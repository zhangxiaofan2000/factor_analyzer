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6"/>
          <w:szCs w:val="26"/>
        </w:rPr>
      </w:pPr>
    </w:p>
    <w:p>
      <w:pPr>
        <w:spacing w:line="539" w:lineRule="exact" w:before="0"/>
        <w:ind w:left="0" w:right="1662" w:firstLine="0"/>
        <w:jc w:val="center"/>
        <w:rPr>
          <w:rFonts w:ascii="黑体" w:hAnsi="黑体" w:cs="黑体" w:eastAsia="黑体" w:hint="default"/>
          <w:sz w:val="44"/>
          <w:szCs w:val="44"/>
        </w:rPr>
      </w:pPr>
      <w:r>
        <w:rPr>
          <w:rFonts w:ascii="黑体" w:hAnsi="黑体" w:cs="黑体" w:eastAsia="黑体" w:hint="default"/>
          <w:sz w:val="44"/>
          <w:szCs w:val="44"/>
        </w:rPr>
        <w:t>北京东方国信科技股份有限公司</w:t>
      </w:r>
    </w:p>
    <w:p>
      <w:pPr>
        <w:spacing w:before="279"/>
        <w:ind w:left="0" w:right="1660" w:firstLine="0"/>
        <w:jc w:val="center"/>
        <w:rPr>
          <w:rFonts w:ascii="Times New Roman" w:hAnsi="Times New Roman" w:cs="Times New Roman" w:eastAsia="Times New Roman" w:hint="default"/>
          <w:sz w:val="28"/>
          <w:szCs w:val="28"/>
        </w:rPr>
      </w:pPr>
      <w:r>
        <w:rPr>
          <w:rFonts w:ascii="Times New Roman"/>
          <w:sz w:val="28"/>
        </w:rPr>
        <w:t>Beijing Orient National Communication Science &amp; </w:t>
      </w:r>
      <w:r>
        <w:rPr>
          <w:rFonts w:ascii="Times New Roman"/>
          <w:spacing w:val="-3"/>
          <w:sz w:val="28"/>
        </w:rPr>
        <w:t>Technology </w:t>
      </w:r>
      <w:r>
        <w:rPr>
          <w:rFonts w:ascii="Times New Roman"/>
          <w:sz w:val="28"/>
        </w:rPr>
        <w:t>Co.,</w:t>
      </w:r>
      <w:r>
        <w:rPr>
          <w:rFonts w:ascii="Times New Roman"/>
          <w:spacing w:val="-29"/>
          <w:sz w:val="28"/>
        </w:rPr>
        <w:t> </w:t>
      </w:r>
      <w:r>
        <w:rPr>
          <w:rFonts w:ascii="Times New Roman"/>
          <w:sz w:val="28"/>
        </w:rPr>
        <w:t>Ltd</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p>
      <w:pPr>
        <w:spacing w:line="2098" w:lineRule="exact"/>
        <w:ind w:left="284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1"/>
          <w:sz w:val="20"/>
          <w:szCs w:val="20"/>
        </w:rPr>
        <w:drawing>
          <wp:inline distT="0" distB="0" distL="0" distR="0">
            <wp:extent cx="1837471" cy="1332261"/>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837471" cy="1332261"/>
                    </a:xfrm>
                    <a:prstGeom prst="rect">
                      <a:avLst/>
                    </a:prstGeom>
                  </pic:spPr>
                </pic:pic>
              </a:graphicData>
            </a:graphic>
          </wp:inline>
        </w:drawing>
      </w:r>
      <w:r>
        <w:rPr>
          <w:rFonts w:ascii="Times New Roman" w:hAnsi="Times New Roman" w:cs="Times New Roman" w:eastAsia="Times New Roman" w:hint="default"/>
          <w:position w:val="-4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8"/>
          <w:szCs w:val="18"/>
        </w:rPr>
      </w:pPr>
    </w:p>
    <w:p>
      <w:pPr>
        <w:spacing w:line="621" w:lineRule="exact" w:before="0"/>
        <w:ind w:left="0" w:right="1653" w:firstLine="0"/>
        <w:jc w:val="center"/>
        <w:rPr>
          <w:rFonts w:ascii="黑体" w:hAnsi="黑体" w:cs="黑体" w:eastAsia="黑体" w:hint="default"/>
          <w:sz w:val="52"/>
          <w:szCs w:val="52"/>
        </w:rPr>
      </w:pPr>
      <w:r>
        <w:rPr>
          <w:rFonts w:ascii="黑体" w:hAnsi="黑体" w:cs="黑体" w:eastAsia="黑体" w:hint="default"/>
          <w:sz w:val="52"/>
          <w:szCs w:val="52"/>
        </w:rPr>
        <w:t>2011</w:t>
      </w:r>
      <w:r>
        <w:rPr>
          <w:rFonts w:ascii="黑体" w:hAnsi="黑体" w:cs="黑体" w:eastAsia="黑体" w:hint="default"/>
          <w:spacing w:val="-129"/>
          <w:sz w:val="52"/>
          <w:szCs w:val="52"/>
        </w:rPr>
        <w:t> </w:t>
      </w:r>
      <w:r>
        <w:rPr>
          <w:rFonts w:ascii="黑体" w:hAnsi="黑体" w:cs="黑体" w:eastAsia="黑体" w:hint="default"/>
          <w:sz w:val="52"/>
          <w:szCs w:val="52"/>
        </w:rPr>
        <w:t>年年度报告</w:t>
      </w:r>
    </w:p>
    <w:p>
      <w:pPr>
        <w:spacing w:line="240" w:lineRule="auto" w:before="0"/>
        <w:rPr>
          <w:rFonts w:ascii="黑体" w:hAnsi="黑体" w:cs="黑体" w:eastAsia="黑体" w:hint="default"/>
          <w:sz w:val="52"/>
          <w:szCs w:val="52"/>
        </w:rPr>
      </w:pPr>
    </w:p>
    <w:p>
      <w:pPr>
        <w:spacing w:line="316" w:lineRule="auto" w:before="381"/>
        <w:ind w:left="2589" w:right="1662" w:firstLine="264"/>
        <w:jc w:val="left"/>
        <w:rPr>
          <w:rFonts w:ascii="黑体" w:hAnsi="黑体" w:cs="黑体" w:eastAsia="黑体" w:hint="default"/>
          <w:sz w:val="36"/>
          <w:szCs w:val="36"/>
        </w:rPr>
      </w:pPr>
      <w:r>
        <w:rPr>
          <w:rFonts w:ascii="黑体" w:hAnsi="黑体" w:cs="黑体" w:eastAsia="黑体" w:hint="default"/>
          <w:sz w:val="36"/>
          <w:szCs w:val="36"/>
        </w:rPr>
        <w:t>股票代码：</w:t>
      </w:r>
      <w:r>
        <w:rPr>
          <w:rFonts w:ascii="黑体" w:hAnsi="黑体" w:cs="黑体" w:eastAsia="黑体" w:hint="default"/>
          <w:sz w:val="36"/>
          <w:szCs w:val="36"/>
        </w:rPr>
        <w:t>300166 </w:t>
      </w:r>
      <w:r>
        <w:rPr>
          <w:rFonts w:ascii="黑体" w:hAnsi="黑体" w:cs="黑体" w:eastAsia="黑体" w:hint="default"/>
          <w:sz w:val="36"/>
          <w:szCs w:val="36"/>
        </w:rPr>
        <w:t>股票简称：东方国信</w:t>
      </w:r>
    </w:p>
    <w:p>
      <w:pPr>
        <w:spacing w:line="240" w:lineRule="auto" w:before="6"/>
        <w:rPr>
          <w:rFonts w:ascii="黑体" w:hAnsi="黑体" w:cs="黑体" w:eastAsia="黑体" w:hint="default"/>
          <w:sz w:val="45"/>
          <w:szCs w:val="45"/>
        </w:rPr>
      </w:pPr>
    </w:p>
    <w:p>
      <w:pPr>
        <w:spacing w:before="0"/>
        <w:ind w:left="0" w:right="1655" w:firstLine="0"/>
        <w:jc w:val="center"/>
        <w:rPr>
          <w:rFonts w:ascii="黑体" w:hAnsi="黑体" w:cs="黑体" w:eastAsia="黑体" w:hint="default"/>
          <w:sz w:val="44"/>
          <w:szCs w:val="44"/>
        </w:rPr>
      </w:pPr>
      <w:r>
        <w:rPr>
          <w:rFonts w:ascii="黑体" w:hAnsi="黑体" w:cs="黑体" w:eastAsia="黑体" w:hint="default"/>
          <w:sz w:val="44"/>
          <w:szCs w:val="44"/>
        </w:rPr>
        <w:t>2012</w:t>
      </w:r>
      <w:r>
        <w:rPr>
          <w:rFonts w:ascii="黑体" w:hAnsi="黑体" w:cs="黑体" w:eastAsia="黑体" w:hint="default"/>
          <w:spacing w:val="-110"/>
          <w:sz w:val="44"/>
          <w:szCs w:val="44"/>
        </w:rPr>
        <w:t> </w:t>
      </w:r>
      <w:r>
        <w:rPr>
          <w:rFonts w:ascii="黑体" w:hAnsi="黑体" w:cs="黑体" w:eastAsia="黑体" w:hint="default"/>
          <w:sz w:val="44"/>
          <w:szCs w:val="44"/>
        </w:rPr>
        <w:t>年</w:t>
      </w:r>
      <w:r>
        <w:rPr>
          <w:rFonts w:ascii="黑体" w:hAnsi="黑体" w:cs="黑体" w:eastAsia="黑体" w:hint="default"/>
          <w:spacing w:val="-113"/>
          <w:sz w:val="44"/>
          <w:szCs w:val="44"/>
        </w:rPr>
        <w:t> </w:t>
      </w:r>
      <w:r>
        <w:rPr>
          <w:rFonts w:ascii="黑体" w:hAnsi="黑体" w:cs="黑体" w:eastAsia="黑体" w:hint="default"/>
          <w:sz w:val="44"/>
          <w:szCs w:val="44"/>
        </w:rPr>
        <w:t>1</w:t>
      </w:r>
      <w:r>
        <w:rPr>
          <w:rFonts w:ascii="黑体" w:hAnsi="黑体" w:cs="黑体" w:eastAsia="黑体" w:hint="default"/>
          <w:spacing w:val="-110"/>
          <w:sz w:val="44"/>
          <w:szCs w:val="44"/>
        </w:rPr>
        <w:t> </w:t>
      </w:r>
      <w:r>
        <w:rPr>
          <w:rFonts w:ascii="黑体" w:hAnsi="黑体" w:cs="黑体" w:eastAsia="黑体" w:hint="default"/>
          <w:sz w:val="44"/>
          <w:szCs w:val="44"/>
        </w:rPr>
        <w:t>月</w:t>
      </w:r>
      <w:r>
        <w:rPr>
          <w:rFonts w:ascii="黑体" w:hAnsi="黑体" w:cs="黑体" w:eastAsia="黑体" w:hint="default"/>
          <w:spacing w:val="-113"/>
          <w:sz w:val="44"/>
          <w:szCs w:val="44"/>
        </w:rPr>
        <w:t> </w:t>
      </w:r>
      <w:r>
        <w:rPr>
          <w:rFonts w:ascii="黑体" w:hAnsi="黑体" w:cs="黑体" w:eastAsia="黑体" w:hint="default"/>
          <w:sz w:val="44"/>
          <w:szCs w:val="44"/>
        </w:rPr>
        <w:t>20</w:t>
      </w:r>
      <w:r>
        <w:rPr>
          <w:rFonts w:ascii="黑体" w:hAnsi="黑体" w:cs="黑体" w:eastAsia="黑体" w:hint="default"/>
          <w:spacing w:val="-110"/>
          <w:sz w:val="44"/>
          <w:szCs w:val="44"/>
        </w:rPr>
        <w:t> </w:t>
      </w:r>
      <w:r>
        <w:rPr>
          <w:rFonts w:ascii="黑体" w:hAnsi="黑体" w:cs="黑体" w:eastAsia="黑体" w:hint="default"/>
          <w:sz w:val="44"/>
          <w:szCs w:val="44"/>
        </w:rPr>
        <w:t>日</w:t>
      </w:r>
    </w:p>
    <w:p>
      <w:pPr>
        <w:spacing w:after="0"/>
        <w:jc w:val="center"/>
        <w:rPr>
          <w:rFonts w:ascii="黑体" w:hAnsi="黑体" w:cs="黑体" w:eastAsia="黑体" w:hint="default"/>
          <w:sz w:val="44"/>
          <w:szCs w:val="44"/>
        </w:rPr>
        <w:sectPr>
          <w:headerReference w:type="default" r:id="rId5"/>
          <w:footerReference w:type="default" r:id="rId6"/>
          <w:type w:val="continuous"/>
          <w:pgSz w:w="11910" w:h="16840"/>
          <w:pgMar w:header="877" w:footer="1186" w:top="1100" w:bottom="1380" w:left="1660" w:right="0"/>
        </w:sectPr>
      </w:pPr>
    </w:p>
    <w:p>
      <w:pPr>
        <w:spacing w:line="240" w:lineRule="auto" w:before="1"/>
        <w:rPr>
          <w:rFonts w:ascii="黑体" w:hAnsi="黑体" w:cs="黑体" w:eastAsia="黑体" w:hint="default"/>
          <w:sz w:val="27"/>
          <w:szCs w:val="27"/>
        </w:rPr>
      </w:pPr>
    </w:p>
    <w:p>
      <w:pPr>
        <w:tabs>
          <w:tab w:pos="724" w:val="left" w:leader="none"/>
        </w:tabs>
        <w:spacing w:line="460" w:lineRule="exact" w:before="0"/>
        <w:ind w:left="0" w:right="1658" w:firstLine="0"/>
        <w:jc w:val="center"/>
        <w:rPr>
          <w:rFonts w:ascii="黑体" w:hAnsi="黑体" w:cs="黑体" w:eastAsia="黑体" w:hint="default"/>
          <w:sz w:val="36"/>
          <w:szCs w:val="36"/>
        </w:rPr>
      </w:pPr>
      <w:r>
        <w:rPr>
          <w:rFonts w:ascii="黑体" w:hAnsi="黑体" w:cs="黑体" w:eastAsia="黑体" w:hint="default"/>
          <w:b/>
          <w:bCs/>
          <w:w w:val="95"/>
          <w:sz w:val="36"/>
          <w:szCs w:val="36"/>
        </w:rPr>
        <w:t>目</w:t>
        <w:tab/>
      </w:r>
      <w:r>
        <w:rPr>
          <w:rFonts w:ascii="黑体" w:hAnsi="黑体" w:cs="黑体" w:eastAsia="黑体" w:hint="default"/>
          <w:b/>
          <w:bCs/>
          <w:sz w:val="36"/>
          <w:szCs w:val="36"/>
        </w:rPr>
        <w:t>录</w:t>
      </w:r>
      <w:r>
        <w:rPr>
          <w:rFonts w:ascii="黑体" w:hAnsi="黑体" w:cs="黑体" w:eastAsia="黑体" w:hint="default"/>
          <w:sz w:val="36"/>
          <w:szCs w:val="36"/>
        </w:rPr>
      </w:r>
    </w:p>
    <w:sdt>
      <w:sdtPr>
        <w:docPartObj>
          <w:docPartGallery w:val="Table of Contents"/>
          <w:docPartUnique/>
        </w:docPartObj>
      </w:sdtPr>
      <w:sdtEndPr/>
      <w:sdtContent>
        <w:p>
          <w:pPr>
            <w:pStyle w:val="TOC1"/>
            <w:tabs>
              <w:tab w:pos="1261" w:val="left" w:leader="none"/>
              <w:tab w:pos="8439" w:val="right" w:leader="dot"/>
            </w:tabs>
            <w:spacing w:line="240" w:lineRule="auto" w:before="649"/>
            <w:ind w:right="0"/>
            <w:jc w:val="left"/>
            <w:rPr>
              <w:rFonts w:ascii="黑体" w:hAnsi="黑体" w:cs="黑体" w:eastAsia="黑体" w:hint="default"/>
            </w:rPr>
          </w:pPr>
          <w:hyperlink w:history="true" w:anchor="_TOC_250009">
            <w:r>
              <w:rPr/>
              <w:t>第一节</w:t>
              <w:tab/>
              <w:t>重要提示及释义</w:t>
            </w:r>
            <w:r>
              <w:rPr>
                <w:rFonts w:ascii="黑体" w:hAnsi="黑体" w:cs="黑体" w:eastAsia="黑体" w:hint="default"/>
              </w:rPr>
              <w:tab/>
              <w:t>2</w:t>
            </w:r>
          </w:hyperlink>
        </w:p>
        <w:p>
          <w:pPr>
            <w:pStyle w:val="TOC1"/>
            <w:tabs>
              <w:tab w:pos="1261" w:val="left" w:leader="none"/>
              <w:tab w:pos="8439" w:val="right" w:leader="dot"/>
            </w:tabs>
            <w:spacing w:line="240" w:lineRule="auto"/>
            <w:ind w:right="0"/>
            <w:jc w:val="left"/>
            <w:rPr>
              <w:rFonts w:ascii="黑体" w:hAnsi="黑体" w:cs="黑体" w:eastAsia="黑体" w:hint="default"/>
            </w:rPr>
          </w:pPr>
          <w:hyperlink w:history="true" w:anchor="_TOC_250008">
            <w:r>
              <w:rPr/>
              <w:t>第二节</w:t>
              <w:tab/>
              <w:t>公司基本情况</w:t>
            </w:r>
            <w:r>
              <w:rPr>
                <w:rFonts w:ascii="黑体" w:hAnsi="黑体" w:cs="黑体" w:eastAsia="黑体" w:hint="default"/>
              </w:rPr>
              <w:tab/>
              <w:t>7</w:t>
            </w:r>
          </w:hyperlink>
        </w:p>
        <w:p>
          <w:pPr>
            <w:pStyle w:val="TOC1"/>
            <w:tabs>
              <w:tab w:pos="1261" w:val="left" w:leader="none"/>
              <w:tab w:pos="8439" w:val="right" w:leader="dot"/>
            </w:tabs>
            <w:spacing w:line="240" w:lineRule="auto"/>
            <w:ind w:right="0"/>
            <w:jc w:val="left"/>
            <w:rPr>
              <w:rFonts w:ascii="黑体" w:hAnsi="黑体" w:cs="黑体" w:eastAsia="黑体" w:hint="default"/>
            </w:rPr>
          </w:pPr>
          <w:hyperlink w:history="true" w:anchor="_TOC_250007">
            <w:r>
              <w:rPr/>
              <w:t>第三节</w:t>
              <w:tab/>
              <w:t>会计数据和业务数据摘要</w:t>
            </w:r>
            <w:r>
              <w:rPr>
                <w:rFonts w:ascii="黑体" w:hAnsi="黑体" w:cs="黑体" w:eastAsia="黑体" w:hint="default"/>
              </w:rPr>
              <w:tab/>
              <w:t>9</w:t>
            </w:r>
          </w:hyperlink>
        </w:p>
        <w:p>
          <w:pPr>
            <w:pStyle w:val="TOC1"/>
            <w:tabs>
              <w:tab w:pos="1261" w:val="left" w:leader="none"/>
              <w:tab w:pos="8441" w:val="right" w:leader="dot"/>
            </w:tabs>
            <w:spacing w:line="240" w:lineRule="auto"/>
            <w:ind w:right="0"/>
            <w:jc w:val="left"/>
            <w:rPr>
              <w:rFonts w:ascii="黑体" w:hAnsi="黑体" w:cs="黑体" w:eastAsia="黑体" w:hint="default"/>
            </w:rPr>
          </w:pPr>
          <w:hyperlink w:history="true" w:anchor="_TOC_250006">
            <w:r>
              <w:rPr/>
              <w:t>第四节</w:t>
              <w:tab/>
              <w:t>董事会报告</w:t>
            </w:r>
            <w:r>
              <w:rPr>
                <w:rFonts w:ascii="黑体" w:hAnsi="黑体" w:cs="黑体" w:eastAsia="黑体" w:hint="default"/>
              </w:rPr>
              <w:tab/>
              <w:t>11</w:t>
            </w:r>
          </w:hyperlink>
        </w:p>
        <w:p>
          <w:pPr>
            <w:pStyle w:val="TOC1"/>
            <w:tabs>
              <w:tab w:pos="1261" w:val="left" w:leader="none"/>
              <w:tab w:pos="8441" w:val="right" w:leader="dot"/>
            </w:tabs>
            <w:spacing w:line="240" w:lineRule="auto" w:before="378"/>
            <w:ind w:right="0"/>
            <w:jc w:val="left"/>
            <w:rPr>
              <w:rFonts w:ascii="黑体" w:hAnsi="黑体" w:cs="黑体" w:eastAsia="黑体" w:hint="default"/>
            </w:rPr>
          </w:pPr>
          <w:hyperlink w:history="true" w:anchor="_TOC_250005">
            <w:r>
              <w:rPr/>
              <w:t>第五节</w:t>
              <w:tab/>
              <w:t>重要事项</w:t>
            </w:r>
            <w:r>
              <w:rPr>
                <w:rFonts w:ascii="黑体" w:hAnsi="黑体" w:cs="黑体" w:eastAsia="黑体" w:hint="default"/>
              </w:rPr>
              <w:tab/>
              <w:t>41</w:t>
            </w:r>
          </w:hyperlink>
        </w:p>
        <w:p>
          <w:pPr>
            <w:pStyle w:val="TOC1"/>
            <w:tabs>
              <w:tab w:pos="1261" w:val="left" w:leader="none"/>
              <w:tab w:pos="8441" w:val="right" w:leader="dot"/>
            </w:tabs>
            <w:spacing w:line="240" w:lineRule="auto"/>
            <w:ind w:right="0"/>
            <w:jc w:val="left"/>
            <w:rPr>
              <w:rFonts w:ascii="黑体" w:hAnsi="黑体" w:cs="黑体" w:eastAsia="黑体" w:hint="default"/>
            </w:rPr>
          </w:pPr>
          <w:r>
            <w:rPr/>
            <w:t>第六节</w:t>
            <w:tab/>
            <w:t>股本变动及股东情况</w:t>
          </w:r>
          <w:r>
            <w:rPr>
              <w:rFonts w:ascii="黑体" w:hAnsi="黑体" w:cs="黑体" w:eastAsia="黑体" w:hint="default"/>
            </w:rPr>
            <w:tab/>
            <w:t>51</w:t>
          </w:r>
        </w:p>
        <w:p>
          <w:pPr>
            <w:pStyle w:val="TOC1"/>
            <w:tabs>
              <w:tab w:pos="1261" w:val="left" w:leader="none"/>
              <w:tab w:pos="8441" w:val="right" w:leader="dot"/>
            </w:tabs>
            <w:spacing w:line="240" w:lineRule="auto"/>
            <w:ind w:right="0"/>
            <w:jc w:val="left"/>
            <w:rPr>
              <w:rFonts w:ascii="黑体" w:hAnsi="黑体" w:cs="黑体" w:eastAsia="黑体" w:hint="default"/>
            </w:rPr>
          </w:pPr>
          <w:hyperlink w:history="true" w:anchor="_TOC_250004">
            <w:r>
              <w:rPr/>
              <w:t>第七节</w:t>
              <w:tab/>
              <w:t>董事、监事、高级管理人员和员工情况</w:t>
            </w:r>
            <w:r>
              <w:rPr>
                <w:rFonts w:ascii="黑体" w:hAnsi="黑体" w:cs="黑体" w:eastAsia="黑体" w:hint="default"/>
              </w:rPr>
              <w:tab/>
              <w:t>56</w:t>
            </w:r>
          </w:hyperlink>
        </w:p>
        <w:p>
          <w:pPr>
            <w:pStyle w:val="TOC1"/>
            <w:tabs>
              <w:tab w:pos="1261" w:val="left" w:leader="none"/>
              <w:tab w:pos="8441" w:val="right" w:leader="dot"/>
            </w:tabs>
            <w:spacing w:line="240" w:lineRule="auto"/>
            <w:ind w:right="0"/>
            <w:jc w:val="left"/>
            <w:rPr>
              <w:rFonts w:ascii="黑体" w:hAnsi="黑体" w:cs="黑体" w:eastAsia="黑体" w:hint="default"/>
            </w:rPr>
          </w:pPr>
          <w:hyperlink w:history="true" w:anchor="_TOC_250003">
            <w:r>
              <w:rPr/>
              <w:t>第八节</w:t>
              <w:tab/>
              <w:t>公司治理</w:t>
            </w:r>
            <w:r>
              <w:rPr>
                <w:rFonts w:ascii="黑体" w:hAnsi="黑体" w:cs="黑体" w:eastAsia="黑体" w:hint="default"/>
              </w:rPr>
              <w:tab/>
              <w:t>61</w:t>
            </w:r>
          </w:hyperlink>
        </w:p>
        <w:p>
          <w:pPr>
            <w:pStyle w:val="TOC1"/>
            <w:tabs>
              <w:tab w:pos="1261" w:val="left" w:leader="none"/>
              <w:tab w:pos="8441" w:val="right" w:leader="dot"/>
            </w:tabs>
            <w:spacing w:line="240" w:lineRule="auto"/>
            <w:ind w:right="0"/>
            <w:jc w:val="left"/>
            <w:rPr>
              <w:rFonts w:ascii="黑体" w:hAnsi="黑体" w:cs="黑体" w:eastAsia="黑体" w:hint="default"/>
            </w:rPr>
          </w:pPr>
          <w:hyperlink w:history="true" w:anchor="_TOC_250002">
            <w:r>
              <w:rPr/>
              <w:t>第九节</w:t>
              <w:tab/>
              <w:t>监事会报告</w:t>
            </w:r>
            <w:r>
              <w:rPr>
                <w:rFonts w:ascii="黑体" w:hAnsi="黑体" w:cs="黑体" w:eastAsia="黑体" w:hint="default"/>
              </w:rPr>
              <w:tab/>
              <w:t>68</w:t>
            </w:r>
          </w:hyperlink>
        </w:p>
        <w:p>
          <w:pPr>
            <w:pStyle w:val="TOC1"/>
            <w:tabs>
              <w:tab w:pos="1261" w:val="left" w:leader="none"/>
              <w:tab w:pos="8441" w:val="right" w:leader="dot"/>
            </w:tabs>
            <w:spacing w:line="240" w:lineRule="auto" w:before="378"/>
            <w:ind w:right="0"/>
            <w:jc w:val="left"/>
            <w:rPr>
              <w:rFonts w:ascii="黑体" w:hAnsi="黑体" w:cs="黑体" w:eastAsia="黑体" w:hint="default"/>
            </w:rPr>
          </w:pPr>
          <w:hyperlink w:history="true" w:anchor="_TOC_250001">
            <w:r>
              <w:rPr/>
              <w:t>第十节</w:t>
              <w:tab/>
              <w:t>财务报告</w:t>
            </w:r>
            <w:r>
              <w:rPr>
                <w:rFonts w:ascii="黑体" w:hAnsi="黑体" w:cs="黑体" w:eastAsia="黑体" w:hint="default"/>
              </w:rPr>
              <w:tab/>
              <w:t>71</w:t>
            </w:r>
          </w:hyperlink>
        </w:p>
        <w:p>
          <w:pPr>
            <w:pStyle w:val="TOC1"/>
            <w:tabs>
              <w:tab w:pos="1541" w:val="left" w:leader="none"/>
              <w:tab w:pos="8439" w:val="right" w:leader="dot"/>
            </w:tabs>
            <w:spacing w:line="240" w:lineRule="auto"/>
            <w:ind w:right="0"/>
            <w:jc w:val="left"/>
            <w:rPr>
              <w:rFonts w:ascii="黑体" w:hAnsi="黑体" w:cs="黑体" w:eastAsia="黑体" w:hint="default"/>
            </w:rPr>
          </w:pPr>
          <w:hyperlink w:history="true" w:anchor="_TOC_250000">
            <w:r>
              <w:rPr/>
              <w:t>第十一节</w:t>
              <w:tab/>
              <w:t>备查文件</w:t>
            </w:r>
            <w:r>
              <w:rPr>
                <w:rFonts w:ascii="黑体" w:hAnsi="黑体" w:cs="黑体" w:eastAsia="黑体" w:hint="default"/>
              </w:rPr>
              <w:tab/>
              <w:t>137</w:t>
            </w:r>
          </w:hyperlink>
        </w:p>
      </w:sdtContent>
    </w:sdt>
    <w:p>
      <w:pPr>
        <w:spacing w:after="0" w:line="240" w:lineRule="auto"/>
        <w:jc w:val="left"/>
        <w:rPr>
          <w:rFonts w:ascii="黑体" w:hAnsi="黑体" w:cs="黑体" w:eastAsia="黑体" w:hint="default"/>
        </w:rPr>
        <w:sectPr>
          <w:footerReference w:type="default" r:id="rId8"/>
          <w:pgSz w:w="11910" w:h="16840"/>
          <w:pgMar w:footer="1186" w:header="877" w:top="1100" w:bottom="1380" w:left="1660" w:right="0"/>
          <w:pgNumType w:start="1"/>
        </w:sectPr>
      </w:pPr>
    </w:p>
    <w:p>
      <w:pPr>
        <w:spacing w:line="240" w:lineRule="auto" w:before="0"/>
        <w:rPr>
          <w:rFonts w:ascii="黑体" w:hAnsi="黑体" w:cs="黑体" w:eastAsia="黑体" w:hint="default"/>
          <w:sz w:val="30"/>
          <w:szCs w:val="30"/>
        </w:rPr>
      </w:pPr>
    </w:p>
    <w:p>
      <w:pPr>
        <w:spacing w:line="240" w:lineRule="auto" w:before="0"/>
        <w:rPr>
          <w:rFonts w:ascii="黑体" w:hAnsi="黑体" w:cs="黑体" w:eastAsia="黑体" w:hint="default"/>
          <w:sz w:val="30"/>
          <w:szCs w:val="30"/>
        </w:rPr>
      </w:pPr>
    </w:p>
    <w:p>
      <w:pPr>
        <w:spacing w:line="240" w:lineRule="auto" w:before="0"/>
        <w:rPr>
          <w:rFonts w:ascii="黑体" w:hAnsi="黑体" w:cs="黑体" w:eastAsia="黑体" w:hint="default"/>
          <w:sz w:val="30"/>
          <w:szCs w:val="30"/>
        </w:rPr>
      </w:pPr>
    </w:p>
    <w:p>
      <w:pPr>
        <w:pStyle w:val="Heading1"/>
        <w:tabs>
          <w:tab w:pos="1202" w:val="left" w:leader="none"/>
        </w:tabs>
        <w:spacing w:line="240" w:lineRule="auto" w:before="236"/>
        <w:ind w:right="1658"/>
        <w:jc w:val="center"/>
        <w:rPr>
          <w:b w:val="0"/>
          <w:bCs w:val="0"/>
        </w:rPr>
      </w:pPr>
      <w:bookmarkStart w:name="_TOC_250009" w:id="1"/>
      <w:r>
        <w:rPr>
          <w:w w:val="95"/>
        </w:rPr>
        <w:t>第一节</w:t>
        <w:tab/>
      </w:r>
      <w:r>
        <w:rPr/>
        <w:t>重要提示及释义</w:t>
      </w:r>
      <w:bookmarkEnd w:id="1"/>
      <w:r>
        <w:rPr>
          <w:b w:val="0"/>
          <w:bCs w:val="0"/>
        </w:rPr>
      </w:r>
    </w:p>
    <w:p>
      <w:pPr>
        <w:spacing w:line="240" w:lineRule="auto" w:before="0"/>
        <w:rPr>
          <w:rFonts w:ascii="宋体" w:hAnsi="宋体" w:cs="宋体" w:eastAsia="宋体" w:hint="default"/>
          <w:b/>
          <w:bCs/>
          <w:sz w:val="30"/>
          <w:szCs w:val="30"/>
        </w:rPr>
      </w:pPr>
    </w:p>
    <w:p>
      <w:pPr>
        <w:spacing w:line="240" w:lineRule="auto" w:before="3"/>
        <w:rPr>
          <w:rFonts w:ascii="宋体" w:hAnsi="宋体" w:cs="宋体" w:eastAsia="宋体" w:hint="default"/>
          <w:b/>
          <w:bCs/>
          <w:sz w:val="32"/>
          <w:szCs w:val="32"/>
        </w:rPr>
      </w:pPr>
    </w:p>
    <w:p>
      <w:pPr>
        <w:spacing w:before="0"/>
        <w:ind w:left="0" w:right="1656" w:firstLine="0"/>
        <w:jc w:val="center"/>
        <w:rPr>
          <w:rFonts w:ascii="宋体" w:hAnsi="宋体" w:cs="宋体" w:eastAsia="宋体" w:hint="default"/>
          <w:sz w:val="30"/>
          <w:szCs w:val="30"/>
        </w:rPr>
      </w:pPr>
      <w:r>
        <w:rPr>
          <w:rFonts w:ascii="宋体" w:hAnsi="宋体" w:cs="宋体" w:eastAsia="宋体" w:hint="default"/>
          <w:b/>
          <w:bCs/>
          <w:sz w:val="30"/>
          <w:szCs w:val="30"/>
        </w:rPr>
        <w:t>重要提示</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3"/>
          <w:szCs w:val="33"/>
        </w:rPr>
      </w:pPr>
    </w:p>
    <w:p>
      <w:pPr>
        <w:pStyle w:val="BodyText"/>
        <w:spacing w:line="348" w:lineRule="auto"/>
        <w:ind w:right="1797" w:firstLine="479"/>
        <w:jc w:val="both"/>
      </w:pPr>
      <w:r>
        <w:rPr>
          <w:rFonts w:ascii="Times New Roman" w:hAnsi="Times New Roman" w:cs="Times New Roman" w:eastAsia="Times New Roman" w:hint="default"/>
        </w:rPr>
        <w:t>1</w:t>
      </w:r>
      <w:r>
        <w:rPr/>
        <w:t>、本公司董事会、监事会及董事、监事、高级管理人员保证本报告所载资 </w:t>
      </w:r>
      <w:r>
        <w:rPr>
          <w:spacing w:val="-3"/>
        </w:rPr>
        <w:t>料不存在任何虚假记载、误导性陈述或者重大遗漏，并对其内容的真实性、准确</w:t>
      </w:r>
      <w:r>
        <w:rPr>
          <w:spacing w:val="-111"/>
        </w:rPr>
        <w:t> </w:t>
      </w:r>
      <w:r>
        <w:rPr>
          <w:spacing w:val="-111"/>
        </w:rPr>
      </w:r>
      <w:r>
        <w:rPr/>
        <w:t>性和完整性承担个别及连带责任。</w:t>
      </w:r>
    </w:p>
    <w:p>
      <w:pPr>
        <w:pStyle w:val="BodyText"/>
        <w:spacing w:line="336" w:lineRule="auto" w:before="202"/>
        <w:ind w:right="1825" w:firstLine="479"/>
        <w:jc w:val="both"/>
      </w:pPr>
      <w:r>
        <w:rPr>
          <w:rFonts w:ascii="Times New Roman" w:hAnsi="Times New Roman" w:cs="Times New Roman" w:eastAsia="Times New Roman" w:hint="default"/>
        </w:rPr>
        <w:t>2</w:t>
      </w:r>
      <w:r>
        <w:rPr/>
        <w:t>、没有董事、监事、高级管理人员声明对年度报告内容的真实性、准确性 和完整性无法保证或存在异议。</w:t>
      </w:r>
    </w:p>
    <w:p>
      <w:pPr>
        <w:pStyle w:val="BodyText"/>
        <w:spacing w:line="240" w:lineRule="auto" w:before="214"/>
        <w:ind w:left="620" w:right="1662"/>
        <w:jc w:val="left"/>
      </w:pPr>
      <w:r>
        <w:rPr>
          <w:rFonts w:ascii="Times New Roman" w:hAnsi="Times New Roman" w:cs="Times New Roman" w:eastAsia="Times New Roman" w:hint="default"/>
        </w:rPr>
        <w:t>3</w:t>
      </w:r>
      <w:r>
        <w:rPr/>
        <w:t>、公司董事均亲自出席了本次审议年度报告的董事会。</w:t>
      </w:r>
    </w:p>
    <w:p>
      <w:pPr>
        <w:spacing w:line="240" w:lineRule="auto" w:before="1"/>
        <w:rPr>
          <w:rFonts w:ascii="宋体" w:hAnsi="宋体" w:cs="宋体" w:eastAsia="宋体" w:hint="default"/>
          <w:sz w:val="22"/>
          <w:szCs w:val="22"/>
        </w:rPr>
      </w:pPr>
    </w:p>
    <w:p>
      <w:pPr>
        <w:pStyle w:val="BodyText"/>
        <w:spacing w:line="338" w:lineRule="auto"/>
        <w:ind w:right="1823" w:firstLine="479"/>
        <w:jc w:val="both"/>
      </w:pPr>
      <w:r>
        <w:rPr>
          <w:rFonts w:ascii="Times New Roman" w:hAnsi="Times New Roman" w:cs="Times New Roman" w:eastAsia="Times New Roman" w:hint="default"/>
        </w:rPr>
        <w:t>4</w:t>
      </w:r>
      <w:r>
        <w:rPr/>
        <w:t>、北京兴华会计师事务所有限责任公司为本公司</w:t>
      </w:r>
      <w:r>
        <w:rPr>
          <w:rFonts w:ascii="Times New Roman" w:hAnsi="Times New Roman" w:cs="Times New Roman" w:eastAsia="Times New Roman" w:hint="default"/>
        </w:rPr>
        <w:t>2011</w:t>
      </w:r>
      <w:r>
        <w:rPr/>
        <w:t>年度财务报告出具了 标准无保留意见的审计报告。</w:t>
      </w:r>
    </w:p>
    <w:p>
      <w:pPr>
        <w:pStyle w:val="BodyText"/>
        <w:spacing w:line="338" w:lineRule="auto" w:before="209"/>
        <w:ind w:right="1823" w:firstLine="479"/>
        <w:jc w:val="both"/>
      </w:pPr>
      <w:r>
        <w:rPr>
          <w:rFonts w:ascii="Times New Roman" w:hAnsi="Times New Roman" w:cs="Times New Roman" w:eastAsia="Times New Roman" w:hint="default"/>
        </w:rPr>
        <w:t>5</w:t>
      </w:r>
      <w:r>
        <w:rPr/>
        <w:t>、公司董事长管连平先生、主管会计工作负责人陈桂霞女士及会计机构负 责人姜海青女士声明：保证年度报告中财务报告的真实、完整。</w:t>
      </w:r>
    </w:p>
    <w:p>
      <w:pPr>
        <w:spacing w:after="0" w:line="338" w:lineRule="auto"/>
        <w:jc w:val="both"/>
        <w:sectPr>
          <w:pgSz w:w="11910" w:h="16840"/>
          <w:pgMar w:header="877" w:footer="1186" w:top="110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tabs>
          <w:tab w:pos="602" w:val="left" w:leader="none"/>
        </w:tabs>
        <w:spacing w:before="7"/>
        <w:ind w:left="0" w:right="1053" w:firstLine="0"/>
        <w:jc w:val="center"/>
        <w:rPr>
          <w:rFonts w:ascii="宋体" w:hAnsi="宋体" w:cs="宋体" w:eastAsia="宋体" w:hint="default"/>
          <w:sz w:val="30"/>
          <w:szCs w:val="30"/>
        </w:rPr>
      </w:pPr>
      <w:r>
        <w:rPr>
          <w:rFonts w:ascii="宋体" w:hAnsi="宋体" w:cs="宋体" w:eastAsia="宋体" w:hint="default"/>
          <w:b/>
          <w:bCs/>
          <w:w w:val="95"/>
          <w:sz w:val="30"/>
          <w:szCs w:val="30"/>
        </w:rPr>
        <w:t>释</w:t>
        <w:tab/>
      </w:r>
      <w:r>
        <w:rPr>
          <w:rFonts w:ascii="宋体" w:hAnsi="宋体" w:cs="宋体" w:eastAsia="宋体" w:hint="default"/>
          <w:b/>
          <w:bCs/>
          <w:sz w:val="30"/>
          <w:szCs w:val="30"/>
        </w:rPr>
        <w:t>义</w:t>
      </w:r>
      <w:r>
        <w:rPr>
          <w:rFonts w:ascii="宋体" w:hAnsi="宋体" w:cs="宋体" w:eastAsia="宋体" w:hint="default"/>
          <w:sz w:val="30"/>
          <w:szCs w:val="30"/>
        </w:rPr>
      </w:r>
    </w:p>
    <w:p>
      <w:pPr>
        <w:spacing w:line="240" w:lineRule="auto" w:before="4"/>
        <w:rPr>
          <w:rFonts w:ascii="宋体" w:hAnsi="宋体" w:cs="宋体" w:eastAsia="宋体" w:hint="default"/>
          <w:b/>
          <w:bCs/>
          <w:sz w:val="25"/>
          <w:szCs w:val="25"/>
        </w:rPr>
      </w:pPr>
    </w:p>
    <w:p>
      <w:pPr>
        <w:pStyle w:val="Heading2"/>
        <w:spacing w:line="240" w:lineRule="auto"/>
        <w:ind w:left="622" w:right="1662"/>
        <w:jc w:val="left"/>
        <w:rPr>
          <w:b w:val="0"/>
          <w:bCs w:val="0"/>
        </w:rPr>
      </w:pPr>
      <w:r>
        <w:rPr/>
        <w:t>一、普通术语</w:t>
      </w:r>
      <w:r>
        <w:rPr>
          <w:b w:val="0"/>
          <w:bCs w:val="0"/>
        </w:rPr>
      </w:r>
    </w:p>
    <w:p>
      <w:pPr>
        <w:spacing w:line="240" w:lineRule="auto" w:before="11"/>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2000"/>
        <w:gridCol w:w="547"/>
        <w:gridCol w:w="6536"/>
      </w:tblGrid>
      <w:tr>
        <w:trPr>
          <w:trHeight w:val="595" w:hRule="exact"/>
        </w:trPr>
        <w:tc>
          <w:tcPr>
            <w:tcW w:w="2000"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《公司法》</w:t>
            </w:r>
          </w:p>
        </w:tc>
        <w:tc>
          <w:tcPr>
            <w:tcW w:w="54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《中华人民共和国公司法》</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《证券法》</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《中华人民共和国证券法》</w:t>
            </w:r>
          </w:p>
        </w:tc>
      </w:tr>
      <w:tr>
        <w:trPr>
          <w:trHeight w:val="579"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中国证监会</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中国证券业监督管理委员会</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北京市科委</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北京市科学技术委员会</w:t>
            </w:r>
          </w:p>
        </w:tc>
      </w:tr>
      <w:tr>
        <w:trPr>
          <w:trHeight w:val="634"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73" w:lineRule="auto"/>
              <w:ind w:left="122" w:right="100"/>
              <w:jc w:val="left"/>
              <w:rPr>
                <w:rFonts w:ascii="宋体" w:hAnsi="宋体" w:cs="宋体" w:eastAsia="宋体" w:hint="default"/>
                <w:sz w:val="21"/>
                <w:szCs w:val="21"/>
              </w:rPr>
            </w:pPr>
            <w:r>
              <w:rPr>
                <w:rFonts w:ascii="宋体" w:hAnsi="宋体" w:cs="宋体" w:eastAsia="宋体" w:hint="default"/>
                <w:spacing w:val="8"/>
                <w:sz w:val="21"/>
                <w:szCs w:val="21"/>
              </w:rPr>
              <w:t>通信网络运维专业</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委员会</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中国通信企业协会下属通信网络运维专业委员会</w:t>
            </w:r>
          </w:p>
        </w:tc>
      </w:tr>
      <w:tr>
        <w:trPr>
          <w:trHeight w:val="634"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73" w:lineRule="auto"/>
              <w:ind w:left="122" w:right="100"/>
              <w:jc w:val="left"/>
              <w:rPr>
                <w:rFonts w:ascii="宋体" w:hAnsi="宋体" w:cs="宋体" w:eastAsia="宋体" w:hint="default"/>
                <w:sz w:val="21"/>
                <w:szCs w:val="21"/>
              </w:rPr>
            </w:pPr>
            <w:r>
              <w:rPr>
                <w:rFonts w:ascii="宋体" w:hAnsi="宋体" w:cs="宋体" w:eastAsia="宋体" w:hint="default"/>
                <w:spacing w:val="8"/>
                <w:sz w:val="21"/>
                <w:szCs w:val="21"/>
              </w:rPr>
              <w:t>发行人、公司、本</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北京东方国信科技股份有限公司</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上市</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发行人股票在深圳证券交易所挂牌交易</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本次发行</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发行人本次向社会公众公开发行不超过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1,017.60</w:t>
            </w:r>
            <w:r>
              <w:rPr>
                <w:rFonts w:ascii="Times New Roman" w:hAnsi="Times New Roman" w:cs="Times New Roman" w:eastAsia="Times New Roman" w:hint="default"/>
                <w:spacing w:val="-2"/>
                <w:sz w:val="21"/>
                <w:szCs w:val="21"/>
              </w:rPr>
              <w:t> </w:t>
            </w:r>
            <w:r>
              <w:rPr>
                <w:rFonts w:ascii="宋体" w:hAnsi="宋体" w:cs="宋体" w:eastAsia="宋体" w:hint="default"/>
                <w:sz w:val="24"/>
                <w:szCs w:val="24"/>
              </w:rPr>
              <w:t>万</w:t>
            </w:r>
            <w:r>
              <w:rPr>
                <w:rFonts w:ascii="宋体" w:hAnsi="宋体" w:cs="宋体" w:eastAsia="宋体" w:hint="default"/>
                <w:sz w:val="21"/>
                <w:szCs w:val="21"/>
              </w:rPr>
              <w:t>股人民币普通股</w:t>
            </w:r>
          </w:p>
        </w:tc>
      </w:tr>
      <w:tr>
        <w:trPr>
          <w:trHeight w:val="579"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5"/>
              <w:ind w:left="122" w:right="0"/>
              <w:jc w:val="left"/>
              <w:rPr>
                <w:rFonts w:ascii="宋体" w:hAnsi="宋体" w:cs="宋体" w:eastAsia="宋体" w:hint="default"/>
                <w:sz w:val="21"/>
                <w:szCs w:val="21"/>
              </w:rPr>
            </w:pPr>
            <w:r>
              <w:rPr>
                <w:rFonts w:ascii="宋体" w:hAnsi="宋体" w:cs="宋体" w:eastAsia="宋体" w:hint="default"/>
                <w:sz w:val="21"/>
                <w:szCs w:val="21"/>
              </w:rPr>
              <w:t>股票、</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5"/>
              <w:ind w:left="103" w:right="0"/>
              <w:jc w:val="left"/>
              <w:rPr>
                <w:rFonts w:ascii="宋体" w:hAnsi="宋体" w:cs="宋体" w:eastAsia="宋体" w:hint="default"/>
                <w:sz w:val="21"/>
                <w:szCs w:val="21"/>
              </w:rPr>
            </w:pPr>
            <w:r>
              <w:rPr>
                <w:rFonts w:ascii="宋体" w:hAnsi="宋体" w:cs="宋体" w:eastAsia="宋体" w:hint="default"/>
                <w:sz w:val="21"/>
                <w:szCs w:val="21"/>
              </w:rPr>
              <w:t>本次公开发行的每股面值人民币</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元的人民币普通股</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w w:val="100"/>
                <w:sz w:val="21"/>
                <w:szCs w:val="21"/>
              </w:rPr>
              <w:t>元</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人民币元</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招股说明书</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北京东方国信科技股份有限公司首次公开发行股票招股说明书</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报告期</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保荐人</w:t>
            </w:r>
            <w:r>
              <w:rPr>
                <w:rFonts w:ascii="Times New Roman" w:hAnsi="Times New Roman" w:cs="Times New Roman" w:eastAsia="Times New Roman" w:hint="default"/>
                <w:sz w:val="21"/>
                <w:szCs w:val="21"/>
              </w:rPr>
              <w:t>(</w:t>
            </w:r>
            <w:r>
              <w:rPr>
                <w:rFonts w:ascii="宋体" w:hAnsi="宋体" w:cs="宋体" w:eastAsia="宋体" w:hint="default"/>
                <w:sz w:val="21"/>
                <w:szCs w:val="21"/>
              </w:rPr>
              <w:t>主承销商</w:t>
            </w:r>
            <w:r>
              <w:rPr>
                <w:rFonts w:ascii="Times New Roman" w:hAnsi="Times New Roman" w:cs="Times New Roman" w:eastAsia="Times New Roman" w:hint="default"/>
                <w:sz w:val="21"/>
                <w:szCs w:val="21"/>
              </w:rPr>
              <w:t>)</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广发证券股份有限公司</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上市审计机构</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北京兴华会计师事务所有限责任公司</w:t>
            </w:r>
          </w:p>
        </w:tc>
      </w:tr>
      <w:tr>
        <w:trPr>
          <w:trHeight w:val="577"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发行人律师</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北京市康达律师事务所</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股东大会</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北京东方国信科技股份有限公司股东大会</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董事会</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北京东方国信科技股份有限公司董事会</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监事会</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北京东方国信科技股份有限公司监事会</w:t>
            </w:r>
          </w:p>
        </w:tc>
      </w:tr>
      <w:tr>
        <w:trPr>
          <w:trHeight w:val="595" w:hRule="exact"/>
        </w:trPr>
        <w:tc>
          <w:tcPr>
            <w:tcW w:w="2000"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东方国信有限</w:t>
            </w:r>
          </w:p>
        </w:tc>
        <w:tc>
          <w:tcPr>
            <w:tcW w:w="54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北京东方国信电子有限公司，本公司前身</w:t>
            </w:r>
          </w:p>
        </w:tc>
      </w:tr>
    </w:tbl>
    <w:p>
      <w:pPr>
        <w:spacing w:after="0" w:line="240" w:lineRule="auto"/>
        <w:jc w:val="left"/>
        <w:rPr>
          <w:rFonts w:ascii="宋体" w:hAnsi="宋体" w:cs="宋体" w:eastAsia="宋体" w:hint="default"/>
          <w:sz w:val="21"/>
          <w:szCs w:val="21"/>
        </w:rPr>
        <w:sectPr>
          <w:pgSz w:w="11910" w:h="16840"/>
          <w:pgMar w:header="877" w:footer="1186" w:top="1100" w:bottom="1380" w:left="1660" w:right="0"/>
        </w:sectPr>
      </w:pPr>
    </w:p>
    <w:p>
      <w:pPr>
        <w:spacing w:line="240" w:lineRule="auto" w:before="8"/>
        <w:rPr>
          <w:rFonts w:ascii="宋体" w:hAnsi="宋体" w:cs="宋体" w:eastAsia="宋体" w:hint="default"/>
          <w:b/>
          <w:bCs/>
          <w:sz w:val="24"/>
          <w:szCs w:val="24"/>
        </w:rPr>
      </w:pPr>
    </w:p>
    <w:tbl>
      <w:tblPr>
        <w:tblW w:w="0" w:type="auto"/>
        <w:jc w:val="left"/>
        <w:tblInd w:w="224" w:type="dxa"/>
        <w:tblLayout w:type="fixed"/>
        <w:tblCellMar>
          <w:top w:w="0" w:type="dxa"/>
          <w:left w:w="0" w:type="dxa"/>
          <w:bottom w:w="0" w:type="dxa"/>
          <w:right w:w="0" w:type="dxa"/>
        </w:tblCellMar>
        <w:tblLook w:val="01E0"/>
      </w:tblPr>
      <w:tblGrid>
        <w:gridCol w:w="2000"/>
        <w:gridCol w:w="547"/>
        <w:gridCol w:w="6536"/>
      </w:tblGrid>
      <w:tr>
        <w:trPr>
          <w:trHeight w:val="596" w:hRule="exact"/>
        </w:trPr>
        <w:tc>
          <w:tcPr>
            <w:tcW w:w="2000"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仁邦翰威</w:t>
            </w:r>
          </w:p>
        </w:tc>
        <w:tc>
          <w:tcPr>
            <w:tcW w:w="547"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北京仁邦翰威投资咨询有限公司</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仁邦时代</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北京仁邦时代投资咨询有限公司</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中国联通</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中国联合网络通信集团有限公司</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中国电信</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中国电信集团公司</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中国移动</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中国移动通信集团公司</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华为</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华为技术有限公司</w:t>
            </w:r>
          </w:p>
        </w:tc>
      </w:tr>
      <w:tr>
        <w:trPr>
          <w:trHeight w:val="579"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东软集团</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亚信联创</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亚信联创集团股份有限公司</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神码思特奇</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北京神州数码思特奇信息技术股份有限公司</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天源迪科</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深圳天源迪科信息技术股份有限公司</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微软</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Microsoft</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Corporation</w:t>
            </w:r>
            <w:r>
              <w:rPr>
                <w:rFonts w:ascii="宋体" w:hAnsi="宋体" w:cs="宋体" w:eastAsia="宋体" w:hint="default"/>
                <w:sz w:val="21"/>
                <w:szCs w:val="21"/>
              </w:rPr>
              <w:t>，全球最大的计算机软件提供商</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1"/>
              <w:ind w:left="122" w:right="0"/>
              <w:jc w:val="left"/>
              <w:rPr>
                <w:rFonts w:ascii="Times New Roman" w:hAnsi="Times New Roman" w:cs="Times New Roman" w:eastAsia="Times New Roman" w:hint="default"/>
                <w:sz w:val="21"/>
                <w:szCs w:val="21"/>
              </w:rPr>
            </w:pPr>
            <w:r>
              <w:rPr>
                <w:rFonts w:ascii="Times New Roman"/>
                <w:sz w:val="21"/>
              </w:rPr>
              <w:t>IBM</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国际商业机器公司，全球领先的信息技术和业务解决方案提供商</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1"/>
              <w:ind w:left="122" w:right="0"/>
              <w:jc w:val="left"/>
              <w:rPr>
                <w:rFonts w:ascii="Times New Roman" w:hAnsi="Times New Roman" w:cs="Times New Roman" w:eastAsia="Times New Roman" w:hint="default"/>
                <w:sz w:val="21"/>
                <w:szCs w:val="21"/>
              </w:rPr>
            </w:pPr>
            <w:r>
              <w:rPr>
                <w:rFonts w:ascii="Times New Roman"/>
                <w:sz w:val="21"/>
              </w:rPr>
              <w:t>Oracle</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美国 </w:t>
            </w:r>
            <w:r>
              <w:rPr>
                <w:rFonts w:ascii="Times New Roman" w:hAnsi="Times New Roman" w:cs="Times New Roman" w:eastAsia="Times New Roman" w:hint="default"/>
                <w:sz w:val="21"/>
                <w:szCs w:val="21"/>
              </w:rPr>
              <w:t>Oracle</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公司，全球领先的信息管理软件及服务提供商</w:t>
            </w:r>
          </w:p>
        </w:tc>
      </w:tr>
      <w:tr>
        <w:trPr>
          <w:trHeight w:val="576"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1"/>
              <w:ind w:left="122" w:right="0"/>
              <w:jc w:val="left"/>
              <w:rPr>
                <w:rFonts w:ascii="Times New Roman" w:hAnsi="Times New Roman" w:cs="Times New Roman" w:eastAsia="Times New Roman" w:hint="default"/>
                <w:sz w:val="21"/>
                <w:szCs w:val="21"/>
              </w:rPr>
            </w:pPr>
            <w:r>
              <w:rPr>
                <w:rFonts w:ascii="Times New Roman"/>
                <w:sz w:val="21"/>
              </w:rPr>
              <w:t>SAP</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SAP</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公司，总部位于德国，全球领先的企业管理软件提供商</w:t>
            </w:r>
          </w:p>
        </w:tc>
      </w:tr>
      <w:tr>
        <w:trPr>
          <w:trHeight w:val="578" w:hRule="exact"/>
        </w:trPr>
        <w:tc>
          <w:tcPr>
            <w:tcW w:w="20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4"/>
              <w:ind w:left="122" w:right="0"/>
              <w:jc w:val="left"/>
              <w:rPr>
                <w:rFonts w:ascii="Times New Roman" w:hAnsi="Times New Roman" w:cs="Times New Roman" w:eastAsia="Times New Roman" w:hint="default"/>
                <w:sz w:val="21"/>
                <w:szCs w:val="21"/>
              </w:rPr>
            </w:pPr>
            <w:r>
              <w:rPr>
                <w:rFonts w:ascii="Times New Roman"/>
                <w:spacing w:val="-3"/>
                <w:sz w:val="21"/>
              </w:rPr>
              <w:t>Teradata</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sz w:val="21"/>
                <w:szCs w:val="21"/>
              </w:rPr>
              <w:t>美国</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Teradata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公司，是数据仓库解决方案提供商</w:t>
            </w:r>
          </w:p>
        </w:tc>
      </w:tr>
      <w:tr>
        <w:trPr>
          <w:trHeight w:val="595" w:hRule="exact"/>
        </w:trPr>
        <w:tc>
          <w:tcPr>
            <w:tcW w:w="2000"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161"/>
              <w:ind w:left="122" w:right="0"/>
              <w:jc w:val="left"/>
              <w:rPr>
                <w:rFonts w:ascii="Times New Roman" w:hAnsi="Times New Roman" w:cs="Times New Roman" w:eastAsia="Times New Roman" w:hint="default"/>
                <w:sz w:val="21"/>
                <w:szCs w:val="21"/>
              </w:rPr>
            </w:pPr>
            <w:r>
              <w:rPr>
                <w:rFonts w:ascii="Times New Roman"/>
                <w:sz w:val="21"/>
              </w:rPr>
              <w:t>SAS</w:t>
            </w:r>
          </w:p>
        </w:tc>
        <w:tc>
          <w:tcPr>
            <w:tcW w:w="54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536"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美国</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SAS</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公司，提供统计分析、数据挖掘软件及服务</w:t>
            </w:r>
          </w:p>
        </w:tc>
      </w:tr>
    </w:tbl>
    <w:p>
      <w:pPr>
        <w:spacing w:line="240" w:lineRule="auto" w:before="10"/>
        <w:rPr>
          <w:rFonts w:ascii="宋体" w:hAnsi="宋体" w:cs="宋体" w:eastAsia="宋体" w:hint="default"/>
          <w:b/>
          <w:bCs/>
          <w:sz w:val="18"/>
          <w:szCs w:val="18"/>
        </w:rPr>
      </w:pPr>
    </w:p>
    <w:p>
      <w:pPr>
        <w:pStyle w:val="Heading2"/>
        <w:spacing w:line="240" w:lineRule="auto"/>
        <w:ind w:left="260" w:right="1662"/>
        <w:jc w:val="left"/>
        <w:rPr>
          <w:b w:val="0"/>
          <w:bCs w:val="0"/>
        </w:rPr>
      </w:pPr>
      <w:r>
        <w:rPr/>
        <w:t>二、专业术语</w:t>
      </w:r>
      <w:r>
        <w:rPr>
          <w:b w:val="0"/>
          <w:bCs w:val="0"/>
        </w:rPr>
      </w:r>
    </w:p>
    <w:p>
      <w:pPr>
        <w:spacing w:line="240" w:lineRule="auto" w:before="10"/>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982"/>
        <w:gridCol w:w="694"/>
        <w:gridCol w:w="5862"/>
      </w:tblGrid>
      <w:tr>
        <w:trPr>
          <w:trHeight w:val="653" w:hRule="exact"/>
        </w:trPr>
        <w:tc>
          <w:tcPr>
            <w:tcW w:w="1982"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二次开发</w:t>
            </w:r>
          </w:p>
        </w:tc>
        <w:tc>
          <w:tcPr>
            <w:tcW w:w="69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146"/>
              <w:ind w:right="235"/>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17" w:space="0" w:color="000000"/>
              <w:left w:val="single" w:sz="4" w:space="0" w:color="000000"/>
              <w:bottom w:val="single" w:sz="4" w:space="0" w:color="000000"/>
              <w:right w:val="nil" w:sz="6" w:space="0" w:color="auto"/>
            </w:tcBorders>
          </w:tcPr>
          <w:p>
            <w:pPr>
              <w:pStyle w:val="TableParagraph"/>
              <w:spacing w:line="273" w:lineRule="auto"/>
              <w:ind w:left="103" w:right="-2"/>
              <w:jc w:val="left"/>
              <w:rPr>
                <w:rFonts w:ascii="宋体" w:hAnsi="宋体" w:cs="宋体" w:eastAsia="宋体" w:hint="default"/>
                <w:sz w:val="21"/>
                <w:szCs w:val="21"/>
              </w:rPr>
            </w:pPr>
            <w:r>
              <w:rPr>
                <w:rFonts w:ascii="宋体" w:hAnsi="宋体" w:cs="宋体" w:eastAsia="宋体" w:hint="default"/>
                <w:spacing w:val="-6"/>
                <w:sz w:val="21"/>
                <w:szCs w:val="21"/>
              </w:rPr>
              <w:t>为满足客户需要，在通用软件、平台的基础上，利用通用软件、</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平台提供的应用程序编程接口进行的软件开发</w:t>
            </w:r>
          </w:p>
        </w:tc>
      </w:tr>
      <w:tr>
        <w:trPr>
          <w:trHeight w:val="634"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4"/>
              <w:ind w:left="122" w:right="0"/>
              <w:jc w:val="left"/>
              <w:rPr>
                <w:rFonts w:ascii="宋体" w:hAnsi="宋体" w:cs="宋体" w:eastAsia="宋体" w:hint="default"/>
                <w:sz w:val="21"/>
                <w:szCs w:val="21"/>
              </w:rPr>
            </w:pPr>
            <w:r>
              <w:rPr>
                <w:rFonts w:ascii="宋体" w:hAnsi="宋体" w:cs="宋体" w:eastAsia="宋体" w:hint="default"/>
                <w:sz w:val="21"/>
                <w:szCs w:val="21"/>
              </w:rPr>
              <w:t>工作流</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5"/>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3"/>
                <w:sz w:val="21"/>
                <w:szCs w:val="21"/>
              </w:rPr>
              <w:t>将工作流程中的具体工作单元组织在一起的逻辑和规则，在计</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算机中以恰当的模型进行表示并对其实施计算</w:t>
            </w:r>
          </w:p>
        </w:tc>
      </w:tr>
      <w:tr>
        <w:trPr>
          <w:trHeight w:val="634"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呼叫中心</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35"/>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4"/>
              <w:jc w:val="left"/>
              <w:rPr>
                <w:rFonts w:ascii="宋体" w:hAnsi="宋体" w:cs="宋体" w:eastAsia="宋体" w:hint="default"/>
                <w:sz w:val="21"/>
                <w:szCs w:val="21"/>
              </w:rPr>
            </w:pPr>
            <w:r>
              <w:rPr>
                <w:rFonts w:ascii="宋体" w:hAnsi="宋体" w:cs="宋体" w:eastAsia="宋体" w:hint="default"/>
                <w:spacing w:val="-3"/>
                <w:sz w:val="21"/>
                <w:szCs w:val="21"/>
              </w:rPr>
              <w:t>利用通讯与计算机技术，自动灵活地处理大量电话呼入、呼出</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业务和服务的系统平台</w:t>
            </w:r>
          </w:p>
        </w:tc>
      </w:tr>
      <w:tr>
        <w:trPr>
          <w:trHeight w:val="946"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即席查询</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4" w:lineRule="auto"/>
              <w:ind w:left="103" w:right="101"/>
              <w:jc w:val="both"/>
              <w:rPr>
                <w:rFonts w:ascii="宋体" w:hAnsi="宋体" w:cs="宋体" w:eastAsia="宋体" w:hint="default"/>
                <w:sz w:val="21"/>
                <w:szCs w:val="21"/>
              </w:rPr>
            </w:pPr>
            <w:r>
              <w:rPr>
                <w:rFonts w:ascii="宋体" w:hAnsi="宋体" w:cs="宋体" w:eastAsia="宋体" w:hint="default"/>
                <w:spacing w:val="-3"/>
                <w:sz w:val="21"/>
                <w:szCs w:val="21"/>
              </w:rPr>
              <w:t>支持用户进行自由信息查询、获取的软件系统；即席查询一般</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提供语义层、图形化界面，以使不具备 </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36"/>
                <w:sz w:val="21"/>
                <w:szCs w:val="21"/>
              </w:rPr>
              <w:t> </w:t>
            </w:r>
            <w:r>
              <w:rPr>
                <w:rFonts w:ascii="宋体" w:hAnsi="宋体" w:cs="宋体" w:eastAsia="宋体" w:hint="default"/>
                <w:sz w:val="21"/>
                <w:szCs w:val="21"/>
              </w:rPr>
              <w:t>背景的用户能够设</w:t>
            </w:r>
            <w:r>
              <w:rPr>
                <w:rFonts w:ascii="宋体" w:hAnsi="宋体" w:cs="宋体" w:eastAsia="宋体" w:hint="default"/>
                <w:w w:val="100"/>
                <w:sz w:val="21"/>
                <w:szCs w:val="21"/>
              </w:rPr>
              <w:t> </w:t>
            </w:r>
            <w:r>
              <w:rPr>
                <w:rFonts w:ascii="宋体" w:hAnsi="宋体" w:cs="宋体" w:eastAsia="宋体" w:hint="default"/>
                <w:sz w:val="21"/>
                <w:szCs w:val="21"/>
              </w:rPr>
              <w:t>计自己的查询需求</w:t>
            </w:r>
          </w:p>
        </w:tc>
      </w:tr>
      <w:tr>
        <w:trPr>
          <w:trHeight w:val="653" w:hRule="exact"/>
        </w:trPr>
        <w:tc>
          <w:tcPr>
            <w:tcW w:w="1982"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解决方案</w:t>
            </w:r>
          </w:p>
        </w:tc>
        <w:tc>
          <w:tcPr>
            <w:tcW w:w="69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17" w:space="0" w:color="000000"/>
              <w:right w:val="nil" w:sz="6" w:space="0" w:color="auto"/>
            </w:tcBorders>
          </w:tcPr>
          <w:p>
            <w:pPr>
              <w:pStyle w:val="TableParagraph"/>
              <w:spacing w:line="273" w:lineRule="auto"/>
              <w:ind w:left="103" w:right="106"/>
              <w:jc w:val="left"/>
              <w:rPr>
                <w:rFonts w:ascii="宋体" w:hAnsi="宋体" w:cs="宋体" w:eastAsia="宋体" w:hint="default"/>
                <w:sz w:val="21"/>
                <w:szCs w:val="21"/>
              </w:rPr>
            </w:pPr>
            <w:r>
              <w:rPr>
                <w:rFonts w:ascii="宋体" w:hAnsi="宋体" w:cs="宋体" w:eastAsia="宋体" w:hint="default"/>
                <w:spacing w:val="4"/>
                <w:sz w:val="21"/>
                <w:szCs w:val="21"/>
              </w:rPr>
              <w:t>为解决企业运营、信息化建设中某一方面的问题而提供的方</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pacing w:val="-3"/>
                <w:sz w:val="21"/>
                <w:szCs w:val="21"/>
              </w:rPr>
              <w:t>案，包括整体路线、功能架构、技术架构、产品组合、应用设</w:t>
            </w:r>
          </w:p>
        </w:tc>
      </w:tr>
    </w:tbl>
    <w:p>
      <w:pPr>
        <w:spacing w:after="0" w:line="273" w:lineRule="auto"/>
        <w:jc w:val="left"/>
        <w:rPr>
          <w:rFonts w:ascii="宋体" w:hAnsi="宋体" w:cs="宋体" w:eastAsia="宋体" w:hint="default"/>
          <w:sz w:val="21"/>
          <w:szCs w:val="21"/>
        </w:rPr>
        <w:sectPr>
          <w:pgSz w:w="11910" w:h="16840"/>
          <w:pgMar w:header="877" w:footer="1186" w:top="1100" w:bottom="1380" w:left="154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1982"/>
        <w:gridCol w:w="694"/>
        <w:gridCol w:w="5862"/>
      </w:tblGrid>
      <w:tr>
        <w:trPr>
          <w:trHeight w:val="596" w:hRule="exact"/>
        </w:trPr>
        <w:tc>
          <w:tcPr>
            <w:tcW w:w="1982" w:type="dxa"/>
            <w:tcBorders>
              <w:top w:val="single" w:sz="17" w:space="0" w:color="000000"/>
              <w:left w:val="nil" w:sz="6" w:space="0" w:color="auto"/>
              <w:bottom w:val="single" w:sz="4" w:space="0" w:color="000000"/>
              <w:right w:val="single" w:sz="4" w:space="0" w:color="000000"/>
            </w:tcBorders>
          </w:tcPr>
          <w:p>
            <w:pPr/>
          </w:p>
        </w:tc>
        <w:tc>
          <w:tcPr>
            <w:tcW w:w="694" w:type="dxa"/>
            <w:tcBorders>
              <w:top w:val="single" w:sz="17" w:space="0" w:color="000000"/>
              <w:left w:val="single" w:sz="4" w:space="0" w:color="000000"/>
              <w:bottom w:val="single" w:sz="4" w:space="0" w:color="000000"/>
              <w:right w:val="single" w:sz="4" w:space="0" w:color="000000"/>
            </w:tcBorders>
          </w:tcPr>
          <w:p>
            <w:pPr/>
          </w:p>
        </w:tc>
        <w:tc>
          <w:tcPr>
            <w:tcW w:w="5862" w:type="dxa"/>
            <w:tcBorders>
              <w:top w:val="single" w:sz="17" w:space="0" w:color="000000"/>
              <w:left w:val="single" w:sz="4" w:space="0" w:color="000000"/>
              <w:bottom w:val="single" w:sz="4" w:space="0" w:color="000000"/>
              <w:right w:val="nil" w:sz="6" w:space="0" w:color="auto"/>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计、定制开发、部署方案等</w:t>
            </w:r>
          </w:p>
        </w:tc>
      </w:tr>
      <w:tr>
        <w:trPr>
          <w:trHeight w:val="634"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经营分析系统</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3"/>
                <w:sz w:val="21"/>
                <w:szCs w:val="21"/>
              </w:rPr>
              <w:t>电信行业的一类商业智能应用系统，支持企业各级人员的信息</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获取、业务分析、决策支持等需求</w:t>
            </w:r>
          </w:p>
        </w:tc>
      </w:tr>
      <w:tr>
        <w:trPr>
          <w:trHeight w:val="1570"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122" w:right="0"/>
              <w:jc w:val="left"/>
              <w:rPr>
                <w:rFonts w:ascii="宋体" w:hAnsi="宋体" w:cs="宋体" w:eastAsia="宋体" w:hint="default"/>
                <w:sz w:val="21"/>
                <w:szCs w:val="21"/>
              </w:rPr>
            </w:pPr>
            <w:r>
              <w:rPr>
                <w:rFonts w:ascii="宋体" w:hAnsi="宋体" w:cs="宋体" w:eastAsia="宋体" w:hint="default"/>
                <w:sz w:val="21"/>
                <w:szCs w:val="21"/>
              </w:rPr>
              <w:t>全业务</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8" w:lineRule="auto"/>
              <w:ind w:left="103" w:right="77"/>
              <w:jc w:val="both"/>
              <w:rPr>
                <w:rFonts w:ascii="宋体" w:hAnsi="宋体" w:cs="宋体" w:eastAsia="宋体" w:hint="default"/>
                <w:sz w:val="21"/>
                <w:szCs w:val="21"/>
              </w:rPr>
            </w:pPr>
            <w:r>
              <w:rPr>
                <w:rFonts w:ascii="宋体" w:hAnsi="宋体" w:cs="宋体" w:eastAsia="宋体" w:hint="default"/>
                <w:spacing w:val="-3"/>
                <w:sz w:val="21"/>
                <w:szCs w:val="21"/>
              </w:rPr>
              <w:t>电信业发展的方向，即电信运营商突破以前仅能提供单一通信</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2"/>
                <w:sz w:val="21"/>
                <w:szCs w:val="21"/>
              </w:rPr>
              <w:t>方式和有限通信内容的局限，转向为用户提供包括有线通信、</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3"/>
                <w:sz w:val="21"/>
                <w:szCs w:val="21"/>
              </w:rPr>
              <w:t>无线通信的全部通信方式和语音、数据、视频等多种通信内容</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4"/>
                <w:sz w:val="21"/>
                <w:szCs w:val="21"/>
              </w:rPr>
              <w:t>的全业务通信服务；电信运营商向全业务运营的转型，要求</w:t>
            </w:r>
            <w:r>
              <w:rPr>
                <w:rFonts w:ascii="宋体" w:hAnsi="宋体" w:cs="宋体" w:eastAsia="宋体" w:hint="default"/>
                <w:spacing w:val="-34"/>
                <w:sz w:val="21"/>
                <w:szCs w:val="21"/>
              </w:rPr>
              <w:t> </w:t>
            </w:r>
            <w:r>
              <w:rPr>
                <w:rFonts w:ascii="Times New Roman" w:hAnsi="Times New Roman" w:cs="Times New Roman" w:eastAsia="Times New Roman" w:hint="default"/>
                <w:spacing w:val="-4"/>
                <w:sz w:val="21"/>
                <w:szCs w:val="21"/>
              </w:rPr>
              <w:t>IT</w:t>
            </w:r>
            <w:r>
              <w:rPr>
                <w:rFonts w:ascii="Times New Roman" w:hAnsi="Times New Roman" w:cs="Times New Roman" w:eastAsia="Times New Roman" w:hint="default"/>
                <w:spacing w:val="-36"/>
                <w:sz w:val="21"/>
                <w:szCs w:val="21"/>
              </w:rPr>
              <w:t> </w:t>
            </w:r>
            <w:r>
              <w:rPr>
                <w:rFonts w:ascii="宋体" w:hAnsi="宋体" w:cs="宋体" w:eastAsia="宋体" w:hint="default"/>
                <w:sz w:val="21"/>
                <w:szCs w:val="21"/>
              </w:rPr>
              <w:t>支撑系统具备全业务支撑能力</w:t>
            </w:r>
          </w:p>
        </w:tc>
      </w:tr>
      <w:tr>
        <w:trPr>
          <w:trHeight w:val="634"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商业智能应用软件</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3"/>
                <w:sz w:val="21"/>
                <w:szCs w:val="21"/>
              </w:rPr>
              <w:t>采用数据仓库、数据统计、挖掘及信息表现技术，支持企业的</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信息获取、分析、共享、决策支持等需求的应用软件</w:t>
            </w:r>
          </w:p>
        </w:tc>
      </w:tr>
      <w:tr>
        <w:trPr>
          <w:trHeight w:val="637"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数据孤岛</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77"/>
              <w:jc w:val="left"/>
              <w:rPr>
                <w:rFonts w:ascii="宋体" w:hAnsi="宋体" w:cs="宋体" w:eastAsia="宋体" w:hint="default"/>
                <w:sz w:val="21"/>
                <w:szCs w:val="21"/>
              </w:rPr>
            </w:pPr>
            <w:r>
              <w:rPr>
                <w:rFonts w:ascii="宋体" w:hAnsi="宋体" w:cs="宋体" w:eastAsia="宋体" w:hint="default"/>
                <w:spacing w:val="-2"/>
                <w:sz w:val="21"/>
                <w:szCs w:val="21"/>
              </w:rPr>
              <w:t>企业的各个信息系统内的数据相互孤立，无法有效联合使用，</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造成企业数据资源的浪费、数据不一致等问题</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数据挖掘模型</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1"/>
              <w:jc w:val="both"/>
              <w:rPr>
                <w:rFonts w:ascii="宋体" w:hAnsi="宋体" w:cs="宋体" w:eastAsia="宋体" w:hint="default"/>
                <w:sz w:val="21"/>
                <w:szCs w:val="21"/>
              </w:rPr>
            </w:pPr>
            <w:r>
              <w:rPr>
                <w:rFonts w:ascii="宋体" w:hAnsi="宋体" w:cs="宋体" w:eastAsia="宋体" w:hint="default"/>
                <w:spacing w:val="-3"/>
                <w:sz w:val="21"/>
                <w:szCs w:val="21"/>
              </w:rPr>
              <w:t>将数据挖掘技术应用到具体的业务问题，对之建模、求解、验</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3"/>
                <w:sz w:val="21"/>
                <w:szCs w:val="21"/>
              </w:rPr>
              <w:t>证，反复迭代后得到的有效的数学模型；数据挖掘模型支持企</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pacing w:val="-3"/>
                <w:sz w:val="21"/>
                <w:szCs w:val="21"/>
              </w:rPr>
              <w:t>业对业务问题进行深层次分析、规律发现，并可对未来相同或</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相似的业务问题提供预测功能</w:t>
            </w:r>
          </w:p>
        </w:tc>
      </w:tr>
      <w:tr>
        <w:trPr>
          <w:trHeight w:val="946"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数据质量</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1"/>
              <w:jc w:val="both"/>
              <w:rPr>
                <w:rFonts w:ascii="宋体" w:hAnsi="宋体" w:cs="宋体" w:eastAsia="宋体" w:hint="default"/>
                <w:sz w:val="21"/>
                <w:szCs w:val="21"/>
              </w:rPr>
            </w:pPr>
            <w:r>
              <w:rPr>
                <w:rFonts w:ascii="宋体" w:hAnsi="宋体" w:cs="宋体" w:eastAsia="宋体" w:hint="default"/>
                <w:spacing w:val="-3"/>
                <w:sz w:val="21"/>
                <w:szCs w:val="21"/>
              </w:rPr>
              <w:t>数据的正确性、一致性、定义明晰性等一系列衡量数据可用性</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3"/>
                <w:sz w:val="21"/>
                <w:szCs w:val="21"/>
              </w:rPr>
              <w:t>的度量的集合；数据质量直接影响数据应用的成本和效果；在</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企业业务复杂、数据量巨大的情况下，数据质量尤为重要</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维系挽留</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3"/>
              <w:jc w:val="both"/>
              <w:rPr>
                <w:rFonts w:ascii="宋体" w:hAnsi="宋体" w:cs="宋体" w:eastAsia="宋体" w:hint="default"/>
                <w:sz w:val="21"/>
                <w:szCs w:val="21"/>
              </w:rPr>
            </w:pPr>
            <w:r>
              <w:rPr>
                <w:rFonts w:ascii="宋体" w:hAnsi="宋体" w:cs="宋体" w:eastAsia="宋体" w:hint="default"/>
                <w:spacing w:val="-3"/>
                <w:sz w:val="21"/>
                <w:szCs w:val="21"/>
              </w:rPr>
              <w:t>电信运营商对用户进行个性化服务，以提高用户感知度、忠诚</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3"/>
                <w:sz w:val="21"/>
                <w:szCs w:val="21"/>
              </w:rPr>
              <w:t>度、降低客户流失率的一系列客户关系管理活动；相应的，对</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4"/>
                <w:sz w:val="21"/>
                <w:szCs w:val="21"/>
              </w:rPr>
              <w:t>这一系列客户关系管理活动提供支撑的软件系统称为维系挽</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留系统</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语义层</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01"/>
              <w:jc w:val="both"/>
              <w:rPr>
                <w:rFonts w:ascii="宋体" w:hAnsi="宋体" w:cs="宋体" w:eastAsia="宋体" w:hint="default"/>
                <w:sz w:val="21"/>
                <w:szCs w:val="21"/>
              </w:rPr>
            </w:pPr>
            <w:r>
              <w:rPr>
                <w:rFonts w:ascii="宋体" w:hAnsi="宋体" w:cs="宋体" w:eastAsia="宋体" w:hint="default"/>
                <w:spacing w:val="-3"/>
                <w:sz w:val="21"/>
                <w:szCs w:val="21"/>
              </w:rPr>
              <w:t>软件系统中业务元数据与技术元数据之间的映射，业务元数据</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3"/>
                <w:sz w:val="21"/>
                <w:szCs w:val="21"/>
              </w:rPr>
              <w:t>是用户可以理解和使用的元素，技术元数据是软件用以驱动底</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3"/>
                <w:sz w:val="21"/>
                <w:szCs w:val="21"/>
              </w:rPr>
              <w:t>层实现的元素；语义层使用户可以直接表达业务需求，使软件</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能够以自动化的方式更加灵活、快捷的实现用户的需求</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元数据</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0"/>
              <w:jc w:val="left"/>
              <w:rPr>
                <w:rFonts w:ascii="宋体" w:hAnsi="宋体" w:cs="宋体" w:eastAsia="宋体" w:hint="default"/>
                <w:sz w:val="21"/>
                <w:szCs w:val="21"/>
              </w:rPr>
            </w:pPr>
            <w:r>
              <w:rPr>
                <w:rFonts w:ascii="宋体" w:hAnsi="宋体" w:cs="宋体" w:eastAsia="宋体" w:hint="default"/>
                <w:spacing w:val="-3"/>
                <w:sz w:val="21"/>
                <w:szCs w:val="21"/>
              </w:rPr>
              <w:t>在数据仓库体系中，用来描述数据及其环境的数据集合；元数</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3"/>
                <w:sz w:val="21"/>
                <w:szCs w:val="21"/>
              </w:rPr>
              <w:t>据的作用是使其陈述的对象具有自描述性，使这些对象更易于</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7"/>
                <w:sz w:val="21"/>
                <w:szCs w:val="21"/>
              </w:rPr>
              <w:t>应用和管理；元数据的分类方法很多，按描述对象的种类不同，</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可分为技术元数据、业务元数据等</w:t>
            </w:r>
          </w:p>
        </w:tc>
      </w:tr>
      <w:tr>
        <w:trPr>
          <w:trHeight w:val="57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4"/>
              <w:ind w:left="122" w:right="0"/>
              <w:jc w:val="left"/>
              <w:rPr>
                <w:rFonts w:ascii="Times New Roman" w:hAnsi="Times New Roman" w:cs="Times New Roman" w:eastAsia="Times New Roman" w:hint="default"/>
                <w:sz w:val="21"/>
                <w:szCs w:val="21"/>
              </w:rPr>
            </w:pPr>
            <w:r>
              <w:rPr>
                <w:rFonts w:ascii="Times New Roman"/>
                <w:spacing w:val="-4"/>
                <w:sz w:val="21"/>
              </w:rPr>
              <w:t>IT</w:t>
            </w:r>
            <w:r>
              <w:rPr>
                <w:rFonts w:ascii="Times New Roman"/>
                <w:sz w:val="21"/>
              </w:rPr>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Information technology</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的英文缩写，即信息技术</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3G</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103" w:right="101"/>
              <w:jc w:val="both"/>
              <w:rPr>
                <w:rFonts w:ascii="Times New Roman" w:hAnsi="Times New Roman" w:cs="Times New Roman" w:eastAsia="Times New Roman" w:hint="default"/>
                <w:sz w:val="21"/>
                <w:szCs w:val="21"/>
              </w:rPr>
            </w:pPr>
            <w:r>
              <w:rPr>
                <w:rFonts w:ascii="宋体" w:hAnsi="宋体" w:cs="宋体" w:eastAsia="宋体" w:hint="default"/>
                <w:spacing w:val="-1"/>
                <w:w w:val="100"/>
                <w:sz w:val="21"/>
                <w:szCs w:val="21"/>
              </w:rPr>
              <w:t>即第三代移动通信技术（</w:t>
            </w:r>
            <w:r>
              <w:rPr>
                <w:rFonts w:ascii="Times New Roman" w:hAnsi="Times New Roman" w:cs="Times New Roman" w:eastAsia="Times New Roman" w:hint="default"/>
                <w:spacing w:val="-1"/>
                <w:w w:val="100"/>
                <w:sz w:val="21"/>
                <w:szCs w:val="21"/>
              </w:rPr>
              <w:t>3rd</w:t>
            </w:r>
            <w:r>
              <w:rPr>
                <w:rFonts w:ascii="Times New Roman" w:hAnsi="Times New Roman" w:cs="Times New Roman" w:eastAsia="Times New Roman" w:hint="default"/>
                <w:spacing w:val="11"/>
                <w:w w:val="100"/>
                <w:sz w:val="21"/>
                <w:szCs w:val="21"/>
              </w:rPr>
              <w:t> </w:t>
            </w:r>
            <w:r>
              <w:rPr>
                <w:rFonts w:ascii="Times New Roman" w:hAnsi="Times New Roman" w:cs="Times New Roman" w:eastAsia="Times New Roman" w:hint="default"/>
                <w:spacing w:val="-6"/>
                <w:w w:val="100"/>
                <w:sz w:val="21"/>
                <w:szCs w:val="21"/>
              </w:rPr>
              <w:t>Generation</w:t>
            </w:r>
            <w:r>
              <w:rPr>
                <w:rFonts w:ascii="宋体" w:hAnsi="宋体" w:cs="宋体" w:eastAsia="宋体" w:hint="default"/>
                <w:spacing w:val="-6"/>
                <w:w w:val="100"/>
                <w:sz w:val="21"/>
                <w:szCs w:val="21"/>
              </w:rPr>
              <w:t>），与前两代移动通信</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pacing w:val="-3"/>
                <w:sz w:val="21"/>
                <w:szCs w:val="21"/>
              </w:rPr>
              <w:t>技术相比，第三代移动通信技术的主要特征是可提供更加丰富</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的移动多媒体、数据服务；目前国内</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3G</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存在</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种技术标准：</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CDMA2000</w:t>
            </w:r>
            <w:r>
              <w:rPr>
                <w:rFonts w:ascii="宋体" w:hAnsi="宋体" w:cs="宋体" w:eastAsia="宋体" w:hint="default"/>
                <w:sz w:val="21"/>
                <w:szCs w:val="21"/>
              </w:rPr>
              <w:t>，</w:t>
            </w:r>
            <w:r>
              <w:rPr>
                <w:rFonts w:ascii="Times New Roman" w:hAnsi="Times New Roman" w:cs="Times New Roman" w:eastAsia="Times New Roman" w:hint="default"/>
                <w:sz w:val="21"/>
                <w:szCs w:val="21"/>
              </w:rPr>
              <w:t>WCDMA</w:t>
            </w:r>
            <w:r>
              <w:rPr>
                <w:rFonts w:ascii="宋体" w:hAnsi="宋体" w:cs="宋体" w:eastAsia="宋体" w:hint="default"/>
                <w:sz w:val="21"/>
                <w:szCs w:val="21"/>
              </w:rPr>
              <w:t>，</w:t>
            </w:r>
            <w:r>
              <w:rPr>
                <w:rFonts w:ascii="Times New Roman" w:hAnsi="Times New Roman" w:cs="Times New Roman" w:eastAsia="Times New Roman" w:hint="default"/>
                <w:sz w:val="21"/>
                <w:szCs w:val="21"/>
              </w:rPr>
              <w:t>TD-SCDMA</w:t>
            </w:r>
          </w:p>
        </w:tc>
      </w:tr>
      <w:tr>
        <w:trPr>
          <w:trHeight w:val="946"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BI/</w:t>
            </w:r>
            <w:r>
              <w:rPr>
                <w:rFonts w:ascii="宋体" w:hAnsi="宋体" w:cs="宋体" w:eastAsia="宋体" w:hint="default"/>
                <w:sz w:val="21"/>
                <w:szCs w:val="21"/>
              </w:rPr>
              <w:t>商业智能</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4" w:lineRule="auto"/>
              <w:ind w:left="103" w:right="101"/>
              <w:jc w:val="both"/>
              <w:rPr>
                <w:rFonts w:ascii="宋体" w:hAnsi="宋体" w:cs="宋体" w:eastAsia="宋体" w:hint="default"/>
                <w:sz w:val="21"/>
                <w:szCs w:val="21"/>
              </w:rPr>
            </w:pPr>
            <w:r>
              <w:rPr>
                <w:rFonts w:ascii="Times New Roman" w:hAnsi="Times New Roman" w:cs="Times New Roman" w:eastAsia="Times New Roman" w:hint="default"/>
                <w:sz w:val="21"/>
                <w:szCs w:val="21"/>
              </w:rPr>
              <w:t>BI</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是</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Business</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intelligence</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的英文缩写，即商业智能；商业智能</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3"/>
                <w:sz w:val="21"/>
                <w:szCs w:val="21"/>
              </w:rPr>
              <w:t>指从数据中发现有价值的规律、模式，将数据转化为知识，支</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pacing w:val="-3"/>
                <w:sz w:val="21"/>
                <w:szCs w:val="21"/>
              </w:rPr>
              <w:t>持企业的决策、营销、服务的一系列软件、技术、方法的集合</w:t>
            </w:r>
          </w:p>
        </w:tc>
      </w:tr>
      <w:tr>
        <w:trPr>
          <w:trHeight w:val="965" w:hRule="exact"/>
        </w:trPr>
        <w:tc>
          <w:tcPr>
            <w:tcW w:w="1982" w:type="dxa"/>
            <w:tcBorders>
              <w:top w:val="single" w:sz="4" w:space="0" w:color="000000"/>
              <w:left w:val="nil" w:sz="6" w:space="0" w:color="auto"/>
              <w:bottom w:val="single" w:sz="17"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22" w:right="0"/>
              <w:jc w:val="left"/>
              <w:rPr>
                <w:rFonts w:ascii="Times New Roman" w:hAnsi="Times New Roman" w:cs="Times New Roman" w:eastAsia="Times New Roman" w:hint="default"/>
                <w:sz w:val="21"/>
                <w:szCs w:val="21"/>
              </w:rPr>
            </w:pPr>
            <w:r>
              <w:rPr>
                <w:rFonts w:ascii="Times New Roman"/>
                <w:sz w:val="21"/>
              </w:rPr>
              <w:t>BSS</w:t>
            </w:r>
          </w:p>
        </w:tc>
        <w:tc>
          <w:tcPr>
            <w:tcW w:w="69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17" w:space="0" w:color="000000"/>
              <w:right w:val="nil" w:sz="6" w:space="0" w:color="auto"/>
            </w:tcBorders>
          </w:tcPr>
          <w:p>
            <w:pPr>
              <w:pStyle w:val="TableParagraph"/>
              <w:spacing w:line="264" w:lineRule="auto"/>
              <w:ind w:left="103" w:right="101"/>
              <w:jc w:val="both"/>
              <w:rPr>
                <w:rFonts w:ascii="宋体" w:hAnsi="宋体" w:cs="宋体" w:eastAsia="宋体" w:hint="default"/>
                <w:sz w:val="21"/>
                <w:szCs w:val="21"/>
              </w:rPr>
            </w:pPr>
            <w:r>
              <w:rPr>
                <w:rFonts w:ascii="Times New Roman" w:hAnsi="Times New Roman" w:cs="Times New Roman" w:eastAsia="Times New Roman" w:hint="default"/>
                <w:sz w:val="21"/>
                <w:szCs w:val="21"/>
              </w:rPr>
              <w:t>Business</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support</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system</w:t>
            </w:r>
            <w:r>
              <w:rPr>
                <w:rFonts w:ascii="Times New Roman" w:hAnsi="Times New Roman" w:cs="Times New Roman" w:eastAsia="Times New Roman" w:hint="default"/>
                <w:spacing w:val="3"/>
                <w:sz w:val="21"/>
                <w:szCs w:val="21"/>
              </w:rPr>
              <w:t> </w:t>
            </w:r>
            <w:r>
              <w:rPr>
                <w:rFonts w:ascii="宋体" w:hAnsi="宋体" w:cs="宋体" w:eastAsia="宋体" w:hint="default"/>
                <w:spacing w:val="-5"/>
                <w:sz w:val="21"/>
                <w:szCs w:val="21"/>
              </w:rPr>
              <w:t>的英文缩写，即业务支撑系统；</w:t>
            </w:r>
            <w:r>
              <w:rPr>
                <w:rFonts w:ascii="Times New Roman" w:hAnsi="Times New Roman" w:cs="Times New Roman" w:eastAsia="Times New Roman" w:hint="default"/>
                <w:spacing w:val="-5"/>
                <w:sz w:val="21"/>
                <w:szCs w:val="21"/>
              </w:rPr>
              <w:t>BSS</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是</w:t>
            </w:r>
            <w:r>
              <w:rPr>
                <w:rFonts w:ascii="宋体" w:hAnsi="宋体" w:cs="宋体" w:eastAsia="宋体" w:hint="default"/>
                <w:spacing w:val="-102"/>
                <w:sz w:val="21"/>
                <w:szCs w:val="21"/>
              </w:rPr>
              <w:t> </w:t>
            </w:r>
            <w:r>
              <w:rPr>
                <w:rFonts w:ascii="宋体" w:hAnsi="宋体" w:cs="宋体" w:eastAsia="宋体" w:hint="default"/>
                <w:spacing w:val="-3"/>
                <w:sz w:val="21"/>
                <w:szCs w:val="21"/>
              </w:rPr>
              <w:t>电信行业一类系统的统称，计费、帐务、营业、客服等系统均</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属于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BSS</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的范畴</w:t>
            </w:r>
          </w:p>
        </w:tc>
      </w:tr>
    </w:tbl>
    <w:p>
      <w:pPr>
        <w:spacing w:after="0" w:line="264" w:lineRule="auto"/>
        <w:jc w:val="both"/>
        <w:rPr>
          <w:rFonts w:ascii="宋体" w:hAnsi="宋体" w:cs="宋体" w:eastAsia="宋体" w:hint="default"/>
          <w:sz w:val="21"/>
          <w:szCs w:val="21"/>
        </w:rPr>
        <w:sectPr>
          <w:pgSz w:w="11910" w:h="16840"/>
          <w:pgMar w:header="877" w:footer="1186" w:top="1100" w:bottom="1380" w:left="154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1982"/>
        <w:gridCol w:w="694"/>
        <w:gridCol w:w="5862"/>
      </w:tblGrid>
      <w:tr>
        <w:trPr>
          <w:trHeight w:val="965" w:hRule="exact"/>
        </w:trPr>
        <w:tc>
          <w:tcPr>
            <w:tcW w:w="1982" w:type="dxa"/>
            <w:tcBorders>
              <w:top w:val="single" w:sz="17"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9"/>
              <w:ind w:left="122" w:right="0"/>
              <w:jc w:val="left"/>
              <w:rPr>
                <w:rFonts w:ascii="Times New Roman" w:hAnsi="Times New Roman" w:cs="Times New Roman" w:eastAsia="Times New Roman" w:hint="default"/>
                <w:sz w:val="21"/>
                <w:szCs w:val="21"/>
              </w:rPr>
            </w:pPr>
            <w:r>
              <w:rPr>
                <w:rFonts w:ascii="Times New Roman"/>
                <w:sz w:val="21"/>
              </w:rPr>
              <w:t>CRM</w:t>
            </w:r>
          </w:p>
        </w:tc>
        <w:tc>
          <w:tcPr>
            <w:tcW w:w="69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17" w:space="0" w:color="000000"/>
              <w:left w:val="single" w:sz="4" w:space="0" w:color="000000"/>
              <w:bottom w:val="single" w:sz="4" w:space="0" w:color="000000"/>
              <w:right w:val="nil" w:sz="6" w:space="0" w:color="auto"/>
            </w:tcBorders>
          </w:tcPr>
          <w:p>
            <w:pPr>
              <w:pStyle w:val="TableParagraph"/>
              <w:spacing w:line="266" w:lineRule="auto"/>
              <w:ind w:left="103" w:right="103"/>
              <w:jc w:val="both"/>
              <w:rPr>
                <w:rFonts w:ascii="宋体" w:hAnsi="宋体" w:cs="宋体" w:eastAsia="宋体" w:hint="default"/>
                <w:sz w:val="21"/>
                <w:szCs w:val="21"/>
              </w:rPr>
            </w:pPr>
            <w:r>
              <w:rPr>
                <w:rFonts w:ascii="Times New Roman" w:hAnsi="Times New Roman" w:cs="Times New Roman" w:eastAsia="Times New Roman" w:hint="default"/>
                <w:sz w:val="21"/>
                <w:szCs w:val="21"/>
              </w:rPr>
              <w:t>Customer relationship management</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的英文缩写，即客户关系管</w:t>
            </w:r>
            <w:r>
              <w:rPr>
                <w:rFonts w:ascii="宋体" w:hAnsi="宋体" w:cs="宋体" w:eastAsia="宋体" w:hint="default"/>
                <w:w w:val="100"/>
                <w:sz w:val="21"/>
                <w:szCs w:val="21"/>
              </w:rPr>
              <w:t> </w:t>
            </w:r>
            <w:r>
              <w:rPr>
                <w:rFonts w:ascii="宋体" w:hAnsi="宋体" w:cs="宋体" w:eastAsia="宋体" w:hint="default"/>
                <w:spacing w:val="-3"/>
                <w:sz w:val="21"/>
                <w:szCs w:val="21"/>
              </w:rPr>
              <w:t>理，指企业采取的一系列用以提升客户满意度，从而提高企业</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竞争力的营销、销售及服务手段</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DM/</w:t>
            </w:r>
            <w:r>
              <w:rPr>
                <w:rFonts w:ascii="宋体" w:hAnsi="宋体" w:cs="宋体" w:eastAsia="宋体" w:hint="default"/>
                <w:sz w:val="21"/>
                <w:szCs w:val="21"/>
              </w:rPr>
              <w:t>数据挖掘</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6" w:lineRule="auto"/>
              <w:ind w:left="103" w:right="101"/>
              <w:jc w:val="both"/>
              <w:rPr>
                <w:rFonts w:ascii="宋体" w:hAnsi="宋体" w:cs="宋体" w:eastAsia="宋体" w:hint="default"/>
                <w:sz w:val="21"/>
                <w:szCs w:val="21"/>
              </w:rPr>
            </w:pPr>
            <w:r>
              <w:rPr>
                <w:rFonts w:ascii="Times New Roman" w:hAnsi="Times New Roman" w:cs="Times New Roman" w:eastAsia="Times New Roman" w:hint="default"/>
                <w:sz w:val="21"/>
                <w:szCs w:val="21"/>
              </w:rPr>
              <w:t>DM</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是</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Data</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mining</w:t>
            </w:r>
            <w:r>
              <w:rPr>
                <w:rFonts w:ascii="Times New Roman" w:hAnsi="Times New Roman" w:cs="Times New Roman" w:eastAsia="Times New Roman" w:hint="default"/>
                <w:spacing w:val="9"/>
                <w:sz w:val="21"/>
                <w:szCs w:val="21"/>
              </w:rPr>
              <w:t> </w:t>
            </w:r>
            <w:r>
              <w:rPr>
                <w:rFonts w:ascii="宋体" w:hAnsi="宋体" w:cs="宋体" w:eastAsia="宋体" w:hint="default"/>
                <w:spacing w:val="-7"/>
                <w:sz w:val="21"/>
                <w:szCs w:val="21"/>
              </w:rPr>
              <w:t>的英文缩写，即数据挖掘；数据挖掘综合利</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用人工智能、机器学习等领域的知识和技术，采用非平凡的过</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pacing w:val="-3"/>
                <w:sz w:val="21"/>
                <w:szCs w:val="21"/>
              </w:rPr>
              <w:t>程从大量数据中获取有效的、新颖的、潜在有用的、最终可理</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解的模式</w:t>
            </w:r>
          </w:p>
        </w:tc>
      </w:tr>
      <w:tr>
        <w:trPr>
          <w:trHeight w:val="946"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22" w:right="0"/>
              <w:jc w:val="left"/>
              <w:rPr>
                <w:rFonts w:ascii="Times New Roman" w:hAnsi="Times New Roman" w:cs="Times New Roman" w:eastAsia="Times New Roman" w:hint="default"/>
                <w:sz w:val="21"/>
                <w:szCs w:val="21"/>
              </w:rPr>
            </w:pPr>
            <w:r>
              <w:rPr>
                <w:rFonts w:ascii="Times New Roman"/>
                <w:sz w:val="21"/>
              </w:rPr>
              <w:t>DSL</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4" w:lineRule="auto"/>
              <w:ind w:left="103" w:right="101"/>
              <w:jc w:val="both"/>
              <w:rPr>
                <w:rFonts w:ascii="宋体" w:hAnsi="宋体" w:cs="宋体" w:eastAsia="宋体" w:hint="default"/>
                <w:sz w:val="21"/>
                <w:szCs w:val="21"/>
              </w:rPr>
            </w:pPr>
            <w:r>
              <w:rPr>
                <w:rFonts w:ascii="Times New Roman" w:hAnsi="Times New Roman" w:cs="Times New Roman" w:eastAsia="Times New Roman" w:hint="default"/>
                <w:sz w:val="21"/>
                <w:szCs w:val="21"/>
              </w:rPr>
              <w:t>Domain-specific language</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的英文缩写，即领域特定语言，指面</w:t>
            </w:r>
            <w:r>
              <w:rPr>
                <w:rFonts w:ascii="宋体" w:hAnsi="宋体" w:cs="宋体" w:eastAsia="宋体" w:hint="default"/>
                <w:w w:val="100"/>
                <w:sz w:val="21"/>
                <w:szCs w:val="21"/>
              </w:rPr>
              <w:t> </w:t>
            </w:r>
            <w:r>
              <w:rPr>
                <w:rFonts w:ascii="宋体" w:hAnsi="宋体" w:cs="宋体" w:eastAsia="宋体" w:hint="default"/>
                <w:spacing w:val="-3"/>
                <w:sz w:val="21"/>
                <w:szCs w:val="21"/>
              </w:rPr>
              <w:t>向特定问题域的程序设计语言，与通用编程语言相比，对其所</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面向的问题域具有更强的描述能力和更高的解决效率</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DW/</w:t>
            </w:r>
            <w:r>
              <w:rPr>
                <w:rFonts w:ascii="宋体" w:hAnsi="宋体" w:cs="宋体" w:eastAsia="宋体" w:hint="default"/>
                <w:sz w:val="21"/>
                <w:szCs w:val="21"/>
              </w:rPr>
              <w:t>数据仓库</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8" w:lineRule="auto"/>
              <w:ind w:left="103" w:right="-3"/>
              <w:jc w:val="left"/>
              <w:rPr>
                <w:rFonts w:ascii="宋体" w:hAnsi="宋体" w:cs="宋体" w:eastAsia="宋体" w:hint="default"/>
                <w:sz w:val="21"/>
                <w:szCs w:val="21"/>
              </w:rPr>
            </w:pPr>
            <w:r>
              <w:rPr>
                <w:rFonts w:ascii="Times New Roman" w:hAnsi="Times New Roman" w:cs="Times New Roman" w:eastAsia="Times New Roman" w:hint="default"/>
                <w:sz w:val="21"/>
                <w:szCs w:val="21"/>
              </w:rPr>
              <w:t>DW</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是</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Data</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warehouse</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的英文缩写，即数据仓库；数据仓库是</w:t>
            </w:r>
            <w:r>
              <w:rPr>
                <w:rFonts w:ascii="宋体" w:hAnsi="宋体" w:cs="宋体" w:eastAsia="宋体" w:hint="default"/>
                <w:w w:val="100"/>
                <w:sz w:val="21"/>
                <w:szCs w:val="21"/>
              </w:rPr>
              <w:t> </w:t>
            </w:r>
            <w:r>
              <w:rPr>
                <w:rFonts w:ascii="宋体" w:hAnsi="宋体" w:cs="宋体" w:eastAsia="宋体" w:hint="default"/>
                <w:spacing w:val="-6"/>
                <w:sz w:val="21"/>
                <w:szCs w:val="21"/>
              </w:rPr>
              <w:t>一个面向主题的、集成的、相对稳定的、反映时变的数据集合；</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pacing w:val="-3"/>
                <w:sz w:val="21"/>
                <w:szCs w:val="21"/>
              </w:rPr>
              <w:t>数据仓库用于支持上层的商业智能应用、数据挖掘等典型的商</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业智能活动</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EDW</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6" w:lineRule="auto"/>
              <w:ind w:left="103" w:right="77"/>
              <w:jc w:val="both"/>
              <w:rPr>
                <w:rFonts w:ascii="宋体" w:hAnsi="宋体" w:cs="宋体" w:eastAsia="宋体" w:hint="default"/>
                <w:sz w:val="21"/>
                <w:szCs w:val="21"/>
              </w:rPr>
            </w:pPr>
            <w:r>
              <w:rPr>
                <w:rFonts w:ascii="Times New Roman" w:hAnsi="Times New Roman" w:cs="Times New Roman" w:eastAsia="Times New Roman" w:hint="default"/>
                <w:sz w:val="21"/>
                <w:szCs w:val="21"/>
              </w:rPr>
              <w:t>Enterprise</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Data</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pacing w:val="-3"/>
                <w:sz w:val="21"/>
                <w:szCs w:val="21"/>
              </w:rPr>
              <w:t>Warehouse</w:t>
            </w:r>
            <w:r>
              <w:rPr>
                <w:rFonts w:ascii="Times New Roman" w:hAnsi="Times New Roman" w:cs="Times New Roman" w:eastAsia="Times New Roman" w:hint="default"/>
                <w:spacing w:val="6"/>
                <w:sz w:val="21"/>
                <w:szCs w:val="21"/>
              </w:rPr>
              <w:t> </w:t>
            </w:r>
            <w:r>
              <w:rPr>
                <w:rFonts w:ascii="宋体" w:hAnsi="宋体" w:cs="宋体" w:eastAsia="宋体" w:hint="default"/>
                <w:spacing w:val="-5"/>
                <w:sz w:val="21"/>
                <w:szCs w:val="21"/>
              </w:rPr>
              <w:t>的英文缩写，即企业数据仓库；企业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数据仓库是企业分析型数据的统一存储，它和运营数据存储一</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2"/>
                <w:sz w:val="21"/>
                <w:szCs w:val="21"/>
              </w:rPr>
              <w:t>起构成企业的统一数据平台；企业数据仓库为经营分析系统、</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数据挖掘等提供数据支撑</w:t>
            </w:r>
          </w:p>
        </w:tc>
      </w:tr>
      <w:tr>
        <w:trPr>
          <w:trHeight w:val="94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8"/>
              <w:ind w:left="122" w:right="0"/>
              <w:jc w:val="left"/>
              <w:rPr>
                <w:rFonts w:ascii="Times New Roman" w:hAnsi="Times New Roman" w:cs="Times New Roman" w:eastAsia="Times New Roman" w:hint="default"/>
                <w:sz w:val="21"/>
                <w:szCs w:val="21"/>
              </w:rPr>
            </w:pPr>
            <w:r>
              <w:rPr>
                <w:rFonts w:ascii="Times New Roman"/>
                <w:sz w:val="21"/>
              </w:rPr>
              <w:t>ERP</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4" w:lineRule="auto"/>
              <w:ind w:left="103" w:right="101"/>
              <w:jc w:val="both"/>
              <w:rPr>
                <w:rFonts w:ascii="宋体" w:hAnsi="宋体" w:cs="宋体" w:eastAsia="宋体" w:hint="default"/>
                <w:sz w:val="21"/>
                <w:szCs w:val="21"/>
              </w:rPr>
            </w:pPr>
            <w:r>
              <w:rPr>
                <w:rFonts w:ascii="Times New Roman" w:hAnsi="Times New Roman" w:cs="Times New Roman" w:eastAsia="Times New Roman" w:hint="default"/>
                <w:sz w:val="21"/>
                <w:szCs w:val="21"/>
              </w:rPr>
              <w:t>Enterprise resource planning</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的英文缩写，即企业资源计划，针</w:t>
            </w:r>
            <w:r>
              <w:rPr>
                <w:rFonts w:ascii="宋体" w:hAnsi="宋体" w:cs="宋体" w:eastAsia="宋体" w:hint="default"/>
                <w:w w:val="100"/>
                <w:sz w:val="21"/>
                <w:szCs w:val="21"/>
              </w:rPr>
              <w:t> </w:t>
            </w:r>
            <w:r>
              <w:rPr>
                <w:rFonts w:ascii="宋体" w:hAnsi="宋体" w:cs="宋体" w:eastAsia="宋体" w:hint="default"/>
                <w:spacing w:val="-3"/>
                <w:sz w:val="21"/>
                <w:szCs w:val="21"/>
              </w:rPr>
              <w:t>对企业的物质资源、人力资源、财务资源、信息资源等提供集</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成一体化的管理支持</w:t>
            </w:r>
          </w:p>
        </w:tc>
      </w:tr>
      <w:tr>
        <w:trPr>
          <w:trHeight w:val="1258"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ETL</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103" w:right="-3"/>
              <w:jc w:val="both"/>
              <w:rPr>
                <w:rFonts w:ascii="宋体" w:hAnsi="宋体" w:cs="宋体" w:eastAsia="宋体" w:hint="default"/>
                <w:sz w:val="21"/>
                <w:szCs w:val="21"/>
              </w:rPr>
            </w:pPr>
            <w:r>
              <w:rPr>
                <w:rFonts w:ascii="Times New Roman" w:hAnsi="Times New Roman" w:cs="Times New Roman" w:eastAsia="Times New Roman" w:hint="default"/>
                <w:sz w:val="21"/>
                <w:szCs w:val="21"/>
              </w:rPr>
              <w:t>Extract,</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transform,</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load</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的英文缩写，即数据抽取、转换和加载；</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Times New Roman" w:hAnsi="Times New Roman" w:cs="Times New Roman" w:eastAsia="Times New Roman" w:hint="default"/>
                <w:sz w:val="21"/>
                <w:szCs w:val="21"/>
              </w:rPr>
              <w:t>ETL</w:t>
            </w:r>
            <w:r>
              <w:rPr>
                <w:rFonts w:ascii="Times New Roman" w:hAnsi="Times New Roman" w:cs="Times New Roman" w:eastAsia="Times New Roman" w:hint="default"/>
                <w:spacing w:val="20"/>
                <w:sz w:val="21"/>
                <w:szCs w:val="21"/>
              </w:rPr>
              <w:t> </w:t>
            </w:r>
            <w:r>
              <w:rPr>
                <w:rFonts w:ascii="宋体" w:hAnsi="宋体" w:cs="宋体" w:eastAsia="宋体" w:hint="default"/>
                <w:spacing w:val="-7"/>
                <w:sz w:val="21"/>
                <w:szCs w:val="21"/>
              </w:rPr>
              <w:t>是数据仓库构建、运转过程中的重要环节，负责将分布的、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异构数据源中的数据抽取到临时中间层进行清洗、转换、集成，</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最后加载到数据仓库中</w:t>
            </w:r>
          </w:p>
        </w:tc>
      </w:tr>
      <w:tr>
        <w:trPr>
          <w:trHeight w:val="576"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1"/>
              <w:ind w:left="122" w:right="0"/>
              <w:jc w:val="left"/>
              <w:rPr>
                <w:rFonts w:ascii="Times New Roman" w:hAnsi="Times New Roman" w:cs="Times New Roman" w:eastAsia="Times New Roman" w:hint="default"/>
                <w:sz w:val="21"/>
                <w:szCs w:val="21"/>
              </w:rPr>
            </w:pPr>
            <w:r>
              <w:rPr>
                <w:rFonts w:ascii="Times New Roman"/>
                <w:sz w:val="21"/>
              </w:rPr>
              <w:t>KPI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Key performance indicator</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的英文缩写，即关键绩效指标</w:t>
            </w:r>
          </w:p>
        </w:tc>
      </w:tr>
      <w:tr>
        <w:trPr>
          <w:trHeight w:val="946" w:hRule="exact"/>
        </w:trPr>
        <w:tc>
          <w:tcPr>
            <w:tcW w:w="19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22" w:right="0"/>
              <w:jc w:val="left"/>
              <w:rPr>
                <w:rFonts w:ascii="Times New Roman" w:hAnsi="Times New Roman" w:cs="Times New Roman" w:eastAsia="Times New Roman" w:hint="default"/>
                <w:sz w:val="21"/>
                <w:szCs w:val="21"/>
              </w:rPr>
            </w:pPr>
            <w:r>
              <w:rPr>
                <w:rFonts w:ascii="Times New Roman"/>
                <w:sz w:val="21"/>
              </w:rPr>
              <w:t>ODS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4" w:space="0" w:color="000000"/>
              <w:right w:val="nil" w:sz="6" w:space="0" w:color="auto"/>
            </w:tcBorders>
          </w:tcPr>
          <w:p>
            <w:pPr>
              <w:pStyle w:val="TableParagraph"/>
              <w:spacing w:line="264" w:lineRule="auto"/>
              <w:ind w:left="103" w:right="101"/>
              <w:jc w:val="both"/>
              <w:rPr>
                <w:rFonts w:ascii="宋体" w:hAnsi="宋体" w:cs="宋体" w:eastAsia="宋体" w:hint="default"/>
                <w:sz w:val="21"/>
                <w:szCs w:val="21"/>
              </w:rPr>
            </w:pPr>
            <w:r>
              <w:rPr>
                <w:rFonts w:ascii="Times New Roman" w:hAnsi="Times New Roman" w:cs="Times New Roman" w:eastAsia="Times New Roman" w:hint="default"/>
                <w:sz w:val="21"/>
                <w:szCs w:val="21"/>
              </w:rPr>
              <w:t>Operational Data Store </w:t>
            </w:r>
            <w:r>
              <w:rPr>
                <w:rFonts w:ascii="宋体" w:hAnsi="宋体" w:cs="宋体" w:eastAsia="宋体" w:hint="default"/>
                <w:sz w:val="21"/>
                <w:szCs w:val="21"/>
              </w:rPr>
              <w:t>的英文缩写，即运营数据存储；</w:t>
            </w:r>
            <w:r>
              <w:rPr>
                <w:rFonts w:ascii="Times New Roman" w:hAnsi="Times New Roman" w:cs="Times New Roman" w:eastAsia="Times New Roman" w:hint="default"/>
                <w:sz w:val="21"/>
                <w:szCs w:val="21"/>
              </w:rPr>
              <w:t>ODS</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统</w:t>
            </w:r>
            <w:r>
              <w:rPr>
                <w:rFonts w:ascii="宋体" w:hAnsi="宋体" w:cs="宋体" w:eastAsia="宋体" w:hint="default"/>
                <w:w w:val="100"/>
                <w:sz w:val="21"/>
                <w:szCs w:val="21"/>
              </w:rPr>
              <w:t> </w:t>
            </w:r>
            <w:r>
              <w:rPr>
                <w:rFonts w:ascii="宋体" w:hAnsi="宋体" w:cs="宋体" w:eastAsia="宋体" w:hint="default"/>
                <w:spacing w:val="-3"/>
                <w:sz w:val="21"/>
                <w:szCs w:val="21"/>
              </w:rPr>
              <w:t>一存储企业各业务系统的运营数据，支持跨系统的实时报表查</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询、基于运营数据的批量计算和系统间的数据共享</w:t>
            </w:r>
          </w:p>
        </w:tc>
      </w:tr>
      <w:tr>
        <w:trPr>
          <w:trHeight w:val="653" w:hRule="exact"/>
        </w:trPr>
        <w:tc>
          <w:tcPr>
            <w:tcW w:w="1982"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OLAP</w:t>
            </w:r>
          </w:p>
        </w:tc>
        <w:tc>
          <w:tcPr>
            <w:tcW w:w="69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w w:val="100"/>
                <w:sz w:val="21"/>
                <w:szCs w:val="21"/>
              </w:rPr>
              <w:t>指</w:t>
            </w:r>
          </w:p>
        </w:tc>
        <w:tc>
          <w:tcPr>
            <w:tcW w:w="5862" w:type="dxa"/>
            <w:tcBorders>
              <w:top w:val="single" w:sz="4" w:space="0" w:color="000000"/>
              <w:left w:val="single" w:sz="4" w:space="0" w:color="000000"/>
              <w:bottom w:val="single" w:sz="17" w:space="0" w:color="000000"/>
              <w:right w:val="nil" w:sz="6" w:space="0" w:color="auto"/>
            </w:tcBorders>
          </w:tcPr>
          <w:p>
            <w:pPr>
              <w:pStyle w:val="TableParagraph"/>
              <w:spacing w:line="256" w:lineRule="auto"/>
              <w:ind w:left="103" w:right="101"/>
              <w:jc w:val="left"/>
              <w:rPr>
                <w:rFonts w:ascii="宋体" w:hAnsi="宋体" w:cs="宋体" w:eastAsia="宋体" w:hint="default"/>
                <w:sz w:val="21"/>
                <w:szCs w:val="21"/>
              </w:rPr>
            </w:pPr>
            <w:r>
              <w:rPr>
                <w:rFonts w:ascii="Times New Roman" w:hAnsi="Times New Roman" w:cs="Times New Roman" w:eastAsia="Times New Roman" w:hint="default"/>
                <w:sz w:val="21"/>
                <w:szCs w:val="21"/>
              </w:rPr>
              <w:t>Online analytical processing</w:t>
            </w:r>
            <w:r>
              <w:rPr>
                <w:rFonts w:ascii="Times New Roman" w:hAnsi="Times New Roman" w:cs="Times New Roman" w:eastAsia="Times New Roman" w:hint="default"/>
                <w:spacing w:val="45"/>
                <w:sz w:val="21"/>
                <w:szCs w:val="21"/>
              </w:rPr>
              <w:t> </w:t>
            </w:r>
            <w:r>
              <w:rPr>
                <w:rFonts w:ascii="宋体" w:hAnsi="宋体" w:cs="宋体" w:eastAsia="宋体" w:hint="default"/>
                <w:sz w:val="21"/>
                <w:szCs w:val="21"/>
              </w:rPr>
              <w:t>的英文缩写，即联机分析处理，指</w:t>
            </w:r>
            <w:r>
              <w:rPr>
                <w:rFonts w:ascii="宋体" w:hAnsi="宋体" w:cs="宋体" w:eastAsia="宋体" w:hint="default"/>
                <w:w w:val="100"/>
                <w:sz w:val="21"/>
                <w:szCs w:val="21"/>
              </w:rPr>
              <w:t> </w:t>
            </w:r>
            <w:r>
              <w:rPr>
                <w:rFonts w:ascii="宋体" w:hAnsi="宋体" w:cs="宋体" w:eastAsia="宋体" w:hint="default"/>
                <w:sz w:val="21"/>
                <w:szCs w:val="21"/>
              </w:rPr>
              <w:t>一类为业务分析处理提供支持、管理功能的软件系统</w:t>
            </w:r>
          </w:p>
        </w:tc>
      </w:tr>
    </w:tbl>
    <w:p>
      <w:pPr>
        <w:spacing w:after="0" w:line="256" w:lineRule="auto"/>
        <w:jc w:val="left"/>
        <w:rPr>
          <w:rFonts w:ascii="宋体" w:hAnsi="宋体" w:cs="宋体" w:eastAsia="宋体" w:hint="default"/>
          <w:sz w:val="21"/>
          <w:szCs w:val="21"/>
        </w:rPr>
        <w:sectPr>
          <w:pgSz w:w="11910" w:h="16840"/>
          <w:pgMar w:header="877" w:footer="1186" w:top="1100" w:bottom="1380" w:left="154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tabs>
          <w:tab w:pos="3990" w:val="left" w:leader="none"/>
        </w:tabs>
        <w:spacing w:line="240" w:lineRule="auto" w:before="150"/>
        <w:ind w:left="2788" w:right="1662"/>
        <w:jc w:val="left"/>
        <w:rPr>
          <w:b w:val="0"/>
          <w:bCs w:val="0"/>
        </w:rPr>
      </w:pPr>
      <w:bookmarkStart w:name="_TOC_250008" w:id="2"/>
      <w:r>
        <w:rPr>
          <w:w w:val="95"/>
        </w:rPr>
        <w:t>第二节</w:t>
        <w:tab/>
      </w:r>
      <w:r>
        <w:rPr/>
        <w:t>公司基本情况</w:t>
      </w:r>
      <w:bookmarkEnd w:id="2"/>
      <w:r>
        <w:rPr>
          <w:b w:val="0"/>
          <w:bCs w:val="0"/>
        </w:rPr>
      </w:r>
    </w:p>
    <w:p>
      <w:pPr>
        <w:spacing w:line="240" w:lineRule="auto" w:before="8"/>
        <w:rPr>
          <w:rFonts w:ascii="宋体" w:hAnsi="宋体" w:cs="宋体" w:eastAsia="宋体" w:hint="default"/>
          <w:b/>
          <w:bCs/>
          <w:sz w:val="40"/>
          <w:szCs w:val="40"/>
        </w:rPr>
      </w:pPr>
    </w:p>
    <w:p>
      <w:pPr>
        <w:pStyle w:val="BodyText"/>
        <w:spacing w:line="240" w:lineRule="auto"/>
        <w:ind w:right="1662"/>
        <w:jc w:val="left"/>
      </w:pPr>
      <w:r>
        <w:rPr/>
        <w:t>一、中文名称：北京东方国信科技股份有限公司</w:t>
      </w:r>
    </w:p>
    <w:p>
      <w:pPr>
        <w:spacing w:line="240" w:lineRule="auto" w:before="8"/>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footerReference w:type="default" r:id="rId9"/>
          <w:pgSz w:w="11910" w:h="16840"/>
          <w:pgMar w:footer="1186" w:header="877" w:top="1100" w:bottom="1380" w:left="1660" w:right="0"/>
          <w:pgNumType w:start="7"/>
        </w:sectPr>
      </w:pPr>
    </w:p>
    <w:p>
      <w:pPr>
        <w:spacing w:line="240" w:lineRule="auto" w:before="0"/>
        <w:rPr>
          <w:rFonts w:ascii="宋体" w:hAnsi="宋体" w:cs="宋体" w:eastAsia="宋体" w:hint="default"/>
          <w:sz w:val="24"/>
          <w:szCs w:val="24"/>
        </w:rPr>
      </w:pPr>
    </w:p>
    <w:p>
      <w:pPr>
        <w:pStyle w:val="BodyText"/>
        <w:spacing w:line="240" w:lineRule="auto" w:before="212"/>
        <w:ind w:right="-18"/>
        <w:jc w:val="left"/>
        <w:rPr>
          <w:rFonts w:ascii="Times New Roman" w:hAnsi="Times New Roman" w:cs="Times New Roman" w:eastAsia="Times New Roman" w:hint="default"/>
        </w:rPr>
      </w:pPr>
      <w:r>
        <w:rPr>
          <w:rFonts w:ascii="Times New Roman"/>
          <w:spacing w:val="-1"/>
        </w:rPr>
        <w:t>Ltd.</w:t>
      </w:r>
    </w:p>
    <w:p>
      <w:pPr>
        <w:pStyle w:val="BodyText"/>
        <w:spacing w:line="240" w:lineRule="auto" w:before="26"/>
        <w:ind w:left="48" w:right="0"/>
        <w:jc w:val="left"/>
        <w:rPr>
          <w:rFonts w:ascii="Times New Roman" w:hAnsi="Times New Roman" w:cs="Times New Roman" w:eastAsia="Times New Roman" w:hint="default"/>
        </w:rPr>
      </w:pPr>
      <w:r>
        <w:rPr/>
        <w:br w:type="column"/>
      </w:r>
      <w:r>
        <w:rPr/>
        <w:t>英文名称：</w:t>
      </w:r>
      <w:r>
        <w:rPr>
          <w:rFonts w:ascii="Times New Roman" w:hAnsi="Times New Roman" w:cs="Times New Roman" w:eastAsia="Times New Roman" w:hint="default"/>
        </w:rPr>
        <w:t>Beijing Orient National Communication Science &amp; Technology</w:t>
      </w:r>
      <w:r>
        <w:rPr>
          <w:rFonts w:ascii="Times New Roman" w:hAnsi="Times New Roman" w:cs="Times New Roman" w:eastAsia="Times New Roman" w:hint="default"/>
          <w:spacing w:val="16"/>
        </w:rPr>
        <w:t> </w:t>
      </w:r>
      <w:r>
        <w:rPr>
          <w:rFonts w:ascii="Times New Roman" w:hAnsi="Times New Roman" w:cs="Times New Roman" w:eastAsia="Times New Roman" w:hint="default"/>
        </w:rPr>
        <w:t>Co.,</w:t>
      </w:r>
    </w:p>
    <w:p>
      <w:pPr>
        <w:spacing w:line="240" w:lineRule="auto" w:before="0"/>
        <w:rPr>
          <w:rFonts w:ascii="Times New Roman" w:hAnsi="Times New Roman" w:cs="Times New Roman" w:eastAsia="Times New Roman" w:hint="default"/>
          <w:sz w:val="24"/>
          <w:szCs w:val="24"/>
        </w:rPr>
      </w:pPr>
    </w:p>
    <w:p>
      <w:pPr>
        <w:spacing w:line="240" w:lineRule="auto" w:before="1"/>
        <w:rPr>
          <w:rFonts w:ascii="Times New Roman" w:hAnsi="Times New Roman" w:cs="Times New Roman" w:eastAsia="Times New Roman" w:hint="default"/>
          <w:sz w:val="28"/>
          <w:szCs w:val="28"/>
        </w:rPr>
      </w:pPr>
    </w:p>
    <w:p>
      <w:pPr>
        <w:pStyle w:val="BodyText"/>
        <w:spacing w:line="393" w:lineRule="auto"/>
        <w:ind w:left="48" w:right="7446"/>
        <w:jc w:val="left"/>
        <w:rPr>
          <w:rFonts w:ascii="Times New Roman" w:hAnsi="Times New Roman" w:cs="Times New Roman" w:eastAsia="Times New Roman" w:hint="default"/>
        </w:rPr>
      </w:pPr>
      <w:r>
        <w:rPr/>
        <w:t>中文简称：东方国信 英文简称：</w:t>
      </w:r>
      <w:r>
        <w:rPr>
          <w:rFonts w:ascii="Times New Roman" w:hAnsi="Times New Roman" w:cs="Times New Roman" w:eastAsia="Times New Roman" w:hint="default"/>
        </w:rPr>
        <w:t>BONC</w:t>
      </w:r>
    </w:p>
    <w:p>
      <w:pPr>
        <w:spacing w:after="0" w:line="393" w:lineRule="auto"/>
        <w:jc w:val="left"/>
        <w:rPr>
          <w:rFonts w:ascii="Times New Roman" w:hAnsi="Times New Roman" w:cs="Times New Roman" w:eastAsia="Times New Roman" w:hint="default"/>
        </w:rPr>
        <w:sectPr>
          <w:type w:val="continuous"/>
          <w:pgSz w:w="11910" w:h="16840"/>
          <w:pgMar w:top="1100" w:bottom="1380" w:left="1660" w:right="0"/>
          <w:cols w:num="2" w:equalWidth="0">
            <w:col w:w="532" w:space="40"/>
            <w:col w:w="9678"/>
          </w:cols>
        </w:sectPr>
      </w:pPr>
    </w:p>
    <w:p>
      <w:pPr>
        <w:pStyle w:val="BodyText"/>
        <w:spacing w:line="477" w:lineRule="auto" w:before="120"/>
        <w:ind w:right="6006"/>
        <w:jc w:val="left"/>
      </w:pPr>
      <w:r>
        <w:rPr/>
        <w:pict>
          <v:shape style="position:absolute;margin-left:89.124001pt;margin-top:62.615631pt;width:431.9pt;height:95.3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61"/>
                    <w:gridCol w:w="3541"/>
                    <w:gridCol w:w="3529"/>
                  </w:tblGrid>
                  <w:tr>
                    <w:trPr>
                      <w:trHeight w:val="317" w:hRule="exact"/>
                    </w:trPr>
                    <w:tc>
                      <w:tcPr>
                        <w:tcW w:w="1561" w:type="dxa"/>
                        <w:tcBorders>
                          <w:top w:val="single" w:sz="2" w:space="0" w:color="000000"/>
                          <w:left w:val="single" w:sz="2" w:space="0" w:color="000000"/>
                          <w:bottom w:val="single" w:sz="2" w:space="0" w:color="000000"/>
                          <w:right w:val="single" w:sz="2" w:space="0" w:color="000000"/>
                        </w:tcBorders>
                        <w:shd w:val="clear" w:color="auto" w:fill="DCDCDC"/>
                      </w:tcPr>
                      <w:p>
                        <w:pPr/>
                      </w:p>
                    </w:tc>
                    <w:tc>
                      <w:tcPr>
                        <w:tcW w:w="3541"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left="12" w:right="0"/>
                          <w:jc w:val="center"/>
                          <w:rPr>
                            <w:rFonts w:ascii="宋体" w:hAnsi="宋体" w:cs="宋体" w:eastAsia="宋体" w:hint="default"/>
                            <w:sz w:val="24"/>
                            <w:szCs w:val="24"/>
                          </w:rPr>
                        </w:pPr>
                        <w:r>
                          <w:rPr>
                            <w:rFonts w:ascii="宋体" w:hAnsi="宋体" w:cs="宋体" w:eastAsia="宋体" w:hint="default"/>
                            <w:sz w:val="24"/>
                            <w:szCs w:val="24"/>
                          </w:rPr>
                          <w:t>董事会秘书</w:t>
                        </w:r>
                      </w:p>
                    </w:tc>
                    <w:tc>
                      <w:tcPr>
                        <w:tcW w:w="3529"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317" w:hRule="exact"/>
                    </w:trPr>
                    <w:tc>
                      <w:tcPr>
                        <w:tcW w:w="1561"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3541" w:type="dxa"/>
                        <w:tcBorders>
                          <w:top w:val="single" w:sz="2" w:space="0" w:color="000000"/>
                          <w:left w:val="single" w:sz="12" w:space="0" w:color="DCDCDC"/>
                          <w:bottom w:val="single" w:sz="2" w:space="0" w:color="000000"/>
                          <w:right w:val="single" w:sz="2"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陈桂霞</w:t>
                        </w:r>
                      </w:p>
                    </w:tc>
                    <w:tc>
                      <w:tcPr>
                        <w:tcW w:w="3529"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刘彦斐</w:t>
                        </w:r>
                      </w:p>
                    </w:tc>
                  </w:tr>
                  <w:tr>
                    <w:trPr>
                      <w:trHeight w:val="317" w:hRule="exact"/>
                    </w:trPr>
                    <w:tc>
                      <w:tcPr>
                        <w:tcW w:w="1561"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7070" w:type="dxa"/>
                        <w:gridSpan w:val="2"/>
                        <w:tcBorders>
                          <w:top w:val="single" w:sz="2" w:space="0" w:color="000000"/>
                          <w:left w:val="single" w:sz="12" w:space="0" w:color="DCDCDC"/>
                          <w:bottom w:val="single" w:sz="2" w:space="0" w:color="000000"/>
                          <w:right w:val="single" w:sz="2" w:space="0" w:color="000000"/>
                        </w:tcBorders>
                      </w:tcPr>
                      <w:p>
                        <w:pPr>
                          <w:pStyle w:val="TableParagraph"/>
                          <w:spacing w:line="292" w:lineRule="exact"/>
                          <w:ind w:left="107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北京市朝阳区望京北路</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9</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号叶青大厦</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D</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座</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1100</w:t>
                        </w:r>
                      </w:p>
                    </w:tc>
                  </w:tr>
                  <w:tr>
                    <w:trPr>
                      <w:trHeight w:val="317" w:hRule="exact"/>
                    </w:trPr>
                    <w:tc>
                      <w:tcPr>
                        <w:tcW w:w="1561"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电话</w:t>
                        </w:r>
                      </w:p>
                    </w:tc>
                    <w:tc>
                      <w:tcPr>
                        <w:tcW w:w="7070" w:type="dxa"/>
                        <w:gridSpan w:val="2"/>
                        <w:tcBorders>
                          <w:top w:val="single" w:sz="2" w:space="0" w:color="000000"/>
                          <w:left w:val="single" w:sz="12" w:space="0" w:color="DCDCDC"/>
                          <w:bottom w:val="single" w:sz="2" w:space="0" w:color="000000"/>
                          <w:right w:val="single" w:sz="2"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010-64398907</w:t>
                        </w:r>
                      </w:p>
                    </w:tc>
                  </w:tr>
                  <w:tr>
                    <w:trPr>
                      <w:trHeight w:val="317" w:hRule="exact"/>
                    </w:trPr>
                    <w:tc>
                      <w:tcPr>
                        <w:tcW w:w="1561"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传真</w:t>
                        </w:r>
                      </w:p>
                    </w:tc>
                    <w:tc>
                      <w:tcPr>
                        <w:tcW w:w="7070" w:type="dxa"/>
                        <w:gridSpan w:val="2"/>
                        <w:tcBorders>
                          <w:top w:val="single" w:sz="2" w:space="0" w:color="000000"/>
                          <w:left w:val="single" w:sz="12" w:space="0" w:color="DCDCDC"/>
                          <w:bottom w:val="single" w:sz="2" w:space="0" w:color="000000"/>
                          <w:right w:val="single" w:sz="2"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010-64398978</w:t>
                        </w:r>
                      </w:p>
                    </w:tc>
                  </w:tr>
                  <w:tr>
                    <w:trPr>
                      <w:trHeight w:val="317" w:hRule="exact"/>
                    </w:trPr>
                    <w:tc>
                      <w:tcPr>
                        <w:tcW w:w="1561"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7070" w:type="dxa"/>
                        <w:gridSpan w:val="2"/>
                        <w:tcBorders>
                          <w:top w:val="single" w:sz="2" w:space="0" w:color="000000"/>
                          <w:left w:val="single" w:sz="12" w:space="0" w:color="DCDCDC"/>
                          <w:bottom w:val="single" w:sz="2" w:space="0" w:color="000000"/>
                          <w:right w:val="single" w:sz="2"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hyperlink r:id="rId10">
                          <w:r>
                            <w:rPr>
                              <w:rFonts w:ascii="Times New Roman"/>
                              <w:sz w:val="24"/>
                            </w:rPr>
                            <w:t>investor@bonc.com.cn</w:t>
                          </w:r>
                        </w:hyperlink>
                      </w:p>
                    </w:tc>
                  </w:tr>
                </w:tbl>
                <w:p>
                  <w:pPr/>
                </w:p>
              </w:txbxContent>
            </v:textbox>
            <w10:wrap type="none"/>
          </v:shape>
        </w:pict>
      </w:r>
      <w:r>
        <w:rPr/>
        <w:t>二、公司法定代表人：管连平先生 三、公司董事会秘书与证券事务代表：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240" w:lineRule="auto" w:before="26"/>
        <w:ind w:right="1662"/>
        <w:jc w:val="left"/>
        <w:rPr>
          <w:rFonts w:ascii="Times New Roman" w:hAnsi="Times New Roman" w:cs="Times New Roman" w:eastAsia="Times New Roman" w:hint="default"/>
        </w:rPr>
      </w:pPr>
      <w:r>
        <w:rPr/>
        <w:t>四、公司注册地址：北京市朝阳区望京北路</w:t>
      </w:r>
      <w:r>
        <w:rPr>
          <w:spacing w:val="-60"/>
        </w:rPr>
        <w:t> </w:t>
      </w:r>
      <w:r>
        <w:rPr>
          <w:rFonts w:ascii="Times New Roman" w:hAnsi="Times New Roman" w:cs="Times New Roman" w:eastAsia="Times New Roman" w:hint="default"/>
        </w:rPr>
        <w:t>9 </w:t>
      </w:r>
      <w:r>
        <w:rPr/>
        <w:t>号叶青大厦</w:t>
      </w:r>
      <w:r>
        <w:rPr>
          <w:spacing w:val="-60"/>
        </w:rPr>
        <w:t> </w:t>
      </w:r>
      <w:r>
        <w:rPr>
          <w:rFonts w:ascii="Times New Roman" w:hAnsi="Times New Roman" w:cs="Times New Roman" w:eastAsia="Times New Roman" w:hint="default"/>
        </w:rPr>
        <w:t>D</w:t>
      </w:r>
      <w:r>
        <w:rPr>
          <w:rFonts w:ascii="Times New Roman" w:hAnsi="Times New Roman" w:cs="Times New Roman" w:eastAsia="Times New Roman" w:hint="default"/>
          <w:spacing w:val="-1"/>
        </w:rPr>
        <w:t> </w:t>
      </w:r>
      <w:r>
        <w:rPr/>
        <w:t>座</w:t>
      </w:r>
      <w:r>
        <w:rPr>
          <w:spacing w:val="-60"/>
        </w:rPr>
        <w:t> </w:t>
      </w:r>
      <w:r>
        <w:rPr>
          <w:rFonts w:ascii="Times New Roman" w:hAnsi="Times New Roman" w:cs="Times New Roman" w:eastAsia="Times New Roman" w:hint="default"/>
          <w:spacing w:val="-3"/>
        </w:rPr>
        <w:t>1108</w:t>
      </w:r>
    </w:p>
    <w:p>
      <w:pPr>
        <w:spacing w:line="240" w:lineRule="auto" w:before="5"/>
        <w:rPr>
          <w:rFonts w:ascii="Times New Roman" w:hAnsi="Times New Roman" w:cs="Times New Roman" w:eastAsia="Times New Roman" w:hint="default"/>
          <w:sz w:val="25"/>
          <w:szCs w:val="25"/>
        </w:rPr>
      </w:pPr>
    </w:p>
    <w:p>
      <w:pPr>
        <w:pStyle w:val="BodyText"/>
        <w:spacing w:line="240" w:lineRule="auto"/>
        <w:ind w:left="620" w:right="1662"/>
        <w:jc w:val="left"/>
        <w:rPr>
          <w:rFonts w:ascii="Times New Roman" w:hAnsi="Times New Roman" w:cs="Times New Roman" w:eastAsia="Times New Roman" w:hint="default"/>
        </w:rPr>
      </w:pPr>
      <w:r>
        <w:rPr/>
        <w:t>公司办公地址：北京市朝阳区望京北路</w:t>
      </w:r>
      <w:r>
        <w:rPr>
          <w:spacing w:val="-60"/>
        </w:rPr>
        <w:t> </w:t>
      </w:r>
      <w:r>
        <w:rPr>
          <w:rFonts w:ascii="Times New Roman" w:hAnsi="Times New Roman" w:cs="Times New Roman" w:eastAsia="Times New Roman" w:hint="default"/>
        </w:rPr>
        <w:t>9 </w:t>
      </w:r>
      <w:r>
        <w:rPr/>
        <w:t>号叶青大厦</w:t>
      </w:r>
      <w:r>
        <w:rPr>
          <w:spacing w:val="-60"/>
        </w:rPr>
        <w:t> </w:t>
      </w:r>
      <w:r>
        <w:rPr>
          <w:rFonts w:ascii="Times New Roman" w:hAnsi="Times New Roman" w:cs="Times New Roman" w:eastAsia="Times New Roman" w:hint="default"/>
        </w:rPr>
        <w:t>D</w:t>
      </w:r>
      <w:r>
        <w:rPr>
          <w:rFonts w:ascii="Times New Roman" w:hAnsi="Times New Roman" w:cs="Times New Roman" w:eastAsia="Times New Roman" w:hint="default"/>
          <w:spacing w:val="-1"/>
        </w:rPr>
        <w:t> </w:t>
      </w:r>
      <w:r>
        <w:rPr/>
        <w:t>座</w:t>
      </w:r>
      <w:r>
        <w:rPr>
          <w:spacing w:val="-60"/>
        </w:rPr>
        <w:t> </w:t>
      </w:r>
      <w:r>
        <w:rPr>
          <w:rFonts w:ascii="Times New Roman" w:hAnsi="Times New Roman" w:cs="Times New Roman" w:eastAsia="Times New Roman" w:hint="default"/>
          <w:spacing w:val="-3"/>
        </w:rPr>
        <w:t>1108</w:t>
      </w:r>
    </w:p>
    <w:p>
      <w:pPr>
        <w:spacing w:line="240" w:lineRule="auto" w:before="2"/>
        <w:rPr>
          <w:rFonts w:ascii="Times New Roman" w:hAnsi="Times New Roman" w:cs="Times New Roman" w:eastAsia="Times New Roman" w:hint="default"/>
          <w:sz w:val="25"/>
          <w:szCs w:val="25"/>
        </w:rPr>
      </w:pPr>
    </w:p>
    <w:p>
      <w:pPr>
        <w:pStyle w:val="BodyText"/>
        <w:spacing w:line="448" w:lineRule="auto"/>
        <w:ind w:left="620" w:right="6128"/>
        <w:jc w:val="left"/>
        <w:rPr>
          <w:rFonts w:ascii="Times New Roman" w:hAnsi="Times New Roman" w:cs="Times New Roman" w:eastAsia="Times New Roman" w:hint="default"/>
        </w:rPr>
      </w:pPr>
      <w:r>
        <w:rPr/>
        <w:t>邮政编码：</w:t>
      </w:r>
      <w:r>
        <w:rPr>
          <w:rFonts w:ascii="Times New Roman" w:hAnsi="Times New Roman" w:cs="Times New Roman" w:eastAsia="Times New Roman" w:hint="default"/>
        </w:rPr>
        <w:t>100102 </w:t>
      </w:r>
      <w:r>
        <w:rPr/>
        <w:t>网址：</w:t>
      </w:r>
      <w:hyperlink r:id="rId11">
        <w:r>
          <w:rPr>
            <w:rFonts w:ascii="Times New Roman" w:hAnsi="Times New Roman" w:cs="Times New Roman" w:eastAsia="Times New Roman" w:hint="default"/>
          </w:rPr>
          <w:t>http://www.bonc.com.cn</w:t>
        </w:r>
      </w:hyperlink>
      <w:r>
        <w:rPr>
          <w:rFonts w:ascii="Times New Roman" w:hAnsi="Times New Roman" w:cs="Times New Roman" w:eastAsia="Times New Roman" w:hint="default"/>
        </w:rPr>
        <w:t> </w:t>
      </w:r>
      <w:r>
        <w:rPr/>
        <w:t>电子邮箱：</w:t>
      </w:r>
      <w:r>
        <w:rPr>
          <w:rFonts w:ascii="Times New Roman" w:hAnsi="Times New Roman" w:cs="Times New Roman" w:eastAsia="Times New Roman" w:hint="default"/>
        </w:rPr>
        <w:t>investor@</w:t>
      </w:r>
      <w:r>
        <w:rPr>
          <w:rFonts w:ascii="Times New Roman" w:hAnsi="Times New Roman" w:cs="Times New Roman" w:eastAsia="Times New Roman" w:hint="default"/>
          <w:spacing w:val="-3"/>
        </w:rPr>
        <w:t> </w:t>
      </w:r>
      <w:r>
        <w:rPr>
          <w:rFonts w:ascii="Times New Roman" w:hAnsi="Times New Roman" w:cs="Times New Roman" w:eastAsia="Times New Roman" w:hint="default"/>
        </w:rPr>
        <w:t>bonc.com.cn</w:t>
      </w:r>
    </w:p>
    <w:p>
      <w:pPr>
        <w:pStyle w:val="BodyText"/>
        <w:spacing w:line="463" w:lineRule="auto" w:before="60"/>
        <w:ind w:left="620" w:right="3454" w:hanging="480"/>
        <w:jc w:val="both"/>
      </w:pPr>
      <w:r>
        <w:rPr>
          <w:spacing w:val="-13"/>
        </w:rPr>
        <w:t>五、选定的信息披露报纸名称：《中国证券报》、《上海证券报》</w:t>
      </w:r>
      <w:r>
        <w:rPr>
          <w:spacing w:val="-103"/>
        </w:rPr>
        <w:t> </w:t>
      </w:r>
      <w:r>
        <w:rPr>
          <w:spacing w:val="-103"/>
        </w:rPr>
      </w:r>
      <w:r>
        <w:rPr/>
        <w:t>登载年度报告的网站：巨潮资讯网</w:t>
      </w:r>
      <w:r>
        <w:rPr>
          <w:spacing w:val="-78"/>
        </w:rPr>
        <w:t> </w:t>
      </w:r>
      <w:hyperlink r:id="rId12">
        <w:r>
          <w:rPr>
            <w:rFonts w:ascii="Times New Roman" w:hAnsi="Times New Roman" w:cs="Times New Roman" w:eastAsia="Times New Roman" w:hint="default"/>
          </w:rPr>
          <w:t>http://www.cninfo.com.cn</w:t>
        </w:r>
      </w:hyperlink>
      <w:r>
        <w:rPr>
          <w:rFonts w:ascii="Times New Roman" w:hAnsi="Times New Roman" w:cs="Times New Roman" w:eastAsia="Times New Roman" w:hint="default"/>
        </w:rPr>
        <w:t> </w:t>
      </w:r>
      <w:r>
        <w:rPr/>
        <w:t>年度报告备置地点：公司证券事务部</w:t>
      </w:r>
    </w:p>
    <w:p>
      <w:pPr>
        <w:pStyle w:val="BodyText"/>
        <w:spacing w:line="477" w:lineRule="auto" w:before="84"/>
        <w:ind w:left="620" w:right="5526" w:hanging="480"/>
        <w:jc w:val="left"/>
      </w:pPr>
      <w:r>
        <w:rPr/>
        <w:t>六、公司股票上市交易所：深圳证券交易所 股票简称：东方国信</w:t>
      </w:r>
    </w:p>
    <w:p>
      <w:pPr>
        <w:pStyle w:val="BodyText"/>
        <w:spacing w:line="240" w:lineRule="auto" w:before="70"/>
        <w:ind w:left="620" w:right="1662"/>
        <w:jc w:val="left"/>
        <w:rPr>
          <w:rFonts w:ascii="Times New Roman" w:hAnsi="Times New Roman" w:cs="Times New Roman" w:eastAsia="Times New Roman" w:hint="default"/>
        </w:rPr>
      </w:pPr>
      <w:r>
        <w:rPr/>
        <w:t>股票代码：</w:t>
      </w:r>
      <w:r>
        <w:rPr>
          <w:rFonts w:ascii="Times New Roman" w:hAnsi="Times New Roman" w:cs="Times New Roman" w:eastAsia="Times New Roman" w:hint="default"/>
        </w:rPr>
        <w:t>300166</w:t>
      </w:r>
    </w:p>
    <w:p>
      <w:pPr>
        <w:spacing w:after="0" w:line="240" w:lineRule="auto"/>
        <w:jc w:val="left"/>
        <w:rPr>
          <w:rFonts w:ascii="Times New Roman" w:hAnsi="Times New Roman" w:cs="Times New Roman" w:eastAsia="Times New Roman" w:hint="default"/>
        </w:rPr>
        <w:sectPr>
          <w:type w:val="continuous"/>
          <w:pgSz w:w="11910" w:h="16840"/>
          <w:pgMar w:top="1100" w:bottom="1380" w:left="166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pStyle w:val="BodyText"/>
        <w:spacing w:line="240" w:lineRule="auto" w:before="26"/>
        <w:ind w:left="700" w:right="1662"/>
        <w:jc w:val="left"/>
      </w:pPr>
      <w:r>
        <w:rPr/>
        <w:t>七、其他有关资料</w:t>
      </w:r>
    </w:p>
    <w:p>
      <w:pPr>
        <w:spacing w:line="240" w:lineRule="auto" w:before="10"/>
        <w:rPr>
          <w:rFonts w:ascii="宋体" w:hAnsi="宋体" w:cs="宋体" w:eastAsia="宋体" w:hint="default"/>
          <w:sz w:val="17"/>
          <w:szCs w:val="17"/>
        </w:rPr>
      </w:pPr>
    </w:p>
    <w:tbl>
      <w:tblPr>
        <w:tblW w:w="0" w:type="auto"/>
        <w:jc w:val="left"/>
        <w:tblInd w:w="105" w:type="dxa"/>
        <w:tblLayout w:type="fixed"/>
        <w:tblCellMar>
          <w:top w:w="0" w:type="dxa"/>
          <w:left w:w="0" w:type="dxa"/>
          <w:bottom w:w="0" w:type="dxa"/>
          <w:right w:w="0" w:type="dxa"/>
        </w:tblCellMar>
        <w:tblLook w:val="01E0"/>
      </w:tblPr>
      <w:tblGrid>
        <w:gridCol w:w="3320"/>
        <w:gridCol w:w="5204"/>
      </w:tblGrid>
      <w:tr>
        <w:trPr>
          <w:trHeight w:val="329"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公司最新注册登记日期</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81"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26"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公司最新注册登记地点</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北京市</w:t>
            </w:r>
          </w:p>
        </w:tc>
      </w:tr>
      <w:tr>
        <w:trPr>
          <w:trHeight w:val="326"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left="100" w:right="0"/>
              <w:jc w:val="left"/>
              <w:rPr>
                <w:rFonts w:ascii="Times New Roman" w:hAnsi="Times New Roman" w:cs="Times New Roman" w:eastAsia="Times New Roman" w:hint="default"/>
                <w:sz w:val="21"/>
                <w:szCs w:val="21"/>
              </w:rPr>
            </w:pPr>
            <w:r>
              <w:rPr>
                <w:rFonts w:ascii="Times New Roman"/>
                <w:sz w:val="21"/>
              </w:rPr>
              <w:t>110105002496292</w:t>
            </w:r>
          </w:p>
        </w:tc>
      </w:tr>
      <w:tr>
        <w:trPr>
          <w:trHeight w:val="326"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left="100" w:right="0"/>
              <w:jc w:val="left"/>
              <w:rPr>
                <w:rFonts w:ascii="Times New Roman" w:hAnsi="Times New Roman" w:cs="Times New Roman" w:eastAsia="Times New Roman" w:hint="default"/>
                <w:sz w:val="21"/>
                <w:szCs w:val="21"/>
              </w:rPr>
            </w:pPr>
            <w:r>
              <w:rPr>
                <w:rFonts w:ascii="Times New Roman"/>
                <w:sz w:val="21"/>
              </w:rPr>
              <w:t>110105633027609</w:t>
            </w:r>
          </w:p>
        </w:tc>
      </w:tr>
      <w:tr>
        <w:trPr>
          <w:trHeight w:val="329"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100" w:right="0"/>
              <w:jc w:val="left"/>
              <w:rPr>
                <w:rFonts w:ascii="Times New Roman" w:hAnsi="Times New Roman" w:cs="Times New Roman" w:eastAsia="Times New Roman" w:hint="default"/>
                <w:sz w:val="21"/>
                <w:szCs w:val="21"/>
              </w:rPr>
            </w:pPr>
            <w:r>
              <w:rPr>
                <w:rFonts w:ascii="Times New Roman"/>
                <w:sz w:val="21"/>
              </w:rPr>
              <w:t>63302760-9</w:t>
            </w:r>
          </w:p>
        </w:tc>
      </w:tr>
      <w:tr>
        <w:trPr>
          <w:trHeight w:val="326"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北京兴华会计师事务所有限责任公司</w:t>
            </w:r>
          </w:p>
        </w:tc>
      </w:tr>
      <w:tr>
        <w:trPr>
          <w:trHeight w:val="638"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00" w:right="99"/>
              <w:jc w:val="left"/>
              <w:rPr>
                <w:rFonts w:ascii="宋体" w:hAnsi="宋体" w:cs="宋体" w:eastAsia="宋体" w:hint="default"/>
                <w:sz w:val="21"/>
                <w:szCs w:val="21"/>
              </w:rPr>
            </w:pPr>
            <w:r>
              <w:rPr>
                <w:rFonts w:ascii="宋体" w:hAnsi="宋体" w:cs="宋体" w:eastAsia="宋体" w:hint="default"/>
                <w:spacing w:val="8"/>
                <w:sz w:val="21"/>
                <w:szCs w:val="21"/>
              </w:rPr>
              <w:t>公司聘请的会计师事务所办公地</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址</w:t>
            </w:r>
          </w:p>
        </w:tc>
        <w:tc>
          <w:tcPr>
            <w:tcW w:w="5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100" w:right="0"/>
              <w:jc w:val="left"/>
              <w:rPr>
                <w:rFonts w:ascii="宋体" w:hAnsi="宋体" w:cs="宋体" w:eastAsia="宋体" w:hint="default"/>
                <w:sz w:val="24"/>
                <w:szCs w:val="24"/>
              </w:rPr>
            </w:pPr>
            <w:r>
              <w:rPr>
                <w:rFonts w:ascii="宋体" w:hAnsi="宋体" w:cs="宋体" w:eastAsia="宋体" w:hint="default"/>
                <w:sz w:val="24"/>
                <w:szCs w:val="24"/>
              </w:rPr>
              <w:t>北京市西城区裕民路</w:t>
            </w:r>
            <w:r>
              <w:rPr>
                <w:rFonts w:ascii="宋体" w:hAnsi="宋体" w:cs="宋体" w:eastAsia="宋体" w:hint="default"/>
                <w:spacing w:val="-60"/>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z w:val="24"/>
                <w:szCs w:val="24"/>
              </w:rPr>
              <w:t>号北环中心</w:t>
            </w:r>
            <w:r>
              <w:rPr>
                <w:rFonts w:ascii="宋体" w:hAnsi="宋体" w:cs="宋体" w:eastAsia="宋体" w:hint="default"/>
                <w:spacing w:val="-60"/>
                <w:sz w:val="24"/>
                <w:szCs w:val="24"/>
              </w:rPr>
              <w:t> </w:t>
            </w:r>
            <w:r>
              <w:rPr>
                <w:rFonts w:ascii="宋体" w:hAnsi="宋体" w:cs="宋体" w:eastAsia="宋体" w:hint="default"/>
                <w:sz w:val="24"/>
                <w:szCs w:val="24"/>
              </w:rPr>
              <w:t>22</w:t>
            </w:r>
            <w:r>
              <w:rPr>
                <w:rFonts w:ascii="宋体" w:hAnsi="宋体" w:cs="宋体" w:eastAsia="宋体" w:hint="default"/>
                <w:spacing w:val="-60"/>
                <w:sz w:val="24"/>
                <w:szCs w:val="24"/>
              </w:rPr>
              <w:t> </w:t>
            </w:r>
            <w:r>
              <w:rPr>
                <w:rFonts w:ascii="宋体" w:hAnsi="宋体" w:cs="宋体" w:eastAsia="宋体" w:hint="default"/>
                <w:sz w:val="24"/>
                <w:szCs w:val="24"/>
              </w:rPr>
              <w:t>层</w:t>
            </w:r>
          </w:p>
        </w:tc>
      </w:tr>
    </w:tbl>
    <w:p>
      <w:pPr>
        <w:spacing w:line="240" w:lineRule="auto" w:before="12"/>
        <w:rPr>
          <w:rFonts w:ascii="宋体" w:hAnsi="宋体" w:cs="宋体" w:eastAsia="宋体" w:hint="default"/>
          <w:sz w:val="10"/>
          <w:szCs w:val="10"/>
        </w:rPr>
      </w:pPr>
    </w:p>
    <w:p>
      <w:pPr>
        <w:pStyle w:val="BodyText"/>
        <w:spacing w:line="240" w:lineRule="auto" w:before="26"/>
        <w:ind w:left="700" w:right="1662"/>
        <w:jc w:val="left"/>
      </w:pPr>
      <w:r>
        <w:rPr/>
        <w:t>八、公司上市以来的历史沿革：</w:t>
      </w:r>
    </w:p>
    <w:p>
      <w:pPr>
        <w:pStyle w:val="BodyText"/>
        <w:spacing w:line="357" w:lineRule="auto" w:before="118"/>
        <w:ind w:left="220" w:right="1796" w:firstLine="479"/>
        <w:jc w:val="both"/>
      </w:pPr>
      <w:r>
        <w:rPr/>
        <w:t>公司于</w:t>
      </w:r>
      <w:r>
        <w:rPr>
          <w:spacing w:val="-57"/>
        </w:rPr>
        <w:t> </w:t>
      </w:r>
      <w:r>
        <w:rPr>
          <w:rFonts w:ascii="宋体" w:hAnsi="宋体" w:cs="宋体" w:eastAsia="宋体" w:hint="default"/>
        </w:rPr>
        <w:t>2011</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w:t>
      </w:r>
      <w:r>
        <w:rPr>
          <w:spacing w:val="-57"/>
        </w:rPr>
        <w:t> </w:t>
      </w:r>
      <w:r>
        <w:rPr>
          <w:rFonts w:ascii="宋体" w:hAnsi="宋体" w:cs="宋体" w:eastAsia="宋体" w:hint="default"/>
        </w:rPr>
        <w:t>25</w:t>
      </w:r>
      <w:r>
        <w:rPr>
          <w:rFonts w:ascii="宋体" w:hAnsi="宋体" w:cs="宋体" w:eastAsia="宋体" w:hint="default"/>
          <w:spacing w:val="-57"/>
        </w:rPr>
        <w:t> </w:t>
      </w:r>
      <w:r>
        <w:rPr>
          <w:spacing w:val="-5"/>
        </w:rPr>
        <w:t>日上市，自上市以来变更注册登记信息一次，根据公</w:t>
      </w:r>
      <w:r>
        <w:rPr/>
        <w:t> 司</w:t>
      </w:r>
      <w:r>
        <w:rPr>
          <w:spacing w:val="19"/>
        </w:rPr>
        <w:t> </w:t>
      </w:r>
      <w:r>
        <w:rPr>
          <w:rFonts w:ascii="宋体" w:hAnsi="宋体" w:cs="宋体" w:eastAsia="宋体" w:hint="default"/>
        </w:rPr>
        <w:t>2010</w:t>
      </w:r>
      <w:r>
        <w:rPr>
          <w:rFonts w:ascii="宋体" w:hAnsi="宋体" w:cs="宋体" w:eastAsia="宋体" w:hint="default"/>
          <w:spacing w:val="20"/>
        </w:rPr>
        <w:t> </w:t>
      </w:r>
      <w:r>
        <w:rPr>
          <w:spacing w:val="11"/>
        </w:rPr>
        <w:t>年度股东大会决议和修订公司章程相关规定，公司申请注册资本由</w:t>
      </w:r>
      <w:r>
        <w:rPr>
          <w:spacing w:val="-118"/>
        </w:rPr>
        <w:t> </w:t>
      </w:r>
      <w:r>
        <w:rPr>
          <w:spacing w:val="-118"/>
        </w:rPr>
      </w:r>
      <w:r>
        <w:rPr>
          <w:rFonts w:ascii="宋体" w:hAnsi="宋体" w:cs="宋体" w:eastAsia="宋体" w:hint="default"/>
        </w:rPr>
        <w:t>3,032.4</w:t>
      </w:r>
      <w:r>
        <w:rPr>
          <w:rFonts w:ascii="宋体" w:hAnsi="宋体" w:cs="宋体" w:eastAsia="宋体" w:hint="default"/>
          <w:spacing w:val="-61"/>
        </w:rPr>
        <w:t> </w:t>
      </w:r>
      <w:r>
        <w:rPr/>
        <w:t>万元人民币变更为</w:t>
      </w:r>
      <w:r>
        <w:rPr>
          <w:spacing w:val="-60"/>
        </w:rPr>
        <w:t> </w:t>
      </w:r>
      <w:r>
        <w:rPr>
          <w:rFonts w:ascii="宋体" w:hAnsi="宋体" w:cs="宋体" w:eastAsia="宋体" w:hint="default"/>
        </w:rPr>
        <w:t>4,050</w:t>
      </w:r>
      <w:r>
        <w:rPr>
          <w:rFonts w:ascii="宋体" w:hAnsi="宋体" w:cs="宋体" w:eastAsia="宋体" w:hint="default"/>
          <w:spacing w:val="-60"/>
        </w:rPr>
        <w:t> </w:t>
      </w:r>
      <w:r>
        <w:rPr>
          <w:spacing w:val="-5"/>
        </w:rPr>
        <w:t>万元人民币，并于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14</w:t>
      </w:r>
      <w:r>
        <w:rPr>
          <w:rFonts w:ascii="宋体" w:hAnsi="宋体" w:cs="宋体" w:eastAsia="宋体" w:hint="default"/>
          <w:spacing w:val="-60"/>
        </w:rPr>
        <w:t> </w:t>
      </w:r>
      <w:r>
        <w:rPr/>
        <w:t>日完成了工 商登记变更手续。</w:t>
      </w:r>
    </w:p>
    <w:p>
      <w:pPr>
        <w:pStyle w:val="BodyText"/>
        <w:spacing w:line="240" w:lineRule="auto" w:before="36"/>
        <w:ind w:left="700" w:right="1662"/>
        <w:jc w:val="left"/>
      </w:pPr>
      <w:r>
        <w:rPr/>
        <w:t>最新注册信息变更情况如下：</w:t>
      </w:r>
    </w:p>
    <w:p>
      <w:pPr>
        <w:spacing w:line="240" w:lineRule="auto" w:before="10"/>
        <w:rPr>
          <w:rFonts w:ascii="宋体" w:hAnsi="宋体" w:cs="宋体" w:eastAsia="宋体" w:hint="default"/>
          <w:sz w:val="8"/>
          <w:szCs w:val="8"/>
        </w:rPr>
      </w:pPr>
    </w:p>
    <w:tbl>
      <w:tblPr>
        <w:tblW w:w="0" w:type="auto"/>
        <w:jc w:val="left"/>
        <w:tblInd w:w="206" w:type="dxa"/>
        <w:tblLayout w:type="fixed"/>
        <w:tblCellMar>
          <w:top w:w="0" w:type="dxa"/>
          <w:left w:w="0" w:type="dxa"/>
          <w:bottom w:w="0" w:type="dxa"/>
          <w:right w:w="0" w:type="dxa"/>
        </w:tblCellMar>
        <w:tblLook w:val="01E0"/>
      </w:tblPr>
      <w:tblGrid>
        <w:gridCol w:w="1174"/>
        <w:gridCol w:w="2691"/>
        <w:gridCol w:w="4791"/>
      </w:tblGrid>
      <w:tr>
        <w:trPr>
          <w:trHeight w:val="341" w:hRule="exact"/>
        </w:trPr>
        <w:tc>
          <w:tcPr>
            <w:tcW w:w="1174"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首次变更</w:t>
            </w:r>
          </w:p>
        </w:tc>
        <w:tc>
          <w:tcPr>
            <w:tcW w:w="26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7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26" w:hRule="exact"/>
        </w:trPr>
        <w:tc>
          <w:tcPr>
            <w:tcW w:w="1174" w:type="dxa"/>
            <w:vMerge/>
            <w:tcBorders>
              <w:left w:val="single" w:sz="6" w:space="0" w:color="000000"/>
              <w:right w:val="single" w:sz="12" w:space="0" w:color="000000"/>
            </w:tcBorders>
          </w:tcPr>
          <w:p>
            <w:pPr/>
          </w:p>
        </w:tc>
        <w:tc>
          <w:tcPr>
            <w:tcW w:w="2691"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791"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北京市</w:t>
            </w:r>
          </w:p>
        </w:tc>
      </w:tr>
      <w:tr>
        <w:trPr>
          <w:trHeight w:val="329" w:hRule="exact"/>
        </w:trPr>
        <w:tc>
          <w:tcPr>
            <w:tcW w:w="1174" w:type="dxa"/>
            <w:vMerge/>
            <w:tcBorders>
              <w:left w:val="single" w:sz="6" w:space="0" w:color="000000"/>
              <w:right w:val="single" w:sz="12" w:space="0" w:color="000000"/>
            </w:tcBorders>
          </w:tcPr>
          <w:p>
            <w:pPr/>
          </w:p>
        </w:tc>
        <w:tc>
          <w:tcPr>
            <w:tcW w:w="2691" w:type="dxa"/>
            <w:tcBorders>
              <w:top w:val="single" w:sz="6" w:space="0" w:color="000000"/>
              <w:left w:val="single" w:sz="12" w:space="0" w:color="000000"/>
              <w:bottom w:val="single" w:sz="6" w:space="0" w:color="000000"/>
              <w:right w:val="single" w:sz="6" w:space="0" w:color="000000"/>
            </w:tcBorders>
          </w:tcPr>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7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left="100" w:right="0"/>
              <w:jc w:val="left"/>
              <w:rPr>
                <w:rFonts w:ascii="Times New Roman" w:hAnsi="Times New Roman" w:cs="Times New Roman" w:eastAsia="Times New Roman" w:hint="default"/>
                <w:sz w:val="21"/>
                <w:szCs w:val="21"/>
              </w:rPr>
            </w:pPr>
            <w:r>
              <w:rPr>
                <w:rFonts w:ascii="Times New Roman"/>
                <w:sz w:val="21"/>
              </w:rPr>
              <w:t>110105002496292</w:t>
            </w:r>
          </w:p>
        </w:tc>
      </w:tr>
      <w:tr>
        <w:trPr>
          <w:trHeight w:val="327" w:hRule="exact"/>
        </w:trPr>
        <w:tc>
          <w:tcPr>
            <w:tcW w:w="1174" w:type="dxa"/>
            <w:vMerge/>
            <w:tcBorders>
              <w:left w:val="single" w:sz="6" w:space="0" w:color="000000"/>
              <w:right w:val="single" w:sz="12" w:space="0" w:color="000000"/>
            </w:tcBorders>
          </w:tcPr>
          <w:p>
            <w:pPr/>
          </w:p>
        </w:tc>
        <w:tc>
          <w:tcPr>
            <w:tcW w:w="2691" w:type="dxa"/>
            <w:tcBorders>
              <w:top w:val="single" w:sz="6" w:space="0" w:color="000000"/>
              <w:left w:val="single" w:sz="12" w:space="0" w:color="000000"/>
              <w:bottom w:val="single" w:sz="6" w:space="0" w:color="000000"/>
              <w:right w:val="single" w:sz="6" w:space="0" w:color="000000"/>
            </w:tcBorders>
          </w:tcPr>
          <w:p>
            <w:pPr>
              <w:pStyle w:val="TableParagraph"/>
              <w:spacing w:line="263"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7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4"/>
              <w:ind w:left="100" w:right="0"/>
              <w:jc w:val="left"/>
              <w:rPr>
                <w:rFonts w:ascii="Times New Roman" w:hAnsi="Times New Roman" w:cs="Times New Roman" w:eastAsia="Times New Roman" w:hint="default"/>
                <w:sz w:val="21"/>
                <w:szCs w:val="21"/>
              </w:rPr>
            </w:pPr>
            <w:r>
              <w:rPr>
                <w:rFonts w:ascii="Times New Roman"/>
                <w:sz w:val="21"/>
              </w:rPr>
              <w:t>110105633027609</w:t>
            </w:r>
          </w:p>
        </w:tc>
      </w:tr>
      <w:tr>
        <w:trPr>
          <w:trHeight w:val="326" w:hRule="exact"/>
        </w:trPr>
        <w:tc>
          <w:tcPr>
            <w:tcW w:w="1174" w:type="dxa"/>
            <w:vMerge/>
            <w:tcBorders>
              <w:left w:val="single" w:sz="6" w:space="0" w:color="000000"/>
              <w:right w:val="single" w:sz="12" w:space="0" w:color="000000"/>
            </w:tcBorders>
          </w:tcPr>
          <w:p>
            <w:pPr/>
          </w:p>
        </w:tc>
        <w:tc>
          <w:tcPr>
            <w:tcW w:w="2691"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7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4"/>
              <w:ind w:left="100" w:right="0"/>
              <w:jc w:val="left"/>
              <w:rPr>
                <w:rFonts w:ascii="Times New Roman" w:hAnsi="Times New Roman" w:cs="Times New Roman" w:eastAsia="Times New Roman" w:hint="default"/>
                <w:sz w:val="21"/>
                <w:szCs w:val="21"/>
              </w:rPr>
            </w:pPr>
            <w:r>
              <w:rPr>
                <w:rFonts w:ascii="Times New Roman"/>
                <w:sz w:val="21"/>
              </w:rPr>
              <w:t>63302760-9</w:t>
            </w:r>
          </w:p>
        </w:tc>
      </w:tr>
      <w:tr>
        <w:trPr>
          <w:trHeight w:val="655" w:hRule="exact"/>
        </w:trPr>
        <w:tc>
          <w:tcPr>
            <w:tcW w:w="1174" w:type="dxa"/>
            <w:vMerge/>
            <w:tcBorders>
              <w:left w:val="single" w:sz="6" w:space="0" w:color="000000"/>
              <w:bottom w:val="single" w:sz="6" w:space="0" w:color="000000"/>
              <w:right w:val="single" w:sz="12" w:space="0" w:color="000000"/>
            </w:tcBorders>
          </w:tcPr>
          <w:p>
            <w:pPr/>
          </w:p>
        </w:tc>
        <w:tc>
          <w:tcPr>
            <w:tcW w:w="269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3"/>
              <w:ind w:left="100" w:right="0"/>
              <w:jc w:val="left"/>
              <w:rPr>
                <w:rFonts w:ascii="宋体" w:hAnsi="宋体" w:cs="宋体" w:eastAsia="宋体" w:hint="default"/>
                <w:sz w:val="21"/>
                <w:szCs w:val="21"/>
              </w:rPr>
            </w:pPr>
            <w:r>
              <w:rPr>
                <w:rFonts w:ascii="宋体" w:hAnsi="宋体" w:cs="宋体" w:eastAsia="宋体" w:hint="default"/>
                <w:sz w:val="21"/>
                <w:szCs w:val="21"/>
              </w:rPr>
              <w:t>变更内容</w:t>
            </w:r>
          </w:p>
        </w:tc>
        <w:tc>
          <w:tcPr>
            <w:tcW w:w="4791" w:type="dxa"/>
            <w:tcBorders>
              <w:top w:val="single" w:sz="6" w:space="0" w:color="000000"/>
              <w:left w:val="single" w:sz="6" w:space="0" w:color="000000"/>
              <w:bottom w:val="single" w:sz="6" w:space="0" w:color="000000"/>
              <w:right w:val="single" w:sz="12" w:space="0" w:color="000000"/>
            </w:tcBorders>
          </w:tcPr>
          <w:p>
            <w:pPr>
              <w:pStyle w:val="TableParagraph"/>
              <w:spacing w:line="278"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企业注册资本由 </w:t>
            </w:r>
            <w:r>
              <w:rPr>
                <w:rFonts w:ascii="Times New Roman" w:hAnsi="Times New Roman" w:cs="Times New Roman" w:eastAsia="Times New Roman" w:hint="default"/>
                <w:sz w:val="21"/>
                <w:szCs w:val="21"/>
              </w:rPr>
              <w:t>3,032.4  </w:t>
            </w:r>
            <w:r>
              <w:rPr>
                <w:rFonts w:ascii="宋体" w:hAnsi="宋体" w:cs="宋体" w:eastAsia="宋体" w:hint="default"/>
                <w:sz w:val="21"/>
                <w:szCs w:val="21"/>
              </w:rPr>
              <w:t>万元人民币变更为</w:t>
            </w:r>
            <w:r>
              <w:rPr>
                <w:rFonts w:ascii="宋体" w:hAnsi="宋体" w:cs="宋体" w:eastAsia="宋体" w:hint="default"/>
                <w:spacing w:val="-11"/>
                <w:sz w:val="21"/>
                <w:szCs w:val="21"/>
              </w:rPr>
              <w:t> </w:t>
            </w:r>
            <w:r>
              <w:rPr>
                <w:rFonts w:ascii="Times New Roman" w:hAnsi="Times New Roman" w:cs="Times New Roman" w:eastAsia="Times New Roman" w:hint="default"/>
                <w:sz w:val="21"/>
                <w:szCs w:val="21"/>
              </w:rPr>
              <w:t>4,050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万元人民币</w:t>
            </w:r>
          </w:p>
        </w:tc>
      </w:tr>
    </w:tbl>
    <w:p>
      <w:pPr>
        <w:spacing w:after="0" w:line="240" w:lineRule="auto"/>
        <w:jc w:val="left"/>
        <w:rPr>
          <w:rFonts w:ascii="宋体" w:hAnsi="宋体" w:cs="宋体" w:eastAsia="宋体" w:hint="default"/>
          <w:sz w:val="21"/>
          <w:szCs w:val="21"/>
        </w:rPr>
        <w:sectPr>
          <w:pgSz w:w="11910" w:h="16840"/>
          <w:pgMar w:header="877" w:footer="1186" w:top="1100" w:bottom="1380" w:left="158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1"/>
        <w:tabs>
          <w:tab w:pos="2603" w:val="left" w:leader="none"/>
        </w:tabs>
        <w:spacing w:line="240" w:lineRule="auto"/>
        <w:ind w:left="1400" w:right="1662"/>
        <w:jc w:val="left"/>
        <w:rPr>
          <w:b w:val="0"/>
          <w:bCs w:val="0"/>
        </w:rPr>
      </w:pPr>
      <w:bookmarkStart w:name="_TOC_250007" w:id="3"/>
      <w:r>
        <w:rPr>
          <w:w w:val="95"/>
        </w:rPr>
        <w:t>第三节</w:t>
        <w:tab/>
      </w:r>
      <w:r>
        <w:rPr/>
        <w:t>会计数据和业务数据摘要</w:t>
      </w:r>
      <w:bookmarkEnd w:id="3"/>
      <w:r>
        <w:rPr>
          <w:b w:val="0"/>
          <w:bCs w:val="0"/>
        </w:rPr>
      </w:r>
    </w:p>
    <w:p>
      <w:pPr>
        <w:spacing w:line="240" w:lineRule="auto" w:before="8"/>
        <w:rPr>
          <w:rFonts w:ascii="宋体" w:hAnsi="宋体" w:cs="宋体" w:eastAsia="宋体" w:hint="default"/>
          <w:b/>
          <w:bCs/>
          <w:sz w:val="40"/>
          <w:szCs w:val="40"/>
        </w:rPr>
      </w:pPr>
    </w:p>
    <w:p>
      <w:pPr>
        <w:pStyle w:val="Heading2"/>
        <w:spacing w:line="240" w:lineRule="auto" w:before="0"/>
        <w:ind w:left="260" w:right="1662"/>
        <w:jc w:val="left"/>
        <w:rPr>
          <w:b w:val="0"/>
          <w:bCs w:val="0"/>
        </w:rPr>
      </w:pPr>
      <w:r>
        <w:rPr/>
        <w:t>一、</w:t>
      </w:r>
      <w:r>
        <w:rPr>
          <w:spacing w:val="-95"/>
        </w:rPr>
        <w:t> </w:t>
      </w:r>
      <w:r>
        <w:rPr/>
        <w:t>主要会计数据</w:t>
      </w:r>
      <w:r>
        <w:rPr>
          <w:b w:val="0"/>
          <w:bCs w:val="0"/>
        </w:rPr>
      </w:r>
    </w:p>
    <w:p>
      <w:pPr>
        <w:spacing w:line="240" w:lineRule="auto" w:before="1"/>
        <w:rPr>
          <w:rFonts w:ascii="宋体" w:hAnsi="宋体" w:cs="宋体" w:eastAsia="宋体" w:hint="default"/>
          <w:b/>
          <w:bCs/>
          <w:sz w:val="23"/>
          <w:szCs w:val="23"/>
        </w:rPr>
      </w:pPr>
    </w:p>
    <w:p>
      <w:pPr>
        <w:spacing w:before="36"/>
        <w:ind w:left="0" w:right="1899"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1462"/>
        <w:gridCol w:w="1726"/>
        <w:gridCol w:w="1726"/>
        <w:gridCol w:w="1726"/>
        <w:gridCol w:w="1726"/>
      </w:tblGrid>
      <w:tr>
        <w:trPr>
          <w:trHeight w:val="161" w:hRule="exact"/>
        </w:trPr>
        <w:tc>
          <w:tcPr>
            <w:tcW w:w="1462" w:type="dxa"/>
            <w:tcBorders>
              <w:top w:val="single" w:sz="4" w:space="0" w:color="000000"/>
              <w:left w:val="single" w:sz="4" w:space="0" w:color="000000"/>
              <w:bottom w:val="nil" w:sz="6" w:space="0" w:color="auto"/>
              <w:right w:val="single" w:sz="4" w:space="0" w:color="000000"/>
            </w:tcBorders>
            <w:shd w:val="clear" w:color="auto" w:fill="DCDCDC"/>
          </w:tcPr>
          <w:p>
            <w:pPr/>
          </w:p>
        </w:tc>
        <w:tc>
          <w:tcPr>
            <w:tcW w:w="172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2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26"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w:t>
            </w:r>
          </w:p>
        </w:tc>
        <w:tc>
          <w:tcPr>
            <w:tcW w:w="172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462" w:type="dxa"/>
            <w:tcBorders>
              <w:top w:val="nil" w:sz="6" w:space="0" w:color="auto"/>
              <w:left w:val="single" w:sz="4" w:space="0" w:color="000000"/>
              <w:bottom w:val="nil" w:sz="6" w:space="0" w:color="auto"/>
              <w:right w:val="single" w:sz="4" w:space="0" w:color="000000"/>
            </w:tcBorders>
            <w:shd w:val="clear" w:color="auto" w:fill="DCDCDC"/>
          </w:tcPr>
          <w:p>
            <w:pPr/>
          </w:p>
        </w:tc>
        <w:tc>
          <w:tcPr>
            <w:tcW w:w="172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51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p>
        </w:tc>
        <w:tc>
          <w:tcPr>
            <w:tcW w:w="172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5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1726" w:type="dxa"/>
            <w:vMerge/>
            <w:tcBorders>
              <w:left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5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r>
      <w:tr>
        <w:trPr>
          <w:trHeight w:val="161" w:hRule="exact"/>
        </w:trPr>
        <w:tc>
          <w:tcPr>
            <w:tcW w:w="1462" w:type="dxa"/>
            <w:tcBorders>
              <w:top w:val="nil" w:sz="6" w:space="0" w:color="auto"/>
              <w:left w:val="single" w:sz="4" w:space="0" w:color="000000"/>
              <w:bottom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26" w:type="dxa"/>
            <w:vMerge/>
            <w:tcBorders>
              <w:left w:val="single" w:sz="4" w:space="0" w:color="000000"/>
              <w:bottom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634"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营业总收入</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178,811,264.68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121,247,207.40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47.48%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78,985,576.98</w:t>
            </w:r>
          </w:p>
        </w:tc>
      </w:tr>
      <w:tr>
        <w:trPr>
          <w:trHeight w:val="322"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3" w:right="-46"/>
              <w:jc w:val="left"/>
              <w:rPr>
                <w:rFonts w:ascii="宋体" w:hAnsi="宋体" w:cs="宋体" w:eastAsia="宋体" w:hint="default"/>
                <w:sz w:val="21"/>
                <w:szCs w:val="21"/>
              </w:rPr>
            </w:pPr>
            <w:r>
              <w:rPr>
                <w:rFonts w:ascii="宋体" w:hAnsi="宋体" w:cs="宋体" w:eastAsia="宋体" w:hint="default"/>
                <w:sz w:val="21"/>
                <w:szCs w:val="21"/>
              </w:rPr>
              <w:t>营业利润（元）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58,602,900.26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39,160,763.92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6"/>
              <w:jc w:val="right"/>
              <w:rPr>
                <w:rFonts w:ascii="Times New Roman" w:hAnsi="Times New Roman" w:cs="Times New Roman" w:eastAsia="Times New Roman" w:hint="default"/>
                <w:sz w:val="21"/>
                <w:szCs w:val="21"/>
              </w:rPr>
            </w:pPr>
            <w:r>
              <w:rPr>
                <w:rFonts w:ascii="Times New Roman"/>
                <w:sz w:val="21"/>
              </w:rPr>
              <w:t>49.65%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21,001,778.19</w:t>
            </w:r>
          </w:p>
        </w:tc>
      </w:tr>
      <w:tr>
        <w:trPr>
          <w:trHeight w:val="325"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3" w:right="-46"/>
              <w:jc w:val="left"/>
              <w:rPr>
                <w:rFonts w:ascii="宋体" w:hAnsi="宋体" w:cs="宋体" w:eastAsia="宋体" w:hint="default"/>
                <w:sz w:val="21"/>
                <w:szCs w:val="21"/>
              </w:rPr>
            </w:pPr>
            <w:r>
              <w:rPr>
                <w:rFonts w:ascii="宋体" w:hAnsi="宋体" w:cs="宋体" w:eastAsia="宋体" w:hint="default"/>
                <w:sz w:val="21"/>
                <w:szCs w:val="21"/>
              </w:rPr>
              <w:t>利润总额（元）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21"/>
                <w:szCs w:val="21"/>
              </w:rPr>
            </w:pPr>
            <w:r>
              <w:rPr>
                <w:rFonts w:ascii="Times New Roman"/>
                <w:spacing w:val="-1"/>
                <w:sz w:val="21"/>
              </w:rPr>
              <w:t>67,411,634.35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9"/>
              <w:jc w:val="right"/>
              <w:rPr>
                <w:rFonts w:ascii="Times New Roman" w:hAnsi="Times New Roman" w:cs="Times New Roman" w:eastAsia="Times New Roman" w:hint="default"/>
                <w:sz w:val="21"/>
                <w:szCs w:val="21"/>
              </w:rPr>
            </w:pPr>
            <w:r>
              <w:rPr>
                <w:rFonts w:ascii="Times New Roman"/>
                <w:spacing w:val="-1"/>
                <w:sz w:val="21"/>
              </w:rPr>
              <w:t>48,743,950.47</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6"/>
              <w:jc w:val="right"/>
              <w:rPr>
                <w:rFonts w:ascii="Times New Roman" w:hAnsi="Times New Roman" w:cs="Times New Roman" w:eastAsia="Times New Roman" w:hint="default"/>
                <w:sz w:val="21"/>
                <w:szCs w:val="21"/>
              </w:rPr>
            </w:pPr>
            <w:r>
              <w:rPr>
                <w:rFonts w:ascii="Times New Roman"/>
                <w:sz w:val="21"/>
              </w:rPr>
              <w:t>38.30%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9"/>
              <w:jc w:val="right"/>
              <w:rPr>
                <w:rFonts w:ascii="Times New Roman" w:hAnsi="Times New Roman" w:cs="Times New Roman" w:eastAsia="Times New Roman" w:hint="default"/>
                <w:sz w:val="21"/>
                <w:szCs w:val="21"/>
              </w:rPr>
            </w:pPr>
            <w:r>
              <w:rPr>
                <w:rFonts w:ascii="Times New Roman"/>
                <w:spacing w:val="-1"/>
                <w:sz w:val="21"/>
              </w:rPr>
              <w:t>29,017,558.92</w:t>
            </w:r>
          </w:p>
        </w:tc>
      </w:tr>
      <w:tr>
        <w:trPr>
          <w:trHeight w:val="946"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95" w:right="91"/>
              <w:jc w:val="center"/>
              <w:rPr>
                <w:rFonts w:ascii="宋体" w:hAnsi="宋体" w:cs="宋体" w:eastAsia="宋体" w:hint="default"/>
                <w:sz w:val="21"/>
                <w:szCs w:val="21"/>
              </w:rPr>
            </w:pPr>
            <w:r>
              <w:rPr>
                <w:rFonts w:ascii="宋体" w:hAnsi="宋体" w:cs="宋体" w:eastAsia="宋体" w:hint="default"/>
                <w:spacing w:val="-1"/>
                <w:sz w:val="21"/>
                <w:szCs w:val="21"/>
              </w:rPr>
              <w:t>归属于上市公</w:t>
            </w:r>
            <w:r>
              <w:rPr>
                <w:rFonts w:ascii="宋体" w:hAnsi="宋体" w:cs="宋体" w:eastAsia="宋体" w:hint="default"/>
                <w:w w:val="100"/>
                <w:sz w:val="21"/>
                <w:szCs w:val="21"/>
              </w:rPr>
              <w:t> </w:t>
            </w:r>
            <w:r>
              <w:rPr>
                <w:rFonts w:ascii="宋体" w:hAnsi="宋体" w:cs="宋体" w:eastAsia="宋体" w:hint="default"/>
                <w:spacing w:val="-1"/>
                <w:sz w:val="21"/>
                <w:szCs w:val="21"/>
              </w:rPr>
              <w:t>司股东的净利</w:t>
            </w:r>
            <w:r>
              <w:rPr>
                <w:rFonts w:ascii="宋体" w:hAnsi="宋体" w:cs="宋体" w:eastAsia="宋体" w:hint="default"/>
                <w:w w:val="100"/>
                <w:sz w:val="21"/>
                <w:szCs w:val="21"/>
              </w:rPr>
              <w:t> </w:t>
            </w:r>
            <w:r>
              <w:rPr>
                <w:rFonts w:ascii="宋体" w:hAnsi="宋体" w:cs="宋体" w:eastAsia="宋体" w:hint="default"/>
                <w:sz w:val="21"/>
                <w:szCs w:val="21"/>
              </w:rPr>
              <w:t>润（元）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57,570,579.60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42,172,182.68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36.51%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24,968,043.97</w:t>
            </w:r>
          </w:p>
        </w:tc>
      </w:tr>
      <w:tr>
        <w:trPr>
          <w:trHeight w:val="1258"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3" w:right="-46" w:hanging="68"/>
              <w:jc w:val="center"/>
              <w:rPr>
                <w:rFonts w:ascii="宋体" w:hAnsi="宋体" w:cs="宋体" w:eastAsia="宋体" w:hint="default"/>
                <w:sz w:val="21"/>
                <w:szCs w:val="21"/>
              </w:rPr>
            </w:pPr>
            <w:r>
              <w:rPr>
                <w:rFonts w:ascii="宋体" w:hAnsi="宋体" w:cs="宋体" w:eastAsia="宋体" w:hint="default"/>
                <w:sz w:val="21"/>
                <w:szCs w:val="21"/>
              </w:rPr>
              <w:t>归属于上市公</w:t>
            </w:r>
            <w:r>
              <w:rPr>
                <w:rFonts w:ascii="宋体" w:hAnsi="宋体" w:cs="宋体" w:eastAsia="宋体" w:hint="default"/>
                <w:w w:val="100"/>
                <w:sz w:val="21"/>
                <w:szCs w:val="21"/>
              </w:rPr>
              <w:t> </w:t>
            </w:r>
            <w:r>
              <w:rPr>
                <w:rFonts w:ascii="宋体" w:hAnsi="宋体" w:cs="宋体" w:eastAsia="宋体" w:hint="default"/>
                <w:sz w:val="21"/>
                <w:szCs w:val="21"/>
              </w:rPr>
              <w:t>司股东的扣除</w:t>
            </w:r>
            <w:r>
              <w:rPr>
                <w:rFonts w:ascii="宋体" w:hAnsi="宋体" w:cs="宋体" w:eastAsia="宋体" w:hint="default"/>
                <w:w w:val="100"/>
                <w:sz w:val="21"/>
                <w:szCs w:val="21"/>
              </w:rPr>
              <w:t> </w:t>
            </w:r>
            <w:r>
              <w:rPr>
                <w:rFonts w:ascii="宋体" w:hAnsi="宋体" w:cs="宋体" w:eastAsia="宋体" w:hint="default"/>
                <w:sz w:val="21"/>
                <w:szCs w:val="21"/>
              </w:rPr>
              <w:t>非经常性损益</w:t>
            </w:r>
            <w:r>
              <w:rPr>
                <w:rFonts w:ascii="宋体" w:hAnsi="宋体" w:cs="宋体" w:eastAsia="宋体" w:hint="default"/>
                <w:w w:val="100"/>
                <w:sz w:val="21"/>
                <w:szCs w:val="21"/>
              </w:rPr>
              <w:t> </w:t>
            </w:r>
            <w:r>
              <w:rPr>
                <w:rFonts w:ascii="宋体" w:hAnsi="宋体" w:cs="宋体" w:eastAsia="宋体" w:hint="default"/>
                <w:spacing w:val="-1"/>
                <w:sz w:val="21"/>
                <w:szCs w:val="21"/>
              </w:rPr>
              <w:t>的净利润（元）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56,795,984.75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40,472,182.68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40.33%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24,199,726.89</w:t>
            </w:r>
          </w:p>
        </w:tc>
      </w:tr>
      <w:tr>
        <w:trPr>
          <w:trHeight w:val="946"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95" w:right="91"/>
              <w:jc w:val="center"/>
              <w:rPr>
                <w:rFonts w:ascii="宋体" w:hAnsi="宋体" w:cs="宋体" w:eastAsia="宋体" w:hint="default"/>
                <w:sz w:val="21"/>
                <w:szCs w:val="21"/>
              </w:rPr>
            </w:pPr>
            <w:r>
              <w:rPr>
                <w:rFonts w:ascii="宋体" w:hAnsi="宋体" w:cs="宋体" w:eastAsia="宋体" w:hint="default"/>
                <w:spacing w:val="-1"/>
                <w:sz w:val="21"/>
                <w:szCs w:val="21"/>
              </w:rPr>
              <w:t>经营活动产生</w:t>
            </w:r>
            <w:r>
              <w:rPr>
                <w:rFonts w:ascii="宋体" w:hAnsi="宋体" w:cs="宋体" w:eastAsia="宋体" w:hint="default"/>
                <w:w w:val="100"/>
                <w:sz w:val="21"/>
                <w:szCs w:val="21"/>
              </w:rPr>
              <w:t> </w:t>
            </w:r>
            <w:r>
              <w:rPr>
                <w:rFonts w:ascii="宋体" w:hAnsi="宋体" w:cs="宋体" w:eastAsia="宋体" w:hint="default"/>
                <w:spacing w:val="-1"/>
                <w:sz w:val="21"/>
                <w:szCs w:val="21"/>
              </w:rPr>
              <w:t>的现金流量净</w:t>
            </w:r>
            <w:r>
              <w:rPr>
                <w:rFonts w:ascii="宋体" w:hAnsi="宋体" w:cs="宋体" w:eastAsia="宋体" w:hint="default"/>
                <w:w w:val="100"/>
                <w:sz w:val="21"/>
                <w:szCs w:val="21"/>
              </w:rPr>
              <w:t> </w:t>
            </w:r>
            <w:r>
              <w:rPr>
                <w:rFonts w:ascii="宋体" w:hAnsi="宋体" w:cs="宋体" w:eastAsia="宋体" w:hint="default"/>
                <w:sz w:val="21"/>
                <w:szCs w:val="21"/>
              </w:rPr>
              <w:t>额（元）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15,988,269.39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12,315,504.49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29.82%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20,039,441.60</w:t>
            </w:r>
          </w:p>
        </w:tc>
      </w:tr>
      <w:tr>
        <w:trPr>
          <w:trHeight w:val="161" w:hRule="exact"/>
        </w:trPr>
        <w:tc>
          <w:tcPr>
            <w:tcW w:w="1462" w:type="dxa"/>
            <w:tcBorders>
              <w:top w:val="single" w:sz="4" w:space="0" w:color="000000"/>
              <w:left w:val="single" w:sz="4" w:space="0" w:color="000000"/>
              <w:bottom w:val="nil" w:sz="6" w:space="0" w:color="auto"/>
              <w:right w:val="single" w:sz="4" w:space="0" w:color="000000"/>
            </w:tcBorders>
            <w:shd w:val="clear" w:color="auto" w:fill="DCDCDC"/>
          </w:tcPr>
          <w:p>
            <w:pPr/>
          </w:p>
        </w:tc>
        <w:tc>
          <w:tcPr>
            <w:tcW w:w="172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2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26"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333" w:right="117" w:hanging="212"/>
              <w:jc w:val="left"/>
              <w:rPr>
                <w:rFonts w:ascii="宋体" w:hAnsi="宋体" w:cs="宋体" w:eastAsia="宋体" w:hint="default"/>
                <w:sz w:val="21"/>
                <w:szCs w:val="21"/>
              </w:rPr>
            </w:pPr>
            <w:r>
              <w:rPr>
                <w:rFonts w:ascii="宋体" w:hAnsi="宋体" w:cs="宋体" w:eastAsia="宋体" w:hint="default"/>
                <w:sz w:val="21"/>
                <w:szCs w:val="21"/>
              </w:rPr>
              <w:t>本年末比上年末</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增减（％）</w:t>
            </w:r>
          </w:p>
        </w:tc>
        <w:tc>
          <w:tcPr>
            <w:tcW w:w="172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462" w:type="dxa"/>
            <w:tcBorders>
              <w:top w:val="nil" w:sz="6" w:space="0" w:color="auto"/>
              <w:left w:val="single" w:sz="4" w:space="0" w:color="000000"/>
              <w:bottom w:val="nil" w:sz="6" w:space="0" w:color="auto"/>
              <w:right w:val="single" w:sz="4" w:space="0" w:color="000000"/>
            </w:tcBorders>
            <w:shd w:val="clear" w:color="auto" w:fill="DCDCDC"/>
          </w:tcPr>
          <w:p>
            <w:pPr/>
          </w:p>
        </w:tc>
        <w:tc>
          <w:tcPr>
            <w:tcW w:w="172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9" w:lineRule="exact"/>
              <w:ind w:left="4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年末</w:t>
            </w:r>
          </w:p>
        </w:tc>
        <w:tc>
          <w:tcPr>
            <w:tcW w:w="172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9" w:lineRule="exact"/>
              <w:ind w:left="4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726" w:type="dxa"/>
            <w:vMerge/>
            <w:tcBorders>
              <w:left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9" w:lineRule="exact"/>
              <w:ind w:left="4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161" w:hRule="exact"/>
        </w:trPr>
        <w:tc>
          <w:tcPr>
            <w:tcW w:w="1462" w:type="dxa"/>
            <w:tcBorders>
              <w:top w:val="nil" w:sz="6" w:space="0" w:color="auto"/>
              <w:left w:val="single" w:sz="4" w:space="0" w:color="000000"/>
              <w:bottom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26" w:type="dxa"/>
            <w:vMerge/>
            <w:tcBorders>
              <w:left w:val="single" w:sz="4" w:space="0" w:color="000000"/>
              <w:bottom w:val="single" w:sz="4" w:space="0" w:color="000000"/>
              <w:right w:val="single" w:sz="4" w:space="0" w:color="000000"/>
            </w:tcBorders>
            <w:shd w:val="clear" w:color="auto" w:fill="DCDCDC"/>
          </w:tcPr>
          <w:p>
            <w:pPr/>
          </w:p>
        </w:tc>
        <w:tc>
          <w:tcPr>
            <w:tcW w:w="172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3" w:right="-46"/>
              <w:jc w:val="left"/>
              <w:rPr>
                <w:rFonts w:ascii="宋体" w:hAnsi="宋体" w:cs="宋体" w:eastAsia="宋体" w:hint="default"/>
                <w:sz w:val="21"/>
                <w:szCs w:val="21"/>
              </w:rPr>
            </w:pPr>
            <w:r>
              <w:rPr>
                <w:rFonts w:ascii="宋体" w:hAnsi="宋体" w:cs="宋体" w:eastAsia="宋体" w:hint="default"/>
                <w:sz w:val="21"/>
                <w:szCs w:val="21"/>
              </w:rPr>
              <w:t>资产总额（元）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735,867,856.60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129,529,434.58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6"/>
              <w:jc w:val="right"/>
              <w:rPr>
                <w:rFonts w:ascii="Times New Roman" w:hAnsi="Times New Roman" w:cs="Times New Roman" w:eastAsia="Times New Roman" w:hint="default"/>
                <w:sz w:val="21"/>
                <w:szCs w:val="21"/>
              </w:rPr>
            </w:pPr>
            <w:r>
              <w:rPr>
                <w:rFonts w:ascii="Times New Roman"/>
                <w:spacing w:val="-2"/>
                <w:sz w:val="21"/>
              </w:rPr>
              <w:t>468.11%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83,444,294.40</w:t>
            </w:r>
          </w:p>
        </w:tc>
      </w:tr>
      <w:tr>
        <w:trPr>
          <w:trHeight w:val="324"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3" w:right="-46"/>
              <w:jc w:val="left"/>
              <w:rPr>
                <w:rFonts w:ascii="宋体" w:hAnsi="宋体" w:cs="宋体" w:eastAsia="宋体" w:hint="default"/>
                <w:sz w:val="21"/>
                <w:szCs w:val="21"/>
              </w:rPr>
            </w:pPr>
            <w:r>
              <w:rPr>
                <w:rFonts w:ascii="宋体" w:hAnsi="宋体" w:cs="宋体" w:eastAsia="宋体" w:hint="default"/>
                <w:sz w:val="21"/>
                <w:szCs w:val="21"/>
              </w:rPr>
              <w:t>负债总额（元）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21"/>
                <w:szCs w:val="21"/>
              </w:rPr>
            </w:pPr>
            <w:r>
              <w:rPr>
                <w:rFonts w:ascii="Times New Roman"/>
                <w:spacing w:val="-1"/>
                <w:sz w:val="21"/>
              </w:rPr>
              <w:t>65,243,717.09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pacing w:val="-1"/>
                <w:sz w:val="21"/>
              </w:rPr>
              <w:t>23,309,987.14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6"/>
              <w:jc w:val="right"/>
              <w:rPr>
                <w:rFonts w:ascii="Times New Roman" w:hAnsi="Times New Roman" w:cs="Times New Roman" w:eastAsia="Times New Roman" w:hint="default"/>
                <w:sz w:val="21"/>
                <w:szCs w:val="21"/>
              </w:rPr>
            </w:pPr>
            <w:r>
              <w:rPr>
                <w:rFonts w:ascii="Times New Roman"/>
                <w:sz w:val="21"/>
              </w:rPr>
              <w:t>179.90%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pacing w:val="-1"/>
                <w:sz w:val="21"/>
              </w:rPr>
              <w:t>19,397,029.64</w:t>
            </w:r>
          </w:p>
        </w:tc>
      </w:tr>
      <w:tr>
        <w:trPr>
          <w:trHeight w:val="946"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95" w:right="91"/>
              <w:jc w:val="both"/>
              <w:rPr>
                <w:rFonts w:ascii="宋体" w:hAnsi="宋体" w:cs="宋体" w:eastAsia="宋体" w:hint="default"/>
                <w:sz w:val="21"/>
                <w:szCs w:val="21"/>
              </w:rPr>
            </w:pPr>
            <w:r>
              <w:rPr>
                <w:rFonts w:ascii="宋体" w:hAnsi="宋体" w:cs="宋体" w:eastAsia="宋体" w:hint="default"/>
                <w:sz w:val="21"/>
                <w:szCs w:val="21"/>
              </w:rPr>
              <w:t>归属于上市公</w:t>
            </w:r>
            <w:r>
              <w:rPr>
                <w:rFonts w:ascii="宋体" w:hAnsi="宋体" w:cs="宋体" w:eastAsia="宋体" w:hint="default"/>
                <w:w w:val="100"/>
                <w:sz w:val="21"/>
                <w:szCs w:val="21"/>
              </w:rPr>
              <w:t> </w:t>
            </w:r>
            <w:r>
              <w:rPr>
                <w:rFonts w:ascii="宋体" w:hAnsi="宋体" w:cs="宋体" w:eastAsia="宋体" w:hint="default"/>
                <w:sz w:val="21"/>
                <w:szCs w:val="21"/>
              </w:rPr>
              <w:t>司股东的所有</w:t>
            </w:r>
            <w:r>
              <w:rPr>
                <w:rFonts w:ascii="宋体" w:hAnsi="宋体" w:cs="宋体" w:eastAsia="宋体" w:hint="default"/>
                <w:w w:val="100"/>
                <w:sz w:val="21"/>
                <w:szCs w:val="21"/>
              </w:rPr>
              <w:t> </w:t>
            </w:r>
            <w:r>
              <w:rPr>
                <w:rFonts w:ascii="宋体" w:hAnsi="宋体" w:cs="宋体" w:eastAsia="宋体" w:hint="default"/>
                <w:sz w:val="21"/>
                <w:szCs w:val="21"/>
              </w:rPr>
              <w:t>者权益（元）</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670,624,139.51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106,219,447.44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531.36%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64,047,264.76</w:t>
            </w:r>
          </w:p>
        </w:tc>
      </w:tr>
      <w:tr>
        <w:trPr>
          <w:trHeight w:val="322" w:hRule="exact"/>
        </w:trPr>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95" w:right="0"/>
              <w:jc w:val="left"/>
              <w:rPr>
                <w:rFonts w:ascii="宋体" w:hAnsi="宋体" w:cs="宋体" w:eastAsia="宋体" w:hint="default"/>
                <w:sz w:val="21"/>
                <w:szCs w:val="21"/>
              </w:rPr>
            </w:pPr>
            <w:r>
              <w:rPr>
                <w:rFonts w:ascii="宋体" w:hAnsi="宋体" w:cs="宋体" w:eastAsia="宋体" w:hint="default"/>
                <w:sz w:val="21"/>
                <w:szCs w:val="21"/>
              </w:rPr>
              <w:t>总股本（股）</w:t>
            </w:r>
          </w:p>
        </w:tc>
        <w:tc>
          <w:tcPr>
            <w:tcW w:w="172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40,500,000.00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30,324,000.00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6"/>
              <w:jc w:val="right"/>
              <w:rPr>
                <w:rFonts w:ascii="Times New Roman" w:hAnsi="Times New Roman" w:cs="Times New Roman" w:eastAsia="Times New Roman" w:hint="default"/>
                <w:sz w:val="21"/>
                <w:szCs w:val="21"/>
              </w:rPr>
            </w:pPr>
            <w:r>
              <w:rPr>
                <w:rFonts w:ascii="Times New Roman"/>
                <w:sz w:val="21"/>
              </w:rPr>
              <w:t>33.56%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30,324,000.00</w:t>
            </w:r>
          </w:p>
        </w:tc>
      </w:tr>
    </w:tbl>
    <w:p>
      <w:pPr>
        <w:spacing w:line="240" w:lineRule="auto" w:before="6"/>
        <w:rPr>
          <w:rFonts w:ascii="宋体" w:hAnsi="宋体" w:cs="宋体" w:eastAsia="宋体" w:hint="default"/>
          <w:sz w:val="13"/>
          <w:szCs w:val="13"/>
        </w:rPr>
      </w:pPr>
    </w:p>
    <w:p>
      <w:pPr>
        <w:pStyle w:val="Heading2"/>
        <w:spacing w:line="240" w:lineRule="auto"/>
        <w:ind w:right="1662"/>
        <w:jc w:val="left"/>
        <w:rPr>
          <w:b w:val="0"/>
          <w:bCs w:val="0"/>
        </w:rPr>
      </w:pPr>
      <w:r>
        <w:rPr/>
        <w:t>二、主要财务指标</w:t>
      </w:r>
      <w:r>
        <w:rPr>
          <w:b w:val="0"/>
          <w:bCs w:val="0"/>
        </w:rPr>
      </w:r>
    </w:p>
    <w:p>
      <w:pPr>
        <w:spacing w:line="240" w:lineRule="auto" w:before="10"/>
        <w:rPr>
          <w:rFonts w:ascii="宋体" w:hAnsi="宋体" w:cs="宋体" w:eastAsia="宋体"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1925"/>
        <w:gridCol w:w="1649"/>
        <w:gridCol w:w="1637"/>
        <w:gridCol w:w="1502"/>
        <w:gridCol w:w="1640"/>
      </w:tblGrid>
      <w:tr>
        <w:trPr>
          <w:trHeight w:val="161" w:hRule="exact"/>
        </w:trPr>
        <w:tc>
          <w:tcPr>
            <w:tcW w:w="1925" w:type="dxa"/>
            <w:tcBorders>
              <w:top w:val="single" w:sz="4" w:space="0" w:color="000000"/>
              <w:left w:val="single" w:sz="4" w:space="0" w:color="000000"/>
              <w:bottom w:val="nil" w:sz="6" w:space="0" w:color="auto"/>
              <w:right w:val="single" w:sz="4" w:space="0" w:color="000000"/>
            </w:tcBorders>
            <w:shd w:val="clear" w:color="auto" w:fill="DCDCDC"/>
          </w:tcPr>
          <w:p>
            <w:pPr/>
          </w:p>
        </w:tc>
        <w:tc>
          <w:tcPr>
            <w:tcW w:w="1649" w:type="dxa"/>
            <w:tcBorders>
              <w:top w:val="single" w:sz="4" w:space="0" w:color="000000"/>
              <w:left w:val="single" w:sz="4" w:space="0" w:color="000000"/>
              <w:bottom w:val="nil" w:sz="6" w:space="0" w:color="auto"/>
              <w:right w:val="single" w:sz="4" w:space="0" w:color="000000"/>
            </w:tcBorders>
            <w:shd w:val="clear" w:color="auto" w:fill="DCDCDC"/>
          </w:tcPr>
          <w:p>
            <w:pPr/>
          </w:p>
        </w:tc>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502"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326" w:right="110" w:hanging="209"/>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925" w:type="dxa"/>
            <w:tcBorders>
              <w:top w:val="nil" w:sz="6" w:space="0" w:color="auto"/>
              <w:left w:val="single" w:sz="4" w:space="0" w:color="000000"/>
              <w:bottom w:val="nil" w:sz="6" w:space="0" w:color="auto"/>
              <w:right w:val="single" w:sz="4" w:space="0" w:color="000000"/>
            </w:tcBorders>
            <w:shd w:val="clear" w:color="auto" w:fill="DCDCDC"/>
          </w:tcPr>
          <w:p>
            <w:pPr/>
          </w:p>
        </w:tc>
        <w:tc>
          <w:tcPr>
            <w:tcW w:w="164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49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47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02" w:type="dxa"/>
            <w:vMerge/>
            <w:tcBorders>
              <w:left w:val="single" w:sz="4" w:space="0" w:color="000000"/>
              <w:right w:val="single" w:sz="4" w:space="0" w:color="000000"/>
            </w:tcBorders>
            <w:shd w:val="clear" w:color="auto" w:fill="DCDCDC"/>
          </w:tcPr>
          <w:p>
            <w:pPr/>
          </w:p>
        </w:tc>
        <w:tc>
          <w:tcPr>
            <w:tcW w:w="16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47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r>
      <w:tr>
        <w:trPr>
          <w:trHeight w:val="161" w:hRule="exact"/>
        </w:trPr>
        <w:tc>
          <w:tcPr>
            <w:tcW w:w="19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649"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502" w:type="dxa"/>
            <w:vMerge/>
            <w:tcBorders>
              <w:left w:val="single" w:sz="4" w:space="0" w:color="000000"/>
              <w:bottom w:val="single" w:sz="4" w:space="0" w:color="000000"/>
              <w:right w:val="single" w:sz="4" w:space="0" w:color="000000"/>
            </w:tcBorders>
            <w:shd w:val="clear" w:color="auto" w:fill="DCDCDC"/>
          </w:tcPr>
          <w:p>
            <w:pPr/>
          </w:p>
        </w:tc>
        <w:tc>
          <w:tcPr>
            <w:tcW w:w="16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637" w:hRule="exact"/>
        </w:trPr>
        <w:tc>
          <w:tcPr>
            <w:tcW w:w="19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auto"/>
              <w:ind w:left="11" w:right="16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股）</w:t>
            </w:r>
          </w:p>
        </w:tc>
        <w:tc>
          <w:tcPr>
            <w:tcW w:w="164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1.45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1.39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4.32%</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1.20</w:t>
            </w:r>
          </w:p>
        </w:tc>
      </w:tr>
      <w:tr>
        <w:trPr>
          <w:trHeight w:val="634" w:hRule="exact"/>
        </w:trPr>
        <w:tc>
          <w:tcPr>
            <w:tcW w:w="19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auto"/>
              <w:ind w:left="11" w:right="16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股）</w:t>
            </w:r>
          </w:p>
        </w:tc>
        <w:tc>
          <w:tcPr>
            <w:tcW w:w="164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1.45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1.39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4.32%</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1.20</w:t>
            </w:r>
          </w:p>
        </w:tc>
      </w:tr>
      <w:tr>
        <w:trPr>
          <w:trHeight w:val="946" w:hRule="exact"/>
        </w:trPr>
        <w:tc>
          <w:tcPr>
            <w:tcW w:w="19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auto"/>
              <w:ind w:left="11" w:right="6"/>
              <w:jc w:val="both"/>
              <w:rPr>
                <w:rFonts w:ascii="宋体" w:hAnsi="宋体" w:cs="宋体" w:eastAsia="宋体" w:hint="default"/>
                <w:sz w:val="21"/>
                <w:szCs w:val="21"/>
              </w:rPr>
            </w:pPr>
            <w:r>
              <w:rPr>
                <w:rFonts w:ascii="宋体" w:hAnsi="宋体" w:cs="宋体" w:eastAsia="宋体" w:hint="default"/>
                <w:sz w:val="21"/>
                <w:szCs w:val="21"/>
              </w:rPr>
              <w:t>扣除非经常性损益后</w:t>
            </w:r>
            <w:r>
              <w:rPr>
                <w:rFonts w:ascii="宋体" w:hAnsi="宋体" w:cs="宋体" w:eastAsia="宋体" w:hint="default"/>
                <w:w w:val="100"/>
                <w:sz w:val="21"/>
                <w:szCs w:val="21"/>
              </w:rPr>
              <w:t> </w:t>
            </w:r>
            <w:r>
              <w:rPr>
                <w:rFonts w:ascii="宋体" w:hAnsi="宋体" w:cs="宋体" w:eastAsia="宋体" w:hint="default"/>
                <w:spacing w:val="-7"/>
                <w:sz w:val="21"/>
                <w:szCs w:val="21"/>
              </w:rPr>
              <w:t>的基本每股收益（元</w:t>
            </w:r>
            <w:r>
              <w:rPr>
                <w:rFonts w:ascii="Times New Roman" w:hAnsi="Times New Roman" w:cs="Times New Roman" w:eastAsia="Times New Roman" w:hint="default"/>
                <w:spacing w:val="-7"/>
                <w:sz w:val="21"/>
                <w:szCs w:val="21"/>
              </w:rPr>
              <w:t>/</w:t>
            </w:r>
            <w:r>
              <w:rPr>
                <w:rFonts w:ascii="Times New Roman" w:hAnsi="Times New Roman" w:cs="Times New Roman" w:eastAsia="Times New Roman" w:hint="default"/>
                <w:spacing w:val="-40"/>
                <w:sz w:val="21"/>
                <w:szCs w:val="21"/>
              </w:rPr>
              <w:t> </w:t>
            </w:r>
            <w:r>
              <w:rPr>
                <w:rFonts w:ascii="宋体" w:hAnsi="宋体" w:cs="宋体" w:eastAsia="宋体" w:hint="default"/>
                <w:sz w:val="21"/>
                <w:szCs w:val="21"/>
              </w:rPr>
              <w:t>股）</w:t>
            </w:r>
          </w:p>
        </w:tc>
        <w:tc>
          <w:tcPr>
            <w:tcW w:w="164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1.43</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1.33</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7.52%</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1.16</w:t>
            </w:r>
          </w:p>
        </w:tc>
      </w:tr>
      <w:tr>
        <w:trPr>
          <w:trHeight w:val="634" w:hRule="exact"/>
        </w:trPr>
        <w:tc>
          <w:tcPr>
            <w:tcW w:w="19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7"/>
              <w:jc w:val="left"/>
              <w:rPr>
                <w:rFonts w:ascii="宋体" w:hAnsi="宋体" w:cs="宋体" w:eastAsia="宋体" w:hint="default"/>
                <w:sz w:val="21"/>
                <w:szCs w:val="21"/>
              </w:rPr>
            </w:pPr>
            <w:r>
              <w:rPr>
                <w:rFonts w:ascii="宋体" w:hAnsi="宋体" w:cs="宋体" w:eastAsia="宋体" w:hint="default"/>
                <w:sz w:val="21"/>
                <w:szCs w:val="21"/>
              </w:rPr>
              <w:t>加权平均净资产收益</w:t>
            </w:r>
            <w:r>
              <w:rPr>
                <w:rFonts w:ascii="宋体" w:hAnsi="宋体" w:cs="宋体" w:eastAsia="宋体" w:hint="default"/>
                <w:w w:val="100"/>
                <w:sz w:val="21"/>
                <w:szCs w:val="21"/>
              </w:rPr>
              <w:t> </w:t>
            </w:r>
            <w:r>
              <w:rPr>
                <w:rFonts w:ascii="宋体" w:hAnsi="宋体" w:cs="宋体" w:eastAsia="宋体" w:hint="default"/>
                <w:sz w:val="21"/>
                <w:szCs w:val="21"/>
              </w:rPr>
              <w:t>率（％）</w:t>
            </w:r>
          </w:p>
        </w:tc>
        <w:tc>
          <w:tcPr>
            <w:tcW w:w="164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9.49%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49.54%</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-40.05%</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59.28%</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1186" w:top="1100" w:bottom="1380" w:left="1660" w:right="0"/>
        </w:sectPr>
      </w:pPr>
    </w:p>
    <w:p>
      <w:pPr>
        <w:spacing w:line="240" w:lineRule="auto" w:before="8"/>
        <w:rPr>
          <w:rFonts w:ascii="宋体" w:hAnsi="宋体" w:cs="宋体" w:eastAsia="宋体" w:hint="default"/>
          <w:b/>
          <w:bCs/>
          <w:sz w:val="24"/>
          <w:szCs w:val="24"/>
        </w:rPr>
      </w:pPr>
    </w:p>
    <w:tbl>
      <w:tblPr>
        <w:tblW w:w="0" w:type="auto"/>
        <w:jc w:val="left"/>
        <w:tblInd w:w="118" w:type="dxa"/>
        <w:tblLayout w:type="fixed"/>
        <w:tblCellMar>
          <w:top w:w="0" w:type="dxa"/>
          <w:left w:w="0" w:type="dxa"/>
          <w:bottom w:w="0" w:type="dxa"/>
          <w:right w:w="0" w:type="dxa"/>
        </w:tblCellMar>
        <w:tblLook w:val="01E0"/>
      </w:tblPr>
      <w:tblGrid>
        <w:gridCol w:w="1937"/>
        <w:gridCol w:w="1637"/>
        <w:gridCol w:w="1637"/>
        <w:gridCol w:w="1502"/>
        <w:gridCol w:w="1640"/>
      </w:tblGrid>
      <w:tr>
        <w:trPr>
          <w:trHeight w:val="946" w:hRule="exact"/>
        </w:trPr>
        <w:tc>
          <w:tcPr>
            <w:tcW w:w="1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19"/>
              <w:jc w:val="both"/>
              <w:rPr>
                <w:rFonts w:ascii="宋体" w:hAnsi="宋体" w:cs="宋体" w:eastAsia="宋体" w:hint="default"/>
                <w:sz w:val="21"/>
                <w:szCs w:val="21"/>
              </w:rPr>
            </w:pPr>
            <w:r>
              <w:rPr>
                <w:rFonts w:ascii="宋体" w:hAnsi="宋体" w:cs="宋体" w:eastAsia="宋体" w:hint="default"/>
                <w:sz w:val="21"/>
                <w:szCs w:val="21"/>
              </w:rPr>
              <w:t>扣除非经常性损益后</w:t>
            </w:r>
            <w:r>
              <w:rPr>
                <w:rFonts w:ascii="宋体" w:hAnsi="宋体" w:cs="宋体" w:eastAsia="宋体" w:hint="default"/>
                <w:w w:val="100"/>
                <w:sz w:val="21"/>
                <w:szCs w:val="21"/>
              </w:rPr>
              <w:t> </w:t>
            </w:r>
            <w:r>
              <w:rPr>
                <w:rFonts w:ascii="宋体" w:hAnsi="宋体" w:cs="宋体" w:eastAsia="宋体" w:hint="default"/>
                <w:sz w:val="21"/>
                <w:szCs w:val="21"/>
              </w:rPr>
              <w:t>的加权平均净资产收</w:t>
            </w:r>
            <w:r>
              <w:rPr>
                <w:rFonts w:ascii="宋体" w:hAnsi="宋体" w:cs="宋体" w:eastAsia="宋体" w:hint="default"/>
                <w:w w:val="100"/>
                <w:sz w:val="21"/>
                <w:szCs w:val="21"/>
              </w:rPr>
              <w:t> </w:t>
            </w:r>
            <w:r>
              <w:rPr>
                <w:rFonts w:ascii="宋体" w:hAnsi="宋体" w:cs="宋体" w:eastAsia="宋体" w:hint="default"/>
                <w:sz w:val="21"/>
                <w:szCs w:val="21"/>
              </w:rPr>
              <w:t>益率（％）</w:t>
            </w:r>
          </w:p>
        </w:tc>
        <w:tc>
          <w:tcPr>
            <w:tcW w:w="16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9.37%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47.54%</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-38.17%</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57.46%</w:t>
            </w:r>
          </w:p>
        </w:tc>
      </w:tr>
      <w:tr>
        <w:trPr>
          <w:trHeight w:val="946" w:hRule="exact"/>
        </w:trPr>
        <w:tc>
          <w:tcPr>
            <w:tcW w:w="1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auto"/>
              <w:ind w:left="11" w:right="19"/>
              <w:jc w:val="left"/>
              <w:rPr>
                <w:rFonts w:ascii="宋体" w:hAnsi="宋体" w:cs="宋体" w:eastAsia="宋体" w:hint="default"/>
                <w:sz w:val="21"/>
                <w:szCs w:val="21"/>
              </w:rPr>
            </w:pPr>
            <w:r>
              <w:rPr>
                <w:rFonts w:ascii="宋体" w:hAnsi="宋体" w:cs="宋体" w:eastAsia="宋体" w:hint="default"/>
                <w:sz w:val="21"/>
                <w:szCs w:val="21"/>
              </w:rPr>
              <w:t>每股经营活动产生的</w:t>
            </w:r>
            <w:r>
              <w:rPr>
                <w:rFonts w:ascii="宋体" w:hAnsi="宋体" w:cs="宋体" w:eastAsia="宋体" w:hint="default"/>
                <w:w w:val="100"/>
                <w:sz w:val="21"/>
                <w:szCs w:val="21"/>
              </w:rPr>
              <w:t> </w:t>
            </w:r>
            <w:r>
              <w:rPr>
                <w:rFonts w:ascii="宋体" w:hAnsi="宋体" w:cs="宋体" w:eastAsia="宋体" w:hint="default"/>
                <w:sz w:val="21"/>
                <w:szCs w:val="21"/>
              </w:rPr>
              <w:t>现金流量净额（元</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股）</w:t>
            </w:r>
          </w:p>
        </w:tc>
        <w:tc>
          <w:tcPr>
            <w:tcW w:w="16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0.39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0.41</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-4.88%</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0.66</w:t>
            </w:r>
          </w:p>
        </w:tc>
      </w:tr>
      <w:tr>
        <w:trPr>
          <w:trHeight w:val="161" w:hRule="exact"/>
        </w:trPr>
        <w:tc>
          <w:tcPr>
            <w:tcW w:w="19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502"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117" w:right="110"/>
              <w:jc w:val="left"/>
              <w:rPr>
                <w:rFonts w:ascii="宋体" w:hAnsi="宋体" w:cs="宋体" w:eastAsia="宋体" w:hint="default"/>
                <w:sz w:val="21"/>
                <w:szCs w:val="21"/>
              </w:rPr>
            </w:pPr>
            <w:r>
              <w:rPr>
                <w:rFonts w:ascii="宋体" w:hAnsi="宋体" w:cs="宋体" w:eastAsia="宋体" w:hint="default"/>
                <w:sz w:val="21"/>
                <w:szCs w:val="21"/>
              </w:rPr>
              <w:t>本年末比上年</w:t>
            </w:r>
            <w:r>
              <w:rPr>
                <w:rFonts w:ascii="宋体" w:hAnsi="宋体" w:cs="宋体" w:eastAsia="宋体" w:hint="default"/>
                <w:w w:val="100"/>
                <w:sz w:val="21"/>
                <w:szCs w:val="21"/>
              </w:rPr>
              <w:t> </w:t>
            </w:r>
            <w:r>
              <w:rPr>
                <w:rFonts w:ascii="宋体" w:hAnsi="宋体" w:cs="宋体" w:eastAsia="宋体" w:hint="default"/>
                <w:sz w:val="21"/>
                <w:szCs w:val="21"/>
              </w:rPr>
              <w:t>末增减（％）</w:t>
            </w:r>
          </w:p>
        </w:tc>
        <w:tc>
          <w:tcPr>
            <w:tcW w:w="16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937" w:type="dxa"/>
            <w:tcBorders>
              <w:top w:val="nil" w:sz="6" w:space="0" w:color="auto"/>
              <w:left w:val="single" w:sz="4" w:space="0" w:color="000000"/>
              <w:bottom w:val="nil" w:sz="6" w:space="0" w:color="auto"/>
              <w:right w:val="single" w:sz="4" w:space="0" w:color="000000"/>
            </w:tcBorders>
            <w:shd w:val="clear" w:color="auto" w:fill="DCDCDC"/>
          </w:tcPr>
          <w:p>
            <w:pPr/>
          </w:p>
        </w:tc>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37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36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502" w:type="dxa"/>
            <w:vMerge/>
            <w:tcBorders>
              <w:left w:val="single" w:sz="4" w:space="0" w:color="000000"/>
              <w:right w:val="single" w:sz="4" w:space="0" w:color="000000"/>
            </w:tcBorders>
            <w:shd w:val="clear" w:color="auto" w:fill="DCDCDC"/>
          </w:tcPr>
          <w:p>
            <w:pPr/>
          </w:p>
        </w:tc>
        <w:tc>
          <w:tcPr>
            <w:tcW w:w="16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exact"/>
              <w:ind w:left="36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161" w:hRule="exact"/>
        </w:trPr>
        <w:tc>
          <w:tcPr>
            <w:tcW w:w="19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502" w:type="dxa"/>
            <w:vMerge/>
            <w:tcBorders>
              <w:left w:val="single" w:sz="4" w:space="0" w:color="000000"/>
              <w:bottom w:val="single" w:sz="4" w:space="0" w:color="000000"/>
              <w:right w:val="single" w:sz="4" w:space="0" w:color="000000"/>
            </w:tcBorders>
            <w:shd w:val="clear" w:color="auto" w:fill="DCDCDC"/>
          </w:tcPr>
          <w:p>
            <w:pPr/>
          </w:p>
        </w:tc>
        <w:tc>
          <w:tcPr>
            <w:tcW w:w="16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948" w:hRule="exact"/>
        </w:trPr>
        <w:tc>
          <w:tcPr>
            <w:tcW w:w="1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auto"/>
              <w:ind w:left="11" w:right="19"/>
              <w:jc w:val="left"/>
              <w:rPr>
                <w:rFonts w:ascii="宋体" w:hAnsi="宋体" w:cs="宋体" w:eastAsia="宋体" w:hint="default"/>
                <w:sz w:val="21"/>
                <w:szCs w:val="21"/>
              </w:rPr>
            </w:pPr>
            <w:r>
              <w:rPr>
                <w:rFonts w:ascii="宋体" w:hAnsi="宋体" w:cs="宋体" w:eastAsia="宋体" w:hint="default"/>
                <w:sz w:val="21"/>
                <w:szCs w:val="21"/>
              </w:rPr>
              <w:t>归属于上市公司股东</w:t>
            </w:r>
            <w:r>
              <w:rPr>
                <w:rFonts w:ascii="宋体" w:hAnsi="宋体" w:cs="宋体" w:eastAsia="宋体" w:hint="default"/>
                <w:w w:val="100"/>
                <w:sz w:val="21"/>
                <w:szCs w:val="21"/>
              </w:rPr>
              <w:t> </w:t>
            </w:r>
            <w:r>
              <w:rPr>
                <w:rFonts w:ascii="宋体" w:hAnsi="宋体" w:cs="宋体" w:eastAsia="宋体" w:hint="default"/>
                <w:sz w:val="21"/>
                <w:szCs w:val="21"/>
              </w:rPr>
              <w:t>的每股净资产（元</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股）</w:t>
            </w:r>
          </w:p>
        </w:tc>
        <w:tc>
          <w:tcPr>
            <w:tcW w:w="16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16.56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3.50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373.14%</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2"/>
                <w:sz w:val="21"/>
              </w:rPr>
              <w:t>2.11</w:t>
            </w:r>
          </w:p>
        </w:tc>
      </w:tr>
      <w:tr>
        <w:trPr>
          <w:trHeight w:val="322" w:hRule="exact"/>
        </w:trPr>
        <w:tc>
          <w:tcPr>
            <w:tcW w:w="1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1"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6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16"/>
              <w:jc w:val="right"/>
              <w:rPr>
                <w:rFonts w:ascii="Times New Roman" w:hAnsi="Times New Roman" w:cs="Times New Roman" w:eastAsia="Times New Roman" w:hint="default"/>
                <w:sz w:val="21"/>
                <w:szCs w:val="21"/>
              </w:rPr>
            </w:pPr>
            <w:r>
              <w:rPr>
                <w:rFonts w:ascii="Times New Roman"/>
                <w:sz w:val="21"/>
              </w:rPr>
              <w:t>8.87%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6"/>
              <w:jc w:val="right"/>
              <w:rPr>
                <w:rFonts w:ascii="Times New Roman" w:hAnsi="Times New Roman" w:cs="Times New Roman" w:eastAsia="Times New Roman" w:hint="default"/>
                <w:sz w:val="21"/>
                <w:szCs w:val="21"/>
              </w:rPr>
            </w:pPr>
            <w:r>
              <w:rPr>
                <w:rFonts w:ascii="Times New Roman"/>
                <w:sz w:val="21"/>
              </w:rPr>
              <w:t>18.00%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-9.13%</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z w:val="21"/>
              </w:rPr>
              <w:t>23.25%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pStyle w:val="Heading2"/>
        <w:spacing w:line="240" w:lineRule="auto"/>
        <w:ind w:left="260" w:right="1662"/>
        <w:jc w:val="left"/>
        <w:rPr>
          <w:b w:val="0"/>
          <w:bCs w:val="0"/>
        </w:rPr>
      </w:pPr>
      <w:r>
        <w:rPr/>
        <w:t>三、非经常性损益项目</w:t>
      </w:r>
      <w:r>
        <w:rPr>
          <w:b w:val="0"/>
          <w:bCs w:val="0"/>
        </w:rPr>
      </w:r>
    </w:p>
    <w:p>
      <w:pPr>
        <w:spacing w:line="240" w:lineRule="auto" w:before="2"/>
        <w:rPr>
          <w:rFonts w:ascii="宋体" w:hAnsi="宋体" w:cs="宋体" w:eastAsia="宋体" w:hint="default"/>
          <w:b/>
          <w:bCs/>
          <w:sz w:val="11"/>
          <w:szCs w:val="11"/>
        </w:rPr>
      </w:pPr>
    </w:p>
    <w:p>
      <w:pPr>
        <w:spacing w:before="36"/>
        <w:ind w:left="0" w:right="1793" w:firstLine="0"/>
        <w:jc w:val="right"/>
        <w:rPr>
          <w:rFonts w:ascii="宋体" w:hAnsi="宋体" w:cs="宋体" w:eastAsia="宋体" w:hint="default"/>
          <w:sz w:val="21"/>
          <w:szCs w:val="21"/>
        </w:rPr>
      </w:pPr>
      <w:r>
        <w:rPr/>
        <w:pict>
          <v:shape style="position:absolute;margin-left:358.015778pt;margin-top:18.503677pt;width:81.650pt;height:15.6pt;mso-position-horizontal-relative:page;mso-position-vertical-relative:paragraph;z-index:-1159600"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用）</w:t>
                  </w:r>
                </w:p>
              </w:txbxContent>
            </v:textbox>
            <w10:wrap type="none"/>
          </v:shape>
        </w:pict>
      </w:r>
      <w:r>
        <w:rPr>
          <w:rFonts w:ascii="宋体" w:hAnsi="宋体" w:cs="宋体" w:eastAsia="宋体" w:hint="default"/>
          <w:spacing w:val="-1"/>
          <w:sz w:val="21"/>
          <w:szCs w:val="21"/>
        </w:rPr>
        <w:t>单位：元</w:t>
      </w: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3032"/>
        <w:gridCol w:w="1318"/>
        <w:gridCol w:w="1383"/>
        <w:gridCol w:w="93"/>
        <w:gridCol w:w="1222"/>
        <w:gridCol w:w="1318"/>
      </w:tblGrid>
      <w:tr>
        <w:trPr>
          <w:trHeight w:val="322" w:hRule="exact"/>
        </w:trPr>
        <w:tc>
          <w:tcPr>
            <w:tcW w:w="30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671"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3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1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年金额</w:t>
            </w:r>
          </w:p>
        </w:tc>
        <w:tc>
          <w:tcPr>
            <w:tcW w:w="13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pacing w:val="-9"/>
                <w:sz w:val="21"/>
                <w:szCs w:val="21"/>
              </w:rPr>
              <w:t>附注（如适</w:t>
            </w:r>
          </w:p>
        </w:tc>
        <w:tc>
          <w:tcPr>
            <w:tcW w:w="93" w:type="dxa"/>
            <w:tcBorders>
              <w:top w:val="single" w:sz="4" w:space="0" w:color="000000"/>
              <w:left w:val="single" w:sz="4" w:space="0" w:color="000000"/>
              <w:bottom w:val="single" w:sz="4" w:space="0" w:color="000000"/>
              <w:right w:val="nil" w:sz="6" w:space="0" w:color="auto"/>
            </w:tcBorders>
            <w:shd w:val="clear" w:color="auto" w:fill="DCDCDC"/>
          </w:tcPr>
          <w:p>
            <w:pPr/>
          </w:p>
        </w:tc>
        <w:tc>
          <w:tcPr>
            <w:tcW w:w="1222"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78" w:lineRule="exact"/>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年金额</w:t>
            </w:r>
          </w:p>
        </w:tc>
        <w:tc>
          <w:tcPr>
            <w:tcW w:w="13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年金额</w:t>
            </w:r>
          </w:p>
        </w:tc>
      </w:tr>
      <w:tr>
        <w:trPr>
          <w:trHeight w:val="322" w:hRule="exact"/>
        </w:trPr>
        <w:tc>
          <w:tcPr>
            <w:tcW w:w="30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-41,165.69</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z w:val="21"/>
              </w:rPr>
              <w:t>0.00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-59,465.79</w:t>
            </w:r>
          </w:p>
        </w:tc>
      </w:tr>
      <w:tr>
        <w:trPr>
          <w:trHeight w:val="1570" w:hRule="exact"/>
        </w:trPr>
        <w:tc>
          <w:tcPr>
            <w:tcW w:w="303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20"/>
              <w:jc w:val="both"/>
              <w:rPr>
                <w:rFonts w:ascii="宋体" w:hAnsi="宋体" w:cs="宋体" w:eastAsia="宋体" w:hint="default"/>
                <w:sz w:val="21"/>
                <w:szCs w:val="21"/>
              </w:rPr>
            </w:pPr>
            <w:r>
              <w:rPr>
                <w:rFonts w:ascii="宋体" w:hAnsi="宋体" w:cs="宋体" w:eastAsia="宋体" w:hint="default"/>
                <w:sz w:val="21"/>
                <w:szCs w:val="21"/>
              </w:rPr>
              <w:t>计入当期损益的政府补助，但与</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公司正常经营业务密切相关，符</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合国家政策规定、按照一定标准</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定额或定量持续享受的政府补助</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除外</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5"/>
              <w:ind w:right="19"/>
              <w:jc w:val="right"/>
              <w:rPr>
                <w:rFonts w:ascii="Times New Roman" w:hAnsi="Times New Roman" w:cs="Times New Roman" w:eastAsia="Times New Roman" w:hint="default"/>
                <w:sz w:val="21"/>
                <w:szCs w:val="21"/>
              </w:rPr>
            </w:pPr>
            <w:r>
              <w:rPr>
                <w:rFonts w:ascii="Times New Roman"/>
                <w:spacing w:val="-1"/>
                <w:sz w:val="21"/>
              </w:rPr>
              <w:t>950,000.00</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5"/>
              <w:ind w:left="182" w:right="0"/>
              <w:jc w:val="left"/>
              <w:rPr>
                <w:rFonts w:ascii="Times New Roman" w:hAnsi="Times New Roman" w:cs="Times New Roman" w:eastAsia="Times New Roman" w:hint="default"/>
                <w:sz w:val="21"/>
                <w:szCs w:val="21"/>
              </w:rPr>
            </w:pPr>
            <w:r>
              <w:rPr>
                <w:rFonts w:ascii="Times New Roman"/>
                <w:sz w:val="21"/>
              </w:rPr>
              <w:t>2,000,000.00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5"/>
              <w:ind w:right="19"/>
              <w:jc w:val="right"/>
              <w:rPr>
                <w:rFonts w:ascii="Times New Roman" w:hAnsi="Times New Roman" w:cs="Times New Roman" w:eastAsia="Times New Roman" w:hint="default"/>
                <w:sz w:val="21"/>
                <w:szCs w:val="21"/>
              </w:rPr>
            </w:pPr>
            <w:r>
              <w:rPr>
                <w:rFonts w:ascii="Times New Roman"/>
                <w:spacing w:val="-1"/>
                <w:sz w:val="21"/>
              </w:rPr>
              <w:t>1,289,000.00</w:t>
            </w:r>
          </w:p>
        </w:tc>
      </w:tr>
      <w:tr>
        <w:trPr>
          <w:trHeight w:val="634" w:hRule="exact"/>
        </w:trPr>
        <w:tc>
          <w:tcPr>
            <w:tcW w:w="303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2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入和支出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0.00</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0.00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-276,787.00</w:t>
            </w:r>
          </w:p>
        </w:tc>
      </w:tr>
      <w:tr>
        <w:trPr>
          <w:trHeight w:val="634" w:hRule="exact"/>
        </w:trPr>
        <w:tc>
          <w:tcPr>
            <w:tcW w:w="303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2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益项目</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2,453.75</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0.00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0.00</w:t>
            </w:r>
          </w:p>
        </w:tc>
      </w:tr>
      <w:tr>
        <w:trPr>
          <w:trHeight w:val="322" w:hRule="exact"/>
        </w:trPr>
        <w:tc>
          <w:tcPr>
            <w:tcW w:w="30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-136,693.21</w:t>
            </w:r>
          </w:p>
        </w:tc>
        <w:tc>
          <w:tcPr>
            <w:tcW w:w="1383" w:type="dxa"/>
            <w:tcBorders>
              <w:top w:val="single" w:sz="4" w:space="0" w:color="000000"/>
              <w:left w:val="single" w:sz="4" w:space="0" w:color="000000"/>
              <w:bottom w:val="single" w:sz="4" w:space="0" w:color="000000"/>
              <w:right w:val="single" w:sz="4" w:space="0" w:color="000000"/>
            </w:tcBorders>
          </w:tcPr>
          <w:p>
            <w:pPr/>
          </w:p>
        </w:tc>
        <w:tc>
          <w:tcPr>
            <w:tcW w:w="1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68" w:right="0"/>
              <w:jc w:val="left"/>
              <w:rPr>
                <w:rFonts w:ascii="Times New Roman" w:hAnsi="Times New Roman" w:cs="Times New Roman" w:eastAsia="Times New Roman" w:hint="default"/>
                <w:sz w:val="21"/>
                <w:szCs w:val="21"/>
              </w:rPr>
            </w:pPr>
            <w:r>
              <w:rPr>
                <w:rFonts w:ascii="Times New Roman"/>
                <w:sz w:val="21"/>
              </w:rPr>
              <w:t>-300,000.00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-184,430.13</w:t>
            </w:r>
          </w:p>
        </w:tc>
      </w:tr>
      <w:tr>
        <w:trPr>
          <w:trHeight w:val="324" w:hRule="exact"/>
        </w:trPr>
        <w:tc>
          <w:tcPr>
            <w:tcW w:w="30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18"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pacing w:val="-1"/>
                <w:sz w:val="21"/>
              </w:rPr>
              <w:t>774,594.85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21"/>
                <w:szCs w:val="21"/>
              </w:rPr>
            </w:pPr>
            <w:r>
              <w:rPr>
                <w:rFonts w:ascii="Times New Roman"/>
                <w:w w:val="100"/>
                <w:sz w:val="21"/>
              </w:rPr>
              <w:t>-</w:t>
            </w:r>
          </w:p>
        </w:tc>
        <w:tc>
          <w:tcPr>
            <w:tcW w:w="1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2" w:right="0"/>
              <w:jc w:val="left"/>
              <w:rPr>
                <w:rFonts w:ascii="Times New Roman" w:hAnsi="Times New Roman" w:cs="Times New Roman" w:eastAsia="Times New Roman" w:hint="default"/>
                <w:sz w:val="21"/>
                <w:szCs w:val="21"/>
              </w:rPr>
            </w:pPr>
            <w:r>
              <w:rPr>
                <w:rFonts w:ascii="Times New Roman"/>
                <w:sz w:val="21"/>
              </w:rPr>
              <w:t>1,700,000.00</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pacing w:val="-1"/>
                <w:sz w:val="21"/>
              </w:rPr>
              <w:t>768,317.08</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1186" w:top="110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Heading1"/>
        <w:tabs>
          <w:tab w:pos="4221" w:val="left" w:leader="none"/>
        </w:tabs>
        <w:spacing w:line="240" w:lineRule="auto"/>
        <w:ind w:left="3019" w:right="1662"/>
        <w:jc w:val="left"/>
        <w:rPr>
          <w:b w:val="0"/>
          <w:bCs w:val="0"/>
        </w:rPr>
      </w:pPr>
      <w:bookmarkStart w:name="_TOC_250006" w:id="4"/>
      <w:r>
        <w:rPr>
          <w:w w:val="95"/>
        </w:rPr>
        <w:t>第四节</w:t>
        <w:tab/>
      </w:r>
      <w:r>
        <w:rPr/>
        <w:t>董事会报告</w:t>
      </w:r>
      <w:bookmarkEnd w:id="4"/>
      <w:r>
        <w:rPr>
          <w:b w:val="0"/>
          <w:bCs w:val="0"/>
        </w:rPr>
      </w:r>
    </w:p>
    <w:p>
      <w:pPr>
        <w:spacing w:line="240" w:lineRule="auto" w:before="8"/>
        <w:rPr>
          <w:rFonts w:ascii="宋体" w:hAnsi="宋体" w:cs="宋体" w:eastAsia="宋体" w:hint="default"/>
          <w:b/>
          <w:bCs/>
          <w:sz w:val="40"/>
          <w:szCs w:val="40"/>
        </w:rPr>
      </w:pPr>
    </w:p>
    <w:p>
      <w:pPr>
        <w:pStyle w:val="Heading2"/>
        <w:spacing w:line="240" w:lineRule="auto" w:before="0"/>
        <w:ind w:left="342" w:right="1662"/>
        <w:jc w:val="left"/>
        <w:rPr>
          <w:b w:val="0"/>
          <w:bCs w:val="0"/>
        </w:rPr>
      </w:pPr>
      <w:r>
        <w:rPr/>
        <w:t>一、报告期内公司经营情况的回顾</w:t>
      </w:r>
      <w:r>
        <w:rPr>
          <w:b w:val="0"/>
          <w:bCs w:val="0"/>
        </w:rPr>
      </w:r>
    </w:p>
    <w:p>
      <w:pPr>
        <w:spacing w:line="240" w:lineRule="auto" w:before="9"/>
        <w:rPr>
          <w:rFonts w:ascii="宋体" w:hAnsi="宋体" w:cs="宋体" w:eastAsia="宋体" w:hint="default"/>
          <w:b/>
          <w:bCs/>
          <w:sz w:val="23"/>
          <w:szCs w:val="23"/>
        </w:rPr>
      </w:pPr>
    </w:p>
    <w:p>
      <w:pPr>
        <w:pStyle w:val="Heading2"/>
        <w:spacing w:line="240" w:lineRule="auto" w:before="0"/>
        <w:ind w:left="220" w:right="1662"/>
        <w:jc w:val="left"/>
        <w:rPr>
          <w:b w:val="0"/>
          <w:bCs w:val="0"/>
        </w:rPr>
      </w:pPr>
      <w:r>
        <w:rPr/>
        <w:t>（一）公司总体经营情况</w:t>
      </w:r>
      <w:r>
        <w:rPr>
          <w:b w:val="0"/>
          <w:bCs w:val="0"/>
        </w:rPr>
      </w:r>
    </w:p>
    <w:p>
      <w:pPr>
        <w:spacing w:line="240" w:lineRule="auto" w:before="7"/>
        <w:rPr>
          <w:rFonts w:ascii="宋体" w:hAnsi="宋体" w:cs="宋体" w:eastAsia="宋体" w:hint="default"/>
          <w:b/>
          <w:bCs/>
          <w:sz w:val="23"/>
          <w:szCs w:val="23"/>
        </w:rPr>
      </w:pPr>
    </w:p>
    <w:p>
      <w:pPr>
        <w:pStyle w:val="BodyText"/>
        <w:spacing w:line="352" w:lineRule="auto"/>
        <w:ind w:left="220" w:right="1662" w:firstLine="479"/>
        <w:jc w:val="left"/>
      </w:pPr>
      <w:r>
        <w:rPr>
          <w:rFonts w:ascii="Arial" w:hAnsi="Arial" w:cs="Arial" w:eastAsia="Arial" w:hint="default"/>
          <w:spacing w:val="-5"/>
        </w:rPr>
        <w:t>2011</w:t>
      </w:r>
      <w:r>
        <w:rPr>
          <w:rFonts w:ascii="Arial" w:hAnsi="Arial" w:cs="Arial" w:eastAsia="Arial" w:hint="default"/>
          <w:spacing w:val="-1"/>
        </w:rPr>
        <w:t> </w:t>
      </w:r>
      <w:r>
        <w:rPr>
          <w:spacing w:val="-4"/>
        </w:rPr>
        <w:t>年，是国家</w:t>
      </w:r>
      <w:r>
        <w:rPr>
          <w:rFonts w:ascii="Arial" w:hAnsi="Arial" w:cs="Arial" w:eastAsia="Arial" w:hint="default"/>
          <w:spacing w:val="-4"/>
        </w:rPr>
        <w:t>“</w:t>
      </w:r>
      <w:r>
        <w:rPr>
          <w:spacing w:val="-4"/>
        </w:rPr>
        <w:t>十二五规划</w:t>
      </w:r>
      <w:r>
        <w:rPr>
          <w:rFonts w:ascii="Arial" w:hAnsi="Arial" w:cs="Arial" w:eastAsia="Arial" w:hint="default"/>
          <w:spacing w:val="-4"/>
        </w:rPr>
        <w:t>”</w:t>
      </w:r>
      <w:r>
        <w:rPr>
          <w:spacing w:val="-4"/>
        </w:rPr>
        <w:t>实施的开局之年，国家进一步加大对软件产业</w:t>
      </w:r>
      <w:r>
        <w:rPr/>
        <w:t> </w:t>
      </w:r>
      <w:r>
        <w:rPr>
          <w:spacing w:val="-3"/>
        </w:rPr>
        <w:t>发展的扶持力度，从投融资体制、税收、产业技术、软件出口、收入分配、人才</w:t>
      </w:r>
      <w:r>
        <w:rPr>
          <w:spacing w:val="-111"/>
        </w:rPr>
        <w:t> </w:t>
      </w:r>
      <w:r>
        <w:rPr>
          <w:spacing w:val="-111"/>
        </w:rPr>
      </w:r>
      <w:r>
        <w:rPr>
          <w:spacing w:val="-3"/>
        </w:rPr>
        <w:t>吸引与培养、知识产权保护、行业组织与管理等多方面为软件产业发展提供了政</w:t>
      </w:r>
      <w:r>
        <w:rPr>
          <w:spacing w:val="-111"/>
        </w:rPr>
        <w:t> </w:t>
      </w:r>
      <w:r>
        <w:rPr>
          <w:spacing w:val="-111"/>
        </w:rPr>
      </w:r>
      <w:r>
        <w:rPr>
          <w:spacing w:val="-6"/>
        </w:rPr>
        <w:t>策性保障和扶持，公司作为商业智能软件提供商有着良好的外部发展环境。同时，</w:t>
      </w:r>
      <w:r>
        <w:rPr/>
        <w:t> 随着</w:t>
      </w:r>
      <w:r>
        <w:rPr>
          <w:rFonts w:ascii="Arial" w:hAnsi="Arial" w:cs="Arial" w:eastAsia="Arial" w:hint="default"/>
        </w:rPr>
        <w:t>“</w:t>
      </w:r>
      <w:r>
        <w:rPr/>
        <w:t>大数据</w:t>
      </w:r>
      <w:r>
        <w:rPr>
          <w:rFonts w:ascii="Arial" w:hAnsi="Arial" w:cs="Arial" w:eastAsia="Arial" w:hint="default"/>
        </w:rPr>
        <w:t>”</w:t>
      </w:r>
      <w:r>
        <w:rPr/>
        <w:t>概念的推出，越来越多的企事业单位认识到数据分析、数据挖掘对 </w:t>
      </w:r>
      <w:r>
        <w:rPr>
          <w:spacing w:val="-3"/>
        </w:rPr>
        <w:t>提升经营管理水平和经营业绩的突出作用，数据已成为推动社会经济发展的潜在</w:t>
      </w:r>
      <w:r>
        <w:rPr>
          <w:spacing w:val="-109"/>
        </w:rPr>
        <w:t> </w:t>
      </w:r>
      <w:r>
        <w:rPr>
          <w:spacing w:val="-109"/>
        </w:rPr>
      </w:r>
      <w:r>
        <w:rPr>
          <w:spacing w:val="-3"/>
        </w:rPr>
        <w:t>生产力，商业智能软件市场需求逐步释放，客户群体不断扩大，商业智能软件行</w:t>
      </w:r>
      <w:r>
        <w:rPr>
          <w:spacing w:val="-111"/>
        </w:rPr>
        <w:t> </w:t>
      </w:r>
      <w:r>
        <w:rPr>
          <w:spacing w:val="-111"/>
        </w:rPr>
      </w:r>
      <w:r>
        <w:rPr/>
        <w:t>业整体继续保持了良好的发展态势。</w:t>
      </w:r>
    </w:p>
    <w:p>
      <w:pPr>
        <w:pStyle w:val="BodyText"/>
        <w:spacing w:line="357" w:lineRule="auto" w:before="197"/>
        <w:ind w:left="220" w:right="1662" w:firstLine="479"/>
        <w:jc w:val="left"/>
      </w:pPr>
      <w:r>
        <w:rPr>
          <w:spacing w:val="-3"/>
        </w:rPr>
        <w:t>这一年是东方国信跨越式发展的起步之年，公司成功在创业板上市，品牌形</w:t>
      </w:r>
      <w:r>
        <w:rPr/>
        <w:t> </w:t>
      </w:r>
      <w:r>
        <w:rPr>
          <w:spacing w:val="-3"/>
        </w:rPr>
        <w:t>象和市场竞争力大幅提升，公司牢牢把握市场竞争形势，持续夯实和深化在商业</w:t>
      </w:r>
      <w:r>
        <w:rPr>
          <w:spacing w:val="-111"/>
        </w:rPr>
        <w:t> </w:t>
      </w:r>
      <w:r>
        <w:rPr>
          <w:spacing w:val="-111"/>
        </w:rPr>
      </w:r>
      <w:r>
        <w:rPr>
          <w:spacing w:val="-3"/>
        </w:rPr>
        <w:t>智能领域软件产品、解决方案和服务方面的核心竞争力，进一步巩固和扩大了在</w:t>
      </w:r>
      <w:r>
        <w:rPr>
          <w:spacing w:val="-111"/>
        </w:rPr>
        <w:t> </w:t>
      </w:r>
      <w:r>
        <w:rPr>
          <w:spacing w:val="-111"/>
        </w:rPr>
      </w:r>
      <w:r>
        <w:rPr>
          <w:spacing w:val="-3"/>
        </w:rPr>
        <w:t>电信行业的市场份额；加大研发力度，不断创新优化产品结构，强化产品的通用</w:t>
      </w:r>
      <w:r>
        <w:rPr>
          <w:spacing w:val="-111"/>
        </w:rPr>
        <w:t> </w:t>
      </w:r>
      <w:r>
        <w:rPr>
          <w:spacing w:val="-111"/>
        </w:rPr>
      </w:r>
      <w:r>
        <w:rPr>
          <w:spacing w:val="-3"/>
        </w:rPr>
        <w:t>性，稳步推进非电信行业市场拓展计划；通过对工具软件的不断提升与优化，有</w:t>
      </w:r>
      <w:r>
        <w:rPr>
          <w:spacing w:val="-110"/>
        </w:rPr>
        <w:t> </w:t>
      </w:r>
      <w:r>
        <w:rPr>
          <w:spacing w:val="-110"/>
        </w:rPr>
      </w:r>
      <w:r>
        <w:rPr>
          <w:spacing w:val="-6"/>
        </w:rPr>
        <w:t>效缩短项目实施周期，提高了项目实施效率；完善公司组织结构，健全管理制度，</w:t>
      </w:r>
      <w:r>
        <w:rPr/>
        <w:t> </w:t>
      </w:r>
      <w:r>
        <w:rPr>
          <w:spacing w:val="-3"/>
        </w:rPr>
        <w:t>提高公司整体管控水平，提升了公司整体经济运行成效。通过各项经营举措的有</w:t>
      </w:r>
      <w:r>
        <w:rPr>
          <w:spacing w:val="-111"/>
        </w:rPr>
        <w:t> </w:t>
      </w:r>
      <w:r>
        <w:rPr>
          <w:spacing w:val="-111"/>
        </w:rPr>
      </w:r>
      <w:r>
        <w:rPr/>
        <w:t>力落实，公司较好地完成了</w:t>
      </w:r>
      <w:r>
        <w:rPr>
          <w:spacing w:val="-61"/>
        </w:rPr>
        <w:t> </w:t>
      </w:r>
      <w:r>
        <w:rPr>
          <w:rFonts w:ascii="Arial" w:hAnsi="Arial" w:cs="Arial" w:eastAsia="Arial" w:hint="default"/>
          <w:spacing w:val="-5"/>
        </w:rPr>
        <w:t>2011</w:t>
      </w:r>
      <w:r>
        <w:rPr>
          <w:rFonts w:ascii="Arial" w:hAnsi="Arial" w:cs="Arial" w:eastAsia="Arial" w:hint="default"/>
          <w:spacing w:val="-7"/>
        </w:rPr>
        <w:t> </w:t>
      </w:r>
      <w:r>
        <w:rPr/>
        <w:t>年度经营目标。</w:t>
      </w:r>
    </w:p>
    <w:p>
      <w:pPr>
        <w:pStyle w:val="BodyText"/>
        <w:spacing w:line="338" w:lineRule="auto" w:before="84"/>
        <w:ind w:left="220" w:right="1793" w:firstLine="479"/>
        <w:jc w:val="left"/>
      </w:pPr>
      <w:r>
        <w:rPr/>
        <w:t>报告期内，公司实现营业总收入</w:t>
      </w:r>
      <w:r>
        <w:rPr>
          <w:spacing w:val="-63"/>
        </w:rPr>
        <w:t> </w:t>
      </w:r>
      <w:r>
        <w:rPr>
          <w:rFonts w:ascii="Arial" w:hAnsi="Arial" w:cs="Arial" w:eastAsia="Arial" w:hint="default"/>
        </w:rPr>
        <w:t>17,881.13</w:t>
      </w:r>
      <w:r>
        <w:rPr>
          <w:rFonts w:ascii="Arial" w:hAnsi="Arial" w:cs="Arial" w:eastAsia="Arial" w:hint="default"/>
          <w:spacing w:val="-8"/>
        </w:rPr>
        <w:t> </w:t>
      </w:r>
      <w:r>
        <w:rPr/>
        <w:t>万元，同比增长</w:t>
      </w:r>
      <w:r>
        <w:rPr>
          <w:spacing w:val="-63"/>
        </w:rPr>
        <w:t> </w:t>
      </w:r>
      <w:r>
        <w:rPr>
          <w:rFonts w:ascii="Arial" w:hAnsi="Arial" w:cs="Arial" w:eastAsia="Arial" w:hint="default"/>
        </w:rPr>
        <w:t>47.48%</w:t>
      </w:r>
      <w:r>
        <w:rPr/>
        <w:t>；实现 营业利润</w:t>
      </w:r>
      <w:r>
        <w:rPr>
          <w:spacing w:val="-63"/>
        </w:rPr>
        <w:t> </w:t>
      </w:r>
      <w:r>
        <w:rPr>
          <w:rFonts w:ascii="Arial" w:hAnsi="Arial" w:cs="Arial" w:eastAsia="Arial" w:hint="default"/>
        </w:rPr>
        <w:t>5,860.29</w:t>
      </w:r>
      <w:r>
        <w:rPr>
          <w:rFonts w:ascii="Arial" w:hAnsi="Arial" w:cs="Arial" w:eastAsia="Arial" w:hint="default"/>
          <w:spacing w:val="-7"/>
        </w:rPr>
        <w:t> </w:t>
      </w:r>
      <w:r>
        <w:rPr/>
        <w:t>万元，同比增长</w:t>
      </w:r>
      <w:r>
        <w:rPr>
          <w:spacing w:val="-62"/>
        </w:rPr>
        <w:t> </w:t>
      </w:r>
      <w:r>
        <w:rPr>
          <w:rFonts w:ascii="Arial" w:hAnsi="Arial" w:cs="Arial" w:eastAsia="Arial" w:hint="default"/>
        </w:rPr>
        <w:t>49.65%</w:t>
      </w:r>
      <w:r>
        <w:rPr/>
        <w:t>；实现归属于上市公司股东净利润 </w:t>
      </w:r>
      <w:r>
        <w:rPr>
          <w:rFonts w:ascii="Arial" w:hAnsi="Arial" w:cs="Arial" w:eastAsia="Arial" w:hint="default"/>
        </w:rPr>
        <w:t>5,757.06 </w:t>
      </w:r>
      <w:r>
        <w:rPr/>
        <w:t>万元，较上年同期增长</w:t>
      </w:r>
      <w:r>
        <w:rPr>
          <w:spacing w:val="-73"/>
        </w:rPr>
        <w:t> </w:t>
      </w:r>
      <w:r>
        <w:rPr>
          <w:rFonts w:ascii="Arial" w:hAnsi="Arial" w:cs="Arial" w:eastAsia="Arial" w:hint="default"/>
        </w:rPr>
        <w:t>36.51%</w:t>
      </w:r>
      <w:r>
        <w:rPr/>
        <w:t>。</w:t>
      </w:r>
    </w:p>
    <w:p>
      <w:pPr>
        <w:spacing w:before="52"/>
        <w:ind w:left="0" w:right="1793"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1"/>
        <w:rPr>
          <w:rFonts w:ascii="宋体" w:hAnsi="宋体" w:cs="宋体" w:eastAsia="宋体" w:hint="default"/>
          <w:sz w:val="9"/>
          <w:szCs w:val="9"/>
        </w:rPr>
      </w:pPr>
    </w:p>
    <w:tbl>
      <w:tblPr>
        <w:tblW w:w="0" w:type="auto"/>
        <w:jc w:val="left"/>
        <w:tblInd w:w="107" w:type="dxa"/>
        <w:tblLayout w:type="fixed"/>
        <w:tblCellMar>
          <w:top w:w="0" w:type="dxa"/>
          <w:left w:w="0" w:type="dxa"/>
          <w:bottom w:w="0" w:type="dxa"/>
          <w:right w:w="0" w:type="dxa"/>
        </w:tblCellMar>
        <w:tblLook w:val="01E0"/>
      </w:tblPr>
      <w:tblGrid>
        <w:gridCol w:w="1990"/>
        <w:gridCol w:w="2158"/>
        <w:gridCol w:w="2160"/>
        <w:gridCol w:w="2216"/>
      </w:tblGrid>
      <w:tr>
        <w:trPr>
          <w:trHeight w:val="478" w:hRule="exact"/>
        </w:trPr>
        <w:tc>
          <w:tcPr>
            <w:tcW w:w="1990"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tabs>
                <w:tab w:pos="1108" w:val="left" w:leader="none"/>
              </w:tabs>
              <w:spacing w:line="240" w:lineRule="auto" w:before="39"/>
              <w:ind w:left="628"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158"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40" w:lineRule="auto" w:before="39"/>
              <w:ind w:left="103" w:right="0"/>
              <w:jc w:val="left"/>
              <w:rPr>
                <w:rFonts w:ascii="宋体" w:hAnsi="宋体" w:cs="宋体" w:eastAsia="宋体" w:hint="default"/>
                <w:sz w:val="24"/>
                <w:szCs w:val="24"/>
              </w:rPr>
            </w:pPr>
            <w:r>
              <w:rPr>
                <w:rFonts w:ascii="Arial" w:hAnsi="Arial" w:cs="Arial" w:eastAsia="Arial" w:hint="default"/>
                <w:spacing w:val="-5"/>
                <w:sz w:val="24"/>
                <w:szCs w:val="24"/>
              </w:rPr>
              <w:t>2011 </w:t>
            </w:r>
            <w:r>
              <w:rPr>
                <w:rFonts w:ascii="宋体" w:hAnsi="宋体" w:cs="宋体" w:eastAsia="宋体" w:hint="default"/>
                <w:sz w:val="24"/>
                <w:szCs w:val="24"/>
              </w:rPr>
              <w:t>年度</w:t>
            </w:r>
          </w:p>
        </w:tc>
        <w:tc>
          <w:tcPr>
            <w:tcW w:w="2160"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40" w:lineRule="auto" w:before="39"/>
              <w:ind w:left="100" w:right="0"/>
              <w:jc w:val="left"/>
              <w:rPr>
                <w:rFonts w:ascii="宋体" w:hAnsi="宋体" w:cs="宋体" w:eastAsia="宋体" w:hint="default"/>
                <w:sz w:val="24"/>
                <w:szCs w:val="24"/>
              </w:rPr>
            </w:pPr>
            <w:r>
              <w:rPr>
                <w:rFonts w:ascii="Arial" w:hAnsi="Arial" w:cs="Arial" w:eastAsia="Arial" w:hint="default"/>
                <w:sz w:val="24"/>
                <w:szCs w:val="24"/>
              </w:rPr>
              <w:t>2010</w:t>
            </w:r>
            <w:r>
              <w:rPr>
                <w:rFonts w:ascii="Arial" w:hAnsi="Arial" w:cs="Arial" w:eastAsia="Arial" w:hint="default"/>
                <w:spacing w:val="-8"/>
                <w:sz w:val="24"/>
                <w:szCs w:val="24"/>
              </w:rPr>
              <w:t> </w:t>
            </w:r>
            <w:r>
              <w:rPr>
                <w:rFonts w:ascii="宋体" w:hAnsi="宋体" w:cs="宋体" w:eastAsia="宋体" w:hint="default"/>
                <w:sz w:val="24"/>
                <w:szCs w:val="24"/>
              </w:rPr>
              <w:t>年度</w:t>
            </w:r>
          </w:p>
        </w:tc>
        <w:tc>
          <w:tcPr>
            <w:tcW w:w="2216"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增长变动（</w:t>
            </w:r>
            <w:r>
              <w:rPr>
                <w:rFonts w:ascii="Arial" w:hAnsi="Arial" w:cs="Arial" w:eastAsia="Arial" w:hint="default"/>
                <w:sz w:val="24"/>
                <w:szCs w:val="24"/>
              </w:rPr>
              <w:t>%</w:t>
            </w:r>
            <w:r>
              <w:rPr>
                <w:rFonts w:ascii="宋体" w:hAnsi="宋体" w:cs="宋体" w:eastAsia="宋体" w:hint="default"/>
                <w:sz w:val="24"/>
                <w:szCs w:val="24"/>
              </w:rPr>
              <w:t>）</w:t>
            </w:r>
          </w:p>
        </w:tc>
      </w:tr>
      <w:tr>
        <w:trPr>
          <w:trHeight w:val="478" w:hRule="exact"/>
        </w:trPr>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营业总收入</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Arial" w:hAnsi="Arial" w:cs="Arial" w:eastAsia="Arial" w:hint="default"/>
                <w:sz w:val="24"/>
                <w:szCs w:val="24"/>
              </w:rPr>
            </w:pPr>
            <w:r>
              <w:rPr>
                <w:rFonts w:ascii="Arial"/>
                <w:sz w:val="24"/>
              </w:rPr>
              <w:t>17,881.13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0" w:right="0"/>
              <w:jc w:val="left"/>
              <w:rPr>
                <w:rFonts w:ascii="Arial" w:hAnsi="Arial" w:cs="Arial" w:eastAsia="Arial" w:hint="default"/>
                <w:sz w:val="24"/>
                <w:szCs w:val="24"/>
              </w:rPr>
            </w:pPr>
            <w:r>
              <w:rPr>
                <w:rFonts w:ascii="Arial"/>
                <w:sz w:val="24"/>
              </w:rPr>
              <w:t>12,124.72</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Arial" w:hAnsi="Arial" w:cs="Arial" w:eastAsia="Arial" w:hint="default"/>
                <w:sz w:val="24"/>
                <w:szCs w:val="24"/>
              </w:rPr>
            </w:pPr>
            <w:r>
              <w:rPr>
                <w:rFonts w:ascii="Arial"/>
                <w:sz w:val="24"/>
              </w:rPr>
              <w:t>47.48%</w:t>
            </w:r>
          </w:p>
        </w:tc>
      </w:tr>
      <w:tr>
        <w:trPr>
          <w:trHeight w:val="480" w:hRule="exact"/>
        </w:trPr>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营业利润</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Arial" w:hAnsi="Arial" w:cs="Arial" w:eastAsia="Arial" w:hint="default"/>
                <w:sz w:val="24"/>
                <w:szCs w:val="24"/>
              </w:rPr>
            </w:pPr>
            <w:r>
              <w:rPr>
                <w:rFonts w:ascii="Arial"/>
                <w:sz w:val="24"/>
              </w:rPr>
              <w:t>5,860.29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0" w:right="0"/>
              <w:jc w:val="left"/>
              <w:rPr>
                <w:rFonts w:ascii="Arial" w:hAnsi="Arial" w:cs="Arial" w:eastAsia="Arial" w:hint="default"/>
                <w:sz w:val="24"/>
                <w:szCs w:val="24"/>
              </w:rPr>
            </w:pPr>
            <w:r>
              <w:rPr>
                <w:rFonts w:ascii="Arial"/>
                <w:sz w:val="24"/>
              </w:rPr>
              <w:t>3,916.08</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Arial" w:hAnsi="Arial" w:cs="Arial" w:eastAsia="Arial" w:hint="default"/>
                <w:sz w:val="24"/>
                <w:szCs w:val="24"/>
              </w:rPr>
            </w:pPr>
            <w:r>
              <w:rPr>
                <w:rFonts w:ascii="Arial"/>
                <w:sz w:val="24"/>
              </w:rPr>
              <w:t>49.65%</w:t>
            </w:r>
          </w:p>
        </w:tc>
      </w:tr>
    </w:tbl>
    <w:p>
      <w:pPr>
        <w:spacing w:after="0" w:line="240" w:lineRule="auto"/>
        <w:jc w:val="left"/>
        <w:rPr>
          <w:rFonts w:ascii="Arial" w:hAnsi="Arial" w:cs="Arial" w:eastAsia="Arial" w:hint="default"/>
          <w:sz w:val="24"/>
          <w:szCs w:val="24"/>
        </w:rPr>
        <w:sectPr>
          <w:pgSz w:w="11910" w:h="16840"/>
          <w:pgMar w:header="877" w:footer="1186" w:top="1100" w:bottom="1380" w:left="1580" w:right="0"/>
        </w:sectPr>
      </w:pPr>
    </w:p>
    <w:p>
      <w:pPr>
        <w:spacing w:line="240" w:lineRule="auto" w:before="8"/>
        <w:rPr>
          <w:rFonts w:ascii="宋体" w:hAnsi="宋体" w:cs="宋体" w:eastAsia="宋体" w:hint="default"/>
          <w:sz w:val="24"/>
          <w:szCs w:val="24"/>
        </w:rPr>
      </w:pPr>
    </w:p>
    <w:tbl>
      <w:tblPr>
        <w:tblW w:w="0" w:type="auto"/>
        <w:jc w:val="left"/>
        <w:tblInd w:w="147" w:type="dxa"/>
        <w:tblLayout w:type="fixed"/>
        <w:tblCellMar>
          <w:top w:w="0" w:type="dxa"/>
          <w:left w:w="0" w:type="dxa"/>
          <w:bottom w:w="0" w:type="dxa"/>
          <w:right w:w="0" w:type="dxa"/>
        </w:tblCellMar>
        <w:tblLook w:val="01E0"/>
      </w:tblPr>
      <w:tblGrid>
        <w:gridCol w:w="1990"/>
        <w:gridCol w:w="2158"/>
        <w:gridCol w:w="2160"/>
        <w:gridCol w:w="2216"/>
      </w:tblGrid>
      <w:tr>
        <w:trPr>
          <w:trHeight w:val="478" w:hRule="exact"/>
        </w:trPr>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Arial" w:hAnsi="Arial" w:cs="Arial" w:eastAsia="Arial" w:hint="default"/>
                <w:sz w:val="24"/>
                <w:szCs w:val="24"/>
              </w:rPr>
            </w:pPr>
            <w:r>
              <w:rPr>
                <w:rFonts w:ascii="Arial"/>
                <w:sz w:val="24"/>
              </w:rPr>
              <w:t>5,757.06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0" w:right="0"/>
              <w:jc w:val="left"/>
              <w:rPr>
                <w:rFonts w:ascii="Arial" w:hAnsi="Arial" w:cs="Arial" w:eastAsia="Arial" w:hint="default"/>
                <w:sz w:val="24"/>
                <w:szCs w:val="24"/>
              </w:rPr>
            </w:pPr>
            <w:r>
              <w:rPr>
                <w:rFonts w:ascii="Arial"/>
                <w:sz w:val="24"/>
              </w:rPr>
              <w:t>4,217.22</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Arial" w:hAnsi="Arial" w:cs="Arial" w:eastAsia="Arial" w:hint="default"/>
                <w:sz w:val="24"/>
                <w:szCs w:val="24"/>
              </w:rPr>
            </w:pPr>
            <w:r>
              <w:rPr>
                <w:rFonts w:ascii="Arial"/>
                <w:sz w:val="24"/>
              </w:rPr>
              <w:t>36.51%</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357" w:lineRule="auto" w:before="26"/>
        <w:ind w:left="260" w:right="1662" w:firstLine="479"/>
        <w:jc w:val="left"/>
      </w:pPr>
      <w:r>
        <w:rPr>
          <w:spacing w:val="-3"/>
        </w:rPr>
        <w:t>经营业绩增长的主要原因为：一，本年度，国内电信运营商不断强化精细化</w:t>
      </w:r>
      <w:r>
        <w:rPr/>
        <w:t> </w:t>
      </w:r>
      <w:r>
        <w:rPr>
          <w:spacing w:val="-6"/>
        </w:rPr>
        <w:t>管理、营销决策等方面的支撑，从而对商业智能软件系统的投资规模进一步扩大；</w:t>
      </w:r>
      <w:r>
        <w:rPr/>
        <w:t> </w:t>
      </w:r>
      <w:r>
        <w:rPr>
          <w:spacing w:val="-3"/>
        </w:rPr>
        <w:t>二，报告期内，公司紧紧围绕客户需求，在满足客户现有需求的基础之上，针对</w:t>
      </w:r>
      <w:r>
        <w:rPr>
          <w:spacing w:val="-111"/>
        </w:rPr>
        <w:t> </w:t>
      </w:r>
      <w:r>
        <w:rPr>
          <w:spacing w:val="-111"/>
        </w:rPr>
      </w:r>
      <w:r>
        <w:rPr>
          <w:spacing w:val="-3"/>
        </w:rPr>
        <w:t>客户在管理、营销等方面的变化，不断创新并对现有产品深度挖掘，进一步引导</w:t>
      </w:r>
      <w:r>
        <w:rPr>
          <w:spacing w:val="-111"/>
        </w:rPr>
        <w:t> </w:t>
      </w:r>
      <w:r>
        <w:rPr>
          <w:spacing w:val="-111"/>
        </w:rPr>
      </w:r>
      <w:r>
        <w:rPr/>
        <w:t>客户需求，从而扩大了公司经营规模；三，本年度，公司投资设立全资子公司， 其经营状况良好，对公司全年业绩的提升起到一定的积极影响。</w:t>
      </w:r>
    </w:p>
    <w:p>
      <w:pPr>
        <w:pStyle w:val="BodyText"/>
        <w:spacing w:line="357" w:lineRule="auto" w:before="113"/>
        <w:ind w:left="260" w:right="1786" w:firstLine="479"/>
        <w:jc w:val="left"/>
      </w:pPr>
      <w:r>
        <w:rPr>
          <w:spacing w:val="-3"/>
        </w:rPr>
        <w:t>报告期内，公司按照首次公开发行股票的招股意向书中明确的发展规划和经</w:t>
      </w:r>
      <w:r>
        <w:rPr/>
        <w:t> 营目标，主要完成了如下工作：</w:t>
      </w:r>
    </w:p>
    <w:p>
      <w:pPr>
        <w:spacing w:line="396" w:lineRule="auto" w:before="190"/>
        <w:ind w:left="740" w:right="1686" w:hanging="8"/>
        <w:jc w:val="left"/>
        <w:rPr>
          <w:rFonts w:ascii="宋体" w:hAnsi="宋体" w:cs="宋体" w:eastAsia="宋体" w:hint="default"/>
          <w:sz w:val="24"/>
          <w:szCs w:val="24"/>
        </w:rPr>
      </w:pPr>
      <w:r>
        <w:rPr>
          <w:rFonts w:ascii="Arial" w:hAnsi="Arial" w:cs="Arial" w:eastAsia="Arial" w:hint="default"/>
          <w:b/>
          <w:bCs/>
          <w:sz w:val="24"/>
          <w:szCs w:val="24"/>
        </w:rPr>
        <w:t>1</w:t>
      </w:r>
      <w:r>
        <w:rPr>
          <w:rFonts w:ascii="宋体" w:hAnsi="宋体" w:cs="宋体" w:eastAsia="宋体" w:hint="default"/>
          <w:b/>
          <w:bCs/>
          <w:sz w:val="24"/>
          <w:szCs w:val="24"/>
        </w:rPr>
        <w:t>、市场发展计划稳步推进</w:t>
      </w:r>
      <w:r>
        <w:rPr>
          <w:rFonts w:ascii="宋体" w:hAnsi="宋体" w:cs="宋体" w:eastAsia="宋体" w:hint="default"/>
          <w:b/>
          <w:bCs/>
          <w:w w:val="99"/>
          <w:sz w:val="24"/>
          <w:szCs w:val="24"/>
        </w:rPr>
        <w:t> </w:t>
      </w:r>
      <w:r>
        <w:rPr>
          <w:rFonts w:ascii="宋体" w:hAnsi="宋体" w:cs="宋体" w:eastAsia="宋体" w:hint="default"/>
          <w:sz w:val="24"/>
          <w:szCs w:val="24"/>
        </w:rPr>
        <w:t>报告期内，公司通过强化市场营销职能，提高营销队伍的专业化、精细化，</w:t>
      </w:r>
    </w:p>
    <w:p>
      <w:pPr>
        <w:pStyle w:val="BodyText"/>
        <w:spacing w:line="355" w:lineRule="auto"/>
        <w:ind w:left="260" w:right="1686"/>
        <w:jc w:val="left"/>
      </w:pPr>
      <w:r>
        <w:rPr>
          <w:spacing w:val="-3"/>
        </w:rPr>
        <w:t>进一步巩固了在电信行业商业智能市场的占有率，本年度增加了黑龙江联通和山</w:t>
      </w:r>
      <w:r>
        <w:rPr>
          <w:spacing w:val="-108"/>
        </w:rPr>
        <w:t> </w:t>
      </w:r>
      <w:r>
        <w:rPr>
          <w:spacing w:val="-108"/>
        </w:rPr>
      </w:r>
      <w:r>
        <w:rPr/>
        <w:t>东电信两个省份市场，通过行业内并购，成功开拓了中国移动内蒙古省份市场。</w:t>
      </w:r>
      <w:r>
        <w:rPr/>
        <w:t> 为加快推进非电信行业商业智能领域市场的拓展计划，公司细化了市场营销职 </w:t>
      </w:r>
      <w:r>
        <w:rPr>
          <w:spacing w:val="-3"/>
        </w:rPr>
        <w:t>能，专门设立了行业拓展部，配备了技术研发支持、商务合作洽谈、项目管理等</w:t>
      </w:r>
      <w:r>
        <w:rPr>
          <w:spacing w:val="-110"/>
        </w:rPr>
        <w:t> </w:t>
      </w:r>
      <w:r>
        <w:rPr>
          <w:spacing w:val="-110"/>
        </w:rPr>
      </w:r>
      <w:r>
        <w:rPr/>
        <w:t>人员，先后与金融、能源、新闻出版业等行业内企业进行了商谈，力争</w:t>
      </w:r>
      <w:r>
        <w:rPr>
          <w:spacing w:val="-69"/>
        </w:rPr>
        <w:t> </w:t>
      </w:r>
      <w:r>
        <w:rPr>
          <w:rFonts w:ascii="Arial" w:hAnsi="Arial" w:cs="Arial" w:eastAsia="Arial" w:hint="default"/>
        </w:rPr>
        <w:t>2012</w:t>
      </w:r>
      <w:r>
        <w:rPr>
          <w:rFonts w:ascii="Arial" w:hAnsi="Arial" w:cs="Arial" w:eastAsia="Arial" w:hint="default"/>
          <w:spacing w:val="-16"/>
        </w:rPr>
        <w:t> </w:t>
      </w:r>
      <w:r>
        <w:rPr/>
        <w:t>年 取得实质性进展。</w:t>
      </w:r>
    </w:p>
    <w:p>
      <w:pPr>
        <w:pStyle w:val="Heading2"/>
        <w:spacing w:line="240" w:lineRule="auto" w:before="115"/>
        <w:ind w:left="740" w:right="1662"/>
        <w:jc w:val="left"/>
        <w:rPr>
          <w:b w:val="0"/>
          <w:bCs w:val="0"/>
        </w:rPr>
      </w:pPr>
      <w:r>
        <w:rPr>
          <w:rFonts w:ascii="Arial" w:hAnsi="Arial" w:cs="Arial" w:eastAsia="Arial" w:hint="default"/>
        </w:rPr>
        <w:t>2</w:t>
      </w:r>
      <w:r>
        <w:rPr/>
        <w:t>、技术研发实力大幅提升</w:t>
      </w:r>
      <w:r>
        <w:rPr>
          <w:b w:val="0"/>
          <w:bCs w:val="0"/>
        </w:rPr>
      </w:r>
    </w:p>
    <w:p>
      <w:pPr>
        <w:pStyle w:val="BodyText"/>
        <w:spacing w:line="348" w:lineRule="auto" w:before="213"/>
        <w:ind w:left="260" w:right="1662" w:firstLine="479"/>
        <w:jc w:val="left"/>
      </w:pPr>
      <w:r>
        <w:rPr>
          <w:spacing w:val="-3"/>
        </w:rPr>
        <w:t>报告期内，公司继续加大研发投入力度，</w:t>
      </w:r>
      <w:r>
        <w:rPr>
          <w:rFonts w:ascii="Arial" w:hAnsi="Arial" w:cs="Arial" w:eastAsia="Arial" w:hint="default"/>
          <w:spacing w:val="-3"/>
        </w:rPr>
        <w:t>2011</w:t>
      </w:r>
      <w:r>
        <w:rPr>
          <w:rFonts w:ascii="Arial" w:hAnsi="Arial" w:cs="Arial" w:eastAsia="Arial" w:hint="default"/>
          <w:spacing w:val="-7"/>
        </w:rPr>
        <w:t> </w:t>
      </w:r>
      <w:r>
        <w:rPr/>
        <w:t>年度研发总投入</w:t>
      </w:r>
      <w:r>
        <w:rPr>
          <w:spacing w:val="-61"/>
        </w:rPr>
        <w:t> </w:t>
      </w:r>
      <w:r>
        <w:rPr>
          <w:rFonts w:ascii="Arial" w:hAnsi="Arial" w:cs="Arial" w:eastAsia="Arial" w:hint="default"/>
        </w:rPr>
        <w:t>3,797.31</w:t>
      </w:r>
      <w:r>
        <w:rPr>
          <w:rFonts w:ascii="Arial" w:hAnsi="Arial" w:cs="Arial" w:eastAsia="Arial" w:hint="default"/>
          <w:spacing w:val="-6"/>
        </w:rPr>
        <w:t> </w:t>
      </w:r>
      <w:r>
        <w:rPr/>
        <w:t>万 元，占年度营业总收入的</w:t>
      </w:r>
      <w:r>
        <w:rPr>
          <w:spacing w:val="-76"/>
        </w:rPr>
        <w:t> </w:t>
      </w:r>
      <w:r>
        <w:rPr>
          <w:rFonts w:ascii="Arial" w:hAnsi="Arial" w:cs="Arial" w:eastAsia="Arial" w:hint="default"/>
        </w:rPr>
        <w:t>21.24%</w:t>
      </w:r>
      <w:r>
        <w:rPr/>
        <w:t>，较上年增长</w:t>
      </w:r>
      <w:r>
        <w:rPr>
          <w:spacing w:val="-76"/>
        </w:rPr>
        <w:t> </w:t>
      </w:r>
      <w:r>
        <w:rPr>
          <w:rFonts w:ascii="Arial" w:hAnsi="Arial" w:cs="Arial" w:eastAsia="Arial" w:hint="default"/>
        </w:rPr>
        <w:t>133.19%</w:t>
      </w:r>
      <w:r>
        <w:rPr/>
        <w:t>。为满足技术研发的需 </w:t>
      </w:r>
      <w:r>
        <w:rPr>
          <w:spacing w:val="-3"/>
        </w:rPr>
        <w:t>要，公司不断完善软硬件条件和基础环境，并引进和培养了一批高素质的技术研</w:t>
      </w:r>
      <w:r>
        <w:rPr>
          <w:spacing w:val="-111"/>
        </w:rPr>
        <w:t> </w:t>
      </w:r>
      <w:r>
        <w:rPr>
          <w:spacing w:val="-111"/>
        </w:rPr>
      </w:r>
      <w:r>
        <w:rPr>
          <w:spacing w:val="-6"/>
        </w:rPr>
        <w:t>发人员，充实了研发队伍，研发团队的技术研发水平和整体实力均得到大幅提升，</w:t>
      </w:r>
      <w:r>
        <w:rPr/>
        <w:t> 将为公司募投项目的顺利实施和产品创新提供有力的技术研发支持。</w:t>
      </w:r>
    </w:p>
    <w:p>
      <w:pPr>
        <w:spacing w:line="338" w:lineRule="auto" w:before="46"/>
        <w:ind w:left="740" w:right="1785" w:firstLine="2"/>
        <w:jc w:val="left"/>
        <w:rPr>
          <w:rFonts w:ascii="宋体" w:hAnsi="宋体" w:cs="宋体" w:eastAsia="宋体" w:hint="default"/>
          <w:sz w:val="24"/>
          <w:szCs w:val="24"/>
        </w:rPr>
      </w:pPr>
      <w:r>
        <w:rPr>
          <w:rFonts w:ascii="Arial" w:hAnsi="Arial" w:cs="Arial" w:eastAsia="Arial" w:hint="default"/>
          <w:b/>
          <w:bCs/>
          <w:sz w:val="24"/>
          <w:szCs w:val="24"/>
        </w:rPr>
        <w:t>3</w:t>
      </w:r>
      <w:r>
        <w:rPr>
          <w:rFonts w:ascii="宋体" w:hAnsi="宋体" w:cs="宋体" w:eastAsia="宋体" w:hint="default"/>
          <w:b/>
          <w:bCs/>
          <w:sz w:val="24"/>
          <w:szCs w:val="24"/>
        </w:rPr>
        <w:t>、募投项目进展情况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报告期内，公司稳步推进募投项目的实施计划，取得了阶段性进展，具体如</w:t>
      </w:r>
    </w:p>
    <w:p>
      <w:pPr>
        <w:pStyle w:val="BodyText"/>
        <w:spacing w:line="240" w:lineRule="auto" w:before="55"/>
        <w:ind w:left="260" w:right="1662"/>
        <w:jc w:val="left"/>
      </w:pPr>
      <w:r>
        <w:rPr/>
        <w:t>下：</w:t>
      </w:r>
    </w:p>
    <w:p>
      <w:pPr>
        <w:spacing w:line="240" w:lineRule="auto" w:before="10"/>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3929"/>
        <w:gridCol w:w="2304"/>
        <w:gridCol w:w="2304"/>
      </w:tblGrid>
      <w:tr>
        <w:trPr>
          <w:trHeight w:val="341" w:hRule="exact"/>
        </w:trPr>
        <w:tc>
          <w:tcPr>
            <w:tcW w:w="3929" w:type="dxa"/>
            <w:tcBorders>
              <w:top w:val="single" w:sz="17" w:space="0" w:color="000000"/>
              <w:left w:val="nil" w:sz="6" w:space="0" w:color="auto"/>
              <w:bottom w:val="single" w:sz="4" w:space="0" w:color="000000"/>
              <w:right w:val="single" w:sz="4" w:space="0" w:color="000000"/>
            </w:tcBorders>
          </w:tcPr>
          <w:p>
            <w:pPr>
              <w:pStyle w:val="TableParagraph"/>
              <w:spacing w:line="265" w:lineRule="exact"/>
              <w:ind w:left="18" w:right="0"/>
              <w:jc w:val="center"/>
              <w:rPr>
                <w:rFonts w:ascii="黑体" w:hAnsi="黑体" w:cs="黑体" w:eastAsia="黑体" w:hint="default"/>
                <w:sz w:val="21"/>
                <w:szCs w:val="21"/>
              </w:rPr>
            </w:pPr>
            <w:r>
              <w:rPr>
                <w:rFonts w:ascii="黑体" w:hAnsi="黑体" w:cs="黑体" w:eastAsia="黑体" w:hint="default"/>
                <w:sz w:val="21"/>
                <w:szCs w:val="21"/>
              </w:rPr>
              <w:t>项目名称</w:t>
            </w:r>
          </w:p>
        </w:tc>
        <w:tc>
          <w:tcPr>
            <w:tcW w:w="2304" w:type="dxa"/>
            <w:tcBorders>
              <w:top w:val="single" w:sz="17"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黑体" w:hAnsi="黑体" w:cs="黑体" w:eastAsia="黑体" w:hint="default"/>
                <w:sz w:val="21"/>
                <w:szCs w:val="21"/>
              </w:rPr>
            </w:pPr>
            <w:r>
              <w:rPr>
                <w:rFonts w:ascii="黑体" w:hAnsi="黑体" w:cs="黑体" w:eastAsia="黑体" w:hint="default"/>
                <w:sz w:val="21"/>
                <w:szCs w:val="21"/>
              </w:rPr>
              <w:t>进展情况</w:t>
            </w:r>
          </w:p>
        </w:tc>
        <w:tc>
          <w:tcPr>
            <w:tcW w:w="2304" w:type="dxa"/>
            <w:tcBorders>
              <w:top w:val="single" w:sz="17" w:space="0" w:color="000000"/>
              <w:left w:val="single" w:sz="4" w:space="0" w:color="000000"/>
              <w:bottom w:val="single" w:sz="4" w:space="0" w:color="000000"/>
              <w:right w:val="nil" w:sz="6" w:space="0" w:color="auto"/>
            </w:tcBorders>
          </w:tcPr>
          <w:p>
            <w:pPr>
              <w:pStyle w:val="TableParagraph"/>
              <w:spacing w:line="265" w:lineRule="exact"/>
              <w:ind w:left="727" w:right="0"/>
              <w:jc w:val="left"/>
              <w:rPr>
                <w:rFonts w:ascii="黑体" w:hAnsi="黑体" w:cs="黑体" w:eastAsia="黑体" w:hint="default"/>
                <w:sz w:val="21"/>
                <w:szCs w:val="21"/>
              </w:rPr>
            </w:pPr>
            <w:r>
              <w:rPr>
                <w:rFonts w:ascii="黑体" w:hAnsi="黑体" w:cs="黑体" w:eastAsia="黑体" w:hint="default"/>
                <w:sz w:val="21"/>
                <w:szCs w:val="21"/>
              </w:rPr>
              <w:t>投资进度</w:t>
            </w:r>
          </w:p>
        </w:tc>
      </w:tr>
      <w:tr>
        <w:trPr>
          <w:trHeight w:val="341" w:hRule="exact"/>
        </w:trPr>
        <w:tc>
          <w:tcPr>
            <w:tcW w:w="3929" w:type="dxa"/>
            <w:tcBorders>
              <w:top w:val="single" w:sz="4" w:space="0" w:color="000000"/>
              <w:left w:val="nil" w:sz="6" w:space="0" w:color="auto"/>
              <w:bottom w:val="single" w:sz="17" w:space="0" w:color="000000"/>
              <w:right w:val="single" w:sz="4" w:space="0" w:color="000000"/>
            </w:tcBorders>
          </w:tcPr>
          <w:p>
            <w:pPr>
              <w:pStyle w:val="TableParagraph"/>
              <w:spacing w:line="262" w:lineRule="exact"/>
              <w:ind w:left="18" w:right="0"/>
              <w:jc w:val="center"/>
              <w:rPr>
                <w:rFonts w:ascii="黑体" w:hAnsi="黑体" w:cs="黑体" w:eastAsia="黑体" w:hint="default"/>
                <w:sz w:val="21"/>
                <w:szCs w:val="21"/>
              </w:rPr>
            </w:pPr>
            <w:r>
              <w:rPr>
                <w:rFonts w:ascii="黑体" w:hAnsi="黑体" w:cs="黑体" w:eastAsia="黑体" w:hint="default"/>
                <w:sz w:val="21"/>
                <w:szCs w:val="21"/>
              </w:rPr>
              <w:t>商业智能应用构建工具项目</w:t>
            </w:r>
          </w:p>
        </w:tc>
        <w:tc>
          <w:tcPr>
            <w:tcW w:w="2304" w:type="dxa"/>
            <w:tcBorders>
              <w:top w:val="single" w:sz="4" w:space="0" w:color="000000"/>
              <w:left w:val="single" w:sz="4" w:space="0" w:color="000000"/>
              <w:bottom w:val="single" w:sz="17" w:space="0" w:color="000000"/>
              <w:right w:val="single" w:sz="4" w:space="0" w:color="000000"/>
            </w:tcBorders>
          </w:tcPr>
          <w:p>
            <w:pPr>
              <w:pStyle w:val="TableParagraph"/>
              <w:spacing w:line="262" w:lineRule="exact"/>
              <w:ind w:left="2" w:right="0"/>
              <w:jc w:val="center"/>
              <w:rPr>
                <w:rFonts w:ascii="黑体" w:hAnsi="黑体" w:cs="黑体" w:eastAsia="黑体" w:hint="default"/>
                <w:sz w:val="21"/>
                <w:szCs w:val="21"/>
              </w:rPr>
            </w:pPr>
            <w:r>
              <w:rPr>
                <w:rFonts w:ascii="黑体" w:hAnsi="黑体" w:cs="黑体" w:eastAsia="黑体" w:hint="default"/>
                <w:spacing w:val="-3"/>
                <w:sz w:val="21"/>
                <w:szCs w:val="21"/>
              </w:rPr>
              <w:t>完成系统设计、正在进</w:t>
            </w:r>
          </w:p>
        </w:tc>
        <w:tc>
          <w:tcPr>
            <w:tcW w:w="2304"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16"/>
              <w:ind w:left="1452" w:right="0"/>
              <w:jc w:val="left"/>
              <w:rPr>
                <w:rFonts w:ascii="Times New Roman" w:hAnsi="Times New Roman" w:cs="Times New Roman" w:eastAsia="Times New Roman" w:hint="default"/>
                <w:sz w:val="24"/>
                <w:szCs w:val="24"/>
              </w:rPr>
            </w:pPr>
            <w:r>
              <w:rPr>
                <w:rFonts w:ascii="Times New Roman"/>
                <w:sz w:val="24"/>
              </w:rPr>
              <w:t>42.24%</w:t>
            </w:r>
          </w:p>
        </w:tc>
      </w:tr>
    </w:tbl>
    <w:p>
      <w:pPr>
        <w:spacing w:after="0" w:line="240" w:lineRule="auto"/>
        <w:jc w:val="left"/>
        <w:rPr>
          <w:rFonts w:ascii="Times New Roman" w:hAnsi="Times New Roman" w:cs="Times New Roman" w:eastAsia="Times New Roman" w:hint="default"/>
          <w:sz w:val="24"/>
          <w:szCs w:val="24"/>
        </w:rPr>
        <w:sectPr>
          <w:pgSz w:w="11910" w:h="16840"/>
          <w:pgMar w:header="877" w:footer="1186" w:top="1100" w:bottom="1380" w:left="1540" w:right="0"/>
        </w:sectPr>
      </w:pPr>
    </w:p>
    <w:p>
      <w:pPr>
        <w:spacing w:line="240" w:lineRule="auto" w:before="8"/>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3929"/>
        <w:gridCol w:w="2304"/>
        <w:gridCol w:w="2304"/>
      </w:tblGrid>
      <w:tr>
        <w:trPr>
          <w:trHeight w:val="341" w:hRule="exact"/>
        </w:trPr>
        <w:tc>
          <w:tcPr>
            <w:tcW w:w="3929" w:type="dxa"/>
            <w:tcBorders>
              <w:top w:val="single" w:sz="17" w:space="0" w:color="000000"/>
              <w:left w:val="nil" w:sz="6" w:space="0" w:color="auto"/>
              <w:bottom w:val="single" w:sz="4" w:space="0" w:color="000000"/>
              <w:right w:val="single" w:sz="4" w:space="0" w:color="000000"/>
            </w:tcBorders>
          </w:tcPr>
          <w:p>
            <w:pPr/>
          </w:p>
        </w:tc>
        <w:tc>
          <w:tcPr>
            <w:tcW w:w="2304" w:type="dxa"/>
            <w:tcBorders>
              <w:top w:val="single" w:sz="17"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黑体" w:hAnsi="黑体" w:cs="黑体" w:eastAsia="黑体" w:hint="default"/>
                <w:sz w:val="21"/>
                <w:szCs w:val="21"/>
              </w:rPr>
            </w:pPr>
            <w:r>
              <w:rPr>
                <w:rFonts w:ascii="黑体" w:hAnsi="黑体" w:cs="黑体" w:eastAsia="黑体" w:hint="default"/>
                <w:sz w:val="21"/>
                <w:szCs w:val="21"/>
              </w:rPr>
              <w:t>行编码和单元测试</w:t>
            </w:r>
          </w:p>
        </w:tc>
        <w:tc>
          <w:tcPr>
            <w:tcW w:w="2304" w:type="dxa"/>
            <w:tcBorders>
              <w:top w:val="single" w:sz="17" w:space="0" w:color="000000"/>
              <w:left w:val="single" w:sz="4" w:space="0" w:color="000000"/>
              <w:bottom w:val="single" w:sz="4" w:space="0" w:color="000000"/>
              <w:right w:val="nil" w:sz="6" w:space="0" w:color="auto"/>
            </w:tcBorders>
          </w:tcPr>
          <w:p>
            <w:pPr/>
          </w:p>
        </w:tc>
      </w:tr>
      <w:tr>
        <w:trPr>
          <w:trHeight w:val="634" w:hRule="exact"/>
        </w:trPr>
        <w:tc>
          <w:tcPr>
            <w:tcW w:w="39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8" w:right="0"/>
              <w:jc w:val="center"/>
              <w:rPr>
                <w:rFonts w:ascii="黑体" w:hAnsi="黑体" w:cs="黑体" w:eastAsia="黑体" w:hint="default"/>
                <w:sz w:val="21"/>
                <w:szCs w:val="21"/>
              </w:rPr>
            </w:pPr>
            <w:r>
              <w:rPr>
                <w:rFonts w:ascii="黑体" w:hAnsi="黑体" w:cs="黑体" w:eastAsia="黑体" w:hint="default"/>
                <w:sz w:val="21"/>
                <w:szCs w:val="21"/>
              </w:rPr>
              <w:t>探索式数据分析及应用平台项目</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黑体" w:hAnsi="黑体" w:cs="黑体" w:eastAsia="黑体" w:hint="default"/>
                <w:sz w:val="21"/>
                <w:szCs w:val="21"/>
              </w:rPr>
            </w:pPr>
            <w:r>
              <w:rPr>
                <w:rFonts w:ascii="黑体" w:hAnsi="黑体" w:cs="黑体" w:eastAsia="黑体" w:hint="default"/>
                <w:spacing w:val="-3"/>
                <w:sz w:val="21"/>
                <w:szCs w:val="21"/>
              </w:rPr>
              <w:t>完成系统设计、正在进</w:t>
            </w:r>
            <w:r>
              <w:rPr>
                <w:rFonts w:ascii="黑体" w:hAnsi="黑体" w:cs="黑体" w:eastAsia="黑体" w:hint="default"/>
                <w:spacing w:val="-87"/>
                <w:sz w:val="21"/>
                <w:szCs w:val="21"/>
              </w:rPr>
              <w:t> </w:t>
            </w:r>
            <w:r>
              <w:rPr>
                <w:rFonts w:ascii="黑体" w:hAnsi="黑体" w:cs="黑体" w:eastAsia="黑体" w:hint="default"/>
                <w:spacing w:val="-87"/>
                <w:sz w:val="21"/>
                <w:szCs w:val="21"/>
              </w:rPr>
            </w:r>
            <w:r>
              <w:rPr>
                <w:rFonts w:ascii="黑体" w:hAnsi="黑体" w:cs="黑体" w:eastAsia="黑体" w:hint="default"/>
                <w:sz w:val="21"/>
                <w:szCs w:val="21"/>
              </w:rPr>
              <w:t>行编码和单元测试</w:t>
            </w:r>
          </w:p>
        </w:tc>
        <w:tc>
          <w:tcPr>
            <w:tcW w:w="23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2"/>
              <w:ind w:right="105"/>
              <w:jc w:val="right"/>
              <w:rPr>
                <w:rFonts w:ascii="Times New Roman" w:hAnsi="Times New Roman" w:cs="Times New Roman" w:eastAsia="Times New Roman" w:hint="default"/>
                <w:sz w:val="24"/>
                <w:szCs w:val="24"/>
              </w:rPr>
            </w:pPr>
            <w:r>
              <w:rPr>
                <w:rFonts w:ascii="Times New Roman"/>
                <w:sz w:val="24"/>
              </w:rPr>
              <w:t>44.45%</w:t>
            </w:r>
          </w:p>
        </w:tc>
      </w:tr>
      <w:tr>
        <w:trPr>
          <w:trHeight w:val="322" w:hRule="exact"/>
        </w:trPr>
        <w:tc>
          <w:tcPr>
            <w:tcW w:w="3929" w:type="dxa"/>
            <w:tcBorders>
              <w:top w:val="single" w:sz="4" w:space="0" w:color="000000"/>
              <w:left w:val="nil" w:sz="6" w:space="0" w:color="auto"/>
              <w:bottom w:val="single" w:sz="4" w:space="0" w:color="000000"/>
              <w:right w:val="single" w:sz="4" w:space="0" w:color="000000"/>
            </w:tcBorders>
          </w:tcPr>
          <w:p>
            <w:pPr>
              <w:pStyle w:val="TableParagraph"/>
              <w:spacing w:line="262" w:lineRule="exact"/>
              <w:ind w:left="18" w:right="0"/>
              <w:jc w:val="center"/>
              <w:rPr>
                <w:rFonts w:ascii="黑体" w:hAnsi="黑体" w:cs="黑体" w:eastAsia="黑体" w:hint="default"/>
                <w:sz w:val="21"/>
                <w:szCs w:val="21"/>
              </w:rPr>
            </w:pPr>
            <w:r>
              <w:rPr>
                <w:rFonts w:ascii="黑体" w:hAnsi="黑体" w:cs="黑体" w:eastAsia="黑体" w:hint="default"/>
                <w:sz w:val="21"/>
                <w:szCs w:val="21"/>
              </w:rPr>
              <w:t>企业数据仓库构建系统项目</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黑体" w:hAnsi="黑体" w:cs="黑体" w:eastAsia="黑体" w:hint="default"/>
                <w:sz w:val="21"/>
                <w:szCs w:val="21"/>
              </w:rPr>
            </w:pPr>
            <w:r>
              <w:rPr>
                <w:rFonts w:ascii="黑体" w:hAnsi="黑体" w:cs="黑体" w:eastAsia="黑体" w:hint="default"/>
                <w:sz w:val="21"/>
                <w:szCs w:val="21"/>
              </w:rPr>
              <w:t>系统设计阶段</w:t>
            </w:r>
          </w:p>
        </w:tc>
        <w:tc>
          <w:tcPr>
            <w:tcW w:w="23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right="105"/>
              <w:jc w:val="right"/>
              <w:rPr>
                <w:rFonts w:ascii="Times New Roman" w:hAnsi="Times New Roman" w:cs="Times New Roman" w:eastAsia="Times New Roman" w:hint="default"/>
                <w:sz w:val="24"/>
                <w:szCs w:val="24"/>
              </w:rPr>
            </w:pPr>
            <w:r>
              <w:rPr>
                <w:rFonts w:ascii="Times New Roman"/>
                <w:sz w:val="24"/>
              </w:rPr>
              <w:t>10.14%</w:t>
            </w:r>
          </w:p>
        </w:tc>
      </w:tr>
      <w:tr>
        <w:trPr>
          <w:trHeight w:val="634" w:hRule="exact"/>
        </w:trPr>
        <w:tc>
          <w:tcPr>
            <w:tcW w:w="39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8" w:right="0"/>
              <w:jc w:val="center"/>
              <w:rPr>
                <w:rFonts w:ascii="黑体" w:hAnsi="黑体" w:cs="黑体" w:eastAsia="黑体" w:hint="default"/>
                <w:sz w:val="21"/>
                <w:szCs w:val="21"/>
              </w:rPr>
            </w:pPr>
            <w:r>
              <w:rPr>
                <w:rFonts w:ascii="黑体" w:hAnsi="黑体" w:cs="黑体" w:eastAsia="黑体" w:hint="default"/>
                <w:sz w:val="21"/>
                <w:szCs w:val="21"/>
              </w:rPr>
              <w:t>全业务营销及维系挽留系统项目</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295"/>
              <w:jc w:val="left"/>
              <w:rPr>
                <w:rFonts w:ascii="黑体" w:hAnsi="黑体" w:cs="黑体" w:eastAsia="黑体" w:hint="default"/>
                <w:sz w:val="21"/>
                <w:szCs w:val="21"/>
              </w:rPr>
            </w:pPr>
            <w:r>
              <w:rPr>
                <w:rFonts w:ascii="黑体" w:hAnsi="黑体" w:cs="黑体" w:eastAsia="黑体" w:hint="default"/>
                <w:sz w:val="21"/>
                <w:szCs w:val="21"/>
              </w:rPr>
              <w:t>部分模块进入集成测</w:t>
            </w:r>
            <w:r>
              <w:rPr>
                <w:rFonts w:ascii="黑体" w:hAnsi="黑体" w:cs="黑体" w:eastAsia="黑体" w:hint="default"/>
                <w:w w:val="100"/>
                <w:sz w:val="21"/>
                <w:szCs w:val="21"/>
              </w:rPr>
              <w:t> </w:t>
            </w:r>
            <w:r>
              <w:rPr>
                <w:rFonts w:ascii="黑体" w:hAnsi="黑体" w:cs="黑体" w:eastAsia="黑体" w:hint="default"/>
                <w:sz w:val="21"/>
                <w:szCs w:val="21"/>
              </w:rPr>
              <w:t>试阶段</w:t>
            </w:r>
          </w:p>
        </w:tc>
        <w:tc>
          <w:tcPr>
            <w:tcW w:w="23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2"/>
              <w:ind w:right="105"/>
              <w:jc w:val="right"/>
              <w:rPr>
                <w:rFonts w:ascii="Times New Roman" w:hAnsi="Times New Roman" w:cs="Times New Roman" w:eastAsia="Times New Roman" w:hint="default"/>
                <w:sz w:val="24"/>
                <w:szCs w:val="24"/>
              </w:rPr>
            </w:pPr>
            <w:r>
              <w:rPr>
                <w:rFonts w:ascii="Times New Roman"/>
                <w:sz w:val="24"/>
              </w:rPr>
              <w:t>16.58%</w:t>
            </w:r>
          </w:p>
        </w:tc>
      </w:tr>
      <w:tr>
        <w:trPr>
          <w:trHeight w:val="653" w:hRule="exact"/>
        </w:trPr>
        <w:tc>
          <w:tcPr>
            <w:tcW w:w="3929"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143"/>
              <w:ind w:left="21" w:right="0"/>
              <w:jc w:val="center"/>
              <w:rPr>
                <w:rFonts w:ascii="黑体" w:hAnsi="黑体" w:cs="黑体" w:eastAsia="黑体" w:hint="default"/>
                <w:sz w:val="21"/>
                <w:szCs w:val="21"/>
              </w:rPr>
            </w:pPr>
            <w:r>
              <w:rPr>
                <w:rFonts w:ascii="黑体" w:hAnsi="黑体" w:cs="黑体" w:eastAsia="黑体" w:hint="default"/>
                <w:sz w:val="21"/>
                <w:szCs w:val="21"/>
              </w:rPr>
              <w:t>数据集成和管理工具项目</w:t>
            </w:r>
          </w:p>
        </w:tc>
        <w:tc>
          <w:tcPr>
            <w:tcW w:w="2304" w:type="dxa"/>
            <w:tcBorders>
              <w:top w:val="single" w:sz="4" w:space="0" w:color="000000"/>
              <w:left w:val="single" w:sz="4" w:space="0" w:color="000000"/>
              <w:bottom w:val="single" w:sz="17" w:space="0" w:color="000000"/>
              <w:right w:val="single" w:sz="4" w:space="0" w:color="000000"/>
            </w:tcBorders>
          </w:tcPr>
          <w:p>
            <w:pPr>
              <w:pStyle w:val="TableParagraph"/>
              <w:spacing w:line="273" w:lineRule="auto"/>
              <w:ind w:left="103" w:right="295"/>
              <w:jc w:val="left"/>
              <w:rPr>
                <w:rFonts w:ascii="黑体" w:hAnsi="黑体" w:cs="黑体" w:eastAsia="黑体" w:hint="default"/>
                <w:sz w:val="21"/>
                <w:szCs w:val="21"/>
              </w:rPr>
            </w:pPr>
            <w:r>
              <w:rPr>
                <w:rFonts w:ascii="黑体" w:hAnsi="黑体" w:cs="黑体" w:eastAsia="黑体" w:hint="default"/>
                <w:sz w:val="21"/>
                <w:szCs w:val="21"/>
              </w:rPr>
              <w:t>部分模块进行集成测</w:t>
            </w:r>
            <w:r>
              <w:rPr>
                <w:rFonts w:ascii="黑体" w:hAnsi="黑体" w:cs="黑体" w:eastAsia="黑体" w:hint="default"/>
                <w:w w:val="100"/>
                <w:sz w:val="21"/>
                <w:szCs w:val="21"/>
              </w:rPr>
              <w:t> </w:t>
            </w:r>
            <w:r>
              <w:rPr>
                <w:rFonts w:ascii="黑体" w:hAnsi="黑体" w:cs="黑体" w:eastAsia="黑体" w:hint="default"/>
                <w:sz w:val="21"/>
                <w:szCs w:val="21"/>
              </w:rPr>
              <w:t>试阶段</w:t>
            </w:r>
          </w:p>
        </w:tc>
        <w:tc>
          <w:tcPr>
            <w:tcW w:w="2304"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172"/>
              <w:ind w:right="105"/>
              <w:jc w:val="right"/>
              <w:rPr>
                <w:rFonts w:ascii="Times New Roman" w:hAnsi="Times New Roman" w:cs="Times New Roman" w:eastAsia="Times New Roman" w:hint="default"/>
                <w:sz w:val="24"/>
                <w:szCs w:val="24"/>
              </w:rPr>
            </w:pPr>
            <w:r>
              <w:rPr>
                <w:rFonts w:ascii="Times New Roman"/>
                <w:sz w:val="24"/>
              </w:rPr>
              <w:t>13.92%</w:t>
            </w:r>
          </w:p>
        </w:tc>
      </w:tr>
    </w:tbl>
    <w:p>
      <w:pPr>
        <w:spacing w:line="338" w:lineRule="auto" w:before="39"/>
        <w:ind w:left="740" w:right="1785" w:hanging="8"/>
        <w:jc w:val="left"/>
        <w:rPr>
          <w:rFonts w:ascii="宋体" w:hAnsi="宋体" w:cs="宋体" w:eastAsia="宋体" w:hint="default"/>
          <w:sz w:val="24"/>
          <w:szCs w:val="24"/>
        </w:rPr>
      </w:pPr>
      <w:r>
        <w:rPr>
          <w:rFonts w:ascii="Arial" w:hAnsi="Arial" w:cs="Arial" w:eastAsia="Arial" w:hint="default"/>
          <w:b/>
          <w:bCs/>
          <w:sz w:val="24"/>
          <w:szCs w:val="24"/>
        </w:rPr>
        <w:t>4</w:t>
      </w:r>
      <w:r>
        <w:rPr>
          <w:rFonts w:ascii="宋体" w:hAnsi="宋体" w:cs="宋体" w:eastAsia="宋体" w:hint="default"/>
          <w:b/>
          <w:bCs/>
          <w:sz w:val="24"/>
          <w:szCs w:val="24"/>
        </w:rPr>
        <w:t>、员工队伍建设</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报告期内，为满足公司业务快速发展对人员的需求，公司不断吸引和稳定高</w:t>
      </w:r>
    </w:p>
    <w:p>
      <w:pPr>
        <w:pStyle w:val="BodyText"/>
        <w:spacing w:line="348" w:lineRule="auto" w:before="55"/>
        <w:ind w:left="260" w:right="1796"/>
        <w:jc w:val="both"/>
      </w:pPr>
      <w:r>
        <w:rPr>
          <w:spacing w:val="-3"/>
        </w:rPr>
        <w:t>端技术人员和管理人才，同时为适应公司组织结构逐步完善的要求，引进了一批</w:t>
      </w:r>
      <w:r>
        <w:rPr>
          <w:spacing w:val="-111"/>
        </w:rPr>
        <w:t> </w:t>
      </w:r>
      <w:r>
        <w:rPr>
          <w:spacing w:val="-111"/>
        </w:rPr>
      </w:r>
      <w:r>
        <w:rPr/>
        <w:t>专业人员。截至</w:t>
      </w:r>
      <w:r>
        <w:rPr>
          <w:spacing w:val="-61"/>
        </w:rPr>
        <w:t> </w:t>
      </w:r>
      <w:r>
        <w:rPr>
          <w:rFonts w:ascii="Arial" w:hAnsi="Arial" w:cs="Arial" w:eastAsia="Arial" w:hint="default"/>
          <w:spacing w:val="-5"/>
        </w:rPr>
        <w:t>2011</w:t>
      </w:r>
      <w:r>
        <w:rPr>
          <w:rFonts w:ascii="Arial" w:hAnsi="Arial" w:cs="Arial" w:eastAsia="Arial" w:hint="default"/>
          <w:spacing w:val="-9"/>
        </w:rPr>
        <w:t> </w:t>
      </w:r>
      <w:r>
        <w:rPr/>
        <w:t>年</w:t>
      </w:r>
      <w:r>
        <w:rPr>
          <w:spacing w:val="-61"/>
        </w:rPr>
        <w:t> </w:t>
      </w:r>
      <w:r>
        <w:rPr>
          <w:rFonts w:ascii="Arial" w:hAnsi="Arial" w:cs="Arial" w:eastAsia="Arial" w:hint="default"/>
        </w:rPr>
        <w:t>12</w:t>
      </w:r>
      <w:r>
        <w:rPr>
          <w:rFonts w:ascii="Arial" w:hAnsi="Arial" w:cs="Arial" w:eastAsia="Arial" w:hint="default"/>
          <w:spacing w:val="-7"/>
        </w:rPr>
        <w:t> </w:t>
      </w:r>
      <w:r>
        <w:rPr/>
        <w:t>月</w:t>
      </w:r>
      <w:r>
        <w:rPr>
          <w:spacing w:val="-61"/>
        </w:rPr>
        <w:t> </w:t>
      </w:r>
      <w:r>
        <w:rPr>
          <w:rFonts w:ascii="Arial" w:hAnsi="Arial" w:cs="Arial" w:eastAsia="Arial" w:hint="default"/>
        </w:rPr>
        <w:t>31</w:t>
      </w:r>
      <w:r>
        <w:rPr>
          <w:rFonts w:ascii="Arial" w:hAnsi="Arial" w:cs="Arial" w:eastAsia="Arial" w:hint="default"/>
          <w:spacing w:val="-7"/>
        </w:rPr>
        <w:t> </w:t>
      </w:r>
      <w:r>
        <w:rPr/>
        <w:t>日，公司员工总数为</w:t>
      </w:r>
      <w:r>
        <w:rPr>
          <w:spacing w:val="-61"/>
        </w:rPr>
        <w:t> </w:t>
      </w:r>
      <w:r>
        <w:rPr>
          <w:rFonts w:ascii="Arial" w:hAnsi="Arial" w:cs="Arial" w:eastAsia="Arial" w:hint="default"/>
        </w:rPr>
        <w:t>1029</w:t>
      </w:r>
      <w:r>
        <w:rPr>
          <w:rFonts w:ascii="Arial" w:hAnsi="Arial" w:cs="Arial" w:eastAsia="Arial" w:hint="default"/>
          <w:spacing w:val="-7"/>
        </w:rPr>
        <w:t> </w:t>
      </w:r>
      <w:r>
        <w:rPr/>
        <w:t>人，较年初增加了 </w:t>
      </w:r>
      <w:r>
        <w:rPr>
          <w:rFonts w:ascii="Arial" w:hAnsi="Arial" w:cs="Arial" w:eastAsia="Arial" w:hint="default"/>
        </w:rPr>
        <w:t>73.52%</w:t>
      </w:r>
      <w:r>
        <w:rPr/>
        <w:t>。</w:t>
      </w:r>
    </w:p>
    <w:p>
      <w:pPr>
        <w:spacing w:line="338" w:lineRule="auto" w:before="16"/>
        <w:ind w:left="740" w:right="1785" w:firstLine="2"/>
        <w:jc w:val="left"/>
        <w:rPr>
          <w:rFonts w:ascii="宋体" w:hAnsi="宋体" w:cs="宋体" w:eastAsia="宋体" w:hint="default"/>
          <w:sz w:val="24"/>
          <w:szCs w:val="24"/>
        </w:rPr>
      </w:pPr>
      <w:r>
        <w:rPr>
          <w:rFonts w:ascii="Arial" w:hAnsi="Arial" w:cs="Arial" w:eastAsia="Arial" w:hint="default"/>
          <w:b/>
          <w:bCs/>
          <w:sz w:val="24"/>
          <w:szCs w:val="24"/>
        </w:rPr>
        <w:t>5</w:t>
      </w:r>
      <w:r>
        <w:rPr>
          <w:rFonts w:ascii="宋体" w:hAnsi="宋体" w:cs="宋体" w:eastAsia="宋体" w:hint="default"/>
          <w:b/>
          <w:bCs/>
          <w:sz w:val="24"/>
          <w:szCs w:val="24"/>
        </w:rPr>
        <w:t>、完善公司组织结构</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报告期内，根据公司发展业务和提升管理水平需要，补充了各部门人员，增</w:t>
      </w:r>
    </w:p>
    <w:p>
      <w:pPr>
        <w:pStyle w:val="BodyText"/>
        <w:spacing w:line="357" w:lineRule="auto" w:before="55"/>
        <w:ind w:left="260" w:right="1662"/>
        <w:jc w:val="left"/>
      </w:pPr>
      <w:r>
        <w:rPr>
          <w:spacing w:val="-3"/>
        </w:rPr>
        <w:t>设行业拓展部、战略投资部等部门，为适应公司上市规范运作，进一步完善公司</w:t>
      </w:r>
      <w:r>
        <w:rPr>
          <w:spacing w:val="-110"/>
        </w:rPr>
        <w:t> </w:t>
      </w:r>
      <w:r>
        <w:rPr>
          <w:spacing w:val="-110"/>
        </w:rPr>
      </w:r>
      <w:r>
        <w:rPr>
          <w:spacing w:val="-7"/>
        </w:rPr>
        <w:t>治理和内部控制，公司厘清部门职能和权限，梳理工作流程，充实了证券事务部、</w:t>
      </w:r>
      <w:r>
        <w:rPr>
          <w:spacing w:val="-85"/>
        </w:rPr>
        <w:t> </w:t>
      </w:r>
      <w:r>
        <w:rPr>
          <w:spacing w:val="-85"/>
        </w:rPr>
      </w:r>
      <w:r>
        <w:rPr>
          <w:spacing w:val="-3"/>
        </w:rPr>
        <w:t>财务部、内部审计部等部门专业人员，为公司管理水平和提升公司治理水平提供</w:t>
      </w:r>
      <w:r>
        <w:rPr>
          <w:spacing w:val="-111"/>
        </w:rPr>
        <w:t> </w:t>
      </w:r>
      <w:r>
        <w:rPr>
          <w:spacing w:val="-111"/>
        </w:rPr>
      </w:r>
      <w:r>
        <w:rPr/>
        <w:t>了保障。</w:t>
      </w:r>
    </w:p>
    <w:p>
      <w:pPr>
        <w:spacing w:line="451" w:lineRule="auto" w:before="192"/>
        <w:ind w:left="740" w:right="1785" w:firstLine="2"/>
        <w:jc w:val="left"/>
        <w:rPr>
          <w:rFonts w:ascii="宋体" w:hAnsi="宋体" w:cs="宋体" w:eastAsia="宋体" w:hint="default"/>
          <w:sz w:val="24"/>
          <w:szCs w:val="24"/>
        </w:rPr>
      </w:pPr>
      <w:r>
        <w:rPr>
          <w:rFonts w:ascii="Arial" w:hAnsi="Arial" w:cs="Arial" w:eastAsia="Arial" w:hint="default"/>
          <w:b/>
          <w:bCs/>
          <w:sz w:val="24"/>
          <w:szCs w:val="24"/>
        </w:rPr>
        <w:t>6</w:t>
      </w:r>
      <w:r>
        <w:rPr>
          <w:rFonts w:ascii="宋体" w:hAnsi="宋体" w:cs="宋体" w:eastAsia="宋体" w:hint="default"/>
          <w:b/>
          <w:bCs/>
          <w:sz w:val="24"/>
          <w:szCs w:val="24"/>
        </w:rPr>
        <w:t>、改善客户服务水平，提高客户满意度</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报告期内，公司细化了面向全国的专家服务团队，进一步提升了项目中心的</w:t>
      </w:r>
    </w:p>
    <w:p>
      <w:pPr>
        <w:pStyle w:val="BodyText"/>
        <w:spacing w:line="274" w:lineRule="exact"/>
        <w:ind w:left="260" w:right="1662"/>
        <w:jc w:val="left"/>
      </w:pPr>
      <w:r>
        <w:rPr/>
        <w:t>综合服务和指挥协调地位，继续深入推行</w:t>
      </w:r>
      <w:r>
        <w:rPr>
          <w:rFonts w:ascii="Arial" w:hAnsi="Arial" w:cs="Arial" w:eastAsia="Arial" w:hint="default"/>
        </w:rPr>
        <w:t>“</w:t>
      </w:r>
      <w:r>
        <w:rPr/>
        <w:t>基准软件与本地化开发应用</w:t>
      </w:r>
      <w:r>
        <w:rPr>
          <w:rFonts w:ascii="Arial" w:hAnsi="Arial" w:cs="Arial" w:eastAsia="Arial" w:hint="default"/>
        </w:rPr>
        <w:t>”</w:t>
      </w:r>
      <w:r>
        <w:rPr/>
        <w:t>相结合的</w:t>
      </w:r>
    </w:p>
    <w:p>
      <w:pPr>
        <w:pStyle w:val="BodyText"/>
        <w:spacing w:line="240" w:lineRule="auto" w:before="137"/>
        <w:ind w:left="260" w:right="1662"/>
        <w:jc w:val="left"/>
      </w:pPr>
      <w:r>
        <w:rPr/>
        <w:t>贴身服务模式，为客户提供</w:t>
      </w:r>
      <w:r>
        <w:rPr>
          <w:spacing w:val="-63"/>
        </w:rPr>
        <w:t> </w:t>
      </w:r>
      <w:r>
        <w:rPr>
          <w:rFonts w:ascii="Arial" w:hAnsi="Arial" w:cs="Arial" w:eastAsia="Arial" w:hint="default"/>
        </w:rPr>
        <w:t>7×24</w:t>
      </w:r>
      <w:r>
        <w:rPr>
          <w:rFonts w:ascii="Arial" w:hAnsi="Arial" w:cs="Arial" w:eastAsia="Arial" w:hint="default"/>
          <w:spacing w:val="-9"/>
        </w:rPr>
        <w:t> </w:t>
      </w:r>
      <w:r>
        <w:rPr/>
        <w:t>小时的高质量服务，有效提升了客户满意度。</w:t>
      </w:r>
    </w:p>
    <w:p>
      <w:pPr>
        <w:pStyle w:val="Heading2"/>
        <w:spacing w:line="240" w:lineRule="auto" w:before="213"/>
        <w:ind w:left="260" w:right="1662"/>
        <w:jc w:val="left"/>
        <w:rPr>
          <w:b w:val="0"/>
          <w:bCs w:val="0"/>
        </w:rPr>
      </w:pPr>
      <w:r>
        <w:rPr/>
        <w:t>（二）公司主营业务及经营情况</w:t>
      </w:r>
      <w:r>
        <w:rPr>
          <w:b w:val="0"/>
          <w:bCs w:val="0"/>
        </w:rPr>
      </w:r>
    </w:p>
    <w:p>
      <w:pPr>
        <w:spacing w:line="240" w:lineRule="auto" w:before="9"/>
        <w:rPr>
          <w:rFonts w:ascii="宋体" w:hAnsi="宋体" w:cs="宋体" w:eastAsia="宋体" w:hint="default"/>
          <w:b/>
          <w:bCs/>
          <w:sz w:val="23"/>
          <w:szCs w:val="23"/>
        </w:rPr>
      </w:pPr>
    </w:p>
    <w:p>
      <w:pPr>
        <w:pStyle w:val="BodyText"/>
        <w:spacing w:line="240" w:lineRule="auto"/>
        <w:ind w:left="740" w:right="1662"/>
        <w:jc w:val="left"/>
      </w:pPr>
      <w:r>
        <w:rPr>
          <w:rFonts w:ascii="Arial" w:hAnsi="Arial" w:cs="Arial" w:eastAsia="Arial" w:hint="default"/>
        </w:rPr>
        <w:t>1</w:t>
      </w:r>
      <w:r>
        <w:rPr/>
        <w:t>、主营业务分产品情况</w:t>
      </w:r>
    </w:p>
    <w:p>
      <w:pPr>
        <w:spacing w:line="240" w:lineRule="auto" w:before="7"/>
        <w:rPr>
          <w:rFonts w:ascii="宋体" w:hAnsi="宋体" w:cs="宋体" w:eastAsia="宋体" w:hint="default"/>
          <w:sz w:val="20"/>
          <w:szCs w:val="20"/>
        </w:rPr>
      </w:pPr>
    </w:p>
    <w:p>
      <w:pPr>
        <w:spacing w:before="0"/>
        <w:ind w:left="0" w:right="1740"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spacing w:before="36"/>
        <w:ind w:left="0" w:right="1690" w:firstLine="0"/>
        <w:jc w:val="right"/>
        <w:rPr>
          <w:rFonts w:ascii="宋体" w:hAnsi="宋体" w:cs="宋体" w:eastAsia="宋体" w:hint="default"/>
          <w:sz w:val="21"/>
          <w:szCs w:val="21"/>
        </w:rPr>
      </w:pPr>
      <w:r>
        <w:rPr/>
        <w:pict>
          <v:shape style="position:absolute;margin-left:88.463997pt;margin-top:-31.056318pt;width:418.65pt;height:101.4pt;mso-position-horizontal-relative:page;mso-position-vertical-relative:paragraph;z-index:1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63"/>
                    <w:gridCol w:w="1107"/>
                    <w:gridCol w:w="1106"/>
                    <w:gridCol w:w="1104"/>
                    <w:gridCol w:w="1106"/>
                    <w:gridCol w:w="1105"/>
                    <w:gridCol w:w="1174"/>
                  </w:tblGrid>
                  <w:tr>
                    <w:trPr>
                      <w:trHeight w:val="1332" w:hRule="exact"/>
                    </w:trPr>
                    <w:tc>
                      <w:tcPr>
                        <w:tcW w:w="1663"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分产品</w:t>
                        </w:r>
                        <w:r>
                          <w:rPr>
                            <w:rFonts w:ascii="宋体" w:hAnsi="宋体" w:cs="宋体" w:eastAsia="宋体" w:hint="default"/>
                            <w:sz w:val="21"/>
                            <w:szCs w:val="21"/>
                          </w:rPr>
                        </w:r>
                      </w:p>
                    </w:tc>
                    <w:tc>
                      <w:tcPr>
                        <w:tcW w:w="1107"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307" w:lineRule="auto"/>
                          <w:ind w:left="340" w:right="125" w:hanging="212"/>
                          <w:jc w:val="left"/>
                          <w:rPr>
                            <w:rFonts w:ascii="宋体" w:hAnsi="宋体" w:cs="宋体" w:eastAsia="宋体" w:hint="default"/>
                            <w:sz w:val="21"/>
                            <w:szCs w:val="21"/>
                          </w:rPr>
                        </w:pPr>
                        <w:r>
                          <w:rPr>
                            <w:rFonts w:ascii="宋体" w:hAnsi="宋体" w:cs="宋体" w:eastAsia="宋体" w:hint="default"/>
                            <w:b/>
                            <w:bCs/>
                            <w:sz w:val="21"/>
                            <w:szCs w:val="21"/>
                          </w:rPr>
                          <w:t>主营业务</w:t>
                        </w:r>
                        <w:r>
                          <w:rPr>
                            <w:rFonts w:ascii="宋体" w:hAnsi="宋体" w:cs="宋体" w:eastAsia="宋体" w:hint="default"/>
                            <w:b/>
                            <w:bCs/>
                            <w:w w:val="100"/>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tc>
                    <w:tc>
                      <w:tcPr>
                        <w:tcW w:w="1106"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307" w:lineRule="auto"/>
                          <w:ind w:left="340" w:right="125" w:hanging="212"/>
                          <w:jc w:val="left"/>
                          <w:rPr>
                            <w:rFonts w:ascii="宋体" w:hAnsi="宋体" w:cs="宋体" w:eastAsia="宋体" w:hint="default"/>
                            <w:sz w:val="21"/>
                            <w:szCs w:val="21"/>
                          </w:rPr>
                        </w:pPr>
                        <w:r>
                          <w:rPr>
                            <w:rFonts w:ascii="宋体" w:hAnsi="宋体" w:cs="宋体" w:eastAsia="宋体" w:hint="default"/>
                            <w:b/>
                            <w:bCs/>
                            <w:sz w:val="21"/>
                            <w:szCs w:val="21"/>
                          </w:rPr>
                          <w:t>主营业务</w:t>
                        </w:r>
                        <w:r>
                          <w:rPr>
                            <w:rFonts w:ascii="宋体" w:hAnsi="宋体" w:cs="宋体" w:eastAsia="宋体" w:hint="default"/>
                            <w:b/>
                            <w:bCs/>
                            <w:w w:val="100"/>
                            <w:sz w:val="21"/>
                            <w:szCs w:val="21"/>
                          </w:rPr>
                          <w:t> </w:t>
                        </w:r>
                        <w:r>
                          <w:rPr>
                            <w:rFonts w:ascii="宋体" w:hAnsi="宋体" w:cs="宋体" w:eastAsia="宋体" w:hint="default"/>
                            <w:b/>
                            <w:bCs/>
                            <w:sz w:val="21"/>
                            <w:szCs w:val="21"/>
                          </w:rPr>
                          <w:t>成本</w:t>
                        </w:r>
                        <w:r>
                          <w:rPr>
                            <w:rFonts w:ascii="宋体" w:hAnsi="宋体" w:cs="宋体" w:eastAsia="宋体" w:hint="default"/>
                            <w:sz w:val="21"/>
                            <w:szCs w:val="21"/>
                          </w:rPr>
                        </w:r>
                      </w:p>
                    </w:tc>
                    <w:tc>
                      <w:tcPr>
                        <w:tcW w:w="110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ind w:right="0"/>
                          <w:jc w:val="left"/>
                          <w:rPr>
                            <w:rFonts w:ascii="宋体" w:hAnsi="宋体" w:cs="宋体" w:eastAsia="宋体" w:hint="default"/>
                            <w:b/>
                            <w:bCs/>
                            <w:sz w:val="26"/>
                            <w:szCs w:val="26"/>
                          </w:rPr>
                        </w:pPr>
                      </w:p>
                      <w:p>
                        <w:pPr>
                          <w:pStyle w:val="TableParagraph"/>
                          <w:spacing w:line="240" w:lineRule="auto"/>
                          <w:ind w:left="232"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p>
                        <w:pPr>
                          <w:pStyle w:val="TableParagraph"/>
                          <w:spacing w:line="240" w:lineRule="auto" w:before="37"/>
                          <w:ind w:left="235"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06"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3" w:lineRule="auto" w:before="28"/>
                          <w:ind w:left="129" w:right="125"/>
                          <w:jc w:val="both"/>
                          <w:rPr>
                            <w:rFonts w:ascii="宋体" w:hAnsi="宋体" w:cs="宋体" w:eastAsia="宋体" w:hint="default"/>
                            <w:sz w:val="21"/>
                            <w:szCs w:val="21"/>
                          </w:rPr>
                        </w:pPr>
                        <w:r>
                          <w:rPr>
                            <w:rFonts w:ascii="宋体" w:hAnsi="宋体" w:cs="宋体" w:eastAsia="宋体" w:hint="default"/>
                            <w:b/>
                            <w:bCs/>
                            <w:sz w:val="21"/>
                            <w:szCs w:val="21"/>
                          </w:rPr>
                          <w:t>主营业务</w:t>
                        </w:r>
                        <w:r>
                          <w:rPr>
                            <w:rFonts w:ascii="宋体" w:hAnsi="宋体" w:cs="宋体" w:eastAsia="宋体" w:hint="default"/>
                            <w:b/>
                            <w:bCs/>
                            <w:w w:val="100"/>
                            <w:sz w:val="21"/>
                            <w:szCs w:val="21"/>
                          </w:rPr>
                          <w:t> </w:t>
                        </w:r>
                        <w:r>
                          <w:rPr>
                            <w:rFonts w:ascii="宋体" w:hAnsi="宋体" w:cs="宋体" w:eastAsia="宋体" w:hint="default"/>
                            <w:b/>
                            <w:bCs/>
                            <w:sz w:val="21"/>
                            <w:szCs w:val="21"/>
                          </w:rPr>
                          <w:t>收入比上</w:t>
                        </w:r>
                        <w:r>
                          <w:rPr>
                            <w:rFonts w:ascii="宋体" w:hAnsi="宋体" w:cs="宋体" w:eastAsia="宋体" w:hint="default"/>
                            <w:b/>
                            <w:bCs/>
                            <w:w w:val="100"/>
                            <w:sz w:val="21"/>
                            <w:szCs w:val="21"/>
                          </w:rPr>
                          <w:t> </w:t>
                        </w:r>
                        <w:r>
                          <w:rPr>
                            <w:rFonts w:ascii="宋体" w:hAnsi="宋体" w:cs="宋体" w:eastAsia="宋体" w:hint="default"/>
                            <w:b/>
                            <w:bCs/>
                            <w:sz w:val="21"/>
                            <w:szCs w:val="21"/>
                          </w:rPr>
                          <w:t>年增减</w:t>
                        </w:r>
                        <w:r>
                          <w:rPr>
                            <w:rFonts w:ascii="宋体" w:hAnsi="宋体" w:cs="宋体" w:eastAsia="宋体" w:hint="default"/>
                            <w:sz w:val="21"/>
                            <w:szCs w:val="21"/>
                          </w:rPr>
                        </w:r>
                      </w:p>
                      <w:p>
                        <w:pPr>
                          <w:pStyle w:val="TableParagraph"/>
                          <w:spacing w:line="240" w:lineRule="auto" w:before="7"/>
                          <w:ind w:left="235"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05"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3" w:lineRule="auto" w:before="28"/>
                          <w:ind w:left="127" w:right="125"/>
                          <w:jc w:val="both"/>
                          <w:rPr>
                            <w:rFonts w:ascii="宋体" w:hAnsi="宋体" w:cs="宋体" w:eastAsia="宋体" w:hint="default"/>
                            <w:sz w:val="21"/>
                            <w:szCs w:val="21"/>
                          </w:rPr>
                        </w:pPr>
                        <w:r>
                          <w:rPr>
                            <w:rFonts w:ascii="宋体" w:hAnsi="宋体" w:cs="宋体" w:eastAsia="宋体" w:hint="default"/>
                            <w:b/>
                            <w:bCs/>
                            <w:sz w:val="21"/>
                            <w:szCs w:val="21"/>
                          </w:rPr>
                          <w:t>主营业务</w:t>
                        </w:r>
                        <w:r>
                          <w:rPr>
                            <w:rFonts w:ascii="宋体" w:hAnsi="宋体" w:cs="宋体" w:eastAsia="宋体" w:hint="default"/>
                            <w:b/>
                            <w:bCs/>
                            <w:w w:val="100"/>
                            <w:sz w:val="21"/>
                            <w:szCs w:val="21"/>
                          </w:rPr>
                          <w:t> </w:t>
                        </w:r>
                        <w:r>
                          <w:rPr>
                            <w:rFonts w:ascii="宋体" w:hAnsi="宋体" w:cs="宋体" w:eastAsia="宋体" w:hint="default"/>
                            <w:b/>
                            <w:bCs/>
                            <w:sz w:val="21"/>
                            <w:szCs w:val="21"/>
                          </w:rPr>
                          <w:t>成本比上</w:t>
                        </w:r>
                        <w:r>
                          <w:rPr>
                            <w:rFonts w:ascii="宋体" w:hAnsi="宋体" w:cs="宋体" w:eastAsia="宋体" w:hint="default"/>
                            <w:b/>
                            <w:bCs/>
                            <w:w w:val="100"/>
                            <w:sz w:val="21"/>
                            <w:szCs w:val="21"/>
                          </w:rPr>
                          <w:t> </w:t>
                        </w:r>
                        <w:r>
                          <w:rPr>
                            <w:rFonts w:ascii="宋体" w:hAnsi="宋体" w:cs="宋体" w:eastAsia="宋体" w:hint="default"/>
                            <w:b/>
                            <w:bCs/>
                            <w:sz w:val="21"/>
                            <w:szCs w:val="21"/>
                          </w:rPr>
                          <w:t>年增减</w:t>
                        </w:r>
                        <w:r>
                          <w:rPr>
                            <w:rFonts w:ascii="宋体" w:hAnsi="宋体" w:cs="宋体" w:eastAsia="宋体" w:hint="default"/>
                            <w:sz w:val="21"/>
                            <w:szCs w:val="21"/>
                          </w:rPr>
                        </w:r>
                      </w:p>
                      <w:p>
                        <w:pPr>
                          <w:pStyle w:val="TableParagraph"/>
                          <w:spacing w:line="240" w:lineRule="auto" w:before="7"/>
                          <w:ind w:left="232"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7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ind w:right="0"/>
                          <w:jc w:val="left"/>
                          <w:rPr>
                            <w:rFonts w:ascii="宋体" w:hAnsi="宋体" w:cs="宋体" w:eastAsia="宋体" w:hint="default"/>
                            <w:b/>
                            <w:bCs/>
                            <w:sz w:val="26"/>
                            <w:szCs w:val="26"/>
                          </w:rPr>
                        </w:pPr>
                      </w:p>
                      <w:p>
                        <w:pPr>
                          <w:pStyle w:val="TableParagraph"/>
                          <w:spacing w:line="273" w:lineRule="auto"/>
                          <w:ind w:left="26" w:right="53" w:firstLine="31"/>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毛利率比上</w:t>
                        </w:r>
                        <w:r>
                          <w:rPr>
                            <w:rFonts w:ascii="宋体" w:hAnsi="宋体" w:cs="宋体" w:eastAsia="宋体" w:hint="default"/>
                            <w:b/>
                            <w:bCs/>
                            <w:w w:val="100"/>
                            <w:sz w:val="21"/>
                            <w:szCs w:val="21"/>
                          </w:rPr>
                          <w:t> </w:t>
                        </w:r>
                        <w:r>
                          <w:rPr>
                            <w:rFonts w:ascii="宋体" w:hAnsi="宋体" w:cs="宋体" w:eastAsia="宋体" w:hint="default"/>
                            <w:b/>
                            <w:bCs/>
                            <w:spacing w:val="-9"/>
                            <w:sz w:val="21"/>
                            <w:szCs w:val="21"/>
                          </w:rPr>
                          <w:t>年增减（</w:t>
                        </w:r>
                        <w:r>
                          <w:rPr>
                            <w:rFonts w:ascii="Times New Roman" w:hAnsi="Times New Roman" w:cs="Times New Roman" w:eastAsia="Times New Roman" w:hint="default"/>
                            <w:b/>
                            <w:bCs/>
                            <w:spacing w:val="-9"/>
                            <w:sz w:val="21"/>
                            <w:szCs w:val="21"/>
                          </w:rPr>
                          <w:t>%</w:t>
                        </w:r>
                        <w:r>
                          <w:rPr>
                            <w:rFonts w:ascii="Times New Roman" w:hAnsi="Times New Roman" w:cs="Times New Roman" w:eastAsia="Times New Roman" w:hint="default"/>
                            <w:spacing w:val="-9"/>
                            <w:sz w:val="21"/>
                            <w:szCs w:val="21"/>
                          </w:rPr>
                        </w:r>
                      </w:p>
                    </w:tc>
                  </w:tr>
                  <w:tr>
                    <w:trPr>
                      <w:trHeight w:val="346" w:hRule="exact"/>
                    </w:trPr>
                    <w:tc>
                      <w:tcPr>
                        <w:tcW w:w="16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企业数据平台</w:t>
                        </w:r>
                      </w:p>
                    </w:tc>
                    <w:tc>
                      <w:tcPr>
                        <w:tcW w:w="11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1" w:right="0"/>
                          <w:jc w:val="center"/>
                          <w:rPr>
                            <w:rFonts w:ascii="Arial Narrow" w:hAnsi="Arial Narrow" w:cs="Arial Narrow" w:eastAsia="Arial Narrow" w:hint="default"/>
                            <w:sz w:val="21"/>
                            <w:szCs w:val="21"/>
                          </w:rPr>
                        </w:pPr>
                        <w:r>
                          <w:rPr>
                            <w:rFonts w:ascii="Arial Narrow"/>
                            <w:sz w:val="21"/>
                          </w:rPr>
                          <w:t>2,217.56</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87" w:right="0"/>
                          <w:jc w:val="left"/>
                          <w:rPr>
                            <w:rFonts w:ascii="Arial Narrow" w:hAnsi="Arial Narrow" w:cs="Arial Narrow" w:eastAsia="Arial Narrow" w:hint="default"/>
                            <w:sz w:val="21"/>
                            <w:szCs w:val="21"/>
                          </w:rPr>
                        </w:pPr>
                        <w:r>
                          <w:rPr>
                            <w:rFonts w:ascii="Arial Narrow"/>
                            <w:sz w:val="21"/>
                          </w:rPr>
                          <w:t>951.73</w:t>
                        </w:r>
                      </w:p>
                    </w:tc>
                    <w:tc>
                      <w:tcPr>
                        <w:tcW w:w="110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 w:right="0"/>
                          <w:jc w:val="center"/>
                          <w:rPr>
                            <w:rFonts w:ascii="Arial Narrow" w:hAnsi="Arial Narrow" w:cs="Arial Narrow" w:eastAsia="Arial Narrow" w:hint="default"/>
                            <w:sz w:val="21"/>
                            <w:szCs w:val="21"/>
                          </w:rPr>
                        </w:pPr>
                        <w:r>
                          <w:rPr>
                            <w:rFonts w:ascii="Arial Narrow"/>
                            <w:sz w:val="21"/>
                          </w:rPr>
                          <w:t>57.08%</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pacing w:val="-1"/>
                            <w:sz w:val="21"/>
                          </w:rPr>
                          <w:t>37.53%</w:t>
                        </w:r>
                      </w:p>
                    </w:tc>
                    <w:tc>
                      <w:tcPr>
                        <w:tcW w:w="11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0"/>
                          <w:jc w:val="center"/>
                          <w:rPr>
                            <w:rFonts w:ascii="Arial Narrow" w:hAnsi="Arial Narrow" w:cs="Arial Narrow" w:eastAsia="Arial Narrow" w:hint="default"/>
                            <w:sz w:val="21"/>
                            <w:szCs w:val="21"/>
                          </w:rPr>
                        </w:pPr>
                        <w:r>
                          <w:rPr>
                            <w:rFonts w:ascii="Arial Narrow"/>
                            <w:sz w:val="21"/>
                          </w:rPr>
                          <w:t>26.01%</w:t>
                        </w:r>
                      </w:p>
                    </w:tc>
                    <w:tc>
                      <w:tcPr>
                        <w:tcW w:w="11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340" w:right="0"/>
                          <w:jc w:val="left"/>
                          <w:rPr>
                            <w:rFonts w:ascii="Arial Narrow" w:hAnsi="Arial Narrow" w:cs="Arial Narrow" w:eastAsia="Arial Narrow" w:hint="default"/>
                            <w:sz w:val="21"/>
                            <w:szCs w:val="21"/>
                          </w:rPr>
                        </w:pPr>
                        <w:r>
                          <w:rPr>
                            <w:rFonts w:ascii="Arial Narrow"/>
                            <w:sz w:val="21"/>
                          </w:rPr>
                          <w:t>3.92%</w:t>
                        </w:r>
                      </w:p>
                    </w:tc>
                  </w:tr>
                  <w:tr>
                    <w:trPr>
                      <w:trHeight w:val="346" w:hRule="exact"/>
                    </w:trPr>
                    <w:tc>
                      <w:tcPr>
                        <w:tcW w:w="16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数据分析平台</w:t>
                        </w:r>
                      </w:p>
                    </w:tc>
                    <w:tc>
                      <w:tcPr>
                        <w:tcW w:w="11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1" w:right="0"/>
                          <w:jc w:val="center"/>
                          <w:rPr>
                            <w:rFonts w:ascii="Arial Narrow" w:hAnsi="Arial Narrow" w:cs="Arial Narrow" w:eastAsia="Arial Narrow" w:hint="default"/>
                            <w:sz w:val="21"/>
                            <w:szCs w:val="21"/>
                          </w:rPr>
                        </w:pPr>
                        <w:r>
                          <w:rPr>
                            <w:rFonts w:ascii="Arial Narrow"/>
                            <w:sz w:val="21"/>
                          </w:rPr>
                          <w:t>9,104.51</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15" w:right="0"/>
                          <w:jc w:val="left"/>
                          <w:rPr>
                            <w:rFonts w:ascii="Arial Narrow" w:hAnsi="Arial Narrow" w:cs="Arial Narrow" w:eastAsia="Arial Narrow" w:hint="default"/>
                            <w:sz w:val="21"/>
                            <w:szCs w:val="21"/>
                          </w:rPr>
                        </w:pPr>
                        <w:r>
                          <w:rPr>
                            <w:rFonts w:ascii="Arial Narrow"/>
                            <w:sz w:val="21"/>
                          </w:rPr>
                          <w:t>3,940.51</w:t>
                        </w:r>
                      </w:p>
                    </w:tc>
                    <w:tc>
                      <w:tcPr>
                        <w:tcW w:w="110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 w:right="0"/>
                          <w:jc w:val="center"/>
                          <w:rPr>
                            <w:rFonts w:ascii="Arial Narrow" w:hAnsi="Arial Narrow" w:cs="Arial Narrow" w:eastAsia="Arial Narrow" w:hint="default"/>
                            <w:sz w:val="21"/>
                            <w:szCs w:val="21"/>
                          </w:rPr>
                        </w:pPr>
                        <w:r>
                          <w:rPr>
                            <w:rFonts w:ascii="Arial Narrow"/>
                            <w:sz w:val="21"/>
                          </w:rPr>
                          <w:t>56.72%</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256"/>
                          <w:jc w:val="right"/>
                          <w:rPr>
                            <w:rFonts w:ascii="Arial Narrow" w:hAnsi="Arial Narrow" w:cs="Arial Narrow" w:eastAsia="Arial Narrow" w:hint="default"/>
                            <w:sz w:val="21"/>
                            <w:szCs w:val="21"/>
                          </w:rPr>
                        </w:pPr>
                        <w:r>
                          <w:rPr>
                            <w:rFonts w:ascii="Arial Narrow"/>
                            <w:spacing w:val="-1"/>
                            <w:sz w:val="21"/>
                          </w:rPr>
                          <w:t>18.37%</w:t>
                        </w:r>
                      </w:p>
                    </w:tc>
                    <w:tc>
                      <w:tcPr>
                        <w:tcW w:w="11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0"/>
                          <w:jc w:val="center"/>
                          <w:rPr>
                            <w:rFonts w:ascii="Arial Narrow" w:hAnsi="Arial Narrow" w:cs="Arial Narrow" w:eastAsia="Arial Narrow" w:hint="default"/>
                            <w:sz w:val="21"/>
                            <w:szCs w:val="21"/>
                          </w:rPr>
                        </w:pPr>
                        <w:r>
                          <w:rPr>
                            <w:rFonts w:ascii="Arial Narrow"/>
                            <w:sz w:val="21"/>
                          </w:rPr>
                          <w:t>25.60%</w:t>
                        </w:r>
                      </w:p>
                    </w:tc>
                    <w:tc>
                      <w:tcPr>
                        <w:tcW w:w="11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312" w:right="0"/>
                          <w:jc w:val="left"/>
                          <w:rPr>
                            <w:rFonts w:ascii="Arial Narrow" w:hAnsi="Arial Narrow" w:cs="Arial Narrow" w:eastAsia="Arial Narrow" w:hint="default"/>
                            <w:sz w:val="21"/>
                            <w:szCs w:val="21"/>
                          </w:rPr>
                        </w:pPr>
                        <w:r>
                          <w:rPr>
                            <w:rFonts w:ascii="Arial Narrow"/>
                            <w:sz w:val="21"/>
                          </w:rPr>
                          <w:t>-2.49%</w:t>
                        </w:r>
                      </w:p>
                    </w:tc>
                  </w:tr>
                </w:tbl>
                <w:p>
                  <w:pPr/>
                </w:p>
              </w:txbxContent>
            </v:textbox>
            <w10:wrap type="none"/>
          </v:shape>
        </w:pict>
      </w:r>
      <w:r>
        <w:rPr>
          <w:rFonts w:ascii="宋体" w:hAnsi="宋体" w:cs="宋体" w:eastAsia="宋体" w:hint="default"/>
          <w:b/>
          <w:bCs/>
          <w:w w:val="100"/>
          <w:sz w:val="21"/>
          <w:szCs w:val="21"/>
        </w:rPr>
        <w:t>）</w:t>
      </w:r>
      <w:r>
        <w:rPr>
          <w:rFonts w:ascii="宋体" w:hAnsi="宋体" w:cs="宋体" w:eastAsia="宋体" w:hint="default"/>
          <w:w w:val="100"/>
          <w:sz w:val="21"/>
          <w:szCs w:val="21"/>
        </w:rPr>
      </w:r>
    </w:p>
    <w:p>
      <w:pPr>
        <w:spacing w:after="0"/>
        <w:jc w:val="right"/>
        <w:rPr>
          <w:rFonts w:ascii="宋体" w:hAnsi="宋体" w:cs="宋体" w:eastAsia="宋体" w:hint="default"/>
          <w:sz w:val="21"/>
          <w:szCs w:val="21"/>
        </w:rPr>
        <w:sectPr>
          <w:pgSz w:w="11910" w:h="16840"/>
          <w:pgMar w:header="877" w:footer="1186" w:top="1100" w:bottom="1380" w:left="1540" w:right="0"/>
        </w:sectPr>
      </w:pPr>
    </w:p>
    <w:p>
      <w:pPr>
        <w:spacing w:line="240" w:lineRule="auto" w:before="8"/>
        <w:rPr>
          <w:rFonts w:ascii="宋体" w:hAnsi="宋体" w:cs="宋体" w:eastAsia="宋体" w:hint="default"/>
          <w:b/>
          <w:bCs/>
          <w:sz w:val="24"/>
          <w:szCs w:val="24"/>
        </w:rPr>
      </w:pPr>
    </w:p>
    <w:tbl>
      <w:tblPr>
        <w:tblW w:w="0" w:type="auto"/>
        <w:jc w:val="left"/>
        <w:tblInd w:w="309" w:type="dxa"/>
        <w:tblLayout w:type="fixed"/>
        <w:tblCellMar>
          <w:top w:w="0" w:type="dxa"/>
          <w:left w:w="0" w:type="dxa"/>
          <w:bottom w:w="0" w:type="dxa"/>
          <w:right w:w="0" w:type="dxa"/>
        </w:tblCellMar>
        <w:tblLook w:val="01E0"/>
      </w:tblPr>
      <w:tblGrid>
        <w:gridCol w:w="1663"/>
        <w:gridCol w:w="1107"/>
        <w:gridCol w:w="1106"/>
        <w:gridCol w:w="1104"/>
        <w:gridCol w:w="1106"/>
        <w:gridCol w:w="1105"/>
        <w:gridCol w:w="1174"/>
      </w:tblGrid>
      <w:tr>
        <w:trPr>
          <w:trHeight w:val="629" w:hRule="exact"/>
        </w:trPr>
        <w:tc>
          <w:tcPr>
            <w:tcW w:w="1663" w:type="dxa"/>
            <w:tcBorders>
              <w:top w:val="single" w:sz="2" w:space="0" w:color="000000"/>
              <w:left w:val="single" w:sz="2" w:space="0" w:color="000000"/>
              <w:bottom w:val="single" w:sz="2" w:space="0" w:color="000000"/>
              <w:right w:val="single" w:sz="2" w:space="0" w:color="000000"/>
            </w:tcBorders>
          </w:tcPr>
          <w:p>
            <w:pPr>
              <w:pStyle w:val="TableParagraph"/>
              <w:spacing w:line="278" w:lineRule="exact"/>
              <w:ind w:left="5"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基于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BI</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的</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CRM</w:t>
            </w:r>
          </w:p>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应用</w:t>
            </w:r>
          </w:p>
        </w:tc>
        <w:tc>
          <w:tcPr>
            <w:tcW w:w="11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left="1" w:right="0"/>
              <w:jc w:val="center"/>
              <w:rPr>
                <w:rFonts w:ascii="Arial Narrow" w:hAnsi="Arial Narrow" w:cs="Arial Narrow" w:eastAsia="Arial Narrow" w:hint="default"/>
                <w:sz w:val="21"/>
                <w:szCs w:val="21"/>
              </w:rPr>
            </w:pPr>
            <w:r>
              <w:rPr>
                <w:rFonts w:ascii="Arial Narrow"/>
                <w:sz w:val="21"/>
              </w:rPr>
              <w:t>6,425.15</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left="2" w:right="0"/>
              <w:jc w:val="center"/>
              <w:rPr>
                <w:rFonts w:ascii="Arial Narrow" w:hAnsi="Arial Narrow" w:cs="Arial Narrow" w:eastAsia="Arial Narrow" w:hint="default"/>
                <w:sz w:val="21"/>
                <w:szCs w:val="21"/>
              </w:rPr>
            </w:pPr>
            <w:r>
              <w:rPr>
                <w:rFonts w:ascii="Arial Narrow"/>
                <w:sz w:val="21"/>
              </w:rPr>
              <w:t>3,492.60</w:t>
            </w:r>
          </w:p>
        </w:tc>
        <w:tc>
          <w:tcPr>
            <w:tcW w:w="110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left="2" w:right="0"/>
              <w:jc w:val="center"/>
              <w:rPr>
                <w:rFonts w:ascii="Arial Narrow" w:hAnsi="Arial Narrow" w:cs="Arial Narrow" w:eastAsia="Arial Narrow" w:hint="default"/>
                <w:sz w:val="21"/>
                <w:szCs w:val="21"/>
              </w:rPr>
            </w:pPr>
            <w:r>
              <w:rPr>
                <w:rFonts w:ascii="Arial Narrow"/>
                <w:sz w:val="21"/>
              </w:rPr>
              <w:t>45.64%</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175.78%</w:t>
            </w:r>
          </w:p>
        </w:tc>
        <w:tc>
          <w:tcPr>
            <w:tcW w:w="11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226.24%</w:t>
            </w:r>
          </w:p>
        </w:tc>
        <w:tc>
          <w:tcPr>
            <w:tcW w:w="11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-8.41%</w:t>
            </w:r>
          </w:p>
        </w:tc>
      </w:tr>
      <w:tr>
        <w:trPr>
          <w:trHeight w:val="346" w:hRule="exact"/>
        </w:trPr>
        <w:tc>
          <w:tcPr>
            <w:tcW w:w="16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left="61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 w:right="0"/>
              <w:jc w:val="center"/>
              <w:rPr>
                <w:rFonts w:ascii="Arial Narrow" w:hAnsi="Arial Narrow" w:cs="Arial Narrow" w:eastAsia="Arial Narrow" w:hint="default"/>
                <w:sz w:val="21"/>
                <w:szCs w:val="21"/>
              </w:rPr>
            </w:pPr>
            <w:r>
              <w:rPr>
                <w:rFonts w:ascii="Arial Narrow"/>
                <w:sz w:val="21"/>
              </w:rPr>
              <w:t>133.91</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 w:right="0"/>
              <w:jc w:val="center"/>
              <w:rPr>
                <w:rFonts w:ascii="Arial Narrow" w:hAnsi="Arial Narrow" w:cs="Arial Narrow" w:eastAsia="Arial Narrow" w:hint="default"/>
                <w:sz w:val="21"/>
                <w:szCs w:val="21"/>
              </w:rPr>
            </w:pPr>
            <w:r>
              <w:rPr>
                <w:rFonts w:ascii="Arial Narrow"/>
                <w:sz w:val="21"/>
              </w:rPr>
              <w:t>62.46</w:t>
            </w:r>
          </w:p>
        </w:tc>
        <w:tc>
          <w:tcPr>
            <w:tcW w:w="110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left="2" w:right="0"/>
              <w:jc w:val="center"/>
              <w:rPr>
                <w:rFonts w:ascii="Arial Narrow" w:hAnsi="Arial Narrow" w:cs="Arial Narrow" w:eastAsia="Arial Narrow" w:hint="default"/>
                <w:sz w:val="21"/>
                <w:szCs w:val="21"/>
              </w:rPr>
            </w:pPr>
            <w:r>
              <w:rPr>
                <w:rFonts w:ascii="Arial Narrow"/>
                <w:sz w:val="21"/>
              </w:rPr>
              <w:t>53.35%</w:t>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0"/>
              <w:jc w:val="center"/>
              <w:rPr>
                <w:rFonts w:ascii="Arial Narrow" w:hAnsi="Arial Narrow" w:cs="Arial Narrow" w:eastAsia="Arial Narrow" w:hint="default"/>
                <w:sz w:val="21"/>
                <w:szCs w:val="21"/>
              </w:rPr>
            </w:pPr>
            <w:r>
              <w:rPr>
                <w:rFonts w:ascii="Arial Narrow"/>
                <w:sz w:val="21"/>
              </w:rPr>
              <w:t>-72.71%</w:t>
            </w:r>
          </w:p>
        </w:tc>
        <w:tc>
          <w:tcPr>
            <w:tcW w:w="11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0"/>
              <w:jc w:val="center"/>
              <w:rPr>
                <w:rFonts w:ascii="Arial Narrow" w:hAnsi="Arial Narrow" w:cs="Arial Narrow" w:eastAsia="Arial Narrow" w:hint="default"/>
                <w:sz w:val="21"/>
                <w:szCs w:val="21"/>
              </w:rPr>
            </w:pPr>
            <w:r>
              <w:rPr>
                <w:rFonts w:ascii="Arial Narrow"/>
                <w:sz w:val="21"/>
              </w:rPr>
              <w:t>-72.07%</w:t>
            </w:r>
          </w:p>
        </w:tc>
        <w:tc>
          <w:tcPr>
            <w:tcW w:w="11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2"/>
              <w:ind w:right="0"/>
              <w:jc w:val="center"/>
              <w:rPr>
                <w:rFonts w:ascii="Arial Narrow" w:hAnsi="Arial Narrow" w:cs="Arial Narrow" w:eastAsia="Arial Narrow" w:hint="default"/>
                <w:sz w:val="21"/>
                <w:szCs w:val="21"/>
              </w:rPr>
            </w:pPr>
            <w:r>
              <w:rPr>
                <w:rFonts w:ascii="Arial Narrow"/>
                <w:sz w:val="21"/>
              </w:rPr>
              <w:t>-1.07%</w:t>
            </w:r>
          </w:p>
        </w:tc>
      </w:tr>
      <w:tr>
        <w:trPr>
          <w:trHeight w:val="396" w:hRule="exact"/>
        </w:trPr>
        <w:tc>
          <w:tcPr>
            <w:tcW w:w="16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8"/>
              <w:ind w:left="566" w:right="0"/>
              <w:jc w:val="left"/>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1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3"/>
              <w:ind w:left="1" w:right="0"/>
              <w:jc w:val="center"/>
              <w:rPr>
                <w:rFonts w:ascii="Arial Narrow" w:hAnsi="Arial Narrow" w:cs="Arial Narrow" w:eastAsia="Arial Narrow" w:hint="default"/>
                <w:sz w:val="21"/>
                <w:szCs w:val="21"/>
              </w:rPr>
            </w:pPr>
            <w:r>
              <w:rPr>
                <w:rFonts w:ascii="Arial Narrow"/>
                <w:b/>
                <w:sz w:val="21"/>
              </w:rPr>
              <w:t>17,881.13</w:t>
            </w:r>
            <w:r>
              <w:rPr>
                <w:rFonts w:ascii="Arial Narrow"/>
                <w:sz w:val="21"/>
              </w:rPr>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3"/>
              <w:ind w:left="2" w:right="0"/>
              <w:jc w:val="center"/>
              <w:rPr>
                <w:rFonts w:ascii="Arial Narrow" w:hAnsi="Arial Narrow" w:cs="Arial Narrow" w:eastAsia="Arial Narrow" w:hint="default"/>
                <w:sz w:val="21"/>
                <w:szCs w:val="21"/>
              </w:rPr>
            </w:pPr>
            <w:r>
              <w:rPr>
                <w:rFonts w:ascii="Arial Narrow"/>
                <w:b/>
                <w:sz w:val="21"/>
              </w:rPr>
              <w:t>8,447.30</w:t>
            </w:r>
            <w:r>
              <w:rPr>
                <w:rFonts w:ascii="Arial Narrow"/>
                <w:sz w:val="21"/>
              </w:rPr>
            </w:r>
          </w:p>
        </w:tc>
        <w:tc>
          <w:tcPr>
            <w:tcW w:w="110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3"/>
              <w:ind w:left="4" w:right="0"/>
              <w:jc w:val="center"/>
              <w:rPr>
                <w:rFonts w:ascii="Arial Narrow" w:hAnsi="Arial Narrow" w:cs="Arial Narrow" w:eastAsia="Arial Narrow" w:hint="default"/>
                <w:sz w:val="21"/>
                <w:szCs w:val="21"/>
              </w:rPr>
            </w:pPr>
            <w:r>
              <w:rPr>
                <w:rFonts w:ascii="Arial Narrow"/>
                <w:b/>
                <w:sz w:val="21"/>
              </w:rPr>
              <w:t>52.76%</w:t>
            </w:r>
            <w:r>
              <w:rPr>
                <w:rFonts w:ascii="Arial Narrow"/>
                <w:sz w:val="21"/>
              </w:rPr>
            </w:r>
          </w:p>
        </w:tc>
        <w:tc>
          <w:tcPr>
            <w:tcW w:w="11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3"/>
              <w:ind w:left="2" w:right="0"/>
              <w:jc w:val="center"/>
              <w:rPr>
                <w:rFonts w:ascii="Arial Narrow" w:hAnsi="Arial Narrow" w:cs="Arial Narrow" w:eastAsia="Arial Narrow" w:hint="default"/>
                <w:sz w:val="21"/>
                <w:szCs w:val="21"/>
              </w:rPr>
            </w:pPr>
            <w:r>
              <w:rPr>
                <w:rFonts w:ascii="Arial Narrow"/>
                <w:b/>
                <w:sz w:val="21"/>
              </w:rPr>
              <w:t>47.48%</w:t>
            </w:r>
            <w:r>
              <w:rPr>
                <w:rFonts w:ascii="Arial Narrow"/>
                <w:sz w:val="21"/>
              </w:rPr>
            </w:r>
          </w:p>
        </w:tc>
        <w:tc>
          <w:tcPr>
            <w:tcW w:w="11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3"/>
              <w:ind w:right="0"/>
              <w:jc w:val="center"/>
              <w:rPr>
                <w:rFonts w:ascii="Arial Narrow" w:hAnsi="Arial Narrow" w:cs="Arial Narrow" w:eastAsia="Arial Narrow" w:hint="default"/>
                <w:sz w:val="21"/>
                <w:szCs w:val="21"/>
              </w:rPr>
            </w:pPr>
            <w:r>
              <w:rPr>
                <w:rFonts w:ascii="Arial Narrow"/>
                <w:b/>
                <w:sz w:val="21"/>
              </w:rPr>
              <w:t>62.86%</w:t>
            </w:r>
            <w:r>
              <w:rPr>
                <w:rFonts w:ascii="Arial Narrow"/>
                <w:sz w:val="21"/>
              </w:rPr>
            </w:r>
          </w:p>
        </w:tc>
        <w:tc>
          <w:tcPr>
            <w:tcW w:w="11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3"/>
              <w:ind w:left="2" w:right="0"/>
              <w:jc w:val="center"/>
              <w:rPr>
                <w:rFonts w:ascii="Arial Narrow" w:hAnsi="Arial Narrow" w:cs="Arial Narrow" w:eastAsia="Arial Narrow" w:hint="default"/>
                <w:sz w:val="21"/>
                <w:szCs w:val="21"/>
              </w:rPr>
            </w:pPr>
            <w:r>
              <w:rPr>
                <w:rFonts w:ascii="Arial Narrow"/>
                <w:b/>
                <w:sz w:val="21"/>
              </w:rPr>
              <w:t>-4.46%</w:t>
            </w:r>
            <w:r>
              <w:rPr>
                <w:rFonts w:ascii="Arial Narrow"/>
                <w:sz w:val="21"/>
              </w:rPr>
            </w:r>
          </w:p>
        </w:tc>
      </w:tr>
    </w:tbl>
    <w:p>
      <w:pPr>
        <w:spacing w:line="240" w:lineRule="auto" w:before="12"/>
        <w:rPr>
          <w:rFonts w:ascii="宋体" w:hAnsi="宋体" w:cs="宋体" w:eastAsia="宋体" w:hint="default"/>
          <w:b/>
          <w:bCs/>
          <w:sz w:val="12"/>
          <w:szCs w:val="12"/>
        </w:rPr>
      </w:pPr>
    </w:p>
    <w:p>
      <w:pPr>
        <w:pStyle w:val="BodyText"/>
        <w:spacing w:line="357" w:lineRule="auto" w:before="26"/>
        <w:ind w:left="340" w:right="1745" w:firstLine="470"/>
        <w:jc w:val="both"/>
      </w:pPr>
      <w:r>
        <w:rPr>
          <w:spacing w:val="-2"/>
        </w:rPr>
        <w:t>本报告期，公司主营业务综合毛利率基本保持稳定，本年度比上年度略微下</w:t>
      </w:r>
      <w:r>
        <w:rPr/>
        <w:t> </w:t>
      </w:r>
      <w:r>
        <w:rPr>
          <w:spacing w:val="-2"/>
        </w:rPr>
        <w:t>降，主要系新增天津子公司业务毛利较低，导致公司合并后毛利率下降；企业数</w:t>
      </w:r>
      <w:r>
        <w:rPr>
          <w:spacing w:val="-95"/>
        </w:rPr>
        <w:t> </w:t>
      </w:r>
      <w:r>
        <w:rPr>
          <w:spacing w:val="-95"/>
        </w:rPr>
      </w:r>
      <w:r>
        <w:rPr/>
        <w:t>据平台、数据分析平台、基于</w:t>
      </w:r>
      <w:r>
        <w:rPr>
          <w:spacing w:val="-60"/>
        </w:rPr>
        <w:t> </w:t>
      </w:r>
      <w:r>
        <w:rPr>
          <w:rFonts w:ascii="宋体" w:hAnsi="宋体" w:cs="宋体" w:eastAsia="宋体" w:hint="default"/>
        </w:rPr>
        <w:t>BI</w:t>
      </w:r>
      <w:r>
        <w:rPr>
          <w:rFonts w:ascii="宋体" w:hAnsi="宋体" w:cs="宋体" w:eastAsia="宋体" w:hint="default"/>
          <w:spacing w:val="-60"/>
        </w:rPr>
        <w:t> </w:t>
      </w:r>
      <w:r>
        <w:rPr/>
        <w:t>的</w:t>
      </w:r>
      <w:r>
        <w:rPr>
          <w:spacing w:val="-60"/>
        </w:rPr>
        <w:t> </w:t>
      </w:r>
      <w:r>
        <w:rPr>
          <w:rFonts w:ascii="宋体" w:hAnsi="宋体" w:cs="宋体" w:eastAsia="宋体" w:hint="default"/>
        </w:rPr>
        <w:t>CRM</w:t>
      </w:r>
      <w:r>
        <w:rPr>
          <w:rFonts w:ascii="宋体" w:hAnsi="宋体" w:cs="宋体" w:eastAsia="宋体" w:hint="default"/>
          <w:spacing w:val="-60"/>
        </w:rPr>
        <w:t> </w:t>
      </w:r>
      <w:r>
        <w:rPr/>
        <w:t>应用及其他这四类产品之间收入、成本 的变动主要系客户需求的变化产生的波动。</w:t>
      </w:r>
    </w:p>
    <w:p>
      <w:pPr>
        <w:pStyle w:val="BodyText"/>
        <w:spacing w:line="240" w:lineRule="auto" w:before="113"/>
        <w:ind w:left="820" w:right="1662"/>
        <w:jc w:val="left"/>
      </w:pPr>
      <w:r>
        <w:rPr>
          <w:rFonts w:ascii="Arial" w:hAnsi="Arial" w:cs="Arial" w:eastAsia="Arial" w:hint="default"/>
        </w:rPr>
        <w:t>2</w:t>
      </w:r>
      <w:r>
        <w:rPr/>
        <w:t>、主营业务分地区情况</w:t>
      </w:r>
    </w:p>
    <w:p>
      <w:pPr>
        <w:spacing w:before="165"/>
        <w:ind w:left="0" w:right="1793"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before="46"/>
        <w:ind w:left="0" w:right="1690" w:firstLine="0"/>
        <w:jc w:val="right"/>
        <w:rPr>
          <w:rFonts w:ascii="宋体" w:hAnsi="宋体" w:cs="宋体" w:eastAsia="宋体" w:hint="default"/>
          <w:sz w:val="21"/>
          <w:szCs w:val="21"/>
        </w:rPr>
      </w:pPr>
      <w:r>
        <w:rPr/>
        <w:pict>
          <v:shape style="position:absolute;margin-left:88.344002pt;margin-top:2.443640pt;width:419pt;height:129.2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41"/>
                    <w:gridCol w:w="2434"/>
                    <w:gridCol w:w="2391"/>
                  </w:tblGrid>
                  <w:tr>
                    <w:trPr>
                      <w:trHeight w:val="322" w:hRule="exact"/>
                    </w:trPr>
                    <w:tc>
                      <w:tcPr>
                        <w:tcW w:w="3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424" w:val="left" w:leader="none"/>
                          </w:tabs>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地</w:t>
                          <w:tab/>
                          <w:t>区</w:t>
                        </w:r>
                      </w:p>
                    </w:tc>
                    <w:tc>
                      <w:tcPr>
                        <w:tcW w:w="24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3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right="102"/>
                          <w:jc w:val="center"/>
                          <w:rPr>
                            <w:rFonts w:ascii="Times New Roman" w:hAnsi="Times New Roman" w:cs="Times New Roman" w:eastAsia="Times New Roman" w:hint="default"/>
                            <w:sz w:val="21"/>
                            <w:szCs w:val="21"/>
                          </w:rPr>
                        </w:pPr>
                        <w:r>
                          <w:rPr>
                            <w:rFonts w:ascii="宋体" w:hAnsi="宋体" w:cs="宋体" w:eastAsia="宋体" w:hint="default"/>
                            <w:spacing w:val="-6"/>
                            <w:sz w:val="21"/>
                            <w:szCs w:val="21"/>
                          </w:rPr>
                          <w:t>营业收入比上年增减（</w:t>
                        </w:r>
                        <w:r>
                          <w:rPr>
                            <w:rFonts w:ascii="Times New Roman" w:hAnsi="Times New Roman" w:cs="Times New Roman" w:eastAsia="Times New Roman" w:hint="default"/>
                            <w:spacing w:val="-6"/>
                            <w:sz w:val="21"/>
                            <w:szCs w:val="21"/>
                          </w:rPr>
                          <w:t>%</w:t>
                        </w:r>
                      </w:p>
                    </w:tc>
                  </w:tr>
                  <w:tr>
                    <w:trPr>
                      <w:trHeight w:val="322"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华东</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1,775.46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r>
                          <w:rPr>
                            <w:rFonts w:ascii="Times New Roman"/>
                            <w:sz w:val="24"/>
                          </w:rPr>
                          <w:t>109.31%</w:t>
                        </w:r>
                      </w:p>
                    </w:tc>
                  </w:tr>
                  <w:tr>
                    <w:trPr>
                      <w:trHeight w:val="322"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华南</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1,138.07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r>
                          <w:rPr>
                            <w:rFonts w:ascii="Times New Roman"/>
                            <w:sz w:val="24"/>
                          </w:rPr>
                          <w:t>429.21%</w:t>
                        </w:r>
                      </w:p>
                    </w:tc>
                  </w:tr>
                  <w:tr>
                    <w:trPr>
                      <w:trHeight w:val="324"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宋体" w:hAnsi="宋体" w:cs="宋体" w:eastAsia="宋体" w:hint="default"/>
                            <w:sz w:val="21"/>
                            <w:szCs w:val="21"/>
                          </w:rPr>
                        </w:pPr>
                        <w:r>
                          <w:rPr>
                            <w:rFonts w:ascii="宋体" w:hAnsi="宋体" w:cs="宋体" w:eastAsia="宋体" w:hint="default"/>
                            <w:sz w:val="21"/>
                            <w:szCs w:val="21"/>
                          </w:rPr>
                          <w:t>华北</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Times New Roman" w:hAnsi="Times New Roman" w:cs="Times New Roman" w:eastAsia="Times New Roman" w:hint="default"/>
                            <w:sz w:val="24"/>
                            <w:szCs w:val="24"/>
                          </w:rPr>
                        </w:pPr>
                        <w:r>
                          <w:rPr>
                            <w:rFonts w:ascii="Times New Roman"/>
                            <w:sz w:val="24"/>
                          </w:rPr>
                          <w:t>7,910.88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2"/>
                          <w:jc w:val="center"/>
                          <w:rPr>
                            <w:rFonts w:ascii="Times New Roman" w:hAnsi="Times New Roman" w:cs="Times New Roman" w:eastAsia="Times New Roman" w:hint="default"/>
                            <w:sz w:val="24"/>
                            <w:szCs w:val="24"/>
                          </w:rPr>
                        </w:pPr>
                        <w:r>
                          <w:rPr>
                            <w:rFonts w:ascii="Times New Roman"/>
                            <w:sz w:val="24"/>
                          </w:rPr>
                          <w:t>56.26%</w:t>
                        </w:r>
                      </w:p>
                    </w:tc>
                  </w:tr>
                  <w:tr>
                    <w:trPr>
                      <w:trHeight w:val="322"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华中</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1,119.93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r>
                          <w:rPr>
                            <w:rFonts w:ascii="Times New Roman"/>
                            <w:sz w:val="24"/>
                          </w:rPr>
                          <w:t>16.18%</w:t>
                        </w:r>
                      </w:p>
                    </w:tc>
                  </w:tr>
                  <w:tr>
                    <w:trPr>
                      <w:trHeight w:val="322"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西南</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1,707.81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r>
                          <w:rPr>
                            <w:rFonts w:ascii="Times New Roman"/>
                            <w:sz w:val="24"/>
                          </w:rPr>
                          <w:t>15.42%</w:t>
                        </w:r>
                      </w:p>
                    </w:tc>
                  </w:tr>
                  <w:tr>
                    <w:trPr>
                      <w:trHeight w:val="322"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西北</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2,024.26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r>
                          <w:rPr>
                            <w:rFonts w:ascii="Times New Roman"/>
                            <w:sz w:val="24"/>
                          </w:rPr>
                          <w:t>39.95%</w:t>
                        </w:r>
                      </w:p>
                    </w:tc>
                  </w:tr>
                  <w:tr>
                    <w:trPr>
                      <w:trHeight w:val="322" w:hRule="exact"/>
                    </w:trPr>
                    <w:tc>
                      <w:tcPr>
                        <w:tcW w:w="35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东北</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2,204.71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
                          <w:jc w:val="center"/>
                          <w:rPr>
                            <w:rFonts w:ascii="Times New Roman" w:hAnsi="Times New Roman" w:cs="Times New Roman" w:eastAsia="Times New Roman" w:hint="default"/>
                            <w:sz w:val="24"/>
                            <w:szCs w:val="24"/>
                          </w:rPr>
                        </w:pPr>
                        <w:r>
                          <w:rPr>
                            <w:rFonts w:ascii="Times New Roman"/>
                            <w:sz w:val="24"/>
                          </w:rPr>
                          <w:t>4.56%</w:t>
                        </w:r>
                      </w:p>
                    </w:tc>
                  </w:tr>
                </w:tbl>
                <w:p>
                  <w:pPr/>
                </w:p>
              </w:txbxContent>
            </v:textbox>
            <w10:wrap type="none"/>
          </v:shape>
        </w:pic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350" w:lineRule="auto" w:before="26"/>
        <w:ind w:left="340" w:right="1662" w:firstLine="479"/>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7"/>
        </w:rPr>
        <w:t> </w:t>
      </w:r>
      <w:r>
        <w:rPr/>
        <w:t>年度华南、华东地区营业收入比上年增长幅度较大，一方面系客户对 </w:t>
      </w:r>
      <w:r>
        <w:rPr>
          <w:spacing w:val="-6"/>
        </w:rPr>
        <w:t>企业数据平台、数据分析平台的市场需求增长，另一方面公司注重开拓新的市场，</w:t>
      </w:r>
      <w:r>
        <w:rPr/>
        <w:t> </w:t>
      </w:r>
      <w:r>
        <w:rPr>
          <w:spacing w:val="-3"/>
        </w:rPr>
        <w:t>导致营业收入的增长；华北地区营业收入占总收入的比重加大，主要系公司新成</w:t>
      </w:r>
      <w:r>
        <w:rPr>
          <w:spacing w:val="-111"/>
        </w:rPr>
        <w:t> </w:t>
      </w:r>
      <w:r>
        <w:rPr>
          <w:spacing w:val="-111"/>
        </w:rPr>
      </w:r>
      <w:r>
        <w:rPr/>
        <w:t>立的天津子公司属于华北区域，营业收入包括子公司的营业收入。</w:t>
      </w:r>
    </w:p>
    <w:p>
      <w:pPr>
        <w:pStyle w:val="BodyText"/>
        <w:spacing w:line="240" w:lineRule="auto" w:before="120"/>
        <w:ind w:left="820" w:right="1662"/>
        <w:jc w:val="left"/>
      </w:pPr>
      <w:r>
        <w:rPr>
          <w:rFonts w:ascii="Arial" w:hAnsi="Arial" w:cs="Arial" w:eastAsia="Arial" w:hint="default"/>
        </w:rPr>
        <w:t>3</w:t>
      </w:r>
      <w:r>
        <w:rPr/>
        <w:t>、主要客户</w:t>
      </w:r>
    </w:p>
    <w:p>
      <w:pPr>
        <w:spacing w:before="147"/>
        <w:ind w:left="0" w:right="179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3536"/>
        <w:gridCol w:w="1841"/>
        <w:gridCol w:w="1993"/>
        <w:gridCol w:w="1390"/>
      </w:tblGrid>
      <w:tr>
        <w:trPr>
          <w:trHeight w:val="629" w:hRule="exact"/>
        </w:trPr>
        <w:tc>
          <w:tcPr>
            <w:tcW w:w="3536" w:type="dxa"/>
            <w:tcBorders>
              <w:top w:val="single" w:sz="2" w:space="0" w:color="000000"/>
              <w:left w:val="single" w:sz="2" w:space="0" w:color="000000"/>
              <w:bottom w:val="single" w:sz="2" w:space="0" w:color="000000"/>
              <w:right w:val="single" w:sz="2" w:space="0" w:color="000000"/>
            </w:tcBorders>
            <w:shd w:val="clear" w:color="auto" w:fill="D9D9D9"/>
          </w:tcPr>
          <w:p>
            <w:pPr>
              <w:pStyle w:val="TableParagraph"/>
              <w:spacing w:line="240" w:lineRule="auto" w:before="143"/>
              <w:ind w:left="1" w:right="0"/>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1841" w:type="dxa"/>
            <w:tcBorders>
              <w:top w:val="single" w:sz="2" w:space="0" w:color="000000"/>
              <w:left w:val="single" w:sz="2" w:space="0" w:color="000000"/>
              <w:bottom w:val="single" w:sz="2" w:space="0" w:color="000000"/>
              <w:right w:val="single" w:sz="2" w:space="0" w:color="000000"/>
            </w:tcBorders>
            <w:shd w:val="clear" w:color="auto" w:fill="D9D9D9"/>
          </w:tcPr>
          <w:p>
            <w:pPr>
              <w:pStyle w:val="TableParagraph"/>
              <w:spacing w:line="240" w:lineRule="auto" w:before="143"/>
              <w:ind w:left="496" w:right="0"/>
              <w:jc w:val="left"/>
              <w:rPr>
                <w:rFonts w:ascii="宋体" w:hAnsi="宋体" w:cs="宋体" w:eastAsia="宋体" w:hint="default"/>
                <w:sz w:val="21"/>
                <w:szCs w:val="21"/>
              </w:rPr>
            </w:pPr>
            <w:r>
              <w:rPr>
                <w:rFonts w:ascii="宋体" w:hAnsi="宋体" w:cs="宋体" w:eastAsia="宋体" w:hint="default"/>
                <w:b/>
                <w:bCs/>
                <w:sz w:val="21"/>
                <w:szCs w:val="21"/>
              </w:rPr>
              <w:t>销售收入</w:t>
            </w:r>
            <w:r>
              <w:rPr>
                <w:rFonts w:ascii="宋体" w:hAnsi="宋体" w:cs="宋体" w:eastAsia="宋体" w:hint="default"/>
                <w:sz w:val="21"/>
                <w:szCs w:val="21"/>
              </w:rPr>
            </w:r>
          </w:p>
        </w:tc>
        <w:tc>
          <w:tcPr>
            <w:tcW w:w="1993" w:type="dxa"/>
            <w:tcBorders>
              <w:top w:val="single" w:sz="2" w:space="0" w:color="000000"/>
              <w:left w:val="single" w:sz="2" w:space="0" w:color="000000"/>
              <w:bottom w:val="single" w:sz="2" w:space="0" w:color="000000"/>
              <w:right w:val="single" w:sz="2" w:space="0" w:color="000000"/>
            </w:tcBorders>
            <w:shd w:val="clear" w:color="auto" w:fill="D9D9D9"/>
          </w:tcPr>
          <w:p>
            <w:pPr>
              <w:pStyle w:val="TableParagraph"/>
              <w:spacing w:line="273" w:lineRule="auto"/>
              <w:ind w:left="477" w:right="147" w:hanging="329"/>
              <w:jc w:val="left"/>
              <w:rPr>
                <w:rFonts w:ascii="宋体" w:hAnsi="宋体" w:cs="宋体" w:eastAsia="宋体" w:hint="default"/>
                <w:sz w:val="21"/>
                <w:szCs w:val="21"/>
              </w:rPr>
            </w:pPr>
            <w:r>
              <w:rPr>
                <w:rFonts w:ascii="宋体" w:hAnsi="宋体" w:cs="宋体" w:eastAsia="宋体" w:hint="default"/>
                <w:b/>
                <w:bCs/>
                <w:sz w:val="21"/>
                <w:szCs w:val="21"/>
              </w:rPr>
              <w:t>占全部销售收入的</w:t>
            </w:r>
            <w:r>
              <w:rPr>
                <w:rFonts w:ascii="宋体" w:hAnsi="宋体" w:cs="宋体" w:eastAsia="宋体" w:hint="default"/>
                <w:b/>
                <w:bCs/>
                <w:spacing w:val="-103"/>
                <w:sz w:val="21"/>
                <w:szCs w:val="21"/>
              </w:rPr>
              <w:t> </w:t>
            </w:r>
            <w:r>
              <w:rPr>
                <w:rFonts w:ascii="宋体" w:hAnsi="宋体" w:cs="宋体" w:eastAsia="宋体" w:hint="default"/>
                <w:b/>
                <w:bCs/>
                <w:sz w:val="21"/>
                <w:szCs w:val="21"/>
              </w:rPr>
              <w:t>比例（</w:t>
            </w:r>
            <w:r>
              <w:rPr>
                <w:rFonts w:ascii="Arial" w:hAnsi="Arial" w:cs="Arial" w:eastAsia="Arial"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390" w:type="dxa"/>
            <w:tcBorders>
              <w:top w:val="single" w:sz="2" w:space="0" w:color="000000"/>
              <w:left w:val="single" w:sz="2" w:space="0" w:color="000000"/>
              <w:bottom w:val="single" w:sz="2" w:space="0" w:color="000000"/>
              <w:right w:val="single" w:sz="2" w:space="0" w:color="000000"/>
            </w:tcBorders>
            <w:shd w:val="clear" w:color="auto" w:fill="D9D9D9"/>
          </w:tcPr>
          <w:p>
            <w:pPr>
              <w:pStyle w:val="TableParagraph"/>
              <w:spacing w:line="273" w:lineRule="auto"/>
              <w:ind w:left="374" w:right="161" w:hanging="209"/>
              <w:jc w:val="left"/>
              <w:rPr>
                <w:rFonts w:ascii="宋体" w:hAnsi="宋体" w:cs="宋体" w:eastAsia="宋体" w:hint="default"/>
                <w:sz w:val="21"/>
                <w:szCs w:val="21"/>
              </w:rPr>
            </w:pPr>
            <w:r>
              <w:rPr>
                <w:rFonts w:ascii="宋体" w:hAnsi="宋体" w:cs="宋体" w:eastAsia="宋体" w:hint="default"/>
                <w:b/>
                <w:bCs/>
                <w:sz w:val="21"/>
                <w:szCs w:val="21"/>
              </w:rPr>
              <w:t>是否存在关</w:t>
            </w:r>
            <w:r>
              <w:rPr>
                <w:rFonts w:ascii="宋体" w:hAnsi="宋体" w:cs="宋体" w:eastAsia="宋体" w:hint="default"/>
                <w:b/>
                <w:bCs/>
                <w:w w:val="100"/>
                <w:sz w:val="21"/>
                <w:szCs w:val="21"/>
              </w:rPr>
              <w:t> </w:t>
            </w:r>
            <w:r>
              <w:rPr>
                <w:rFonts w:ascii="宋体" w:hAnsi="宋体" w:cs="宋体" w:eastAsia="宋体" w:hint="default"/>
                <w:b/>
                <w:bCs/>
                <w:sz w:val="21"/>
                <w:szCs w:val="21"/>
              </w:rPr>
              <w:t>联交易</w:t>
            </w:r>
            <w:r>
              <w:rPr>
                <w:rFonts w:ascii="宋体" w:hAnsi="宋体" w:cs="宋体" w:eastAsia="宋体" w:hint="default"/>
                <w:sz w:val="21"/>
                <w:szCs w:val="21"/>
              </w:rPr>
            </w:r>
          </w:p>
        </w:tc>
      </w:tr>
      <w:tr>
        <w:trPr>
          <w:trHeight w:val="629" w:hRule="exact"/>
        </w:trPr>
        <w:tc>
          <w:tcPr>
            <w:tcW w:w="353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05" w:right="269"/>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中国联合网络通信有限公司天津市</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分公司</w:t>
            </w:r>
          </w:p>
        </w:tc>
        <w:tc>
          <w:tcPr>
            <w:tcW w:w="18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45,694,548.99</w:t>
            </w:r>
            <w:r>
              <w:rPr>
                <w:rFonts w:ascii="Arial Narrow"/>
                <w:sz w:val="21"/>
              </w:rPr>
            </w:r>
          </w:p>
        </w:tc>
        <w:tc>
          <w:tcPr>
            <w:tcW w:w="1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7"/>
              <w:ind w:right="101"/>
              <w:jc w:val="right"/>
              <w:rPr>
                <w:rFonts w:ascii="Arial Narrow" w:hAnsi="Arial Narrow" w:cs="Arial Narrow" w:eastAsia="Arial Narrow" w:hint="default"/>
                <w:sz w:val="22"/>
                <w:szCs w:val="22"/>
              </w:rPr>
            </w:pPr>
            <w:r>
              <w:rPr>
                <w:rFonts w:ascii="Arial Narrow"/>
                <w:sz w:val="22"/>
              </w:rPr>
              <w:t>25.55</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9" w:hRule="exact"/>
        </w:trPr>
        <w:tc>
          <w:tcPr>
            <w:tcW w:w="353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05" w:right="269"/>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中国联合网络通信有限公司河北省</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分公司</w:t>
            </w:r>
          </w:p>
        </w:tc>
        <w:tc>
          <w:tcPr>
            <w:tcW w:w="18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9,982,404.16</w:t>
            </w:r>
            <w:r>
              <w:rPr>
                <w:rFonts w:ascii="Arial Narrow"/>
                <w:sz w:val="21"/>
              </w:rPr>
            </w:r>
          </w:p>
        </w:tc>
        <w:tc>
          <w:tcPr>
            <w:tcW w:w="1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8"/>
              <w:ind w:right="101"/>
              <w:jc w:val="right"/>
              <w:rPr>
                <w:rFonts w:ascii="Arial Narrow" w:hAnsi="Arial Narrow" w:cs="Arial Narrow" w:eastAsia="Arial Narrow" w:hint="default"/>
                <w:sz w:val="22"/>
                <w:szCs w:val="22"/>
              </w:rPr>
            </w:pPr>
            <w:r>
              <w:rPr>
                <w:rFonts w:ascii="Arial Narrow"/>
                <w:sz w:val="22"/>
              </w:rPr>
              <w:t>5.58</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9" w:hRule="exact"/>
        </w:trPr>
        <w:tc>
          <w:tcPr>
            <w:tcW w:w="353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05" w:right="269"/>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中国联合网络通信有限公司广西壮</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族自治区分公司</w:t>
            </w:r>
          </w:p>
        </w:tc>
        <w:tc>
          <w:tcPr>
            <w:tcW w:w="18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9,350,702.57</w:t>
            </w:r>
            <w:r>
              <w:rPr>
                <w:rFonts w:ascii="Arial Narrow"/>
                <w:sz w:val="21"/>
              </w:rPr>
            </w:r>
          </w:p>
        </w:tc>
        <w:tc>
          <w:tcPr>
            <w:tcW w:w="1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7"/>
              <w:ind w:right="101"/>
              <w:jc w:val="right"/>
              <w:rPr>
                <w:rFonts w:ascii="Arial Narrow" w:hAnsi="Arial Narrow" w:cs="Arial Narrow" w:eastAsia="Arial Narrow" w:hint="default"/>
                <w:sz w:val="22"/>
                <w:szCs w:val="22"/>
              </w:rPr>
            </w:pPr>
            <w:r>
              <w:rPr>
                <w:rFonts w:ascii="Arial Narrow"/>
                <w:sz w:val="22"/>
              </w:rPr>
              <w:t>5.23</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1" w:hRule="exact"/>
        </w:trPr>
        <w:tc>
          <w:tcPr>
            <w:tcW w:w="353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05" w:right="269"/>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中国联合网络通信有限公司上海市</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分公司</w:t>
            </w:r>
          </w:p>
        </w:tc>
        <w:tc>
          <w:tcPr>
            <w:tcW w:w="18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8,020,959.39</w:t>
            </w:r>
            <w:r>
              <w:rPr>
                <w:rFonts w:ascii="Arial Narrow"/>
                <w:sz w:val="21"/>
              </w:rPr>
            </w:r>
          </w:p>
        </w:tc>
        <w:tc>
          <w:tcPr>
            <w:tcW w:w="1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90"/>
              <w:ind w:right="101"/>
              <w:jc w:val="right"/>
              <w:rPr>
                <w:rFonts w:ascii="Arial Narrow" w:hAnsi="Arial Narrow" w:cs="Arial Narrow" w:eastAsia="Arial Narrow" w:hint="default"/>
                <w:sz w:val="22"/>
                <w:szCs w:val="22"/>
              </w:rPr>
            </w:pPr>
            <w:r>
              <w:rPr>
                <w:rFonts w:ascii="Arial Narrow"/>
                <w:sz w:val="22"/>
              </w:rPr>
              <w:t>4.49</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3" w:hRule="exact"/>
        </w:trPr>
        <w:tc>
          <w:tcPr>
            <w:tcW w:w="353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sz w:val="21"/>
                <w:szCs w:val="21"/>
              </w:rPr>
              <w:t>中国联合网络通信有限公司</w:t>
            </w:r>
          </w:p>
        </w:tc>
        <w:tc>
          <w:tcPr>
            <w:tcW w:w="18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5"/>
              <w:ind w:right="99"/>
              <w:jc w:val="right"/>
              <w:rPr>
                <w:rFonts w:ascii="Arial Narrow" w:hAnsi="Arial Narrow" w:cs="Arial Narrow" w:eastAsia="Arial Narrow" w:hint="default"/>
                <w:sz w:val="21"/>
                <w:szCs w:val="21"/>
              </w:rPr>
            </w:pPr>
            <w:r>
              <w:rPr>
                <w:rFonts w:ascii="Arial Narrow"/>
                <w:spacing w:val="-1"/>
                <w:sz w:val="21"/>
              </w:rPr>
              <w:t>6,191,526.67</w:t>
            </w:r>
            <w:r>
              <w:rPr>
                <w:rFonts w:ascii="Arial Narrow"/>
                <w:sz w:val="21"/>
              </w:rPr>
            </w:r>
          </w:p>
        </w:tc>
        <w:tc>
          <w:tcPr>
            <w:tcW w:w="1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3"/>
              <w:ind w:right="101"/>
              <w:jc w:val="right"/>
              <w:rPr>
                <w:rFonts w:ascii="Arial Narrow" w:hAnsi="Arial Narrow" w:cs="Arial Narrow" w:eastAsia="Arial Narrow" w:hint="default"/>
                <w:sz w:val="22"/>
                <w:szCs w:val="22"/>
              </w:rPr>
            </w:pPr>
            <w:r>
              <w:rPr>
                <w:rFonts w:ascii="Arial Narrow"/>
                <w:sz w:val="22"/>
              </w:rPr>
              <w:t>3.46</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6" w:hRule="exact"/>
        </w:trPr>
        <w:tc>
          <w:tcPr>
            <w:tcW w:w="3536" w:type="dxa"/>
            <w:tcBorders>
              <w:top w:val="single" w:sz="2" w:space="0" w:color="000000"/>
              <w:left w:val="single" w:sz="2" w:space="0" w:color="000000"/>
              <w:bottom w:val="single" w:sz="2" w:space="0" w:color="000000"/>
              <w:right w:val="single" w:sz="2" w:space="0" w:color="000000"/>
            </w:tcBorders>
          </w:tcPr>
          <w:p>
            <w:pPr>
              <w:pStyle w:val="TableParagraph"/>
              <w:tabs>
                <w:tab w:pos="422" w:val="left" w:leader="none"/>
              </w:tabs>
              <w:spacing w:line="262" w:lineRule="exact"/>
              <w:ind w:right="1"/>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18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79,240,141.78</w:t>
            </w:r>
            <w:r>
              <w:rPr>
                <w:rFonts w:ascii="Arial Narrow"/>
                <w:sz w:val="21"/>
              </w:rPr>
            </w:r>
          </w:p>
        </w:tc>
        <w:tc>
          <w:tcPr>
            <w:tcW w:w="1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104"/>
              <w:jc w:val="right"/>
              <w:rPr>
                <w:rFonts w:ascii="Arial Narrow" w:hAnsi="Arial Narrow" w:cs="Arial Narrow" w:eastAsia="Arial Narrow" w:hint="default"/>
                <w:sz w:val="21"/>
                <w:szCs w:val="21"/>
              </w:rPr>
            </w:pPr>
            <w:r>
              <w:rPr>
                <w:rFonts w:ascii="Arial Narrow"/>
                <w:b/>
                <w:spacing w:val="-1"/>
                <w:sz w:val="21"/>
              </w:rPr>
              <w:t>44.31</w:t>
            </w:r>
            <w:r>
              <w:rPr>
                <w:rFonts w:ascii="Arial Narrow"/>
                <w:sz w:val="21"/>
              </w:rPr>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0"/>
              <w:jc w:val="center"/>
              <w:rPr>
                <w:rFonts w:ascii="Arial" w:hAnsi="Arial" w:cs="Arial" w:eastAsia="Arial" w:hint="default"/>
                <w:sz w:val="21"/>
                <w:szCs w:val="21"/>
              </w:rPr>
            </w:pPr>
            <w:r>
              <w:rPr>
                <w:rFonts w:ascii="Arial"/>
                <w:b/>
                <w:w w:val="100"/>
                <w:sz w:val="21"/>
              </w:rPr>
              <w:t>-</w:t>
            </w:r>
            <w:r>
              <w:rPr>
                <w:rFonts w:ascii="Arial"/>
                <w:w w:val="100"/>
                <w:sz w:val="21"/>
              </w:rPr>
            </w:r>
          </w:p>
        </w:tc>
      </w:tr>
    </w:tbl>
    <w:p>
      <w:pPr>
        <w:spacing w:after="0" w:line="240" w:lineRule="auto"/>
        <w:jc w:val="center"/>
        <w:rPr>
          <w:rFonts w:ascii="Arial" w:hAnsi="Arial" w:cs="Arial" w:eastAsia="Arial" w:hint="default"/>
          <w:sz w:val="21"/>
          <w:szCs w:val="21"/>
        </w:rPr>
        <w:sectPr>
          <w:pgSz w:w="11910" w:h="16840"/>
          <w:pgMar w:header="877" w:footer="1186" w:top="1100" w:bottom="1380" w:left="1460" w:right="0"/>
        </w:sectPr>
      </w:pPr>
    </w:p>
    <w:p>
      <w:pPr>
        <w:spacing w:line="240" w:lineRule="auto" w:before="7"/>
        <w:rPr>
          <w:rFonts w:ascii="宋体" w:hAnsi="宋体" w:cs="宋体" w:eastAsia="宋体" w:hint="default"/>
          <w:sz w:val="25"/>
          <w:szCs w:val="25"/>
        </w:rPr>
      </w:pPr>
    </w:p>
    <w:p>
      <w:pPr>
        <w:pStyle w:val="BodyText"/>
        <w:spacing w:line="240" w:lineRule="auto" w:before="26"/>
        <w:ind w:left="700" w:right="1662"/>
        <w:jc w:val="left"/>
      </w:pP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15"/>
        </w:rPr>
        <w:t> </w:t>
      </w:r>
      <w:r>
        <w:rPr>
          <w:spacing w:val="9"/>
        </w:rPr>
        <w:t>年度公司与中国联合网络通信有限公司天津市分公司的营业收入为</w:t>
      </w:r>
      <w:r>
        <w:rPr/>
      </w:r>
    </w:p>
    <w:p>
      <w:pPr>
        <w:pStyle w:val="BodyText"/>
        <w:spacing w:line="240" w:lineRule="auto" w:before="136"/>
        <w:ind w:left="220" w:right="0"/>
        <w:jc w:val="both"/>
      </w:pPr>
      <w:r>
        <w:rPr>
          <w:rFonts w:ascii="Times New Roman" w:hAnsi="Times New Roman" w:cs="Times New Roman" w:eastAsia="Times New Roman" w:hint="default"/>
        </w:rPr>
        <w:t>45,694,548.99</w:t>
      </w:r>
      <w:r>
        <w:rPr>
          <w:rFonts w:ascii="Times New Roman" w:hAnsi="Times New Roman" w:cs="Times New Roman" w:eastAsia="Times New Roman" w:hint="default"/>
          <w:spacing w:val="22"/>
        </w:rPr>
        <w:t> </w:t>
      </w:r>
      <w:r>
        <w:rPr>
          <w:spacing w:val="-4"/>
        </w:rPr>
        <w:t>元，其中母公司与中国联合网络通信有限公司天津市分公司的营业</w:t>
      </w:r>
    </w:p>
    <w:p>
      <w:pPr>
        <w:pStyle w:val="BodyText"/>
        <w:spacing w:line="338" w:lineRule="auto" w:before="135"/>
        <w:ind w:left="220" w:right="1796"/>
        <w:jc w:val="both"/>
      </w:pPr>
      <w:r>
        <w:rPr/>
        <w:t>收入为 </w:t>
      </w:r>
      <w:r>
        <w:rPr>
          <w:rFonts w:ascii="Times New Roman" w:hAnsi="Times New Roman" w:cs="Times New Roman" w:eastAsia="Times New Roman" w:hint="default"/>
        </w:rPr>
        <w:t>14,499,826.58</w:t>
      </w:r>
      <w:r>
        <w:rPr>
          <w:rFonts w:ascii="Times New Roman" w:hAnsi="Times New Roman" w:cs="Times New Roman" w:eastAsia="Times New Roman" w:hint="default"/>
          <w:spacing w:val="26"/>
        </w:rPr>
        <w:t> </w:t>
      </w:r>
      <w:r>
        <w:rPr/>
        <w:t>元，子公司与中国联合网络通信有限公司天津市分公司的 营业收入为</w:t>
      </w:r>
      <w:r>
        <w:rPr>
          <w:spacing w:val="-56"/>
        </w:rPr>
        <w:t> </w:t>
      </w:r>
      <w:r>
        <w:rPr>
          <w:rFonts w:ascii="Times New Roman" w:hAnsi="Times New Roman" w:cs="Times New Roman" w:eastAsia="Times New Roman" w:hint="default"/>
        </w:rPr>
        <w:t>31,194,722.41</w:t>
      </w:r>
      <w:r>
        <w:rPr>
          <w:rFonts w:ascii="Times New Roman" w:hAnsi="Times New Roman" w:cs="Times New Roman" w:eastAsia="Times New Roman" w:hint="default"/>
          <w:spacing w:val="5"/>
        </w:rPr>
        <w:t> </w:t>
      </w:r>
      <w:r>
        <w:rPr/>
        <w:t>元，子公司的营业收入主要系基于</w:t>
      </w:r>
      <w:r>
        <w:rPr>
          <w:spacing w:val="-55"/>
        </w:rPr>
        <w:t> </w:t>
      </w:r>
      <w:r>
        <w:rPr>
          <w:rFonts w:ascii="Times New Roman" w:hAnsi="Times New Roman" w:cs="Times New Roman" w:eastAsia="Times New Roman" w:hint="default"/>
        </w:rPr>
        <w:t>BI</w:t>
      </w:r>
      <w:r>
        <w:rPr>
          <w:rFonts w:ascii="Times New Roman" w:hAnsi="Times New Roman" w:cs="Times New Roman" w:eastAsia="Times New Roman" w:hint="default"/>
          <w:spacing w:val="1"/>
        </w:rPr>
        <w:t> </w:t>
      </w:r>
      <w:r>
        <w:rPr/>
        <w:t>的</w:t>
      </w:r>
      <w:r>
        <w:rPr>
          <w:spacing w:val="-53"/>
        </w:rPr>
        <w:t> </w:t>
      </w:r>
      <w:r>
        <w:rPr>
          <w:rFonts w:ascii="Times New Roman" w:hAnsi="Times New Roman" w:cs="Times New Roman" w:eastAsia="Times New Roman" w:hint="default"/>
        </w:rPr>
        <w:t>CRM</w:t>
      </w:r>
      <w:r>
        <w:rPr>
          <w:rFonts w:ascii="Times New Roman" w:hAnsi="Times New Roman" w:cs="Times New Roman" w:eastAsia="Times New Roman" w:hint="default"/>
          <w:spacing w:val="5"/>
        </w:rPr>
        <w:t> </w:t>
      </w:r>
      <w:r>
        <w:rPr/>
        <w:t>应用， 产生的代理收入等。</w:t>
      </w:r>
    </w:p>
    <w:p>
      <w:pPr>
        <w:pStyle w:val="BodyText"/>
        <w:spacing w:line="357" w:lineRule="auto" w:before="132"/>
        <w:ind w:left="220" w:right="1786" w:firstLine="479"/>
        <w:jc w:val="left"/>
      </w:pPr>
      <w:r>
        <w:rPr>
          <w:spacing w:val="-3"/>
        </w:rPr>
        <w:t>公司董事、监事、高级管理人员、核心技术人员、主要关联方或持有发行人</w:t>
      </w:r>
      <w:r>
        <w:rPr/>
        <w:t> </w:t>
      </w:r>
      <w:r>
        <w:rPr>
          <w:rFonts w:ascii="宋体" w:hAnsi="宋体" w:cs="宋体" w:eastAsia="宋体" w:hint="default"/>
        </w:rPr>
        <w:t>5%</w:t>
      </w:r>
      <w:r>
        <w:rPr/>
        <w:t>以上股份的股东在公司主要客户中未占有任何权益。</w:t>
      </w:r>
    </w:p>
    <w:p>
      <w:pPr>
        <w:spacing w:line="240" w:lineRule="auto" w:before="0"/>
        <w:rPr>
          <w:rFonts w:ascii="宋体" w:hAnsi="宋体" w:cs="宋体" w:eastAsia="宋体" w:hint="default"/>
          <w:sz w:val="24"/>
          <w:szCs w:val="24"/>
        </w:rPr>
      </w:pPr>
    </w:p>
    <w:p>
      <w:pPr>
        <w:pStyle w:val="Heading2"/>
        <w:spacing w:line="240" w:lineRule="auto" w:before="188"/>
        <w:ind w:left="220" w:right="0"/>
        <w:jc w:val="both"/>
        <w:rPr>
          <w:b w:val="0"/>
          <w:bCs w:val="0"/>
        </w:rPr>
      </w:pPr>
      <w:r>
        <w:rPr/>
        <w:t>（三）公司主要财务数据分析</w:t>
      </w:r>
      <w:r>
        <w:rPr>
          <w:b w:val="0"/>
          <w:bCs w:val="0"/>
        </w:rPr>
      </w:r>
    </w:p>
    <w:p>
      <w:pPr>
        <w:spacing w:line="240" w:lineRule="auto" w:before="9"/>
        <w:rPr>
          <w:rFonts w:ascii="宋体" w:hAnsi="宋体" w:cs="宋体" w:eastAsia="宋体" w:hint="default"/>
          <w:b/>
          <w:bCs/>
          <w:sz w:val="23"/>
          <w:szCs w:val="23"/>
        </w:rPr>
      </w:pPr>
    </w:p>
    <w:p>
      <w:pPr>
        <w:pStyle w:val="BodyText"/>
        <w:spacing w:line="240" w:lineRule="auto"/>
        <w:ind w:left="700" w:right="1662"/>
        <w:jc w:val="left"/>
      </w:pPr>
      <w:r>
        <w:rPr>
          <w:rFonts w:ascii="Arial" w:hAnsi="Arial" w:cs="Arial" w:eastAsia="Arial" w:hint="default"/>
        </w:rPr>
        <w:t>1</w:t>
      </w:r>
      <w:r>
        <w:rPr/>
        <w:t>、主要资产构成情况</w:t>
      </w:r>
    </w:p>
    <w:p>
      <w:pPr>
        <w:spacing w:before="144"/>
        <w:ind w:left="0" w:right="1887"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2006"/>
        <w:gridCol w:w="1361"/>
        <w:gridCol w:w="1183"/>
        <w:gridCol w:w="1361"/>
        <w:gridCol w:w="1183"/>
        <w:gridCol w:w="1429"/>
      </w:tblGrid>
      <w:tr>
        <w:trPr>
          <w:trHeight w:val="323" w:hRule="exact"/>
        </w:trPr>
        <w:tc>
          <w:tcPr>
            <w:tcW w:w="2006"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before="9"/>
              <w:ind w:right="0"/>
              <w:jc w:val="left"/>
              <w:rPr>
                <w:rFonts w:ascii="宋体" w:hAnsi="宋体" w:cs="宋体" w:eastAsia="宋体" w:hint="default"/>
                <w:sz w:val="23"/>
                <w:szCs w:val="23"/>
              </w:rPr>
            </w:pPr>
          </w:p>
          <w:p>
            <w:pPr>
              <w:pStyle w:val="TableParagraph"/>
              <w:tabs>
                <w:tab w:pos="422"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545"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38"/>
              <w:ind w:left="794" w:right="0"/>
              <w:jc w:val="left"/>
              <w:rPr>
                <w:rFonts w:ascii="Times New Roman" w:hAnsi="Times New Roman" w:cs="Times New Roman" w:eastAsia="Times New Roman" w:hint="default"/>
                <w:sz w:val="21"/>
                <w:szCs w:val="21"/>
              </w:rPr>
            </w:pPr>
            <w:r>
              <w:rPr>
                <w:rFonts w:ascii="Times New Roman"/>
                <w:b/>
                <w:sz w:val="21"/>
              </w:rPr>
              <w:t>2011.12.31</w:t>
            </w:r>
            <w:r>
              <w:rPr>
                <w:rFonts w:ascii="Times New Roman"/>
                <w:sz w:val="21"/>
              </w:rPr>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40" w:lineRule="auto" w:before="38"/>
              <w:ind w:left="794" w:right="0"/>
              <w:jc w:val="left"/>
              <w:rPr>
                <w:rFonts w:ascii="Times New Roman" w:hAnsi="Times New Roman" w:cs="Times New Roman" w:eastAsia="Times New Roman" w:hint="default"/>
                <w:sz w:val="21"/>
                <w:szCs w:val="21"/>
              </w:rPr>
            </w:pPr>
            <w:r>
              <w:rPr>
                <w:rFonts w:ascii="Times New Roman"/>
                <w:b/>
                <w:sz w:val="21"/>
              </w:rPr>
              <w:t>2010.12.31</w:t>
            </w:r>
            <w:r>
              <w:rPr>
                <w:rFonts w:ascii="Times New Roman"/>
                <w:sz w:val="21"/>
              </w:rPr>
            </w:r>
          </w:p>
        </w:tc>
        <w:tc>
          <w:tcPr>
            <w:tcW w:w="1429"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before="149"/>
              <w:ind w:left="103" w:right="0"/>
              <w:jc w:val="left"/>
              <w:rPr>
                <w:rFonts w:ascii="宋体" w:hAnsi="宋体" w:cs="宋体" w:eastAsia="宋体" w:hint="default"/>
                <w:sz w:val="21"/>
                <w:szCs w:val="21"/>
              </w:rPr>
            </w:pPr>
            <w:r>
              <w:rPr>
                <w:rFonts w:ascii="宋体" w:hAnsi="宋体" w:cs="宋体" w:eastAsia="宋体" w:hint="default"/>
                <w:b/>
                <w:bCs/>
                <w:sz w:val="21"/>
                <w:szCs w:val="21"/>
              </w:rPr>
              <w:t>变动幅度</w:t>
            </w:r>
            <w:r>
              <w:rPr>
                <w:rFonts w:ascii="宋体" w:hAnsi="宋体" w:cs="宋体" w:eastAsia="宋体" w:hint="default"/>
                <w:sz w:val="21"/>
                <w:szCs w:val="21"/>
              </w:rPr>
            </w:r>
          </w:p>
        </w:tc>
      </w:tr>
      <w:tr>
        <w:trPr>
          <w:trHeight w:val="322" w:hRule="exact"/>
        </w:trPr>
        <w:tc>
          <w:tcPr>
            <w:tcW w:w="2006" w:type="dxa"/>
            <w:vMerge/>
            <w:tcBorders>
              <w:left w:val="single" w:sz="4" w:space="0" w:color="000000"/>
              <w:right w:val="single" w:sz="4" w:space="0" w:color="000000"/>
            </w:tcBorders>
            <w:shd w:val="clear" w:color="auto" w:fill="DDDDDD"/>
          </w:tcPr>
          <w:p>
            <w:pPr/>
          </w:p>
        </w:tc>
        <w:tc>
          <w:tcPr>
            <w:tcW w:w="1361"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before="148"/>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8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2" w:lineRule="exact"/>
              <w:ind w:left="165" w:right="0"/>
              <w:jc w:val="left"/>
              <w:rPr>
                <w:rFonts w:ascii="宋体" w:hAnsi="宋体" w:cs="宋体" w:eastAsia="宋体" w:hint="default"/>
                <w:sz w:val="21"/>
                <w:szCs w:val="21"/>
              </w:rPr>
            </w:pPr>
            <w:r>
              <w:rPr>
                <w:rFonts w:ascii="宋体" w:hAnsi="宋体" w:cs="宋体" w:eastAsia="宋体" w:hint="default"/>
                <w:b/>
                <w:bCs/>
                <w:sz w:val="21"/>
                <w:szCs w:val="21"/>
              </w:rPr>
              <w:t>占总资产</w:t>
            </w:r>
            <w:r>
              <w:rPr>
                <w:rFonts w:ascii="宋体" w:hAnsi="宋体" w:cs="宋体" w:eastAsia="宋体" w:hint="default"/>
                <w:sz w:val="21"/>
                <w:szCs w:val="21"/>
              </w:rPr>
            </w:r>
          </w:p>
        </w:tc>
        <w:tc>
          <w:tcPr>
            <w:tcW w:w="1361" w:type="dxa"/>
            <w:vMerge w:val="restart"/>
            <w:tcBorders>
              <w:top w:val="single" w:sz="4" w:space="0" w:color="000000"/>
              <w:left w:val="single" w:sz="4" w:space="0" w:color="000000"/>
              <w:right w:val="single" w:sz="4" w:space="0" w:color="000000"/>
            </w:tcBorders>
            <w:shd w:val="clear" w:color="auto" w:fill="DDDDDD"/>
          </w:tcPr>
          <w:p>
            <w:pPr>
              <w:pStyle w:val="TableParagraph"/>
              <w:spacing w:line="240" w:lineRule="auto" w:before="148"/>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8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2" w:lineRule="exact"/>
              <w:ind w:left="165" w:right="0"/>
              <w:jc w:val="left"/>
              <w:rPr>
                <w:rFonts w:ascii="宋体" w:hAnsi="宋体" w:cs="宋体" w:eastAsia="宋体" w:hint="default"/>
                <w:sz w:val="21"/>
                <w:szCs w:val="21"/>
              </w:rPr>
            </w:pPr>
            <w:r>
              <w:rPr>
                <w:rFonts w:ascii="宋体" w:hAnsi="宋体" w:cs="宋体" w:eastAsia="宋体" w:hint="default"/>
                <w:b/>
                <w:bCs/>
                <w:sz w:val="21"/>
                <w:szCs w:val="21"/>
              </w:rPr>
              <w:t>占总资产</w:t>
            </w:r>
            <w:r>
              <w:rPr>
                <w:rFonts w:ascii="宋体" w:hAnsi="宋体" w:cs="宋体" w:eastAsia="宋体" w:hint="default"/>
                <w:sz w:val="21"/>
                <w:szCs w:val="21"/>
              </w:rPr>
            </w:r>
          </w:p>
        </w:tc>
        <w:tc>
          <w:tcPr>
            <w:tcW w:w="1429" w:type="dxa"/>
            <w:vMerge/>
            <w:tcBorders>
              <w:left w:val="single" w:sz="4" w:space="0" w:color="000000"/>
              <w:bottom w:val="single" w:sz="4" w:space="0" w:color="000000"/>
              <w:right w:val="single" w:sz="4" w:space="0" w:color="000000"/>
            </w:tcBorders>
            <w:shd w:val="clear" w:color="auto" w:fill="DDDDDD"/>
          </w:tcPr>
          <w:p>
            <w:pPr/>
          </w:p>
        </w:tc>
      </w:tr>
      <w:tr>
        <w:trPr>
          <w:trHeight w:val="322" w:hRule="exact"/>
        </w:trPr>
        <w:tc>
          <w:tcPr>
            <w:tcW w:w="2006" w:type="dxa"/>
            <w:vMerge/>
            <w:tcBorders>
              <w:left w:val="single" w:sz="4" w:space="0" w:color="000000"/>
              <w:bottom w:val="single" w:sz="4" w:space="0" w:color="000000"/>
              <w:right w:val="single" w:sz="4" w:space="0" w:color="000000"/>
            </w:tcBorders>
            <w:shd w:val="clear" w:color="auto" w:fill="DDDDDD"/>
          </w:tcPr>
          <w:p>
            <w:pPr/>
          </w:p>
        </w:tc>
        <w:tc>
          <w:tcPr>
            <w:tcW w:w="1361" w:type="dxa"/>
            <w:vMerge/>
            <w:tcBorders>
              <w:left w:val="single" w:sz="4" w:space="0" w:color="000000"/>
              <w:bottom w:val="single" w:sz="4" w:space="0" w:color="000000"/>
              <w:right w:val="single" w:sz="4" w:space="0" w:color="000000"/>
            </w:tcBorders>
            <w:shd w:val="clear" w:color="auto" w:fill="DDDDDD"/>
          </w:tcPr>
          <w:p>
            <w:pPr/>
          </w:p>
        </w:tc>
        <w:tc>
          <w:tcPr>
            <w:tcW w:w="118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2" w:lineRule="exact"/>
              <w:ind w:left="374" w:right="0"/>
              <w:jc w:val="left"/>
              <w:rPr>
                <w:rFonts w:ascii="宋体" w:hAnsi="宋体" w:cs="宋体" w:eastAsia="宋体" w:hint="default"/>
                <w:sz w:val="21"/>
                <w:szCs w:val="21"/>
              </w:rPr>
            </w:pPr>
            <w:r>
              <w:rPr>
                <w:rFonts w:ascii="宋体" w:hAnsi="宋体" w:cs="宋体" w:eastAsia="宋体" w:hint="default"/>
                <w:b/>
                <w:bCs/>
                <w:sz w:val="21"/>
                <w:szCs w:val="21"/>
              </w:rPr>
              <w:t>比重</w:t>
            </w:r>
            <w:r>
              <w:rPr>
                <w:rFonts w:ascii="宋体" w:hAnsi="宋体" w:cs="宋体" w:eastAsia="宋体" w:hint="default"/>
                <w:sz w:val="21"/>
                <w:szCs w:val="21"/>
              </w:rPr>
            </w:r>
          </w:p>
        </w:tc>
        <w:tc>
          <w:tcPr>
            <w:tcW w:w="1361" w:type="dxa"/>
            <w:vMerge/>
            <w:tcBorders>
              <w:left w:val="single" w:sz="4" w:space="0" w:color="000000"/>
              <w:bottom w:val="single" w:sz="4" w:space="0" w:color="000000"/>
              <w:right w:val="single" w:sz="4" w:space="0" w:color="000000"/>
            </w:tcBorders>
            <w:shd w:val="clear" w:color="auto" w:fill="DDDDDD"/>
          </w:tcPr>
          <w:p>
            <w:pPr/>
          </w:p>
        </w:tc>
        <w:tc>
          <w:tcPr>
            <w:tcW w:w="1183"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2" w:lineRule="exact"/>
              <w:ind w:left="374" w:right="0"/>
              <w:jc w:val="left"/>
              <w:rPr>
                <w:rFonts w:ascii="宋体" w:hAnsi="宋体" w:cs="宋体" w:eastAsia="宋体" w:hint="default"/>
                <w:sz w:val="21"/>
                <w:szCs w:val="21"/>
              </w:rPr>
            </w:pPr>
            <w:r>
              <w:rPr>
                <w:rFonts w:ascii="宋体" w:hAnsi="宋体" w:cs="宋体" w:eastAsia="宋体" w:hint="default"/>
                <w:b/>
                <w:bCs/>
                <w:sz w:val="21"/>
                <w:szCs w:val="21"/>
              </w:rPr>
              <w:t>比重</w:t>
            </w:r>
            <w:r>
              <w:rPr>
                <w:rFonts w:ascii="宋体" w:hAnsi="宋体" w:cs="宋体" w:eastAsia="宋体" w:hint="default"/>
                <w:sz w:val="21"/>
                <w:szCs w:val="21"/>
              </w:rPr>
            </w:r>
          </w:p>
        </w:tc>
        <w:tc>
          <w:tcPr>
            <w:tcW w:w="142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8" w:lineRule="exact"/>
              <w:ind w:left="324"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461"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sz w:val="21"/>
                <w:szCs w:val="21"/>
              </w:rPr>
              <w:t>货币资金</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Arial" w:hAnsi="Arial" w:cs="Arial" w:eastAsia="Arial" w:hint="default"/>
                <w:sz w:val="21"/>
                <w:szCs w:val="21"/>
              </w:rPr>
            </w:pPr>
            <w:r>
              <w:rPr>
                <w:rFonts w:ascii="Arial"/>
                <w:spacing w:val="-1"/>
                <w:sz w:val="21"/>
              </w:rPr>
              <w:t>53,850.83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Arial" w:hAnsi="Arial" w:cs="Arial" w:eastAsia="Arial" w:hint="default"/>
                <w:sz w:val="21"/>
                <w:szCs w:val="21"/>
              </w:rPr>
            </w:pPr>
            <w:r>
              <w:rPr>
                <w:rFonts w:ascii="Arial"/>
                <w:spacing w:val="-1"/>
                <w:sz w:val="21"/>
              </w:rPr>
              <w:t>73.18%</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Arial" w:hAnsi="Arial" w:cs="Arial" w:eastAsia="Arial" w:hint="default"/>
                <w:sz w:val="21"/>
                <w:szCs w:val="21"/>
              </w:rPr>
            </w:pPr>
            <w:r>
              <w:rPr>
                <w:rFonts w:ascii="Arial"/>
                <w:spacing w:val="-1"/>
                <w:sz w:val="21"/>
              </w:rPr>
              <w:t>5,248.28</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Arial" w:hAnsi="Arial" w:cs="Arial" w:eastAsia="Arial" w:hint="default"/>
                <w:sz w:val="21"/>
                <w:szCs w:val="21"/>
              </w:rPr>
            </w:pPr>
            <w:r>
              <w:rPr>
                <w:rFonts w:ascii="Arial"/>
                <w:spacing w:val="-1"/>
                <w:sz w:val="21"/>
              </w:rPr>
              <w:t>40.52%</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Arial" w:hAnsi="Arial" w:cs="Arial" w:eastAsia="Arial" w:hint="default"/>
                <w:sz w:val="21"/>
                <w:szCs w:val="21"/>
              </w:rPr>
            </w:pPr>
            <w:r>
              <w:rPr>
                <w:rFonts w:ascii="Arial"/>
                <w:spacing w:val="-1"/>
                <w:sz w:val="21"/>
              </w:rPr>
              <w:t>926.07%</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应收账款</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10,139.63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13.78%</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6,571.82</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50.74%</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54.29%</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应收利息</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458.57</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0.62%</w:t>
            </w:r>
          </w:p>
        </w:tc>
        <w:tc>
          <w:tcPr>
            <w:tcW w:w="136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0.00%</w:t>
            </w:r>
          </w:p>
        </w:tc>
        <w:tc>
          <w:tcPr>
            <w:tcW w:w="14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hAnsi="宋体" w:cs="宋体" w:eastAsia="宋体" w:hint="default"/>
                <w:sz w:val="21"/>
                <w:szCs w:val="21"/>
              </w:rPr>
              <w:t>预付账款</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z w:val="21"/>
              </w:rPr>
              <w:t>141.95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0.19%</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Arial" w:hAnsi="Arial" w:cs="Arial" w:eastAsia="Arial" w:hint="default"/>
                <w:sz w:val="21"/>
                <w:szCs w:val="21"/>
              </w:rPr>
            </w:pPr>
            <w:r>
              <w:rPr>
                <w:rFonts w:ascii="Arial"/>
                <w:spacing w:val="-1"/>
                <w:sz w:val="21"/>
              </w:rPr>
              <w:t>23.15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0.18%</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513.17%</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其他应收款</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1,678.23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2.28%</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151.76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1.17%</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1005.77%</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存货</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145.36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0.20%</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377.33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2.91%</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-61.48%</w:t>
            </w:r>
          </w:p>
        </w:tc>
      </w:tr>
      <w:tr>
        <w:trPr>
          <w:trHeight w:val="324"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66,414.57</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90.25%</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12,372.34</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95.52%</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436.80%</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固定资产</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w:hAnsi="Arial" w:cs="Arial" w:eastAsia="Arial" w:hint="default"/>
                <w:sz w:val="21"/>
                <w:szCs w:val="21"/>
              </w:rPr>
            </w:pPr>
            <w:r>
              <w:rPr>
                <w:rFonts w:ascii="Arial"/>
                <w:spacing w:val="-1"/>
                <w:sz w:val="21"/>
              </w:rPr>
              <w:t>1,483.09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2.02%</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341.69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2.64%</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334.04%</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无形资产</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139.01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0.19%</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199.09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1.54%</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-30.18%</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商誉</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3,530.02</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4.80%</w:t>
            </w:r>
          </w:p>
        </w:tc>
        <w:tc>
          <w:tcPr>
            <w:tcW w:w="136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0.00%</w:t>
            </w:r>
          </w:p>
        </w:tc>
        <w:tc>
          <w:tcPr>
            <w:tcW w:w="14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开发支出</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1,971.55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2.68%</w:t>
            </w:r>
          </w:p>
        </w:tc>
        <w:tc>
          <w:tcPr>
            <w:tcW w:w="136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0.00%</w:t>
            </w:r>
          </w:p>
        </w:tc>
        <w:tc>
          <w:tcPr>
            <w:tcW w:w="142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长期待摊费用</w:t>
            </w:r>
          </w:p>
        </w:tc>
        <w:tc>
          <w:tcPr>
            <w:tcW w:w="136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0.00%</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Arial" w:hAnsi="Arial" w:cs="Arial" w:eastAsia="Arial" w:hint="default"/>
                <w:sz w:val="21"/>
                <w:szCs w:val="21"/>
              </w:rPr>
            </w:pPr>
            <w:r>
              <w:rPr>
                <w:rFonts w:ascii="Arial"/>
                <w:spacing w:val="-1"/>
                <w:sz w:val="21"/>
              </w:rPr>
              <w:t>5.89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0.05%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Arial" w:hAnsi="Arial" w:cs="Arial" w:eastAsia="Arial" w:hint="default"/>
                <w:sz w:val="21"/>
                <w:szCs w:val="21"/>
              </w:rPr>
            </w:pPr>
            <w:r>
              <w:rPr>
                <w:rFonts w:ascii="Arial"/>
                <w:spacing w:val="-1"/>
                <w:sz w:val="21"/>
              </w:rPr>
              <w:t>-100.00%</w:t>
            </w:r>
          </w:p>
        </w:tc>
      </w:tr>
      <w:tr>
        <w:trPr>
          <w:trHeight w:val="324"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递延所得税资产</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sz w:val="21"/>
              </w:rPr>
              <w:t>48.55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0.07%</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sz w:val="21"/>
              </w:rPr>
              <w:t>33.93</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0.26%</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43.09%</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7,172.22</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9.75%</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580.6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4.48%</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1135.31%</w:t>
            </w:r>
          </w:p>
        </w:tc>
      </w:tr>
      <w:tr>
        <w:trPr>
          <w:trHeight w:val="322" w:hRule="exact"/>
        </w:trPr>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73,586.79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100.00%</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12,952.94</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100.00%</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Arial" w:hAnsi="Arial" w:cs="Arial" w:eastAsia="Arial" w:hint="default"/>
                <w:sz w:val="21"/>
                <w:szCs w:val="21"/>
              </w:rPr>
            </w:pPr>
            <w:r>
              <w:rPr>
                <w:rFonts w:ascii="Arial"/>
                <w:spacing w:val="-1"/>
                <w:sz w:val="21"/>
              </w:rPr>
              <w:t>468.11%</w:t>
            </w:r>
          </w:p>
        </w:tc>
      </w:tr>
    </w:tbl>
    <w:p>
      <w:pPr>
        <w:spacing w:line="240" w:lineRule="auto" w:before="11"/>
        <w:rPr>
          <w:rFonts w:ascii="宋体" w:hAnsi="宋体" w:cs="宋体" w:eastAsia="宋体" w:hint="default"/>
          <w:sz w:val="6"/>
          <w:szCs w:val="6"/>
        </w:rPr>
      </w:pPr>
    </w:p>
    <w:p>
      <w:pPr>
        <w:pStyle w:val="BodyText"/>
        <w:spacing w:line="338" w:lineRule="auto" w:before="26"/>
        <w:ind w:left="220" w:right="1794" w:firstLine="479"/>
        <w:jc w:val="both"/>
      </w:pPr>
      <w:r>
        <w:rPr>
          <w:rFonts w:ascii="Times New Roman" w:hAnsi="Times New Roman" w:cs="Times New Roman" w:eastAsia="Times New Roman" w:hint="default"/>
          <w:spacing w:val="-3"/>
        </w:rPr>
        <w:t>2011 </w:t>
      </w:r>
      <w:r>
        <w:rPr/>
        <w:t>年末资产总额为 </w:t>
      </w:r>
      <w:r>
        <w:rPr>
          <w:rFonts w:ascii="Times New Roman" w:hAnsi="Times New Roman" w:cs="Times New Roman" w:eastAsia="Times New Roman" w:hint="default"/>
        </w:rPr>
        <w:t>73,586.79 </w:t>
      </w:r>
      <w:r>
        <w:rPr/>
        <w:t>万元，比上年同期增加 </w:t>
      </w:r>
      <w:r>
        <w:rPr>
          <w:rFonts w:ascii="Times New Roman" w:hAnsi="Times New Roman" w:cs="Times New Roman" w:eastAsia="Times New Roman" w:hint="default"/>
        </w:rPr>
        <w:t>60,633.85</w:t>
      </w:r>
      <w:r>
        <w:rPr>
          <w:rFonts w:ascii="Times New Roman" w:hAnsi="Times New Roman" w:cs="Times New Roman" w:eastAsia="Times New Roman" w:hint="default"/>
          <w:spacing w:val="-21"/>
        </w:rPr>
        <w:t> </w:t>
      </w:r>
      <w:r>
        <w:rPr/>
        <w:t>万元，增 幅达</w:t>
      </w:r>
      <w:r>
        <w:rPr>
          <w:spacing w:val="-60"/>
        </w:rPr>
        <w:t> </w:t>
      </w:r>
      <w:r>
        <w:rPr>
          <w:rFonts w:ascii="Times New Roman" w:hAnsi="Times New Roman" w:cs="Times New Roman" w:eastAsia="Times New Roman" w:hint="default"/>
          <w:spacing w:val="-3"/>
        </w:rPr>
        <w:t>468.111%</w:t>
      </w:r>
      <w:r>
        <w:rPr>
          <w:spacing w:val="-3"/>
        </w:rPr>
        <w:t>。</w:t>
      </w:r>
      <w:r>
        <w:rPr>
          <w:spacing w:val="2"/>
        </w:rPr>
        <w:t> </w:t>
      </w:r>
      <w:r>
        <w:rPr/>
        <w:t>其中流动资产为</w:t>
      </w:r>
      <w:r>
        <w:rPr>
          <w:spacing w:val="-59"/>
        </w:rPr>
        <w:t> </w:t>
      </w:r>
      <w:r>
        <w:rPr>
          <w:rFonts w:ascii="Times New Roman" w:hAnsi="Times New Roman" w:cs="Times New Roman" w:eastAsia="Times New Roman" w:hint="default"/>
        </w:rPr>
        <w:t>66,414.57</w:t>
      </w:r>
      <w:r>
        <w:rPr>
          <w:rFonts w:ascii="Times New Roman" w:hAnsi="Times New Roman" w:cs="Times New Roman" w:eastAsia="Times New Roman" w:hint="default"/>
          <w:spacing w:val="3"/>
        </w:rPr>
        <w:t> </w:t>
      </w:r>
      <w:r>
        <w:rPr/>
        <w:t>万元，占总资产的</w:t>
      </w:r>
      <w:r>
        <w:rPr>
          <w:spacing w:val="-59"/>
        </w:rPr>
        <w:t> </w:t>
      </w:r>
      <w:r>
        <w:rPr>
          <w:rFonts w:ascii="Times New Roman" w:hAnsi="Times New Roman" w:cs="Times New Roman" w:eastAsia="Times New Roman" w:hint="default"/>
        </w:rPr>
        <w:t>90.25%</w:t>
      </w:r>
      <w:r>
        <w:rPr/>
        <w:t>，流动资 产比上年同期增加</w:t>
      </w:r>
      <w:r>
        <w:rPr>
          <w:spacing w:val="-59"/>
        </w:rPr>
        <w:t> </w:t>
      </w:r>
      <w:r>
        <w:rPr>
          <w:rFonts w:ascii="Times New Roman" w:hAnsi="Times New Roman" w:cs="Times New Roman" w:eastAsia="Times New Roman" w:hint="default"/>
        </w:rPr>
        <w:t>54,042.23</w:t>
      </w:r>
      <w:r>
        <w:rPr>
          <w:rFonts w:ascii="Times New Roman" w:hAnsi="Times New Roman" w:cs="Times New Roman" w:eastAsia="Times New Roman" w:hint="default"/>
          <w:spacing w:val="1"/>
        </w:rPr>
        <w:t> </w:t>
      </w:r>
      <w:r>
        <w:rPr/>
        <w:t>万元，同比增长</w:t>
      </w:r>
      <w:r>
        <w:rPr>
          <w:spacing w:val="-61"/>
        </w:rPr>
        <w:t> </w:t>
      </w:r>
      <w:r>
        <w:rPr>
          <w:rFonts w:ascii="Times New Roman" w:hAnsi="Times New Roman" w:cs="Times New Roman" w:eastAsia="Times New Roman" w:hint="default"/>
        </w:rPr>
        <w:t>436.80%</w:t>
      </w:r>
      <w:r>
        <w:rPr/>
        <w:t>；</w:t>
      </w:r>
      <w:r>
        <w:rPr>
          <w:spacing w:val="-1"/>
        </w:rPr>
        <w:t> </w:t>
      </w:r>
      <w:r>
        <w:rPr/>
        <w:t>非流动资产为</w:t>
      </w:r>
      <w:r>
        <w:rPr>
          <w:spacing w:val="-58"/>
        </w:rPr>
        <w:t> </w:t>
      </w:r>
      <w:r>
        <w:rPr>
          <w:rFonts w:ascii="Times New Roman" w:hAnsi="Times New Roman" w:cs="Times New Roman" w:eastAsia="Times New Roman" w:hint="default"/>
        </w:rPr>
        <w:t>7,172.22 </w:t>
      </w:r>
      <w:r>
        <w:rPr>
          <w:spacing w:val="-3"/>
        </w:rPr>
        <w:t>万元，占总资产的</w:t>
      </w:r>
      <w:r>
        <w:rPr>
          <w:spacing w:val="-63"/>
        </w:rPr>
        <w:t> </w:t>
      </w:r>
      <w:r>
        <w:rPr>
          <w:rFonts w:ascii="Times New Roman" w:hAnsi="Times New Roman" w:cs="Times New Roman" w:eastAsia="Times New Roman" w:hint="default"/>
        </w:rPr>
        <w:t>9.75%</w:t>
      </w:r>
      <w:r>
        <w:rPr/>
        <w:t>，非流动资产比上年同期增加</w:t>
      </w:r>
      <w:r>
        <w:rPr>
          <w:spacing w:val="-63"/>
        </w:rPr>
        <w:t> </w:t>
      </w:r>
      <w:r>
        <w:rPr>
          <w:rFonts w:ascii="Times New Roman" w:hAnsi="Times New Roman" w:cs="Times New Roman" w:eastAsia="Times New Roman" w:hint="default"/>
        </w:rPr>
        <w:t>6,591.62</w:t>
      </w:r>
      <w:r>
        <w:rPr>
          <w:rFonts w:ascii="Times New Roman" w:hAnsi="Times New Roman" w:cs="Times New Roman" w:eastAsia="Times New Roman" w:hint="default"/>
          <w:spacing w:val="-3"/>
        </w:rPr>
        <w:t> </w:t>
      </w:r>
      <w:r>
        <w:rPr>
          <w:spacing w:val="-3"/>
        </w:rPr>
        <w:t>万元，同比增长</w:t>
      </w:r>
      <w:r>
        <w:rPr/>
        <w:t> </w:t>
      </w:r>
      <w:r>
        <w:rPr>
          <w:rFonts w:ascii="Times New Roman" w:hAnsi="Times New Roman" w:cs="Times New Roman" w:eastAsia="Times New Roman" w:hint="default"/>
        </w:rPr>
        <w:t>1,135.31%</w:t>
      </w:r>
      <w:r>
        <w:rPr/>
        <w:t>。具体各项资产增减波动原因如下：</w:t>
      </w:r>
    </w:p>
    <w:p>
      <w:pPr>
        <w:spacing w:after="0" w:line="338" w:lineRule="auto"/>
        <w:jc w:val="both"/>
        <w:sectPr>
          <w:pgSz w:w="11910" w:h="16840"/>
          <w:pgMar w:header="877" w:footer="1186" w:top="1100" w:bottom="1380" w:left="1580" w:right="0"/>
        </w:sectPr>
      </w:pPr>
    </w:p>
    <w:p>
      <w:pPr>
        <w:spacing w:line="240" w:lineRule="auto" w:before="7"/>
        <w:rPr>
          <w:rFonts w:ascii="宋体" w:hAnsi="宋体" w:cs="宋体" w:eastAsia="宋体" w:hint="default"/>
          <w:sz w:val="19"/>
          <w:szCs w:val="19"/>
        </w:rPr>
      </w:pPr>
    </w:p>
    <w:p>
      <w:pPr>
        <w:pStyle w:val="BodyText"/>
        <w:spacing w:line="338" w:lineRule="auto" w:before="26"/>
        <w:ind w:left="220" w:right="1785" w:firstLine="479"/>
        <w:jc w:val="left"/>
      </w:pPr>
      <w:r>
        <w:rPr/>
        <w:t>货币资金期末较期初增加</w:t>
      </w:r>
      <w:r>
        <w:rPr>
          <w:spacing w:val="-43"/>
        </w:rPr>
        <w:t> </w:t>
      </w:r>
      <w:r>
        <w:rPr>
          <w:rFonts w:ascii="Times New Roman" w:hAnsi="Times New Roman" w:cs="Times New Roman" w:eastAsia="Times New Roman" w:hint="default"/>
          <w:spacing w:val="-3"/>
        </w:rPr>
        <w:t>926.07%</w:t>
      </w:r>
      <w:r>
        <w:rPr>
          <w:spacing w:val="-3"/>
        </w:rPr>
        <w:t>，主要原因为：公司上市发行股票收到的</w:t>
      </w:r>
      <w:r>
        <w:rPr/>
        <w:t> 募集资金；</w:t>
      </w:r>
    </w:p>
    <w:p>
      <w:pPr>
        <w:pStyle w:val="BodyText"/>
        <w:spacing w:line="338" w:lineRule="auto" w:before="53"/>
        <w:ind w:left="220" w:right="1798" w:firstLine="479"/>
        <w:jc w:val="both"/>
      </w:pPr>
      <w:r>
        <w:rPr/>
        <w:t>应收账款期末余额较期初增加了</w:t>
      </w:r>
      <w:r>
        <w:rPr>
          <w:spacing w:val="-36"/>
        </w:rPr>
        <w:t> </w:t>
      </w:r>
      <w:r>
        <w:rPr>
          <w:rFonts w:ascii="Times New Roman" w:hAnsi="Times New Roman" w:cs="Times New Roman" w:eastAsia="Times New Roman" w:hint="default"/>
        </w:rPr>
        <w:t>54.29%</w:t>
      </w:r>
      <w:r>
        <w:rPr/>
        <w:t>，主要原因为：</w:t>
      </w:r>
      <w:r>
        <w:rPr>
          <w:rFonts w:ascii="Times New Roman" w:hAnsi="Times New Roman" w:cs="Times New Roman" w:eastAsia="Times New Roman" w:hint="default"/>
        </w:rPr>
        <w:t>1</w:t>
      </w:r>
      <w:r>
        <w:rPr/>
        <w:t>、公司</w:t>
      </w:r>
      <w:r>
        <w:rPr>
          <w:spacing w:val="-3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4"/>
        </w:rPr>
        <w:t> </w:t>
      </w:r>
      <w:r>
        <w:rPr/>
        <w:t>年企 业数据平台及 </w:t>
      </w:r>
      <w:r>
        <w:rPr>
          <w:rFonts w:ascii="Times New Roman" w:hAnsi="Times New Roman" w:cs="Times New Roman" w:eastAsia="Times New Roman" w:hint="default"/>
        </w:rPr>
        <w:t>BI </w:t>
      </w:r>
      <w:r>
        <w:rPr/>
        <w:t>的 </w:t>
      </w:r>
      <w:r>
        <w:rPr>
          <w:rFonts w:ascii="Times New Roman" w:hAnsi="Times New Roman" w:cs="Times New Roman" w:eastAsia="Times New Roman" w:hint="default"/>
        </w:rPr>
        <w:t>CRM</w:t>
      </w:r>
      <w:r>
        <w:rPr>
          <w:rFonts w:ascii="Times New Roman" w:hAnsi="Times New Roman" w:cs="Times New Roman" w:eastAsia="Times New Roman" w:hint="default"/>
          <w:spacing w:val="-32"/>
        </w:rPr>
        <w:t> </w:t>
      </w:r>
      <w:r>
        <w:rPr/>
        <w:t>应用业务收入规模大幅增长引起相关的应收款项相应 增加；</w:t>
      </w:r>
      <w:r>
        <w:rPr>
          <w:rFonts w:ascii="Times New Roman" w:hAnsi="Times New Roman" w:cs="Times New Roman" w:eastAsia="Times New Roman" w:hint="default"/>
        </w:rPr>
        <w:t>2</w:t>
      </w:r>
      <w:r>
        <w:rPr/>
        <w:t>、本年度公司合并了东华信通资产负债表也导致应收账款有所增加。</w:t>
      </w:r>
    </w:p>
    <w:p>
      <w:pPr>
        <w:pStyle w:val="BodyText"/>
        <w:spacing w:line="355" w:lineRule="auto" w:before="27"/>
        <w:ind w:left="220" w:right="1662" w:firstLine="359"/>
        <w:jc w:val="left"/>
      </w:pPr>
      <w:r>
        <w:rPr/>
        <w:t>应收利息系募集资金部分以定期存款的形式存放于银行，按照存款期限及利 率计算的截止</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日应收利息；</w:t>
      </w:r>
    </w:p>
    <w:p>
      <w:pPr>
        <w:pStyle w:val="BodyText"/>
        <w:spacing w:line="336" w:lineRule="auto" w:before="8"/>
        <w:ind w:left="220" w:right="1783" w:firstLine="239"/>
        <w:jc w:val="left"/>
      </w:pPr>
      <w:r>
        <w:rPr/>
        <w:t>其他应收款期末余额较期初增加了</w:t>
      </w:r>
      <w:r>
        <w:rPr>
          <w:spacing w:val="4"/>
        </w:rPr>
        <w:t> </w:t>
      </w:r>
      <w:r>
        <w:rPr>
          <w:rFonts w:ascii="Times New Roman" w:hAnsi="Times New Roman" w:cs="Times New Roman" w:eastAsia="Times New Roman" w:hint="default"/>
        </w:rPr>
        <w:t>1005.77%</w:t>
      </w:r>
      <w:r>
        <w:rPr/>
        <w:t>，主要系公司合并东华信通大额 其他应收款所导致；</w:t>
      </w:r>
    </w:p>
    <w:p>
      <w:pPr>
        <w:pStyle w:val="BodyText"/>
        <w:spacing w:line="355" w:lineRule="auto" w:before="58"/>
        <w:ind w:left="220" w:right="1687" w:firstLine="239"/>
        <w:jc w:val="left"/>
      </w:pPr>
      <w:r>
        <w:rPr/>
        <w:t>公司存货主要为未完工项目的劳务成本，本年度末存货余额较期初大幅减少， 主要系本年度末未完工项目较年初减少所致。</w:t>
      </w:r>
    </w:p>
    <w:p>
      <w:pPr>
        <w:pStyle w:val="BodyText"/>
        <w:spacing w:line="338" w:lineRule="auto" w:before="38"/>
        <w:ind w:left="220" w:right="1674" w:firstLine="479"/>
        <w:jc w:val="left"/>
      </w:pPr>
      <w:r>
        <w:rPr/>
        <w:t>固定资产期末余额较期初增加了</w:t>
      </w:r>
      <w:r>
        <w:rPr>
          <w:spacing w:val="2"/>
        </w:rPr>
        <w:t> </w:t>
      </w:r>
      <w:r>
        <w:rPr>
          <w:rFonts w:ascii="Times New Roman" w:hAnsi="Times New Roman" w:cs="Times New Roman" w:eastAsia="Times New Roman" w:hint="default"/>
        </w:rPr>
        <w:t>334.04%</w:t>
      </w:r>
      <w:r>
        <w:rPr/>
        <w:t>，主要系：</w:t>
      </w:r>
      <w:r>
        <w:rPr>
          <w:rFonts w:ascii="Times New Roman" w:hAnsi="Times New Roman" w:cs="Times New Roman" w:eastAsia="Times New Roman" w:hint="default"/>
        </w:rPr>
        <w:t>1</w:t>
      </w:r>
      <w:r>
        <w:rPr/>
        <w:t>、本年度新设立天津 </w:t>
      </w:r>
      <w:r>
        <w:rPr>
          <w:spacing w:val="-3"/>
        </w:rPr>
        <w:t>子公司以及合并了东华信通资产负债表；</w:t>
      </w:r>
      <w:r>
        <w:rPr>
          <w:rFonts w:ascii="Times New Roman" w:hAnsi="Times New Roman" w:cs="Times New Roman" w:eastAsia="Times New Roman" w:hint="default"/>
          <w:spacing w:val="-3"/>
        </w:rPr>
        <w:t>2</w:t>
      </w:r>
      <w:r>
        <w:rPr>
          <w:spacing w:val="-3"/>
        </w:rPr>
        <w:t>、报告期内，公司新添置了电子设备、</w:t>
      </w:r>
      <w:r>
        <w:rPr>
          <w:spacing w:val="-108"/>
        </w:rPr>
        <w:t> </w:t>
      </w:r>
      <w:r>
        <w:rPr>
          <w:spacing w:val="-108"/>
        </w:rPr>
      </w:r>
      <w:r>
        <w:rPr/>
        <w:t>运输设备等固定资产；</w:t>
      </w:r>
    </w:p>
    <w:p>
      <w:pPr>
        <w:pStyle w:val="BodyText"/>
        <w:spacing w:line="357" w:lineRule="auto" w:before="53"/>
        <w:ind w:left="220" w:right="1796" w:firstLine="719"/>
        <w:jc w:val="right"/>
      </w:pPr>
      <w:r>
        <w:rPr>
          <w:spacing w:val="-3"/>
        </w:rPr>
        <w:t>本年度，公司商誉增加，主要系：报告期内，公司收购了北京东华信通信</w:t>
      </w:r>
      <w:r>
        <w:rPr/>
        <w:t> </w:t>
      </w:r>
      <w:r>
        <w:rPr>
          <w:spacing w:val="-3"/>
        </w:rPr>
        <w:t>息技术有限公司，依据《企业会计准则》有关商誉的计算方法，北京东华信通信</w:t>
      </w:r>
    </w:p>
    <w:p>
      <w:pPr>
        <w:pStyle w:val="BodyText"/>
        <w:spacing w:line="240" w:lineRule="auto" w:before="36"/>
        <w:ind w:left="220" w:right="1662"/>
        <w:jc w:val="left"/>
      </w:pPr>
      <w:r>
        <w:rPr>
          <w:spacing w:val="16"/>
        </w:rPr>
        <w:t>息技术有限公司经审计 </w:t>
      </w:r>
      <w:r>
        <w:rPr>
          <w:rFonts w:ascii="Times New Roman" w:hAnsi="Times New Roman" w:cs="Times New Roman" w:eastAsia="Times New Roman" w:hint="default"/>
          <w:spacing w:val="-3"/>
        </w:rPr>
        <w:t>2011   </w:t>
      </w:r>
      <w:r>
        <w:rPr>
          <w:spacing w:val="15"/>
        </w:rPr>
        <w:t>年度净资产为 </w:t>
      </w:r>
      <w:r>
        <w:rPr>
          <w:rFonts w:ascii="Times New Roman" w:hAnsi="Times New Roman" w:cs="Times New Roman" w:eastAsia="Times New Roman" w:hint="default"/>
        </w:rPr>
        <w:t>16,699,776.79 </w:t>
      </w:r>
      <w:r>
        <w:rPr>
          <w:rFonts w:ascii="Times New Roman" w:hAnsi="Times New Roman" w:cs="Times New Roman" w:eastAsia="Times New Roman" w:hint="default"/>
          <w:spacing w:val="9"/>
        </w:rPr>
        <w:t> </w:t>
      </w:r>
      <w:r>
        <w:rPr>
          <w:spacing w:val="19"/>
        </w:rPr>
        <w:t>元，收购价格为</w:t>
      </w:r>
      <w:r>
        <w:rPr/>
      </w:r>
    </w:p>
    <w:p>
      <w:pPr>
        <w:pStyle w:val="BodyText"/>
        <w:spacing w:line="240" w:lineRule="auto" w:before="133"/>
        <w:ind w:left="220" w:right="1662"/>
        <w:jc w:val="left"/>
      </w:pPr>
      <w:r>
        <w:rPr>
          <w:rFonts w:ascii="Times New Roman" w:hAnsi="Times New Roman" w:cs="Times New Roman" w:eastAsia="Times New Roman" w:hint="default"/>
        </w:rPr>
        <w:t>52,000,000.00</w:t>
      </w:r>
      <w:r>
        <w:rPr>
          <w:rFonts w:ascii="Times New Roman" w:hAnsi="Times New Roman" w:cs="Times New Roman" w:eastAsia="Times New Roman" w:hint="default"/>
          <w:spacing w:val="-1"/>
        </w:rPr>
        <w:t> </w:t>
      </w:r>
      <w:r>
        <w:rPr/>
        <w:t>元，差额</w:t>
      </w:r>
      <w:r>
        <w:rPr>
          <w:spacing w:val="-60"/>
        </w:rPr>
        <w:t> </w:t>
      </w:r>
      <w:r>
        <w:rPr>
          <w:rFonts w:ascii="Times New Roman" w:hAnsi="Times New Roman" w:cs="Times New Roman" w:eastAsia="Times New Roman" w:hint="default"/>
        </w:rPr>
        <w:t>35,300,223.21 </w:t>
      </w:r>
      <w:r>
        <w:rPr/>
        <w:t>作为商誉；</w:t>
      </w:r>
    </w:p>
    <w:p>
      <w:pPr>
        <w:pStyle w:val="BodyText"/>
        <w:spacing w:line="355" w:lineRule="auto" w:before="135"/>
        <w:ind w:left="220" w:right="1789" w:firstLine="239"/>
        <w:jc w:val="left"/>
      </w:pPr>
      <w:r>
        <w:rPr>
          <w:spacing w:val="-3"/>
        </w:rPr>
        <w:t>本年度新增开发支出主要系公司部分募投项目已经进入了开发阶段，根据《企</w:t>
      </w:r>
      <w:r>
        <w:rPr/>
        <w:t> 业会计准则》有关规定，公司对相应的支出予以了资本化，形成开发支出。</w:t>
      </w:r>
    </w:p>
    <w:p>
      <w:pPr>
        <w:pStyle w:val="BodyText"/>
        <w:spacing w:line="240" w:lineRule="auto" w:before="194"/>
        <w:ind w:left="700" w:right="1662"/>
        <w:jc w:val="left"/>
      </w:pPr>
      <w:r>
        <w:rPr>
          <w:rFonts w:ascii="Arial" w:hAnsi="Arial" w:cs="Arial" w:eastAsia="Arial" w:hint="default"/>
        </w:rPr>
        <w:t>2</w:t>
      </w:r>
      <w:r>
        <w:rPr/>
        <w:t>、主要负债构成情况</w:t>
      </w:r>
    </w:p>
    <w:p>
      <w:pPr>
        <w:spacing w:before="144"/>
        <w:ind w:left="0" w:right="1887"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762"/>
        <w:gridCol w:w="1289"/>
        <w:gridCol w:w="1553"/>
        <w:gridCol w:w="1289"/>
        <w:gridCol w:w="1553"/>
        <w:gridCol w:w="1310"/>
      </w:tblGrid>
      <w:tr>
        <w:trPr>
          <w:trHeight w:val="332" w:hRule="exact"/>
        </w:trPr>
        <w:tc>
          <w:tcPr>
            <w:tcW w:w="1762" w:type="dxa"/>
            <w:vMerge w:val="restart"/>
            <w:tcBorders>
              <w:top w:val="single" w:sz="8" w:space="0" w:color="000000"/>
              <w:left w:val="single" w:sz="8" w:space="0" w:color="000000"/>
              <w:right w:val="single" w:sz="8" w:space="0" w:color="000000"/>
            </w:tcBorders>
            <w:shd w:val="clear" w:color="auto" w:fill="DDDDDD"/>
          </w:tcPr>
          <w:p>
            <w:pPr>
              <w:pStyle w:val="TableParagraph"/>
              <w:spacing w:line="240" w:lineRule="auto" w:before="4"/>
              <w:ind w:right="0"/>
              <w:jc w:val="left"/>
              <w:rPr>
                <w:rFonts w:ascii="宋体" w:hAnsi="宋体" w:cs="宋体" w:eastAsia="宋体" w:hint="default"/>
                <w:sz w:val="19"/>
                <w:szCs w:val="19"/>
              </w:rPr>
            </w:pPr>
          </w:p>
          <w:p>
            <w:pPr>
              <w:pStyle w:val="TableParagraph"/>
              <w:tabs>
                <w:tab w:pos="976" w:val="left" w:leader="none"/>
              </w:tabs>
              <w:spacing w:line="240" w:lineRule="auto"/>
              <w:ind w:left="554" w:right="0"/>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842" w:type="dxa"/>
            <w:gridSpan w:val="2"/>
            <w:tcBorders>
              <w:top w:val="single" w:sz="8" w:space="0" w:color="000000"/>
              <w:left w:val="single" w:sz="8" w:space="0" w:color="000000"/>
              <w:bottom w:val="single" w:sz="8" w:space="0" w:color="000000"/>
              <w:right w:val="single" w:sz="8" w:space="0" w:color="000000"/>
            </w:tcBorders>
            <w:shd w:val="clear" w:color="auto" w:fill="DDDDDD"/>
          </w:tcPr>
          <w:p>
            <w:pPr>
              <w:pStyle w:val="TableParagraph"/>
              <w:spacing w:line="240" w:lineRule="auto" w:before="38"/>
              <w:ind w:left="938" w:right="0"/>
              <w:jc w:val="left"/>
              <w:rPr>
                <w:rFonts w:ascii="Times New Roman" w:hAnsi="Times New Roman" w:cs="Times New Roman" w:eastAsia="Times New Roman" w:hint="default"/>
                <w:sz w:val="21"/>
                <w:szCs w:val="21"/>
              </w:rPr>
            </w:pPr>
            <w:r>
              <w:rPr>
                <w:rFonts w:ascii="Times New Roman"/>
                <w:b/>
                <w:sz w:val="21"/>
              </w:rPr>
              <w:t>2011.12.31</w:t>
            </w:r>
            <w:r>
              <w:rPr>
                <w:rFonts w:ascii="Times New Roman"/>
                <w:sz w:val="21"/>
              </w:rPr>
            </w:r>
          </w:p>
        </w:tc>
        <w:tc>
          <w:tcPr>
            <w:tcW w:w="2842" w:type="dxa"/>
            <w:gridSpan w:val="2"/>
            <w:tcBorders>
              <w:top w:val="single" w:sz="8" w:space="0" w:color="000000"/>
              <w:left w:val="single" w:sz="8" w:space="0" w:color="000000"/>
              <w:bottom w:val="single" w:sz="8" w:space="0" w:color="000000"/>
              <w:right w:val="single" w:sz="8" w:space="0" w:color="000000"/>
            </w:tcBorders>
            <w:shd w:val="clear" w:color="auto" w:fill="DDDDDD"/>
          </w:tcPr>
          <w:p>
            <w:pPr>
              <w:pStyle w:val="TableParagraph"/>
              <w:spacing w:line="240" w:lineRule="auto" w:before="38"/>
              <w:ind w:left="935" w:right="0"/>
              <w:jc w:val="left"/>
              <w:rPr>
                <w:rFonts w:ascii="Times New Roman" w:hAnsi="Times New Roman" w:cs="Times New Roman" w:eastAsia="Times New Roman" w:hint="default"/>
                <w:sz w:val="21"/>
                <w:szCs w:val="21"/>
              </w:rPr>
            </w:pPr>
            <w:r>
              <w:rPr>
                <w:rFonts w:ascii="Times New Roman"/>
                <w:b/>
                <w:sz w:val="21"/>
              </w:rPr>
              <w:t>2010.12.31</w:t>
            </w:r>
            <w:r>
              <w:rPr>
                <w:rFonts w:ascii="Times New Roman"/>
                <w:sz w:val="21"/>
              </w:rPr>
            </w:r>
          </w:p>
        </w:tc>
        <w:tc>
          <w:tcPr>
            <w:tcW w:w="1310" w:type="dxa"/>
            <w:vMerge w:val="restart"/>
            <w:tcBorders>
              <w:top w:val="single" w:sz="8" w:space="0" w:color="000000"/>
              <w:left w:val="single" w:sz="8" w:space="0" w:color="000000"/>
              <w:right w:val="single" w:sz="8" w:space="0" w:color="000000"/>
            </w:tcBorders>
            <w:shd w:val="clear" w:color="auto" w:fill="DDDDDD"/>
          </w:tcPr>
          <w:p>
            <w:pPr>
              <w:pStyle w:val="TableParagraph"/>
              <w:spacing w:line="240" w:lineRule="auto" w:before="96"/>
              <w:ind w:right="247"/>
              <w:jc w:val="center"/>
              <w:rPr>
                <w:rFonts w:ascii="宋体" w:hAnsi="宋体" w:cs="宋体" w:eastAsia="宋体" w:hint="default"/>
                <w:sz w:val="21"/>
                <w:szCs w:val="21"/>
              </w:rPr>
            </w:pPr>
            <w:r>
              <w:rPr>
                <w:rFonts w:ascii="宋体" w:hAnsi="宋体" w:cs="宋体" w:eastAsia="宋体" w:hint="default"/>
                <w:b/>
                <w:bCs/>
                <w:sz w:val="21"/>
                <w:szCs w:val="21"/>
              </w:rPr>
              <w:t>变动幅度</w:t>
            </w:r>
            <w:r>
              <w:rPr>
                <w:rFonts w:ascii="宋体" w:hAnsi="宋体" w:cs="宋体" w:eastAsia="宋体" w:hint="default"/>
                <w:sz w:val="21"/>
                <w:szCs w:val="21"/>
              </w:rPr>
            </w:r>
          </w:p>
          <w:p>
            <w:pPr>
              <w:pStyle w:val="TableParagraph"/>
              <w:spacing w:line="240" w:lineRule="auto" w:before="37"/>
              <w:ind w:right="48"/>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526" w:hRule="exact"/>
        </w:trPr>
        <w:tc>
          <w:tcPr>
            <w:tcW w:w="1762" w:type="dxa"/>
            <w:vMerge/>
            <w:tcBorders>
              <w:left w:val="single" w:sz="8" w:space="0" w:color="000000"/>
              <w:bottom w:val="single" w:sz="4" w:space="0" w:color="000000"/>
              <w:right w:val="single" w:sz="8" w:space="0" w:color="000000"/>
            </w:tcBorders>
            <w:shd w:val="clear" w:color="auto" w:fill="DDDDDD"/>
          </w:tcPr>
          <w:p>
            <w:pPr/>
          </w:p>
        </w:tc>
        <w:tc>
          <w:tcPr>
            <w:tcW w:w="1289" w:type="dxa"/>
            <w:tcBorders>
              <w:top w:val="single" w:sz="8" w:space="0" w:color="000000"/>
              <w:left w:val="single" w:sz="8" w:space="0" w:color="000000"/>
              <w:bottom w:val="single" w:sz="4" w:space="0" w:color="000000"/>
              <w:right w:val="single" w:sz="8" w:space="0" w:color="000000"/>
            </w:tcBorders>
            <w:shd w:val="clear" w:color="auto" w:fill="DDDDDD"/>
          </w:tcPr>
          <w:p>
            <w:pPr>
              <w:pStyle w:val="TableParagraph"/>
              <w:spacing w:line="240" w:lineRule="auto" w:before="86"/>
              <w:ind w:left="422"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53" w:type="dxa"/>
            <w:tcBorders>
              <w:top w:val="single" w:sz="8" w:space="0" w:color="000000"/>
              <w:left w:val="single" w:sz="8" w:space="0" w:color="000000"/>
              <w:bottom w:val="single" w:sz="4" w:space="0" w:color="000000"/>
              <w:right w:val="single" w:sz="8" w:space="0" w:color="000000"/>
            </w:tcBorders>
            <w:shd w:val="clear" w:color="auto" w:fill="DDDDDD"/>
          </w:tcPr>
          <w:p>
            <w:pPr>
              <w:pStyle w:val="TableParagraph"/>
              <w:spacing w:line="240" w:lineRule="auto" w:before="86"/>
              <w:ind w:right="131"/>
              <w:jc w:val="right"/>
              <w:rPr>
                <w:rFonts w:ascii="宋体" w:hAnsi="宋体" w:cs="宋体" w:eastAsia="宋体" w:hint="default"/>
                <w:sz w:val="21"/>
                <w:szCs w:val="21"/>
              </w:rPr>
            </w:pPr>
            <w:r>
              <w:rPr>
                <w:rFonts w:ascii="宋体" w:hAnsi="宋体" w:cs="宋体" w:eastAsia="宋体" w:hint="default"/>
                <w:b/>
                <w:bCs/>
                <w:sz w:val="21"/>
                <w:szCs w:val="21"/>
              </w:rPr>
              <w:t>占总负债比重</w:t>
            </w:r>
            <w:r>
              <w:rPr>
                <w:rFonts w:ascii="宋体" w:hAnsi="宋体" w:cs="宋体" w:eastAsia="宋体" w:hint="default"/>
                <w:sz w:val="21"/>
                <w:szCs w:val="21"/>
              </w:rPr>
            </w:r>
          </w:p>
        </w:tc>
        <w:tc>
          <w:tcPr>
            <w:tcW w:w="1289" w:type="dxa"/>
            <w:tcBorders>
              <w:top w:val="single" w:sz="8" w:space="0" w:color="000000"/>
              <w:left w:val="single" w:sz="8" w:space="0" w:color="000000"/>
              <w:bottom w:val="single" w:sz="4" w:space="0" w:color="000000"/>
              <w:right w:val="single" w:sz="8" w:space="0" w:color="000000"/>
            </w:tcBorders>
            <w:shd w:val="clear" w:color="auto" w:fill="DDDDDD"/>
          </w:tcPr>
          <w:p>
            <w:pPr>
              <w:pStyle w:val="TableParagraph"/>
              <w:spacing w:line="240" w:lineRule="auto" w:before="86"/>
              <w:ind w:left="41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53" w:type="dxa"/>
            <w:tcBorders>
              <w:top w:val="single" w:sz="8" w:space="0" w:color="000000"/>
              <w:left w:val="single" w:sz="8" w:space="0" w:color="000000"/>
              <w:bottom w:val="single" w:sz="4" w:space="0" w:color="000000"/>
              <w:right w:val="single" w:sz="8" w:space="0" w:color="000000"/>
            </w:tcBorders>
            <w:shd w:val="clear" w:color="auto" w:fill="DDDDDD"/>
          </w:tcPr>
          <w:p>
            <w:pPr>
              <w:pStyle w:val="TableParagraph"/>
              <w:spacing w:line="240" w:lineRule="auto" w:before="86"/>
              <w:ind w:right="130"/>
              <w:jc w:val="right"/>
              <w:rPr>
                <w:rFonts w:ascii="宋体" w:hAnsi="宋体" w:cs="宋体" w:eastAsia="宋体" w:hint="default"/>
                <w:sz w:val="21"/>
                <w:szCs w:val="21"/>
              </w:rPr>
            </w:pPr>
            <w:r>
              <w:rPr>
                <w:rFonts w:ascii="宋体" w:hAnsi="宋体" w:cs="宋体" w:eastAsia="宋体" w:hint="default"/>
                <w:b/>
                <w:bCs/>
                <w:sz w:val="21"/>
                <w:szCs w:val="21"/>
              </w:rPr>
              <w:t>占总负债比重</w:t>
            </w:r>
            <w:r>
              <w:rPr>
                <w:rFonts w:ascii="宋体" w:hAnsi="宋体" w:cs="宋体" w:eastAsia="宋体" w:hint="default"/>
                <w:sz w:val="21"/>
                <w:szCs w:val="21"/>
              </w:rPr>
            </w:r>
          </w:p>
        </w:tc>
        <w:tc>
          <w:tcPr>
            <w:tcW w:w="1310" w:type="dxa"/>
            <w:vMerge/>
            <w:tcBorders>
              <w:left w:val="single" w:sz="8" w:space="0" w:color="000000"/>
              <w:bottom w:val="single" w:sz="4" w:space="0" w:color="000000"/>
              <w:right w:val="single" w:sz="8" w:space="0" w:color="000000"/>
            </w:tcBorders>
            <w:shd w:val="clear" w:color="auto" w:fill="DDDDDD"/>
          </w:tcPr>
          <w:p>
            <w:pP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应付账款</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315.69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4.84%</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w:hAnsi="Arial" w:cs="Arial" w:eastAsia="Arial" w:hint="default"/>
                <w:sz w:val="21"/>
                <w:szCs w:val="21"/>
              </w:rPr>
            </w:pPr>
            <w:r>
              <w:rPr>
                <w:rFonts w:ascii="Arial"/>
                <w:sz w:val="21"/>
              </w:rPr>
              <w:t>248.21</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z w:val="21"/>
              </w:rPr>
              <w:t>10.65%</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6"/>
              <w:jc w:val="right"/>
              <w:rPr>
                <w:rFonts w:ascii="Arial" w:hAnsi="Arial" w:cs="Arial" w:eastAsia="Arial" w:hint="default"/>
                <w:sz w:val="21"/>
                <w:szCs w:val="21"/>
              </w:rPr>
            </w:pPr>
            <w:r>
              <w:rPr>
                <w:rFonts w:ascii="Arial"/>
                <w:spacing w:val="-1"/>
                <w:sz w:val="21"/>
              </w:rPr>
              <w:t>27.19%</w:t>
            </w: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预收款项</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388.34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5.95%</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Arial" w:hAnsi="Arial" w:cs="Arial" w:eastAsia="Arial" w:hint="default"/>
                <w:sz w:val="21"/>
                <w:szCs w:val="21"/>
              </w:rPr>
            </w:pPr>
            <w:r>
              <w:rPr>
                <w:rFonts w:ascii="Arial"/>
                <w:w w:val="100"/>
                <w:sz w:val="21"/>
              </w:rPr>
              <w:t>-</w:t>
            </w:r>
          </w:p>
        </w:tc>
        <w:tc>
          <w:tcPr>
            <w:tcW w:w="1553"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w w:val="100"/>
                <w:sz w:val="21"/>
              </w:rPr>
              <w:t>-</w:t>
            </w: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应付职工薪酬</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2,309.48</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35.40%</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w:hAnsi="Arial" w:cs="Arial" w:eastAsia="Arial" w:hint="default"/>
                <w:sz w:val="21"/>
                <w:szCs w:val="21"/>
              </w:rPr>
            </w:pPr>
            <w:r>
              <w:rPr>
                <w:rFonts w:ascii="Arial"/>
                <w:spacing w:val="-1"/>
                <w:sz w:val="21"/>
              </w:rPr>
              <w:t>1,298.32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z w:val="21"/>
              </w:rPr>
              <w:t>55.70%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6"/>
              <w:jc w:val="right"/>
              <w:rPr>
                <w:rFonts w:ascii="Arial" w:hAnsi="Arial" w:cs="Arial" w:eastAsia="Arial" w:hint="default"/>
                <w:sz w:val="21"/>
                <w:szCs w:val="21"/>
              </w:rPr>
            </w:pPr>
            <w:r>
              <w:rPr>
                <w:rFonts w:ascii="Arial"/>
                <w:spacing w:val="-1"/>
                <w:sz w:val="21"/>
              </w:rPr>
              <w:t>77.88%</w:t>
            </w: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应交税费</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z w:val="21"/>
              </w:rPr>
              <w:t>813.18</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12.46%</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Arial" w:hAnsi="Arial" w:cs="Arial" w:eastAsia="Arial" w:hint="default"/>
                <w:sz w:val="21"/>
                <w:szCs w:val="21"/>
              </w:rPr>
            </w:pPr>
            <w:r>
              <w:rPr>
                <w:rFonts w:ascii="Arial"/>
                <w:sz w:val="21"/>
              </w:rPr>
              <w:t>726.07</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z w:val="21"/>
              </w:rPr>
              <w:t>31.15%</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6"/>
              <w:jc w:val="right"/>
              <w:rPr>
                <w:rFonts w:ascii="Arial" w:hAnsi="Arial" w:cs="Arial" w:eastAsia="Arial" w:hint="default"/>
                <w:sz w:val="21"/>
                <w:szCs w:val="21"/>
              </w:rPr>
            </w:pPr>
            <w:r>
              <w:rPr>
                <w:rFonts w:ascii="Arial"/>
                <w:spacing w:val="-1"/>
                <w:sz w:val="21"/>
              </w:rPr>
              <w:t>12.00%</w:t>
            </w: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其他应付款</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2,660.13</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40.77%</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Arial" w:hAnsi="Arial" w:cs="Arial" w:eastAsia="Arial" w:hint="default"/>
                <w:sz w:val="21"/>
                <w:szCs w:val="21"/>
              </w:rPr>
            </w:pPr>
            <w:r>
              <w:rPr>
                <w:rFonts w:ascii="Arial"/>
                <w:spacing w:val="-1"/>
                <w:sz w:val="21"/>
              </w:rPr>
              <w:t>20.85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z w:val="21"/>
              </w:rPr>
              <w:t>0.89%</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6"/>
              <w:jc w:val="right"/>
              <w:rPr>
                <w:rFonts w:ascii="Arial" w:hAnsi="Arial" w:cs="Arial" w:eastAsia="Arial" w:hint="default"/>
                <w:sz w:val="21"/>
                <w:szCs w:val="21"/>
              </w:rPr>
            </w:pPr>
            <w:r>
              <w:rPr>
                <w:rFonts w:ascii="Arial"/>
                <w:spacing w:val="-1"/>
                <w:sz w:val="21"/>
              </w:rPr>
              <w:t>12658.42%</w:t>
            </w:r>
          </w:p>
        </w:tc>
      </w:tr>
      <w:tr>
        <w:trPr>
          <w:trHeight w:val="324"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6,486.82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99.42%</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sz w:val="21"/>
              </w:rPr>
              <w:t>2,293.45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21"/>
                <w:szCs w:val="21"/>
              </w:rPr>
            </w:pPr>
            <w:r>
              <w:rPr>
                <w:rFonts w:ascii="Times New Roman"/>
                <w:sz w:val="21"/>
              </w:rPr>
              <w:t>98.39%</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5"/>
              <w:jc w:val="right"/>
              <w:rPr>
                <w:rFonts w:ascii="Arial" w:hAnsi="Arial" w:cs="Arial" w:eastAsia="Arial" w:hint="default"/>
                <w:sz w:val="21"/>
                <w:szCs w:val="21"/>
              </w:rPr>
            </w:pPr>
            <w:r>
              <w:rPr>
                <w:rFonts w:ascii="Arial"/>
                <w:spacing w:val="-1"/>
                <w:sz w:val="21"/>
              </w:rPr>
              <w:t>182.84%</w:t>
            </w: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预计负债</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Arial" w:hAnsi="Arial" w:cs="Arial" w:eastAsia="Arial" w:hint="default"/>
                <w:sz w:val="21"/>
                <w:szCs w:val="21"/>
              </w:rPr>
            </w:pPr>
            <w:r>
              <w:rPr>
                <w:rFonts w:ascii="Arial"/>
                <w:spacing w:val="-1"/>
                <w:sz w:val="21"/>
              </w:rPr>
              <w:t>37.55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0.58%</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Arial" w:hAnsi="Arial" w:cs="Arial" w:eastAsia="Arial" w:hint="default"/>
                <w:sz w:val="21"/>
                <w:szCs w:val="21"/>
              </w:rPr>
            </w:pPr>
            <w:r>
              <w:rPr>
                <w:rFonts w:ascii="Arial"/>
                <w:spacing w:val="-1"/>
                <w:sz w:val="21"/>
              </w:rPr>
              <w:t>37.55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z w:val="21"/>
              </w:rPr>
              <w:t>1.61%</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6"/>
              <w:jc w:val="right"/>
              <w:rPr>
                <w:rFonts w:ascii="Arial" w:hAnsi="Arial" w:cs="Arial" w:eastAsia="Arial" w:hint="default"/>
                <w:sz w:val="21"/>
                <w:szCs w:val="21"/>
              </w:rPr>
            </w:pPr>
            <w:r>
              <w:rPr>
                <w:rFonts w:ascii="Arial"/>
                <w:spacing w:val="-1"/>
                <w:sz w:val="21"/>
              </w:rPr>
              <w:t>0.00%</w:t>
            </w:r>
          </w:p>
        </w:tc>
      </w:tr>
      <w:tr>
        <w:trPr>
          <w:trHeight w:val="322"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Arial" w:hAnsi="Arial" w:cs="Arial" w:eastAsia="Arial" w:hint="default"/>
                <w:sz w:val="21"/>
                <w:szCs w:val="21"/>
              </w:rPr>
            </w:pPr>
            <w:r>
              <w:rPr>
                <w:rFonts w:ascii="Arial"/>
                <w:spacing w:val="-1"/>
                <w:sz w:val="21"/>
              </w:rPr>
              <w:t>37.55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Arial" w:hAnsi="Arial" w:cs="Arial" w:eastAsia="Arial" w:hint="default"/>
                <w:sz w:val="21"/>
                <w:szCs w:val="21"/>
              </w:rPr>
            </w:pPr>
            <w:r>
              <w:rPr>
                <w:rFonts w:ascii="Arial"/>
                <w:spacing w:val="-1"/>
                <w:sz w:val="21"/>
              </w:rPr>
              <w:t>0.58%</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Arial" w:hAnsi="Arial" w:cs="Arial" w:eastAsia="Arial" w:hint="default"/>
                <w:sz w:val="21"/>
                <w:szCs w:val="21"/>
              </w:rPr>
            </w:pPr>
            <w:r>
              <w:rPr>
                <w:rFonts w:ascii="Arial"/>
                <w:spacing w:val="-1"/>
                <w:sz w:val="21"/>
              </w:rPr>
              <w:t>37.55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z w:val="21"/>
              </w:rPr>
              <w:t>1.61%</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6"/>
              <w:jc w:val="right"/>
              <w:rPr>
                <w:rFonts w:ascii="Arial" w:hAnsi="Arial" w:cs="Arial" w:eastAsia="Arial" w:hint="default"/>
                <w:sz w:val="21"/>
                <w:szCs w:val="21"/>
              </w:rPr>
            </w:pPr>
            <w:r>
              <w:rPr>
                <w:rFonts w:ascii="Arial"/>
                <w:spacing w:val="-1"/>
                <w:sz w:val="21"/>
              </w:rPr>
              <w:t>0.00%</w:t>
            </w:r>
          </w:p>
        </w:tc>
      </w:tr>
    </w:tbl>
    <w:p>
      <w:pPr>
        <w:spacing w:after="0" w:line="240" w:lineRule="auto"/>
        <w:jc w:val="right"/>
        <w:rPr>
          <w:rFonts w:ascii="Arial" w:hAnsi="Arial" w:cs="Arial" w:eastAsia="Arial" w:hint="default"/>
          <w:sz w:val="21"/>
          <w:szCs w:val="21"/>
        </w:rPr>
        <w:sectPr>
          <w:pgSz w:w="11910" w:h="16840"/>
          <w:pgMar w:header="877" w:footer="1186" w:top="1100" w:bottom="1380" w:left="1580" w:right="0"/>
        </w:sectPr>
      </w:pPr>
    </w:p>
    <w:p>
      <w:pPr>
        <w:spacing w:line="240" w:lineRule="auto" w:before="3"/>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1762"/>
        <w:gridCol w:w="1289"/>
        <w:gridCol w:w="1553"/>
        <w:gridCol w:w="1289"/>
        <w:gridCol w:w="1553"/>
        <w:gridCol w:w="1310"/>
      </w:tblGrid>
      <w:tr>
        <w:trPr>
          <w:trHeight w:val="317" w:hRule="exact"/>
        </w:trPr>
        <w:tc>
          <w:tcPr>
            <w:tcW w:w="1762"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left="453"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2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left="358" w:right="0"/>
              <w:jc w:val="left"/>
              <w:rPr>
                <w:rFonts w:ascii="Arial" w:hAnsi="Arial" w:cs="Arial" w:eastAsia="Arial" w:hint="default"/>
                <w:sz w:val="21"/>
                <w:szCs w:val="21"/>
              </w:rPr>
            </w:pPr>
            <w:r>
              <w:rPr>
                <w:rFonts w:ascii="Arial"/>
                <w:sz w:val="21"/>
              </w:rPr>
              <w:t>6,524.37</w:t>
            </w:r>
          </w:p>
        </w:tc>
        <w:tc>
          <w:tcPr>
            <w:tcW w:w="15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left="611" w:right="0"/>
              <w:jc w:val="left"/>
              <w:rPr>
                <w:rFonts w:ascii="Arial" w:hAnsi="Arial" w:cs="Arial" w:eastAsia="Arial" w:hint="default"/>
                <w:sz w:val="21"/>
                <w:szCs w:val="21"/>
              </w:rPr>
            </w:pPr>
            <w:r>
              <w:rPr>
                <w:rFonts w:ascii="Arial"/>
                <w:sz w:val="21"/>
              </w:rPr>
              <w:t>100.00%</w:t>
            </w:r>
          </w:p>
        </w:tc>
        <w:tc>
          <w:tcPr>
            <w:tcW w:w="12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left="355" w:right="0"/>
              <w:jc w:val="left"/>
              <w:rPr>
                <w:rFonts w:ascii="Arial" w:hAnsi="Arial" w:cs="Arial" w:eastAsia="Arial" w:hint="default"/>
                <w:sz w:val="21"/>
                <w:szCs w:val="21"/>
              </w:rPr>
            </w:pPr>
            <w:r>
              <w:rPr>
                <w:rFonts w:ascii="Arial"/>
                <w:sz w:val="21"/>
              </w:rPr>
              <w:t>2,331.00</w:t>
            </w:r>
          </w:p>
        </w:tc>
        <w:tc>
          <w:tcPr>
            <w:tcW w:w="15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left="727" w:right="0"/>
              <w:jc w:val="left"/>
              <w:rPr>
                <w:rFonts w:ascii="Arial" w:hAnsi="Arial" w:cs="Arial" w:eastAsia="Arial" w:hint="default"/>
                <w:sz w:val="21"/>
                <w:szCs w:val="21"/>
              </w:rPr>
            </w:pPr>
            <w:r>
              <w:rPr>
                <w:rFonts w:ascii="Arial"/>
                <w:sz w:val="21"/>
              </w:rPr>
              <w:t>100.0%</w:t>
            </w:r>
          </w:p>
        </w:tc>
        <w:tc>
          <w:tcPr>
            <w:tcW w:w="13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left="372" w:right="0"/>
              <w:jc w:val="left"/>
              <w:rPr>
                <w:rFonts w:ascii="Arial" w:hAnsi="Arial" w:cs="Arial" w:eastAsia="Arial" w:hint="default"/>
                <w:sz w:val="21"/>
                <w:szCs w:val="21"/>
              </w:rPr>
            </w:pPr>
            <w:r>
              <w:rPr>
                <w:rFonts w:ascii="Arial"/>
                <w:sz w:val="21"/>
              </w:rPr>
              <w:t>179.90%</w:t>
            </w:r>
          </w:p>
        </w:tc>
      </w:tr>
    </w:tbl>
    <w:p>
      <w:pPr>
        <w:pStyle w:val="BodyText"/>
        <w:spacing w:line="357" w:lineRule="auto" w:before="39"/>
        <w:ind w:left="220" w:right="1730" w:firstLine="482"/>
        <w:jc w:val="left"/>
        <w:rPr>
          <w:sz w:val="21"/>
          <w:szCs w:val="21"/>
        </w:rPr>
      </w:pPr>
      <w:r>
        <w:rPr/>
        <w:t>应付职工薪酬期末余额较期初余额增长</w:t>
      </w:r>
      <w:r>
        <w:rPr>
          <w:spacing w:val="-52"/>
        </w:rPr>
        <w:t> </w:t>
      </w:r>
      <w:r>
        <w:rPr>
          <w:rFonts w:ascii="宋体" w:hAnsi="宋体" w:cs="宋体" w:eastAsia="宋体" w:hint="default"/>
          <w:spacing w:val="-6"/>
        </w:rPr>
        <w:t>77.88%</w:t>
      </w:r>
      <w:r>
        <w:rPr>
          <w:spacing w:val="-6"/>
        </w:rPr>
        <w:t>，主要系报告期内公司员工规</w:t>
      </w:r>
      <w:r>
        <w:rPr/>
        <w:t> 模扩大，职工薪酬总额大幅增加所致</w:t>
      </w:r>
      <w:r>
        <w:rPr>
          <w:sz w:val="21"/>
          <w:szCs w:val="21"/>
        </w:rPr>
        <w:t>。</w:t>
      </w:r>
    </w:p>
    <w:p>
      <w:pPr>
        <w:pStyle w:val="BodyText"/>
        <w:spacing w:line="357" w:lineRule="auto" w:before="36"/>
        <w:ind w:left="220" w:right="1732" w:firstLine="482"/>
        <w:jc w:val="left"/>
      </w:pPr>
      <w:r>
        <w:rPr/>
        <w:t>其他应付款期末余额较期初增长了</w:t>
      </w:r>
      <w:r>
        <w:rPr>
          <w:spacing w:val="-60"/>
        </w:rPr>
        <w:t> </w:t>
      </w:r>
      <w:r>
        <w:rPr>
          <w:rFonts w:ascii="宋体" w:hAnsi="宋体" w:cs="宋体" w:eastAsia="宋体" w:hint="default"/>
        </w:rPr>
        <w:t>12658.42%</w:t>
      </w:r>
      <w:r>
        <w:rPr/>
        <w:t>，主要原因为：公司收购东华 信通尚有</w:t>
      </w:r>
      <w:r>
        <w:rPr>
          <w:spacing w:val="-83"/>
        </w:rPr>
        <w:t> </w:t>
      </w:r>
      <w:r>
        <w:rPr>
          <w:rFonts w:ascii="宋体" w:hAnsi="宋体" w:cs="宋体" w:eastAsia="宋体" w:hint="default"/>
        </w:rPr>
        <w:t>1,040</w:t>
      </w:r>
      <w:r>
        <w:rPr>
          <w:rFonts w:ascii="宋体" w:hAnsi="宋体" w:cs="宋体" w:eastAsia="宋体" w:hint="default"/>
          <w:spacing w:val="-83"/>
        </w:rPr>
        <w:t> </w:t>
      </w:r>
      <w:r>
        <w:rPr/>
        <w:t>万元股权转让款尚未支付引起；另外收购东华信通前，该子公司</w:t>
      </w:r>
    </w:p>
    <w:p>
      <w:pPr>
        <w:pStyle w:val="BodyText"/>
        <w:spacing w:line="240" w:lineRule="auto" w:before="36"/>
        <w:ind w:left="220" w:right="1662"/>
        <w:jc w:val="left"/>
      </w:pPr>
      <w:r>
        <w:rPr/>
        <w:t>以前年度利润分配</w:t>
      </w:r>
      <w:r>
        <w:rPr>
          <w:spacing w:val="-61"/>
        </w:rPr>
        <w:t> </w:t>
      </w:r>
      <w:r>
        <w:rPr>
          <w:rFonts w:ascii="宋体" w:hAnsi="宋体" w:cs="宋体" w:eastAsia="宋体" w:hint="default"/>
        </w:rPr>
        <w:t>1,500</w:t>
      </w:r>
      <w:r>
        <w:rPr>
          <w:rFonts w:ascii="宋体" w:hAnsi="宋体" w:cs="宋体" w:eastAsia="宋体" w:hint="default"/>
          <w:spacing w:val="-61"/>
        </w:rPr>
        <w:t> </w:t>
      </w:r>
      <w:r>
        <w:rPr/>
        <w:t>万元未支付形成引起期末余额较大增长；</w:t>
      </w:r>
    </w:p>
    <w:p>
      <w:pPr>
        <w:spacing w:line="240" w:lineRule="auto" w:before="8"/>
        <w:rPr>
          <w:rFonts w:ascii="宋体" w:hAnsi="宋体" w:cs="宋体" w:eastAsia="宋体" w:hint="default"/>
          <w:sz w:val="17"/>
          <w:szCs w:val="17"/>
        </w:rPr>
      </w:pPr>
    </w:p>
    <w:p>
      <w:pPr>
        <w:pStyle w:val="BodyText"/>
        <w:spacing w:line="240" w:lineRule="auto"/>
        <w:ind w:left="700" w:right="1662"/>
        <w:jc w:val="left"/>
      </w:pPr>
      <w:r>
        <w:rPr>
          <w:rFonts w:ascii="Arial" w:hAnsi="Arial" w:cs="Arial" w:eastAsia="Arial" w:hint="default"/>
        </w:rPr>
        <w:t>3</w:t>
      </w:r>
      <w:r>
        <w:rPr/>
        <w:t>、主要费用情况</w:t>
      </w:r>
    </w:p>
    <w:p>
      <w:pPr>
        <w:spacing w:before="147"/>
        <w:ind w:left="0" w:right="179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536"/>
        <w:gridCol w:w="1577"/>
        <w:gridCol w:w="1544"/>
        <w:gridCol w:w="1949"/>
        <w:gridCol w:w="1918"/>
      </w:tblGrid>
      <w:tr>
        <w:trPr>
          <w:trHeight w:val="644" w:hRule="exact"/>
        </w:trPr>
        <w:tc>
          <w:tcPr>
            <w:tcW w:w="15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b/>
                <w:bCs/>
                <w:sz w:val="21"/>
                <w:szCs w:val="21"/>
              </w:rPr>
              <w:t>费用项目</w:t>
            </w:r>
            <w:r>
              <w:rPr>
                <w:rFonts w:ascii="宋体" w:hAnsi="宋体" w:cs="宋体" w:eastAsia="宋体" w:hint="default"/>
                <w:sz w:val="21"/>
                <w:szCs w:val="21"/>
              </w:rPr>
            </w:r>
          </w:p>
        </w:tc>
        <w:tc>
          <w:tcPr>
            <w:tcW w:w="1577"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44"/>
              <w:ind w:left="43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 </w:t>
            </w:r>
            <w:r>
              <w:rPr>
                <w:rFonts w:ascii="宋体" w:hAnsi="宋体" w:cs="宋体" w:eastAsia="宋体" w:hint="default"/>
                <w:b/>
                <w:bCs/>
                <w:sz w:val="21"/>
                <w:szCs w:val="21"/>
              </w:rPr>
              <w:t>年</w:t>
            </w:r>
            <w:r>
              <w:rPr>
                <w:rFonts w:ascii="宋体" w:hAnsi="宋体" w:cs="宋体" w:eastAsia="宋体" w:hint="default"/>
                <w:sz w:val="21"/>
                <w:szCs w:val="21"/>
              </w:rPr>
            </w:r>
          </w:p>
        </w:tc>
        <w:tc>
          <w:tcPr>
            <w:tcW w:w="1544"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44"/>
              <w:ind w:left="419"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94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73" w:lineRule="auto"/>
              <w:ind w:left="859" w:right="119" w:hanging="740"/>
              <w:jc w:val="left"/>
              <w:rPr>
                <w:rFonts w:ascii="宋体" w:hAnsi="宋体" w:cs="宋体" w:eastAsia="宋体" w:hint="default"/>
                <w:sz w:val="21"/>
                <w:szCs w:val="21"/>
              </w:rPr>
            </w:pPr>
            <w:r>
              <w:rPr>
                <w:rFonts w:ascii="宋体" w:hAnsi="宋体" w:cs="宋体" w:eastAsia="宋体" w:hint="default"/>
                <w:b/>
                <w:bCs/>
                <w:sz w:val="21"/>
                <w:szCs w:val="21"/>
              </w:rPr>
              <w:t>本年比上年增减幅</w:t>
            </w:r>
            <w:r>
              <w:rPr>
                <w:rFonts w:ascii="宋体" w:hAnsi="宋体" w:cs="宋体" w:eastAsia="宋体" w:hint="default"/>
                <w:b/>
                <w:bCs/>
                <w:spacing w:val="-103"/>
                <w:sz w:val="21"/>
                <w:szCs w:val="21"/>
              </w:rPr>
              <w:t> </w:t>
            </w:r>
            <w:r>
              <w:rPr>
                <w:rFonts w:ascii="宋体" w:hAnsi="宋体" w:cs="宋体" w:eastAsia="宋体" w:hint="default"/>
                <w:b/>
                <w:bCs/>
                <w:sz w:val="21"/>
                <w:szCs w:val="21"/>
              </w:rPr>
              <w:t>度</w:t>
            </w:r>
            <w:r>
              <w:rPr>
                <w:rFonts w:ascii="宋体" w:hAnsi="宋体" w:cs="宋体" w:eastAsia="宋体" w:hint="default"/>
                <w:sz w:val="21"/>
                <w:szCs w:val="21"/>
              </w:rPr>
            </w:r>
          </w:p>
        </w:tc>
        <w:tc>
          <w:tcPr>
            <w:tcW w:w="191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59" w:lineRule="auto"/>
              <w:ind w:left="631" w:right="156" w:hanging="474"/>
              <w:jc w:val="left"/>
              <w:rPr>
                <w:rFonts w:ascii="宋体" w:hAnsi="宋体" w:cs="宋体" w:eastAsia="宋体" w:hint="default"/>
                <w:sz w:val="21"/>
                <w:szCs w:val="21"/>
              </w:rPr>
            </w:pPr>
            <w:r>
              <w:rPr>
                <w:rFonts w:ascii="宋体" w:hAnsi="宋体" w:cs="宋体" w:eastAsia="宋体" w:hint="default"/>
                <w:b/>
                <w:bCs/>
                <w:sz w:val="21"/>
                <w:szCs w:val="21"/>
              </w:rPr>
              <w:t>占</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年营业收</w:t>
            </w:r>
            <w:r>
              <w:rPr>
                <w:rFonts w:ascii="宋体" w:hAnsi="宋体" w:cs="宋体" w:eastAsia="宋体" w:hint="default"/>
                <w:b/>
                <w:bCs/>
                <w:w w:val="100"/>
                <w:sz w:val="21"/>
                <w:szCs w:val="21"/>
              </w:rPr>
              <w:t> </w:t>
            </w:r>
            <w:r>
              <w:rPr>
                <w:rFonts w:ascii="宋体" w:hAnsi="宋体" w:cs="宋体" w:eastAsia="宋体" w:hint="default"/>
                <w:b/>
                <w:bCs/>
                <w:sz w:val="21"/>
                <w:szCs w:val="21"/>
              </w:rPr>
              <w:t>入比例</w:t>
            </w:r>
            <w:r>
              <w:rPr>
                <w:rFonts w:ascii="宋体" w:hAnsi="宋体" w:cs="宋体" w:eastAsia="宋体" w:hint="default"/>
                <w:sz w:val="21"/>
                <w:szCs w:val="21"/>
              </w:rPr>
            </w:r>
          </w:p>
        </w:tc>
      </w:tr>
      <w:tr>
        <w:trPr>
          <w:trHeight w:val="334" w:hRule="exact"/>
        </w:trPr>
        <w:tc>
          <w:tcPr>
            <w:tcW w:w="15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65" w:lineRule="exact"/>
              <w:ind w:left="2"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5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1"/>
              <w:jc w:val="right"/>
              <w:rPr>
                <w:rFonts w:ascii="Arial" w:hAnsi="Arial" w:cs="Arial" w:eastAsia="Arial" w:hint="default"/>
                <w:sz w:val="21"/>
                <w:szCs w:val="21"/>
              </w:rPr>
            </w:pPr>
            <w:r>
              <w:rPr>
                <w:rFonts w:ascii="Arial"/>
                <w:spacing w:val="-1"/>
                <w:sz w:val="21"/>
              </w:rPr>
              <w:t>1,002.11</w:t>
            </w:r>
          </w:p>
        </w:tc>
        <w:tc>
          <w:tcPr>
            <w:tcW w:w="15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4"/>
              <w:jc w:val="right"/>
              <w:rPr>
                <w:rFonts w:ascii="Arial" w:hAnsi="Arial" w:cs="Arial" w:eastAsia="Arial" w:hint="default"/>
                <w:sz w:val="21"/>
                <w:szCs w:val="21"/>
              </w:rPr>
            </w:pPr>
            <w:r>
              <w:rPr>
                <w:rFonts w:ascii="Arial"/>
                <w:sz w:val="21"/>
              </w:rPr>
              <w:t>520.74</w:t>
            </w:r>
          </w:p>
        </w:tc>
        <w:tc>
          <w:tcPr>
            <w:tcW w:w="1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3"/>
              <w:jc w:val="right"/>
              <w:rPr>
                <w:rFonts w:ascii="Arial" w:hAnsi="Arial" w:cs="Arial" w:eastAsia="Arial" w:hint="default"/>
                <w:sz w:val="21"/>
                <w:szCs w:val="21"/>
              </w:rPr>
            </w:pPr>
            <w:r>
              <w:rPr>
                <w:rFonts w:ascii="Arial"/>
                <w:spacing w:val="-1"/>
                <w:sz w:val="21"/>
              </w:rPr>
              <w:t>92.44%</w:t>
            </w:r>
          </w:p>
        </w:tc>
        <w:tc>
          <w:tcPr>
            <w:tcW w:w="19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3"/>
              <w:jc w:val="right"/>
              <w:rPr>
                <w:rFonts w:ascii="Arial" w:hAnsi="Arial" w:cs="Arial" w:eastAsia="Arial" w:hint="default"/>
                <w:sz w:val="21"/>
                <w:szCs w:val="21"/>
              </w:rPr>
            </w:pPr>
            <w:r>
              <w:rPr>
                <w:rFonts w:ascii="Arial"/>
                <w:spacing w:val="-1"/>
                <w:sz w:val="21"/>
              </w:rPr>
              <w:t>5.60%</w:t>
            </w:r>
          </w:p>
        </w:tc>
      </w:tr>
      <w:tr>
        <w:trPr>
          <w:trHeight w:val="331" w:hRule="exact"/>
        </w:trPr>
        <w:tc>
          <w:tcPr>
            <w:tcW w:w="15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5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1"/>
              <w:jc w:val="right"/>
              <w:rPr>
                <w:rFonts w:ascii="Arial" w:hAnsi="Arial" w:cs="Arial" w:eastAsia="Arial" w:hint="default"/>
                <w:sz w:val="21"/>
                <w:szCs w:val="21"/>
              </w:rPr>
            </w:pPr>
            <w:r>
              <w:rPr>
                <w:rFonts w:ascii="Arial"/>
                <w:spacing w:val="-1"/>
                <w:sz w:val="21"/>
              </w:rPr>
              <w:t>3,332.20</w:t>
            </w:r>
          </w:p>
        </w:tc>
        <w:tc>
          <w:tcPr>
            <w:tcW w:w="15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4"/>
              <w:jc w:val="right"/>
              <w:rPr>
                <w:rFonts w:ascii="Arial" w:hAnsi="Arial" w:cs="Arial" w:eastAsia="Arial" w:hint="default"/>
                <w:sz w:val="21"/>
                <w:szCs w:val="21"/>
              </w:rPr>
            </w:pPr>
            <w:r>
              <w:rPr>
                <w:rFonts w:ascii="Arial"/>
                <w:spacing w:val="-1"/>
                <w:sz w:val="21"/>
              </w:rPr>
              <w:t>2,256.95</w:t>
            </w:r>
          </w:p>
        </w:tc>
        <w:tc>
          <w:tcPr>
            <w:tcW w:w="1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3"/>
              <w:jc w:val="right"/>
              <w:rPr>
                <w:rFonts w:ascii="Arial" w:hAnsi="Arial" w:cs="Arial" w:eastAsia="Arial" w:hint="default"/>
                <w:sz w:val="21"/>
                <w:szCs w:val="21"/>
              </w:rPr>
            </w:pPr>
            <w:r>
              <w:rPr>
                <w:rFonts w:ascii="Arial"/>
                <w:spacing w:val="-1"/>
                <w:sz w:val="21"/>
              </w:rPr>
              <w:t>47.64%</w:t>
            </w:r>
          </w:p>
        </w:tc>
        <w:tc>
          <w:tcPr>
            <w:tcW w:w="19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3"/>
              <w:jc w:val="right"/>
              <w:rPr>
                <w:rFonts w:ascii="Arial" w:hAnsi="Arial" w:cs="Arial" w:eastAsia="Arial" w:hint="default"/>
                <w:sz w:val="21"/>
                <w:szCs w:val="21"/>
              </w:rPr>
            </w:pPr>
            <w:r>
              <w:rPr>
                <w:rFonts w:ascii="Arial"/>
                <w:spacing w:val="-1"/>
                <w:sz w:val="21"/>
              </w:rPr>
              <w:t>18.64%</w:t>
            </w:r>
          </w:p>
        </w:tc>
      </w:tr>
      <w:tr>
        <w:trPr>
          <w:trHeight w:val="331" w:hRule="exact"/>
        </w:trPr>
        <w:tc>
          <w:tcPr>
            <w:tcW w:w="15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5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1"/>
              <w:jc w:val="right"/>
              <w:rPr>
                <w:rFonts w:ascii="Arial" w:hAnsi="Arial" w:cs="Arial" w:eastAsia="Arial" w:hint="default"/>
                <w:sz w:val="21"/>
                <w:szCs w:val="21"/>
              </w:rPr>
            </w:pPr>
            <w:r>
              <w:rPr>
                <w:rFonts w:ascii="Arial"/>
                <w:spacing w:val="-1"/>
                <w:sz w:val="21"/>
              </w:rPr>
              <w:t>-1,248.36</w:t>
            </w:r>
          </w:p>
        </w:tc>
        <w:tc>
          <w:tcPr>
            <w:tcW w:w="15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4"/>
              <w:jc w:val="right"/>
              <w:rPr>
                <w:rFonts w:ascii="Arial" w:hAnsi="Arial" w:cs="Arial" w:eastAsia="Arial" w:hint="default"/>
                <w:sz w:val="21"/>
                <w:szCs w:val="21"/>
              </w:rPr>
            </w:pPr>
            <w:r>
              <w:rPr>
                <w:rFonts w:ascii="Arial"/>
                <w:spacing w:val="-1"/>
                <w:sz w:val="21"/>
              </w:rPr>
              <w:t>-2.97</w:t>
            </w:r>
          </w:p>
        </w:tc>
        <w:tc>
          <w:tcPr>
            <w:tcW w:w="1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201"/>
              <w:jc w:val="right"/>
              <w:rPr>
                <w:rFonts w:ascii="Arial" w:hAnsi="Arial" w:cs="Arial" w:eastAsia="Arial" w:hint="default"/>
                <w:sz w:val="21"/>
                <w:szCs w:val="21"/>
              </w:rPr>
            </w:pPr>
            <w:r>
              <w:rPr>
                <w:rFonts w:ascii="Arial"/>
                <w:w w:val="100"/>
                <w:sz w:val="21"/>
              </w:rPr>
              <w:t>-</w:t>
            </w:r>
          </w:p>
        </w:tc>
        <w:tc>
          <w:tcPr>
            <w:tcW w:w="19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3"/>
              <w:ind w:right="95"/>
              <w:jc w:val="right"/>
              <w:rPr>
                <w:rFonts w:ascii="Arial" w:hAnsi="Arial" w:cs="Arial" w:eastAsia="Arial" w:hint="default"/>
                <w:sz w:val="21"/>
                <w:szCs w:val="21"/>
              </w:rPr>
            </w:pPr>
            <w:r>
              <w:rPr>
                <w:rFonts w:ascii="Arial"/>
                <w:w w:val="100"/>
                <w:sz w:val="21"/>
              </w:rPr>
              <w:t>-</w:t>
            </w:r>
          </w:p>
        </w:tc>
      </w:tr>
      <w:tr>
        <w:trPr>
          <w:trHeight w:val="545" w:hRule="exact"/>
        </w:trPr>
        <w:tc>
          <w:tcPr>
            <w:tcW w:w="15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95"/>
              <w:ind w:left="2" w:right="0"/>
              <w:jc w:val="center"/>
              <w:rPr>
                <w:rFonts w:ascii="宋体" w:hAnsi="宋体" w:cs="宋体" w:eastAsia="宋体" w:hint="default"/>
                <w:sz w:val="21"/>
                <w:szCs w:val="21"/>
              </w:rPr>
            </w:pPr>
            <w:r>
              <w:rPr>
                <w:rFonts w:ascii="宋体" w:hAnsi="宋体" w:cs="宋体" w:eastAsia="宋体" w:hint="default"/>
                <w:sz w:val="21"/>
                <w:szCs w:val="21"/>
              </w:rPr>
              <w:t>所得税费用</w:t>
            </w:r>
          </w:p>
        </w:tc>
        <w:tc>
          <w:tcPr>
            <w:tcW w:w="15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1"/>
              <w:ind w:right="91"/>
              <w:jc w:val="right"/>
              <w:rPr>
                <w:rFonts w:ascii="Arial" w:hAnsi="Arial" w:cs="Arial" w:eastAsia="Arial" w:hint="default"/>
                <w:sz w:val="21"/>
                <w:szCs w:val="21"/>
              </w:rPr>
            </w:pPr>
            <w:r>
              <w:rPr>
                <w:rFonts w:ascii="Arial"/>
                <w:sz w:val="21"/>
              </w:rPr>
              <w:t>984.11</w:t>
            </w:r>
          </w:p>
        </w:tc>
        <w:tc>
          <w:tcPr>
            <w:tcW w:w="15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1"/>
              <w:ind w:right="94"/>
              <w:jc w:val="right"/>
              <w:rPr>
                <w:rFonts w:ascii="Arial" w:hAnsi="Arial" w:cs="Arial" w:eastAsia="Arial" w:hint="default"/>
                <w:sz w:val="21"/>
                <w:szCs w:val="21"/>
              </w:rPr>
            </w:pPr>
            <w:r>
              <w:rPr>
                <w:rFonts w:ascii="Arial"/>
                <w:sz w:val="21"/>
              </w:rPr>
              <w:t>657.18</w:t>
            </w:r>
          </w:p>
        </w:tc>
        <w:tc>
          <w:tcPr>
            <w:tcW w:w="1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1"/>
              <w:ind w:right="93"/>
              <w:jc w:val="right"/>
              <w:rPr>
                <w:rFonts w:ascii="Arial" w:hAnsi="Arial" w:cs="Arial" w:eastAsia="Arial" w:hint="default"/>
                <w:sz w:val="21"/>
                <w:szCs w:val="21"/>
              </w:rPr>
            </w:pPr>
            <w:r>
              <w:rPr>
                <w:rFonts w:ascii="Arial"/>
                <w:spacing w:val="-1"/>
                <w:sz w:val="21"/>
              </w:rPr>
              <w:t>49.75%</w:t>
            </w:r>
          </w:p>
        </w:tc>
        <w:tc>
          <w:tcPr>
            <w:tcW w:w="19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1"/>
              <w:ind w:right="93"/>
              <w:jc w:val="right"/>
              <w:rPr>
                <w:rFonts w:ascii="Arial" w:hAnsi="Arial" w:cs="Arial" w:eastAsia="Arial" w:hint="default"/>
                <w:sz w:val="21"/>
                <w:szCs w:val="21"/>
              </w:rPr>
            </w:pPr>
            <w:r>
              <w:rPr>
                <w:rFonts w:ascii="Arial"/>
                <w:spacing w:val="-1"/>
                <w:sz w:val="21"/>
              </w:rPr>
              <w:t>5.50%</w:t>
            </w:r>
          </w:p>
        </w:tc>
      </w:tr>
      <w:tr>
        <w:trPr>
          <w:trHeight w:val="334" w:hRule="exact"/>
        </w:trPr>
        <w:tc>
          <w:tcPr>
            <w:tcW w:w="15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5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1"/>
              <w:jc w:val="right"/>
              <w:rPr>
                <w:rFonts w:ascii="Arial" w:hAnsi="Arial" w:cs="Arial" w:eastAsia="Arial" w:hint="default"/>
                <w:sz w:val="21"/>
                <w:szCs w:val="21"/>
              </w:rPr>
            </w:pPr>
            <w:r>
              <w:rPr>
                <w:rFonts w:ascii="Arial"/>
                <w:spacing w:val="-1"/>
                <w:sz w:val="21"/>
              </w:rPr>
              <w:t>4,070.06</w:t>
            </w:r>
          </w:p>
        </w:tc>
        <w:tc>
          <w:tcPr>
            <w:tcW w:w="15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4"/>
              <w:jc w:val="right"/>
              <w:rPr>
                <w:rFonts w:ascii="Arial" w:hAnsi="Arial" w:cs="Arial" w:eastAsia="Arial" w:hint="default"/>
                <w:sz w:val="21"/>
                <w:szCs w:val="21"/>
              </w:rPr>
            </w:pPr>
            <w:r>
              <w:rPr>
                <w:rFonts w:ascii="Arial"/>
                <w:spacing w:val="-1"/>
                <w:sz w:val="21"/>
              </w:rPr>
              <w:t>3431.90</w:t>
            </w:r>
          </w:p>
        </w:tc>
        <w:tc>
          <w:tcPr>
            <w:tcW w:w="1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3"/>
              <w:jc w:val="right"/>
              <w:rPr>
                <w:rFonts w:ascii="Arial" w:hAnsi="Arial" w:cs="Arial" w:eastAsia="Arial" w:hint="default"/>
                <w:sz w:val="21"/>
                <w:szCs w:val="21"/>
              </w:rPr>
            </w:pPr>
            <w:r>
              <w:rPr>
                <w:rFonts w:ascii="Arial"/>
                <w:spacing w:val="-1"/>
                <w:sz w:val="21"/>
              </w:rPr>
              <w:t>18.59%</w:t>
            </w:r>
          </w:p>
        </w:tc>
        <w:tc>
          <w:tcPr>
            <w:tcW w:w="19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3"/>
              <w:jc w:val="right"/>
              <w:rPr>
                <w:rFonts w:ascii="Arial" w:hAnsi="Arial" w:cs="Arial" w:eastAsia="Arial" w:hint="default"/>
                <w:sz w:val="21"/>
                <w:szCs w:val="21"/>
              </w:rPr>
            </w:pPr>
            <w:r>
              <w:rPr>
                <w:rFonts w:ascii="Arial"/>
                <w:spacing w:val="-1"/>
                <w:sz w:val="21"/>
              </w:rPr>
              <w:t>22.76%</w:t>
            </w:r>
          </w:p>
        </w:tc>
      </w:tr>
    </w:tbl>
    <w:p>
      <w:pPr>
        <w:pStyle w:val="BodyText"/>
        <w:spacing w:line="357" w:lineRule="auto" w:before="39"/>
        <w:ind w:left="220" w:right="1731" w:firstLine="470"/>
        <w:jc w:val="left"/>
      </w:pPr>
      <w:r>
        <w:rPr/>
        <w:t>公司本期销售费用较上期增长了</w:t>
      </w:r>
      <w:r>
        <w:rPr>
          <w:spacing w:val="-45"/>
        </w:rPr>
        <w:t> </w:t>
      </w:r>
      <w:r>
        <w:rPr>
          <w:rFonts w:ascii="宋体" w:hAnsi="宋体" w:cs="宋体" w:eastAsia="宋体" w:hint="default"/>
          <w:spacing w:val="-5"/>
        </w:rPr>
        <w:t>92.44%</w:t>
      </w:r>
      <w:r>
        <w:rPr>
          <w:spacing w:val="-5"/>
        </w:rPr>
        <w:t>，主要是由于本年业务规模扩大，数</w:t>
      </w:r>
      <w:r>
        <w:rPr/>
        <w:t> 据分析平台及</w:t>
      </w:r>
      <w:r>
        <w:rPr>
          <w:spacing w:val="-61"/>
        </w:rPr>
        <w:t> </w:t>
      </w:r>
      <w:r>
        <w:rPr>
          <w:rFonts w:ascii="宋体" w:hAnsi="宋体" w:cs="宋体" w:eastAsia="宋体" w:hint="default"/>
        </w:rPr>
        <w:t>BI</w:t>
      </w:r>
      <w:r>
        <w:rPr>
          <w:rFonts w:ascii="宋体" w:hAnsi="宋体" w:cs="宋体" w:eastAsia="宋体" w:hint="default"/>
          <w:spacing w:val="-60"/>
        </w:rPr>
        <w:t> </w:t>
      </w:r>
      <w:r>
        <w:rPr/>
        <w:t>的</w:t>
      </w:r>
      <w:r>
        <w:rPr>
          <w:spacing w:val="-60"/>
        </w:rPr>
        <w:t> </w:t>
      </w:r>
      <w:r>
        <w:rPr>
          <w:rFonts w:ascii="宋体" w:hAnsi="宋体" w:cs="宋体" w:eastAsia="宋体" w:hint="default"/>
        </w:rPr>
        <w:t>CRM</w:t>
      </w:r>
      <w:r>
        <w:rPr>
          <w:rFonts w:ascii="宋体" w:hAnsi="宋体" w:cs="宋体" w:eastAsia="宋体" w:hint="default"/>
          <w:spacing w:val="-60"/>
        </w:rPr>
        <w:t> </w:t>
      </w:r>
      <w:r>
        <w:rPr/>
        <w:t>应用项目支付的业务经费增加所致；另外人员支出较上 年增长较大，系开展业务的员工人数及薪酬增长所致；</w:t>
      </w:r>
    </w:p>
    <w:p>
      <w:pPr>
        <w:pStyle w:val="BodyText"/>
        <w:spacing w:line="357" w:lineRule="auto" w:before="36"/>
        <w:ind w:left="220" w:right="1744" w:firstLine="470"/>
        <w:jc w:val="both"/>
      </w:pPr>
      <w:r>
        <w:rPr/>
        <w:t>管理费用比上年同期增长</w:t>
      </w:r>
      <w:r>
        <w:rPr>
          <w:spacing w:val="-53"/>
        </w:rPr>
        <w:t> </w:t>
      </w:r>
      <w:r>
        <w:rPr>
          <w:rFonts w:ascii="宋体" w:hAnsi="宋体" w:cs="宋体" w:eastAsia="宋体" w:hint="default"/>
          <w:spacing w:val="-4"/>
        </w:rPr>
        <w:t>47.64%</w:t>
      </w:r>
      <w:r>
        <w:rPr>
          <w:spacing w:val="-4"/>
        </w:rPr>
        <w:t>，一方面系公司新成立天津子公司，相应的</w:t>
      </w:r>
      <w:r>
        <w:rPr/>
        <w:t> </w:t>
      </w:r>
      <w:r>
        <w:rPr>
          <w:spacing w:val="-2"/>
        </w:rPr>
        <w:t>管理费用支出增加，另一方面母公司人员增加、业务增长，相应的管理成本也会</w:t>
      </w:r>
      <w:r>
        <w:rPr>
          <w:spacing w:val="-95"/>
        </w:rPr>
        <w:t> </w:t>
      </w:r>
      <w:r>
        <w:rPr>
          <w:spacing w:val="-95"/>
        </w:rPr>
      </w:r>
      <w:r>
        <w:rPr/>
        <w:t>加大，导致职工薪酬、办公费用、折旧费用等均比上年度增加；</w:t>
      </w:r>
    </w:p>
    <w:p>
      <w:pPr>
        <w:pStyle w:val="BodyText"/>
        <w:spacing w:line="357" w:lineRule="auto" w:before="36"/>
        <w:ind w:left="220" w:right="1731" w:firstLine="470"/>
        <w:jc w:val="left"/>
      </w:pPr>
      <w:r>
        <w:rPr/>
        <w:t>财务费用中利息收入比上年同期大幅增加，主要系公司</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月上市募 </w:t>
      </w:r>
      <w:r>
        <w:rPr>
          <w:spacing w:val="-3"/>
        </w:rPr>
        <w:t>集资金，增加定期存款利息所致；所得税费用比上年同期增长</w:t>
      </w:r>
      <w:r>
        <w:rPr>
          <w:spacing w:val="-40"/>
        </w:rPr>
        <w:t> </w:t>
      </w:r>
      <w:r>
        <w:rPr>
          <w:rFonts w:ascii="宋体" w:hAnsi="宋体" w:cs="宋体" w:eastAsia="宋体" w:hint="default"/>
          <w:spacing w:val="-4"/>
        </w:rPr>
        <w:t>49.75%</w:t>
      </w:r>
      <w:r>
        <w:rPr>
          <w:spacing w:val="-4"/>
        </w:rPr>
        <w:t>，一方面系</w:t>
      </w:r>
      <w:r>
        <w:rPr>
          <w:spacing w:val="-117"/>
        </w:rPr>
        <w:t> </w:t>
      </w:r>
      <w:r>
        <w:rPr>
          <w:spacing w:val="-117"/>
        </w:rPr>
      </w:r>
      <w:r>
        <w:rPr>
          <w:spacing w:val="-2"/>
        </w:rPr>
        <w:t>公司部分研发投入资本化，导致研发费用加计扣除时间滞后，另一方面公司业务</w:t>
      </w:r>
      <w:r>
        <w:rPr>
          <w:spacing w:val="-95"/>
        </w:rPr>
        <w:t> </w:t>
      </w:r>
      <w:r>
        <w:rPr>
          <w:spacing w:val="-95"/>
        </w:rPr>
      </w:r>
      <w:r>
        <w:rPr/>
        <w:t>增长，利润增加，也导致所得税费用增加。</w:t>
      </w:r>
    </w:p>
    <w:p>
      <w:pPr>
        <w:pStyle w:val="BodyText"/>
        <w:spacing w:line="240" w:lineRule="auto" w:before="113"/>
        <w:ind w:left="700" w:right="1662"/>
        <w:jc w:val="left"/>
      </w:pPr>
      <w:r>
        <w:rPr>
          <w:rFonts w:ascii="Arial" w:hAnsi="Arial" w:cs="Arial" w:eastAsia="Arial" w:hint="default"/>
        </w:rPr>
        <w:t>4</w:t>
      </w:r>
      <w:r>
        <w:rPr/>
        <w:t>、现金流量构成情况</w:t>
      </w:r>
    </w:p>
    <w:p>
      <w:pPr>
        <w:spacing w:before="147"/>
        <w:ind w:left="0" w:right="1887"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2"/>
          <w:szCs w:val="2"/>
        </w:rPr>
      </w:pPr>
    </w:p>
    <w:tbl>
      <w:tblPr>
        <w:tblW w:w="0" w:type="auto"/>
        <w:jc w:val="left"/>
        <w:tblInd w:w="196" w:type="dxa"/>
        <w:tblLayout w:type="fixed"/>
        <w:tblCellMar>
          <w:top w:w="0" w:type="dxa"/>
          <w:left w:w="0" w:type="dxa"/>
          <w:bottom w:w="0" w:type="dxa"/>
          <w:right w:w="0" w:type="dxa"/>
        </w:tblCellMar>
        <w:tblLook w:val="01E0"/>
      </w:tblPr>
      <w:tblGrid>
        <w:gridCol w:w="3819"/>
        <w:gridCol w:w="1402"/>
        <w:gridCol w:w="1519"/>
        <w:gridCol w:w="1921"/>
      </w:tblGrid>
      <w:tr>
        <w:trPr>
          <w:trHeight w:val="331" w:hRule="exact"/>
        </w:trPr>
        <w:tc>
          <w:tcPr>
            <w:tcW w:w="3819" w:type="dxa"/>
            <w:vMerge w:val="restart"/>
            <w:tcBorders>
              <w:top w:val="single" w:sz="8" w:space="0" w:color="000000"/>
              <w:left w:val="single" w:sz="8" w:space="0" w:color="000000"/>
              <w:right w:val="single" w:sz="8" w:space="0" w:color="000000"/>
            </w:tcBorders>
            <w:shd w:val="clear" w:color="auto" w:fill="DDDDDD"/>
          </w:tcPr>
          <w:p>
            <w:pPr>
              <w:pStyle w:val="TableParagraph"/>
              <w:tabs>
                <w:tab w:pos="425" w:val="left" w:leader="none"/>
              </w:tabs>
              <w:spacing w:line="240" w:lineRule="auto" w:before="153"/>
              <w:ind w:left="2"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402" w:type="dxa"/>
            <w:vMerge w:val="restart"/>
            <w:tcBorders>
              <w:top w:val="single" w:sz="8" w:space="0" w:color="000000"/>
              <w:left w:val="single" w:sz="8" w:space="0" w:color="000000"/>
              <w:right w:val="single" w:sz="8" w:space="0" w:color="000000"/>
            </w:tcBorders>
            <w:shd w:val="clear" w:color="auto" w:fill="DDDDDD"/>
          </w:tcPr>
          <w:p>
            <w:pPr>
              <w:pStyle w:val="TableParagraph"/>
              <w:spacing w:line="240" w:lineRule="auto" w:before="153"/>
              <w:ind w:left="24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519" w:type="dxa"/>
            <w:vMerge w:val="restart"/>
            <w:tcBorders>
              <w:top w:val="single" w:sz="8" w:space="0" w:color="000000"/>
              <w:left w:val="single" w:sz="8" w:space="0" w:color="000000"/>
              <w:right w:val="single" w:sz="8" w:space="0" w:color="000000"/>
            </w:tcBorders>
            <w:shd w:val="clear" w:color="auto" w:fill="DDDDDD"/>
          </w:tcPr>
          <w:p>
            <w:pPr>
              <w:pStyle w:val="TableParagraph"/>
              <w:spacing w:line="240" w:lineRule="auto" w:before="153"/>
              <w:ind w:left="30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年度</w:t>
            </w:r>
            <w:r>
              <w:rPr>
                <w:rFonts w:ascii="宋体" w:hAnsi="宋体" w:cs="宋体" w:eastAsia="宋体" w:hint="default"/>
                <w:sz w:val="21"/>
                <w:szCs w:val="21"/>
              </w:rPr>
            </w:r>
          </w:p>
        </w:tc>
        <w:tc>
          <w:tcPr>
            <w:tcW w:w="1921" w:type="dxa"/>
            <w:tcBorders>
              <w:top w:val="single" w:sz="8" w:space="0" w:color="000000"/>
              <w:left w:val="single" w:sz="8" w:space="0" w:color="000000"/>
              <w:bottom w:val="nil" w:sz="6" w:space="0" w:color="auto"/>
              <w:right w:val="single" w:sz="8" w:space="0" w:color="000000"/>
            </w:tcBorders>
            <w:shd w:val="clear" w:color="auto" w:fill="DDDDDD"/>
          </w:tcPr>
          <w:p>
            <w:pPr>
              <w:pStyle w:val="TableParagraph"/>
              <w:spacing w:line="262" w:lineRule="exact"/>
              <w:ind w:right="527"/>
              <w:jc w:val="righ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tc>
      </w:tr>
      <w:tr>
        <w:trPr>
          <w:trHeight w:val="332" w:hRule="exact"/>
        </w:trPr>
        <w:tc>
          <w:tcPr>
            <w:tcW w:w="3819" w:type="dxa"/>
            <w:vMerge/>
            <w:tcBorders>
              <w:left w:val="single" w:sz="8" w:space="0" w:color="000000"/>
              <w:bottom w:val="single" w:sz="8" w:space="0" w:color="000000"/>
              <w:right w:val="single" w:sz="8" w:space="0" w:color="000000"/>
            </w:tcBorders>
            <w:shd w:val="clear" w:color="auto" w:fill="DDDDDD"/>
          </w:tcPr>
          <w:p>
            <w:pPr/>
          </w:p>
        </w:tc>
        <w:tc>
          <w:tcPr>
            <w:tcW w:w="1402" w:type="dxa"/>
            <w:vMerge/>
            <w:tcBorders>
              <w:left w:val="single" w:sz="8" w:space="0" w:color="000000"/>
              <w:bottom w:val="single" w:sz="4" w:space="0" w:color="000000"/>
              <w:right w:val="single" w:sz="8" w:space="0" w:color="000000"/>
            </w:tcBorders>
            <w:shd w:val="clear" w:color="auto" w:fill="DDDDDD"/>
          </w:tcPr>
          <w:p>
            <w:pPr/>
          </w:p>
        </w:tc>
        <w:tc>
          <w:tcPr>
            <w:tcW w:w="1519" w:type="dxa"/>
            <w:vMerge/>
            <w:tcBorders>
              <w:left w:val="single" w:sz="8" w:space="0" w:color="000000"/>
              <w:bottom w:val="single" w:sz="4" w:space="0" w:color="000000"/>
              <w:right w:val="single" w:sz="8" w:space="0" w:color="000000"/>
            </w:tcBorders>
            <w:shd w:val="clear" w:color="auto" w:fill="DDDDDD"/>
          </w:tcPr>
          <w:p>
            <w:pPr/>
          </w:p>
        </w:tc>
        <w:tc>
          <w:tcPr>
            <w:tcW w:w="1921" w:type="dxa"/>
            <w:tcBorders>
              <w:top w:val="nil" w:sz="6" w:space="0" w:color="auto"/>
              <w:left w:val="single" w:sz="8" w:space="0" w:color="000000"/>
              <w:bottom w:val="single" w:sz="8" w:space="0" w:color="000000"/>
              <w:right w:val="single" w:sz="8" w:space="0" w:color="000000"/>
            </w:tcBorders>
            <w:shd w:val="clear" w:color="auto" w:fill="DDDDDD"/>
          </w:tcPr>
          <w:p>
            <w:pPr>
              <w:pStyle w:val="TableParagraph"/>
              <w:spacing w:line="240" w:lineRule="auto" w:before="46"/>
              <w:ind w:left="1" w:right="0"/>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695" w:hRule="exact"/>
        </w:trPr>
        <w:tc>
          <w:tcPr>
            <w:tcW w:w="3819" w:type="dxa"/>
            <w:tcBorders>
              <w:top w:val="single" w:sz="8" w:space="0" w:color="000000"/>
              <w:left w:val="single" w:sz="8" w:space="0" w:color="000000"/>
              <w:bottom w:val="single" w:sz="8" w:space="0" w:color="000000"/>
              <w:right w:val="single" w:sz="4" w:space="0" w:color="000000"/>
            </w:tcBorders>
            <w:shd w:val="clear" w:color="auto" w:fill="DDDDDD"/>
          </w:tcPr>
          <w:p>
            <w:pPr>
              <w:pStyle w:val="TableParagraph"/>
              <w:spacing w:line="240" w:lineRule="auto" w:before="168"/>
              <w:ind w:left="98"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一、经营活动产生的现金流量净额</w:t>
            </w:r>
            <w:r>
              <w:rPr>
                <w:rFonts w:ascii="宋体" w:hAnsi="宋体" w:cs="宋体" w:eastAsia="宋体" w:hint="default"/>
                <w:sz w:val="21"/>
                <w:szCs w:val="21"/>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1"/>
              <w:jc w:val="right"/>
              <w:rPr>
                <w:rFonts w:ascii="Arial" w:hAnsi="Arial" w:cs="Arial" w:eastAsia="Arial" w:hint="default"/>
                <w:sz w:val="21"/>
                <w:szCs w:val="21"/>
              </w:rPr>
            </w:pPr>
            <w:r>
              <w:rPr>
                <w:rFonts w:ascii="Arial"/>
                <w:spacing w:val="-1"/>
                <w:sz w:val="21"/>
              </w:rPr>
              <w:t>1,598.83</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98"/>
              <w:jc w:val="right"/>
              <w:rPr>
                <w:rFonts w:ascii="Arial" w:hAnsi="Arial" w:cs="Arial" w:eastAsia="Arial" w:hint="default"/>
                <w:sz w:val="21"/>
                <w:szCs w:val="21"/>
              </w:rPr>
            </w:pPr>
            <w:r>
              <w:rPr>
                <w:rFonts w:ascii="Arial"/>
                <w:spacing w:val="-1"/>
                <w:sz w:val="21"/>
              </w:rPr>
              <w:t>1,231.55</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590"/>
              <w:jc w:val="right"/>
              <w:rPr>
                <w:rFonts w:ascii="Arial" w:hAnsi="Arial" w:cs="Arial" w:eastAsia="Arial" w:hint="default"/>
                <w:sz w:val="21"/>
                <w:szCs w:val="21"/>
              </w:rPr>
            </w:pPr>
            <w:r>
              <w:rPr>
                <w:rFonts w:ascii="Arial"/>
                <w:spacing w:val="-1"/>
                <w:sz w:val="21"/>
              </w:rPr>
              <w:t>29.82%</w:t>
            </w:r>
          </w:p>
        </w:tc>
      </w:tr>
      <w:tr>
        <w:trPr>
          <w:trHeight w:val="562" w:hRule="exact"/>
        </w:trPr>
        <w:tc>
          <w:tcPr>
            <w:tcW w:w="3819" w:type="dxa"/>
            <w:tcBorders>
              <w:top w:val="single" w:sz="8" w:space="0" w:color="000000"/>
              <w:left w:val="single" w:sz="8" w:space="0" w:color="000000"/>
              <w:bottom w:val="single" w:sz="8" w:space="0" w:color="000000"/>
              <w:right w:val="single" w:sz="4" w:space="0" w:color="000000"/>
            </w:tcBorders>
            <w:shd w:val="clear" w:color="auto" w:fill="DDDDDD"/>
          </w:tcPr>
          <w:p>
            <w:pPr>
              <w:pStyle w:val="TableParagraph"/>
              <w:spacing w:line="240" w:lineRule="auto" w:before="102"/>
              <w:ind w:left="520" w:right="0"/>
              <w:jc w:val="left"/>
              <w:rPr>
                <w:rFonts w:ascii="宋体" w:hAnsi="宋体" w:cs="宋体" w:eastAsia="宋体" w:hint="default"/>
                <w:sz w:val="21"/>
                <w:szCs w:val="21"/>
              </w:rPr>
            </w:pPr>
            <w:r>
              <w:rPr>
                <w:rFonts w:ascii="宋体" w:hAnsi="宋体" w:cs="宋体" w:eastAsia="宋体" w:hint="default"/>
                <w:sz w:val="21"/>
                <w:szCs w:val="21"/>
              </w:rPr>
              <w:t>经营活动现金流入量</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Arial" w:hAnsi="Arial" w:cs="Arial" w:eastAsia="Arial" w:hint="default"/>
                <w:sz w:val="21"/>
                <w:szCs w:val="21"/>
              </w:rPr>
            </w:pPr>
            <w:r>
              <w:rPr>
                <w:rFonts w:ascii="Arial"/>
                <w:spacing w:val="-1"/>
                <w:sz w:val="21"/>
              </w:rPr>
              <w:t>18,880.63</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98"/>
              <w:jc w:val="right"/>
              <w:rPr>
                <w:rFonts w:ascii="Arial" w:hAnsi="Arial" w:cs="Arial" w:eastAsia="Arial" w:hint="default"/>
                <w:sz w:val="21"/>
                <w:szCs w:val="21"/>
              </w:rPr>
            </w:pPr>
            <w:r>
              <w:rPr>
                <w:rFonts w:ascii="Arial"/>
                <w:spacing w:val="-1"/>
                <w:sz w:val="21"/>
              </w:rPr>
              <w:t>10,920.91</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148"/>
              <w:ind w:right="590"/>
              <w:jc w:val="right"/>
              <w:rPr>
                <w:rFonts w:ascii="Arial" w:hAnsi="Arial" w:cs="Arial" w:eastAsia="Arial" w:hint="default"/>
                <w:sz w:val="21"/>
                <w:szCs w:val="21"/>
              </w:rPr>
            </w:pPr>
            <w:r>
              <w:rPr>
                <w:rFonts w:ascii="Arial"/>
                <w:spacing w:val="-1"/>
                <w:sz w:val="21"/>
              </w:rPr>
              <w:t>72.89%</w:t>
            </w:r>
          </w:p>
        </w:tc>
      </w:tr>
    </w:tbl>
    <w:p>
      <w:pPr>
        <w:spacing w:after="0" w:line="240" w:lineRule="auto"/>
        <w:jc w:val="right"/>
        <w:rPr>
          <w:rFonts w:ascii="Arial" w:hAnsi="Arial" w:cs="Arial" w:eastAsia="Arial" w:hint="default"/>
          <w:sz w:val="21"/>
          <w:szCs w:val="21"/>
        </w:rPr>
        <w:sectPr>
          <w:pgSz w:w="11910" w:h="16840"/>
          <w:pgMar w:header="877" w:footer="1186" w:top="1100" w:bottom="1380" w:left="1580" w:right="0"/>
        </w:sectPr>
      </w:pPr>
    </w:p>
    <w:p>
      <w:pPr>
        <w:spacing w:line="240" w:lineRule="auto" w:before="11"/>
        <w:rPr>
          <w:rFonts w:ascii="宋体" w:hAnsi="宋体" w:cs="宋体" w:eastAsia="宋体" w:hint="default"/>
          <w:sz w:val="23"/>
          <w:szCs w:val="23"/>
        </w:rPr>
      </w:pPr>
    </w:p>
    <w:tbl>
      <w:tblPr>
        <w:tblW w:w="0" w:type="auto"/>
        <w:jc w:val="left"/>
        <w:tblInd w:w="196" w:type="dxa"/>
        <w:tblLayout w:type="fixed"/>
        <w:tblCellMar>
          <w:top w:w="0" w:type="dxa"/>
          <w:left w:w="0" w:type="dxa"/>
          <w:bottom w:w="0" w:type="dxa"/>
          <w:right w:w="0" w:type="dxa"/>
        </w:tblCellMar>
        <w:tblLook w:val="01E0"/>
      </w:tblPr>
      <w:tblGrid>
        <w:gridCol w:w="3819"/>
        <w:gridCol w:w="1402"/>
        <w:gridCol w:w="1519"/>
        <w:gridCol w:w="1921"/>
      </w:tblGrid>
      <w:tr>
        <w:trPr>
          <w:trHeight w:val="476" w:hRule="exact"/>
        </w:trPr>
        <w:tc>
          <w:tcPr>
            <w:tcW w:w="3819" w:type="dxa"/>
            <w:tcBorders>
              <w:top w:val="nil" w:sz="6" w:space="0" w:color="auto"/>
              <w:left w:val="single" w:sz="8" w:space="0" w:color="000000"/>
              <w:bottom w:val="single" w:sz="8" w:space="0" w:color="000000"/>
              <w:right w:val="single" w:sz="4" w:space="0" w:color="000000"/>
            </w:tcBorders>
            <w:shd w:val="clear" w:color="auto" w:fill="DDDDDD"/>
          </w:tcPr>
          <w:p>
            <w:pPr>
              <w:pStyle w:val="TableParagraph"/>
              <w:spacing w:line="240" w:lineRule="auto" w:before="64"/>
              <w:ind w:left="520" w:right="0"/>
              <w:jc w:val="left"/>
              <w:rPr>
                <w:rFonts w:ascii="宋体" w:hAnsi="宋体" w:cs="宋体" w:eastAsia="宋体" w:hint="default"/>
                <w:sz w:val="21"/>
                <w:szCs w:val="21"/>
              </w:rPr>
            </w:pPr>
            <w:r>
              <w:rPr>
                <w:rFonts w:ascii="宋体" w:hAnsi="宋体" w:cs="宋体" w:eastAsia="宋体" w:hint="default"/>
                <w:sz w:val="21"/>
                <w:szCs w:val="21"/>
              </w:rPr>
              <w:t>经营活动现金流出量</w:t>
            </w:r>
          </w:p>
        </w:tc>
        <w:tc>
          <w:tcPr>
            <w:tcW w:w="14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101"/>
              <w:jc w:val="right"/>
              <w:rPr>
                <w:rFonts w:ascii="Arial" w:hAnsi="Arial" w:cs="Arial" w:eastAsia="Arial" w:hint="default"/>
                <w:sz w:val="21"/>
                <w:szCs w:val="21"/>
              </w:rPr>
            </w:pPr>
            <w:r>
              <w:rPr>
                <w:rFonts w:ascii="Arial"/>
                <w:spacing w:val="-1"/>
                <w:sz w:val="21"/>
              </w:rPr>
              <w:t>17,281.80</w:t>
            </w:r>
          </w:p>
        </w:tc>
        <w:tc>
          <w:tcPr>
            <w:tcW w:w="15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98"/>
              <w:jc w:val="right"/>
              <w:rPr>
                <w:rFonts w:ascii="Arial" w:hAnsi="Arial" w:cs="Arial" w:eastAsia="Arial" w:hint="default"/>
                <w:sz w:val="21"/>
                <w:szCs w:val="21"/>
              </w:rPr>
            </w:pPr>
            <w:r>
              <w:rPr>
                <w:rFonts w:ascii="Arial"/>
                <w:spacing w:val="-1"/>
                <w:sz w:val="21"/>
              </w:rPr>
              <w:t>9,689.36</w:t>
            </w:r>
          </w:p>
        </w:tc>
        <w:tc>
          <w:tcPr>
            <w:tcW w:w="1921" w:type="dxa"/>
            <w:tcBorders>
              <w:top w:val="nil" w:sz="6" w:space="0" w:color="auto"/>
              <w:left w:val="single" w:sz="4" w:space="0" w:color="000000"/>
              <w:bottom w:val="single" w:sz="8" w:space="0" w:color="000000"/>
              <w:right w:val="single" w:sz="8" w:space="0" w:color="000000"/>
            </w:tcBorders>
          </w:tcPr>
          <w:p>
            <w:pPr>
              <w:pStyle w:val="TableParagraph"/>
              <w:spacing w:line="240" w:lineRule="auto" w:before="110"/>
              <w:ind w:left="598" w:right="0"/>
              <w:jc w:val="left"/>
              <w:rPr>
                <w:rFonts w:ascii="Arial" w:hAnsi="Arial" w:cs="Arial" w:eastAsia="Arial" w:hint="default"/>
                <w:sz w:val="21"/>
                <w:szCs w:val="21"/>
              </w:rPr>
            </w:pPr>
            <w:r>
              <w:rPr>
                <w:rFonts w:ascii="Arial"/>
                <w:sz w:val="21"/>
              </w:rPr>
              <w:t>78.36%</w:t>
            </w:r>
          </w:p>
        </w:tc>
      </w:tr>
      <w:tr>
        <w:trPr>
          <w:trHeight w:val="575" w:hRule="exact"/>
        </w:trPr>
        <w:tc>
          <w:tcPr>
            <w:tcW w:w="3819" w:type="dxa"/>
            <w:tcBorders>
              <w:top w:val="single" w:sz="8" w:space="0" w:color="000000"/>
              <w:left w:val="single" w:sz="8" w:space="0" w:color="000000"/>
              <w:bottom w:val="single" w:sz="8" w:space="0" w:color="000000"/>
              <w:right w:val="single" w:sz="4" w:space="0" w:color="000000"/>
            </w:tcBorders>
            <w:shd w:val="clear" w:color="auto" w:fill="DDDDDD"/>
          </w:tcPr>
          <w:p>
            <w:pPr>
              <w:pStyle w:val="TableParagraph"/>
              <w:spacing w:line="240" w:lineRule="auto" w:before="110"/>
              <w:ind w:left="98"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二、投资活动产生的现金流量净额</w:t>
            </w:r>
            <w:r>
              <w:rPr>
                <w:rFonts w:ascii="宋体" w:hAnsi="宋体" w:cs="宋体" w:eastAsia="宋体" w:hint="default"/>
                <w:sz w:val="21"/>
                <w:szCs w:val="21"/>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right="101"/>
              <w:jc w:val="right"/>
              <w:rPr>
                <w:rFonts w:ascii="Arial" w:hAnsi="Arial" w:cs="Arial" w:eastAsia="Arial" w:hint="default"/>
                <w:sz w:val="21"/>
                <w:szCs w:val="21"/>
              </w:rPr>
            </w:pPr>
            <w:r>
              <w:rPr>
                <w:rFonts w:ascii="Arial"/>
                <w:spacing w:val="-1"/>
                <w:sz w:val="21"/>
              </w:rPr>
              <w:t>-3,732.59</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right="98"/>
              <w:jc w:val="right"/>
              <w:rPr>
                <w:rFonts w:ascii="Arial" w:hAnsi="Arial" w:cs="Arial" w:eastAsia="Arial" w:hint="default"/>
                <w:sz w:val="21"/>
                <w:szCs w:val="21"/>
              </w:rPr>
            </w:pPr>
            <w:r>
              <w:rPr>
                <w:rFonts w:ascii="Arial"/>
                <w:spacing w:val="-1"/>
                <w:sz w:val="21"/>
              </w:rPr>
              <w:t>-105.17</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156"/>
              <w:ind w:left="3" w:right="0"/>
              <w:jc w:val="center"/>
              <w:rPr>
                <w:rFonts w:ascii="Arial" w:hAnsi="Arial" w:cs="Arial" w:eastAsia="Arial" w:hint="default"/>
                <w:sz w:val="21"/>
                <w:szCs w:val="21"/>
              </w:rPr>
            </w:pPr>
            <w:r>
              <w:rPr>
                <w:rFonts w:ascii="Arial"/>
                <w:w w:val="100"/>
                <w:sz w:val="21"/>
              </w:rPr>
              <w:t>-</w:t>
            </w:r>
          </w:p>
        </w:tc>
      </w:tr>
      <w:tr>
        <w:trPr>
          <w:trHeight w:val="332" w:hRule="exact"/>
        </w:trPr>
        <w:tc>
          <w:tcPr>
            <w:tcW w:w="3819" w:type="dxa"/>
            <w:tcBorders>
              <w:top w:val="single" w:sz="8" w:space="0" w:color="000000"/>
              <w:left w:val="single" w:sz="8" w:space="0" w:color="000000"/>
              <w:bottom w:val="single" w:sz="8" w:space="0" w:color="000000"/>
              <w:right w:val="single" w:sz="4" w:space="0" w:color="000000"/>
            </w:tcBorders>
            <w:shd w:val="clear" w:color="auto" w:fill="DDDDDD"/>
          </w:tcPr>
          <w:p>
            <w:pPr>
              <w:pStyle w:val="TableParagraph"/>
              <w:spacing w:line="264"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投资活动现金流入量</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Arial" w:hAnsi="Arial" w:cs="Arial" w:eastAsia="Arial" w:hint="default"/>
                <w:sz w:val="21"/>
                <w:szCs w:val="21"/>
              </w:rPr>
            </w:pPr>
            <w:r>
              <w:rPr>
                <w:rFonts w:ascii="Arial" w:hAnsi="Arial" w:cs="Arial" w:eastAsia="Arial" w:hint="default"/>
                <w:sz w:val="21"/>
                <w:szCs w:val="21"/>
              </w:rPr>
              <w:t>5</w:t>
            </w:r>
            <w:r>
              <w:rPr>
                <w:rFonts w:ascii="宋体" w:hAnsi="宋体" w:cs="宋体" w:eastAsia="宋体" w:hint="default"/>
                <w:sz w:val="21"/>
                <w:szCs w:val="21"/>
              </w:rPr>
              <w:t>．</w:t>
            </w:r>
            <w:r>
              <w:rPr>
                <w:rFonts w:ascii="Arial" w:hAnsi="Arial" w:cs="Arial" w:eastAsia="Arial" w:hint="default"/>
                <w:sz w:val="21"/>
                <w:szCs w:val="21"/>
              </w:rPr>
              <w:t>00</w:t>
            </w:r>
          </w:p>
        </w:tc>
        <w:tc>
          <w:tcPr>
            <w:tcW w:w="151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8" w:space="0" w:color="000000"/>
              <w:left w:val="single" w:sz="4" w:space="0" w:color="000000"/>
              <w:bottom w:val="single" w:sz="8" w:space="0" w:color="000000"/>
              <w:right w:val="single" w:sz="8" w:space="0" w:color="000000"/>
            </w:tcBorders>
          </w:tcPr>
          <w:p>
            <w:pPr/>
          </w:p>
        </w:tc>
      </w:tr>
      <w:tr>
        <w:trPr>
          <w:trHeight w:val="326" w:hRule="exact"/>
        </w:trPr>
        <w:tc>
          <w:tcPr>
            <w:tcW w:w="3819" w:type="dxa"/>
            <w:tcBorders>
              <w:top w:val="single" w:sz="8" w:space="0" w:color="000000"/>
              <w:left w:val="single" w:sz="8" w:space="0" w:color="000000"/>
              <w:bottom w:val="single" w:sz="4" w:space="0" w:color="000000"/>
              <w:right w:val="single" w:sz="4" w:space="0" w:color="000000"/>
            </w:tcBorders>
            <w:shd w:val="clear" w:color="auto" w:fill="DDDDDD"/>
          </w:tcPr>
          <w:p>
            <w:pPr>
              <w:pStyle w:val="TableParagraph"/>
              <w:spacing w:line="262" w:lineRule="exact"/>
              <w:ind w:left="518" w:right="0"/>
              <w:jc w:val="left"/>
              <w:rPr>
                <w:rFonts w:ascii="宋体" w:hAnsi="宋体" w:cs="宋体" w:eastAsia="宋体" w:hint="default"/>
                <w:sz w:val="21"/>
                <w:szCs w:val="21"/>
              </w:rPr>
            </w:pPr>
            <w:r>
              <w:rPr>
                <w:rFonts w:ascii="宋体" w:hAnsi="宋体" w:cs="宋体" w:eastAsia="宋体" w:hint="default"/>
                <w:sz w:val="21"/>
                <w:szCs w:val="21"/>
              </w:rPr>
              <w:t>投资活动现金流出量</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Arial" w:hAnsi="Arial" w:cs="Arial" w:eastAsia="Arial" w:hint="default"/>
                <w:sz w:val="21"/>
                <w:szCs w:val="21"/>
              </w:rPr>
            </w:pPr>
            <w:r>
              <w:rPr>
                <w:rFonts w:ascii="Arial"/>
                <w:spacing w:val="-1"/>
                <w:sz w:val="21"/>
              </w:rPr>
              <w:t>3,737.59</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Arial" w:hAnsi="Arial" w:cs="Arial" w:eastAsia="Arial" w:hint="default"/>
                <w:sz w:val="21"/>
                <w:szCs w:val="21"/>
              </w:rPr>
            </w:pPr>
            <w:r>
              <w:rPr>
                <w:rFonts w:ascii="Arial"/>
                <w:sz w:val="21"/>
              </w:rPr>
              <w:t>105.17</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33"/>
              <w:ind w:right="473"/>
              <w:jc w:val="right"/>
              <w:rPr>
                <w:rFonts w:ascii="Arial" w:hAnsi="Arial" w:cs="Arial" w:eastAsia="Arial" w:hint="default"/>
                <w:sz w:val="21"/>
                <w:szCs w:val="21"/>
              </w:rPr>
            </w:pPr>
            <w:r>
              <w:rPr>
                <w:rFonts w:ascii="Arial"/>
                <w:spacing w:val="-1"/>
                <w:sz w:val="21"/>
              </w:rPr>
              <w:t>3453.86%</w:t>
            </w:r>
          </w:p>
        </w:tc>
      </w:tr>
      <w:tr>
        <w:trPr>
          <w:trHeight w:val="337" w:hRule="exact"/>
        </w:trPr>
        <w:tc>
          <w:tcPr>
            <w:tcW w:w="38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三、筹资活动产生的现金流量净额</w:t>
            </w:r>
            <w:r>
              <w:rPr>
                <w:rFonts w:ascii="宋体" w:hAnsi="宋体" w:cs="宋体" w:eastAsia="宋体" w:hint="default"/>
                <w:sz w:val="21"/>
                <w:szCs w:val="21"/>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Arial" w:hAnsi="Arial" w:cs="Arial" w:eastAsia="Arial" w:hint="default"/>
                <w:sz w:val="21"/>
                <w:szCs w:val="21"/>
              </w:rPr>
            </w:pPr>
            <w:r>
              <w:rPr>
                <w:rFonts w:ascii="Arial"/>
                <w:spacing w:val="-1"/>
                <w:sz w:val="21"/>
              </w:rPr>
              <w:t>50,720.60</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Arial" w:hAnsi="Arial" w:cs="Arial" w:eastAsia="Arial" w:hint="default"/>
                <w:sz w:val="21"/>
                <w:szCs w:val="21"/>
              </w:rPr>
            </w:pPr>
            <w:r>
              <w:rPr>
                <w:rFonts w:ascii="Arial"/>
                <w:spacing w:val="-1"/>
                <w:sz w:val="21"/>
              </w:rPr>
              <w:t>-23.15</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38"/>
              <w:ind w:left="3" w:right="0"/>
              <w:jc w:val="center"/>
              <w:rPr>
                <w:rFonts w:ascii="Arial" w:hAnsi="Arial" w:cs="Arial" w:eastAsia="Arial" w:hint="default"/>
                <w:sz w:val="21"/>
                <w:szCs w:val="21"/>
              </w:rPr>
            </w:pPr>
            <w:r>
              <w:rPr>
                <w:rFonts w:ascii="Arial"/>
                <w:w w:val="100"/>
                <w:sz w:val="21"/>
              </w:rPr>
              <w:t>-</w:t>
            </w:r>
          </w:p>
        </w:tc>
      </w:tr>
      <w:tr>
        <w:trPr>
          <w:trHeight w:val="332" w:hRule="exact"/>
        </w:trPr>
        <w:tc>
          <w:tcPr>
            <w:tcW w:w="38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8" w:lineRule="exact"/>
              <w:ind w:left="525" w:right="0"/>
              <w:jc w:val="left"/>
              <w:rPr>
                <w:rFonts w:ascii="宋体" w:hAnsi="宋体" w:cs="宋体" w:eastAsia="宋体" w:hint="default"/>
                <w:sz w:val="21"/>
                <w:szCs w:val="21"/>
              </w:rPr>
            </w:pPr>
            <w:r>
              <w:rPr>
                <w:rFonts w:ascii="宋体" w:hAnsi="宋体" w:cs="宋体" w:eastAsia="宋体" w:hint="default"/>
                <w:sz w:val="21"/>
                <w:szCs w:val="21"/>
              </w:rPr>
              <w:t>筹资活动现金流入量</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Arial" w:hAnsi="Arial" w:cs="Arial" w:eastAsia="Arial" w:hint="default"/>
                <w:sz w:val="21"/>
                <w:szCs w:val="21"/>
              </w:rPr>
            </w:pPr>
            <w:r>
              <w:rPr>
                <w:rFonts w:ascii="Arial"/>
                <w:spacing w:val="-1"/>
                <w:sz w:val="21"/>
              </w:rPr>
              <w:t>53,480.96</w:t>
            </w:r>
          </w:p>
        </w:tc>
        <w:tc>
          <w:tcPr>
            <w:tcW w:w="151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8" w:space="0" w:color="000000"/>
              <w:left w:val="single" w:sz="4" w:space="0" w:color="000000"/>
              <w:bottom w:val="single" w:sz="8" w:space="0" w:color="000000"/>
              <w:right w:val="single" w:sz="8" w:space="0" w:color="000000"/>
            </w:tcBorders>
          </w:tcPr>
          <w:p>
            <w:pPr/>
          </w:p>
        </w:tc>
      </w:tr>
      <w:tr>
        <w:trPr>
          <w:trHeight w:val="331" w:hRule="exact"/>
        </w:trPr>
        <w:tc>
          <w:tcPr>
            <w:tcW w:w="38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7" w:lineRule="exact"/>
              <w:ind w:left="525" w:right="0"/>
              <w:jc w:val="left"/>
              <w:rPr>
                <w:rFonts w:ascii="宋体" w:hAnsi="宋体" w:cs="宋体" w:eastAsia="宋体" w:hint="default"/>
                <w:sz w:val="21"/>
                <w:szCs w:val="21"/>
              </w:rPr>
            </w:pPr>
            <w:r>
              <w:rPr>
                <w:rFonts w:ascii="宋体" w:hAnsi="宋体" w:cs="宋体" w:eastAsia="宋体" w:hint="default"/>
                <w:sz w:val="21"/>
                <w:szCs w:val="21"/>
              </w:rPr>
              <w:t>筹资活动现金流出量</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Arial" w:hAnsi="Arial" w:cs="Arial" w:eastAsia="Arial" w:hint="default"/>
                <w:sz w:val="21"/>
                <w:szCs w:val="21"/>
              </w:rPr>
            </w:pPr>
            <w:r>
              <w:rPr>
                <w:rFonts w:ascii="Arial"/>
                <w:spacing w:val="-1"/>
                <w:sz w:val="21"/>
              </w:rPr>
              <w:t>2,760.36</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Arial" w:hAnsi="Arial" w:cs="Arial" w:eastAsia="Arial" w:hint="default"/>
                <w:sz w:val="21"/>
                <w:szCs w:val="21"/>
              </w:rPr>
            </w:pPr>
            <w:r>
              <w:rPr>
                <w:rFonts w:ascii="Arial"/>
                <w:spacing w:val="-1"/>
                <w:sz w:val="21"/>
              </w:rPr>
              <w:t>23.15</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33"/>
              <w:ind w:right="415"/>
              <w:jc w:val="right"/>
              <w:rPr>
                <w:rFonts w:ascii="Arial" w:hAnsi="Arial" w:cs="Arial" w:eastAsia="Arial" w:hint="default"/>
                <w:sz w:val="21"/>
                <w:szCs w:val="21"/>
              </w:rPr>
            </w:pPr>
            <w:r>
              <w:rPr>
                <w:rFonts w:ascii="Arial"/>
                <w:spacing w:val="-1"/>
                <w:sz w:val="21"/>
              </w:rPr>
              <w:t>11823.80%</w:t>
            </w:r>
          </w:p>
        </w:tc>
      </w:tr>
      <w:tr>
        <w:trPr>
          <w:trHeight w:val="332" w:hRule="exact"/>
        </w:trPr>
        <w:tc>
          <w:tcPr>
            <w:tcW w:w="38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四、现金及现金等价物增加额</w:t>
            </w:r>
            <w:r>
              <w:rPr>
                <w:rFonts w:ascii="宋体" w:hAnsi="宋体" w:cs="宋体" w:eastAsia="宋体" w:hint="default"/>
                <w:sz w:val="21"/>
                <w:szCs w:val="21"/>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Arial" w:hAnsi="Arial" w:cs="Arial" w:eastAsia="Arial" w:hint="default"/>
                <w:sz w:val="21"/>
                <w:szCs w:val="21"/>
              </w:rPr>
            </w:pPr>
            <w:r>
              <w:rPr>
                <w:rFonts w:ascii="Arial"/>
                <w:spacing w:val="-1"/>
                <w:sz w:val="21"/>
              </w:rPr>
              <w:t>48,586.84</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Arial" w:hAnsi="Arial" w:cs="Arial" w:eastAsia="Arial" w:hint="default"/>
                <w:sz w:val="21"/>
                <w:szCs w:val="21"/>
              </w:rPr>
            </w:pPr>
            <w:r>
              <w:rPr>
                <w:rFonts w:ascii="Arial"/>
                <w:spacing w:val="-1"/>
                <w:sz w:val="21"/>
              </w:rPr>
              <w:t>1,103.23</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33"/>
              <w:ind w:right="473"/>
              <w:jc w:val="right"/>
              <w:rPr>
                <w:rFonts w:ascii="Arial" w:hAnsi="Arial" w:cs="Arial" w:eastAsia="Arial" w:hint="default"/>
                <w:sz w:val="21"/>
                <w:szCs w:val="21"/>
              </w:rPr>
            </w:pPr>
            <w:r>
              <w:rPr>
                <w:rFonts w:ascii="Arial"/>
                <w:spacing w:val="-1"/>
                <w:sz w:val="21"/>
              </w:rPr>
              <w:t>4304.05%</w:t>
            </w:r>
          </w:p>
        </w:tc>
      </w:tr>
      <w:tr>
        <w:trPr>
          <w:trHeight w:val="332" w:hRule="exact"/>
        </w:trPr>
        <w:tc>
          <w:tcPr>
            <w:tcW w:w="38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现金流入总计</w:t>
            </w:r>
            <w:r>
              <w:rPr>
                <w:rFonts w:ascii="宋体" w:hAnsi="宋体" w:cs="宋体" w:eastAsia="宋体" w:hint="default"/>
                <w:sz w:val="21"/>
                <w:szCs w:val="21"/>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4"/>
              <w:jc w:val="right"/>
              <w:rPr>
                <w:rFonts w:ascii="Arial" w:hAnsi="Arial" w:cs="Arial" w:eastAsia="Arial" w:hint="default"/>
                <w:sz w:val="21"/>
                <w:szCs w:val="21"/>
              </w:rPr>
            </w:pPr>
            <w:r>
              <w:rPr>
                <w:rFonts w:ascii="Arial"/>
                <w:spacing w:val="-1"/>
                <w:sz w:val="21"/>
              </w:rPr>
              <w:t>72,366.59</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8"/>
              <w:jc w:val="right"/>
              <w:rPr>
                <w:rFonts w:ascii="Arial" w:hAnsi="Arial" w:cs="Arial" w:eastAsia="Arial" w:hint="default"/>
                <w:sz w:val="21"/>
                <w:szCs w:val="21"/>
              </w:rPr>
            </w:pPr>
            <w:r>
              <w:rPr>
                <w:rFonts w:ascii="Arial"/>
                <w:spacing w:val="-1"/>
                <w:sz w:val="21"/>
              </w:rPr>
              <w:t>10,920.91</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34"/>
              <w:ind w:left="540" w:right="0"/>
              <w:jc w:val="left"/>
              <w:rPr>
                <w:rFonts w:ascii="Arial" w:hAnsi="Arial" w:cs="Arial" w:eastAsia="Arial" w:hint="default"/>
                <w:sz w:val="21"/>
                <w:szCs w:val="21"/>
              </w:rPr>
            </w:pPr>
            <w:r>
              <w:rPr>
                <w:rFonts w:ascii="Arial"/>
                <w:sz w:val="21"/>
              </w:rPr>
              <w:t>562.64%</w:t>
            </w:r>
          </w:p>
        </w:tc>
      </w:tr>
      <w:tr>
        <w:trPr>
          <w:trHeight w:val="326" w:hRule="exact"/>
        </w:trPr>
        <w:tc>
          <w:tcPr>
            <w:tcW w:w="3819" w:type="dxa"/>
            <w:tcBorders>
              <w:top w:val="single" w:sz="4" w:space="0" w:color="000000"/>
              <w:left w:val="single" w:sz="4" w:space="0" w:color="000000"/>
              <w:bottom w:val="single" w:sz="4" w:space="0" w:color="000000"/>
              <w:right w:val="single" w:sz="4" w:space="0" w:color="000000"/>
            </w:tcBorders>
            <w:shd w:val="clear" w:color="auto" w:fill="DDDDDD"/>
          </w:tcPr>
          <w:p>
            <w:pPr>
              <w:pStyle w:val="TableParagraph"/>
              <w:spacing w:line="267"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现金流出总计</w:t>
            </w:r>
            <w:r>
              <w:rPr>
                <w:rFonts w:ascii="宋体" w:hAnsi="宋体" w:cs="宋体" w:eastAsia="宋体" w:hint="default"/>
                <w:sz w:val="21"/>
                <w:szCs w:val="21"/>
              </w:rPr>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4"/>
              <w:jc w:val="right"/>
              <w:rPr>
                <w:rFonts w:ascii="Arial" w:hAnsi="Arial" w:cs="Arial" w:eastAsia="Arial" w:hint="default"/>
                <w:sz w:val="21"/>
                <w:szCs w:val="21"/>
              </w:rPr>
            </w:pPr>
            <w:r>
              <w:rPr>
                <w:rFonts w:ascii="Arial"/>
                <w:spacing w:val="-1"/>
                <w:sz w:val="21"/>
              </w:rPr>
              <w:t>23,779.75</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Arial" w:hAnsi="Arial" w:cs="Arial" w:eastAsia="Arial" w:hint="default"/>
                <w:sz w:val="21"/>
                <w:szCs w:val="21"/>
              </w:rPr>
            </w:pPr>
            <w:r>
              <w:rPr>
                <w:rFonts w:ascii="Arial"/>
                <w:spacing w:val="-1"/>
                <w:sz w:val="21"/>
              </w:rPr>
              <w:t>9,817.68</w:t>
            </w:r>
          </w:p>
        </w:tc>
        <w:tc>
          <w:tcPr>
            <w:tcW w:w="1921"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33"/>
              <w:ind w:left="540" w:right="0"/>
              <w:jc w:val="left"/>
              <w:rPr>
                <w:rFonts w:ascii="Arial" w:hAnsi="Arial" w:cs="Arial" w:eastAsia="Arial" w:hint="default"/>
                <w:sz w:val="21"/>
                <w:szCs w:val="21"/>
              </w:rPr>
            </w:pPr>
            <w:r>
              <w:rPr>
                <w:rFonts w:ascii="Arial"/>
                <w:sz w:val="21"/>
              </w:rPr>
              <w:t>142.21%</w:t>
            </w:r>
          </w:p>
        </w:tc>
      </w:tr>
    </w:tbl>
    <w:p>
      <w:pPr>
        <w:spacing w:line="240" w:lineRule="auto" w:before="4"/>
        <w:rPr>
          <w:rFonts w:ascii="宋体" w:hAnsi="宋体" w:cs="宋体" w:eastAsia="宋体" w:hint="default"/>
          <w:sz w:val="7"/>
          <w:szCs w:val="7"/>
        </w:rPr>
      </w:pPr>
    </w:p>
    <w:p>
      <w:pPr>
        <w:pStyle w:val="BodyText"/>
        <w:spacing w:line="357" w:lineRule="auto" w:before="26"/>
        <w:ind w:left="220" w:right="1786" w:firstLine="479"/>
        <w:jc w:val="left"/>
      </w:pPr>
      <w:r>
        <w:rPr/>
        <w:pict>
          <v:group style="position:absolute;margin-left:87.863998pt;margin-top:-190.294373pt;width:194.3pt;height:184.85pt;mso-position-horizontal-relative:page;mso-position-vertical-relative:paragraph;z-index:-1159528" coordorigin="1757,-3806" coordsize="3886,3697">
            <v:group style="position:absolute;left:1796;top:-3767;width:3810;height:2" coordorigin="1796,-3767" coordsize="3810,2">
              <v:shape style="position:absolute;left:1796;top:-3767;width:3810;height:2" coordorigin="1796,-3767" coordsize="3810,0" path="m1796,-3767l5605,-3767e" filled="false" stroked="true" strokeweight="3.84pt" strokecolor="#dddddd">
                <v:path arrowok="t"/>
              </v:shape>
            </v:group>
            <v:group style="position:absolute;left:1796;top:-3729;width:99;height:313" coordorigin="1796,-3729" coordsize="99,313">
              <v:shape style="position:absolute;left:1796;top:-3729;width:99;height:313" coordorigin="1796,-3729" coordsize="99,313" path="m1796,-3417l1894,-3417,1894,-3729,1796,-3729,1796,-3417xe" filled="true" fillcolor="#dddddd" stroked="false">
                <v:path arrowok="t"/>
                <v:fill type="solid"/>
              </v:shape>
            </v:group>
            <v:group style="position:absolute;left:5497;top:-3729;width:108;height:313" coordorigin="5497,-3729" coordsize="108,313">
              <v:shape style="position:absolute;left:5497;top:-3729;width:108;height:313" coordorigin="5497,-3729" coordsize="108,313" path="m5497,-3417l5605,-3417,5605,-3729,5497,-3729,5497,-3417xe" filled="true" fillcolor="#dddddd" stroked="false">
                <v:path arrowok="t"/>
                <v:fill type="solid"/>
              </v:shape>
            </v:group>
            <v:group style="position:absolute;left:1796;top:-3417;width:3810;height:77" coordorigin="1796,-3417" coordsize="3810,77">
              <v:shape style="position:absolute;left:1796;top:-3417;width:3810;height:77" coordorigin="1796,-3417" coordsize="3810,77" path="m1796,-3340l5605,-3340,5605,-3417,1796,-3417,1796,-3340xe" filled="true" fillcolor="#dddddd" stroked="false">
                <v:path arrowok="t"/>
                <v:fill type="solid"/>
              </v:shape>
            </v:group>
            <v:group style="position:absolute;left:1894;top:-3729;width:3603;height:313" coordorigin="1894,-3729" coordsize="3603,313">
              <v:shape style="position:absolute;left:1894;top:-3729;width:3603;height:313" coordorigin="1894,-3729" coordsize="3603,313" path="m1894,-3417l5497,-3417,5497,-3729,1894,-3729,1894,-3417xe" filled="true" fillcolor="#dddddd" stroked="false">
                <v:path arrowok="t"/>
                <v:fill type="solid"/>
              </v:shape>
            </v:group>
            <v:group style="position:absolute;left:1796;top:-3321;width:3810;height:123" coordorigin="1796,-3321" coordsize="3810,123">
              <v:shape style="position:absolute;left:1796;top:-3321;width:3810;height:123" coordorigin="1796,-3321" coordsize="3810,123" path="m1796,-3198l5605,-3198,5605,-3321,1796,-3321,1796,-3198xe" filled="true" fillcolor="#dddddd" stroked="false">
                <v:path arrowok="t"/>
                <v:fill type="solid"/>
              </v:shape>
            </v:group>
            <v:group style="position:absolute;left:1796;top:-3198;width:99;height:312" coordorigin="1796,-3198" coordsize="99,312">
              <v:shape style="position:absolute;left:1796;top:-3198;width:99;height:312" coordorigin="1796,-3198" coordsize="99,312" path="m1796,-2886l1894,-2886,1894,-3198,1796,-3198,1796,-2886xe" filled="true" fillcolor="#dddddd" stroked="false">
                <v:path arrowok="t"/>
                <v:fill type="solid"/>
              </v:shape>
            </v:group>
            <v:group style="position:absolute;left:5497;top:-3198;width:108;height:312" coordorigin="5497,-3198" coordsize="108,312">
              <v:shape style="position:absolute;left:5497;top:-3198;width:108;height:312" coordorigin="5497,-3198" coordsize="108,312" path="m5497,-2886l5605,-2886,5605,-3198,5497,-3198,5497,-2886xe" filled="true" fillcolor="#dddddd" stroked="false">
                <v:path arrowok="t"/>
                <v:fill type="solid"/>
              </v:shape>
            </v:group>
            <v:group style="position:absolute;left:1796;top:-2886;width:3810;height:120" coordorigin="1796,-2886" coordsize="3810,120">
              <v:shape style="position:absolute;left:1796;top:-2886;width:3810;height:120" coordorigin="1796,-2886" coordsize="3810,120" path="m1796,-2766l5605,-2766,5605,-2886,1796,-2886,1796,-2766xe" filled="true" fillcolor="#dddddd" stroked="false">
                <v:path arrowok="t"/>
                <v:fill type="solid"/>
              </v:shape>
            </v:group>
            <v:group style="position:absolute;left:1894;top:-3198;width:3603;height:312" coordorigin="1894,-3198" coordsize="3603,312">
              <v:shape style="position:absolute;left:1894;top:-3198;width:3603;height:312" coordorigin="1894,-3198" coordsize="3603,312" path="m1894,-2886l5497,-2886,5497,-3198,1894,-3198,1894,-2886xe" filled="true" fillcolor="#dddddd" stroked="false">
                <v:path arrowok="t"/>
                <v:fill type="solid"/>
              </v:shape>
            </v:group>
            <v:group style="position:absolute;left:1796;top:-2745;width:99;height:312" coordorigin="1796,-2745" coordsize="99,312">
              <v:shape style="position:absolute;left:1796;top:-2745;width:99;height:312" coordorigin="1796,-2745" coordsize="99,312" path="m1796,-2433l1894,-2433,1894,-2745,1796,-2745,1796,-2433xe" filled="true" fillcolor="#dddddd" stroked="false">
                <v:path arrowok="t"/>
                <v:fill type="solid"/>
              </v:shape>
            </v:group>
            <v:group style="position:absolute;left:5497;top:-2745;width:108;height:312" coordorigin="5497,-2745" coordsize="108,312">
              <v:shape style="position:absolute;left:5497;top:-2745;width:108;height:312" coordorigin="5497,-2745" coordsize="108,312" path="m5497,-2433l5605,-2433,5605,-2745,5497,-2745,5497,-2433xe" filled="true" fillcolor="#dddddd" stroked="false">
                <v:path arrowok="t"/>
                <v:fill type="solid"/>
              </v:shape>
            </v:group>
            <v:group style="position:absolute;left:1894;top:-2745;width:3603;height:312" coordorigin="1894,-2745" coordsize="3603,312">
              <v:shape style="position:absolute;left:1894;top:-2745;width:3603;height:312" coordorigin="1894,-2745" coordsize="3603,312" path="m1894,-2433l5497,-2433,5497,-2745,1894,-2745,1894,-2433xe" filled="true" fillcolor="#dddddd" stroked="false">
                <v:path arrowok="t"/>
                <v:fill type="solid"/>
              </v:shape>
            </v:group>
            <v:group style="position:absolute;left:1796;top:-2413;width:99;height:312" coordorigin="1796,-2413" coordsize="99,312">
              <v:shape style="position:absolute;left:1796;top:-2413;width:99;height:312" coordorigin="1796,-2413" coordsize="99,312" path="m1796,-2101l1894,-2101,1894,-2413,1796,-2413,1796,-2101xe" filled="true" fillcolor="#dddddd" stroked="false">
                <v:path arrowok="t"/>
                <v:fill type="solid"/>
              </v:shape>
            </v:group>
            <v:group style="position:absolute;left:5497;top:-2413;width:108;height:312" coordorigin="5497,-2413" coordsize="108,312">
              <v:shape style="position:absolute;left:5497;top:-2413;width:108;height:312" coordorigin="5497,-2413" coordsize="108,312" path="m5497,-2101l5605,-2101,5605,-2413,5497,-2413,5497,-2101xe" filled="true" fillcolor="#dddddd" stroked="false">
                <v:path arrowok="t"/>
                <v:fill type="solid"/>
              </v:shape>
            </v:group>
            <v:group style="position:absolute;left:1894;top:-2413;width:3603;height:312" coordorigin="1894,-2413" coordsize="3603,312">
              <v:shape style="position:absolute;left:1894;top:-2413;width:3603;height:312" coordorigin="1894,-2413" coordsize="3603,312" path="m1894,-2101l5497,-2101,5497,-2413,1894,-2413,1894,-2101xe" filled="true" fillcolor="#dddddd" stroked="false">
                <v:path arrowok="t"/>
                <v:fill type="solid"/>
              </v:shape>
            </v:group>
            <v:group style="position:absolute;left:1791;top:-2082;width:104;height:312" coordorigin="1791,-2082" coordsize="104,312">
              <v:shape style="position:absolute;left:1791;top:-2082;width:104;height:312" coordorigin="1791,-2082" coordsize="104,312" path="m1791,-1770l1894,-1770,1894,-2082,1791,-2082,1791,-1770xe" filled="true" fillcolor="#dddddd" stroked="false">
                <v:path arrowok="t"/>
                <v:fill type="solid"/>
              </v:shape>
            </v:group>
            <v:group style="position:absolute;left:5497;top:-2082;width:108;height:312" coordorigin="5497,-2082" coordsize="108,312">
              <v:shape style="position:absolute;left:5497;top:-2082;width:108;height:312" coordorigin="5497,-2082" coordsize="108,312" path="m5497,-1770l5605,-1770,5605,-2082,5497,-2082,5497,-1770xe" filled="true" fillcolor="#dddddd" stroked="false">
                <v:path arrowok="t"/>
                <v:fill type="solid"/>
              </v:shape>
            </v:group>
            <v:group style="position:absolute;left:1894;top:-2082;width:3603;height:312" coordorigin="1894,-2082" coordsize="3603,312">
              <v:shape style="position:absolute;left:1894;top:-2082;width:3603;height:312" coordorigin="1894,-2082" coordsize="3603,312" path="m1894,-1770l5497,-1770,5497,-2082,1894,-2082,1894,-1770xe" filled="true" fillcolor="#dddddd" stroked="false">
                <v:path arrowok="t"/>
                <v:fill type="solid"/>
              </v:shape>
            </v:group>
            <v:group style="position:absolute;left:1805;top:-2087;width:3795;height:2" coordorigin="1805,-2087" coordsize="3795,2">
              <v:shape style="position:absolute;left:1805;top:-2087;width:3795;height:2" coordorigin="1805,-2087" coordsize="3795,0" path="m1805,-2087l5600,-2087e" filled="false" stroked="true" strokeweight=".48001pt" strokecolor="#dddddd">
                <v:path arrowok="t"/>
              </v:shape>
            </v:group>
            <v:group style="position:absolute;left:1791;top:-1749;width:104;height:312" coordorigin="1791,-1749" coordsize="104,312">
              <v:shape style="position:absolute;left:1791;top:-1749;width:104;height:312" coordorigin="1791,-1749" coordsize="104,312" path="m1791,-1437l1894,-1437,1894,-1749,1791,-1749,1791,-1437xe" filled="true" fillcolor="#dddddd" stroked="false">
                <v:path arrowok="t"/>
                <v:fill type="solid"/>
              </v:shape>
            </v:group>
            <v:group style="position:absolute;left:5497;top:-1749;width:108;height:312" coordorigin="5497,-1749" coordsize="108,312">
              <v:shape style="position:absolute;left:5497;top:-1749;width:108;height:312" coordorigin="5497,-1749" coordsize="108,312" path="m5497,-1437l5605,-1437,5605,-1749,5497,-1749,5497,-1437xe" filled="true" fillcolor="#dddddd" stroked="false">
                <v:path arrowok="t"/>
                <v:fill type="solid"/>
              </v:shape>
            </v:group>
            <v:group style="position:absolute;left:1894;top:-1749;width:3603;height:312" coordorigin="1894,-1749" coordsize="3603,312">
              <v:shape style="position:absolute;left:1894;top:-1749;width:3603;height:312" coordorigin="1894,-1749" coordsize="3603,312" path="m1894,-1437l5497,-1437,5497,-1749,1894,-1749,1894,-1437xe" filled="true" fillcolor="#dddddd" stroked="false">
                <v:path arrowok="t"/>
                <v:fill type="solid"/>
              </v:shape>
            </v:group>
            <v:group style="position:absolute;left:1791;top:-1417;width:104;height:312" coordorigin="1791,-1417" coordsize="104,312">
              <v:shape style="position:absolute;left:1791;top:-1417;width:104;height:312" coordorigin="1791,-1417" coordsize="104,312" path="m1791,-1105l1894,-1105,1894,-1417,1791,-1417,1791,-1105xe" filled="true" fillcolor="#dddddd" stroked="false">
                <v:path arrowok="t"/>
                <v:fill type="solid"/>
              </v:shape>
            </v:group>
            <v:group style="position:absolute;left:5497;top:-1417;width:108;height:312" coordorigin="5497,-1417" coordsize="108,312">
              <v:shape style="position:absolute;left:5497;top:-1417;width:108;height:312" coordorigin="5497,-1417" coordsize="108,312" path="m5497,-1105l5605,-1105,5605,-1417,5497,-1417,5497,-1105xe" filled="true" fillcolor="#dddddd" stroked="false">
                <v:path arrowok="t"/>
                <v:fill type="solid"/>
              </v:shape>
            </v:group>
            <v:group style="position:absolute;left:1894;top:-1417;width:3603;height:312" coordorigin="1894,-1417" coordsize="3603,312">
              <v:shape style="position:absolute;left:1894;top:-1417;width:3603;height:312" coordorigin="1894,-1417" coordsize="3603,312" path="m1894,-1105l5497,-1105,5497,-1417,1894,-1417,1894,-1105xe" filled="true" fillcolor="#dddddd" stroked="false">
                <v:path arrowok="t"/>
                <v:fill type="solid"/>
              </v:shape>
            </v:group>
            <v:group style="position:absolute;left:1791;top:-1086;width:104;height:312" coordorigin="1791,-1086" coordsize="104,312">
              <v:shape style="position:absolute;left:1791;top:-1086;width:104;height:312" coordorigin="1791,-1086" coordsize="104,312" path="m1791,-774l1894,-774,1894,-1086,1791,-1086,1791,-774xe" filled="true" fillcolor="#dddddd" stroked="false">
                <v:path arrowok="t"/>
                <v:fill type="solid"/>
              </v:shape>
            </v:group>
            <v:group style="position:absolute;left:5497;top:-1086;width:108;height:312" coordorigin="5497,-1086" coordsize="108,312">
              <v:shape style="position:absolute;left:5497;top:-1086;width:108;height:312" coordorigin="5497,-1086" coordsize="108,312" path="m5497,-774l5605,-774,5605,-1086,5497,-1086,5497,-774xe" filled="true" fillcolor="#dddddd" stroked="false">
                <v:path arrowok="t"/>
                <v:fill type="solid"/>
              </v:shape>
            </v:group>
            <v:group style="position:absolute;left:1894;top:-1086;width:3603;height:312" coordorigin="1894,-1086" coordsize="3603,312">
              <v:shape style="position:absolute;left:1894;top:-1086;width:3603;height:312" coordorigin="1894,-1086" coordsize="3603,312" path="m1894,-774l5497,-774,5497,-1086,1894,-1086,1894,-774xe" filled="true" fillcolor="#dddddd" stroked="false">
                <v:path arrowok="t"/>
                <v:fill type="solid"/>
              </v:shape>
            </v:group>
            <v:group style="position:absolute;left:1791;top:-753;width:104;height:312" coordorigin="1791,-753" coordsize="104,312">
              <v:shape style="position:absolute;left:1791;top:-753;width:104;height:312" coordorigin="1791,-753" coordsize="104,312" path="m1791,-441l1894,-441,1894,-753,1791,-753,1791,-441xe" filled="true" fillcolor="#dddddd" stroked="false">
                <v:path arrowok="t"/>
                <v:fill type="solid"/>
              </v:shape>
            </v:group>
            <v:group style="position:absolute;left:5497;top:-753;width:108;height:312" coordorigin="5497,-753" coordsize="108,312">
              <v:shape style="position:absolute;left:5497;top:-753;width:108;height:312" coordorigin="5497,-753" coordsize="108,312" path="m5497,-441l5605,-441,5605,-753,5497,-753,5497,-441xe" filled="true" fillcolor="#dddddd" stroked="false">
                <v:path arrowok="t"/>
                <v:fill type="solid"/>
              </v:shape>
            </v:group>
            <v:group style="position:absolute;left:1894;top:-753;width:3603;height:312" coordorigin="1894,-753" coordsize="3603,312">
              <v:shape style="position:absolute;left:1894;top:-753;width:3603;height:312" coordorigin="1894,-753" coordsize="3603,312" path="m1894,-441l5497,-441,5497,-753,1894,-753,1894,-441xe" filled="true" fillcolor="#dddddd" stroked="false">
                <v:path arrowok="t"/>
                <v:fill type="solid"/>
              </v:shape>
            </v:group>
            <v:group style="position:absolute;left:1791;top:-421;width:104;height:312" coordorigin="1791,-421" coordsize="104,312">
              <v:shape style="position:absolute;left:1791;top:-421;width:104;height:312" coordorigin="1791,-421" coordsize="104,312" path="m1791,-109l1894,-109,1894,-421,1791,-421,1791,-109xe" filled="true" fillcolor="#dddddd" stroked="false">
                <v:path arrowok="t"/>
                <v:fill type="solid"/>
              </v:shape>
            </v:group>
            <v:group style="position:absolute;left:5497;top:-421;width:108;height:312" coordorigin="5497,-421" coordsize="108,312">
              <v:shape style="position:absolute;left:5497;top:-421;width:108;height:312" coordorigin="5497,-421" coordsize="108,312" path="m5497,-109l5605,-109,5605,-421,5497,-421,5497,-109xe" filled="true" fillcolor="#dddddd" stroked="false">
                <v:path arrowok="t"/>
                <v:fill type="solid"/>
              </v:shape>
            </v:group>
            <v:group style="position:absolute;left:1894;top:-421;width:3603;height:312" coordorigin="1894,-421" coordsize="3603,312">
              <v:shape style="position:absolute;left:1894;top:-421;width:3603;height:312" coordorigin="1894,-421" coordsize="3603,312" path="m1894,-109l5497,-109,5497,-421,1894,-421,1894,-109xe" filled="true" fillcolor="#dddddd" stroked="false">
                <v:path arrowok="t"/>
                <v:fill type="solid"/>
              </v:shape>
            </v:group>
            <w10:wrap type="none"/>
          </v:group>
        </w:pict>
      </w:r>
      <w:r>
        <w:rPr>
          <w:spacing w:val="-3"/>
        </w:rPr>
        <w:t>报告期内经营活动现金流入大幅增加，主要系本年度公司业务规模扩大，销</w:t>
      </w:r>
      <w:r>
        <w:rPr/>
        <w:t> 售收入增加所致；</w:t>
      </w:r>
    </w:p>
    <w:p>
      <w:pPr>
        <w:pStyle w:val="BodyText"/>
        <w:spacing w:line="357" w:lineRule="auto" w:before="190"/>
        <w:ind w:left="220" w:right="1786" w:firstLine="479"/>
        <w:jc w:val="left"/>
      </w:pPr>
      <w:r>
        <w:rPr>
          <w:spacing w:val="-3"/>
        </w:rPr>
        <w:t>报告期内经营活动现金流入大幅增加，主要系公司员工规模扩大，日常经营</w:t>
      </w:r>
      <w:r>
        <w:rPr/>
        <w:t> 性支出增加所致；</w:t>
      </w:r>
    </w:p>
    <w:p>
      <w:pPr>
        <w:pStyle w:val="BodyText"/>
        <w:spacing w:line="357" w:lineRule="auto" w:before="190"/>
        <w:ind w:left="220" w:right="1786" w:firstLine="479"/>
        <w:jc w:val="left"/>
      </w:pPr>
      <w:r>
        <w:rPr>
          <w:spacing w:val="-3"/>
        </w:rPr>
        <w:t>报告期内投资活动产生的现金流量净额同比大幅较少，主要原因是公司收购</w:t>
      </w:r>
      <w:r>
        <w:rPr/>
        <w:t> 东华信通公司支付股权收购款及购置固定资产所致；</w:t>
      </w:r>
    </w:p>
    <w:p>
      <w:pPr>
        <w:pStyle w:val="BodyText"/>
        <w:spacing w:line="355" w:lineRule="auto" w:before="192"/>
        <w:ind w:left="220" w:right="1786" w:firstLine="479"/>
        <w:jc w:val="left"/>
      </w:pPr>
      <w:r>
        <w:rPr>
          <w:spacing w:val="-3"/>
        </w:rPr>
        <w:t>报告期内筹资活动产生的现金流量净额同比大幅增长，主要原因是公司在创</w:t>
      </w:r>
      <w:r>
        <w:rPr/>
        <w:t> 业板发行新股上市，收到募集资金所致。</w:t>
      </w:r>
    </w:p>
    <w:p>
      <w:pPr>
        <w:pStyle w:val="BodyText"/>
        <w:spacing w:line="240" w:lineRule="auto" w:before="194"/>
        <w:ind w:left="700" w:right="1662"/>
        <w:jc w:val="left"/>
      </w:pPr>
      <w:r>
        <w:rPr>
          <w:rFonts w:ascii="Arial" w:hAnsi="Arial" w:cs="Arial" w:eastAsia="Arial" w:hint="default"/>
        </w:rPr>
        <w:t>5</w:t>
      </w:r>
      <w:r>
        <w:rPr/>
        <w:t>、主要财务指标情况</w:t>
      </w:r>
    </w:p>
    <w:p>
      <w:pPr>
        <w:spacing w:line="240" w:lineRule="auto" w:before="5"/>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1243"/>
        <w:gridCol w:w="2206"/>
        <w:gridCol w:w="1692"/>
        <w:gridCol w:w="1690"/>
        <w:gridCol w:w="1693"/>
      </w:tblGrid>
      <w:tr>
        <w:trPr>
          <w:trHeight w:val="358" w:hRule="exact"/>
        </w:trPr>
        <w:tc>
          <w:tcPr>
            <w:tcW w:w="1243"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355" w:right="0"/>
              <w:jc w:val="lef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right="1"/>
              <w:jc w:val="center"/>
              <w:rPr>
                <w:rFonts w:ascii="宋体" w:hAnsi="宋体" w:cs="宋体" w:eastAsia="宋体" w:hint="default"/>
                <w:sz w:val="21"/>
                <w:szCs w:val="21"/>
              </w:rPr>
            </w:pPr>
            <w:r>
              <w:rPr>
                <w:rFonts w:ascii="宋体" w:hAnsi="宋体" w:cs="宋体" w:eastAsia="宋体" w:hint="default"/>
                <w:b/>
                <w:bCs/>
                <w:sz w:val="21"/>
                <w:szCs w:val="21"/>
              </w:rPr>
              <w:t>指标</w:t>
            </w:r>
            <w:r>
              <w:rPr>
                <w:rFonts w:ascii="宋体" w:hAnsi="宋体" w:cs="宋体" w:eastAsia="宋体" w:hint="default"/>
                <w:sz w:val="21"/>
                <w:szCs w:val="21"/>
              </w:rPr>
            </w:r>
          </w:p>
        </w:tc>
        <w:tc>
          <w:tcPr>
            <w:tcW w:w="1692"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 </w:t>
            </w:r>
            <w:r>
              <w:rPr>
                <w:rFonts w:ascii="宋体" w:hAnsi="宋体" w:cs="宋体" w:eastAsia="宋体" w:hint="default"/>
                <w:b/>
                <w:bCs/>
                <w:sz w:val="21"/>
                <w:szCs w:val="21"/>
              </w:rPr>
              <w:t>年度</w:t>
            </w:r>
            <w:r>
              <w:rPr>
                <w:rFonts w:ascii="宋体" w:hAnsi="宋体" w:cs="宋体" w:eastAsia="宋体" w:hint="default"/>
                <w:sz w:val="21"/>
                <w:szCs w:val="21"/>
              </w:rPr>
            </w:r>
          </w:p>
        </w:tc>
        <w:tc>
          <w:tcPr>
            <w:tcW w:w="1690"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2"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年度</w:t>
            </w:r>
            <w:r>
              <w:rPr>
                <w:rFonts w:ascii="宋体" w:hAnsi="宋体" w:cs="宋体" w:eastAsia="宋体" w:hint="default"/>
                <w:sz w:val="21"/>
                <w:szCs w:val="21"/>
              </w:rPr>
            </w:r>
          </w:p>
        </w:tc>
        <w:tc>
          <w:tcPr>
            <w:tcW w:w="1693"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right="419"/>
              <w:jc w:val="righ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tc>
      </w:tr>
      <w:tr>
        <w:trPr>
          <w:trHeight w:val="358" w:hRule="exact"/>
        </w:trPr>
        <w:tc>
          <w:tcPr>
            <w:tcW w:w="1243" w:type="dxa"/>
            <w:vMerge w:val="restart"/>
            <w:tcBorders>
              <w:top w:val="single" w:sz="2" w:space="0" w:color="000000"/>
              <w:left w:val="single" w:sz="2" w:space="0" w:color="000000"/>
              <w:right w:val="single" w:sz="2" w:space="0" w:color="000000"/>
            </w:tcBorders>
            <w:shd w:val="clear" w:color="auto" w:fill="DDDDDD"/>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11" w:right="0"/>
              <w:jc w:val="left"/>
              <w:rPr>
                <w:rFonts w:ascii="宋体" w:hAnsi="宋体" w:cs="宋体" w:eastAsia="宋体" w:hint="default"/>
                <w:sz w:val="21"/>
                <w:szCs w:val="21"/>
              </w:rPr>
            </w:pPr>
            <w:r>
              <w:rPr>
                <w:rFonts w:ascii="宋体" w:hAnsi="宋体" w:cs="宋体" w:eastAsia="宋体" w:hint="default"/>
                <w:sz w:val="21"/>
                <w:szCs w:val="21"/>
              </w:rPr>
              <w:t>盈利能力</w:t>
            </w: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销售毛利率</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52.76%</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57.22</w:t>
            </w:r>
            <w:r>
              <w:rPr>
                <w:rFonts w:ascii="宋体" w:hAnsi="宋体" w:cs="宋体" w:eastAsia="宋体" w:hint="default"/>
                <w:sz w:val="21"/>
                <w:szCs w:val="21"/>
              </w:rPr>
              <w:t>％</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538" w:right="0"/>
              <w:jc w:val="left"/>
              <w:rPr>
                <w:rFonts w:ascii="Times New Roman" w:hAnsi="Times New Roman" w:cs="Times New Roman" w:eastAsia="Times New Roman" w:hint="default"/>
                <w:sz w:val="21"/>
                <w:szCs w:val="21"/>
              </w:rPr>
            </w:pPr>
            <w:r>
              <w:rPr>
                <w:rFonts w:ascii="Times New Roman"/>
                <w:sz w:val="21"/>
              </w:rPr>
              <w:t>-4.46%</w:t>
            </w:r>
          </w:p>
        </w:tc>
      </w:tr>
      <w:tr>
        <w:trPr>
          <w:trHeight w:val="358" w:hRule="exact"/>
        </w:trPr>
        <w:tc>
          <w:tcPr>
            <w:tcW w:w="1243" w:type="dxa"/>
            <w:vMerge/>
            <w:tcBorders>
              <w:left w:val="single" w:sz="2" w:space="0" w:color="000000"/>
              <w:bottom w:val="single" w:sz="2" w:space="0" w:color="000000"/>
              <w:right w:val="single" w:sz="2" w:space="0" w:color="000000"/>
            </w:tcBorders>
            <w:shd w:val="clear" w:color="auto" w:fill="DDDDDD"/>
          </w:tcPr>
          <w:p>
            <w:pP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3"/>
              <w:jc w:val="left"/>
              <w:rPr>
                <w:rFonts w:ascii="宋体" w:hAnsi="宋体" w:cs="宋体" w:eastAsia="宋体" w:hint="default"/>
                <w:sz w:val="21"/>
                <w:szCs w:val="21"/>
              </w:rPr>
            </w:pPr>
            <w:r>
              <w:rPr>
                <w:rFonts w:ascii="宋体" w:hAnsi="宋体" w:cs="宋体" w:eastAsia="宋体" w:hint="default"/>
                <w:spacing w:val="-2"/>
                <w:sz w:val="21"/>
                <w:szCs w:val="21"/>
              </w:rPr>
              <w:t>净资产收益率（加权）</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9.49%</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Times New Roman" w:hAnsi="Times New Roman" w:cs="Times New Roman" w:eastAsia="Times New Roman" w:hint="default"/>
                <w:sz w:val="21"/>
                <w:szCs w:val="21"/>
              </w:rPr>
            </w:pPr>
            <w:r>
              <w:rPr>
                <w:rFonts w:ascii="Times New Roman"/>
                <w:sz w:val="21"/>
              </w:rPr>
              <w:t>49.54%</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482"/>
              <w:jc w:val="right"/>
              <w:rPr>
                <w:rFonts w:ascii="Times New Roman" w:hAnsi="Times New Roman" w:cs="Times New Roman" w:eastAsia="Times New Roman" w:hint="default"/>
                <w:sz w:val="21"/>
                <w:szCs w:val="21"/>
              </w:rPr>
            </w:pPr>
            <w:r>
              <w:rPr>
                <w:rFonts w:ascii="Times New Roman"/>
                <w:spacing w:val="-1"/>
                <w:sz w:val="21"/>
              </w:rPr>
              <w:t>-40.05%</w:t>
            </w:r>
          </w:p>
        </w:tc>
      </w:tr>
      <w:tr>
        <w:trPr>
          <w:trHeight w:val="358" w:hRule="exact"/>
        </w:trPr>
        <w:tc>
          <w:tcPr>
            <w:tcW w:w="1243" w:type="dxa"/>
            <w:vMerge w:val="restart"/>
            <w:tcBorders>
              <w:top w:val="single" w:sz="2" w:space="0" w:color="000000"/>
              <w:left w:val="single" w:sz="2" w:space="0" w:color="000000"/>
              <w:right w:val="single" w:sz="2" w:space="0" w:color="000000"/>
            </w:tcBorders>
            <w:shd w:val="clear" w:color="auto" w:fill="DDDDDD"/>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left="211" w:right="0"/>
              <w:jc w:val="left"/>
              <w:rPr>
                <w:rFonts w:ascii="宋体" w:hAnsi="宋体" w:cs="宋体" w:eastAsia="宋体" w:hint="default"/>
                <w:sz w:val="21"/>
                <w:szCs w:val="21"/>
              </w:rPr>
            </w:pPr>
            <w:r>
              <w:rPr>
                <w:rFonts w:ascii="宋体" w:hAnsi="宋体" w:cs="宋体" w:eastAsia="宋体" w:hint="default"/>
                <w:sz w:val="21"/>
                <w:szCs w:val="21"/>
              </w:rPr>
              <w:t>偿债能力</w:t>
            </w: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流动比率（倍）</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1" w:right="0"/>
              <w:jc w:val="center"/>
              <w:rPr>
                <w:rFonts w:ascii="Times New Roman" w:hAnsi="Times New Roman" w:cs="Times New Roman" w:eastAsia="Times New Roman" w:hint="default"/>
                <w:sz w:val="21"/>
                <w:szCs w:val="21"/>
              </w:rPr>
            </w:pPr>
            <w:r>
              <w:rPr>
                <w:rFonts w:ascii="Times New Roman"/>
                <w:sz w:val="21"/>
              </w:rPr>
              <w:t>10.24</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4" w:right="0"/>
              <w:jc w:val="center"/>
              <w:rPr>
                <w:rFonts w:ascii="Times New Roman" w:hAnsi="Times New Roman" w:cs="Times New Roman" w:eastAsia="Times New Roman" w:hint="default"/>
                <w:sz w:val="21"/>
                <w:szCs w:val="21"/>
              </w:rPr>
            </w:pPr>
            <w:r>
              <w:rPr>
                <w:rFonts w:ascii="Times New Roman"/>
                <w:sz w:val="21"/>
              </w:rPr>
              <w:t>5.39</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Times New Roman" w:hAnsi="Times New Roman" w:cs="Times New Roman" w:eastAsia="Times New Roman" w:hint="default"/>
                <w:sz w:val="21"/>
                <w:szCs w:val="21"/>
              </w:rPr>
            </w:pPr>
            <w:r>
              <w:rPr>
                <w:rFonts w:ascii="Times New Roman"/>
                <w:sz w:val="21"/>
              </w:rPr>
              <w:t>4.84</w:t>
            </w:r>
          </w:p>
        </w:tc>
      </w:tr>
      <w:tr>
        <w:trPr>
          <w:trHeight w:val="358" w:hRule="exact"/>
        </w:trPr>
        <w:tc>
          <w:tcPr>
            <w:tcW w:w="1243" w:type="dxa"/>
            <w:vMerge/>
            <w:tcBorders>
              <w:left w:val="single" w:sz="2" w:space="0" w:color="000000"/>
              <w:right w:val="single" w:sz="2" w:space="0" w:color="000000"/>
            </w:tcBorders>
            <w:shd w:val="clear" w:color="auto" w:fill="DDDDDD"/>
          </w:tcPr>
          <w:p>
            <w:pP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速动比率（倍）</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1" w:right="0"/>
              <w:jc w:val="center"/>
              <w:rPr>
                <w:rFonts w:ascii="Times New Roman" w:hAnsi="Times New Roman" w:cs="Times New Roman" w:eastAsia="Times New Roman" w:hint="default"/>
                <w:sz w:val="21"/>
                <w:szCs w:val="21"/>
              </w:rPr>
            </w:pPr>
            <w:r>
              <w:rPr>
                <w:rFonts w:ascii="Times New Roman"/>
                <w:sz w:val="21"/>
              </w:rPr>
              <w:t>10.22</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4" w:right="0"/>
              <w:jc w:val="center"/>
              <w:rPr>
                <w:rFonts w:ascii="Times New Roman" w:hAnsi="Times New Roman" w:cs="Times New Roman" w:eastAsia="Times New Roman" w:hint="default"/>
                <w:sz w:val="21"/>
                <w:szCs w:val="21"/>
              </w:rPr>
            </w:pPr>
            <w:r>
              <w:rPr>
                <w:rFonts w:ascii="Times New Roman"/>
                <w:sz w:val="21"/>
              </w:rPr>
              <w:t>5.23</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Times New Roman" w:hAnsi="Times New Roman" w:cs="Times New Roman" w:eastAsia="Times New Roman" w:hint="default"/>
                <w:sz w:val="21"/>
                <w:szCs w:val="21"/>
              </w:rPr>
            </w:pPr>
            <w:r>
              <w:rPr>
                <w:rFonts w:ascii="Times New Roman"/>
                <w:sz w:val="21"/>
              </w:rPr>
              <w:t>4.99</w:t>
            </w:r>
          </w:p>
        </w:tc>
      </w:tr>
      <w:tr>
        <w:trPr>
          <w:trHeight w:val="355" w:hRule="exact"/>
        </w:trPr>
        <w:tc>
          <w:tcPr>
            <w:tcW w:w="1243" w:type="dxa"/>
            <w:vMerge/>
            <w:tcBorders>
              <w:left w:val="single" w:sz="2" w:space="0" w:color="000000"/>
              <w:bottom w:val="single" w:sz="2" w:space="0" w:color="000000"/>
              <w:right w:val="single" w:sz="2" w:space="0" w:color="000000"/>
            </w:tcBorders>
            <w:shd w:val="clear" w:color="auto" w:fill="DDDDDD"/>
          </w:tcPr>
          <w:p>
            <w:pP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right="0"/>
              <w:jc w:val="center"/>
              <w:rPr>
                <w:rFonts w:ascii="Times New Roman" w:hAnsi="Times New Roman" w:cs="Times New Roman" w:eastAsia="Times New Roman" w:hint="default"/>
                <w:sz w:val="21"/>
                <w:szCs w:val="21"/>
              </w:rPr>
            </w:pPr>
            <w:r>
              <w:rPr>
                <w:rFonts w:ascii="Times New Roman"/>
                <w:sz w:val="21"/>
              </w:rPr>
              <w:t>8.87%</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3" w:right="0"/>
              <w:jc w:val="center"/>
              <w:rPr>
                <w:rFonts w:ascii="Times New Roman" w:hAnsi="Times New Roman" w:cs="Times New Roman" w:eastAsia="Times New Roman" w:hint="default"/>
                <w:sz w:val="21"/>
                <w:szCs w:val="21"/>
              </w:rPr>
            </w:pPr>
            <w:r>
              <w:rPr>
                <w:rFonts w:ascii="Times New Roman"/>
                <w:sz w:val="21"/>
              </w:rPr>
              <w:t>18.00%</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538" w:right="0"/>
              <w:jc w:val="left"/>
              <w:rPr>
                <w:rFonts w:ascii="Times New Roman" w:hAnsi="Times New Roman" w:cs="Times New Roman" w:eastAsia="Times New Roman" w:hint="default"/>
                <w:sz w:val="21"/>
                <w:szCs w:val="21"/>
              </w:rPr>
            </w:pPr>
            <w:r>
              <w:rPr>
                <w:rFonts w:ascii="Times New Roman"/>
                <w:sz w:val="21"/>
              </w:rPr>
              <w:t>-9.13%</w:t>
            </w:r>
          </w:p>
        </w:tc>
      </w:tr>
      <w:tr>
        <w:trPr>
          <w:trHeight w:val="358" w:hRule="exact"/>
        </w:trPr>
        <w:tc>
          <w:tcPr>
            <w:tcW w:w="1243" w:type="dxa"/>
            <w:vMerge w:val="restart"/>
            <w:tcBorders>
              <w:top w:val="single" w:sz="2" w:space="0" w:color="000000"/>
              <w:left w:val="single" w:sz="2" w:space="0" w:color="000000"/>
              <w:right w:val="single" w:sz="2" w:space="0" w:color="000000"/>
            </w:tcBorders>
            <w:shd w:val="clear" w:color="auto" w:fill="DDDDDD"/>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11" w:right="0"/>
              <w:jc w:val="left"/>
              <w:rPr>
                <w:rFonts w:ascii="宋体" w:hAnsi="宋体" w:cs="宋体" w:eastAsia="宋体" w:hint="default"/>
                <w:sz w:val="21"/>
                <w:szCs w:val="21"/>
              </w:rPr>
            </w:pPr>
            <w:r>
              <w:rPr>
                <w:rFonts w:ascii="宋体" w:hAnsi="宋体" w:cs="宋体" w:eastAsia="宋体" w:hint="default"/>
                <w:sz w:val="21"/>
                <w:szCs w:val="21"/>
              </w:rPr>
              <w:t>运营能力</w:t>
            </w: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7"/>
              <w:ind w:left="105" w:right="0"/>
              <w:jc w:val="left"/>
              <w:rPr>
                <w:rFonts w:ascii="宋体" w:hAnsi="宋体" w:cs="宋体" w:eastAsia="宋体" w:hint="default"/>
                <w:sz w:val="21"/>
                <w:szCs w:val="21"/>
              </w:rPr>
            </w:pPr>
            <w:r>
              <w:rPr>
                <w:rFonts w:ascii="宋体" w:hAnsi="宋体" w:cs="宋体" w:eastAsia="宋体" w:hint="default"/>
                <w:sz w:val="21"/>
                <w:szCs w:val="21"/>
              </w:rPr>
              <w:t>应收账款周转率</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left="1" w:right="0"/>
              <w:jc w:val="center"/>
              <w:rPr>
                <w:rFonts w:ascii="Times New Roman" w:hAnsi="Times New Roman" w:cs="Times New Roman" w:eastAsia="Times New Roman" w:hint="default"/>
                <w:sz w:val="21"/>
                <w:szCs w:val="21"/>
              </w:rPr>
            </w:pPr>
            <w:r>
              <w:rPr>
                <w:rFonts w:ascii="Times New Roman"/>
                <w:sz w:val="21"/>
              </w:rPr>
              <w:t>2.14</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left="4" w:right="0"/>
              <w:jc w:val="center"/>
              <w:rPr>
                <w:rFonts w:ascii="Times New Roman" w:hAnsi="Times New Roman" w:cs="Times New Roman" w:eastAsia="Times New Roman" w:hint="default"/>
                <w:sz w:val="21"/>
                <w:szCs w:val="21"/>
              </w:rPr>
            </w:pPr>
            <w:r>
              <w:rPr>
                <w:rFonts w:ascii="Times New Roman"/>
                <w:sz w:val="21"/>
              </w:rPr>
              <w:t>2.55</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right="1"/>
              <w:jc w:val="center"/>
              <w:rPr>
                <w:rFonts w:ascii="Times New Roman" w:hAnsi="Times New Roman" w:cs="Times New Roman" w:eastAsia="Times New Roman" w:hint="default"/>
                <w:sz w:val="21"/>
                <w:szCs w:val="21"/>
              </w:rPr>
            </w:pPr>
            <w:r>
              <w:rPr>
                <w:rFonts w:ascii="Times New Roman"/>
                <w:sz w:val="21"/>
              </w:rPr>
              <w:t>-0.41</w:t>
            </w:r>
          </w:p>
        </w:tc>
      </w:tr>
      <w:tr>
        <w:trPr>
          <w:trHeight w:val="358" w:hRule="exact"/>
        </w:trPr>
        <w:tc>
          <w:tcPr>
            <w:tcW w:w="1243" w:type="dxa"/>
            <w:vMerge/>
            <w:tcBorders>
              <w:left w:val="single" w:sz="2" w:space="0" w:color="000000"/>
              <w:bottom w:val="single" w:sz="2" w:space="0" w:color="000000"/>
              <w:right w:val="single" w:sz="2" w:space="0" w:color="000000"/>
            </w:tcBorders>
            <w:shd w:val="clear" w:color="auto" w:fill="DDDDDD"/>
          </w:tcPr>
          <w:p>
            <w:pPr/>
          </w:p>
        </w:tc>
        <w:tc>
          <w:tcPr>
            <w:tcW w:w="220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存货周转率</w:t>
            </w:r>
          </w:p>
        </w:tc>
        <w:tc>
          <w:tcPr>
            <w:tcW w:w="16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left="1" w:right="0"/>
              <w:jc w:val="center"/>
              <w:rPr>
                <w:rFonts w:ascii="Times New Roman" w:hAnsi="Times New Roman" w:cs="Times New Roman" w:eastAsia="Times New Roman" w:hint="default"/>
                <w:sz w:val="21"/>
                <w:szCs w:val="21"/>
              </w:rPr>
            </w:pPr>
            <w:r>
              <w:rPr>
                <w:rFonts w:ascii="Times New Roman"/>
                <w:sz w:val="21"/>
              </w:rPr>
              <w:t>32.32</w:t>
            </w:r>
          </w:p>
        </w:tc>
        <w:tc>
          <w:tcPr>
            <w:tcW w:w="16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left="4" w:right="0"/>
              <w:jc w:val="center"/>
              <w:rPr>
                <w:rFonts w:ascii="Times New Roman" w:hAnsi="Times New Roman" w:cs="Times New Roman" w:eastAsia="Times New Roman" w:hint="default"/>
                <w:sz w:val="21"/>
                <w:szCs w:val="21"/>
              </w:rPr>
            </w:pPr>
            <w:r>
              <w:rPr>
                <w:rFonts w:ascii="Times New Roman"/>
                <w:sz w:val="21"/>
              </w:rPr>
              <w:t>11.43</w:t>
            </w:r>
          </w:p>
        </w:tc>
        <w:tc>
          <w:tcPr>
            <w:tcW w:w="16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2" w:right="0"/>
              <w:jc w:val="center"/>
              <w:rPr>
                <w:rFonts w:ascii="Times New Roman" w:hAnsi="Times New Roman" w:cs="Times New Roman" w:eastAsia="Times New Roman" w:hint="default"/>
                <w:sz w:val="21"/>
                <w:szCs w:val="21"/>
              </w:rPr>
            </w:pPr>
            <w:r>
              <w:rPr>
                <w:rFonts w:ascii="Times New Roman"/>
                <w:sz w:val="21"/>
              </w:rPr>
              <w:t>20.89</w:t>
            </w:r>
          </w:p>
        </w:tc>
      </w:tr>
    </w:tbl>
    <w:p>
      <w:pPr>
        <w:pStyle w:val="BodyText"/>
        <w:spacing w:line="357" w:lineRule="auto" w:before="39"/>
        <w:ind w:left="220" w:right="1756" w:firstLine="470"/>
        <w:jc w:val="left"/>
      </w:pPr>
      <w:r>
        <w:rPr/>
        <w:t>销售毛利率与上年同期下降</w:t>
      </w:r>
      <w:r>
        <w:rPr>
          <w:spacing w:val="-60"/>
        </w:rPr>
        <w:t> </w:t>
      </w:r>
      <w:r>
        <w:rPr>
          <w:rFonts w:ascii="宋体" w:hAnsi="宋体" w:cs="宋体" w:eastAsia="宋体" w:hint="default"/>
        </w:rPr>
        <w:t>4.46%</w:t>
      </w:r>
      <w:r>
        <w:rPr/>
        <w:t>，主要系新投资成立的天津子公司主营业 务毛利较低，导致合并后综合毛利率下降；</w:t>
      </w:r>
    </w:p>
    <w:p>
      <w:pPr>
        <w:pStyle w:val="BodyText"/>
        <w:spacing w:line="338" w:lineRule="auto" w:before="36"/>
        <w:ind w:left="220" w:right="1741" w:firstLine="470"/>
        <w:jc w:val="left"/>
      </w:pPr>
      <w:r>
        <w:rPr/>
        <w:t>加权平均净资产收益率与上年同期相比下降</w:t>
      </w:r>
      <w:r>
        <w:rPr>
          <w:spacing w:val="-61"/>
        </w:rPr>
        <w:t> </w:t>
      </w:r>
      <w:r>
        <w:rPr>
          <w:rFonts w:ascii="Times New Roman" w:hAnsi="Times New Roman" w:cs="Times New Roman" w:eastAsia="Times New Roman" w:hint="default"/>
        </w:rPr>
        <w:t>40.05%</w:t>
      </w:r>
      <w:r>
        <w:rPr/>
        <w:t>，主要系</w:t>
      </w:r>
      <w:r>
        <w:rPr>
          <w:spacing w:val="-61"/>
        </w:rPr>
        <w:t> </w:t>
      </w:r>
      <w:r>
        <w:rPr>
          <w:rFonts w:ascii="宋体" w:hAnsi="宋体" w:cs="宋体" w:eastAsia="宋体" w:hint="default"/>
        </w:rPr>
        <w:t>2011</w:t>
      </w:r>
      <w:r>
        <w:rPr>
          <w:rFonts w:ascii="宋体" w:hAnsi="宋体" w:cs="宋体" w:eastAsia="宋体" w:hint="default"/>
          <w:spacing w:val="-61"/>
        </w:rPr>
        <w:t> </w:t>
      </w:r>
      <w:r>
        <w:rPr/>
        <w:t>年</w:t>
      </w:r>
      <w:r>
        <w:rPr>
          <w:spacing w:val="-61"/>
        </w:rPr>
        <w:t> </w:t>
      </w:r>
      <w:r>
        <w:rPr>
          <w:rFonts w:ascii="宋体" w:hAnsi="宋体" w:cs="宋体" w:eastAsia="宋体" w:hint="default"/>
        </w:rPr>
        <w:t>1</w:t>
      </w:r>
      <w:r>
        <w:rPr>
          <w:rFonts w:ascii="宋体" w:hAnsi="宋体" w:cs="宋体" w:eastAsia="宋体" w:hint="default"/>
          <w:spacing w:val="-61"/>
        </w:rPr>
        <w:t> </w:t>
      </w:r>
      <w:r>
        <w:rPr/>
        <w:t>月公 司公开发行股票，募集资金导致净资产大幅增加所致；</w:t>
      </w:r>
    </w:p>
    <w:p>
      <w:pPr>
        <w:pStyle w:val="BodyText"/>
        <w:spacing w:line="240" w:lineRule="auto" w:before="55"/>
        <w:ind w:left="690" w:right="1662"/>
        <w:jc w:val="left"/>
      </w:pPr>
      <w:r>
        <w:rPr/>
        <w:t>资产负债率的下降及流动比率、速动比率的上升主要原因是</w:t>
      </w:r>
      <w:r>
        <w:rPr>
          <w:spacing w:val="-59"/>
        </w:rPr>
        <w:t> </w:t>
      </w:r>
      <w:r>
        <w:rPr>
          <w:rFonts w:ascii="宋体" w:hAnsi="宋体" w:cs="宋体" w:eastAsia="宋体" w:hint="default"/>
        </w:rPr>
        <w:t>2011</w:t>
      </w:r>
      <w:r>
        <w:rPr>
          <w:rFonts w:ascii="宋体" w:hAnsi="宋体" w:cs="宋体" w:eastAsia="宋体" w:hint="default"/>
          <w:spacing w:val="-60"/>
        </w:rPr>
        <w:t> </w:t>
      </w:r>
      <w:r>
        <w:rPr/>
        <w:t>年度公司</w:t>
      </w:r>
    </w:p>
    <w:p>
      <w:pPr>
        <w:spacing w:after="0" w:line="240" w:lineRule="auto"/>
        <w:jc w:val="left"/>
        <w:sectPr>
          <w:pgSz w:w="11910" w:h="16840"/>
          <w:pgMar w:header="877" w:footer="1186" w:top="1100" w:bottom="1380" w:left="1580" w:right="0"/>
        </w:sectPr>
      </w:pPr>
    </w:p>
    <w:p>
      <w:pPr>
        <w:spacing w:line="240" w:lineRule="auto" w:before="7"/>
        <w:rPr>
          <w:rFonts w:ascii="宋体" w:hAnsi="宋体" w:cs="宋体" w:eastAsia="宋体" w:hint="default"/>
          <w:sz w:val="25"/>
          <w:szCs w:val="25"/>
        </w:rPr>
      </w:pPr>
    </w:p>
    <w:p>
      <w:pPr>
        <w:pStyle w:val="BodyText"/>
        <w:spacing w:line="240" w:lineRule="auto" w:before="26"/>
        <w:ind w:left="260" w:right="1662"/>
        <w:jc w:val="left"/>
      </w:pPr>
      <w:r>
        <w:rPr/>
        <w:t>上市，获得募集资金流动资产大幅增长所致。</w:t>
      </w:r>
    </w:p>
    <w:p>
      <w:pPr>
        <w:pStyle w:val="BodyText"/>
        <w:spacing w:line="357" w:lineRule="auto" w:before="154"/>
        <w:ind w:left="260" w:right="1732" w:firstLine="470"/>
        <w:jc w:val="left"/>
      </w:pPr>
      <w:r>
        <w:rPr/>
        <w:t>存货周转率与上年同期相比提高</w:t>
      </w:r>
      <w:r>
        <w:rPr>
          <w:spacing w:val="-54"/>
        </w:rPr>
        <w:t> </w:t>
      </w:r>
      <w:r>
        <w:rPr>
          <w:rFonts w:ascii="宋体" w:hAnsi="宋体" w:cs="宋体" w:eastAsia="宋体" w:hint="default"/>
        </w:rPr>
        <w:t>20.89</w:t>
      </w:r>
      <w:r>
        <w:rPr>
          <w:rFonts w:ascii="宋体" w:hAnsi="宋体" w:cs="宋体" w:eastAsia="宋体" w:hint="default"/>
          <w:spacing w:val="-54"/>
        </w:rPr>
        <w:t> </w:t>
      </w:r>
      <w:r>
        <w:rPr>
          <w:spacing w:val="-3"/>
        </w:rPr>
        <w:t>次，说明公司存货周转速度提高，更</w:t>
      </w:r>
      <w:r>
        <w:rPr/>
        <w:t> 有利于资金的周转使用。</w:t>
      </w:r>
    </w:p>
    <w:p>
      <w:pPr>
        <w:pStyle w:val="BodyText"/>
        <w:spacing w:line="240" w:lineRule="auto" w:before="113"/>
        <w:ind w:left="740" w:right="1662"/>
        <w:jc w:val="left"/>
      </w:pPr>
      <w:r>
        <w:rPr>
          <w:rFonts w:ascii="Arial" w:hAnsi="Arial" w:cs="Arial" w:eastAsia="Arial" w:hint="default"/>
        </w:rPr>
        <w:t>6</w:t>
      </w:r>
      <w:r>
        <w:rPr/>
        <w:t>、公司研发投入</w:t>
      </w:r>
    </w:p>
    <w:p>
      <w:pPr>
        <w:spacing w:before="147"/>
        <w:ind w:left="0" w:right="179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2"/>
          <w:szCs w:val="2"/>
        </w:rPr>
      </w:pPr>
    </w:p>
    <w:tbl>
      <w:tblPr>
        <w:tblW w:w="0" w:type="auto"/>
        <w:jc w:val="left"/>
        <w:tblInd w:w="238" w:type="dxa"/>
        <w:tblLayout w:type="fixed"/>
        <w:tblCellMar>
          <w:top w:w="0" w:type="dxa"/>
          <w:left w:w="0" w:type="dxa"/>
          <w:bottom w:w="0" w:type="dxa"/>
          <w:right w:w="0" w:type="dxa"/>
        </w:tblCellMar>
        <w:tblLook w:val="01E0"/>
      </w:tblPr>
      <w:tblGrid>
        <w:gridCol w:w="2025"/>
        <w:gridCol w:w="2058"/>
        <w:gridCol w:w="2048"/>
        <w:gridCol w:w="2223"/>
      </w:tblGrid>
      <w:tr>
        <w:trPr>
          <w:trHeight w:val="322" w:hRule="exact"/>
        </w:trPr>
        <w:tc>
          <w:tcPr>
            <w:tcW w:w="202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c>
          <w:tcPr>
            <w:tcW w:w="20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2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7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p>
        </w:tc>
      </w:tr>
      <w:tr>
        <w:trPr>
          <w:trHeight w:val="322" w:hRule="exact"/>
        </w:trPr>
        <w:tc>
          <w:tcPr>
            <w:tcW w:w="20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1" w:right="0"/>
              <w:jc w:val="left"/>
              <w:rPr>
                <w:rFonts w:ascii="宋体" w:hAnsi="宋体" w:cs="宋体" w:eastAsia="宋体" w:hint="default"/>
                <w:sz w:val="21"/>
                <w:szCs w:val="21"/>
              </w:rPr>
            </w:pPr>
            <w:r>
              <w:rPr>
                <w:rFonts w:ascii="宋体" w:hAnsi="宋体" w:cs="宋体" w:eastAsia="宋体" w:hint="default"/>
                <w:sz w:val="21"/>
                <w:szCs w:val="21"/>
              </w:rPr>
              <w:t>研发投入金额</w:t>
            </w:r>
          </w:p>
        </w:tc>
        <w:tc>
          <w:tcPr>
            <w:tcW w:w="2058"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33"/>
              <w:ind w:left="9" w:right="0"/>
              <w:jc w:val="center"/>
              <w:rPr>
                <w:rFonts w:ascii="Arial" w:hAnsi="Arial" w:cs="Arial" w:eastAsia="Arial" w:hint="default"/>
                <w:sz w:val="21"/>
                <w:szCs w:val="21"/>
              </w:rPr>
            </w:pPr>
            <w:r>
              <w:rPr>
                <w:rFonts w:ascii="Arial"/>
                <w:sz w:val="21"/>
              </w:rPr>
              <w:t>938.39</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 w:right="0"/>
              <w:jc w:val="center"/>
              <w:rPr>
                <w:rFonts w:ascii="Arial" w:hAnsi="Arial" w:cs="Arial" w:eastAsia="Arial" w:hint="default"/>
                <w:sz w:val="21"/>
                <w:szCs w:val="21"/>
              </w:rPr>
            </w:pPr>
            <w:r>
              <w:rPr>
                <w:rFonts w:ascii="Arial"/>
                <w:sz w:val="21"/>
              </w:rPr>
              <w:t>1,628.42</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96" w:right="0"/>
              <w:jc w:val="left"/>
              <w:rPr>
                <w:rFonts w:ascii="Arial" w:hAnsi="Arial" w:cs="Arial" w:eastAsia="Arial" w:hint="default"/>
                <w:sz w:val="21"/>
                <w:szCs w:val="21"/>
              </w:rPr>
            </w:pPr>
            <w:r>
              <w:rPr>
                <w:rFonts w:ascii="Arial"/>
                <w:sz w:val="21"/>
              </w:rPr>
              <w:t>3,797.31</w:t>
            </w:r>
          </w:p>
        </w:tc>
      </w:tr>
      <w:tr>
        <w:trPr>
          <w:trHeight w:val="634" w:hRule="exact"/>
        </w:trPr>
        <w:tc>
          <w:tcPr>
            <w:tcW w:w="20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796" w:right="57" w:hanging="735"/>
              <w:jc w:val="left"/>
              <w:rPr>
                <w:rFonts w:ascii="宋体" w:hAnsi="宋体" w:cs="宋体" w:eastAsia="宋体" w:hint="default"/>
                <w:sz w:val="21"/>
                <w:szCs w:val="21"/>
              </w:rPr>
            </w:pPr>
            <w:r>
              <w:rPr>
                <w:rFonts w:ascii="宋体" w:hAnsi="宋体" w:cs="宋体" w:eastAsia="宋体" w:hint="default"/>
                <w:sz w:val="21"/>
                <w:szCs w:val="21"/>
              </w:rPr>
              <w:t>研发投入占营业收入</w:t>
            </w:r>
            <w:r>
              <w:rPr>
                <w:rFonts w:ascii="宋体" w:hAnsi="宋体" w:cs="宋体" w:eastAsia="宋体" w:hint="default"/>
                <w:w w:val="100"/>
                <w:sz w:val="21"/>
                <w:szCs w:val="21"/>
              </w:rPr>
              <w:t> </w:t>
            </w:r>
            <w:r>
              <w:rPr>
                <w:rFonts w:ascii="宋体" w:hAnsi="宋体" w:cs="宋体" w:eastAsia="宋体" w:hint="default"/>
                <w:sz w:val="21"/>
                <w:szCs w:val="21"/>
              </w:rPr>
              <w:t>比例</w:t>
            </w:r>
          </w:p>
        </w:tc>
        <w:tc>
          <w:tcPr>
            <w:tcW w:w="2058"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 w:right="0"/>
              <w:jc w:val="center"/>
              <w:rPr>
                <w:rFonts w:ascii="Arial" w:hAnsi="Arial" w:cs="Arial" w:eastAsia="Arial" w:hint="default"/>
                <w:sz w:val="21"/>
                <w:szCs w:val="21"/>
              </w:rPr>
            </w:pPr>
            <w:r>
              <w:rPr>
                <w:rFonts w:ascii="Arial"/>
                <w:spacing w:val="-4"/>
                <w:sz w:val="21"/>
              </w:rPr>
              <w:t>11.88%</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 w:right="0"/>
              <w:jc w:val="center"/>
              <w:rPr>
                <w:rFonts w:ascii="Arial" w:hAnsi="Arial" w:cs="Arial" w:eastAsia="Arial" w:hint="default"/>
                <w:sz w:val="21"/>
                <w:szCs w:val="21"/>
              </w:rPr>
            </w:pPr>
            <w:r>
              <w:rPr>
                <w:rFonts w:ascii="Arial"/>
                <w:sz w:val="21"/>
              </w:rPr>
              <w:t>13.43%</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748" w:right="0"/>
              <w:jc w:val="left"/>
              <w:rPr>
                <w:rFonts w:ascii="Arial" w:hAnsi="Arial" w:cs="Arial" w:eastAsia="Arial" w:hint="default"/>
                <w:sz w:val="21"/>
                <w:szCs w:val="21"/>
              </w:rPr>
            </w:pPr>
            <w:r>
              <w:rPr>
                <w:rFonts w:ascii="Arial"/>
                <w:sz w:val="21"/>
              </w:rPr>
              <w:t>21.24%</w:t>
            </w:r>
          </w:p>
        </w:tc>
      </w:tr>
    </w:tbl>
    <w:p>
      <w:pPr>
        <w:spacing w:line="240" w:lineRule="auto" w:before="12"/>
        <w:rPr>
          <w:rFonts w:ascii="宋体" w:hAnsi="宋体" w:cs="宋体" w:eastAsia="宋体" w:hint="default"/>
          <w:sz w:val="6"/>
          <w:szCs w:val="6"/>
        </w:rPr>
      </w:pPr>
    </w:p>
    <w:p>
      <w:pPr>
        <w:pStyle w:val="BodyText"/>
        <w:spacing w:line="357" w:lineRule="auto" w:before="26"/>
        <w:ind w:left="260" w:right="1687" w:firstLine="479"/>
        <w:jc w:val="left"/>
      </w:pPr>
      <w:r>
        <w:rPr/>
        <w:t>作为技术密集型企业，技术研发能力是保持企业核心竞争优势的首要因素， </w:t>
      </w:r>
      <w:r>
        <w:rPr>
          <w:spacing w:val="-3"/>
        </w:rPr>
        <w:t>公司一贯高度重视技术研发，密切跟踪商业智能行业内的领先技术动向，不断提</w:t>
      </w:r>
      <w:r>
        <w:rPr>
          <w:spacing w:val="-111"/>
        </w:rPr>
        <w:t> </w:t>
      </w:r>
      <w:r>
        <w:rPr>
          <w:spacing w:val="-111"/>
        </w:rPr>
      </w:r>
      <w:r>
        <w:rPr/>
        <w:t>升自身研发实力，近几年研发支出一直都保持在公司营业收入的</w:t>
      </w:r>
      <w:r>
        <w:rPr>
          <w:spacing w:val="-64"/>
        </w:rPr>
        <w:t> </w:t>
      </w:r>
      <w:r>
        <w:rPr>
          <w:rFonts w:ascii="宋体" w:hAnsi="宋体" w:cs="宋体" w:eastAsia="宋体" w:hint="default"/>
          <w:spacing w:val="-3"/>
        </w:rPr>
        <w:t>10%</w:t>
      </w:r>
      <w:r>
        <w:rPr>
          <w:spacing w:val="-3"/>
        </w:rPr>
        <w:t>以上，持续</w:t>
      </w:r>
      <w:r>
        <w:rPr/>
        <w:t> 增长的研发投入巩固并进一步增强了公司的核心竞争力。</w:t>
      </w:r>
    </w:p>
    <w:p>
      <w:pPr>
        <w:pStyle w:val="BodyText"/>
        <w:spacing w:line="240" w:lineRule="auto" w:before="192"/>
        <w:ind w:left="260" w:right="1662"/>
        <w:jc w:val="left"/>
      </w:pPr>
      <w:r>
        <w:rPr/>
        <w:t>（四）研发项目进展情况</w:t>
      </w:r>
    </w:p>
    <w:p>
      <w:pPr>
        <w:spacing w:line="240" w:lineRule="auto" w:before="9"/>
        <w:rPr>
          <w:rFonts w:ascii="宋体" w:hAnsi="宋体" w:cs="宋体" w:eastAsia="宋体" w:hint="default"/>
          <w:sz w:val="14"/>
          <w:szCs w:val="14"/>
        </w:rPr>
      </w:pPr>
    </w:p>
    <w:tbl>
      <w:tblPr>
        <w:tblW w:w="0" w:type="auto"/>
        <w:jc w:val="left"/>
        <w:tblInd w:w="116" w:type="dxa"/>
        <w:tblLayout w:type="fixed"/>
        <w:tblCellMar>
          <w:top w:w="0" w:type="dxa"/>
          <w:left w:w="0" w:type="dxa"/>
          <w:bottom w:w="0" w:type="dxa"/>
          <w:right w:w="0" w:type="dxa"/>
        </w:tblCellMar>
        <w:tblLook w:val="01E0"/>
      </w:tblPr>
      <w:tblGrid>
        <w:gridCol w:w="2463"/>
        <w:gridCol w:w="1440"/>
        <w:gridCol w:w="4635"/>
      </w:tblGrid>
      <w:tr>
        <w:trPr>
          <w:trHeight w:val="341" w:hRule="exact"/>
        </w:trPr>
        <w:tc>
          <w:tcPr>
            <w:tcW w:w="2463" w:type="dxa"/>
            <w:tcBorders>
              <w:top w:val="single" w:sz="17" w:space="0" w:color="000000"/>
              <w:left w:val="nil" w:sz="6" w:space="0" w:color="auto"/>
              <w:bottom w:val="single" w:sz="4" w:space="0" w:color="000000"/>
              <w:right w:val="single" w:sz="4" w:space="0" w:color="000000"/>
            </w:tcBorders>
          </w:tcPr>
          <w:p>
            <w:pPr>
              <w:pStyle w:val="TableParagraph"/>
              <w:spacing w:line="265" w:lineRule="exact"/>
              <w:ind w:left="18" w:right="0"/>
              <w:jc w:val="center"/>
              <w:rPr>
                <w:rFonts w:ascii="黑体" w:hAnsi="黑体" w:cs="黑体" w:eastAsia="黑体" w:hint="default"/>
                <w:sz w:val="21"/>
                <w:szCs w:val="21"/>
              </w:rPr>
            </w:pPr>
            <w:r>
              <w:rPr>
                <w:rFonts w:ascii="黑体" w:hAnsi="黑体" w:cs="黑体" w:eastAsia="黑体" w:hint="default"/>
                <w:b/>
                <w:bCs/>
                <w:sz w:val="21"/>
                <w:szCs w:val="21"/>
              </w:rPr>
              <w:t>项目名称</w:t>
            </w:r>
            <w:r>
              <w:rPr>
                <w:rFonts w:ascii="黑体" w:hAnsi="黑体" w:cs="黑体" w:eastAsia="黑体" w:hint="default"/>
                <w:sz w:val="21"/>
                <w:szCs w:val="21"/>
              </w:rPr>
            </w:r>
          </w:p>
        </w:tc>
        <w:tc>
          <w:tcPr>
            <w:tcW w:w="1440" w:type="dxa"/>
            <w:tcBorders>
              <w:top w:val="single" w:sz="17"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黑体" w:hAnsi="黑体" w:cs="黑体" w:eastAsia="黑体" w:hint="default"/>
                <w:sz w:val="21"/>
                <w:szCs w:val="21"/>
              </w:rPr>
            </w:pPr>
            <w:r>
              <w:rPr>
                <w:rFonts w:ascii="黑体" w:hAnsi="黑体" w:cs="黑体" w:eastAsia="黑体" w:hint="default"/>
                <w:b/>
                <w:bCs/>
                <w:sz w:val="21"/>
                <w:szCs w:val="21"/>
              </w:rPr>
              <w:t>项目阶段</w:t>
            </w:r>
            <w:r>
              <w:rPr>
                <w:rFonts w:ascii="黑体" w:hAnsi="黑体" w:cs="黑体" w:eastAsia="黑体" w:hint="default"/>
                <w:sz w:val="21"/>
                <w:szCs w:val="21"/>
              </w:rPr>
            </w:r>
          </w:p>
        </w:tc>
        <w:tc>
          <w:tcPr>
            <w:tcW w:w="4635" w:type="dxa"/>
            <w:tcBorders>
              <w:top w:val="single" w:sz="17" w:space="0" w:color="000000"/>
              <w:left w:val="single" w:sz="4" w:space="0" w:color="000000"/>
              <w:bottom w:val="single" w:sz="4" w:space="0" w:color="000000"/>
              <w:right w:val="nil" w:sz="6" w:space="0" w:color="auto"/>
            </w:tcBorders>
          </w:tcPr>
          <w:p>
            <w:pPr>
              <w:pStyle w:val="TableParagraph"/>
              <w:spacing w:line="265" w:lineRule="exact"/>
              <w:ind w:right="0"/>
              <w:jc w:val="center"/>
              <w:rPr>
                <w:rFonts w:ascii="黑体" w:hAnsi="黑体" w:cs="黑体" w:eastAsia="黑体" w:hint="default"/>
                <w:sz w:val="21"/>
                <w:szCs w:val="21"/>
              </w:rPr>
            </w:pPr>
            <w:r>
              <w:rPr>
                <w:rFonts w:ascii="黑体" w:hAnsi="黑体" w:cs="黑体" w:eastAsia="黑体" w:hint="default"/>
                <w:b/>
                <w:bCs/>
                <w:sz w:val="21"/>
                <w:szCs w:val="21"/>
              </w:rPr>
              <w:t>项目目标</w:t>
            </w:r>
            <w:r>
              <w:rPr>
                <w:rFonts w:ascii="黑体" w:hAnsi="黑体" w:cs="黑体" w:eastAsia="黑体" w:hint="default"/>
                <w:sz w:val="21"/>
                <w:szCs w:val="21"/>
              </w:rPr>
            </w:r>
          </w:p>
        </w:tc>
      </w:tr>
      <w:tr>
        <w:trPr>
          <w:trHeight w:val="2818"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56" w:lineRule="auto"/>
              <w:ind w:left="1027" w:right="180" w:hanging="826"/>
              <w:jc w:val="left"/>
              <w:rPr>
                <w:rFonts w:ascii="黑体" w:hAnsi="黑体" w:cs="黑体" w:eastAsia="黑体" w:hint="default"/>
                <w:sz w:val="21"/>
                <w:szCs w:val="21"/>
              </w:rPr>
            </w:pPr>
            <w:r>
              <w:rPr>
                <w:rFonts w:ascii="Times New Roman" w:hAnsi="Times New Roman" w:cs="Times New Roman" w:eastAsia="Times New Roman" w:hint="default"/>
                <w:sz w:val="21"/>
                <w:szCs w:val="21"/>
              </w:rPr>
              <w:t>GIS</w:t>
            </w:r>
            <w:r>
              <w:rPr>
                <w:rFonts w:ascii="Times New Roman" w:hAnsi="Times New Roman" w:cs="Times New Roman" w:eastAsia="Times New Roman" w:hint="default"/>
                <w:spacing w:val="-2"/>
                <w:sz w:val="21"/>
                <w:szCs w:val="21"/>
              </w:rPr>
              <w:t> </w:t>
            </w:r>
            <w:r>
              <w:rPr>
                <w:rFonts w:ascii="黑体" w:hAnsi="黑体" w:cs="黑体" w:eastAsia="黑体" w:hint="default"/>
                <w:sz w:val="21"/>
                <w:szCs w:val="21"/>
              </w:rPr>
              <w:t>网格信息视图应用</w:t>
            </w:r>
            <w:r>
              <w:rPr>
                <w:rFonts w:ascii="黑体" w:hAnsi="黑体" w:cs="黑体" w:eastAsia="黑体" w:hint="default"/>
                <w:w w:val="100"/>
                <w:sz w:val="21"/>
                <w:szCs w:val="21"/>
              </w:rPr>
              <w:t> </w:t>
            </w:r>
            <w:r>
              <w:rPr>
                <w:rFonts w:ascii="黑体" w:hAnsi="黑体" w:cs="黑体" w:eastAsia="黑体" w:hint="default"/>
                <w:sz w:val="21"/>
                <w:szCs w:val="21"/>
              </w:rPr>
              <w:t>系统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1" w:lineRule="auto"/>
              <w:ind w:left="103" w:right="107"/>
              <w:jc w:val="both"/>
              <w:rPr>
                <w:rFonts w:ascii="黑体" w:hAnsi="黑体" w:cs="黑体" w:eastAsia="黑体" w:hint="default"/>
                <w:sz w:val="21"/>
                <w:szCs w:val="21"/>
              </w:rPr>
            </w:pPr>
            <w:r>
              <w:rPr>
                <w:rFonts w:ascii="黑体" w:hAnsi="黑体" w:cs="黑体" w:eastAsia="黑体" w:hint="default"/>
                <w:spacing w:val="-3"/>
                <w:sz w:val="21"/>
                <w:szCs w:val="21"/>
              </w:rPr>
              <w:t>通过全方位、多维度的信息收集加工，在</w:t>
            </w:r>
            <w:r>
              <w:rPr>
                <w:rFonts w:ascii="黑体" w:hAnsi="黑体" w:cs="黑体" w:eastAsia="黑体" w:hint="default"/>
                <w:spacing w:val="-41"/>
                <w:sz w:val="21"/>
                <w:szCs w:val="21"/>
              </w:rPr>
              <w:t> </w:t>
            </w:r>
            <w:r>
              <w:rPr>
                <w:rFonts w:ascii="Times New Roman" w:hAnsi="Times New Roman" w:cs="Times New Roman" w:eastAsia="Times New Roman" w:hint="default"/>
                <w:sz w:val="21"/>
                <w:szCs w:val="21"/>
              </w:rPr>
              <w:t>GIS</w:t>
            </w:r>
            <w:r>
              <w:rPr>
                <w:rFonts w:ascii="Times New Roman" w:hAnsi="Times New Roman" w:cs="Times New Roman" w:eastAsia="Times New Roman" w:hint="default"/>
                <w:spacing w:val="15"/>
                <w:sz w:val="21"/>
                <w:szCs w:val="21"/>
              </w:rPr>
              <w:t> </w:t>
            </w:r>
            <w:r>
              <w:rPr>
                <w:rFonts w:ascii="黑体" w:hAnsi="黑体" w:cs="黑体" w:eastAsia="黑体" w:hint="default"/>
                <w:sz w:val="21"/>
                <w:szCs w:val="21"/>
              </w:rPr>
              <w:t>地</w:t>
            </w:r>
            <w:r>
              <w:rPr>
                <w:rFonts w:ascii="黑体" w:hAnsi="黑体" w:cs="黑体" w:eastAsia="黑体" w:hint="default"/>
                <w:spacing w:val="-101"/>
                <w:sz w:val="21"/>
                <w:szCs w:val="21"/>
              </w:rPr>
              <w:t> </w:t>
            </w:r>
            <w:r>
              <w:rPr>
                <w:rFonts w:ascii="黑体" w:hAnsi="黑体" w:cs="黑体" w:eastAsia="黑体" w:hint="default"/>
                <w:spacing w:val="-2"/>
                <w:sz w:val="21"/>
                <w:szCs w:val="21"/>
              </w:rPr>
              <w:t>理信息系统上，按网格（区域）展现客户、产品</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实例、使用量、收入、网络资源等内部信息，以</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及竞争、市政等外部信息，形成统一的网格信息</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视图，以此为基础建立以网格为基本管理单元、</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市场信息驱动的相关管理和业务流程，达到全面</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掌握区域市场信息及相应收入信息、提升销售效</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率、合理配置资源、增强考核的有效性等目的，</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实现网格区域市场的精确管理。</w:t>
            </w:r>
          </w:p>
        </w:tc>
      </w:tr>
      <w:tr>
        <w:trPr>
          <w:trHeight w:val="1570"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1" w:right="0"/>
              <w:jc w:val="center"/>
              <w:rPr>
                <w:rFonts w:ascii="黑体" w:hAnsi="黑体" w:cs="黑体" w:eastAsia="黑体" w:hint="default"/>
                <w:sz w:val="21"/>
                <w:szCs w:val="21"/>
              </w:rPr>
            </w:pPr>
            <w:r>
              <w:rPr>
                <w:rFonts w:ascii="黑体" w:hAnsi="黑体" w:cs="黑体" w:eastAsia="黑体" w:hint="default"/>
                <w:sz w:val="21"/>
                <w:szCs w:val="21"/>
              </w:rPr>
              <w:t>收入数据稽核系统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11"/>
              <w:jc w:val="both"/>
              <w:rPr>
                <w:rFonts w:ascii="黑体" w:hAnsi="黑体" w:cs="黑体" w:eastAsia="黑体" w:hint="default"/>
                <w:sz w:val="21"/>
                <w:szCs w:val="21"/>
              </w:rPr>
            </w:pPr>
            <w:r>
              <w:rPr>
                <w:rFonts w:ascii="黑体" w:hAnsi="黑体" w:cs="黑体" w:eastAsia="黑体" w:hint="default"/>
                <w:spacing w:val="-2"/>
                <w:sz w:val="21"/>
                <w:szCs w:val="21"/>
              </w:rPr>
              <w:t>实现跨平台、跨环节和环节内的监控、稽核、分</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析和审计，对稽核点采取合规性检查、量收波动</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分析、不同数据源的平衡比对等数据分析方法，</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找出异常数据。对异常数据结果进行复核，确认</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并量化收入流失与虚增。</w:t>
            </w:r>
          </w:p>
        </w:tc>
      </w:tr>
      <w:tr>
        <w:trPr>
          <w:trHeight w:val="1258"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1132" w:right="166" w:hanging="946"/>
              <w:jc w:val="left"/>
              <w:rPr>
                <w:rFonts w:ascii="黑体" w:hAnsi="黑体" w:cs="黑体" w:eastAsia="黑体" w:hint="default"/>
                <w:sz w:val="21"/>
                <w:szCs w:val="21"/>
              </w:rPr>
            </w:pPr>
            <w:r>
              <w:rPr>
                <w:rFonts w:ascii="黑体" w:hAnsi="黑体" w:cs="黑体" w:eastAsia="黑体" w:hint="default"/>
                <w:spacing w:val="-2"/>
                <w:sz w:val="21"/>
                <w:szCs w:val="21"/>
              </w:rPr>
              <w:t>本地网数据集市应用系</w:t>
            </w:r>
            <w:r>
              <w:rPr>
                <w:rFonts w:ascii="黑体" w:hAnsi="黑体" w:cs="黑体" w:eastAsia="黑体" w:hint="default"/>
                <w:spacing w:val="-85"/>
                <w:sz w:val="21"/>
                <w:szCs w:val="21"/>
              </w:rPr>
              <w:t> </w:t>
            </w:r>
            <w:r>
              <w:rPr>
                <w:rFonts w:ascii="黑体" w:hAnsi="黑体" w:cs="黑体" w:eastAsia="黑体" w:hint="default"/>
                <w:spacing w:val="-85"/>
                <w:sz w:val="21"/>
                <w:szCs w:val="21"/>
              </w:rPr>
            </w:r>
            <w:r>
              <w:rPr>
                <w:rFonts w:ascii="黑体" w:hAnsi="黑体" w:cs="黑体" w:eastAsia="黑体" w:hint="default"/>
                <w:sz w:val="21"/>
                <w:szCs w:val="21"/>
              </w:rPr>
              <w:t>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103" w:right="111"/>
              <w:jc w:val="both"/>
              <w:rPr>
                <w:rFonts w:ascii="黑体" w:hAnsi="黑体" w:cs="黑体" w:eastAsia="黑体" w:hint="default"/>
                <w:sz w:val="21"/>
                <w:szCs w:val="21"/>
              </w:rPr>
            </w:pPr>
            <w:r>
              <w:rPr>
                <w:rFonts w:ascii="黑体" w:hAnsi="黑体" w:cs="黑体" w:eastAsia="黑体" w:hint="default"/>
                <w:sz w:val="21"/>
                <w:szCs w:val="21"/>
              </w:rPr>
              <w:t>作为</w:t>
            </w:r>
            <w:r>
              <w:rPr>
                <w:rFonts w:ascii="黑体" w:hAnsi="黑体" w:cs="黑体" w:eastAsia="黑体" w:hint="default"/>
                <w:spacing w:val="-55"/>
                <w:sz w:val="21"/>
                <w:szCs w:val="21"/>
              </w:rPr>
              <w:t> </w:t>
            </w:r>
            <w:r>
              <w:rPr>
                <w:rFonts w:ascii="Times New Roman" w:hAnsi="Times New Roman" w:cs="Times New Roman" w:eastAsia="Times New Roman" w:hint="default"/>
                <w:sz w:val="21"/>
                <w:szCs w:val="21"/>
              </w:rPr>
              <w:t>EDW</w:t>
            </w:r>
            <w:r>
              <w:rPr>
                <w:rFonts w:ascii="黑体" w:hAnsi="黑体" w:cs="黑体" w:eastAsia="黑体" w:hint="default"/>
                <w:sz w:val="21"/>
                <w:szCs w:val="21"/>
              </w:rPr>
              <w:t>、</w:t>
            </w:r>
            <w:r>
              <w:rPr>
                <w:rFonts w:ascii="Times New Roman" w:hAnsi="Times New Roman" w:cs="Times New Roman" w:eastAsia="Times New Roman" w:hint="default"/>
                <w:sz w:val="21"/>
                <w:szCs w:val="21"/>
              </w:rPr>
              <w:t>ODS</w:t>
            </w:r>
            <w:r>
              <w:rPr>
                <w:rFonts w:ascii="Times New Roman" w:hAnsi="Times New Roman" w:cs="Times New Roman" w:eastAsia="Times New Roman" w:hint="default"/>
                <w:spacing w:val="-2"/>
                <w:sz w:val="21"/>
                <w:szCs w:val="21"/>
              </w:rPr>
              <w:t> </w:t>
            </w:r>
            <w:r>
              <w:rPr>
                <w:rFonts w:ascii="黑体" w:hAnsi="黑体" w:cs="黑体" w:eastAsia="黑体" w:hint="default"/>
                <w:sz w:val="21"/>
                <w:szCs w:val="21"/>
              </w:rPr>
              <w:t>的数据子集，为满足本地网用</w:t>
            </w:r>
            <w:r>
              <w:rPr>
                <w:rFonts w:ascii="黑体" w:hAnsi="黑体" w:cs="黑体" w:eastAsia="黑体" w:hint="default"/>
                <w:w w:val="100"/>
                <w:sz w:val="21"/>
                <w:szCs w:val="21"/>
              </w:rPr>
              <w:t> </w:t>
            </w:r>
            <w:r>
              <w:rPr>
                <w:rFonts w:ascii="黑体" w:hAnsi="黑体" w:cs="黑体" w:eastAsia="黑体" w:hint="default"/>
                <w:sz w:val="21"/>
                <w:szCs w:val="21"/>
              </w:rPr>
              <w:t>户的应用需求和减轻</w:t>
            </w:r>
            <w:r>
              <w:rPr>
                <w:rFonts w:ascii="黑体" w:hAnsi="黑体" w:cs="黑体" w:eastAsia="黑体" w:hint="default"/>
                <w:spacing w:val="-55"/>
                <w:sz w:val="21"/>
                <w:szCs w:val="21"/>
              </w:rPr>
              <w:t> </w:t>
            </w:r>
            <w:r>
              <w:rPr>
                <w:rFonts w:ascii="Times New Roman" w:hAnsi="Times New Roman" w:cs="Times New Roman" w:eastAsia="Times New Roman" w:hint="default"/>
                <w:sz w:val="21"/>
                <w:szCs w:val="21"/>
              </w:rPr>
              <w:t>EDW</w:t>
            </w:r>
            <w:r>
              <w:rPr>
                <w:rFonts w:ascii="黑体" w:hAnsi="黑体" w:cs="黑体" w:eastAsia="黑体" w:hint="default"/>
                <w:sz w:val="21"/>
                <w:szCs w:val="21"/>
              </w:rPr>
              <w:t>、</w:t>
            </w:r>
            <w:r>
              <w:rPr>
                <w:rFonts w:ascii="Times New Roman" w:hAnsi="Times New Roman" w:cs="Times New Roman" w:eastAsia="Times New Roman" w:hint="default"/>
                <w:sz w:val="21"/>
                <w:szCs w:val="21"/>
              </w:rPr>
              <w:t>ODS</w:t>
            </w:r>
            <w:r>
              <w:rPr>
                <w:rFonts w:ascii="Times New Roman" w:hAnsi="Times New Roman" w:cs="Times New Roman" w:eastAsia="Times New Roman" w:hint="default"/>
                <w:spacing w:val="-2"/>
                <w:sz w:val="21"/>
                <w:szCs w:val="21"/>
              </w:rPr>
              <w:t> </w:t>
            </w:r>
            <w:r>
              <w:rPr>
                <w:rFonts w:ascii="黑体" w:hAnsi="黑体" w:cs="黑体" w:eastAsia="黑体" w:hint="default"/>
                <w:sz w:val="21"/>
                <w:szCs w:val="21"/>
              </w:rPr>
              <w:t>的性能负担，</w:t>
            </w:r>
            <w:r>
              <w:rPr>
                <w:rFonts w:ascii="黑体" w:hAnsi="黑体" w:cs="黑体" w:eastAsia="黑体" w:hint="default"/>
                <w:w w:val="100"/>
                <w:sz w:val="21"/>
                <w:szCs w:val="21"/>
              </w:rPr>
              <w:t> </w:t>
            </w:r>
            <w:r>
              <w:rPr>
                <w:rFonts w:ascii="黑体" w:hAnsi="黑体" w:cs="黑体" w:eastAsia="黑体" w:hint="default"/>
                <w:spacing w:val="-2"/>
                <w:sz w:val="21"/>
                <w:szCs w:val="21"/>
              </w:rPr>
              <w:t>采用数据下发方式，支撑分公司本地化个性经营</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分析、精确化营销、</w:t>
            </w:r>
            <w:r>
              <w:rPr>
                <w:rFonts w:ascii="Times New Roman" w:hAnsi="Times New Roman" w:cs="Times New Roman" w:eastAsia="Times New Roman" w:hint="default"/>
                <w:sz w:val="21"/>
                <w:szCs w:val="21"/>
              </w:rPr>
              <w:t>KPI</w:t>
            </w:r>
            <w:r>
              <w:rPr>
                <w:rFonts w:ascii="Times New Roman" w:hAnsi="Times New Roman" w:cs="Times New Roman" w:eastAsia="Times New Roman" w:hint="default"/>
                <w:spacing w:val="-3"/>
                <w:sz w:val="21"/>
                <w:szCs w:val="21"/>
              </w:rPr>
              <w:t> </w:t>
            </w:r>
            <w:r>
              <w:rPr>
                <w:rFonts w:ascii="黑体" w:hAnsi="黑体" w:cs="黑体" w:eastAsia="黑体" w:hint="default"/>
                <w:sz w:val="21"/>
                <w:szCs w:val="21"/>
              </w:rPr>
              <w:t>考核等。</w:t>
            </w:r>
          </w:p>
        </w:tc>
      </w:tr>
      <w:tr>
        <w:trPr>
          <w:trHeight w:val="1258"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 w:right="0"/>
              <w:jc w:val="center"/>
              <w:rPr>
                <w:rFonts w:ascii="黑体" w:hAnsi="黑体" w:cs="黑体" w:eastAsia="黑体" w:hint="default"/>
                <w:sz w:val="21"/>
                <w:szCs w:val="21"/>
              </w:rPr>
            </w:pPr>
            <w:r>
              <w:rPr>
                <w:rFonts w:ascii="黑体" w:hAnsi="黑体" w:cs="黑体" w:eastAsia="黑体" w:hint="default"/>
                <w:sz w:val="21"/>
                <w:szCs w:val="21"/>
              </w:rPr>
              <w:t>政企客户服务管理系统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1" w:lineRule="auto"/>
              <w:ind w:left="103" w:right="111"/>
              <w:jc w:val="both"/>
              <w:rPr>
                <w:rFonts w:ascii="黑体" w:hAnsi="黑体" w:cs="黑体" w:eastAsia="黑体" w:hint="default"/>
                <w:sz w:val="21"/>
                <w:szCs w:val="21"/>
              </w:rPr>
            </w:pPr>
            <w:r>
              <w:rPr>
                <w:rFonts w:ascii="黑体" w:hAnsi="黑体" w:cs="黑体" w:eastAsia="黑体" w:hint="default"/>
                <w:spacing w:val="-2"/>
                <w:sz w:val="21"/>
                <w:szCs w:val="21"/>
              </w:rPr>
              <w:t>建立政企客户的售前、售中、售后等各服务环节</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的信息化管理平台，从客户信息、销售、维系、</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培训、统计、考核等方面对政企客户及企业内部</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相关部门人员进行全方位的管理。</w:t>
            </w:r>
          </w:p>
        </w:tc>
      </w:tr>
      <w:tr>
        <w:trPr>
          <w:trHeight w:val="341" w:hRule="exact"/>
        </w:trPr>
        <w:tc>
          <w:tcPr>
            <w:tcW w:w="2463" w:type="dxa"/>
            <w:tcBorders>
              <w:top w:val="single" w:sz="4" w:space="0" w:color="000000"/>
              <w:left w:val="nil" w:sz="6" w:space="0" w:color="auto"/>
              <w:bottom w:val="single" w:sz="17" w:space="0" w:color="000000"/>
              <w:right w:val="single" w:sz="4" w:space="0" w:color="000000"/>
            </w:tcBorders>
          </w:tcPr>
          <w:p>
            <w:pPr>
              <w:pStyle w:val="TableParagraph"/>
              <w:spacing w:line="265" w:lineRule="exact"/>
              <w:ind w:left="21" w:right="0"/>
              <w:jc w:val="center"/>
              <w:rPr>
                <w:rFonts w:ascii="黑体" w:hAnsi="黑体" w:cs="黑体" w:eastAsia="黑体" w:hint="default"/>
                <w:sz w:val="21"/>
                <w:szCs w:val="21"/>
              </w:rPr>
            </w:pPr>
            <w:r>
              <w:rPr>
                <w:rFonts w:ascii="黑体" w:hAnsi="黑体" w:cs="黑体" w:eastAsia="黑体" w:hint="default"/>
                <w:sz w:val="21"/>
                <w:szCs w:val="21"/>
              </w:rPr>
              <w:t>企业数据应用门户</w:t>
            </w:r>
          </w:p>
        </w:tc>
        <w:tc>
          <w:tcPr>
            <w:tcW w:w="1440" w:type="dxa"/>
            <w:tcBorders>
              <w:top w:val="single" w:sz="4" w:space="0" w:color="000000"/>
              <w:left w:val="single" w:sz="4" w:space="0" w:color="000000"/>
              <w:bottom w:val="single" w:sz="17" w:space="0" w:color="000000"/>
              <w:right w:val="single" w:sz="4" w:space="0" w:color="000000"/>
            </w:tcBorders>
          </w:tcPr>
          <w:p>
            <w:pPr>
              <w:pStyle w:val="TableParagraph"/>
              <w:spacing w:line="265" w:lineRule="exact"/>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17" w:space="0" w:color="000000"/>
              <w:right w:val="nil" w:sz="6" w:space="0" w:color="auto"/>
            </w:tcBorders>
          </w:tcPr>
          <w:p>
            <w:pPr>
              <w:pStyle w:val="TableParagraph"/>
              <w:spacing w:line="265" w:lineRule="exact"/>
              <w:ind w:right="7"/>
              <w:jc w:val="center"/>
              <w:rPr>
                <w:rFonts w:ascii="黑体" w:hAnsi="黑体" w:cs="黑体" w:eastAsia="黑体" w:hint="default"/>
                <w:sz w:val="21"/>
                <w:szCs w:val="21"/>
              </w:rPr>
            </w:pPr>
            <w:r>
              <w:rPr>
                <w:rFonts w:ascii="黑体" w:hAnsi="黑体" w:cs="黑体" w:eastAsia="黑体" w:hint="default"/>
                <w:sz w:val="21"/>
                <w:szCs w:val="21"/>
              </w:rPr>
              <w:t>通过应用嵌入、角色集成等方式，对数据应用指</w:t>
            </w:r>
          </w:p>
        </w:tc>
      </w:tr>
    </w:tbl>
    <w:p>
      <w:pPr>
        <w:spacing w:after="0" w:line="265" w:lineRule="exact"/>
        <w:jc w:val="center"/>
        <w:rPr>
          <w:rFonts w:ascii="黑体" w:hAnsi="黑体" w:cs="黑体" w:eastAsia="黑体" w:hint="default"/>
          <w:sz w:val="21"/>
          <w:szCs w:val="21"/>
        </w:rPr>
        <w:sectPr>
          <w:pgSz w:w="11910" w:h="16840"/>
          <w:pgMar w:header="877" w:footer="1186" w:top="1100" w:bottom="1380" w:left="154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2463"/>
        <w:gridCol w:w="1440"/>
        <w:gridCol w:w="4635"/>
      </w:tblGrid>
      <w:tr>
        <w:trPr>
          <w:trHeight w:val="1277" w:hRule="exact"/>
        </w:trPr>
        <w:tc>
          <w:tcPr>
            <w:tcW w:w="2463" w:type="dxa"/>
            <w:tcBorders>
              <w:top w:val="single" w:sz="17" w:space="0" w:color="000000"/>
              <w:left w:val="nil" w:sz="6" w:space="0" w:color="auto"/>
              <w:bottom w:val="single" w:sz="4" w:space="0" w:color="000000"/>
              <w:right w:val="single" w:sz="4" w:space="0" w:color="000000"/>
            </w:tcBorders>
          </w:tcPr>
          <w:p>
            <w:pPr/>
          </w:p>
        </w:tc>
        <w:tc>
          <w:tcPr>
            <w:tcW w:w="1440" w:type="dxa"/>
            <w:tcBorders>
              <w:top w:val="single" w:sz="17" w:space="0" w:color="000000"/>
              <w:left w:val="single" w:sz="4" w:space="0" w:color="000000"/>
              <w:bottom w:val="single" w:sz="4" w:space="0" w:color="000000"/>
              <w:right w:val="single" w:sz="4" w:space="0" w:color="000000"/>
            </w:tcBorders>
          </w:tcPr>
          <w:p>
            <w:pPr/>
          </w:p>
        </w:tc>
        <w:tc>
          <w:tcPr>
            <w:tcW w:w="4635" w:type="dxa"/>
            <w:tcBorders>
              <w:top w:val="single" w:sz="17" w:space="0" w:color="000000"/>
              <w:left w:val="single" w:sz="4" w:space="0" w:color="000000"/>
              <w:bottom w:val="single" w:sz="4" w:space="0" w:color="000000"/>
              <w:right w:val="nil" w:sz="6" w:space="0" w:color="auto"/>
            </w:tcBorders>
          </w:tcPr>
          <w:p>
            <w:pPr>
              <w:pStyle w:val="TableParagraph"/>
              <w:spacing w:line="273" w:lineRule="auto"/>
              <w:ind w:left="103" w:right="111"/>
              <w:jc w:val="both"/>
              <w:rPr>
                <w:rFonts w:ascii="黑体" w:hAnsi="黑体" w:cs="黑体" w:eastAsia="黑体" w:hint="default"/>
                <w:sz w:val="21"/>
                <w:szCs w:val="21"/>
              </w:rPr>
            </w:pPr>
            <w:r>
              <w:rPr>
                <w:rFonts w:ascii="黑体" w:hAnsi="黑体" w:cs="黑体" w:eastAsia="黑体" w:hint="default"/>
                <w:spacing w:val="-2"/>
                <w:sz w:val="21"/>
                <w:szCs w:val="21"/>
              </w:rPr>
              <w:t>标、报表、主题进行分解和整合，实现个性化界</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面风格定制和数据内容的展现，有效提升企业数</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据应用水平。通过页面导航、搜索引擎、标签化</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的管理实现</w:t>
            </w:r>
            <w:r>
              <w:rPr>
                <w:rFonts w:ascii="黑体" w:hAnsi="黑体" w:cs="黑体" w:eastAsia="黑体" w:hint="default"/>
                <w:spacing w:val="-54"/>
                <w:sz w:val="21"/>
                <w:szCs w:val="21"/>
              </w:rPr>
              <w:t> </w:t>
            </w:r>
            <w:r>
              <w:rPr>
                <w:rFonts w:ascii="Times New Roman" w:hAnsi="Times New Roman" w:cs="Times New Roman" w:eastAsia="Times New Roman" w:hint="default"/>
                <w:sz w:val="21"/>
                <w:szCs w:val="21"/>
              </w:rPr>
              <w:t>EDA</w:t>
            </w:r>
            <w:r>
              <w:rPr>
                <w:rFonts w:ascii="Times New Roman" w:hAnsi="Times New Roman" w:cs="Times New Roman" w:eastAsia="Times New Roman" w:hint="default"/>
                <w:spacing w:val="-1"/>
                <w:sz w:val="21"/>
                <w:szCs w:val="21"/>
              </w:rPr>
              <w:t> </w:t>
            </w:r>
            <w:r>
              <w:rPr>
                <w:rFonts w:ascii="黑体" w:hAnsi="黑体" w:cs="黑体" w:eastAsia="黑体" w:hint="default"/>
                <w:sz w:val="21"/>
                <w:szCs w:val="21"/>
              </w:rPr>
              <w:t>域的全网统一搜索。</w:t>
            </w:r>
          </w:p>
        </w:tc>
      </w:tr>
      <w:tr>
        <w:trPr>
          <w:trHeight w:val="2194"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center"/>
              <w:rPr>
                <w:rFonts w:ascii="黑体" w:hAnsi="黑体" w:cs="黑体" w:eastAsia="黑体" w:hint="default"/>
                <w:sz w:val="21"/>
                <w:szCs w:val="21"/>
              </w:rPr>
            </w:pPr>
            <w:r>
              <w:rPr>
                <w:rFonts w:ascii="黑体" w:hAnsi="黑体" w:cs="黑体" w:eastAsia="黑体" w:hint="default"/>
                <w:sz w:val="21"/>
                <w:szCs w:val="21"/>
              </w:rPr>
              <w:t>经营者视窗应用系统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11"/>
              <w:jc w:val="both"/>
              <w:rPr>
                <w:rFonts w:ascii="黑体" w:hAnsi="黑体" w:cs="黑体" w:eastAsia="黑体" w:hint="default"/>
                <w:sz w:val="21"/>
                <w:szCs w:val="21"/>
              </w:rPr>
            </w:pPr>
            <w:r>
              <w:rPr>
                <w:rFonts w:ascii="黑体" w:hAnsi="黑体" w:cs="黑体" w:eastAsia="黑体" w:hint="default"/>
                <w:spacing w:val="-2"/>
                <w:sz w:val="21"/>
                <w:szCs w:val="21"/>
              </w:rPr>
              <w:t>支撑电信运营商各级（总部、省、本地网）管理</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层每日看数，为各级管理层展现昨日辖区内按地</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域、产品、套餐、客户群等多维度的用户发展、</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通话量、收入数据，帮助管理层及时掌握企业经</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营情况，及时发现经营异动，及时捕获商机，实</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现以快速市场响应换取企业经营空间，为支撑精</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确化管理提供经营数据依据。</w:t>
            </w:r>
          </w:p>
        </w:tc>
      </w:tr>
      <w:tr>
        <w:trPr>
          <w:trHeight w:val="1882"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21" w:right="0"/>
              <w:jc w:val="center"/>
              <w:rPr>
                <w:rFonts w:ascii="黑体" w:hAnsi="黑体" w:cs="黑体" w:eastAsia="黑体" w:hint="default"/>
                <w:sz w:val="21"/>
                <w:szCs w:val="21"/>
              </w:rPr>
            </w:pPr>
            <w:r>
              <w:rPr>
                <w:rFonts w:ascii="黑体" w:hAnsi="黑体" w:cs="黑体" w:eastAsia="黑体" w:hint="default"/>
                <w:sz w:val="21"/>
                <w:szCs w:val="21"/>
              </w:rPr>
              <w:t>全业务经营分析系统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黑体" w:hAnsi="黑体" w:cs="黑体" w:eastAsia="黑体" w:hint="default"/>
                <w:sz w:val="21"/>
                <w:szCs w:val="21"/>
              </w:rPr>
            </w:pPr>
            <w:r>
              <w:rPr>
                <w:rFonts w:ascii="黑体" w:hAnsi="黑体" w:cs="黑体" w:eastAsia="黑体" w:hint="default"/>
                <w:sz w:val="21"/>
                <w:szCs w:val="21"/>
              </w:rPr>
              <w:t>已达产</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11"/>
              <w:jc w:val="both"/>
              <w:rPr>
                <w:rFonts w:ascii="黑体" w:hAnsi="黑体" w:cs="黑体" w:eastAsia="黑体" w:hint="default"/>
                <w:sz w:val="21"/>
                <w:szCs w:val="21"/>
              </w:rPr>
            </w:pPr>
            <w:r>
              <w:rPr>
                <w:rFonts w:ascii="黑体" w:hAnsi="黑体" w:cs="黑体" w:eastAsia="黑体" w:hint="default"/>
                <w:spacing w:val="-2"/>
                <w:sz w:val="21"/>
                <w:szCs w:val="21"/>
              </w:rPr>
              <w:t>在现有经分功能基础之上，针对电信运营商移动</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业务与固网业务的融合要求，通过业务之间的特</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点进行功能融合，以不同角色的业务考核点为目</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标，实现固定电话、移动电话、公用电话、互联</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网、数据通信、网元出租、预付费卡等业务的综</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合分析平台。</w:t>
            </w:r>
          </w:p>
        </w:tc>
      </w:tr>
      <w:tr>
        <w:trPr>
          <w:trHeight w:val="4066"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8"/>
                <w:szCs w:val="28"/>
              </w:rPr>
            </w:pPr>
          </w:p>
          <w:p>
            <w:pPr>
              <w:pStyle w:val="TableParagraph"/>
              <w:spacing w:line="273" w:lineRule="auto"/>
              <w:ind w:left="1027" w:right="166" w:hanging="840"/>
              <w:jc w:val="left"/>
              <w:rPr>
                <w:rFonts w:ascii="黑体" w:hAnsi="黑体" w:cs="黑体" w:eastAsia="黑体" w:hint="default"/>
                <w:sz w:val="21"/>
                <w:szCs w:val="21"/>
              </w:rPr>
            </w:pPr>
            <w:r>
              <w:rPr>
                <w:rFonts w:ascii="黑体" w:hAnsi="黑体" w:cs="黑体" w:eastAsia="黑体" w:hint="default"/>
                <w:spacing w:val="-2"/>
                <w:sz w:val="21"/>
                <w:szCs w:val="21"/>
              </w:rPr>
              <w:t>商业智能应用构建工具</w:t>
            </w:r>
            <w:r>
              <w:rPr>
                <w:rFonts w:ascii="黑体" w:hAnsi="黑体" w:cs="黑体" w:eastAsia="黑体" w:hint="default"/>
                <w:spacing w:val="-85"/>
                <w:sz w:val="21"/>
                <w:szCs w:val="21"/>
              </w:rPr>
              <w:t> </w:t>
            </w:r>
            <w:r>
              <w:rPr>
                <w:rFonts w:ascii="黑体" w:hAnsi="黑体" w:cs="黑体" w:eastAsia="黑体" w:hint="default"/>
                <w:spacing w:val="-85"/>
                <w:sz w:val="21"/>
                <w:szCs w:val="21"/>
              </w:rPr>
            </w:r>
            <w:r>
              <w:rPr>
                <w:rFonts w:ascii="黑体" w:hAnsi="黑体" w:cs="黑体" w:eastAsia="黑体" w:hint="default"/>
                <w:sz w:val="21"/>
                <w:szCs w:val="21"/>
              </w:rPr>
              <w:t>项目</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1"/>
                <w:szCs w:val="21"/>
              </w:rPr>
            </w:pPr>
          </w:p>
          <w:p>
            <w:pPr>
              <w:pStyle w:val="TableParagraph"/>
              <w:spacing w:line="273" w:lineRule="auto"/>
              <w:ind w:left="103" w:right="98" w:hanging="1"/>
              <w:jc w:val="center"/>
              <w:rPr>
                <w:rFonts w:ascii="黑体" w:hAnsi="黑体" w:cs="黑体" w:eastAsia="黑体" w:hint="default"/>
                <w:sz w:val="21"/>
                <w:szCs w:val="21"/>
              </w:rPr>
            </w:pPr>
            <w:r>
              <w:rPr>
                <w:rFonts w:ascii="黑体" w:hAnsi="黑体" w:cs="黑体" w:eastAsia="黑体" w:hint="default"/>
                <w:sz w:val="21"/>
                <w:szCs w:val="21"/>
              </w:rPr>
              <w:t>完成系统设</w:t>
            </w:r>
            <w:r>
              <w:rPr>
                <w:rFonts w:ascii="黑体" w:hAnsi="黑体" w:cs="黑体" w:eastAsia="黑体" w:hint="default"/>
                <w:w w:val="100"/>
                <w:sz w:val="21"/>
                <w:szCs w:val="21"/>
              </w:rPr>
              <w:t> </w:t>
            </w:r>
            <w:r>
              <w:rPr>
                <w:rFonts w:ascii="黑体" w:hAnsi="黑体" w:cs="黑体" w:eastAsia="黑体" w:hint="default"/>
                <w:spacing w:val="-7"/>
                <w:sz w:val="21"/>
                <w:szCs w:val="21"/>
              </w:rPr>
              <w:t>计、正在进行</w:t>
            </w:r>
            <w:r>
              <w:rPr>
                <w:rFonts w:ascii="黑体" w:hAnsi="黑体" w:cs="黑体" w:eastAsia="黑体" w:hint="default"/>
                <w:w w:val="100"/>
                <w:sz w:val="21"/>
                <w:szCs w:val="21"/>
              </w:rPr>
              <w:t> </w:t>
            </w:r>
            <w:r>
              <w:rPr>
                <w:rFonts w:ascii="黑体" w:hAnsi="黑体" w:cs="黑体" w:eastAsia="黑体" w:hint="default"/>
                <w:sz w:val="21"/>
                <w:szCs w:val="21"/>
              </w:rPr>
              <w:t>编码和单元</w:t>
            </w:r>
            <w:r>
              <w:rPr>
                <w:rFonts w:ascii="黑体" w:hAnsi="黑体" w:cs="黑体" w:eastAsia="黑体" w:hint="default"/>
                <w:w w:val="100"/>
                <w:sz w:val="21"/>
                <w:szCs w:val="21"/>
              </w:rPr>
              <w:t> </w:t>
            </w:r>
            <w:r>
              <w:rPr>
                <w:rFonts w:ascii="黑体" w:hAnsi="黑体" w:cs="黑体" w:eastAsia="黑体" w:hint="default"/>
                <w:sz w:val="21"/>
                <w:szCs w:val="21"/>
              </w:rPr>
              <w:t>测试</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10"/>
              <w:jc w:val="both"/>
              <w:rPr>
                <w:rFonts w:ascii="黑体" w:hAnsi="黑体" w:cs="黑体" w:eastAsia="黑体" w:hint="default"/>
                <w:sz w:val="21"/>
                <w:szCs w:val="21"/>
              </w:rPr>
            </w:pPr>
            <w:r>
              <w:rPr>
                <w:rFonts w:ascii="黑体" w:hAnsi="黑体" w:cs="黑体" w:eastAsia="黑体" w:hint="default"/>
                <w:spacing w:val="-2"/>
                <w:sz w:val="21"/>
                <w:szCs w:val="21"/>
              </w:rPr>
              <w:t>实现具有可视化快速设计功能的商业智能应用构</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建工具，支持商业智能应用的免编程快速构建，</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提高商业智能应用的构建速度，降低商业智能解</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决方案的开发、交付成本；提供丰富的分析应用</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功能，支持报表统计、即席查询、定制化分析、</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基准管理等多种商业智能应用；提供可以由最终</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用户进行高度定制的产品，使最终用户在使用目</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标产品时具有较大的灵活度和自由度，使用户能</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够针对新的业务需求快速自助分析、获取、共享</w:t>
            </w:r>
            <w:r>
              <w:rPr>
                <w:rFonts w:ascii="黑体" w:hAnsi="黑体" w:cs="黑体" w:eastAsia="黑体" w:hint="default"/>
                <w:spacing w:val="-64"/>
                <w:sz w:val="21"/>
                <w:szCs w:val="21"/>
              </w:rPr>
              <w:t> </w:t>
            </w:r>
            <w:r>
              <w:rPr>
                <w:rFonts w:ascii="黑体" w:hAnsi="黑体" w:cs="黑体" w:eastAsia="黑体" w:hint="default"/>
                <w:spacing w:val="-64"/>
                <w:sz w:val="21"/>
                <w:szCs w:val="21"/>
              </w:rPr>
            </w:r>
            <w:r>
              <w:rPr>
                <w:rFonts w:ascii="黑体" w:hAnsi="黑体" w:cs="黑体" w:eastAsia="黑体" w:hint="default"/>
                <w:spacing w:val="-2"/>
                <w:sz w:val="21"/>
                <w:szCs w:val="21"/>
              </w:rPr>
              <w:t>业务知识，为用户提供更高的附加价值；支持跨</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行业的通用商业智能解决方案的提供，使公司能</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够在电信业以外的行业应用中扩大影响力，开辟</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市场空间。</w:t>
            </w:r>
          </w:p>
        </w:tc>
      </w:tr>
      <w:tr>
        <w:trPr>
          <w:trHeight w:val="3929" w:hRule="exact"/>
        </w:trPr>
        <w:tc>
          <w:tcPr>
            <w:tcW w:w="2463" w:type="dxa"/>
            <w:tcBorders>
              <w:top w:val="single" w:sz="4" w:space="0" w:color="000000"/>
              <w:left w:val="nil" w:sz="6" w:space="0" w:color="auto"/>
              <w:bottom w:val="single" w:sz="17"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73" w:lineRule="auto"/>
              <w:ind w:left="818" w:right="166" w:hanging="632"/>
              <w:jc w:val="left"/>
              <w:rPr>
                <w:rFonts w:ascii="黑体" w:hAnsi="黑体" w:cs="黑体" w:eastAsia="黑体" w:hint="default"/>
                <w:sz w:val="21"/>
                <w:szCs w:val="21"/>
              </w:rPr>
            </w:pPr>
            <w:r>
              <w:rPr>
                <w:rFonts w:ascii="黑体" w:hAnsi="黑体" w:cs="黑体" w:eastAsia="黑体" w:hint="default"/>
                <w:spacing w:val="-2"/>
                <w:sz w:val="21"/>
                <w:szCs w:val="21"/>
              </w:rPr>
              <w:t>探索式数据分析及应用</w:t>
            </w:r>
            <w:r>
              <w:rPr>
                <w:rFonts w:ascii="黑体" w:hAnsi="黑体" w:cs="黑体" w:eastAsia="黑体" w:hint="default"/>
                <w:spacing w:val="-85"/>
                <w:sz w:val="21"/>
                <w:szCs w:val="21"/>
              </w:rPr>
              <w:t> </w:t>
            </w:r>
            <w:r>
              <w:rPr>
                <w:rFonts w:ascii="黑体" w:hAnsi="黑体" w:cs="黑体" w:eastAsia="黑体" w:hint="default"/>
                <w:spacing w:val="-85"/>
                <w:sz w:val="21"/>
                <w:szCs w:val="21"/>
              </w:rPr>
            </w:r>
            <w:r>
              <w:rPr>
                <w:rFonts w:ascii="黑体" w:hAnsi="黑体" w:cs="黑体" w:eastAsia="黑体" w:hint="default"/>
                <w:sz w:val="21"/>
                <w:szCs w:val="21"/>
              </w:rPr>
              <w:t>平台项目</w:t>
            </w:r>
          </w:p>
        </w:tc>
        <w:tc>
          <w:tcPr>
            <w:tcW w:w="144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3" w:lineRule="auto" w:before="165"/>
              <w:ind w:left="103" w:right="98" w:hanging="1"/>
              <w:jc w:val="center"/>
              <w:rPr>
                <w:rFonts w:ascii="黑体" w:hAnsi="黑体" w:cs="黑体" w:eastAsia="黑体" w:hint="default"/>
                <w:sz w:val="21"/>
                <w:szCs w:val="21"/>
              </w:rPr>
            </w:pPr>
            <w:r>
              <w:rPr>
                <w:rFonts w:ascii="黑体" w:hAnsi="黑体" w:cs="黑体" w:eastAsia="黑体" w:hint="default"/>
                <w:sz w:val="21"/>
                <w:szCs w:val="21"/>
              </w:rPr>
              <w:t>完成系统设</w:t>
            </w:r>
            <w:r>
              <w:rPr>
                <w:rFonts w:ascii="黑体" w:hAnsi="黑体" w:cs="黑体" w:eastAsia="黑体" w:hint="default"/>
                <w:w w:val="100"/>
                <w:sz w:val="21"/>
                <w:szCs w:val="21"/>
              </w:rPr>
              <w:t> </w:t>
            </w:r>
            <w:r>
              <w:rPr>
                <w:rFonts w:ascii="黑体" w:hAnsi="黑体" w:cs="黑体" w:eastAsia="黑体" w:hint="default"/>
                <w:spacing w:val="-7"/>
                <w:sz w:val="21"/>
                <w:szCs w:val="21"/>
              </w:rPr>
              <w:t>计、正在进行</w:t>
            </w:r>
            <w:r>
              <w:rPr>
                <w:rFonts w:ascii="黑体" w:hAnsi="黑体" w:cs="黑体" w:eastAsia="黑体" w:hint="default"/>
                <w:w w:val="100"/>
                <w:sz w:val="21"/>
                <w:szCs w:val="21"/>
              </w:rPr>
              <w:t> </w:t>
            </w:r>
            <w:r>
              <w:rPr>
                <w:rFonts w:ascii="黑体" w:hAnsi="黑体" w:cs="黑体" w:eastAsia="黑体" w:hint="default"/>
                <w:sz w:val="21"/>
                <w:szCs w:val="21"/>
              </w:rPr>
              <w:t>编码和单元</w:t>
            </w:r>
            <w:r>
              <w:rPr>
                <w:rFonts w:ascii="黑体" w:hAnsi="黑体" w:cs="黑体" w:eastAsia="黑体" w:hint="default"/>
                <w:w w:val="100"/>
                <w:sz w:val="21"/>
                <w:szCs w:val="21"/>
              </w:rPr>
              <w:t> </w:t>
            </w:r>
            <w:r>
              <w:rPr>
                <w:rFonts w:ascii="黑体" w:hAnsi="黑体" w:cs="黑体" w:eastAsia="黑体" w:hint="default"/>
                <w:sz w:val="21"/>
                <w:szCs w:val="21"/>
              </w:rPr>
              <w:t>测试</w:t>
            </w:r>
          </w:p>
        </w:tc>
        <w:tc>
          <w:tcPr>
            <w:tcW w:w="4635"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408" w:lineRule="auto"/>
              <w:ind w:left="103" w:right="103" w:firstLine="420"/>
              <w:jc w:val="both"/>
              <w:rPr>
                <w:rFonts w:ascii="黑体" w:hAnsi="黑体" w:cs="黑体" w:eastAsia="黑体" w:hint="default"/>
                <w:sz w:val="21"/>
                <w:szCs w:val="21"/>
              </w:rPr>
            </w:pPr>
            <w:r>
              <w:rPr>
                <w:rFonts w:ascii="黑体" w:hAnsi="黑体" w:cs="黑体" w:eastAsia="黑体" w:hint="default"/>
                <w:spacing w:val="-1"/>
                <w:sz w:val="21"/>
                <w:szCs w:val="21"/>
              </w:rPr>
              <w:t>建设探索式数据分析及应用平台，一种面向</w:t>
            </w:r>
            <w:r>
              <w:rPr>
                <w:rFonts w:ascii="黑体" w:hAnsi="黑体" w:cs="黑体" w:eastAsia="黑体" w:hint="default"/>
                <w:w w:val="100"/>
                <w:sz w:val="21"/>
                <w:szCs w:val="21"/>
              </w:rPr>
              <w:t> </w:t>
            </w:r>
            <w:r>
              <w:rPr>
                <w:rFonts w:ascii="黑体" w:hAnsi="黑体" w:cs="黑体" w:eastAsia="黑体" w:hint="default"/>
                <w:spacing w:val="-1"/>
                <w:sz w:val="21"/>
                <w:szCs w:val="21"/>
              </w:rPr>
              <w:t>公司内部分析人员和行业最终用户使用的专业数</w:t>
            </w:r>
            <w:r>
              <w:rPr>
                <w:rFonts w:ascii="黑体" w:hAnsi="黑体" w:cs="黑体" w:eastAsia="黑体" w:hint="default"/>
                <w:spacing w:val="-77"/>
                <w:sz w:val="21"/>
                <w:szCs w:val="21"/>
              </w:rPr>
              <w:t> </w:t>
            </w:r>
            <w:r>
              <w:rPr>
                <w:rFonts w:ascii="黑体" w:hAnsi="黑体" w:cs="黑体" w:eastAsia="黑体" w:hint="default"/>
                <w:spacing w:val="-77"/>
                <w:sz w:val="21"/>
                <w:szCs w:val="21"/>
              </w:rPr>
            </w:r>
            <w:r>
              <w:rPr>
                <w:rFonts w:ascii="黑体" w:hAnsi="黑体" w:cs="黑体" w:eastAsia="黑体" w:hint="default"/>
                <w:spacing w:val="-1"/>
                <w:sz w:val="21"/>
                <w:szCs w:val="21"/>
              </w:rPr>
              <w:t>据分析工具。使用者可以利用该产品以所见即所</w:t>
            </w:r>
            <w:r>
              <w:rPr>
                <w:rFonts w:ascii="黑体" w:hAnsi="黑体" w:cs="黑体" w:eastAsia="黑体" w:hint="default"/>
                <w:spacing w:val="-77"/>
                <w:sz w:val="21"/>
                <w:szCs w:val="21"/>
              </w:rPr>
              <w:t> </w:t>
            </w:r>
            <w:r>
              <w:rPr>
                <w:rFonts w:ascii="黑体" w:hAnsi="黑体" w:cs="黑体" w:eastAsia="黑体" w:hint="default"/>
                <w:spacing w:val="-77"/>
                <w:sz w:val="21"/>
                <w:szCs w:val="21"/>
              </w:rPr>
            </w:r>
            <w:r>
              <w:rPr>
                <w:rFonts w:ascii="黑体" w:hAnsi="黑体" w:cs="黑体" w:eastAsia="黑体" w:hint="default"/>
                <w:spacing w:val="8"/>
                <w:sz w:val="21"/>
                <w:szCs w:val="21"/>
              </w:rPr>
              <w:t>得的方式便捷地实施交互式数据探索和数据挖</w:t>
            </w:r>
            <w:r>
              <w:rPr>
                <w:rFonts w:ascii="黑体" w:hAnsi="黑体" w:cs="黑体" w:eastAsia="黑体" w:hint="default"/>
                <w:spacing w:val="-59"/>
                <w:sz w:val="21"/>
                <w:szCs w:val="21"/>
              </w:rPr>
              <w:t> </w:t>
            </w:r>
            <w:r>
              <w:rPr>
                <w:rFonts w:ascii="黑体" w:hAnsi="黑体" w:cs="黑体" w:eastAsia="黑体" w:hint="default"/>
                <w:spacing w:val="-59"/>
                <w:sz w:val="21"/>
                <w:szCs w:val="21"/>
              </w:rPr>
            </w:r>
            <w:r>
              <w:rPr>
                <w:rFonts w:ascii="黑体" w:hAnsi="黑体" w:cs="黑体" w:eastAsia="黑体" w:hint="default"/>
                <w:spacing w:val="-1"/>
                <w:sz w:val="21"/>
                <w:szCs w:val="21"/>
              </w:rPr>
              <w:t>掘，并将成果固化、发布、共享或与其他使用者</w:t>
            </w:r>
            <w:r>
              <w:rPr>
                <w:rFonts w:ascii="黑体" w:hAnsi="黑体" w:cs="黑体" w:eastAsia="黑体" w:hint="default"/>
                <w:spacing w:val="-77"/>
                <w:sz w:val="21"/>
                <w:szCs w:val="21"/>
              </w:rPr>
              <w:t> </w:t>
            </w:r>
            <w:r>
              <w:rPr>
                <w:rFonts w:ascii="黑体" w:hAnsi="黑体" w:cs="黑体" w:eastAsia="黑体" w:hint="default"/>
                <w:spacing w:val="-77"/>
                <w:sz w:val="21"/>
                <w:szCs w:val="21"/>
              </w:rPr>
            </w:r>
            <w:r>
              <w:rPr>
                <w:rFonts w:ascii="黑体" w:hAnsi="黑体" w:cs="黑体" w:eastAsia="黑体" w:hint="default"/>
                <w:spacing w:val="-1"/>
                <w:sz w:val="21"/>
                <w:szCs w:val="21"/>
              </w:rPr>
              <w:t>进行协作数据探索，从而大幅度降低对数据分析</w:t>
            </w:r>
            <w:r>
              <w:rPr>
                <w:rFonts w:ascii="黑体" w:hAnsi="黑体" w:cs="黑体" w:eastAsia="黑体" w:hint="default"/>
                <w:spacing w:val="-77"/>
                <w:sz w:val="21"/>
                <w:szCs w:val="21"/>
              </w:rPr>
              <w:t> </w:t>
            </w:r>
            <w:r>
              <w:rPr>
                <w:rFonts w:ascii="黑体" w:hAnsi="黑体" w:cs="黑体" w:eastAsia="黑体" w:hint="default"/>
                <w:spacing w:val="-77"/>
                <w:sz w:val="21"/>
                <w:szCs w:val="21"/>
              </w:rPr>
            </w:r>
            <w:r>
              <w:rPr>
                <w:rFonts w:ascii="黑体" w:hAnsi="黑体" w:cs="黑体" w:eastAsia="黑体" w:hint="default"/>
                <w:spacing w:val="-1"/>
                <w:sz w:val="21"/>
                <w:szCs w:val="21"/>
              </w:rPr>
              <w:t>人员的技能要求、拓展数据分析在客户企业的使</w:t>
            </w:r>
            <w:r>
              <w:rPr>
                <w:rFonts w:ascii="黑体" w:hAnsi="黑体" w:cs="黑体" w:eastAsia="黑体" w:hint="default"/>
                <w:spacing w:val="-77"/>
                <w:sz w:val="21"/>
                <w:szCs w:val="21"/>
              </w:rPr>
              <w:t> </w:t>
            </w:r>
            <w:r>
              <w:rPr>
                <w:rFonts w:ascii="黑体" w:hAnsi="黑体" w:cs="黑体" w:eastAsia="黑体" w:hint="default"/>
                <w:spacing w:val="-77"/>
                <w:sz w:val="21"/>
                <w:szCs w:val="21"/>
              </w:rPr>
            </w:r>
            <w:r>
              <w:rPr>
                <w:rFonts w:ascii="黑体" w:hAnsi="黑体" w:cs="黑体" w:eastAsia="黑体" w:hint="default"/>
                <w:spacing w:val="-1"/>
                <w:sz w:val="21"/>
                <w:szCs w:val="21"/>
              </w:rPr>
              <w:t>用面，同时降低公司实施业务咨询服务的时间和</w:t>
            </w:r>
          </w:p>
        </w:tc>
      </w:tr>
    </w:tbl>
    <w:p>
      <w:pPr>
        <w:spacing w:after="0" w:line="408" w:lineRule="auto"/>
        <w:jc w:val="both"/>
        <w:rPr>
          <w:rFonts w:ascii="黑体" w:hAnsi="黑体" w:cs="黑体" w:eastAsia="黑体" w:hint="default"/>
          <w:sz w:val="21"/>
          <w:szCs w:val="21"/>
        </w:rPr>
        <w:sectPr>
          <w:pgSz w:w="11910" w:h="16840"/>
          <w:pgMar w:header="877" w:footer="1186" w:top="1100" w:bottom="1380" w:left="154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2463"/>
        <w:gridCol w:w="1440"/>
        <w:gridCol w:w="4635"/>
      </w:tblGrid>
      <w:tr>
        <w:trPr>
          <w:trHeight w:val="965" w:hRule="exact"/>
        </w:trPr>
        <w:tc>
          <w:tcPr>
            <w:tcW w:w="2463" w:type="dxa"/>
            <w:tcBorders>
              <w:top w:val="single" w:sz="17" w:space="0" w:color="000000"/>
              <w:left w:val="nil" w:sz="6" w:space="0" w:color="auto"/>
              <w:bottom w:val="single" w:sz="4" w:space="0" w:color="000000"/>
              <w:right w:val="single" w:sz="4" w:space="0" w:color="000000"/>
            </w:tcBorders>
          </w:tcPr>
          <w:p>
            <w:pPr/>
          </w:p>
        </w:tc>
        <w:tc>
          <w:tcPr>
            <w:tcW w:w="1440" w:type="dxa"/>
            <w:tcBorders>
              <w:top w:val="single" w:sz="17" w:space="0" w:color="000000"/>
              <w:left w:val="single" w:sz="4" w:space="0" w:color="000000"/>
              <w:bottom w:val="single" w:sz="4" w:space="0" w:color="000000"/>
              <w:right w:val="single" w:sz="4" w:space="0" w:color="000000"/>
            </w:tcBorders>
          </w:tcPr>
          <w:p>
            <w:pPr/>
          </w:p>
        </w:tc>
        <w:tc>
          <w:tcPr>
            <w:tcW w:w="4635"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67"/>
              <w:ind w:left="103" w:right="0"/>
              <w:jc w:val="left"/>
              <w:rPr>
                <w:rFonts w:ascii="黑体" w:hAnsi="黑体" w:cs="黑体" w:eastAsia="黑体" w:hint="default"/>
                <w:sz w:val="21"/>
                <w:szCs w:val="21"/>
              </w:rPr>
            </w:pPr>
            <w:r>
              <w:rPr>
                <w:rFonts w:ascii="黑体" w:hAnsi="黑体" w:cs="黑体" w:eastAsia="黑体" w:hint="default"/>
                <w:sz w:val="21"/>
                <w:szCs w:val="21"/>
              </w:rPr>
              <w:t>人力成本。</w:t>
            </w:r>
          </w:p>
        </w:tc>
      </w:tr>
      <w:tr>
        <w:trPr>
          <w:trHeight w:val="1882"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3" w:lineRule="auto" w:before="151"/>
              <w:ind w:left="1027" w:right="166" w:hanging="840"/>
              <w:jc w:val="left"/>
              <w:rPr>
                <w:rFonts w:ascii="黑体" w:hAnsi="黑体" w:cs="黑体" w:eastAsia="黑体" w:hint="default"/>
                <w:sz w:val="21"/>
                <w:szCs w:val="21"/>
              </w:rPr>
            </w:pPr>
            <w:r>
              <w:rPr>
                <w:rFonts w:ascii="黑体" w:hAnsi="黑体" w:cs="黑体" w:eastAsia="黑体" w:hint="default"/>
                <w:spacing w:val="-2"/>
                <w:sz w:val="21"/>
                <w:szCs w:val="21"/>
              </w:rPr>
              <w:t>企业数据仓库构建系统</w:t>
            </w:r>
            <w:r>
              <w:rPr>
                <w:rFonts w:ascii="黑体" w:hAnsi="黑体" w:cs="黑体" w:eastAsia="黑体" w:hint="default"/>
                <w:spacing w:val="-85"/>
                <w:sz w:val="21"/>
                <w:szCs w:val="21"/>
              </w:rPr>
              <w:t> </w:t>
            </w:r>
            <w:r>
              <w:rPr>
                <w:rFonts w:ascii="黑体" w:hAnsi="黑体" w:cs="黑体" w:eastAsia="黑体" w:hint="default"/>
                <w:spacing w:val="-85"/>
                <w:sz w:val="21"/>
                <w:szCs w:val="21"/>
              </w:rPr>
            </w:r>
            <w:r>
              <w:rPr>
                <w:rFonts w:ascii="黑体" w:hAnsi="黑体" w:cs="黑体" w:eastAsia="黑体" w:hint="default"/>
                <w:sz w:val="21"/>
                <w:szCs w:val="21"/>
              </w:rPr>
              <w:t>项目</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3" w:lineRule="auto" w:before="151"/>
              <w:ind w:left="609" w:right="185" w:hanging="420"/>
              <w:jc w:val="left"/>
              <w:rPr>
                <w:rFonts w:ascii="黑体" w:hAnsi="黑体" w:cs="黑体" w:eastAsia="黑体" w:hint="default"/>
                <w:sz w:val="21"/>
                <w:szCs w:val="21"/>
              </w:rPr>
            </w:pPr>
            <w:r>
              <w:rPr>
                <w:rFonts w:ascii="黑体" w:hAnsi="黑体" w:cs="黑体" w:eastAsia="黑体" w:hint="default"/>
                <w:sz w:val="21"/>
                <w:szCs w:val="21"/>
              </w:rPr>
              <w:t>系统设计阶</w:t>
            </w:r>
            <w:r>
              <w:rPr>
                <w:rFonts w:ascii="黑体" w:hAnsi="黑体" w:cs="黑体" w:eastAsia="黑体" w:hint="default"/>
                <w:spacing w:val="-102"/>
                <w:sz w:val="21"/>
                <w:szCs w:val="21"/>
              </w:rPr>
              <w:t> </w:t>
            </w:r>
            <w:r>
              <w:rPr>
                <w:rFonts w:ascii="黑体" w:hAnsi="黑体" w:cs="黑体" w:eastAsia="黑体" w:hint="default"/>
                <w:spacing w:val="-102"/>
                <w:sz w:val="21"/>
                <w:szCs w:val="21"/>
              </w:rPr>
            </w:r>
            <w:r>
              <w:rPr>
                <w:rFonts w:ascii="黑体" w:hAnsi="黑体" w:cs="黑体" w:eastAsia="黑体" w:hint="default"/>
                <w:sz w:val="21"/>
                <w:szCs w:val="21"/>
              </w:rPr>
              <w:t>段</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11"/>
              <w:jc w:val="both"/>
              <w:rPr>
                <w:rFonts w:ascii="黑体" w:hAnsi="黑体" w:cs="黑体" w:eastAsia="黑体" w:hint="default"/>
                <w:sz w:val="21"/>
                <w:szCs w:val="21"/>
              </w:rPr>
            </w:pPr>
            <w:r>
              <w:rPr>
                <w:rFonts w:ascii="黑体" w:hAnsi="黑体" w:cs="黑体" w:eastAsia="黑体" w:hint="default"/>
                <w:spacing w:val="-2"/>
                <w:sz w:val="21"/>
                <w:szCs w:val="21"/>
              </w:rPr>
              <w:t>基于公司在电信行业的企业数据平台产品线，研</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发企业数据核心模型、行业应用模板及数据仓库</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构建工具。目标是扩展公司数据仓库产品支撑的</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行业范围，提升数据仓库的数据质量管控、数据</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共享能力，使数据仓库项目的实施过程自动化、</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智能化。</w:t>
            </w:r>
          </w:p>
        </w:tc>
      </w:tr>
      <w:tr>
        <w:trPr>
          <w:trHeight w:val="1570" w:hRule="exact"/>
        </w:trPr>
        <w:tc>
          <w:tcPr>
            <w:tcW w:w="246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73" w:lineRule="auto"/>
              <w:ind w:left="818" w:right="166" w:hanging="632"/>
              <w:jc w:val="left"/>
              <w:rPr>
                <w:rFonts w:ascii="黑体" w:hAnsi="黑体" w:cs="黑体" w:eastAsia="黑体" w:hint="default"/>
                <w:sz w:val="21"/>
                <w:szCs w:val="21"/>
              </w:rPr>
            </w:pPr>
            <w:r>
              <w:rPr>
                <w:rFonts w:ascii="黑体" w:hAnsi="黑体" w:cs="黑体" w:eastAsia="黑体" w:hint="default"/>
                <w:spacing w:val="-2"/>
                <w:sz w:val="21"/>
                <w:szCs w:val="21"/>
              </w:rPr>
              <w:t>全业务营销及维系挽留</w:t>
            </w:r>
            <w:r>
              <w:rPr>
                <w:rFonts w:ascii="黑体" w:hAnsi="黑体" w:cs="黑体" w:eastAsia="黑体" w:hint="default"/>
                <w:spacing w:val="-85"/>
                <w:sz w:val="21"/>
                <w:szCs w:val="21"/>
              </w:rPr>
              <w:t> </w:t>
            </w:r>
            <w:r>
              <w:rPr>
                <w:rFonts w:ascii="黑体" w:hAnsi="黑体" w:cs="黑体" w:eastAsia="黑体" w:hint="default"/>
                <w:spacing w:val="-85"/>
                <w:sz w:val="21"/>
                <w:szCs w:val="21"/>
              </w:rPr>
            </w:r>
            <w:r>
              <w:rPr>
                <w:rFonts w:ascii="黑体" w:hAnsi="黑体" w:cs="黑体" w:eastAsia="黑体" w:hint="default"/>
                <w:sz w:val="21"/>
                <w:szCs w:val="21"/>
              </w:rPr>
              <w:t>系统项目</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73" w:lineRule="auto"/>
              <w:ind w:left="189" w:right="185"/>
              <w:jc w:val="center"/>
              <w:rPr>
                <w:rFonts w:ascii="黑体" w:hAnsi="黑体" w:cs="黑体" w:eastAsia="黑体" w:hint="default"/>
                <w:sz w:val="21"/>
                <w:szCs w:val="21"/>
              </w:rPr>
            </w:pPr>
            <w:r>
              <w:rPr>
                <w:rFonts w:ascii="黑体" w:hAnsi="黑体" w:cs="黑体" w:eastAsia="黑体" w:hint="default"/>
                <w:sz w:val="21"/>
                <w:szCs w:val="21"/>
              </w:rPr>
              <w:t>部分模块进</w:t>
            </w:r>
            <w:r>
              <w:rPr>
                <w:rFonts w:ascii="黑体" w:hAnsi="黑体" w:cs="黑体" w:eastAsia="黑体" w:hint="default"/>
                <w:w w:val="100"/>
                <w:sz w:val="21"/>
                <w:szCs w:val="21"/>
              </w:rPr>
              <w:t> </w:t>
            </w:r>
            <w:r>
              <w:rPr>
                <w:rFonts w:ascii="黑体" w:hAnsi="黑体" w:cs="黑体" w:eastAsia="黑体" w:hint="default"/>
                <w:sz w:val="21"/>
                <w:szCs w:val="21"/>
              </w:rPr>
              <w:t>入集成测试</w:t>
            </w:r>
            <w:r>
              <w:rPr>
                <w:rFonts w:ascii="黑体" w:hAnsi="黑体" w:cs="黑体" w:eastAsia="黑体" w:hint="default"/>
                <w:w w:val="100"/>
                <w:sz w:val="21"/>
                <w:szCs w:val="21"/>
              </w:rPr>
              <w:t> </w:t>
            </w:r>
            <w:r>
              <w:rPr>
                <w:rFonts w:ascii="黑体" w:hAnsi="黑体" w:cs="黑体" w:eastAsia="黑体" w:hint="default"/>
                <w:sz w:val="21"/>
                <w:szCs w:val="21"/>
              </w:rPr>
              <w:t>阶段</w:t>
            </w:r>
          </w:p>
        </w:tc>
        <w:tc>
          <w:tcPr>
            <w:tcW w:w="4635" w:type="dxa"/>
            <w:tcBorders>
              <w:top w:val="single" w:sz="4" w:space="0" w:color="000000"/>
              <w:left w:val="single" w:sz="4" w:space="0" w:color="000000"/>
              <w:bottom w:val="single" w:sz="4" w:space="0" w:color="000000"/>
              <w:right w:val="nil" w:sz="6" w:space="0" w:color="auto"/>
            </w:tcBorders>
          </w:tcPr>
          <w:p>
            <w:pPr>
              <w:pStyle w:val="TableParagraph"/>
              <w:spacing w:line="273" w:lineRule="auto"/>
              <w:ind w:left="103" w:right="110"/>
              <w:jc w:val="both"/>
              <w:rPr>
                <w:rFonts w:ascii="黑体" w:hAnsi="黑体" w:cs="黑体" w:eastAsia="黑体" w:hint="default"/>
                <w:sz w:val="21"/>
                <w:szCs w:val="21"/>
              </w:rPr>
            </w:pPr>
            <w:r>
              <w:rPr>
                <w:rFonts w:ascii="黑体" w:hAnsi="黑体" w:cs="黑体" w:eastAsia="黑体" w:hint="default"/>
                <w:spacing w:val="-2"/>
                <w:sz w:val="21"/>
                <w:szCs w:val="21"/>
              </w:rPr>
              <w:t>建设全业务营销及维系挽留系统，一种面向电信</w:t>
            </w:r>
            <w:r>
              <w:rPr>
                <w:rFonts w:ascii="黑体" w:hAnsi="黑体" w:cs="黑体" w:eastAsia="黑体" w:hint="default"/>
                <w:spacing w:val="-68"/>
                <w:sz w:val="21"/>
                <w:szCs w:val="21"/>
              </w:rPr>
              <w:t> </w:t>
            </w:r>
            <w:r>
              <w:rPr>
                <w:rFonts w:ascii="黑体" w:hAnsi="黑体" w:cs="黑体" w:eastAsia="黑体" w:hint="default"/>
                <w:spacing w:val="-68"/>
                <w:sz w:val="21"/>
                <w:szCs w:val="21"/>
              </w:rPr>
            </w:r>
            <w:r>
              <w:rPr>
                <w:rFonts w:ascii="黑体" w:hAnsi="黑体" w:cs="黑体" w:eastAsia="黑体" w:hint="default"/>
                <w:sz w:val="21"/>
                <w:szCs w:val="21"/>
              </w:rPr>
              <w:t>行业的分析型</w:t>
            </w:r>
            <w:r>
              <w:rPr>
                <w:rFonts w:ascii="黑体" w:hAnsi="黑体" w:cs="黑体" w:eastAsia="黑体" w:hint="default"/>
                <w:spacing w:val="-54"/>
                <w:sz w:val="21"/>
                <w:szCs w:val="21"/>
              </w:rPr>
              <w:t> </w:t>
            </w:r>
            <w:r>
              <w:rPr>
                <w:rFonts w:ascii="黑体" w:hAnsi="黑体" w:cs="黑体" w:eastAsia="黑体" w:hint="default"/>
                <w:sz w:val="21"/>
                <w:szCs w:val="21"/>
              </w:rPr>
              <w:t>CRM</w:t>
            </w:r>
            <w:r>
              <w:rPr>
                <w:rFonts w:ascii="黑体" w:hAnsi="黑体" w:cs="黑体" w:eastAsia="黑体" w:hint="default"/>
                <w:spacing w:val="-54"/>
                <w:sz w:val="21"/>
                <w:szCs w:val="21"/>
              </w:rPr>
              <w:t> </w:t>
            </w:r>
            <w:r>
              <w:rPr>
                <w:rFonts w:ascii="黑体" w:hAnsi="黑体" w:cs="黑体" w:eastAsia="黑体" w:hint="default"/>
                <w:sz w:val="21"/>
                <w:szCs w:val="21"/>
              </w:rPr>
              <w:t>软件平台。该平台是在现有基</w:t>
            </w:r>
            <w:r>
              <w:rPr>
                <w:rFonts w:ascii="黑体" w:hAnsi="黑体" w:cs="黑体" w:eastAsia="黑体" w:hint="default"/>
                <w:w w:val="100"/>
                <w:sz w:val="21"/>
                <w:szCs w:val="21"/>
              </w:rPr>
              <w:t> </w:t>
            </w:r>
            <w:r>
              <w:rPr>
                <w:rFonts w:ascii="黑体" w:hAnsi="黑体" w:cs="黑体" w:eastAsia="黑体" w:hint="default"/>
                <w:spacing w:val="-2"/>
                <w:sz w:val="21"/>
                <w:szCs w:val="21"/>
              </w:rPr>
              <w:t>础上，通过提升客户识别准确度、完善对客户各</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pacing w:val="-2"/>
                <w:sz w:val="21"/>
                <w:szCs w:val="21"/>
              </w:rPr>
              <w:t>类特征的把握，达到提升营销与维系挽留效果、</w:t>
            </w:r>
            <w:r>
              <w:rPr>
                <w:rFonts w:ascii="黑体" w:hAnsi="黑体" w:cs="黑体" w:eastAsia="黑体" w:hint="default"/>
                <w:spacing w:val="-65"/>
                <w:sz w:val="21"/>
                <w:szCs w:val="21"/>
              </w:rPr>
              <w:t> </w:t>
            </w:r>
            <w:r>
              <w:rPr>
                <w:rFonts w:ascii="黑体" w:hAnsi="黑体" w:cs="黑体" w:eastAsia="黑体" w:hint="default"/>
                <w:spacing w:val="-65"/>
                <w:sz w:val="21"/>
                <w:szCs w:val="21"/>
              </w:rPr>
            </w:r>
            <w:r>
              <w:rPr>
                <w:rFonts w:ascii="黑体" w:hAnsi="黑体" w:cs="黑体" w:eastAsia="黑体" w:hint="default"/>
                <w:sz w:val="21"/>
                <w:szCs w:val="21"/>
              </w:rPr>
              <w:t>降低成本的最终目标。</w:t>
            </w:r>
          </w:p>
        </w:tc>
      </w:tr>
      <w:tr>
        <w:trPr>
          <w:trHeight w:val="2213" w:hRule="exact"/>
        </w:trPr>
        <w:tc>
          <w:tcPr>
            <w:tcW w:w="2463" w:type="dxa"/>
            <w:tcBorders>
              <w:top w:val="single" w:sz="4" w:space="0" w:color="000000"/>
              <w:left w:val="nil" w:sz="6" w:space="0" w:color="auto"/>
              <w:bottom w:val="single" w:sz="17"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73" w:lineRule="auto"/>
              <w:ind w:left="1132" w:right="166" w:hanging="946"/>
              <w:jc w:val="left"/>
              <w:rPr>
                <w:rFonts w:ascii="黑体" w:hAnsi="黑体" w:cs="黑体" w:eastAsia="黑体" w:hint="default"/>
                <w:sz w:val="21"/>
                <w:szCs w:val="21"/>
              </w:rPr>
            </w:pPr>
            <w:r>
              <w:rPr>
                <w:rFonts w:ascii="黑体" w:hAnsi="黑体" w:cs="黑体" w:eastAsia="黑体" w:hint="default"/>
                <w:spacing w:val="-2"/>
                <w:sz w:val="21"/>
                <w:szCs w:val="21"/>
              </w:rPr>
              <w:t>数据集成和管理工具项</w:t>
            </w:r>
            <w:r>
              <w:rPr>
                <w:rFonts w:ascii="黑体" w:hAnsi="黑体" w:cs="黑体" w:eastAsia="黑体" w:hint="default"/>
                <w:spacing w:val="-85"/>
                <w:sz w:val="21"/>
                <w:szCs w:val="21"/>
              </w:rPr>
              <w:t> </w:t>
            </w:r>
            <w:r>
              <w:rPr>
                <w:rFonts w:ascii="黑体" w:hAnsi="黑体" w:cs="黑体" w:eastAsia="黑体" w:hint="default"/>
                <w:spacing w:val="-85"/>
                <w:sz w:val="21"/>
                <w:szCs w:val="21"/>
              </w:rPr>
            </w:r>
            <w:r>
              <w:rPr>
                <w:rFonts w:ascii="黑体" w:hAnsi="黑体" w:cs="黑体" w:eastAsia="黑体" w:hint="default"/>
                <w:sz w:val="21"/>
                <w:szCs w:val="21"/>
              </w:rPr>
              <w:t>目</w:t>
            </w:r>
          </w:p>
        </w:tc>
        <w:tc>
          <w:tcPr>
            <w:tcW w:w="144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3" w:lineRule="auto" w:before="151"/>
              <w:ind w:left="189" w:right="185"/>
              <w:jc w:val="center"/>
              <w:rPr>
                <w:rFonts w:ascii="黑体" w:hAnsi="黑体" w:cs="黑体" w:eastAsia="黑体" w:hint="default"/>
                <w:sz w:val="21"/>
                <w:szCs w:val="21"/>
              </w:rPr>
            </w:pPr>
            <w:r>
              <w:rPr>
                <w:rFonts w:ascii="黑体" w:hAnsi="黑体" w:cs="黑体" w:eastAsia="黑体" w:hint="default"/>
                <w:sz w:val="21"/>
                <w:szCs w:val="21"/>
              </w:rPr>
              <w:t>部分模块进</w:t>
            </w:r>
            <w:r>
              <w:rPr>
                <w:rFonts w:ascii="黑体" w:hAnsi="黑体" w:cs="黑体" w:eastAsia="黑体" w:hint="default"/>
                <w:w w:val="100"/>
                <w:sz w:val="21"/>
                <w:szCs w:val="21"/>
              </w:rPr>
              <w:t> </w:t>
            </w:r>
            <w:r>
              <w:rPr>
                <w:rFonts w:ascii="黑体" w:hAnsi="黑体" w:cs="黑体" w:eastAsia="黑体" w:hint="default"/>
                <w:sz w:val="21"/>
                <w:szCs w:val="21"/>
              </w:rPr>
              <w:t>行集成测试</w:t>
            </w:r>
            <w:r>
              <w:rPr>
                <w:rFonts w:ascii="黑体" w:hAnsi="黑体" w:cs="黑体" w:eastAsia="黑体" w:hint="default"/>
                <w:w w:val="100"/>
                <w:sz w:val="21"/>
                <w:szCs w:val="21"/>
              </w:rPr>
              <w:t> </w:t>
            </w:r>
            <w:r>
              <w:rPr>
                <w:rFonts w:ascii="黑体" w:hAnsi="黑体" w:cs="黑体" w:eastAsia="黑体" w:hint="default"/>
                <w:sz w:val="21"/>
                <w:szCs w:val="21"/>
              </w:rPr>
              <w:t>阶段</w:t>
            </w:r>
          </w:p>
        </w:tc>
        <w:tc>
          <w:tcPr>
            <w:tcW w:w="4635"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408" w:lineRule="auto"/>
              <w:ind w:left="103" w:right="103" w:firstLine="420"/>
              <w:jc w:val="both"/>
              <w:rPr>
                <w:rFonts w:ascii="黑体" w:hAnsi="黑体" w:cs="黑体" w:eastAsia="黑体" w:hint="default"/>
                <w:sz w:val="21"/>
                <w:szCs w:val="21"/>
              </w:rPr>
            </w:pPr>
            <w:r>
              <w:rPr>
                <w:rFonts w:ascii="黑体" w:hAnsi="黑体" w:cs="黑体" w:eastAsia="黑体" w:hint="default"/>
                <w:spacing w:val="-1"/>
                <w:sz w:val="21"/>
                <w:szCs w:val="21"/>
              </w:rPr>
              <w:t>该项目的主要研发内容是通用的数据集成和</w:t>
            </w:r>
            <w:r>
              <w:rPr>
                <w:rFonts w:ascii="黑体" w:hAnsi="黑体" w:cs="黑体" w:eastAsia="黑体" w:hint="default"/>
                <w:w w:val="100"/>
                <w:sz w:val="21"/>
                <w:szCs w:val="21"/>
              </w:rPr>
              <w:t> </w:t>
            </w:r>
            <w:r>
              <w:rPr>
                <w:rFonts w:ascii="黑体" w:hAnsi="黑体" w:cs="黑体" w:eastAsia="黑体" w:hint="default"/>
                <w:spacing w:val="-1"/>
                <w:sz w:val="21"/>
                <w:szCs w:val="21"/>
              </w:rPr>
              <w:t>管理工具，预期目标是实现跨数据库平台的高效</w:t>
            </w:r>
            <w:r>
              <w:rPr>
                <w:rFonts w:ascii="黑体" w:hAnsi="黑体" w:cs="黑体" w:eastAsia="黑体" w:hint="default"/>
                <w:spacing w:val="-77"/>
                <w:sz w:val="21"/>
                <w:szCs w:val="21"/>
              </w:rPr>
              <w:t> </w:t>
            </w:r>
            <w:r>
              <w:rPr>
                <w:rFonts w:ascii="黑体" w:hAnsi="黑体" w:cs="黑体" w:eastAsia="黑体" w:hint="default"/>
                <w:spacing w:val="-77"/>
                <w:sz w:val="21"/>
                <w:szCs w:val="21"/>
              </w:rPr>
            </w:r>
            <w:r>
              <w:rPr>
                <w:rFonts w:ascii="黑体" w:hAnsi="黑体" w:cs="黑体" w:eastAsia="黑体" w:hint="default"/>
                <w:sz w:val="21"/>
                <w:szCs w:val="21"/>
              </w:rPr>
              <w:t>ETL</w:t>
            </w:r>
            <w:r>
              <w:rPr>
                <w:rFonts w:ascii="黑体" w:hAnsi="黑体" w:cs="黑体" w:eastAsia="黑体" w:hint="default"/>
                <w:spacing w:val="-33"/>
                <w:sz w:val="21"/>
                <w:szCs w:val="21"/>
              </w:rPr>
              <w:t> </w:t>
            </w:r>
            <w:r>
              <w:rPr>
                <w:rFonts w:ascii="黑体" w:hAnsi="黑体" w:cs="黑体" w:eastAsia="黑体" w:hint="default"/>
                <w:sz w:val="21"/>
                <w:szCs w:val="21"/>
              </w:rPr>
              <w:t>过程构建工具，稳定可靠的</w:t>
            </w:r>
            <w:r>
              <w:rPr>
                <w:rFonts w:ascii="黑体" w:hAnsi="黑体" w:cs="黑体" w:eastAsia="黑体" w:hint="default"/>
                <w:spacing w:val="-33"/>
                <w:sz w:val="21"/>
                <w:szCs w:val="21"/>
              </w:rPr>
              <w:t> </w:t>
            </w:r>
            <w:r>
              <w:rPr>
                <w:rFonts w:ascii="黑体" w:hAnsi="黑体" w:cs="黑体" w:eastAsia="黑体" w:hint="default"/>
                <w:sz w:val="21"/>
                <w:szCs w:val="21"/>
              </w:rPr>
              <w:t>ETL</w:t>
            </w:r>
            <w:r>
              <w:rPr>
                <w:rFonts w:ascii="黑体" w:hAnsi="黑体" w:cs="黑体" w:eastAsia="黑体" w:hint="default"/>
                <w:spacing w:val="-33"/>
                <w:sz w:val="21"/>
                <w:szCs w:val="21"/>
              </w:rPr>
              <w:t> </w:t>
            </w:r>
            <w:r>
              <w:rPr>
                <w:rFonts w:ascii="黑体" w:hAnsi="黑体" w:cs="黑体" w:eastAsia="黑体" w:hint="default"/>
                <w:sz w:val="21"/>
                <w:szCs w:val="21"/>
              </w:rPr>
              <w:t>过程调度工</w:t>
            </w:r>
            <w:r>
              <w:rPr>
                <w:rFonts w:ascii="黑体" w:hAnsi="黑体" w:cs="黑体" w:eastAsia="黑体" w:hint="default"/>
                <w:w w:val="100"/>
                <w:sz w:val="21"/>
                <w:szCs w:val="21"/>
              </w:rPr>
              <w:t> </w:t>
            </w:r>
            <w:r>
              <w:rPr>
                <w:rFonts w:ascii="黑体" w:hAnsi="黑体" w:cs="黑体" w:eastAsia="黑体" w:hint="default"/>
                <w:spacing w:val="-2"/>
                <w:sz w:val="21"/>
                <w:szCs w:val="21"/>
              </w:rPr>
              <w:t>具以及便捷的数据质量管理、元数据管理工具。</w:t>
            </w:r>
          </w:p>
        </w:tc>
      </w:tr>
    </w:tbl>
    <w:p>
      <w:pPr>
        <w:spacing w:line="240" w:lineRule="auto" w:before="4"/>
        <w:rPr>
          <w:rFonts w:ascii="Times New Roman" w:hAnsi="Times New Roman" w:cs="Times New Roman" w:eastAsia="Times New Roman" w:hint="default"/>
          <w:sz w:val="21"/>
          <w:szCs w:val="21"/>
        </w:rPr>
      </w:pPr>
    </w:p>
    <w:p>
      <w:pPr>
        <w:spacing w:line="477" w:lineRule="auto" w:before="26"/>
        <w:ind w:left="740" w:right="1662" w:hanging="480"/>
        <w:jc w:val="left"/>
        <w:rPr>
          <w:rFonts w:ascii="宋体" w:hAnsi="宋体" w:cs="宋体" w:eastAsia="宋体" w:hint="default"/>
          <w:sz w:val="24"/>
          <w:szCs w:val="24"/>
        </w:rPr>
      </w:pPr>
      <w:r>
        <w:rPr>
          <w:rFonts w:ascii="宋体" w:hAnsi="宋体" w:cs="宋体" w:eastAsia="宋体" w:hint="default"/>
          <w:b/>
          <w:bCs/>
          <w:sz w:val="24"/>
          <w:szCs w:val="24"/>
        </w:rPr>
        <w:t>（五）公司无形资产情况</w:t>
      </w:r>
      <w:r>
        <w:rPr>
          <w:rFonts w:ascii="宋体" w:hAnsi="宋体" w:cs="宋体" w:eastAsia="宋体" w:hint="default"/>
          <w:b/>
          <w:bCs/>
          <w:w w:val="99"/>
          <w:sz w:val="24"/>
          <w:szCs w:val="24"/>
        </w:rPr>
        <w:t> </w:t>
      </w:r>
      <w:r>
        <w:rPr>
          <w:rFonts w:ascii="宋体" w:hAnsi="宋体" w:cs="宋体" w:eastAsia="宋体" w:hint="default"/>
          <w:sz w:val="24"/>
          <w:szCs w:val="24"/>
        </w:rPr>
        <w:t>公司拥有无形资产主要有软件著作权及等级证书和非专利技术。</w:t>
      </w:r>
    </w:p>
    <w:p>
      <w:pPr>
        <w:pStyle w:val="BodyText"/>
        <w:spacing w:line="240" w:lineRule="auto" w:before="70"/>
        <w:ind w:left="0" w:right="1892"/>
        <w:jc w:val="right"/>
      </w:pPr>
      <w:r>
        <w:rPr>
          <w:rFonts w:ascii="Times New Roman" w:hAnsi="Times New Roman" w:cs="Times New Roman" w:eastAsia="Times New Roman" w:hint="default"/>
          <w:spacing w:val="-1"/>
        </w:rPr>
        <w:t>1</w:t>
      </w:r>
      <w:r>
        <w:rPr>
          <w:spacing w:val="-1"/>
        </w:rPr>
        <w:t>、截至</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日公司无形资产账面价值为</w:t>
      </w:r>
      <w:r>
        <w:rPr>
          <w:rFonts w:ascii="Times New Roman" w:hAnsi="Times New Roman" w:cs="Times New Roman" w:eastAsia="Times New Roman" w:hint="default"/>
          <w:spacing w:val="-1"/>
        </w:rPr>
        <w:t>139.01</w:t>
      </w:r>
      <w:r>
        <w:rPr>
          <w:spacing w:val="-1"/>
        </w:rPr>
        <w:t>万元，情况如下：</w:t>
      </w:r>
    </w:p>
    <w:p>
      <w:pPr>
        <w:spacing w:before="146"/>
        <w:ind w:left="0" w:right="179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2"/>
          <w:szCs w:val="2"/>
        </w:rPr>
      </w:pPr>
    </w:p>
    <w:tbl>
      <w:tblPr>
        <w:tblW w:w="0" w:type="auto"/>
        <w:jc w:val="left"/>
        <w:tblInd w:w="150" w:type="dxa"/>
        <w:tblLayout w:type="fixed"/>
        <w:tblCellMar>
          <w:top w:w="0" w:type="dxa"/>
          <w:left w:w="0" w:type="dxa"/>
          <w:bottom w:w="0" w:type="dxa"/>
          <w:right w:w="0" w:type="dxa"/>
        </w:tblCellMar>
        <w:tblLook w:val="01E0"/>
      </w:tblPr>
      <w:tblGrid>
        <w:gridCol w:w="2737"/>
        <w:gridCol w:w="1447"/>
        <w:gridCol w:w="1445"/>
        <w:gridCol w:w="1447"/>
        <w:gridCol w:w="1448"/>
      </w:tblGrid>
      <w:tr>
        <w:trPr>
          <w:trHeight w:val="358" w:hRule="exact"/>
        </w:trPr>
        <w:tc>
          <w:tcPr>
            <w:tcW w:w="273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c>
        <w:tc>
          <w:tcPr>
            <w:tcW w:w="144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51"/>
              <w:ind w:left="247" w:right="0"/>
              <w:jc w:val="left"/>
              <w:rPr>
                <w:rFonts w:ascii="Times New Roman" w:hAnsi="Times New Roman" w:cs="Times New Roman" w:eastAsia="Times New Roman" w:hint="default"/>
                <w:sz w:val="21"/>
                <w:szCs w:val="21"/>
              </w:rPr>
            </w:pPr>
            <w:r>
              <w:rPr>
                <w:rFonts w:ascii="Times New Roman"/>
                <w:b/>
                <w:sz w:val="21"/>
              </w:rPr>
              <w:t>2010.12.31</w:t>
            </w:r>
            <w:r>
              <w:rPr>
                <w:rFonts w:ascii="Times New Roman"/>
                <w:sz w:val="21"/>
              </w:rPr>
            </w:r>
          </w:p>
        </w:tc>
        <w:tc>
          <w:tcPr>
            <w:tcW w:w="1445"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4" w:right="0"/>
              <w:jc w:val="center"/>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4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448"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b/>
                <w:sz w:val="21"/>
              </w:rPr>
              <w:t>2011.12.31</w:t>
            </w:r>
            <w:r>
              <w:rPr>
                <w:rFonts w:ascii="Times New Roman"/>
                <w:sz w:val="21"/>
              </w:rPr>
            </w:r>
          </w:p>
        </w:tc>
      </w:tr>
      <w:tr>
        <w:trPr>
          <w:trHeight w:val="358" w:hRule="exact"/>
        </w:trPr>
        <w:tc>
          <w:tcPr>
            <w:tcW w:w="273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172" w:right="0"/>
              <w:jc w:val="left"/>
              <w:rPr>
                <w:rFonts w:ascii="Times New Roman" w:hAnsi="Times New Roman" w:cs="Times New Roman" w:eastAsia="Times New Roman" w:hint="default"/>
                <w:sz w:val="21"/>
                <w:szCs w:val="21"/>
              </w:rPr>
            </w:pPr>
            <w:r>
              <w:rPr>
                <w:rFonts w:ascii="Times New Roman"/>
                <w:sz w:val="21"/>
              </w:rPr>
              <w:t>3,004,117.08</w:t>
            </w:r>
          </w:p>
        </w:tc>
        <w:tc>
          <w:tcPr>
            <w:tcW w:w="1445" w:type="dxa"/>
            <w:tcBorders>
              <w:top w:val="single" w:sz="2" w:space="0" w:color="000000"/>
              <w:left w:val="single" w:sz="2" w:space="0" w:color="000000"/>
              <w:bottom w:val="single" w:sz="2" w:space="0" w:color="000000"/>
              <w:right w:val="single" w:sz="2" w:space="0" w:color="000000"/>
            </w:tcBorders>
          </w:tcPr>
          <w:p>
            <w:pPr/>
          </w:p>
        </w:tc>
        <w:tc>
          <w:tcPr>
            <w:tcW w:w="1447" w:type="dxa"/>
            <w:tcBorders>
              <w:top w:val="single" w:sz="2" w:space="0" w:color="000000"/>
              <w:left w:val="single" w:sz="2" w:space="0" w:color="000000"/>
              <w:bottom w:val="single" w:sz="2" w:space="0" w:color="000000"/>
              <w:right w:val="single" w:sz="2" w:space="0" w:color="000000"/>
            </w:tcBorders>
          </w:tcPr>
          <w:p>
            <w:pP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3,004,117.08</w:t>
            </w:r>
          </w:p>
        </w:tc>
      </w:tr>
      <w:tr>
        <w:trPr>
          <w:trHeight w:val="358" w:hRule="exact"/>
        </w:trPr>
        <w:tc>
          <w:tcPr>
            <w:tcW w:w="273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二、累计摊销合计</w:t>
            </w: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172" w:right="0"/>
              <w:jc w:val="left"/>
              <w:rPr>
                <w:rFonts w:ascii="Times New Roman" w:hAnsi="Times New Roman" w:cs="Times New Roman" w:eastAsia="Times New Roman" w:hint="default"/>
                <w:sz w:val="21"/>
                <w:szCs w:val="21"/>
              </w:rPr>
            </w:pPr>
            <w:r>
              <w:rPr>
                <w:rFonts w:ascii="Times New Roman"/>
                <w:sz w:val="21"/>
              </w:rPr>
              <w:t>1,013,211.05</w:t>
            </w:r>
          </w:p>
        </w:tc>
        <w:tc>
          <w:tcPr>
            <w:tcW w:w="14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2" w:right="0"/>
              <w:jc w:val="center"/>
              <w:rPr>
                <w:rFonts w:ascii="Times New Roman" w:hAnsi="Times New Roman" w:cs="Times New Roman" w:eastAsia="Times New Roman" w:hint="default"/>
                <w:sz w:val="21"/>
                <w:szCs w:val="21"/>
              </w:rPr>
            </w:pPr>
            <w:r>
              <w:rPr>
                <w:rFonts w:ascii="Times New Roman"/>
                <w:sz w:val="21"/>
              </w:rPr>
              <w:t>600,823.32</w:t>
            </w:r>
          </w:p>
        </w:tc>
        <w:tc>
          <w:tcPr>
            <w:tcW w:w="1447" w:type="dxa"/>
            <w:tcBorders>
              <w:top w:val="single" w:sz="2" w:space="0" w:color="000000"/>
              <w:left w:val="single" w:sz="2" w:space="0" w:color="000000"/>
              <w:bottom w:val="single" w:sz="2" w:space="0" w:color="000000"/>
              <w:right w:val="single" w:sz="2" w:space="0" w:color="000000"/>
            </w:tcBorders>
          </w:tcPr>
          <w:p>
            <w:pP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Times New Roman" w:hAnsi="Times New Roman" w:cs="Times New Roman" w:eastAsia="Times New Roman" w:hint="default"/>
                <w:sz w:val="21"/>
                <w:szCs w:val="21"/>
              </w:rPr>
            </w:pPr>
            <w:r>
              <w:rPr>
                <w:rFonts w:ascii="Times New Roman"/>
                <w:sz w:val="21"/>
              </w:rPr>
              <w:t>1,614,034.37</w:t>
            </w:r>
          </w:p>
        </w:tc>
      </w:tr>
      <w:tr>
        <w:trPr>
          <w:trHeight w:val="355" w:hRule="exact"/>
        </w:trPr>
        <w:tc>
          <w:tcPr>
            <w:tcW w:w="273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三、无形资产账面净值合计</w:t>
            </w: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170" w:right="0"/>
              <w:jc w:val="left"/>
              <w:rPr>
                <w:rFonts w:ascii="Times New Roman" w:hAnsi="Times New Roman" w:cs="Times New Roman" w:eastAsia="Times New Roman" w:hint="default"/>
                <w:sz w:val="21"/>
                <w:szCs w:val="21"/>
              </w:rPr>
            </w:pPr>
            <w:r>
              <w:rPr>
                <w:rFonts w:ascii="Times New Roman"/>
                <w:sz w:val="21"/>
              </w:rPr>
              <w:t>1,990,906.03</w:t>
            </w:r>
          </w:p>
        </w:tc>
        <w:tc>
          <w:tcPr>
            <w:tcW w:w="1445" w:type="dxa"/>
            <w:tcBorders>
              <w:top w:val="single" w:sz="2" w:space="0" w:color="000000"/>
              <w:left w:val="single" w:sz="2" w:space="0" w:color="000000"/>
              <w:bottom w:val="single" w:sz="2" w:space="0" w:color="000000"/>
              <w:right w:val="single" w:sz="2" w:space="0" w:color="000000"/>
            </w:tcBorders>
          </w:tcPr>
          <w:p>
            <w:pP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600,823.32</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Times New Roman" w:hAnsi="Times New Roman" w:cs="Times New Roman" w:eastAsia="Times New Roman" w:hint="default"/>
                <w:sz w:val="21"/>
                <w:szCs w:val="21"/>
              </w:rPr>
            </w:pPr>
            <w:r>
              <w:rPr>
                <w:rFonts w:ascii="Times New Roman"/>
                <w:sz w:val="21"/>
              </w:rPr>
              <w:t>1,390,082.71</w:t>
            </w:r>
          </w:p>
        </w:tc>
      </w:tr>
      <w:tr>
        <w:trPr>
          <w:trHeight w:val="358" w:hRule="exact"/>
        </w:trPr>
        <w:tc>
          <w:tcPr>
            <w:tcW w:w="273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w w:val="100"/>
                <w:sz w:val="21"/>
              </w:rPr>
              <w:t>0</w:t>
            </w:r>
          </w:p>
        </w:tc>
        <w:tc>
          <w:tcPr>
            <w:tcW w:w="14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w w:val="100"/>
                <w:sz w:val="21"/>
              </w:rPr>
              <w:t>0</w:t>
            </w: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0</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right="1"/>
              <w:jc w:val="center"/>
              <w:rPr>
                <w:rFonts w:ascii="Times New Roman" w:hAnsi="Times New Roman" w:cs="Times New Roman" w:eastAsia="Times New Roman" w:hint="default"/>
                <w:sz w:val="21"/>
                <w:szCs w:val="21"/>
              </w:rPr>
            </w:pPr>
            <w:r>
              <w:rPr>
                <w:rFonts w:ascii="Times New Roman"/>
                <w:w w:val="100"/>
                <w:sz w:val="21"/>
              </w:rPr>
              <w:t>0</w:t>
            </w:r>
          </w:p>
        </w:tc>
      </w:tr>
      <w:tr>
        <w:trPr>
          <w:trHeight w:val="358" w:hRule="exact"/>
        </w:trPr>
        <w:tc>
          <w:tcPr>
            <w:tcW w:w="273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40" w:lineRule="auto" w:before="4"/>
              <w:ind w:left="105" w:right="0"/>
              <w:jc w:val="left"/>
              <w:rPr>
                <w:rFonts w:ascii="宋体" w:hAnsi="宋体" w:cs="宋体" w:eastAsia="宋体" w:hint="default"/>
                <w:sz w:val="21"/>
                <w:szCs w:val="21"/>
              </w:rPr>
            </w:pPr>
            <w:r>
              <w:rPr>
                <w:rFonts w:ascii="宋体" w:hAnsi="宋体" w:cs="宋体" w:eastAsia="宋体" w:hint="default"/>
                <w:sz w:val="21"/>
                <w:szCs w:val="21"/>
              </w:rPr>
              <w:t>五、无形资产账面价值合计</w:t>
            </w: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left="170" w:right="0"/>
              <w:jc w:val="left"/>
              <w:rPr>
                <w:rFonts w:ascii="Times New Roman" w:hAnsi="Times New Roman" w:cs="Times New Roman" w:eastAsia="Times New Roman" w:hint="default"/>
                <w:sz w:val="21"/>
                <w:szCs w:val="21"/>
              </w:rPr>
            </w:pPr>
            <w:r>
              <w:rPr>
                <w:rFonts w:ascii="Times New Roman"/>
                <w:sz w:val="21"/>
              </w:rPr>
              <w:t>1,990,906.03</w:t>
            </w:r>
          </w:p>
        </w:tc>
        <w:tc>
          <w:tcPr>
            <w:tcW w:w="1445" w:type="dxa"/>
            <w:tcBorders>
              <w:top w:val="single" w:sz="2" w:space="0" w:color="000000"/>
              <w:left w:val="single" w:sz="2" w:space="0" w:color="000000"/>
              <w:bottom w:val="single" w:sz="2" w:space="0" w:color="000000"/>
              <w:right w:val="single" w:sz="2" w:space="0" w:color="000000"/>
            </w:tcBorders>
          </w:tcPr>
          <w:p>
            <w:pPr/>
          </w:p>
        </w:tc>
        <w:tc>
          <w:tcPr>
            <w:tcW w:w="14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600,823.32</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3" w:right="0"/>
              <w:jc w:val="center"/>
              <w:rPr>
                <w:rFonts w:ascii="Times New Roman" w:hAnsi="Times New Roman" w:cs="Times New Roman" w:eastAsia="Times New Roman" w:hint="default"/>
                <w:sz w:val="21"/>
                <w:szCs w:val="21"/>
              </w:rPr>
            </w:pPr>
            <w:r>
              <w:rPr>
                <w:rFonts w:ascii="Times New Roman"/>
                <w:sz w:val="21"/>
              </w:rPr>
              <w:t>1,390,082.71</w:t>
            </w:r>
          </w:p>
        </w:tc>
      </w:tr>
    </w:tbl>
    <w:p>
      <w:pPr>
        <w:spacing w:line="240" w:lineRule="auto" w:before="11"/>
        <w:rPr>
          <w:rFonts w:ascii="宋体" w:hAnsi="宋体" w:cs="宋体" w:eastAsia="宋体" w:hint="default"/>
          <w:sz w:val="6"/>
          <w:szCs w:val="6"/>
        </w:rPr>
      </w:pPr>
    </w:p>
    <w:p>
      <w:pPr>
        <w:pStyle w:val="BodyText"/>
        <w:spacing w:line="240" w:lineRule="auto" w:before="26"/>
        <w:ind w:left="740" w:right="1662"/>
        <w:jc w:val="left"/>
      </w:pPr>
      <w:r>
        <w:rPr>
          <w:rFonts w:ascii="Times New Roman" w:hAnsi="Times New Roman" w:cs="Times New Roman" w:eastAsia="Times New Roman" w:hint="default"/>
        </w:rPr>
        <w:t>2</w:t>
      </w:r>
      <w:r>
        <w:rPr/>
        <w:t>、软件著作权</w:t>
      </w:r>
    </w:p>
    <w:p>
      <w:pPr>
        <w:spacing w:line="240" w:lineRule="auto" w:before="4"/>
        <w:rPr>
          <w:rFonts w:ascii="宋体" w:hAnsi="宋体" w:cs="宋体" w:eastAsia="宋体" w:hint="default"/>
          <w:sz w:val="22"/>
          <w:szCs w:val="22"/>
        </w:rPr>
      </w:pPr>
    </w:p>
    <w:p>
      <w:pPr>
        <w:pStyle w:val="BodyText"/>
        <w:spacing w:line="336" w:lineRule="auto"/>
        <w:ind w:left="260" w:right="1789" w:firstLine="479"/>
        <w:jc w:val="left"/>
      </w:pPr>
      <w:r>
        <w:rPr>
          <w:spacing w:val="-3"/>
        </w:rPr>
        <w:t>截至报告期末，公司已向国家版权局登记的计算机软件著作权共计</w:t>
      </w:r>
      <w:r>
        <w:rPr>
          <w:rFonts w:ascii="Times New Roman" w:hAnsi="Times New Roman" w:cs="Times New Roman" w:eastAsia="Times New Roman" w:hint="default"/>
          <w:spacing w:val="-3"/>
        </w:rPr>
        <w:t>23</w:t>
      </w:r>
      <w:r>
        <w:rPr>
          <w:spacing w:val="-3"/>
        </w:rPr>
        <w:t>项，未</w:t>
      </w:r>
      <w:r>
        <w:rPr/>
        <w:t> 发生变化，具体列示如下：</w:t>
      </w:r>
    </w:p>
    <w:p>
      <w:pPr>
        <w:spacing w:line="240" w:lineRule="auto" w:before="1"/>
        <w:rPr>
          <w:rFonts w:ascii="宋体" w:hAnsi="宋体" w:cs="宋体" w:eastAsia="宋体" w:hint="default"/>
          <w:sz w:val="8"/>
          <w:szCs w:val="8"/>
        </w:rPr>
      </w:pPr>
    </w:p>
    <w:tbl>
      <w:tblPr>
        <w:tblW w:w="0" w:type="auto"/>
        <w:jc w:val="left"/>
        <w:tblInd w:w="255" w:type="dxa"/>
        <w:tblLayout w:type="fixed"/>
        <w:tblCellMar>
          <w:top w:w="0" w:type="dxa"/>
          <w:left w:w="0" w:type="dxa"/>
          <w:bottom w:w="0" w:type="dxa"/>
          <w:right w:w="0" w:type="dxa"/>
        </w:tblCellMar>
        <w:tblLook w:val="01E0"/>
      </w:tblPr>
      <w:tblGrid>
        <w:gridCol w:w="502"/>
        <w:gridCol w:w="1625"/>
        <w:gridCol w:w="2126"/>
        <w:gridCol w:w="1412"/>
        <w:gridCol w:w="941"/>
        <w:gridCol w:w="1707"/>
      </w:tblGrid>
      <w:tr>
        <w:trPr>
          <w:trHeight w:val="331" w:hRule="exact"/>
        </w:trPr>
        <w:tc>
          <w:tcPr>
            <w:tcW w:w="502"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625"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70" w:lineRule="exact"/>
              <w:ind w:left="177" w:right="0"/>
              <w:jc w:val="left"/>
              <w:rPr>
                <w:rFonts w:ascii="宋体" w:hAnsi="宋体" w:cs="宋体" w:eastAsia="宋体" w:hint="default"/>
                <w:sz w:val="21"/>
                <w:szCs w:val="21"/>
              </w:rPr>
            </w:pPr>
            <w:r>
              <w:rPr>
                <w:rFonts w:ascii="宋体" w:hAnsi="宋体" w:cs="宋体" w:eastAsia="宋体" w:hint="default"/>
                <w:b/>
                <w:bCs/>
                <w:sz w:val="21"/>
                <w:szCs w:val="21"/>
              </w:rPr>
              <w:t>登记证书编号</w:t>
            </w:r>
            <w:r>
              <w:rPr>
                <w:rFonts w:ascii="宋体" w:hAnsi="宋体" w:cs="宋体" w:eastAsia="宋体" w:hint="default"/>
                <w:sz w:val="21"/>
                <w:szCs w:val="21"/>
              </w:rPr>
            </w:r>
          </w:p>
        </w:tc>
        <w:tc>
          <w:tcPr>
            <w:tcW w:w="2126"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70" w:lineRule="exact"/>
              <w:ind w:left="638" w:right="0"/>
              <w:jc w:val="left"/>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1412"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70" w:lineRule="exact"/>
              <w:ind w:right="2"/>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941"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c>
          <w:tcPr>
            <w:tcW w:w="1707" w:type="dxa"/>
            <w:tcBorders>
              <w:top w:val="single" w:sz="2" w:space="0" w:color="000000"/>
              <w:left w:val="single" w:sz="2" w:space="0" w:color="000000"/>
              <w:bottom w:val="single" w:sz="2" w:space="0" w:color="000000"/>
              <w:right w:val="single" w:sz="2" w:space="0" w:color="000000"/>
            </w:tcBorders>
            <w:shd w:val="clear" w:color="auto" w:fill="DDDDDD"/>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首次发表日期</w:t>
            </w:r>
            <w:r>
              <w:rPr>
                <w:rFonts w:ascii="宋体" w:hAnsi="宋体" w:cs="宋体" w:eastAsia="宋体" w:hint="default"/>
                <w:sz w:val="21"/>
                <w:szCs w:val="21"/>
              </w:rPr>
            </w:r>
          </w:p>
        </w:tc>
      </w:tr>
      <w:tr>
        <w:trPr>
          <w:trHeight w:val="636"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1</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110157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0"/>
              <w:ind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大客户管理系统</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2008SR22978</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0"/>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50"/>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pgSz w:w="11910" w:h="16840"/>
          <w:pgMar w:header="877" w:footer="1186" w:top="1100" w:bottom="1380" w:left="154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35" w:type="dxa"/>
        <w:tblLayout w:type="fixed"/>
        <w:tblCellMar>
          <w:top w:w="0" w:type="dxa"/>
          <w:left w:w="0" w:type="dxa"/>
          <w:bottom w:w="0" w:type="dxa"/>
          <w:right w:w="0" w:type="dxa"/>
        </w:tblCellMar>
        <w:tblLook w:val="01E0"/>
      </w:tblPr>
      <w:tblGrid>
        <w:gridCol w:w="502"/>
        <w:gridCol w:w="1625"/>
        <w:gridCol w:w="2126"/>
        <w:gridCol w:w="1412"/>
        <w:gridCol w:w="941"/>
        <w:gridCol w:w="1707"/>
      </w:tblGrid>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2</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110158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4"/>
              <w:ind w:right="-3"/>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客户维系挽留系统</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2008SR22979</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4"/>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3</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110159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客户细分系统</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2008SR22980</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4</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110160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TBSS </w:t>
            </w:r>
            <w:r>
              <w:rPr>
                <w:rFonts w:ascii="宋体" w:hAnsi="宋体" w:cs="宋体" w:eastAsia="宋体" w:hint="default"/>
                <w:sz w:val="21"/>
                <w:szCs w:val="21"/>
              </w:rPr>
              <w:t>应用软件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2008SR22981</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5</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110161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经营（决策）分析系统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2008SR22982</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6</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110162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sz w:val="21"/>
                <w:szCs w:val="21"/>
              </w:rPr>
              <w:t>综合人工平台系统软件</w:t>
            </w:r>
          </w:p>
          <w:p>
            <w:pPr>
              <w:pStyle w:val="TableParagraph"/>
              <w:spacing w:line="240" w:lineRule="auto" w:before="84"/>
              <w:ind w:right="0"/>
              <w:jc w:val="left"/>
              <w:rPr>
                <w:rFonts w:ascii="Times New Roman" w:hAnsi="Times New Roman" w:cs="Times New Roman" w:eastAsia="Times New Roman" w:hint="default"/>
                <w:sz w:val="21"/>
                <w:szCs w:val="21"/>
              </w:rPr>
            </w:pPr>
            <w:r>
              <w:rPr>
                <w:rFonts w:ascii="Times New Roman"/>
                <w:sz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2008SR22983</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7</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110163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3"/>
              <w:jc w:val="left"/>
              <w:rPr>
                <w:rFonts w:ascii="Times New Roman" w:hAnsi="Times New Roman" w:cs="Times New Roman" w:eastAsia="Times New Roman" w:hint="default"/>
                <w:sz w:val="21"/>
                <w:szCs w:val="21"/>
              </w:rPr>
            </w:pPr>
            <w:r>
              <w:rPr>
                <w:rFonts w:ascii="宋体" w:hAnsi="宋体" w:cs="宋体" w:eastAsia="宋体" w:hint="default"/>
                <w:sz w:val="21"/>
                <w:szCs w:val="21"/>
              </w:rPr>
              <w:t>统一客户资料系统</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2008SR22984</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32"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8</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110164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渠道管理系统</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V3.0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2008SR22985</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left="2" w:right="0"/>
              <w:jc w:val="center"/>
              <w:rPr>
                <w:rFonts w:ascii="宋体" w:hAnsi="宋体" w:cs="宋体" w:eastAsia="宋体" w:hint="default"/>
                <w:sz w:val="21"/>
                <w:szCs w:val="21"/>
              </w:rPr>
            </w:pPr>
            <w:r>
              <w:rPr>
                <w:rFonts w:ascii="宋体" w:hAnsi="宋体" w:cs="宋体" w:eastAsia="宋体" w:hint="default"/>
                <w:sz w:val="21"/>
                <w:szCs w:val="21"/>
              </w:rPr>
              <w:t>承受取得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Times New Roman"/>
                <w:w w:val="100"/>
                <w:sz w:val="21"/>
              </w:rPr>
              <w:t>9</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5" w:right="233" w:firstLine="153"/>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119543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3"/>
              <w:jc w:val="left"/>
              <w:rPr>
                <w:rFonts w:ascii="Times New Roman" w:hAnsi="Times New Roman" w:cs="Times New Roman" w:eastAsia="Times New Roman" w:hint="default"/>
                <w:sz w:val="21"/>
                <w:szCs w:val="21"/>
              </w:rPr>
            </w:pPr>
            <w:r>
              <w:rPr>
                <w:rFonts w:ascii="宋体" w:hAnsi="宋体" w:cs="宋体" w:eastAsia="宋体" w:hint="default"/>
                <w:sz w:val="21"/>
                <w:szCs w:val="21"/>
              </w:rPr>
              <w:t>决策支持系统软件</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2008SR32364</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10</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2" w:right="230" w:firstLine="156"/>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120410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sz w:val="21"/>
                <w:szCs w:val="21"/>
              </w:rPr>
              <w:t>经营分析指标系统软件</w:t>
            </w:r>
          </w:p>
          <w:p>
            <w:pPr>
              <w:pStyle w:val="TableParagraph"/>
              <w:spacing w:line="240" w:lineRule="auto" w:before="84"/>
              <w:ind w:right="0"/>
              <w:jc w:val="left"/>
              <w:rPr>
                <w:rFonts w:ascii="Times New Roman" w:hAnsi="Times New Roman" w:cs="Times New Roman" w:eastAsia="Times New Roman" w:hint="default"/>
                <w:sz w:val="21"/>
                <w:szCs w:val="21"/>
              </w:rPr>
            </w:pPr>
            <w:r>
              <w:rPr>
                <w:rFonts w:ascii="Times New Roman"/>
                <w:sz w:val="21"/>
              </w:rPr>
              <w:t>V2.0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2008SR33231</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6" w:right="0"/>
              <w:jc w:val="left"/>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232" w:right="230" w:firstLine="156"/>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124581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企业级经营分析数据仓</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库系统</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2008SR37402</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12</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0188988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针对性营销及维系挽留</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系统软件</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2010SR000715</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13</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0212100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sz w:val="21"/>
                <w:szCs w:val="21"/>
              </w:rPr>
              <w:t>企业数据仓库系统软件</w:t>
            </w:r>
          </w:p>
          <w:p>
            <w:pPr>
              <w:pStyle w:val="TableParagraph"/>
              <w:spacing w:line="240" w:lineRule="auto" w:before="84"/>
              <w:ind w:right="0"/>
              <w:jc w:val="left"/>
              <w:rPr>
                <w:rFonts w:ascii="Times New Roman" w:hAnsi="Times New Roman" w:cs="Times New Roman" w:eastAsia="Times New Roman" w:hint="default"/>
                <w:sz w:val="21"/>
                <w:szCs w:val="21"/>
              </w:rPr>
            </w:pPr>
            <w:r>
              <w:rPr>
                <w:rFonts w:ascii="Times New Roman"/>
                <w:sz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2010SR023827</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14</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0212146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操作型数据仓储系统软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件</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2010SR023873</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15</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软著登字</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第 </w:t>
            </w:r>
            <w:r>
              <w:rPr>
                <w:rFonts w:ascii="Times New Roman" w:hAnsi="Times New Roman" w:cs="Times New Roman" w:eastAsia="Times New Roman" w:hint="default"/>
                <w:sz w:val="21"/>
                <w:szCs w:val="21"/>
              </w:rPr>
              <w:t>0253594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本地网数据应用系统软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件</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2010SR065321</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16</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软著登字</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第 </w:t>
            </w:r>
            <w:r>
              <w:rPr>
                <w:rFonts w:ascii="Times New Roman" w:hAnsi="Times New Roman" w:cs="Times New Roman" w:eastAsia="Times New Roman" w:hint="default"/>
                <w:sz w:val="21"/>
                <w:szCs w:val="21"/>
              </w:rPr>
              <w:t>0252275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固网业务营销支撑系统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2010SR064002</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17</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0252970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基于组件的经营分析构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建工具系统软件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2010SR064697</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18</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软著登字</w:t>
            </w:r>
          </w:p>
          <w:p>
            <w:pPr>
              <w:pStyle w:val="TableParagraph"/>
              <w:spacing w:line="240" w:lineRule="auto" w:before="3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0253687</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第号</w:t>
            </w:r>
            <w:r>
              <w:rPr>
                <w:rFonts w:ascii="宋体" w:hAnsi="宋体" w:cs="宋体" w:eastAsia="宋体" w:hint="default"/>
                <w:sz w:val="21"/>
                <w:szCs w:val="21"/>
              </w:rPr>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集团客户营销支撑系统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2010SR065414</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19</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0252390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数据仓库对象管理系统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2010SR064117</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4"/>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31"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20</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0252395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right="16"/>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数据流调度管理系统软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件</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2010SR064122</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21</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0252607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sz w:val="21"/>
                <w:szCs w:val="21"/>
              </w:rPr>
              <w:t>增值业务营销系统软件</w:t>
            </w:r>
          </w:p>
          <w:p>
            <w:pPr>
              <w:pStyle w:val="TableParagraph"/>
              <w:spacing w:line="240" w:lineRule="auto" w:before="84"/>
              <w:ind w:right="0"/>
              <w:jc w:val="left"/>
              <w:rPr>
                <w:rFonts w:ascii="Times New Roman" w:hAnsi="Times New Roman" w:cs="Times New Roman" w:eastAsia="Times New Roman" w:hint="default"/>
                <w:sz w:val="21"/>
                <w:szCs w:val="21"/>
              </w:rPr>
            </w:pPr>
            <w:r>
              <w:rPr>
                <w:rFonts w:ascii="Times New Roman"/>
                <w:sz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2010SR064334</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22</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0253691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sz w:val="21"/>
                <w:szCs w:val="21"/>
              </w:rPr>
              <w:t>掌上经营分析系统软件</w:t>
            </w:r>
          </w:p>
          <w:p>
            <w:pPr>
              <w:pStyle w:val="TableParagraph"/>
              <w:spacing w:line="240" w:lineRule="auto" w:before="84"/>
              <w:ind w:right="0"/>
              <w:jc w:val="left"/>
              <w:rPr>
                <w:rFonts w:ascii="Times New Roman" w:hAnsi="Times New Roman" w:cs="Times New Roman" w:eastAsia="Times New Roman" w:hint="default"/>
                <w:sz w:val="21"/>
                <w:szCs w:val="21"/>
              </w:rPr>
            </w:pPr>
            <w:r>
              <w:rPr>
                <w:rFonts w:ascii="Times New Roman"/>
                <w:sz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2010SR065418</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r>
        <w:trPr>
          <w:trHeight w:val="629" w:hRule="exact"/>
        </w:trPr>
        <w:tc>
          <w:tcPr>
            <w:tcW w:w="50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41" w:right="0"/>
              <w:jc w:val="left"/>
              <w:rPr>
                <w:rFonts w:ascii="Times New Roman" w:hAnsi="Times New Roman" w:cs="Times New Roman" w:eastAsia="Times New Roman" w:hint="default"/>
                <w:sz w:val="21"/>
                <w:szCs w:val="21"/>
              </w:rPr>
            </w:pPr>
            <w:r>
              <w:rPr>
                <w:rFonts w:ascii="Times New Roman"/>
                <w:sz w:val="21"/>
              </w:rPr>
              <w:t>23</w:t>
            </w:r>
          </w:p>
        </w:tc>
        <w:tc>
          <w:tcPr>
            <w:tcW w:w="1625" w:type="dxa"/>
            <w:tcBorders>
              <w:top w:val="single" w:sz="2" w:space="0" w:color="000000"/>
              <w:left w:val="single" w:sz="2" w:space="0" w:color="000000"/>
              <w:bottom w:val="single" w:sz="2" w:space="0" w:color="000000"/>
              <w:right w:val="single" w:sz="2" w:space="0" w:color="000000"/>
            </w:tcBorders>
          </w:tcPr>
          <w:p>
            <w:pPr>
              <w:pStyle w:val="TableParagraph"/>
              <w:spacing w:line="273" w:lineRule="auto"/>
              <w:ind w:left="179" w:right="176" w:firstLine="208"/>
              <w:jc w:val="left"/>
              <w:rPr>
                <w:rFonts w:ascii="宋体" w:hAnsi="宋体" w:cs="宋体" w:eastAsia="宋体" w:hint="default"/>
                <w:sz w:val="21"/>
                <w:szCs w:val="21"/>
              </w:rPr>
            </w:pPr>
            <w:r>
              <w:rPr>
                <w:rFonts w:ascii="宋体" w:hAnsi="宋体" w:cs="宋体" w:eastAsia="宋体" w:hint="default"/>
                <w:sz w:val="21"/>
                <w:szCs w:val="21"/>
              </w:rPr>
              <w:t>软著登字</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0252272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21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right="-3"/>
              <w:jc w:val="left"/>
              <w:rPr>
                <w:rFonts w:ascii="Times New Roman" w:hAnsi="Times New Roman" w:cs="Times New Roman" w:eastAsia="Times New Roman" w:hint="default"/>
                <w:sz w:val="21"/>
                <w:szCs w:val="21"/>
              </w:rPr>
            </w:pPr>
            <w:r>
              <w:rPr>
                <w:rFonts w:ascii="宋体" w:hAnsi="宋体" w:cs="宋体" w:eastAsia="宋体" w:hint="default"/>
                <w:sz w:val="21"/>
                <w:szCs w:val="21"/>
              </w:rPr>
              <w:t>自助取数系统软件</w:t>
            </w:r>
            <w:r>
              <w:rPr>
                <w:rFonts w:ascii="Times New Roman" w:hAnsi="Times New Roman" w:cs="Times New Roman" w:eastAsia="Times New Roman" w:hint="default"/>
                <w:sz w:val="21"/>
                <w:szCs w:val="21"/>
              </w:rPr>
              <w:t>V1.0</w:t>
            </w:r>
          </w:p>
        </w:tc>
        <w:tc>
          <w:tcPr>
            <w:tcW w:w="141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2010SR063999</w:t>
            </w:r>
          </w:p>
        </w:tc>
        <w:tc>
          <w:tcPr>
            <w:tcW w:w="9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原始取得</w:t>
            </w:r>
          </w:p>
        </w:tc>
        <w:tc>
          <w:tcPr>
            <w:tcW w:w="170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3"/>
              <w:ind w:left="-1" w:right="-3"/>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pgSz w:w="11910" w:h="16840"/>
          <w:pgMar w:header="877" w:footer="1186" w:top="1100" w:bottom="1380" w:left="1660" w:right="0"/>
        </w:sectPr>
      </w:pPr>
    </w:p>
    <w:p>
      <w:pPr>
        <w:spacing w:line="240" w:lineRule="auto" w:before="2"/>
        <w:rPr>
          <w:rFonts w:ascii="Times New Roman" w:hAnsi="Times New Roman" w:cs="Times New Roman" w:eastAsia="Times New Roman" w:hint="default"/>
          <w:sz w:val="22"/>
          <w:szCs w:val="22"/>
        </w:rPr>
      </w:pPr>
    </w:p>
    <w:p>
      <w:pPr>
        <w:pStyle w:val="BodyText"/>
        <w:spacing w:line="240" w:lineRule="auto" w:before="26"/>
        <w:ind w:left="493" w:right="1662"/>
        <w:jc w:val="left"/>
      </w:pPr>
      <w:r>
        <w:rPr/>
        <w:t>报告期内，公司拥有的国家及行业资质认定、行业准入资格没有发生变动。</w:t>
      </w:r>
    </w:p>
    <w:p>
      <w:pPr>
        <w:spacing w:line="240" w:lineRule="auto" w:before="9"/>
        <w:rPr>
          <w:rFonts w:ascii="宋体" w:hAnsi="宋体" w:cs="宋体" w:eastAsia="宋体" w:hint="default"/>
          <w:sz w:val="23"/>
          <w:szCs w:val="23"/>
        </w:rPr>
      </w:pPr>
    </w:p>
    <w:p>
      <w:pPr>
        <w:spacing w:line="415" w:lineRule="auto" w:before="0"/>
        <w:ind w:left="620" w:right="1662" w:hanging="480"/>
        <w:jc w:val="left"/>
        <w:rPr>
          <w:rFonts w:ascii="宋体" w:hAnsi="宋体" w:cs="宋体" w:eastAsia="宋体" w:hint="default"/>
          <w:sz w:val="24"/>
          <w:szCs w:val="24"/>
        </w:rPr>
      </w:pPr>
      <w:r>
        <w:rPr>
          <w:rFonts w:ascii="宋体" w:hAnsi="宋体" w:cs="宋体" w:eastAsia="宋体" w:hint="default"/>
          <w:b/>
          <w:bCs/>
          <w:sz w:val="24"/>
          <w:szCs w:val="24"/>
        </w:rPr>
        <w:t>（六）公司核心竞争力</w:t>
      </w:r>
      <w:r>
        <w:rPr>
          <w:rFonts w:ascii="宋体" w:hAnsi="宋体" w:cs="宋体" w:eastAsia="宋体" w:hint="default"/>
          <w:b/>
          <w:bCs/>
          <w:w w:val="99"/>
          <w:sz w:val="24"/>
          <w:szCs w:val="24"/>
        </w:rPr>
        <w:t> </w:t>
      </w:r>
      <w:r>
        <w:rPr>
          <w:rFonts w:ascii="宋体" w:hAnsi="宋体" w:cs="宋体" w:eastAsia="宋体" w:hint="default"/>
          <w:spacing w:val="-7"/>
          <w:sz w:val="24"/>
          <w:szCs w:val="24"/>
        </w:rPr>
        <w:t>通过十多年的不懈努力，公司在技术创新、服务保障、客户维系、团队建设、</w:t>
      </w:r>
    </w:p>
    <w:p>
      <w:pPr>
        <w:pStyle w:val="BodyText"/>
        <w:spacing w:line="293" w:lineRule="exact"/>
        <w:ind w:right="1662"/>
        <w:jc w:val="left"/>
      </w:pPr>
      <w:r>
        <w:rPr/>
        <w:t>品牌塑造等方面具备了较强的竞争优势。</w:t>
      </w:r>
    </w:p>
    <w:p>
      <w:pPr>
        <w:pStyle w:val="BodyText"/>
        <w:spacing w:line="357" w:lineRule="auto" w:before="154"/>
        <w:ind w:right="1687" w:firstLine="479"/>
        <w:jc w:val="left"/>
      </w:pPr>
      <w:r>
        <w:rPr/>
        <w:t>在技术创新方面，公司坚持自主创新，目前已拥有电信行业通用数据模型、 </w:t>
      </w:r>
      <w:r>
        <w:rPr>
          <w:spacing w:val="-3"/>
        </w:rPr>
        <w:t>数据清洗、稽核、元数据、分析图表引擎、可视化报表设计、基于语义层的即席</w:t>
      </w:r>
      <w:r>
        <w:rPr>
          <w:spacing w:val="-115"/>
        </w:rPr>
        <w:t> </w:t>
      </w:r>
      <w:r>
        <w:rPr>
          <w:spacing w:val="-115"/>
        </w:rPr>
      </w:r>
      <w:r>
        <w:rPr>
          <w:spacing w:val="-3"/>
        </w:rPr>
        <w:t>查询、挖掘模型、广义工作流、业务服务规则引擎等核心技术。通过不断的技术</w:t>
      </w:r>
      <w:r>
        <w:rPr>
          <w:spacing w:val="-111"/>
        </w:rPr>
        <w:t> </w:t>
      </w:r>
      <w:r>
        <w:rPr>
          <w:spacing w:val="-111"/>
        </w:rPr>
      </w:r>
      <w:r>
        <w:rPr>
          <w:spacing w:val="-3"/>
        </w:rPr>
        <w:t>创新，公司满足了客户对于精细化管理、精细化营销等方面的需求，在提升客户</w:t>
      </w:r>
      <w:r>
        <w:rPr>
          <w:spacing w:val="-109"/>
        </w:rPr>
        <w:t> </w:t>
      </w:r>
      <w:r>
        <w:rPr>
          <w:spacing w:val="-109"/>
        </w:rPr>
      </w:r>
      <w:r>
        <w:rPr/>
        <w:t>经营管理水平方面创造了一定价值。</w:t>
      </w:r>
    </w:p>
    <w:p>
      <w:pPr>
        <w:pStyle w:val="BodyText"/>
        <w:spacing w:line="350" w:lineRule="auto" w:before="36"/>
        <w:ind w:right="1662" w:firstLine="479"/>
        <w:jc w:val="left"/>
      </w:pPr>
      <w:r>
        <w:rPr/>
        <w:t>在服务保障方面，公司秉承</w:t>
      </w:r>
      <w:r>
        <w:rPr>
          <w:rFonts w:ascii="Arial" w:hAnsi="Arial" w:cs="Arial" w:eastAsia="Arial" w:hint="default"/>
        </w:rPr>
        <w:t>“</w:t>
      </w:r>
      <w:r>
        <w:rPr/>
        <w:t>贴身服务，随需而变</w:t>
      </w:r>
      <w:r>
        <w:rPr>
          <w:rFonts w:ascii="Arial" w:hAnsi="Arial" w:cs="Arial" w:eastAsia="Arial" w:hint="default"/>
        </w:rPr>
        <w:t>”</w:t>
      </w:r>
      <w:r>
        <w:rPr/>
        <w:t>的服务理念，创新服务形 式、提高服务水平，并能根据客户的行业特点和业务模式，结合国际先进经验、 </w:t>
      </w:r>
      <w:r>
        <w:rPr>
          <w:spacing w:val="-6"/>
        </w:rPr>
        <w:t>技术和本国国情，快速分析客户需求、形成解决方案并加以实施，深受客户好评。</w:t>
      </w:r>
      <w:r>
        <w:rPr/>
        <w:t> </w:t>
      </w:r>
      <w:r>
        <w:rPr>
          <w:spacing w:val="-3"/>
        </w:rPr>
        <w:t>公司在全国范围内建立了现场服务队伍，通过在现场和客户一起工作和讨论，能</w:t>
      </w:r>
      <w:r>
        <w:rPr>
          <w:spacing w:val="-111"/>
        </w:rPr>
        <w:t> </w:t>
      </w:r>
      <w:r>
        <w:rPr>
          <w:spacing w:val="-111"/>
        </w:rPr>
      </w:r>
      <w:r>
        <w:rPr/>
        <w:t>够持续跟踪并随时发现客户的潜在需求，向客户提供持续性的、</w:t>
      </w:r>
      <w:r>
        <w:rPr>
          <w:rFonts w:ascii="Arial" w:hAnsi="Arial" w:cs="Arial" w:eastAsia="Arial" w:hint="default"/>
        </w:rPr>
        <w:t>7×24</w:t>
      </w:r>
      <w:r>
        <w:rPr>
          <w:rFonts w:ascii="Arial" w:hAnsi="Arial" w:cs="Arial" w:eastAsia="Arial" w:hint="default"/>
          <w:spacing w:val="20"/>
        </w:rPr>
        <w:t> </w:t>
      </w:r>
      <w:r>
        <w:rPr/>
        <w:t>小时技术 支持和产品服务。</w:t>
      </w:r>
    </w:p>
    <w:p>
      <w:pPr>
        <w:pStyle w:val="BodyText"/>
        <w:spacing w:line="357" w:lineRule="auto" w:before="44"/>
        <w:ind w:right="1797" w:firstLine="479"/>
        <w:jc w:val="both"/>
      </w:pPr>
      <w:r>
        <w:rPr>
          <w:spacing w:val="-3"/>
        </w:rPr>
        <w:t>在客户维系方面，公司积累了一批以电信行业为主的优质客户，并成为中国</w:t>
      </w:r>
      <w:r>
        <w:rPr/>
        <w:t> </w:t>
      </w:r>
      <w:r>
        <w:rPr>
          <w:spacing w:val="-3"/>
        </w:rPr>
        <w:t>联通、中国电信等企业商业智能系统的核心合作厂商之一。公司持续的业绩增长</w:t>
      </w:r>
      <w:r>
        <w:rPr>
          <w:spacing w:val="-112"/>
        </w:rPr>
        <w:t> </w:t>
      </w:r>
      <w:r>
        <w:rPr>
          <w:spacing w:val="-112"/>
        </w:rPr>
      </w:r>
      <w:r>
        <w:rPr>
          <w:spacing w:val="-3"/>
        </w:rPr>
        <w:t>得益于客户的稳定和优质，公司与优质客户的合作也推进了公司技术水平的不断</w:t>
      </w:r>
      <w:r>
        <w:rPr>
          <w:spacing w:val="-109"/>
        </w:rPr>
        <w:t> </w:t>
      </w:r>
      <w:r>
        <w:rPr>
          <w:spacing w:val="-109"/>
        </w:rPr>
      </w:r>
      <w:r>
        <w:rPr/>
        <w:t>提高与服务手段的不断改进。</w:t>
      </w:r>
    </w:p>
    <w:p>
      <w:pPr>
        <w:pStyle w:val="BodyText"/>
        <w:spacing w:line="357" w:lineRule="auto" w:before="36"/>
        <w:ind w:right="1797" w:firstLine="479"/>
        <w:jc w:val="both"/>
      </w:pPr>
      <w:r>
        <w:rPr>
          <w:spacing w:val="-3"/>
        </w:rPr>
        <w:t>在团队建设方面，公司长期坚持以优秀的企业文化、以人为本的管理方式吸</w:t>
      </w:r>
      <w:r>
        <w:rPr/>
        <w:t> </w:t>
      </w:r>
      <w:r>
        <w:rPr>
          <w:spacing w:val="-3"/>
        </w:rPr>
        <w:t>引并留住人才，打造了一支由高素质核心管理人才和专业化技术人才所组成的经</w:t>
      </w:r>
      <w:r>
        <w:rPr>
          <w:spacing w:val="-109"/>
        </w:rPr>
        <w:t> </w:t>
      </w:r>
      <w:r>
        <w:rPr>
          <w:spacing w:val="-109"/>
        </w:rPr>
      </w:r>
      <w:r>
        <w:rPr/>
        <w:t>营团队。</w:t>
      </w:r>
    </w:p>
    <w:p>
      <w:pPr>
        <w:pStyle w:val="BodyText"/>
        <w:spacing w:line="357" w:lineRule="auto" w:before="36"/>
        <w:ind w:right="1797" w:firstLine="479"/>
        <w:jc w:val="both"/>
      </w:pPr>
      <w:r>
        <w:rPr>
          <w:spacing w:val="-3"/>
        </w:rPr>
        <w:t>在品牌塑造方面，覆盖全国的营销服务网络、丰富的产品线、随需而变的服</w:t>
      </w:r>
      <w:r>
        <w:rPr/>
        <w:t> </w:t>
      </w:r>
      <w:r>
        <w:rPr>
          <w:spacing w:val="-3"/>
        </w:rPr>
        <w:t>务模式，为公司塑造了良好的市场品牌形象。公司品牌优势吸引国内外知名企业</w:t>
      </w:r>
      <w:r>
        <w:rPr>
          <w:spacing w:val="-111"/>
        </w:rPr>
        <w:t> </w:t>
      </w:r>
      <w:r>
        <w:rPr>
          <w:spacing w:val="-111"/>
        </w:rPr>
      </w:r>
      <w:r>
        <w:rPr>
          <w:spacing w:val="-3"/>
        </w:rPr>
        <w:t>主动寻求合作，不断增值的市场品牌优势为公司拓展新的市场空间、进一步服务</w:t>
      </w:r>
      <w:r>
        <w:rPr>
          <w:spacing w:val="-111"/>
        </w:rPr>
        <w:t> </w:t>
      </w:r>
      <w:r>
        <w:rPr>
          <w:spacing w:val="-111"/>
        </w:rPr>
      </w:r>
      <w:r>
        <w:rPr/>
        <w:t>好客户奠定了坚实的基础。</w:t>
      </w:r>
    </w:p>
    <w:p>
      <w:pPr>
        <w:spacing w:line="240" w:lineRule="auto" w:before="0"/>
        <w:rPr>
          <w:rFonts w:ascii="宋体" w:hAnsi="宋体" w:cs="宋体" w:eastAsia="宋体" w:hint="default"/>
          <w:sz w:val="24"/>
          <w:szCs w:val="24"/>
        </w:rPr>
      </w:pPr>
    </w:p>
    <w:p>
      <w:pPr>
        <w:pStyle w:val="BodyText"/>
        <w:spacing w:line="357" w:lineRule="auto" w:before="190"/>
        <w:ind w:right="1796" w:firstLine="479"/>
        <w:jc w:val="both"/>
      </w:pPr>
      <w:r>
        <w:rPr>
          <w:spacing w:val="-3"/>
        </w:rPr>
        <w:t>报告期内，公司未发生因设备或技术升级换代、核心技术人员辞职、特许经</w:t>
      </w:r>
      <w:r>
        <w:rPr/>
        <w:t> 营权丧失等影响公司核心竞争能力的情况。</w:t>
      </w:r>
    </w:p>
    <w:p>
      <w:pPr>
        <w:spacing w:after="0" w:line="357" w:lineRule="auto"/>
        <w:jc w:val="both"/>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Heading2"/>
        <w:spacing w:line="240" w:lineRule="auto"/>
        <w:ind w:right="1662"/>
        <w:jc w:val="left"/>
        <w:rPr>
          <w:b w:val="0"/>
          <w:bCs w:val="0"/>
        </w:rPr>
      </w:pPr>
      <w:r>
        <w:rPr/>
        <w:t>（七）控股子公司的经营状况</w:t>
      </w:r>
      <w:r>
        <w:rPr>
          <w:b w:val="0"/>
          <w:bCs w:val="0"/>
        </w:rPr>
      </w:r>
    </w:p>
    <w:p>
      <w:pPr>
        <w:spacing w:line="240" w:lineRule="auto" w:before="11"/>
        <w:rPr>
          <w:rFonts w:ascii="宋体" w:hAnsi="宋体" w:cs="宋体" w:eastAsia="宋体" w:hint="default"/>
          <w:b/>
          <w:bCs/>
          <w:sz w:val="17"/>
          <w:szCs w:val="17"/>
        </w:rPr>
      </w:pPr>
    </w:p>
    <w:p>
      <w:pPr>
        <w:pStyle w:val="BodyText"/>
        <w:spacing w:line="338" w:lineRule="auto"/>
        <w:ind w:left="620" w:right="1663"/>
        <w:jc w:val="left"/>
      </w:pPr>
      <w:r>
        <w:rPr>
          <w:spacing w:val="-7"/>
        </w:rPr>
        <w:t>报告期内，公司投资设立了 </w:t>
      </w:r>
      <w:r>
        <w:rPr>
          <w:rFonts w:ascii="Arial" w:hAnsi="Arial" w:cs="Arial" w:eastAsia="Arial" w:hint="default"/>
        </w:rPr>
        <w:t>1</w:t>
      </w:r>
      <w:r>
        <w:rPr>
          <w:rFonts w:ascii="Arial" w:hAnsi="Arial" w:cs="Arial" w:eastAsia="Arial" w:hint="default"/>
          <w:spacing w:val="-38"/>
        </w:rPr>
        <w:t> </w:t>
      </w:r>
      <w:r>
        <w:rPr>
          <w:spacing w:val="-8"/>
        </w:rPr>
        <w:t>家全资子公司东方国信（天津）科技有限公司。</w:t>
      </w:r>
      <w:r>
        <w:rPr/>
        <w:t> 公司名称：东方国信（天津）科技有限公司</w:t>
      </w:r>
    </w:p>
    <w:p>
      <w:pPr>
        <w:pStyle w:val="BodyText"/>
        <w:spacing w:line="357" w:lineRule="auto" w:before="55"/>
        <w:ind w:left="620" w:right="5886"/>
        <w:jc w:val="left"/>
        <w:rPr>
          <w:rFonts w:ascii="宋体" w:hAnsi="宋体" w:cs="宋体" w:eastAsia="宋体" w:hint="default"/>
        </w:rPr>
      </w:pPr>
      <w:r>
        <w:rPr/>
        <w:t>成立日期：</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 注册资本：</w:t>
      </w:r>
      <w:r>
        <w:rPr>
          <w:rFonts w:ascii="宋体" w:hAnsi="宋体" w:cs="宋体" w:eastAsia="宋体" w:hint="default"/>
        </w:rPr>
        <w:t>1,200</w:t>
      </w:r>
      <w:r>
        <w:rPr>
          <w:rFonts w:ascii="宋体" w:hAnsi="宋体" w:cs="宋体" w:eastAsia="宋体" w:hint="default"/>
          <w:spacing w:val="-60"/>
        </w:rPr>
        <w:t> </w:t>
      </w:r>
      <w:r>
        <w:rPr/>
        <w:t>万元人民币 营业执照注册号：</w:t>
      </w:r>
      <w:r>
        <w:rPr>
          <w:rFonts w:ascii="宋体" w:hAnsi="宋体" w:cs="宋体" w:eastAsia="宋体" w:hint="default"/>
        </w:rPr>
        <w:t>120191000081336</w:t>
      </w:r>
    </w:p>
    <w:p>
      <w:pPr>
        <w:pStyle w:val="BodyText"/>
        <w:spacing w:line="357" w:lineRule="auto" w:before="36"/>
        <w:ind w:left="620" w:right="1785"/>
        <w:jc w:val="left"/>
      </w:pPr>
      <w:r>
        <w:rPr/>
        <w:t>注册地点：天津开发区第四大街</w:t>
      </w:r>
      <w:r>
        <w:rPr>
          <w:spacing w:val="-60"/>
        </w:rPr>
        <w:t> </w:t>
      </w:r>
      <w:r>
        <w:rPr>
          <w:rFonts w:ascii="宋体" w:hAnsi="宋体" w:cs="宋体" w:eastAsia="宋体" w:hint="default"/>
        </w:rPr>
        <w:t>80</w:t>
      </w:r>
      <w:r>
        <w:rPr>
          <w:rFonts w:ascii="宋体" w:hAnsi="宋体" w:cs="宋体" w:eastAsia="宋体" w:hint="default"/>
          <w:spacing w:val="-60"/>
        </w:rPr>
        <w:t> </w:t>
      </w:r>
      <w:r>
        <w:rPr/>
        <w:t>号天大科技园</w:t>
      </w:r>
      <w:r>
        <w:rPr>
          <w:spacing w:val="-60"/>
        </w:rPr>
        <w:t> </w:t>
      </w:r>
      <w:r>
        <w:rPr>
          <w:rFonts w:ascii="宋体" w:hAnsi="宋体" w:cs="宋体" w:eastAsia="宋体" w:hint="default"/>
        </w:rPr>
        <w:t>C5</w:t>
      </w:r>
      <w:r>
        <w:rPr>
          <w:rFonts w:ascii="宋体" w:hAnsi="宋体" w:cs="宋体" w:eastAsia="宋体" w:hint="default"/>
          <w:spacing w:val="-60"/>
        </w:rPr>
        <w:t> </w:t>
      </w:r>
      <w:r>
        <w:rPr/>
        <w:t>楼</w:t>
      </w:r>
      <w:r>
        <w:rPr>
          <w:spacing w:val="-60"/>
        </w:rPr>
        <w:t> </w:t>
      </w:r>
      <w:r>
        <w:rPr>
          <w:rFonts w:ascii="宋体" w:hAnsi="宋体" w:cs="宋体" w:eastAsia="宋体" w:hint="default"/>
        </w:rPr>
        <w:t>4-410</w:t>
      </w:r>
      <w:r>
        <w:rPr>
          <w:rFonts w:ascii="宋体" w:hAnsi="宋体" w:cs="宋体" w:eastAsia="宋体" w:hint="default"/>
          <w:spacing w:val="-60"/>
        </w:rPr>
        <w:t> </w:t>
      </w:r>
      <w:r>
        <w:rPr/>
        <w:t>室 </w:t>
      </w:r>
      <w:r>
        <w:rPr>
          <w:spacing w:val="-3"/>
        </w:rPr>
        <w:t>经营范围：计算机硬件、机电一体化产品、计算机系统集成的技术开发、技</w:t>
      </w:r>
    </w:p>
    <w:p>
      <w:pPr>
        <w:pStyle w:val="BodyText"/>
        <w:spacing w:line="357" w:lineRule="auto" w:before="37"/>
        <w:ind w:right="1791"/>
        <w:jc w:val="left"/>
      </w:pPr>
      <w:r>
        <w:rPr>
          <w:spacing w:val="-3"/>
        </w:rPr>
        <w:t>术咨询、技术服务、技术培训及产品销售；设备租赁；企业策划、咨询服务；电</w:t>
      </w:r>
      <w:r>
        <w:rPr>
          <w:spacing w:val="-111"/>
        </w:rPr>
        <w:t> </w:t>
      </w:r>
      <w:r>
        <w:rPr>
          <w:spacing w:val="-111"/>
        </w:rPr>
      </w:r>
      <w:r>
        <w:rPr/>
        <w:t>子产品、通讯产品及其零部件、家用电器批发兼零售。</w:t>
      </w:r>
    </w:p>
    <w:p>
      <w:pPr>
        <w:pStyle w:val="BodyText"/>
        <w:spacing w:line="560" w:lineRule="exact" w:before="39"/>
        <w:ind w:right="1799" w:firstLine="479"/>
        <w:jc w:val="both"/>
      </w:pPr>
      <w:r>
        <w:rPr>
          <w:spacing w:val="-3"/>
        </w:rPr>
        <w:t>主营业务：技术咨询、技术服务、移动业务代理，主要包括通信产品营销以</w:t>
      </w:r>
      <w:r>
        <w:rPr/>
        <w:t> 及呼叫外包业务、呼叫中心运营和呼叫人才的培训等业务。</w:t>
      </w:r>
    </w:p>
    <w:p>
      <w:pPr>
        <w:pStyle w:val="BodyText"/>
        <w:spacing w:line="350" w:lineRule="auto"/>
        <w:ind w:right="1796" w:firstLine="479"/>
        <w:jc w:val="both"/>
      </w:pPr>
      <w:r>
        <w:rPr>
          <w:spacing w:val="-3"/>
        </w:rPr>
        <w:t>为拓展公司业务领域，推广商业智能软件应用，提高公司整体盈利能力，公</w:t>
      </w:r>
      <w:r>
        <w:rPr/>
        <w:t> 司于</w:t>
      </w:r>
      <w:r>
        <w:rPr>
          <w:spacing w:val="-52"/>
        </w:rPr>
        <w:t> </w:t>
      </w:r>
      <w:r>
        <w:rPr>
          <w:rFonts w:ascii="Arial" w:hAnsi="Arial" w:cs="Arial" w:eastAsia="Arial" w:hint="default"/>
        </w:rPr>
        <w:t>2011 </w:t>
      </w:r>
      <w:r>
        <w:rPr/>
        <w:t>年</w:t>
      </w:r>
      <w:r>
        <w:rPr>
          <w:spacing w:val="-54"/>
        </w:rPr>
        <w:t> </w:t>
      </w:r>
      <w:r>
        <w:rPr>
          <w:rFonts w:ascii="Arial" w:hAnsi="Arial" w:cs="Arial" w:eastAsia="Arial" w:hint="default"/>
        </w:rPr>
        <w:t>3</w:t>
      </w:r>
      <w:r>
        <w:rPr>
          <w:rFonts w:ascii="Arial" w:hAnsi="Arial" w:cs="Arial" w:eastAsia="Arial" w:hint="default"/>
          <w:spacing w:val="2"/>
        </w:rPr>
        <w:t> </w:t>
      </w:r>
      <w:r>
        <w:rPr/>
        <w:t>月</w:t>
      </w:r>
      <w:r>
        <w:rPr>
          <w:spacing w:val="-52"/>
        </w:rPr>
        <w:t> </w:t>
      </w:r>
      <w:r>
        <w:rPr>
          <w:rFonts w:ascii="Arial" w:hAnsi="Arial" w:cs="Arial" w:eastAsia="Arial" w:hint="default"/>
        </w:rPr>
        <w:t>24</w:t>
      </w:r>
      <w:r>
        <w:rPr>
          <w:rFonts w:ascii="Arial" w:hAnsi="Arial" w:cs="Arial" w:eastAsia="Arial" w:hint="default"/>
          <w:spacing w:val="1"/>
        </w:rPr>
        <w:t> </w:t>
      </w:r>
      <w:r>
        <w:rPr/>
        <w:t>日在天津设立了全资子公司东方国信（天津）科技有限公 </w:t>
      </w:r>
      <w:r>
        <w:rPr>
          <w:spacing w:val="-3"/>
        </w:rPr>
        <w:t>司，主要从事通信产品营销以及呼叫外包业务、呼叫中心运营和呼叫人才的培训</w:t>
      </w:r>
      <w:r>
        <w:rPr>
          <w:spacing w:val="-112"/>
        </w:rPr>
        <w:t> </w:t>
      </w:r>
      <w:r>
        <w:rPr>
          <w:spacing w:val="-112"/>
        </w:rPr>
      </w:r>
      <w:r>
        <w:rPr/>
        <w:t>等业务。</w:t>
      </w:r>
    </w:p>
    <w:p>
      <w:pPr>
        <w:pStyle w:val="BodyText"/>
        <w:spacing w:line="338" w:lineRule="auto" w:before="43"/>
        <w:ind w:right="1793" w:firstLine="479"/>
        <w:jc w:val="both"/>
      </w:pPr>
      <w:r>
        <w:rPr/>
        <w:t>经北京兴华会计师事务所有限责任公司审计，截至</w:t>
      </w:r>
      <w:r>
        <w:rPr>
          <w:spacing w:val="-65"/>
        </w:rPr>
        <w:t> </w:t>
      </w:r>
      <w:r>
        <w:rPr>
          <w:rFonts w:ascii="Arial" w:hAnsi="Arial" w:cs="Arial" w:eastAsia="Arial" w:hint="default"/>
          <w:spacing w:val="-5"/>
        </w:rPr>
        <w:t>2011</w:t>
      </w:r>
      <w:r>
        <w:rPr>
          <w:rFonts w:ascii="Arial" w:hAnsi="Arial" w:cs="Arial" w:eastAsia="Arial" w:hint="default"/>
          <w:spacing w:val="-12"/>
        </w:rPr>
        <w:t> </w:t>
      </w:r>
      <w:r>
        <w:rPr/>
        <w:t>年</w:t>
      </w:r>
      <w:r>
        <w:rPr>
          <w:spacing w:val="-65"/>
        </w:rPr>
        <w:t> </w:t>
      </w:r>
      <w:r>
        <w:rPr>
          <w:rFonts w:ascii="Arial" w:hAnsi="Arial" w:cs="Arial" w:eastAsia="Arial" w:hint="default"/>
        </w:rPr>
        <w:t>12</w:t>
      </w:r>
      <w:r>
        <w:rPr>
          <w:rFonts w:ascii="Arial" w:hAnsi="Arial" w:cs="Arial" w:eastAsia="Arial" w:hint="default"/>
          <w:spacing w:val="-12"/>
        </w:rPr>
        <w:t> </w:t>
      </w:r>
      <w:r>
        <w:rPr/>
        <w:t>月</w:t>
      </w:r>
      <w:r>
        <w:rPr>
          <w:spacing w:val="-65"/>
        </w:rPr>
        <w:t> </w:t>
      </w:r>
      <w:r>
        <w:rPr>
          <w:rFonts w:ascii="Arial" w:hAnsi="Arial" w:cs="Arial" w:eastAsia="Arial" w:hint="default"/>
        </w:rPr>
        <w:t>31</w:t>
      </w:r>
      <w:r>
        <w:rPr>
          <w:rFonts w:ascii="Arial" w:hAnsi="Arial" w:cs="Arial" w:eastAsia="Arial" w:hint="default"/>
          <w:spacing w:val="-14"/>
        </w:rPr>
        <w:t> </w:t>
      </w:r>
      <w:r>
        <w:rPr>
          <w:spacing w:val="-11"/>
        </w:rPr>
        <w:t>日，东</w:t>
      </w:r>
      <w:r>
        <w:rPr/>
        <w:t> 方国信（天津）科技有限公司总资产</w:t>
      </w:r>
      <w:r>
        <w:rPr>
          <w:spacing w:val="-55"/>
        </w:rPr>
        <w:t> </w:t>
      </w:r>
      <w:r>
        <w:rPr>
          <w:rFonts w:ascii="Arial" w:hAnsi="Arial" w:cs="Arial" w:eastAsia="Arial" w:hint="default"/>
        </w:rPr>
        <w:t>1,585.60 </w:t>
      </w:r>
      <w:r>
        <w:rPr/>
        <w:t>万元，净资产</w:t>
      </w:r>
      <w:r>
        <w:rPr>
          <w:spacing w:val="-58"/>
        </w:rPr>
        <w:t> </w:t>
      </w:r>
      <w:r>
        <w:rPr>
          <w:rFonts w:ascii="Arial" w:hAnsi="Arial" w:cs="Arial" w:eastAsia="Arial" w:hint="default"/>
        </w:rPr>
        <w:t>1</w:t>
      </w:r>
      <w:r>
        <w:rPr/>
        <w:t>，</w:t>
      </w:r>
      <w:r>
        <w:rPr>
          <w:rFonts w:ascii="Arial" w:hAnsi="Arial" w:cs="Arial" w:eastAsia="Arial" w:hint="default"/>
        </w:rPr>
        <w:t>476.90 </w:t>
      </w:r>
      <w:r>
        <w:rPr/>
        <w:t>万元； 实现营业总收入</w:t>
      </w:r>
      <w:r>
        <w:rPr>
          <w:spacing w:val="-63"/>
        </w:rPr>
        <w:t> </w:t>
      </w:r>
      <w:r>
        <w:rPr>
          <w:rFonts w:ascii="Arial" w:hAnsi="Arial" w:cs="Arial" w:eastAsia="Arial" w:hint="default"/>
        </w:rPr>
        <w:t>3,119.47</w:t>
      </w:r>
      <w:r>
        <w:rPr>
          <w:rFonts w:ascii="Arial" w:hAnsi="Arial" w:cs="Arial" w:eastAsia="Arial" w:hint="default"/>
          <w:spacing w:val="-7"/>
        </w:rPr>
        <w:t> </w:t>
      </w:r>
      <w:r>
        <w:rPr/>
        <w:t>万元，净利润</w:t>
      </w:r>
      <w:r>
        <w:rPr>
          <w:spacing w:val="-62"/>
        </w:rPr>
        <w:t> </w:t>
      </w:r>
      <w:r>
        <w:rPr>
          <w:rFonts w:ascii="Arial" w:hAnsi="Arial" w:cs="Arial" w:eastAsia="Arial" w:hint="default"/>
        </w:rPr>
        <w:t>276.90</w:t>
      </w:r>
      <w:r>
        <w:rPr>
          <w:rFonts w:ascii="Arial" w:hAnsi="Arial" w:cs="Arial" w:eastAsia="Arial" w:hint="default"/>
          <w:spacing w:val="-7"/>
        </w:rPr>
        <w:t> </w:t>
      </w:r>
      <w:r>
        <w:rPr/>
        <w:t>万元。</w:t>
      </w:r>
    </w:p>
    <w:p>
      <w:pPr>
        <w:pStyle w:val="Heading2"/>
        <w:spacing w:line="240" w:lineRule="auto" w:before="183"/>
        <w:ind w:left="622" w:right="1662"/>
        <w:jc w:val="left"/>
        <w:rPr>
          <w:b w:val="0"/>
          <w:bCs w:val="0"/>
        </w:rPr>
      </w:pPr>
      <w:r>
        <w:rPr/>
        <w:t>（八）公司无控制的特殊目的的主体</w:t>
      </w:r>
      <w:r>
        <w:rPr>
          <w:b w:val="0"/>
          <w:bCs w:val="0"/>
        </w:rPr>
      </w: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29"/>
          <w:szCs w:val="29"/>
        </w:rPr>
      </w:pPr>
    </w:p>
    <w:p>
      <w:pPr>
        <w:pStyle w:val="Heading2"/>
        <w:spacing w:line="240" w:lineRule="auto" w:before="0"/>
        <w:ind w:right="1662"/>
        <w:jc w:val="left"/>
        <w:rPr>
          <w:b w:val="0"/>
          <w:bCs w:val="0"/>
        </w:rPr>
      </w:pPr>
      <w:r>
        <w:rPr/>
        <w:t>二、对公司未来发展的展望</w:t>
      </w:r>
      <w:r>
        <w:rPr>
          <w:b w:val="0"/>
          <w:bCs w:val="0"/>
        </w:rPr>
      </w:r>
    </w:p>
    <w:p>
      <w:pPr>
        <w:spacing w:line="240" w:lineRule="auto" w:before="10"/>
        <w:rPr>
          <w:rFonts w:ascii="宋体" w:hAnsi="宋体" w:cs="宋体" w:eastAsia="宋体" w:hint="default"/>
          <w:b/>
          <w:bCs/>
          <w:sz w:val="23"/>
          <w:szCs w:val="23"/>
        </w:rPr>
      </w:pPr>
    </w:p>
    <w:p>
      <w:pPr>
        <w:pStyle w:val="Heading2"/>
        <w:spacing w:line="240" w:lineRule="auto" w:before="0"/>
        <w:ind w:right="1662"/>
        <w:jc w:val="left"/>
        <w:rPr>
          <w:b w:val="0"/>
          <w:bCs w:val="0"/>
        </w:rPr>
      </w:pPr>
      <w:r>
        <w:rPr/>
        <w:t>（一）经营环境</w:t>
      </w:r>
      <w:r>
        <w:rPr>
          <w:b w:val="0"/>
          <w:bCs w:val="0"/>
        </w:rPr>
      </w:r>
    </w:p>
    <w:p>
      <w:pPr>
        <w:spacing w:line="240" w:lineRule="auto" w:before="8"/>
        <w:rPr>
          <w:rFonts w:ascii="宋体" w:hAnsi="宋体" w:cs="宋体" w:eastAsia="宋体" w:hint="default"/>
          <w:b/>
          <w:bCs/>
          <w:sz w:val="17"/>
          <w:szCs w:val="17"/>
        </w:rPr>
      </w:pPr>
    </w:p>
    <w:p>
      <w:pPr>
        <w:pStyle w:val="BodyText"/>
        <w:spacing w:line="348" w:lineRule="auto"/>
        <w:ind w:right="1797" w:firstLine="479"/>
        <w:jc w:val="both"/>
      </w:pPr>
      <w:r>
        <w:rPr>
          <w:rFonts w:ascii="Arial" w:hAnsi="Arial" w:cs="Arial" w:eastAsia="Arial" w:hint="default"/>
        </w:rPr>
        <w:t>2012</w:t>
      </w:r>
      <w:r>
        <w:rPr>
          <w:rFonts w:ascii="Arial" w:hAnsi="Arial" w:cs="Arial" w:eastAsia="Arial" w:hint="default"/>
          <w:spacing w:val="-8"/>
        </w:rPr>
        <w:t> </w:t>
      </w:r>
      <w:r>
        <w:rPr/>
        <w:t>年是国家实施</w:t>
      </w:r>
      <w:r>
        <w:rPr>
          <w:rFonts w:ascii="Arial" w:hAnsi="Arial" w:cs="Arial" w:eastAsia="Arial" w:hint="default"/>
        </w:rPr>
        <w:t>“</w:t>
      </w:r>
      <w:r>
        <w:rPr/>
        <w:t>十二五</w:t>
      </w:r>
      <w:r>
        <w:rPr>
          <w:rFonts w:ascii="Arial" w:hAnsi="Arial" w:cs="Arial" w:eastAsia="Arial" w:hint="default"/>
        </w:rPr>
        <w:t>”</w:t>
      </w:r>
      <w:r>
        <w:rPr/>
        <w:t>规划承上启下的重要一年，中央经济工作会议 明确提出，</w:t>
      </w:r>
      <w:r>
        <w:rPr>
          <w:rFonts w:ascii="Arial" w:hAnsi="Arial" w:cs="Arial" w:eastAsia="Arial" w:hint="default"/>
        </w:rPr>
        <w:t>2012</w:t>
      </w:r>
      <w:r>
        <w:rPr>
          <w:rFonts w:ascii="Arial" w:hAnsi="Arial" w:cs="Arial" w:eastAsia="Arial" w:hint="default"/>
          <w:spacing w:val="-9"/>
        </w:rPr>
        <w:t> </w:t>
      </w:r>
      <w:r>
        <w:rPr/>
        <w:t>年国家将继续实施积极的财政政策和稳健的货币政策，加快推 </w:t>
      </w:r>
      <w:r>
        <w:rPr>
          <w:spacing w:val="-3"/>
        </w:rPr>
        <w:t>进经济发展方式转变和经济结构调整，着力加强自主创新和节能减排，培育和发</w:t>
      </w:r>
      <w:r>
        <w:rPr>
          <w:spacing w:val="-111"/>
        </w:rPr>
        <w:t> </w:t>
      </w:r>
      <w:r>
        <w:rPr>
          <w:spacing w:val="-111"/>
        </w:rPr>
      </w:r>
      <w:r>
        <w:rPr>
          <w:spacing w:val="-3"/>
        </w:rPr>
        <w:t>展战略新兴产业。软件行业作为国家基础性、战略新兴产业，在国民经济占有重</w:t>
      </w:r>
      <w:r>
        <w:rPr>
          <w:spacing w:val="-111"/>
        </w:rPr>
        <w:t> </w:t>
      </w:r>
      <w:r>
        <w:rPr>
          <w:spacing w:val="-111"/>
        </w:rPr>
      </w:r>
      <w:r>
        <w:rPr/>
        <w:t>要地位，整个产业的发展将继续得到国家政策的鼓励和扶持。</w:t>
      </w:r>
    </w:p>
    <w:p>
      <w:pPr>
        <w:spacing w:after="0" w:line="348" w:lineRule="auto"/>
        <w:jc w:val="both"/>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352" w:lineRule="auto" w:before="26"/>
        <w:ind w:right="1794" w:firstLine="479"/>
        <w:jc w:val="both"/>
      </w:pPr>
      <w:r>
        <w:rPr>
          <w:spacing w:val="-4"/>
        </w:rPr>
        <w:t>根据通信网络运维专业委员会的《商业智能软件市场分析报告》，未来国内</w:t>
      </w:r>
      <w:r>
        <w:rPr/>
        <w:t> </w:t>
      </w:r>
      <w:r>
        <w:rPr>
          <w:rFonts w:ascii="Arial" w:hAnsi="Arial" w:cs="Arial" w:eastAsia="Arial" w:hint="default"/>
        </w:rPr>
        <w:t>BI</w:t>
      </w:r>
      <w:r>
        <w:rPr>
          <w:rFonts w:ascii="Arial" w:hAnsi="Arial" w:cs="Arial" w:eastAsia="Arial" w:hint="default"/>
          <w:spacing w:val="-7"/>
        </w:rPr>
        <w:t> </w:t>
      </w:r>
      <w:r>
        <w:rPr>
          <w:spacing w:val="-3"/>
        </w:rPr>
        <w:t>软件市场规模将持续上升，到</w:t>
      </w:r>
      <w:r>
        <w:rPr>
          <w:spacing w:val="-60"/>
        </w:rPr>
        <w:t> </w:t>
      </w:r>
      <w:r>
        <w:rPr>
          <w:rFonts w:ascii="Arial" w:hAnsi="Arial" w:cs="Arial" w:eastAsia="Arial" w:hint="default"/>
        </w:rPr>
        <w:t>2013</w:t>
      </w:r>
      <w:r>
        <w:rPr>
          <w:rFonts w:ascii="Arial" w:hAnsi="Arial" w:cs="Arial" w:eastAsia="Arial" w:hint="default"/>
          <w:spacing w:val="-6"/>
        </w:rPr>
        <w:t> </w:t>
      </w:r>
      <w:r>
        <w:rPr/>
        <w:t>年将达到</w:t>
      </w:r>
      <w:r>
        <w:rPr>
          <w:spacing w:val="-60"/>
        </w:rPr>
        <w:t> </w:t>
      </w:r>
      <w:r>
        <w:rPr>
          <w:rFonts w:ascii="Arial" w:hAnsi="Arial" w:cs="Arial" w:eastAsia="Arial" w:hint="default"/>
        </w:rPr>
        <w:t>59.20</w:t>
      </w:r>
      <w:r>
        <w:rPr>
          <w:rFonts w:ascii="Arial" w:hAnsi="Arial" w:cs="Arial" w:eastAsia="Arial" w:hint="default"/>
          <w:spacing w:val="-6"/>
        </w:rPr>
        <w:t> </w:t>
      </w:r>
      <w:r>
        <w:rPr>
          <w:spacing w:val="-4"/>
        </w:rPr>
        <w:t>亿元。随着市场竞争的日</w:t>
      </w:r>
      <w:r>
        <w:rPr/>
        <w:t> </w:t>
      </w:r>
      <w:r>
        <w:rPr>
          <w:spacing w:val="-3"/>
        </w:rPr>
        <w:t>益激烈，管理决策逐渐科学规范，电信以外的其他许多行业，如金融、能源、新</w:t>
      </w:r>
      <w:r>
        <w:rPr>
          <w:spacing w:val="-113"/>
        </w:rPr>
        <w:t> </w:t>
      </w:r>
      <w:r>
        <w:rPr>
          <w:spacing w:val="-113"/>
        </w:rPr>
      </w:r>
      <w:r>
        <w:rPr>
          <w:spacing w:val="-3"/>
        </w:rPr>
        <w:t>闻出版业、零售等行业对商业智能系统的需求不断增大，为公司的商业智能软件</w:t>
      </w:r>
      <w:r>
        <w:rPr>
          <w:spacing w:val="-112"/>
        </w:rPr>
        <w:t> </w:t>
      </w:r>
      <w:r>
        <w:rPr>
          <w:spacing w:val="-112"/>
        </w:rPr>
      </w:r>
      <w:r>
        <w:rPr/>
        <w:t>在电信行业之外的拓展提供了机遇。</w:t>
      </w:r>
    </w:p>
    <w:p>
      <w:pPr>
        <w:pStyle w:val="Heading2"/>
        <w:spacing w:line="240" w:lineRule="auto" w:before="197"/>
        <w:ind w:right="1662"/>
        <w:jc w:val="left"/>
        <w:rPr>
          <w:b w:val="0"/>
          <w:bCs w:val="0"/>
        </w:rPr>
      </w:pPr>
      <w:r>
        <w:rPr/>
        <w:t>（二）公司面临的市场格局</w:t>
      </w:r>
      <w:r>
        <w:rPr>
          <w:b w:val="0"/>
          <w:bCs w:val="0"/>
        </w:rPr>
      </w:r>
    </w:p>
    <w:p>
      <w:pPr>
        <w:spacing w:line="240" w:lineRule="auto" w:before="7"/>
        <w:rPr>
          <w:rFonts w:ascii="宋体" w:hAnsi="宋体" w:cs="宋体" w:eastAsia="宋体" w:hint="default"/>
          <w:b/>
          <w:bCs/>
          <w:sz w:val="23"/>
          <w:szCs w:val="23"/>
        </w:rPr>
      </w:pPr>
    </w:p>
    <w:p>
      <w:pPr>
        <w:pStyle w:val="BodyText"/>
        <w:spacing w:line="453" w:lineRule="auto"/>
        <w:ind w:left="620" w:right="1785"/>
        <w:jc w:val="left"/>
      </w:pPr>
      <w:r>
        <w:rPr>
          <w:rFonts w:ascii="Arial" w:hAnsi="Arial" w:cs="Arial" w:eastAsia="Arial" w:hint="default"/>
        </w:rPr>
        <w:t>1</w:t>
      </w:r>
      <w:r>
        <w:rPr/>
        <w:t>、行业竞争格局和市场化程度 </w:t>
      </w:r>
      <w:r>
        <w:rPr>
          <w:spacing w:val="-3"/>
        </w:rPr>
        <w:t>目前，国内商业智能行业的竞争情况如下：因技术、研发、资金实力等方面</w:t>
      </w:r>
    </w:p>
    <w:p>
      <w:pPr>
        <w:pStyle w:val="BodyText"/>
        <w:spacing w:line="252" w:lineRule="exact"/>
        <w:ind w:right="1662"/>
        <w:jc w:val="left"/>
      </w:pPr>
      <w:r>
        <w:rPr>
          <w:spacing w:val="-3"/>
        </w:rPr>
        <w:t>的差距，商业智能的工具平台软件市场，基本被国外主流供应商所占据；在商业</w:t>
      </w:r>
    </w:p>
    <w:p>
      <w:pPr>
        <w:pStyle w:val="BodyText"/>
        <w:spacing w:line="240" w:lineRule="auto" w:before="154"/>
        <w:ind w:right="1662"/>
        <w:jc w:val="left"/>
      </w:pPr>
      <w:r>
        <w:rPr/>
        <w:t>智能应用软件市场，国内供应商的优势明显。</w:t>
      </w:r>
    </w:p>
    <w:p>
      <w:pPr>
        <w:spacing w:line="240" w:lineRule="auto" w:before="7"/>
        <w:rPr>
          <w:rFonts w:ascii="宋体" w:hAnsi="宋体" w:cs="宋体" w:eastAsia="宋体" w:hint="default"/>
          <w:sz w:val="23"/>
          <w:szCs w:val="23"/>
        </w:rPr>
      </w:pPr>
    </w:p>
    <w:p>
      <w:pPr>
        <w:pStyle w:val="BodyText"/>
        <w:spacing w:line="451" w:lineRule="auto"/>
        <w:ind w:left="620" w:right="1785"/>
        <w:jc w:val="left"/>
      </w:pPr>
      <w:r>
        <w:rPr/>
        <w:t>（</w:t>
      </w:r>
      <w:r>
        <w:rPr>
          <w:rFonts w:ascii="Arial" w:hAnsi="Arial" w:cs="Arial" w:eastAsia="Arial" w:hint="default"/>
        </w:rPr>
        <w:t>1</w:t>
      </w:r>
      <w:r>
        <w:rPr/>
        <w:t>）工具平台软件市场 </w:t>
      </w:r>
      <w:r>
        <w:rPr>
          <w:spacing w:val="-3"/>
        </w:rPr>
        <w:t>商业智能系统在实际应用中通常与业务结合比较紧密，不同行业的业务差异</w:t>
      </w:r>
    </w:p>
    <w:p>
      <w:pPr>
        <w:pStyle w:val="BodyText"/>
        <w:spacing w:line="254" w:lineRule="exact"/>
        <w:ind w:right="1662"/>
        <w:jc w:val="left"/>
      </w:pPr>
      <w:r>
        <w:rPr>
          <w:spacing w:val="-3"/>
        </w:rPr>
        <w:t>性明显，通常采用解决方案的方式向用户提供服务。国际上从事商业智能系统解</w:t>
      </w:r>
    </w:p>
    <w:p>
      <w:pPr>
        <w:pStyle w:val="BodyText"/>
        <w:spacing w:line="350" w:lineRule="auto" w:before="154"/>
        <w:ind w:right="1662"/>
        <w:jc w:val="left"/>
      </w:pPr>
      <w:r>
        <w:rPr/>
        <w:t>决方案的公司 </w:t>
      </w:r>
      <w:r>
        <w:rPr>
          <w:rFonts w:ascii="Arial" w:hAnsi="Arial" w:cs="Arial" w:eastAsia="Arial" w:hint="default"/>
        </w:rPr>
        <w:t>IBM</w:t>
      </w:r>
      <w:r>
        <w:rPr/>
        <w:t>、</w:t>
      </w:r>
      <w:r>
        <w:rPr>
          <w:rFonts w:ascii="Arial" w:hAnsi="Arial" w:cs="Arial" w:eastAsia="Arial" w:hint="default"/>
        </w:rPr>
        <w:t>Oracle</w:t>
      </w:r>
      <w:r>
        <w:rPr/>
        <w:t>、微软、</w:t>
      </w:r>
      <w:r>
        <w:rPr>
          <w:rFonts w:ascii="Arial" w:hAnsi="Arial" w:cs="Arial" w:eastAsia="Arial" w:hint="default"/>
        </w:rPr>
        <w:t>SAP</w:t>
      </w:r>
      <w:r>
        <w:rPr/>
        <w:t>、</w:t>
      </w:r>
      <w:r>
        <w:rPr>
          <w:rFonts w:ascii="Arial" w:hAnsi="Arial" w:cs="Arial" w:eastAsia="Arial" w:hint="default"/>
        </w:rPr>
        <w:t>TeraData</w:t>
      </w:r>
      <w:r>
        <w:rPr/>
        <w:t>、</w:t>
      </w:r>
      <w:r>
        <w:rPr>
          <w:rFonts w:ascii="Arial" w:hAnsi="Arial" w:cs="Arial" w:eastAsia="Arial" w:hint="default"/>
        </w:rPr>
        <w:t>SAS</w:t>
      </w:r>
      <w:r>
        <w:rPr>
          <w:rFonts w:ascii="Arial" w:hAnsi="Arial" w:cs="Arial" w:eastAsia="Arial" w:hint="default"/>
          <w:spacing w:val="-8"/>
        </w:rPr>
        <w:t> </w:t>
      </w:r>
      <w:r>
        <w:rPr/>
        <w:t>等已经进入国内市 </w:t>
      </w:r>
      <w:r>
        <w:rPr>
          <w:spacing w:val="-3"/>
        </w:rPr>
        <w:t>场，主要提供以工具平台软件为主导的解决方案。这些供应商拥有雄厚的资金和</w:t>
      </w:r>
      <w:r>
        <w:rPr>
          <w:spacing w:val="-111"/>
        </w:rPr>
        <w:t> </w:t>
      </w:r>
      <w:r>
        <w:rPr>
          <w:spacing w:val="-111"/>
        </w:rPr>
      </w:r>
      <w:r>
        <w:rPr>
          <w:spacing w:val="-6"/>
        </w:rPr>
        <w:t>研发实力，主要研发机构在国外，国内分支机构主要负责产品的销售和技术支持，</w:t>
      </w:r>
      <w:r>
        <w:rPr/>
        <w:t> 提供的工具平台软件主要包括数据库平台、</w:t>
      </w:r>
      <w:r>
        <w:rPr>
          <w:rFonts w:ascii="Arial" w:hAnsi="Arial" w:cs="Arial" w:eastAsia="Arial" w:hint="default"/>
        </w:rPr>
        <w:t>OLAP</w:t>
      </w:r>
      <w:r>
        <w:rPr>
          <w:rFonts w:ascii="Arial" w:hAnsi="Arial" w:cs="Arial" w:eastAsia="Arial" w:hint="default"/>
          <w:spacing w:val="-14"/>
        </w:rPr>
        <w:t> </w:t>
      </w:r>
      <w:r>
        <w:rPr>
          <w:spacing w:val="-4"/>
        </w:rPr>
        <w:t>分析工具、报表工具，数据挖</w:t>
      </w:r>
      <w:r>
        <w:rPr/>
        <w:t> </w:t>
      </w:r>
      <w:r>
        <w:rPr>
          <w:spacing w:val="-6"/>
        </w:rPr>
        <w:t>掘工具等。这些供应商尚未完全适应国内的市场环境，虽然提供的软件功能强大，</w:t>
      </w:r>
      <w:r>
        <w:rPr/>
        <w:t> </w:t>
      </w:r>
      <w:r>
        <w:rPr>
          <w:spacing w:val="-3"/>
        </w:rPr>
        <w:t>但对国内用户的本土化需求支持不足，在技术服务、人员规模和服务成本等方面</w:t>
      </w:r>
      <w:r>
        <w:rPr>
          <w:spacing w:val="-111"/>
        </w:rPr>
        <w:t> </w:t>
      </w:r>
      <w:r>
        <w:rPr>
          <w:spacing w:val="-111"/>
        </w:rPr>
      </w:r>
      <w:r>
        <w:rPr/>
        <w:t>并不占优。因此，国际供应商通常选择与国内企业合作的方式为用户提供服务。</w:t>
      </w:r>
    </w:p>
    <w:p>
      <w:pPr>
        <w:pStyle w:val="BodyText"/>
        <w:spacing w:line="451" w:lineRule="auto" w:before="199"/>
        <w:ind w:left="620" w:right="1785"/>
        <w:jc w:val="left"/>
      </w:pPr>
      <w:r>
        <w:rPr/>
        <w:t>（</w:t>
      </w:r>
      <w:r>
        <w:rPr>
          <w:rFonts w:ascii="Arial" w:hAnsi="Arial" w:cs="Arial" w:eastAsia="Arial" w:hint="default"/>
        </w:rPr>
        <w:t>2</w:t>
      </w:r>
      <w:r>
        <w:rPr/>
        <w:t>）应用软件市场 </w:t>
      </w:r>
      <w:r>
        <w:rPr>
          <w:spacing w:val="-3"/>
        </w:rPr>
        <w:t>在商业智能应用软件市场中，电信行业最具代表性。电信行业的信息化程度</w:t>
      </w:r>
    </w:p>
    <w:p>
      <w:pPr>
        <w:pStyle w:val="BodyText"/>
        <w:spacing w:line="257" w:lineRule="exact"/>
        <w:ind w:right="1662"/>
        <w:jc w:val="left"/>
      </w:pPr>
      <w:r>
        <w:rPr>
          <w:spacing w:val="-3"/>
        </w:rPr>
        <w:t>较高，其业务的开展完全依靠大量的信息化业务系统支撑，业务复杂度高，数据</w:t>
      </w:r>
    </w:p>
    <w:p>
      <w:pPr>
        <w:pStyle w:val="BodyText"/>
        <w:spacing w:line="357" w:lineRule="auto" w:before="151"/>
        <w:ind w:right="1662"/>
        <w:jc w:val="left"/>
      </w:pPr>
      <w:r>
        <w:rPr>
          <w:spacing w:val="-3"/>
        </w:rPr>
        <w:t>量大，因此，供应商在商业智能系统的建设中更加注重业务数据梳理、业务分析</w:t>
      </w:r>
      <w:r>
        <w:rPr>
          <w:spacing w:val="-111"/>
        </w:rPr>
        <w:t> </w:t>
      </w:r>
      <w:r>
        <w:rPr>
          <w:spacing w:val="-111"/>
        </w:rPr>
      </w:r>
      <w:r>
        <w:rPr>
          <w:spacing w:val="-3"/>
        </w:rPr>
        <w:t>建模等工作，以解决企业数据孤岛以及经营竞争中的众多业务问题，即更侧重于</w:t>
      </w:r>
      <w:r>
        <w:rPr>
          <w:spacing w:val="-111"/>
        </w:rPr>
        <w:t> </w:t>
      </w:r>
      <w:r>
        <w:rPr>
          <w:spacing w:val="-111"/>
        </w:rPr>
      </w:r>
      <w:r>
        <w:rPr>
          <w:spacing w:val="-6"/>
        </w:rPr>
        <w:t>提供商业智能的整体解决方案。在这方面，国内供应商往往拥有多年的行业经验，</w:t>
      </w:r>
      <w:r>
        <w:rPr>
          <w:spacing w:val="-118"/>
        </w:rPr>
        <w:t> </w:t>
      </w:r>
      <w:r>
        <w:rPr>
          <w:spacing w:val="-118"/>
        </w:rPr>
      </w:r>
      <w:r>
        <w:rPr>
          <w:spacing w:val="-3"/>
        </w:rPr>
        <w:t>对客户需求的理解和把握比较深刻。国内优秀的供应商已经从早期采用国外产品</w:t>
      </w:r>
    </w:p>
    <w:p>
      <w:pPr>
        <w:spacing w:after="0" w:line="357" w:lineRule="auto"/>
        <w:jc w:val="left"/>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357" w:lineRule="auto" w:before="26"/>
        <w:ind w:left="260" w:right="1797"/>
        <w:jc w:val="both"/>
      </w:pPr>
      <w:r>
        <w:rPr>
          <w:spacing w:val="-3"/>
        </w:rPr>
        <w:t>为平台，面向行业或者业务进行二次开发，逐渐发展到自主开发，形成具有自主</w:t>
      </w:r>
      <w:r>
        <w:rPr>
          <w:spacing w:val="-111"/>
        </w:rPr>
        <w:t> </w:t>
      </w:r>
      <w:r>
        <w:rPr>
          <w:spacing w:val="-111"/>
        </w:rPr>
      </w:r>
      <w:r>
        <w:rPr/>
        <w:t>知识产权的产品。</w:t>
      </w:r>
    </w:p>
    <w:p>
      <w:pPr>
        <w:pStyle w:val="BodyText"/>
        <w:spacing w:line="451" w:lineRule="auto" w:before="190"/>
        <w:ind w:left="740" w:right="1785"/>
        <w:jc w:val="left"/>
      </w:pPr>
      <w:r>
        <w:rPr>
          <w:rFonts w:ascii="Arial" w:hAnsi="Arial" w:cs="Arial" w:eastAsia="Arial" w:hint="default"/>
        </w:rPr>
        <w:t>2</w:t>
      </w:r>
      <w:r>
        <w:rPr/>
        <w:t>、行业内的主要企业及公司在行业中的地位 </w:t>
      </w:r>
      <w:r>
        <w:rPr>
          <w:spacing w:val="-3"/>
        </w:rPr>
        <w:t>对于电信业而言，商业智能工具平台软件仍然由国外厂商提供，但在商业智</w:t>
      </w:r>
    </w:p>
    <w:p>
      <w:pPr>
        <w:pStyle w:val="BodyText"/>
        <w:spacing w:line="254" w:lineRule="exact"/>
        <w:ind w:left="260" w:right="0"/>
        <w:jc w:val="both"/>
      </w:pPr>
      <w:r>
        <w:rPr>
          <w:spacing w:val="-3"/>
        </w:rPr>
        <w:t>能应用软件方面，本公司、亚信联创、华为、东软集团、天源迪科、神码思特奇</w:t>
      </w:r>
    </w:p>
    <w:p>
      <w:pPr>
        <w:pStyle w:val="BodyText"/>
        <w:spacing w:line="355" w:lineRule="auto" w:before="154"/>
        <w:ind w:left="260" w:right="1796"/>
        <w:jc w:val="both"/>
      </w:pPr>
      <w:r>
        <w:rPr>
          <w:spacing w:val="-3"/>
        </w:rPr>
        <w:t>等企业在三大电信运营商中占据不同的市场份额。在国内电信企业商业智能领域</w:t>
      </w:r>
      <w:r>
        <w:rPr>
          <w:spacing w:val="-109"/>
        </w:rPr>
        <w:t> </w:t>
      </w:r>
      <w:r>
        <w:rPr>
          <w:spacing w:val="-109"/>
        </w:rPr>
      </w:r>
      <w:r>
        <w:rPr/>
        <w:t>公司处于行业领先地位。</w:t>
      </w:r>
    </w:p>
    <w:p>
      <w:pPr>
        <w:pStyle w:val="Heading2"/>
        <w:spacing w:line="240" w:lineRule="auto" w:before="195"/>
        <w:ind w:left="260" w:right="0"/>
        <w:jc w:val="both"/>
        <w:rPr>
          <w:b w:val="0"/>
          <w:bCs w:val="0"/>
        </w:rPr>
      </w:pPr>
      <w:r>
        <w:rPr/>
        <w:t>（三）公司发展战略规划及</w:t>
      </w:r>
      <w:r>
        <w:rPr>
          <w:spacing w:val="-62"/>
        </w:rPr>
        <w:t> </w:t>
      </w:r>
      <w:r>
        <w:rPr>
          <w:rFonts w:ascii="Arial" w:hAnsi="Arial" w:cs="Arial" w:eastAsia="Arial" w:hint="default"/>
        </w:rPr>
        <w:t>2012</w:t>
      </w:r>
      <w:r>
        <w:rPr>
          <w:rFonts w:ascii="Arial" w:hAnsi="Arial" w:cs="Arial" w:eastAsia="Arial" w:hint="default"/>
          <w:spacing w:val="-10"/>
        </w:rPr>
        <w:t> </w:t>
      </w:r>
      <w:r>
        <w:rPr/>
        <w:t>年经营计划</w:t>
      </w:r>
      <w:r>
        <w:rPr>
          <w:b w:val="0"/>
          <w:bCs w:val="0"/>
        </w:rPr>
      </w:r>
    </w:p>
    <w:p>
      <w:pPr>
        <w:pStyle w:val="BodyText"/>
        <w:spacing w:line="338" w:lineRule="auto" w:before="213"/>
        <w:ind w:left="740" w:right="1785"/>
        <w:jc w:val="left"/>
      </w:pPr>
      <w:r>
        <w:rPr>
          <w:rFonts w:ascii="Arial" w:hAnsi="Arial" w:cs="Arial" w:eastAsia="Arial" w:hint="default"/>
        </w:rPr>
        <w:t>1</w:t>
      </w:r>
      <w:r>
        <w:rPr/>
        <w:t>、未来发展战略规划 </w:t>
      </w:r>
      <w:r>
        <w:rPr>
          <w:spacing w:val="-3"/>
        </w:rPr>
        <w:t>未来三年，公司将继续专注于商业智能软件业务，依托国家鼓励软件产业发</w:t>
      </w:r>
    </w:p>
    <w:p>
      <w:pPr>
        <w:pStyle w:val="BodyText"/>
        <w:spacing w:line="357" w:lineRule="auto" w:before="55"/>
        <w:ind w:left="260" w:right="1797"/>
        <w:jc w:val="both"/>
      </w:pPr>
      <w:r>
        <w:rPr>
          <w:spacing w:val="-3"/>
        </w:rPr>
        <w:t>展的若干政策，紧密跟踪国内外商业智能的技术走向，深入调研国内市场各行业</w:t>
      </w:r>
      <w:r>
        <w:rPr>
          <w:spacing w:val="-111"/>
        </w:rPr>
        <w:t> </w:t>
      </w:r>
      <w:r>
        <w:rPr>
          <w:spacing w:val="-111"/>
        </w:rPr>
      </w:r>
      <w:r>
        <w:rPr>
          <w:spacing w:val="-3"/>
        </w:rPr>
        <w:t>客户的实际需求，充分利用产品、技术、人才、管理、经营模式以及已有的客户</w:t>
      </w:r>
      <w:r>
        <w:rPr>
          <w:spacing w:val="-115"/>
        </w:rPr>
        <w:t> </w:t>
      </w:r>
      <w:r>
        <w:rPr>
          <w:spacing w:val="-115"/>
        </w:rPr>
      </w:r>
      <w:r>
        <w:rPr>
          <w:spacing w:val="-3"/>
        </w:rPr>
        <w:t>优势，不断增强自主创新能力和核心竞争力，扩大产业规模和市场范围，提高市</w:t>
      </w:r>
      <w:r>
        <w:rPr>
          <w:spacing w:val="-111"/>
        </w:rPr>
        <w:t> </w:t>
      </w:r>
      <w:r>
        <w:rPr>
          <w:spacing w:val="-111"/>
        </w:rPr>
      </w:r>
      <w:r>
        <w:rPr/>
        <w:t>场占有率，力争成为中国商业智能软件领域的领军者。</w:t>
      </w:r>
    </w:p>
    <w:p>
      <w:pPr>
        <w:pStyle w:val="BodyText"/>
        <w:spacing w:line="240" w:lineRule="auto" w:before="36"/>
        <w:ind w:left="740" w:right="1662"/>
        <w:jc w:val="left"/>
      </w:pPr>
      <w:r>
        <w:rPr>
          <w:rFonts w:ascii="Arial" w:hAnsi="Arial" w:cs="Arial" w:eastAsia="Arial" w:hint="default"/>
        </w:rPr>
        <w:t>2</w:t>
      </w:r>
      <w:r>
        <w:rPr/>
        <w:t>、</w:t>
      </w:r>
      <w:r>
        <w:rPr>
          <w:rFonts w:ascii="Arial" w:hAnsi="Arial" w:cs="Arial" w:eastAsia="Arial" w:hint="default"/>
        </w:rPr>
        <w:t>2012</w:t>
      </w:r>
      <w:r>
        <w:rPr>
          <w:rFonts w:ascii="Arial" w:hAnsi="Arial" w:cs="Arial" w:eastAsia="Arial" w:hint="default"/>
          <w:spacing w:val="-9"/>
        </w:rPr>
        <w:t> </w:t>
      </w:r>
      <w:r>
        <w:rPr/>
        <w:t>年经营计划</w:t>
      </w:r>
    </w:p>
    <w:p>
      <w:pPr>
        <w:spacing w:line="240" w:lineRule="auto" w:before="6"/>
        <w:rPr>
          <w:rFonts w:ascii="宋体" w:hAnsi="宋体" w:cs="宋体" w:eastAsia="宋体" w:hint="default"/>
          <w:sz w:val="19"/>
          <w:szCs w:val="19"/>
        </w:rPr>
      </w:pPr>
    </w:p>
    <w:tbl>
      <w:tblPr>
        <w:tblW w:w="0" w:type="auto"/>
        <w:jc w:val="left"/>
        <w:tblInd w:w="116" w:type="dxa"/>
        <w:tblLayout w:type="fixed"/>
        <w:tblCellMar>
          <w:top w:w="0" w:type="dxa"/>
          <w:left w:w="0" w:type="dxa"/>
          <w:bottom w:w="0" w:type="dxa"/>
          <w:right w:w="0" w:type="dxa"/>
        </w:tblCellMar>
        <w:tblLook w:val="01E0"/>
      </w:tblPr>
      <w:tblGrid>
        <w:gridCol w:w="1630"/>
        <w:gridCol w:w="1378"/>
        <w:gridCol w:w="5531"/>
      </w:tblGrid>
      <w:tr>
        <w:trPr>
          <w:trHeight w:val="653" w:hRule="exact"/>
        </w:trPr>
        <w:tc>
          <w:tcPr>
            <w:tcW w:w="1630" w:type="dxa"/>
            <w:tcBorders>
              <w:top w:val="single" w:sz="17" w:space="0" w:color="000000"/>
              <w:left w:val="nil" w:sz="6" w:space="0" w:color="auto"/>
              <w:bottom w:val="single" w:sz="4" w:space="0" w:color="000000"/>
              <w:right w:val="single" w:sz="4" w:space="0" w:color="000000"/>
            </w:tcBorders>
          </w:tcPr>
          <w:p>
            <w:pPr>
              <w:pStyle w:val="TableParagraph"/>
              <w:spacing w:line="273" w:lineRule="auto"/>
              <w:ind w:left="609" w:right="165" w:hanging="420"/>
              <w:jc w:val="left"/>
              <w:rPr>
                <w:rFonts w:ascii="黑体" w:hAnsi="黑体" w:cs="黑体" w:eastAsia="黑体" w:hint="default"/>
                <w:sz w:val="21"/>
                <w:szCs w:val="21"/>
              </w:rPr>
            </w:pPr>
            <w:r>
              <w:rPr>
                <w:rFonts w:ascii="黑体" w:hAnsi="黑体" w:cs="黑体" w:eastAsia="黑体" w:hint="default"/>
                <w:b/>
                <w:bCs/>
                <w:sz w:val="21"/>
                <w:szCs w:val="21"/>
              </w:rPr>
              <w:t>收入计划（万</w:t>
            </w:r>
            <w:r>
              <w:rPr>
                <w:rFonts w:ascii="黑体" w:hAnsi="黑体" w:cs="黑体" w:eastAsia="黑体" w:hint="default"/>
                <w:b/>
                <w:bCs/>
                <w:spacing w:val="-104"/>
                <w:sz w:val="21"/>
                <w:szCs w:val="21"/>
              </w:rPr>
              <w:t> </w:t>
            </w:r>
            <w:r>
              <w:rPr>
                <w:rFonts w:ascii="黑体" w:hAnsi="黑体" w:cs="黑体" w:eastAsia="黑体" w:hint="default"/>
                <w:b/>
                <w:bCs/>
                <w:sz w:val="21"/>
                <w:szCs w:val="21"/>
              </w:rPr>
              <w:t>元）</w:t>
            </w:r>
            <w:r>
              <w:rPr>
                <w:rFonts w:ascii="黑体" w:hAnsi="黑体" w:cs="黑体" w:eastAsia="黑体" w:hint="default"/>
                <w:sz w:val="21"/>
                <w:szCs w:val="21"/>
              </w:rPr>
            </w:r>
          </w:p>
        </w:tc>
        <w:tc>
          <w:tcPr>
            <w:tcW w:w="1378" w:type="dxa"/>
            <w:tcBorders>
              <w:top w:val="single" w:sz="17" w:space="0" w:color="000000"/>
              <w:left w:val="single" w:sz="4" w:space="0" w:color="000000"/>
              <w:bottom w:val="single" w:sz="4" w:space="0" w:color="000000"/>
              <w:right w:val="single" w:sz="4" w:space="0" w:color="000000"/>
            </w:tcBorders>
          </w:tcPr>
          <w:p>
            <w:pPr>
              <w:pStyle w:val="TableParagraph"/>
              <w:spacing w:line="273" w:lineRule="auto"/>
              <w:ind w:left="470" w:right="154" w:hanging="315"/>
              <w:jc w:val="left"/>
              <w:rPr>
                <w:rFonts w:ascii="黑体" w:hAnsi="黑体" w:cs="黑体" w:eastAsia="黑体" w:hint="default"/>
                <w:sz w:val="21"/>
                <w:szCs w:val="21"/>
              </w:rPr>
            </w:pPr>
            <w:r>
              <w:rPr>
                <w:rFonts w:ascii="黑体" w:hAnsi="黑体" w:cs="黑体" w:eastAsia="黑体" w:hint="default"/>
                <w:b/>
                <w:bCs/>
                <w:sz w:val="21"/>
                <w:szCs w:val="21"/>
              </w:rPr>
              <w:t>净利润（万</w:t>
            </w:r>
            <w:r>
              <w:rPr>
                <w:rFonts w:ascii="黑体" w:hAnsi="黑体" w:cs="黑体" w:eastAsia="黑体" w:hint="default"/>
                <w:b/>
                <w:bCs/>
                <w:w w:val="100"/>
                <w:sz w:val="21"/>
                <w:szCs w:val="21"/>
              </w:rPr>
              <w:t> </w:t>
            </w:r>
            <w:r>
              <w:rPr>
                <w:rFonts w:ascii="黑体" w:hAnsi="黑体" w:cs="黑体" w:eastAsia="黑体" w:hint="default"/>
                <w:b/>
                <w:bCs/>
                <w:sz w:val="21"/>
                <w:szCs w:val="21"/>
              </w:rPr>
              <w:t>元）</w:t>
            </w:r>
            <w:r>
              <w:rPr>
                <w:rFonts w:ascii="黑体" w:hAnsi="黑体" w:cs="黑体" w:eastAsia="黑体" w:hint="default"/>
                <w:sz w:val="21"/>
                <w:szCs w:val="21"/>
              </w:rPr>
            </w:r>
          </w:p>
        </w:tc>
        <w:tc>
          <w:tcPr>
            <w:tcW w:w="5531"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118"/>
              <w:ind w:left="1046" w:right="0"/>
              <w:jc w:val="left"/>
              <w:rPr>
                <w:rFonts w:ascii="黑体" w:hAnsi="黑体" w:cs="黑体" w:eastAsia="黑体" w:hint="default"/>
                <w:sz w:val="24"/>
                <w:szCs w:val="24"/>
              </w:rPr>
            </w:pPr>
            <w:r>
              <w:rPr>
                <w:rFonts w:ascii="黑体" w:hAnsi="黑体" w:cs="黑体" w:eastAsia="黑体" w:hint="default"/>
                <w:b/>
                <w:bCs/>
                <w:sz w:val="24"/>
                <w:szCs w:val="24"/>
              </w:rPr>
              <w:t>为达目标拟采取的策略和行动</w:t>
            </w:r>
            <w:r>
              <w:rPr>
                <w:rFonts w:ascii="黑体" w:hAnsi="黑体" w:cs="黑体" w:eastAsia="黑体" w:hint="default"/>
                <w:sz w:val="24"/>
                <w:szCs w:val="24"/>
              </w:rPr>
            </w:r>
          </w:p>
        </w:tc>
      </w:tr>
      <w:tr>
        <w:trPr>
          <w:trHeight w:val="3305" w:hRule="exact"/>
        </w:trPr>
        <w:tc>
          <w:tcPr>
            <w:tcW w:w="1630" w:type="dxa"/>
            <w:tcBorders>
              <w:top w:val="single" w:sz="4" w:space="0" w:color="000000"/>
              <w:left w:val="nil" w:sz="6" w:space="0" w:color="auto"/>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24"/>
                <w:szCs w:val="24"/>
              </w:rPr>
            </w:pPr>
            <w:r>
              <w:rPr>
                <w:rFonts w:ascii="Times New Roman"/>
                <w:sz w:val="24"/>
              </w:rPr>
              <w:t>20,000-25,000</w:t>
            </w:r>
          </w:p>
        </w:tc>
        <w:tc>
          <w:tcPr>
            <w:tcW w:w="1378"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6,800-8,000</w:t>
            </w:r>
          </w:p>
        </w:tc>
        <w:tc>
          <w:tcPr>
            <w:tcW w:w="5531"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64"/>
              <w:ind w:left="10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w:t>
            </w:r>
            <w:r>
              <w:rPr>
                <w:rFonts w:ascii="宋体" w:hAnsi="宋体" w:cs="宋体" w:eastAsia="宋体" w:hint="default"/>
                <w:spacing w:val="-15"/>
                <w:sz w:val="21"/>
                <w:szCs w:val="21"/>
              </w:rPr>
              <w:t> </w:t>
            </w:r>
            <w:r>
              <w:rPr>
                <w:rFonts w:ascii="宋体" w:hAnsi="宋体" w:cs="宋体" w:eastAsia="宋体" w:hint="default"/>
                <w:sz w:val="21"/>
                <w:szCs w:val="21"/>
              </w:rPr>
              <w:t>巩固和扩大电信企业市场份额，拓展其他行业领域；</w:t>
            </w:r>
          </w:p>
          <w:p>
            <w:pPr>
              <w:pStyle w:val="TableParagraph"/>
              <w:spacing w:line="240" w:lineRule="auto" w:before="178"/>
              <w:ind w:left="103" w:right="0"/>
              <w:jc w:val="left"/>
              <w:rPr>
                <w:rFonts w:ascii="宋体" w:hAnsi="宋体" w:cs="宋体" w:eastAsia="宋体" w:hint="default"/>
                <w:sz w:val="21"/>
                <w:szCs w:val="21"/>
              </w:rPr>
            </w:pPr>
            <w:r>
              <w:rPr>
                <w:rFonts w:ascii="Arial" w:hAnsi="Arial" w:cs="Arial" w:eastAsia="Arial" w:hint="default"/>
                <w:sz w:val="21"/>
                <w:szCs w:val="21"/>
              </w:rPr>
              <w:t>2</w:t>
            </w: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强化自主创新，保障技术研发；</w:t>
            </w:r>
          </w:p>
          <w:p>
            <w:pPr>
              <w:pStyle w:val="TableParagraph"/>
              <w:spacing w:line="240" w:lineRule="auto" w:before="178"/>
              <w:ind w:left="103" w:right="0"/>
              <w:jc w:val="left"/>
              <w:rPr>
                <w:rFonts w:ascii="宋体" w:hAnsi="宋体" w:cs="宋体" w:eastAsia="宋体" w:hint="default"/>
                <w:sz w:val="21"/>
                <w:szCs w:val="21"/>
              </w:rPr>
            </w:pPr>
            <w:r>
              <w:rPr>
                <w:rFonts w:ascii="Arial" w:hAnsi="Arial" w:cs="Arial" w:eastAsia="Arial" w:hint="default"/>
                <w:sz w:val="21"/>
                <w:szCs w:val="21"/>
              </w:rPr>
              <w:t>3</w:t>
            </w: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提升服务能力，保证服务质量；</w:t>
            </w:r>
          </w:p>
          <w:p>
            <w:pPr>
              <w:pStyle w:val="TableParagraph"/>
              <w:spacing w:line="240" w:lineRule="auto" w:before="178"/>
              <w:ind w:left="103" w:right="0"/>
              <w:jc w:val="left"/>
              <w:rPr>
                <w:rFonts w:ascii="宋体" w:hAnsi="宋体" w:cs="宋体" w:eastAsia="宋体" w:hint="default"/>
                <w:sz w:val="21"/>
                <w:szCs w:val="21"/>
              </w:rPr>
            </w:pPr>
            <w:r>
              <w:rPr>
                <w:rFonts w:ascii="Arial" w:hAnsi="Arial" w:cs="Arial" w:eastAsia="Arial" w:hint="default"/>
                <w:sz w:val="21"/>
                <w:szCs w:val="21"/>
              </w:rPr>
              <w:t>4</w:t>
            </w: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稳步推进募投项目实施；</w:t>
            </w:r>
          </w:p>
          <w:p>
            <w:pPr>
              <w:pStyle w:val="TableParagraph"/>
              <w:spacing w:line="240" w:lineRule="auto" w:before="178"/>
              <w:ind w:left="103" w:right="0"/>
              <w:jc w:val="left"/>
              <w:rPr>
                <w:rFonts w:ascii="宋体" w:hAnsi="宋体" w:cs="宋体" w:eastAsia="宋体" w:hint="default"/>
                <w:sz w:val="21"/>
                <w:szCs w:val="21"/>
              </w:rPr>
            </w:pPr>
            <w:r>
              <w:rPr>
                <w:rFonts w:ascii="Arial" w:hAnsi="Arial" w:cs="Arial" w:eastAsia="Arial" w:hint="default"/>
                <w:sz w:val="21"/>
                <w:szCs w:val="21"/>
              </w:rPr>
              <w:t>5</w:t>
            </w: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建设研发基地，改善工作环境；</w:t>
            </w:r>
          </w:p>
          <w:p>
            <w:pPr>
              <w:pStyle w:val="TableParagraph"/>
              <w:spacing w:line="240" w:lineRule="auto" w:before="178"/>
              <w:ind w:left="103" w:right="0"/>
              <w:jc w:val="left"/>
              <w:rPr>
                <w:rFonts w:ascii="宋体" w:hAnsi="宋体" w:cs="宋体" w:eastAsia="宋体" w:hint="default"/>
                <w:sz w:val="21"/>
                <w:szCs w:val="21"/>
              </w:rPr>
            </w:pPr>
            <w:r>
              <w:rPr>
                <w:rFonts w:ascii="Arial" w:hAnsi="Arial" w:cs="Arial" w:eastAsia="Arial" w:hint="default"/>
                <w:sz w:val="21"/>
                <w:szCs w:val="21"/>
              </w:rPr>
              <w:t>6</w:t>
            </w:r>
            <w:r>
              <w:rPr>
                <w:rFonts w:ascii="宋体" w:hAnsi="宋体" w:cs="宋体" w:eastAsia="宋体" w:hint="default"/>
                <w:sz w:val="21"/>
                <w:szCs w:val="21"/>
              </w:rPr>
              <w:t>、</w:t>
            </w:r>
            <w:r>
              <w:rPr>
                <w:rFonts w:ascii="宋体" w:hAnsi="宋体" w:cs="宋体" w:eastAsia="宋体" w:hint="default"/>
                <w:spacing w:val="-11"/>
                <w:sz w:val="21"/>
                <w:szCs w:val="21"/>
              </w:rPr>
              <w:t> </w:t>
            </w:r>
            <w:r>
              <w:rPr>
                <w:rFonts w:ascii="宋体" w:hAnsi="宋体" w:cs="宋体" w:eastAsia="宋体" w:hint="default"/>
                <w:sz w:val="21"/>
                <w:szCs w:val="21"/>
              </w:rPr>
              <w:t>加强队伍建设，推动企业发展；</w:t>
            </w:r>
          </w:p>
          <w:p>
            <w:pPr>
              <w:pStyle w:val="TableParagraph"/>
              <w:spacing w:line="240" w:lineRule="auto" w:before="158"/>
              <w:ind w:left="103" w:right="0"/>
              <w:jc w:val="left"/>
              <w:rPr>
                <w:rFonts w:ascii="宋体" w:hAnsi="宋体" w:cs="宋体" w:eastAsia="宋体" w:hint="default"/>
                <w:sz w:val="21"/>
                <w:szCs w:val="21"/>
              </w:rPr>
            </w:pPr>
            <w:r>
              <w:rPr>
                <w:rFonts w:ascii="Arial" w:hAnsi="Arial" w:cs="Arial" w:eastAsia="Arial" w:hint="default"/>
                <w:sz w:val="24"/>
                <w:szCs w:val="24"/>
              </w:rPr>
              <w:t>7</w:t>
            </w:r>
            <w:r>
              <w:rPr>
                <w:rFonts w:ascii="宋体" w:hAnsi="宋体" w:cs="宋体" w:eastAsia="宋体" w:hint="default"/>
                <w:sz w:val="24"/>
                <w:szCs w:val="24"/>
              </w:rPr>
              <w:t>、</w:t>
            </w:r>
            <w:r>
              <w:rPr>
                <w:rFonts w:ascii="宋体" w:hAnsi="宋体" w:cs="宋体" w:eastAsia="宋体" w:hint="default"/>
                <w:spacing w:val="-74"/>
                <w:sz w:val="24"/>
                <w:szCs w:val="24"/>
              </w:rPr>
              <w:t> </w:t>
            </w:r>
            <w:r>
              <w:rPr>
                <w:rFonts w:ascii="宋体" w:hAnsi="宋体" w:cs="宋体" w:eastAsia="宋体" w:hint="default"/>
                <w:sz w:val="21"/>
                <w:szCs w:val="21"/>
              </w:rPr>
              <w:t>完善公司治理，力争高质高效。</w:t>
            </w:r>
          </w:p>
        </w:tc>
      </w:tr>
    </w:tbl>
    <w:p>
      <w:pPr>
        <w:pStyle w:val="BodyText"/>
        <w:spacing w:line="348" w:lineRule="auto" w:before="39"/>
        <w:ind w:left="260" w:right="1798" w:firstLine="479"/>
        <w:jc w:val="both"/>
      </w:pPr>
      <w:r>
        <w:rPr/>
        <w:t>公司上述经营目标不代表公司对</w:t>
      </w:r>
      <w:r>
        <w:rPr>
          <w:spacing w:val="-75"/>
        </w:rPr>
        <w:t> </w:t>
      </w:r>
      <w:r>
        <w:rPr>
          <w:rFonts w:ascii="Arial" w:hAnsi="Arial" w:cs="Arial" w:eastAsia="Arial" w:hint="default"/>
        </w:rPr>
        <w:t>2012</w:t>
      </w:r>
      <w:r>
        <w:rPr>
          <w:rFonts w:ascii="Arial" w:hAnsi="Arial" w:cs="Arial" w:eastAsia="Arial" w:hint="default"/>
          <w:spacing w:val="-21"/>
        </w:rPr>
        <w:t> </w:t>
      </w:r>
      <w:r>
        <w:rPr/>
        <w:t>年度的盈利预测，能否实现取决于市 </w:t>
      </w:r>
      <w:r>
        <w:rPr>
          <w:spacing w:val="-3"/>
        </w:rPr>
        <w:t>场状况变化、经营团队的努力程度等多种因素，存在很大的不确定性，请投资者</w:t>
      </w:r>
      <w:r>
        <w:rPr>
          <w:spacing w:val="-111"/>
        </w:rPr>
        <w:t> </w:t>
      </w:r>
      <w:r>
        <w:rPr>
          <w:spacing w:val="-111"/>
        </w:rPr>
      </w:r>
      <w:r>
        <w:rPr/>
        <w:t>特别注意。</w:t>
      </w:r>
    </w:p>
    <w:p>
      <w:pPr>
        <w:spacing w:after="0" w:line="348" w:lineRule="auto"/>
        <w:jc w:val="both"/>
        <w:sectPr>
          <w:pgSz w:w="11910" w:h="16840"/>
          <w:pgMar w:header="877" w:footer="1186" w:top="1100" w:bottom="1380" w:left="1540" w:right="0"/>
        </w:sectPr>
      </w:pPr>
    </w:p>
    <w:p>
      <w:pPr>
        <w:spacing w:line="240" w:lineRule="auto" w:before="7"/>
        <w:rPr>
          <w:rFonts w:ascii="宋体" w:hAnsi="宋体" w:cs="宋体" w:eastAsia="宋体" w:hint="default"/>
          <w:sz w:val="25"/>
          <w:szCs w:val="25"/>
        </w:rPr>
      </w:pPr>
    </w:p>
    <w:p>
      <w:pPr>
        <w:pStyle w:val="BodyText"/>
        <w:spacing w:line="338" w:lineRule="auto" w:before="26"/>
        <w:ind w:right="1789" w:firstLine="479"/>
        <w:jc w:val="both"/>
      </w:pPr>
      <w:r>
        <w:rPr>
          <w:rFonts w:ascii="Arial" w:hAnsi="Arial" w:cs="Arial" w:eastAsia="Arial" w:hint="default"/>
        </w:rPr>
        <w:t>2012</w:t>
      </w:r>
      <w:r>
        <w:rPr>
          <w:rFonts w:ascii="Arial" w:hAnsi="Arial" w:cs="Arial" w:eastAsia="Arial" w:hint="default"/>
          <w:spacing w:val="26"/>
        </w:rPr>
        <w:t> </w:t>
      </w:r>
      <w:r>
        <w:rPr/>
        <w:t>年，公司将围绕</w:t>
      </w:r>
      <w:r>
        <w:rPr>
          <w:rFonts w:ascii="Arial" w:hAnsi="Arial" w:cs="Arial" w:eastAsia="Arial" w:hint="default"/>
        </w:rPr>
        <w:t>“</w:t>
      </w:r>
      <w:r>
        <w:rPr/>
        <w:t>抓研发、强管理、保服务、促发展</w:t>
      </w:r>
      <w:r>
        <w:rPr>
          <w:rFonts w:ascii="Arial" w:hAnsi="Arial" w:cs="Arial" w:eastAsia="Arial" w:hint="default"/>
        </w:rPr>
        <w:t>”</w:t>
      </w:r>
      <w:r>
        <w:rPr/>
        <w:t>的工作方针，将 </w:t>
      </w:r>
      <w:r>
        <w:rPr>
          <w:spacing w:val="9"/>
        </w:rPr>
        <w:t>充分利用自有资金和募集资金保障公司经营的资金需求</w:t>
      </w:r>
      <w:r>
        <w:rPr>
          <w:rFonts w:ascii="Arial" w:hAnsi="Arial" w:cs="Arial" w:eastAsia="Arial" w:hint="default"/>
          <w:spacing w:val="9"/>
        </w:rPr>
        <w:t>,</w:t>
      </w:r>
      <w:r>
        <w:rPr>
          <w:spacing w:val="9"/>
        </w:rPr>
        <w:t>力争完成经营计划目 </w:t>
      </w:r>
      <w:r>
        <w:rPr/>
        <w:t>标。下年度主要重点工作有：</w:t>
      </w:r>
    </w:p>
    <w:p>
      <w:pPr>
        <w:pStyle w:val="BodyText"/>
        <w:spacing w:line="338" w:lineRule="auto" w:before="55"/>
        <w:ind w:left="620" w:right="1785"/>
        <w:jc w:val="left"/>
      </w:pPr>
      <w:r>
        <w:rPr/>
        <w:t>（</w:t>
      </w:r>
      <w:r>
        <w:rPr>
          <w:rFonts w:ascii="Arial" w:hAnsi="Arial" w:cs="Arial" w:eastAsia="Arial" w:hint="default"/>
        </w:rPr>
        <w:t>1</w:t>
      </w:r>
      <w:r>
        <w:rPr/>
        <w:t>）巩固和扩大电信企业市场份额，拓展其他行业领域 </w:t>
      </w:r>
      <w:r>
        <w:rPr>
          <w:spacing w:val="-3"/>
        </w:rPr>
        <w:t>在电信业务领域，公司将继续完善营销体系建设，细化全国各营销机构的岗</w:t>
      </w:r>
    </w:p>
    <w:p>
      <w:pPr>
        <w:pStyle w:val="BodyText"/>
        <w:spacing w:line="357" w:lineRule="auto" w:before="55"/>
        <w:ind w:right="1797"/>
        <w:jc w:val="both"/>
      </w:pPr>
      <w:r>
        <w:rPr>
          <w:spacing w:val="-3"/>
        </w:rPr>
        <w:t>位职能，充实全国营销网络队伍，提升市场营销服务支持力度。在巩固扩大中国</w:t>
      </w:r>
      <w:r>
        <w:rPr>
          <w:spacing w:val="-111"/>
        </w:rPr>
        <w:t> </w:t>
      </w:r>
      <w:r>
        <w:rPr>
          <w:spacing w:val="-111"/>
        </w:rPr>
      </w:r>
      <w:r>
        <w:rPr>
          <w:spacing w:val="-3"/>
        </w:rPr>
        <w:t>联通市场份额的同时，积极扩大中国电信和中国移动市场份额，确保在商业智能</w:t>
      </w:r>
      <w:r>
        <w:rPr>
          <w:spacing w:val="-111"/>
        </w:rPr>
        <w:t> </w:t>
      </w:r>
      <w:r>
        <w:rPr>
          <w:spacing w:val="-111"/>
        </w:rPr>
      </w:r>
      <w:r>
        <w:rPr/>
        <w:t>领域所占市场份额的不断提升。</w:t>
      </w:r>
    </w:p>
    <w:p>
      <w:pPr>
        <w:pStyle w:val="BodyText"/>
        <w:spacing w:line="350" w:lineRule="auto" w:before="37"/>
        <w:ind w:right="1796" w:firstLine="479"/>
        <w:jc w:val="both"/>
      </w:pPr>
      <w:r>
        <w:rPr>
          <w:spacing w:val="-3"/>
        </w:rPr>
        <w:t>在非电信行业领域，公司成立了行业拓展部门，专门负责非电信行业市场营</w:t>
      </w:r>
      <w:r>
        <w:rPr/>
        <w:t> </w:t>
      </w:r>
      <w:r>
        <w:rPr>
          <w:spacing w:val="-3"/>
        </w:rPr>
        <w:t>销、产品设计和技术研发，将积极开展市场调研，市场需求分析以及产品设计和</w:t>
      </w:r>
      <w:r>
        <w:rPr>
          <w:spacing w:val="-111"/>
        </w:rPr>
        <w:t> </w:t>
      </w:r>
      <w:r>
        <w:rPr>
          <w:spacing w:val="-111"/>
        </w:rPr>
      </w:r>
      <w:r>
        <w:rPr/>
        <w:t>技术支持的可行性论证，全力推进公司行业拓展计划，力争在</w:t>
      </w:r>
      <w:r>
        <w:rPr>
          <w:spacing w:val="-74"/>
        </w:rPr>
        <w:t> </w:t>
      </w:r>
      <w:r>
        <w:rPr>
          <w:rFonts w:ascii="Arial" w:hAnsi="Arial" w:cs="Arial" w:eastAsia="Arial" w:hint="default"/>
        </w:rPr>
        <w:t>2012</w:t>
      </w:r>
      <w:r>
        <w:rPr>
          <w:rFonts w:ascii="Arial" w:hAnsi="Arial" w:cs="Arial" w:eastAsia="Arial" w:hint="default"/>
          <w:spacing w:val="-22"/>
        </w:rPr>
        <w:t> </w:t>
      </w:r>
      <w:r>
        <w:rPr/>
        <w:t>年实现非电 信行业业务收入占到业务总收入的</w:t>
      </w:r>
      <w:r>
        <w:rPr>
          <w:spacing w:val="-61"/>
        </w:rPr>
        <w:t> </w:t>
      </w:r>
      <w:r>
        <w:rPr>
          <w:rFonts w:ascii="Arial" w:hAnsi="Arial" w:cs="Arial" w:eastAsia="Arial" w:hint="default"/>
        </w:rPr>
        <w:t>10%</w:t>
      </w:r>
      <w:r>
        <w:rPr/>
        <w:t>。</w:t>
      </w:r>
    </w:p>
    <w:p>
      <w:pPr>
        <w:pStyle w:val="BodyText"/>
        <w:spacing w:line="338" w:lineRule="auto" w:before="13"/>
        <w:ind w:left="620" w:right="1784"/>
        <w:jc w:val="left"/>
      </w:pPr>
      <w:r>
        <w:rPr/>
        <w:t>（</w:t>
      </w:r>
      <w:r>
        <w:rPr>
          <w:rFonts w:ascii="Arial" w:hAnsi="Arial" w:cs="Arial" w:eastAsia="Arial" w:hint="default"/>
        </w:rPr>
        <w:t>2</w:t>
      </w:r>
      <w:r>
        <w:rPr/>
        <w:t>）强化自主创新，保障技术研发 公司十分注重自主创新能力的建设，</w:t>
      </w:r>
      <w:r>
        <w:rPr>
          <w:rFonts w:ascii="Arial" w:hAnsi="Arial" w:cs="Arial" w:eastAsia="Arial" w:hint="default"/>
        </w:rPr>
        <w:t>2012</w:t>
      </w:r>
      <w:r>
        <w:rPr>
          <w:rFonts w:ascii="Arial" w:hAnsi="Arial" w:cs="Arial" w:eastAsia="Arial" w:hint="default"/>
          <w:spacing w:val="21"/>
        </w:rPr>
        <w:t> </w:t>
      </w:r>
      <w:r>
        <w:rPr/>
        <w:t>年，将采取下列措施来保障自主</w:t>
      </w:r>
    </w:p>
    <w:p>
      <w:pPr>
        <w:pStyle w:val="BodyText"/>
        <w:spacing w:line="350" w:lineRule="auto" w:before="27"/>
        <w:ind w:right="1662"/>
        <w:jc w:val="left"/>
      </w:pPr>
      <w:r>
        <w:rPr>
          <w:spacing w:val="-3"/>
        </w:rPr>
        <w:t>创新及研发产品的先进性，保障技术研发的顺利实施：一，公司将加大研发经费</w:t>
      </w:r>
      <w:r>
        <w:rPr>
          <w:spacing w:val="-111"/>
        </w:rPr>
        <w:t> </w:t>
      </w:r>
      <w:r>
        <w:rPr>
          <w:spacing w:val="-111"/>
        </w:rPr>
      </w:r>
      <w:r>
        <w:rPr/>
        <w:t>投入，将不低于年度营业收入的 </w:t>
      </w:r>
      <w:r>
        <w:rPr>
          <w:rFonts w:ascii="Arial" w:hAnsi="Arial" w:cs="Arial" w:eastAsia="Arial" w:hint="default"/>
        </w:rPr>
        <w:t>20%</w:t>
      </w:r>
      <w:r>
        <w:rPr/>
        <w:t>作为研发费用，用于对软件新产品的研发</w:t>
      </w:r>
      <w:r>
        <w:rPr>
          <w:spacing w:val="-104"/>
        </w:rPr>
        <w:t> </w:t>
      </w:r>
      <w:r>
        <w:rPr>
          <w:spacing w:val="-104"/>
        </w:rPr>
      </w:r>
      <w:r>
        <w:rPr/>
        <w:t>和现有软件产品的升级换代；二，公司将与国际知名 </w:t>
      </w:r>
      <w:r>
        <w:rPr>
          <w:rFonts w:ascii="Arial" w:hAnsi="Arial" w:cs="Arial" w:eastAsia="Arial" w:hint="default"/>
        </w:rPr>
        <w:t>IT</w:t>
      </w:r>
      <w:r>
        <w:rPr>
          <w:rFonts w:ascii="Arial" w:hAnsi="Arial" w:cs="Arial" w:eastAsia="Arial" w:hint="default"/>
          <w:spacing w:val="-15"/>
        </w:rPr>
        <w:t> </w:t>
      </w:r>
      <w:r>
        <w:rPr/>
        <w:t>企业、国内著名高校、 </w:t>
      </w:r>
      <w:r>
        <w:rPr>
          <w:spacing w:val="-6"/>
        </w:rPr>
        <w:t>研究所进行合作与交流，将最新技术成果应用到产品研发中；三，以市场为导向，</w:t>
      </w:r>
      <w:r>
        <w:rPr>
          <w:spacing w:val="-118"/>
        </w:rPr>
        <w:t> </w:t>
      </w:r>
      <w:r>
        <w:rPr>
          <w:spacing w:val="-118"/>
        </w:rPr>
      </w:r>
      <w:r>
        <w:rPr>
          <w:spacing w:val="-3"/>
        </w:rPr>
        <w:t>积极追踪国内外商业智能的技术走向，把最优势资源集中在最具潜力、最能提升</w:t>
      </w:r>
      <w:r>
        <w:rPr>
          <w:spacing w:val="-111"/>
        </w:rPr>
        <w:t> </w:t>
      </w:r>
      <w:r>
        <w:rPr>
          <w:spacing w:val="-111"/>
        </w:rPr>
      </w:r>
      <w:r>
        <w:rPr>
          <w:spacing w:val="-3"/>
        </w:rPr>
        <w:t>客户价值的产品上，按照“预研一批、开发一批、实施一批、维护一批”的模式</w:t>
      </w:r>
      <w:r>
        <w:rPr>
          <w:spacing w:val="-110"/>
        </w:rPr>
        <w:t> </w:t>
      </w:r>
      <w:r>
        <w:rPr>
          <w:spacing w:val="-110"/>
        </w:rPr>
      </w:r>
      <w:r>
        <w:rPr/>
        <w:t>确立新产品研发内容，建立产品发展战略规划方案，提升公司持续创新能力。</w:t>
      </w:r>
    </w:p>
    <w:p>
      <w:pPr>
        <w:pStyle w:val="BodyText"/>
        <w:spacing w:line="338" w:lineRule="auto" w:before="43"/>
        <w:ind w:left="620" w:right="1785"/>
        <w:jc w:val="left"/>
      </w:pPr>
      <w:r>
        <w:rPr/>
        <w:t>（</w:t>
      </w:r>
      <w:r>
        <w:rPr>
          <w:rFonts w:ascii="Arial" w:hAnsi="Arial" w:cs="Arial" w:eastAsia="Arial" w:hint="default"/>
        </w:rPr>
        <w:t>3</w:t>
      </w:r>
      <w:r>
        <w:rPr/>
        <w:t>）提升服务能力，保证服务质量 </w:t>
      </w:r>
      <w:r>
        <w:rPr>
          <w:spacing w:val="-3"/>
        </w:rPr>
        <w:t>公司继续在服务方面进行创新与提升，分行业、分区域、分技术工种，细化</w:t>
      </w:r>
    </w:p>
    <w:p>
      <w:pPr>
        <w:pStyle w:val="BodyText"/>
        <w:spacing w:line="348" w:lineRule="auto" w:before="56"/>
        <w:ind w:right="1796"/>
        <w:jc w:val="both"/>
      </w:pPr>
      <w:r>
        <w:rPr/>
        <w:t>面向全国的服务专家团队，为客户提供</w:t>
      </w:r>
      <w:r>
        <w:rPr>
          <w:spacing w:val="-77"/>
        </w:rPr>
        <w:t> </w:t>
      </w:r>
      <w:r>
        <w:rPr>
          <w:rFonts w:ascii="Arial" w:hAnsi="Arial" w:cs="Arial" w:eastAsia="Arial" w:hint="default"/>
        </w:rPr>
        <w:t>7×24</w:t>
      </w:r>
      <w:r>
        <w:rPr>
          <w:rFonts w:ascii="Arial" w:hAnsi="Arial" w:cs="Arial" w:eastAsia="Arial" w:hint="default"/>
          <w:spacing w:val="-24"/>
        </w:rPr>
        <w:t> </w:t>
      </w:r>
      <w:r>
        <w:rPr/>
        <w:t>小时的服务；提升项目中心的综合 </w:t>
      </w:r>
      <w:r>
        <w:rPr>
          <w:spacing w:val="-3"/>
        </w:rPr>
        <w:t>服务能力和指挥协调地位，建立健全一切为一线服务的管理机制；建立更加完善</w:t>
      </w:r>
      <w:r>
        <w:rPr>
          <w:spacing w:val="-111"/>
        </w:rPr>
        <w:t> </w:t>
      </w:r>
      <w:r>
        <w:rPr>
          <w:spacing w:val="-111"/>
        </w:rPr>
      </w:r>
      <w:r>
        <w:rPr/>
        <w:t>的服务监控和考核机制，持续提升客户满意度。</w:t>
      </w:r>
    </w:p>
    <w:p>
      <w:pPr>
        <w:pStyle w:val="BodyText"/>
        <w:spacing w:line="240" w:lineRule="auto" w:before="46"/>
        <w:ind w:left="620" w:right="1662"/>
        <w:jc w:val="left"/>
      </w:pPr>
      <w:r>
        <w:rPr/>
        <w:t>（</w:t>
      </w:r>
      <w:r>
        <w:rPr>
          <w:rFonts w:ascii="Arial" w:hAnsi="Arial" w:cs="Arial" w:eastAsia="Arial" w:hint="default"/>
        </w:rPr>
        <w:t>4</w:t>
      </w:r>
      <w:r>
        <w:rPr/>
        <w:t>）稳步推进募投项目实施</w:t>
      </w:r>
    </w:p>
    <w:p>
      <w:pPr>
        <w:pStyle w:val="BodyText"/>
        <w:spacing w:line="357" w:lineRule="auto" w:before="137"/>
        <w:ind w:right="1789" w:firstLine="479"/>
        <w:jc w:val="both"/>
      </w:pPr>
      <w:r>
        <w:rPr>
          <w:spacing w:val="4"/>
        </w:rPr>
        <w:t>按照公司关于募投项目的实施计划，公司将积极稳步推进募投项目实施进 </w:t>
      </w:r>
      <w:r>
        <w:rPr>
          <w:spacing w:val="-3"/>
        </w:rPr>
        <w:t>度，采购项目研发所需软硬件设备，同时不断补充项目技术人员，全力推进募投</w:t>
      </w:r>
    </w:p>
    <w:p>
      <w:pPr>
        <w:spacing w:after="0" w:line="357" w:lineRule="auto"/>
        <w:jc w:val="both"/>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240" w:lineRule="auto" w:before="26"/>
        <w:ind w:right="0"/>
        <w:jc w:val="both"/>
      </w:pPr>
      <w:r>
        <w:rPr/>
        <w:t>项目的研发，确保募投项目按最新实施计划如期达产增效。</w:t>
      </w:r>
    </w:p>
    <w:p>
      <w:pPr>
        <w:pStyle w:val="BodyText"/>
        <w:spacing w:line="338" w:lineRule="auto" w:before="154"/>
        <w:ind w:left="620" w:right="1785"/>
        <w:jc w:val="left"/>
      </w:pPr>
      <w:r>
        <w:rPr/>
        <w:t>（</w:t>
      </w:r>
      <w:r>
        <w:rPr>
          <w:rFonts w:ascii="Arial" w:hAnsi="Arial" w:cs="Arial" w:eastAsia="Arial" w:hint="default"/>
        </w:rPr>
        <w:t>5</w:t>
      </w:r>
      <w:r>
        <w:rPr/>
        <w:t>）建设研发基地，改善工作环境 </w:t>
      </w:r>
      <w:r>
        <w:rPr>
          <w:spacing w:val="-3"/>
        </w:rPr>
        <w:t>为了满足公司未来发展规划需要，提升技术研发、经营管理的基础环境，降</w:t>
      </w:r>
    </w:p>
    <w:p>
      <w:pPr>
        <w:pStyle w:val="BodyText"/>
        <w:spacing w:line="357" w:lineRule="auto" w:before="55"/>
        <w:ind w:right="1799"/>
        <w:jc w:val="both"/>
      </w:pPr>
      <w:r>
        <w:rPr>
          <w:spacing w:val="-3"/>
        </w:rPr>
        <w:t>低公司内部沟通成本和研发成本，提高研发效率和内部管理效率，公司将使用超</w:t>
      </w:r>
      <w:r>
        <w:rPr>
          <w:spacing w:val="-111"/>
        </w:rPr>
        <w:t> </w:t>
      </w:r>
      <w:r>
        <w:rPr>
          <w:spacing w:val="-111"/>
        </w:rPr>
      </w:r>
      <w:r>
        <w:rPr/>
        <w:t>募资金和部分自有营运资金投资建设研发基地</w:t>
      </w:r>
      <w:r>
        <w:rPr>
          <w:rFonts w:ascii="Arial" w:hAnsi="Arial" w:cs="Arial" w:eastAsia="Arial" w:hint="default"/>
        </w:rPr>
        <w:t>—</w:t>
      </w:r>
      <w:r>
        <w:rPr/>
        <w:t>公司研究发展中心。</w:t>
      </w:r>
    </w:p>
    <w:p>
      <w:pPr>
        <w:pStyle w:val="BodyText"/>
        <w:spacing w:line="240" w:lineRule="auto" w:before="5"/>
        <w:ind w:left="620" w:right="1662"/>
        <w:jc w:val="left"/>
      </w:pPr>
      <w:r>
        <w:rPr/>
        <w:t>（</w:t>
      </w:r>
      <w:r>
        <w:rPr>
          <w:rFonts w:ascii="Arial" w:hAnsi="Arial" w:cs="Arial" w:eastAsia="Arial" w:hint="default"/>
        </w:rPr>
        <w:t>6</w:t>
      </w:r>
      <w:r>
        <w:rPr/>
        <w:t>）加强队伍建设，推动企业发展</w:t>
      </w:r>
    </w:p>
    <w:p>
      <w:pPr>
        <w:pStyle w:val="BodyText"/>
        <w:spacing w:line="345" w:lineRule="auto" w:before="137"/>
        <w:ind w:right="1796" w:firstLine="479"/>
        <w:jc w:val="both"/>
      </w:pPr>
      <w:r>
        <w:rPr>
          <w:spacing w:val="2"/>
        </w:rPr>
        <w:t>公司将采取</w:t>
      </w:r>
      <w:r>
        <w:rPr>
          <w:rFonts w:ascii="Arial" w:hAnsi="Arial" w:cs="Arial" w:eastAsia="Arial" w:hint="default"/>
          <w:spacing w:val="2"/>
        </w:rPr>
        <w:t>“</w:t>
      </w:r>
      <w:r>
        <w:rPr>
          <w:spacing w:val="2"/>
        </w:rPr>
        <w:t>专业知识</w:t>
      </w:r>
      <w:r>
        <w:rPr>
          <w:rFonts w:ascii="Arial" w:hAnsi="Arial" w:cs="Arial" w:eastAsia="Arial" w:hint="default"/>
          <w:spacing w:val="2"/>
        </w:rPr>
        <w:t>+</w:t>
      </w:r>
      <w:r>
        <w:rPr>
          <w:spacing w:val="2"/>
        </w:rPr>
        <w:t>职业技能</w:t>
      </w:r>
      <w:r>
        <w:rPr>
          <w:rFonts w:ascii="Arial" w:hAnsi="Arial" w:cs="Arial" w:eastAsia="Arial" w:hint="default"/>
          <w:spacing w:val="2"/>
        </w:rPr>
        <w:t>”</w:t>
      </w:r>
      <w:r>
        <w:rPr>
          <w:spacing w:val="2"/>
        </w:rPr>
        <w:t>相结合的方式对现有人才进行多层次、全</w:t>
      </w:r>
      <w:r>
        <w:rPr/>
        <w:t> </w:t>
      </w:r>
      <w:r>
        <w:rPr>
          <w:spacing w:val="-1"/>
        </w:rPr>
        <w:t>方位的培训；广开渠道从社会引进职业经理人和</w:t>
      </w:r>
      <w:r>
        <w:rPr>
          <w:rFonts w:ascii="Arial" w:hAnsi="Arial" w:cs="Arial" w:eastAsia="Arial" w:hint="default"/>
          <w:spacing w:val="-1"/>
        </w:rPr>
        <w:t>“</w:t>
      </w:r>
      <w:r>
        <w:rPr>
          <w:spacing w:val="-1"/>
        </w:rPr>
        <w:t>高、精、尖</w:t>
      </w:r>
      <w:r>
        <w:rPr>
          <w:rFonts w:ascii="Arial" w:hAnsi="Arial" w:cs="Arial" w:eastAsia="Arial" w:hint="default"/>
          <w:spacing w:val="-1"/>
        </w:rPr>
        <w:t>”</w:t>
      </w:r>
      <w:r>
        <w:rPr>
          <w:spacing w:val="-1"/>
        </w:rPr>
        <w:t>人才；进一步完善</w:t>
      </w:r>
      <w:r>
        <w:rPr>
          <w:spacing w:val="-100"/>
        </w:rPr>
        <w:t> </w:t>
      </w:r>
      <w:r>
        <w:rPr>
          <w:spacing w:val="-100"/>
        </w:rPr>
      </w:r>
      <w:r>
        <w:rPr>
          <w:spacing w:val="-3"/>
        </w:rPr>
        <w:t>高校毕业生的人才引进计划；健全和完善薪酬和绩效考核制度，制定人才成长计</w:t>
      </w:r>
      <w:r>
        <w:rPr>
          <w:spacing w:val="-111"/>
        </w:rPr>
        <w:t> </w:t>
      </w:r>
      <w:r>
        <w:rPr>
          <w:spacing w:val="-111"/>
        </w:rPr>
      </w:r>
      <w:r>
        <w:rPr/>
        <w:t>划和跟踪评价机制，为优秀人才提供更大的发展空间。</w:t>
      </w:r>
    </w:p>
    <w:p>
      <w:pPr>
        <w:pStyle w:val="BodyText"/>
        <w:spacing w:line="338" w:lineRule="auto" w:before="48"/>
        <w:ind w:left="620" w:right="1785"/>
        <w:jc w:val="left"/>
      </w:pPr>
      <w:r>
        <w:rPr/>
        <w:t>（</w:t>
      </w:r>
      <w:r>
        <w:rPr>
          <w:rFonts w:ascii="Arial" w:hAnsi="Arial" w:cs="Arial" w:eastAsia="Arial" w:hint="default"/>
        </w:rPr>
        <w:t>7</w:t>
      </w:r>
      <w:r>
        <w:rPr/>
        <w:t>）完善公司治理，力争高质高效 </w:t>
      </w:r>
      <w:r>
        <w:rPr>
          <w:spacing w:val="-3"/>
        </w:rPr>
        <w:t>作为成长型企业，公司业务快速扩大，人员规模不断扩张，为实现持续快速</w:t>
      </w:r>
    </w:p>
    <w:p>
      <w:pPr>
        <w:pStyle w:val="BodyText"/>
        <w:spacing w:line="338" w:lineRule="auto" w:before="55"/>
        <w:ind w:right="1796"/>
        <w:jc w:val="both"/>
      </w:pPr>
      <w:r>
        <w:rPr/>
        <w:t>成长，需要不断调整优化管理机制，并完善组织架构，并强化升级</w:t>
      </w:r>
      <w:r>
        <w:rPr>
          <w:spacing w:val="-53"/>
        </w:rPr>
        <w:t> </w:t>
      </w:r>
      <w:r>
        <w:rPr>
          <w:rFonts w:ascii="Arial" w:hAnsi="Arial" w:cs="Arial" w:eastAsia="Arial" w:hint="default"/>
        </w:rPr>
        <w:t>ERP</w:t>
      </w:r>
      <w:r>
        <w:rPr>
          <w:rFonts w:ascii="Arial" w:hAnsi="Arial" w:cs="Arial" w:eastAsia="Arial" w:hint="default"/>
          <w:spacing w:val="-1"/>
        </w:rPr>
        <w:t> </w:t>
      </w:r>
      <w:r>
        <w:rPr/>
        <w:t>系统、 管理辅助系统，使之更好地支持公司管理体系的高效运行。</w:t>
      </w:r>
    </w:p>
    <w:p>
      <w:pPr>
        <w:pStyle w:val="Heading2"/>
        <w:spacing w:line="240" w:lineRule="auto" w:before="132"/>
        <w:ind w:right="0"/>
        <w:jc w:val="both"/>
        <w:rPr>
          <w:b w:val="0"/>
          <w:bCs w:val="0"/>
        </w:rPr>
      </w:pPr>
      <w:r>
        <w:rPr/>
        <w:t>（四）公司未来发展的风险因素分析</w:t>
      </w:r>
      <w:r>
        <w:rPr>
          <w:b w:val="0"/>
          <w:bCs w:val="0"/>
        </w:rPr>
      </w:r>
    </w:p>
    <w:p>
      <w:pPr>
        <w:spacing w:line="240" w:lineRule="auto" w:before="9"/>
        <w:rPr>
          <w:rFonts w:ascii="宋体" w:hAnsi="宋体" w:cs="宋体" w:eastAsia="宋体" w:hint="default"/>
          <w:b/>
          <w:bCs/>
          <w:sz w:val="17"/>
          <w:szCs w:val="17"/>
        </w:rPr>
      </w:pPr>
    </w:p>
    <w:p>
      <w:pPr>
        <w:pStyle w:val="BodyText"/>
        <w:spacing w:line="240" w:lineRule="auto"/>
        <w:ind w:left="620" w:right="1662"/>
        <w:jc w:val="left"/>
      </w:pPr>
      <w:r>
        <w:rPr>
          <w:rFonts w:ascii="Arial" w:hAnsi="Arial" w:cs="Arial" w:eastAsia="Arial" w:hint="default"/>
        </w:rPr>
        <w:t>1</w:t>
      </w:r>
      <w:r>
        <w:rPr/>
        <w:t>、市场竞争风险</w:t>
      </w:r>
    </w:p>
    <w:p>
      <w:pPr>
        <w:pStyle w:val="BodyText"/>
        <w:spacing w:line="348" w:lineRule="auto" w:before="137"/>
        <w:ind w:right="1798" w:firstLine="479"/>
        <w:jc w:val="both"/>
      </w:pPr>
      <w:r>
        <w:rPr/>
        <w:t>公司专注于 </w:t>
      </w:r>
      <w:r>
        <w:rPr>
          <w:rFonts w:ascii="Arial" w:hAnsi="Arial" w:cs="Arial" w:eastAsia="Arial" w:hint="default"/>
        </w:rPr>
        <w:t>BI</w:t>
      </w:r>
      <w:r>
        <w:rPr>
          <w:rFonts w:ascii="Arial" w:hAnsi="Arial" w:cs="Arial" w:eastAsia="Arial" w:hint="default"/>
          <w:spacing w:val="-28"/>
        </w:rPr>
        <w:t> </w:t>
      </w:r>
      <w:r>
        <w:rPr/>
        <w:t>软件的研发和应用，随着市场的变化和客户需求的提高，若 </w:t>
      </w:r>
      <w:r>
        <w:rPr>
          <w:spacing w:val="-3"/>
        </w:rPr>
        <w:t>公司不能在产品研发、技术创新、客户服务等方面进一步增强实力，未来将面临</w:t>
      </w:r>
      <w:r>
        <w:rPr>
          <w:spacing w:val="-111"/>
        </w:rPr>
        <w:t> </w:t>
      </w:r>
      <w:r>
        <w:rPr>
          <w:spacing w:val="-111"/>
        </w:rPr>
      </w:r>
      <w:r>
        <w:rPr/>
        <w:t>更大的竞争压力，面临市场竞争加剧的风险。</w:t>
      </w:r>
    </w:p>
    <w:p>
      <w:pPr>
        <w:pStyle w:val="BodyText"/>
        <w:spacing w:line="357" w:lineRule="auto" w:before="46"/>
        <w:ind w:right="1798" w:firstLine="479"/>
        <w:jc w:val="both"/>
      </w:pPr>
      <w:r>
        <w:rPr>
          <w:spacing w:val="-3"/>
        </w:rPr>
        <w:t>针对以上风险，公司将加强自主创新，不断开发新产品，对原有产品进行升</w:t>
      </w:r>
      <w:r>
        <w:rPr/>
        <w:t> </w:t>
      </w:r>
      <w:r>
        <w:rPr>
          <w:spacing w:val="-3"/>
        </w:rPr>
        <w:t>级换代，以满足客户不断增长的需求，并致力提高服务质量，为客户创造更大的</w:t>
      </w:r>
      <w:r>
        <w:rPr>
          <w:spacing w:val="-111"/>
        </w:rPr>
        <w:t> </w:t>
      </w:r>
      <w:r>
        <w:rPr>
          <w:spacing w:val="-111"/>
        </w:rPr>
      </w:r>
      <w:r>
        <w:rPr/>
        <w:t>价值。</w:t>
      </w:r>
    </w:p>
    <w:p>
      <w:pPr>
        <w:pStyle w:val="BodyText"/>
        <w:spacing w:line="338" w:lineRule="auto" w:before="36"/>
        <w:ind w:left="620" w:right="1785"/>
        <w:jc w:val="left"/>
      </w:pPr>
      <w:r>
        <w:rPr>
          <w:rFonts w:ascii="Arial" w:hAnsi="Arial" w:cs="Arial" w:eastAsia="Arial" w:hint="default"/>
        </w:rPr>
        <w:t>2</w:t>
      </w:r>
      <w:r>
        <w:rPr/>
        <w:t>、客户集中风险 </w:t>
      </w:r>
      <w:r>
        <w:rPr>
          <w:spacing w:val="-3"/>
        </w:rPr>
        <w:t>公司的客户主要集中在电信行业，由于电信行业中国移动、中国联通和中国</w:t>
      </w:r>
    </w:p>
    <w:p>
      <w:pPr>
        <w:pStyle w:val="BodyText"/>
        <w:spacing w:line="357" w:lineRule="auto" w:before="55"/>
        <w:ind w:right="1797"/>
        <w:jc w:val="both"/>
      </w:pPr>
      <w:r>
        <w:rPr>
          <w:spacing w:val="-3"/>
        </w:rPr>
        <w:t>电信三足鼎立，因此客户的总量较少，客户集中度较高。如果未来电信行业的宏</w:t>
      </w:r>
      <w:r>
        <w:rPr>
          <w:spacing w:val="-111"/>
        </w:rPr>
        <w:t> </w:t>
      </w:r>
      <w:r>
        <w:rPr>
          <w:spacing w:val="-111"/>
        </w:rPr>
      </w:r>
      <w:r>
        <w:rPr>
          <w:spacing w:val="-3"/>
        </w:rPr>
        <w:t>观环境发生不可预测的不利变化，或者电信运营商对信息化建设的投资规模大幅</w:t>
      </w:r>
      <w:r>
        <w:rPr>
          <w:spacing w:val="-109"/>
        </w:rPr>
        <w:t> </w:t>
      </w:r>
      <w:r>
        <w:rPr>
          <w:spacing w:val="-109"/>
        </w:rPr>
      </w:r>
      <w:r>
        <w:rPr/>
        <w:t>下降，都将对公司的盈利能力产生风险。</w:t>
      </w:r>
    </w:p>
    <w:p>
      <w:pPr>
        <w:pStyle w:val="BodyText"/>
        <w:spacing w:line="357" w:lineRule="auto" w:before="36"/>
        <w:ind w:right="1796" w:firstLine="479"/>
        <w:jc w:val="both"/>
      </w:pPr>
      <w:r>
        <w:rPr>
          <w:spacing w:val="-3"/>
        </w:rPr>
        <w:t>针对以上风险，公司将加大对非电信行业的开拓力度，依托商业智能应用的</w:t>
      </w:r>
      <w:r>
        <w:rPr/>
        <w:t> </w:t>
      </w:r>
      <w:r>
        <w:rPr>
          <w:spacing w:val="-3"/>
        </w:rPr>
        <w:t>技术和品牌优势，向金融、能源、电力、交通、零售等行业的商业智能应用市场</w:t>
      </w:r>
    </w:p>
    <w:p>
      <w:pPr>
        <w:spacing w:after="0" w:line="357" w:lineRule="auto"/>
        <w:jc w:val="both"/>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240" w:lineRule="auto" w:before="26"/>
        <w:ind w:right="1662"/>
        <w:jc w:val="left"/>
      </w:pPr>
      <w:r>
        <w:rPr/>
        <w:t>渗透。</w:t>
      </w:r>
    </w:p>
    <w:p>
      <w:pPr>
        <w:pStyle w:val="BodyText"/>
        <w:spacing w:line="338" w:lineRule="auto" w:before="154"/>
        <w:ind w:left="620" w:right="1785"/>
        <w:jc w:val="left"/>
      </w:pPr>
      <w:r>
        <w:rPr>
          <w:rFonts w:ascii="Arial" w:hAnsi="Arial" w:cs="Arial" w:eastAsia="Arial" w:hint="default"/>
        </w:rPr>
        <w:t>3</w:t>
      </w:r>
      <w:r>
        <w:rPr/>
        <w:t>、企业管理风险 </w:t>
      </w:r>
      <w:r>
        <w:rPr>
          <w:spacing w:val="-3"/>
        </w:rPr>
        <w:t>随着公司的资产、人员规模的持续扩张，对企业组织模式、管理制度等方面</w:t>
      </w:r>
    </w:p>
    <w:p>
      <w:pPr>
        <w:pStyle w:val="BodyText"/>
        <w:spacing w:line="357" w:lineRule="auto" w:before="55"/>
        <w:ind w:right="1791"/>
        <w:jc w:val="left"/>
      </w:pPr>
      <w:r>
        <w:rPr>
          <w:spacing w:val="-3"/>
        </w:rPr>
        <w:t>提出了更高的要求，如果公司管理水平不能及时适应规模迅速扩张的需要，将削</w:t>
      </w:r>
      <w:r>
        <w:rPr>
          <w:spacing w:val="-111"/>
        </w:rPr>
        <w:t> </w:t>
      </w:r>
      <w:r>
        <w:rPr>
          <w:spacing w:val="-111"/>
        </w:rPr>
      </w:r>
      <w:r>
        <w:rPr/>
        <w:t>弱公司的市场竞争力，存在规模迅速扩张导致的管理风险。</w:t>
      </w:r>
    </w:p>
    <w:p>
      <w:pPr>
        <w:pStyle w:val="BodyText"/>
        <w:spacing w:line="357" w:lineRule="auto" w:before="36"/>
        <w:ind w:right="1801" w:firstLine="479"/>
        <w:jc w:val="both"/>
      </w:pPr>
      <w:r>
        <w:rPr>
          <w:spacing w:val="-3"/>
        </w:rPr>
        <w:t>针对以上风险，公司将加快完善现代企业制度的建设，向社会公开招聘职业</w:t>
      </w:r>
      <w:r>
        <w:rPr/>
        <w:t> 经理人，使企业管理更加制度化、规范化、科学化。</w:t>
      </w:r>
    </w:p>
    <w:p>
      <w:pPr>
        <w:pStyle w:val="BodyText"/>
        <w:spacing w:line="338" w:lineRule="auto" w:before="36"/>
        <w:ind w:left="620" w:right="1662"/>
        <w:jc w:val="left"/>
      </w:pPr>
      <w:r>
        <w:rPr>
          <w:rFonts w:ascii="Arial" w:hAnsi="Arial" w:cs="Arial" w:eastAsia="Arial" w:hint="default"/>
        </w:rPr>
        <w:t>4</w:t>
      </w:r>
      <w:r>
        <w:rPr/>
        <w:t>、专业技术风险 </w:t>
      </w:r>
      <w:r>
        <w:rPr>
          <w:spacing w:val="-7"/>
        </w:rPr>
        <w:t>商业智能应用软件开发技术更新快、研发投入大、市场需求多变，相关产品、</w:t>
      </w:r>
    </w:p>
    <w:p>
      <w:pPr>
        <w:pStyle w:val="BodyText"/>
        <w:spacing w:line="357" w:lineRule="auto" w:before="55"/>
        <w:ind w:right="1662"/>
        <w:jc w:val="left"/>
      </w:pPr>
      <w:r>
        <w:rPr>
          <w:spacing w:val="-6"/>
        </w:rPr>
        <w:t>技术的生命周期逐步缩短。如果公司不能持续、及时地关注技术发展的国际动态，</w:t>
      </w:r>
      <w:r>
        <w:rPr>
          <w:spacing w:val="-118"/>
        </w:rPr>
        <w:t> </w:t>
      </w:r>
      <w:r>
        <w:rPr>
          <w:spacing w:val="-118"/>
        </w:rPr>
      </w:r>
      <w:r>
        <w:rPr>
          <w:spacing w:val="-3"/>
        </w:rPr>
        <w:t>持续研发创新，从而无法进行技术和产品升级换代，现有的技术和产品将面临被</w:t>
      </w:r>
      <w:r>
        <w:rPr>
          <w:spacing w:val="-112"/>
        </w:rPr>
        <w:t> </w:t>
      </w:r>
      <w:r>
        <w:rPr>
          <w:spacing w:val="-112"/>
        </w:rPr>
      </w:r>
      <w:r>
        <w:rPr/>
        <w:t>淘汰的风险。</w:t>
      </w:r>
    </w:p>
    <w:p>
      <w:pPr>
        <w:pStyle w:val="BodyText"/>
        <w:spacing w:line="357" w:lineRule="auto" w:before="36"/>
        <w:ind w:right="1675" w:firstLine="479"/>
        <w:jc w:val="both"/>
      </w:pPr>
      <w:r>
        <w:rPr>
          <w:spacing w:val="-3"/>
        </w:rPr>
        <w:t>针对以上风险，公司将紧密跟踪国内外商业智能的技术走向，深入调研国内</w:t>
      </w:r>
      <w:r>
        <w:rPr/>
        <w:t> </w:t>
      </w:r>
      <w:r>
        <w:rPr>
          <w:spacing w:val="-3"/>
        </w:rPr>
        <w:t>市场各行业客户的实际需求，加大研发费用投入，加强专业人才引进，加深与国</w:t>
      </w:r>
      <w:r>
        <w:rPr>
          <w:spacing w:val="-111"/>
        </w:rPr>
        <w:t> </w:t>
      </w:r>
      <w:r>
        <w:rPr>
          <w:spacing w:val="-111"/>
        </w:rPr>
      </w:r>
      <w:r>
        <w:rPr/>
        <w:t>际知名 </w:t>
      </w:r>
      <w:r>
        <w:rPr>
          <w:rFonts w:ascii="Arial" w:hAnsi="Arial" w:cs="Arial" w:eastAsia="Arial" w:hint="default"/>
        </w:rPr>
        <w:t>IT</w:t>
      </w:r>
      <w:r>
        <w:rPr>
          <w:rFonts w:ascii="Arial" w:hAnsi="Arial" w:cs="Arial" w:eastAsia="Arial" w:hint="default"/>
          <w:spacing w:val="-42"/>
        </w:rPr>
        <w:t> </w:t>
      </w:r>
      <w:r>
        <w:rPr>
          <w:spacing w:val="-3"/>
        </w:rPr>
        <w:t>企业、国内著名高校、研究所的合作与交流，提升公司专业技术水平。</w:t>
      </w:r>
    </w:p>
    <w:p>
      <w:pPr>
        <w:pStyle w:val="BodyText"/>
        <w:spacing w:line="338" w:lineRule="auto" w:before="5"/>
        <w:ind w:left="620" w:right="1785"/>
        <w:jc w:val="left"/>
      </w:pPr>
      <w:r>
        <w:rPr>
          <w:rFonts w:ascii="Arial" w:hAnsi="Arial" w:cs="Arial" w:eastAsia="Arial" w:hint="default"/>
        </w:rPr>
        <w:t>5</w:t>
      </w:r>
      <w:r>
        <w:rPr/>
        <w:t>、人才流失风险 </w:t>
      </w:r>
      <w:r>
        <w:rPr>
          <w:spacing w:val="-3"/>
        </w:rPr>
        <w:t>高素质的软件开发团队是软件企业高效运营和可持续发展的根本保障，也是</w:t>
      </w:r>
    </w:p>
    <w:p>
      <w:pPr>
        <w:pStyle w:val="BodyText"/>
        <w:spacing w:line="350" w:lineRule="auto" w:before="55"/>
        <w:ind w:right="1686"/>
        <w:jc w:val="left"/>
      </w:pPr>
      <w:r>
        <w:rPr>
          <w:spacing w:val="-3"/>
        </w:rPr>
        <w:t>促进软件企业发展的最重要资本。近年来，公司初步建立了合理、健康、稳定的</w:t>
      </w:r>
      <w:r>
        <w:rPr>
          <w:spacing w:val="-111"/>
        </w:rPr>
        <w:t> </w:t>
      </w:r>
      <w:r>
        <w:rPr>
          <w:spacing w:val="-111"/>
        </w:rPr>
      </w:r>
      <w:r>
        <w:rPr/>
        <w:t>人力资源管理模式，构建了一支由高级管理人才和</w:t>
      </w:r>
      <w:r>
        <w:rPr>
          <w:rFonts w:ascii="Arial" w:hAnsi="Arial" w:cs="Arial" w:eastAsia="Arial" w:hint="default"/>
        </w:rPr>
        <w:t>“</w:t>
      </w:r>
      <w:r>
        <w:rPr/>
        <w:t>高、精、尖</w:t>
      </w:r>
      <w:r>
        <w:rPr>
          <w:rFonts w:ascii="Arial" w:hAnsi="Arial" w:cs="Arial" w:eastAsia="Arial" w:hint="default"/>
        </w:rPr>
        <w:t>”</w:t>
      </w:r>
      <w:r>
        <w:rPr/>
        <w:t>技术人才所组成 的经营团队。随着行业竞争的加剧，同行业企业均在吸引和挖掘此类技术人才， 这将对公司构建经营团队带来压力，造成人才流失风险。</w:t>
      </w:r>
    </w:p>
    <w:p>
      <w:pPr>
        <w:pStyle w:val="BodyText"/>
        <w:spacing w:line="348" w:lineRule="auto" w:before="43"/>
        <w:ind w:right="1796" w:firstLine="479"/>
        <w:jc w:val="both"/>
      </w:pPr>
      <w:r>
        <w:rPr>
          <w:spacing w:val="-3"/>
        </w:rPr>
        <w:t>针对以上风险，公司实施了</w:t>
      </w:r>
      <w:r>
        <w:rPr>
          <w:rFonts w:ascii="Arial" w:hAnsi="Arial" w:cs="Arial" w:eastAsia="Arial" w:hint="default"/>
          <w:spacing w:val="-3"/>
        </w:rPr>
        <w:t>“</w:t>
      </w:r>
      <w:r>
        <w:rPr>
          <w:spacing w:val="-3"/>
        </w:rPr>
        <w:t>留住人才</w:t>
      </w:r>
      <w:r>
        <w:rPr>
          <w:rFonts w:ascii="Arial" w:hAnsi="Arial" w:cs="Arial" w:eastAsia="Arial" w:hint="default"/>
          <w:spacing w:val="-3"/>
        </w:rPr>
        <w:t>”</w:t>
      </w:r>
      <w:r>
        <w:rPr>
          <w:spacing w:val="-3"/>
        </w:rPr>
        <w:t>计划，建立了</w:t>
      </w:r>
      <w:r>
        <w:rPr>
          <w:rFonts w:ascii="Arial" w:hAnsi="Arial" w:cs="Arial" w:eastAsia="Arial" w:hint="default"/>
          <w:spacing w:val="-3"/>
        </w:rPr>
        <w:t>“</w:t>
      </w:r>
      <w:r>
        <w:rPr>
          <w:spacing w:val="-3"/>
        </w:rPr>
        <w:t>递进式培养、岗位人员</w:t>
      </w:r>
      <w:r>
        <w:rPr/>
        <w:t> 互换、人尽其能</w:t>
      </w:r>
      <w:r>
        <w:rPr>
          <w:rFonts w:ascii="Arial" w:hAnsi="Arial" w:cs="Arial" w:eastAsia="Arial" w:hint="default"/>
        </w:rPr>
        <w:t>”</w:t>
      </w:r>
      <w:r>
        <w:rPr/>
        <w:t>的人才建设工作机制，以机制留住人才；制订了完善的绩效考</w:t>
      </w:r>
      <w:r>
        <w:rPr>
          <w:spacing w:val="-64"/>
        </w:rPr>
        <w:t> </w:t>
      </w:r>
      <w:r>
        <w:rPr>
          <w:spacing w:val="-64"/>
        </w:rPr>
      </w:r>
      <w:r>
        <w:rPr>
          <w:spacing w:val="-3"/>
        </w:rPr>
        <w:t>核制度，根据绩效提升技术人员薪酬，以薪酬留住人才；积极创造良好的企业文</w:t>
      </w:r>
      <w:r>
        <w:rPr>
          <w:spacing w:val="-111"/>
        </w:rPr>
        <w:t> </w:t>
      </w:r>
      <w:r>
        <w:rPr>
          <w:spacing w:val="-111"/>
        </w:rPr>
      </w:r>
      <w:r>
        <w:rPr>
          <w:spacing w:val="-3"/>
        </w:rPr>
        <w:t>化，通过科学管理、文化融合、多重激励和职业生涯培训等方式，以发展留住人</w:t>
      </w:r>
      <w:r>
        <w:rPr>
          <w:spacing w:val="-111"/>
        </w:rPr>
        <w:t> </w:t>
      </w:r>
      <w:r>
        <w:rPr>
          <w:spacing w:val="-111"/>
        </w:rPr>
      </w:r>
      <w:r>
        <w:rPr/>
        <w:t>才。</w:t>
      </w:r>
    </w:p>
    <w:p>
      <w:pPr>
        <w:pStyle w:val="Heading2"/>
        <w:spacing w:line="240" w:lineRule="auto" w:before="122"/>
        <w:ind w:right="1662"/>
        <w:jc w:val="left"/>
        <w:rPr>
          <w:b w:val="0"/>
          <w:bCs w:val="0"/>
        </w:rPr>
      </w:pPr>
      <w:r>
        <w:rPr/>
        <w:t>（五）公司的发展机遇与挑战</w:t>
      </w:r>
      <w:r>
        <w:rPr>
          <w:b w:val="0"/>
          <w:bCs w:val="0"/>
        </w:rPr>
      </w:r>
    </w:p>
    <w:p>
      <w:pPr>
        <w:spacing w:line="240" w:lineRule="auto" w:before="8"/>
        <w:rPr>
          <w:rFonts w:ascii="宋体" w:hAnsi="宋体" w:cs="宋体" w:eastAsia="宋体" w:hint="default"/>
          <w:b/>
          <w:bCs/>
          <w:sz w:val="17"/>
          <w:szCs w:val="17"/>
        </w:rPr>
      </w:pPr>
    </w:p>
    <w:p>
      <w:pPr>
        <w:pStyle w:val="BodyText"/>
        <w:spacing w:line="338" w:lineRule="auto"/>
        <w:ind w:left="620" w:right="1785"/>
        <w:jc w:val="left"/>
      </w:pPr>
      <w:r>
        <w:rPr>
          <w:rFonts w:ascii="Arial" w:hAnsi="Arial" w:cs="Arial" w:eastAsia="Arial" w:hint="default"/>
        </w:rPr>
        <w:t>1</w:t>
      </w:r>
      <w:r>
        <w:rPr/>
        <w:t>、发展机遇 </w:t>
      </w:r>
      <w:r>
        <w:rPr>
          <w:spacing w:val="-3"/>
        </w:rPr>
        <w:t>软件产业作为我国的基础性、战略性产业，在促进国民经济和社会发展中占</w:t>
      </w:r>
    </w:p>
    <w:p>
      <w:pPr>
        <w:spacing w:after="0" w:line="338" w:lineRule="auto"/>
        <w:jc w:val="left"/>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350" w:lineRule="auto" w:before="26"/>
        <w:ind w:right="1799"/>
        <w:jc w:val="both"/>
      </w:pPr>
      <w:r>
        <w:rPr>
          <w:spacing w:val="-3"/>
        </w:rPr>
        <w:t>有重要的地位。近年来，国家陆续出台了一系列法规和政策，从投融资体制、税</w:t>
      </w:r>
      <w:r>
        <w:rPr>
          <w:spacing w:val="-111"/>
        </w:rPr>
        <w:t> </w:t>
      </w:r>
      <w:r>
        <w:rPr>
          <w:spacing w:val="-111"/>
        </w:rPr>
      </w:r>
      <w:r>
        <w:rPr>
          <w:spacing w:val="-3"/>
        </w:rPr>
        <w:t>收、产业技术等多方面为软件产业发展提供了政策保障和扶持，营造了良好的发</w:t>
      </w:r>
      <w:r>
        <w:rPr>
          <w:spacing w:val="-111"/>
        </w:rPr>
        <w:t> </w:t>
      </w:r>
      <w:r>
        <w:rPr>
          <w:spacing w:val="-111"/>
        </w:rPr>
      </w:r>
      <w:r>
        <w:rPr/>
        <w:t>展环境。</w:t>
      </w:r>
      <w:r>
        <w:rPr>
          <w:rFonts w:ascii="Arial" w:hAnsi="Arial" w:cs="Arial" w:eastAsia="Arial" w:hint="default"/>
        </w:rPr>
        <w:t>BI</w:t>
      </w:r>
      <w:r>
        <w:rPr>
          <w:rFonts w:ascii="Arial" w:hAnsi="Arial" w:cs="Arial" w:eastAsia="Arial" w:hint="default"/>
          <w:spacing w:val="14"/>
        </w:rPr>
        <w:t> </w:t>
      </w:r>
      <w:r>
        <w:rPr/>
        <w:t>软件行业属于国家产业政策支持的重点行业，国家产业政策的支持</w:t>
      </w:r>
      <w:r>
        <w:rPr>
          <w:spacing w:val="-118"/>
        </w:rPr>
        <w:t> </w:t>
      </w:r>
      <w:r>
        <w:rPr>
          <w:spacing w:val="-118"/>
        </w:rPr>
      </w:r>
      <w:r>
        <w:rPr/>
        <w:t>对公司未来财务状况和盈利能力影响较大。</w:t>
      </w:r>
    </w:p>
    <w:p>
      <w:pPr>
        <w:pStyle w:val="BodyText"/>
        <w:spacing w:line="350" w:lineRule="auto" w:before="43"/>
        <w:ind w:right="1790" w:firstLine="479"/>
        <w:jc w:val="both"/>
      </w:pPr>
      <w:r>
        <w:rPr>
          <w:spacing w:val="4"/>
        </w:rPr>
        <w:t>对商业智能接受程度的提高使得电信领域进一步提高了对商业智能的认可 </w:t>
      </w:r>
      <w:r>
        <w:rPr/>
        <w:t>程度，加大了对商业智能的投资规模及其在 </w:t>
      </w:r>
      <w:r>
        <w:rPr>
          <w:rFonts w:ascii="Arial" w:hAnsi="Arial" w:cs="Arial" w:eastAsia="Arial" w:hint="default"/>
        </w:rPr>
        <w:t>IT</w:t>
      </w:r>
      <w:r>
        <w:rPr>
          <w:rFonts w:ascii="Arial" w:hAnsi="Arial" w:cs="Arial" w:eastAsia="Arial" w:hint="default"/>
          <w:spacing w:val="-15"/>
        </w:rPr>
        <w:t> </w:t>
      </w:r>
      <w:r>
        <w:rPr/>
        <w:t>投资中的比例。随着电信运营商 </w:t>
      </w:r>
      <w:r>
        <w:rPr>
          <w:spacing w:val="-3"/>
        </w:rPr>
        <w:t>使用数据挖掘来支撑精细化管理和精细化营销理念的深入，在商业智能应用系统</w:t>
      </w:r>
      <w:r>
        <w:rPr>
          <w:spacing w:val="-109"/>
        </w:rPr>
        <w:t> </w:t>
      </w:r>
      <w:r>
        <w:rPr>
          <w:spacing w:val="-109"/>
        </w:rPr>
      </w:r>
      <w:r>
        <w:rPr/>
        <w:t>方面的投资将大幅增加，这对公司未来财务状况和盈利能力影响重大。</w:t>
      </w:r>
    </w:p>
    <w:p>
      <w:pPr>
        <w:pStyle w:val="BodyText"/>
        <w:spacing w:line="357" w:lineRule="auto" w:before="44"/>
        <w:ind w:right="1662" w:firstLine="479"/>
        <w:jc w:val="left"/>
      </w:pPr>
      <w:r>
        <w:rPr>
          <w:spacing w:val="-3"/>
        </w:rPr>
        <w:t>商业智能应用系统在电信领域取得的成功带动了其他行业、企业对于精细化</w:t>
      </w:r>
      <w:r>
        <w:rPr/>
        <w:t> </w:t>
      </w:r>
      <w:r>
        <w:rPr>
          <w:spacing w:val="-6"/>
        </w:rPr>
        <w:t>管理和精细化营销的需求，金融、能源、新闻出版业、零售等行业对于数据平台、</w:t>
      </w:r>
      <w:r>
        <w:rPr/>
        <w:t> </w:t>
      </w:r>
      <w:r>
        <w:rPr>
          <w:spacing w:val="-3"/>
        </w:rPr>
        <w:t>数据仓库解决方案的需求逐渐释放。公司在电信领域取得的成功经验、技术水平</w:t>
      </w:r>
      <w:r>
        <w:rPr>
          <w:spacing w:val="-112"/>
        </w:rPr>
        <w:t> </w:t>
      </w:r>
      <w:r>
        <w:rPr>
          <w:spacing w:val="-112"/>
        </w:rPr>
      </w:r>
      <w:r>
        <w:rPr/>
        <w:t>和品牌优势，将为公司拓展其他领域奠定坚实的基础。</w:t>
      </w:r>
    </w:p>
    <w:p>
      <w:pPr>
        <w:pStyle w:val="BodyText"/>
        <w:spacing w:line="338" w:lineRule="auto" w:before="36"/>
        <w:ind w:left="620" w:right="1785"/>
        <w:jc w:val="left"/>
      </w:pPr>
      <w:r>
        <w:rPr>
          <w:rFonts w:ascii="Arial" w:hAnsi="Arial" w:cs="Arial" w:eastAsia="Arial" w:hint="default"/>
        </w:rPr>
        <w:t>2</w:t>
      </w:r>
      <w:r>
        <w:rPr/>
        <w:t>、面临挑战 </w:t>
      </w:r>
      <w:r>
        <w:rPr>
          <w:spacing w:val="-3"/>
        </w:rPr>
        <w:t>国内商业智能领域的大规模行业应用目前还处于起步阶段，完整的深层应用</w:t>
      </w:r>
    </w:p>
    <w:p>
      <w:pPr>
        <w:pStyle w:val="BodyText"/>
        <w:spacing w:line="357" w:lineRule="auto" w:before="55"/>
        <w:ind w:right="1799"/>
        <w:jc w:val="both"/>
      </w:pPr>
      <w:r>
        <w:rPr>
          <w:spacing w:val="-3"/>
        </w:rPr>
        <w:t>产业链尚未形成，为保持公司的快速健康发展，需要投入大量的研发资金来支撑</w:t>
      </w:r>
      <w:r>
        <w:rPr>
          <w:spacing w:val="-111"/>
        </w:rPr>
        <w:t> </w:t>
      </w:r>
      <w:r>
        <w:rPr>
          <w:spacing w:val="-111"/>
        </w:rPr>
      </w:r>
      <w:r>
        <w:rPr>
          <w:spacing w:val="-3"/>
        </w:rPr>
        <w:t>公司核心产品的研发，提升公司在市场上的核心竞争力，研发过程管控和有效性</w:t>
      </w:r>
      <w:r>
        <w:rPr>
          <w:spacing w:val="-111"/>
        </w:rPr>
        <w:t> </w:t>
      </w:r>
      <w:r>
        <w:rPr>
          <w:spacing w:val="-111"/>
        </w:rPr>
      </w:r>
      <w:r>
        <w:rPr/>
        <w:t>是目前公司发展面临的主要困难。</w:t>
      </w:r>
    </w:p>
    <w:p>
      <w:pPr>
        <w:pStyle w:val="BodyText"/>
        <w:spacing w:line="348" w:lineRule="auto" w:before="36"/>
        <w:ind w:right="1796" w:firstLine="479"/>
        <w:jc w:val="both"/>
      </w:pPr>
      <w:r>
        <w:rPr>
          <w:spacing w:val="-1"/>
        </w:rPr>
        <w:t>商业智能领域属于新兴的信息产业领域，专业人才尤其是</w:t>
      </w:r>
      <w:r>
        <w:rPr>
          <w:rFonts w:ascii="Arial" w:hAnsi="Arial" w:cs="Arial" w:eastAsia="Arial" w:hint="default"/>
          <w:spacing w:val="-1"/>
        </w:rPr>
        <w:t>“</w:t>
      </w:r>
      <w:r>
        <w:rPr>
          <w:spacing w:val="-1"/>
        </w:rPr>
        <w:t>高、精、尖</w:t>
      </w:r>
      <w:r>
        <w:rPr>
          <w:rFonts w:ascii="Arial" w:hAnsi="Arial" w:cs="Arial" w:eastAsia="Arial" w:hint="default"/>
          <w:spacing w:val="-1"/>
        </w:rPr>
        <w:t>”</w:t>
      </w:r>
      <w:r>
        <w:rPr>
          <w:spacing w:val="-1"/>
        </w:rPr>
        <w:t>人才</w:t>
      </w:r>
      <w:r>
        <w:rPr/>
        <w:t> </w:t>
      </w:r>
      <w:r>
        <w:rPr>
          <w:spacing w:val="-3"/>
        </w:rPr>
        <w:t>比较匮乏，根据公司未来的发展战略，专业的管理人才、高端的技术人才需求压</w:t>
      </w:r>
      <w:r>
        <w:rPr>
          <w:spacing w:val="-111"/>
        </w:rPr>
        <w:t> </w:t>
      </w:r>
      <w:r>
        <w:rPr>
          <w:spacing w:val="-111"/>
        </w:rPr>
      </w:r>
      <w:r>
        <w:rPr/>
        <w:t>力比较大，公司需要在经营团队建设上投入更多的工作。</w:t>
      </w:r>
    </w:p>
    <w:p>
      <w:pPr>
        <w:pStyle w:val="Heading2"/>
        <w:spacing w:line="240" w:lineRule="auto" w:before="122"/>
        <w:ind w:right="0"/>
        <w:jc w:val="both"/>
        <w:rPr>
          <w:b w:val="0"/>
          <w:bCs w:val="0"/>
        </w:rPr>
      </w:pPr>
      <w:r>
        <w:rPr/>
        <w:t>三、报告期内公司投资情况</w:t>
      </w:r>
      <w:r>
        <w:rPr>
          <w:b w:val="0"/>
          <w:bCs w:val="0"/>
        </w:rPr>
      </w:r>
    </w:p>
    <w:p>
      <w:pPr>
        <w:spacing w:line="240" w:lineRule="auto" w:before="7"/>
        <w:rPr>
          <w:rFonts w:ascii="宋体" w:hAnsi="宋体" w:cs="宋体" w:eastAsia="宋体" w:hint="default"/>
          <w:b/>
          <w:bCs/>
          <w:sz w:val="21"/>
          <w:szCs w:val="21"/>
        </w:rPr>
      </w:pPr>
    </w:p>
    <w:p>
      <w:pPr>
        <w:spacing w:after="0" w:line="240" w:lineRule="auto"/>
        <w:rPr>
          <w:rFonts w:ascii="宋体" w:hAnsi="宋体" w:cs="宋体" w:eastAsia="宋体" w:hint="default"/>
          <w:sz w:val="21"/>
          <w:szCs w:val="21"/>
        </w:rPr>
        <w:sectPr>
          <w:pgSz w:w="11910" w:h="16840"/>
          <w:pgMar w:header="877" w:footer="1186" w:top="1100" w:bottom="1380" w:left="1660" w:right="0"/>
        </w:sectPr>
      </w:pPr>
    </w:p>
    <w:p>
      <w:pPr>
        <w:pStyle w:val="BodyText"/>
        <w:spacing w:line="240" w:lineRule="auto" w:before="26"/>
        <w:ind w:right="-19"/>
        <w:jc w:val="left"/>
      </w:pPr>
      <w:r>
        <w:rPr/>
        <w:t>（一）</w:t>
      </w:r>
      <w:r>
        <w:rPr>
          <w:spacing w:val="-1"/>
        </w:rPr>
        <w:t> </w:t>
      </w:r>
      <w:r>
        <w:rPr/>
        <w:t>募集资金投资项目</w:t>
      </w:r>
    </w:p>
    <w:p>
      <w:pPr>
        <w:pStyle w:val="BodyText"/>
        <w:spacing w:line="240" w:lineRule="auto" w:before="154"/>
        <w:ind w:right="-19"/>
        <w:jc w:val="left"/>
      </w:pPr>
      <w:r>
        <w:rPr>
          <w:rFonts w:ascii="Times New Roman" w:hAnsi="Times New Roman" w:cs="Times New Roman" w:eastAsia="Times New Roman" w:hint="default"/>
        </w:rPr>
        <w:t>1</w:t>
      </w:r>
      <w:r>
        <w:rPr/>
        <w:t>、</w:t>
      </w:r>
      <w:r>
        <w:rPr>
          <w:spacing w:val="-61"/>
        </w:rPr>
        <w:t> </w:t>
      </w:r>
      <w:r>
        <w:rPr/>
        <w:t>募集资金实际使用情况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40"/>
          <w:pgMar w:top="1100" w:bottom="1380" w:left="1660" w:right="0"/>
          <w:cols w:num="2" w:equalWidth="0">
            <w:col w:w="2961" w:space="4298"/>
            <w:col w:w="2991"/>
          </w:cols>
        </w:sectPr>
      </w:pPr>
    </w:p>
    <w:p>
      <w:pPr>
        <w:spacing w:line="240" w:lineRule="auto" w:before="10"/>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1477"/>
        <w:gridCol w:w="431"/>
        <w:gridCol w:w="765"/>
        <w:gridCol w:w="787"/>
        <w:gridCol w:w="762"/>
        <w:gridCol w:w="156"/>
        <w:gridCol w:w="621"/>
        <w:gridCol w:w="701"/>
        <w:gridCol w:w="881"/>
        <w:gridCol w:w="148"/>
        <w:gridCol w:w="434"/>
        <w:gridCol w:w="510"/>
        <w:gridCol w:w="682"/>
      </w:tblGrid>
      <w:tr>
        <w:trPr>
          <w:trHeight w:val="322" w:hRule="exact"/>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791"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705" w:type="dxa"/>
            <w:gridSpan w:val="3"/>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left="935" w:right="0"/>
              <w:jc w:val="left"/>
              <w:rPr>
                <w:rFonts w:ascii="Times New Roman" w:hAnsi="Times New Roman" w:cs="Times New Roman" w:eastAsia="Times New Roman" w:hint="default"/>
                <w:sz w:val="18"/>
                <w:szCs w:val="18"/>
              </w:rPr>
            </w:pPr>
            <w:r>
              <w:rPr>
                <w:rFonts w:ascii="Times New Roman"/>
                <w:sz w:val="18"/>
              </w:rPr>
              <w:t>56,334.34</w:t>
            </w:r>
          </w:p>
        </w:tc>
        <w:tc>
          <w:tcPr>
            <w:tcW w:w="2350"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1625" w:type="dxa"/>
            <w:gridSpan w:val="3"/>
            <w:vMerge w:val="restart"/>
            <w:tcBorders>
              <w:top w:val="single" w:sz="4" w:space="0" w:color="000000"/>
              <w:left w:val="single" w:sz="10"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950" w:right="0"/>
              <w:jc w:val="left"/>
              <w:rPr>
                <w:rFonts w:ascii="Times New Roman" w:hAnsi="Times New Roman" w:cs="Times New Roman" w:eastAsia="Times New Roman" w:hint="default"/>
                <w:sz w:val="18"/>
                <w:szCs w:val="18"/>
              </w:rPr>
            </w:pPr>
            <w:r>
              <w:rPr>
                <w:rFonts w:ascii="Times New Roman"/>
                <w:sz w:val="18"/>
              </w:rPr>
              <w:t>9,601.21</w:t>
            </w:r>
          </w:p>
        </w:tc>
      </w:tr>
      <w:tr>
        <w:trPr>
          <w:trHeight w:val="312" w:hRule="exact"/>
        </w:trPr>
        <w:tc>
          <w:tcPr>
            <w:tcW w:w="267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1240" w:right="69" w:hanging="1169"/>
              <w:jc w:val="left"/>
              <w:rPr>
                <w:rFonts w:ascii="宋体" w:hAnsi="宋体" w:cs="宋体" w:eastAsia="宋体" w:hint="default"/>
                <w:sz w:val="18"/>
                <w:szCs w:val="18"/>
              </w:rPr>
            </w:pPr>
            <w:r>
              <w:rPr>
                <w:rFonts w:ascii="宋体" w:hAnsi="宋体" w:cs="宋体" w:eastAsia="宋体" w:hint="default"/>
                <w:sz w:val="18"/>
                <w:szCs w:val="18"/>
              </w:rPr>
              <w:t>报告期内变更用途的募集资金总 额</w:t>
            </w:r>
          </w:p>
        </w:tc>
        <w:tc>
          <w:tcPr>
            <w:tcW w:w="1705" w:type="dxa"/>
            <w:gridSpan w:val="3"/>
            <w:vMerge w:val="restart"/>
            <w:tcBorders>
              <w:top w:val="single" w:sz="4" w:space="0" w:color="000000"/>
              <w:left w:val="single" w:sz="9" w:space="0" w:color="DCDCDC"/>
              <w:right w:val="single" w:sz="10" w:space="0" w:color="DCDCDC"/>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2350"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173"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1625" w:type="dxa"/>
            <w:gridSpan w:val="3"/>
            <w:vMerge/>
            <w:tcBorders>
              <w:left w:val="single" w:sz="10" w:space="0" w:color="DCDCDC"/>
              <w:right w:val="single" w:sz="4" w:space="0" w:color="000000"/>
            </w:tcBorders>
          </w:tcPr>
          <w:p>
            <w:pPr/>
          </w:p>
        </w:tc>
      </w:tr>
      <w:tr>
        <w:trPr>
          <w:trHeight w:val="323" w:hRule="exact"/>
        </w:trPr>
        <w:tc>
          <w:tcPr>
            <w:tcW w:w="2673" w:type="dxa"/>
            <w:gridSpan w:val="3"/>
            <w:vMerge/>
            <w:tcBorders>
              <w:left w:val="single" w:sz="4" w:space="0" w:color="000000"/>
              <w:bottom w:val="single" w:sz="4" w:space="0" w:color="000000"/>
              <w:right w:val="single" w:sz="4" w:space="0" w:color="000000"/>
            </w:tcBorders>
            <w:shd w:val="clear" w:color="auto" w:fill="DCDCDC"/>
          </w:tcPr>
          <w:p>
            <w:pPr/>
          </w:p>
        </w:tc>
        <w:tc>
          <w:tcPr>
            <w:tcW w:w="1705" w:type="dxa"/>
            <w:gridSpan w:val="3"/>
            <w:vMerge/>
            <w:tcBorders>
              <w:left w:val="single" w:sz="9" w:space="0" w:color="DCDCDC"/>
              <w:bottom w:val="single" w:sz="4" w:space="0" w:color="000000"/>
              <w:right w:val="single" w:sz="10" w:space="0" w:color="DCDCDC"/>
            </w:tcBorders>
          </w:tcPr>
          <w:p>
            <w:pPr/>
          </w:p>
        </w:tc>
        <w:tc>
          <w:tcPr>
            <w:tcW w:w="2350"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1625" w:type="dxa"/>
            <w:gridSpan w:val="3"/>
            <w:vMerge/>
            <w:tcBorders>
              <w:left w:val="single" w:sz="10" w:space="0" w:color="DCDCDC"/>
              <w:bottom w:val="single" w:sz="4" w:space="0" w:color="000000"/>
              <w:right w:val="single" w:sz="4" w:space="0" w:color="000000"/>
            </w:tcBorders>
          </w:tcPr>
          <w:p>
            <w:pPr/>
          </w:p>
        </w:tc>
      </w:tr>
      <w:tr>
        <w:trPr>
          <w:trHeight w:val="322" w:hRule="exact"/>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60"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w:t>
            </w:r>
          </w:p>
        </w:tc>
        <w:tc>
          <w:tcPr>
            <w:tcW w:w="1705" w:type="dxa"/>
            <w:gridSpan w:val="3"/>
            <w:tcBorders>
              <w:top w:val="single" w:sz="4" w:space="0" w:color="000000"/>
              <w:left w:val="single" w:sz="9" w:space="0" w:color="DCDCDC"/>
              <w:bottom w:val="single" w:sz="4" w:space="0" w:color="000000"/>
              <w:right w:val="single" w:sz="4" w:space="0" w:color="000000"/>
            </w:tcBorders>
          </w:tcPr>
          <w:p>
            <w:pPr>
              <w:pStyle w:val="TableParagraph"/>
              <w:spacing w:line="240" w:lineRule="auto" w:before="51"/>
              <w:ind w:right="30"/>
              <w:jc w:val="right"/>
              <w:rPr>
                <w:rFonts w:ascii="Times New Roman" w:hAnsi="Times New Roman" w:cs="Times New Roman" w:eastAsia="Times New Roman" w:hint="default"/>
                <w:sz w:val="18"/>
                <w:szCs w:val="18"/>
              </w:rPr>
            </w:pPr>
            <w:r>
              <w:rPr>
                <w:rFonts w:ascii="Times New Roman"/>
                <w:spacing w:val="-1"/>
                <w:sz w:val="18"/>
              </w:rPr>
              <w:t>0.00</w:t>
            </w:r>
          </w:p>
        </w:tc>
        <w:tc>
          <w:tcPr>
            <w:tcW w:w="2350"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1625" w:type="dxa"/>
            <w:gridSpan w:val="3"/>
            <w:vMerge w:val="restart"/>
            <w:tcBorders>
              <w:top w:val="single" w:sz="4" w:space="0" w:color="000000"/>
              <w:left w:val="single" w:sz="10"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3"/>
              <w:ind w:left="862" w:right="0"/>
              <w:jc w:val="left"/>
              <w:rPr>
                <w:rFonts w:ascii="Times New Roman" w:hAnsi="Times New Roman" w:cs="Times New Roman" w:eastAsia="Times New Roman" w:hint="default"/>
                <w:sz w:val="18"/>
                <w:szCs w:val="18"/>
              </w:rPr>
            </w:pPr>
            <w:r>
              <w:rPr>
                <w:rFonts w:ascii="Times New Roman"/>
                <w:sz w:val="18"/>
              </w:rPr>
              <w:t>10,386.78</w:t>
            </w:r>
          </w:p>
        </w:tc>
      </w:tr>
      <w:tr>
        <w:trPr>
          <w:trHeight w:val="313" w:hRule="exact"/>
        </w:trPr>
        <w:tc>
          <w:tcPr>
            <w:tcW w:w="267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9"/>
              <w:ind w:left="1240" w:right="68" w:hanging="1169"/>
              <w:jc w:val="left"/>
              <w:rPr>
                <w:rFonts w:ascii="宋体" w:hAnsi="宋体" w:cs="宋体" w:eastAsia="宋体" w:hint="default"/>
                <w:sz w:val="18"/>
                <w:szCs w:val="18"/>
              </w:rPr>
            </w:pPr>
            <w:r>
              <w:rPr>
                <w:rFonts w:ascii="宋体" w:hAnsi="宋体" w:cs="宋体" w:eastAsia="宋体" w:hint="default"/>
                <w:sz w:val="18"/>
                <w:szCs w:val="18"/>
              </w:rPr>
              <w:t>累计变更用途的募集资金总额比 例</w:t>
            </w:r>
          </w:p>
        </w:tc>
        <w:tc>
          <w:tcPr>
            <w:tcW w:w="1705" w:type="dxa"/>
            <w:gridSpan w:val="3"/>
            <w:vMerge w:val="restart"/>
            <w:tcBorders>
              <w:top w:val="single" w:sz="4" w:space="0" w:color="000000"/>
              <w:left w:val="single" w:sz="9" w:space="0" w:color="DCDCDC"/>
              <w:right w:val="single" w:sz="10" w:space="0" w:color="DCDCDC"/>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0.00%</w:t>
            </w:r>
          </w:p>
        </w:tc>
        <w:tc>
          <w:tcPr>
            <w:tcW w:w="2350"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173"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1625" w:type="dxa"/>
            <w:gridSpan w:val="3"/>
            <w:vMerge/>
            <w:tcBorders>
              <w:left w:val="single" w:sz="10" w:space="0" w:color="DCDCDC"/>
              <w:right w:val="single" w:sz="4" w:space="0" w:color="000000"/>
            </w:tcBorders>
          </w:tcPr>
          <w:p>
            <w:pPr/>
          </w:p>
        </w:tc>
      </w:tr>
      <w:tr>
        <w:trPr>
          <w:trHeight w:val="322" w:hRule="exact"/>
        </w:trPr>
        <w:tc>
          <w:tcPr>
            <w:tcW w:w="2673" w:type="dxa"/>
            <w:gridSpan w:val="3"/>
            <w:vMerge/>
            <w:tcBorders>
              <w:left w:val="single" w:sz="4" w:space="0" w:color="000000"/>
              <w:bottom w:val="single" w:sz="4" w:space="0" w:color="000000"/>
              <w:right w:val="single" w:sz="4" w:space="0" w:color="000000"/>
            </w:tcBorders>
            <w:shd w:val="clear" w:color="auto" w:fill="DCDCDC"/>
          </w:tcPr>
          <w:p>
            <w:pPr/>
          </w:p>
        </w:tc>
        <w:tc>
          <w:tcPr>
            <w:tcW w:w="1705" w:type="dxa"/>
            <w:gridSpan w:val="3"/>
            <w:vMerge/>
            <w:tcBorders>
              <w:left w:val="single" w:sz="9" w:space="0" w:color="DCDCDC"/>
              <w:bottom w:val="single" w:sz="4" w:space="0" w:color="000000"/>
              <w:right w:val="single" w:sz="10" w:space="0" w:color="DCDCDC"/>
            </w:tcBorders>
          </w:tcPr>
          <w:p>
            <w:pPr/>
          </w:p>
        </w:tc>
        <w:tc>
          <w:tcPr>
            <w:tcW w:w="2350"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1625" w:type="dxa"/>
            <w:gridSpan w:val="3"/>
            <w:vMerge/>
            <w:tcBorders>
              <w:left w:val="single" w:sz="10" w:space="0" w:color="DCDCDC"/>
              <w:bottom w:val="single" w:sz="4" w:space="0" w:color="000000"/>
              <w:right w:val="single" w:sz="4" w:space="0" w:color="000000"/>
            </w:tcBorders>
          </w:tcPr>
          <w:p>
            <w:pPr/>
          </w:p>
        </w:tc>
      </w:tr>
      <w:tr>
        <w:trPr>
          <w:trHeight w:val="634" w:hRule="exact"/>
        </w:trPr>
        <w:tc>
          <w:tcPr>
            <w:tcW w:w="14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87" w:right="107" w:hanging="89"/>
              <w:jc w:val="left"/>
              <w:rPr>
                <w:rFonts w:ascii="宋体" w:hAnsi="宋体" w:cs="宋体" w:eastAsia="宋体" w:hint="default"/>
                <w:sz w:val="18"/>
                <w:szCs w:val="18"/>
              </w:rPr>
            </w:pPr>
            <w:r>
              <w:rPr>
                <w:rFonts w:ascii="宋体" w:hAnsi="宋体" w:cs="宋体" w:eastAsia="宋体" w:hint="default"/>
                <w:sz w:val="18"/>
                <w:szCs w:val="18"/>
              </w:rPr>
              <w:t>承诺投资项目和 超募资金投向</w:t>
            </w:r>
          </w:p>
        </w:tc>
        <w:tc>
          <w:tcPr>
            <w:tcW w:w="43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30" w:right="29"/>
              <w:jc w:val="left"/>
              <w:rPr>
                <w:rFonts w:ascii="宋体" w:hAnsi="宋体" w:cs="宋体" w:eastAsia="宋体" w:hint="default"/>
                <w:sz w:val="18"/>
                <w:szCs w:val="18"/>
              </w:rPr>
            </w:pPr>
            <w:r>
              <w:rPr>
                <w:rFonts w:ascii="宋体" w:hAnsi="宋体" w:cs="宋体" w:eastAsia="宋体" w:hint="default"/>
                <w:sz w:val="18"/>
                <w:szCs w:val="18"/>
              </w:rPr>
              <w:t>是否 已变</w:t>
            </w:r>
          </w:p>
        </w:tc>
        <w:tc>
          <w:tcPr>
            <w:tcW w:w="7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9"/>
              <w:jc w:val="left"/>
              <w:rPr>
                <w:rFonts w:ascii="宋体" w:hAnsi="宋体" w:cs="宋体" w:eastAsia="宋体" w:hint="default"/>
                <w:sz w:val="18"/>
                <w:szCs w:val="18"/>
              </w:rPr>
            </w:pPr>
            <w:r>
              <w:rPr>
                <w:rFonts w:ascii="宋体" w:hAnsi="宋体" w:cs="宋体" w:eastAsia="宋体" w:hint="default"/>
                <w:sz w:val="18"/>
                <w:szCs w:val="18"/>
              </w:rPr>
              <w:t>募集资金 承诺投资</w:t>
            </w:r>
          </w:p>
        </w:tc>
        <w:tc>
          <w:tcPr>
            <w:tcW w:w="78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3" w:right="20" w:hanging="89"/>
              <w:jc w:val="left"/>
              <w:rPr>
                <w:rFonts w:ascii="宋体" w:hAnsi="宋体" w:cs="宋体" w:eastAsia="宋体" w:hint="default"/>
                <w:sz w:val="18"/>
                <w:szCs w:val="18"/>
              </w:rPr>
            </w:pPr>
            <w:r>
              <w:rPr>
                <w:rFonts w:ascii="宋体" w:hAnsi="宋体" w:cs="宋体" w:eastAsia="宋体" w:hint="default"/>
                <w:sz w:val="18"/>
                <w:szCs w:val="18"/>
              </w:rPr>
              <w:t>调整后投 资总额</w:t>
            </w:r>
          </w:p>
        </w:tc>
        <w:tc>
          <w:tcPr>
            <w:tcW w:w="7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04" w:right="107"/>
              <w:jc w:val="left"/>
              <w:rPr>
                <w:rFonts w:ascii="宋体" w:hAnsi="宋体" w:cs="宋体" w:eastAsia="宋体" w:hint="default"/>
                <w:sz w:val="18"/>
                <w:szCs w:val="18"/>
              </w:rPr>
            </w:pPr>
            <w:r>
              <w:rPr>
                <w:rFonts w:ascii="宋体" w:hAnsi="宋体" w:cs="宋体" w:eastAsia="宋体" w:hint="default"/>
                <w:sz w:val="18"/>
                <w:szCs w:val="18"/>
              </w:rPr>
              <w:t>本年度 投入金</w:t>
            </w:r>
          </w:p>
        </w:tc>
        <w:tc>
          <w:tcPr>
            <w:tcW w:w="77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21"/>
              <w:jc w:val="left"/>
              <w:rPr>
                <w:rFonts w:ascii="宋体" w:hAnsi="宋体" w:cs="宋体" w:eastAsia="宋体" w:hint="default"/>
                <w:sz w:val="18"/>
                <w:szCs w:val="18"/>
              </w:rPr>
            </w:pPr>
            <w:r>
              <w:rPr>
                <w:rFonts w:ascii="宋体" w:hAnsi="宋体" w:cs="宋体" w:eastAsia="宋体" w:hint="default"/>
                <w:sz w:val="18"/>
                <w:szCs w:val="18"/>
              </w:rPr>
              <w:t>截至期末 累计投入</w:t>
            </w:r>
          </w:p>
        </w:tc>
        <w:tc>
          <w:tcPr>
            <w:tcW w:w="7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75" w:right="73"/>
              <w:jc w:val="left"/>
              <w:rPr>
                <w:rFonts w:ascii="宋体" w:hAnsi="宋体" w:cs="宋体" w:eastAsia="宋体" w:hint="default"/>
                <w:sz w:val="18"/>
                <w:szCs w:val="18"/>
              </w:rPr>
            </w:pPr>
            <w:r>
              <w:rPr>
                <w:rFonts w:ascii="宋体" w:hAnsi="宋体" w:cs="宋体" w:eastAsia="宋体" w:hint="default"/>
                <w:sz w:val="18"/>
                <w:szCs w:val="18"/>
              </w:rPr>
              <w:t>截至期 末投资</w:t>
            </w:r>
          </w:p>
        </w:tc>
        <w:tc>
          <w:tcPr>
            <w:tcW w:w="8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75" w:right="73"/>
              <w:jc w:val="left"/>
              <w:rPr>
                <w:rFonts w:ascii="宋体" w:hAnsi="宋体" w:cs="宋体" w:eastAsia="宋体" w:hint="default"/>
                <w:sz w:val="18"/>
                <w:szCs w:val="18"/>
              </w:rPr>
            </w:pPr>
            <w:r>
              <w:rPr>
                <w:rFonts w:ascii="宋体" w:hAnsi="宋体" w:cs="宋体" w:eastAsia="宋体" w:hint="default"/>
                <w:sz w:val="18"/>
                <w:szCs w:val="18"/>
              </w:rPr>
              <w:t>项目达到 预定可使</w:t>
            </w:r>
          </w:p>
        </w:tc>
        <w:tc>
          <w:tcPr>
            <w:tcW w:w="58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04" w:right="105"/>
              <w:jc w:val="left"/>
              <w:rPr>
                <w:rFonts w:ascii="宋体" w:hAnsi="宋体" w:cs="宋体" w:eastAsia="宋体" w:hint="default"/>
                <w:sz w:val="18"/>
                <w:szCs w:val="18"/>
              </w:rPr>
            </w:pPr>
            <w:r>
              <w:rPr>
                <w:rFonts w:ascii="宋体" w:hAnsi="宋体" w:cs="宋体" w:eastAsia="宋体" w:hint="default"/>
                <w:sz w:val="18"/>
                <w:szCs w:val="18"/>
              </w:rPr>
              <w:t>本年 度实</w:t>
            </w:r>
          </w:p>
        </w:tc>
        <w:tc>
          <w:tcPr>
            <w:tcW w:w="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68" w:right="71"/>
              <w:jc w:val="left"/>
              <w:rPr>
                <w:rFonts w:ascii="宋体" w:hAnsi="宋体" w:cs="宋体" w:eastAsia="宋体" w:hint="default"/>
                <w:sz w:val="18"/>
                <w:szCs w:val="18"/>
              </w:rPr>
            </w:pPr>
            <w:r>
              <w:rPr>
                <w:rFonts w:ascii="宋体" w:hAnsi="宋体" w:cs="宋体" w:eastAsia="宋体" w:hint="default"/>
                <w:sz w:val="18"/>
                <w:szCs w:val="18"/>
              </w:rPr>
              <w:t>是否 达到</w:t>
            </w:r>
          </w:p>
        </w:tc>
        <w:tc>
          <w:tcPr>
            <w:tcW w:w="68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62" w:right="67"/>
              <w:jc w:val="left"/>
              <w:rPr>
                <w:rFonts w:ascii="宋体" w:hAnsi="宋体" w:cs="宋体" w:eastAsia="宋体" w:hint="default"/>
                <w:sz w:val="18"/>
                <w:szCs w:val="18"/>
              </w:rPr>
            </w:pPr>
            <w:r>
              <w:rPr>
                <w:rFonts w:ascii="宋体" w:hAnsi="宋体" w:cs="宋体" w:eastAsia="宋体" w:hint="default"/>
                <w:sz w:val="18"/>
                <w:szCs w:val="18"/>
              </w:rPr>
              <w:t>项目可 行性是</w:t>
            </w:r>
          </w:p>
        </w:tc>
      </w:tr>
    </w:tbl>
    <w:p>
      <w:pPr>
        <w:spacing w:after="0" w:line="316" w:lineRule="auto"/>
        <w:jc w:val="left"/>
        <w:rPr>
          <w:rFonts w:ascii="宋体" w:hAnsi="宋体" w:cs="宋体" w:eastAsia="宋体" w:hint="default"/>
          <w:sz w:val="18"/>
          <w:szCs w:val="18"/>
        </w:rPr>
        <w:sectPr>
          <w:type w:val="continuous"/>
          <w:pgSz w:w="11910" w:h="16840"/>
          <w:pgMar w:top="1100" w:bottom="1380" w:left="166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1488"/>
        <w:gridCol w:w="428"/>
        <w:gridCol w:w="780"/>
        <w:gridCol w:w="778"/>
        <w:gridCol w:w="761"/>
        <w:gridCol w:w="780"/>
        <w:gridCol w:w="695"/>
        <w:gridCol w:w="885"/>
        <w:gridCol w:w="581"/>
        <w:gridCol w:w="512"/>
        <w:gridCol w:w="678"/>
      </w:tblGrid>
      <w:tr>
        <w:trPr>
          <w:trHeight w:val="317" w:hRule="exact"/>
        </w:trPr>
        <w:tc>
          <w:tcPr>
            <w:tcW w:w="1488" w:type="dxa"/>
            <w:vMerge w:val="restart"/>
            <w:tcBorders>
              <w:top w:val="single" w:sz="4" w:space="0" w:color="000000"/>
              <w:left w:val="single" w:sz="4" w:space="0" w:color="000000"/>
              <w:right w:val="single" w:sz="4" w:space="0" w:color="000000"/>
            </w:tcBorders>
            <w:shd w:val="clear" w:color="auto" w:fill="DCDCDC"/>
          </w:tcPr>
          <w:p>
            <w:pPr/>
          </w:p>
        </w:tc>
        <w:tc>
          <w:tcPr>
            <w:tcW w:w="428" w:type="dxa"/>
            <w:vMerge w:val="restart"/>
            <w:tcBorders>
              <w:top w:val="single" w:sz="4" w:space="0" w:color="000000"/>
              <w:left w:val="single" w:sz="4" w:space="0" w:color="000000"/>
              <w:right w:val="single" w:sz="4" w:space="0" w:color="000000"/>
            </w:tcBorders>
            <w:shd w:val="clear" w:color="auto" w:fill="DCDCDC"/>
          </w:tcPr>
          <w:p>
            <w:pPr>
              <w:pStyle w:val="TableParagraph"/>
              <w:spacing w:line="314" w:lineRule="auto" w:before="8"/>
              <w:ind w:left="31" w:right="25"/>
              <w:jc w:val="center"/>
              <w:rPr>
                <w:rFonts w:ascii="Times New Roman" w:hAnsi="Times New Roman" w:cs="Times New Roman" w:eastAsia="Times New Roman" w:hint="default"/>
                <w:sz w:val="18"/>
                <w:szCs w:val="18"/>
              </w:rPr>
            </w:pPr>
            <w:r>
              <w:rPr>
                <w:rFonts w:ascii="宋体" w:hAnsi="宋体" w:cs="宋体" w:eastAsia="宋体" w:hint="default"/>
                <w:sz w:val="18"/>
                <w:szCs w:val="18"/>
              </w:rPr>
              <w:t>更项 目 </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 变 更</w:t>
            </w:r>
            <w:r>
              <w:rPr>
                <w:rFonts w:ascii="Times New Roman" w:hAnsi="Times New Roman" w:cs="Times New Roman" w:eastAsia="Times New Roman" w:hint="default"/>
                <w:sz w:val="18"/>
                <w:szCs w:val="18"/>
              </w:rPr>
              <w:t>)</w:t>
            </w: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8"/>
              <w:ind w:left="208"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778"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w:t>
            </w:r>
          </w:p>
        </w:tc>
        <w:tc>
          <w:tcPr>
            <w:tcW w:w="761"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额</w:t>
            </w: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8"/>
              <w:ind w:right="98"/>
              <w:jc w:val="righ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(2)</w:t>
            </w:r>
          </w:p>
        </w:tc>
        <w:tc>
          <w:tcPr>
            <w:tcW w:w="69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进度</w:t>
            </w:r>
          </w:p>
          <w:p>
            <w:pPr>
              <w:pStyle w:val="TableParagraph"/>
              <w:spacing w:line="240" w:lineRule="auto" w:before="119"/>
              <w:ind w:right="0"/>
              <w:jc w:val="center"/>
              <w:rPr>
                <w:rFonts w:ascii="Times New Roman" w:hAnsi="Times New Roman" w:cs="Times New Roman" w:eastAsia="Times New Roman" w:hint="default"/>
                <w:sz w:val="18"/>
                <w:szCs w:val="18"/>
              </w:rPr>
            </w:pPr>
            <w:r>
              <w:rPr>
                <w:rFonts w:ascii="Times New Roman"/>
                <w:sz w:val="18"/>
              </w:rPr>
              <w:t>(%)(3)</w:t>
            </w:r>
          </w:p>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18"/>
              <w:ind w:right="0"/>
              <w:jc w:val="center"/>
              <w:rPr>
                <w:rFonts w:ascii="Times New Roman" w:hAnsi="Times New Roman" w:cs="Times New Roman" w:eastAsia="Times New Roman" w:hint="default"/>
                <w:sz w:val="18"/>
                <w:szCs w:val="18"/>
              </w:rPr>
            </w:pPr>
            <w:r>
              <w:rPr>
                <w:rFonts w:ascii="Times New Roman"/>
                <w:sz w:val="18"/>
              </w:rPr>
              <w:t>(2)/(1)</w:t>
            </w:r>
          </w:p>
        </w:tc>
        <w:tc>
          <w:tcPr>
            <w:tcW w:w="885"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8"/>
              <w:ind w:left="347" w:right="74" w:hanging="269"/>
              <w:jc w:val="left"/>
              <w:rPr>
                <w:rFonts w:ascii="宋体" w:hAnsi="宋体" w:cs="宋体" w:eastAsia="宋体" w:hint="default"/>
                <w:sz w:val="18"/>
                <w:szCs w:val="18"/>
              </w:rPr>
            </w:pPr>
            <w:r>
              <w:rPr>
                <w:rFonts w:ascii="宋体" w:hAnsi="宋体" w:cs="宋体" w:eastAsia="宋体" w:hint="default"/>
                <w:sz w:val="18"/>
                <w:szCs w:val="18"/>
              </w:rPr>
              <w:t>用状态日 期</w:t>
            </w:r>
          </w:p>
        </w:tc>
        <w:tc>
          <w:tcPr>
            <w:tcW w:w="581"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8"/>
              <w:ind w:left="103" w:right="106"/>
              <w:jc w:val="left"/>
              <w:rPr>
                <w:rFonts w:ascii="宋体" w:hAnsi="宋体" w:cs="宋体" w:eastAsia="宋体" w:hint="default"/>
                <w:sz w:val="18"/>
                <w:szCs w:val="18"/>
              </w:rPr>
            </w:pPr>
            <w:r>
              <w:rPr>
                <w:rFonts w:ascii="宋体" w:hAnsi="宋体" w:cs="宋体" w:eastAsia="宋体" w:hint="default"/>
                <w:sz w:val="18"/>
                <w:szCs w:val="18"/>
              </w:rPr>
              <w:t>现的 效益</w:t>
            </w:r>
          </w:p>
        </w:tc>
        <w:tc>
          <w:tcPr>
            <w:tcW w:w="512"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8"/>
              <w:ind w:left="67" w:right="73"/>
              <w:jc w:val="left"/>
              <w:rPr>
                <w:rFonts w:ascii="宋体" w:hAnsi="宋体" w:cs="宋体" w:eastAsia="宋体" w:hint="default"/>
                <w:sz w:val="18"/>
                <w:szCs w:val="18"/>
              </w:rPr>
            </w:pPr>
            <w:r>
              <w:rPr>
                <w:rFonts w:ascii="宋体" w:hAnsi="宋体" w:cs="宋体" w:eastAsia="宋体" w:hint="default"/>
                <w:sz w:val="18"/>
                <w:szCs w:val="18"/>
              </w:rPr>
              <w:t>预计 效益</w:t>
            </w:r>
          </w:p>
        </w:tc>
        <w:tc>
          <w:tcPr>
            <w:tcW w:w="678"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8"/>
              <w:ind w:left="58" w:right="67"/>
              <w:jc w:val="center"/>
              <w:rPr>
                <w:rFonts w:ascii="宋体" w:hAnsi="宋体" w:cs="宋体" w:eastAsia="宋体" w:hint="default"/>
                <w:sz w:val="18"/>
                <w:szCs w:val="18"/>
              </w:rPr>
            </w:pPr>
            <w:r>
              <w:rPr>
                <w:rFonts w:ascii="宋体" w:hAnsi="宋体" w:cs="宋体" w:eastAsia="宋体" w:hint="default"/>
                <w:sz w:val="18"/>
                <w:szCs w:val="18"/>
              </w:rPr>
              <w:t>否发生 重大变 化</w:t>
            </w:r>
          </w:p>
        </w:tc>
      </w:tr>
      <w:tr>
        <w:trPr>
          <w:trHeight w:val="312" w:hRule="exact"/>
        </w:trPr>
        <w:tc>
          <w:tcPr>
            <w:tcW w:w="1488" w:type="dxa"/>
            <w:vMerge/>
            <w:tcBorders>
              <w:left w:val="single" w:sz="4" w:space="0" w:color="000000"/>
              <w:right w:val="single" w:sz="4" w:space="0" w:color="000000"/>
            </w:tcBorders>
            <w:shd w:val="clear" w:color="auto" w:fill="DCDCDC"/>
          </w:tcPr>
          <w:p>
            <w:pPr/>
          </w:p>
        </w:tc>
        <w:tc>
          <w:tcPr>
            <w:tcW w:w="428"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78" w:type="dxa"/>
            <w:vMerge w:val="restart"/>
            <w:tcBorders>
              <w:top w:val="nil" w:sz="6" w:space="0" w:color="auto"/>
              <w:left w:val="single" w:sz="4" w:space="0" w:color="000000"/>
              <w:right w:val="single" w:sz="4" w:space="0" w:color="000000"/>
            </w:tcBorders>
            <w:shd w:val="clear" w:color="auto" w:fill="DCDCDC"/>
          </w:tcPr>
          <w:p>
            <w:pPr/>
          </w:p>
        </w:tc>
        <w:tc>
          <w:tcPr>
            <w:tcW w:w="761" w:type="dxa"/>
            <w:vMerge w:val="restart"/>
            <w:tcBorders>
              <w:top w:val="nil" w:sz="6" w:space="0" w:color="auto"/>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695" w:type="dxa"/>
            <w:vMerge/>
            <w:tcBorders>
              <w:left w:val="single" w:sz="4" w:space="0" w:color="000000"/>
              <w:right w:val="single" w:sz="4" w:space="0" w:color="000000"/>
            </w:tcBorders>
            <w:shd w:val="clear" w:color="auto" w:fill="DCDCDC"/>
          </w:tcPr>
          <w:p>
            <w:pPr/>
          </w:p>
        </w:tc>
        <w:tc>
          <w:tcPr>
            <w:tcW w:w="885" w:type="dxa"/>
            <w:vMerge/>
            <w:tcBorders>
              <w:left w:val="single" w:sz="4" w:space="0" w:color="000000"/>
              <w:bottom w:val="nil" w:sz="6" w:space="0" w:color="auto"/>
              <w:right w:val="single" w:sz="4" w:space="0" w:color="000000"/>
            </w:tcBorders>
            <w:shd w:val="clear" w:color="auto" w:fill="DCDCDC"/>
          </w:tcPr>
          <w:p>
            <w:pPr/>
          </w:p>
        </w:tc>
        <w:tc>
          <w:tcPr>
            <w:tcW w:w="581" w:type="dxa"/>
            <w:vMerge/>
            <w:tcBorders>
              <w:left w:val="single" w:sz="4" w:space="0" w:color="000000"/>
              <w:bottom w:val="nil" w:sz="6" w:space="0" w:color="auto"/>
              <w:right w:val="single" w:sz="4" w:space="0" w:color="000000"/>
            </w:tcBorders>
            <w:shd w:val="clear" w:color="auto" w:fill="DCDCDC"/>
          </w:tcPr>
          <w:p>
            <w:pPr/>
          </w:p>
        </w:tc>
        <w:tc>
          <w:tcPr>
            <w:tcW w:w="512" w:type="dxa"/>
            <w:vMerge/>
            <w:tcBorders>
              <w:left w:val="single" w:sz="4" w:space="0" w:color="000000"/>
              <w:bottom w:val="nil" w:sz="6" w:space="0" w:color="auto"/>
              <w:right w:val="single" w:sz="4" w:space="0" w:color="000000"/>
            </w:tcBorders>
            <w:shd w:val="clear" w:color="auto" w:fill="DCDCDC"/>
          </w:tcPr>
          <w:p>
            <w:pPr/>
          </w:p>
        </w:tc>
        <w:tc>
          <w:tcPr>
            <w:tcW w:w="678" w:type="dxa"/>
            <w:vMerge/>
            <w:tcBorders>
              <w:left w:val="single" w:sz="4" w:space="0" w:color="000000"/>
              <w:right w:val="single" w:sz="4" w:space="0" w:color="000000"/>
            </w:tcBorders>
            <w:shd w:val="clear" w:color="auto" w:fill="DCDCDC"/>
          </w:tcPr>
          <w:p>
            <w:pPr/>
          </w:p>
        </w:tc>
      </w:tr>
      <w:tr>
        <w:trPr>
          <w:trHeight w:val="312" w:hRule="exact"/>
        </w:trPr>
        <w:tc>
          <w:tcPr>
            <w:tcW w:w="1488" w:type="dxa"/>
            <w:vMerge/>
            <w:tcBorders>
              <w:left w:val="single" w:sz="4" w:space="0" w:color="000000"/>
              <w:right w:val="single" w:sz="4" w:space="0" w:color="000000"/>
            </w:tcBorders>
            <w:shd w:val="clear" w:color="auto" w:fill="DCDCDC"/>
          </w:tcPr>
          <w:p>
            <w:pPr/>
          </w:p>
        </w:tc>
        <w:tc>
          <w:tcPr>
            <w:tcW w:w="42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78" w:type="dxa"/>
            <w:vMerge/>
            <w:tcBorders>
              <w:left w:val="single" w:sz="4" w:space="0" w:color="000000"/>
              <w:right w:val="single" w:sz="4" w:space="0" w:color="000000"/>
            </w:tcBorders>
            <w:shd w:val="clear" w:color="auto" w:fill="DCDCDC"/>
          </w:tcPr>
          <w:p>
            <w:pPr/>
          </w:p>
        </w:tc>
        <w:tc>
          <w:tcPr>
            <w:tcW w:w="761"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695" w:type="dxa"/>
            <w:vMerge/>
            <w:tcBorders>
              <w:left w:val="single" w:sz="4" w:space="0" w:color="000000"/>
              <w:right w:val="single" w:sz="4" w:space="0" w:color="000000"/>
            </w:tcBorders>
            <w:shd w:val="clear" w:color="auto" w:fill="DCDCDC"/>
          </w:tcPr>
          <w:p>
            <w:pPr/>
          </w:p>
        </w:tc>
        <w:tc>
          <w:tcPr>
            <w:tcW w:w="885" w:type="dxa"/>
            <w:vMerge w:val="restart"/>
            <w:tcBorders>
              <w:top w:val="nil" w:sz="6" w:space="0" w:color="auto"/>
              <w:left w:val="single" w:sz="4" w:space="0" w:color="000000"/>
              <w:right w:val="single" w:sz="4" w:space="0" w:color="000000"/>
            </w:tcBorders>
            <w:shd w:val="clear" w:color="auto" w:fill="DCDCDC"/>
          </w:tcPr>
          <w:p>
            <w:pPr/>
          </w:p>
        </w:tc>
        <w:tc>
          <w:tcPr>
            <w:tcW w:w="581" w:type="dxa"/>
            <w:vMerge w:val="restart"/>
            <w:tcBorders>
              <w:top w:val="nil" w:sz="6" w:space="0" w:color="auto"/>
              <w:left w:val="single" w:sz="4" w:space="0" w:color="000000"/>
              <w:right w:val="single" w:sz="4" w:space="0" w:color="000000"/>
            </w:tcBorders>
            <w:shd w:val="clear" w:color="auto" w:fill="DCDCDC"/>
          </w:tcPr>
          <w:p>
            <w:pPr/>
          </w:p>
        </w:tc>
        <w:tc>
          <w:tcPr>
            <w:tcW w:w="512" w:type="dxa"/>
            <w:vMerge w:val="restart"/>
            <w:tcBorders>
              <w:top w:val="nil" w:sz="6" w:space="0" w:color="auto"/>
              <w:left w:val="single" w:sz="4" w:space="0" w:color="000000"/>
              <w:right w:val="single" w:sz="4" w:space="0" w:color="000000"/>
            </w:tcBorders>
            <w:shd w:val="clear" w:color="auto" w:fill="DCDCDC"/>
          </w:tcPr>
          <w:p>
            <w:pPr/>
          </w:p>
        </w:tc>
        <w:tc>
          <w:tcPr>
            <w:tcW w:w="678" w:type="dxa"/>
            <w:vMerge/>
            <w:tcBorders>
              <w:left w:val="single" w:sz="4" w:space="0" w:color="000000"/>
              <w:bottom w:val="nil" w:sz="6" w:space="0" w:color="auto"/>
              <w:right w:val="single" w:sz="4" w:space="0" w:color="000000"/>
            </w:tcBorders>
            <w:shd w:val="clear" w:color="auto" w:fill="DCDCDC"/>
          </w:tcPr>
          <w:p>
            <w:pPr/>
          </w:p>
        </w:tc>
      </w:tr>
      <w:tr>
        <w:trPr>
          <w:trHeight w:val="312" w:hRule="exact"/>
        </w:trPr>
        <w:tc>
          <w:tcPr>
            <w:tcW w:w="1488" w:type="dxa"/>
            <w:vMerge/>
            <w:tcBorders>
              <w:left w:val="single" w:sz="4" w:space="0" w:color="000000"/>
              <w:right w:val="single" w:sz="4" w:space="0" w:color="000000"/>
            </w:tcBorders>
            <w:shd w:val="clear" w:color="auto" w:fill="DCDCDC"/>
          </w:tcPr>
          <w:p>
            <w:pPr/>
          </w:p>
        </w:tc>
        <w:tc>
          <w:tcPr>
            <w:tcW w:w="42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78" w:type="dxa"/>
            <w:vMerge/>
            <w:tcBorders>
              <w:left w:val="single" w:sz="4" w:space="0" w:color="000000"/>
              <w:right w:val="single" w:sz="4" w:space="0" w:color="000000"/>
            </w:tcBorders>
            <w:shd w:val="clear" w:color="auto" w:fill="DCDCDC"/>
          </w:tcPr>
          <w:p>
            <w:pPr/>
          </w:p>
        </w:tc>
        <w:tc>
          <w:tcPr>
            <w:tcW w:w="761"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695" w:type="dxa"/>
            <w:vMerge/>
            <w:tcBorders>
              <w:left w:val="single" w:sz="4" w:space="0" w:color="000000"/>
              <w:bottom w:val="nil" w:sz="6" w:space="0" w:color="auto"/>
              <w:right w:val="single" w:sz="4" w:space="0" w:color="000000"/>
            </w:tcBorders>
            <w:shd w:val="clear" w:color="auto" w:fill="DCDCDC"/>
          </w:tcPr>
          <w:p>
            <w:pPr/>
          </w:p>
        </w:tc>
        <w:tc>
          <w:tcPr>
            <w:tcW w:w="885" w:type="dxa"/>
            <w:vMerge/>
            <w:tcBorders>
              <w:left w:val="single" w:sz="4" w:space="0" w:color="000000"/>
              <w:right w:val="single" w:sz="4" w:space="0" w:color="000000"/>
            </w:tcBorders>
            <w:shd w:val="clear" w:color="auto" w:fill="DCDCDC"/>
          </w:tcPr>
          <w:p>
            <w:pPr/>
          </w:p>
        </w:tc>
        <w:tc>
          <w:tcPr>
            <w:tcW w:w="581" w:type="dxa"/>
            <w:vMerge/>
            <w:tcBorders>
              <w:left w:val="single" w:sz="4" w:space="0" w:color="000000"/>
              <w:right w:val="single" w:sz="4" w:space="0" w:color="000000"/>
            </w:tcBorders>
            <w:shd w:val="clear" w:color="auto" w:fill="DCDCDC"/>
          </w:tcPr>
          <w:p>
            <w:pPr/>
          </w:p>
        </w:tc>
        <w:tc>
          <w:tcPr>
            <w:tcW w:w="512" w:type="dxa"/>
            <w:vMerge/>
            <w:tcBorders>
              <w:left w:val="single" w:sz="4" w:space="0" w:color="000000"/>
              <w:right w:val="single" w:sz="4" w:space="0" w:color="000000"/>
            </w:tcBorders>
            <w:shd w:val="clear" w:color="auto" w:fill="DCDCDC"/>
          </w:tcPr>
          <w:p>
            <w:pPr/>
          </w:p>
        </w:tc>
        <w:tc>
          <w:tcPr>
            <w:tcW w:w="678" w:type="dxa"/>
            <w:vMerge w:val="restart"/>
            <w:tcBorders>
              <w:top w:val="nil" w:sz="6" w:space="0" w:color="auto"/>
              <w:left w:val="single" w:sz="4" w:space="0" w:color="000000"/>
              <w:right w:val="single" w:sz="4" w:space="0" w:color="000000"/>
            </w:tcBorders>
            <w:shd w:val="clear" w:color="auto" w:fill="DCDCDC"/>
          </w:tcPr>
          <w:p>
            <w:pPr/>
          </w:p>
        </w:tc>
      </w:tr>
      <w:tr>
        <w:trPr>
          <w:trHeight w:val="629" w:hRule="exact"/>
        </w:trPr>
        <w:tc>
          <w:tcPr>
            <w:tcW w:w="1488" w:type="dxa"/>
            <w:vMerge/>
            <w:tcBorders>
              <w:left w:val="single" w:sz="4" w:space="0" w:color="000000"/>
              <w:bottom w:val="single" w:sz="4" w:space="0" w:color="000000"/>
              <w:right w:val="single" w:sz="4" w:space="0" w:color="000000"/>
            </w:tcBorders>
            <w:shd w:val="clear" w:color="auto" w:fill="DCDCDC"/>
          </w:tcPr>
          <w:p>
            <w:pPr/>
          </w:p>
        </w:tc>
        <w:tc>
          <w:tcPr>
            <w:tcW w:w="428"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78" w:type="dxa"/>
            <w:vMerge/>
            <w:tcBorders>
              <w:left w:val="single" w:sz="4" w:space="0" w:color="000000"/>
              <w:bottom w:val="single" w:sz="4" w:space="0" w:color="000000"/>
              <w:right w:val="single" w:sz="4" w:space="0" w:color="000000"/>
            </w:tcBorders>
            <w:shd w:val="clear" w:color="auto" w:fill="DCDCDC"/>
          </w:tcPr>
          <w:p>
            <w:pPr/>
          </w:p>
        </w:tc>
        <w:tc>
          <w:tcPr>
            <w:tcW w:w="761"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695" w:type="dxa"/>
            <w:tcBorders>
              <w:top w:val="nil" w:sz="6" w:space="0" w:color="auto"/>
              <w:left w:val="single" w:sz="4" w:space="0" w:color="000000"/>
              <w:bottom w:val="single" w:sz="4" w:space="0" w:color="000000"/>
              <w:right w:val="single" w:sz="4" w:space="0" w:color="000000"/>
            </w:tcBorders>
            <w:shd w:val="clear" w:color="auto" w:fill="DCDCDC"/>
          </w:tcPr>
          <w:p>
            <w:pPr/>
          </w:p>
        </w:tc>
        <w:tc>
          <w:tcPr>
            <w:tcW w:w="885" w:type="dxa"/>
            <w:vMerge/>
            <w:tcBorders>
              <w:left w:val="single" w:sz="4" w:space="0" w:color="000000"/>
              <w:bottom w:val="single" w:sz="4" w:space="0" w:color="000000"/>
              <w:right w:val="single" w:sz="4" w:space="0" w:color="000000"/>
            </w:tcBorders>
            <w:shd w:val="clear" w:color="auto" w:fill="DCDCDC"/>
          </w:tcPr>
          <w:p>
            <w:pPr/>
          </w:p>
        </w:tc>
        <w:tc>
          <w:tcPr>
            <w:tcW w:w="581" w:type="dxa"/>
            <w:vMerge/>
            <w:tcBorders>
              <w:left w:val="single" w:sz="4" w:space="0" w:color="000000"/>
              <w:bottom w:val="single" w:sz="4" w:space="0" w:color="000000"/>
              <w:right w:val="single" w:sz="4" w:space="0" w:color="000000"/>
            </w:tcBorders>
            <w:shd w:val="clear" w:color="auto" w:fill="DCDCDC"/>
          </w:tcPr>
          <w:p>
            <w:pPr/>
          </w:p>
        </w:tc>
        <w:tc>
          <w:tcPr>
            <w:tcW w:w="512" w:type="dxa"/>
            <w:vMerge/>
            <w:tcBorders>
              <w:left w:val="single" w:sz="4" w:space="0" w:color="000000"/>
              <w:bottom w:val="single" w:sz="4" w:space="0" w:color="000000"/>
              <w:right w:val="single" w:sz="4" w:space="0" w:color="000000"/>
            </w:tcBorders>
            <w:shd w:val="clear" w:color="auto" w:fill="DCDCDC"/>
          </w:tcPr>
          <w:p>
            <w:pPr/>
          </w:p>
        </w:tc>
        <w:tc>
          <w:tcPr>
            <w:tcW w:w="678"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97"/>
              <w:jc w:val="right"/>
              <w:rPr>
                <w:rFonts w:ascii="宋体" w:hAnsi="宋体" w:cs="宋体" w:eastAsia="宋体" w:hint="default"/>
                <w:sz w:val="18"/>
                <w:szCs w:val="18"/>
              </w:rPr>
            </w:pPr>
            <w:r>
              <w:rPr>
                <w:rFonts w:ascii="宋体" w:hAnsi="宋体" w:cs="宋体" w:eastAsia="宋体" w:hint="default"/>
                <w:sz w:val="18"/>
                <w:szCs w:val="18"/>
              </w:rPr>
              <w:t>承诺投资项目</w:t>
            </w:r>
          </w:p>
        </w:tc>
        <w:tc>
          <w:tcPr>
            <w:tcW w:w="6878" w:type="dxa"/>
            <w:gridSpan w:val="10"/>
            <w:tcBorders>
              <w:top w:val="single" w:sz="4" w:space="0" w:color="000000"/>
              <w:left w:val="single" w:sz="12" w:space="0" w:color="DCDCDC"/>
              <w:bottom w:val="single" w:sz="4" w:space="0" w:color="000000"/>
              <w:right w:val="single" w:sz="4" w:space="0" w:color="000000"/>
            </w:tcBorders>
          </w:tcPr>
          <w:p>
            <w:pP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2"/>
              <w:jc w:val="left"/>
              <w:rPr>
                <w:rFonts w:ascii="宋体" w:hAnsi="宋体" w:cs="宋体" w:eastAsia="宋体" w:hint="default"/>
                <w:sz w:val="18"/>
                <w:szCs w:val="18"/>
              </w:rPr>
            </w:pPr>
            <w:r>
              <w:rPr>
                <w:rFonts w:ascii="宋体" w:hAnsi="宋体" w:cs="宋体" w:eastAsia="宋体" w:hint="default"/>
                <w:sz w:val="18"/>
                <w:szCs w:val="18"/>
              </w:rPr>
              <w:t>商业智能应用构 建工具项目</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4,903.11</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4,903.11</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1,676.08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95"/>
                <w:sz w:val="18"/>
              </w:rPr>
              <w:t>2,070.88</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42.24%</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6"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92"/>
              <w:jc w:val="left"/>
              <w:rPr>
                <w:rFonts w:ascii="宋体" w:hAnsi="宋体" w:cs="宋体" w:eastAsia="宋体" w:hint="default"/>
                <w:sz w:val="18"/>
                <w:szCs w:val="18"/>
              </w:rPr>
            </w:pPr>
            <w:r>
              <w:rPr>
                <w:rFonts w:ascii="宋体" w:hAnsi="宋体" w:cs="宋体" w:eastAsia="宋体" w:hint="default"/>
                <w:sz w:val="18"/>
                <w:szCs w:val="18"/>
              </w:rPr>
              <w:t>探索式数据分析 及应用平台项目</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4,004.56</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4,004.56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1,389.37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95"/>
                <w:sz w:val="18"/>
              </w:rPr>
              <w:t>1,780.14</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44.45%</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192"/>
              <w:jc w:val="left"/>
              <w:rPr>
                <w:rFonts w:ascii="宋体" w:hAnsi="宋体" w:cs="宋体" w:eastAsia="宋体" w:hint="default"/>
                <w:sz w:val="18"/>
                <w:szCs w:val="18"/>
              </w:rPr>
            </w:pPr>
            <w:r>
              <w:rPr>
                <w:rFonts w:ascii="宋体" w:hAnsi="宋体" w:cs="宋体" w:eastAsia="宋体" w:hint="default"/>
                <w:sz w:val="18"/>
                <w:szCs w:val="18"/>
              </w:rPr>
              <w:t>企业数据仓库构 建系统项目</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3,413.65</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3,413.65</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346.12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346.12</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10.14%</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2"/>
              <w:jc w:val="left"/>
              <w:rPr>
                <w:rFonts w:ascii="宋体" w:hAnsi="宋体" w:cs="宋体" w:eastAsia="宋体" w:hint="default"/>
                <w:sz w:val="18"/>
                <w:szCs w:val="18"/>
              </w:rPr>
            </w:pPr>
            <w:r>
              <w:rPr>
                <w:rFonts w:ascii="宋体" w:hAnsi="宋体" w:cs="宋体" w:eastAsia="宋体" w:hint="default"/>
                <w:sz w:val="18"/>
                <w:szCs w:val="18"/>
              </w:rPr>
              <w:t>全业务营销及维 系挽留系统项目</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3,092.20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3,092.20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512.72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512.72</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16.58%</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2"/>
              <w:jc w:val="left"/>
              <w:rPr>
                <w:rFonts w:ascii="宋体" w:hAnsi="宋体" w:cs="宋体" w:eastAsia="宋体" w:hint="default"/>
                <w:sz w:val="18"/>
                <w:szCs w:val="18"/>
              </w:rPr>
            </w:pPr>
            <w:r>
              <w:rPr>
                <w:rFonts w:ascii="宋体" w:hAnsi="宋体" w:cs="宋体" w:eastAsia="宋体" w:hint="default"/>
                <w:sz w:val="18"/>
                <w:szCs w:val="18"/>
              </w:rPr>
              <w:t>数据集成和管理 工具项目</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3,714.40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3,714.40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516.92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516.92</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13.92%</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650" w:right="105" w:hanging="540"/>
              <w:jc w:val="left"/>
              <w:rPr>
                <w:rFonts w:ascii="宋体" w:hAnsi="宋体" w:cs="宋体" w:eastAsia="宋体" w:hint="default"/>
                <w:sz w:val="18"/>
                <w:szCs w:val="18"/>
              </w:rPr>
            </w:pPr>
            <w:r>
              <w:rPr>
                <w:rFonts w:ascii="宋体" w:hAnsi="宋体" w:cs="宋体" w:eastAsia="宋体" w:hint="default"/>
                <w:sz w:val="18"/>
                <w:szCs w:val="18"/>
              </w:rPr>
              <w:t>承诺投资项目小 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19,127.92</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19,127.92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4,441.21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95"/>
                <w:sz w:val="18"/>
              </w:rPr>
              <w:t>5,226.78</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3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97"/>
              <w:jc w:val="right"/>
              <w:rPr>
                <w:rFonts w:ascii="宋体" w:hAnsi="宋体" w:cs="宋体" w:eastAsia="宋体" w:hint="default"/>
                <w:sz w:val="18"/>
                <w:szCs w:val="18"/>
              </w:rPr>
            </w:pPr>
            <w:r>
              <w:rPr>
                <w:rFonts w:ascii="宋体" w:hAnsi="宋体" w:cs="宋体" w:eastAsia="宋体" w:hint="default"/>
                <w:sz w:val="18"/>
                <w:szCs w:val="18"/>
              </w:rPr>
              <w:t>超募资金投向</w:t>
            </w:r>
          </w:p>
        </w:tc>
        <w:tc>
          <w:tcPr>
            <w:tcW w:w="6878" w:type="dxa"/>
            <w:gridSpan w:val="10"/>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2"/>
              <w:jc w:val="right"/>
              <w:rPr>
                <w:rFonts w:ascii="宋体" w:hAnsi="宋体" w:cs="宋体" w:eastAsia="宋体" w:hint="default"/>
                <w:sz w:val="18"/>
                <w:szCs w:val="18"/>
              </w:rPr>
            </w:pPr>
            <w:r>
              <w:rPr>
                <w:rFonts w:ascii="宋体" w:hAnsi="宋体" w:cs="宋体" w:eastAsia="宋体" w:hint="default"/>
                <w:sz w:val="18"/>
                <w:szCs w:val="18"/>
              </w:rPr>
              <w:t>增资全资子公司</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1,000.00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95"/>
                <w:sz w:val="18"/>
              </w:rPr>
              <w:t>1,000.00</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276.90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192"/>
              <w:jc w:val="both"/>
              <w:rPr>
                <w:rFonts w:ascii="宋体" w:hAnsi="宋体" w:cs="宋体" w:eastAsia="宋体" w:hint="default"/>
                <w:sz w:val="18"/>
                <w:szCs w:val="18"/>
              </w:rPr>
            </w:pPr>
            <w:r>
              <w:rPr>
                <w:rFonts w:ascii="宋体" w:hAnsi="宋体" w:cs="宋体" w:eastAsia="宋体" w:hint="default"/>
                <w:sz w:val="18"/>
                <w:szCs w:val="18"/>
              </w:rPr>
              <w:t>投资建设研发中 心和办公用房项 目</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spacing w:val="-1"/>
                <w:sz w:val="18"/>
              </w:rPr>
              <w:t>12,000.00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1"/>
              <w:jc w:val="right"/>
              <w:rPr>
                <w:rFonts w:ascii="Times New Roman" w:hAnsi="Times New Roman" w:cs="Times New Roman" w:eastAsia="Times New Roman" w:hint="default"/>
                <w:sz w:val="18"/>
                <w:szCs w:val="18"/>
              </w:rPr>
            </w:pPr>
            <w:r>
              <w:rPr>
                <w:rFonts w:ascii="Times New Roman"/>
                <w:spacing w:val="-1"/>
                <w:sz w:val="18"/>
              </w:rPr>
              <w:t>12,000.00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2"/>
              <w:jc w:val="right"/>
              <w:rPr>
                <w:rFonts w:ascii="Times New Roman" w:hAnsi="Times New Roman" w:cs="Times New Roman" w:eastAsia="Times New Roman" w:hint="default"/>
                <w:sz w:val="18"/>
                <w:szCs w:val="18"/>
              </w:rPr>
            </w:pPr>
            <w:r>
              <w:rPr>
                <w:rFonts w:ascii="Times New Roman"/>
                <w:spacing w:val="-1"/>
                <w:sz w:val="18"/>
              </w:rPr>
              <w:t>0.00</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7"/>
              <w:jc w:val="right"/>
              <w:rPr>
                <w:rFonts w:ascii="Times New Roman" w:hAnsi="Times New Roman" w:cs="Times New Roman" w:eastAsia="Times New Roman" w:hint="default"/>
                <w:sz w:val="18"/>
                <w:szCs w:val="18"/>
              </w:rPr>
            </w:pPr>
            <w:r>
              <w:rPr>
                <w:rFonts w:ascii="Times New Roman"/>
                <w:sz w:val="18"/>
              </w:rPr>
              <w:t>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9" w:lineRule="auto"/>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2"/>
              <w:jc w:val="both"/>
              <w:rPr>
                <w:rFonts w:ascii="宋体" w:hAnsi="宋体" w:cs="宋体" w:eastAsia="宋体" w:hint="default"/>
                <w:sz w:val="18"/>
                <w:szCs w:val="18"/>
              </w:rPr>
            </w:pPr>
            <w:r>
              <w:rPr>
                <w:rFonts w:ascii="宋体" w:hAnsi="宋体" w:cs="宋体" w:eastAsia="宋体" w:hint="default"/>
                <w:sz w:val="18"/>
                <w:szCs w:val="18"/>
              </w:rPr>
              <w:t>收购北京东华信 通信息技术有限 公司</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212"/>
              <w:jc w:val="righ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w w:val="95"/>
                <w:sz w:val="18"/>
              </w:rPr>
              <w:t>5,200.00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1"/>
              <w:jc w:val="right"/>
              <w:rPr>
                <w:rFonts w:ascii="Times New Roman" w:hAnsi="Times New Roman" w:cs="Times New Roman" w:eastAsia="Times New Roman" w:hint="default"/>
                <w:sz w:val="18"/>
                <w:szCs w:val="18"/>
              </w:rPr>
            </w:pPr>
            <w:r>
              <w:rPr>
                <w:rFonts w:ascii="Times New Roman"/>
                <w:w w:val="95"/>
                <w:sz w:val="18"/>
              </w:rPr>
              <w:t>5,200.00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1"/>
              <w:jc w:val="right"/>
              <w:rPr>
                <w:rFonts w:ascii="Times New Roman" w:hAnsi="Times New Roman" w:cs="Times New Roman" w:eastAsia="Times New Roman" w:hint="default"/>
                <w:sz w:val="18"/>
                <w:szCs w:val="18"/>
              </w:rPr>
            </w:pPr>
            <w:r>
              <w:rPr>
                <w:rFonts w:ascii="Times New Roman"/>
                <w:w w:val="95"/>
                <w:sz w:val="18"/>
              </w:rPr>
              <w:t>4,160.00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3"/>
              <w:jc w:val="right"/>
              <w:rPr>
                <w:rFonts w:ascii="Times New Roman" w:hAnsi="Times New Roman" w:cs="Times New Roman" w:eastAsia="Times New Roman" w:hint="default"/>
                <w:sz w:val="18"/>
                <w:szCs w:val="18"/>
              </w:rPr>
            </w:pPr>
            <w:r>
              <w:rPr>
                <w:rFonts w:ascii="Times New Roman"/>
                <w:w w:val="95"/>
                <w:sz w:val="18"/>
              </w:rPr>
              <w:t>4,160.00</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4"/>
              <w:jc w:val="right"/>
              <w:rPr>
                <w:rFonts w:ascii="Times New Roman" w:hAnsi="Times New Roman" w:cs="Times New Roman" w:eastAsia="Times New Roman" w:hint="default"/>
                <w:sz w:val="18"/>
                <w:szCs w:val="18"/>
              </w:rPr>
            </w:pPr>
            <w:r>
              <w:rPr>
                <w:rFonts w:ascii="Times New Roman"/>
                <w:sz w:val="18"/>
              </w:rPr>
              <w:t>80.00%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1" w:right="25"/>
              <w:jc w:val="left"/>
              <w:rPr>
                <w:rFonts w:ascii="宋体" w:hAnsi="宋体" w:cs="宋体" w:eastAsia="宋体" w:hint="default"/>
                <w:sz w:val="18"/>
                <w:szCs w:val="18"/>
              </w:rPr>
            </w:pPr>
            <w:r>
              <w:rPr>
                <w:rFonts w:ascii="宋体" w:hAnsi="宋体" w:cs="宋体" w:eastAsia="宋体" w:hint="default"/>
                <w:sz w:val="18"/>
                <w:szCs w:val="18"/>
              </w:rPr>
              <w:t>不</w:t>
            </w:r>
            <w:r>
              <w:rPr>
                <w:rFonts w:ascii="宋体" w:hAnsi="宋体" w:cs="宋体" w:eastAsia="宋体" w:hint="default"/>
                <w:spacing w:val="3"/>
                <w:sz w:val="18"/>
                <w:szCs w:val="18"/>
              </w:rPr>
              <w:t> </w:t>
            </w:r>
            <w:r>
              <w:rPr>
                <w:rFonts w:ascii="宋体" w:hAnsi="宋体" w:cs="宋体" w:eastAsia="宋体" w:hint="default"/>
                <w:sz w:val="18"/>
                <w:szCs w:val="18"/>
              </w:rPr>
              <w:t>适</w:t>
            </w:r>
            <w:r>
              <w:rPr>
                <w:rFonts w:ascii="宋体" w:hAnsi="宋体" w:cs="宋体" w:eastAsia="宋体" w:hint="default"/>
                <w:sz w:val="18"/>
                <w:szCs w:val="18"/>
              </w:rPr>
              <w:t> 用</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559" w:right="19" w:hanging="536"/>
              <w:jc w:val="left"/>
              <w:rPr>
                <w:rFonts w:ascii="宋体" w:hAnsi="宋体" w:cs="宋体" w:eastAsia="宋体" w:hint="default"/>
                <w:sz w:val="18"/>
                <w:szCs w:val="18"/>
              </w:rPr>
            </w:pPr>
            <w:r>
              <w:rPr>
                <w:rFonts w:ascii="宋体" w:hAnsi="宋体" w:cs="宋体" w:eastAsia="宋体" w:hint="default"/>
                <w:sz w:val="18"/>
                <w:szCs w:val="18"/>
              </w:rPr>
              <w:t>归还银行贷款（如 有）</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0.00</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3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559" w:right="19" w:hanging="536"/>
              <w:jc w:val="left"/>
              <w:rPr>
                <w:rFonts w:ascii="宋体" w:hAnsi="宋体" w:cs="宋体" w:eastAsia="宋体" w:hint="default"/>
                <w:sz w:val="18"/>
                <w:szCs w:val="18"/>
              </w:rPr>
            </w:pPr>
            <w:r>
              <w:rPr>
                <w:rFonts w:ascii="宋体" w:hAnsi="宋体" w:cs="宋体" w:eastAsia="宋体" w:hint="default"/>
                <w:sz w:val="18"/>
                <w:szCs w:val="18"/>
              </w:rPr>
              <w:t>补充流动资金（如 有）</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5,000.00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5,000.00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0.00</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3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650" w:right="105" w:hanging="540"/>
              <w:jc w:val="left"/>
              <w:rPr>
                <w:rFonts w:ascii="宋体" w:hAnsi="宋体" w:cs="宋体" w:eastAsia="宋体" w:hint="default"/>
                <w:sz w:val="18"/>
                <w:szCs w:val="18"/>
              </w:rPr>
            </w:pPr>
            <w:r>
              <w:rPr>
                <w:rFonts w:ascii="宋体" w:hAnsi="宋体" w:cs="宋体" w:eastAsia="宋体" w:hint="default"/>
                <w:sz w:val="18"/>
                <w:szCs w:val="18"/>
              </w:rPr>
              <w:t>超募资金投向小 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23,200.00</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23,200.00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5,160.00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95"/>
                <w:sz w:val="18"/>
              </w:rPr>
              <w:t>5,160.00</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276.90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3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5"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42,327.92</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42,327.92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w w:val="95"/>
                <w:sz w:val="18"/>
              </w:rPr>
              <w:t>9,601.21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pacing w:val="-1"/>
                <w:sz w:val="18"/>
              </w:rPr>
              <w:t>10,386.78</w:t>
            </w:r>
          </w:p>
        </w:tc>
        <w:tc>
          <w:tcPr>
            <w:tcW w:w="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0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pacing w:val="-1"/>
                <w:sz w:val="18"/>
              </w:rPr>
              <w:t>276.90</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18"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23" w:right="19"/>
              <w:jc w:val="center"/>
              <w:rPr>
                <w:rFonts w:ascii="宋体" w:hAnsi="宋体" w:cs="宋体" w:eastAsia="宋体" w:hint="default"/>
                <w:sz w:val="18"/>
                <w:szCs w:val="18"/>
              </w:rPr>
            </w:pPr>
            <w:r>
              <w:rPr>
                <w:rFonts w:ascii="宋体" w:hAnsi="宋体" w:cs="宋体" w:eastAsia="宋体" w:hint="default"/>
                <w:sz w:val="18"/>
                <w:szCs w:val="18"/>
              </w:rPr>
              <w:t>未达到计划进度 或预计收益的情 </w:t>
            </w:r>
            <w:r>
              <w:rPr>
                <w:rFonts w:ascii="宋体" w:hAnsi="宋体" w:cs="宋体" w:eastAsia="宋体" w:hint="default"/>
                <w:spacing w:val="-1"/>
                <w:sz w:val="18"/>
                <w:szCs w:val="18"/>
              </w:rPr>
              <w:t>况和原因（分具体</w:t>
            </w:r>
            <w:r>
              <w:rPr>
                <w:rFonts w:ascii="宋体" w:hAnsi="宋体" w:cs="宋体" w:eastAsia="宋体" w:hint="default"/>
                <w:sz w:val="18"/>
                <w:szCs w:val="18"/>
              </w:rPr>
              <w:t> 项目）</w:t>
            </w:r>
          </w:p>
        </w:tc>
        <w:tc>
          <w:tcPr>
            <w:tcW w:w="6878"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23"/>
              <w:jc w:val="left"/>
              <w:rPr>
                <w:rFonts w:ascii="宋体" w:hAnsi="宋体" w:cs="宋体" w:eastAsia="宋体" w:hint="default"/>
                <w:sz w:val="18"/>
                <w:szCs w:val="18"/>
              </w:rPr>
            </w:pPr>
            <w:r>
              <w:rPr>
                <w:rFonts w:ascii="宋体" w:hAnsi="宋体" w:cs="宋体" w:eastAsia="宋体" w:hint="default"/>
                <w:spacing w:val="-1"/>
                <w:sz w:val="18"/>
                <w:szCs w:val="18"/>
              </w:rPr>
              <w:t>“商业智能应用构建工具项目”和“探索式分析应用平台项目”未达到计划进度的主要</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原因是：这两个募集资金项目均于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月起开始实施，项目开发期为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年，原计</w:t>
            </w:r>
          </w:p>
          <w:p>
            <w:pPr>
              <w:pStyle w:val="TableParagraph"/>
              <w:spacing w:line="314" w:lineRule="auto"/>
              <w:ind w:left="23" w:right="22"/>
              <w:jc w:val="left"/>
              <w:rPr>
                <w:rFonts w:ascii="宋体" w:hAnsi="宋体" w:cs="宋体" w:eastAsia="宋体" w:hint="default"/>
                <w:sz w:val="18"/>
                <w:szCs w:val="18"/>
              </w:rPr>
            </w:pPr>
            <w:r>
              <w:rPr>
                <w:rFonts w:ascii="宋体" w:hAnsi="宋体" w:cs="宋体" w:eastAsia="宋体" w:hint="default"/>
                <w:sz w:val="18"/>
                <w:szCs w:val="18"/>
              </w:rPr>
              <w:t>划</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月达到预定可使用状态。公司于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日在深圳证券交易所创业 </w:t>
            </w:r>
            <w:r>
              <w:rPr>
                <w:rFonts w:ascii="宋体" w:hAnsi="宋体" w:cs="宋体" w:eastAsia="宋体" w:hint="default"/>
                <w:spacing w:val="-1"/>
                <w:sz w:val="18"/>
                <w:szCs w:val="18"/>
              </w:rPr>
              <w:t>板挂牌上市，在此之前公司尚未取得募集资金，由于存在资金缺口，公司募集资金项目</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以自筹资金的方式仅进行了小规模投入，虽然也取得了部分阶段性成果，但总体来说并</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1"/>
                <w:sz w:val="18"/>
                <w:szCs w:val="18"/>
              </w:rPr>
              <w:t>未按照募集资金项目原定计划进行实施。募集资金到位后公司已开始按照原计划逐步进</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行投入。 </w:t>
            </w:r>
            <w:r>
              <w:rPr>
                <w:rFonts w:ascii="宋体" w:hAnsi="宋体" w:cs="宋体" w:eastAsia="宋体" w:hint="default"/>
                <w:spacing w:val="-1"/>
                <w:sz w:val="18"/>
                <w:szCs w:val="18"/>
              </w:rPr>
              <w:t>“企业数据仓库构建系统项目”未达到计划进度的主要原因是：该项目是针对不同行业</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1"/>
                <w:sz w:val="18"/>
                <w:szCs w:val="18"/>
              </w:rPr>
              <w:t>企业建设数据仓库的需求，提供基础的数据域模型、数据生成规约和数据流检测管控等</w:t>
            </w:r>
          </w:p>
        </w:tc>
      </w:tr>
    </w:tbl>
    <w:p>
      <w:pPr>
        <w:spacing w:after="0" w:line="314" w:lineRule="auto"/>
        <w:jc w:val="left"/>
        <w:rPr>
          <w:rFonts w:ascii="宋体" w:hAnsi="宋体" w:cs="宋体" w:eastAsia="宋体" w:hint="default"/>
          <w:sz w:val="18"/>
          <w:szCs w:val="18"/>
        </w:rPr>
        <w:sectPr>
          <w:pgSz w:w="11910" w:h="16840"/>
          <w:pgMar w:header="877" w:footer="1186" w:top="1100" w:bottom="1380" w:left="1660" w:right="0"/>
        </w:sectPr>
      </w:pPr>
    </w:p>
    <w:p>
      <w:pPr>
        <w:spacing w:line="240" w:lineRule="auto" w:before="0"/>
        <w:rPr>
          <w:rFonts w:ascii="Times New Roman" w:hAnsi="Times New Roman" w:cs="Times New Roman" w:eastAsia="Times New Roman" w:hint="default"/>
          <w:sz w:val="20"/>
          <w:szCs w:val="20"/>
        </w:rPr>
      </w:pPr>
      <w:r>
        <w:rPr/>
        <w:pict>
          <v:shape style="position:absolute;margin-left:88.344002pt;margin-top:71.999985pt;width:419pt;height:690.95pt;mso-position-horizontal-relative:page;mso-position-vertical-relative:page;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88"/>
                    <w:gridCol w:w="6878"/>
                  </w:tblGrid>
                  <w:tr>
                    <w:trPr>
                      <w:trHeight w:val="3754"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24"/>
                          <w:jc w:val="left"/>
                          <w:rPr>
                            <w:rFonts w:ascii="宋体" w:hAnsi="宋体" w:cs="宋体" w:eastAsia="宋体" w:hint="default"/>
                            <w:sz w:val="18"/>
                            <w:szCs w:val="18"/>
                          </w:rPr>
                        </w:pPr>
                        <w:r>
                          <w:rPr>
                            <w:rFonts w:ascii="宋体" w:hAnsi="宋体" w:cs="宋体" w:eastAsia="宋体" w:hint="default"/>
                            <w:spacing w:val="-1"/>
                            <w:sz w:val="18"/>
                            <w:szCs w:val="18"/>
                          </w:rPr>
                          <w:t>功能平台，帮助企业快速构建数据仓库。该项目的研发需要充分调研多个行业的数据特</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1"/>
                            <w:sz w:val="18"/>
                            <w:szCs w:val="18"/>
                          </w:rPr>
                          <w:t>征，在此基础上进行分析、设计和验证，从而形成对各行业适应性较强的企业数据仓库</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构建系统，由于涉及行业较多，并且用于分析、验证的各行业业务实例还应具有较大规</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模性及相对完整性的条件，在实际论证和研发过程中花费时间较长，影响了该项目的计</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划进度。 </w:t>
                        </w:r>
                        <w:r>
                          <w:rPr>
                            <w:rFonts w:ascii="宋体" w:hAnsi="宋体" w:cs="宋体" w:eastAsia="宋体" w:hint="default"/>
                            <w:spacing w:val="-1"/>
                            <w:sz w:val="18"/>
                            <w:szCs w:val="18"/>
                          </w:rPr>
                          <w:t>“全业务营销及维系挽留系统项目”和“数据集成和管理工具项目”低于计划投资进度</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的主要原因是：这两个项目在数据获取和海量数据处理效率方面要求较高，为了应对未</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1"/>
                            <w:sz w:val="18"/>
                            <w:szCs w:val="18"/>
                          </w:rPr>
                          <w:t>来“大数据”的市场需求，公司研发团队对这两个项目的具体实现方案反复论证，最终</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确定在研发过程中引入“云”的概念，运用“云”技术以提高数据获取和海量数据处理</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效率，在“云”技术方面公司选用了开源框架，降低了研发成本，提高了研发效率，目</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
                            <w:sz w:val="18"/>
                            <w:szCs w:val="18"/>
                          </w:rPr>
                          <w:t>前这两个项目研发进度正常，经过实验测试，这两个项目在数据获取及海量数据处理效</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率方面比之前的设计方案有较大提升，另外其扩展性也将获得进一步提高。</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0" w:right="105"/>
                          <w:jc w:val="center"/>
                          <w:rPr>
                            <w:rFonts w:ascii="宋体" w:hAnsi="宋体" w:cs="宋体" w:eastAsia="宋体" w:hint="default"/>
                            <w:sz w:val="18"/>
                            <w:szCs w:val="18"/>
                          </w:rPr>
                        </w:pPr>
                        <w:r>
                          <w:rPr>
                            <w:rFonts w:ascii="宋体" w:hAnsi="宋体" w:cs="宋体" w:eastAsia="宋体" w:hint="default"/>
                            <w:sz w:val="18"/>
                            <w:szCs w:val="18"/>
                          </w:rPr>
                          <w:t>项目可行性发生 重大变化的情况 说明</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22" w:hRule="exact"/>
                    </w:trPr>
                    <w:tc>
                      <w:tcPr>
                        <w:tcW w:w="148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6" w:lineRule="auto"/>
                          <w:ind w:left="23" w:right="12"/>
                          <w:jc w:val="center"/>
                          <w:rPr>
                            <w:rFonts w:ascii="宋体" w:hAnsi="宋体" w:cs="宋体" w:eastAsia="宋体" w:hint="default"/>
                            <w:sz w:val="18"/>
                            <w:szCs w:val="18"/>
                          </w:rPr>
                        </w:pPr>
                        <w:r>
                          <w:rPr>
                            <w:rFonts w:ascii="宋体" w:hAnsi="宋体" w:cs="宋体" w:eastAsia="宋体" w:hint="default"/>
                            <w:sz w:val="18"/>
                            <w:szCs w:val="18"/>
                          </w:rPr>
                          <w:t>超募资金的金额、 用途及使用进展 情况</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5940" w:hRule="exact"/>
                    </w:trPr>
                    <w:tc>
                      <w:tcPr>
                        <w:tcW w:w="1488" w:type="dxa"/>
                        <w:vMerge/>
                        <w:tcBorders>
                          <w:left w:val="single" w:sz="4" w:space="0" w:color="000000"/>
                          <w:bottom w:val="single" w:sz="4" w:space="0" w:color="000000"/>
                          <w:right w:val="single" w:sz="4" w:space="0" w:color="000000"/>
                        </w:tcBorders>
                        <w:shd w:val="clear" w:color="auto" w:fill="DCDCDC"/>
                      </w:tcPr>
                      <w:p>
                        <w:pP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本公司募集资金净额为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52,708.41 </w:t>
                        </w:r>
                        <w:r>
                          <w:rPr>
                            <w:rFonts w:ascii="宋体" w:hAnsi="宋体" w:cs="宋体" w:eastAsia="宋体" w:hint="default"/>
                            <w:sz w:val="18"/>
                            <w:szCs w:val="18"/>
                          </w:rPr>
                          <w:t>万元，其中超额募集资金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33,580.49 </w:t>
                        </w:r>
                        <w:r>
                          <w:rPr>
                            <w:rFonts w:ascii="宋体" w:hAnsi="宋体" w:cs="宋体" w:eastAsia="宋体" w:hint="default"/>
                            <w:sz w:val="18"/>
                            <w:szCs w:val="18"/>
                          </w:rPr>
                          <w:t>万元。</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日，公司二届二次董事会审议通过了《关于使用超募资金向全资子公司</w:t>
                        </w:r>
                      </w:p>
                      <w:p>
                        <w:pPr>
                          <w:pStyle w:val="TableParagraph"/>
                          <w:spacing w:line="300" w:lineRule="auto" w:before="63"/>
                          <w:ind w:left="23" w:right="-43"/>
                          <w:jc w:val="left"/>
                          <w:rPr>
                            <w:rFonts w:ascii="宋体" w:hAnsi="宋体" w:cs="宋体" w:eastAsia="宋体" w:hint="default"/>
                            <w:sz w:val="18"/>
                            <w:szCs w:val="18"/>
                          </w:rPr>
                        </w:pPr>
                        <w:r>
                          <w:rPr>
                            <w:rFonts w:ascii="宋体" w:hAnsi="宋体" w:cs="宋体" w:eastAsia="宋体" w:hint="default"/>
                            <w:spacing w:val="-6"/>
                            <w:sz w:val="18"/>
                            <w:szCs w:val="18"/>
                          </w:rPr>
                          <w:t>增资的议案》，公司计划使用超募资金</w:t>
                        </w:r>
                        <w:r>
                          <w:rPr>
                            <w:rFonts w:ascii="宋体" w:hAnsi="宋体" w:cs="宋体" w:eastAsia="宋体" w:hint="default"/>
                            <w:spacing w:val="-32"/>
                            <w:sz w:val="18"/>
                            <w:szCs w:val="18"/>
                          </w:rPr>
                          <w:t> </w:t>
                        </w:r>
                        <w:r>
                          <w:rPr>
                            <w:rFonts w:ascii="Times New Roman" w:hAnsi="Times New Roman" w:cs="Times New Roman" w:eastAsia="Times New Roman" w:hint="default"/>
                            <w:spacing w:val="-1"/>
                            <w:sz w:val="18"/>
                            <w:szCs w:val="18"/>
                          </w:rPr>
                          <w:t>1,000</w:t>
                        </w:r>
                        <w:r>
                          <w:rPr>
                            <w:rFonts w:ascii="Times New Roman" w:hAnsi="Times New Roman" w:cs="Times New Roman" w:eastAsia="Times New Roman" w:hint="default"/>
                            <w:spacing w:val="15"/>
                            <w:sz w:val="18"/>
                            <w:szCs w:val="18"/>
                          </w:rPr>
                          <w:t> </w:t>
                        </w:r>
                        <w:r>
                          <w:rPr>
                            <w:rFonts w:ascii="宋体" w:hAnsi="宋体" w:cs="宋体" w:eastAsia="宋体" w:hint="default"/>
                            <w:spacing w:val="-1"/>
                            <w:sz w:val="18"/>
                            <w:szCs w:val="18"/>
                          </w:rPr>
                          <w:t>万元增资全资子公司公司东方国信（天津）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科技有限公司，目前该增资计划已经实施完毕，子公司已完成工商登记变更。</w:t>
                        </w:r>
                      </w:p>
                      <w:p>
                        <w:pPr>
                          <w:pStyle w:val="TableParagraph"/>
                          <w:spacing w:line="307" w:lineRule="auto" w:before="31"/>
                          <w:ind w:left="23"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pacing w:val="-9"/>
                            <w:sz w:val="18"/>
                            <w:szCs w:val="18"/>
                          </w:rPr>
                          <w:t>日、</w:t>
                        </w:r>
                        <w:r>
                          <w:rPr>
                            <w:rFonts w:ascii="Times New Roman" w:hAnsi="Times New Roman" w:cs="Times New Roman" w:eastAsia="Times New Roman" w:hint="default"/>
                            <w:spacing w:val="-9"/>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pacing w:val="-3"/>
                            <w:sz w:val="18"/>
                            <w:szCs w:val="18"/>
                          </w:rPr>
                          <w:t>日，公司分别召开的二届三次董事会和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 </w:t>
                        </w:r>
                        <w:r>
                          <w:rPr>
                            <w:rFonts w:ascii="宋体" w:hAnsi="宋体" w:cs="宋体" w:eastAsia="宋体" w:hint="default"/>
                            <w:spacing w:val="-1"/>
                            <w:sz w:val="18"/>
                            <w:szCs w:val="18"/>
                          </w:rPr>
                          <w:t>次临时股东大会审议通过了《关于使用超募资金和自有资金投资建设研发中心和办公用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房的议案》，公司计划使用首次公开发行股票募集资金中的“其他与公司主营业务相关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5"/>
                            <w:sz w:val="18"/>
                            <w:szCs w:val="18"/>
                          </w:rPr>
                          <w:t>的营运资金”</w:t>
                        </w:r>
                        <w:r>
                          <w:rPr>
                            <w:rFonts w:ascii="Times New Roman" w:hAnsi="Times New Roman" w:cs="Times New Roman" w:eastAsia="Times New Roman" w:hint="default"/>
                            <w:spacing w:val="-5"/>
                            <w:sz w:val="18"/>
                            <w:szCs w:val="18"/>
                          </w:rPr>
                          <w:t>12,000 </w:t>
                        </w:r>
                        <w:r>
                          <w:rPr>
                            <w:rFonts w:ascii="宋体" w:hAnsi="宋体" w:cs="宋体" w:eastAsia="宋体" w:hint="default"/>
                            <w:spacing w:val="-3"/>
                            <w:sz w:val="18"/>
                            <w:szCs w:val="18"/>
                          </w:rPr>
                          <w:t>万元和自有营运资金，用于投资建设公司自用研发中心和办公用房</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项目内容分为购置产业用地和房产新建</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总投资预算</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22,440 </w:t>
                        </w:r>
                        <w:r>
                          <w:rPr>
                            <w:rFonts w:ascii="宋体" w:hAnsi="宋体" w:cs="宋体" w:eastAsia="宋体" w:hint="default"/>
                            <w:spacing w:val="-3"/>
                            <w:sz w:val="18"/>
                            <w:szCs w:val="18"/>
                          </w:rPr>
                          <w:t>万元。截至目前，该超募资</w:t>
                        </w:r>
                        <w:r>
                          <w:rPr>
                            <w:rFonts w:ascii="宋体" w:hAnsi="宋体" w:cs="宋体" w:eastAsia="宋体" w:hint="default"/>
                            <w:sz w:val="18"/>
                            <w:szCs w:val="18"/>
                          </w:rPr>
                          <w:t> 金使用计划未实施，也未动用超募资金。</w:t>
                        </w:r>
                      </w:p>
                      <w:p>
                        <w:pPr>
                          <w:pStyle w:val="TableParagraph"/>
                          <w:spacing w:line="240" w:lineRule="auto" w:before="2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日，公司二届四次董事会审议通过《关于使用部分超募资金永久补充流</w:t>
                        </w:r>
                      </w:p>
                      <w:p>
                        <w:pPr>
                          <w:pStyle w:val="TableParagraph"/>
                          <w:spacing w:line="304" w:lineRule="auto" w:before="63"/>
                          <w:ind w:left="23" w:right="19"/>
                          <w:jc w:val="left"/>
                          <w:rPr>
                            <w:rFonts w:ascii="宋体" w:hAnsi="宋体" w:cs="宋体" w:eastAsia="宋体" w:hint="default"/>
                            <w:sz w:val="18"/>
                            <w:szCs w:val="18"/>
                          </w:rPr>
                        </w:pPr>
                        <w:r>
                          <w:rPr>
                            <w:rFonts w:ascii="宋体" w:hAnsi="宋体" w:cs="宋体" w:eastAsia="宋体" w:hint="default"/>
                            <w:spacing w:val="-5"/>
                            <w:sz w:val="18"/>
                            <w:szCs w:val="18"/>
                          </w:rPr>
                          <w:t>动资金的议案》，为补充公司经营所需流动资金，公司拟使用超募资金人民币</w:t>
                        </w:r>
                        <w:r>
                          <w:rPr>
                            <w:rFonts w:ascii="宋体" w:hAnsi="宋体" w:cs="宋体" w:eastAsia="宋体" w:hint="default"/>
                            <w:spacing w:val="-38"/>
                            <w:sz w:val="18"/>
                            <w:szCs w:val="18"/>
                          </w:rPr>
                          <w:t> </w:t>
                        </w:r>
                        <w:r>
                          <w:rPr>
                            <w:rFonts w:ascii="Times New Roman" w:hAnsi="Times New Roman" w:cs="Times New Roman" w:eastAsia="Times New Roman" w:hint="default"/>
                            <w:spacing w:val="-1"/>
                            <w:sz w:val="18"/>
                            <w:szCs w:val="18"/>
                          </w:rPr>
                          <w:t>5,000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r>
                          <w:rPr>
                            <w:rFonts w:ascii="宋体" w:hAnsi="宋体" w:cs="宋体" w:eastAsia="宋体" w:hint="default"/>
                            <w:spacing w:val="-88"/>
                            <w:sz w:val="18"/>
                            <w:szCs w:val="18"/>
                          </w:rPr>
                          <w:t> </w:t>
                        </w:r>
                        <w:r>
                          <w:rPr>
                            <w:rFonts w:ascii="宋体" w:hAnsi="宋体" w:cs="宋体" w:eastAsia="宋体" w:hint="default"/>
                            <w:sz w:val="18"/>
                            <w:szCs w:val="18"/>
                          </w:rPr>
                          <w:t>永久补充流动资金，截至目前，该超募资金使用计划尚未启动，也未动用超募资金。</w:t>
                        </w:r>
                        <w:r>
                          <w:rPr>
                            <w:rFonts w:ascii="宋体" w:hAnsi="宋体" w:cs="宋体" w:eastAsia="宋体" w:hint="default"/>
                            <w:sz w:val="18"/>
                            <w:szCs w:val="18"/>
                          </w:rPr>
                          <w:t> </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w:t>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日，公司分别召开的二届四次董事会和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年第 </w:t>
                        </w:r>
                        <w:r>
                          <w:rPr>
                            <w:rFonts w:ascii="宋体" w:hAnsi="宋体" w:cs="宋体" w:eastAsia="宋体" w:hint="default"/>
                            <w:spacing w:val="-1"/>
                            <w:sz w:val="18"/>
                            <w:szCs w:val="18"/>
                          </w:rPr>
                          <w:t>三次临时股东大会审议通过了《关于使用超募资金收购东华信通</w:t>
                        </w:r>
                        <w:r>
                          <w:rPr>
                            <w:rFonts w:ascii="宋体" w:hAnsi="宋体" w:cs="宋体" w:eastAsia="宋体" w:hint="default"/>
                            <w:spacing w:val="-34"/>
                            <w:sz w:val="18"/>
                            <w:szCs w:val="18"/>
                          </w:rPr>
                          <w:t> </w:t>
                        </w:r>
                        <w:r>
                          <w:rPr>
                            <w:rFonts w:ascii="Times New Roman" w:hAnsi="Times New Roman" w:cs="Times New Roman" w:eastAsia="Times New Roman" w:hint="default"/>
                            <w:spacing w:val="-10"/>
                            <w:sz w:val="18"/>
                            <w:szCs w:val="18"/>
                          </w:rPr>
                          <w:t>100%</w:t>
                        </w:r>
                        <w:r>
                          <w:rPr>
                            <w:rFonts w:ascii="宋体" w:hAnsi="宋体" w:cs="宋体" w:eastAsia="宋体" w:hint="default"/>
                            <w:spacing w:val="-10"/>
                            <w:sz w:val="18"/>
                            <w:szCs w:val="18"/>
                          </w:rPr>
                          <w:t>股权的议案》，为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推进公司产业扩张战略，完善市场布局，提升公司综合实力</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同时为提高公司募集资金使</w:t>
                        </w:r>
                        <w:r>
                          <w:rPr>
                            <w:rFonts w:ascii="宋体" w:hAnsi="宋体" w:cs="宋体" w:eastAsia="宋体" w:hint="default"/>
                            <w:spacing w:val="-79"/>
                            <w:sz w:val="18"/>
                            <w:szCs w:val="18"/>
                          </w:rPr>
                          <w:t> </w:t>
                        </w:r>
                        <w:r>
                          <w:rPr>
                            <w:rFonts w:ascii="宋体" w:hAnsi="宋体" w:cs="宋体" w:eastAsia="宋体" w:hint="default"/>
                            <w:sz w:val="18"/>
                            <w:szCs w:val="18"/>
                          </w:rPr>
                          <w:t>用效率，公司拟使用超募资金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万元收购东华信通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日，该超募资金使用计划已支出超募资金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4,160 </w:t>
                        </w:r>
                        <w:r>
                          <w:rPr>
                            <w:rFonts w:ascii="宋体" w:hAnsi="宋体" w:cs="宋体" w:eastAsia="宋体" w:hint="default"/>
                            <w:sz w:val="18"/>
                            <w:szCs w:val="18"/>
                          </w:rPr>
                          <w:t>万元。</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0" w:right="105"/>
                          <w:jc w:val="center"/>
                          <w:rPr>
                            <w:rFonts w:ascii="宋体" w:hAnsi="宋体" w:cs="宋体" w:eastAsia="宋体" w:hint="default"/>
                            <w:sz w:val="18"/>
                            <w:szCs w:val="18"/>
                          </w:rPr>
                        </w:pPr>
                        <w:r>
                          <w:rPr>
                            <w:rFonts w:ascii="宋体" w:hAnsi="宋体" w:cs="宋体" w:eastAsia="宋体" w:hint="default"/>
                            <w:sz w:val="18"/>
                            <w:szCs w:val="18"/>
                          </w:rPr>
                          <w:t>募集资金投资项 目实施地点变更 情况</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0" w:right="105"/>
                          <w:jc w:val="center"/>
                          <w:rPr>
                            <w:rFonts w:ascii="宋体" w:hAnsi="宋体" w:cs="宋体" w:eastAsia="宋体" w:hint="default"/>
                            <w:sz w:val="18"/>
                            <w:szCs w:val="18"/>
                          </w:rPr>
                        </w:pPr>
                        <w:r>
                          <w:rPr>
                            <w:rFonts w:ascii="宋体" w:hAnsi="宋体" w:cs="宋体" w:eastAsia="宋体" w:hint="default"/>
                            <w:sz w:val="18"/>
                            <w:szCs w:val="18"/>
                          </w:rPr>
                          <w:t>募集资金投资项 目实施方式调整 情况</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2" w:hRule="exact"/>
                    </w:trPr>
                    <w:tc>
                      <w:tcPr>
                        <w:tcW w:w="1488"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3"/>
                          <w:ind w:left="110" w:right="105"/>
                          <w:jc w:val="center"/>
                          <w:rPr>
                            <w:rFonts w:ascii="宋体" w:hAnsi="宋体" w:cs="宋体" w:eastAsia="宋体" w:hint="default"/>
                            <w:sz w:val="18"/>
                            <w:szCs w:val="18"/>
                          </w:rPr>
                        </w:pPr>
                        <w:r>
                          <w:rPr>
                            <w:rFonts w:ascii="宋体" w:hAnsi="宋体" w:cs="宋体" w:eastAsia="宋体" w:hint="default"/>
                            <w:sz w:val="18"/>
                            <w:szCs w:val="18"/>
                          </w:rPr>
                          <w:t>募集资金投资项 目先期投入及置 换情况</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34" w:hRule="exact"/>
                    </w:trPr>
                    <w:tc>
                      <w:tcPr>
                        <w:tcW w:w="1488" w:type="dxa"/>
                        <w:vMerge/>
                        <w:tcBorders>
                          <w:left w:val="single" w:sz="4" w:space="0" w:color="000000"/>
                          <w:bottom w:val="single" w:sz="4" w:space="0" w:color="000000"/>
                          <w:right w:val="single" w:sz="4" w:space="0" w:color="000000"/>
                        </w:tcBorders>
                        <w:shd w:val="clear" w:color="auto" w:fill="DCDCDC"/>
                      </w:tcPr>
                      <w:p>
                        <w:pP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公司第一届董事会第二十次会议于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日审议通过了公司使用募集资金</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12,363,270.05</w:t>
                        </w:r>
                        <w:r>
                          <w:rPr>
                            <w:rFonts w:ascii="Times New Roman" w:hAnsi="Times New Roman" w:cs="Times New Roman" w:eastAsia="Times New Roman" w:hint="default"/>
                            <w:spacing w:val="14"/>
                            <w:sz w:val="18"/>
                            <w:szCs w:val="18"/>
                          </w:rPr>
                          <w:t> </w:t>
                        </w:r>
                        <w:r>
                          <w:rPr>
                            <w:rFonts w:ascii="宋体" w:hAnsi="宋体" w:cs="宋体" w:eastAsia="宋体" w:hint="default"/>
                            <w:spacing w:val="-1"/>
                            <w:sz w:val="18"/>
                            <w:szCs w:val="18"/>
                          </w:rPr>
                          <w:t>元置换已预先投入募集资金投资项目的自筹资金，募集资金到账前，公司</w:t>
                        </w:r>
                      </w:p>
                    </w:tc>
                  </w:tr>
                </w:tbl>
                <w:p>
                  <w:pP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6"/>
          <w:szCs w:val="16"/>
        </w:rPr>
      </w:pPr>
    </w:p>
    <w:p>
      <w:pPr>
        <w:spacing w:before="0"/>
        <w:ind w:left="0" w:right="1705"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1186" w:top="1100" w:bottom="1380" w:left="1660" w:right="0"/>
        </w:sectPr>
      </w:pPr>
    </w:p>
    <w:p>
      <w:pPr>
        <w:spacing w:line="240" w:lineRule="auto" w:before="8"/>
        <w:rPr>
          <w:rFonts w:ascii="宋体" w:hAnsi="宋体" w:cs="宋体" w:eastAsia="宋体" w:hint="default"/>
          <w:sz w:val="24"/>
          <w:szCs w:val="24"/>
        </w:rPr>
      </w:pPr>
    </w:p>
    <w:tbl>
      <w:tblPr>
        <w:tblW w:w="0" w:type="auto"/>
        <w:jc w:val="left"/>
        <w:tblInd w:w="106" w:type="dxa"/>
        <w:tblLayout w:type="fixed"/>
        <w:tblCellMar>
          <w:top w:w="0" w:type="dxa"/>
          <w:left w:w="0" w:type="dxa"/>
          <w:bottom w:w="0" w:type="dxa"/>
          <w:right w:w="0" w:type="dxa"/>
        </w:tblCellMar>
        <w:tblLook w:val="01E0"/>
      </w:tblPr>
      <w:tblGrid>
        <w:gridCol w:w="1488"/>
        <w:gridCol w:w="6878"/>
      </w:tblGrid>
      <w:tr>
        <w:trPr>
          <w:trHeight w:val="1258"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8"/>
              <w:ind w:left="23" w:right="20"/>
              <w:jc w:val="both"/>
              <w:rPr>
                <w:rFonts w:ascii="宋体" w:hAnsi="宋体" w:cs="宋体" w:eastAsia="宋体" w:hint="default"/>
                <w:sz w:val="18"/>
                <w:szCs w:val="18"/>
              </w:rPr>
            </w:pPr>
            <w:r>
              <w:rPr>
                <w:rFonts w:ascii="宋体" w:hAnsi="宋体" w:cs="宋体" w:eastAsia="宋体" w:hint="default"/>
                <w:sz w:val="18"/>
                <w:szCs w:val="18"/>
              </w:rPr>
              <w:t>以自筹资金预先投入募集资金投资项目实际投资额</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12,363,270.05</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元，已经从募集资金专</w:t>
            </w:r>
            <w:r>
              <w:rPr>
                <w:rFonts w:ascii="宋体" w:hAnsi="宋体" w:cs="宋体" w:eastAsia="宋体" w:hint="default"/>
                <w:sz w:val="18"/>
                <w:szCs w:val="18"/>
              </w:rPr>
              <w:t> </w:t>
            </w:r>
            <w:r>
              <w:rPr>
                <w:rFonts w:ascii="宋体" w:hAnsi="宋体" w:cs="宋体" w:eastAsia="宋体" w:hint="default"/>
                <w:spacing w:val="-1"/>
                <w:sz w:val="18"/>
                <w:szCs w:val="18"/>
              </w:rPr>
              <w:t>户转出。北京兴华会计师事务所有限责任公司对此出具了（</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）京会兴（专审）字第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Times New Roman" w:hAnsi="Times New Roman" w:cs="Times New Roman" w:eastAsia="Times New Roman" w:hint="default"/>
                <w:sz w:val="18"/>
                <w:szCs w:val="18"/>
              </w:rPr>
              <w:t>5-009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号《关于北京东方国信科技股份有限公司以自筹资金预先投入募投项目的专项审 </w:t>
            </w:r>
            <w:r>
              <w:rPr>
                <w:rFonts w:ascii="宋体" w:hAnsi="宋体" w:cs="宋体" w:eastAsia="宋体" w:hint="default"/>
                <w:spacing w:val="-19"/>
                <w:sz w:val="18"/>
                <w:szCs w:val="18"/>
              </w:rPr>
              <w:t>核报告》。</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0" w:right="105"/>
              <w:jc w:val="center"/>
              <w:rPr>
                <w:rFonts w:ascii="宋体" w:hAnsi="宋体" w:cs="宋体" w:eastAsia="宋体" w:hint="default"/>
                <w:sz w:val="18"/>
                <w:szCs w:val="18"/>
              </w:rPr>
            </w:pPr>
            <w:r>
              <w:rPr>
                <w:rFonts w:ascii="宋体" w:hAnsi="宋体" w:cs="宋体" w:eastAsia="宋体" w:hint="default"/>
                <w:sz w:val="18"/>
                <w:szCs w:val="18"/>
              </w:rPr>
              <w:t>用闲置募集资金 暂时补充流动资 金情况</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0" w:right="105"/>
              <w:jc w:val="center"/>
              <w:rPr>
                <w:rFonts w:ascii="宋体" w:hAnsi="宋体" w:cs="宋体" w:eastAsia="宋体" w:hint="default"/>
                <w:sz w:val="18"/>
                <w:szCs w:val="18"/>
              </w:rPr>
            </w:pPr>
            <w:r>
              <w:rPr>
                <w:rFonts w:ascii="宋体" w:hAnsi="宋体" w:cs="宋体" w:eastAsia="宋体" w:hint="default"/>
                <w:sz w:val="18"/>
                <w:szCs w:val="18"/>
              </w:rPr>
              <w:t>项目实施出现募 集资金结余的金 额及原因</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110" w:right="105"/>
              <w:jc w:val="left"/>
              <w:rPr>
                <w:rFonts w:ascii="宋体" w:hAnsi="宋体" w:cs="宋体" w:eastAsia="宋体" w:hint="default"/>
                <w:sz w:val="18"/>
                <w:szCs w:val="18"/>
              </w:rPr>
            </w:pPr>
            <w:r>
              <w:rPr>
                <w:rFonts w:ascii="宋体" w:hAnsi="宋体" w:cs="宋体" w:eastAsia="宋体" w:hint="default"/>
                <w:sz w:val="18"/>
                <w:szCs w:val="18"/>
              </w:rPr>
              <w:t>尚未使用的募集 资金用途及去向</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21"/>
              <w:jc w:val="left"/>
              <w:rPr>
                <w:rFonts w:ascii="宋体" w:hAnsi="宋体" w:cs="宋体" w:eastAsia="宋体" w:hint="default"/>
                <w:sz w:val="18"/>
                <w:szCs w:val="18"/>
              </w:rPr>
            </w:pPr>
            <w:r>
              <w:rPr>
                <w:rFonts w:ascii="宋体" w:hAnsi="宋体" w:cs="宋体" w:eastAsia="宋体" w:hint="default"/>
                <w:spacing w:val="-1"/>
                <w:sz w:val="18"/>
                <w:szCs w:val="18"/>
              </w:rPr>
              <w:t>尚未使用的募集资金（包括超募资金）均存放在公司募集资金专户，公司将有计划、分</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步地投资于五个募投项目和其他与主营业务相关的营运资金项目。</w:t>
            </w:r>
          </w:p>
        </w:tc>
      </w:tr>
      <w:tr>
        <w:trPr>
          <w:trHeight w:val="946" w:hRule="exact"/>
        </w:trPr>
        <w:tc>
          <w:tcPr>
            <w:tcW w:w="14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0" w:right="105"/>
              <w:jc w:val="both"/>
              <w:rPr>
                <w:rFonts w:ascii="宋体" w:hAnsi="宋体" w:cs="宋体" w:eastAsia="宋体" w:hint="default"/>
                <w:sz w:val="18"/>
                <w:szCs w:val="18"/>
              </w:rPr>
            </w:pPr>
            <w:r>
              <w:rPr>
                <w:rFonts w:ascii="宋体" w:hAnsi="宋体" w:cs="宋体" w:eastAsia="宋体" w:hint="default"/>
                <w:sz w:val="18"/>
                <w:szCs w:val="18"/>
              </w:rPr>
              <w:t>募集资金使用及 披露中存在的问 题或其他情况</w:t>
            </w:r>
          </w:p>
        </w:tc>
        <w:tc>
          <w:tcPr>
            <w:tcW w:w="6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1"/>
        <w:rPr>
          <w:rFonts w:ascii="宋体" w:hAnsi="宋体" w:cs="宋体" w:eastAsia="宋体" w:hint="default"/>
          <w:sz w:val="24"/>
          <w:szCs w:val="24"/>
        </w:rPr>
      </w:pPr>
    </w:p>
    <w:p>
      <w:pPr>
        <w:pStyle w:val="BodyText"/>
        <w:spacing w:line="240" w:lineRule="auto" w:before="26"/>
        <w:ind w:right="0"/>
        <w:jc w:val="both"/>
      </w:pPr>
      <w:r>
        <w:rPr>
          <w:rFonts w:ascii="Times New Roman" w:hAnsi="Times New Roman" w:cs="Times New Roman" w:eastAsia="Times New Roman" w:hint="default"/>
        </w:rPr>
        <w:t>2</w:t>
      </w:r>
      <w:r>
        <w:rPr/>
        <w:t>、</w:t>
      </w:r>
      <w:r>
        <w:rPr>
          <w:spacing w:val="-61"/>
        </w:rPr>
        <w:t> </w:t>
      </w:r>
      <w:r>
        <w:rPr/>
        <w:t>报告期内，超募资金投资项目</w:t>
      </w:r>
    </w:p>
    <w:p>
      <w:pPr>
        <w:pStyle w:val="BodyText"/>
        <w:spacing w:line="240" w:lineRule="auto" w:before="135"/>
        <w:ind w:left="500" w:right="1662"/>
        <w:jc w:val="left"/>
      </w:pPr>
      <w:r>
        <w:rPr/>
        <w:t>（</w:t>
      </w:r>
      <w:r>
        <w:rPr>
          <w:rFonts w:ascii="Times New Roman" w:hAnsi="Times New Roman" w:cs="Times New Roman" w:eastAsia="Times New Roman" w:hint="default"/>
        </w:rPr>
        <w:t>1</w:t>
      </w:r>
      <w:r>
        <w:rPr/>
        <w:t>） 使用超募资金增资全资子公司</w:t>
      </w:r>
    </w:p>
    <w:p>
      <w:pPr>
        <w:pStyle w:val="BodyText"/>
        <w:spacing w:line="240" w:lineRule="auto" w:before="135"/>
        <w:ind w:left="620" w:right="1662"/>
        <w:jc w:val="left"/>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20</w:t>
      </w:r>
      <w:r>
        <w:rPr>
          <w:rFonts w:ascii="Times New Roman" w:hAnsi="Times New Roman" w:cs="Times New Roman" w:eastAsia="Times New Roman" w:hint="default"/>
          <w:spacing w:val="-21"/>
        </w:rPr>
        <w:t> </w:t>
      </w:r>
      <w:r>
        <w:rPr/>
        <w:t>日，公司二届二次董事会审议通过了《关于使用超募资金</w:t>
      </w:r>
    </w:p>
    <w:p>
      <w:pPr>
        <w:pStyle w:val="BodyText"/>
        <w:spacing w:line="350" w:lineRule="auto" w:before="135"/>
        <w:ind w:right="1796"/>
        <w:jc w:val="both"/>
      </w:pPr>
      <w:r>
        <w:rPr>
          <w:spacing w:val="-6"/>
        </w:rPr>
        <w:t>向全资子公司增资的议案》，公司计划使用超募资金</w:t>
      </w:r>
      <w:r>
        <w:rPr/>
        <w:t> </w:t>
      </w:r>
      <w:r>
        <w:rPr>
          <w:rFonts w:ascii="Times New Roman" w:hAnsi="Times New Roman" w:cs="Times New Roman" w:eastAsia="Times New Roman" w:hint="default"/>
        </w:rPr>
        <w:t>1,000</w:t>
      </w:r>
      <w:r>
        <w:rPr>
          <w:rFonts w:ascii="Times New Roman" w:hAnsi="Times New Roman" w:cs="Times New Roman" w:eastAsia="Times New Roman" w:hint="default"/>
          <w:spacing w:val="44"/>
        </w:rPr>
        <w:t> </w:t>
      </w:r>
      <w:r>
        <w:rPr/>
        <w:t>万元增资全资子公司 </w:t>
      </w:r>
      <w:r>
        <w:rPr>
          <w:spacing w:val="-3"/>
        </w:rPr>
        <w:t>公司东方国信（天津）科技有限公司，目前该增资计划已经实施完毕，子公司已</w:t>
      </w:r>
      <w:r>
        <w:rPr>
          <w:spacing w:val="-111"/>
        </w:rPr>
        <w:t> </w:t>
      </w:r>
      <w:r>
        <w:rPr>
          <w:spacing w:val="-111"/>
        </w:rPr>
      </w:r>
      <w:r>
        <w:rPr>
          <w:spacing w:val="-3"/>
        </w:rPr>
        <w:t>完成工商登记变更。公司已在中国证监会指定信息披露网站发布了关于此投资项</w:t>
      </w:r>
      <w:r>
        <w:rPr>
          <w:spacing w:val="-109"/>
        </w:rPr>
        <w:t> </w:t>
      </w:r>
      <w:r>
        <w:rPr>
          <w:spacing w:val="-109"/>
        </w:rPr>
      </w:r>
      <w:r>
        <w:rPr/>
        <w:t>目的公告。</w:t>
      </w:r>
    </w:p>
    <w:p>
      <w:pPr>
        <w:pStyle w:val="BodyText"/>
        <w:spacing w:line="240" w:lineRule="auto" w:before="43"/>
        <w:ind w:left="620" w:right="1662"/>
        <w:jc w:val="left"/>
      </w:pPr>
      <w:r>
        <w:rPr/>
        <w:t>（</w:t>
      </w:r>
      <w:r>
        <w:rPr>
          <w:rFonts w:ascii="Times New Roman" w:hAnsi="Times New Roman" w:cs="Times New Roman" w:eastAsia="Times New Roman" w:hint="default"/>
        </w:rPr>
        <w:t>2</w:t>
      </w:r>
      <w:r>
        <w:rPr/>
        <w:t>）使用超募资金收购北京东华信通信息技术有限公司</w:t>
      </w:r>
    </w:p>
    <w:p>
      <w:pPr>
        <w:pStyle w:val="BodyText"/>
        <w:spacing w:line="240" w:lineRule="auto" w:before="135"/>
        <w:ind w:left="620" w:right="1662"/>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8"/>
        </w:rPr>
        <w:t>日、</w:t>
      </w:r>
      <w:r>
        <w:rPr>
          <w:rFonts w:ascii="Times New Roman" w:hAnsi="Times New Roman" w:cs="Times New Roman" w:eastAsia="Times New Roman" w:hint="default"/>
          <w:spacing w:val="-8"/>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spacing w:val="-3"/>
        </w:rPr>
        <w:t>日，公司分别召开的二届四次董事会和</w:t>
      </w:r>
    </w:p>
    <w:p>
      <w:pPr>
        <w:pStyle w:val="BodyText"/>
        <w:spacing w:line="338" w:lineRule="auto" w:before="135"/>
        <w:ind w:right="1793"/>
        <w:jc w:val="both"/>
      </w:pPr>
      <w:r>
        <w:rPr>
          <w:rFonts w:ascii="Times New Roman" w:hAnsi="Times New Roman" w:cs="Times New Roman" w:eastAsia="Times New Roman" w:hint="default"/>
          <w:spacing w:val="-3"/>
        </w:rPr>
        <w:t>2011 </w:t>
      </w:r>
      <w:r>
        <w:rPr/>
        <w:t>年第三次临时股东大会审议通过了《关于使用超募资金收购东华信通</w:t>
      </w:r>
      <w:r>
        <w:rPr>
          <w:spacing w:val="-97"/>
        </w:rPr>
        <w:t> </w:t>
      </w:r>
      <w:r>
        <w:rPr>
          <w:rFonts w:ascii="Times New Roman" w:hAnsi="Times New Roman" w:cs="Times New Roman" w:eastAsia="Times New Roman" w:hint="default"/>
        </w:rPr>
        <w:t>100% </w:t>
      </w:r>
      <w:r>
        <w:rPr>
          <w:spacing w:val="1"/>
        </w:rPr>
        <w:t>股权的议案》，为推进公司产业扩张战略，完善市场布局，提升公司综合实力</w:t>
      </w:r>
      <w:r>
        <w:rPr>
          <w:rFonts w:ascii="Times New Roman" w:hAnsi="Times New Roman" w:cs="Times New Roman" w:eastAsia="Times New Roman" w:hint="default"/>
          <w:spacing w:val="1"/>
        </w:rPr>
        <w:t>,</w:t>
      </w:r>
      <w:r>
        <w:rPr>
          <w:rFonts w:ascii="Times New Roman" w:hAnsi="Times New Roman" w:cs="Times New Roman" w:eastAsia="Times New Roman" w:hint="default"/>
          <w:spacing w:val="-31"/>
        </w:rPr>
        <w:t> </w:t>
      </w:r>
      <w:r>
        <w:rPr/>
        <w:t>同时为提高公司募集资金使用效率，公司拟使用超募资金</w:t>
      </w:r>
      <w:r>
        <w:rPr>
          <w:spacing w:val="-76"/>
        </w:rPr>
        <w:t> </w:t>
      </w:r>
      <w:r>
        <w:rPr>
          <w:rFonts w:ascii="Times New Roman" w:hAnsi="Times New Roman" w:cs="Times New Roman" w:eastAsia="Times New Roman" w:hint="default"/>
        </w:rPr>
        <w:t>5,200</w:t>
      </w:r>
      <w:r>
        <w:rPr>
          <w:rFonts w:ascii="Times New Roman" w:hAnsi="Times New Roman" w:cs="Times New Roman" w:eastAsia="Times New Roman" w:hint="default"/>
          <w:spacing w:val="-16"/>
        </w:rPr>
        <w:t> </w:t>
      </w:r>
      <w:r>
        <w:rPr/>
        <w:t>万元收购东华信 通</w:t>
      </w:r>
      <w:r>
        <w:rPr>
          <w:spacing w:val="-54"/>
        </w:rPr>
        <w:t> </w:t>
      </w:r>
      <w:r>
        <w:rPr>
          <w:rFonts w:ascii="Times New Roman" w:hAnsi="Times New Roman" w:cs="Times New Roman" w:eastAsia="Times New Roman" w:hint="default"/>
        </w:rPr>
        <w:t>100%</w:t>
      </w:r>
      <w:r>
        <w:rPr/>
        <w:t>股权。截止报告期末，公司与交易对方正在按照股权转让协议履行双方 责任和义务，预计 </w:t>
      </w:r>
      <w:r>
        <w:rPr>
          <w:rFonts w:ascii="Times New Roman" w:hAnsi="Times New Roman" w:cs="Times New Roman" w:eastAsia="Times New Roman" w:hint="default"/>
        </w:rPr>
        <w:t>2012</w:t>
      </w:r>
      <w:r>
        <w:rPr>
          <w:rFonts w:ascii="Times New Roman" w:hAnsi="Times New Roman" w:cs="Times New Roman" w:eastAsia="Times New Roman" w:hint="default"/>
          <w:spacing w:val="-36"/>
        </w:rPr>
        <w:t> </w:t>
      </w:r>
      <w:r>
        <w:rPr/>
        <w:t>年第一季度内完成收购具体事宜。关于本投资项目的详 细情况请查看公司发布于中国证监会指定信息披露网站的相关公告。</w:t>
      </w:r>
    </w:p>
    <w:p>
      <w:pPr>
        <w:spacing w:after="0" w:line="338" w:lineRule="auto"/>
        <w:jc w:val="both"/>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240" w:lineRule="auto" w:before="26"/>
        <w:ind w:right="1662"/>
        <w:jc w:val="left"/>
      </w:pPr>
      <w:r>
        <w:rPr/>
        <w:t>（二）报告期内，公司无非募集资金投资的重大项目</w:t>
      </w:r>
    </w:p>
    <w:p>
      <w:pPr>
        <w:spacing w:line="240" w:lineRule="auto" w:before="9"/>
        <w:rPr>
          <w:rFonts w:ascii="宋体" w:hAnsi="宋体" w:cs="宋体" w:eastAsia="宋体" w:hint="default"/>
          <w:sz w:val="23"/>
          <w:szCs w:val="23"/>
        </w:rPr>
      </w:pPr>
    </w:p>
    <w:p>
      <w:pPr>
        <w:pStyle w:val="BodyText"/>
        <w:spacing w:line="355" w:lineRule="auto"/>
        <w:ind w:right="1791"/>
        <w:jc w:val="left"/>
      </w:pPr>
      <w:r>
        <w:rPr>
          <w:spacing w:val="-3"/>
        </w:rPr>
        <w:t>（三）报告期内，公司未持有其他上市公司股权、参股商业银行、证券公司、保</w:t>
      </w:r>
      <w:r>
        <w:rPr>
          <w:spacing w:val="-116"/>
        </w:rPr>
        <w:t> </w:t>
      </w:r>
      <w:r>
        <w:rPr>
          <w:spacing w:val="-116"/>
        </w:rPr>
      </w:r>
      <w:r>
        <w:rPr/>
        <w:t>险公司、信托公司和期货公司等金融企业股权。</w:t>
      </w:r>
    </w:p>
    <w:p>
      <w:pPr>
        <w:pStyle w:val="BodyText"/>
        <w:spacing w:line="355" w:lineRule="auto" w:before="194"/>
        <w:ind w:right="1686"/>
        <w:jc w:val="left"/>
      </w:pPr>
      <w:r>
        <w:rPr/>
        <w:t>（四）报告期内，公司没有持有以公允价值计量的境外基金、债券、信托产品、 期货、金融衍生工具等金融资产。</w:t>
      </w:r>
    </w:p>
    <w:p>
      <w:pPr>
        <w:pStyle w:val="Heading2"/>
        <w:spacing w:line="355" w:lineRule="auto" w:before="194"/>
        <w:ind w:right="1792"/>
        <w:jc w:val="left"/>
        <w:rPr>
          <w:b w:val="0"/>
          <w:bCs w:val="0"/>
        </w:rPr>
      </w:pPr>
      <w:r>
        <w:rPr>
          <w:spacing w:val="3"/>
        </w:rPr>
        <w:t>四、报告期内，公司没有发行在外的可转换为股份的各种金融工具、以公允价</w:t>
      </w:r>
      <w:r>
        <w:rPr>
          <w:spacing w:val="4"/>
          <w:w w:val="99"/>
        </w:rPr>
        <w:t> </w:t>
      </w:r>
      <w:r>
        <w:rPr/>
        <w:t>值计量的负债。</w:t>
      </w:r>
      <w:r>
        <w:rPr>
          <w:b w:val="0"/>
          <w:bCs w:val="0"/>
        </w:rPr>
      </w:r>
    </w:p>
    <w:p>
      <w:pPr>
        <w:pStyle w:val="Heading2"/>
        <w:spacing w:line="240" w:lineRule="auto" w:before="195"/>
        <w:ind w:right="1662"/>
        <w:jc w:val="left"/>
        <w:rPr>
          <w:b w:val="0"/>
          <w:bCs w:val="0"/>
        </w:rPr>
      </w:pPr>
      <w:r>
        <w:rPr/>
        <w:t>五、报告期财务会计报告审计情况及会计政策、会计估计变更</w:t>
      </w:r>
      <w:r>
        <w:rPr>
          <w:b w:val="0"/>
          <w:bCs w:val="0"/>
        </w:rPr>
      </w:r>
    </w:p>
    <w:p>
      <w:pPr>
        <w:pStyle w:val="BodyText"/>
        <w:spacing w:line="624" w:lineRule="exact" w:before="88"/>
        <w:ind w:left="620" w:right="1782" w:hanging="480"/>
        <w:jc w:val="left"/>
      </w:pPr>
      <w:r>
        <w:rPr/>
        <w:t>（一）报告期财务会计报告审计情况 经北京兴华会计师事务所有限责任公司审计，对本公司</w:t>
      </w:r>
      <w:r>
        <w:rPr>
          <w:spacing w:val="-65"/>
        </w:rPr>
        <w:t> </w:t>
      </w:r>
      <w:r>
        <w:rPr>
          <w:rFonts w:ascii="Arial" w:hAnsi="Arial" w:cs="Arial" w:eastAsia="Arial" w:hint="default"/>
          <w:spacing w:val="-5"/>
        </w:rPr>
        <w:t>2011</w:t>
      </w:r>
      <w:r>
        <w:rPr>
          <w:rFonts w:ascii="Arial" w:hAnsi="Arial" w:cs="Arial" w:eastAsia="Arial" w:hint="default"/>
          <w:spacing w:val="-12"/>
        </w:rPr>
        <w:t> </w:t>
      </w:r>
      <w:r>
        <w:rPr/>
        <w:t>年度财务报告</w:t>
      </w:r>
    </w:p>
    <w:p>
      <w:pPr>
        <w:pStyle w:val="BodyText"/>
        <w:spacing w:line="240" w:lineRule="auto" w:before="60"/>
        <w:ind w:right="1662"/>
        <w:jc w:val="left"/>
      </w:pPr>
      <w:r>
        <w:rPr/>
        <w:t>出具了标准无保留意见的审计报告。</w:t>
      </w:r>
    </w:p>
    <w:p>
      <w:pPr>
        <w:pStyle w:val="BodyText"/>
        <w:spacing w:line="620" w:lineRule="atLeast" w:before="4"/>
        <w:ind w:left="620" w:right="1785" w:hanging="480"/>
        <w:jc w:val="left"/>
      </w:pPr>
      <w:r>
        <w:rPr/>
        <w:t>（二）公司会计政策、会计估计变更情况及对公司的影响说明和分析 </w:t>
      </w:r>
      <w:r>
        <w:rPr>
          <w:spacing w:val="-3"/>
        </w:rPr>
        <w:t>报告期内，公司没有重大会计政策变更、会计估计变更情况，未发生重大会</w:t>
      </w:r>
    </w:p>
    <w:p>
      <w:pPr>
        <w:spacing w:line="475" w:lineRule="auto" w:before="154"/>
        <w:ind w:left="140" w:right="6472" w:firstLine="0"/>
        <w:jc w:val="left"/>
        <w:rPr>
          <w:rFonts w:ascii="宋体" w:hAnsi="宋体" w:cs="宋体" w:eastAsia="宋体" w:hint="default"/>
          <w:sz w:val="24"/>
          <w:szCs w:val="24"/>
        </w:rPr>
      </w:pPr>
      <w:r>
        <w:rPr>
          <w:rFonts w:ascii="宋体" w:hAnsi="宋体" w:cs="宋体" w:eastAsia="宋体" w:hint="default"/>
          <w:sz w:val="24"/>
          <w:szCs w:val="24"/>
        </w:rPr>
        <w:t>计差错。 </w:t>
      </w:r>
      <w:r>
        <w:rPr>
          <w:rFonts w:ascii="宋体" w:hAnsi="宋体" w:cs="宋体" w:eastAsia="宋体" w:hint="default"/>
          <w:b/>
          <w:bCs/>
          <w:sz w:val="24"/>
          <w:szCs w:val="24"/>
        </w:rPr>
        <w:t>六、报告期内董事会日常工作情况</w:t>
      </w:r>
      <w:r>
        <w:rPr>
          <w:rFonts w:ascii="宋体" w:hAnsi="宋体" w:cs="宋体" w:eastAsia="宋体" w:hint="default"/>
          <w:sz w:val="24"/>
          <w:szCs w:val="24"/>
        </w:rPr>
      </w:r>
    </w:p>
    <w:p>
      <w:pPr>
        <w:pStyle w:val="BodyText"/>
        <w:spacing w:line="240" w:lineRule="auto" w:before="74"/>
        <w:ind w:right="1662"/>
        <w:jc w:val="left"/>
      </w:pPr>
      <w:r>
        <w:rPr/>
        <w:t>（一）报告期内董事会的会议情况及决议内容</w:t>
      </w:r>
    </w:p>
    <w:p>
      <w:pPr>
        <w:pStyle w:val="BodyText"/>
        <w:spacing w:line="240" w:lineRule="auto" w:before="154"/>
        <w:ind w:left="620" w:right="1662"/>
        <w:jc w:val="left"/>
      </w:pPr>
      <w:r>
        <w:rPr>
          <w:rFonts w:ascii="Arial" w:hAnsi="Arial" w:cs="Arial" w:eastAsia="Arial" w:hint="default"/>
        </w:rPr>
        <w:t>1</w:t>
      </w:r>
      <w:r>
        <w:rPr/>
        <w:t>、第一届董事会第十八次会议</w:t>
      </w:r>
    </w:p>
    <w:p>
      <w:pPr>
        <w:pStyle w:val="BodyText"/>
        <w:spacing w:line="240" w:lineRule="auto" w:before="134"/>
        <w:ind w:left="620" w:right="1662"/>
        <w:jc w:val="left"/>
      </w:pPr>
      <w:r>
        <w:rPr/>
        <w:t>第一届董事会第十八次会议于</w:t>
      </w:r>
      <w:r>
        <w:rPr>
          <w:spacing w:val="-49"/>
        </w:rPr>
        <w:t> </w:t>
      </w:r>
      <w:r>
        <w:rPr>
          <w:rFonts w:ascii="Arial" w:hAnsi="Arial" w:cs="Arial" w:eastAsia="Arial" w:hint="default"/>
          <w:spacing w:val="-5"/>
        </w:rPr>
        <w:t>2011</w:t>
      </w:r>
      <w:r>
        <w:rPr>
          <w:rFonts w:ascii="Arial" w:hAnsi="Arial" w:cs="Arial" w:eastAsia="Arial" w:hint="default"/>
          <w:spacing w:val="5"/>
        </w:rPr>
        <w:t> </w:t>
      </w:r>
      <w:r>
        <w:rPr/>
        <w:t>年</w:t>
      </w:r>
      <w:r>
        <w:rPr>
          <w:spacing w:val="-51"/>
        </w:rPr>
        <w:t> </w:t>
      </w:r>
      <w:r>
        <w:rPr>
          <w:rFonts w:ascii="Arial" w:hAnsi="Arial" w:cs="Arial" w:eastAsia="Arial" w:hint="default"/>
        </w:rPr>
        <w:t>2</w:t>
      </w:r>
      <w:r>
        <w:rPr>
          <w:rFonts w:ascii="Arial" w:hAnsi="Arial" w:cs="Arial" w:eastAsia="Arial" w:hint="default"/>
          <w:spacing w:val="5"/>
        </w:rPr>
        <w:t> </w:t>
      </w:r>
      <w:r>
        <w:rPr/>
        <w:t>月</w:t>
      </w:r>
      <w:r>
        <w:rPr>
          <w:spacing w:val="-52"/>
        </w:rPr>
        <w:t> </w:t>
      </w:r>
      <w:r>
        <w:rPr>
          <w:rFonts w:ascii="Arial" w:hAnsi="Arial" w:cs="Arial" w:eastAsia="Arial" w:hint="default"/>
        </w:rPr>
        <w:t>18</w:t>
      </w:r>
      <w:r>
        <w:rPr>
          <w:rFonts w:ascii="Arial" w:hAnsi="Arial" w:cs="Arial" w:eastAsia="Arial" w:hint="default"/>
          <w:spacing w:val="5"/>
        </w:rPr>
        <w:t> </w:t>
      </w:r>
      <w:r>
        <w:rPr/>
        <w:t>日以通讯表决方式召开，应</w:t>
      </w:r>
    </w:p>
    <w:p>
      <w:pPr>
        <w:pStyle w:val="BodyText"/>
        <w:spacing w:line="338" w:lineRule="auto" w:before="137"/>
        <w:ind w:right="1784"/>
        <w:jc w:val="left"/>
      </w:pPr>
      <w:r>
        <w:rPr/>
        <w:t>参加表决董事 </w:t>
      </w:r>
      <w:r>
        <w:rPr>
          <w:rFonts w:ascii="Arial" w:hAnsi="Arial" w:cs="Arial" w:eastAsia="Arial" w:hint="default"/>
        </w:rPr>
        <w:t>6 </w:t>
      </w:r>
      <w:r>
        <w:rPr/>
        <w:t>名，实际参加表决董事 </w:t>
      </w:r>
      <w:r>
        <w:rPr>
          <w:rFonts w:ascii="Arial" w:hAnsi="Arial" w:cs="Arial" w:eastAsia="Arial" w:hint="default"/>
        </w:rPr>
        <w:t>6</w:t>
      </w:r>
      <w:r>
        <w:rPr>
          <w:rFonts w:ascii="Arial" w:hAnsi="Arial" w:cs="Arial" w:eastAsia="Arial" w:hint="default"/>
          <w:spacing w:val="-18"/>
        </w:rPr>
        <w:t> </w:t>
      </w:r>
      <w:r>
        <w:rPr/>
        <w:t>名，会议以全票赞成的表决结果审议 </w:t>
      </w:r>
      <w:r>
        <w:rPr>
          <w:spacing w:val="-6"/>
        </w:rPr>
        <w:t>通过《关于签署募集资金三方监管协议的议案》。</w:t>
      </w:r>
    </w:p>
    <w:p>
      <w:pPr>
        <w:pStyle w:val="BodyText"/>
        <w:spacing w:line="240" w:lineRule="auto" w:before="56"/>
        <w:ind w:left="620" w:right="1662"/>
        <w:jc w:val="left"/>
      </w:pPr>
      <w:r>
        <w:rPr>
          <w:rFonts w:ascii="Arial" w:hAnsi="Arial" w:cs="Arial" w:eastAsia="Arial" w:hint="default"/>
        </w:rPr>
        <w:t>2</w:t>
      </w:r>
      <w:r>
        <w:rPr/>
        <w:t>、第一届董事会第十九次会议</w:t>
      </w:r>
    </w:p>
    <w:p>
      <w:pPr>
        <w:pStyle w:val="BodyText"/>
        <w:spacing w:line="240" w:lineRule="auto" w:before="213"/>
        <w:ind w:left="620" w:right="1662"/>
        <w:jc w:val="left"/>
      </w:pPr>
      <w:r>
        <w:rPr/>
        <w:t>第一届董事会第十九次会议于</w:t>
      </w:r>
      <w:r>
        <w:rPr>
          <w:spacing w:val="-49"/>
        </w:rPr>
        <w:t> </w:t>
      </w:r>
      <w:r>
        <w:rPr>
          <w:rFonts w:ascii="Arial" w:hAnsi="Arial" w:cs="Arial" w:eastAsia="Arial" w:hint="default"/>
          <w:spacing w:val="-5"/>
        </w:rPr>
        <w:t>2011</w:t>
      </w:r>
      <w:r>
        <w:rPr>
          <w:rFonts w:ascii="Arial" w:hAnsi="Arial" w:cs="Arial" w:eastAsia="Arial" w:hint="default"/>
          <w:spacing w:val="5"/>
        </w:rPr>
        <w:t> </w:t>
      </w:r>
      <w:r>
        <w:rPr/>
        <w:t>年</w:t>
      </w:r>
      <w:r>
        <w:rPr>
          <w:spacing w:val="-51"/>
        </w:rPr>
        <w:t> </w:t>
      </w:r>
      <w:r>
        <w:rPr>
          <w:rFonts w:ascii="Arial" w:hAnsi="Arial" w:cs="Arial" w:eastAsia="Arial" w:hint="default"/>
        </w:rPr>
        <w:t>3</w:t>
      </w:r>
      <w:r>
        <w:rPr>
          <w:rFonts w:ascii="Arial" w:hAnsi="Arial" w:cs="Arial" w:eastAsia="Arial" w:hint="default"/>
          <w:spacing w:val="5"/>
        </w:rPr>
        <w:t> </w:t>
      </w:r>
      <w:r>
        <w:rPr/>
        <w:t>月</w:t>
      </w:r>
      <w:r>
        <w:rPr>
          <w:spacing w:val="-52"/>
        </w:rPr>
        <w:t> </w:t>
      </w:r>
      <w:r>
        <w:rPr>
          <w:rFonts w:ascii="Arial" w:hAnsi="Arial" w:cs="Arial" w:eastAsia="Arial" w:hint="default"/>
        </w:rPr>
        <w:t>28</w:t>
      </w:r>
      <w:r>
        <w:rPr>
          <w:rFonts w:ascii="Arial" w:hAnsi="Arial" w:cs="Arial" w:eastAsia="Arial" w:hint="default"/>
          <w:spacing w:val="5"/>
        </w:rPr>
        <w:t> </w:t>
      </w:r>
      <w:r>
        <w:rPr/>
        <w:t>日在公司会议室召开，应到</w:t>
      </w:r>
    </w:p>
    <w:p>
      <w:pPr>
        <w:pStyle w:val="BodyText"/>
        <w:spacing w:line="338" w:lineRule="auto" w:before="137"/>
        <w:ind w:right="1712"/>
        <w:jc w:val="both"/>
      </w:pPr>
      <w:r>
        <w:rPr/>
        <w:t>董事 </w:t>
      </w:r>
      <w:r>
        <w:rPr>
          <w:rFonts w:ascii="Arial" w:hAnsi="Arial" w:cs="Arial" w:eastAsia="Arial" w:hint="default"/>
        </w:rPr>
        <w:t>6 </w:t>
      </w:r>
      <w:r>
        <w:rPr/>
        <w:t>名，实到 </w:t>
      </w:r>
      <w:r>
        <w:rPr>
          <w:rFonts w:ascii="Arial" w:hAnsi="Arial" w:cs="Arial" w:eastAsia="Arial" w:hint="default"/>
        </w:rPr>
        <w:t>5</w:t>
      </w:r>
      <w:r>
        <w:rPr>
          <w:rFonts w:ascii="Arial" w:hAnsi="Arial" w:cs="Arial" w:eastAsia="Arial" w:hint="default"/>
          <w:spacing w:val="-17"/>
        </w:rPr>
        <w:t> </w:t>
      </w:r>
      <w:r>
        <w:rPr/>
        <w:t>名，独立董事韩松林先生因在外出差，委托独立董事李晓慧 女士代为行使表决权，会议以全票赞成的表决结果审议通过了《</w:t>
      </w:r>
      <w:r>
        <w:rPr>
          <w:rFonts w:ascii="Arial" w:hAnsi="Arial" w:cs="Arial" w:eastAsia="Arial" w:hint="default"/>
        </w:rPr>
        <w:t>2010</w:t>
      </w:r>
      <w:r>
        <w:rPr>
          <w:rFonts w:ascii="Arial" w:hAnsi="Arial" w:cs="Arial" w:eastAsia="Arial" w:hint="default"/>
          <w:spacing w:val="24"/>
        </w:rPr>
        <w:t> </w:t>
      </w:r>
      <w:r>
        <w:rPr/>
        <w:t>年度总经 </w:t>
      </w:r>
      <w:r>
        <w:rPr>
          <w:spacing w:val="-18"/>
        </w:rPr>
        <w:t>理工作报告》、</w:t>
      </w:r>
      <w:r>
        <w:rPr/>
        <w:t> </w:t>
      </w:r>
      <w:r>
        <w:rPr>
          <w:spacing w:val="-1"/>
          <w:w w:val="99"/>
        </w:rPr>
        <w:t>《</w:t>
      </w:r>
      <w:r>
        <w:rPr>
          <w:rFonts w:ascii="Arial" w:hAnsi="Arial" w:cs="Arial" w:eastAsia="Arial" w:hint="default"/>
          <w:spacing w:val="-1"/>
          <w:w w:val="99"/>
        </w:rPr>
        <w:t>2010</w:t>
      </w:r>
      <w:r>
        <w:rPr>
          <w:rFonts w:ascii="Arial" w:hAnsi="Arial" w:cs="Arial" w:eastAsia="Arial" w:hint="default"/>
          <w:w w:val="99"/>
        </w:rPr>
        <w:t> </w:t>
      </w:r>
      <w:r>
        <w:rPr>
          <w:spacing w:val="-16"/>
          <w:w w:val="99"/>
        </w:rPr>
        <w:t>年度董事会工作报告》、《</w:t>
      </w:r>
      <w:r>
        <w:rPr>
          <w:rFonts w:ascii="Arial" w:hAnsi="Arial" w:cs="Arial" w:eastAsia="Arial" w:hint="default"/>
          <w:spacing w:val="-16"/>
          <w:w w:val="99"/>
        </w:rPr>
        <w:t>2010</w:t>
      </w:r>
      <w:r>
        <w:rPr>
          <w:rFonts w:ascii="Arial" w:hAnsi="Arial" w:cs="Arial" w:eastAsia="Arial" w:hint="default"/>
          <w:spacing w:val="11"/>
          <w:w w:val="99"/>
        </w:rPr>
        <w:t> </w:t>
      </w:r>
      <w:r>
        <w:rPr/>
        <w:t>年年度报告》及其摘要、</w:t>
      </w:r>
    </w:p>
    <w:p>
      <w:pPr>
        <w:pStyle w:val="BodyText"/>
        <w:spacing w:line="240" w:lineRule="auto" w:before="27"/>
        <w:ind w:right="1662"/>
        <w:jc w:val="left"/>
      </w:pPr>
      <w:r>
        <w:rPr>
          <w:spacing w:val="-1"/>
        </w:rPr>
        <w:t>《</w:t>
      </w:r>
      <w:r>
        <w:rPr>
          <w:rFonts w:ascii="Arial" w:hAnsi="Arial" w:cs="Arial" w:eastAsia="Arial" w:hint="default"/>
          <w:w w:val="99"/>
        </w:rPr>
        <w:t>2010</w:t>
      </w:r>
      <w:r>
        <w:rPr>
          <w:rFonts w:ascii="Arial" w:hAnsi="Arial" w:cs="Arial" w:eastAsia="Arial" w:hint="default"/>
          <w:spacing w:val="8"/>
        </w:rPr>
        <w:t> </w:t>
      </w:r>
      <w:r>
        <w:rPr/>
        <w:t>年度财务决</w:t>
      </w:r>
      <w:r>
        <w:rPr>
          <w:spacing w:val="-3"/>
        </w:rPr>
        <w:t>算</w:t>
      </w:r>
      <w:r>
        <w:rPr/>
        <w:t>报告</w:t>
      </w:r>
      <w:r>
        <w:rPr>
          <w:spacing w:val="-120"/>
        </w:rPr>
        <w:t>》、</w:t>
      </w:r>
      <w:r>
        <w:rPr/>
        <w:t>《</w:t>
      </w:r>
      <w:r>
        <w:rPr>
          <w:rFonts w:ascii="Arial" w:hAnsi="Arial" w:cs="Arial" w:eastAsia="Arial" w:hint="default"/>
          <w:w w:val="99"/>
        </w:rPr>
        <w:t>2010</w:t>
      </w:r>
      <w:r>
        <w:rPr>
          <w:rFonts w:ascii="Arial" w:hAnsi="Arial" w:cs="Arial" w:eastAsia="Arial" w:hint="default"/>
          <w:spacing w:val="8"/>
        </w:rPr>
        <w:t> </w:t>
      </w:r>
      <w:r>
        <w:rPr/>
        <w:t>年度</w:t>
      </w:r>
      <w:r>
        <w:rPr>
          <w:spacing w:val="-3"/>
        </w:rPr>
        <w:t>利</w:t>
      </w:r>
      <w:r>
        <w:rPr/>
        <w:t>润分配预案</w:t>
      </w:r>
      <w:r>
        <w:rPr>
          <w:spacing w:val="-120"/>
        </w:rPr>
        <w:t>》、</w:t>
      </w:r>
      <w:r>
        <w:rPr/>
        <w:t>《</w:t>
      </w:r>
      <w:r>
        <w:rPr>
          <w:rFonts w:ascii="Arial" w:hAnsi="Arial" w:cs="Arial" w:eastAsia="Arial" w:hint="default"/>
          <w:w w:val="99"/>
        </w:rPr>
        <w:t>2010</w:t>
      </w:r>
      <w:r>
        <w:rPr>
          <w:rFonts w:ascii="Arial" w:hAnsi="Arial" w:cs="Arial" w:eastAsia="Arial" w:hint="default"/>
          <w:spacing w:val="6"/>
        </w:rPr>
        <w:t> </w:t>
      </w:r>
      <w:r>
        <w:rPr/>
        <w:t>年度内部控制</w:t>
      </w:r>
    </w:p>
    <w:p>
      <w:pPr>
        <w:spacing w:after="0" w:line="240" w:lineRule="auto"/>
        <w:jc w:val="left"/>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338" w:lineRule="auto" w:before="26"/>
        <w:ind w:right="1791"/>
        <w:jc w:val="both"/>
      </w:pPr>
      <w:r>
        <w:rPr>
          <w:spacing w:val="-19"/>
        </w:rPr>
        <w:t>自我评价报告》、《关于续聘</w:t>
      </w:r>
      <w:r>
        <w:rPr/>
        <w:t> </w:t>
      </w:r>
      <w:r>
        <w:rPr>
          <w:rFonts w:ascii="Arial" w:hAnsi="Arial" w:cs="Arial" w:eastAsia="Arial" w:hint="default"/>
          <w:spacing w:val="-6"/>
          <w:w w:val="99"/>
        </w:rPr>
        <w:t>2011</w:t>
      </w:r>
      <w:r>
        <w:rPr>
          <w:rFonts w:ascii="Arial" w:hAnsi="Arial" w:cs="Arial" w:eastAsia="Arial" w:hint="default"/>
          <w:w w:val="99"/>
        </w:rPr>
        <w:t> </w:t>
      </w:r>
      <w:r>
        <w:rPr>
          <w:spacing w:val="-11"/>
        </w:rPr>
        <w:t>年度审计机构的议案》、</w:t>
      </w:r>
      <w:r>
        <w:rPr>
          <w:spacing w:val="-23"/>
        </w:rPr>
        <w:t> </w:t>
      </w:r>
      <w:r>
        <w:rPr>
          <w:spacing w:val="-1"/>
        </w:rPr>
        <w:t>《关于修订</w:t>
      </w:r>
      <w:r>
        <w:rPr>
          <w:rFonts w:ascii="Arial" w:hAnsi="Arial" w:cs="Arial" w:eastAsia="Arial" w:hint="default"/>
          <w:spacing w:val="-1"/>
        </w:rPr>
        <w:t>&lt;</w:t>
      </w:r>
      <w:r>
        <w:rPr>
          <w:spacing w:val="-1"/>
        </w:rPr>
        <w:t>公司章</w:t>
      </w:r>
      <w:r>
        <w:rPr/>
        <w:t> </w:t>
      </w:r>
      <w:r>
        <w:rPr>
          <w:spacing w:val="-11"/>
        </w:rPr>
        <w:t>程（草案）</w:t>
      </w:r>
      <w:r>
        <w:rPr>
          <w:rFonts w:ascii="Arial" w:hAnsi="Arial" w:cs="Arial" w:eastAsia="Arial" w:hint="default"/>
          <w:spacing w:val="-11"/>
        </w:rPr>
        <w:t>&gt;</w:t>
      </w:r>
      <w:r>
        <w:rPr>
          <w:spacing w:val="-11"/>
        </w:rPr>
        <w:t>的议案》、《关于修订</w:t>
      </w:r>
      <w:r>
        <w:rPr>
          <w:rFonts w:ascii="Arial" w:hAnsi="Arial" w:cs="Arial" w:eastAsia="Arial" w:hint="default"/>
          <w:spacing w:val="-11"/>
        </w:rPr>
        <w:t>&lt;</w:t>
      </w:r>
      <w:r>
        <w:rPr>
          <w:spacing w:val="-11"/>
        </w:rPr>
        <w:t>股东大会议事规则</w:t>
      </w:r>
      <w:r>
        <w:rPr>
          <w:rFonts w:ascii="Arial" w:hAnsi="Arial" w:cs="Arial" w:eastAsia="Arial" w:hint="default"/>
          <w:spacing w:val="-11"/>
        </w:rPr>
        <w:t>&gt;</w:t>
      </w:r>
      <w:r>
        <w:rPr>
          <w:spacing w:val="-11"/>
        </w:rPr>
        <w:t>的议案》、《关于修订</w:t>
      </w:r>
      <w:r>
        <w:rPr>
          <w:rFonts w:ascii="Arial" w:hAnsi="Arial" w:cs="Arial" w:eastAsia="Arial" w:hint="default"/>
          <w:spacing w:val="-11"/>
        </w:rPr>
        <w:t>&lt;</w:t>
      </w:r>
      <w:r>
        <w:rPr>
          <w:spacing w:val="-11"/>
        </w:rPr>
        <w:t>董</w:t>
      </w:r>
      <w:r>
        <w:rPr/>
        <w:t> 事会议事规则</w:t>
      </w:r>
      <w:r>
        <w:rPr>
          <w:rFonts w:ascii="Arial" w:hAnsi="Arial" w:cs="Arial" w:eastAsia="Arial" w:hint="default"/>
        </w:rPr>
        <w:t>&gt;</w:t>
      </w:r>
      <w:r>
        <w:rPr/>
        <w:t>的议案》等三十四项议案。</w:t>
      </w:r>
    </w:p>
    <w:p>
      <w:pPr>
        <w:pStyle w:val="BodyText"/>
        <w:spacing w:line="279" w:lineRule="exact"/>
        <w:ind w:left="620" w:right="1662"/>
        <w:jc w:val="left"/>
      </w:pPr>
      <w:r>
        <w:rPr>
          <w:rFonts w:ascii="Arial" w:hAnsi="Arial" w:cs="Arial" w:eastAsia="Arial" w:hint="default"/>
        </w:rPr>
        <w:t>3</w:t>
      </w:r>
      <w:r>
        <w:rPr/>
        <w:t>、第一届董事会第二十次次会议</w:t>
      </w:r>
    </w:p>
    <w:p>
      <w:pPr>
        <w:spacing w:line="240" w:lineRule="auto" w:before="7"/>
        <w:rPr>
          <w:rFonts w:ascii="宋体" w:hAnsi="宋体" w:cs="宋体" w:eastAsia="宋体" w:hint="default"/>
          <w:sz w:val="16"/>
          <w:szCs w:val="16"/>
        </w:rPr>
      </w:pPr>
    </w:p>
    <w:p>
      <w:pPr>
        <w:pStyle w:val="BodyText"/>
        <w:spacing w:line="240" w:lineRule="auto"/>
        <w:ind w:left="620" w:right="1662"/>
        <w:jc w:val="left"/>
      </w:pPr>
      <w:r>
        <w:rPr/>
        <w:t>第一届董事会第二十次会议于</w:t>
      </w:r>
      <w:r>
        <w:rPr>
          <w:spacing w:val="-49"/>
        </w:rPr>
        <w:t> </w:t>
      </w:r>
      <w:r>
        <w:rPr>
          <w:rFonts w:ascii="Arial" w:hAnsi="Arial" w:cs="Arial" w:eastAsia="Arial" w:hint="default"/>
          <w:spacing w:val="-5"/>
        </w:rPr>
        <w:t>2011</w:t>
      </w:r>
      <w:r>
        <w:rPr>
          <w:rFonts w:ascii="Arial" w:hAnsi="Arial" w:cs="Arial" w:eastAsia="Arial" w:hint="default"/>
          <w:spacing w:val="5"/>
        </w:rPr>
        <w:t> </w:t>
      </w:r>
      <w:r>
        <w:rPr/>
        <w:t>年</w:t>
      </w:r>
      <w:r>
        <w:rPr>
          <w:spacing w:val="-51"/>
        </w:rPr>
        <w:t> </w:t>
      </w:r>
      <w:r>
        <w:rPr>
          <w:rFonts w:ascii="Arial" w:hAnsi="Arial" w:cs="Arial" w:eastAsia="Arial" w:hint="default"/>
        </w:rPr>
        <w:t>4</w:t>
      </w:r>
      <w:r>
        <w:rPr>
          <w:rFonts w:ascii="Arial" w:hAnsi="Arial" w:cs="Arial" w:eastAsia="Arial" w:hint="default"/>
          <w:spacing w:val="5"/>
        </w:rPr>
        <w:t> </w:t>
      </w:r>
      <w:r>
        <w:rPr/>
        <w:t>月</w:t>
      </w:r>
      <w:r>
        <w:rPr>
          <w:spacing w:val="-52"/>
        </w:rPr>
        <w:t> </w:t>
      </w:r>
      <w:r>
        <w:rPr>
          <w:rFonts w:ascii="Arial" w:hAnsi="Arial" w:cs="Arial" w:eastAsia="Arial" w:hint="default"/>
        </w:rPr>
        <w:t>25</w:t>
      </w:r>
      <w:r>
        <w:rPr>
          <w:rFonts w:ascii="Arial" w:hAnsi="Arial" w:cs="Arial" w:eastAsia="Arial" w:hint="default"/>
          <w:spacing w:val="5"/>
        </w:rPr>
        <w:t> </w:t>
      </w:r>
      <w:r>
        <w:rPr/>
        <w:t>日在公司会议室召开，应到</w:t>
      </w:r>
    </w:p>
    <w:p>
      <w:pPr>
        <w:pStyle w:val="BodyText"/>
        <w:spacing w:line="348" w:lineRule="auto" w:before="137"/>
        <w:ind w:right="1796"/>
        <w:jc w:val="both"/>
      </w:pPr>
      <w:r>
        <w:rPr/>
        <w:t>董事</w:t>
      </w:r>
      <w:r>
        <w:rPr>
          <w:spacing w:val="-61"/>
        </w:rPr>
        <w:t> </w:t>
      </w:r>
      <w:r>
        <w:rPr>
          <w:rFonts w:ascii="Arial" w:hAnsi="Arial" w:cs="Arial" w:eastAsia="Arial" w:hint="default"/>
        </w:rPr>
        <w:t>6</w:t>
      </w:r>
      <w:r>
        <w:rPr>
          <w:rFonts w:ascii="Arial" w:hAnsi="Arial" w:cs="Arial" w:eastAsia="Arial" w:hint="default"/>
          <w:spacing w:val="-6"/>
        </w:rPr>
        <w:t> </w:t>
      </w:r>
      <w:r>
        <w:rPr/>
        <w:t>名，实到</w:t>
      </w:r>
      <w:r>
        <w:rPr>
          <w:spacing w:val="-61"/>
        </w:rPr>
        <w:t> </w:t>
      </w:r>
      <w:r>
        <w:rPr>
          <w:rFonts w:ascii="Arial" w:hAnsi="Arial" w:cs="Arial" w:eastAsia="Arial" w:hint="default"/>
        </w:rPr>
        <w:t>6</w:t>
      </w:r>
      <w:r>
        <w:rPr>
          <w:rFonts w:ascii="Arial" w:hAnsi="Arial" w:cs="Arial" w:eastAsia="Arial" w:hint="default"/>
          <w:spacing w:val="-6"/>
        </w:rPr>
        <w:t> </w:t>
      </w:r>
      <w:r>
        <w:rPr/>
        <w:t>名，会议以全票赞成的表决结果审议通过了《</w:t>
      </w:r>
      <w:r>
        <w:rPr>
          <w:rFonts w:ascii="Arial" w:hAnsi="Arial" w:cs="Arial" w:eastAsia="Arial" w:hint="default"/>
        </w:rPr>
        <w:t>2011</w:t>
      </w:r>
      <w:r>
        <w:rPr>
          <w:rFonts w:ascii="Arial" w:hAnsi="Arial" w:cs="Arial" w:eastAsia="Arial" w:hint="default"/>
          <w:spacing w:val="-6"/>
        </w:rPr>
        <w:t> </w:t>
      </w:r>
      <w:r>
        <w:rPr/>
        <w:t>年第一季 </w:t>
      </w:r>
      <w:r>
        <w:rPr>
          <w:spacing w:val="-10"/>
        </w:rPr>
        <w:t>度报告全文及正文》、《关于使用募集资金置换预先投入募集资金投资项目的自筹</w:t>
      </w:r>
      <w:r>
        <w:rPr>
          <w:spacing w:val="-94"/>
        </w:rPr>
        <w:t> </w:t>
      </w:r>
      <w:r>
        <w:rPr>
          <w:spacing w:val="-94"/>
        </w:rPr>
      </w:r>
      <w:r>
        <w:rPr>
          <w:spacing w:val="-18"/>
        </w:rPr>
        <w:t>资金的议案》。</w:t>
      </w:r>
    </w:p>
    <w:p>
      <w:pPr>
        <w:pStyle w:val="BodyText"/>
        <w:spacing w:line="299" w:lineRule="exact"/>
        <w:ind w:left="620" w:right="1662"/>
        <w:jc w:val="left"/>
      </w:pPr>
      <w:r>
        <w:rPr>
          <w:rFonts w:ascii="Arial" w:hAnsi="Arial" w:cs="Arial" w:eastAsia="Arial" w:hint="default"/>
        </w:rPr>
        <w:t>4</w:t>
      </w:r>
      <w:r>
        <w:rPr/>
        <w:t>、第一届董事会第二十一次会议</w:t>
      </w:r>
    </w:p>
    <w:p>
      <w:pPr>
        <w:pStyle w:val="BodyText"/>
        <w:spacing w:line="240" w:lineRule="auto" w:before="213"/>
        <w:ind w:left="620" w:right="1662"/>
        <w:jc w:val="left"/>
      </w:pPr>
      <w:r>
        <w:rPr/>
        <w:t>第一届董事会第二十一次会议于</w:t>
      </w:r>
      <w:r>
        <w:rPr>
          <w:spacing w:val="-49"/>
        </w:rPr>
        <w:t> </w:t>
      </w:r>
      <w:r>
        <w:rPr>
          <w:rFonts w:ascii="Arial" w:hAnsi="Arial" w:cs="Arial" w:eastAsia="Arial" w:hint="default"/>
          <w:spacing w:val="-5"/>
        </w:rPr>
        <w:t>2011</w:t>
      </w:r>
      <w:r>
        <w:rPr>
          <w:rFonts w:ascii="Arial" w:hAnsi="Arial" w:cs="Arial" w:eastAsia="Arial" w:hint="default"/>
          <w:spacing w:val="5"/>
        </w:rPr>
        <w:t> </w:t>
      </w:r>
      <w:r>
        <w:rPr/>
        <w:t>年</w:t>
      </w:r>
      <w:r>
        <w:rPr>
          <w:spacing w:val="-52"/>
        </w:rPr>
        <w:t> </w:t>
      </w:r>
      <w:r>
        <w:rPr>
          <w:rFonts w:ascii="Arial" w:hAnsi="Arial" w:cs="Arial" w:eastAsia="Arial" w:hint="default"/>
        </w:rPr>
        <w:t>8</w:t>
      </w:r>
      <w:r>
        <w:rPr>
          <w:rFonts w:ascii="Arial" w:hAnsi="Arial" w:cs="Arial" w:eastAsia="Arial" w:hint="default"/>
          <w:spacing w:val="5"/>
        </w:rPr>
        <w:t> </w:t>
      </w:r>
      <w:r>
        <w:rPr/>
        <w:t>月</w:t>
      </w:r>
      <w:r>
        <w:rPr>
          <w:spacing w:val="-52"/>
        </w:rPr>
        <w:t> </w:t>
      </w:r>
      <w:r>
        <w:rPr>
          <w:rFonts w:ascii="Arial" w:hAnsi="Arial" w:cs="Arial" w:eastAsia="Arial" w:hint="default"/>
        </w:rPr>
        <w:t>12</w:t>
      </w:r>
      <w:r>
        <w:rPr>
          <w:rFonts w:ascii="Arial" w:hAnsi="Arial" w:cs="Arial" w:eastAsia="Arial" w:hint="default"/>
          <w:spacing w:val="5"/>
        </w:rPr>
        <w:t> </w:t>
      </w:r>
      <w:r>
        <w:rPr/>
        <w:t>日在公司会议室以现场方</w:t>
      </w:r>
    </w:p>
    <w:p>
      <w:pPr>
        <w:pStyle w:val="BodyText"/>
        <w:spacing w:line="345" w:lineRule="auto" w:before="137"/>
        <w:ind w:right="1797"/>
        <w:jc w:val="both"/>
      </w:pPr>
      <w:r>
        <w:rPr/>
        <w:t>式召开，应参加董事 </w:t>
      </w:r>
      <w:r>
        <w:rPr>
          <w:rFonts w:ascii="Arial" w:hAnsi="Arial" w:cs="Arial" w:eastAsia="Arial" w:hint="default"/>
        </w:rPr>
        <w:t>6 </w:t>
      </w:r>
      <w:r>
        <w:rPr/>
        <w:t>名，实际参加董事 </w:t>
      </w:r>
      <w:r>
        <w:rPr>
          <w:rFonts w:ascii="Arial" w:hAnsi="Arial" w:cs="Arial" w:eastAsia="Arial" w:hint="default"/>
        </w:rPr>
        <w:t>6</w:t>
      </w:r>
      <w:r>
        <w:rPr>
          <w:rFonts w:ascii="Arial" w:hAnsi="Arial" w:cs="Arial" w:eastAsia="Arial" w:hint="default"/>
          <w:spacing w:val="-18"/>
        </w:rPr>
        <w:t> </w:t>
      </w:r>
      <w:r>
        <w:rPr/>
        <w:t>名。会议以全票赞成的表决结果审 </w:t>
      </w:r>
      <w:r>
        <w:rPr>
          <w:spacing w:val="-3"/>
          <w:w w:val="99"/>
        </w:rPr>
        <w:t>议通过了《</w:t>
      </w:r>
      <w:r>
        <w:rPr>
          <w:rFonts w:ascii="Arial" w:hAnsi="Arial" w:cs="Arial" w:eastAsia="Arial" w:hint="default"/>
          <w:spacing w:val="-3"/>
          <w:w w:val="99"/>
        </w:rPr>
        <w:t>2011</w:t>
      </w:r>
      <w:r>
        <w:rPr>
          <w:rFonts w:ascii="Arial" w:hAnsi="Arial" w:cs="Arial" w:eastAsia="Arial" w:hint="default"/>
          <w:spacing w:val="60"/>
          <w:w w:val="99"/>
        </w:rPr>
        <w:t> </w:t>
      </w:r>
      <w:r>
        <w:rPr>
          <w:spacing w:val="-9"/>
        </w:rPr>
        <w:t>年半年度报告及其摘要》、《关于公司董事会换届选举暨第二届</w:t>
      </w:r>
      <w:r>
        <w:rPr/>
        <w:t> </w:t>
      </w:r>
      <w:r>
        <w:rPr>
          <w:spacing w:val="-10"/>
        </w:rPr>
        <w:t>董事会董事候选人提名的议案》、《关于变更募集资金专用账户的议案》及《关于</w:t>
      </w:r>
      <w:r>
        <w:rPr>
          <w:spacing w:val="-96"/>
        </w:rPr>
        <w:t> </w:t>
      </w:r>
      <w:r>
        <w:rPr>
          <w:spacing w:val="-96"/>
        </w:rPr>
      </w:r>
      <w:r>
        <w:rPr/>
        <w:t>召开</w:t>
      </w:r>
      <w:r>
        <w:rPr>
          <w:spacing w:val="-55"/>
        </w:rPr>
        <w:t> </w:t>
      </w:r>
      <w:r>
        <w:rPr>
          <w:rFonts w:ascii="Arial" w:hAnsi="Arial" w:cs="Arial" w:eastAsia="Arial" w:hint="default"/>
          <w:spacing w:val="-5"/>
          <w:w w:val="99"/>
        </w:rPr>
        <w:t>2011</w:t>
      </w:r>
      <w:r>
        <w:rPr>
          <w:rFonts w:ascii="Arial" w:hAnsi="Arial" w:cs="Arial" w:eastAsia="Arial" w:hint="default"/>
          <w:spacing w:val="1"/>
          <w:w w:val="99"/>
        </w:rPr>
        <w:t> </w:t>
      </w:r>
      <w:r>
        <w:rPr>
          <w:spacing w:val="-9"/>
        </w:rPr>
        <w:t>年第一次临时股东大会的议案》。</w:t>
      </w:r>
    </w:p>
    <w:p>
      <w:pPr>
        <w:pStyle w:val="BodyText"/>
        <w:spacing w:line="271" w:lineRule="exact"/>
        <w:ind w:left="620" w:right="1662"/>
        <w:jc w:val="left"/>
      </w:pPr>
      <w:r>
        <w:rPr>
          <w:rFonts w:ascii="Arial" w:hAnsi="Arial" w:cs="Arial" w:eastAsia="Arial" w:hint="default"/>
        </w:rPr>
        <w:t>5</w:t>
      </w:r>
      <w:r>
        <w:rPr/>
        <w:t>、第二届董事会第一次会议</w:t>
      </w:r>
    </w:p>
    <w:p>
      <w:pPr>
        <w:spacing w:line="240" w:lineRule="auto" w:before="7"/>
        <w:rPr>
          <w:rFonts w:ascii="宋体" w:hAnsi="宋体" w:cs="宋体" w:eastAsia="宋体" w:hint="default"/>
          <w:sz w:val="16"/>
          <w:szCs w:val="16"/>
        </w:rPr>
      </w:pPr>
    </w:p>
    <w:p>
      <w:pPr>
        <w:pStyle w:val="BodyText"/>
        <w:spacing w:line="240" w:lineRule="auto"/>
        <w:ind w:left="620" w:right="0"/>
        <w:jc w:val="left"/>
      </w:pPr>
      <w:r>
        <w:rPr/>
        <w:t>第二届董事会第一次会议于</w:t>
      </w:r>
      <w:r>
        <w:rPr>
          <w:spacing w:val="-87"/>
        </w:rPr>
        <w:t> </w:t>
      </w:r>
      <w:r>
        <w:rPr>
          <w:rFonts w:ascii="Arial" w:hAnsi="Arial" w:cs="Arial" w:eastAsia="Arial" w:hint="default"/>
          <w:spacing w:val="-5"/>
        </w:rPr>
        <w:t>2011</w:t>
      </w:r>
      <w:r>
        <w:rPr>
          <w:rFonts w:ascii="Arial" w:hAnsi="Arial" w:cs="Arial" w:eastAsia="Arial" w:hint="default"/>
          <w:spacing w:val="-33"/>
        </w:rPr>
        <w:t> </w:t>
      </w:r>
      <w:r>
        <w:rPr/>
        <w:t>年</w:t>
      </w:r>
      <w:r>
        <w:rPr>
          <w:spacing w:val="-88"/>
        </w:rPr>
        <w:t> </w:t>
      </w:r>
      <w:r>
        <w:rPr>
          <w:rFonts w:ascii="Arial" w:hAnsi="Arial" w:cs="Arial" w:eastAsia="Arial" w:hint="default"/>
        </w:rPr>
        <w:t>9</w:t>
      </w:r>
      <w:r>
        <w:rPr>
          <w:rFonts w:ascii="Arial" w:hAnsi="Arial" w:cs="Arial" w:eastAsia="Arial" w:hint="default"/>
          <w:spacing w:val="-34"/>
        </w:rPr>
        <w:t> </w:t>
      </w:r>
      <w:r>
        <w:rPr/>
        <w:t>月</w:t>
      </w:r>
      <w:r>
        <w:rPr>
          <w:spacing w:val="-87"/>
        </w:rPr>
        <w:t> </w:t>
      </w:r>
      <w:r>
        <w:rPr>
          <w:rFonts w:ascii="Arial" w:hAnsi="Arial" w:cs="Arial" w:eastAsia="Arial" w:hint="default"/>
        </w:rPr>
        <w:t>2</w:t>
      </w:r>
      <w:r>
        <w:rPr>
          <w:rFonts w:ascii="Arial" w:hAnsi="Arial" w:cs="Arial" w:eastAsia="Arial" w:hint="default"/>
          <w:spacing w:val="-34"/>
        </w:rPr>
        <w:t> </w:t>
      </w:r>
      <w:r>
        <w:rPr/>
        <w:t>日在公司会议室以现场方式召开，</w:t>
      </w:r>
    </w:p>
    <w:p>
      <w:pPr>
        <w:pStyle w:val="BodyText"/>
        <w:spacing w:line="240" w:lineRule="auto" w:before="137"/>
        <w:ind w:right="0"/>
        <w:jc w:val="both"/>
      </w:pPr>
      <w:r>
        <w:rPr/>
        <w:t>应参加董事 </w:t>
      </w:r>
      <w:r>
        <w:rPr>
          <w:rFonts w:ascii="Arial" w:hAnsi="Arial" w:cs="Arial" w:eastAsia="Arial" w:hint="default"/>
        </w:rPr>
        <w:t>6 </w:t>
      </w:r>
      <w:r>
        <w:rPr/>
        <w:t>名，实际参加董事 </w:t>
      </w:r>
      <w:r>
        <w:rPr>
          <w:rFonts w:ascii="Arial" w:hAnsi="Arial" w:cs="Arial" w:eastAsia="Arial" w:hint="default"/>
        </w:rPr>
        <w:t>6</w:t>
      </w:r>
      <w:r>
        <w:rPr>
          <w:rFonts w:ascii="Arial" w:hAnsi="Arial" w:cs="Arial" w:eastAsia="Arial" w:hint="default"/>
          <w:spacing w:val="-18"/>
        </w:rPr>
        <w:t> </w:t>
      </w:r>
      <w:r>
        <w:rPr/>
        <w:t>名。会议以全票赞成的表决结果审议通过了</w:t>
      </w:r>
    </w:p>
    <w:p>
      <w:pPr>
        <w:pStyle w:val="BodyText"/>
        <w:spacing w:line="357" w:lineRule="auto" w:before="137"/>
        <w:ind w:right="1797"/>
        <w:jc w:val="both"/>
      </w:pPr>
      <w:r>
        <w:rPr/>
        <w:t>《关于选举第二届董事会董事长的议案</w:t>
      </w:r>
      <w:r>
        <w:rPr>
          <w:spacing w:val="-120"/>
        </w:rPr>
        <w:t>》</w:t>
      </w:r>
      <w:r>
        <w:rPr>
          <w:spacing w:val="-214"/>
        </w:rPr>
        <w:t>、</w:t>
      </w:r>
      <w:r>
        <w:rPr/>
        <w:t>《关于设立第二届董事会专门委员会及</w:t>
      </w:r>
      <w:r>
        <w:rPr/>
        <w:t> 其成员组成的议案</w:t>
      </w:r>
      <w:r>
        <w:rPr>
          <w:spacing w:val="-120"/>
        </w:rPr>
        <w:t>》</w:t>
      </w:r>
      <w:r>
        <w:rPr>
          <w:spacing w:val="-152"/>
        </w:rPr>
        <w:t>、</w:t>
      </w:r>
      <w:r>
        <w:rPr/>
        <w:t>《关于聘任高级管理人员的议案</w:t>
      </w:r>
      <w:r>
        <w:rPr>
          <w:spacing w:val="-32"/>
        </w:rPr>
        <w:t>》及</w:t>
      </w:r>
      <w:r>
        <w:rPr/>
        <w:t>《关于加强公司治理专</w:t>
      </w:r>
      <w:r>
        <w:rPr/>
        <w:t> 项活动自查报告及整改计划的议案</w:t>
      </w:r>
      <w:r>
        <w:rPr>
          <w:spacing w:val="-120"/>
        </w:rPr>
        <w:t>》</w:t>
      </w:r>
      <w:r>
        <w:rPr/>
        <w:t>。</w:t>
      </w:r>
    </w:p>
    <w:p>
      <w:pPr>
        <w:pStyle w:val="BodyText"/>
        <w:spacing w:line="288" w:lineRule="exact"/>
        <w:ind w:left="620" w:right="1662"/>
        <w:jc w:val="left"/>
      </w:pPr>
      <w:r>
        <w:rPr>
          <w:rFonts w:ascii="Arial" w:hAnsi="Arial" w:cs="Arial" w:eastAsia="Arial" w:hint="default"/>
        </w:rPr>
        <w:t>6</w:t>
      </w:r>
      <w:r>
        <w:rPr/>
        <w:t>、第二届董事会第二次会议</w:t>
      </w:r>
    </w:p>
    <w:p>
      <w:pPr>
        <w:pStyle w:val="BodyText"/>
        <w:spacing w:line="240" w:lineRule="auto" w:before="213"/>
        <w:ind w:left="620" w:right="1662"/>
        <w:jc w:val="left"/>
      </w:pPr>
      <w:r>
        <w:rPr/>
        <w:t>第二届董事会第二次会议于</w:t>
      </w:r>
      <w:r>
        <w:rPr>
          <w:spacing w:val="-69"/>
        </w:rPr>
        <w:t> </w:t>
      </w:r>
      <w:r>
        <w:rPr>
          <w:rFonts w:ascii="Arial" w:hAnsi="Arial" w:cs="Arial" w:eastAsia="Arial" w:hint="default"/>
          <w:spacing w:val="-6"/>
        </w:rPr>
        <w:t>2011</w:t>
      </w:r>
      <w:r>
        <w:rPr>
          <w:rFonts w:ascii="Arial" w:hAnsi="Arial" w:cs="Arial" w:eastAsia="Arial" w:hint="default"/>
          <w:spacing w:val="-16"/>
        </w:rPr>
        <w:t> </w:t>
      </w:r>
      <w:r>
        <w:rPr/>
        <w:t>年</w:t>
      </w:r>
      <w:r>
        <w:rPr>
          <w:spacing w:val="-72"/>
        </w:rPr>
        <w:t> </w:t>
      </w:r>
      <w:r>
        <w:rPr>
          <w:rFonts w:ascii="Arial" w:hAnsi="Arial" w:cs="Arial" w:eastAsia="Arial" w:hint="default"/>
        </w:rPr>
        <w:t>10</w:t>
      </w:r>
      <w:r>
        <w:rPr>
          <w:rFonts w:ascii="Arial" w:hAnsi="Arial" w:cs="Arial" w:eastAsia="Arial" w:hint="default"/>
          <w:spacing w:val="-18"/>
        </w:rPr>
        <w:t> </w:t>
      </w:r>
      <w:r>
        <w:rPr/>
        <w:t>月</w:t>
      </w:r>
      <w:r>
        <w:rPr>
          <w:spacing w:val="-70"/>
        </w:rPr>
        <w:t> </w:t>
      </w:r>
      <w:r>
        <w:rPr>
          <w:rFonts w:ascii="Arial" w:hAnsi="Arial" w:cs="Arial" w:eastAsia="Arial" w:hint="default"/>
        </w:rPr>
        <w:t>20</w:t>
      </w:r>
      <w:r>
        <w:rPr>
          <w:rFonts w:ascii="Arial" w:hAnsi="Arial" w:cs="Arial" w:eastAsia="Arial" w:hint="default"/>
          <w:spacing w:val="-18"/>
        </w:rPr>
        <w:t> </w:t>
      </w:r>
      <w:r>
        <w:rPr/>
        <w:t>日在公司会议室以现场方式召</w:t>
      </w:r>
    </w:p>
    <w:p>
      <w:pPr>
        <w:pStyle w:val="BodyText"/>
        <w:spacing w:line="338" w:lineRule="auto" w:before="137"/>
        <w:ind w:right="1798"/>
        <w:jc w:val="both"/>
      </w:pPr>
      <w:r>
        <w:rPr/>
        <w:t>开，应参加董事 </w:t>
      </w:r>
      <w:r>
        <w:rPr>
          <w:rFonts w:ascii="Arial" w:hAnsi="Arial" w:cs="Arial" w:eastAsia="Arial" w:hint="default"/>
        </w:rPr>
        <w:t>6 </w:t>
      </w:r>
      <w:r>
        <w:rPr/>
        <w:t>名，实际参加董事 </w:t>
      </w:r>
      <w:r>
        <w:rPr>
          <w:rFonts w:ascii="Arial" w:hAnsi="Arial" w:cs="Arial" w:eastAsia="Arial" w:hint="default"/>
        </w:rPr>
        <w:t>6</w:t>
      </w:r>
      <w:r>
        <w:rPr>
          <w:rFonts w:ascii="Arial" w:hAnsi="Arial" w:cs="Arial" w:eastAsia="Arial" w:hint="default"/>
          <w:spacing w:val="-19"/>
        </w:rPr>
        <w:t> </w:t>
      </w:r>
      <w:r>
        <w:rPr/>
        <w:t>名。会议以全票赞成的表决结果审议通 </w:t>
      </w:r>
      <w:r>
        <w:rPr>
          <w:spacing w:val="-3"/>
          <w:w w:val="99"/>
        </w:rPr>
        <w:t>过了《</w:t>
      </w:r>
      <w:r>
        <w:rPr>
          <w:rFonts w:ascii="Arial" w:hAnsi="Arial" w:cs="Arial" w:eastAsia="Arial" w:hint="default"/>
          <w:spacing w:val="-3"/>
          <w:w w:val="99"/>
        </w:rPr>
        <w:t>2011</w:t>
      </w:r>
      <w:r>
        <w:rPr>
          <w:rFonts w:ascii="Arial" w:hAnsi="Arial" w:cs="Arial" w:eastAsia="Arial" w:hint="default"/>
          <w:w w:val="99"/>
        </w:rPr>
        <w:t> </w:t>
      </w:r>
      <w:r>
        <w:rPr>
          <w:spacing w:val="-9"/>
        </w:rPr>
        <w:t>年第三季度报告全文及正文》、《关于使用超募资金向全资子公司增</w:t>
      </w:r>
      <w:r>
        <w:rPr>
          <w:spacing w:val="-113"/>
        </w:rPr>
        <w:t> </w:t>
      </w:r>
      <w:r>
        <w:rPr>
          <w:spacing w:val="-113"/>
        </w:rPr>
      </w:r>
      <w:r>
        <w:rPr>
          <w:spacing w:val="-20"/>
        </w:rPr>
        <w:t>资的议案》。</w:t>
      </w:r>
    </w:p>
    <w:p>
      <w:pPr>
        <w:pStyle w:val="BodyText"/>
        <w:spacing w:line="308" w:lineRule="exact"/>
        <w:ind w:left="620" w:right="1662"/>
        <w:jc w:val="left"/>
      </w:pPr>
      <w:r>
        <w:rPr>
          <w:rFonts w:ascii="Arial" w:hAnsi="Arial" w:cs="Arial" w:eastAsia="Arial" w:hint="default"/>
        </w:rPr>
        <w:t>7</w:t>
      </w:r>
      <w:r>
        <w:rPr/>
        <w:t>、第二届董事会第三次会议</w:t>
      </w:r>
    </w:p>
    <w:p>
      <w:pPr>
        <w:spacing w:line="240" w:lineRule="auto" w:before="7"/>
        <w:rPr>
          <w:rFonts w:ascii="宋体" w:hAnsi="宋体" w:cs="宋体" w:eastAsia="宋体" w:hint="default"/>
          <w:sz w:val="16"/>
          <w:szCs w:val="16"/>
        </w:rPr>
      </w:pPr>
    </w:p>
    <w:p>
      <w:pPr>
        <w:pStyle w:val="BodyText"/>
        <w:spacing w:line="240" w:lineRule="auto"/>
        <w:ind w:left="620" w:right="1662"/>
        <w:jc w:val="left"/>
      </w:pPr>
      <w:r>
        <w:rPr/>
        <w:t>第二届董事会第三次会议于</w:t>
      </w:r>
      <w:r>
        <w:rPr>
          <w:spacing w:val="-67"/>
        </w:rPr>
        <w:t> </w:t>
      </w:r>
      <w:r>
        <w:rPr>
          <w:rFonts w:ascii="Arial" w:hAnsi="Arial" w:cs="Arial" w:eastAsia="Arial" w:hint="default"/>
          <w:spacing w:val="-5"/>
        </w:rPr>
        <w:t>2011</w:t>
      </w:r>
      <w:r>
        <w:rPr>
          <w:rFonts w:ascii="Arial" w:hAnsi="Arial" w:cs="Arial" w:eastAsia="Arial" w:hint="default"/>
          <w:spacing w:val="-16"/>
        </w:rPr>
        <w:t> </w:t>
      </w:r>
      <w:r>
        <w:rPr/>
        <w:t>年</w:t>
      </w:r>
      <w:r>
        <w:rPr>
          <w:spacing w:val="-68"/>
        </w:rPr>
        <w:t> </w:t>
      </w:r>
      <w:r>
        <w:rPr>
          <w:rFonts w:ascii="Arial" w:hAnsi="Arial" w:cs="Arial" w:eastAsia="Arial" w:hint="default"/>
          <w:spacing w:val="-10"/>
        </w:rPr>
        <w:t>11</w:t>
      </w:r>
      <w:r>
        <w:rPr>
          <w:rFonts w:ascii="Arial" w:hAnsi="Arial" w:cs="Arial" w:eastAsia="Arial" w:hint="default"/>
          <w:spacing w:val="-13"/>
        </w:rPr>
        <w:t> </w:t>
      </w:r>
      <w:r>
        <w:rPr/>
        <w:t>月</w:t>
      </w:r>
      <w:r>
        <w:rPr>
          <w:spacing w:val="-70"/>
        </w:rPr>
        <w:t> </w:t>
      </w:r>
      <w:r>
        <w:rPr>
          <w:rFonts w:ascii="Arial" w:hAnsi="Arial" w:cs="Arial" w:eastAsia="Arial" w:hint="default"/>
        </w:rPr>
        <w:t>16</w:t>
      </w:r>
      <w:r>
        <w:rPr>
          <w:rFonts w:ascii="Arial" w:hAnsi="Arial" w:cs="Arial" w:eastAsia="Arial" w:hint="default"/>
          <w:spacing w:val="-16"/>
        </w:rPr>
        <w:t> </w:t>
      </w:r>
      <w:r>
        <w:rPr/>
        <w:t>日在公司会议室以现场方式召</w:t>
      </w:r>
    </w:p>
    <w:p>
      <w:pPr>
        <w:pStyle w:val="BodyText"/>
        <w:spacing w:line="468" w:lineRule="exact" w:before="42"/>
        <w:ind w:right="1797"/>
        <w:jc w:val="both"/>
      </w:pPr>
      <w:r>
        <w:rPr/>
        <w:t>开，应参加董事 </w:t>
      </w:r>
      <w:r>
        <w:rPr>
          <w:rFonts w:ascii="Arial" w:hAnsi="Arial" w:cs="Arial" w:eastAsia="Arial" w:hint="default"/>
        </w:rPr>
        <w:t>6 </w:t>
      </w:r>
      <w:r>
        <w:rPr/>
        <w:t>名，实际参加现场会议董事 </w:t>
      </w:r>
      <w:r>
        <w:rPr>
          <w:rFonts w:ascii="Arial" w:hAnsi="Arial" w:cs="Arial" w:eastAsia="Arial" w:hint="default"/>
        </w:rPr>
        <w:t>5</w:t>
      </w:r>
      <w:r>
        <w:rPr>
          <w:rFonts w:ascii="Arial" w:hAnsi="Arial" w:cs="Arial" w:eastAsia="Arial" w:hint="default"/>
          <w:spacing w:val="-18"/>
        </w:rPr>
        <w:t> </w:t>
      </w:r>
      <w:r>
        <w:rPr/>
        <w:t>名，独立董事韩松林因出差未 </w:t>
      </w:r>
      <w:r>
        <w:rPr>
          <w:spacing w:val="-3"/>
        </w:rPr>
        <w:t>能参加现场会议，委托独立董事佘元冠代为行使表决权。会议以全票赞成的表决</w:t>
      </w:r>
      <w:r>
        <w:rPr>
          <w:spacing w:val="-111"/>
        </w:rPr>
        <w:t> </w:t>
      </w:r>
      <w:r>
        <w:rPr>
          <w:spacing w:val="-111"/>
        </w:rPr>
      </w:r>
      <w:r>
        <w:rPr>
          <w:spacing w:val="-3"/>
        </w:rPr>
        <w:t>结果议通过了《关于使用超募资金和自有营运资金投资建设研发中心和办公用房</w:t>
      </w:r>
    </w:p>
    <w:p>
      <w:pPr>
        <w:spacing w:after="0" w:line="468" w:lineRule="exact"/>
        <w:jc w:val="both"/>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240" w:lineRule="auto" w:before="26"/>
        <w:ind w:right="0"/>
        <w:jc w:val="both"/>
      </w:pPr>
      <w:r>
        <w:rPr/>
        <w:t>的议案</w:t>
      </w:r>
      <w:r>
        <w:rPr>
          <w:spacing w:val="-120"/>
        </w:rPr>
        <w:t>》、</w:t>
      </w:r>
      <w:r>
        <w:rPr/>
        <w:t>《关于召开</w:t>
      </w:r>
      <w:r>
        <w:rPr>
          <w:spacing w:val="-60"/>
        </w:rPr>
        <w:t> </w:t>
      </w:r>
      <w:r>
        <w:rPr>
          <w:rFonts w:ascii="Arial" w:hAnsi="Arial" w:cs="Arial" w:eastAsia="Arial" w:hint="default"/>
          <w:w w:val="99"/>
        </w:rPr>
        <w:t>20</w:t>
      </w:r>
      <w:r>
        <w:rPr>
          <w:rFonts w:ascii="Arial" w:hAnsi="Arial" w:cs="Arial" w:eastAsia="Arial" w:hint="default"/>
          <w:spacing w:val="-19"/>
          <w:w w:val="99"/>
        </w:rPr>
        <w:t>1</w:t>
      </w:r>
      <w:r>
        <w:rPr>
          <w:rFonts w:ascii="Arial" w:hAnsi="Arial" w:cs="Arial" w:eastAsia="Arial" w:hint="default"/>
          <w:w w:val="99"/>
        </w:rPr>
        <w:t>1</w:t>
      </w:r>
      <w:r>
        <w:rPr>
          <w:rFonts w:ascii="Arial" w:hAnsi="Arial" w:cs="Arial" w:eastAsia="Arial" w:hint="default"/>
          <w:spacing w:val="-6"/>
        </w:rPr>
        <w:t> </w:t>
      </w:r>
      <w:r>
        <w:rPr/>
        <w:t>年第二次临时股东大会的议案</w:t>
      </w:r>
      <w:r>
        <w:rPr>
          <w:spacing w:val="-120"/>
        </w:rPr>
        <w:t>》</w:t>
      </w:r>
      <w:r>
        <w:rPr/>
        <w:t>。</w:t>
      </w:r>
    </w:p>
    <w:p>
      <w:pPr>
        <w:spacing w:line="240" w:lineRule="auto" w:before="0"/>
        <w:rPr>
          <w:rFonts w:ascii="宋体" w:hAnsi="宋体" w:cs="宋体" w:eastAsia="宋体" w:hint="default"/>
          <w:sz w:val="24"/>
          <w:szCs w:val="24"/>
        </w:rPr>
      </w:pPr>
    </w:p>
    <w:p>
      <w:pPr>
        <w:pStyle w:val="BodyText"/>
        <w:spacing w:line="240" w:lineRule="auto" w:before="212"/>
        <w:ind w:left="620" w:right="1662"/>
        <w:jc w:val="left"/>
      </w:pPr>
      <w:r>
        <w:rPr>
          <w:rFonts w:ascii="Arial" w:hAnsi="Arial" w:cs="Arial" w:eastAsia="Arial" w:hint="default"/>
        </w:rPr>
        <w:t>8</w:t>
      </w:r>
      <w:r>
        <w:rPr/>
        <w:t>、第二届董事会第四次会议</w:t>
      </w:r>
    </w:p>
    <w:p>
      <w:pPr>
        <w:spacing w:line="240" w:lineRule="auto" w:before="7"/>
        <w:rPr>
          <w:rFonts w:ascii="宋体" w:hAnsi="宋体" w:cs="宋体" w:eastAsia="宋体" w:hint="default"/>
          <w:sz w:val="16"/>
          <w:szCs w:val="16"/>
        </w:rPr>
      </w:pPr>
    </w:p>
    <w:p>
      <w:pPr>
        <w:pStyle w:val="BodyText"/>
        <w:spacing w:line="240" w:lineRule="auto"/>
        <w:ind w:left="610" w:right="1662"/>
        <w:jc w:val="left"/>
      </w:pPr>
      <w:r>
        <w:rPr/>
        <w:t>第二届董事会第四次会议于</w:t>
      </w:r>
      <w:r>
        <w:rPr>
          <w:spacing w:val="-45"/>
        </w:rPr>
        <w:t> </w:t>
      </w:r>
      <w:r>
        <w:rPr>
          <w:rFonts w:ascii="Arial" w:hAnsi="Arial" w:cs="Arial" w:eastAsia="Arial" w:hint="default"/>
          <w:spacing w:val="-6"/>
        </w:rPr>
        <w:t>2011</w:t>
      </w:r>
      <w:r>
        <w:rPr>
          <w:rFonts w:ascii="Arial" w:hAnsi="Arial" w:cs="Arial" w:eastAsia="Arial" w:hint="default"/>
          <w:spacing w:val="8"/>
        </w:rPr>
        <w:t> </w:t>
      </w:r>
      <w:r>
        <w:rPr/>
        <w:t>年</w:t>
      </w:r>
      <w:r>
        <w:rPr>
          <w:spacing w:val="-48"/>
        </w:rPr>
        <w:t> </w:t>
      </w:r>
      <w:r>
        <w:rPr>
          <w:rFonts w:ascii="Arial" w:hAnsi="Arial" w:cs="Arial" w:eastAsia="Arial" w:hint="default"/>
        </w:rPr>
        <w:t>12</w:t>
      </w:r>
      <w:r>
        <w:rPr>
          <w:rFonts w:ascii="Arial" w:hAnsi="Arial" w:cs="Arial" w:eastAsia="Arial" w:hint="default"/>
          <w:spacing w:val="9"/>
        </w:rPr>
        <w:t> </w:t>
      </w:r>
      <w:r>
        <w:rPr/>
        <w:t>月</w:t>
      </w:r>
      <w:r>
        <w:rPr>
          <w:spacing w:val="-48"/>
        </w:rPr>
        <w:t> </w:t>
      </w:r>
      <w:r>
        <w:rPr>
          <w:rFonts w:ascii="Arial" w:hAnsi="Arial" w:cs="Arial" w:eastAsia="Arial" w:hint="default"/>
        </w:rPr>
        <w:t>1</w:t>
      </w:r>
      <w:r>
        <w:rPr>
          <w:rFonts w:ascii="Arial" w:hAnsi="Arial" w:cs="Arial" w:eastAsia="Arial" w:hint="default"/>
          <w:spacing w:val="6"/>
        </w:rPr>
        <w:t> </w:t>
      </w:r>
      <w:r>
        <w:rPr/>
        <w:t>日在公司会议室以现场方式召</w:t>
      </w:r>
    </w:p>
    <w:p>
      <w:pPr>
        <w:pStyle w:val="BodyText"/>
        <w:spacing w:line="338" w:lineRule="auto" w:before="137"/>
        <w:ind w:right="1793"/>
        <w:jc w:val="both"/>
      </w:pPr>
      <w:r>
        <w:rPr/>
        <w:t>开，应参加董事 </w:t>
      </w:r>
      <w:r>
        <w:rPr>
          <w:rFonts w:ascii="Arial" w:hAnsi="Arial" w:cs="Arial" w:eastAsia="Arial" w:hint="default"/>
        </w:rPr>
        <w:t>6 </w:t>
      </w:r>
      <w:r>
        <w:rPr/>
        <w:t>名，实际参加现场会议董事 </w:t>
      </w:r>
      <w:r>
        <w:rPr>
          <w:rFonts w:ascii="Arial" w:hAnsi="Arial" w:cs="Arial" w:eastAsia="Arial" w:hint="default"/>
        </w:rPr>
        <w:t>6</w:t>
      </w:r>
      <w:r>
        <w:rPr>
          <w:rFonts w:ascii="Arial" w:hAnsi="Arial" w:cs="Arial" w:eastAsia="Arial" w:hint="default"/>
          <w:spacing w:val="-18"/>
        </w:rPr>
        <w:t> </w:t>
      </w:r>
      <w:r>
        <w:rPr/>
        <w:t>名。会议以全票赞成的表决结 </w:t>
      </w:r>
      <w:r>
        <w:rPr>
          <w:spacing w:val="-2"/>
        </w:rPr>
        <w:t>果议通过了《关于使用超募资金收购北京东华信通信息技术有限公司</w:t>
      </w:r>
      <w:r>
        <w:rPr>
          <w:spacing w:val="-49"/>
        </w:rPr>
        <w:t> </w:t>
      </w:r>
      <w:r>
        <w:rPr>
          <w:rFonts w:ascii="Arial" w:hAnsi="Arial" w:cs="Arial" w:eastAsia="Arial" w:hint="default"/>
        </w:rPr>
        <w:t>100%</w:t>
      </w:r>
      <w:r>
        <w:rPr/>
        <w:t>股权 </w:t>
      </w:r>
      <w:r>
        <w:rPr>
          <w:spacing w:val="-13"/>
        </w:rPr>
        <w:t>的议案》、《关于使用部分超募资金永久补充流动资金的议案》及《关于召开</w:t>
      </w:r>
      <w:r>
        <w:rPr>
          <w:spacing w:val="-49"/>
        </w:rPr>
        <w:t> </w:t>
      </w:r>
      <w:r>
        <w:rPr>
          <w:rFonts w:ascii="Arial" w:hAnsi="Arial" w:cs="Arial" w:eastAsia="Arial" w:hint="default"/>
          <w:spacing w:val="-5"/>
          <w:w w:val="99"/>
        </w:rPr>
        <w:t>2011</w:t>
      </w:r>
      <w:r>
        <w:rPr>
          <w:rFonts w:ascii="Arial" w:hAnsi="Arial" w:cs="Arial" w:eastAsia="Arial" w:hint="default"/>
          <w:spacing w:val="-65"/>
          <w:w w:val="99"/>
        </w:rPr>
        <w:t> </w:t>
      </w:r>
      <w:r>
        <w:rPr>
          <w:rFonts w:ascii="Arial" w:hAnsi="Arial" w:cs="Arial" w:eastAsia="Arial" w:hint="default"/>
          <w:spacing w:val="-65"/>
          <w:w w:val="99"/>
        </w:rPr>
      </w:r>
      <w:r>
        <w:rPr>
          <w:spacing w:val="-9"/>
        </w:rPr>
        <w:t>年第三次临时股东大会的议案》。</w:t>
      </w:r>
    </w:p>
    <w:p>
      <w:pPr>
        <w:pStyle w:val="BodyText"/>
        <w:spacing w:line="308" w:lineRule="exact"/>
        <w:ind w:left="620" w:right="1662"/>
        <w:jc w:val="left"/>
      </w:pPr>
      <w:r>
        <w:rPr>
          <w:rFonts w:ascii="Arial" w:hAnsi="Arial" w:cs="Arial" w:eastAsia="Arial" w:hint="default"/>
        </w:rPr>
        <w:t>9</w:t>
      </w:r>
      <w:r>
        <w:rPr/>
        <w:t>、第二届董事会第五次会议</w:t>
      </w:r>
    </w:p>
    <w:p>
      <w:pPr>
        <w:pStyle w:val="BodyText"/>
        <w:spacing w:line="240" w:lineRule="auto" w:before="213"/>
        <w:ind w:left="620" w:right="1662"/>
        <w:jc w:val="left"/>
      </w:pPr>
      <w:r>
        <w:rPr/>
        <w:t>第二届董事会第五次会议于</w:t>
      </w:r>
      <w:r>
        <w:rPr>
          <w:spacing w:val="-69"/>
        </w:rPr>
        <w:t> </w:t>
      </w:r>
      <w:r>
        <w:rPr>
          <w:rFonts w:ascii="Arial" w:hAnsi="Arial" w:cs="Arial" w:eastAsia="Arial" w:hint="default"/>
          <w:spacing w:val="-6"/>
        </w:rPr>
        <w:t>2011</w:t>
      </w:r>
      <w:r>
        <w:rPr>
          <w:rFonts w:ascii="Arial" w:hAnsi="Arial" w:cs="Arial" w:eastAsia="Arial" w:hint="default"/>
          <w:spacing w:val="-16"/>
        </w:rPr>
        <w:t> </w:t>
      </w:r>
      <w:r>
        <w:rPr/>
        <w:t>年</w:t>
      </w:r>
      <w:r>
        <w:rPr>
          <w:spacing w:val="-72"/>
        </w:rPr>
        <w:t> </w:t>
      </w:r>
      <w:r>
        <w:rPr>
          <w:rFonts w:ascii="Arial" w:hAnsi="Arial" w:cs="Arial" w:eastAsia="Arial" w:hint="default"/>
        </w:rPr>
        <w:t>12</w:t>
      </w:r>
      <w:r>
        <w:rPr>
          <w:rFonts w:ascii="Arial" w:hAnsi="Arial" w:cs="Arial" w:eastAsia="Arial" w:hint="default"/>
          <w:spacing w:val="-18"/>
        </w:rPr>
        <w:t> </w:t>
      </w:r>
      <w:r>
        <w:rPr/>
        <w:t>月</w:t>
      </w:r>
      <w:r>
        <w:rPr>
          <w:spacing w:val="-70"/>
        </w:rPr>
        <w:t> </w:t>
      </w:r>
      <w:r>
        <w:rPr>
          <w:rFonts w:ascii="Arial" w:hAnsi="Arial" w:cs="Arial" w:eastAsia="Arial" w:hint="default"/>
        </w:rPr>
        <w:t>19</w:t>
      </w:r>
      <w:r>
        <w:rPr>
          <w:rFonts w:ascii="Arial" w:hAnsi="Arial" w:cs="Arial" w:eastAsia="Arial" w:hint="default"/>
          <w:spacing w:val="-18"/>
        </w:rPr>
        <w:t> </w:t>
      </w:r>
      <w:r>
        <w:rPr/>
        <w:t>日在公司会议室以现场方式召</w:t>
      </w:r>
    </w:p>
    <w:p>
      <w:pPr>
        <w:pStyle w:val="BodyText"/>
        <w:spacing w:line="338" w:lineRule="auto" w:before="137"/>
        <w:ind w:right="1796"/>
        <w:jc w:val="both"/>
      </w:pPr>
      <w:r>
        <w:rPr/>
        <w:t>开，应参加董事 </w:t>
      </w:r>
      <w:r>
        <w:rPr>
          <w:rFonts w:ascii="Arial" w:hAnsi="Arial" w:cs="Arial" w:eastAsia="Arial" w:hint="default"/>
        </w:rPr>
        <w:t>6 </w:t>
      </w:r>
      <w:r>
        <w:rPr/>
        <w:t>名，实际参加现场会议董事 </w:t>
      </w:r>
      <w:r>
        <w:rPr>
          <w:rFonts w:ascii="Arial" w:hAnsi="Arial" w:cs="Arial" w:eastAsia="Arial" w:hint="default"/>
        </w:rPr>
        <w:t>6</w:t>
      </w:r>
      <w:r>
        <w:rPr>
          <w:rFonts w:ascii="Arial" w:hAnsi="Arial" w:cs="Arial" w:eastAsia="Arial" w:hint="default"/>
          <w:spacing w:val="-18"/>
        </w:rPr>
        <w:t> </w:t>
      </w:r>
      <w:r>
        <w:rPr/>
        <w:t>名。会议以全票赞成的表决结 </w:t>
      </w:r>
      <w:r>
        <w:rPr>
          <w:spacing w:val="-8"/>
        </w:rPr>
        <w:t>果议通过了《关于修订</w:t>
      </w:r>
      <w:r>
        <w:rPr>
          <w:rFonts w:ascii="Arial" w:hAnsi="Arial" w:cs="Arial" w:eastAsia="Arial" w:hint="default"/>
          <w:spacing w:val="-8"/>
        </w:rPr>
        <w:t>&lt;</w:t>
      </w:r>
      <w:r>
        <w:rPr>
          <w:spacing w:val="-8"/>
        </w:rPr>
        <w:t>对外投资管理制度</w:t>
      </w:r>
      <w:r>
        <w:rPr>
          <w:rFonts w:ascii="Arial" w:hAnsi="Arial" w:cs="Arial" w:eastAsia="Arial" w:hint="default"/>
          <w:spacing w:val="-8"/>
        </w:rPr>
        <w:t>&gt;</w:t>
      </w:r>
      <w:r>
        <w:rPr>
          <w:spacing w:val="-8"/>
        </w:rPr>
        <w:t>的议案》、《关于修订</w:t>
      </w:r>
      <w:r>
        <w:rPr>
          <w:rFonts w:ascii="Arial" w:hAnsi="Arial" w:cs="Arial" w:eastAsia="Arial" w:hint="default"/>
          <w:spacing w:val="-8"/>
        </w:rPr>
        <w:t>&lt;</w:t>
      </w:r>
      <w:r>
        <w:rPr>
          <w:spacing w:val="-8"/>
        </w:rPr>
        <w:t>内幕信息登记</w:t>
      </w:r>
      <w:r>
        <w:rPr>
          <w:spacing w:val="-99"/>
        </w:rPr>
        <w:t> </w:t>
      </w:r>
      <w:r>
        <w:rPr>
          <w:spacing w:val="-16"/>
        </w:rPr>
        <w:t>制度</w:t>
      </w:r>
      <w:r>
        <w:rPr>
          <w:rFonts w:ascii="Arial" w:hAnsi="Arial" w:cs="Arial" w:eastAsia="Arial" w:hint="default"/>
          <w:spacing w:val="-16"/>
        </w:rPr>
        <w:t>&gt;</w:t>
      </w:r>
      <w:r>
        <w:rPr>
          <w:spacing w:val="-16"/>
        </w:rPr>
        <w:t>的议案》。</w:t>
      </w:r>
    </w:p>
    <w:p>
      <w:pPr>
        <w:pStyle w:val="BodyText"/>
        <w:spacing w:line="240" w:lineRule="auto" w:before="103"/>
        <w:ind w:right="0"/>
        <w:jc w:val="both"/>
      </w:pPr>
      <w:r>
        <w:rPr/>
        <w:t>（二）董事会对股东大会决议执行情况</w:t>
      </w:r>
    </w:p>
    <w:p>
      <w:pPr>
        <w:spacing w:line="240" w:lineRule="auto" w:before="9"/>
        <w:rPr>
          <w:rFonts w:ascii="宋体" w:hAnsi="宋体" w:cs="宋体" w:eastAsia="宋体" w:hint="default"/>
          <w:sz w:val="23"/>
          <w:szCs w:val="23"/>
        </w:rPr>
      </w:pPr>
    </w:p>
    <w:p>
      <w:pPr>
        <w:pStyle w:val="BodyText"/>
        <w:spacing w:line="355" w:lineRule="auto"/>
        <w:ind w:right="1702" w:firstLine="479"/>
        <w:jc w:val="both"/>
      </w:pPr>
      <w:r>
        <w:rPr>
          <w:spacing w:val="-10"/>
        </w:rPr>
        <w:t>报告期内，公司董事会严格按照《公司法》、《公司章程》和《董事会议事规</w:t>
      </w:r>
      <w:r>
        <w:rPr/>
        <w:t> 则》等规定和要求，认真履行职责，全面执行了公司股东大会决议的相关事项。</w:t>
      </w:r>
    </w:p>
    <w:p>
      <w:pPr>
        <w:pStyle w:val="BodyText"/>
        <w:spacing w:line="240" w:lineRule="auto" w:before="194"/>
        <w:ind w:right="0"/>
        <w:jc w:val="both"/>
      </w:pPr>
      <w:r>
        <w:rPr/>
        <w:t>（三）公司董事会专业委员会运行情况</w:t>
      </w:r>
    </w:p>
    <w:p>
      <w:pPr>
        <w:spacing w:line="240" w:lineRule="auto" w:before="7"/>
        <w:rPr>
          <w:rFonts w:ascii="宋体" w:hAnsi="宋体" w:cs="宋体" w:eastAsia="宋体" w:hint="default"/>
          <w:sz w:val="23"/>
          <w:szCs w:val="23"/>
        </w:rPr>
      </w:pPr>
    </w:p>
    <w:p>
      <w:pPr>
        <w:pStyle w:val="BodyText"/>
        <w:spacing w:line="357" w:lineRule="auto"/>
        <w:ind w:right="1797" w:firstLine="479"/>
        <w:jc w:val="both"/>
      </w:pPr>
      <w:r>
        <w:rPr>
          <w:spacing w:val="-3"/>
        </w:rPr>
        <w:t>公司董事会下设战略委员会、提名委员会、审计委员会、薪酬与考核委员会</w:t>
      </w:r>
      <w:r>
        <w:rPr/>
        <w:t> </w:t>
      </w:r>
      <w:r>
        <w:rPr>
          <w:spacing w:val="-3"/>
        </w:rPr>
        <w:t>等专门委员会。各专门委员会依据公司董事会所制定《董事会专门委员会实施细</w:t>
      </w:r>
      <w:r>
        <w:rPr>
          <w:spacing w:val="-111"/>
        </w:rPr>
        <w:t> </w:t>
      </w:r>
      <w:r>
        <w:rPr>
          <w:spacing w:val="-111"/>
        </w:rPr>
      </w:r>
      <w:r>
        <w:rPr>
          <w:spacing w:val="-3"/>
        </w:rPr>
        <w:t>则》的职权范围运作，就专业性事项进行研究，提出意见及建议，供董事会决策</w:t>
      </w:r>
      <w:r>
        <w:rPr>
          <w:spacing w:val="-111"/>
        </w:rPr>
        <w:t> </w:t>
      </w:r>
      <w:r>
        <w:rPr>
          <w:spacing w:val="-111"/>
        </w:rPr>
      </w:r>
      <w:r>
        <w:rPr>
          <w:spacing w:val="-5"/>
        </w:rPr>
        <w:t>参考。根据《公司章程》，专门委员会成员全部由董事组成。</w:t>
      </w:r>
    </w:p>
    <w:p>
      <w:pPr>
        <w:pStyle w:val="BodyText"/>
        <w:spacing w:line="240" w:lineRule="auto" w:before="190"/>
        <w:ind w:left="620" w:right="1662"/>
        <w:jc w:val="left"/>
      </w:pPr>
      <w:r>
        <w:rPr>
          <w:rFonts w:ascii="宋体" w:hAnsi="宋体" w:cs="宋体" w:eastAsia="宋体" w:hint="default"/>
        </w:rPr>
        <w:t>1</w:t>
      </w:r>
      <w:r>
        <w:rPr/>
        <w:t>、审计委员会履职情况</w:t>
      </w:r>
    </w:p>
    <w:p>
      <w:pPr>
        <w:spacing w:line="240" w:lineRule="auto" w:before="10"/>
        <w:rPr>
          <w:rFonts w:ascii="宋体" w:hAnsi="宋体" w:cs="宋体" w:eastAsia="宋体" w:hint="default"/>
          <w:sz w:val="23"/>
          <w:szCs w:val="23"/>
        </w:rPr>
      </w:pPr>
    </w:p>
    <w:p>
      <w:pPr>
        <w:pStyle w:val="BodyText"/>
        <w:spacing w:line="357" w:lineRule="auto"/>
        <w:ind w:right="1796" w:firstLine="479"/>
        <w:jc w:val="both"/>
      </w:pPr>
      <w:r>
        <w:rPr/>
        <w:t>在公司 </w:t>
      </w:r>
      <w:r>
        <w:rPr>
          <w:rFonts w:ascii="宋体" w:hAnsi="宋体" w:cs="宋体" w:eastAsia="宋体" w:hint="default"/>
        </w:rPr>
        <w:t>2011</w:t>
      </w:r>
      <w:r>
        <w:rPr>
          <w:rFonts w:ascii="宋体" w:hAnsi="宋体" w:cs="宋体" w:eastAsia="宋体" w:hint="default"/>
          <w:spacing w:val="-93"/>
        </w:rPr>
        <w:t> </w:t>
      </w:r>
      <w:r>
        <w:rPr/>
        <w:t>年年度财务报告编制及审计过程中，公司董事会审计委员会勤 </w:t>
      </w:r>
      <w:r>
        <w:rPr>
          <w:spacing w:val="-3"/>
        </w:rPr>
        <w:t>勉尽责，根据中国证监会、深圳证券交易所有关规定及《董事会审计委员会工作</w:t>
      </w:r>
      <w:r>
        <w:rPr>
          <w:spacing w:val="-111"/>
        </w:rPr>
        <w:t> </w:t>
      </w:r>
      <w:r>
        <w:rPr>
          <w:spacing w:val="-111"/>
        </w:rPr>
      </w:r>
      <w:r>
        <w:rPr/>
        <w:t>细则》等要求，认真履行了监督、核查职责。</w:t>
      </w:r>
    </w:p>
    <w:p>
      <w:pPr>
        <w:pStyle w:val="BodyText"/>
        <w:spacing w:line="357" w:lineRule="auto" w:before="190"/>
        <w:ind w:right="1794" w:firstLine="479"/>
        <w:jc w:val="both"/>
      </w:pPr>
      <w:r>
        <w:rPr/>
        <w:t>（</w:t>
      </w:r>
      <w:r>
        <w:rPr>
          <w:rFonts w:ascii="宋体" w:hAnsi="宋体" w:cs="宋体" w:eastAsia="宋体" w:hint="default"/>
        </w:rPr>
        <w:t>1</w:t>
      </w:r>
      <w:r>
        <w:rPr/>
        <w:t>）认真阅读了公司 </w:t>
      </w:r>
      <w:r>
        <w:rPr>
          <w:rFonts w:ascii="宋体" w:hAnsi="宋体" w:cs="宋体" w:eastAsia="宋体" w:hint="default"/>
        </w:rPr>
        <w:t>2011</w:t>
      </w:r>
      <w:r>
        <w:rPr>
          <w:rFonts w:ascii="宋体" w:hAnsi="宋体" w:cs="宋体" w:eastAsia="宋体" w:hint="default"/>
          <w:spacing w:val="21"/>
        </w:rPr>
        <w:t> </w:t>
      </w:r>
      <w:r>
        <w:rPr/>
        <w:t>年度审计工作计划及相关资料，与负责公司年 </w:t>
      </w:r>
      <w:r>
        <w:rPr>
          <w:spacing w:val="3"/>
        </w:rPr>
        <w:t>度审计工作的北京兴华会计师事务所有限责任公司注册会计师协商确定了公司</w:t>
      </w:r>
    </w:p>
    <w:p>
      <w:pPr>
        <w:spacing w:after="0" w:line="357" w:lineRule="auto"/>
        <w:jc w:val="both"/>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240" w:lineRule="auto" w:before="26"/>
        <w:ind w:right="1662"/>
        <w:jc w:val="left"/>
      </w:pPr>
      <w:r>
        <w:rPr>
          <w:rFonts w:ascii="宋体" w:hAnsi="宋体" w:cs="宋体" w:eastAsia="宋体" w:hint="default"/>
        </w:rPr>
        <w:t>2011</w:t>
      </w:r>
      <w:r>
        <w:rPr>
          <w:rFonts w:ascii="宋体" w:hAnsi="宋体" w:cs="宋体" w:eastAsia="宋体" w:hint="default"/>
          <w:spacing w:val="-61"/>
        </w:rPr>
        <w:t> </w:t>
      </w:r>
      <w:r>
        <w:rPr/>
        <w:t>年度财务报告审计工作的时间安排；</w:t>
      </w:r>
    </w:p>
    <w:p>
      <w:pPr>
        <w:spacing w:line="240" w:lineRule="auto" w:before="9"/>
        <w:rPr>
          <w:rFonts w:ascii="宋体" w:hAnsi="宋体" w:cs="宋体" w:eastAsia="宋体" w:hint="default"/>
          <w:sz w:val="23"/>
          <w:szCs w:val="23"/>
        </w:rPr>
      </w:pPr>
    </w:p>
    <w:p>
      <w:pPr>
        <w:pStyle w:val="BodyText"/>
        <w:spacing w:line="357" w:lineRule="auto"/>
        <w:ind w:right="1798" w:firstLine="479"/>
        <w:jc w:val="both"/>
      </w:pPr>
      <w:r>
        <w:rPr/>
        <w:t>（</w:t>
      </w:r>
      <w:r>
        <w:rPr>
          <w:rFonts w:ascii="宋体" w:hAnsi="宋体" w:cs="宋体" w:eastAsia="宋体" w:hint="default"/>
        </w:rPr>
        <w:t>2</w:t>
      </w:r>
      <w:r>
        <w:rPr/>
        <w:t>）在年审注册会计师进场前审阅了公司编制的财务会计报表，认为财务 </w:t>
      </w:r>
      <w:r>
        <w:rPr>
          <w:spacing w:val="-3"/>
        </w:rPr>
        <w:t>会计报表能够反映出公司的财务状况和经营成果，并出具了审议意见，同意提交</w:t>
      </w:r>
      <w:r>
        <w:rPr>
          <w:spacing w:val="-111"/>
        </w:rPr>
        <w:t> </w:t>
      </w:r>
      <w:r>
        <w:rPr>
          <w:spacing w:val="-111"/>
        </w:rPr>
      </w:r>
      <w:r>
        <w:rPr/>
        <w:t>给年审注册会计师进行审计；</w:t>
      </w:r>
    </w:p>
    <w:p>
      <w:pPr>
        <w:pStyle w:val="BodyText"/>
        <w:spacing w:line="357" w:lineRule="auto" w:before="190"/>
        <w:ind w:right="1797" w:firstLine="479"/>
        <w:jc w:val="both"/>
      </w:pPr>
      <w:r>
        <w:rPr/>
        <w:t>（</w:t>
      </w:r>
      <w:r>
        <w:rPr>
          <w:rFonts w:ascii="宋体" w:hAnsi="宋体" w:cs="宋体" w:eastAsia="宋体" w:hint="default"/>
        </w:rPr>
        <w:t>3</w:t>
      </w:r>
      <w:r>
        <w:rPr/>
        <w:t>）年审注册会计师进场后，与会计师事务所协商确定了公司本年度审计 </w:t>
      </w:r>
      <w:r>
        <w:rPr>
          <w:spacing w:val="-3"/>
        </w:rPr>
        <w:t>报告提交的时间，并就审计过程中发现的问题不断加强与年审会计师的沟通和交</w:t>
      </w:r>
      <w:r>
        <w:rPr>
          <w:spacing w:val="-109"/>
        </w:rPr>
        <w:t> </w:t>
      </w:r>
      <w:r>
        <w:rPr>
          <w:spacing w:val="-109"/>
        </w:rPr>
      </w:r>
      <w:r>
        <w:rPr/>
        <w:t>流；</w:t>
      </w:r>
    </w:p>
    <w:p>
      <w:pPr>
        <w:pStyle w:val="BodyText"/>
        <w:spacing w:line="357" w:lineRule="auto" w:before="193"/>
        <w:ind w:right="1793" w:firstLine="479"/>
        <w:jc w:val="both"/>
      </w:pPr>
      <w:r>
        <w:rPr/>
        <w:t>（</w:t>
      </w:r>
      <w:r>
        <w:rPr>
          <w:rFonts w:ascii="宋体" w:hAnsi="宋体" w:cs="宋体" w:eastAsia="宋体" w:hint="default"/>
        </w:rPr>
        <w:t>4</w:t>
      </w:r>
      <w:r>
        <w:rPr/>
        <w:t>）在年审注册会计师出具初步审计意见后，再一次审阅了公司 </w:t>
      </w:r>
      <w:r>
        <w:rPr>
          <w:rFonts w:ascii="宋体" w:hAnsi="宋体" w:cs="宋体" w:eastAsia="宋体" w:hint="default"/>
        </w:rPr>
        <w:t>2011</w:t>
      </w:r>
      <w:r>
        <w:rPr>
          <w:rFonts w:ascii="宋体" w:hAnsi="宋体" w:cs="宋体" w:eastAsia="宋体" w:hint="default"/>
          <w:spacing w:val="27"/>
        </w:rPr>
        <w:t> </w:t>
      </w:r>
      <w:r>
        <w:rPr/>
        <w:t>年 </w:t>
      </w:r>
      <w:r>
        <w:rPr>
          <w:spacing w:val="-3"/>
        </w:rPr>
        <w:t>度财务会计报表，出具了审计意见，认为公司财务会计报表真实、准确、完整地</w:t>
      </w:r>
      <w:r>
        <w:rPr>
          <w:spacing w:val="-111"/>
        </w:rPr>
        <w:t> </w:t>
      </w:r>
      <w:r>
        <w:rPr>
          <w:spacing w:val="-111"/>
        </w:rPr>
      </w:r>
      <w:r>
        <w:rPr/>
        <w:t>反映了公司的整体情况；</w:t>
      </w:r>
    </w:p>
    <w:p>
      <w:pPr>
        <w:pStyle w:val="BodyText"/>
        <w:spacing w:line="357" w:lineRule="auto" w:before="190"/>
        <w:ind w:right="1797" w:firstLine="479"/>
        <w:jc w:val="both"/>
      </w:pPr>
      <w:r>
        <w:rPr/>
        <w:t>（</w:t>
      </w:r>
      <w:r>
        <w:rPr>
          <w:rFonts w:ascii="宋体" w:hAnsi="宋体" w:cs="宋体" w:eastAsia="宋体" w:hint="default"/>
        </w:rPr>
        <w:t>5</w:t>
      </w:r>
      <w:r>
        <w:rPr/>
        <w:t>）在北京兴华会计师事务所有限责任公司出具 </w:t>
      </w:r>
      <w:r>
        <w:rPr>
          <w:rFonts w:ascii="宋体" w:hAnsi="宋体" w:cs="宋体" w:eastAsia="宋体" w:hint="default"/>
        </w:rPr>
        <w:t>2011</w:t>
      </w:r>
      <w:r>
        <w:rPr>
          <w:rFonts w:ascii="宋体" w:hAnsi="宋体" w:cs="宋体" w:eastAsia="宋体" w:hint="default"/>
          <w:spacing w:val="22"/>
        </w:rPr>
        <w:t> </w:t>
      </w:r>
      <w:r>
        <w:rPr/>
        <w:t>年度审计报告后， </w:t>
      </w:r>
      <w:r>
        <w:rPr>
          <w:spacing w:val="3"/>
        </w:rPr>
        <w:t>召开会议对本年度审计工作进行了总结，同时向董事会提交了《审计委员会决</w:t>
      </w:r>
      <w:r>
        <w:rPr>
          <w:spacing w:val="-96"/>
        </w:rPr>
        <w:t> </w:t>
      </w:r>
      <w:r>
        <w:rPr>
          <w:spacing w:val="-96"/>
        </w:rPr>
      </w:r>
      <w:r>
        <w:rPr>
          <w:spacing w:val="-7"/>
        </w:rPr>
        <w:t>议》，就公司年度财务会计报表以及关于</w:t>
      </w:r>
      <w:r>
        <w:rPr/>
        <w:t> </w:t>
      </w:r>
      <w:r>
        <w:rPr>
          <w:rFonts w:ascii="宋体" w:hAnsi="宋体" w:cs="宋体" w:eastAsia="宋体" w:hint="default"/>
        </w:rPr>
        <w:t>2012</w:t>
      </w:r>
      <w:r>
        <w:rPr>
          <w:rFonts w:ascii="宋体" w:hAnsi="宋体" w:cs="宋体" w:eastAsia="宋体" w:hint="default"/>
          <w:spacing w:val="23"/>
        </w:rPr>
        <w:t> </w:t>
      </w:r>
      <w:r>
        <w:rPr/>
        <w:t>年度聘请会计师事务所的议案形 成意见。</w:t>
      </w:r>
    </w:p>
    <w:p>
      <w:pPr>
        <w:pStyle w:val="BodyText"/>
        <w:spacing w:line="357" w:lineRule="auto" w:before="190"/>
        <w:ind w:right="1797" w:firstLine="479"/>
        <w:jc w:val="both"/>
      </w:pPr>
      <w:r>
        <w:rPr/>
        <w:t>（</w:t>
      </w:r>
      <w:r>
        <w:rPr>
          <w:rFonts w:ascii="宋体" w:hAnsi="宋体" w:cs="宋体" w:eastAsia="宋体" w:hint="default"/>
        </w:rPr>
        <w:t>6</w:t>
      </w:r>
      <w:r>
        <w:rPr/>
        <w:t>）对公司内部控制制度检查评估后发表专项意见：公司已建立了较为完 </w:t>
      </w:r>
      <w:r>
        <w:rPr>
          <w:spacing w:val="-3"/>
        </w:rPr>
        <w:t>善的内部控制制度体系并能得到有效执行。公司关于内部控制的自我评价报告真</w:t>
      </w:r>
      <w:r>
        <w:rPr>
          <w:spacing w:val="-109"/>
        </w:rPr>
        <w:t> </w:t>
      </w:r>
      <w:r>
        <w:rPr>
          <w:spacing w:val="-109"/>
        </w:rPr>
      </w:r>
      <w:r>
        <w:rPr>
          <w:spacing w:val="-3"/>
        </w:rPr>
        <w:t>实客观地反映了公司内部控制制度的建设及运行情况，同时将该自我评价报告提</w:t>
      </w:r>
      <w:r>
        <w:rPr>
          <w:spacing w:val="-109"/>
        </w:rPr>
        <w:t> </w:t>
      </w:r>
      <w:r>
        <w:rPr>
          <w:spacing w:val="-109"/>
        </w:rPr>
      </w:r>
      <w:r>
        <w:rPr/>
        <w:t>交董事会审议。</w:t>
      </w:r>
    </w:p>
    <w:p>
      <w:pPr>
        <w:pStyle w:val="BodyText"/>
        <w:spacing w:line="240" w:lineRule="auto" w:before="192"/>
        <w:ind w:left="620" w:right="1662"/>
        <w:jc w:val="left"/>
      </w:pPr>
      <w:r>
        <w:rPr>
          <w:rFonts w:ascii="宋体" w:hAnsi="宋体" w:cs="宋体" w:eastAsia="宋体" w:hint="default"/>
        </w:rPr>
        <w:t>2</w:t>
      </w:r>
      <w:r>
        <w:rPr/>
        <w:t>、薪酬与考核委员会履职情况</w:t>
      </w:r>
    </w:p>
    <w:p>
      <w:pPr>
        <w:spacing w:line="240" w:lineRule="auto" w:before="7"/>
        <w:rPr>
          <w:rFonts w:ascii="宋体" w:hAnsi="宋体" w:cs="宋体" w:eastAsia="宋体" w:hint="default"/>
          <w:sz w:val="23"/>
          <w:szCs w:val="23"/>
        </w:rPr>
      </w:pPr>
    </w:p>
    <w:p>
      <w:pPr>
        <w:pStyle w:val="BodyText"/>
        <w:spacing w:line="240" w:lineRule="auto"/>
        <w:ind w:left="620" w:right="1662"/>
        <w:jc w:val="left"/>
      </w:pPr>
      <w:r>
        <w:rPr/>
        <w:t>公司薪酬与考核委员会对公司 </w:t>
      </w:r>
      <w:r>
        <w:rPr>
          <w:rFonts w:ascii="宋体" w:hAnsi="宋体" w:cs="宋体" w:eastAsia="宋体" w:hint="default"/>
        </w:rPr>
        <w:t>2011</w:t>
      </w:r>
      <w:r>
        <w:rPr>
          <w:rFonts w:ascii="宋体" w:hAnsi="宋体" w:cs="宋体" w:eastAsia="宋体" w:hint="default"/>
          <w:spacing w:val="-94"/>
        </w:rPr>
        <w:t> </w:t>
      </w:r>
      <w:r>
        <w:rPr/>
        <w:t>年度董事、监事、高级管理人员的薪酬</w:t>
      </w:r>
    </w:p>
    <w:p>
      <w:pPr>
        <w:pStyle w:val="BodyText"/>
        <w:spacing w:line="355" w:lineRule="auto" w:before="154"/>
        <w:ind w:right="1782"/>
        <w:jc w:val="left"/>
      </w:pPr>
      <w:r>
        <w:rPr/>
        <w:t>情况进行了审核，认为公司董事、监事、高级管理人员 </w:t>
      </w:r>
      <w:r>
        <w:rPr>
          <w:rFonts w:ascii="宋体" w:hAnsi="宋体" w:cs="宋体" w:eastAsia="宋体" w:hint="default"/>
        </w:rPr>
        <w:t>2011</w:t>
      </w:r>
      <w:r>
        <w:rPr>
          <w:rFonts w:ascii="宋体" w:hAnsi="宋体" w:cs="宋体" w:eastAsia="宋体" w:hint="default"/>
          <w:spacing w:val="-96"/>
        </w:rPr>
        <w:t> </w:t>
      </w:r>
      <w:r>
        <w:rPr/>
        <w:t>年度薪酬符合公司 股东大会、董事会制定的相关制度和方案，符合公司的经营业绩和个人绩效。</w:t>
      </w:r>
    </w:p>
    <w:p>
      <w:pPr>
        <w:pStyle w:val="BodyText"/>
        <w:spacing w:line="240" w:lineRule="auto" w:before="194"/>
        <w:ind w:left="620" w:right="1662"/>
        <w:jc w:val="left"/>
      </w:pPr>
      <w:r>
        <w:rPr>
          <w:rFonts w:ascii="宋体" w:hAnsi="宋体" w:cs="宋体" w:eastAsia="宋体" w:hint="default"/>
        </w:rPr>
        <w:t>3</w:t>
      </w:r>
      <w:r>
        <w:rPr/>
        <w:t>、提名委员会履职情况</w:t>
      </w:r>
    </w:p>
    <w:p>
      <w:pPr>
        <w:spacing w:line="240" w:lineRule="auto" w:before="7"/>
        <w:rPr>
          <w:rFonts w:ascii="宋体" w:hAnsi="宋体" w:cs="宋体" w:eastAsia="宋体" w:hint="default"/>
          <w:sz w:val="23"/>
          <w:szCs w:val="23"/>
        </w:rPr>
      </w:pPr>
    </w:p>
    <w:p>
      <w:pPr>
        <w:pStyle w:val="BodyText"/>
        <w:spacing w:line="357" w:lineRule="auto"/>
        <w:ind w:right="1797" w:firstLine="479"/>
        <w:jc w:val="both"/>
      </w:pPr>
      <w:r>
        <w:rPr>
          <w:spacing w:val="-3"/>
        </w:rPr>
        <w:t>公司提名委员会勤勉尽责地履行职责，持续研究与关注高级管理人员选拔制</w:t>
      </w:r>
      <w:r>
        <w:rPr/>
        <w:t> 度，认真审核与评价公司高级管理人员候选人。</w:t>
      </w:r>
    </w:p>
    <w:p>
      <w:pPr>
        <w:pStyle w:val="BodyText"/>
        <w:spacing w:line="240" w:lineRule="auto" w:before="190"/>
        <w:ind w:left="620" w:right="1662"/>
        <w:jc w:val="left"/>
      </w:pPr>
      <w:r>
        <w:rPr>
          <w:rFonts w:ascii="宋体" w:hAnsi="宋体" w:cs="宋体" w:eastAsia="宋体" w:hint="default"/>
        </w:rPr>
        <w:t>4</w:t>
      </w:r>
      <w:r>
        <w:rPr/>
        <w:t>、战略委员会履职情况</w:t>
      </w:r>
    </w:p>
    <w:p>
      <w:pPr>
        <w:spacing w:after="0" w:line="240" w:lineRule="auto"/>
        <w:jc w:val="left"/>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357" w:lineRule="auto" w:before="26"/>
        <w:ind w:right="1786" w:firstLine="479"/>
        <w:jc w:val="left"/>
      </w:pPr>
      <w:r>
        <w:rPr>
          <w:spacing w:val="-3"/>
        </w:rPr>
        <w:t>报告期内，公司战略委员会勤勉尽责地履行职责，就公司中长期战略规划等</w:t>
      </w:r>
      <w:r>
        <w:rPr/>
        <w:t> 事项向董事会提出了建议。</w:t>
      </w:r>
    </w:p>
    <w:p>
      <w:pPr>
        <w:pStyle w:val="BodyText"/>
        <w:spacing w:line="417" w:lineRule="auto" w:before="190"/>
        <w:ind w:left="620" w:right="1785"/>
        <w:jc w:val="left"/>
      </w:pPr>
      <w:r>
        <w:rPr/>
        <w:t>（四）内幕信息知情人管理制度的执行情况 </w:t>
      </w:r>
      <w:r>
        <w:rPr>
          <w:spacing w:val="-3"/>
        </w:rPr>
        <w:t>报告期内，按照中国证监会和深圳证券交易所要求，公司制定并严格执行内</w:t>
      </w:r>
    </w:p>
    <w:p>
      <w:pPr>
        <w:pStyle w:val="BodyText"/>
        <w:spacing w:line="290" w:lineRule="exact"/>
        <w:ind w:right="0"/>
        <w:jc w:val="both"/>
      </w:pPr>
      <w:r>
        <w:rPr>
          <w:spacing w:val="-3"/>
        </w:rPr>
        <w:t>幕信息知情人管理制度，在公司发布重大事项公告、业绩预告和定期报告等情况</w:t>
      </w:r>
    </w:p>
    <w:p>
      <w:pPr>
        <w:pStyle w:val="BodyText"/>
        <w:spacing w:line="357" w:lineRule="auto" w:before="154"/>
        <w:ind w:right="1796"/>
        <w:jc w:val="both"/>
      </w:pPr>
      <w:r>
        <w:rPr>
          <w:spacing w:val="-3"/>
        </w:rPr>
        <w:t>下均对未披露信息知情者做登记备案。经核查，本报告期内，公司未发生利用内</w:t>
      </w:r>
      <w:r>
        <w:rPr>
          <w:spacing w:val="-111"/>
        </w:rPr>
        <w:t> </w:t>
      </w:r>
      <w:r>
        <w:rPr>
          <w:spacing w:val="-111"/>
        </w:rPr>
      </w:r>
      <w:r>
        <w:rPr/>
        <w:t>幕信息进行违规股票交易的行为，也未发生受到监管部门查处情况。</w:t>
      </w:r>
    </w:p>
    <w:p>
      <w:pPr>
        <w:pStyle w:val="Heading2"/>
        <w:spacing w:line="240" w:lineRule="auto" w:before="113"/>
        <w:ind w:right="0"/>
        <w:jc w:val="both"/>
        <w:rPr>
          <w:b w:val="0"/>
          <w:bCs w:val="0"/>
        </w:rPr>
      </w:pPr>
      <w:r>
        <w:rPr/>
        <w:t>七、利润分配或资本公积金转增预案</w:t>
      </w:r>
      <w:r>
        <w:rPr>
          <w:b w:val="0"/>
          <w:bCs w:val="0"/>
        </w:rPr>
      </w:r>
    </w:p>
    <w:p>
      <w:pPr>
        <w:spacing w:line="240" w:lineRule="auto" w:before="7"/>
        <w:rPr>
          <w:rFonts w:ascii="宋体" w:hAnsi="宋体" w:cs="宋体" w:eastAsia="宋体" w:hint="default"/>
          <w:b/>
          <w:bCs/>
          <w:sz w:val="23"/>
          <w:szCs w:val="23"/>
        </w:rPr>
      </w:pPr>
    </w:p>
    <w:p>
      <w:pPr>
        <w:pStyle w:val="BodyText"/>
        <w:spacing w:line="240" w:lineRule="auto"/>
        <w:ind w:right="0"/>
        <w:jc w:val="both"/>
      </w:pPr>
      <w:r>
        <w:rPr/>
        <w:t>（一）</w:t>
      </w:r>
      <w:r>
        <w:rPr>
          <w:rFonts w:ascii="宋体" w:hAnsi="宋体" w:cs="宋体" w:eastAsia="宋体" w:hint="default"/>
        </w:rPr>
        <w:t>2011</w:t>
      </w:r>
      <w:r>
        <w:rPr>
          <w:rFonts w:ascii="宋体" w:hAnsi="宋体" w:cs="宋体" w:eastAsia="宋体" w:hint="default"/>
          <w:spacing w:val="-1"/>
        </w:rPr>
        <w:t> </w:t>
      </w:r>
      <w:r>
        <w:rPr/>
        <w:t>年利润分配预案</w:t>
      </w:r>
    </w:p>
    <w:p>
      <w:pPr>
        <w:spacing w:line="240" w:lineRule="auto" w:before="11"/>
        <w:rPr>
          <w:rFonts w:ascii="宋体" w:hAnsi="宋体" w:cs="宋体" w:eastAsia="宋体" w:hint="default"/>
          <w:sz w:val="17"/>
          <w:szCs w:val="17"/>
        </w:rPr>
      </w:pPr>
    </w:p>
    <w:p>
      <w:pPr>
        <w:pStyle w:val="BodyText"/>
        <w:spacing w:line="357" w:lineRule="auto"/>
        <w:ind w:right="1784" w:firstLine="359"/>
        <w:jc w:val="left"/>
      </w:pPr>
      <w:r>
        <w:rPr/>
        <w:t>公司于</w:t>
      </w:r>
      <w:r>
        <w:rPr>
          <w:spacing w:val="-56"/>
        </w:rPr>
        <w:t> </w:t>
      </w:r>
      <w:r>
        <w:rPr>
          <w:rFonts w:ascii="宋体" w:hAnsi="宋体" w:cs="宋体" w:eastAsia="宋体" w:hint="default"/>
        </w:rPr>
        <w:t>2012</w:t>
      </w:r>
      <w:r>
        <w:rPr>
          <w:rFonts w:ascii="宋体" w:hAnsi="宋体" w:cs="宋体" w:eastAsia="宋体" w:hint="default"/>
          <w:spacing w:val="-56"/>
        </w:rPr>
        <w:t> </w:t>
      </w:r>
      <w:r>
        <w:rPr/>
        <w:t>年</w:t>
      </w:r>
      <w:r>
        <w:rPr>
          <w:spacing w:val="-55"/>
        </w:rPr>
        <w:t> </w:t>
      </w:r>
      <w:r>
        <w:rPr>
          <w:rFonts w:ascii="宋体" w:hAnsi="宋体" w:cs="宋体" w:eastAsia="宋体" w:hint="default"/>
        </w:rPr>
        <w:t>1</w:t>
      </w:r>
      <w:r>
        <w:rPr>
          <w:rFonts w:ascii="宋体" w:hAnsi="宋体" w:cs="宋体" w:eastAsia="宋体" w:hint="default"/>
          <w:spacing w:val="-56"/>
        </w:rPr>
        <w:t> </w:t>
      </w:r>
      <w:r>
        <w:rPr/>
        <w:t>月</w:t>
      </w:r>
      <w:r>
        <w:rPr>
          <w:spacing w:val="-56"/>
        </w:rPr>
        <w:t> </w:t>
      </w:r>
      <w:r>
        <w:rPr>
          <w:rFonts w:ascii="宋体" w:hAnsi="宋体" w:cs="宋体" w:eastAsia="宋体" w:hint="default"/>
        </w:rPr>
        <w:t>18</w:t>
      </w:r>
      <w:r>
        <w:rPr>
          <w:rFonts w:ascii="宋体" w:hAnsi="宋体" w:cs="宋体" w:eastAsia="宋体" w:hint="default"/>
          <w:spacing w:val="-58"/>
        </w:rPr>
        <w:t> </w:t>
      </w:r>
      <w:r>
        <w:rPr/>
        <w:t>日召开的二届六次董事会和二届四次监事会分别审议 </w:t>
      </w:r>
      <w:r>
        <w:rPr>
          <w:spacing w:val="-1"/>
        </w:rPr>
        <w:t>通过了《</w:t>
      </w:r>
      <w:r>
        <w:rPr>
          <w:rFonts w:ascii="宋体" w:hAnsi="宋体" w:cs="宋体" w:eastAsia="宋体" w:hint="default"/>
          <w:spacing w:val="-1"/>
        </w:rPr>
        <w:t>2011</w:t>
      </w:r>
      <w:r>
        <w:rPr>
          <w:rFonts w:ascii="宋体" w:hAnsi="宋体" w:cs="宋体" w:eastAsia="宋体" w:hint="default"/>
          <w:spacing w:val="-52"/>
        </w:rPr>
        <w:t> </w:t>
      </w:r>
      <w:r>
        <w:rPr>
          <w:spacing w:val="-6"/>
        </w:rPr>
        <w:t>年度利润分配及资本公积金转增股本预案》。</w:t>
      </w:r>
    </w:p>
    <w:p>
      <w:pPr>
        <w:pStyle w:val="BodyText"/>
        <w:spacing w:line="240" w:lineRule="auto" w:before="36"/>
        <w:ind w:left="500" w:right="1662"/>
        <w:jc w:val="left"/>
      </w:pPr>
      <w:r>
        <w:rPr>
          <w:spacing w:val="-5"/>
        </w:rPr>
        <w:t>经北京兴华会计师事务所有限责任公司审计，公司</w:t>
      </w:r>
      <w:r>
        <w:rPr>
          <w:spacing w:val="-51"/>
        </w:rPr>
        <w:t> </w:t>
      </w:r>
      <w:r>
        <w:rPr>
          <w:rFonts w:ascii="宋体" w:hAnsi="宋体" w:cs="宋体" w:eastAsia="宋体" w:hint="default"/>
        </w:rPr>
        <w:t>2011</w:t>
      </w:r>
      <w:r>
        <w:rPr>
          <w:rFonts w:ascii="宋体" w:hAnsi="宋体" w:cs="宋体" w:eastAsia="宋体" w:hint="default"/>
          <w:spacing w:val="-53"/>
        </w:rPr>
        <w:t> </w:t>
      </w:r>
      <w:r>
        <w:rPr/>
        <w:t>年实现归属于公司股</w:t>
      </w:r>
    </w:p>
    <w:p>
      <w:pPr>
        <w:pStyle w:val="BodyText"/>
        <w:spacing w:line="357" w:lineRule="auto" w:before="154"/>
        <w:ind w:right="1796"/>
        <w:jc w:val="both"/>
      </w:pPr>
      <w:r>
        <w:rPr/>
        <w:t>东的净利润为</w:t>
      </w:r>
      <w:r>
        <w:rPr>
          <w:spacing w:val="-49"/>
        </w:rPr>
        <w:t> </w:t>
      </w:r>
      <w:r>
        <w:rPr>
          <w:rFonts w:ascii="宋体" w:hAnsi="宋体" w:cs="宋体" w:eastAsia="宋体" w:hint="default"/>
        </w:rPr>
        <w:t>57,570,579.60 </w:t>
      </w:r>
      <w:r>
        <w:rPr/>
        <w:t>元</w:t>
      </w:r>
      <w:r>
        <w:rPr>
          <w:rFonts w:ascii="宋体" w:hAnsi="宋体" w:cs="宋体" w:eastAsia="宋体" w:hint="default"/>
        </w:rPr>
        <w:t>, </w:t>
      </w:r>
      <w:r>
        <w:rPr/>
        <w:t>母公司实现的净利润为</w:t>
      </w:r>
      <w:r>
        <w:rPr>
          <w:spacing w:val="-48"/>
        </w:rPr>
        <w:t> </w:t>
      </w:r>
      <w:r>
        <w:rPr>
          <w:rFonts w:ascii="宋体" w:hAnsi="宋体" w:cs="宋体" w:eastAsia="宋体" w:hint="default"/>
        </w:rPr>
        <w:t>55,012,557.54 </w:t>
      </w:r>
      <w:r>
        <w:rPr/>
        <w:t>元。 根据公司章程的有关规定，按照母公司</w:t>
      </w:r>
      <w:r>
        <w:rPr>
          <w:spacing w:val="-31"/>
        </w:rPr>
        <w:t> </w:t>
      </w:r>
      <w:r>
        <w:rPr>
          <w:rFonts w:ascii="宋体" w:hAnsi="宋体" w:cs="宋体" w:eastAsia="宋体" w:hint="default"/>
        </w:rPr>
        <w:t>2011</w:t>
      </w:r>
      <w:r>
        <w:rPr>
          <w:rFonts w:ascii="宋体" w:hAnsi="宋体" w:cs="宋体" w:eastAsia="宋体" w:hint="default"/>
          <w:spacing w:val="-31"/>
        </w:rPr>
        <w:t> </w:t>
      </w:r>
      <w:r>
        <w:rPr/>
        <w:t>年度实现净利润的</w:t>
      </w:r>
      <w:r>
        <w:rPr>
          <w:spacing w:val="-32"/>
        </w:rPr>
        <w:t> </w:t>
      </w:r>
      <w:r>
        <w:rPr>
          <w:rFonts w:ascii="宋体" w:hAnsi="宋体" w:cs="宋体" w:eastAsia="宋体" w:hint="default"/>
        </w:rPr>
        <w:t>10%</w:t>
      </w:r>
      <w:r>
        <w:rPr/>
        <w:t>计提法定盈 余公积金</w:t>
      </w:r>
      <w:r>
        <w:rPr>
          <w:spacing w:val="-61"/>
        </w:rPr>
        <w:t> </w:t>
      </w:r>
      <w:r>
        <w:rPr>
          <w:rFonts w:ascii="宋体" w:hAnsi="宋体" w:cs="宋体" w:eastAsia="宋体" w:hint="default"/>
        </w:rPr>
        <w:t>5,501,255.75</w:t>
      </w:r>
      <w:r>
        <w:rPr>
          <w:rFonts w:ascii="宋体" w:hAnsi="宋体" w:cs="宋体" w:eastAsia="宋体" w:hint="default"/>
          <w:spacing w:val="-60"/>
        </w:rPr>
        <w:t> </w:t>
      </w:r>
      <w:r>
        <w:rPr>
          <w:spacing w:val="-12"/>
        </w:rPr>
        <w:t>元。截至</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4"/>
        </w:rPr>
        <w:t>日，公司可供股东分配利润为</w:t>
      </w:r>
    </w:p>
    <w:p>
      <w:pPr>
        <w:pStyle w:val="BodyText"/>
        <w:spacing w:line="357" w:lineRule="auto" w:before="36"/>
        <w:ind w:left="500" w:right="1662" w:hanging="360"/>
        <w:jc w:val="left"/>
      </w:pPr>
      <w:r>
        <w:rPr>
          <w:rFonts w:ascii="宋体" w:hAnsi="宋体" w:cs="宋体" w:eastAsia="宋体" w:hint="default"/>
        </w:rPr>
        <w:t>96,873,596.60</w:t>
      </w:r>
      <w:r>
        <w:rPr>
          <w:rFonts w:ascii="宋体" w:hAnsi="宋体" w:cs="宋体" w:eastAsia="宋体" w:hint="default"/>
          <w:spacing w:val="-1"/>
        </w:rPr>
        <w:t> </w:t>
      </w:r>
      <w:r>
        <w:rPr/>
        <w:t>元，公司年末资本公积金余额为</w:t>
      </w:r>
      <w:r>
        <w:rPr>
          <w:spacing w:val="-59"/>
        </w:rPr>
        <w:t> </w:t>
      </w:r>
      <w:r>
        <w:rPr>
          <w:rFonts w:ascii="宋体" w:hAnsi="宋体" w:cs="宋体" w:eastAsia="宋体" w:hint="default"/>
        </w:rPr>
        <w:t>517,180,677.33</w:t>
      </w:r>
      <w:r>
        <w:rPr>
          <w:rFonts w:ascii="宋体" w:hAnsi="宋体" w:cs="宋体" w:eastAsia="宋体" w:hint="default"/>
          <w:spacing w:val="-60"/>
        </w:rPr>
        <w:t> </w:t>
      </w:r>
      <w:r>
        <w:rPr/>
        <w:t>元。 考虑到公司处于高速发展期，营业规模保持大幅增长，利润和经营现金流也</w:t>
      </w:r>
    </w:p>
    <w:p>
      <w:pPr>
        <w:pStyle w:val="BodyText"/>
        <w:spacing w:line="357" w:lineRule="auto" w:before="36"/>
        <w:ind w:right="1797"/>
        <w:jc w:val="both"/>
      </w:pPr>
      <w:r>
        <w:rPr>
          <w:spacing w:val="-3"/>
        </w:rPr>
        <w:t>在同步增长，根据证监会鼓励企业现金分红，给予投资者稳定、合理回报的指导</w:t>
      </w:r>
      <w:r>
        <w:rPr>
          <w:spacing w:val="-111"/>
        </w:rPr>
        <w:t> </w:t>
      </w:r>
      <w:r>
        <w:rPr>
          <w:spacing w:val="-111"/>
        </w:rPr>
      </w:r>
      <w:r>
        <w:rPr>
          <w:spacing w:val="-3"/>
        </w:rPr>
        <w:t>意见，在符合利润分配原则、保证公司正常经营和长远发展的前提下，为了满足</w:t>
      </w:r>
      <w:r>
        <w:rPr>
          <w:spacing w:val="-111"/>
        </w:rPr>
        <w:t> </w:t>
      </w:r>
      <w:r>
        <w:rPr>
          <w:spacing w:val="-111"/>
        </w:rPr>
      </w:r>
      <w:r>
        <w:rPr>
          <w:spacing w:val="-3"/>
        </w:rPr>
        <w:t>公司顺利开拓经营业务的需要和公司流动资金的需求，同时更好地兼顾股东的即</w:t>
      </w:r>
      <w:r>
        <w:rPr>
          <w:spacing w:val="-109"/>
        </w:rPr>
        <w:t> </w:t>
      </w:r>
      <w:r>
        <w:rPr>
          <w:spacing w:val="-109"/>
        </w:rPr>
      </w:r>
      <w:r>
        <w:rPr>
          <w:spacing w:val="-3"/>
        </w:rPr>
        <w:t>期利益和长远利益，根据《公司法》及《公司章程》的相关规定，现拟定如下分</w:t>
      </w:r>
      <w:r>
        <w:rPr>
          <w:spacing w:val="-111"/>
        </w:rPr>
        <w:t> </w:t>
      </w:r>
      <w:r>
        <w:rPr>
          <w:spacing w:val="-111"/>
        </w:rPr>
      </w:r>
      <w:r>
        <w:rPr/>
        <w:t>配预案：</w:t>
      </w:r>
    </w:p>
    <w:p>
      <w:pPr>
        <w:pStyle w:val="BodyText"/>
        <w:spacing w:line="240" w:lineRule="auto" w:before="37"/>
        <w:ind w:left="500" w:right="1662"/>
        <w:jc w:val="left"/>
      </w:pPr>
      <w:r>
        <w:rPr/>
        <w:t>以截止</w:t>
      </w:r>
      <w:r>
        <w:rPr>
          <w:spacing w:val="-70"/>
        </w:rPr>
        <w:t> </w:t>
      </w:r>
      <w:r>
        <w:rPr>
          <w:rFonts w:ascii="宋体" w:hAnsi="宋体" w:cs="宋体" w:eastAsia="宋体" w:hint="default"/>
        </w:rPr>
        <w:t>2011</w:t>
      </w:r>
      <w:r>
        <w:rPr>
          <w:rFonts w:ascii="宋体" w:hAnsi="宋体" w:cs="宋体" w:eastAsia="宋体" w:hint="default"/>
          <w:spacing w:val="-70"/>
        </w:rPr>
        <w:t> </w:t>
      </w:r>
      <w:r>
        <w:rPr/>
        <w:t>年</w:t>
      </w:r>
      <w:r>
        <w:rPr>
          <w:spacing w:val="-70"/>
        </w:rPr>
        <w:t> </w:t>
      </w:r>
      <w:r>
        <w:rPr>
          <w:rFonts w:ascii="宋体" w:hAnsi="宋体" w:cs="宋体" w:eastAsia="宋体" w:hint="default"/>
        </w:rPr>
        <w:t>12</w:t>
      </w:r>
      <w:r>
        <w:rPr>
          <w:rFonts w:ascii="宋体" w:hAnsi="宋体" w:cs="宋体" w:eastAsia="宋体" w:hint="default"/>
          <w:spacing w:val="-69"/>
        </w:rPr>
        <w:t> </w:t>
      </w:r>
      <w:r>
        <w:rPr/>
        <w:t>月</w:t>
      </w:r>
      <w:r>
        <w:rPr>
          <w:spacing w:val="-70"/>
        </w:rPr>
        <w:t> </w:t>
      </w:r>
      <w:r>
        <w:rPr>
          <w:rFonts w:ascii="宋体" w:hAnsi="宋体" w:cs="宋体" w:eastAsia="宋体" w:hint="default"/>
        </w:rPr>
        <w:t>31</w:t>
      </w:r>
      <w:r>
        <w:rPr>
          <w:rFonts w:ascii="宋体" w:hAnsi="宋体" w:cs="宋体" w:eastAsia="宋体" w:hint="default"/>
          <w:spacing w:val="-70"/>
        </w:rPr>
        <w:t> </w:t>
      </w:r>
      <w:r>
        <w:rPr/>
        <w:t>日公司总股本</w:t>
      </w:r>
      <w:r>
        <w:rPr>
          <w:spacing w:val="-70"/>
        </w:rPr>
        <w:t> </w:t>
      </w:r>
      <w:r>
        <w:rPr>
          <w:rFonts w:ascii="宋体" w:hAnsi="宋体" w:cs="宋体" w:eastAsia="宋体" w:hint="default"/>
        </w:rPr>
        <w:t>4050</w:t>
      </w:r>
      <w:r>
        <w:rPr>
          <w:rFonts w:ascii="宋体" w:hAnsi="宋体" w:cs="宋体" w:eastAsia="宋体" w:hint="default"/>
          <w:spacing w:val="-70"/>
        </w:rPr>
        <w:t> </w:t>
      </w:r>
      <w:r>
        <w:rPr/>
        <w:t>万股为基数向全体股东每</w:t>
      </w:r>
      <w:r>
        <w:rPr>
          <w:spacing w:val="-69"/>
        </w:rPr>
        <w:t> </w:t>
      </w:r>
      <w:r>
        <w:rPr>
          <w:rFonts w:ascii="宋体" w:hAnsi="宋体" w:cs="宋体" w:eastAsia="宋体" w:hint="default"/>
        </w:rPr>
        <w:t>10</w:t>
      </w:r>
      <w:r>
        <w:rPr>
          <w:rFonts w:ascii="宋体" w:hAnsi="宋体" w:cs="宋体" w:eastAsia="宋体" w:hint="default"/>
          <w:spacing w:val="-70"/>
        </w:rPr>
        <w:t> </w:t>
      </w:r>
      <w:r>
        <w:rPr/>
        <w:t>股派</w:t>
      </w:r>
    </w:p>
    <w:p>
      <w:pPr>
        <w:pStyle w:val="BodyText"/>
        <w:spacing w:line="240" w:lineRule="auto" w:before="154"/>
        <w:ind w:right="0"/>
        <w:jc w:val="both"/>
      </w:pPr>
      <w:r>
        <w:rPr/>
        <w:t>发现金股利</w:t>
      </w:r>
      <w:r>
        <w:rPr>
          <w:spacing w:val="-61"/>
        </w:rPr>
        <w:t> </w:t>
      </w:r>
      <w:r>
        <w:rPr>
          <w:rFonts w:ascii="宋体" w:hAnsi="宋体" w:cs="宋体" w:eastAsia="宋体" w:hint="default"/>
        </w:rPr>
        <w:t>2</w:t>
      </w:r>
      <w:r>
        <w:rPr>
          <w:rFonts w:ascii="宋体" w:hAnsi="宋体" w:cs="宋体" w:eastAsia="宋体" w:hint="default"/>
          <w:spacing w:val="-60"/>
        </w:rPr>
        <w:t> </w:t>
      </w:r>
      <w:r>
        <w:rPr/>
        <w:t>元人民</w:t>
      </w:r>
      <w:r>
        <w:rPr>
          <w:spacing w:val="-32"/>
        </w:rPr>
        <w:t>币</w:t>
      </w:r>
      <w:r>
        <w:rPr/>
        <w:t>（含税</w:t>
      </w:r>
      <w:r>
        <w:rPr>
          <w:spacing w:val="-120"/>
        </w:rPr>
        <w:t>）</w:t>
      </w:r>
      <w:r>
        <w:rPr>
          <w:spacing w:val="-32"/>
        </w:rPr>
        <w:t>，</w:t>
      </w:r>
      <w:r>
        <w:rPr/>
        <w:t>同时进行资本公积金转增股本</w:t>
      </w:r>
      <w:r>
        <w:rPr>
          <w:spacing w:val="-32"/>
        </w:rPr>
        <w:t>，</w:t>
      </w:r>
      <w:r>
        <w:rPr/>
        <w:t>以</w:t>
      </w:r>
      <w:r>
        <w:rPr>
          <w:spacing w:val="-59"/>
        </w:rPr>
        <w:t> </w:t>
      </w:r>
      <w:r>
        <w:rPr>
          <w:rFonts w:ascii="宋体" w:hAnsi="宋体" w:cs="宋体" w:eastAsia="宋体" w:hint="default"/>
        </w:rPr>
        <w:t>4050</w:t>
      </w:r>
      <w:r>
        <w:rPr>
          <w:rFonts w:ascii="宋体" w:hAnsi="宋体" w:cs="宋体" w:eastAsia="宋体" w:hint="default"/>
          <w:spacing w:val="-60"/>
        </w:rPr>
        <w:t> </w:t>
      </w:r>
      <w:r>
        <w:rPr/>
        <w:t>万股为</w:t>
      </w:r>
    </w:p>
    <w:p>
      <w:pPr>
        <w:pStyle w:val="BodyText"/>
        <w:spacing w:line="240" w:lineRule="auto" w:before="154"/>
        <w:ind w:right="0"/>
        <w:jc w:val="both"/>
      </w:pPr>
      <w:r>
        <w:rPr/>
        <w:t>基数向全体股东每</w:t>
      </w:r>
      <w:r>
        <w:rPr>
          <w:spacing w:val="-55"/>
        </w:rPr>
        <w:t> </w:t>
      </w:r>
      <w:r>
        <w:rPr>
          <w:rFonts w:ascii="宋体" w:hAnsi="宋体" w:cs="宋体" w:eastAsia="宋体" w:hint="default"/>
        </w:rPr>
        <w:t>10</w:t>
      </w:r>
      <w:r>
        <w:rPr>
          <w:rFonts w:ascii="宋体" w:hAnsi="宋体" w:cs="宋体" w:eastAsia="宋体" w:hint="default"/>
          <w:spacing w:val="-56"/>
        </w:rPr>
        <w:t> </w:t>
      </w:r>
      <w:r>
        <w:rPr/>
        <w:t>股转增</w:t>
      </w:r>
      <w:r>
        <w:rPr>
          <w:spacing w:val="-56"/>
        </w:rPr>
        <w:t> </w:t>
      </w:r>
      <w:r>
        <w:rPr>
          <w:rFonts w:ascii="宋体" w:hAnsi="宋体" w:cs="宋体" w:eastAsia="宋体" w:hint="default"/>
        </w:rPr>
        <w:t>10</w:t>
      </w:r>
      <w:r>
        <w:rPr>
          <w:rFonts w:ascii="宋体" w:hAnsi="宋体" w:cs="宋体" w:eastAsia="宋体" w:hint="default"/>
          <w:spacing w:val="-56"/>
        </w:rPr>
        <w:t> </w:t>
      </w:r>
      <w:r>
        <w:rPr/>
        <w:t>股，共计转增</w:t>
      </w:r>
      <w:r>
        <w:rPr>
          <w:spacing w:val="-55"/>
        </w:rPr>
        <w:t> </w:t>
      </w:r>
      <w:r>
        <w:rPr>
          <w:rFonts w:ascii="宋体" w:hAnsi="宋体" w:cs="宋体" w:eastAsia="宋体" w:hint="default"/>
        </w:rPr>
        <w:t>4050</w:t>
      </w:r>
      <w:r>
        <w:rPr>
          <w:rFonts w:ascii="宋体" w:hAnsi="宋体" w:cs="宋体" w:eastAsia="宋体" w:hint="default"/>
          <w:spacing w:val="-56"/>
        </w:rPr>
        <w:t> </w:t>
      </w:r>
      <w:r>
        <w:rPr/>
        <w:t>万股，转增后公司总股本将</w:t>
      </w:r>
    </w:p>
    <w:p>
      <w:pPr>
        <w:pStyle w:val="BodyText"/>
        <w:spacing w:line="357" w:lineRule="auto" w:before="154"/>
        <w:ind w:left="500" w:right="1662" w:hanging="360"/>
        <w:jc w:val="left"/>
      </w:pPr>
      <w:r>
        <w:rPr/>
        <w:t>增加至</w:t>
      </w:r>
      <w:r>
        <w:rPr>
          <w:spacing w:val="-61"/>
        </w:rPr>
        <w:t> </w:t>
      </w:r>
      <w:r>
        <w:rPr>
          <w:rFonts w:ascii="宋体" w:hAnsi="宋体" w:cs="宋体" w:eastAsia="宋体" w:hint="default"/>
        </w:rPr>
        <w:t>8100</w:t>
      </w:r>
      <w:r>
        <w:rPr>
          <w:rFonts w:ascii="宋体" w:hAnsi="宋体" w:cs="宋体" w:eastAsia="宋体" w:hint="default"/>
          <w:spacing w:val="-60"/>
        </w:rPr>
        <w:t> </w:t>
      </w:r>
      <w:r>
        <w:rPr/>
        <w:t>万股。 公司董事会认为：鉴于公司处于高速成长期，经营规模不断扩大，同时对流</w:t>
      </w:r>
    </w:p>
    <w:p>
      <w:pPr>
        <w:pStyle w:val="BodyText"/>
        <w:spacing w:line="240" w:lineRule="auto" w:before="36"/>
        <w:ind w:right="0"/>
        <w:jc w:val="both"/>
      </w:pPr>
      <w:r>
        <w:rPr>
          <w:spacing w:val="-3"/>
        </w:rPr>
        <w:t>动资金需求逐渐增加，为更好的兼顾股东的即期利益和长远利益，公司拟定的了</w:t>
      </w:r>
    </w:p>
    <w:p>
      <w:pPr>
        <w:pStyle w:val="BodyText"/>
        <w:spacing w:line="240" w:lineRule="auto" w:before="154"/>
        <w:ind w:right="0"/>
        <w:jc w:val="both"/>
      </w:pPr>
      <w:r>
        <w:rPr>
          <w:rFonts w:ascii="宋体" w:hAnsi="宋体" w:cs="宋体" w:eastAsia="宋体" w:hint="default"/>
        </w:rPr>
        <w:t>2011</w:t>
      </w:r>
      <w:r>
        <w:rPr>
          <w:rFonts w:ascii="宋体" w:hAnsi="宋体" w:cs="宋体" w:eastAsia="宋体" w:hint="default"/>
          <w:spacing w:val="16"/>
        </w:rPr>
        <w:t> </w:t>
      </w:r>
      <w:r>
        <w:rPr/>
        <w:t>年度利润分配预案，该预案与公司业绩成长性相匹配，符合《公司法》和</w:t>
      </w:r>
    </w:p>
    <w:p>
      <w:pPr>
        <w:spacing w:after="0" w:line="240" w:lineRule="auto"/>
        <w:jc w:val="both"/>
        <w:sectPr>
          <w:footerReference w:type="default" r:id="rId13"/>
          <w:pgSz w:w="11910" w:h="16840"/>
          <w:pgMar w:footer="1186" w:header="877" w:top="1100" w:bottom="1380" w:left="1660" w:right="0"/>
          <w:pgNumType w:start="38"/>
        </w:sectPr>
      </w:pPr>
    </w:p>
    <w:p>
      <w:pPr>
        <w:spacing w:line="240" w:lineRule="auto" w:before="7"/>
        <w:rPr>
          <w:rFonts w:ascii="宋体" w:hAnsi="宋体" w:cs="宋体" w:eastAsia="宋体" w:hint="default"/>
          <w:sz w:val="25"/>
          <w:szCs w:val="25"/>
        </w:rPr>
      </w:pPr>
    </w:p>
    <w:p>
      <w:pPr>
        <w:pStyle w:val="BodyText"/>
        <w:spacing w:line="357" w:lineRule="auto" w:before="26"/>
        <w:ind w:left="500" w:right="4326" w:hanging="360"/>
        <w:jc w:val="left"/>
      </w:pPr>
      <w:r>
        <w:rPr/>
        <w:t>《公司章程》的规定，具备合法性、合规性、合理性。 上述预案尚需提交公司</w:t>
      </w:r>
      <w:r>
        <w:rPr>
          <w:spacing w:val="-60"/>
        </w:rPr>
        <w:t> </w:t>
      </w:r>
      <w:r>
        <w:rPr>
          <w:rFonts w:ascii="宋体" w:hAnsi="宋体" w:cs="宋体" w:eastAsia="宋体" w:hint="default"/>
        </w:rPr>
        <w:t>2011</w:t>
      </w:r>
      <w:r>
        <w:rPr>
          <w:rFonts w:ascii="宋体" w:hAnsi="宋体" w:cs="宋体" w:eastAsia="宋体" w:hint="default"/>
          <w:spacing w:val="-60"/>
        </w:rPr>
        <w:t> </w:t>
      </w:r>
      <w:r>
        <w:rPr/>
        <w:t>年度股东大会审议。</w:t>
      </w:r>
    </w:p>
    <w:p>
      <w:pPr>
        <w:pStyle w:val="BodyText"/>
        <w:spacing w:line="240" w:lineRule="auto" w:before="113"/>
        <w:ind w:right="1662"/>
        <w:jc w:val="left"/>
      </w:pPr>
      <w:r>
        <w:rPr/>
        <w:t>（二）公司近三年股利分配情况</w:t>
      </w:r>
    </w:p>
    <w:p>
      <w:pPr>
        <w:spacing w:line="240" w:lineRule="auto" w:before="9"/>
        <w:rPr>
          <w:rFonts w:ascii="宋体" w:hAnsi="宋体" w:cs="宋体" w:eastAsia="宋体" w:hint="default"/>
          <w:sz w:val="23"/>
          <w:szCs w:val="23"/>
        </w:rPr>
      </w:pPr>
    </w:p>
    <w:p>
      <w:pPr>
        <w:pStyle w:val="BodyText"/>
        <w:spacing w:line="240" w:lineRule="auto"/>
        <w:ind w:left="620" w:right="1662"/>
        <w:jc w:val="left"/>
      </w:pPr>
      <w:r>
        <w:rPr>
          <w:rFonts w:ascii="宋体" w:hAnsi="宋体" w:cs="宋体" w:eastAsia="宋体" w:hint="default"/>
        </w:rPr>
        <w:t>2009</w:t>
      </w:r>
      <w:r>
        <w:rPr>
          <w:rFonts w:ascii="宋体" w:hAnsi="宋体" w:cs="宋体" w:eastAsia="宋体" w:hint="default"/>
          <w:spacing w:val="-71"/>
        </w:rPr>
        <w:t> </w:t>
      </w:r>
      <w:r>
        <w:rPr/>
        <w:t>年度，公司实施了资本公积金转增股本方案，经公司</w:t>
      </w:r>
      <w:r>
        <w:rPr>
          <w:spacing w:val="-71"/>
        </w:rPr>
        <w:t> </w:t>
      </w:r>
      <w:r>
        <w:rPr>
          <w:rFonts w:ascii="宋体" w:hAnsi="宋体" w:cs="宋体" w:eastAsia="宋体" w:hint="default"/>
        </w:rPr>
        <w:t>2009</w:t>
      </w:r>
      <w:r>
        <w:rPr>
          <w:rFonts w:ascii="宋体" w:hAnsi="宋体" w:cs="宋体" w:eastAsia="宋体" w:hint="default"/>
          <w:spacing w:val="-71"/>
        </w:rPr>
        <w:t> </w:t>
      </w:r>
      <w:r>
        <w:rPr/>
        <w:t>年第四次临</w:t>
      </w:r>
    </w:p>
    <w:p>
      <w:pPr>
        <w:pStyle w:val="BodyText"/>
        <w:spacing w:line="240" w:lineRule="auto" w:before="151"/>
        <w:ind w:right="1662"/>
        <w:jc w:val="left"/>
      </w:pPr>
      <w:r>
        <w:rPr>
          <w:spacing w:val="-3"/>
        </w:rPr>
        <w:t>时股东大会审议通过，以公司现有总股本</w:t>
      </w:r>
      <w:r>
        <w:rPr>
          <w:spacing w:val="-53"/>
        </w:rPr>
        <w:t> </w:t>
      </w:r>
      <w:r>
        <w:rPr>
          <w:rFonts w:ascii="宋体" w:hAnsi="宋体" w:cs="宋体" w:eastAsia="宋体" w:hint="default"/>
        </w:rPr>
        <w:t>2,280</w:t>
      </w:r>
      <w:r>
        <w:rPr>
          <w:rFonts w:ascii="宋体" w:hAnsi="宋体" w:cs="宋体" w:eastAsia="宋体" w:hint="default"/>
          <w:spacing w:val="-53"/>
        </w:rPr>
        <w:t> </w:t>
      </w:r>
      <w:r>
        <w:rPr>
          <w:spacing w:val="-4"/>
        </w:rPr>
        <w:t>万股为基数，以资本公积金向全</w:t>
      </w:r>
    </w:p>
    <w:p>
      <w:pPr>
        <w:pStyle w:val="BodyText"/>
        <w:spacing w:line="240" w:lineRule="auto" w:before="154"/>
        <w:ind w:right="1662"/>
        <w:jc w:val="left"/>
      </w:pPr>
      <w:r>
        <w:rPr/>
        <w:t>体股东每</w:t>
      </w:r>
      <w:r>
        <w:rPr>
          <w:spacing w:val="-61"/>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3.3</w:t>
      </w:r>
      <w:r>
        <w:rPr>
          <w:rFonts w:ascii="宋体" w:hAnsi="宋体" w:cs="宋体" w:eastAsia="宋体" w:hint="default"/>
          <w:spacing w:val="-60"/>
        </w:rPr>
        <w:t> </w:t>
      </w:r>
      <w:r>
        <w:rPr/>
        <w:t>股，共计转增</w:t>
      </w:r>
      <w:r>
        <w:rPr>
          <w:spacing w:val="-60"/>
        </w:rPr>
        <w:t> </w:t>
      </w:r>
      <w:r>
        <w:rPr>
          <w:rFonts w:ascii="宋体" w:hAnsi="宋体" w:cs="宋体" w:eastAsia="宋体" w:hint="default"/>
        </w:rPr>
        <w:t>752.4</w:t>
      </w:r>
      <w:r>
        <w:rPr>
          <w:rFonts w:ascii="宋体" w:hAnsi="宋体" w:cs="宋体" w:eastAsia="宋体" w:hint="default"/>
          <w:spacing w:val="-60"/>
        </w:rPr>
        <w:t> </w:t>
      </w:r>
      <w:r>
        <w:rPr/>
        <w:t>万股。</w:t>
      </w:r>
    </w:p>
    <w:p>
      <w:pPr>
        <w:spacing w:line="240" w:lineRule="auto" w:before="8"/>
        <w:rPr>
          <w:rFonts w:ascii="宋体" w:hAnsi="宋体" w:cs="宋体" w:eastAsia="宋体" w:hint="default"/>
          <w:sz w:val="17"/>
          <w:szCs w:val="17"/>
        </w:rPr>
      </w:pPr>
    </w:p>
    <w:p>
      <w:pPr>
        <w:pStyle w:val="BodyText"/>
        <w:spacing w:line="240" w:lineRule="auto"/>
        <w:ind w:left="591" w:right="1662"/>
        <w:jc w:val="left"/>
      </w:pPr>
      <w:r>
        <w:rPr/>
        <w:t>根据</w:t>
      </w:r>
      <w:r>
        <w:rPr>
          <w:spacing w:val="-60"/>
        </w:rPr>
        <w:t> </w:t>
      </w:r>
      <w:r>
        <w:rPr>
          <w:rFonts w:ascii="宋体" w:hAnsi="宋体" w:cs="宋体" w:eastAsia="宋体" w:hint="default"/>
        </w:rPr>
        <w:t>2010</w:t>
      </w:r>
      <w:r>
        <w:rPr>
          <w:rFonts w:ascii="宋体" w:hAnsi="宋体" w:cs="宋体" w:eastAsia="宋体" w:hint="default"/>
          <w:spacing w:val="-60"/>
        </w:rPr>
        <w:t> </w:t>
      </w:r>
      <w:r>
        <w:rPr>
          <w:spacing w:val="-6"/>
        </w:rPr>
        <w:t>年度股东大会决议，公司于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11</w:t>
      </w:r>
      <w:r>
        <w:rPr>
          <w:rFonts w:ascii="宋体" w:hAnsi="宋体" w:cs="宋体" w:eastAsia="宋体" w:hint="default"/>
          <w:spacing w:val="-60"/>
        </w:rPr>
        <w:t> </w:t>
      </w:r>
      <w:r>
        <w:rPr/>
        <w:t>日实施了</w:t>
      </w:r>
      <w:r>
        <w:rPr>
          <w:spacing w:val="-60"/>
        </w:rPr>
        <w:t> </w:t>
      </w:r>
      <w:r>
        <w:rPr>
          <w:rFonts w:ascii="宋体" w:hAnsi="宋体" w:cs="宋体" w:eastAsia="宋体" w:hint="default"/>
        </w:rPr>
        <w:t>2010</w:t>
      </w:r>
      <w:r>
        <w:rPr>
          <w:rFonts w:ascii="宋体" w:hAnsi="宋体" w:cs="宋体" w:eastAsia="宋体" w:hint="default"/>
          <w:spacing w:val="-60"/>
        </w:rPr>
        <w:t> </w:t>
      </w:r>
      <w:r>
        <w:rPr/>
        <w:t>年度利</w:t>
      </w:r>
    </w:p>
    <w:p>
      <w:pPr>
        <w:pStyle w:val="BodyText"/>
        <w:spacing w:line="240" w:lineRule="auto" w:before="154"/>
        <w:ind w:right="1662"/>
        <w:jc w:val="left"/>
      </w:pPr>
      <w:r>
        <w:rPr/>
        <w:t>润分配方案，即以公司总股本</w:t>
      </w:r>
      <w:r>
        <w:rPr>
          <w:spacing w:val="-54"/>
        </w:rPr>
        <w:t> </w:t>
      </w:r>
      <w:r>
        <w:rPr>
          <w:rFonts w:ascii="宋体" w:hAnsi="宋体" w:cs="宋体" w:eastAsia="宋体" w:hint="default"/>
        </w:rPr>
        <w:t>4,050</w:t>
      </w:r>
      <w:r>
        <w:rPr>
          <w:rFonts w:ascii="宋体" w:hAnsi="宋体" w:cs="宋体" w:eastAsia="宋体" w:hint="default"/>
          <w:spacing w:val="-54"/>
        </w:rPr>
        <w:t> </w:t>
      </w:r>
      <w:r>
        <w:rPr/>
        <w:t>万股为基数，向全体股东每</w:t>
      </w:r>
      <w:r>
        <w:rPr>
          <w:spacing w:val="-54"/>
        </w:rPr>
        <w:t> </w:t>
      </w:r>
      <w:r>
        <w:rPr>
          <w:rFonts w:ascii="宋体" w:hAnsi="宋体" w:cs="宋体" w:eastAsia="宋体" w:hint="default"/>
        </w:rPr>
        <w:t>10</w:t>
      </w:r>
      <w:r>
        <w:rPr>
          <w:rFonts w:ascii="宋体" w:hAnsi="宋体" w:cs="宋体" w:eastAsia="宋体" w:hint="default"/>
          <w:spacing w:val="-56"/>
        </w:rPr>
        <w:t> </w:t>
      </w:r>
      <w:r>
        <w:rPr/>
        <w:t>股派发现金</w:t>
      </w:r>
    </w:p>
    <w:p>
      <w:pPr>
        <w:pStyle w:val="BodyText"/>
        <w:spacing w:line="240" w:lineRule="auto" w:before="154"/>
        <w:ind w:right="1662"/>
        <w:jc w:val="left"/>
      </w:pPr>
      <w:r>
        <w:rPr/>
        <w:t>红利</w:t>
      </w:r>
      <w:r>
        <w:rPr>
          <w:spacing w:val="-61"/>
        </w:rPr>
        <w:t> </w:t>
      </w:r>
      <w:r>
        <w:rPr>
          <w:rFonts w:ascii="宋体" w:hAnsi="宋体" w:cs="宋体" w:eastAsia="宋体" w:hint="default"/>
        </w:rPr>
        <w:t>5</w:t>
      </w:r>
      <w:r>
        <w:rPr>
          <w:rFonts w:ascii="宋体" w:hAnsi="宋体" w:cs="宋体" w:eastAsia="宋体" w:hint="default"/>
          <w:spacing w:val="-60"/>
        </w:rPr>
        <w:t> </w:t>
      </w:r>
      <w:r>
        <w:rPr/>
        <w:t>元（含税</w:t>
      </w:r>
      <w:r>
        <w:rPr>
          <w:spacing w:val="-120"/>
        </w:rPr>
        <w:t>）</w:t>
      </w:r>
      <w:r>
        <w:rPr/>
        <w:t>，合计派发现金红利</w:t>
      </w:r>
      <w:r>
        <w:rPr>
          <w:spacing w:val="-60"/>
        </w:rPr>
        <w:t> </w:t>
      </w:r>
      <w:r>
        <w:rPr>
          <w:rFonts w:ascii="宋体" w:hAnsi="宋体" w:cs="宋体" w:eastAsia="宋体" w:hint="default"/>
        </w:rPr>
        <w:t>2,025</w:t>
      </w:r>
      <w:r>
        <w:rPr>
          <w:rFonts w:ascii="宋体" w:hAnsi="宋体" w:cs="宋体" w:eastAsia="宋体" w:hint="default"/>
          <w:spacing w:val="-60"/>
        </w:rPr>
        <w:t> </w:t>
      </w:r>
      <w:r>
        <w:rPr/>
        <w:t>万元。</w:t>
      </w:r>
    </w:p>
    <w:p>
      <w:pPr>
        <w:spacing w:before="102"/>
        <w:ind w:left="0" w:right="1793"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1274"/>
        <w:gridCol w:w="2441"/>
        <w:gridCol w:w="2501"/>
        <w:gridCol w:w="2180"/>
      </w:tblGrid>
      <w:tr>
        <w:trPr>
          <w:trHeight w:val="1166" w:hRule="exact"/>
        </w:trPr>
        <w:tc>
          <w:tcPr>
            <w:tcW w:w="1274"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40" w:lineRule="auto" w:before="8"/>
              <w:ind w:right="0"/>
              <w:jc w:val="left"/>
              <w:rPr>
                <w:rFonts w:ascii="宋体" w:hAnsi="宋体" w:cs="宋体" w:eastAsia="宋体" w:hint="default"/>
                <w:sz w:val="30"/>
                <w:szCs w:val="30"/>
              </w:rPr>
            </w:pPr>
          </w:p>
          <w:p>
            <w:pPr>
              <w:pStyle w:val="TableParagraph"/>
              <w:spacing w:line="240" w:lineRule="auto"/>
              <w:ind w:left="103" w:right="0"/>
              <w:jc w:val="left"/>
              <w:rPr>
                <w:rFonts w:ascii="宋体" w:hAnsi="宋体" w:cs="宋体" w:eastAsia="宋体" w:hint="default"/>
                <w:sz w:val="22"/>
                <w:szCs w:val="22"/>
              </w:rPr>
            </w:pPr>
            <w:r>
              <w:rPr>
                <w:rFonts w:ascii="宋体" w:hAnsi="宋体" w:cs="宋体" w:eastAsia="宋体" w:hint="default"/>
                <w:b/>
                <w:bCs/>
                <w:sz w:val="22"/>
                <w:szCs w:val="22"/>
              </w:rPr>
              <w:t>分红年度</w:t>
            </w:r>
            <w:r>
              <w:rPr>
                <w:rFonts w:ascii="宋体" w:hAnsi="宋体" w:cs="宋体" w:eastAsia="宋体" w:hint="default"/>
                <w:sz w:val="22"/>
                <w:szCs w:val="22"/>
              </w:rPr>
            </w:r>
          </w:p>
        </w:tc>
        <w:tc>
          <w:tcPr>
            <w:tcW w:w="2441"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40" w:lineRule="auto" w:before="8"/>
              <w:ind w:right="0"/>
              <w:jc w:val="left"/>
              <w:rPr>
                <w:rFonts w:ascii="宋体" w:hAnsi="宋体" w:cs="宋体" w:eastAsia="宋体" w:hint="default"/>
                <w:sz w:val="30"/>
                <w:szCs w:val="30"/>
              </w:rPr>
            </w:pPr>
          </w:p>
          <w:p>
            <w:pPr>
              <w:pStyle w:val="TableParagraph"/>
              <w:spacing w:line="240" w:lineRule="auto"/>
              <w:ind w:left="103" w:right="-7"/>
              <w:jc w:val="center"/>
              <w:rPr>
                <w:rFonts w:ascii="宋体" w:hAnsi="宋体" w:cs="宋体" w:eastAsia="宋体" w:hint="default"/>
                <w:sz w:val="22"/>
                <w:szCs w:val="22"/>
              </w:rPr>
            </w:pPr>
            <w:r>
              <w:rPr>
                <w:rFonts w:ascii="宋体" w:hAnsi="宋体" w:cs="宋体" w:eastAsia="宋体" w:hint="default"/>
                <w:b/>
                <w:bCs/>
                <w:w w:val="99"/>
                <w:sz w:val="22"/>
                <w:szCs w:val="22"/>
              </w:rPr>
              <w:t>现金分红的数</w:t>
            </w:r>
            <w:r>
              <w:rPr>
                <w:rFonts w:ascii="宋体" w:hAnsi="宋体" w:cs="宋体" w:eastAsia="宋体" w:hint="default"/>
                <w:b/>
                <w:bCs/>
                <w:spacing w:val="-94"/>
                <w:w w:val="99"/>
                <w:sz w:val="22"/>
                <w:szCs w:val="22"/>
              </w:rPr>
              <w:t>额</w:t>
            </w:r>
            <w:r>
              <w:rPr>
                <w:rFonts w:ascii="宋体" w:hAnsi="宋体" w:cs="宋体" w:eastAsia="宋体" w:hint="default"/>
                <w:b/>
                <w:bCs/>
                <w:w w:val="99"/>
                <w:sz w:val="22"/>
                <w:szCs w:val="22"/>
              </w:rPr>
              <w:t>（含税）</w:t>
            </w:r>
            <w:r>
              <w:rPr>
                <w:rFonts w:ascii="宋体" w:hAnsi="宋体" w:cs="宋体" w:eastAsia="宋体" w:hint="default"/>
                <w:sz w:val="22"/>
                <w:szCs w:val="22"/>
              </w:rPr>
            </w:r>
          </w:p>
        </w:tc>
        <w:tc>
          <w:tcPr>
            <w:tcW w:w="2501"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59" w:lineRule="auto" w:before="88"/>
              <w:ind w:left="103" w:right="178"/>
              <w:jc w:val="both"/>
              <w:rPr>
                <w:rFonts w:ascii="宋体" w:hAnsi="宋体" w:cs="宋体" w:eastAsia="宋体" w:hint="default"/>
                <w:sz w:val="22"/>
                <w:szCs w:val="22"/>
              </w:rPr>
            </w:pPr>
            <w:r>
              <w:rPr>
                <w:rFonts w:ascii="宋体" w:hAnsi="宋体" w:cs="宋体" w:eastAsia="宋体" w:hint="default"/>
                <w:b/>
                <w:bCs/>
                <w:sz w:val="22"/>
                <w:szCs w:val="22"/>
              </w:rPr>
              <w:t>分红年度合并报表中归</w:t>
            </w:r>
            <w:r>
              <w:rPr>
                <w:rFonts w:ascii="宋体" w:hAnsi="宋体" w:cs="宋体" w:eastAsia="宋体" w:hint="default"/>
                <w:b/>
                <w:bCs/>
                <w:w w:val="99"/>
                <w:sz w:val="22"/>
                <w:szCs w:val="22"/>
              </w:rPr>
              <w:t> </w:t>
            </w:r>
            <w:r>
              <w:rPr>
                <w:rFonts w:ascii="宋体" w:hAnsi="宋体" w:cs="宋体" w:eastAsia="宋体" w:hint="default"/>
                <w:b/>
                <w:bCs/>
                <w:sz w:val="22"/>
                <w:szCs w:val="22"/>
              </w:rPr>
              <w:t>属于上市公司股东的净</w:t>
            </w:r>
            <w:r>
              <w:rPr>
                <w:rFonts w:ascii="宋体" w:hAnsi="宋体" w:cs="宋体" w:eastAsia="宋体" w:hint="default"/>
                <w:b/>
                <w:bCs/>
                <w:w w:val="99"/>
                <w:sz w:val="22"/>
                <w:szCs w:val="22"/>
              </w:rPr>
              <w:t> </w:t>
            </w:r>
            <w:r>
              <w:rPr>
                <w:rFonts w:ascii="宋体" w:hAnsi="宋体" w:cs="宋体" w:eastAsia="宋体" w:hint="default"/>
                <w:b/>
                <w:bCs/>
                <w:sz w:val="22"/>
                <w:szCs w:val="22"/>
              </w:rPr>
              <w:t>利润</w:t>
            </w:r>
            <w:r>
              <w:rPr>
                <w:rFonts w:ascii="宋体" w:hAnsi="宋体" w:cs="宋体" w:eastAsia="宋体" w:hint="default"/>
                <w:sz w:val="22"/>
                <w:szCs w:val="22"/>
              </w:rPr>
            </w:r>
          </w:p>
        </w:tc>
        <w:tc>
          <w:tcPr>
            <w:tcW w:w="2180" w:type="dxa"/>
            <w:tcBorders>
              <w:top w:val="single" w:sz="4" w:space="0" w:color="000000"/>
              <w:left w:val="single" w:sz="4" w:space="0" w:color="000000"/>
              <w:bottom w:val="single" w:sz="4" w:space="0" w:color="000000"/>
              <w:right w:val="single" w:sz="4" w:space="0" w:color="000000"/>
            </w:tcBorders>
            <w:shd w:val="clear" w:color="auto" w:fill="EDEBE0"/>
          </w:tcPr>
          <w:p>
            <w:pPr>
              <w:pStyle w:val="TableParagraph"/>
              <w:spacing w:line="259" w:lineRule="auto" w:before="88"/>
              <w:ind w:left="103" w:right="298"/>
              <w:jc w:val="both"/>
              <w:rPr>
                <w:rFonts w:ascii="宋体" w:hAnsi="宋体" w:cs="宋体" w:eastAsia="宋体" w:hint="default"/>
                <w:sz w:val="22"/>
                <w:szCs w:val="22"/>
              </w:rPr>
            </w:pPr>
            <w:r>
              <w:rPr>
                <w:rFonts w:ascii="宋体" w:hAnsi="宋体" w:cs="宋体" w:eastAsia="宋体" w:hint="default"/>
                <w:b/>
                <w:bCs/>
                <w:sz w:val="22"/>
                <w:szCs w:val="22"/>
              </w:rPr>
              <w:t>占合并报表中归属</w:t>
            </w:r>
            <w:r>
              <w:rPr>
                <w:rFonts w:ascii="宋体" w:hAnsi="宋体" w:cs="宋体" w:eastAsia="宋体" w:hint="default"/>
                <w:b/>
                <w:bCs/>
                <w:w w:val="99"/>
                <w:sz w:val="22"/>
                <w:szCs w:val="22"/>
              </w:rPr>
              <w:t> </w:t>
            </w:r>
            <w:r>
              <w:rPr>
                <w:rFonts w:ascii="宋体" w:hAnsi="宋体" w:cs="宋体" w:eastAsia="宋体" w:hint="default"/>
                <w:b/>
                <w:bCs/>
                <w:sz w:val="22"/>
                <w:szCs w:val="22"/>
              </w:rPr>
              <w:t>于上市公司股东的</w:t>
            </w:r>
            <w:r>
              <w:rPr>
                <w:rFonts w:ascii="宋体" w:hAnsi="宋体" w:cs="宋体" w:eastAsia="宋体" w:hint="default"/>
                <w:b/>
                <w:bCs/>
                <w:w w:val="99"/>
                <w:sz w:val="22"/>
                <w:szCs w:val="22"/>
              </w:rPr>
              <w:t> </w:t>
            </w:r>
            <w:r>
              <w:rPr>
                <w:rFonts w:ascii="宋体" w:hAnsi="宋体" w:cs="宋体" w:eastAsia="宋体" w:hint="default"/>
                <w:b/>
                <w:bCs/>
                <w:sz w:val="22"/>
                <w:szCs w:val="22"/>
              </w:rPr>
              <w:t>净利润的比率</w:t>
            </w:r>
            <w:r>
              <w:rPr>
                <w:rFonts w:ascii="宋体" w:hAnsi="宋体" w:cs="宋体" w:eastAsia="宋体" w:hint="default"/>
                <w:b/>
                <w:bCs/>
                <w:sz w:val="22"/>
                <w:szCs w:val="22"/>
              </w:rPr>
              <w:t>(%)</w:t>
            </w:r>
            <w:r>
              <w:rPr>
                <w:rFonts w:ascii="宋体" w:hAnsi="宋体" w:cs="宋体" w:eastAsia="宋体" w:hint="default"/>
                <w:sz w:val="22"/>
                <w:szCs w:val="22"/>
              </w:rPr>
            </w:r>
          </w:p>
        </w:tc>
      </w:tr>
      <w:tr>
        <w:trPr>
          <w:trHeight w:val="322" w:hRule="exact"/>
        </w:trPr>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22"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年度</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1,313.58</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322" w:hRule="exact"/>
        </w:trPr>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22"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年度</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2,496.80</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322" w:hRule="exact"/>
        </w:trPr>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22"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2010</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年度</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Times New Roman" w:hAnsi="Times New Roman" w:cs="Times New Roman" w:eastAsia="Times New Roman" w:hint="default"/>
                <w:sz w:val="24"/>
                <w:szCs w:val="24"/>
              </w:rPr>
            </w:pPr>
            <w:r>
              <w:rPr>
                <w:rFonts w:ascii="Times New Roman"/>
                <w:sz w:val="24"/>
              </w:rPr>
              <w:t>2,025.00</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4,217.22</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4"/>
                <w:szCs w:val="24"/>
              </w:rPr>
            </w:pPr>
            <w:r>
              <w:rPr>
                <w:rFonts w:ascii="Times New Roman"/>
                <w:sz w:val="24"/>
              </w:rPr>
              <w:t>48.02%</w:t>
            </w:r>
          </w:p>
        </w:tc>
      </w:tr>
    </w:tbl>
    <w:p>
      <w:pPr>
        <w:spacing w:line="240" w:lineRule="auto" w:before="11"/>
        <w:rPr>
          <w:rFonts w:ascii="宋体" w:hAnsi="宋体" w:cs="宋体" w:eastAsia="宋体" w:hint="default"/>
          <w:sz w:val="6"/>
          <w:szCs w:val="6"/>
        </w:rPr>
      </w:pPr>
    </w:p>
    <w:p>
      <w:pPr>
        <w:pStyle w:val="BodyText"/>
        <w:spacing w:line="240" w:lineRule="auto" w:before="26"/>
        <w:ind w:right="1662"/>
        <w:jc w:val="left"/>
      </w:pPr>
      <w:r>
        <w:rPr/>
        <w:t>（三）发行后的股利分配政策</w:t>
      </w:r>
    </w:p>
    <w:p>
      <w:pPr>
        <w:spacing w:line="240" w:lineRule="auto" w:before="9"/>
        <w:rPr>
          <w:rFonts w:ascii="宋体" w:hAnsi="宋体" w:cs="宋体" w:eastAsia="宋体" w:hint="default"/>
          <w:sz w:val="23"/>
          <w:szCs w:val="23"/>
        </w:rPr>
      </w:pPr>
    </w:p>
    <w:p>
      <w:pPr>
        <w:pStyle w:val="BodyText"/>
        <w:spacing w:line="355" w:lineRule="auto"/>
        <w:ind w:right="1662" w:firstLine="599"/>
        <w:jc w:val="left"/>
      </w:pPr>
      <w:r>
        <w:rPr/>
        <w:t>“公司可以采取现金或者股票方式分配股利。公司将实行持续、稳定的利 润分配办法，并遵守下列规定：</w:t>
      </w:r>
    </w:p>
    <w:p>
      <w:pPr>
        <w:pStyle w:val="BodyText"/>
        <w:spacing w:line="355" w:lineRule="auto" w:before="194"/>
        <w:ind w:right="1786" w:firstLine="479"/>
        <w:jc w:val="left"/>
      </w:pPr>
      <w:r>
        <w:rPr>
          <w:spacing w:val="-3"/>
        </w:rPr>
        <w:t>公司的利润分配应重视对投资者的合理投资回报；在有条件的情况下，公司</w:t>
      </w:r>
      <w:r>
        <w:rPr/>
        <w:t> 可以进行中期现金分红；</w:t>
      </w:r>
    </w:p>
    <w:p>
      <w:pPr>
        <w:pStyle w:val="BodyText"/>
        <w:spacing w:line="355" w:lineRule="auto" w:before="194"/>
        <w:ind w:right="1786" w:firstLine="479"/>
        <w:jc w:val="left"/>
      </w:pPr>
      <w:r>
        <w:rPr>
          <w:spacing w:val="-3"/>
        </w:rPr>
        <w:t>公司董事会未做出现金利润分配预案的，应当在定期报告中披露原因，独立</w:t>
      </w:r>
      <w:r>
        <w:rPr/>
        <w:t> 董事应当对此发表独立意见；</w:t>
      </w:r>
    </w:p>
    <w:p>
      <w:pPr>
        <w:pStyle w:val="BodyText"/>
        <w:spacing w:line="355" w:lineRule="auto" w:before="195"/>
        <w:ind w:right="1786" w:firstLine="479"/>
        <w:jc w:val="left"/>
      </w:pPr>
      <w:r>
        <w:rPr>
          <w:spacing w:val="-3"/>
        </w:rPr>
        <w:t>公司每年按一定比例以现金方式进行利润分配，具体分配比例视公司当年经</w:t>
      </w:r>
      <w:r>
        <w:rPr/>
        <w:t> 营情况而定；</w:t>
      </w:r>
    </w:p>
    <w:p>
      <w:pPr>
        <w:pStyle w:val="BodyText"/>
        <w:spacing w:line="357" w:lineRule="auto" w:before="194"/>
        <w:ind w:right="1662" w:firstLine="479"/>
        <w:jc w:val="left"/>
      </w:pPr>
      <w:r>
        <w:rPr>
          <w:spacing w:val="4"/>
        </w:rPr>
        <w:t>存在股东违规占用公司资金情况的，公司应当扣减该股东所分配的现金红 </w:t>
      </w:r>
      <w:r>
        <w:rPr>
          <w:spacing w:val="-10"/>
        </w:rPr>
        <w:t>利，以偿还其占用的资金。”</w:t>
      </w:r>
    </w:p>
    <w:p>
      <w:pPr>
        <w:pStyle w:val="BodyText"/>
        <w:spacing w:line="240" w:lineRule="auto" w:before="190"/>
        <w:ind w:left="620" w:right="1662"/>
        <w:jc w:val="left"/>
      </w:pPr>
      <w:r>
        <w:rPr>
          <w:spacing w:val="-3"/>
        </w:rPr>
        <w:t>按照中国证监会关于进一步明确上市公司分红政策的相关要求，公司董事会</w:t>
      </w:r>
    </w:p>
    <w:p>
      <w:pPr>
        <w:spacing w:after="0" w:line="240" w:lineRule="auto"/>
        <w:jc w:val="left"/>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357" w:lineRule="auto" w:before="26"/>
        <w:ind w:right="1798"/>
        <w:jc w:val="both"/>
      </w:pPr>
      <w:r>
        <w:rPr>
          <w:spacing w:val="-3"/>
        </w:rPr>
        <w:t>将结合公司实际情况和中小股东的意愿，不断完善利润分配政策，董事会将拟定</w:t>
      </w:r>
      <w:r>
        <w:rPr>
          <w:spacing w:val="-110"/>
        </w:rPr>
        <w:t> </w:t>
      </w:r>
      <w:r>
        <w:rPr>
          <w:spacing w:val="-110"/>
        </w:rPr>
      </w:r>
      <w:r>
        <w:rPr/>
        <w:t>公司章程修订草案，并提请股东大会审议。</w:t>
      </w:r>
    </w:p>
    <w:p>
      <w:pPr>
        <w:pStyle w:val="Heading2"/>
        <w:spacing w:line="240" w:lineRule="auto" w:before="190"/>
        <w:ind w:right="0"/>
        <w:jc w:val="both"/>
        <w:rPr>
          <w:b w:val="0"/>
          <w:bCs w:val="0"/>
        </w:rPr>
      </w:pPr>
      <w:r>
        <w:rPr/>
        <w:t>八、其它需要披露的事项</w:t>
      </w:r>
      <w:r>
        <w:rPr>
          <w:b w:val="0"/>
          <w:bCs w:val="0"/>
        </w:rPr>
      </w:r>
    </w:p>
    <w:p>
      <w:pPr>
        <w:pStyle w:val="BodyText"/>
        <w:spacing w:line="620" w:lineRule="atLeast" w:before="4"/>
        <w:ind w:left="620" w:right="1785" w:hanging="480"/>
        <w:jc w:val="left"/>
      </w:pPr>
      <w:r>
        <w:rPr/>
        <w:t>（一）投资者关系管理情况 </w:t>
      </w:r>
      <w:r>
        <w:rPr>
          <w:spacing w:val="-3"/>
        </w:rPr>
        <w:t>报告期内，公司董事会指定董事会秘书作为投资者关系管理负责人，并安排</w:t>
      </w:r>
    </w:p>
    <w:p>
      <w:pPr>
        <w:pStyle w:val="BodyText"/>
        <w:spacing w:line="357" w:lineRule="auto" w:before="154"/>
        <w:ind w:right="1796"/>
        <w:jc w:val="both"/>
      </w:pPr>
      <w:r>
        <w:rPr>
          <w:spacing w:val="-3"/>
        </w:rPr>
        <w:t>专人作好投资者来访接待工作以及各次接待的资料存档工作。对于投资者对公司</w:t>
      </w:r>
      <w:r>
        <w:rPr>
          <w:spacing w:val="-109"/>
        </w:rPr>
        <w:t> </w:t>
      </w:r>
      <w:r>
        <w:rPr>
          <w:spacing w:val="-109"/>
        </w:rPr>
      </w:r>
      <w:r>
        <w:rPr>
          <w:spacing w:val="-3"/>
        </w:rPr>
        <w:t>经营情况和其他情况的咨询，董事会秘书、公司管理层均作出了合理答复；对有</w:t>
      </w:r>
      <w:r>
        <w:rPr>
          <w:spacing w:val="-110"/>
        </w:rPr>
        <w:t> </w:t>
      </w:r>
      <w:r>
        <w:rPr>
          <w:spacing w:val="-110"/>
        </w:rPr>
      </w:r>
      <w:r>
        <w:rPr/>
        <w:t>意参观公司的投资者，公司董事会秘书统一做了安排和接待。</w:t>
      </w:r>
    </w:p>
    <w:p>
      <w:pPr>
        <w:pStyle w:val="BodyText"/>
        <w:spacing w:line="357" w:lineRule="auto" w:before="190"/>
        <w:ind w:right="1786" w:firstLine="479"/>
        <w:jc w:val="left"/>
      </w:pPr>
      <w:r>
        <w:rPr>
          <w:spacing w:val="-3"/>
        </w:rPr>
        <w:t>再有，公司通过公司网站、投资者关系管理电话、电子信箱、传真、巨潮资</w:t>
      </w:r>
      <w:r>
        <w:rPr/>
        <w:t> 讯网站等多种渠道与投资者加强沟通，尽可能地解答了投资者的疑问。</w:t>
      </w:r>
    </w:p>
    <w:p>
      <w:pPr>
        <w:pStyle w:val="BodyText"/>
        <w:spacing w:line="240" w:lineRule="auto" w:before="190"/>
        <w:ind w:right="0"/>
        <w:jc w:val="both"/>
      </w:pPr>
      <w:r>
        <w:rPr/>
        <w:t>（二）公司信息披露情况</w:t>
      </w:r>
    </w:p>
    <w:p>
      <w:pPr>
        <w:spacing w:line="240" w:lineRule="auto" w:before="9"/>
        <w:rPr>
          <w:rFonts w:ascii="宋体" w:hAnsi="宋体" w:cs="宋体" w:eastAsia="宋体" w:hint="default"/>
          <w:sz w:val="23"/>
          <w:szCs w:val="23"/>
        </w:rPr>
      </w:pPr>
    </w:p>
    <w:p>
      <w:pPr>
        <w:pStyle w:val="BodyText"/>
        <w:spacing w:line="355" w:lineRule="auto"/>
        <w:ind w:right="1662" w:firstLine="479"/>
        <w:jc w:val="left"/>
      </w:pPr>
      <w:r>
        <w:rPr>
          <w:spacing w:val="-7"/>
        </w:rPr>
        <w:t>公司严格按照《信息披露管理办法》等规定，履行相关信息披露文件的报告、</w:t>
      </w:r>
      <w:r>
        <w:rPr/>
        <w:t> </w:t>
      </w:r>
      <w:r>
        <w:rPr>
          <w:spacing w:val="-6"/>
        </w:rPr>
        <w:t>编制、传递、审核、披露程序，保证信息披露的真实、准确、完整、及时、公平。</w:t>
      </w:r>
    </w:p>
    <w:p>
      <w:pPr>
        <w:pStyle w:val="BodyText"/>
        <w:spacing w:line="355" w:lineRule="auto" w:before="194"/>
        <w:ind w:right="1795" w:firstLine="199"/>
        <w:jc w:val="left"/>
      </w:pPr>
      <w:r>
        <w:rPr>
          <w:spacing w:val="-2"/>
        </w:rPr>
        <w:t>公司选定的信息披露报纸为《中国证券报》、《上海证券报》，选定的信息披</w:t>
      </w:r>
      <w:r>
        <w:rPr/>
        <w:t> 露网站为巨潮资讯网（</w:t>
      </w:r>
      <w:r>
        <w:rPr>
          <w:rFonts w:ascii="Times New Roman" w:hAnsi="Times New Roman" w:cs="Times New Roman" w:eastAsia="Times New Roman" w:hint="default"/>
          <w:color w:val="0000FF"/>
        </w:rPr>
      </w:r>
      <w:hyperlink r:id="rId12">
        <w:r>
          <w:rPr>
            <w:rFonts w:ascii="Times New Roman" w:hAnsi="Times New Roman" w:cs="Times New Roman" w:eastAsia="Times New Roman" w:hint="default"/>
            <w:color w:val="0000FF"/>
            <w:u w:val="single" w:color="0000FF"/>
          </w:rPr>
          <w:t>http://www.cninfo.com.cn</w:t>
        </w:r>
        <w:r>
          <w:rPr>
            <w:rFonts w:ascii="Times New Roman" w:hAnsi="Times New Roman" w:cs="Times New Roman" w:eastAsia="Times New Roman" w:hint="default"/>
            <w:color w:val="0000FF"/>
          </w:rPr>
        </w:r>
      </w:hyperlink>
      <w:r>
        <w:rPr/>
        <w:t>）。</w:t>
      </w:r>
    </w:p>
    <w:p>
      <w:pPr>
        <w:spacing w:after="0" w:line="355" w:lineRule="auto"/>
        <w:jc w:val="left"/>
        <w:sectPr>
          <w:pgSz w:w="11910" w:h="16840"/>
          <w:pgMar w:header="877" w:footer="1186" w:top="1100" w:bottom="1380" w:left="1660" w:right="0"/>
        </w:sectPr>
      </w:pPr>
    </w:p>
    <w:p>
      <w:pPr>
        <w:spacing w:line="240" w:lineRule="auto" w:before="13"/>
        <w:rPr>
          <w:rFonts w:ascii="宋体" w:hAnsi="宋体" w:cs="宋体" w:eastAsia="宋体" w:hint="default"/>
          <w:sz w:val="19"/>
          <w:szCs w:val="19"/>
        </w:rPr>
      </w:pPr>
    </w:p>
    <w:p>
      <w:pPr>
        <w:pStyle w:val="Heading1"/>
        <w:tabs>
          <w:tab w:pos="4290" w:val="left" w:leader="none"/>
        </w:tabs>
        <w:spacing w:line="240" w:lineRule="auto"/>
        <w:ind w:left="3088" w:right="1662"/>
        <w:jc w:val="left"/>
        <w:rPr>
          <w:b w:val="0"/>
          <w:bCs w:val="0"/>
        </w:rPr>
      </w:pPr>
      <w:bookmarkStart w:name="_TOC_250005" w:id="5"/>
      <w:r>
        <w:rPr>
          <w:w w:val="95"/>
        </w:rPr>
        <w:t>第五节</w:t>
        <w:tab/>
      </w:r>
      <w:r>
        <w:rPr/>
        <w:t>重要事项</w:t>
      </w:r>
      <w:bookmarkEnd w:id="5"/>
      <w:r>
        <w:rPr>
          <w:b w:val="0"/>
          <w:bCs w:val="0"/>
        </w:rPr>
      </w:r>
    </w:p>
    <w:p>
      <w:pPr>
        <w:spacing w:line="240" w:lineRule="auto" w:before="11"/>
        <w:rPr>
          <w:rFonts w:ascii="宋体" w:hAnsi="宋体" w:cs="宋体" w:eastAsia="宋体" w:hint="default"/>
          <w:b/>
          <w:bCs/>
          <w:sz w:val="40"/>
          <w:szCs w:val="40"/>
        </w:rPr>
      </w:pPr>
    </w:p>
    <w:p>
      <w:pPr>
        <w:pStyle w:val="Heading2"/>
        <w:spacing w:line="355" w:lineRule="auto" w:before="0"/>
        <w:ind w:right="1792"/>
        <w:jc w:val="left"/>
        <w:rPr>
          <w:b w:val="0"/>
          <w:bCs w:val="0"/>
        </w:rPr>
      </w:pPr>
      <w:r>
        <w:rPr>
          <w:spacing w:val="3"/>
        </w:rPr>
        <w:t>一、报告期内，公司无重大诉讼、仲裁事项，也无以前期间发生但持续到报告</w:t>
      </w:r>
      <w:r>
        <w:rPr>
          <w:w w:val="99"/>
        </w:rPr>
        <w:t> </w:t>
      </w:r>
      <w:r>
        <w:rPr/>
        <w:t>期的重大诉讼、仲裁事项。</w:t>
      </w:r>
      <w:r>
        <w:rPr>
          <w:b w:val="0"/>
          <w:bCs w:val="0"/>
        </w:rPr>
      </w:r>
    </w:p>
    <w:p>
      <w:pPr>
        <w:pStyle w:val="Heading2"/>
        <w:spacing w:line="240" w:lineRule="auto" w:before="194"/>
        <w:ind w:right="1662"/>
        <w:jc w:val="left"/>
        <w:rPr>
          <w:b w:val="0"/>
          <w:bCs w:val="0"/>
        </w:rPr>
      </w:pPr>
      <w:r>
        <w:rPr/>
        <w:t>二、报告期内，公司未发生破产重组等相关事项。</w:t>
      </w:r>
      <w:r>
        <w:rPr>
          <w:b w:val="0"/>
          <w:bCs w:val="0"/>
        </w:rPr>
      </w:r>
    </w:p>
    <w:p>
      <w:pPr>
        <w:spacing w:line="240" w:lineRule="auto" w:before="7"/>
        <w:rPr>
          <w:rFonts w:ascii="宋体" w:hAnsi="宋体" w:cs="宋体" w:eastAsia="宋体" w:hint="default"/>
          <w:b/>
          <w:bCs/>
          <w:sz w:val="23"/>
          <w:szCs w:val="23"/>
        </w:rPr>
      </w:pPr>
    </w:p>
    <w:p>
      <w:pPr>
        <w:pStyle w:val="Heading2"/>
        <w:spacing w:line="240" w:lineRule="auto" w:before="0"/>
        <w:ind w:right="1662"/>
        <w:jc w:val="left"/>
        <w:rPr>
          <w:b w:val="0"/>
          <w:bCs w:val="0"/>
        </w:rPr>
      </w:pPr>
      <w:r>
        <w:rPr/>
        <w:t>三、报告期内，公司收购资产事项</w:t>
      </w:r>
      <w:r>
        <w:rPr>
          <w:b w:val="0"/>
          <w:bCs w:val="0"/>
        </w:rPr>
      </w:r>
    </w:p>
    <w:p>
      <w:pPr>
        <w:pStyle w:val="Heading2"/>
        <w:spacing w:line="240" w:lineRule="auto" w:before="154"/>
        <w:ind w:right="1662"/>
        <w:jc w:val="left"/>
        <w:rPr>
          <w:b w:val="0"/>
          <w:bCs w:val="0"/>
        </w:rPr>
      </w:pPr>
      <w:r>
        <w:rPr>
          <w:rFonts w:ascii="Times New Roman" w:hAnsi="Times New Roman" w:cs="Times New Roman" w:eastAsia="Times New Roman" w:hint="default"/>
        </w:rPr>
        <w:t>1</w:t>
      </w:r>
      <w:r>
        <w:rPr/>
        <w:t>、收购资产情况表</w:t>
      </w:r>
      <w:r>
        <w:rPr>
          <w:b w:val="0"/>
          <w:bCs w:val="0"/>
        </w:rPr>
      </w:r>
    </w:p>
    <w:p>
      <w:pPr>
        <w:spacing w:line="240" w:lineRule="auto" w:before="6"/>
        <w:rPr>
          <w:rFonts w:ascii="宋体" w:hAnsi="宋体" w:cs="宋体" w:eastAsia="宋体" w:hint="default"/>
          <w:b/>
          <w:bCs/>
          <w:sz w:val="24"/>
          <w:szCs w:val="24"/>
        </w:rPr>
      </w:pPr>
    </w:p>
    <w:p>
      <w:pPr>
        <w:spacing w:before="0"/>
        <w:ind w:left="0" w:right="1793"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821"/>
        <w:gridCol w:w="732"/>
        <w:gridCol w:w="951"/>
        <w:gridCol w:w="686"/>
        <w:gridCol w:w="686"/>
        <w:gridCol w:w="759"/>
        <w:gridCol w:w="955"/>
        <w:gridCol w:w="595"/>
        <w:gridCol w:w="1196"/>
        <w:gridCol w:w="398"/>
        <w:gridCol w:w="586"/>
      </w:tblGrid>
      <w:tr>
        <w:trPr>
          <w:trHeight w:val="4690" w:hRule="exact"/>
        </w:trPr>
        <w:tc>
          <w:tcPr>
            <w:tcW w:w="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316" w:lineRule="auto"/>
              <w:ind w:left="45" w:right="43"/>
              <w:jc w:val="center"/>
              <w:rPr>
                <w:rFonts w:ascii="宋体" w:hAnsi="宋体" w:cs="宋体" w:eastAsia="宋体" w:hint="default"/>
                <w:sz w:val="18"/>
                <w:szCs w:val="18"/>
              </w:rPr>
            </w:pPr>
            <w:r>
              <w:rPr>
                <w:rFonts w:ascii="宋体" w:hAnsi="宋体" w:cs="宋体" w:eastAsia="宋体" w:hint="default"/>
                <w:sz w:val="18"/>
                <w:szCs w:val="18"/>
              </w:rPr>
              <w:t>交易对方 或最终控 制方</w:t>
            </w:r>
          </w:p>
        </w:tc>
        <w:tc>
          <w:tcPr>
            <w:tcW w:w="7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316" w:lineRule="auto"/>
              <w:ind w:left="91" w:right="89"/>
              <w:jc w:val="both"/>
              <w:rPr>
                <w:rFonts w:ascii="宋体" w:hAnsi="宋体" w:cs="宋体" w:eastAsia="宋体" w:hint="default"/>
                <w:sz w:val="18"/>
                <w:szCs w:val="18"/>
              </w:rPr>
            </w:pPr>
            <w:r>
              <w:rPr>
                <w:rFonts w:ascii="宋体" w:hAnsi="宋体" w:cs="宋体" w:eastAsia="宋体" w:hint="default"/>
                <w:sz w:val="18"/>
                <w:szCs w:val="18"/>
              </w:rPr>
              <w:t>被收购 或置入 资产</w:t>
            </w:r>
          </w:p>
        </w:tc>
        <w:tc>
          <w:tcPr>
            <w:tcW w:w="9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6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1"/>
              <w:ind w:left="249" w:right="65" w:hanging="180"/>
              <w:jc w:val="left"/>
              <w:rPr>
                <w:rFonts w:ascii="宋体" w:hAnsi="宋体" w:cs="宋体" w:eastAsia="宋体" w:hint="default"/>
                <w:sz w:val="18"/>
                <w:szCs w:val="18"/>
              </w:rPr>
            </w:pPr>
            <w:r>
              <w:rPr>
                <w:rFonts w:ascii="宋体" w:hAnsi="宋体" w:cs="宋体" w:eastAsia="宋体" w:hint="default"/>
                <w:sz w:val="18"/>
                <w:szCs w:val="18"/>
              </w:rPr>
              <w:t>交易价 格</w:t>
            </w:r>
          </w:p>
        </w:tc>
        <w:tc>
          <w:tcPr>
            <w:tcW w:w="6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316" w:lineRule="auto"/>
              <w:ind w:left="69" w:right="65"/>
              <w:jc w:val="both"/>
              <w:rPr>
                <w:rFonts w:ascii="宋体" w:hAnsi="宋体" w:cs="宋体" w:eastAsia="宋体" w:hint="default"/>
                <w:sz w:val="18"/>
                <w:szCs w:val="18"/>
              </w:rPr>
            </w:pPr>
            <w:r>
              <w:rPr>
                <w:rFonts w:ascii="宋体" w:hAnsi="宋体" w:cs="宋体" w:eastAsia="宋体" w:hint="default"/>
                <w:sz w:val="18"/>
                <w:szCs w:val="18"/>
              </w:rPr>
              <w:t>所确认 的商誉 金额</w:t>
            </w:r>
          </w:p>
        </w:tc>
        <w:tc>
          <w:tcPr>
            <w:tcW w:w="7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23" w:right="3" w:hanging="17"/>
              <w:jc w:val="center"/>
              <w:rPr>
                <w:rFonts w:ascii="宋体" w:hAnsi="宋体" w:cs="宋体" w:eastAsia="宋体" w:hint="default"/>
                <w:sz w:val="18"/>
                <w:szCs w:val="18"/>
              </w:rPr>
            </w:pPr>
            <w:r>
              <w:rPr>
                <w:rFonts w:ascii="宋体" w:hAnsi="宋体" w:cs="宋体" w:eastAsia="宋体" w:hint="default"/>
                <w:sz w:val="18"/>
                <w:szCs w:val="18"/>
              </w:rPr>
              <w:t>自购买 日起至 报告期 末为公 司贡献 的净利 </w:t>
            </w:r>
            <w:r>
              <w:rPr>
                <w:rFonts w:ascii="宋体" w:hAnsi="宋体" w:cs="宋体" w:eastAsia="宋体" w:hint="default"/>
                <w:spacing w:val="-5"/>
                <w:sz w:val="18"/>
                <w:szCs w:val="18"/>
              </w:rPr>
              <w:t>润（适用</w:t>
            </w:r>
            <w:r>
              <w:rPr>
                <w:rFonts w:ascii="宋体" w:hAnsi="宋体" w:cs="宋体" w:eastAsia="宋体" w:hint="default"/>
                <w:sz w:val="18"/>
                <w:szCs w:val="18"/>
              </w:rPr>
              <w:t> 于非同 一控制 下的企 业合并）</w:t>
            </w:r>
          </w:p>
        </w:tc>
        <w:tc>
          <w:tcPr>
            <w:tcW w:w="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8"/>
              <w:ind w:left="112" w:right="110"/>
              <w:jc w:val="both"/>
              <w:rPr>
                <w:rFonts w:ascii="宋体" w:hAnsi="宋体" w:cs="宋体" w:eastAsia="宋体" w:hint="default"/>
                <w:sz w:val="18"/>
                <w:szCs w:val="18"/>
              </w:rPr>
            </w:pPr>
            <w:r>
              <w:rPr>
                <w:rFonts w:ascii="宋体" w:hAnsi="宋体" w:cs="宋体" w:eastAsia="宋体" w:hint="default"/>
                <w:sz w:val="18"/>
                <w:szCs w:val="18"/>
              </w:rPr>
              <w:t>本年初至 本期末为 公司贡献 的净利润</w:t>
            </w:r>
          </w:p>
          <w:p>
            <w:pPr>
              <w:pStyle w:val="TableParagraph"/>
              <w:spacing w:line="319" w:lineRule="auto" w:before="19"/>
              <w:ind w:left="112" w:right="110"/>
              <w:jc w:val="center"/>
              <w:rPr>
                <w:rFonts w:ascii="宋体" w:hAnsi="宋体" w:cs="宋体" w:eastAsia="宋体" w:hint="default"/>
                <w:sz w:val="18"/>
                <w:szCs w:val="18"/>
              </w:rPr>
            </w:pPr>
            <w:r>
              <w:rPr>
                <w:rFonts w:ascii="宋体" w:hAnsi="宋体" w:cs="宋体" w:eastAsia="宋体" w:hint="default"/>
                <w:sz w:val="18"/>
                <w:szCs w:val="18"/>
              </w:rPr>
              <w:t>（适用于 同一控制 下企业合 并）</w:t>
            </w:r>
          </w:p>
        </w:tc>
        <w:tc>
          <w:tcPr>
            <w:tcW w:w="5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8"/>
              <w:ind w:left="24" w:right="21" w:hanging="1"/>
              <w:jc w:val="center"/>
              <w:rPr>
                <w:rFonts w:ascii="宋体" w:hAnsi="宋体" w:cs="宋体" w:eastAsia="宋体" w:hint="default"/>
                <w:sz w:val="18"/>
                <w:szCs w:val="18"/>
              </w:rPr>
            </w:pPr>
            <w:r>
              <w:rPr>
                <w:rFonts w:ascii="宋体" w:hAnsi="宋体" w:cs="宋体" w:eastAsia="宋体" w:hint="default"/>
                <w:sz w:val="18"/>
                <w:szCs w:val="18"/>
              </w:rPr>
              <w:t>是否 为关 联交 易（如 是，说 明定 价原 则）</w:t>
            </w:r>
          </w:p>
        </w:tc>
        <w:tc>
          <w:tcPr>
            <w:tcW w:w="11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定价原则说明</w:t>
            </w:r>
          </w:p>
        </w:tc>
        <w:tc>
          <w:tcPr>
            <w:tcW w:w="3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05" w:right="101"/>
              <w:jc w:val="both"/>
              <w:rPr>
                <w:rFonts w:ascii="宋体" w:hAnsi="宋体" w:cs="宋体" w:eastAsia="宋体" w:hint="default"/>
                <w:sz w:val="18"/>
                <w:szCs w:val="18"/>
              </w:rPr>
            </w:pPr>
            <w:r>
              <w:rPr>
                <w:rFonts w:ascii="宋体" w:hAnsi="宋体" w:cs="宋体" w:eastAsia="宋体" w:hint="default"/>
                <w:sz w:val="18"/>
                <w:szCs w:val="18"/>
              </w:rPr>
              <w:t>所 涉 及 的 资 产 产 权 是 否 已 全 部 过 户</w:t>
            </w:r>
          </w:p>
        </w:tc>
        <w:tc>
          <w:tcPr>
            <w:tcW w:w="5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8"/>
              <w:ind w:left="105" w:right="108"/>
              <w:jc w:val="both"/>
              <w:rPr>
                <w:rFonts w:ascii="宋体" w:hAnsi="宋体" w:cs="宋体" w:eastAsia="宋体" w:hint="default"/>
                <w:sz w:val="18"/>
                <w:szCs w:val="18"/>
              </w:rPr>
            </w:pPr>
            <w:r>
              <w:rPr>
                <w:rFonts w:ascii="宋体" w:hAnsi="宋体" w:cs="宋体" w:eastAsia="宋体" w:hint="default"/>
                <w:sz w:val="18"/>
                <w:szCs w:val="18"/>
              </w:rPr>
              <w:t>所涉 及的 债权 债务 是否 已全 部转 移</w:t>
            </w:r>
          </w:p>
        </w:tc>
      </w:tr>
      <w:tr>
        <w:trPr>
          <w:trHeight w:val="5002" w:hRule="exact"/>
        </w:trPr>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316" w:lineRule="auto"/>
              <w:ind w:left="23" w:right="65"/>
              <w:jc w:val="left"/>
              <w:rPr>
                <w:rFonts w:ascii="宋体" w:hAnsi="宋体" w:cs="宋体" w:eastAsia="宋体" w:hint="default"/>
                <w:sz w:val="18"/>
                <w:szCs w:val="18"/>
              </w:rPr>
            </w:pPr>
            <w:r>
              <w:rPr>
                <w:rFonts w:ascii="宋体" w:hAnsi="宋体" w:cs="宋体" w:eastAsia="宋体" w:hint="default"/>
                <w:sz w:val="18"/>
                <w:szCs w:val="18"/>
              </w:rPr>
              <w:t>秦宏伟、 姜艳杰</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319" w:lineRule="auto"/>
              <w:ind w:left="23" w:right="95"/>
              <w:jc w:val="left"/>
              <w:rPr>
                <w:rFonts w:ascii="宋体" w:hAnsi="宋体" w:cs="宋体" w:eastAsia="宋体" w:hint="default"/>
                <w:sz w:val="18"/>
                <w:szCs w:val="18"/>
              </w:rPr>
            </w:pPr>
            <w:r>
              <w:rPr>
                <w:rFonts w:ascii="宋体" w:hAnsi="宋体" w:cs="宋体" w:eastAsia="宋体" w:hint="default"/>
                <w:sz w:val="18"/>
                <w:szCs w:val="18"/>
              </w:rPr>
              <w:t>北京东 华信通 信息技 术有限 公司 </w:t>
            </w:r>
            <w:r>
              <w:rPr>
                <w:rFonts w:ascii="Times New Roman" w:hAnsi="Times New Roman" w:cs="Times New Roman" w:eastAsia="Times New Roman" w:hint="default"/>
                <w:sz w:val="18"/>
                <w:szCs w:val="18"/>
              </w:rPr>
              <w:t>100%</w:t>
            </w:r>
            <w:r>
              <w:rPr>
                <w:rFonts w:ascii="宋体" w:hAnsi="宋体" w:cs="宋体" w:eastAsia="宋体" w:hint="default"/>
                <w:sz w:val="18"/>
                <w:szCs w:val="18"/>
              </w:rPr>
              <w:t>股</w:t>
            </w:r>
          </w:p>
          <w:p>
            <w:pPr>
              <w:pStyle w:val="TableParagraph"/>
              <w:spacing w:line="233" w:lineRule="exact"/>
              <w:ind w:left="23" w:right="0"/>
              <w:jc w:val="left"/>
              <w:rPr>
                <w:rFonts w:ascii="宋体" w:hAnsi="宋体" w:cs="宋体" w:eastAsia="宋体" w:hint="default"/>
                <w:sz w:val="18"/>
                <w:szCs w:val="18"/>
              </w:rPr>
            </w:pPr>
            <w:r>
              <w:rPr>
                <w:rFonts w:ascii="宋体" w:hAnsi="宋体" w:cs="宋体" w:eastAsia="宋体" w:hint="default"/>
                <w:sz w:val="18"/>
                <w:szCs w:val="18"/>
              </w:rPr>
              <w:t>权</w:t>
            </w:r>
          </w:p>
        </w:tc>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5,200.00</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3,530.02</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609" w:right="0"/>
              <w:jc w:val="left"/>
              <w:rPr>
                <w:rFonts w:ascii="Times New Roman" w:hAnsi="Times New Roman" w:cs="Times New Roman" w:eastAsia="Times New Roman" w:hint="default"/>
                <w:sz w:val="18"/>
                <w:szCs w:val="18"/>
              </w:rPr>
            </w:pPr>
            <w:r>
              <w:rPr>
                <w:rFonts w:ascii="Times New Roman"/>
                <w:sz w:val="18"/>
              </w:rPr>
              <w:t>0.00</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8"/>
              <w:ind w:left="21" w:right="82"/>
              <w:jc w:val="both"/>
              <w:rPr>
                <w:rFonts w:ascii="宋体" w:hAnsi="宋体" w:cs="宋体" w:eastAsia="宋体" w:hint="default"/>
                <w:sz w:val="18"/>
                <w:szCs w:val="18"/>
              </w:rPr>
            </w:pPr>
            <w:r>
              <w:rPr>
                <w:rFonts w:ascii="宋体" w:hAnsi="宋体" w:cs="宋体" w:eastAsia="宋体" w:hint="default"/>
                <w:sz w:val="18"/>
                <w:szCs w:val="18"/>
              </w:rPr>
              <w:t>根据北京兴华 会计师事务所 有限责任公司 出具的审计报 告（</w:t>
            </w:r>
            <w:r>
              <w:rPr>
                <w:rFonts w:ascii="Times New Roman" w:hAnsi="Times New Roman" w:cs="Times New Roman" w:eastAsia="Times New Roman" w:hint="default"/>
                <w:sz w:val="18"/>
                <w:szCs w:val="18"/>
              </w:rPr>
              <w:t>2011</w:t>
            </w:r>
            <w:r>
              <w:rPr>
                <w:rFonts w:ascii="宋体" w:hAnsi="宋体" w:cs="宋体" w:eastAsia="宋体" w:hint="default"/>
                <w:sz w:val="18"/>
                <w:szCs w:val="18"/>
              </w:rPr>
              <w:t>）京 会兴（审）字 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5-151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p>
            <w:pPr>
              <w:pStyle w:val="TableParagraph"/>
              <w:spacing w:line="309" w:lineRule="auto" w:before="1"/>
              <w:ind w:left="21" w:right="34"/>
              <w:jc w:val="both"/>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年度东华 信通净资产为 </w:t>
            </w:r>
            <w:r>
              <w:rPr>
                <w:rFonts w:ascii="Times New Roman" w:hAnsi="Times New Roman" w:cs="Times New Roman" w:eastAsia="Times New Roman" w:hint="default"/>
                <w:sz w:val="18"/>
                <w:szCs w:val="18"/>
              </w:rPr>
              <w:t>2,006.50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307" w:lineRule="auto" w:before="5"/>
              <w:ind w:left="21" w:right="38"/>
              <w:jc w:val="both"/>
              <w:rPr>
                <w:rFonts w:ascii="Times New Roman" w:hAnsi="Times New Roman" w:cs="Times New Roman" w:eastAsia="Times New Roman" w:hint="default"/>
                <w:sz w:val="18"/>
                <w:szCs w:val="18"/>
              </w:rPr>
            </w:pPr>
            <w:r>
              <w:rPr>
                <w:rFonts w:ascii="宋体" w:hAnsi="宋体" w:cs="宋体" w:eastAsia="宋体" w:hint="default"/>
                <w:sz w:val="18"/>
                <w:szCs w:val="18"/>
              </w:rPr>
              <w:t>本次股权购买 价款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 元</w:t>
            </w:r>
            <w:r>
              <w:rPr>
                <w:rFonts w:ascii="Times New Roman" w:hAnsi="Times New Roman" w:cs="Times New Roman" w:eastAsia="Times New Roman" w:hint="default"/>
                <w:sz w:val="18"/>
                <w:szCs w:val="18"/>
              </w:rPr>
              <w:t>,</w:t>
            </w:r>
            <w:r>
              <w:rPr>
                <w:rFonts w:ascii="宋体" w:hAnsi="宋体" w:cs="宋体" w:eastAsia="宋体" w:hint="default"/>
                <w:sz w:val="18"/>
                <w:szCs w:val="18"/>
              </w:rPr>
              <w:t>静态市净率 </w:t>
            </w:r>
            <w:r>
              <w:rPr>
                <w:rFonts w:ascii="Times New Roman" w:hAnsi="Times New Roman" w:cs="Times New Roman" w:eastAsia="Times New Roman" w:hint="default"/>
                <w:sz w:val="18"/>
                <w:szCs w:val="18"/>
              </w:rPr>
              <w:t>2.59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倍；</w:t>
            </w:r>
            <w:r>
              <w:rPr>
                <w:rFonts w:ascii="Times New Roman" w:hAnsi="Times New Roman" w:cs="Times New Roman" w:eastAsia="Times New Roman" w:hint="default"/>
                <w:sz w:val="18"/>
                <w:szCs w:val="18"/>
              </w:rPr>
              <w:t>2010</w:t>
            </w:r>
          </w:p>
          <w:p>
            <w:pPr>
              <w:pStyle w:val="TableParagraph"/>
              <w:spacing w:line="316" w:lineRule="auto" w:before="7"/>
              <w:ind w:left="21" w:right="82"/>
              <w:jc w:val="both"/>
              <w:rPr>
                <w:rFonts w:ascii="宋体" w:hAnsi="宋体" w:cs="宋体" w:eastAsia="宋体" w:hint="default"/>
                <w:sz w:val="18"/>
                <w:szCs w:val="18"/>
              </w:rPr>
            </w:pPr>
            <w:r>
              <w:rPr>
                <w:rFonts w:ascii="宋体" w:hAnsi="宋体" w:cs="宋体" w:eastAsia="宋体" w:hint="default"/>
                <w:sz w:val="18"/>
                <w:szCs w:val="18"/>
              </w:rPr>
              <w:t>年度东华信通 的净利润为</w:t>
            </w:r>
          </w:p>
        </w:tc>
        <w:tc>
          <w:tcPr>
            <w:tcW w:w="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1186" w:top="1100" w:bottom="1380" w:left="1660" w:right="0"/>
        </w:sectPr>
      </w:pPr>
    </w:p>
    <w:p>
      <w:pPr>
        <w:spacing w:line="240" w:lineRule="auto" w:before="8"/>
        <w:rPr>
          <w:rFonts w:ascii="宋体" w:hAnsi="宋体" w:cs="宋体" w:eastAsia="宋体" w:hint="default"/>
          <w:sz w:val="24"/>
          <w:szCs w:val="24"/>
        </w:rPr>
      </w:pPr>
    </w:p>
    <w:tbl>
      <w:tblPr>
        <w:tblW w:w="0" w:type="auto"/>
        <w:jc w:val="left"/>
        <w:tblInd w:w="106" w:type="dxa"/>
        <w:tblLayout w:type="fixed"/>
        <w:tblCellMar>
          <w:top w:w="0" w:type="dxa"/>
          <w:left w:w="0" w:type="dxa"/>
          <w:bottom w:w="0" w:type="dxa"/>
          <w:right w:w="0" w:type="dxa"/>
        </w:tblCellMar>
        <w:tblLook w:val="01E0"/>
      </w:tblPr>
      <w:tblGrid>
        <w:gridCol w:w="821"/>
        <w:gridCol w:w="732"/>
        <w:gridCol w:w="951"/>
        <w:gridCol w:w="686"/>
        <w:gridCol w:w="686"/>
        <w:gridCol w:w="759"/>
        <w:gridCol w:w="955"/>
        <w:gridCol w:w="595"/>
        <w:gridCol w:w="1196"/>
        <w:gridCol w:w="398"/>
        <w:gridCol w:w="586"/>
      </w:tblGrid>
      <w:tr>
        <w:trPr>
          <w:trHeight w:val="320" w:hRule="exact"/>
        </w:trPr>
        <w:tc>
          <w:tcPr>
            <w:tcW w:w="821" w:type="dxa"/>
            <w:vMerge w:val="restart"/>
            <w:tcBorders>
              <w:top w:val="single" w:sz="4" w:space="0" w:color="000000"/>
              <w:left w:val="single" w:sz="4" w:space="0" w:color="000000"/>
              <w:right w:val="single" w:sz="4" w:space="0" w:color="000000"/>
            </w:tcBorders>
          </w:tcPr>
          <w:p>
            <w:pPr/>
          </w:p>
        </w:tc>
        <w:tc>
          <w:tcPr>
            <w:tcW w:w="732" w:type="dxa"/>
            <w:vMerge w:val="restart"/>
            <w:tcBorders>
              <w:top w:val="single" w:sz="4" w:space="0" w:color="000000"/>
              <w:left w:val="single" w:sz="4" w:space="0" w:color="000000"/>
              <w:right w:val="single" w:sz="4" w:space="0" w:color="000000"/>
            </w:tcBorders>
          </w:tcPr>
          <w:p>
            <w:pPr/>
          </w:p>
        </w:tc>
        <w:tc>
          <w:tcPr>
            <w:tcW w:w="95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759" w:type="dxa"/>
            <w:vMerge w:val="restart"/>
            <w:tcBorders>
              <w:top w:val="single" w:sz="4" w:space="0" w:color="000000"/>
              <w:left w:val="single" w:sz="4" w:space="0" w:color="000000"/>
              <w:right w:val="single" w:sz="4" w:space="0" w:color="000000"/>
            </w:tcBorders>
          </w:tcPr>
          <w:p>
            <w:pPr/>
          </w:p>
        </w:tc>
        <w:tc>
          <w:tcPr>
            <w:tcW w:w="955" w:type="dxa"/>
            <w:vMerge w:val="restart"/>
            <w:tcBorders>
              <w:top w:val="single" w:sz="4" w:space="0" w:color="000000"/>
              <w:left w:val="single" w:sz="4" w:space="0" w:color="000000"/>
              <w:right w:val="single" w:sz="4" w:space="0" w:color="000000"/>
            </w:tcBorders>
          </w:tcPr>
          <w:p>
            <w:pPr/>
          </w:p>
        </w:tc>
        <w:tc>
          <w:tcPr>
            <w:tcW w:w="595" w:type="dxa"/>
            <w:vMerge w:val="restart"/>
            <w:tcBorders>
              <w:top w:val="single" w:sz="4" w:space="0" w:color="000000"/>
              <w:left w:val="single" w:sz="4" w:space="0" w:color="000000"/>
              <w:right w:val="single" w:sz="4" w:space="0" w:color="000000"/>
            </w:tcBorders>
          </w:tcPr>
          <w:p>
            <w:pPr/>
          </w:p>
        </w:tc>
        <w:tc>
          <w:tcPr>
            <w:tcW w:w="11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1,063.20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3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138" w:right="0"/>
              <w:jc w:val="left"/>
              <w:rPr>
                <w:rFonts w:ascii="宋体" w:hAnsi="宋体" w:cs="宋体" w:eastAsia="宋体" w:hint="default"/>
                <w:sz w:val="18"/>
                <w:szCs w:val="18"/>
              </w:rPr>
            </w:pPr>
            <w:r>
              <w:rPr>
                <w:rFonts w:ascii="宋体" w:hAnsi="宋体" w:cs="宋体" w:eastAsia="宋体" w:hint="default"/>
                <w:sz w:val="18"/>
                <w:szCs w:val="18"/>
              </w:rPr>
              <w:t>，</w:t>
            </w:r>
          </w:p>
        </w:tc>
        <w:tc>
          <w:tcPr>
            <w:tcW w:w="586" w:type="dxa"/>
            <w:vMerge w:val="restart"/>
            <w:tcBorders>
              <w:top w:val="single" w:sz="4" w:space="0" w:color="000000"/>
              <w:left w:val="single" w:sz="4" w:space="0" w:color="000000"/>
              <w:right w:val="single" w:sz="4" w:space="0" w:color="000000"/>
            </w:tcBorders>
          </w:tcPr>
          <w:p>
            <w:pPr/>
          </w:p>
        </w:tc>
      </w:tr>
      <w:tr>
        <w:trPr>
          <w:trHeight w:val="307" w:hRule="exact"/>
        </w:trPr>
        <w:tc>
          <w:tcPr>
            <w:tcW w:w="821"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95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759"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595" w:type="dxa"/>
            <w:vMerge/>
            <w:tcBorders>
              <w:left w:val="single" w:sz="4" w:space="0" w:color="000000"/>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1" w:right="0"/>
              <w:jc w:val="left"/>
              <w:rPr>
                <w:rFonts w:ascii="宋体" w:hAnsi="宋体" w:cs="宋体" w:eastAsia="宋体" w:hint="default"/>
                <w:sz w:val="18"/>
                <w:szCs w:val="18"/>
              </w:rPr>
            </w:pPr>
            <w:r>
              <w:rPr>
                <w:rFonts w:ascii="宋体" w:hAnsi="宋体" w:cs="宋体" w:eastAsia="宋体" w:hint="default"/>
                <w:sz w:val="18"/>
                <w:szCs w:val="18"/>
              </w:rPr>
              <w:t>本次收购对应</w:t>
            </w:r>
          </w:p>
        </w:tc>
        <w:tc>
          <w:tcPr>
            <w:tcW w:w="398" w:type="dxa"/>
            <w:tcBorders>
              <w:top w:val="nil" w:sz="6" w:space="0" w:color="auto"/>
              <w:left w:val="single" w:sz="4" w:space="0" w:color="000000"/>
              <w:bottom w:val="nil" w:sz="6" w:space="0" w:color="auto"/>
              <w:right w:val="single" w:sz="4" w:space="0" w:color="000000"/>
            </w:tcBorders>
          </w:tcPr>
          <w:p>
            <w:pPr/>
          </w:p>
        </w:tc>
        <w:tc>
          <w:tcPr>
            <w:tcW w:w="586" w:type="dxa"/>
            <w:vMerge/>
            <w:tcBorders>
              <w:left w:val="single" w:sz="4" w:space="0" w:color="000000"/>
              <w:right w:val="single" w:sz="4" w:space="0" w:color="000000"/>
            </w:tcBorders>
          </w:tcPr>
          <w:p>
            <w:pPr/>
          </w:p>
        </w:tc>
      </w:tr>
      <w:tr>
        <w:trPr>
          <w:trHeight w:val="312" w:hRule="exact"/>
        </w:trPr>
        <w:tc>
          <w:tcPr>
            <w:tcW w:w="821"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95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759"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595" w:type="dxa"/>
            <w:vMerge/>
            <w:tcBorders>
              <w:left w:val="single" w:sz="4" w:space="0" w:color="000000"/>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1" w:right="0"/>
              <w:jc w:val="left"/>
              <w:rPr>
                <w:rFonts w:ascii="宋体" w:hAnsi="宋体" w:cs="宋体" w:eastAsia="宋体" w:hint="default"/>
                <w:sz w:val="18"/>
                <w:szCs w:val="18"/>
              </w:rPr>
            </w:pPr>
            <w:r>
              <w:rPr>
                <w:rFonts w:ascii="宋体" w:hAnsi="宋体" w:cs="宋体" w:eastAsia="宋体" w:hint="default"/>
                <w:sz w:val="18"/>
                <w:szCs w:val="18"/>
              </w:rPr>
              <w:t>于东华信通的</w:t>
            </w:r>
          </w:p>
        </w:tc>
        <w:tc>
          <w:tcPr>
            <w:tcW w:w="398" w:type="dxa"/>
            <w:tcBorders>
              <w:top w:val="nil" w:sz="6" w:space="0" w:color="auto"/>
              <w:left w:val="single" w:sz="4" w:space="0" w:color="000000"/>
              <w:bottom w:val="nil" w:sz="6" w:space="0" w:color="auto"/>
              <w:right w:val="single" w:sz="4" w:space="0" w:color="000000"/>
            </w:tcBorders>
          </w:tcPr>
          <w:p>
            <w:pPr/>
          </w:p>
        </w:tc>
        <w:tc>
          <w:tcPr>
            <w:tcW w:w="586" w:type="dxa"/>
            <w:vMerge/>
            <w:tcBorders>
              <w:left w:val="single" w:sz="4" w:space="0" w:color="000000"/>
              <w:right w:val="single" w:sz="4" w:space="0" w:color="000000"/>
            </w:tcBorders>
          </w:tcPr>
          <w:p>
            <w:pPr/>
          </w:p>
        </w:tc>
      </w:tr>
      <w:tr>
        <w:trPr>
          <w:trHeight w:val="317" w:hRule="exact"/>
        </w:trPr>
        <w:tc>
          <w:tcPr>
            <w:tcW w:w="821"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95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759"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595" w:type="dxa"/>
            <w:vMerge/>
            <w:tcBorders>
              <w:left w:val="single" w:sz="4" w:space="0" w:color="000000"/>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年净利润</w:t>
            </w:r>
          </w:p>
        </w:tc>
        <w:tc>
          <w:tcPr>
            <w:tcW w:w="398" w:type="dxa"/>
            <w:tcBorders>
              <w:top w:val="nil" w:sz="6" w:space="0" w:color="auto"/>
              <w:left w:val="single" w:sz="4" w:space="0" w:color="000000"/>
              <w:bottom w:val="nil" w:sz="6" w:space="0" w:color="auto"/>
              <w:right w:val="single" w:sz="4" w:space="0" w:color="000000"/>
            </w:tcBorders>
          </w:tcPr>
          <w:p>
            <w:pPr/>
          </w:p>
        </w:tc>
        <w:tc>
          <w:tcPr>
            <w:tcW w:w="586" w:type="dxa"/>
            <w:vMerge/>
            <w:tcBorders>
              <w:left w:val="single" w:sz="4" w:space="0" w:color="000000"/>
              <w:right w:val="single" w:sz="4" w:space="0" w:color="000000"/>
            </w:tcBorders>
          </w:tcPr>
          <w:p>
            <w:pPr/>
          </w:p>
        </w:tc>
      </w:tr>
      <w:tr>
        <w:trPr>
          <w:trHeight w:val="307" w:hRule="exact"/>
        </w:trPr>
        <w:tc>
          <w:tcPr>
            <w:tcW w:w="821" w:type="dxa"/>
            <w:vMerge/>
            <w:tcBorders>
              <w:left w:val="single" w:sz="4" w:space="0" w:color="000000"/>
              <w:right w:val="single" w:sz="4" w:space="0" w:color="000000"/>
            </w:tcBorders>
          </w:tcPr>
          <w:p>
            <w:pPr/>
          </w:p>
        </w:tc>
        <w:tc>
          <w:tcPr>
            <w:tcW w:w="732" w:type="dxa"/>
            <w:vMerge/>
            <w:tcBorders>
              <w:left w:val="single" w:sz="4" w:space="0" w:color="000000"/>
              <w:right w:val="single" w:sz="4" w:space="0" w:color="000000"/>
            </w:tcBorders>
          </w:tcPr>
          <w:p>
            <w:pPr/>
          </w:p>
        </w:tc>
        <w:tc>
          <w:tcPr>
            <w:tcW w:w="95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759" w:type="dxa"/>
            <w:vMerge/>
            <w:tcBorders>
              <w:left w:val="single" w:sz="4" w:space="0" w:color="000000"/>
              <w:right w:val="single" w:sz="4" w:space="0" w:color="000000"/>
            </w:tcBorders>
          </w:tcPr>
          <w:p>
            <w:pPr/>
          </w:p>
        </w:tc>
        <w:tc>
          <w:tcPr>
            <w:tcW w:w="955" w:type="dxa"/>
            <w:vMerge/>
            <w:tcBorders>
              <w:left w:val="single" w:sz="4" w:space="0" w:color="000000"/>
              <w:right w:val="single" w:sz="4" w:space="0" w:color="000000"/>
            </w:tcBorders>
          </w:tcPr>
          <w:p>
            <w:pPr/>
          </w:p>
        </w:tc>
        <w:tc>
          <w:tcPr>
            <w:tcW w:w="595" w:type="dxa"/>
            <w:vMerge/>
            <w:tcBorders>
              <w:left w:val="single" w:sz="4" w:space="0" w:color="000000"/>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1" w:right="0"/>
              <w:jc w:val="left"/>
              <w:rPr>
                <w:rFonts w:ascii="宋体" w:hAnsi="宋体" w:cs="宋体" w:eastAsia="宋体" w:hint="default"/>
                <w:sz w:val="18"/>
                <w:szCs w:val="18"/>
              </w:rPr>
            </w:pPr>
            <w:r>
              <w:rPr>
                <w:rFonts w:ascii="宋体" w:hAnsi="宋体" w:cs="宋体" w:eastAsia="宋体" w:hint="default"/>
                <w:sz w:val="18"/>
                <w:szCs w:val="18"/>
              </w:rPr>
              <w:t>的市盈率为</w:t>
            </w:r>
          </w:p>
        </w:tc>
        <w:tc>
          <w:tcPr>
            <w:tcW w:w="398" w:type="dxa"/>
            <w:tcBorders>
              <w:top w:val="nil" w:sz="6" w:space="0" w:color="auto"/>
              <w:left w:val="single" w:sz="4" w:space="0" w:color="000000"/>
              <w:bottom w:val="nil" w:sz="6" w:space="0" w:color="auto"/>
              <w:right w:val="single" w:sz="4" w:space="0" w:color="000000"/>
            </w:tcBorders>
          </w:tcPr>
          <w:p>
            <w:pPr/>
          </w:p>
        </w:tc>
        <w:tc>
          <w:tcPr>
            <w:tcW w:w="586" w:type="dxa"/>
            <w:vMerge/>
            <w:tcBorders>
              <w:left w:val="single" w:sz="4" w:space="0" w:color="000000"/>
              <w:right w:val="single" w:sz="4" w:space="0" w:color="000000"/>
            </w:tcBorders>
          </w:tcPr>
          <w:p>
            <w:pPr/>
          </w:p>
        </w:tc>
      </w:tr>
      <w:tr>
        <w:trPr>
          <w:trHeight w:val="319" w:hRule="exact"/>
        </w:trPr>
        <w:tc>
          <w:tcPr>
            <w:tcW w:w="821" w:type="dxa"/>
            <w:vMerge/>
            <w:tcBorders>
              <w:left w:val="single" w:sz="4" w:space="0" w:color="000000"/>
              <w:bottom w:val="single" w:sz="4" w:space="0" w:color="000000"/>
              <w:right w:val="single" w:sz="4" w:space="0" w:color="000000"/>
            </w:tcBorders>
          </w:tcPr>
          <w:p>
            <w:pPr/>
          </w:p>
        </w:tc>
        <w:tc>
          <w:tcPr>
            <w:tcW w:w="732" w:type="dxa"/>
            <w:vMerge/>
            <w:tcBorders>
              <w:left w:val="single" w:sz="4" w:space="0" w:color="000000"/>
              <w:bottom w:val="single" w:sz="4" w:space="0" w:color="000000"/>
              <w:right w:val="single" w:sz="4" w:space="0" w:color="000000"/>
            </w:tcBorders>
          </w:tcPr>
          <w:p>
            <w:pPr/>
          </w:p>
        </w:tc>
        <w:tc>
          <w:tcPr>
            <w:tcW w:w="95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759" w:type="dxa"/>
            <w:vMerge/>
            <w:tcBorders>
              <w:left w:val="single" w:sz="4" w:space="0" w:color="000000"/>
              <w:bottom w:val="single" w:sz="4" w:space="0" w:color="000000"/>
              <w:right w:val="single" w:sz="4" w:space="0" w:color="000000"/>
            </w:tcBorders>
          </w:tcPr>
          <w:p>
            <w:pPr/>
          </w:p>
        </w:tc>
        <w:tc>
          <w:tcPr>
            <w:tcW w:w="955" w:type="dxa"/>
            <w:vMerge/>
            <w:tcBorders>
              <w:left w:val="single" w:sz="4" w:space="0" w:color="000000"/>
              <w:bottom w:val="single" w:sz="4" w:space="0" w:color="000000"/>
              <w:right w:val="single" w:sz="4" w:space="0" w:color="000000"/>
            </w:tcBorders>
          </w:tcPr>
          <w:p>
            <w:pPr/>
          </w:p>
        </w:tc>
        <w:tc>
          <w:tcPr>
            <w:tcW w:w="595" w:type="dxa"/>
            <w:vMerge/>
            <w:tcBorders>
              <w:left w:val="single" w:sz="4" w:space="0" w:color="000000"/>
              <w:bottom w:val="single" w:sz="4" w:space="0" w:color="000000"/>
              <w:right w:val="single" w:sz="4" w:space="0" w:color="000000"/>
            </w:tcBorders>
          </w:tcPr>
          <w:p>
            <w:pPr/>
          </w:p>
        </w:tc>
        <w:tc>
          <w:tcPr>
            <w:tcW w:w="11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倍。</w:t>
            </w:r>
          </w:p>
        </w:tc>
        <w:tc>
          <w:tcPr>
            <w:tcW w:w="398" w:type="dxa"/>
            <w:tcBorders>
              <w:top w:val="nil" w:sz="6" w:space="0" w:color="auto"/>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24"/>
          <w:szCs w:val="24"/>
        </w:rPr>
      </w:pPr>
    </w:p>
    <w:p>
      <w:pPr>
        <w:spacing w:line="338" w:lineRule="auto" w:before="26"/>
        <w:ind w:left="620" w:right="1926" w:hanging="48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、收购资产所涉及事项对公司业务连续性、管理层稳定性的影响和说明</w:t>
      </w:r>
      <w:r>
        <w:rPr>
          <w:rFonts w:ascii="宋体" w:hAnsi="宋体" w:cs="宋体" w:eastAsia="宋体" w:hint="default"/>
          <w:b/>
          <w:bCs/>
          <w:w w:val="99"/>
          <w:sz w:val="24"/>
          <w:szCs w:val="24"/>
        </w:rPr>
        <w:t> </w:t>
      </w:r>
      <w:r>
        <w:rPr>
          <w:rFonts w:ascii="宋体" w:hAnsi="宋体" w:cs="宋体" w:eastAsia="宋体" w:hint="default"/>
          <w:sz w:val="24"/>
          <w:szCs w:val="24"/>
        </w:rPr>
        <w:t>关于收购北京东华信通信息技术有限公司事项，公司已与交易对方签订了</w:t>
      </w:r>
    </w:p>
    <w:p>
      <w:pPr>
        <w:pStyle w:val="BodyText"/>
        <w:spacing w:line="357" w:lineRule="auto" w:before="55"/>
        <w:ind w:right="1662"/>
        <w:jc w:val="left"/>
      </w:pPr>
      <w:r>
        <w:rPr>
          <w:spacing w:val="-4"/>
        </w:rPr>
        <w:t>《股权转让协议》，目前交易双方正在按照股权转让协议约定履行各自的责任和</w:t>
      </w:r>
      <w:r>
        <w:rPr>
          <w:spacing w:val="-100"/>
        </w:rPr>
        <w:t> </w:t>
      </w:r>
      <w:r>
        <w:rPr>
          <w:spacing w:val="-100"/>
        </w:rPr>
      </w:r>
      <w:r>
        <w:rPr>
          <w:spacing w:val="-6"/>
        </w:rPr>
        <w:t>义务，尚未完成工商登记变更，预计</w:t>
      </w:r>
      <w:r>
        <w:rPr>
          <w:spacing w:val="-60"/>
        </w:rPr>
        <w:t> </w:t>
      </w:r>
      <w:r>
        <w:rPr>
          <w:rFonts w:ascii="Times New Roman" w:hAnsi="Times New Roman" w:cs="Times New Roman" w:eastAsia="Times New Roman" w:hint="default"/>
        </w:rPr>
        <w:t>2012 </w:t>
      </w:r>
      <w:r>
        <w:rPr/>
        <w:t>年第一季度内办理完成收购具体事宜。</w:t>
      </w:r>
    </w:p>
    <w:p>
      <w:pPr>
        <w:pStyle w:val="BodyText"/>
        <w:spacing w:line="357" w:lineRule="auto" w:before="5"/>
        <w:ind w:right="1786" w:firstLine="479"/>
        <w:jc w:val="left"/>
        <w:rPr>
          <w:rFonts w:ascii="宋体" w:hAnsi="宋体" w:cs="宋体" w:eastAsia="宋体" w:hint="default"/>
        </w:rPr>
      </w:pPr>
      <w:r>
        <w:rPr>
          <w:spacing w:val="-3"/>
        </w:rPr>
        <w:t>公司完成上述收购事项后，将从整体发展角度合理安排未来研发计划、优化</w:t>
      </w:r>
      <w:r>
        <w:rPr/>
        <w:t> </w:t>
      </w:r>
      <w:r>
        <w:rPr>
          <w:spacing w:val="-3"/>
        </w:rPr>
        <w:t>研发队伍，实现公司和东华信通技术、人才的互补，有利于提升公司整体研发实</w:t>
      </w:r>
      <w:r>
        <w:rPr>
          <w:spacing w:val="-111"/>
        </w:rPr>
        <w:t> </w:t>
      </w:r>
      <w:r>
        <w:rPr>
          <w:spacing w:val="-111"/>
        </w:rPr>
      </w:r>
      <w:r>
        <w:rPr>
          <w:spacing w:val="-3"/>
        </w:rPr>
        <w:t>力和技术水平，提高产品研发效率，丰富产品范围，从而达到提升公司创新能力</w:t>
      </w:r>
      <w:r>
        <w:rPr>
          <w:spacing w:val="-111"/>
        </w:rPr>
        <w:t> </w:t>
      </w:r>
      <w:r>
        <w:rPr>
          <w:spacing w:val="-111"/>
        </w:rPr>
      </w:r>
      <w:r>
        <w:rPr>
          <w:spacing w:val="-3"/>
        </w:rPr>
        <w:t>和技术水平，加快公司发展速度。同时，公司将对东华信通实行统一管理，为其</w:t>
      </w:r>
      <w:r>
        <w:rPr>
          <w:spacing w:val="-111"/>
        </w:rPr>
        <w:t> </w:t>
      </w:r>
      <w:r>
        <w:rPr>
          <w:spacing w:val="-111"/>
        </w:rPr>
      </w:r>
      <w:r>
        <w:rPr>
          <w:spacing w:val="-3"/>
        </w:rPr>
        <w:t>发展提供技术支持、人才和管理保障，东华信通的原股东承诺继续留任为公司服</w:t>
      </w:r>
      <w:r>
        <w:rPr>
          <w:spacing w:val="-111"/>
        </w:rPr>
        <w:t> </w:t>
      </w:r>
      <w:r>
        <w:rPr>
          <w:spacing w:val="-111"/>
        </w:rPr>
      </w:r>
      <w:r>
        <w:rPr/>
        <w:t>务，不会对公司管理层稳定性产生不利影响。 </w:t>
      </w:r>
      <w:r>
        <w:rPr>
          <w:rFonts w:ascii="宋体" w:hAnsi="宋体" w:cs="宋体" w:eastAsia="宋体" w:hint="default"/>
          <w:b/>
          <w:bCs/>
        </w:rPr>
        <w:t>四、报告期内，公司无出售资产和重大资产重组事项。</w:t>
      </w:r>
      <w:r>
        <w:rPr>
          <w:rFonts w:ascii="宋体" w:hAnsi="宋体" w:cs="宋体" w:eastAsia="宋体" w:hint="default"/>
        </w:rPr>
      </w:r>
    </w:p>
    <w:p>
      <w:pPr>
        <w:pStyle w:val="Heading2"/>
        <w:spacing w:line="240" w:lineRule="auto" w:before="36"/>
        <w:ind w:right="1662"/>
        <w:jc w:val="left"/>
        <w:rPr>
          <w:b w:val="0"/>
          <w:bCs w:val="0"/>
        </w:rPr>
      </w:pPr>
      <w:r>
        <w:rPr/>
        <w:t>五、报告期内，公司未实施股权激励事项。</w:t>
      </w:r>
      <w:r>
        <w:rPr>
          <w:b w:val="0"/>
          <w:bCs w:val="0"/>
        </w:rPr>
      </w:r>
    </w:p>
    <w:p>
      <w:pPr>
        <w:pStyle w:val="Heading2"/>
        <w:spacing w:line="357" w:lineRule="auto" w:before="154"/>
        <w:ind w:right="1792"/>
        <w:jc w:val="left"/>
        <w:rPr>
          <w:b w:val="0"/>
          <w:bCs w:val="0"/>
        </w:rPr>
      </w:pPr>
      <w:r>
        <w:rPr>
          <w:spacing w:val="3"/>
        </w:rPr>
        <w:t>六、报告期内，公司、子公司、公司董事会、监事会、董事、监事及高级管理</w:t>
      </w:r>
      <w:r>
        <w:rPr>
          <w:w w:val="99"/>
        </w:rPr>
        <w:t> </w:t>
      </w:r>
      <w:r>
        <w:rPr/>
        <w:t>人员未发生受到监管部门重大处罚的事项。</w:t>
      </w:r>
      <w:r>
        <w:rPr>
          <w:b w:val="0"/>
          <w:bCs w:val="0"/>
        </w:rPr>
      </w:r>
    </w:p>
    <w:p>
      <w:pPr>
        <w:pStyle w:val="Heading2"/>
        <w:spacing w:line="357" w:lineRule="auto" w:before="36"/>
        <w:ind w:right="1792"/>
        <w:jc w:val="left"/>
        <w:rPr>
          <w:b w:val="0"/>
          <w:bCs w:val="0"/>
        </w:rPr>
      </w:pPr>
      <w:r>
        <w:rPr>
          <w:spacing w:val="3"/>
        </w:rPr>
        <w:t>七、报告期内，公司未持有其他上市公司、非上市金融企业和拟上市公司股权</w:t>
      </w:r>
      <w:r>
        <w:rPr>
          <w:w w:val="99"/>
        </w:rPr>
        <w:t> </w:t>
      </w:r>
      <w:r>
        <w:rPr/>
        <w:t>的情况。</w:t>
      </w:r>
      <w:r>
        <w:rPr>
          <w:b w:val="0"/>
          <w:bCs w:val="0"/>
        </w:rPr>
      </w:r>
    </w:p>
    <w:p>
      <w:pPr>
        <w:pStyle w:val="Heading2"/>
        <w:spacing w:line="357" w:lineRule="auto" w:before="36"/>
        <w:ind w:right="4544"/>
        <w:jc w:val="left"/>
        <w:rPr>
          <w:b w:val="0"/>
          <w:bCs w:val="0"/>
        </w:rPr>
      </w:pPr>
      <w:r>
        <w:rPr/>
        <w:t>八、报告期内，公司无证券投资情况。</w:t>
      </w:r>
      <w:r>
        <w:rPr>
          <w:w w:val="99"/>
        </w:rPr>
        <w:t> </w:t>
      </w:r>
      <w:r>
        <w:rPr/>
        <w:t>九、报告期内，公司不存在对外担保事项。</w:t>
      </w:r>
      <w:r>
        <w:rPr>
          <w:w w:val="99"/>
        </w:rPr>
        <w:t> </w:t>
      </w:r>
      <w:r>
        <w:rPr/>
        <w:t>十、报告期内，公司未委托他人进行现金资产管理。</w:t>
      </w:r>
      <w:r>
        <w:rPr>
          <w:w w:val="99"/>
        </w:rPr>
        <w:t> </w:t>
      </w:r>
      <w:r>
        <w:rPr/>
        <w:t>十一、报告期内，公司不存在关联方资金占用情况。</w:t>
      </w:r>
      <w:r>
        <w:rPr>
          <w:w w:val="99"/>
        </w:rPr>
        <w:t> </w:t>
      </w:r>
      <w:r>
        <w:rPr/>
        <w:t>十二、报告期内，公司未发生重大关联交易事项。</w:t>
      </w:r>
      <w:r>
        <w:rPr>
          <w:b w:val="0"/>
          <w:bCs w:val="0"/>
        </w:rPr>
      </w:r>
    </w:p>
    <w:p>
      <w:pPr>
        <w:pStyle w:val="Heading2"/>
        <w:spacing w:line="240" w:lineRule="auto" w:before="36"/>
        <w:ind w:right="1662"/>
        <w:jc w:val="left"/>
        <w:rPr>
          <w:b w:val="0"/>
          <w:bCs w:val="0"/>
        </w:rPr>
      </w:pPr>
      <w:r>
        <w:rPr/>
        <w:t>十三、报告期内，无重大合同及其履行情况。</w:t>
      </w:r>
      <w:r>
        <w:rPr>
          <w:b w:val="0"/>
          <w:bCs w:val="0"/>
        </w:rPr>
      </w:r>
    </w:p>
    <w:p>
      <w:pPr>
        <w:pStyle w:val="Heading2"/>
        <w:spacing w:line="357" w:lineRule="auto" w:before="154"/>
        <w:ind w:right="1785"/>
        <w:jc w:val="left"/>
        <w:rPr>
          <w:b w:val="0"/>
          <w:bCs w:val="0"/>
        </w:rPr>
      </w:pPr>
      <w:r>
        <w:rPr/>
        <w:t>十四、报告期内，公司或持有公司股份</w:t>
      </w:r>
      <w:r>
        <w:rPr>
          <w:spacing w:val="-13"/>
        </w:rPr>
        <w:t> </w:t>
      </w:r>
      <w:r>
        <w:rPr>
          <w:rFonts w:ascii="宋体" w:hAnsi="宋体" w:cs="宋体" w:eastAsia="宋体" w:hint="default"/>
        </w:rPr>
        <w:t>5%</w:t>
      </w:r>
      <w:r>
        <w:rPr/>
        <w:t>以上的股东持续到报告期内的承诺事</w:t>
      </w:r>
      <w:r>
        <w:rPr>
          <w:w w:val="99"/>
        </w:rPr>
        <w:t> </w:t>
      </w:r>
      <w:r>
        <w:rPr/>
        <w:t>项如下：</w:t>
      </w:r>
      <w:r>
        <w:rPr>
          <w:b w:val="0"/>
          <w:bCs w:val="0"/>
        </w:rPr>
      </w:r>
    </w:p>
    <w:p>
      <w:pPr>
        <w:spacing w:after="0" w:line="357" w:lineRule="auto"/>
        <w:jc w:val="left"/>
        <w:sectPr>
          <w:pgSz w:w="11910" w:h="16840"/>
          <w:pgMar w:header="877" w:footer="1186" w:top="1100" w:bottom="1380" w:left="1660" w:right="0"/>
        </w:sectPr>
      </w:pPr>
    </w:p>
    <w:p>
      <w:pPr>
        <w:spacing w:line="240" w:lineRule="auto" w:before="7"/>
        <w:rPr>
          <w:rFonts w:ascii="宋体" w:hAnsi="宋体" w:cs="宋体" w:eastAsia="宋体" w:hint="default"/>
          <w:b/>
          <w:bCs/>
          <w:sz w:val="19"/>
          <w:szCs w:val="19"/>
        </w:rPr>
      </w:pPr>
    </w:p>
    <w:p>
      <w:pPr>
        <w:pStyle w:val="Heading2"/>
        <w:spacing w:line="240" w:lineRule="auto"/>
        <w:ind w:right="1662"/>
        <w:jc w:val="left"/>
        <w:rPr>
          <w:b w:val="0"/>
          <w:bCs w:val="0"/>
        </w:rPr>
      </w:pPr>
      <w:r>
        <w:rPr/>
        <w:t>（一）避免同业竞争承诺</w:t>
      </w:r>
      <w:r>
        <w:rPr>
          <w:b w:val="0"/>
          <w:bCs w:val="0"/>
        </w:rPr>
      </w:r>
    </w:p>
    <w:p>
      <w:pPr>
        <w:spacing w:line="240" w:lineRule="auto" w:before="9"/>
        <w:rPr>
          <w:rFonts w:ascii="宋体" w:hAnsi="宋体" w:cs="宋体" w:eastAsia="宋体" w:hint="default"/>
          <w:b/>
          <w:bCs/>
          <w:sz w:val="23"/>
          <w:szCs w:val="23"/>
        </w:rPr>
      </w:pPr>
    </w:p>
    <w:p>
      <w:pPr>
        <w:pStyle w:val="BodyText"/>
        <w:spacing w:line="355" w:lineRule="auto"/>
        <w:ind w:right="1801" w:firstLine="479"/>
        <w:jc w:val="both"/>
      </w:pPr>
      <w:r>
        <w:rPr>
          <w:spacing w:val="-3"/>
        </w:rPr>
        <w:t>为避免未来发生同业竞争，更好地维护中小股东的利益，公司控股股东和共</w:t>
      </w:r>
      <w:r>
        <w:rPr/>
        <w:t> </w:t>
      </w:r>
      <w:r>
        <w:rPr>
          <w:spacing w:val="-4"/>
        </w:rPr>
        <w:t>同实际控制人管连平和霍卫平先生分别出具了《避免同业竞争承诺函》。</w:t>
      </w:r>
    </w:p>
    <w:p>
      <w:pPr>
        <w:pStyle w:val="BodyText"/>
        <w:spacing w:line="240" w:lineRule="auto" w:before="194"/>
        <w:ind w:left="620" w:right="1662"/>
        <w:jc w:val="left"/>
      </w:pPr>
      <w:r>
        <w:rPr/>
        <w:t>管连平、霍卫平先生主要承诺如下：</w:t>
      </w:r>
    </w:p>
    <w:p>
      <w:pPr>
        <w:spacing w:line="240" w:lineRule="auto" w:before="7"/>
        <w:rPr>
          <w:rFonts w:ascii="宋体" w:hAnsi="宋体" w:cs="宋体" w:eastAsia="宋体" w:hint="default"/>
          <w:sz w:val="23"/>
          <w:szCs w:val="23"/>
        </w:rPr>
      </w:pPr>
    </w:p>
    <w:p>
      <w:pPr>
        <w:pStyle w:val="BodyText"/>
        <w:spacing w:line="357" w:lineRule="auto"/>
        <w:ind w:right="1795" w:firstLine="479"/>
        <w:jc w:val="both"/>
      </w:pPr>
      <w:r>
        <w:rPr>
          <w:spacing w:val="-13"/>
        </w:rPr>
        <w:t>“（</w:t>
      </w:r>
      <w:r>
        <w:rPr>
          <w:rFonts w:ascii="宋体" w:hAnsi="宋体" w:cs="宋体" w:eastAsia="宋体" w:hint="default"/>
          <w:spacing w:val="-13"/>
        </w:rPr>
        <w:t>1</w:t>
      </w:r>
      <w:r>
        <w:rPr>
          <w:spacing w:val="-13"/>
        </w:rPr>
        <w:t>）本人、本人控股和参股的公司以及本人实际控制的公司</w:t>
      </w:r>
      <w:r>
        <w:rPr>
          <w:rFonts w:ascii="宋体" w:hAnsi="宋体" w:cs="宋体" w:eastAsia="宋体" w:hint="default"/>
          <w:spacing w:val="-13"/>
        </w:rPr>
        <w:t>(</w:t>
      </w:r>
      <w:r>
        <w:rPr>
          <w:spacing w:val="-13"/>
        </w:rPr>
        <w:t>“附属公司”</w:t>
      </w:r>
      <w:r>
        <w:rPr>
          <w:rFonts w:ascii="宋体" w:hAnsi="宋体" w:cs="宋体" w:eastAsia="宋体" w:hint="default"/>
          <w:spacing w:val="-13"/>
        </w:rPr>
        <w:t>)</w:t>
      </w:r>
      <w:r>
        <w:rPr>
          <w:rFonts w:ascii="宋体" w:hAnsi="宋体" w:cs="宋体" w:eastAsia="宋体" w:hint="default"/>
        </w:rPr>
        <w:t> </w:t>
      </w:r>
      <w:r>
        <w:rPr>
          <w:spacing w:val="3"/>
        </w:rPr>
        <w:t>目前并没有直接或间接地从事任何与股份公司以及股份公司的控股子公司实际</w:t>
      </w:r>
      <w:r>
        <w:rPr>
          <w:spacing w:val="-99"/>
        </w:rPr>
        <w:t> </w:t>
      </w:r>
      <w:r>
        <w:rPr>
          <w:spacing w:val="-99"/>
        </w:rPr>
      </w:r>
      <w:r>
        <w:rPr/>
        <w:t>从事的业务存在竞争的任何业务活动。</w:t>
      </w:r>
    </w:p>
    <w:p>
      <w:pPr>
        <w:pStyle w:val="BodyText"/>
        <w:spacing w:line="357" w:lineRule="auto" w:before="193"/>
        <w:ind w:right="1796" w:firstLine="479"/>
        <w:jc w:val="both"/>
      </w:pPr>
      <w:r>
        <w:rPr>
          <w:spacing w:val="-3"/>
        </w:rPr>
        <w:t>（</w:t>
      </w:r>
      <w:r>
        <w:rPr>
          <w:rFonts w:ascii="宋体" w:hAnsi="宋体" w:cs="宋体" w:eastAsia="宋体" w:hint="default"/>
          <w:spacing w:val="-3"/>
        </w:rPr>
        <w:t>2</w:t>
      </w:r>
      <w:r>
        <w:rPr>
          <w:spacing w:val="-3"/>
        </w:rPr>
        <w:t>）本人及附属公司在今后的任何时间不会直接或间接地以任何方式</w:t>
      </w:r>
      <w:r>
        <w:rPr>
          <w:rFonts w:ascii="宋体" w:hAnsi="宋体" w:cs="宋体" w:eastAsia="宋体" w:hint="default"/>
          <w:spacing w:val="-3"/>
        </w:rPr>
        <w:t>(</w:t>
      </w:r>
      <w:r>
        <w:rPr>
          <w:spacing w:val="-3"/>
        </w:rPr>
        <w:t>包括</w:t>
      </w:r>
      <w:r>
        <w:rPr/>
        <w:t> 但不限于自营、合资或联营</w:t>
      </w:r>
      <w:r>
        <w:rPr>
          <w:rFonts w:ascii="宋体" w:hAnsi="宋体" w:cs="宋体" w:eastAsia="宋体" w:hint="default"/>
        </w:rPr>
        <w:t>)</w:t>
      </w:r>
      <w:r>
        <w:rPr/>
        <w:t>参与或进行与股份公司以及股份公司的控股子公司</w:t>
      </w:r>
      <w:r>
        <w:rPr>
          <w:spacing w:val="-102"/>
        </w:rPr>
        <w:t> </w:t>
      </w:r>
      <w:r>
        <w:rPr>
          <w:spacing w:val="-102"/>
        </w:rPr>
      </w:r>
      <w:r>
        <w:rPr>
          <w:spacing w:val="-3"/>
        </w:rPr>
        <w:t>实际从事的业务存在直接或间接竞争的任何业务活动。凡本人及附属公司有任何</w:t>
      </w:r>
      <w:r>
        <w:rPr>
          <w:spacing w:val="-109"/>
        </w:rPr>
        <w:t> </w:t>
      </w:r>
      <w:r>
        <w:rPr>
          <w:spacing w:val="-109"/>
        </w:rPr>
      </w:r>
      <w:r>
        <w:rPr>
          <w:spacing w:val="-3"/>
        </w:rPr>
        <w:t>商业机会可从事、参与或入股任何可能会与股份公司以及股份公司的控股子公司</w:t>
      </w:r>
      <w:r>
        <w:rPr>
          <w:spacing w:val="-109"/>
        </w:rPr>
        <w:t> </w:t>
      </w:r>
      <w:r>
        <w:rPr>
          <w:spacing w:val="-109"/>
        </w:rPr>
      </w:r>
      <w:r>
        <w:rPr>
          <w:spacing w:val="-3"/>
        </w:rPr>
        <w:t>生产经营构成竞争的业务，本人及附属公司会将上述商业机会让予股份公司或者</w:t>
      </w:r>
      <w:r>
        <w:rPr>
          <w:spacing w:val="-109"/>
        </w:rPr>
        <w:t> </w:t>
      </w:r>
      <w:r>
        <w:rPr>
          <w:spacing w:val="-109"/>
        </w:rPr>
      </w:r>
      <w:r>
        <w:rPr/>
        <w:t>股份公司的控股子公司。</w:t>
      </w:r>
    </w:p>
    <w:p>
      <w:pPr>
        <w:pStyle w:val="BodyText"/>
        <w:spacing w:line="357" w:lineRule="auto" w:before="192"/>
        <w:ind w:right="1797" w:firstLine="479"/>
        <w:jc w:val="both"/>
      </w:pPr>
      <w:r>
        <w:rPr/>
        <w:t>（</w:t>
      </w:r>
      <w:r>
        <w:rPr>
          <w:rFonts w:ascii="宋体" w:hAnsi="宋体" w:cs="宋体" w:eastAsia="宋体" w:hint="default"/>
        </w:rPr>
        <w:t>3</w:t>
      </w:r>
      <w:r>
        <w:rPr/>
        <w:t>）本人将充分尊重股份公司的独立法人地位，严格遵守股份公司的公司 </w:t>
      </w:r>
      <w:r>
        <w:rPr>
          <w:spacing w:val="-3"/>
        </w:rPr>
        <w:t>章程，保证股份公司独立经营、自主决策。本人将严格按照公司法以及股份公司</w:t>
      </w:r>
      <w:r>
        <w:rPr>
          <w:spacing w:val="-111"/>
        </w:rPr>
        <w:t> </w:t>
      </w:r>
      <w:r>
        <w:rPr>
          <w:spacing w:val="-111"/>
        </w:rPr>
      </w:r>
      <w:r>
        <w:rPr>
          <w:spacing w:val="-3"/>
        </w:rPr>
        <w:t>的公司章程规定，促使经本人提名的股份公司董事依法履行其应尽的诚信和勤勉</w:t>
      </w:r>
      <w:r>
        <w:rPr>
          <w:spacing w:val="-109"/>
        </w:rPr>
        <w:t> </w:t>
      </w:r>
      <w:r>
        <w:rPr>
          <w:spacing w:val="-109"/>
        </w:rPr>
      </w:r>
      <w:r>
        <w:rPr/>
        <w:t>责任。</w:t>
      </w:r>
    </w:p>
    <w:p>
      <w:pPr>
        <w:pStyle w:val="BodyText"/>
        <w:spacing w:line="357" w:lineRule="auto" w:before="190"/>
        <w:ind w:right="1686" w:firstLine="479"/>
        <w:jc w:val="left"/>
      </w:pPr>
      <w:r>
        <w:rPr/>
        <w:t>（</w:t>
      </w:r>
      <w:r>
        <w:rPr>
          <w:rFonts w:ascii="宋体" w:hAnsi="宋体" w:cs="宋体" w:eastAsia="宋体" w:hint="default"/>
        </w:rPr>
        <w:t>4</w:t>
      </w:r>
      <w:r>
        <w:rPr/>
        <w:t>）本人将善意履行作为股份公司的股东和实际控制人的义务，不利用该 </w:t>
      </w:r>
      <w:r>
        <w:rPr>
          <w:spacing w:val="-3"/>
        </w:rPr>
        <w:t>股东地位，就股份公司与本人或附属公司相关的任何关联交易采取任何不利于股</w:t>
      </w:r>
      <w:r>
        <w:rPr>
          <w:spacing w:val="-109"/>
        </w:rPr>
        <w:t> </w:t>
      </w:r>
      <w:r>
        <w:rPr>
          <w:spacing w:val="-109"/>
        </w:rPr>
      </w:r>
      <w:r>
        <w:rPr>
          <w:spacing w:val="-3"/>
        </w:rPr>
        <w:t>份公司的行动，或故意促使股份公司的股东大会或董事会作出侵犯股份公司其他</w:t>
      </w:r>
      <w:r>
        <w:rPr>
          <w:spacing w:val="-109"/>
        </w:rPr>
        <w:t> </w:t>
      </w:r>
      <w:r>
        <w:rPr>
          <w:spacing w:val="-109"/>
        </w:rPr>
      </w:r>
      <w:r>
        <w:rPr/>
        <w:t>股东合法权益的决议。如果股份公司必须与本人或附属公司发生任何关联交易， </w:t>
      </w:r>
      <w:r>
        <w:rPr>
          <w:spacing w:val="-3"/>
        </w:rPr>
        <w:t>则本人承诺将促使上述交易按照公平合理的和正常商业交易条件进行。本人及附</w:t>
      </w:r>
    </w:p>
    <w:p>
      <w:pPr>
        <w:pStyle w:val="BodyText"/>
        <w:spacing w:line="355" w:lineRule="auto" w:before="37"/>
        <w:ind w:right="1662"/>
        <w:jc w:val="left"/>
      </w:pPr>
      <w:r>
        <w:rPr>
          <w:spacing w:val="3"/>
        </w:rPr>
        <w:t>属公司将不会要求或接受股份公司给予比任何一项市场公平交易中第三者更优</w:t>
      </w:r>
      <w:r>
        <w:rPr>
          <w:spacing w:val="-99"/>
        </w:rPr>
        <w:t> </w:t>
      </w:r>
      <w:r>
        <w:rPr>
          <w:spacing w:val="-99"/>
        </w:rPr>
      </w:r>
      <w:r>
        <w:rPr/>
        <w:t>惠的条件。</w:t>
      </w:r>
    </w:p>
    <w:p>
      <w:pPr>
        <w:pStyle w:val="BodyText"/>
        <w:spacing w:line="357" w:lineRule="auto" w:before="194"/>
        <w:ind w:right="1795" w:firstLine="479"/>
        <w:jc w:val="both"/>
      </w:pPr>
      <w:r>
        <w:rPr/>
        <w:t>（</w:t>
      </w:r>
      <w:r>
        <w:rPr>
          <w:rFonts w:ascii="宋体" w:hAnsi="宋体" w:cs="宋体" w:eastAsia="宋体" w:hint="default"/>
        </w:rPr>
        <w:t>5</w:t>
      </w:r>
      <w:r>
        <w:rPr/>
        <w:t>）本人及附属公司将严格和善意地履行与股份公司签订的各种关联交易 </w:t>
      </w:r>
      <w:r>
        <w:rPr>
          <w:spacing w:val="3"/>
        </w:rPr>
        <w:t>协议。本人承诺将不会向股份公司谋求任何超出上述协议规定以外的利益或收</w:t>
      </w:r>
      <w:r>
        <w:rPr>
          <w:spacing w:val="-99"/>
        </w:rPr>
        <w:t> </w:t>
      </w:r>
      <w:r>
        <w:rPr>
          <w:spacing w:val="-99"/>
        </w:rPr>
      </w:r>
      <w:r>
        <w:rPr/>
        <w:t>益。</w:t>
      </w:r>
    </w:p>
    <w:p>
      <w:pPr>
        <w:spacing w:after="0" w:line="357" w:lineRule="auto"/>
        <w:jc w:val="both"/>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240" w:lineRule="auto" w:before="26"/>
        <w:ind w:left="620" w:right="1662"/>
        <w:jc w:val="left"/>
      </w:pPr>
      <w:r>
        <w:rPr/>
        <w:t>（</w:t>
      </w:r>
      <w:r>
        <w:rPr>
          <w:rFonts w:ascii="宋体" w:hAnsi="宋体" w:cs="宋体" w:eastAsia="宋体" w:hint="default"/>
        </w:rPr>
        <w:t>6</w:t>
      </w:r>
      <w:r>
        <w:rPr/>
        <w:t>）如果本人违反上述声明、保证与承诺，本人同意给予股份公司赔偿。</w:t>
      </w:r>
    </w:p>
    <w:p>
      <w:pPr>
        <w:spacing w:line="240" w:lineRule="auto" w:before="9"/>
        <w:rPr>
          <w:rFonts w:ascii="宋体" w:hAnsi="宋体" w:cs="宋体" w:eastAsia="宋体" w:hint="default"/>
          <w:sz w:val="23"/>
          <w:szCs w:val="23"/>
        </w:rPr>
      </w:pPr>
    </w:p>
    <w:p>
      <w:pPr>
        <w:pStyle w:val="BodyText"/>
        <w:spacing w:line="355" w:lineRule="auto"/>
        <w:ind w:right="1796" w:firstLine="479"/>
        <w:jc w:val="both"/>
      </w:pPr>
      <w:r>
        <w:rPr/>
        <w:t>（</w:t>
      </w:r>
      <w:r>
        <w:rPr>
          <w:rFonts w:ascii="宋体" w:hAnsi="宋体" w:cs="宋体" w:eastAsia="宋体" w:hint="default"/>
        </w:rPr>
        <w:t>7</w:t>
      </w:r>
      <w:r>
        <w:rPr/>
        <w:t>）本声明、承诺与保证将持续有效，直至本人不再为持有股份公司的</w:t>
      </w:r>
      <w:r>
        <w:rPr>
          <w:spacing w:val="-90"/>
        </w:rPr>
        <w:t> </w:t>
      </w:r>
      <w:r>
        <w:rPr>
          <w:rFonts w:ascii="宋体" w:hAnsi="宋体" w:cs="宋体" w:eastAsia="宋体" w:hint="default"/>
        </w:rPr>
        <w:t>5% </w:t>
      </w:r>
      <w:r>
        <w:rPr/>
        <w:t>以上股份的股东或股份公司的实际控制人的地位为止。</w:t>
      </w:r>
    </w:p>
    <w:p>
      <w:pPr>
        <w:pStyle w:val="BodyText"/>
        <w:spacing w:line="355" w:lineRule="auto" w:before="194"/>
        <w:ind w:right="1804" w:firstLine="479"/>
        <w:jc w:val="both"/>
      </w:pPr>
      <w:r>
        <w:rPr/>
        <w:t>（</w:t>
      </w:r>
      <w:r>
        <w:rPr>
          <w:rFonts w:ascii="宋体" w:hAnsi="宋体" w:cs="宋体" w:eastAsia="宋体" w:hint="default"/>
        </w:rPr>
        <w:t>8</w:t>
      </w:r>
      <w:r>
        <w:rPr/>
        <w:t>）本声明、承诺与保证可被视为对股份公司及其他股东共同和分别作出 的声明、承诺和保证。</w:t>
      </w:r>
    </w:p>
    <w:p>
      <w:pPr>
        <w:pStyle w:val="BodyText"/>
        <w:spacing w:line="357" w:lineRule="auto" w:before="194"/>
        <w:ind w:right="1796" w:firstLine="479"/>
        <w:jc w:val="both"/>
      </w:pPr>
      <w:r>
        <w:rPr/>
        <w:t>（</w:t>
      </w:r>
      <w:r>
        <w:rPr>
          <w:rFonts w:ascii="宋体" w:hAnsi="宋体" w:cs="宋体" w:eastAsia="宋体" w:hint="default"/>
        </w:rPr>
        <w:t>9</w:t>
      </w:r>
      <w:r>
        <w:rPr/>
        <w:t>）截至本承诺函出具之日，除投资东方国信并通过仁邦翰威和仁邦时代 </w:t>
      </w:r>
      <w:r>
        <w:rPr>
          <w:spacing w:val="-3"/>
        </w:rPr>
        <w:t>持有东方国信股份之外，本人不存在其他直接或间接对外投资行为。但是本人在</w:t>
      </w:r>
      <w:r>
        <w:rPr>
          <w:spacing w:val="-112"/>
        </w:rPr>
        <w:t> </w:t>
      </w:r>
      <w:r>
        <w:rPr>
          <w:spacing w:val="-112"/>
        </w:rPr>
      </w:r>
      <w:r>
        <w:rPr>
          <w:spacing w:val="-3"/>
        </w:rPr>
        <w:t>此确认，上述承诺将适用于本人在未来控制</w:t>
      </w:r>
      <w:r>
        <w:rPr>
          <w:rFonts w:ascii="宋体" w:hAnsi="宋体" w:cs="宋体" w:eastAsia="宋体" w:hint="default"/>
          <w:spacing w:val="-3"/>
        </w:rPr>
        <w:t>(</w:t>
      </w:r>
      <w:r>
        <w:rPr>
          <w:spacing w:val="-3"/>
        </w:rPr>
        <w:t>包括直接控制和间接控制</w:t>
      </w:r>
      <w:r>
        <w:rPr>
          <w:rFonts w:ascii="宋体" w:hAnsi="宋体" w:cs="宋体" w:eastAsia="宋体" w:hint="default"/>
          <w:spacing w:val="-3"/>
        </w:rPr>
        <w:t>)</w:t>
      </w:r>
      <w:r>
        <w:rPr>
          <w:spacing w:val="-3"/>
        </w:rPr>
        <w:t>的除股份</w:t>
      </w:r>
      <w:r>
        <w:rPr>
          <w:spacing w:val="-106"/>
        </w:rPr>
        <w:t> </w:t>
      </w:r>
      <w:r>
        <w:rPr>
          <w:spacing w:val="-7"/>
        </w:rPr>
        <w:t>公司及其控股子企业以外的其他子企业。”</w:t>
      </w:r>
    </w:p>
    <w:p>
      <w:pPr>
        <w:pStyle w:val="Heading2"/>
        <w:spacing w:line="240" w:lineRule="auto" w:before="192"/>
        <w:ind w:right="1662"/>
        <w:jc w:val="left"/>
        <w:rPr>
          <w:b w:val="0"/>
          <w:bCs w:val="0"/>
        </w:rPr>
      </w:pPr>
      <w:r>
        <w:rPr>
          <w:rFonts w:ascii="宋体" w:hAnsi="宋体" w:cs="宋体" w:eastAsia="宋体" w:hint="default"/>
          <w:b w:val="0"/>
          <w:bCs w:val="0"/>
        </w:rPr>
        <w:t>（</w:t>
      </w:r>
      <w:r>
        <w:rPr/>
        <w:t>二）股份锁定承诺</w:t>
      </w:r>
      <w:r>
        <w:rPr>
          <w:b w:val="0"/>
          <w:bCs w:val="0"/>
        </w:rPr>
      </w:r>
    </w:p>
    <w:p>
      <w:pPr>
        <w:spacing w:line="240" w:lineRule="auto" w:before="7"/>
        <w:rPr>
          <w:rFonts w:ascii="宋体" w:hAnsi="宋体" w:cs="宋体" w:eastAsia="宋体" w:hint="default"/>
          <w:b/>
          <w:bCs/>
          <w:sz w:val="23"/>
          <w:szCs w:val="23"/>
        </w:rPr>
      </w:pPr>
    </w:p>
    <w:p>
      <w:pPr>
        <w:pStyle w:val="BodyText"/>
        <w:spacing w:line="357" w:lineRule="auto"/>
        <w:ind w:right="1796" w:firstLine="479"/>
        <w:jc w:val="both"/>
      </w:pPr>
      <w:r>
        <w:rPr>
          <w:spacing w:val="-3"/>
        </w:rPr>
        <w:t>公司共同实际控制人管连平和霍卫平承诺：自公司股票上市之日起三十六个</w:t>
      </w:r>
      <w:r>
        <w:rPr/>
        <w:t> </w:t>
      </w:r>
      <w:r>
        <w:rPr>
          <w:spacing w:val="-3"/>
        </w:rPr>
        <w:t>月内，不转让或者委托他人管理其直接或者间接持有的公司公开发行股票前已发</w:t>
      </w:r>
      <w:r>
        <w:rPr>
          <w:spacing w:val="-109"/>
        </w:rPr>
        <w:t> </w:t>
      </w:r>
      <w:r>
        <w:rPr>
          <w:spacing w:val="-109"/>
        </w:rPr>
      </w:r>
      <w:r>
        <w:rPr>
          <w:spacing w:val="-3"/>
        </w:rPr>
        <w:t>行的股份，也不由公司回购其直接或者间接持有的公司公开发行股票已持有的股</w:t>
      </w:r>
      <w:r>
        <w:rPr>
          <w:spacing w:val="-109"/>
        </w:rPr>
        <w:t> </w:t>
      </w:r>
      <w:r>
        <w:rPr>
          <w:spacing w:val="-109"/>
        </w:rPr>
      </w:r>
      <w:r>
        <w:rPr>
          <w:spacing w:val="-3"/>
        </w:rPr>
        <w:t>份。除前述锁定期外，本人在公司任职期间每年转让的股份不超过所持有公司股</w:t>
      </w:r>
      <w:r>
        <w:rPr>
          <w:spacing w:val="-109"/>
        </w:rPr>
        <w:t> </w:t>
      </w:r>
      <w:r>
        <w:rPr>
          <w:spacing w:val="-109"/>
        </w:rPr>
      </w:r>
      <w:r>
        <w:rPr/>
        <w:t>份总数的百分之二十五；离职后半年内，不转让所持有的公司股份。</w:t>
      </w:r>
    </w:p>
    <w:p>
      <w:pPr>
        <w:pStyle w:val="BodyText"/>
        <w:spacing w:line="357" w:lineRule="auto" w:before="192"/>
        <w:ind w:right="1702" w:firstLine="479"/>
        <w:jc w:val="both"/>
      </w:pPr>
      <w:r>
        <w:rPr/>
        <w:t>公司股东仁邦翰威和仁邦时代承诺：自公司股票上市之日起三十六个月内， </w:t>
      </w:r>
      <w:r>
        <w:rPr>
          <w:spacing w:val="3"/>
        </w:rPr>
        <w:t>不转让或者委托他人管理其直接或者间接持有的公司公开发行股票前已发行的</w:t>
      </w:r>
    </w:p>
    <w:p>
      <w:pPr>
        <w:pStyle w:val="BodyText"/>
        <w:spacing w:line="357" w:lineRule="auto" w:before="34"/>
        <w:ind w:right="1662"/>
        <w:jc w:val="left"/>
      </w:pPr>
      <w:r>
        <w:rPr>
          <w:spacing w:val="3"/>
        </w:rPr>
        <w:t>股份，也不由公司回购其直接或者间接持有的公司公开发行股票前已发行的股</w:t>
      </w:r>
      <w:r>
        <w:rPr>
          <w:spacing w:val="-98"/>
        </w:rPr>
        <w:t> </w:t>
      </w:r>
      <w:r>
        <w:rPr>
          <w:spacing w:val="-98"/>
        </w:rPr>
      </w:r>
      <w:r>
        <w:rPr/>
        <w:t>份。</w:t>
      </w:r>
    </w:p>
    <w:p>
      <w:pPr>
        <w:pStyle w:val="BodyText"/>
        <w:spacing w:line="350" w:lineRule="auto" w:before="190"/>
        <w:ind w:right="1796" w:firstLine="479"/>
        <w:jc w:val="both"/>
      </w:pPr>
      <w:r>
        <w:rPr/>
        <w:t>公司股东毛自力承诺：自</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日起三十六个月内，且在股票上市 </w:t>
      </w:r>
      <w:r>
        <w:rPr>
          <w:spacing w:val="-3"/>
        </w:rPr>
        <w:t>之日起十二个月内，不转让或者委托他人管理其直接或者间接持有的公司公开发</w:t>
      </w:r>
      <w:r>
        <w:rPr>
          <w:spacing w:val="-109"/>
        </w:rPr>
        <w:t> </w:t>
      </w:r>
      <w:r>
        <w:rPr>
          <w:spacing w:val="-109"/>
        </w:rPr>
      </w:r>
      <w:r>
        <w:rPr>
          <w:spacing w:val="-3"/>
        </w:rPr>
        <w:t>行股票前已发行的股份，也不由公司回购其直接或者间接持有的公司公开发行股</w:t>
      </w:r>
      <w:r>
        <w:rPr>
          <w:spacing w:val="-109"/>
        </w:rPr>
        <w:t> </w:t>
      </w:r>
      <w:r>
        <w:rPr>
          <w:spacing w:val="-109"/>
        </w:rPr>
      </w:r>
      <w:r>
        <w:rPr/>
        <w:t>票前已发行的股份。</w:t>
      </w:r>
    </w:p>
    <w:p>
      <w:pPr>
        <w:pStyle w:val="BodyText"/>
        <w:spacing w:line="240" w:lineRule="auto" w:before="197"/>
        <w:ind w:left="620" w:right="1662"/>
        <w:jc w:val="left"/>
      </w:pPr>
      <w:r>
        <w:rPr/>
        <w:t>公司股东金凤和张靖承诺：自其在</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w:t>
      </w:r>
      <w:r>
        <w:rPr>
          <w:spacing w:val="-5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月</w:t>
      </w:r>
      <w:r>
        <w:rPr>
          <w:spacing w:val="-56"/>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t>日完成对公司增资扩股</w:t>
      </w:r>
    </w:p>
    <w:p>
      <w:pPr>
        <w:pStyle w:val="BodyText"/>
        <w:spacing w:line="240" w:lineRule="auto" w:before="135"/>
        <w:ind w:right="1662"/>
        <w:jc w:val="left"/>
      </w:pPr>
      <w:r>
        <w:rPr/>
        <w:t>新增的股份，自</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t>年</w:t>
      </w:r>
      <w:r>
        <w:rPr>
          <w:spacing w:val="-5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月</w:t>
      </w:r>
      <w:r>
        <w:rPr>
          <w:spacing w:val="-56"/>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t>日起三十六个月内，不转让或者委托他人管理</w:t>
      </w:r>
    </w:p>
    <w:p>
      <w:pPr>
        <w:pStyle w:val="BodyText"/>
        <w:spacing w:line="240" w:lineRule="auto" w:before="133"/>
        <w:ind w:right="1662"/>
        <w:jc w:val="left"/>
      </w:pPr>
      <w:r>
        <w:rPr/>
        <w:t>该等股份，也不由公司回购该等股份；自其在</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23</w:t>
      </w:r>
      <w:r>
        <w:rPr>
          <w:rFonts w:ascii="Times New Roman" w:hAnsi="Times New Roman" w:cs="Times New Roman" w:eastAsia="Times New Roman" w:hint="default"/>
          <w:spacing w:val="3"/>
        </w:rPr>
        <w:t> </w:t>
      </w:r>
      <w:r>
        <w:rPr/>
        <w:t>日因公司资本公</w:t>
      </w:r>
    </w:p>
    <w:p>
      <w:pPr>
        <w:pStyle w:val="BodyText"/>
        <w:spacing w:line="240" w:lineRule="auto" w:before="135"/>
        <w:ind w:right="1662"/>
        <w:jc w:val="left"/>
      </w:pPr>
      <w:r>
        <w:rPr/>
        <w:t>积金转增股本增加的股份，在</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23</w:t>
      </w:r>
      <w:r>
        <w:rPr>
          <w:rFonts w:ascii="Times New Roman" w:hAnsi="Times New Roman" w:cs="Times New Roman" w:eastAsia="Times New Roman" w:hint="default"/>
          <w:spacing w:val="3"/>
        </w:rPr>
        <w:t> </w:t>
      </w:r>
      <w:r>
        <w:rPr/>
        <w:t>日起三十六月内不转让或者委托</w:t>
      </w:r>
    </w:p>
    <w:p>
      <w:pPr>
        <w:spacing w:after="0" w:line="240" w:lineRule="auto"/>
        <w:jc w:val="left"/>
        <w:sectPr>
          <w:pgSz w:w="11910" w:h="16840"/>
          <w:pgMar w:header="877" w:footer="1186" w:top="1100" w:bottom="1380" w:left="1660" w:right="0"/>
        </w:sectPr>
      </w:pPr>
    </w:p>
    <w:p>
      <w:pPr>
        <w:spacing w:line="240" w:lineRule="auto" w:before="7"/>
        <w:rPr>
          <w:rFonts w:ascii="宋体" w:hAnsi="宋体" w:cs="宋体" w:eastAsia="宋体" w:hint="default"/>
          <w:sz w:val="19"/>
          <w:szCs w:val="19"/>
        </w:rPr>
      </w:pPr>
    </w:p>
    <w:p>
      <w:pPr>
        <w:pStyle w:val="BodyText"/>
        <w:spacing w:line="357" w:lineRule="auto" w:before="26"/>
        <w:ind w:right="1791"/>
        <w:jc w:val="left"/>
      </w:pPr>
      <w:r>
        <w:rPr>
          <w:spacing w:val="-3"/>
        </w:rPr>
        <w:t>他人管理该等股份，也不由公司回购该等股份；且在东方国信上市之日起十二个</w:t>
      </w:r>
      <w:r>
        <w:rPr>
          <w:spacing w:val="-111"/>
        </w:rPr>
        <w:t> </w:t>
      </w:r>
      <w:r>
        <w:rPr>
          <w:spacing w:val="-111"/>
        </w:rPr>
      </w:r>
      <w:r>
        <w:rPr/>
        <w:t>月内，不转让或者委托他人管理前述股份，也不由公司回购前述股份。</w:t>
      </w:r>
    </w:p>
    <w:p>
      <w:pPr>
        <w:pStyle w:val="BodyText"/>
        <w:spacing w:line="357" w:lineRule="auto" w:before="190"/>
        <w:ind w:right="1686" w:firstLine="479"/>
        <w:jc w:val="left"/>
      </w:pPr>
      <w:r>
        <w:rPr>
          <w:spacing w:val="-3"/>
        </w:rPr>
        <w:t>公司董事管连平、霍卫平、金正皓，监事胡淑瑜、朱军峰和高级管理人员王</w:t>
      </w:r>
      <w:r>
        <w:rPr/>
        <w:t> </w:t>
      </w:r>
      <w:r>
        <w:rPr>
          <w:spacing w:val="-3"/>
        </w:rPr>
        <w:t>红庆、陈桂霞分别作出承诺：“自东方国信股票上市之日起三十六个月内，不转</w:t>
      </w:r>
      <w:r>
        <w:rPr>
          <w:spacing w:val="-118"/>
        </w:rPr>
        <w:t> </w:t>
      </w:r>
      <w:r>
        <w:rPr>
          <w:spacing w:val="-118"/>
        </w:rPr>
      </w:r>
      <w:r>
        <w:rPr>
          <w:spacing w:val="-3"/>
        </w:rPr>
        <w:t>让或者委托他人管理本人所持有的北京仁邦翰威投资咨询有限公司的股权；在前</w:t>
      </w:r>
      <w:r>
        <w:rPr>
          <w:spacing w:val="-109"/>
        </w:rPr>
        <w:t> </w:t>
      </w:r>
      <w:r>
        <w:rPr>
          <w:spacing w:val="-109"/>
        </w:rPr>
      </w:r>
      <w:r>
        <w:rPr>
          <w:spacing w:val="-3"/>
        </w:rPr>
        <w:t>述限售期满后，本人在仁邦翰威间接持有的东方国信的股份在本人任职期间每年</w:t>
      </w:r>
      <w:r>
        <w:rPr>
          <w:spacing w:val="-109"/>
        </w:rPr>
        <w:t> </w:t>
      </w:r>
      <w:r>
        <w:rPr>
          <w:spacing w:val="-109"/>
        </w:rPr>
      </w:r>
      <w:r>
        <w:rPr/>
        <w:t>转让的比例不超过所持股份总数的百分之二十五，在离职后半年内不进行转让，</w:t>
      </w:r>
      <w:r>
        <w:rPr/>
        <w:t> </w:t>
      </w:r>
      <w:r>
        <w:rPr>
          <w:spacing w:val="3"/>
        </w:rPr>
        <w:t>在申报离任六个月后的十二个月内通过证券交易所挂牌交易出售间接持有的东</w:t>
      </w:r>
      <w:r>
        <w:rPr>
          <w:spacing w:val="-99"/>
        </w:rPr>
        <w:t> </w:t>
      </w:r>
      <w:r>
        <w:rPr>
          <w:spacing w:val="-99"/>
        </w:rPr>
      </w:r>
      <w:r>
        <w:rPr>
          <w:spacing w:val="-4"/>
        </w:rPr>
        <w:t>方国信股票数量占所持东方国信股票总数的比例不超过百分之五十。”</w:t>
      </w:r>
    </w:p>
    <w:p>
      <w:pPr>
        <w:pStyle w:val="BodyText"/>
        <w:spacing w:line="357" w:lineRule="auto" w:before="192"/>
        <w:ind w:right="1795" w:firstLine="479"/>
        <w:jc w:val="both"/>
      </w:pPr>
      <w:r>
        <w:rPr>
          <w:spacing w:val="-3"/>
        </w:rPr>
        <w:t>公司董事管连平、霍卫平，监事彭岩、冯志宏和高级管理人员赵光宇分别作</w:t>
      </w:r>
      <w:r>
        <w:rPr/>
        <w:t> </w:t>
      </w:r>
      <w:r>
        <w:rPr>
          <w:spacing w:val="-3"/>
        </w:rPr>
        <w:t>出承诺：“自东方国信股票上市之日起三十六个月内，不转让或者委托他人管理</w:t>
      </w:r>
      <w:r>
        <w:rPr>
          <w:spacing w:val="-118"/>
        </w:rPr>
        <w:t> </w:t>
      </w:r>
      <w:r>
        <w:rPr>
          <w:spacing w:val="-118"/>
        </w:rPr>
      </w:r>
      <w:r>
        <w:rPr>
          <w:spacing w:val="-3"/>
        </w:rPr>
        <w:t>本人所持有的北京仁邦时代投资咨询有限公司的股权；在前述限售期满后，本人</w:t>
      </w:r>
      <w:r>
        <w:rPr>
          <w:spacing w:val="-111"/>
        </w:rPr>
        <w:t> </w:t>
      </w:r>
      <w:r>
        <w:rPr>
          <w:spacing w:val="-111"/>
        </w:rPr>
      </w:r>
      <w:r>
        <w:rPr>
          <w:spacing w:val="3"/>
        </w:rPr>
        <w:t>在仁邦时代间接持有的东方国信的股份在本人任职期间每年转让的比例不超过</w:t>
      </w:r>
      <w:r>
        <w:rPr>
          <w:spacing w:val="-99"/>
        </w:rPr>
        <w:t> </w:t>
      </w:r>
      <w:r>
        <w:rPr>
          <w:spacing w:val="-99"/>
        </w:rPr>
      </w:r>
      <w:r>
        <w:rPr>
          <w:spacing w:val="-3"/>
        </w:rPr>
        <w:t>所持股份总数的百分之二十五，在离职后半年内不进行转让，在申报离任六个月</w:t>
      </w:r>
      <w:r>
        <w:rPr>
          <w:spacing w:val="-111"/>
        </w:rPr>
        <w:t> </w:t>
      </w:r>
      <w:r>
        <w:rPr>
          <w:spacing w:val="-111"/>
        </w:rPr>
      </w:r>
      <w:r>
        <w:rPr>
          <w:spacing w:val="3"/>
        </w:rPr>
        <w:t>后的十二个月内通过证券交易所挂牌交易出售间接持有的东方国信股票数量占</w:t>
      </w:r>
      <w:r>
        <w:rPr>
          <w:spacing w:val="-98"/>
        </w:rPr>
        <w:t> </w:t>
      </w:r>
      <w:r>
        <w:rPr>
          <w:spacing w:val="-98"/>
        </w:rPr>
      </w:r>
      <w:r>
        <w:rPr>
          <w:spacing w:val="-6"/>
        </w:rPr>
        <w:t>所持东方国信股票总数的比例不超过百分之五十。”</w:t>
      </w:r>
    </w:p>
    <w:p>
      <w:pPr>
        <w:pStyle w:val="Heading2"/>
        <w:spacing w:line="355" w:lineRule="auto" w:before="115"/>
        <w:ind w:right="1662" w:firstLine="482"/>
        <w:jc w:val="left"/>
        <w:rPr>
          <w:b w:val="0"/>
          <w:bCs w:val="0"/>
        </w:rPr>
      </w:pPr>
      <w:r>
        <w:rPr>
          <w:w w:val="95"/>
        </w:rPr>
        <w:t>报告期内，公司股东、董事、监事和高管人员均严格履行了以上承诺事项，</w:t>
      </w:r>
      <w:r>
        <w:rPr>
          <w:w w:val="99"/>
        </w:rPr>
        <w:t> </w:t>
      </w:r>
      <w:r>
        <w:rPr/>
        <w:t>不存在违反承诺事项的情形。</w:t>
      </w:r>
      <w:r>
        <w:rPr>
          <w:b w:val="0"/>
          <w:bCs w:val="0"/>
        </w:rPr>
      </w:r>
    </w:p>
    <w:p>
      <w:pPr>
        <w:pStyle w:val="Heading2"/>
        <w:spacing w:line="240" w:lineRule="auto" w:before="115"/>
        <w:ind w:right="1662"/>
        <w:jc w:val="left"/>
        <w:rPr>
          <w:b w:val="0"/>
          <w:bCs w:val="0"/>
        </w:rPr>
      </w:pPr>
      <w:r>
        <w:rPr/>
        <w:t>十五、报告期内，聘任会计师事务所情况</w:t>
      </w:r>
      <w:r>
        <w:rPr>
          <w:b w:val="0"/>
          <w:bCs w:val="0"/>
        </w:rPr>
      </w:r>
    </w:p>
    <w:p>
      <w:pPr>
        <w:spacing w:line="240" w:lineRule="auto" w:before="9"/>
        <w:rPr>
          <w:rFonts w:ascii="宋体" w:hAnsi="宋体" w:cs="宋体" w:eastAsia="宋体" w:hint="default"/>
          <w:b/>
          <w:bCs/>
          <w:sz w:val="23"/>
          <w:szCs w:val="23"/>
        </w:rPr>
      </w:pPr>
    </w:p>
    <w:p>
      <w:pPr>
        <w:pStyle w:val="BodyText"/>
        <w:spacing w:line="240" w:lineRule="auto"/>
        <w:ind w:left="620" w:right="1662"/>
        <w:jc w:val="left"/>
      </w:pPr>
      <w:r>
        <w:rPr/>
        <w:t>北京兴华会计师事务所有限责任公司自 </w:t>
      </w:r>
      <w:r>
        <w:rPr>
          <w:rFonts w:ascii="Times New Roman" w:hAnsi="Times New Roman" w:cs="Times New Roman" w:eastAsia="Times New Roman" w:hint="default"/>
        </w:rPr>
        <w:t>2005</w:t>
      </w:r>
      <w:r>
        <w:rPr>
          <w:rFonts w:ascii="Times New Roman" w:hAnsi="Times New Roman" w:cs="Times New Roman" w:eastAsia="Times New Roman" w:hint="default"/>
          <w:spacing w:val="-34"/>
        </w:rPr>
        <w:t> </w:t>
      </w:r>
      <w:r>
        <w:rPr/>
        <w:t>年开始为公司提供审计服务。</w:t>
      </w:r>
    </w:p>
    <w:p>
      <w:pPr>
        <w:pStyle w:val="BodyText"/>
        <w:spacing w:line="240" w:lineRule="auto" w:before="135"/>
        <w:ind w:right="1662"/>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8"/>
        </w:rPr>
        <w:t> </w:t>
      </w:r>
      <w:r>
        <w:rPr/>
        <w:t>年度公司应支付审计费用为</w:t>
      </w:r>
      <w:r>
        <w:rPr>
          <w:spacing w:val="-68"/>
        </w:rPr>
        <w:t> </w:t>
      </w:r>
      <w:r>
        <w:rPr>
          <w:rFonts w:ascii="Times New Roman" w:hAnsi="Times New Roman" w:cs="Times New Roman" w:eastAsia="Times New Roman" w:hint="default"/>
        </w:rPr>
        <w:t>45</w:t>
      </w:r>
      <w:r>
        <w:rPr>
          <w:rFonts w:ascii="Times New Roman" w:hAnsi="Times New Roman" w:cs="Times New Roman" w:eastAsia="Times New Roman" w:hint="default"/>
          <w:spacing w:val="-8"/>
        </w:rPr>
        <w:t> </w:t>
      </w:r>
      <w:r>
        <w:rPr/>
        <w:t>万元。截至本报告期末，北京兴华会计师事</w:t>
      </w:r>
    </w:p>
    <w:p>
      <w:pPr>
        <w:pStyle w:val="BodyText"/>
        <w:spacing w:line="451" w:lineRule="auto" w:before="133"/>
        <w:ind w:left="620" w:right="1662" w:hanging="480"/>
        <w:jc w:val="left"/>
      </w:pPr>
      <w:r>
        <w:rPr/>
        <w:t>务所有限责任公司已为公司连续提供</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年审计服务。 </w:t>
      </w:r>
      <w:r>
        <w:rPr>
          <w:spacing w:val="-4"/>
        </w:rPr>
        <w:t>签字注册会计师韩景利为公司提供审计服务的期限（含上市前与上市后），</w:t>
      </w:r>
    </w:p>
    <w:p>
      <w:pPr>
        <w:pStyle w:val="BodyText"/>
        <w:spacing w:line="273" w:lineRule="exact"/>
        <w:ind w:right="1662"/>
        <w:jc w:val="left"/>
      </w:pPr>
      <w:r>
        <w:rPr/>
        <w:t>已达到 </w:t>
      </w:r>
      <w:r>
        <w:rPr>
          <w:rFonts w:ascii="Times New Roman" w:hAnsi="Times New Roman" w:cs="Times New Roman" w:eastAsia="Times New Roman" w:hint="default"/>
        </w:rPr>
        <w:t>5</w:t>
      </w:r>
      <w:r>
        <w:rPr>
          <w:rFonts w:ascii="Times New Roman" w:hAnsi="Times New Roman" w:cs="Times New Roman" w:eastAsia="Times New Roman" w:hint="default"/>
          <w:spacing w:val="-31"/>
        </w:rPr>
        <w:t> </w:t>
      </w:r>
      <w:r>
        <w:rPr>
          <w:spacing w:val="-4"/>
        </w:rPr>
        <w:t>年期限，本年度签字注册会计师韩景利已轮换为签字注册会计师孙丽梅</w:t>
      </w:r>
    </w:p>
    <w:p>
      <w:pPr>
        <w:pStyle w:val="BodyText"/>
        <w:spacing w:line="240" w:lineRule="auto" w:before="135"/>
        <w:ind w:right="1662"/>
        <w:jc w:val="left"/>
      </w:pPr>
      <w:r>
        <w:rPr/>
        <w:t>为公司提供审计服务。</w:t>
      </w:r>
    </w:p>
    <w:p>
      <w:pPr>
        <w:spacing w:line="240" w:lineRule="auto" w:before="7"/>
        <w:rPr>
          <w:rFonts w:ascii="宋体" w:hAnsi="宋体" w:cs="宋体" w:eastAsia="宋体" w:hint="default"/>
          <w:sz w:val="23"/>
          <w:szCs w:val="23"/>
        </w:rPr>
      </w:pPr>
    </w:p>
    <w:p>
      <w:pPr>
        <w:spacing w:line="417" w:lineRule="auto" w:before="0"/>
        <w:ind w:left="380" w:right="1790" w:hanging="240"/>
        <w:jc w:val="left"/>
        <w:rPr>
          <w:rFonts w:ascii="宋体" w:hAnsi="宋体" w:cs="宋体" w:eastAsia="宋体" w:hint="default"/>
          <w:sz w:val="24"/>
          <w:szCs w:val="24"/>
        </w:rPr>
      </w:pPr>
      <w:r>
        <w:rPr>
          <w:rFonts w:ascii="宋体" w:hAnsi="宋体" w:cs="宋体" w:eastAsia="宋体" w:hint="default"/>
          <w:b/>
          <w:bCs/>
          <w:sz w:val="24"/>
          <w:szCs w:val="24"/>
        </w:rPr>
        <w:t>十六、报告期内，中国证监会北京监管局对公司提出整改意见</w:t>
      </w:r>
      <w:r>
        <w:rPr>
          <w:rFonts w:ascii="宋体" w:hAnsi="宋体" w:cs="宋体" w:eastAsia="宋体" w:hint="default"/>
          <w:b/>
          <w:bCs/>
          <w:w w:val="99"/>
          <w:sz w:val="24"/>
          <w:szCs w:val="24"/>
        </w:rPr>
        <w:t> </w:t>
      </w:r>
      <w:r>
        <w:rPr>
          <w:rFonts w:ascii="宋体" w:hAnsi="宋体" w:cs="宋体" w:eastAsia="宋体" w:hint="default"/>
          <w:sz w:val="24"/>
          <w:szCs w:val="24"/>
        </w:rPr>
        <w:t>中国证监会北京监管局于</w:t>
      </w:r>
      <w:r>
        <w:rPr>
          <w:rFonts w:ascii="宋体" w:hAnsi="宋体" w:cs="宋体" w:eastAsia="宋体" w:hint="default"/>
          <w:spacing w:val="-67"/>
          <w:sz w:val="24"/>
          <w:szCs w:val="24"/>
        </w:rPr>
        <w:t> </w:t>
      </w:r>
      <w:r>
        <w:rPr>
          <w:rFonts w:ascii="Times New Roman" w:hAnsi="Times New Roman" w:cs="Times New Roman" w:eastAsia="Times New Roman" w:hint="default"/>
          <w:spacing w:val="-3"/>
          <w:sz w:val="24"/>
          <w:szCs w:val="24"/>
        </w:rPr>
        <w:t>2011</w:t>
      </w:r>
      <w:r>
        <w:rPr>
          <w:rFonts w:ascii="Times New Roman" w:hAnsi="Times New Roman" w:cs="Times New Roman" w:eastAsia="Times New Roman" w:hint="default"/>
          <w:spacing w:val="-8"/>
          <w:sz w:val="24"/>
          <w:szCs w:val="24"/>
        </w:rPr>
        <w:t> </w:t>
      </w:r>
      <w:r>
        <w:rPr>
          <w:rFonts w:ascii="宋体" w:hAnsi="宋体" w:cs="宋体" w:eastAsia="宋体" w:hint="default"/>
          <w:sz w:val="24"/>
          <w:szCs w:val="24"/>
        </w:rPr>
        <w:t>年</w:t>
      </w:r>
      <w:r>
        <w:rPr>
          <w:rFonts w:ascii="宋体" w:hAnsi="宋体" w:cs="宋体" w:eastAsia="宋体" w:hint="default"/>
          <w:spacing w:val="-68"/>
          <w:sz w:val="24"/>
          <w:szCs w:val="24"/>
        </w:rPr>
        <w:t> </w:t>
      </w:r>
      <w:r>
        <w:rPr>
          <w:rFonts w:ascii="Times New Roman" w:hAnsi="Times New Roman" w:cs="Times New Roman" w:eastAsia="Times New Roman" w:hint="default"/>
          <w:spacing w:val="-5"/>
          <w:sz w:val="24"/>
          <w:szCs w:val="24"/>
        </w:rPr>
        <w:t>11 </w:t>
      </w:r>
      <w:r>
        <w:rPr>
          <w:rFonts w:ascii="宋体" w:hAnsi="宋体" w:cs="宋体" w:eastAsia="宋体" w:hint="default"/>
          <w:sz w:val="24"/>
          <w:szCs w:val="24"/>
        </w:rPr>
        <w:t>月</w:t>
      </w:r>
      <w:r>
        <w:rPr>
          <w:rFonts w:ascii="宋体" w:hAnsi="宋体" w:cs="宋体" w:eastAsia="宋体" w:hint="default"/>
          <w:spacing w:val="-68"/>
          <w:sz w:val="24"/>
          <w:szCs w:val="24"/>
        </w:rPr>
        <w:t> </w:t>
      </w:r>
      <w:r>
        <w:rPr>
          <w:rFonts w:ascii="Times New Roman" w:hAnsi="Times New Roman" w:cs="Times New Roman" w:eastAsia="Times New Roman" w:hint="default"/>
          <w:sz w:val="24"/>
          <w:szCs w:val="24"/>
        </w:rPr>
        <w:t>7</w:t>
      </w:r>
      <w:r>
        <w:rPr>
          <w:rFonts w:ascii="Times New Roman" w:hAnsi="Times New Roman" w:cs="Times New Roman" w:eastAsia="Times New Roman" w:hint="default"/>
          <w:spacing w:val="-7"/>
          <w:sz w:val="24"/>
          <w:szCs w:val="24"/>
        </w:rPr>
        <w:t> </w:t>
      </w:r>
      <w:r>
        <w:rPr>
          <w:rFonts w:ascii="宋体" w:hAnsi="宋体" w:cs="宋体" w:eastAsia="宋体" w:hint="default"/>
          <w:sz w:val="24"/>
          <w:szCs w:val="24"/>
        </w:rPr>
        <w:t>日至</w:t>
      </w:r>
      <w:r>
        <w:rPr>
          <w:rFonts w:ascii="宋体" w:hAnsi="宋体" w:cs="宋体" w:eastAsia="宋体" w:hint="default"/>
          <w:spacing w:val="-65"/>
          <w:sz w:val="24"/>
          <w:szCs w:val="24"/>
        </w:rPr>
        <w:t> </w:t>
      </w:r>
      <w:r>
        <w:rPr>
          <w:rFonts w:ascii="Times New Roman" w:hAnsi="Times New Roman" w:cs="Times New Roman" w:eastAsia="Times New Roman" w:hint="default"/>
          <w:spacing w:val="-5"/>
          <w:sz w:val="24"/>
          <w:szCs w:val="24"/>
        </w:rPr>
        <w:t>11</w:t>
      </w:r>
      <w:r>
        <w:rPr>
          <w:rFonts w:ascii="Times New Roman" w:hAnsi="Times New Roman" w:cs="Times New Roman" w:eastAsia="Times New Roman" w:hint="default"/>
          <w:spacing w:val="-8"/>
          <w:sz w:val="24"/>
          <w:szCs w:val="24"/>
        </w:rPr>
        <w:t> </w:t>
      </w:r>
      <w:r>
        <w:rPr>
          <w:rFonts w:ascii="宋体" w:hAnsi="宋体" w:cs="宋体" w:eastAsia="宋体" w:hint="default"/>
          <w:sz w:val="24"/>
          <w:szCs w:val="24"/>
        </w:rPr>
        <w:t>月</w:t>
      </w:r>
      <w:r>
        <w:rPr>
          <w:rFonts w:ascii="宋体" w:hAnsi="宋体" w:cs="宋体" w:eastAsia="宋体" w:hint="default"/>
          <w:spacing w:val="-68"/>
          <w:sz w:val="24"/>
          <w:szCs w:val="24"/>
        </w:rPr>
        <w:t> </w:t>
      </w:r>
      <w:r>
        <w:rPr>
          <w:rFonts w:ascii="Times New Roman" w:hAnsi="Times New Roman" w:cs="Times New Roman" w:eastAsia="Times New Roman" w:hint="default"/>
          <w:sz w:val="24"/>
          <w:szCs w:val="24"/>
        </w:rPr>
        <w:t>15</w:t>
      </w:r>
      <w:r>
        <w:rPr>
          <w:rFonts w:ascii="Times New Roman" w:hAnsi="Times New Roman" w:cs="Times New Roman" w:eastAsia="Times New Roman" w:hint="default"/>
          <w:spacing w:val="-8"/>
          <w:sz w:val="24"/>
          <w:szCs w:val="24"/>
        </w:rPr>
        <w:t> </w:t>
      </w:r>
      <w:r>
        <w:rPr>
          <w:rFonts w:ascii="宋体" w:hAnsi="宋体" w:cs="宋体" w:eastAsia="宋体" w:hint="default"/>
          <w:sz w:val="24"/>
          <w:szCs w:val="24"/>
        </w:rPr>
        <w:t>日对我公司进行了现场</w:t>
      </w:r>
    </w:p>
    <w:p>
      <w:pPr>
        <w:pStyle w:val="BodyText"/>
        <w:spacing w:line="253" w:lineRule="exact"/>
        <w:ind w:right="1662"/>
        <w:jc w:val="left"/>
      </w:pPr>
      <w:r>
        <w:rPr>
          <w:spacing w:val="-3"/>
        </w:rPr>
        <w:t>专项检查，并下发了《关于对北京东方国信科技股份有限公司专项检查的监管意</w:t>
      </w:r>
    </w:p>
    <w:p>
      <w:pPr>
        <w:spacing w:after="0" w:line="253" w:lineRule="exact"/>
        <w:jc w:val="left"/>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352" w:lineRule="auto" w:before="26"/>
        <w:ind w:right="1662"/>
        <w:jc w:val="left"/>
      </w:pPr>
      <w:r>
        <w:rPr>
          <w:spacing w:val="-2"/>
        </w:rPr>
        <w:t>见》京证公司发【</w:t>
      </w:r>
      <w:r>
        <w:rPr>
          <w:rFonts w:ascii="Times New Roman" w:hAnsi="Times New Roman" w:cs="Times New Roman" w:eastAsia="Times New Roman" w:hint="default"/>
          <w:spacing w:val="-2"/>
        </w:rPr>
        <w:t>2011</w:t>
      </w:r>
      <w:r>
        <w:rPr>
          <w:spacing w:val="-2"/>
        </w:rPr>
        <w:t>】</w:t>
      </w:r>
      <w:r>
        <w:rPr>
          <w:rFonts w:ascii="Times New Roman" w:hAnsi="Times New Roman" w:cs="Times New Roman" w:eastAsia="Times New Roman" w:hint="default"/>
          <w:spacing w:val="-2"/>
        </w:rPr>
        <w:t>217</w:t>
      </w:r>
      <w:r>
        <w:rPr>
          <w:rFonts w:ascii="Times New Roman" w:hAnsi="Times New Roman" w:cs="Times New Roman" w:eastAsia="Times New Roman" w:hint="default"/>
        </w:rPr>
        <w:t> </w:t>
      </w:r>
      <w:r>
        <w:rPr>
          <w:spacing w:val="-11"/>
        </w:rPr>
        <w:t>号（以下简称“监管意见”），指出我公司在公司治</w:t>
      </w:r>
      <w:r>
        <w:rPr>
          <w:spacing w:val="-111"/>
        </w:rPr>
        <w:t> </w:t>
      </w:r>
      <w:r>
        <w:rPr>
          <w:spacing w:val="-111"/>
        </w:rPr>
      </w:r>
      <w:r>
        <w:rPr>
          <w:spacing w:val="-6"/>
        </w:rPr>
        <w:t>理、内部控制制度、财务核算管理等方面存在的问题，公司收到上述监管意见后，</w:t>
      </w:r>
      <w:r>
        <w:rPr>
          <w:spacing w:val="-118"/>
        </w:rPr>
        <w:t> </w:t>
      </w:r>
      <w:r>
        <w:rPr>
          <w:spacing w:val="-118"/>
        </w:rPr>
      </w:r>
      <w:r>
        <w:rPr>
          <w:spacing w:val="-3"/>
        </w:rPr>
        <w:t>立即组织全体董事、监事和高级管理人员认真学习通知内容和研究整改措施，明</w:t>
      </w:r>
      <w:r>
        <w:rPr>
          <w:spacing w:val="-111"/>
        </w:rPr>
        <w:t> </w:t>
      </w:r>
      <w:r>
        <w:rPr>
          <w:spacing w:val="-111"/>
        </w:rPr>
      </w:r>
      <w:r>
        <w:rPr/>
        <w:t>确整改任务责任人，并积极实施整改。</w:t>
      </w:r>
      <w:r>
        <w:rPr>
          <w:rFonts w:ascii="宋体" w:hAnsi="宋体" w:cs="宋体" w:eastAsia="宋体" w:hint="default"/>
        </w:rPr>
        <w:t>2012</w:t>
      </w:r>
      <w:r>
        <w:rPr>
          <w:rFonts w:ascii="宋体" w:hAnsi="宋体" w:cs="宋体" w:eastAsia="宋体" w:hint="default"/>
          <w:spacing w:val="-43"/>
        </w:rPr>
        <w:t> </w:t>
      </w:r>
      <w:r>
        <w:rPr/>
        <w:t>年</w:t>
      </w:r>
      <w:r>
        <w:rPr>
          <w:spacing w:val="-44"/>
        </w:rPr>
        <w:t> </w:t>
      </w:r>
      <w:r>
        <w:rPr>
          <w:rFonts w:ascii="宋体" w:hAnsi="宋体" w:cs="宋体" w:eastAsia="宋体" w:hint="default"/>
        </w:rPr>
        <w:t>1</w:t>
      </w:r>
      <w:r>
        <w:rPr>
          <w:rFonts w:ascii="宋体" w:hAnsi="宋体" w:cs="宋体" w:eastAsia="宋体" w:hint="default"/>
          <w:spacing w:val="-44"/>
        </w:rPr>
        <w:t> </w:t>
      </w:r>
      <w:r>
        <w:rPr/>
        <w:t>月</w:t>
      </w:r>
      <w:r>
        <w:rPr>
          <w:spacing w:val="-44"/>
        </w:rPr>
        <w:t> </w:t>
      </w:r>
      <w:r>
        <w:rPr>
          <w:rFonts w:ascii="宋体" w:hAnsi="宋体" w:cs="宋体" w:eastAsia="宋体" w:hint="default"/>
        </w:rPr>
        <w:t>5</w:t>
      </w:r>
      <w:r>
        <w:rPr>
          <w:rFonts w:ascii="宋体" w:hAnsi="宋体" w:cs="宋体" w:eastAsia="宋体" w:hint="default"/>
          <w:spacing w:val="-44"/>
        </w:rPr>
        <w:t> </w:t>
      </w:r>
      <w:r>
        <w:rPr/>
        <w:t>日，公司在中国证监会指 </w:t>
      </w:r>
      <w:r>
        <w:rPr>
          <w:spacing w:val="-3"/>
        </w:rPr>
        <w:t>定创业板信息披露网站发布了《关于加强上市公司治理专项活动的整改报告》披</w:t>
      </w:r>
    </w:p>
    <w:p>
      <w:pPr>
        <w:pStyle w:val="BodyText"/>
        <w:spacing w:line="357" w:lineRule="auto" w:before="41"/>
        <w:ind w:right="1662"/>
        <w:jc w:val="left"/>
      </w:pPr>
      <w:r>
        <w:rPr>
          <w:spacing w:val="3"/>
        </w:rPr>
        <w:t>露了有关公司开展公司治理专项活动及整改情况的具体内容。具体整改情况如</w:t>
      </w:r>
      <w:r>
        <w:rPr>
          <w:spacing w:val="-96"/>
        </w:rPr>
        <w:t> </w:t>
      </w:r>
      <w:r>
        <w:rPr>
          <w:spacing w:val="-96"/>
        </w:rPr>
      </w:r>
      <w:r>
        <w:rPr/>
        <w:t>下：</w:t>
      </w:r>
    </w:p>
    <w:p>
      <w:pPr>
        <w:spacing w:line="240" w:lineRule="auto" w:before="8"/>
        <w:rPr>
          <w:rFonts w:ascii="宋体" w:hAnsi="宋体" w:cs="宋体" w:eastAsia="宋体" w:hint="default"/>
          <w:sz w:val="23"/>
          <w:szCs w:val="23"/>
        </w:rPr>
      </w:pPr>
    </w:p>
    <w:tbl>
      <w:tblPr>
        <w:tblW w:w="0" w:type="auto"/>
        <w:jc w:val="left"/>
        <w:tblInd w:w="121" w:type="dxa"/>
        <w:tblLayout w:type="fixed"/>
        <w:tblCellMar>
          <w:top w:w="0" w:type="dxa"/>
          <w:left w:w="0" w:type="dxa"/>
          <w:bottom w:w="0" w:type="dxa"/>
          <w:right w:w="0" w:type="dxa"/>
        </w:tblCellMar>
        <w:tblLook w:val="01E0"/>
      </w:tblPr>
      <w:tblGrid>
        <w:gridCol w:w="415"/>
        <w:gridCol w:w="4280"/>
        <w:gridCol w:w="4393"/>
      </w:tblGrid>
      <w:tr>
        <w:trPr>
          <w:trHeight w:val="322" w:hRule="exact"/>
        </w:trPr>
        <w:tc>
          <w:tcPr>
            <w:tcW w:w="90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3"/>
              <w:jc w:val="center"/>
              <w:rPr>
                <w:rFonts w:ascii="宋体" w:hAnsi="宋体" w:cs="宋体" w:eastAsia="宋体" w:hint="default"/>
                <w:sz w:val="20"/>
                <w:szCs w:val="20"/>
              </w:rPr>
            </w:pPr>
            <w:r>
              <w:rPr>
                <w:rFonts w:ascii="宋体" w:hAnsi="宋体" w:cs="宋体" w:eastAsia="宋体" w:hint="default"/>
                <w:sz w:val="20"/>
                <w:szCs w:val="20"/>
              </w:rPr>
              <w:t>年内已完成的治理问题</w:t>
            </w:r>
          </w:p>
        </w:tc>
      </w:tr>
      <w:tr>
        <w:trPr>
          <w:trHeight w:val="634"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1"/>
              <w:jc w:val="left"/>
              <w:rPr>
                <w:rFonts w:ascii="宋体" w:hAnsi="宋体" w:cs="宋体" w:eastAsia="宋体" w:hint="default"/>
                <w:sz w:val="20"/>
                <w:szCs w:val="20"/>
              </w:rPr>
            </w:pPr>
            <w:r>
              <w:rPr>
                <w:rFonts w:ascii="宋体" w:hAnsi="宋体" w:cs="宋体" w:eastAsia="宋体" w:hint="default"/>
                <w:sz w:val="20"/>
                <w:szCs w:val="20"/>
              </w:rPr>
              <w:t>编</w:t>
            </w:r>
            <w:r>
              <w:rPr>
                <w:rFonts w:ascii="宋体" w:hAnsi="宋体" w:cs="宋体" w:eastAsia="宋体" w:hint="default"/>
                <w:w w:val="99"/>
                <w:sz w:val="20"/>
                <w:szCs w:val="20"/>
              </w:rPr>
              <w:t> </w:t>
            </w:r>
            <w:r>
              <w:rPr>
                <w:rFonts w:ascii="宋体" w:hAnsi="宋体" w:cs="宋体" w:eastAsia="宋体" w:hint="default"/>
                <w:sz w:val="20"/>
                <w:szCs w:val="20"/>
              </w:rPr>
              <w:t>号</w:t>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hAnsi="宋体" w:cs="宋体" w:eastAsia="宋体" w:hint="default"/>
                <w:sz w:val="20"/>
                <w:szCs w:val="20"/>
              </w:rPr>
              <w:t>问题说明</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hAnsi="宋体" w:cs="宋体" w:eastAsia="宋体" w:hint="default"/>
                <w:sz w:val="20"/>
                <w:szCs w:val="20"/>
              </w:rPr>
              <w:t>整改情况</w:t>
            </w:r>
          </w:p>
        </w:tc>
      </w:tr>
      <w:tr>
        <w:trPr>
          <w:trHeight w:val="2818"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2"/>
              <w:jc w:val="right"/>
              <w:rPr>
                <w:rFonts w:ascii="宋体" w:hAnsi="宋体" w:cs="宋体" w:eastAsia="宋体" w:hint="default"/>
                <w:sz w:val="20"/>
                <w:szCs w:val="20"/>
              </w:rPr>
            </w:pPr>
            <w:r>
              <w:rPr>
                <w:rFonts w:ascii="宋体"/>
                <w:w w:val="99"/>
                <w:sz w:val="20"/>
              </w:rPr>
              <w:t>1</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4"/>
              <w:jc w:val="left"/>
              <w:rPr>
                <w:rFonts w:ascii="宋体" w:hAnsi="宋体" w:cs="宋体" w:eastAsia="宋体" w:hint="default"/>
                <w:sz w:val="20"/>
                <w:szCs w:val="20"/>
              </w:rPr>
            </w:pPr>
            <w:r>
              <w:rPr>
                <w:rFonts w:ascii="宋体" w:hAnsi="宋体" w:cs="宋体" w:eastAsia="宋体" w:hint="default"/>
                <w:spacing w:val="-7"/>
                <w:sz w:val="20"/>
                <w:szCs w:val="20"/>
              </w:rPr>
              <w:t>公司《对外投资管理制度》第五条第二款：“除</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3"/>
                <w:sz w:val="20"/>
                <w:szCs w:val="20"/>
              </w:rPr>
              <w:t>公司章程另有规定外，低于本条规定的董事会</w:t>
            </w:r>
            <w:r>
              <w:rPr>
                <w:rFonts w:ascii="宋体" w:hAnsi="宋体" w:cs="宋体" w:eastAsia="宋体" w:hint="default"/>
                <w:w w:val="99"/>
                <w:sz w:val="20"/>
                <w:szCs w:val="20"/>
              </w:rPr>
              <w:t> </w:t>
            </w:r>
            <w:r>
              <w:rPr>
                <w:rFonts w:ascii="宋体" w:hAnsi="宋体" w:cs="宋体" w:eastAsia="宋体" w:hint="default"/>
                <w:spacing w:val="3"/>
                <w:sz w:val="20"/>
                <w:szCs w:val="20"/>
              </w:rPr>
              <w:t>审批权限下限的对外投资事宜由公司董事长审</w:t>
            </w:r>
            <w:r>
              <w:rPr>
                <w:rFonts w:ascii="宋体" w:hAnsi="宋体" w:cs="宋体" w:eastAsia="宋体" w:hint="default"/>
                <w:w w:val="99"/>
                <w:sz w:val="20"/>
                <w:szCs w:val="20"/>
              </w:rPr>
              <w:t> </w:t>
            </w:r>
            <w:r>
              <w:rPr>
                <w:rFonts w:ascii="宋体" w:hAnsi="宋体" w:cs="宋体" w:eastAsia="宋体" w:hint="default"/>
                <w:spacing w:val="3"/>
                <w:sz w:val="20"/>
                <w:szCs w:val="20"/>
              </w:rPr>
              <w:t>批”，与《公司法》第十六条“公司向其他企</w:t>
            </w:r>
            <w:r>
              <w:rPr>
                <w:rFonts w:ascii="宋体" w:hAnsi="宋体" w:cs="宋体" w:eastAsia="宋体" w:hint="default"/>
                <w:w w:val="99"/>
                <w:sz w:val="20"/>
                <w:szCs w:val="20"/>
              </w:rPr>
              <w:t> </w:t>
            </w:r>
            <w:r>
              <w:rPr>
                <w:rFonts w:ascii="宋体" w:hAnsi="宋体" w:cs="宋体" w:eastAsia="宋体" w:hint="default"/>
                <w:spacing w:val="3"/>
                <w:sz w:val="20"/>
                <w:szCs w:val="20"/>
              </w:rPr>
              <w:t>业投资或者为他人提供担保，依照公司章程的</w:t>
            </w:r>
            <w:r>
              <w:rPr>
                <w:rFonts w:ascii="宋体" w:hAnsi="宋体" w:cs="宋体" w:eastAsia="宋体" w:hint="default"/>
                <w:w w:val="99"/>
                <w:sz w:val="20"/>
                <w:szCs w:val="20"/>
              </w:rPr>
              <w:t> </w:t>
            </w:r>
            <w:r>
              <w:rPr>
                <w:rFonts w:ascii="宋体" w:hAnsi="宋体" w:cs="宋体" w:eastAsia="宋体" w:hint="default"/>
                <w:spacing w:val="-2"/>
                <w:sz w:val="20"/>
                <w:szCs w:val="20"/>
              </w:rPr>
              <w:t>规定，由董事会或者股东会、股东大会决议；”</w:t>
            </w:r>
            <w:r>
              <w:rPr>
                <w:rFonts w:ascii="宋体" w:hAnsi="宋体" w:cs="宋体" w:eastAsia="宋体" w:hint="default"/>
                <w:w w:val="99"/>
                <w:sz w:val="20"/>
                <w:szCs w:val="20"/>
              </w:rPr>
              <w:t> </w:t>
            </w:r>
            <w:r>
              <w:rPr>
                <w:rFonts w:ascii="宋体" w:hAnsi="宋体" w:cs="宋体" w:eastAsia="宋体" w:hint="default"/>
                <w:spacing w:val="3"/>
                <w:sz w:val="20"/>
                <w:szCs w:val="20"/>
              </w:rPr>
              <w:t>不符，公司对其他企业的投资不应对董事长个</w:t>
            </w:r>
            <w:r>
              <w:rPr>
                <w:rFonts w:ascii="宋体" w:hAnsi="宋体" w:cs="宋体" w:eastAsia="宋体" w:hint="default"/>
                <w:w w:val="99"/>
                <w:sz w:val="20"/>
                <w:szCs w:val="20"/>
              </w:rPr>
              <w:t> </w:t>
            </w:r>
            <w:r>
              <w:rPr>
                <w:rFonts w:ascii="宋体" w:hAnsi="宋体" w:cs="宋体" w:eastAsia="宋体" w:hint="default"/>
                <w:sz w:val="20"/>
                <w:szCs w:val="20"/>
              </w:rPr>
              <w:t>人授权。</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95"/>
              <w:jc w:val="both"/>
              <w:rPr>
                <w:rFonts w:ascii="宋体" w:hAnsi="宋体" w:cs="宋体" w:eastAsia="宋体" w:hint="default"/>
                <w:sz w:val="20"/>
                <w:szCs w:val="20"/>
              </w:rPr>
            </w:pPr>
            <w:r>
              <w:rPr>
                <w:rFonts w:ascii="宋体" w:hAnsi="宋体" w:cs="宋体" w:eastAsia="宋体" w:hint="default"/>
                <w:w w:val="95"/>
                <w:sz w:val="20"/>
                <w:szCs w:val="20"/>
              </w:rPr>
              <w:t>公司认真对照《公司法》、《证券法》、中国证</w:t>
            </w:r>
            <w:r>
              <w:rPr>
                <w:rFonts w:ascii="宋体" w:hAnsi="宋体" w:cs="宋体" w:eastAsia="宋体" w:hint="default"/>
                <w:spacing w:val="84"/>
                <w:w w:val="95"/>
                <w:sz w:val="20"/>
                <w:szCs w:val="20"/>
              </w:rPr>
              <w:t> </w:t>
            </w:r>
            <w:r>
              <w:rPr>
                <w:rFonts w:ascii="宋体" w:hAnsi="宋体" w:cs="宋体" w:eastAsia="宋体" w:hint="default"/>
                <w:spacing w:val="84"/>
                <w:w w:val="95"/>
                <w:sz w:val="20"/>
                <w:szCs w:val="20"/>
              </w:rPr>
            </w:r>
            <w:r>
              <w:rPr>
                <w:rFonts w:ascii="宋体" w:hAnsi="宋体" w:cs="宋体" w:eastAsia="宋体" w:hint="default"/>
                <w:w w:val="95"/>
                <w:sz w:val="20"/>
                <w:szCs w:val="20"/>
              </w:rPr>
              <w:t>监会和深证证券交易所有关规定，梳理公司治理</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w w:val="95"/>
                <w:sz w:val="20"/>
                <w:szCs w:val="20"/>
              </w:rPr>
              <w:t>和内部控制制度，公司现行的《对外投资管理制</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w w:val="95"/>
                <w:sz w:val="20"/>
                <w:szCs w:val="20"/>
              </w:rPr>
              <w:t>度》中个别条款确实存在与《公司法》有关条款</w:t>
            </w:r>
            <w:r>
              <w:rPr>
                <w:rFonts w:ascii="宋体" w:hAnsi="宋体" w:cs="宋体" w:eastAsia="宋体" w:hint="default"/>
                <w:spacing w:val="85"/>
                <w:w w:val="95"/>
                <w:sz w:val="20"/>
                <w:szCs w:val="20"/>
              </w:rPr>
              <w:t> </w:t>
            </w:r>
            <w:r>
              <w:rPr>
                <w:rFonts w:ascii="宋体" w:hAnsi="宋体" w:cs="宋体" w:eastAsia="宋体" w:hint="default"/>
                <w:spacing w:val="85"/>
                <w:w w:val="95"/>
                <w:sz w:val="20"/>
                <w:szCs w:val="20"/>
              </w:rPr>
            </w:r>
            <w:r>
              <w:rPr>
                <w:rFonts w:ascii="宋体" w:hAnsi="宋体" w:cs="宋体" w:eastAsia="宋体" w:hint="default"/>
                <w:sz w:val="20"/>
                <w:szCs w:val="20"/>
              </w:rPr>
              <w:t>不符的问题。公司于</w:t>
            </w:r>
            <w:r>
              <w:rPr>
                <w:rFonts w:ascii="宋体" w:hAnsi="宋体" w:cs="宋体" w:eastAsia="宋体" w:hint="default"/>
                <w:spacing w:val="-39"/>
                <w:sz w:val="20"/>
                <w:szCs w:val="20"/>
              </w:rPr>
              <w:t> </w:t>
            </w:r>
            <w:r>
              <w:rPr>
                <w:rFonts w:ascii="宋体" w:hAnsi="宋体" w:cs="宋体" w:eastAsia="宋体" w:hint="default"/>
                <w:sz w:val="20"/>
                <w:szCs w:val="20"/>
              </w:rPr>
              <w:t>2011</w:t>
            </w:r>
            <w:r>
              <w:rPr>
                <w:rFonts w:ascii="宋体" w:hAnsi="宋体" w:cs="宋体" w:eastAsia="宋体" w:hint="default"/>
                <w:spacing w:val="-37"/>
                <w:sz w:val="20"/>
                <w:szCs w:val="20"/>
              </w:rPr>
              <w:t> </w:t>
            </w:r>
            <w:r>
              <w:rPr>
                <w:rFonts w:ascii="宋体" w:hAnsi="宋体" w:cs="宋体" w:eastAsia="宋体" w:hint="default"/>
                <w:sz w:val="20"/>
                <w:szCs w:val="20"/>
              </w:rPr>
              <w:t>年</w:t>
            </w:r>
            <w:r>
              <w:rPr>
                <w:rFonts w:ascii="宋体" w:hAnsi="宋体" w:cs="宋体" w:eastAsia="宋体" w:hint="default"/>
                <w:spacing w:val="-39"/>
                <w:sz w:val="20"/>
                <w:szCs w:val="20"/>
              </w:rPr>
              <w:t> </w:t>
            </w:r>
            <w:r>
              <w:rPr>
                <w:rFonts w:ascii="宋体" w:hAnsi="宋体" w:cs="宋体" w:eastAsia="宋体" w:hint="default"/>
                <w:sz w:val="20"/>
                <w:szCs w:val="20"/>
              </w:rPr>
              <w:t>12</w:t>
            </w:r>
            <w:r>
              <w:rPr>
                <w:rFonts w:ascii="宋体" w:hAnsi="宋体" w:cs="宋体" w:eastAsia="宋体" w:hint="default"/>
                <w:spacing w:val="-38"/>
                <w:sz w:val="20"/>
                <w:szCs w:val="20"/>
              </w:rPr>
              <w:t> </w:t>
            </w:r>
            <w:r>
              <w:rPr>
                <w:rFonts w:ascii="宋体" w:hAnsi="宋体" w:cs="宋体" w:eastAsia="宋体" w:hint="default"/>
                <w:sz w:val="20"/>
                <w:szCs w:val="20"/>
              </w:rPr>
              <w:t>月</w:t>
            </w:r>
            <w:r>
              <w:rPr>
                <w:rFonts w:ascii="宋体" w:hAnsi="宋体" w:cs="宋体" w:eastAsia="宋体" w:hint="default"/>
                <w:spacing w:val="-39"/>
                <w:sz w:val="20"/>
                <w:szCs w:val="20"/>
              </w:rPr>
              <w:t> </w:t>
            </w:r>
            <w:r>
              <w:rPr>
                <w:rFonts w:ascii="宋体" w:hAnsi="宋体" w:cs="宋体" w:eastAsia="宋体" w:hint="default"/>
                <w:sz w:val="20"/>
                <w:szCs w:val="20"/>
              </w:rPr>
              <w:t>19</w:t>
            </w:r>
            <w:r>
              <w:rPr>
                <w:rFonts w:ascii="宋体" w:hAnsi="宋体" w:cs="宋体" w:eastAsia="宋体" w:hint="default"/>
                <w:spacing w:val="-38"/>
                <w:sz w:val="20"/>
                <w:szCs w:val="20"/>
              </w:rPr>
              <w:t> </w:t>
            </w:r>
            <w:r>
              <w:rPr>
                <w:rFonts w:ascii="宋体" w:hAnsi="宋体" w:cs="宋体" w:eastAsia="宋体" w:hint="default"/>
                <w:sz w:val="20"/>
                <w:szCs w:val="20"/>
              </w:rPr>
              <w:t>日召开了</w:t>
            </w:r>
            <w:r>
              <w:rPr>
                <w:rFonts w:ascii="宋体" w:hAnsi="宋体" w:cs="宋体" w:eastAsia="宋体" w:hint="default"/>
                <w:w w:val="99"/>
                <w:sz w:val="20"/>
                <w:szCs w:val="20"/>
              </w:rPr>
              <w:t> </w:t>
            </w:r>
            <w:r>
              <w:rPr>
                <w:rFonts w:ascii="宋体" w:hAnsi="宋体" w:cs="宋体" w:eastAsia="宋体" w:hint="default"/>
                <w:spacing w:val="4"/>
                <w:sz w:val="20"/>
                <w:szCs w:val="20"/>
              </w:rPr>
              <w:t>二届五次董事会审议《关于修订</w:t>
            </w:r>
            <w:r>
              <w:rPr>
                <w:rFonts w:ascii="宋体" w:hAnsi="宋体" w:cs="宋体" w:eastAsia="宋体" w:hint="default"/>
                <w:spacing w:val="4"/>
                <w:sz w:val="20"/>
                <w:szCs w:val="20"/>
              </w:rPr>
              <w:t>&lt;</w:t>
            </w:r>
            <w:r>
              <w:rPr>
                <w:rFonts w:ascii="宋体" w:hAnsi="宋体" w:cs="宋体" w:eastAsia="宋体" w:hint="default"/>
                <w:spacing w:val="4"/>
                <w:sz w:val="20"/>
                <w:szCs w:val="20"/>
              </w:rPr>
              <w:t>对外投资管理</w:t>
            </w:r>
            <w:r>
              <w:rPr>
                <w:rFonts w:ascii="宋体" w:hAnsi="宋体" w:cs="宋体" w:eastAsia="宋体" w:hint="default"/>
                <w:spacing w:val="4"/>
                <w:w w:val="99"/>
                <w:sz w:val="20"/>
                <w:szCs w:val="20"/>
              </w:rPr>
              <w:t> </w:t>
            </w:r>
            <w:r>
              <w:rPr>
                <w:rFonts w:ascii="宋体" w:hAnsi="宋体" w:cs="宋体" w:eastAsia="宋体" w:hint="default"/>
                <w:spacing w:val="3"/>
                <w:sz w:val="20"/>
                <w:szCs w:val="20"/>
              </w:rPr>
              <w:t>制度</w:t>
            </w:r>
            <w:r>
              <w:rPr>
                <w:rFonts w:ascii="宋体" w:hAnsi="宋体" w:cs="宋体" w:eastAsia="宋体" w:hint="default"/>
                <w:spacing w:val="3"/>
                <w:sz w:val="20"/>
                <w:szCs w:val="20"/>
              </w:rPr>
              <w:t>&gt;</w:t>
            </w:r>
            <w:r>
              <w:rPr>
                <w:rFonts w:ascii="宋体" w:hAnsi="宋体" w:cs="宋体" w:eastAsia="宋体" w:hint="default"/>
                <w:spacing w:val="3"/>
                <w:sz w:val="20"/>
                <w:szCs w:val="20"/>
              </w:rPr>
              <w:t>的议案》，最新修订的《对外投资管理制</w:t>
            </w:r>
            <w:r>
              <w:rPr>
                <w:rFonts w:ascii="宋体" w:hAnsi="宋体" w:cs="宋体" w:eastAsia="宋体" w:hint="default"/>
                <w:w w:val="99"/>
                <w:sz w:val="20"/>
                <w:szCs w:val="20"/>
              </w:rPr>
              <w:t> </w:t>
            </w:r>
            <w:r>
              <w:rPr>
                <w:rFonts w:ascii="宋体" w:hAnsi="宋体" w:cs="宋体" w:eastAsia="宋体" w:hint="default"/>
                <w:w w:val="95"/>
                <w:sz w:val="20"/>
                <w:szCs w:val="20"/>
              </w:rPr>
              <w:t>度》已公布了中国证监会指定创业板信息披露网</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sz w:val="20"/>
                <w:szCs w:val="20"/>
              </w:rPr>
              <w:t>站。</w:t>
            </w:r>
          </w:p>
        </w:tc>
      </w:tr>
      <w:tr>
        <w:trPr>
          <w:trHeight w:val="1884"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2"/>
              <w:jc w:val="right"/>
              <w:rPr>
                <w:rFonts w:ascii="宋体" w:hAnsi="宋体" w:cs="宋体" w:eastAsia="宋体" w:hint="default"/>
                <w:sz w:val="20"/>
                <w:szCs w:val="20"/>
              </w:rPr>
            </w:pPr>
            <w:r>
              <w:rPr>
                <w:rFonts w:ascii="宋体"/>
                <w:w w:val="99"/>
                <w:sz w:val="20"/>
              </w:rPr>
              <w:t>2</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83" w:lineRule="auto"/>
              <w:ind w:left="103" w:right="4"/>
              <w:jc w:val="left"/>
              <w:rPr>
                <w:rFonts w:ascii="宋体" w:hAnsi="宋体" w:cs="宋体" w:eastAsia="宋体" w:hint="default"/>
                <w:sz w:val="20"/>
                <w:szCs w:val="20"/>
              </w:rPr>
            </w:pPr>
            <w:r>
              <w:rPr>
                <w:rFonts w:ascii="宋体" w:hAnsi="宋体" w:cs="宋体" w:eastAsia="宋体" w:hint="default"/>
                <w:spacing w:val="3"/>
                <w:sz w:val="20"/>
                <w:szCs w:val="20"/>
              </w:rPr>
              <w:t>公司尚未建立《独立董事工作笔录》，不符合</w:t>
            </w:r>
            <w:r>
              <w:rPr>
                <w:rFonts w:ascii="宋体" w:hAnsi="宋体" w:cs="宋体" w:eastAsia="宋体" w:hint="default"/>
                <w:w w:val="99"/>
                <w:sz w:val="20"/>
                <w:szCs w:val="20"/>
              </w:rPr>
              <w:t> </w:t>
            </w:r>
            <w:r>
              <w:rPr>
                <w:rFonts w:ascii="宋体" w:hAnsi="宋体" w:cs="宋体" w:eastAsia="宋体" w:hint="default"/>
                <w:spacing w:val="3"/>
                <w:sz w:val="20"/>
                <w:szCs w:val="20"/>
              </w:rPr>
              <w:t>深圳证券交易所《创业板上市公司规范运作指</w:t>
            </w:r>
            <w:r>
              <w:rPr>
                <w:rFonts w:ascii="宋体" w:hAnsi="宋体" w:cs="宋体" w:eastAsia="宋体" w:hint="default"/>
                <w:w w:val="99"/>
                <w:sz w:val="20"/>
                <w:szCs w:val="20"/>
              </w:rPr>
              <w:t> </w:t>
            </w:r>
            <w:r>
              <w:rPr>
                <w:rFonts w:ascii="宋体" w:hAnsi="宋体" w:cs="宋体" w:eastAsia="宋体" w:hint="default"/>
                <w:spacing w:val="-5"/>
                <w:sz w:val="20"/>
                <w:szCs w:val="20"/>
              </w:rPr>
              <w:t>引》第</w:t>
            </w:r>
            <w:r>
              <w:rPr>
                <w:rFonts w:ascii="宋体" w:hAnsi="宋体" w:cs="宋体" w:eastAsia="宋体" w:hint="default"/>
                <w:spacing w:val="-57"/>
                <w:sz w:val="20"/>
                <w:szCs w:val="20"/>
              </w:rPr>
              <w:t> </w:t>
            </w:r>
            <w:r>
              <w:rPr>
                <w:rFonts w:ascii="Times New Roman" w:hAnsi="Times New Roman" w:cs="Times New Roman" w:eastAsia="Times New Roman" w:hint="default"/>
                <w:sz w:val="20"/>
                <w:szCs w:val="20"/>
              </w:rPr>
              <w:t>3.4.8</w:t>
            </w:r>
            <w:r>
              <w:rPr>
                <w:rFonts w:ascii="Times New Roman" w:hAnsi="Times New Roman" w:cs="Times New Roman" w:eastAsia="Times New Roman" w:hint="default"/>
                <w:spacing w:val="-5"/>
                <w:sz w:val="20"/>
                <w:szCs w:val="20"/>
              </w:rPr>
              <w:t> </w:t>
            </w:r>
            <w:r>
              <w:rPr>
                <w:rFonts w:ascii="宋体" w:hAnsi="宋体" w:cs="宋体" w:eastAsia="宋体" w:hint="default"/>
                <w:sz w:val="20"/>
                <w:szCs w:val="20"/>
              </w:rPr>
              <w:t>项“上市公司应建立《独立董事工</w:t>
            </w:r>
            <w:r>
              <w:rPr>
                <w:rFonts w:ascii="宋体" w:hAnsi="宋体" w:cs="宋体" w:eastAsia="宋体" w:hint="default"/>
                <w:w w:val="99"/>
                <w:sz w:val="20"/>
                <w:szCs w:val="20"/>
              </w:rPr>
              <w:t> </w:t>
            </w:r>
            <w:r>
              <w:rPr>
                <w:rFonts w:ascii="宋体" w:hAnsi="宋体" w:cs="宋体" w:eastAsia="宋体" w:hint="default"/>
                <w:spacing w:val="3"/>
                <w:sz w:val="20"/>
                <w:szCs w:val="20"/>
              </w:rPr>
              <w:t>作笔录》文档，独立董事应当通过《独立董事</w:t>
            </w:r>
            <w:r>
              <w:rPr>
                <w:rFonts w:ascii="宋体" w:hAnsi="宋体" w:cs="宋体" w:eastAsia="宋体" w:hint="default"/>
                <w:w w:val="99"/>
                <w:sz w:val="20"/>
                <w:szCs w:val="20"/>
              </w:rPr>
              <w:t> </w:t>
            </w:r>
            <w:r>
              <w:rPr>
                <w:rFonts w:ascii="宋体" w:hAnsi="宋体" w:cs="宋体" w:eastAsia="宋体" w:hint="default"/>
                <w:spacing w:val="-2"/>
                <w:sz w:val="20"/>
                <w:szCs w:val="20"/>
              </w:rPr>
              <w:t>工作笔录》对其履行职责的情况进行书面记载”</w:t>
            </w:r>
            <w:r>
              <w:rPr>
                <w:rFonts w:ascii="宋体" w:hAnsi="宋体" w:cs="宋体" w:eastAsia="宋体" w:hint="default"/>
                <w:w w:val="99"/>
                <w:sz w:val="20"/>
                <w:szCs w:val="20"/>
              </w:rPr>
              <w:t> </w:t>
            </w:r>
            <w:r>
              <w:rPr>
                <w:rFonts w:ascii="宋体" w:hAnsi="宋体" w:cs="宋体" w:eastAsia="宋体" w:hint="default"/>
                <w:sz w:val="20"/>
                <w:szCs w:val="20"/>
              </w:rPr>
              <w:t>之规定。</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4"/>
              <w:jc w:val="left"/>
              <w:rPr>
                <w:rFonts w:ascii="宋体" w:hAnsi="宋体" w:cs="宋体" w:eastAsia="宋体" w:hint="default"/>
                <w:sz w:val="20"/>
                <w:szCs w:val="20"/>
              </w:rPr>
            </w:pPr>
            <w:r>
              <w:rPr>
                <w:rFonts w:ascii="宋体" w:hAnsi="宋体" w:cs="宋体" w:eastAsia="宋体" w:hint="default"/>
                <w:spacing w:val="-1"/>
                <w:sz w:val="20"/>
                <w:szCs w:val="20"/>
              </w:rPr>
              <w:t>公司接受北京证监局检查之后，从最近一次董事</w:t>
            </w:r>
            <w:r>
              <w:rPr>
                <w:rFonts w:ascii="宋体" w:hAnsi="宋体" w:cs="宋体" w:eastAsia="宋体" w:hint="default"/>
                <w:w w:val="99"/>
                <w:sz w:val="20"/>
                <w:szCs w:val="20"/>
              </w:rPr>
              <w:t> </w:t>
            </w:r>
            <w:r>
              <w:rPr>
                <w:rFonts w:ascii="宋体" w:hAnsi="宋体" w:cs="宋体" w:eastAsia="宋体" w:hint="default"/>
                <w:spacing w:val="-1"/>
                <w:sz w:val="20"/>
                <w:szCs w:val="20"/>
              </w:rPr>
              <w:t>会即公司第二届董事会第三次会议开始，便建立</w:t>
            </w:r>
            <w:r>
              <w:rPr>
                <w:rFonts w:ascii="宋体" w:hAnsi="宋体" w:cs="宋体" w:eastAsia="宋体" w:hint="default"/>
                <w:w w:val="99"/>
                <w:sz w:val="20"/>
                <w:szCs w:val="20"/>
              </w:rPr>
              <w:t> </w:t>
            </w:r>
            <w:r>
              <w:rPr>
                <w:rFonts w:ascii="宋体" w:hAnsi="宋体" w:cs="宋体" w:eastAsia="宋体" w:hint="default"/>
                <w:spacing w:val="-1"/>
                <w:sz w:val="20"/>
                <w:szCs w:val="20"/>
              </w:rPr>
              <w:t>了《独立董事工作笔录》，详细记录独立董事参</w:t>
            </w:r>
            <w:r>
              <w:rPr>
                <w:rFonts w:ascii="宋体" w:hAnsi="宋体" w:cs="宋体" w:eastAsia="宋体" w:hint="default"/>
                <w:w w:val="99"/>
                <w:sz w:val="20"/>
                <w:szCs w:val="20"/>
              </w:rPr>
              <w:t> </w:t>
            </w:r>
            <w:r>
              <w:rPr>
                <w:rFonts w:ascii="宋体" w:hAnsi="宋体" w:cs="宋体" w:eastAsia="宋体" w:hint="default"/>
                <w:spacing w:val="-1"/>
                <w:sz w:val="20"/>
                <w:szCs w:val="20"/>
              </w:rPr>
              <w:t>加会议，审议议案、发表独立意见等情况，并且</w:t>
            </w:r>
            <w:r>
              <w:rPr>
                <w:rFonts w:ascii="宋体" w:hAnsi="宋体" w:cs="宋体" w:eastAsia="宋体" w:hint="default"/>
                <w:w w:val="99"/>
                <w:sz w:val="20"/>
                <w:szCs w:val="20"/>
              </w:rPr>
              <w:t> </w:t>
            </w:r>
            <w:r>
              <w:rPr>
                <w:rFonts w:ascii="宋体" w:hAnsi="宋体" w:cs="宋体" w:eastAsia="宋体" w:hint="default"/>
                <w:sz w:val="20"/>
                <w:szCs w:val="20"/>
              </w:rPr>
              <w:t>独立董事笔录均经参加现场会议的独立董事的</w:t>
            </w:r>
            <w:r>
              <w:rPr>
                <w:rFonts w:ascii="宋体" w:hAnsi="宋体" w:cs="宋体" w:eastAsia="宋体" w:hint="default"/>
                <w:w w:val="99"/>
                <w:sz w:val="20"/>
                <w:szCs w:val="20"/>
              </w:rPr>
              <w:t> </w:t>
            </w:r>
            <w:r>
              <w:rPr>
                <w:rFonts w:ascii="宋体" w:hAnsi="宋体" w:cs="宋体" w:eastAsia="宋体" w:hint="default"/>
                <w:sz w:val="20"/>
                <w:szCs w:val="20"/>
              </w:rPr>
              <w:t>签字确认。</w:t>
            </w:r>
          </w:p>
        </w:tc>
      </w:tr>
      <w:tr>
        <w:trPr>
          <w:trHeight w:val="2506"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2"/>
              <w:jc w:val="right"/>
              <w:rPr>
                <w:rFonts w:ascii="宋体" w:hAnsi="宋体" w:cs="宋体" w:eastAsia="宋体" w:hint="default"/>
                <w:sz w:val="20"/>
                <w:szCs w:val="20"/>
              </w:rPr>
            </w:pPr>
            <w:r>
              <w:rPr>
                <w:rFonts w:ascii="宋体"/>
                <w:w w:val="99"/>
                <w:sz w:val="20"/>
              </w:rPr>
              <w:t>3</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83" w:lineRule="auto"/>
              <w:ind w:left="103" w:right="105"/>
              <w:jc w:val="both"/>
              <w:rPr>
                <w:rFonts w:ascii="宋体" w:hAnsi="宋体" w:cs="宋体" w:eastAsia="宋体" w:hint="default"/>
                <w:sz w:val="20"/>
                <w:szCs w:val="20"/>
              </w:rPr>
            </w:pPr>
            <w:r>
              <w:rPr>
                <w:rFonts w:ascii="宋体" w:hAnsi="宋体" w:cs="宋体" w:eastAsia="宋体" w:hint="default"/>
                <w:spacing w:val="3"/>
                <w:sz w:val="20"/>
                <w:szCs w:val="20"/>
              </w:rPr>
              <w:t>公司尚未设立专职内部审计人员，目前仅有一</w:t>
            </w:r>
            <w:r>
              <w:rPr>
                <w:rFonts w:ascii="宋体" w:hAnsi="宋体" w:cs="宋体" w:eastAsia="宋体" w:hint="default"/>
                <w:w w:val="99"/>
                <w:sz w:val="20"/>
                <w:szCs w:val="20"/>
              </w:rPr>
              <w:t> </w:t>
            </w:r>
            <w:r>
              <w:rPr>
                <w:rFonts w:ascii="宋体" w:hAnsi="宋体" w:cs="宋体" w:eastAsia="宋体" w:hint="default"/>
                <w:spacing w:val="3"/>
                <w:sz w:val="20"/>
                <w:szCs w:val="20"/>
              </w:rPr>
              <w:t>名内审人员且不属于专职人员，不符合深圳证</w:t>
            </w:r>
            <w:r>
              <w:rPr>
                <w:rFonts w:ascii="宋体" w:hAnsi="宋体" w:cs="宋体" w:eastAsia="宋体" w:hint="default"/>
                <w:w w:val="99"/>
                <w:sz w:val="20"/>
                <w:szCs w:val="20"/>
              </w:rPr>
              <w:t> </w:t>
            </w:r>
            <w:r>
              <w:rPr>
                <w:rFonts w:ascii="宋体" w:hAnsi="宋体" w:cs="宋体" w:eastAsia="宋体" w:hint="default"/>
                <w:spacing w:val="3"/>
                <w:sz w:val="20"/>
                <w:szCs w:val="20"/>
              </w:rPr>
              <w:t>券交易所《创业板上市公司规范运作指引》第</w:t>
            </w:r>
            <w:r>
              <w:rPr>
                <w:rFonts w:ascii="宋体" w:hAnsi="宋体" w:cs="宋体" w:eastAsia="宋体" w:hint="default"/>
                <w:w w:val="99"/>
                <w:sz w:val="20"/>
                <w:szCs w:val="20"/>
              </w:rPr>
              <w:t> </w:t>
            </w:r>
            <w:r>
              <w:rPr>
                <w:rFonts w:ascii="Times New Roman" w:hAnsi="Times New Roman" w:cs="Times New Roman" w:eastAsia="Times New Roman" w:hint="default"/>
                <w:sz w:val="20"/>
                <w:szCs w:val="20"/>
              </w:rPr>
              <w:t>7.7.2</w:t>
            </w:r>
            <w:r>
              <w:rPr>
                <w:rFonts w:ascii="Times New Roman" w:hAnsi="Times New Roman" w:cs="Times New Roman" w:eastAsia="Times New Roman" w:hint="default"/>
                <w:spacing w:val="9"/>
                <w:sz w:val="20"/>
                <w:szCs w:val="20"/>
              </w:rPr>
              <w:t> </w:t>
            </w:r>
            <w:r>
              <w:rPr>
                <w:rFonts w:ascii="宋体" w:hAnsi="宋体" w:cs="宋体" w:eastAsia="宋体" w:hint="default"/>
                <w:sz w:val="20"/>
                <w:szCs w:val="20"/>
              </w:rPr>
              <w:t>项“上市公司应当依据公司规模、生产经</w:t>
            </w:r>
            <w:r>
              <w:rPr>
                <w:rFonts w:ascii="宋体" w:hAnsi="宋体" w:cs="宋体" w:eastAsia="宋体" w:hint="default"/>
                <w:w w:val="99"/>
                <w:sz w:val="20"/>
                <w:szCs w:val="20"/>
              </w:rPr>
              <w:t> </w:t>
            </w:r>
            <w:r>
              <w:rPr>
                <w:rFonts w:ascii="宋体" w:hAnsi="宋体" w:cs="宋体" w:eastAsia="宋体" w:hint="default"/>
                <w:spacing w:val="3"/>
                <w:sz w:val="20"/>
                <w:szCs w:val="20"/>
              </w:rPr>
              <w:t>营特点及有关规定，配备专职人员从事内部审</w:t>
            </w:r>
            <w:r>
              <w:rPr>
                <w:rFonts w:ascii="宋体" w:hAnsi="宋体" w:cs="宋体" w:eastAsia="宋体" w:hint="default"/>
                <w:w w:val="99"/>
                <w:sz w:val="20"/>
                <w:szCs w:val="20"/>
              </w:rPr>
              <w:t> </w:t>
            </w:r>
            <w:r>
              <w:rPr>
                <w:rFonts w:ascii="宋体" w:hAnsi="宋体" w:cs="宋体" w:eastAsia="宋体" w:hint="default"/>
                <w:sz w:val="20"/>
                <w:szCs w:val="20"/>
              </w:rPr>
              <w:t>计工作，且专职人员应不少于三人”之规定。</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4"/>
              <w:jc w:val="left"/>
              <w:rPr>
                <w:rFonts w:ascii="宋体" w:hAnsi="宋体" w:cs="宋体" w:eastAsia="宋体" w:hint="default"/>
                <w:sz w:val="20"/>
                <w:szCs w:val="20"/>
              </w:rPr>
            </w:pPr>
            <w:r>
              <w:rPr>
                <w:rFonts w:ascii="宋体" w:hAnsi="宋体" w:cs="宋体" w:eastAsia="宋体" w:hint="default"/>
                <w:spacing w:val="-1"/>
                <w:sz w:val="20"/>
                <w:szCs w:val="20"/>
              </w:rPr>
              <w:t>目前，公司已经设立了专职的内审部门，配备了</w:t>
            </w:r>
            <w:r>
              <w:rPr>
                <w:rFonts w:ascii="宋体" w:hAnsi="宋体" w:cs="宋体" w:eastAsia="宋体" w:hint="default"/>
                <w:w w:val="99"/>
                <w:sz w:val="20"/>
                <w:szCs w:val="20"/>
              </w:rPr>
              <w:t> </w:t>
            </w:r>
            <w:r>
              <w:rPr>
                <w:rFonts w:ascii="宋体" w:hAnsi="宋体" w:cs="宋体" w:eastAsia="宋体" w:hint="default"/>
                <w:spacing w:val="-1"/>
                <w:sz w:val="20"/>
                <w:szCs w:val="20"/>
              </w:rPr>
              <w:t>专职人员，人员专业涵盖法律、财务审计，之前</w:t>
            </w:r>
            <w:r>
              <w:rPr>
                <w:rFonts w:ascii="宋体" w:hAnsi="宋体" w:cs="宋体" w:eastAsia="宋体" w:hint="default"/>
                <w:w w:val="99"/>
                <w:sz w:val="20"/>
                <w:szCs w:val="20"/>
              </w:rPr>
              <w:t> </w:t>
            </w:r>
            <w:r>
              <w:rPr>
                <w:rFonts w:ascii="宋体" w:hAnsi="宋体" w:cs="宋体" w:eastAsia="宋体" w:hint="default"/>
                <w:sz w:val="20"/>
                <w:szCs w:val="20"/>
              </w:rPr>
              <w:t>一名内审人员也不在担当除内部审计以外的其</w:t>
            </w:r>
            <w:r>
              <w:rPr>
                <w:rFonts w:ascii="宋体" w:hAnsi="宋体" w:cs="宋体" w:eastAsia="宋体" w:hint="default"/>
                <w:w w:val="99"/>
                <w:sz w:val="20"/>
                <w:szCs w:val="20"/>
              </w:rPr>
              <w:t> </w:t>
            </w:r>
            <w:r>
              <w:rPr>
                <w:rFonts w:ascii="宋体" w:hAnsi="宋体" w:cs="宋体" w:eastAsia="宋体" w:hint="default"/>
                <w:spacing w:val="-1"/>
                <w:sz w:val="20"/>
                <w:szCs w:val="20"/>
              </w:rPr>
              <w:t>他职责。内审部门由董事会下设的审计委员直接</w:t>
            </w:r>
            <w:r>
              <w:rPr>
                <w:rFonts w:ascii="宋体" w:hAnsi="宋体" w:cs="宋体" w:eastAsia="宋体" w:hint="default"/>
                <w:w w:val="99"/>
                <w:sz w:val="20"/>
                <w:szCs w:val="20"/>
              </w:rPr>
              <w:t> </w:t>
            </w:r>
            <w:r>
              <w:rPr>
                <w:rFonts w:ascii="宋体" w:hAnsi="宋体" w:cs="宋体" w:eastAsia="宋体" w:hint="default"/>
                <w:spacing w:val="-1"/>
                <w:sz w:val="20"/>
                <w:szCs w:val="20"/>
              </w:rPr>
              <w:t>管理，并严格按照公司内部审计制度开展日常事</w:t>
            </w:r>
            <w:r>
              <w:rPr>
                <w:rFonts w:ascii="宋体" w:hAnsi="宋体" w:cs="宋体" w:eastAsia="宋体" w:hint="default"/>
                <w:w w:val="99"/>
                <w:sz w:val="20"/>
                <w:szCs w:val="20"/>
              </w:rPr>
              <w:t> </w:t>
            </w:r>
            <w:r>
              <w:rPr>
                <w:rFonts w:ascii="宋体" w:hAnsi="宋体" w:cs="宋体" w:eastAsia="宋体" w:hint="default"/>
                <w:spacing w:val="-1"/>
                <w:sz w:val="20"/>
                <w:szCs w:val="20"/>
              </w:rPr>
              <w:t>务，能够切实发挥对公司募集资金使用、内控机</w:t>
            </w:r>
            <w:r>
              <w:rPr>
                <w:rFonts w:ascii="宋体" w:hAnsi="宋体" w:cs="宋体" w:eastAsia="宋体" w:hint="default"/>
                <w:w w:val="99"/>
                <w:sz w:val="20"/>
                <w:szCs w:val="20"/>
              </w:rPr>
              <w:t> </w:t>
            </w:r>
            <w:r>
              <w:rPr>
                <w:rFonts w:ascii="宋体" w:hAnsi="宋体" w:cs="宋体" w:eastAsia="宋体" w:hint="default"/>
                <w:spacing w:val="-1"/>
                <w:sz w:val="20"/>
                <w:szCs w:val="20"/>
              </w:rPr>
              <w:t>制运行等方面的监督作用，制定审计计划，定期</w:t>
            </w:r>
            <w:r>
              <w:rPr>
                <w:rFonts w:ascii="宋体" w:hAnsi="宋体" w:cs="宋体" w:eastAsia="宋体" w:hint="default"/>
                <w:w w:val="99"/>
                <w:sz w:val="20"/>
                <w:szCs w:val="20"/>
              </w:rPr>
              <w:t> </w:t>
            </w:r>
            <w:r>
              <w:rPr>
                <w:rFonts w:ascii="宋体" w:hAnsi="宋体" w:cs="宋体" w:eastAsia="宋体" w:hint="default"/>
                <w:sz w:val="20"/>
                <w:szCs w:val="20"/>
              </w:rPr>
              <w:t>向审计委员会汇报工作。</w:t>
            </w:r>
          </w:p>
        </w:tc>
      </w:tr>
      <w:tr>
        <w:trPr>
          <w:trHeight w:val="1882"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2"/>
              <w:jc w:val="right"/>
              <w:rPr>
                <w:rFonts w:ascii="宋体" w:hAnsi="宋体" w:cs="宋体" w:eastAsia="宋体" w:hint="default"/>
                <w:sz w:val="20"/>
                <w:szCs w:val="20"/>
              </w:rPr>
            </w:pPr>
            <w:r>
              <w:rPr>
                <w:rFonts w:ascii="宋体"/>
                <w:w w:val="99"/>
                <w:sz w:val="20"/>
              </w:rPr>
              <w:t>4</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65" w:right="104"/>
              <w:jc w:val="both"/>
              <w:rPr>
                <w:rFonts w:ascii="宋体" w:hAnsi="宋体" w:cs="宋体" w:eastAsia="宋体" w:hint="default"/>
                <w:sz w:val="20"/>
                <w:szCs w:val="20"/>
              </w:rPr>
            </w:pPr>
            <w:r>
              <w:rPr>
                <w:rFonts w:ascii="宋体" w:hAnsi="宋体" w:cs="宋体" w:eastAsia="宋体" w:hint="default"/>
                <w:sz w:val="20"/>
                <w:szCs w:val="20"/>
              </w:rPr>
              <w:t>公司审计委员会未向董事会进行季度报告，不</w:t>
            </w:r>
            <w:r>
              <w:rPr>
                <w:rFonts w:ascii="宋体" w:hAnsi="宋体" w:cs="宋体" w:eastAsia="宋体" w:hint="default"/>
                <w:w w:val="99"/>
                <w:sz w:val="20"/>
                <w:szCs w:val="20"/>
              </w:rPr>
              <w:t> </w:t>
            </w:r>
            <w:r>
              <w:rPr>
                <w:rFonts w:ascii="宋体" w:hAnsi="宋体" w:cs="宋体" w:eastAsia="宋体" w:hint="default"/>
                <w:sz w:val="20"/>
                <w:szCs w:val="20"/>
              </w:rPr>
              <w:t>符合深圳证券交易所《创业板上市公司规范运</w:t>
            </w:r>
            <w:r>
              <w:rPr>
                <w:rFonts w:ascii="宋体" w:hAnsi="宋体" w:cs="宋体" w:eastAsia="宋体" w:hint="default"/>
                <w:w w:val="99"/>
                <w:sz w:val="20"/>
                <w:szCs w:val="20"/>
              </w:rPr>
              <w:t> </w:t>
            </w:r>
            <w:r>
              <w:rPr>
                <w:rFonts w:ascii="宋体" w:hAnsi="宋体" w:cs="宋体" w:eastAsia="宋体" w:hint="default"/>
                <w:sz w:val="20"/>
                <w:szCs w:val="20"/>
              </w:rPr>
              <w:t>作指引》第</w:t>
            </w:r>
            <w:r>
              <w:rPr>
                <w:rFonts w:ascii="宋体" w:hAnsi="宋体" w:cs="宋体" w:eastAsia="宋体" w:hint="default"/>
                <w:spacing w:val="-53"/>
                <w:sz w:val="20"/>
                <w:szCs w:val="20"/>
              </w:rPr>
              <w:t> </w:t>
            </w:r>
            <w:r>
              <w:rPr>
                <w:rFonts w:ascii="宋体" w:hAnsi="宋体" w:cs="宋体" w:eastAsia="宋体" w:hint="default"/>
                <w:sz w:val="20"/>
                <w:szCs w:val="20"/>
              </w:rPr>
              <w:t>7.7.4</w:t>
            </w:r>
            <w:r>
              <w:rPr>
                <w:rFonts w:ascii="宋体" w:hAnsi="宋体" w:cs="宋体" w:eastAsia="宋体" w:hint="default"/>
                <w:spacing w:val="-51"/>
                <w:sz w:val="20"/>
                <w:szCs w:val="20"/>
              </w:rPr>
              <w:t> </w:t>
            </w:r>
            <w:r>
              <w:rPr>
                <w:rFonts w:ascii="宋体" w:hAnsi="宋体" w:cs="宋体" w:eastAsia="宋体" w:hint="default"/>
                <w:sz w:val="20"/>
                <w:szCs w:val="20"/>
              </w:rPr>
              <w:t>项第三款“至少每季度向董</w:t>
            </w:r>
            <w:r>
              <w:rPr>
                <w:rFonts w:ascii="宋体" w:hAnsi="宋体" w:cs="宋体" w:eastAsia="宋体" w:hint="default"/>
                <w:w w:val="99"/>
                <w:sz w:val="20"/>
                <w:szCs w:val="20"/>
              </w:rPr>
              <w:t> </w:t>
            </w:r>
            <w:r>
              <w:rPr>
                <w:rFonts w:ascii="宋体" w:hAnsi="宋体" w:cs="宋体" w:eastAsia="宋体" w:hint="default"/>
                <w:sz w:val="20"/>
                <w:szCs w:val="20"/>
              </w:rPr>
              <w:t>事会报告一次，内容包括但不限于内部审计工</w:t>
            </w:r>
            <w:r>
              <w:rPr>
                <w:rFonts w:ascii="宋体" w:hAnsi="宋体" w:cs="宋体" w:eastAsia="宋体" w:hint="default"/>
                <w:w w:val="99"/>
                <w:sz w:val="20"/>
                <w:szCs w:val="20"/>
              </w:rPr>
              <w:t> </w:t>
            </w:r>
            <w:r>
              <w:rPr>
                <w:rFonts w:ascii="宋体" w:hAnsi="宋体" w:cs="宋体" w:eastAsia="宋体" w:hint="default"/>
                <w:sz w:val="20"/>
                <w:szCs w:val="20"/>
              </w:rPr>
              <w:t>作进度、质量以及发现的重大问题”之规定。</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4"/>
              <w:jc w:val="both"/>
              <w:rPr>
                <w:rFonts w:ascii="宋体" w:hAnsi="宋体" w:cs="宋体" w:eastAsia="宋体" w:hint="default"/>
                <w:sz w:val="20"/>
                <w:szCs w:val="20"/>
              </w:rPr>
            </w:pPr>
            <w:r>
              <w:rPr>
                <w:rFonts w:ascii="宋体" w:hAnsi="宋体" w:cs="宋体" w:eastAsia="宋体" w:hint="default"/>
                <w:spacing w:val="-1"/>
                <w:sz w:val="20"/>
                <w:szCs w:val="20"/>
              </w:rPr>
              <w:t>公司经自查，确认公司审计委员会未按照有关规</w:t>
            </w:r>
            <w:r>
              <w:rPr>
                <w:rFonts w:ascii="宋体" w:hAnsi="宋体" w:cs="宋体" w:eastAsia="宋体" w:hint="default"/>
                <w:w w:val="99"/>
                <w:sz w:val="20"/>
                <w:szCs w:val="20"/>
              </w:rPr>
              <w:t> </w:t>
            </w:r>
            <w:r>
              <w:rPr>
                <w:rFonts w:ascii="宋体" w:hAnsi="宋体" w:cs="宋体" w:eastAsia="宋体" w:hint="default"/>
                <w:spacing w:val="-1"/>
                <w:sz w:val="20"/>
                <w:szCs w:val="20"/>
              </w:rPr>
              <w:t>定履行职责，公司审计委员会成员已经充分认识</w:t>
            </w:r>
            <w:r>
              <w:rPr>
                <w:rFonts w:ascii="宋体" w:hAnsi="宋体" w:cs="宋体" w:eastAsia="宋体" w:hint="default"/>
                <w:w w:val="99"/>
                <w:sz w:val="20"/>
                <w:szCs w:val="20"/>
              </w:rPr>
              <w:t> </w:t>
            </w:r>
            <w:r>
              <w:rPr>
                <w:rFonts w:ascii="宋体" w:hAnsi="宋体" w:cs="宋体" w:eastAsia="宋体" w:hint="default"/>
                <w:spacing w:val="-1"/>
                <w:sz w:val="20"/>
                <w:szCs w:val="20"/>
              </w:rPr>
              <w:t>存在问题，今后将严格按照《创业板上市公司规</w:t>
            </w:r>
            <w:r>
              <w:rPr>
                <w:rFonts w:ascii="宋体" w:hAnsi="宋体" w:cs="宋体" w:eastAsia="宋体" w:hint="default"/>
                <w:w w:val="99"/>
                <w:sz w:val="20"/>
                <w:szCs w:val="20"/>
              </w:rPr>
              <w:t> </w:t>
            </w:r>
            <w:r>
              <w:rPr>
                <w:rFonts w:ascii="宋体" w:hAnsi="宋体" w:cs="宋体" w:eastAsia="宋体" w:hint="default"/>
                <w:spacing w:val="-1"/>
                <w:sz w:val="20"/>
                <w:szCs w:val="20"/>
              </w:rPr>
              <w:t>范运作指引》的规定，履行工作职责，每季度向</w:t>
            </w:r>
            <w:r>
              <w:rPr>
                <w:rFonts w:ascii="宋体" w:hAnsi="宋体" w:cs="宋体" w:eastAsia="宋体" w:hint="default"/>
                <w:w w:val="99"/>
                <w:sz w:val="20"/>
                <w:szCs w:val="20"/>
              </w:rPr>
              <w:t> </w:t>
            </w:r>
            <w:r>
              <w:rPr>
                <w:rFonts w:ascii="宋体" w:hAnsi="宋体" w:cs="宋体" w:eastAsia="宋体" w:hint="default"/>
                <w:spacing w:val="-1"/>
                <w:sz w:val="20"/>
                <w:szCs w:val="20"/>
              </w:rPr>
              <w:t>董事会报告内审工作，同时做好年度报告的审计</w:t>
            </w:r>
            <w:r>
              <w:rPr>
                <w:rFonts w:ascii="宋体" w:hAnsi="宋体" w:cs="宋体" w:eastAsia="宋体" w:hint="default"/>
                <w:w w:val="99"/>
                <w:sz w:val="20"/>
                <w:szCs w:val="20"/>
              </w:rPr>
              <w:t> </w:t>
            </w:r>
            <w:r>
              <w:rPr>
                <w:rFonts w:ascii="宋体" w:hAnsi="宋体" w:cs="宋体" w:eastAsia="宋体" w:hint="default"/>
                <w:sz w:val="20"/>
                <w:szCs w:val="20"/>
              </w:rPr>
              <w:t>和内部控制监察。</w:t>
            </w:r>
          </w:p>
        </w:tc>
      </w:tr>
    </w:tbl>
    <w:p>
      <w:pPr>
        <w:spacing w:after="0" w:line="285" w:lineRule="auto"/>
        <w:jc w:val="both"/>
        <w:rPr>
          <w:rFonts w:ascii="宋体" w:hAnsi="宋体" w:cs="宋体" w:eastAsia="宋体" w:hint="default"/>
          <w:sz w:val="20"/>
          <w:szCs w:val="20"/>
        </w:rPr>
        <w:sectPr>
          <w:pgSz w:w="11910" w:h="16840"/>
          <w:pgMar w:header="877" w:footer="1186" w:top="1100" w:bottom="1380" w:left="1660" w:right="0"/>
        </w:sectPr>
      </w:pPr>
    </w:p>
    <w:p>
      <w:pPr>
        <w:spacing w:line="240" w:lineRule="auto" w:before="8"/>
        <w:rPr>
          <w:rFonts w:ascii="宋体" w:hAnsi="宋体" w:cs="宋体" w:eastAsia="宋体" w:hint="default"/>
          <w:sz w:val="24"/>
          <w:szCs w:val="24"/>
        </w:rPr>
      </w:pPr>
    </w:p>
    <w:tbl>
      <w:tblPr>
        <w:tblW w:w="0" w:type="auto"/>
        <w:jc w:val="left"/>
        <w:tblInd w:w="201" w:type="dxa"/>
        <w:tblLayout w:type="fixed"/>
        <w:tblCellMar>
          <w:top w:w="0" w:type="dxa"/>
          <w:left w:w="0" w:type="dxa"/>
          <w:bottom w:w="0" w:type="dxa"/>
          <w:right w:w="0" w:type="dxa"/>
        </w:tblCellMar>
        <w:tblLook w:val="01E0"/>
      </w:tblPr>
      <w:tblGrid>
        <w:gridCol w:w="415"/>
        <w:gridCol w:w="4280"/>
        <w:gridCol w:w="4393"/>
      </w:tblGrid>
      <w:tr>
        <w:trPr>
          <w:trHeight w:val="2194" w:hRule="exact"/>
        </w:trPr>
        <w:tc>
          <w:tcPr>
            <w:tcW w:w="415" w:type="dxa"/>
            <w:tcBorders>
              <w:top w:val="nil" w:sz="6" w:space="0" w:color="auto"/>
              <w:left w:val="single" w:sz="4" w:space="0" w:color="000000"/>
              <w:bottom w:val="single" w:sz="4" w:space="0" w:color="000000"/>
              <w:right w:val="single" w:sz="4" w:space="0" w:color="000000"/>
            </w:tcBorders>
          </w:tcPr>
          <w:p>
            <w:pPr>
              <w:pStyle w:val="TableParagraph"/>
              <w:spacing w:line="259" w:lineRule="exact"/>
              <w:ind w:right="102"/>
              <w:jc w:val="right"/>
              <w:rPr>
                <w:rFonts w:ascii="宋体" w:hAnsi="宋体" w:cs="宋体" w:eastAsia="宋体" w:hint="default"/>
                <w:sz w:val="20"/>
                <w:szCs w:val="20"/>
              </w:rPr>
            </w:pPr>
            <w:r>
              <w:rPr>
                <w:rFonts w:ascii="宋体"/>
                <w:w w:val="99"/>
                <w:sz w:val="20"/>
              </w:rPr>
              <w:t>5</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5"/>
              <w:jc w:val="righ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72"/>
                <w:sz w:val="20"/>
                <w:szCs w:val="20"/>
              </w:rPr>
              <w:t> </w:t>
            </w:r>
            <w:r>
              <w:rPr>
                <w:rFonts w:ascii="宋体" w:hAnsi="宋体" w:cs="宋体" w:eastAsia="宋体" w:hint="default"/>
                <w:sz w:val="20"/>
                <w:szCs w:val="20"/>
              </w:rPr>
              <w:t>2010</w:t>
            </w:r>
            <w:r>
              <w:rPr>
                <w:rFonts w:ascii="宋体" w:hAnsi="宋体" w:cs="宋体" w:eastAsia="宋体" w:hint="default"/>
                <w:spacing w:val="-71"/>
                <w:sz w:val="20"/>
                <w:szCs w:val="20"/>
              </w:rPr>
              <w:t> </w:t>
            </w:r>
            <w:r>
              <w:rPr>
                <w:rFonts w:ascii="宋体" w:hAnsi="宋体" w:cs="宋体" w:eastAsia="宋体" w:hint="default"/>
                <w:sz w:val="20"/>
                <w:szCs w:val="20"/>
              </w:rPr>
              <w:t>年度股东大会会议记录出席会议董事</w:t>
            </w:r>
          </w:p>
          <w:p>
            <w:pPr>
              <w:pStyle w:val="TableParagraph"/>
              <w:spacing w:line="285" w:lineRule="auto" w:before="50"/>
              <w:ind w:left="103" w:right="104"/>
              <w:jc w:val="righ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64"/>
                <w:sz w:val="20"/>
                <w:szCs w:val="20"/>
              </w:rPr>
              <w:t> </w:t>
            </w:r>
            <w:r>
              <w:rPr>
                <w:rFonts w:ascii="宋体" w:hAnsi="宋体" w:cs="宋体" w:eastAsia="宋体" w:hint="default"/>
                <w:spacing w:val="-4"/>
                <w:sz w:val="20"/>
                <w:szCs w:val="20"/>
              </w:rPr>
              <w:t>人，独立董事李晓慧未在出席董事人员中，但</w:t>
            </w:r>
            <w:r>
              <w:rPr>
                <w:rFonts w:ascii="宋体" w:hAnsi="宋体" w:cs="宋体" w:eastAsia="宋体" w:hint="default"/>
                <w:w w:val="99"/>
                <w:sz w:val="20"/>
                <w:szCs w:val="20"/>
              </w:rPr>
              <w:t> </w:t>
            </w:r>
            <w:r>
              <w:rPr>
                <w:rFonts w:ascii="宋体" w:hAnsi="宋体" w:cs="宋体" w:eastAsia="宋体" w:hint="default"/>
                <w:w w:val="95"/>
                <w:sz w:val="20"/>
                <w:szCs w:val="20"/>
              </w:rPr>
              <w:t>会议记录签字页有李晓慧签名，会议记录与签</w:t>
            </w:r>
            <w:r>
              <w:rPr>
                <w:rFonts w:ascii="宋体" w:hAnsi="宋体" w:cs="宋体" w:eastAsia="宋体" w:hint="default"/>
                <w:spacing w:val="23"/>
                <w:w w:val="95"/>
                <w:sz w:val="20"/>
                <w:szCs w:val="20"/>
              </w:rPr>
              <w:t> </w:t>
            </w:r>
            <w:r>
              <w:rPr>
                <w:rFonts w:ascii="宋体" w:hAnsi="宋体" w:cs="宋体" w:eastAsia="宋体" w:hint="default"/>
                <w:spacing w:val="23"/>
                <w:w w:val="95"/>
                <w:sz w:val="20"/>
                <w:szCs w:val="20"/>
              </w:rPr>
            </w:r>
            <w:r>
              <w:rPr>
                <w:rFonts w:ascii="宋体" w:hAnsi="宋体" w:cs="宋体" w:eastAsia="宋体" w:hint="default"/>
                <w:spacing w:val="-4"/>
                <w:sz w:val="20"/>
                <w:szCs w:val="20"/>
              </w:rPr>
              <w:t>字页前后不一致。公司</w:t>
            </w:r>
            <w:r>
              <w:rPr>
                <w:rFonts w:ascii="宋体" w:hAnsi="宋体" w:cs="宋体" w:eastAsia="宋体" w:hint="default"/>
                <w:spacing w:val="-51"/>
                <w:sz w:val="20"/>
                <w:szCs w:val="20"/>
              </w:rPr>
              <w:t> </w:t>
            </w: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年第一次临时股东</w:t>
            </w:r>
            <w:r>
              <w:rPr>
                <w:rFonts w:ascii="宋体" w:hAnsi="宋体" w:cs="宋体" w:eastAsia="宋体" w:hint="default"/>
                <w:w w:val="99"/>
                <w:sz w:val="20"/>
                <w:szCs w:val="20"/>
              </w:rPr>
              <w:t> </w:t>
            </w:r>
            <w:r>
              <w:rPr>
                <w:rFonts w:ascii="宋体" w:hAnsi="宋体" w:cs="宋体" w:eastAsia="宋体" w:hint="default"/>
                <w:w w:val="95"/>
                <w:sz w:val="20"/>
                <w:szCs w:val="20"/>
              </w:rPr>
              <w:t>大会会议记录董事会秘书未签字。</w:t>
            </w:r>
            <w:r>
              <w:rPr>
                <w:rFonts w:ascii="宋体" w:hAnsi="宋体" w:cs="宋体" w:eastAsia="宋体" w:hint="default"/>
                <w:w w:val="99"/>
                <w:sz w:val="20"/>
                <w:szCs w:val="20"/>
              </w:rPr>
              <w:t> </w:t>
            </w:r>
            <w:r>
              <w:rPr>
                <w:rFonts w:ascii="宋体" w:hAnsi="宋体" w:cs="宋体" w:eastAsia="宋体" w:hint="default"/>
                <w:spacing w:val="-6"/>
                <w:w w:val="99"/>
                <w:sz w:val="20"/>
                <w:szCs w:val="20"/>
              </w:rPr>
              <w:t>上述情况不符合《上市公司股东大会规则》（证</w:t>
            </w:r>
            <w:r>
              <w:rPr>
                <w:rFonts w:ascii="宋体" w:hAnsi="宋体" w:cs="宋体" w:eastAsia="宋体" w:hint="default"/>
                <w:w w:val="99"/>
                <w:sz w:val="20"/>
                <w:szCs w:val="20"/>
              </w:rPr>
              <w:t> </w:t>
            </w:r>
            <w:r>
              <w:rPr>
                <w:rFonts w:ascii="宋体" w:hAnsi="宋体" w:cs="宋体" w:eastAsia="宋体" w:hint="default"/>
                <w:sz w:val="20"/>
                <w:szCs w:val="20"/>
              </w:rPr>
              <w:t>监发【</w:t>
            </w:r>
            <w:r>
              <w:rPr>
                <w:rFonts w:ascii="宋体" w:hAnsi="宋体" w:cs="宋体" w:eastAsia="宋体" w:hint="default"/>
                <w:sz w:val="20"/>
                <w:szCs w:val="20"/>
              </w:rPr>
              <w:t>2006</w:t>
            </w:r>
            <w:r>
              <w:rPr>
                <w:rFonts w:ascii="宋体" w:hAnsi="宋体" w:cs="宋体" w:eastAsia="宋体" w:hint="default"/>
                <w:sz w:val="20"/>
                <w:szCs w:val="20"/>
              </w:rPr>
              <w:t>】</w:t>
            </w:r>
            <w:r>
              <w:rPr>
                <w:rFonts w:ascii="宋体" w:hAnsi="宋体" w:cs="宋体" w:eastAsia="宋体" w:hint="default"/>
                <w:sz w:val="20"/>
                <w:szCs w:val="20"/>
              </w:rPr>
              <w:t>21</w:t>
            </w:r>
            <w:r>
              <w:rPr>
                <w:rFonts w:ascii="宋体" w:hAnsi="宋体" w:cs="宋体" w:eastAsia="宋体" w:hint="default"/>
                <w:spacing w:val="-55"/>
                <w:sz w:val="20"/>
                <w:szCs w:val="20"/>
              </w:rPr>
              <w:t> </w:t>
            </w:r>
            <w:r>
              <w:rPr>
                <w:rFonts w:ascii="宋体" w:hAnsi="宋体" w:cs="宋体" w:eastAsia="宋体" w:hint="default"/>
                <w:sz w:val="20"/>
                <w:szCs w:val="20"/>
              </w:rPr>
              <w:t>号）第四十一条之规定。</w:t>
            </w:r>
          </w:p>
        </w:tc>
        <w:tc>
          <w:tcPr>
            <w:tcW w:w="4393" w:type="dxa"/>
            <w:tcBorders>
              <w:top w:val="nil" w:sz="6" w:space="0" w:color="auto"/>
              <w:left w:val="single" w:sz="4" w:space="0" w:color="000000"/>
              <w:bottom w:val="single" w:sz="4" w:space="0" w:color="000000"/>
              <w:right w:val="single" w:sz="4" w:space="0" w:color="000000"/>
            </w:tcBorders>
          </w:tcPr>
          <w:p>
            <w:pPr>
              <w:pStyle w:val="TableParagraph"/>
              <w:spacing w:line="285" w:lineRule="auto" w:before="153"/>
              <w:ind w:left="103" w:right="104"/>
              <w:jc w:val="both"/>
              <w:rPr>
                <w:rFonts w:ascii="宋体" w:hAnsi="宋体" w:cs="宋体" w:eastAsia="宋体" w:hint="default"/>
                <w:sz w:val="20"/>
                <w:szCs w:val="20"/>
              </w:rPr>
            </w:pPr>
            <w:r>
              <w:rPr>
                <w:rFonts w:ascii="宋体" w:hAnsi="宋体" w:cs="宋体" w:eastAsia="宋体" w:hint="default"/>
                <w:spacing w:val="-1"/>
                <w:sz w:val="20"/>
                <w:szCs w:val="20"/>
              </w:rPr>
              <w:t>公司已严格按照《上市公司股东大会规则》（证</w:t>
            </w:r>
            <w:r>
              <w:rPr>
                <w:rFonts w:ascii="宋体" w:hAnsi="宋体" w:cs="宋体" w:eastAsia="宋体" w:hint="default"/>
                <w:w w:val="99"/>
                <w:sz w:val="20"/>
                <w:szCs w:val="20"/>
              </w:rPr>
              <w:t> </w:t>
            </w:r>
            <w:r>
              <w:rPr>
                <w:rFonts w:ascii="宋体" w:hAnsi="宋体" w:cs="宋体" w:eastAsia="宋体" w:hint="default"/>
                <w:spacing w:val="-3"/>
                <w:sz w:val="20"/>
                <w:szCs w:val="20"/>
              </w:rPr>
              <w:t>监发【</w:t>
            </w:r>
            <w:r>
              <w:rPr>
                <w:rFonts w:ascii="宋体" w:hAnsi="宋体" w:cs="宋体" w:eastAsia="宋体" w:hint="default"/>
                <w:spacing w:val="-3"/>
                <w:sz w:val="20"/>
                <w:szCs w:val="20"/>
              </w:rPr>
              <w:t>2006</w:t>
            </w:r>
            <w:r>
              <w:rPr>
                <w:rFonts w:ascii="宋体" w:hAnsi="宋体" w:cs="宋体" w:eastAsia="宋体" w:hint="default"/>
                <w:spacing w:val="-3"/>
                <w:sz w:val="20"/>
                <w:szCs w:val="20"/>
              </w:rPr>
              <w:t>】</w:t>
            </w:r>
            <w:r>
              <w:rPr>
                <w:rFonts w:ascii="宋体" w:hAnsi="宋体" w:cs="宋体" w:eastAsia="宋体" w:hint="default"/>
                <w:spacing w:val="-3"/>
                <w:sz w:val="20"/>
                <w:szCs w:val="20"/>
              </w:rPr>
              <w:t>21</w:t>
            </w:r>
            <w:r>
              <w:rPr>
                <w:rFonts w:ascii="宋体" w:hAnsi="宋体" w:cs="宋体" w:eastAsia="宋体" w:hint="default"/>
                <w:spacing w:val="-48"/>
                <w:sz w:val="20"/>
                <w:szCs w:val="20"/>
              </w:rPr>
              <w:t> </w:t>
            </w:r>
            <w:r>
              <w:rPr>
                <w:rFonts w:ascii="宋体" w:hAnsi="宋体" w:cs="宋体" w:eastAsia="宋体" w:hint="default"/>
                <w:spacing w:val="-4"/>
                <w:sz w:val="20"/>
                <w:szCs w:val="20"/>
              </w:rPr>
              <w:t>号）、《公司章程》等规定，规</w:t>
            </w:r>
            <w:r>
              <w:rPr>
                <w:rFonts w:ascii="宋体" w:hAnsi="宋体" w:cs="宋体" w:eastAsia="宋体" w:hint="default"/>
                <w:w w:val="99"/>
                <w:sz w:val="20"/>
                <w:szCs w:val="20"/>
              </w:rPr>
              <w:t> </w:t>
            </w:r>
            <w:r>
              <w:rPr>
                <w:rFonts w:ascii="宋体" w:hAnsi="宋体" w:cs="宋体" w:eastAsia="宋体" w:hint="default"/>
                <w:spacing w:val="-1"/>
                <w:sz w:val="20"/>
                <w:szCs w:val="20"/>
              </w:rPr>
              <w:t>范股东大会会议记录，确保会议记录的完整、准</w:t>
            </w:r>
            <w:r>
              <w:rPr>
                <w:rFonts w:ascii="宋体" w:hAnsi="宋体" w:cs="宋体" w:eastAsia="宋体" w:hint="default"/>
                <w:w w:val="99"/>
                <w:sz w:val="20"/>
                <w:szCs w:val="20"/>
              </w:rPr>
              <w:t> </w:t>
            </w:r>
            <w:r>
              <w:rPr>
                <w:rFonts w:ascii="宋体" w:hAnsi="宋体" w:cs="宋体" w:eastAsia="宋体" w:hint="default"/>
                <w:spacing w:val="-5"/>
                <w:sz w:val="20"/>
                <w:szCs w:val="20"/>
              </w:rPr>
              <w:t>确，自公司</w:t>
            </w:r>
            <w:r>
              <w:rPr>
                <w:rFonts w:ascii="宋体" w:hAnsi="宋体" w:cs="宋体" w:eastAsia="宋体" w:hint="default"/>
                <w:spacing w:val="-52"/>
                <w:sz w:val="20"/>
                <w:szCs w:val="20"/>
              </w:rPr>
              <w:t> </w:t>
            </w: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日召开临时股东大会</w:t>
            </w:r>
            <w:r>
              <w:rPr>
                <w:rFonts w:ascii="宋体" w:hAnsi="宋体" w:cs="宋体" w:eastAsia="宋体" w:hint="default"/>
                <w:w w:val="99"/>
                <w:sz w:val="20"/>
                <w:szCs w:val="20"/>
              </w:rPr>
              <w:t> </w:t>
            </w:r>
            <w:r>
              <w:rPr>
                <w:rFonts w:ascii="宋体" w:hAnsi="宋体" w:cs="宋体" w:eastAsia="宋体" w:hint="default"/>
                <w:spacing w:val="8"/>
                <w:sz w:val="20"/>
                <w:szCs w:val="20"/>
              </w:rPr>
              <w:t>起，已规范执行股东大会相关的各项要求和规</w:t>
            </w:r>
            <w:r>
              <w:rPr>
                <w:rFonts w:ascii="宋体" w:hAnsi="宋体" w:cs="宋体" w:eastAsia="宋体" w:hint="default"/>
                <w:w w:val="99"/>
                <w:sz w:val="20"/>
                <w:szCs w:val="20"/>
              </w:rPr>
              <w:t> </w:t>
            </w:r>
            <w:r>
              <w:rPr>
                <w:rFonts w:ascii="宋体" w:hAnsi="宋体" w:cs="宋体" w:eastAsia="宋体" w:hint="default"/>
                <w:sz w:val="20"/>
                <w:szCs w:val="20"/>
              </w:rPr>
              <w:t>定。</w:t>
            </w:r>
          </w:p>
        </w:tc>
      </w:tr>
      <w:tr>
        <w:trPr>
          <w:trHeight w:val="2194"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2"/>
              <w:jc w:val="right"/>
              <w:rPr>
                <w:rFonts w:ascii="宋体" w:hAnsi="宋体" w:cs="宋体" w:eastAsia="宋体" w:hint="default"/>
                <w:sz w:val="20"/>
                <w:szCs w:val="20"/>
              </w:rPr>
            </w:pPr>
            <w:r>
              <w:rPr>
                <w:rFonts w:ascii="宋体"/>
                <w:w w:val="99"/>
                <w:sz w:val="20"/>
              </w:rPr>
              <w:t>6</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34" w:right="137"/>
              <w:jc w:val="center"/>
              <w:rPr>
                <w:rFonts w:ascii="宋体" w:hAnsi="宋体" w:cs="宋体" w:eastAsia="宋体" w:hint="default"/>
                <w:sz w:val="20"/>
                <w:szCs w:val="20"/>
              </w:rPr>
            </w:pPr>
            <w:r>
              <w:rPr>
                <w:rFonts w:ascii="宋体" w:hAnsi="宋体" w:cs="宋体" w:eastAsia="宋体" w:hint="default"/>
                <w:sz w:val="20"/>
                <w:szCs w:val="20"/>
              </w:rPr>
              <w:t>公司第一届监事会第七次会议、第八次会议、</w:t>
            </w:r>
            <w:r>
              <w:rPr>
                <w:rFonts w:ascii="宋体" w:hAnsi="宋体" w:cs="宋体" w:eastAsia="宋体" w:hint="default"/>
                <w:w w:val="99"/>
                <w:sz w:val="20"/>
                <w:szCs w:val="20"/>
              </w:rPr>
              <w:t> </w:t>
            </w:r>
            <w:r>
              <w:rPr>
                <w:rFonts w:ascii="宋体" w:hAnsi="宋体" w:cs="宋体" w:eastAsia="宋体" w:hint="default"/>
                <w:sz w:val="20"/>
                <w:szCs w:val="20"/>
              </w:rPr>
              <w:t>第二届监事会第一次、第二次会议会议记录未</w:t>
            </w:r>
            <w:r>
              <w:rPr>
                <w:rFonts w:ascii="宋体" w:hAnsi="宋体" w:cs="宋体" w:eastAsia="宋体" w:hint="default"/>
                <w:w w:val="99"/>
                <w:sz w:val="20"/>
                <w:szCs w:val="20"/>
              </w:rPr>
              <w:t> </w:t>
            </w:r>
            <w:r>
              <w:rPr>
                <w:rFonts w:ascii="宋体" w:hAnsi="宋体" w:cs="宋体" w:eastAsia="宋体" w:hint="default"/>
                <w:sz w:val="20"/>
                <w:szCs w:val="20"/>
              </w:rPr>
              <w:t>记载会议记录人且无会议记录人签字，不符合</w:t>
            </w:r>
            <w:r>
              <w:rPr>
                <w:rFonts w:ascii="宋体" w:hAnsi="宋体" w:cs="宋体" w:eastAsia="宋体" w:hint="default"/>
                <w:w w:val="99"/>
                <w:sz w:val="20"/>
                <w:szCs w:val="20"/>
              </w:rPr>
              <w:t> </w:t>
            </w:r>
            <w:r>
              <w:rPr>
                <w:rFonts w:ascii="宋体" w:hAnsi="宋体" w:cs="宋体" w:eastAsia="宋体" w:hint="default"/>
                <w:sz w:val="20"/>
                <w:szCs w:val="20"/>
              </w:rPr>
              <w:t>深圳证券交易所《创业板上市公司规范指引》</w:t>
            </w:r>
            <w:r>
              <w:rPr>
                <w:rFonts w:ascii="宋体" w:hAnsi="宋体" w:cs="宋体" w:eastAsia="宋体" w:hint="default"/>
                <w:w w:val="99"/>
                <w:sz w:val="20"/>
                <w:szCs w:val="20"/>
              </w:rPr>
              <w:t> </w:t>
            </w:r>
            <w:r>
              <w:rPr>
                <w:rFonts w:ascii="宋体" w:hAnsi="宋体" w:cs="宋体" w:eastAsia="宋体" w:hint="default"/>
                <w:sz w:val="20"/>
                <w:szCs w:val="20"/>
              </w:rPr>
              <w:t>第</w:t>
            </w:r>
            <w:r>
              <w:rPr>
                <w:rFonts w:ascii="宋体" w:hAnsi="宋体" w:cs="宋体" w:eastAsia="宋体" w:hint="default"/>
                <w:spacing w:val="-53"/>
                <w:sz w:val="20"/>
                <w:szCs w:val="20"/>
              </w:rPr>
              <w:t> </w:t>
            </w:r>
            <w:r>
              <w:rPr>
                <w:rFonts w:ascii="宋体" w:hAnsi="宋体" w:cs="宋体" w:eastAsia="宋体" w:hint="default"/>
                <w:sz w:val="20"/>
                <w:szCs w:val="20"/>
              </w:rPr>
              <w:t>2.2.4</w:t>
            </w:r>
            <w:r>
              <w:rPr>
                <w:rFonts w:ascii="宋体" w:hAnsi="宋体" w:cs="宋体" w:eastAsia="宋体" w:hint="default"/>
                <w:spacing w:val="-51"/>
                <w:sz w:val="20"/>
                <w:szCs w:val="20"/>
              </w:rPr>
              <w:t> </w:t>
            </w:r>
            <w:r>
              <w:rPr>
                <w:rFonts w:ascii="宋体" w:hAnsi="宋体" w:cs="宋体" w:eastAsia="宋体" w:hint="default"/>
                <w:sz w:val="20"/>
                <w:szCs w:val="20"/>
              </w:rPr>
              <w:t>项之规定。</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公司已严格按照《创业板上市公司规范指引》、</w:t>
            </w:r>
          </w:p>
          <w:p>
            <w:pPr>
              <w:pStyle w:val="TableParagraph"/>
              <w:spacing w:line="285" w:lineRule="auto" w:before="50"/>
              <w:ind w:left="103" w:right="104"/>
              <w:jc w:val="both"/>
              <w:rPr>
                <w:rFonts w:ascii="宋体" w:hAnsi="宋体" w:cs="宋体" w:eastAsia="宋体" w:hint="default"/>
                <w:sz w:val="20"/>
                <w:szCs w:val="20"/>
              </w:rPr>
            </w:pPr>
            <w:r>
              <w:rPr>
                <w:rFonts w:ascii="宋体" w:hAnsi="宋体" w:cs="宋体" w:eastAsia="宋体" w:hint="default"/>
                <w:spacing w:val="-1"/>
                <w:sz w:val="20"/>
                <w:szCs w:val="20"/>
              </w:rPr>
              <w:t>《公司章程》、《监事会议事规则》等规定，规</w:t>
            </w:r>
            <w:r>
              <w:rPr>
                <w:rFonts w:ascii="宋体" w:hAnsi="宋体" w:cs="宋体" w:eastAsia="宋体" w:hint="default"/>
                <w:w w:val="99"/>
                <w:sz w:val="20"/>
                <w:szCs w:val="20"/>
              </w:rPr>
              <w:t> </w:t>
            </w:r>
            <w:r>
              <w:rPr>
                <w:rFonts w:ascii="宋体" w:hAnsi="宋体" w:cs="宋体" w:eastAsia="宋体" w:hint="default"/>
                <w:spacing w:val="-1"/>
                <w:sz w:val="20"/>
                <w:szCs w:val="20"/>
              </w:rPr>
              <w:t>范监事会会议记录，相关会议记录人必须签字确</w:t>
            </w:r>
            <w:r>
              <w:rPr>
                <w:rFonts w:ascii="宋体" w:hAnsi="宋体" w:cs="宋体" w:eastAsia="宋体" w:hint="default"/>
                <w:w w:val="99"/>
                <w:sz w:val="20"/>
                <w:szCs w:val="20"/>
              </w:rPr>
              <w:t> </w:t>
            </w:r>
            <w:r>
              <w:rPr>
                <w:rFonts w:ascii="宋体" w:hAnsi="宋体" w:cs="宋体" w:eastAsia="宋体" w:hint="default"/>
                <w:sz w:val="20"/>
                <w:szCs w:val="20"/>
              </w:rPr>
              <w:t>认，保证会议记录准确、完整。公司自</w:t>
            </w:r>
            <w:r>
              <w:rPr>
                <w:rFonts w:ascii="宋体" w:hAnsi="宋体" w:cs="宋体" w:eastAsia="宋体" w:hint="default"/>
                <w:spacing w:val="-50"/>
                <w:sz w:val="20"/>
                <w:szCs w:val="20"/>
              </w:rPr>
              <w:t> </w:t>
            </w:r>
            <w:r>
              <w:rPr>
                <w:rFonts w:ascii="宋体" w:hAnsi="宋体" w:cs="宋体" w:eastAsia="宋体" w:hint="default"/>
                <w:sz w:val="20"/>
                <w:szCs w:val="20"/>
              </w:rPr>
              <w:t>2011</w:t>
            </w:r>
            <w:r>
              <w:rPr>
                <w:rFonts w:ascii="宋体" w:hAnsi="宋体" w:cs="宋体" w:eastAsia="宋体" w:hint="default"/>
                <w:spacing w:val="-51"/>
                <w:sz w:val="20"/>
                <w:szCs w:val="20"/>
              </w:rPr>
              <w:t> </w:t>
            </w:r>
            <w:r>
              <w:rPr>
                <w:rFonts w:ascii="宋体" w:hAnsi="宋体" w:cs="宋体" w:eastAsia="宋体" w:hint="default"/>
                <w:sz w:val="20"/>
                <w:szCs w:val="20"/>
              </w:rPr>
              <w:t>年</w:t>
            </w:r>
          </w:p>
          <w:p>
            <w:pPr>
              <w:pStyle w:val="TableParagraph"/>
              <w:spacing w:line="285" w:lineRule="auto" w:before="12"/>
              <w:ind w:left="103" w:right="3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3"/>
                <w:sz w:val="20"/>
                <w:szCs w:val="20"/>
              </w:rPr>
              <w:t> </w:t>
            </w: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日召开的第二届监事会第三次会议开始，</w:t>
            </w:r>
            <w:r>
              <w:rPr>
                <w:rFonts w:ascii="宋体" w:hAnsi="宋体" w:cs="宋体" w:eastAsia="宋体" w:hint="default"/>
                <w:w w:val="99"/>
                <w:sz w:val="20"/>
                <w:szCs w:val="20"/>
              </w:rPr>
              <w:t> </w:t>
            </w:r>
            <w:r>
              <w:rPr>
                <w:rFonts w:ascii="宋体" w:hAnsi="宋体" w:cs="宋体" w:eastAsia="宋体" w:hint="default"/>
                <w:sz w:val="20"/>
                <w:szCs w:val="20"/>
              </w:rPr>
              <w:t>已经规范监事会会议记录，并严格执行监事会会</w:t>
            </w:r>
            <w:r>
              <w:rPr>
                <w:rFonts w:ascii="宋体" w:hAnsi="宋体" w:cs="宋体" w:eastAsia="宋体" w:hint="default"/>
                <w:w w:val="99"/>
                <w:sz w:val="20"/>
                <w:szCs w:val="20"/>
              </w:rPr>
              <w:t> </w:t>
            </w:r>
            <w:r>
              <w:rPr>
                <w:rFonts w:ascii="宋体" w:hAnsi="宋体" w:cs="宋体" w:eastAsia="宋体" w:hint="default"/>
                <w:sz w:val="20"/>
                <w:szCs w:val="20"/>
              </w:rPr>
              <w:t>议各项规定。</w:t>
            </w:r>
          </w:p>
        </w:tc>
      </w:tr>
      <w:tr>
        <w:trPr>
          <w:trHeight w:val="2506" w:hRule="exact"/>
        </w:trPr>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2"/>
              <w:jc w:val="right"/>
              <w:rPr>
                <w:rFonts w:ascii="宋体" w:hAnsi="宋体" w:cs="宋体" w:eastAsia="宋体" w:hint="default"/>
                <w:sz w:val="20"/>
                <w:szCs w:val="20"/>
              </w:rPr>
            </w:pPr>
            <w:r>
              <w:rPr>
                <w:rFonts w:ascii="宋体"/>
                <w:w w:val="99"/>
                <w:sz w:val="20"/>
              </w:rPr>
              <w:t>7</w:t>
            </w:r>
            <w:r>
              <w:rPr>
                <w:rFonts w:ascii="宋体"/>
                <w:sz w:val="20"/>
              </w:rPr>
            </w:r>
          </w:p>
        </w:tc>
        <w:tc>
          <w:tcPr>
            <w:tcW w:w="42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735" w:right="137" w:hanging="1602"/>
              <w:jc w:val="left"/>
              <w:rPr>
                <w:rFonts w:ascii="宋体" w:hAnsi="宋体" w:cs="宋体" w:eastAsia="宋体" w:hint="default"/>
                <w:sz w:val="20"/>
                <w:szCs w:val="20"/>
              </w:rPr>
            </w:pPr>
            <w:r>
              <w:rPr>
                <w:rFonts w:ascii="宋体" w:hAnsi="宋体" w:cs="宋体" w:eastAsia="宋体" w:hint="default"/>
                <w:sz w:val="20"/>
                <w:szCs w:val="20"/>
              </w:rPr>
              <w:t>公司财务核算的流程管理及相关内控尚需进一</w:t>
            </w:r>
            <w:r>
              <w:rPr>
                <w:rFonts w:ascii="宋体" w:hAnsi="宋体" w:cs="宋体" w:eastAsia="宋体" w:hint="default"/>
                <w:w w:val="99"/>
                <w:sz w:val="20"/>
                <w:szCs w:val="20"/>
              </w:rPr>
              <w:t> </w:t>
            </w:r>
            <w:r>
              <w:rPr>
                <w:rFonts w:ascii="宋体" w:hAnsi="宋体" w:cs="宋体" w:eastAsia="宋体" w:hint="default"/>
                <w:sz w:val="20"/>
                <w:szCs w:val="20"/>
              </w:rPr>
              <w:t>步加强。</w:t>
            </w:r>
          </w:p>
        </w:tc>
        <w:tc>
          <w:tcPr>
            <w:tcW w:w="439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81"/>
              <w:jc w:val="both"/>
              <w:rPr>
                <w:rFonts w:ascii="宋体" w:hAnsi="宋体" w:cs="宋体" w:eastAsia="宋体" w:hint="default"/>
                <w:sz w:val="20"/>
                <w:szCs w:val="20"/>
              </w:rPr>
            </w:pPr>
            <w:r>
              <w:rPr>
                <w:rFonts w:ascii="宋体" w:hAnsi="宋体" w:cs="宋体" w:eastAsia="宋体" w:hint="default"/>
                <w:w w:val="95"/>
                <w:sz w:val="20"/>
                <w:szCs w:val="20"/>
              </w:rPr>
              <w:t>公司针对财务核算过程中存在的问题，认真梳理</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w w:val="95"/>
                <w:sz w:val="20"/>
                <w:szCs w:val="20"/>
              </w:rPr>
              <w:t>了财务核算流程和公司财务管理相关的规定，公</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spacing w:val="8"/>
                <w:sz w:val="20"/>
                <w:szCs w:val="20"/>
              </w:rPr>
              <w:t>司明确由内审部监督财务部门财务核算工作以</w:t>
            </w:r>
            <w:r>
              <w:rPr>
                <w:rFonts w:ascii="宋体" w:hAnsi="宋体" w:cs="宋体" w:eastAsia="宋体" w:hint="default"/>
                <w:w w:val="99"/>
                <w:sz w:val="20"/>
                <w:szCs w:val="20"/>
              </w:rPr>
              <w:t> </w:t>
            </w:r>
            <w:r>
              <w:rPr>
                <w:rFonts w:ascii="宋体" w:hAnsi="宋体" w:cs="宋体" w:eastAsia="宋体" w:hint="default"/>
                <w:w w:val="95"/>
                <w:sz w:val="20"/>
                <w:szCs w:val="20"/>
              </w:rPr>
              <w:t>及对财务管理制度的执行情况，如发现财务核算</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sz w:val="20"/>
                <w:szCs w:val="20"/>
              </w:rPr>
              <w:t>工作未严格执行已明确的会计处理原则的情形，</w:t>
            </w:r>
            <w:r>
              <w:rPr>
                <w:rFonts w:ascii="宋体" w:hAnsi="宋体" w:cs="宋体" w:eastAsia="宋体" w:hint="default"/>
                <w:w w:val="99"/>
                <w:sz w:val="20"/>
                <w:szCs w:val="20"/>
              </w:rPr>
              <w:t> </w:t>
            </w:r>
            <w:r>
              <w:rPr>
                <w:rFonts w:ascii="宋体" w:hAnsi="宋体" w:cs="宋体" w:eastAsia="宋体" w:hint="default"/>
                <w:w w:val="95"/>
                <w:sz w:val="20"/>
                <w:szCs w:val="20"/>
              </w:rPr>
              <w:t>将及时向董事会审计委员会作出汇报，并要求财</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w w:val="95"/>
                <w:sz w:val="20"/>
                <w:szCs w:val="20"/>
              </w:rPr>
              <w:t>务部门及时进行整改，切实强化财务核算管理和</w:t>
            </w:r>
            <w:r>
              <w:rPr>
                <w:rFonts w:ascii="宋体" w:hAnsi="宋体" w:cs="宋体" w:eastAsia="宋体" w:hint="default"/>
                <w:spacing w:val="86"/>
                <w:w w:val="95"/>
                <w:sz w:val="20"/>
                <w:szCs w:val="20"/>
              </w:rPr>
              <w:t> </w:t>
            </w:r>
            <w:r>
              <w:rPr>
                <w:rFonts w:ascii="宋体" w:hAnsi="宋体" w:cs="宋体" w:eastAsia="宋体" w:hint="default"/>
                <w:spacing w:val="86"/>
                <w:w w:val="95"/>
                <w:sz w:val="20"/>
                <w:szCs w:val="20"/>
              </w:rPr>
            </w:r>
            <w:r>
              <w:rPr>
                <w:rFonts w:ascii="宋体" w:hAnsi="宋体" w:cs="宋体" w:eastAsia="宋体" w:hint="default"/>
                <w:sz w:val="20"/>
                <w:szCs w:val="20"/>
              </w:rPr>
              <w:t>相关环节的内部控制。</w:t>
            </w:r>
          </w:p>
        </w:tc>
      </w:tr>
      <w:tr>
        <w:trPr>
          <w:trHeight w:val="324" w:hRule="exact"/>
        </w:trPr>
        <w:tc>
          <w:tcPr>
            <w:tcW w:w="90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3"/>
              <w:jc w:val="center"/>
              <w:rPr>
                <w:rFonts w:ascii="宋体" w:hAnsi="宋体" w:cs="宋体" w:eastAsia="宋体" w:hint="default"/>
                <w:sz w:val="20"/>
                <w:szCs w:val="20"/>
              </w:rPr>
            </w:pPr>
            <w:r>
              <w:rPr>
                <w:rFonts w:ascii="宋体" w:hAnsi="宋体" w:cs="宋体" w:eastAsia="宋体" w:hint="default"/>
                <w:sz w:val="20"/>
                <w:szCs w:val="20"/>
              </w:rPr>
              <w:t>年内无未完成整改的问题</w:t>
            </w:r>
          </w:p>
        </w:tc>
      </w:tr>
    </w:tbl>
    <w:p>
      <w:pPr>
        <w:spacing w:line="240" w:lineRule="auto" w:before="12"/>
        <w:rPr>
          <w:rFonts w:ascii="宋体" w:hAnsi="宋体" w:cs="宋体" w:eastAsia="宋体" w:hint="default"/>
          <w:sz w:val="6"/>
          <w:szCs w:val="6"/>
        </w:rPr>
      </w:pPr>
    </w:p>
    <w:p>
      <w:pPr>
        <w:pStyle w:val="Heading2"/>
        <w:spacing w:line="357" w:lineRule="auto"/>
        <w:ind w:left="220" w:right="1795"/>
        <w:jc w:val="both"/>
        <w:rPr>
          <w:b w:val="0"/>
          <w:bCs w:val="0"/>
        </w:rPr>
      </w:pPr>
      <w:r>
        <w:rPr>
          <w:spacing w:val="3"/>
        </w:rPr>
        <w:t>十七、报告期内，公司和子公司没有发生《证券法》第六十七条、《上市公司</w:t>
      </w:r>
      <w:r>
        <w:rPr>
          <w:w w:val="99"/>
        </w:rPr>
        <w:t> </w:t>
      </w:r>
      <w:r>
        <w:rPr>
          <w:spacing w:val="3"/>
        </w:rPr>
        <w:t>信息披露管理办法》第三十条所列的重大事件，以及董事会判为重大事件的事</w:t>
      </w:r>
      <w:r>
        <w:rPr>
          <w:spacing w:val="4"/>
          <w:w w:val="99"/>
        </w:rPr>
        <w:t> </w:t>
      </w:r>
      <w:r>
        <w:rPr/>
        <w:t>项。</w:t>
      </w:r>
      <w:r>
        <w:rPr>
          <w:b w:val="0"/>
          <w:bCs w:val="0"/>
        </w:rPr>
      </w:r>
    </w:p>
    <w:p>
      <w:pPr>
        <w:pStyle w:val="Heading2"/>
        <w:spacing w:line="240" w:lineRule="auto" w:before="190"/>
        <w:ind w:left="220" w:right="0"/>
        <w:jc w:val="both"/>
        <w:rPr>
          <w:b w:val="0"/>
          <w:bCs w:val="0"/>
        </w:rPr>
      </w:pPr>
      <w:r>
        <w:rPr/>
        <w:t>十八、公司内部审计机构的设置、人员安排和内部审计制度的执行情况</w:t>
      </w:r>
      <w:r>
        <w:rPr>
          <w:b w:val="0"/>
          <w:bCs w:val="0"/>
        </w:rPr>
      </w:r>
    </w:p>
    <w:p>
      <w:pPr>
        <w:spacing w:line="240" w:lineRule="auto" w:before="9"/>
        <w:rPr>
          <w:rFonts w:ascii="宋体" w:hAnsi="宋体" w:cs="宋体" w:eastAsia="宋体" w:hint="default"/>
          <w:b/>
          <w:bCs/>
          <w:sz w:val="23"/>
          <w:szCs w:val="23"/>
        </w:rPr>
      </w:pPr>
    </w:p>
    <w:p>
      <w:pPr>
        <w:pStyle w:val="BodyText"/>
        <w:spacing w:line="357" w:lineRule="auto"/>
        <w:ind w:left="220" w:right="1796" w:firstLine="479"/>
        <w:jc w:val="both"/>
      </w:pPr>
      <w:r>
        <w:rPr>
          <w:spacing w:val="-3"/>
        </w:rPr>
        <w:t>公司根据制定的《内部审计工作制度》设立有独立的内部审计机构，配备了</w:t>
      </w:r>
      <w:r>
        <w:rPr/>
        <w:t> </w:t>
      </w:r>
      <w:r>
        <w:rPr>
          <w:spacing w:val="-3"/>
        </w:rPr>
        <w:t>专职的内部审计人员。报告期内，公司内部审计部门在董事会下设的审计委员管</w:t>
      </w:r>
      <w:r>
        <w:rPr>
          <w:spacing w:val="-111"/>
        </w:rPr>
        <w:t> </w:t>
      </w:r>
      <w:r>
        <w:rPr>
          <w:spacing w:val="-111"/>
        </w:rPr>
      </w:r>
      <w:r>
        <w:rPr>
          <w:spacing w:val="-3"/>
        </w:rPr>
        <w:t>理下，严格按照公司内部审计制度开展日常事务，制定和执行审计计划，每季度</w:t>
      </w:r>
      <w:r>
        <w:rPr>
          <w:spacing w:val="-110"/>
        </w:rPr>
        <w:t> </w:t>
      </w:r>
      <w:r>
        <w:rPr>
          <w:spacing w:val="-110"/>
        </w:rPr>
      </w:r>
      <w:r>
        <w:rPr>
          <w:spacing w:val="-3"/>
        </w:rPr>
        <w:t>对公司募集资金使用、内控机制运行等方面进行监督和核查，并定期向审计委员</w:t>
      </w:r>
      <w:r>
        <w:rPr>
          <w:spacing w:val="-111"/>
        </w:rPr>
        <w:t> </w:t>
      </w:r>
      <w:r>
        <w:rPr>
          <w:spacing w:val="-111"/>
        </w:rPr>
      </w:r>
      <w:r>
        <w:rPr/>
        <w:t>会汇报工作，切实发挥了内部控制作用。</w:t>
      </w:r>
    </w:p>
    <w:p>
      <w:pPr>
        <w:pStyle w:val="Heading2"/>
        <w:spacing w:line="240" w:lineRule="auto" w:before="192"/>
        <w:ind w:left="220" w:right="0"/>
        <w:jc w:val="both"/>
        <w:rPr>
          <w:b w:val="0"/>
          <w:bCs w:val="0"/>
        </w:rPr>
      </w:pPr>
      <w:r>
        <w:rPr/>
        <w:t>十九、报告期内，公司公告索引</w:t>
      </w:r>
      <w:r>
        <w:rPr>
          <w:b w:val="0"/>
          <w:bCs w:val="0"/>
        </w:rPr>
      </w:r>
    </w:p>
    <w:p>
      <w:pPr>
        <w:spacing w:line="240" w:lineRule="auto" w:before="9"/>
        <w:rPr>
          <w:rFonts w:ascii="宋体" w:hAnsi="宋体" w:cs="宋体" w:eastAsia="宋体" w:hint="default"/>
          <w:b/>
          <w:bCs/>
          <w:sz w:val="14"/>
          <w:szCs w:val="14"/>
        </w:rPr>
      </w:pPr>
    </w:p>
    <w:tbl>
      <w:tblPr>
        <w:tblW w:w="0" w:type="auto"/>
        <w:jc w:val="left"/>
        <w:tblInd w:w="102" w:type="dxa"/>
        <w:tblLayout w:type="fixed"/>
        <w:tblCellMar>
          <w:top w:w="0" w:type="dxa"/>
          <w:left w:w="0" w:type="dxa"/>
          <w:bottom w:w="0" w:type="dxa"/>
          <w:right w:w="0" w:type="dxa"/>
        </w:tblCellMar>
        <w:tblLook w:val="01E0"/>
      </w:tblPr>
      <w:tblGrid>
        <w:gridCol w:w="1020"/>
        <w:gridCol w:w="5257"/>
        <w:gridCol w:w="1162"/>
        <w:gridCol w:w="2107"/>
      </w:tblGrid>
      <w:tr>
        <w:trPr>
          <w:trHeight w:val="643" w:hRule="exact"/>
        </w:trPr>
        <w:tc>
          <w:tcPr>
            <w:tcW w:w="1020"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73" w:lineRule="auto"/>
              <w:ind w:left="393" w:right="180" w:hanging="209"/>
              <w:jc w:val="left"/>
              <w:rPr>
                <w:rFonts w:ascii="宋体" w:hAnsi="宋体" w:cs="宋体" w:eastAsia="宋体" w:hint="default"/>
                <w:sz w:val="21"/>
                <w:szCs w:val="21"/>
              </w:rPr>
            </w:pPr>
            <w:r>
              <w:rPr>
                <w:rFonts w:ascii="宋体" w:hAnsi="宋体" w:cs="宋体" w:eastAsia="宋体" w:hint="default"/>
                <w:sz w:val="21"/>
                <w:szCs w:val="21"/>
              </w:rPr>
              <w:t>公告编</w:t>
            </w:r>
            <w:r>
              <w:rPr>
                <w:rFonts w:ascii="宋体" w:hAnsi="宋体" w:cs="宋体" w:eastAsia="宋体" w:hint="default"/>
                <w:spacing w:val="-102"/>
                <w:sz w:val="21"/>
                <w:szCs w:val="21"/>
              </w:rPr>
              <w:t> </w:t>
            </w:r>
            <w:r>
              <w:rPr>
                <w:rFonts w:ascii="宋体" w:hAnsi="宋体" w:cs="宋体" w:eastAsia="宋体" w:hint="default"/>
                <w:sz w:val="21"/>
                <w:szCs w:val="21"/>
              </w:rPr>
              <w:t>号</w:t>
            </w:r>
          </w:p>
        </w:tc>
        <w:tc>
          <w:tcPr>
            <w:tcW w:w="5257"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1162"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62" w:lineRule="exact"/>
              <w:ind w:right="147"/>
              <w:jc w:val="right"/>
              <w:rPr>
                <w:rFonts w:ascii="宋体" w:hAnsi="宋体" w:cs="宋体" w:eastAsia="宋体" w:hint="default"/>
                <w:sz w:val="21"/>
                <w:szCs w:val="21"/>
              </w:rPr>
            </w:pPr>
            <w:r>
              <w:rPr>
                <w:rFonts w:ascii="宋体" w:hAnsi="宋体" w:cs="宋体" w:eastAsia="宋体" w:hint="default"/>
                <w:spacing w:val="-1"/>
                <w:sz w:val="21"/>
                <w:szCs w:val="21"/>
              </w:rPr>
              <w:t>披露日期</w:t>
            </w:r>
          </w:p>
        </w:tc>
        <w:tc>
          <w:tcPr>
            <w:tcW w:w="2107"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62" w:lineRule="exact"/>
              <w:ind w:left="624" w:right="0"/>
              <w:jc w:val="left"/>
              <w:rPr>
                <w:rFonts w:ascii="宋体" w:hAnsi="宋体" w:cs="宋体" w:eastAsia="宋体" w:hint="default"/>
                <w:sz w:val="21"/>
                <w:szCs w:val="21"/>
              </w:rPr>
            </w:pPr>
            <w:r>
              <w:rPr>
                <w:rFonts w:ascii="宋体" w:hAnsi="宋体" w:cs="宋体" w:eastAsia="宋体" w:hint="default"/>
                <w:sz w:val="21"/>
                <w:szCs w:val="21"/>
              </w:rPr>
              <w:t>披露媒体</w:t>
            </w:r>
          </w:p>
        </w:tc>
      </w:tr>
      <w:tr>
        <w:trPr>
          <w:trHeight w:val="35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首次公开发行股票并在创业板上市招股意向书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4"/>
              <w:jc w:val="right"/>
              <w:rPr>
                <w:rFonts w:ascii="Times New Roman" w:hAnsi="Times New Roman" w:cs="Times New Roman" w:eastAsia="Times New Roman" w:hint="default"/>
                <w:sz w:val="21"/>
                <w:szCs w:val="21"/>
              </w:rPr>
            </w:pPr>
            <w:r>
              <w:rPr>
                <w:rFonts w:ascii="Times New Roman"/>
                <w:spacing w:val="-1"/>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5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首次公开发行股票并在创业板上市提示公告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4"/>
              <w:jc w:val="right"/>
              <w:rPr>
                <w:rFonts w:ascii="Times New Roman" w:hAnsi="Times New Roman" w:cs="Times New Roman" w:eastAsia="Times New Roman" w:hint="default"/>
                <w:sz w:val="21"/>
                <w:szCs w:val="21"/>
              </w:rPr>
            </w:pPr>
            <w:r>
              <w:rPr>
                <w:rFonts w:ascii="Times New Roman"/>
                <w:spacing w:val="-1"/>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877" w:footer="1186" w:top="1100" w:bottom="1380" w:left="1580" w:right="0"/>
        </w:sectPr>
      </w:pPr>
    </w:p>
    <w:p>
      <w:pPr>
        <w:spacing w:line="240" w:lineRule="auto" w:before="1"/>
        <w:rPr>
          <w:rFonts w:ascii="Times New Roman" w:hAnsi="Times New Roman" w:cs="Times New Roman" w:eastAsia="Times New Roman" w:hint="default"/>
          <w:sz w:val="27"/>
          <w:szCs w:val="27"/>
        </w:rPr>
      </w:pPr>
    </w:p>
    <w:tbl>
      <w:tblPr>
        <w:tblW w:w="0" w:type="auto"/>
        <w:jc w:val="left"/>
        <w:tblInd w:w="102" w:type="dxa"/>
        <w:tblLayout w:type="fixed"/>
        <w:tblCellMar>
          <w:top w:w="0" w:type="dxa"/>
          <w:left w:w="0" w:type="dxa"/>
          <w:bottom w:w="0" w:type="dxa"/>
          <w:right w:w="0" w:type="dxa"/>
        </w:tblCellMar>
        <w:tblLook w:val="01E0"/>
      </w:tblPr>
      <w:tblGrid>
        <w:gridCol w:w="1020"/>
        <w:gridCol w:w="5257"/>
        <w:gridCol w:w="1162"/>
        <w:gridCol w:w="2107"/>
      </w:tblGrid>
      <w:tr>
        <w:trPr>
          <w:trHeight w:val="490" w:hRule="exact"/>
        </w:trPr>
        <w:tc>
          <w:tcPr>
            <w:tcW w:w="1020" w:type="dxa"/>
            <w:tcBorders>
              <w:top w:val="nil" w:sz="6" w:space="0" w:color="auto"/>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-3</w:t>
            </w:r>
          </w:p>
        </w:tc>
        <w:tc>
          <w:tcPr>
            <w:tcW w:w="5257" w:type="dxa"/>
            <w:tcBorders>
              <w:top w:val="nil" w:sz="6" w:space="0" w:color="auto"/>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首次公开发行股票并在创业板上市初步询价及推介公告</w:t>
            </w:r>
          </w:p>
        </w:tc>
        <w:tc>
          <w:tcPr>
            <w:tcW w:w="116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-4</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中国证监会关于核准公司首次公开发行股票并在创业板</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上市的批复</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-5</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第一届董事会第十三次董事会决议</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-6</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第一届董事会第十六次董事会决议</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-7</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年第一次临时股东大会决议</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-8</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年第三次临时股东大会决议</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-9</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关于公司设立以来股本演变情况的说明及董事、监事、</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高级管理人员的确认意见</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4"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9"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-10</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控股股东及共同实际控制人管连平、霍卫平对公司招股</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说明书的确认意见</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6"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56" w:lineRule="auto"/>
              <w:ind w:left="98" w:right="93"/>
              <w:jc w:val="left"/>
              <w:rPr>
                <w:rFonts w:ascii="宋体" w:hAnsi="宋体" w:cs="宋体" w:eastAsia="宋体" w:hint="default"/>
                <w:sz w:val="21"/>
                <w:szCs w:val="21"/>
              </w:rPr>
            </w:pPr>
            <w:r>
              <w:rPr>
                <w:rFonts w:ascii="Times New Roman" w:hAnsi="Times New Roman" w:cs="Times New Roman" w:eastAsia="Times New Roman" w:hint="default"/>
                <w:sz w:val="21"/>
                <w:szCs w:val="21"/>
              </w:rPr>
              <w:t>2007 </w:t>
            </w:r>
            <w:r>
              <w:rPr>
                <w:rFonts w:ascii="宋体" w:hAnsi="宋体" w:cs="宋体" w:eastAsia="宋体" w:hint="default"/>
                <w:spacing w:val="-7"/>
                <w:sz w:val="21"/>
                <w:szCs w:val="21"/>
              </w:rPr>
              <w:t>年、</w:t>
            </w:r>
            <w:r>
              <w:rPr>
                <w:rFonts w:ascii="Times New Roman" w:hAnsi="Times New Roman" w:cs="Times New Roman" w:eastAsia="Times New Roman" w:hint="default"/>
                <w:spacing w:val="-7"/>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pacing w:val="-7"/>
                <w:sz w:val="21"/>
                <w:szCs w:val="21"/>
              </w:rPr>
              <w:t>年、</w:t>
            </w:r>
            <w:r>
              <w:rPr>
                <w:rFonts w:ascii="Times New Roman" w:hAnsi="Times New Roman" w:cs="Times New Roman" w:eastAsia="Times New Roman" w:hint="default"/>
                <w:spacing w:val="-7"/>
                <w:sz w:val="21"/>
                <w:szCs w:val="21"/>
              </w:rPr>
              <w:t>2009</w:t>
            </w:r>
            <w:r>
              <w:rPr>
                <w:rFonts w:ascii="Times New Roman" w:hAnsi="Times New Roman" w:cs="Times New Roman" w:eastAsia="Times New Roman" w:hint="default"/>
                <w:sz w:val="21"/>
                <w:szCs w:val="21"/>
              </w:rPr>
              <w:t> </w:t>
            </w:r>
            <w:r>
              <w:rPr>
                <w:rFonts w:ascii="宋体" w:hAnsi="宋体" w:cs="宋体" w:eastAsia="宋体" w:hint="default"/>
                <w:spacing w:val="-7"/>
                <w:sz w:val="21"/>
                <w:szCs w:val="21"/>
              </w:rPr>
              <w:t>年、</w:t>
            </w:r>
            <w:r>
              <w:rPr>
                <w:rFonts w:ascii="Times New Roman" w:hAnsi="Times New Roman" w:cs="Times New Roman" w:eastAsia="Times New Roman" w:hint="default"/>
                <w:spacing w:val="-7"/>
                <w:sz w:val="21"/>
                <w:szCs w:val="21"/>
              </w:rPr>
              <w:t>2010</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30 </w:t>
            </w:r>
            <w:r>
              <w:rPr>
                <w:rFonts w:ascii="宋体" w:hAnsi="宋体" w:cs="宋体" w:eastAsia="宋体" w:hint="default"/>
                <w:sz w:val="21"/>
                <w:szCs w:val="21"/>
              </w:rPr>
              <w:t>日财务报表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审计报告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-12</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非经常性损益审核报告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-13</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内部控制鉴证报告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-14</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公司章程（草案）</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-15</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北京康达律师事务所关于公司首次公开发行并在创业板</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上市的法律意见书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4"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-16</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北京康达律师事务所关于公司首次公开发行并在创业板</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上市的补充法律意见书（一）</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6"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-17</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北京康达律师事务所关于公司首次公开发行并在创业板</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上市的补充法律意见书（二）</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-18</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北京康达律师事务所关于公司首次公开发行并在创业板</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上市的律师工作报告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-19</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广发证券股份有限公司关于公司首次公开发行并在创业</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板上市的发行保荐书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6"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-20</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广发证券股份有限公司关于公司首次公开发行并在创业</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板上市的发行保荐工作报告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2011.01.06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48"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首次公开发行股票并在创业板上市网上路演公告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2011.01.12</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-22</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首次公开发行股票并在创业板上市发行公告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2011.01.13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-23</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首次公开发行股票并在创业板上市投资风险特别公告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2011.01.13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-24</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首次公开发行股票并在创业板上市招股说明书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2011.01.13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6"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-25</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首次公开发行股票并在创业板上市网下摇号中签及配售</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结果公告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2011.01.18</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-26</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首次公开发行股票并在创业板上市网上定价发行申购情</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况及中签率公告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2011.01.18</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877" w:footer="1186" w:top="1100" w:bottom="1380" w:left="1580" w:right="0"/>
        </w:sectPr>
      </w:pPr>
    </w:p>
    <w:p>
      <w:pPr>
        <w:spacing w:line="240" w:lineRule="auto" w:before="1"/>
        <w:rPr>
          <w:rFonts w:ascii="Times New Roman" w:hAnsi="Times New Roman" w:cs="Times New Roman" w:eastAsia="Times New Roman" w:hint="default"/>
          <w:sz w:val="27"/>
          <w:szCs w:val="27"/>
        </w:rPr>
      </w:pPr>
    </w:p>
    <w:tbl>
      <w:tblPr>
        <w:tblW w:w="0" w:type="auto"/>
        <w:jc w:val="left"/>
        <w:tblInd w:w="102" w:type="dxa"/>
        <w:tblLayout w:type="fixed"/>
        <w:tblCellMar>
          <w:top w:w="0" w:type="dxa"/>
          <w:left w:w="0" w:type="dxa"/>
          <w:bottom w:w="0" w:type="dxa"/>
          <w:right w:w="0" w:type="dxa"/>
        </w:tblCellMar>
        <w:tblLook w:val="01E0"/>
      </w:tblPr>
      <w:tblGrid>
        <w:gridCol w:w="1020"/>
        <w:gridCol w:w="5257"/>
        <w:gridCol w:w="1162"/>
        <w:gridCol w:w="2107"/>
      </w:tblGrid>
      <w:tr>
        <w:trPr>
          <w:trHeight w:val="634" w:hRule="exact"/>
        </w:trPr>
        <w:tc>
          <w:tcPr>
            <w:tcW w:w="1020" w:type="dxa"/>
            <w:tcBorders>
              <w:top w:val="nil" w:sz="6" w:space="0" w:color="auto"/>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-27</w:t>
            </w:r>
          </w:p>
        </w:tc>
        <w:tc>
          <w:tcPr>
            <w:tcW w:w="5257" w:type="dxa"/>
            <w:tcBorders>
              <w:top w:val="nil" w:sz="6" w:space="0" w:color="auto"/>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首次公开发行股票并在创业板上市网上定价发行摇号中</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签结果公告</w:t>
            </w:r>
          </w:p>
        </w:tc>
        <w:tc>
          <w:tcPr>
            <w:tcW w:w="116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2011.01.19</w:t>
            </w:r>
          </w:p>
        </w:tc>
        <w:tc>
          <w:tcPr>
            <w:tcW w:w="2107"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-28</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首次公开发行股票并在创业板上市公告书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2011.01.24</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-29</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广发证券股份有限公司关于公司股票上市保荐书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2011.01.24</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3"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-30</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北京市康达律师事务所关于公司首次公开发行人民币普</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通股于创业板上市的法律意见书</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2011.01.24</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首发</w:t>
            </w:r>
            <w:r>
              <w:rPr>
                <w:rFonts w:ascii="Times New Roman" w:hAnsi="Times New Roman" w:cs="Times New Roman" w:eastAsia="Times New Roman" w:hint="default"/>
                <w:sz w:val="21"/>
                <w:szCs w:val="21"/>
              </w:rPr>
              <w:t>-31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首次公开发行股票并在创业板上市公告书提示性公告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2011.01.24</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r>
              <w:rPr>
                <w:rFonts w:ascii="Times New Roman"/>
                <w:sz w:val="21"/>
              </w:rPr>
              <w:t>2011-001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第一届董事会第十八次会议决议公告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2011.02.22</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2011-002</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关于签订募集资金三方监管协议的公告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2011.02.22</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98" w:right="0"/>
              <w:jc w:val="left"/>
              <w:rPr>
                <w:rFonts w:ascii="Times New Roman" w:hAnsi="Times New Roman" w:cs="Times New Roman" w:eastAsia="Times New Roman" w:hint="default"/>
                <w:sz w:val="21"/>
                <w:szCs w:val="21"/>
              </w:rPr>
            </w:pPr>
            <w:r>
              <w:rPr>
                <w:rFonts w:ascii="Times New Roman"/>
                <w:sz w:val="21"/>
              </w:rPr>
              <w:t>2011-003</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9"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年度业绩快报</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1" w:right="0"/>
              <w:jc w:val="center"/>
              <w:rPr>
                <w:rFonts w:ascii="Times New Roman" w:hAnsi="Times New Roman" w:cs="Times New Roman" w:eastAsia="Times New Roman" w:hint="default"/>
                <w:sz w:val="21"/>
                <w:szCs w:val="21"/>
              </w:rPr>
            </w:pPr>
            <w:r>
              <w:rPr>
                <w:rFonts w:ascii="Times New Roman"/>
                <w:sz w:val="21"/>
              </w:rPr>
              <w:t>2011.02.28</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r>
              <w:rPr>
                <w:rFonts w:ascii="Times New Roman"/>
                <w:sz w:val="21"/>
              </w:rPr>
              <w:t>2011-004</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第一届董事会第十九次会议决议公告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2011.03.30</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2011-005</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第一届监事会第六次会议决议公告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2011.03.30</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2011-006</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年年度股东大会的通知</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2011.03.30</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127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r>
              <w:rPr>
                <w:rFonts w:ascii="Times New Roman"/>
                <w:sz w:val="21"/>
              </w:rPr>
              <w:t>2011-007</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年年度报告摘要</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2011.03.30</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color w:val="0000FF"/>
                <w:w w:val="100"/>
                <w:sz w:val="21"/>
              </w:rPr>
            </w:r>
            <w:hyperlink r:id="rId14">
              <w:r>
                <w:rPr>
                  <w:rFonts w:ascii="宋体"/>
                  <w:color w:val="0000FF"/>
                  <w:sz w:val="21"/>
                  <w:u w:val="single" w:color="0000FF"/>
                </w:rPr>
                <w:t>www.cninfo.com.cn/</w:t>
              </w:r>
              <w:r>
                <w:rPr>
                  <w:rFonts w:ascii="宋体"/>
                  <w:color w:val="0000FF"/>
                  <w:sz w:val="21"/>
                </w:rPr>
              </w:r>
              <w:r>
                <w:rPr>
                  <w:rFonts w:ascii="宋体"/>
                  <w:sz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pacing w:val="11"/>
                  <w:sz w:val="21"/>
                  <w:szCs w:val="21"/>
                  <w:u w:val="single" w:color="0000FF"/>
                </w:rPr>
                <w:t>中国证券报</w:t>
              </w:r>
              <w:r>
                <w:rPr>
                  <w:rFonts w:ascii="宋体" w:hAnsi="宋体" w:cs="宋体" w:eastAsia="宋体" w:hint="default"/>
                  <w:color w:val="0000FF"/>
                  <w:spacing w:val="11"/>
                  <w:sz w:val="21"/>
                  <w:szCs w:val="21"/>
                  <w:u w:val="single" w:color="0000FF"/>
                </w:rPr>
                <w:t>/</w:t>
              </w:r>
              <w:r>
                <w:rPr>
                  <w:rFonts w:ascii="宋体" w:hAnsi="宋体" w:cs="宋体" w:eastAsia="宋体" w:hint="default"/>
                  <w:color w:val="0000FF"/>
                  <w:spacing w:val="11"/>
                  <w:sz w:val="21"/>
                  <w:szCs w:val="21"/>
                  <w:u w:val="single" w:color="0000FF"/>
                </w:rPr>
                <w:t>上海证</w:t>
              </w:r>
              <w:r>
                <w:rPr>
                  <w:rFonts w:ascii="宋体" w:hAnsi="宋体" w:cs="宋体" w:eastAsia="宋体" w:hint="default"/>
                  <w:color w:val="0000FF"/>
                  <w:spacing w:val="11"/>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券报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证券时报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w:t>
              </w:r>
              <w:r>
                <w:rPr>
                  <w:rFonts w:ascii="宋体" w:hAnsi="宋体" w:cs="宋体" w:eastAsia="宋体" w:hint="default"/>
                  <w:color w:val="0000FF"/>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日报</w:t>
              </w:r>
              <w:r>
                <w:rPr>
                  <w:rFonts w:ascii="宋体" w:hAnsi="宋体" w:cs="宋体" w:eastAsia="宋体" w:hint="default"/>
                  <w:color w:val="0000FF"/>
                  <w:sz w:val="21"/>
                  <w:szCs w:val="21"/>
                </w:rPr>
              </w:r>
              <w:r>
                <w:rPr>
                  <w:rFonts w:ascii="宋体" w:hAnsi="宋体" w:cs="宋体" w:eastAsia="宋体" w:hint="default"/>
                  <w:sz w:val="21"/>
                  <w:szCs w:val="21"/>
                </w:rPr>
              </w:r>
            </w:hyperlink>
          </w:p>
        </w:tc>
      </w:tr>
      <w:tr>
        <w:trPr>
          <w:trHeight w:val="50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2011-008</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年年度股东大会决议公告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2011.04.21</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2011-009</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关于网下配售股份上市流通的提示性公告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2011.04.21</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r>
              <w:rPr>
                <w:rFonts w:ascii="Times New Roman"/>
                <w:sz w:val="21"/>
              </w:rPr>
              <w:t>2011-010</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关于举行</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年度网上业绩说明会的通知</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2011.04.25</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2011-011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第一届董事会第二十次会议决议公告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2011.04.27</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2011-012</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第一届监事会第七次会议决议公告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2011.04.27</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127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r>
              <w:rPr>
                <w:rFonts w:ascii="Times New Roman"/>
                <w:sz w:val="21"/>
              </w:rPr>
              <w:t>2011-013</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81"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年第一季度报告正文</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2011.04.27</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color w:val="0000FF"/>
                <w:w w:val="100"/>
                <w:sz w:val="21"/>
              </w:rPr>
            </w:r>
            <w:hyperlink r:id="rId14">
              <w:r>
                <w:rPr>
                  <w:rFonts w:ascii="宋体"/>
                  <w:color w:val="0000FF"/>
                  <w:sz w:val="21"/>
                  <w:u w:val="single" w:color="0000FF"/>
                </w:rPr>
                <w:t>www.cninfo.com.cn/</w:t>
              </w:r>
              <w:r>
                <w:rPr>
                  <w:rFonts w:ascii="宋体"/>
                  <w:color w:val="0000FF"/>
                  <w:sz w:val="21"/>
                </w:rPr>
              </w:r>
              <w:r>
                <w:rPr>
                  <w:rFonts w:ascii="宋体"/>
                  <w:sz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pacing w:val="11"/>
                  <w:sz w:val="21"/>
                  <w:szCs w:val="21"/>
                  <w:u w:val="single" w:color="0000FF"/>
                </w:rPr>
                <w:t>中国证券报</w:t>
              </w:r>
              <w:r>
                <w:rPr>
                  <w:rFonts w:ascii="宋体" w:hAnsi="宋体" w:cs="宋体" w:eastAsia="宋体" w:hint="default"/>
                  <w:color w:val="0000FF"/>
                  <w:spacing w:val="11"/>
                  <w:sz w:val="21"/>
                  <w:szCs w:val="21"/>
                  <w:u w:val="single" w:color="0000FF"/>
                </w:rPr>
                <w:t>/</w:t>
              </w:r>
              <w:r>
                <w:rPr>
                  <w:rFonts w:ascii="宋体" w:hAnsi="宋体" w:cs="宋体" w:eastAsia="宋体" w:hint="default"/>
                  <w:color w:val="0000FF"/>
                  <w:spacing w:val="11"/>
                  <w:sz w:val="21"/>
                  <w:szCs w:val="21"/>
                  <w:u w:val="single" w:color="0000FF"/>
                </w:rPr>
                <w:t>上海证</w:t>
              </w:r>
              <w:r>
                <w:rPr>
                  <w:rFonts w:ascii="宋体" w:hAnsi="宋体" w:cs="宋体" w:eastAsia="宋体" w:hint="default"/>
                  <w:color w:val="0000FF"/>
                  <w:spacing w:val="11"/>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券报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证券时报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w:t>
              </w:r>
              <w:r>
                <w:rPr>
                  <w:rFonts w:ascii="宋体" w:hAnsi="宋体" w:cs="宋体" w:eastAsia="宋体" w:hint="default"/>
                  <w:color w:val="0000FF"/>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日报</w:t>
              </w:r>
              <w:r>
                <w:rPr>
                  <w:rFonts w:ascii="宋体" w:hAnsi="宋体" w:cs="宋体" w:eastAsia="宋体" w:hint="default"/>
                  <w:color w:val="0000FF"/>
                  <w:sz w:val="21"/>
                  <w:szCs w:val="21"/>
                </w:rPr>
              </w:r>
              <w:r>
                <w:rPr>
                  <w:rFonts w:ascii="宋体" w:hAnsi="宋体" w:cs="宋体" w:eastAsia="宋体" w:hint="default"/>
                  <w:sz w:val="21"/>
                  <w:szCs w:val="21"/>
                </w:rPr>
              </w:r>
            </w:hyperlink>
          </w:p>
        </w:tc>
      </w:tr>
      <w:tr>
        <w:trPr>
          <w:trHeight w:val="644"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98" w:right="0"/>
              <w:jc w:val="left"/>
              <w:rPr>
                <w:rFonts w:ascii="Times New Roman" w:hAnsi="Times New Roman" w:cs="Times New Roman" w:eastAsia="Times New Roman" w:hint="default"/>
                <w:sz w:val="21"/>
                <w:szCs w:val="21"/>
              </w:rPr>
            </w:pPr>
            <w:r>
              <w:rPr>
                <w:rFonts w:ascii="Times New Roman"/>
                <w:sz w:val="21"/>
              </w:rPr>
              <w:t>2011-014</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关于使用募集资金置换预先投入募集资金投资项目的自</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筹资金的公告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1" w:right="0"/>
              <w:jc w:val="center"/>
              <w:rPr>
                <w:rFonts w:ascii="Times New Roman" w:hAnsi="Times New Roman" w:cs="Times New Roman" w:eastAsia="Times New Roman" w:hint="default"/>
                <w:sz w:val="21"/>
                <w:szCs w:val="21"/>
              </w:rPr>
            </w:pPr>
            <w:r>
              <w:rPr>
                <w:rFonts w:ascii="Times New Roman"/>
                <w:sz w:val="21"/>
              </w:rPr>
              <w:t>2011.04.27</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5"/>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2011-015</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年度权益分派实施公告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2011.05.05</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r>
              <w:rPr>
                <w:rFonts w:ascii="Times New Roman"/>
                <w:sz w:val="21"/>
              </w:rPr>
              <w:t>2011-016</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第一届第二十一次董事会决议公告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101"/>
              <w:jc w:val="center"/>
              <w:rPr>
                <w:rFonts w:ascii="Times New Roman" w:hAnsi="Times New Roman" w:cs="Times New Roman" w:eastAsia="Times New Roman" w:hint="default"/>
                <w:sz w:val="21"/>
                <w:szCs w:val="21"/>
              </w:rPr>
            </w:pPr>
            <w:r>
              <w:rPr>
                <w:rFonts w:ascii="Times New Roman"/>
                <w:sz w:val="21"/>
              </w:rPr>
              <w:t>2011.8.16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2011-017</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第一届第八次监事会决议公告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2011.8.16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r>
              <w:rPr>
                <w:rFonts w:ascii="Times New Roman"/>
                <w:sz w:val="21"/>
              </w:rPr>
              <w:t>2011-018</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关于变更投资者关系管理联系电话的公告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2011.8.16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877" w:footer="1186" w:top="1100" w:bottom="1380" w:left="1580" w:right="0"/>
        </w:sectPr>
      </w:pPr>
    </w:p>
    <w:p>
      <w:pPr>
        <w:spacing w:line="240" w:lineRule="auto" w:before="1"/>
        <w:rPr>
          <w:rFonts w:ascii="Times New Roman" w:hAnsi="Times New Roman" w:cs="Times New Roman" w:eastAsia="Times New Roman" w:hint="default"/>
          <w:sz w:val="27"/>
          <w:szCs w:val="27"/>
        </w:rPr>
      </w:pPr>
    </w:p>
    <w:tbl>
      <w:tblPr>
        <w:tblW w:w="0" w:type="auto"/>
        <w:jc w:val="left"/>
        <w:tblInd w:w="102" w:type="dxa"/>
        <w:tblLayout w:type="fixed"/>
        <w:tblCellMar>
          <w:top w:w="0" w:type="dxa"/>
          <w:left w:w="0" w:type="dxa"/>
          <w:bottom w:w="0" w:type="dxa"/>
          <w:right w:w="0" w:type="dxa"/>
        </w:tblCellMar>
        <w:tblLook w:val="01E0"/>
      </w:tblPr>
      <w:tblGrid>
        <w:gridCol w:w="1020"/>
        <w:gridCol w:w="5257"/>
        <w:gridCol w:w="1162"/>
        <w:gridCol w:w="2107"/>
      </w:tblGrid>
      <w:tr>
        <w:trPr>
          <w:trHeight w:val="490" w:hRule="exact"/>
        </w:trPr>
        <w:tc>
          <w:tcPr>
            <w:tcW w:w="102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2011-019</w:t>
            </w:r>
          </w:p>
        </w:tc>
        <w:tc>
          <w:tcPr>
            <w:tcW w:w="5257" w:type="dxa"/>
            <w:tcBorders>
              <w:top w:val="nil" w:sz="6" w:space="0" w:color="auto"/>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年第一次临时股东大会的会议通知</w:t>
            </w:r>
          </w:p>
        </w:tc>
        <w:tc>
          <w:tcPr>
            <w:tcW w:w="116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2011.8.16</w:t>
            </w:r>
          </w:p>
        </w:tc>
        <w:tc>
          <w:tcPr>
            <w:tcW w:w="2107"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1267"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2011-020</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年半年度报告摘要</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2011.8.16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color w:val="0000FF"/>
                <w:w w:val="100"/>
                <w:sz w:val="21"/>
              </w:rPr>
            </w:r>
            <w:hyperlink r:id="rId14">
              <w:r>
                <w:rPr>
                  <w:rFonts w:ascii="宋体"/>
                  <w:color w:val="0000FF"/>
                  <w:sz w:val="21"/>
                  <w:u w:val="single" w:color="0000FF"/>
                </w:rPr>
                <w:t>www.cninfo.com.cn/</w:t>
              </w:r>
              <w:r>
                <w:rPr>
                  <w:rFonts w:ascii="宋体"/>
                  <w:color w:val="0000FF"/>
                  <w:sz w:val="21"/>
                </w:rPr>
              </w:r>
              <w:r>
                <w:rPr>
                  <w:rFonts w:ascii="宋体"/>
                  <w:sz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pacing w:val="11"/>
                  <w:sz w:val="21"/>
                  <w:szCs w:val="21"/>
                  <w:u w:val="single" w:color="0000FF"/>
                </w:rPr>
                <w:t>中国证券报</w:t>
              </w:r>
              <w:r>
                <w:rPr>
                  <w:rFonts w:ascii="宋体" w:hAnsi="宋体" w:cs="宋体" w:eastAsia="宋体" w:hint="default"/>
                  <w:color w:val="0000FF"/>
                  <w:spacing w:val="11"/>
                  <w:sz w:val="21"/>
                  <w:szCs w:val="21"/>
                  <w:u w:val="single" w:color="0000FF"/>
                </w:rPr>
                <w:t>/</w:t>
              </w:r>
              <w:r>
                <w:rPr>
                  <w:rFonts w:ascii="宋体" w:hAnsi="宋体" w:cs="宋体" w:eastAsia="宋体" w:hint="default"/>
                  <w:color w:val="0000FF"/>
                  <w:spacing w:val="11"/>
                  <w:sz w:val="21"/>
                  <w:szCs w:val="21"/>
                  <w:u w:val="single" w:color="0000FF"/>
                </w:rPr>
                <w:t>上海证</w:t>
              </w:r>
              <w:r>
                <w:rPr>
                  <w:rFonts w:ascii="宋体" w:hAnsi="宋体" w:cs="宋体" w:eastAsia="宋体" w:hint="default"/>
                  <w:color w:val="0000FF"/>
                  <w:spacing w:val="11"/>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券报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证券时报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w:t>
              </w:r>
              <w:r>
                <w:rPr>
                  <w:rFonts w:ascii="宋体" w:hAnsi="宋体" w:cs="宋体" w:eastAsia="宋体" w:hint="default"/>
                  <w:color w:val="0000FF"/>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日报</w:t>
              </w:r>
              <w:r>
                <w:rPr>
                  <w:rFonts w:ascii="宋体" w:hAnsi="宋体" w:cs="宋体" w:eastAsia="宋体" w:hint="default"/>
                  <w:color w:val="0000FF"/>
                  <w:sz w:val="21"/>
                  <w:szCs w:val="21"/>
                </w:rPr>
              </w:r>
              <w:r>
                <w:rPr>
                  <w:rFonts w:ascii="宋体" w:hAnsi="宋体" w:cs="宋体" w:eastAsia="宋体" w:hint="default"/>
                  <w:sz w:val="21"/>
                  <w:szCs w:val="21"/>
                </w:rPr>
              </w:r>
            </w:hyperlink>
          </w:p>
        </w:tc>
      </w:tr>
      <w:tr>
        <w:trPr>
          <w:trHeight w:val="502"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5"/>
              <w:jc w:val="right"/>
              <w:rPr>
                <w:rFonts w:ascii="Times New Roman" w:hAnsi="Times New Roman" w:cs="Times New Roman" w:eastAsia="Times New Roman" w:hint="default"/>
                <w:sz w:val="21"/>
                <w:szCs w:val="21"/>
              </w:rPr>
            </w:pPr>
            <w:r>
              <w:rPr>
                <w:rFonts w:ascii="Times New Roman"/>
                <w:spacing w:val="-1"/>
                <w:sz w:val="21"/>
              </w:rPr>
              <w:t>2011-021</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关于职工监事换届选举的公告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101"/>
              <w:jc w:val="center"/>
              <w:rPr>
                <w:rFonts w:ascii="Times New Roman" w:hAnsi="Times New Roman" w:cs="Times New Roman" w:eastAsia="Times New Roman" w:hint="default"/>
                <w:sz w:val="21"/>
                <w:szCs w:val="21"/>
              </w:rPr>
            </w:pPr>
            <w:r>
              <w:rPr>
                <w:rFonts w:ascii="Times New Roman"/>
                <w:sz w:val="21"/>
              </w:rPr>
              <w:t>2011.8.16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2011-022</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8" w:lineRule="exact"/>
              <w:ind w:left="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年第一次临时股东大会决议公告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207"/>
              <w:jc w:val="center"/>
              <w:rPr>
                <w:rFonts w:ascii="Times New Roman" w:hAnsi="Times New Roman" w:cs="Times New Roman" w:eastAsia="Times New Roman" w:hint="default"/>
                <w:sz w:val="21"/>
                <w:szCs w:val="21"/>
              </w:rPr>
            </w:pPr>
            <w:r>
              <w:rPr>
                <w:rFonts w:ascii="Times New Roman"/>
                <w:sz w:val="21"/>
              </w:rPr>
              <w:t>2011.9.3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2011-023</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二届一次董事会决议公告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207"/>
              <w:jc w:val="center"/>
              <w:rPr>
                <w:rFonts w:ascii="Times New Roman" w:hAnsi="Times New Roman" w:cs="Times New Roman" w:eastAsia="Times New Roman" w:hint="default"/>
                <w:sz w:val="21"/>
                <w:szCs w:val="21"/>
              </w:rPr>
            </w:pPr>
            <w:r>
              <w:rPr>
                <w:rFonts w:ascii="Times New Roman"/>
                <w:sz w:val="21"/>
              </w:rPr>
              <w:t>2011.9.3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646"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5"/>
              <w:jc w:val="right"/>
              <w:rPr>
                <w:rFonts w:ascii="Times New Roman" w:hAnsi="Times New Roman" w:cs="Times New Roman" w:eastAsia="Times New Roman" w:hint="default"/>
                <w:sz w:val="21"/>
                <w:szCs w:val="21"/>
              </w:rPr>
            </w:pPr>
            <w:r>
              <w:rPr>
                <w:rFonts w:ascii="Times New Roman"/>
                <w:spacing w:val="-1"/>
                <w:sz w:val="21"/>
              </w:rPr>
              <w:t>2011-024</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pacing w:val="-2"/>
                <w:sz w:val="21"/>
                <w:szCs w:val="21"/>
              </w:rPr>
              <w:t>关于加强公司治理专项活动相关事项的自查报告及整改</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计划</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207"/>
              <w:jc w:val="center"/>
              <w:rPr>
                <w:rFonts w:ascii="Times New Roman" w:hAnsi="Times New Roman" w:cs="Times New Roman" w:eastAsia="Times New Roman" w:hint="default"/>
                <w:sz w:val="21"/>
                <w:szCs w:val="21"/>
              </w:rPr>
            </w:pPr>
            <w:r>
              <w:rPr>
                <w:rFonts w:ascii="Times New Roman"/>
                <w:sz w:val="21"/>
              </w:rPr>
              <w:t>2011.9.3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2011-025</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二届一次监事会决议公告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207"/>
              <w:jc w:val="center"/>
              <w:rPr>
                <w:rFonts w:ascii="Times New Roman" w:hAnsi="Times New Roman" w:cs="Times New Roman" w:eastAsia="Times New Roman" w:hint="default"/>
                <w:sz w:val="21"/>
                <w:szCs w:val="21"/>
              </w:rPr>
            </w:pPr>
            <w:r>
              <w:rPr>
                <w:rFonts w:ascii="Times New Roman"/>
                <w:sz w:val="21"/>
              </w:rPr>
              <w:t>2011.9.3</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499"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2011-026</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关于签署募集资金三方监管协议的公告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2011.9.16</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50"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right="95"/>
              <w:jc w:val="right"/>
              <w:rPr>
                <w:rFonts w:ascii="Times New Roman" w:hAnsi="Times New Roman" w:cs="Times New Roman" w:eastAsia="Times New Roman" w:hint="default"/>
                <w:sz w:val="21"/>
                <w:szCs w:val="21"/>
              </w:rPr>
            </w:pPr>
            <w:r>
              <w:rPr>
                <w:rFonts w:ascii="Times New Roman"/>
                <w:spacing w:val="-1"/>
                <w:sz w:val="21"/>
              </w:rPr>
              <w:t>2011-027</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二届二次董事会决议公告</w:t>
            </w:r>
          </w:p>
        </w:tc>
        <w:tc>
          <w:tcPr>
            <w:tcW w:w="11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2011.10.22</w:t>
            </w: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1267" w:hRule="exact"/>
        </w:trPr>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4"/>
              <w:ind w:right="95"/>
              <w:jc w:val="right"/>
              <w:rPr>
                <w:rFonts w:ascii="Times New Roman" w:hAnsi="Times New Roman" w:cs="Times New Roman" w:eastAsia="Times New Roman" w:hint="default"/>
                <w:sz w:val="21"/>
                <w:szCs w:val="21"/>
              </w:rPr>
            </w:pPr>
            <w:r>
              <w:rPr>
                <w:rFonts w:ascii="Times New Roman"/>
                <w:spacing w:val="-1"/>
                <w:sz w:val="21"/>
              </w:rPr>
              <w:t>2011-028</w:t>
            </w:r>
          </w:p>
        </w:tc>
        <w:tc>
          <w:tcPr>
            <w:tcW w:w="525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年第三季度报告</w:t>
            </w:r>
          </w:p>
        </w:tc>
        <w:tc>
          <w:tcPr>
            <w:tcW w:w="1162" w:type="dxa"/>
            <w:tcBorders>
              <w:top w:val="single" w:sz="8" w:space="0" w:color="000000"/>
              <w:left w:val="single" w:sz="8" w:space="0" w:color="000000"/>
              <w:bottom w:val="single" w:sz="8" w:space="0" w:color="000000"/>
              <w:right w:val="single" w:sz="8" w:space="0" w:color="000000"/>
            </w:tcBorders>
          </w:tcPr>
          <w:p>
            <w:pPr/>
          </w:p>
        </w:tc>
        <w:tc>
          <w:tcPr>
            <w:tcW w:w="2107"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color w:val="0000FF"/>
                <w:w w:val="100"/>
                <w:sz w:val="21"/>
              </w:rPr>
            </w:r>
            <w:hyperlink r:id="rId14">
              <w:r>
                <w:rPr>
                  <w:rFonts w:ascii="宋体"/>
                  <w:color w:val="0000FF"/>
                  <w:sz w:val="21"/>
                  <w:u w:val="single" w:color="0000FF"/>
                </w:rPr>
                <w:t>www.cninfo.com.cn/</w:t>
              </w:r>
              <w:r>
                <w:rPr>
                  <w:rFonts w:ascii="宋体"/>
                  <w:color w:val="0000FF"/>
                  <w:sz w:val="21"/>
                </w:rPr>
              </w:r>
              <w:r>
                <w:rPr>
                  <w:rFonts w:ascii="宋体"/>
                  <w:sz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pacing w:val="11"/>
                  <w:sz w:val="21"/>
                  <w:szCs w:val="21"/>
                  <w:u w:val="single" w:color="0000FF"/>
                </w:rPr>
                <w:t>中国证券报</w:t>
              </w:r>
              <w:r>
                <w:rPr>
                  <w:rFonts w:ascii="宋体" w:hAnsi="宋体" w:cs="宋体" w:eastAsia="宋体" w:hint="default"/>
                  <w:color w:val="0000FF"/>
                  <w:spacing w:val="11"/>
                  <w:sz w:val="21"/>
                  <w:szCs w:val="21"/>
                  <w:u w:val="single" w:color="0000FF"/>
                </w:rPr>
                <w:t>/</w:t>
              </w:r>
              <w:r>
                <w:rPr>
                  <w:rFonts w:ascii="宋体" w:hAnsi="宋体" w:cs="宋体" w:eastAsia="宋体" w:hint="default"/>
                  <w:color w:val="0000FF"/>
                  <w:spacing w:val="11"/>
                  <w:sz w:val="21"/>
                  <w:szCs w:val="21"/>
                  <w:u w:val="single" w:color="0000FF"/>
                </w:rPr>
                <w:t>上海证</w:t>
              </w:r>
              <w:r>
                <w:rPr>
                  <w:rFonts w:ascii="宋体" w:hAnsi="宋体" w:cs="宋体" w:eastAsia="宋体" w:hint="default"/>
                  <w:color w:val="0000FF"/>
                  <w:spacing w:val="11"/>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券报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证券时报</w:t>
              </w:r>
              <w:r>
                <w:rPr>
                  <w:rFonts w:ascii="宋体" w:hAnsi="宋体" w:cs="宋体" w:eastAsia="宋体" w:hint="default"/>
                  <w:color w:val="0000FF"/>
                  <w:sz w:val="21"/>
                  <w:szCs w:val="21"/>
                  <w:u w:val="single" w:color="0000FF"/>
                </w:rPr>
                <w:t>/</w:t>
              </w:r>
              <w:r>
                <w:rPr>
                  <w:rFonts w:ascii="宋体" w:hAnsi="宋体" w:cs="宋体" w:eastAsia="宋体" w:hint="default"/>
                  <w:color w:val="0000FF"/>
                  <w:sz w:val="21"/>
                  <w:szCs w:val="21"/>
                  <w:u w:val="single" w:color="0000FF"/>
                </w:rPr>
                <w:t>证券</w:t>
              </w:r>
              <w:r>
                <w:rPr>
                  <w:rFonts w:ascii="宋体" w:hAnsi="宋体" w:cs="宋体" w:eastAsia="宋体" w:hint="default"/>
                  <w:color w:val="0000FF"/>
                  <w:sz w:val="21"/>
                  <w:szCs w:val="21"/>
                </w:rPr>
              </w:r>
              <w:r>
                <w:rPr>
                  <w:rFonts w:ascii="宋体" w:hAnsi="宋体" w:cs="宋体" w:eastAsia="宋体" w:hint="default"/>
                  <w:sz w:val="21"/>
                  <w:szCs w:val="21"/>
                </w:rPr>
              </w:r>
            </w:hyperlink>
          </w:p>
          <w:p>
            <w:pPr>
              <w:pStyle w:val="TableParagraph"/>
              <w:spacing w:line="240" w:lineRule="auto" w:before="37"/>
              <w:ind w:left="98" w:right="0"/>
              <w:jc w:val="left"/>
              <w:rPr>
                <w:rFonts w:ascii="宋体" w:hAnsi="宋体" w:cs="宋体" w:eastAsia="宋体" w:hint="default"/>
                <w:sz w:val="21"/>
                <w:szCs w:val="21"/>
              </w:rPr>
            </w:pPr>
            <w:r>
              <w:rPr>
                <w:rFonts w:ascii="Times New Roman" w:hAnsi="Times New Roman" w:cs="Times New Roman" w:eastAsia="Times New Roman" w:hint="default"/>
                <w:color w:val="0000FF"/>
                <w:w w:val="100"/>
                <w:sz w:val="21"/>
                <w:szCs w:val="21"/>
              </w:rPr>
            </w:r>
            <w:hyperlink r:id="rId14">
              <w:r>
                <w:rPr>
                  <w:rFonts w:ascii="Times New Roman" w:hAnsi="Times New Roman" w:cs="Times New Roman" w:eastAsia="Times New Roman" w:hint="default"/>
                  <w:color w:val="0000FF"/>
                  <w:spacing w:val="-53"/>
                  <w:w w:val="100"/>
                  <w:sz w:val="21"/>
                  <w:szCs w:val="21"/>
                  <w:u w:val="single" w:color="0000FF"/>
                </w:rPr>
                <w:t> </w:t>
              </w:r>
              <w:r>
                <w:rPr>
                  <w:rFonts w:ascii="宋体" w:hAnsi="宋体" w:cs="宋体" w:eastAsia="宋体" w:hint="default"/>
                  <w:color w:val="0000FF"/>
                  <w:sz w:val="21"/>
                  <w:szCs w:val="21"/>
                  <w:u w:val="single" w:color="0000FF"/>
                </w:rPr>
                <w:t>日报</w:t>
              </w:r>
              <w:r>
                <w:rPr>
                  <w:rFonts w:ascii="宋体" w:hAnsi="宋体" w:cs="宋体" w:eastAsia="宋体" w:hint="default"/>
                  <w:color w:val="0000FF"/>
                  <w:sz w:val="21"/>
                  <w:szCs w:val="21"/>
                </w:rPr>
              </w:r>
              <w:r>
                <w:rPr>
                  <w:rFonts w:ascii="宋体" w:hAnsi="宋体" w:cs="宋体" w:eastAsia="宋体" w:hint="default"/>
                  <w:sz w:val="21"/>
                  <w:szCs w:val="21"/>
                </w:rPr>
              </w:r>
            </w:hyperlink>
          </w:p>
        </w:tc>
      </w:tr>
      <w:tr>
        <w:trPr>
          <w:trHeight w:val="497" w:hRule="exact"/>
        </w:trPr>
        <w:tc>
          <w:tcPr>
            <w:tcW w:w="102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36"/>
              <w:ind w:right="95"/>
              <w:jc w:val="right"/>
              <w:rPr>
                <w:rFonts w:ascii="Times New Roman" w:hAnsi="Times New Roman" w:cs="Times New Roman" w:eastAsia="Times New Roman" w:hint="default"/>
                <w:sz w:val="21"/>
                <w:szCs w:val="21"/>
              </w:rPr>
            </w:pPr>
            <w:r>
              <w:rPr>
                <w:rFonts w:ascii="Times New Roman"/>
                <w:spacing w:val="-1"/>
                <w:sz w:val="21"/>
              </w:rPr>
              <w:t>2011-029</w:t>
            </w:r>
          </w:p>
        </w:tc>
        <w:tc>
          <w:tcPr>
            <w:tcW w:w="5257" w:type="dxa"/>
            <w:tcBorders>
              <w:top w:val="single" w:sz="8" w:space="0" w:color="000000"/>
              <w:left w:val="single" w:sz="8" w:space="0" w:color="000000"/>
              <w:bottom w:val="single" w:sz="4" w:space="0" w:color="000000"/>
              <w:right w:val="single" w:sz="8" w:space="0" w:color="000000"/>
            </w:tcBorders>
          </w:tcPr>
          <w:p>
            <w:pPr>
              <w:pStyle w:val="TableParagraph"/>
              <w:spacing w:line="265" w:lineRule="exact"/>
              <w:ind w:left="98" w:right="0"/>
              <w:jc w:val="left"/>
              <w:rPr>
                <w:rFonts w:ascii="宋体" w:hAnsi="宋体" w:cs="宋体" w:eastAsia="宋体" w:hint="default"/>
                <w:sz w:val="21"/>
                <w:szCs w:val="21"/>
              </w:rPr>
            </w:pPr>
            <w:r>
              <w:rPr>
                <w:rFonts w:ascii="宋体" w:hAnsi="宋体" w:cs="宋体" w:eastAsia="宋体" w:hint="default"/>
                <w:sz w:val="21"/>
                <w:szCs w:val="21"/>
              </w:rPr>
              <w:t>关于使用超募资金向全资子公司增资的公告</w:t>
            </w:r>
          </w:p>
        </w:tc>
        <w:tc>
          <w:tcPr>
            <w:tcW w:w="1162"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2011.10.22</w:t>
            </w:r>
          </w:p>
        </w:tc>
        <w:tc>
          <w:tcPr>
            <w:tcW w:w="2107"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36"/>
              <w:ind w:left="98"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38"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2011-030</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二届三次董事会决议公告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Times New Roman" w:hAnsi="Times New Roman" w:cs="Times New Roman" w:eastAsia="Times New Roman" w:hint="default"/>
                <w:sz w:val="21"/>
                <w:szCs w:val="21"/>
              </w:rPr>
            </w:pPr>
            <w:r>
              <w:rPr>
                <w:rFonts w:ascii="Times New Roman"/>
                <w:sz w:val="21"/>
              </w:rPr>
              <w:t>2011.11.18</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7"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8"/>
              <w:jc w:val="right"/>
              <w:rPr>
                <w:rFonts w:ascii="Times New Roman" w:hAnsi="Times New Roman" w:cs="Times New Roman" w:eastAsia="Times New Roman" w:hint="default"/>
                <w:sz w:val="21"/>
                <w:szCs w:val="21"/>
              </w:rPr>
            </w:pPr>
            <w:r>
              <w:rPr>
                <w:rFonts w:ascii="Times New Roman"/>
                <w:spacing w:val="-1"/>
                <w:sz w:val="21"/>
              </w:rPr>
              <w:t>2011-031</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年第二次临时股东大会的会议通知</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2011.11.18</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4"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2011-032</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关于使用超募资金投资建设研发中心和办公用房的公告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2011.11.18</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6"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2011-033</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第二届董事会第四次会议决议公告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2011.12.03</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4"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2011-034</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第二届监事会第三次会议决议公告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2011.12.03</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6"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2011-035</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关于超募资金使用计划的公告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2011.12.03</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4"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2011-036</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年第三次临时股东大会的会议通知</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2011.12.03</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4"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2011-037</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年第二次临时股东大会决议公告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2011.12.06</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6"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21"/>
                <w:szCs w:val="21"/>
              </w:rPr>
            </w:pPr>
            <w:r>
              <w:rPr>
                <w:rFonts w:ascii="Times New Roman"/>
                <w:spacing w:val="-1"/>
                <w:sz w:val="21"/>
              </w:rPr>
              <w:t>2011-038</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年第三次临时股东大会决议公告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2011.12.20</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4"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2011-039</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第二届董事会第五次会议决议公告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2011.12.20</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6"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2011-040</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关于收购东华信通进展公告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2011.12.24</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r>
        <w:trPr>
          <w:trHeight w:val="324"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2011-041</w:t>
            </w:r>
          </w:p>
        </w:tc>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年年度业绩预告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2011.12.31</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21"/>
                <w:szCs w:val="21"/>
              </w:rPr>
            </w:pPr>
            <w:hyperlink r:id="rId12">
              <w:r>
                <w:rPr>
                  <w:rFonts w:ascii="Times New Roman"/>
                  <w:sz w:val="21"/>
                </w:rPr>
                <w:t>www.cninfo.com.cn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877" w:footer="1186" w:top="1100" w:bottom="1380" w:left="15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tabs>
          <w:tab w:pos="3491" w:val="left" w:leader="none"/>
        </w:tabs>
        <w:spacing w:before="148"/>
        <w:ind w:left="2205" w:right="1662" w:firstLine="0"/>
        <w:jc w:val="left"/>
        <w:rPr>
          <w:rFonts w:ascii="宋体" w:hAnsi="宋体" w:cs="宋体" w:eastAsia="宋体" w:hint="default"/>
          <w:sz w:val="32"/>
          <w:szCs w:val="32"/>
        </w:rPr>
      </w:pPr>
      <w:r>
        <w:rPr>
          <w:rFonts w:ascii="宋体" w:hAnsi="宋体" w:cs="宋体" w:eastAsia="宋体" w:hint="default"/>
          <w:b/>
          <w:bCs/>
          <w:w w:val="95"/>
          <w:sz w:val="32"/>
          <w:szCs w:val="32"/>
        </w:rPr>
        <w:t>第六节</w:t>
        <w:tab/>
      </w:r>
      <w:r>
        <w:rPr>
          <w:rFonts w:ascii="宋体" w:hAnsi="宋体" w:cs="宋体" w:eastAsia="宋体" w:hint="default"/>
          <w:b/>
          <w:bCs/>
          <w:sz w:val="32"/>
          <w:szCs w:val="32"/>
        </w:rPr>
        <w:t>股本变动及股东情况</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9"/>
          <w:szCs w:val="19"/>
        </w:rPr>
      </w:pPr>
    </w:p>
    <w:p>
      <w:pPr>
        <w:pStyle w:val="Heading2"/>
        <w:spacing w:line="240" w:lineRule="auto"/>
        <w:ind w:right="1662"/>
        <w:jc w:val="left"/>
        <w:rPr>
          <w:b w:val="0"/>
          <w:bCs w:val="0"/>
        </w:rPr>
      </w:pPr>
      <w:r>
        <w:rPr/>
        <w:t>一、股本变动情况</w:t>
      </w:r>
      <w:r>
        <w:rPr>
          <w:b w:val="0"/>
          <w:bCs w:val="0"/>
        </w:rPr>
      </w:r>
    </w:p>
    <w:p>
      <w:pPr>
        <w:spacing w:line="240" w:lineRule="auto" w:before="7"/>
        <w:rPr>
          <w:rFonts w:ascii="宋体" w:hAnsi="宋体" w:cs="宋体" w:eastAsia="宋体" w:hint="default"/>
          <w:b/>
          <w:bCs/>
          <w:sz w:val="23"/>
          <w:szCs w:val="23"/>
        </w:rPr>
      </w:pPr>
    </w:p>
    <w:p>
      <w:pPr>
        <w:pStyle w:val="Heading2"/>
        <w:spacing w:line="240" w:lineRule="auto" w:before="0"/>
        <w:ind w:right="1662"/>
        <w:jc w:val="left"/>
        <w:rPr>
          <w:b w:val="0"/>
          <w:bCs w:val="0"/>
        </w:rPr>
      </w:pPr>
      <w:r>
        <w:rPr/>
        <w:t>（一）股本变动情况表</w:t>
      </w:r>
      <w:r>
        <w:rPr>
          <w:b w:val="0"/>
          <w:bCs w:val="0"/>
        </w:rPr>
      </w:r>
    </w:p>
    <w:p>
      <w:pPr>
        <w:spacing w:line="240" w:lineRule="auto" w:before="2"/>
        <w:rPr>
          <w:rFonts w:ascii="宋体" w:hAnsi="宋体" w:cs="宋体" w:eastAsia="宋体" w:hint="default"/>
          <w:b/>
          <w:bCs/>
          <w:sz w:val="11"/>
          <w:szCs w:val="11"/>
        </w:rPr>
      </w:pPr>
    </w:p>
    <w:p>
      <w:pPr>
        <w:spacing w:before="36"/>
        <w:ind w:left="0" w:right="1793"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0"/>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1352"/>
        <w:gridCol w:w="1012"/>
        <w:gridCol w:w="809"/>
        <w:gridCol w:w="1003"/>
        <w:gridCol w:w="528"/>
        <w:gridCol w:w="533"/>
        <w:gridCol w:w="530"/>
        <w:gridCol w:w="1001"/>
        <w:gridCol w:w="1001"/>
        <w:gridCol w:w="809"/>
      </w:tblGrid>
      <w:tr>
        <w:trPr>
          <w:trHeight w:val="322" w:hRule="exact"/>
        </w:trPr>
        <w:tc>
          <w:tcPr>
            <w:tcW w:w="1352" w:type="dxa"/>
            <w:vMerge w:val="restart"/>
            <w:tcBorders>
              <w:top w:val="single" w:sz="4" w:space="0" w:color="000000"/>
              <w:left w:val="single" w:sz="4" w:space="0" w:color="000000"/>
              <w:right w:val="single" w:sz="4" w:space="0" w:color="000000"/>
            </w:tcBorders>
            <w:shd w:val="clear" w:color="auto" w:fill="DCDCDC"/>
          </w:tcPr>
          <w:p>
            <w:pPr/>
          </w:p>
        </w:tc>
        <w:tc>
          <w:tcPr>
            <w:tcW w:w="182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85"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596"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753"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81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74"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56" w:hRule="exact"/>
        </w:trPr>
        <w:tc>
          <w:tcPr>
            <w:tcW w:w="1352" w:type="dxa"/>
            <w:vMerge/>
            <w:tcBorders>
              <w:left w:val="single" w:sz="4" w:space="0" w:color="000000"/>
              <w:bottom w:val="nil" w:sz="6" w:space="0" w:color="auto"/>
              <w:right w:val="single" w:sz="4" w:space="0" w:color="000000"/>
            </w:tcBorders>
            <w:shd w:val="clear" w:color="auto" w:fill="DCDCDC"/>
          </w:tcPr>
          <w:p>
            <w:pPr/>
          </w:p>
        </w:tc>
        <w:tc>
          <w:tcPr>
            <w:tcW w:w="1012" w:type="dxa"/>
            <w:vMerge w:val="restart"/>
            <w:tcBorders>
              <w:top w:val="single" w:sz="4" w:space="0" w:color="000000"/>
              <w:left w:val="single" w:sz="4" w:space="0" w:color="000000"/>
              <w:right w:val="single" w:sz="4" w:space="0" w:color="000000"/>
            </w:tcBorders>
            <w:shd w:val="clear" w:color="auto" w:fill="DCDCDC"/>
          </w:tcPr>
          <w:p>
            <w:pPr/>
          </w:p>
        </w:tc>
        <w:tc>
          <w:tcPr>
            <w:tcW w:w="809" w:type="dxa"/>
            <w:vMerge w:val="restart"/>
            <w:tcBorders>
              <w:top w:val="single" w:sz="4" w:space="0" w:color="000000"/>
              <w:left w:val="single" w:sz="4" w:space="0" w:color="000000"/>
              <w:right w:val="single" w:sz="4" w:space="0" w:color="000000"/>
            </w:tcBorders>
            <w:shd w:val="clear" w:color="auto" w:fill="DCDCDC"/>
          </w:tcPr>
          <w:p>
            <w:pPr/>
          </w:p>
        </w:tc>
        <w:tc>
          <w:tcPr>
            <w:tcW w:w="1003" w:type="dxa"/>
            <w:vMerge w:val="restart"/>
            <w:tcBorders>
              <w:top w:val="single" w:sz="4" w:space="0" w:color="000000"/>
              <w:left w:val="single" w:sz="4" w:space="0" w:color="000000"/>
              <w:right w:val="single" w:sz="4" w:space="0" w:color="000000"/>
            </w:tcBorders>
            <w:shd w:val="clear" w:color="auto" w:fill="DCDCDC"/>
          </w:tcPr>
          <w:p>
            <w:pPr/>
          </w:p>
        </w:tc>
        <w:tc>
          <w:tcPr>
            <w:tcW w:w="528" w:type="dxa"/>
            <w:vMerge w:val="restart"/>
            <w:tcBorders>
              <w:top w:val="single" w:sz="4" w:space="0" w:color="000000"/>
              <w:left w:val="single" w:sz="4" w:space="0" w:color="000000"/>
              <w:right w:val="single" w:sz="4" w:space="0" w:color="000000"/>
            </w:tcBorders>
            <w:shd w:val="clear" w:color="auto" w:fill="DCDCDC"/>
          </w:tcPr>
          <w:p>
            <w:pPr/>
          </w:p>
        </w:tc>
        <w:tc>
          <w:tcPr>
            <w:tcW w:w="533"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50" w:right="48"/>
              <w:jc w:val="both"/>
              <w:rPr>
                <w:rFonts w:ascii="宋体" w:hAnsi="宋体" w:cs="宋体" w:eastAsia="宋体" w:hint="default"/>
                <w:sz w:val="21"/>
                <w:szCs w:val="21"/>
              </w:rPr>
            </w:pPr>
            <w:r>
              <w:rPr>
                <w:rFonts w:ascii="宋体" w:hAnsi="宋体" w:cs="宋体" w:eastAsia="宋体" w:hint="default"/>
                <w:sz w:val="21"/>
                <w:szCs w:val="21"/>
              </w:rPr>
              <w:t>公积</w:t>
            </w:r>
            <w:r>
              <w:rPr>
                <w:rFonts w:ascii="宋体" w:hAnsi="宋体" w:cs="宋体" w:eastAsia="宋体" w:hint="default"/>
                <w:spacing w:val="-103"/>
                <w:sz w:val="21"/>
                <w:szCs w:val="21"/>
              </w:rPr>
              <w:t> </w:t>
            </w:r>
            <w:r>
              <w:rPr>
                <w:rFonts w:ascii="宋体" w:hAnsi="宋体" w:cs="宋体" w:eastAsia="宋体" w:hint="default"/>
                <w:sz w:val="21"/>
                <w:szCs w:val="21"/>
              </w:rPr>
              <w:t>金转</w:t>
            </w:r>
            <w:r>
              <w:rPr>
                <w:rFonts w:ascii="宋体" w:hAnsi="宋体" w:cs="宋体" w:eastAsia="宋体" w:hint="default"/>
                <w:spacing w:val="-103"/>
                <w:sz w:val="21"/>
                <w:szCs w:val="21"/>
              </w:rPr>
              <w:t> </w:t>
            </w:r>
            <w:r>
              <w:rPr>
                <w:rFonts w:ascii="宋体" w:hAnsi="宋体" w:cs="宋体" w:eastAsia="宋体" w:hint="default"/>
                <w:sz w:val="21"/>
                <w:szCs w:val="21"/>
              </w:rPr>
              <w:t>股</w:t>
            </w:r>
          </w:p>
        </w:tc>
        <w:tc>
          <w:tcPr>
            <w:tcW w:w="530" w:type="dxa"/>
            <w:vMerge w:val="restart"/>
            <w:tcBorders>
              <w:top w:val="single" w:sz="4" w:space="0" w:color="000000"/>
              <w:left w:val="single" w:sz="4" w:space="0" w:color="000000"/>
              <w:right w:val="single" w:sz="4" w:space="0" w:color="000000"/>
            </w:tcBorders>
            <w:shd w:val="clear" w:color="auto" w:fill="DCDCDC"/>
          </w:tcPr>
          <w:p>
            <w:pPr/>
          </w:p>
        </w:tc>
        <w:tc>
          <w:tcPr>
            <w:tcW w:w="1001" w:type="dxa"/>
            <w:vMerge w:val="restart"/>
            <w:tcBorders>
              <w:top w:val="single" w:sz="4" w:space="0" w:color="000000"/>
              <w:left w:val="single" w:sz="4" w:space="0" w:color="000000"/>
              <w:right w:val="single" w:sz="4" w:space="0" w:color="000000"/>
            </w:tcBorders>
            <w:shd w:val="clear" w:color="auto" w:fill="DCDCDC"/>
          </w:tcPr>
          <w:p>
            <w:pPr/>
          </w:p>
        </w:tc>
        <w:tc>
          <w:tcPr>
            <w:tcW w:w="1001" w:type="dxa"/>
            <w:vMerge w:val="restart"/>
            <w:tcBorders>
              <w:top w:val="single" w:sz="4" w:space="0" w:color="000000"/>
              <w:left w:val="single" w:sz="4" w:space="0" w:color="000000"/>
              <w:right w:val="single" w:sz="4" w:space="0" w:color="000000"/>
            </w:tcBorders>
            <w:shd w:val="clear" w:color="auto" w:fill="DCDCDC"/>
          </w:tcPr>
          <w:p>
            <w:pPr/>
          </w:p>
        </w:tc>
        <w:tc>
          <w:tcPr>
            <w:tcW w:w="809" w:type="dxa"/>
            <w:vMerge w:val="restart"/>
            <w:tcBorders>
              <w:top w:val="single" w:sz="4" w:space="0" w:color="000000"/>
              <w:left w:val="single" w:sz="4" w:space="0" w:color="000000"/>
              <w:right w:val="single" w:sz="4" w:space="0" w:color="000000"/>
            </w:tcBorders>
            <w:shd w:val="clear" w:color="auto" w:fill="DCDCDC"/>
          </w:tcPr>
          <w:p>
            <w:pPr/>
          </w:p>
        </w:tc>
      </w:tr>
      <w:tr>
        <w:trPr>
          <w:trHeight w:val="161" w:hRule="exact"/>
        </w:trPr>
        <w:tc>
          <w:tcPr>
            <w:tcW w:w="1352" w:type="dxa"/>
            <w:vMerge w:val="restart"/>
            <w:tcBorders>
              <w:top w:val="nil" w:sz="6" w:space="0" w:color="auto"/>
              <w:left w:val="single" w:sz="4" w:space="0" w:color="000000"/>
              <w:right w:val="single" w:sz="4" w:space="0" w:color="000000"/>
            </w:tcBorders>
            <w:shd w:val="clear" w:color="auto" w:fill="DCDCDC"/>
          </w:tcPr>
          <w:p>
            <w:pPr/>
          </w:p>
        </w:tc>
        <w:tc>
          <w:tcPr>
            <w:tcW w:w="1012" w:type="dxa"/>
            <w:vMerge/>
            <w:tcBorders>
              <w:left w:val="single" w:sz="4" w:space="0" w:color="000000"/>
              <w:bottom w:val="nil" w:sz="6" w:space="0" w:color="auto"/>
              <w:right w:val="single" w:sz="4" w:space="0" w:color="000000"/>
            </w:tcBorders>
            <w:shd w:val="clear" w:color="auto" w:fill="DCDCDC"/>
          </w:tcPr>
          <w:p>
            <w:pPr/>
          </w:p>
        </w:tc>
        <w:tc>
          <w:tcPr>
            <w:tcW w:w="809" w:type="dxa"/>
            <w:vMerge/>
            <w:tcBorders>
              <w:left w:val="single" w:sz="4" w:space="0" w:color="000000"/>
              <w:bottom w:val="nil" w:sz="6" w:space="0" w:color="auto"/>
              <w:right w:val="single" w:sz="4" w:space="0" w:color="000000"/>
            </w:tcBorders>
            <w:shd w:val="clear" w:color="auto" w:fill="DCDCDC"/>
          </w:tcPr>
          <w:p>
            <w:pPr/>
          </w:p>
        </w:tc>
        <w:tc>
          <w:tcPr>
            <w:tcW w:w="1003" w:type="dxa"/>
            <w:vMerge/>
            <w:tcBorders>
              <w:left w:val="single" w:sz="4" w:space="0" w:color="000000"/>
              <w:bottom w:val="nil" w:sz="6" w:space="0" w:color="auto"/>
              <w:right w:val="single" w:sz="4" w:space="0" w:color="000000"/>
            </w:tcBorders>
            <w:shd w:val="clear" w:color="auto" w:fill="DCDCDC"/>
          </w:tcPr>
          <w:p>
            <w:pPr/>
          </w:p>
        </w:tc>
        <w:tc>
          <w:tcPr>
            <w:tcW w:w="528" w:type="dxa"/>
            <w:vMerge/>
            <w:tcBorders>
              <w:left w:val="single" w:sz="4" w:space="0" w:color="000000"/>
              <w:bottom w:val="nil" w:sz="6" w:space="0" w:color="auto"/>
              <w:right w:val="single" w:sz="4" w:space="0" w:color="000000"/>
            </w:tcBorders>
            <w:shd w:val="clear" w:color="auto" w:fill="DCDCDC"/>
          </w:tcPr>
          <w:p>
            <w:pPr/>
          </w:p>
        </w:tc>
        <w:tc>
          <w:tcPr>
            <w:tcW w:w="533" w:type="dxa"/>
            <w:vMerge/>
            <w:tcBorders>
              <w:left w:val="single" w:sz="4" w:space="0" w:color="000000"/>
              <w:right w:val="single" w:sz="4" w:space="0" w:color="000000"/>
            </w:tcBorders>
            <w:shd w:val="clear" w:color="auto" w:fill="DCDCDC"/>
          </w:tcPr>
          <w:p>
            <w:pPr/>
          </w:p>
        </w:tc>
        <w:tc>
          <w:tcPr>
            <w:tcW w:w="530" w:type="dxa"/>
            <w:vMerge/>
            <w:tcBorders>
              <w:left w:val="single" w:sz="4" w:space="0" w:color="000000"/>
              <w:bottom w:val="nil" w:sz="6" w:space="0" w:color="auto"/>
              <w:right w:val="single" w:sz="4" w:space="0" w:color="000000"/>
            </w:tcBorders>
            <w:shd w:val="clear" w:color="auto" w:fill="DCDCDC"/>
          </w:tcPr>
          <w:p>
            <w:pPr/>
          </w:p>
        </w:tc>
        <w:tc>
          <w:tcPr>
            <w:tcW w:w="1001" w:type="dxa"/>
            <w:vMerge/>
            <w:tcBorders>
              <w:left w:val="single" w:sz="4" w:space="0" w:color="000000"/>
              <w:bottom w:val="nil" w:sz="6" w:space="0" w:color="auto"/>
              <w:right w:val="single" w:sz="4" w:space="0" w:color="000000"/>
            </w:tcBorders>
            <w:shd w:val="clear" w:color="auto" w:fill="DCDCDC"/>
          </w:tcPr>
          <w:p>
            <w:pPr/>
          </w:p>
        </w:tc>
        <w:tc>
          <w:tcPr>
            <w:tcW w:w="1001" w:type="dxa"/>
            <w:vMerge/>
            <w:tcBorders>
              <w:left w:val="single" w:sz="4" w:space="0" w:color="000000"/>
              <w:bottom w:val="nil" w:sz="6" w:space="0" w:color="auto"/>
              <w:right w:val="single" w:sz="4" w:space="0" w:color="000000"/>
            </w:tcBorders>
            <w:shd w:val="clear" w:color="auto" w:fill="DCDCDC"/>
          </w:tcPr>
          <w:p>
            <w:pPr/>
          </w:p>
        </w:tc>
        <w:tc>
          <w:tcPr>
            <w:tcW w:w="809" w:type="dxa"/>
            <w:vMerge/>
            <w:tcBorders>
              <w:left w:val="single" w:sz="4" w:space="0" w:color="000000"/>
              <w:bottom w:val="nil" w:sz="6" w:space="0" w:color="auto"/>
              <w:right w:val="single" w:sz="4" w:space="0" w:color="000000"/>
            </w:tcBorders>
            <w:shd w:val="clear" w:color="auto" w:fill="DCDCDC"/>
          </w:tcPr>
          <w:p>
            <w:pPr/>
          </w:p>
        </w:tc>
      </w:tr>
      <w:tr>
        <w:trPr>
          <w:trHeight w:val="151" w:hRule="exact"/>
        </w:trPr>
        <w:tc>
          <w:tcPr>
            <w:tcW w:w="1352" w:type="dxa"/>
            <w:vMerge/>
            <w:tcBorders>
              <w:left w:val="single" w:sz="4" w:space="0" w:color="000000"/>
              <w:bottom w:val="nil" w:sz="6" w:space="0" w:color="auto"/>
              <w:right w:val="single" w:sz="4" w:space="0" w:color="000000"/>
            </w:tcBorders>
            <w:shd w:val="clear" w:color="auto" w:fill="DCDCDC"/>
          </w:tcPr>
          <w:p>
            <w:pPr/>
          </w:p>
        </w:tc>
        <w:tc>
          <w:tcPr>
            <w:tcW w:w="1012"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296"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09"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18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003"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76"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28" w:type="dxa"/>
            <w:vMerge w:val="restart"/>
            <w:tcBorders>
              <w:top w:val="nil" w:sz="6" w:space="0" w:color="auto"/>
              <w:left w:val="single" w:sz="22" w:space="0" w:color="DCDCDC"/>
              <w:right w:val="single" w:sz="10" w:space="0" w:color="DCDCDC"/>
            </w:tcBorders>
          </w:tcPr>
          <w:p>
            <w:pPr>
              <w:pStyle w:val="TableParagraph"/>
              <w:tabs>
                <w:tab w:pos="474" w:val="left" w:leader="none"/>
              </w:tabs>
              <w:spacing w:line="262" w:lineRule="exact"/>
              <w:ind w:left="-2"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spacing w:val="-27"/>
                <w:w w:val="100"/>
                <w:sz w:val="21"/>
                <w:szCs w:val="21"/>
                <w:shd w:fill="DCDCDC" w:color="auto" w:val="clear"/>
              </w:rPr>
              <w:t> </w:t>
            </w:r>
            <w:r>
              <w:rPr>
                <w:rFonts w:ascii="宋体" w:hAnsi="宋体" w:cs="宋体" w:eastAsia="宋体" w:hint="default"/>
                <w:sz w:val="21"/>
                <w:szCs w:val="21"/>
                <w:shd w:fill="DCDCDC" w:color="auto" w:val="clear"/>
              </w:rPr>
              <w:t>送股</w:t>
              <w:tab/>
            </w:r>
            <w:r>
              <w:rPr>
                <w:rFonts w:ascii="宋体" w:hAnsi="宋体" w:cs="宋体" w:eastAsia="宋体" w:hint="default"/>
                <w:sz w:val="21"/>
                <w:szCs w:val="21"/>
              </w:rPr>
            </w:r>
          </w:p>
        </w:tc>
        <w:tc>
          <w:tcPr>
            <w:tcW w:w="533" w:type="dxa"/>
            <w:vMerge/>
            <w:tcBorders>
              <w:left w:val="single" w:sz="4" w:space="0" w:color="000000"/>
              <w:right w:val="single" w:sz="4" w:space="0" w:color="000000"/>
            </w:tcBorders>
            <w:shd w:val="clear" w:color="auto" w:fill="DCDCDC"/>
          </w:tcPr>
          <w:p>
            <w:pPr/>
          </w:p>
        </w:tc>
        <w:tc>
          <w:tcPr>
            <w:tcW w:w="530"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4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001"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28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01"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286"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09" w:type="dxa"/>
            <w:vMerge w:val="restart"/>
            <w:tcBorders>
              <w:top w:val="nil" w:sz="6" w:space="0" w:color="auto"/>
              <w:left w:val="single" w:sz="4" w:space="0" w:color="000000"/>
              <w:right w:val="single" w:sz="4" w:space="0" w:color="000000"/>
            </w:tcBorders>
            <w:shd w:val="clear" w:color="auto" w:fill="DCDCDC"/>
          </w:tcPr>
          <w:p>
            <w:pPr>
              <w:pStyle w:val="TableParagraph"/>
              <w:spacing w:line="262" w:lineRule="exact"/>
              <w:ind w:left="189"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61" w:hRule="exact"/>
        </w:trPr>
        <w:tc>
          <w:tcPr>
            <w:tcW w:w="1352" w:type="dxa"/>
            <w:vMerge w:val="restart"/>
            <w:tcBorders>
              <w:top w:val="nil" w:sz="6" w:space="0" w:color="auto"/>
              <w:left w:val="single" w:sz="4" w:space="0" w:color="000000"/>
              <w:right w:val="single" w:sz="4" w:space="0" w:color="000000"/>
            </w:tcBorders>
            <w:shd w:val="clear" w:color="auto" w:fill="DCDCDC"/>
          </w:tcPr>
          <w:p>
            <w:pPr/>
          </w:p>
        </w:tc>
        <w:tc>
          <w:tcPr>
            <w:tcW w:w="1012" w:type="dxa"/>
            <w:vMerge/>
            <w:tcBorders>
              <w:left w:val="single" w:sz="4" w:space="0" w:color="000000"/>
              <w:bottom w:val="nil" w:sz="6" w:space="0" w:color="auto"/>
              <w:right w:val="single" w:sz="4" w:space="0" w:color="000000"/>
            </w:tcBorders>
            <w:shd w:val="clear" w:color="auto" w:fill="DCDCDC"/>
          </w:tcPr>
          <w:p>
            <w:pPr/>
          </w:p>
        </w:tc>
        <w:tc>
          <w:tcPr>
            <w:tcW w:w="809" w:type="dxa"/>
            <w:vMerge/>
            <w:tcBorders>
              <w:left w:val="single" w:sz="4" w:space="0" w:color="000000"/>
              <w:bottom w:val="nil" w:sz="6" w:space="0" w:color="auto"/>
              <w:right w:val="single" w:sz="4" w:space="0" w:color="000000"/>
            </w:tcBorders>
            <w:shd w:val="clear" w:color="auto" w:fill="DCDCDC"/>
          </w:tcPr>
          <w:p>
            <w:pPr/>
          </w:p>
        </w:tc>
        <w:tc>
          <w:tcPr>
            <w:tcW w:w="1003" w:type="dxa"/>
            <w:vMerge/>
            <w:tcBorders>
              <w:left w:val="single" w:sz="4" w:space="0" w:color="000000"/>
              <w:bottom w:val="nil" w:sz="6" w:space="0" w:color="auto"/>
              <w:right w:val="single" w:sz="4" w:space="0" w:color="000000"/>
            </w:tcBorders>
            <w:shd w:val="clear" w:color="auto" w:fill="DCDCDC"/>
          </w:tcPr>
          <w:p>
            <w:pPr/>
          </w:p>
        </w:tc>
        <w:tc>
          <w:tcPr>
            <w:tcW w:w="528" w:type="dxa"/>
            <w:vMerge/>
            <w:tcBorders>
              <w:left w:val="single" w:sz="22" w:space="0" w:color="DCDCDC"/>
              <w:bottom w:val="nil" w:sz="6" w:space="0" w:color="auto"/>
              <w:right w:val="single" w:sz="10" w:space="0" w:color="DCDCDC"/>
            </w:tcBorders>
          </w:tcPr>
          <w:p>
            <w:pPr/>
          </w:p>
        </w:tc>
        <w:tc>
          <w:tcPr>
            <w:tcW w:w="533" w:type="dxa"/>
            <w:vMerge/>
            <w:tcBorders>
              <w:left w:val="single" w:sz="4" w:space="0" w:color="000000"/>
              <w:right w:val="single" w:sz="4" w:space="0" w:color="000000"/>
            </w:tcBorders>
            <w:shd w:val="clear" w:color="auto" w:fill="DCDCDC"/>
          </w:tcPr>
          <w:p>
            <w:pPr/>
          </w:p>
        </w:tc>
        <w:tc>
          <w:tcPr>
            <w:tcW w:w="530" w:type="dxa"/>
            <w:vMerge/>
            <w:tcBorders>
              <w:left w:val="single" w:sz="4" w:space="0" w:color="000000"/>
              <w:bottom w:val="nil" w:sz="6" w:space="0" w:color="auto"/>
              <w:right w:val="single" w:sz="4" w:space="0" w:color="000000"/>
            </w:tcBorders>
            <w:shd w:val="clear" w:color="auto" w:fill="DCDCDC"/>
          </w:tcPr>
          <w:p>
            <w:pPr/>
          </w:p>
        </w:tc>
        <w:tc>
          <w:tcPr>
            <w:tcW w:w="1001" w:type="dxa"/>
            <w:vMerge/>
            <w:tcBorders>
              <w:left w:val="single" w:sz="4" w:space="0" w:color="000000"/>
              <w:bottom w:val="nil" w:sz="6" w:space="0" w:color="auto"/>
              <w:right w:val="single" w:sz="4" w:space="0" w:color="000000"/>
            </w:tcBorders>
            <w:shd w:val="clear" w:color="auto" w:fill="DCDCDC"/>
          </w:tcPr>
          <w:p>
            <w:pPr/>
          </w:p>
        </w:tc>
        <w:tc>
          <w:tcPr>
            <w:tcW w:w="1001" w:type="dxa"/>
            <w:vMerge/>
            <w:tcBorders>
              <w:left w:val="single" w:sz="4" w:space="0" w:color="000000"/>
              <w:bottom w:val="nil" w:sz="6" w:space="0" w:color="auto"/>
              <w:right w:val="single" w:sz="4" w:space="0" w:color="000000"/>
            </w:tcBorders>
            <w:shd w:val="clear" w:color="auto" w:fill="DCDCDC"/>
          </w:tcPr>
          <w:p>
            <w:pPr/>
          </w:p>
        </w:tc>
        <w:tc>
          <w:tcPr>
            <w:tcW w:w="809" w:type="dxa"/>
            <w:vMerge/>
            <w:tcBorders>
              <w:left w:val="single" w:sz="4" w:space="0" w:color="000000"/>
              <w:bottom w:val="nil" w:sz="6" w:space="0" w:color="auto"/>
              <w:right w:val="single" w:sz="4" w:space="0" w:color="000000"/>
            </w:tcBorders>
            <w:shd w:val="clear" w:color="auto" w:fill="DCDCDC"/>
          </w:tcPr>
          <w:p>
            <w:pPr/>
          </w:p>
        </w:tc>
      </w:tr>
      <w:tr>
        <w:trPr>
          <w:trHeight w:val="317" w:hRule="exact"/>
        </w:trPr>
        <w:tc>
          <w:tcPr>
            <w:tcW w:w="1352" w:type="dxa"/>
            <w:vMerge/>
            <w:tcBorders>
              <w:left w:val="single" w:sz="4" w:space="0" w:color="000000"/>
              <w:bottom w:val="single" w:sz="4" w:space="0" w:color="000000"/>
              <w:right w:val="single" w:sz="4" w:space="0" w:color="000000"/>
            </w:tcBorders>
            <w:shd w:val="clear" w:color="auto" w:fill="DCDCDC"/>
          </w:tcPr>
          <w:p>
            <w:pPr/>
          </w:p>
        </w:tc>
        <w:tc>
          <w:tcPr>
            <w:tcW w:w="1012" w:type="dxa"/>
            <w:tcBorders>
              <w:top w:val="nil" w:sz="6" w:space="0" w:color="auto"/>
              <w:left w:val="single" w:sz="4" w:space="0" w:color="000000"/>
              <w:bottom w:val="single" w:sz="4" w:space="0" w:color="000000"/>
              <w:right w:val="single" w:sz="4" w:space="0" w:color="000000"/>
            </w:tcBorders>
            <w:shd w:val="clear" w:color="auto" w:fill="DCDCDC"/>
          </w:tcPr>
          <w:p>
            <w:pPr/>
          </w:p>
        </w:tc>
        <w:tc>
          <w:tcPr>
            <w:tcW w:w="809" w:type="dxa"/>
            <w:tcBorders>
              <w:top w:val="nil" w:sz="6" w:space="0" w:color="auto"/>
              <w:left w:val="single" w:sz="4" w:space="0" w:color="000000"/>
              <w:bottom w:val="single" w:sz="4" w:space="0" w:color="000000"/>
              <w:right w:val="single" w:sz="4" w:space="0" w:color="000000"/>
            </w:tcBorders>
            <w:shd w:val="clear" w:color="auto" w:fill="DCDCDC"/>
          </w:tcPr>
          <w:p>
            <w:pPr/>
          </w:p>
        </w:tc>
        <w:tc>
          <w:tcPr>
            <w:tcW w:w="1003" w:type="dxa"/>
            <w:tcBorders>
              <w:top w:val="nil" w:sz="6" w:space="0" w:color="auto"/>
              <w:left w:val="single" w:sz="4" w:space="0" w:color="000000"/>
              <w:bottom w:val="single" w:sz="4" w:space="0" w:color="000000"/>
              <w:right w:val="single" w:sz="4" w:space="0" w:color="000000"/>
            </w:tcBorders>
            <w:shd w:val="clear" w:color="auto" w:fill="DCDCDC"/>
          </w:tcPr>
          <w:p>
            <w:pPr/>
          </w:p>
        </w:tc>
        <w:tc>
          <w:tcPr>
            <w:tcW w:w="528" w:type="dxa"/>
            <w:tcBorders>
              <w:top w:val="nil" w:sz="6" w:space="0" w:color="auto"/>
              <w:left w:val="single" w:sz="4" w:space="0" w:color="000000"/>
              <w:bottom w:val="single" w:sz="4" w:space="0" w:color="000000"/>
              <w:right w:val="single" w:sz="4" w:space="0" w:color="000000"/>
            </w:tcBorders>
            <w:shd w:val="clear" w:color="auto" w:fill="DCDCDC"/>
          </w:tcPr>
          <w:p>
            <w:pPr/>
          </w:p>
        </w:tc>
        <w:tc>
          <w:tcPr>
            <w:tcW w:w="533" w:type="dxa"/>
            <w:vMerge/>
            <w:tcBorders>
              <w:left w:val="single" w:sz="4" w:space="0" w:color="000000"/>
              <w:bottom w:val="single" w:sz="4" w:space="0" w:color="000000"/>
              <w:right w:val="single" w:sz="4" w:space="0" w:color="000000"/>
            </w:tcBorders>
            <w:shd w:val="clear" w:color="auto" w:fill="DCDCDC"/>
          </w:tcPr>
          <w:p>
            <w:pPr/>
          </w:p>
        </w:tc>
        <w:tc>
          <w:tcPr>
            <w:tcW w:w="53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01" w:type="dxa"/>
            <w:tcBorders>
              <w:top w:val="nil" w:sz="6" w:space="0" w:color="auto"/>
              <w:left w:val="single" w:sz="4" w:space="0" w:color="000000"/>
              <w:bottom w:val="single" w:sz="4" w:space="0" w:color="000000"/>
              <w:right w:val="single" w:sz="4" w:space="0" w:color="000000"/>
            </w:tcBorders>
            <w:shd w:val="clear" w:color="auto" w:fill="DCDCDC"/>
          </w:tcPr>
          <w:p>
            <w:pPr/>
          </w:p>
        </w:tc>
        <w:tc>
          <w:tcPr>
            <w:tcW w:w="1001" w:type="dxa"/>
            <w:tcBorders>
              <w:top w:val="nil" w:sz="6" w:space="0" w:color="auto"/>
              <w:left w:val="single" w:sz="4" w:space="0" w:color="000000"/>
              <w:bottom w:val="single" w:sz="4" w:space="0" w:color="000000"/>
              <w:right w:val="single" w:sz="4" w:space="0" w:color="000000"/>
            </w:tcBorders>
            <w:shd w:val="clear" w:color="auto" w:fill="DCDCDC"/>
          </w:tcPr>
          <w:p>
            <w:pPr/>
          </w:p>
        </w:tc>
        <w:tc>
          <w:tcPr>
            <w:tcW w:w="809"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66"/>
              <w:jc w:val="left"/>
              <w:rPr>
                <w:rFonts w:ascii="宋体" w:hAnsi="宋体" w:cs="宋体" w:eastAsia="宋体" w:hint="default"/>
                <w:sz w:val="21"/>
                <w:szCs w:val="21"/>
              </w:rPr>
            </w:pPr>
            <w:r>
              <w:rPr>
                <w:rFonts w:ascii="宋体" w:hAnsi="宋体" w:cs="宋体" w:eastAsia="宋体" w:hint="default"/>
                <w:sz w:val="21"/>
                <w:szCs w:val="21"/>
              </w:rPr>
              <w:t>一、有限售条</w:t>
            </w:r>
            <w:r>
              <w:rPr>
                <w:rFonts w:ascii="宋体" w:hAnsi="宋体" w:cs="宋体" w:eastAsia="宋体" w:hint="default"/>
                <w:w w:val="100"/>
                <w:sz w:val="21"/>
                <w:szCs w:val="21"/>
              </w:rPr>
              <w:t> </w:t>
            </w:r>
            <w:r>
              <w:rPr>
                <w:rFonts w:ascii="宋体" w:hAnsi="宋体" w:cs="宋体" w:eastAsia="宋体" w:hint="default"/>
                <w:sz w:val="21"/>
                <w:szCs w:val="21"/>
              </w:rPr>
              <w:t>件股份</w:t>
            </w:r>
          </w:p>
        </w:tc>
        <w:tc>
          <w:tcPr>
            <w:tcW w:w="1012"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30,324,000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100.00%</w:t>
            </w: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30,324,000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1" w:right="0"/>
              <w:jc w:val="center"/>
              <w:rPr>
                <w:rFonts w:ascii="Times New Roman" w:hAnsi="Times New Roman" w:cs="Times New Roman" w:eastAsia="Times New Roman" w:hint="default"/>
                <w:sz w:val="21"/>
                <w:szCs w:val="21"/>
              </w:rPr>
            </w:pPr>
            <w:r>
              <w:rPr>
                <w:rFonts w:ascii="Times New Roman"/>
                <w:sz w:val="21"/>
              </w:rPr>
              <w:t>74.87%</w:t>
            </w:r>
          </w:p>
        </w:tc>
      </w:tr>
      <w:tr>
        <w:trPr>
          <w:trHeight w:val="322"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auto"/>
              <w:ind w:left="11" w:right="6"/>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2</w:t>
            </w:r>
            <w:r>
              <w:rPr>
                <w:rFonts w:ascii="宋体" w:hAnsi="宋体" w:cs="宋体" w:eastAsia="宋体" w:hint="default"/>
                <w:spacing w:val="-8"/>
                <w:sz w:val="21"/>
                <w:szCs w:val="21"/>
              </w:rPr>
              <w:t>、国有法人持</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auto"/>
              <w:ind w:left="11" w:right="6"/>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3</w:t>
            </w:r>
            <w:r>
              <w:rPr>
                <w:rFonts w:ascii="宋体" w:hAnsi="宋体" w:cs="宋体" w:eastAsia="宋体" w:hint="default"/>
                <w:spacing w:val="-8"/>
                <w:sz w:val="21"/>
                <w:szCs w:val="21"/>
              </w:rPr>
              <w:t>、其他内资持</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股</w:t>
            </w:r>
          </w:p>
        </w:tc>
        <w:tc>
          <w:tcPr>
            <w:tcW w:w="1012"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30,324,000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100.00%</w:t>
            </w: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30,324,000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11" w:right="0"/>
              <w:jc w:val="center"/>
              <w:rPr>
                <w:rFonts w:ascii="Times New Roman" w:hAnsi="Times New Roman" w:cs="Times New Roman" w:eastAsia="Times New Roman" w:hint="default"/>
                <w:sz w:val="21"/>
                <w:szCs w:val="21"/>
              </w:rPr>
            </w:pPr>
            <w:r>
              <w:rPr>
                <w:rFonts w:ascii="Times New Roman"/>
                <w:sz w:val="21"/>
              </w:rPr>
              <w:t>74.87%</w:t>
            </w: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6" w:firstLine="105"/>
              <w:jc w:val="left"/>
              <w:rPr>
                <w:rFonts w:ascii="宋体" w:hAnsi="宋体" w:cs="宋体" w:eastAsia="宋体" w:hint="default"/>
                <w:sz w:val="21"/>
                <w:szCs w:val="21"/>
              </w:rPr>
            </w:pPr>
            <w:r>
              <w:rPr>
                <w:rFonts w:ascii="宋体" w:hAnsi="宋体" w:cs="宋体" w:eastAsia="宋体" w:hint="default"/>
                <w:spacing w:val="-9"/>
                <w:sz w:val="21"/>
                <w:szCs w:val="21"/>
              </w:rPr>
              <w:t>其中：境内非</w:t>
            </w:r>
            <w:r>
              <w:rPr>
                <w:rFonts w:ascii="宋体" w:hAnsi="宋体" w:cs="宋体" w:eastAsia="宋体" w:hint="default"/>
                <w:w w:val="100"/>
                <w:sz w:val="21"/>
                <w:szCs w:val="21"/>
              </w:rPr>
              <w:t> </w:t>
            </w:r>
            <w:r>
              <w:rPr>
                <w:rFonts w:ascii="宋体" w:hAnsi="宋体" w:cs="宋体" w:eastAsia="宋体" w:hint="default"/>
                <w:sz w:val="21"/>
                <w:szCs w:val="21"/>
              </w:rPr>
              <w:t>国有法人持股</w:t>
            </w:r>
          </w:p>
        </w:tc>
        <w:tc>
          <w:tcPr>
            <w:tcW w:w="1012"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7,980,000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26.32%</w:t>
            </w: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9" w:right="0"/>
              <w:jc w:val="center"/>
              <w:rPr>
                <w:rFonts w:ascii="Times New Roman" w:hAnsi="Times New Roman" w:cs="Times New Roman" w:eastAsia="Times New Roman" w:hint="default"/>
                <w:sz w:val="21"/>
                <w:szCs w:val="21"/>
              </w:rPr>
            </w:pPr>
            <w:r>
              <w:rPr>
                <w:rFonts w:ascii="Times New Roman"/>
                <w:sz w:val="21"/>
              </w:rPr>
              <w:t>7,980,000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1" w:right="0"/>
              <w:jc w:val="center"/>
              <w:rPr>
                <w:rFonts w:ascii="Times New Roman" w:hAnsi="Times New Roman" w:cs="Times New Roman" w:eastAsia="Times New Roman" w:hint="default"/>
                <w:sz w:val="21"/>
                <w:szCs w:val="21"/>
              </w:rPr>
            </w:pPr>
            <w:r>
              <w:rPr>
                <w:rFonts w:ascii="Times New Roman"/>
                <w:sz w:val="21"/>
              </w:rPr>
              <w:t>19.70%</w:t>
            </w: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171" w:firstLine="525"/>
              <w:jc w:val="left"/>
              <w:rPr>
                <w:rFonts w:ascii="宋体" w:hAnsi="宋体" w:cs="宋体" w:eastAsia="宋体" w:hint="default"/>
                <w:sz w:val="21"/>
                <w:szCs w:val="21"/>
              </w:rPr>
            </w:pPr>
            <w:r>
              <w:rPr>
                <w:rFonts w:ascii="宋体" w:hAnsi="宋体" w:cs="宋体" w:eastAsia="宋体" w:hint="default"/>
                <w:sz w:val="21"/>
                <w:szCs w:val="21"/>
              </w:rPr>
              <w:t>境内自</w:t>
            </w:r>
            <w:r>
              <w:rPr>
                <w:rFonts w:ascii="宋体" w:hAnsi="宋体" w:cs="宋体" w:eastAsia="宋体" w:hint="default"/>
                <w:w w:val="100"/>
                <w:sz w:val="21"/>
                <w:szCs w:val="21"/>
              </w:rPr>
              <w:t> </w:t>
            </w:r>
            <w:r>
              <w:rPr>
                <w:rFonts w:ascii="宋体" w:hAnsi="宋体" w:cs="宋体" w:eastAsia="宋体" w:hint="default"/>
                <w:sz w:val="21"/>
                <w:szCs w:val="21"/>
              </w:rPr>
              <w:t>然人持股</w:t>
            </w:r>
          </w:p>
        </w:tc>
        <w:tc>
          <w:tcPr>
            <w:tcW w:w="1012"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22,344,000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73.68%</w:t>
            </w: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22,344,000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1" w:right="0"/>
              <w:jc w:val="center"/>
              <w:rPr>
                <w:rFonts w:ascii="Times New Roman" w:hAnsi="Times New Roman" w:cs="Times New Roman" w:eastAsia="Times New Roman" w:hint="default"/>
                <w:sz w:val="21"/>
                <w:szCs w:val="21"/>
              </w:rPr>
            </w:pPr>
            <w:r>
              <w:rPr>
                <w:rFonts w:ascii="Times New Roman"/>
                <w:sz w:val="21"/>
              </w:rPr>
              <w:t>55.17%</w:t>
            </w:r>
          </w:p>
        </w:tc>
      </w:tr>
      <w:tr>
        <w:trPr>
          <w:trHeight w:val="322"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9" w:lineRule="exact"/>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6" w:firstLine="105"/>
              <w:jc w:val="left"/>
              <w:rPr>
                <w:rFonts w:ascii="宋体" w:hAnsi="宋体" w:cs="宋体" w:eastAsia="宋体" w:hint="default"/>
                <w:sz w:val="21"/>
                <w:szCs w:val="21"/>
              </w:rPr>
            </w:pPr>
            <w:r>
              <w:rPr>
                <w:rFonts w:ascii="宋体" w:hAnsi="宋体" w:cs="宋体" w:eastAsia="宋体" w:hint="default"/>
                <w:spacing w:val="-9"/>
                <w:sz w:val="21"/>
                <w:szCs w:val="21"/>
              </w:rPr>
              <w:t>其中：境外法</w:t>
            </w:r>
            <w:r>
              <w:rPr>
                <w:rFonts w:ascii="宋体" w:hAnsi="宋体" w:cs="宋体" w:eastAsia="宋体" w:hint="default"/>
                <w:w w:val="100"/>
                <w:sz w:val="21"/>
                <w:szCs w:val="21"/>
              </w:rPr>
              <w:t> </w:t>
            </w:r>
            <w:r>
              <w:rPr>
                <w:rFonts w:ascii="宋体" w:hAnsi="宋体" w:cs="宋体" w:eastAsia="宋体" w:hint="default"/>
                <w:sz w:val="21"/>
                <w:szCs w:val="21"/>
              </w:rPr>
              <w:t>人持股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171" w:firstLine="525"/>
              <w:jc w:val="left"/>
              <w:rPr>
                <w:rFonts w:ascii="宋体" w:hAnsi="宋体" w:cs="宋体" w:eastAsia="宋体" w:hint="default"/>
                <w:sz w:val="21"/>
                <w:szCs w:val="21"/>
              </w:rPr>
            </w:pPr>
            <w:r>
              <w:rPr>
                <w:rFonts w:ascii="宋体" w:hAnsi="宋体" w:cs="宋体" w:eastAsia="宋体" w:hint="default"/>
                <w:sz w:val="21"/>
                <w:szCs w:val="21"/>
              </w:rPr>
              <w:t>境外自</w:t>
            </w:r>
            <w:r>
              <w:rPr>
                <w:rFonts w:ascii="宋体" w:hAnsi="宋体" w:cs="宋体" w:eastAsia="宋体" w:hint="default"/>
                <w:w w:val="100"/>
                <w:sz w:val="21"/>
                <w:szCs w:val="21"/>
              </w:rPr>
              <w:t> </w:t>
            </w:r>
            <w:r>
              <w:rPr>
                <w:rFonts w:ascii="宋体" w:hAnsi="宋体" w:cs="宋体" w:eastAsia="宋体" w:hint="default"/>
                <w:sz w:val="21"/>
                <w:szCs w:val="21"/>
              </w:rPr>
              <w:t>然人持股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1" w:lineRule="exact"/>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、高管股份</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 w:right="66"/>
              <w:jc w:val="left"/>
              <w:rPr>
                <w:rFonts w:ascii="宋体" w:hAnsi="宋体" w:cs="宋体" w:eastAsia="宋体" w:hint="default"/>
                <w:sz w:val="21"/>
                <w:szCs w:val="21"/>
              </w:rPr>
            </w:pPr>
            <w:r>
              <w:rPr>
                <w:rFonts w:ascii="宋体" w:hAnsi="宋体" w:cs="宋体" w:eastAsia="宋体" w:hint="default"/>
                <w:sz w:val="21"/>
                <w:szCs w:val="21"/>
              </w:rPr>
              <w:t>二、无限售条</w:t>
            </w:r>
            <w:r>
              <w:rPr>
                <w:rFonts w:ascii="宋体" w:hAnsi="宋体" w:cs="宋体" w:eastAsia="宋体" w:hint="default"/>
                <w:w w:val="100"/>
                <w:sz w:val="21"/>
                <w:szCs w:val="21"/>
              </w:rPr>
              <w:t> </w:t>
            </w:r>
            <w:r>
              <w:rPr>
                <w:rFonts w:ascii="宋体" w:hAnsi="宋体" w:cs="宋体" w:eastAsia="宋体" w:hint="default"/>
                <w:sz w:val="21"/>
                <w:szCs w:val="21"/>
              </w:rPr>
              <w:t>件股份</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10,176,000</w:t>
            </w: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10,176,000</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10,176,000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1" w:right="0"/>
              <w:jc w:val="center"/>
              <w:rPr>
                <w:rFonts w:ascii="Times New Roman" w:hAnsi="Times New Roman" w:cs="Times New Roman" w:eastAsia="Times New Roman" w:hint="default"/>
                <w:sz w:val="21"/>
                <w:szCs w:val="21"/>
              </w:rPr>
            </w:pPr>
            <w:r>
              <w:rPr>
                <w:rFonts w:ascii="Times New Roman"/>
                <w:sz w:val="21"/>
              </w:rPr>
              <w:t>25.13%</w:t>
            </w: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auto"/>
              <w:ind w:left="11" w:right="6"/>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1</w:t>
            </w:r>
            <w:r>
              <w:rPr>
                <w:rFonts w:ascii="宋体" w:hAnsi="宋体" w:cs="宋体" w:eastAsia="宋体" w:hint="default"/>
                <w:spacing w:val="-8"/>
                <w:sz w:val="21"/>
                <w:szCs w:val="21"/>
              </w:rPr>
              <w:t>、人民币普通</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10,176,000</w:t>
            </w: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10,176,000</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10,176,000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1" w:right="0"/>
              <w:jc w:val="center"/>
              <w:rPr>
                <w:rFonts w:ascii="Times New Roman" w:hAnsi="Times New Roman" w:cs="Times New Roman" w:eastAsia="Times New Roman" w:hint="default"/>
                <w:sz w:val="21"/>
                <w:szCs w:val="21"/>
              </w:rPr>
            </w:pPr>
            <w:r>
              <w:rPr>
                <w:rFonts w:ascii="Times New Roman"/>
                <w:sz w:val="21"/>
              </w:rPr>
              <w:t>25.13%</w:t>
            </w: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auto"/>
              <w:ind w:left="11" w:right="6"/>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2</w:t>
            </w:r>
            <w:r>
              <w:rPr>
                <w:rFonts w:ascii="宋体" w:hAnsi="宋体" w:cs="宋体" w:eastAsia="宋体" w:hint="default"/>
                <w:spacing w:val="-8"/>
                <w:sz w:val="21"/>
                <w:szCs w:val="21"/>
              </w:rPr>
              <w:t>、境内上市的</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外资股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auto"/>
              <w:ind w:left="11" w:right="6"/>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3</w:t>
            </w:r>
            <w:r>
              <w:rPr>
                <w:rFonts w:ascii="宋体" w:hAnsi="宋体" w:cs="宋体" w:eastAsia="宋体" w:hint="default"/>
                <w:spacing w:val="-8"/>
                <w:sz w:val="21"/>
                <w:szCs w:val="21"/>
              </w:rPr>
              <w:t>、境外上市的</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外资股</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012" w:type="dxa"/>
            <w:tcBorders>
              <w:top w:val="single" w:sz="4" w:space="0" w:color="000000"/>
              <w:left w:val="single" w:sz="9" w:space="0" w:color="DCDCDC"/>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1"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012"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36"/>
              <w:ind w:right="17"/>
              <w:jc w:val="right"/>
              <w:rPr>
                <w:rFonts w:ascii="Times New Roman" w:hAnsi="Times New Roman" w:cs="Times New Roman" w:eastAsia="Times New Roman" w:hint="default"/>
                <w:sz w:val="21"/>
                <w:szCs w:val="21"/>
              </w:rPr>
            </w:pPr>
            <w:r>
              <w:rPr>
                <w:rFonts w:ascii="Times New Roman"/>
                <w:spacing w:val="-1"/>
                <w:sz w:val="21"/>
              </w:rPr>
              <w:t>30,324,000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6"/>
              <w:jc w:val="right"/>
              <w:rPr>
                <w:rFonts w:ascii="Times New Roman" w:hAnsi="Times New Roman" w:cs="Times New Roman" w:eastAsia="Times New Roman" w:hint="default"/>
                <w:sz w:val="21"/>
                <w:szCs w:val="21"/>
              </w:rPr>
            </w:pPr>
            <w:r>
              <w:rPr>
                <w:rFonts w:ascii="Times New Roman"/>
                <w:sz w:val="21"/>
              </w:rPr>
              <w:t>100.00%</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Times New Roman" w:hAnsi="Times New Roman" w:cs="Times New Roman" w:eastAsia="Times New Roman" w:hint="default"/>
                <w:sz w:val="21"/>
                <w:szCs w:val="21"/>
              </w:rPr>
            </w:pPr>
            <w:r>
              <w:rPr>
                <w:rFonts w:ascii="Times New Roman"/>
                <w:sz w:val="21"/>
              </w:rPr>
              <w:t>10,176,000</w:t>
            </w: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pacing w:val="-1"/>
                <w:sz w:val="21"/>
              </w:rPr>
              <w:t>10,176,000</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4" w:right="0"/>
              <w:jc w:val="center"/>
              <w:rPr>
                <w:rFonts w:ascii="Times New Roman" w:hAnsi="Times New Roman" w:cs="Times New Roman" w:eastAsia="Times New Roman" w:hint="default"/>
                <w:sz w:val="21"/>
                <w:szCs w:val="21"/>
              </w:rPr>
            </w:pPr>
            <w:r>
              <w:rPr>
                <w:rFonts w:ascii="Times New Roman"/>
                <w:sz w:val="21"/>
              </w:rPr>
              <w:t>40,500,000</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5" w:right="0"/>
              <w:jc w:val="center"/>
              <w:rPr>
                <w:rFonts w:ascii="Times New Roman" w:hAnsi="Times New Roman" w:cs="Times New Roman" w:eastAsia="Times New Roman" w:hint="default"/>
                <w:sz w:val="21"/>
                <w:szCs w:val="21"/>
              </w:rPr>
            </w:pPr>
            <w:r>
              <w:rPr>
                <w:rFonts w:ascii="Times New Roman"/>
                <w:sz w:val="21"/>
              </w:rPr>
              <w:t>100.00%</w:t>
            </w:r>
          </w:p>
        </w:tc>
      </w:tr>
    </w:tbl>
    <w:p>
      <w:pPr>
        <w:spacing w:after="0" w:line="240" w:lineRule="auto"/>
        <w:jc w:val="center"/>
        <w:rPr>
          <w:rFonts w:ascii="Times New Roman" w:hAnsi="Times New Roman" w:cs="Times New Roman" w:eastAsia="Times New Roman" w:hint="default"/>
          <w:sz w:val="21"/>
          <w:szCs w:val="21"/>
        </w:rPr>
        <w:sectPr>
          <w:pgSz w:w="11910" w:h="16840"/>
          <w:pgMar w:header="877" w:footer="1186" w:top="1100" w:bottom="1380" w:left="166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1186" w:top="1100" w:bottom="1380" w:left="1660" w:right="0"/>
        </w:sectPr>
      </w:pPr>
    </w:p>
    <w:p>
      <w:pPr>
        <w:pStyle w:val="Heading2"/>
        <w:spacing w:line="240" w:lineRule="auto"/>
        <w:ind w:right="-20"/>
        <w:jc w:val="left"/>
        <w:rPr>
          <w:b w:val="0"/>
          <w:bCs w:val="0"/>
        </w:rPr>
      </w:pPr>
      <w:r>
        <w:rPr/>
        <w:t>（二）限售股份变动情况表</w:t>
      </w:r>
      <w:r>
        <w:rPr>
          <w:b w:val="0"/>
          <w:bCs w:val="0"/>
        </w:rPr>
      </w:r>
    </w:p>
    <w:p>
      <w:pPr>
        <w:spacing w:line="240" w:lineRule="auto" w:before="12"/>
        <w:rPr>
          <w:rFonts w:ascii="宋体" w:hAnsi="宋体" w:cs="宋体" w:eastAsia="宋体" w:hint="default"/>
          <w:b/>
          <w:bCs/>
          <w:sz w:val="27"/>
          <w:szCs w:val="27"/>
        </w:rPr>
      </w:pPr>
      <w:r>
        <w:rPr/>
        <w:br w:type="column"/>
      </w:r>
      <w:r>
        <w:rPr>
          <w:rFonts w:ascii="宋体"/>
          <w:b/>
          <w:sz w:val="27"/>
        </w:rPr>
      </w: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100" w:bottom="1380" w:left="1660" w:right="0"/>
          <w:cols w:num="2" w:equalWidth="0">
            <w:col w:w="3032" w:space="4436"/>
            <w:col w:w="2782"/>
          </w:cols>
        </w:sectPr>
      </w:pP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1423"/>
        <w:gridCol w:w="735"/>
        <w:gridCol w:w="991"/>
        <w:gridCol w:w="991"/>
        <w:gridCol w:w="992"/>
        <w:gridCol w:w="994"/>
        <w:gridCol w:w="2465"/>
      </w:tblGrid>
      <w:tr>
        <w:trPr>
          <w:trHeight w:val="634" w:hRule="exact"/>
        </w:trPr>
        <w:tc>
          <w:tcPr>
            <w:tcW w:w="14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7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88" w:right="94"/>
              <w:jc w:val="left"/>
              <w:rPr>
                <w:rFonts w:ascii="宋体" w:hAnsi="宋体" w:cs="宋体" w:eastAsia="宋体" w:hint="default"/>
                <w:sz w:val="18"/>
                <w:szCs w:val="18"/>
              </w:rPr>
            </w:pPr>
            <w:r>
              <w:rPr>
                <w:rFonts w:ascii="宋体" w:hAnsi="宋体" w:cs="宋体" w:eastAsia="宋体" w:hint="default"/>
                <w:sz w:val="18"/>
                <w:szCs w:val="18"/>
              </w:rPr>
              <w:t>年初限 售股数</w:t>
            </w:r>
          </w:p>
        </w:tc>
        <w:tc>
          <w:tcPr>
            <w:tcW w:w="9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18" w:right="41" w:hanging="180"/>
              <w:jc w:val="left"/>
              <w:rPr>
                <w:rFonts w:ascii="宋体" w:hAnsi="宋体" w:cs="宋体" w:eastAsia="宋体" w:hint="default"/>
                <w:sz w:val="18"/>
                <w:szCs w:val="18"/>
              </w:rPr>
            </w:pPr>
            <w:r>
              <w:rPr>
                <w:rFonts w:ascii="宋体" w:hAnsi="宋体" w:cs="宋体" w:eastAsia="宋体" w:hint="default"/>
                <w:sz w:val="18"/>
                <w:szCs w:val="18"/>
              </w:rPr>
              <w:t>本年解除限 售股数</w:t>
            </w:r>
          </w:p>
        </w:tc>
        <w:tc>
          <w:tcPr>
            <w:tcW w:w="9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0" w:right="38"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401" w:right="39" w:hanging="361"/>
              <w:jc w:val="left"/>
              <w:rPr>
                <w:rFonts w:ascii="宋体" w:hAnsi="宋体" w:cs="宋体" w:eastAsia="宋体" w:hint="default"/>
                <w:sz w:val="18"/>
                <w:szCs w:val="18"/>
              </w:rPr>
            </w:pPr>
            <w:r>
              <w:rPr>
                <w:rFonts w:ascii="宋体" w:hAnsi="宋体" w:cs="宋体" w:eastAsia="宋体" w:hint="default"/>
                <w:sz w:val="18"/>
                <w:szCs w:val="18"/>
              </w:rPr>
              <w:t>年末限售股 数</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88"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22"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管连平</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10,640,000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10,640,000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日起</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个月</w:t>
            </w:r>
          </w:p>
        </w:tc>
      </w:tr>
      <w:tr>
        <w:trPr>
          <w:trHeight w:val="322"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霍卫平</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7,980,000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7,980,000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日起</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个月</w:t>
            </w:r>
          </w:p>
        </w:tc>
      </w:tr>
      <w:tr>
        <w:trPr>
          <w:trHeight w:val="636"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27"/>
              <w:jc w:val="left"/>
              <w:rPr>
                <w:rFonts w:ascii="宋体" w:hAnsi="宋体" w:cs="宋体" w:eastAsia="宋体" w:hint="default"/>
                <w:sz w:val="18"/>
                <w:szCs w:val="18"/>
              </w:rPr>
            </w:pPr>
            <w:r>
              <w:rPr>
                <w:rFonts w:ascii="宋体" w:hAnsi="宋体" w:cs="宋体" w:eastAsia="宋体" w:hint="default"/>
                <w:sz w:val="18"/>
                <w:szCs w:val="18"/>
              </w:rPr>
              <w:t>北京仁邦翰威投 资咨询有限公司</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4,788,000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4,788,000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日起</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个月</w:t>
            </w:r>
          </w:p>
        </w:tc>
      </w:tr>
      <w:tr>
        <w:trPr>
          <w:trHeight w:val="634"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27"/>
              <w:jc w:val="left"/>
              <w:rPr>
                <w:rFonts w:ascii="宋体" w:hAnsi="宋体" w:cs="宋体" w:eastAsia="宋体" w:hint="default"/>
                <w:sz w:val="18"/>
                <w:szCs w:val="18"/>
              </w:rPr>
            </w:pPr>
            <w:r>
              <w:rPr>
                <w:rFonts w:ascii="宋体" w:hAnsi="宋体" w:cs="宋体" w:eastAsia="宋体" w:hint="default"/>
                <w:sz w:val="18"/>
                <w:szCs w:val="18"/>
              </w:rPr>
              <w:t>北京仁邦时代投 资咨询有限公司</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3,192,000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3,192,000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日起</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个月</w:t>
            </w:r>
          </w:p>
        </w:tc>
      </w:tr>
      <w:tr>
        <w:trPr>
          <w:trHeight w:val="322"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毛自力</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1,396,500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1,396,500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r>
      <w:tr>
        <w:trPr>
          <w:trHeight w:val="946"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金凤</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1,263,500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1,263,500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万股自</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日起</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r>
              <w:rPr>
                <w:rFonts w:ascii="Times New Roman" w:hAnsi="Times New Roman" w:cs="Times New Roman" w:eastAsia="Times New Roman" w:hint="default"/>
                <w:sz w:val="18"/>
                <w:szCs w:val="18"/>
              </w:rPr>
              <w:t>31.35 </w:t>
            </w:r>
            <w:r>
              <w:rPr>
                <w:rFonts w:ascii="宋体" w:hAnsi="宋体" w:cs="宋体" w:eastAsia="宋体" w:hint="default"/>
                <w:sz w:val="18"/>
                <w:szCs w:val="18"/>
              </w:rPr>
              <w:t>万股自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r>
      <w:tr>
        <w:trPr>
          <w:trHeight w:val="946"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张</w:t>
            </w:r>
            <w:r>
              <w:rPr>
                <w:rFonts w:ascii="宋体" w:hAnsi="宋体" w:cs="宋体" w:eastAsia="宋体" w:hint="default"/>
                <w:spacing w:val="1"/>
                <w:sz w:val="18"/>
                <w:szCs w:val="18"/>
              </w:rPr>
              <w:t> </w:t>
            </w:r>
            <w:r>
              <w:rPr>
                <w:rFonts w:ascii="宋体" w:hAnsi="宋体" w:cs="宋体" w:eastAsia="宋体" w:hint="default"/>
                <w:sz w:val="18"/>
                <w:szCs w:val="18"/>
              </w:rPr>
              <w:t>靖</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1,064,000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1,064,000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万股自</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日起</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r>
              <w:rPr>
                <w:rFonts w:ascii="Times New Roman" w:hAnsi="Times New Roman" w:cs="Times New Roman" w:eastAsia="Times New Roman" w:hint="default"/>
                <w:sz w:val="18"/>
                <w:szCs w:val="18"/>
              </w:rPr>
              <w:t>26.40 </w:t>
            </w:r>
            <w:r>
              <w:rPr>
                <w:rFonts w:ascii="宋体" w:hAnsi="宋体" w:cs="宋体" w:eastAsia="宋体" w:hint="default"/>
                <w:sz w:val="18"/>
                <w:szCs w:val="18"/>
              </w:rPr>
              <w:t>万股自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r>
      <w:tr>
        <w:trPr>
          <w:trHeight w:val="1258"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27"/>
              <w:jc w:val="both"/>
              <w:rPr>
                <w:rFonts w:ascii="宋体" w:hAnsi="宋体" w:cs="宋体" w:eastAsia="宋体" w:hint="default"/>
                <w:sz w:val="18"/>
                <w:szCs w:val="18"/>
              </w:rPr>
            </w:pPr>
            <w:r>
              <w:rPr>
                <w:rFonts w:ascii="宋体" w:hAnsi="宋体" w:cs="宋体" w:eastAsia="宋体" w:hint="default"/>
                <w:sz w:val="18"/>
                <w:szCs w:val="18"/>
              </w:rPr>
              <w:t>中国建设银行－ 富国天丰强化收 益债券型证券投 资基金</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3" w:right="59"/>
              <w:jc w:val="left"/>
              <w:rPr>
                <w:rFonts w:ascii="宋体" w:hAnsi="宋体" w:cs="宋体" w:eastAsia="宋体" w:hint="default"/>
                <w:sz w:val="18"/>
                <w:szCs w:val="18"/>
              </w:rPr>
            </w:pPr>
            <w:r>
              <w:rPr>
                <w:rFonts w:ascii="宋体" w:hAnsi="宋体" w:cs="宋体" w:eastAsia="宋体" w:hint="default"/>
                <w:sz w:val="18"/>
                <w:szCs w:val="18"/>
              </w:rPr>
              <w:t>定向发行限 售</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948"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127"/>
              <w:jc w:val="both"/>
              <w:rPr>
                <w:rFonts w:ascii="宋体" w:hAnsi="宋体" w:cs="宋体" w:eastAsia="宋体" w:hint="default"/>
                <w:sz w:val="18"/>
                <w:szCs w:val="18"/>
              </w:rPr>
            </w:pPr>
            <w:r>
              <w:rPr>
                <w:rFonts w:ascii="宋体" w:hAnsi="宋体" w:cs="宋体" w:eastAsia="宋体" w:hint="default"/>
                <w:sz w:val="18"/>
                <w:szCs w:val="18"/>
              </w:rPr>
              <w:t>中国工商银行－ 华夏希望债券型 证券投资基金</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1"/>
              <w:jc w:val="right"/>
              <w:rPr>
                <w:rFonts w:ascii="Times New Roman" w:hAnsi="Times New Roman" w:cs="Times New Roman" w:eastAsia="Times New Roman" w:hint="default"/>
                <w:sz w:val="18"/>
                <w:szCs w:val="18"/>
              </w:rPr>
            </w:pPr>
            <w:r>
              <w:rPr>
                <w:rFonts w:ascii="Times New Roman"/>
                <w:spacing w:val="-1"/>
                <w:sz w:val="18"/>
              </w:rPr>
              <w:t>400,000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9" w:lineRule="auto"/>
              <w:ind w:left="23" w:right="59"/>
              <w:jc w:val="left"/>
              <w:rPr>
                <w:rFonts w:ascii="宋体" w:hAnsi="宋体" w:cs="宋体" w:eastAsia="宋体" w:hint="default"/>
                <w:sz w:val="18"/>
                <w:szCs w:val="18"/>
              </w:rPr>
            </w:pPr>
            <w:r>
              <w:rPr>
                <w:rFonts w:ascii="宋体" w:hAnsi="宋体" w:cs="宋体" w:eastAsia="宋体" w:hint="default"/>
                <w:sz w:val="18"/>
                <w:szCs w:val="18"/>
              </w:rPr>
              <w:t>定向发行限 售</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946"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27"/>
              <w:jc w:val="both"/>
              <w:rPr>
                <w:rFonts w:ascii="宋体" w:hAnsi="宋体" w:cs="宋体" w:eastAsia="宋体" w:hint="default"/>
                <w:sz w:val="18"/>
                <w:szCs w:val="18"/>
              </w:rPr>
            </w:pPr>
            <w:r>
              <w:rPr>
                <w:rFonts w:ascii="宋体" w:hAnsi="宋体" w:cs="宋体" w:eastAsia="宋体" w:hint="default"/>
                <w:sz w:val="18"/>
                <w:szCs w:val="18"/>
              </w:rPr>
              <w:t>交通银行－工银 瑞信双利债券型 证券投资基金</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pacing w:val="-1"/>
                <w:sz w:val="18"/>
              </w:rPr>
              <w:t>400,000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3" w:right="59"/>
              <w:jc w:val="left"/>
              <w:rPr>
                <w:rFonts w:ascii="宋体" w:hAnsi="宋体" w:cs="宋体" w:eastAsia="宋体" w:hint="default"/>
                <w:sz w:val="18"/>
                <w:szCs w:val="18"/>
              </w:rPr>
            </w:pPr>
            <w:r>
              <w:rPr>
                <w:rFonts w:ascii="宋体" w:hAnsi="宋体" w:cs="宋体" w:eastAsia="宋体" w:hint="default"/>
                <w:sz w:val="18"/>
                <w:szCs w:val="18"/>
              </w:rPr>
              <w:t>定向发行限 售</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634"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27"/>
              <w:jc w:val="left"/>
              <w:rPr>
                <w:rFonts w:ascii="宋体" w:hAnsi="宋体" w:cs="宋体" w:eastAsia="宋体" w:hint="default"/>
                <w:sz w:val="18"/>
                <w:szCs w:val="18"/>
              </w:rPr>
            </w:pPr>
            <w:r>
              <w:rPr>
                <w:rFonts w:ascii="宋体" w:hAnsi="宋体" w:cs="宋体" w:eastAsia="宋体" w:hint="default"/>
                <w:sz w:val="18"/>
                <w:szCs w:val="18"/>
              </w:rPr>
              <w:t>全国社保基金四 零八组合</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59"/>
              <w:jc w:val="left"/>
              <w:rPr>
                <w:rFonts w:ascii="宋体" w:hAnsi="宋体" w:cs="宋体" w:eastAsia="宋体" w:hint="default"/>
                <w:sz w:val="18"/>
                <w:szCs w:val="18"/>
              </w:rPr>
            </w:pPr>
            <w:r>
              <w:rPr>
                <w:rFonts w:ascii="宋体" w:hAnsi="宋体" w:cs="宋体" w:eastAsia="宋体" w:hint="default"/>
                <w:sz w:val="18"/>
                <w:szCs w:val="18"/>
              </w:rPr>
              <w:t>定向发行限 售</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1258" w:hRule="exact"/>
        </w:trPr>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27"/>
              <w:jc w:val="both"/>
              <w:rPr>
                <w:rFonts w:ascii="宋体" w:hAnsi="宋体" w:cs="宋体" w:eastAsia="宋体" w:hint="default"/>
                <w:sz w:val="18"/>
                <w:szCs w:val="18"/>
              </w:rPr>
            </w:pPr>
            <w:r>
              <w:rPr>
                <w:rFonts w:ascii="宋体" w:hAnsi="宋体" w:cs="宋体" w:eastAsia="宋体" w:hint="default"/>
                <w:sz w:val="18"/>
                <w:szCs w:val="18"/>
              </w:rPr>
              <w:t>中国工商银行股 份有限公司企业 年金计划－中国 建设银行</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3" w:right="59"/>
              <w:jc w:val="left"/>
              <w:rPr>
                <w:rFonts w:ascii="宋体" w:hAnsi="宋体" w:cs="宋体" w:eastAsia="宋体" w:hint="default"/>
                <w:sz w:val="18"/>
                <w:szCs w:val="18"/>
              </w:rPr>
            </w:pPr>
            <w:r>
              <w:rPr>
                <w:rFonts w:ascii="宋体" w:hAnsi="宋体" w:cs="宋体" w:eastAsia="宋体" w:hint="default"/>
                <w:sz w:val="18"/>
                <w:szCs w:val="18"/>
              </w:rPr>
              <w:t>定向发行限 售</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322" w:hRule="exact"/>
        </w:trPr>
        <w:tc>
          <w:tcPr>
            <w:tcW w:w="14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5"/>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2,000,000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32,324,000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30,324,000</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10"/>
        <w:rPr>
          <w:rFonts w:ascii="宋体" w:hAnsi="宋体" w:cs="宋体" w:eastAsia="宋体" w:hint="default"/>
          <w:sz w:val="18"/>
          <w:szCs w:val="18"/>
        </w:rPr>
      </w:pPr>
    </w:p>
    <w:p>
      <w:pPr>
        <w:pStyle w:val="Heading2"/>
        <w:spacing w:line="240" w:lineRule="auto"/>
        <w:ind w:right="1662"/>
        <w:jc w:val="left"/>
        <w:rPr>
          <w:b w:val="0"/>
          <w:bCs w:val="0"/>
        </w:rPr>
      </w:pPr>
      <w:r>
        <w:rPr>
          <w:rFonts w:ascii="宋体" w:hAnsi="宋体" w:cs="宋体" w:eastAsia="宋体" w:hint="default"/>
        </w:rPr>
        <w:t>(</w:t>
      </w:r>
      <w:r>
        <w:rPr/>
        <w:t>三</w:t>
      </w:r>
      <w:r>
        <w:rPr>
          <w:rFonts w:ascii="宋体" w:hAnsi="宋体" w:cs="宋体" w:eastAsia="宋体" w:hint="default"/>
        </w:rPr>
        <w:t>)</w:t>
      </w:r>
      <w:r>
        <w:rPr/>
        <w:t>证券发行与上市情况</w:t>
      </w:r>
      <w:r>
        <w:rPr>
          <w:b w:val="0"/>
          <w:bCs w:val="0"/>
        </w:rPr>
      </w:r>
    </w:p>
    <w:p>
      <w:pPr>
        <w:spacing w:line="240" w:lineRule="auto" w:before="10"/>
        <w:rPr>
          <w:rFonts w:ascii="宋体" w:hAnsi="宋体" w:cs="宋体" w:eastAsia="宋体" w:hint="default"/>
          <w:b/>
          <w:bCs/>
          <w:sz w:val="29"/>
          <w:szCs w:val="29"/>
        </w:rPr>
      </w:pPr>
    </w:p>
    <w:p>
      <w:pPr>
        <w:pStyle w:val="BodyText"/>
        <w:spacing w:line="345" w:lineRule="auto"/>
        <w:ind w:right="1676" w:firstLine="537"/>
        <w:jc w:val="both"/>
      </w:pPr>
      <w:r>
        <w:rPr/>
        <w:t>公司经中国证券监督管理委员会</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[2010]1902</w:t>
      </w:r>
      <w:r>
        <w:rPr>
          <w:rFonts w:ascii="Times New Roman" w:hAnsi="Times New Roman" w:cs="Times New Roman" w:eastAsia="Times New Roman" w:hint="default"/>
          <w:spacing w:val="30"/>
        </w:rPr>
        <w:t> </w:t>
      </w:r>
      <w:r>
        <w:rPr/>
        <w:t>号</w:t>
      </w:r>
      <w:r>
        <w:rPr>
          <w:rFonts w:ascii="Times New Roman" w:hAnsi="Times New Roman" w:cs="Times New Roman" w:eastAsia="Times New Roman" w:hint="default"/>
        </w:rPr>
        <w:t>”</w:t>
      </w:r>
      <w:r>
        <w:rPr/>
        <w:t>文核准，由保荐 </w:t>
      </w:r>
      <w:r>
        <w:rPr>
          <w:spacing w:val="-3"/>
        </w:rPr>
        <w:t>人（主承销商）广发证券股份有限公司采用网下询价配售与网上向社会公众投资</w:t>
      </w:r>
      <w:r>
        <w:rPr>
          <w:spacing w:val="-109"/>
        </w:rPr>
        <w:t> </w:t>
      </w:r>
      <w:r>
        <w:rPr>
          <w:spacing w:val="-109"/>
        </w:rPr>
      </w:r>
      <w:r>
        <w:rPr/>
        <w:t>者定价发行相结合的方式发行人民币普通股（</w:t>
      </w:r>
      <w:r>
        <w:rPr>
          <w:rFonts w:ascii="Times New Roman" w:hAnsi="Times New Roman" w:cs="Times New Roman" w:eastAsia="Times New Roman" w:hint="default"/>
        </w:rPr>
        <w:t>A </w:t>
      </w:r>
      <w:r>
        <w:rPr/>
        <w:t>股）</w:t>
      </w:r>
      <w:r>
        <w:rPr>
          <w:rFonts w:ascii="Times New Roman" w:hAnsi="Times New Roman" w:cs="Times New Roman" w:eastAsia="Times New Roman" w:hint="default"/>
        </w:rPr>
        <w:t>1,017.60</w:t>
      </w:r>
      <w:r>
        <w:rPr>
          <w:rFonts w:ascii="Times New Roman" w:hAnsi="Times New Roman" w:cs="Times New Roman" w:eastAsia="Times New Roman" w:hint="default"/>
          <w:spacing w:val="-15"/>
        </w:rPr>
        <w:t> </w:t>
      </w:r>
      <w:r>
        <w:rPr/>
        <w:t>万股，每股发行价 为</w:t>
      </w:r>
      <w:r>
        <w:rPr>
          <w:spacing w:val="-62"/>
        </w:rPr>
        <w:t> </w:t>
      </w:r>
      <w:r>
        <w:rPr>
          <w:rFonts w:ascii="Times New Roman" w:hAnsi="Times New Roman" w:cs="Times New Roman" w:eastAsia="Times New Roman" w:hint="default"/>
        </w:rPr>
        <w:t>55.36</w:t>
      </w:r>
      <w:r>
        <w:rPr>
          <w:rFonts w:ascii="Times New Roman" w:hAnsi="Times New Roman" w:cs="Times New Roman" w:eastAsia="Times New Roman" w:hint="default"/>
          <w:spacing w:val="-1"/>
        </w:rPr>
        <w:t> </w:t>
      </w:r>
      <w:r>
        <w:rPr>
          <w:spacing w:val="-3"/>
        </w:rPr>
        <w:t>元。截止</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日，公司已收到募集资金总额</w:t>
      </w:r>
      <w:r>
        <w:rPr>
          <w:spacing w:val="-61"/>
        </w:rPr>
        <w:t> </w:t>
      </w:r>
      <w:r>
        <w:rPr>
          <w:rFonts w:ascii="Times New Roman" w:hAnsi="Times New Roman" w:cs="Times New Roman" w:eastAsia="Times New Roman" w:hint="default"/>
        </w:rPr>
        <w:t>56,334.34</w:t>
      </w:r>
      <w:r>
        <w:rPr>
          <w:rFonts w:ascii="Times New Roman" w:hAnsi="Times New Roman" w:cs="Times New Roman" w:eastAsia="Times New Roman" w:hint="default"/>
          <w:spacing w:val="-1"/>
        </w:rPr>
        <w:t> </w:t>
      </w:r>
      <w:r>
        <w:rPr/>
        <w:t>万元，</w:t>
      </w:r>
    </w:p>
    <w:p>
      <w:pPr>
        <w:spacing w:after="0" w:line="345" w:lineRule="auto"/>
        <w:jc w:val="both"/>
        <w:sectPr>
          <w:type w:val="continuous"/>
          <w:pgSz w:w="11910" w:h="16840"/>
          <w:pgMar w:top="1100" w:bottom="1380" w:left="1660" w:right="0"/>
        </w:sectPr>
      </w:pPr>
    </w:p>
    <w:p>
      <w:pPr>
        <w:spacing w:line="240" w:lineRule="auto" w:before="7"/>
        <w:rPr>
          <w:rFonts w:ascii="宋体" w:hAnsi="宋体" w:cs="宋体" w:eastAsia="宋体" w:hint="default"/>
          <w:sz w:val="25"/>
          <w:szCs w:val="25"/>
        </w:rPr>
      </w:pPr>
    </w:p>
    <w:p>
      <w:pPr>
        <w:pStyle w:val="BodyText"/>
        <w:spacing w:line="338" w:lineRule="auto" w:before="26"/>
        <w:ind w:right="1662"/>
        <w:jc w:val="left"/>
      </w:pPr>
      <w:r>
        <w:rPr/>
        <w:t>扣除各项发行费用</w:t>
      </w:r>
      <w:r>
        <w:rPr>
          <w:spacing w:val="-53"/>
        </w:rPr>
        <w:t> </w:t>
      </w:r>
      <w:r>
        <w:rPr>
          <w:rFonts w:ascii="Times New Roman" w:hAnsi="Times New Roman" w:cs="Times New Roman" w:eastAsia="Times New Roman" w:hint="default"/>
        </w:rPr>
        <w:t>3,625.93</w:t>
      </w:r>
      <w:r>
        <w:rPr>
          <w:rFonts w:ascii="Times New Roman" w:hAnsi="Times New Roman" w:cs="Times New Roman" w:eastAsia="Times New Roman" w:hint="default"/>
          <w:spacing w:val="7"/>
        </w:rPr>
        <w:t> </w:t>
      </w:r>
      <w:r>
        <w:rPr/>
        <w:t>万元后，募集资金各项净额为</w:t>
      </w:r>
      <w:r>
        <w:rPr>
          <w:spacing w:val="-53"/>
        </w:rPr>
        <w:t> </w:t>
      </w:r>
      <w:r>
        <w:rPr>
          <w:rFonts w:ascii="Times New Roman" w:hAnsi="Times New Roman" w:cs="Times New Roman" w:eastAsia="Times New Roman" w:hint="default"/>
        </w:rPr>
        <w:t>52,708.41</w:t>
      </w:r>
      <w:r>
        <w:rPr>
          <w:rFonts w:ascii="Times New Roman" w:hAnsi="Times New Roman" w:cs="Times New Roman" w:eastAsia="Times New Roman" w:hint="default"/>
          <w:spacing w:val="5"/>
        </w:rPr>
        <w:t> </w:t>
      </w:r>
      <w:r>
        <w:rPr/>
        <w:t>万元。上述 </w:t>
      </w:r>
      <w:r>
        <w:rPr>
          <w:spacing w:val="-1"/>
        </w:rPr>
        <w:t>资金到位情况业经北京兴华会计师事务所有限责任公司验证，并出具了（</w:t>
      </w:r>
      <w:r>
        <w:rPr>
          <w:rFonts w:ascii="Times New Roman" w:hAnsi="Times New Roman" w:cs="Times New Roman" w:eastAsia="Times New Roman" w:hint="default"/>
          <w:spacing w:val="-1"/>
        </w:rPr>
        <w:t>2011</w:t>
      </w:r>
      <w:r>
        <w:rPr>
          <w:spacing w:val="-1"/>
        </w:rPr>
        <w:t>）</w:t>
      </w:r>
      <w:r>
        <w:rPr>
          <w:spacing w:val="-92"/>
        </w:rPr>
        <w:t> </w:t>
      </w:r>
      <w:r>
        <w:rPr/>
        <w:t>京会兴（验）字第</w:t>
      </w:r>
      <w:r>
        <w:rPr>
          <w:spacing w:val="-61"/>
        </w:rPr>
        <w:t> </w:t>
      </w:r>
      <w:r>
        <w:rPr>
          <w:rFonts w:ascii="Times New Roman" w:hAnsi="Times New Roman" w:cs="Times New Roman" w:eastAsia="Times New Roman" w:hint="default"/>
        </w:rPr>
        <w:t>5-002</w:t>
      </w:r>
      <w:r>
        <w:rPr>
          <w:rFonts w:ascii="Times New Roman" w:hAnsi="Times New Roman" w:cs="Times New Roman" w:eastAsia="Times New Roman" w:hint="default"/>
          <w:spacing w:val="-1"/>
        </w:rPr>
        <w:t> </w:t>
      </w:r>
      <w:r>
        <w:rPr/>
        <w:t>号验资报告。</w:t>
      </w:r>
    </w:p>
    <w:p>
      <w:pPr>
        <w:spacing w:line="240" w:lineRule="auto" w:before="6"/>
        <w:rPr>
          <w:rFonts w:ascii="宋体" w:hAnsi="宋体" w:cs="宋体" w:eastAsia="宋体" w:hint="default"/>
          <w:sz w:val="17"/>
          <w:szCs w:val="17"/>
        </w:rPr>
      </w:pPr>
    </w:p>
    <w:p>
      <w:pPr>
        <w:pStyle w:val="BodyText"/>
        <w:spacing w:line="240" w:lineRule="auto"/>
        <w:ind w:left="620" w:right="1662"/>
        <w:jc w:val="left"/>
      </w:pP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25</w:t>
      </w:r>
      <w:r>
        <w:rPr>
          <w:rFonts w:ascii="宋体" w:hAnsi="宋体" w:cs="宋体" w:eastAsia="宋体" w:hint="default"/>
          <w:spacing w:val="-60"/>
        </w:rPr>
        <w:t> </w:t>
      </w:r>
      <w:r>
        <w:rPr/>
        <w:t>日，公司股票正式于深圳证券交易所创业板挂牌上市。</w:t>
      </w:r>
    </w:p>
    <w:p>
      <w:pPr>
        <w:spacing w:line="240" w:lineRule="auto" w:before="8"/>
        <w:rPr>
          <w:rFonts w:ascii="宋体" w:hAnsi="宋体" w:cs="宋体" w:eastAsia="宋体" w:hint="default"/>
          <w:sz w:val="35"/>
          <w:szCs w:val="35"/>
        </w:rPr>
      </w:pPr>
    </w:p>
    <w:p>
      <w:pPr>
        <w:pStyle w:val="Heading2"/>
        <w:spacing w:line="240" w:lineRule="auto" w:before="0"/>
        <w:ind w:right="1662"/>
        <w:jc w:val="left"/>
        <w:rPr>
          <w:b w:val="0"/>
          <w:bCs w:val="0"/>
        </w:rPr>
      </w:pPr>
      <w:r>
        <w:rPr>
          <w:rFonts w:ascii="宋体" w:hAnsi="宋体" w:cs="宋体" w:eastAsia="宋体" w:hint="default"/>
          <w:b w:val="0"/>
          <w:bCs w:val="0"/>
        </w:rPr>
        <w:t>（四）</w:t>
      </w:r>
      <w:r>
        <w:rPr/>
        <w:t>前</w:t>
      </w:r>
      <w:r>
        <w:rPr>
          <w:spacing w:val="-63"/>
        </w:rPr>
        <w:t> </w:t>
      </w:r>
      <w:r>
        <w:rPr>
          <w:rFonts w:ascii="宋体" w:hAnsi="宋体" w:cs="宋体" w:eastAsia="宋体" w:hint="default"/>
        </w:rPr>
        <w:t>10</w:t>
      </w:r>
      <w:r>
        <w:rPr>
          <w:rFonts w:ascii="宋体" w:hAnsi="宋体" w:cs="宋体" w:eastAsia="宋体" w:hint="default"/>
          <w:spacing w:val="-63"/>
        </w:rPr>
        <w:t> </w:t>
      </w:r>
      <w:r>
        <w:rPr/>
        <w:t>名股东、前</w:t>
      </w:r>
      <w:r>
        <w:rPr>
          <w:spacing w:val="-62"/>
        </w:rPr>
        <w:t> </w:t>
      </w:r>
      <w:r>
        <w:rPr>
          <w:rFonts w:ascii="宋体" w:hAnsi="宋体" w:cs="宋体" w:eastAsia="宋体" w:hint="default"/>
        </w:rPr>
        <w:t>10</w:t>
      </w:r>
      <w:r>
        <w:rPr>
          <w:rFonts w:ascii="宋体" w:hAnsi="宋体" w:cs="宋体" w:eastAsia="宋体" w:hint="default"/>
          <w:spacing w:val="-63"/>
        </w:rPr>
        <w:t> </w:t>
      </w:r>
      <w:r>
        <w:rPr/>
        <w:t>名无限售条件股东持股情况表</w:t>
      </w:r>
      <w:r>
        <w:rPr>
          <w:b w:val="0"/>
          <w:bCs w:val="0"/>
        </w:rPr>
      </w:r>
    </w:p>
    <w:p>
      <w:pPr>
        <w:spacing w:before="179"/>
        <w:ind w:left="0" w:right="1793"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1992"/>
        <w:gridCol w:w="1107"/>
        <w:gridCol w:w="895"/>
        <w:gridCol w:w="211"/>
        <w:gridCol w:w="1104"/>
        <w:gridCol w:w="444"/>
        <w:gridCol w:w="751"/>
        <w:gridCol w:w="353"/>
        <w:gridCol w:w="1508"/>
      </w:tblGrid>
      <w:tr>
        <w:trPr>
          <w:trHeight w:val="161" w:hRule="exact"/>
        </w:trPr>
        <w:tc>
          <w:tcPr>
            <w:tcW w:w="1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2002" w:type="dxa"/>
            <w:gridSpan w:val="2"/>
            <w:vMerge w:val="restart"/>
            <w:tcBorders>
              <w:top w:val="single" w:sz="4" w:space="0" w:color="000000"/>
              <w:left w:val="single" w:sz="10" w:space="0" w:color="DCDCDC"/>
              <w:right w:val="single" w:sz="10" w:space="0" w:color="DCDCDC"/>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5,402</w:t>
            </w:r>
          </w:p>
        </w:tc>
        <w:tc>
          <w:tcPr>
            <w:tcW w:w="2511"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890" w:right="81" w:hanging="812"/>
              <w:jc w:val="left"/>
              <w:rPr>
                <w:rFonts w:ascii="宋体" w:hAnsi="宋体" w:cs="宋体" w:eastAsia="宋体" w:hint="default"/>
                <w:sz w:val="18"/>
                <w:szCs w:val="18"/>
              </w:rPr>
            </w:pPr>
            <w:r>
              <w:rPr>
                <w:rFonts w:ascii="宋体" w:hAnsi="宋体" w:cs="宋体" w:eastAsia="宋体" w:hint="default"/>
                <w:sz w:val="18"/>
                <w:szCs w:val="18"/>
              </w:rPr>
              <w:t>本年度报告公布日前一个月末 股东总数</w:t>
            </w:r>
          </w:p>
        </w:tc>
        <w:tc>
          <w:tcPr>
            <w:tcW w:w="1861" w:type="dxa"/>
            <w:gridSpan w:val="2"/>
            <w:vMerge w:val="restart"/>
            <w:tcBorders>
              <w:top w:val="single" w:sz="4" w:space="0" w:color="000000"/>
              <w:left w:val="single" w:sz="13" w:space="0" w:color="DCDCDC"/>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5,402</w:t>
            </w:r>
          </w:p>
        </w:tc>
      </w:tr>
      <w:tr>
        <w:trPr>
          <w:trHeight w:val="312" w:hRule="exact"/>
        </w:trPr>
        <w:tc>
          <w:tcPr>
            <w:tcW w:w="199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4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年末股东总数</w:t>
            </w:r>
          </w:p>
        </w:tc>
        <w:tc>
          <w:tcPr>
            <w:tcW w:w="2002" w:type="dxa"/>
            <w:gridSpan w:val="2"/>
            <w:vMerge/>
            <w:tcBorders>
              <w:left w:val="single" w:sz="10" w:space="0" w:color="DCDCDC"/>
              <w:right w:val="single" w:sz="10" w:space="0" w:color="DCDCDC"/>
            </w:tcBorders>
          </w:tcPr>
          <w:p>
            <w:pPr/>
          </w:p>
        </w:tc>
        <w:tc>
          <w:tcPr>
            <w:tcW w:w="2511" w:type="dxa"/>
            <w:gridSpan w:val="4"/>
            <w:vMerge/>
            <w:tcBorders>
              <w:left w:val="single" w:sz="4" w:space="0" w:color="000000"/>
              <w:right w:val="single" w:sz="4" w:space="0" w:color="000000"/>
            </w:tcBorders>
            <w:shd w:val="clear" w:color="auto" w:fill="DCDCDC"/>
          </w:tcPr>
          <w:p>
            <w:pPr/>
          </w:p>
        </w:tc>
        <w:tc>
          <w:tcPr>
            <w:tcW w:w="1861" w:type="dxa"/>
            <w:gridSpan w:val="2"/>
            <w:vMerge/>
            <w:tcBorders>
              <w:left w:val="single" w:sz="13" w:space="0" w:color="DCDCDC"/>
              <w:right w:val="single" w:sz="4" w:space="0" w:color="000000"/>
            </w:tcBorders>
          </w:tcPr>
          <w:p>
            <w:pPr/>
          </w:p>
        </w:tc>
      </w:tr>
      <w:tr>
        <w:trPr>
          <w:trHeight w:val="168" w:hRule="exact"/>
        </w:trPr>
        <w:tc>
          <w:tcPr>
            <w:tcW w:w="1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2002" w:type="dxa"/>
            <w:gridSpan w:val="2"/>
            <w:vMerge/>
            <w:tcBorders>
              <w:left w:val="single" w:sz="10" w:space="0" w:color="DCDCDC"/>
              <w:bottom w:val="single" w:sz="4" w:space="0" w:color="000000"/>
              <w:right w:val="single" w:sz="10" w:space="0" w:color="DCDCDC"/>
            </w:tcBorders>
          </w:tcPr>
          <w:p>
            <w:pPr/>
          </w:p>
        </w:tc>
        <w:tc>
          <w:tcPr>
            <w:tcW w:w="2511" w:type="dxa"/>
            <w:gridSpan w:val="4"/>
            <w:vMerge/>
            <w:tcBorders>
              <w:left w:val="single" w:sz="4" w:space="0" w:color="000000"/>
              <w:bottom w:val="single" w:sz="4" w:space="0" w:color="000000"/>
              <w:right w:val="single" w:sz="4" w:space="0" w:color="000000"/>
            </w:tcBorders>
            <w:shd w:val="clear" w:color="auto" w:fill="DCDCDC"/>
          </w:tcPr>
          <w:p>
            <w:pPr/>
          </w:p>
        </w:tc>
        <w:tc>
          <w:tcPr>
            <w:tcW w:w="1861" w:type="dxa"/>
            <w:gridSpan w:val="2"/>
            <w:vMerge/>
            <w:tcBorders>
              <w:left w:val="single" w:sz="13" w:space="0" w:color="DCDCDC"/>
              <w:bottom w:val="single" w:sz="4" w:space="0" w:color="000000"/>
              <w:right w:val="single" w:sz="4" w:space="0" w:color="000000"/>
            </w:tcBorders>
          </w:tcPr>
          <w:p>
            <w:pPr/>
          </w:p>
        </w:tc>
      </w:tr>
      <w:tr>
        <w:trPr>
          <w:trHeight w:val="312" w:hRule="exact"/>
        </w:trPr>
        <w:tc>
          <w:tcPr>
            <w:tcW w:w="8366"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92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04" w:type="dxa"/>
            <w:tcBorders>
              <w:top w:val="single" w:sz="4" w:space="0" w:color="000000"/>
              <w:left w:val="single" w:sz="4" w:space="0" w:color="000000"/>
              <w:bottom w:val="nil" w:sz="6" w:space="0" w:color="auto"/>
              <w:right w:val="single" w:sz="4" w:space="0" w:color="000000"/>
            </w:tcBorders>
            <w:shd w:val="clear" w:color="auto" w:fill="DCDCDC"/>
          </w:tcPr>
          <w:p>
            <w:pPr/>
          </w:p>
        </w:tc>
        <w:tc>
          <w:tcPr>
            <w:tcW w:w="1548"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3"/>
              <w:ind w:left="499" w:right="47" w:hanging="449"/>
              <w:jc w:val="left"/>
              <w:rPr>
                <w:rFonts w:ascii="宋体" w:hAnsi="宋体" w:cs="宋体" w:eastAsia="宋体" w:hint="default"/>
                <w:sz w:val="18"/>
                <w:szCs w:val="18"/>
              </w:rPr>
            </w:pPr>
            <w:r>
              <w:rPr>
                <w:rFonts w:ascii="宋体" w:hAnsi="宋体" w:cs="宋体" w:eastAsia="宋体" w:hint="default"/>
                <w:sz w:val="18"/>
                <w:szCs w:val="18"/>
              </w:rPr>
              <w:t>持有有限售条件股 份数量</w:t>
            </w:r>
          </w:p>
        </w:tc>
        <w:tc>
          <w:tcPr>
            <w:tcW w:w="1508"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3"/>
              <w:ind w:left="569" w:right="27" w:hanging="541"/>
              <w:jc w:val="left"/>
              <w:rPr>
                <w:rFonts w:ascii="宋体" w:hAnsi="宋体" w:cs="宋体" w:eastAsia="宋体" w:hint="default"/>
                <w:sz w:val="18"/>
                <w:szCs w:val="18"/>
              </w:rPr>
            </w:pPr>
            <w:r>
              <w:rPr>
                <w:rFonts w:ascii="宋体" w:hAnsi="宋体" w:cs="宋体" w:eastAsia="宋体" w:hint="default"/>
                <w:sz w:val="18"/>
                <w:szCs w:val="18"/>
              </w:rPr>
              <w:t>质押或冻结的股份 数量</w:t>
            </w:r>
          </w:p>
        </w:tc>
      </w:tr>
      <w:tr>
        <w:trPr>
          <w:trHeight w:val="312" w:hRule="exact"/>
        </w:trPr>
        <w:tc>
          <w:tcPr>
            <w:tcW w:w="199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631"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0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right="185"/>
              <w:jc w:val="right"/>
              <w:rPr>
                <w:rFonts w:ascii="宋体" w:hAnsi="宋体" w:cs="宋体" w:eastAsia="宋体" w:hint="default"/>
                <w:sz w:val="18"/>
                <w:szCs w:val="18"/>
              </w:rPr>
            </w:pPr>
            <w:r>
              <w:rPr>
                <w:rFonts w:ascii="宋体" w:hAnsi="宋体" w:cs="宋体" w:eastAsia="宋体" w:hint="default"/>
                <w:sz w:val="18"/>
                <w:szCs w:val="18"/>
              </w:rPr>
              <w:t>股东性质</w:t>
            </w:r>
          </w:p>
        </w:tc>
        <w:tc>
          <w:tcPr>
            <w:tcW w:w="1106" w:type="dxa"/>
            <w:gridSpan w:val="2"/>
            <w:vMerge/>
            <w:tcBorders>
              <w:left w:val="single" w:sz="4" w:space="0" w:color="000000"/>
              <w:right w:val="single" w:sz="4" w:space="0" w:color="000000"/>
            </w:tcBorders>
            <w:shd w:val="clear" w:color="auto" w:fill="DCDCDC"/>
          </w:tcPr>
          <w:p>
            <w:pPr/>
          </w:p>
        </w:tc>
        <w:tc>
          <w:tcPr>
            <w:tcW w:w="110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184"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548" w:type="dxa"/>
            <w:gridSpan w:val="3"/>
            <w:vMerge/>
            <w:tcBorders>
              <w:left w:val="single" w:sz="4" w:space="0" w:color="000000"/>
              <w:right w:val="single" w:sz="4" w:space="0" w:color="000000"/>
            </w:tcBorders>
            <w:shd w:val="clear" w:color="auto" w:fill="DCDCDC"/>
          </w:tcPr>
          <w:p>
            <w:pPr/>
          </w:p>
        </w:tc>
        <w:tc>
          <w:tcPr>
            <w:tcW w:w="1508" w:type="dxa"/>
            <w:vMerge/>
            <w:tcBorders>
              <w:left w:val="single" w:sz="4" w:space="0" w:color="000000"/>
              <w:right w:val="single" w:sz="4" w:space="0" w:color="000000"/>
            </w:tcBorders>
            <w:shd w:val="clear" w:color="auto" w:fill="DCDCDC"/>
          </w:tcPr>
          <w:p>
            <w:pPr/>
          </w:p>
        </w:tc>
      </w:tr>
      <w:tr>
        <w:trPr>
          <w:trHeight w:val="161" w:hRule="exact"/>
        </w:trPr>
        <w:tc>
          <w:tcPr>
            <w:tcW w:w="1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6" w:type="dxa"/>
            <w:gridSpan w:val="2"/>
            <w:vMerge/>
            <w:tcBorders>
              <w:left w:val="single" w:sz="4" w:space="0" w:color="000000"/>
              <w:bottom w:val="single" w:sz="4" w:space="0" w:color="000000"/>
              <w:right w:val="single" w:sz="4" w:space="0" w:color="000000"/>
            </w:tcBorders>
            <w:shd w:val="clear" w:color="auto" w:fill="DCDCDC"/>
          </w:tcPr>
          <w:p>
            <w:pPr/>
          </w:p>
        </w:tc>
        <w:tc>
          <w:tcPr>
            <w:tcW w:w="1104" w:type="dxa"/>
            <w:tcBorders>
              <w:top w:val="nil" w:sz="6" w:space="0" w:color="auto"/>
              <w:left w:val="single" w:sz="4" w:space="0" w:color="000000"/>
              <w:bottom w:val="single" w:sz="4" w:space="0" w:color="000000"/>
              <w:right w:val="single" w:sz="4" w:space="0" w:color="000000"/>
            </w:tcBorders>
            <w:shd w:val="clear" w:color="auto" w:fill="DCDCDC"/>
          </w:tcPr>
          <w:p>
            <w:pPr/>
          </w:p>
        </w:tc>
        <w:tc>
          <w:tcPr>
            <w:tcW w:w="1548" w:type="dxa"/>
            <w:gridSpan w:val="3"/>
            <w:vMerge/>
            <w:tcBorders>
              <w:left w:val="single" w:sz="4" w:space="0" w:color="000000"/>
              <w:bottom w:val="single" w:sz="4" w:space="0" w:color="000000"/>
              <w:right w:val="single" w:sz="4" w:space="0" w:color="000000"/>
            </w:tcBorders>
            <w:shd w:val="clear" w:color="auto" w:fill="DCDCDC"/>
          </w:tcPr>
          <w:p>
            <w:pPr/>
          </w:p>
        </w:tc>
        <w:tc>
          <w:tcPr>
            <w:tcW w:w="1508"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管连平</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0"/>
              <w:jc w:val="right"/>
              <w:rPr>
                <w:rFonts w:ascii="宋体" w:hAnsi="宋体" w:cs="宋体" w:eastAsia="宋体" w:hint="default"/>
                <w:sz w:val="18"/>
                <w:szCs w:val="18"/>
              </w:rPr>
            </w:pPr>
            <w:r>
              <w:rPr>
                <w:rFonts w:ascii="宋体" w:hAnsi="宋体" w:cs="宋体" w:eastAsia="宋体" w:hint="default"/>
                <w:sz w:val="18"/>
                <w:szCs w:val="18"/>
              </w:rPr>
              <w:t>境内自然人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18" w:right="0"/>
              <w:jc w:val="left"/>
              <w:rPr>
                <w:rFonts w:ascii="Times New Roman" w:hAnsi="Times New Roman" w:cs="Times New Roman" w:eastAsia="Times New Roman" w:hint="default"/>
                <w:sz w:val="18"/>
                <w:szCs w:val="18"/>
              </w:rPr>
            </w:pPr>
            <w:r>
              <w:rPr>
                <w:rFonts w:ascii="Times New Roman"/>
                <w:sz w:val="18"/>
              </w:rPr>
              <w:t>26.27%</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10,640,000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05" w:right="0"/>
              <w:jc w:val="left"/>
              <w:rPr>
                <w:rFonts w:ascii="Times New Roman" w:hAnsi="Times New Roman" w:cs="Times New Roman" w:eastAsia="Times New Roman" w:hint="default"/>
                <w:sz w:val="18"/>
                <w:szCs w:val="18"/>
              </w:rPr>
            </w:pPr>
            <w:r>
              <w:rPr>
                <w:rFonts w:ascii="Times New Roman"/>
                <w:sz w:val="18"/>
              </w:rPr>
              <w:t>10,640,000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霍卫平</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0"/>
              <w:jc w:val="right"/>
              <w:rPr>
                <w:rFonts w:ascii="宋体" w:hAnsi="宋体" w:cs="宋体" w:eastAsia="宋体" w:hint="default"/>
                <w:sz w:val="18"/>
                <w:szCs w:val="18"/>
              </w:rPr>
            </w:pPr>
            <w:r>
              <w:rPr>
                <w:rFonts w:ascii="宋体" w:hAnsi="宋体" w:cs="宋体" w:eastAsia="宋体" w:hint="default"/>
                <w:sz w:val="18"/>
                <w:szCs w:val="18"/>
              </w:rPr>
              <w:t>境内自然人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18" w:right="0"/>
              <w:jc w:val="left"/>
              <w:rPr>
                <w:rFonts w:ascii="Times New Roman" w:hAnsi="Times New Roman" w:cs="Times New Roman" w:eastAsia="Times New Roman" w:hint="default"/>
                <w:sz w:val="18"/>
                <w:szCs w:val="18"/>
              </w:rPr>
            </w:pPr>
            <w:r>
              <w:rPr>
                <w:rFonts w:ascii="Times New Roman"/>
                <w:sz w:val="18"/>
              </w:rPr>
              <w:t>19.70%</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7,980,000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96" w:right="0"/>
              <w:jc w:val="left"/>
              <w:rPr>
                <w:rFonts w:ascii="Times New Roman" w:hAnsi="Times New Roman" w:cs="Times New Roman" w:eastAsia="Times New Roman" w:hint="default"/>
                <w:sz w:val="18"/>
                <w:szCs w:val="18"/>
              </w:rPr>
            </w:pPr>
            <w:r>
              <w:rPr>
                <w:rFonts w:ascii="Times New Roman"/>
                <w:sz w:val="18"/>
              </w:rPr>
              <w:t>7,980,000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r>
      <w:tr>
        <w:trPr>
          <w:trHeight w:val="634"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56"/>
              <w:jc w:val="left"/>
              <w:rPr>
                <w:rFonts w:ascii="宋体" w:hAnsi="宋体" w:cs="宋体" w:eastAsia="宋体" w:hint="default"/>
                <w:sz w:val="18"/>
                <w:szCs w:val="18"/>
              </w:rPr>
            </w:pPr>
            <w:r>
              <w:rPr>
                <w:rFonts w:ascii="宋体" w:hAnsi="宋体" w:cs="宋体" w:eastAsia="宋体" w:hint="default"/>
                <w:sz w:val="18"/>
                <w:szCs w:val="18"/>
              </w:rPr>
              <w:t>北京仁邦翰威投资咨询 有限公司</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20"/>
              <w:jc w:val="left"/>
              <w:rPr>
                <w:rFonts w:ascii="宋体" w:hAnsi="宋体" w:cs="宋体" w:eastAsia="宋体" w:hint="default"/>
                <w:sz w:val="18"/>
                <w:szCs w:val="18"/>
              </w:rPr>
            </w:pPr>
            <w:r>
              <w:rPr>
                <w:rFonts w:ascii="宋体" w:hAnsi="宋体" w:cs="宋体" w:eastAsia="宋体" w:hint="default"/>
                <w:spacing w:val="30"/>
                <w:sz w:val="18"/>
                <w:szCs w:val="18"/>
              </w:rPr>
              <w:t>境内非国有</w:t>
            </w:r>
            <w:r>
              <w:rPr>
                <w:rFonts w:ascii="宋体" w:hAnsi="宋体" w:cs="宋体" w:eastAsia="宋体" w:hint="default"/>
                <w:spacing w:val="-52"/>
                <w:sz w:val="18"/>
                <w:szCs w:val="18"/>
              </w:rPr>
              <w:t> </w:t>
            </w:r>
            <w:r>
              <w:rPr>
                <w:rFonts w:ascii="宋体" w:hAnsi="宋体" w:cs="宋体" w:eastAsia="宋体" w:hint="default"/>
                <w:sz w:val="18"/>
                <w:szCs w:val="18"/>
              </w:rPr>
              <w:t>法人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25" w:right="0"/>
              <w:jc w:val="left"/>
              <w:rPr>
                <w:rFonts w:ascii="Times New Roman" w:hAnsi="Times New Roman" w:cs="Times New Roman" w:eastAsia="Times New Roman" w:hint="default"/>
                <w:sz w:val="18"/>
                <w:szCs w:val="18"/>
              </w:rPr>
            </w:pPr>
            <w:r>
              <w:rPr>
                <w:rFonts w:ascii="Times New Roman"/>
                <w:sz w:val="18"/>
              </w:rPr>
              <w:t>11.82%</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4,788,000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96" w:right="0"/>
              <w:jc w:val="left"/>
              <w:rPr>
                <w:rFonts w:ascii="Times New Roman" w:hAnsi="Times New Roman" w:cs="Times New Roman" w:eastAsia="Times New Roman" w:hint="default"/>
                <w:sz w:val="18"/>
                <w:szCs w:val="18"/>
              </w:rPr>
            </w:pPr>
            <w:r>
              <w:rPr>
                <w:rFonts w:ascii="Times New Roman"/>
                <w:sz w:val="18"/>
              </w:rPr>
              <w:t>4,788,000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634"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56"/>
              <w:jc w:val="left"/>
              <w:rPr>
                <w:rFonts w:ascii="宋体" w:hAnsi="宋体" w:cs="宋体" w:eastAsia="宋体" w:hint="default"/>
                <w:sz w:val="18"/>
                <w:szCs w:val="18"/>
              </w:rPr>
            </w:pPr>
            <w:r>
              <w:rPr>
                <w:rFonts w:ascii="宋体" w:hAnsi="宋体" w:cs="宋体" w:eastAsia="宋体" w:hint="default"/>
                <w:sz w:val="18"/>
                <w:szCs w:val="18"/>
              </w:rPr>
              <w:t>北京仁邦时代投资咨询 有限公司</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20"/>
              <w:jc w:val="left"/>
              <w:rPr>
                <w:rFonts w:ascii="宋体" w:hAnsi="宋体" w:cs="宋体" w:eastAsia="宋体" w:hint="default"/>
                <w:sz w:val="18"/>
                <w:szCs w:val="18"/>
              </w:rPr>
            </w:pPr>
            <w:r>
              <w:rPr>
                <w:rFonts w:ascii="宋体" w:hAnsi="宋体" w:cs="宋体" w:eastAsia="宋体" w:hint="default"/>
                <w:spacing w:val="30"/>
                <w:sz w:val="18"/>
                <w:szCs w:val="18"/>
              </w:rPr>
              <w:t>境内非国有</w:t>
            </w:r>
            <w:r>
              <w:rPr>
                <w:rFonts w:ascii="宋体" w:hAnsi="宋体" w:cs="宋体" w:eastAsia="宋体" w:hint="default"/>
                <w:spacing w:val="-52"/>
                <w:sz w:val="18"/>
                <w:szCs w:val="18"/>
              </w:rPr>
              <w:t> </w:t>
            </w:r>
            <w:r>
              <w:rPr>
                <w:rFonts w:ascii="宋体" w:hAnsi="宋体" w:cs="宋体" w:eastAsia="宋体" w:hint="default"/>
                <w:sz w:val="18"/>
                <w:szCs w:val="18"/>
              </w:rPr>
              <w:t>法人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07" w:right="0"/>
              <w:jc w:val="left"/>
              <w:rPr>
                <w:rFonts w:ascii="Times New Roman" w:hAnsi="Times New Roman" w:cs="Times New Roman" w:eastAsia="Times New Roman" w:hint="default"/>
                <w:sz w:val="18"/>
                <w:szCs w:val="18"/>
              </w:rPr>
            </w:pPr>
            <w:r>
              <w:rPr>
                <w:rFonts w:ascii="Times New Roman"/>
                <w:sz w:val="18"/>
              </w:rPr>
              <w:t>7.88%</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3,192,000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96" w:right="0"/>
              <w:jc w:val="left"/>
              <w:rPr>
                <w:rFonts w:ascii="Times New Roman" w:hAnsi="Times New Roman" w:cs="Times New Roman" w:eastAsia="Times New Roman" w:hint="default"/>
                <w:sz w:val="18"/>
                <w:szCs w:val="18"/>
              </w:rPr>
            </w:pPr>
            <w:r>
              <w:rPr>
                <w:rFonts w:ascii="Times New Roman"/>
                <w:sz w:val="18"/>
              </w:rPr>
              <w:t>3,192,000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毛自力</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0"/>
              <w:jc w:val="right"/>
              <w:rPr>
                <w:rFonts w:ascii="宋体" w:hAnsi="宋体" w:cs="宋体" w:eastAsia="宋体" w:hint="default"/>
                <w:sz w:val="18"/>
                <w:szCs w:val="18"/>
              </w:rPr>
            </w:pPr>
            <w:r>
              <w:rPr>
                <w:rFonts w:ascii="宋体" w:hAnsi="宋体" w:cs="宋体" w:eastAsia="宋体" w:hint="default"/>
                <w:sz w:val="18"/>
                <w:szCs w:val="18"/>
              </w:rPr>
              <w:t>境内自然人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607" w:right="0"/>
              <w:jc w:val="left"/>
              <w:rPr>
                <w:rFonts w:ascii="Times New Roman" w:hAnsi="Times New Roman" w:cs="Times New Roman" w:eastAsia="Times New Roman" w:hint="default"/>
                <w:sz w:val="18"/>
                <w:szCs w:val="18"/>
              </w:rPr>
            </w:pPr>
            <w:r>
              <w:rPr>
                <w:rFonts w:ascii="Times New Roman"/>
                <w:sz w:val="18"/>
              </w:rPr>
              <w:t>3.45%</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1,396,500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796" w:right="0"/>
              <w:jc w:val="left"/>
              <w:rPr>
                <w:rFonts w:ascii="Times New Roman" w:hAnsi="Times New Roman" w:cs="Times New Roman" w:eastAsia="Times New Roman" w:hint="default"/>
                <w:sz w:val="18"/>
                <w:szCs w:val="18"/>
              </w:rPr>
            </w:pPr>
            <w:r>
              <w:rPr>
                <w:rFonts w:ascii="Times New Roman"/>
                <w:sz w:val="18"/>
              </w:rPr>
              <w:t>1,396,500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金凤</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0"/>
              <w:jc w:val="right"/>
              <w:rPr>
                <w:rFonts w:ascii="宋体" w:hAnsi="宋体" w:cs="宋体" w:eastAsia="宋体" w:hint="default"/>
                <w:sz w:val="18"/>
                <w:szCs w:val="18"/>
              </w:rPr>
            </w:pPr>
            <w:r>
              <w:rPr>
                <w:rFonts w:ascii="宋体" w:hAnsi="宋体" w:cs="宋体" w:eastAsia="宋体" w:hint="default"/>
                <w:sz w:val="18"/>
                <w:szCs w:val="18"/>
              </w:rPr>
              <w:t>境内自然人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07" w:right="0"/>
              <w:jc w:val="left"/>
              <w:rPr>
                <w:rFonts w:ascii="Times New Roman" w:hAnsi="Times New Roman" w:cs="Times New Roman" w:eastAsia="Times New Roman" w:hint="default"/>
                <w:sz w:val="18"/>
                <w:szCs w:val="18"/>
              </w:rPr>
            </w:pPr>
            <w:r>
              <w:rPr>
                <w:rFonts w:ascii="Times New Roman"/>
                <w:sz w:val="18"/>
              </w:rPr>
              <w:t>3.12%</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1,263,500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96" w:right="0"/>
              <w:jc w:val="left"/>
              <w:rPr>
                <w:rFonts w:ascii="Times New Roman" w:hAnsi="Times New Roman" w:cs="Times New Roman" w:eastAsia="Times New Roman" w:hint="default"/>
                <w:sz w:val="18"/>
                <w:szCs w:val="18"/>
              </w:rPr>
            </w:pPr>
            <w:r>
              <w:rPr>
                <w:rFonts w:ascii="Times New Roman"/>
                <w:sz w:val="18"/>
              </w:rPr>
              <w:t>1,263,500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张靖</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0"/>
              <w:jc w:val="right"/>
              <w:rPr>
                <w:rFonts w:ascii="宋体" w:hAnsi="宋体" w:cs="宋体" w:eastAsia="宋体" w:hint="default"/>
                <w:sz w:val="18"/>
                <w:szCs w:val="18"/>
              </w:rPr>
            </w:pPr>
            <w:r>
              <w:rPr>
                <w:rFonts w:ascii="宋体" w:hAnsi="宋体" w:cs="宋体" w:eastAsia="宋体" w:hint="default"/>
                <w:sz w:val="18"/>
                <w:szCs w:val="18"/>
              </w:rPr>
              <w:t>境内自然人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07" w:right="0"/>
              <w:jc w:val="left"/>
              <w:rPr>
                <w:rFonts w:ascii="Times New Roman" w:hAnsi="Times New Roman" w:cs="Times New Roman" w:eastAsia="Times New Roman" w:hint="default"/>
                <w:sz w:val="18"/>
                <w:szCs w:val="18"/>
              </w:rPr>
            </w:pPr>
            <w:r>
              <w:rPr>
                <w:rFonts w:ascii="Times New Roman"/>
                <w:sz w:val="18"/>
              </w:rPr>
              <w:t>2.63%</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1,064,000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96" w:right="0"/>
              <w:jc w:val="left"/>
              <w:rPr>
                <w:rFonts w:ascii="Times New Roman" w:hAnsi="Times New Roman" w:cs="Times New Roman" w:eastAsia="Times New Roman" w:hint="default"/>
                <w:sz w:val="18"/>
                <w:szCs w:val="18"/>
              </w:rPr>
            </w:pPr>
            <w:r>
              <w:rPr>
                <w:rFonts w:ascii="Times New Roman"/>
                <w:sz w:val="18"/>
              </w:rPr>
              <w:t>1,064,000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56"/>
              <w:jc w:val="both"/>
              <w:rPr>
                <w:rFonts w:ascii="宋体" w:hAnsi="宋体" w:cs="宋体" w:eastAsia="宋体" w:hint="default"/>
                <w:sz w:val="18"/>
                <w:szCs w:val="18"/>
              </w:rPr>
            </w:pPr>
            <w:r>
              <w:rPr>
                <w:rFonts w:ascii="宋体" w:hAnsi="宋体" w:cs="宋体" w:eastAsia="宋体" w:hint="default"/>
                <w:sz w:val="18"/>
                <w:szCs w:val="18"/>
              </w:rPr>
              <w:t>中国建设银行－华夏红 利混合型开放式证券投 资基金</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4" w:right="19"/>
              <w:jc w:val="left"/>
              <w:rPr>
                <w:rFonts w:ascii="宋体" w:hAnsi="宋体" w:cs="宋体" w:eastAsia="宋体" w:hint="default"/>
                <w:sz w:val="18"/>
                <w:szCs w:val="18"/>
              </w:rPr>
            </w:pPr>
            <w:r>
              <w:rPr>
                <w:rFonts w:ascii="宋体" w:hAnsi="宋体" w:cs="宋体" w:eastAsia="宋体" w:hint="default"/>
                <w:spacing w:val="-5"/>
                <w:sz w:val="18"/>
                <w:szCs w:val="18"/>
              </w:rPr>
              <w:t>基金、理财产</w:t>
            </w:r>
            <w:r>
              <w:rPr>
                <w:rFonts w:ascii="宋体" w:hAnsi="宋体" w:cs="宋体" w:eastAsia="宋体" w:hint="default"/>
                <w:sz w:val="18"/>
                <w:szCs w:val="18"/>
              </w:rPr>
              <w:t> 品等其他</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607" w:right="0"/>
              <w:jc w:val="left"/>
              <w:rPr>
                <w:rFonts w:ascii="Times New Roman" w:hAnsi="Times New Roman" w:cs="Times New Roman" w:eastAsia="Times New Roman" w:hint="default"/>
                <w:sz w:val="18"/>
                <w:szCs w:val="18"/>
              </w:rPr>
            </w:pPr>
            <w:r>
              <w:rPr>
                <w:rFonts w:ascii="Times New Roman"/>
                <w:sz w:val="18"/>
              </w:rPr>
              <w:t>0.95%</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pacing w:val="-1"/>
                <w:sz w:val="18"/>
              </w:rPr>
              <w:t>386,038</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z w:val="18"/>
              </w:rPr>
              <w:t>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孙平玲</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0"/>
              <w:jc w:val="right"/>
              <w:rPr>
                <w:rFonts w:ascii="宋体" w:hAnsi="宋体" w:cs="宋体" w:eastAsia="宋体" w:hint="default"/>
                <w:sz w:val="18"/>
                <w:szCs w:val="18"/>
              </w:rPr>
            </w:pPr>
            <w:r>
              <w:rPr>
                <w:rFonts w:ascii="宋体" w:hAnsi="宋体" w:cs="宋体" w:eastAsia="宋体" w:hint="default"/>
                <w:sz w:val="18"/>
                <w:szCs w:val="18"/>
              </w:rPr>
              <w:t>境内自然人</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07" w:right="0"/>
              <w:jc w:val="left"/>
              <w:rPr>
                <w:rFonts w:ascii="Times New Roman" w:hAnsi="Times New Roman" w:cs="Times New Roman" w:eastAsia="Times New Roman" w:hint="default"/>
                <w:sz w:val="18"/>
                <w:szCs w:val="18"/>
              </w:rPr>
            </w:pPr>
            <w:r>
              <w:rPr>
                <w:rFonts w:ascii="Times New Roman"/>
                <w:sz w:val="18"/>
              </w:rPr>
              <w:t>0.89%</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359,600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天津信托有限责任公司</w:t>
            </w:r>
          </w:p>
          <w:p>
            <w:pPr>
              <w:pStyle w:val="TableParagraph"/>
              <w:spacing w:line="300" w:lineRule="auto" w:before="76"/>
              <w:ind w:left="23" w:right="24"/>
              <w:jc w:val="left"/>
              <w:rPr>
                <w:rFonts w:ascii="宋体" w:hAnsi="宋体" w:cs="宋体" w:eastAsia="宋体" w:hint="default"/>
                <w:sz w:val="18"/>
                <w:szCs w:val="18"/>
              </w:rPr>
            </w:pPr>
            <w:r>
              <w:rPr>
                <w:rFonts w:ascii="宋体" w:hAnsi="宋体" w:cs="宋体" w:eastAsia="宋体" w:hint="default"/>
                <w:sz w:val="18"/>
                <w:szCs w:val="18"/>
              </w:rPr>
              <w:t>－天信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08A4 </w:t>
            </w:r>
            <w:r>
              <w:rPr>
                <w:rFonts w:ascii="宋体" w:hAnsi="宋体" w:cs="宋体" w:eastAsia="宋体" w:hint="default"/>
                <w:sz w:val="18"/>
                <w:szCs w:val="18"/>
              </w:rPr>
              <w:t>证券投资集 合资金信托</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4" w:right="19"/>
              <w:jc w:val="left"/>
              <w:rPr>
                <w:rFonts w:ascii="宋体" w:hAnsi="宋体" w:cs="宋体" w:eastAsia="宋体" w:hint="default"/>
                <w:sz w:val="18"/>
                <w:szCs w:val="18"/>
              </w:rPr>
            </w:pPr>
            <w:r>
              <w:rPr>
                <w:rFonts w:ascii="宋体" w:hAnsi="宋体" w:cs="宋体" w:eastAsia="宋体" w:hint="default"/>
                <w:spacing w:val="-5"/>
                <w:sz w:val="18"/>
                <w:szCs w:val="18"/>
              </w:rPr>
              <w:t>基金、理财产</w:t>
            </w:r>
            <w:r>
              <w:rPr>
                <w:rFonts w:ascii="宋体" w:hAnsi="宋体" w:cs="宋体" w:eastAsia="宋体" w:hint="default"/>
                <w:sz w:val="18"/>
                <w:szCs w:val="18"/>
              </w:rPr>
              <w:t> 品等其他</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607" w:right="0"/>
              <w:jc w:val="left"/>
              <w:rPr>
                <w:rFonts w:ascii="Times New Roman" w:hAnsi="Times New Roman" w:cs="Times New Roman" w:eastAsia="Times New Roman" w:hint="default"/>
                <w:sz w:val="18"/>
                <w:szCs w:val="18"/>
              </w:rPr>
            </w:pPr>
            <w:r>
              <w:rPr>
                <w:rFonts w:ascii="Times New Roman"/>
                <w:sz w:val="18"/>
              </w:rPr>
              <w:t>0.44%</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pacing w:val="-1"/>
                <w:sz w:val="18"/>
              </w:rPr>
              <w:t>179,400</w:t>
            </w:r>
          </w:p>
        </w:tc>
        <w:tc>
          <w:tcPr>
            <w:tcW w:w="1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z w:val="18"/>
              </w:rPr>
              <w:t>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8366"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92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23" w:hRule="exact"/>
        </w:trPr>
        <w:tc>
          <w:tcPr>
            <w:tcW w:w="309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655"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331"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261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3"/>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634"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183"/>
              <w:jc w:val="left"/>
              <w:rPr>
                <w:rFonts w:ascii="宋体" w:hAnsi="宋体" w:cs="宋体" w:eastAsia="宋体" w:hint="default"/>
                <w:sz w:val="18"/>
                <w:szCs w:val="18"/>
              </w:rPr>
            </w:pPr>
            <w:r>
              <w:rPr>
                <w:rFonts w:ascii="宋体" w:hAnsi="宋体" w:cs="宋体" w:eastAsia="宋体" w:hint="default"/>
                <w:sz w:val="18"/>
                <w:szCs w:val="18"/>
              </w:rPr>
              <w:t>中国建设银行－华夏红利混合型开放 式证券投资基金</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386,038</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孙平玲</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359,600</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8"/>
              <w:ind w:left="23" w:right="50"/>
              <w:jc w:val="left"/>
              <w:rPr>
                <w:rFonts w:ascii="宋体" w:hAnsi="宋体" w:cs="宋体" w:eastAsia="宋体" w:hint="default"/>
                <w:sz w:val="18"/>
                <w:szCs w:val="18"/>
              </w:rPr>
            </w:pPr>
            <w:r>
              <w:rPr>
                <w:rFonts w:ascii="宋体" w:hAnsi="宋体" w:cs="宋体" w:eastAsia="宋体" w:hint="default"/>
                <w:sz w:val="18"/>
                <w:szCs w:val="18"/>
              </w:rPr>
              <w:t>天津信托有限责任公司－天信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08A4 </w:t>
            </w:r>
            <w:r>
              <w:rPr>
                <w:rFonts w:ascii="宋体" w:hAnsi="宋体" w:cs="宋体" w:eastAsia="宋体" w:hint="default"/>
                <w:sz w:val="18"/>
                <w:szCs w:val="18"/>
              </w:rPr>
              <w:t>证 券投资集合资金信托</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179,400</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罗伟康</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156,058</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中信信托有限责任公司－建苏</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744</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2"/>
                <w:sz w:val="18"/>
              </w:rPr>
              <w:t>116,000</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沈荣林</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2"/>
                <w:sz w:val="18"/>
              </w:rPr>
              <w:t>112,800</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孙竟</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109,377</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中元融通投资有限公司</w:t>
            </w:r>
          </w:p>
        </w:tc>
        <w:tc>
          <w:tcPr>
            <w:tcW w:w="2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105,900</w:t>
            </w:r>
          </w:p>
        </w:tc>
        <w:tc>
          <w:tcPr>
            <w:tcW w:w="26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40" w:lineRule="auto"/>
        <w:jc w:val="left"/>
        <w:rPr>
          <w:rFonts w:ascii="宋体" w:hAnsi="宋体" w:cs="宋体" w:eastAsia="宋体" w:hint="default"/>
          <w:sz w:val="18"/>
          <w:szCs w:val="18"/>
        </w:rPr>
        <w:sectPr>
          <w:pgSz w:w="11910" w:h="16840"/>
          <w:pgMar w:header="877" w:footer="1186" w:top="1100" w:bottom="1380" w:left="1660" w:right="0"/>
        </w:sectPr>
      </w:pPr>
    </w:p>
    <w:p>
      <w:pPr>
        <w:spacing w:line="240" w:lineRule="auto" w:before="8"/>
        <w:rPr>
          <w:rFonts w:ascii="宋体" w:hAnsi="宋体" w:cs="宋体" w:eastAsia="宋体" w:hint="default"/>
          <w:sz w:val="24"/>
          <w:szCs w:val="24"/>
        </w:rPr>
      </w:pPr>
    </w:p>
    <w:tbl>
      <w:tblPr>
        <w:tblW w:w="0" w:type="auto"/>
        <w:jc w:val="left"/>
        <w:tblInd w:w="106" w:type="dxa"/>
        <w:tblLayout w:type="fixed"/>
        <w:tblCellMar>
          <w:top w:w="0" w:type="dxa"/>
          <w:left w:w="0" w:type="dxa"/>
          <w:bottom w:w="0" w:type="dxa"/>
          <w:right w:w="0" w:type="dxa"/>
        </w:tblCellMar>
        <w:tblLook w:val="01E0"/>
      </w:tblPr>
      <w:tblGrid>
        <w:gridCol w:w="1992"/>
        <w:gridCol w:w="1107"/>
        <w:gridCol w:w="2655"/>
        <w:gridCol w:w="2612"/>
      </w:tblGrid>
      <w:tr>
        <w:trPr>
          <w:trHeight w:val="322"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苏羽翔</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101,600</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309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83"/>
              <w:jc w:val="left"/>
              <w:rPr>
                <w:rFonts w:ascii="宋体" w:hAnsi="宋体" w:cs="宋体" w:eastAsia="宋体" w:hint="default"/>
                <w:sz w:val="18"/>
                <w:szCs w:val="18"/>
              </w:rPr>
            </w:pPr>
            <w:r>
              <w:rPr>
                <w:rFonts w:ascii="宋体" w:hAnsi="宋体" w:cs="宋体" w:eastAsia="宋体" w:hint="default"/>
                <w:sz w:val="18"/>
                <w:szCs w:val="18"/>
              </w:rPr>
              <w:t>中国工商银行－鹏华消费优选股票型 证券投资基金</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101,436</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508" w:hRule="exact"/>
        </w:trPr>
        <w:tc>
          <w:tcPr>
            <w:tcW w:w="1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316" w:lineRule="auto"/>
              <w:ind w:left="451" w:right="89" w:hanging="360"/>
              <w:jc w:val="left"/>
              <w:rPr>
                <w:rFonts w:ascii="宋体" w:hAnsi="宋体" w:cs="宋体" w:eastAsia="宋体" w:hint="default"/>
                <w:sz w:val="18"/>
                <w:szCs w:val="18"/>
              </w:rPr>
            </w:pPr>
            <w:r>
              <w:rPr>
                <w:rFonts w:ascii="宋体" w:hAnsi="宋体" w:cs="宋体" w:eastAsia="宋体" w:hint="default"/>
                <w:sz w:val="18"/>
                <w:szCs w:val="18"/>
              </w:rPr>
              <w:t>上述股东关联关系或一 致行动的说明</w:t>
            </w:r>
          </w:p>
        </w:tc>
        <w:tc>
          <w:tcPr>
            <w:tcW w:w="6374" w:type="dxa"/>
            <w:gridSpan w:val="3"/>
            <w:tcBorders>
              <w:top w:val="single" w:sz="4" w:space="0" w:color="000000"/>
              <w:left w:val="single" w:sz="4" w:space="0" w:color="000000"/>
              <w:bottom w:val="single" w:sz="4" w:space="0" w:color="000000"/>
              <w:right w:val="single" w:sz="4" w:space="0" w:color="000000"/>
            </w:tcBorders>
          </w:tcPr>
          <w:p>
            <w:pPr>
              <w:pStyle w:val="TableParagraph"/>
              <w:spacing w:line="309" w:lineRule="auto" w:before="8"/>
              <w:ind w:left="24" w:right="20"/>
              <w:jc w:val="both"/>
              <w:rPr>
                <w:rFonts w:ascii="宋体" w:hAnsi="宋体" w:cs="宋体" w:eastAsia="宋体" w:hint="default"/>
                <w:sz w:val="18"/>
                <w:szCs w:val="18"/>
              </w:rPr>
            </w:pPr>
            <w:r>
              <w:rPr>
                <w:rFonts w:ascii="宋体" w:hAnsi="宋体" w:cs="宋体" w:eastAsia="宋体" w:hint="default"/>
                <w:spacing w:val="-5"/>
                <w:sz w:val="18"/>
                <w:szCs w:val="18"/>
              </w:rPr>
              <w:t>公司股东管连平和霍卫平已共同签署关于一致行动的《协议书》，认定为一致行动</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人，两人为公司的共同实际控制人，且管连平分别持有北京仁邦翰威投资咨询有 限公司和北京仁邦时代投资咨询有限公司的</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和</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3.37%</w:t>
            </w:r>
            <w:r>
              <w:rPr>
                <w:rFonts w:ascii="宋体" w:hAnsi="宋体" w:cs="宋体" w:eastAsia="宋体" w:hint="default"/>
                <w:sz w:val="18"/>
                <w:szCs w:val="18"/>
              </w:rPr>
              <w:t>的股权，霍卫平分别持 有北京仁邦翰威投资咨询有限公司和北京仁邦时代投资咨询有限公司的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1.27%</w:t>
            </w:r>
            <w:r>
              <w:rPr>
                <w:rFonts w:ascii="宋体" w:hAnsi="宋体" w:cs="宋体" w:eastAsia="宋体" w:hint="default"/>
                <w:sz w:val="18"/>
                <w:szCs w:val="18"/>
              </w:rPr>
              <w:t>和 </w:t>
            </w:r>
            <w:r>
              <w:rPr>
                <w:rFonts w:ascii="Times New Roman" w:hAnsi="Times New Roman" w:cs="Times New Roman" w:eastAsia="Times New Roman" w:hint="default"/>
                <w:sz w:val="18"/>
                <w:szCs w:val="18"/>
              </w:rPr>
              <w:t>2.51%</w:t>
            </w:r>
            <w:r>
              <w:rPr>
                <w:rFonts w:ascii="宋体" w:hAnsi="宋体" w:cs="宋体" w:eastAsia="宋体" w:hint="default"/>
                <w:sz w:val="18"/>
                <w:szCs w:val="18"/>
              </w:rPr>
              <w:t>的股权。</w:t>
            </w:r>
          </w:p>
          <w:p>
            <w:pPr>
              <w:pStyle w:val="TableParagraph"/>
              <w:spacing w:line="316" w:lineRule="auto" w:before="5"/>
              <w:ind w:left="24" w:right="37" w:firstLine="362"/>
              <w:jc w:val="left"/>
              <w:rPr>
                <w:rFonts w:ascii="宋体" w:hAnsi="宋体" w:cs="宋体" w:eastAsia="宋体" w:hint="default"/>
                <w:sz w:val="18"/>
                <w:szCs w:val="18"/>
              </w:rPr>
            </w:pPr>
            <w:r>
              <w:rPr>
                <w:rFonts w:ascii="宋体" w:hAnsi="宋体" w:cs="宋体" w:eastAsia="宋体" w:hint="default"/>
                <w:sz w:val="18"/>
                <w:szCs w:val="18"/>
              </w:rPr>
              <w:t>除以上股东之间的关联关系外，公司未知其他股东之间是否存在关联关系， 也未知是否属于《上市公司收购管理办法》规定的一致行动人。</w:t>
            </w:r>
          </w:p>
        </w:tc>
      </w:tr>
    </w:tbl>
    <w:p>
      <w:pPr>
        <w:spacing w:line="240" w:lineRule="auto" w:before="11"/>
        <w:rPr>
          <w:rFonts w:ascii="宋体" w:hAnsi="宋体" w:cs="宋体" w:eastAsia="宋体" w:hint="default"/>
          <w:sz w:val="6"/>
          <w:szCs w:val="6"/>
        </w:rPr>
      </w:pPr>
    </w:p>
    <w:p>
      <w:pPr>
        <w:pStyle w:val="Heading2"/>
        <w:spacing w:line="240" w:lineRule="auto"/>
        <w:ind w:right="1662"/>
        <w:jc w:val="left"/>
        <w:rPr>
          <w:b w:val="0"/>
          <w:bCs w:val="0"/>
        </w:rPr>
      </w:pPr>
      <w:r>
        <w:rPr/>
        <w:t>二、控股股东及实际控制人情况介绍</w:t>
      </w:r>
      <w:r>
        <w:rPr>
          <w:b w:val="0"/>
          <w:bCs w:val="0"/>
        </w:rPr>
      </w:r>
    </w:p>
    <w:p>
      <w:pPr>
        <w:spacing w:line="240" w:lineRule="auto" w:before="7"/>
        <w:rPr>
          <w:rFonts w:ascii="宋体" w:hAnsi="宋体" w:cs="宋体" w:eastAsia="宋体" w:hint="default"/>
          <w:b/>
          <w:bCs/>
          <w:sz w:val="23"/>
          <w:szCs w:val="23"/>
        </w:rPr>
      </w:pPr>
    </w:p>
    <w:p>
      <w:pPr>
        <w:pStyle w:val="Heading2"/>
        <w:spacing w:line="240" w:lineRule="auto" w:before="0"/>
        <w:ind w:right="1662"/>
        <w:jc w:val="left"/>
        <w:rPr>
          <w:b w:val="0"/>
          <w:bCs w:val="0"/>
        </w:rPr>
      </w:pPr>
      <w:r>
        <w:rPr/>
        <w:t>（一）控股股东及实际控制人变更情况</w:t>
      </w:r>
      <w:r>
        <w:rPr>
          <w:b w:val="0"/>
          <w:bCs w:val="0"/>
        </w:rPr>
      </w:r>
    </w:p>
    <w:p>
      <w:pPr>
        <w:spacing w:line="240" w:lineRule="auto" w:before="11"/>
        <w:rPr>
          <w:rFonts w:ascii="宋体" w:hAnsi="宋体" w:cs="宋体" w:eastAsia="宋体" w:hint="default"/>
          <w:b/>
          <w:bCs/>
          <w:sz w:val="17"/>
          <w:szCs w:val="17"/>
        </w:rPr>
      </w:pPr>
    </w:p>
    <w:p>
      <w:pPr>
        <w:pStyle w:val="BodyText"/>
        <w:spacing w:line="338" w:lineRule="auto"/>
        <w:ind w:right="1796" w:firstLine="479"/>
        <w:jc w:val="both"/>
      </w:pPr>
      <w:r>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t>日，管连平和霍卫平分别直接持有公司</w:t>
      </w:r>
      <w:r>
        <w:rPr>
          <w:spacing w:val="21"/>
        </w:rPr>
        <w:t> </w:t>
      </w:r>
      <w:r>
        <w:rPr>
          <w:rFonts w:ascii="Times New Roman" w:hAnsi="Times New Roman" w:cs="Times New Roman" w:eastAsia="Times New Roman" w:hint="default"/>
        </w:rPr>
        <w:t>26.27%</w:t>
      </w:r>
      <w:r>
        <w:rPr/>
        <w:t>和 </w:t>
      </w:r>
      <w:r>
        <w:rPr>
          <w:rFonts w:ascii="Times New Roman" w:hAnsi="Times New Roman" w:cs="Times New Roman" w:eastAsia="Times New Roman" w:hint="default"/>
          <w:spacing w:val="-4"/>
        </w:rPr>
        <w:t>19.70%</w:t>
      </w:r>
      <w:r>
        <w:rPr>
          <w:spacing w:val="-4"/>
        </w:rPr>
        <w:t>的股权，分列公司第一、二大股东，两人为公司的共同实际控制人，报告</w:t>
      </w:r>
      <w:r>
        <w:rPr>
          <w:spacing w:val="-83"/>
        </w:rPr>
        <w:t> </w:t>
      </w:r>
      <w:r>
        <w:rPr>
          <w:spacing w:val="-83"/>
        </w:rPr>
      </w:r>
      <w:r>
        <w:rPr/>
        <w:t>期内未发生变化。</w:t>
      </w:r>
    </w:p>
    <w:p>
      <w:pPr>
        <w:pStyle w:val="Heading2"/>
        <w:spacing w:line="240" w:lineRule="auto" w:before="132"/>
        <w:ind w:right="1662"/>
        <w:jc w:val="left"/>
        <w:rPr>
          <w:b w:val="0"/>
          <w:bCs w:val="0"/>
        </w:rPr>
      </w:pPr>
      <w:r>
        <w:rPr/>
        <w:t>（二）公司与实际控制人之间的产权及控制关系的方框图</w:t>
      </w:r>
      <w:r>
        <w:rPr>
          <w:b w:val="0"/>
          <w:bCs w:val="0"/>
        </w:rPr>
      </w:r>
    </w:p>
    <w:p>
      <w:pPr>
        <w:spacing w:line="240" w:lineRule="auto" w:before="1"/>
        <w:rPr>
          <w:rFonts w:ascii="宋体" w:hAnsi="宋体" w:cs="宋体" w:eastAsia="宋体" w:hint="default"/>
          <w:b/>
          <w:bCs/>
          <w:sz w:val="22"/>
          <w:szCs w:val="22"/>
        </w:rPr>
      </w:pPr>
    </w:p>
    <w:p>
      <w:pPr>
        <w:spacing w:line="3237" w:lineRule="exact"/>
        <w:ind w:left="140"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3264728" cy="2055876"/>
            <wp:effectExtent l="0" t="0" r="0" b="0"/>
            <wp:docPr id="3" name="image4.png" descr=""/>
            <wp:cNvGraphicFramePr>
              <a:graphicFrameLocks noChangeAspect="1"/>
            </wp:cNvGraphicFramePr>
            <a:graphic>
              <a:graphicData uri="http://schemas.openxmlformats.org/drawingml/2006/picture">
                <pic:pic>
                  <pic:nvPicPr>
                    <pic:cNvPr id="4" name="image4.png"/>
                    <pic:cNvPicPr/>
                  </pic:nvPicPr>
                  <pic:blipFill>
                    <a:blip r:embed="rId15" cstate="print"/>
                    <a:stretch>
                      <a:fillRect/>
                    </a:stretch>
                  </pic:blipFill>
                  <pic:spPr>
                    <a:xfrm>
                      <a:off x="0" y="0"/>
                      <a:ext cx="3264728" cy="2055876"/>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pStyle w:val="Heading2"/>
        <w:spacing w:line="240" w:lineRule="auto" w:before="208"/>
        <w:ind w:right="1662"/>
        <w:jc w:val="left"/>
        <w:rPr>
          <w:b w:val="0"/>
          <w:bCs w:val="0"/>
        </w:rPr>
      </w:pPr>
      <w:r>
        <w:rPr/>
        <w:t>（三）公司控股股东及实际控制人简介</w:t>
      </w:r>
      <w:r>
        <w:rPr>
          <w:b w:val="0"/>
          <w:bCs w:val="0"/>
        </w:rPr>
      </w:r>
    </w:p>
    <w:p>
      <w:pPr>
        <w:spacing w:line="240" w:lineRule="auto" w:before="11"/>
        <w:rPr>
          <w:rFonts w:ascii="宋体" w:hAnsi="宋体" w:cs="宋体" w:eastAsia="宋体" w:hint="default"/>
          <w:b/>
          <w:bCs/>
          <w:sz w:val="17"/>
          <w:szCs w:val="17"/>
        </w:rPr>
      </w:pPr>
    </w:p>
    <w:p>
      <w:pPr>
        <w:pStyle w:val="BodyText"/>
        <w:spacing w:line="357" w:lineRule="auto"/>
        <w:ind w:right="1762" w:firstLine="482"/>
        <w:jc w:val="both"/>
      </w:pPr>
      <w:r>
        <w:rPr>
          <w:rFonts w:ascii="宋体" w:hAnsi="宋体" w:cs="宋体" w:eastAsia="宋体" w:hint="default"/>
          <w:b/>
          <w:bCs/>
        </w:rPr>
        <w:t>管连平</w:t>
      </w:r>
      <w:r>
        <w:rPr/>
        <w:t>先生，</w:t>
      </w:r>
      <w:r>
        <w:rPr>
          <w:rFonts w:ascii="宋体" w:hAnsi="宋体" w:cs="宋体" w:eastAsia="宋体" w:hint="default"/>
        </w:rPr>
        <w:t>1966</w:t>
      </w:r>
      <w:r>
        <w:rPr>
          <w:rFonts w:ascii="宋体" w:hAnsi="宋体" w:cs="宋体" w:eastAsia="宋体" w:hint="default"/>
          <w:spacing w:val="-6"/>
        </w:rPr>
        <w:t> </w:t>
      </w:r>
      <w:r>
        <w:rPr/>
        <w:t>年生，中国籍，未取得其他国家或地区居留权，本科学 历，毕业于西安理工大学，获学士学位，公司主要创始人；</w:t>
      </w:r>
      <w:r>
        <w:rPr>
          <w:rFonts w:ascii="宋体" w:hAnsi="宋体" w:cs="宋体" w:eastAsia="宋体" w:hint="default"/>
        </w:rPr>
        <w:t>1991</w:t>
      </w:r>
      <w:r>
        <w:rPr>
          <w:rFonts w:ascii="宋体" w:hAnsi="宋体" w:cs="宋体" w:eastAsia="宋体" w:hint="default"/>
          <w:spacing w:val="-60"/>
        </w:rPr>
        <w:t> </w:t>
      </w:r>
      <w:r>
        <w:rPr/>
        <w:t>年至</w:t>
      </w:r>
      <w:r>
        <w:rPr>
          <w:spacing w:val="-60"/>
        </w:rPr>
        <w:t> </w:t>
      </w:r>
      <w:r>
        <w:rPr>
          <w:rFonts w:ascii="宋体" w:hAnsi="宋体" w:cs="宋体" w:eastAsia="宋体" w:hint="default"/>
        </w:rPr>
        <w:t>1997</w:t>
      </w:r>
      <w:r>
        <w:rPr>
          <w:rFonts w:ascii="宋体" w:hAnsi="宋体" w:cs="宋体" w:eastAsia="宋体" w:hint="default"/>
          <w:spacing w:val="-60"/>
        </w:rPr>
        <w:t> </w:t>
      </w:r>
      <w:r>
        <w:rPr/>
        <w:t>年， </w:t>
      </w:r>
      <w:r>
        <w:rPr>
          <w:spacing w:val="-3"/>
        </w:rPr>
        <w:t>曾任国营七〇〇厂设计主管和销售主管；</w:t>
      </w:r>
      <w:r>
        <w:rPr>
          <w:rFonts w:ascii="宋体" w:hAnsi="宋体" w:cs="宋体" w:eastAsia="宋体" w:hint="default"/>
          <w:spacing w:val="-3"/>
        </w:rPr>
        <w:t>1997</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月至</w:t>
      </w:r>
      <w:r>
        <w:rPr>
          <w:spacing w:val="-60"/>
        </w:rPr>
        <w:t> </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月担任东方国 信有限执行董事；</w:t>
      </w:r>
      <w:r>
        <w:rPr>
          <w:rFonts w:ascii="宋体" w:hAnsi="宋体" w:cs="宋体" w:eastAsia="宋体" w:hint="default"/>
        </w:rPr>
        <w:t>2008</w:t>
      </w:r>
      <w:r>
        <w:rPr>
          <w:rFonts w:ascii="宋体" w:hAnsi="宋体" w:cs="宋体" w:eastAsia="宋体" w:hint="default"/>
          <w:spacing w:val="-41"/>
        </w:rPr>
        <w:t> </w:t>
      </w:r>
      <w:r>
        <w:rPr/>
        <w:t>年</w:t>
      </w:r>
      <w:r>
        <w:rPr>
          <w:spacing w:val="-41"/>
        </w:rPr>
        <w:t> </w:t>
      </w:r>
      <w:r>
        <w:rPr>
          <w:rFonts w:ascii="宋体" w:hAnsi="宋体" w:cs="宋体" w:eastAsia="宋体" w:hint="default"/>
        </w:rPr>
        <w:t>6</w:t>
      </w:r>
      <w:r>
        <w:rPr>
          <w:rFonts w:ascii="宋体" w:hAnsi="宋体" w:cs="宋体" w:eastAsia="宋体" w:hint="default"/>
          <w:spacing w:val="-41"/>
        </w:rPr>
        <w:t> </w:t>
      </w:r>
      <w:r>
        <w:rPr/>
        <w:t>月至今担任公司董事长及总经理。管连平先生目前</w:t>
      </w:r>
    </w:p>
    <w:p>
      <w:pPr>
        <w:spacing w:after="0" w:line="357" w:lineRule="auto"/>
        <w:jc w:val="both"/>
        <w:sectPr>
          <w:pgSz w:w="11910" w:h="16840"/>
          <w:pgMar w:header="877" w:footer="1186" w:top="1100" w:bottom="1380" w:left="1660" w:right="0"/>
        </w:sectPr>
      </w:pPr>
    </w:p>
    <w:p>
      <w:pPr>
        <w:spacing w:line="240" w:lineRule="auto" w:before="7"/>
        <w:rPr>
          <w:rFonts w:ascii="宋体" w:hAnsi="宋体" w:cs="宋体" w:eastAsia="宋体" w:hint="default"/>
          <w:sz w:val="25"/>
          <w:szCs w:val="25"/>
        </w:rPr>
      </w:pPr>
    </w:p>
    <w:p>
      <w:pPr>
        <w:pStyle w:val="BodyText"/>
        <w:spacing w:line="357" w:lineRule="auto" w:before="26"/>
        <w:ind w:right="1820"/>
        <w:jc w:val="both"/>
      </w:pPr>
      <w:r>
        <w:rPr/>
        <w:t>直接持有公司股份</w:t>
      </w:r>
      <w:r>
        <w:rPr>
          <w:spacing w:val="-57"/>
        </w:rPr>
        <w:t> </w:t>
      </w:r>
      <w:r>
        <w:rPr>
          <w:rFonts w:ascii="宋体" w:hAnsi="宋体" w:cs="宋体" w:eastAsia="宋体" w:hint="default"/>
        </w:rPr>
        <w:t>10,640,000</w:t>
      </w:r>
      <w:r>
        <w:rPr>
          <w:rFonts w:ascii="宋体" w:hAnsi="宋体" w:cs="宋体" w:eastAsia="宋体" w:hint="default"/>
          <w:spacing w:val="-57"/>
        </w:rPr>
        <w:t> </w:t>
      </w:r>
      <w:r>
        <w:rPr>
          <w:spacing w:val="-3"/>
        </w:rPr>
        <w:t>股，约占公司总股本的</w:t>
      </w:r>
      <w:r>
        <w:rPr>
          <w:spacing w:val="-57"/>
        </w:rPr>
        <w:t> </w:t>
      </w:r>
      <w:r>
        <w:rPr>
          <w:rFonts w:ascii="宋体" w:hAnsi="宋体" w:cs="宋体" w:eastAsia="宋体" w:hint="default"/>
          <w:spacing w:val="-3"/>
        </w:rPr>
        <w:t>26.27%</w:t>
      </w:r>
      <w:r>
        <w:rPr>
          <w:spacing w:val="-3"/>
        </w:rPr>
        <w:t>，为公司控股股东</w:t>
      </w:r>
      <w:r>
        <w:rPr/>
        <w:t> </w:t>
      </w:r>
      <w:r>
        <w:rPr>
          <w:spacing w:val="-4"/>
        </w:rPr>
        <w:t>及实际控制人，未受过中国证监会及其他有关部门的处罚和证券交易所惩戒，不</w:t>
      </w:r>
      <w:r>
        <w:rPr>
          <w:spacing w:val="-100"/>
        </w:rPr>
        <w:t> </w:t>
      </w:r>
      <w:r>
        <w:rPr>
          <w:spacing w:val="-100"/>
        </w:rPr>
      </w:r>
      <w:r>
        <w:rPr/>
        <w:t>存在《创业板上市公司规范运作指引》第 </w:t>
      </w:r>
      <w:r>
        <w:rPr>
          <w:rFonts w:ascii="宋体" w:hAnsi="宋体" w:cs="宋体" w:eastAsia="宋体" w:hint="default"/>
        </w:rPr>
        <w:t>3.1.3</w:t>
      </w:r>
      <w:r>
        <w:rPr>
          <w:rFonts w:ascii="宋体" w:hAnsi="宋体" w:cs="宋体" w:eastAsia="宋体" w:hint="default"/>
          <w:spacing w:val="-60"/>
        </w:rPr>
        <w:t> </w:t>
      </w:r>
      <w:r>
        <w:rPr/>
        <w:t>条所规定的情形。</w:t>
      </w:r>
    </w:p>
    <w:p>
      <w:pPr>
        <w:pStyle w:val="BodyText"/>
        <w:spacing w:line="357" w:lineRule="auto" w:before="36"/>
        <w:ind w:right="1822" w:firstLine="482"/>
        <w:jc w:val="both"/>
        <w:rPr>
          <w:rFonts w:ascii="宋体" w:hAnsi="宋体" w:cs="宋体" w:eastAsia="宋体" w:hint="default"/>
        </w:rPr>
      </w:pPr>
      <w:r>
        <w:rPr>
          <w:rFonts w:ascii="宋体" w:hAnsi="宋体" w:cs="宋体" w:eastAsia="宋体" w:hint="default"/>
          <w:b/>
          <w:bCs/>
        </w:rPr>
        <w:t>霍卫平</w:t>
      </w:r>
      <w:r>
        <w:rPr/>
        <w:t>先生，</w:t>
      </w:r>
      <w:r>
        <w:rPr>
          <w:rFonts w:ascii="宋体" w:hAnsi="宋体" w:cs="宋体" w:eastAsia="宋体" w:hint="default"/>
        </w:rPr>
        <w:t>1970</w:t>
      </w:r>
      <w:r>
        <w:rPr>
          <w:rFonts w:ascii="宋体" w:hAnsi="宋体" w:cs="宋体" w:eastAsia="宋体" w:hint="default"/>
          <w:spacing w:val="-6"/>
        </w:rPr>
        <w:t> </w:t>
      </w:r>
      <w:r>
        <w:rPr/>
        <w:t>年生，中国籍，未取得其他国家或地区居留权，本科学 </w:t>
      </w:r>
      <w:r>
        <w:rPr>
          <w:spacing w:val="-4"/>
        </w:rPr>
        <w:t>历，毕业于吉林大学计算机科学与技术专业，获学士学位；曾任国营北京有线电</w:t>
      </w:r>
      <w:r>
        <w:rPr>
          <w:spacing w:val="-103"/>
        </w:rPr>
        <w:t> </w:t>
      </w:r>
      <w:r>
        <w:rPr>
          <w:spacing w:val="-103"/>
        </w:rPr>
      </w:r>
      <w:r>
        <w:rPr/>
        <w:t>总厂京信交换系统设备厂团支部书记、技术室主任；</w:t>
      </w:r>
      <w:r>
        <w:rPr>
          <w:rFonts w:ascii="宋体" w:hAnsi="宋体" w:cs="宋体" w:eastAsia="宋体" w:hint="default"/>
        </w:rPr>
        <w:t>1997 </w:t>
      </w:r>
      <w:r>
        <w:rPr/>
        <w:t>年与管连平先生共同 </w:t>
      </w:r>
      <w:r>
        <w:rPr>
          <w:spacing w:val="-3"/>
        </w:rPr>
        <w:t>创办东方国信；</w:t>
      </w:r>
      <w:r>
        <w:rPr>
          <w:rFonts w:ascii="宋体" w:hAnsi="宋体" w:cs="宋体" w:eastAsia="宋体" w:hint="default"/>
          <w:spacing w:val="-3"/>
        </w:rPr>
        <w:t>1997</w:t>
      </w:r>
      <w:r>
        <w:rPr>
          <w:rFonts w:ascii="宋体" w:hAnsi="宋体" w:cs="宋体" w:eastAsia="宋体" w:hint="default"/>
          <w:spacing w:val="-62"/>
        </w:rPr>
        <w:t> </w:t>
      </w:r>
      <w:r>
        <w:rPr/>
        <w:t>年</w:t>
      </w:r>
      <w:r>
        <w:rPr>
          <w:spacing w:val="-65"/>
        </w:rPr>
        <w:t> </w:t>
      </w:r>
      <w:r>
        <w:rPr>
          <w:rFonts w:ascii="宋体" w:hAnsi="宋体" w:cs="宋体" w:eastAsia="宋体" w:hint="default"/>
        </w:rPr>
        <w:t>7</w:t>
      </w:r>
      <w:r>
        <w:rPr>
          <w:rFonts w:ascii="宋体" w:hAnsi="宋体" w:cs="宋体" w:eastAsia="宋体" w:hint="default"/>
          <w:spacing w:val="-65"/>
        </w:rPr>
        <w:t> </w:t>
      </w:r>
      <w:r>
        <w:rPr/>
        <w:t>月至</w:t>
      </w:r>
      <w:r>
        <w:rPr>
          <w:spacing w:val="-65"/>
        </w:rPr>
        <w:t> </w:t>
      </w:r>
      <w:r>
        <w:rPr>
          <w:rFonts w:ascii="宋体" w:hAnsi="宋体" w:cs="宋体" w:eastAsia="宋体" w:hint="default"/>
        </w:rPr>
        <w:t>2008</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月担任东方国信有限公司总经理；</w:t>
      </w:r>
      <w:r>
        <w:rPr>
          <w:rFonts w:ascii="宋体" w:hAnsi="宋体" w:cs="宋体" w:eastAsia="宋体" w:hint="default"/>
        </w:rPr>
        <w:t>2008</w:t>
      </w:r>
    </w:p>
    <w:p>
      <w:pPr>
        <w:pStyle w:val="BodyText"/>
        <w:spacing w:line="357" w:lineRule="auto" w:before="36"/>
        <w:ind w:right="1822"/>
        <w:jc w:val="both"/>
      </w:pPr>
      <w:r>
        <w:rPr/>
        <w:t>年</w:t>
      </w:r>
      <w:r>
        <w:rPr>
          <w:spacing w:val="-56"/>
        </w:rPr>
        <w:t> </w:t>
      </w:r>
      <w:r>
        <w:rPr>
          <w:rFonts w:ascii="宋体" w:hAnsi="宋体" w:cs="宋体" w:eastAsia="宋体" w:hint="default"/>
        </w:rPr>
        <w:t>6</w:t>
      </w:r>
      <w:r>
        <w:rPr>
          <w:rFonts w:ascii="宋体" w:hAnsi="宋体" w:cs="宋体" w:eastAsia="宋体" w:hint="default"/>
          <w:spacing w:val="-55"/>
        </w:rPr>
        <w:t> </w:t>
      </w:r>
      <w:r>
        <w:rPr>
          <w:spacing w:val="-4"/>
        </w:rPr>
        <w:t>月至今任公司董事兼副总经理，现任公司董事、副总经理。霍卫平先生目前</w:t>
      </w:r>
      <w:r>
        <w:rPr/>
        <w:t> 直接持有公司股份</w:t>
      </w:r>
      <w:r>
        <w:rPr>
          <w:spacing w:val="-41"/>
        </w:rPr>
        <w:t> </w:t>
      </w:r>
      <w:r>
        <w:rPr>
          <w:rFonts w:ascii="宋体" w:hAnsi="宋体" w:cs="宋体" w:eastAsia="宋体" w:hint="default"/>
        </w:rPr>
        <w:t>7,980,000</w:t>
      </w:r>
      <w:r>
        <w:rPr>
          <w:rFonts w:ascii="宋体" w:hAnsi="宋体" w:cs="宋体" w:eastAsia="宋体" w:hint="default"/>
          <w:spacing w:val="-41"/>
        </w:rPr>
        <w:t> </w:t>
      </w:r>
      <w:r>
        <w:rPr/>
        <w:t>股，约占公司总股本的</w:t>
      </w:r>
      <w:r>
        <w:rPr>
          <w:spacing w:val="-41"/>
        </w:rPr>
        <w:t> </w:t>
      </w:r>
      <w:r>
        <w:rPr>
          <w:rFonts w:ascii="宋体" w:hAnsi="宋体" w:cs="宋体" w:eastAsia="宋体" w:hint="default"/>
        </w:rPr>
        <w:t>19.70%</w:t>
      </w:r>
      <w:r>
        <w:rPr/>
        <w:t>，与管连平先生为 </w:t>
      </w:r>
      <w:r>
        <w:rPr>
          <w:spacing w:val="-4"/>
        </w:rPr>
        <w:t>一致行动人，为公司控股股东及实际控制人，未受过中国证监会及其他有关部门</w:t>
      </w:r>
      <w:r>
        <w:rPr>
          <w:spacing w:val="-100"/>
        </w:rPr>
        <w:t> </w:t>
      </w:r>
      <w:r>
        <w:rPr>
          <w:spacing w:val="-100"/>
        </w:rPr>
      </w:r>
      <w:r>
        <w:rPr>
          <w:spacing w:val="-6"/>
        </w:rPr>
        <w:t>的处罚和证券交易所惩戒，不存在《创业板上市公司规范运作指引》第 </w:t>
      </w:r>
      <w:r>
        <w:rPr>
          <w:rFonts w:ascii="宋体" w:hAnsi="宋体" w:cs="宋体" w:eastAsia="宋体" w:hint="default"/>
        </w:rPr>
        <w:t>3.1.3</w:t>
      </w:r>
      <w:r>
        <w:rPr>
          <w:rFonts w:ascii="宋体" w:hAnsi="宋体" w:cs="宋体" w:eastAsia="宋体" w:hint="default"/>
          <w:spacing w:val="-48"/>
        </w:rPr>
        <w:t> </w:t>
      </w:r>
      <w:r>
        <w:rPr/>
        <w:t>条 所规定的情形。</w:t>
      </w:r>
    </w:p>
    <w:p>
      <w:pPr>
        <w:spacing w:after="0" w:line="357" w:lineRule="auto"/>
        <w:jc w:val="both"/>
        <w:sectPr>
          <w:pgSz w:w="11910" w:h="16840"/>
          <w:pgMar w:header="877" w:footer="1186" w:top="110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Heading1"/>
        <w:tabs>
          <w:tab w:pos="3992" w:val="left" w:leader="none"/>
        </w:tabs>
        <w:spacing w:line="240" w:lineRule="auto"/>
        <w:ind w:left="2789" w:right="996"/>
        <w:jc w:val="left"/>
        <w:rPr>
          <w:b w:val="0"/>
          <w:bCs w:val="0"/>
        </w:rPr>
      </w:pPr>
      <w:bookmarkStart w:name="_TOC_250004" w:id="6"/>
      <w:r>
        <w:rPr>
          <w:w w:val="95"/>
        </w:rPr>
        <w:t>第七节</w:t>
        <w:tab/>
      </w:r>
      <w:r>
        <w:rPr/>
        <w:t>董事、监事、高级管理人员和员工情况</w:t>
      </w:r>
      <w:bookmarkEnd w:id="6"/>
      <w:r>
        <w:rPr>
          <w:b w:val="0"/>
          <w:bCs w:val="0"/>
        </w:rPr>
      </w:r>
    </w:p>
    <w:p>
      <w:pPr>
        <w:spacing w:line="240" w:lineRule="auto" w:before="8"/>
        <w:rPr>
          <w:rFonts w:ascii="宋体" w:hAnsi="宋体" w:cs="宋体" w:eastAsia="宋体" w:hint="default"/>
          <w:b/>
          <w:bCs/>
          <w:sz w:val="40"/>
          <w:szCs w:val="40"/>
        </w:rPr>
      </w:pPr>
    </w:p>
    <w:p>
      <w:pPr>
        <w:pStyle w:val="Heading2"/>
        <w:spacing w:line="240" w:lineRule="auto" w:before="0"/>
        <w:ind w:left="1132" w:right="996"/>
        <w:jc w:val="left"/>
        <w:rPr>
          <w:b w:val="0"/>
          <w:bCs w:val="0"/>
        </w:rPr>
      </w:pPr>
      <w:r>
        <w:rPr/>
        <w:t>一、董事、监事、高级管理人员的情况</w:t>
      </w:r>
      <w:r>
        <w:rPr>
          <w:b w:val="0"/>
          <w:bCs w:val="0"/>
        </w:rPr>
      </w:r>
    </w:p>
    <w:p>
      <w:pPr>
        <w:spacing w:line="240" w:lineRule="auto" w:before="9"/>
        <w:rPr>
          <w:rFonts w:ascii="宋体" w:hAnsi="宋体" w:cs="宋体" w:eastAsia="宋体" w:hint="default"/>
          <w:b/>
          <w:bCs/>
          <w:sz w:val="34"/>
          <w:szCs w:val="34"/>
        </w:rPr>
      </w:pPr>
    </w:p>
    <w:p>
      <w:pPr>
        <w:pStyle w:val="BodyText"/>
        <w:spacing w:line="240" w:lineRule="auto"/>
        <w:ind w:left="1132" w:right="996"/>
        <w:jc w:val="left"/>
      </w:pPr>
      <w:r>
        <w:rPr/>
        <w:t>（一）董事、监事和高级管理人员持股变动及报酬情况</w:t>
      </w:r>
    </w:p>
    <w:p>
      <w:pPr>
        <w:spacing w:line="240" w:lineRule="auto" w:before="11"/>
        <w:rPr>
          <w:rFonts w:ascii="宋体" w:hAnsi="宋体" w:cs="宋体" w:eastAsia="宋体" w:hint="default"/>
          <w:sz w:val="25"/>
          <w:szCs w:val="25"/>
        </w:rPr>
      </w:pPr>
    </w:p>
    <w:tbl>
      <w:tblPr>
        <w:tblW w:w="0" w:type="auto"/>
        <w:jc w:val="left"/>
        <w:tblInd w:w="1099" w:type="dxa"/>
        <w:tblLayout w:type="fixed"/>
        <w:tblCellMar>
          <w:top w:w="0" w:type="dxa"/>
          <w:left w:w="0" w:type="dxa"/>
          <w:bottom w:w="0" w:type="dxa"/>
          <w:right w:w="0" w:type="dxa"/>
        </w:tblCellMar>
        <w:tblLook w:val="01E0"/>
      </w:tblPr>
      <w:tblGrid>
        <w:gridCol w:w="800"/>
        <w:gridCol w:w="1058"/>
        <w:gridCol w:w="454"/>
        <w:gridCol w:w="454"/>
        <w:gridCol w:w="1094"/>
        <w:gridCol w:w="1094"/>
        <w:gridCol w:w="1028"/>
        <w:gridCol w:w="1135"/>
        <w:gridCol w:w="992"/>
        <w:gridCol w:w="850"/>
        <w:gridCol w:w="710"/>
      </w:tblGrid>
      <w:tr>
        <w:trPr>
          <w:trHeight w:val="1412" w:hRule="exact"/>
        </w:trPr>
        <w:tc>
          <w:tcPr>
            <w:tcW w:w="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sz w:val="18"/>
                <w:szCs w:val="18"/>
              </w:rPr>
              <w:t>姓名</w:t>
            </w:r>
          </w:p>
        </w:tc>
        <w:tc>
          <w:tcPr>
            <w:tcW w:w="1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4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4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39"/>
              <w:jc w:val="right"/>
              <w:rPr>
                <w:rFonts w:ascii="宋体" w:hAnsi="宋体" w:cs="宋体" w:eastAsia="宋体" w:hint="default"/>
                <w:sz w:val="18"/>
                <w:szCs w:val="18"/>
              </w:rPr>
            </w:pPr>
            <w:r>
              <w:rPr>
                <w:rFonts w:ascii="宋体" w:hAnsi="宋体" w:cs="宋体" w:eastAsia="宋体" w:hint="default"/>
                <w:sz w:val="18"/>
                <w:szCs w:val="18"/>
              </w:rPr>
              <w:t>年龄</w:t>
            </w:r>
          </w:p>
        </w:tc>
        <w:tc>
          <w:tcPr>
            <w:tcW w:w="10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451" w:right="91"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0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451" w:right="91"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1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57"/>
              <w:jc w:val="right"/>
              <w:rPr>
                <w:rFonts w:ascii="宋体" w:hAnsi="宋体" w:cs="宋体" w:eastAsia="宋体" w:hint="default"/>
                <w:sz w:val="18"/>
                <w:szCs w:val="18"/>
              </w:rPr>
            </w:pPr>
            <w:r>
              <w:rPr>
                <w:rFonts w:ascii="宋体" w:hAnsi="宋体" w:cs="宋体" w:eastAsia="宋体" w:hint="default"/>
                <w:sz w:val="18"/>
                <w:szCs w:val="18"/>
              </w:rPr>
              <w:t>年初持股数</w:t>
            </w:r>
          </w:p>
        </w:tc>
        <w:tc>
          <w:tcPr>
            <w:tcW w:w="11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年末持股数</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报告期内</w:t>
            </w:r>
          </w:p>
          <w:p>
            <w:pPr>
              <w:pStyle w:val="TableParagraph"/>
              <w:spacing w:line="237" w:lineRule="auto" w:before="2"/>
              <w:ind w:left="60" w:right="59"/>
              <w:jc w:val="center"/>
              <w:rPr>
                <w:rFonts w:ascii="宋体" w:hAnsi="宋体" w:cs="宋体" w:eastAsia="宋体" w:hint="default"/>
                <w:sz w:val="18"/>
                <w:szCs w:val="18"/>
              </w:rPr>
            </w:pPr>
            <w:r>
              <w:rPr>
                <w:rFonts w:ascii="宋体" w:hAnsi="宋体" w:cs="宋体" w:eastAsia="宋体" w:hint="default"/>
                <w:sz w:val="18"/>
                <w:szCs w:val="18"/>
              </w:rPr>
              <w:t>从公司领 取的报酬 总额（万 </w:t>
            </w:r>
            <w:r>
              <w:rPr>
                <w:rFonts w:ascii="宋体" w:hAnsi="宋体" w:cs="宋体" w:eastAsia="宋体" w:hint="default"/>
                <w:spacing w:val="-23"/>
                <w:sz w:val="18"/>
                <w:szCs w:val="18"/>
              </w:rPr>
              <w:t>元）（税</w:t>
            </w:r>
            <w:r>
              <w:rPr>
                <w:rFonts w:ascii="宋体" w:hAnsi="宋体" w:cs="宋体" w:eastAsia="宋体" w:hint="default"/>
                <w:sz w:val="18"/>
                <w:szCs w:val="18"/>
              </w:rPr>
              <w:t> 前）</w:t>
            </w:r>
          </w:p>
        </w:tc>
        <w:tc>
          <w:tcPr>
            <w:tcW w:w="7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81" w:right="0"/>
              <w:jc w:val="both"/>
              <w:rPr>
                <w:rFonts w:ascii="宋体" w:hAnsi="宋体" w:cs="宋体" w:eastAsia="宋体" w:hint="default"/>
                <w:sz w:val="18"/>
                <w:szCs w:val="18"/>
              </w:rPr>
            </w:pPr>
            <w:r>
              <w:rPr>
                <w:rFonts w:ascii="宋体" w:hAnsi="宋体" w:cs="宋体" w:eastAsia="宋体" w:hint="default"/>
                <w:sz w:val="18"/>
                <w:szCs w:val="18"/>
              </w:rPr>
              <w:t>是否在</w:t>
            </w:r>
          </w:p>
          <w:p>
            <w:pPr>
              <w:pStyle w:val="TableParagraph"/>
              <w:spacing w:line="237" w:lineRule="auto" w:before="2"/>
              <w:ind w:left="81" w:right="77"/>
              <w:jc w:val="both"/>
              <w:rPr>
                <w:rFonts w:ascii="宋体" w:hAnsi="宋体" w:cs="宋体" w:eastAsia="宋体" w:hint="default"/>
                <w:sz w:val="18"/>
                <w:szCs w:val="18"/>
              </w:rPr>
            </w:pPr>
            <w:r>
              <w:rPr>
                <w:rFonts w:ascii="宋体" w:hAnsi="宋体" w:cs="宋体" w:eastAsia="宋体" w:hint="default"/>
                <w:sz w:val="18"/>
                <w:szCs w:val="18"/>
              </w:rPr>
              <w:t>股东单 位或其 他关联 单位领 取薪酬</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管连平</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3" w:right="-8"/>
              <w:jc w:val="left"/>
              <w:rPr>
                <w:rFonts w:ascii="宋体" w:hAnsi="宋体" w:cs="宋体" w:eastAsia="宋体" w:hint="default"/>
                <w:sz w:val="18"/>
                <w:szCs w:val="18"/>
              </w:rPr>
            </w:pPr>
            <w:r>
              <w:rPr>
                <w:rFonts w:ascii="宋体" w:hAnsi="宋体" w:cs="宋体" w:eastAsia="宋体" w:hint="default"/>
                <w:spacing w:val="20"/>
                <w:sz w:val="18"/>
                <w:szCs w:val="18"/>
              </w:rPr>
              <w:t>董事长兼总</w:t>
            </w:r>
            <w:r>
              <w:rPr>
                <w:rFonts w:ascii="宋体" w:hAnsi="宋体" w:cs="宋体" w:eastAsia="宋体" w:hint="default"/>
                <w:spacing w:val="-64"/>
                <w:sz w:val="18"/>
                <w:szCs w:val="18"/>
              </w:rPr>
              <w:t> </w:t>
            </w:r>
            <w:r>
              <w:rPr>
                <w:rFonts w:ascii="宋体" w:hAnsi="宋体" w:cs="宋体" w:eastAsia="宋体" w:hint="default"/>
                <w:sz w:val="18"/>
                <w:szCs w:val="18"/>
              </w:rPr>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经理</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45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10,828,914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10,828,914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z w:val="18"/>
              </w:rPr>
              <w:t>52.20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4" w:right="0"/>
              <w:jc w:val="left"/>
              <w:rPr>
                <w:rFonts w:ascii="宋体" w:hAnsi="宋体" w:cs="宋体" w:eastAsia="宋体" w:hint="default"/>
                <w:sz w:val="18"/>
                <w:szCs w:val="18"/>
              </w:rPr>
            </w:pPr>
            <w:r>
              <w:rPr>
                <w:rFonts w:ascii="宋体" w:hAnsi="宋体" w:cs="宋体" w:eastAsia="宋体" w:hint="default"/>
                <w:sz w:val="18"/>
                <w:szCs w:val="18"/>
              </w:rPr>
              <w:t>霍卫平</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3" w:right="-8"/>
              <w:jc w:val="left"/>
              <w:rPr>
                <w:rFonts w:ascii="宋体" w:hAnsi="宋体" w:cs="宋体" w:eastAsia="宋体" w:hint="default"/>
                <w:sz w:val="18"/>
                <w:szCs w:val="18"/>
              </w:rPr>
            </w:pPr>
            <w:r>
              <w:rPr>
                <w:rFonts w:ascii="宋体" w:hAnsi="宋体" w:cs="宋体" w:eastAsia="宋体" w:hint="default"/>
                <w:spacing w:val="20"/>
                <w:sz w:val="18"/>
                <w:szCs w:val="18"/>
              </w:rPr>
              <w:t>董事兼副总</w:t>
            </w:r>
            <w:r>
              <w:rPr>
                <w:rFonts w:ascii="宋体" w:hAnsi="宋体" w:cs="宋体" w:eastAsia="宋体" w:hint="default"/>
                <w:spacing w:val="-64"/>
                <w:sz w:val="18"/>
                <w:szCs w:val="18"/>
              </w:rPr>
              <w:t> </w:t>
            </w:r>
            <w:r>
              <w:rPr>
                <w:rFonts w:ascii="宋体" w:hAnsi="宋体" w:cs="宋体" w:eastAsia="宋体" w:hint="default"/>
                <w:sz w:val="18"/>
                <w:szCs w:val="18"/>
              </w:rPr>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经理</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41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8,120,980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8,120,980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z w:val="18"/>
              </w:rPr>
              <w:t>52.20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金正皓</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7"/>
              <w:jc w:val="right"/>
              <w:rPr>
                <w:rFonts w:ascii="Times New Roman" w:hAnsi="Times New Roman" w:cs="Times New Roman" w:eastAsia="Times New Roman" w:hint="default"/>
                <w:sz w:val="18"/>
                <w:szCs w:val="18"/>
              </w:rPr>
            </w:pPr>
            <w:r>
              <w:rPr>
                <w:rFonts w:ascii="Times New Roman"/>
                <w:sz w:val="18"/>
              </w:rPr>
              <w:t>40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Times New Roman" w:hAnsi="Times New Roman" w:cs="Times New Roman" w:eastAsia="Times New Roman" w:hint="default"/>
                <w:sz w:val="18"/>
                <w:szCs w:val="18"/>
              </w:rPr>
            </w:pPr>
            <w:r>
              <w:rPr>
                <w:rFonts w:ascii="Times New Roman"/>
                <w:spacing w:val="-1"/>
                <w:sz w:val="18"/>
              </w:rPr>
              <w:t>499,405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499,405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Times New Roman" w:hAnsi="Times New Roman" w:cs="Times New Roman" w:eastAsia="Times New Roman" w:hint="default"/>
                <w:sz w:val="18"/>
                <w:szCs w:val="18"/>
              </w:rPr>
            </w:pPr>
            <w:r>
              <w:rPr>
                <w:rFonts w:ascii="Times New Roman"/>
                <w:sz w:val="18"/>
              </w:rPr>
              <w:t>32.47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佘元冠</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63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pacing w:val="-1"/>
                <w:sz w:val="18"/>
              </w:rPr>
              <w:t>5.54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4" w:right="0"/>
              <w:jc w:val="left"/>
              <w:rPr>
                <w:rFonts w:ascii="宋体" w:hAnsi="宋体" w:cs="宋体" w:eastAsia="宋体" w:hint="default"/>
                <w:sz w:val="18"/>
                <w:szCs w:val="18"/>
              </w:rPr>
            </w:pPr>
            <w:r>
              <w:rPr>
                <w:rFonts w:ascii="宋体" w:hAnsi="宋体" w:cs="宋体" w:eastAsia="宋体" w:hint="default"/>
                <w:sz w:val="18"/>
                <w:szCs w:val="18"/>
              </w:rPr>
              <w:t>韩松林</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68</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pacing w:val="-1"/>
                <w:sz w:val="18"/>
              </w:rPr>
              <w:t>5.54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李晓慧</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7"/>
              <w:jc w:val="right"/>
              <w:rPr>
                <w:rFonts w:ascii="Times New Roman" w:hAnsi="Times New Roman" w:cs="Times New Roman" w:eastAsia="Times New Roman" w:hint="default"/>
                <w:sz w:val="18"/>
                <w:szCs w:val="18"/>
              </w:rPr>
            </w:pPr>
            <w:r>
              <w:rPr>
                <w:rFonts w:ascii="Times New Roman"/>
                <w:sz w:val="18"/>
              </w:rPr>
              <w:t>44</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Times New Roman" w:hAnsi="Times New Roman" w:cs="Times New Roman" w:eastAsia="Times New Roman" w:hint="default"/>
                <w:sz w:val="18"/>
                <w:szCs w:val="18"/>
              </w:rPr>
            </w:pPr>
            <w:r>
              <w:rPr>
                <w:rFonts w:ascii="Times New Roman"/>
                <w:spacing w:val="-1"/>
                <w:sz w:val="18"/>
              </w:rPr>
              <w:t>5.54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彭岩</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41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401,234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401,234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z w:val="18"/>
              </w:rPr>
              <w:t>29.32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胡淑瑜</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7"/>
              <w:jc w:val="right"/>
              <w:rPr>
                <w:rFonts w:ascii="Times New Roman" w:hAnsi="Times New Roman" w:cs="Times New Roman" w:eastAsia="Times New Roman" w:hint="default"/>
                <w:sz w:val="18"/>
                <w:szCs w:val="18"/>
              </w:rPr>
            </w:pPr>
            <w:r>
              <w:rPr>
                <w:rFonts w:ascii="Times New Roman"/>
                <w:sz w:val="18"/>
              </w:rPr>
              <w:t>36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9"/>
              <w:jc w:val="right"/>
              <w:rPr>
                <w:rFonts w:ascii="Times New Roman" w:hAnsi="Times New Roman" w:cs="Times New Roman" w:eastAsia="Times New Roman" w:hint="default"/>
                <w:sz w:val="18"/>
                <w:szCs w:val="18"/>
              </w:rPr>
            </w:pPr>
            <w:r>
              <w:rPr>
                <w:rFonts w:ascii="Times New Roman"/>
                <w:spacing w:val="-1"/>
                <w:sz w:val="18"/>
              </w:rPr>
              <w:t>442,905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9"/>
              <w:jc w:val="right"/>
              <w:rPr>
                <w:rFonts w:ascii="Times New Roman" w:hAnsi="Times New Roman" w:cs="Times New Roman" w:eastAsia="Times New Roman" w:hint="default"/>
                <w:sz w:val="18"/>
                <w:szCs w:val="18"/>
              </w:rPr>
            </w:pPr>
            <w:r>
              <w:rPr>
                <w:rFonts w:ascii="Times New Roman"/>
                <w:spacing w:val="-1"/>
                <w:sz w:val="18"/>
              </w:rPr>
              <w:t>442,905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8"/>
              <w:jc w:val="right"/>
              <w:rPr>
                <w:rFonts w:ascii="Times New Roman" w:hAnsi="Times New Roman" w:cs="Times New Roman" w:eastAsia="Times New Roman" w:hint="default"/>
                <w:sz w:val="18"/>
                <w:szCs w:val="18"/>
              </w:rPr>
            </w:pPr>
            <w:r>
              <w:rPr>
                <w:rFonts w:ascii="Times New Roman"/>
                <w:sz w:val="18"/>
              </w:rPr>
              <w:t>32.60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朱军峰</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7"/>
              <w:jc w:val="right"/>
              <w:rPr>
                <w:rFonts w:ascii="Times New Roman" w:hAnsi="Times New Roman" w:cs="Times New Roman" w:eastAsia="Times New Roman" w:hint="default"/>
                <w:sz w:val="18"/>
                <w:szCs w:val="18"/>
              </w:rPr>
            </w:pPr>
            <w:r>
              <w:rPr>
                <w:rFonts w:ascii="Times New Roman"/>
                <w:sz w:val="18"/>
              </w:rPr>
              <w:t>33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248,984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248,984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Times New Roman" w:hAnsi="Times New Roman" w:cs="Times New Roman" w:eastAsia="Times New Roman" w:hint="default"/>
                <w:sz w:val="18"/>
                <w:szCs w:val="18"/>
              </w:rPr>
            </w:pPr>
            <w:r>
              <w:rPr>
                <w:rFonts w:ascii="Times New Roman"/>
                <w:sz w:val="18"/>
              </w:rPr>
              <w:t>28.32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冯志宏</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36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504,336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504,336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z w:val="18"/>
              </w:rPr>
              <w:t>27.77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王红庆</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40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pacing w:val="-2"/>
                <w:sz w:val="18"/>
              </w:rPr>
              <w:t>511,375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pacing w:val="-2"/>
                <w:sz w:val="18"/>
              </w:rPr>
              <w:t>511,375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z w:val="18"/>
              </w:rPr>
              <w:t>32.47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4" w:right="0"/>
              <w:jc w:val="left"/>
              <w:rPr>
                <w:rFonts w:ascii="宋体" w:hAnsi="宋体" w:cs="宋体" w:eastAsia="宋体" w:hint="default"/>
                <w:sz w:val="18"/>
                <w:szCs w:val="18"/>
              </w:rPr>
            </w:pPr>
            <w:r>
              <w:rPr>
                <w:rFonts w:ascii="宋体" w:hAnsi="宋体" w:cs="宋体" w:eastAsia="宋体" w:hint="default"/>
                <w:sz w:val="18"/>
                <w:szCs w:val="18"/>
              </w:rPr>
              <w:t>赵光宇</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总工程师</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7"/>
              <w:jc w:val="right"/>
              <w:rPr>
                <w:rFonts w:ascii="Times New Roman" w:hAnsi="Times New Roman" w:cs="Times New Roman" w:eastAsia="Times New Roman" w:hint="default"/>
                <w:sz w:val="18"/>
                <w:szCs w:val="18"/>
              </w:rPr>
            </w:pPr>
            <w:r>
              <w:rPr>
                <w:rFonts w:ascii="Times New Roman"/>
                <w:sz w:val="18"/>
              </w:rPr>
              <w:t>34</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1"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492,845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492,845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8"/>
              <w:jc w:val="right"/>
              <w:rPr>
                <w:rFonts w:ascii="Times New Roman" w:hAnsi="Times New Roman" w:cs="Times New Roman" w:eastAsia="Times New Roman" w:hint="default"/>
                <w:sz w:val="18"/>
                <w:szCs w:val="18"/>
              </w:rPr>
            </w:pPr>
            <w:r>
              <w:rPr>
                <w:rFonts w:ascii="Times New Roman"/>
                <w:sz w:val="18"/>
              </w:rPr>
              <w:t>36.10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 w:right="0"/>
              <w:jc w:val="left"/>
              <w:rPr>
                <w:rFonts w:ascii="宋体" w:hAnsi="宋体" w:cs="宋体" w:eastAsia="宋体" w:hint="default"/>
                <w:sz w:val="18"/>
                <w:szCs w:val="18"/>
              </w:rPr>
            </w:pPr>
            <w:r>
              <w:rPr>
                <w:rFonts w:ascii="宋体" w:hAnsi="宋体" w:cs="宋体" w:eastAsia="宋体" w:hint="default"/>
                <w:sz w:val="18"/>
                <w:szCs w:val="18"/>
              </w:rPr>
              <w:t>陈桂霞</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8"/>
              <w:jc w:val="left"/>
              <w:rPr>
                <w:rFonts w:ascii="宋体" w:hAnsi="宋体" w:cs="宋体" w:eastAsia="宋体" w:hint="default"/>
                <w:sz w:val="18"/>
                <w:szCs w:val="18"/>
              </w:rPr>
            </w:pPr>
            <w:r>
              <w:rPr>
                <w:rFonts w:ascii="宋体" w:hAnsi="宋体" w:cs="宋体" w:eastAsia="宋体" w:hint="default"/>
                <w:spacing w:val="20"/>
                <w:sz w:val="18"/>
                <w:szCs w:val="18"/>
              </w:rPr>
              <w:t>董秘兼财务</w:t>
            </w:r>
            <w:r>
              <w:rPr>
                <w:rFonts w:ascii="宋体" w:hAnsi="宋体" w:cs="宋体" w:eastAsia="宋体" w:hint="default"/>
                <w:spacing w:val="-64"/>
                <w:sz w:val="18"/>
                <w:szCs w:val="18"/>
              </w:rPr>
              <w:t> </w:t>
            </w:r>
            <w:r>
              <w:rPr>
                <w:rFonts w:ascii="宋体" w:hAnsi="宋体" w:cs="宋体" w:eastAsia="宋体" w:hint="default"/>
                <w:sz w:val="18"/>
                <w:szCs w:val="18"/>
              </w:rPr>
            </w: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总监</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7"/>
              <w:jc w:val="right"/>
              <w:rPr>
                <w:rFonts w:ascii="Times New Roman" w:hAnsi="Times New Roman" w:cs="Times New Roman" w:eastAsia="Times New Roman" w:hint="default"/>
                <w:sz w:val="18"/>
                <w:szCs w:val="18"/>
              </w:rPr>
            </w:pPr>
            <w:r>
              <w:rPr>
                <w:rFonts w:ascii="Times New Roman"/>
                <w:sz w:val="18"/>
              </w:rPr>
              <w:t>55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2"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301,654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301,654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8"/>
              <w:jc w:val="right"/>
              <w:rPr>
                <w:rFonts w:ascii="Times New Roman" w:hAnsi="Times New Roman" w:cs="Times New Roman" w:eastAsia="Times New Roman" w:hint="default"/>
                <w:sz w:val="18"/>
                <w:szCs w:val="18"/>
              </w:rPr>
            </w:pPr>
            <w:r>
              <w:rPr>
                <w:rFonts w:ascii="Times New Roman"/>
                <w:sz w:val="18"/>
              </w:rPr>
              <w:t>29.60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5" w:hRule="exact"/>
        </w:trPr>
        <w:tc>
          <w:tcPr>
            <w:tcW w:w="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215"/>
              <w:jc w:val="right"/>
              <w:rPr>
                <w:rFonts w:ascii="宋体" w:hAnsi="宋体" w:cs="宋体" w:eastAsia="宋体" w:hint="default"/>
                <w:sz w:val="18"/>
                <w:szCs w:val="18"/>
              </w:rPr>
            </w:pPr>
            <w:r>
              <w:rPr>
                <w:rFonts w:ascii="宋体" w:hAnsi="宋体" w:cs="宋体" w:eastAsia="宋体" w:hint="default"/>
                <w:sz w:val="18"/>
                <w:szCs w:val="18"/>
              </w:rPr>
              <w:t>合计</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22,352,632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22,352,632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369.67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240" w:lineRule="auto" w:before="79"/>
        <w:ind w:left="1132" w:right="996"/>
        <w:jc w:val="left"/>
      </w:pPr>
      <w:r>
        <w:rPr/>
        <w:t>（二）现任董事、监事、高级管理人员主要工作经历</w:t>
      </w:r>
    </w:p>
    <w:p>
      <w:pPr>
        <w:spacing w:line="240" w:lineRule="auto" w:before="10"/>
        <w:rPr>
          <w:rFonts w:ascii="宋体" w:hAnsi="宋体" w:cs="宋体" w:eastAsia="宋体" w:hint="default"/>
          <w:sz w:val="20"/>
          <w:szCs w:val="20"/>
        </w:rPr>
      </w:pPr>
    </w:p>
    <w:p>
      <w:pPr>
        <w:pStyle w:val="BodyText"/>
        <w:spacing w:line="240" w:lineRule="auto"/>
        <w:ind w:left="1613" w:right="996"/>
        <w:jc w:val="left"/>
      </w:pPr>
      <w:r>
        <w:rPr>
          <w:rFonts w:ascii="Times New Roman" w:hAnsi="Times New Roman" w:cs="Times New Roman" w:eastAsia="Times New Roman" w:hint="default"/>
        </w:rPr>
        <w:t>1</w:t>
      </w:r>
      <w:r>
        <w:rPr/>
        <w:t>、董事</w:t>
      </w:r>
    </w:p>
    <w:p>
      <w:pPr>
        <w:spacing w:line="240" w:lineRule="auto" w:before="7"/>
        <w:rPr>
          <w:rFonts w:ascii="宋体" w:hAnsi="宋体" w:cs="宋体" w:eastAsia="宋体" w:hint="default"/>
          <w:sz w:val="19"/>
          <w:szCs w:val="19"/>
        </w:rPr>
      </w:pPr>
    </w:p>
    <w:p>
      <w:pPr>
        <w:pStyle w:val="BodyText"/>
        <w:spacing w:line="240" w:lineRule="auto"/>
        <w:ind w:left="1613" w:right="996"/>
        <w:jc w:val="left"/>
      </w:pPr>
      <w:r>
        <w:rPr/>
        <w:t>管连平先生简历，详见“第六节、二、</w:t>
      </w:r>
      <w:r>
        <w:rPr>
          <w:rFonts w:ascii="宋体" w:hAnsi="宋体" w:cs="宋体" w:eastAsia="宋体" w:hint="default"/>
        </w:rPr>
        <w:t>(</w:t>
      </w:r>
      <w:r>
        <w:rPr/>
        <w:t>三</w:t>
      </w:r>
      <w:r>
        <w:rPr>
          <w:rFonts w:ascii="宋体" w:hAnsi="宋体" w:cs="宋体" w:eastAsia="宋体" w:hint="default"/>
        </w:rPr>
        <w:t>) </w:t>
      </w:r>
      <w:r>
        <w:rPr/>
        <w:t>公司控股股东及实际控制人简介”。</w:t>
      </w:r>
    </w:p>
    <w:p>
      <w:pPr>
        <w:spacing w:line="240" w:lineRule="auto" w:before="10"/>
        <w:rPr>
          <w:rFonts w:ascii="宋体" w:hAnsi="宋体" w:cs="宋体" w:eastAsia="宋体" w:hint="default"/>
          <w:sz w:val="20"/>
          <w:szCs w:val="20"/>
        </w:rPr>
      </w:pPr>
    </w:p>
    <w:p>
      <w:pPr>
        <w:pStyle w:val="BodyText"/>
        <w:spacing w:line="357" w:lineRule="auto"/>
        <w:ind w:left="1606" w:right="996" w:firstLine="7"/>
        <w:jc w:val="left"/>
      </w:pPr>
      <w:r>
        <w:rPr/>
        <w:t>霍卫平先生简历，详见“第六节、二、</w:t>
      </w: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1"/>
        </w:rPr>
        <w:t> </w:t>
      </w:r>
      <w:r>
        <w:rPr/>
        <w:t>公司控股股东及实际控制人简介”。 </w:t>
      </w:r>
      <w:r>
        <w:rPr>
          <w:rFonts w:ascii="宋体" w:hAnsi="宋体" w:cs="宋体" w:eastAsia="宋体" w:hint="default"/>
          <w:b/>
          <w:bCs/>
          <w:spacing w:val="-3"/>
        </w:rPr>
        <w:t>金正皓</w:t>
      </w:r>
      <w:r>
        <w:rPr>
          <w:spacing w:val="-3"/>
        </w:rPr>
        <w:t>先生，</w:t>
      </w:r>
      <w:r>
        <w:rPr>
          <w:rFonts w:ascii="宋体" w:hAnsi="宋体" w:cs="宋体" w:eastAsia="宋体" w:hint="default"/>
          <w:spacing w:val="-3"/>
        </w:rPr>
        <w:t>1971</w:t>
      </w:r>
      <w:r>
        <w:rPr>
          <w:rFonts w:ascii="宋体" w:hAnsi="宋体" w:cs="宋体" w:eastAsia="宋体" w:hint="default"/>
          <w:spacing w:val="-45"/>
        </w:rPr>
        <w:t> </w:t>
      </w:r>
      <w:r>
        <w:rPr>
          <w:spacing w:val="-4"/>
        </w:rPr>
        <w:t>年生，中国籍，硕士学历，毕业于中国科学院数学和系统科学研究院；</w:t>
      </w:r>
    </w:p>
    <w:p>
      <w:pPr>
        <w:pStyle w:val="BodyText"/>
        <w:spacing w:line="240" w:lineRule="auto" w:before="34"/>
        <w:ind w:left="1132" w:right="0"/>
        <w:jc w:val="left"/>
      </w:pPr>
      <w:r>
        <w:rPr/>
        <w:t>自 </w:t>
      </w:r>
      <w:r>
        <w:rPr>
          <w:rFonts w:ascii="宋体" w:hAnsi="宋体" w:cs="宋体" w:eastAsia="宋体" w:hint="default"/>
        </w:rPr>
        <w:t>2000</w:t>
      </w:r>
      <w:r>
        <w:rPr>
          <w:rFonts w:ascii="宋体" w:hAnsi="宋体" w:cs="宋体" w:eastAsia="宋体" w:hint="default"/>
          <w:spacing w:val="-95"/>
        </w:rPr>
        <w:t> </w:t>
      </w:r>
      <w:r>
        <w:rPr>
          <w:spacing w:val="-6"/>
        </w:rPr>
        <w:t>年至今历任公司开发部经理，设计中心经理，战略规划设计部总经理，现任公司董事。</w:t>
      </w:r>
    </w:p>
    <w:p>
      <w:pPr>
        <w:spacing w:after="0" w:line="240" w:lineRule="auto"/>
        <w:jc w:val="left"/>
        <w:sectPr>
          <w:headerReference w:type="default" r:id="rId16"/>
          <w:footerReference w:type="default" r:id="rId17"/>
          <w:pgSz w:w="11910" w:h="16840"/>
          <w:pgMar w:header="745" w:footer="736" w:top="980" w:bottom="920" w:left="0" w:right="0"/>
          <w:pgNumType w:start="56"/>
        </w:sectPr>
      </w:pPr>
    </w:p>
    <w:p>
      <w:pPr>
        <w:spacing w:line="240" w:lineRule="auto" w:before="5"/>
        <w:rPr>
          <w:rFonts w:ascii="宋体" w:hAnsi="宋体" w:cs="宋体" w:eastAsia="宋体" w:hint="default"/>
          <w:sz w:val="29"/>
          <w:szCs w:val="29"/>
        </w:rPr>
      </w:pPr>
    </w:p>
    <w:p>
      <w:pPr>
        <w:pStyle w:val="BodyText"/>
        <w:spacing w:line="357" w:lineRule="auto" w:before="26"/>
        <w:ind w:left="1132" w:right="1119"/>
        <w:jc w:val="left"/>
      </w:pPr>
      <w:r>
        <w:rPr/>
        <w:t>金正皓先生目前间接持有公司股份</w:t>
      </w:r>
      <w:r>
        <w:rPr>
          <w:spacing w:val="-59"/>
        </w:rPr>
        <w:t> </w:t>
      </w:r>
      <w:r>
        <w:rPr>
          <w:rFonts w:ascii="宋体" w:hAnsi="宋体" w:cs="宋体" w:eastAsia="宋体" w:hint="default"/>
        </w:rPr>
        <w:t>499,405</w:t>
      </w:r>
      <w:r>
        <w:rPr>
          <w:rFonts w:ascii="宋体" w:hAnsi="宋体" w:cs="宋体" w:eastAsia="宋体" w:hint="default"/>
          <w:spacing w:val="-60"/>
        </w:rPr>
        <w:t> </w:t>
      </w:r>
      <w:r>
        <w:rPr/>
        <w:t>股，约占公司总股本的</w:t>
      </w:r>
      <w:r>
        <w:rPr>
          <w:spacing w:val="-60"/>
        </w:rPr>
        <w:t> </w:t>
      </w:r>
      <w:r>
        <w:rPr>
          <w:rFonts w:ascii="宋体" w:hAnsi="宋体" w:cs="宋体" w:eastAsia="宋体" w:hint="default"/>
        </w:rPr>
        <w:t>1.23%</w:t>
      </w:r>
      <w:r>
        <w:rPr/>
        <w:t>，未受过中国证监 </w:t>
      </w:r>
      <w:r>
        <w:rPr>
          <w:spacing w:val="-10"/>
        </w:rPr>
        <w:t>会及其他有关部门的处罚和证券交易所惩戒，不存在《创业板上市公司规范运作指引》第</w:t>
      </w:r>
      <w:r>
        <w:rPr>
          <w:spacing w:val="-55"/>
        </w:rPr>
        <w:t> </w:t>
      </w:r>
      <w:r>
        <w:rPr>
          <w:rFonts w:ascii="宋体" w:hAnsi="宋体" w:cs="宋体" w:eastAsia="宋体" w:hint="default"/>
        </w:rPr>
        <w:t>3.1.3</w:t>
      </w:r>
      <w:r>
        <w:rPr>
          <w:rFonts w:ascii="宋体" w:hAnsi="宋体" w:cs="宋体" w:eastAsia="宋体" w:hint="default"/>
          <w:spacing w:val="-116"/>
        </w:rPr>
        <w:t> </w:t>
      </w:r>
      <w:r>
        <w:rPr/>
        <w:t>条所规定的情形。</w:t>
      </w:r>
    </w:p>
    <w:p>
      <w:pPr>
        <w:pStyle w:val="BodyText"/>
        <w:spacing w:line="357" w:lineRule="auto" w:before="86"/>
        <w:ind w:left="1132" w:right="1000" w:firstLine="482"/>
        <w:jc w:val="left"/>
      </w:pPr>
      <w:r>
        <w:rPr>
          <w:rFonts w:ascii="宋体" w:hAnsi="宋体" w:cs="宋体" w:eastAsia="宋体" w:hint="default"/>
          <w:b/>
          <w:bCs/>
        </w:rPr>
        <w:t>佘元冠</w:t>
      </w:r>
      <w:r>
        <w:rPr/>
        <w:t>先生，</w:t>
      </w:r>
      <w:r>
        <w:rPr>
          <w:rFonts w:ascii="宋体" w:hAnsi="宋体" w:cs="宋体" w:eastAsia="宋体" w:hint="default"/>
        </w:rPr>
        <w:t>1948</w:t>
      </w:r>
      <w:r>
        <w:rPr>
          <w:rFonts w:ascii="宋体" w:hAnsi="宋体" w:cs="宋体" w:eastAsia="宋体" w:hint="default"/>
          <w:spacing w:val="-58"/>
        </w:rPr>
        <w:t> </w:t>
      </w:r>
      <w:r>
        <w:rPr>
          <w:spacing w:val="-4"/>
        </w:rPr>
        <w:t>年生，中国籍，硕士学位，教授，博士生导师；</w:t>
      </w:r>
      <w:r>
        <w:rPr>
          <w:rFonts w:ascii="宋体" w:hAnsi="宋体" w:cs="宋体" w:eastAsia="宋体" w:hint="default"/>
          <w:spacing w:val="-4"/>
        </w:rPr>
        <w:t>1987</w:t>
      </w:r>
      <w:r>
        <w:rPr>
          <w:rFonts w:ascii="宋体" w:hAnsi="宋体" w:cs="宋体" w:eastAsia="宋体" w:hint="default"/>
          <w:spacing w:val="-58"/>
        </w:rPr>
        <w:t> </w:t>
      </w:r>
      <w:r>
        <w:rPr/>
        <w:t>年获北京钢铁学 </w:t>
      </w:r>
      <w:r>
        <w:rPr>
          <w:spacing w:val="-7"/>
        </w:rPr>
        <w:t>院工业管理工程专业硕士学位；</w:t>
      </w:r>
      <w:r>
        <w:rPr>
          <w:rFonts w:ascii="宋体" w:hAnsi="宋体" w:cs="宋体" w:eastAsia="宋体" w:hint="default"/>
          <w:spacing w:val="-7"/>
        </w:rPr>
        <w:t>1990</w:t>
      </w:r>
      <w:r>
        <w:rPr>
          <w:rFonts w:ascii="宋体" w:hAnsi="宋体" w:cs="宋体" w:eastAsia="宋体" w:hint="default"/>
          <w:spacing w:val="-82"/>
        </w:rPr>
        <w:t> </w:t>
      </w:r>
      <w:r>
        <w:rPr/>
        <w:t>年至</w:t>
      </w:r>
      <w:r>
        <w:rPr>
          <w:spacing w:val="-82"/>
        </w:rPr>
        <w:t> </w:t>
      </w:r>
      <w:r>
        <w:rPr>
          <w:rFonts w:ascii="宋体" w:hAnsi="宋体" w:cs="宋体" w:eastAsia="宋体" w:hint="default"/>
        </w:rPr>
        <w:t>1991</w:t>
      </w:r>
      <w:r>
        <w:rPr>
          <w:rFonts w:ascii="宋体" w:hAnsi="宋体" w:cs="宋体" w:eastAsia="宋体" w:hint="default"/>
          <w:spacing w:val="-79"/>
        </w:rPr>
        <w:t> </w:t>
      </w:r>
      <w:r>
        <w:rPr/>
        <w:t>年在加拿大</w:t>
      </w:r>
      <w:r>
        <w:rPr>
          <w:spacing w:val="-82"/>
        </w:rPr>
        <w:t> </w:t>
      </w:r>
      <w:r>
        <w:rPr>
          <w:rFonts w:ascii="宋体" w:hAnsi="宋体" w:cs="宋体" w:eastAsia="宋体" w:hint="default"/>
        </w:rPr>
        <w:t>McMaster</w:t>
      </w:r>
      <w:r>
        <w:rPr>
          <w:rFonts w:ascii="宋体" w:hAnsi="宋体" w:cs="宋体" w:eastAsia="宋体" w:hint="default"/>
          <w:spacing w:val="5"/>
        </w:rPr>
        <w:t> </w:t>
      </w:r>
      <w:r>
        <w:rPr/>
        <w:t>大学商学院任访问学者； </w:t>
      </w:r>
      <w:r>
        <w:rPr>
          <w:rFonts w:ascii="宋体" w:hAnsi="宋体" w:cs="宋体" w:eastAsia="宋体" w:hint="default"/>
        </w:rPr>
        <w:t>1994</w:t>
      </w:r>
      <w:r>
        <w:rPr>
          <w:rFonts w:ascii="宋体" w:hAnsi="宋体" w:cs="宋体" w:eastAsia="宋体" w:hint="default"/>
          <w:spacing w:val="-50"/>
        </w:rPr>
        <w:t> </w:t>
      </w:r>
      <w:r>
        <w:rPr/>
        <w:t>年</w:t>
      </w:r>
      <w:r>
        <w:rPr>
          <w:rFonts w:ascii="宋体" w:hAnsi="宋体" w:cs="宋体" w:eastAsia="宋体" w:hint="default"/>
        </w:rPr>
        <w:t>-1999</w:t>
      </w:r>
      <w:r>
        <w:rPr>
          <w:rFonts w:ascii="宋体" w:hAnsi="宋体" w:cs="宋体" w:eastAsia="宋体" w:hint="default"/>
          <w:spacing w:val="-51"/>
        </w:rPr>
        <w:t> </w:t>
      </w:r>
      <w:r>
        <w:rPr/>
        <w:t>年任北京科技大学管理学院副院长；</w:t>
      </w:r>
      <w:r>
        <w:rPr>
          <w:rFonts w:ascii="宋体" w:hAnsi="宋体" w:cs="宋体" w:eastAsia="宋体" w:hint="default"/>
        </w:rPr>
        <w:t>2000</w:t>
      </w:r>
      <w:r>
        <w:rPr>
          <w:rFonts w:ascii="宋体" w:hAnsi="宋体" w:cs="宋体" w:eastAsia="宋体" w:hint="default"/>
          <w:spacing w:val="-51"/>
        </w:rPr>
        <w:t> </w:t>
      </w:r>
      <w:r>
        <w:rPr/>
        <w:t>年</w:t>
      </w:r>
      <w:r>
        <w:rPr>
          <w:rFonts w:ascii="宋体" w:hAnsi="宋体" w:cs="宋体" w:eastAsia="宋体" w:hint="default"/>
        </w:rPr>
        <w:t>-2004</w:t>
      </w:r>
      <w:r>
        <w:rPr>
          <w:rFonts w:ascii="宋体" w:hAnsi="宋体" w:cs="宋体" w:eastAsia="宋体" w:hint="default"/>
          <w:spacing w:val="-51"/>
        </w:rPr>
        <w:t> </w:t>
      </w:r>
      <w:r>
        <w:rPr/>
        <w:t>年任北京科技大学管庄校区 院长；</w:t>
      </w:r>
      <w:r>
        <w:rPr>
          <w:rFonts w:ascii="宋体" w:hAnsi="宋体" w:cs="宋体" w:eastAsia="宋体" w:hint="default"/>
        </w:rPr>
        <w:t>2005 </w:t>
      </w:r>
      <w:r>
        <w:rPr/>
        <w:t>年</w:t>
      </w:r>
      <w:r>
        <w:rPr>
          <w:rFonts w:ascii="宋体" w:hAnsi="宋体" w:cs="宋体" w:eastAsia="宋体" w:hint="default"/>
        </w:rPr>
        <w:t>-2008</w:t>
      </w:r>
      <w:r>
        <w:rPr>
          <w:rFonts w:ascii="宋体" w:hAnsi="宋体" w:cs="宋体" w:eastAsia="宋体" w:hint="default"/>
          <w:spacing w:val="-82"/>
        </w:rPr>
        <w:t> </w:t>
      </w:r>
      <w:r>
        <w:rPr/>
        <w:t>年任北京科技大学管庄文法学院院长。佘元冠教授现任北京科技大学经 济管理学院教授、博士生导师。佘元冠教授是中国企业管理研究会常务理事、国家标准化委</w:t>
      </w:r>
      <w:r>
        <w:rPr>
          <w:spacing w:val="-91"/>
        </w:rPr>
        <w:t> </w:t>
      </w:r>
      <w:r>
        <w:rPr>
          <w:spacing w:val="-91"/>
        </w:rPr>
      </w:r>
      <w:r>
        <w:rPr/>
        <w:t>员会全国信用标准化工作组委员、中国质量协会常务理事兼学术培训委员会委员、新加坡亚</w:t>
      </w:r>
      <w:r>
        <w:rPr>
          <w:spacing w:val="-89"/>
        </w:rPr>
        <w:t> </w:t>
      </w:r>
      <w:r>
        <w:rPr>
          <w:spacing w:val="-89"/>
        </w:rPr>
      </w:r>
      <w:r>
        <w:rPr/>
        <w:t>太管理中心兼职教授；现任公司独立董事。</w:t>
      </w:r>
    </w:p>
    <w:p>
      <w:pPr>
        <w:pStyle w:val="BodyText"/>
        <w:spacing w:line="357" w:lineRule="auto" w:before="84"/>
        <w:ind w:left="1132" w:right="1133" w:firstLine="480"/>
        <w:jc w:val="both"/>
      </w:pPr>
      <w:r>
        <w:rPr/>
        <w:t>佘元冠先生与持有公司</w:t>
      </w:r>
      <w:r>
        <w:rPr>
          <w:spacing w:val="-81"/>
        </w:rPr>
        <w:t> </w:t>
      </w:r>
      <w:r>
        <w:rPr>
          <w:rFonts w:ascii="宋体" w:hAnsi="宋体" w:cs="宋体" w:eastAsia="宋体" w:hint="default"/>
        </w:rPr>
        <w:t>5%</w:t>
      </w:r>
      <w:r>
        <w:rPr/>
        <w:t>以上股份的股东、实际控制人之间不存在关联关系，其本人不 持有本公司股份，也不存在《公司法》及中国证监会相关规定中不得担任公司独立董事的情</w:t>
      </w:r>
      <w:r>
        <w:rPr>
          <w:spacing w:val="-91"/>
        </w:rPr>
        <w:t> </w:t>
      </w:r>
      <w:r>
        <w:rPr>
          <w:spacing w:val="-91"/>
        </w:rPr>
      </w:r>
      <w:r>
        <w:rPr/>
        <w:t>形，其任职资格符合担任上市公司独立董事人员的条件，符合中国证监会《关于在上市公司</w:t>
      </w:r>
      <w:r>
        <w:rPr>
          <w:spacing w:val="-91"/>
        </w:rPr>
        <w:t> </w:t>
      </w:r>
      <w:r>
        <w:rPr>
          <w:spacing w:val="-91"/>
        </w:rPr>
      </w:r>
      <w:r>
        <w:rPr>
          <w:spacing w:val="-11"/>
        </w:rPr>
        <w:t>建立独立董事制度的指导意见》中有关独立董事任职资格及独立性等要求以及《公司法》、《公</w:t>
      </w:r>
      <w:r>
        <w:rPr>
          <w:spacing w:val="-102"/>
        </w:rPr>
        <w:t> </w:t>
      </w:r>
      <w:r>
        <w:rPr>
          <w:spacing w:val="-102"/>
        </w:rPr>
      </w:r>
      <w:r>
        <w:rPr/>
        <w:t>司章程》的有关规定。</w:t>
      </w:r>
    </w:p>
    <w:p>
      <w:pPr>
        <w:pStyle w:val="BodyText"/>
        <w:spacing w:line="357" w:lineRule="auto" w:before="86"/>
        <w:ind w:left="1132" w:right="1133" w:firstLine="482"/>
        <w:jc w:val="both"/>
      </w:pPr>
      <w:r>
        <w:rPr>
          <w:rFonts w:ascii="宋体" w:hAnsi="宋体" w:cs="宋体" w:eastAsia="宋体" w:hint="default"/>
          <w:b/>
          <w:bCs/>
        </w:rPr>
        <w:t>韩松林</w:t>
      </w:r>
      <w:r>
        <w:rPr/>
        <w:t>先生，</w:t>
      </w:r>
      <w:r>
        <w:rPr>
          <w:rFonts w:ascii="宋体" w:hAnsi="宋体" w:cs="宋体" w:eastAsia="宋体" w:hint="default"/>
        </w:rPr>
        <w:t>1943 </w:t>
      </w:r>
      <w:r>
        <w:rPr/>
        <w:t>年生，中国籍，本科学历，</w:t>
      </w:r>
      <w:r>
        <w:rPr>
          <w:rFonts w:ascii="宋体" w:hAnsi="宋体" w:cs="宋体" w:eastAsia="宋体" w:hint="default"/>
        </w:rPr>
        <w:t>1968</w:t>
      </w:r>
      <w:r>
        <w:rPr>
          <w:rFonts w:ascii="宋体" w:hAnsi="宋体" w:cs="宋体" w:eastAsia="宋体" w:hint="default"/>
          <w:spacing w:val="26"/>
        </w:rPr>
        <w:t> </w:t>
      </w:r>
      <w:r>
        <w:rPr/>
        <w:t>年毕业于南京邮电学院；曾任南京 </w:t>
      </w:r>
      <w:r>
        <w:rPr>
          <w:rFonts w:ascii="宋体" w:hAnsi="宋体" w:cs="宋体" w:eastAsia="宋体" w:hint="default"/>
        </w:rPr>
        <w:t>518</w:t>
      </w:r>
      <w:r>
        <w:rPr>
          <w:rFonts w:ascii="宋体" w:hAnsi="宋体" w:cs="宋体" w:eastAsia="宋体" w:hint="default"/>
          <w:spacing w:val="26"/>
        </w:rPr>
        <w:t> </w:t>
      </w:r>
      <w:r>
        <w:rPr/>
        <w:t>厂车间负责人、邮电部电信总局处长、中国电信总局副局长、长飞光纤光缆有限公司董</w:t>
      </w:r>
      <w:r>
        <w:rPr>
          <w:spacing w:val="-117"/>
        </w:rPr>
        <w:t> </w:t>
      </w:r>
      <w:r>
        <w:rPr>
          <w:spacing w:val="-117"/>
        </w:rPr>
      </w:r>
      <w:r>
        <w:rPr/>
        <w:t>事长。韩松林先生现已退休，现任公司独立董事。</w:t>
      </w:r>
    </w:p>
    <w:p>
      <w:pPr>
        <w:pStyle w:val="BodyText"/>
        <w:spacing w:line="357" w:lineRule="auto" w:before="84"/>
        <w:ind w:left="1132" w:right="1133" w:firstLine="480"/>
        <w:jc w:val="both"/>
      </w:pPr>
      <w:r>
        <w:rPr/>
        <w:t>韩松林先生与持有公司</w:t>
      </w:r>
      <w:r>
        <w:rPr>
          <w:spacing w:val="-82"/>
        </w:rPr>
        <w:t> </w:t>
      </w:r>
      <w:r>
        <w:rPr>
          <w:rFonts w:ascii="宋体" w:hAnsi="宋体" w:cs="宋体" w:eastAsia="宋体" w:hint="default"/>
        </w:rPr>
        <w:t>5%</w:t>
      </w:r>
      <w:r>
        <w:rPr/>
        <w:t>以上股份的股东、实际控制人之间不存在关联关系，其本人不 持有本公司股份，也不存在《公司法》及中国证监会相关规定中不得担任公司独立董事的情</w:t>
      </w:r>
      <w:r>
        <w:rPr>
          <w:spacing w:val="-91"/>
        </w:rPr>
        <w:t> </w:t>
      </w:r>
      <w:r>
        <w:rPr>
          <w:spacing w:val="-91"/>
        </w:rPr>
      </w:r>
      <w:r>
        <w:rPr/>
        <w:t>形，其任职资格符合担任上市公司独立董事人员的条件，符合中国证监会《关于在上市公司</w:t>
      </w:r>
      <w:r>
        <w:rPr>
          <w:spacing w:val="-91"/>
        </w:rPr>
        <w:t> </w:t>
      </w:r>
      <w:r>
        <w:rPr>
          <w:spacing w:val="-91"/>
        </w:rPr>
      </w:r>
      <w:r>
        <w:rPr>
          <w:spacing w:val="-11"/>
        </w:rPr>
        <w:t>建立独立董事制度的指导意见》中有关独立董事任职资格及独立性等要求以及《公司法》、《公</w:t>
      </w:r>
      <w:r>
        <w:rPr>
          <w:spacing w:val="-102"/>
        </w:rPr>
        <w:t> </w:t>
      </w:r>
      <w:r>
        <w:rPr>
          <w:spacing w:val="-102"/>
        </w:rPr>
      </w:r>
      <w:r>
        <w:rPr/>
        <w:t>司章程》的有关规定。</w:t>
      </w:r>
    </w:p>
    <w:p>
      <w:pPr>
        <w:pStyle w:val="BodyText"/>
        <w:spacing w:line="357" w:lineRule="auto" w:before="87"/>
        <w:ind w:left="1132" w:right="1131" w:firstLine="482"/>
        <w:jc w:val="both"/>
      </w:pPr>
      <w:r>
        <w:rPr>
          <w:rFonts w:ascii="宋体" w:hAnsi="宋体" w:cs="宋体" w:eastAsia="宋体" w:hint="default"/>
          <w:b/>
          <w:bCs/>
        </w:rPr>
        <w:t>李晓慧</w:t>
      </w:r>
      <w:r>
        <w:rPr/>
        <w:t>女士，</w:t>
      </w:r>
      <w:r>
        <w:rPr>
          <w:rFonts w:ascii="宋体" w:hAnsi="宋体" w:cs="宋体" w:eastAsia="宋体" w:hint="default"/>
        </w:rPr>
        <w:t>1967</w:t>
      </w:r>
      <w:r>
        <w:rPr>
          <w:rFonts w:ascii="宋体" w:hAnsi="宋体" w:cs="宋体" w:eastAsia="宋体" w:hint="default"/>
          <w:spacing w:val="-61"/>
        </w:rPr>
        <w:t> </w:t>
      </w:r>
      <w:r>
        <w:rPr>
          <w:spacing w:val="-3"/>
        </w:rPr>
        <w:t>年生，中国籍，经济学博士，中国注册会计师。</w:t>
      </w:r>
      <w:r>
        <w:rPr>
          <w:rFonts w:ascii="宋体" w:hAnsi="宋体" w:cs="宋体" w:eastAsia="宋体" w:hint="default"/>
          <w:spacing w:val="-3"/>
        </w:rPr>
        <w:t>2003</w:t>
      </w:r>
      <w:r>
        <w:rPr>
          <w:rFonts w:ascii="宋体" w:hAnsi="宋体" w:cs="宋体" w:eastAsia="宋体" w:hint="default"/>
          <w:spacing w:val="-61"/>
        </w:rPr>
        <w:t> </w:t>
      </w:r>
      <w:r>
        <w:rPr/>
        <w:t>年</w:t>
      </w:r>
      <w:r>
        <w:rPr>
          <w:spacing w:val="-61"/>
        </w:rPr>
        <w:t> </w:t>
      </w:r>
      <w:r>
        <w:rPr>
          <w:rFonts w:ascii="宋体" w:hAnsi="宋体" w:cs="宋体" w:eastAsia="宋体" w:hint="default"/>
        </w:rPr>
        <w:t>9</w:t>
      </w:r>
      <w:r>
        <w:rPr>
          <w:rFonts w:ascii="宋体" w:hAnsi="宋体" w:cs="宋体" w:eastAsia="宋体" w:hint="default"/>
          <w:spacing w:val="-61"/>
        </w:rPr>
        <w:t> </w:t>
      </w:r>
      <w:r>
        <w:rPr>
          <w:spacing w:val="-3"/>
        </w:rPr>
        <w:t>月至今，任</w:t>
      </w:r>
      <w:r>
        <w:rPr/>
        <w:t> 中央财经大学会计学院副院长，教授，硕士生导师。李晓慧女士现担任北京国家会计学院、</w:t>
      </w:r>
      <w:r>
        <w:rPr>
          <w:spacing w:val="-88"/>
        </w:rPr>
        <w:t> </w:t>
      </w:r>
      <w:r>
        <w:rPr>
          <w:spacing w:val="-88"/>
        </w:rPr>
      </w:r>
      <w:r>
        <w:rPr/>
        <w:t>上海国家会计学院的外聘教授；河北省注册会计师协会后续教育委员会副主任委员；北京市</w:t>
      </w:r>
      <w:r>
        <w:rPr>
          <w:spacing w:val="-89"/>
        </w:rPr>
        <w:t> </w:t>
      </w:r>
      <w:r>
        <w:rPr>
          <w:spacing w:val="-89"/>
        </w:rPr>
      </w:r>
      <w:r>
        <w:rPr/>
        <w:t>注册会计师协会执业指导委员会委员；亚洲风险与危机管理协会（</w:t>
      </w:r>
      <w:r>
        <w:rPr>
          <w:rFonts w:ascii="宋体" w:hAnsi="宋体" w:cs="宋体" w:eastAsia="宋体" w:hint="default"/>
        </w:rPr>
        <w:t>AARCM</w:t>
      </w:r>
      <w:r>
        <w:rPr/>
        <w:t>）</w:t>
      </w:r>
      <w:r>
        <w:rPr>
          <w:rFonts w:ascii="宋体" w:hAnsi="宋体" w:cs="宋体" w:eastAsia="宋体" w:hint="default"/>
        </w:rPr>
        <w:t>CERM</w:t>
      </w:r>
      <w:r>
        <w:rPr>
          <w:rFonts w:ascii="宋体" w:hAnsi="宋体" w:cs="宋体" w:eastAsia="宋体" w:hint="default"/>
          <w:spacing w:val="28"/>
        </w:rPr>
        <w:t> </w:t>
      </w:r>
      <w:r>
        <w:rPr/>
        <w:t>资格证书专</w:t>
      </w:r>
      <w:r>
        <w:rPr>
          <w:spacing w:val="-117"/>
        </w:rPr>
        <w:t> </w:t>
      </w:r>
      <w:r>
        <w:rPr>
          <w:spacing w:val="-117"/>
        </w:rPr>
      </w:r>
      <w:r>
        <w:rPr/>
        <w:t>家认证（中国）委员会委员；中国注册会计师协会专业技术咨询委员会委员。现任公司独立</w:t>
      </w:r>
      <w:r>
        <w:rPr>
          <w:spacing w:val="-86"/>
        </w:rPr>
        <w:t> </w:t>
      </w:r>
      <w:r>
        <w:rPr>
          <w:spacing w:val="-86"/>
        </w:rPr>
      </w:r>
      <w:r>
        <w:rPr/>
        <w:t>董事。</w:t>
      </w:r>
    </w:p>
    <w:p>
      <w:pPr>
        <w:spacing w:after="0" w:line="357" w:lineRule="auto"/>
        <w:jc w:val="both"/>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357" w:lineRule="auto" w:before="26"/>
        <w:ind w:left="1132" w:right="1131" w:firstLine="480"/>
        <w:jc w:val="both"/>
      </w:pPr>
      <w:r>
        <w:rPr/>
        <w:t>李晓慧女士与持有公司</w:t>
      </w:r>
      <w:r>
        <w:rPr>
          <w:spacing w:val="-81"/>
        </w:rPr>
        <w:t> </w:t>
      </w:r>
      <w:r>
        <w:rPr>
          <w:rFonts w:ascii="宋体" w:hAnsi="宋体" w:cs="宋体" w:eastAsia="宋体" w:hint="default"/>
        </w:rPr>
        <w:t>5%</w:t>
      </w:r>
      <w:r>
        <w:rPr/>
        <w:t>以上股份的股东、实际控制人之间不存在关联关系，其本人不 持有本公司股份，也不存在《公司法》及中国证监会相关规定中不得担任公司独立董事的情</w:t>
      </w:r>
      <w:r>
        <w:rPr>
          <w:spacing w:val="-91"/>
        </w:rPr>
        <w:t> </w:t>
      </w:r>
      <w:r>
        <w:rPr>
          <w:spacing w:val="-91"/>
        </w:rPr>
      </w:r>
      <w:r>
        <w:rPr/>
        <w:t>形，其任职资格符合担任上市公司独立董事人员的条件，符合中国证监会《关于在上市公司</w:t>
      </w:r>
      <w:r>
        <w:rPr>
          <w:spacing w:val="-91"/>
        </w:rPr>
        <w:t> </w:t>
      </w:r>
      <w:r>
        <w:rPr>
          <w:spacing w:val="-91"/>
        </w:rPr>
      </w:r>
      <w:r>
        <w:rPr>
          <w:spacing w:val="-11"/>
        </w:rPr>
        <w:t>建立独立董事制度的指导意见》中有关独立董事任职资格及独立性等要求以及《公司法》、《公</w:t>
      </w:r>
      <w:r>
        <w:rPr>
          <w:spacing w:val="-101"/>
        </w:rPr>
        <w:t> </w:t>
      </w:r>
      <w:r>
        <w:rPr>
          <w:spacing w:val="-101"/>
        </w:rPr>
      </w:r>
      <w:r>
        <w:rPr/>
        <w:t>司章程》的有关规定。</w:t>
      </w:r>
    </w:p>
    <w:p>
      <w:pPr>
        <w:pStyle w:val="BodyText"/>
        <w:spacing w:line="240" w:lineRule="auto" w:before="156"/>
        <w:ind w:left="1613" w:right="996"/>
        <w:jc w:val="left"/>
      </w:pPr>
      <w:r>
        <w:rPr>
          <w:rFonts w:ascii="Times New Roman" w:hAnsi="Times New Roman" w:cs="Times New Roman" w:eastAsia="Times New Roman" w:hint="default"/>
        </w:rPr>
        <w:t>2</w:t>
      </w:r>
      <w:r>
        <w:rPr/>
        <w:t>、监事</w:t>
      </w:r>
    </w:p>
    <w:p>
      <w:pPr>
        <w:pStyle w:val="BodyText"/>
        <w:spacing w:line="357" w:lineRule="auto" w:before="133"/>
        <w:ind w:left="1132" w:right="1111" w:firstLine="482"/>
        <w:jc w:val="both"/>
      </w:pPr>
      <w:r>
        <w:rPr>
          <w:rFonts w:ascii="宋体" w:hAnsi="宋体" w:cs="宋体" w:eastAsia="宋体" w:hint="default"/>
          <w:b/>
          <w:bCs/>
        </w:rPr>
        <w:t>彭岩</w:t>
      </w:r>
      <w:r>
        <w:rPr/>
        <w:t>先生，</w:t>
      </w:r>
      <w:r>
        <w:rPr>
          <w:rFonts w:ascii="宋体" w:hAnsi="宋体" w:cs="宋体" w:eastAsia="宋体" w:hint="default"/>
        </w:rPr>
        <w:t>1970</w:t>
      </w:r>
      <w:r>
        <w:rPr>
          <w:rFonts w:ascii="宋体" w:hAnsi="宋体" w:cs="宋体" w:eastAsia="宋体" w:hint="default"/>
          <w:spacing w:val="-78"/>
        </w:rPr>
        <w:t> </w:t>
      </w:r>
      <w:r>
        <w:rPr/>
        <w:t>年生，中国籍，本科学历，毕业于吉林大学计算机科学系软件专业，获 学士学位；曾在首钢计算机公司担任工程师，长天科技集团任项目经理，同天科技公司任项 目经理。</w:t>
      </w:r>
      <w:r>
        <w:rPr>
          <w:rFonts w:ascii="宋体" w:hAnsi="宋体" w:cs="宋体" w:eastAsia="宋体" w:hint="default"/>
        </w:rPr>
        <w:t>2003</w:t>
      </w:r>
      <w:r>
        <w:rPr>
          <w:rFonts w:ascii="宋体" w:hAnsi="宋体" w:cs="宋体" w:eastAsia="宋体" w:hint="default"/>
          <w:spacing w:val="-60"/>
        </w:rPr>
        <w:t> </w:t>
      </w:r>
      <w:r>
        <w:rPr/>
        <w:t>年加入公司，先后担任项目服务中心经理商务中心经理兼数据增值中心经理。 现任公司监事会主席、商务部总经理。彭岩先生目前间接持有公司股份</w:t>
      </w:r>
      <w:r>
        <w:rPr>
          <w:spacing w:val="-59"/>
        </w:rPr>
        <w:t> </w:t>
      </w:r>
      <w:r>
        <w:rPr>
          <w:rFonts w:ascii="宋体" w:hAnsi="宋体" w:cs="宋体" w:eastAsia="宋体" w:hint="default"/>
        </w:rPr>
        <w:t>401,234</w:t>
      </w:r>
      <w:r>
        <w:rPr>
          <w:rFonts w:ascii="宋体" w:hAnsi="宋体" w:cs="宋体" w:eastAsia="宋体" w:hint="default"/>
          <w:spacing w:val="-60"/>
        </w:rPr>
        <w:t> </w:t>
      </w:r>
      <w:r>
        <w:rPr/>
        <w:t>股，约占公 司总股本的</w:t>
      </w:r>
      <w:r>
        <w:rPr>
          <w:spacing w:val="-54"/>
        </w:rPr>
        <w:t> </w:t>
      </w:r>
      <w:r>
        <w:rPr>
          <w:rFonts w:ascii="宋体" w:hAnsi="宋体" w:cs="宋体" w:eastAsia="宋体" w:hint="default"/>
          <w:spacing w:val="-4"/>
        </w:rPr>
        <w:t>0.99%</w:t>
      </w:r>
      <w:r>
        <w:rPr>
          <w:spacing w:val="-4"/>
        </w:rPr>
        <w:t>，未受过中国证监会及其他有关部门的处罚和证券交易所惩戒，不存在《创</w:t>
      </w:r>
      <w:r>
        <w:rPr>
          <w:spacing w:val="-117"/>
        </w:rPr>
        <w:t> </w:t>
      </w:r>
      <w:r>
        <w:rPr>
          <w:spacing w:val="-117"/>
        </w:rPr>
      </w:r>
      <w:r>
        <w:rPr/>
        <w:t>业板上市公司规范运作指引》第 </w:t>
      </w:r>
      <w:r>
        <w:rPr>
          <w:rFonts w:ascii="宋体" w:hAnsi="宋体" w:cs="宋体" w:eastAsia="宋体" w:hint="default"/>
        </w:rPr>
        <w:t>3.1.3</w:t>
      </w:r>
      <w:r>
        <w:rPr>
          <w:rFonts w:ascii="宋体" w:hAnsi="宋体" w:cs="宋体" w:eastAsia="宋体" w:hint="default"/>
          <w:spacing w:val="1"/>
        </w:rPr>
        <w:t> </w:t>
      </w:r>
      <w:r>
        <w:rPr/>
        <w:t>条所规定的情形。</w:t>
      </w:r>
    </w:p>
    <w:p>
      <w:pPr>
        <w:pStyle w:val="BodyText"/>
        <w:spacing w:line="357" w:lineRule="auto" w:before="34"/>
        <w:ind w:left="1132" w:right="1113" w:firstLine="482"/>
        <w:jc w:val="left"/>
      </w:pPr>
      <w:r>
        <w:rPr>
          <w:rFonts w:ascii="宋体" w:hAnsi="宋体" w:cs="宋体" w:eastAsia="宋体" w:hint="default"/>
          <w:b/>
          <w:bCs/>
        </w:rPr>
        <w:t>胡淑瑜</w:t>
      </w:r>
      <w:r>
        <w:rPr/>
        <w:t>先生，</w:t>
      </w:r>
      <w:r>
        <w:rPr>
          <w:rFonts w:ascii="宋体" w:hAnsi="宋体" w:cs="宋体" w:eastAsia="宋体" w:hint="default"/>
        </w:rPr>
        <w:t>1975 </w:t>
      </w:r>
      <w:r>
        <w:rPr>
          <w:spacing w:val="-3"/>
        </w:rPr>
        <w:t>年生，中国籍，本科学历，毕业于重庆工商大学数学系计算机应用专</w:t>
      </w:r>
      <w:r>
        <w:rPr/>
        <w:t> 业。曾任重庆市科协科技咨询中心网络部工程师、重庆远望科技信息有限公司网络部责任工 </w:t>
      </w:r>
      <w:r>
        <w:rPr>
          <w:spacing w:val="-4"/>
        </w:rPr>
        <w:t>程师；</w:t>
      </w:r>
      <w:r>
        <w:rPr>
          <w:rFonts w:ascii="宋体" w:hAnsi="宋体" w:cs="宋体" w:eastAsia="宋体" w:hint="default"/>
          <w:spacing w:val="-4"/>
        </w:rPr>
        <w:t>2004</w:t>
      </w:r>
      <w:r>
        <w:rPr>
          <w:rFonts w:ascii="宋体" w:hAnsi="宋体" w:cs="宋体" w:eastAsia="宋体" w:hint="default"/>
          <w:spacing w:val="-51"/>
        </w:rPr>
        <w:t> </w:t>
      </w:r>
      <w:r>
        <w:rPr/>
        <w:t>年至今先后担任公司数据技术主管、项目经理、数据软件研发部总经理。现任公 司监事、数据软件研发部总经理。胡淑瑜先生目前间接持有公司股份</w:t>
      </w:r>
      <w:r>
        <w:rPr>
          <w:spacing w:val="-59"/>
        </w:rPr>
        <w:t> </w:t>
      </w:r>
      <w:r>
        <w:rPr>
          <w:rFonts w:ascii="宋体" w:hAnsi="宋体" w:cs="宋体" w:eastAsia="宋体" w:hint="default"/>
        </w:rPr>
        <w:t>442,905</w:t>
      </w:r>
      <w:r>
        <w:rPr>
          <w:rFonts w:ascii="宋体" w:hAnsi="宋体" w:cs="宋体" w:eastAsia="宋体" w:hint="default"/>
          <w:spacing w:val="-60"/>
        </w:rPr>
        <w:t> </w:t>
      </w:r>
      <w:r>
        <w:rPr/>
        <w:t>股，约占公司 总股本的</w:t>
      </w:r>
      <w:r>
        <w:rPr>
          <w:spacing w:val="-60"/>
        </w:rPr>
        <w:t> </w:t>
      </w:r>
      <w:r>
        <w:rPr>
          <w:rFonts w:ascii="宋体" w:hAnsi="宋体" w:cs="宋体" w:eastAsia="宋体" w:hint="default"/>
        </w:rPr>
        <w:t>1.09%</w:t>
      </w:r>
      <w:r>
        <w:rPr/>
        <w:t>，未受过中国证监会及其他有关部门的处罚和证券交易所惩戒，不存在《创 业板上市公司规范运作指引》第 </w:t>
      </w:r>
      <w:r>
        <w:rPr>
          <w:rFonts w:ascii="宋体" w:hAnsi="宋体" w:cs="宋体" w:eastAsia="宋体" w:hint="default"/>
        </w:rPr>
        <w:t>3.1.3</w:t>
      </w:r>
      <w:r>
        <w:rPr>
          <w:rFonts w:ascii="宋体" w:hAnsi="宋体" w:cs="宋体" w:eastAsia="宋体" w:hint="default"/>
          <w:spacing w:val="1"/>
        </w:rPr>
        <w:t> </w:t>
      </w:r>
      <w:r>
        <w:rPr/>
        <w:t>条所规定的情形。</w:t>
      </w:r>
    </w:p>
    <w:p>
      <w:pPr>
        <w:pStyle w:val="BodyText"/>
        <w:spacing w:line="357" w:lineRule="auto" w:before="36"/>
        <w:ind w:left="1132" w:right="997" w:firstLine="482"/>
        <w:jc w:val="left"/>
      </w:pPr>
      <w:r>
        <w:rPr>
          <w:rFonts w:ascii="宋体" w:hAnsi="宋体" w:cs="宋体" w:eastAsia="宋体" w:hint="default"/>
          <w:b/>
          <w:bCs/>
        </w:rPr>
        <w:t>朱军峰</w:t>
      </w:r>
      <w:r>
        <w:rPr/>
        <w:t>先生，</w:t>
      </w:r>
      <w:r>
        <w:rPr>
          <w:rFonts w:ascii="宋体" w:hAnsi="宋体" w:cs="宋体" w:eastAsia="宋体" w:hint="default"/>
        </w:rPr>
        <w:t>1978 </w:t>
      </w:r>
      <w:r>
        <w:rPr>
          <w:spacing w:val="-3"/>
        </w:rPr>
        <w:t>年生，中国籍，硕士学历，毕业于四川大学计算机科学系软件工程专</w:t>
      </w:r>
      <w:r>
        <w:rPr/>
        <w:t> 业，获硕士学位。曾任成都民航光电公司软件工程师，中国科学院计算技术研究所工程师。 </w:t>
      </w:r>
      <w:r>
        <w:rPr>
          <w:rFonts w:ascii="宋体" w:hAnsi="宋体" w:cs="宋体" w:eastAsia="宋体" w:hint="default"/>
        </w:rPr>
        <w:t>1999</w:t>
      </w:r>
      <w:r>
        <w:rPr>
          <w:rFonts w:ascii="宋体" w:hAnsi="宋体" w:cs="宋体" w:eastAsia="宋体" w:hint="default"/>
          <w:spacing w:val="-60"/>
        </w:rPr>
        <w:t> </w:t>
      </w:r>
      <w:r>
        <w:rPr/>
        <w:t>年至</w:t>
      </w:r>
      <w:r>
        <w:rPr>
          <w:spacing w:val="-61"/>
        </w:rPr>
        <w:t> </w:t>
      </w:r>
      <w:r>
        <w:rPr>
          <w:rFonts w:ascii="宋体" w:hAnsi="宋体" w:cs="宋体" w:eastAsia="宋体" w:hint="default"/>
        </w:rPr>
        <w:t>2001</w:t>
      </w:r>
      <w:r>
        <w:rPr>
          <w:rFonts w:ascii="宋体" w:hAnsi="宋体" w:cs="宋体" w:eastAsia="宋体" w:hint="default"/>
          <w:spacing w:val="-60"/>
        </w:rPr>
        <w:t> </w:t>
      </w:r>
      <w:r>
        <w:rPr/>
        <w:t>年参与民航多家机场弱电显示软件部分设计和开发工作；</w:t>
      </w:r>
      <w:r>
        <w:rPr>
          <w:rFonts w:ascii="宋体" w:hAnsi="宋体" w:cs="宋体" w:eastAsia="宋体" w:hint="default"/>
        </w:rPr>
        <w:t>2003 </w:t>
      </w:r>
      <w:r>
        <w:rPr/>
        <w:t>年加入公司， 先后担任公司软件工程师、项目经理、应用软件研发部副总经理。现任公司监事、应用软件 研发部副总经理。朱军峰先生目前间接持有公司股份</w:t>
      </w:r>
      <w:r>
        <w:rPr>
          <w:spacing w:val="-67"/>
        </w:rPr>
        <w:t> </w:t>
      </w:r>
      <w:r>
        <w:rPr>
          <w:rFonts w:ascii="宋体" w:hAnsi="宋体" w:cs="宋体" w:eastAsia="宋体" w:hint="default"/>
        </w:rPr>
        <w:t>248,984</w:t>
      </w:r>
      <w:r>
        <w:rPr>
          <w:rFonts w:ascii="宋体" w:hAnsi="宋体" w:cs="宋体" w:eastAsia="宋体" w:hint="default"/>
          <w:spacing w:val="-68"/>
        </w:rPr>
        <w:t> </w:t>
      </w:r>
      <w:r>
        <w:rPr/>
        <w:t>股，约占公司总股本的</w:t>
      </w:r>
      <w:r>
        <w:rPr>
          <w:spacing w:val="-68"/>
        </w:rPr>
        <w:t> </w:t>
      </w:r>
      <w:r>
        <w:rPr>
          <w:rFonts w:ascii="宋体" w:hAnsi="宋体" w:cs="宋体" w:eastAsia="宋体" w:hint="default"/>
        </w:rPr>
        <w:t>0.61%</w:t>
      </w:r>
      <w:r>
        <w:rPr/>
        <w:t>， 未受过中国证监会及其他有关部门的处罚和证券交易所惩戒，不存在《创业板上市公司规范 运作指引》第 </w:t>
      </w:r>
      <w:r>
        <w:rPr>
          <w:rFonts w:ascii="宋体" w:hAnsi="宋体" w:cs="宋体" w:eastAsia="宋体" w:hint="default"/>
        </w:rPr>
        <w:t>3.1.3</w:t>
      </w:r>
      <w:r>
        <w:rPr>
          <w:rFonts w:ascii="宋体" w:hAnsi="宋体" w:cs="宋体" w:eastAsia="宋体" w:hint="default"/>
          <w:spacing w:val="-1"/>
        </w:rPr>
        <w:t> </w:t>
      </w:r>
      <w:r>
        <w:rPr/>
        <w:t>条所规定的情形。</w:t>
      </w:r>
    </w:p>
    <w:p>
      <w:pPr>
        <w:pStyle w:val="BodyText"/>
        <w:spacing w:line="357" w:lineRule="auto" w:before="34"/>
        <w:ind w:left="1132" w:right="1000" w:firstLine="482"/>
        <w:jc w:val="left"/>
      </w:pPr>
      <w:r>
        <w:rPr>
          <w:rFonts w:ascii="宋体" w:hAnsi="宋体" w:cs="宋体" w:eastAsia="宋体" w:hint="default"/>
          <w:b/>
          <w:bCs/>
        </w:rPr>
        <w:t>冯志宏</w:t>
      </w:r>
      <w:r>
        <w:rPr/>
        <w:t>先生，</w:t>
      </w:r>
      <w:r>
        <w:rPr>
          <w:rFonts w:ascii="宋体" w:hAnsi="宋体" w:cs="宋体" w:eastAsia="宋体" w:hint="default"/>
        </w:rPr>
        <w:t>1975 </w:t>
      </w:r>
      <w:r>
        <w:rPr/>
        <w:t>年生，中国籍，大专学历，毕业于济南大学高分子化学系。</w:t>
      </w:r>
      <w:r>
        <w:rPr>
          <w:rFonts w:ascii="宋体" w:hAnsi="宋体" w:cs="宋体" w:eastAsia="宋体" w:hint="default"/>
        </w:rPr>
        <w:t>1997</w:t>
      </w:r>
      <w:r>
        <w:rPr>
          <w:rFonts w:ascii="宋体" w:hAnsi="宋体" w:cs="宋体" w:eastAsia="宋体" w:hint="default"/>
          <w:spacing w:val="-1"/>
        </w:rPr>
        <w:t> </w:t>
      </w:r>
      <w:r>
        <w:rPr/>
        <w:t>年 加入公司，先后担任公司工程部经理、山西电信项目经理、山西联通项目经理。现任公司监 </w:t>
      </w:r>
      <w:r>
        <w:rPr>
          <w:spacing w:val="-8"/>
        </w:rPr>
        <w:t>事、高级项目经理。冯志宏先生目前间接持有公司股份</w:t>
      </w:r>
      <w:r>
        <w:rPr>
          <w:spacing w:val="-54"/>
        </w:rPr>
        <w:t> </w:t>
      </w:r>
      <w:r>
        <w:rPr>
          <w:rFonts w:ascii="宋体" w:hAnsi="宋体" w:cs="宋体" w:eastAsia="宋体" w:hint="default"/>
        </w:rPr>
        <w:t>504,336</w:t>
      </w:r>
      <w:r>
        <w:rPr>
          <w:rFonts w:ascii="宋体" w:hAnsi="宋体" w:cs="宋体" w:eastAsia="宋体" w:hint="default"/>
          <w:spacing w:val="-55"/>
        </w:rPr>
        <w:t> </w:t>
      </w:r>
      <w:r>
        <w:rPr>
          <w:spacing w:val="-9"/>
        </w:rPr>
        <w:t>股，约占公司总股本的</w:t>
      </w:r>
      <w:r>
        <w:rPr>
          <w:spacing w:val="-55"/>
        </w:rPr>
        <w:t> </w:t>
      </w:r>
      <w:r>
        <w:rPr>
          <w:rFonts w:ascii="宋体" w:hAnsi="宋体" w:cs="宋体" w:eastAsia="宋体" w:hint="default"/>
        </w:rPr>
        <w:t>1.25%</w:t>
      </w:r>
      <w:r>
        <w:rPr/>
        <w:t>， 未受过中国证监会及其他有关部门的处罚和证券交易所惩戒，不存在《创业板上市公司规范</w:t>
      </w:r>
    </w:p>
    <w:p>
      <w:pPr>
        <w:spacing w:after="0" w:line="357" w:lineRule="auto"/>
        <w:jc w:val="left"/>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240" w:lineRule="auto" w:before="26"/>
        <w:ind w:left="1132" w:right="0"/>
        <w:jc w:val="both"/>
      </w:pPr>
      <w:r>
        <w:rPr/>
        <w:t>运作指引》第 </w:t>
      </w:r>
      <w:r>
        <w:rPr>
          <w:rFonts w:ascii="宋体" w:hAnsi="宋体" w:cs="宋体" w:eastAsia="宋体" w:hint="default"/>
        </w:rPr>
        <w:t>3.1.3 </w:t>
      </w:r>
      <w:r>
        <w:rPr/>
        <w:t>条所规定的情形。</w:t>
      </w:r>
    </w:p>
    <w:p>
      <w:pPr>
        <w:spacing w:line="240" w:lineRule="auto" w:before="13"/>
        <w:rPr>
          <w:rFonts w:ascii="宋体" w:hAnsi="宋体" w:cs="宋体" w:eastAsia="宋体" w:hint="default"/>
          <w:sz w:val="20"/>
          <w:szCs w:val="20"/>
        </w:rPr>
      </w:pPr>
    </w:p>
    <w:p>
      <w:pPr>
        <w:pStyle w:val="Heading2"/>
        <w:spacing w:line="240" w:lineRule="auto" w:before="0"/>
        <w:ind w:left="1615" w:right="996"/>
        <w:jc w:val="left"/>
        <w:rPr>
          <w:b w:val="0"/>
          <w:bCs w:val="0"/>
        </w:rPr>
      </w:pPr>
      <w:r>
        <w:rPr>
          <w:rFonts w:ascii="Times New Roman" w:hAnsi="Times New Roman" w:cs="Times New Roman" w:eastAsia="Times New Roman" w:hint="default"/>
        </w:rPr>
        <w:t>3</w:t>
      </w:r>
      <w:r>
        <w:rPr/>
        <w:t>、高级管理人员</w:t>
      </w:r>
      <w:r>
        <w:rPr>
          <w:b w:val="0"/>
          <w:bCs w:val="0"/>
        </w:rPr>
      </w:r>
    </w:p>
    <w:p>
      <w:pPr>
        <w:spacing w:line="240" w:lineRule="auto" w:before="5"/>
        <w:rPr>
          <w:rFonts w:ascii="宋体" w:hAnsi="宋体" w:cs="宋体" w:eastAsia="宋体" w:hint="default"/>
          <w:b/>
          <w:bCs/>
          <w:sz w:val="19"/>
          <w:szCs w:val="19"/>
        </w:rPr>
      </w:pPr>
    </w:p>
    <w:p>
      <w:pPr>
        <w:pStyle w:val="BodyText"/>
        <w:spacing w:line="448" w:lineRule="auto"/>
        <w:ind w:left="1613" w:right="1753"/>
        <w:jc w:val="left"/>
      </w:pPr>
      <w:r>
        <w:rPr/>
        <w:t>管连平先生简历，详见“第六节、二、</w:t>
      </w:r>
      <w:r>
        <w:rPr>
          <w:rFonts w:ascii="宋体" w:hAnsi="宋体" w:cs="宋体" w:eastAsia="宋体" w:hint="default"/>
        </w:rPr>
        <w:t>(</w:t>
      </w:r>
      <w:r>
        <w:rPr/>
        <w:t>三</w:t>
      </w:r>
      <w:r>
        <w:rPr>
          <w:rFonts w:ascii="宋体" w:hAnsi="宋体" w:cs="宋体" w:eastAsia="宋体" w:hint="default"/>
        </w:rPr>
        <w:t>) </w:t>
      </w:r>
      <w:r>
        <w:rPr/>
        <w:t>公司控股股东及实际控制人简介”。 霍卫平先生简历，详见“第六节、二、</w:t>
      </w:r>
      <w:r>
        <w:rPr>
          <w:rFonts w:ascii="宋体" w:hAnsi="宋体" w:cs="宋体" w:eastAsia="宋体" w:hint="default"/>
        </w:rPr>
        <w:t>(</w:t>
      </w:r>
      <w:r>
        <w:rPr/>
        <w:t>三</w:t>
      </w:r>
      <w:r>
        <w:rPr>
          <w:rFonts w:ascii="宋体" w:hAnsi="宋体" w:cs="宋体" w:eastAsia="宋体" w:hint="default"/>
        </w:rPr>
        <w:t>) </w:t>
      </w:r>
      <w:r>
        <w:rPr/>
        <w:t>公司控股股东及实际控制人简介”。</w:t>
      </w:r>
    </w:p>
    <w:p>
      <w:pPr>
        <w:pStyle w:val="BodyText"/>
        <w:spacing w:line="257" w:lineRule="exact"/>
        <w:ind w:left="1132" w:right="996" w:firstLine="482"/>
        <w:jc w:val="left"/>
      </w:pPr>
      <w:r>
        <w:rPr>
          <w:rFonts w:ascii="宋体" w:hAnsi="宋体" w:cs="宋体" w:eastAsia="宋体" w:hint="default"/>
          <w:b/>
          <w:bCs/>
        </w:rPr>
        <w:t>王红庆</w:t>
      </w:r>
      <w:r>
        <w:rPr/>
        <w:t>先生，</w:t>
      </w:r>
      <w:r>
        <w:rPr>
          <w:rFonts w:ascii="宋体" w:hAnsi="宋体" w:cs="宋体" w:eastAsia="宋体" w:hint="default"/>
        </w:rPr>
        <w:t>1971</w:t>
      </w:r>
      <w:r>
        <w:rPr/>
        <w:t>年生，中国籍，本科学历，毕业于江西理工大学自动化系，获电气技</w:t>
      </w:r>
    </w:p>
    <w:p>
      <w:pPr>
        <w:pStyle w:val="BodyText"/>
        <w:spacing w:line="357" w:lineRule="auto" w:before="154"/>
        <w:ind w:left="1132" w:right="1132"/>
        <w:jc w:val="both"/>
      </w:pPr>
      <w:r>
        <w:rPr/>
        <w:t>术专业学士学位。曾任长岭集团股份有限公司工程师；</w:t>
      </w:r>
      <w:r>
        <w:rPr>
          <w:rFonts w:ascii="宋体" w:hAnsi="宋体" w:cs="宋体" w:eastAsia="宋体" w:hint="default"/>
        </w:rPr>
        <w:t>2000</w:t>
      </w:r>
      <w:r>
        <w:rPr/>
        <w:t>年加入公司，先后担任北京东方</w:t>
      </w:r>
      <w:r>
        <w:rPr>
          <w:spacing w:val="-88"/>
        </w:rPr>
        <w:t> </w:t>
      </w:r>
      <w:r>
        <w:rPr>
          <w:spacing w:val="-88"/>
        </w:rPr>
      </w:r>
      <w:r>
        <w:rPr/>
        <w:t>国信科技股份有限公司</w:t>
      </w:r>
      <w:r>
        <w:rPr>
          <w:rFonts w:ascii="宋体" w:hAnsi="宋体" w:cs="宋体" w:eastAsia="宋体" w:hint="default"/>
        </w:rPr>
        <w:t>CTI</w:t>
      </w:r>
      <w:r>
        <w:rPr/>
        <w:t>产品部经理、</w:t>
      </w:r>
      <w:r>
        <w:rPr>
          <w:rFonts w:ascii="宋体" w:hAnsi="宋体" w:cs="宋体" w:eastAsia="宋体" w:hint="default"/>
        </w:rPr>
        <w:t>CRM</w:t>
      </w:r>
      <w:r>
        <w:rPr/>
        <w:t>产品部经理、项目中心总经理、应用软件研发部</w:t>
      </w:r>
      <w:r>
        <w:rPr>
          <w:spacing w:val="-90"/>
        </w:rPr>
        <w:t> </w:t>
      </w:r>
      <w:r>
        <w:rPr>
          <w:spacing w:val="-90"/>
        </w:rPr>
      </w:r>
      <w:r>
        <w:rPr/>
        <w:t>总经理。现任北京东方国信科技股份有限公司副总经理。王红庆先生目前间接持有公司股份</w:t>
      </w:r>
      <w:r>
        <w:rPr>
          <w:spacing w:val="-91"/>
        </w:rPr>
        <w:t> </w:t>
      </w:r>
      <w:r>
        <w:rPr>
          <w:spacing w:val="-91"/>
        </w:rPr>
      </w:r>
      <w:r>
        <w:rPr>
          <w:rFonts w:ascii="宋体" w:hAnsi="宋体" w:cs="宋体" w:eastAsia="宋体" w:hint="default"/>
        </w:rPr>
        <w:t>511,375</w:t>
      </w:r>
      <w:r>
        <w:rPr/>
        <w:t>股，占公司总股本约</w:t>
      </w:r>
      <w:r>
        <w:rPr>
          <w:rFonts w:ascii="宋体" w:hAnsi="宋体" w:cs="宋体" w:eastAsia="宋体" w:hint="default"/>
        </w:rPr>
        <w:t>1.26%</w:t>
      </w:r>
      <w:r>
        <w:rPr/>
        <w:t>，未受过中国证监会及其他有关部门的处罚和证券交易所</w:t>
      </w:r>
      <w:r>
        <w:rPr>
          <w:spacing w:val="-86"/>
        </w:rPr>
        <w:t> </w:t>
      </w:r>
      <w:r>
        <w:rPr>
          <w:spacing w:val="-86"/>
        </w:rPr>
      </w:r>
      <w:r>
        <w:rPr/>
        <w:t>惩戒，不存在《创业板上市公司规范运作指引》第</w:t>
      </w:r>
      <w:r>
        <w:rPr>
          <w:rFonts w:ascii="宋体" w:hAnsi="宋体" w:cs="宋体" w:eastAsia="宋体" w:hint="default"/>
        </w:rPr>
        <w:t>3.1.3</w:t>
      </w:r>
      <w:r>
        <w:rPr>
          <w:rFonts w:ascii="宋体" w:hAnsi="宋体" w:cs="宋体" w:eastAsia="宋体" w:hint="default"/>
          <w:spacing w:val="1"/>
        </w:rPr>
        <w:t> </w:t>
      </w:r>
      <w:r>
        <w:rPr/>
        <w:t>条所规定的情形。</w:t>
      </w:r>
    </w:p>
    <w:p>
      <w:pPr>
        <w:pStyle w:val="BodyText"/>
        <w:spacing w:line="357" w:lineRule="auto" w:before="34"/>
        <w:ind w:left="1132" w:right="1130" w:firstLine="482"/>
        <w:jc w:val="both"/>
      </w:pPr>
      <w:r>
        <w:rPr>
          <w:rFonts w:ascii="宋体" w:hAnsi="宋体" w:cs="宋体" w:eastAsia="宋体" w:hint="default"/>
          <w:b/>
          <w:bCs/>
          <w:w w:val="95"/>
        </w:rPr>
        <w:t>赵光宇</w:t>
      </w:r>
      <w:r>
        <w:rPr>
          <w:w w:val="95"/>
        </w:rPr>
        <w:t>先生，</w:t>
      </w:r>
      <w:r>
        <w:rPr>
          <w:rFonts w:ascii="宋体" w:hAnsi="宋体" w:cs="宋体" w:eastAsia="宋体" w:hint="default"/>
          <w:w w:val="95"/>
        </w:rPr>
        <w:t>1977</w:t>
      </w:r>
      <w:r>
        <w:rPr>
          <w:rFonts w:ascii="宋体" w:hAnsi="宋体" w:cs="宋体" w:eastAsia="宋体" w:hint="default"/>
          <w:spacing w:val="1"/>
          <w:w w:val="95"/>
        </w:rPr>
        <w:t> </w:t>
      </w:r>
      <w:r>
        <w:rPr>
          <w:w w:val="95"/>
        </w:rPr>
        <w:t>年生，中国籍，</w:t>
      </w:r>
      <w:r>
        <w:rPr>
          <w:rFonts w:ascii="宋体" w:hAnsi="宋体" w:cs="宋体" w:eastAsia="宋体" w:hint="default"/>
          <w:w w:val="95"/>
        </w:rPr>
        <w:t>1995</w:t>
      </w:r>
      <w:r>
        <w:rPr>
          <w:w w:val="95"/>
        </w:rPr>
        <w:t>年进入清华大学工程力学系学习。</w:t>
      </w:r>
      <w:r>
        <w:rPr>
          <w:rFonts w:ascii="宋体" w:hAnsi="宋体" w:cs="宋体" w:eastAsia="宋体" w:hint="default"/>
          <w:w w:val="95"/>
        </w:rPr>
        <w:t>2004</w:t>
      </w:r>
      <w:r>
        <w:rPr>
          <w:w w:val="95"/>
        </w:rPr>
        <w:t>年加入公</w:t>
      </w:r>
      <w:r>
        <w:rPr/>
        <w:t> 司，先后任公司软件工程师、项目经理、基础软件研发部总经理，现任公司总工程师。赵光</w:t>
      </w:r>
      <w:r>
        <w:rPr>
          <w:spacing w:val="-91"/>
        </w:rPr>
        <w:t> </w:t>
      </w:r>
      <w:r>
        <w:rPr>
          <w:spacing w:val="-91"/>
        </w:rPr>
      </w:r>
      <w:r>
        <w:rPr/>
        <w:t>宇先生目前间接持有公司股份</w:t>
      </w:r>
      <w:r>
        <w:rPr>
          <w:rFonts w:ascii="宋体" w:hAnsi="宋体" w:cs="宋体" w:eastAsia="宋体" w:hint="default"/>
        </w:rPr>
        <w:t>492,845</w:t>
      </w:r>
      <w:r>
        <w:rPr/>
        <w:t>股，约占公司总股本的</w:t>
      </w:r>
      <w:r>
        <w:rPr>
          <w:rFonts w:ascii="宋体" w:hAnsi="宋体" w:cs="宋体" w:eastAsia="宋体" w:hint="default"/>
        </w:rPr>
        <w:t>1.22%</w:t>
      </w:r>
      <w:r>
        <w:rPr/>
        <w:t>，未受过中国证监会及其</w:t>
      </w:r>
      <w:r>
        <w:rPr>
          <w:spacing w:val="-84"/>
        </w:rPr>
        <w:t> </w:t>
      </w:r>
      <w:r>
        <w:rPr>
          <w:spacing w:val="-84"/>
        </w:rPr>
      </w:r>
      <w:r>
        <w:rPr/>
        <w:t>他有关部门的处罚和证券交易所惩戒，不存在《创业板上市公司规范运作指引》第</w:t>
      </w:r>
      <w:r>
        <w:rPr>
          <w:rFonts w:ascii="宋体" w:hAnsi="宋体" w:cs="宋体" w:eastAsia="宋体" w:hint="default"/>
        </w:rPr>
        <w:t>3.1.3</w:t>
      </w:r>
      <w:r>
        <w:rPr>
          <w:rFonts w:ascii="宋体" w:hAnsi="宋体" w:cs="宋体" w:eastAsia="宋体" w:hint="default"/>
          <w:spacing w:val="29"/>
        </w:rPr>
        <w:t> </w:t>
      </w:r>
      <w:r>
        <w:rPr/>
        <w:t>条</w:t>
      </w:r>
      <w:r>
        <w:rPr>
          <w:spacing w:val="-117"/>
        </w:rPr>
        <w:t> </w:t>
      </w:r>
      <w:r>
        <w:rPr/>
        <w:t>所规定的情形。</w:t>
      </w:r>
    </w:p>
    <w:p>
      <w:pPr>
        <w:pStyle w:val="BodyText"/>
        <w:spacing w:line="357" w:lineRule="auto" w:before="36"/>
        <w:ind w:left="1132" w:right="1034" w:firstLine="482"/>
        <w:jc w:val="left"/>
      </w:pPr>
      <w:r>
        <w:rPr>
          <w:rFonts w:ascii="宋体" w:hAnsi="宋体" w:cs="宋体" w:eastAsia="宋体" w:hint="default"/>
          <w:b/>
          <w:bCs/>
        </w:rPr>
        <w:t>陈桂霞</w:t>
      </w:r>
      <w:r>
        <w:rPr/>
        <w:t>女士，</w:t>
      </w:r>
      <w:r>
        <w:rPr>
          <w:rFonts w:ascii="宋体" w:hAnsi="宋体" w:cs="宋体" w:eastAsia="宋体" w:hint="default"/>
        </w:rPr>
        <w:t>1956</w:t>
      </w:r>
      <w:r>
        <w:rPr/>
        <w:t>年生，中国籍，大专毕业。</w:t>
      </w:r>
      <w:r>
        <w:rPr>
          <w:rFonts w:ascii="宋体" w:hAnsi="宋体" w:cs="宋体" w:eastAsia="宋体" w:hint="default"/>
        </w:rPr>
        <w:t>1982</w:t>
      </w:r>
      <w:r>
        <w:rPr/>
        <w:t>年－</w:t>
      </w:r>
      <w:r>
        <w:rPr>
          <w:rFonts w:ascii="宋体" w:hAnsi="宋体" w:cs="宋体" w:eastAsia="宋体" w:hint="default"/>
        </w:rPr>
        <w:t>1991</w:t>
      </w:r>
      <w:r>
        <w:rPr/>
        <w:t>年任北京市朝付公司下属基 层店财务主管；</w:t>
      </w:r>
      <w:r>
        <w:rPr>
          <w:rFonts w:ascii="宋体" w:hAnsi="宋体" w:cs="宋体" w:eastAsia="宋体" w:hint="default"/>
        </w:rPr>
        <w:t>1992</w:t>
      </w:r>
      <w:r>
        <w:rPr/>
        <w:t>－</w:t>
      </w:r>
      <w:r>
        <w:rPr>
          <w:rFonts w:ascii="宋体" w:hAnsi="宋体" w:cs="宋体" w:eastAsia="宋体" w:hint="default"/>
        </w:rPr>
        <w:t>1995</w:t>
      </w:r>
      <w:r>
        <w:rPr/>
        <w:t>年在北内集团三产任财务经理；</w:t>
      </w:r>
      <w:r>
        <w:rPr>
          <w:rFonts w:ascii="宋体" w:hAnsi="宋体" w:cs="宋体" w:eastAsia="宋体" w:hint="default"/>
        </w:rPr>
        <w:t>1996</w:t>
      </w:r>
      <w:r>
        <w:rPr/>
        <w:t>年－</w:t>
      </w:r>
      <w:r>
        <w:rPr>
          <w:rFonts w:ascii="宋体" w:hAnsi="宋体" w:cs="宋体" w:eastAsia="宋体" w:hint="default"/>
        </w:rPr>
        <w:t>2001</w:t>
      </w:r>
      <w:r>
        <w:rPr/>
        <w:t>年任北京京客隆集</w:t>
      </w:r>
      <w:r>
        <w:rPr>
          <w:spacing w:val="-90"/>
        </w:rPr>
        <w:t> </w:t>
      </w:r>
      <w:r>
        <w:rPr>
          <w:spacing w:val="-90"/>
        </w:rPr>
      </w:r>
      <w:r>
        <w:rPr/>
        <w:t>团下属财务经理</w:t>
      </w:r>
      <w:r>
        <w:rPr>
          <w:rFonts w:ascii="宋体" w:hAnsi="宋体" w:cs="宋体" w:eastAsia="宋体" w:hint="default"/>
        </w:rPr>
        <w:t>/</w:t>
      </w:r>
      <w:r>
        <w:rPr/>
        <w:t>总帐主管；</w:t>
      </w:r>
      <w:r>
        <w:rPr>
          <w:rFonts w:ascii="宋体" w:hAnsi="宋体" w:cs="宋体" w:eastAsia="宋体" w:hint="default"/>
        </w:rPr>
        <w:t>2002</w:t>
      </w:r>
      <w:r>
        <w:rPr/>
        <w:t>年加入公司，历任公司财务经理、财务总监兼董事会秘书。 </w:t>
      </w:r>
      <w:r>
        <w:rPr>
          <w:spacing w:val="-2"/>
        </w:rPr>
        <w:t>现任公司董事会秘书、财务总监。陈桂霞女士目前间接持有公司股份</w:t>
      </w:r>
      <w:r>
        <w:rPr>
          <w:rFonts w:ascii="宋体" w:hAnsi="宋体" w:cs="宋体" w:eastAsia="宋体" w:hint="default"/>
          <w:spacing w:val="-2"/>
        </w:rPr>
        <w:t>301,654</w:t>
      </w:r>
      <w:r>
        <w:rPr>
          <w:spacing w:val="-2"/>
        </w:rPr>
        <w:t>股，约占公司总</w:t>
      </w:r>
      <w:r>
        <w:rPr>
          <w:spacing w:val="-113"/>
        </w:rPr>
        <w:t> </w:t>
      </w:r>
      <w:r>
        <w:rPr>
          <w:spacing w:val="-113"/>
        </w:rPr>
      </w:r>
      <w:r>
        <w:rPr>
          <w:spacing w:val="-2"/>
        </w:rPr>
        <w:t>股本的</w:t>
      </w:r>
      <w:r>
        <w:rPr>
          <w:rFonts w:ascii="宋体" w:hAnsi="宋体" w:cs="宋体" w:eastAsia="宋体" w:hint="default"/>
          <w:spacing w:val="-2"/>
        </w:rPr>
        <w:t>0.74%</w:t>
      </w:r>
      <w:r>
        <w:rPr>
          <w:spacing w:val="-2"/>
        </w:rPr>
        <w:t>，未受过中国证监会及其他有关部门的处罚和证券交易所惩戒，不存在《创业板</w:t>
      </w:r>
      <w:r>
        <w:rPr/>
        <w:t> 上市公司规范运作指引》第</w:t>
      </w:r>
      <w:r>
        <w:rPr>
          <w:rFonts w:ascii="宋体" w:hAnsi="宋体" w:cs="宋体" w:eastAsia="宋体" w:hint="default"/>
        </w:rPr>
        <w:t>3.1.3</w:t>
      </w:r>
      <w:r>
        <w:rPr>
          <w:rFonts w:ascii="宋体" w:hAnsi="宋体" w:cs="宋体" w:eastAsia="宋体" w:hint="default"/>
          <w:spacing w:val="1"/>
        </w:rPr>
        <w:t> </w:t>
      </w:r>
      <w:r>
        <w:rPr/>
        <w:t>条所规定的情形。</w:t>
      </w:r>
    </w:p>
    <w:p>
      <w:pPr>
        <w:pStyle w:val="BodyText"/>
        <w:spacing w:line="448" w:lineRule="auto" w:before="154"/>
        <w:ind w:left="1613" w:right="4273" w:hanging="481"/>
        <w:jc w:val="left"/>
      </w:pPr>
      <w:r>
        <w:rPr/>
        <w:t>（三）公司董事、监事、高级管理人员的变化情况 报告期内，公司董事、监事、高级管理人员未发生变化。</w:t>
      </w:r>
    </w:p>
    <w:p>
      <w:pPr>
        <w:pStyle w:val="Heading2"/>
        <w:spacing w:line="240" w:lineRule="auto" w:before="62"/>
        <w:ind w:left="1132" w:right="0"/>
        <w:jc w:val="both"/>
        <w:rPr>
          <w:b w:val="0"/>
          <w:bCs w:val="0"/>
        </w:rPr>
      </w:pPr>
      <w:r>
        <w:rPr/>
        <w:t>二、公司员工情况</w:t>
      </w:r>
      <w:r>
        <w:rPr>
          <w:b w:val="0"/>
          <w:bCs w:val="0"/>
        </w:rPr>
      </w:r>
    </w:p>
    <w:p>
      <w:pPr>
        <w:spacing w:line="240" w:lineRule="auto" w:before="12"/>
        <w:rPr>
          <w:rFonts w:ascii="宋体" w:hAnsi="宋体" w:cs="宋体" w:eastAsia="宋体" w:hint="default"/>
          <w:b/>
          <w:bCs/>
          <w:sz w:val="20"/>
          <w:szCs w:val="20"/>
        </w:rPr>
      </w:pPr>
    </w:p>
    <w:p>
      <w:pPr>
        <w:pStyle w:val="BodyText"/>
        <w:spacing w:line="336" w:lineRule="auto"/>
        <w:ind w:left="1132" w:right="1010" w:firstLine="480"/>
        <w:jc w:val="left"/>
      </w:pPr>
      <w:r>
        <w:rPr/>
        <w:t>截至</w:t>
      </w:r>
      <w:r>
        <w:rPr>
          <w:spacing w:val="-6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57"/>
        </w:rPr>
        <w:t> </w:t>
      </w:r>
      <w:r>
        <w:rPr/>
        <w:t>月</w:t>
      </w:r>
      <w:r>
        <w:rPr>
          <w:spacing w:val="-62"/>
        </w:rPr>
        <w:t> </w:t>
      </w:r>
      <w:r>
        <w:rPr>
          <w:rFonts w:ascii="Times New Roman" w:hAnsi="Times New Roman" w:cs="Times New Roman" w:eastAsia="Times New Roman" w:hint="default"/>
        </w:rPr>
        <w:t>31</w:t>
      </w:r>
      <w:r>
        <w:rPr>
          <w:rFonts w:ascii="Times New Roman" w:hAnsi="Times New Roman" w:cs="Times New Roman" w:eastAsia="Times New Roman" w:hint="default"/>
          <w:spacing w:val="57"/>
        </w:rPr>
        <w:t> </w:t>
      </w:r>
      <w:r>
        <w:rPr/>
        <w:t>日，公司员工总数为</w:t>
      </w:r>
      <w:r>
        <w:rPr>
          <w:spacing w:val="-3"/>
        </w:rPr>
        <w:t> </w:t>
      </w:r>
      <w:r>
        <w:rPr>
          <w:rFonts w:ascii="Times New Roman" w:hAnsi="Times New Roman" w:cs="Times New Roman" w:eastAsia="Times New Roman" w:hint="default"/>
        </w:rPr>
        <w:t>1029</w:t>
      </w:r>
      <w:r>
        <w:rPr>
          <w:rFonts w:ascii="Times New Roman" w:hAnsi="Times New Roman" w:cs="Times New Roman" w:eastAsia="Times New Roman" w:hint="default"/>
          <w:spacing w:val="-2"/>
        </w:rPr>
        <w:t> </w:t>
      </w:r>
      <w:r>
        <w:rPr/>
        <w:t>人，需要承担费用的离退休职工</w:t>
      </w:r>
      <w:r>
        <w:rPr>
          <w:spacing w:val="-62"/>
        </w:rPr>
        <w:t> </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t>人， 其专业构成、教育程度以及年龄分布情况如下：</w:t>
      </w:r>
    </w:p>
    <w:p>
      <w:pPr>
        <w:spacing w:after="0" w:line="336" w:lineRule="auto"/>
        <w:jc w:val="left"/>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240" w:lineRule="auto" w:before="26"/>
        <w:ind w:left="1132" w:right="996"/>
        <w:jc w:val="left"/>
        <w:rPr>
          <w:rFonts w:ascii="黑体" w:hAnsi="黑体" w:cs="黑体" w:eastAsia="黑体" w:hint="default"/>
        </w:rPr>
      </w:pPr>
      <w:r>
        <w:rPr>
          <w:rFonts w:ascii="黑体" w:hAnsi="黑体" w:cs="黑体" w:eastAsia="黑体" w:hint="default"/>
        </w:rPr>
        <w:t>（一）专业结构</w:t>
      </w:r>
    </w:p>
    <w:p>
      <w:pPr>
        <w:spacing w:line="240" w:lineRule="auto" w:before="2"/>
        <w:rPr>
          <w:rFonts w:ascii="黑体" w:hAnsi="黑体" w:cs="黑体" w:eastAsia="黑体" w:hint="default"/>
          <w:sz w:val="16"/>
          <w:szCs w:val="16"/>
        </w:rPr>
      </w:pPr>
    </w:p>
    <w:tbl>
      <w:tblPr>
        <w:tblW w:w="0" w:type="auto"/>
        <w:jc w:val="left"/>
        <w:tblInd w:w="1022" w:type="dxa"/>
        <w:tblLayout w:type="fixed"/>
        <w:tblCellMar>
          <w:top w:w="0" w:type="dxa"/>
          <w:left w:w="0" w:type="dxa"/>
          <w:bottom w:w="0" w:type="dxa"/>
          <w:right w:w="0" w:type="dxa"/>
        </w:tblCellMar>
        <w:tblLook w:val="01E0"/>
      </w:tblPr>
      <w:tblGrid>
        <w:gridCol w:w="2736"/>
        <w:gridCol w:w="3697"/>
        <w:gridCol w:w="3423"/>
      </w:tblGrid>
      <w:tr>
        <w:trPr>
          <w:trHeight w:val="326" w:hRule="exact"/>
        </w:trPr>
        <w:tc>
          <w:tcPr>
            <w:tcW w:w="2736"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58"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专业结构</w:t>
            </w:r>
            <w:r>
              <w:rPr>
                <w:rFonts w:ascii="宋体" w:hAnsi="宋体" w:cs="宋体" w:eastAsia="宋体" w:hint="default"/>
                <w:sz w:val="21"/>
                <w:szCs w:val="21"/>
              </w:rPr>
            </w:r>
          </w:p>
        </w:tc>
        <w:tc>
          <w:tcPr>
            <w:tcW w:w="3697"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58"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23"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58" w:lineRule="exact"/>
              <w:ind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346" w:hRule="exact"/>
        </w:trPr>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市场人员</w:t>
            </w:r>
          </w:p>
        </w:tc>
        <w:tc>
          <w:tcPr>
            <w:tcW w:w="369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13</w:t>
            </w:r>
          </w:p>
        </w:tc>
        <w:tc>
          <w:tcPr>
            <w:tcW w:w="342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3" w:right="0"/>
              <w:jc w:val="center"/>
              <w:rPr>
                <w:rFonts w:ascii="Times New Roman" w:hAnsi="Times New Roman" w:cs="Times New Roman" w:eastAsia="Times New Roman" w:hint="default"/>
                <w:sz w:val="21"/>
                <w:szCs w:val="21"/>
              </w:rPr>
            </w:pPr>
            <w:r>
              <w:rPr>
                <w:rFonts w:ascii="Times New Roman"/>
                <w:sz w:val="21"/>
              </w:rPr>
              <w:t>1.26%</w:t>
            </w:r>
          </w:p>
        </w:tc>
      </w:tr>
      <w:tr>
        <w:trPr>
          <w:trHeight w:val="346" w:hRule="exact"/>
        </w:trPr>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行政及管理人员</w:t>
            </w:r>
          </w:p>
        </w:tc>
        <w:tc>
          <w:tcPr>
            <w:tcW w:w="369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49</w:t>
            </w:r>
          </w:p>
        </w:tc>
        <w:tc>
          <w:tcPr>
            <w:tcW w:w="342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3" w:right="0"/>
              <w:jc w:val="center"/>
              <w:rPr>
                <w:rFonts w:ascii="Times New Roman" w:hAnsi="Times New Roman" w:cs="Times New Roman" w:eastAsia="Times New Roman" w:hint="default"/>
                <w:sz w:val="21"/>
                <w:szCs w:val="21"/>
              </w:rPr>
            </w:pPr>
            <w:r>
              <w:rPr>
                <w:rFonts w:ascii="Times New Roman"/>
                <w:sz w:val="21"/>
              </w:rPr>
              <w:t>4.76%</w:t>
            </w:r>
          </w:p>
        </w:tc>
      </w:tr>
      <w:tr>
        <w:trPr>
          <w:trHeight w:val="346" w:hRule="exact"/>
        </w:trPr>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研发人员</w:t>
            </w:r>
          </w:p>
        </w:tc>
        <w:tc>
          <w:tcPr>
            <w:tcW w:w="369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left="4" w:right="0"/>
              <w:jc w:val="center"/>
              <w:rPr>
                <w:rFonts w:ascii="Times New Roman" w:hAnsi="Times New Roman" w:cs="Times New Roman" w:eastAsia="Times New Roman" w:hint="default"/>
                <w:sz w:val="21"/>
                <w:szCs w:val="21"/>
              </w:rPr>
            </w:pPr>
            <w:r>
              <w:rPr>
                <w:rFonts w:ascii="Times New Roman"/>
                <w:sz w:val="21"/>
              </w:rPr>
              <w:t>283</w:t>
            </w:r>
          </w:p>
        </w:tc>
        <w:tc>
          <w:tcPr>
            <w:tcW w:w="342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27.5%</w:t>
            </w:r>
          </w:p>
        </w:tc>
      </w:tr>
      <w:tr>
        <w:trPr>
          <w:trHeight w:val="343" w:hRule="exact"/>
        </w:trPr>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369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left="4" w:right="0"/>
              <w:jc w:val="center"/>
              <w:rPr>
                <w:rFonts w:ascii="Times New Roman" w:hAnsi="Times New Roman" w:cs="Times New Roman" w:eastAsia="Times New Roman" w:hint="default"/>
                <w:sz w:val="21"/>
                <w:szCs w:val="21"/>
              </w:rPr>
            </w:pPr>
            <w:r>
              <w:rPr>
                <w:rFonts w:ascii="Times New Roman"/>
                <w:sz w:val="21"/>
              </w:rPr>
              <w:t>684</w:t>
            </w:r>
          </w:p>
        </w:tc>
        <w:tc>
          <w:tcPr>
            <w:tcW w:w="342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66.47%</w:t>
            </w:r>
          </w:p>
        </w:tc>
      </w:tr>
      <w:tr>
        <w:trPr>
          <w:trHeight w:val="346" w:hRule="exact"/>
        </w:trPr>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369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left="4" w:right="0"/>
              <w:jc w:val="center"/>
              <w:rPr>
                <w:rFonts w:ascii="Times New Roman" w:hAnsi="Times New Roman" w:cs="Times New Roman" w:eastAsia="Times New Roman" w:hint="default"/>
                <w:sz w:val="21"/>
                <w:szCs w:val="21"/>
              </w:rPr>
            </w:pPr>
            <w:r>
              <w:rPr>
                <w:rFonts w:ascii="Times New Roman"/>
                <w:b/>
                <w:sz w:val="21"/>
              </w:rPr>
              <w:t>1029</w:t>
            </w:r>
            <w:r>
              <w:rPr>
                <w:rFonts w:ascii="Times New Roman"/>
                <w:sz w:val="21"/>
              </w:rPr>
            </w:r>
          </w:p>
        </w:tc>
        <w:tc>
          <w:tcPr>
            <w:tcW w:w="342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r>
    </w:tbl>
    <w:p>
      <w:pPr>
        <w:pStyle w:val="BodyText"/>
        <w:spacing w:line="240" w:lineRule="auto" w:before="79"/>
        <w:ind w:left="1132" w:right="996"/>
        <w:jc w:val="left"/>
        <w:rPr>
          <w:rFonts w:ascii="黑体" w:hAnsi="黑体" w:cs="黑体" w:eastAsia="黑体" w:hint="default"/>
        </w:rPr>
      </w:pPr>
      <w:r>
        <w:rPr>
          <w:rFonts w:ascii="黑体" w:hAnsi="黑体" w:cs="黑体" w:eastAsia="黑体" w:hint="default"/>
        </w:rPr>
        <w:t>（二）学历结构</w:t>
      </w:r>
    </w:p>
    <w:p>
      <w:pPr>
        <w:spacing w:line="240" w:lineRule="auto" w:before="11"/>
        <w:rPr>
          <w:rFonts w:ascii="黑体" w:hAnsi="黑体" w:cs="黑体" w:eastAsia="黑体" w:hint="default"/>
          <w:sz w:val="14"/>
          <w:szCs w:val="14"/>
        </w:rPr>
      </w:pPr>
    </w:p>
    <w:tbl>
      <w:tblPr>
        <w:tblW w:w="0" w:type="auto"/>
        <w:jc w:val="left"/>
        <w:tblInd w:w="1022" w:type="dxa"/>
        <w:tblLayout w:type="fixed"/>
        <w:tblCellMar>
          <w:top w:w="0" w:type="dxa"/>
          <w:left w:w="0" w:type="dxa"/>
          <w:bottom w:w="0" w:type="dxa"/>
          <w:right w:w="0" w:type="dxa"/>
        </w:tblCellMar>
        <w:tblLook w:val="01E0"/>
      </w:tblPr>
      <w:tblGrid>
        <w:gridCol w:w="2732"/>
        <w:gridCol w:w="3699"/>
        <w:gridCol w:w="3425"/>
      </w:tblGrid>
      <w:tr>
        <w:trPr>
          <w:trHeight w:val="326" w:hRule="exact"/>
        </w:trPr>
        <w:tc>
          <w:tcPr>
            <w:tcW w:w="2732"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学历结构</w:t>
            </w:r>
            <w:r>
              <w:rPr>
                <w:rFonts w:ascii="宋体" w:hAnsi="宋体" w:cs="宋体" w:eastAsia="宋体" w:hint="default"/>
                <w:sz w:val="21"/>
                <w:szCs w:val="21"/>
              </w:rPr>
            </w:r>
          </w:p>
        </w:tc>
        <w:tc>
          <w:tcPr>
            <w:tcW w:w="3699"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74" w:lineRule="exact"/>
              <w:ind w:right="1635"/>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25"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362" w:hRule="exact"/>
        </w:trPr>
        <w:tc>
          <w:tcPr>
            <w:tcW w:w="2732" w:type="dxa"/>
            <w:tcBorders>
              <w:top w:val="single" w:sz="13" w:space="0" w:color="CCCCCC"/>
              <w:left w:val="single" w:sz="2" w:space="0" w:color="000000"/>
              <w:bottom w:val="single" w:sz="2" w:space="0" w:color="000000"/>
              <w:right w:val="single" w:sz="2" w:space="0" w:color="000000"/>
            </w:tcBorders>
          </w:tcPr>
          <w:p>
            <w:pPr>
              <w:pStyle w:val="TableParagraph"/>
              <w:spacing w:line="240" w:lineRule="auto" w:before="4"/>
              <w:ind w:left="3" w:right="0"/>
              <w:jc w:val="center"/>
              <w:rPr>
                <w:rFonts w:ascii="宋体" w:hAnsi="宋体" w:cs="宋体" w:eastAsia="宋体" w:hint="default"/>
                <w:sz w:val="21"/>
                <w:szCs w:val="21"/>
              </w:rPr>
            </w:pPr>
            <w:r>
              <w:rPr>
                <w:rFonts w:ascii="宋体" w:hAnsi="宋体" w:cs="宋体" w:eastAsia="宋体" w:hint="default"/>
                <w:sz w:val="21"/>
                <w:szCs w:val="21"/>
              </w:rPr>
              <w:t>中专及以下</w:t>
            </w:r>
          </w:p>
        </w:tc>
        <w:tc>
          <w:tcPr>
            <w:tcW w:w="3699" w:type="dxa"/>
            <w:tcBorders>
              <w:top w:val="single" w:sz="13" w:space="0" w:color="CCCCCC"/>
              <w:left w:val="single" w:sz="2" w:space="0" w:color="000000"/>
              <w:bottom w:val="single" w:sz="2" w:space="0" w:color="000000"/>
              <w:right w:val="single" w:sz="2" w:space="0" w:color="000000"/>
            </w:tcBorders>
          </w:tcPr>
          <w:p>
            <w:pPr>
              <w:pStyle w:val="TableParagraph"/>
              <w:spacing w:line="240" w:lineRule="auto" w:before="46"/>
              <w:ind w:right="0"/>
              <w:jc w:val="center"/>
              <w:rPr>
                <w:rFonts w:ascii="Times New Roman" w:hAnsi="Times New Roman" w:cs="Times New Roman" w:eastAsia="Times New Roman" w:hint="default"/>
                <w:sz w:val="21"/>
                <w:szCs w:val="21"/>
              </w:rPr>
            </w:pPr>
            <w:r>
              <w:rPr>
                <w:rFonts w:ascii="Times New Roman"/>
                <w:w w:val="100"/>
                <w:sz w:val="21"/>
              </w:rPr>
              <w:t>7</w:t>
            </w:r>
          </w:p>
        </w:tc>
        <w:tc>
          <w:tcPr>
            <w:tcW w:w="3425" w:type="dxa"/>
            <w:tcBorders>
              <w:top w:val="single" w:sz="13" w:space="0" w:color="CCCCCC"/>
              <w:left w:val="single" w:sz="2" w:space="0" w:color="000000"/>
              <w:bottom w:val="single" w:sz="2" w:space="0" w:color="000000"/>
              <w:right w:val="single" w:sz="2" w:space="0" w:color="000000"/>
            </w:tcBorders>
          </w:tcPr>
          <w:p>
            <w:pPr>
              <w:pStyle w:val="TableParagraph"/>
              <w:spacing w:line="240" w:lineRule="auto" w:before="46"/>
              <w:ind w:left="1" w:right="0"/>
              <w:jc w:val="center"/>
              <w:rPr>
                <w:rFonts w:ascii="Times New Roman" w:hAnsi="Times New Roman" w:cs="Times New Roman" w:eastAsia="Times New Roman" w:hint="default"/>
                <w:sz w:val="21"/>
                <w:szCs w:val="21"/>
              </w:rPr>
            </w:pPr>
            <w:r>
              <w:rPr>
                <w:rFonts w:ascii="Times New Roman"/>
                <w:sz w:val="21"/>
              </w:rPr>
              <w:t>0.68%</w:t>
            </w:r>
          </w:p>
        </w:tc>
      </w:tr>
      <w:tr>
        <w:trPr>
          <w:trHeight w:val="346" w:hRule="exact"/>
        </w:trPr>
        <w:tc>
          <w:tcPr>
            <w:tcW w:w="27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left="5"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36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1685"/>
              <w:jc w:val="right"/>
              <w:rPr>
                <w:rFonts w:ascii="Times New Roman" w:hAnsi="Times New Roman" w:cs="Times New Roman" w:eastAsia="Times New Roman" w:hint="default"/>
                <w:sz w:val="21"/>
                <w:szCs w:val="21"/>
              </w:rPr>
            </w:pPr>
            <w:r>
              <w:rPr>
                <w:rFonts w:ascii="Times New Roman"/>
                <w:sz w:val="21"/>
              </w:rPr>
              <w:t>193</w:t>
            </w:r>
          </w:p>
        </w:tc>
        <w:tc>
          <w:tcPr>
            <w:tcW w:w="34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18.76%</w:t>
            </w:r>
          </w:p>
        </w:tc>
      </w:tr>
      <w:tr>
        <w:trPr>
          <w:trHeight w:val="346" w:hRule="exact"/>
        </w:trPr>
        <w:tc>
          <w:tcPr>
            <w:tcW w:w="2732"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36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1685"/>
              <w:jc w:val="right"/>
              <w:rPr>
                <w:rFonts w:ascii="Times New Roman" w:hAnsi="Times New Roman" w:cs="Times New Roman" w:eastAsia="Times New Roman" w:hint="default"/>
                <w:sz w:val="21"/>
                <w:szCs w:val="21"/>
              </w:rPr>
            </w:pPr>
            <w:r>
              <w:rPr>
                <w:rFonts w:ascii="Times New Roman"/>
                <w:sz w:val="21"/>
              </w:rPr>
              <w:t>779</w:t>
            </w:r>
          </w:p>
        </w:tc>
        <w:tc>
          <w:tcPr>
            <w:tcW w:w="34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75.70%</w:t>
            </w:r>
          </w:p>
        </w:tc>
      </w:tr>
      <w:tr>
        <w:trPr>
          <w:trHeight w:val="343" w:hRule="exact"/>
        </w:trPr>
        <w:tc>
          <w:tcPr>
            <w:tcW w:w="2732"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研究生及以上</w:t>
            </w:r>
          </w:p>
        </w:tc>
        <w:tc>
          <w:tcPr>
            <w:tcW w:w="36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50</w:t>
            </w:r>
          </w:p>
        </w:tc>
        <w:tc>
          <w:tcPr>
            <w:tcW w:w="34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4.86%</w:t>
            </w:r>
          </w:p>
        </w:tc>
      </w:tr>
      <w:tr>
        <w:trPr>
          <w:trHeight w:val="346" w:hRule="exact"/>
        </w:trPr>
        <w:tc>
          <w:tcPr>
            <w:tcW w:w="27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36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right="1632"/>
              <w:jc w:val="right"/>
              <w:rPr>
                <w:rFonts w:ascii="Times New Roman" w:hAnsi="Times New Roman" w:cs="Times New Roman" w:eastAsia="Times New Roman" w:hint="default"/>
                <w:sz w:val="21"/>
                <w:szCs w:val="21"/>
              </w:rPr>
            </w:pPr>
            <w:r>
              <w:rPr>
                <w:rFonts w:ascii="Times New Roman"/>
                <w:b/>
                <w:sz w:val="21"/>
              </w:rPr>
              <w:t>1029</w:t>
            </w:r>
            <w:r>
              <w:rPr>
                <w:rFonts w:ascii="Times New Roman"/>
                <w:sz w:val="21"/>
              </w:rPr>
            </w:r>
          </w:p>
        </w:tc>
        <w:tc>
          <w:tcPr>
            <w:tcW w:w="34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8"/>
              <w:ind w:left="2" w:right="0"/>
              <w:jc w:val="center"/>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r>
    </w:tbl>
    <w:p>
      <w:pPr>
        <w:pStyle w:val="BodyText"/>
        <w:spacing w:line="240" w:lineRule="auto" w:before="79"/>
        <w:ind w:left="1132" w:right="996"/>
        <w:jc w:val="left"/>
        <w:rPr>
          <w:rFonts w:ascii="黑体" w:hAnsi="黑体" w:cs="黑体" w:eastAsia="黑体" w:hint="default"/>
        </w:rPr>
      </w:pPr>
      <w:r>
        <w:rPr>
          <w:rFonts w:ascii="黑体" w:hAnsi="黑体" w:cs="黑体" w:eastAsia="黑体" w:hint="default"/>
        </w:rPr>
        <w:t>（三）年龄结构</w:t>
      </w:r>
    </w:p>
    <w:p>
      <w:pPr>
        <w:spacing w:line="240" w:lineRule="auto" w:before="11"/>
        <w:rPr>
          <w:rFonts w:ascii="黑体" w:hAnsi="黑体" w:cs="黑体" w:eastAsia="黑体" w:hint="default"/>
          <w:sz w:val="14"/>
          <w:szCs w:val="14"/>
        </w:rPr>
      </w:pPr>
    </w:p>
    <w:tbl>
      <w:tblPr>
        <w:tblW w:w="0" w:type="auto"/>
        <w:jc w:val="left"/>
        <w:tblInd w:w="1022" w:type="dxa"/>
        <w:tblLayout w:type="fixed"/>
        <w:tblCellMar>
          <w:top w:w="0" w:type="dxa"/>
          <w:left w:w="0" w:type="dxa"/>
          <w:bottom w:w="0" w:type="dxa"/>
          <w:right w:w="0" w:type="dxa"/>
        </w:tblCellMar>
        <w:tblLook w:val="01E0"/>
      </w:tblPr>
      <w:tblGrid>
        <w:gridCol w:w="2843"/>
        <w:gridCol w:w="3641"/>
        <w:gridCol w:w="3373"/>
      </w:tblGrid>
      <w:tr>
        <w:trPr>
          <w:trHeight w:val="328" w:hRule="exact"/>
        </w:trPr>
        <w:tc>
          <w:tcPr>
            <w:tcW w:w="2843"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年龄结构</w:t>
            </w:r>
            <w:r>
              <w:rPr>
                <w:rFonts w:ascii="宋体" w:hAnsi="宋体" w:cs="宋体" w:eastAsia="宋体" w:hint="default"/>
                <w:sz w:val="21"/>
                <w:szCs w:val="21"/>
              </w:rPr>
            </w:r>
          </w:p>
        </w:tc>
        <w:tc>
          <w:tcPr>
            <w:tcW w:w="3641"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74" w:lineRule="exact"/>
              <w:ind w:right="1605"/>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373" w:type="dxa"/>
            <w:tcBorders>
              <w:top w:val="single" w:sz="2" w:space="0" w:color="000000"/>
              <w:left w:val="single" w:sz="2" w:space="0" w:color="000000"/>
              <w:bottom w:val="single" w:sz="2" w:space="0" w:color="000000"/>
              <w:right w:val="single" w:sz="2" w:space="0" w:color="000000"/>
            </w:tcBorders>
            <w:shd w:val="clear" w:color="auto" w:fill="CCCCCC"/>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361" w:hRule="exact"/>
        </w:trPr>
        <w:tc>
          <w:tcPr>
            <w:tcW w:w="2843" w:type="dxa"/>
            <w:tcBorders>
              <w:top w:val="single" w:sz="16" w:space="0" w:color="CCCCCC"/>
              <w:left w:val="single" w:sz="2" w:space="0" w:color="000000"/>
              <w:bottom w:val="single" w:sz="2" w:space="0" w:color="000000"/>
              <w:right w:val="single" w:sz="2" w:space="0" w:color="000000"/>
            </w:tcBorders>
          </w:tcPr>
          <w:p>
            <w:pPr>
              <w:pStyle w:val="TableParagraph"/>
              <w:spacing w:line="290" w:lineRule="exact"/>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宋体" w:hAnsi="宋体" w:cs="宋体" w:eastAsia="宋体" w:hint="default"/>
                <w:sz w:val="21"/>
                <w:szCs w:val="21"/>
              </w:rPr>
              <w:t>－</w:t>
            </w:r>
            <w:r>
              <w:rPr>
                <w:rFonts w:ascii="Times New Roman" w:hAnsi="Times New Roman" w:cs="Times New Roman" w:eastAsia="Times New Roman" w:hint="default"/>
                <w:sz w:val="21"/>
                <w:szCs w:val="21"/>
              </w:rPr>
              <w:t>30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岁</w:t>
            </w:r>
          </w:p>
        </w:tc>
        <w:tc>
          <w:tcPr>
            <w:tcW w:w="3641" w:type="dxa"/>
            <w:tcBorders>
              <w:top w:val="single" w:sz="16" w:space="0" w:color="CCCCCC"/>
              <w:left w:val="single" w:sz="2" w:space="0" w:color="000000"/>
              <w:bottom w:val="single" w:sz="2" w:space="0" w:color="000000"/>
              <w:right w:val="single" w:sz="2" w:space="0" w:color="000000"/>
            </w:tcBorders>
          </w:tcPr>
          <w:p>
            <w:pPr>
              <w:pStyle w:val="TableParagraph"/>
              <w:spacing w:line="240" w:lineRule="auto" w:before="41"/>
              <w:ind w:right="1654"/>
              <w:jc w:val="right"/>
              <w:rPr>
                <w:rFonts w:ascii="Times New Roman" w:hAnsi="Times New Roman" w:cs="Times New Roman" w:eastAsia="Times New Roman" w:hint="default"/>
                <w:sz w:val="21"/>
                <w:szCs w:val="21"/>
              </w:rPr>
            </w:pPr>
            <w:r>
              <w:rPr>
                <w:rFonts w:ascii="Times New Roman"/>
                <w:sz w:val="21"/>
              </w:rPr>
              <w:t>837</w:t>
            </w:r>
          </w:p>
        </w:tc>
        <w:tc>
          <w:tcPr>
            <w:tcW w:w="3373" w:type="dxa"/>
            <w:tcBorders>
              <w:top w:val="single" w:sz="16" w:space="0" w:color="CCCCCC"/>
              <w:left w:val="single" w:sz="2" w:space="0" w:color="000000"/>
              <w:bottom w:val="single" w:sz="2" w:space="0" w:color="000000"/>
              <w:right w:val="single" w:sz="2"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81.34%</w:t>
            </w:r>
          </w:p>
        </w:tc>
      </w:tr>
      <w:tr>
        <w:trPr>
          <w:trHeight w:val="346" w:hRule="exact"/>
        </w:trPr>
        <w:tc>
          <w:tcPr>
            <w:tcW w:w="2843" w:type="dxa"/>
            <w:tcBorders>
              <w:top w:val="single" w:sz="2" w:space="0" w:color="000000"/>
              <w:left w:val="single" w:sz="2" w:space="0" w:color="000000"/>
              <w:bottom w:val="single" w:sz="2" w:space="0" w:color="000000"/>
              <w:right w:val="single" w:sz="2" w:space="0" w:color="000000"/>
            </w:tcBorders>
          </w:tcPr>
          <w:p>
            <w:pPr>
              <w:pStyle w:val="TableParagraph"/>
              <w:spacing w:line="290" w:lineRule="exact"/>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宋体" w:hAnsi="宋体" w:cs="宋体" w:eastAsia="宋体" w:hint="default"/>
                <w:sz w:val="21"/>
                <w:szCs w:val="21"/>
              </w:rPr>
              <w:t>－</w:t>
            </w:r>
            <w:r>
              <w:rPr>
                <w:rFonts w:ascii="Times New Roman" w:hAnsi="Times New Roman" w:cs="Times New Roman" w:eastAsia="Times New Roman" w:hint="default"/>
                <w:sz w:val="21"/>
                <w:szCs w:val="21"/>
              </w:rPr>
              <w:t>40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岁</w:t>
            </w:r>
          </w:p>
        </w:tc>
        <w:tc>
          <w:tcPr>
            <w:tcW w:w="36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1654"/>
              <w:jc w:val="right"/>
              <w:rPr>
                <w:rFonts w:ascii="Times New Roman" w:hAnsi="Times New Roman" w:cs="Times New Roman" w:eastAsia="Times New Roman" w:hint="default"/>
                <w:sz w:val="21"/>
                <w:szCs w:val="21"/>
              </w:rPr>
            </w:pPr>
            <w:r>
              <w:rPr>
                <w:rFonts w:ascii="Times New Roman"/>
                <w:sz w:val="21"/>
              </w:rPr>
              <w:t>166</w:t>
            </w:r>
          </w:p>
        </w:tc>
        <w:tc>
          <w:tcPr>
            <w:tcW w:w="3373" w:type="dxa"/>
            <w:tcBorders>
              <w:top w:val="single" w:sz="2" w:space="0" w:color="000000"/>
              <w:left w:val="single" w:sz="2" w:space="0" w:color="000000"/>
              <w:bottom w:val="single" w:sz="2" w:space="0" w:color="000000"/>
              <w:right w:val="single" w:sz="2" w:space="0" w:color="000000"/>
            </w:tcBorders>
          </w:tcPr>
          <w:p>
            <w:pPr>
              <w:pStyle w:val="TableParagraph"/>
              <w:spacing w:line="235" w:lineRule="exact"/>
              <w:ind w:left="1" w:right="0"/>
              <w:jc w:val="center"/>
              <w:rPr>
                <w:rFonts w:ascii="Times New Roman" w:hAnsi="Times New Roman" w:cs="Times New Roman" w:eastAsia="Times New Roman" w:hint="default"/>
                <w:sz w:val="21"/>
                <w:szCs w:val="21"/>
              </w:rPr>
            </w:pPr>
            <w:r>
              <w:rPr>
                <w:rFonts w:ascii="Times New Roman"/>
                <w:sz w:val="21"/>
              </w:rPr>
              <w:t>16.13%</w:t>
            </w:r>
          </w:p>
        </w:tc>
      </w:tr>
      <w:tr>
        <w:trPr>
          <w:trHeight w:val="346" w:hRule="exact"/>
        </w:trPr>
        <w:tc>
          <w:tcPr>
            <w:tcW w:w="2843" w:type="dxa"/>
            <w:tcBorders>
              <w:top w:val="single" w:sz="2" w:space="0" w:color="000000"/>
              <w:left w:val="single" w:sz="2" w:space="0" w:color="000000"/>
              <w:bottom w:val="single" w:sz="2" w:space="0" w:color="000000"/>
              <w:right w:val="single" w:sz="2" w:space="0" w:color="000000"/>
            </w:tcBorders>
          </w:tcPr>
          <w:p>
            <w:pPr>
              <w:pStyle w:val="TableParagraph"/>
              <w:spacing w:line="290" w:lineRule="exact"/>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41</w:t>
            </w:r>
            <w:r>
              <w:rPr>
                <w:rFonts w:ascii="宋体" w:hAnsi="宋体" w:cs="宋体" w:eastAsia="宋体" w:hint="default"/>
                <w:sz w:val="21"/>
                <w:szCs w:val="21"/>
              </w:rPr>
              <w:t>－</w:t>
            </w:r>
            <w:r>
              <w:rPr>
                <w:rFonts w:ascii="Times New Roman" w:hAnsi="Times New Roman" w:cs="Times New Roman" w:eastAsia="Times New Roman" w:hint="default"/>
                <w:sz w:val="21"/>
                <w:szCs w:val="21"/>
              </w:rPr>
              <w:t>50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岁</w:t>
            </w:r>
          </w:p>
        </w:tc>
        <w:tc>
          <w:tcPr>
            <w:tcW w:w="36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20</w:t>
            </w:r>
          </w:p>
        </w:tc>
        <w:tc>
          <w:tcPr>
            <w:tcW w:w="3373" w:type="dxa"/>
            <w:tcBorders>
              <w:top w:val="single" w:sz="2" w:space="0" w:color="000000"/>
              <w:left w:val="single" w:sz="2" w:space="0" w:color="000000"/>
              <w:bottom w:val="single" w:sz="2" w:space="0" w:color="000000"/>
              <w:right w:val="single" w:sz="2" w:space="0" w:color="000000"/>
            </w:tcBorders>
          </w:tcPr>
          <w:p>
            <w:pPr>
              <w:pStyle w:val="TableParagraph"/>
              <w:spacing w:line="235" w:lineRule="exact"/>
              <w:ind w:left="1" w:right="0"/>
              <w:jc w:val="center"/>
              <w:rPr>
                <w:rFonts w:ascii="Times New Roman" w:hAnsi="Times New Roman" w:cs="Times New Roman" w:eastAsia="Times New Roman" w:hint="default"/>
                <w:sz w:val="21"/>
                <w:szCs w:val="21"/>
              </w:rPr>
            </w:pPr>
            <w:r>
              <w:rPr>
                <w:rFonts w:ascii="Times New Roman"/>
                <w:sz w:val="21"/>
              </w:rPr>
              <w:t>1.94%</w:t>
            </w:r>
          </w:p>
        </w:tc>
      </w:tr>
      <w:tr>
        <w:trPr>
          <w:trHeight w:val="346" w:hRule="exact"/>
        </w:trPr>
        <w:tc>
          <w:tcPr>
            <w:tcW w:w="2843" w:type="dxa"/>
            <w:tcBorders>
              <w:top w:val="single" w:sz="2" w:space="0" w:color="000000"/>
              <w:left w:val="single" w:sz="2" w:space="0" w:color="000000"/>
              <w:bottom w:val="single" w:sz="2" w:space="0" w:color="000000"/>
              <w:right w:val="single" w:sz="2" w:space="0" w:color="000000"/>
            </w:tcBorders>
          </w:tcPr>
          <w:p>
            <w:pPr>
              <w:pStyle w:val="TableParagraph"/>
              <w:spacing w:line="290" w:lineRule="exact"/>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岁以上</w:t>
            </w:r>
          </w:p>
        </w:tc>
        <w:tc>
          <w:tcPr>
            <w:tcW w:w="36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w w:val="100"/>
                <w:sz w:val="21"/>
              </w:rPr>
              <w:t>6</w:t>
            </w:r>
          </w:p>
        </w:tc>
        <w:tc>
          <w:tcPr>
            <w:tcW w:w="3373" w:type="dxa"/>
            <w:tcBorders>
              <w:top w:val="single" w:sz="2" w:space="0" w:color="000000"/>
              <w:left w:val="single" w:sz="2" w:space="0" w:color="000000"/>
              <w:bottom w:val="single" w:sz="2" w:space="0" w:color="000000"/>
              <w:right w:val="single" w:sz="2" w:space="0" w:color="000000"/>
            </w:tcBorders>
          </w:tcPr>
          <w:p>
            <w:pPr>
              <w:pStyle w:val="TableParagraph"/>
              <w:spacing w:line="235" w:lineRule="exact"/>
              <w:ind w:left="1" w:right="0"/>
              <w:jc w:val="center"/>
              <w:rPr>
                <w:rFonts w:ascii="Times New Roman" w:hAnsi="Times New Roman" w:cs="Times New Roman" w:eastAsia="Times New Roman" w:hint="default"/>
                <w:sz w:val="21"/>
                <w:szCs w:val="21"/>
              </w:rPr>
            </w:pPr>
            <w:r>
              <w:rPr>
                <w:rFonts w:ascii="Times New Roman"/>
                <w:sz w:val="21"/>
              </w:rPr>
              <w:t>0.58%</w:t>
            </w:r>
          </w:p>
        </w:tc>
      </w:tr>
      <w:tr>
        <w:trPr>
          <w:trHeight w:val="343" w:hRule="exact"/>
        </w:trPr>
        <w:tc>
          <w:tcPr>
            <w:tcW w:w="2843"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36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right="1601"/>
              <w:jc w:val="right"/>
              <w:rPr>
                <w:rFonts w:ascii="Times New Roman" w:hAnsi="Times New Roman" w:cs="Times New Roman" w:eastAsia="Times New Roman" w:hint="default"/>
                <w:sz w:val="21"/>
                <w:szCs w:val="21"/>
              </w:rPr>
            </w:pPr>
            <w:r>
              <w:rPr>
                <w:rFonts w:ascii="Times New Roman"/>
                <w:b/>
                <w:sz w:val="21"/>
              </w:rPr>
              <w:t>1029</w:t>
            </w:r>
            <w:r>
              <w:rPr>
                <w:rFonts w:ascii="Times New Roman"/>
                <w:sz w:val="21"/>
              </w:rPr>
            </w:r>
          </w:p>
        </w:tc>
        <w:tc>
          <w:tcPr>
            <w:tcW w:w="337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6"/>
              <w:ind w:left="3" w:right="0"/>
              <w:jc w:val="center"/>
              <w:rPr>
                <w:rFonts w:ascii="Times New Roman" w:hAnsi="Times New Roman" w:cs="Times New Roman" w:eastAsia="Times New Roman" w:hint="default"/>
                <w:sz w:val="21"/>
                <w:szCs w:val="21"/>
              </w:rPr>
            </w:pPr>
            <w:r>
              <w:rPr>
                <w:rFonts w:ascii="Times New Roman"/>
                <w:b/>
                <w:sz w:val="21"/>
              </w:rPr>
              <w:t>100%</w:t>
            </w:r>
            <w:r>
              <w:rPr>
                <w:rFonts w:ascii="Times New Roman"/>
                <w:sz w:val="21"/>
              </w:rPr>
            </w:r>
          </w:p>
        </w:tc>
      </w:tr>
    </w:tbl>
    <w:p>
      <w:pPr>
        <w:spacing w:after="0" w:line="240" w:lineRule="auto"/>
        <w:jc w:val="center"/>
        <w:rPr>
          <w:rFonts w:ascii="Times New Roman" w:hAnsi="Times New Roman" w:cs="Times New Roman" w:eastAsia="Times New Roman" w:hint="default"/>
          <w:sz w:val="21"/>
          <w:szCs w:val="21"/>
        </w:rPr>
        <w:sectPr>
          <w:pgSz w:w="11910" w:h="16840"/>
          <w:pgMar w:header="745" w:footer="736" w:top="980" w:bottom="920" w:left="0" w:right="0"/>
        </w:sectPr>
      </w:pPr>
    </w:p>
    <w:p>
      <w:pPr>
        <w:spacing w:line="240" w:lineRule="auto" w:before="11"/>
        <w:rPr>
          <w:rFonts w:ascii="黑体" w:hAnsi="黑体" w:cs="黑体" w:eastAsia="黑体" w:hint="default"/>
          <w:sz w:val="29"/>
          <w:szCs w:val="29"/>
        </w:rPr>
      </w:pPr>
    </w:p>
    <w:p>
      <w:pPr>
        <w:pStyle w:val="Heading1"/>
        <w:tabs>
          <w:tab w:pos="1204" w:val="left" w:leader="none"/>
        </w:tabs>
        <w:spacing w:line="240" w:lineRule="auto"/>
        <w:ind w:left="1" w:right="0"/>
        <w:jc w:val="center"/>
        <w:rPr>
          <w:b w:val="0"/>
          <w:bCs w:val="0"/>
        </w:rPr>
      </w:pPr>
      <w:bookmarkStart w:name="_TOC_250003" w:id="7"/>
      <w:r>
        <w:rPr>
          <w:w w:val="95"/>
        </w:rPr>
        <w:t>第八节</w:t>
        <w:tab/>
      </w:r>
      <w:r>
        <w:rPr/>
        <w:t>公司治理</w:t>
      </w:r>
      <w:bookmarkEnd w:id="7"/>
      <w:r>
        <w:rPr>
          <w:b w:val="0"/>
          <w:bCs w:val="0"/>
        </w:rPr>
      </w:r>
    </w:p>
    <w:p>
      <w:pPr>
        <w:spacing w:line="240" w:lineRule="auto" w:before="11"/>
        <w:rPr>
          <w:rFonts w:ascii="宋体" w:hAnsi="宋体" w:cs="宋体" w:eastAsia="宋体" w:hint="default"/>
          <w:b/>
          <w:bCs/>
          <w:sz w:val="40"/>
          <w:szCs w:val="40"/>
        </w:rPr>
      </w:pPr>
    </w:p>
    <w:p>
      <w:pPr>
        <w:pStyle w:val="BodyText"/>
        <w:spacing w:line="355" w:lineRule="auto"/>
        <w:ind w:left="1613" w:right="1130" w:hanging="481"/>
        <w:jc w:val="left"/>
      </w:pPr>
      <w:r>
        <w:rPr>
          <w:rFonts w:ascii="宋体" w:hAnsi="宋体" w:cs="宋体" w:eastAsia="宋体" w:hint="default"/>
          <w:b/>
          <w:bCs/>
        </w:rPr>
        <w:t>一、公司治理情况</w:t>
      </w:r>
      <w:r>
        <w:rPr>
          <w:rFonts w:ascii="宋体" w:hAnsi="宋体" w:cs="宋体" w:eastAsia="宋体" w:hint="default"/>
          <w:b/>
          <w:bCs/>
          <w:w w:val="99"/>
        </w:rPr>
        <w:t> </w:t>
      </w:r>
      <w:r>
        <w:rPr>
          <w:spacing w:val="-17"/>
        </w:rPr>
        <w:t>公司严格按照《公司法》、《证券法》、《上市公司治理准则》、《深圳证券交易所创业板股</w:t>
      </w:r>
    </w:p>
    <w:p>
      <w:pPr>
        <w:pStyle w:val="BodyText"/>
        <w:spacing w:line="357" w:lineRule="auto" w:before="38"/>
        <w:ind w:left="1132" w:right="1133"/>
        <w:jc w:val="both"/>
      </w:pPr>
      <w:r>
        <w:rPr>
          <w:spacing w:val="-6"/>
        </w:rPr>
        <w:t>票上市规则》、《深圳证券交易所创业板上市公司规范运作指引》等法律、法规和中国证监会</w:t>
      </w:r>
      <w:r>
        <w:rPr>
          <w:spacing w:val="-81"/>
        </w:rPr>
        <w:t> </w:t>
      </w:r>
      <w:r>
        <w:rPr>
          <w:spacing w:val="-81"/>
        </w:rPr>
      </w:r>
      <w:r>
        <w:rPr/>
        <w:t>有关法律法规的要求，确立了股东大会、董事会、监事会及经营管理层的分层治理结构，不</w:t>
      </w:r>
      <w:r>
        <w:rPr>
          <w:spacing w:val="-86"/>
        </w:rPr>
        <w:t> </w:t>
      </w:r>
      <w:r>
        <w:rPr>
          <w:spacing w:val="-86"/>
        </w:rPr>
      </w:r>
      <w:r>
        <w:rPr/>
        <w:t>断完善公司法人治理结构，建立健全公司内部控制制度，进一步规范公司运作，提高公司治</w:t>
      </w:r>
      <w:r>
        <w:rPr>
          <w:spacing w:val="-89"/>
        </w:rPr>
        <w:t> </w:t>
      </w:r>
      <w:r>
        <w:rPr>
          <w:spacing w:val="-89"/>
        </w:rPr>
      </w:r>
      <w:r>
        <w:rPr/>
        <w:t>理水平。公司治理各方面基本符合《上市公司治理准则》和《深圳证券交易所创业板上市公</w:t>
      </w:r>
      <w:r>
        <w:rPr>
          <w:spacing w:val="-87"/>
        </w:rPr>
        <w:t> </w:t>
      </w:r>
      <w:r>
        <w:rPr>
          <w:spacing w:val="-87"/>
        </w:rPr>
      </w:r>
      <w:r>
        <w:rPr/>
        <w:t>司规范运作指引》的要求。</w:t>
      </w:r>
    </w:p>
    <w:p>
      <w:pPr>
        <w:spacing w:line="357" w:lineRule="auto" w:before="34"/>
        <w:ind w:left="1613" w:right="1007" w:firstLine="2"/>
        <w:jc w:val="left"/>
        <w:rPr>
          <w:rFonts w:ascii="宋体" w:hAnsi="宋体" w:cs="宋体" w:eastAsia="宋体" w:hint="default"/>
          <w:sz w:val="24"/>
          <w:szCs w:val="24"/>
        </w:rPr>
      </w:pPr>
      <w:r>
        <w:rPr>
          <w:rFonts w:ascii="宋体" w:hAnsi="宋体" w:cs="宋体" w:eastAsia="宋体" w:hint="default"/>
          <w:b/>
          <w:bCs/>
          <w:sz w:val="24"/>
          <w:szCs w:val="24"/>
        </w:rPr>
        <w:t>（一）股东与股东大会</w:t>
      </w:r>
      <w:r>
        <w:rPr>
          <w:rFonts w:ascii="宋体" w:hAnsi="宋体" w:cs="宋体" w:eastAsia="宋体" w:hint="default"/>
          <w:b/>
          <w:bCs/>
          <w:w w:val="99"/>
          <w:sz w:val="24"/>
          <w:szCs w:val="24"/>
        </w:rPr>
        <w:t> </w:t>
      </w:r>
      <w:r>
        <w:rPr>
          <w:rFonts w:ascii="宋体" w:hAnsi="宋体" w:cs="宋体" w:eastAsia="宋体" w:hint="default"/>
          <w:spacing w:val="-14"/>
          <w:sz w:val="24"/>
          <w:szCs w:val="24"/>
        </w:rPr>
        <w:t>公司股东大会均严格按照《上市公司股东大会规则》、《公司章程》、《股东大会议事规则》</w:t>
      </w:r>
    </w:p>
    <w:p>
      <w:pPr>
        <w:pStyle w:val="BodyText"/>
        <w:spacing w:line="357" w:lineRule="auto" w:before="34"/>
        <w:ind w:left="1132" w:right="1135"/>
        <w:jc w:val="both"/>
      </w:pPr>
      <w:r>
        <w:rPr/>
        <w:t>等规定召集、召开，并尽可能为股东参加股东大会创造便利条件，对每一项需要审议的事项</w:t>
      </w:r>
      <w:r>
        <w:rPr>
          <w:spacing w:val="-88"/>
        </w:rPr>
        <w:t> </w:t>
      </w:r>
      <w:r>
        <w:rPr>
          <w:spacing w:val="-88"/>
        </w:rPr>
      </w:r>
      <w:r>
        <w:rPr/>
        <w:t>均设定充裕的时间给股东表达意见，确保所有股东，特别是公众股东的平等地位，充分行使</w:t>
      </w:r>
      <w:r>
        <w:rPr>
          <w:spacing w:val="-90"/>
        </w:rPr>
        <w:t> </w:t>
      </w:r>
      <w:r>
        <w:rPr>
          <w:spacing w:val="-90"/>
        </w:rPr>
      </w:r>
      <w:r>
        <w:rPr/>
        <w:t>自己的权利。同时，公司聘请专业律师见证股东大会，确保会议召集召开以及表决程序符合</w:t>
      </w:r>
      <w:r>
        <w:rPr>
          <w:spacing w:val="-91"/>
        </w:rPr>
        <w:t> </w:t>
      </w:r>
      <w:r>
        <w:rPr>
          <w:spacing w:val="-91"/>
        </w:rPr>
      </w:r>
      <w:r>
        <w:rPr/>
        <w:t>相关法律规定，维护股东的合法权益。</w:t>
      </w:r>
    </w:p>
    <w:p>
      <w:pPr>
        <w:spacing w:line="355" w:lineRule="auto" w:before="36"/>
        <w:ind w:left="1613" w:right="996" w:firstLine="2"/>
        <w:jc w:val="left"/>
        <w:rPr>
          <w:rFonts w:ascii="宋体" w:hAnsi="宋体" w:cs="宋体" w:eastAsia="宋体" w:hint="default"/>
          <w:sz w:val="24"/>
          <w:szCs w:val="24"/>
        </w:rPr>
      </w:pPr>
      <w:r>
        <w:rPr>
          <w:rFonts w:ascii="宋体" w:hAnsi="宋体" w:cs="宋体" w:eastAsia="宋体" w:hint="default"/>
          <w:b/>
          <w:bCs/>
          <w:sz w:val="24"/>
          <w:szCs w:val="24"/>
        </w:rPr>
        <w:t>（二）控股股东与上市公司</w:t>
      </w:r>
      <w:r>
        <w:rPr>
          <w:rFonts w:ascii="宋体" w:hAnsi="宋体" w:cs="宋体" w:eastAsia="宋体" w:hint="default"/>
          <w:b/>
          <w:bCs/>
          <w:w w:val="99"/>
          <w:sz w:val="24"/>
          <w:szCs w:val="24"/>
        </w:rPr>
        <w:t> </w:t>
      </w:r>
      <w:r>
        <w:rPr>
          <w:rFonts w:ascii="宋体" w:hAnsi="宋体" w:cs="宋体" w:eastAsia="宋体" w:hint="default"/>
          <w:spacing w:val="-12"/>
          <w:sz w:val="24"/>
          <w:szCs w:val="24"/>
        </w:rPr>
        <w:t>公司严格按照《公司法》、《证券法》、《公司章程》及证券监管部门的有关规定正确处理</w:t>
      </w:r>
    </w:p>
    <w:p>
      <w:pPr>
        <w:pStyle w:val="BodyText"/>
        <w:spacing w:line="357" w:lineRule="auto" w:before="38"/>
        <w:ind w:left="1132" w:right="996"/>
        <w:jc w:val="left"/>
      </w:pPr>
      <w:r>
        <w:rPr/>
        <w:t>与控股股东的关系。公司控股股东严格规范自身行为，依法行使其权利并承担相应义务，没</w:t>
      </w:r>
      <w:r>
        <w:rPr>
          <w:spacing w:val="-90"/>
        </w:rPr>
        <w:t> </w:t>
      </w:r>
      <w:r>
        <w:rPr>
          <w:spacing w:val="-90"/>
        </w:rPr>
      </w:r>
      <w:r>
        <w:rPr>
          <w:spacing w:val="-3"/>
        </w:rPr>
        <w:t>有超越股东大会直接或间接干预本公司的决策和经营活动。公司的人员、资产、财务、机构、</w:t>
      </w:r>
      <w:r>
        <w:rPr>
          <w:spacing w:val="-80"/>
        </w:rPr>
        <w:t> </w:t>
      </w:r>
      <w:r>
        <w:rPr>
          <w:spacing w:val="-80"/>
        </w:rPr>
      </w:r>
      <w:r>
        <w:rPr/>
        <w:t>业务独立，不存在控股股东占用资金以及公司为控股股东提供担保的情形。</w:t>
      </w:r>
    </w:p>
    <w:p>
      <w:pPr>
        <w:pStyle w:val="Heading2"/>
        <w:spacing w:line="240" w:lineRule="auto" w:before="34"/>
        <w:ind w:left="1615" w:right="996"/>
        <w:jc w:val="left"/>
        <w:rPr>
          <w:b w:val="0"/>
          <w:bCs w:val="0"/>
        </w:rPr>
      </w:pPr>
      <w:r>
        <w:rPr/>
        <w:t>（三）董事和董事会</w:t>
      </w:r>
      <w:r>
        <w:rPr>
          <w:b w:val="0"/>
          <w:bCs w:val="0"/>
        </w:rPr>
      </w:r>
    </w:p>
    <w:p>
      <w:pPr>
        <w:pStyle w:val="BodyText"/>
        <w:spacing w:line="240" w:lineRule="auto" w:before="154"/>
        <w:ind w:left="1613" w:right="996"/>
        <w:jc w:val="left"/>
      </w:pPr>
      <w:r>
        <w:rPr/>
        <w:t>根据《公司章程》及《董事会议事规则》的规定，公司董事会由 </w:t>
      </w:r>
      <w:r>
        <w:rPr>
          <w:rFonts w:ascii="Times New Roman" w:hAnsi="Times New Roman" w:cs="Times New Roman" w:eastAsia="Times New Roman" w:hint="default"/>
        </w:rPr>
        <w:t>6</w:t>
      </w:r>
      <w:r>
        <w:rPr>
          <w:rFonts w:ascii="Times New Roman" w:hAnsi="Times New Roman" w:cs="Times New Roman" w:eastAsia="Times New Roman" w:hint="default"/>
          <w:spacing w:val="-21"/>
        </w:rPr>
        <w:t> </w:t>
      </w:r>
      <w:r>
        <w:rPr/>
        <w:t>名董事组成，其中独</w:t>
      </w:r>
    </w:p>
    <w:p>
      <w:pPr>
        <w:pStyle w:val="BodyText"/>
        <w:spacing w:line="352" w:lineRule="auto" w:before="133"/>
        <w:ind w:left="1132" w:right="998"/>
        <w:jc w:val="left"/>
      </w:pPr>
      <w:r>
        <w:rPr/>
        <w:t>立董事</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3"/>
        </w:rPr>
        <w:t> </w:t>
      </w:r>
      <w:r>
        <w:rPr>
          <w:spacing w:val="-3"/>
        </w:rPr>
        <w:t>名。公司选聘董事，董事会人数、构成及资格均符合法律、法规和公司规章的规定。</w:t>
      </w:r>
      <w:r>
        <w:rPr>
          <w:spacing w:val="-118"/>
        </w:rPr>
        <w:t> </w:t>
      </w:r>
      <w:r>
        <w:rPr>
          <w:spacing w:val="-118"/>
        </w:rPr>
      </w:r>
      <w:r>
        <w:rPr/>
        <w:t>公司董事会均严格按照《公司章程》及《董事会议事规则》的程序召集、召开。公司董事能</w:t>
      </w:r>
      <w:r>
        <w:rPr>
          <w:spacing w:val="-87"/>
        </w:rPr>
        <w:t> </w:t>
      </w:r>
      <w:r>
        <w:rPr>
          <w:spacing w:val="-87"/>
        </w:rPr>
      </w:r>
      <w:r>
        <w:rPr>
          <w:spacing w:val="-11"/>
        </w:rPr>
        <w:t>够依据《董事会议事规则》、《独立董事工作制度》、《深圳证券交易所创业板上市公司规范运</w:t>
      </w:r>
      <w:r>
        <w:rPr>
          <w:spacing w:val="-106"/>
        </w:rPr>
        <w:t> </w:t>
      </w:r>
      <w:r>
        <w:rPr>
          <w:spacing w:val="-106"/>
        </w:rPr>
      </w:r>
      <w:r>
        <w:rPr>
          <w:spacing w:val="-3"/>
        </w:rPr>
        <w:t>作指引》等开展工作，出席董事会和股东大会，依法行使职权，勤勉尽责地履行职责和义务，</w:t>
      </w:r>
      <w:r>
        <w:rPr>
          <w:spacing w:val="-80"/>
        </w:rPr>
        <w:t> </w:t>
      </w:r>
      <w:r>
        <w:rPr>
          <w:spacing w:val="-80"/>
        </w:rPr>
      </w:r>
      <w:r>
        <w:rPr/>
        <w:t>同时积极参加相关培训，熟悉相关法律法规。</w:t>
      </w:r>
    </w:p>
    <w:p>
      <w:pPr>
        <w:pStyle w:val="BodyText"/>
        <w:spacing w:line="348" w:lineRule="auto" w:before="41"/>
        <w:ind w:left="1132" w:right="1132" w:firstLine="480"/>
        <w:jc w:val="both"/>
      </w:pPr>
      <w:r>
        <w:rPr/>
        <w:t>董事会下设薪酬与考核委员会、战略委员会、提名委员会和审计委员会，各委员会中独 立董事占比均超过</w:t>
      </w:r>
      <w:r>
        <w:rPr>
          <w:spacing w:val="-44"/>
        </w:rPr>
        <w:t> </w:t>
      </w:r>
      <w:r>
        <w:rPr>
          <w:rFonts w:ascii="Arial" w:hAnsi="Arial" w:cs="Arial" w:eastAsia="Arial" w:hint="default"/>
          <w:spacing w:val="-4"/>
        </w:rPr>
        <w:t>1/2</w:t>
      </w:r>
      <w:r>
        <w:rPr>
          <w:spacing w:val="-4"/>
        </w:rPr>
        <w:t>，提高了董事会履职能力和专业化程度，保障了董事会决策的科学性和</w:t>
      </w:r>
      <w:r>
        <w:rPr>
          <w:spacing w:val="-118"/>
        </w:rPr>
        <w:t> </w:t>
      </w:r>
      <w:r>
        <w:rPr>
          <w:spacing w:val="-118"/>
        </w:rPr>
      </w:r>
      <w:r>
        <w:rPr/>
        <w:t>规范性。</w:t>
      </w:r>
    </w:p>
    <w:p>
      <w:pPr>
        <w:spacing w:after="0" w:line="348" w:lineRule="auto"/>
        <w:jc w:val="both"/>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357" w:lineRule="auto" w:before="26"/>
        <w:ind w:left="1132" w:right="996" w:firstLine="480"/>
        <w:jc w:val="left"/>
      </w:pPr>
      <w:r>
        <w:rPr/>
        <w:t>公司独立董事独立履行职责，不受公司主要股东、实际控制人以及其他与公司有利害关 系的单位或个人影响。</w:t>
      </w:r>
    </w:p>
    <w:p>
      <w:pPr>
        <w:pStyle w:val="Heading2"/>
        <w:spacing w:line="240" w:lineRule="auto" w:before="34"/>
        <w:ind w:left="1615" w:right="996"/>
        <w:jc w:val="left"/>
        <w:rPr>
          <w:b w:val="0"/>
          <w:bCs w:val="0"/>
        </w:rPr>
      </w:pPr>
      <w:r>
        <w:rPr/>
        <w:t>（四）监事和监事会</w:t>
      </w:r>
      <w:r>
        <w:rPr>
          <w:b w:val="0"/>
          <w:bCs w:val="0"/>
        </w:rPr>
      </w:r>
    </w:p>
    <w:p>
      <w:pPr>
        <w:pStyle w:val="BodyText"/>
        <w:spacing w:line="240" w:lineRule="auto" w:before="154"/>
        <w:ind w:left="1613" w:right="996"/>
        <w:jc w:val="left"/>
      </w:pPr>
      <w:r>
        <w:rPr/>
        <w:t>根据《公司章程》及《监事会议事规则》的规定，公司监事会由 </w:t>
      </w:r>
      <w:r>
        <w:rPr>
          <w:rFonts w:ascii="Arial" w:hAnsi="Arial" w:cs="Arial" w:eastAsia="Arial" w:hint="default"/>
        </w:rPr>
        <w:t>4</w:t>
      </w:r>
      <w:r>
        <w:rPr>
          <w:rFonts w:ascii="Arial" w:hAnsi="Arial" w:cs="Arial" w:eastAsia="Arial" w:hint="default"/>
          <w:spacing w:val="-43"/>
        </w:rPr>
        <w:t> </w:t>
      </w:r>
      <w:r>
        <w:rPr/>
        <w:t>名监事组成，其中职</w:t>
      </w:r>
    </w:p>
    <w:p>
      <w:pPr>
        <w:pStyle w:val="BodyText"/>
        <w:spacing w:line="348" w:lineRule="auto" w:before="134"/>
        <w:ind w:left="1132" w:right="1004"/>
        <w:jc w:val="left"/>
      </w:pPr>
      <w:r>
        <w:rPr/>
        <w:t>工代表和非职工监事各</w:t>
      </w:r>
      <w:r>
        <w:rPr>
          <w:spacing w:val="-53"/>
        </w:rPr>
        <w:t> </w:t>
      </w:r>
      <w:r>
        <w:rPr>
          <w:rFonts w:ascii="Arial" w:hAnsi="Arial" w:cs="Arial" w:eastAsia="Arial" w:hint="default"/>
        </w:rPr>
        <w:t>2</w:t>
      </w:r>
      <w:r>
        <w:rPr>
          <w:rFonts w:ascii="Arial" w:hAnsi="Arial" w:cs="Arial" w:eastAsia="Arial" w:hint="default"/>
          <w:spacing w:val="3"/>
        </w:rPr>
        <w:t> </w:t>
      </w:r>
      <w:r>
        <w:rPr>
          <w:spacing w:val="-4"/>
        </w:rPr>
        <w:t>名。监事会均按照《公司章程》及《监事会议事规则》的程序召集、</w:t>
      </w:r>
      <w:r>
        <w:rPr/>
        <w:t> 召开。公司监事会除审议日常事项外，在检查公司的财务、对董事、高级管理人员履职等方</w:t>
      </w:r>
      <w:r>
        <w:rPr>
          <w:spacing w:val="-86"/>
        </w:rPr>
        <w:t> </w:t>
      </w:r>
      <w:r>
        <w:rPr>
          <w:spacing w:val="-86"/>
        </w:rPr>
      </w:r>
      <w:r>
        <w:rPr/>
        <w:t>面发挥了良好的监督职能，切实维护公司及股东的合法权益。</w:t>
      </w:r>
    </w:p>
    <w:p>
      <w:pPr>
        <w:spacing w:line="355" w:lineRule="auto" w:before="46"/>
        <w:ind w:left="1613" w:right="996" w:firstLine="2"/>
        <w:jc w:val="left"/>
        <w:rPr>
          <w:rFonts w:ascii="宋体" w:hAnsi="宋体" w:cs="宋体" w:eastAsia="宋体" w:hint="default"/>
          <w:sz w:val="24"/>
          <w:szCs w:val="24"/>
        </w:rPr>
      </w:pPr>
      <w:r>
        <w:rPr>
          <w:rFonts w:ascii="宋体" w:hAnsi="宋体" w:cs="宋体" w:eastAsia="宋体" w:hint="default"/>
          <w:b/>
          <w:bCs/>
          <w:sz w:val="24"/>
          <w:szCs w:val="24"/>
        </w:rPr>
        <w:t>（五）关于绩效评价与激励约束机制</w:t>
      </w:r>
      <w:r>
        <w:rPr>
          <w:rFonts w:ascii="宋体" w:hAnsi="宋体" w:cs="宋体" w:eastAsia="宋体" w:hint="default"/>
          <w:b/>
          <w:bCs/>
          <w:w w:val="99"/>
          <w:sz w:val="24"/>
          <w:szCs w:val="24"/>
        </w:rPr>
        <w:t> </w:t>
      </w:r>
      <w:r>
        <w:rPr>
          <w:rFonts w:ascii="宋体" w:hAnsi="宋体" w:cs="宋体" w:eastAsia="宋体" w:hint="default"/>
          <w:sz w:val="24"/>
          <w:szCs w:val="24"/>
        </w:rPr>
        <w:t>公司已建立企业绩效激励与评价体系，并不断完善。公司董事、监事和高级管理人员的</w:t>
      </w:r>
    </w:p>
    <w:p>
      <w:pPr>
        <w:pStyle w:val="BodyText"/>
        <w:spacing w:line="355" w:lineRule="auto" w:before="38"/>
        <w:ind w:left="1613" w:right="996" w:hanging="481"/>
        <w:jc w:val="left"/>
      </w:pPr>
      <w:r>
        <w:rPr/>
        <w:t>绩效评价标准和激励约束机制公开、透明，符合法律、法规的规定。 公司董事会设立了薪酬与考核委员会，负责薪酬政策及方案的制定与审定。公司高级管</w:t>
      </w:r>
    </w:p>
    <w:p>
      <w:pPr>
        <w:pStyle w:val="BodyText"/>
        <w:spacing w:line="240" w:lineRule="auto" w:before="38"/>
        <w:ind w:left="1132" w:right="0"/>
        <w:jc w:val="both"/>
      </w:pPr>
      <w:r>
        <w:rPr/>
        <w:t>理人员均认真履行工作职责，较好地完成了董事会制定的经营管理任务。</w:t>
      </w:r>
    </w:p>
    <w:p>
      <w:pPr>
        <w:pStyle w:val="BodyText"/>
        <w:spacing w:line="357" w:lineRule="auto" w:before="151"/>
        <w:ind w:left="1613" w:right="996" w:firstLine="2"/>
        <w:jc w:val="left"/>
      </w:pPr>
      <w:r>
        <w:rPr>
          <w:rFonts w:ascii="宋体" w:hAnsi="宋体" w:cs="宋体" w:eastAsia="宋体" w:hint="default"/>
          <w:b/>
          <w:bCs/>
        </w:rPr>
        <w:t>（六）关于经理层</w:t>
      </w:r>
      <w:r>
        <w:rPr>
          <w:rFonts w:ascii="宋体" w:hAnsi="宋体" w:cs="宋体" w:eastAsia="宋体" w:hint="default"/>
          <w:b/>
          <w:bCs/>
          <w:w w:val="99"/>
        </w:rPr>
        <w:t> </w:t>
      </w:r>
      <w:r>
        <w:rPr/>
        <w:t>公司已建立《总经理工作细则》等制度，公司经理层能勤勉尽责，切实贯彻、执行董事</w:t>
      </w:r>
    </w:p>
    <w:p>
      <w:pPr>
        <w:pStyle w:val="BodyText"/>
        <w:spacing w:line="357" w:lineRule="auto" w:before="34"/>
        <w:ind w:left="1132" w:right="996"/>
        <w:jc w:val="left"/>
      </w:pPr>
      <w:r>
        <w:rPr>
          <w:spacing w:val="-2"/>
        </w:rPr>
        <w:t>会的决议。总经理及其他高级管理人员职责清晰，能够严格按照公司各项管理制度履行职责。</w:t>
      </w:r>
      <w:r>
        <w:rPr/>
        <w:t> 经理层人员的聘任公开、透明、程序规范。</w:t>
      </w:r>
    </w:p>
    <w:p>
      <w:pPr>
        <w:pStyle w:val="BodyText"/>
        <w:spacing w:line="355" w:lineRule="auto" w:before="36"/>
        <w:ind w:left="1132" w:right="996" w:firstLine="480"/>
        <w:jc w:val="left"/>
      </w:pPr>
      <w:r>
        <w:rPr/>
        <w:t>公司总经理的聘任、管理层的聘任、管理层的考核和激励等方面均严格按照公司规定执 行，管理层比较稳定，且忠实履行诚信义务，没有发现违规行为。</w:t>
      </w:r>
    </w:p>
    <w:p>
      <w:pPr>
        <w:spacing w:line="355" w:lineRule="auto" w:before="38"/>
        <w:ind w:left="1613" w:right="996" w:firstLine="2"/>
        <w:jc w:val="left"/>
        <w:rPr>
          <w:rFonts w:ascii="宋体" w:hAnsi="宋体" w:cs="宋体" w:eastAsia="宋体" w:hint="default"/>
          <w:sz w:val="24"/>
          <w:szCs w:val="24"/>
        </w:rPr>
      </w:pPr>
      <w:r>
        <w:rPr>
          <w:rFonts w:ascii="宋体" w:hAnsi="宋体" w:cs="宋体" w:eastAsia="宋体" w:hint="default"/>
          <w:b/>
          <w:bCs/>
          <w:sz w:val="24"/>
          <w:szCs w:val="24"/>
        </w:rPr>
        <w:t>（七）公司内部控制制度的建立健全情况</w:t>
      </w:r>
      <w:r>
        <w:rPr>
          <w:rFonts w:ascii="宋体" w:hAnsi="宋体" w:cs="宋体" w:eastAsia="宋体" w:hint="default"/>
          <w:b/>
          <w:bCs/>
          <w:w w:val="99"/>
          <w:sz w:val="24"/>
          <w:szCs w:val="24"/>
        </w:rPr>
        <w:t> </w:t>
      </w:r>
      <w:r>
        <w:rPr>
          <w:rFonts w:ascii="宋体" w:hAnsi="宋体" w:cs="宋体" w:eastAsia="宋体" w:hint="default"/>
          <w:sz w:val="24"/>
          <w:szCs w:val="24"/>
        </w:rPr>
        <w:t>为加强公司内部管理，健全和完善内部控制，提高公司运营效率，控制和规避经营中存</w:t>
      </w:r>
    </w:p>
    <w:p>
      <w:pPr>
        <w:pStyle w:val="BodyText"/>
        <w:spacing w:line="240" w:lineRule="auto" w:before="38"/>
        <w:ind w:left="1132" w:right="0"/>
        <w:jc w:val="both"/>
      </w:pPr>
      <w:r>
        <w:rPr/>
        <w:t>在的风险</w:t>
      </w:r>
      <w:r>
        <w:rPr>
          <w:spacing w:val="-51"/>
        </w:rPr>
        <w:t>，</w:t>
      </w:r>
      <w:r>
        <w:rPr/>
        <w:t>公司制定了一系列内部控制制度</w:t>
      </w:r>
      <w:r>
        <w:rPr>
          <w:spacing w:val="-51"/>
        </w:rPr>
        <w:t>，</w:t>
      </w:r>
      <w:r>
        <w:rPr/>
        <w:t>并得到了严格贯彻和执行</w:t>
      </w:r>
      <w:r>
        <w:rPr>
          <w:spacing w:val="-51"/>
        </w:rPr>
        <w:t>。</w:t>
      </w:r>
      <w:r>
        <w:rPr/>
        <w:t>公司根</w:t>
      </w:r>
      <w:r>
        <w:rPr>
          <w:spacing w:val="-51"/>
        </w:rPr>
        <w:t>据</w:t>
      </w:r>
      <w:r>
        <w:rPr/>
        <w:t>《公司法</w:t>
      </w:r>
      <w:r>
        <w:rPr>
          <w:spacing w:val="-120"/>
        </w:rPr>
        <w:t>》</w:t>
      </w:r>
      <w:r>
        <w:rPr/>
        <w:t>、</w:t>
      </w:r>
    </w:p>
    <w:p>
      <w:pPr>
        <w:pStyle w:val="BodyText"/>
        <w:spacing w:line="357" w:lineRule="auto" w:before="151"/>
        <w:ind w:left="1132" w:right="1013"/>
        <w:jc w:val="both"/>
      </w:pPr>
      <w:r>
        <w:rPr/>
        <w:t>《证</w:t>
      </w:r>
      <w:r>
        <w:rPr>
          <w:spacing w:val="2"/>
        </w:rPr>
        <w:t>券</w:t>
      </w:r>
      <w:r>
        <w:rPr/>
        <w:t>法</w:t>
      </w:r>
      <w:r>
        <w:rPr>
          <w:spacing w:val="-120"/>
        </w:rPr>
        <w:t>》</w:t>
      </w:r>
      <w:r>
        <w:rPr>
          <w:spacing w:val="-118"/>
        </w:rPr>
        <w:t>、</w:t>
      </w:r>
      <w:r>
        <w:rPr/>
        <w:t>《</w:t>
      </w:r>
      <w:r>
        <w:rPr>
          <w:spacing w:val="2"/>
        </w:rPr>
        <w:t>创</w:t>
      </w:r>
      <w:r>
        <w:rPr/>
        <w:t>业板</w:t>
      </w:r>
      <w:r>
        <w:rPr>
          <w:spacing w:val="2"/>
        </w:rPr>
        <w:t>上</w:t>
      </w:r>
      <w:r>
        <w:rPr/>
        <w:t>市公</w:t>
      </w:r>
      <w:r>
        <w:rPr>
          <w:spacing w:val="2"/>
        </w:rPr>
        <w:t>司</w:t>
      </w:r>
      <w:r>
        <w:rPr/>
        <w:t>规范</w:t>
      </w:r>
      <w:r>
        <w:rPr>
          <w:spacing w:val="2"/>
        </w:rPr>
        <w:t>运</w:t>
      </w:r>
      <w:r>
        <w:rPr/>
        <w:t>作</w:t>
      </w:r>
      <w:r>
        <w:rPr>
          <w:spacing w:val="2"/>
        </w:rPr>
        <w:t>指</w:t>
      </w:r>
      <w:r>
        <w:rPr/>
        <w:t>引</w:t>
      </w:r>
      <w:r>
        <w:rPr>
          <w:spacing w:val="2"/>
        </w:rPr>
        <w:t>》</w:t>
      </w:r>
      <w:r>
        <w:rPr/>
        <w:t>等有</w:t>
      </w:r>
      <w:r>
        <w:rPr>
          <w:spacing w:val="2"/>
        </w:rPr>
        <w:t>关</w:t>
      </w:r>
      <w:r>
        <w:rPr/>
        <w:t>法律</w:t>
      </w:r>
      <w:r>
        <w:rPr>
          <w:spacing w:val="2"/>
        </w:rPr>
        <w:t>法</w:t>
      </w:r>
      <w:r>
        <w:rPr/>
        <w:t>规</w:t>
      </w:r>
      <w:r>
        <w:rPr>
          <w:spacing w:val="2"/>
        </w:rPr>
        <w:t>的</w:t>
      </w:r>
      <w:r>
        <w:rPr/>
        <w:t>规</w:t>
      </w:r>
      <w:r>
        <w:rPr>
          <w:spacing w:val="2"/>
        </w:rPr>
        <w:t>定</w:t>
      </w:r>
      <w:r>
        <w:rPr/>
        <w:t>，制</w:t>
      </w:r>
      <w:r>
        <w:rPr>
          <w:spacing w:val="2"/>
        </w:rPr>
        <w:t>定</w:t>
      </w:r>
      <w:r>
        <w:rPr/>
        <w:t>并完</w:t>
      </w:r>
      <w:r>
        <w:rPr>
          <w:spacing w:val="2"/>
        </w:rPr>
        <w:t>善</w:t>
      </w:r>
      <w:r>
        <w:rPr/>
        <w:t>了</w:t>
      </w:r>
      <w:r>
        <w:rPr>
          <w:spacing w:val="2"/>
        </w:rPr>
        <w:t>《</w:t>
      </w:r>
      <w:r>
        <w:rPr/>
        <w:t>公司</w:t>
      </w:r>
      <w:r>
        <w:rPr/>
        <w:t> 章程</w:t>
      </w:r>
      <w:r>
        <w:rPr>
          <w:spacing w:val="-120"/>
        </w:rPr>
        <w:t>》</w:t>
      </w:r>
      <w:r>
        <w:rPr>
          <w:spacing w:val="-22"/>
        </w:rPr>
        <w:t>，</w:t>
      </w:r>
      <w:r>
        <w:rPr/>
        <w:t>依据相关法</w:t>
      </w:r>
      <w:r>
        <w:rPr>
          <w:spacing w:val="2"/>
        </w:rPr>
        <w:t>律</w:t>
      </w:r>
      <w:r>
        <w:rPr/>
        <w:t>法规和公司章程制</w:t>
      </w:r>
      <w:r>
        <w:rPr>
          <w:spacing w:val="-22"/>
        </w:rPr>
        <w:t>定</w:t>
      </w:r>
      <w:r>
        <w:rPr>
          <w:spacing w:val="2"/>
        </w:rPr>
        <w:t>《</w:t>
      </w:r>
      <w:r>
        <w:rPr/>
        <w:t>股东大会议事规则</w:t>
      </w:r>
      <w:r>
        <w:rPr>
          <w:spacing w:val="-119"/>
        </w:rPr>
        <w:t>》</w:t>
      </w:r>
      <w:r>
        <w:rPr>
          <w:spacing w:val="-142"/>
        </w:rPr>
        <w:t>、</w:t>
      </w:r>
      <w:r>
        <w:rPr>
          <w:spacing w:val="2"/>
        </w:rPr>
        <w:t>《</w:t>
      </w:r>
      <w:r>
        <w:rPr/>
        <w:t>董事会议事规则</w:t>
      </w:r>
      <w:r>
        <w:rPr>
          <w:spacing w:val="-120"/>
        </w:rPr>
        <w:t>》</w:t>
      </w:r>
      <w:r>
        <w:rPr>
          <w:spacing w:val="-142"/>
        </w:rPr>
        <w:t>、</w:t>
      </w:r>
      <w:r>
        <w:rPr/>
        <w:t>《监事</w:t>
      </w:r>
      <w:r>
        <w:rPr/>
        <w:t> 会议</w:t>
      </w:r>
      <w:r>
        <w:rPr>
          <w:spacing w:val="2"/>
        </w:rPr>
        <w:t>事</w:t>
      </w:r>
      <w:r>
        <w:rPr/>
        <w:t>规则</w:t>
      </w:r>
      <w:r>
        <w:rPr>
          <w:spacing w:val="-118"/>
        </w:rPr>
        <w:t>》</w:t>
      </w:r>
      <w:r>
        <w:rPr>
          <w:spacing w:val="-120"/>
        </w:rPr>
        <w:t>、</w:t>
      </w:r>
      <w:r>
        <w:rPr/>
        <w:t>《</w:t>
      </w:r>
      <w:r>
        <w:rPr>
          <w:spacing w:val="2"/>
        </w:rPr>
        <w:t>独</w:t>
      </w:r>
      <w:r>
        <w:rPr/>
        <w:t>立</w:t>
      </w:r>
      <w:r>
        <w:rPr>
          <w:spacing w:val="2"/>
        </w:rPr>
        <w:t>董</w:t>
      </w:r>
      <w:r>
        <w:rPr/>
        <w:t>事工</w:t>
      </w:r>
      <w:r>
        <w:rPr>
          <w:spacing w:val="2"/>
        </w:rPr>
        <w:t>作</w:t>
      </w:r>
      <w:r>
        <w:rPr/>
        <w:t>制度</w:t>
      </w:r>
      <w:r>
        <w:rPr>
          <w:spacing w:val="-118"/>
        </w:rPr>
        <w:t>》</w:t>
      </w:r>
      <w:r>
        <w:rPr>
          <w:spacing w:val="-120"/>
        </w:rPr>
        <w:t>、</w:t>
      </w:r>
      <w:r>
        <w:rPr/>
        <w:t>《</w:t>
      </w:r>
      <w:r>
        <w:rPr>
          <w:spacing w:val="2"/>
        </w:rPr>
        <w:t>董</w:t>
      </w:r>
      <w:r>
        <w:rPr/>
        <w:t>事</w:t>
      </w:r>
      <w:r>
        <w:rPr>
          <w:spacing w:val="2"/>
        </w:rPr>
        <w:t>会</w:t>
      </w:r>
      <w:r>
        <w:rPr/>
        <w:t>秘书</w:t>
      </w:r>
      <w:r>
        <w:rPr>
          <w:spacing w:val="2"/>
        </w:rPr>
        <w:t>工</w:t>
      </w:r>
      <w:r>
        <w:rPr/>
        <w:t>作细</w:t>
      </w:r>
      <w:r>
        <w:rPr>
          <w:spacing w:val="2"/>
        </w:rPr>
        <w:t>则</w:t>
      </w:r>
      <w:r>
        <w:rPr>
          <w:spacing w:val="-120"/>
        </w:rPr>
        <w:t>》、</w:t>
      </w:r>
      <w:r>
        <w:rPr>
          <w:spacing w:val="2"/>
        </w:rPr>
        <w:t>《</w:t>
      </w:r>
      <w:r>
        <w:rPr/>
        <w:t>审</w:t>
      </w:r>
      <w:r>
        <w:rPr>
          <w:spacing w:val="2"/>
        </w:rPr>
        <w:t>计</w:t>
      </w:r>
      <w:r>
        <w:rPr/>
        <w:t>委员</w:t>
      </w:r>
      <w:r>
        <w:rPr>
          <w:spacing w:val="2"/>
        </w:rPr>
        <w:t>会</w:t>
      </w:r>
      <w:r>
        <w:rPr/>
        <w:t>工作</w:t>
      </w:r>
      <w:r>
        <w:rPr>
          <w:spacing w:val="2"/>
        </w:rPr>
        <w:t>细</w:t>
      </w:r>
      <w:r>
        <w:rPr/>
        <w:t>则</w:t>
      </w:r>
      <w:r>
        <w:rPr>
          <w:spacing w:val="-120"/>
        </w:rPr>
        <w:t>》</w:t>
      </w:r>
      <w:r>
        <w:rPr>
          <w:spacing w:val="-118"/>
        </w:rPr>
        <w:t>、</w:t>
      </w:r>
      <w:r>
        <w:rPr/>
        <w:t>《提</w:t>
      </w:r>
      <w:r>
        <w:rPr/>
        <w:t> 名委</w:t>
      </w:r>
      <w:r>
        <w:rPr>
          <w:spacing w:val="2"/>
        </w:rPr>
        <w:t>员</w:t>
      </w:r>
      <w:r>
        <w:rPr/>
        <w:t>会工</w:t>
      </w:r>
      <w:r>
        <w:rPr>
          <w:spacing w:val="2"/>
        </w:rPr>
        <w:t>作</w:t>
      </w:r>
      <w:r>
        <w:rPr/>
        <w:t>细则</w:t>
      </w:r>
      <w:r>
        <w:rPr>
          <w:spacing w:val="-118"/>
        </w:rPr>
        <w:t>》</w:t>
      </w:r>
      <w:r>
        <w:rPr>
          <w:spacing w:val="-120"/>
        </w:rPr>
        <w:t>、</w:t>
      </w:r>
      <w:r>
        <w:rPr>
          <w:spacing w:val="2"/>
        </w:rPr>
        <w:t>《</w:t>
      </w:r>
      <w:r>
        <w:rPr/>
        <w:t>战略</w:t>
      </w:r>
      <w:r>
        <w:rPr>
          <w:spacing w:val="2"/>
        </w:rPr>
        <w:t>委</w:t>
      </w:r>
      <w:r>
        <w:rPr/>
        <w:t>员会</w:t>
      </w:r>
      <w:r>
        <w:rPr>
          <w:spacing w:val="2"/>
        </w:rPr>
        <w:t>工</w:t>
      </w:r>
      <w:r>
        <w:rPr/>
        <w:t>作细</w:t>
      </w:r>
      <w:r>
        <w:rPr>
          <w:spacing w:val="2"/>
        </w:rPr>
        <w:t>则</w:t>
      </w:r>
      <w:r>
        <w:rPr>
          <w:spacing w:val="-120"/>
        </w:rPr>
        <w:t>》</w:t>
      </w:r>
      <w:r>
        <w:rPr>
          <w:spacing w:val="-118"/>
        </w:rPr>
        <w:t>、</w:t>
      </w:r>
      <w:r>
        <w:rPr/>
        <w:t>《独</w:t>
      </w:r>
      <w:r>
        <w:rPr>
          <w:spacing w:val="2"/>
        </w:rPr>
        <w:t>立</w:t>
      </w:r>
      <w:r>
        <w:rPr/>
        <w:t>董事</w:t>
      </w:r>
      <w:r>
        <w:rPr>
          <w:spacing w:val="2"/>
        </w:rPr>
        <w:t>及</w:t>
      </w:r>
      <w:r>
        <w:rPr/>
        <w:t>审计</w:t>
      </w:r>
      <w:r>
        <w:rPr>
          <w:spacing w:val="2"/>
        </w:rPr>
        <w:t>委员</w:t>
      </w:r>
      <w:r>
        <w:rPr/>
        <w:t>会年</w:t>
      </w:r>
      <w:r>
        <w:rPr>
          <w:spacing w:val="2"/>
        </w:rPr>
        <w:t>报</w:t>
      </w:r>
      <w:r>
        <w:rPr/>
        <w:t>工作</w:t>
      </w:r>
      <w:r>
        <w:rPr>
          <w:spacing w:val="2"/>
        </w:rPr>
        <w:t>制</w:t>
      </w:r>
      <w:r>
        <w:rPr/>
        <w:t>度</w:t>
      </w:r>
      <w:r>
        <w:rPr>
          <w:spacing w:val="-120"/>
        </w:rPr>
        <w:t>》</w:t>
      </w:r>
      <w:r>
        <w:rPr>
          <w:spacing w:val="-118"/>
        </w:rPr>
        <w:t>、</w:t>
      </w:r>
      <w:r>
        <w:rPr/>
        <w:t>《薪</w:t>
      </w:r>
      <w:r>
        <w:rPr/>
        <w:t> 酬与考核委员会工作制度</w:t>
      </w:r>
      <w:r>
        <w:rPr>
          <w:spacing w:val="-120"/>
        </w:rPr>
        <w:t>》</w:t>
      </w:r>
      <w:r>
        <w:rPr>
          <w:spacing w:val="-188"/>
        </w:rPr>
        <w:t>、</w:t>
      </w:r>
      <w:r>
        <w:rPr/>
        <w:t>《总经理工作细则</w:t>
      </w:r>
      <w:r>
        <w:rPr>
          <w:spacing w:val="-120"/>
        </w:rPr>
        <w:t>》</w:t>
      </w:r>
      <w:r>
        <w:rPr>
          <w:spacing w:val="-188"/>
        </w:rPr>
        <w:t>、</w:t>
      </w:r>
      <w:r>
        <w:rPr/>
        <w:t>《对外担保管理制度</w:t>
      </w:r>
      <w:r>
        <w:rPr>
          <w:spacing w:val="-120"/>
        </w:rPr>
        <w:t>》</w:t>
      </w:r>
      <w:r>
        <w:rPr>
          <w:spacing w:val="-188"/>
        </w:rPr>
        <w:t>、</w:t>
      </w:r>
      <w:r>
        <w:rPr/>
        <w:t>《对外投资管理制度</w:t>
      </w:r>
      <w:r>
        <w:rPr>
          <w:spacing w:val="-120"/>
        </w:rPr>
        <w:t>》</w:t>
      </w:r>
      <w:r>
        <w:rPr/>
        <w:t>、</w:t>
      </w:r>
    </w:p>
    <w:p>
      <w:pPr>
        <w:pStyle w:val="BodyText"/>
        <w:spacing w:line="357" w:lineRule="auto" w:before="36"/>
        <w:ind w:left="1132" w:right="1138"/>
        <w:jc w:val="both"/>
      </w:pPr>
      <w:r>
        <w:rPr>
          <w:spacing w:val="-17"/>
        </w:rPr>
        <w:t>《规范与关联方资金往来的管理制度》、《关联交易决策制度》、《内部审计制度》、《投资者关</w:t>
      </w:r>
      <w:r>
        <w:rPr>
          <w:spacing w:val="-80"/>
        </w:rPr>
        <w:t> </w:t>
      </w:r>
      <w:r>
        <w:rPr>
          <w:spacing w:val="-80"/>
        </w:rPr>
      </w:r>
      <w:r>
        <w:rPr>
          <w:spacing w:val="-6"/>
        </w:rPr>
        <w:t>系管理制度》、《内幕信息知情人登记管理制度》等公司治理和内部控制相关制度。公司认为</w:t>
      </w:r>
      <w:r>
        <w:rPr>
          <w:spacing w:val="-85"/>
        </w:rPr>
        <w:t> </w:t>
      </w:r>
      <w:r>
        <w:rPr>
          <w:spacing w:val="-85"/>
        </w:rPr>
      </w:r>
      <w:r>
        <w:rPr/>
        <w:t>已经建立了较为完善的内部管理制度体系，各项制度建立之后能够得到有效的贯彻和执行。</w:t>
      </w:r>
    </w:p>
    <w:p>
      <w:pPr>
        <w:pStyle w:val="Heading2"/>
        <w:spacing w:line="240" w:lineRule="auto" w:before="34"/>
        <w:ind w:left="1615" w:right="996"/>
        <w:jc w:val="left"/>
        <w:rPr>
          <w:b w:val="0"/>
          <w:bCs w:val="0"/>
        </w:rPr>
      </w:pPr>
      <w:r>
        <w:rPr/>
        <w:t>（八）关于信息披露与透明度</w:t>
      </w:r>
      <w:r>
        <w:rPr>
          <w:b w:val="0"/>
          <w:bCs w:val="0"/>
        </w:rPr>
      </w:r>
    </w:p>
    <w:p>
      <w:pPr>
        <w:spacing w:after="0" w:line="240" w:lineRule="auto"/>
        <w:jc w:val="left"/>
        <w:sectPr>
          <w:pgSz w:w="11910" w:h="16840"/>
          <w:pgMar w:header="745" w:footer="736" w:top="980" w:bottom="920" w:left="0" w:right="0"/>
        </w:sectPr>
      </w:pPr>
    </w:p>
    <w:p>
      <w:pPr>
        <w:spacing w:line="240" w:lineRule="auto" w:before="5"/>
        <w:rPr>
          <w:rFonts w:ascii="宋体" w:hAnsi="宋体" w:cs="宋体" w:eastAsia="宋体" w:hint="default"/>
          <w:b/>
          <w:bCs/>
          <w:sz w:val="29"/>
          <w:szCs w:val="29"/>
        </w:rPr>
      </w:pPr>
    </w:p>
    <w:p>
      <w:pPr>
        <w:pStyle w:val="BodyText"/>
        <w:spacing w:line="357" w:lineRule="auto" w:before="26"/>
        <w:ind w:left="1132" w:right="1134" w:firstLine="480"/>
        <w:jc w:val="both"/>
      </w:pPr>
      <w:r>
        <w:rPr>
          <w:spacing w:val="-6"/>
        </w:rPr>
        <w:t>公司严格按照有关法律法规以及《信息披露管理制度》、《投资者关系管理制度》等的要</w:t>
      </w:r>
      <w:r>
        <w:rPr/>
        <w:t> 求，真实、准确、及时、公平、完整地披露有关信息；并指定公司董事会秘书负责信息披露</w:t>
      </w:r>
      <w:r>
        <w:rPr>
          <w:spacing w:val="-89"/>
        </w:rPr>
        <w:t> </w:t>
      </w:r>
      <w:r>
        <w:rPr>
          <w:spacing w:val="-89"/>
        </w:rPr>
      </w:r>
      <w:r>
        <w:rPr/>
        <w:t>工作，协调公司与投资者的关系，接待股东来访，回答投资者咨询，向投资者提供公司已披</w:t>
      </w:r>
      <w:r>
        <w:rPr>
          <w:spacing w:val="-87"/>
        </w:rPr>
        <w:t> </w:t>
      </w:r>
      <w:r>
        <w:rPr>
          <w:spacing w:val="-87"/>
        </w:rPr>
      </w:r>
      <w:r>
        <w:rPr/>
        <w:t>露的资料；并指定巨潮资讯网为公司信息披露的指定网站，确保公司所有股东能够以平等的</w:t>
      </w:r>
      <w:r>
        <w:rPr>
          <w:spacing w:val="-91"/>
        </w:rPr>
        <w:t> </w:t>
      </w:r>
      <w:r>
        <w:rPr>
          <w:spacing w:val="-91"/>
        </w:rPr>
      </w:r>
      <w:r>
        <w:rPr/>
        <w:t>机会获得信息。</w:t>
      </w:r>
    </w:p>
    <w:p>
      <w:pPr>
        <w:spacing w:line="355" w:lineRule="auto" w:before="36"/>
        <w:ind w:left="1613" w:right="996" w:firstLine="2"/>
        <w:jc w:val="left"/>
        <w:rPr>
          <w:rFonts w:ascii="宋体" w:hAnsi="宋体" w:cs="宋体" w:eastAsia="宋体" w:hint="default"/>
          <w:sz w:val="24"/>
          <w:szCs w:val="24"/>
        </w:rPr>
      </w:pPr>
      <w:r>
        <w:rPr>
          <w:rFonts w:ascii="宋体" w:hAnsi="宋体" w:cs="宋体" w:eastAsia="宋体" w:hint="default"/>
          <w:b/>
          <w:bCs/>
          <w:sz w:val="24"/>
          <w:szCs w:val="24"/>
        </w:rPr>
        <w:t>（九）关于相关利益者</w:t>
      </w:r>
      <w:r>
        <w:rPr>
          <w:rFonts w:ascii="宋体" w:hAnsi="宋体" w:cs="宋体" w:eastAsia="宋体" w:hint="default"/>
          <w:b/>
          <w:bCs/>
          <w:w w:val="99"/>
          <w:sz w:val="24"/>
          <w:szCs w:val="24"/>
        </w:rPr>
        <w:t> </w:t>
      </w:r>
      <w:r>
        <w:rPr>
          <w:rFonts w:ascii="宋体" w:hAnsi="宋体" w:cs="宋体" w:eastAsia="宋体" w:hint="default"/>
          <w:sz w:val="24"/>
          <w:szCs w:val="24"/>
        </w:rPr>
        <w:t>公司充分尊重和维护相关利益者的合法权益，积极与相关利益者合作，加强与各方的沟</w:t>
      </w:r>
    </w:p>
    <w:p>
      <w:pPr>
        <w:pStyle w:val="BodyText"/>
        <w:spacing w:line="240" w:lineRule="auto" w:before="38"/>
        <w:ind w:left="1132" w:right="0"/>
        <w:jc w:val="both"/>
      </w:pPr>
      <w:r>
        <w:rPr>
          <w:spacing w:val="-3"/>
        </w:rPr>
        <w:t>通和交流，实现股东、员工、社会等各方利益的协调平衡，共同推动公司持续、健康的发展。</w:t>
      </w:r>
    </w:p>
    <w:p>
      <w:pPr>
        <w:pStyle w:val="Heading2"/>
        <w:spacing w:line="240" w:lineRule="auto" w:before="152"/>
        <w:ind w:left="1615" w:right="996"/>
        <w:jc w:val="left"/>
        <w:rPr>
          <w:b w:val="0"/>
          <w:bCs w:val="0"/>
        </w:rPr>
      </w:pPr>
      <w:r>
        <w:rPr/>
        <w:t>（十）报告期内公司治理专项活动开展情况</w:t>
      </w:r>
      <w:r>
        <w:rPr>
          <w:b w:val="0"/>
          <w:bCs w:val="0"/>
        </w:rPr>
      </w:r>
    </w:p>
    <w:p>
      <w:pPr>
        <w:pStyle w:val="BodyText"/>
        <w:spacing w:line="357" w:lineRule="auto" w:before="154"/>
        <w:ind w:left="1132" w:right="1133" w:firstLine="482"/>
        <w:jc w:val="both"/>
      </w:pPr>
      <w:r>
        <w:rPr/>
        <w:t>公司于</w:t>
      </w:r>
      <w:r>
        <w:rPr>
          <w:spacing w:val="-60"/>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spacing w:val="-3"/>
        </w:rPr>
        <w:t>月正式启动公司治理专项活动，董事会秘书负责组织与协调，在公司内</w:t>
      </w:r>
      <w:r>
        <w:rPr/>
        <w:t> 部成立了治理专项活动领导小组和工作小组，董事长作为领导小组组长。领导小组和工作组</w:t>
      </w:r>
      <w:r>
        <w:rPr>
          <w:spacing w:val="-91"/>
        </w:rPr>
        <w:t> </w:t>
      </w:r>
      <w:r>
        <w:rPr>
          <w:spacing w:val="-91"/>
        </w:rPr>
      </w:r>
      <w:r>
        <w:rPr/>
        <w:t>全体成员高度重视此项工作，认真研究，积极推进治理专项活动各项工作顺利按计划实施。</w:t>
      </w:r>
      <w:r>
        <w:rPr>
          <w:spacing w:val="-91"/>
        </w:rPr>
        <w:t> </w:t>
      </w:r>
      <w:r>
        <w:rPr>
          <w:spacing w:val="-91"/>
        </w:rPr>
      </w:r>
      <w:r>
        <w:rPr/>
        <w:t>工作组成员严格对照公司治理有关规定以及自查事项，认真查找了公司在治理结构、内部控</w:t>
      </w:r>
      <w:r>
        <w:rPr>
          <w:spacing w:val="-91"/>
        </w:rPr>
        <w:t> </w:t>
      </w:r>
      <w:r>
        <w:rPr>
          <w:spacing w:val="-91"/>
        </w:rPr>
      </w:r>
      <w:r>
        <w:rPr/>
        <w:t>制、信息披露等方面存在的问题和不足，并分析了产生问题的原因，经充分讨论研究后提出</w:t>
      </w:r>
      <w:r>
        <w:rPr>
          <w:spacing w:val="-91"/>
        </w:rPr>
        <w:t> </w:t>
      </w:r>
      <w:r>
        <w:rPr>
          <w:spacing w:val="-91"/>
        </w:rPr>
      </w:r>
      <w:r>
        <w:rPr/>
        <w:t>了切实可行的整改计划，明确了整改措施、整改责任人和整改期限。</w:t>
      </w:r>
    </w:p>
    <w:p>
      <w:pPr>
        <w:pStyle w:val="BodyText"/>
        <w:spacing w:line="240" w:lineRule="auto" w:before="36"/>
        <w:ind w:left="1615" w:right="996"/>
        <w:jc w:val="left"/>
      </w:pPr>
      <w:r>
        <w:rPr>
          <w:rFonts w:ascii="宋体" w:hAnsi="宋体" w:cs="宋体" w:eastAsia="宋体" w:hint="default"/>
        </w:rPr>
        <w:t>2011</w:t>
      </w:r>
      <w:r>
        <w:rPr>
          <w:rFonts w:ascii="宋体" w:hAnsi="宋体" w:cs="宋体" w:eastAsia="宋体" w:hint="default"/>
          <w:spacing w:val="-66"/>
        </w:rPr>
        <w:t> </w:t>
      </w:r>
      <w:r>
        <w:rPr/>
        <w:t>年</w:t>
      </w:r>
      <w:r>
        <w:rPr>
          <w:spacing w:val="-65"/>
        </w:rPr>
        <w:t> </w:t>
      </w:r>
      <w:r>
        <w:rPr>
          <w:rFonts w:ascii="宋体" w:hAnsi="宋体" w:cs="宋体" w:eastAsia="宋体" w:hint="default"/>
        </w:rPr>
        <w:t>9</w:t>
      </w:r>
      <w:r>
        <w:rPr>
          <w:rFonts w:ascii="宋体" w:hAnsi="宋体" w:cs="宋体" w:eastAsia="宋体" w:hint="default"/>
          <w:spacing w:val="-65"/>
        </w:rPr>
        <w:t> </w:t>
      </w:r>
      <w:r>
        <w:rPr/>
        <w:t>月</w:t>
      </w:r>
      <w:r>
        <w:rPr>
          <w:spacing w:val="-65"/>
        </w:rPr>
        <w:t> </w:t>
      </w:r>
      <w:r>
        <w:rPr>
          <w:rFonts w:ascii="宋体" w:hAnsi="宋体" w:cs="宋体" w:eastAsia="宋体" w:hint="default"/>
        </w:rPr>
        <w:t>2</w:t>
      </w:r>
      <w:r>
        <w:rPr>
          <w:rFonts w:ascii="宋体" w:hAnsi="宋体" w:cs="宋体" w:eastAsia="宋体" w:hint="default"/>
          <w:spacing w:val="-65"/>
        </w:rPr>
        <w:t> </w:t>
      </w:r>
      <w:r>
        <w:rPr/>
        <w:t>日，公司第二届董事会第一次会议审议通过了《关于加强公司治理专项活</w:t>
      </w:r>
    </w:p>
    <w:p>
      <w:pPr>
        <w:pStyle w:val="BodyText"/>
        <w:spacing w:line="357" w:lineRule="auto" w:before="154"/>
        <w:ind w:left="1132" w:right="1131"/>
        <w:jc w:val="both"/>
      </w:pPr>
      <w:r>
        <w:rPr>
          <w:spacing w:val="-8"/>
        </w:rPr>
        <w:t>动自查报告及整改计划的议案》，并于</w:t>
      </w:r>
      <w:r>
        <w:rPr>
          <w:spacing w:val="-47"/>
        </w:rPr>
        <w:t> </w:t>
      </w:r>
      <w:r>
        <w:rPr>
          <w:rFonts w:ascii="宋体" w:hAnsi="宋体" w:cs="宋体" w:eastAsia="宋体" w:hint="default"/>
        </w:rPr>
        <w:t>2011</w:t>
      </w:r>
      <w:r>
        <w:rPr>
          <w:rFonts w:ascii="宋体" w:hAnsi="宋体" w:cs="宋体" w:eastAsia="宋体" w:hint="default"/>
          <w:spacing w:val="-52"/>
        </w:rPr>
        <w:t> </w:t>
      </w:r>
      <w:r>
        <w:rPr/>
        <w:t>年</w:t>
      </w:r>
      <w:r>
        <w:rPr>
          <w:spacing w:val="-49"/>
        </w:rPr>
        <w:t> </w:t>
      </w:r>
      <w:r>
        <w:rPr>
          <w:rFonts w:ascii="宋体" w:hAnsi="宋体" w:cs="宋体" w:eastAsia="宋体" w:hint="default"/>
        </w:rPr>
        <w:t>9</w:t>
      </w:r>
      <w:r>
        <w:rPr>
          <w:rFonts w:ascii="宋体" w:hAnsi="宋体" w:cs="宋体" w:eastAsia="宋体" w:hint="default"/>
          <w:spacing w:val="-49"/>
        </w:rPr>
        <w:t> </w:t>
      </w:r>
      <w:r>
        <w:rPr/>
        <w:t>月</w:t>
      </w:r>
      <w:r>
        <w:rPr>
          <w:spacing w:val="-49"/>
        </w:rPr>
        <w:t> </w:t>
      </w:r>
      <w:r>
        <w:rPr>
          <w:rFonts w:ascii="宋体" w:hAnsi="宋体" w:cs="宋体" w:eastAsia="宋体" w:hint="default"/>
        </w:rPr>
        <w:t>3</w:t>
      </w:r>
      <w:r>
        <w:rPr>
          <w:rFonts w:ascii="宋体" w:hAnsi="宋体" w:cs="宋体" w:eastAsia="宋体" w:hint="default"/>
          <w:spacing w:val="-49"/>
        </w:rPr>
        <w:t> </w:t>
      </w:r>
      <w:r>
        <w:rPr>
          <w:spacing w:val="-1"/>
        </w:rPr>
        <w:t>日在中国证监会创业板指定信息披露网</w:t>
      </w:r>
      <w:r>
        <w:rPr/>
        <w:t> 站上公告了《关于加强上市公司治理专项活动相关事项的自查报告》和《关于加强上市公司</w:t>
      </w:r>
      <w:r>
        <w:rPr>
          <w:spacing w:val="-91"/>
        </w:rPr>
        <w:t> </w:t>
      </w:r>
      <w:r>
        <w:rPr>
          <w:spacing w:val="-91"/>
        </w:rPr>
      </w:r>
      <w:r>
        <w:rPr>
          <w:spacing w:val="-5"/>
        </w:rPr>
        <w:t>治理专项活动自查报告和整改计划》。为了便于公众了解公司治理存在的问题，公司设置了专</w:t>
      </w:r>
      <w:r>
        <w:rPr>
          <w:spacing w:val="-117"/>
        </w:rPr>
        <w:t> </w:t>
      </w:r>
      <w:r>
        <w:rPr>
          <w:spacing w:val="-117"/>
        </w:rPr>
      </w:r>
      <w:r>
        <w:rPr/>
        <w:t>门的电话、传真、电子邮箱和网络平台听取投资者和社会公众的意见和建议，加强与投资者</w:t>
      </w:r>
      <w:r>
        <w:rPr>
          <w:spacing w:val="-91"/>
        </w:rPr>
        <w:t> </w:t>
      </w:r>
      <w:r>
        <w:rPr>
          <w:spacing w:val="-91"/>
        </w:rPr>
      </w:r>
      <w:r>
        <w:rPr/>
        <w:t>沟通。</w:t>
      </w:r>
    </w:p>
    <w:p>
      <w:pPr>
        <w:pStyle w:val="BodyText"/>
        <w:spacing w:line="357" w:lineRule="auto" w:before="34"/>
        <w:ind w:left="1132" w:right="1000" w:firstLine="482"/>
        <w:jc w:val="left"/>
      </w:pPr>
      <w:r>
        <w:rPr/>
        <w:t>中国证监会北京监管局于</w:t>
      </w:r>
      <w:r>
        <w:rPr>
          <w:spacing w:val="-68"/>
        </w:rPr>
        <w:t> </w:t>
      </w:r>
      <w:r>
        <w:rPr>
          <w:rFonts w:ascii="宋体" w:hAnsi="宋体" w:cs="宋体" w:eastAsia="宋体" w:hint="default"/>
        </w:rPr>
        <w:t>2011</w:t>
      </w:r>
      <w:r>
        <w:rPr>
          <w:rFonts w:ascii="宋体" w:hAnsi="宋体" w:cs="宋体" w:eastAsia="宋体" w:hint="default"/>
          <w:spacing w:val="-69"/>
        </w:rPr>
        <w:t> </w:t>
      </w:r>
      <w:r>
        <w:rPr/>
        <w:t>年</w:t>
      </w:r>
      <w:r>
        <w:rPr>
          <w:spacing w:val="-69"/>
        </w:rPr>
        <w:t> </w:t>
      </w:r>
      <w:r>
        <w:rPr>
          <w:rFonts w:ascii="宋体" w:hAnsi="宋体" w:cs="宋体" w:eastAsia="宋体" w:hint="default"/>
        </w:rPr>
        <w:t>11</w:t>
      </w:r>
      <w:r>
        <w:rPr>
          <w:rFonts w:ascii="宋体" w:hAnsi="宋体" w:cs="宋体" w:eastAsia="宋体" w:hint="default"/>
          <w:spacing w:val="-69"/>
        </w:rPr>
        <w:t> </w:t>
      </w:r>
      <w:r>
        <w:rPr/>
        <w:t>月</w:t>
      </w:r>
      <w:r>
        <w:rPr>
          <w:spacing w:val="-71"/>
        </w:rPr>
        <w:t> </w:t>
      </w:r>
      <w:r>
        <w:rPr>
          <w:rFonts w:ascii="宋体" w:hAnsi="宋体" w:cs="宋体" w:eastAsia="宋体" w:hint="default"/>
        </w:rPr>
        <w:t>7</w:t>
      </w:r>
      <w:r>
        <w:rPr>
          <w:rFonts w:ascii="宋体" w:hAnsi="宋体" w:cs="宋体" w:eastAsia="宋体" w:hint="default"/>
          <w:spacing w:val="-69"/>
        </w:rPr>
        <w:t> </w:t>
      </w:r>
      <w:r>
        <w:rPr/>
        <w:t>日至</w:t>
      </w:r>
      <w:r>
        <w:rPr>
          <w:spacing w:val="-71"/>
        </w:rPr>
        <w:t> </w:t>
      </w:r>
      <w:r>
        <w:rPr>
          <w:rFonts w:ascii="宋体" w:hAnsi="宋体" w:cs="宋体" w:eastAsia="宋体" w:hint="default"/>
        </w:rPr>
        <w:t>11</w:t>
      </w:r>
      <w:r>
        <w:rPr>
          <w:rFonts w:ascii="宋体" w:hAnsi="宋体" w:cs="宋体" w:eastAsia="宋体" w:hint="default"/>
          <w:spacing w:val="-69"/>
        </w:rPr>
        <w:t> </w:t>
      </w:r>
      <w:r>
        <w:rPr/>
        <w:t>月</w:t>
      </w:r>
      <w:r>
        <w:rPr>
          <w:spacing w:val="-69"/>
        </w:rPr>
        <w:t> </w:t>
      </w:r>
      <w:r>
        <w:rPr>
          <w:rFonts w:ascii="宋体" w:hAnsi="宋体" w:cs="宋体" w:eastAsia="宋体" w:hint="default"/>
        </w:rPr>
        <w:t>15</w:t>
      </w:r>
      <w:r>
        <w:rPr>
          <w:rFonts w:ascii="宋体" w:hAnsi="宋体" w:cs="宋体" w:eastAsia="宋体" w:hint="default"/>
          <w:spacing w:val="-69"/>
        </w:rPr>
        <w:t> </w:t>
      </w:r>
      <w:r>
        <w:rPr/>
        <w:t>日对我公司进行了现场专项检查， </w:t>
      </w:r>
      <w:r>
        <w:rPr>
          <w:spacing w:val="-2"/>
        </w:rPr>
        <w:t>并下发了《关于对北京东方国信科技股份有限公司专项检查的监管意见》京证公司发【</w:t>
      </w:r>
      <w:r>
        <w:rPr>
          <w:rFonts w:ascii="宋体" w:hAnsi="宋体" w:cs="宋体" w:eastAsia="宋体" w:hint="default"/>
          <w:spacing w:val="-2"/>
        </w:rPr>
        <w:t>2011</w:t>
      </w:r>
      <w:r>
        <w:rPr>
          <w:spacing w:val="-2"/>
        </w:rPr>
        <w:t>】</w:t>
      </w:r>
      <w:r>
        <w:rPr>
          <w:spacing w:val="-116"/>
        </w:rPr>
        <w:t> </w:t>
      </w:r>
      <w:r>
        <w:rPr>
          <w:rFonts w:ascii="宋体" w:hAnsi="宋体" w:cs="宋体" w:eastAsia="宋体" w:hint="default"/>
        </w:rPr>
        <w:t>217 </w:t>
      </w:r>
      <w:r>
        <w:rPr>
          <w:spacing w:val="-6"/>
        </w:rPr>
        <w:t>号（以下简称“监管意见”），指出我公司在公司治理、内部控制制度、财务核算管理等</w:t>
      </w:r>
      <w:r>
        <w:rPr>
          <w:spacing w:val="-95"/>
        </w:rPr>
        <w:t> </w:t>
      </w:r>
      <w:r>
        <w:rPr>
          <w:spacing w:val="-95"/>
        </w:rPr>
      </w:r>
      <w:r>
        <w:rPr/>
        <w:t>方面存在的问题，公司董事会迅速召集有关部门和相关责任人认真学习了监管要求，针对具</w:t>
      </w:r>
      <w:r>
        <w:rPr>
          <w:spacing w:val="-91"/>
        </w:rPr>
        <w:t> </w:t>
      </w:r>
      <w:r>
        <w:rPr>
          <w:spacing w:val="-91"/>
        </w:rPr>
      </w:r>
      <w:r>
        <w:rPr>
          <w:spacing w:val="-4"/>
        </w:rPr>
        <w:t>体问题，深入分析原因、制定整改措施，进行了认真整改。于</w:t>
      </w:r>
      <w:r>
        <w:rPr>
          <w:spacing w:val="-56"/>
        </w:rPr>
        <w:t> </w:t>
      </w:r>
      <w:r>
        <w:rPr>
          <w:rFonts w:ascii="宋体" w:hAnsi="宋体" w:cs="宋体" w:eastAsia="宋体" w:hint="default"/>
        </w:rPr>
        <w:t>2012</w:t>
      </w:r>
      <w:r>
        <w:rPr>
          <w:rFonts w:ascii="宋体" w:hAnsi="宋体" w:cs="宋体" w:eastAsia="宋体" w:hint="default"/>
          <w:spacing w:val="-55"/>
        </w:rPr>
        <w:t> </w:t>
      </w:r>
      <w:r>
        <w:rPr/>
        <w:t>年</w:t>
      </w:r>
      <w:r>
        <w:rPr>
          <w:spacing w:val="-58"/>
        </w:rPr>
        <w:t> </w:t>
      </w:r>
      <w:r>
        <w:rPr>
          <w:rFonts w:ascii="宋体" w:hAnsi="宋体" w:cs="宋体" w:eastAsia="宋体" w:hint="default"/>
        </w:rPr>
        <w:t>1</w:t>
      </w:r>
      <w:r>
        <w:rPr>
          <w:rFonts w:ascii="宋体" w:hAnsi="宋体" w:cs="宋体" w:eastAsia="宋体" w:hint="default"/>
          <w:spacing w:val="-58"/>
        </w:rPr>
        <w:t> </w:t>
      </w:r>
      <w:r>
        <w:rPr/>
        <w:t>月</w:t>
      </w:r>
      <w:r>
        <w:rPr>
          <w:spacing w:val="-58"/>
        </w:rPr>
        <w:t> </w:t>
      </w:r>
      <w:r>
        <w:rPr>
          <w:rFonts w:ascii="宋体" w:hAnsi="宋体" w:cs="宋体" w:eastAsia="宋体" w:hint="default"/>
        </w:rPr>
        <w:t>5</w:t>
      </w:r>
      <w:r>
        <w:rPr>
          <w:rFonts w:ascii="宋体" w:hAnsi="宋体" w:cs="宋体" w:eastAsia="宋体" w:hint="default"/>
          <w:spacing w:val="-58"/>
        </w:rPr>
        <w:t> </w:t>
      </w:r>
      <w:r>
        <w:rPr/>
        <w:t>日公司在中国证</w:t>
      </w:r>
      <w:r>
        <w:rPr>
          <w:spacing w:val="-114"/>
        </w:rPr>
        <w:t> </w:t>
      </w:r>
      <w:r>
        <w:rPr/>
        <w:t>监会指定创业板信息披露网站发布了《关于加强上市公司治理专项活动的整改报告》披露了</w:t>
      </w:r>
      <w:r>
        <w:rPr>
          <w:spacing w:val="-91"/>
        </w:rPr>
        <w:t> </w:t>
      </w:r>
      <w:r>
        <w:rPr>
          <w:spacing w:val="-91"/>
        </w:rPr>
      </w:r>
      <w:r>
        <w:rPr/>
        <w:t>有关公司开展公司治理专项活动的具体内容。</w:t>
      </w:r>
    </w:p>
    <w:p>
      <w:pPr>
        <w:spacing w:after="0" w:line="357" w:lineRule="auto"/>
        <w:jc w:val="left"/>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Heading2"/>
        <w:spacing w:line="240" w:lineRule="auto"/>
        <w:ind w:left="1132" w:right="0"/>
        <w:jc w:val="both"/>
        <w:rPr>
          <w:b w:val="0"/>
          <w:bCs w:val="0"/>
        </w:rPr>
      </w:pPr>
      <w:r>
        <w:rPr/>
        <w:t>二、报告期内股东大会、董事会召开情况</w:t>
      </w:r>
      <w:r>
        <w:rPr>
          <w:b w:val="0"/>
          <w:bCs w:val="0"/>
        </w:rPr>
      </w:r>
    </w:p>
    <w:p>
      <w:pPr>
        <w:spacing w:line="240" w:lineRule="auto" w:before="13"/>
        <w:rPr>
          <w:rFonts w:ascii="宋体" w:hAnsi="宋体" w:cs="宋体" w:eastAsia="宋体" w:hint="default"/>
          <w:b/>
          <w:bCs/>
          <w:sz w:val="20"/>
          <w:szCs w:val="20"/>
        </w:rPr>
      </w:pPr>
    </w:p>
    <w:p>
      <w:pPr>
        <w:pStyle w:val="BodyText"/>
        <w:spacing w:line="240" w:lineRule="auto"/>
        <w:ind w:left="1132" w:right="0"/>
        <w:jc w:val="both"/>
      </w:pPr>
      <w:r>
        <w:rPr/>
        <w:t>（一）股东大会运行情况</w:t>
      </w:r>
    </w:p>
    <w:p>
      <w:pPr>
        <w:spacing w:line="240" w:lineRule="auto" w:before="10"/>
        <w:rPr>
          <w:rFonts w:ascii="宋体" w:hAnsi="宋体" w:cs="宋体" w:eastAsia="宋体" w:hint="default"/>
          <w:sz w:val="20"/>
          <w:szCs w:val="20"/>
        </w:rPr>
      </w:pPr>
    </w:p>
    <w:p>
      <w:pPr>
        <w:pStyle w:val="BodyText"/>
        <w:spacing w:line="348" w:lineRule="auto"/>
        <w:ind w:left="1132" w:right="1132" w:firstLine="480"/>
        <w:jc w:val="both"/>
      </w:pPr>
      <w:r>
        <w:rPr/>
        <w:t>报告期内，公司共召开了 </w:t>
      </w:r>
      <w:r>
        <w:rPr>
          <w:rFonts w:ascii="Times New Roman" w:hAnsi="Times New Roman" w:cs="Times New Roman" w:eastAsia="Times New Roman" w:hint="default"/>
        </w:rPr>
        <w:t>4</w:t>
      </w:r>
      <w:r>
        <w:rPr>
          <w:rFonts w:ascii="Times New Roman" w:hAnsi="Times New Roman" w:cs="Times New Roman" w:eastAsia="Times New Roman" w:hint="default"/>
          <w:spacing w:val="-20"/>
        </w:rPr>
        <w:t> </w:t>
      </w:r>
      <w:r>
        <w:rPr>
          <w:spacing w:val="-9"/>
        </w:rPr>
        <w:t>次股东大会。公司股东大会严格按照《公司章程》、《股东大</w:t>
      </w:r>
      <w:r>
        <w:rPr/>
        <w:t> 会议事规则》等文件的要求，对公司的相关事项做出了决策，程序规范，决策科学，效果良</w:t>
      </w:r>
      <w:r>
        <w:rPr>
          <w:spacing w:val="-91"/>
        </w:rPr>
        <w:t> </w:t>
      </w:r>
      <w:r>
        <w:rPr>
          <w:spacing w:val="-91"/>
        </w:rPr>
      </w:r>
      <w:r>
        <w:rPr/>
        <w:t>好。具体情况如下：</w:t>
      </w:r>
    </w:p>
    <w:p>
      <w:pPr>
        <w:pStyle w:val="BodyText"/>
        <w:spacing w:line="240" w:lineRule="auto" w:before="46"/>
        <w:ind w:left="1613" w:right="996"/>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59"/>
        </w:rPr>
        <w:t> </w:t>
      </w:r>
      <w:r>
        <w:rPr/>
        <w:t>年度股东大会</w:t>
      </w:r>
    </w:p>
    <w:p>
      <w:pPr>
        <w:pStyle w:val="BodyText"/>
        <w:spacing w:line="338" w:lineRule="auto" w:before="133"/>
        <w:ind w:left="1132" w:right="1128" w:firstLine="480"/>
        <w:jc w:val="both"/>
      </w:pPr>
      <w:r>
        <w:rPr/>
        <w:t>公司</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年度股东大会于</w:t>
      </w:r>
      <w:r>
        <w:rPr>
          <w:spacing w:val="-5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7"/>
        </w:rPr>
        <w:t> </w:t>
      </w:r>
      <w:r>
        <w:rPr>
          <w:rFonts w:ascii="Times New Roman" w:hAnsi="Times New Roman" w:cs="Times New Roman" w:eastAsia="Times New Roman" w:hint="default"/>
        </w:rPr>
        <w:t>20</w:t>
      </w:r>
      <w:r>
        <w:rPr>
          <w:rFonts w:ascii="Times New Roman" w:hAnsi="Times New Roman" w:cs="Times New Roman" w:eastAsia="Times New Roman" w:hint="default"/>
          <w:spacing w:val="3"/>
        </w:rPr>
        <w:t> </w:t>
      </w:r>
      <w:r>
        <w:rPr/>
        <w:t>日上午</w:t>
      </w:r>
      <w:r>
        <w:rPr>
          <w:spacing w:val="-56"/>
        </w:rPr>
        <w:t> </w:t>
      </w:r>
      <w:r>
        <w:rPr>
          <w:rFonts w:ascii="Times New Roman" w:hAnsi="Times New Roman" w:cs="Times New Roman" w:eastAsia="Times New Roman" w:hint="default"/>
        </w:rPr>
        <w:t>10</w:t>
      </w:r>
      <w:r>
        <w:rPr/>
        <w:t>：</w:t>
      </w:r>
      <w:r>
        <w:rPr>
          <w:rFonts w:ascii="Times New Roman" w:hAnsi="Times New Roman" w:cs="Times New Roman" w:eastAsia="Times New Roman" w:hint="default"/>
        </w:rPr>
        <w:t>00</w:t>
      </w:r>
      <w:r>
        <w:rPr>
          <w:rFonts w:ascii="Times New Roman" w:hAnsi="Times New Roman" w:cs="Times New Roman" w:eastAsia="Times New Roman" w:hint="default"/>
          <w:spacing w:val="3"/>
        </w:rPr>
        <w:t> </w:t>
      </w:r>
      <w:r>
        <w:rPr/>
        <w:t>在北京市朝阳区望京北路</w:t>
      </w:r>
      <w:r>
        <w:rPr>
          <w:spacing w:val="-56"/>
        </w:rPr>
        <w:t> </w:t>
      </w:r>
      <w:r>
        <w:rPr>
          <w:rFonts w:ascii="宋体" w:hAnsi="宋体" w:cs="宋体" w:eastAsia="宋体" w:hint="default"/>
        </w:rPr>
        <w:t>9</w:t>
      </w:r>
      <w:r>
        <w:rPr>
          <w:rFonts w:ascii="宋体" w:hAnsi="宋体" w:cs="宋体" w:eastAsia="宋体" w:hint="default"/>
          <w:spacing w:val="-57"/>
        </w:rPr>
        <w:t> </w:t>
      </w:r>
      <w:r>
        <w:rPr/>
        <w:t>号 叶青大厦</w:t>
      </w:r>
      <w:r>
        <w:rPr>
          <w:spacing w:val="-56"/>
        </w:rPr>
        <w:t> </w:t>
      </w:r>
      <w:r>
        <w:rPr>
          <w:rFonts w:ascii="宋体" w:hAnsi="宋体" w:cs="宋体" w:eastAsia="宋体" w:hint="default"/>
        </w:rPr>
        <w:t>D</w:t>
      </w:r>
      <w:r>
        <w:rPr>
          <w:rFonts w:ascii="宋体" w:hAnsi="宋体" w:cs="宋体" w:eastAsia="宋体" w:hint="default"/>
          <w:spacing w:val="-56"/>
        </w:rPr>
        <w:t> </w:t>
      </w:r>
      <w:r>
        <w:rPr/>
        <w:t>座</w:t>
      </w:r>
      <w:r>
        <w:rPr>
          <w:spacing w:val="-56"/>
        </w:rPr>
        <w:t> </w:t>
      </w:r>
      <w:r>
        <w:rPr>
          <w:rFonts w:ascii="宋体" w:hAnsi="宋体" w:cs="宋体" w:eastAsia="宋体" w:hint="default"/>
        </w:rPr>
        <w:t>11</w:t>
      </w:r>
      <w:r>
        <w:rPr>
          <w:rFonts w:ascii="宋体" w:hAnsi="宋体" w:cs="宋体" w:eastAsia="宋体" w:hint="default"/>
          <w:spacing w:val="-56"/>
        </w:rPr>
        <w:t> </w:t>
      </w:r>
      <w:r>
        <w:rPr>
          <w:spacing w:val="-3"/>
        </w:rPr>
        <w:t>楼公司会议室召开。本次股东大会采取现场投票的方式召开。出席本次股东</w:t>
      </w:r>
      <w:r>
        <w:rPr/>
        <w:t> 大会的股东、股东代表共</w:t>
      </w:r>
      <w:r>
        <w:rPr>
          <w:spacing w:val="-68"/>
        </w:rPr>
        <w:t> </w:t>
      </w:r>
      <w:r>
        <w:rPr>
          <w:rFonts w:ascii="Times New Roman" w:hAnsi="Times New Roman" w:cs="Times New Roman" w:eastAsia="Times New Roman" w:hint="default"/>
        </w:rPr>
        <w:t>3</w:t>
      </w:r>
      <w:r>
        <w:rPr>
          <w:rFonts w:ascii="Times New Roman" w:hAnsi="Times New Roman" w:cs="Times New Roman" w:eastAsia="Times New Roman" w:hint="default"/>
          <w:spacing w:val="-8"/>
        </w:rPr>
        <w:t> </w:t>
      </w:r>
      <w:r>
        <w:rPr/>
        <w:t>名，代表股份</w:t>
      </w:r>
      <w:r>
        <w:rPr>
          <w:spacing w:val="-68"/>
        </w:rPr>
        <w:t> </w:t>
      </w:r>
      <w:r>
        <w:rPr>
          <w:rFonts w:ascii="Times New Roman" w:hAnsi="Times New Roman" w:cs="Times New Roman" w:eastAsia="Times New Roman" w:hint="default"/>
        </w:rPr>
        <w:t>26,614,000</w:t>
      </w:r>
      <w:r>
        <w:rPr>
          <w:rFonts w:ascii="Times New Roman" w:hAnsi="Times New Roman" w:cs="Times New Roman" w:eastAsia="Times New Roman" w:hint="default"/>
          <w:spacing w:val="-8"/>
        </w:rPr>
        <w:t> </w:t>
      </w:r>
      <w:r>
        <w:rPr/>
        <w:t>股，占公司股本总额的</w:t>
      </w:r>
      <w:r>
        <w:rPr>
          <w:spacing w:val="-68"/>
        </w:rPr>
        <w:t> </w:t>
      </w:r>
      <w:r>
        <w:rPr>
          <w:rFonts w:ascii="Times New Roman" w:hAnsi="Times New Roman" w:cs="Times New Roman" w:eastAsia="Times New Roman" w:hint="default"/>
        </w:rPr>
        <w:t>65.71%</w:t>
      </w:r>
      <w:r>
        <w:rPr/>
        <w:t>。会议审 议通过了《</w:t>
      </w:r>
      <w:r>
        <w:rPr>
          <w:rFonts w:ascii="Times New Roman" w:hAnsi="Times New Roman" w:cs="Times New Roman" w:eastAsia="Times New Roman" w:hint="default"/>
        </w:rPr>
        <w:t>2010 </w:t>
      </w:r>
      <w:r>
        <w:rPr>
          <w:spacing w:val="-15"/>
        </w:rPr>
        <w:t>年度董事会工作报告》、《</w:t>
      </w:r>
      <w:r>
        <w:rPr>
          <w:rFonts w:ascii="Times New Roman" w:hAnsi="Times New Roman" w:cs="Times New Roman" w:eastAsia="Times New Roman" w:hint="default"/>
          <w:spacing w:val="-15"/>
        </w:rPr>
        <w:t>2010</w:t>
      </w:r>
      <w:r>
        <w:rPr>
          <w:rFonts w:ascii="Times New Roman" w:hAnsi="Times New Roman" w:cs="Times New Roman" w:eastAsia="Times New Roman" w:hint="default"/>
        </w:rPr>
        <w:t> </w:t>
      </w:r>
      <w:r>
        <w:rPr>
          <w:spacing w:val="-15"/>
        </w:rPr>
        <w:t>年度监事会工作报告》、《</w:t>
      </w:r>
      <w:r>
        <w:rPr>
          <w:rFonts w:ascii="Times New Roman" w:hAnsi="Times New Roman" w:cs="Times New Roman" w:eastAsia="Times New Roman" w:hint="default"/>
          <w:spacing w:val="-15"/>
        </w:rPr>
        <w:t>2010</w:t>
      </w:r>
      <w:r>
        <w:rPr>
          <w:rFonts w:ascii="Times New Roman" w:hAnsi="Times New Roman" w:cs="Times New Roman" w:eastAsia="Times New Roman" w:hint="default"/>
          <w:spacing w:val="-20"/>
        </w:rPr>
        <w:t> </w:t>
      </w:r>
      <w:r>
        <w:rPr/>
        <w:t>年年度报告》 </w:t>
      </w:r>
      <w:r>
        <w:rPr>
          <w:spacing w:val="-15"/>
        </w:rPr>
        <w:t>及其摘要、《</w:t>
      </w:r>
      <w:r>
        <w:rPr>
          <w:rFonts w:ascii="Times New Roman" w:hAnsi="Times New Roman" w:cs="Times New Roman" w:eastAsia="Times New Roman" w:hint="default"/>
          <w:spacing w:val="-15"/>
        </w:rPr>
        <w:t>2010</w:t>
      </w:r>
      <w:r>
        <w:rPr>
          <w:rFonts w:ascii="Times New Roman" w:hAnsi="Times New Roman" w:cs="Times New Roman" w:eastAsia="Times New Roman" w:hint="default"/>
          <w:spacing w:val="4"/>
        </w:rPr>
        <w:t> </w:t>
      </w:r>
      <w:r>
        <w:rPr>
          <w:spacing w:val="-18"/>
        </w:rPr>
        <w:t>年度财务决算报告》、《</w:t>
      </w:r>
      <w:r>
        <w:rPr>
          <w:rFonts w:ascii="Times New Roman" w:hAnsi="Times New Roman" w:cs="Times New Roman" w:eastAsia="Times New Roman" w:hint="default"/>
          <w:spacing w:val="-18"/>
        </w:rPr>
        <w:t>2010</w:t>
      </w:r>
      <w:r>
        <w:rPr>
          <w:rFonts w:ascii="Times New Roman" w:hAnsi="Times New Roman" w:cs="Times New Roman" w:eastAsia="Times New Roman" w:hint="default"/>
          <w:spacing w:val="4"/>
        </w:rPr>
        <w:t> </w:t>
      </w:r>
      <w:r>
        <w:rPr>
          <w:spacing w:val="-18"/>
        </w:rPr>
        <w:t>年度利润分配预案》、《关于续聘</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年度审计 </w:t>
      </w:r>
      <w:r>
        <w:rPr>
          <w:spacing w:val="-12"/>
        </w:rPr>
        <w:t>机构的议案》、《关于修订</w:t>
      </w:r>
      <w:r>
        <w:rPr>
          <w:rFonts w:ascii="Times New Roman" w:hAnsi="Times New Roman" w:cs="Times New Roman" w:eastAsia="Times New Roman" w:hint="default"/>
          <w:spacing w:val="-12"/>
        </w:rPr>
        <w:t>&lt;</w:t>
      </w:r>
      <w:r>
        <w:rPr>
          <w:spacing w:val="-12"/>
        </w:rPr>
        <w:t>公司章程（草案）</w:t>
      </w:r>
      <w:r>
        <w:rPr>
          <w:rFonts w:ascii="Times New Roman" w:hAnsi="Times New Roman" w:cs="Times New Roman" w:eastAsia="Times New Roman" w:hint="default"/>
          <w:spacing w:val="-12"/>
        </w:rPr>
        <w:t>&gt;</w:t>
      </w:r>
      <w:r>
        <w:rPr>
          <w:spacing w:val="-12"/>
        </w:rPr>
        <w:t>的议案》、《关于修订</w:t>
      </w:r>
      <w:r>
        <w:rPr>
          <w:rFonts w:ascii="Times New Roman" w:hAnsi="Times New Roman" w:cs="Times New Roman" w:eastAsia="Times New Roman" w:hint="default"/>
          <w:spacing w:val="-12"/>
        </w:rPr>
        <w:t>&lt;</w:t>
      </w:r>
      <w:r>
        <w:rPr>
          <w:spacing w:val="-12"/>
        </w:rPr>
        <w:t>股东大会议事规则</w:t>
      </w:r>
      <w:r>
        <w:rPr>
          <w:rFonts w:ascii="Times New Roman" w:hAnsi="Times New Roman" w:cs="Times New Roman" w:eastAsia="Times New Roman" w:hint="default"/>
          <w:spacing w:val="-12"/>
        </w:rPr>
        <w:t>&gt;</w:t>
      </w:r>
      <w:r>
        <w:rPr>
          <w:spacing w:val="-12"/>
        </w:rPr>
        <w:t>的议</w:t>
      </w:r>
      <w:r>
        <w:rPr>
          <w:spacing w:val="-96"/>
        </w:rPr>
        <w:t> </w:t>
      </w:r>
      <w:r>
        <w:rPr>
          <w:spacing w:val="-17"/>
        </w:rPr>
        <w:t>案》、《关于修订</w:t>
      </w:r>
      <w:r>
        <w:rPr>
          <w:rFonts w:ascii="Times New Roman" w:hAnsi="Times New Roman" w:cs="Times New Roman" w:eastAsia="Times New Roman" w:hint="default"/>
          <w:spacing w:val="-17"/>
        </w:rPr>
        <w:t>&lt;</w:t>
      </w:r>
      <w:r>
        <w:rPr>
          <w:spacing w:val="-17"/>
        </w:rPr>
        <w:t>董事会议事规则</w:t>
      </w:r>
      <w:r>
        <w:rPr>
          <w:rFonts w:ascii="Times New Roman" w:hAnsi="Times New Roman" w:cs="Times New Roman" w:eastAsia="Times New Roman" w:hint="default"/>
          <w:spacing w:val="-17"/>
        </w:rPr>
        <w:t>&gt;</w:t>
      </w:r>
      <w:r>
        <w:rPr>
          <w:spacing w:val="-17"/>
        </w:rPr>
        <w:t>的议案》、《关于修订</w:t>
      </w:r>
      <w:r>
        <w:rPr>
          <w:rFonts w:ascii="Times New Roman" w:hAnsi="Times New Roman" w:cs="Times New Roman" w:eastAsia="Times New Roman" w:hint="default"/>
          <w:spacing w:val="-17"/>
        </w:rPr>
        <w:t>&lt;</w:t>
      </w:r>
      <w:r>
        <w:rPr>
          <w:spacing w:val="-17"/>
        </w:rPr>
        <w:t>监事会议事规则</w:t>
      </w:r>
      <w:r>
        <w:rPr>
          <w:rFonts w:ascii="Times New Roman" w:hAnsi="Times New Roman" w:cs="Times New Roman" w:eastAsia="Times New Roman" w:hint="default"/>
          <w:spacing w:val="-17"/>
        </w:rPr>
        <w:t>&gt;</w:t>
      </w:r>
      <w:r>
        <w:rPr>
          <w:spacing w:val="-17"/>
        </w:rPr>
        <w:t>的议案》、《关于修</w:t>
      </w:r>
      <w:r>
        <w:rPr>
          <w:spacing w:val="-104"/>
        </w:rPr>
        <w:t> </w:t>
      </w:r>
      <w:r>
        <w:rPr>
          <w:spacing w:val="-104"/>
        </w:rPr>
      </w:r>
      <w:r>
        <w:rPr>
          <w:spacing w:val="-10"/>
        </w:rPr>
        <w:t>订</w:t>
      </w:r>
      <w:r>
        <w:rPr>
          <w:rFonts w:ascii="Times New Roman" w:hAnsi="Times New Roman" w:cs="Times New Roman" w:eastAsia="Times New Roman" w:hint="default"/>
          <w:spacing w:val="-10"/>
        </w:rPr>
        <w:t>&lt;</w:t>
      </w:r>
      <w:r>
        <w:rPr>
          <w:spacing w:val="-10"/>
        </w:rPr>
        <w:t>独立董事工作制度</w:t>
      </w:r>
      <w:r>
        <w:rPr>
          <w:rFonts w:ascii="Times New Roman" w:hAnsi="Times New Roman" w:cs="Times New Roman" w:eastAsia="Times New Roman" w:hint="default"/>
          <w:spacing w:val="-10"/>
        </w:rPr>
        <w:t>&gt;</w:t>
      </w:r>
      <w:r>
        <w:rPr>
          <w:spacing w:val="-10"/>
        </w:rPr>
        <w:t>的议案》、《关于修订</w:t>
      </w:r>
      <w:r>
        <w:rPr>
          <w:rFonts w:ascii="Times New Roman" w:hAnsi="Times New Roman" w:cs="Times New Roman" w:eastAsia="Times New Roman" w:hint="default"/>
          <w:spacing w:val="-10"/>
        </w:rPr>
        <w:t>&lt;</w:t>
      </w:r>
      <w:r>
        <w:rPr>
          <w:spacing w:val="-10"/>
        </w:rPr>
        <w:t>关联交易决策制度</w:t>
      </w:r>
      <w:r>
        <w:rPr>
          <w:rFonts w:ascii="Times New Roman" w:hAnsi="Times New Roman" w:cs="Times New Roman" w:eastAsia="Times New Roman" w:hint="default"/>
          <w:spacing w:val="-10"/>
        </w:rPr>
        <w:t>&gt;</w:t>
      </w:r>
      <w:r>
        <w:rPr>
          <w:spacing w:val="-10"/>
        </w:rPr>
        <w:t>的议案》、《关于修订</w:t>
      </w:r>
      <w:r>
        <w:rPr>
          <w:rFonts w:ascii="Times New Roman" w:hAnsi="Times New Roman" w:cs="Times New Roman" w:eastAsia="Times New Roman" w:hint="default"/>
          <w:spacing w:val="-10"/>
        </w:rPr>
        <w:t>&lt;</w:t>
      </w:r>
      <w:r>
        <w:rPr>
          <w:spacing w:val="-10"/>
        </w:rPr>
        <w:t>对外</w:t>
      </w:r>
      <w:r>
        <w:rPr>
          <w:spacing w:val="-87"/>
        </w:rPr>
        <w:t> </w:t>
      </w:r>
      <w:r>
        <w:rPr>
          <w:spacing w:val="-12"/>
        </w:rPr>
        <w:t>担保管理制度</w:t>
      </w:r>
      <w:r>
        <w:rPr>
          <w:rFonts w:ascii="Times New Roman" w:hAnsi="Times New Roman" w:cs="Times New Roman" w:eastAsia="Times New Roman" w:hint="default"/>
          <w:spacing w:val="-12"/>
        </w:rPr>
        <w:t>&gt;</w:t>
      </w:r>
      <w:r>
        <w:rPr>
          <w:spacing w:val="-12"/>
        </w:rPr>
        <w:t>的议案》、《关于修订</w:t>
      </w:r>
      <w:r>
        <w:rPr>
          <w:rFonts w:ascii="Times New Roman" w:hAnsi="Times New Roman" w:cs="Times New Roman" w:eastAsia="Times New Roman" w:hint="default"/>
          <w:spacing w:val="-12"/>
        </w:rPr>
        <w:t>&lt;</w:t>
      </w:r>
      <w:r>
        <w:rPr>
          <w:spacing w:val="-12"/>
        </w:rPr>
        <w:t>对外投资管理制度</w:t>
      </w:r>
      <w:r>
        <w:rPr>
          <w:rFonts w:ascii="Times New Roman" w:hAnsi="Times New Roman" w:cs="Times New Roman" w:eastAsia="Times New Roman" w:hint="default"/>
          <w:spacing w:val="-12"/>
        </w:rPr>
        <w:t>&gt;</w:t>
      </w:r>
      <w:r>
        <w:rPr>
          <w:spacing w:val="-12"/>
        </w:rPr>
        <w:t>的议案》、《关于修订</w:t>
      </w:r>
      <w:r>
        <w:rPr>
          <w:rFonts w:ascii="Times New Roman" w:hAnsi="Times New Roman" w:cs="Times New Roman" w:eastAsia="Times New Roman" w:hint="default"/>
          <w:spacing w:val="-12"/>
        </w:rPr>
        <w:t>&lt;</w:t>
      </w:r>
      <w:r>
        <w:rPr>
          <w:spacing w:val="-12"/>
        </w:rPr>
        <w:t>累积投票制度</w:t>
      </w:r>
      <w:r>
        <w:rPr>
          <w:spacing w:val="-96"/>
        </w:rPr>
        <w:t> </w:t>
      </w:r>
      <w:r>
        <w:rPr>
          <w:spacing w:val="-9"/>
        </w:rPr>
        <w:t>实施细则</w:t>
      </w:r>
      <w:r>
        <w:rPr>
          <w:rFonts w:ascii="Times New Roman" w:hAnsi="Times New Roman" w:cs="Times New Roman" w:eastAsia="Times New Roman" w:hint="default"/>
          <w:spacing w:val="-9"/>
        </w:rPr>
        <w:t>&gt;</w:t>
      </w:r>
      <w:r>
        <w:rPr>
          <w:spacing w:val="-9"/>
        </w:rPr>
        <w:t>的议案》、《关于修订</w:t>
      </w:r>
      <w:r>
        <w:rPr>
          <w:rFonts w:ascii="Times New Roman" w:hAnsi="Times New Roman" w:cs="Times New Roman" w:eastAsia="Times New Roman" w:hint="default"/>
          <w:spacing w:val="-9"/>
        </w:rPr>
        <w:t>&lt;</w:t>
      </w:r>
      <w:r>
        <w:rPr>
          <w:spacing w:val="-9"/>
        </w:rPr>
        <w:t>募集资金管理制度</w:t>
      </w:r>
      <w:r>
        <w:rPr>
          <w:rFonts w:ascii="Times New Roman" w:hAnsi="Times New Roman" w:cs="Times New Roman" w:eastAsia="Times New Roman" w:hint="default"/>
          <w:spacing w:val="-9"/>
        </w:rPr>
        <w:t>&gt;</w:t>
      </w:r>
      <w:r>
        <w:rPr>
          <w:spacing w:val="-9"/>
        </w:rPr>
        <w:t>的议案》、《关于公司首次公开发行后变</w:t>
      </w:r>
      <w:r>
        <w:rPr>
          <w:spacing w:val="-116"/>
        </w:rPr>
        <w:t> </w:t>
      </w:r>
      <w:r>
        <w:rPr>
          <w:spacing w:val="-116"/>
        </w:rPr>
      </w:r>
      <w:r>
        <w:rPr>
          <w:spacing w:val="-12"/>
        </w:rPr>
        <w:t>更工商登记的议案》。</w:t>
      </w:r>
    </w:p>
    <w:p>
      <w:pPr>
        <w:pStyle w:val="BodyText"/>
        <w:spacing w:line="240" w:lineRule="auto" w:before="53"/>
        <w:ind w:left="1613" w:right="996"/>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49"/>
        </w:rPr>
        <w:t> </w:t>
      </w:r>
      <w:r>
        <w:rPr/>
        <w:t>年第一次临时股东大会</w:t>
      </w:r>
    </w:p>
    <w:p>
      <w:pPr>
        <w:pStyle w:val="BodyText"/>
        <w:spacing w:line="240" w:lineRule="auto" w:before="135"/>
        <w:ind w:left="1613" w:right="996"/>
        <w:jc w:val="left"/>
      </w:pPr>
      <w:r>
        <w:rPr/>
        <w:t>公司</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年第一次临时股东大会于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 </w:t>
      </w:r>
      <w:r>
        <w:rPr/>
        <w:t>日上午</w:t>
      </w:r>
      <w:r>
        <w:rPr>
          <w:spacing w:val="-60"/>
        </w:rPr>
        <w:t> </w:t>
      </w:r>
      <w:r>
        <w:rPr>
          <w:rFonts w:ascii="Times New Roman" w:hAnsi="Times New Roman" w:cs="Times New Roman" w:eastAsia="Times New Roman" w:hint="default"/>
          <w:spacing w:val="-13"/>
        </w:rPr>
        <w:t>10</w:t>
      </w:r>
      <w:r>
        <w:rPr>
          <w:spacing w:val="-13"/>
        </w:rPr>
        <w:t>：</w:t>
      </w:r>
      <w:r>
        <w:rPr>
          <w:rFonts w:ascii="Times New Roman" w:hAnsi="Times New Roman" w:cs="Times New Roman" w:eastAsia="Times New Roman" w:hint="default"/>
          <w:spacing w:val="-13"/>
        </w:rPr>
        <w:t>00</w:t>
      </w:r>
      <w:r>
        <w:rPr>
          <w:rFonts w:ascii="Times New Roman" w:hAnsi="Times New Roman" w:cs="Times New Roman" w:eastAsia="Times New Roman" w:hint="default"/>
        </w:rPr>
        <w:t> </w:t>
      </w:r>
      <w:r>
        <w:rPr/>
        <w:t>在北京市朝阳区望京北</w:t>
      </w:r>
    </w:p>
    <w:p>
      <w:pPr>
        <w:pStyle w:val="BodyText"/>
        <w:spacing w:line="343" w:lineRule="auto" w:before="133"/>
        <w:ind w:left="1132" w:right="1131"/>
        <w:jc w:val="both"/>
      </w:pPr>
      <w:r>
        <w:rPr/>
        <w:t>路</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号叶青大厦</w:t>
      </w:r>
      <w:r>
        <w:rPr>
          <w:spacing w:val="-46"/>
        </w:rPr>
        <w:t> </w:t>
      </w:r>
      <w:r>
        <w:rPr>
          <w:rFonts w:ascii="Times New Roman" w:hAnsi="Times New Roman" w:cs="Times New Roman" w:eastAsia="Times New Roman" w:hint="default"/>
        </w:rPr>
        <w:t>D</w:t>
      </w:r>
      <w:r>
        <w:rPr>
          <w:rFonts w:ascii="Times New Roman" w:hAnsi="Times New Roman" w:cs="Times New Roman" w:eastAsia="Times New Roman" w:hint="default"/>
          <w:spacing w:val="13"/>
        </w:rPr>
        <w:t> </w:t>
      </w:r>
      <w:r>
        <w:rPr/>
        <w:t>座</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5"/>
        </w:rPr>
        <w:t> </w:t>
      </w:r>
      <w:r>
        <w:rPr/>
        <w:t>楼公司会议室召开。出席本次股东大会的股东、股东代表共</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13"/>
        </w:rPr>
        <w:t> </w:t>
      </w:r>
      <w:r>
        <w:rPr/>
        <w:t>名， 代表股份</w:t>
      </w:r>
      <w:r>
        <w:rPr>
          <w:spacing w:val="-74"/>
        </w:rPr>
        <w:t> </w:t>
      </w:r>
      <w:r>
        <w:rPr>
          <w:rFonts w:ascii="Times New Roman" w:hAnsi="Times New Roman" w:cs="Times New Roman" w:eastAsia="Times New Roman" w:hint="default"/>
        </w:rPr>
        <w:t>26,600,000</w:t>
      </w:r>
      <w:r>
        <w:rPr>
          <w:rFonts w:ascii="Times New Roman" w:hAnsi="Times New Roman" w:cs="Times New Roman" w:eastAsia="Times New Roman" w:hint="default"/>
          <w:spacing w:val="-14"/>
        </w:rPr>
        <w:t> </w:t>
      </w:r>
      <w:r>
        <w:rPr/>
        <w:t>股，占公司股本总数的</w:t>
      </w:r>
      <w:r>
        <w:rPr>
          <w:spacing w:val="-74"/>
        </w:rPr>
        <w:t> </w:t>
      </w:r>
      <w:r>
        <w:rPr>
          <w:rFonts w:ascii="Times New Roman" w:hAnsi="Times New Roman" w:cs="Times New Roman" w:eastAsia="Times New Roman" w:hint="default"/>
        </w:rPr>
        <w:t>65.67%</w:t>
      </w:r>
      <w:r>
        <w:rPr/>
        <w:t>。会议审议通过了《关于公司董事会换届 </w:t>
      </w:r>
      <w:r>
        <w:rPr>
          <w:spacing w:val="-6"/>
        </w:rPr>
        <w:t>选举暨第二届董事会董事候选人提名的议案》、《关于公司监事会换届选举暨第二届监事会监</w:t>
      </w:r>
      <w:r>
        <w:rPr>
          <w:spacing w:val="-81"/>
        </w:rPr>
        <w:t> </w:t>
      </w:r>
      <w:r>
        <w:rPr>
          <w:spacing w:val="-81"/>
        </w:rPr>
      </w:r>
      <w:r>
        <w:rPr>
          <w:spacing w:val="-11"/>
        </w:rPr>
        <w:t>事候选人提名的议案》。</w:t>
      </w:r>
    </w:p>
    <w:p>
      <w:pPr>
        <w:pStyle w:val="BodyText"/>
        <w:spacing w:line="240" w:lineRule="auto" w:before="49"/>
        <w:ind w:left="1613" w:right="996"/>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49"/>
        </w:rPr>
        <w:t> </w:t>
      </w:r>
      <w:r>
        <w:rPr/>
        <w:t>年第二次临时股东大会</w:t>
      </w:r>
    </w:p>
    <w:p>
      <w:pPr>
        <w:pStyle w:val="BodyText"/>
        <w:spacing w:line="240" w:lineRule="auto" w:before="135"/>
        <w:ind w:left="1615" w:right="996"/>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1"/>
        </w:rPr>
        <w:t> </w:t>
      </w:r>
      <w:r>
        <w:rPr/>
        <w:t>年第二次临时股东大会于于</w:t>
      </w:r>
      <w:r>
        <w:rPr>
          <w:spacing w:val="-4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14"/>
        </w:rPr>
        <w:t> </w:t>
      </w:r>
      <w:r>
        <w:rPr/>
        <w:t>月</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日上午</w:t>
      </w:r>
      <w:r>
        <w:rPr>
          <w:spacing w:val="-48"/>
        </w:rPr>
        <w:t> </w:t>
      </w:r>
      <w:r>
        <w:rPr>
          <w:rFonts w:ascii="Times New Roman" w:hAnsi="Times New Roman" w:cs="Times New Roman" w:eastAsia="Times New Roman" w:hint="default"/>
        </w:rPr>
        <w:t>10</w:t>
      </w:r>
      <w:r>
        <w:rPr/>
        <w:t>：</w:t>
      </w:r>
      <w:r>
        <w:rPr>
          <w:rFonts w:ascii="Times New Roman" w:hAnsi="Times New Roman" w:cs="Times New Roman" w:eastAsia="Times New Roman" w:hint="default"/>
        </w:rPr>
        <w:t>00</w:t>
      </w:r>
      <w:r>
        <w:rPr>
          <w:rFonts w:ascii="Times New Roman" w:hAnsi="Times New Roman" w:cs="Times New Roman" w:eastAsia="Times New Roman" w:hint="default"/>
          <w:spacing w:val="12"/>
        </w:rPr>
        <w:t> </w:t>
      </w:r>
      <w:r>
        <w:rPr/>
        <w:t>在北京市朝阳区望京北</w:t>
      </w:r>
    </w:p>
    <w:p>
      <w:pPr>
        <w:pStyle w:val="BodyText"/>
        <w:spacing w:line="338" w:lineRule="auto" w:before="133"/>
        <w:ind w:left="1132" w:right="1131"/>
        <w:jc w:val="both"/>
      </w:pPr>
      <w:r>
        <w:rPr/>
        <w:t>路</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号叶青大厦</w:t>
      </w:r>
      <w:r>
        <w:rPr>
          <w:spacing w:val="-46"/>
        </w:rPr>
        <w:t> </w:t>
      </w:r>
      <w:r>
        <w:rPr>
          <w:rFonts w:ascii="Times New Roman" w:hAnsi="Times New Roman" w:cs="Times New Roman" w:eastAsia="Times New Roman" w:hint="default"/>
        </w:rPr>
        <w:t>D</w:t>
      </w:r>
      <w:r>
        <w:rPr>
          <w:rFonts w:ascii="Times New Roman" w:hAnsi="Times New Roman" w:cs="Times New Roman" w:eastAsia="Times New Roman" w:hint="default"/>
          <w:spacing w:val="13"/>
        </w:rPr>
        <w:t> </w:t>
      </w:r>
      <w:r>
        <w:rPr/>
        <w:t>座</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5"/>
        </w:rPr>
        <w:t> </w:t>
      </w:r>
      <w:r>
        <w:rPr/>
        <w:t>楼公司会议室召开。出席本次股东大会的股东、股东代表共</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13"/>
        </w:rPr>
        <w:t> </w:t>
      </w:r>
      <w:r>
        <w:rPr/>
        <w:t>名， 代表股份</w:t>
      </w:r>
      <w:r>
        <w:rPr>
          <w:spacing w:val="-74"/>
        </w:rPr>
        <w:t> </w:t>
      </w:r>
      <w:r>
        <w:rPr>
          <w:rFonts w:ascii="Times New Roman" w:hAnsi="Times New Roman" w:cs="Times New Roman" w:eastAsia="Times New Roman" w:hint="default"/>
        </w:rPr>
        <w:t>26,600,000</w:t>
      </w:r>
      <w:r>
        <w:rPr>
          <w:rFonts w:ascii="Times New Roman" w:hAnsi="Times New Roman" w:cs="Times New Roman" w:eastAsia="Times New Roman" w:hint="default"/>
          <w:spacing w:val="-14"/>
        </w:rPr>
        <w:t> </w:t>
      </w:r>
      <w:r>
        <w:rPr/>
        <w:t>股，占公司股本总数的</w:t>
      </w:r>
      <w:r>
        <w:rPr>
          <w:spacing w:val="-74"/>
        </w:rPr>
        <w:t> </w:t>
      </w:r>
      <w:r>
        <w:rPr>
          <w:rFonts w:ascii="Times New Roman" w:hAnsi="Times New Roman" w:cs="Times New Roman" w:eastAsia="Times New Roman" w:hint="default"/>
        </w:rPr>
        <w:t>65.67%</w:t>
      </w:r>
      <w:r>
        <w:rPr/>
        <w:t>。会议审议通过了《关于使用超募资金和 </w:t>
      </w:r>
      <w:r>
        <w:rPr>
          <w:spacing w:val="-6"/>
        </w:rPr>
        <w:t>自有资金投资建设研发中心和办公用房的议案》。</w:t>
      </w:r>
    </w:p>
    <w:p>
      <w:pPr>
        <w:pStyle w:val="BodyText"/>
        <w:spacing w:line="240" w:lineRule="auto" w:before="55"/>
        <w:ind w:left="1613" w:right="996"/>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49"/>
        </w:rPr>
        <w:t> </w:t>
      </w:r>
      <w:r>
        <w:rPr/>
        <w:t>年第三次临时股东大会</w:t>
      </w:r>
    </w:p>
    <w:p>
      <w:pPr>
        <w:spacing w:after="0" w:line="240" w:lineRule="auto"/>
        <w:jc w:val="left"/>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240" w:lineRule="auto" w:before="26"/>
        <w:ind w:left="1603" w:right="996"/>
        <w:jc w:val="left"/>
      </w:pP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年第三次临时股东大会于</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19 </w:t>
      </w:r>
      <w:r>
        <w:rPr/>
        <w:t>日召开</w:t>
      </w:r>
      <w:r>
        <w:rPr>
          <w:spacing w:val="-116"/>
        </w:rPr>
        <w:t>，</w:t>
      </w:r>
      <w:r>
        <w:rPr/>
        <w:t>本次股东大会采取现场投票和网</w:t>
      </w:r>
    </w:p>
    <w:p>
      <w:pPr>
        <w:pStyle w:val="BodyText"/>
        <w:spacing w:line="357" w:lineRule="auto" w:before="136"/>
        <w:ind w:left="1132" w:right="1131"/>
        <w:jc w:val="both"/>
      </w:pPr>
      <w:r>
        <w:rPr>
          <w:spacing w:val="-3"/>
        </w:rPr>
        <w:t>络投票相结合方式召开，其中，通过深圳证券交易所交易系统进行网络投票的时间为 </w:t>
      </w:r>
      <w:r>
        <w:rPr>
          <w:rFonts w:ascii="宋体" w:hAnsi="宋体" w:cs="宋体" w:eastAsia="宋体" w:hint="default"/>
        </w:rPr>
        <w:t>2011</w:t>
      </w:r>
      <w:r>
        <w:rPr>
          <w:rFonts w:ascii="宋体" w:hAnsi="宋体" w:cs="宋体" w:eastAsia="宋体" w:hint="default"/>
          <w:spacing w:val="-89"/>
        </w:rPr>
        <w:t> </w:t>
      </w:r>
      <w:r>
        <w:rPr/>
        <w:t>年 </w:t>
      </w:r>
      <w:r>
        <w:rPr>
          <w:rFonts w:ascii="宋体" w:hAnsi="宋体" w:cs="宋体" w:eastAsia="宋体" w:hint="default"/>
        </w:rPr>
        <w:t>12</w:t>
      </w:r>
      <w:r>
        <w:rPr>
          <w:rFonts w:ascii="宋体" w:hAnsi="宋体" w:cs="宋体" w:eastAsia="宋体" w:hint="default"/>
          <w:spacing w:val="-61"/>
        </w:rPr>
        <w:t> </w:t>
      </w:r>
      <w:r>
        <w:rPr/>
        <w:t>月</w:t>
      </w:r>
      <w:r>
        <w:rPr>
          <w:spacing w:val="-61"/>
        </w:rPr>
        <w:t> </w:t>
      </w:r>
      <w:r>
        <w:rPr>
          <w:rFonts w:ascii="宋体" w:hAnsi="宋体" w:cs="宋体" w:eastAsia="宋体" w:hint="default"/>
        </w:rPr>
        <w:t>19</w:t>
      </w:r>
      <w:r>
        <w:rPr>
          <w:rFonts w:ascii="宋体" w:hAnsi="宋体" w:cs="宋体" w:eastAsia="宋体" w:hint="default"/>
          <w:spacing w:val="-62"/>
        </w:rPr>
        <w:t> </w:t>
      </w:r>
      <w:r>
        <w:rPr/>
        <w:t>日上午</w:t>
      </w:r>
      <w:r>
        <w:rPr>
          <w:spacing w:val="-61"/>
        </w:rPr>
        <w:t> </w:t>
      </w:r>
      <w:r>
        <w:rPr>
          <w:rFonts w:ascii="宋体" w:hAnsi="宋体" w:cs="宋体" w:eastAsia="宋体" w:hint="default"/>
        </w:rPr>
        <w:t>9</w:t>
      </w:r>
      <w:r>
        <w:rPr/>
        <w:t>：</w:t>
      </w:r>
      <w:r>
        <w:rPr>
          <w:spacing w:val="-7"/>
        </w:rPr>
        <w:t> </w:t>
      </w:r>
      <w:r>
        <w:rPr>
          <w:rFonts w:ascii="宋体" w:hAnsi="宋体" w:cs="宋体" w:eastAsia="宋体" w:hint="default"/>
        </w:rPr>
        <w:t>30-11</w:t>
      </w:r>
      <w:r>
        <w:rPr/>
        <w:t>：</w:t>
      </w:r>
      <w:r>
        <w:rPr>
          <w:spacing w:val="-7"/>
        </w:rPr>
        <w:t> </w:t>
      </w:r>
      <w:r>
        <w:rPr>
          <w:rFonts w:ascii="宋体" w:hAnsi="宋体" w:cs="宋体" w:eastAsia="宋体" w:hint="default"/>
        </w:rPr>
        <w:t>30</w:t>
      </w:r>
      <w:r>
        <w:rPr/>
        <w:t>，下午</w:t>
      </w:r>
      <w:r>
        <w:rPr>
          <w:spacing w:val="-61"/>
        </w:rPr>
        <w:t> </w:t>
      </w:r>
      <w:r>
        <w:rPr>
          <w:rFonts w:ascii="宋体" w:hAnsi="宋体" w:cs="宋体" w:eastAsia="宋体" w:hint="default"/>
        </w:rPr>
        <w:t>13</w:t>
      </w:r>
      <w:r>
        <w:rPr/>
        <w:t>：</w:t>
      </w:r>
      <w:r>
        <w:rPr>
          <w:spacing w:val="-7"/>
        </w:rPr>
        <w:t> </w:t>
      </w:r>
      <w:r>
        <w:rPr>
          <w:rFonts w:ascii="宋体" w:hAnsi="宋体" w:cs="宋体" w:eastAsia="宋体" w:hint="default"/>
        </w:rPr>
        <w:t>00-15</w:t>
      </w:r>
      <w:r>
        <w:rPr/>
        <w:t>：</w:t>
      </w:r>
      <w:r>
        <w:rPr>
          <w:rFonts w:ascii="宋体" w:hAnsi="宋体" w:cs="宋体" w:eastAsia="宋体" w:hint="default"/>
        </w:rPr>
        <w:t>00</w:t>
      </w:r>
      <w:r>
        <w:rPr/>
        <w:t>；通过深圳证券交易所互联网系统投 票的具体时间为</w:t>
      </w:r>
      <w:r>
        <w:rPr>
          <w:spacing w:val="-62"/>
        </w:rPr>
        <w:t> </w:t>
      </w:r>
      <w:r>
        <w:rPr>
          <w:rFonts w:ascii="宋体" w:hAnsi="宋体" w:cs="宋体" w:eastAsia="宋体" w:hint="default"/>
        </w:rPr>
        <w:t>2011</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18</w:t>
      </w:r>
      <w:r>
        <w:rPr>
          <w:rFonts w:ascii="宋体" w:hAnsi="宋体" w:cs="宋体" w:eastAsia="宋体" w:hint="default"/>
          <w:spacing w:val="-62"/>
        </w:rPr>
        <w:t> </w:t>
      </w:r>
      <w:r>
        <w:rPr/>
        <w:t>日</w:t>
      </w:r>
      <w:r>
        <w:rPr>
          <w:spacing w:val="-62"/>
        </w:rPr>
        <w:t> </w:t>
      </w:r>
      <w:r>
        <w:rPr>
          <w:rFonts w:ascii="宋体" w:hAnsi="宋体" w:cs="宋体" w:eastAsia="宋体" w:hint="default"/>
        </w:rPr>
        <w:t>15</w:t>
      </w:r>
      <w:r>
        <w:rPr/>
        <w:t>：</w:t>
      </w:r>
      <w:r>
        <w:rPr>
          <w:rFonts w:ascii="宋体" w:hAnsi="宋体" w:cs="宋体" w:eastAsia="宋体" w:hint="default"/>
        </w:rPr>
        <w:t>00</w:t>
      </w:r>
      <w:r>
        <w:rPr>
          <w:rFonts w:ascii="宋体" w:hAnsi="宋体" w:cs="宋体" w:eastAsia="宋体" w:hint="default"/>
          <w:spacing w:val="-3"/>
        </w:rPr>
        <w:t> </w:t>
      </w:r>
      <w:r>
        <w:rPr/>
        <w:t>至</w:t>
      </w:r>
      <w:r>
        <w:rPr>
          <w:spacing w:val="-62"/>
        </w:rPr>
        <w:t> </w:t>
      </w:r>
      <w:r>
        <w:rPr>
          <w:rFonts w:ascii="宋体" w:hAnsi="宋体" w:cs="宋体" w:eastAsia="宋体" w:hint="default"/>
        </w:rPr>
        <w:t>2011</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19</w:t>
      </w:r>
      <w:r>
        <w:rPr>
          <w:rFonts w:ascii="宋体" w:hAnsi="宋体" w:cs="宋体" w:eastAsia="宋体" w:hint="default"/>
          <w:spacing w:val="-62"/>
        </w:rPr>
        <w:t> </w:t>
      </w:r>
      <w:r>
        <w:rPr/>
        <w:t>日</w:t>
      </w:r>
      <w:r>
        <w:rPr>
          <w:spacing w:val="-62"/>
        </w:rPr>
        <w:t> </w:t>
      </w:r>
      <w:r>
        <w:rPr>
          <w:rFonts w:ascii="宋体" w:hAnsi="宋体" w:cs="宋体" w:eastAsia="宋体" w:hint="default"/>
        </w:rPr>
        <w:t>15</w:t>
      </w:r>
      <w:r>
        <w:rPr/>
        <w:t>：</w:t>
      </w:r>
      <w:r>
        <w:rPr>
          <w:rFonts w:ascii="宋体" w:hAnsi="宋体" w:cs="宋体" w:eastAsia="宋体" w:hint="default"/>
        </w:rPr>
        <w:t>00</w:t>
      </w:r>
      <w:r>
        <w:rPr>
          <w:rFonts w:ascii="宋体" w:hAnsi="宋体" w:cs="宋体" w:eastAsia="宋体" w:hint="default"/>
          <w:spacing w:val="-62"/>
        </w:rPr>
        <w:t> </w:t>
      </w:r>
      <w:r>
        <w:rPr/>
        <w:t>的任意时间。现场</w:t>
      </w:r>
    </w:p>
    <w:p>
      <w:pPr>
        <w:pStyle w:val="BodyText"/>
        <w:spacing w:line="240" w:lineRule="auto" w:before="34"/>
        <w:ind w:left="1132" w:right="0"/>
        <w:jc w:val="both"/>
      </w:pPr>
      <w:r>
        <w:rPr/>
        <w:t>会议于</w:t>
      </w:r>
      <w:r>
        <w:rPr>
          <w:spacing w:val="-55"/>
        </w:rPr>
        <w:t> </w:t>
      </w:r>
      <w:r>
        <w:rPr>
          <w:rFonts w:ascii="宋体" w:hAnsi="宋体" w:cs="宋体" w:eastAsia="宋体" w:hint="default"/>
        </w:rPr>
        <w:t>2011</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19</w:t>
      </w:r>
      <w:r>
        <w:rPr>
          <w:rFonts w:ascii="宋体" w:hAnsi="宋体" w:cs="宋体" w:eastAsia="宋体" w:hint="default"/>
          <w:spacing w:val="-56"/>
        </w:rPr>
        <w:t> </w:t>
      </w:r>
      <w:r>
        <w:rPr/>
        <w:t>日下午</w:t>
      </w:r>
      <w:r>
        <w:rPr>
          <w:spacing w:val="-55"/>
        </w:rPr>
        <w:t> </w:t>
      </w:r>
      <w:r>
        <w:rPr>
          <w:rFonts w:ascii="宋体" w:hAnsi="宋体" w:cs="宋体" w:eastAsia="宋体" w:hint="default"/>
        </w:rPr>
        <w:t>14</w:t>
      </w:r>
      <w:r>
        <w:rPr/>
        <w:t>：</w:t>
      </w:r>
      <w:r>
        <w:rPr>
          <w:rFonts w:ascii="宋体" w:hAnsi="宋体" w:cs="宋体" w:eastAsia="宋体" w:hint="default"/>
        </w:rPr>
        <w:t>30</w:t>
      </w:r>
      <w:r>
        <w:rPr>
          <w:rFonts w:ascii="宋体" w:hAnsi="宋体" w:cs="宋体" w:eastAsia="宋体" w:hint="default"/>
          <w:spacing w:val="-56"/>
        </w:rPr>
        <w:t> </w:t>
      </w:r>
      <w:r>
        <w:rPr/>
        <w:t>分召开。出席本次股东大会的股东、股东代表及股东</w:t>
      </w:r>
    </w:p>
    <w:p>
      <w:pPr>
        <w:pStyle w:val="BodyText"/>
        <w:spacing w:line="336" w:lineRule="auto" w:before="154"/>
        <w:ind w:left="1132" w:right="1131"/>
        <w:jc w:val="both"/>
      </w:pPr>
      <w:r>
        <w:rPr/>
        <w:t>代理人共</w:t>
      </w:r>
      <w:r>
        <w:rPr>
          <w:spacing w:val="-56"/>
        </w:rPr>
        <w:t> </w:t>
      </w:r>
      <w:r>
        <w:rPr>
          <w:rFonts w:ascii="Times New Roman" w:hAnsi="Times New Roman" w:cs="Times New Roman" w:eastAsia="Times New Roman" w:hint="default"/>
        </w:rPr>
        <w:t>43</w:t>
      </w:r>
      <w:r>
        <w:rPr>
          <w:rFonts w:ascii="Times New Roman" w:hAnsi="Times New Roman" w:cs="Times New Roman" w:eastAsia="Times New Roman" w:hint="default"/>
          <w:spacing w:val="3"/>
        </w:rPr>
        <w:t> </w:t>
      </w:r>
      <w:r>
        <w:rPr/>
        <w:t>名，代表股份总数</w:t>
      </w:r>
      <w:r>
        <w:rPr>
          <w:spacing w:val="-56"/>
        </w:rPr>
        <w:t> </w:t>
      </w:r>
      <w:r>
        <w:rPr>
          <w:rFonts w:ascii="Times New Roman" w:hAnsi="Times New Roman" w:cs="Times New Roman" w:eastAsia="Times New Roman" w:hint="default"/>
        </w:rPr>
        <w:t>27,078,550</w:t>
      </w:r>
      <w:r>
        <w:rPr>
          <w:rFonts w:ascii="Times New Roman" w:hAnsi="Times New Roman" w:cs="Times New Roman" w:eastAsia="Times New Roman" w:hint="default"/>
          <w:spacing w:val="59"/>
        </w:rPr>
        <w:t> </w:t>
      </w:r>
      <w:r>
        <w:rPr/>
        <w:t>股，占公司有表决权股份总数的</w:t>
      </w:r>
      <w:r>
        <w:rPr>
          <w:spacing w:val="-56"/>
        </w:rPr>
        <w:t> </w:t>
      </w:r>
      <w:r>
        <w:rPr>
          <w:rFonts w:ascii="Times New Roman" w:hAnsi="Times New Roman" w:cs="Times New Roman" w:eastAsia="Times New Roman" w:hint="default"/>
        </w:rPr>
        <w:t>66.86%</w:t>
      </w:r>
      <w:r>
        <w:rPr/>
        <w:t>。会议审 议通过了《关于使用超募资金收购北京东华信通信息技术有限公司</w:t>
      </w:r>
      <w:r>
        <w:rPr>
          <w:spacing w:val="-59"/>
        </w:rPr>
        <w:t> </w:t>
      </w:r>
      <w:r>
        <w:rPr>
          <w:rFonts w:ascii="宋体" w:hAnsi="宋体" w:cs="宋体" w:eastAsia="宋体" w:hint="default"/>
          <w:spacing w:val="-11"/>
        </w:rPr>
        <w:t>100%</w:t>
      </w:r>
      <w:r>
        <w:rPr>
          <w:spacing w:val="-11"/>
        </w:rPr>
        <w:t>股权的议案》。</w:t>
      </w:r>
    </w:p>
    <w:p>
      <w:pPr>
        <w:pStyle w:val="BodyText"/>
        <w:spacing w:line="240" w:lineRule="auto" w:before="58"/>
        <w:ind w:left="1608" w:right="996"/>
        <w:jc w:val="left"/>
      </w:pPr>
      <w:r>
        <w:rPr/>
        <w:t>公司以上各次股东大会决议公告均发布于中国证监会指定创业板信息披露网站。</w:t>
      </w:r>
    </w:p>
    <w:p>
      <w:pPr>
        <w:spacing w:line="240" w:lineRule="auto" w:before="10"/>
        <w:rPr>
          <w:rFonts w:ascii="宋体" w:hAnsi="宋体" w:cs="宋体" w:eastAsia="宋体" w:hint="default"/>
          <w:sz w:val="20"/>
          <w:szCs w:val="20"/>
        </w:rPr>
      </w:pPr>
    </w:p>
    <w:p>
      <w:pPr>
        <w:pStyle w:val="BodyText"/>
        <w:spacing w:line="240" w:lineRule="auto"/>
        <w:ind w:left="1132" w:right="0"/>
        <w:jc w:val="both"/>
      </w:pPr>
      <w:r>
        <w:rPr/>
        <w:t>（二）董事会召开情况</w:t>
      </w:r>
    </w:p>
    <w:p>
      <w:pPr>
        <w:spacing w:line="240" w:lineRule="auto" w:before="12"/>
        <w:rPr>
          <w:rFonts w:ascii="宋体" w:hAnsi="宋体" w:cs="宋体" w:eastAsia="宋体" w:hint="default"/>
          <w:sz w:val="20"/>
          <w:szCs w:val="20"/>
        </w:rPr>
      </w:pPr>
    </w:p>
    <w:p>
      <w:pPr>
        <w:pStyle w:val="BodyText"/>
        <w:spacing w:line="355" w:lineRule="auto"/>
        <w:ind w:left="1132" w:right="1137" w:firstLine="480"/>
        <w:jc w:val="both"/>
      </w:pPr>
      <w:r>
        <w:rPr/>
        <w:t>报告期内，董事会运行情况详见“第四节 董事会报告</w:t>
      </w:r>
      <w:r>
        <w:rPr>
          <w:spacing w:val="28"/>
        </w:rPr>
        <w:t> </w:t>
      </w:r>
      <w:r>
        <w:rPr/>
        <w:t>五、报告期内董事会日常工作情</w:t>
      </w:r>
      <w:r>
        <w:rPr/>
        <w:t> </w:t>
      </w:r>
      <w:r>
        <w:rPr>
          <w:spacing w:val="-40"/>
        </w:rPr>
        <w:t>况”。</w:t>
      </w:r>
    </w:p>
    <w:p>
      <w:pPr>
        <w:pStyle w:val="Heading2"/>
        <w:spacing w:line="240" w:lineRule="auto" w:before="158"/>
        <w:ind w:left="1132" w:right="0"/>
        <w:jc w:val="both"/>
        <w:rPr>
          <w:b w:val="0"/>
          <w:bCs w:val="0"/>
        </w:rPr>
      </w:pPr>
      <w:r>
        <w:rPr/>
        <w:t>三、公司董事长、独立董事及其他董事履行职责情况</w:t>
      </w:r>
      <w:r>
        <w:rPr>
          <w:b w:val="0"/>
          <w:bCs w:val="0"/>
        </w:rPr>
      </w:r>
    </w:p>
    <w:p>
      <w:pPr>
        <w:spacing w:line="240" w:lineRule="auto" w:before="10"/>
        <w:rPr>
          <w:rFonts w:ascii="宋体" w:hAnsi="宋体" w:cs="宋体" w:eastAsia="宋体" w:hint="default"/>
          <w:b/>
          <w:bCs/>
          <w:sz w:val="20"/>
          <w:szCs w:val="20"/>
        </w:rPr>
      </w:pPr>
    </w:p>
    <w:p>
      <w:pPr>
        <w:pStyle w:val="BodyText"/>
        <w:spacing w:line="352" w:lineRule="auto"/>
        <w:ind w:left="1132" w:right="1128" w:firstLine="480"/>
        <w:jc w:val="both"/>
      </w:pPr>
      <w:r>
        <w:rPr>
          <w:rFonts w:ascii="Times New Roman" w:hAnsi="Times New Roman" w:cs="Times New Roman" w:eastAsia="Times New Roman" w:hint="default"/>
          <w:spacing w:val="-21"/>
        </w:rPr>
        <w:t>1</w:t>
      </w:r>
      <w:r>
        <w:rPr>
          <w:spacing w:val="-21"/>
        </w:rPr>
        <w:t>、报告期内，公司全体董事严格按照《公司法》、《证券法》、《上市公司治理准则》、</w:t>
      </w:r>
      <w:r>
        <w:rPr>
          <w:spacing w:val="-83"/>
        </w:rPr>
        <w:t> </w:t>
      </w:r>
      <w:r>
        <w:rPr/>
        <w:t>《深</w:t>
      </w:r>
      <w:r>
        <w:rPr/>
        <w:t> 圳证券交易所创业板上市公司规范运作指引》等有关法律法规和《公司章程》的规定，勤勉</w:t>
      </w:r>
      <w:r>
        <w:rPr>
          <w:spacing w:val="-91"/>
        </w:rPr>
        <w:t> </w:t>
      </w:r>
      <w:r>
        <w:rPr>
          <w:spacing w:val="-91"/>
        </w:rPr>
      </w:r>
      <w:r>
        <w:rPr/>
        <w:t>尽责地履行董事的职责，持续关注公司经营状况，遵守董事行为规范，积极参加相关培训，</w:t>
      </w:r>
      <w:r>
        <w:rPr>
          <w:spacing w:val="-86"/>
        </w:rPr>
        <w:t> </w:t>
      </w:r>
      <w:r>
        <w:rPr>
          <w:spacing w:val="-86"/>
        </w:rPr>
      </w:r>
      <w:r>
        <w:rPr/>
        <w:t>提高规范运作水平，发挥各自的专业特长，积极的履行职责。董事在董事会会议投票表决重</w:t>
      </w:r>
      <w:r>
        <w:rPr>
          <w:spacing w:val="-91"/>
        </w:rPr>
        <w:t> </w:t>
      </w:r>
      <w:r>
        <w:rPr>
          <w:spacing w:val="-91"/>
        </w:rPr>
      </w:r>
      <w:r>
        <w:rPr/>
        <w:t>大事项或其他对公司有重大影响的事项时，严格遵循公司董事会议事规则的有关审议规定，</w:t>
      </w:r>
      <w:r>
        <w:rPr>
          <w:spacing w:val="-91"/>
        </w:rPr>
        <w:t> </w:t>
      </w:r>
      <w:r>
        <w:rPr>
          <w:spacing w:val="-91"/>
        </w:rPr>
      </w:r>
      <w:r>
        <w:rPr/>
        <w:t>审慎决策，切实保护公司和股东特别是社会公众股股东的利益。</w:t>
      </w:r>
    </w:p>
    <w:p>
      <w:pPr>
        <w:pStyle w:val="BodyText"/>
        <w:spacing w:line="352" w:lineRule="auto" w:before="161"/>
        <w:ind w:left="1132" w:right="1133" w:firstLine="480"/>
        <w:jc w:val="both"/>
      </w:pPr>
      <w:r>
        <w:rPr>
          <w:rFonts w:ascii="Times New Roman" w:hAnsi="Times New Roman" w:cs="Times New Roman" w:eastAsia="Times New Roman" w:hint="default"/>
          <w:spacing w:val="-3"/>
        </w:rPr>
        <w:t>2</w:t>
      </w:r>
      <w:r>
        <w:rPr>
          <w:spacing w:val="-3"/>
        </w:rPr>
        <w:t>、报告期内，公司董事长严格按照法律法规和《公司章程》的要求，依法行使权力，履</w:t>
      </w:r>
      <w:r>
        <w:rPr/>
        <w:t> 行职责。全力加强董事会建设，依法召集、主持董事会会议并督促董事亲自出席，严格执行</w:t>
      </w:r>
      <w:r>
        <w:rPr>
          <w:spacing w:val="-92"/>
        </w:rPr>
        <w:t> </w:t>
      </w:r>
      <w:r>
        <w:rPr>
          <w:spacing w:val="-92"/>
        </w:rPr>
      </w:r>
      <w:r>
        <w:rPr/>
        <w:t>董事会集体决策机制，保证了独立董事和董事会秘书的知情权，并为独立董事和董事会秘书</w:t>
      </w:r>
      <w:r>
        <w:rPr>
          <w:spacing w:val="-88"/>
        </w:rPr>
        <w:t> </w:t>
      </w:r>
      <w:r>
        <w:rPr>
          <w:spacing w:val="-88"/>
        </w:rPr>
      </w:r>
      <w:r>
        <w:rPr/>
        <w:t>履行职责创造良好条件。积极推动公司治理工作和内控建设，督促执行股东大会和董事会各</w:t>
      </w:r>
      <w:r>
        <w:rPr>
          <w:spacing w:val="-88"/>
        </w:rPr>
        <w:t> </w:t>
      </w:r>
      <w:r>
        <w:rPr>
          <w:spacing w:val="-88"/>
        </w:rPr>
      </w:r>
      <w:r>
        <w:rPr/>
        <w:t>项决议，确保董事会依法正常运作。</w:t>
      </w:r>
    </w:p>
    <w:p>
      <w:pPr>
        <w:pStyle w:val="BodyText"/>
        <w:spacing w:line="352" w:lineRule="auto" w:before="158"/>
        <w:ind w:left="1132" w:right="1133" w:firstLine="480"/>
        <w:jc w:val="both"/>
      </w:pPr>
      <w:r>
        <w:rPr>
          <w:rFonts w:ascii="Times New Roman" w:hAnsi="Times New Roman" w:cs="Times New Roman" w:eastAsia="Times New Roman" w:hint="default"/>
          <w:spacing w:val="-11"/>
        </w:rPr>
        <w:t>3</w:t>
      </w:r>
      <w:r>
        <w:rPr>
          <w:spacing w:val="-11"/>
        </w:rPr>
        <w:t>、报告期内，公司独立董事严格按照有关法律法规、《公司章程》、《独立董事制度》</w:t>
      </w:r>
      <w:r>
        <w:rPr>
          <w:spacing w:val="-16"/>
        </w:rPr>
        <w:t> </w:t>
      </w:r>
      <w:r>
        <w:rPr/>
        <w:t>等</w:t>
      </w:r>
      <w:r>
        <w:rPr/>
        <w:t> 规定，忠实履行职责，积极出席相关会议，认真审议各项议案，客观地发表自己的看法及观</w:t>
      </w:r>
      <w:r>
        <w:rPr>
          <w:spacing w:val="-91"/>
        </w:rPr>
        <w:t> </w:t>
      </w:r>
      <w:r>
        <w:rPr>
          <w:spacing w:val="-91"/>
        </w:rPr>
      </w:r>
      <w:r>
        <w:rPr/>
        <w:t>点，深入了解公司运营状况、内部控制的建设及董事会决议、股东会决议的执行情况，并利</w:t>
      </w:r>
      <w:r>
        <w:rPr>
          <w:spacing w:val="-91"/>
        </w:rPr>
        <w:t> </w:t>
      </w:r>
      <w:r>
        <w:rPr>
          <w:spacing w:val="-91"/>
        </w:rPr>
      </w:r>
      <w:r>
        <w:rPr/>
        <w:t>用自己的专业知识做出独立、公正的判断。在报告期内，对公司发生的需要独立董事发表意</w:t>
      </w:r>
      <w:r>
        <w:rPr>
          <w:spacing w:val="-91"/>
        </w:rPr>
        <w:t> </w:t>
      </w:r>
      <w:r>
        <w:rPr>
          <w:spacing w:val="-91"/>
        </w:rPr>
      </w:r>
      <w:r>
        <w:rPr/>
        <w:t>见的事项均，独立、审慎地发表了意见，不受公司和控股股东的影响，切实维护了公司的整</w:t>
      </w:r>
    </w:p>
    <w:p>
      <w:pPr>
        <w:spacing w:after="0" w:line="352" w:lineRule="auto"/>
        <w:jc w:val="both"/>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357" w:lineRule="auto" w:before="26"/>
        <w:ind w:left="1132" w:right="996"/>
        <w:jc w:val="left"/>
      </w:pPr>
      <w:r>
        <w:rPr/>
        <w:t>体利益及中小股东的利益。报告期内，公司独立董事对公司董事会的各项议案及其他非董事</w:t>
      </w:r>
      <w:r>
        <w:rPr>
          <w:spacing w:val="-89"/>
        </w:rPr>
        <w:t> </w:t>
      </w:r>
      <w:r>
        <w:rPr>
          <w:spacing w:val="-89"/>
        </w:rPr>
      </w:r>
      <w:r>
        <w:rPr/>
        <w:t>会议案事项均没有提出异议。</w:t>
      </w:r>
    </w:p>
    <w:p>
      <w:pPr>
        <w:pStyle w:val="BodyText"/>
        <w:spacing w:line="240" w:lineRule="auto" w:before="154"/>
        <w:ind w:left="1613" w:right="996"/>
        <w:jc w:val="left"/>
      </w:pPr>
      <w:r>
        <w:rPr>
          <w:rFonts w:ascii="Times New Roman" w:hAnsi="Times New Roman" w:cs="Times New Roman" w:eastAsia="Times New Roman" w:hint="default"/>
        </w:rPr>
        <w:t>4</w:t>
      </w:r>
      <w:r>
        <w:rPr/>
        <w:t>、报告期内，公司共召开了</w:t>
      </w:r>
      <w:r>
        <w:rPr>
          <w:spacing w:val="-60"/>
        </w:rPr>
        <w:t> </w:t>
      </w:r>
      <w:r>
        <w:rPr>
          <w:rFonts w:ascii="Times New Roman" w:hAnsi="Times New Roman" w:cs="Times New Roman" w:eastAsia="Times New Roman" w:hint="default"/>
        </w:rPr>
        <w:t>9 </w:t>
      </w:r>
      <w:r>
        <w:rPr/>
        <w:t>次董事会，董事出席情况如下：</w:t>
      </w:r>
    </w:p>
    <w:p>
      <w:pPr>
        <w:spacing w:line="240" w:lineRule="auto" w:before="6"/>
        <w:rPr>
          <w:rFonts w:ascii="宋体" w:hAnsi="宋体" w:cs="宋体" w:eastAsia="宋体" w:hint="default"/>
          <w:sz w:val="13"/>
          <w:szCs w:val="13"/>
        </w:rPr>
      </w:pPr>
    </w:p>
    <w:tbl>
      <w:tblPr>
        <w:tblW w:w="0" w:type="auto"/>
        <w:jc w:val="left"/>
        <w:tblInd w:w="1101" w:type="dxa"/>
        <w:tblLayout w:type="fixed"/>
        <w:tblCellMar>
          <w:top w:w="0" w:type="dxa"/>
          <w:left w:w="0" w:type="dxa"/>
          <w:bottom w:w="0" w:type="dxa"/>
          <w:right w:w="0" w:type="dxa"/>
        </w:tblCellMar>
        <w:tblLook w:val="01E0"/>
      </w:tblPr>
      <w:tblGrid>
        <w:gridCol w:w="1680"/>
        <w:gridCol w:w="1316"/>
        <w:gridCol w:w="1318"/>
        <w:gridCol w:w="1316"/>
        <w:gridCol w:w="1315"/>
        <w:gridCol w:w="1318"/>
        <w:gridCol w:w="1435"/>
      </w:tblGrid>
      <w:tr>
        <w:trPr>
          <w:trHeight w:val="821" w:hRule="exact"/>
        </w:trPr>
        <w:tc>
          <w:tcPr>
            <w:tcW w:w="1680"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18" w:right="0"/>
              <w:jc w:val="left"/>
              <w:rPr>
                <w:rFonts w:ascii="宋体" w:hAnsi="宋体" w:cs="宋体" w:eastAsia="宋体" w:hint="default"/>
                <w:sz w:val="21"/>
                <w:szCs w:val="21"/>
              </w:rPr>
            </w:pPr>
            <w:r>
              <w:rPr>
                <w:rFonts w:ascii="宋体" w:hAnsi="宋体" w:cs="宋体" w:eastAsia="宋体" w:hint="default"/>
                <w:b/>
                <w:bCs/>
                <w:sz w:val="21"/>
                <w:szCs w:val="21"/>
              </w:rPr>
              <w:t>董事姓名</w:t>
            </w:r>
            <w:r>
              <w:rPr>
                <w:rFonts w:ascii="宋体" w:hAnsi="宋体" w:cs="宋体" w:eastAsia="宋体" w:hint="default"/>
                <w:sz w:val="21"/>
                <w:szCs w:val="21"/>
              </w:rPr>
            </w:r>
          </w:p>
        </w:tc>
        <w:tc>
          <w:tcPr>
            <w:tcW w:w="1316"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21"/>
                <w:szCs w:val="21"/>
              </w:rPr>
            </w:pPr>
            <w:r>
              <w:rPr>
                <w:rFonts w:ascii="宋体" w:hAnsi="宋体" w:cs="宋体" w:eastAsia="宋体" w:hint="default"/>
                <w:b/>
                <w:bCs/>
                <w:sz w:val="21"/>
                <w:szCs w:val="21"/>
              </w:rPr>
              <w:t>具体职务</w:t>
            </w:r>
            <w:r>
              <w:rPr>
                <w:rFonts w:ascii="宋体" w:hAnsi="宋体" w:cs="宋体" w:eastAsia="宋体" w:hint="default"/>
                <w:sz w:val="21"/>
                <w:szCs w:val="21"/>
              </w:rPr>
            </w:r>
          </w:p>
        </w:tc>
        <w:tc>
          <w:tcPr>
            <w:tcW w:w="1318"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应出席次数</w:t>
            </w:r>
            <w:r>
              <w:rPr>
                <w:rFonts w:ascii="宋体" w:hAnsi="宋体" w:cs="宋体" w:eastAsia="宋体" w:hint="default"/>
                <w:sz w:val="21"/>
                <w:szCs w:val="21"/>
              </w:rPr>
            </w:r>
          </w:p>
        </w:tc>
        <w:tc>
          <w:tcPr>
            <w:tcW w:w="1316"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00"/>
              <w:ind w:left="444" w:right="228" w:hanging="209"/>
              <w:jc w:val="left"/>
              <w:rPr>
                <w:rFonts w:ascii="宋体" w:hAnsi="宋体" w:cs="宋体" w:eastAsia="宋体" w:hint="default"/>
                <w:sz w:val="21"/>
                <w:szCs w:val="21"/>
              </w:rPr>
            </w:pPr>
            <w:r>
              <w:rPr>
                <w:rFonts w:ascii="宋体" w:hAnsi="宋体" w:cs="宋体" w:eastAsia="宋体" w:hint="default"/>
                <w:b/>
                <w:bCs/>
                <w:sz w:val="21"/>
                <w:szCs w:val="21"/>
              </w:rPr>
              <w:t>现场出席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315"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00"/>
              <w:ind w:left="444" w:right="228" w:hanging="209"/>
              <w:jc w:val="left"/>
              <w:rPr>
                <w:rFonts w:ascii="宋体" w:hAnsi="宋体" w:cs="宋体" w:eastAsia="宋体" w:hint="default"/>
                <w:sz w:val="21"/>
                <w:szCs w:val="21"/>
              </w:rPr>
            </w:pPr>
            <w:r>
              <w:rPr>
                <w:rFonts w:ascii="宋体" w:hAnsi="宋体" w:cs="宋体" w:eastAsia="宋体" w:hint="default"/>
                <w:b/>
                <w:bCs/>
                <w:sz w:val="21"/>
                <w:szCs w:val="21"/>
              </w:rPr>
              <w:t>委托出席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318"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缺席次数</w:t>
            </w:r>
            <w:r>
              <w:rPr>
                <w:rFonts w:ascii="宋体" w:hAnsi="宋体" w:cs="宋体" w:eastAsia="宋体" w:hint="default"/>
                <w:sz w:val="21"/>
                <w:szCs w:val="21"/>
              </w:rPr>
            </w:r>
          </w:p>
        </w:tc>
        <w:tc>
          <w:tcPr>
            <w:tcW w:w="1435"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39" w:lineRule="exact"/>
              <w:ind w:left="84" w:right="0"/>
              <w:jc w:val="left"/>
              <w:rPr>
                <w:rFonts w:ascii="宋体" w:hAnsi="宋体" w:cs="宋体" w:eastAsia="宋体" w:hint="default"/>
                <w:sz w:val="21"/>
                <w:szCs w:val="21"/>
              </w:rPr>
            </w:pPr>
            <w:r>
              <w:rPr>
                <w:rFonts w:ascii="宋体" w:hAnsi="宋体" w:cs="宋体" w:eastAsia="宋体" w:hint="default"/>
                <w:b/>
                <w:bCs/>
                <w:sz w:val="21"/>
                <w:szCs w:val="21"/>
              </w:rPr>
              <w:t>是否连续两次</w:t>
            </w:r>
            <w:r>
              <w:rPr>
                <w:rFonts w:ascii="宋体" w:hAnsi="宋体" w:cs="宋体" w:eastAsia="宋体" w:hint="default"/>
                <w:sz w:val="21"/>
                <w:szCs w:val="21"/>
              </w:rPr>
            </w:r>
          </w:p>
          <w:p>
            <w:pPr>
              <w:pStyle w:val="TableParagraph"/>
              <w:spacing w:line="240" w:lineRule="auto"/>
              <w:ind w:left="609" w:right="77" w:hanging="526"/>
              <w:jc w:val="left"/>
              <w:rPr>
                <w:rFonts w:ascii="宋体" w:hAnsi="宋体" w:cs="宋体" w:eastAsia="宋体" w:hint="default"/>
                <w:sz w:val="21"/>
                <w:szCs w:val="21"/>
              </w:rPr>
            </w:pPr>
            <w:r>
              <w:rPr>
                <w:rFonts w:ascii="宋体" w:hAnsi="宋体" w:cs="宋体" w:eastAsia="宋体" w:hint="default"/>
                <w:b/>
                <w:bCs/>
                <w:sz w:val="21"/>
                <w:szCs w:val="21"/>
              </w:rPr>
              <w:t>未亲自出席会</w:t>
            </w:r>
            <w:r>
              <w:rPr>
                <w:rFonts w:ascii="宋体" w:hAnsi="宋体" w:cs="宋体" w:eastAsia="宋体" w:hint="default"/>
                <w:b/>
                <w:bCs/>
                <w:spacing w:val="-104"/>
                <w:sz w:val="21"/>
                <w:szCs w:val="21"/>
              </w:rPr>
              <w:t> </w:t>
            </w:r>
            <w:r>
              <w:rPr>
                <w:rFonts w:ascii="宋体" w:hAnsi="宋体" w:cs="宋体" w:eastAsia="宋体" w:hint="default"/>
                <w:b/>
                <w:bCs/>
                <w:sz w:val="21"/>
                <w:szCs w:val="21"/>
              </w:rPr>
              <w:t>议</w:t>
            </w:r>
            <w:r>
              <w:rPr>
                <w:rFonts w:ascii="宋体" w:hAnsi="宋体" w:cs="宋体" w:eastAsia="宋体" w:hint="default"/>
                <w:sz w:val="21"/>
                <w:szCs w:val="21"/>
              </w:rPr>
            </w:r>
          </w:p>
        </w:tc>
      </w:tr>
      <w:tr>
        <w:trPr>
          <w:trHeight w:val="346" w:hRule="exact"/>
        </w:trPr>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管连平</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9</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9</w:t>
            </w:r>
          </w:p>
        </w:tc>
        <w:tc>
          <w:tcPr>
            <w:tcW w:w="13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0</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w w:val="100"/>
                <w:sz w:val="21"/>
              </w:rPr>
              <w:t>0</w:t>
            </w:r>
          </w:p>
        </w:tc>
        <w:tc>
          <w:tcPr>
            <w:tcW w:w="1435"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6" w:hRule="exact"/>
        </w:trPr>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霍卫平</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9</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9</w:t>
            </w:r>
          </w:p>
        </w:tc>
        <w:tc>
          <w:tcPr>
            <w:tcW w:w="13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0</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w w:val="100"/>
                <w:sz w:val="21"/>
              </w:rPr>
              <w:t>0</w:t>
            </w:r>
          </w:p>
        </w:tc>
        <w:tc>
          <w:tcPr>
            <w:tcW w:w="1435"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3" w:hRule="exact"/>
        </w:trPr>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金正皓</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9</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9</w:t>
            </w:r>
          </w:p>
        </w:tc>
        <w:tc>
          <w:tcPr>
            <w:tcW w:w="13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0</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w w:val="100"/>
                <w:sz w:val="21"/>
              </w:rPr>
              <w:t>0</w:t>
            </w:r>
          </w:p>
        </w:tc>
        <w:tc>
          <w:tcPr>
            <w:tcW w:w="1435"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6" w:hRule="exact"/>
        </w:trPr>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left="28" w:right="0"/>
              <w:jc w:val="left"/>
              <w:rPr>
                <w:rFonts w:ascii="宋体" w:hAnsi="宋体" w:cs="宋体" w:eastAsia="宋体" w:hint="default"/>
                <w:sz w:val="21"/>
                <w:szCs w:val="21"/>
              </w:rPr>
            </w:pPr>
            <w:r>
              <w:rPr>
                <w:rFonts w:ascii="宋体" w:hAnsi="宋体" w:cs="宋体" w:eastAsia="宋体" w:hint="default"/>
                <w:sz w:val="21"/>
                <w:szCs w:val="21"/>
              </w:rPr>
              <w:t>佘元冠</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9</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9</w:t>
            </w:r>
          </w:p>
        </w:tc>
        <w:tc>
          <w:tcPr>
            <w:tcW w:w="13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0</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w w:val="100"/>
                <w:sz w:val="21"/>
              </w:rPr>
              <w:t>0</w:t>
            </w:r>
          </w:p>
        </w:tc>
        <w:tc>
          <w:tcPr>
            <w:tcW w:w="14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6" w:hRule="exact"/>
        </w:trPr>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李晓慧</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left="26"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9</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9</w:t>
            </w:r>
          </w:p>
        </w:tc>
        <w:tc>
          <w:tcPr>
            <w:tcW w:w="13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0</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w w:val="100"/>
                <w:sz w:val="21"/>
              </w:rPr>
              <w:t>0</w:t>
            </w:r>
          </w:p>
        </w:tc>
        <w:tc>
          <w:tcPr>
            <w:tcW w:w="14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46" w:hRule="exact"/>
        </w:trPr>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韩松林</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9</w:t>
            </w:r>
          </w:p>
        </w:tc>
        <w:tc>
          <w:tcPr>
            <w:tcW w:w="13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7</w:t>
            </w:r>
          </w:p>
        </w:tc>
        <w:tc>
          <w:tcPr>
            <w:tcW w:w="13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w w:val="100"/>
                <w:sz w:val="21"/>
              </w:rPr>
              <w:t>2</w:t>
            </w:r>
          </w:p>
        </w:tc>
        <w:tc>
          <w:tcPr>
            <w:tcW w:w="13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1"/>
              <w:ind w:right="2"/>
              <w:jc w:val="center"/>
              <w:rPr>
                <w:rFonts w:ascii="Times New Roman" w:hAnsi="Times New Roman" w:cs="Times New Roman" w:eastAsia="Times New Roman" w:hint="default"/>
                <w:sz w:val="21"/>
                <w:szCs w:val="21"/>
              </w:rPr>
            </w:pPr>
            <w:r>
              <w:rPr>
                <w:rFonts w:ascii="Times New Roman"/>
                <w:w w:val="100"/>
                <w:sz w:val="21"/>
              </w:rPr>
              <w:t>0</w:t>
            </w:r>
          </w:p>
        </w:tc>
        <w:tc>
          <w:tcPr>
            <w:tcW w:w="1435" w:type="dxa"/>
            <w:tcBorders>
              <w:top w:val="single" w:sz="2" w:space="0" w:color="000000"/>
              <w:left w:val="single" w:sz="2" w:space="0" w:color="000000"/>
              <w:bottom w:val="single" w:sz="2" w:space="0" w:color="000000"/>
              <w:right w:val="single" w:sz="2"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spacing w:line="446" w:lineRule="auto" w:before="26"/>
        <w:ind w:left="1613" w:right="996" w:hanging="481"/>
        <w:jc w:val="left"/>
        <w:rPr>
          <w:rFonts w:ascii="宋体" w:hAnsi="宋体" w:cs="宋体" w:eastAsia="宋体" w:hint="default"/>
          <w:sz w:val="24"/>
          <w:szCs w:val="24"/>
        </w:rPr>
      </w:pPr>
      <w:r>
        <w:rPr>
          <w:rFonts w:ascii="宋体" w:hAnsi="宋体" w:cs="宋体" w:eastAsia="宋体" w:hint="default"/>
          <w:b/>
          <w:bCs/>
          <w:sz w:val="24"/>
          <w:szCs w:val="24"/>
        </w:rPr>
        <w:t>四、公司“五分开”情况及独立性</w:t>
      </w:r>
      <w:r>
        <w:rPr>
          <w:rFonts w:ascii="宋体" w:hAnsi="宋体" w:cs="宋体" w:eastAsia="宋体" w:hint="default"/>
          <w:b/>
          <w:bCs/>
          <w:w w:val="99"/>
          <w:sz w:val="24"/>
          <w:szCs w:val="24"/>
        </w:rPr>
        <w:t> </w:t>
      </w:r>
      <w:r>
        <w:rPr>
          <w:rFonts w:ascii="宋体" w:hAnsi="宋体" w:cs="宋体" w:eastAsia="宋体" w:hint="default"/>
          <w:sz w:val="24"/>
          <w:szCs w:val="24"/>
        </w:rPr>
        <w:t>公司拥有完整的业务体系及面向市场独立经营的能力，公司与控股股东、实际控制人在</w:t>
      </w:r>
    </w:p>
    <w:p>
      <w:pPr>
        <w:pStyle w:val="BodyText"/>
        <w:spacing w:line="262" w:lineRule="exact"/>
        <w:ind w:left="1132" w:right="996"/>
        <w:jc w:val="left"/>
      </w:pPr>
      <w:r>
        <w:rPr/>
        <w:t>资产、人员、财务、机构和业务等方面完全分开。</w:t>
      </w:r>
    </w:p>
    <w:p>
      <w:pPr>
        <w:pStyle w:val="BodyText"/>
        <w:spacing w:line="348" w:lineRule="auto" w:before="151"/>
        <w:ind w:left="1613" w:right="996"/>
        <w:jc w:val="left"/>
      </w:pPr>
      <w:r>
        <w:rPr>
          <w:rFonts w:ascii="Times New Roman" w:hAnsi="Times New Roman" w:cs="Times New Roman" w:eastAsia="Times New Roman" w:hint="default"/>
        </w:rPr>
        <w:t>1</w:t>
      </w:r>
      <w:r>
        <w:rPr/>
        <w:t>、业务独立情况 公司业务独立于公司控股股东。作为高新技术企业，公司拥有完整独立的研 </w:t>
      </w:r>
      <w:r>
        <w:rPr>
          <w:spacing w:val="-3"/>
        </w:rPr>
        <w:t>发、运营、采购和销售系统，具有独立并较完善的业务体系及面向市场独立经营的能力，</w:t>
      </w:r>
    </w:p>
    <w:p>
      <w:pPr>
        <w:pStyle w:val="BodyText"/>
        <w:spacing w:line="240" w:lineRule="auto" w:before="46"/>
        <w:ind w:left="1132" w:right="996"/>
        <w:jc w:val="left"/>
      </w:pPr>
      <w:r>
        <w:rPr/>
        <w:t>不依赖于股东或其他任何关联方。</w:t>
      </w:r>
    </w:p>
    <w:p>
      <w:pPr>
        <w:pStyle w:val="BodyText"/>
        <w:spacing w:line="348" w:lineRule="auto" w:before="151"/>
        <w:ind w:left="1613" w:right="996"/>
        <w:jc w:val="left"/>
      </w:pPr>
      <w:r>
        <w:rPr>
          <w:rFonts w:ascii="Times New Roman" w:hAnsi="Times New Roman" w:cs="Times New Roman" w:eastAsia="Times New Roman" w:hint="default"/>
        </w:rPr>
        <w:t>2</w:t>
      </w:r>
      <w:r>
        <w:rPr/>
        <w:t>、人员独立情况 公司人员、劳动、人事及工资完全独立。公司总经理、副总经理、董事会秘 书、财务负责人等高级管理人员均在公司工作并领取薪酬，未在控股股东、实际控制人</w:t>
      </w:r>
    </w:p>
    <w:p>
      <w:pPr>
        <w:pStyle w:val="BodyText"/>
        <w:spacing w:line="357" w:lineRule="auto" w:before="46"/>
        <w:ind w:left="1132" w:right="996"/>
        <w:jc w:val="left"/>
      </w:pPr>
      <w:r>
        <w:rPr/>
        <w:t>及其控制的其他企业中担任除董事、监事的其他职务或领薪，财务人员没有在控股股东、实</w:t>
      </w:r>
      <w:r>
        <w:rPr>
          <w:spacing w:val="-88"/>
        </w:rPr>
        <w:t> </w:t>
      </w:r>
      <w:r>
        <w:rPr>
          <w:spacing w:val="-88"/>
        </w:rPr>
      </w:r>
      <w:r>
        <w:rPr/>
        <w:t>际控制人及其控制的其他企业中兼职。</w:t>
      </w:r>
    </w:p>
    <w:p>
      <w:pPr>
        <w:pStyle w:val="BodyText"/>
        <w:spacing w:line="338" w:lineRule="auto" w:before="34"/>
        <w:ind w:left="1613" w:right="996"/>
        <w:jc w:val="left"/>
      </w:pPr>
      <w:r>
        <w:rPr>
          <w:rFonts w:ascii="Times New Roman" w:hAnsi="Times New Roman" w:cs="Times New Roman" w:eastAsia="Times New Roman" w:hint="default"/>
        </w:rPr>
        <w:t>3</w:t>
      </w:r>
      <w:r>
        <w:rPr/>
        <w:t>、资产独立情况 公司资产完整，与控股股东产权关系界定清晰。拥有独立完整的资产结构，拥有独立的</w:t>
      </w:r>
    </w:p>
    <w:p>
      <w:pPr>
        <w:pStyle w:val="BodyText"/>
        <w:spacing w:line="357" w:lineRule="auto" w:before="53"/>
        <w:ind w:left="1132" w:right="996"/>
        <w:jc w:val="left"/>
      </w:pPr>
      <w:r>
        <w:rPr/>
        <w:t>机器设备、非专利技术、软件著作权等资产。各种资产权属清晰、完整，没有依赖股东资产</w:t>
      </w:r>
      <w:r>
        <w:rPr>
          <w:spacing w:val="-89"/>
        </w:rPr>
        <w:t> </w:t>
      </w:r>
      <w:r>
        <w:rPr>
          <w:spacing w:val="-89"/>
        </w:rPr>
      </w:r>
      <w:r>
        <w:rPr/>
        <w:t>进行生产经营的情况。</w:t>
      </w:r>
    </w:p>
    <w:p>
      <w:pPr>
        <w:pStyle w:val="BodyText"/>
        <w:spacing w:line="338" w:lineRule="auto" w:before="34"/>
        <w:ind w:left="1613" w:right="996"/>
        <w:jc w:val="left"/>
      </w:pPr>
      <w:r>
        <w:rPr>
          <w:rFonts w:ascii="Times New Roman" w:hAnsi="Times New Roman" w:cs="Times New Roman" w:eastAsia="Times New Roman" w:hint="default"/>
        </w:rPr>
        <w:t>4</w:t>
      </w:r>
      <w:r>
        <w:rPr/>
        <w:t>、机构独立情况 公司设立了健全的组织机构体系，董事会、监事会和其他内部机构独立运行，独立行使</w:t>
      </w:r>
    </w:p>
    <w:p>
      <w:pPr>
        <w:spacing w:after="0" w:line="338" w:lineRule="auto"/>
        <w:jc w:val="left"/>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240" w:lineRule="auto" w:before="26"/>
        <w:ind w:left="1132" w:right="0"/>
        <w:jc w:val="both"/>
      </w:pPr>
      <w:r>
        <w:rPr/>
        <w:t>经营管理职权，不存在与控股股东、实际控制人及其控制的其他企业存在机构混同的情形。</w:t>
      </w:r>
    </w:p>
    <w:p>
      <w:pPr>
        <w:pStyle w:val="BodyText"/>
        <w:spacing w:line="240" w:lineRule="auto" w:before="154"/>
        <w:ind w:left="1733" w:right="996"/>
        <w:jc w:val="left"/>
      </w:pPr>
      <w:r>
        <w:rPr>
          <w:rFonts w:ascii="Times New Roman" w:hAnsi="Times New Roman" w:cs="Times New Roman" w:eastAsia="Times New Roman" w:hint="default"/>
        </w:rPr>
        <w:t>5</w:t>
      </w:r>
      <w:r>
        <w:rPr/>
        <w:t>、财务独立情况</w:t>
      </w:r>
    </w:p>
    <w:p>
      <w:pPr>
        <w:pStyle w:val="BodyText"/>
        <w:spacing w:line="357" w:lineRule="auto" w:before="133"/>
        <w:ind w:left="1132" w:right="1133" w:firstLine="480"/>
        <w:jc w:val="both"/>
      </w:pPr>
      <w:r>
        <w:rPr/>
        <w:t>公司设有独立的财务部门、财务负责人和财务工作人员，建立了独立的会计核算体系和 财务管理制度，并按国家有关会计制度进行核算。公司独立在银行开户，不存在与股东单位</w:t>
      </w:r>
      <w:r>
        <w:rPr>
          <w:spacing w:val="-86"/>
        </w:rPr>
        <w:t> </w:t>
      </w:r>
      <w:r>
        <w:rPr>
          <w:spacing w:val="-86"/>
        </w:rPr>
      </w:r>
      <w:r>
        <w:rPr/>
        <w:t>及其关联方共用银行帐户的情况。公司依法独立纳税，独立进行财务决策，不存在资金、资</w:t>
      </w:r>
      <w:r>
        <w:rPr>
          <w:spacing w:val="-86"/>
        </w:rPr>
        <w:t> </w:t>
      </w:r>
      <w:r>
        <w:rPr>
          <w:spacing w:val="-86"/>
        </w:rPr>
      </w:r>
      <w:r>
        <w:rPr/>
        <w:t>产被股东单位及其关联方非法占用的情况。</w:t>
      </w:r>
    </w:p>
    <w:p>
      <w:pPr>
        <w:spacing w:line="357" w:lineRule="auto" w:before="154"/>
        <w:ind w:left="1613" w:right="996" w:hanging="481"/>
        <w:jc w:val="left"/>
        <w:rPr>
          <w:rFonts w:ascii="宋体" w:hAnsi="宋体" w:cs="宋体" w:eastAsia="宋体" w:hint="default"/>
          <w:sz w:val="24"/>
          <w:szCs w:val="24"/>
        </w:rPr>
      </w:pPr>
      <w:r>
        <w:rPr>
          <w:rFonts w:ascii="宋体" w:hAnsi="宋体" w:cs="宋体" w:eastAsia="宋体" w:hint="default"/>
          <w:b/>
          <w:bCs/>
          <w:sz w:val="24"/>
          <w:szCs w:val="24"/>
        </w:rPr>
        <w:t>五、公司建立年报信息披露重大差错责任追究制度的情况</w:t>
      </w:r>
      <w:r>
        <w:rPr>
          <w:rFonts w:ascii="宋体" w:hAnsi="宋体" w:cs="宋体" w:eastAsia="宋体" w:hint="default"/>
          <w:b/>
          <w:bCs/>
          <w:w w:val="99"/>
          <w:sz w:val="24"/>
          <w:szCs w:val="24"/>
        </w:rPr>
        <w:t> </w:t>
      </w:r>
      <w:r>
        <w:rPr>
          <w:rFonts w:ascii="宋体" w:hAnsi="宋体" w:cs="宋体" w:eastAsia="宋体" w:hint="default"/>
          <w:sz w:val="24"/>
          <w:szCs w:val="24"/>
        </w:rPr>
        <w:t>为进一步健全公司的信息披露管理制度，提高公司规范运作水平，增强信息披露的真实</w:t>
      </w:r>
    </w:p>
    <w:p>
      <w:pPr>
        <w:pStyle w:val="BodyText"/>
        <w:spacing w:line="357" w:lineRule="auto" w:before="34"/>
        <w:ind w:left="1132" w:right="1128"/>
        <w:jc w:val="both"/>
      </w:pPr>
      <w:r>
        <w:rPr/>
        <w:t>性、准确性、完整性和及时性，提高年报信息披露的质量和透明度，公司根据《上市公司信</w:t>
      </w:r>
      <w:r>
        <w:rPr>
          <w:spacing w:val="-87"/>
        </w:rPr>
        <w:t> </w:t>
      </w:r>
      <w:r>
        <w:rPr>
          <w:spacing w:val="-87"/>
        </w:rPr>
      </w:r>
      <w:r>
        <w:rPr>
          <w:spacing w:val="-20"/>
        </w:rPr>
        <w:t>息披露管理办法》、《上市公司治理准则》、《关于做好上市公司</w:t>
      </w:r>
      <w:r>
        <w:rPr>
          <w:spacing w:val="-51"/>
        </w:rPr>
        <w:t> </w:t>
      </w:r>
      <w:r>
        <w:rPr>
          <w:rFonts w:ascii="宋体" w:hAnsi="宋体" w:cs="宋体" w:eastAsia="宋体" w:hint="default"/>
        </w:rPr>
        <w:t>2011</w:t>
      </w:r>
      <w:r>
        <w:rPr>
          <w:rFonts w:ascii="宋体" w:hAnsi="宋体" w:cs="宋体" w:eastAsia="宋体" w:hint="default"/>
          <w:spacing w:val="-52"/>
        </w:rPr>
        <w:t> </w:t>
      </w:r>
      <w:r>
        <w:rPr/>
        <w:t>年年度报告披露工作的通 </w:t>
      </w:r>
      <w:r>
        <w:rPr>
          <w:spacing w:val="-7"/>
        </w:rPr>
        <w:t>知》（证监会公告</w:t>
      </w:r>
      <w:r>
        <w:rPr>
          <w:rFonts w:ascii="宋体" w:hAnsi="宋体" w:cs="宋体" w:eastAsia="宋体" w:hint="default"/>
          <w:spacing w:val="-7"/>
        </w:rPr>
        <w:t>[2011]41</w:t>
      </w:r>
      <w:r>
        <w:rPr>
          <w:rFonts w:ascii="宋体" w:hAnsi="宋体" w:cs="宋体" w:eastAsia="宋体" w:hint="default"/>
          <w:spacing w:val="19"/>
        </w:rPr>
        <w:t> </w:t>
      </w:r>
      <w:r>
        <w:rPr/>
        <w:t>号）和《深圳证券交易所创业板股票上市规则》等法律、法规、</w:t>
      </w:r>
      <w:r>
        <w:rPr>
          <w:spacing w:val="-117"/>
        </w:rPr>
        <w:t> </w:t>
      </w:r>
      <w:r>
        <w:rPr>
          <w:spacing w:val="-117"/>
        </w:rPr>
      </w:r>
      <w:r>
        <w:rPr/>
        <w:t>规范性文件的规定和要求，结合公司的实际情况，已制定了《北京东方国信科技股份有限公</w:t>
      </w:r>
      <w:r>
        <w:rPr>
          <w:spacing w:val="-89"/>
        </w:rPr>
        <w:t> </w:t>
      </w:r>
      <w:r>
        <w:rPr>
          <w:spacing w:val="-89"/>
        </w:rPr>
      </w:r>
      <w:r>
        <w:rPr>
          <w:spacing w:val="-5"/>
        </w:rPr>
        <w:t>司年报信息披露重大差错责任追究制度》，并得到了有效执行。报告期内，公司未发生重大会</w:t>
      </w:r>
      <w:r>
        <w:rPr>
          <w:spacing w:val="-113"/>
        </w:rPr>
        <w:t> </w:t>
      </w:r>
      <w:r>
        <w:rPr>
          <w:spacing w:val="-113"/>
        </w:rPr>
      </w:r>
      <w:r>
        <w:rPr/>
        <w:t>计差错更正、重大遗漏信息补充以及业绩预告修正等情况。</w:t>
      </w:r>
    </w:p>
    <w:p>
      <w:pPr>
        <w:spacing w:after="0" w:line="357" w:lineRule="auto"/>
        <w:jc w:val="both"/>
        <w:sectPr>
          <w:pgSz w:w="11910" w:h="16840"/>
          <w:pgMar w:header="745" w:footer="736" w:top="980" w:bottom="920" w:left="0" w:right="0"/>
        </w:sectPr>
      </w:pPr>
    </w:p>
    <w:p>
      <w:pPr>
        <w:spacing w:line="240" w:lineRule="auto" w:before="11"/>
        <w:rPr>
          <w:rFonts w:ascii="宋体" w:hAnsi="宋体" w:cs="宋体" w:eastAsia="宋体" w:hint="default"/>
          <w:sz w:val="29"/>
          <w:szCs w:val="29"/>
        </w:rPr>
      </w:pPr>
    </w:p>
    <w:p>
      <w:pPr>
        <w:pStyle w:val="Heading1"/>
        <w:tabs>
          <w:tab w:pos="1202" w:val="left" w:leader="none"/>
        </w:tabs>
        <w:spacing w:line="240" w:lineRule="auto"/>
        <w:ind w:right="0"/>
        <w:jc w:val="center"/>
        <w:rPr>
          <w:b w:val="0"/>
          <w:bCs w:val="0"/>
        </w:rPr>
      </w:pPr>
      <w:bookmarkStart w:name="_TOC_250002" w:id="8"/>
      <w:r>
        <w:rPr>
          <w:w w:val="95"/>
        </w:rPr>
        <w:t>第九节</w:t>
        <w:tab/>
      </w:r>
      <w:r>
        <w:rPr/>
        <w:t>监事会报告</w:t>
      </w:r>
      <w:bookmarkEnd w:id="8"/>
      <w:r>
        <w:rPr>
          <w:b w:val="0"/>
          <w:bCs w:val="0"/>
        </w:rPr>
      </w:r>
    </w:p>
    <w:p>
      <w:pPr>
        <w:spacing w:line="240" w:lineRule="auto" w:before="11"/>
        <w:rPr>
          <w:rFonts w:ascii="宋体" w:hAnsi="宋体" w:cs="宋体" w:eastAsia="宋体" w:hint="default"/>
          <w:b/>
          <w:bCs/>
          <w:sz w:val="40"/>
          <w:szCs w:val="40"/>
        </w:rPr>
      </w:pPr>
    </w:p>
    <w:p>
      <w:pPr>
        <w:pStyle w:val="BodyText"/>
        <w:spacing w:line="357" w:lineRule="auto"/>
        <w:ind w:left="1132" w:right="1132" w:firstLine="480"/>
        <w:jc w:val="both"/>
      </w:pPr>
      <w:r>
        <w:rPr>
          <w:rFonts w:ascii="宋体" w:hAnsi="宋体" w:cs="宋体" w:eastAsia="宋体" w:hint="default"/>
        </w:rPr>
        <w:t>2011</w:t>
      </w:r>
      <w:r>
        <w:rPr>
          <w:rFonts w:ascii="宋体" w:hAnsi="宋体" w:cs="宋体" w:eastAsia="宋体" w:hint="default"/>
          <w:spacing w:val="-38"/>
        </w:rPr>
        <w:t> </w:t>
      </w:r>
      <w:r>
        <w:rPr>
          <w:spacing w:val="-8"/>
        </w:rPr>
        <w:t>年，公司监事会严格遵守《公司法》、《证券法》以及《公司章程》的有关规定，以</w:t>
      </w:r>
      <w:r>
        <w:rPr/>
        <w:t> 维护公司利益、股东权益为原则，勤勉履行法律和股东所赋予的职责和义务，参加了历次股</w:t>
      </w:r>
      <w:r>
        <w:rPr>
          <w:spacing w:val="-88"/>
        </w:rPr>
        <w:t> </w:t>
      </w:r>
      <w:r>
        <w:rPr>
          <w:spacing w:val="-88"/>
        </w:rPr>
      </w:r>
      <w:r>
        <w:rPr/>
        <w:t>东大会，列席董事会会议，对公司各项重大事项的决策程序、合规性进行了监察，对公司财</w:t>
      </w:r>
      <w:r>
        <w:rPr>
          <w:spacing w:val="-91"/>
        </w:rPr>
        <w:t> </w:t>
      </w:r>
      <w:r>
        <w:rPr>
          <w:spacing w:val="-91"/>
        </w:rPr>
      </w:r>
      <w:r>
        <w:rPr/>
        <w:t>务状况和财务报告的编制进行了审查，对董事、经理和其他高管人员履行职务职责的合法、</w:t>
      </w:r>
      <w:r>
        <w:rPr>
          <w:spacing w:val="-91"/>
        </w:rPr>
        <w:t> </w:t>
      </w:r>
      <w:r>
        <w:rPr>
          <w:spacing w:val="-91"/>
        </w:rPr>
      </w:r>
      <w:r>
        <w:rPr/>
        <w:t>合规性进行监督，为公司规范运作、完善和提升治理水平有效发挥了职能。</w:t>
      </w:r>
    </w:p>
    <w:p>
      <w:pPr>
        <w:spacing w:line="448" w:lineRule="auto" w:before="154"/>
        <w:ind w:left="1613" w:right="996" w:hanging="481"/>
        <w:jc w:val="left"/>
        <w:rPr>
          <w:rFonts w:ascii="宋体" w:hAnsi="宋体" w:cs="宋体" w:eastAsia="宋体" w:hint="default"/>
          <w:sz w:val="24"/>
          <w:szCs w:val="24"/>
        </w:rPr>
      </w:pPr>
      <w:r>
        <w:rPr>
          <w:rFonts w:ascii="宋体" w:hAnsi="宋体" w:cs="宋体" w:eastAsia="宋体" w:hint="default"/>
          <w:b/>
          <w:bCs/>
          <w:sz w:val="24"/>
          <w:szCs w:val="24"/>
        </w:rPr>
        <w:t>一、报告期内监事会的工作情况</w:t>
      </w:r>
      <w:r>
        <w:rPr>
          <w:rFonts w:ascii="宋体" w:hAnsi="宋体" w:cs="宋体" w:eastAsia="宋体" w:hint="default"/>
          <w:b/>
          <w:bCs/>
          <w:spacing w:val="2"/>
          <w:w w:val="99"/>
          <w:sz w:val="24"/>
          <w:szCs w:val="24"/>
        </w:rPr>
        <w:t> </w:t>
      </w:r>
      <w:r>
        <w:rPr>
          <w:rFonts w:ascii="宋体" w:hAnsi="宋体" w:cs="宋体" w:eastAsia="宋体" w:hint="default"/>
          <w:spacing w:val="-9"/>
          <w:sz w:val="24"/>
          <w:szCs w:val="24"/>
        </w:rPr>
        <w:t>公司监事会在本报告期内共召开监事会会议六次，会议的召集、召开程序符合《公司法》、</w:t>
      </w:r>
    </w:p>
    <w:p>
      <w:pPr>
        <w:pStyle w:val="BodyText"/>
        <w:spacing w:line="257" w:lineRule="exact"/>
        <w:ind w:left="1132" w:right="996"/>
        <w:jc w:val="left"/>
      </w:pPr>
      <w:r>
        <w:rPr/>
        <w:t>《公司章程》及《监事会议事规则》的有关规定，具体情况如下：</w:t>
      </w:r>
    </w:p>
    <w:p>
      <w:pPr>
        <w:spacing w:line="240" w:lineRule="auto" w:before="12"/>
        <w:rPr>
          <w:rFonts w:ascii="宋体" w:hAnsi="宋体" w:cs="宋体" w:eastAsia="宋体" w:hint="default"/>
          <w:sz w:val="20"/>
          <w:szCs w:val="20"/>
        </w:rPr>
      </w:pPr>
    </w:p>
    <w:p>
      <w:pPr>
        <w:pStyle w:val="BodyText"/>
        <w:spacing w:line="338" w:lineRule="auto"/>
        <w:ind w:left="1132" w:right="1004" w:firstLine="480"/>
        <w:jc w:val="left"/>
      </w:pPr>
      <w:r>
        <w:rPr>
          <w:spacing w:val="-5"/>
        </w:rPr>
        <w:t>（一）</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7"/>
        </w:rPr>
        <w:t> </w:t>
      </w:r>
      <w:r>
        <w:rPr/>
        <w:t>年</w:t>
      </w:r>
      <w:r>
        <w:rPr>
          <w:spacing w:val="-67"/>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67"/>
        </w:rPr>
        <w:t> </w:t>
      </w:r>
      <w:r>
        <w:rPr>
          <w:rFonts w:ascii="Times New Roman" w:hAnsi="Times New Roman" w:cs="Times New Roman" w:eastAsia="Times New Roman" w:hint="default"/>
        </w:rPr>
        <w:t>28</w:t>
      </w:r>
      <w:r>
        <w:rPr>
          <w:rFonts w:ascii="Times New Roman" w:hAnsi="Times New Roman" w:cs="Times New Roman" w:eastAsia="Times New Roman" w:hint="default"/>
          <w:spacing w:val="-4"/>
        </w:rPr>
        <w:t> </w:t>
      </w:r>
      <w:r>
        <w:rPr/>
        <w:t>日召开的第一届监事会第六次会议审议通过了：</w:t>
      </w:r>
      <w:r>
        <w:rPr>
          <w:rFonts w:ascii="Times New Roman" w:hAnsi="Times New Roman" w:cs="Times New Roman" w:eastAsia="Times New Roman" w:hint="default"/>
        </w:rPr>
        <w:t>1</w:t>
      </w:r>
      <w:r>
        <w:rPr/>
        <w:t>、关于《</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 度监事会工作报告》的议案；</w:t>
      </w:r>
      <w:r>
        <w:rPr>
          <w:rFonts w:ascii="Times New Roman" w:hAnsi="Times New Roman" w:cs="Times New Roman" w:eastAsia="Times New Roman" w:hint="default"/>
        </w:rPr>
        <w:t>2</w:t>
      </w:r>
      <w:r>
        <w:rPr/>
        <w:t>、关于《</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年年度报告》及其摘要的议案；</w:t>
      </w:r>
      <w:r>
        <w:rPr>
          <w:rFonts w:ascii="Times New Roman" w:hAnsi="Times New Roman" w:cs="Times New Roman" w:eastAsia="Times New Roman" w:hint="default"/>
        </w:rPr>
        <w:t>3</w:t>
      </w:r>
      <w:r>
        <w:rPr/>
        <w:t>、关于《</w:t>
      </w:r>
      <w:r>
        <w:rPr>
          <w:rFonts w:ascii="Times New Roman" w:hAnsi="Times New Roman" w:cs="Times New Roman" w:eastAsia="Times New Roman" w:hint="default"/>
        </w:rPr>
        <w:t>2010 </w:t>
      </w:r>
      <w:r>
        <w:rPr/>
        <w:t>年度审计报告》的议案；</w:t>
      </w:r>
      <w:r>
        <w:rPr>
          <w:rFonts w:ascii="Times New Roman" w:hAnsi="Times New Roman" w:cs="Times New Roman" w:eastAsia="Times New Roman" w:hint="default"/>
        </w:rPr>
        <w:t>4</w:t>
      </w:r>
      <w:r>
        <w:rPr/>
        <w:t>、关于《</w:t>
      </w:r>
      <w:r>
        <w:rPr>
          <w:rFonts w:ascii="Times New Roman" w:hAnsi="Times New Roman" w:cs="Times New Roman" w:eastAsia="Times New Roman" w:hint="default"/>
        </w:rPr>
        <w:t>2010 </w:t>
      </w:r>
      <w:r>
        <w:rPr/>
        <w:t>年度财务决算报告》的议案；</w:t>
      </w:r>
      <w:r>
        <w:rPr>
          <w:rFonts w:ascii="Times New Roman" w:hAnsi="Times New Roman" w:cs="Times New Roman" w:eastAsia="Times New Roman" w:hint="default"/>
        </w:rPr>
        <w:t>5</w:t>
      </w:r>
      <w:r>
        <w:rPr/>
        <w:t>、关于《</w:t>
      </w:r>
      <w:r>
        <w:rPr>
          <w:rFonts w:ascii="Times New Roman" w:hAnsi="Times New Roman" w:cs="Times New Roman" w:eastAsia="Times New Roman" w:hint="default"/>
        </w:rPr>
        <w:t>2010</w:t>
      </w:r>
      <w:r>
        <w:rPr>
          <w:rFonts w:ascii="Times New Roman" w:hAnsi="Times New Roman" w:cs="Times New Roman" w:eastAsia="Times New Roman" w:hint="default"/>
          <w:spacing w:val="-42"/>
        </w:rPr>
        <w:t> </w:t>
      </w:r>
      <w:r>
        <w:rPr/>
        <w:t>年度利 润分配预案》的议案；</w:t>
      </w:r>
      <w:r>
        <w:rPr>
          <w:rFonts w:ascii="Times New Roman" w:hAnsi="Times New Roman" w:cs="Times New Roman" w:eastAsia="Times New Roman" w:hint="default"/>
        </w:rPr>
        <w:t>6</w:t>
      </w:r>
      <w:r>
        <w:rPr/>
        <w:t>、关于《</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年度内部控制自我评价报告》的议案；</w:t>
      </w:r>
      <w:r>
        <w:rPr>
          <w:rFonts w:ascii="Times New Roman" w:hAnsi="Times New Roman" w:cs="Times New Roman" w:eastAsia="Times New Roman" w:hint="default"/>
        </w:rPr>
        <w:t>7</w:t>
      </w:r>
      <w:r>
        <w:rPr/>
        <w:t>、关于《续聘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2"/>
        </w:rPr>
        <w:t> </w:t>
      </w:r>
      <w:r>
        <w:rPr>
          <w:spacing w:val="-4"/>
        </w:rPr>
        <w:t>年度审计机构》的议案；</w:t>
      </w:r>
      <w:r>
        <w:rPr>
          <w:rFonts w:ascii="Times New Roman" w:hAnsi="Times New Roman" w:cs="Times New Roman" w:eastAsia="Times New Roman" w:hint="default"/>
          <w:spacing w:val="-4"/>
        </w:rPr>
        <w:t>8</w:t>
      </w:r>
      <w:r>
        <w:rPr>
          <w:spacing w:val="-4"/>
        </w:rPr>
        <w:t>、关于修订《监事会议事规则》的议案；</w:t>
      </w:r>
      <w:r>
        <w:rPr>
          <w:rFonts w:ascii="Times New Roman" w:hAnsi="Times New Roman" w:cs="Times New Roman" w:eastAsia="Times New Roman" w:hint="default"/>
          <w:spacing w:val="-4"/>
        </w:rPr>
        <w:t>9</w:t>
      </w:r>
      <w:r>
        <w:rPr>
          <w:spacing w:val="-4"/>
        </w:rPr>
        <w:t>、关于制定《董事、</w:t>
      </w:r>
      <w:r>
        <w:rPr>
          <w:spacing w:val="-117"/>
        </w:rPr>
        <w:t> </w:t>
      </w:r>
      <w:r>
        <w:rPr>
          <w:spacing w:val="-117"/>
        </w:rPr>
      </w:r>
      <w:r>
        <w:rPr/>
        <w:t>监事和高级管理人员所持本公司股份及其变动管理制度》的议案。</w:t>
      </w:r>
    </w:p>
    <w:p>
      <w:pPr>
        <w:pStyle w:val="BodyText"/>
        <w:spacing w:line="338" w:lineRule="auto" w:before="53"/>
        <w:ind w:left="1132" w:right="1132" w:firstLine="360"/>
        <w:jc w:val="both"/>
      </w:pPr>
      <w:r>
        <w:rPr>
          <w:spacing w:val="-2"/>
        </w:rPr>
        <w:t>（二）</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25</w:t>
      </w:r>
      <w:r>
        <w:rPr>
          <w:spacing w:val="-2"/>
        </w:rPr>
        <w:t>日召开的第一届监事会第七次会议审议通过了：</w:t>
      </w:r>
      <w:r>
        <w:rPr>
          <w:rFonts w:ascii="Times New Roman" w:hAnsi="Times New Roman" w:cs="Times New Roman" w:eastAsia="Times New Roman" w:hint="default"/>
          <w:spacing w:val="-2"/>
        </w:rPr>
        <w:t>1</w:t>
      </w:r>
      <w:r>
        <w:rPr>
          <w:spacing w:val="-2"/>
        </w:rPr>
        <w:t>、关于《</w:t>
      </w:r>
      <w:r>
        <w:rPr>
          <w:rFonts w:ascii="Times New Roman" w:hAnsi="Times New Roman" w:cs="Times New Roman" w:eastAsia="Times New Roman" w:hint="default"/>
          <w:spacing w:val="-2"/>
        </w:rPr>
        <w:t>2011</w:t>
      </w:r>
      <w:r>
        <w:rPr>
          <w:spacing w:val="-2"/>
        </w:rPr>
        <w:t>年第一</w:t>
      </w:r>
      <w:r>
        <w:rPr/>
        <w:t> </w:t>
      </w:r>
      <w:r>
        <w:rPr>
          <w:spacing w:val="-3"/>
        </w:rPr>
        <w:t>季度报告全文及正文》的议案；</w:t>
      </w:r>
      <w:r>
        <w:rPr>
          <w:rFonts w:ascii="Times New Roman" w:hAnsi="Times New Roman" w:cs="Times New Roman" w:eastAsia="Times New Roman" w:hint="default"/>
          <w:spacing w:val="-3"/>
        </w:rPr>
        <w:t>2</w:t>
      </w:r>
      <w:r>
        <w:rPr>
          <w:spacing w:val="-3"/>
        </w:rPr>
        <w:t>、关于《关于使用募集资金置换预先投入募集资金投资项目</w:t>
      </w:r>
      <w:r>
        <w:rPr>
          <w:spacing w:val="-81"/>
        </w:rPr>
        <w:t> </w:t>
      </w:r>
      <w:r>
        <w:rPr>
          <w:spacing w:val="-81"/>
        </w:rPr>
      </w:r>
      <w:r>
        <w:rPr/>
        <w:t>的自筹资金》的议案。</w:t>
      </w:r>
    </w:p>
    <w:p>
      <w:pPr>
        <w:pStyle w:val="BodyText"/>
        <w:spacing w:line="338" w:lineRule="auto" w:before="214"/>
        <w:ind w:left="1132" w:right="1131" w:firstLine="360"/>
        <w:jc w:val="both"/>
      </w:pPr>
      <w:r>
        <w:rPr>
          <w:spacing w:val="2"/>
        </w:rPr>
        <w:t>（三）</w:t>
      </w:r>
      <w:r>
        <w:rPr>
          <w:rFonts w:ascii="Times New Roman" w:hAnsi="Times New Roman" w:cs="Times New Roman" w:eastAsia="Times New Roman" w:hint="default"/>
        </w:rPr>
        <w:t>20</w:t>
      </w:r>
      <w:r>
        <w:rPr>
          <w:rFonts w:ascii="Times New Roman" w:hAnsi="Times New Roman" w:cs="Times New Roman" w:eastAsia="Times New Roman" w:hint="default"/>
          <w:spacing w:val="-12"/>
        </w:rPr>
        <w:t>1</w:t>
      </w:r>
      <w:r>
        <w:rPr>
          <w:rFonts w:ascii="Times New Roman" w:hAnsi="Times New Roman" w:cs="Times New Roman" w:eastAsia="Times New Roman" w:hint="default"/>
          <w:spacing w:val="2"/>
        </w:rPr>
        <w:t>1</w:t>
      </w:r>
      <w:r>
        <w:rPr>
          <w:spacing w:val="2"/>
        </w:rPr>
        <w:t>年</w:t>
      </w:r>
      <w:r>
        <w:rPr>
          <w:rFonts w:ascii="Times New Roman" w:hAnsi="Times New Roman" w:cs="Times New Roman" w:eastAsia="Times New Roman" w:hint="default"/>
        </w:rPr>
        <w:t>8</w:t>
      </w:r>
      <w:r>
        <w:rPr>
          <w:spacing w:val="2"/>
        </w:rPr>
        <w:t>月</w:t>
      </w:r>
      <w:r>
        <w:rPr>
          <w:rFonts w:ascii="Times New Roman" w:hAnsi="Times New Roman" w:cs="Times New Roman" w:eastAsia="Times New Roman" w:hint="default"/>
        </w:rPr>
        <w:t>12</w:t>
      </w:r>
      <w:r>
        <w:rPr/>
        <w:t>日</w:t>
      </w:r>
      <w:r>
        <w:rPr>
          <w:spacing w:val="2"/>
        </w:rPr>
        <w:t>召开</w:t>
      </w:r>
      <w:r>
        <w:rPr>
          <w:spacing w:val="1"/>
        </w:rPr>
        <w:t>的</w:t>
      </w:r>
      <w:r>
        <w:rPr>
          <w:spacing w:val="2"/>
        </w:rPr>
        <w:t>第</w:t>
      </w:r>
      <w:r>
        <w:rPr/>
        <w:t>一</w:t>
      </w:r>
      <w:r>
        <w:rPr>
          <w:spacing w:val="2"/>
        </w:rPr>
        <w:t>届</w:t>
      </w:r>
      <w:r>
        <w:rPr/>
        <w:t>监</w:t>
      </w:r>
      <w:r>
        <w:rPr>
          <w:spacing w:val="2"/>
        </w:rPr>
        <w:t>事</w:t>
      </w:r>
      <w:r>
        <w:rPr/>
        <w:t>会第</w:t>
      </w:r>
      <w:r>
        <w:rPr>
          <w:spacing w:val="2"/>
        </w:rPr>
        <w:t>八次</w:t>
      </w:r>
      <w:r>
        <w:rPr/>
        <w:t>会</w:t>
      </w:r>
      <w:r>
        <w:rPr>
          <w:spacing w:val="4"/>
        </w:rPr>
        <w:t>议</w:t>
      </w:r>
      <w:r>
        <w:rPr/>
        <w:t>审</w:t>
      </w:r>
      <w:r>
        <w:rPr>
          <w:spacing w:val="2"/>
        </w:rPr>
        <w:t>议</w:t>
      </w:r>
      <w:r>
        <w:rPr/>
        <w:t>通</w:t>
      </w:r>
      <w:r>
        <w:rPr>
          <w:spacing w:val="2"/>
        </w:rPr>
        <w:t>过</w:t>
      </w:r>
      <w:r>
        <w:rPr/>
        <w:t>了：</w:t>
      </w:r>
      <w:r>
        <w:rPr>
          <w:rFonts w:ascii="宋体" w:hAnsi="宋体" w:cs="宋体" w:eastAsia="宋体" w:hint="default"/>
          <w:spacing w:val="2"/>
        </w:rPr>
        <w:t>1</w:t>
      </w:r>
      <w:r>
        <w:rPr>
          <w:spacing w:val="-118"/>
        </w:rPr>
        <w:t>、</w:t>
      </w:r>
      <w:r>
        <w:rPr/>
        <w:t>《</w:t>
      </w:r>
      <w:r>
        <w:rPr>
          <w:spacing w:val="2"/>
        </w:rPr>
        <w:t>关</w:t>
      </w:r>
      <w:r>
        <w:rPr/>
        <w:t>于</w:t>
      </w:r>
      <w:r>
        <w:rPr>
          <w:spacing w:val="2"/>
        </w:rPr>
        <w:t>公</w:t>
      </w:r>
      <w:r>
        <w:rPr>
          <w:spacing w:val="3"/>
        </w:rPr>
        <w:t>司</w:t>
      </w:r>
      <w:r>
        <w:rPr>
          <w:rFonts w:ascii="宋体" w:hAnsi="宋体" w:cs="宋体" w:eastAsia="宋体" w:hint="default"/>
        </w:rPr>
        <w:t>20</w:t>
      </w:r>
      <w:r>
        <w:rPr>
          <w:rFonts w:ascii="宋体" w:hAnsi="宋体" w:cs="宋体" w:eastAsia="宋体" w:hint="default"/>
          <w:spacing w:val="-3"/>
        </w:rPr>
        <w:t>1</w:t>
      </w:r>
      <w:r>
        <w:rPr>
          <w:rFonts w:ascii="宋体" w:hAnsi="宋体" w:cs="宋体" w:eastAsia="宋体" w:hint="default"/>
          <w:spacing w:val="2"/>
        </w:rPr>
        <w:t>1</w:t>
      </w:r>
      <w:r>
        <w:rPr/>
        <w:t>年 半年度报告及其摘要的议案</w:t>
      </w:r>
      <w:r>
        <w:rPr>
          <w:spacing w:val="-120"/>
        </w:rPr>
        <w:t>》</w:t>
      </w:r>
      <w:r>
        <w:rPr>
          <w:spacing w:val="1"/>
        </w:rPr>
        <w:t>；</w:t>
      </w:r>
      <w:r>
        <w:rPr>
          <w:rFonts w:ascii="宋体" w:hAnsi="宋体" w:cs="宋体" w:eastAsia="宋体" w:hint="default"/>
        </w:rPr>
        <w:t>2</w:t>
      </w:r>
      <w:r>
        <w:rPr>
          <w:spacing w:val="-120"/>
        </w:rPr>
        <w:t>、</w:t>
      </w:r>
      <w:r>
        <w:rPr/>
        <w:t>《关于监事会换届选举的议案</w:t>
      </w:r>
      <w:r>
        <w:rPr>
          <w:spacing w:val="-120"/>
        </w:rPr>
        <w:t>》</w:t>
      </w:r>
      <w:r>
        <w:rPr/>
        <w:t>。</w:t>
      </w:r>
    </w:p>
    <w:p>
      <w:pPr>
        <w:pStyle w:val="BodyText"/>
        <w:spacing w:line="357" w:lineRule="auto" w:before="214"/>
        <w:ind w:left="1132" w:right="1137" w:firstLine="360"/>
        <w:jc w:val="both"/>
      </w:pPr>
      <w:r>
        <w:rPr/>
        <w:t>（四</w:t>
      </w:r>
      <w:r>
        <w:rPr>
          <w:spacing w:val="-1"/>
        </w:rPr>
        <w:t>）</w:t>
      </w:r>
      <w:r>
        <w:rPr>
          <w:rFonts w:ascii="宋体" w:hAnsi="宋体" w:cs="宋体" w:eastAsia="宋体" w:hint="default"/>
        </w:rPr>
        <w:t>20</w:t>
      </w:r>
      <w:r>
        <w:rPr>
          <w:rFonts w:ascii="宋体" w:hAnsi="宋体" w:cs="宋体" w:eastAsia="宋体" w:hint="default"/>
          <w:spacing w:val="2"/>
        </w:rPr>
        <w:t>1</w:t>
      </w:r>
      <w:r>
        <w:rPr>
          <w:rFonts w:ascii="宋体" w:hAnsi="宋体" w:cs="宋体" w:eastAsia="宋体" w:hint="default"/>
        </w:rPr>
        <w:t>1</w:t>
      </w:r>
      <w:r>
        <w:rPr>
          <w:spacing w:val="2"/>
        </w:rPr>
        <w:t>年</w:t>
      </w:r>
      <w:r>
        <w:rPr>
          <w:rFonts w:ascii="宋体" w:hAnsi="宋体" w:cs="宋体" w:eastAsia="宋体" w:hint="default"/>
        </w:rPr>
        <w:t>9</w:t>
      </w:r>
      <w:r>
        <w:rPr/>
        <w:t>月</w:t>
      </w:r>
      <w:r>
        <w:rPr>
          <w:rFonts w:ascii="宋体" w:hAnsi="宋体" w:cs="宋体" w:eastAsia="宋体" w:hint="default"/>
          <w:spacing w:val="2"/>
        </w:rPr>
        <w:t>2</w:t>
      </w:r>
      <w:r>
        <w:rPr/>
        <w:t>日</w:t>
      </w:r>
      <w:r>
        <w:rPr>
          <w:spacing w:val="2"/>
        </w:rPr>
        <w:t>召</w:t>
      </w:r>
      <w:r>
        <w:rPr/>
        <w:t>开的</w:t>
      </w:r>
      <w:r>
        <w:rPr>
          <w:spacing w:val="2"/>
        </w:rPr>
        <w:t>第</w:t>
      </w:r>
      <w:r>
        <w:rPr/>
        <w:t>二</w:t>
      </w:r>
      <w:r>
        <w:rPr>
          <w:spacing w:val="2"/>
        </w:rPr>
        <w:t>届</w:t>
      </w:r>
      <w:r>
        <w:rPr/>
        <w:t>监事</w:t>
      </w:r>
      <w:r>
        <w:rPr>
          <w:spacing w:val="2"/>
        </w:rPr>
        <w:t>会</w:t>
      </w:r>
      <w:r>
        <w:rPr/>
        <w:t>第</w:t>
      </w:r>
      <w:r>
        <w:rPr>
          <w:spacing w:val="2"/>
        </w:rPr>
        <w:t>一</w:t>
      </w:r>
      <w:r>
        <w:rPr/>
        <w:t>次会</w:t>
      </w:r>
      <w:r>
        <w:rPr>
          <w:spacing w:val="3"/>
        </w:rPr>
        <w:t>议</w:t>
      </w:r>
      <w:r>
        <w:rPr/>
        <w:t>审</w:t>
      </w:r>
      <w:r>
        <w:rPr>
          <w:spacing w:val="2"/>
        </w:rPr>
        <w:t>议</w:t>
      </w:r>
      <w:r>
        <w:rPr/>
        <w:t>通过</w:t>
      </w:r>
      <w:r>
        <w:rPr>
          <w:spacing w:val="2"/>
        </w:rPr>
        <w:t>了</w:t>
      </w:r>
      <w:r>
        <w:rPr>
          <w:spacing w:val="-120"/>
        </w:rPr>
        <w:t>：</w:t>
      </w:r>
      <w:r>
        <w:rPr>
          <w:spacing w:val="2"/>
        </w:rPr>
        <w:t>《</w:t>
      </w:r>
      <w:r>
        <w:rPr/>
        <w:t>关于</w:t>
      </w:r>
      <w:r>
        <w:rPr>
          <w:spacing w:val="2"/>
        </w:rPr>
        <w:t>选</w:t>
      </w:r>
      <w:r>
        <w:rPr/>
        <w:t>举</w:t>
      </w:r>
      <w:r>
        <w:rPr>
          <w:spacing w:val="2"/>
        </w:rPr>
        <w:t>第</w:t>
      </w:r>
      <w:r>
        <w:rPr/>
        <w:t>二届监事</w:t>
      </w:r>
      <w:r>
        <w:rPr/>
        <w:t> 会监事会主席的议案</w:t>
      </w:r>
      <w:r>
        <w:rPr>
          <w:spacing w:val="-120"/>
        </w:rPr>
        <w:t>》</w:t>
      </w:r>
      <w:r>
        <w:rPr/>
        <w:t>。</w:t>
      </w:r>
    </w:p>
    <w:p>
      <w:pPr>
        <w:pStyle w:val="BodyText"/>
        <w:spacing w:line="355" w:lineRule="auto" w:before="194"/>
        <w:ind w:left="1132" w:right="1131" w:firstLine="360"/>
        <w:jc w:val="both"/>
      </w:pPr>
      <w:r>
        <w:rPr>
          <w:spacing w:val="-2"/>
        </w:rPr>
        <w:t>（五）</w:t>
      </w:r>
      <w:r>
        <w:rPr>
          <w:rFonts w:ascii="宋体" w:hAnsi="宋体" w:cs="宋体" w:eastAsia="宋体" w:hint="default"/>
          <w:spacing w:val="-2"/>
        </w:rPr>
        <w:t>2011</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20</w:t>
      </w:r>
      <w:r>
        <w:rPr>
          <w:spacing w:val="-2"/>
        </w:rPr>
        <w:t>日召开的第二届监事会第二次会议审议通过了《</w:t>
      </w:r>
      <w:r>
        <w:rPr>
          <w:rFonts w:ascii="宋体" w:hAnsi="宋体" w:cs="宋体" w:eastAsia="宋体" w:hint="default"/>
          <w:spacing w:val="-2"/>
        </w:rPr>
        <w:t>2011</w:t>
      </w:r>
      <w:r>
        <w:rPr>
          <w:spacing w:val="-2"/>
        </w:rPr>
        <w:t>年第三季度报告</w:t>
      </w:r>
      <w:r>
        <w:rPr/>
        <w:t> </w:t>
      </w:r>
      <w:r>
        <w:rPr>
          <w:spacing w:val="-18"/>
        </w:rPr>
        <w:t>全文及正文》。</w:t>
      </w:r>
    </w:p>
    <w:p>
      <w:pPr>
        <w:pStyle w:val="BodyText"/>
        <w:spacing w:line="355" w:lineRule="auto" w:before="199"/>
        <w:ind w:left="1132" w:right="1134" w:firstLine="360"/>
        <w:jc w:val="both"/>
      </w:pPr>
      <w:r>
        <w:rPr/>
        <w:t>（六</w:t>
      </w:r>
      <w:r>
        <w:rPr>
          <w:spacing w:val="-1"/>
        </w:rPr>
        <w:t>）</w:t>
      </w:r>
      <w:r>
        <w:rPr>
          <w:rFonts w:ascii="宋体" w:hAnsi="宋体" w:cs="宋体" w:eastAsia="宋体" w:hint="default"/>
        </w:rPr>
        <w:t>20</w:t>
      </w:r>
      <w:r>
        <w:rPr>
          <w:rFonts w:ascii="宋体" w:hAnsi="宋体" w:cs="宋体" w:eastAsia="宋体" w:hint="default"/>
          <w:spacing w:val="2"/>
        </w:rPr>
        <w:t>1</w:t>
      </w:r>
      <w:r>
        <w:rPr>
          <w:rFonts w:ascii="宋体" w:hAnsi="宋体" w:cs="宋体" w:eastAsia="宋体" w:hint="default"/>
        </w:rPr>
        <w:t>1</w:t>
      </w:r>
      <w:r>
        <w:rPr/>
        <w:t>年</w:t>
      </w:r>
      <w:r>
        <w:rPr>
          <w:rFonts w:ascii="宋体" w:hAnsi="宋体" w:cs="宋体" w:eastAsia="宋体" w:hint="default"/>
          <w:spacing w:val="2"/>
        </w:rPr>
        <w:t>1</w:t>
      </w:r>
      <w:r>
        <w:rPr>
          <w:rFonts w:ascii="宋体" w:hAnsi="宋体" w:cs="宋体" w:eastAsia="宋体" w:hint="default"/>
        </w:rPr>
        <w:t>2</w:t>
      </w:r>
      <w:r>
        <w:rPr/>
        <w:t>月</w:t>
      </w:r>
      <w:r>
        <w:rPr>
          <w:rFonts w:ascii="宋体" w:hAnsi="宋体" w:cs="宋体" w:eastAsia="宋体" w:hint="default"/>
          <w:spacing w:val="2"/>
        </w:rPr>
        <w:t>1</w:t>
      </w:r>
      <w:r>
        <w:rPr>
          <w:spacing w:val="2"/>
        </w:rPr>
        <w:t>日</w:t>
      </w:r>
      <w:r>
        <w:rPr/>
        <w:t>召开</w:t>
      </w:r>
      <w:r>
        <w:rPr>
          <w:spacing w:val="3"/>
        </w:rPr>
        <w:t>的</w:t>
      </w:r>
      <w:r>
        <w:rPr/>
        <w:t>第</w:t>
      </w:r>
      <w:r>
        <w:rPr>
          <w:spacing w:val="2"/>
        </w:rPr>
        <w:t>二</w:t>
      </w:r>
      <w:r>
        <w:rPr/>
        <w:t>届监</w:t>
      </w:r>
      <w:r>
        <w:rPr>
          <w:spacing w:val="2"/>
        </w:rPr>
        <w:t>事</w:t>
      </w:r>
      <w:r>
        <w:rPr/>
        <w:t>会</w:t>
      </w:r>
      <w:r>
        <w:rPr>
          <w:spacing w:val="2"/>
        </w:rPr>
        <w:t>第</w:t>
      </w:r>
      <w:r>
        <w:rPr/>
        <w:t>三次</w:t>
      </w:r>
      <w:r>
        <w:rPr>
          <w:spacing w:val="2"/>
        </w:rPr>
        <w:t>会</w:t>
      </w:r>
      <w:r>
        <w:rPr/>
        <w:t>议</w:t>
      </w:r>
      <w:r>
        <w:rPr>
          <w:spacing w:val="2"/>
        </w:rPr>
        <w:t>审</w:t>
      </w:r>
      <w:r>
        <w:rPr/>
        <w:t>议通</w:t>
      </w:r>
      <w:r>
        <w:rPr>
          <w:spacing w:val="2"/>
        </w:rPr>
        <w:t>过</w:t>
      </w:r>
      <w:r>
        <w:rPr/>
        <w:t>了</w:t>
      </w:r>
      <w:r>
        <w:rPr>
          <w:spacing w:val="2"/>
        </w:rPr>
        <w:t>：</w:t>
      </w:r>
      <w:r>
        <w:rPr>
          <w:rFonts w:ascii="宋体" w:hAnsi="宋体" w:cs="宋体" w:eastAsia="宋体" w:hint="default"/>
        </w:rPr>
        <w:t>1</w:t>
      </w:r>
      <w:r>
        <w:rPr>
          <w:spacing w:val="-120"/>
        </w:rPr>
        <w:t>、</w:t>
      </w:r>
      <w:r>
        <w:rPr>
          <w:spacing w:val="2"/>
        </w:rPr>
        <w:t>《</w:t>
      </w:r>
      <w:r>
        <w:rPr/>
        <w:t>关</w:t>
      </w:r>
      <w:r>
        <w:rPr>
          <w:spacing w:val="2"/>
        </w:rPr>
        <w:t>于</w:t>
      </w:r>
      <w:r>
        <w:rPr/>
        <w:t>使用</w:t>
      </w:r>
      <w:r>
        <w:rPr>
          <w:spacing w:val="2"/>
        </w:rPr>
        <w:t>超</w:t>
      </w:r>
      <w:r>
        <w:rPr/>
        <w:t>募资</w:t>
      </w:r>
      <w:r>
        <w:rPr/>
        <w:t> 金收购东华信通</w:t>
      </w:r>
      <w:r>
        <w:rPr>
          <w:rFonts w:ascii="宋体" w:hAnsi="宋体" w:cs="宋体" w:eastAsia="宋体" w:hint="default"/>
        </w:rPr>
        <w:t>100%</w:t>
      </w:r>
      <w:r>
        <w:rPr/>
        <w:t>股权的议案</w:t>
      </w:r>
      <w:r>
        <w:rPr>
          <w:spacing w:val="-120"/>
        </w:rPr>
        <w:t>》</w:t>
      </w:r>
      <w:r>
        <w:rPr/>
        <w:t>；</w:t>
      </w:r>
      <w:r>
        <w:rPr>
          <w:rFonts w:ascii="宋体" w:hAnsi="宋体" w:cs="宋体" w:eastAsia="宋体" w:hint="default"/>
        </w:rPr>
        <w:t>2</w:t>
      </w:r>
      <w:r>
        <w:rPr>
          <w:spacing w:val="-120"/>
        </w:rPr>
        <w:t>、</w:t>
      </w:r>
      <w:r>
        <w:rPr/>
        <w:t>《关于使用部分超募资金永久补充流动资金的议案</w:t>
      </w:r>
      <w:r>
        <w:rPr>
          <w:spacing w:val="-120"/>
        </w:rPr>
        <w:t>》</w:t>
      </w:r>
      <w:r>
        <w:rPr/>
        <w:t>。</w:t>
      </w:r>
    </w:p>
    <w:p>
      <w:pPr>
        <w:spacing w:after="0" w:line="355" w:lineRule="auto"/>
        <w:jc w:val="both"/>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357" w:lineRule="auto" w:before="26"/>
        <w:ind w:left="1132" w:right="996" w:firstLine="480"/>
        <w:jc w:val="left"/>
      </w:pPr>
      <w:r>
        <w:rPr>
          <w:spacing w:val="-3"/>
        </w:rPr>
        <w:t>报告期内，公司监事会严格按照有关法律、法规及公司章程的规定，列席了历次董事会、</w:t>
      </w:r>
      <w:r>
        <w:rPr/>
        <w:t> 股东大会会议，依法监督各次董事会和股东大会审议的议案和会议召开程序，对公司依法运</w:t>
      </w:r>
      <w:r>
        <w:rPr>
          <w:spacing w:val="-91"/>
        </w:rPr>
        <w:t> </w:t>
      </w:r>
      <w:r>
        <w:rPr>
          <w:spacing w:val="-91"/>
        </w:rPr>
      </w:r>
      <w:r>
        <w:rPr/>
        <w:t>作情况、公司财务情况、关联交易等事项以及公司董事会和管理层职务行为进行了认真监督</w:t>
      </w:r>
      <w:r>
        <w:rPr>
          <w:spacing w:val="-88"/>
        </w:rPr>
        <w:t> </w:t>
      </w:r>
      <w:r>
        <w:rPr>
          <w:spacing w:val="-88"/>
        </w:rPr>
      </w:r>
      <w:r>
        <w:rPr/>
        <w:t>检查，保证了公司经营管理行为的规范。</w:t>
      </w:r>
    </w:p>
    <w:p>
      <w:pPr>
        <w:spacing w:line="448" w:lineRule="auto" w:before="154"/>
        <w:ind w:left="1613" w:right="996" w:hanging="481"/>
        <w:jc w:val="left"/>
        <w:rPr>
          <w:rFonts w:ascii="宋体" w:hAnsi="宋体" w:cs="宋体" w:eastAsia="宋体" w:hint="default"/>
          <w:sz w:val="24"/>
          <w:szCs w:val="24"/>
        </w:rPr>
      </w:pPr>
      <w:r>
        <w:rPr>
          <w:rFonts w:ascii="宋体" w:hAnsi="宋体" w:cs="宋体" w:eastAsia="宋体" w:hint="default"/>
          <w:b/>
          <w:bCs/>
          <w:sz w:val="24"/>
          <w:szCs w:val="24"/>
        </w:rPr>
        <w:t>二、监事会对</w:t>
      </w:r>
      <w:r>
        <w:rPr>
          <w:rFonts w:ascii="宋体" w:hAnsi="宋体" w:cs="宋体" w:eastAsia="宋体" w:hint="default"/>
          <w:b/>
          <w:bCs/>
          <w:spacing w:val="-59"/>
          <w:sz w:val="24"/>
          <w:szCs w:val="24"/>
        </w:rPr>
        <w:t> </w:t>
      </w:r>
      <w:r>
        <w:rPr>
          <w:rFonts w:ascii="宋体" w:hAnsi="宋体" w:cs="宋体" w:eastAsia="宋体" w:hint="default"/>
          <w:b/>
          <w:bCs/>
          <w:sz w:val="24"/>
          <w:szCs w:val="24"/>
        </w:rPr>
        <w:t>2011</w:t>
      </w:r>
      <w:r>
        <w:rPr>
          <w:rFonts w:ascii="宋体" w:hAnsi="宋体" w:cs="宋体" w:eastAsia="宋体" w:hint="default"/>
          <w:b/>
          <w:bCs/>
          <w:spacing w:val="-60"/>
          <w:sz w:val="24"/>
          <w:szCs w:val="24"/>
        </w:rPr>
        <w:t> </w:t>
      </w:r>
      <w:r>
        <w:rPr>
          <w:rFonts w:ascii="宋体" w:hAnsi="宋体" w:cs="宋体" w:eastAsia="宋体" w:hint="default"/>
          <w:b/>
          <w:bCs/>
          <w:sz w:val="24"/>
          <w:szCs w:val="24"/>
        </w:rPr>
        <w:t>年度公司有关事项的独立意见</w:t>
      </w:r>
      <w:r>
        <w:rPr>
          <w:rFonts w:ascii="宋体" w:hAnsi="宋体" w:cs="宋体" w:eastAsia="宋体" w:hint="default"/>
          <w:b/>
          <w:bCs/>
          <w:w w:val="99"/>
          <w:sz w:val="24"/>
          <w:szCs w:val="24"/>
        </w:rPr>
        <w:t> </w:t>
      </w:r>
      <w:r>
        <w:rPr>
          <w:rFonts w:ascii="宋体" w:hAnsi="宋体" w:cs="宋体" w:eastAsia="宋体" w:hint="default"/>
          <w:spacing w:val="-6"/>
          <w:sz w:val="24"/>
          <w:szCs w:val="24"/>
        </w:rPr>
        <w:t>报告期内，公司监事会根据《公司法》、《公司章程》的有关规定，从切实维护公司利益</w:t>
      </w:r>
    </w:p>
    <w:p>
      <w:pPr>
        <w:pStyle w:val="BodyText"/>
        <w:spacing w:line="257" w:lineRule="exact"/>
        <w:ind w:left="1132" w:right="996"/>
        <w:jc w:val="left"/>
      </w:pPr>
      <w:r>
        <w:rPr/>
        <w:t>和中小股东权益出发，认真履行监事会的职能，对公司的资产运作、经营管理、财务状况以</w:t>
      </w:r>
    </w:p>
    <w:p>
      <w:pPr>
        <w:pStyle w:val="BodyText"/>
        <w:spacing w:line="240" w:lineRule="auto" w:before="154"/>
        <w:ind w:left="1132" w:right="996"/>
        <w:jc w:val="left"/>
      </w:pPr>
      <w:r>
        <w:rPr/>
        <w:t>及高级管理人员的职责履行等方面进行全面监督，经认真审议一致认为：</w:t>
      </w:r>
    </w:p>
    <w:p>
      <w:pPr>
        <w:pStyle w:val="Heading2"/>
        <w:spacing w:line="240" w:lineRule="auto" w:before="152"/>
        <w:ind w:left="1553" w:right="996"/>
        <w:jc w:val="left"/>
        <w:rPr>
          <w:b w:val="0"/>
          <w:bCs w:val="0"/>
        </w:rPr>
      </w:pPr>
      <w:r>
        <w:rPr/>
        <w:t>（一）监事会对公司依法运作情况的独立意见</w:t>
      </w:r>
      <w:r>
        <w:rPr>
          <w:b w:val="0"/>
          <w:bCs w:val="0"/>
        </w:rPr>
      </w:r>
    </w:p>
    <w:p>
      <w:pPr>
        <w:pStyle w:val="BodyText"/>
        <w:spacing w:line="357" w:lineRule="auto" w:before="154"/>
        <w:ind w:left="1132" w:right="996" w:firstLine="420"/>
        <w:jc w:val="left"/>
      </w:pPr>
      <w:r>
        <w:rPr>
          <w:spacing w:val="2"/>
        </w:rPr>
        <w:t>报告期内，公司严格遵守国家各项法律、法规和公司章程，依法运作。公司董事会、股 </w:t>
      </w:r>
      <w:r>
        <w:rPr>
          <w:spacing w:val="-6"/>
        </w:rPr>
        <w:t>东大会的召开以及各项决议的程序均符合《公司法》、《证券法》和《公司章程》的规定，各</w:t>
      </w:r>
      <w:r>
        <w:rPr>
          <w:spacing w:val="-85"/>
        </w:rPr>
        <w:t> </w:t>
      </w:r>
      <w:r>
        <w:rPr>
          <w:spacing w:val="-85"/>
        </w:rPr>
      </w:r>
      <w:r>
        <w:rPr/>
        <w:t>项决议的形成都是以实现公司利益、股东利益最大化为目标，符合公司发展的实际需要。公</w:t>
      </w:r>
      <w:r>
        <w:rPr>
          <w:spacing w:val="-91"/>
        </w:rPr>
        <w:t> </w:t>
      </w:r>
      <w:r>
        <w:rPr>
          <w:spacing w:val="-91"/>
        </w:rPr>
      </w:r>
      <w:r>
        <w:rPr>
          <w:spacing w:val="-2"/>
        </w:rPr>
        <w:t>司董事和高级管理人员能够认真执行各项规章制度和股东大会决议和董事会决议，恪尽职守，</w:t>
      </w:r>
      <w:r>
        <w:rPr/>
        <w:t> 勤勉尽责。</w:t>
      </w:r>
    </w:p>
    <w:p>
      <w:pPr>
        <w:pStyle w:val="BodyText"/>
        <w:spacing w:line="357" w:lineRule="auto" w:before="34"/>
        <w:ind w:left="1132" w:right="996" w:firstLine="420"/>
        <w:jc w:val="left"/>
      </w:pPr>
      <w:r>
        <w:rPr>
          <w:spacing w:val="2"/>
        </w:rPr>
        <w:t>报告期内，公司按照中国证监会及上海证券交易所的要求制定并修订了相关制度，进一 </w:t>
      </w:r>
      <w:r>
        <w:rPr/>
        <w:t>步完善了公司治理，有效规避和控制了公司治理和规范运作中存在的风险。</w:t>
      </w:r>
    </w:p>
    <w:p>
      <w:pPr>
        <w:pStyle w:val="Heading2"/>
        <w:spacing w:line="240" w:lineRule="auto" w:before="36"/>
        <w:ind w:left="1553" w:right="996"/>
        <w:jc w:val="left"/>
        <w:rPr>
          <w:b w:val="0"/>
          <w:bCs w:val="0"/>
        </w:rPr>
      </w:pPr>
      <w:r>
        <w:rPr/>
        <w:t>（二）监事会对检查公司财务情况的独立意见</w:t>
      </w:r>
      <w:r>
        <w:rPr>
          <w:b w:val="0"/>
          <w:bCs w:val="0"/>
        </w:rPr>
      </w:r>
    </w:p>
    <w:p>
      <w:pPr>
        <w:pStyle w:val="BodyText"/>
        <w:spacing w:line="357" w:lineRule="auto" w:before="151"/>
        <w:ind w:left="1132" w:right="1131" w:firstLine="420"/>
        <w:jc w:val="both"/>
      </w:pPr>
      <w:r>
        <w:rPr/>
        <w:t>公司监事会认真审查了公司《</w:t>
      </w:r>
      <w:r>
        <w:rPr>
          <w:rFonts w:ascii="宋体" w:hAnsi="宋体" w:cs="宋体" w:eastAsia="宋体" w:hint="default"/>
        </w:rPr>
        <w:t>2011 </w:t>
      </w:r>
      <w:r>
        <w:rPr>
          <w:spacing w:val="-18"/>
        </w:rPr>
        <w:t>年第一季度报告》、《</w:t>
      </w:r>
      <w:r>
        <w:rPr>
          <w:rFonts w:ascii="宋体" w:hAnsi="宋体" w:cs="宋体" w:eastAsia="宋体" w:hint="default"/>
          <w:spacing w:val="-18"/>
        </w:rPr>
        <w:t>2011</w:t>
      </w:r>
      <w:r>
        <w:rPr>
          <w:rFonts w:ascii="宋体" w:hAnsi="宋体" w:cs="宋体" w:eastAsia="宋体" w:hint="default"/>
        </w:rPr>
        <w:t> </w:t>
      </w:r>
      <w:r>
        <w:rPr>
          <w:spacing w:val="-19"/>
        </w:rPr>
        <w:t>年半年度报告》、《</w:t>
      </w:r>
      <w:r>
        <w:rPr>
          <w:rFonts w:ascii="宋体" w:hAnsi="宋体" w:cs="宋体" w:eastAsia="宋体" w:hint="default"/>
          <w:spacing w:val="-19"/>
        </w:rPr>
        <w:t>2011</w:t>
      </w:r>
      <w:r>
        <w:rPr>
          <w:rFonts w:ascii="宋体" w:hAnsi="宋体" w:cs="宋体" w:eastAsia="宋体" w:hint="default"/>
          <w:spacing w:val="-6"/>
        </w:rPr>
        <w:t> </w:t>
      </w:r>
      <w:r>
        <w:rPr/>
        <w:t>年 第三季度报告》以及《</w:t>
      </w:r>
      <w:r>
        <w:rPr>
          <w:rFonts w:ascii="宋体" w:hAnsi="宋体" w:cs="宋体" w:eastAsia="宋体" w:hint="default"/>
        </w:rPr>
        <w:t>2010</w:t>
      </w:r>
      <w:r>
        <w:rPr>
          <w:rFonts w:ascii="宋体" w:hAnsi="宋体" w:cs="宋体" w:eastAsia="宋体" w:hint="default"/>
          <w:spacing w:val="20"/>
        </w:rPr>
        <w:t> </w:t>
      </w:r>
      <w:r>
        <w:rPr>
          <w:spacing w:val="-4"/>
        </w:rPr>
        <w:t>年年度报告》，认为公司季度报告、半年度报告、年度报告的内</w:t>
      </w:r>
      <w:r>
        <w:rPr>
          <w:spacing w:val="-118"/>
        </w:rPr>
        <w:t> </w:t>
      </w:r>
      <w:r>
        <w:rPr>
          <w:spacing w:val="-118"/>
        </w:rPr>
      </w:r>
      <w:r>
        <w:rPr/>
        <w:t>容及格式均严格按照国家财政法规及中国证监会的相关规定进行编制，财务报告真实、完整</w:t>
      </w:r>
      <w:r>
        <w:rPr>
          <w:spacing w:val="-91"/>
        </w:rPr>
        <w:t> </w:t>
      </w:r>
      <w:r>
        <w:rPr>
          <w:spacing w:val="-91"/>
        </w:rPr>
      </w:r>
      <w:r>
        <w:rPr/>
        <w:t>的反映了公司的财务状况和经营成果；审核了公司</w:t>
      </w:r>
      <w:r>
        <w:rPr>
          <w:spacing w:val="-69"/>
        </w:rPr>
        <w:t> </w:t>
      </w:r>
      <w:r>
        <w:rPr>
          <w:rFonts w:ascii="宋体" w:hAnsi="宋体" w:cs="宋体" w:eastAsia="宋体" w:hint="default"/>
        </w:rPr>
        <w:t>2010</w:t>
      </w:r>
      <w:r>
        <w:rPr>
          <w:rFonts w:ascii="宋体" w:hAnsi="宋体" w:cs="宋体" w:eastAsia="宋体" w:hint="default"/>
          <w:spacing w:val="-69"/>
        </w:rPr>
        <w:t> </w:t>
      </w:r>
      <w:r>
        <w:rPr>
          <w:spacing w:val="-4"/>
        </w:rPr>
        <w:t>年度利润分配预案，认为符合《公司</w:t>
      </w:r>
      <w:r>
        <w:rPr/>
        <w:t> 章程》及有关法律的规定；核查了公司对外担保情况，认为不存在违规担保的情况。</w:t>
      </w:r>
    </w:p>
    <w:p>
      <w:pPr>
        <w:spacing w:line="240" w:lineRule="auto" w:before="0"/>
        <w:rPr>
          <w:rFonts w:ascii="宋体" w:hAnsi="宋体" w:cs="宋体" w:eastAsia="宋体" w:hint="default"/>
          <w:sz w:val="24"/>
          <w:szCs w:val="24"/>
        </w:rPr>
      </w:pPr>
    </w:p>
    <w:p>
      <w:pPr>
        <w:pStyle w:val="Heading2"/>
        <w:spacing w:line="240" w:lineRule="auto" w:before="188"/>
        <w:ind w:left="1553" w:right="996"/>
        <w:jc w:val="left"/>
        <w:rPr>
          <w:b w:val="0"/>
          <w:bCs w:val="0"/>
        </w:rPr>
      </w:pPr>
      <w:r>
        <w:rPr/>
        <w:t>（三）监事会关于募集资金使用和管理情况的意见</w:t>
      </w:r>
      <w:r>
        <w:rPr>
          <w:b w:val="0"/>
          <w:bCs w:val="0"/>
        </w:rPr>
      </w:r>
    </w:p>
    <w:p>
      <w:pPr>
        <w:pStyle w:val="BodyText"/>
        <w:spacing w:line="357" w:lineRule="auto" w:before="154"/>
        <w:ind w:left="1132" w:right="1133" w:firstLine="420"/>
        <w:jc w:val="both"/>
      </w:pPr>
      <w:r>
        <w:rPr>
          <w:spacing w:val="2"/>
        </w:rPr>
        <w:t>本报告期内，公司严格遵守中国证监会、深圳证券交易所关于募集资金使用管理的各项 </w:t>
      </w:r>
      <w:r>
        <w:rPr/>
        <w:t>规定，募集资金实际投入项目与承诺投入项目一致，未发生变更募投项目的情形，超募资金</w:t>
      </w:r>
      <w:r>
        <w:rPr>
          <w:spacing w:val="-87"/>
        </w:rPr>
        <w:t> </w:t>
      </w:r>
      <w:r>
        <w:rPr>
          <w:spacing w:val="-87"/>
        </w:rPr>
      </w:r>
      <w:r>
        <w:rPr/>
        <w:t>的使用计划履行了必要的审批程序，符合有关的法律法规要求。</w:t>
      </w:r>
    </w:p>
    <w:p>
      <w:pPr>
        <w:spacing w:line="357" w:lineRule="auto" w:before="34"/>
        <w:ind w:left="1594" w:right="996" w:firstLine="2"/>
        <w:jc w:val="left"/>
        <w:rPr>
          <w:rFonts w:ascii="宋体" w:hAnsi="宋体" w:cs="宋体" w:eastAsia="宋体" w:hint="default"/>
          <w:sz w:val="24"/>
          <w:szCs w:val="24"/>
        </w:rPr>
      </w:pPr>
      <w:r>
        <w:rPr>
          <w:rFonts w:ascii="宋体" w:hAnsi="宋体" w:cs="宋体" w:eastAsia="宋体" w:hint="default"/>
          <w:b/>
          <w:bCs/>
          <w:sz w:val="24"/>
          <w:szCs w:val="24"/>
        </w:rPr>
        <w:t>（四）关于收购资产事项的意见</w:t>
      </w:r>
      <w:r>
        <w:rPr>
          <w:rFonts w:ascii="宋体" w:hAnsi="宋体" w:cs="宋体" w:eastAsia="宋体" w:hint="default"/>
          <w:b/>
          <w:bCs/>
          <w:w w:val="99"/>
          <w:sz w:val="24"/>
          <w:szCs w:val="24"/>
        </w:rPr>
        <w:t> </w:t>
      </w:r>
      <w:r>
        <w:rPr>
          <w:rFonts w:ascii="宋体" w:hAnsi="宋体" w:cs="宋体" w:eastAsia="宋体" w:hint="default"/>
          <w:sz w:val="24"/>
          <w:szCs w:val="24"/>
        </w:rPr>
        <w:t>报告期内，公司收购资产事项的交易价格合理，符合公司发展战略要求，未发现利用收</w:t>
      </w:r>
    </w:p>
    <w:p>
      <w:pPr>
        <w:spacing w:after="0" w:line="357" w:lineRule="auto"/>
        <w:jc w:val="left"/>
        <w:rPr>
          <w:rFonts w:ascii="宋体" w:hAnsi="宋体" w:cs="宋体" w:eastAsia="宋体" w:hint="default"/>
          <w:sz w:val="24"/>
          <w:szCs w:val="24"/>
        </w:rPr>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BodyText"/>
        <w:spacing w:line="240" w:lineRule="auto" w:before="26"/>
        <w:ind w:left="1132" w:right="0"/>
        <w:jc w:val="both"/>
      </w:pPr>
      <w:r>
        <w:rPr/>
        <w:t>购资产事项进行内幕交易的行为，无损害股东合法权益或造成公司资产流失的情况。</w:t>
      </w:r>
    </w:p>
    <w:p>
      <w:pPr>
        <w:spacing w:line="355" w:lineRule="auto" w:before="154"/>
        <w:ind w:left="1553" w:right="5230" w:firstLine="43"/>
        <w:jc w:val="left"/>
        <w:rPr>
          <w:rFonts w:ascii="宋体" w:hAnsi="宋体" w:cs="宋体" w:eastAsia="宋体" w:hint="default"/>
          <w:sz w:val="24"/>
          <w:szCs w:val="24"/>
        </w:rPr>
      </w:pPr>
      <w:r>
        <w:rPr>
          <w:rFonts w:ascii="宋体" w:hAnsi="宋体" w:cs="宋体" w:eastAsia="宋体" w:hint="default"/>
          <w:b/>
          <w:bCs/>
          <w:sz w:val="24"/>
          <w:szCs w:val="24"/>
        </w:rPr>
        <w:t>（五）监事会关于公司关联交易情况的独立意见</w:t>
      </w:r>
      <w:r>
        <w:rPr>
          <w:rFonts w:ascii="宋体" w:hAnsi="宋体" w:cs="宋体" w:eastAsia="宋体" w:hint="default"/>
          <w:b/>
          <w:bCs/>
          <w:w w:val="99"/>
          <w:sz w:val="24"/>
          <w:szCs w:val="24"/>
        </w:rPr>
        <w:t> </w:t>
      </w:r>
      <w:r>
        <w:rPr>
          <w:rFonts w:ascii="宋体" w:hAnsi="宋体" w:cs="宋体" w:eastAsia="宋体" w:hint="default"/>
          <w:sz w:val="24"/>
          <w:szCs w:val="24"/>
        </w:rPr>
        <w:t>本报告期，公司未发生关联交易。</w:t>
      </w:r>
    </w:p>
    <w:p>
      <w:pPr>
        <w:pStyle w:val="Heading2"/>
        <w:spacing w:line="240" w:lineRule="auto" w:before="38"/>
        <w:ind w:left="1596" w:right="996"/>
        <w:jc w:val="left"/>
        <w:rPr>
          <w:b w:val="0"/>
          <w:bCs w:val="0"/>
        </w:rPr>
      </w:pPr>
      <w:r>
        <w:rPr/>
        <w:t>（六）监事会对公司</w:t>
      </w:r>
      <w:r>
        <w:rPr>
          <w:spacing w:val="-64"/>
        </w:rPr>
        <w:t> </w:t>
      </w:r>
      <w:r>
        <w:rPr>
          <w:rFonts w:ascii="宋体" w:hAnsi="宋体" w:cs="宋体" w:eastAsia="宋体" w:hint="default"/>
        </w:rPr>
        <w:t>2011</w:t>
      </w:r>
      <w:r>
        <w:rPr>
          <w:rFonts w:ascii="宋体" w:hAnsi="宋体" w:cs="宋体" w:eastAsia="宋体" w:hint="default"/>
          <w:spacing w:val="-63"/>
        </w:rPr>
        <w:t> </w:t>
      </w:r>
      <w:r>
        <w:rPr/>
        <w:t>年年度报告发表核查意见</w:t>
      </w:r>
      <w:r>
        <w:rPr>
          <w:b w:val="0"/>
          <w:bCs w:val="0"/>
        </w:rPr>
      </w:r>
    </w:p>
    <w:p>
      <w:pPr>
        <w:pStyle w:val="BodyText"/>
        <w:spacing w:line="240" w:lineRule="auto" w:before="151"/>
        <w:ind w:left="1594" w:right="996"/>
        <w:jc w:val="left"/>
      </w:pPr>
      <w:r>
        <w:rPr/>
        <w:t>监事会认真审议了公司</w:t>
      </w:r>
      <w:r>
        <w:rPr>
          <w:spacing w:val="-54"/>
        </w:rPr>
        <w:t> </w:t>
      </w:r>
      <w:r>
        <w:rPr>
          <w:rFonts w:ascii="宋体" w:hAnsi="宋体" w:cs="宋体" w:eastAsia="宋体" w:hint="default"/>
        </w:rPr>
        <w:t>2011</w:t>
      </w:r>
      <w:r>
        <w:rPr>
          <w:rFonts w:ascii="宋体" w:hAnsi="宋体" w:cs="宋体" w:eastAsia="宋体" w:hint="default"/>
          <w:spacing w:val="-54"/>
        </w:rPr>
        <w:t> </w:t>
      </w:r>
      <w:r>
        <w:rPr>
          <w:spacing w:val="-3"/>
        </w:rPr>
        <w:t>年年度报告，发表了专项核查意见：经审核，监事会认为董</w:t>
      </w:r>
    </w:p>
    <w:p>
      <w:pPr>
        <w:pStyle w:val="BodyText"/>
        <w:spacing w:line="357" w:lineRule="auto" w:before="154"/>
        <w:ind w:left="1132" w:right="1132"/>
        <w:jc w:val="both"/>
      </w:pPr>
      <w:r>
        <w:rPr/>
        <w:t>事会编制和审核</w:t>
      </w:r>
      <w:r>
        <w:rPr>
          <w:spacing w:val="-55"/>
        </w:rPr>
        <w:t> </w:t>
      </w:r>
      <w:r>
        <w:rPr>
          <w:rFonts w:ascii="宋体" w:hAnsi="宋体" w:cs="宋体" w:eastAsia="宋体" w:hint="default"/>
        </w:rPr>
        <w:t>2011</w:t>
      </w:r>
      <w:r>
        <w:rPr>
          <w:rFonts w:ascii="宋体" w:hAnsi="宋体" w:cs="宋体" w:eastAsia="宋体" w:hint="default"/>
          <w:spacing w:val="-55"/>
        </w:rPr>
        <w:t> </w:t>
      </w:r>
      <w:r>
        <w:rPr>
          <w:spacing w:val="-3"/>
        </w:rPr>
        <w:t>年年度报告的程序符合法律、行政法规和中国证监会的规定，报告内容</w:t>
      </w:r>
      <w:r>
        <w:rPr/>
        <w:t> 真实、准确、完整地反映了上市上市公司的实际情况，不存在任何虚假记载、误导性陈述或</w:t>
      </w:r>
      <w:r>
        <w:rPr>
          <w:spacing w:val="-91"/>
        </w:rPr>
        <w:t> </w:t>
      </w:r>
      <w:r>
        <w:rPr>
          <w:spacing w:val="-91"/>
        </w:rPr>
      </w:r>
      <w:r>
        <w:rPr/>
        <w:t>者重大遗漏。</w:t>
      </w:r>
    </w:p>
    <w:p>
      <w:pPr>
        <w:spacing w:line="357" w:lineRule="auto" w:before="34"/>
        <w:ind w:left="1613" w:right="996" w:hanging="17"/>
        <w:jc w:val="left"/>
        <w:rPr>
          <w:rFonts w:ascii="宋体" w:hAnsi="宋体" w:cs="宋体" w:eastAsia="宋体" w:hint="default"/>
          <w:sz w:val="24"/>
          <w:szCs w:val="24"/>
        </w:rPr>
      </w:pPr>
      <w:r>
        <w:rPr>
          <w:rFonts w:ascii="宋体" w:hAnsi="宋体" w:cs="宋体" w:eastAsia="宋体" w:hint="default"/>
          <w:b/>
          <w:bCs/>
          <w:sz w:val="24"/>
          <w:szCs w:val="24"/>
        </w:rPr>
        <w:t>（七）公司建立和实施内幕信息知情人管理制度的情况</w:t>
      </w:r>
      <w:r>
        <w:rPr>
          <w:rFonts w:ascii="宋体" w:hAnsi="宋体" w:cs="宋体" w:eastAsia="宋体" w:hint="default"/>
          <w:b/>
          <w:bCs/>
          <w:w w:val="99"/>
          <w:sz w:val="24"/>
          <w:szCs w:val="24"/>
        </w:rPr>
        <w:t> </w:t>
      </w:r>
      <w:r>
        <w:rPr>
          <w:rFonts w:ascii="宋体" w:hAnsi="宋体" w:cs="宋体" w:eastAsia="宋体" w:hint="default"/>
          <w:sz w:val="24"/>
          <w:szCs w:val="24"/>
        </w:rPr>
        <w:t>报告期内，按照中国证监会和深圳证券交易所要求，公司制定并严格执行内幕信息知情</w:t>
      </w:r>
    </w:p>
    <w:p>
      <w:pPr>
        <w:pStyle w:val="BodyText"/>
        <w:spacing w:line="357" w:lineRule="auto" w:before="34"/>
        <w:ind w:left="1132" w:right="1136"/>
        <w:jc w:val="both"/>
      </w:pPr>
      <w:r>
        <w:rPr/>
        <w:t>人管理制度，在公司发布重大事项公告、业绩预告和定期报告等情况下均对未披露信息知情</w:t>
      </w:r>
      <w:r>
        <w:rPr>
          <w:spacing w:val="-89"/>
        </w:rPr>
        <w:t> </w:t>
      </w:r>
      <w:r>
        <w:rPr>
          <w:spacing w:val="-89"/>
        </w:rPr>
      </w:r>
      <w:r>
        <w:rPr/>
        <w:t>者做登记备案。经核查，本报告期内，公司未发生利用内幕信息进行违规股票交易的行为。</w:t>
      </w:r>
    </w:p>
    <w:p>
      <w:pPr>
        <w:pStyle w:val="Heading2"/>
        <w:spacing w:line="240" w:lineRule="auto" w:before="34"/>
        <w:ind w:left="1596" w:right="996"/>
        <w:jc w:val="left"/>
        <w:rPr>
          <w:b w:val="0"/>
          <w:bCs w:val="0"/>
        </w:rPr>
      </w:pPr>
      <w:r>
        <w:rPr/>
        <w:t>（八）对于董事会出具的内部控制自我评价报告的意见</w:t>
      </w:r>
      <w:r>
        <w:rPr>
          <w:b w:val="0"/>
          <w:bCs w:val="0"/>
        </w:rPr>
      </w:r>
    </w:p>
    <w:p>
      <w:pPr>
        <w:spacing w:line="240" w:lineRule="auto" w:before="12"/>
        <w:rPr>
          <w:rFonts w:ascii="宋体" w:hAnsi="宋体" w:cs="宋体" w:eastAsia="宋体" w:hint="default"/>
          <w:b/>
          <w:bCs/>
          <w:sz w:val="20"/>
          <w:szCs w:val="20"/>
        </w:rPr>
      </w:pPr>
    </w:p>
    <w:p>
      <w:pPr>
        <w:pStyle w:val="BodyText"/>
        <w:spacing w:line="240" w:lineRule="auto"/>
        <w:ind w:left="1613" w:right="996"/>
        <w:jc w:val="left"/>
      </w:pPr>
      <w:r>
        <w:rPr/>
        <w:t>经认真审阅公司编制的 </w:t>
      </w:r>
      <w:r>
        <w:rPr>
          <w:rFonts w:ascii="宋体" w:hAnsi="宋体" w:cs="宋体" w:eastAsia="宋体" w:hint="default"/>
        </w:rPr>
        <w:t>2011</w:t>
      </w:r>
      <w:r>
        <w:rPr>
          <w:rFonts w:ascii="宋体" w:hAnsi="宋体" w:cs="宋体" w:eastAsia="宋体" w:hint="default"/>
          <w:spacing w:val="32"/>
        </w:rPr>
        <w:t> </w:t>
      </w:r>
      <w:r>
        <w:rPr/>
        <w:t>年度内部控制自我评价报告，查阅公司内部控制等相关文</w:t>
      </w:r>
    </w:p>
    <w:p>
      <w:pPr>
        <w:pStyle w:val="BodyText"/>
        <w:spacing w:line="357" w:lineRule="auto" w:before="151"/>
        <w:ind w:left="1132" w:right="1131"/>
        <w:jc w:val="both"/>
      </w:pPr>
      <w:r>
        <w:rPr>
          <w:spacing w:val="-7"/>
        </w:rPr>
        <w:t>件，监事会认为：公司已建立了较为完善的内部控制制度体系并能得到有效的执行，公司</w:t>
      </w:r>
      <w:r>
        <w:rPr>
          <w:spacing w:val="-51"/>
        </w:rPr>
        <w:t> </w:t>
      </w:r>
      <w:r>
        <w:rPr>
          <w:rFonts w:ascii="宋体" w:hAnsi="宋体" w:cs="宋体" w:eastAsia="宋体" w:hint="default"/>
        </w:rPr>
        <w:t>2011 </w:t>
      </w:r>
      <w:r>
        <w:rPr/>
        <w:t>年度内部控制的自我评价报告真实、客观地反映了公司内部控制制度的建设及运行情况。本</w:t>
      </w:r>
      <w:r>
        <w:rPr>
          <w:spacing w:val="-86"/>
        </w:rPr>
        <w:t> </w:t>
      </w:r>
      <w:r>
        <w:rPr>
          <w:spacing w:val="-86"/>
        </w:rPr>
      </w:r>
      <w:r>
        <w:rPr>
          <w:spacing w:val="-6"/>
        </w:rPr>
        <w:t>监事会将继续严格按照《公司法》、《公司章程》和国家有关法规政策的规定，忠实履行自己</w:t>
      </w:r>
      <w:r>
        <w:rPr>
          <w:spacing w:val="-85"/>
        </w:rPr>
        <w:t> </w:t>
      </w:r>
      <w:r>
        <w:rPr>
          <w:spacing w:val="-85"/>
        </w:rPr>
      </w:r>
      <w:r>
        <w:rPr/>
        <w:t>的职责，进一步促进公司的规范运作。</w:t>
      </w:r>
    </w:p>
    <w:p>
      <w:pPr>
        <w:spacing w:after="0" w:line="357" w:lineRule="auto"/>
        <w:jc w:val="both"/>
        <w:sectPr>
          <w:pgSz w:w="11910" w:h="16840"/>
          <w:pgMar w:header="745" w:footer="736" w:top="980" w:bottom="920" w:left="0" w:right="0"/>
        </w:sectPr>
      </w:pPr>
    </w:p>
    <w:p>
      <w:pPr>
        <w:spacing w:line="240" w:lineRule="auto" w:before="11"/>
        <w:rPr>
          <w:rFonts w:ascii="宋体" w:hAnsi="宋体" w:cs="宋体" w:eastAsia="宋体" w:hint="default"/>
          <w:sz w:val="29"/>
          <w:szCs w:val="29"/>
        </w:rPr>
      </w:pPr>
    </w:p>
    <w:p>
      <w:pPr>
        <w:pStyle w:val="Heading1"/>
        <w:tabs>
          <w:tab w:pos="1204" w:val="left" w:leader="none"/>
        </w:tabs>
        <w:spacing w:line="240" w:lineRule="auto"/>
        <w:ind w:left="1" w:right="0"/>
        <w:jc w:val="center"/>
        <w:rPr>
          <w:b w:val="0"/>
          <w:bCs w:val="0"/>
        </w:rPr>
      </w:pPr>
      <w:bookmarkStart w:name="_TOC_250001" w:id="9"/>
      <w:r>
        <w:rPr>
          <w:w w:val="95"/>
        </w:rPr>
        <w:t>第十节</w:t>
        <w:tab/>
      </w:r>
      <w:r>
        <w:rPr/>
        <w:t>财务报告</w:t>
      </w:r>
      <w:bookmarkEnd w:id="9"/>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pStyle w:val="Heading2"/>
        <w:tabs>
          <w:tab w:pos="1858" w:val="left" w:leader="none"/>
        </w:tabs>
        <w:spacing w:line="240" w:lineRule="auto"/>
        <w:ind w:left="1132" w:right="996"/>
        <w:jc w:val="left"/>
        <w:rPr>
          <w:b w:val="0"/>
          <w:bCs w:val="0"/>
        </w:rPr>
      </w:pPr>
      <w:r>
        <w:rPr/>
        <w:t>一、</w:t>
        <w:tab/>
        <w:t>审计报告</w:t>
      </w:r>
      <w:r>
        <w:rPr>
          <w:b w:val="0"/>
          <w:bCs w:val="0"/>
        </w:rPr>
      </w:r>
    </w:p>
    <w:p>
      <w:pPr>
        <w:pStyle w:val="Heading2"/>
        <w:spacing w:line="240" w:lineRule="auto" w:before="151"/>
        <w:ind w:left="7170" w:right="996"/>
        <w:jc w:val="left"/>
        <w:rPr>
          <w:b w:val="0"/>
          <w:bCs w:val="0"/>
        </w:rPr>
      </w:pPr>
      <w:r>
        <w:rPr/>
        <w:t>（</w:t>
      </w:r>
      <w:r>
        <w:rPr>
          <w:rFonts w:ascii="Arial Narrow" w:hAnsi="Arial Narrow" w:cs="Arial Narrow" w:eastAsia="Arial Narrow" w:hint="default"/>
        </w:rPr>
        <w:t>2012</w:t>
      </w:r>
      <w:r>
        <w:rPr/>
        <w:t>）京会兴审字第</w:t>
      </w:r>
      <w:r>
        <w:rPr>
          <w:spacing w:val="-64"/>
        </w:rPr>
        <w:t> </w:t>
      </w:r>
      <w:r>
        <w:rPr>
          <w:rFonts w:ascii="Arial Narrow" w:hAnsi="Arial Narrow" w:cs="Arial Narrow" w:eastAsia="Arial Narrow" w:hint="default"/>
        </w:rPr>
        <w:t>05010012</w:t>
      </w:r>
      <w:r>
        <w:rPr>
          <w:rFonts w:ascii="Arial Narrow" w:hAnsi="Arial Narrow" w:cs="Arial Narrow" w:eastAsia="Arial Narrow" w:hint="default"/>
          <w:spacing w:val="1"/>
        </w:rPr>
        <w:t> </w:t>
      </w:r>
      <w:r>
        <w:rPr/>
        <w:t>号</w:t>
      </w:r>
      <w:r>
        <w:rPr>
          <w:b w:val="0"/>
          <w:bCs w:val="0"/>
        </w:rPr>
      </w:r>
    </w:p>
    <w:p>
      <w:pPr>
        <w:spacing w:line="240" w:lineRule="auto" w:before="9"/>
        <w:rPr>
          <w:rFonts w:ascii="宋体" w:hAnsi="宋体" w:cs="宋体" w:eastAsia="宋体" w:hint="default"/>
          <w:b/>
          <w:bCs/>
          <w:sz w:val="17"/>
          <w:szCs w:val="17"/>
        </w:rPr>
      </w:pPr>
    </w:p>
    <w:p>
      <w:pPr>
        <w:pStyle w:val="BodyText"/>
        <w:spacing w:line="448" w:lineRule="auto" w:before="26"/>
        <w:ind w:left="1615" w:right="996" w:hanging="483"/>
        <w:jc w:val="left"/>
      </w:pPr>
      <w:r>
        <w:rPr/>
        <w:t>北京东方国信科技股份有限公司全体股东： 我们审计了后附的北京东方国信科技股份有限公司（以下简称东方国信）财务报表，包</w:t>
      </w:r>
    </w:p>
    <w:p>
      <w:pPr>
        <w:pStyle w:val="BodyText"/>
        <w:spacing w:line="257" w:lineRule="exact"/>
        <w:ind w:left="1132" w:right="996"/>
        <w:jc w:val="left"/>
      </w:pPr>
      <w:r>
        <w:rPr/>
        <w:t>括</w:t>
      </w:r>
      <w:r>
        <w:rPr>
          <w:rFonts w:ascii="宋体" w:hAnsi="宋体" w:cs="宋体" w:eastAsia="宋体" w:hint="default"/>
        </w:rPr>
        <w:t>2011</w:t>
      </w:r>
      <w:r>
        <w:rPr/>
        <w:t>年</w:t>
      </w:r>
      <w:r>
        <w:rPr>
          <w:rFonts w:ascii="宋体" w:hAnsi="宋体" w:cs="宋体" w:eastAsia="宋体" w:hint="default"/>
        </w:rPr>
        <w:t>12</w:t>
      </w:r>
      <w:r>
        <w:rPr/>
        <w:t>月</w:t>
      </w:r>
      <w:r>
        <w:rPr>
          <w:rFonts w:ascii="宋体" w:hAnsi="宋体" w:cs="宋体" w:eastAsia="宋体" w:hint="default"/>
        </w:rPr>
        <w:t>31</w:t>
      </w:r>
      <w:r>
        <w:rPr/>
        <w:t>日的合并及母公司资产负债表以及</w:t>
      </w:r>
      <w:r>
        <w:rPr>
          <w:rFonts w:ascii="宋体" w:hAnsi="宋体" w:cs="宋体" w:eastAsia="宋体" w:hint="default"/>
        </w:rPr>
        <w:t>2011</w:t>
      </w:r>
      <w:r>
        <w:rPr/>
        <w:t>年度的合并及母公司利润表、合并及</w:t>
      </w:r>
    </w:p>
    <w:p>
      <w:pPr>
        <w:pStyle w:val="BodyText"/>
        <w:spacing w:line="448" w:lineRule="auto" w:before="154"/>
        <w:ind w:left="1615" w:right="996" w:hanging="483"/>
        <w:jc w:val="left"/>
      </w:pPr>
      <w:r>
        <w:rPr/>
        <w:t>母公司现金流量表、合并及母公司股东权益变动表和财务报表附注。 </w:t>
      </w:r>
      <w:r>
        <w:rPr>
          <w:rFonts w:ascii="宋体" w:hAnsi="宋体" w:cs="宋体" w:eastAsia="宋体" w:hint="default"/>
          <w:b/>
          <w:bCs/>
        </w:rPr>
        <w:t>一、管理层对财务报表的责任</w:t>
      </w:r>
      <w:r>
        <w:rPr>
          <w:rFonts w:ascii="宋体" w:hAnsi="宋体" w:cs="宋体" w:eastAsia="宋体" w:hint="default"/>
          <w:b/>
          <w:bCs/>
          <w:w w:val="99"/>
        </w:rPr>
        <w:t> </w:t>
      </w:r>
      <w:r>
        <w:rPr>
          <w:spacing w:val="-3"/>
        </w:rPr>
        <w:t>编制和公允列报财务报表是管理层的责任，这种责任包括：（</w:t>
      </w:r>
      <w:r>
        <w:rPr>
          <w:rFonts w:ascii="宋体" w:hAnsi="宋体" w:cs="宋体" w:eastAsia="宋体" w:hint="default"/>
          <w:spacing w:val="-3"/>
        </w:rPr>
        <w:t>1</w:t>
      </w:r>
      <w:r>
        <w:rPr>
          <w:spacing w:val="-3"/>
        </w:rPr>
        <w:t>）在所有重大方面按照企</w:t>
      </w:r>
    </w:p>
    <w:p>
      <w:pPr>
        <w:pStyle w:val="BodyText"/>
        <w:spacing w:line="257" w:lineRule="exact"/>
        <w:ind w:left="1132" w:right="996"/>
        <w:jc w:val="left"/>
      </w:pPr>
      <w:r>
        <w:rPr/>
        <w:t>业会计准则的规定编制财务报表，并使其实现公允反映；（</w:t>
      </w:r>
      <w:r>
        <w:rPr>
          <w:rFonts w:ascii="宋体" w:hAnsi="宋体" w:cs="宋体" w:eastAsia="宋体" w:hint="default"/>
        </w:rPr>
        <w:t>2</w:t>
      </w:r>
      <w:r>
        <w:rPr/>
        <w:t>）设计、执行和维护必要的内部</w:t>
      </w:r>
    </w:p>
    <w:p>
      <w:pPr>
        <w:spacing w:line="446" w:lineRule="auto" w:before="154"/>
        <w:ind w:left="1615" w:right="4274" w:hanging="483"/>
        <w:jc w:val="left"/>
        <w:rPr>
          <w:rFonts w:ascii="宋体" w:hAnsi="宋体" w:cs="宋体" w:eastAsia="宋体" w:hint="default"/>
          <w:sz w:val="24"/>
          <w:szCs w:val="24"/>
        </w:rPr>
      </w:pPr>
      <w:r>
        <w:rPr>
          <w:rFonts w:ascii="宋体" w:hAnsi="宋体" w:cs="宋体" w:eastAsia="宋体" w:hint="default"/>
          <w:sz w:val="24"/>
          <w:szCs w:val="24"/>
        </w:rPr>
        <w:t>控制，以使财务报表不存在由于舞弊或错误导致的重大错报。 </w:t>
      </w: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pStyle w:val="BodyText"/>
        <w:spacing w:line="357" w:lineRule="auto" w:before="67"/>
        <w:ind w:left="1132" w:right="1134" w:firstLine="482"/>
        <w:jc w:val="both"/>
      </w:pPr>
      <w:r>
        <w:rPr/>
        <w:t>我们的责任是在执行审计工作的基础上对财务报表发表审计意见。我们按照中国注册会 计师审计准则的规定执行了审计工作。中国注册会计师审计准则要求我们遵守中国注册会计</w:t>
      </w:r>
      <w:r>
        <w:rPr>
          <w:spacing w:val="-86"/>
        </w:rPr>
        <w:t> </w:t>
      </w:r>
      <w:r>
        <w:rPr>
          <w:spacing w:val="-86"/>
        </w:rPr>
      </w:r>
      <w:r>
        <w:rPr/>
        <w:t>师职业道德守则，计划和执行审计工作以对财务报表是否不存在重大错报获取合理保证。</w:t>
      </w:r>
    </w:p>
    <w:p>
      <w:pPr>
        <w:pStyle w:val="BodyText"/>
        <w:spacing w:line="357" w:lineRule="auto" w:before="154"/>
        <w:ind w:left="1132" w:right="996" w:firstLine="482"/>
        <w:jc w:val="left"/>
      </w:pPr>
      <w:r>
        <w:rPr/>
        <w:t>审计工作涉及实施审计程序，以获取有关财务报表金额和披露的审计证据。选择的审计 </w:t>
      </w:r>
      <w:r>
        <w:rPr>
          <w:spacing w:val="-2"/>
        </w:rPr>
        <w:t>程序取决于注册会计师的判断，包括对由于舞弊或错误导致的财务报表重大错报风险的评估。</w:t>
      </w:r>
      <w:r>
        <w:rPr/>
        <w:t> 在进行风险评估时，注册会计师考虑与财务报表编制和公允列报相关的内部控制，以设计恰</w:t>
      </w:r>
      <w:r>
        <w:rPr>
          <w:spacing w:val="-91"/>
        </w:rPr>
        <w:t> </w:t>
      </w:r>
      <w:r>
        <w:rPr>
          <w:spacing w:val="-91"/>
        </w:rPr>
      </w:r>
      <w:r>
        <w:rPr/>
        <w:t>当的审计程序，但目的并非对内部控制的有效性发表意见。审计工作还包括评价管理层选用</w:t>
      </w:r>
      <w:r>
        <w:rPr>
          <w:spacing w:val="-91"/>
        </w:rPr>
        <w:t> </w:t>
      </w:r>
      <w:r>
        <w:rPr>
          <w:spacing w:val="-91"/>
        </w:rPr>
      </w:r>
      <w:r>
        <w:rPr/>
        <w:t>会计政策的恰当性和作出会计估计的合理性，以及评价财务报表的总体列报。</w:t>
      </w:r>
    </w:p>
    <w:p>
      <w:pPr>
        <w:pStyle w:val="BodyText"/>
        <w:spacing w:line="448" w:lineRule="auto" w:before="157"/>
        <w:ind w:left="1615" w:right="996"/>
        <w:jc w:val="left"/>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b/>
          <w:bCs/>
          <w:w w:val="99"/>
        </w:rPr>
        <w:t> </w:t>
      </w:r>
      <w:r>
        <w:rPr/>
        <w:t>我们认为，东方国信财务报表在所有重大方面按照企业会计准则的规定编制，公允反映</w:t>
      </w:r>
    </w:p>
    <w:p>
      <w:pPr>
        <w:pStyle w:val="BodyText"/>
        <w:spacing w:line="259" w:lineRule="exact"/>
        <w:ind w:left="1132" w:right="996"/>
        <w:jc w:val="left"/>
      </w:pPr>
      <w:r>
        <w:rPr/>
        <w:t>了东方国信</w:t>
      </w:r>
      <w:r>
        <w:rPr>
          <w:rFonts w:ascii="宋体" w:hAnsi="宋体" w:cs="宋体" w:eastAsia="宋体" w:hint="default"/>
        </w:rPr>
        <w:t>2011</w:t>
      </w:r>
      <w:r>
        <w:rPr/>
        <w:t>年</w:t>
      </w:r>
      <w:r>
        <w:rPr>
          <w:rFonts w:ascii="宋体" w:hAnsi="宋体" w:cs="宋体" w:eastAsia="宋体" w:hint="default"/>
        </w:rPr>
        <w:t>12</w:t>
      </w:r>
      <w:r>
        <w:rPr/>
        <w:t>月</w:t>
      </w:r>
      <w:r>
        <w:rPr>
          <w:rFonts w:ascii="宋体" w:hAnsi="宋体" w:cs="宋体" w:eastAsia="宋体" w:hint="default"/>
        </w:rPr>
        <w:t>31</w:t>
      </w:r>
      <w:r>
        <w:rPr/>
        <w:t>日的合并及母公司财务状况以及</w:t>
      </w:r>
      <w:r>
        <w:rPr>
          <w:rFonts w:ascii="宋体" w:hAnsi="宋体" w:cs="宋体" w:eastAsia="宋体" w:hint="default"/>
        </w:rPr>
        <w:t>2011</w:t>
      </w:r>
      <w:r>
        <w:rPr/>
        <w:t>年度合并及母公司的经营成果</w:t>
      </w:r>
    </w:p>
    <w:p>
      <w:pPr>
        <w:pStyle w:val="BodyText"/>
        <w:spacing w:line="240" w:lineRule="auto" w:before="151"/>
        <w:ind w:left="1132" w:right="996"/>
        <w:jc w:val="left"/>
      </w:pPr>
      <w:r>
        <w:rPr/>
        <w:t>和现金流量。</w:t>
      </w:r>
    </w:p>
    <w:p>
      <w:pPr>
        <w:spacing w:after="0" w:line="240" w:lineRule="auto"/>
        <w:jc w:val="left"/>
        <w:sectPr>
          <w:pgSz w:w="11910" w:h="16840"/>
          <w:pgMar w:header="745" w:footer="736" w:top="980" w:bottom="92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3"/>
          <w:szCs w:val="23"/>
        </w:rPr>
      </w:pPr>
    </w:p>
    <w:tbl>
      <w:tblPr>
        <w:tblW w:w="0" w:type="auto"/>
        <w:jc w:val="left"/>
        <w:tblInd w:w="937" w:type="dxa"/>
        <w:tblLayout w:type="fixed"/>
        <w:tblCellMar>
          <w:top w:w="0" w:type="dxa"/>
          <w:left w:w="0" w:type="dxa"/>
          <w:bottom w:w="0" w:type="dxa"/>
          <w:right w:w="0" w:type="dxa"/>
        </w:tblCellMar>
        <w:tblLook w:val="01E0"/>
      </w:tblPr>
      <w:tblGrid>
        <w:gridCol w:w="4602"/>
        <w:gridCol w:w="3402"/>
      </w:tblGrid>
      <w:tr>
        <w:trPr>
          <w:trHeight w:val="587" w:hRule="exact"/>
        </w:trPr>
        <w:tc>
          <w:tcPr>
            <w:tcW w:w="4602"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4"/>
                <w:szCs w:val="24"/>
              </w:rPr>
            </w:pPr>
            <w:r>
              <w:rPr>
                <w:rFonts w:ascii="宋体" w:hAnsi="宋体" w:cs="宋体" w:eastAsia="宋体" w:hint="default"/>
                <w:sz w:val="24"/>
                <w:szCs w:val="24"/>
              </w:rPr>
              <w:t>北京兴华会计师事务所有限责任公司</w:t>
            </w:r>
          </w:p>
        </w:tc>
        <w:tc>
          <w:tcPr>
            <w:tcW w:w="3402" w:type="dxa"/>
            <w:tcBorders>
              <w:top w:val="nil" w:sz="6" w:space="0" w:color="auto"/>
              <w:left w:val="nil" w:sz="6" w:space="0" w:color="auto"/>
              <w:bottom w:val="nil" w:sz="6" w:space="0" w:color="auto"/>
              <w:right w:val="nil" w:sz="6" w:space="0" w:color="auto"/>
            </w:tcBorders>
          </w:tcPr>
          <w:p>
            <w:pPr>
              <w:pStyle w:val="TableParagraph"/>
              <w:spacing w:line="240" w:lineRule="exact"/>
              <w:ind w:left="562" w:right="0"/>
              <w:jc w:val="left"/>
              <w:rPr>
                <w:rFonts w:ascii="宋体" w:hAnsi="宋体" w:cs="宋体" w:eastAsia="宋体" w:hint="default"/>
                <w:sz w:val="24"/>
                <w:szCs w:val="24"/>
              </w:rPr>
            </w:pPr>
            <w:r>
              <w:rPr>
                <w:rFonts w:ascii="宋体" w:hAnsi="宋体" w:cs="宋体" w:eastAsia="宋体" w:hint="default"/>
                <w:sz w:val="24"/>
                <w:szCs w:val="24"/>
              </w:rPr>
              <w:t>中国注册会计师：姜照东</w:t>
            </w:r>
          </w:p>
        </w:tc>
      </w:tr>
      <w:tr>
        <w:trPr>
          <w:trHeight w:val="934" w:hRule="exact"/>
        </w:trPr>
        <w:tc>
          <w:tcPr>
            <w:tcW w:w="4602" w:type="dxa"/>
            <w:tcBorders>
              <w:top w:val="nil" w:sz="6" w:space="0" w:color="auto"/>
              <w:left w:val="nil" w:sz="6" w:space="0" w:color="auto"/>
              <w:bottom w:val="nil" w:sz="6" w:space="0" w:color="auto"/>
              <w:right w:val="nil" w:sz="6" w:space="0" w:color="auto"/>
            </w:tcBorders>
          </w:tcPr>
          <w:p>
            <w:pPr/>
          </w:p>
        </w:tc>
        <w:tc>
          <w:tcPr>
            <w:tcW w:w="34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562" w:right="0"/>
              <w:jc w:val="left"/>
              <w:rPr>
                <w:rFonts w:ascii="宋体" w:hAnsi="宋体" w:cs="宋体" w:eastAsia="宋体" w:hint="default"/>
                <w:sz w:val="24"/>
                <w:szCs w:val="24"/>
              </w:rPr>
            </w:pPr>
            <w:r>
              <w:rPr>
                <w:rFonts w:ascii="宋体" w:hAnsi="宋体" w:cs="宋体" w:eastAsia="宋体" w:hint="default"/>
                <w:sz w:val="24"/>
                <w:szCs w:val="24"/>
              </w:rPr>
              <w:t>中国注册会计师：孙丽梅</w:t>
            </w:r>
          </w:p>
        </w:tc>
      </w:tr>
      <w:tr>
        <w:trPr>
          <w:trHeight w:val="631" w:hRule="exact"/>
        </w:trPr>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155" w:right="0"/>
              <w:jc w:val="left"/>
              <w:rPr>
                <w:rFonts w:ascii="宋体" w:hAnsi="宋体" w:cs="宋体" w:eastAsia="宋体" w:hint="default"/>
                <w:sz w:val="24"/>
                <w:szCs w:val="24"/>
              </w:rPr>
            </w:pPr>
            <w:r>
              <w:rPr>
                <w:rFonts w:ascii="宋体" w:hAnsi="宋体" w:cs="宋体" w:eastAsia="宋体" w:hint="default"/>
                <w:sz w:val="24"/>
                <w:szCs w:val="24"/>
              </w:rPr>
              <w:t>中国·北京</w:t>
            </w:r>
          </w:p>
        </w:tc>
        <w:tc>
          <w:tcPr>
            <w:tcW w:w="34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562" w:right="0"/>
              <w:jc w:val="left"/>
              <w:rPr>
                <w:rFonts w:ascii="宋体" w:hAnsi="宋体" w:cs="宋体" w:eastAsia="宋体" w:hint="default"/>
                <w:sz w:val="24"/>
                <w:szCs w:val="24"/>
              </w:rPr>
            </w:pPr>
            <w:r>
              <w:rPr>
                <w:rFonts w:ascii="宋体" w:hAnsi="宋体" w:cs="宋体" w:eastAsia="宋体" w:hint="default"/>
                <w:sz w:val="24"/>
                <w:szCs w:val="24"/>
              </w:rPr>
              <w:t>二</w:t>
            </w:r>
            <w:r>
              <w:rPr>
                <w:rFonts w:ascii="宋体" w:hAnsi="宋体" w:cs="宋体" w:eastAsia="宋体" w:hint="default"/>
                <w:sz w:val="28"/>
                <w:szCs w:val="28"/>
              </w:rPr>
              <w:t>○一二</w:t>
            </w:r>
            <w:r>
              <w:rPr>
                <w:rFonts w:ascii="宋体" w:hAnsi="宋体" w:cs="宋体" w:eastAsia="宋体" w:hint="default"/>
                <w:sz w:val="24"/>
                <w:szCs w:val="24"/>
              </w:rPr>
              <w:t>年一月十八日</w:t>
            </w:r>
          </w:p>
        </w:tc>
      </w:tr>
    </w:tbl>
    <w:p>
      <w:pPr>
        <w:spacing w:after="0" w:line="240" w:lineRule="auto"/>
        <w:jc w:val="left"/>
        <w:rPr>
          <w:rFonts w:ascii="宋体" w:hAnsi="宋体" w:cs="宋体" w:eastAsia="宋体" w:hint="default"/>
          <w:sz w:val="24"/>
          <w:szCs w:val="24"/>
        </w:rPr>
        <w:sectPr>
          <w:pgSz w:w="11910" w:h="16840"/>
          <w:pgMar w:header="745" w:footer="736" w:top="980" w:bottom="920" w:left="0" w:right="0"/>
        </w:sectPr>
      </w:pPr>
    </w:p>
    <w:p>
      <w:pPr>
        <w:spacing w:line="240" w:lineRule="auto" w:before="0"/>
        <w:rPr>
          <w:rFonts w:ascii="Times New Roman" w:hAnsi="Times New Roman" w:cs="Times New Roman" w:eastAsia="Times New Roman" w:hint="default"/>
          <w:sz w:val="20"/>
          <w:szCs w:val="20"/>
        </w:rPr>
      </w:pPr>
    </w:p>
    <w:p>
      <w:pPr>
        <w:pStyle w:val="Heading2"/>
        <w:tabs>
          <w:tab w:pos="1858" w:val="left" w:leader="none"/>
        </w:tabs>
        <w:spacing w:line="240" w:lineRule="auto" w:before="181"/>
        <w:ind w:left="1132" w:right="996"/>
        <w:jc w:val="left"/>
        <w:rPr>
          <w:b w:val="0"/>
          <w:bCs w:val="0"/>
        </w:rPr>
      </w:pPr>
      <w:r>
        <w:rPr/>
        <w:t>二、</w:t>
        <w:tab/>
        <w:t>财务报表</w:t>
      </w:r>
      <w:r>
        <w:rPr>
          <w:b w:val="0"/>
          <w:bCs w:val="0"/>
        </w:rPr>
      </w:r>
    </w:p>
    <w:p>
      <w:pPr>
        <w:spacing w:line="240" w:lineRule="auto" w:before="0"/>
        <w:rPr>
          <w:rFonts w:ascii="宋体" w:hAnsi="宋体" w:cs="宋体" w:eastAsia="宋体" w:hint="default"/>
          <w:b/>
          <w:bCs/>
          <w:sz w:val="20"/>
          <w:szCs w:val="20"/>
        </w:rPr>
      </w:pPr>
    </w:p>
    <w:p>
      <w:pPr>
        <w:pStyle w:val="Heading2"/>
        <w:spacing w:line="240" w:lineRule="auto" w:before="192"/>
        <w:ind w:left="0" w:right="0"/>
        <w:jc w:val="center"/>
        <w:rPr>
          <w:b w:val="0"/>
          <w:bCs w:val="0"/>
        </w:rPr>
      </w:pPr>
      <w:r>
        <w:rPr/>
        <w:t>资产负债表</w:t>
      </w:r>
      <w:r>
        <w:rPr>
          <w:b w:val="0"/>
          <w:bCs w:val="0"/>
        </w:rPr>
      </w:r>
    </w:p>
    <w:p>
      <w:pPr>
        <w:spacing w:line="240" w:lineRule="auto" w:before="3"/>
        <w:rPr>
          <w:rFonts w:ascii="宋体" w:hAnsi="宋体" w:cs="宋体" w:eastAsia="宋体" w:hint="default"/>
          <w:b/>
          <w:bCs/>
          <w:sz w:val="23"/>
          <w:szCs w:val="23"/>
        </w:rPr>
      </w:pPr>
    </w:p>
    <w:p>
      <w:pPr>
        <w:tabs>
          <w:tab w:pos="5336" w:val="left" w:leader="none"/>
          <w:tab w:pos="9371" w:val="left" w:leader="none"/>
        </w:tabs>
        <w:spacing w:before="0"/>
        <w:ind w:left="1132" w:right="996" w:firstLine="0"/>
        <w:jc w:val="left"/>
        <w:rPr>
          <w:rFonts w:ascii="宋体" w:hAnsi="宋体" w:cs="宋体" w:eastAsia="宋体" w:hint="default"/>
          <w:sz w:val="21"/>
          <w:szCs w:val="21"/>
        </w:rPr>
      </w:pPr>
      <w:r>
        <w:rPr>
          <w:rFonts w:ascii="宋体" w:hAnsi="宋体" w:cs="宋体" w:eastAsia="宋体" w:hint="default"/>
          <w:spacing w:val="-2"/>
          <w:sz w:val="21"/>
          <w:szCs w:val="21"/>
        </w:rPr>
        <w:t>编制单位：北京东方国信科技股份有限公司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tab/>
      </w:r>
      <w:r>
        <w:rPr>
          <w:rFonts w:ascii="宋体" w:hAnsi="宋体" w:cs="宋体" w:eastAsia="宋体" w:hint="default"/>
          <w:spacing w:val="-2"/>
          <w:sz w:val="21"/>
          <w:szCs w:val="21"/>
        </w:rPr>
        <w:t>单位：元</w:t>
      </w:r>
    </w:p>
    <w:tbl>
      <w:tblPr>
        <w:tblW w:w="0" w:type="auto"/>
        <w:jc w:val="left"/>
        <w:tblInd w:w="1111" w:type="dxa"/>
        <w:tblLayout w:type="fixed"/>
        <w:tblCellMar>
          <w:top w:w="0" w:type="dxa"/>
          <w:left w:w="0" w:type="dxa"/>
          <w:bottom w:w="0" w:type="dxa"/>
          <w:right w:w="0" w:type="dxa"/>
        </w:tblCellMar>
        <w:tblLook w:val="01E0"/>
      </w:tblPr>
      <w:tblGrid>
        <w:gridCol w:w="2567"/>
        <w:gridCol w:w="1807"/>
        <w:gridCol w:w="1796"/>
        <w:gridCol w:w="1798"/>
        <w:gridCol w:w="1793"/>
      </w:tblGrid>
      <w:tr>
        <w:trPr>
          <w:trHeight w:val="127" w:hRule="exact"/>
        </w:trPr>
        <w:tc>
          <w:tcPr>
            <w:tcW w:w="2567" w:type="dxa"/>
            <w:tcBorders>
              <w:top w:val="single" w:sz="4" w:space="0" w:color="000000"/>
              <w:left w:val="single" w:sz="4" w:space="0" w:color="000000"/>
              <w:bottom w:val="nil" w:sz="6" w:space="0" w:color="auto"/>
              <w:right w:val="single" w:sz="4" w:space="0" w:color="000000"/>
            </w:tcBorders>
            <w:shd w:val="clear" w:color="auto" w:fill="DCDCDC"/>
          </w:tcPr>
          <w:p>
            <w:pPr/>
          </w:p>
        </w:tc>
        <w:tc>
          <w:tcPr>
            <w:tcW w:w="360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9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13" w:hRule="exact"/>
        </w:trPr>
        <w:tc>
          <w:tcPr>
            <w:tcW w:w="2567" w:type="dxa"/>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02" w:type="dxa"/>
            <w:gridSpan w:val="2"/>
            <w:vMerge/>
            <w:tcBorders>
              <w:left w:val="single" w:sz="4" w:space="0" w:color="000000"/>
              <w:bottom w:val="single" w:sz="4" w:space="0" w:color="000000"/>
              <w:right w:val="single" w:sz="4" w:space="0" w:color="000000"/>
            </w:tcBorders>
            <w:shd w:val="clear" w:color="auto" w:fill="DCDCDC"/>
          </w:tcPr>
          <w:p>
            <w:pPr/>
          </w:p>
        </w:tc>
        <w:tc>
          <w:tcPr>
            <w:tcW w:w="3591" w:type="dxa"/>
            <w:gridSpan w:val="2"/>
            <w:vMerge/>
            <w:tcBorders>
              <w:left w:val="single" w:sz="4" w:space="0" w:color="000000"/>
              <w:bottom w:val="single" w:sz="4" w:space="0" w:color="000000"/>
              <w:right w:val="single" w:sz="4" w:space="0" w:color="000000"/>
            </w:tcBorders>
            <w:shd w:val="clear" w:color="auto" w:fill="DCDCDC"/>
          </w:tcPr>
          <w:p>
            <w:pPr/>
          </w:p>
        </w:tc>
      </w:tr>
      <w:tr>
        <w:trPr>
          <w:trHeight w:val="193" w:hRule="exact"/>
        </w:trPr>
        <w:tc>
          <w:tcPr>
            <w:tcW w:w="2567" w:type="dxa"/>
            <w:vMerge/>
            <w:tcBorders>
              <w:left w:val="single" w:sz="4" w:space="0" w:color="000000"/>
              <w:bottom w:val="single" w:sz="4" w:space="0" w:color="000000"/>
              <w:right w:val="single" w:sz="4" w:space="0" w:color="000000"/>
            </w:tcBorders>
            <w:shd w:val="clear" w:color="auto" w:fill="DCDCDC"/>
          </w:tcPr>
          <w:p>
            <w:pP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11"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7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合并</w:t>
            </w:r>
          </w:p>
        </w:tc>
        <w:tc>
          <w:tcPr>
            <w:tcW w:w="17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29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3"/>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3"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3" w:lineRule="exact"/>
              <w:ind w:left="19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07" w:type="dxa"/>
            <w:tcBorders>
              <w:top w:val="single" w:sz="10" w:space="0" w:color="DCDCDC"/>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538,508,344.56</w:t>
            </w:r>
          </w:p>
        </w:tc>
        <w:tc>
          <w:tcPr>
            <w:tcW w:w="1796"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512,425,301.97</w:t>
            </w:r>
          </w:p>
        </w:tc>
        <w:tc>
          <w:tcPr>
            <w:tcW w:w="1798"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52,482,796.16</w:t>
            </w:r>
          </w:p>
        </w:tc>
        <w:tc>
          <w:tcPr>
            <w:tcW w:w="1793"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52,482,796.16</w:t>
            </w: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101,396,334.26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85,768,577.09</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65,718,205.62</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65,718,205.62</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19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1,419,500.00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600,000.00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18"/>
                <w:szCs w:val="18"/>
              </w:rPr>
            </w:pPr>
            <w:r>
              <w:rPr>
                <w:rFonts w:ascii="Times New Roman"/>
                <w:spacing w:val="-1"/>
                <w:sz w:val="18"/>
              </w:rPr>
              <w:t>231,484.00</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231,484.00</w:t>
            </w: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4,585,714.54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4,585,714.54</w:t>
            </w: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16,782,265.73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4,852,974.96</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1,517,671.24</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1,517,671.24</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1,453,549.24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1,215,197.24</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3,773,320.56</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3,773,320.56</w:t>
            </w: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07" w:type="dxa"/>
            <w:tcBorders>
              <w:top w:val="single" w:sz="4" w:space="0" w:color="000000"/>
              <w:left w:val="single" w:sz="9" w:space="0" w:color="DCDCDC"/>
              <w:bottom w:val="single" w:sz="10"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664,145,708.33</w:t>
            </w:r>
          </w:p>
        </w:tc>
        <w:tc>
          <w:tcPr>
            <w:tcW w:w="1796"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609,447,765.80</w:t>
            </w:r>
          </w:p>
        </w:tc>
        <w:tc>
          <w:tcPr>
            <w:tcW w:w="1798"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123,723,477.58</w:t>
            </w:r>
          </w:p>
        </w:tc>
        <w:tc>
          <w:tcPr>
            <w:tcW w:w="1793"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123,723,477.58</w:t>
            </w:r>
          </w:p>
        </w:tc>
      </w:tr>
      <w:tr>
        <w:trPr>
          <w:trHeight w:val="23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8"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3"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3" w:lineRule="exact"/>
              <w:ind w:left="194"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807" w:type="dxa"/>
            <w:tcBorders>
              <w:top w:val="single" w:sz="6" w:space="0" w:color="DCDCDC"/>
              <w:left w:val="single" w:sz="9" w:space="0" w:color="DCDCDC"/>
              <w:bottom w:val="single" w:sz="4" w:space="0" w:color="000000"/>
              <w:right w:val="single" w:sz="4" w:space="0" w:color="000000"/>
            </w:tcBorders>
          </w:tcPr>
          <w:p>
            <w:pPr/>
          </w:p>
        </w:tc>
        <w:tc>
          <w:tcPr>
            <w:tcW w:w="1796" w:type="dxa"/>
            <w:tcBorders>
              <w:top w:val="single" w:sz="6" w:space="0" w:color="DCDCDC"/>
              <w:left w:val="single" w:sz="4" w:space="0" w:color="000000"/>
              <w:bottom w:val="single" w:sz="4" w:space="0" w:color="000000"/>
              <w:right w:val="single" w:sz="4" w:space="0" w:color="000000"/>
            </w:tcBorders>
          </w:tcPr>
          <w:p>
            <w:pPr/>
          </w:p>
        </w:tc>
        <w:tc>
          <w:tcPr>
            <w:tcW w:w="1798" w:type="dxa"/>
            <w:tcBorders>
              <w:top w:val="single" w:sz="6" w:space="0" w:color="DCDCDC"/>
              <w:left w:val="single" w:sz="4" w:space="0" w:color="000000"/>
              <w:bottom w:val="single" w:sz="4" w:space="0" w:color="000000"/>
              <w:right w:val="single" w:sz="4" w:space="0" w:color="000000"/>
            </w:tcBorders>
          </w:tcPr>
          <w:p>
            <w:pPr/>
          </w:p>
        </w:tc>
        <w:tc>
          <w:tcPr>
            <w:tcW w:w="1793" w:type="dxa"/>
            <w:tcBorders>
              <w:top w:val="single" w:sz="6" w:space="0" w:color="DCDCDC"/>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64,000,000.00</w:t>
            </w: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14,830,877.41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12,814,698.54</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3,416,891.93</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3,416,891.93</w:t>
            </w: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1,390,082.71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1,390,082.71</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1,990,906.03</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1,990,906.03</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19,715,472.78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19,715,472.78</w:t>
            </w: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35,300,223.21</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58,891.08</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58,891.08</w:t>
            </w:r>
          </w:p>
        </w:tc>
      </w:tr>
      <w:tr>
        <w:trPr>
          <w:trHeight w:val="243"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19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485,492.16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Times New Roman" w:hAnsi="Times New Roman" w:cs="Times New Roman" w:eastAsia="Times New Roman" w:hint="default"/>
                <w:sz w:val="18"/>
                <w:szCs w:val="18"/>
              </w:rPr>
            </w:pPr>
            <w:r>
              <w:rPr>
                <w:rFonts w:ascii="Times New Roman"/>
                <w:w w:val="95"/>
                <w:sz w:val="18"/>
              </w:rPr>
              <w:t>433,058.80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339,267.96</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339,267.96</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71,722,148.27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98,353,312.83</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5,805,957.00</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5,805,957.00</w:t>
            </w: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07" w:type="dxa"/>
            <w:tcBorders>
              <w:top w:val="single" w:sz="4" w:space="0" w:color="000000"/>
              <w:left w:val="single" w:sz="9" w:space="0" w:color="DCDCDC"/>
              <w:bottom w:val="single" w:sz="10"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735,867,856.60</w:t>
            </w:r>
          </w:p>
        </w:tc>
        <w:tc>
          <w:tcPr>
            <w:tcW w:w="1796"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707,801,078.63</w:t>
            </w:r>
          </w:p>
        </w:tc>
        <w:tc>
          <w:tcPr>
            <w:tcW w:w="1798"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129,529,434.58</w:t>
            </w:r>
          </w:p>
        </w:tc>
        <w:tc>
          <w:tcPr>
            <w:tcW w:w="1793"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129,529,434.58</w:t>
            </w:r>
          </w:p>
        </w:tc>
      </w:tr>
      <w:tr>
        <w:trPr>
          <w:trHeight w:val="23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3"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3" w:lineRule="exact"/>
              <w:ind w:left="19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07" w:type="dxa"/>
            <w:tcBorders>
              <w:top w:val="single" w:sz="10" w:space="0" w:color="DCDCDC"/>
              <w:left w:val="single" w:sz="9" w:space="0" w:color="DCDCDC"/>
              <w:bottom w:val="single" w:sz="4" w:space="0" w:color="000000"/>
              <w:right w:val="single" w:sz="4" w:space="0" w:color="000000"/>
            </w:tcBorders>
          </w:tcPr>
          <w:p>
            <w:pPr/>
          </w:p>
        </w:tc>
        <w:tc>
          <w:tcPr>
            <w:tcW w:w="1796" w:type="dxa"/>
            <w:tcBorders>
              <w:top w:val="single" w:sz="10" w:space="0" w:color="DCDCDC"/>
              <w:left w:val="single" w:sz="4" w:space="0" w:color="000000"/>
              <w:bottom w:val="single" w:sz="4" w:space="0" w:color="000000"/>
              <w:right w:val="single" w:sz="4" w:space="0" w:color="000000"/>
            </w:tcBorders>
          </w:tcPr>
          <w:p>
            <w:pPr/>
          </w:p>
        </w:tc>
        <w:tc>
          <w:tcPr>
            <w:tcW w:w="1798" w:type="dxa"/>
            <w:tcBorders>
              <w:top w:val="single" w:sz="10" w:space="0" w:color="DCDCDC"/>
              <w:left w:val="single" w:sz="4" w:space="0" w:color="000000"/>
              <w:bottom w:val="single" w:sz="4" w:space="0" w:color="000000"/>
              <w:right w:val="single" w:sz="4" w:space="0" w:color="000000"/>
            </w:tcBorders>
          </w:tcPr>
          <w:p>
            <w:pPr/>
          </w:p>
        </w:tc>
        <w:tc>
          <w:tcPr>
            <w:tcW w:w="1793" w:type="dxa"/>
            <w:tcBorders>
              <w:top w:val="single" w:sz="10" w:space="0" w:color="DCDCDC"/>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3,156,855.00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780,000.00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2,482,137.50</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2,482,137.50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736" w:top="980" w:bottom="92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11" w:type="dxa"/>
        <w:tblLayout w:type="fixed"/>
        <w:tblCellMar>
          <w:top w:w="0" w:type="dxa"/>
          <w:left w:w="0" w:type="dxa"/>
          <w:bottom w:w="0" w:type="dxa"/>
          <w:right w:w="0" w:type="dxa"/>
        </w:tblCellMar>
        <w:tblLook w:val="01E0"/>
      </w:tblPr>
      <w:tblGrid>
        <w:gridCol w:w="2567"/>
        <w:gridCol w:w="1807"/>
        <w:gridCol w:w="1796"/>
        <w:gridCol w:w="1798"/>
        <w:gridCol w:w="1793"/>
      </w:tblGrid>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3,883,400.00</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23,094,833.53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22,616,744.13</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12,983,165.76</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12,983,165.76</w:t>
            </w: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8,131,849.88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5,027,731.04</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7,260,682.11</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7,260,682.11</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26,601,278.68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10,934,986.01</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208,501.77</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208,501.77</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07" w:type="dxa"/>
            <w:tcBorders>
              <w:top w:val="single" w:sz="4" w:space="0" w:color="000000"/>
              <w:left w:val="single" w:sz="9" w:space="0" w:color="DCDCDC"/>
              <w:bottom w:val="single" w:sz="10"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64,868,217.09</w:t>
            </w:r>
          </w:p>
        </w:tc>
        <w:tc>
          <w:tcPr>
            <w:tcW w:w="1796"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39,359,461.18</w:t>
            </w:r>
          </w:p>
        </w:tc>
        <w:tc>
          <w:tcPr>
            <w:tcW w:w="1798"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22,934,487.14</w:t>
            </w:r>
          </w:p>
        </w:tc>
        <w:tc>
          <w:tcPr>
            <w:tcW w:w="1793"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22,934,487.14</w:t>
            </w:r>
          </w:p>
        </w:tc>
      </w:tr>
      <w:tr>
        <w:trPr>
          <w:trHeight w:val="23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3"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3" w:lineRule="exact"/>
              <w:ind w:left="19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07" w:type="dxa"/>
            <w:tcBorders>
              <w:top w:val="single" w:sz="6" w:space="0" w:color="DCDCDC"/>
              <w:left w:val="single" w:sz="9" w:space="0" w:color="DCDCDC"/>
              <w:bottom w:val="single" w:sz="4" w:space="0" w:color="000000"/>
              <w:right w:val="single" w:sz="4" w:space="0" w:color="000000"/>
            </w:tcBorders>
          </w:tcPr>
          <w:p>
            <w:pPr/>
          </w:p>
        </w:tc>
        <w:tc>
          <w:tcPr>
            <w:tcW w:w="1796" w:type="dxa"/>
            <w:tcBorders>
              <w:top w:val="single" w:sz="6" w:space="0" w:color="DCDCDC"/>
              <w:left w:val="single" w:sz="4" w:space="0" w:color="000000"/>
              <w:bottom w:val="single" w:sz="4" w:space="0" w:color="000000"/>
              <w:right w:val="single" w:sz="4" w:space="0" w:color="000000"/>
            </w:tcBorders>
          </w:tcPr>
          <w:p>
            <w:pPr/>
          </w:p>
        </w:tc>
        <w:tc>
          <w:tcPr>
            <w:tcW w:w="1798" w:type="dxa"/>
            <w:tcBorders>
              <w:top w:val="single" w:sz="6" w:space="0" w:color="DCDCDC"/>
              <w:left w:val="single" w:sz="4" w:space="0" w:color="000000"/>
              <w:bottom w:val="single" w:sz="4" w:space="0" w:color="000000"/>
              <w:right w:val="single" w:sz="4" w:space="0" w:color="000000"/>
            </w:tcBorders>
          </w:tcPr>
          <w:p>
            <w:pPr/>
          </w:p>
        </w:tc>
        <w:tc>
          <w:tcPr>
            <w:tcW w:w="1793" w:type="dxa"/>
            <w:tcBorders>
              <w:top w:val="single" w:sz="6" w:space="0" w:color="DCDCDC"/>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375,500.00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375,500.00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375,500.00</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375,500.00</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375,500.00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375,500.00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375,500.00</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375,500.00</w:t>
            </w:r>
          </w:p>
        </w:tc>
      </w:tr>
      <w:tr>
        <w:trPr>
          <w:trHeight w:val="251"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07" w:type="dxa"/>
            <w:tcBorders>
              <w:top w:val="single" w:sz="4" w:space="0" w:color="000000"/>
              <w:left w:val="single" w:sz="9" w:space="0" w:color="DCDCDC"/>
              <w:bottom w:val="single" w:sz="5"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65,243,717.09</w:t>
            </w:r>
          </w:p>
        </w:tc>
        <w:tc>
          <w:tcPr>
            <w:tcW w:w="1796"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39,734,961.18</w:t>
            </w:r>
          </w:p>
        </w:tc>
        <w:tc>
          <w:tcPr>
            <w:tcW w:w="1798"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23,309,987.14</w:t>
            </w:r>
          </w:p>
        </w:tc>
        <w:tc>
          <w:tcPr>
            <w:tcW w:w="1793"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23,309,987.14</w:t>
            </w:r>
          </w:p>
        </w:tc>
      </w:tr>
      <w:tr>
        <w:trPr>
          <w:trHeight w:val="230"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9" w:lineRule="exact"/>
              <w:ind w:left="1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3"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1"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194"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807" w:type="dxa"/>
            <w:tcBorders>
              <w:top w:val="single" w:sz="5" w:space="0" w:color="DCDCDC"/>
              <w:left w:val="single" w:sz="9" w:space="0" w:color="DCDCDC"/>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18"/>
                <w:szCs w:val="18"/>
              </w:rPr>
            </w:pPr>
            <w:r>
              <w:rPr>
                <w:rFonts w:ascii="Times New Roman"/>
                <w:spacing w:val="-1"/>
                <w:sz w:val="18"/>
              </w:rPr>
              <w:t>40,500,000.00</w:t>
            </w:r>
          </w:p>
        </w:tc>
        <w:tc>
          <w:tcPr>
            <w:tcW w:w="1796" w:type="dxa"/>
            <w:tcBorders>
              <w:top w:val="single" w:sz="5" w:space="0" w:color="DCDCDC"/>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18"/>
                <w:szCs w:val="18"/>
              </w:rPr>
            </w:pPr>
            <w:r>
              <w:rPr>
                <w:rFonts w:ascii="Times New Roman"/>
                <w:spacing w:val="-1"/>
                <w:sz w:val="18"/>
              </w:rPr>
              <w:t>40,500,000.00</w:t>
            </w:r>
          </w:p>
        </w:tc>
        <w:tc>
          <w:tcPr>
            <w:tcW w:w="1798" w:type="dxa"/>
            <w:tcBorders>
              <w:top w:val="single" w:sz="5" w:space="0" w:color="DCDCDC"/>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18"/>
                <w:szCs w:val="18"/>
              </w:rPr>
            </w:pPr>
            <w:r>
              <w:rPr>
                <w:rFonts w:ascii="Times New Roman"/>
                <w:spacing w:val="-1"/>
                <w:sz w:val="18"/>
              </w:rPr>
              <w:t>30,324,000.00</w:t>
            </w:r>
          </w:p>
        </w:tc>
        <w:tc>
          <w:tcPr>
            <w:tcW w:w="1793" w:type="dxa"/>
            <w:tcBorders>
              <w:top w:val="single" w:sz="5" w:space="0" w:color="DCDCDC"/>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18"/>
                <w:szCs w:val="18"/>
              </w:rPr>
            </w:pPr>
            <w:r>
              <w:rPr>
                <w:rFonts w:ascii="Times New Roman"/>
                <w:spacing w:val="-1"/>
                <w:sz w:val="18"/>
              </w:rPr>
              <w:t>30,324,000.00</w:t>
            </w: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517,180,677.33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517,180,677.33</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272,564.86</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272,564.86</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19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13,511,843.52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18"/>
                <w:szCs w:val="18"/>
              </w:rPr>
            </w:pPr>
            <w:r>
              <w:rPr>
                <w:rFonts w:ascii="Times New Roman"/>
                <w:spacing w:val="-1"/>
                <w:sz w:val="18"/>
              </w:rPr>
              <w:t>13,511,843.52</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18"/>
                <w:szCs w:val="18"/>
              </w:rPr>
            </w:pPr>
            <w:r>
              <w:rPr>
                <w:rFonts w:ascii="Times New Roman"/>
                <w:spacing w:val="-1"/>
                <w:sz w:val="18"/>
              </w:rPr>
              <w:t>8,010,587.77</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8,010,587.77</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94"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99,431,618.66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96,873,596.60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67,612,294.81</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67,612,294.81</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670,624,139.51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668,066,117.45</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106,219,447.44</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106,219,447.44</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07" w:type="dxa"/>
            <w:tcBorders>
              <w:top w:val="single" w:sz="4" w:space="0" w:color="000000"/>
              <w:left w:val="single" w:sz="9"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670,624,139.51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668,066,117.45</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8"/>
                <w:szCs w:val="18"/>
              </w:rPr>
            </w:pPr>
            <w:r>
              <w:rPr>
                <w:rFonts w:ascii="Times New Roman"/>
                <w:spacing w:val="-1"/>
                <w:sz w:val="18"/>
              </w:rPr>
              <w:t>106,219,447.44</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106,219,447.44</w:t>
            </w:r>
          </w:p>
        </w:tc>
      </w:tr>
      <w:tr>
        <w:trPr>
          <w:trHeight w:val="245" w:hRule="exact"/>
        </w:trPr>
        <w:tc>
          <w:tcPr>
            <w:tcW w:w="25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07"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735,867,856.60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707,801,078.63</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18"/>
                <w:szCs w:val="18"/>
              </w:rPr>
            </w:pPr>
            <w:r>
              <w:rPr>
                <w:rFonts w:ascii="Times New Roman"/>
                <w:spacing w:val="-1"/>
                <w:sz w:val="18"/>
              </w:rPr>
              <w:t>129,529,434.58</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129,529,434.58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736" w:top="980" w:bottom="920" w:left="0" w:right="0"/>
        </w:sectPr>
      </w:pPr>
    </w:p>
    <w:p>
      <w:pPr>
        <w:spacing w:line="240" w:lineRule="auto" w:before="0"/>
        <w:rPr>
          <w:rFonts w:ascii="Times New Roman" w:hAnsi="Times New Roman" w:cs="Times New Roman" w:eastAsia="Times New Roman" w:hint="default"/>
          <w:sz w:val="20"/>
          <w:szCs w:val="20"/>
        </w:rPr>
      </w:pPr>
    </w:p>
    <w:p>
      <w:pPr>
        <w:pStyle w:val="Heading2"/>
        <w:spacing w:line="240" w:lineRule="auto" w:before="181"/>
        <w:ind w:left="1" w:right="2"/>
        <w:jc w:val="center"/>
        <w:rPr>
          <w:b w:val="0"/>
          <w:bCs w:val="0"/>
        </w:rPr>
      </w:pPr>
      <w:r>
        <w:rPr/>
        <w:t>利润表</w:t>
      </w:r>
      <w:r>
        <w:rPr>
          <w:b w:val="0"/>
          <w:bCs w:val="0"/>
        </w:rPr>
      </w:r>
    </w:p>
    <w:p>
      <w:pPr>
        <w:tabs>
          <w:tab w:pos="5336" w:val="left" w:leader="none"/>
          <w:tab w:pos="9232" w:val="left" w:leader="none"/>
        </w:tabs>
        <w:spacing w:before="160"/>
        <w:ind w:left="1132" w:right="996" w:firstLine="0"/>
        <w:jc w:val="left"/>
        <w:rPr>
          <w:rFonts w:ascii="宋体" w:hAnsi="宋体" w:cs="宋体" w:eastAsia="宋体" w:hint="default"/>
          <w:sz w:val="21"/>
          <w:szCs w:val="21"/>
        </w:rPr>
      </w:pPr>
      <w:r>
        <w:rPr>
          <w:rFonts w:ascii="宋体" w:hAnsi="宋体" w:cs="宋体" w:eastAsia="宋体" w:hint="default"/>
          <w:spacing w:val="-2"/>
          <w:sz w:val="21"/>
          <w:szCs w:val="21"/>
        </w:rPr>
        <w:t>编制单位：北京东方国信科技股份有限公司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pacing w:val="-1"/>
          <w:sz w:val="21"/>
          <w:szCs w:val="21"/>
        </w:rPr>
        <w:t>1-12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tab/>
      </w:r>
      <w:r>
        <w:rPr>
          <w:rFonts w:ascii="宋体" w:hAnsi="宋体" w:cs="宋体" w:eastAsia="宋体" w:hint="default"/>
          <w:spacing w:val="-1"/>
          <w:sz w:val="21"/>
          <w:szCs w:val="21"/>
        </w:rPr>
        <w:t>单位：元</w:t>
      </w:r>
    </w:p>
    <w:tbl>
      <w:tblPr>
        <w:tblW w:w="0" w:type="auto"/>
        <w:jc w:val="left"/>
        <w:tblInd w:w="1111" w:type="dxa"/>
        <w:tblLayout w:type="fixed"/>
        <w:tblCellMar>
          <w:top w:w="0" w:type="dxa"/>
          <w:left w:w="0" w:type="dxa"/>
          <w:bottom w:w="0" w:type="dxa"/>
          <w:right w:w="0" w:type="dxa"/>
        </w:tblCellMar>
        <w:tblLook w:val="01E0"/>
      </w:tblPr>
      <w:tblGrid>
        <w:gridCol w:w="2493"/>
        <w:gridCol w:w="412"/>
        <w:gridCol w:w="1395"/>
        <w:gridCol w:w="1796"/>
        <w:gridCol w:w="1796"/>
        <w:gridCol w:w="1795"/>
      </w:tblGrid>
      <w:tr>
        <w:trPr>
          <w:trHeight w:val="127" w:hRule="exact"/>
        </w:trPr>
        <w:tc>
          <w:tcPr>
            <w:tcW w:w="2493" w:type="dxa"/>
            <w:tcBorders>
              <w:top w:val="single" w:sz="4" w:space="0" w:color="000000"/>
              <w:left w:val="single" w:sz="4" w:space="0" w:color="000000"/>
              <w:bottom w:val="nil" w:sz="6" w:space="0" w:color="auto"/>
              <w:right w:val="single" w:sz="4" w:space="0" w:color="000000"/>
            </w:tcBorders>
            <w:shd w:val="clear" w:color="auto" w:fill="DCDCDC"/>
          </w:tcPr>
          <w:p>
            <w:pPr/>
          </w:p>
        </w:tc>
        <w:tc>
          <w:tcPr>
            <w:tcW w:w="36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59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16" w:hRule="exact"/>
        </w:trPr>
        <w:tc>
          <w:tcPr>
            <w:tcW w:w="2493" w:type="dxa"/>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02" w:type="dxa"/>
            <w:gridSpan w:val="3"/>
            <w:vMerge/>
            <w:tcBorders>
              <w:left w:val="single" w:sz="4" w:space="0" w:color="000000"/>
              <w:bottom w:val="single" w:sz="4" w:space="0" w:color="000000"/>
              <w:right w:val="single" w:sz="4" w:space="0" w:color="000000"/>
            </w:tcBorders>
            <w:shd w:val="clear" w:color="auto" w:fill="DCDCDC"/>
          </w:tcPr>
          <w:p>
            <w:pPr/>
          </w:p>
        </w:tc>
        <w:tc>
          <w:tcPr>
            <w:tcW w:w="3591" w:type="dxa"/>
            <w:gridSpan w:val="2"/>
            <w:vMerge/>
            <w:tcBorders>
              <w:left w:val="single" w:sz="4" w:space="0" w:color="000000"/>
              <w:bottom w:val="single" w:sz="4" w:space="0" w:color="000000"/>
              <w:right w:val="single" w:sz="4" w:space="0" w:color="000000"/>
            </w:tcBorders>
            <w:shd w:val="clear" w:color="auto" w:fill="DCDCDC"/>
          </w:tcPr>
          <w:p>
            <w:pPr/>
          </w:p>
        </w:tc>
      </w:tr>
      <w:tr>
        <w:trPr>
          <w:trHeight w:val="244" w:hRule="exact"/>
        </w:trPr>
        <w:tc>
          <w:tcPr>
            <w:tcW w:w="2493" w:type="dxa"/>
            <w:vMerge/>
            <w:tcBorders>
              <w:left w:val="single" w:sz="4" w:space="0" w:color="000000"/>
              <w:bottom w:val="single" w:sz="4" w:space="0" w:color="000000"/>
              <w:right w:val="single" w:sz="4" w:space="0" w:color="000000"/>
            </w:tcBorders>
            <w:shd w:val="clear" w:color="auto" w:fill="DCDCDC"/>
          </w:tcPr>
          <w:p>
            <w:pPr/>
          </w:p>
        </w:tc>
        <w:tc>
          <w:tcPr>
            <w:tcW w:w="180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left="11"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7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646" w:right="0"/>
              <w:jc w:val="left"/>
              <w:rPr>
                <w:rFonts w:ascii="Times New Roman" w:hAnsi="Times New Roman" w:cs="Times New Roman" w:eastAsia="Times New Roman" w:hint="default"/>
                <w:sz w:val="18"/>
                <w:szCs w:val="18"/>
              </w:rPr>
            </w:pPr>
            <w:r>
              <w:rPr>
                <w:rFonts w:ascii="Times New Roman"/>
                <w:sz w:val="18"/>
              </w:rPr>
              <w:t>178,811,264.68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151,162,982.44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121,247,207.40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121,247,207.40</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646" w:right="0"/>
              <w:jc w:val="left"/>
              <w:rPr>
                <w:rFonts w:ascii="Times New Roman" w:hAnsi="Times New Roman" w:cs="Times New Roman" w:eastAsia="Times New Roman" w:hint="default"/>
                <w:sz w:val="18"/>
                <w:szCs w:val="18"/>
              </w:rPr>
            </w:pPr>
            <w:r>
              <w:rPr>
                <w:rFonts w:ascii="Times New Roman"/>
                <w:sz w:val="18"/>
              </w:rPr>
              <w:t>178,811,264.68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151,162,982.44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121,247,207.40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121,247,207.40</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638" w:right="0"/>
              <w:jc w:val="left"/>
              <w:rPr>
                <w:rFonts w:ascii="Times New Roman" w:hAnsi="Times New Roman" w:cs="Times New Roman" w:eastAsia="Times New Roman" w:hint="default"/>
                <w:sz w:val="18"/>
                <w:szCs w:val="18"/>
              </w:rPr>
            </w:pPr>
            <w:r>
              <w:rPr>
                <w:rFonts w:ascii="Times New Roman"/>
                <w:sz w:val="18"/>
              </w:rPr>
              <w:t>120,208,364.42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96,049,070.00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82,086,443.48</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82,086,443.48</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730" w:right="0"/>
              <w:jc w:val="left"/>
              <w:rPr>
                <w:rFonts w:ascii="Times New Roman" w:hAnsi="Times New Roman" w:cs="Times New Roman" w:eastAsia="Times New Roman" w:hint="default"/>
                <w:sz w:val="18"/>
                <w:szCs w:val="18"/>
              </w:rPr>
            </w:pPr>
            <w:r>
              <w:rPr>
                <w:rFonts w:ascii="Times New Roman"/>
                <w:sz w:val="18"/>
              </w:rPr>
              <w:t>84,473,032.08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64,471,135.19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51,869,110.32</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51,869,110.32</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554"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818" w:right="0"/>
              <w:jc w:val="left"/>
              <w:rPr>
                <w:rFonts w:ascii="Times New Roman" w:hAnsi="Times New Roman" w:cs="Times New Roman" w:eastAsia="Times New Roman" w:hint="default"/>
                <w:sz w:val="18"/>
                <w:szCs w:val="18"/>
              </w:rPr>
            </w:pPr>
            <w:r>
              <w:rPr>
                <w:rFonts w:ascii="Times New Roman"/>
                <w:sz w:val="18"/>
              </w:rPr>
              <w:t>4,296,824.90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2,549,920.41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1,985,604.22</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1,985,604.22</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55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730" w:right="0"/>
              <w:jc w:val="left"/>
              <w:rPr>
                <w:rFonts w:ascii="Times New Roman" w:hAnsi="Times New Roman" w:cs="Times New Roman" w:eastAsia="Times New Roman" w:hint="default"/>
                <w:sz w:val="18"/>
                <w:szCs w:val="18"/>
              </w:rPr>
            </w:pPr>
            <w:r>
              <w:rPr>
                <w:rFonts w:ascii="Times New Roman"/>
                <w:sz w:val="18"/>
              </w:rPr>
              <w:t>10,021,137.64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8,920,063.89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5,207,440.30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5,207,440.30</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left="730" w:right="0"/>
              <w:jc w:val="left"/>
              <w:rPr>
                <w:rFonts w:ascii="Times New Roman" w:hAnsi="Times New Roman" w:cs="Times New Roman" w:eastAsia="Times New Roman" w:hint="default"/>
                <w:sz w:val="18"/>
                <w:szCs w:val="18"/>
              </w:rPr>
            </w:pPr>
            <w:r>
              <w:rPr>
                <w:rFonts w:ascii="Times New Roman"/>
                <w:sz w:val="18"/>
              </w:rPr>
              <w:t>33,321,953.73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32,025,006.83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22,569,535.73</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Times New Roman" w:hAnsi="Times New Roman" w:cs="Times New Roman" w:eastAsia="Times New Roman" w:hint="default"/>
                <w:sz w:val="18"/>
                <w:szCs w:val="18"/>
              </w:rPr>
            </w:pPr>
            <w:r>
              <w:rPr>
                <w:rFonts w:ascii="Times New Roman"/>
                <w:spacing w:val="-1"/>
                <w:sz w:val="18"/>
              </w:rPr>
              <w:t>22,569,535.73</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670" w:right="0"/>
              <w:jc w:val="left"/>
              <w:rPr>
                <w:rFonts w:ascii="Times New Roman" w:hAnsi="Times New Roman" w:cs="Times New Roman" w:eastAsia="Times New Roman" w:hint="default"/>
                <w:sz w:val="18"/>
                <w:szCs w:val="18"/>
              </w:rPr>
            </w:pPr>
            <w:r>
              <w:rPr>
                <w:rFonts w:ascii="Times New Roman"/>
                <w:sz w:val="18"/>
              </w:rPr>
              <w:t>-12,483,569.47</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-12,465,868.62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-29,697.00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-29,697.00</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left="953" w:right="0"/>
              <w:jc w:val="left"/>
              <w:rPr>
                <w:rFonts w:ascii="Times New Roman" w:hAnsi="Times New Roman" w:cs="Times New Roman" w:eastAsia="Times New Roman" w:hint="default"/>
                <w:sz w:val="18"/>
                <w:szCs w:val="18"/>
              </w:rPr>
            </w:pPr>
            <w:r>
              <w:rPr>
                <w:rFonts w:ascii="Times New Roman"/>
                <w:sz w:val="18"/>
              </w:rPr>
              <w:t>578,985.54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548,812.30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484,449.91</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484,449.91</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pacing w:val="-6"/>
                <w:sz w:val="18"/>
                <w:szCs w:val="18"/>
              </w:rPr>
              <w:t>加：公允价值变动收益（损失</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554"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27" w:lineRule="exact"/>
              <w:ind w:left="1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734" w:right="0"/>
              <w:jc w:val="left"/>
              <w:rPr>
                <w:rFonts w:ascii="宋体" w:hAnsi="宋体" w:cs="宋体" w:eastAsia="宋体" w:hint="default"/>
                <w:sz w:val="18"/>
                <w:szCs w:val="18"/>
              </w:rPr>
            </w:pPr>
            <w:r>
              <w:rPr>
                <w:rFonts w:ascii="宋体" w:hAnsi="宋体" w:cs="宋体" w:eastAsia="宋体" w:hint="default"/>
                <w:spacing w:val="-7"/>
                <w:sz w:val="18"/>
                <w:szCs w:val="18"/>
              </w:rPr>
              <w:t>其中：对联营企业和合</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营企业的投资收益</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2" w:lineRule="exact"/>
              <w:ind w:left="374"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29" w:lineRule="exact"/>
              <w:ind w:left="1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1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27" w:lineRule="exact"/>
              <w:ind w:left="1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left="730" w:right="0"/>
              <w:jc w:val="left"/>
              <w:rPr>
                <w:rFonts w:ascii="Times New Roman" w:hAnsi="Times New Roman" w:cs="Times New Roman" w:eastAsia="Times New Roman" w:hint="default"/>
                <w:sz w:val="18"/>
                <w:szCs w:val="18"/>
              </w:rPr>
            </w:pPr>
            <w:r>
              <w:rPr>
                <w:rFonts w:ascii="Times New Roman"/>
                <w:sz w:val="18"/>
              </w:rPr>
              <w:t>58,602,900.26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1"/>
              <w:jc w:val="right"/>
              <w:rPr>
                <w:rFonts w:ascii="Times New Roman" w:hAnsi="Times New Roman" w:cs="Times New Roman" w:eastAsia="Times New Roman" w:hint="default"/>
                <w:sz w:val="18"/>
                <w:szCs w:val="18"/>
              </w:rPr>
            </w:pPr>
            <w:r>
              <w:rPr>
                <w:rFonts w:ascii="Times New Roman"/>
                <w:spacing w:val="-1"/>
                <w:sz w:val="18"/>
              </w:rPr>
              <w:t>55,113,912.44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39,160,763.92</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39,160,763.92</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left="818" w:right="0"/>
              <w:jc w:val="left"/>
              <w:rPr>
                <w:rFonts w:ascii="Times New Roman" w:hAnsi="Times New Roman" w:cs="Times New Roman" w:eastAsia="Times New Roman" w:hint="default"/>
                <w:sz w:val="18"/>
                <w:szCs w:val="18"/>
              </w:rPr>
            </w:pPr>
            <w:r>
              <w:rPr>
                <w:rFonts w:ascii="Times New Roman"/>
                <w:sz w:val="18"/>
              </w:rPr>
              <w:t>8,849,899.78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8,849,899.78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9,583,186.55</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9,583,186.55</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1044" w:right="0"/>
              <w:jc w:val="left"/>
              <w:rPr>
                <w:rFonts w:ascii="Times New Roman" w:hAnsi="Times New Roman" w:cs="Times New Roman" w:eastAsia="Times New Roman" w:hint="default"/>
                <w:sz w:val="18"/>
                <w:szCs w:val="18"/>
              </w:rPr>
            </w:pPr>
            <w:r>
              <w:rPr>
                <w:rFonts w:ascii="Times New Roman"/>
                <w:sz w:val="18"/>
              </w:rPr>
              <w:t>41,165.69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41,165.69</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12"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四、利润总额（亏损总额以“</w:t>
            </w:r>
            <w:r>
              <w:rPr>
                <w:rFonts w:ascii="Times New Roman" w:hAnsi="Times New Roman" w:cs="Times New Roman" w:eastAsia="Times New Roman" w:hint="default"/>
                <w:spacing w:val="-3"/>
                <w:sz w:val="18"/>
                <w:szCs w:val="18"/>
              </w:rPr>
              <w:t>-</w:t>
            </w:r>
          </w:p>
          <w:p>
            <w:pPr>
              <w:pStyle w:val="TableParagraph"/>
              <w:spacing w:line="227" w:lineRule="exact"/>
              <w:ind w:left="1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412" w:type="dxa"/>
            <w:tcBorders>
              <w:top w:val="single" w:sz="4" w:space="0" w:color="000000"/>
              <w:left w:val="single" w:sz="12" w:space="0" w:color="DCDCDC"/>
              <w:bottom w:val="single" w:sz="4" w:space="0" w:color="000000"/>
              <w:right w:val="nil" w:sz="6" w:space="0" w:color="auto"/>
            </w:tcBorders>
          </w:tcPr>
          <w:p>
            <w:pPr>
              <w:pStyle w:val="TableParagraph"/>
              <w:spacing w:line="205"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13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left="338" w:right="0"/>
              <w:jc w:val="left"/>
              <w:rPr>
                <w:rFonts w:ascii="Times New Roman" w:hAnsi="Times New Roman" w:cs="Times New Roman" w:eastAsia="Times New Roman" w:hint="default"/>
                <w:sz w:val="18"/>
                <w:szCs w:val="18"/>
              </w:rPr>
            </w:pPr>
            <w:r>
              <w:rPr>
                <w:rFonts w:ascii="Times New Roman"/>
                <w:sz w:val="18"/>
              </w:rPr>
              <w:t>67,411,634.35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63,922,646.53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48,743,950.47</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48,743,950.47</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left="818" w:right="0"/>
              <w:jc w:val="left"/>
              <w:rPr>
                <w:rFonts w:ascii="Times New Roman" w:hAnsi="Times New Roman" w:cs="Times New Roman" w:eastAsia="Times New Roman" w:hint="default"/>
                <w:sz w:val="18"/>
                <w:szCs w:val="18"/>
              </w:rPr>
            </w:pPr>
            <w:r>
              <w:rPr>
                <w:rFonts w:ascii="Times New Roman"/>
                <w:sz w:val="18"/>
              </w:rPr>
              <w:t>9,841,054.75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8,910,088.99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6,571,767.79</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6,571,767.79</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1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27" w:lineRule="exact"/>
              <w:ind w:left="1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left="730" w:right="0"/>
              <w:jc w:val="left"/>
              <w:rPr>
                <w:rFonts w:ascii="Times New Roman" w:hAnsi="Times New Roman" w:cs="Times New Roman" w:eastAsia="Times New Roman" w:hint="default"/>
                <w:sz w:val="18"/>
                <w:szCs w:val="18"/>
              </w:rPr>
            </w:pPr>
            <w:r>
              <w:rPr>
                <w:rFonts w:ascii="Times New Roman"/>
                <w:sz w:val="18"/>
              </w:rPr>
              <w:t>57,570,579.60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55,012,557.54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42,172,182.68</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42,172,182.68</w:t>
            </w: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归属于母公司所有者的净</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left="730" w:right="0"/>
              <w:jc w:val="left"/>
              <w:rPr>
                <w:rFonts w:ascii="Times New Roman" w:hAnsi="Times New Roman" w:cs="Times New Roman" w:eastAsia="Times New Roman" w:hint="default"/>
                <w:sz w:val="18"/>
                <w:szCs w:val="18"/>
              </w:rPr>
            </w:pPr>
            <w:r>
              <w:rPr>
                <w:rFonts w:ascii="Times New Roman"/>
                <w:sz w:val="18"/>
              </w:rPr>
              <w:t>57,570,579.60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55,012,557.54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42,172,182.68</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42,172,182.68</w:t>
            </w:r>
          </w:p>
        </w:tc>
      </w:tr>
      <w:tr>
        <w:trPr>
          <w:trHeight w:val="25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37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807" w:type="dxa"/>
            <w:gridSpan w:val="2"/>
            <w:tcBorders>
              <w:top w:val="single" w:sz="4" w:space="0" w:color="000000"/>
              <w:left w:val="single" w:sz="12" w:space="0" w:color="DCDCDC"/>
              <w:bottom w:val="single" w:sz="10" w:space="0" w:color="DCDCDC"/>
              <w:right w:val="single" w:sz="4" w:space="0" w:color="000000"/>
            </w:tcBorders>
          </w:tcPr>
          <w:p>
            <w:pPr/>
          </w:p>
        </w:tc>
        <w:tc>
          <w:tcPr>
            <w:tcW w:w="1796" w:type="dxa"/>
            <w:tcBorders>
              <w:top w:val="single" w:sz="4" w:space="0" w:color="000000"/>
              <w:left w:val="single" w:sz="4" w:space="0" w:color="000000"/>
              <w:bottom w:val="single" w:sz="10" w:space="0" w:color="DCDCDC"/>
              <w:right w:val="single" w:sz="4" w:space="0" w:color="000000"/>
            </w:tcBorders>
          </w:tcPr>
          <w:p>
            <w:pPr/>
          </w:p>
        </w:tc>
        <w:tc>
          <w:tcPr>
            <w:tcW w:w="1796" w:type="dxa"/>
            <w:tcBorders>
              <w:top w:val="single" w:sz="4" w:space="0" w:color="000000"/>
              <w:left w:val="single" w:sz="4" w:space="0" w:color="000000"/>
              <w:bottom w:val="single" w:sz="10" w:space="0" w:color="DCDCDC"/>
              <w:right w:val="single" w:sz="4" w:space="0" w:color="000000"/>
            </w:tcBorders>
          </w:tcPr>
          <w:p>
            <w:pPr/>
          </w:p>
        </w:tc>
        <w:tc>
          <w:tcPr>
            <w:tcW w:w="1795" w:type="dxa"/>
            <w:tcBorders>
              <w:top w:val="single" w:sz="4" w:space="0" w:color="000000"/>
              <w:left w:val="single" w:sz="4" w:space="0" w:color="000000"/>
              <w:bottom w:val="single" w:sz="10" w:space="0" w:color="DCDCDC"/>
              <w:right w:val="single" w:sz="4" w:space="0" w:color="000000"/>
            </w:tcBorders>
          </w:tcPr>
          <w:p>
            <w:pPr/>
          </w:p>
        </w:tc>
      </w:tr>
      <w:tr>
        <w:trPr>
          <w:trHeight w:val="230"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9" w:lineRule="exact"/>
              <w:ind w:left="12"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807" w:type="dxa"/>
            <w:gridSpan w:val="2"/>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5"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1"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374"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807" w:type="dxa"/>
            <w:gridSpan w:val="2"/>
            <w:tcBorders>
              <w:top w:val="single" w:sz="9" w:space="0" w:color="DCDCDC"/>
              <w:left w:val="single" w:sz="12" w:space="0" w:color="DCDCDC"/>
              <w:bottom w:val="single" w:sz="4" w:space="0" w:color="000000"/>
              <w:right w:val="single" w:sz="4" w:space="0" w:color="000000"/>
            </w:tcBorders>
          </w:tcPr>
          <w:p>
            <w:pPr>
              <w:pStyle w:val="TableParagraph"/>
              <w:spacing w:line="240" w:lineRule="auto" w:before="9"/>
              <w:ind w:right="18"/>
              <w:jc w:val="right"/>
              <w:rPr>
                <w:rFonts w:ascii="Times New Roman" w:hAnsi="Times New Roman" w:cs="Times New Roman" w:eastAsia="Times New Roman" w:hint="default"/>
                <w:sz w:val="18"/>
                <w:szCs w:val="18"/>
              </w:rPr>
            </w:pPr>
            <w:r>
              <w:rPr>
                <w:rFonts w:ascii="Times New Roman"/>
                <w:spacing w:val="-1"/>
                <w:sz w:val="18"/>
              </w:rPr>
              <w:t>1.45</w:t>
            </w:r>
          </w:p>
        </w:tc>
        <w:tc>
          <w:tcPr>
            <w:tcW w:w="1796"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9"/>
              <w:ind w:right="18"/>
              <w:jc w:val="right"/>
              <w:rPr>
                <w:rFonts w:ascii="Times New Roman" w:hAnsi="Times New Roman" w:cs="Times New Roman" w:eastAsia="Times New Roman" w:hint="default"/>
                <w:sz w:val="18"/>
                <w:szCs w:val="18"/>
              </w:rPr>
            </w:pPr>
            <w:r>
              <w:rPr>
                <w:rFonts w:ascii="Times New Roman"/>
                <w:spacing w:val="-1"/>
                <w:sz w:val="18"/>
              </w:rPr>
              <w:t>1.39</w:t>
            </w:r>
          </w:p>
        </w:tc>
        <w:tc>
          <w:tcPr>
            <w:tcW w:w="1796"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1.39</w:t>
            </w:r>
          </w:p>
        </w:tc>
        <w:tc>
          <w:tcPr>
            <w:tcW w:w="1795"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9"/>
              <w:ind w:right="18"/>
              <w:jc w:val="right"/>
              <w:rPr>
                <w:rFonts w:ascii="Times New Roman" w:hAnsi="Times New Roman" w:cs="Times New Roman" w:eastAsia="Times New Roman" w:hint="default"/>
                <w:sz w:val="18"/>
                <w:szCs w:val="18"/>
              </w:rPr>
            </w:pPr>
            <w:r>
              <w:rPr>
                <w:rFonts w:ascii="Times New Roman"/>
                <w:spacing w:val="-1"/>
                <w:sz w:val="18"/>
              </w:rPr>
              <w:t>1.39</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18"/>
              <w:jc w:val="right"/>
              <w:rPr>
                <w:rFonts w:ascii="Times New Roman" w:hAnsi="Times New Roman" w:cs="Times New Roman" w:eastAsia="Times New Roman" w:hint="default"/>
                <w:sz w:val="18"/>
                <w:szCs w:val="18"/>
              </w:rPr>
            </w:pPr>
            <w:r>
              <w:rPr>
                <w:rFonts w:ascii="Times New Roman"/>
                <w:spacing w:val="-1"/>
                <w:sz w:val="18"/>
              </w:rPr>
              <w:t>1.45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Times New Roman" w:hAnsi="Times New Roman" w:cs="Times New Roman" w:eastAsia="Times New Roman" w:hint="default"/>
                <w:sz w:val="18"/>
                <w:szCs w:val="18"/>
              </w:rPr>
            </w:pPr>
            <w:r>
              <w:rPr>
                <w:rFonts w:ascii="Times New Roman"/>
                <w:sz w:val="18"/>
              </w:rPr>
              <w:t>1.39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1.39</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8"/>
              <w:jc w:val="right"/>
              <w:rPr>
                <w:rFonts w:ascii="Times New Roman" w:hAnsi="Times New Roman" w:cs="Times New Roman" w:eastAsia="Times New Roman" w:hint="default"/>
                <w:sz w:val="18"/>
                <w:szCs w:val="18"/>
              </w:rPr>
            </w:pPr>
            <w:r>
              <w:rPr>
                <w:rFonts w:ascii="Times New Roman"/>
                <w:spacing w:val="-1"/>
                <w:sz w:val="18"/>
              </w:rPr>
              <w:t>1.39</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left="730" w:right="0"/>
              <w:jc w:val="left"/>
              <w:rPr>
                <w:rFonts w:ascii="Times New Roman" w:hAnsi="Times New Roman" w:cs="Times New Roman" w:eastAsia="Times New Roman" w:hint="default"/>
                <w:sz w:val="18"/>
                <w:szCs w:val="18"/>
              </w:rPr>
            </w:pPr>
            <w:r>
              <w:rPr>
                <w:rFonts w:ascii="Times New Roman"/>
                <w:sz w:val="18"/>
              </w:rPr>
              <w:t>57,570,579.60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55,012,557.54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42,172,182.68</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42,172,182.68</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归属于母公司所有者的综</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合收益总额</w:t>
            </w:r>
          </w:p>
        </w:tc>
        <w:tc>
          <w:tcPr>
            <w:tcW w:w="1807" w:type="dxa"/>
            <w:gridSpan w:val="2"/>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left="730" w:right="0"/>
              <w:jc w:val="left"/>
              <w:rPr>
                <w:rFonts w:ascii="Times New Roman" w:hAnsi="Times New Roman" w:cs="Times New Roman" w:eastAsia="Times New Roman" w:hint="default"/>
                <w:sz w:val="18"/>
                <w:szCs w:val="18"/>
              </w:rPr>
            </w:pPr>
            <w:r>
              <w:rPr>
                <w:rFonts w:ascii="Times New Roman"/>
                <w:sz w:val="18"/>
              </w:rPr>
              <w:t>57,570,579.60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55,012,557.54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42,172,182.68</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42,172,182.68</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归属于少数股东的综合收</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益总额</w:t>
            </w:r>
          </w:p>
        </w:tc>
        <w:tc>
          <w:tcPr>
            <w:tcW w:w="1807" w:type="dxa"/>
            <w:gridSpan w:val="2"/>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bl>
    <w:p>
      <w:pPr>
        <w:spacing w:line="271" w:lineRule="exact" w:before="0"/>
        <w:ind w:left="1132" w:right="996" w:firstLine="0"/>
        <w:jc w:val="left"/>
        <w:rPr>
          <w:rFonts w:ascii="宋体" w:hAnsi="宋体" w:cs="宋体" w:eastAsia="宋体" w:hint="default"/>
          <w:sz w:val="21"/>
          <w:szCs w:val="21"/>
        </w:rPr>
      </w:pPr>
      <w:r>
        <w:rPr>
          <w:rFonts w:ascii="宋体" w:hAnsi="宋体" w:cs="宋体" w:eastAsia="宋体" w:hint="default"/>
          <w:spacing w:val="-2"/>
          <w:sz w:val="21"/>
          <w:szCs w:val="21"/>
        </w:rPr>
        <w:t>本期发生同一控制下企业合并的，被合并方在合并前实现的净利润为：</w:t>
      </w:r>
      <w:r>
        <w:rPr>
          <w:rFonts w:ascii="Times New Roman" w:hAnsi="Times New Roman" w:cs="Times New Roman" w:eastAsia="Times New Roman" w:hint="default"/>
          <w:spacing w:val="-2"/>
          <w:sz w:val="21"/>
          <w:szCs w:val="21"/>
        </w:rPr>
        <w:t>0.00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元。</w:t>
      </w:r>
    </w:p>
    <w:p>
      <w:pPr>
        <w:spacing w:after="0" w:line="271" w:lineRule="exact"/>
        <w:jc w:val="left"/>
        <w:rPr>
          <w:rFonts w:ascii="宋体" w:hAnsi="宋体" w:cs="宋体" w:eastAsia="宋体" w:hint="default"/>
          <w:sz w:val="21"/>
          <w:szCs w:val="21"/>
        </w:rPr>
        <w:sectPr>
          <w:pgSz w:w="11910" w:h="16840"/>
          <w:pgMar w:header="745" w:footer="736" w:top="980" w:bottom="920" w:left="0" w:right="0"/>
        </w:sectPr>
      </w:pPr>
    </w:p>
    <w:p>
      <w:pPr>
        <w:spacing w:line="240" w:lineRule="auto" w:before="5"/>
        <w:rPr>
          <w:rFonts w:ascii="宋体" w:hAnsi="宋体" w:cs="宋体" w:eastAsia="宋体" w:hint="default"/>
          <w:sz w:val="29"/>
          <w:szCs w:val="29"/>
        </w:rPr>
      </w:pPr>
    </w:p>
    <w:p>
      <w:pPr>
        <w:pStyle w:val="Heading2"/>
        <w:spacing w:line="240" w:lineRule="auto"/>
        <w:ind w:left="0" w:right="0"/>
        <w:jc w:val="center"/>
        <w:rPr>
          <w:b w:val="0"/>
          <w:bCs w:val="0"/>
        </w:rPr>
      </w:pPr>
      <w:r>
        <w:rPr/>
        <w:t>现金流量表</w:t>
      </w:r>
      <w:r>
        <w:rPr>
          <w:b w:val="0"/>
          <w:bCs w:val="0"/>
        </w:rPr>
      </w:r>
    </w:p>
    <w:p>
      <w:pPr>
        <w:spacing w:line="240" w:lineRule="auto" w:before="8"/>
        <w:rPr>
          <w:rFonts w:ascii="宋体" w:hAnsi="宋体" w:cs="宋体" w:eastAsia="宋体" w:hint="default"/>
          <w:b/>
          <w:bCs/>
          <w:sz w:val="30"/>
          <w:szCs w:val="30"/>
        </w:rPr>
      </w:pPr>
    </w:p>
    <w:p>
      <w:pPr>
        <w:tabs>
          <w:tab w:pos="5463" w:val="left" w:leader="none"/>
          <w:tab w:pos="8622" w:val="left" w:leader="none"/>
        </w:tabs>
        <w:spacing w:before="0"/>
        <w:ind w:left="0" w:right="173" w:firstLine="0"/>
        <w:jc w:val="center"/>
        <w:rPr>
          <w:rFonts w:ascii="宋体" w:hAnsi="宋体" w:cs="宋体" w:eastAsia="宋体" w:hint="default"/>
          <w:sz w:val="21"/>
          <w:szCs w:val="21"/>
        </w:rPr>
      </w:pPr>
      <w:r>
        <w:rPr>
          <w:rFonts w:ascii="宋体" w:hAnsi="宋体" w:cs="宋体" w:eastAsia="宋体" w:hint="default"/>
          <w:spacing w:val="-2"/>
          <w:sz w:val="21"/>
          <w:szCs w:val="21"/>
        </w:rPr>
        <w:t>编制单位：北京东方国信科技股份有限公司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1-12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tab/>
      </w:r>
      <w:r>
        <w:rPr>
          <w:rFonts w:ascii="宋体" w:hAnsi="宋体" w:cs="宋体" w:eastAsia="宋体" w:hint="default"/>
          <w:spacing w:val="-1"/>
          <w:sz w:val="21"/>
          <w:szCs w:val="21"/>
        </w:rPr>
        <w:t>单位：元</w:t>
      </w:r>
    </w:p>
    <w:tbl>
      <w:tblPr>
        <w:tblW w:w="0" w:type="auto"/>
        <w:jc w:val="left"/>
        <w:tblInd w:w="1111" w:type="dxa"/>
        <w:tblLayout w:type="fixed"/>
        <w:tblCellMar>
          <w:top w:w="0" w:type="dxa"/>
          <w:left w:w="0" w:type="dxa"/>
          <w:bottom w:w="0" w:type="dxa"/>
          <w:right w:w="0" w:type="dxa"/>
        </w:tblCellMar>
        <w:tblLook w:val="01E0"/>
      </w:tblPr>
      <w:tblGrid>
        <w:gridCol w:w="2493"/>
        <w:gridCol w:w="1807"/>
        <w:gridCol w:w="1796"/>
        <w:gridCol w:w="1796"/>
        <w:gridCol w:w="1795"/>
      </w:tblGrid>
      <w:tr>
        <w:trPr>
          <w:trHeight w:val="127" w:hRule="exact"/>
        </w:trPr>
        <w:tc>
          <w:tcPr>
            <w:tcW w:w="2493" w:type="dxa"/>
            <w:tcBorders>
              <w:top w:val="single" w:sz="4" w:space="0" w:color="000000"/>
              <w:left w:val="single" w:sz="4" w:space="0" w:color="000000"/>
              <w:bottom w:val="nil" w:sz="6" w:space="0" w:color="auto"/>
              <w:right w:val="single" w:sz="4" w:space="0" w:color="000000"/>
            </w:tcBorders>
            <w:shd w:val="clear" w:color="auto" w:fill="DCDCDC"/>
          </w:tcPr>
          <w:p>
            <w:pPr/>
          </w:p>
        </w:tc>
        <w:tc>
          <w:tcPr>
            <w:tcW w:w="360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59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10" w:hRule="exact"/>
        </w:trPr>
        <w:tc>
          <w:tcPr>
            <w:tcW w:w="2493" w:type="dxa"/>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02" w:type="dxa"/>
            <w:gridSpan w:val="2"/>
            <w:vMerge/>
            <w:tcBorders>
              <w:left w:val="single" w:sz="4" w:space="0" w:color="000000"/>
              <w:bottom w:val="single" w:sz="4" w:space="0" w:color="000000"/>
              <w:right w:val="single" w:sz="4" w:space="0" w:color="000000"/>
            </w:tcBorders>
            <w:shd w:val="clear" w:color="auto" w:fill="DCDCDC"/>
          </w:tcPr>
          <w:p>
            <w:pPr/>
          </w:p>
        </w:tc>
        <w:tc>
          <w:tcPr>
            <w:tcW w:w="3591" w:type="dxa"/>
            <w:gridSpan w:val="2"/>
            <w:vMerge/>
            <w:tcBorders>
              <w:left w:val="single" w:sz="4" w:space="0" w:color="000000"/>
              <w:bottom w:val="single" w:sz="4" w:space="0" w:color="000000"/>
              <w:right w:val="single" w:sz="4" w:space="0" w:color="000000"/>
            </w:tcBorders>
            <w:shd w:val="clear" w:color="auto" w:fill="DCDCDC"/>
          </w:tcPr>
          <w:p>
            <w:pPr/>
          </w:p>
        </w:tc>
      </w:tr>
      <w:tr>
        <w:trPr>
          <w:trHeight w:val="194" w:hRule="exact"/>
        </w:trPr>
        <w:tc>
          <w:tcPr>
            <w:tcW w:w="2493" w:type="dxa"/>
            <w:vMerge/>
            <w:tcBorders>
              <w:left w:val="single" w:sz="4" w:space="0" w:color="000000"/>
              <w:bottom w:val="single" w:sz="4" w:space="0" w:color="000000"/>
              <w:right w:val="single" w:sz="4" w:space="0" w:color="000000"/>
            </w:tcBorders>
            <w:shd w:val="clear" w:color="auto" w:fill="DCDCDC"/>
          </w:tcPr>
          <w:p>
            <w:pP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11"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7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290"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5"/>
              <w:ind w:right="-49"/>
              <w:jc w:val="righ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5"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48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销售商品、提供劳务收到的</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807" w:type="dxa"/>
            <w:tcBorders>
              <w:top w:val="single" w:sz="10" w:space="0" w:color="DCDCDC"/>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164,271,456.11</w:t>
            </w:r>
          </w:p>
        </w:tc>
        <w:tc>
          <w:tcPr>
            <w:tcW w:w="1796"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138,493,711.82</w:t>
            </w:r>
          </w:p>
        </w:tc>
        <w:tc>
          <w:tcPr>
            <w:tcW w:w="1796"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95,172,499.21</w:t>
            </w:r>
          </w:p>
        </w:tc>
        <w:tc>
          <w:tcPr>
            <w:tcW w:w="1795"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95,172,499.21</w:t>
            </w: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客户存款和同业存放款项</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向其他金融机构拆入资金</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收到原保险合同保费取得</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保户储金及投资款净增加</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处置交易性金融资产净增</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收取利息、手续费及佣金的</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86"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7,897,446.03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7,897,446.03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7,583,186.55</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7,583,186.55</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收到其他与经营活动有关</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16,637,384.10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13,268,004.25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6,453,372.53</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6,453,372.53</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86"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188,806,286.24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159,659,162.10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109,209,058.29</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109,209,058.29</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购买商品、接受劳务支付的</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45,629,746.53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22,397,399.65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15,080,535.97</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15,080,535.97</w:t>
            </w:r>
          </w:p>
        </w:tc>
      </w:tr>
      <w:tr>
        <w:trPr>
          <w:trHeight w:val="243"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存放中央银行和同业款项</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支付原保险合同赔付款项</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支付利息、手续费及佣金的</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支付给职工以及为职工支</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付的现金</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78,354,932.40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74,429,922.13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41,138,738.38</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41,138,738.38</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27,417,518.94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25,471,107.85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21,010,391.52</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21,010,391.52</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支付其他与经营活动有关</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21,415,818.98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21,307,249.29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19,663,887.93</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19,663,887.93</w:t>
            </w: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86"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172,818,016.85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143,605,678.92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96,893,553.80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96,893,553.80</w:t>
            </w:r>
          </w:p>
        </w:tc>
      </w:tr>
      <w:tr>
        <w:trPr>
          <w:trHeight w:val="484"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9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07" w:type="dxa"/>
            <w:tcBorders>
              <w:top w:val="single" w:sz="4" w:space="0" w:color="000000"/>
              <w:left w:val="single" w:sz="12" w:space="0" w:color="DCDCDC"/>
              <w:bottom w:val="single" w:sz="9" w:space="0" w:color="DCDCDC"/>
              <w:right w:val="single" w:sz="4" w:space="0" w:color="000000"/>
            </w:tcBorders>
          </w:tcPr>
          <w:p>
            <w:pPr>
              <w:pStyle w:val="TableParagraph"/>
              <w:spacing w:line="240" w:lineRule="auto" w:before="125"/>
              <w:ind w:right="19"/>
              <w:jc w:val="right"/>
              <w:rPr>
                <w:rFonts w:ascii="Times New Roman" w:hAnsi="Times New Roman" w:cs="Times New Roman" w:eastAsia="Times New Roman" w:hint="default"/>
                <w:sz w:val="18"/>
                <w:szCs w:val="18"/>
              </w:rPr>
            </w:pPr>
            <w:r>
              <w:rPr>
                <w:rFonts w:ascii="Times New Roman"/>
                <w:spacing w:val="-1"/>
                <w:sz w:val="18"/>
              </w:rPr>
              <w:t>15,988,269.39</w:t>
            </w:r>
          </w:p>
        </w:tc>
        <w:tc>
          <w:tcPr>
            <w:tcW w:w="1796"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pacing w:val="-1"/>
                <w:sz w:val="18"/>
              </w:rPr>
              <w:t>16,053,483.18</w:t>
            </w:r>
          </w:p>
        </w:tc>
        <w:tc>
          <w:tcPr>
            <w:tcW w:w="1796"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pacing w:val="-1"/>
                <w:sz w:val="18"/>
              </w:rPr>
              <w:t>12,315,504.49</w:t>
            </w:r>
          </w:p>
        </w:tc>
        <w:tc>
          <w:tcPr>
            <w:tcW w:w="1795"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125"/>
              <w:ind w:right="19"/>
              <w:jc w:val="right"/>
              <w:rPr>
                <w:rFonts w:ascii="Times New Roman" w:hAnsi="Times New Roman" w:cs="Times New Roman" w:eastAsia="Times New Roman" w:hint="default"/>
                <w:sz w:val="18"/>
                <w:szCs w:val="18"/>
              </w:rPr>
            </w:pPr>
            <w:r>
              <w:rPr>
                <w:rFonts w:ascii="Times New Roman"/>
                <w:spacing w:val="-1"/>
                <w:sz w:val="18"/>
              </w:rPr>
              <w:t>12,315,504.49</w:t>
            </w:r>
          </w:p>
        </w:tc>
      </w:tr>
      <w:tr>
        <w:trPr>
          <w:trHeight w:val="230"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9" w:lineRule="exact"/>
              <w:ind w:right="-49"/>
              <w:jc w:val="righ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5"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1"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374"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07" w:type="dxa"/>
            <w:tcBorders>
              <w:top w:val="single" w:sz="9" w:space="0" w:color="DCDCDC"/>
              <w:left w:val="single" w:sz="12" w:space="0" w:color="DCDCDC"/>
              <w:bottom w:val="single" w:sz="4" w:space="0" w:color="000000"/>
              <w:right w:val="single" w:sz="4" w:space="0" w:color="000000"/>
            </w:tcBorders>
          </w:tcPr>
          <w:p>
            <w:pPr/>
          </w:p>
        </w:tc>
        <w:tc>
          <w:tcPr>
            <w:tcW w:w="1796" w:type="dxa"/>
            <w:tcBorders>
              <w:top w:val="single" w:sz="9" w:space="0" w:color="DCDCDC"/>
              <w:left w:val="single" w:sz="4" w:space="0" w:color="000000"/>
              <w:bottom w:val="single" w:sz="4" w:space="0" w:color="000000"/>
              <w:right w:val="single" w:sz="4" w:space="0" w:color="000000"/>
            </w:tcBorders>
          </w:tcPr>
          <w:p>
            <w:pPr/>
          </w:p>
        </w:tc>
        <w:tc>
          <w:tcPr>
            <w:tcW w:w="1796" w:type="dxa"/>
            <w:tcBorders>
              <w:top w:val="single" w:sz="9" w:space="0" w:color="DCDCDC"/>
              <w:left w:val="single" w:sz="4" w:space="0" w:color="000000"/>
              <w:bottom w:val="single" w:sz="4" w:space="0" w:color="000000"/>
              <w:right w:val="single" w:sz="4" w:space="0" w:color="000000"/>
            </w:tcBorders>
          </w:tcPr>
          <w:p>
            <w:pPr/>
          </w:p>
        </w:tc>
        <w:tc>
          <w:tcPr>
            <w:tcW w:w="1795" w:type="dxa"/>
            <w:tcBorders>
              <w:top w:val="single" w:sz="9" w:space="0" w:color="DCDCDC"/>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处置固定资产、无形资产和</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其他长期资产收回的现金净额</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处置子公司及其他营业单</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位收到的现金净额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收到其他与投资活动有关</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1"/>
              <w:jc w:val="right"/>
              <w:rPr>
                <w:rFonts w:ascii="宋体" w:hAnsi="宋体" w:cs="宋体" w:eastAsia="宋体" w:hint="default"/>
                <w:sz w:val="18"/>
                <w:szCs w:val="18"/>
              </w:rPr>
            </w:pPr>
            <w:r>
              <w:rPr>
                <w:rFonts w:ascii="宋体" w:hAnsi="宋体" w:cs="宋体" w:eastAsia="宋体" w:hint="default"/>
                <w:spacing w:val="-6"/>
                <w:sz w:val="18"/>
                <w:szCs w:val="18"/>
              </w:rPr>
              <w:t>购建固定资产、无形资产和</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10,892,126.25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9,924,112.66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1,051,726.00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1,051,726.00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736" w:top="980" w:bottom="92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11" w:type="dxa"/>
        <w:tblLayout w:type="fixed"/>
        <w:tblCellMar>
          <w:top w:w="0" w:type="dxa"/>
          <w:left w:w="0" w:type="dxa"/>
          <w:bottom w:w="0" w:type="dxa"/>
          <w:right w:w="0" w:type="dxa"/>
        </w:tblCellMar>
        <w:tblLook w:val="01E0"/>
      </w:tblPr>
      <w:tblGrid>
        <w:gridCol w:w="2493"/>
        <w:gridCol w:w="1807"/>
        <w:gridCol w:w="1796"/>
        <w:gridCol w:w="1796"/>
        <w:gridCol w:w="1795"/>
      </w:tblGrid>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其他长期资产支付的现金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374"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18"/>
                <w:szCs w:val="18"/>
              </w:rPr>
            </w:pPr>
            <w:r>
              <w:rPr>
                <w:rFonts w:ascii="Times New Roman"/>
                <w:spacing w:val="-1"/>
                <w:sz w:val="18"/>
              </w:rPr>
              <w:t>53,600,000.00</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取得子公司及其他营业单</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位支付的现金净额</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26,483,730.03</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支付其他与投资活动有关</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86"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37,375,856.28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63,524,112.66</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8"/>
                <w:szCs w:val="18"/>
              </w:rPr>
            </w:pPr>
            <w:r>
              <w:rPr>
                <w:rFonts w:ascii="Times New Roman"/>
                <w:spacing w:val="-1"/>
                <w:sz w:val="18"/>
              </w:rPr>
              <w:t>1,051,726.00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1,051,726.00</w:t>
            </w:r>
          </w:p>
        </w:tc>
      </w:tr>
      <w:tr>
        <w:trPr>
          <w:trHeight w:val="5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734" w:right="0"/>
              <w:jc w:val="left"/>
              <w:rPr>
                <w:rFonts w:ascii="宋体" w:hAnsi="宋体" w:cs="宋体" w:eastAsia="宋体" w:hint="default"/>
                <w:sz w:val="18"/>
                <w:szCs w:val="18"/>
              </w:rPr>
            </w:pPr>
            <w:r>
              <w:rPr>
                <w:rFonts w:ascii="宋体" w:hAnsi="宋体" w:cs="宋体" w:eastAsia="宋体" w:hint="default"/>
                <w:sz w:val="18"/>
                <w:szCs w:val="18"/>
              </w:rPr>
              <w:t>投资活动产生的现金</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流量净额</w:t>
            </w:r>
          </w:p>
        </w:tc>
        <w:tc>
          <w:tcPr>
            <w:tcW w:w="1807" w:type="dxa"/>
            <w:tcBorders>
              <w:top w:val="single" w:sz="4" w:space="0" w:color="000000"/>
              <w:left w:val="single" w:sz="12" w:space="0" w:color="DCDCDC"/>
              <w:bottom w:val="single" w:sz="52" w:space="0" w:color="DCDCDC"/>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-37,325,856.28</w:t>
            </w:r>
          </w:p>
        </w:tc>
        <w:tc>
          <w:tcPr>
            <w:tcW w:w="1796" w:type="dxa"/>
            <w:tcBorders>
              <w:top w:val="single" w:sz="4" w:space="0" w:color="000000"/>
              <w:left w:val="single" w:sz="4" w:space="0" w:color="000000"/>
              <w:bottom w:val="single" w:sz="52" w:space="0" w:color="DCDCDC"/>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-63,474,112.66</w:t>
            </w:r>
          </w:p>
        </w:tc>
        <w:tc>
          <w:tcPr>
            <w:tcW w:w="1796" w:type="dxa"/>
            <w:tcBorders>
              <w:top w:val="single" w:sz="4" w:space="0" w:color="000000"/>
              <w:left w:val="single" w:sz="4" w:space="0" w:color="000000"/>
              <w:bottom w:val="single" w:sz="52" w:space="0" w:color="DCDCDC"/>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-1,051,726.00</w:t>
            </w:r>
          </w:p>
        </w:tc>
        <w:tc>
          <w:tcPr>
            <w:tcW w:w="1795" w:type="dxa"/>
            <w:tcBorders>
              <w:top w:val="single" w:sz="4" w:space="0" w:color="000000"/>
              <w:left w:val="single" w:sz="4" w:space="0" w:color="000000"/>
              <w:bottom w:val="single" w:sz="52" w:space="0" w:color="DCDCDC"/>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-1,051,726.00</w:t>
            </w:r>
          </w:p>
        </w:tc>
      </w:tr>
      <w:tr>
        <w:trPr>
          <w:trHeight w:val="347"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39" w:lineRule="exact"/>
              <w:ind w:left="19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量：</w:t>
            </w:r>
          </w:p>
        </w:tc>
        <w:tc>
          <w:tcPr>
            <w:tcW w:w="180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95"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0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5"/>
              <w:ind w:left="374"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07" w:type="dxa"/>
            <w:tcBorders>
              <w:top w:val="single" w:sz="53" w:space="0" w:color="DCDCDC"/>
              <w:left w:val="single" w:sz="12" w:space="0" w:color="DCDCDC"/>
              <w:bottom w:val="single" w:sz="4" w:space="0" w:color="000000"/>
              <w:right w:val="single" w:sz="4" w:space="0" w:color="000000"/>
            </w:tcBorders>
          </w:tcPr>
          <w:p>
            <w:pPr>
              <w:pStyle w:val="TableParagraph"/>
              <w:spacing w:line="240" w:lineRule="auto" w:before="12"/>
              <w:ind w:right="19"/>
              <w:jc w:val="right"/>
              <w:rPr>
                <w:rFonts w:ascii="Times New Roman" w:hAnsi="Times New Roman" w:cs="Times New Roman" w:eastAsia="Times New Roman" w:hint="default"/>
                <w:sz w:val="18"/>
                <w:szCs w:val="18"/>
              </w:rPr>
            </w:pPr>
            <w:r>
              <w:rPr>
                <w:rFonts w:ascii="Times New Roman"/>
                <w:spacing w:val="-1"/>
                <w:sz w:val="18"/>
              </w:rPr>
              <w:t>534,809,625.60</w:t>
            </w:r>
          </w:p>
        </w:tc>
        <w:tc>
          <w:tcPr>
            <w:tcW w:w="1796" w:type="dxa"/>
            <w:tcBorders>
              <w:top w:val="single" w:sz="53" w:space="0" w:color="DCDCDC"/>
              <w:left w:val="single" w:sz="4" w:space="0" w:color="000000"/>
              <w:bottom w:val="single" w:sz="4" w:space="0" w:color="000000"/>
              <w:right w:val="single" w:sz="4" w:space="0" w:color="000000"/>
            </w:tcBorders>
          </w:tcPr>
          <w:p>
            <w:pPr>
              <w:pStyle w:val="TableParagraph"/>
              <w:spacing w:line="240" w:lineRule="auto" w:before="12"/>
              <w:ind w:right="20"/>
              <w:jc w:val="right"/>
              <w:rPr>
                <w:rFonts w:ascii="Times New Roman" w:hAnsi="Times New Roman" w:cs="Times New Roman" w:eastAsia="Times New Roman" w:hint="default"/>
                <w:sz w:val="18"/>
                <w:szCs w:val="18"/>
              </w:rPr>
            </w:pPr>
            <w:r>
              <w:rPr>
                <w:rFonts w:ascii="Times New Roman"/>
                <w:spacing w:val="-1"/>
                <w:sz w:val="18"/>
              </w:rPr>
              <w:t>534,809,625.60</w:t>
            </w:r>
          </w:p>
        </w:tc>
        <w:tc>
          <w:tcPr>
            <w:tcW w:w="1796" w:type="dxa"/>
            <w:tcBorders>
              <w:top w:val="single" w:sz="53" w:space="0" w:color="DCDCDC"/>
              <w:left w:val="single" w:sz="4" w:space="0" w:color="000000"/>
              <w:bottom w:val="single" w:sz="4" w:space="0" w:color="000000"/>
              <w:right w:val="single" w:sz="4" w:space="0" w:color="000000"/>
            </w:tcBorders>
          </w:tcPr>
          <w:p>
            <w:pPr/>
          </w:p>
        </w:tc>
        <w:tc>
          <w:tcPr>
            <w:tcW w:w="1795" w:type="dxa"/>
            <w:tcBorders>
              <w:top w:val="single" w:sz="53" w:space="0" w:color="DCDCDC"/>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其中：子公司吸收少数股东</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投资收到的现金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收到其他与筹资活动有关</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86"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534,809,625.60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534,809,625.60</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74"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付的现金</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20,250,000.00</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20,250,000.00</w:t>
            </w: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其中：子公司支付给少数股</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东的股利、利润</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支付其他与筹资活动有关</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7,353,631.58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7,353,631.58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231,484.00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231,484.00</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27,603,631.58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27,603,631.58</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231,484.00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231,484.00</w:t>
            </w:r>
          </w:p>
        </w:tc>
      </w:tr>
      <w:tr>
        <w:trPr>
          <w:trHeight w:val="47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734" w:right="0"/>
              <w:jc w:val="left"/>
              <w:rPr>
                <w:rFonts w:ascii="宋体" w:hAnsi="宋体" w:cs="宋体" w:eastAsia="宋体" w:hint="default"/>
                <w:sz w:val="18"/>
                <w:szCs w:val="18"/>
              </w:rPr>
            </w:pPr>
            <w:r>
              <w:rPr>
                <w:rFonts w:ascii="宋体" w:hAnsi="宋体" w:cs="宋体" w:eastAsia="宋体" w:hint="default"/>
                <w:sz w:val="18"/>
                <w:szCs w:val="18"/>
              </w:rPr>
              <w:t>筹资活动产生的现金</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流量净额</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507,205,994.02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507,205,994.02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pacing w:val="-1"/>
                <w:sz w:val="18"/>
              </w:rPr>
              <w:t>-231,484.00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pacing w:val="-1"/>
                <w:sz w:val="18"/>
              </w:rPr>
              <w:t>-231,484.00</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pacing w:val="-5"/>
                <w:sz w:val="18"/>
                <w:szCs w:val="18"/>
              </w:rPr>
              <w:t>四、汇率变动对现金及现金等价</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物的影响</w:t>
            </w:r>
          </w:p>
        </w:tc>
        <w:tc>
          <w:tcPr>
            <w:tcW w:w="1807" w:type="dxa"/>
            <w:tcBorders>
              <w:top w:val="single" w:sz="4" w:space="0" w:color="000000"/>
              <w:left w:val="single" w:sz="12" w:space="0" w:color="DCDCDC"/>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pacing w:val="-5"/>
                <w:sz w:val="18"/>
                <w:szCs w:val="18"/>
              </w:rPr>
              <w:t>五、现金及现金等价物净增加额</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485,868,407.13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459,785,364.54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11,032,294.49</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11,032,294.49</w:t>
            </w:r>
          </w:p>
        </w:tc>
      </w:tr>
      <w:tr>
        <w:trPr>
          <w:trHeight w:val="478"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pacing w:val="-6"/>
                <w:sz w:val="18"/>
                <w:szCs w:val="18"/>
              </w:rPr>
              <w:t>加：期初现金及现金等价物</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51,947,981.19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51,947,981.19</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40,915,686.70</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40,915,686.70</w:t>
            </w:r>
          </w:p>
        </w:tc>
      </w:tr>
      <w:tr>
        <w:trPr>
          <w:trHeight w:val="245" w:hRule="exact"/>
        </w:trPr>
        <w:tc>
          <w:tcPr>
            <w:tcW w:w="24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pacing w:val="-5"/>
                <w:sz w:val="18"/>
                <w:szCs w:val="18"/>
              </w:rPr>
              <w:t>六、期末现金及现金等价物余额</w:t>
            </w:r>
          </w:p>
        </w:tc>
        <w:tc>
          <w:tcPr>
            <w:tcW w:w="1807"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537,816,388.32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511,733,345.73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pacing w:val="-1"/>
                <w:sz w:val="18"/>
              </w:rPr>
              <w:t>51,947,981.19</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51,947,981.19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736" w:top="980" w:bottom="920" w:left="0" w:right="0"/>
        </w:sectPr>
      </w:pPr>
    </w:p>
    <w:p>
      <w:pPr>
        <w:spacing w:line="240" w:lineRule="auto" w:before="3"/>
        <w:rPr>
          <w:rFonts w:ascii="Times New Roman" w:hAnsi="Times New Roman" w:cs="Times New Roman" w:eastAsia="Times New Roman" w:hint="default"/>
          <w:sz w:val="22"/>
          <w:szCs w:val="22"/>
        </w:rPr>
      </w:pPr>
    </w:p>
    <w:p>
      <w:pPr>
        <w:pStyle w:val="Heading2"/>
        <w:spacing w:line="240" w:lineRule="auto"/>
        <w:ind w:left="5851" w:right="6832"/>
        <w:jc w:val="center"/>
        <w:rPr>
          <w:b w:val="0"/>
          <w:bCs w:val="0"/>
        </w:rPr>
      </w:pPr>
      <w:r>
        <w:rPr/>
        <w:t>合并所有者权益变动表</w:t>
      </w:r>
      <w:r>
        <w:rPr>
          <w:b w:val="0"/>
          <w:bCs w:val="0"/>
        </w:rPr>
      </w:r>
    </w:p>
    <w:p>
      <w:pPr>
        <w:tabs>
          <w:tab w:pos="7821" w:val="left" w:leader="none"/>
          <w:tab w:pos="13114" w:val="left" w:leader="none"/>
        </w:tabs>
        <w:spacing w:before="181"/>
        <w:ind w:left="152"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编制单位：北京东方国信科技股份有限公司</w:t>
        <w:tab/>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pacing w:val="-2"/>
          <w:sz w:val="21"/>
          <w:szCs w:val="21"/>
        </w:rPr>
        <w:t>年度</w:t>
        <w:tab/>
      </w:r>
      <w:r>
        <w:rPr>
          <w:rFonts w:ascii="宋体" w:hAnsi="宋体" w:cs="宋体" w:eastAsia="宋体" w:hint="default"/>
          <w:spacing w:val="-1"/>
          <w:sz w:val="21"/>
          <w:szCs w:val="21"/>
        </w:rPr>
        <w:t>单位：元</w:t>
      </w:r>
    </w:p>
    <w:p>
      <w:pPr>
        <w:spacing w:line="240" w:lineRule="auto" w:before="8"/>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978"/>
        <w:gridCol w:w="1057"/>
        <w:gridCol w:w="1217"/>
        <w:gridCol w:w="425"/>
        <w:gridCol w:w="250"/>
        <w:gridCol w:w="1114"/>
        <w:gridCol w:w="250"/>
        <w:gridCol w:w="1183"/>
        <w:gridCol w:w="247"/>
        <w:gridCol w:w="250"/>
        <w:gridCol w:w="1299"/>
        <w:gridCol w:w="1118"/>
        <w:gridCol w:w="886"/>
        <w:gridCol w:w="425"/>
        <w:gridCol w:w="247"/>
        <w:gridCol w:w="1025"/>
        <w:gridCol w:w="250"/>
        <w:gridCol w:w="1118"/>
        <w:gridCol w:w="250"/>
        <w:gridCol w:w="250"/>
        <w:gridCol w:w="1169"/>
      </w:tblGrid>
      <w:tr>
        <w:trPr>
          <w:trHeight w:val="322" w:hRule="exact"/>
        </w:trPr>
        <w:tc>
          <w:tcPr>
            <w:tcW w:w="978" w:type="dxa"/>
            <w:vMerge w:val="restart"/>
            <w:tcBorders>
              <w:top w:val="single" w:sz="4" w:space="0" w:color="000000"/>
              <w:left w:val="single" w:sz="4" w:space="0" w:color="000000"/>
              <w:right w:val="single" w:sz="4" w:space="0" w:color="000000"/>
            </w:tcBorders>
            <w:shd w:val="clear" w:color="auto" w:fill="DCDCDC"/>
          </w:tcPr>
          <w:p>
            <w:pPr/>
          </w:p>
        </w:tc>
        <w:tc>
          <w:tcPr>
            <w:tcW w:w="7291"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3"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738"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66" w:hRule="exact"/>
        </w:trPr>
        <w:tc>
          <w:tcPr>
            <w:tcW w:w="978" w:type="dxa"/>
            <w:vMerge/>
            <w:tcBorders>
              <w:left w:val="single" w:sz="4" w:space="0" w:color="000000"/>
              <w:right w:val="single" w:sz="4" w:space="0" w:color="000000"/>
            </w:tcBorders>
            <w:shd w:val="clear" w:color="auto" w:fill="DCDCDC"/>
          </w:tcPr>
          <w:p>
            <w:pPr/>
          </w:p>
        </w:tc>
        <w:tc>
          <w:tcPr>
            <w:tcW w:w="5743"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1885"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299" w:type="dxa"/>
            <w:vMerge w:val="restart"/>
            <w:tcBorders>
              <w:top w:val="single" w:sz="4" w:space="0" w:color="000000"/>
              <w:left w:val="single" w:sz="4" w:space="0" w:color="000000"/>
              <w:right w:val="single" w:sz="4" w:space="0" w:color="000000"/>
            </w:tcBorders>
            <w:shd w:val="clear" w:color="auto" w:fill="DCDCDC"/>
          </w:tcPr>
          <w:p>
            <w:pPr/>
          </w:p>
        </w:tc>
        <w:tc>
          <w:tcPr>
            <w:tcW w:w="5319"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1665"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69" w:type="dxa"/>
            <w:vMerge w:val="restart"/>
            <w:tcBorders>
              <w:top w:val="single" w:sz="4" w:space="0" w:color="000000"/>
              <w:left w:val="single" w:sz="4" w:space="0" w:color="000000"/>
              <w:right w:val="single" w:sz="4" w:space="0" w:color="000000"/>
            </w:tcBorders>
            <w:shd w:val="clear" w:color="auto" w:fill="DCDCDC"/>
          </w:tcPr>
          <w:p>
            <w:pPr/>
          </w:p>
        </w:tc>
      </w:tr>
      <w:tr>
        <w:trPr>
          <w:trHeight w:val="151" w:hRule="exact"/>
        </w:trPr>
        <w:tc>
          <w:tcPr>
            <w:tcW w:w="978" w:type="dxa"/>
            <w:vMerge/>
            <w:tcBorders>
              <w:left w:val="single" w:sz="4" w:space="0" w:color="000000"/>
              <w:right w:val="single" w:sz="4" w:space="0" w:color="000000"/>
            </w:tcBorders>
            <w:shd w:val="clear" w:color="auto" w:fill="DCDCDC"/>
          </w:tcPr>
          <w:p>
            <w:pPr/>
          </w:p>
        </w:tc>
        <w:tc>
          <w:tcPr>
            <w:tcW w:w="5743" w:type="dxa"/>
            <w:gridSpan w:val="8"/>
            <w:vMerge/>
            <w:tcBorders>
              <w:left w:val="single" w:sz="4" w:space="0" w:color="000000"/>
              <w:bottom w:val="single" w:sz="4" w:space="0" w:color="000000"/>
              <w:right w:val="single" w:sz="4" w:space="0" w:color="000000"/>
            </w:tcBorders>
            <w:shd w:val="clear" w:color="auto" w:fill="DCDCDC"/>
          </w:tcPr>
          <w:p>
            <w:pPr/>
          </w:p>
        </w:tc>
        <w:tc>
          <w:tcPr>
            <w:tcW w:w="25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8" w:right="29"/>
              <w:jc w:val="both"/>
              <w:rPr>
                <w:rFonts w:ascii="宋体" w:hAnsi="宋体" w:cs="宋体" w:eastAsia="宋体" w:hint="default"/>
                <w:sz w:val="18"/>
                <w:szCs w:val="18"/>
              </w:rPr>
            </w:pPr>
            <w:r>
              <w:rPr>
                <w:rFonts w:ascii="宋体" w:hAnsi="宋体" w:cs="宋体" w:eastAsia="宋体" w:hint="default"/>
                <w:sz w:val="18"/>
                <w:szCs w:val="18"/>
              </w:rPr>
              <w:t>少 数 股 东 权 益</w:t>
            </w:r>
          </w:p>
        </w:tc>
        <w:tc>
          <w:tcPr>
            <w:tcW w:w="1299" w:type="dxa"/>
            <w:vMerge/>
            <w:tcBorders>
              <w:left w:val="single" w:sz="4" w:space="0" w:color="000000"/>
              <w:right w:val="single" w:sz="4" w:space="0" w:color="000000"/>
            </w:tcBorders>
            <w:shd w:val="clear" w:color="auto" w:fill="DCDCDC"/>
          </w:tcPr>
          <w:p>
            <w:pPr/>
          </w:p>
        </w:tc>
        <w:tc>
          <w:tcPr>
            <w:tcW w:w="5319" w:type="dxa"/>
            <w:gridSpan w:val="8"/>
            <w:vMerge/>
            <w:tcBorders>
              <w:left w:val="single" w:sz="4" w:space="0" w:color="000000"/>
              <w:bottom w:val="single" w:sz="4" w:space="0" w:color="000000"/>
              <w:right w:val="single" w:sz="4" w:space="0" w:color="000000"/>
            </w:tcBorders>
            <w:shd w:val="clear" w:color="auto" w:fill="DCDCDC"/>
          </w:tcPr>
          <w:p>
            <w:pPr/>
          </w:p>
        </w:tc>
        <w:tc>
          <w:tcPr>
            <w:tcW w:w="25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8" w:right="29"/>
              <w:jc w:val="both"/>
              <w:rPr>
                <w:rFonts w:ascii="宋体" w:hAnsi="宋体" w:cs="宋体" w:eastAsia="宋体" w:hint="default"/>
                <w:sz w:val="18"/>
                <w:szCs w:val="18"/>
              </w:rPr>
            </w:pPr>
            <w:r>
              <w:rPr>
                <w:rFonts w:ascii="宋体" w:hAnsi="宋体" w:cs="宋体" w:eastAsia="宋体" w:hint="default"/>
                <w:sz w:val="18"/>
                <w:szCs w:val="18"/>
              </w:rPr>
              <w:t>少 数 股 东 权 益</w:t>
            </w:r>
          </w:p>
        </w:tc>
        <w:tc>
          <w:tcPr>
            <w:tcW w:w="1169" w:type="dxa"/>
            <w:vMerge/>
            <w:tcBorders>
              <w:left w:val="single" w:sz="4" w:space="0" w:color="000000"/>
              <w:right w:val="single" w:sz="4" w:space="0" w:color="000000"/>
            </w:tcBorders>
            <w:shd w:val="clear" w:color="auto" w:fill="DCDCDC"/>
          </w:tcPr>
          <w:p>
            <w:pPr/>
          </w:p>
        </w:tc>
      </w:tr>
      <w:tr>
        <w:trPr>
          <w:trHeight w:val="322" w:hRule="exact"/>
        </w:trPr>
        <w:tc>
          <w:tcPr>
            <w:tcW w:w="978" w:type="dxa"/>
            <w:vMerge/>
            <w:tcBorders>
              <w:left w:val="single" w:sz="4" w:space="0" w:color="000000"/>
              <w:right w:val="single" w:sz="4" w:space="0" w:color="000000"/>
            </w:tcBorders>
            <w:shd w:val="clear" w:color="auto" w:fill="DCDCDC"/>
          </w:tcPr>
          <w:p>
            <w:pPr/>
          </w:p>
        </w:tc>
        <w:tc>
          <w:tcPr>
            <w:tcW w:w="1057" w:type="dxa"/>
            <w:vMerge w:val="restart"/>
            <w:tcBorders>
              <w:top w:val="single" w:sz="4" w:space="0" w:color="000000"/>
              <w:left w:val="single" w:sz="4" w:space="0" w:color="000000"/>
              <w:right w:val="single" w:sz="4" w:space="0" w:color="000000"/>
            </w:tcBorders>
            <w:shd w:val="clear" w:color="auto" w:fill="DCDCDC"/>
          </w:tcPr>
          <w:p>
            <w:pPr/>
          </w:p>
        </w:tc>
        <w:tc>
          <w:tcPr>
            <w:tcW w:w="1217" w:type="dxa"/>
            <w:vMerge w:val="restart"/>
            <w:tcBorders>
              <w:top w:val="single" w:sz="4" w:space="0" w:color="000000"/>
              <w:left w:val="single" w:sz="4" w:space="0" w:color="000000"/>
              <w:right w:val="single" w:sz="4" w:space="0" w:color="000000"/>
            </w:tcBorders>
            <w:shd w:val="clear" w:color="auto" w:fill="DCDCDC"/>
          </w:tcPr>
          <w:p>
            <w:pPr/>
          </w:p>
        </w:tc>
        <w:tc>
          <w:tcPr>
            <w:tcW w:w="425" w:type="dxa"/>
            <w:vMerge w:val="restart"/>
            <w:tcBorders>
              <w:top w:val="single" w:sz="4" w:space="0" w:color="000000"/>
              <w:left w:val="single" w:sz="4" w:space="0" w:color="000000"/>
              <w:right w:val="single" w:sz="4" w:space="0" w:color="000000"/>
            </w:tcBorders>
            <w:shd w:val="clear" w:color="auto" w:fill="DCDCDC"/>
          </w:tcPr>
          <w:p>
            <w:pPr/>
          </w:p>
        </w:tc>
        <w:tc>
          <w:tcPr>
            <w:tcW w:w="2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14" w:type="dxa"/>
            <w:vMerge w:val="restart"/>
            <w:tcBorders>
              <w:top w:val="single" w:sz="4" w:space="0" w:color="000000"/>
              <w:left w:val="single" w:sz="4" w:space="0" w:color="000000"/>
              <w:right w:val="single" w:sz="4" w:space="0" w:color="000000"/>
            </w:tcBorders>
            <w:shd w:val="clear" w:color="auto" w:fill="DCDCDC"/>
          </w:tcPr>
          <w:p>
            <w:pPr/>
          </w:p>
        </w:tc>
        <w:tc>
          <w:tcPr>
            <w:tcW w:w="250"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13"/>
              <w:ind w:left="28" w:right="29"/>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183" w:type="dxa"/>
            <w:vMerge w:val="restart"/>
            <w:tcBorders>
              <w:top w:val="single" w:sz="4" w:space="0" w:color="000000"/>
              <w:left w:val="single" w:sz="4" w:space="0" w:color="000000"/>
              <w:right w:val="single" w:sz="4" w:space="0" w:color="000000"/>
            </w:tcBorders>
            <w:shd w:val="clear" w:color="auto" w:fill="DCDCDC"/>
          </w:tcPr>
          <w:p>
            <w:pPr/>
          </w:p>
        </w:tc>
        <w:tc>
          <w:tcPr>
            <w:tcW w:w="247" w:type="dxa"/>
            <w:vMerge w:val="restart"/>
            <w:tcBorders>
              <w:top w:val="single" w:sz="4" w:space="0" w:color="000000"/>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tcBorders>
              <w:left w:val="single" w:sz="4" w:space="0" w:color="000000"/>
              <w:right w:val="single" w:sz="4" w:space="0" w:color="000000"/>
            </w:tcBorders>
            <w:shd w:val="clear" w:color="auto" w:fill="DCDCDC"/>
          </w:tcPr>
          <w:p>
            <w:pPr/>
          </w:p>
        </w:tc>
        <w:tc>
          <w:tcPr>
            <w:tcW w:w="1118" w:type="dxa"/>
            <w:vMerge w:val="restart"/>
            <w:tcBorders>
              <w:top w:val="single" w:sz="4" w:space="0" w:color="000000"/>
              <w:left w:val="single" w:sz="4" w:space="0" w:color="000000"/>
              <w:right w:val="single" w:sz="4" w:space="0" w:color="000000"/>
            </w:tcBorders>
            <w:shd w:val="clear" w:color="auto" w:fill="DCDCDC"/>
          </w:tcPr>
          <w:p>
            <w:pPr/>
          </w:p>
        </w:tc>
        <w:tc>
          <w:tcPr>
            <w:tcW w:w="886" w:type="dxa"/>
            <w:vMerge w:val="restart"/>
            <w:tcBorders>
              <w:top w:val="single" w:sz="4" w:space="0" w:color="000000"/>
              <w:left w:val="single" w:sz="4" w:space="0" w:color="000000"/>
              <w:right w:val="single" w:sz="4" w:space="0" w:color="000000"/>
            </w:tcBorders>
            <w:shd w:val="clear" w:color="auto" w:fill="DCDCDC"/>
          </w:tcPr>
          <w:p>
            <w:pPr/>
          </w:p>
        </w:tc>
        <w:tc>
          <w:tcPr>
            <w:tcW w:w="425" w:type="dxa"/>
            <w:vMerge w:val="restart"/>
            <w:tcBorders>
              <w:top w:val="single" w:sz="4" w:space="0" w:color="000000"/>
              <w:left w:val="single" w:sz="4" w:space="0" w:color="000000"/>
              <w:right w:val="single" w:sz="4" w:space="0" w:color="000000"/>
            </w:tcBorders>
            <w:shd w:val="clear" w:color="auto" w:fill="DCDCDC"/>
          </w:tcPr>
          <w:p>
            <w:pPr/>
          </w:p>
        </w:tc>
        <w:tc>
          <w:tcPr>
            <w:tcW w:w="2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025" w:type="dxa"/>
            <w:vMerge w:val="restart"/>
            <w:tcBorders>
              <w:top w:val="single" w:sz="4" w:space="0" w:color="000000"/>
              <w:left w:val="single" w:sz="4" w:space="0" w:color="000000"/>
              <w:right w:val="single" w:sz="4" w:space="0" w:color="000000"/>
            </w:tcBorders>
            <w:shd w:val="clear" w:color="auto" w:fill="DCDCDC"/>
          </w:tcPr>
          <w:p>
            <w:pPr/>
          </w:p>
        </w:tc>
        <w:tc>
          <w:tcPr>
            <w:tcW w:w="250"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13"/>
              <w:ind w:left="28" w:right="29"/>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118" w:type="dxa"/>
            <w:vMerge w:val="restart"/>
            <w:tcBorders>
              <w:top w:val="single" w:sz="4" w:space="0" w:color="000000"/>
              <w:left w:val="single" w:sz="4" w:space="0" w:color="000000"/>
              <w:right w:val="single" w:sz="4" w:space="0" w:color="000000"/>
            </w:tcBorders>
            <w:shd w:val="clear" w:color="auto" w:fill="DCDCDC"/>
          </w:tcPr>
          <w:p>
            <w:pPr/>
          </w:p>
        </w:tc>
        <w:tc>
          <w:tcPr>
            <w:tcW w:w="250" w:type="dxa"/>
            <w:vMerge w:val="restart"/>
            <w:tcBorders>
              <w:top w:val="single" w:sz="4" w:space="0" w:color="000000"/>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tcBorders>
              <w:left w:val="single" w:sz="4" w:space="0" w:color="000000"/>
              <w:right w:val="single" w:sz="4" w:space="0" w:color="000000"/>
            </w:tcBorders>
            <w:shd w:val="clear" w:color="auto" w:fill="DCDCDC"/>
          </w:tcPr>
          <w:p>
            <w:pPr/>
          </w:p>
        </w:tc>
      </w:tr>
      <w:tr>
        <w:trPr>
          <w:trHeight w:val="151" w:hRule="exact"/>
        </w:trPr>
        <w:tc>
          <w:tcPr>
            <w:tcW w:w="978" w:type="dxa"/>
            <w:vMerge/>
            <w:tcBorders>
              <w:left w:val="single" w:sz="4" w:space="0" w:color="000000"/>
              <w:bottom w:val="nil" w:sz="6" w:space="0" w:color="auto"/>
              <w:right w:val="single" w:sz="4" w:space="0" w:color="000000"/>
            </w:tcBorders>
            <w:shd w:val="clear" w:color="auto" w:fill="DCDCDC"/>
          </w:tcPr>
          <w:p>
            <w:pPr/>
          </w:p>
        </w:tc>
        <w:tc>
          <w:tcPr>
            <w:tcW w:w="1057" w:type="dxa"/>
            <w:vMerge/>
            <w:tcBorders>
              <w:left w:val="single" w:sz="4" w:space="0" w:color="000000"/>
              <w:right w:val="single" w:sz="4" w:space="0" w:color="000000"/>
            </w:tcBorders>
            <w:shd w:val="clear" w:color="auto" w:fill="DCDCDC"/>
          </w:tcPr>
          <w:p>
            <w:pPr/>
          </w:p>
        </w:tc>
        <w:tc>
          <w:tcPr>
            <w:tcW w:w="1217" w:type="dxa"/>
            <w:vMerge/>
            <w:tcBorders>
              <w:left w:val="single" w:sz="4" w:space="0" w:color="000000"/>
              <w:right w:val="single" w:sz="4" w:space="0" w:color="000000"/>
            </w:tcBorders>
            <w:shd w:val="clear" w:color="auto" w:fill="DCDCDC"/>
          </w:tcPr>
          <w:p>
            <w:pPr/>
          </w:p>
        </w:tc>
        <w:tc>
          <w:tcPr>
            <w:tcW w:w="425" w:type="dxa"/>
            <w:vMerge/>
            <w:tcBorders>
              <w:left w:val="single" w:sz="4" w:space="0" w:color="000000"/>
              <w:bottom w:val="nil" w:sz="6" w:space="0" w:color="auto"/>
              <w:right w:val="single" w:sz="4" w:space="0" w:color="000000"/>
            </w:tcBorders>
            <w:shd w:val="clear" w:color="auto" w:fill="DCDCDC"/>
          </w:tcPr>
          <w:p>
            <w:pPr/>
          </w:p>
        </w:tc>
        <w:tc>
          <w:tcPr>
            <w:tcW w:w="25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8" w:right="29"/>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14"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tcBorders>
              <w:left w:val="single" w:sz="4" w:space="0" w:color="000000"/>
              <w:bottom w:val="nil" w:sz="6" w:space="0" w:color="auto"/>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886" w:type="dxa"/>
            <w:vMerge/>
            <w:tcBorders>
              <w:left w:val="single" w:sz="4" w:space="0" w:color="000000"/>
              <w:right w:val="single" w:sz="4" w:space="0" w:color="000000"/>
            </w:tcBorders>
            <w:shd w:val="clear" w:color="auto" w:fill="DCDCDC"/>
          </w:tcPr>
          <w:p>
            <w:pPr/>
          </w:p>
        </w:tc>
        <w:tc>
          <w:tcPr>
            <w:tcW w:w="425" w:type="dxa"/>
            <w:vMerge/>
            <w:tcBorders>
              <w:left w:val="single" w:sz="4" w:space="0" w:color="000000"/>
              <w:bottom w:val="nil" w:sz="6" w:space="0" w:color="auto"/>
              <w:right w:val="single" w:sz="4" w:space="0" w:color="000000"/>
            </w:tcBorders>
            <w:shd w:val="clear" w:color="auto" w:fill="DCDCDC"/>
          </w:tcPr>
          <w:p>
            <w:pPr/>
          </w:p>
        </w:tc>
        <w:tc>
          <w:tcPr>
            <w:tcW w:w="247"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8" w:right="26"/>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0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tcBorders>
              <w:left w:val="single" w:sz="4" w:space="0" w:color="000000"/>
              <w:bottom w:val="nil" w:sz="6" w:space="0" w:color="auto"/>
              <w:right w:val="single" w:sz="4" w:space="0" w:color="000000"/>
            </w:tcBorders>
            <w:shd w:val="clear" w:color="auto" w:fill="DCDCDC"/>
          </w:tcPr>
          <w:p>
            <w:pPr/>
          </w:p>
        </w:tc>
      </w:tr>
      <w:tr>
        <w:trPr>
          <w:trHeight w:val="160" w:hRule="exact"/>
        </w:trPr>
        <w:tc>
          <w:tcPr>
            <w:tcW w:w="97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3"/>
              <w:ind w:left="30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57" w:type="dxa"/>
            <w:vMerge/>
            <w:tcBorders>
              <w:left w:val="single" w:sz="4" w:space="0" w:color="000000"/>
              <w:bottom w:val="nil" w:sz="6" w:space="0" w:color="auto"/>
              <w:right w:val="single" w:sz="4" w:space="0" w:color="000000"/>
            </w:tcBorders>
            <w:shd w:val="clear" w:color="auto" w:fill="DCDCDC"/>
          </w:tcPr>
          <w:p>
            <w:pPr/>
          </w:p>
        </w:tc>
        <w:tc>
          <w:tcPr>
            <w:tcW w:w="1217" w:type="dxa"/>
            <w:vMerge/>
            <w:tcBorders>
              <w:left w:val="single" w:sz="4" w:space="0" w:color="000000"/>
              <w:right w:val="single" w:sz="4" w:space="0" w:color="000000"/>
            </w:tcBorders>
            <w:shd w:val="clear" w:color="auto" w:fill="DCDCDC"/>
          </w:tcPr>
          <w:p>
            <w:pPr/>
          </w:p>
        </w:tc>
        <w:tc>
          <w:tcPr>
            <w:tcW w:w="425"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13"/>
              <w:ind w:left="26" w:right="2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250" w:type="dxa"/>
            <w:vMerge/>
            <w:tcBorders>
              <w:left w:val="single" w:sz="4" w:space="0" w:color="000000"/>
              <w:right w:val="single" w:sz="4" w:space="0" w:color="000000"/>
            </w:tcBorders>
            <w:shd w:val="clear" w:color="auto" w:fill="DCDCDC"/>
          </w:tcPr>
          <w:p>
            <w:pPr/>
          </w:p>
        </w:tc>
        <w:tc>
          <w:tcPr>
            <w:tcW w:w="1114"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c>
          <w:tcPr>
            <w:tcW w:w="247"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5"/>
              <w:ind w:left="554" w:right="105" w:hanging="452"/>
              <w:jc w:val="left"/>
              <w:rPr>
                <w:rFonts w:ascii="宋体" w:hAnsi="宋体" w:cs="宋体" w:eastAsia="宋体" w:hint="default"/>
                <w:sz w:val="18"/>
                <w:szCs w:val="18"/>
              </w:rPr>
            </w:pPr>
            <w:r>
              <w:rPr>
                <w:rFonts w:ascii="宋体" w:hAnsi="宋体" w:cs="宋体" w:eastAsia="宋体" w:hint="default"/>
                <w:sz w:val="18"/>
                <w:szCs w:val="18"/>
              </w:rPr>
              <w:t>所有者权益合 计</w:t>
            </w:r>
          </w:p>
        </w:tc>
        <w:tc>
          <w:tcPr>
            <w:tcW w:w="1118" w:type="dxa"/>
            <w:vMerge/>
            <w:tcBorders>
              <w:left w:val="single" w:sz="4" w:space="0" w:color="000000"/>
              <w:bottom w:val="nil" w:sz="6" w:space="0" w:color="auto"/>
              <w:right w:val="single" w:sz="4" w:space="0" w:color="000000"/>
            </w:tcBorders>
            <w:shd w:val="clear" w:color="auto" w:fill="DCDCDC"/>
          </w:tcPr>
          <w:p>
            <w:pPr/>
          </w:p>
        </w:tc>
        <w:tc>
          <w:tcPr>
            <w:tcW w:w="886" w:type="dxa"/>
            <w:vMerge/>
            <w:tcBorders>
              <w:left w:val="single" w:sz="4" w:space="0" w:color="000000"/>
              <w:right w:val="single" w:sz="4" w:space="0" w:color="000000"/>
            </w:tcBorders>
            <w:shd w:val="clear" w:color="auto" w:fill="DCDCDC"/>
          </w:tcPr>
          <w:p>
            <w:pPr/>
          </w:p>
        </w:tc>
        <w:tc>
          <w:tcPr>
            <w:tcW w:w="425"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11"/>
              <w:ind w:left="26" w:right="2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247" w:type="dxa"/>
            <w:vMerge/>
            <w:tcBorders>
              <w:left w:val="single" w:sz="4" w:space="0" w:color="000000"/>
              <w:right w:val="single" w:sz="4" w:space="0" w:color="000000"/>
            </w:tcBorders>
            <w:shd w:val="clear" w:color="auto" w:fill="DCDCDC"/>
          </w:tcPr>
          <w:p>
            <w:pPr/>
          </w:p>
        </w:tc>
        <w:tc>
          <w:tcPr>
            <w:tcW w:w="10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250"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7"/>
              <w:ind w:left="489" w:right="39" w:hanging="452"/>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51" w:hRule="exact"/>
        </w:trPr>
        <w:tc>
          <w:tcPr>
            <w:tcW w:w="978" w:type="dxa"/>
            <w:vMerge/>
            <w:tcBorders>
              <w:left w:val="single" w:sz="4" w:space="0" w:color="000000"/>
              <w:bottom w:val="nil" w:sz="6" w:space="0" w:color="auto"/>
              <w:right w:val="single" w:sz="4" w:space="0" w:color="000000"/>
            </w:tcBorders>
            <w:shd w:val="clear" w:color="auto" w:fill="DCDCDC"/>
          </w:tcPr>
          <w:p>
            <w:pPr/>
          </w:p>
        </w:tc>
        <w:tc>
          <w:tcPr>
            <w:tcW w:w="1057"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62" w:right="19" w:hanging="226"/>
              <w:jc w:val="left"/>
              <w:rPr>
                <w:rFonts w:ascii="宋体" w:hAnsi="宋体" w:cs="宋体" w:eastAsia="宋体" w:hint="default"/>
                <w:sz w:val="18"/>
                <w:szCs w:val="18"/>
              </w:rPr>
            </w:pPr>
            <w:r>
              <w:rPr>
                <w:rFonts w:ascii="宋体" w:hAnsi="宋体" w:cs="宋体" w:eastAsia="宋体" w:hint="default"/>
                <w:spacing w:val="-16"/>
                <w:sz w:val="18"/>
                <w:szCs w:val="18"/>
              </w:rPr>
              <w:t>实收资本（或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股本）</w:t>
            </w:r>
          </w:p>
        </w:tc>
        <w:tc>
          <w:tcPr>
            <w:tcW w:w="1217" w:type="dxa"/>
            <w:vMerge/>
            <w:tcBorders>
              <w:left w:val="single" w:sz="4" w:space="0" w:color="000000"/>
              <w:bottom w:val="nil" w:sz="6" w:space="0" w:color="auto"/>
              <w:right w:val="single" w:sz="4" w:space="0" w:color="000000"/>
            </w:tcBorders>
            <w:shd w:val="clear" w:color="auto" w:fill="DCDCDC"/>
          </w:tcPr>
          <w:p>
            <w:pPr/>
          </w:p>
        </w:tc>
        <w:tc>
          <w:tcPr>
            <w:tcW w:w="4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4"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bottom w:val="nil" w:sz="6" w:space="0" w:color="auto"/>
              <w:right w:val="single" w:sz="4" w:space="0" w:color="000000"/>
            </w:tcBorders>
            <w:shd w:val="clear" w:color="auto" w:fill="DCDCDC"/>
          </w:tcPr>
          <w:p>
            <w:pPr/>
          </w:p>
        </w:tc>
        <w:tc>
          <w:tcPr>
            <w:tcW w:w="247"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8" w:right="26"/>
              <w:jc w:val="left"/>
              <w:rPr>
                <w:rFonts w:ascii="宋体" w:hAnsi="宋体" w:cs="宋体" w:eastAsia="宋体" w:hint="default"/>
                <w:sz w:val="18"/>
                <w:szCs w:val="18"/>
              </w:rPr>
            </w:pPr>
            <w:r>
              <w:rPr>
                <w:rFonts w:ascii="宋体" w:hAnsi="宋体" w:cs="宋体" w:eastAsia="宋体" w:hint="default"/>
                <w:sz w:val="18"/>
                <w:szCs w:val="18"/>
              </w:rPr>
              <w:t>其 他</w:t>
            </w:r>
          </w:p>
        </w:tc>
        <w:tc>
          <w:tcPr>
            <w:tcW w:w="250" w:type="dxa"/>
            <w:vMerge/>
            <w:tcBorders>
              <w:left w:val="single" w:sz="4" w:space="0" w:color="000000"/>
              <w:right w:val="single" w:sz="4" w:space="0" w:color="000000"/>
            </w:tcBorders>
            <w:shd w:val="clear" w:color="auto" w:fill="DCDCDC"/>
          </w:tcPr>
          <w:p>
            <w:pPr/>
          </w:p>
        </w:tc>
        <w:tc>
          <w:tcPr>
            <w:tcW w:w="1299" w:type="dxa"/>
            <w:vMerge/>
            <w:tcBorders>
              <w:left w:val="single" w:sz="4" w:space="0" w:color="000000"/>
              <w:right w:val="single" w:sz="4" w:space="0" w:color="000000"/>
            </w:tcBorders>
            <w:shd w:val="clear" w:color="auto" w:fill="DCDCDC"/>
          </w:tcPr>
          <w:p>
            <w:pPr/>
          </w:p>
        </w:tc>
        <w:tc>
          <w:tcPr>
            <w:tcW w:w="1118"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85" w:right="19" w:hanging="262"/>
              <w:jc w:val="left"/>
              <w:rPr>
                <w:rFonts w:ascii="宋体" w:hAnsi="宋体" w:cs="宋体" w:eastAsia="宋体" w:hint="default"/>
                <w:sz w:val="18"/>
                <w:szCs w:val="18"/>
              </w:rPr>
            </w:pPr>
            <w:r>
              <w:rPr>
                <w:rFonts w:ascii="宋体" w:hAnsi="宋体" w:cs="宋体" w:eastAsia="宋体" w:hint="default"/>
                <w:spacing w:val="-3"/>
                <w:sz w:val="18"/>
                <w:szCs w:val="18"/>
              </w:rPr>
              <w:t>实收资本（或</w:t>
            </w:r>
            <w:r>
              <w:rPr>
                <w:rFonts w:ascii="宋体" w:hAnsi="宋体" w:cs="宋体" w:eastAsia="宋体" w:hint="default"/>
                <w:sz w:val="18"/>
                <w:szCs w:val="18"/>
              </w:rPr>
              <w:t> 股本）</w:t>
            </w:r>
          </w:p>
        </w:tc>
        <w:tc>
          <w:tcPr>
            <w:tcW w:w="886" w:type="dxa"/>
            <w:vMerge/>
            <w:tcBorders>
              <w:left w:val="single" w:sz="4" w:space="0" w:color="000000"/>
              <w:bottom w:val="nil" w:sz="6" w:space="0" w:color="auto"/>
              <w:right w:val="single" w:sz="4" w:space="0" w:color="000000"/>
            </w:tcBorders>
            <w:shd w:val="clear" w:color="auto" w:fill="DCDCDC"/>
          </w:tcPr>
          <w:p>
            <w:pPr/>
          </w:p>
        </w:tc>
        <w:tc>
          <w:tcPr>
            <w:tcW w:w="425" w:type="dxa"/>
            <w:vMerge/>
            <w:tcBorders>
              <w:left w:val="single" w:sz="4" w:space="0" w:color="000000"/>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1025"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bottom w:val="nil" w:sz="6" w:space="0" w:color="auto"/>
              <w:right w:val="single" w:sz="4" w:space="0" w:color="000000"/>
            </w:tcBorders>
            <w:shd w:val="clear" w:color="auto" w:fill="DCDCDC"/>
          </w:tcPr>
          <w:p>
            <w:pPr/>
          </w:p>
        </w:tc>
        <w:tc>
          <w:tcPr>
            <w:tcW w:w="25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31" w:right="26"/>
              <w:jc w:val="left"/>
              <w:rPr>
                <w:rFonts w:ascii="宋体" w:hAnsi="宋体" w:cs="宋体" w:eastAsia="宋体" w:hint="default"/>
                <w:sz w:val="18"/>
                <w:szCs w:val="18"/>
              </w:rPr>
            </w:pPr>
            <w:r>
              <w:rPr>
                <w:rFonts w:ascii="宋体" w:hAnsi="宋体" w:cs="宋体" w:eastAsia="宋体" w:hint="default"/>
                <w:sz w:val="18"/>
                <w:szCs w:val="18"/>
              </w:rPr>
              <w:t>其 他</w:t>
            </w:r>
          </w:p>
        </w:tc>
        <w:tc>
          <w:tcPr>
            <w:tcW w:w="250" w:type="dxa"/>
            <w:vMerge/>
            <w:tcBorders>
              <w:left w:val="single" w:sz="4" w:space="0" w:color="000000"/>
              <w:right w:val="single" w:sz="4" w:space="0" w:color="000000"/>
            </w:tcBorders>
            <w:shd w:val="clear" w:color="auto" w:fill="DCDCDC"/>
          </w:tcPr>
          <w:p>
            <w:pPr/>
          </w:p>
        </w:tc>
        <w:tc>
          <w:tcPr>
            <w:tcW w:w="1169" w:type="dxa"/>
            <w:vMerge/>
            <w:tcBorders>
              <w:left w:val="single" w:sz="4" w:space="0" w:color="000000"/>
              <w:right w:val="single" w:sz="4" w:space="0" w:color="000000"/>
            </w:tcBorders>
            <w:shd w:val="clear" w:color="auto" w:fill="DCDCDC"/>
          </w:tcPr>
          <w:p>
            <w:pPr/>
          </w:p>
        </w:tc>
      </w:tr>
      <w:tr>
        <w:trPr>
          <w:trHeight w:val="313" w:hRule="exact"/>
        </w:trPr>
        <w:tc>
          <w:tcPr>
            <w:tcW w:w="978" w:type="dxa"/>
            <w:vMerge w:val="restart"/>
            <w:tcBorders>
              <w:top w:val="nil" w:sz="6" w:space="0" w:color="auto"/>
              <w:left w:val="single" w:sz="4" w:space="0" w:color="000000"/>
              <w:right w:val="single" w:sz="4" w:space="0" w:color="000000"/>
            </w:tcBorders>
            <w:shd w:val="clear" w:color="auto" w:fill="DCDCDC"/>
          </w:tcPr>
          <w:p>
            <w:pPr/>
          </w:p>
        </w:tc>
        <w:tc>
          <w:tcPr>
            <w:tcW w:w="1057" w:type="dxa"/>
            <w:vMerge/>
            <w:tcBorders>
              <w:left w:val="single" w:sz="4" w:space="0" w:color="000000"/>
              <w:right w:val="single" w:sz="4" w:space="0" w:color="000000"/>
            </w:tcBorders>
            <w:shd w:val="clear" w:color="auto" w:fill="DCDCDC"/>
          </w:tcPr>
          <w:p>
            <w:pPr/>
          </w:p>
        </w:tc>
        <w:tc>
          <w:tcPr>
            <w:tcW w:w="12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left="24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4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19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50" w:type="dxa"/>
            <w:vMerge/>
            <w:tcBorders>
              <w:left w:val="single" w:sz="4" w:space="0" w:color="000000"/>
              <w:right w:val="single" w:sz="4" w:space="0" w:color="000000"/>
            </w:tcBorders>
            <w:shd w:val="clear" w:color="auto" w:fill="DCDCDC"/>
          </w:tcPr>
          <w:p>
            <w:pPr/>
          </w:p>
        </w:tc>
        <w:tc>
          <w:tcPr>
            <w:tcW w:w="118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13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7"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tcBorders>
              <w:left w:val="single" w:sz="4" w:space="0" w:color="000000"/>
              <w:bottom w:val="nil" w:sz="6" w:space="0" w:color="auto"/>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886" w:type="dxa"/>
            <w:tcBorders>
              <w:top w:val="nil" w:sz="6" w:space="0" w:color="auto"/>
              <w:left w:val="single" w:sz="22" w:space="0" w:color="DCDCDC"/>
              <w:bottom w:val="nil" w:sz="6" w:space="0" w:color="auto"/>
              <w:right w:val="single" w:sz="22" w:space="0" w:color="DCDCDC"/>
            </w:tcBorders>
          </w:tcPr>
          <w:p>
            <w:pPr>
              <w:pStyle w:val="TableParagraph"/>
              <w:tabs>
                <w:tab w:pos="830" w:val="left" w:leader="none"/>
              </w:tabs>
              <w:spacing w:line="240" w:lineRule="auto" w:before="9"/>
              <w:ind w:right="-2"/>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10"/>
                <w:sz w:val="18"/>
                <w:szCs w:val="18"/>
                <w:shd w:fill="DCDCDC" w:color="auto" w:val="clear"/>
              </w:rPr>
              <w:t> </w:t>
            </w:r>
            <w:r>
              <w:rPr>
                <w:rFonts w:ascii="宋体" w:hAnsi="宋体" w:cs="宋体" w:eastAsia="宋体" w:hint="default"/>
                <w:sz w:val="18"/>
                <w:szCs w:val="18"/>
                <w:shd w:fill="DCDCDC" w:color="auto" w:val="clear"/>
              </w:rPr>
              <w:t>资本公积</w:t>
              <w:tab/>
            </w:r>
            <w:r>
              <w:rPr>
                <w:rFonts w:ascii="宋体" w:hAnsi="宋体" w:cs="宋体" w:eastAsia="宋体" w:hint="default"/>
                <w:sz w:val="18"/>
                <w:szCs w:val="18"/>
              </w:rPr>
            </w:r>
          </w:p>
        </w:tc>
        <w:tc>
          <w:tcPr>
            <w:tcW w:w="425" w:type="dxa"/>
            <w:vMerge/>
            <w:tcBorders>
              <w:left w:val="single" w:sz="4" w:space="0" w:color="000000"/>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102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盈余公积</w:t>
            </w:r>
          </w:p>
        </w:tc>
        <w:tc>
          <w:tcPr>
            <w:tcW w:w="250" w:type="dxa"/>
            <w:vMerge/>
            <w:tcBorders>
              <w:left w:val="single" w:sz="4" w:space="0" w:color="000000"/>
              <w:right w:val="single" w:sz="4" w:space="0" w:color="000000"/>
            </w:tcBorders>
            <w:shd w:val="clear" w:color="auto" w:fill="DCDCDC"/>
          </w:tcPr>
          <w:p>
            <w:pPr/>
          </w:p>
        </w:tc>
        <w:tc>
          <w:tcPr>
            <w:tcW w:w="111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250"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tcBorders>
              <w:left w:val="single" w:sz="4" w:space="0" w:color="000000"/>
              <w:bottom w:val="nil" w:sz="6" w:space="0" w:color="auto"/>
              <w:right w:val="single" w:sz="4" w:space="0" w:color="000000"/>
            </w:tcBorders>
            <w:shd w:val="clear" w:color="auto" w:fill="DCDCDC"/>
          </w:tcPr>
          <w:p>
            <w:pPr/>
          </w:p>
        </w:tc>
      </w:tr>
      <w:tr>
        <w:trPr>
          <w:trHeight w:val="159" w:hRule="exact"/>
        </w:trPr>
        <w:tc>
          <w:tcPr>
            <w:tcW w:w="978" w:type="dxa"/>
            <w:vMerge/>
            <w:tcBorders>
              <w:left w:val="single" w:sz="4" w:space="0" w:color="000000"/>
              <w:right w:val="single" w:sz="4" w:space="0" w:color="000000"/>
            </w:tcBorders>
            <w:shd w:val="clear" w:color="auto" w:fill="DCDCDC"/>
          </w:tcPr>
          <w:p>
            <w:pPr/>
          </w:p>
        </w:tc>
        <w:tc>
          <w:tcPr>
            <w:tcW w:w="1057" w:type="dxa"/>
            <w:vMerge/>
            <w:tcBorders>
              <w:left w:val="single" w:sz="4" w:space="0" w:color="000000"/>
              <w:bottom w:val="nil" w:sz="6" w:space="0" w:color="auto"/>
              <w:right w:val="single" w:sz="4" w:space="0" w:color="000000"/>
            </w:tcBorders>
            <w:shd w:val="clear" w:color="auto" w:fill="DCDCDC"/>
          </w:tcPr>
          <w:p>
            <w:pPr/>
          </w:p>
        </w:tc>
        <w:tc>
          <w:tcPr>
            <w:tcW w:w="1217" w:type="dxa"/>
            <w:vMerge w:val="restart"/>
            <w:tcBorders>
              <w:top w:val="nil" w:sz="6" w:space="0" w:color="auto"/>
              <w:left w:val="single" w:sz="4" w:space="0" w:color="000000"/>
              <w:right w:val="single" w:sz="4" w:space="0" w:color="000000"/>
            </w:tcBorders>
            <w:shd w:val="clear" w:color="auto" w:fill="DCDCDC"/>
          </w:tcPr>
          <w:p>
            <w:pPr/>
          </w:p>
        </w:tc>
        <w:tc>
          <w:tcPr>
            <w:tcW w:w="4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4" w:type="dxa"/>
            <w:vMerge w:val="restart"/>
            <w:tcBorders>
              <w:top w:val="nil" w:sz="6" w:space="0" w:color="auto"/>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val="restart"/>
            <w:tcBorders>
              <w:top w:val="nil" w:sz="6" w:space="0" w:color="auto"/>
              <w:left w:val="single" w:sz="4" w:space="0" w:color="000000"/>
              <w:right w:val="single" w:sz="4" w:space="0" w:color="000000"/>
            </w:tcBorders>
            <w:shd w:val="clear" w:color="auto" w:fill="DCDCDC"/>
          </w:tcPr>
          <w:p>
            <w:pPr/>
          </w:p>
        </w:tc>
        <w:tc>
          <w:tcPr>
            <w:tcW w:w="247"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val="restart"/>
            <w:tcBorders>
              <w:top w:val="nil" w:sz="6" w:space="0" w:color="auto"/>
              <w:left w:val="single" w:sz="4" w:space="0" w:color="000000"/>
              <w:right w:val="single" w:sz="4" w:space="0" w:color="000000"/>
            </w:tcBorders>
            <w:shd w:val="clear" w:color="auto" w:fill="DCDCDC"/>
          </w:tcPr>
          <w:p>
            <w:pPr/>
          </w:p>
        </w:tc>
        <w:tc>
          <w:tcPr>
            <w:tcW w:w="1118" w:type="dxa"/>
            <w:vMerge/>
            <w:tcBorders>
              <w:left w:val="single" w:sz="4" w:space="0" w:color="000000"/>
              <w:bottom w:val="nil" w:sz="6" w:space="0" w:color="auto"/>
              <w:right w:val="single" w:sz="4" w:space="0" w:color="000000"/>
            </w:tcBorders>
            <w:shd w:val="clear" w:color="auto" w:fill="DCDCDC"/>
          </w:tcPr>
          <w:p>
            <w:pPr/>
          </w:p>
        </w:tc>
        <w:tc>
          <w:tcPr>
            <w:tcW w:w="886" w:type="dxa"/>
            <w:vMerge w:val="restart"/>
            <w:tcBorders>
              <w:top w:val="nil" w:sz="6" w:space="0" w:color="auto"/>
              <w:left w:val="single" w:sz="4" w:space="0" w:color="000000"/>
              <w:right w:val="single" w:sz="4" w:space="0" w:color="000000"/>
            </w:tcBorders>
            <w:shd w:val="clear" w:color="auto" w:fill="DCDCDC"/>
          </w:tcPr>
          <w:p>
            <w:pPr/>
          </w:p>
        </w:tc>
        <w:tc>
          <w:tcPr>
            <w:tcW w:w="425" w:type="dxa"/>
            <w:vMerge/>
            <w:tcBorders>
              <w:left w:val="single" w:sz="4" w:space="0" w:color="000000"/>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1025" w:type="dxa"/>
            <w:vMerge w:val="restart"/>
            <w:tcBorders>
              <w:top w:val="nil" w:sz="6" w:space="0" w:color="auto"/>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val="restart"/>
            <w:tcBorders>
              <w:top w:val="nil" w:sz="6" w:space="0" w:color="auto"/>
              <w:left w:val="single" w:sz="4" w:space="0" w:color="000000"/>
              <w:right w:val="single" w:sz="4" w:space="0" w:color="000000"/>
            </w:tcBorders>
            <w:shd w:val="clear" w:color="auto" w:fill="DCDCDC"/>
          </w:tcPr>
          <w:p>
            <w:pPr/>
          </w:p>
        </w:tc>
        <w:tc>
          <w:tcPr>
            <w:tcW w:w="250"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val="restart"/>
            <w:tcBorders>
              <w:top w:val="nil" w:sz="6" w:space="0" w:color="auto"/>
              <w:left w:val="single" w:sz="4" w:space="0" w:color="000000"/>
              <w:right w:val="single" w:sz="4" w:space="0" w:color="000000"/>
            </w:tcBorders>
            <w:shd w:val="clear" w:color="auto" w:fill="DCDCDC"/>
          </w:tcPr>
          <w:p>
            <w:pPr/>
          </w:p>
        </w:tc>
      </w:tr>
      <w:tr>
        <w:trPr>
          <w:trHeight w:val="156" w:hRule="exact"/>
        </w:trPr>
        <w:tc>
          <w:tcPr>
            <w:tcW w:w="978" w:type="dxa"/>
            <w:vMerge/>
            <w:tcBorders>
              <w:left w:val="single" w:sz="4" w:space="0" w:color="000000"/>
              <w:right w:val="single" w:sz="4" w:space="0" w:color="000000"/>
            </w:tcBorders>
            <w:shd w:val="clear" w:color="auto" w:fill="DCDCDC"/>
          </w:tcPr>
          <w:p>
            <w:pPr/>
          </w:p>
        </w:tc>
        <w:tc>
          <w:tcPr>
            <w:tcW w:w="1057" w:type="dxa"/>
            <w:vMerge w:val="restart"/>
            <w:tcBorders>
              <w:top w:val="nil" w:sz="6" w:space="0" w:color="auto"/>
              <w:left w:val="single" w:sz="4" w:space="0" w:color="000000"/>
              <w:right w:val="single" w:sz="4" w:space="0" w:color="000000"/>
            </w:tcBorders>
            <w:shd w:val="clear" w:color="auto" w:fill="DCDCDC"/>
          </w:tcPr>
          <w:p>
            <w:pPr/>
          </w:p>
        </w:tc>
        <w:tc>
          <w:tcPr>
            <w:tcW w:w="1217" w:type="dxa"/>
            <w:vMerge/>
            <w:tcBorders>
              <w:left w:val="single" w:sz="4" w:space="0" w:color="000000"/>
              <w:right w:val="single" w:sz="4" w:space="0" w:color="000000"/>
            </w:tcBorders>
            <w:shd w:val="clear" w:color="auto" w:fill="DCDCDC"/>
          </w:tcPr>
          <w:p>
            <w:pPr/>
          </w:p>
        </w:tc>
        <w:tc>
          <w:tcPr>
            <w:tcW w:w="425" w:type="dxa"/>
            <w:vMerge/>
            <w:tcBorders>
              <w:left w:val="single" w:sz="4" w:space="0" w:color="000000"/>
              <w:bottom w:val="nil" w:sz="6" w:space="0" w:color="auto"/>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4"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c>
          <w:tcPr>
            <w:tcW w:w="247" w:type="dxa"/>
            <w:vMerge w:val="restart"/>
            <w:tcBorders>
              <w:top w:val="nil" w:sz="6" w:space="0" w:color="auto"/>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tcBorders>
              <w:left w:val="single" w:sz="4" w:space="0" w:color="000000"/>
              <w:right w:val="single" w:sz="4" w:space="0" w:color="000000"/>
            </w:tcBorders>
            <w:shd w:val="clear" w:color="auto" w:fill="DCDCDC"/>
          </w:tcPr>
          <w:p>
            <w:pPr/>
          </w:p>
        </w:tc>
        <w:tc>
          <w:tcPr>
            <w:tcW w:w="1118" w:type="dxa"/>
            <w:vMerge w:val="restart"/>
            <w:tcBorders>
              <w:top w:val="nil" w:sz="6" w:space="0" w:color="auto"/>
              <w:left w:val="single" w:sz="4" w:space="0" w:color="000000"/>
              <w:right w:val="single" w:sz="4" w:space="0" w:color="000000"/>
            </w:tcBorders>
            <w:shd w:val="clear" w:color="auto" w:fill="DCDCDC"/>
          </w:tcPr>
          <w:p>
            <w:pPr/>
          </w:p>
        </w:tc>
        <w:tc>
          <w:tcPr>
            <w:tcW w:w="886" w:type="dxa"/>
            <w:vMerge/>
            <w:tcBorders>
              <w:left w:val="single" w:sz="4" w:space="0" w:color="000000"/>
              <w:right w:val="single" w:sz="4" w:space="0" w:color="000000"/>
            </w:tcBorders>
            <w:shd w:val="clear" w:color="auto" w:fill="DCDCDC"/>
          </w:tcPr>
          <w:p>
            <w:pPr/>
          </w:p>
        </w:tc>
        <w:tc>
          <w:tcPr>
            <w:tcW w:w="425" w:type="dxa"/>
            <w:vMerge/>
            <w:tcBorders>
              <w:left w:val="single" w:sz="4" w:space="0" w:color="000000"/>
              <w:bottom w:val="nil" w:sz="6" w:space="0" w:color="auto"/>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10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250" w:type="dxa"/>
            <w:vMerge w:val="restart"/>
            <w:tcBorders>
              <w:top w:val="nil" w:sz="6" w:space="0" w:color="auto"/>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tcBorders>
              <w:left w:val="single" w:sz="4" w:space="0" w:color="000000"/>
              <w:right w:val="single" w:sz="4" w:space="0" w:color="000000"/>
            </w:tcBorders>
            <w:shd w:val="clear" w:color="auto" w:fill="DCDCDC"/>
          </w:tcPr>
          <w:p>
            <w:pPr/>
          </w:p>
        </w:tc>
      </w:tr>
      <w:tr>
        <w:trPr>
          <w:trHeight w:val="156" w:hRule="exact"/>
        </w:trPr>
        <w:tc>
          <w:tcPr>
            <w:tcW w:w="978" w:type="dxa"/>
            <w:vMerge/>
            <w:tcBorders>
              <w:left w:val="single" w:sz="4" w:space="0" w:color="000000"/>
              <w:right w:val="single" w:sz="4" w:space="0" w:color="000000"/>
            </w:tcBorders>
            <w:shd w:val="clear" w:color="auto" w:fill="DCDCDC"/>
          </w:tcPr>
          <w:p>
            <w:pPr/>
          </w:p>
        </w:tc>
        <w:tc>
          <w:tcPr>
            <w:tcW w:w="1057" w:type="dxa"/>
            <w:vMerge/>
            <w:tcBorders>
              <w:left w:val="single" w:sz="4" w:space="0" w:color="000000"/>
              <w:right w:val="single" w:sz="4" w:space="0" w:color="000000"/>
            </w:tcBorders>
            <w:shd w:val="clear" w:color="auto" w:fill="DCDCDC"/>
          </w:tcPr>
          <w:p>
            <w:pPr/>
          </w:p>
        </w:tc>
        <w:tc>
          <w:tcPr>
            <w:tcW w:w="1217" w:type="dxa"/>
            <w:vMerge/>
            <w:tcBorders>
              <w:left w:val="single" w:sz="4" w:space="0" w:color="000000"/>
              <w:right w:val="single" w:sz="4" w:space="0" w:color="000000"/>
            </w:tcBorders>
            <w:shd w:val="clear" w:color="auto" w:fill="DCDCDC"/>
          </w:tcPr>
          <w:p>
            <w:pPr/>
          </w:p>
        </w:tc>
        <w:tc>
          <w:tcPr>
            <w:tcW w:w="425" w:type="dxa"/>
            <w:vMerge w:val="restart"/>
            <w:tcBorders>
              <w:top w:val="nil" w:sz="6" w:space="0" w:color="auto"/>
              <w:left w:val="single" w:sz="4" w:space="0" w:color="000000"/>
              <w:right w:val="single" w:sz="4" w:space="0" w:color="000000"/>
            </w:tcBorders>
            <w:shd w:val="clear" w:color="auto" w:fill="DCDCDC"/>
          </w:tcPr>
          <w:p>
            <w:pPr/>
          </w:p>
        </w:tc>
        <w:tc>
          <w:tcPr>
            <w:tcW w:w="250" w:type="dxa"/>
            <w:vMerge/>
            <w:tcBorders>
              <w:left w:val="single" w:sz="4" w:space="0" w:color="000000"/>
              <w:bottom w:val="nil" w:sz="6" w:space="0" w:color="auto"/>
              <w:right w:val="single" w:sz="4" w:space="0" w:color="000000"/>
            </w:tcBorders>
            <w:shd w:val="clear" w:color="auto" w:fill="DCDCDC"/>
          </w:tcPr>
          <w:p>
            <w:pPr/>
          </w:p>
        </w:tc>
        <w:tc>
          <w:tcPr>
            <w:tcW w:w="1114"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299"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886" w:type="dxa"/>
            <w:vMerge/>
            <w:tcBorders>
              <w:left w:val="single" w:sz="4" w:space="0" w:color="000000"/>
              <w:right w:val="single" w:sz="4" w:space="0" w:color="000000"/>
            </w:tcBorders>
            <w:shd w:val="clear" w:color="auto" w:fill="DCDCDC"/>
          </w:tcPr>
          <w:p>
            <w:pPr/>
          </w:p>
        </w:tc>
        <w:tc>
          <w:tcPr>
            <w:tcW w:w="425" w:type="dxa"/>
            <w:vMerge w:val="restart"/>
            <w:tcBorders>
              <w:top w:val="nil" w:sz="6" w:space="0" w:color="auto"/>
              <w:left w:val="single" w:sz="4" w:space="0" w:color="000000"/>
              <w:right w:val="single" w:sz="4" w:space="0" w:color="000000"/>
            </w:tcBorders>
            <w:shd w:val="clear" w:color="auto" w:fill="DCDCDC"/>
          </w:tcPr>
          <w:p>
            <w:pPr/>
          </w:p>
        </w:tc>
        <w:tc>
          <w:tcPr>
            <w:tcW w:w="247" w:type="dxa"/>
            <w:vMerge/>
            <w:tcBorders>
              <w:left w:val="single" w:sz="4" w:space="0" w:color="000000"/>
              <w:bottom w:val="nil" w:sz="6" w:space="0" w:color="auto"/>
              <w:right w:val="single" w:sz="4" w:space="0" w:color="000000"/>
            </w:tcBorders>
            <w:shd w:val="clear" w:color="auto" w:fill="DCDCDC"/>
          </w:tcPr>
          <w:p>
            <w:pPr/>
          </w:p>
        </w:tc>
        <w:tc>
          <w:tcPr>
            <w:tcW w:w="10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69" w:type="dxa"/>
            <w:vMerge/>
            <w:tcBorders>
              <w:left w:val="single" w:sz="4" w:space="0" w:color="000000"/>
              <w:right w:val="single" w:sz="4" w:space="0" w:color="000000"/>
            </w:tcBorders>
            <w:shd w:val="clear" w:color="auto" w:fill="DCDCDC"/>
          </w:tcPr>
          <w:p>
            <w:pPr/>
          </w:p>
        </w:tc>
      </w:tr>
      <w:tr>
        <w:trPr>
          <w:trHeight w:val="151" w:hRule="exact"/>
        </w:trPr>
        <w:tc>
          <w:tcPr>
            <w:tcW w:w="978" w:type="dxa"/>
            <w:vMerge/>
            <w:tcBorders>
              <w:left w:val="single" w:sz="4" w:space="0" w:color="000000"/>
              <w:right w:val="single" w:sz="4" w:space="0" w:color="000000"/>
            </w:tcBorders>
            <w:shd w:val="clear" w:color="auto" w:fill="DCDCDC"/>
          </w:tcPr>
          <w:p>
            <w:pPr/>
          </w:p>
        </w:tc>
        <w:tc>
          <w:tcPr>
            <w:tcW w:w="1057" w:type="dxa"/>
            <w:vMerge/>
            <w:tcBorders>
              <w:left w:val="single" w:sz="4" w:space="0" w:color="000000"/>
              <w:right w:val="single" w:sz="4" w:space="0" w:color="000000"/>
            </w:tcBorders>
            <w:shd w:val="clear" w:color="auto" w:fill="DCDCDC"/>
          </w:tcPr>
          <w:p>
            <w:pPr/>
          </w:p>
        </w:tc>
        <w:tc>
          <w:tcPr>
            <w:tcW w:w="1217" w:type="dxa"/>
            <w:vMerge/>
            <w:tcBorders>
              <w:left w:val="single" w:sz="4" w:space="0" w:color="000000"/>
              <w:right w:val="single" w:sz="4" w:space="0" w:color="000000"/>
            </w:tcBorders>
            <w:shd w:val="clear" w:color="auto" w:fill="DCDCDC"/>
          </w:tcPr>
          <w:p>
            <w:pPr/>
          </w:p>
        </w:tc>
        <w:tc>
          <w:tcPr>
            <w:tcW w:w="425" w:type="dxa"/>
            <w:vMerge/>
            <w:tcBorders>
              <w:left w:val="single" w:sz="4" w:space="0" w:color="000000"/>
              <w:right w:val="single" w:sz="4" w:space="0" w:color="000000"/>
            </w:tcBorders>
            <w:shd w:val="clear" w:color="auto" w:fill="DCDCDC"/>
          </w:tcPr>
          <w:p>
            <w:pPr/>
          </w:p>
        </w:tc>
        <w:tc>
          <w:tcPr>
            <w:tcW w:w="250" w:type="dxa"/>
            <w:vMerge w:val="restart"/>
            <w:tcBorders>
              <w:top w:val="nil" w:sz="6" w:space="0" w:color="auto"/>
              <w:left w:val="single" w:sz="4" w:space="0" w:color="000000"/>
              <w:right w:val="single" w:sz="4" w:space="0" w:color="000000"/>
            </w:tcBorders>
            <w:shd w:val="clear" w:color="auto" w:fill="DCDCDC"/>
          </w:tcPr>
          <w:p>
            <w:pPr/>
          </w:p>
        </w:tc>
        <w:tc>
          <w:tcPr>
            <w:tcW w:w="1114"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c>
          <w:tcPr>
            <w:tcW w:w="247" w:type="dxa"/>
            <w:vMerge/>
            <w:tcBorders>
              <w:left w:val="single" w:sz="4" w:space="0" w:color="000000"/>
              <w:right w:val="single" w:sz="4" w:space="0" w:color="000000"/>
            </w:tcBorders>
            <w:shd w:val="clear" w:color="auto" w:fill="DCDCDC"/>
          </w:tcPr>
          <w:p>
            <w:pPr/>
          </w:p>
        </w:tc>
        <w:tc>
          <w:tcPr>
            <w:tcW w:w="250" w:type="dxa"/>
            <w:vMerge/>
            <w:tcBorders>
              <w:left w:val="single" w:sz="4" w:space="0" w:color="000000"/>
              <w:bottom w:val="nil" w:sz="6" w:space="0" w:color="auto"/>
              <w:right w:val="single" w:sz="4" w:space="0" w:color="000000"/>
            </w:tcBorders>
            <w:shd w:val="clear" w:color="auto" w:fill="DCDCDC"/>
          </w:tcPr>
          <w:p>
            <w:pPr/>
          </w:p>
        </w:tc>
        <w:tc>
          <w:tcPr>
            <w:tcW w:w="1299"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886" w:type="dxa"/>
            <w:vMerge/>
            <w:tcBorders>
              <w:left w:val="single" w:sz="4" w:space="0" w:color="000000"/>
              <w:right w:val="single" w:sz="4" w:space="0" w:color="000000"/>
            </w:tcBorders>
            <w:shd w:val="clear" w:color="auto" w:fill="DCDCDC"/>
          </w:tcPr>
          <w:p>
            <w:pPr/>
          </w:p>
        </w:tc>
        <w:tc>
          <w:tcPr>
            <w:tcW w:w="425" w:type="dxa"/>
            <w:vMerge/>
            <w:tcBorders>
              <w:left w:val="single" w:sz="4" w:space="0" w:color="000000"/>
              <w:right w:val="single" w:sz="4" w:space="0" w:color="000000"/>
            </w:tcBorders>
            <w:shd w:val="clear" w:color="auto" w:fill="DCDCDC"/>
          </w:tcPr>
          <w:p>
            <w:pPr/>
          </w:p>
        </w:tc>
        <w:tc>
          <w:tcPr>
            <w:tcW w:w="247" w:type="dxa"/>
            <w:vMerge w:val="restart"/>
            <w:tcBorders>
              <w:top w:val="nil" w:sz="6" w:space="0" w:color="auto"/>
              <w:left w:val="single" w:sz="4" w:space="0" w:color="000000"/>
              <w:right w:val="single" w:sz="4" w:space="0" w:color="000000"/>
            </w:tcBorders>
            <w:shd w:val="clear" w:color="auto" w:fill="DCDCDC"/>
          </w:tcPr>
          <w:p>
            <w:pPr/>
          </w:p>
        </w:tc>
        <w:tc>
          <w:tcPr>
            <w:tcW w:w="1025"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1118" w:type="dxa"/>
            <w:vMerge/>
            <w:tcBorders>
              <w:left w:val="single" w:sz="4" w:space="0" w:color="000000"/>
              <w:right w:val="single" w:sz="4" w:space="0" w:color="000000"/>
            </w:tcBorders>
            <w:shd w:val="clear" w:color="auto" w:fill="DCDCDC"/>
          </w:tcPr>
          <w:p>
            <w:pPr/>
          </w:p>
        </w:tc>
        <w:tc>
          <w:tcPr>
            <w:tcW w:w="250" w:type="dxa"/>
            <w:vMerge/>
            <w:tcBorders>
              <w:left w:val="single" w:sz="4" w:space="0" w:color="000000"/>
              <w:right w:val="single" w:sz="4" w:space="0" w:color="000000"/>
            </w:tcBorders>
            <w:shd w:val="clear" w:color="auto" w:fill="DCDCDC"/>
          </w:tcPr>
          <w:p>
            <w:pPr/>
          </w:p>
        </w:tc>
        <w:tc>
          <w:tcPr>
            <w:tcW w:w="250" w:type="dxa"/>
            <w:vMerge/>
            <w:tcBorders>
              <w:left w:val="single" w:sz="4" w:space="0" w:color="000000"/>
              <w:bottom w:val="nil" w:sz="6" w:space="0" w:color="auto"/>
              <w:right w:val="single" w:sz="4" w:space="0" w:color="000000"/>
            </w:tcBorders>
            <w:shd w:val="clear" w:color="auto" w:fill="DCDCDC"/>
          </w:tcPr>
          <w:p>
            <w:pPr/>
          </w:p>
        </w:tc>
        <w:tc>
          <w:tcPr>
            <w:tcW w:w="1169" w:type="dxa"/>
            <w:vMerge/>
            <w:tcBorders>
              <w:left w:val="single" w:sz="4" w:space="0" w:color="000000"/>
              <w:right w:val="single" w:sz="4" w:space="0" w:color="000000"/>
            </w:tcBorders>
            <w:shd w:val="clear" w:color="auto" w:fill="DCDCDC"/>
          </w:tcPr>
          <w:p>
            <w:pPr/>
          </w:p>
        </w:tc>
      </w:tr>
      <w:tr>
        <w:trPr>
          <w:trHeight w:val="166" w:hRule="exact"/>
        </w:trPr>
        <w:tc>
          <w:tcPr>
            <w:tcW w:w="978" w:type="dxa"/>
            <w:vMerge/>
            <w:tcBorders>
              <w:left w:val="single" w:sz="4" w:space="0" w:color="000000"/>
              <w:bottom w:val="single" w:sz="4" w:space="0" w:color="000000"/>
              <w:right w:val="single" w:sz="4" w:space="0" w:color="000000"/>
            </w:tcBorders>
            <w:shd w:val="clear" w:color="auto" w:fill="DCDCDC"/>
          </w:tcPr>
          <w:p>
            <w:pPr/>
          </w:p>
        </w:tc>
        <w:tc>
          <w:tcPr>
            <w:tcW w:w="1057" w:type="dxa"/>
            <w:vMerge/>
            <w:tcBorders>
              <w:left w:val="single" w:sz="4" w:space="0" w:color="000000"/>
              <w:bottom w:val="single" w:sz="4" w:space="0" w:color="000000"/>
              <w:right w:val="single" w:sz="4" w:space="0" w:color="000000"/>
            </w:tcBorders>
            <w:shd w:val="clear" w:color="auto" w:fill="DCDCDC"/>
          </w:tcPr>
          <w:p>
            <w:pPr/>
          </w:p>
        </w:tc>
        <w:tc>
          <w:tcPr>
            <w:tcW w:w="1217" w:type="dxa"/>
            <w:vMerge/>
            <w:tcBorders>
              <w:left w:val="single" w:sz="4" w:space="0" w:color="000000"/>
              <w:bottom w:val="single" w:sz="4" w:space="0" w:color="000000"/>
              <w:right w:val="single" w:sz="4" w:space="0" w:color="000000"/>
            </w:tcBorders>
            <w:shd w:val="clear" w:color="auto" w:fill="DCDCDC"/>
          </w:tcPr>
          <w:p>
            <w:pPr/>
          </w:p>
        </w:tc>
        <w:tc>
          <w:tcPr>
            <w:tcW w:w="425" w:type="dxa"/>
            <w:vMerge/>
            <w:tcBorders>
              <w:left w:val="single" w:sz="4" w:space="0" w:color="000000"/>
              <w:bottom w:val="single" w:sz="4" w:space="0" w:color="000000"/>
              <w:right w:val="single" w:sz="4" w:space="0" w:color="000000"/>
            </w:tcBorders>
            <w:shd w:val="clear" w:color="auto" w:fill="DCDCDC"/>
          </w:tcPr>
          <w:p>
            <w:pPr/>
          </w:p>
        </w:tc>
        <w:tc>
          <w:tcPr>
            <w:tcW w:w="250" w:type="dxa"/>
            <w:vMerge/>
            <w:tcBorders>
              <w:left w:val="single" w:sz="4" w:space="0" w:color="000000"/>
              <w:bottom w:val="single" w:sz="4" w:space="0" w:color="000000"/>
              <w:right w:val="single" w:sz="4" w:space="0" w:color="000000"/>
            </w:tcBorders>
            <w:shd w:val="clear" w:color="auto" w:fill="DCDCDC"/>
          </w:tcPr>
          <w:p>
            <w:pPr/>
          </w:p>
        </w:tc>
        <w:tc>
          <w:tcPr>
            <w:tcW w:w="1114" w:type="dxa"/>
            <w:vMerge/>
            <w:tcBorders>
              <w:left w:val="single" w:sz="4" w:space="0" w:color="000000"/>
              <w:bottom w:val="single" w:sz="4" w:space="0" w:color="000000"/>
              <w:right w:val="single" w:sz="4" w:space="0" w:color="000000"/>
            </w:tcBorders>
            <w:shd w:val="clear" w:color="auto" w:fill="DCDCDC"/>
          </w:tcPr>
          <w:p>
            <w:pPr/>
          </w:p>
        </w:tc>
        <w:tc>
          <w:tcPr>
            <w:tcW w:w="250" w:type="dxa"/>
            <w:vMerge/>
            <w:tcBorders>
              <w:left w:val="single" w:sz="4" w:space="0" w:color="000000"/>
              <w:bottom w:val="single" w:sz="4" w:space="0" w:color="000000"/>
              <w:right w:val="single" w:sz="4" w:space="0" w:color="000000"/>
            </w:tcBorders>
            <w:shd w:val="clear" w:color="auto" w:fill="DCDCDC"/>
          </w:tcPr>
          <w:p>
            <w:pPr/>
          </w:p>
        </w:tc>
        <w:tc>
          <w:tcPr>
            <w:tcW w:w="1183" w:type="dxa"/>
            <w:vMerge/>
            <w:tcBorders>
              <w:left w:val="single" w:sz="4" w:space="0" w:color="000000"/>
              <w:bottom w:val="single" w:sz="4" w:space="0" w:color="000000"/>
              <w:right w:val="single" w:sz="4" w:space="0" w:color="000000"/>
            </w:tcBorders>
            <w:shd w:val="clear" w:color="auto" w:fill="DCDCDC"/>
          </w:tcPr>
          <w:p>
            <w:pPr/>
          </w:p>
        </w:tc>
        <w:tc>
          <w:tcPr>
            <w:tcW w:w="247" w:type="dxa"/>
            <w:vMerge/>
            <w:tcBorders>
              <w:left w:val="single" w:sz="4" w:space="0" w:color="000000"/>
              <w:bottom w:val="single" w:sz="4" w:space="0" w:color="000000"/>
              <w:right w:val="single" w:sz="4" w:space="0" w:color="000000"/>
            </w:tcBorders>
            <w:shd w:val="clear" w:color="auto" w:fill="DCDCDC"/>
          </w:tcPr>
          <w:p>
            <w:pPr/>
          </w:p>
        </w:tc>
        <w:tc>
          <w:tcPr>
            <w:tcW w:w="2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299" w:type="dxa"/>
            <w:vMerge/>
            <w:tcBorders>
              <w:left w:val="single" w:sz="4" w:space="0" w:color="000000"/>
              <w:bottom w:val="single" w:sz="4" w:space="0" w:color="000000"/>
              <w:right w:val="single" w:sz="4" w:space="0" w:color="000000"/>
            </w:tcBorders>
            <w:shd w:val="clear" w:color="auto" w:fill="DCDCDC"/>
          </w:tcPr>
          <w:p>
            <w:pPr/>
          </w:p>
        </w:tc>
        <w:tc>
          <w:tcPr>
            <w:tcW w:w="1118" w:type="dxa"/>
            <w:vMerge/>
            <w:tcBorders>
              <w:left w:val="single" w:sz="4" w:space="0" w:color="000000"/>
              <w:bottom w:val="single" w:sz="4" w:space="0" w:color="000000"/>
              <w:right w:val="single" w:sz="4" w:space="0" w:color="000000"/>
            </w:tcBorders>
            <w:shd w:val="clear" w:color="auto" w:fill="DCDCDC"/>
          </w:tcPr>
          <w:p>
            <w:pPr/>
          </w:p>
        </w:tc>
        <w:tc>
          <w:tcPr>
            <w:tcW w:w="886" w:type="dxa"/>
            <w:vMerge/>
            <w:tcBorders>
              <w:left w:val="single" w:sz="4" w:space="0" w:color="000000"/>
              <w:bottom w:val="single" w:sz="4" w:space="0" w:color="000000"/>
              <w:right w:val="single" w:sz="4" w:space="0" w:color="000000"/>
            </w:tcBorders>
            <w:shd w:val="clear" w:color="auto" w:fill="DCDCDC"/>
          </w:tcPr>
          <w:p>
            <w:pPr/>
          </w:p>
        </w:tc>
        <w:tc>
          <w:tcPr>
            <w:tcW w:w="425" w:type="dxa"/>
            <w:vMerge/>
            <w:tcBorders>
              <w:left w:val="single" w:sz="4" w:space="0" w:color="000000"/>
              <w:bottom w:val="single" w:sz="4" w:space="0" w:color="000000"/>
              <w:right w:val="single" w:sz="4" w:space="0" w:color="000000"/>
            </w:tcBorders>
            <w:shd w:val="clear" w:color="auto" w:fill="DCDCDC"/>
          </w:tcPr>
          <w:p>
            <w:pPr/>
          </w:p>
        </w:tc>
        <w:tc>
          <w:tcPr>
            <w:tcW w:w="247" w:type="dxa"/>
            <w:vMerge/>
            <w:tcBorders>
              <w:left w:val="single" w:sz="4" w:space="0" w:color="000000"/>
              <w:bottom w:val="single" w:sz="4" w:space="0" w:color="000000"/>
              <w:right w:val="single" w:sz="4" w:space="0" w:color="000000"/>
            </w:tcBorders>
            <w:shd w:val="clear" w:color="auto" w:fill="DCDCDC"/>
          </w:tcPr>
          <w:p>
            <w:pPr/>
          </w:p>
        </w:tc>
        <w:tc>
          <w:tcPr>
            <w:tcW w:w="1025" w:type="dxa"/>
            <w:vMerge/>
            <w:tcBorders>
              <w:left w:val="single" w:sz="4" w:space="0" w:color="000000"/>
              <w:bottom w:val="single" w:sz="4" w:space="0" w:color="000000"/>
              <w:right w:val="single" w:sz="4" w:space="0" w:color="000000"/>
            </w:tcBorders>
            <w:shd w:val="clear" w:color="auto" w:fill="DCDCDC"/>
          </w:tcPr>
          <w:p>
            <w:pPr/>
          </w:p>
        </w:tc>
        <w:tc>
          <w:tcPr>
            <w:tcW w:w="250" w:type="dxa"/>
            <w:vMerge/>
            <w:tcBorders>
              <w:left w:val="single" w:sz="4" w:space="0" w:color="000000"/>
              <w:bottom w:val="single" w:sz="4" w:space="0" w:color="000000"/>
              <w:right w:val="single" w:sz="4" w:space="0" w:color="000000"/>
            </w:tcBorders>
            <w:shd w:val="clear" w:color="auto" w:fill="DCDCDC"/>
          </w:tcPr>
          <w:p>
            <w:pPr/>
          </w:p>
        </w:tc>
        <w:tc>
          <w:tcPr>
            <w:tcW w:w="1118" w:type="dxa"/>
            <w:vMerge/>
            <w:tcBorders>
              <w:left w:val="single" w:sz="4" w:space="0" w:color="000000"/>
              <w:bottom w:val="single" w:sz="4" w:space="0" w:color="000000"/>
              <w:right w:val="single" w:sz="4" w:space="0" w:color="000000"/>
            </w:tcBorders>
            <w:shd w:val="clear" w:color="auto" w:fill="DCDCDC"/>
          </w:tcPr>
          <w:p>
            <w:pPr/>
          </w:p>
        </w:tc>
        <w:tc>
          <w:tcPr>
            <w:tcW w:w="250" w:type="dxa"/>
            <w:vMerge/>
            <w:tcBorders>
              <w:left w:val="single" w:sz="4" w:space="0" w:color="000000"/>
              <w:bottom w:val="single" w:sz="4" w:space="0" w:color="000000"/>
              <w:right w:val="single" w:sz="4" w:space="0" w:color="000000"/>
            </w:tcBorders>
            <w:shd w:val="clear" w:color="auto" w:fill="DCDCDC"/>
          </w:tcPr>
          <w:p>
            <w:pPr/>
          </w:p>
        </w:tc>
        <w:tc>
          <w:tcPr>
            <w:tcW w:w="2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69" w:type="dxa"/>
            <w:vMerge/>
            <w:tcBorders>
              <w:left w:val="single" w:sz="4" w:space="0" w:color="000000"/>
              <w:bottom w:val="single" w:sz="4" w:space="0" w:color="000000"/>
              <w:right w:val="single" w:sz="4" w:space="0" w:color="000000"/>
            </w:tcBorders>
            <w:shd w:val="clear" w:color="auto" w:fill="DCDCDC"/>
          </w:tcPr>
          <w:p>
            <w:pPr/>
          </w:p>
        </w:tc>
      </w:tr>
      <w:tr>
        <w:trPr>
          <w:trHeight w:val="634"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54"/>
              <w:jc w:val="left"/>
              <w:rPr>
                <w:rFonts w:ascii="宋体" w:hAnsi="宋体" w:cs="宋体" w:eastAsia="宋体" w:hint="default"/>
                <w:sz w:val="18"/>
                <w:szCs w:val="18"/>
              </w:rPr>
            </w:pPr>
            <w:r>
              <w:rPr>
                <w:rFonts w:ascii="宋体" w:hAnsi="宋体" w:cs="宋体" w:eastAsia="宋体" w:hint="default"/>
                <w:sz w:val="18"/>
                <w:szCs w:val="18"/>
              </w:rPr>
              <w:t>一、上年年 末余额</w:t>
            </w:r>
          </w:p>
        </w:tc>
        <w:tc>
          <w:tcPr>
            <w:tcW w:w="1057"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pacing w:val="-1"/>
                <w:sz w:val="18"/>
              </w:rPr>
              <w:t>30,324,000.0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272,564.86</w:t>
            </w: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8,010,587.77</w:t>
            </w: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67,612,294.81</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106,219,447.44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30,324,000.00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272,564.86</w:t>
            </w: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3,793,369.50</w:t>
            </w: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29,657,330.40</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64,047,264.76</w:t>
            </w:r>
          </w:p>
        </w:tc>
      </w:tr>
      <w:tr>
        <w:trPr>
          <w:trHeight w:val="634"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52" w:firstLine="182"/>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1057" w:type="dxa"/>
            <w:tcBorders>
              <w:top w:val="single" w:sz="4" w:space="0" w:color="000000"/>
              <w:left w:val="single" w:sz="10" w:space="0" w:color="DCDCDC"/>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10"/>
              <w:ind w:left="12" w:right="52" w:firstLine="182"/>
              <w:jc w:val="left"/>
              <w:rPr>
                <w:rFonts w:ascii="宋体" w:hAnsi="宋体" w:cs="宋体" w:eastAsia="宋体" w:hint="default"/>
                <w:sz w:val="18"/>
                <w:szCs w:val="18"/>
              </w:rPr>
            </w:pPr>
            <w:r>
              <w:rPr>
                <w:rFonts w:ascii="宋体" w:hAnsi="宋体" w:cs="宋体" w:eastAsia="宋体" w:hint="default"/>
                <w:sz w:val="18"/>
                <w:szCs w:val="18"/>
              </w:rPr>
              <w:t>前期差错 更正</w:t>
            </w:r>
          </w:p>
        </w:tc>
        <w:tc>
          <w:tcPr>
            <w:tcW w:w="1057" w:type="dxa"/>
            <w:tcBorders>
              <w:top w:val="single" w:sz="4" w:space="0" w:color="000000"/>
              <w:left w:val="single" w:sz="10" w:space="0" w:color="DCDCDC"/>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9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57" w:type="dxa"/>
            <w:tcBorders>
              <w:top w:val="single" w:sz="4" w:space="0" w:color="000000"/>
              <w:left w:val="single" w:sz="10" w:space="0" w:color="DCDCDC"/>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54"/>
              <w:jc w:val="left"/>
              <w:rPr>
                <w:rFonts w:ascii="宋体" w:hAnsi="宋体" w:cs="宋体" w:eastAsia="宋体" w:hint="default"/>
                <w:sz w:val="18"/>
                <w:szCs w:val="18"/>
              </w:rPr>
            </w:pPr>
            <w:r>
              <w:rPr>
                <w:rFonts w:ascii="宋体" w:hAnsi="宋体" w:cs="宋体" w:eastAsia="宋体" w:hint="default"/>
                <w:sz w:val="18"/>
                <w:szCs w:val="18"/>
              </w:rPr>
              <w:t>二、本年年 初余额</w:t>
            </w:r>
          </w:p>
        </w:tc>
        <w:tc>
          <w:tcPr>
            <w:tcW w:w="1057"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pacing w:val="-1"/>
                <w:sz w:val="18"/>
              </w:rPr>
              <w:t>30,324,000.0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272,564.86</w:t>
            </w: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8,010,587.77</w:t>
            </w: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67,612,294.81</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106,219,447.44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30,324,000.00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272,564.86</w:t>
            </w: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3,793,369.50</w:t>
            </w: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29,657,330.40</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64,047,264.76</w:t>
            </w:r>
          </w:p>
        </w:tc>
      </w:tr>
      <w:tr>
        <w:trPr>
          <w:trHeight w:val="1570"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54"/>
              <w:jc w:val="left"/>
              <w:rPr>
                <w:rFonts w:ascii="宋体" w:hAnsi="宋体" w:cs="宋体" w:eastAsia="宋体" w:hint="default"/>
                <w:sz w:val="18"/>
                <w:szCs w:val="18"/>
              </w:rPr>
            </w:pPr>
            <w:r>
              <w:rPr>
                <w:rFonts w:ascii="宋体" w:hAnsi="宋体" w:cs="宋体" w:eastAsia="宋体" w:hint="default"/>
                <w:sz w:val="18"/>
                <w:szCs w:val="18"/>
              </w:rPr>
              <w:t>三、本年增 减变动金额</w:t>
            </w:r>
          </w:p>
          <w:p>
            <w:pPr>
              <w:pStyle w:val="TableParagraph"/>
              <w:spacing w:line="309" w:lineRule="auto" w:before="19"/>
              <w:ind w:left="12" w:right="174"/>
              <w:jc w:val="both"/>
              <w:rPr>
                <w:rFonts w:ascii="宋体" w:hAnsi="宋体" w:cs="宋体" w:eastAsia="宋体" w:hint="default"/>
                <w:sz w:val="18"/>
                <w:szCs w:val="18"/>
              </w:rPr>
            </w:pPr>
            <w:r>
              <w:rPr>
                <w:rFonts w:ascii="宋体" w:hAnsi="宋体" w:cs="宋体" w:eastAsia="宋体" w:hint="default"/>
                <w:sz w:val="18"/>
                <w:szCs w:val="18"/>
              </w:rPr>
              <w:t>（减少以 “</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1057"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10,176,000.0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516,908,112.47</w:t>
            </w: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5,501,255.75</w:t>
            </w: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31,819,323.85</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564,404,692.07</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4,217,218.27</w:t>
            </w: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37,954,964.41</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42,172,182.68</w:t>
            </w:r>
          </w:p>
        </w:tc>
      </w:tr>
      <w:tr>
        <w:trPr>
          <w:trHeight w:val="634"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52" w:firstLine="182"/>
              <w:jc w:val="left"/>
              <w:rPr>
                <w:rFonts w:ascii="宋体" w:hAnsi="宋体" w:cs="宋体" w:eastAsia="宋体" w:hint="default"/>
                <w:sz w:val="18"/>
                <w:szCs w:val="18"/>
              </w:rPr>
            </w:pPr>
            <w:r>
              <w:rPr>
                <w:rFonts w:ascii="宋体" w:hAnsi="宋体" w:cs="宋体" w:eastAsia="宋体" w:hint="default"/>
                <w:sz w:val="18"/>
                <w:szCs w:val="18"/>
              </w:rPr>
              <w:t>（一）净 利润</w:t>
            </w:r>
          </w:p>
        </w:tc>
        <w:tc>
          <w:tcPr>
            <w:tcW w:w="1057" w:type="dxa"/>
            <w:tcBorders>
              <w:top w:val="single" w:sz="4" w:space="0" w:color="000000"/>
              <w:left w:val="single" w:sz="10" w:space="0" w:color="DCDCDC"/>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57,570,579.60</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57,570,579.60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42,172,182.68</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42,172,182.68</w:t>
            </w:r>
          </w:p>
        </w:tc>
      </w:tr>
      <w:tr>
        <w:trPr>
          <w:trHeight w:val="634" w:hRule="exact"/>
        </w:trPr>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52" w:firstLine="182"/>
              <w:jc w:val="left"/>
              <w:rPr>
                <w:rFonts w:ascii="宋体" w:hAnsi="宋体" w:cs="宋体" w:eastAsia="宋体" w:hint="default"/>
                <w:sz w:val="18"/>
                <w:szCs w:val="18"/>
              </w:rPr>
            </w:pPr>
            <w:r>
              <w:rPr>
                <w:rFonts w:ascii="宋体" w:hAnsi="宋体" w:cs="宋体" w:eastAsia="宋体" w:hint="default"/>
                <w:sz w:val="18"/>
                <w:szCs w:val="18"/>
              </w:rPr>
              <w:t>（二）其 他综合收益</w:t>
            </w:r>
          </w:p>
        </w:tc>
        <w:tc>
          <w:tcPr>
            <w:tcW w:w="1057" w:type="dxa"/>
            <w:tcBorders>
              <w:top w:val="single" w:sz="4" w:space="0" w:color="000000"/>
              <w:left w:val="single" w:sz="10" w:space="0" w:color="DCDCDC"/>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18"/>
          <w:footerReference w:type="default" r:id="rId19"/>
          <w:pgSz w:w="16840" w:h="11910" w:orient="landscape"/>
          <w:pgMar w:header="877" w:footer="980" w:top="1100" w:bottom="1160" w:left="980" w:right="0"/>
          <w:pgNumType w:start="78"/>
        </w:sectPr>
      </w:pPr>
    </w:p>
    <w:p>
      <w:pPr>
        <w:spacing w:line="240" w:lineRule="auto" w:before="0"/>
        <w:rPr>
          <w:rFonts w:ascii="Times New Roman" w:hAnsi="Times New Roman" w:cs="Times New Roman" w:eastAsia="Times New Roman" w:hint="default"/>
          <w:sz w:val="28"/>
          <w:szCs w:val="28"/>
        </w:rPr>
      </w:pPr>
    </w:p>
    <w:tbl>
      <w:tblPr>
        <w:tblW w:w="0" w:type="auto"/>
        <w:jc w:val="left"/>
        <w:tblInd w:w="120" w:type="dxa"/>
        <w:tblLayout w:type="fixed"/>
        <w:tblCellMar>
          <w:top w:w="0" w:type="dxa"/>
          <w:left w:w="0" w:type="dxa"/>
          <w:bottom w:w="0" w:type="dxa"/>
          <w:right w:w="0" w:type="dxa"/>
        </w:tblCellMar>
        <w:tblLook w:val="01E0"/>
      </w:tblPr>
      <w:tblGrid>
        <w:gridCol w:w="1000"/>
        <w:gridCol w:w="1046"/>
        <w:gridCol w:w="1217"/>
        <w:gridCol w:w="425"/>
        <w:gridCol w:w="250"/>
        <w:gridCol w:w="1114"/>
        <w:gridCol w:w="250"/>
        <w:gridCol w:w="1183"/>
        <w:gridCol w:w="247"/>
        <w:gridCol w:w="250"/>
        <w:gridCol w:w="1299"/>
        <w:gridCol w:w="1118"/>
        <w:gridCol w:w="886"/>
        <w:gridCol w:w="425"/>
        <w:gridCol w:w="247"/>
        <w:gridCol w:w="1025"/>
        <w:gridCol w:w="250"/>
        <w:gridCol w:w="1118"/>
        <w:gridCol w:w="250"/>
        <w:gridCol w:w="250"/>
        <w:gridCol w:w="1169"/>
      </w:tblGrid>
      <w:tr>
        <w:trPr>
          <w:trHeight w:val="94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65" w:firstLine="182"/>
              <w:jc w:val="both"/>
              <w:rPr>
                <w:rFonts w:ascii="宋体" w:hAnsi="宋体" w:cs="宋体" w:eastAsia="宋体" w:hint="default"/>
                <w:sz w:val="18"/>
                <w:szCs w:val="18"/>
              </w:rPr>
            </w:pPr>
            <w:r>
              <w:rPr>
                <w:rFonts w:ascii="宋体" w:hAnsi="宋体" w:cs="宋体" w:eastAsia="宋体" w:hint="default"/>
                <w:spacing w:val="-12"/>
                <w:sz w:val="18"/>
                <w:szCs w:val="18"/>
              </w:rPr>
              <w:t>上述（一</w:t>
            </w:r>
            <w:r>
              <w:rPr>
                <w:rFonts w:ascii="宋体" w:hAnsi="宋体" w:cs="宋体" w:eastAsia="宋体" w:hint="default"/>
                <w:sz w:val="18"/>
                <w:szCs w:val="18"/>
              </w:rPr>
              <w:t> 和（二）小 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1" w:right="0"/>
              <w:jc w:val="left"/>
              <w:rPr>
                <w:rFonts w:ascii="宋体" w:hAnsi="宋体" w:cs="宋体" w:eastAsia="宋体" w:hint="default"/>
                <w:sz w:val="18"/>
                <w:szCs w:val="18"/>
              </w:rPr>
            </w:pPr>
            <w:r>
              <w:rPr>
                <w:rFonts w:ascii="宋体" w:hAnsi="宋体" w:cs="宋体" w:eastAsia="宋体" w:hint="default"/>
                <w:sz w:val="18"/>
                <w:szCs w:val="18"/>
              </w:rPr>
              <w:t>）</w:t>
            </w: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spacing w:val="-1"/>
                <w:sz w:val="18"/>
              </w:rPr>
              <w:t>57,570,579.60</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2"/>
              <w:jc w:val="right"/>
              <w:rPr>
                <w:rFonts w:ascii="Times New Roman" w:hAnsi="Times New Roman" w:cs="Times New Roman" w:eastAsia="Times New Roman" w:hint="default"/>
                <w:sz w:val="18"/>
                <w:szCs w:val="18"/>
              </w:rPr>
            </w:pPr>
            <w:r>
              <w:rPr>
                <w:rFonts w:ascii="Times New Roman"/>
                <w:spacing w:val="-1"/>
                <w:sz w:val="18"/>
              </w:rPr>
              <w:t>57,570,579.60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52" w:right="0"/>
              <w:jc w:val="left"/>
              <w:rPr>
                <w:rFonts w:ascii="Times New Roman" w:hAnsi="Times New Roman" w:cs="Times New Roman" w:eastAsia="Times New Roman" w:hint="default"/>
                <w:sz w:val="18"/>
                <w:szCs w:val="18"/>
              </w:rPr>
            </w:pPr>
            <w:r>
              <w:rPr>
                <w:rFonts w:ascii="Times New Roman"/>
                <w:sz w:val="18"/>
              </w:rPr>
              <w:t>42,172,182.68</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0" w:right="0"/>
              <w:jc w:val="left"/>
              <w:rPr>
                <w:rFonts w:ascii="Times New Roman" w:hAnsi="Times New Roman" w:cs="Times New Roman" w:eastAsia="Times New Roman" w:hint="default"/>
                <w:sz w:val="18"/>
                <w:szCs w:val="18"/>
              </w:rPr>
            </w:pPr>
            <w:r>
              <w:rPr>
                <w:rFonts w:ascii="Times New Roman"/>
                <w:sz w:val="18"/>
              </w:rPr>
              <w:t>42,172,182.68</w:t>
            </w:r>
          </w:p>
        </w:tc>
      </w:tr>
      <w:tr>
        <w:trPr>
          <w:trHeight w:val="94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63" w:firstLine="182"/>
              <w:jc w:val="both"/>
              <w:rPr>
                <w:rFonts w:ascii="宋体" w:hAnsi="宋体" w:cs="宋体" w:eastAsia="宋体" w:hint="default"/>
                <w:sz w:val="18"/>
                <w:szCs w:val="18"/>
              </w:rPr>
            </w:pPr>
            <w:r>
              <w:rPr>
                <w:rFonts w:ascii="宋体" w:hAnsi="宋体" w:cs="宋体" w:eastAsia="宋体" w:hint="default"/>
                <w:sz w:val="18"/>
                <w:szCs w:val="18"/>
              </w:rPr>
              <w:t>（三）所 有者投入和 减少资本</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10,176,000.0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46" w:right="0"/>
              <w:jc w:val="center"/>
              <w:rPr>
                <w:rFonts w:ascii="Times New Roman" w:hAnsi="Times New Roman" w:cs="Times New Roman" w:eastAsia="Times New Roman" w:hint="default"/>
                <w:sz w:val="18"/>
                <w:szCs w:val="18"/>
              </w:rPr>
            </w:pPr>
            <w:r>
              <w:rPr>
                <w:rFonts w:ascii="Times New Roman"/>
                <w:sz w:val="18"/>
              </w:rPr>
              <w:t>516,908,112.47</w:t>
            </w: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2"/>
              <w:jc w:val="right"/>
              <w:rPr>
                <w:rFonts w:ascii="Times New Roman" w:hAnsi="Times New Roman" w:cs="Times New Roman" w:eastAsia="Times New Roman" w:hint="default"/>
                <w:sz w:val="18"/>
                <w:szCs w:val="18"/>
              </w:rPr>
            </w:pPr>
            <w:r>
              <w:rPr>
                <w:rFonts w:ascii="Times New Roman"/>
                <w:spacing w:val="-1"/>
                <w:sz w:val="18"/>
              </w:rPr>
              <w:t>527,084,112.47</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22" w:right="17" w:firstLine="362"/>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．所有</w:t>
            </w:r>
            <w:r>
              <w:rPr>
                <w:rFonts w:ascii="宋体" w:hAnsi="宋体" w:cs="宋体" w:eastAsia="宋体" w:hint="default"/>
                <w:sz w:val="18"/>
                <w:szCs w:val="18"/>
              </w:rPr>
              <w:t> 者投入资本</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pacing w:val="-1"/>
                <w:sz w:val="18"/>
              </w:rPr>
              <w:t>10,176,000.0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516,908,112.47</w:t>
            </w: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527,084,112.47</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1260"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2" w:lineRule="auto" w:before="10"/>
              <w:ind w:left="22" w:right="17" w:firstLine="362"/>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．股份</w:t>
            </w:r>
            <w:r>
              <w:rPr>
                <w:rFonts w:ascii="宋体" w:hAnsi="宋体" w:cs="宋体" w:eastAsia="宋体" w:hint="default"/>
                <w:sz w:val="18"/>
                <w:szCs w:val="18"/>
              </w:rPr>
              <w:t> 支付计入所 有者权益的 金额</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7"/>
              <w:jc w:val="right"/>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．其他</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63" w:firstLine="182"/>
              <w:jc w:val="left"/>
              <w:rPr>
                <w:rFonts w:ascii="宋体" w:hAnsi="宋体" w:cs="宋体" w:eastAsia="宋体" w:hint="default"/>
                <w:sz w:val="18"/>
                <w:szCs w:val="18"/>
              </w:rPr>
            </w:pPr>
            <w:r>
              <w:rPr>
                <w:rFonts w:ascii="宋体" w:hAnsi="宋体" w:cs="宋体" w:eastAsia="宋体" w:hint="default"/>
                <w:sz w:val="18"/>
                <w:szCs w:val="18"/>
              </w:rPr>
              <w:t>（四）利 润分配</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5,501,255.75</w:t>
            </w: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-25,751,255.75</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-20,250,000.00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4,217,218.27</w:t>
            </w: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-4,217,218.27</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22" w:right="17" w:firstLine="362"/>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．提取</w:t>
            </w:r>
            <w:r>
              <w:rPr>
                <w:rFonts w:ascii="宋体" w:hAnsi="宋体" w:cs="宋体" w:eastAsia="宋体" w:hint="default"/>
                <w:sz w:val="18"/>
                <w:szCs w:val="18"/>
              </w:rPr>
              <w:t> 盈余公积</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5,501,255.75</w:t>
            </w: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-5,501,255.75</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4,217,218.27</w:t>
            </w: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-4,217,218.27</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9" w:lineRule="auto" w:before="8"/>
              <w:ind w:left="22" w:right="17" w:firstLine="362"/>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．提取</w:t>
            </w:r>
            <w:r>
              <w:rPr>
                <w:rFonts w:ascii="宋体" w:hAnsi="宋体" w:cs="宋体" w:eastAsia="宋体" w:hint="default"/>
                <w:sz w:val="18"/>
                <w:szCs w:val="18"/>
              </w:rPr>
              <w:t> 一般风险准 备</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9" w:lineRule="auto" w:before="8"/>
              <w:ind w:left="22" w:right="17" w:firstLine="362"/>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．对所</w:t>
            </w:r>
            <w:r>
              <w:rPr>
                <w:rFonts w:ascii="宋体" w:hAnsi="宋体" w:cs="宋体" w:eastAsia="宋体" w:hint="default"/>
                <w:sz w:val="18"/>
                <w:szCs w:val="18"/>
              </w:rPr>
              <w:t> 有者（或股 东）的分配</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spacing w:val="-1"/>
                <w:sz w:val="18"/>
              </w:rPr>
              <w:t>-20,250,000.00</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2"/>
              <w:jc w:val="right"/>
              <w:rPr>
                <w:rFonts w:ascii="Times New Roman" w:hAnsi="Times New Roman" w:cs="Times New Roman" w:eastAsia="Times New Roman" w:hint="default"/>
                <w:sz w:val="18"/>
                <w:szCs w:val="18"/>
              </w:rPr>
            </w:pPr>
            <w:r>
              <w:rPr>
                <w:rFonts w:ascii="Times New Roman"/>
                <w:spacing w:val="-1"/>
                <w:sz w:val="18"/>
              </w:rPr>
              <w:t>-20,250,000.00</w:t>
            </w: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63" w:firstLine="182"/>
              <w:jc w:val="both"/>
              <w:rPr>
                <w:rFonts w:ascii="宋体" w:hAnsi="宋体" w:cs="宋体" w:eastAsia="宋体" w:hint="default"/>
                <w:sz w:val="18"/>
                <w:szCs w:val="18"/>
              </w:rPr>
            </w:pPr>
            <w:r>
              <w:rPr>
                <w:rFonts w:ascii="宋体" w:hAnsi="宋体" w:cs="宋体" w:eastAsia="宋体" w:hint="default"/>
                <w:sz w:val="18"/>
                <w:szCs w:val="18"/>
              </w:rPr>
              <w:t>（五）所 有者权益内 部结转</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9"/>
              <w:jc w:val="right"/>
              <w:rPr>
                <w:rFonts w:ascii="宋体" w:hAnsi="宋体" w:cs="宋体" w:eastAsia="宋体" w:hint="default"/>
                <w:sz w:val="18"/>
                <w:szCs w:val="18"/>
              </w:rPr>
            </w:pP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．资本公积</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77" w:footer="980" w:top="1100" w:bottom="1160" w:left="980" w:right="0"/>
        </w:sectPr>
      </w:pPr>
    </w:p>
    <w:p>
      <w:pPr>
        <w:spacing w:line="240" w:lineRule="auto" w:before="0"/>
        <w:rPr>
          <w:rFonts w:ascii="Times New Roman" w:hAnsi="Times New Roman" w:cs="Times New Roman" w:eastAsia="Times New Roman" w:hint="default"/>
          <w:sz w:val="28"/>
          <w:szCs w:val="28"/>
        </w:rPr>
      </w:pPr>
    </w:p>
    <w:tbl>
      <w:tblPr>
        <w:tblW w:w="0" w:type="auto"/>
        <w:jc w:val="left"/>
        <w:tblInd w:w="120" w:type="dxa"/>
        <w:tblLayout w:type="fixed"/>
        <w:tblCellMar>
          <w:top w:w="0" w:type="dxa"/>
          <w:left w:w="0" w:type="dxa"/>
          <w:bottom w:w="0" w:type="dxa"/>
          <w:right w:w="0" w:type="dxa"/>
        </w:tblCellMar>
        <w:tblLook w:val="01E0"/>
      </w:tblPr>
      <w:tblGrid>
        <w:gridCol w:w="1000"/>
        <w:gridCol w:w="1046"/>
        <w:gridCol w:w="1217"/>
        <w:gridCol w:w="425"/>
        <w:gridCol w:w="250"/>
        <w:gridCol w:w="1114"/>
        <w:gridCol w:w="250"/>
        <w:gridCol w:w="1183"/>
        <w:gridCol w:w="247"/>
        <w:gridCol w:w="250"/>
        <w:gridCol w:w="1299"/>
        <w:gridCol w:w="1118"/>
        <w:gridCol w:w="886"/>
        <w:gridCol w:w="425"/>
        <w:gridCol w:w="247"/>
        <w:gridCol w:w="1025"/>
        <w:gridCol w:w="250"/>
        <w:gridCol w:w="1118"/>
        <w:gridCol w:w="250"/>
        <w:gridCol w:w="250"/>
        <w:gridCol w:w="1169"/>
      </w:tblGrid>
      <w:tr>
        <w:trPr>
          <w:trHeight w:val="634"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转增资本</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22" w:right="63" w:firstLine="9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 积转增资本</w:t>
            </w:r>
          </w:p>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22" w:right="17" w:firstLine="182"/>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3</w:t>
            </w:r>
            <w:r>
              <w:rPr>
                <w:rFonts w:ascii="宋体" w:hAnsi="宋体" w:cs="宋体" w:eastAsia="宋体" w:hint="default"/>
                <w:spacing w:val="-9"/>
                <w:sz w:val="18"/>
                <w:szCs w:val="18"/>
              </w:rPr>
              <w:t>．盈余公</w:t>
            </w:r>
            <w:r>
              <w:rPr>
                <w:rFonts w:ascii="宋体" w:hAnsi="宋体" w:cs="宋体" w:eastAsia="宋体" w:hint="default"/>
                <w:sz w:val="18"/>
                <w:szCs w:val="18"/>
              </w:rPr>
              <w:t> 积弥补亏损</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63"/>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19" w:firstLine="91"/>
              <w:jc w:val="left"/>
              <w:rPr>
                <w:rFonts w:ascii="宋体" w:hAnsi="宋体" w:cs="宋体" w:eastAsia="宋体" w:hint="default"/>
                <w:sz w:val="18"/>
                <w:szCs w:val="18"/>
              </w:rPr>
            </w:pPr>
            <w:r>
              <w:rPr>
                <w:rFonts w:ascii="宋体" w:hAnsi="宋体" w:cs="宋体" w:eastAsia="宋体" w:hint="default"/>
                <w:spacing w:val="-10"/>
                <w:sz w:val="18"/>
                <w:szCs w:val="18"/>
              </w:rPr>
              <w:t>（六）专项</w:t>
            </w:r>
            <w:r>
              <w:rPr>
                <w:rFonts w:ascii="宋体" w:hAnsi="宋体" w:cs="宋体" w:eastAsia="宋体" w:hint="default"/>
                <w:sz w:val="18"/>
                <w:szCs w:val="18"/>
              </w:rPr>
              <w:t> 储备</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9"/>
              <w:jc w:val="right"/>
              <w:rPr>
                <w:rFonts w:ascii="宋体" w:hAnsi="宋体" w:cs="宋体" w:eastAsia="宋体" w:hint="default"/>
                <w:sz w:val="18"/>
                <w:szCs w:val="18"/>
              </w:rPr>
            </w:pP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．本期提取</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9"/>
              <w:jc w:val="right"/>
              <w:rPr>
                <w:rFonts w:ascii="宋体" w:hAnsi="宋体" w:cs="宋体" w:eastAsia="宋体" w:hint="default"/>
                <w:sz w:val="18"/>
                <w:szCs w:val="18"/>
              </w:rPr>
            </w:pP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．本期使用</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9"/>
              <w:jc w:val="right"/>
              <w:rPr>
                <w:rFonts w:ascii="宋体" w:hAnsi="宋体" w:cs="宋体" w:eastAsia="宋体" w:hint="default"/>
                <w:sz w:val="18"/>
                <w:szCs w:val="18"/>
              </w:rPr>
            </w:pPr>
            <w:r>
              <w:rPr>
                <w:rFonts w:ascii="宋体" w:hAnsi="宋体" w:cs="宋体" w:eastAsia="宋体" w:hint="default"/>
                <w:spacing w:val="-10"/>
                <w:sz w:val="18"/>
                <w:szCs w:val="18"/>
              </w:rPr>
              <w:t>（七）其他</w:t>
            </w:r>
          </w:p>
        </w:tc>
        <w:tc>
          <w:tcPr>
            <w:tcW w:w="1046"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10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65"/>
              <w:jc w:val="left"/>
              <w:rPr>
                <w:rFonts w:ascii="宋体" w:hAnsi="宋体" w:cs="宋体" w:eastAsia="宋体" w:hint="default"/>
                <w:sz w:val="18"/>
                <w:szCs w:val="18"/>
              </w:rPr>
            </w:pPr>
            <w:r>
              <w:rPr>
                <w:rFonts w:ascii="宋体" w:hAnsi="宋体" w:cs="宋体" w:eastAsia="宋体" w:hint="default"/>
                <w:sz w:val="18"/>
                <w:szCs w:val="18"/>
              </w:rPr>
              <w:t>四、本期期 末余额</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pacing w:val="-1"/>
                <w:sz w:val="18"/>
              </w:rPr>
              <w:t>40,500,000.0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517,180,677.33</w:t>
            </w:r>
          </w:p>
        </w:tc>
        <w:tc>
          <w:tcPr>
            <w:tcW w:w="425"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13,511,843.52</w:t>
            </w:r>
          </w:p>
        </w:tc>
        <w:tc>
          <w:tcPr>
            <w:tcW w:w="25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99,431,618.66</w:t>
            </w:r>
          </w:p>
        </w:tc>
        <w:tc>
          <w:tcPr>
            <w:tcW w:w="247"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670,624,139.51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30,324,000.00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272,564.86</w:t>
            </w:r>
          </w:p>
        </w:tc>
        <w:tc>
          <w:tcPr>
            <w:tcW w:w="425" w:type="dxa"/>
            <w:tcBorders>
              <w:top w:val="single" w:sz="4" w:space="0" w:color="000000"/>
              <w:left w:val="single" w:sz="4" w:space="0" w:color="000000"/>
              <w:bottom w:val="single" w:sz="4" w:space="0" w:color="000000"/>
              <w:right w:val="single" w:sz="4" w:space="0" w:color="000000"/>
            </w:tcBorders>
          </w:tcPr>
          <w:p>
            <w:pPr/>
          </w:p>
        </w:tc>
        <w:tc>
          <w:tcPr>
            <w:tcW w:w="247"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8,010,587.77</w:t>
            </w:r>
          </w:p>
        </w:tc>
        <w:tc>
          <w:tcPr>
            <w:tcW w:w="25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67,612,294.81</w:t>
            </w:r>
          </w:p>
        </w:tc>
        <w:tc>
          <w:tcPr>
            <w:tcW w:w="250" w:type="dxa"/>
            <w:tcBorders>
              <w:top w:val="single" w:sz="4" w:space="0" w:color="000000"/>
              <w:left w:val="single" w:sz="4" w:space="0" w:color="000000"/>
              <w:bottom w:val="single" w:sz="4" w:space="0" w:color="000000"/>
              <w:right w:val="single" w:sz="4" w:space="0" w:color="000000"/>
            </w:tcBorders>
          </w:tcPr>
          <w:p>
            <w:pPr/>
          </w:p>
        </w:tc>
        <w:tc>
          <w:tcPr>
            <w:tcW w:w="2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106,219,447.4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77" w:footer="980" w:top="1100" w:bottom="1160" w:left="980" w:right="0"/>
        </w:sectPr>
      </w:pPr>
    </w:p>
    <w:p>
      <w:pPr>
        <w:spacing w:line="240" w:lineRule="auto" w:before="3"/>
        <w:rPr>
          <w:rFonts w:ascii="Times New Roman" w:hAnsi="Times New Roman" w:cs="Times New Roman" w:eastAsia="Times New Roman" w:hint="default"/>
          <w:sz w:val="22"/>
          <w:szCs w:val="22"/>
        </w:rPr>
      </w:pPr>
    </w:p>
    <w:p>
      <w:pPr>
        <w:pStyle w:val="Heading2"/>
        <w:spacing w:line="240" w:lineRule="auto"/>
        <w:ind w:left="6214" w:right="6710"/>
        <w:jc w:val="center"/>
        <w:rPr>
          <w:b w:val="0"/>
          <w:bCs w:val="0"/>
        </w:rPr>
      </w:pPr>
      <w:r>
        <w:rPr/>
        <w:t>母公司所有者权益变动表</w:t>
      </w:r>
      <w:r>
        <w:rPr>
          <w:b w:val="0"/>
          <w:bCs w:val="0"/>
        </w:rPr>
      </w: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17"/>
          <w:szCs w:val="17"/>
        </w:rPr>
      </w:pPr>
    </w:p>
    <w:p>
      <w:pPr>
        <w:tabs>
          <w:tab w:pos="8450" w:val="left" w:leader="none"/>
          <w:tab w:pos="13745" w:val="left" w:leader="none"/>
        </w:tabs>
        <w:spacing w:before="0"/>
        <w:ind w:left="152"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编制单位：北京东方国信科技股份有限公司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tab/>
      </w:r>
      <w:r>
        <w:rPr>
          <w:rFonts w:ascii="宋体" w:hAnsi="宋体" w:cs="宋体" w:eastAsia="宋体" w:hint="default"/>
          <w:spacing w:val="-2"/>
          <w:sz w:val="21"/>
          <w:szCs w:val="21"/>
        </w:rPr>
        <w:t>单位：元</w:t>
      </w:r>
    </w:p>
    <w:p>
      <w:pPr>
        <w:spacing w:line="240" w:lineRule="auto" w:before="8"/>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1730"/>
        <w:gridCol w:w="1103"/>
        <w:gridCol w:w="1181"/>
        <w:gridCol w:w="416"/>
        <w:gridCol w:w="235"/>
        <w:gridCol w:w="1085"/>
        <w:gridCol w:w="326"/>
        <w:gridCol w:w="1152"/>
        <w:gridCol w:w="1181"/>
        <w:gridCol w:w="1090"/>
        <w:gridCol w:w="866"/>
        <w:gridCol w:w="418"/>
        <w:gridCol w:w="235"/>
        <w:gridCol w:w="1001"/>
        <w:gridCol w:w="326"/>
        <w:gridCol w:w="1090"/>
        <w:gridCol w:w="1183"/>
      </w:tblGrid>
      <w:tr>
        <w:trPr>
          <w:trHeight w:val="324" w:hRule="exact"/>
        </w:trPr>
        <w:tc>
          <w:tcPr>
            <w:tcW w:w="1730" w:type="dxa"/>
            <w:vMerge w:val="restart"/>
            <w:tcBorders>
              <w:top w:val="single" w:sz="4" w:space="0" w:color="000000"/>
              <w:left w:val="single" w:sz="4" w:space="0" w:color="000000"/>
              <w:right w:val="single" w:sz="4" w:space="0" w:color="000000"/>
            </w:tcBorders>
            <w:shd w:val="clear" w:color="auto" w:fill="DCDCDC"/>
          </w:tcPr>
          <w:p>
            <w:pPr/>
          </w:p>
        </w:tc>
        <w:tc>
          <w:tcPr>
            <w:tcW w:w="6679"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209"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317" w:hRule="exact"/>
        </w:trPr>
        <w:tc>
          <w:tcPr>
            <w:tcW w:w="1730" w:type="dxa"/>
            <w:vMerge/>
            <w:tcBorders>
              <w:left w:val="single" w:sz="4" w:space="0" w:color="000000"/>
              <w:right w:val="single" w:sz="4" w:space="0" w:color="000000"/>
            </w:tcBorders>
            <w:shd w:val="clear" w:color="auto" w:fill="DCDCDC"/>
          </w:tcPr>
          <w:p>
            <w:pPr/>
          </w:p>
        </w:tc>
        <w:tc>
          <w:tcPr>
            <w:tcW w:w="1103" w:type="dxa"/>
            <w:vMerge w:val="restart"/>
            <w:tcBorders>
              <w:top w:val="single" w:sz="4" w:space="0" w:color="000000"/>
              <w:left w:val="single" w:sz="4" w:space="0" w:color="000000"/>
              <w:right w:val="single" w:sz="4" w:space="0" w:color="000000"/>
            </w:tcBorders>
            <w:shd w:val="clear" w:color="auto" w:fill="DCDCDC"/>
          </w:tcPr>
          <w:p>
            <w:pPr/>
          </w:p>
        </w:tc>
        <w:tc>
          <w:tcPr>
            <w:tcW w:w="1181" w:type="dxa"/>
            <w:vMerge w:val="restart"/>
            <w:tcBorders>
              <w:top w:val="single" w:sz="4" w:space="0" w:color="000000"/>
              <w:left w:val="single" w:sz="4" w:space="0" w:color="000000"/>
              <w:right w:val="single" w:sz="4" w:space="0" w:color="000000"/>
            </w:tcBorders>
            <w:shd w:val="clear" w:color="auto" w:fill="DCDCDC"/>
          </w:tcPr>
          <w:p>
            <w:pPr/>
          </w:p>
        </w:tc>
        <w:tc>
          <w:tcPr>
            <w:tcW w:w="416" w:type="dxa"/>
            <w:vMerge w:val="restart"/>
            <w:tcBorders>
              <w:top w:val="single" w:sz="4" w:space="0" w:color="000000"/>
              <w:left w:val="single" w:sz="4" w:space="0" w:color="000000"/>
              <w:right w:val="single" w:sz="4" w:space="0" w:color="000000"/>
            </w:tcBorders>
            <w:shd w:val="clear" w:color="auto" w:fill="DCDCDC"/>
          </w:tcPr>
          <w:p>
            <w:pPr/>
          </w:p>
        </w:tc>
        <w:tc>
          <w:tcPr>
            <w:tcW w:w="2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5" w:type="dxa"/>
            <w:vMerge w:val="restart"/>
            <w:tcBorders>
              <w:top w:val="single" w:sz="4" w:space="0" w:color="000000"/>
              <w:left w:val="single" w:sz="4" w:space="0" w:color="000000"/>
              <w:right w:val="single" w:sz="4" w:space="0" w:color="000000"/>
            </w:tcBorders>
            <w:shd w:val="clear" w:color="auto" w:fill="DCDCDC"/>
          </w:tcPr>
          <w:p>
            <w:pPr/>
          </w:p>
        </w:tc>
        <w:tc>
          <w:tcPr>
            <w:tcW w:w="326"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8"/>
              <w:ind w:left="69" w:right="65"/>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152" w:type="dxa"/>
            <w:vMerge w:val="restart"/>
            <w:tcBorders>
              <w:top w:val="single" w:sz="4" w:space="0" w:color="000000"/>
              <w:left w:val="single" w:sz="4" w:space="0" w:color="000000"/>
              <w:right w:val="single" w:sz="4" w:space="0" w:color="000000"/>
            </w:tcBorders>
            <w:shd w:val="clear" w:color="auto" w:fill="DCDCDC"/>
          </w:tcPr>
          <w:p>
            <w:pPr/>
          </w:p>
        </w:tc>
        <w:tc>
          <w:tcPr>
            <w:tcW w:w="1181" w:type="dxa"/>
            <w:vMerge w:val="restart"/>
            <w:tcBorders>
              <w:top w:val="single" w:sz="4" w:space="0" w:color="000000"/>
              <w:left w:val="single" w:sz="4" w:space="0" w:color="000000"/>
              <w:right w:val="single" w:sz="4" w:space="0" w:color="000000"/>
            </w:tcBorders>
            <w:shd w:val="clear" w:color="auto" w:fill="DCDCDC"/>
          </w:tcPr>
          <w:p>
            <w:pPr/>
          </w:p>
        </w:tc>
        <w:tc>
          <w:tcPr>
            <w:tcW w:w="1090" w:type="dxa"/>
            <w:vMerge w:val="restart"/>
            <w:tcBorders>
              <w:top w:val="single" w:sz="4" w:space="0" w:color="000000"/>
              <w:left w:val="single" w:sz="4" w:space="0" w:color="000000"/>
              <w:right w:val="single" w:sz="4" w:space="0" w:color="000000"/>
            </w:tcBorders>
            <w:shd w:val="clear" w:color="auto" w:fill="DCDCDC"/>
          </w:tcPr>
          <w:p>
            <w:pPr/>
          </w:p>
        </w:tc>
        <w:tc>
          <w:tcPr>
            <w:tcW w:w="866" w:type="dxa"/>
            <w:vMerge w:val="restart"/>
            <w:tcBorders>
              <w:top w:val="single" w:sz="4" w:space="0" w:color="000000"/>
              <w:left w:val="single" w:sz="4" w:space="0" w:color="000000"/>
              <w:right w:val="single" w:sz="4" w:space="0" w:color="000000"/>
            </w:tcBorders>
            <w:shd w:val="clear" w:color="auto" w:fill="DCDCDC"/>
          </w:tcPr>
          <w:p>
            <w:pPr/>
          </w:p>
        </w:tc>
        <w:tc>
          <w:tcPr>
            <w:tcW w:w="418" w:type="dxa"/>
            <w:vMerge w:val="restart"/>
            <w:tcBorders>
              <w:top w:val="single" w:sz="4" w:space="0" w:color="000000"/>
              <w:left w:val="single" w:sz="4" w:space="0" w:color="000000"/>
              <w:right w:val="single" w:sz="4" w:space="0" w:color="000000"/>
            </w:tcBorders>
            <w:shd w:val="clear" w:color="auto" w:fill="DCDCDC"/>
          </w:tcPr>
          <w:p>
            <w:pPr/>
          </w:p>
        </w:tc>
        <w:tc>
          <w:tcPr>
            <w:tcW w:w="2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001" w:type="dxa"/>
            <w:vMerge w:val="restart"/>
            <w:tcBorders>
              <w:top w:val="single" w:sz="4" w:space="0" w:color="000000"/>
              <w:left w:val="single" w:sz="4" w:space="0" w:color="000000"/>
              <w:right w:val="single" w:sz="4" w:space="0" w:color="000000"/>
            </w:tcBorders>
            <w:shd w:val="clear" w:color="auto" w:fill="DCDCDC"/>
          </w:tcPr>
          <w:p>
            <w:pPr/>
          </w:p>
        </w:tc>
        <w:tc>
          <w:tcPr>
            <w:tcW w:w="326" w:type="dxa"/>
            <w:vMerge w:val="restart"/>
            <w:tcBorders>
              <w:top w:val="single" w:sz="4" w:space="0" w:color="000000"/>
              <w:left w:val="single" w:sz="4" w:space="0" w:color="000000"/>
              <w:right w:val="single" w:sz="4" w:space="0" w:color="000000"/>
            </w:tcBorders>
            <w:shd w:val="clear" w:color="auto" w:fill="DCDCDC"/>
          </w:tcPr>
          <w:p>
            <w:pPr>
              <w:pStyle w:val="TableParagraph"/>
              <w:spacing w:line="319" w:lineRule="auto" w:before="8"/>
              <w:ind w:left="69" w:right="65"/>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090" w:type="dxa"/>
            <w:vMerge w:val="restart"/>
            <w:tcBorders>
              <w:top w:val="single" w:sz="4" w:space="0" w:color="000000"/>
              <w:left w:val="single" w:sz="4" w:space="0" w:color="000000"/>
              <w:right w:val="single" w:sz="4" w:space="0" w:color="000000"/>
            </w:tcBorders>
            <w:shd w:val="clear" w:color="auto" w:fill="DCDCDC"/>
          </w:tcPr>
          <w:p>
            <w:pPr/>
          </w:p>
        </w:tc>
        <w:tc>
          <w:tcPr>
            <w:tcW w:w="1183" w:type="dxa"/>
            <w:vMerge w:val="restart"/>
            <w:tcBorders>
              <w:top w:val="single" w:sz="4" w:space="0" w:color="000000"/>
              <w:left w:val="single" w:sz="4" w:space="0" w:color="000000"/>
              <w:right w:val="single" w:sz="4" w:space="0" w:color="000000"/>
            </w:tcBorders>
            <w:shd w:val="clear" w:color="auto" w:fill="DCDCDC"/>
          </w:tcPr>
          <w:p>
            <w:pPr/>
          </w:p>
        </w:tc>
      </w:tr>
      <w:tr>
        <w:trPr>
          <w:trHeight w:val="156" w:hRule="exact"/>
        </w:trPr>
        <w:tc>
          <w:tcPr>
            <w:tcW w:w="1730" w:type="dxa"/>
            <w:vMerge/>
            <w:tcBorders>
              <w:left w:val="single" w:sz="4" w:space="0" w:color="000000"/>
              <w:right w:val="single" w:sz="4" w:space="0" w:color="000000"/>
            </w:tcBorders>
            <w:shd w:val="clear" w:color="auto" w:fill="DCDCDC"/>
          </w:tcPr>
          <w:p>
            <w:pPr/>
          </w:p>
        </w:tc>
        <w:tc>
          <w:tcPr>
            <w:tcW w:w="1103" w:type="dxa"/>
            <w:vMerge/>
            <w:tcBorders>
              <w:left w:val="single" w:sz="4" w:space="0" w:color="000000"/>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416" w:type="dxa"/>
            <w:vMerge/>
            <w:tcBorders>
              <w:left w:val="single" w:sz="4" w:space="0" w:color="000000"/>
              <w:bottom w:val="nil" w:sz="6" w:space="0" w:color="auto"/>
              <w:right w:val="single" w:sz="4" w:space="0" w:color="000000"/>
            </w:tcBorders>
            <w:shd w:val="clear" w:color="auto" w:fill="DCDCDC"/>
          </w:tcPr>
          <w:p>
            <w:pPr/>
          </w:p>
        </w:tc>
        <w:tc>
          <w:tcPr>
            <w:tcW w:w="235"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3" w:right="19"/>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085"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tcBorders>
              <w:left w:val="single" w:sz="4" w:space="0" w:color="000000"/>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866" w:type="dxa"/>
            <w:vMerge/>
            <w:tcBorders>
              <w:left w:val="single" w:sz="4" w:space="0" w:color="000000"/>
              <w:right w:val="single" w:sz="4" w:space="0" w:color="000000"/>
            </w:tcBorders>
            <w:shd w:val="clear" w:color="auto" w:fill="DCDCDC"/>
          </w:tcPr>
          <w:p>
            <w:pPr/>
          </w:p>
        </w:tc>
        <w:tc>
          <w:tcPr>
            <w:tcW w:w="418" w:type="dxa"/>
            <w:vMerge/>
            <w:tcBorders>
              <w:left w:val="single" w:sz="4" w:space="0" w:color="000000"/>
              <w:bottom w:val="nil" w:sz="6" w:space="0" w:color="auto"/>
              <w:right w:val="single" w:sz="4" w:space="0" w:color="000000"/>
            </w:tcBorders>
            <w:shd w:val="clear" w:color="auto" w:fill="DCDCDC"/>
          </w:tcPr>
          <w:p>
            <w:pPr/>
          </w:p>
        </w:tc>
        <w:tc>
          <w:tcPr>
            <w:tcW w:w="235"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4" w:right="19"/>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001"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r>
      <w:tr>
        <w:trPr>
          <w:trHeight w:val="155" w:hRule="exact"/>
        </w:trPr>
        <w:tc>
          <w:tcPr>
            <w:tcW w:w="1730" w:type="dxa"/>
            <w:vMerge/>
            <w:tcBorders>
              <w:left w:val="single" w:sz="4" w:space="0" w:color="000000"/>
              <w:bottom w:val="single" w:sz="2" w:space="0" w:color="FFFFFF"/>
              <w:right w:val="single" w:sz="4" w:space="0" w:color="000000"/>
            </w:tcBorders>
            <w:shd w:val="clear" w:color="auto" w:fill="DCDCDC"/>
          </w:tcPr>
          <w:p>
            <w:pPr/>
          </w:p>
        </w:tc>
        <w:tc>
          <w:tcPr>
            <w:tcW w:w="1103" w:type="dxa"/>
            <w:vMerge/>
            <w:tcBorders>
              <w:left w:val="single" w:sz="4" w:space="0" w:color="000000"/>
              <w:bottom w:val="single" w:sz="2" w:space="0" w:color="FFFFFF"/>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416"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3" w:right="20"/>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235" w:type="dxa"/>
            <w:vMerge/>
            <w:tcBorders>
              <w:left w:val="single" w:sz="4" w:space="0" w:color="000000"/>
              <w:right w:val="single" w:sz="4" w:space="0" w:color="000000"/>
            </w:tcBorders>
            <w:shd w:val="clear" w:color="auto" w:fill="DCDCDC"/>
          </w:tcPr>
          <w:p>
            <w:pPr/>
          </w:p>
        </w:tc>
        <w:tc>
          <w:tcPr>
            <w:tcW w:w="1085"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tcBorders>
              <w:left w:val="single" w:sz="4" w:space="0" w:color="000000"/>
              <w:right w:val="single" w:sz="4" w:space="0" w:color="000000"/>
            </w:tcBorders>
            <w:shd w:val="clear" w:color="auto" w:fill="DCDCDC"/>
          </w:tcPr>
          <w:p>
            <w:pPr/>
          </w:p>
        </w:tc>
        <w:tc>
          <w:tcPr>
            <w:tcW w:w="1181" w:type="dxa"/>
            <w:vMerge/>
            <w:tcBorders>
              <w:left w:val="single" w:sz="4" w:space="0" w:color="000000"/>
              <w:bottom w:val="nil" w:sz="6" w:space="0" w:color="auto"/>
              <w:right w:val="single" w:sz="4" w:space="0" w:color="000000"/>
            </w:tcBorders>
            <w:shd w:val="clear" w:color="auto" w:fill="DCDCDC"/>
          </w:tcPr>
          <w:p>
            <w:pPr/>
          </w:p>
        </w:tc>
        <w:tc>
          <w:tcPr>
            <w:tcW w:w="1090" w:type="dxa"/>
            <w:vMerge/>
            <w:tcBorders>
              <w:left w:val="single" w:sz="4" w:space="0" w:color="000000"/>
              <w:bottom w:val="nil" w:sz="6" w:space="0" w:color="auto"/>
              <w:right w:val="single" w:sz="4" w:space="0" w:color="000000"/>
            </w:tcBorders>
            <w:shd w:val="clear" w:color="auto" w:fill="DCDCDC"/>
          </w:tcPr>
          <w:p>
            <w:pPr/>
          </w:p>
        </w:tc>
        <w:tc>
          <w:tcPr>
            <w:tcW w:w="866" w:type="dxa"/>
            <w:vMerge/>
            <w:tcBorders>
              <w:left w:val="single" w:sz="4" w:space="0" w:color="000000"/>
              <w:right w:val="single" w:sz="4" w:space="0" w:color="000000"/>
            </w:tcBorders>
            <w:shd w:val="clear" w:color="auto" w:fill="DCDCDC"/>
          </w:tcPr>
          <w:p>
            <w:pPr/>
          </w:p>
        </w:tc>
        <w:tc>
          <w:tcPr>
            <w:tcW w:w="418"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3" w:right="23"/>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235" w:type="dxa"/>
            <w:vMerge/>
            <w:tcBorders>
              <w:left w:val="single" w:sz="4" w:space="0" w:color="000000"/>
              <w:right w:val="single" w:sz="4" w:space="0" w:color="000000"/>
            </w:tcBorders>
            <w:shd w:val="clear" w:color="auto" w:fill="DCDCDC"/>
          </w:tcPr>
          <w:p>
            <w:pPr/>
          </w:p>
        </w:tc>
        <w:tc>
          <w:tcPr>
            <w:tcW w:w="1001"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bottom w:val="nil" w:sz="6" w:space="0" w:color="auto"/>
              <w:right w:val="single" w:sz="4" w:space="0" w:color="000000"/>
            </w:tcBorders>
            <w:shd w:val="clear" w:color="auto" w:fill="DCDCDC"/>
          </w:tcPr>
          <w:p>
            <w:pPr/>
          </w:p>
        </w:tc>
      </w:tr>
      <w:tr>
        <w:trPr>
          <w:trHeight w:val="157" w:hRule="exact"/>
        </w:trPr>
        <w:tc>
          <w:tcPr>
            <w:tcW w:w="1730" w:type="dxa"/>
            <w:vMerge w:val="restart"/>
            <w:tcBorders>
              <w:top w:val="single" w:sz="2" w:space="0" w:color="FFFFFF"/>
              <w:left w:val="single" w:sz="4" w:space="0" w:color="000000"/>
              <w:right w:val="single" w:sz="4" w:space="0" w:color="000000"/>
            </w:tcBorders>
            <w:shd w:val="clear" w:color="auto" w:fill="DCDCDC"/>
          </w:tcPr>
          <w:p>
            <w:pPr>
              <w:pStyle w:val="TableParagraph"/>
              <w:spacing w:line="240" w:lineRule="auto" w:before="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03" w:type="dxa"/>
            <w:vMerge w:val="restart"/>
            <w:tcBorders>
              <w:top w:val="single" w:sz="2" w:space="0" w:color="FFFFFF"/>
              <w:left w:val="single" w:sz="4" w:space="0" w:color="000000"/>
              <w:right w:val="single" w:sz="4" w:space="0" w:color="000000"/>
            </w:tcBorders>
            <w:shd w:val="clear" w:color="auto" w:fill="DCDCDC"/>
          </w:tcPr>
          <w:p>
            <w:pPr>
              <w:pStyle w:val="TableParagraph"/>
              <w:spacing w:line="319" w:lineRule="auto" w:before="7"/>
              <w:ind w:left="281" w:right="21" w:hanging="248"/>
              <w:jc w:val="left"/>
              <w:rPr>
                <w:rFonts w:ascii="宋体" w:hAnsi="宋体" w:cs="宋体" w:eastAsia="宋体" w:hint="default"/>
                <w:sz w:val="18"/>
                <w:szCs w:val="18"/>
              </w:rPr>
            </w:pPr>
            <w:r>
              <w:rPr>
                <w:rFonts w:ascii="宋体" w:hAnsi="宋体" w:cs="宋体" w:eastAsia="宋体" w:hint="default"/>
                <w:spacing w:val="-8"/>
                <w:sz w:val="18"/>
                <w:szCs w:val="18"/>
              </w:rPr>
              <w:t>实收资本（或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w:t>
            </w:r>
          </w:p>
        </w:tc>
        <w:tc>
          <w:tcPr>
            <w:tcW w:w="1181" w:type="dxa"/>
            <w:vMerge/>
            <w:tcBorders>
              <w:left w:val="single" w:sz="4" w:space="0" w:color="000000"/>
              <w:bottom w:val="nil" w:sz="6" w:space="0" w:color="auto"/>
              <w:right w:val="single" w:sz="4" w:space="0" w:color="000000"/>
            </w:tcBorders>
            <w:shd w:val="clear" w:color="auto" w:fill="DCDCDC"/>
          </w:tcPr>
          <w:p>
            <w:pPr/>
          </w:p>
        </w:tc>
        <w:tc>
          <w:tcPr>
            <w:tcW w:w="416"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85" w:type="dxa"/>
            <w:vMerge/>
            <w:tcBorders>
              <w:left w:val="single" w:sz="4" w:space="0" w:color="000000"/>
              <w:bottom w:val="nil" w:sz="6" w:space="0" w:color="auto"/>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tcBorders>
              <w:left w:val="single" w:sz="4" w:space="0" w:color="000000"/>
              <w:bottom w:val="nil" w:sz="6" w:space="0" w:color="auto"/>
              <w:right w:val="single" w:sz="4" w:space="0" w:color="000000"/>
            </w:tcBorders>
            <w:shd w:val="clear" w:color="auto" w:fill="DCDCDC"/>
          </w:tcPr>
          <w:p>
            <w:pPr/>
          </w:p>
        </w:tc>
        <w:tc>
          <w:tcPr>
            <w:tcW w:w="1181"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496" w:right="45" w:hanging="452"/>
              <w:jc w:val="left"/>
              <w:rPr>
                <w:rFonts w:ascii="宋体" w:hAnsi="宋体" w:cs="宋体" w:eastAsia="宋体" w:hint="default"/>
                <w:sz w:val="18"/>
                <w:szCs w:val="18"/>
              </w:rPr>
            </w:pPr>
            <w:r>
              <w:rPr>
                <w:rFonts w:ascii="宋体" w:hAnsi="宋体" w:cs="宋体" w:eastAsia="宋体" w:hint="default"/>
                <w:sz w:val="18"/>
                <w:szCs w:val="18"/>
              </w:rPr>
              <w:t>所有者权益合 计</w:t>
            </w:r>
          </w:p>
        </w:tc>
        <w:tc>
          <w:tcPr>
            <w:tcW w:w="109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71" w:right="19" w:hanging="248"/>
              <w:jc w:val="left"/>
              <w:rPr>
                <w:rFonts w:ascii="宋体" w:hAnsi="宋体" w:cs="宋体" w:eastAsia="宋体" w:hint="default"/>
                <w:sz w:val="18"/>
                <w:szCs w:val="18"/>
              </w:rPr>
            </w:pPr>
            <w:r>
              <w:rPr>
                <w:rFonts w:ascii="宋体" w:hAnsi="宋体" w:cs="宋体" w:eastAsia="宋体" w:hint="default"/>
                <w:spacing w:val="-8"/>
                <w:sz w:val="18"/>
                <w:szCs w:val="18"/>
              </w:rPr>
              <w:t>实收资本（或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w:t>
            </w:r>
          </w:p>
        </w:tc>
        <w:tc>
          <w:tcPr>
            <w:tcW w:w="866" w:type="dxa"/>
            <w:vMerge/>
            <w:tcBorders>
              <w:left w:val="single" w:sz="4" w:space="0" w:color="000000"/>
              <w:bottom w:val="nil" w:sz="6" w:space="0" w:color="auto"/>
              <w:right w:val="single" w:sz="4" w:space="0" w:color="000000"/>
            </w:tcBorders>
            <w:shd w:val="clear" w:color="auto" w:fill="DCDCDC"/>
          </w:tcPr>
          <w:p>
            <w:pPr/>
          </w:p>
        </w:tc>
        <w:tc>
          <w:tcPr>
            <w:tcW w:w="418"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01" w:type="dxa"/>
            <w:vMerge/>
            <w:tcBorders>
              <w:left w:val="single" w:sz="4" w:space="0" w:color="000000"/>
              <w:bottom w:val="nil" w:sz="6" w:space="0" w:color="auto"/>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bottom w:val="nil" w:sz="6" w:space="0" w:color="auto"/>
              <w:right w:val="single" w:sz="4" w:space="0" w:color="000000"/>
            </w:tcBorders>
            <w:shd w:val="clear" w:color="auto" w:fill="DCDCDC"/>
          </w:tcPr>
          <w:p>
            <w:pPr/>
          </w:p>
        </w:tc>
        <w:tc>
          <w:tcPr>
            <w:tcW w:w="1183"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499" w:right="43" w:hanging="452"/>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52" w:hRule="exact"/>
        </w:trPr>
        <w:tc>
          <w:tcPr>
            <w:tcW w:w="1730" w:type="dxa"/>
            <w:vMerge/>
            <w:tcBorders>
              <w:left w:val="single" w:sz="4" w:space="0" w:color="000000"/>
              <w:bottom w:val="nil" w:sz="6" w:space="0" w:color="auto"/>
              <w:right w:val="single" w:sz="4" w:space="0" w:color="000000"/>
            </w:tcBorders>
            <w:shd w:val="clear" w:color="auto" w:fill="DCDCDC"/>
          </w:tcPr>
          <w:p>
            <w:pPr/>
          </w:p>
        </w:tc>
        <w:tc>
          <w:tcPr>
            <w:tcW w:w="1103" w:type="dxa"/>
            <w:vMerge/>
            <w:tcBorders>
              <w:left w:val="single" w:sz="4" w:space="0" w:color="000000"/>
              <w:right w:val="single" w:sz="4" w:space="0" w:color="000000"/>
            </w:tcBorders>
            <w:shd w:val="clear" w:color="auto" w:fill="DCDCDC"/>
          </w:tcPr>
          <w:p>
            <w:pPr/>
          </w:p>
        </w:tc>
        <w:tc>
          <w:tcPr>
            <w:tcW w:w="118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2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416"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8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26" w:type="dxa"/>
            <w:vMerge/>
            <w:tcBorders>
              <w:left w:val="single" w:sz="4" w:space="0" w:color="000000"/>
              <w:right w:val="single" w:sz="4" w:space="0" w:color="000000"/>
            </w:tcBorders>
            <w:shd w:val="clear" w:color="auto" w:fill="DCDCDC"/>
          </w:tcPr>
          <w:p>
            <w:pPr/>
          </w:p>
        </w:tc>
        <w:tc>
          <w:tcPr>
            <w:tcW w:w="115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1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81"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866" w:type="dxa"/>
            <w:vMerge w:val="restart"/>
            <w:tcBorders>
              <w:top w:val="nil" w:sz="6" w:space="0" w:color="auto"/>
              <w:left w:val="single" w:sz="23" w:space="0" w:color="DCDCDC"/>
              <w:right w:val="single" w:sz="22" w:space="0" w:color="DCDCDC"/>
            </w:tcBorders>
          </w:tcPr>
          <w:p>
            <w:pPr>
              <w:pStyle w:val="TableParagraph"/>
              <w:tabs>
                <w:tab w:pos="811" w:val="left" w:leader="none"/>
              </w:tabs>
              <w:spacing w:line="240" w:lineRule="auto" w:before="8"/>
              <w:ind w:left="2" w:right="-2"/>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CDCDC" w:color="auto" w:val="clear"/>
              </w:rPr>
              <w:t> </w:t>
            </w:r>
            <w:r>
              <w:rPr>
                <w:rFonts w:ascii="宋体" w:hAnsi="宋体" w:cs="宋体" w:eastAsia="宋体" w:hint="default"/>
                <w:sz w:val="18"/>
                <w:szCs w:val="18"/>
                <w:shd w:fill="DCDCDC" w:color="auto" w:val="clear"/>
              </w:rPr>
              <w:t>资本公积</w:t>
              <w:tab/>
            </w:r>
            <w:r>
              <w:rPr>
                <w:rFonts w:ascii="宋体" w:hAnsi="宋体" w:cs="宋体" w:eastAsia="宋体" w:hint="default"/>
                <w:sz w:val="18"/>
                <w:szCs w:val="18"/>
              </w:rPr>
            </w:r>
          </w:p>
        </w:tc>
        <w:tc>
          <w:tcPr>
            <w:tcW w:w="418"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0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3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26" w:type="dxa"/>
            <w:vMerge/>
            <w:tcBorders>
              <w:left w:val="single" w:sz="4" w:space="0" w:color="000000"/>
              <w:right w:val="single" w:sz="4" w:space="0" w:color="000000"/>
            </w:tcBorders>
            <w:shd w:val="clear" w:color="auto" w:fill="DCDCDC"/>
          </w:tcPr>
          <w:p>
            <w:pPr/>
          </w:p>
        </w:tc>
        <w:tc>
          <w:tcPr>
            <w:tcW w:w="1090" w:type="dxa"/>
            <w:vMerge w:val="restart"/>
            <w:tcBorders>
              <w:top w:val="nil" w:sz="6" w:space="0" w:color="auto"/>
              <w:left w:val="single" w:sz="22" w:space="0" w:color="DCDCDC"/>
              <w:right w:val="single" w:sz="23" w:space="0" w:color="DCDCDC"/>
            </w:tcBorders>
          </w:tcPr>
          <w:p>
            <w:pPr>
              <w:pStyle w:val="TableParagraph"/>
              <w:tabs>
                <w:tab w:pos="1035" w:val="left" w:leader="none"/>
              </w:tabs>
              <w:spacing w:line="240" w:lineRule="auto" w:before="8"/>
              <w:ind w:left="1" w:right="-3"/>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CDCDC" w:color="auto" w:val="clear"/>
              </w:rPr>
              <w:t> </w:t>
            </w:r>
            <w:r>
              <w:rPr>
                <w:rFonts w:ascii="Times New Roman" w:hAnsi="Times New Roman" w:cs="Times New Roman" w:eastAsia="Times New Roman" w:hint="default"/>
                <w:spacing w:val="-23"/>
                <w:sz w:val="18"/>
                <w:szCs w:val="18"/>
                <w:shd w:fill="DCDCDC" w:color="auto" w:val="clear"/>
              </w:rPr>
              <w:t> </w:t>
            </w:r>
            <w:r>
              <w:rPr>
                <w:rFonts w:ascii="宋体" w:hAnsi="宋体" w:cs="宋体" w:eastAsia="宋体" w:hint="default"/>
                <w:sz w:val="18"/>
                <w:szCs w:val="18"/>
                <w:shd w:fill="DCDCDC" w:color="auto" w:val="clear"/>
              </w:rPr>
              <w:t>未分配利润</w:t>
              <w:tab/>
            </w:r>
            <w:r>
              <w:rPr>
                <w:rFonts w:ascii="宋体" w:hAnsi="宋体" w:cs="宋体" w:eastAsia="宋体" w:hint="default"/>
                <w:sz w:val="18"/>
                <w:szCs w:val="18"/>
              </w:rPr>
            </w:r>
          </w:p>
        </w:tc>
        <w:tc>
          <w:tcPr>
            <w:tcW w:w="1183" w:type="dxa"/>
            <w:vMerge/>
            <w:tcBorders>
              <w:left w:val="single" w:sz="4" w:space="0" w:color="000000"/>
              <w:right w:val="single" w:sz="4" w:space="0" w:color="000000"/>
            </w:tcBorders>
            <w:shd w:val="clear" w:color="auto" w:fill="DCDCDC"/>
          </w:tcPr>
          <w:p>
            <w:pPr/>
          </w:p>
        </w:tc>
      </w:tr>
      <w:tr>
        <w:trPr>
          <w:trHeight w:val="161" w:hRule="exact"/>
        </w:trPr>
        <w:tc>
          <w:tcPr>
            <w:tcW w:w="1730" w:type="dxa"/>
            <w:vMerge w:val="restart"/>
            <w:tcBorders>
              <w:top w:val="nil" w:sz="6" w:space="0" w:color="auto"/>
              <w:left w:val="single" w:sz="4" w:space="0" w:color="000000"/>
              <w:right w:val="single" w:sz="4" w:space="0" w:color="000000"/>
            </w:tcBorders>
            <w:shd w:val="clear" w:color="auto" w:fill="DCDCDC"/>
          </w:tcPr>
          <w:p>
            <w:pPr/>
          </w:p>
        </w:tc>
        <w:tc>
          <w:tcPr>
            <w:tcW w:w="1103" w:type="dxa"/>
            <w:vMerge/>
            <w:tcBorders>
              <w:left w:val="single" w:sz="4" w:space="0" w:color="000000"/>
              <w:right w:val="single" w:sz="4" w:space="0" w:color="000000"/>
            </w:tcBorders>
            <w:shd w:val="clear" w:color="auto" w:fill="DCDCDC"/>
          </w:tcPr>
          <w:p>
            <w:pPr/>
          </w:p>
        </w:tc>
        <w:tc>
          <w:tcPr>
            <w:tcW w:w="1181" w:type="dxa"/>
            <w:vMerge/>
            <w:tcBorders>
              <w:left w:val="single" w:sz="4" w:space="0" w:color="000000"/>
              <w:bottom w:val="nil" w:sz="6" w:space="0" w:color="auto"/>
              <w:right w:val="single" w:sz="4" w:space="0" w:color="000000"/>
            </w:tcBorders>
            <w:shd w:val="clear" w:color="auto" w:fill="DCDCDC"/>
          </w:tcPr>
          <w:p>
            <w:pPr/>
          </w:p>
        </w:tc>
        <w:tc>
          <w:tcPr>
            <w:tcW w:w="416"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85" w:type="dxa"/>
            <w:vMerge/>
            <w:tcBorders>
              <w:left w:val="single" w:sz="4" w:space="0" w:color="000000"/>
              <w:bottom w:val="nil" w:sz="6" w:space="0" w:color="auto"/>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tcBorders>
              <w:left w:val="single" w:sz="4" w:space="0" w:color="000000"/>
              <w:bottom w:val="nil" w:sz="6" w:space="0" w:color="auto"/>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866" w:type="dxa"/>
            <w:vMerge/>
            <w:tcBorders>
              <w:left w:val="single" w:sz="23" w:space="0" w:color="DCDCDC"/>
              <w:bottom w:val="nil" w:sz="6" w:space="0" w:color="auto"/>
              <w:right w:val="single" w:sz="22" w:space="0" w:color="DCDCDC"/>
            </w:tcBorders>
          </w:tcPr>
          <w:p>
            <w:pPr/>
          </w:p>
        </w:tc>
        <w:tc>
          <w:tcPr>
            <w:tcW w:w="418"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01" w:type="dxa"/>
            <w:vMerge/>
            <w:tcBorders>
              <w:left w:val="single" w:sz="4" w:space="0" w:color="000000"/>
              <w:bottom w:val="nil" w:sz="6" w:space="0" w:color="auto"/>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tcBorders>
              <w:left w:val="single" w:sz="22" w:space="0" w:color="DCDCDC"/>
              <w:bottom w:val="nil" w:sz="6" w:space="0" w:color="auto"/>
              <w:right w:val="single" w:sz="23" w:space="0" w:color="DCDCDC"/>
            </w:tcBorders>
          </w:tcPr>
          <w:p>
            <w:pPr/>
          </w:p>
        </w:tc>
        <w:tc>
          <w:tcPr>
            <w:tcW w:w="1183" w:type="dxa"/>
            <w:vMerge/>
            <w:tcBorders>
              <w:left w:val="single" w:sz="4" w:space="0" w:color="000000"/>
              <w:right w:val="single" w:sz="4" w:space="0" w:color="000000"/>
            </w:tcBorders>
            <w:shd w:val="clear" w:color="auto" w:fill="DCDCDC"/>
          </w:tcPr>
          <w:p>
            <w:pPr/>
          </w:p>
        </w:tc>
      </w:tr>
      <w:tr>
        <w:trPr>
          <w:trHeight w:val="156" w:hRule="exact"/>
        </w:trPr>
        <w:tc>
          <w:tcPr>
            <w:tcW w:w="1730" w:type="dxa"/>
            <w:vMerge/>
            <w:tcBorders>
              <w:left w:val="single" w:sz="4" w:space="0" w:color="000000"/>
              <w:right w:val="single" w:sz="4" w:space="0" w:color="000000"/>
            </w:tcBorders>
            <w:shd w:val="clear" w:color="auto" w:fill="DCDCDC"/>
          </w:tcPr>
          <w:p>
            <w:pPr/>
          </w:p>
        </w:tc>
        <w:tc>
          <w:tcPr>
            <w:tcW w:w="1103" w:type="dxa"/>
            <w:vMerge/>
            <w:tcBorders>
              <w:left w:val="single" w:sz="4" w:space="0" w:color="000000"/>
              <w:bottom w:val="nil" w:sz="6" w:space="0" w:color="auto"/>
              <w:right w:val="single" w:sz="4" w:space="0" w:color="000000"/>
            </w:tcBorders>
            <w:shd w:val="clear" w:color="auto" w:fill="DCDCDC"/>
          </w:tcPr>
          <w:p>
            <w:pPr/>
          </w:p>
        </w:tc>
        <w:tc>
          <w:tcPr>
            <w:tcW w:w="1181" w:type="dxa"/>
            <w:vMerge w:val="restart"/>
            <w:tcBorders>
              <w:top w:val="nil" w:sz="6" w:space="0" w:color="auto"/>
              <w:left w:val="single" w:sz="4" w:space="0" w:color="000000"/>
              <w:right w:val="single" w:sz="4" w:space="0" w:color="000000"/>
            </w:tcBorders>
            <w:shd w:val="clear" w:color="auto" w:fill="DCDCDC"/>
          </w:tcPr>
          <w:p>
            <w:pPr/>
          </w:p>
        </w:tc>
        <w:tc>
          <w:tcPr>
            <w:tcW w:w="416"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85" w:type="dxa"/>
            <w:vMerge w:val="restart"/>
            <w:tcBorders>
              <w:top w:val="nil" w:sz="6" w:space="0" w:color="auto"/>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val="restart"/>
            <w:tcBorders>
              <w:top w:val="nil" w:sz="6" w:space="0" w:color="auto"/>
              <w:left w:val="single" w:sz="4" w:space="0" w:color="000000"/>
              <w:right w:val="single" w:sz="4" w:space="0" w:color="000000"/>
            </w:tcBorders>
            <w:shd w:val="clear" w:color="auto" w:fill="DCDCDC"/>
          </w:tcPr>
          <w:p>
            <w:pPr/>
          </w:p>
        </w:tc>
        <w:tc>
          <w:tcPr>
            <w:tcW w:w="1181" w:type="dxa"/>
            <w:vMerge/>
            <w:tcBorders>
              <w:left w:val="single" w:sz="4" w:space="0" w:color="000000"/>
              <w:bottom w:val="nil" w:sz="6" w:space="0" w:color="auto"/>
              <w:right w:val="single" w:sz="4" w:space="0" w:color="000000"/>
            </w:tcBorders>
            <w:shd w:val="clear" w:color="auto" w:fill="DCDCDC"/>
          </w:tcPr>
          <w:p>
            <w:pPr/>
          </w:p>
        </w:tc>
        <w:tc>
          <w:tcPr>
            <w:tcW w:w="1090" w:type="dxa"/>
            <w:vMerge/>
            <w:tcBorders>
              <w:left w:val="single" w:sz="4" w:space="0" w:color="000000"/>
              <w:bottom w:val="nil" w:sz="6" w:space="0" w:color="auto"/>
              <w:right w:val="single" w:sz="4" w:space="0" w:color="000000"/>
            </w:tcBorders>
            <w:shd w:val="clear" w:color="auto" w:fill="DCDCDC"/>
          </w:tcPr>
          <w:p>
            <w:pPr/>
          </w:p>
        </w:tc>
        <w:tc>
          <w:tcPr>
            <w:tcW w:w="866" w:type="dxa"/>
            <w:vMerge w:val="restart"/>
            <w:tcBorders>
              <w:top w:val="nil" w:sz="6" w:space="0" w:color="auto"/>
              <w:left w:val="single" w:sz="4" w:space="0" w:color="000000"/>
              <w:right w:val="single" w:sz="4" w:space="0" w:color="000000"/>
            </w:tcBorders>
            <w:shd w:val="clear" w:color="auto" w:fill="DCDCDC"/>
          </w:tcPr>
          <w:p>
            <w:pPr/>
          </w:p>
        </w:tc>
        <w:tc>
          <w:tcPr>
            <w:tcW w:w="418" w:type="dxa"/>
            <w:vMerge/>
            <w:tcBorders>
              <w:left w:val="single" w:sz="4" w:space="0" w:color="000000"/>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01" w:type="dxa"/>
            <w:vMerge w:val="restart"/>
            <w:tcBorders>
              <w:top w:val="nil" w:sz="6" w:space="0" w:color="auto"/>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val="restart"/>
            <w:tcBorders>
              <w:top w:val="nil" w:sz="6" w:space="0" w:color="auto"/>
              <w:left w:val="single" w:sz="4" w:space="0" w:color="000000"/>
              <w:right w:val="single" w:sz="4" w:space="0" w:color="000000"/>
            </w:tcBorders>
            <w:shd w:val="clear" w:color="auto" w:fill="DCDCDC"/>
          </w:tcPr>
          <w:p>
            <w:pPr/>
          </w:p>
        </w:tc>
        <w:tc>
          <w:tcPr>
            <w:tcW w:w="1183" w:type="dxa"/>
            <w:vMerge/>
            <w:tcBorders>
              <w:left w:val="single" w:sz="4" w:space="0" w:color="000000"/>
              <w:bottom w:val="nil" w:sz="6" w:space="0" w:color="auto"/>
              <w:right w:val="single" w:sz="4" w:space="0" w:color="000000"/>
            </w:tcBorders>
            <w:shd w:val="clear" w:color="auto" w:fill="DCDCDC"/>
          </w:tcPr>
          <w:p>
            <w:pPr/>
          </w:p>
        </w:tc>
      </w:tr>
      <w:tr>
        <w:trPr>
          <w:trHeight w:val="156" w:hRule="exact"/>
        </w:trPr>
        <w:tc>
          <w:tcPr>
            <w:tcW w:w="1730" w:type="dxa"/>
            <w:vMerge/>
            <w:tcBorders>
              <w:left w:val="single" w:sz="4" w:space="0" w:color="000000"/>
              <w:right w:val="single" w:sz="4" w:space="0" w:color="000000"/>
            </w:tcBorders>
            <w:shd w:val="clear" w:color="auto" w:fill="DCDCDC"/>
          </w:tcPr>
          <w:p>
            <w:pPr/>
          </w:p>
        </w:tc>
        <w:tc>
          <w:tcPr>
            <w:tcW w:w="1103" w:type="dxa"/>
            <w:vMerge w:val="restart"/>
            <w:tcBorders>
              <w:top w:val="nil" w:sz="6" w:space="0" w:color="auto"/>
              <w:left w:val="single" w:sz="4" w:space="0" w:color="000000"/>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416" w:type="dxa"/>
            <w:vMerge/>
            <w:tcBorders>
              <w:left w:val="single" w:sz="4" w:space="0" w:color="000000"/>
              <w:bottom w:val="nil" w:sz="6" w:space="0" w:color="auto"/>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85"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tcBorders>
              <w:left w:val="single" w:sz="4" w:space="0" w:color="000000"/>
              <w:right w:val="single" w:sz="4" w:space="0" w:color="000000"/>
            </w:tcBorders>
            <w:shd w:val="clear" w:color="auto" w:fill="DCDCDC"/>
          </w:tcPr>
          <w:p>
            <w:pPr/>
          </w:p>
        </w:tc>
        <w:tc>
          <w:tcPr>
            <w:tcW w:w="1181" w:type="dxa"/>
            <w:vMerge w:val="restart"/>
            <w:tcBorders>
              <w:top w:val="nil" w:sz="6" w:space="0" w:color="auto"/>
              <w:left w:val="single" w:sz="4" w:space="0" w:color="000000"/>
              <w:right w:val="single" w:sz="4" w:space="0" w:color="000000"/>
            </w:tcBorders>
            <w:shd w:val="clear" w:color="auto" w:fill="DCDCDC"/>
          </w:tcPr>
          <w:p>
            <w:pPr/>
          </w:p>
        </w:tc>
        <w:tc>
          <w:tcPr>
            <w:tcW w:w="1090" w:type="dxa"/>
            <w:vMerge w:val="restart"/>
            <w:tcBorders>
              <w:top w:val="nil" w:sz="6" w:space="0" w:color="auto"/>
              <w:left w:val="single" w:sz="4" w:space="0" w:color="000000"/>
              <w:right w:val="single" w:sz="4" w:space="0" w:color="000000"/>
            </w:tcBorders>
            <w:shd w:val="clear" w:color="auto" w:fill="DCDCDC"/>
          </w:tcPr>
          <w:p>
            <w:pPr/>
          </w:p>
        </w:tc>
        <w:tc>
          <w:tcPr>
            <w:tcW w:w="866" w:type="dxa"/>
            <w:vMerge/>
            <w:tcBorders>
              <w:left w:val="single" w:sz="4" w:space="0" w:color="000000"/>
              <w:right w:val="single" w:sz="4" w:space="0" w:color="000000"/>
            </w:tcBorders>
            <w:shd w:val="clear" w:color="auto" w:fill="DCDCDC"/>
          </w:tcPr>
          <w:p>
            <w:pPr/>
          </w:p>
        </w:tc>
        <w:tc>
          <w:tcPr>
            <w:tcW w:w="418" w:type="dxa"/>
            <w:vMerge/>
            <w:tcBorders>
              <w:left w:val="single" w:sz="4" w:space="0" w:color="000000"/>
              <w:bottom w:val="nil" w:sz="6" w:space="0" w:color="auto"/>
              <w:right w:val="single" w:sz="4" w:space="0" w:color="000000"/>
            </w:tcBorders>
            <w:shd w:val="clear" w:color="auto" w:fill="DCDCDC"/>
          </w:tcPr>
          <w:p>
            <w:pPr/>
          </w:p>
        </w:tc>
        <w:tc>
          <w:tcPr>
            <w:tcW w:w="235" w:type="dxa"/>
            <w:vMerge/>
            <w:tcBorders>
              <w:left w:val="single" w:sz="4" w:space="0" w:color="000000"/>
              <w:right w:val="single" w:sz="4" w:space="0" w:color="000000"/>
            </w:tcBorders>
            <w:shd w:val="clear" w:color="auto" w:fill="DCDCDC"/>
          </w:tcPr>
          <w:p>
            <w:pPr/>
          </w:p>
        </w:tc>
        <w:tc>
          <w:tcPr>
            <w:tcW w:w="1001"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1183" w:type="dxa"/>
            <w:vMerge w:val="restart"/>
            <w:tcBorders>
              <w:top w:val="nil" w:sz="6" w:space="0" w:color="auto"/>
              <w:left w:val="single" w:sz="4" w:space="0" w:color="000000"/>
              <w:right w:val="single" w:sz="4" w:space="0" w:color="000000"/>
            </w:tcBorders>
            <w:shd w:val="clear" w:color="auto" w:fill="DCDCDC"/>
          </w:tcPr>
          <w:p>
            <w:pPr/>
          </w:p>
        </w:tc>
      </w:tr>
      <w:tr>
        <w:trPr>
          <w:trHeight w:val="156" w:hRule="exact"/>
        </w:trPr>
        <w:tc>
          <w:tcPr>
            <w:tcW w:w="1730" w:type="dxa"/>
            <w:vMerge/>
            <w:tcBorders>
              <w:left w:val="single" w:sz="4" w:space="0" w:color="000000"/>
              <w:right w:val="single" w:sz="4" w:space="0" w:color="000000"/>
            </w:tcBorders>
            <w:shd w:val="clear" w:color="auto" w:fill="DCDCDC"/>
          </w:tcPr>
          <w:p>
            <w:pPr/>
          </w:p>
        </w:tc>
        <w:tc>
          <w:tcPr>
            <w:tcW w:w="1103" w:type="dxa"/>
            <w:vMerge/>
            <w:tcBorders>
              <w:left w:val="single" w:sz="4" w:space="0" w:color="000000"/>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416" w:type="dxa"/>
            <w:vMerge w:val="restart"/>
            <w:tcBorders>
              <w:top w:val="nil" w:sz="6" w:space="0" w:color="auto"/>
              <w:left w:val="single" w:sz="4" w:space="0" w:color="000000"/>
              <w:right w:val="single" w:sz="4" w:space="0" w:color="000000"/>
            </w:tcBorders>
            <w:shd w:val="clear" w:color="auto" w:fill="DCDCDC"/>
          </w:tcPr>
          <w:p>
            <w:pPr/>
          </w:p>
        </w:tc>
        <w:tc>
          <w:tcPr>
            <w:tcW w:w="235" w:type="dxa"/>
            <w:vMerge/>
            <w:tcBorders>
              <w:left w:val="single" w:sz="4" w:space="0" w:color="000000"/>
              <w:bottom w:val="nil" w:sz="6" w:space="0" w:color="auto"/>
              <w:right w:val="single" w:sz="4" w:space="0" w:color="000000"/>
            </w:tcBorders>
            <w:shd w:val="clear" w:color="auto" w:fill="DCDCDC"/>
          </w:tcPr>
          <w:p>
            <w:pPr/>
          </w:p>
        </w:tc>
        <w:tc>
          <w:tcPr>
            <w:tcW w:w="1085"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152" w:type="dxa"/>
            <w:vMerge/>
            <w:tcBorders>
              <w:left w:val="single" w:sz="4" w:space="0" w:color="000000"/>
              <w:right w:val="single" w:sz="4" w:space="0" w:color="000000"/>
            </w:tcBorders>
            <w:shd w:val="clear" w:color="auto" w:fill="DCDCDC"/>
          </w:tcPr>
          <w:p>
            <w:pPr/>
          </w:p>
        </w:tc>
        <w:tc>
          <w:tcPr>
            <w:tcW w:w="1181"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866" w:type="dxa"/>
            <w:vMerge/>
            <w:tcBorders>
              <w:left w:val="single" w:sz="4" w:space="0" w:color="000000"/>
              <w:right w:val="single" w:sz="4" w:space="0" w:color="000000"/>
            </w:tcBorders>
            <w:shd w:val="clear" w:color="auto" w:fill="DCDCDC"/>
          </w:tcPr>
          <w:p>
            <w:pPr/>
          </w:p>
        </w:tc>
        <w:tc>
          <w:tcPr>
            <w:tcW w:w="418" w:type="dxa"/>
            <w:vMerge w:val="restart"/>
            <w:tcBorders>
              <w:top w:val="nil" w:sz="6" w:space="0" w:color="auto"/>
              <w:left w:val="single" w:sz="4" w:space="0" w:color="000000"/>
              <w:right w:val="single" w:sz="4" w:space="0" w:color="000000"/>
            </w:tcBorders>
            <w:shd w:val="clear" w:color="auto" w:fill="DCDCDC"/>
          </w:tcPr>
          <w:p>
            <w:pPr/>
          </w:p>
        </w:tc>
        <w:tc>
          <w:tcPr>
            <w:tcW w:w="235" w:type="dxa"/>
            <w:vMerge/>
            <w:tcBorders>
              <w:left w:val="single" w:sz="4" w:space="0" w:color="000000"/>
              <w:bottom w:val="nil" w:sz="6" w:space="0" w:color="auto"/>
              <w:right w:val="single" w:sz="4" w:space="0" w:color="000000"/>
            </w:tcBorders>
            <w:shd w:val="clear" w:color="auto" w:fill="DCDCDC"/>
          </w:tcPr>
          <w:p>
            <w:pPr/>
          </w:p>
        </w:tc>
        <w:tc>
          <w:tcPr>
            <w:tcW w:w="1001" w:type="dxa"/>
            <w:vMerge/>
            <w:tcBorders>
              <w:left w:val="single" w:sz="4" w:space="0" w:color="000000"/>
              <w:right w:val="single" w:sz="4" w:space="0" w:color="000000"/>
            </w:tcBorders>
            <w:shd w:val="clear" w:color="auto" w:fill="DCDCDC"/>
          </w:tcPr>
          <w:p>
            <w:pPr/>
          </w:p>
        </w:tc>
        <w:tc>
          <w:tcPr>
            <w:tcW w:w="326" w:type="dxa"/>
            <w:vMerge/>
            <w:tcBorders>
              <w:left w:val="single" w:sz="4" w:space="0" w:color="000000"/>
              <w:right w:val="single" w:sz="4" w:space="0" w:color="000000"/>
            </w:tcBorders>
            <w:shd w:val="clear" w:color="auto" w:fill="DCDCDC"/>
          </w:tcPr>
          <w:p>
            <w:pPr/>
          </w:p>
        </w:tc>
        <w:tc>
          <w:tcPr>
            <w:tcW w:w="1090"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r>
      <w:tr>
        <w:trPr>
          <w:trHeight w:val="317" w:hRule="exact"/>
        </w:trPr>
        <w:tc>
          <w:tcPr>
            <w:tcW w:w="1730" w:type="dxa"/>
            <w:vMerge/>
            <w:tcBorders>
              <w:left w:val="single" w:sz="4" w:space="0" w:color="000000"/>
              <w:bottom w:val="single" w:sz="4" w:space="0" w:color="000000"/>
              <w:right w:val="single" w:sz="4" w:space="0" w:color="000000"/>
            </w:tcBorders>
            <w:shd w:val="clear" w:color="auto" w:fill="DCDCDC"/>
          </w:tcPr>
          <w:p>
            <w:pPr/>
          </w:p>
        </w:tc>
        <w:tc>
          <w:tcPr>
            <w:tcW w:w="1103" w:type="dxa"/>
            <w:vMerge/>
            <w:tcBorders>
              <w:left w:val="single" w:sz="4" w:space="0" w:color="000000"/>
              <w:bottom w:val="single" w:sz="4" w:space="0" w:color="000000"/>
              <w:right w:val="single" w:sz="4" w:space="0" w:color="000000"/>
            </w:tcBorders>
            <w:shd w:val="clear" w:color="auto" w:fill="DCDCDC"/>
          </w:tcPr>
          <w:p>
            <w:pPr/>
          </w:p>
        </w:tc>
        <w:tc>
          <w:tcPr>
            <w:tcW w:w="1181" w:type="dxa"/>
            <w:vMerge/>
            <w:tcBorders>
              <w:left w:val="single" w:sz="4" w:space="0" w:color="000000"/>
              <w:bottom w:val="single" w:sz="4" w:space="0" w:color="000000"/>
              <w:right w:val="single" w:sz="4" w:space="0" w:color="000000"/>
            </w:tcBorders>
            <w:shd w:val="clear" w:color="auto" w:fill="DCDCDC"/>
          </w:tcPr>
          <w:p>
            <w:pPr/>
          </w:p>
        </w:tc>
        <w:tc>
          <w:tcPr>
            <w:tcW w:w="416" w:type="dxa"/>
            <w:vMerge/>
            <w:tcBorders>
              <w:left w:val="single" w:sz="4" w:space="0" w:color="000000"/>
              <w:bottom w:val="single" w:sz="4" w:space="0" w:color="000000"/>
              <w:right w:val="single" w:sz="4" w:space="0" w:color="000000"/>
            </w:tcBorders>
            <w:shd w:val="clear" w:color="auto" w:fill="DCDCDC"/>
          </w:tcPr>
          <w:p>
            <w:pPr/>
          </w:p>
        </w:tc>
        <w:tc>
          <w:tcPr>
            <w:tcW w:w="2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5" w:type="dxa"/>
            <w:vMerge/>
            <w:tcBorders>
              <w:left w:val="single" w:sz="4" w:space="0" w:color="000000"/>
              <w:bottom w:val="single" w:sz="4" w:space="0" w:color="000000"/>
              <w:right w:val="single" w:sz="4" w:space="0" w:color="000000"/>
            </w:tcBorders>
            <w:shd w:val="clear" w:color="auto" w:fill="DCDCDC"/>
          </w:tcPr>
          <w:p>
            <w:pPr/>
          </w:p>
        </w:tc>
        <w:tc>
          <w:tcPr>
            <w:tcW w:w="326" w:type="dxa"/>
            <w:vMerge/>
            <w:tcBorders>
              <w:left w:val="single" w:sz="4" w:space="0" w:color="000000"/>
              <w:bottom w:val="single" w:sz="4" w:space="0" w:color="000000"/>
              <w:right w:val="single" w:sz="4" w:space="0" w:color="000000"/>
            </w:tcBorders>
            <w:shd w:val="clear" w:color="auto" w:fill="DCDCDC"/>
          </w:tcPr>
          <w:p>
            <w:pPr/>
          </w:p>
        </w:tc>
        <w:tc>
          <w:tcPr>
            <w:tcW w:w="1152" w:type="dxa"/>
            <w:vMerge/>
            <w:tcBorders>
              <w:left w:val="single" w:sz="4" w:space="0" w:color="000000"/>
              <w:bottom w:val="single" w:sz="4" w:space="0" w:color="000000"/>
              <w:right w:val="single" w:sz="4" w:space="0" w:color="000000"/>
            </w:tcBorders>
            <w:shd w:val="clear" w:color="auto" w:fill="DCDCDC"/>
          </w:tcPr>
          <w:p>
            <w:pPr/>
          </w:p>
        </w:tc>
        <w:tc>
          <w:tcPr>
            <w:tcW w:w="1181" w:type="dxa"/>
            <w:vMerge/>
            <w:tcBorders>
              <w:left w:val="single" w:sz="4" w:space="0" w:color="000000"/>
              <w:bottom w:val="single" w:sz="4" w:space="0" w:color="000000"/>
              <w:right w:val="single" w:sz="4" w:space="0" w:color="000000"/>
            </w:tcBorders>
            <w:shd w:val="clear" w:color="auto" w:fill="DCDCDC"/>
          </w:tcPr>
          <w:p>
            <w:pPr/>
          </w:p>
        </w:tc>
        <w:tc>
          <w:tcPr>
            <w:tcW w:w="1090" w:type="dxa"/>
            <w:vMerge/>
            <w:tcBorders>
              <w:left w:val="single" w:sz="4" w:space="0" w:color="000000"/>
              <w:bottom w:val="single" w:sz="4" w:space="0" w:color="000000"/>
              <w:right w:val="single" w:sz="4" w:space="0" w:color="000000"/>
            </w:tcBorders>
            <w:shd w:val="clear" w:color="auto" w:fill="DCDCDC"/>
          </w:tcPr>
          <w:p>
            <w:pPr/>
          </w:p>
        </w:tc>
        <w:tc>
          <w:tcPr>
            <w:tcW w:w="866" w:type="dxa"/>
            <w:vMerge/>
            <w:tcBorders>
              <w:left w:val="single" w:sz="4" w:space="0" w:color="000000"/>
              <w:bottom w:val="single" w:sz="4" w:space="0" w:color="000000"/>
              <w:right w:val="single" w:sz="4" w:space="0" w:color="000000"/>
            </w:tcBorders>
            <w:shd w:val="clear" w:color="auto" w:fill="DCDCDC"/>
          </w:tcPr>
          <w:p>
            <w:pPr/>
          </w:p>
        </w:tc>
        <w:tc>
          <w:tcPr>
            <w:tcW w:w="418" w:type="dxa"/>
            <w:vMerge/>
            <w:tcBorders>
              <w:left w:val="single" w:sz="4" w:space="0" w:color="000000"/>
              <w:bottom w:val="single" w:sz="4" w:space="0" w:color="000000"/>
              <w:right w:val="single" w:sz="4" w:space="0" w:color="000000"/>
            </w:tcBorders>
            <w:shd w:val="clear" w:color="auto" w:fill="DCDCDC"/>
          </w:tcPr>
          <w:p>
            <w:pPr/>
          </w:p>
        </w:tc>
        <w:tc>
          <w:tcPr>
            <w:tcW w:w="2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001" w:type="dxa"/>
            <w:vMerge/>
            <w:tcBorders>
              <w:left w:val="single" w:sz="4" w:space="0" w:color="000000"/>
              <w:bottom w:val="single" w:sz="4" w:space="0" w:color="000000"/>
              <w:right w:val="single" w:sz="4" w:space="0" w:color="000000"/>
            </w:tcBorders>
            <w:shd w:val="clear" w:color="auto" w:fill="DCDCDC"/>
          </w:tcPr>
          <w:p>
            <w:pPr/>
          </w:p>
        </w:tc>
        <w:tc>
          <w:tcPr>
            <w:tcW w:w="326" w:type="dxa"/>
            <w:vMerge/>
            <w:tcBorders>
              <w:left w:val="single" w:sz="4" w:space="0" w:color="000000"/>
              <w:bottom w:val="single" w:sz="4" w:space="0" w:color="000000"/>
              <w:right w:val="single" w:sz="4" w:space="0" w:color="000000"/>
            </w:tcBorders>
            <w:shd w:val="clear" w:color="auto" w:fill="DCDCDC"/>
          </w:tcPr>
          <w:p>
            <w:pPr/>
          </w:p>
        </w:tc>
        <w:tc>
          <w:tcPr>
            <w:tcW w:w="1090" w:type="dxa"/>
            <w:vMerge/>
            <w:tcBorders>
              <w:left w:val="single" w:sz="4" w:space="0" w:color="000000"/>
              <w:bottom w:val="single" w:sz="4" w:space="0" w:color="000000"/>
              <w:right w:val="single" w:sz="4" w:space="0" w:color="000000"/>
            </w:tcBorders>
            <w:shd w:val="clear" w:color="auto" w:fill="DCDCDC"/>
          </w:tcPr>
          <w:p>
            <w:pPr/>
          </w:p>
        </w:tc>
        <w:tc>
          <w:tcPr>
            <w:tcW w:w="1183"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103"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30,324,000.00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272,564.86</w:t>
            </w: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8,010,587.77</w:t>
            </w: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67,612,294.81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106,219,447.44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30,324,000.00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 w:right="0"/>
              <w:jc w:val="left"/>
              <w:rPr>
                <w:rFonts w:ascii="Times New Roman" w:hAnsi="Times New Roman" w:cs="Times New Roman" w:eastAsia="Times New Roman" w:hint="default"/>
                <w:sz w:val="18"/>
                <w:szCs w:val="18"/>
              </w:rPr>
            </w:pPr>
            <w:r>
              <w:rPr>
                <w:rFonts w:ascii="Times New Roman"/>
                <w:sz w:val="18"/>
              </w:rPr>
              <w:t>272,564.86</w:t>
            </w: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3,793,369.50</w:t>
            </w: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29,657,330.40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5" w:right="0"/>
              <w:jc w:val="center"/>
              <w:rPr>
                <w:rFonts w:ascii="Times New Roman" w:hAnsi="Times New Roman" w:cs="Times New Roman" w:eastAsia="Times New Roman" w:hint="default"/>
                <w:sz w:val="18"/>
                <w:szCs w:val="18"/>
              </w:rPr>
            </w:pPr>
            <w:r>
              <w:rPr>
                <w:rFonts w:ascii="Times New Roman"/>
                <w:sz w:val="18"/>
              </w:rPr>
              <w:t>64,047,264.76</w:t>
            </w:r>
          </w:p>
        </w:tc>
      </w:tr>
      <w:tr>
        <w:trPr>
          <w:trHeight w:val="322"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9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03" w:type="dxa"/>
            <w:tcBorders>
              <w:top w:val="single" w:sz="4" w:space="0" w:color="000000"/>
              <w:left w:val="single" w:sz="9"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9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03" w:type="dxa"/>
            <w:tcBorders>
              <w:top w:val="single" w:sz="4" w:space="0" w:color="000000"/>
              <w:left w:val="single" w:sz="9"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9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03" w:type="dxa"/>
            <w:tcBorders>
              <w:top w:val="single" w:sz="4" w:space="0" w:color="000000"/>
              <w:left w:val="single" w:sz="9"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103"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spacing w:val="-1"/>
                <w:sz w:val="18"/>
              </w:rPr>
              <w:t>30,324,000.00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272,564.86</w:t>
            </w: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8,010,587.77</w:t>
            </w: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spacing w:val="-1"/>
                <w:sz w:val="18"/>
              </w:rPr>
              <w:t>67,612,294.81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18"/>
                <w:szCs w:val="18"/>
              </w:rPr>
            </w:pPr>
            <w:r>
              <w:rPr>
                <w:rFonts w:ascii="Times New Roman"/>
                <w:spacing w:val="-1"/>
                <w:sz w:val="18"/>
              </w:rPr>
              <w:t>106,219,447.44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sz w:val="18"/>
              </w:rPr>
              <w:t>30,324,000.00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Times New Roman" w:hAnsi="Times New Roman" w:cs="Times New Roman" w:eastAsia="Times New Roman" w:hint="default"/>
                <w:sz w:val="18"/>
                <w:szCs w:val="18"/>
              </w:rPr>
            </w:pPr>
            <w:r>
              <w:rPr>
                <w:rFonts w:ascii="Times New Roman"/>
                <w:sz w:val="18"/>
              </w:rPr>
              <w:t>272,564.86</w:t>
            </w: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Times New Roman" w:hAnsi="Times New Roman" w:cs="Times New Roman" w:eastAsia="Times New Roman" w:hint="default"/>
                <w:sz w:val="18"/>
                <w:szCs w:val="18"/>
              </w:rPr>
            </w:pPr>
            <w:r>
              <w:rPr>
                <w:rFonts w:ascii="Times New Roman"/>
                <w:sz w:val="18"/>
              </w:rPr>
              <w:t>3,793,369.50</w:t>
            </w: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29,657,330.40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5" w:right="0"/>
              <w:jc w:val="center"/>
              <w:rPr>
                <w:rFonts w:ascii="Times New Roman" w:hAnsi="Times New Roman" w:cs="Times New Roman" w:eastAsia="Times New Roman" w:hint="default"/>
                <w:sz w:val="18"/>
                <w:szCs w:val="18"/>
              </w:rPr>
            </w:pPr>
            <w:r>
              <w:rPr>
                <w:rFonts w:ascii="Times New Roman"/>
                <w:sz w:val="18"/>
              </w:rPr>
              <w:t>64,047,264.76</w:t>
            </w:r>
          </w:p>
        </w:tc>
      </w:tr>
      <w:tr>
        <w:trPr>
          <w:trHeight w:val="946"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9" w:lineRule="auto" w:before="8"/>
              <w:ind w:left="12" w:right="25"/>
              <w:jc w:val="both"/>
              <w:rPr>
                <w:rFonts w:ascii="宋体" w:hAnsi="宋体" w:cs="宋体" w:eastAsia="宋体" w:hint="default"/>
                <w:sz w:val="18"/>
                <w:szCs w:val="18"/>
              </w:rPr>
            </w:pPr>
            <w:r>
              <w:rPr>
                <w:rFonts w:ascii="宋体" w:hAnsi="宋体" w:cs="宋体" w:eastAsia="宋体" w:hint="default"/>
                <w:sz w:val="18"/>
                <w:szCs w:val="18"/>
              </w:rPr>
              <w:t>三、本年增减变动金 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1103"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2"/>
              <w:jc w:val="right"/>
              <w:rPr>
                <w:rFonts w:ascii="Times New Roman" w:hAnsi="Times New Roman" w:cs="Times New Roman" w:eastAsia="Times New Roman" w:hint="default"/>
                <w:sz w:val="18"/>
                <w:szCs w:val="18"/>
              </w:rPr>
            </w:pPr>
            <w:r>
              <w:rPr>
                <w:rFonts w:ascii="Times New Roman"/>
                <w:spacing w:val="-1"/>
                <w:sz w:val="18"/>
              </w:rPr>
              <w:t>10,176,000.00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516,908,112.47</w:t>
            </w: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5,501,255.75</w:t>
            </w: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2"/>
              <w:jc w:val="right"/>
              <w:rPr>
                <w:rFonts w:ascii="Times New Roman" w:hAnsi="Times New Roman" w:cs="Times New Roman" w:eastAsia="Times New Roman" w:hint="default"/>
                <w:sz w:val="18"/>
                <w:szCs w:val="18"/>
              </w:rPr>
            </w:pPr>
            <w:r>
              <w:rPr>
                <w:rFonts w:ascii="Times New Roman"/>
                <w:spacing w:val="-1"/>
                <w:sz w:val="18"/>
              </w:rPr>
              <w:t>29,261,301.79</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561,846,670.01</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 w:right="0"/>
              <w:jc w:val="center"/>
              <w:rPr>
                <w:rFonts w:ascii="Times New Roman" w:hAnsi="Times New Roman" w:cs="Times New Roman" w:eastAsia="Times New Roman" w:hint="default"/>
                <w:sz w:val="18"/>
                <w:szCs w:val="18"/>
              </w:rPr>
            </w:pPr>
            <w:r>
              <w:rPr>
                <w:rFonts w:ascii="Times New Roman"/>
                <w:sz w:val="18"/>
              </w:rPr>
              <w:t>4,217,218.27</w:t>
            </w: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37,954,964.41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95" w:right="0"/>
              <w:jc w:val="center"/>
              <w:rPr>
                <w:rFonts w:ascii="Times New Roman" w:hAnsi="Times New Roman" w:cs="Times New Roman" w:eastAsia="Times New Roman" w:hint="default"/>
                <w:sz w:val="18"/>
                <w:szCs w:val="18"/>
              </w:rPr>
            </w:pPr>
            <w:r>
              <w:rPr>
                <w:rFonts w:ascii="Times New Roman"/>
                <w:sz w:val="18"/>
              </w:rPr>
              <w:t>42,172,182.68</w:t>
            </w:r>
          </w:p>
        </w:tc>
      </w:tr>
      <w:tr>
        <w:trPr>
          <w:trHeight w:val="322"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94"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103" w:type="dxa"/>
            <w:tcBorders>
              <w:top w:val="single" w:sz="4" w:space="0" w:color="000000"/>
              <w:left w:val="single" w:sz="9"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55,012,557.54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55,012,557.54</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42,172,182.68</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6" w:right="0"/>
              <w:jc w:val="center"/>
              <w:rPr>
                <w:rFonts w:ascii="Times New Roman" w:hAnsi="Times New Roman" w:cs="Times New Roman" w:eastAsia="Times New Roman" w:hint="default"/>
                <w:sz w:val="18"/>
                <w:szCs w:val="18"/>
              </w:rPr>
            </w:pPr>
            <w:r>
              <w:rPr>
                <w:rFonts w:ascii="Times New Roman"/>
                <w:sz w:val="18"/>
              </w:rPr>
              <w:t>42,172,182.68</w:t>
            </w:r>
          </w:p>
        </w:tc>
      </w:tr>
      <w:tr>
        <w:trPr>
          <w:trHeight w:val="634"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94" w:right="0"/>
              <w:jc w:val="left"/>
              <w:rPr>
                <w:rFonts w:ascii="宋体" w:hAnsi="宋体" w:cs="宋体" w:eastAsia="宋体" w:hint="default"/>
                <w:sz w:val="18"/>
                <w:szCs w:val="18"/>
              </w:rPr>
            </w:pPr>
            <w:r>
              <w:rPr>
                <w:rFonts w:ascii="宋体" w:hAnsi="宋体" w:cs="宋体" w:eastAsia="宋体" w:hint="default"/>
                <w:sz w:val="18"/>
                <w:szCs w:val="18"/>
              </w:rPr>
              <w:t>（二）其他综合收</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103" w:type="dxa"/>
            <w:tcBorders>
              <w:top w:val="single" w:sz="4" w:space="0" w:color="000000"/>
              <w:left w:val="single" w:sz="9"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8"/>
              <w:ind w:left="12" w:right="98" w:firstLine="182"/>
              <w:jc w:val="left"/>
              <w:rPr>
                <w:rFonts w:ascii="宋体" w:hAnsi="宋体" w:cs="宋体" w:eastAsia="宋体" w:hint="default"/>
                <w:sz w:val="18"/>
                <w:szCs w:val="18"/>
              </w:rPr>
            </w:pPr>
            <w:r>
              <w:rPr>
                <w:rFonts w:ascii="宋体" w:hAnsi="宋体" w:cs="宋体" w:eastAsia="宋体" w:hint="default"/>
                <w:spacing w:val="-2"/>
                <w:sz w:val="18"/>
                <w:szCs w:val="18"/>
              </w:rPr>
              <w:t>上述（一）和（二</w:t>
            </w:r>
            <w:r>
              <w:rPr>
                <w:rFonts w:ascii="宋体" w:hAnsi="宋体" w:cs="宋体" w:eastAsia="宋体" w:hint="default"/>
                <w:sz w:val="18"/>
                <w:szCs w:val="18"/>
              </w:rPr>
              <w:t> 小计</w:t>
            </w:r>
          </w:p>
        </w:tc>
        <w:tc>
          <w:tcPr>
            <w:tcW w:w="1103"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8"/>
              <w:ind w:left="-116" w:right="0"/>
              <w:jc w:val="left"/>
              <w:rPr>
                <w:rFonts w:ascii="宋体" w:hAnsi="宋体" w:cs="宋体" w:eastAsia="宋体" w:hint="default"/>
                <w:sz w:val="18"/>
                <w:szCs w:val="18"/>
              </w:rPr>
            </w:pPr>
            <w:r>
              <w:rPr>
                <w:rFonts w:ascii="宋体" w:hAnsi="宋体" w:cs="宋体" w:eastAsia="宋体" w:hint="default"/>
                <w:sz w:val="18"/>
                <w:szCs w:val="18"/>
              </w:rPr>
              <w:t>）</w:t>
            </w: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55,012,557.54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55,012,557.54</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42,172,182.68</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5" w:right="0"/>
              <w:jc w:val="center"/>
              <w:rPr>
                <w:rFonts w:ascii="Times New Roman" w:hAnsi="Times New Roman" w:cs="Times New Roman" w:eastAsia="Times New Roman" w:hint="default"/>
                <w:sz w:val="18"/>
                <w:szCs w:val="18"/>
              </w:rPr>
            </w:pPr>
            <w:r>
              <w:rPr>
                <w:rFonts w:ascii="Times New Roman"/>
                <w:sz w:val="18"/>
              </w:rPr>
              <w:t>42,172,182.68</w:t>
            </w:r>
          </w:p>
        </w:tc>
      </w:tr>
      <w:tr>
        <w:trPr>
          <w:trHeight w:val="634"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2" w:right="83" w:firstLine="182"/>
              <w:jc w:val="left"/>
              <w:rPr>
                <w:rFonts w:ascii="宋体" w:hAnsi="宋体" w:cs="宋体" w:eastAsia="宋体" w:hint="default"/>
                <w:sz w:val="18"/>
                <w:szCs w:val="18"/>
              </w:rPr>
            </w:pPr>
            <w:r>
              <w:rPr>
                <w:rFonts w:ascii="宋体" w:hAnsi="宋体" w:cs="宋体" w:eastAsia="宋体" w:hint="default"/>
                <w:sz w:val="18"/>
                <w:szCs w:val="18"/>
              </w:rPr>
              <w:t>（三）所有者投入 和减少资本</w:t>
            </w:r>
          </w:p>
        </w:tc>
        <w:tc>
          <w:tcPr>
            <w:tcW w:w="1103"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10,176,000.00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516,908,112.47</w:t>
            </w: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527,084,112.47</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103"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spacing w:val="-1"/>
                <w:sz w:val="18"/>
              </w:rPr>
              <w:t>10,176,000.00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516,908,112.47</w:t>
            </w: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527,084,112.47</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7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．股份支付计入</w:t>
            </w:r>
          </w:p>
        </w:tc>
        <w:tc>
          <w:tcPr>
            <w:tcW w:w="1103" w:type="dxa"/>
            <w:tcBorders>
              <w:top w:val="single" w:sz="4" w:space="0" w:color="000000"/>
              <w:left w:val="single" w:sz="9" w:space="0" w:color="DCDCDC"/>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77" w:footer="980" w:top="1100" w:bottom="1160" w:left="980" w:right="0"/>
        </w:sectPr>
      </w:pPr>
    </w:p>
    <w:p>
      <w:pPr>
        <w:spacing w:line="240" w:lineRule="auto" w:before="0"/>
        <w:rPr>
          <w:rFonts w:ascii="Times New Roman" w:hAnsi="Times New Roman" w:cs="Times New Roman" w:eastAsia="Times New Roman" w:hint="default"/>
          <w:sz w:val="28"/>
          <w:szCs w:val="28"/>
        </w:rPr>
      </w:pPr>
    </w:p>
    <w:tbl>
      <w:tblPr>
        <w:tblW w:w="0" w:type="auto"/>
        <w:jc w:val="left"/>
        <w:tblInd w:w="120" w:type="dxa"/>
        <w:tblLayout w:type="fixed"/>
        <w:tblCellMar>
          <w:top w:w="0" w:type="dxa"/>
          <w:left w:w="0" w:type="dxa"/>
          <w:bottom w:w="0" w:type="dxa"/>
          <w:right w:w="0" w:type="dxa"/>
        </w:tblCellMar>
        <w:tblLook w:val="01E0"/>
      </w:tblPr>
      <w:tblGrid>
        <w:gridCol w:w="1751"/>
        <w:gridCol w:w="1092"/>
        <w:gridCol w:w="1181"/>
        <w:gridCol w:w="416"/>
        <w:gridCol w:w="235"/>
        <w:gridCol w:w="1085"/>
        <w:gridCol w:w="326"/>
        <w:gridCol w:w="1152"/>
        <w:gridCol w:w="1181"/>
        <w:gridCol w:w="1090"/>
        <w:gridCol w:w="866"/>
        <w:gridCol w:w="418"/>
        <w:gridCol w:w="235"/>
        <w:gridCol w:w="1001"/>
        <w:gridCol w:w="326"/>
        <w:gridCol w:w="1090"/>
        <w:gridCol w:w="1183"/>
      </w:tblGrid>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所有者权益的金额</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05"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6" w:right="0"/>
              <w:jc w:val="center"/>
              <w:rPr>
                <w:rFonts w:ascii="Times New Roman" w:hAnsi="Times New Roman" w:cs="Times New Roman" w:eastAsia="Times New Roman" w:hint="default"/>
                <w:sz w:val="18"/>
                <w:szCs w:val="18"/>
              </w:rPr>
            </w:pPr>
            <w:r>
              <w:rPr>
                <w:rFonts w:ascii="Times New Roman"/>
                <w:sz w:val="18"/>
              </w:rPr>
              <w:t>5,501,255.75</w:t>
            </w: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-25,751,255.75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-20,250,000.00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4,217,218.27</w:t>
            </w: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-4,217,218.27</w:t>
            </w: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．提取盈余公积</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6" w:right="0"/>
              <w:jc w:val="center"/>
              <w:rPr>
                <w:rFonts w:ascii="Times New Roman" w:hAnsi="Times New Roman" w:cs="Times New Roman" w:eastAsia="Times New Roman" w:hint="default"/>
                <w:sz w:val="18"/>
                <w:szCs w:val="18"/>
              </w:rPr>
            </w:pPr>
            <w:r>
              <w:rPr>
                <w:rFonts w:ascii="Times New Roman"/>
                <w:sz w:val="18"/>
              </w:rPr>
              <w:t>5,501,255.75</w:t>
            </w: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center"/>
              <w:rPr>
                <w:rFonts w:ascii="Times New Roman" w:hAnsi="Times New Roman" w:cs="Times New Roman" w:eastAsia="Times New Roman" w:hint="default"/>
                <w:sz w:val="18"/>
                <w:szCs w:val="18"/>
              </w:rPr>
            </w:pPr>
            <w:r>
              <w:rPr>
                <w:rFonts w:ascii="Times New Roman"/>
                <w:sz w:val="18"/>
              </w:rPr>
              <w:t>-5,501,255.75</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Times New Roman" w:hAnsi="Times New Roman" w:cs="Times New Roman" w:eastAsia="Times New Roman" w:hint="default"/>
                <w:sz w:val="18"/>
                <w:szCs w:val="18"/>
              </w:rPr>
            </w:pPr>
            <w:r>
              <w:rPr>
                <w:rFonts w:ascii="Times New Roman"/>
                <w:sz w:val="18"/>
              </w:rPr>
              <w:t>4,217,218.27</w:t>
            </w: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-4,217,218.27</w:t>
            </w: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．提取一般风险</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22" w:right="21" w:firstLine="36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．对所有者（或</w:t>
            </w:r>
            <w:r>
              <w:rPr>
                <w:rFonts w:ascii="宋体" w:hAnsi="宋体" w:cs="宋体" w:eastAsia="宋体" w:hint="default"/>
                <w:sz w:val="18"/>
                <w:szCs w:val="18"/>
              </w:rPr>
              <w:t> 股东）的分配</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-20,250,000.00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-20,250,000.00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2" w:right="94" w:firstLine="182"/>
              <w:jc w:val="left"/>
              <w:rPr>
                <w:rFonts w:ascii="宋体" w:hAnsi="宋体" w:cs="宋体" w:eastAsia="宋体" w:hint="default"/>
                <w:sz w:val="18"/>
                <w:szCs w:val="18"/>
              </w:rPr>
            </w:pPr>
            <w:r>
              <w:rPr>
                <w:rFonts w:ascii="宋体" w:hAnsi="宋体" w:cs="宋体" w:eastAsia="宋体" w:hint="default"/>
                <w:sz w:val="18"/>
                <w:szCs w:val="18"/>
              </w:rPr>
              <w:t>（五）所有者权益 内部结转</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22" w:right="21" w:firstLine="36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．资本公积转增</w:t>
            </w:r>
            <w:r>
              <w:rPr>
                <w:rFonts w:ascii="宋体" w:hAnsi="宋体" w:cs="宋体" w:eastAsia="宋体" w:hint="default"/>
                <w:sz w:val="18"/>
                <w:szCs w:val="18"/>
              </w:rPr>
              <w:t> 资本（或股本）</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21" w:firstLine="36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．盈余公积转增</w:t>
            </w:r>
            <w:r>
              <w:rPr>
                <w:rFonts w:ascii="宋体" w:hAnsi="宋体" w:cs="宋体" w:eastAsia="宋体" w:hint="default"/>
                <w:sz w:val="18"/>
                <w:szCs w:val="18"/>
              </w:rPr>
              <w:t> 资本（或股本）</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．盈余公积弥补</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亏损</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05"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5"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40,500,000.00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517,180,677.33</w:t>
            </w:r>
          </w:p>
        </w:tc>
        <w:tc>
          <w:tcPr>
            <w:tcW w:w="41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13,511,843.52</w:t>
            </w:r>
          </w:p>
        </w:tc>
        <w:tc>
          <w:tcPr>
            <w:tcW w:w="32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9" w:right="0"/>
              <w:jc w:val="center"/>
              <w:rPr>
                <w:rFonts w:ascii="Times New Roman" w:hAnsi="Times New Roman" w:cs="Times New Roman" w:eastAsia="Times New Roman" w:hint="default"/>
                <w:sz w:val="18"/>
                <w:szCs w:val="18"/>
              </w:rPr>
            </w:pPr>
            <w:r>
              <w:rPr>
                <w:rFonts w:ascii="Times New Roman"/>
                <w:sz w:val="18"/>
              </w:rPr>
              <w:t>96,873,596.60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668,066,117.45</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30,324,000.00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 w:right="0"/>
              <w:jc w:val="left"/>
              <w:rPr>
                <w:rFonts w:ascii="Times New Roman" w:hAnsi="Times New Roman" w:cs="Times New Roman" w:eastAsia="Times New Roman" w:hint="default"/>
                <w:sz w:val="18"/>
                <w:szCs w:val="18"/>
              </w:rPr>
            </w:pPr>
            <w:r>
              <w:rPr>
                <w:rFonts w:ascii="Times New Roman"/>
                <w:sz w:val="18"/>
              </w:rPr>
              <w:t>272,564.86</w:t>
            </w:r>
          </w:p>
        </w:tc>
        <w:tc>
          <w:tcPr>
            <w:tcW w:w="41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8,010,587.77</w:t>
            </w:r>
          </w:p>
        </w:tc>
        <w:tc>
          <w:tcPr>
            <w:tcW w:w="326"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67,612,294.81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 w:right="0"/>
              <w:jc w:val="left"/>
              <w:rPr>
                <w:rFonts w:ascii="Times New Roman" w:hAnsi="Times New Roman" w:cs="Times New Roman" w:eastAsia="Times New Roman" w:hint="default"/>
                <w:sz w:val="18"/>
                <w:szCs w:val="18"/>
              </w:rPr>
            </w:pPr>
            <w:r>
              <w:rPr>
                <w:rFonts w:ascii="Times New Roman"/>
                <w:sz w:val="18"/>
              </w:rPr>
              <w:t>106,219,447.44</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77" w:footer="980" w:top="110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headerReference w:type="default" r:id="rId20"/>
          <w:footerReference w:type="default" r:id="rId21"/>
          <w:pgSz w:w="11910" w:h="16840"/>
          <w:pgMar w:header="877" w:footer="980" w:top="1060" w:bottom="1160" w:left="1660" w:right="0"/>
          <w:pgNumType w:start="83"/>
        </w:sectPr>
      </w:pPr>
    </w:p>
    <w:p>
      <w:pPr>
        <w:pStyle w:val="Heading2"/>
        <w:tabs>
          <w:tab w:pos="862" w:val="left" w:leader="none"/>
        </w:tabs>
        <w:spacing w:line="240" w:lineRule="auto"/>
        <w:ind w:left="138" w:right="0"/>
        <w:jc w:val="left"/>
        <w:rPr>
          <w:b w:val="0"/>
          <w:bCs w:val="0"/>
        </w:rPr>
      </w:pPr>
      <w:r>
        <w:rPr/>
        <w:t>三、</w:t>
        <w:tab/>
      </w:r>
      <w:r>
        <w:rPr>
          <w:w w:val="95"/>
        </w:rPr>
        <w:t>财务报表附注</w:t>
      </w:r>
      <w:r>
        <w:rPr>
          <w:b w:val="0"/>
          <w:bCs w:val="0"/>
        </w:rPr>
      </w:r>
    </w:p>
    <w:p>
      <w:pPr>
        <w:spacing w:line="240" w:lineRule="auto" w:before="0"/>
        <w:rPr>
          <w:rFonts w:ascii="宋体" w:hAnsi="宋体" w:cs="宋体" w:eastAsia="宋体" w:hint="default"/>
          <w:b/>
          <w:bCs/>
          <w:sz w:val="24"/>
          <w:szCs w:val="24"/>
        </w:rPr>
      </w:pPr>
      <w:r>
        <w:rPr/>
        <w:br w:type="column"/>
      </w:r>
      <w:r>
        <w:rPr>
          <w:rFonts w:ascii="宋体"/>
          <w:b/>
          <w:sz w:val="24"/>
        </w:rPr>
      </w:r>
    </w:p>
    <w:p>
      <w:pPr>
        <w:pStyle w:val="Heading2"/>
        <w:spacing w:line="240" w:lineRule="auto" w:before="180"/>
        <w:ind w:left="119" w:right="4246"/>
        <w:jc w:val="center"/>
        <w:rPr>
          <w:b w:val="0"/>
          <w:bCs w:val="0"/>
        </w:rPr>
      </w:pPr>
      <w:r>
        <w:rPr/>
        <w:t>北京东方国信科技股份有限公司</w:t>
      </w:r>
      <w:r>
        <w:rPr>
          <w:b w:val="0"/>
          <w:bCs w:val="0"/>
        </w:rPr>
      </w:r>
    </w:p>
    <w:p>
      <w:pPr>
        <w:pStyle w:val="Heading2"/>
        <w:spacing w:line="240" w:lineRule="auto" w:before="211"/>
        <w:ind w:left="119" w:right="4245"/>
        <w:jc w:val="center"/>
        <w:rPr>
          <w:b w:val="0"/>
          <w:bCs w:val="0"/>
        </w:rPr>
      </w:pPr>
      <w:r>
        <w:rPr>
          <w:rFonts w:ascii="Arial Narrow" w:hAnsi="Arial Narrow" w:cs="Arial Narrow" w:eastAsia="Arial Narrow" w:hint="default"/>
        </w:rPr>
        <w:t>2011</w:t>
      </w:r>
      <w:r>
        <w:rPr/>
        <w:t>年度合并财务报表附注</w:t>
      </w:r>
      <w:r>
        <w:rPr>
          <w:b w:val="0"/>
          <w:bCs w:val="0"/>
        </w:rPr>
      </w:r>
    </w:p>
    <w:p>
      <w:pPr>
        <w:spacing w:before="201"/>
        <w:ind w:left="119" w:right="4240" w:firstLine="0"/>
        <w:jc w:val="center"/>
        <w:rPr>
          <w:rFonts w:ascii="宋体" w:hAnsi="宋体" w:cs="宋体" w:eastAsia="宋体" w:hint="default"/>
          <w:sz w:val="21"/>
          <w:szCs w:val="21"/>
        </w:rPr>
      </w:pPr>
      <w:r>
        <w:rPr>
          <w:rFonts w:ascii="宋体" w:hAnsi="宋体" w:cs="宋体" w:eastAsia="宋体" w:hint="default"/>
          <w:sz w:val="21"/>
          <w:szCs w:val="21"/>
        </w:rPr>
        <w:t>（金额单位：人民币元）</w:t>
      </w:r>
    </w:p>
    <w:p>
      <w:pPr>
        <w:spacing w:after="0"/>
        <w:jc w:val="center"/>
        <w:rPr>
          <w:rFonts w:ascii="宋体" w:hAnsi="宋体" w:cs="宋体" w:eastAsia="宋体" w:hint="default"/>
          <w:sz w:val="21"/>
          <w:szCs w:val="21"/>
        </w:rPr>
        <w:sectPr>
          <w:type w:val="continuous"/>
          <w:pgSz w:w="11910" w:h="16840"/>
          <w:pgMar w:top="1100" w:bottom="1380" w:left="1660" w:right="0"/>
          <w:cols w:num="2" w:equalWidth="0">
            <w:col w:w="2308" w:space="160"/>
            <w:col w:w="7782"/>
          </w:cols>
        </w:sectPr>
      </w:pPr>
    </w:p>
    <w:p>
      <w:pPr>
        <w:spacing w:line="240" w:lineRule="auto" w:before="13"/>
        <w:rPr>
          <w:rFonts w:ascii="宋体" w:hAnsi="宋体" w:cs="宋体" w:eastAsia="宋体" w:hint="default"/>
          <w:sz w:val="22"/>
          <w:szCs w:val="22"/>
        </w:rPr>
      </w:pPr>
    </w:p>
    <w:p>
      <w:pPr>
        <w:spacing w:before="36"/>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一、公司基本情况</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p>
      <w:pPr>
        <w:spacing w:line="384" w:lineRule="auto" w:before="0"/>
        <w:ind w:left="558" w:right="1662"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w:t>
      </w:r>
      <w:r>
        <w:rPr>
          <w:rFonts w:ascii="宋体" w:hAnsi="宋体" w:cs="宋体" w:eastAsia="宋体" w:hint="default"/>
          <w:b/>
          <w:bCs/>
          <w:sz w:val="21"/>
          <w:szCs w:val="21"/>
        </w:rPr>
        <w:t>一</w:t>
      </w:r>
      <w:r>
        <w:rPr>
          <w:rFonts w:ascii="Arial Narrow" w:hAnsi="Arial Narrow" w:cs="Arial Narrow" w:eastAsia="Arial Narrow" w:hint="default"/>
          <w:b/>
          <w:bCs/>
          <w:sz w:val="21"/>
          <w:szCs w:val="21"/>
        </w:rPr>
        <w:t>)</w:t>
      </w:r>
      <w:r>
        <w:rPr>
          <w:rFonts w:ascii="宋体" w:hAnsi="宋体" w:cs="宋体" w:eastAsia="宋体" w:hint="default"/>
          <w:b/>
          <w:bCs/>
          <w:sz w:val="21"/>
          <w:szCs w:val="21"/>
        </w:rPr>
        <w:t>公司历史沿革及改制情况</w:t>
      </w:r>
      <w:r>
        <w:rPr>
          <w:rFonts w:ascii="宋体" w:hAnsi="宋体" w:cs="宋体" w:eastAsia="宋体" w:hint="default"/>
          <w:b/>
          <w:bCs/>
          <w:w w:val="100"/>
          <w:sz w:val="21"/>
          <w:szCs w:val="21"/>
        </w:rPr>
        <w:t> </w:t>
      </w:r>
      <w:r>
        <w:rPr>
          <w:rFonts w:ascii="宋体" w:hAnsi="宋体" w:cs="宋体" w:eastAsia="宋体" w:hint="default"/>
          <w:spacing w:val="-4"/>
          <w:sz w:val="21"/>
          <w:szCs w:val="21"/>
        </w:rPr>
        <w:t>北京东方国信科技股份有限公司（以下简称本公司或公司）系由北京东方国信电子有限</w:t>
      </w:r>
    </w:p>
    <w:p>
      <w:pPr>
        <w:spacing w:line="367" w:lineRule="auto" w:before="19"/>
        <w:ind w:left="138" w:right="1790" w:firstLine="0"/>
        <w:jc w:val="both"/>
        <w:rPr>
          <w:rFonts w:ascii="宋体" w:hAnsi="宋体" w:cs="宋体" w:eastAsia="宋体" w:hint="default"/>
          <w:sz w:val="21"/>
          <w:szCs w:val="21"/>
        </w:rPr>
      </w:pPr>
      <w:r>
        <w:rPr>
          <w:rFonts w:ascii="宋体" w:hAnsi="宋体" w:cs="宋体" w:eastAsia="宋体" w:hint="default"/>
          <w:spacing w:val="-4"/>
          <w:sz w:val="21"/>
          <w:szCs w:val="21"/>
        </w:rPr>
        <w:t>公司整体变更设立的股份有限公司。北京东方国信电子有限公司原系由管连平、霍卫平、潘</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3"/>
          <w:sz w:val="21"/>
          <w:szCs w:val="21"/>
        </w:rPr>
        <w:t>晓忠投资设立，于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1997</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Arial Narrow" w:hAnsi="Arial Narrow" w:cs="Arial Narrow" w:eastAsia="Arial Narrow" w:hint="default"/>
          <w:sz w:val="21"/>
          <w:szCs w:val="21"/>
        </w:rPr>
        <w:t>7</w:t>
      </w:r>
      <w:r>
        <w:rPr>
          <w:rFonts w:ascii="Arial Narrow" w:hAnsi="Arial Narrow" w:cs="Arial Narrow" w:eastAsia="Arial Narrow"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28</w:t>
      </w:r>
      <w:r>
        <w:rPr>
          <w:rFonts w:ascii="Arial Narrow" w:hAnsi="Arial Narrow" w:cs="Arial Narrow" w:eastAsia="Arial Narrow" w:hint="default"/>
          <w:spacing w:val="1"/>
          <w:sz w:val="21"/>
          <w:szCs w:val="21"/>
        </w:rPr>
        <w:t> </w:t>
      </w:r>
      <w:r>
        <w:rPr>
          <w:rFonts w:ascii="宋体" w:hAnsi="宋体" w:cs="宋体" w:eastAsia="宋体" w:hint="default"/>
          <w:sz w:val="21"/>
          <w:szCs w:val="21"/>
        </w:rPr>
        <w:t>日在北京市工商行政管理局朝阳分局登记注册，取得注册</w:t>
      </w:r>
    </w:p>
    <w:p>
      <w:pPr>
        <w:spacing w:line="348" w:lineRule="auto" w:before="4"/>
        <w:ind w:left="138" w:right="1784" w:firstLine="0"/>
        <w:jc w:val="both"/>
        <w:rPr>
          <w:rFonts w:ascii="宋体" w:hAnsi="宋体" w:cs="宋体" w:eastAsia="宋体" w:hint="default"/>
          <w:sz w:val="21"/>
          <w:szCs w:val="21"/>
        </w:rPr>
      </w:pPr>
      <w:r>
        <w:rPr>
          <w:rFonts w:ascii="宋体" w:hAnsi="宋体" w:cs="宋体" w:eastAsia="宋体" w:hint="default"/>
          <w:w w:val="100"/>
          <w:sz w:val="21"/>
          <w:szCs w:val="21"/>
        </w:rPr>
        <w:t>号为 </w:t>
      </w:r>
      <w:r>
        <w:rPr>
          <w:rFonts w:ascii="Arial Narrow" w:hAnsi="Arial Narrow" w:cs="Arial Narrow" w:eastAsia="Arial Narrow" w:hint="default"/>
          <w:spacing w:val="-2"/>
          <w:w w:val="100"/>
          <w:sz w:val="21"/>
          <w:szCs w:val="21"/>
        </w:rPr>
        <w:t>1101052249629</w:t>
      </w:r>
      <w:r>
        <w:rPr>
          <w:rFonts w:ascii="Arial Narrow" w:hAnsi="Arial Narrow" w:cs="Arial Narrow" w:eastAsia="Arial Narrow" w:hint="default"/>
          <w:w w:val="100"/>
          <w:sz w:val="21"/>
          <w:szCs w:val="21"/>
        </w:rPr>
        <w:t> </w:t>
      </w:r>
      <w:r>
        <w:rPr>
          <w:rFonts w:ascii="宋体" w:hAnsi="宋体" w:cs="宋体" w:eastAsia="宋体" w:hint="default"/>
          <w:spacing w:val="-7"/>
          <w:w w:val="100"/>
          <w:sz w:val="21"/>
          <w:szCs w:val="21"/>
        </w:rPr>
        <w:t>的《企业法人营业执照》，注册资本人民币</w:t>
      </w:r>
      <w:r>
        <w:rPr>
          <w:rFonts w:ascii="宋体" w:hAnsi="宋体" w:cs="宋体" w:eastAsia="宋体" w:hint="default"/>
          <w:w w:val="100"/>
          <w:sz w:val="21"/>
          <w:szCs w:val="21"/>
        </w:rPr>
        <w:t> </w:t>
      </w:r>
      <w:r>
        <w:rPr>
          <w:rFonts w:ascii="Arial Narrow" w:hAnsi="Arial Narrow" w:cs="Arial Narrow" w:eastAsia="Arial Narrow" w:hint="default"/>
          <w:spacing w:val="-1"/>
          <w:w w:val="100"/>
          <w:sz w:val="21"/>
          <w:szCs w:val="21"/>
        </w:rPr>
        <w:t>50</w:t>
      </w:r>
      <w:r>
        <w:rPr>
          <w:rFonts w:ascii="Arial Narrow" w:hAnsi="Arial Narrow" w:cs="Arial Narrow" w:eastAsia="Arial Narrow" w:hint="default"/>
          <w:spacing w:val="-24"/>
          <w:w w:val="100"/>
          <w:sz w:val="21"/>
          <w:szCs w:val="21"/>
        </w:rPr>
        <w:t> </w:t>
      </w:r>
      <w:r>
        <w:rPr>
          <w:rFonts w:ascii="宋体" w:hAnsi="宋体" w:cs="宋体" w:eastAsia="宋体" w:hint="default"/>
          <w:spacing w:val="-2"/>
          <w:w w:val="100"/>
          <w:sz w:val="21"/>
          <w:szCs w:val="21"/>
        </w:rPr>
        <w:t>万元，其中：管连平投入</w:t>
      </w:r>
      <w:r>
        <w:rPr>
          <w:rFonts w:ascii="宋体" w:hAnsi="宋体" w:cs="宋体" w:eastAsia="宋体" w:hint="default"/>
          <w:w w:val="100"/>
          <w:sz w:val="21"/>
          <w:szCs w:val="21"/>
        </w:rPr>
        <w:t> </w:t>
      </w:r>
      <w:r>
        <w:rPr>
          <w:rFonts w:ascii="宋体" w:hAnsi="宋体" w:cs="宋体" w:eastAsia="宋体" w:hint="default"/>
          <w:sz w:val="21"/>
          <w:szCs w:val="21"/>
        </w:rPr>
        <w:t>货币资金</w:t>
      </w:r>
      <w:r>
        <w:rPr>
          <w:rFonts w:ascii="宋体" w:hAnsi="宋体" w:cs="宋体" w:eastAsia="宋体" w:hint="default"/>
          <w:spacing w:val="-54"/>
          <w:sz w:val="21"/>
          <w:szCs w:val="21"/>
        </w:rPr>
        <w:t> </w:t>
      </w:r>
      <w:r>
        <w:rPr>
          <w:rFonts w:ascii="Arial Narrow" w:hAnsi="Arial Narrow" w:cs="Arial Narrow" w:eastAsia="Arial Narrow" w:hint="default"/>
          <w:sz w:val="21"/>
          <w:szCs w:val="21"/>
        </w:rPr>
        <w:t>20</w:t>
      </w:r>
      <w:r>
        <w:rPr>
          <w:rFonts w:ascii="Arial Narrow" w:hAnsi="Arial Narrow" w:cs="Arial Narrow" w:eastAsia="Arial Narrow" w:hint="default"/>
          <w:spacing w:val="1"/>
          <w:sz w:val="21"/>
          <w:szCs w:val="21"/>
        </w:rPr>
        <w:t> </w:t>
      </w:r>
      <w:r>
        <w:rPr>
          <w:rFonts w:ascii="宋体" w:hAnsi="宋体" w:cs="宋体" w:eastAsia="宋体" w:hint="default"/>
          <w:sz w:val="21"/>
          <w:szCs w:val="21"/>
        </w:rPr>
        <w:t>万元，占注册资本的</w:t>
      </w:r>
      <w:r>
        <w:rPr>
          <w:rFonts w:ascii="宋体" w:hAnsi="宋体" w:cs="宋体" w:eastAsia="宋体" w:hint="default"/>
          <w:spacing w:val="-53"/>
          <w:sz w:val="21"/>
          <w:szCs w:val="21"/>
        </w:rPr>
        <w:t> </w:t>
      </w:r>
      <w:r>
        <w:rPr>
          <w:rFonts w:ascii="Arial Narrow" w:hAnsi="Arial Narrow" w:cs="Arial Narrow" w:eastAsia="Arial Narrow" w:hint="default"/>
          <w:sz w:val="21"/>
          <w:szCs w:val="21"/>
        </w:rPr>
        <w:t>40%</w:t>
      </w:r>
      <w:r>
        <w:rPr>
          <w:rFonts w:ascii="宋体" w:hAnsi="宋体" w:cs="宋体" w:eastAsia="宋体" w:hint="default"/>
          <w:sz w:val="21"/>
          <w:szCs w:val="21"/>
        </w:rPr>
        <w:t>；霍卫平投入货币资金</w:t>
      </w:r>
      <w:r>
        <w:rPr>
          <w:rFonts w:ascii="宋体" w:hAnsi="宋体" w:cs="宋体" w:eastAsia="宋体" w:hint="default"/>
          <w:spacing w:val="-54"/>
          <w:sz w:val="21"/>
          <w:szCs w:val="21"/>
        </w:rPr>
        <w:t> </w:t>
      </w:r>
      <w:r>
        <w:rPr>
          <w:rFonts w:ascii="Arial Narrow" w:hAnsi="Arial Narrow" w:cs="Arial Narrow" w:eastAsia="Arial Narrow" w:hint="default"/>
          <w:sz w:val="21"/>
          <w:szCs w:val="21"/>
        </w:rPr>
        <w:t>15</w:t>
      </w:r>
      <w:r>
        <w:rPr>
          <w:rFonts w:ascii="Arial Narrow" w:hAnsi="Arial Narrow" w:cs="Arial Narrow" w:eastAsia="Arial Narrow" w:hint="default"/>
          <w:spacing w:val="1"/>
          <w:sz w:val="21"/>
          <w:szCs w:val="21"/>
        </w:rPr>
        <w:t> </w:t>
      </w:r>
      <w:r>
        <w:rPr>
          <w:rFonts w:ascii="宋体" w:hAnsi="宋体" w:cs="宋体" w:eastAsia="宋体" w:hint="default"/>
          <w:sz w:val="21"/>
          <w:szCs w:val="21"/>
        </w:rPr>
        <w:t>万元，占注册资本的</w:t>
      </w:r>
      <w:r>
        <w:rPr>
          <w:rFonts w:ascii="宋体" w:hAnsi="宋体" w:cs="宋体" w:eastAsia="宋体" w:hint="default"/>
          <w:spacing w:val="-53"/>
          <w:sz w:val="21"/>
          <w:szCs w:val="21"/>
        </w:rPr>
        <w:t> </w:t>
      </w:r>
      <w:r>
        <w:rPr>
          <w:rFonts w:ascii="Arial Narrow" w:hAnsi="Arial Narrow" w:cs="Arial Narrow" w:eastAsia="Arial Narrow" w:hint="default"/>
          <w:sz w:val="21"/>
          <w:szCs w:val="21"/>
        </w:rPr>
        <w:t>30%</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潘晓忠投入货币资金</w:t>
      </w:r>
      <w:r>
        <w:rPr>
          <w:rFonts w:ascii="宋体" w:hAnsi="宋体" w:cs="宋体" w:eastAsia="宋体" w:hint="default"/>
          <w:spacing w:val="-54"/>
          <w:sz w:val="21"/>
          <w:szCs w:val="21"/>
        </w:rPr>
        <w:t> </w:t>
      </w:r>
      <w:r>
        <w:rPr>
          <w:rFonts w:ascii="Arial Narrow" w:hAnsi="Arial Narrow" w:cs="Arial Narrow" w:eastAsia="Arial Narrow" w:hint="default"/>
          <w:sz w:val="21"/>
          <w:szCs w:val="21"/>
        </w:rPr>
        <w:t>15</w:t>
      </w:r>
      <w:r>
        <w:rPr>
          <w:rFonts w:ascii="Arial Narrow" w:hAnsi="Arial Narrow" w:cs="Arial Narrow" w:eastAsia="Arial Narrow" w:hint="default"/>
          <w:spacing w:val="3"/>
          <w:sz w:val="21"/>
          <w:szCs w:val="21"/>
        </w:rPr>
        <w:t> </w:t>
      </w:r>
      <w:r>
        <w:rPr>
          <w:rFonts w:ascii="宋体" w:hAnsi="宋体" w:cs="宋体" w:eastAsia="宋体" w:hint="default"/>
          <w:sz w:val="21"/>
          <w:szCs w:val="21"/>
        </w:rPr>
        <w:t>万元，占注册资本的</w:t>
      </w:r>
      <w:r>
        <w:rPr>
          <w:rFonts w:ascii="宋体" w:hAnsi="宋体" w:cs="宋体" w:eastAsia="宋体" w:hint="default"/>
          <w:spacing w:val="-54"/>
          <w:sz w:val="21"/>
          <w:szCs w:val="21"/>
        </w:rPr>
        <w:t> </w:t>
      </w:r>
      <w:r>
        <w:rPr>
          <w:rFonts w:ascii="Arial Narrow" w:hAnsi="Arial Narrow" w:cs="Arial Narrow" w:eastAsia="Arial Narrow" w:hint="default"/>
          <w:sz w:val="21"/>
          <w:szCs w:val="21"/>
        </w:rPr>
        <w:t>30%</w:t>
      </w:r>
      <w:r>
        <w:rPr>
          <w:rFonts w:ascii="宋体" w:hAnsi="宋体" w:cs="宋体" w:eastAsia="宋体" w:hint="default"/>
          <w:sz w:val="21"/>
          <w:szCs w:val="21"/>
        </w:rPr>
        <w:t>。</w:t>
      </w:r>
    </w:p>
    <w:p>
      <w:pPr>
        <w:spacing w:before="6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2001</w:t>
      </w:r>
      <w:r>
        <w:rPr>
          <w:rFonts w:ascii="Arial Narrow" w:hAnsi="Arial Narrow" w:cs="Arial Narrow" w:eastAsia="Arial Narrow"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Arial Narrow" w:hAnsi="Arial Narrow" w:cs="Arial Narrow" w:eastAsia="Arial Narrow" w:hint="default"/>
          <w:sz w:val="21"/>
          <w:szCs w:val="21"/>
        </w:rPr>
        <w:t>18</w:t>
      </w:r>
      <w:r>
        <w:rPr>
          <w:rFonts w:ascii="Arial Narrow" w:hAnsi="Arial Narrow" w:cs="Arial Narrow" w:eastAsia="Arial Narrow" w:hint="default"/>
          <w:spacing w:val="8"/>
          <w:sz w:val="21"/>
          <w:szCs w:val="21"/>
        </w:rPr>
        <w:t> </w:t>
      </w:r>
      <w:r>
        <w:rPr>
          <w:rFonts w:ascii="宋体" w:hAnsi="宋体" w:cs="宋体" w:eastAsia="宋体" w:hint="default"/>
          <w:spacing w:val="-4"/>
          <w:sz w:val="21"/>
          <w:szCs w:val="21"/>
        </w:rPr>
        <w:t>日经北京东方国信电子有限公司股东会决议，将注册资本由</w:t>
      </w:r>
      <w:r>
        <w:rPr>
          <w:rFonts w:ascii="宋体" w:hAnsi="宋体" w:cs="宋体" w:eastAsia="宋体" w:hint="default"/>
          <w:spacing w:val="-46"/>
          <w:sz w:val="21"/>
          <w:szCs w:val="21"/>
        </w:rPr>
        <w:t> </w:t>
      </w:r>
      <w:r>
        <w:rPr>
          <w:rFonts w:ascii="Arial Narrow" w:hAnsi="Arial Narrow" w:cs="Arial Narrow" w:eastAsia="Arial Narrow" w:hint="default"/>
          <w:sz w:val="21"/>
          <w:szCs w:val="21"/>
        </w:rPr>
        <w:t>50</w:t>
      </w:r>
      <w:r>
        <w:rPr>
          <w:rFonts w:ascii="Arial Narrow" w:hAnsi="Arial Narrow" w:cs="Arial Narrow" w:eastAsia="Arial Narrow" w:hint="default"/>
          <w:spacing w:val="8"/>
          <w:sz w:val="21"/>
          <w:szCs w:val="21"/>
        </w:rPr>
        <w:t> </w:t>
      </w:r>
      <w:r>
        <w:rPr>
          <w:rFonts w:ascii="宋体" w:hAnsi="宋体" w:cs="宋体" w:eastAsia="宋体" w:hint="default"/>
          <w:sz w:val="21"/>
          <w:szCs w:val="21"/>
        </w:rPr>
        <w:t>万元增加</w:t>
      </w:r>
    </w:p>
    <w:p>
      <w:pPr>
        <w:spacing w:line="348" w:lineRule="auto" w:before="130"/>
        <w:ind w:left="138" w:right="1662" w:firstLine="0"/>
        <w:jc w:val="left"/>
        <w:rPr>
          <w:rFonts w:ascii="宋体" w:hAnsi="宋体" w:cs="宋体" w:eastAsia="宋体" w:hint="default"/>
          <w:sz w:val="21"/>
          <w:szCs w:val="21"/>
        </w:rPr>
      </w:pPr>
      <w:r>
        <w:rPr>
          <w:rFonts w:ascii="宋体" w:hAnsi="宋体" w:cs="宋体" w:eastAsia="宋体" w:hint="default"/>
          <w:sz w:val="21"/>
          <w:szCs w:val="21"/>
        </w:rPr>
        <w:t>至</w:t>
      </w:r>
      <w:r>
        <w:rPr>
          <w:rFonts w:ascii="宋体" w:hAnsi="宋体" w:cs="宋体" w:eastAsia="宋体" w:hint="default"/>
          <w:spacing w:val="-45"/>
          <w:sz w:val="21"/>
          <w:szCs w:val="21"/>
        </w:rPr>
        <w:t> </w:t>
      </w:r>
      <w:r>
        <w:rPr>
          <w:rFonts w:ascii="Arial Narrow" w:hAnsi="Arial Narrow" w:cs="Arial Narrow" w:eastAsia="Arial Narrow" w:hint="default"/>
          <w:sz w:val="21"/>
          <w:szCs w:val="21"/>
        </w:rPr>
        <w:t>500</w:t>
      </w:r>
      <w:r>
        <w:rPr>
          <w:rFonts w:ascii="Arial Narrow" w:hAnsi="Arial Narrow" w:cs="Arial Narrow" w:eastAsia="Arial Narrow" w:hint="default"/>
          <w:spacing w:val="10"/>
          <w:sz w:val="21"/>
          <w:szCs w:val="21"/>
        </w:rPr>
        <w:t> </w:t>
      </w:r>
      <w:r>
        <w:rPr>
          <w:rFonts w:ascii="宋体" w:hAnsi="宋体" w:cs="宋体" w:eastAsia="宋体" w:hint="default"/>
          <w:spacing w:val="-6"/>
          <w:sz w:val="21"/>
          <w:szCs w:val="21"/>
        </w:rPr>
        <w:t>万元，其中，管连平本次投入货币资金</w:t>
      </w:r>
      <w:r>
        <w:rPr>
          <w:rFonts w:ascii="宋体" w:hAnsi="宋体" w:cs="宋体" w:eastAsia="宋体" w:hint="default"/>
          <w:spacing w:val="-45"/>
          <w:sz w:val="21"/>
          <w:szCs w:val="21"/>
        </w:rPr>
        <w:t> </w:t>
      </w:r>
      <w:r>
        <w:rPr>
          <w:rFonts w:ascii="Arial Narrow" w:hAnsi="Arial Narrow" w:cs="Arial Narrow" w:eastAsia="Arial Narrow" w:hint="default"/>
          <w:sz w:val="21"/>
          <w:szCs w:val="21"/>
        </w:rPr>
        <w:t>180</w:t>
      </w:r>
      <w:r>
        <w:rPr>
          <w:rFonts w:ascii="Arial Narrow" w:hAnsi="Arial Narrow" w:cs="Arial Narrow" w:eastAsia="Arial Narrow" w:hint="default"/>
          <w:spacing w:val="10"/>
          <w:sz w:val="21"/>
          <w:szCs w:val="21"/>
        </w:rPr>
        <w:t> </w:t>
      </w:r>
      <w:r>
        <w:rPr>
          <w:rFonts w:ascii="宋体" w:hAnsi="宋体" w:cs="宋体" w:eastAsia="宋体" w:hint="default"/>
          <w:spacing w:val="-5"/>
          <w:sz w:val="21"/>
          <w:szCs w:val="21"/>
        </w:rPr>
        <w:t>万元、霍卫平本次投入货币资金</w:t>
      </w:r>
      <w:r>
        <w:rPr>
          <w:rFonts w:ascii="宋体" w:hAnsi="宋体" w:cs="宋体" w:eastAsia="宋体" w:hint="default"/>
          <w:spacing w:val="-43"/>
          <w:sz w:val="21"/>
          <w:szCs w:val="21"/>
        </w:rPr>
        <w:t> </w:t>
      </w:r>
      <w:r>
        <w:rPr>
          <w:rFonts w:ascii="Arial Narrow" w:hAnsi="Arial Narrow" w:cs="Arial Narrow" w:eastAsia="Arial Narrow" w:hint="default"/>
          <w:sz w:val="21"/>
          <w:szCs w:val="21"/>
        </w:rPr>
        <w:t>135</w:t>
      </w:r>
      <w:r>
        <w:rPr>
          <w:rFonts w:ascii="Arial Narrow" w:hAnsi="Arial Narrow" w:cs="Arial Narrow" w:eastAsia="Arial Narrow" w:hint="default"/>
          <w:spacing w:val="12"/>
          <w:sz w:val="21"/>
          <w:szCs w:val="21"/>
        </w:rPr>
        <w:t> </w:t>
      </w:r>
      <w:r>
        <w:rPr>
          <w:rFonts w:ascii="宋体" w:hAnsi="宋体" w:cs="宋体" w:eastAsia="宋体" w:hint="default"/>
          <w:sz w:val="21"/>
          <w:szCs w:val="21"/>
        </w:rPr>
        <w:t>万元、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潘晓忠本次投入货币资金</w:t>
      </w:r>
      <w:r>
        <w:rPr>
          <w:rFonts w:ascii="宋体" w:hAnsi="宋体" w:cs="宋体" w:eastAsia="宋体" w:hint="default"/>
          <w:spacing w:val="-49"/>
          <w:sz w:val="21"/>
          <w:szCs w:val="21"/>
        </w:rPr>
        <w:t> </w:t>
      </w:r>
      <w:r>
        <w:rPr>
          <w:rFonts w:ascii="Arial Narrow" w:hAnsi="Arial Narrow" w:cs="Arial Narrow" w:eastAsia="Arial Narrow" w:hint="default"/>
          <w:sz w:val="21"/>
          <w:szCs w:val="21"/>
        </w:rPr>
        <w:t>135</w:t>
      </w:r>
      <w:r>
        <w:rPr>
          <w:rFonts w:ascii="Arial Narrow" w:hAnsi="Arial Narrow" w:cs="Arial Narrow" w:eastAsia="Arial Narrow" w:hint="default"/>
          <w:spacing w:val="10"/>
          <w:sz w:val="21"/>
          <w:szCs w:val="21"/>
        </w:rPr>
        <w:t> </w:t>
      </w:r>
      <w:r>
        <w:rPr>
          <w:rFonts w:ascii="宋体" w:hAnsi="宋体" w:cs="宋体" w:eastAsia="宋体" w:hint="default"/>
          <w:spacing w:val="-3"/>
          <w:sz w:val="21"/>
          <w:szCs w:val="21"/>
        </w:rPr>
        <w:t>万元。增资后的股东及持股比例分别为：管连平</w:t>
      </w:r>
      <w:r>
        <w:rPr>
          <w:rFonts w:ascii="宋体" w:hAnsi="宋体" w:cs="宋体" w:eastAsia="宋体" w:hint="default"/>
          <w:spacing w:val="-46"/>
          <w:sz w:val="21"/>
          <w:szCs w:val="21"/>
        </w:rPr>
        <w:t> </w:t>
      </w:r>
      <w:r>
        <w:rPr>
          <w:rFonts w:ascii="Arial Narrow" w:hAnsi="Arial Narrow" w:cs="Arial Narrow" w:eastAsia="Arial Narrow" w:hint="default"/>
          <w:spacing w:val="-3"/>
          <w:sz w:val="21"/>
          <w:szCs w:val="21"/>
        </w:rPr>
        <w:t>40%</w:t>
      </w:r>
      <w:r>
        <w:rPr>
          <w:rFonts w:ascii="宋体" w:hAnsi="宋体" w:cs="宋体" w:eastAsia="宋体" w:hint="default"/>
          <w:spacing w:val="-3"/>
          <w:sz w:val="21"/>
          <w:szCs w:val="21"/>
        </w:rPr>
        <w:t>、霍卫平</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Arial Narrow" w:hAnsi="Arial Narrow" w:cs="Arial Narrow" w:eastAsia="Arial Narrow" w:hint="default"/>
          <w:sz w:val="21"/>
          <w:szCs w:val="21"/>
        </w:rPr>
        <w:t>30%</w:t>
      </w:r>
      <w:r>
        <w:rPr>
          <w:rFonts w:ascii="宋体" w:hAnsi="宋体" w:cs="宋体" w:eastAsia="宋体" w:hint="default"/>
          <w:sz w:val="21"/>
          <w:szCs w:val="21"/>
        </w:rPr>
        <w:t>、潘晓忠</w:t>
      </w:r>
      <w:r>
        <w:rPr>
          <w:rFonts w:ascii="宋体" w:hAnsi="宋体" w:cs="宋体" w:eastAsia="宋体" w:hint="default"/>
          <w:spacing w:val="-54"/>
          <w:sz w:val="21"/>
          <w:szCs w:val="21"/>
        </w:rPr>
        <w:t> </w:t>
      </w:r>
      <w:r>
        <w:rPr>
          <w:rFonts w:ascii="Arial Narrow" w:hAnsi="Arial Narrow" w:cs="Arial Narrow" w:eastAsia="Arial Narrow" w:hint="default"/>
          <w:sz w:val="21"/>
          <w:szCs w:val="21"/>
        </w:rPr>
        <w:t>30%</w:t>
      </w:r>
      <w:r>
        <w:rPr>
          <w:rFonts w:ascii="宋体" w:hAnsi="宋体" w:cs="宋体" w:eastAsia="宋体" w:hint="default"/>
          <w:sz w:val="21"/>
          <w:szCs w:val="21"/>
        </w:rPr>
        <w:t>。</w:t>
      </w:r>
    </w:p>
    <w:p>
      <w:pPr>
        <w:spacing w:line="348" w:lineRule="auto" w:before="67"/>
        <w:ind w:left="138" w:right="1788" w:firstLine="419"/>
        <w:jc w:val="both"/>
        <w:rPr>
          <w:rFonts w:ascii="宋体" w:hAnsi="宋体" w:cs="宋体" w:eastAsia="宋体" w:hint="default"/>
          <w:sz w:val="21"/>
          <w:szCs w:val="21"/>
        </w:rPr>
      </w:pPr>
      <w:r>
        <w:rPr>
          <w:rFonts w:ascii="Arial Narrow" w:hAnsi="Arial Narrow" w:cs="Arial Narrow" w:eastAsia="Arial Narrow" w:hint="default"/>
          <w:sz w:val="21"/>
          <w:szCs w:val="21"/>
        </w:rPr>
        <w:t>2008</w:t>
      </w:r>
      <w:r>
        <w:rPr>
          <w:rFonts w:ascii="Arial Narrow" w:hAnsi="Arial Narrow" w:cs="Arial Narrow" w:eastAsia="Arial Narrow"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Arial Narrow" w:hAnsi="Arial Narrow" w:cs="Arial Narrow" w:eastAsia="Arial Narrow" w:hint="default"/>
          <w:sz w:val="21"/>
          <w:szCs w:val="21"/>
        </w:rPr>
        <w:t>29</w:t>
      </w:r>
      <w:r>
        <w:rPr>
          <w:rFonts w:ascii="Arial Narrow" w:hAnsi="Arial Narrow" w:cs="Arial Narrow" w:eastAsia="Arial Narrow" w:hint="default"/>
          <w:spacing w:val="11"/>
          <w:sz w:val="21"/>
          <w:szCs w:val="21"/>
        </w:rPr>
        <w:t> </w:t>
      </w:r>
      <w:r>
        <w:rPr>
          <w:rFonts w:ascii="宋体" w:hAnsi="宋体" w:cs="宋体" w:eastAsia="宋体" w:hint="default"/>
          <w:sz w:val="21"/>
          <w:szCs w:val="21"/>
        </w:rPr>
        <w:t>日经北京东方国信电子有限公司股东会决议，潘晓忠将所持公司</w:t>
      </w:r>
      <w:r>
        <w:rPr>
          <w:rFonts w:ascii="宋体" w:hAnsi="宋体" w:cs="宋体" w:eastAsia="宋体" w:hint="default"/>
          <w:spacing w:val="-45"/>
          <w:sz w:val="21"/>
          <w:szCs w:val="21"/>
        </w:rPr>
        <w:t> </w:t>
      </w:r>
      <w:r>
        <w:rPr>
          <w:rFonts w:ascii="Arial Narrow" w:hAnsi="Arial Narrow" w:cs="Arial Narrow" w:eastAsia="Arial Narrow" w:hint="default"/>
          <w:sz w:val="21"/>
          <w:szCs w:val="21"/>
        </w:rPr>
        <w:t>18%</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pacing w:val="-5"/>
          <w:sz w:val="21"/>
          <w:szCs w:val="21"/>
        </w:rPr>
        <w:t>权转让给北京仁邦翰威投资咨询有限公司，将所持公司</w:t>
      </w:r>
      <w:r>
        <w:rPr>
          <w:rFonts w:ascii="宋体" w:hAnsi="宋体" w:cs="宋体" w:eastAsia="宋体" w:hint="default"/>
          <w:spacing w:val="-19"/>
          <w:sz w:val="21"/>
          <w:szCs w:val="21"/>
        </w:rPr>
        <w:t> </w:t>
      </w:r>
      <w:r>
        <w:rPr>
          <w:rFonts w:ascii="Arial Narrow" w:hAnsi="Arial Narrow" w:cs="Arial Narrow" w:eastAsia="Arial Narrow" w:hint="default"/>
          <w:sz w:val="21"/>
          <w:szCs w:val="21"/>
        </w:rPr>
        <w:t>12%</w:t>
      </w:r>
      <w:r>
        <w:rPr>
          <w:rFonts w:ascii="宋体" w:hAnsi="宋体" w:cs="宋体" w:eastAsia="宋体" w:hint="default"/>
          <w:sz w:val="21"/>
          <w:szCs w:val="21"/>
        </w:rPr>
        <w:t>股权转让给北京仁邦时代投资咨</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3"/>
          <w:sz w:val="21"/>
          <w:szCs w:val="21"/>
        </w:rPr>
        <w:t>询有限公司。变更后的股东及股权比例分别为：管连平</w:t>
      </w:r>
      <w:r>
        <w:rPr>
          <w:rFonts w:ascii="宋体" w:hAnsi="宋体" w:cs="宋体" w:eastAsia="宋体" w:hint="default"/>
          <w:spacing w:val="-23"/>
          <w:sz w:val="21"/>
          <w:szCs w:val="21"/>
        </w:rPr>
        <w:t> </w:t>
      </w:r>
      <w:r>
        <w:rPr>
          <w:rFonts w:ascii="Arial Narrow" w:hAnsi="Arial Narrow" w:cs="Arial Narrow" w:eastAsia="Arial Narrow" w:hint="default"/>
          <w:spacing w:val="-3"/>
          <w:sz w:val="21"/>
          <w:szCs w:val="21"/>
        </w:rPr>
        <w:t>40%</w:t>
      </w:r>
      <w:r>
        <w:rPr>
          <w:rFonts w:ascii="宋体" w:hAnsi="宋体" w:cs="宋体" w:eastAsia="宋体" w:hint="default"/>
          <w:spacing w:val="-3"/>
          <w:sz w:val="21"/>
          <w:szCs w:val="21"/>
        </w:rPr>
        <w:t>、霍卫平</w:t>
      </w:r>
      <w:r>
        <w:rPr>
          <w:rFonts w:ascii="宋体" w:hAnsi="宋体" w:cs="宋体" w:eastAsia="宋体" w:hint="default"/>
          <w:spacing w:val="-25"/>
          <w:sz w:val="21"/>
          <w:szCs w:val="21"/>
        </w:rPr>
        <w:t> </w:t>
      </w:r>
      <w:r>
        <w:rPr>
          <w:rFonts w:ascii="Arial Narrow" w:hAnsi="Arial Narrow" w:cs="Arial Narrow" w:eastAsia="Arial Narrow" w:hint="default"/>
          <w:spacing w:val="-3"/>
          <w:sz w:val="21"/>
          <w:szCs w:val="21"/>
        </w:rPr>
        <w:t>30%</w:t>
      </w:r>
      <w:r>
        <w:rPr>
          <w:rFonts w:ascii="宋体" w:hAnsi="宋体" w:cs="宋体" w:eastAsia="宋体" w:hint="default"/>
          <w:spacing w:val="-3"/>
          <w:sz w:val="21"/>
          <w:szCs w:val="21"/>
        </w:rPr>
        <w:t>、北京仁邦翰威投</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资咨询有限公司</w:t>
      </w:r>
      <w:r>
        <w:rPr>
          <w:rFonts w:ascii="宋体" w:hAnsi="宋体" w:cs="宋体" w:eastAsia="宋体" w:hint="default"/>
          <w:spacing w:val="-56"/>
          <w:sz w:val="21"/>
          <w:szCs w:val="21"/>
        </w:rPr>
        <w:t> </w:t>
      </w:r>
      <w:r>
        <w:rPr>
          <w:rFonts w:ascii="Arial Narrow" w:hAnsi="Arial Narrow" w:cs="Arial Narrow" w:eastAsia="Arial Narrow" w:hint="default"/>
          <w:sz w:val="21"/>
          <w:szCs w:val="21"/>
        </w:rPr>
        <w:t>18%</w:t>
      </w:r>
      <w:r>
        <w:rPr>
          <w:rFonts w:ascii="宋体" w:hAnsi="宋体" w:cs="宋体" w:eastAsia="宋体" w:hint="default"/>
          <w:sz w:val="21"/>
          <w:szCs w:val="21"/>
        </w:rPr>
        <w:t>、北京仁邦时代投资咨询有限公司</w:t>
      </w:r>
      <w:r>
        <w:rPr>
          <w:rFonts w:ascii="宋体" w:hAnsi="宋体" w:cs="宋体" w:eastAsia="宋体" w:hint="default"/>
          <w:spacing w:val="-55"/>
          <w:sz w:val="21"/>
          <w:szCs w:val="21"/>
        </w:rPr>
        <w:t> </w:t>
      </w:r>
      <w:r>
        <w:rPr>
          <w:rFonts w:ascii="Arial Narrow" w:hAnsi="Arial Narrow" w:cs="Arial Narrow" w:eastAsia="Arial Narrow" w:hint="default"/>
          <w:sz w:val="21"/>
          <w:szCs w:val="21"/>
        </w:rPr>
        <w:t>12%</w:t>
      </w:r>
      <w:r>
        <w:rPr>
          <w:rFonts w:ascii="宋体" w:hAnsi="宋体" w:cs="宋体" w:eastAsia="宋体" w:hint="default"/>
          <w:sz w:val="21"/>
          <w:szCs w:val="21"/>
        </w:rPr>
        <w:t>。</w:t>
      </w:r>
    </w:p>
    <w:p>
      <w:pPr>
        <w:spacing w:before="66"/>
        <w:ind w:left="558" w:right="1662" w:firstLine="0"/>
        <w:jc w:val="left"/>
        <w:rPr>
          <w:rFonts w:ascii="宋体" w:hAnsi="宋体" w:cs="宋体" w:eastAsia="宋体" w:hint="default"/>
          <w:sz w:val="21"/>
          <w:szCs w:val="21"/>
        </w:rPr>
      </w:pPr>
      <w:r>
        <w:rPr>
          <w:rFonts w:ascii="Arial Narrow" w:hAnsi="Arial Narrow" w:cs="Arial Narrow" w:eastAsia="Arial Narrow" w:hint="default"/>
          <w:spacing w:val="-1"/>
          <w:w w:val="100"/>
          <w:sz w:val="21"/>
          <w:szCs w:val="21"/>
        </w:rPr>
        <w:t>200</w:t>
      </w:r>
      <w:r>
        <w:rPr>
          <w:rFonts w:ascii="Arial Narrow" w:hAnsi="Arial Narrow" w:cs="Arial Narrow" w:eastAsia="Arial Narrow" w:hint="default"/>
          <w:w w:val="100"/>
          <w:sz w:val="21"/>
          <w:szCs w:val="21"/>
        </w:rPr>
        <w:t>8</w:t>
      </w:r>
      <w:r>
        <w:rPr>
          <w:rFonts w:ascii="Arial Narrow" w:hAnsi="Arial Narrow" w:cs="Arial Narrow" w:eastAsia="Arial Narrow" w:hint="default"/>
          <w:spacing w:val="4"/>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w w:val="100"/>
          <w:sz w:val="21"/>
          <w:szCs w:val="21"/>
        </w:rPr>
        <w:t>6</w:t>
      </w:r>
      <w:r>
        <w:rPr>
          <w:rFonts w:ascii="Arial Narrow" w:hAnsi="Arial Narrow" w:cs="Arial Narrow" w:eastAsia="Arial Narrow" w:hint="default"/>
          <w:spacing w:val="2"/>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w w:val="100"/>
          <w:sz w:val="21"/>
          <w:szCs w:val="21"/>
        </w:rPr>
        <w:t>5</w:t>
      </w:r>
      <w:r>
        <w:rPr>
          <w:rFonts w:ascii="Arial Narrow" w:hAnsi="Arial Narrow" w:cs="Arial Narrow" w:eastAsia="Arial Narrow" w:hint="default"/>
          <w:spacing w:val="2"/>
          <w:sz w:val="21"/>
          <w:szCs w:val="21"/>
        </w:rPr>
        <w:t> </w:t>
      </w:r>
      <w:r>
        <w:rPr>
          <w:rFonts w:ascii="宋体" w:hAnsi="宋体" w:cs="宋体" w:eastAsia="宋体" w:hint="default"/>
          <w:w w:val="100"/>
          <w:sz w:val="21"/>
          <w:szCs w:val="21"/>
        </w:rPr>
        <w:t>日</w:t>
      </w:r>
      <w:r>
        <w:rPr>
          <w:rFonts w:ascii="宋体" w:hAnsi="宋体" w:cs="宋体" w:eastAsia="宋体" w:hint="default"/>
          <w:spacing w:val="-3"/>
          <w:w w:val="100"/>
          <w:sz w:val="21"/>
          <w:szCs w:val="21"/>
        </w:rPr>
        <w:t>经</w:t>
      </w:r>
      <w:r>
        <w:rPr>
          <w:rFonts w:ascii="宋体" w:hAnsi="宋体" w:cs="宋体" w:eastAsia="宋体" w:hint="default"/>
          <w:w w:val="100"/>
          <w:sz w:val="21"/>
          <w:szCs w:val="21"/>
        </w:rPr>
        <w:t>北</w:t>
      </w:r>
      <w:r>
        <w:rPr>
          <w:rFonts w:ascii="宋体" w:hAnsi="宋体" w:cs="宋体" w:eastAsia="宋体" w:hint="default"/>
          <w:spacing w:val="-3"/>
          <w:w w:val="100"/>
          <w:sz w:val="21"/>
          <w:szCs w:val="21"/>
        </w:rPr>
        <w:t>京东</w:t>
      </w:r>
      <w:r>
        <w:rPr>
          <w:rFonts w:ascii="宋体" w:hAnsi="宋体" w:cs="宋体" w:eastAsia="宋体" w:hint="default"/>
          <w:w w:val="100"/>
          <w:sz w:val="21"/>
          <w:szCs w:val="21"/>
        </w:rPr>
        <w:t>方国</w:t>
      </w:r>
      <w:r>
        <w:rPr>
          <w:rFonts w:ascii="宋体" w:hAnsi="宋体" w:cs="宋体" w:eastAsia="宋体" w:hint="default"/>
          <w:spacing w:val="-3"/>
          <w:w w:val="100"/>
          <w:sz w:val="21"/>
          <w:szCs w:val="21"/>
        </w:rPr>
        <w:t>信</w:t>
      </w:r>
      <w:r>
        <w:rPr>
          <w:rFonts w:ascii="宋体" w:hAnsi="宋体" w:cs="宋体" w:eastAsia="宋体" w:hint="default"/>
          <w:w w:val="100"/>
          <w:sz w:val="21"/>
          <w:szCs w:val="21"/>
        </w:rPr>
        <w:t>电</w:t>
      </w:r>
      <w:r>
        <w:rPr>
          <w:rFonts w:ascii="宋体" w:hAnsi="宋体" w:cs="宋体" w:eastAsia="宋体" w:hint="default"/>
          <w:spacing w:val="-3"/>
          <w:w w:val="100"/>
          <w:sz w:val="21"/>
          <w:szCs w:val="21"/>
        </w:rPr>
        <w:t>子</w:t>
      </w:r>
      <w:r>
        <w:rPr>
          <w:rFonts w:ascii="宋体" w:hAnsi="宋体" w:cs="宋体" w:eastAsia="宋体" w:hint="default"/>
          <w:w w:val="100"/>
          <w:sz w:val="21"/>
          <w:szCs w:val="21"/>
        </w:rPr>
        <w:t>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会决</w:t>
      </w:r>
      <w:r>
        <w:rPr>
          <w:rFonts w:ascii="宋体" w:hAnsi="宋体" w:cs="宋体" w:eastAsia="宋体" w:hint="default"/>
          <w:spacing w:val="-3"/>
          <w:w w:val="100"/>
          <w:sz w:val="21"/>
          <w:szCs w:val="21"/>
        </w:rPr>
        <w:t>议</w:t>
      </w:r>
      <w:r>
        <w:rPr>
          <w:rFonts w:ascii="宋体" w:hAnsi="宋体" w:cs="宋体" w:eastAsia="宋体" w:hint="default"/>
          <w:spacing w:val="-87"/>
          <w:w w:val="100"/>
          <w:sz w:val="21"/>
          <w:szCs w:val="21"/>
        </w:rPr>
        <w:t>，</w:t>
      </w:r>
      <w:r>
        <w:rPr>
          <w:rFonts w:ascii="宋体" w:hAnsi="宋体" w:cs="宋体" w:eastAsia="宋体" w:hint="default"/>
          <w:w w:val="100"/>
          <w:sz w:val="21"/>
          <w:szCs w:val="21"/>
        </w:rPr>
        <w:t>北</w:t>
      </w:r>
      <w:r>
        <w:rPr>
          <w:rFonts w:ascii="宋体" w:hAnsi="宋体" w:cs="宋体" w:eastAsia="宋体" w:hint="default"/>
          <w:spacing w:val="-3"/>
          <w:w w:val="100"/>
          <w:sz w:val="21"/>
          <w:szCs w:val="21"/>
        </w:rPr>
        <w:t>京</w:t>
      </w:r>
      <w:r>
        <w:rPr>
          <w:rFonts w:ascii="宋体" w:hAnsi="宋体" w:cs="宋体" w:eastAsia="宋体" w:hint="default"/>
          <w:w w:val="100"/>
          <w:sz w:val="21"/>
          <w:szCs w:val="21"/>
        </w:rPr>
        <w:t>东</w:t>
      </w:r>
      <w:r>
        <w:rPr>
          <w:rFonts w:ascii="宋体" w:hAnsi="宋体" w:cs="宋体" w:eastAsia="宋体" w:hint="default"/>
          <w:spacing w:val="-3"/>
          <w:w w:val="100"/>
          <w:sz w:val="21"/>
          <w:szCs w:val="21"/>
        </w:rPr>
        <w:t>方</w:t>
      </w:r>
      <w:r>
        <w:rPr>
          <w:rFonts w:ascii="宋体" w:hAnsi="宋体" w:cs="宋体" w:eastAsia="宋体" w:hint="default"/>
          <w:w w:val="100"/>
          <w:sz w:val="21"/>
          <w:szCs w:val="21"/>
        </w:rPr>
        <w:t>国</w:t>
      </w:r>
      <w:r>
        <w:rPr>
          <w:rFonts w:ascii="宋体" w:hAnsi="宋体" w:cs="宋体" w:eastAsia="宋体" w:hint="default"/>
          <w:spacing w:val="-3"/>
          <w:w w:val="100"/>
          <w:sz w:val="21"/>
          <w:szCs w:val="21"/>
        </w:rPr>
        <w:t>信</w:t>
      </w:r>
      <w:r>
        <w:rPr>
          <w:rFonts w:ascii="宋体" w:hAnsi="宋体" w:cs="宋体" w:eastAsia="宋体" w:hint="default"/>
          <w:w w:val="100"/>
          <w:sz w:val="21"/>
          <w:szCs w:val="21"/>
        </w:rPr>
        <w:t>电</w:t>
      </w:r>
      <w:r>
        <w:rPr>
          <w:rFonts w:ascii="宋体" w:hAnsi="宋体" w:cs="宋体" w:eastAsia="宋体" w:hint="default"/>
          <w:spacing w:val="-3"/>
          <w:w w:val="100"/>
          <w:sz w:val="21"/>
          <w:szCs w:val="21"/>
        </w:rPr>
        <w:t>子</w:t>
      </w:r>
      <w:r>
        <w:rPr>
          <w:rFonts w:ascii="宋体" w:hAnsi="宋体" w:cs="宋体" w:eastAsia="宋体" w:hint="default"/>
          <w:w w:val="100"/>
          <w:sz w:val="21"/>
          <w:szCs w:val="21"/>
        </w:rPr>
        <w:t>有限</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p>
    <w:p>
      <w:pPr>
        <w:spacing w:before="130"/>
        <w:ind w:left="138" w:right="0" w:firstLine="0"/>
        <w:jc w:val="both"/>
        <w:rPr>
          <w:rFonts w:ascii="宋体" w:hAnsi="宋体" w:cs="宋体" w:eastAsia="宋体" w:hint="default"/>
          <w:sz w:val="21"/>
          <w:szCs w:val="21"/>
        </w:rPr>
      </w:pPr>
      <w:r>
        <w:rPr>
          <w:rFonts w:ascii="宋体" w:hAnsi="宋体" w:cs="宋体" w:eastAsia="宋体" w:hint="default"/>
          <w:sz w:val="21"/>
          <w:szCs w:val="21"/>
        </w:rPr>
        <w:t>以</w:t>
      </w:r>
      <w:r>
        <w:rPr>
          <w:rFonts w:ascii="宋体" w:hAnsi="宋体" w:cs="宋体" w:eastAsia="宋体" w:hint="default"/>
          <w:spacing w:val="-42"/>
          <w:sz w:val="21"/>
          <w:szCs w:val="21"/>
        </w:rPr>
        <w:t> </w:t>
      </w:r>
      <w:r>
        <w:rPr>
          <w:rFonts w:ascii="Arial Narrow" w:hAnsi="Arial Narrow" w:cs="Arial Narrow" w:eastAsia="Arial Narrow" w:hint="default"/>
          <w:sz w:val="21"/>
          <w:szCs w:val="21"/>
        </w:rPr>
        <w:t>2008</w:t>
      </w:r>
      <w:r>
        <w:rPr>
          <w:rFonts w:ascii="Arial Narrow" w:hAnsi="Arial Narrow" w:cs="Arial Narrow" w:eastAsia="Arial Narrow"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4"/>
          <w:sz w:val="21"/>
          <w:szCs w:val="21"/>
        </w:rPr>
        <w:t> </w:t>
      </w:r>
      <w:r>
        <w:rPr>
          <w:rFonts w:ascii="宋体" w:hAnsi="宋体" w:cs="宋体" w:eastAsia="宋体" w:hint="default"/>
          <w:spacing w:val="-3"/>
          <w:sz w:val="21"/>
          <w:szCs w:val="21"/>
        </w:rPr>
        <w:t>日为基准日，采用整体变更方式设立股份有限公司。整体变更后，公司的</w:t>
      </w:r>
    </w:p>
    <w:p>
      <w:pPr>
        <w:spacing w:before="130"/>
        <w:ind w:left="138" w:right="0" w:firstLine="0"/>
        <w:jc w:val="both"/>
        <w:rPr>
          <w:rFonts w:ascii="宋体" w:hAnsi="宋体" w:cs="宋体" w:eastAsia="宋体" w:hint="default"/>
          <w:sz w:val="21"/>
          <w:szCs w:val="21"/>
        </w:rPr>
      </w:pPr>
      <w:r>
        <w:rPr>
          <w:rFonts w:ascii="宋体" w:hAnsi="宋体" w:cs="宋体" w:eastAsia="宋体" w:hint="default"/>
          <w:sz w:val="21"/>
          <w:szCs w:val="21"/>
        </w:rPr>
        <w:t>股本总额为人民币</w:t>
      </w:r>
      <w:r>
        <w:rPr>
          <w:rFonts w:ascii="宋体" w:hAnsi="宋体" w:cs="宋体" w:eastAsia="宋体" w:hint="default"/>
          <w:spacing w:val="-47"/>
          <w:sz w:val="21"/>
          <w:szCs w:val="21"/>
        </w:rPr>
        <w:t> </w:t>
      </w:r>
      <w:r>
        <w:rPr>
          <w:rFonts w:ascii="Arial Narrow" w:hAnsi="Arial Narrow" w:cs="Arial Narrow" w:eastAsia="Arial Narrow" w:hint="default"/>
          <w:sz w:val="21"/>
          <w:szCs w:val="21"/>
        </w:rPr>
        <w:t>2,000</w:t>
      </w:r>
      <w:r>
        <w:rPr>
          <w:rFonts w:ascii="Arial Narrow" w:hAnsi="Arial Narrow" w:cs="Arial Narrow" w:eastAsia="Arial Narrow" w:hint="default"/>
          <w:spacing w:val="11"/>
          <w:sz w:val="21"/>
          <w:szCs w:val="21"/>
        </w:rPr>
        <w:t> </w:t>
      </w:r>
      <w:r>
        <w:rPr>
          <w:rFonts w:ascii="宋体" w:hAnsi="宋体" w:cs="宋体" w:eastAsia="宋体" w:hint="default"/>
          <w:spacing w:val="-5"/>
          <w:sz w:val="21"/>
          <w:szCs w:val="21"/>
        </w:rPr>
        <w:t>万元，每股面值人民币</w:t>
      </w:r>
      <w:r>
        <w:rPr>
          <w:rFonts w:ascii="宋体" w:hAnsi="宋体" w:cs="宋体" w:eastAsia="宋体" w:hint="default"/>
          <w:spacing w:val="-47"/>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10"/>
          <w:sz w:val="21"/>
          <w:szCs w:val="21"/>
        </w:rPr>
        <w:t> </w:t>
      </w:r>
      <w:r>
        <w:rPr>
          <w:rFonts w:ascii="宋体" w:hAnsi="宋体" w:cs="宋体" w:eastAsia="宋体" w:hint="default"/>
          <w:spacing w:val="-7"/>
          <w:sz w:val="21"/>
          <w:szCs w:val="21"/>
        </w:rPr>
        <w:t>元，折股份总数</w:t>
      </w:r>
      <w:r>
        <w:rPr>
          <w:rFonts w:ascii="宋体" w:hAnsi="宋体" w:cs="宋体" w:eastAsia="宋体" w:hint="default"/>
          <w:spacing w:val="-47"/>
          <w:sz w:val="21"/>
          <w:szCs w:val="21"/>
        </w:rPr>
        <w:t> </w:t>
      </w:r>
      <w:r>
        <w:rPr>
          <w:rFonts w:ascii="Arial Narrow" w:hAnsi="Arial Narrow" w:cs="Arial Narrow" w:eastAsia="Arial Narrow" w:hint="default"/>
          <w:sz w:val="21"/>
          <w:szCs w:val="21"/>
        </w:rPr>
        <w:t>2,000</w:t>
      </w:r>
      <w:r>
        <w:rPr>
          <w:rFonts w:ascii="Arial Narrow" w:hAnsi="Arial Narrow" w:cs="Arial Narrow" w:eastAsia="Arial Narrow" w:hint="default"/>
          <w:spacing w:val="7"/>
          <w:sz w:val="21"/>
          <w:szCs w:val="21"/>
        </w:rPr>
        <w:t> </w:t>
      </w:r>
      <w:r>
        <w:rPr>
          <w:rFonts w:ascii="宋体" w:hAnsi="宋体" w:cs="宋体" w:eastAsia="宋体" w:hint="default"/>
          <w:spacing w:val="-5"/>
          <w:sz w:val="21"/>
          <w:szCs w:val="21"/>
        </w:rPr>
        <w:t>万股；公司名称变更</w:t>
      </w:r>
    </w:p>
    <w:p>
      <w:pPr>
        <w:spacing w:before="130"/>
        <w:ind w:left="138" w:right="0" w:firstLine="0"/>
        <w:jc w:val="both"/>
        <w:rPr>
          <w:rFonts w:ascii="宋体" w:hAnsi="宋体" w:cs="宋体" w:eastAsia="宋体" w:hint="default"/>
          <w:sz w:val="21"/>
          <w:szCs w:val="21"/>
        </w:rPr>
      </w:pPr>
      <w:r>
        <w:rPr>
          <w:rFonts w:ascii="宋体" w:hAnsi="宋体" w:cs="宋体" w:eastAsia="宋体" w:hint="default"/>
          <w:spacing w:val="-3"/>
          <w:sz w:val="21"/>
          <w:szCs w:val="21"/>
        </w:rPr>
        <w:t>为北京东方国信科技股份有限公司；公司已于</w:t>
      </w:r>
      <w:r>
        <w:rPr>
          <w:rFonts w:ascii="宋体" w:hAnsi="宋体" w:cs="宋体" w:eastAsia="宋体" w:hint="default"/>
          <w:spacing w:val="-46"/>
          <w:sz w:val="21"/>
          <w:szCs w:val="21"/>
        </w:rPr>
        <w:t> </w:t>
      </w:r>
      <w:r>
        <w:rPr>
          <w:rFonts w:ascii="Arial Narrow" w:hAnsi="Arial Narrow" w:cs="Arial Narrow" w:eastAsia="Arial Narrow" w:hint="default"/>
          <w:sz w:val="21"/>
          <w:szCs w:val="21"/>
        </w:rPr>
        <w:t>2008</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Arial Narrow" w:hAnsi="Arial Narrow" w:cs="Arial Narrow" w:eastAsia="Arial Narrow" w:hint="default"/>
          <w:sz w:val="21"/>
          <w:szCs w:val="21"/>
        </w:rPr>
        <w:t>6</w:t>
      </w:r>
      <w:r>
        <w:rPr>
          <w:rFonts w:ascii="Arial Narrow" w:hAnsi="Arial Narrow" w:cs="Arial Narrow" w:eastAsia="Arial Narrow"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Arial Narrow" w:hAnsi="Arial Narrow" w:cs="Arial Narrow" w:eastAsia="Arial Narrow" w:hint="default"/>
          <w:sz w:val="21"/>
          <w:szCs w:val="21"/>
        </w:rPr>
        <w:t>30</w:t>
      </w:r>
      <w:r>
        <w:rPr>
          <w:rFonts w:ascii="Arial Narrow" w:hAnsi="Arial Narrow" w:cs="Arial Narrow" w:eastAsia="Arial Narrow" w:hint="default"/>
          <w:spacing w:val="9"/>
          <w:sz w:val="21"/>
          <w:szCs w:val="21"/>
        </w:rPr>
        <w:t> </w:t>
      </w:r>
      <w:r>
        <w:rPr>
          <w:rFonts w:ascii="宋体" w:hAnsi="宋体" w:cs="宋体" w:eastAsia="宋体" w:hint="default"/>
          <w:sz w:val="21"/>
          <w:szCs w:val="21"/>
        </w:rPr>
        <w:t>日取得北京市工商行政管理局</w:t>
      </w:r>
    </w:p>
    <w:p>
      <w:pPr>
        <w:spacing w:line="348" w:lineRule="auto" w:before="131"/>
        <w:ind w:left="138" w:right="1747" w:firstLine="0"/>
        <w:jc w:val="both"/>
        <w:rPr>
          <w:rFonts w:ascii="宋体" w:hAnsi="宋体" w:cs="宋体" w:eastAsia="宋体" w:hint="default"/>
          <w:sz w:val="21"/>
          <w:szCs w:val="21"/>
        </w:rPr>
      </w:pPr>
      <w:r>
        <w:rPr>
          <w:rFonts w:ascii="宋体" w:hAnsi="宋体" w:cs="宋体" w:eastAsia="宋体" w:hint="default"/>
          <w:spacing w:val="-1"/>
          <w:w w:val="100"/>
          <w:sz w:val="21"/>
          <w:szCs w:val="21"/>
        </w:rPr>
        <w:t>颁发的</w:t>
      </w:r>
      <w:r>
        <w:rPr>
          <w:rFonts w:ascii="宋体" w:hAnsi="宋体" w:cs="宋体" w:eastAsia="宋体" w:hint="default"/>
          <w:spacing w:val="-48"/>
          <w:w w:val="100"/>
          <w:sz w:val="21"/>
          <w:szCs w:val="21"/>
        </w:rPr>
        <w:t> </w:t>
      </w:r>
      <w:r>
        <w:rPr>
          <w:rFonts w:ascii="Arial Narrow" w:hAnsi="Arial Narrow" w:cs="Arial Narrow" w:eastAsia="Arial Narrow" w:hint="default"/>
          <w:spacing w:val="-2"/>
          <w:w w:val="100"/>
          <w:sz w:val="21"/>
          <w:szCs w:val="21"/>
        </w:rPr>
        <w:t>110105002496292</w:t>
      </w:r>
      <w:r>
        <w:rPr>
          <w:rFonts w:ascii="Arial Narrow" w:hAnsi="Arial Narrow" w:cs="Arial Narrow" w:eastAsia="Arial Narrow" w:hint="default"/>
          <w:spacing w:val="6"/>
          <w:w w:val="100"/>
          <w:sz w:val="21"/>
          <w:szCs w:val="21"/>
        </w:rPr>
        <w:t> </w:t>
      </w:r>
      <w:r>
        <w:rPr>
          <w:rFonts w:ascii="宋体" w:hAnsi="宋体" w:cs="宋体" w:eastAsia="宋体" w:hint="default"/>
          <w:spacing w:val="-5"/>
          <w:w w:val="100"/>
          <w:sz w:val="21"/>
          <w:szCs w:val="21"/>
        </w:rPr>
        <w:t>号《企业法人营业执照》。整体变更后公司股东及持股比例分别为：</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z w:val="21"/>
          <w:szCs w:val="21"/>
        </w:rPr>
        <w:t>管连平</w:t>
      </w:r>
      <w:r>
        <w:rPr>
          <w:rFonts w:ascii="宋体" w:hAnsi="宋体" w:cs="宋体" w:eastAsia="宋体" w:hint="default"/>
          <w:spacing w:val="-55"/>
          <w:sz w:val="21"/>
          <w:szCs w:val="21"/>
        </w:rPr>
        <w:t> </w:t>
      </w:r>
      <w:r>
        <w:rPr>
          <w:rFonts w:ascii="Arial Narrow" w:hAnsi="Arial Narrow" w:cs="Arial Narrow" w:eastAsia="Arial Narrow" w:hint="default"/>
          <w:spacing w:val="-3"/>
          <w:sz w:val="21"/>
          <w:szCs w:val="21"/>
        </w:rPr>
        <w:t>40%</w:t>
      </w:r>
      <w:r>
        <w:rPr>
          <w:rFonts w:ascii="宋体" w:hAnsi="宋体" w:cs="宋体" w:eastAsia="宋体" w:hint="default"/>
          <w:spacing w:val="-3"/>
          <w:sz w:val="21"/>
          <w:szCs w:val="21"/>
        </w:rPr>
        <w:t>、霍卫平</w:t>
      </w:r>
      <w:r>
        <w:rPr>
          <w:rFonts w:ascii="宋体" w:hAnsi="宋体" w:cs="宋体" w:eastAsia="宋体" w:hint="default"/>
          <w:spacing w:val="-55"/>
          <w:sz w:val="21"/>
          <w:szCs w:val="21"/>
        </w:rPr>
        <w:t> </w:t>
      </w:r>
      <w:r>
        <w:rPr>
          <w:rFonts w:ascii="Arial Narrow" w:hAnsi="Arial Narrow" w:cs="Arial Narrow" w:eastAsia="Arial Narrow" w:hint="default"/>
          <w:sz w:val="21"/>
          <w:szCs w:val="21"/>
        </w:rPr>
        <w:t>30%</w:t>
      </w:r>
      <w:r>
        <w:rPr>
          <w:rFonts w:ascii="宋体" w:hAnsi="宋体" w:cs="宋体" w:eastAsia="宋体" w:hint="default"/>
          <w:sz w:val="21"/>
          <w:szCs w:val="21"/>
        </w:rPr>
        <w:t>、北京仁邦翰威投资咨询有限公司</w:t>
      </w:r>
      <w:r>
        <w:rPr>
          <w:rFonts w:ascii="宋体" w:hAnsi="宋体" w:cs="宋体" w:eastAsia="宋体" w:hint="default"/>
          <w:spacing w:val="-55"/>
          <w:sz w:val="21"/>
          <w:szCs w:val="21"/>
        </w:rPr>
        <w:t> </w:t>
      </w:r>
      <w:r>
        <w:rPr>
          <w:rFonts w:ascii="Arial Narrow" w:hAnsi="Arial Narrow" w:cs="Arial Narrow" w:eastAsia="Arial Narrow" w:hint="default"/>
          <w:sz w:val="21"/>
          <w:szCs w:val="21"/>
        </w:rPr>
        <w:t>18%</w:t>
      </w:r>
      <w:r>
        <w:rPr>
          <w:rFonts w:ascii="宋体" w:hAnsi="宋体" w:cs="宋体" w:eastAsia="宋体" w:hint="default"/>
          <w:sz w:val="21"/>
          <w:szCs w:val="21"/>
        </w:rPr>
        <w:t>、北京仁邦时代投资咨询有</w:t>
      </w:r>
      <w:r>
        <w:rPr>
          <w:rFonts w:ascii="宋体" w:hAnsi="宋体" w:cs="宋体" w:eastAsia="宋体" w:hint="default"/>
          <w:w w:val="100"/>
          <w:sz w:val="21"/>
          <w:szCs w:val="21"/>
        </w:rPr>
        <w:t> </w:t>
      </w:r>
      <w:r>
        <w:rPr>
          <w:rFonts w:ascii="宋体" w:hAnsi="宋体" w:cs="宋体" w:eastAsia="宋体" w:hint="default"/>
          <w:sz w:val="21"/>
          <w:szCs w:val="21"/>
        </w:rPr>
        <w:t>限公司</w:t>
      </w:r>
      <w:r>
        <w:rPr>
          <w:rFonts w:ascii="宋体" w:hAnsi="宋体" w:cs="宋体" w:eastAsia="宋体" w:hint="default"/>
          <w:spacing w:val="-52"/>
          <w:sz w:val="21"/>
          <w:szCs w:val="21"/>
        </w:rPr>
        <w:t> </w:t>
      </w:r>
      <w:r>
        <w:rPr>
          <w:rFonts w:ascii="Arial Narrow" w:hAnsi="Arial Narrow" w:cs="Arial Narrow" w:eastAsia="Arial Narrow" w:hint="default"/>
          <w:sz w:val="21"/>
          <w:szCs w:val="21"/>
        </w:rPr>
        <w:t>12%</w:t>
      </w:r>
      <w:r>
        <w:rPr>
          <w:rFonts w:ascii="宋体" w:hAnsi="宋体" w:cs="宋体" w:eastAsia="宋体" w:hint="default"/>
          <w:sz w:val="21"/>
          <w:szCs w:val="21"/>
        </w:rPr>
        <w:t>。</w:t>
      </w:r>
    </w:p>
    <w:p>
      <w:pPr>
        <w:spacing w:before="6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2009</w:t>
      </w:r>
      <w:r>
        <w:rPr>
          <w:rFonts w:ascii="Arial Narrow" w:hAnsi="Arial Narrow" w:cs="Arial Narrow" w:eastAsia="Arial Narrow"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Arial Narrow" w:hAnsi="Arial Narrow" w:cs="Arial Narrow" w:eastAsia="Arial Narrow" w:hint="default"/>
          <w:spacing w:val="-8"/>
          <w:sz w:val="21"/>
          <w:szCs w:val="21"/>
        </w:rPr>
        <w:t>11</w:t>
      </w:r>
      <w:r>
        <w:rPr>
          <w:rFonts w:ascii="Arial Narrow" w:hAnsi="Arial Narrow" w:cs="Arial Narrow" w:eastAsia="Arial Narrow"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Arial Narrow" w:hAnsi="Arial Narrow" w:cs="Arial Narrow" w:eastAsia="Arial Narrow" w:hint="default"/>
          <w:sz w:val="21"/>
          <w:szCs w:val="21"/>
        </w:rPr>
        <w:t>13</w:t>
      </w:r>
      <w:r>
        <w:rPr>
          <w:rFonts w:ascii="Arial Narrow" w:hAnsi="Arial Narrow" w:cs="Arial Narrow" w:eastAsia="Arial Narrow" w:hint="default"/>
          <w:spacing w:val="12"/>
          <w:sz w:val="21"/>
          <w:szCs w:val="21"/>
        </w:rPr>
        <w:t> </w:t>
      </w:r>
      <w:r>
        <w:rPr>
          <w:rFonts w:ascii="宋体" w:hAnsi="宋体" w:cs="宋体" w:eastAsia="宋体" w:hint="default"/>
          <w:spacing w:val="-3"/>
          <w:sz w:val="21"/>
          <w:szCs w:val="21"/>
        </w:rPr>
        <w:t>日经公司股东大会决议，决定进行增资扩股，增加发行</w:t>
      </w:r>
      <w:r>
        <w:rPr>
          <w:rFonts w:ascii="宋体" w:hAnsi="宋体" w:cs="宋体" w:eastAsia="宋体" w:hint="default"/>
          <w:spacing w:val="-44"/>
          <w:sz w:val="21"/>
          <w:szCs w:val="21"/>
        </w:rPr>
        <w:t> </w:t>
      </w:r>
      <w:r>
        <w:rPr>
          <w:rFonts w:ascii="Arial Narrow" w:hAnsi="Arial Narrow" w:cs="Arial Narrow" w:eastAsia="Arial Narrow" w:hint="default"/>
          <w:sz w:val="21"/>
          <w:szCs w:val="21"/>
        </w:rPr>
        <w:t>280</w:t>
      </w:r>
      <w:r>
        <w:rPr>
          <w:rFonts w:ascii="Arial Narrow" w:hAnsi="Arial Narrow" w:cs="Arial Narrow" w:eastAsia="Arial Narrow" w:hint="default"/>
          <w:spacing w:val="9"/>
          <w:sz w:val="21"/>
          <w:szCs w:val="21"/>
        </w:rPr>
        <w:t> </w:t>
      </w:r>
      <w:r>
        <w:rPr>
          <w:rFonts w:ascii="宋体" w:hAnsi="宋体" w:cs="宋体" w:eastAsia="宋体" w:hint="default"/>
          <w:spacing w:val="-3"/>
          <w:sz w:val="21"/>
          <w:szCs w:val="21"/>
        </w:rPr>
        <w:t>万股，每股</w:t>
      </w:r>
    </w:p>
    <w:p>
      <w:pPr>
        <w:spacing w:line="348" w:lineRule="auto" w:before="130"/>
        <w:ind w:left="138" w:right="1788" w:firstLine="0"/>
        <w:jc w:val="both"/>
        <w:rPr>
          <w:rFonts w:ascii="宋体" w:hAnsi="宋体" w:cs="宋体" w:eastAsia="宋体" w:hint="default"/>
          <w:sz w:val="21"/>
          <w:szCs w:val="21"/>
        </w:rPr>
      </w:pPr>
      <w:r>
        <w:rPr>
          <w:rFonts w:ascii="宋体" w:hAnsi="宋体" w:cs="宋体" w:eastAsia="宋体" w:hint="default"/>
          <w:sz w:val="21"/>
          <w:szCs w:val="21"/>
        </w:rPr>
        <w:t>面值</w:t>
      </w:r>
      <w:r>
        <w:rPr>
          <w:rFonts w:ascii="宋体" w:hAnsi="宋体" w:cs="宋体" w:eastAsia="宋体" w:hint="default"/>
          <w:spacing w:val="-48"/>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7"/>
          <w:sz w:val="21"/>
          <w:szCs w:val="21"/>
        </w:rPr>
        <w:t> </w:t>
      </w:r>
      <w:r>
        <w:rPr>
          <w:rFonts w:ascii="宋体" w:hAnsi="宋体" w:cs="宋体" w:eastAsia="宋体" w:hint="default"/>
          <w:spacing w:val="-4"/>
          <w:sz w:val="21"/>
          <w:szCs w:val="21"/>
        </w:rPr>
        <w:t>元，将公司注册资本由</w:t>
      </w:r>
      <w:r>
        <w:rPr>
          <w:rFonts w:ascii="宋体" w:hAnsi="宋体" w:cs="宋体" w:eastAsia="宋体" w:hint="default"/>
          <w:spacing w:val="-46"/>
          <w:sz w:val="21"/>
          <w:szCs w:val="21"/>
        </w:rPr>
        <w:t> </w:t>
      </w:r>
      <w:r>
        <w:rPr>
          <w:rFonts w:ascii="Arial Narrow" w:hAnsi="Arial Narrow" w:cs="Arial Narrow" w:eastAsia="Arial Narrow" w:hint="default"/>
          <w:sz w:val="21"/>
          <w:szCs w:val="21"/>
        </w:rPr>
        <w:t>2,000</w:t>
      </w:r>
      <w:r>
        <w:rPr>
          <w:rFonts w:ascii="Arial Narrow" w:hAnsi="Arial Narrow" w:cs="Arial Narrow" w:eastAsia="Arial Narrow" w:hint="default"/>
          <w:spacing w:val="9"/>
          <w:sz w:val="21"/>
          <w:szCs w:val="21"/>
        </w:rPr>
        <w:t> </w:t>
      </w:r>
      <w:r>
        <w:rPr>
          <w:rFonts w:ascii="宋体" w:hAnsi="宋体" w:cs="宋体" w:eastAsia="宋体" w:hint="default"/>
          <w:sz w:val="21"/>
          <w:szCs w:val="21"/>
        </w:rPr>
        <w:t>万元增至</w:t>
      </w:r>
      <w:r>
        <w:rPr>
          <w:rFonts w:ascii="宋体" w:hAnsi="宋体" w:cs="宋体" w:eastAsia="宋体" w:hint="default"/>
          <w:spacing w:val="-48"/>
          <w:sz w:val="21"/>
          <w:szCs w:val="21"/>
        </w:rPr>
        <w:t> </w:t>
      </w:r>
      <w:r>
        <w:rPr>
          <w:rFonts w:ascii="Arial Narrow" w:hAnsi="Arial Narrow" w:cs="Arial Narrow" w:eastAsia="Arial Narrow" w:hint="default"/>
          <w:sz w:val="21"/>
          <w:szCs w:val="21"/>
        </w:rPr>
        <w:t>2,280</w:t>
      </w:r>
      <w:r>
        <w:rPr>
          <w:rFonts w:ascii="Arial Narrow" w:hAnsi="Arial Narrow" w:cs="Arial Narrow" w:eastAsia="Arial Narrow" w:hint="default"/>
          <w:spacing w:val="7"/>
          <w:sz w:val="21"/>
          <w:szCs w:val="21"/>
        </w:rPr>
        <w:t> </w:t>
      </w:r>
      <w:r>
        <w:rPr>
          <w:rFonts w:ascii="宋体" w:hAnsi="宋体" w:cs="宋体" w:eastAsia="宋体" w:hint="default"/>
          <w:spacing w:val="-6"/>
          <w:sz w:val="21"/>
          <w:szCs w:val="21"/>
        </w:rPr>
        <w:t>万元，由王春卿、金凤、张靖以货币出资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方式认购公司的</w:t>
      </w:r>
      <w:r>
        <w:rPr>
          <w:rFonts w:ascii="宋体" w:hAnsi="宋体" w:cs="宋体" w:eastAsia="宋体" w:hint="default"/>
          <w:spacing w:val="-40"/>
          <w:sz w:val="21"/>
          <w:szCs w:val="21"/>
        </w:rPr>
        <w:t> </w:t>
      </w:r>
      <w:r>
        <w:rPr>
          <w:rFonts w:ascii="Arial Narrow" w:hAnsi="Arial Narrow" w:cs="Arial Narrow" w:eastAsia="Arial Narrow" w:hint="default"/>
          <w:sz w:val="21"/>
          <w:szCs w:val="21"/>
        </w:rPr>
        <w:t>280</w:t>
      </w:r>
      <w:r>
        <w:rPr>
          <w:rFonts w:ascii="Arial Narrow" w:hAnsi="Arial Narrow" w:cs="Arial Narrow" w:eastAsia="Arial Narrow" w:hint="default"/>
          <w:spacing w:val="17"/>
          <w:sz w:val="21"/>
          <w:szCs w:val="21"/>
        </w:rPr>
        <w:t> </w:t>
      </w:r>
      <w:r>
        <w:rPr>
          <w:rFonts w:ascii="宋体" w:hAnsi="宋体" w:cs="宋体" w:eastAsia="宋体" w:hint="default"/>
          <w:spacing w:val="-3"/>
          <w:sz w:val="21"/>
          <w:szCs w:val="21"/>
        </w:rPr>
        <w:t>万股增资。增资后的股东及持股比例分别为：管连平</w:t>
      </w:r>
      <w:r>
        <w:rPr>
          <w:rFonts w:ascii="宋体" w:hAnsi="宋体" w:cs="宋体" w:eastAsia="宋体" w:hint="default"/>
          <w:spacing w:val="-39"/>
          <w:sz w:val="21"/>
          <w:szCs w:val="21"/>
        </w:rPr>
        <w:t> </w:t>
      </w:r>
      <w:r>
        <w:rPr>
          <w:rFonts w:ascii="Arial Narrow" w:hAnsi="Arial Narrow" w:cs="Arial Narrow" w:eastAsia="Arial Narrow" w:hint="default"/>
          <w:spacing w:val="-3"/>
          <w:sz w:val="21"/>
          <w:szCs w:val="21"/>
        </w:rPr>
        <w:t>35.0878%</w:t>
      </w:r>
      <w:r>
        <w:rPr>
          <w:rFonts w:ascii="宋体" w:hAnsi="宋体" w:cs="宋体" w:eastAsia="宋体" w:hint="default"/>
          <w:spacing w:val="-3"/>
          <w:sz w:val="21"/>
          <w:szCs w:val="21"/>
        </w:rPr>
        <w:t>、霍卫平</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Arial Narrow" w:hAnsi="Arial Narrow" w:cs="Arial Narrow" w:eastAsia="Arial Narrow" w:hint="default"/>
          <w:spacing w:val="5"/>
          <w:sz w:val="21"/>
          <w:szCs w:val="21"/>
        </w:rPr>
        <w:t>26.3158%</w:t>
      </w:r>
      <w:r>
        <w:rPr>
          <w:rFonts w:ascii="宋体" w:hAnsi="宋体" w:cs="宋体" w:eastAsia="宋体" w:hint="default"/>
          <w:spacing w:val="5"/>
          <w:sz w:val="21"/>
          <w:szCs w:val="21"/>
        </w:rPr>
        <w:t>、北京仁邦翰威投资咨询有限公司</w:t>
      </w:r>
      <w:r>
        <w:rPr>
          <w:rFonts w:ascii="宋体" w:hAnsi="宋体" w:cs="宋体" w:eastAsia="宋体" w:hint="default"/>
          <w:spacing w:val="103"/>
          <w:sz w:val="21"/>
          <w:szCs w:val="21"/>
        </w:rPr>
        <w:t> </w:t>
      </w:r>
      <w:r>
        <w:rPr>
          <w:rFonts w:ascii="Arial Narrow" w:hAnsi="Arial Narrow" w:cs="Arial Narrow" w:eastAsia="Arial Narrow" w:hint="default"/>
          <w:spacing w:val="5"/>
          <w:sz w:val="21"/>
          <w:szCs w:val="21"/>
        </w:rPr>
        <w:t>15.7895%</w:t>
      </w:r>
      <w:r>
        <w:rPr>
          <w:rFonts w:ascii="宋体" w:hAnsi="宋体" w:cs="宋体" w:eastAsia="宋体" w:hint="default"/>
          <w:spacing w:val="5"/>
          <w:sz w:val="21"/>
          <w:szCs w:val="21"/>
        </w:rPr>
        <w:t>、北京仁邦时代投资咨询有限公司</w:t>
      </w:r>
    </w:p>
    <w:p>
      <w:pPr>
        <w:spacing w:after="0" w:line="348" w:lineRule="auto"/>
        <w:jc w:val="both"/>
        <w:rPr>
          <w:rFonts w:ascii="宋体" w:hAnsi="宋体" w:cs="宋体" w:eastAsia="宋体" w:hint="default"/>
          <w:sz w:val="21"/>
          <w:szCs w:val="21"/>
        </w:rPr>
        <w:sectPr>
          <w:type w:val="continuous"/>
          <w:pgSz w:w="11910" w:h="16840"/>
          <w:pgMar w:top="1100" w:bottom="1380" w:left="1660" w:right="0"/>
        </w:sectPr>
      </w:pPr>
    </w:p>
    <w:p>
      <w:pPr>
        <w:spacing w:line="240" w:lineRule="auto" w:before="7"/>
        <w:rPr>
          <w:rFonts w:ascii="宋体" w:hAnsi="宋体" w:cs="宋体" w:eastAsia="宋体" w:hint="default"/>
          <w:sz w:val="28"/>
          <w:szCs w:val="28"/>
        </w:rPr>
      </w:pPr>
    </w:p>
    <w:p>
      <w:pPr>
        <w:spacing w:before="36"/>
        <w:ind w:left="138" w:right="0" w:firstLine="0"/>
        <w:jc w:val="both"/>
        <w:rPr>
          <w:rFonts w:ascii="宋体" w:hAnsi="宋体" w:cs="宋体" w:eastAsia="宋体" w:hint="default"/>
          <w:sz w:val="21"/>
          <w:szCs w:val="21"/>
        </w:rPr>
      </w:pPr>
      <w:r>
        <w:rPr>
          <w:rFonts w:ascii="Arial Narrow" w:hAnsi="Arial Narrow" w:cs="Arial Narrow" w:eastAsia="Arial Narrow" w:hint="default"/>
          <w:sz w:val="21"/>
          <w:szCs w:val="21"/>
        </w:rPr>
        <w:t>10.5263%</w:t>
      </w:r>
      <w:r>
        <w:rPr>
          <w:rFonts w:ascii="宋体" w:hAnsi="宋体" w:cs="宋体" w:eastAsia="宋体" w:hint="default"/>
          <w:sz w:val="21"/>
          <w:szCs w:val="21"/>
        </w:rPr>
        <w:t>、王春卿</w:t>
      </w:r>
      <w:r>
        <w:rPr>
          <w:rFonts w:ascii="宋体" w:hAnsi="宋体" w:cs="宋体" w:eastAsia="宋体" w:hint="default"/>
          <w:spacing w:val="-56"/>
          <w:sz w:val="21"/>
          <w:szCs w:val="21"/>
        </w:rPr>
        <w:t> </w:t>
      </w:r>
      <w:r>
        <w:rPr>
          <w:rFonts w:ascii="Arial Narrow" w:hAnsi="Arial Narrow" w:cs="Arial Narrow" w:eastAsia="Arial Narrow" w:hint="default"/>
          <w:sz w:val="21"/>
          <w:szCs w:val="21"/>
        </w:rPr>
        <w:t>4.6052%</w:t>
      </w:r>
      <w:r>
        <w:rPr>
          <w:rFonts w:ascii="宋体" w:hAnsi="宋体" w:cs="宋体" w:eastAsia="宋体" w:hint="default"/>
          <w:sz w:val="21"/>
          <w:szCs w:val="21"/>
        </w:rPr>
        <w:t>、金凤</w:t>
      </w:r>
      <w:r>
        <w:rPr>
          <w:rFonts w:ascii="宋体" w:hAnsi="宋体" w:cs="宋体" w:eastAsia="宋体" w:hint="default"/>
          <w:spacing w:val="-56"/>
          <w:sz w:val="21"/>
          <w:szCs w:val="21"/>
        </w:rPr>
        <w:t> </w:t>
      </w:r>
      <w:r>
        <w:rPr>
          <w:rFonts w:ascii="Arial Narrow" w:hAnsi="Arial Narrow" w:cs="Arial Narrow" w:eastAsia="Arial Narrow" w:hint="default"/>
          <w:sz w:val="21"/>
          <w:szCs w:val="21"/>
        </w:rPr>
        <w:t>4.1667%</w:t>
      </w:r>
      <w:r>
        <w:rPr>
          <w:rFonts w:ascii="宋体" w:hAnsi="宋体" w:cs="宋体" w:eastAsia="宋体" w:hint="default"/>
          <w:sz w:val="21"/>
          <w:szCs w:val="21"/>
        </w:rPr>
        <w:t>、张靖</w:t>
      </w:r>
      <w:r>
        <w:rPr>
          <w:rFonts w:ascii="宋体" w:hAnsi="宋体" w:cs="宋体" w:eastAsia="宋体" w:hint="default"/>
          <w:spacing w:val="-56"/>
          <w:sz w:val="21"/>
          <w:szCs w:val="21"/>
        </w:rPr>
        <w:t> </w:t>
      </w:r>
      <w:r>
        <w:rPr>
          <w:rFonts w:ascii="Arial Narrow" w:hAnsi="Arial Narrow" w:cs="Arial Narrow" w:eastAsia="Arial Narrow" w:hint="default"/>
          <w:sz w:val="21"/>
          <w:szCs w:val="21"/>
        </w:rPr>
        <w:t>3.5087%</w:t>
      </w:r>
      <w:r>
        <w:rPr>
          <w:rFonts w:ascii="宋体" w:hAnsi="宋体" w:cs="宋体" w:eastAsia="宋体" w:hint="default"/>
          <w:sz w:val="21"/>
          <w:szCs w:val="21"/>
        </w:rPr>
        <w:t>。</w:t>
      </w:r>
    </w:p>
    <w:p>
      <w:pPr>
        <w:spacing w:before="17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2009</w:t>
      </w:r>
      <w:r>
        <w:rPr>
          <w:rFonts w:ascii="Arial Narrow" w:hAnsi="Arial Narrow" w:cs="Arial Narrow" w:eastAsia="Arial Narrow"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Arial Narrow" w:hAnsi="Arial Narrow" w:cs="Arial Narrow" w:eastAsia="Arial Narrow" w:hint="default"/>
          <w:sz w:val="21"/>
          <w:szCs w:val="21"/>
        </w:rPr>
        <w:t>18</w:t>
      </w:r>
      <w:r>
        <w:rPr>
          <w:rFonts w:ascii="Arial Narrow" w:hAnsi="Arial Narrow" w:cs="Arial Narrow" w:eastAsia="Arial Narrow" w:hint="default"/>
          <w:spacing w:val="9"/>
          <w:sz w:val="21"/>
          <w:szCs w:val="21"/>
        </w:rPr>
        <w:t> </w:t>
      </w:r>
      <w:r>
        <w:rPr>
          <w:rFonts w:ascii="宋体" w:hAnsi="宋体" w:cs="宋体" w:eastAsia="宋体" w:hint="default"/>
          <w:spacing w:val="-4"/>
          <w:sz w:val="21"/>
          <w:szCs w:val="21"/>
        </w:rPr>
        <w:t>日经公司股东大会决议，公司增加注册资本人民币</w:t>
      </w:r>
      <w:r>
        <w:rPr>
          <w:rFonts w:ascii="宋体" w:hAnsi="宋体" w:cs="宋体" w:eastAsia="宋体" w:hint="default"/>
          <w:spacing w:val="-46"/>
          <w:sz w:val="21"/>
          <w:szCs w:val="21"/>
        </w:rPr>
        <w:t> </w:t>
      </w:r>
      <w:r>
        <w:rPr>
          <w:rFonts w:ascii="Arial Narrow" w:hAnsi="Arial Narrow" w:cs="Arial Narrow" w:eastAsia="Arial Narrow" w:hint="default"/>
          <w:sz w:val="21"/>
          <w:szCs w:val="21"/>
        </w:rPr>
        <w:t>752.40</w:t>
      </w:r>
      <w:r>
        <w:rPr>
          <w:rFonts w:ascii="Arial Narrow" w:hAnsi="Arial Narrow" w:cs="Arial Narrow" w:eastAsia="Arial Narrow" w:hint="default"/>
          <w:spacing w:val="9"/>
          <w:sz w:val="21"/>
          <w:szCs w:val="21"/>
        </w:rPr>
        <w:t> </w:t>
      </w:r>
      <w:r>
        <w:rPr>
          <w:rFonts w:ascii="宋体" w:hAnsi="宋体" w:cs="宋体" w:eastAsia="宋体" w:hint="default"/>
          <w:spacing w:val="-7"/>
          <w:sz w:val="21"/>
          <w:szCs w:val="21"/>
        </w:rPr>
        <w:t>万元，由资本</w:t>
      </w:r>
    </w:p>
    <w:p>
      <w:pPr>
        <w:spacing w:line="348" w:lineRule="auto" w:before="130"/>
        <w:ind w:left="138" w:right="1789" w:firstLine="0"/>
        <w:jc w:val="both"/>
        <w:rPr>
          <w:rFonts w:ascii="宋体" w:hAnsi="宋体" w:cs="宋体" w:eastAsia="宋体" w:hint="default"/>
          <w:sz w:val="21"/>
          <w:szCs w:val="21"/>
        </w:rPr>
      </w:pPr>
      <w:r>
        <w:rPr>
          <w:rFonts w:ascii="宋体" w:hAnsi="宋体" w:cs="宋体" w:eastAsia="宋体" w:hint="default"/>
          <w:sz w:val="21"/>
          <w:szCs w:val="21"/>
        </w:rPr>
        <w:t>公积转增注册资本人民币</w:t>
      </w:r>
      <w:r>
        <w:rPr>
          <w:rFonts w:ascii="宋体" w:hAnsi="宋体" w:cs="宋体" w:eastAsia="宋体" w:hint="default"/>
          <w:spacing w:val="-43"/>
          <w:sz w:val="21"/>
          <w:szCs w:val="21"/>
        </w:rPr>
        <w:t> </w:t>
      </w:r>
      <w:r>
        <w:rPr>
          <w:rFonts w:ascii="Arial Narrow" w:hAnsi="Arial Narrow" w:cs="Arial Narrow" w:eastAsia="Arial Narrow" w:hint="default"/>
          <w:sz w:val="21"/>
          <w:szCs w:val="21"/>
        </w:rPr>
        <w:t>752.40</w:t>
      </w:r>
      <w:r>
        <w:rPr>
          <w:rFonts w:ascii="Arial Narrow" w:hAnsi="Arial Narrow" w:cs="Arial Narrow" w:eastAsia="Arial Narrow" w:hint="default"/>
          <w:spacing w:val="16"/>
          <w:sz w:val="21"/>
          <w:szCs w:val="21"/>
        </w:rPr>
        <w:t> </w:t>
      </w:r>
      <w:r>
        <w:rPr>
          <w:rFonts w:ascii="宋体" w:hAnsi="宋体" w:cs="宋体" w:eastAsia="宋体" w:hint="default"/>
          <w:sz w:val="21"/>
          <w:szCs w:val="21"/>
        </w:rPr>
        <w:t>万元，转增基准日期为</w:t>
      </w:r>
      <w:r>
        <w:rPr>
          <w:rFonts w:ascii="宋体" w:hAnsi="宋体" w:cs="宋体" w:eastAsia="宋体" w:hint="default"/>
          <w:spacing w:val="-41"/>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Arial Narrow" w:hAnsi="Arial Narrow" w:cs="Arial Narrow" w:eastAsia="Arial Narrow" w:hint="default"/>
          <w:spacing w:val="-7"/>
          <w:sz w:val="21"/>
          <w:szCs w:val="21"/>
        </w:rPr>
        <w:t>11</w:t>
      </w:r>
      <w:r>
        <w:rPr>
          <w:rFonts w:ascii="Arial Narrow" w:hAnsi="Arial Narrow" w:cs="Arial Narrow" w:eastAsia="Arial Narrow"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Arial Narrow" w:hAnsi="Arial Narrow" w:cs="Arial Narrow" w:eastAsia="Arial Narrow" w:hint="default"/>
          <w:sz w:val="21"/>
          <w:szCs w:val="21"/>
        </w:rPr>
        <w:t>30</w:t>
      </w:r>
      <w:r>
        <w:rPr>
          <w:rFonts w:ascii="Arial Narrow" w:hAnsi="Arial Narrow" w:cs="Arial Narrow" w:eastAsia="Arial Narrow" w:hint="default"/>
          <w:spacing w:val="16"/>
          <w:sz w:val="21"/>
          <w:szCs w:val="21"/>
        </w:rPr>
        <w:t> </w:t>
      </w:r>
      <w:r>
        <w:rPr>
          <w:rFonts w:ascii="宋体" w:hAnsi="宋体" w:cs="宋体" w:eastAsia="宋体" w:hint="default"/>
          <w:sz w:val="21"/>
          <w:szCs w:val="21"/>
        </w:rPr>
        <w:t>日，变更后注册资</w:t>
      </w:r>
      <w:r>
        <w:rPr>
          <w:rFonts w:ascii="宋体" w:hAnsi="宋体" w:cs="宋体" w:eastAsia="宋体" w:hint="default"/>
          <w:w w:val="100"/>
          <w:sz w:val="21"/>
          <w:szCs w:val="21"/>
        </w:rPr>
        <w:t> </w:t>
      </w:r>
      <w:r>
        <w:rPr>
          <w:rFonts w:ascii="宋体" w:hAnsi="宋体" w:cs="宋体" w:eastAsia="宋体" w:hint="default"/>
          <w:spacing w:val="4"/>
          <w:sz w:val="21"/>
          <w:szCs w:val="21"/>
        </w:rPr>
        <w:t>本为人民币</w:t>
      </w:r>
      <w:r>
        <w:rPr>
          <w:rFonts w:ascii="宋体" w:hAnsi="宋体" w:cs="宋体" w:eastAsia="宋体" w:hint="default"/>
          <w:spacing w:val="34"/>
          <w:sz w:val="21"/>
          <w:szCs w:val="21"/>
        </w:rPr>
        <w:t> </w:t>
      </w:r>
      <w:r>
        <w:rPr>
          <w:rFonts w:ascii="Arial Narrow" w:hAnsi="Arial Narrow" w:cs="Arial Narrow" w:eastAsia="Arial Narrow" w:hint="default"/>
          <w:sz w:val="21"/>
          <w:szCs w:val="21"/>
        </w:rPr>
        <w:t>3,032.40</w:t>
      </w:r>
      <w:r>
        <w:rPr>
          <w:rFonts w:ascii="Arial Narrow" w:hAnsi="Arial Narrow" w:cs="Arial Narrow" w:eastAsia="Arial Narrow" w:hint="default"/>
          <w:spacing w:val="44"/>
          <w:sz w:val="21"/>
          <w:szCs w:val="21"/>
        </w:rPr>
        <w:t> </w:t>
      </w:r>
      <w:r>
        <w:rPr>
          <w:rFonts w:ascii="宋体" w:hAnsi="宋体" w:cs="宋体" w:eastAsia="宋体" w:hint="default"/>
          <w:spacing w:val="4"/>
          <w:sz w:val="21"/>
          <w:szCs w:val="21"/>
        </w:rPr>
        <w:t>万元。增资后的股东及持股比例分别为：管连平</w:t>
      </w:r>
      <w:r>
        <w:rPr>
          <w:rFonts w:ascii="宋体" w:hAnsi="宋体" w:cs="宋体" w:eastAsia="宋体" w:hint="default"/>
          <w:spacing w:val="40"/>
          <w:sz w:val="21"/>
          <w:szCs w:val="21"/>
        </w:rPr>
        <w:t> </w:t>
      </w:r>
      <w:r>
        <w:rPr>
          <w:rFonts w:ascii="Arial Narrow" w:hAnsi="Arial Narrow" w:cs="Arial Narrow" w:eastAsia="Arial Narrow" w:hint="default"/>
          <w:sz w:val="21"/>
          <w:szCs w:val="21"/>
        </w:rPr>
        <w:t>35.0878%</w:t>
      </w:r>
      <w:r>
        <w:rPr>
          <w:rFonts w:ascii="宋体" w:hAnsi="宋体" w:cs="宋体" w:eastAsia="宋体" w:hint="default"/>
          <w:sz w:val="21"/>
          <w:szCs w:val="21"/>
        </w:rPr>
        <w:t>、霍卫平</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Arial Narrow" w:hAnsi="Arial Narrow" w:cs="Arial Narrow" w:eastAsia="Arial Narrow" w:hint="default"/>
          <w:spacing w:val="5"/>
          <w:sz w:val="21"/>
          <w:szCs w:val="21"/>
        </w:rPr>
        <w:t>26.3158%</w:t>
      </w:r>
      <w:r>
        <w:rPr>
          <w:rFonts w:ascii="宋体" w:hAnsi="宋体" w:cs="宋体" w:eastAsia="宋体" w:hint="default"/>
          <w:spacing w:val="5"/>
          <w:sz w:val="21"/>
          <w:szCs w:val="21"/>
        </w:rPr>
        <w:t>、北京仁邦翰威投资咨询有限公司</w:t>
      </w:r>
      <w:r>
        <w:rPr>
          <w:rFonts w:ascii="宋体" w:hAnsi="宋体" w:cs="宋体" w:eastAsia="宋体" w:hint="default"/>
          <w:spacing w:val="103"/>
          <w:sz w:val="21"/>
          <w:szCs w:val="21"/>
        </w:rPr>
        <w:t> </w:t>
      </w:r>
      <w:r>
        <w:rPr>
          <w:rFonts w:ascii="Arial Narrow" w:hAnsi="Arial Narrow" w:cs="Arial Narrow" w:eastAsia="Arial Narrow" w:hint="default"/>
          <w:spacing w:val="5"/>
          <w:sz w:val="21"/>
          <w:szCs w:val="21"/>
        </w:rPr>
        <w:t>15.7895%</w:t>
      </w:r>
      <w:r>
        <w:rPr>
          <w:rFonts w:ascii="宋体" w:hAnsi="宋体" w:cs="宋体" w:eastAsia="宋体" w:hint="default"/>
          <w:spacing w:val="5"/>
          <w:sz w:val="21"/>
          <w:szCs w:val="21"/>
        </w:rPr>
        <w:t>、北京仁邦时代投资咨询有限公司</w:t>
      </w:r>
    </w:p>
    <w:p>
      <w:pPr>
        <w:spacing w:before="21"/>
        <w:ind w:left="138" w:right="0" w:firstLine="0"/>
        <w:jc w:val="both"/>
        <w:rPr>
          <w:rFonts w:ascii="宋体" w:hAnsi="宋体" w:cs="宋体" w:eastAsia="宋体" w:hint="default"/>
          <w:sz w:val="21"/>
          <w:szCs w:val="21"/>
        </w:rPr>
      </w:pPr>
      <w:r>
        <w:rPr>
          <w:rFonts w:ascii="Arial Narrow" w:hAnsi="Arial Narrow" w:cs="Arial Narrow" w:eastAsia="Arial Narrow" w:hint="default"/>
          <w:sz w:val="21"/>
          <w:szCs w:val="21"/>
        </w:rPr>
        <w:t>10.5263%</w:t>
      </w:r>
      <w:r>
        <w:rPr>
          <w:rFonts w:ascii="宋体" w:hAnsi="宋体" w:cs="宋体" w:eastAsia="宋体" w:hint="default"/>
          <w:sz w:val="21"/>
          <w:szCs w:val="21"/>
        </w:rPr>
        <w:t>、王春卿</w:t>
      </w:r>
      <w:r>
        <w:rPr>
          <w:rFonts w:ascii="宋体" w:hAnsi="宋体" w:cs="宋体" w:eastAsia="宋体" w:hint="default"/>
          <w:spacing w:val="-56"/>
          <w:sz w:val="21"/>
          <w:szCs w:val="21"/>
        </w:rPr>
        <w:t> </w:t>
      </w:r>
      <w:r>
        <w:rPr>
          <w:rFonts w:ascii="Arial Narrow" w:hAnsi="Arial Narrow" w:cs="Arial Narrow" w:eastAsia="Arial Narrow" w:hint="default"/>
          <w:sz w:val="21"/>
          <w:szCs w:val="21"/>
        </w:rPr>
        <w:t>4.6052%</w:t>
      </w:r>
      <w:r>
        <w:rPr>
          <w:rFonts w:ascii="宋体" w:hAnsi="宋体" w:cs="宋体" w:eastAsia="宋体" w:hint="default"/>
          <w:sz w:val="21"/>
          <w:szCs w:val="21"/>
        </w:rPr>
        <w:t>、金凤</w:t>
      </w:r>
      <w:r>
        <w:rPr>
          <w:rFonts w:ascii="宋体" w:hAnsi="宋体" w:cs="宋体" w:eastAsia="宋体" w:hint="default"/>
          <w:spacing w:val="-56"/>
          <w:sz w:val="21"/>
          <w:szCs w:val="21"/>
        </w:rPr>
        <w:t> </w:t>
      </w:r>
      <w:r>
        <w:rPr>
          <w:rFonts w:ascii="Arial Narrow" w:hAnsi="Arial Narrow" w:cs="Arial Narrow" w:eastAsia="Arial Narrow" w:hint="default"/>
          <w:sz w:val="21"/>
          <w:szCs w:val="21"/>
        </w:rPr>
        <w:t>4.1667%</w:t>
      </w:r>
      <w:r>
        <w:rPr>
          <w:rFonts w:ascii="宋体" w:hAnsi="宋体" w:cs="宋体" w:eastAsia="宋体" w:hint="default"/>
          <w:sz w:val="21"/>
          <w:szCs w:val="21"/>
        </w:rPr>
        <w:t>、张靖</w:t>
      </w:r>
      <w:r>
        <w:rPr>
          <w:rFonts w:ascii="宋体" w:hAnsi="宋体" w:cs="宋体" w:eastAsia="宋体" w:hint="default"/>
          <w:spacing w:val="-56"/>
          <w:sz w:val="21"/>
          <w:szCs w:val="21"/>
        </w:rPr>
        <w:t> </w:t>
      </w:r>
      <w:r>
        <w:rPr>
          <w:rFonts w:ascii="Arial Narrow" w:hAnsi="Arial Narrow" w:cs="Arial Narrow" w:eastAsia="Arial Narrow" w:hint="default"/>
          <w:sz w:val="21"/>
          <w:szCs w:val="21"/>
        </w:rPr>
        <w:t>3.5087%</w:t>
      </w:r>
      <w:r>
        <w:rPr>
          <w:rFonts w:ascii="宋体" w:hAnsi="宋体" w:cs="宋体" w:eastAsia="宋体" w:hint="default"/>
          <w:sz w:val="21"/>
          <w:szCs w:val="21"/>
        </w:rPr>
        <w:t>。</w:t>
      </w:r>
    </w:p>
    <w:p>
      <w:pPr>
        <w:spacing w:line="352" w:lineRule="auto" w:before="171"/>
        <w:ind w:left="138" w:right="1788" w:firstLine="419"/>
        <w:jc w:val="both"/>
        <w:rPr>
          <w:rFonts w:ascii="宋体" w:hAnsi="宋体" w:cs="宋体" w:eastAsia="宋体" w:hint="default"/>
          <w:sz w:val="21"/>
          <w:szCs w:val="21"/>
        </w:rPr>
      </w:pPr>
      <w:r>
        <w:rPr>
          <w:rFonts w:ascii="Arial Narrow" w:hAnsi="Arial Narrow" w:cs="Arial Narrow" w:eastAsia="Arial Narrow" w:hint="default"/>
          <w:sz w:val="21"/>
          <w:szCs w:val="21"/>
        </w:rPr>
        <w:t>2010</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7"/>
          <w:sz w:val="21"/>
          <w:szCs w:val="21"/>
        </w:rPr>
        <w:t> </w:t>
      </w:r>
      <w:r>
        <w:rPr>
          <w:rFonts w:ascii="宋体" w:hAnsi="宋体" w:cs="宋体" w:eastAsia="宋体" w:hint="default"/>
          <w:sz w:val="21"/>
          <w:szCs w:val="21"/>
        </w:rPr>
        <w:t>日经公司第二次临时股东大会决议，股东王春卿将所持公司</w:t>
      </w:r>
      <w:r>
        <w:rPr>
          <w:rFonts w:ascii="宋体" w:hAnsi="宋体" w:cs="宋体" w:eastAsia="宋体" w:hint="default"/>
          <w:spacing w:val="-52"/>
          <w:sz w:val="21"/>
          <w:szCs w:val="21"/>
        </w:rPr>
        <w:t> </w:t>
      </w:r>
      <w:r>
        <w:rPr>
          <w:rFonts w:ascii="Arial Narrow" w:hAnsi="Arial Narrow" w:cs="Arial Narrow" w:eastAsia="Arial Narrow" w:hint="default"/>
          <w:sz w:val="21"/>
          <w:szCs w:val="21"/>
        </w:rPr>
        <w:t>4.6052%</w:t>
      </w:r>
      <w:r>
        <w:rPr>
          <w:rFonts w:ascii="宋体" w:hAnsi="宋体" w:cs="宋体" w:eastAsia="宋体" w:hint="default"/>
          <w:sz w:val="21"/>
          <w:szCs w:val="21"/>
        </w:rPr>
        <w:t>股权</w:t>
      </w:r>
      <w:r>
        <w:rPr>
          <w:rFonts w:ascii="宋体" w:hAnsi="宋体" w:cs="宋体" w:eastAsia="宋体" w:hint="default"/>
          <w:w w:val="100"/>
          <w:sz w:val="21"/>
          <w:szCs w:val="21"/>
        </w:rPr>
        <w:t> </w:t>
      </w:r>
      <w:r>
        <w:rPr>
          <w:rFonts w:ascii="宋体" w:hAnsi="宋体" w:cs="宋体" w:eastAsia="宋体" w:hint="default"/>
          <w:spacing w:val="-4"/>
          <w:sz w:val="21"/>
          <w:szCs w:val="21"/>
        </w:rPr>
        <w:t>转让给毛自力，至此王春卿不再持有公司股权。股权转让后股东及持股比例分别为：管连平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Arial Narrow" w:hAnsi="Arial Narrow" w:cs="Arial Narrow" w:eastAsia="Arial Narrow" w:hint="default"/>
          <w:sz w:val="21"/>
          <w:szCs w:val="21"/>
        </w:rPr>
        <w:t>35.0878%</w:t>
      </w:r>
      <w:r>
        <w:rPr>
          <w:rFonts w:ascii="宋体" w:hAnsi="宋体" w:cs="宋体" w:eastAsia="宋体" w:hint="default"/>
          <w:sz w:val="21"/>
          <w:szCs w:val="21"/>
        </w:rPr>
        <w:t>、霍卫平</w:t>
      </w:r>
      <w:r>
        <w:rPr>
          <w:rFonts w:ascii="宋体" w:hAnsi="宋体" w:cs="宋体" w:eastAsia="宋体" w:hint="default"/>
          <w:spacing w:val="-59"/>
          <w:sz w:val="21"/>
          <w:szCs w:val="21"/>
        </w:rPr>
        <w:t> </w:t>
      </w:r>
      <w:r>
        <w:rPr>
          <w:rFonts w:ascii="Arial Narrow" w:hAnsi="Arial Narrow" w:cs="Arial Narrow" w:eastAsia="Arial Narrow" w:hint="default"/>
          <w:sz w:val="21"/>
          <w:szCs w:val="21"/>
        </w:rPr>
        <w:t>26.3158%</w:t>
      </w:r>
      <w:r>
        <w:rPr>
          <w:rFonts w:ascii="宋体" w:hAnsi="宋体" w:cs="宋体" w:eastAsia="宋体" w:hint="default"/>
          <w:sz w:val="21"/>
          <w:szCs w:val="21"/>
        </w:rPr>
        <w:t>、北京仁邦翰威投资咨询有限公司</w:t>
      </w:r>
      <w:r>
        <w:rPr>
          <w:rFonts w:ascii="宋体" w:hAnsi="宋体" w:cs="宋体" w:eastAsia="宋体" w:hint="default"/>
          <w:spacing w:val="-59"/>
          <w:sz w:val="21"/>
          <w:szCs w:val="21"/>
        </w:rPr>
        <w:t> </w:t>
      </w:r>
      <w:r>
        <w:rPr>
          <w:rFonts w:ascii="Arial Narrow" w:hAnsi="Arial Narrow" w:cs="Arial Narrow" w:eastAsia="Arial Narrow" w:hint="default"/>
          <w:sz w:val="21"/>
          <w:szCs w:val="21"/>
        </w:rPr>
        <w:t>15.7895%</w:t>
      </w:r>
      <w:r>
        <w:rPr>
          <w:rFonts w:ascii="宋体" w:hAnsi="宋体" w:cs="宋体" w:eastAsia="宋体" w:hint="default"/>
          <w:sz w:val="21"/>
          <w:szCs w:val="21"/>
        </w:rPr>
        <w:t>、北京仁邦时代投资</w:t>
      </w:r>
      <w:r>
        <w:rPr>
          <w:rFonts w:ascii="宋体" w:hAnsi="宋体" w:cs="宋体" w:eastAsia="宋体" w:hint="default"/>
          <w:w w:val="100"/>
          <w:sz w:val="21"/>
          <w:szCs w:val="21"/>
        </w:rPr>
        <w:t> </w:t>
      </w:r>
      <w:r>
        <w:rPr>
          <w:rFonts w:ascii="宋体" w:hAnsi="宋体" w:cs="宋体" w:eastAsia="宋体" w:hint="default"/>
          <w:sz w:val="21"/>
          <w:szCs w:val="21"/>
        </w:rPr>
        <w:t>咨询有限公司</w:t>
      </w:r>
      <w:r>
        <w:rPr>
          <w:rFonts w:ascii="宋体" w:hAnsi="宋体" w:cs="宋体" w:eastAsia="宋体" w:hint="default"/>
          <w:spacing w:val="-54"/>
          <w:sz w:val="21"/>
          <w:szCs w:val="21"/>
        </w:rPr>
        <w:t> </w:t>
      </w:r>
      <w:r>
        <w:rPr>
          <w:rFonts w:ascii="Arial Narrow" w:hAnsi="Arial Narrow" w:cs="Arial Narrow" w:eastAsia="Arial Narrow" w:hint="default"/>
          <w:sz w:val="21"/>
          <w:szCs w:val="21"/>
        </w:rPr>
        <w:t>10.5263%</w:t>
      </w:r>
      <w:r>
        <w:rPr>
          <w:rFonts w:ascii="宋体" w:hAnsi="宋体" w:cs="宋体" w:eastAsia="宋体" w:hint="default"/>
          <w:sz w:val="21"/>
          <w:szCs w:val="21"/>
        </w:rPr>
        <w:t>、毛自力</w:t>
      </w:r>
      <w:r>
        <w:rPr>
          <w:rFonts w:ascii="宋体" w:hAnsi="宋体" w:cs="宋体" w:eastAsia="宋体" w:hint="default"/>
          <w:spacing w:val="-54"/>
          <w:sz w:val="21"/>
          <w:szCs w:val="21"/>
        </w:rPr>
        <w:t> </w:t>
      </w:r>
      <w:r>
        <w:rPr>
          <w:rFonts w:ascii="Arial Narrow" w:hAnsi="Arial Narrow" w:cs="Arial Narrow" w:eastAsia="Arial Narrow" w:hint="default"/>
          <w:sz w:val="21"/>
          <w:szCs w:val="21"/>
        </w:rPr>
        <w:t>4.6052%</w:t>
      </w:r>
      <w:r>
        <w:rPr>
          <w:rFonts w:ascii="宋体" w:hAnsi="宋体" w:cs="宋体" w:eastAsia="宋体" w:hint="default"/>
          <w:sz w:val="21"/>
          <w:szCs w:val="21"/>
        </w:rPr>
        <w:t>、金凤</w:t>
      </w:r>
      <w:r>
        <w:rPr>
          <w:rFonts w:ascii="宋体" w:hAnsi="宋体" w:cs="宋体" w:eastAsia="宋体" w:hint="default"/>
          <w:spacing w:val="-54"/>
          <w:sz w:val="21"/>
          <w:szCs w:val="21"/>
        </w:rPr>
        <w:t> </w:t>
      </w:r>
      <w:r>
        <w:rPr>
          <w:rFonts w:ascii="Arial Narrow" w:hAnsi="Arial Narrow" w:cs="Arial Narrow" w:eastAsia="Arial Narrow" w:hint="default"/>
          <w:sz w:val="21"/>
          <w:szCs w:val="21"/>
        </w:rPr>
        <w:t>4.1667%</w:t>
      </w:r>
      <w:r>
        <w:rPr>
          <w:rFonts w:ascii="宋体" w:hAnsi="宋体" w:cs="宋体" w:eastAsia="宋体" w:hint="default"/>
          <w:sz w:val="21"/>
          <w:szCs w:val="21"/>
        </w:rPr>
        <w:t>、张靖</w:t>
      </w:r>
      <w:r>
        <w:rPr>
          <w:rFonts w:ascii="宋体" w:hAnsi="宋体" w:cs="宋体" w:eastAsia="宋体" w:hint="default"/>
          <w:spacing w:val="-54"/>
          <w:sz w:val="21"/>
          <w:szCs w:val="21"/>
        </w:rPr>
        <w:t> </w:t>
      </w:r>
      <w:r>
        <w:rPr>
          <w:rFonts w:ascii="Arial Narrow" w:hAnsi="Arial Narrow" w:cs="Arial Narrow" w:eastAsia="Arial Narrow" w:hint="default"/>
          <w:sz w:val="21"/>
          <w:szCs w:val="21"/>
        </w:rPr>
        <w:t>3.5087%</w:t>
      </w:r>
      <w:r>
        <w:rPr>
          <w:rFonts w:ascii="宋体" w:hAnsi="宋体" w:cs="宋体" w:eastAsia="宋体" w:hint="default"/>
          <w:sz w:val="21"/>
          <w:szCs w:val="21"/>
        </w:rPr>
        <w:t>。</w:t>
      </w:r>
    </w:p>
    <w:p>
      <w:pPr>
        <w:spacing w:line="348" w:lineRule="auto" w:before="62"/>
        <w:ind w:left="138" w:right="1688" w:firstLine="419"/>
        <w:jc w:val="both"/>
        <w:rPr>
          <w:rFonts w:ascii="宋体" w:hAnsi="宋体" w:cs="宋体" w:eastAsia="宋体" w:hint="default"/>
          <w:sz w:val="21"/>
          <w:szCs w:val="21"/>
        </w:rPr>
      </w:pPr>
      <w:r>
        <w:rPr>
          <w:rFonts w:ascii="Arial Narrow" w:hAnsi="Arial Narrow" w:cs="Arial Narrow" w:eastAsia="Arial Narrow" w:hint="default"/>
          <w:sz w:val="21"/>
          <w:szCs w:val="21"/>
        </w:rPr>
        <w:t>2010 </w:t>
      </w:r>
      <w:r>
        <w:rPr>
          <w:rFonts w:ascii="宋体" w:hAnsi="宋体" w:cs="宋体" w:eastAsia="宋体" w:hint="default"/>
          <w:sz w:val="21"/>
          <w:szCs w:val="21"/>
        </w:rPr>
        <w:t>年 </w:t>
      </w:r>
      <w:r>
        <w:rPr>
          <w:rFonts w:ascii="Arial Narrow" w:hAnsi="Arial Narrow" w:cs="Arial Narrow" w:eastAsia="Arial Narrow" w:hint="default"/>
          <w:sz w:val="21"/>
          <w:szCs w:val="21"/>
        </w:rPr>
        <w:t>12 </w:t>
      </w:r>
      <w:r>
        <w:rPr>
          <w:rFonts w:ascii="宋体" w:hAnsi="宋体" w:cs="宋体" w:eastAsia="宋体" w:hint="default"/>
          <w:sz w:val="21"/>
          <w:szCs w:val="21"/>
        </w:rPr>
        <w:t>月 </w:t>
      </w:r>
      <w:r>
        <w:rPr>
          <w:rFonts w:ascii="Arial Narrow" w:hAnsi="Arial Narrow" w:cs="Arial Narrow" w:eastAsia="Arial Narrow" w:hint="default"/>
          <w:sz w:val="21"/>
          <w:szCs w:val="21"/>
        </w:rPr>
        <w:t>23 </w:t>
      </w:r>
      <w:r>
        <w:rPr>
          <w:rFonts w:ascii="宋体" w:hAnsi="宋体" w:cs="宋体" w:eastAsia="宋体" w:hint="default"/>
          <w:sz w:val="21"/>
          <w:szCs w:val="21"/>
        </w:rPr>
        <w:t>日经中国证券监督管理委员会证监许可</w:t>
      </w:r>
      <w:r>
        <w:rPr>
          <w:rFonts w:ascii="Arial Narrow" w:hAnsi="Arial Narrow" w:cs="Arial Narrow" w:eastAsia="Arial Narrow" w:hint="default"/>
          <w:sz w:val="21"/>
          <w:szCs w:val="21"/>
        </w:rPr>
        <w:t>[2010]1902 </w:t>
      </w:r>
      <w:r>
        <w:rPr>
          <w:rFonts w:ascii="宋体" w:hAnsi="宋体" w:cs="宋体" w:eastAsia="宋体" w:hint="default"/>
          <w:spacing w:val="-3"/>
          <w:sz w:val="21"/>
          <w:szCs w:val="21"/>
        </w:rPr>
        <w:t>号文批复、</w:t>
      </w:r>
      <w:r>
        <w:rPr>
          <w:rFonts w:ascii="Arial Narrow" w:hAnsi="Arial Narrow" w:cs="Arial Narrow" w:eastAsia="Arial Narrow"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1"/>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w w:val="100"/>
          <w:sz w:val="21"/>
          <w:szCs w:val="21"/>
        </w:rPr>
        <w:t> </w:t>
      </w:r>
      <w:r>
        <w:rPr>
          <w:rFonts w:ascii="宋体" w:hAnsi="宋体" w:cs="宋体" w:eastAsia="宋体" w:hint="default"/>
          <w:sz w:val="21"/>
          <w:szCs w:val="21"/>
        </w:rPr>
        <w:t>月 </w:t>
      </w:r>
      <w:r>
        <w:rPr>
          <w:rFonts w:ascii="Arial Narrow" w:hAnsi="Arial Narrow" w:cs="Arial Narrow" w:eastAsia="Arial Narrow" w:hint="default"/>
          <w:sz w:val="21"/>
          <w:szCs w:val="21"/>
        </w:rPr>
        <w:t>21 </w:t>
      </w:r>
      <w:r>
        <w:rPr>
          <w:rFonts w:ascii="宋体" w:hAnsi="宋体" w:cs="宋体" w:eastAsia="宋体" w:hint="default"/>
          <w:sz w:val="21"/>
          <w:szCs w:val="21"/>
        </w:rPr>
        <w:t>日深圳证券交易所</w:t>
      </w:r>
      <w:r>
        <w:rPr>
          <w:rFonts w:ascii="Arial Narrow" w:hAnsi="Arial Narrow" w:cs="Arial Narrow" w:eastAsia="Arial Narrow" w:hint="default"/>
          <w:sz w:val="21"/>
          <w:szCs w:val="21"/>
        </w:rPr>
        <w:t>“</w:t>
      </w:r>
      <w:r>
        <w:rPr>
          <w:rFonts w:ascii="宋体" w:hAnsi="宋体" w:cs="宋体" w:eastAsia="宋体" w:hint="default"/>
          <w:sz w:val="21"/>
          <w:szCs w:val="21"/>
        </w:rPr>
        <w:t>深证上【</w:t>
      </w:r>
      <w:r>
        <w:rPr>
          <w:rFonts w:ascii="Arial Narrow" w:hAnsi="Arial Narrow" w:cs="Arial Narrow" w:eastAsia="Arial Narrow" w:hint="default"/>
          <w:sz w:val="21"/>
          <w:szCs w:val="21"/>
        </w:rPr>
        <w:t>2011</w:t>
      </w:r>
      <w:r>
        <w:rPr>
          <w:rFonts w:ascii="宋体" w:hAnsi="宋体" w:cs="宋体" w:eastAsia="宋体" w:hint="default"/>
          <w:sz w:val="21"/>
          <w:szCs w:val="21"/>
        </w:rPr>
        <w:t>】</w:t>
      </w:r>
      <w:r>
        <w:rPr>
          <w:rFonts w:ascii="Arial Narrow" w:hAnsi="Arial Narrow" w:cs="Arial Narrow" w:eastAsia="Arial Narrow" w:hint="default"/>
          <w:sz w:val="21"/>
          <w:szCs w:val="21"/>
        </w:rPr>
        <w:t>31 </w:t>
      </w:r>
      <w:r>
        <w:rPr>
          <w:rFonts w:ascii="宋体" w:hAnsi="宋体" w:cs="宋体" w:eastAsia="宋体" w:hint="default"/>
          <w:spacing w:val="2"/>
          <w:sz w:val="21"/>
          <w:szCs w:val="21"/>
        </w:rPr>
        <w:t>号</w:t>
      </w:r>
      <w:r>
        <w:rPr>
          <w:rFonts w:ascii="Arial Narrow" w:hAnsi="Arial Narrow" w:cs="Arial Narrow" w:eastAsia="Arial Narrow" w:hint="default"/>
          <w:spacing w:val="2"/>
          <w:sz w:val="21"/>
          <w:szCs w:val="21"/>
        </w:rPr>
        <w:t>”</w:t>
      </w:r>
      <w:r>
        <w:rPr>
          <w:rFonts w:ascii="宋体" w:hAnsi="宋体" w:cs="宋体" w:eastAsia="宋体" w:hint="default"/>
          <w:spacing w:val="2"/>
          <w:sz w:val="21"/>
          <w:szCs w:val="21"/>
        </w:rPr>
        <w:t>文核准，公司首次公开发行人民币普通股</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Arial Narrow" w:hAnsi="Arial Narrow" w:cs="Arial Narrow" w:eastAsia="Arial Narrow" w:hint="default"/>
          <w:sz w:val="21"/>
          <w:szCs w:val="21"/>
        </w:rPr>
        <w:t>1,017.60  </w:t>
      </w:r>
      <w:r>
        <w:rPr>
          <w:rFonts w:ascii="宋体" w:hAnsi="宋体" w:cs="宋体" w:eastAsia="宋体" w:hint="default"/>
          <w:spacing w:val="-9"/>
          <w:sz w:val="21"/>
          <w:szCs w:val="21"/>
        </w:rPr>
        <w:t>万股，每股面值 </w:t>
      </w:r>
      <w:r>
        <w:rPr>
          <w:rFonts w:ascii="Arial Narrow" w:hAnsi="Arial Narrow" w:cs="Arial Narrow" w:eastAsia="Arial Narrow" w:hint="default"/>
          <w:sz w:val="21"/>
          <w:szCs w:val="21"/>
        </w:rPr>
        <w:t>1 </w:t>
      </w:r>
      <w:r>
        <w:rPr>
          <w:rFonts w:ascii="宋体" w:hAnsi="宋体" w:cs="宋体" w:eastAsia="宋体" w:hint="default"/>
          <w:spacing w:val="-14"/>
          <w:sz w:val="21"/>
          <w:szCs w:val="21"/>
        </w:rPr>
        <w:t>元，并于 </w:t>
      </w:r>
      <w:r>
        <w:rPr>
          <w:rFonts w:ascii="Arial Narrow" w:hAnsi="Arial Narrow" w:cs="Arial Narrow" w:eastAsia="Arial Narrow" w:hint="default"/>
          <w:spacing w:val="-4"/>
          <w:sz w:val="21"/>
          <w:szCs w:val="21"/>
        </w:rPr>
        <w:t>2011   </w:t>
      </w:r>
      <w:r>
        <w:rPr>
          <w:rFonts w:ascii="宋体" w:hAnsi="宋体" w:cs="宋体" w:eastAsia="宋体" w:hint="default"/>
          <w:sz w:val="21"/>
          <w:szCs w:val="21"/>
        </w:rPr>
        <w:t>年 </w:t>
      </w:r>
      <w:r>
        <w:rPr>
          <w:rFonts w:ascii="Arial Narrow" w:hAnsi="Arial Narrow" w:cs="Arial Narrow" w:eastAsia="Arial Narrow" w:hint="default"/>
          <w:sz w:val="21"/>
          <w:szCs w:val="21"/>
        </w:rPr>
        <w:t>1 </w:t>
      </w:r>
      <w:r>
        <w:rPr>
          <w:rFonts w:ascii="宋体" w:hAnsi="宋体" w:cs="宋体" w:eastAsia="宋体" w:hint="default"/>
          <w:sz w:val="21"/>
          <w:szCs w:val="21"/>
        </w:rPr>
        <w:t>月 </w:t>
      </w:r>
      <w:r>
        <w:rPr>
          <w:rFonts w:ascii="Arial Narrow" w:hAnsi="Arial Narrow" w:cs="Arial Narrow" w:eastAsia="Arial Narrow" w:hint="default"/>
          <w:sz w:val="21"/>
          <w:szCs w:val="21"/>
        </w:rPr>
        <w:t>25</w:t>
      </w:r>
      <w:r>
        <w:rPr>
          <w:rFonts w:ascii="Arial Narrow" w:hAnsi="Arial Narrow" w:cs="Arial Narrow" w:eastAsia="Arial Narrow" w:hint="default"/>
          <w:spacing w:val="13"/>
          <w:sz w:val="21"/>
          <w:szCs w:val="21"/>
        </w:rPr>
        <w:t> </w:t>
      </w:r>
      <w:r>
        <w:rPr>
          <w:rFonts w:ascii="宋体" w:hAnsi="宋体" w:cs="宋体" w:eastAsia="宋体" w:hint="default"/>
          <w:spacing w:val="-5"/>
          <w:sz w:val="21"/>
          <w:szCs w:val="21"/>
        </w:rPr>
        <w:t>日在创业板上市。股票简称</w:t>
      </w:r>
      <w:r>
        <w:rPr>
          <w:rFonts w:ascii="Arial Narrow" w:hAnsi="Arial Narrow" w:cs="Arial Narrow" w:eastAsia="Arial Narrow" w:hint="default"/>
          <w:spacing w:val="-5"/>
          <w:sz w:val="21"/>
          <w:szCs w:val="21"/>
        </w:rPr>
        <w:t>“</w:t>
      </w:r>
      <w:r>
        <w:rPr>
          <w:rFonts w:ascii="宋体" w:hAnsi="宋体" w:cs="宋体" w:eastAsia="宋体" w:hint="default"/>
          <w:spacing w:val="-5"/>
          <w:sz w:val="21"/>
          <w:szCs w:val="21"/>
        </w:rPr>
        <w:t>东方国信</w:t>
      </w:r>
      <w:r>
        <w:rPr>
          <w:rFonts w:ascii="Arial Narrow" w:hAnsi="Arial Narrow" w:cs="Arial Narrow" w:eastAsia="Arial Narrow" w:hint="default"/>
          <w:spacing w:val="-5"/>
          <w:sz w:val="21"/>
          <w:szCs w:val="21"/>
        </w:rPr>
        <w:t>”</w:t>
      </w:r>
      <w:r>
        <w:rPr>
          <w:rFonts w:ascii="宋体" w:hAnsi="宋体" w:cs="宋体" w:eastAsia="宋体" w:hint="default"/>
          <w:spacing w:val="-5"/>
          <w:sz w:val="21"/>
          <w:szCs w:val="21"/>
        </w:rPr>
        <w:t>，</w:t>
      </w:r>
    </w:p>
    <w:p>
      <w:pPr>
        <w:spacing w:before="21"/>
        <w:ind w:left="138" w:right="0" w:firstLine="0"/>
        <w:jc w:val="both"/>
        <w:rPr>
          <w:rFonts w:ascii="宋体" w:hAnsi="宋体" w:cs="宋体" w:eastAsia="宋体" w:hint="default"/>
          <w:sz w:val="21"/>
          <w:szCs w:val="21"/>
        </w:rPr>
      </w:pPr>
      <w:r>
        <w:rPr>
          <w:rFonts w:ascii="宋体" w:hAnsi="宋体" w:cs="宋体" w:eastAsia="宋体" w:hint="default"/>
          <w:sz w:val="21"/>
          <w:szCs w:val="21"/>
        </w:rPr>
        <w:t>股票代码</w:t>
      </w:r>
      <w:r>
        <w:rPr>
          <w:rFonts w:ascii="Arial Narrow" w:hAnsi="Arial Narrow" w:cs="Arial Narrow" w:eastAsia="Arial Narrow" w:hint="default"/>
          <w:sz w:val="21"/>
          <w:szCs w:val="21"/>
        </w:rPr>
        <w:t>“300166”</w:t>
      </w:r>
      <w:r>
        <w:rPr>
          <w:rFonts w:ascii="宋体" w:hAnsi="宋体" w:cs="宋体" w:eastAsia="宋体" w:hint="default"/>
          <w:sz w:val="21"/>
          <w:szCs w:val="21"/>
        </w:rPr>
        <w:t>，发行后总股本</w:t>
      </w:r>
      <w:r>
        <w:rPr>
          <w:rFonts w:ascii="宋体" w:hAnsi="宋体" w:cs="宋体" w:eastAsia="宋体" w:hint="default"/>
          <w:spacing w:val="-54"/>
          <w:sz w:val="21"/>
          <w:szCs w:val="21"/>
        </w:rPr>
        <w:t> </w:t>
      </w:r>
      <w:r>
        <w:rPr>
          <w:rFonts w:ascii="Arial Narrow" w:hAnsi="Arial Narrow" w:cs="Arial Narrow" w:eastAsia="Arial Narrow" w:hint="default"/>
          <w:sz w:val="21"/>
          <w:szCs w:val="21"/>
        </w:rPr>
        <w:t>4,050 </w:t>
      </w:r>
      <w:r>
        <w:rPr>
          <w:rFonts w:ascii="宋体" w:hAnsi="宋体" w:cs="宋体" w:eastAsia="宋体" w:hint="default"/>
          <w:sz w:val="21"/>
          <w:szCs w:val="21"/>
        </w:rPr>
        <w:t>万股。</w:t>
      </w:r>
    </w:p>
    <w:p>
      <w:pPr>
        <w:spacing w:before="171"/>
        <w:ind w:left="558" w:right="1662" w:firstLine="0"/>
        <w:jc w:val="left"/>
        <w:rPr>
          <w:rFonts w:ascii="宋体" w:hAnsi="宋体" w:cs="宋体" w:eastAsia="宋体" w:hint="default"/>
          <w:sz w:val="21"/>
          <w:szCs w:val="21"/>
        </w:rPr>
      </w:pPr>
      <w:r>
        <w:rPr>
          <w:rFonts w:ascii="宋体" w:hAnsi="宋体" w:cs="宋体" w:eastAsia="宋体" w:hint="default"/>
          <w:sz w:val="21"/>
          <w:szCs w:val="21"/>
        </w:rPr>
        <w:t>公司住所：北京市朝阳区望京北路</w:t>
      </w:r>
      <w:r>
        <w:rPr>
          <w:rFonts w:ascii="宋体" w:hAnsi="宋体" w:cs="宋体" w:eastAsia="宋体" w:hint="default"/>
          <w:spacing w:val="-47"/>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8"/>
          <w:sz w:val="21"/>
          <w:szCs w:val="21"/>
        </w:rPr>
        <w:t> </w:t>
      </w:r>
      <w:r>
        <w:rPr>
          <w:rFonts w:ascii="宋体" w:hAnsi="宋体" w:cs="宋体" w:eastAsia="宋体" w:hint="default"/>
          <w:sz w:val="21"/>
          <w:szCs w:val="21"/>
        </w:rPr>
        <w:t>号叶青大厦</w:t>
      </w:r>
      <w:r>
        <w:rPr>
          <w:rFonts w:ascii="宋体" w:hAnsi="宋体" w:cs="宋体" w:eastAsia="宋体" w:hint="default"/>
          <w:spacing w:val="-46"/>
          <w:sz w:val="21"/>
          <w:szCs w:val="21"/>
        </w:rPr>
        <w:t> </w:t>
      </w:r>
      <w:r>
        <w:rPr>
          <w:rFonts w:ascii="Arial Narrow" w:hAnsi="Arial Narrow" w:cs="Arial Narrow" w:eastAsia="Arial Narrow" w:hint="default"/>
          <w:sz w:val="21"/>
          <w:szCs w:val="21"/>
        </w:rPr>
        <w:t>D</w:t>
      </w:r>
      <w:r>
        <w:rPr>
          <w:rFonts w:ascii="Arial Narrow" w:hAnsi="Arial Narrow" w:cs="Arial Narrow" w:eastAsia="Arial Narrow" w:hint="default"/>
          <w:spacing w:val="8"/>
          <w:sz w:val="21"/>
          <w:szCs w:val="21"/>
        </w:rPr>
        <w:t> </w:t>
      </w:r>
      <w:r>
        <w:rPr>
          <w:rFonts w:ascii="宋体" w:hAnsi="宋体" w:cs="宋体" w:eastAsia="宋体" w:hint="default"/>
          <w:sz w:val="21"/>
          <w:szCs w:val="21"/>
        </w:rPr>
        <w:t>座</w:t>
      </w:r>
      <w:r>
        <w:rPr>
          <w:rFonts w:ascii="宋体" w:hAnsi="宋体" w:cs="宋体" w:eastAsia="宋体" w:hint="default"/>
          <w:spacing w:val="-47"/>
          <w:sz w:val="21"/>
          <w:szCs w:val="21"/>
        </w:rPr>
        <w:t> </w:t>
      </w:r>
      <w:r>
        <w:rPr>
          <w:rFonts w:ascii="Arial Narrow" w:hAnsi="Arial Narrow" w:cs="Arial Narrow" w:eastAsia="Arial Narrow" w:hint="default"/>
          <w:spacing w:val="-3"/>
          <w:sz w:val="21"/>
          <w:szCs w:val="21"/>
        </w:rPr>
        <w:t>1108</w:t>
      </w:r>
      <w:r>
        <w:rPr>
          <w:rFonts w:ascii="宋体" w:hAnsi="宋体" w:cs="宋体" w:eastAsia="宋体" w:hint="default"/>
          <w:spacing w:val="-3"/>
          <w:sz w:val="21"/>
          <w:szCs w:val="21"/>
        </w:rPr>
        <w:t>；公司法定代表人：管连平。</w:t>
      </w:r>
    </w:p>
    <w:p>
      <w:pPr>
        <w:spacing w:before="169"/>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（二）公司行业性质</w:t>
      </w:r>
      <w:r>
        <w:rPr>
          <w:rFonts w:ascii="宋体" w:hAnsi="宋体" w:cs="宋体" w:eastAsia="宋体" w:hint="default"/>
          <w:sz w:val="21"/>
          <w:szCs w:val="21"/>
        </w:rPr>
      </w:r>
    </w:p>
    <w:p>
      <w:pPr>
        <w:spacing w:line="240" w:lineRule="auto" w:before="5"/>
        <w:rPr>
          <w:rFonts w:ascii="宋体" w:hAnsi="宋体" w:cs="宋体" w:eastAsia="宋体" w:hint="default"/>
          <w:b/>
          <w:bCs/>
          <w:sz w:val="14"/>
          <w:szCs w:val="14"/>
        </w:rPr>
      </w:pPr>
    </w:p>
    <w:p>
      <w:pPr>
        <w:spacing w:line="348" w:lineRule="auto" w:before="0"/>
        <w:ind w:left="138" w:right="1788" w:firstLine="419"/>
        <w:jc w:val="both"/>
        <w:rPr>
          <w:rFonts w:ascii="宋体" w:hAnsi="宋体" w:cs="宋体" w:eastAsia="宋体" w:hint="default"/>
          <w:sz w:val="21"/>
          <w:szCs w:val="21"/>
        </w:rPr>
      </w:pPr>
      <w:r>
        <w:rPr>
          <w:rFonts w:ascii="宋体" w:hAnsi="宋体" w:cs="宋体" w:eastAsia="宋体" w:hint="default"/>
          <w:spacing w:val="-2"/>
          <w:w w:val="100"/>
          <w:sz w:val="21"/>
          <w:szCs w:val="21"/>
        </w:rPr>
        <w:t>根据国家统计局</w:t>
      </w:r>
      <w:r>
        <w:rPr>
          <w:rFonts w:ascii="宋体" w:hAnsi="宋体" w:cs="宋体" w:eastAsia="宋体" w:hint="default"/>
          <w:spacing w:val="-48"/>
          <w:w w:val="100"/>
          <w:sz w:val="21"/>
          <w:szCs w:val="21"/>
        </w:rPr>
        <w:t> </w:t>
      </w:r>
      <w:r>
        <w:rPr>
          <w:rFonts w:ascii="Arial Narrow" w:hAnsi="Arial Narrow" w:cs="Arial Narrow" w:eastAsia="Arial Narrow" w:hint="default"/>
          <w:spacing w:val="-1"/>
          <w:w w:val="100"/>
          <w:sz w:val="21"/>
          <w:szCs w:val="21"/>
        </w:rPr>
        <w:t>2002</w:t>
      </w:r>
      <w:r>
        <w:rPr>
          <w:rFonts w:ascii="Arial Narrow" w:hAnsi="Arial Narrow" w:cs="Arial Narrow" w:eastAsia="Arial Narrow" w:hint="default"/>
          <w:spacing w:val="7"/>
          <w:w w:val="100"/>
          <w:sz w:val="21"/>
          <w:szCs w:val="21"/>
        </w:rPr>
        <w:t> </w:t>
      </w:r>
      <w:r>
        <w:rPr>
          <w:rFonts w:ascii="宋体" w:hAnsi="宋体" w:cs="宋体" w:eastAsia="宋体" w:hint="default"/>
          <w:spacing w:val="-7"/>
          <w:w w:val="100"/>
          <w:sz w:val="21"/>
          <w:szCs w:val="21"/>
        </w:rPr>
        <w:t>年颁布的《国民经济行业分类》，公司归属于软件行业中的应用软</w:t>
      </w:r>
      <w:r>
        <w:rPr>
          <w:rFonts w:ascii="宋体" w:hAnsi="宋体" w:cs="宋体" w:eastAsia="宋体" w:hint="default"/>
          <w:w w:val="100"/>
          <w:sz w:val="21"/>
          <w:szCs w:val="21"/>
        </w:rPr>
        <w:t> </w:t>
      </w:r>
      <w:r>
        <w:rPr>
          <w:rFonts w:ascii="宋体" w:hAnsi="宋体" w:cs="宋体" w:eastAsia="宋体" w:hint="default"/>
          <w:spacing w:val="-4"/>
          <w:w w:val="100"/>
          <w:sz w:val="21"/>
          <w:szCs w:val="21"/>
        </w:rPr>
        <w:t>件服务</w:t>
      </w:r>
      <w:r>
        <w:rPr>
          <w:rFonts w:ascii="Arial Narrow" w:hAnsi="Arial Narrow" w:cs="Arial Narrow" w:eastAsia="Arial Narrow" w:hint="default"/>
          <w:spacing w:val="-4"/>
          <w:w w:val="100"/>
          <w:sz w:val="21"/>
          <w:szCs w:val="21"/>
        </w:rPr>
        <w:t>(G6212)</w:t>
      </w:r>
      <w:r>
        <w:rPr>
          <w:rFonts w:ascii="宋体" w:hAnsi="宋体" w:cs="宋体" w:eastAsia="宋体" w:hint="default"/>
          <w:spacing w:val="-4"/>
          <w:w w:val="100"/>
          <w:sz w:val="21"/>
          <w:szCs w:val="21"/>
        </w:rPr>
        <w:t>；根据中国证监会发布的《上市公司行业分类指引》，公司归属于信息技术业</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中的计算机软件开发与咨询</w:t>
      </w:r>
      <w:r>
        <w:rPr>
          <w:rFonts w:ascii="Arial Narrow" w:hAnsi="Arial Narrow" w:cs="Arial Narrow" w:eastAsia="Arial Narrow" w:hint="default"/>
          <w:sz w:val="21"/>
          <w:szCs w:val="21"/>
        </w:rPr>
        <w:t>(G8701)</w:t>
      </w:r>
      <w:r>
        <w:rPr>
          <w:rFonts w:ascii="宋体" w:hAnsi="宋体" w:cs="宋体" w:eastAsia="宋体" w:hint="default"/>
          <w:sz w:val="21"/>
          <w:szCs w:val="21"/>
        </w:rPr>
        <w:t>。</w:t>
      </w:r>
    </w:p>
    <w:p>
      <w:pPr>
        <w:spacing w:line="345" w:lineRule="auto" w:before="66"/>
        <w:ind w:left="138" w:right="1788" w:firstLine="419"/>
        <w:jc w:val="both"/>
        <w:rPr>
          <w:rFonts w:ascii="宋体" w:hAnsi="宋体" w:cs="宋体" w:eastAsia="宋体" w:hint="default"/>
          <w:sz w:val="21"/>
          <w:szCs w:val="21"/>
        </w:rPr>
      </w:pPr>
      <w:r>
        <w:rPr>
          <w:rFonts w:ascii="宋体" w:hAnsi="宋体" w:cs="宋体" w:eastAsia="宋体" w:hint="default"/>
          <w:spacing w:val="-3"/>
          <w:sz w:val="21"/>
          <w:szCs w:val="21"/>
        </w:rPr>
        <w:t>公司主营业务是提供完整的企业商业智能（</w:t>
      </w:r>
      <w:r>
        <w:rPr>
          <w:rFonts w:ascii="Arial Narrow" w:hAnsi="Arial Narrow" w:cs="Arial Narrow" w:eastAsia="Arial Narrow" w:hint="default"/>
          <w:spacing w:val="-3"/>
          <w:sz w:val="21"/>
          <w:szCs w:val="21"/>
        </w:rPr>
        <w:t>BI</w:t>
      </w:r>
      <w:r>
        <w:rPr>
          <w:rFonts w:ascii="宋体" w:hAnsi="宋体" w:cs="宋体" w:eastAsia="宋体" w:hint="default"/>
          <w:spacing w:val="-3"/>
          <w:sz w:val="21"/>
          <w:szCs w:val="21"/>
        </w:rPr>
        <w:t>）系统解决方案，包括软件产品开发与销</w:t>
      </w:r>
      <w:r>
        <w:rPr>
          <w:rFonts w:ascii="宋体" w:hAnsi="宋体" w:cs="宋体" w:eastAsia="宋体" w:hint="default"/>
          <w:w w:val="100"/>
          <w:sz w:val="21"/>
          <w:szCs w:val="21"/>
        </w:rPr>
        <w:t> </w:t>
      </w:r>
      <w:r>
        <w:rPr>
          <w:rFonts w:ascii="宋体" w:hAnsi="宋体" w:cs="宋体" w:eastAsia="宋体" w:hint="default"/>
          <w:sz w:val="21"/>
          <w:szCs w:val="21"/>
        </w:rPr>
        <w:t>售、技术服务和相应的系统集成等。商业智能行业属于软件行业中的应用软件服务业。</w:t>
      </w:r>
    </w:p>
    <w:p>
      <w:pPr>
        <w:spacing w:line="405" w:lineRule="auto" w:before="91"/>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（三）公司经营范围</w:t>
      </w:r>
      <w:r>
        <w:rPr>
          <w:rFonts w:ascii="宋体" w:hAnsi="宋体" w:cs="宋体" w:eastAsia="宋体" w:hint="default"/>
          <w:b/>
          <w:bCs/>
          <w:w w:val="100"/>
          <w:sz w:val="21"/>
          <w:szCs w:val="21"/>
        </w:rPr>
        <w:t> </w:t>
      </w:r>
      <w:r>
        <w:rPr>
          <w:rFonts w:ascii="宋体" w:hAnsi="宋体" w:cs="宋体" w:eastAsia="宋体" w:hint="default"/>
          <w:spacing w:val="-4"/>
          <w:sz w:val="21"/>
          <w:szCs w:val="21"/>
        </w:rPr>
        <w:t>公司经营范围包括：计算机软硬件、机电一体化产品、计算机系统集成的技术开发、技</w:t>
      </w:r>
    </w:p>
    <w:p>
      <w:pPr>
        <w:spacing w:line="364" w:lineRule="auto" w:before="0"/>
        <w:ind w:left="138" w:right="1793" w:firstLine="0"/>
        <w:jc w:val="both"/>
        <w:rPr>
          <w:rFonts w:ascii="宋体" w:hAnsi="宋体" w:cs="宋体" w:eastAsia="宋体" w:hint="default"/>
          <w:sz w:val="21"/>
          <w:szCs w:val="21"/>
        </w:rPr>
      </w:pPr>
      <w:r>
        <w:rPr>
          <w:rFonts w:ascii="宋体" w:hAnsi="宋体" w:cs="宋体" w:eastAsia="宋体" w:hint="default"/>
          <w:spacing w:val="-4"/>
          <w:sz w:val="21"/>
          <w:szCs w:val="21"/>
        </w:rPr>
        <w:t>术咨询、技术服务、技术培训；销售自行开发后产品；租赁计算机软硬件；企业策划；信息</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13"/>
          <w:w w:val="100"/>
          <w:sz w:val="21"/>
          <w:szCs w:val="21"/>
        </w:rPr>
        <w:t>咨询（中介除外）。</w:t>
      </w:r>
    </w:p>
    <w:p>
      <w:pPr>
        <w:spacing w:line="403" w:lineRule="auto" w:before="77"/>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（四）公司主要产品及业务</w:t>
      </w:r>
      <w:r>
        <w:rPr>
          <w:rFonts w:ascii="宋体" w:hAnsi="宋体" w:cs="宋体" w:eastAsia="宋体" w:hint="default"/>
          <w:b/>
          <w:bCs/>
          <w:w w:val="100"/>
          <w:sz w:val="21"/>
          <w:szCs w:val="21"/>
        </w:rPr>
        <w:t> </w:t>
      </w:r>
      <w:r>
        <w:rPr>
          <w:rFonts w:ascii="宋体" w:hAnsi="宋体" w:cs="宋体" w:eastAsia="宋体" w:hint="default"/>
          <w:spacing w:val="-3"/>
          <w:sz w:val="21"/>
          <w:szCs w:val="21"/>
        </w:rPr>
        <w:t>公司主营商业智能（</w:t>
      </w:r>
      <w:r>
        <w:rPr>
          <w:rFonts w:ascii="Arial Narrow" w:hAnsi="Arial Narrow" w:cs="Arial Narrow" w:eastAsia="Arial Narrow" w:hint="default"/>
          <w:spacing w:val="-3"/>
          <w:sz w:val="21"/>
          <w:szCs w:val="21"/>
        </w:rPr>
        <w:t>BI</w:t>
      </w:r>
      <w:r>
        <w:rPr>
          <w:rFonts w:ascii="宋体" w:hAnsi="宋体" w:cs="宋体" w:eastAsia="宋体" w:hint="default"/>
          <w:spacing w:val="-3"/>
          <w:sz w:val="21"/>
          <w:szCs w:val="21"/>
        </w:rPr>
        <w:t>）系统解决方案，可以细化为企业数据平台、数据分析平台和基</w:t>
      </w:r>
    </w:p>
    <w:p>
      <w:pPr>
        <w:spacing w:line="256" w:lineRule="exact"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于</w:t>
      </w:r>
      <w:r>
        <w:rPr>
          <w:rFonts w:ascii="宋体" w:hAnsi="宋体" w:cs="宋体" w:eastAsia="宋体" w:hint="default"/>
          <w:spacing w:val="-53"/>
          <w:sz w:val="21"/>
          <w:szCs w:val="21"/>
        </w:rPr>
        <w:t> </w:t>
      </w:r>
      <w:r>
        <w:rPr>
          <w:rFonts w:ascii="Arial Narrow" w:hAnsi="Arial Narrow" w:cs="Arial Narrow" w:eastAsia="Arial Narrow" w:hint="default"/>
          <w:sz w:val="21"/>
          <w:szCs w:val="21"/>
        </w:rPr>
        <w:t>BI</w:t>
      </w:r>
      <w:r>
        <w:rPr>
          <w:rFonts w:ascii="Arial Narrow" w:hAnsi="Arial Narrow" w:cs="Arial Narrow" w:eastAsia="Arial Narrow" w:hint="default"/>
          <w:spacing w:val="2"/>
          <w:sz w:val="21"/>
          <w:szCs w:val="21"/>
        </w:rPr>
        <w:t> </w:t>
      </w:r>
      <w:r>
        <w:rPr>
          <w:rFonts w:ascii="宋体" w:hAnsi="宋体" w:cs="宋体" w:eastAsia="宋体" w:hint="default"/>
          <w:sz w:val="21"/>
          <w:szCs w:val="21"/>
        </w:rPr>
        <w:t>的</w:t>
      </w:r>
      <w:r>
        <w:rPr>
          <w:rFonts w:ascii="宋体" w:hAnsi="宋体" w:cs="宋体" w:eastAsia="宋体" w:hint="default"/>
          <w:spacing w:val="-53"/>
          <w:sz w:val="21"/>
          <w:szCs w:val="21"/>
        </w:rPr>
        <w:t> </w:t>
      </w:r>
      <w:r>
        <w:rPr>
          <w:rFonts w:ascii="Arial Narrow" w:hAnsi="Arial Narrow" w:cs="Arial Narrow" w:eastAsia="Arial Narrow" w:hint="default"/>
          <w:sz w:val="21"/>
          <w:szCs w:val="21"/>
        </w:rPr>
        <w:t>CRM</w:t>
      </w:r>
      <w:r>
        <w:rPr>
          <w:rFonts w:ascii="Arial Narrow" w:hAnsi="Arial Narrow" w:cs="Arial Narrow" w:eastAsia="Arial Narrow" w:hint="default"/>
          <w:spacing w:val="2"/>
          <w:sz w:val="21"/>
          <w:szCs w:val="21"/>
        </w:rPr>
        <w:t> </w:t>
      </w:r>
      <w:r>
        <w:rPr>
          <w:rFonts w:ascii="宋体" w:hAnsi="宋体" w:cs="宋体" w:eastAsia="宋体" w:hint="default"/>
          <w:sz w:val="21"/>
          <w:szCs w:val="21"/>
        </w:rPr>
        <w:t>应用三类产品。</w:t>
      </w:r>
    </w:p>
    <w:p>
      <w:pPr>
        <w:spacing w:line="367" w:lineRule="auto" w:before="173"/>
        <w:ind w:left="138" w:right="1788" w:firstLine="419"/>
        <w:jc w:val="both"/>
        <w:rPr>
          <w:rFonts w:ascii="宋体" w:hAnsi="宋体" w:cs="宋体" w:eastAsia="宋体" w:hint="default"/>
          <w:sz w:val="21"/>
          <w:szCs w:val="21"/>
        </w:rPr>
      </w:pPr>
      <w:r>
        <w:rPr>
          <w:rFonts w:ascii="宋体" w:hAnsi="宋体" w:cs="宋体" w:eastAsia="宋体" w:hint="default"/>
          <w:spacing w:val="-4"/>
          <w:sz w:val="21"/>
          <w:szCs w:val="21"/>
        </w:rPr>
        <w:t>企业数据平台是商业智能系统的基础，通过设计科学合理的企业数据模型，并在数据模</w:t>
      </w:r>
      <w:r>
        <w:rPr>
          <w:rFonts w:ascii="宋体" w:hAnsi="宋体" w:cs="宋体" w:eastAsia="宋体" w:hint="default"/>
          <w:w w:val="100"/>
          <w:sz w:val="21"/>
          <w:szCs w:val="21"/>
        </w:rPr>
        <w:t> </w:t>
      </w:r>
      <w:r>
        <w:rPr>
          <w:rFonts w:ascii="宋体" w:hAnsi="宋体" w:cs="宋体" w:eastAsia="宋体" w:hint="default"/>
          <w:spacing w:val="-4"/>
          <w:sz w:val="21"/>
          <w:szCs w:val="21"/>
        </w:rPr>
        <w:t>型的基础上整合企业所有生产系统的数据，形成统一的数据共享平台，再向生产系统提供完</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整的数据共享支撑，并基于这些数据进行经营分析决策、数据挖掘、营销数据应用等一系列</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针对企业经营活动的应用支撑。</w:t>
      </w:r>
    </w:p>
    <w:p>
      <w:pPr>
        <w:spacing w:after="0" w:line="367" w:lineRule="auto"/>
        <w:jc w:val="both"/>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7" w:lineRule="auto" w:before="36"/>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数据分析平台是建立在企业数据平台之上，为满足企业经营活动中高层决策人员、业务</w:t>
      </w:r>
      <w:r>
        <w:rPr>
          <w:rFonts w:ascii="宋体" w:hAnsi="宋体" w:cs="宋体" w:eastAsia="宋体" w:hint="default"/>
          <w:w w:val="100"/>
          <w:sz w:val="21"/>
          <w:szCs w:val="21"/>
        </w:rPr>
        <w:t> </w:t>
      </w:r>
      <w:r>
        <w:rPr>
          <w:rFonts w:ascii="宋体" w:hAnsi="宋体" w:cs="宋体" w:eastAsia="宋体" w:hint="default"/>
          <w:spacing w:val="-4"/>
          <w:sz w:val="21"/>
          <w:szCs w:val="21"/>
        </w:rPr>
        <w:t>管理人员、一线营销人员对数据应用的需求。数据分析平台利用数据挖掘技术，结合实际业</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务问题建立业务分析模型，为深层次业务问题提供分析模型支撑。通过将数据信息与分析模</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4"/>
          <w:sz w:val="21"/>
          <w:szCs w:val="21"/>
        </w:rPr>
        <w:t>型相结合，对企业在经营管理中涉及的客户、产品、渠道等关键要素进行分析，从而为企业</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经营管控与决策提供系统支撑。</w:t>
      </w:r>
    </w:p>
    <w:p>
      <w:pPr>
        <w:spacing w:line="352" w:lineRule="auto" w:before="77"/>
        <w:ind w:left="138" w:right="1788" w:firstLine="419"/>
        <w:jc w:val="both"/>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7"/>
          <w:sz w:val="21"/>
          <w:szCs w:val="21"/>
        </w:rPr>
        <w:t> </w:t>
      </w:r>
      <w:r>
        <w:rPr>
          <w:rFonts w:ascii="Arial Narrow" w:hAnsi="Arial Narrow" w:cs="Arial Narrow" w:eastAsia="Arial Narrow" w:hint="default"/>
          <w:sz w:val="21"/>
          <w:szCs w:val="21"/>
        </w:rPr>
        <w:t>BI</w:t>
      </w:r>
      <w:r>
        <w:rPr>
          <w:rFonts w:ascii="Arial Narrow" w:hAnsi="Arial Narrow" w:cs="Arial Narrow" w:eastAsia="Arial Narrow" w:hint="default"/>
          <w:spacing w:val="-2"/>
          <w:sz w:val="21"/>
          <w:szCs w:val="21"/>
        </w:rPr>
        <w:t> </w:t>
      </w:r>
      <w:r>
        <w:rPr>
          <w:rFonts w:ascii="宋体" w:hAnsi="宋体" w:cs="宋体" w:eastAsia="宋体" w:hint="default"/>
          <w:sz w:val="21"/>
          <w:szCs w:val="21"/>
        </w:rPr>
        <w:t>的</w:t>
      </w:r>
      <w:r>
        <w:rPr>
          <w:rFonts w:ascii="宋体" w:hAnsi="宋体" w:cs="宋体" w:eastAsia="宋体" w:hint="default"/>
          <w:spacing w:val="-57"/>
          <w:sz w:val="21"/>
          <w:szCs w:val="21"/>
        </w:rPr>
        <w:t> </w:t>
      </w:r>
      <w:r>
        <w:rPr>
          <w:rFonts w:ascii="Arial Narrow" w:hAnsi="Arial Narrow" w:cs="Arial Narrow" w:eastAsia="Arial Narrow" w:hint="default"/>
          <w:sz w:val="21"/>
          <w:szCs w:val="21"/>
        </w:rPr>
        <w:t>CRM </w:t>
      </w:r>
      <w:r>
        <w:rPr>
          <w:rFonts w:ascii="宋体" w:hAnsi="宋体" w:cs="宋体" w:eastAsia="宋体" w:hint="default"/>
          <w:sz w:val="21"/>
          <w:szCs w:val="21"/>
        </w:rPr>
        <w:t>应用能实现数据分析和知识发现，可帮助企业将其所掌握的客户数据转</w:t>
      </w:r>
      <w:r>
        <w:rPr>
          <w:rFonts w:ascii="宋体" w:hAnsi="宋体" w:cs="宋体" w:eastAsia="宋体" w:hint="default"/>
          <w:w w:val="100"/>
          <w:sz w:val="21"/>
          <w:szCs w:val="21"/>
        </w:rPr>
        <w:t> </w:t>
      </w:r>
      <w:r>
        <w:rPr>
          <w:rFonts w:ascii="宋体" w:hAnsi="宋体" w:cs="宋体" w:eastAsia="宋体" w:hint="default"/>
          <w:spacing w:val="-4"/>
          <w:sz w:val="21"/>
          <w:szCs w:val="21"/>
        </w:rPr>
        <w:t>换成客户知识，这对企业制订客户发展与维系策略将起到关键作用，通过将数据分析平台的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数据挖掘模型引入到 </w:t>
      </w:r>
      <w:r>
        <w:rPr>
          <w:rFonts w:ascii="Arial Narrow" w:hAnsi="Arial Narrow" w:cs="Arial Narrow" w:eastAsia="Arial Narrow" w:hint="default"/>
          <w:sz w:val="21"/>
          <w:szCs w:val="21"/>
        </w:rPr>
        <w:t>CRM</w:t>
      </w:r>
      <w:r>
        <w:rPr>
          <w:rFonts w:ascii="Arial Narrow" w:hAnsi="Arial Narrow" w:cs="Arial Narrow" w:eastAsia="Arial Narrow" w:hint="default"/>
          <w:spacing w:val="-9"/>
          <w:sz w:val="21"/>
          <w:szCs w:val="21"/>
        </w:rPr>
        <w:t> </w:t>
      </w:r>
      <w:r>
        <w:rPr>
          <w:rFonts w:ascii="宋体" w:hAnsi="宋体" w:cs="宋体" w:eastAsia="宋体" w:hint="default"/>
          <w:sz w:val="21"/>
          <w:szCs w:val="21"/>
        </w:rPr>
        <w:t>系统中，可提高企业在客户关系管理过程中的营销和服务水平，</w:t>
      </w:r>
      <w:r>
        <w:rPr>
          <w:rFonts w:ascii="宋体" w:hAnsi="宋体" w:cs="宋体" w:eastAsia="宋体" w:hint="default"/>
          <w:w w:val="100"/>
          <w:sz w:val="21"/>
          <w:szCs w:val="21"/>
        </w:rPr>
        <w:t> </w:t>
      </w:r>
      <w:r>
        <w:rPr>
          <w:rFonts w:ascii="宋体" w:hAnsi="宋体" w:cs="宋体" w:eastAsia="宋体" w:hint="default"/>
          <w:sz w:val="21"/>
          <w:szCs w:val="21"/>
        </w:rPr>
        <w:t>为精细化的营销和服务提供前期数据分析，提高营销的科学性与效率。</w:t>
      </w:r>
    </w:p>
    <w:p>
      <w:pPr>
        <w:spacing w:before="85"/>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二、主要会计政策、会计估计和前期差错</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p>
      <w:pPr>
        <w:spacing w:before="0"/>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（一）财务报表的编制基础</w:t>
      </w:r>
      <w:r>
        <w:rPr>
          <w:rFonts w:ascii="宋体" w:hAnsi="宋体" w:cs="宋体" w:eastAsia="宋体" w:hint="default"/>
          <w:sz w:val="21"/>
          <w:szCs w:val="21"/>
        </w:rPr>
      </w:r>
    </w:p>
    <w:p>
      <w:pPr>
        <w:spacing w:line="240" w:lineRule="auto" w:before="5"/>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本公司财务报表以持续经营假设为基础，执行财政部于</w:t>
      </w:r>
      <w:r>
        <w:rPr>
          <w:rFonts w:ascii="宋体" w:hAnsi="宋体" w:cs="宋体" w:eastAsia="宋体" w:hint="default"/>
          <w:spacing w:val="-43"/>
          <w:sz w:val="21"/>
          <w:szCs w:val="21"/>
        </w:rPr>
        <w:t> </w:t>
      </w:r>
      <w:r>
        <w:rPr>
          <w:rFonts w:ascii="Arial Narrow" w:hAnsi="Arial Narrow" w:cs="Arial Narrow" w:eastAsia="Arial Narrow" w:hint="default"/>
          <w:sz w:val="21"/>
          <w:szCs w:val="21"/>
        </w:rPr>
        <w:t>2006 </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Arial Narrow" w:hAnsi="Arial Narrow" w:cs="Arial Narrow" w:eastAsia="Arial Narrow" w:hint="default"/>
          <w:sz w:val="21"/>
          <w:szCs w:val="21"/>
        </w:rPr>
        <w:t>2 </w:t>
      </w:r>
      <w:r>
        <w:rPr>
          <w:rFonts w:ascii="Arial Narrow" w:hAnsi="Arial Narrow" w:cs="Arial Narrow" w:eastAsia="Arial Narrow"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Arial Narrow" w:hAnsi="Arial Narrow" w:cs="Arial Narrow" w:eastAsia="Arial Narrow" w:hint="default"/>
          <w:sz w:val="21"/>
          <w:szCs w:val="21"/>
        </w:rPr>
        <w:t>15 </w:t>
      </w:r>
      <w:r>
        <w:rPr>
          <w:rFonts w:ascii="Arial Narrow" w:hAnsi="Arial Narrow" w:cs="Arial Narrow" w:eastAsia="Arial Narrow" w:hint="default"/>
          <w:spacing w:val="7"/>
          <w:sz w:val="21"/>
          <w:szCs w:val="21"/>
        </w:rPr>
        <w:t> </w:t>
      </w:r>
      <w:r>
        <w:rPr>
          <w:rFonts w:ascii="宋体" w:hAnsi="宋体" w:cs="宋体" w:eastAsia="宋体" w:hint="default"/>
          <w:sz w:val="21"/>
          <w:szCs w:val="21"/>
        </w:rPr>
        <w:t>日颁布的《企</w:t>
      </w:r>
    </w:p>
    <w:p>
      <w:pPr>
        <w:spacing w:line="345" w:lineRule="auto" w:before="130"/>
        <w:ind w:left="138" w:right="1788" w:firstLine="0"/>
        <w:jc w:val="both"/>
        <w:rPr>
          <w:rFonts w:ascii="宋体" w:hAnsi="宋体" w:cs="宋体" w:eastAsia="宋体" w:hint="default"/>
          <w:sz w:val="21"/>
          <w:szCs w:val="21"/>
        </w:rPr>
      </w:pPr>
      <w:r>
        <w:rPr>
          <w:rFonts w:ascii="宋体" w:hAnsi="宋体" w:cs="宋体" w:eastAsia="宋体" w:hint="default"/>
          <w:sz w:val="21"/>
          <w:szCs w:val="21"/>
        </w:rPr>
        <w:t>业会计准则</w:t>
      </w:r>
      <w:r>
        <w:rPr>
          <w:rFonts w:ascii="Arial Narrow" w:hAnsi="Arial Narrow" w:cs="Arial Narrow" w:eastAsia="Arial Narrow" w:hint="default"/>
          <w:sz w:val="21"/>
          <w:szCs w:val="21"/>
        </w:rPr>
        <w:t>—</w:t>
      </w:r>
      <w:r>
        <w:rPr>
          <w:rFonts w:ascii="宋体" w:hAnsi="宋体" w:cs="宋体" w:eastAsia="宋体" w:hint="default"/>
          <w:sz w:val="21"/>
          <w:szCs w:val="21"/>
        </w:rPr>
        <w:t>基本准则》和 </w:t>
      </w:r>
      <w:r>
        <w:rPr>
          <w:rFonts w:ascii="Arial Narrow" w:hAnsi="Arial Narrow" w:cs="Arial Narrow" w:eastAsia="Arial Narrow" w:hint="default"/>
          <w:sz w:val="21"/>
          <w:szCs w:val="21"/>
        </w:rPr>
        <w:t>38</w:t>
      </w:r>
      <w:r>
        <w:rPr>
          <w:rFonts w:ascii="Arial Narrow" w:hAnsi="Arial Narrow" w:cs="Arial Narrow" w:eastAsia="Arial Narrow" w:hint="default"/>
          <w:spacing w:val="18"/>
          <w:sz w:val="21"/>
          <w:szCs w:val="21"/>
        </w:rPr>
        <w:t> </w:t>
      </w:r>
      <w:r>
        <w:rPr>
          <w:rFonts w:ascii="宋体" w:hAnsi="宋体" w:cs="宋体" w:eastAsia="宋体" w:hint="default"/>
          <w:sz w:val="21"/>
          <w:szCs w:val="21"/>
        </w:rPr>
        <w:t>项具体会计准则、以及其后颁布的企业会计准则应用指南、</w:t>
      </w:r>
      <w:r>
        <w:rPr>
          <w:rFonts w:ascii="宋体" w:hAnsi="宋体" w:cs="宋体" w:eastAsia="宋体" w:hint="default"/>
          <w:w w:val="100"/>
          <w:sz w:val="21"/>
          <w:szCs w:val="21"/>
        </w:rPr>
        <w:t> </w:t>
      </w:r>
      <w:r>
        <w:rPr>
          <w:rFonts w:ascii="宋体" w:hAnsi="宋体" w:cs="宋体" w:eastAsia="宋体" w:hint="default"/>
          <w:spacing w:val="-9"/>
          <w:w w:val="100"/>
          <w:sz w:val="21"/>
          <w:szCs w:val="21"/>
        </w:rPr>
        <w:t>企业会计准则解释以及其他相关规定（以下简称</w:t>
      </w:r>
      <w:r>
        <w:rPr>
          <w:rFonts w:ascii="Arial Narrow" w:hAnsi="Arial Narrow" w:cs="Arial Narrow" w:eastAsia="Arial Narrow" w:hint="default"/>
          <w:spacing w:val="-9"/>
          <w:w w:val="100"/>
          <w:sz w:val="21"/>
          <w:szCs w:val="21"/>
        </w:rPr>
        <w:t>“</w:t>
      </w:r>
      <w:r>
        <w:rPr>
          <w:rFonts w:ascii="宋体" w:hAnsi="宋体" w:cs="宋体" w:eastAsia="宋体" w:hint="default"/>
          <w:spacing w:val="-9"/>
          <w:w w:val="100"/>
          <w:sz w:val="21"/>
          <w:szCs w:val="21"/>
        </w:rPr>
        <w:t>企业会计准则</w:t>
      </w:r>
      <w:r>
        <w:rPr>
          <w:rFonts w:ascii="Arial Narrow" w:hAnsi="Arial Narrow" w:cs="Arial Narrow" w:eastAsia="Arial Narrow" w:hint="default"/>
          <w:spacing w:val="-9"/>
          <w:w w:val="100"/>
          <w:sz w:val="21"/>
          <w:szCs w:val="21"/>
        </w:rPr>
        <w:t>”</w:t>
      </w:r>
      <w:r>
        <w:rPr>
          <w:rFonts w:ascii="宋体" w:hAnsi="宋体" w:cs="宋体" w:eastAsia="宋体" w:hint="default"/>
          <w:spacing w:val="-9"/>
          <w:w w:val="100"/>
          <w:sz w:val="21"/>
          <w:szCs w:val="21"/>
        </w:rPr>
        <w:t>）。</w:t>
      </w:r>
      <w:r>
        <w:rPr>
          <w:rFonts w:ascii="宋体" w:hAnsi="宋体" w:cs="宋体" w:eastAsia="宋体" w:hint="default"/>
          <w:w w:val="100"/>
          <w:sz w:val="21"/>
          <w:szCs w:val="21"/>
        </w:rPr>
      </w:r>
    </w:p>
    <w:p>
      <w:pPr>
        <w:spacing w:before="64"/>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（二）遵循企业会计准则的声明</w:t>
      </w:r>
      <w:r>
        <w:rPr>
          <w:rFonts w:ascii="宋体" w:hAnsi="宋体" w:cs="宋体" w:eastAsia="宋体" w:hint="default"/>
          <w:sz w:val="21"/>
          <w:szCs w:val="21"/>
        </w:rPr>
      </w:r>
    </w:p>
    <w:p>
      <w:pPr>
        <w:spacing w:line="240" w:lineRule="auto" w:before="5"/>
        <w:rPr>
          <w:rFonts w:ascii="宋体" w:hAnsi="宋体" w:cs="宋体" w:eastAsia="宋体" w:hint="default"/>
          <w:b/>
          <w:bCs/>
          <w:sz w:val="14"/>
          <w:szCs w:val="14"/>
        </w:rPr>
      </w:pPr>
    </w:p>
    <w:p>
      <w:pPr>
        <w:spacing w:line="345" w:lineRule="auto" w:before="0"/>
        <w:ind w:left="138" w:right="1789" w:firstLine="419"/>
        <w:jc w:val="both"/>
        <w:rPr>
          <w:rFonts w:ascii="宋体" w:hAnsi="宋体" w:cs="宋体" w:eastAsia="宋体" w:hint="default"/>
          <w:sz w:val="21"/>
          <w:szCs w:val="21"/>
        </w:rPr>
      </w:pPr>
      <w:r>
        <w:rPr>
          <w:rFonts w:ascii="宋体" w:hAnsi="宋体" w:cs="宋体" w:eastAsia="宋体" w:hint="default"/>
          <w:sz w:val="21"/>
          <w:szCs w:val="21"/>
        </w:rPr>
        <w:t>本公司编制的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5"/>
          <w:sz w:val="21"/>
          <w:szCs w:val="21"/>
        </w:rPr>
        <w:t> </w:t>
      </w:r>
      <w:r>
        <w:rPr>
          <w:rFonts w:ascii="宋体" w:hAnsi="宋体" w:cs="宋体" w:eastAsia="宋体" w:hint="default"/>
          <w:sz w:val="21"/>
          <w:szCs w:val="21"/>
        </w:rPr>
        <w:t>年度的财务报表符合企业会计准则的要求，真实、完整地反映了本</w:t>
      </w:r>
      <w:r>
        <w:rPr>
          <w:rFonts w:ascii="宋体" w:hAnsi="宋体" w:cs="宋体" w:eastAsia="宋体" w:hint="default"/>
          <w:w w:val="100"/>
          <w:sz w:val="21"/>
          <w:szCs w:val="21"/>
        </w:rPr>
        <w:t> </w:t>
      </w:r>
      <w:r>
        <w:rPr>
          <w:rFonts w:ascii="宋体" w:hAnsi="宋体" w:cs="宋体" w:eastAsia="宋体" w:hint="default"/>
          <w:sz w:val="21"/>
          <w:szCs w:val="21"/>
        </w:rPr>
        <w:t>公司的财务状况、经营成果和现金流量等有关信息。</w:t>
      </w:r>
    </w:p>
    <w:p>
      <w:pPr>
        <w:spacing w:before="94"/>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（三）会计年度</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公司会计年度为公历</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4"/>
          <w:sz w:val="21"/>
          <w:szCs w:val="21"/>
        </w:rPr>
        <w:t> </w:t>
      </w:r>
      <w:r>
        <w:rPr>
          <w:rFonts w:ascii="宋体" w:hAnsi="宋体" w:cs="宋体" w:eastAsia="宋体" w:hint="default"/>
          <w:sz w:val="21"/>
          <w:szCs w:val="21"/>
        </w:rPr>
        <w:t>日起至</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2"/>
          <w:sz w:val="21"/>
          <w:szCs w:val="21"/>
        </w:rPr>
        <w:t> </w:t>
      </w:r>
      <w:r>
        <w:rPr>
          <w:rFonts w:ascii="宋体" w:hAnsi="宋体" w:cs="宋体" w:eastAsia="宋体" w:hint="default"/>
          <w:sz w:val="21"/>
          <w:szCs w:val="21"/>
        </w:rPr>
        <w:t>日止。</w:t>
      </w:r>
    </w:p>
    <w:p>
      <w:pPr>
        <w:spacing w:line="403" w:lineRule="auto" w:before="171"/>
        <w:ind w:left="558" w:right="6006" w:firstLine="2"/>
        <w:jc w:val="left"/>
        <w:rPr>
          <w:rFonts w:ascii="宋体" w:hAnsi="宋体" w:cs="宋体" w:eastAsia="宋体" w:hint="default"/>
          <w:sz w:val="21"/>
          <w:szCs w:val="21"/>
        </w:rPr>
      </w:pPr>
      <w:r>
        <w:rPr>
          <w:rFonts w:ascii="宋体" w:hAnsi="宋体" w:cs="宋体" w:eastAsia="宋体" w:hint="default"/>
          <w:b/>
          <w:bCs/>
          <w:sz w:val="21"/>
          <w:szCs w:val="21"/>
        </w:rPr>
        <w:t>（四）记账本位币</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本公司以人民币为记账本位币。</w:t>
      </w:r>
    </w:p>
    <w:p>
      <w:pPr>
        <w:spacing w:line="403" w:lineRule="auto" w:before="40"/>
        <w:ind w:left="558" w:right="4326" w:firstLine="2"/>
        <w:jc w:val="left"/>
        <w:rPr>
          <w:rFonts w:ascii="宋体" w:hAnsi="宋体" w:cs="宋体" w:eastAsia="宋体" w:hint="default"/>
          <w:sz w:val="21"/>
          <w:szCs w:val="21"/>
        </w:rPr>
      </w:pPr>
      <w:r>
        <w:rPr>
          <w:rFonts w:ascii="宋体" w:hAnsi="宋体" w:cs="宋体" w:eastAsia="宋体" w:hint="default"/>
          <w:b/>
          <w:bCs/>
          <w:sz w:val="21"/>
          <w:szCs w:val="21"/>
        </w:rPr>
        <w:t>（五）计量属性</w:t>
      </w:r>
      <w:r>
        <w:rPr>
          <w:rFonts w:ascii="宋体" w:hAnsi="宋体" w:cs="宋体" w:eastAsia="宋体" w:hint="default"/>
          <w:b/>
          <w:bCs/>
          <w:w w:val="100"/>
          <w:sz w:val="21"/>
          <w:szCs w:val="21"/>
        </w:rPr>
        <w:t> </w:t>
      </w:r>
      <w:r>
        <w:rPr>
          <w:rFonts w:ascii="宋体" w:hAnsi="宋体" w:cs="宋体" w:eastAsia="宋体" w:hint="default"/>
          <w:spacing w:val="-2"/>
          <w:sz w:val="21"/>
          <w:szCs w:val="21"/>
        </w:rPr>
        <w:t>公司财务报表项目采用历史成本为计量属性。</w:t>
      </w:r>
    </w:p>
    <w:p>
      <w:pPr>
        <w:spacing w:before="43"/>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（六）同一控制下和非同一控制下企业合并的会计处理方法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line="384"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、同一控制下企业合并</w:t>
      </w:r>
      <w:r>
        <w:rPr>
          <w:rFonts w:ascii="宋体" w:hAnsi="宋体" w:cs="宋体" w:eastAsia="宋体" w:hint="default"/>
          <w:w w:val="100"/>
          <w:sz w:val="21"/>
          <w:szCs w:val="21"/>
        </w:rPr>
        <w:t> </w:t>
      </w:r>
      <w:r>
        <w:rPr>
          <w:rFonts w:ascii="宋体" w:hAnsi="宋体" w:cs="宋体" w:eastAsia="宋体" w:hint="default"/>
          <w:spacing w:val="-2"/>
          <w:sz w:val="21"/>
          <w:szCs w:val="21"/>
        </w:rPr>
        <w:t>参与合并的企业在合并前后均受同一方或相同的多方最终控制且该控制并非暂时性的，</w:t>
      </w:r>
    </w:p>
    <w:p>
      <w:pPr>
        <w:spacing w:line="364" w:lineRule="auto" w:before="19"/>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为同一控制下的企业合并。合并方在企业合并中取得的资产和负债，应当按照合并日在被合</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并方的账面价值计量。合并方取得的净资产账面价值与支付的合并对价账面价值（或发行股</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份面值总额）的差额，应当调整资本公积；资本公积不足冲减的，调整留存收益。</w:t>
      </w:r>
    </w:p>
    <w:p>
      <w:pPr>
        <w:spacing w:line="381" w:lineRule="auto" w:before="76"/>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、非同一控制下企业合并</w:t>
      </w:r>
      <w:r>
        <w:rPr>
          <w:rFonts w:ascii="宋体" w:hAnsi="宋体" w:cs="宋体" w:eastAsia="宋体" w:hint="default"/>
          <w:w w:val="100"/>
          <w:sz w:val="21"/>
          <w:szCs w:val="21"/>
        </w:rPr>
        <w:t> </w:t>
      </w:r>
      <w:r>
        <w:rPr>
          <w:rFonts w:ascii="宋体" w:hAnsi="宋体" w:cs="宋体" w:eastAsia="宋体" w:hint="default"/>
          <w:spacing w:val="-4"/>
          <w:w w:val="100"/>
          <w:sz w:val="21"/>
          <w:szCs w:val="21"/>
        </w:rPr>
        <w:t>参与合并的各方在合并前后不受同一方或相同的多方最终控制的，为非同一控制下的企</w:t>
      </w:r>
    </w:p>
    <w:p>
      <w:pPr>
        <w:spacing w:after="0" w:line="381" w:lineRule="auto"/>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4" w:lineRule="auto" w:before="36"/>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业合并。购买方的合并成本为购买方在购买日为取得对被购买方的控制权而付出的资产、发</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生或承担的负债以及发行的权益性证券的公允价值。</w:t>
      </w:r>
    </w:p>
    <w:p>
      <w:pPr>
        <w:spacing w:line="364" w:lineRule="auto" w:before="79"/>
        <w:ind w:left="138" w:right="1662" w:firstLine="419"/>
        <w:jc w:val="left"/>
        <w:rPr>
          <w:rFonts w:ascii="宋体" w:hAnsi="宋体" w:cs="宋体" w:eastAsia="宋体" w:hint="default"/>
          <w:sz w:val="21"/>
          <w:szCs w:val="21"/>
        </w:rPr>
      </w:pPr>
      <w:r>
        <w:rPr>
          <w:rFonts w:ascii="宋体" w:hAnsi="宋体" w:cs="宋体" w:eastAsia="宋体" w:hint="default"/>
          <w:spacing w:val="-4"/>
          <w:w w:val="100"/>
          <w:sz w:val="21"/>
          <w:szCs w:val="21"/>
        </w:rPr>
        <w:t>购买方对合并成本大于合并中取得的被购买方可辨认净资产公允价值份额的差额，确认</w:t>
      </w:r>
      <w:r>
        <w:rPr>
          <w:rFonts w:ascii="宋体" w:hAnsi="宋体" w:cs="宋体" w:eastAsia="宋体" w:hint="default"/>
          <w:w w:val="100"/>
          <w:sz w:val="21"/>
          <w:szCs w:val="21"/>
        </w:rPr>
        <w:t> </w:t>
      </w:r>
      <w:r>
        <w:rPr>
          <w:rFonts w:ascii="宋体" w:hAnsi="宋体" w:cs="宋体" w:eastAsia="宋体" w:hint="default"/>
          <w:spacing w:val="-2"/>
          <w:sz w:val="21"/>
          <w:szCs w:val="21"/>
        </w:rPr>
        <w:t>为商誉。购买方对合并成本小于合并中取得的被购买方可辨认净资产公允价值份额的差额，</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计入当期损益。</w:t>
      </w:r>
    </w:p>
    <w:p>
      <w:pPr>
        <w:spacing w:line="364" w:lineRule="auto" w:before="76"/>
        <w:ind w:left="138" w:right="1789" w:firstLine="419"/>
        <w:jc w:val="both"/>
        <w:rPr>
          <w:rFonts w:ascii="宋体" w:hAnsi="宋体" w:cs="宋体" w:eastAsia="宋体" w:hint="default"/>
          <w:sz w:val="21"/>
          <w:szCs w:val="21"/>
        </w:rPr>
      </w:pPr>
      <w:r>
        <w:rPr>
          <w:rFonts w:ascii="宋体" w:hAnsi="宋体" w:cs="宋体" w:eastAsia="宋体" w:hint="default"/>
          <w:spacing w:val="-4"/>
          <w:w w:val="100"/>
          <w:sz w:val="21"/>
          <w:szCs w:val="21"/>
        </w:rPr>
        <w:t>购买方在购买日对作为企业合并对价付出的资产、发生或承担的负债应当按照公允价值</w:t>
      </w:r>
      <w:r>
        <w:rPr>
          <w:rFonts w:ascii="宋体" w:hAnsi="宋体" w:cs="宋体" w:eastAsia="宋体" w:hint="default"/>
          <w:w w:val="100"/>
          <w:sz w:val="21"/>
          <w:szCs w:val="21"/>
        </w:rPr>
        <w:t> </w:t>
      </w:r>
      <w:r>
        <w:rPr>
          <w:rFonts w:ascii="宋体" w:hAnsi="宋体" w:cs="宋体" w:eastAsia="宋体" w:hint="default"/>
          <w:sz w:val="21"/>
          <w:szCs w:val="21"/>
        </w:rPr>
        <w:t>计量，公允价值与其账面价值的差额，计入当期损益。</w:t>
      </w:r>
    </w:p>
    <w:p>
      <w:pPr>
        <w:spacing w:before="76"/>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（七）合并财务报表的编制方法</w:t>
      </w:r>
      <w:r>
        <w:rPr>
          <w:rFonts w:ascii="宋体" w:hAnsi="宋体" w:cs="宋体" w:eastAsia="宋体" w:hint="default"/>
          <w:sz w:val="21"/>
          <w:szCs w:val="21"/>
        </w:rPr>
      </w:r>
    </w:p>
    <w:p>
      <w:pPr>
        <w:spacing w:line="240" w:lineRule="auto" w:before="5"/>
        <w:rPr>
          <w:rFonts w:ascii="宋体" w:hAnsi="宋体" w:cs="宋体" w:eastAsia="宋体" w:hint="default"/>
          <w:b/>
          <w:bCs/>
          <w:sz w:val="14"/>
          <w:szCs w:val="14"/>
        </w:rPr>
      </w:pPr>
    </w:p>
    <w:p>
      <w:pPr>
        <w:spacing w:line="362" w:lineRule="auto" w:before="0"/>
        <w:ind w:left="138" w:right="1700" w:firstLine="419"/>
        <w:jc w:val="both"/>
        <w:rPr>
          <w:rFonts w:ascii="宋体" w:hAnsi="宋体" w:cs="宋体" w:eastAsia="宋体" w:hint="default"/>
          <w:sz w:val="21"/>
          <w:szCs w:val="21"/>
        </w:rPr>
      </w:pPr>
      <w:r>
        <w:rPr>
          <w:rFonts w:ascii="宋体" w:hAnsi="宋体" w:cs="宋体" w:eastAsia="宋体" w:hint="default"/>
          <w:sz w:val="21"/>
          <w:szCs w:val="21"/>
        </w:rPr>
        <w:t>合并财务报表按照</w:t>
      </w:r>
      <w:r>
        <w:rPr>
          <w:rFonts w:ascii="宋体" w:hAnsi="宋体" w:cs="宋体" w:eastAsia="宋体" w:hint="default"/>
          <w:spacing w:val="-52"/>
          <w:sz w:val="21"/>
          <w:szCs w:val="21"/>
        </w:rPr>
        <w:t> </w:t>
      </w:r>
      <w:r>
        <w:rPr>
          <w:rFonts w:ascii="Arial Narrow" w:hAnsi="Arial Narrow" w:cs="Arial Narrow" w:eastAsia="Arial Narrow" w:hint="default"/>
          <w:sz w:val="21"/>
          <w:szCs w:val="21"/>
        </w:rPr>
        <w:t>2006</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4"/>
          <w:sz w:val="21"/>
          <w:szCs w:val="21"/>
        </w:rPr>
        <w:t> </w:t>
      </w:r>
      <w:r>
        <w:rPr>
          <w:rFonts w:ascii="宋体" w:hAnsi="宋体" w:cs="宋体" w:eastAsia="宋体" w:hint="default"/>
          <w:sz w:val="21"/>
          <w:szCs w:val="21"/>
        </w:rPr>
        <w:t>月颁布的《企业会计准则第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33</w:t>
      </w:r>
      <w:r>
        <w:rPr>
          <w:rFonts w:ascii="Arial Narrow" w:hAnsi="Arial Narrow" w:cs="Arial Narrow" w:eastAsia="Arial Narrow" w:hint="default"/>
          <w:spacing w:val="6"/>
          <w:sz w:val="21"/>
          <w:szCs w:val="21"/>
        </w:rPr>
        <w:t> </w:t>
      </w:r>
      <w:r>
        <w:rPr>
          <w:rFonts w:ascii="宋体" w:hAnsi="宋体" w:cs="宋体" w:eastAsia="宋体" w:hint="default"/>
          <w:sz w:val="21"/>
          <w:szCs w:val="21"/>
        </w:rPr>
        <w:t>号</w:t>
      </w:r>
      <w:r>
        <w:rPr>
          <w:rFonts w:ascii="Arial Narrow" w:hAnsi="Arial Narrow" w:cs="Arial Narrow" w:eastAsia="Arial Narrow" w:hint="default"/>
          <w:sz w:val="21"/>
          <w:szCs w:val="21"/>
        </w:rPr>
        <w:t>—</w:t>
      </w:r>
      <w:r>
        <w:rPr>
          <w:rFonts w:ascii="宋体" w:hAnsi="宋体" w:cs="宋体" w:eastAsia="宋体" w:hint="default"/>
          <w:sz w:val="21"/>
          <w:szCs w:val="21"/>
        </w:rPr>
        <w:t>合并财务报表》执行。</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公司所控制的全部子公司及特殊目的主体均纳入合并财务报表的合并范围。从取得子公司的</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实际控制权之日起，公司开始将其予以合并；从丧失实际控制权之日起停止合并。合并财务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2"/>
          <w:sz w:val="21"/>
          <w:szCs w:val="21"/>
        </w:rPr>
        <w:t>报表以母公司和纳入合并范围的子公司的个别财务报表为基础，根据其他有关资料为依据，</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按照权益法调整对子公司的长期股权投资后，由母公司编制。</w:t>
      </w:r>
    </w:p>
    <w:p>
      <w:pPr>
        <w:spacing w:line="364" w:lineRule="auto" w:before="79"/>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集团内部所有重大往来余额、交易及未实现利润在合并财务报表编制时予以抵销。子公</w:t>
      </w:r>
      <w:r>
        <w:rPr>
          <w:rFonts w:ascii="宋体" w:hAnsi="宋体" w:cs="宋体" w:eastAsia="宋体" w:hint="default"/>
          <w:w w:val="100"/>
          <w:sz w:val="21"/>
          <w:szCs w:val="21"/>
        </w:rPr>
        <w:t> </w:t>
      </w:r>
      <w:r>
        <w:rPr>
          <w:rFonts w:ascii="宋体" w:hAnsi="宋体" w:cs="宋体" w:eastAsia="宋体" w:hint="default"/>
          <w:sz w:val="21"/>
          <w:szCs w:val="21"/>
        </w:rPr>
        <w:t>司的股东权益中不属于母公司所拥有的部分作为少数股东权益在合并财务报表中股东权益</w:t>
      </w:r>
      <w:r>
        <w:rPr>
          <w:rFonts w:ascii="宋体" w:hAnsi="宋体" w:cs="宋体" w:eastAsia="宋体" w:hint="default"/>
          <w:spacing w:val="5"/>
          <w:sz w:val="21"/>
          <w:szCs w:val="21"/>
        </w:rPr>
        <w:t> </w:t>
      </w:r>
      <w:r>
        <w:rPr>
          <w:rFonts w:ascii="宋体" w:hAnsi="宋体" w:cs="宋体" w:eastAsia="宋体" w:hint="default"/>
          <w:spacing w:val="5"/>
          <w:sz w:val="21"/>
          <w:szCs w:val="21"/>
        </w:rPr>
      </w:r>
      <w:r>
        <w:rPr>
          <w:rFonts w:ascii="宋体" w:hAnsi="宋体" w:cs="宋体" w:eastAsia="宋体" w:hint="default"/>
          <w:sz w:val="21"/>
          <w:szCs w:val="21"/>
        </w:rPr>
        <w:t>项下单独列示。</w:t>
      </w:r>
    </w:p>
    <w:p>
      <w:pPr>
        <w:spacing w:line="364" w:lineRule="auto" w:before="79"/>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子公司与母公司采用的会计政策或会计期间不一致的，在编制合并财务报表时，按照母</w:t>
      </w:r>
      <w:r>
        <w:rPr>
          <w:rFonts w:ascii="宋体" w:hAnsi="宋体" w:cs="宋体" w:eastAsia="宋体" w:hint="default"/>
          <w:w w:val="100"/>
          <w:sz w:val="21"/>
          <w:szCs w:val="21"/>
        </w:rPr>
        <w:t> </w:t>
      </w:r>
      <w:r>
        <w:rPr>
          <w:rFonts w:ascii="宋体" w:hAnsi="宋体" w:cs="宋体" w:eastAsia="宋体" w:hint="default"/>
          <w:sz w:val="21"/>
          <w:szCs w:val="21"/>
        </w:rPr>
        <w:t>公司的会计政策或会计期间对子公司财务报表进行必要的调整。</w:t>
      </w:r>
    </w:p>
    <w:p>
      <w:pPr>
        <w:spacing w:line="367" w:lineRule="auto" w:before="79"/>
        <w:ind w:left="138" w:right="1788" w:firstLine="419"/>
        <w:jc w:val="both"/>
        <w:rPr>
          <w:rFonts w:ascii="宋体" w:hAnsi="宋体" w:cs="宋体" w:eastAsia="宋体" w:hint="default"/>
          <w:sz w:val="21"/>
          <w:szCs w:val="21"/>
        </w:rPr>
      </w:pPr>
      <w:r>
        <w:rPr>
          <w:rFonts w:ascii="宋体" w:hAnsi="宋体" w:cs="宋体" w:eastAsia="宋体" w:hint="default"/>
          <w:spacing w:val="-4"/>
          <w:sz w:val="21"/>
          <w:szCs w:val="21"/>
        </w:rPr>
        <w:t>对于因非同一控制下企业合并取得的子公司，在编制合并财务报表时，以购买日可辨认</w:t>
      </w:r>
      <w:r>
        <w:rPr>
          <w:rFonts w:ascii="宋体" w:hAnsi="宋体" w:cs="宋体" w:eastAsia="宋体" w:hint="default"/>
          <w:w w:val="100"/>
          <w:sz w:val="21"/>
          <w:szCs w:val="21"/>
        </w:rPr>
        <w:t> </w:t>
      </w:r>
      <w:r>
        <w:rPr>
          <w:rFonts w:ascii="宋体" w:hAnsi="宋体" w:cs="宋体" w:eastAsia="宋体" w:hint="default"/>
          <w:spacing w:val="-4"/>
          <w:w w:val="100"/>
          <w:sz w:val="21"/>
          <w:szCs w:val="21"/>
        </w:rPr>
        <w:t>净资产公允价值为基础对其个别财务报表进行调整；对于因同一控制下企业合并取得的子公</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司，在编制合并财务报表时，视同该企业合并于报告期最早期间的期初已经发生，从报告期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最早期间的期初起将其资产、负债、经营成果和现金流量纳入合并财务报表，且其合并日前</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实现的净利润在合并利润表中单列项目反映。</w:t>
      </w:r>
    </w:p>
    <w:p>
      <w:pPr>
        <w:spacing w:line="405" w:lineRule="auto" w:before="72"/>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（八）现金及现金等价物的确定标准</w:t>
      </w:r>
      <w:r>
        <w:rPr>
          <w:rFonts w:ascii="宋体" w:hAnsi="宋体" w:cs="宋体" w:eastAsia="宋体" w:hint="default"/>
          <w:b/>
          <w:bCs/>
          <w:w w:val="100"/>
          <w:sz w:val="21"/>
          <w:szCs w:val="21"/>
        </w:rPr>
        <w:t> </w:t>
      </w:r>
      <w:r>
        <w:rPr>
          <w:rFonts w:ascii="宋体" w:hAnsi="宋体" w:cs="宋体" w:eastAsia="宋体" w:hint="default"/>
          <w:spacing w:val="-4"/>
          <w:sz w:val="21"/>
          <w:szCs w:val="21"/>
        </w:rPr>
        <w:t>编制现金流量表时，现金是指库存现金及可随时用于支付的存款；现金等价物是指持有</w:t>
      </w:r>
    </w:p>
    <w:p>
      <w:pPr>
        <w:spacing w:line="273"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的期限短、流动性强、易于转换为已知金额现金及价值变动风险很小的投资。</w:t>
      </w:r>
    </w:p>
    <w:p>
      <w:pPr>
        <w:spacing w:line="240" w:lineRule="auto" w:before="3"/>
        <w:rPr>
          <w:rFonts w:ascii="宋体" w:hAnsi="宋体" w:cs="宋体" w:eastAsia="宋体" w:hint="default"/>
          <w:sz w:val="14"/>
          <w:szCs w:val="14"/>
        </w:rPr>
      </w:pPr>
    </w:p>
    <w:p>
      <w:pPr>
        <w:spacing w:before="0"/>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（九）外币业务和外币报表折算</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line="393"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、外币交易折算</w:t>
      </w:r>
      <w:r>
        <w:rPr>
          <w:rFonts w:ascii="宋体" w:hAnsi="宋体" w:cs="宋体" w:eastAsia="宋体" w:hint="default"/>
          <w:w w:val="100"/>
          <w:sz w:val="21"/>
          <w:szCs w:val="21"/>
        </w:rPr>
        <w:t> </w:t>
      </w:r>
      <w:r>
        <w:rPr>
          <w:rFonts w:ascii="宋体" w:hAnsi="宋体" w:cs="宋体" w:eastAsia="宋体" w:hint="default"/>
          <w:spacing w:val="-2"/>
          <w:sz w:val="21"/>
          <w:szCs w:val="21"/>
        </w:rPr>
        <w:t>公司外币交易按交易发生日的即期汇率（或近似汇率）将外币金额折算为人民币入账。</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4"/>
          <w:sz w:val="21"/>
          <w:szCs w:val="21"/>
        </w:rPr>
        <w:t>资产负债表日，外币货币性项目采用资产负债表日的即期汇率折算为人民币；以公允价</w:t>
      </w:r>
    </w:p>
    <w:p>
      <w:pPr>
        <w:spacing w:before="10"/>
        <w:ind w:left="138" w:right="1662" w:firstLine="0"/>
        <w:jc w:val="left"/>
        <w:rPr>
          <w:rFonts w:ascii="宋体" w:hAnsi="宋体" w:cs="宋体" w:eastAsia="宋体" w:hint="default"/>
          <w:sz w:val="21"/>
          <w:szCs w:val="21"/>
        </w:rPr>
      </w:pPr>
      <w:r>
        <w:rPr>
          <w:rFonts w:ascii="宋体" w:hAnsi="宋体" w:cs="宋体" w:eastAsia="宋体" w:hint="default"/>
          <w:w w:val="100"/>
          <w:sz w:val="21"/>
          <w:szCs w:val="21"/>
        </w:rPr>
        <w:t>值计</w:t>
      </w:r>
      <w:r>
        <w:rPr>
          <w:rFonts w:ascii="宋体" w:hAnsi="宋体" w:cs="宋体" w:eastAsia="宋体" w:hint="default"/>
          <w:spacing w:val="-3"/>
          <w:w w:val="100"/>
          <w:sz w:val="21"/>
          <w:szCs w:val="21"/>
        </w:rPr>
        <w:t>量</w:t>
      </w:r>
      <w:r>
        <w:rPr>
          <w:rFonts w:ascii="宋体" w:hAnsi="宋体" w:cs="宋体" w:eastAsia="宋体" w:hint="default"/>
          <w:w w:val="100"/>
          <w:sz w:val="21"/>
          <w:szCs w:val="21"/>
        </w:rPr>
        <w:t>的</w:t>
      </w:r>
      <w:r>
        <w:rPr>
          <w:rFonts w:ascii="宋体" w:hAnsi="宋体" w:cs="宋体" w:eastAsia="宋体" w:hint="default"/>
          <w:spacing w:val="-3"/>
          <w:w w:val="100"/>
          <w:sz w:val="21"/>
          <w:szCs w:val="21"/>
        </w:rPr>
        <w:t>外</w:t>
      </w:r>
      <w:r>
        <w:rPr>
          <w:rFonts w:ascii="宋体" w:hAnsi="宋体" w:cs="宋体" w:eastAsia="宋体" w:hint="default"/>
          <w:w w:val="100"/>
          <w:sz w:val="21"/>
          <w:szCs w:val="21"/>
        </w:rPr>
        <w:t>币</w:t>
      </w:r>
      <w:r>
        <w:rPr>
          <w:rFonts w:ascii="宋体" w:hAnsi="宋体" w:cs="宋体" w:eastAsia="宋体" w:hint="default"/>
          <w:spacing w:val="-3"/>
          <w:w w:val="100"/>
          <w:sz w:val="21"/>
          <w:szCs w:val="21"/>
        </w:rPr>
        <w:t>非</w:t>
      </w:r>
      <w:r>
        <w:rPr>
          <w:rFonts w:ascii="宋体" w:hAnsi="宋体" w:cs="宋体" w:eastAsia="宋体" w:hint="default"/>
          <w:w w:val="100"/>
          <w:sz w:val="21"/>
          <w:szCs w:val="21"/>
        </w:rPr>
        <w:t>货</w:t>
      </w:r>
      <w:r>
        <w:rPr>
          <w:rFonts w:ascii="宋体" w:hAnsi="宋体" w:cs="宋体" w:eastAsia="宋体" w:hint="default"/>
          <w:spacing w:val="-3"/>
          <w:w w:val="100"/>
          <w:sz w:val="21"/>
          <w:szCs w:val="21"/>
        </w:rPr>
        <w:t>币</w:t>
      </w:r>
      <w:r>
        <w:rPr>
          <w:rFonts w:ascii="宋体" w:hAnsi="宋体" w:cs="宋体" w:eastAsia="宋体" w:hint="default"/>
          <w:w w:val="100"/>
          <w:sz w:val="21"/>
          <w:szCs w:val="21"/>
        </w:rPr>
        <w:t>性</w:t>
      </w:r>
      <w:r>
        <w:rPr>
          <w:rFonts w:ascii="宋体" w:hAnsi="宋体" w:cs="宋体" w:eastAsia="宋体" w:hint="default"/>
          <w:spacing w:val="-3"/>
          <w:w w:val="100"/>
          <w:sz w:val="21"/>
          <w:szCs w:val="21"/>
        </w:rPr>
        <w:t>项</w:t>
      </w:r>
      <w:r>
        <w:rPr>
          <w:rFonts w:ascii="宋体" w:hAnsi="宋体" w:cs="宋体" w:eastAsia="宋体" w:hint="default"/>
          <w:w w:val="100"/>
          <w:sz w:val="21"/>
          <w:szCs w:val="21"/>
        </w:rPr>
        <w:t>目按</w:t>
      </w:r>
      <w:r>
        <w:rPr>
          <w:rFonts w:ascii="宋体" w:hAnsi="宋体" w:cs="宋体" w:eastAsia="宋体" w:hint="default"/>
          <w:spacing w:val="-3"/>
          <w:w w:val="100"/>
          <w:sz w:val="21"/>
          <w:szCs w:val="21"/>
        </w:rPr>
        <w:t>公</w:t>
      </w:r>
      <w:r>
        <w:rPr>
          <w:rFonts w:ascii="宋体" w:hAnsi="宋体" w:cs="宋体" w:eastAsia="宋体" w:hint="default"/>
          <w:w w:val="100"/>
          <w:sz w:val="21"/>
          <w:szCs w:val="21"/>
        </w:rPr>
        <w:t>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确</w:t>
      </w:r>
      <w:r>
        <w:rPr>
          <w:rFonts w:ascii="宋体" w:hAnsi="宋体" w:cs="宋体" w:eastAsia="宋体" w:hint="default"/>
          <w:w w:val="100"/>
          <w:sz w:val="21"/>
          <w:szCs w:val="21"/>
        </w:rPr>
        <w:t>定</w:t>
      </w:r>
      <w:r>
        <w:rPr>
          <w:rFonts w:ascii="宋体" w:hAnsi="宋体" w:cs="宋体" w:eastAsia="宋体" w:hint="default"/>
          <w:spacing w:val="-3"/>
          <w:w w:val="100"/>
          <w:sz w:val="21"/>
          <w:szCs w:val="21"/>
        </w:rPr>
        <w:t>日</w:t>
      </w:r>
      <w:r>
        <w:rPr>
          <w:rFonts w:ascii="宋体" w:hAnsi="宋体" w:cs="宋体" w:eastAsia="宋体" w:hint="default"/>
          <w:w w:val="100"/>
          <w:sz w:val="21"/>
          <w:szCs w:val="21"/>
        </w:rPr>
        <w:t>的</w:t>
      </w:r>
      <w:r>
        <w:rPr>
          <w:rFonts w:ascii="宋体" w:hAnsi="宋体" w:cs="宋体" w:eastAsia="宋体" w:hint="default"/>
          <w:spacing w:val="-3"/>
          <w:w w:val="100"/>
          <w:sz w:val="21"/>
          <w:szCs w:val="21"/>
        </w:rPr>
        <w:t>即</w:t>
      </w:r>
      <w:r>
        <w:rPr>
          <w:rFonts w:ascii="宋体" w:hAnsi="宋体" w:cs="宋体" w:eastAsia="宋体" w:hint="default"/>
          <w:w w:val="100"/>
          <w:sz w:val="21"/>
          <w:szCs w:val="21"/>
        </w:rPr>
        <w:t>期汇</w:t>
      </w:r>
      <w:r>
        <w:rPr>
          <w:rFonts w:ascii="宋体" w:hAnsi="宋体" w:cs="宋体" w:eastAsia="宋体" w:hint="default"/>
          <w:spacing w:val="-3"/>
          <w:w w:val="100"/>
          <w:sz w:val="21"/>
          <w:szCs w:val="21"/>
        </w:rPr>
        <w:t>率</w:t>
      </w:r>
      <w:r>
        <w:rPr>
          <w:rFonts w:ascii="宋体" w:hAnsi="宋体" w:cs="宋体" w:eastAsia="宋体" w:hint="default"/>
          <w:w w:val="100"/>
          <w:sz w:val="21"/>
          <w:szCs w:val="21"/>
        </w:rPr>
        <w:t>折</w:t>
      </w:r>
      <w:r>
        <w:rPr>
          <w:rFonts w:ascii="宋体" w:hAnsi="宋体" w:cs="宋体" w:eastAsia="宋体" w:hint="default"/>
          <w:spacing w:val="-3"/>
          <w:w w:val="100"/>
          <w:sz w:val="21"/>
          <w:szCs w:val="21"/>
        </w:rPr>
        <w:t>算</w:t>
      </w:r>
      <w:r>
        <w:rPr>
          <w:rFonts w:ascii="宋体" w:hAnsi="宋体" w:cs="宋体" w:eastAsia="宋体" w:hint="default"/>
          <w:w w:val="100"/>
          <w:sz w:val="21"/>
          <w:szCs w:val="21"/>
        </w:rPr>
        <w:t>为</w:t>
      </w:r>
      <w:r>
        <w:rPr>
          <w:rFonts w:ascii="宋体" w:hAnsi="宋体" w:cs="宋体" w:eastAsia="宋体" w:hint="default"/>
          <w:spacing w:val="-3"/>
          <w:w w:val="100"/>
          <w:sz w:val="21"/>
          <w:szCs w:val="21"/>
        </w:rPr>
        <w:t>人</w:t>
      </w:r>
      <w:r>
        <w:rPr>
          <w:rFonts w:ascii="宋体" w:hAnsi="宋体" w:cs="宋体" w:eastAsia="宋体" w:hint="default"/>
          <w:w w:val="100"/>
          <w:sz w:val="21"/>
          <w:szCs w:val="21"/>
        </w:rPr>
        <w:t>民</w:t>
      </w:r>
      <w:r>
        <w:rPr>
          <w:rFonts w:ascii="宋体" w:hAnsi="宋体" w:cs="宋体" w:eastAsia="宋体" w:hint="default"/>
          <w:spacing w:val="-3"/>
          <w:w w:val="100"/>
          <w:sz w:val="21"/>
          <w:szCs w:val="21"/>
        </w:rPr>
        <w:t>币</w:t>
      </w:r>
      <w:r>
        <w:rPr>
          <w:rFonts w:ascii="宋体" w:hAnsi="宋体" w:cs="宋体" w:eastAsia="宋体" w:hint="default"/>
          <w:spacing w:val="-89"/>
          <w:w w:val="100"/>
          <w:sz w:val="21"/>
          <w:szCs w:val="21"/>
        </w:rPr>
        <w:t>；</w:t>
      </w:r>
      <w:r>
        <w:rPr>
          <w:rFonts w:ascii="宋体" w:hAnsi="宋体" w:cs="宋体" w:eastAsia="宋体" w:hint="default"/>
          <w:spacing w:val="-3"/>
          <w:w w:val="100"/>
          <w:sz w:val="21"/>
          <w:szCs w:val="21"/>
        </w:rPr>
        <w:t>以历</w:t>
      </w:r>
      <w:r>
        <w:rPr>
          <w:rFonts w:ascii="宋体" w:hAnsi="宋体" w:cs="宋体" w:eastAsia="宋体" w:hint="default"/>
          <w:w w:val="100"/>
          <w:sz w:val="21"/>
          <w:szCs w:val="21"/>
        </w:rPr>
        <w:t>史成</w:t>
      </w:r>
      <w:r>
        <w:rPr>
          <w:rFonts w:ascii="宋体" w:hAnsi="宋体" w:cs="宋体" w:eastAsia="宋体" w:hint="default"/>
          <w:spacing w:val="-3"/>
          <w:w w:val="100"/>
          <w:sz w:val="21"/>
          <w:szCs w:val="21"/>
        </w:rPr>
        <w:t>本</w:t>
      </w:r>
      <w:r>
        <w:rPr>
          <w:rFonts w:ascii="宋体" w:hAnsi="宋体" w:cs="宋体" w:eastAsia="宋体" w:hint="default"/>
          <w:w w:val="100"/>
          <w:sz w:val="21"/>
          <w:szCs w:val="21"/>
        </w:rPr>
        <w:t>计</w:t>
      </w:r>
      <w:r>
        <w:rPr>
          <w:rFonts w:ascii="宋体" w:hAnsi="宋体" w:cs="宋体" w:eastAsia="宋体" w:hint="default"/>
          <w:spacing w:val="-3"/>
          <w:w w:val="100"/>
          <w:sz w:val="21"/>
          <w:szCs w:val="21"/>
        </w:rPr>
        <w:t>量</w:t>
      </w:r>
      <w:r>
        <w:rPr>
          <w:rFonts w:ascii="宋体" w:hAnsi="宋体" w:cs="宋体" w:eastAsia="宋体" w:hint="default"/>
          <w:w w:val="100"/>
          <w:sz w:val="21"/>
          <w:szCs w:val="21"/>
        </w:rPr>
        <w:t>的</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7"/>
        <w:rPr>
          <w:rFonts w:ascii="宋体" w:hAnsi="宋体" w:cs="宋体" w:eastAsia="宋体" w:hint="default"/>
          <w:sz w:val="28"/>
          <w:szCs w:val="28"/>
        </w:rPr>
      </w:pPr>
    </w:p>
    <w:p>
      <w:pPr>
        <w:spacing w:before="36"/>
        <w:ind w:left="138" w:right="1662" w:firstLine="0"/>
        <w:jc w:val="left"/>
        <w:rPr>
          <w:rFonts w:ascii="宋体" w:hAnsi="宋体" w:cs="宋体" w:eastAsia="宋体" w:hint="default"/>
          <w:sz w:val="21"/>
          <w:szCs w:val="21"/>
        </w:rPr>
      </w:pPr>
      <w:r>
        <w:rPr>
          <w:rFonts w:ascii="宋体" w:hAnsi="宋体" w:cs="宋体" w:eastAsia="宋体" w:hint="default"/>
          <w:sz w:val="21"/>
          <w:szCs w:val="21"/>
        </w:rPr>
        <w:t>外币非货币性项目采用交易发生日的即期汇率折算为人民币。</w:t>
      </w:r>
    </w:p>
    <w:p>
      <w:pPr>
        <w:spacing w:line="240" w:lineRule="auto" w:before="6"/>
        <w:rPr>
          <w:rFonts w:ascii="宋体" w:hAnsi="宋体" w:cs="宋体" w:eastAsia="宋体" w:hint="default"/>
          <w:sz w:val="14"/>
          <w:szCs w:val="14"/>
        </w:rPr>
      </w:pPr>
    </w:p>
    <w:p>
      <w:pPr>
        <w:spacing w:line="364" w:lineRule="auto" w:before="0"/>
        <w:ind w:left="138" w:right="1789" w:firstLine="419"/>
        <w:jc w:val="both"/>
        <w:rPr>
          <w:rFonts w:ascii="宋体" w:hAnsi="宋体" w:cs="宋体" w:eastAsia="宋体" w:hint="default"/>
          <w:sz w:val="21"/>
          <w:szCs w:val="21"/>
        </w:rPr>
      </w:pPr>
      <w:r>
        <w:rPr>
          <w:rFonts w:ascii="宋体" w:hAnsi="宋体" w:cs="宋体" w:eastAsia="宋体" w:hint="default"/>
          <w:sz w:val="21"/>
          <w:szCs w:val="21"/>
        </w:rPr>
        <w:t>除了为购建或生产符合资本化条件的资产而借入的外币专门借款本金及利息的汇兑差</w:t>
      </w:r>
      <w:r>
        <w:rPr>
          <w:rFonts w:ascii="宋体" w:hAnsi="宋体" w:cs="宋体" w:eastAsia="宋体" w:hint="default"/>
          <w:spacing w:val="2"/>
          <w:w w:val="100"/>
          <w:sz w:val="21"/>
          <w:szCs w:val="21"/>
        </w:rPr>
        <w:t> </w:t>
      </w:r>
      <w:r>
        <w:rPr>
          <w:rFonts w:ascii="宋体" w:hAnsi="宋体" w:cs="宋体" w:eastAsia="宋体" w:hint="default"/>
          <w:spacing w:val="-4"/>
          <w:sz w:val="21"/>
          <w:szCs w:val="21"/>
        </w:rPr>
        <w:t>额按资本化的原则处理外，其余情况下所产生的外币折算差额直接计入当期损益。货币兑换</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形成的折算差额，计入财务费用。</w:t>
      </w:r>
    </w:p>
    <w:p>
      <w:pPr>
        <w:spacing w:line="384" w:lineRule="auto" w:before="7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、外币报表折算</w:t>
      </w:r>
      <w:r>
        <w:rPr>
          <w:rFonts w:ascii="宋体" w:hAnsi="宋体" w:cs="宋体" w:eastAsia="宋体" w:hint="default"/>
          <w:w w:val="100"/>
          <w:sz w:val="21"/>
          <w:szCs w:val="21"/>
        </w:rPr>
        <w:t> </w:t>
      </w:r>
      <w:r>
        <w:rPr>
          <w:rFonts w:ascii="宋体" w:hAnsi="宋体" w:cs="宋体" w:eastAsia="宋体" w:hint="default"/>
          <w:spacing w:val="-4"/>
          <w:sz w:val="21"/>
          <w:szCs w:val="21"/>
        </w:rPr>
        <w:t>资产负债表中的资产和负债项目，采用资产负债表日的即期汇率折算；所有者权益项目</w:t>
      </w:r>
    </w:p>
    <w:p>
      <w:pPr>
        <w:spacing w:line="391" w:lineRule="auto" w:before="16"/>
        <w:ind w:left="558" w:right="1662" w:hanging="420"/>
        <w:jc w:val="left"/>
        <w:rPr>
          <w:rFonts w:ascii="宋体" w:hAnsi="宋体" w:cs="宋体" w:eastAsia="宋体" w:hint="default"/>
          <w:sz w:val="21"/>
          <w:szCs w:val="21"/>
        </w:rPr>
      </w:pPr>
      <w:r>
        <w:rPr>
          <w:rFonts w:ascii="宋体" w:hAnsi="宋体" w:cs="宋体" w:eastAsia="宋体" w:hint="default"/>
          <w:sz w:val="21"/>
          <w:szCs w:val="21"/>
        </w:rPr>
        <w:t>除</w:t>
      </w:r>
      <w:r>
        <w:rPr>
          <w:rFonts w:ascii="Arial Narrow" w:hAnsi="Arial Narrow" w:cs="Arial Narrow" w:eastAsia="Arial Narrow" w:hint="default"/>
          <w:sz w:val="21"/>
          <w:szCs w:val="21"/>
        </w:rPr>
        <w:t>“</w:t>
      </w:r>
      <w:r>
        <w:rPr>
          <w:rFonts w:ascii="宋体" w:hAnsi="宋体" w:cs="宋体" w:eastAsia="宋体" w:hint="default"/>
          <w:sz w:val="21"/>
          <w:szCs w:val="21"/>
        </w:rPr>
        <w:t>未分配利润</w:t>
      </w:r>
      <w:r>
        <w:rPr>
          <w:rFonts w:ascii="Arial Narrow" w:hAnsi="Arial Narrow" w:cs="Arial Narrow" w:eastAsia="Arial Narrow" w:hint="default"/>
          <w:sz w:val="21"/>
          <w:szCs w:val="21"/>
        </w:rPr>
        <w:t>”</w:t>
      </w:r>
      <w:r>
        <w:rPr>
          <w:rFonts w:ascii="宋体" w:hAnsi="宋体" w:cs="宋体" w:eastAsia="宋体" w:hint="default"/>
          <w:sz w:val="21"/>
          <w:szCs w:val="21"/>
        </w:rPr>
        <w:t>项目外，其他项目采用发生时的即期汇率折算。</w:t>
      </w:r>
      <w:r>
        <w:rPr>
          <w:rFonts w:ascii="宋体" w:hAnsi="宋体" w:cs="宋体" w:eastAsia="宋体" w:hint="default"/>
          <w:w w:val="100"/>
          <w:sz w:val="21"/>
          <w:szCs w:val="21"/>
        </w:rPr>
        <w:t> </w:t>
      </w:r>
      <w:r>
        <w:rPr>
          <w:rFonts w:ascii="宋体" w:hAnsi="宋体" w:cs="宋体" w:eastAsia="宋体" w:hint="default"/>
          <w:sz w:val="21"/>
          <w:szCs w:val="21"/>
        </w:rPr>
        <w:t>利润表中的收入和费用项目，采用交易发生日的即期汇率（或近似汇率）折算。</w:t>
      </w:r>
      <w:r>
        <w:rPr>
          <w:rFonts w:ascii="宋体" w:hAnsi="宋体" w:cs="宋体" w:eastAsia="宋体" w:hint="default"/>
          <w:w w:val="100"/>
          <w:sz w:val="21"/>
          <w:szCs w:val="21"/>
        </w:rPr>
        <w:t> </w:t>
      </w:r>
      <w:r>
        <w:rPr>
          <w:rFonts w:ascii="宋体" w:hAnsi="宋体" w:cs="宋体" w:eastAsia="宋体" w:hint="default"/>
          <w:spacing w:val="-2"/>
          <w:sz w:val="21"/>
          <w:szCs w:val="21"/>
        </w:rPr>
        <w:t>上述折算产生的外币财务报表折算差额，在资产负债表所有者权益项目下单独列示。</w:t>
      </w:r>
    </w:p>
    <w:p>
      <w:pPr>
        <w:spacing w:line="400" w:lineRule="auto" w:before="54"/>
        <w:ind w:left="558" w:right="6006" w:firstLine="2"/>
        <w:jc w:val="left"/>
        <w:rPr>
          <w:rFonts w:ascii="宋体" w:hAnsi="宋体" w:cs="宋体" w:eastAsia="宋体" w:hint="default"/>
          <w:sz w:val="21"/>
          <w:szCs w:val="21"/>
        </w:rPr>
      </w:pPr>
      <w:r>
        <w:rPr>
          <w:rFonts w:ascii="宋体" w:hAnsi="宋体" w:cs="宋体" w:eastAsia="宋体" w:hint="default"/>
          <w:b/>
          <w:bCs/>
          <w:sz w:val="21"/>
          <w:szCs w:val="21"/>
        </w:rPr>
        <w:t>（十）金融工具</w:t>
      </w:r>
      <w:r>
        <w:rPr>
          <w:rFonts w:ascii="宋体" w:hAnsi="宋体" w:cs="宋体" w:eastAsia="宋体" w:hint="default"/>
          <w:b/>
          <w:bCs/>
          <w:w w:val="100"/>
          <w:sz w:val="21"/>
          <w:szCs w:val="21"/>
        </w:rPr>
        <w:t> </w:t>
      </w:r>
      <w:r>
        <w:rPr>
          <w:rFonts w:ascii="宋体" w:hAnsi="宋体" w:cs="宋体" w:eastAsia="宋体" w:hint="default"/>
          <w:spacing w:val="-2"/>
          <w:sz w:val="21"/>
          <w:szCs w:val="21"/>
        </w:rPr>
        <w:t>金融工具分为金融资产与金融负债。</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Arial Narrow" w:hAnsi="Arial Narrow" w:cs="Arial Narrow" w:eastAsia="Arial Narrow" w:hint="default"/>
          <w:sz w:val="21"/>
          <w:szCs w:val="21"/>
        </w:rPr>
        <w:t>1</w:t>
      </w:r>
      <w:r>
        <w:rPr>
          <w:rFonts w:ascii="宋体" w:hAnsi="宋体" w:cs="宋体" w:eastAsia="宋体" w:hint="default"/>
          <w:sz w:val="21"/>
          <w:szCs w:val="21"/>
        </w:rPr>
        <w:t>、金融资产的分类</w:t>
      </w:r>
    </w:p>
    <w:p>
      <w:pPr>
        <w:spacing w:line="364" w:lineRule="auto" w:before="14"/>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金融资产于初始确认时分类为：以公允价值计量且其变动计入当期损益的金融资产、应</w:t>
      </w:r>
      <w:r>
        <w:rPr>
          <w:rFonts w:ascii="宋体" w:hAnsi="宋体" w:cs="宋体" w:eastAsia="宋体" w:hint="default"/>
          <w:w w:val="100"/>
          <w:sz w:val="21"/>
          <w:szCs w:val="21"/>
        </w:rPr>
        <w:t> </w:t>
      </w:r>
      <w:r>
        <w:rPr>
          <w:rFonts w:ascii="宋体" w:hAnsi="宋体" w:cs="宋体" w:eastAsia="宋体" w:hint="default"/>
          <w:spacing w:val="-4"/>
          <w:sz w:val="21"/>
          <w:szCs w:val="21"/>
        </w:rPr>
        <w:t>收款项、可供出售金融资产和持有至到期投资。金融资产的分类取决于公司对金融资产的持</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有意图和持有能力。</w:t>
      </w:r>
    </w:p>
    <w:p>
      <w:pPr>
        <w:spacing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）以公允价值计量且其变动计入当期损益的金融资产</w:t>
      </w:r>
    </w:p>
    <w:p>
      <w:pPr>
        <w:spacing w:line="364" w:lineRule="auto" w:before="171"/>
        <w:ind w:left="138" w:right="1790" w:firstLine="419"/>
        <w:jc w:val="both"/>
        <w:rPr>
          <w:rFonts w:ascii="宋体" w:hAnsi="宋体" w:cs="宋体" w:eastAsia="宋体" w:hint="default"/>
          <w:sz w:val="21"/>
          <w:szCs w:val="21"/>
        </w:rPr>
      </w:pPr>
      <w:r>
        <w:rPr>
          <w:rFonts w:ascii="宋体" w:hAnsi="宋体" w:cs="宋体" w:eastAsia="宋体" w:hint="default"/>
          <w:sz w:val="21"/>
          <w:szCs w:val="21"/>
        </w:rPr>
        <w:t>以公允价值计量且其变动计入当期损益的金融资产包括持有目的为短期内出售的金融</w:t>
      </w:r>
      <w:r>
        <w:rPr>
          <w:rFonts w:ascii="宋体" w:hAnsi="宋体" w:cs="宋体" w:eastAsia="宋体" w:hint="default"/>
          <w:spacing w:val="2"/>
          <w:w w:val="100"/>
          <w:sz w:val="21"/>
          <w:szCs w:val="21"/>
        </w:rPr>
        <w:t> </w:t>
      </w:r>
      <w:r>
        <w:rPr>
          <w:rFonts w:ascii="宋体" w:hAnsi="宋体" w:cs="宋体" w:eastAsia="宋体" w:hint="default"/>
          <w:sz w:val="21"/>
          <w:szCs w:val="21"/>
        </w:rPr>
        <w:t>资产，该资产在资产负债表中以交易性金融资产列示。</w:t>
      </w:r>
    </w:p>
    <w:p>
      <w:pPr>
        <w:spacing w:line="384" w:lineRule="auto"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4"/>
          <w:sz w:val="21"/>
          <w:szCs w:val="21"/>
        </w:rPr>
        <w:t>应收款项是指在活跃市场中没有报价、回收金额固定或可确定的非衍生金融资产，包括</w:t>
      </w:r>
    </w:p>
    <w:p>
      <w:pPr>
        <w:spacing w:before="16"/>
        <w:ind w:left="138" w:right="1662" w:firstLine="0"/>
        <w:jc w:val="left"/>
        <w:rPr>
          <w:rFonts w:ascii="宋体" w:hAnsi="宋体" w:cs="宋体" w:eastAsia="宋体" w:hint="default"/>
          <w:sz w:val="21"/>
          <w:szCs w:val="21"/>
        </w:rPr>
      </w:pPr>
      <w:r>
        <w:rPr>
          <w:rFonts w:ascii="宋体" w:hAnsi="宋体" w:cs="宋体" w:eastAsia="宋体" w:hint="default"/>
          <w:sz w:val="21"/>
          <w:szCs w:val="21"/>
        </w:rPr>
        <w:t>应收账款和其他应收款等。</w:t>
      </w:r>
    </w:p>
    <w:p>
      <w:pPr>
        <w:spacing w:line="240" w:lineRule="auto" w:before="0"/>
        <w:rPr>
          <w:rFonts w:ascii="宋体" w:hAnsi="宋体" w:cs="宋体" w:eastAsia="宋体" w:hint="default"/>
          <w:sz w:val="14"/>
          <w:szCs w:val="14"/>
        </w:rPr>
      </w:pPr>
    </w:p>
    <w:p>
      <w:pPr>
        <w:spacing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）可供出售金融资产</w:t>
      </w:r>
    </w:p>
    <w:p>
      <w:pPr>
        <w:spacing w:line="364" w:lineRule="auto" w:before="173"/>
        <w:ind w:left="138" w:right="1790" w:firstLine="419"/>
        <w:jc w:val="both"/>
        <w:rPr>
          <w:rFonts w:ascii="宋体" w:hAnsi="宋体" w:cs="宋体" w:eastAsia="宋体" w:hint="default"/>
          <w:sz w:val="21"/>
          <w:szCs w:val="21"/>
        </w:rPr>
      </w:pPr>
      <w:r>
        <w:rPr>
          <w:rFonts w:ascii="宋体" w:hAnsi="宋体" w:cs="宋体" w:eastAsia="宋体" w:hint="default"/>
          <w:sz w:val="21"/>
          <w:szCs w:val="21"/>
        </w:rPr>
        <w:t>可供出售金融资产包括初始确认时即被指定为可供出售的非衍生金融资产及未被划分</w:t>
      </w:r>
      <w:r>
        <w:rPr>
          <w:rFonts w:ascii="宋体" w:hAnsi="宋体" w:cs="宋体" w:eastAsia="宋体" w:hint="default"/>
          <w:spacing w:val="2"/>
          <w:w w:val="100"/>
          <w:sz w:val="21"/>
          <w:szCs w:val="21"/>
        </w:rPr>
        <w:t> </w:t>
      </w:r>
      <w:r>
        <w:rPr>
          <w:rFonts w:ascii="宋体" w:hAnsi="宋体" w:cs="宋体" w:eastAsia="宋体" w:hint="default"/>
          <w:sz w:val="21"/>
          <w:szCs w:val="21"/>
        </w:rPr>
        <w:t>为其他类的金融资产。</w:t>
      </w:r>
    </w:p>
    <w:p>
      <w:pPr>
        <w:spacing w:line="381" w:lineRule="auto" w:before="77"/>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4"/>
          <w:sz w:val="21"/>
          <w:szCs w:val="21"/>
        </w:rPr>
        <w:t>持有至到期投资是指到期日固定、回收金额固定或可确定，且管理层有明确意图和能力</w:t>
      </w:r>
    </w:p>
    <w:p>
      <w:pPr>
        <w:spacing w:line="345" w:lineRule="auto" w:before="21"/>
        <w:ind w:left="138" w:right="1782" w:firstLine="0"/>
        <w:jc w:val="left"/>
        <w:rPr>
          <w:rFonts w:ascii="宋体" w:hAnsi="宋体" w:cs="宋体" w:eastAsia="宋体" w:hint="default"/>
          <w:sz w:val="21"/>
          <w:szCs w:val="21"/>
        </w:rPr>
      </w:pPr>
      <w:r>
        <w:rPr>
          <w:rFonts w:ascii="宋体" w:hAnsi="宋体" w:cs="宋体" w:eastAsia="宋体" w:hint="default"/>
          <w:sz w:val="21"/>
          <w:szCs w:val="21"/>
        </w:rPr>
        <w:t>持有至到期的非衍生金融资产。自资产负债表日起 </w:t>
      </w:r>
      <w:r>
        <w:rPr>
          <w:rFonts w:ascii="Arial Narrow" w:hAnsi="Arial Narrow" w:cs="Arial Narrow" w:eastAsia="Arial Narrow" w:hint="default"/>
          <w:sz w:val="21"/>
          <w:szCs w:val="21"/>
        </w:rPr>
        <w:t>12</w:t>
      </w:r>
      <w:r>
        <w:rPr>
          <w:rFonts w:ascii="Arial Narrow" w:hAnsi="Arial Narrow" w:cs="Arial Narrow" w:eastAsia="Arial Narrow" w:hint="default"/>
          <w:spacing w:val="-19"/>
          <w:sz w:val="21"/>
          <w:szCs w:val="21"/>
        </w:rPr>
        <w:t> </w:t>
      </w:r>
      <w:r>
        <w:rPr>
          <w:rFonts w:ascii="宋体" w:hAnsi="宋体" w:cs="宋体" w:eastAsia="宋体" w:hint="default"/>
          <w:sz w:val="21"/>
          <w:szCs w:val="21"/>
        </w:rPr>
        <w:t>个月内到期的持有至到期投资在资产</w:t>
      </w:r>
      <w:r>
        <w:rPr>
          <w:rFonts w:ascii="宋体" w:hAnsi="宋体" w:cs="宋体" w:eastAsia="宋体" w:hint="default"/>
          <w:w w:val="100"/>
          <w:sz w:val="21"/>
          <w:szCs w:val="21"/>
        </w:rPr>
        <w:t> </w:t>
      </w:r>
      <w:r>
        <w:rPr>
          <w:rFonts w:ascii="宋体" w:hAnsi="宋体" w:cs="宋体" w:eastAsia="宋体" w:hint="default"/>
          <w:sz w:val="21"/>
          <w:szCs w:val="21"/>
        </w:rPr>
        <w:t>负债表中列示为其他流动资产或一年内到期的非流动资产。</w:t>
      </w:r>
    </w:p>
    <w:p>
      <w:pPr>
        <w:spacing w:line="381" w:lineRule="auto" w:before="93"/>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、金融资产的确认和计量</w:t>
      </w:r>
      <w:r>
        <w:rPr>
          <w:rFonts w:ascii="宋体" w:hAnsi="宋体" w:cs="宋体" w:eastAsia="宋体" w:hint="default"/>
          <w:w w:val="100"/>
          <w:sz w:val="21"/>
          <w:szCs w:val="21"/>
        </w:rPr>
        <w:t> </w:t>
      </w:r>
      <w:r>
        <w:rPr>
          <w:rFonts w:ascii="宋体" w:hAnsi="宋体" w:cs="宋体" w:eastAsia="宋体" w:hint="default"/>
          <w:spacing w:val="-2"/>
          <w:sz w:val="21"/>
          <w:szCs w:val="21"/>
        </w:rPr>
        <w:t>金融资产于公司成为金融工具合同的一方时，按公允价值在资产负债表内确认。</w:t>
      </w:r>
    </w:p>
    <w:p>
      <w:pPr>
        <w:spacing w:before="59"/>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）以公允价值计量且其变动计入当期损益的金融资产</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4" w:lineRule="auto" w:before="36"/>
        <w:ind w:left="138" w:right="1662" w:firstLine="419"/>
        <w:jc w:val="left"/>
        <w:rPr>
          <w:rFonts w:ascii="宋体" w:hAnsi="宋体" w:cs="宋体" w:eastAsia="宋体" w:hint="default"/>
          <w:sz w:val="21"/>
          <w:szCs w:val="21"/>
        </w:rPr>
      </w:pPr>
      <w:r>
        <w:rPr>
          <w:rFonts w:ascii="宋体" w:hAnsi="宋体" w:cs="宋体" w:eastAsia="宋体" w:hint="default"/>
          <w:spacing w:val="-4"/>
          <w:w w:val="100"/>
          <w:sz w:val="21"/>
          <w:szCs w:val="21"/>
        </w:rPr>
        <w:t>取得时以公允价值（扣除已宣告但尚未发放的现金股利或已到付息期但尚未领取的债券</w:t>
      </w:r>
      <w:r>
        <w:rPr>
          <w:rFonts w:ascii="宋体" w:hAnsi="宋体" w:cs="宋体" w:eastAsia="宋体" w:hint="default"/>
          <w:w w:val="100"/>
          <w:sz w:val="21"/>
          <w:szCs w:val="21"/>
        </w:rPr>
        <w:t> </w:t>
      </w:r>
      <w:r>
        <w:rPr>
          <w:rFonts w:ascii="宋体" w:hAnsi="宋体" w:cs="宋体" w:eastAsia="宋体" w:hint="default"/>
          <w:sz w:val="21"/>
          <w:szCs w:val="21"/>
        </w:rPr>
        <w:t>利息）作为初始确认金额，相关的交易费用计入当期损益。</w:t>
      </w:r>
    </w:p>
    <w:p>
      <w:pPr>
        <w:spacing w:line="364" w:lineRule="auto" w:before="79"/>
        <w:ind w:left="138" w:right="1662" w:firstLine="419"/>
        <w:jc w:val="left"/>
        <w:rPr>
          <w:rFonts w:ascii="宋体" w:hAnsi="宋体" w:cs="宋体" w:eastAsia="宋体" w:hint="default"/>
          <w:sz w:val="21"/>
          <w:szCs w:val="21"/>
        </w:rPr>
      </w:pPr>
      <w:r>
        <w:rPr>
          <w:rFonts w:ascii="宋体" w:hAnsi="宋体" w:cs="宋体" w:eastAsia="宋体" w:hint="default"/>
          <w:sz w:val="21"/>
          <w:szCs w:val="21"/>
        </w:rPr>
        <w:t>持有期间将取得的利息或现金股利确认为投资收益，期末将公允价值变动计入当期损</w:t>
      </w:r>
      <w:r>
        <w:rPr>
          <w:rFonts w:ascii="宋体" w:hAnsi="宋体" w:cs="宋体" w:eastAsia="宋体" w:hint="default"/>
          <w:spacing w:val="2"/>
          <w:w w:val="100"/>
          <w:sz w:val="21"/>
          <w:szCs w:val="21"/>
        </w:rPr>
        <w:t> </w:t>
      </w:r>
      <w:r>
        <w:rPr>
          <w:rFonts w:ascii="宋体" w:hAnsi="宋体" w:cs="宋体" w:eastAsia="宋体" w:hint="default"/>
          <w:sz w:val="21"/>
          <w:szCs w:val="21"/>
        </w:rPr>
        <w:t>益。</w:t>
      </w:r>
    </w:p>
    <w:p>
      <w:pPr>
        <w:spacing w:line="364" w:lineRule="auto" w:before="76"/>
        <w:ind w:left="138" w:right="1662" w:firstLine="419"/>
        <w:jc w:val="left"/>
        <w:rPr>
          <w:rFonts w:ascii="宋体" w:hAnsi="宋体" w:cs="宋体" w:eastAsia="宋体" w:hint="default"/>
          <w:sz w:val="21"/>
          <w:szCs w:val="21"/>
        </w:rPr>
      </w:pPr>
      <w:r>
        <w:rPr>
          <w:rFonts w:ascii="宋体" w:hAnsi="宋体" w:cs="宋体" w:eastAsia="宋体" w:hint="default"/>
          <w:spacing w:val="-4"/>
          <w:sz w:val="21"/>
          <w:szCs w:val="21"/>
        </w:rPr>
        <w:t>处置时，其公允价值与初始入账金额之间的差额确认为投资收益，同时结转公允价值变</w:t>
      </w:r>
      <w:r>
        <w:rPr>
          <w:rFonts w:ascii="宋体" w:hAnsi="宋体" w:cs="宋体" w:eastAsia="宋体" w:hint="default"/>
          <w:w w:val="100"/>
          <w:sz w:val="21"/>
          <w:szCs w:val="21"/>
        </w:rPr>
        <w:t> </w:t>
      </w:r>
      <w:r>
        <w:rPr>
          <w:rFonts w:ascii="宋体" w:hAnsi="宋体" w:cs="宋体" w:eastAsia="宋体" w:hint="default"/>
          <w:sz w:val="21"/>
          <w:szCs w:val="21"/>
        </w:rPr>
        <w:t>动损益。</w:t>
      </w:r>
    </w:p>
    <w:p>
      <w:pPr>
        <w:spacing w:line="384" w:lineRule="auto"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）可供出售金融资产</w:t>
      </w:r>
      <w:r>
        <w:rPr>
          <w:rFonts w:ascii="宋体" w:hAnsi="宋体" w:cs="宋体" w:eastAsia="宋体" w:hint="default"/>
          <w:w w:val="100"/>
          <w:sz w:val="21"/>
          <w:szCs w:val="21"/>
        </w:rPr>
        <w:t> </w:t>
      </w:r>
      <w:r>
        <w:rPr>
          <w:rFonts w:ascii="宋体" w:hAnsi="宋体" w:cs="宋体" w:eastAsia="宋体" w:hint="default"/>
          <w:spacing w:val="-4"/>
          <w:w w:val="100"/>
          <w:sz w:val="21"/>
          <w:szCs w:val="21"/>
        </w:rPr>
        <w:t>取得时按公允价值（扣除已宣告但尚未发放的现金股利或已到付息期但尚未领取的债券</w:t>
      </w:r>
    </w:p>
    <w:p>
      <w:pPr>
        <w:spacing w:line="403" w:lineRule="auto" w:before="16"/>
        <w:ind w:left="558" w:right="1662" w:hanging="420"/>
        <w:jc w:val="left"/>
        <w:rPr>
          <w:rFonts w:ascii="宋体" w:hAnsi="宋体" w:cs="宋体" w:eastAsia="宋体" w:hint="default"/>
          <w:sz w:val="21"/>
          <w:szCs w:val="21"/>
        </w:rPr>
      </w:pPr>
      <w:r>
        <w:rPr>
          <w:rFonts w:ascii="宋体" w:hAnsi="宋体" w:cs="宋体" w:eastAsia="宋体" w:hint="default"/>
          <w:sz w:val="21"/>
          <w:szCs w:val="21"/>
        </w:rPr>
        <w:t>利息）和相关交易费用之和作为初始确认金额。</w:t>
      </w:r>
      <w:r>
        <w:rPr>
          <w:rFonts w:ascii="宋体" w:hAnsi="宋体" w:cs="宋体" w:eastAsia="宋体" w:hint="default"/>
          <w:w w:val="100"/>
          <w:sz w:val="21"/>
          <w:szCs w:val="21"/>
        </w:rPr>
        <w:t> </w:t>
      </w:r>
      <w:r>
        <w:rPr>
          <w:rFonts w:ascii="宋体" w:hAnsi="宋体" w:cs="宋体" w:eastAsia="宋体" w:hint="default"/>
          <w:spacing w:val="-4"/>
          <w:sz w:val="21"/>
          <w:szCs w:val="21"/>
        </w:rPr>
        <w:t>可供出售债务工具投资在持有期间按实际利率法计算利息，计入投资收益；可供出售权</w:t>
      </w:r>
    </w:p>
    <w:p>
      <w:pPr>
        <w:spacing w:line="364" w:lineRule="auto" w:before="2"/>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益工具投资的现金股利，于被投资单位宣告发放股利时计入投资收益。除减值损失及外币可</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供出售金融资产形成的汇兑损益外，可供出售金融资产公允价值变动计入资本公积（其他资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22"/>
          <w:w w:val="100"/>
          <w:sz w:val="21"/>
          <w:szCs w:val="21"/>
        </w:rPr>
        <w:t>本公积）。</w:t>
      </w:r>
    </w:p>
    <w:p>
      <w:pPr>
        <w:spacing w:line="364" w:lineRule="auto" w:before="79"/>
        <w:ind w:left="138" w:right="1662" w:firstLine="419"/>
        <w:jc w:val="left"/>
        <w:rPr>
          <w:rFonts w:ascii="宋体" w:hAnsi="宋体" w:cs="宋体" w:eastAsia="宋体" w:hint="default"/>
          <w:sz w:val="21"/>
          <w:szCs w:val="21"/>
        </w:rPr>
      </w:pPr>
      <w:r>
        <w:rPr>
          <w:rFonts w:ascii="宋体" w:hAnsi="宋体" w:cs="宋体" w:eastAsia="宋体" w:hint="default"/>
          <w:spacing w:val="-4"/>
          <w:sz w:val="21"/>
          <w:szCs w:val="21"/>
        </w:rPr>
        <w:t>处置时，将取得的价款与该金融资产账面价值之间的差额，计入投资损益；同时，将原</w:t>
      </w:r>
      <w:r>
        <w:rPr>
          <w:rFonts w:ascii="宋体" w:hAnsi="宋体" w:cs="宋体" w:eastAsia="宋体" w:hint="default"/>
          <w:w w:val="100"/>
          <w:sz w:val="21"/>
          <w:szCs w:val="21"/>
        </w:rPr>
        <w:t> </w:t>
      </w:r>
      <w:r>
        <w:rPr>
          <w:rFonts w:ascii="宋体" w:hAnsi="宋体" w:cs="宋体" w:eastAsia="宋体" w:hint="default"/>
          <w:sz w:val="21"/>
          <w:szCs w:val="21"/>
        </w:rPr>
        <w:t>直接计入所有者权益的公允价值变动累计额对应处置部分的金额转出，计入投资损益。</w:t>
      </w:r>
    </w:p>
    <w:p>
      <w:pPr>
        <w:spacing w:line="381" w:lineRule="auto"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4"/>
          <w:sz w:val="21"/>
          <w:szCs w:val="21"/>
        </w:rPr>
        <w:t>取得时按公允价值（扣除已到付息期但尚未领取的债券利息）和相关交易费用之和作为</w:t>
      </w:r>
    </w:p>
    <w:p>
      <w:pPr>
        <w:spacing w:line="405" w:lineRule="auto" w:before="19"/>
        <w:ind w:left="558" w:right="1662" w:hanging="420"/>
        <w:jc w:val="left"/>
        <w:rPr>
          <w:rFonts w:ascii="宋体" w:hAnsi="宋体" w:cs="宋体" w:eastAsia="宋体" w:hint="default"/>
          <w:sz w:val="21"/>
          <w:szCs w:val="21"/>
        </w:rPr>
      </w:pPr>
      <w:r>
        <w:rPr>
          <w:rFonts w:ascii="宋体" w:hAnsi="宋体" w:cs="宋体" w:eastAsia="宋体" w:hint="default"/>
          <w:sz w:val="21"/>
          <w:szCs w:val="21"/>
        </w:rPr>
        <w:t>初始确认金额。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持有期间按照摊余成本和实际利率（如实际利率与票面利率差别较小的，按票面利率）</w:t>
      </w:r>
    </w:p>
    <w:p>
      <w:pPr>
        <w:spacing w:line="364" w:lineRule="auto" w:before="0"/>
        <w:ind w:left="138" w:right="1790" w:firstLine="0"/>
        <w:jc w:val="both"/>
        <w:rPr>
          <w:rFonts w:ascii="宋体" w:hAnsi="宋体" w:cs="宋体" w:eastAsia="宋体" w:hint="default"/>
          <w:sz w:val="21"/>
          <w:szCs w:val="21"/>
        </w:rPr>
      </w:pPr>
      <w:r>
        <w:rPr>
          <w:rFonts w:ascii="宋体" w:hAnsi="宋体" w:cs="宋体" w:eastAsia="宋体" w:hint="default"/>
          <w:spacing w:val="-4"/>
          <w:sz w:val="21"/>
          <w:szCs w:val="21"/>
        </w:rPr>
        <w:t>计算确认利息收入，计入投资收益。实际利率在取得时确定，在该预期存续期间或适用的更</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短期间内保持不变。</w:t>
      </w:r>
    </w:p>
    <w:p>
      <w:pPr>
        <w:spacing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处置时，将所取得价款与该投资账面价值之间的差额计入投资收益。</w:t>
      </w:r>
    </w:p>
    <w:p>
      <w:pPr>
        <w:spacing w:line="240" w:lineRule="auto" w:before="0"/>
        <w:rPr>
          <w:rFonts w:ascii="宋体" w:hAnsi="宋体" w:cs="宋体" w:eastAsia="宋体" w:hint="default"/>
          <w:sz w:val="14"/>
          <w:szCs w:val="14"/>
        </w:rPr>
      </w:pPr>
    </w:p>
    <w:p>
      <w:pPr>
        <w:spacing w:line="384" w:lineRule="auto"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4"/>
          <w:w w:val="100"/>
          <w:sz w:val="21"/>
          <w:szCs w:val="21"/>
        </w:rPr>
        <w:t>应收款项包括对外销售商品或提供劳务形成的应收债权，以及所持有的其他企业无活跃</w:t>
      </w:r>
    </w:p>
    <w:p>
      <w:pPr>
        <w:spacing w:line="364" w:lineRule="auto" w:before="19"/>
        <w:ind w:left="138" w:right="1791" w:firstLine="0"/>
        <w:jc w:val="both"/>
        <w:rPr>
          <w:rFonts w:ascii="宋体" w:hAnsi="宋体" w:cs="宋体" w:eastAsia="宋体" w:hint="default"/>
          <w:sz w:val="21"/>
          <w:szCs w:val="21"/>
        </w:rPr>
      </w:pPr>
      <w:r>
        <w:rPr>
          <w:rFonts w:ascii="宋体" w:hAnsi="宋体" w:cs="宋体" w:eastAsia="宋体" w:hint="default"/>
          <w:spacing w:val="-4"/>
          <w:sz w:val="21"/>
          <w:szCs w:val="21"/>
        </w:rPr>
        <w:t>市场报价的债务工具，包括应收账款、应收票据、预付账款、其他应收款等。应收款项以向</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购货方应收的合同或协议价款作为初始确认金额。</w:t>
      </w:r>
    </w:p>
    <w:p>
      <w:pPr>
        <w:spacing w:line="403" w:lineRule="auto"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应收款项采用实际利率法，按摊余成本进行后续计量。</w:t>
      </w:r>
      <w:r>
        <w:rPr>
          <w:rFonts w:ascii="宋体" w:hAnsi="宋体" w:cs="宋体" w:eastAsia="宋体" w:hint="default"/>
          <w:w w:val="100"/>
          <w:sz w:val="21"/>
          <w:szCs w:val="21"/>
        </w:rPr>
        <w:t> </w:t>
      </w:r>
      <w:r>
        <w:rPr>
          <w:rFonts w:ascii="宋体" w:hAnsi="宋体" w:cs="宋体" w:eastAsia="宋体" w:hint="default"/>
          <w:sz w:val="21"/>
          <w:szCs w:val="21"/>
        </w:rPr>
        <w:t>收回或处置时，将取得的价款与该应收款项账面价值之间的差额计入当期损益。</w:t>
      </w:r>
      <w:r>
        <w:rPr>
          <w:rFonts w:ascii="宋体" w:hAnsi="宋体" w:cs="宋体" w:eastAsia="宋体" w:hint="default"/>
          <w:w w:val="100"/>
          <w:sz w:val="21"/>
          <w:szCs w:val="21"/>
        </w:rPr>
        <w:t> </w:t>
      </w:r>
      <w:r>
        <w:rPr>
          <w:rFonts w:ascii="宋体" w:hAnsi="宋体" w:cs="宋体" w:eastAsia="宋体" w:hint="default"/>
          <w:spacing w:val="-4"/>
          <w:sz w:val="21"/>
          <w:szCs w:val="21"/>
        </w:rPr>
        <w:t>对于有活跃市场报价的金融资产，采用活跃市场报价确定公允价值。对于无活跃市场报</w:t>
      </w:r>
    </w:p>
    <w:p>
      <w:pPr>
        <w:spacing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价的金融资产，采用未来现金流量折现等估值方法确定公允价值。</w:t>
      </w:r>
    </w:p>
    <w:p>
      <w:pPr>
        <w:spacing w:line="240" w:lineRule="auto" w:before="3"/>
        <w:rPr>
          <w:rFonts w:ascii="宋体" w:hAnsi="宋体" w:cs="宋体" w:eastAsia="宋体" w:hint="default"/>
          <w:sz w:val="14"/>
          <w:szCs w:val="14"/>
        </w:rPr>
      </w:pPr>
    </w:p>
    <w:p>
      <w:pPr>
        <w:spacing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、金融资产转移</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4" w:lineRule="auto" w:before="36"/>
        <w:ind w:left="138" w:right="1789" w:firstLine="419"/>
        <w:jc w:val="both"/>
        <w:rPr>
          <w:rFonts w:ascii="宋体" w:hAnsi="宋体" w:cs="宋体" w:eastAsia="宋体" w:hint="default"/>
          <w:sz w:val="21"/>
          <w:szCs w:val="21"/>
        </w:rPr>
      </w:pPr>
      <w:r>
        <w:rPr>
          <w:rFonts w:ascii="宋体" w:hAnsi="宋体" w:cs="宋体" w:eastAsia="宋体" w:hint="default"/>
          <w:spacing w:val="-4"/>
          <w:w w:val="100"/>
          <w:sz w:val="21"/>
          <w:szCs w:val="21"/>
        </w:rPr>
        <w:t>当某项金融资产转移后，该金融资产收取现金流量的合同权利已终止或与该金融资产所</w:t>
      </w:r>
      <w:r>
        <w:rPr>
          <w:rFonts w:ascii="宋体" w:hAnsi="宋体" w:cs="宋体" w:eastAsia="宋体" w:hint="default"/>
          <w:w w:val="100"/>
          <w:sz w:val="21"/>
          <w:szCs w:val="21"/>
        </w:rPr>
        <w:t> </w:t>
      </w:r>
      <w:r>
        <w:rPr>
          <w:rFonts w:ascii="宋体" w:hAnsi="宋体" w:cs="宋体" w:eastAsia="宋体" w:hint="default"/>
          <w:sz w:val="21"/>
          <w:szCs w:val="21"/>
        </w:rPr>
        <w:t>有权上几乎所有的风险和报酬已转移至转入方时，终止确认该金融资产。</w:t>
      </w:r>
    </w:p>
    <w:p>
      <w:pPr>
        <w:spacing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金融资产整体转移满足终止确认条件的，将下列两项金额的差额计入当期损益：</w:t>
      </w:r>
    </w:p>
    <w:p>
      <w:pPr>
        <w:spacing w:line="240" w:lineRule="auto" w:before="0"/>
        <w:rPr>
          <w:rFonts w:ascii="宋体" w:hAnsi="宋体" w:cs="宋体" w:eastAsia="宋体" w:hint="default"/>
          <w:sz w:val="14"/>
          <w:szCs w:val="14"/>
        </w:rPr>
      </w:pPr>
    </w:p>
    <w:p>
      <w:pPr>
        <w:spacing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）所转移金融资产的账面价值；</w:t>
      </w:r>
    </w:p>
    <w:p>
      <w:pPr>
        <w:spacing w:line="345" w:lineRule="auto" w:before="173"/>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）因转移而收到的对价，与原直接计入所有者权益的公允价值变动累计额（涉及转</w:t>
      </w:r>
      <w:r>
        <w:rPr>
          <w:rFonts w:ascii="宋体" w:hAnsi="宋体" w:cs="宋体" w:eastAsia="宋体" w:hint="default"/>
          <w:w w:val="100"/>
          <w:sz w:val="21"/>
          <w:szCs w:val="21"/>
        </w:rPr>
        <w:t> </w:t>
      </w:r>
      <w:r>
        <w:rPr>
          <w:rFonts w:ascii="宋体" w:hAnsi="宋体" w:cs="宋体" w:eastAsia="宋体" w:hint="default"/>
          <w:sz w:val="21"/>
          <w:szCs w:val="21"/>
        </w:rPr>
        <w:t>移的金融资产为可供出售金融资产的情形）之和。</w:t>
      </w:r>
    </w:p>
    <w:p>
      <w:pPr>
        <w:spacing w:line="367" w:lineRule="auto" w:before="96"/>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金融资产部分转移满足终止确认条件的，将所转移金融资产整体的账面价值，在终止确</w:t>
      </w:r>
      <w:r>
        <w:rPr>
          <w:rFonts w:ascii="宋体" w:hAnsi="宋体" w:cs="宋体" w:eastAsia="宋体" w:hint="default"/>
          <w:w w:val="100"/>
          <w:sz w:val="21"/>
          <w:szCs w:val="21"/>
        </w:rPr>
        <w:t> </w:t>
      </w:r>
      <w:r>
        <w:rPr>
          <w:rFonts w:ascii="宋体" w:hAnsi="宋体" w:cs="宋体" w:eastAsia="宋体" w:hint="default"/>
          <w:spacing w:val="-4"/>
          <w:sz w:val="21"/>
          <w:szCs w:val="21"/>
        </w:rPr>
        <w:t>认部分和未终止确认部分（在此种情况下，所保留的服务资产应当视同未终止确认金融资产</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的一部分）之间，按照各自的相对公允价值进行分摊，并将下列两项金额的差额计入当期损</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益：</w:t>
      </w:r>
    </w:p>
    <w:p>
      <w:pPr>
        <w:spacing w:before="72"/>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）终止确认部分的账面价值；</w:t>
      </w:r>
    </w:p>
    <w:p>
      <w:pPr>
        <w:spacing w:line="345" w:lineRule="auto" w:before="173"/>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）终止确认部分的对价，与原直接计入所有者权益的公允价值变动累计额中对应终</w:t>
      </w:r>
      <w:r>
        <w:rPr>
          <w:rFonts w:ascii="宋体" w:hAnsi="宋体" w:cs="宋体" w:eastAsia="宋体" w:hint="default"/>
          <w:w w:val="100"/>
          <w:sz w:val="21"/>
          <w:szCs w:val="21"/>
        </w:rPr>
        <w:t> </w:t>
      </w:r>
      <w:r>
        <w:rPr>
          <w:rFonts w:ascii="宋体" w:hAnsi="宋体" w:cs="宋体" w:eastAsia="宋体" w:hint="default"/>
          <w:sz w:val="21"/>
          <w:szCs w:val="21"/>
        </w:rPr>
        <w:t>止确认部分的金额（涉及转移的金融资产为可供出售金融资产的情形）之和。</w:t>
      </w:r>
    </w:p>
    <w:p>
      <w:pPr>
        <w:spacing w:line="364" w:lineRule="auto" w:before="96"/>
        <w:ind w:left="138" w:right="1788" w:firstLine="419"/>
        <w:jc w:val="both"/>
        <w:rPr>
          <w:rFonts w:ascii="宋体" w:hAnsi="宋体" w:cs="宋体" w:eastAsia="宋体" w:hint="default"/>
          <w:sz w:val="21"/>
          <w:szCs w:val="21"/>
        </w:rPr>
      </w:pPr>
      <w:r>
        <w:rPr>
          <w:rFonts w:ascii="宋体" w:hAnsi="宋体" w:cs="宋体" w:eastAsia="宋体" w:hint="default"/>
          <w:spacing w:val="-4"/>
          <w:sz w:val="21"/>
          <w:szCs w:val="21"/>
        </w:rPr>
        <w:t>金融资产转移不满足终止确认条件的，继续确认该金融资产，所收到的对价确认为一项</w:t>
      </w:r>
      <w:r>
        <w:rPr>
          <w:rFonts w:ascii="宋体" w:hAnsi="宋体" w:cs="宋体" w:eastAsia="宋体" w:hint="default"/>
          <w:w w:val="100"/>
          <w:sz w:val="21"/>
          <w:szCs w:val="21"/>
        </w:rPr>
        <w:t> </w:t>
      </w:r>
      <w:r>
        <w:rPr>
          <w:rFonts w:ascii="宋体" w:hAnsi="宋体" w:cs="宋体" w:eastAsia="宋体" w:hint="default"/>
          <w:sz w:val="21"/>
          <w:szCs w:val="21"/>
        </w:rPr>
        <w:t>金融负债。</w:t>
      </w:r>
    </w:p>
    <w:p>
      <w:pPr>
        <w:spacing w:line="384" w:lineRule="auto" w:before="7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、金融资产减值（不含应收款项减值）</w:t>
      </w:r>
      <w:r>
        <w:rPr>
          <w:rFonts w:ascii="宋体" w:hAnsi="宋体" w:cs="宋体" w:eastAsia="宋体" w:hint="default"/>
          <w:w w:val="100"/>
          <w:sz w:val="21"/>
          <w:szCs w:val="21"/>
        </w:rPr>
        <w:t> </w:t>
      </w:r>
      <w:r>
        <w:rPr>
          <w:rFonts w:ascii="宋体" w:hAnsi="宋体" w:cs="宋体" w:eastAsia="宋体" w:hint="default"/>
          <w:spacing w:val="-4"/>
          <w:w w:val="100"/>
          <w:sz w:val="21"/>
          <w:szCs w:val="21"/>
        </w:rPr>
        <w:t>除以公允价值计量且其变动计入当期损益的金融资产外，公司于资产负债表日对金融资</w:t>
      </w:r>
    </w:p>
    <w:p>
      <w:pPr>
        <w:spacing w:line="405" w:lineRule="auto" w:before="17"/>
        <w:ind w:left="558" w:right="1662" w:hanging="420"/>
        <w:jc w:val="left"/>
        <w:rPr>
          <w:rFonts w:ascii="宋体" w:hAnsi="宋体" w:cs="宋体" w:eastAsia="宋体" w:hint="default"/>
          <w:sz w:val="21"/>
          <w:szCs w:val="21"/>
        </w:rPr>
      </w:pPr>
      <w:r>
        <w:rPr>
          <w:rFonts w:ascii="宋体" w:hAnsi="宋体" w:cs="宋体" w:eastAsia="宋体" w:hint="default"/>
          <w:sz w:val="21"/>
          <w:szCs w:val="21"/>
        </w:rPr>
        <w:t>产的账面价值进行检查，如果有客观证据表明某项金融资产发生减值的，计提减值准备。</w:t>
      </w:r>
      <w:r>
        <w:rPr>
          <w:rFonts w:ascii="宋体" w:hAnsi="宋体" w:cs="宋体" w:eastAsia="宋体" w:hint="default"/>
          <w:w w:val="100"/>
          <w:sz w:val="21"/>
          <w:szCs w:val="21"/>
        </w:rPr>
        <w:t> </w:t>
      </w:r>
      <w:r>
        <w:rPr>
          <w:rFonts w:ascii="宋体" w:hAnsi="宋体" w:cs="宋体" w:eastAsia="宋体" w:hint="default"/>
          <w:sz w:val="21"/>
          <w:szCs w:val="21"/>
        </w:rPr>
        <w:t>以摊余成本计量的金融资产发生减值时，按预计未来现金流量</w:t>
      </w:r>
      <w:r>
        <w:rPr>
          <w:rFonts w:ascii="Arial Narrow" w:hAnsi="Arial Narrow" w:cs="Arial Narrow" w:eastAsia="Arial Narrow" w:hint="default"/>
          <w:sz w:val="21"/>
          <w:szCs w:val="21"/>
        </w:rPr>
        <w:t>(</w:t>
      </w:r>
      <w:r>
        <w:rPr>
          <w:rFonts w:ascii="宋体" w:hAnsi="宋体" w:cs="宋体" w:eastAsia="宋体" w:hint="default"/>
          <w:sz w:val="21"/>
          <w:szCs w:val="21"/>
        </w:rPr>
        <w:t>不包括尚未发生的未来</w:t>
      </w:r>
    </w:p>
    <w:p>
      <w:pPr>
        <w:spacing w:line="256"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信用损失</w:t>
      </w:r>
      <w:r>
        <w:rPr>
          <w:rFonts w:ascii="Arial Narrow" w:hAnsi="Arial Narrow" w:cs="Arial Narrow" w:eastAsia="Arial Narrow" w:hint="default"/>
          <w:sz w:val="21"/>
          <w:szCs w:val="21"/>
        </w:rPr>
        <w:t>)</w:t>
      </w:r>
      <w:r>
        <w:rPr>
          <w:rFonts w:ascii="宋体" w:hAnsi="宋体" w:cs="宋体" w:eastAsia="宋体" w:hint="default"/>
          <w:sz w:val="21"/>
          <w:szCs w:val="21"/>
        </w:rPr>
        <w:t>现值低于账面价值的差额，计提减值准备。如果有客观证据表明该金融资产价值</w:t>
      </w:r>
    </w:p>
    <w:p>
      <w:pPr>
        <w:spacing w:line="364" w:lineRule="auto" w:before="130"/>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已恢复，且客观上与确认该损失后发生的事项有关，原确认的减值损失予以转回，计入当期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损益。</w:t>
      </w:r>
    </w:p>
    <w:p>
      <w:pPr>
        <w:spacing w:line="367" w:lineRule="auto" w:before="76"/>
        <w:ind w:left="138" w:right="1788" w:firstLine="419"/>
        <w:jc w:val="both"/>
        <w:rPr>
          <w:rFonts w:ascii="宋体" w:hAnsi="宋体" w:cs="宋体" w:eastAsia="宋体" w:hint="default"/>
          <w:sz w:val="21"/>
          <w:szCs w:val="21"/>
        </w:rPr>
      </w:pPr>
      <w:r>
        <w:rPr>
          <w:rFonts w:ascii="宋体" w:hAnsi="宋体" w:cs="宋体" w:eastAsia="宋体" w:hint="default"/>
          <w:spacing w:val="-4"/>
          <w:w w:val="100"/>
          <w:sz w:val="21"/>
          <w:szCs w:val="21"/>
        </w:rPr>
        <w:t>当可供出售金融资产的公允价值发生较大幅度或非暂时性下降，原直接计入股东权益的</w:t>
      </w:r>
      <w:r>
        <w:rPr>
          <w:rFonts w:ascii="宋体" w:hAnsi="宋体" w:cs="宋体" w:eastAsia="宋体" w:hint="default"/>
          <w:w w:val="100"/>
          <w:sz w:val="21"/>
          <w:szCs w:val="21"/>
        </w:rPr>
        <w:t> </w:t>
      </w:r>
      <w:r>
        <w:rPr>
          <w:rFonts w:ascii="宋体" w:hAnsi="宋体" w:cs="宋体" w:eastAsia="宋体" w:hint="default"/>
          <w:sz w:val="21"/>
          <w:szCs w:val="21"/>
        </w:rPr>
        <w:t>因公允价值下降形成的累计损失计入减值损失。对已确认减值损失的可供出售债务工具投</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pacing w:val="-4"/>
          <w:sz w:val="21"/>
          <w:szCs w:val="21"/>
        </w:rPr>
        <w:t>资，在期后公允价值上升且客观上与确认原减值损失后发生的事项有关的，原确认的减值损</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4"/>
          <w:sz w:val="21"/>
          <w:szCs w:val="21"/>
        </w:rPr>
        <w:t>失予以转回，计入当期损益。对已确认减值损失的可供出售权益工具投资，在期后公允价值</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上升且客观上与确认原减值损失后发生的事项有关的，原确认的减值损失予以转回，直接计</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4"/>
          <w:w w:val="100"/>
          <w:sz w:val="21"/>
          <w:szCs w:val="21"/>
        </w:rPr>
        <w:t>入股东权益。在活跃市场中没有报价且其公允价值不能可靠计量的权益工具投资发生的减值</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损失，如果在以后期间价值得以恢复，也不予转回。</w:t>
      </w:r>
    </w:p>
    <w:p>
      <w:pPr>
        <w:spacing w:before="7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宋体" w:hAnsi="宋体" w:cs="宋体" w:eastAsia="宋体" w:hint="default"/>
          <w:sz w:val="21"/>
          <w:szCs w:val="21"/>
        </w:rPr>
        <w:t>、金融负债</w:t>
      </w:r>
    </w:p>
    <w:p>
      <w:pPr>
        <w:spacing w:before="173"/>
        <w:ind w:left="558" w:right="1662" w:firstLine="0"/>
        <w:jc w:val="left"/>
        <w:rPr>
          <w:rFonts w:ascii="宋体" w:hAnsi="宋体" w:cs="宋体" w:eastAsia="宋体" w:hint="default"/>
          <w:sz w:val="21"/>
          <w:szCs w:val="21"/>
        </w:rPr>
      </w:pPr>
      <w:r>
        <w:rPr>
          <w:rFonts w:ascii="宋体" w:hAnsi="宋体" w:cs="宋体" w:eastAsia="宋体" w:hint="default"/>
          <w:sz w:val="21"/>
          <w:szCs w:val="21"/>
        </w:rPr>
        <w:t>金融负债在初始确认时划分为以公允价值计量且其变动计入当期损益的金融负债和其</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4" w:lineRule="auto" w:before="36"/>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他金融负债两类。以公允价值计量且其变动计入当期损益的金融负债按公允价值计量，其他</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金融负债按摊余成本计量。</w:t>
      </w:r>
    </w:p>
    <w:p>
      <w:pPr>
        <w:spacing w:line="364" w:lineRule="auto" w:before="79"/>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金融负债的现时义务全部或部分已经解除的，才能终止确认该金融负债或其一部分。公</w:t>
      </w:r>
      <w:r>
        <w:rPr>
          <w:rFonts w:ascii="宋体" w:hAnsi="宋体" w:cs="宋体" w:eastAsia="宋体" w:hint="default"/>
          <w:w w:val="100"/>
          <w:sz w:val="21"/>
          <w:szCs w:val="21"/>
        </w:rPr>
        <w:t> </w:t>
      </w:r>
      <w:r>
        <w:rPr>
          <w:rFonts w:ascii="宋体" w:hAnsi="宋体" w:cs="宋体" w:eastAsia="宋体" w:hint="default"/>
          <w:spacing w:val="-4"/>
          <w:sz w:val="21"/>
          <w:szCs w:val="21"/>
        </w:rPr>
        <w:t>司将用于偿付金融负债的资产转入某个机构或设立信托，偿付债务的现时义务仍存在的，不</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应当终止确认该金融负债，也不能终止确认转出的资产。</w:t>
      </w:r>
    </w:p>
    <w:p>
      <w:pPr>
        <w:spacing w:line="367" w:lineRule="auto" w:before="76"/>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公司与债权人之间签订协议，以承担新金融负债方式替换现存金融负债，且新金融负债</w:t>
      </w:r>
      <w:r>
        <w:rPr>
          <w:rFonts w:ascii="宋体" w:hAnsi="宋体" w:cs="宋体" w:eastAsia="宋体" w:hint="default"/>
          <w:w w:val="100"/>
          <w:sz w:val="21"/>
          <w:szCs w:val="21"/>
        </w:rPr>
        <w:t> </w:t>
      </w:r>
      <w:r>
        <w:rPr>
          <w:rFonts w:ascii="宋体" w:hAnsi="宋体" w:cs="宋体" w:eastAsia="宋体" w:hint="default"/>
          <w:spacing w:val="-4"/>
          <w:sz w:val="21"/>
          <w:szCs w:val="21"/>
        </w:rPr>
        <w:t>与现存金融负债的合同条款实质上不同的，应当终止确认现存金融负债，并同时确认新金融</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4"/>
          <w:sz w:val="21"/>
          <w:szCs w:val="21"/>
        </w:rPr>
        <w:t>负债。公司对现存金融负债全部或部分的合同条款作出实质性修改的，应当终止确认现存金</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融负债或其一部分，同时将修改条款后的金融负债确认为一项新金融负债。</w:t>
      </w:r>
    </w:p>
    <w:p>
      <w:pPr>
        <w:spacing w:before="77"/>
        <w:ind w:left="558" w:right="1662" w:firstLine="0"/>
        <w:jc w:val="left"/>
        <w:rPr>
          <w:rFonts w:ascii="宋体" w:hAnsi="宋体" w:cs="宋体" w:eastAsia="宋体" w:hint="default"/>
          <w:sz w:val="21"/>
          <w:szCs w:val="21"/>
        </w:rPr>
      </w:pPr>
      <w:r>
        <w:rPr>
          <w:rFonts w:ascii="宋体" w:hAnsi="宋体" w:cs="宋体" w:eastAsia="宋体" w:hint="default"/>
          <w:sz w:val="21"/>
          <w:szCs w:val="21"/>
        </w:rPr>
        <w:t>金融负债全部或部分终止确认的，公司应当将终止确认部分的账面价值与支付的对价</w:t>
      </w:r>
    </w:p>
    <w:p>
      <w:pPr>
        <w:spacing w:line="405" w:lineRule="auto" w:before="142"/>
        <w:ind w:left="558" w:right="1662" w:hanging="420"/>
        <w:jc w:val="left"/>
        <w:rPr>
          <w:rFonts w:ascii="宋体" w:hAnsi="宋体" w:cs="宋体" w:eastAsia="宋体" w:hint="default"/>
          <w:sz w:val="21"/>
          <w:szCs w:val="21"/>
        </w:rPr>
      </w:pPr>
      <w:r>
        <w:rPr>
          <w:rFonts w:ascii="宋体" w:hAnsi="宋体" w:cs="宋体" w:eastAsia="宋体" w:hint="default"/>
          <w:sz w:val="21"/>
          <w:szCs w:val="21"/>
        </w:rPr>
        <w:t>（包括转出的非现金资产或承担的新金融负债）之间的差额，计入当期损益。</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公司回购金融负债一部分的，应当在回购日按照继续确认部分和终止确认部分的相对公</w:t>
      </w:r>
    </w:p>
    <w:p>
      <w:pPr>
        <w:spacing w:line="364" w:lineRule="auto" w:before="0"/>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允价值，将该金融负债整体的账面价值进行分配。分配给终止确认部分的账面价值与支付的</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对价（包括转出的非现金资产或承担的新金融负债）之间的差额，计入当期损益。</w:t>
      </w:r>
    </w:p>
    <w:p>
      <w:pPr>
        <w:spacing w:line="405" w:lineRule="auto" w:before="74"/>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（十一）应收款项</w:t>
      </w:r>
      <w:r>
        <w:rPr>
          <w:rFonts w:ascii="宋体" w:hAnsi="宋体" w:cs="宋体" w:eastAsia="宋体" w:hint="default"/>
          <w:b/>
          <w:bCs/>
          <w:w w:val="100"/>
          <w:sz w:val="21"/>
          <w:szCs w:val="21"/>
        </w:rPr>
        <w:t> </w:t>
      </w:r>
      <w:r>
        <w:rPr>
          <w:rFonts w:ascii="宋体" w:hAnsi="宋体" w:cs="宋体" w:eastAsia="宋体" w:hint="default"/>
          <w:spacing w:val="-4"/>
          <w:sz w:val="21"/>
          <w:szCs w:val="21"/>
        </w:rPr>
        <w:t>期末如果有客观证据表明应收款项发生减值，则将其账面价值减记至可收回金额，减记</w:t>
      </w:r>
    </w:p>
    <w:p>
      <w:pPr>
        <w:spacing w:line="367" w:lineRule="auto" w:before="0"/>
        <w:ind w:left="138" w:right="1685" w:firstLine="0"/>
        <w:jc w:val="both"/>
        <w:rPr>
          <w:rFonts w:ascii="宋体" w:hAnsi="宋体" w:cs="宋体" w:eastAsia="宋体" w:hint="default"/>
          <w:sz w:val="21"/>
          <w:szCs w:val="21"/>
        </w:rPr>
      </w:pPr>
      <w:r>
        <w:rPr>
          <w:rFonts w:ascii="宋体" w:hAnsi="宋体" w:cs="宋体" w:eastAsia="宋体" w:hint="default"/>
          <w:spacing w:val="-4"/>
          <w:sz w:val="21"/>
          <w:szCs w:val="21"/>
        </w:rPr>
        <w:t>的金额确认为资产减值损失，计入当期损益。可收回金额是通过对其未来现金流量（不包括</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尚未发生的信用损失）按原实际利率折现确定，并考虑相关担保物的价值（扣除预计处置费</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w w:val="100"/>
          <w:sz w:val="21"/>
          <w:szCs w:val="21"/>
        </w:rPr>
        <w:t>用等）。原实际利率是初始确认该应收款项时计算确定的实际利率。短期应收款项的预计未</w:t>
      </w:r>
      <w:r>
        <w:rPr>
          <w:rFonts w:ascii="宋体" w:hAnsi="宋体" w:cs="宋体" w:eastAsia="宋体" w:hint="default"/>
          <w:spacing w:val="-85"/>
          <w:w w:val="100"/>
          <w:sz w:val="21"/>
          <w:szCs w:val="21"/>
        </w:rPr>
        <w:t> </w:t>
      </w:r>
      <w:r>
        <w:rPr>
          <w:rFonts w:ascii="宋体" w:hAnsi="宋体" w:cs="宋体" w:eastAsia="宋体" w:hint="default"/>
          <w:spacing w:val="-85"/>
          <w:w w:val="100"/>
          <w:sz w:val="21"/>
          <w:szCs w:val="21"/>
        </w:rPr>
      </w:r>
      <w:r>
        <w:rPr>
          <w:rFonts w:ascii="宋体" w:hAnsi="宋体" w:cs="宋体" w:eastAsia="宋体" w:hint="default"/>
          <w:spacing w:val="-7"/>
          <w:w w:val="100"/>
          <w:sz w:val="21"/>
          <w:szCs w:val="21"/>
        </w:rPr>
        <w:t>来现金流量与其现值相差很小，在确定相关减值损失时，不对其预计未来现金流量进行折现。</w:t>
      </w:r>
    </w:p>
    <w:p>
      <w:pPr>
        <w:spacing w:line="381" w:lineRule="auto" w:before="7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、单项金额重大的应收款项坏账准备的确认标准、计提方法：</w:t>
      </w:r>
      <w:r>
        <w:rPr>
          <w:rFonts w:ascii="宋体" w:hAnsi="宋体" w:cs="宋体" w:eastAsia="宋体" w:hint="default"/>
          <w:w w:val="100"/>
          <w:sz w:val="21"/>
          <w:szCs w:val="21"/>
        </w:rPr>
        <w:t> </w:t>
      </w:r>
      <w:r>
        <w:rPr>
          <w:rFonts w:ascii="宋体" w:hAnsi="宋体" w:cs="宋体" w:eastAsia="宋体" w:hint="default"/>
          <w:spacing w:val="-2"/>
          <w:sz w:val="21"/>
          <w:szCs w:val="21"/>
        </w:rPr>
        <w:t>期末对于单项金额重大的应收款项（包括应收账款、其他应收款）单独进行减值测试。</w:t>
      </w:r>
    </w:p>
    <w:p>
      <w:pPr>
        <w:spacing w:line="364" w:lineRule="auto" w:before="21"/>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如有客观证据表明其发生了减值的，根据其未来现金流量现值低于其账面价值的差额，确认</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减值损失，计提坏账准备。</w:t>
      </w:r>
    </w:p>
    <w:p>
      <w:pPr>
        <w:spacing w:line="357" w:lineRule="auto" w:before="79"/>
        <w:ind w:left="138" w:right="1790" w:firstLine="419"/>
        <w:jc w:val="both"/>
        <w:rPr>
          <w:rFonts w:ascii="宋体" w:hAnsi="宋体" w:cs="宋体" w:eastAsia="宋体" w:hint="default"/>
          <w:sz w:val="21"/>
          <w:szCs w:val="21"/>
        </w:rPr>
      </w:pPr>
      <w:r>
        <w:rPr>
          <w:rFonts w:ascii="宋体" w:hAnsi="宋体" w:cs="宋体" w:eastAsia="宋体" w:hint="default"/>
          <w:spacing w:val="-4"/>
          <w:w w:val="100"/>
          <w:sz w:val="21"/>
          <w:szCs w:val="21"/>
        </w:rPr>
        <w:t>本公司根据报告期主要客户合同额和应收款项金额的实际情况，确定单项金额重大的应</w:t>
      </w:r>
      <w:r>
        <w:rPr>
          <w:rFonts w:ascii="宋体" w:hAnsi="宋体" w:cs="宋体" w:eastAsia="宋体" w:hint="default"/>
          <w:w w:val="100"/>
          <w:sz w:val="21"/>
          <w:szCs w:val="21"/>
        </w:rPr>
        <w:t> </w:t>
      </w:r>
      <w:r>
        <w:rPr>
          <w:rFonts w:ascii="宋体" w:hAnsi="宋体" w:cs="宋体" w:eastAsia="宋体" w:hint="default"/>
          <w:sz w:val="21"/>
          <w:szCs w:val="21"/>
        </w:rPr>
        <w:t>收款项标准：期末余额前五名且大于</w:t>
      </w:r>
      <w:r>
        <w:rPr>
          <w:rFonts w:ascii="宋体" w:hAnsi="宋体" w:cs="宋体" w:eastAsia="宋体" w:hint="default"/>
          <w:spacing w:val="-38"/>
          <w:sz w:val="21"/>
          <w:szCs w:val="21"/>
        </w:rPr>
        <w:t> </w:t>
      </w:r>
      <w:r>
        <w:rPr>
          <w:rFonts w:ascii="Arial Narrow" w:hAnsi="Arial Narrow" w:cs="Arial Narrow" w:eastAsia="Arial Narrow" w:hint="default"/>
          <w:sz w:val="21"/>
          <w:szCs w:val="21"/>
        </w:rPr>
        <w:t>100</w:t>
      </w:r>
      <w:r>
        <w:rPr>
          <w:rFonts w:ascii="Arial Narrow" w:hAnsi="Arial Narrow" w:cs="Arial Narrow" w:eastAsia="Arial Narrow" w:hint="default"/>
          <w:spacing w:val="19"/>
          <w:sz w:val="21"/>
          <w:szCs w:val="21"/>
        </w:rPr>
        <w:t> </w:t>
      </w:r>
      <w:r>
        <w:rPr>
          <w:rFonts w:ascii="宋体" w:hAnsi="宋体" w:cs="宋体" w:eastAsia="宋体" w:hint="default"/>
          <w:sz w:val="21"/>
          <w:szCs w:val="21"/>
        </w:rPr>
        <w:t>万元的应收账款、期末余额前五名且大于</w:t>
      </w:r>
      <w:r>
        <w:rPr>
          <w:rFonts w:ascii="宋体" w:hAnsi="宋体" w:cs="宋体" w:eastAsia="宋体" w:hint="default"/>
          <w:spacing w:val="-38"/>
          <w:sz w:val="21"/>
          <w:szCs w:val="21"/>
        </w:rPr>
        <w:t> </w:t>
      </w:r>
      <w:r>
        <w:rPr>
          <w:rFonts w:ascii="Arial Narrow" w:hAnsi="Arial Narrow" w:cs="Arial Narrow" w:eastAsia="Arial Narrow" w:hint="default"/>
          <w:sz w:val="21"/>
          <w:szCs w:val="21"/>
        </w:rPr>
        <w:t>20</w:t>
      </w:r>
      <w:r>
        <w:rPr>
          <w:rFonts w:ascii="Arial Narrow" w:hAnsi="Arial Narrow" w:cs="Arial Narrow" w:eastAsia="Arial Narrow" w:hint="default"/>
          <w:spacing w:val="19"/>
          <w:sz w:val="21"/>
          <w:szCs w:val="21"/>
        </w:rPr>
        <w:t> </w:t>
      </w:r>
      <w:r>
        <w:rPr>
          <w:rFonts w:ascii="宋体" w:hAnsi="宋体" w:cs="宋体" w:eastAsia="宋体" w:hint="default"/>
          <w:spacing w:val="-3"/>
          <w:sz w:val="21"/>
          <w:szCs w:val="21"/>
        </w:rPr>
        <w:t>万元</w:t>
      </w:r>
      <w:r>
        <w:rPr>
          <w:rFonts w:ascii="宋体" w:hAnsi="宋体" w:cs="宋体" w:eastAsia="宋体" w:hint="default"/>
          <w:spacing w:val="-3"/>
          <w:w w:val="100"/>
          <w:sz w:val="21"/>
          <w:szCs w:val="21"/>
        </w:rPr>
        <w:t> </w:t>
      </w:r>
      <w:r>
        <w:rPr>
          <w:rFonts w:ascii="宋体" w:hAnsi="宋体" w:cs="宋体" w:eastAsia="宋体" w:hint="default"/>
          <w:sz w:val="21"/>
          <w:szCs w:val="21"/>
        </w:rPr>
        <w:t>的其他应收款。</w:t>
      </w:r>
    </w:p>
    <w:p>
      <w:pPr>
        <w:spacing w:line="381" w:lineRule="auto" w:before="83"/>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、其他不重大应收款项</w:t>
      </w:r>
      <w:r>
        <w:rPr>
          <w:rFonts w:ascii="宋体" w:hAnsi="宋体" w:cs="宋体" w:eastAsia="宋体" w:hint="default"/>
          <w:w w:val="100"/>
          <w:sz w:val="21"/>
          <w:szCs w:val="21"/>
        </w:rPr>
        <w:t> </w:t>
      </w:r>
      <w:r>
        <w:rPr>
          <w:rFonts w:ascii="宋体" w:hAnsi="宋体" w:cs="宋体" w:eastAsia="宋体" w:hint="default"/>
          <w:spacing w:val="-4"/>
          <w:w w:val="100"/>
          <w:sz w:val="21"/>
          <w:szCs w:val="21"/>
        </w:rPr>
        <w:t>其他不重大应收款项（包括应收账款、其他应收款），与经单独测试后未减值的应收款</w:t>
      </w:r>
    </w:p>
    <w:p>
      <w:pPr>
        <w:spacing w:line="364" w:lineRule="auto" w:before="21"/>
        <w:ind w:left="138" w:right="1788" w:firstLine="0"/>
        <w:jc w:val="both"/>
        <w:rPr>
          <w:rFonts w:ascii="宋体" w:hAnsi="宋体" w:cs="宋体" w:eastAsia="宋体" w:hint="default"/>
          <w:sz w:val="21"/>
          <w:szCs w:val="21"/>
        </w:rPr>
      </w:pPr>
      <w:r>
        <w:rPr>
          <w:rFonts w:ascii="宋体" w:hAnsi="宋体" w:cs="宋体" w:eastAsia="宋体" w:hint="default"/>
          <w:spacing w:val="-4"/>
          <w:sz w:val="21"/>
          <w:szCs w:val="21"/>
        </w:rPr>
        <w:t>项一起按信用风险特征划分为若干组合，根据以前年度与之相同或相类似的、具有类似信用</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4"/>
          <w:w w:val="100"/>
          <w:sz w:val="21"/>
          <w:szCs w:val="21"/>
        </w:rPr>
        <w:t>风险特征的应收账款组合的实际损失率为基础，结合现时情况确定本期各项组合计提坏账准</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备的比例，据此计算本期应计提的坏账准备。</w:t>
      </w:r>
    </w:p>
    <w:p>
      <w:pPr>
        <w:spacing w:after="0" w:line="364" w:lineRule="auto"/>
        <w:jc w:val="both"/>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45" w:lineRule="auto" w:before="36"/>
        <w:ind w:left="238" w:right="1041" w:firstLine="419"/>
        <w:jc w:val="left"/>
        <w:rPr>
          <w:rFonts w:ascii="宋体" w:hAnsi="宋体" w:cs="宋体" w:eastAsia="宋体" w:hint="default"/>
          <w:sz w:val="21"/>
          <w:szCs w:val="21"/>
        </w:rPr>
      </w:pPr>
      <w:r>
        <w:rPr/>
        <w:pict>
          <v:group style="position:absolute;margin-left:84.503998pt;margin-top:41.563667pt;width:426.45pt;height:.1pt;mso-position-horizontal-relative:page;mso-position-vertical-relative:paragraph;z-index:-1159480" coordorigin="1690,831" coordsize="8529,2">
            <v:shape style="position:absolute;left:1690;top:831;width:8529;height:2" coordorigin="1690,831" coordsize="8529,0" path="m1690,831l10219,831e" filled="false" stroked="true" strokeweight=".48pt" strokecolor="#000000">
              <v:path arrowok="t"/>
            </v:shape>
            <w10:wrap type="none"/>
          </v:group>
        </w:pict>
      </w:r>
      <w:r>
        <w:rPr>
          <w:rFonts w:ascii="Arial Narrow" w:hAnsi="Arial Narrow" w:cs="Arial Narrow" w:eastAsia="Arial Narrow" w:hint="default"/>
          <w:spacing w:val="-1"/>
          <w:sz w:val="21"/>
          <w:szCs w:val="21"/>
        </w:rPr>
        <w:t>3</w:t>
      </w:r>
      <w:r>
        <w:rPr>
          <w:rFonts w:ascii="宋体" w:hAnsi="宋体" w:cs="宋体" w:eastAsia="宋体" w:hint="default"/>
          <w:spacing w:val="-1"/>
          <w:sz w:val="21"/>
          <w:szCs w:val="21"/>
        </w:rPr>
        <w:t>、本公司信用风险特征组合确定的计提方法为账龄分析法，计提坏账准备的组合及比</w:t>
      </w:r>
      <w:r>
        <w:rPr>
          <w:rFonts w:ascii="宋体" w:hAnsi="宋体" w:cs="宋体" w:eastAsia="宋体" w:hint="default"/>
          <w:w w:val="100"/>
          <w:sz w:val="21"/>
          <w:szCs w:val="21"/>
        </w:rPr>
        <w:t> </w:t>
      </w:r>
      <w:r>
        <w:rPr>
          <w:rFonts w:ascii="宋体" w:hAnsi="宋体" w:cs="宋体" w:eastAsia="宋体" w:hint="default"/>
          <w:sz w:val="21"/>
          <w:szCs w:val="21"/>
        </w:rPr>
        <w:t>例如下：</w:t>
      </w:r>
    </w:p>
    <w:tbl>
      <w:tblPr>
        <w:tblW w:w="0" w:type="auto"/>
        <w:jc w:val="left"/>
        <w:tblInd w:w="130" w:type="dxa"/>
        <w:tblLayout w:type="fixed"/>
        <w:tblCellMar>
          <w:top w:w="0" w:type="dxa"/>
          <w:left w:w="0" w:type="dxa"/>
          <w:bottom w:w="0" w:type="dxa"/>
          <w:right w:w="0" w:type="dxa"/>
        </w:tblCellMar>
        <w:tblLook w:val="01E0"/>
      </w:tblPr>
      <w:tblGrid>
        <w:gridCol w:w="3880"/>
      </w:tblGrid>
      <w:tr>
        <w:trPr>
          <w:trHeight w:val="386" w:hRule="exact"/>
        </w:trPr>
        <w:tc>
          <w:tcPr>
            <w:tcW w:w="38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5"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389" w:hRule="exact"/>
        </w:trPr>
        <w:tc>
          <w:tcPr>
            <w:tcW w:w="38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7" w:right="0"/>
              <w:jc w:val="left"/>
              <w:rPr>
                <w:rFonts w:ascii="宋体" w:hAnsi="宋体" w:cs="宋体" w:eastAsia="宋体" w:hint="default"/>
                <w:sz w:val="21"/>
                <w:szCs w:val="21"/>
              </w:rPr>
            </w:pPr>
            <w:r>
              <w:rPr>
                <w:rFonts w:ascii="宋体" w:hAnsi="宋体" w:cs="宋体" w:eastAsia="宋体" w:hint="default"/>
                <w:sz w:val="21"/>
                <w:szCs w:val="21"/>
              </w:rPr>
              <w:t>以账龄为信用风险组合的划分依据</w:t>
            </w:r>
          </w:p>
        </w:tc>
      </w:tr>
      <w:tr>
        <w:trPr>
          <w:trHeight w:val="391" w:hRule="exact"/>
        </w:trPr>
        <w:tc>
          <w:tcPr>
            <w:tcW w:w="38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5"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399" w:hRule="exact"/>
        </w:trPr>
        <w:tc>
          <w:tcPr>
            <w:tcW w:w="38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27" w:right="0"/>
              <w:jc w:val="left"/>
              <w:rPr>
                <w:rFonts w:ascii="宋体" w:hAnsi="宋体" w:cs="宋体" w:eastAsia="宋体" w:hint="default"/>
                <w:sz w:val="21"/>
                <w:szCs w:val="21"/>
              </w:rPr>
            </w:pPr>
            <w:r>
              <w:rPr>
                <w:rFonts w:ascii="宋体" w:hAnsi="宋体" w:cs="宋体" w:eastAsia="宋体" w:hint="default"/>
                <w:sz w:val="21"/>
                <w:szCs w:val="21"/>
              </w:rPr>
              <w:t>依据账龄分析法计提坏账准备</w:t>
            </w:r>
          </w:p>
        </w:tc>
      </w:tr>
    </w:tbl>
    <w:p>
      <w:pPr>
        <w:spacing w:line="240" w:lineRule="auto" w:before="3"/>
        <w:rPr>
          <w:rFonts w:ascii="宋体" w:hAnsi="宋体" w:cs="宋体" w:eastAsia="宋体" w:hint="default"/>
          <w:sz w:val="8"/>
          <w:szCs w:val="8"/>
        </w:rPr>
      </w:pPr>
    </w:p>
    <w:p>
      <w:pPr>
        <w:spacing w:before="36"/>
        <w:ind w:left="658" w:right="1041" w:firstLine="0"/>
        <w:jc w:val="left"/>
        <w:rPr>
          <w:rFonts w:ascii="宋体" w:hAnsi="宋体" w:cs="宋体" w:eastAsia="宋体" w:hint="default"/>
          <w:sz w:val="21"/>
          <w:szCs w:val="21"/>
        </w:rPr>
      </w:pPr>
      <w:r>
        <w:rPr/>
        <w:pict>
          <v:group style="position:absolute;margin-left:83.783997pt;margin-top:-4.896345pt;width:427.15pt;height:.1pt;mso-position-horizontal-relative:page;mso-position-vertical-relative:paragraph;z-index:-1159456" coordorigin="1676,-98" coordsize="8543,2">
            <v:shape style="position:absolute;left:1676;top:-98;width:8543;height:2" coordorigin="1676,-98" coordsize="8543,0" path="m1676,-98l10219,-98e" filled="false" stroked="true" strokeweight=".48pt" strokecolor="#000000">
              <v:path arrowok="t"/>
            </v:shape>
            <w10:wrap type="none"/>
          </v:group>
        </w:pict>
      </w:r>
      <w:r>
        <w:rPr>
          <w:rFonts w:ascii="宋体" w:hAnsi="宋体" w:cs="宋体" w:eastAsia="宋体" w:hint="default"/>
          <w:sz w:val="21"/>
          <w:szCs w:val="21"/>
        </w:rPr>
        <w:t>组合中，采用账龄分析法计提坏账准备的：</w:t>
      </w:r>
    </w:p>
    <w:p>
      <w:pPr>
        <w:spacing w:line="240" w:lineRule="auto" w:before="4"/>
        <w:rPr>
          <w:rFonts w:ascii="宋体" w:hAnsi="宋体" w:cs="宋体" w:eastAsia="宋体" w:hint="default"/>
          <w:sz w:val="7"/>
          <w:szCs w:val="7"/>
        </w:rPr>
      </w:pPr>
    </w:p>
    <w:tbl>
      <w:tblPr>
        <w:tblW w:w="0" w:type="auto"/>
        <w:jc w:val="left"/>
        <w:tblInd w:w="130" w:type="dxa"/>
        <w:tblLayout w:type="fixed"/>
        <w:tblCellMar>
          <w:top w:w="0" w:type="dxa"/>
          <w:left w:w="0" w:type="dxa"/>
          <w:bottom w:w="0" w:type="dxa"/>
          <w:right w:w="0" w:type="dxa"/>
        </w:tblCellMar>
        <w:tblLook w:val="01E0"/>
      </w:tblPr>
      <w:tblGrid>
        <w:gridCol w:w="4155"/>
        <w:gridCol w:w="4374"/>
      </w:tblGrid>
      <w:tr>
        <w:trPr>
          <w:trHeight w:val="406" w:hRule="exact"/>
        </w:trPr>
        <w:tc>
          <w:tcPr>
            <w:tcW w:w="4155" w:type="dxa"/>
            <w:tcBorders>
              <w:top w:val="single" w:sz="8" w:space="0" w:color="000000"/>
              <w:left w:val="nil" w:sz="6" w:space="0" w:color="auto"/>
              <w:bottom w:val="single" w:sz="4" w:space="0" w:color="000000"/>
              <w:right w:val="nil" w:sz="6" w:space="0" w:color="auto"/>
            </w:tcBorders>
          </w:tcPr>
          <w:p>
            <w:pPr>
              <w:pStyle w:val="TableParagraph"/>
              <w:spacing w:line="240" w:lineRule="auto" w:before="26"/>
              <w:ind w:left="105" w:right="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4374" w:type="dxa"/>
            <w:tcBorders>
              <w:top w:val="single" w:sz="8" w:space="0" w:color="000000"/>
              <w:left w:val="nil" w:sz="6" w:space="0" w:color="auto"/>
              <w:bottom w:val="single" w:sz="4" w:space="0" w:color="000000"/>
              <w:right w:val="nil" w:sz="6" w:space="0" w:color="auto"/>
            </w:tcBorders>
          </w:tcPr>
          <w:p>
            <w:pPr>
              <w:pStyle w:val="TableParagraph"/>
              <w:spacing w:line="240" w:lineRule="auto" w:before="26"/>
              <w:ind w:right="103"/>
              <w:jc w:val="right"/>
              <w:rPr>
                <w:rFonts w:ascii="Arial Narrow" w:hAnsi="Arial Narrow" w:cs="Arial Narrow" w:eastAsia="Arial Narrow" w:hint="default"/>
                <w:sz w:val="21"/>
                <w:szCs w:val="21"/>
              </w:rPr>
            </w:pPr>
            <w:r>
              <w:rPr>
                <w:rFonts w:ascii="宋体" w:hAnsi="宋体" w:cs="宋体" w:eastAsia="宋体" w:hint="default"/>
                <w:b/>
                <w:bCs/>
                <w:sz w:val="21"/>
                <w:szCs w:val="21"/>
              </w:rPr>
              <w:t>计提比例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c>
      </w:tr>
      <w:tr>
        <w:trPr>
          <w:trHeight w:val="398" w:hRule="exact"/>
        </w:trPr>
        <w:tc>
          <w:tcPr>
            <w:tcW w:w="415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05"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4374"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206"/>
              <w:jc w:val="right"/>
              <w:rPr>
                <w:rFonts w:ascii="Arial Narrow" w:hAnsi="Arial Narrow" w:cs="Arial Narrow" w:eastAsia="Arial Narrow" w:hint="default"/>
                <w:sz w:val="21"/>
                <w:szCs w:val="21"/>
              </w:rPr>
            </w:pPr>
            <w:r>
              <w:rPr>
                <w:rFonts w:ascii="Arial Narrow"/>
                <w:w w:val="100"/>
                <w:sz w:val="21"/>
              </w:rPr>
              <w:t>1</w:t>
            </w:r>
          </w:p>
        </w:tc>
      </w:tr>
      <w:tr>
        <w:trPr>
          <w:trHeight w:val="390" w:hRule="exact"/>
        </w:trPr>
        <w:tc>
          <w:tcPr>
            <w:tcW w:w="415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437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06"/>
              <w:jc w:val="right"/>
              <w:rPr>
                <w:rFonts w:ascii="Arial Narrow" w:hAnsi="Arial Narrow" w:cs="Arial Narrow" w:eastAsia="Arial Narrow" w:hint="default"/>
                <w:sz w:val="21"/>
                <w:szCs w:val="21"/>
              </w:rPr>
            </w:pPr>
            <w:r>
              <w:rPr>
                <w:rFonts w:ascii="Arial Narrow"/>
                <w:spacing w:val="-1"/>
                <w:sz w:val="21"/>
              </w:rPr>
              <w:t>10</w:t>
            </w:r>
            <w:r>
              <w:rPr>
                <w:rFonts w:ascii="Arial Narrow"/>
                <w:sz w:val="21"/>
              </w:rPr>
            </w:r>
          </w:p>
        </w:tc>
      </w:tr>
      <w:tr>
        <w:trPr>
          <w:trHeight w:val="390" w:hRule="exact"/>
        </w:trPr>
        <w:tc>
          <w:tcPr>
            <w:tcW w:w="415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05"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437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06"/>
              <w:jc w:val="right"/>
              <w:rPr>
                <w:rFonts w:ascii="Arial Narrow" w:hAnsi="Arial Narrow" w:cs="Arial Narrow" w:eastAsia="Arial Narrow" w:hint="default"/>
                <w:sz w:val="21"/>
                <w:szCs w:val="21"/>
              </w:rPr>
            </w:pPr>
            <w:r>
              <w:rPr>
                <w:rFonts w:ascii="Arial Narrow"/>
                <w:spacing w:val="-1"/>
                <w:sz w:val="21"/>
              </w:rPr>
              <w:t>20</w:t>
            </w:r>
            <w:r>
              <w:rPr>
                <w:rFonts w:ascii="Arial Narrow"/>
                <w:sz w:val="21"/>
              </w:rPr>
            </w:r>
          </w:p>
        </w:tc>
      </w:tr>
      <w:tr>
        <w:trPr>
          <w:trHeight w:val="390" w:hRule="exact"/>
        </w:trPr>
        <w:tc>
          <w:tcPr>
            <w:tcW w:w="415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05"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437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06"/>
              <w:jc w:val="right"/>
              <w:rPr>
                <w:rFonts w:ascii="Arial Narrow" w:hAnsi="Arial Narrow" w:cs="Arial Narrow" w:eastAsia="Arial Narrow" w:hint="default"/>
                <w:sz w:val="21"/>
                <w:szCs w:val="21"/>
              </w:rPr>
            </w:pPr>
            <w:r>
              <w:rPr>
                <w:rFonts w:ascii="Arial Narrow"/>
                <w:spacing w:val="-1"/>
                <w:sz w:val="21"/>
              </w:rPr>
              <w:t>50</w:t>
            </w:r>
            <w:r>
              <w:rPr>
                <w:rFonts w:ascii="Arial Narrow"/>
                <w:sz w:val="21"/>
              </w:rPr>
            </w:r>
          </w:p>
        </w:tc>
      </w:tr>
      <w:tr>
        <w:trPr>
          <w:trHeight w:val="390" w:hRule="exact"/>
        </w:trPr>
        <w:tc>
          <w:tcPr>
            <w:tcW w:w="415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05" w:right="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437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06"/>
              <w:jc w:val="right"/>
              <w:rPr>
                <w:rFonts w:ascii="Arial Narrow" w:hAnsi="Arial Narrow" w:cs="Arial Narrow" w:eastAsia="Arial Narrow" w:hint="default"/>
                <w:sz w:val="21"/>
                <w:szCs w:val="21"/>
              </w:rPr>
            </w:pPr>
            <w:r>
              <w:rPr>
                <w:rFonts w:ascii="Arial Narrow"/>
                <w:spacing w:val="-1"/>
                <w:sz w:val="21"/>
              </w:rPr>
              <w:t>70</w:t>
            </w:r>
            <w:r>
              <w:rPr>
                <w:rFonts w:ascii="Arial Narrow"/>
                <w:sz w:val="21"/>
              </w:rPr>
            </w:r>
          </w:p>
        </w:tc>
      </w:tr>
      <w:tr>
        <w:trPr>
          <w:trHeight w:val="396" w:hRule="exact"/>
        </w:trPr>
        <w:tc>
          <w:tcPr>
            <w:tcW w:w="4155" w:type="dxa"/>
            <w:tcBorders>
              <w:top w:val="nil" w:sz="6" w:space="0" w:color="auto"/>
              <w:left w:val="nil" w:sz="6" w:space="0" w:color="auto"/>
              <w:bottom w:val="single" w:sz="8" w:space="0" w:color="000000"/>
              <w:right w:val="nil" w:sz="6" w:space="0" w:color="auto"/>
            </w:tcBorders>
          </w:tcPr>
          <w:p>
            <w:pPr>
              <w:pStyle w:val="TableParagraph"/>
              <w:spacing w:line="240" w:lineRule="auto" w:before="21"/>
              <w:ind w:left="105" w:right="0"/>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Arial Narrow" w:hAnsi="Arial Narrow" w:cs="Arial Narrow" w:eastAsia="Arial Narrow" w:hint="default"/>
                <w:spacing w:val="10"/>
                <w:sz w:val="21"/>
                <w:szCs w:val="21"/>
              </w:rPr>
              <w:t> </w:t>
            </w:r>
            <w:r>
              <w:rPr>
                <w:rFonts w:ascii="宋体" w:hAnsi="宋体" w:cs="宋体" w:eastAsia="宋体" w:hint="default"/>
                <w:spacing w:val="-3"/>
                <w:sz w:val="21"/>
                <w:szCs w:val="21"/>
              </w:rPr>
              <w:t>年以上</w:t>
            </w:r>
            <w:r>
              <w:rPr>
                <w:rFonts w:ascii="宋体" w:hAnsi="宋体" w:cs="宋体" w:eastAsia="宋体" w:hint="default"/>
                <w:sz w:val="21"/>
                <w:szCs w:val="21"/>
              </w:rPr>
            </w:r>
          </w:p>
        </w:tc>
        <w:tc>
          <w:tcPr>
            <w:tcW w:w="4374" w:type="dxa"/>
            <w:tcBorders>
              <w:top w:val="nil" w:sz="6" w:space="0" w:color="auto"/>
              <w:left w:val="nil" w:sz="6" w:space="0" w:color="auto"/>
              <w:bottom w:val="single" w:sz="8" w:space="0" w:color="000000"/>
              <w:right w:val="nil" w:sz="6" w:space="0" w:color="auto"/>
            </w:tcBorders>
          </w:tcPr>
          <w:p>
            <w:pPr>
              <w:pStyle w:val="TableParagraph"/>
              <w:spacing w:line="240" w:lineRule="auto" w:before="65"/>
              <w:ind w:right="206"/>
              <w:jc w:val="right"/>
              <w:rPr>
                <w:rFonts w:ascii="Arial Narrow" w:hAnsi="Arial Narrow" w:cs="Arial Narrow" w:eastAsia="Arial Narrow" w:hint="default"/>
                <w:sz w:val="21"/>
                <w:szCs w:val="21"/>
              </w:rPr>
            </w:pPr>
            <w:r>
              <w:rPr>
                <w:rFonts w:ascii="Arial Narrow"/>
                <w:spacing w:val="-1"/>
                <w:sz w:val="21"/>
              </w:rPr>
              <w:t>100</w:t>
            </w:r>
            <w:r>
              <w:rPr>
                <w:rFonts w:ascii="Arial Narrow"/>
                <w:sz w:val="21"/>
              </w:rPr>
            </w:r>
          </w:p>
        </w:tc>
      </w:tr>
    </w:tbl>
    <w:p>
      <w:pPr>
        <w:spacing w:line="240" w:lineRule="auto" w:before="1"/>
        <w:rPr>
          <w:rFonts w:ascii="宋体" w:hAnsi="宋体" w:cs="宋体" w:eastAsia="宋体" w:hint="default"/>
          <w:sz w:val="7"/>
          <w:szCs w:val="7"/>
        </w:rPr>
      </w:pPr>
    </w:p>
    <w:p>
      <w:pPr>
        <w:spacing w:before="36"/>
        <w:ind w:left="660" w:right="1041" w:firstLine="0"/>
        <w:jc w:val="left"/>
        <w:rPr>
          <w:rFonts w:ascii="宋体" w:hAnsi="宋体" w:cs="宋体" w:eastAsia="宋体" w:hint="default"/>
          <w:sz w:val="21"/>
          <w:szCs w:val="21"/>
        </w:rPr>
      </w:pPr>
      <w:r>
        <w:rPr>
          <w:rFonts w:ascii="宋体" w:hAnsi="宋体" w:cs="宋体" w:eastAsia="宋体" w:hint="default"/>
          <w:b/>
          <w:bCs/>
          <w:sz w:val="21"/>
          <w:szCs w:val="21"/>
        </w:rPr>
        <w:t>（十二）存货</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p>
      <w:pPr>
        <w:spacing w:line="393" w:lineRule="auto" w:before="0"/>
        <w:ind w:left="658" w:right="373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、存货的分类</w:t>
      </w:r>
      <w:r>
        <w:rPr>
          <w:rFonts w:ascii="宋体" w:hAnsi="宋体" w:cs="宋体" w:eastAsia="宋体" w:hint="default"/>
          <w:w w:val="100"/>
          <w:sz w:val="21"/>
          <w:szCs w:val="21"/>
        </w:rPr>
        <w:t> </w:t>
      </w:r>
      <w:r>
        <w:rPr>
          <w:rFonts w:ascii="宋体" w:hAnsi="宋体" w:cs="宋体" w:eastAsia="宋体" w:hint="default"/>
          <w:sz w:val="21"/>
          <w:szCs w:val="21"/>
        </w:rPr>
        <w:t>本公司存货分为原材料、劳务成本、低值易耗品等。</w:t>
      </w:r>
      <w:r>
        <w:rPr>
          <w:rFonts w:ascii="宋体" w:hAnsi="宋体" w:cs="宋体" w:eastAsia="宋体" w:hint="default"/>
          <w:w w:val="100"/>
          <w:sz w:val="21"/>
          <w:szCs w:val="21"/>
        </w:rPr>
        <w:t> </w:t>
      </w:r>
      <w:r>
        <w:rPr>
          <w:rFonts w:ascii="宋体" w:hAnsi="宋体" w:cs="宋体" w:eastAsia="宋体" w:hint="default"/>
          <w:sz w:val="21"/>
          <w:szCs w:val="21"/>
        </w:rPr>
        <w:t>本公司报告期内的存货主要系劳务成本。</w:t>
      </w:r>
      <w:r>
        <w:rPr>
          <w:rFonts w:ascii="宋体" w:hAnsi="宋体" w:cs="宋体" w:eastAsia="宋体" w:hint="default"/>
          <w:w w:val="100"/>
          <w:sz w:val="21"/>
          <w:szCs w:val="21"/>
        </w:rPr>
        <w:t> </w:t>
      </w:r>
      <w:r>
        <w:rPr>
          <w:rFonts w:ascii="Arial Narrow" w:hAnsi="Arial Narrow" w:cs="Arial Narrow" w:eastAsia="Arial Narrow" w:hint="default"/>
          <w:sz w:val="21"/>
          <w:szCs w:val="21"/>
        </w:rPr>
        <w:t>2</w:t>
      </w:r>
      <w:r>
        <w:rPr>
          <w:rFonts w:ascii="宋体" w:hAnsi="宋体" w:cs="宋体" w:eastAsia="宋体" w:hint="default"/>
          <w:sz w:val="21"/>
          <w:szCs w:val="21"/>
        </w:rPr>
        <w:t>、发出存货的计价方法</w:t>
      </w:r>
      <w:r>
        <w:rPr>
          <w:rFonts w:ascii="宋体" w:hAnsi="宋体" w:cs="宋体" w:eastAsia="宋体" w:hint="default"/>
          <w:w w:val="100"/>
          <w:sz w:val="21"/>
          <w:szCs w:val="21"/>
        </w:rPr>
        <w:t> </w:t>
      </w:r>
      <w:r>
        <w:rPr>
          <w:rFonts w:ascii="宋体" w:hAnsi="宋体" w:cs="宋体" w:eastAsia="宋体" w:hint="default"/>
          <w:spacing w:val="-2"/>
          <w:sz w:val="21"/>
          <w:szCs w:val="21"/>
        </w:rPr>
        <w:t>原材料、劳务成本、低值易耗品等发出时采用先进先出法计价。</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Arial Narrow" w:hAnsi="Arial Narrow" w:cs="Arial Narrow" w:eastAsia="Arial Narrow" w:hint="default"/>
          <w:sz w:val="21"/>
          <w:szCs w:val="21"/>
        </w:rPr>
        <w:t>3</w:t>
      </w:r>
      <w:r>
        <w:rPr>
          <w:rFonts w:ascii="宋体" w:hAnsi="宋体" w:cs="宋体" w:eastAsia="宋体" w:hint="default"/>
          <w:sz w:val="21"/>
          <w:szCs w:val="21"/>
        </w:rPr>
        <w:t>、存货可变现净值的确定依据及存货跌价准备的计提方法</w:t>
      </w:r>
    </w:p>
    <w:p>
      <w:pPr>
        <w:spacing w:line="357" w:lineRule="auto" w:before="21"/>
        <w:ind w:left="2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）本公司存货按照成本与可变现净值孰低计量。存货成本高于其可变现净值的，计</w:t>
      </w:r>
      <w:r>
        <w:rPr>
          <w:rFonts w:ascii="宋体" w:hAnsi="宋体" w:cs="宋体" w:eastAsia="宋体" w:hint="default"/>
          <w:w w:val="100"/>
          <w:sz w:val="21"/>
          <w:szCs w:val="21"/>
        </w:rPr>
        <w:t> </w:t>
      </w:r>
      <w:r>
        <w:rPr>
          <w:rFonts w:ascii="宋体" w:hAnsi="宋体" w:cs="宋体" w:eastAsia="宋体" w:hint="default"/>
          <w:spacing w:val="-4"/>
          <w:sz w:val="21"/>
          <w:szCs w:val="21"/>
        </w:rPr>
        <w:t>提存货跌价准备。本公司通常按照单个存货项目计提存货跌价准备，期末，以前减记存货价</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值的影响因素已经消失的，存货跌价准备在原已计提的金额内转回。</w:t>
      </w:r>
    </w:p>
    <w:p>
      <w:pPr>
        <w:spacing w:line="362" w:lineRule="auto" w:before="83"/>
        <w:ind w:left="2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）直接用于出售的存货，在正常生产经营过程中以该存货的估计售价减去估计的销</w:t>
      </w:r>
      <w:r>
        <w:rPr>
          <w:rFonts w:ascii="宋体" w:hAnsi="宋体" w:cs="宋体" w:eastAsia="宋体" w:hint="default"/>
          <w:w w:val="100"/>
          <w:sz w:val="21"/>
          <w:szCs w:val="21"/>
        </w:rPr>
        <w:t> </w:t>
      </w:r>
      <w:r>
        <w:rPr>
          <w:rFonts w:ascii="宋体" w:hAnsi="宋体" w:cs="宋体" w:eastAsia="宋体" w:hint="default"/>
          <w:spacing w:val="-4"/>
          <w:sz w:val="21"/>
          <w:szCs w:val="21"/>
        </w:rPr>
        <w:t>售费用和相关税费后的金额确定其可变现净值；需要经过加工的存货，在正常生产经营过程</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w w:val="100"/>
          <w:sz w:val="21"/>
          <w:szCs w:val="21"/>
        </w:rPr>
        <w:t>中以所生产的产成品的估计售价减去完工时估计将要发生的成本、估计的销售费用和相关税</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费后的金额确定其可变现净值；资产负债表日，同一项目存货中一部分有合同价格约定、其</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他部分不存在合同价格的，分别确定其可变现净值，并与其对应的成本进行比较，分别确定</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存货跌价准备的计提或转回的金额。</w:t>
      </w:r>
    </w:p>
    <w:p>
      <w:pPr>
        <w:spacing w:line="381" w:lineRule="auto" w:before="79"/>
        <w:ind w:left="658" w:right="4588"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、存货的盘存制度</w:t>
      </w:r>
      <w:r>
        <w:rPr>
          <w:rFonts w:ascii="宋体" w:hAnsi="宋体" w:cs="宋体" w:eastAsia="宋体" w:hint="default"/>
          <w:w w:val="100"/>
          <w:sz w:val="21"/>
          <w:szCs w:val="21"/>
        </w:rPr>
        <w:t> </w:t>
      </w:r>
      <w:r>
        <w:rPr>
          <w:rFonts w:ascii="宋体" w:hAnsi="宋体" w:cs="宋体" w:eastAsia="宋体" w:hint="default"/>
          <w:spacing w:val="-2"/>
          <w:sz w:val="21"/>
          <w:szCs w:val="21"/>
        </w:rPr>
        <w:t>本公司存货盘存制度采用永续盘存制。</w:t>
      </w:r>
    </w:p>
    <w:p>
      <w:pPr>
        <w:spacing w:after="0" w:line="381" w:lineRule="auto"/>
        <w:jc w:val="left"/>
        <w:rPr>
          <w:rFonts w:ascii="宋体" w:hAnsi="宋体" w:cs="宋体" w:eastAsia="宋体" w:hint="default"/>
          <w:sz w:val="21"/>
          <w:szCs w:val="21"/>
        </w:rPr>
        <w:sectPr>
          <w:pgSz w:w="11910" w:h="16840"/>
          <w:pgMar w:header="877" w:footer="980" w:top="1100" w:bottom="1160" w:left="1560" w:right="0"/>
        </w:sectPr>
      </w:pPr>
    </w:p>
    <w:p>
      <w:pPr>
        <w:spacing w:line="240" w:lineRule="auto" w:before="7"/>
        <w:rPr>
          <w:rFonts w:ascii="宋体" w:hAnsi="宋体" w:cs="宋体" w:eastAsia="宋体" w:hint="default"/>
          <w:sz w:val="28"/>
          <w:szCs w:val="28"/>
        </w:rPr>
      </w:pPr>
    </w:p>
    <w:p>
      <w:pPr>
        <w:spacing w:line="381" w:lineRule="auto" w:before="36"/>
        <w:ind w:left="558" w:right="5526" w:firstLine="0"/>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宋体" w:hAnsi="宋体" w:cs="宋体" w:eastAsia="宋体" w:hint="default"/>
          <w:sz w:val="21"/>
          <w:szCs w:val="21"/>
        </w:rPr>
        <w:t>、低值易耗品的摊销方法</w:t>
      </w:r>
      <w:r>
        <w:rPr>
          <w:rFonts w:ascii="宋体" w:hAnsi="宋体" w:cs="宋体" w:eastAsia="宋体" w:hint="default"/>
          <w:w w:val="100"/>
          <w:sz w:val="21"/>
          <w:szCs w:val="21"/>
        </w:rPr>
        <w:t> </w:t>
      </w:r>
      <w:r>
        <w:rPr>
          <w:rFonts w:ascii="宋体" w:hAnsi="宋体" w:cs="宋体" w:eastAsia="宋体" w:hint="default"/>
          <w:spacing w:val="-2"/>
          <w:sz w:val="21"/>
          <w:szCs w:val="21"/>
        </w:rPr>
        <w:t>低值易耗品领用时采用一次转销法摊销。</w:t>
      </w:r>
    </w:p>
    <w:p>
      <w:pPr>
        <w:spacing w:before="59"/>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（十三）长期股权投资</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、初始投资成本确定</w:t>
      </w:r>
    </w:p>
    <w:p>
      <w:pPr>
        <w:spacing w:line="381" w:lineRule="auto" w:before="171"/>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）企业合并形成的长期股权投资</w:t>
      </w:r>
      <w:r>
        <w:rPr>
          <w:rFonts w:ascii="宋体" w:hAnsi="宋体" w:cs="宋体" w:eastAsia="宋体" w:hint="default"/>
          <w:w w:val="100"/>
          <w:sz w:val="21"/>
          <w:szCs w:val="21"/>
        </w:rPr>
        <w:t> </w:t>
      </w:r>
      <w:r>
        <w:rPr>
          <w:rFonts w:ascii="宋体" w:hAnsi="宋体" w:cs="宋体" w:eastAsia="宋体" w:hint="default"/>
          <w:spacing w:val="-4"/>
          <w:sz w:val="21"/>
          <w:szCs w:val="21"/>
        </w:rPr>
        <w:t>在同一控制下的企业合并中，公司以支付现金、转让非现金资产或承担债务方式以及以</w:t>
      </w:r>
    </w:p>
    <w:p>
      <w:pPr>
        <w:spacing w:line="367" w:lineRule="auto" w:before="21"/>
        <w:ind w:left="138" w:right="1662" w:firstLine="0"/>
        <w:jc w:val="left"/>
        <w:rPr>
          <w:rFonts w:ascii="宋体" w:hAnsi="宋体" w:cs="宋体" w:eastAsia="宋体" w:hint="default"/>
          <w:sz w:val="21"/>
          <w:szCs w:val="21"/>
        </w:rPr>
      </w:pPr>
      <w:r>
        <w:rPr>
          <w:rFonts w:ascii="宋体" w:hAnsi="宋体" w:cs="宋体" w:eastAsia="宋体" w:hint="default"/>
          <w:spacing w:val="-4"/>
          <w:w w:val="100"/>
          <w:sz w:val="21"/>
          <w:szCs w:val="21"/>
        </w:rPr>
        <w:t>发行权益性证券作为合并对价的，在合并日按照取得被合并方所有者权益账面价值的份额作</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2"/>
          <w:sz w:val="21"/>
          <w:szCs w:val="21"/>
        </w:rPr>
        <w:t>为长期股权投资的初始投资成本。长期股权投资初始投资成本与支付合并对价之间的差额，</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pacing w:val="-4"/>
          <w:sz w:val="21"/>
          <w:szCs w:val="21"/>
        </w:rPr>
        <w:t>调整资本公积；资本公积不足冲减的，调整留存收益。合并发生的各项直接相关费用，包括</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为进行合并而支付的审计费用、评估费用、法律服务费用等，于发生时计入当期损益。</w:t>
      </w:r>
    </w:p>
    <w:p>
      <w:pPr>
        <w:spacing w:line="345" w:lineRule="auto" w:before="77"/>
        <w:ind w:left="138" w:right="1662" w:firstLine="419"/>
        <w:jc w:val="left"/>
        <w:rPr>
          <w:rFonts w:ascii="宋体" w:hAnsi="宋体" w:cs="宋体" w:eastAsia="宋体" w:hint="default"/>
          <w:sz w:val="21"/>
          <w:szCs w:val="21"/>
        </w:rPr>
      </w:pPr>
      <w:r>
        <w:rPr>
          <w:rFonts w:ascii="宋体" w:hAnsi="宋体" w:cs="宋体" w:eastAsia="宋体" w:hint="default"/>
          <w:spacing w:val="-5"/>
          <w:sz w:val="21"/>
          <w:szCs w:val="21"/>
        </w:rPr>
        <w:t>在非同一控制下的企业合并中，公司在购买日按照《企业会计准则第 </w:t>
      </w:r>
      <w:r>
        <w:rPr>
          <w:rFonts w:ascii="Arial Narrow" w:hAnsi="Arial Narrow" w:cs="Arial Narrow" w:eastAsia="Arial Narrow" w:hint="default"/>
          <w:sz w:val="21"/>
          <w:szCs w:val="21"/>
        </w:rPr>
        <w:t>20</w:t>
      </w:r>
      <w:r>
        <w:rPr>
          <w:rFonts w:ascii="Arial Narrow" w:hAnsi="Arial Narrow" w:cs="Arial Narrow" w:eastAsia="Arial Narrow" w:hint="default"/>
          <w:spacing w:val="13"/>
          <w:sz w:val="21"/>
          <w:szCs w:val="21"/>
        </w:rPr>
        <w:t> </w:t>
      </w:r>
      <w:r>
        <w:rPr>
          <w:rFonts w:ascii="宋体" w:hAnsi="宋体" w:cs="宋体" w:eastAsia="宋体" w:hint="default"/>
          <w:sz w:val="21"/>
          <w:szCs w:val="21"/>
        </w:rPr>
        <w:t>号</w:t>
      </w:r>
      <w:r>
        <w:rPr>
          <w:rFonts w:ascii="Arial Narrow" w:hAnsi="Arial Narrow" w:cs="Arial Narrow" w:eastAsia="Arial Narrow" w:hint="default"/>
          <w:sz w:val="21"/>
          <w:szCs w:val="21"/>
        </w:rPr>
        <w:t>—</w:t>
      </w:r>
      <w:r>
        <w:rPr>
          <w:rFonts w:ascii="宋体" w:hAnsi="宋体" w:cs="宋体" w:eastAsia="宋体" w:hint="default"/>
          <w:sz w:val="21"/>
          <w:szCs w:val="21"/>
        </w:rPr>
        <w:t>企业合并》</w:t>
      </w:r>
      <w:r>
        <w:rPr>
          <w:rFonts w:ascii="宋体" w:hAnsi="宋体" w:cs="宋体" w:eastAsia="宋体" w:hint="default"/>
          <w:w w:val="100"/>
          <w:sz w:val="21"/>
          <w:szCs w:val="21"/>
        </w:rPr>
        <w:t> </w:t>
      </w:r>
      <w:r>
        <w:rPr>
          <w:rFonts w:ascii="宋体" w:hAnsi="宋体" w:cs="宋体" w:eastAsia="宋体" w:hint="default"/>
          <w:sz w:val="21"/>
          <w:szCs w:val="21"/>
        </w:rPr>
        <w:t>确定的合并成本作为长期股权投资的初始投资成本。</w:t>
      </w:r>
    </w:p>
    <w:p>
      <w:pPr>
        <w:spacing w:line="391" w:lineRule="auto" w:before="93"/>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）其他方式取得的长期股权投资</w:t>
      </w:r>
      <w:r>
        <w:rPr>
          <w:rFonts w:ascii="宋体" w:hAnsi="宋体" w:cs="宋体" w:eastAsia="宋体" w:hint="default"/>
          <w:w w:val="100"/>
          <w:sz w:val="21"/>
          <w:szCs w:val="21"/>
        </w:rPr>
        <w:t> </w:t>
      </w:r>
      <w:r>
        <w:rPr>
          <w:rFonts w:ascii="宋体" w:hAnsi="宋体" w:cs="宋体" w:eastAsia="宋体" w:hint="default"/>
          <w:sz w:val="21"/>
          <w:szCs w:val="21"/>
        </w:rPr>
        <w:t>以支付现金方式取得的长期股权投资，按照实际支付的购买价款作为初始投资成本。</w:t>
      </w:r>
      <w:r>
        <w:rPr>
          <w:rFonts w:ascii="宋体" w:hAnsi="宋体" w:cs="宋体" w:eastAsia="宋体" w:hint="default"/>
          <w:w w:val="100"/>
          <w:sz w:val="21"/>
          <w:szCs w:val="21"/>
        </w:rPr>
        <w:t> </w:t>
      </w:r>
      <w:r>
        <w:rPr>
          <w:rFonts w:ascii="宋体" w:hAnsi="宋体" w:cs="宋体" w:eastAsia="宋体" w:hint="default"/>
          <w:spacing w:val="-4"/>
          <w:w w:val="100"/>
          <w:sz w:val="21"/>
          <w:szCs w:val="21"/>
        </w:rPr>
        <w:t>以发行权益性证券取得的长期股权投资，按照发行权益性证券的公允价值作为初始投资</w:t>
      </w:r>
    </w:p>
    <w:p>
      <w:pPr>
        <w:spacing w:before="10"/>
        <w:ind w:left="138" w:right="1662" w:firstLine="0"/>
        <w:jc w:val="left"/>
        <w:rPr>
          <w:rFonts w:ascii="宋体" w:hAnsi="宋体" w:cs="宋体" w:eastAsia="宋体" w:hint="default"/>
          <w:sz w:val="21"/>
          <w:szCs w:val="21"/>
        </w:rPr>
      </w:pPr>
      <w:r>
        <w:rPr>
          <w:rFonts w:ascii="宋体" w:hAnsi="宋体" w:cs="宋体" w:eastAsia="宋体" w:hint="default"/>
          <w:sz w:val="21"/>
          <w:szCs w:val="21"/>
        </w:rPr>
        <w:t>成本。</w:t>
      </w:r>
    </w:p>
    <w:p>
      <w:pPr>
        <w:spacing w:line="240" w:lineRule="auto" w:before="5"/>
        <w:rPr>
          <w:rFonts w:ascii="宋体" w:hAnsi="宋体" w:cs="宋体" w:eastAsia="宋体" w:hint="default"/>
          <w:sz w:val="14"/>
          <w:szCs w:val="14"/>
        </w:rPr>
      </w:pPr>
    </w:p>
    <w:p>
      <w:pPr>
        <w:spacing w:line="364" w:lineRule="auto" w:before="0"/>
        <w:ind w:left="138" w:right="1662" w:firstLine="419"/>
        <w:jc w:val="left"/>
        <w:rPr>
          <w:rFonts w:ascii="宋体" w:hAnsi="宋体" w:cs="宋体" w:eastAsia="宋体" w:hint="default"/>
          <w:sz w:val="21"/>
          <w:szCs w:val="21"/>
        </w:rPr>
      </w:pPr>
      <w:r>
        <w:rPr>
          <w:rFonts w:ascii="宋体" w:hAnsi="宋体" w:cs="宋体" w:eastAsia="宋体" w:hint="default"/>
          <w:spacing w:val="-4"/>
          <w:sz w:val="21"/>
          <w:szCs w:val="21"/>
        </w:rPr>
        <w:t>投资者投入的长期股权投资，按照投资合同或协议约定的价值（扣除已宣告但尚未发放</w:t>
      </w:r>
      <w:r>
        <w:rPr>
          <w:rFonts w:ascii="宋体" w:hAnsi="宋体" w:cs="宋体" w:eastAsia="宋体" w:hint="default"/>
          <w:w w:val="100"/>
          <w:sz w:val="21"/>
          <w:szCs w:val="21"/>
        </w:rPr>
        <w:t> </w:t>
      </w:r>
      <w:r>
        <w:rPr>
          <w:rFonts w:ascii="宋体" w:hAnsi="宋体" w:cs="宋体" w:eastAsia="宋体" w:hint="default"/>
          <w:sz w:val="21"/>
          <w:szCs w:val="21"/>
        </w:rPr>
        <w:t>的现金股利或利润）作为初始投资成本，但合同或协议约定价值不公允的除外。</w:t>
      </w:r>
    </w:p>
    <w:p>
      <w:pPr>
        <w:spacing w:line="367" w:lineRule="auto" w:before="76"/>
        <w:ind w:left="138" w:right="1788" w:firstLine="419"/>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在非货币性资产交换具备商业实质和换入资产或换出资产的公允价值能够可靠计量的</w:t>
      </w:r>
      <w:r>
        <w:rPr>
          <w:rFonts w:ascii="宋体" w:hAnsi="宋体" w:cs="宋体" w:eastAsia="宋体" w:hint="default"/>
          <w:spacing w:val="2"/>
          <w:w w:val="100"/>
          <w:sz w:val="21"/>
          <w:szCs w:val="21"/>
        </w:rPr>
        <w:t> </w:t>
      </w:r>
      <w:r>
        <w:rPr>
          <w:rFonts w:ascii="宋体" w:hAnsi="宋体" w:cs="宋体" w:eastAsia="宋体" w:hint="default"/>
          <w:spacing w:val="-4"/>
          <w:w w:val="100"/>
          <w:sz w:val="21"/>
          <w:szCs w:val="21"/>
        </w:rPr>
        <w:t>前提下，非货币性资产交换换入的长期股权投资以换出资产的公允价值为基础确定其初始投</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资成本，除非有确凿证据表明换入资产的公允价值更加可靠；不满足上述前提的非货币性资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产交换，以换出资产的账面价值和应支付的相关税费作为换入长期股权投资的初始投资成</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z w:val="21"/>
          <w:szCs w:val="21"/>
        </w:rPr>
        <w:t>本。</w:t>
      </w:r>
    </w:p>
    <w:p>
      <w:pPr>
        <w:spacing w:line="405" w:lineRule="auto" w:before="74"/>
        <w:ind w:left="558" w:right="1662" w:firstLine="0"/>
        <w:jc w:val="left"/>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通过债务重组取得的长期股权投资，其初始投资成本按照公允价值为基础确定。</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公司能够对被投资单位施加重大影响或共同控制的，初始投资成本大于投资时应享有被</w:t>
      </w:r>
    </w:p>
    <w:p>
      <w:pPr>
        <w:spacing w:line="364" w:lineRule="auto" w:before="1"/>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投资单位可辨认净资产公允价值份额的差额，不调整长期股权投资的初始投资成本；初始投</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资成本小于投资时应享有被投资单位可辨认净资产公允价值份额的差额，计入当期损益。</w:t>
      </w:r>
    </w:p>
    <w:p>
      <w:pPr>
        <w:spacing w:line="384" w:lineRule="auto" w:before="7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、后续计量及损益确认方法</w:t>
      </w:r>
      <w:r>
        <w:rPr>
          <w:rFonts w:ascii="宋体" w:hAnsi="宋体" w:cs="宋体" w:eastAsia="宋体" w:hint="default"/>
          <w:w w:val="100"/>
          <w:sz w:val="21"/>
          <w:szCs w:val="21"/>
        </w:rPr>
        <w:t> </w:t>
      </w:r>
      <w:r>
        <w:rPr>
          <w:rFonts w:ascii="宋体" w:hAnsi="宋体" w:cs="宋体" w:eastAsia="宋体" w:hint="default"/>
          <w:spacing w:val="-4"/>
          <w:sz w:val="21"/>
          <w:szCs w:val="21"/>
        </w:rPr>
        <w:t>公司对子公司的长期股权投资，采用成本法核算，编制合并财务报表时按照权益法进行</w:t>
      </w:r>
    </w:p>
    <w:p>
      <w:pPr>
        <w:spacing w:line="367" w:lineRule="auto" w:before="19"/>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调整。对被投资单位不具有共同控制或重大影响，并且在活跃市场中没有报价、公允价值不</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能可靠计量的长期股权投资，采用成本法核算。对被投资单位具有共同控制或重大影响的长</w:t>
      </w:r>
    </w:p>
    <w:p>
      <w:pPr>
        <w:spacing w:after="0" w:line="367" w:lineRule="auto"/>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7"/>
        <w:rPr>
          <w:rFonts w:ascii="宋体" w:hAnsi="宋体" w:cs="宋体" w:eastAsia="宋体" w:hint="default"/>
          <w:sz w:val="28"/>
          <w:szCs w:val="28"/>
        </w:rPr>
      </w:pPr>
    </w:p>
    <w:p>
      <w:pPr>
        <w:spacing w:line="405" w:lineRule="auto" w:before="36"/>
        <w:ind w:left="558" w:right="1662" w:hanging="420"/>
        <w:jc w:val="left"/>
        <w:rPr>
          <w:rFonts w:ascii="宋体" w:hAnsi="宋体" w:cs="宋体" w:eastAsia="宋体" w:hint="default"/>
          <w:sz w:val="21"/>
          <w:szCs w:val="21"/>
        </w:rPr>
      </w:pPr>
      <w:r>
        <w:rPr>
          <w:rFonts w:ascii="宋体" w:hAnsi="宋体" w:cs="宋体" w:eastAsia="宋体" w:hint="default"/>
          <w:sz w:val="21"/>
          <w:szCs w:val="21"/>
        </w:rPr>
        <w:t>期股权投资，采用权益法核算。</w:t>
      </w:r>
      <w:r>
        <w:rPr>
          <w:rFonts w:ascii="宋体" w:hAnsi="宋体" w:cs="宋体" w:eastAsia="宋体" w:hint="default"/>
          <w:w w:val="100"/>
          <w:sz w:val="21"/>
          <w:szCs w:val="21"/>
        </w:rPr>
        <w:t> </w:t>
      </w:r>
      <w:r>
        <w:rPr>
          <w:rFonts w:ascii="宋体" w:hAnsi="宋体" w:cs="宋体" w:eastAsia="宋体" w:hint="default"/>
          <w:spacing w:val="-4"/>
          <w:w w:val="100"/>
          <w:sz w:val="21"/>
          <w:szCs w:val="21"/>
        </w:rPr>
        <w:t>成本法下公司确认投资收益，除取得投资时实际支付的价款或对价中包含的已宣告但尚</w:t>
      </w:r>
    </w:p>
    <w:p>
      <w:pPr>
        <w:spacing w:line="367" w:lineRule="auto" w:before="0"/>
        <w:ind w:left="138" w:right="1788" w:firstLine="0"/>
        <w:jc w:val="both"/>
        <w:rPr>
          <w:rFonts w:ascii="宋体" w:hAnsi="宋体" w:cs="宋体" w:eastAsia="宋体" w:hint="default"/>
          <w:sz w:val="21"/>
          <w:szCs w:val="21"/>
        </w:rPr>
      </w:pPr>
      <w:r>
        <w:rPr>
          <w:rFonts w:ascii="宋体" w:hAnsi="宋体" w:cs="宋体" w:eastAsia="宋体" w:hint="default"/>
          <w:sz w:val="21"/>
          <w:szCs w:val="21"/>
        </w:rPr>
        <w:t>未发放的现金股利或利润外，按照享有被投资单位宣告发放的现金股利或利润确认投资收</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pacing w:val="-4"/>
          <w:sz w:val="21"/>
          <w:szCs w:val="21"/>
        </w:rPr>
        <w:t>益，不再划分是否属于投资前和投资后被投资单位实现的净利润。按照上述规定确认自被投</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资单位应分得的现金股利或利润后，考虑长期股权投资是否发生减值。如出现长期股权投资</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4"/>
          <w:sz w:val="21"/>
          <w:szCs w:val="21"/>
        </w:rPr>
        <w:t>的账面价值大于享有被投资单位净资产（包括相关商誉）账面价值的份额等情况时，对长期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股权投资进行减值测试，可收回金额低于长期股权投资账面价值的，计提减值准备。</w:t>
      </w:r>
    </w:p>
    <w:p>
      <w:pPr>
        <w:spacing w:line="367" w:lineRule="auto" w:before="74"/>
        <w:ind w:left="138" w:right="1662" w:firstLine="419"/>
        <w:jc w:val="left"/>
        <w:rPr>
          <w:rFonts w:ascii="宋体" w:hAnsi="宋体" w:cs="宋体" w:eastAsia="宋体" w:hint="default"/>
          <w:sz w:val="21"/>
          <w:szCs w:val="21"/>
        </w:rPr>
      </w:pPr>
      <w:r>
        <w:rPr>
          <w:rFonts w:ascii="宋体" w:hAnsi="宋体" w:cs="宋体" w:eastAsia="宋体" w:hint="default"/>
          <w:sz w:val="21"/>
          <w:szCs w:val="21"/>
        </w:rPr>
        <w:t>公司与联营企业及合营企业之间发生的内部交易损益按照持股比例计算归属于公司的</w:t>
      </w:r>
      <w:r>
        <w:rPr>
          <w:rFonts w:ascii="宋体" w:hAnsi="宋体" w:cs="宋体" w:eastAsia="宋体" w:hint="default"/>
          <w:spacing w:val="2"/>
          <w:w w:val="100"/>
          <w:sz w:val="21"/>
          <w:szCs w:val="21"/>
        </w:rPr>
        <w:t> </w:t>
      </w:r>
      <w:r>
        <w:rPr>
          <w:rFonts w:ascii="宋体" w:hAnsi="宋体" w:cs="宋体" w:eastAsia="宋体" w:hint="default"/>
          <w:spacing w:val="-2"/>
          <w:sz w:val="21"/>
          <w:szCs w:val="21"/>
        </w:rPr>
        <w:t>部分，应当予以抵销，在此基础上确认投资损益。公司与被投资单位发生的内部交易损失，</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按照《企业会计准则第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8</w:t>
      </w:r>
      <w:r>
        <w:rPr>
          <w:rFonts w:ascii="Arial Narrow" w:hAnsi="Arial Narrow" w:cs="Arial Narrow" w:eastAsia="Arial Narrow" w:hint="default"/>
          <w:spacing w:val="1"/>
          <w:sz w:val="21"/>
          <w:szCs w:val="21"/>
        </w:rPr>
        <w:t> </w:t>
      </w:r>
      <w:r>
        <w:rPr>
          <w:rFonts w:ascii="宋体" w:hAnsi="宋体" w:cs="宋体" w:eastAsia="宋体" w:hint="default"/>
          <w:sz w:val="21"/>
          <w:szCs w:val="21"/>
        </w:rPr>
        <w:t>号</w:t>
      </w:r>
      <w:r>
        <w:rPr>
          <w:rFonts w:ascii="Arial Narrow" w:hAnsi="Arial Narrow" w:cs="Arial Narrow" w:eastAsia="Arial Narrow" w:hint="default"/>
          <w:sz w:val="21"/>
          <w:szCs w:val="21"/>
        </w:rPr>
        <w:t>—</w:t>
      </w:r>
      <w:r>
        <w:rPr>
          <w:rFonts w:ascii="宋体" w:hAnsi="宋体" w:cs="宋体" w:eastAsia="宋体" w:hint="default"/>
          <w:sz w:val="21"/>
          <w:szCs w:val="21"/>
        </w:rPr>
        <w:t>资产减值》等规定属于资产减值损失的，应当全额确认。</w:t>
      </w:r>
    </w:p>
    <w:p>
      <w:pPr>
        <w:spacing w:line="367" w:lineRule="auto" w:before="47"/>
        <w:ind w:left="138" w:right="1662" w:firstLine="419"/>
        <w:jc w:val="left"/>
        <w:rPr>
          <w:rFonts w:ascii="宋体" w:hAnsi="宋体" w:cs="宋体" w:eastAsia="宋体" w:hint="default"/>
          <w:sz w:val="21"/>
          <w:szCs w:val="21"/>
        </w:rPr>
      </w:pPr>
      <w:r>
        <w:rPr>
          <w:rFonts w:ascii="宋体" w:hAnsi="宋体" w:cs="宋体" w:eastAsia="宋体" w:hint="default"/>
          <w:spacing w:val="-2"/>
          <w:sz w:val="21"/>
          <w:szCs w:val="21"/>
        </w:rPr>
        <w:t>权益法下在公司确认应分担被投资单位发生的亏损时，按照以下顺序进行处理：首先，</w:t>
      </w:r>
      <w:r>
        <w:rPr>
          <w:rFonts w:ascii="宋体" w:hAnsi="宋体" w:cs="宋体" w:eastAsia="宋体" w:hint="default"/>
          <w:w w:val="100"/>
          <w:sz w:val="21"/>
          <w:szCs w:val="21"/>
        </w:rPr>
        <w:t> </w:t>
      </w:r>
      <w:r>
        <w:rPr>
          <w:rFonts w:ascii="宋体" w:hAnsi="宋体" w:cs="宋体" w:eastAsia="宋体" w:hint="default"/>
          <w:spacing w:val="-4"/>
          <w:sz w:val="21"/>
          <w:szCs w:val="21"/>
        </w:rPr>
        <w:t>冲减长期股权投资的账面价值。其次，长期股权投资的账面价值不足以冲减的，以其他实质</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w w:val="100"/>
          <w:sz w:val="21"/>
          <w:szCs w:val="21"/>
        </w:rPr>
        <w:t>上构成对被投资单位净投资的长期权益账面价值为限继续确认投资损失，冲减长期应收项目</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等的账面价值。最后，经过上述处理，按照投资合同或协议约定企业仍承担额外义务的，按</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预计承担的义务确认预计负债，计入当期投资损失。</w:t>
      </w:r>
    </w:p>
    <w:p>
      <w:pPr>
        <w:spacing w:line="364" w:lineRule="auto" w:before="77"/>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被投资单位以后期间实现盈利的，公司在扣除未确认的亏损分担额后，按与上述相反的</w:t>
      </w:r>
      <w:r>
        <w:rPr>
          <w:rFonts w:ascii="宋体" w:hAnsi="宋体" w:cs="宋体" w:eastAsia="宋体" w:hint="default"/>
          <w:w w:val="100"/>
          <w:sz w:val="21"/>
          <w:szCs w:val="21"/>
        </w:rPr>
        <w:t> </w:t>
      </w:r>
      <w:r>
        <w:rPr>
          <w:rFonts w:ascii="宋体" w:hAnsi="宋体" w:cs="宋体" w:eastAsia="宋体" w:hint="default"/>
          <w:spacing w:val="-4"/>
          <w:sz w:val="21"/>
          <w:szCs w:val="21"/>
        </w:rPr>
        <w:t>顺序处理，减记已确认预计负债的账面余额、恢复其他实质上构成对被投资单位净投资的长</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期权益及长期股权投资的账面价值，同时确认投资收益。</w:t>
      </w:r>
    </w:p>
    <w:p>
      <w:pPr>
        <w:spacing w:line="364" w:lineRule="auto" w:before="76"/>
        <w:ind w:left="138" w:right="1790" w:firstLine="419"/>
        <w:jc w:val="both"/>
        <w:rPr>
          <w:rFonts w:ascii="宋体" w:hAnsi="宋体" w:cs="宋体" w:eastAsia="宋体" w:hint="default"/>
          <w:sz w:val="21"/>
          <w:szCs w:val="21"/>
        </w:rPr>
      </w:pPr>
      <w:r>
        <w:rPr>
          <w:rFonts w:ascii="宋体" w:hAnsi="宋体" w:cs="宋体" w:eastAsia="宋体" w:hint="default"/>
          <w:spacing w:val="-4"/>
          <w:w w:val="100"/>
          <w:sz w:val="21"/>
          <w:szCs w:val="21"/>
        </w:rPr>
        <w:t>被投资单位除净损益以外所有者权益其他变动的处理：对于被投资单位除净损益以外所</w:t>
      </w:r>
      <w:r>
        <w:rPr>
          <w:rFonts w:ascii="宋体" w:hAnsi="宋体" w:cs="宋体" w:eastAsia="宋体" w:hint="default"/>
          <w:w w:val="100"/>
          <w:sz w:val="21"/>
          <w:szCs w:val="21"/>
        </w:rPr>
        <w:t> </w:t>
      </w:r>
      <w:r>
        <w:rPr>
          <w:rFonts w:ascii="宋体" w:hAnsi="宋体" w:cs="宋体" w:eastAsia="宋体" w:hint="default"/>
          <w:spacing w:val="-4"/>
          <w:sz w:val="21"/>
          <w:szCs w:val="21"/>
        </w:rPr>
        <w:t>有者权益的其他变动，在持股比例不变的情况下，公司按照持股比例计算应享有或承担的部</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5"/>
          <w:w w:val="100"/>
          <w:sz w:val="21"/>
          <w:szCs w:val="21"/>
        </w:rPr>
        <w:t>分，调整长期股权投资的账面价值，同时增加或减少资本公积（其他资本公积）。</w:t>
      </w:r>
    </w:p>
    <w:p>
      <w:pPr>
        <w:spacing w:line="384" w:lineRule="auto" w:before="76"/>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、确定对被投资单位具有共同控制、重大影响的依据</w:t>
      </w:r>
      <w:r>
        <w:rPr>
          <w:rFonts w:ascii="宋体" w:hAnsi="宋体" w:cs="宋体" w:eastAsia="宋体" w:hint="default"/>
          <w:w w:val="100"/>
          <w:sz w:val="21"/>
          <w:szCs w:val="21"/>
        </w:rPr>
        <w:t> </w:t>
      </w:r>
      <w:r>
        <w:rPr>
          <w:rFonts w:ascii="宋体" w:hAnsi="宋体" w:cs="宋体" w:eastAsia="宋体" w:hint="default"/>
          <w:spacing w:val="-4"/>
          <w:w w:val="100"/>
          <w:sz w:val="21"/>
          <w:szCs w:val="21"/>
        </w:rPr>
        <w:t>按照合同约定对某项经济活动所共有的控制，仅在与该项经济活动相关的重要财务和经</w:t>
      </w:r>
    </w:p>
    <w:p>
      <w:pPr>
        <w:spacing w:line="367" w:lineRule="auto" w:before="19"/>
        <w:ind w:left="138" w:right="1789" w:firstLine="0"/>
        <w:jc w:val="both"/>
        <w:rPr>
          <w:rFonts w:ascii="宋体" w:hAnsi="宋体" w:cs="宋体" w:eastAsia="宋体" w:hint="default"/>
          <w:sz w:val="21"/>
          <w:szCs w:val="21"/>
        </w:rPr>
      </w:pPr>
      <w:r>
        <w:rPr>
          <w:rFonts w:ascii="宋体" w:hAnsi="宋体" w:cs="宋体" w:eastAsia="宋体" w:hint="default"/>
          <w:spacing w:val="-4"/>
          <w:w w:val="100"/>
          <w:sz w:val="21"/>
          <w:szCs w:val="21"/>
        </w:rPr>
        <w:t>营决策需要分享控制权的投资方一致同意时存在，则视为与其他方对被投资单位实施共同控</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制；对一个企业的财务和经营决策有参与决策的权力，但并不能够控制或者与其他方一起共</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同控制这些政策的制定，则视为投资企业能够对被投资单位施加重大影响。</w:t>
      </w:r>
    </w:p>
    <w:p>
      <w:pPr>
        <w:spacing w:line="384" w:lineRule="auto" w:before="72"/>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、减值测试方法及减值准备计提方法</w:t>
      </w:r>
      <w:r>
        <w:rPr>
          <w:rFonts w:ascii="宋体" w:hAnsi="宋体" w:cs="宋体" w:eastAsia="宋体" w:hint="default"/>
          <w:w w:val="100"/>
          <w:sz w:val="21"/>
          <w:szCs w:val="21"/>
        </w:rPr>
        <w:t> </w:t>
      </w:r>
      <w:r>
        <w:rPr>
          <w:rFonts w:ascii="宋体" w:hAnsi="宋体" w:cs="宋体" w:eastAsia="宋体" w:hint="default"/>
          <w:spacing w:val="-4"/>
          <w:sz w:val="21"/>
          <w:szCs w:val="21"/>
        </w:rPr>
        <w:t>按成本法核算的、在活跃市场中没有报价、公允价值不能可靠计量的长期股权投资，其</w:t>
      </w:r>
    </w:p>
    <w:p>
      <w:pPr>
        <w:spacing w:before="19"/>
        <w:ind w:left="138" w:right="0" w:firstLine="0"/>
        <w:jc w:val="both"/>
        <w:rPr>
          <w:rFonts w:ascii="宋体" w:hAnsi="宋体" w:cs="宋体" w:eastAsia="宋体" w:hint="default"/>
          <w:sz w:val="21"/>
          <w:szCs w:val="21"/>
        </w:rPr>
      </w:pPr>
      <w:r>
        <w:rPr>
          <w:rFonts w:ascii="宋体" w:hAnsi="宋体" w:cs="宋体" w:eastAsia="宋体" w:hint="default"/>
          <w:spacing w:val="-4"/>
          <w:sz w:val="21"/>
          <w:szCs w:val="21"/>
        </w:rPr>
        <w:t>减值按照《企业会计准则第 </w:t>
      </w:r>
      <w:r>
        <w:rPr>
          <w:rFonts w:ascii="Arial Narrow" w:hAnsi="Arial Narrow" w:cs="Arial Narrow" w:eastAsia="Arial Narrow" w:hint="default"/>
          <w:sz w:val="21"/>
          <w:szCs w:val="21"/>
        </w:rPr>
        <w:t>22</w:t>
      </w:r>
      <w:r>
        <w:rPr>
          <w:rFonts w:ascii="Arial Narrow" w:hAnsi="Arial Narrow" w:cs="Arial Narrow" w:eastAsia="Arial Narrow" w:hint="default"/>
          <w:spacing w:val="25"/>
          <w:sz w:val="21"/>
          <w:szCs w:val="21"/>
        </w:rPr>
        <w:t> </w:t>
      </w:r>
      <w:r>
        <w:rPr>
          <w:rFonts w:ascii="宋体" w:hAnsi="宋体" w:cs="宋体" w:eastAsia="宋体" w:hint="default"/>
          <w:spacing w:val="-5"/>
          <w:sz w:val="21"/>
          <w:szCs w:val="21"/>
        </w:rPr>
        <w:t>号</w:t>
      </w:r>
      <w:r>
        <w:rPr>
          <w:rFonts w:ascii="Arial Narrow" w:hAnsi="Arial Narrow" w:cs="Arial Narrow" w:eastAsia="Arial Narrow" w:hint="default"/>
          <w:spacing w:val="-5"/>
          <w:sz w:val="21"/>
          <w:szCs w:val="21"/>
        </w:rPr>
        <w:t>——</w:t>
      </w:r>
      <w:r>
        <w:rPr>
          <w:rFonts w:ascii="宋体" w:hAnsi="宋体" w:cs="宋体" w:eastAsia="宋体" w:hint="default"/>
          <w:spacing w:val="-5"/>
          <w:sz w:val="21"/>
          <w:szCs w:val="21"/>
        </w:rPr>
        <w:t>金融工具确认和计量》处理；其他长期股权投资，其减</w:t>
      </w:r>
    </w:p>
    <w:p>
      <w:pPr>
        <w:spacing w:before="128"/>
        <w:ind w:left="138" w:right="0" w:firstLine="0"/>
        <w:jc w:val="both"/>
        <w:rPr>
          <w:rFonts w:ascii="宋体" w:hAnsi="宋体" w:cs="宋体" w:eastAsia="宋体" w:hint="default"/>
          <w:sz w:val="21"/>
          <w:szCs w:val="21"/>
        </w:rPr>
      </w:pPr>
      <w:r>
        <w:rPr>
          <w:rFonts w:ascii="宋体" w:hAnsi="宋体" w:cs="宋体" w:eastAsia="宋体" w:hint="default"/>
          <w:sz w:val="21"/>
          <w:szCs w:val="21"/>
        </w:rPr>
        <w:t>值按照《企业会计准则第</w:t>
      </w:r>
      <w:r>
        <w:rPr>
          <w:rFonts w:ascii="宋体" w:hAnsi="宋体" w:cs="宋体" w:eastAsia="宋体" w:hint="default"/>
          <w:spacing w:val="-56"/>
          <w:sz w:val="21"/>
          <w:szCs w:val="21"/>
        </w:rPr>
        <w:t> </w:t>
      </w:r>
      <w:r>
        <w:rPr>
          <w:rFonts w:ascii="Arial Narrow" w:hAnsi="Arial Narrow" w:cs="Arial Narrow" w:eastAsia="Arial Narrow" w:hint="default"/>
          <w:sz w:val="21"/>
          <w:szCs w:val="21"/>
        </w:rPr>
        <w:t>8</w:t>
      </w:r>
      <w:r>
        <w:rPr>
          <w:rFonts w:ascii="Arial Narrow" w:hAnsi="Arial Narrow" w:cs="Arial Narrow" w:eastAsia="Arial Narrow" w:hint="default"/>
          <w:spacing w:val="3"/>
          <w:sz w:val="21"/>
          <w:szCs w:val="21"/>
        </w:rPr>
        <w:t> </w:t>
      </w:r>
      <w:r>
        <w:rPr>
          <w:rFonts w:ascii="宋体" w:hAnsi="宋体" w:cs="宋体" w:eastAsia="宋体" w:hint="default"/>
          <w:sz w:val="21"/>
          <w:szCs w:val="21"/>
        </w:rPr>
        <w:t>号</w:t>
      </w:r>
      <w:r>
        <w:rPr>
          <w:rFonts w:ascii="Arial Narrow" w:hAnsi="Arial Narrow" w:cs="Arial Narrow" w:eastAsia="Arial Narrow" w:hint="default"/>
          <w:sz w:val="21"/>
          <w:szCs w:val="21"/>
        </w:rPr>
        <w:t>——</w:t>
      </w:r>
      <w:r>
        <w:rPr>
          <w:rFonts w:ascii="宋体" w:hAnsi="宋体" w:cs="宋体" w:eastAsia="宋体" w:hint="default"/>
          <w:sz w:val="21"/>
          <w:szCs w:val="21"/>
        </w:rPr>
        <w:t>资产减值》处理。</w:t>
      </w:r>
    </w:p>
    <w:p>
      <w:pPr>
        <w:spacing w:before="171"/>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（十四）固定资产及其累计折旧</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、固定资产的初始确认条件</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4" w:lineRule="auto" w:before="36"/>
        <w:ind w:left="138" w:right="1791" w:firstLine="419"/>
        <w:jc w:val="both"/>
        <w:rPr>
          <w:rFonts w:ascii="宋体" w:hAnsi="宋体" w:cs="宋体" w:eastAsia="宋体" w:hint="default"/>
          <w:sz w:val="21"/>
          <w:szCs w:val="21"/>
        </w:rPr>
      </w:pPr>
      <w:r>
        <w:rPr>
          <w:rFonts w:ascii="宋体" w:hAnsi="宋体" w:cs="宋体" w:eastAsia="宋体" w:hint="default"/>
          <w:spacing w:val="-4"/>
          <w:sz w:val="21"/>
          <w:szCs w:val="21"/>
        </w:rPr>
        <w:t>固定资产指为生产商品、提供劳务、出租或经营管理而持有，并且使用年限超过一年的</w:t>
      </w:r>
      <w:r>
        <w:rPr>
          <w:rFonts w:ascii="宋体" w:hAnsi="宋体" w:cs="宋体" w:eastAsia="宋体" w:hint="default"/>
          <w:w w:val="100"/>
          <w:sz w:val="21"/>
          <w:szCs w:val="21"/>
        </w:rPr>
        <w:t> </w:t>
      </w:r>
      <w:r>
        <w:rPr>
          <w:rFonts w:ascii="宋体" w:hAnsi="宋体" w:cs="宋体" w:eastAsia="宋体" w:hint="default"/>
          <w:spacing w:val="-4"/>
          <w:sz w:val="21"/>
          <w:szCs w:val="21"/>
        </w:rPr>
        <w:t>有形资产。固定资产分类为：房屋及建筑物、机器设备、电子设备及家具、运输设备、其他</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设备。固定资产在同时满足下列条件时予以确认：</w:t>
      </w:r>
    </w:p>
    <w:p>
      <w:pPr>
        <w:spacing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）与该固定资产有关的经济利益很可能流入企业；</w:t>
      </w:r>
    </w:p>
    <w:p>
      <w:pPr>
        <w:spacing w:line="381" w:lineRule="auto" w:before="169"/>
        <w:ind w:left="558" w:right="43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）该固定资产的成本能够可靠地计量。</w:t>
      </w:r>
      <w:r>
        <w:rPr>
          <w:rFonts w:ascii="宋体" w:hAnsi="宋体" w:cs="宋体" w:eastAsia="宋体" w:hint="default"/>
          <w:w w:val="100"/>
          <w:sz w:val="21"/>
          <w:szCs w:val="21"/>
        </w:rPr>
        <w:t> </w:t>
      </w:r>
      <w:r>
        <w:rPr>
          <w:rFonts w:ascii="Arial Narrow" w:hAnsi="Arial Narrow" w:cs="Arial Narrow" w:eastAsia="Arial Narrow" w:hint="default"/>
          <w:sz w:val="21"/>
          <w:szCs w:val="21"/>
        </w:rPr>
        <w:t>2</w:t>
      </w:r>
      <w:r>
        <w:rPr>
          <w:rFonts w:ascii="宋体" w:hAnsi="宋体" w:cs="宋体" w:eastAsia="宋体" w:hint="default"/>
          <w:sz w:val="21"/>
          <w:szCs w:val="21"/>
        </w:rPr>
        <w:t>、固定资产的初始计量</w:t>
      </w:r>
      <w:r>
        <w:rPr>
          <w:rFonts w:ascii="宋体" w:hAnsi="宋体" w:cs="宋体" w:eastAsia="宋体" w:hint="default"/>
          <w:w w:val="100"/>
          <w:sz w:val="21"/>
          <w:szCs w:val="21"/>
        </w:rPr>
        <w:t> </w:t>
      </w:r>
      <w:r>
        <w:rPr>
          <w:rFonts w:ascii="宋体" w:hAnsi="宋体" w:cs="宋体" w:eastAsia="宋体" w:hint="default"/>
          <w:spacing w:val="-2"/>
          <w:sz w:val="21"/>
          <w:szCs w:val="21"/>
        </w:rPr>
        <w:t>固定资产取得时按照实际成本进行初始计量。</w:t>
      </w:r>
    </w:p>
    <w:p>
      <w:pPr>
        <w:spacing w:line="345" w:lineRule="auto" w:before="62"/>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）外购固定资产的成本，以购买价款、相关税费、使固定资产达到预定可使用状态</w:t>
      </w:r>
      <w:r>
        <w:rPr>
          <w:rFonts w:ascii="宋体" w:hAnsi="宋体" w:cs="宋体" w:eastAsia="宋体" w:hint="default"/>
          <w:w w:val="100"/>
          <w:sz w:val="21"/>
          <w:szCs w:val="21"/>
        </w:rPr>
        <w:t> </w:t>
      </w:r>
      <w:r>
        <w:rPr>
          <w:rFonts w:ascii="宋体" w:hAnsi="宋体" w:cs="宋体" w:eastAsia="宋体" w:hint="default"/>
          <w:sz w:val="21"/>
          <w:szCs w:val="21"/>
        </w:rPr>
        <w:t>前所发生的可归属于该项资产的运输费、装卸费、安装费和专业人员服务费等确定。</w:t>
      </w:r>
    </w:p>
    <w:p>
      <w:pPr>
        <w:spacing w:line="345" w:lineRule="auto" w:before="96"/>
        <w:ind w:left="138" w:right="1788"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）购买固定资产的价款超过正常信用条件延期支付，实质上具有融资性质的，固定</w:t>
      </w:r>
      <w:r>
        <w:rPr>
          <w:rFonts w:ascii="宋体" w:hAnsi="宋体" w:cs="宋体" w:eastAsia="宋体" w:hint="default"/>
          <w:w w:val="100"/>
          <w:sz w:val="21"/>
          <w:szCs w:val="21"/>
        </w:rPr>
        <w:t> </w:t>
      </w:r>
      <w:r>
        <w:rPr>
          <w:rFonts w:ascii="宋体" w:hAnsi="宋体" w:cs="宋体" w:eastAsia="宋体" w:hint="default"/>
          <w:sz w:val="21"/>
          <w:szCs w:val="21"/>
        </w:rPr>
        <w:t>资产的成本以购买价款的现值为基础确定。</w:t>
      </w:r>
    </w:p>
    <w:p>
      <w:pPr>
        <w:spacing w:line="345" w:lineRule="auto" w:before="96"/>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3</w:t>
      </w:r>
      <w:r>
        <w:rPr>
          <w:rFonts w:ascii="宋体" w:hAnsi="宋体" w:cs="宋体" w:eastAsia="宋体" w:hint="default"/>
          <w:spacing w:val="-1"/>
          <w:sz w:val="21"/>
          <w:szCs w:val="21"/>
        </w:rPr>
        <w:t>）自行建造固定资产的成本，由建造该项资产达到预定可使用状态前所发生的必要</w:t>
      </w:r>
      <w:r>
        <w:rPr>
          <w:rFonts w:ascii="宋体" w:hAnsi="宋体" w:cs="宋体" w:eastAsia="宋体" w:hint="default"/>
          <w:w w:val="100"/>
          <w:sz w:val="21"/>
          <w:szCs w:val="21"/>
        </w:rPr>
        <w:t> </w:t>
      </w:r>
      <w:r>
        <w:rPr>
          <w:rFonts w:ascii="宋体" w:hAnsi="宋体" w:cs="宋体" w:eastAsia="宋体" w:hint="default"/>
          <w:sz w:val="21"/>
          <w:szCs w:val="21"/>
        </w:rPr>
        <w:t>支出构成。</w:t>
      </w:r>
    </w:p>
    <w:p>
      <w:pPr>
        <w:spacing w:line="357" w:lineRule="auto" w:before="93"/>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4</w:t>
      </w:r>
      <w:r>
        <w:rPr>
          <w:rFonts w:ascii="宋体" w:hAnsi="宋体" w:cs="宋体" w:eastAsia="宋体" w:hint="default"/>
          <w:spacing w:val="-1"/>
          <w:sz w:val="21"/>
          <w:szCs w:val="21"/>
        </w:rPr>
        <w:t>）债务重组取得债务人用以抵债的固定资产，以该固定资产的公允价值为基础确定</w:t>
      </w:r>
      <w:r>
        <w:rPr>
          <w:rFonts w:ascii="宋体" w:hAnsi="宋体" w:cs="宋体" w:eastAsia="宋体" w:hint="default"/>
          <w:w w:val="100"/>
          <w:sz w:val="21"/>
          <w:szCs w:val="21"/>
        </w:rPr>
        <w:t> </w:t>
      </w:r>
      <w:r>
        <w:rPr>
          <w:rFonts w:ascii="宋体" w:hAnsi="宋体" w:cs="宋体" w:eastAsia="宋体" w:hint="default"/>
          <w:spacing w:val="-4"/>
          <w:sz w:val="21"/>
          <w:szCs w:val="21"/>
        </w:rPr>
        <w:t>其入账价值，并将重组债务的账面价值与该用以抵债的固定资产公允价值之间的差额，计入</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当期损益。</w:t>
      </w:r>
    </w:p>
    <w:p>
      <w:pPr>
        <w:spacing w:line="360" w:lineRule="auto" w:before="85"/>
        <w:ind w:left="138" w:right="1788"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5</w:t>
      </w:r>
      <w:r>
        <w:rPr>
          <w:rFonts w:ascii="宋体" w:hAnsi="宋体" w:cs="宋体" w:eastAsia="宋体" w:hint="default"/>
          <w:spacing w:val="-1"/>
          <w:sz w:val="21"/>
          <w:szCs w:val="21"/>
        </w:rPr>
        <w:t>）在非货币性资产交换具备商业实质和换入资产或换出资产的公允价值能够可靠计</w:t>
      </w:r>
      <w:r>
        <w:rPr>
          <w:rFonts w:ascii="宋体" w:hAnsi="宋体" w:cs="宋体" w:eastAsia="宋体" w:hint="default"/>
          <w:w w:val="100"/>
          <w:sz w:val="21"/>
          <w:szCs w:val="21"/>
        </w:rPr>
        <w:t> </w:t>
      </w:r>
      <w:r>
        <w:rPr>
          <w:rFonts w:ascii="宋体" w:hAnsi="宋体" w:cs="宋体" w:eastAsia="宋体" w:hint="default"/>
          <w:spacing w:val="-4"/>
          <w:sz w:val="21"/>
          <w:szCs w:val="21"/>
        </w:rPr>
        <w:t>量的前提下，换入的固定资产以换出资产的公允价值为基础确定其入账价值，除非有确凿证</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据表明换入资产的公允价值更加可靠；不满足上述前提的非货币性资产交换，以换出资产的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账面价值和应支付的相关税费作为换入固定资产的成本，不确认损益。</w:t>
      </w:r>
    </w:p>
    <w:p>
      <w:pPr>
        <w:spacing w:line="357" w:lineRule="auto" w:before="83"/>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6</w:t>
      </w:r>
      <w:r>
        <w:rPr>
          <w:rFonts w:ascii="宋体" w:hAnsi="宋体" w:cs="宋体" w:eastAsia="宋体" w:hint="default"/>
          <w:spacing w:val="-1"/>
          <w:sz w:val="21"/>
          <w:szCs w:val="21"/>
        </w:rPr>
        <w:t>）以同一控制下的企业吸收合并方式取得的固定资产按其在被合并方的账面价值确</w:t>
      </w:r>
      <w:r>
        <w:rPr>
          <w:rFonts w:ascii="宋体" w:hAnsi="宋体" w:cs="宋体" w:eastAsia="宋体" w:hint="default"/>
          <w:w w:val="100"/>
          <w:sz w:val="21"/>
          <w:szCs w:val="21"/>
        </w:rPr>
        <w:t> </w:t>
      </w:r>
      <w:r>
        <w:rPr>
          <w:rFonts w:ascii="宋体" w:hAnsi="宋体" w:cs="宋体" w:eastAsia="宋体" w:hint="default"/>
          <w:spacing w:val="-4"/>
          <w:w w:val="100"/>
          <w:sz w:val="21"/>
          <w:szCs w:val="21"/>
        </w:rPr>
        <w:t>定其入账价值；以非同一控制下的企业吸收合并方式取得的固定资产按其公允价值确定其入</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账价值。</w:t>
      </w:r>
    </w:p>
    <w:p>
      <w:pPr>
        <w:spacing w:line="384" w:lineRule="auto" w:before="8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、固定资产的后续支出</w:t>
      </w:r>
      <w:r>
        <w:rPr>
          <w:rFonts w:ascii="宋体" w:hAnsi="宋体" w:cs="宋体" w:eastAsia="宋体" w:hint="default"/>
          <w:w w:val="100"/>
          <w:sz w:val="21"/>
          <w:szCs w:val="21"/>
        </w:rPr>
        <w:t> </w:t>
      </w:r>
      <w:r>
        <w:rPr>
          <w:rFonts w:ascii="宋体" w:hAnsi="宋体" w:cs="宋体" w:eastAsia="宋体" w:hint="default"/>
          <w:spacing w:val="-4"/>
          <w:w w:val="100"/>
          <w:sz w:val="21"/>
          <w:szCs w:val="21"/>
        </w:rPr>
        <w:t>与固定资产有关的后续支出，在相关的经济利益很可能流入公司且其成本能够可靠计量</w:t>
      </w:r>
    </w:p>
    <w:p>
      <w:pPr>
        <w:spacing w:line="364" w:lineRule="auto" w:before="19"/>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时，计入固定资产成本；对于被替换的部分，终止确认其账面价值；其他后续支出于发生时</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计入当期损益。</w:t>
      </w:r>
    </w:p>
    <w:p>
      <w:pPr>
        <w:spacing w:line="381" w:lineRule="auto" w:before="76"/>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、固定资产的折旧方法</w:t>
      </w:r>
      <w:r>
        <w:rPr>
          <w:rFonts w:ascii="宋体" w:hAnsi="宋体" w:cs="宋体" w:eastAsia="宋体" w:hint="default"/>
          <w:w w:val="100"/>
          <w:sz w:val="21"/>
          <w:szCs w:val="21"/>
        </w:rPr>
        <w:t> </w:t>
      </w:r>
      <w:r>
        <w:rPr>
          <w:rFonts w:ascii="宋体" w:hAnsi="宋体" w:cs="宋体" w:eastAsia="宋体" w:hint="default"/>
          <w:spacing w:val="-4"/>
          <w:sz w:val="21"/>
          <w:szCs w:val="21"/>
        </w:rPr>
        <w:t>固定资产折旧采用年限平均法分类计提，根据固定资产类别、预计使用寿命和预计净残</w:t>
      </w:r>
    </w:p>
    <w:p>
      <w:pPr>
        <w:spacing w:line="403" w:lineRule="auto" w:before="19"/>
        <w:ind w:left="558" w:right="4326" w:hanging="420"/>
        <w:jc w:val="left"/>
        <w:rPr>
          <w:rFonts w:ascii="宋体" w:hAnsi="宋体" w:cs="宋体" w:eastAsia="宋体" w:hint="default"/>
          <w:sz w:val="21"/>
          <w:szCs w:val="21"/>
        </w:rPr>
      </w:pPr>
      <w:r>
        <w:rPr>
          <w:rFonts w:ascii="宋体" w:hAnsi="宋体" w:cs="宋体" w:eastAsia="宋体" w:hint="default"/>
          <w:sz w:val="21"/>
          <w:szCs w:val="21"/>
        </w:rPr>
        <w:t>值率确定折旧率。</w:t>
      </w:r>
      <w:r>
        <w:rPr>
          <w:rFonts w:ascii="宋体" w:hAnsi="宋体" w:cs="宋体" w:eastAsia="宋体" w:hint="default"/>
          <w:w w:val="100"/>
          <w:sz w:val="21"/>
          <w:szCs w:val="21"/>
        </w:rPr>
        <w:t> </w:t>
      </w:r>
      <w:r>
        <w:rPr>
          <w:rFonts w:ascii="宋体" w:hAnsi="宋体" w:cs="宋体" w:eastAsia="宋体" w:hint="default"/>
          <w:spacing w:val="-2"/>
          <w:sz w:val="21"/>
          <w:szCs w:val="21"/>
        </w:rPr>
        <w:t>各类固定资产预计使用寿命和年折旧率如下：</w:t>
      </w:r>
    </w:p>
    <w:p>
      <w:pPr>
        <w:spacing w:after="0" w:line="403" w:lineRule="auto"/>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8"/>
        <w:rPr>
          <w:rFonts w:ascii="宋体" w:hAnsi="宋体" w:cs="宋体" w:eastAsia="宋体" w:hint="default"/>
          <w:sz w:val="24"/>
          <w:szCs w:val="24"/>
        </w:rPr>
      </w:pPr>
    </w:p>
    <w:tbl>
      <w:tblPr>
        <w:tblW w:w="0" w:type="auto"/>
        <w:jc w:val="left"/>
        <w:tblInd w:w="104" w:type="dxa"/>
        <w:tblLayout w:type="fixed"/>
        <w:tblCellMar>
          <w:top w:w="0" w:type="dxa"/>
          <w:left w:w="0" w:type="dxa"/>
          <w:bottom w:w="0" w:type="dxa"/>
          <w:right w:w="0" w:type="dxa"/>
        </w:tblCellMar>
        <w:tblLook w:val="01E0"/>
      </w:tblPr>
      <w:tblGrid>
        <w:gridCol w:w="2765"/>
        <w:gridCol w:w="2284"/>
        <w:gridCol w:w="1942"/>
        <w:gridCol w:w="1638"/>
      </w:tblGrid>
      <w:tr>
        <w:trPr>
          <w:trHeight w:val="413" w:hRule="exact"/>
        </w:trPr>
        <w:tc>
          <w:tcPr>
            <w:tcW w:w="2765" w:type="dxa"/>
            <w:tcBorders>
              <w:top w:val="single" w:sz="8" w:space="0" w:color="000000"/>
              <w:left w:val="nil" w:sz="6" w:space="0" w:color="auto"/>
              <w:bottom w:val="single" w:sz="4" w:space="0" w:color="000000"/>
              <w:right w:val="nil" w:sz="6" w:space="0" w:color="auto"/>
            </w:tcBorders>
          </w:tcPr>
          <w:p>
            <w:pPr>
              <w:pStyle w:val="TableParagraph"/>
              <w:spacing w:line="240" w:lineRule="auto" w:before="28"/>
              <w:ind w:left="679" w:right="0"/>
              <w:jc w:val="left"/>
              <w:rPr>
                <w:rFonts w:ascii="宋体" w:hAnsi="宋体" w:cs="宋体" w:eastAsia="宋体" w:hint="default"/>
                <w:sz w:val="21"/>
                <w:szCs w:val="21"/>
              </w:rPr>
            </w:pPr>
            <w:r>
              <w:rPr>
                <w:rFonts w:ascii="宋体" w:hAnsi="宋体" w:cs="宋体" w:eastAsia="宋体" w:hint="default"/>
                <w:b/>
                <w:bCs/>
                <w:sz w:val="21"/>
                <w:szCs w:val="21"/>
              </w:rPr>
              <w:t>固定资产类别</w:t>
            </w:r>
            <w:r>
              <w:rPr>
                <w:rFonts w:ascii="宋体" w:hAnsi="宋体" w:cs="宋体" w:eastAsia="宋体" w:hint="default"/>
                <w:sz w:val="21"/>
                <w:szCs w:val="21"/>
              </w:rPr>
            </w:r>
          </w:p>
        </w:tc>
        <w:tc>
          <w:tcPr>
            <w:tcW w:w="2284" w:type="dxa"/>
            <w:tcBorders>
              <w:top w:val="single" w:sz="8" w:space="0" w:color="000000"/>
              <w:left w:val="nil" w:sz="6" w:space="0" w:color="auto"/>
              <w:bottom w:val="single" w:sz="4" w:space="0" w:color="000000"/>
              <w:right w:val="nil" w:sz="6" w:space="0" w:color="auto"/>
            </w:tcBorders>
          </w:tcPr>
          <w:p>
            <w:pPr>
              <w:pStyle w:val="TableParagraph"/>
              <w:spacing w:line="240" w:lineRule="auto" w:before="28"/>
              <w:ind w:right="618"/>
              <w:jc w:val="right"/>
              <w:rPr>
                <w:rFonts w:ascii="宋体" w:hAnsi="宋体" w:cs="宋体" w:eastAsia="宋体" w:hint="default"/>
                <w:sz w:val="21"/>
                <w:szCs w:val="21"/>
              </w:rPr>
            </w:pPr>
            <w:r>
              <w:rPr>
                <w:rFonts w:ascii="宋体" w:hAnsi="宋体" w:cs="宋体" w:eastAsia="宋体" w:hint="default"/>
                <w:b/>
                <w:bCs/>
                <w:sz w:val="21"/>
                <w:szCs w:val="21"/>
              </w:rPr>
              <w:t>使用年限</w:t>
            </w:r>
            <w:r>
              <w:rPr>
                <w:rFonts w:ascii="宋体" w:hAnsi="宋体" w:cs="宋体" w:eastAsia="宋体" w:hint="default"/>
                <w:sz w:val="21"/>
                <w:szCs w:val="21"/>
              </w:rPr>
            </w:r>
          </w:p>
        </w:tc>
        <w:tc>
          <w:tcPr>
            <w:tcW w:w="1942" w:type="dxa"/>
            <w:tcBorders>
              <w:top w:val="single" w:sz="8" w:space="0" w:color="000000"/>
              <w:left w:val="nil" w:sz="6" w:space="0" w:color="auto"/>
              <w:bottom w:val="single" w:sz="4" w:space="0" w:color="000000"/>
              <w:right w:val="nil" w:sz="6" w:space="0" w:color="auto"/>
            </w:tcBorders>
          </w:tcPr>
          <w:p>
            <w:pPr>
              <w:pStyle w:val="TableParagraph"/>
              <w:spacing w:line="240" w:lineRule="auto" w:before="28"/>
              <w:ind w:left="620" w:right="0"/>
              <w:jc w:val="left"/>
              <w:rPr>
                <w:rFonts w:ascii="Arial Narrow" w:hAnsi="Arial Narrow" w:cs="Arial Narrow" w:eastAsia="Arial Narrow" w:hint="default"/>
                <w:sz w:val="21"/>
                <w:szCs w:val="21"/>
              </w:rPr>
            </w:pPr>
            <w:r>
              <w:rPr>
                <w:rFonts w:ascii="宋体" w:hAnsi="宋体" w:cs="宋体" w:eastAsia="宋体" w:hint="default"/>
                <w:b/>
                <w:bCs/>
                <w:sz w:val="21"/>
                <w:szCs w:val="21"/>
              </w:rPr>
              <w:t>残值率</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c>
        <w:tc>
          <w:tcPr>
            <w:tcW w:w="1638" w:type="dxa"/>
            <w:tcBorders>
              <w:top w:val="single" w:sz="8" w:space="0" w:color="000000"/>
              <w:left w:val="nil" w:sz="6" w:space="0" w:color="auto"/>
              <w:bottom w:val="single" w:sz="4" w:space="0" w:color="000000"/>
              <w:right w:val="nil" w:sz="6" w:space="0" w:color="auto"/>
            </w:tcBorders>
          </w:tcPr>
          <w:p>
            <w:pPr>
              <w:pStyle w:val="TableParagraph"/>
              <w:spacing w:line="240" w:lineRule="auto" w:before="28"/>
              <w:ind w:left="534" w:right="0"/>
              <w:jc w:val="left"/>
              <w:rPr>
                <w:rFonts w:ascii="Arial Narrow" w:hAnsi="Arial Narrow" w:cs="Arial Narrow" w:eastAsia="Arial Narrow" w:hint="default"/>
                <w:sz w:val="21"/>
                <w:szCs w:val="21"/>
              </w:rPr>
            </w:pPr>
            <w:r>
              <w:rPr>
                <w:rFonts w:ascii="宋体" w:hAnsi="宋体" w:cs="宋体" w:eastAsia="宋体" w:hint="default"/>
                <w:b/>
                <w:bCs/>
                <w:sz w:val="21"/>
                <w:szCs w:val="21"/>
              </w:rPr>
              <w:t>年折旧率</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c>
      </w:tr>
      <w:tr>
        <w:trPr>
          <w:trHeight w:val="405" w:hRule="exact"/>
        </w:trPr>
        <w:tc>
          <w:tcPr>
            <w:tcW w:w="2765"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283"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284"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right="618"/>
              <w:jc w:val="right"/>
              <w:rPr>
                <w:rFonts w:ascii="宋体" w:hAnsi="宋体" w:cs="宋体" w:eastAsia="宋体" w:hint="default"/>
                <w:sz w:val="21"/>
                <w:szCs w:val="21"/>
              </w:rPr>
            </w:pPr>
            <w:r>
              <w:rPr>
                <w:rFonts w:ascii="Arial Narrow" w:hAnsi="Arial Narrow" w:cs="Arial Narrow" w:eastAsia="Arial Narrow" w:hint="default"/>
                <w:sz w:val="21"/>
                <w:szCs w:val="21"/>
              </w:rPr>
              <w:t>25</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p>
        </w:tc>
        <w:tc>
          <w:tcPr>
            <w:tcW w:w="194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417" w:right="0"/>
              <w:jc w:val="center"/>
              <w:rPr>
                <w:rFonts w:ascii="Arial Narrow" w:hAnsi="Arial Narrow" w:cs="Arial Narrow" w:eastAsia="Arial Narrow" w:hint="default"/>
                <w:sz w:val="21"/>
                <w:szCs w:val="21"/>
              </w:rPr>
            </w:pPr>
            <w:r>
              <w:rPr>
                <w:rFonts w:ascii="Arial Narrow"/>
                <w:w w:val="100"/>
                <w:sz w:val="21"/>
              </w:rPr>
              <w:t>3</w:t>
            </w:r>
          </w:p>
        </w:tc>
        <w:tc>
          <w:tcPr>
            <w:tcW w:w="163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968" w:right="0"/>
              <w:jc w:val="left"/>
              <w:rPr>
                <w:rFonts w:ascii="Arial Narrow" w:hAnsi="Arial Narrow" w:cs="Arial Narrow" w:eastAsia="Arial Narrow" w:hint="default"/>
                <w:sz w:val="21"/>
                <w:szCs w:val="21"/>
              </w:rPr>
            </w:pPr>
            <w:r>
              <w:rPr>
                <w:rFonts w:ascii="Arial Narrow"/>
                <w:sz w:val="21"/>
              </w:rPr>
              <w:t>3.88</w:t>
            </w:r>
          </w:p>
        </w:tc>
      </w:tr>
      <w:tr>
        <w:trPr>
          <w:trHeight w:val="397" w:hRule="exact"/>
        </w:trPr>
        <w:tc>
          <w:tcPr>
            <w:tcW w:w="276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18"/>
              <w:jc w:val="right"/>
              <w:rPr>
                <w:rFonts w:ascii="宋体" w:hAnsi="宋体" w:cs="宋体" w:eastAsia="宋体" w:hint="default"/>
                <w:sz w:val="21"/>
                <w:szCs w:val="21"/>
              </w:rPr>
            </w:pPr>
            <w:r>
              <w:rPr>
                <w:rFonts w:ascii="Arial Narrow" w:hAnsi="Arial Narrow" w:cs="Arial Narrow" w:eastAsia="Arial Narrow" w:hint="default"/>
                <w:sz w:val="21"/>
                <w:szCs w:val="21"/>
              </w:rPr>
              <w:t>10</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17" w:right="0"/>
              <w:jc w:val="center"/>
              <w:rPr>
                <w:rFonts w:ascii="Arial Narrow" w:hAnsi="Arial Narrow" w:cs="Arial Narrow" w:eastAsia="Arial Narrow" w:hint="default"/>
                <w:sz w:val="21"/>
                <w:szCs w:val="21"/>
              </w:rPr>
            </w:pPr>
            <w:r>
              <w:rPr>
                <w:rFonts w:ascii="Arial Narrow"/>
                <w:w w:val="100"/>
                <w:sz w:val="21"/>
              </w:rPr>
              <w:t>3</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968" w:right="0"/>
              <w:jc w:val="left"/>
              <w:rPr>
                <w:rFonts w:ascii="Arial Narrow" w:hAnsi="Arial Narrow" w:cs="Arial Narrow" w:eastAsia="Arial Narrow" w:hint="default"/>
                <w:sz w:val="21"/>
                <w:szCs w:val="21"/>
              </w:rPr>
            </w:pPr>
            <w:r>
              <w:rPr>
                <w:rFonts w:ascii="Arial Narrow"/>
                <w:sz w:val="21"/>
              </w:rPr>
              <w:t>9.70</w:t>
            </w:r>
          </w:p>
        </w:tc>
      </w:tr>
      <w:tr>
        <w:trPr>
          <w:trHeight w:val="397" w:hRule="exact"/>
        </w:trPr>
        <w:tc>
          <w:tcPr>
            <w:tcW w:w="276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83"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18"/>
              <w:jc w:val="right"/>
              <w:rPr>
                <w:rFonts w:ascii="宋体" w:hAnsi="宋体" w:cs="宋体" w:eastAsia="宋体" w:hint="default"/>
                <w:sz w:val="21"/>
                <w:szCs w:val="21"/>
              </w:rPr>
            </w:pPr>
            <w:r>
              <w:rPr>
                <w:rFonts w:ascii="Arial Narrow" w:hAnsi="Arial Narrow" w:cs="Arial Narrow" w:eastAsia="Arial Narrow" w:hint="default"/>
                <w:sz w:val="21"/>
                <w:szCs w:val="21"/>
              </w:rPr>
              <w:t>10</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17" w:right="0"/>
              <w:jc w:val="center"/>
              <w:rPr>
                <w:rFonts w:ascii="Arial Narrow" w:hAnsi="Arial Narrow" w:cs="Arial Narrow" w:eastAsia="Arial Narrow" w:hint="default"/>
                <w:sz w:val="21"/>
                <w:szCs w:val="21"/>
              </w:rPr>
            </w:pPr>
            <w:r>
              <w:rPr>
                <w:rFonts w:ascii="Arial Narrow"/>
                <w:w w:val="100"/>
                <w:sz w:val="21"/>
              </w:rPr>
              <w:t>3</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968" w:right="0"/>
              <w:jc w:val="left"/>
              <w:rPr>
                <w:rFonts w:ascii="Arial Narrow" w:hAnsi="Arial Narrow" w:cs="Arial Narrow" w:eastAsia="Arial Narrow" w:hint="default"/>
                <w:sz w:val="21"/>
                <w:szCs w:val="21"/>
              </w:rPr>
            </w:pPr>
            <w:r>
              <w:rPr>
                <w:rFonts w:ascii="Arial Narrow"/>
                <w:sz w:val="21"/>
              </w:rPr>
              <w:t>9.70</w:t>
            </w:r>
          </w:p>
        </w:tc>
      </w:tr>
      <w:tr>
        <w:trPr>
          <w:trHeight w:val="404" w:hRule="exact"/>
        </w:trPr>
        <w:tc>
          <w:tcPr>
            <w:tcW w:w="2765"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left="283"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2284" w:type="dxa"/>
            <w:tcBorders>
              <w:top w:val="nil" w:sz="6" w:space="0" w:color="auto"/>
              <w:left w:val="nil" w:sz="6" w:space="0" w:color="auto"/>
              <w:bottom w:val="single" w:sz="8" w:space="0" w:color="000000"/>
              <w:right w:val="nil" w:sz="6" w:space="0" w:color="auto"/>
            </w:tcBorders>
          </w:tcPr>
          <w:p>
            <w:pPr>
              <w:pStyle w:val="TableParagraph"/>
              <w:spacing w:line="240" w:lineRule="auto" w:before="24"/>
              <w:ind w:right="618"/>
              <w:jc w:val="right"/>
              <w:rPr>
                <w:rFonts w:ascii="宋体" w:hAnsi="宋体" w:cs="宋体" w:eastAsia="宋体" w:hint="default"/>
                <w:sz w:val="21"/>
                <w:szCs w:val="21"/>
              </w:rPr>
            </w:pPr>
            <w:r>
              <w:rPr>
                <w:rFonts w:ascii="Arial Narrow" w:hAnsi="Arial Narrow" w:cs="Arial Narrow" w:eastAsia="Arial Narrow" w:hint="default"/>
                <w:sz w:val="21"/>
                <w:szCs w:val="21"/>
              </w:rPr>
              <w:t>5</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p>
        </w:tc>
        <w:tc>
          <w:tcPr>
            <w:tcW w:w="1942" w:type="dxa"/>
            <w:tcBorders>
              <w:top w:val="nil" w:sz="6" w:space="0" w:color="auto"/>
              <w:left w:val="nil" w:sz="6" w:space="0" w:color="auto"/>
              <w:bottom w:val="single" w:sz="8" w:space="0" w:color="000000"/>
              <w:right w:val="nil" w:sz="6" w:space="0" w:color="auto"/>
            </w:tcBorders>
          </w:tcPr>
          <w:p>
            <w:pPr>
              <w:pStyle w:val="TableParagraph"/>
              <w:spacing w:line="240" w:lineRule="auto" w:before="70"/>
              <w:ind w:left="417" w:right="0"/>
              <w:jc w:val="center"/>
              <w:rPr>
                <w:rFonts w:ascii="Arial Narrow" w:hAnsi="Arial Narrow" w:cs="Arial Narrow" w:eastAsia="Arial Narrow" w:hint="default"/>
                <w:sz w:val="21"/>
                <w:szCs w:val="21"/>
              </w:rPr>
            </w:pPr>
            <w:r>
              <w:rPr>
                <w:rFonts w:ascii="Arial Narrow"/>
                <w:w w:val="100"/>
                <w:sz w:val="21"/>
              </w:rPr>
              <w:t>3</w:t>
            </w:r>
          </w:p>
        </w:tc>
        <w:tc>
          <w:tcPr>
            <w:tcW w:w="1638" w:type="dxa"/>
            <w:tcBorders>
              <w:top w:val="nil" w:sz="6" w:space="0" w:color="auto"/>
              <w:left w:val="nil" w:sz="6" w:space="0" w:color="auto"/>
              <w:bottom w:val="single" w:sz="8" w:space="0" w:color="000000"/>
              <w:right w:val="nil" w:sz="6" w:space="0" w:color="auto"/>
            </w:tcBorders>
          </w:tcPr>
          <w:p>
            <w:pPr>
              <w:pStyle w:val="TableParagraph"/>
              <w:spacing w:line="240" w:lineRule="auto" w:before="70"/>
              <w:ind w:left="872" w:right="0"/>
              <w:jc w:val="left"/>
              <w:rPr>
                <w:rFonts w:ascii="Arial Narrow" w:hAnsi="Arial Narrow" w:cs="Arial Narrow" w:eastAsia="Arial Narrow" w:hint="default"/>
                <w:sz w:val="21"/>
                <w:szCs w:val="21"/>
              </w:rPr>
            </w:pPr>
            <w:r>
              <w:rPr>
                <w:rFonts w:ascii="Arial Narrow"/>
                <w:sz w:val="21"/>
              </w:rPr>
              <w:t>19.40</w:t>
            </w:r>
          </w:p>
        </w:tc>
      </w:tr>
    </w:tbl>
    <w:p>
      <w:pPr>
        <w:spacing w:line="240" w:lineRule="auto" w:before="1"/>
        <w:rPr>
          <w:rFonts w:ascii="宋体" w:hAnsi="宋体" w:cs="宋体" w:eastAsia="宋体" w:hint="default"/>
          <w:sz w:val="7"/>
          <w:szCs w:val="7"/>
        </w:rPr>
      </w:pPr>
    </w:p>
    <w:p>
      <w:pPr>
        <w:spacing w:line="367" w:lineRule="auto" w:before="36"/>
        <w:ind w:left="318" w:right="1791" w:firstLine="419"/>
        <w:jc w:val="both"/>
        <w:rPr>
          <w:rFonts w:ascii="宋体" w:hAnsi="宋体" w:cs="宋体" w:eastAsia="宋体" w:hint="default"/>
          <w:sz w:val="21"/>
          <w:szCs w:val="21"/>
        </w:rPr>
      </w:pPr>
      <w:r>
        <w:rPr>
          <w:rFonts w:ascii="宋体" w:hAnsi="宋体" w:cs="宋体" w:eastAsia="宋体" w:hint="default"/>
          <w:spacing w:val="-4"/>
          <w:sz w:val="21"/>
          <w:szCs w:val="21"/>
        </w:rPr>
        <w:t>每年年度终了，应对固定资产的预计使用寿命、预计净残值和折旧方法进行复核。必要</w:t>
      </w:r>
      <w:r>
        <w:rPr>
          <w:rFonts w:ascii="宋体" w:hAnsi="宋体" w:cs="宋体" w:eastAsia="宋体" w:hint="default"/>
          <w:w w:val="100"/>
          <w:sz w:val="21"/>
          <w:szCs w:val="21"/>
        </w:rPr>
        <w:t> </w:t>
      </w:r>
      <w:r>
        <w:rPr>
          <w:rFonts w:ascii="宋体" w:hAnsi="宋体" w:cs="宋体" w:eastAsia="宋体" w:hint="default"/>
          <w:sz w:val="21"/>
          <w:szCs w:val="21"/>
        </w:rPr>
        <w:t>时，作适当调整。</w:t>
      </w:r>
    </w:p>
    <w:p>
      <w:pPr>
        <w:spacing w:line="384" w:lineRule="auto" w:before="72"/>
        <w:ind w:left="738" w:right="1210" w:firstLine="0"/>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宋体" w:hAnsi="宋体" w:cs="宋体" w:eastAsia="宋体" w:hint="default"/>
          <w:sz w:val="21"/>
          <w:szCs w:val="21"/>
        </w:rPr>
        <w:t>、固定资产的减值</w:t>
      </w:r>
      <w:r>
        <w:rPr>
          <w:rFonts w:ascii="宋体" w:hAnsi="宋体" w:cs="宋体" w:eastAsia="宋体" w:hint="default"/>
          <w:w w:val="100"/>
          <w:sz w:val="21"/>
          <w:szCs w:val="21"/>
        </w:rPr>
        <w:t> </w:t>
      </w:r>
      <w:r>
        <w:rPr>
          <w:rFonts w:ascii="宋体" w:hAnsi="宋体" w:cs="宋体" w:eastAsia="宋体" w:hint="default"/>
          <w:spacing w:val="-4"/>
          <w:sz w:val="21"/>
          <w:szCs w:val="21"/>
        </w:rPr>
        <w:t>当固定资产的可收回金额低于其账面价值时，账面价值减记至可收回金额。对计提了减</w:t>
      </w:r>
    </w:p>
    <w:p>
      <w:pPr>
        <w:spacing w:line="364" w:lineRule="auto" w:before="19"/>
        <w:ind w:left="318" w:right="1210" w:firstLine="0"/>
        <w:jc w:val="left"/>
        <w:rPr>
          <w:rFonts w:ascii="宋体" w:hAnsi="宋体" w:cs="宋体" w:eastAsia="宋体" w:hint="default"/>
          <w:sz w:val="21"/>
          <w:szCs w:val="21"/>
        </w:rPr>
      </w:pPr>
      <w:r>
        <w:rPr>
          <w:rFonts w:ascii="宋体" w:hAnsi="宋体" w:cs="宋体" w:eastAsia="宋体" w:hint="default"/>
          <w:spacing w:val="-4"/>
          <w:w w:val="100"/>
          <w:sz w:val="21"/>
          <w:szCs w:val="21"/>
        </w:rPr>
        <w:t>值准备的固定资产，则在未来期间按扣除减值准备后的账面价值及依据尚可使用年限确定折</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旧额。</w:t>
      </w:r>
    </w:p>
    <w:p>
      <w:pPr>
        <w:spacing w:line="364" w:lineRule="auto" w:before="79"/>
        <w:ind w:left="318" w:right="1700" w:firstLine="419"/>
        <w:jc w:val="both"/>
        <w:rPr>
          <w:rFonts w:ascii="宋体" w:hAnsi="宋体" w:cs="宋体" w:eastAsia="宋体" w:hint="default"/>
          <w:sz w:val="21"/>
          <w:szCs w:val="21"/>
        </w:rPr>
      </w:pPr>
      <w:r>
        <w:rPr>
          <w:rFonts w:ascii="宋体" w:hAnsi="宋体" w:cs="宋体" w:eastAsia="宋体" w:hint="default"/>
          <w:spacing w:val="-2"/>
          <w:sz w:val="21"/>
          <w:szCs w:val="21"/>
        </w:rPr>
        <w:t>符合持有待售条件的固定资产，以账面价值与公允价值减去处置费用孰低的金额列示。</w:t>
      </w:r>
      <w:r>
        <w:rPr>
          <w:rFonts w:ascii="宋体" w:hAnsi="宋体" w:cs="宋体" w:eastAsia="宋体" w:hint="default"/>
          <w:w w:val="100"/>
          <w:sz w:val="21"/>
          <w:szCs w:val="21"/>
        </w:rPr>
        <w:t> </w:t>
      </w:r>
      <w:r>
        <w:rPr>
          <w:rFonts w:ascii="宋体" w:hAnsi="宋体" w:cs="宋体" w:eastAsia="宋体" w:hint="default"/>
          <w:sz w:val="21"/>
          <w:szCs w:val="21"/>
        </w:rPr>
        <w:t>公允价值减去处置费用低于原账面价值的金额，确认为资产减值损失。</w:t>
      </w:r>
    </w:p>
    <w:p>
      <w:pPr>
        <w:spacing w:line="384" w:lineRule="auto" w:before="74"/>
        <w:ind w:left="738" w:right="1210" w:firstLine="0"/>
        <w:jc w:val="left"/>
        <w:rPr>
          <w:rFonts w:ascii="宋体" w:hAnsi="宋体" w:cs="宋体" w:eastAsia="宋体" w:hint="default"/>
          <w:sz w:val="21"/>
          <w:szCs w:val="21"/>
        </w:rPr>
      </w:pPr>
      <w:r>
        <w:rPr>
          <w:rFonts w:ascii="Arial Narrow" w:hAnsi="Arial Narrow" w:cs="Arial Narrow" w:eastAsia="Arial Narrow" w:hint="default"/>
          <w:sz w:val="21"/>
          <w:szCs w:val="21"/>
        </w:rPr>
        <w:t>6</w:t>
      </w:r>
      <w:r>
        <w:rPr>
          <w:rFonts w:ascii="宋体" w:hAnsi="宋体" w:cs="宋体" w:eastAsia="宋体" w:hint="default"/>
          <w:sz w:val="21"/>
          <w:szCs w:val="21"/>
        </w:rPr>
        <w:t>、固定资产的处置</w:t>
      </w:r>
      <w:r>
        <w:rPr>
          <w:rFonts w:ascii="宋体" w:hAnsi="宋体" w:cs="宋体" w:eastAsia="宋体" w:hint="default"/>
          <w:w w:val="100"/>
          <w:sz w:val="21"/>
          <w:szCs w:val="21"/>
        </w:rPr>
        <w:t> </w:t>
      </w:r>
      <w:r>
        <w:rPr>
          <w:rFonts w:ascii="宋体" w:hAnsi="宋体" w:cs="宋体" w:eastAsia="宋体" w:hint="default"/>
          <w:spacing w:val="-4"/>
          <w:sz w:val="21"/>
          <w:szCs w:val="21"/>
        </w:rPr>
        <w:t>固定资产出售、转让、报废或毁损的处置收入扣除其账面价值和相关税费后的金额计入</w:t>
      </w:r>
    </w:p>
    <w:p>
      <w:pPr>
        <w:spacing w:before="16"/>
        <w:ind w:left="318" w:right="1210" w:firstLine="0"/>
        <w:jc w:val="left"/>
        <w:rPr>
          <w:rFonts w:ascii="宋体" w:hAnsi="宋体" w:cs="宋体" w:eastAsia="宋体" w:hint="default"/>
          <w:sz w:val="21"/>
          <w:szCs w:val="21"/>
        </w:rPr>
      </w:pPr>
      <w:r>
        <w:rPr>
          <w:rFonts w:ascii="宋体" w:hAnsi="宋体" w:cs="宋体" w:eastAsia="宋体" w:hint="default"/>
          <w:sz w:val="21"/>
          <w:szCs w:val="21"/>
        </w:rPr>
        <w:t>当期损益。</w:t>
      </w:r>
    </w:p>
    <w:p>
      <w:pPr>
        <w:spacing w:line="240" w:lineRule="auto" w:before="3"/>
        <w:rPr>
          <w:rFonts w:ascii="宋体" w:hAnsi="宋体" w:cs="宋体" w:eastAsia="宋体" w:hint="default"/>
          <w:sz w:val="14"/>
          <w:szCs w:val="14"/>
        </w:rPr>
      </w:pPr>
    </w:p>
    <w:p>
      <w:pPr>
        <w:spacing w:line="381" w:lineRule="auto" w:before="0"/>
        <w:ind w:left="738" w:right="1210" w:firstLine="0"/>
        <w:jc w:val="left"/>
        <w:rPr>
          <w:rFonts w:ascii="宋体" w:hAnsi="宋体" w:cs="宋体" w:eastAsia="宋体" w:hint="default"/>
          <w:sz w:val="21"/>
          <w:szCs w:val="21"/>
        </w:rPr>
      </w:pPr>
      <w:r>
        <w:rPr>
          <w:rFonts w:ascii="Arial Narrow" w:hAnsi="Arial Narrow" w:cs="Arial Narrow" w:eastAsia="Arial Narrow" w:hint="default"/>
          <w:sz w:val="21"/>
          <w:szCs w:val="21"/>
        </w:rPr>
        <w:t>7</w:t>
      </w:r>
      <w:r>
        <w:rPr>
          <w:rFonts w:ascii="宋体" w:hAnsi="宋体" w:cs="宋体" w:eastAsia="宋体" w:hint="default"/>
          <w:sz w:val="21"/>
          <w:szCs w:val="21"/>
        </w:rPr>
        <w:t>、融资租入固定资产的认定依据、计价方法</w:t>
      </w:r>
      <w:r>
        <w:rPr>
          <w:rFonts w:ascii="宋体" w:hAnsi="宋体" w:cs="宋体" w:eastAsia="宋体" w:hint="default"/>
          <w:w w:val="100"/>
          <w:sz w:val="21"/>
          <w:szCs w:val="21"/>
        </w:rPr>
        <w:t> </w:t>
      </w:r>
      <w:r>
        <w:rPr>
          <w:rFonts w:ascii="宋体" w:hAnsi="宋体" w:cs="宋体" w:eastAsia="宋体" w:hint="default"/>
          <w:spacing w:val="-4"/>
          <w:sz w:val="21"/>
          <w:szCs w:val="21"/>
        </w:rPr>
        <w:t>融资租赁，是指实质上转移了与资产所有权有关的全部风险和报酬的租赁。公司将符合</w:t>
      </w:r>
    </w:p>
    <w:p>
      <w:pPr>
        <w:spacing w:before="19"/>
        <w:ind w:left="318" w:right="1210" w:firstLine="0"/>
        <w:jc w:val="left"/>
        <w:rPr>
          <w:rFonts w:ascii="宋体" w:hAnsi="宋体" w:cs="宋体" w:eastAsia="宋体" w:hint="default"/>
          <w:sz w:val="21"/>
          <w:szCs w:val="21"/>
        </w:rPr>
      </w:pPr>
      <w:r>
        <w:rPr>
          <w:rFonts w:ascii="宋体" w:hAnsi="宋体" w:cs="宋体" w:eastAsia="宋体" w:hint="default"/>
          <w:sz w:val="21"/>
          <w:szCs w:val="21"/>
        </w:rPr>
        <w:t>下列一项或数项标准的租赁认定为融资租赁：</w:t>
      </w:r>
    </w:p>
    <w:p>
      <w:pPr>
        <w:spacing w:line="240" w:lineRule="auto" w:before="3"/>
        <w:rPr>
          <w:rFonts w:ascii="宋体" w:hAnsi="宋体" w:cs="宋体" w:eastAsia="宋体" w:hint="default"/>
          <w:sz w:val="14"/>
          <w:szCs w:val="14"/>
        </w:rPr>
      </w:pPr>
    </w:p>
    <w:p>
      <w:pPr>
        <w:spacing w:before="0"/>
        <w:ind w:left="738" w:right="12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）在租赁期届满时，租赁资产的所有权转移给承租人。</w:t>
      </w:r>
    </w:p>
    <w:p>
      <w:pPr>
        <w:spacing w:line="345" w:lineRule="auto" w:before="173"/>
        <w:ind w:left="31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）承租人有购买租赁资产的选择权，所订立的购买价款预计将远低于行使选择权时</w:t>
      </w:r>
      <w:r>
        <w:rPr>
          <w:rFonts w:ascii="宋体" w:hAnsi="宋体" w:cs="宋体" w:eastAsia="宋体" w:hint="default"/>
          <w:w w:val="100"/>
          <w:sz w:val="21"/>
          <w:szCs w:val="21"/>
        </w:rPr>
        <w:t> </w:t>
      </w:r>
      <w:r>
        <w:rPr>
          <w:rFonts w:ascii="宋体" w:hAnsi="宋体" w:cs="宋体" w:eastAsia="宋体" w:hint="default"/>
          <w:sz w:val="21"/>
          <w:szCs w:val="21"/>
        </w:rPr>
        <w:t>租赁资产的公允价值，因而在租赁开始日就可以合理确定承租人将会行使这种选择权。</w:t>
      </w:r>
    </w:p>
    <w:p>
      <w:pPr>
        <w:spacing w:before="91"/>
        <w:ind w:left="738" w:right="12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）即使资产的所有权不转移，但租赁期占租赁资产使用寿命的大部分。</w:t>
      </w:r>
    </w:p>
    <w:p>
      <w:pPr>
        <w:spacing w:line="357" w:lineRule="auto" w:before="173"/>
        <w:ind w:left="31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4</w:t>
      </w:r>
      <w:r>
        <w:rPr>
          <w:rFonts w:ascii="宋体" w:hAnsi="宋体" w:cs="宋体" w:eastAsia="宋体" w:hint="default"/>
          <w:spacing w:val="-1"/>
          <w:sz w:val="21"/>
          <w:szCs w:val="21"/>
        </w:rPr>
        <w:t>）承租人在租赁开始日的最低租赁付款额现值，几乎相当于租赁开始日租赁资产公</w:t>
      </w:r>
      <w:r>
        <w:rPr>
          <w:rFonts w:ascii="宋体" w:hAnsi="宋体" w:cs="宋体" w:eastAsia="宋体" w:hint="default"/>
          <w:w w:val="100"/>
          <w:sz w:val="21"/>
          <w:szCs w:val="21"/>
        </w:rPr>
        <w:t> </w:t>
      </w:r>
      <w:r>
        <w:rPr>
          <w:rFonts w:ascii="宋体" w:hAnsi="宋体" w:cs="宋体" w:eastAsia="宋体" w:hint="default"/>
          <w:spacing w:val="-4"/>
          <w:sz w:val="21"/>
          <w:szCs w:val="21"/>
        </w:rPr>
        <w:t>允价值；出租人在租赁开始日的最低租赁收款额现值，几乎相当于租赁开始日租赁资产公允</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价值。</w:t>
      </w:r>
    </w:p>
    <w:p>
      <w:pPr>
        <w:spacing w:line="381" w:lineRule="auto" w:before="83"/>
        <w:ind w:left="738" w:right="12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5</w:t>
      </w:r>
      <w:r>
        <w:rPr>
          <w:rFonts w:ascii="宋体" w:hAnsi="宋体" w:cs="宋体" w:eastAsia="宋体" w:hint="default"/>
          <w:sz w:val="21"/>
          <w:szCs w:val="21"/>
        </w:rPr>
        <w:t>）租赁资产性质特殊，如果不作较大改造，只有承租人才能使用。</w:t>
      </w:r>
      <w:r>
        <w:rPr>
          <w:rFonts w:ascii="宋体" w:hAnsi="宋体" w:cs="宋体" w:eastAsia="宋体" w:hint="default"/>
          <w:w w:val="100"/>
          <w:sz w:val="21"/>
          <w:szCs w:val="21"/>
        </w:rPr>
        <w:t> </w:t>
      </w:r>
      <w:r>
        <w:rPr>
          <w:rFonts w:ascii="宋体" w:hAnsi="宋体" w:cs="宋体" w:eastAsia="宋体" w:hint="default"/>
          <w:spacing w:val="-4"/>
          <w:w w:val="100"/>
          <w:sz w:val="21"/>
          <w:szCs w:val="21"/>
        </w:rPr>
        <w:t>在租赁期开始日，融资租入固定资产的入账价值为租赁开始日租赁资产公允价值与最低</w:t>
      </w:r>
    </w:p>
    <w:p>
      <w:pPr>
        <w:spacing w:before="19"/>
        <w:ind w:left="318" w:right="1210" w:firstLine="0"/>
        <w:jc w:val="left"/>
        <w:rPr>
          <w:rFonts w:ascii="宋体" w:hAnsi="宋体" w:cs="宋体" w:eastAsia="宋体" w:hint="default"/>
          <w:sz w:val="21"/>
          <w:szCs w:val="21"/>
        </w:rPr>
      </w:pPr>
      <w:r>
        <w:rPr>
          <w:rFonts w:ascii="宋体" w:hAnsi="宋体" w:cs="宋体" w:eastAsia="宋体" w:hint="default"/>
          <w:sz w:val="21"/>
          <w:szCs w:val="21"/>
        </w:rPr>
        <w:t>租赁付款额现值两者中较低者。</w:t>
      </w:r>
    </w:p>
    <w:p>
      <w:pPr>
        <w:spacing w:line="240" w:lineRule="auto" w:before="3"/>
        <w:rPr>
          <w:rFonts w:ascii="宋体" w:hAnsi="宋体" w:cs="宋体" w:eastAsia="宋体" w:hint="default"/>
          <w:sz w:val="14"/>
          <w:szCs w:val="14"/>
        </w:rPr>
      </w:pPr>
    </w:p>
    <w:p>
      <w:pPr>
        <w:spacing w:line="405" w:lineRule="auto" w:before="0"/>
        <w:ind w:left="738" w:right="1210" w:firstLine="2"/>
        <w:jc w:val="left"/>
        <w:rPr>
          <w:rFonts w:ascii="宋体" w:hAnsi="宋体" w:cs="宋体" w:eastAsia="宋体" w:hint="default"/>
          <w:sz w:val="21"/>
          <w:szCs w:val="21"/>
        </w:rPr>
      </w:pPr>
      <w:r>
        <w:rPr>
          <w:rFonts w:ascii="宋体" w:hAnsi="宋体" w:cs="宋体" w:eastAsia="宋体" w:hint="default"/>
          <w:b/>
          <w:bCs/>
          <w:sz w:val="21"/>
          <w:szCs w:val="21"/>
        </w:rPr>
        <w:t>（十五）在建工程</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在建工程以立项项目分类核算。在建工程项目按建造该项资产达到预定可使用状态前所</w:t>
      </w:r>
    </w:p>
    <w:p>
      <w:pPr>
        <w:spacing w:after="0" w:line="405" w:lineRule="auto"/>
        <w:jc w:val="left"/>
        <w:rPr>
          <w:rFonts w:ascii="宋体" w:hAnsi="宋体" w:cs="宋体" w:eastAsia="宋体" w:hint="default"/>
          <w:sz w:val="21"/>
          <w:szCs w:val="21"/>
        </w:rPr>
        <w:sectPr>
          <w:pgSz w:w="11910" w:h="16840"/>
          <w:pgMar w:header="877" w:footer="980" w:top="1100" w:bottom="1160" w:left="1480" w:right="0"/>
        </w:sectPr>
      </w:pPr>
    </w:p>
    <w:p>
      <w:pPr>
        <w:spacing w:line="240" w:lineRule="auto" w:before="7"/>
        <w:rPr>
          <w:rFonts w:ascii="宋体" w:hAnsi="宋体" w:cs="宋体" w:eastAsia="宋体" w:hint="default"/>
          <w:sz w:val="28"/>
          <w:szCs w:val="28"/>
        </w:rPr>
      </w:pPr>
    </w:p>
    <w:p>
      <w:pPr>
        <w:spacing w:line="405" w:lineRule="auto" w:before="36"/>
        <w:ind w:left="558" w:right="1662" w:hanging="420"/>
        <w:jc w:val="left"/>
        <w:rPr>
          <w:rFonts w:ascii="宋体" w:hAnsi="宋体" w:cs="宋体" w:eastAsia="宋体" w:hint="default"/>
          <w:sz w:val="21"/>
          <w:szCs w:val="21"/>
        </w:rPr>
      </w:pPr>
      <w:r>
        <w:rPr>
          <w:rFonts w:ascii="宋体" w:hAnsi="宋体" w:cs="宋体" w:eastAsia="宋体" w:hint="default"/>
          <w:sz w:val="21"/>
          <w:szCs w:val="21"/>
        </w:rPr>
        <w:t>发生的全部支出，作为固定资产的入账价值。</w:t>
      </w:r>
      <w:r>
        <w:rPr>
          <w:rFonts w:ascii="宋体" w:hAnsi="宋体" w:cs="宋体" w:eastAsia="宋体" w:hint="default"/>
          <w:w w:val="100"/>
          <w:sz w:val="21"/>
          <w:szCs w:val="21"/>
        </w:rPr>
        <w:t> </w:t>
      </w:r>
      <w:r>
        <w:rPr>
          <w:rFonts w:ascii="宋体" w:hAnsi="宋体" w:cs="宋体" w:eastAsia="宋体" w:hint="default"/>
          <w:spacing w:val="-4"/>
          <w:sz w:val="21"/>
          <w:szCs w:val="21"/>
        </w:rPr>
        <w:t>所建造的固定资产已达到预定可使用状态，但尚未办理竣工决算的，自达到预定可使用</w:t>
      </w:r>
    </w:p>
    <w:p>
      <w:pPr>
        <w:spacing w:line="364" w:lineRule="auto" w:before="0"/>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状态之日起，根据工程预算、造价或者工程实际成本等，按估计的价值转入固定资产，并按</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4"/>
          <w:sz w:val="21"/>
          <w:szCs w:val="21"/>
        </w:rPr>
        <w:t>公司固定资产折旧政策计提固定资产的折旧，待办理竣工决算后，再按实际成本调整原来的</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暂估价值，但不调整原已计提的折旧额。</w:t>
      </w:r>
    </w:p>
    <w:p>
      <w:pPr>
        <w:spacing w:before="74"/>
        <w:ind w:left="558" w:right="1662" w:firstLine="0"/>
        <w:jc w:val="left"/>
        <w:rPr>
          <w:rFonts w:ascii="宋体" w:hAnsi="宋体" w:cs="宋体" w:eastAsia="宋体" w:hint="default"/>
          <w:sz w:val="21"/>
          <w:szCs w:val="21"/>
        </w:rPr>
      </w:pPr>
      <w:r>
        <w:rPr>
          <w:rFonts w:ascii="宋体" w:hAnsi="宋体" w:cs="宋体" w:eastAsia="宋体" w:hint="default"/>
          <w:sz w:val="21"/>
          <w:szCs w:val="21"/>
        </w:rPr>
        <w:t>当在建工程的可收回金额低于其账面价值时，账面价值减记至可收回金额。</w:t>
      </w:r>
    </w:p>
    <w:p>
      <w:pPr>
        <w:spacing w:line="240" w:lineRule="auto" w:before="3"/>
        <w:rPr>
          <w:rFonts w:ascii="宋体" w:hAnsi="宋体" w:cs="宋体" w:eastAsia="宋体" w:hint="default"/>
          <w:sz w:val="14"/>
          <w:szCs w:val="14"/>
        </w:rPr>
      </w:pPr>
    </w:p>
    <w:p>
      <w:pPr>
        <w:spacing w:before="0"/>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（十六）借款费用</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p>
      <w:pPr>
        <w:spacing w:line="381"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、借款费用资本化的确认原则</w:t>
      </w:r>
      <w:r>
        <w:rPr>
          <w:rFonts w:ascii="宋体" w:hAnsi="宋体" w:cs="宋体" w:eastAsia="宋体" w:hint="default"/>
          <w:w w:val="100"/>
          <w:sz w:val="21"/>
          <w:szCs w:val="21"/>
        </w:rPr>
        <w:t> </w:t>
      </w:r>
      <w:r>
        <w:rPr>
          <w:rFonts w:ascii="宋体" w:hAnsi="宋体" w:cs="宋体" w:eastAsia="宋体" w:hint="default"/>
          <w:spacing w:val="-4"/>
          <w:sz w:val="21"/>
          <w:szCs w:val="21"/>
        </w:rPr>
        <w:t>公司发生的借款费用，可直接归属于符合资本化条件的资产的购建或者生产的，予以资</w:t>
      </w:r>
    </w:p>
    <w:p>
      <w:pPr>
        <w:spacing w:line="364" w:lineRule="auto" w:before="22"/>
        <w:ind w:left="138" w:right="1791" w:firstLine="0"/>
        <w:jc w:val="both"/>
        <w:rPr>
          <w:rFonts w:ascii="宋体" w:hAnsi="宋体" w:cs="宋体" w:eastAsia="宋体" w:hint="default"/>
          <w:sz w:val="21"/>
          <w:szCs w:val="21"/>
        </w:rPr>
      </w:pPr>
      <w:r>
        <w:rPr>
          <w:rFonts w:ascii="宋体" w:hAnsi="宋体" w:cs="宋体" w:eastAsia="宋体" w:hint="default"/>
          <w:spacing w:val="-4"/>
          <w:sz w:val="21"/>
          <w:szCs w:val="21"/>
        </w:rPr>
        <w:t>本化，计入相关资产成本；其他借款费用，在发生时根据其发生额确认为费用，计入当期损</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益。</w:t>
      </w:r>
    </w:p>
    <w:p>
      <w:pPr>
        <w:spacing w:line="364" w:lineRule="auto" w:before="79"/>
        <w:ind w:left="138" w:right="1662" w:firstLine="419"/>
        <w:jc w:val="left"/>
        <w:rPr>
          <w:rFonts w:ascii="宋体" w:hAnsi="宋体" w:cs="宋体" w:eastAsia="宋体" w:hint="default"/>
          <w:sz w:val="21"/>
          <w:szCs w:val="21"/>
        </w:rPr>
      </w:pPr>
      <w:r>
        <w:rPr>
          <w:rFonts w:ascii="宋体" w:hAnsi="宋体" w:cs="宋体" w:eastAsia="宋体" w:hint="default"/>
          <w:spacing w:val="-4"/>
          <w:w w:val="100"/>
          <w:sz w:val="21"/>
          <w:szCs w:val="21"/>
        </w:rPr>
        <w:t>符合资本化条件的资产，是指需要经过相当长时间的购建或者生产活动才能达到预定可</w:t>
      </w:r>
      <w:r>
        <w:rPr>
          <w:rFonts w:ascii="宋体" w:hAnsi="宋体" w:cs="宋体" w:eastAsia="宋体" w:hint="default"/>
          <w:w w:val="100"/>
          <w:sz w:val="21"/>
          <w:szCs w:val="21"/>
        </w:rPr>
        <w:t> </w:t>
      </w:r>
      <w:r>
        <w:rPr>
          <w:rFonts w:ascii="宋体" w:hAnsi="宋体" w:cs="宋体" w:eastAsia="宋体" w:hint="default"/>
          <w:sz w:val="21"/>
          <w:szCs w:val="21"/>
        </w:rPr>
        <w:t>使用或者可销售状态的固定资产、投资性房地产和存货等资产。</w:t>
      </w:r>
    </w:p>
    <w:p>
      <w:pPr>
        <w:spacing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借款费用同时满足下列条件时开始资本化：</w:t>
      </w:r>
    </w:p>
    <w:p>
      <w:pPr>
        <w:spacing w:line="240" w:lineRule="auto" w:before="3"/>
        <w:rPr>
          <w:rFonts w:ascii="宋体" w:hAnsi="宋体" w:cs="宋体" w:eastAsia="宋体" w:hint="default"/>
          <w:sz w:val="14"/>
          <w:szCs w:val="14"/>
        </w:rPr>
      </w:pPr>
    </w:p>
    <w:p>
      <w:pPr>
        <w:spacing w:line="345" w:lineRule="auto" w:before="0"/>
        <w:ind w:left="138" w:right="1662" w:firstLine="419"/>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）资产支出已经发生，资产支出包括为购建或者生产符合资本化条件的资产而以支</w:t>
      </w:r>
      <w:r>
        <w:rPr>
          <w:rFonts w:ascii="宋体" w:hAnsi="宋体" w:cs="宋体" w:eastAsia="宋体" w:hint="default"/>
          <w:w w:val="100"/>
          <w:sz w:val="21"/>
          <w:szCs w:val="21"/>
        </w:rPr>
        <w:t> </w:t>
      </w:r>
      <w:r>
        <w:rPr>
          <w:rFonts w:ascii="宋体" w:hAnsi="宋体" w:cs="宋体" w:eastAsia="宋体" w:hint="default"/>
          <w:sz w:val="21"/>
          <w:szCs w:val="21"/>
        </w:rPr>
        <w:t>付现金、转移非现金资产或者承担带息债务形式发生的支出；</w:t>
      </w:r>
    </w:p>
    <w:p>
      <w:pPr>
        <w:spacing w:before="93"/>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）借款费用已经发生；</w:t>
      </w:r>
    </w:p>
    <w:p>
      <w:pPr>
        <w:spacing w:line="374" w:lineRule="auto" w:before="171"/>
        <w:ind w:left="138" w:right="1789" w:firstLine="419"/>
        <w:jc w:val="right"/>
        <w:rPr>
          <w:rFonts w:ascii="宋体" w:hAnsi="宋体" w:cs="宋体" w:eastAsia="宋体" w:hint="default"/>
          <w:sz w:val="21"/>
          <w:szCs w:val="21"/>
        </w:rPr>
      </w:pP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3</w:t>
      </w:r>
      <w:r>
        <w:rPr>
          <w:rFonts w:ascii="宋体" w:hAnsi="宋体" w:cs="宋体" w:eastAsia="宋体" w:hint="default"/>
          <w:spacing w:val="-2"/>
          <w:sz w:val="21"/>
          <w:szCs w:val="21"/>
        </w:rPr>
        <w:t>）为使资产达到预定可使用或者可销售状态所必要的购建或者生产活动已经开始。</w:t>
      </w:r>
      <w:r>
        <w:rPr>
          <w:rFonts w:ascii="宋体" w:hAnsi="宋体" w:cs="宋体" w:eastAsia="宋体" w:hint="default"/>
          <w:w w:val="100"/>
          <w:sz w:val="21"/>
          <w:szCs w:val="21"/>
        </w:rPr>
        <w:t> </w:t>
      </w:r>
      <w:r>
        <w:rPr>
          <w:rFonts w:ascii="宋体" w:hAnsi="宋体" w:cs="宋体" w:eastAsia="宋体" w:hint="default"/>
          <w:spacing w:val="-4"/>
          <w:w w:val="100"/>
          <w:sz w:val="21"/>
          <w:szCs w:val="21"/>
        </w:rPr>
        <w:t>当购建或者生产符合资本化条件的资产达到预定可使用或者可销售状态时，借款费用停</w:t>
      </w:r>
      <w:r>
        <w:rPr>
          <w:rFonts w:ascii="宋体" w:hAnsi="宋体" w:cs="宋体" w:eastAsia="宋体" w:hint="default"/>
          <w:w w:val="100"/>
          <w:sz w:val="21"/>
          <w:szCs w:val="21"/>
        </w:rPr>
        <w:t> </w:t>
      </w:r>
      <w:r>
        <w:rPr>
          <w:rFonts w:ascii="宋体" w:hAnsi="宋体" w:cs="宋体" w:eastAsia="宋体" w:hint="default"/>
          <w:spacing w:val="-4"/>
          <w:sz w:val="21"/>
          <w:szCs w:val="21"/>
        </w:rPr>
        <w:t>止资本化。当购建或者生产符合资本化条件的资产中部分项目分别完工且可单独使用时，该</w:t>
      </w:r>
    </w:p>
    <w:p>
      <w:pPr>
        <w:spacing w:before="25"/>
        <w:ind w:left="138" w:right="0" w:firstLine="0"/>
        <w:jc w:val="both"/>
        <w:rPr>
          <w:rFonts w:ascii="宋体" w:hAnsi="宋体" w:cs="宋体" w:eastAsia="宋体" w:hint="default"/>
          <w:sz w:val="21"/>
          <w:szCs w:val="21"/>
        </w:rPr>
      </w:pPr>
      <w:r>
        <w:rPr>
          <w:rFonts w:ascii="宋体" w:hAnsi="宋体" w:cs="宋体" w:eastAsia="宋体" w:hint="default"/>
          <w:sz w:val="21"/>
          <w:szCs w:val="21"/>
        </w:rPr>
        <w:t>部分资产借款费用停止资本化。</w:t>
      </w:r>
    </w:p>
    <w:p>
      <w:pPr>
        <w:spacing w:line="240" w:lineRule="auto" w:before="3"/>
        <w:rPr>
          <w:rFonts w:ascii="宋体" w:hAnsi="宋体" w:cs="宋体" w:eastAsia="宋体" w:hint="default"/>
          <w:sz w:val="14"/>
          <w:szCs w:val="14"/>
        </w:rPr>
      </w:pPr>
    </w:p>
    <w:p>
      <w:pPr>
        <w:spacing w:line="384"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、借款费用资本化期间</w:t>
      </w:r>
      <w:r>
        <w:rPr>
          <w:rFonts w:ascii="宋体" w:hAnsi="宋体" w:cs="宋体" w:eastAsia="宋体" w:hint="default"/>
          <w:w w:val="100"/>
          <w:sz w:val="21"/>
          <w:szCs w:val="21"/>
        </w:rPr>
        <w:t> </w:t>
      </w:r>
      <w:r>
        <w:rPr>
          <w:rFonts w:ascii="宋体" w:hAnsi="宋体" w:cs="宋体" w:eastAsia="宋体" w:hint="default"/>
          <w:spacing w:val="-4"/>
          <w:sz w:val="21"/>
          <w:szCs w:val="21"/>
        </w:rPr>
        <w:t>资本化期间，指从借款费用开始资本化时点到停止资本化时点的期间，借款费用暂停资</w:t>
      </w:r>
    </w:p>
    <w:p>
      <w:pPr>
        <w:spacing w:line="364" w:lineRule="auto" w:before="19"/>
        <w:ind w:left="138" w:right="1700" w:firstLine="0"/>
        <w:jc w:val="both"/>
        <w:rPr>
          <w:rFonts w:ascii="宋体" w:hAnsi="宋体" w:cs="宋体" w:eastAsia="宋体" w:hint="default"/>
          <w:sz w:val="21"/>
          <w:szCs w:val="21"/>
        </w:rPr>
      </w:pPr>
      <w:r>
        <w:rPr>
          <w:rFonts w:ascii="宋体" w:hAnsi="宋体" w:cs="宋体" w:eastAsia="宋体" w:hint="default"/>
          <w:spacing w:val="-2"/>
          <w:sz w:val="21"/>
          <w:szCs w:val="21"/>
        </w:rPr>
        <w:t>本化的期间不包括在内。当符合资本化条件的资产在购建或者生产过程中发生非正常中断、</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且中断时间连续超过</w:t>
      </w:r>
      <w:r>
        <w:rPr>
          <w:rFonts w:ascii="宋体" w:hAnsi="宋体" w:cs="宋体" w:eastAsia="宋体" w:hint="default"/>
          <w:spacing w:val="-55"/>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个月的，借款费用暂停资本化，直至资产的购建活动重新开始。</w:t>
      </w:r>
    </w:p>
    <w:p>
      <w:pPr>
        <w:spacing w:line="384" w:lineRule="auto" w:before="46"/>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、借款费用资本化金额的计算方法</w:t>
      </w:r>
      <w:r>
        <w:rPr>
          <w:rFonts w:ascii="宋体" w:hAnsi="宋体" w:cs="宋体" w:eastAsia="宋体" w:hint="default"/>
          <w:w w:val="100"/>
          <w:sz w:val="21"/>
          <w:szCs w:val="21"/>
        </w:rPr>
        <w:t> </w:t>
      </w:r>
      <w:r>
        <w:rPr>
          <w:rFonts w:ascii="宋体" w:hAnsi="宋体" w:cs="宋体" w:eastAsia="宋体" w:hint="default"/>
          <w:spacing w:val="-4"/>
          <w:w w:val="100"/>
          <w:sz w:val="21"/>
          <w:szCs w:val="21"/>
        </w:rPr>
        <w:t>专门借款的利息费用（扣除尚未动用的借款资金存入银行取得的利息收入或者进行暂时</w:t>
      </w:r>
    </w:p>
    <w:p>
      <w:pPr>
        <w:spacing w:line="364" w:lineRule="auto" w:before="19"/>
        <w:ind w:left="138" w:right="1789" w:firstLine="0"/>
        <w:jc w:val="both"/>
        <w:rPr>
          <w:rFonts w:ascii="宋体" w:hAnsi="宋体" w:cs="宋体" w:eastAsia="宋体" w:hint="default"/>
          <w:sz w:val="21"/>
          <w:szCs w:val="21"/>
        </w:rPr>
      </w:pPr>
      <w:r>
        <w:rPr>
          <w:rFonts w:ascii="宋体" w:hAnsi="宋体" w:cs="宋体" w:eastAsia="宋体" w:hint="default"/>
          <w:spacing w:val="-4"/>
          <w:w w:val="100"/>
          <w:sz w:val="21"/>
          <w:szCs w:val="21"/>
        </w:rPr>
        <w:t>性投资取得的投资收益）及其辅助费用在所购建或者生产的符合资本化条件的资产达到预定</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可使用或者可销售状态前，予以资本化。</w:t>
      </w:r>
    </w:p>
    <w:p>
      <w:pPr>
        <w:spacing w:line="367" w:lineRule="auto" w:before="79"/>
        <w:ind w:left="138" w:right="1662" w:firstLine="419"/>
        <w:jc w:val="left"/>
        <w:rPr>
          <w:rFonts w:ascii="宋体" w:hAnsi="宋体" w:cs="宋体" w:eastAsia="宋体" w:hint="default"/>
          <w:sz w:val="21"/>
          <w:szCs w:val="21"/>
        </w:rPr>
      </w:pPr>
      <w:r>
        <w:rPr>
          <w:rFonts w:ascii="宋体" w:hAnsi="宋体" w:cs="宋体" w:eastAsia="宋体" w:hint="default"/>
          <w:sz w:val="21"/>
          <w:szCs w:val="21"/>
        </w:rPr>
        <w:t>一般借款应予资本化的利息金额根据累计资产支出超过专门借款部分的资产支出按年</w:t>
      </w:r>
      <w:r>
        <w:rPr>
          <w:rFonts w:ascii="宋体" w:hAnsi="宋体" w:cs="宋体" w:eastAsia="宋体" w:hint="default"/>
          <w:spacing w:val="2"/>
          <w:w w:val="100"/>
          <w:sz w:val="21"/>
          <w:szCs w:val="21"/>
        </w:rPr>
        <w:t> </w:t>
      </w:r>
      <w:r>
        <w:rPr>
          <w:rFonts w:ascii="宋体" w:hAnsi="宋体" w:cs="宋体" w:eastAsia="宋体" w:hint="default"/>
          <w:spacing w:val="-4"/>
          <w:w w:val="100"/>
          <w:sz w:val="21"/>
          <w:szCs w:val="21"/>
        </w:rPr>
        <w:t>加权平均数乘以所占用一般借款的资本化率计算确定。资本化率根据一般借款加权平均利率</w:t>
      </w:r>
    </w:p>
    <w:p>
      <w:pPr>
        <w:spacing w:after="0" w:line="367" w:lineRule="auto"/>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7"/>
        <w:rPr>
          <w:rFonts w:ascii="宋体" w:hAnsi="宋体" w:cs="宋体" w:eastAsia="宋体" w:hint="default"/>
          <w:sz w:val="28"/>
          <w:szCs w:val="28"/>
        </w:rPr>
      </w:pPr>
    </w:p>
    <w:p>
      <w:pPr>
        <w:spacing w:before="36"/>
        <w:ind w:left="138" w:right="1662" w:firstLine="0"/>
        <w:jc w:val="left"/>
        <w:rPr>
          <w:rFonts w:ascii="宋体" w:hAnsi="宋体" w:cs="宋体" w:eastAsia="宋体" w:hint="default"/>
          <w:sz w:val="21"/>
          <w:szCs w:val="21"/>
        </w:rPr>
      </w:pPr>
      <w:r>
        <w:rPr>
          <w:rFonts w:ascii="宋体" w:hAnsi="宋体" w:cs="宋体" w:eastAsia="宋体" w:hint="default"/>
          <w:sz w:val="21"/>
          <w:szCs w:val="21"/>
        </w:rPr>
        <w:t>计算确定。</w:t>
      </w:r>
    </w:p>
    <w:p>
      <w:pPr>
        <w:spacing w:line="240" w:lineRule="auto" w:before="6"/>
        <w:rPr>
          <w:rFonts w:ascii="宋体" w:hAnsi="宋体" w:cs="宋体" w:eastAsia="宋体" w:hint="default"/>
          <w:sz w:val="14"/>
          <w:szCs w:val="14"/>
        </w:rPr>
      </w:pPr>
    </w:p>
    <w:p>
      <w:pPr>
        <w:spacing w:line="364" w:lineRule="auto" w:before="0"/>
        <w:ind w:left="138" w:right="1788" w:firstLine="419"/>
        <w:jc w:val="both"/>
        <w:rPr>
          <w:rFonts w:ascii="宋体" w:hAnsi="宋体" w:cs="宋体" w:eastAsia="宋体" w:hint="default"/>
          <w:sz w:val="21"/>
          <w:szCs w:val="21"/>
        </w:rPr>
      </w:pPr>
      <w:r>
        <w:rPr>
          <w:rFonts w:ascii="宋体" w:hAnsi="宋体" w:cs="宋体" w:eastAsia="宋体" w:hint="default"/>
          <w:spacing w:val="-4"/>
          <w:w w:val="100"/>
          <w:sz w:val="21"/>
          <w:szCs w:val="21"/>
        </w:rPr>
        <w:t>借款存在折价或者溢价的，按照实际利率法确定每一会计期间应摊销的折价或者溢价金</w:t>
      </w:r>
      <w:r>
        <w:rPr>
          <w:rFonts w:ascii="宋体" w:hAnsi="宋体" w:cs="宋体" w:eastAsia="宋体" w:hint="default"/>
          <w:w w:val="100"/>
          <w:sz w:val="21"/>
          <w:szCs w:val="21"/>
        </w:rPr>
        <w:t> </w:t>
      </w:r>
      <w:r>
        <w:rPr>
          <w:rFonts w:ascii="宋体" w:hAnsi="宋体" w:cs="宋体" w:eastAsia="宋体" w:hint="default"/>
          <w:sz w:val="21"/>
          <w:szCs w:val="21"/>
        </w:rPr>
        <w:t>额，调整每期利息金额。</w:t>
      </w:r>
    </w:p>
    <w:p>
      <w:pPr>
        <w:spacing w:line="460" w:lineRule="auto" w:before="74"/>
        <w:ind w:left="558" w:right="6006" w:firstLine="2"/>
        <w:jc w:val="left"/>
        <w:rPr>
          <w:rFonts w:ascii="宋体" w:hAnsi="宋体" w:cs="宋体" w:eastAsia="宋体" w:hint="default"/>
          <w:sz w:val="21"/>
          <w:szCs w:val="21"/>
        </w:rPr>
      </w:pPr>
      <w:r>
        <w:rPr>
          <w:rFonts w:ascii="宋体" w:hAnsi="宋体" w:cs="宋体" w:eastAsia="宋体" w:hint="default"/>
          <w:b/>
          <w:bCs/>
          <w:sz w:val="21"/>
          <w:szCs w:val="21"/>
        </w:rPr>
        <w:t>（十七）无形资产</w:t>
      </w:r>
      <w:r>
        <w:rPr>
          <w:rFonts w:ascii="宋体" w:hAnsi="宋体" w:cs="宋体" w:eastAsia="宋体" w:hint="default"/>
          <w:b/>
          <w:bCs/>
          <w:w w:val="100"/>
          <w:sz w:val="21"/>
          <w:szCs w:val="21"/>
        </w:rPr>
        <w:t> </w:t>
      </w:r>
      <w:r>
        <w:rPr>
          <w:rFonts w:ascii="Arial Narrow" w:hAnsi="Arial Narrow" w:cs="Arial Narrow" w:eastAsia="Arial Narrow" w:hint="default"/>
          <w:sz w:val="21"/>
          <w:szCs w:val="21"/>
        </w:rPr>
        <w:t>1</w:t>
      </w:r>
      <w:r>
        <w:rPr>
          <w:rFonts w:ascii="宋体" w:hAnsi="宋体" w:cs="宋体" w:eastAsia="宋体" w:hint="default"/>
          <w:sz w:val="21"/>
          <w:szCs w:val="21"/>
        </w:rPr>
        <w:t>、无形资产的计价方法</w:t>
      </w:r>
      <w:r>
        <w:rPr>
          <w:rFonts w:ascii="宋体" w:hAnsi="宋体" w:cs="宋体" w:eastAsia="宋体" w:hint="default"/>
          <w:w w:val="100"/>
          <w:sz w:val="21"/>
          <w:szCs w:val="21"/>
        </w:rPr>
        <w:t> </w:t>
      </w:r>
      <w:r>
        <w:rPr>
          <w:rFonts w:ascii="宋体" w:hAnsi="宋体" w:cs="宋体" w:eastAsia="宋体" w:hint="default"/>
          <w:spacing w:val="-2"/>
          <w:sz w:val="21"/>
          <w:szCs w:val="21"/>
        </w:rPr>
        <w:t>无形资产按取得时的实际成本入账。</w:t>
      </w:r>
    </w:p>
    <w:p>
      <w:pPr>
        <w:spacing w:line="367" w:lineRule="auto" w:before="72"/>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外购无形资产的成本，包括购买价款、相关税费以及直接归属于使该项资产达到预定用</w:t>
      </w:r>
      <w:r>
        <w:rPr>
          <w:rFonts w:ascii="宋体" w:hAnsi="宋体" w:cs="宋体" w:eastAsia="宋体" w:hint="default"/>
          <w:w w:val="100"/>
          <w:sz w:val="21"/>
          <w:szCs w:val="21"/>
        </w:rPr>
        <w:t> </w:t>
      </w:r>
      <w:r>
        <w:rPr>
          <w:rFonts w:ascii="宋体" w:hAnsi="宋体" w:cs="宋体" w:eastAsia="宋体" w:hint="default"/>
          <w:spacing w:val="-4"/>
          <w:sz w:val="21"/>
          <w:szCs w:val="21"/>
        </w:rPr>
        <w:t>途所发生的其他支出。购买无形资产的价款超过正常信用条件延期支付，实质上具有融资性</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质的，无形资产的成本以购买价款的现值为基础确定。</w:t>
      </w:r>
    </w:p>
    <w:p>
      <w:pPr>
        <w:spacing w:line="367" w:lineRule="auto" w:before="154"/>
        <w:ind w:left="138" w:right="1789" w:firstLine="419"/>
        <w:jc w:val="both"/>
        <w:rPr>
          <w:rFonts w:ascii="宋体" w:hAnsi="宋体" w:cs="宋体" w:eastAsia="宋体" w:hint="default"/>
          <w:sz w:val="21"/>
          <w:szCs w:val="21"/>
        </w:rPr>
      </w:pPr>
      <w:r>
        <w:rPr>
          <w:rFonts w:ascii="宋体" w:hAnsi="宋体" w:cs="宋体" w:eastAsia="宋体" w:hint="default"/>
          <w:sz w:val="21"/>
          <w:szCs w:val="21"/>
        </w:rPr>
        <w:t>以同一控制下的企业吸收合并方式取得的无形资产按其在被合并方的账面价值确定其</w:t>
      </w:r>
      <w:r>
        <w:rPr>
          <w:rFonts w:ascii="宋体" w:hAnsi="宋体" w:cs="宋体" w:eastAsia="宋体" w:hint="default"/>
          <w:spacing w:val="2"/>
          <w:w w:val="100"/>
          <w:sz w:val="21"/>
          <w:szCs w:val="21"/>
        </w:rPr>
        <w:t> </w:t>
      </w:r>
      <w:r>
        <w:rPr>
          <w:rFonts w:ascii="宋体" w:hAnsi="宋体" w:cs="宋体" w:eastAsia="宋体" w:hint="default"/>
          <w:sz w:val="21"/>
          <w:szCs w:val="21"/>
        </w:rPr>
        <w:t>入账价值；以非同一控制下的企业吸收合并方式取得的无形资产按公允价值确定其入账价</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z w:val="21"/>
          <w:szCs w:val="21"/>
        </w:rPr>
        <w:t>值。</w:t>
      </w:r>
    </w:p>
    <w:p>
      <w:pPr>
        <w:spacing w:before="154"/>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、无形资产使用寿命及摊销</w:t>
      </w:r>
    </w:p>
    <w:p>
      <w:pPr>
        <w:spacing w:line="240" w:lineRule="auto" w:before="2"/>
        <w:rPr>
          <w:rFonts w:ascii="宋体" w:hAnsi="宋体" w:cs="宋体" w:eastAsia="宋体" w:hint="default"/>
          <w:sz w:val="19"/>
          <w:szCs w:val="19"/>
        </w:rPr>
      </w:pPr>
    </w:p>
    <w:p>
      <w:pPr>
        <w:spacing w:line="448" w:lineRule="auto"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）使用寿命有限的无形资产</w:t>
      </w:r>
      <w:r>
        <w:rPr>
          <w:rFonts w:ascii="宋体" w:hAnsi="宋体" w:cs="宋体" w:eastAsia="宋体" w:hint="default"/>
          <w:w w:val="100"/>
          <w:sz w:val="21"/>
          <w:szCs w:val="21"/>
        </w:rPr>
        <w:t> </w:t>
      </w:r>
      <w:r>
        <w:rPr>
          <w:rFonts w:ascii="宋体" w:hAnsi="宋体" w:cs="宋体" w:eastAsia="宋体" w:hint="default"/>
          <w:spacing w:val="-4"/>
          <w:sz w:val="21"/>
          <w:szCs w:val="21"/>
        </w:rPr>
        <w:t>根据无形资产的合同性权力或其他法定权力、同行业情况、历史经验、相关专家论证等</w:t>
      </w:r>
    </w:p>
    <w:p>
      <w:pPr>
        <w:spacing w:line="238" w:lineRule="exact" w:before="0"/>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综合因素判断，能合理确定无形资产为公司带来经济利益期限的，作为使用寿命有限的无形</w:t>
      </w:r>
    </w:p>
    <w:p>
      <w:pPr>
        <w:spacing w:before="145"/>
        <w:ind w:left="138" w:right="1662" w:firstLine="0"/>
        <w:jc w:val="left"/>
        <w:rPr>
          <w:rFonts w:ascii="宋体" w:hAnsi="宋体" w:cs="宋体" w:eastAsia="宋体" w:hint="default"/>
          <w:sz w:val="21"/>
          <w:szCs w:val="21"/>
        </w:rPr>
      </w:pPr>
      <w:r>
        <w:rPr>
          <w:rFonts w:ascii="宋体" w:hAnsi="宋体" w:cs="宋体" w:eastAsia="宋体" w:hint="default"/>
          <w:sz w:val="21"/>
          <w:szCs w:val="21"/>
        </w:rPr>
        <w:t>资产。</w:t>
      </w:r>
    </w:p>
    <w:p>
      <w:pPr>
        <w:spacing w:line="240" w:lineRule="auto" w:before="1"/>
        <w:rPr>
          <w:rFonts w:ascii="宋体" w:hAnsi="宋体" w:cs="宋体" w:eastAsia="宋体" w:hint="default"/>
          <w:sz w:val="20"/>
          <w:szCs w:val="20"/>
        </w:rPr>
      </w:pPr>
    </w:p>
    <w:p>
      <w:pPr>
        <w:spacing w:line="405" w:lineRule="auto"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使用寿命有限的无形资产，在为企业带来经济利益的期限内按直线法摊销。</w:t>
      </w:r>
      <w:r>
        <w:rPr>
          <w:rFonts w:ascii="宋体" w:hAnsi="宋体" w:cs="宋体" w:eastAsia="宋体" w:hint="default"/>
          <w:w w:val="100"/>
          <w:sz w:val="21"/>
          <w:szCs w:val="21"/>
        </w:rPr>
        <w:t> </w:t>
      </w:r>
      <w:r>
        <w:rPr>
          <w:rFonts w:ascii="宋体" w:hAnsi="宋体" w:cs="宋体" w:eastAsia="宋体" w:hint="default"/>
          <w:spacing w:val="-4"/>
          <w:sz w:val="21"/>
          <w:szCs w:val="21"/>
        </w:rPr>
        <w:t>每期末，对使用寿命有限的无形资产的使用寿命及摊销方法进行复核；如必要，对使用</w:t>
      </w:r>
    </w:p>
    <w:p>
      <w:pPr>
        <w:spacing w:line="405" w:lineRule="auto" w:before="0"/>
        <w:ind w:left="558" w:right="1662" w:hanging="420"/>
        <w:jc w:val="left"/>
        <w:rPr>
          <w:rFonts w:ascii="宋体" w:hAnsi="宋体" w:cs="宋体" w:eastAsia="宋体" w:hint="default"/>
          <w:sz w:val="21"/>
          <w:szCs w:val="21"/>
        </w:rPr>
      </w:pPr>
      <w:r>
        <w:rPr>
          <w:rFonts w:ascii="宋体" w:hAnsi="宋体" w:cs="宋体" w:eastAsia="宋体" w:hint="default"/>
          <w:sz w:val="21"/>
          <w:szCs w:val="21"/>
        </w:rPr>
        <w:t>寿命进行调整。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4"/>
          <w:w w:val="100"/>
          <w:sz w:val="21"/>
          <w:szCs w:val="21"/>
        </w:rPr>
        <w:t>本公司计算机软件著作权以该项权力通常寿命周期和类似资产使用寿命为基础，估计其</w:t>
      </w:r>
    </w:p>
    <w:p>
      <w:pPr>
        <w:spacing w:line="287"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使用寿命为</w:t>
      </w:r>
      <w:r>
        <w:rPr>
          <w:rFonts w:ascii="宋体" w:hAnsi="宋体" w:cs="宋体" w:eastAsia="宋体" w:hint="default"/>
          <w:spacing w:val="-53"/>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年，在</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5"/>
          <w:sz w:val="21"/>
          <w:szCs w:val="21"/>
        </w:rPr>
        <w:t> </w:t>
      </w:r>
      <w:r>
        <w:rPr>
          <w:rFonts w:ascii="宋体" w:hAnsi="宋体" w:cs="宋体" w:eastAsia="宋体" w:hint="default"/>
          <w:sz w:val="21"/>
          <w:szCs w:val="21"/>
        </w:rPr>
        <w:t>年内采用直线法摊销。</w:t>
      </w:r>
    </w:p>
    <w:p>
      <w:pPr>
        <w:spacing w:line="240" w:lineRule="auto" w:before="2"/>
        <w:rPr>
          <w:rFonts w:ascii="宋体" w:hAnsi="宋体" w:cs="宋体" w:eastAsia="宋体" w:hint="default"/>
          <w:sz w:val="19"/>
          <w:szCs w:val="19"/>
        </w:rPr>
      </w:pPr>
    </w:p>
    <w:p>
      <w:pPr>
        <w:spacing w:line="451" w:lineRule="auto"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）使用寿命不确定的无形资产</w:t>
      </w:r>
      <w:r>
        <w:rPr>
          <w:rFonts w:ascii="宋体" w:hAnsi="宋体" w:cs="宋体" w:eastAsia="宋体" w:hint="default"/>
          <w:w w:val="100"/>
          <w:sz w:val="21"/>
          <w:szCs w:val="21"/>
        </w:rPr>
        <w:t> </w:t>
      </w:r>
      <w:r>
        <w:rPr>
          <w:rFonts w:ascii="宋体" w:hAnsi="宋体" w:cs="宋体" w:eastAsia="宋体" w:hint="default"/>
          <w:spacing w:val="-4"/>
          <w:sz w:val="21"/>
          <w:szCs w:val="21"/>
        </w:rPr>
        <w:t>根据无形资产的合同性权力或其他法定权力、同行业情况、历史经验、相关专家论证等</w:t>
      </w:r>
    </w:p>
    <w:p>
      <w:pPr>
        <w:spacing w:line="235" w:lineRule="exact" w:before="0"/>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综合因素判断，无法合理确定无形资产为公司带来经济利益期限的，视为使用寿命不确定的</w:t>
      </w:r>
    </w:p>
    <w:p>
      <w:pPr>
        <w:spacing w:before="142"/>
        <w:ind w:left="138" w:right="1662" w:firstLine="0"/>
        <w:jc w:val="left"/>
        <w:rPr>
          <w:rFonts w:ascii="宋体" w:hAnsi="宋体" w:cs="宋体" w:eastAsia="宋体" w:hint="default"/>
          <w:sz w:val="21"/>
          <w:szCs w:val="21"/>
        </w:rPr>
      </w:pPr>
      <w:r>
        <w:rPr>
          <w:rFonts w:ascii="宋体" w:hAnsi="宋体" w:cs="宋体" w:eastAsia="宋体" w:hint="default"/>
          <w:sz w:val="21"/>
          <w:szCs w:val="21"/>
        </w:rPr>
        <w:t>无形资产。</w:t>
      </w:r>
    </w:p>
    <w:p>
      <w:pPr>
        <w:spacing w:line="240" w:lineRule="auto" w:before="3"/>
        <w:rPr>
          <w:rFonts w:ascii="宋体" w:hAnsi="宋体" w:cs="宋体" w:eastAsia="宋体" w:hint="default"/>
          <w:sz w:val="14"/>
          <w:szCs w:val="14"/>
        </w:rPr>
      </w:pPr>
    </w:p>
    <w:p>
      <w:pPr>
        <w:spacing w:line="364" w:lineRule="auto" w:before="0"/>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使用寿命不确定的无形资产不摊销，但每年对该无形资产的使用寿命进行复核，并进行</w:t>
      </w:r>
      <w:r>
        <w:rPr>
          <w:rFonts w:ascii="宋体" w:hAnsi="宋体" w:cs="宋体" w:eastAsia="宋体" w:hint="default"/>
          <w:w w:val="100"/>
          <w:sz w:val="21"/>
          <w:szCs w:val="21"/>
        </w:rPr>
        <w:t> </w:t>
      </w:r>
      <w:r>
        <w:rPr>
          <w:rFonts w:ascii="宋体" w:hAnsi="宋体" w:cs="宋体" w:eastAsia="宋体" w:hint="default"/>
          <w:sz w:val="21"/>
          <w:szCs w:val="21"/>
        </w:rPr>
        <w:t>减值测试。</w:t>
      </w:r>
    </w:p>
    <w:p>
      <w:pPr>
        <w:spacing w:before="158"/>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、无形资产减值</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7" w:lineRule="auto" w:before="36"/>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当无形资产的可收回金额低于其账面价值时，账面价值减记至可收回金额。无形资产减</w:t>
      </w:r>
      <w:r>
        <w:rPr>
          <w:rFonts w:ascii="宋体" w:hAnsi="宋体" w:cs="宋体" w:eastAsia="宋体" w:hint="default"/>
          <w:w w:val="100"/>
          <w:sz w:val="21"/>
          <w:szCs w:val="21"/>
        </w:rPr>
        <w:t> </w:t>
      </w:r>
      <w:r>
        <w:rPr>
          <w:rFonts w:ascii="宋体" w:hAnsi="宋体" w:cs="宋体" w:eastAsia="宋体" w:hint="default"/>
          <w:spacing w:val="-6"/>
          <w:w w:val="100"/>
          <w:sz w:val="21"/>
          <w:szCs w:val="21"/>
        </w:rPr>
        <w:t>值准备计提方法按本财务报表附注二、（二十）资产减值准备。</w:t>
      </w:r>
    </w:p>
    <w:p>
      <w:pPr>
        <w:spacing w:line="364" w:lineRule="auto" w:before="154"/>
        <w:ind w:left="138" w:right="1790" w:firstLine="419"/>
        <w:jc w:val="both"/>
        <w:rPr>
          <w:rFonts w:ascii="宋体" w:hAnsi="宋体" w:cs="宋体" w:eastAsia="宋体" w:hint="default"/>
          <w:sz w:val="21"/>
          <w:szCs w:val="21"/>
        </w:rPr>
      </w:pPr>
      <w:r>
        <w:rPr>
          <w:rFonts w:ascii="宋体" w:hAnsi="宋体" w:cs="宋体" w:eastAsia="宋体" w:hint="default"/>
          <w:spacing w:val="-4"/>
          <w:w w:val="100"/>
          <w:sz w:val="21"/>
          <w:szCs w:val="21"/>
        </w:rPr>
        <w:t>本公司期末预计某项无形资产已经不能给企业带来未来经济利益的，将该项无形资产的</w:t>
      </w:r>
      <w:r>
        <w:rPr>
          <w:rFonts w:ascii="宋体" w:hAnsi="宋体" w:cs="宋体" w:eastAsia="宋体" w:hint="default"/>
          <w:w w:val="100"/>
          <w:sz w:val="21"/>
          <w:szCs w:val="21"/>
        </w:rPr>
        <w:t> </w:t>
      </w:r>
      <w:r>
        <w:rPr>
          <w:rFonts w:ascii="宋体" w:hAnsi="宋体" w:cs="宋体" w:eastAsia="宋体" w:hint="default"/>
          <w:sz w:val="21"/>
          <w:szCs w:val="21"/>
        </w:rPr>
        <w:t>账面价值全部转入当期损益。</w:t>
      </w:r>
    </w:p>
    <w:p>
      <w:pPr>
        <w:spacing w:before="76"/>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（十八）研究开发支出</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、公司将内部研究开发项目的支出，区分为研究阶段支出和开发阶段支出。</w:t>
      </w:r>
    </w:p>
    <w:p>
      <w:pPr>
        <w:spacing w:line="357" w:lineRule="auto" w:before="173"/>
        <w:ind w:left="138" w:right="1789" w:firstLine="419"/>
        <w:jc w:val="both"/>
        <w:rPr>
          <w:rFonts w:ascii="宋体" w:hAnsi="宋体" w:cs="宋体" w:eastAsia="宋体" w:hint="default"/>
          <w:sz w:val="21"/>
          <w:szCs w:val="21"/>
        </w:rPr>
      </w:pP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、已进行的研究活动将来是否会转入开发、开发后是否会形成无形资产等均具有较大</w:t>
      </w:r>
      <w:r>
        <w:rPr>
          <w:rFonts w:ascii="宋体" w:hAnsi="宋体" w:cs="宋体" w:eastAsia="宋体" w:hint="default"/>
          <w:w w:val="100"/>
          <w:sz w:val="21"/>
          <w:szCs w:val="21"/>
        </w:rPr>
        <w:t> </w:t>
      </w:r>
      <w:r>
        <w:rPr>
          <w:rFonts w:ascii="宋体" w:hAnsi="宋体" w:cs="宋体" w:eastAsia="宋体" w:hint="default"/>
          <w:spacing w:val="-4"/>
          <w:sz w:val="21"/>
          <w:szCs w:val="21"/>
        </w:rPr>
        <w:t>的不确定性时，研发项目处于研究阶段；当研发项目在很大程度上具备了形成一项新产品或</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新技术的基本条件时，研发项目进入开发阶段。</w:t>
      </w:r>
    </w:p>
    <w:p>
      <w:pPr>
        <w:spacing w:line="345" w:lineRule="auto" w:before="85"/>
        <w:ind w:left="138" w:right="1662" w:firstLine="419"/>
        <w:jc w:val="left"/>
        <w:rPr>
          <w:rFonts w:ascii="宋体" w:hAnsi="宋体" w:cs="宋体" w:eastAsia="宋体" w:hint="default"/>
          <w:sz w:val="21"/>
          <w:szCs w:val="21"/>
        </w:rPr>
      </w:pPr>
      <w:r>
        <w:rPr>
          <w:rFonts w:ascii="Arial Narrow" w:hAnsi="Arial Narrow" w:cs="Arial Narrow" w:eastAsia="Arial Narrow" w:hint="default"/>
          <w:spacing w:val="-4"/>
          <w:sz w:val="21"/>
          <w:szCs w:val="21"/>
        </w:rPr>
        <w:t>3</w:t>
      </w:r>
      <w:r>
        <w:rPr>
          <w:rFonts w:ascii="宋体" w:hAnsi="宋体" w:cs="宋体" w:eastAsia="宋体" w:hint="default"/>
          <w:spacing w:val="-4"/>
          <w:sz w:val="21"/>
          <w:szCs w:val="21"/>
        </w:rPr>
        <w:t>、研究阶段的支出，于发生时计入当期损益；开发阶段的支出，同时满足下列条件的，</w:t>
      </w:r>
      <w:r>
        <w:rPr>
          <w:rFonts w:ascii="宋体" w:hAnsi="宋体" w:cs="宋体" w:eastAsia="宋体" w:hint="default"/>
          <w:w w:val="100"/>
          <w:sz w:val="21"/>
          <w:szCs w:val="21"/>
        </w:rPr>
        <w:t> </w:t>
      </w:r>
      <w:r>
        <w:rPr>
          <w:rFonts w:ascii="宋体" w:hAnsi="宋体" w:cs="宋体" w:eastAsia="宋体" w:hint="default"/>
          <w:sz w:val="21"/>
          <w:szCs w:val="21"/>
        </w:rPr>
        <w:t>确认为无形资产：</w:t>
      </w:r>
    </w:p>
    <w:p>
      <w:pPr>
        <w:spacing w:before="91"/>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）完成该无形资产以使其能够使用或出售在技术上具有可行性；</w:t>
      </w:r>
    </w:p>
    <w:p>
      <w:pPr>
        <w:spacing w:before="171"/>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）管理层具有完成该无形资产并使用或出售的意图；</w:t>
      </w:r>
    </w:p>
    <w:p>
      <w:pPr>
        <w:spacing w:before="171"/>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）能够证明该无形资产将如何产生经济利益；</w:t>
      </w:r>
    </w:p>
    <w:p>
      <w:pPr>
        <w:spacing w:line="345" w:lineRule="auto" w:before="171"/>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4</w:t>
      </w:r>
      <w:r>
        <w:rPr>
          <w:rFonts w:ascii="宋体" w:hAnsi="宋体" w:cs="宋体" w:eastAsia="宋体" w:hint="default"/>
          <w:spacing w:val="-1"/>
          <w:sz w:val="21"/>
          <w:szCs w:val="21"/>
        </w:rPr>
        <w:t>）有足够的技术、财务资源和其他资源支持，以完成该无形资产的开发，并有能力</w:t>
      </w:r>
      <w:r>
        <w:rPr>
          <w:rFonts w:ascii="宋体" w:hAnsi="宋体" w:cs="宋体" w:eastAsia="宋体" w:hint="default"/>
          <w:w w:val="100"/>
          <w:sz w:val="21"/>
          <w:szCs w:val="21"/>
        </w:rPr>
        <w:t> </w:t>
      </w:r>
      <w:r>
        <w:rPr>
          <w:rFonts w:ascii="宋体" w:hAnsi="宋体" w:cs="宋体" w:eastAsia="宋体" w:hint="default"/>
          <w:sz w:val="21"/>
          <w:szCs w:val="21"/>
        </w:rPr>
        <w:t>使用或出售该无形资产；</w:t>
      </w:r>
    </w:p>
    <w:p>
      <w:pPr>
        <w:spacing w:before="94"/>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5</w:t>
      </w:r>
      <w:r>
        <w:rPr>
          <w:rFonts w:ascii="宋体" w:hAnsi="宋体" w:cs="宋体" w:eastAsia="宋体" w:hint="default"/>
          <w:sz w:val="21"/>
          <w:szCs w:val="21"/>
        </w:rPr>
        <w:t>）归属于该无形资产开发阶段的支出能够可靠地计量。</w:t>
      </w:r>
    </w:p>
    <w:p>
      <w:pPr>
        <w:spacing w:line="357" w:lineRule="auto" w:before="173"/>
        <w:ind w:left="138" w:right="1788" w:firstLine="419"/>
        <w:jc w:val="both"/>
        <w:rPr>
          <w:rFonts w:ascii="宋体" w:hAnsi="宋体" w:cs="宋体" w:eastAsia="宋体" w:hint="default"/>
          <w:sz w:val="21"/>
          <w:szCs w:val="21"/>
        </w:rPr>
      </w:pPr>
      <w:r>
        <w:rPr>
          <w:rFonts w:ascii="Arial Narrow" w:hAnsi="Arial Narrow" w:cs="Arial Narrow" w:eastAsia="Arial Narrow" w:hint="default"/>
          <w:spacing w:val="-1"/>
          <w:sz w:val="21"/>
          <w:szCs w:val="21"/>
        </w:rPr>
        <w:t>4</w:t>
      </w:r>
      <w:r>
        <w:rPr>
          <w:rFonts w:ascii="宋体" w:hAnsi="宋体" w:cs="宋体" w:eastAsia="宋体" w:hint="default"/>
          <w:spacing w:val="-1"/>
          <w:sz w:val="21"/>
          <w:szCs w:val="21"/>
        </w:rPr>
        <w:t>、不满足上述条件的开发阶段的支出，于发生时计入当期损益。前期已计入损益的开</w:t>
      </w:r>
      <w:r>
        <w:rPr>
          <w:rFonts w:ascii="宋体" w:hAnsi="宋体" w:cs="宋体" w:eastAsia="宋体" w:hint="default"/>
          <w:w w:val="100"/>
          <w:sz w:val="21"/>
          <w:szCs w:val="21"/>
        </w:rPr>
        <w:t> </w:t>
      </w:r>
      <w:r>
        <w:rPr>
          <w:rFonts w:ascii="宋体" w:hAnsi="宋体" w:cs="宋体" w:eastAsia="宋体" w:hint="default"/>
          <w:spacing w:val="-4"/>
          <w:w w:val="100"/>
          <w:sz w:val="21"/>
          <w:szCs w:val="21"/>
        </w:rPr>
        <w:t>发支出不在以后期间确认为资产。已资本化的开发阶段的支出在资产负债表上列示为开发支</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出，自该项目达到预定可使用状态之日起转为无形资产。</w:t>
      </w:r>
    </w:p>
    <w:p>
      <w:pPr>
        <w:spacing w:line="405" w:lineRule="auto" w:before="80"/>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（十九）长期待摊费用摊销方法</w:t>
      </w:r>
      <w:r>
        <w:rPr>
          <w:rFonts w:ascii="宋体" w:hAnsi="宋体" w:cs="宋体" w:eastAsia="宋体" w:hint="default"/>
          <w:b/>
          <w:bCs/>
          <w:w w:val="100"/>
          <w:sz w:val="21"/>
          <w:szCs w:val="21"/>
        </w:rPr>
        <w:t> </w:t>
      </w:r>
      <w:r>
        <w:rPr>
          <w:rFonts w:ascii="宋体" w:hAnsi="宋体" w:cs="宋体" w:eastAsia="宋体" w:hint="default"/>
          <w:spacing w:val="-4"/>
          <w:sz w:val="21"/>
          <w:szCs w:val="21"/>
        </w:rPr>
        <w:t>本公司发生的长期待摊费用按实际成本计价，并按预计受益期限平均摊销，对不能使以</w:t>
      </w:r>
    </w:p>
    <w:p>
      <w:pPr>
        <w:spacing w:line="273"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后会计期间受益的长期待摊费用项目，在确定时将该项目的摊余价值全部计入当期损益。</w:t>
      </w:r>
    </w:p>
    <w:p>
      <w:pPr>
        <w:spacing w:line="240" w:lineRule="auto" w:before="3"/>
        <w:rPr>
          <w:rFonts w:ascii="宋体" w:hAnsi="宋体" w:cs="宋体" w:eastAsia="宋体" w:hint="default"/>
          <w:sz w:val="14"/>
          <w:szCs w:val="14"/>
        </w:rPr>
      </w:pPr>
    </w:p>
    <w:p>
      <w:pPr>
        <w:spacing w:line="403" w:lineRule="auto" w:before="0"/>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（二十）资产减值准备</w:t>
      </w:r>
      <w:r>
        <w:rPr>
          <w:rFonts w:ascii="宋体" w:hAnsi="宋体" w:cs="宋体" w:eastAsia="宋体" w:hint="default"/>
          <w:b/>
          <w:bCs/>
          <w:w w:val="100"/>
          <w:sz w:val="21"/>
          <w:szCs w:val="21"/>
        </w:rPr>
        <w:t> </w:t>
      </w:r>
      <w:r>
        <w:rPr>
          <w:rFonts w:ascii="宋体" w:hAnsi="宋体" w:cs="宋体" w:eastAsia="宋体" w:hint="default"/>
          <w:spacing w:val="-7"/>
          <w:w w:val="100"/>
          <w:sz w:val="21"/>
          <w:szCs w:val="21"/>
        </w:rPr>
        <w:t>除存货、投资性房地产及金融资产外，其他主要类别资产的资产减值准备确定方法如下：</w:t>
      </w:r>
      <w:r>
        <w:rPr>
          <w:rFonts w:ascii="宋体" w:hAnsi="宋体" w:cs="宋体" w:eastAsia="宋体" w:hint="default"/>
          <w:spacing w:val="-83"/>
          <w:w w:val="100"/>
          <w:sz w:val="21"/>
          <w:szCs w:val="21"/>
        </w:rPr>
        <w:t> </w:t>
      </w:r>
      <w:r>
        <w:rPr>
          <w:rFonts w:ascii="宋体" w:hAnsi="宋体" w:cs="宋体" w:eastAsia="宋体" w:hint="default"/>
          <w:spacing w:val="-83"/>
          <w:w w:val="100"/>
          <w:sz w:val="21"/>
          <w:szCs w:val="21"/>
        </w:rPr>
      </w:r>
      <w:r>
        <w:rPr>
          <w:rFonts w:ascii="宋体" w:hAnsi="宋体" w:cs="宋体" w:eastAsia="宋体" w:hint="default"/>
          <w:spacing w:val="-4"/>
          <w:sz w:val="21"/>
          <w:szCs w:val="21"/>
        </w:rPr>
        <w:t>对于固定资产、在建工程、无形资产、长期股权投资等长期资产，公司在每期末判断相</w:t>
      </w:r>
    </w:p>
    <w:p>
      <w:pPr>
        <w:spacing w:line="364" w:lineRule="auto" w:before="2"/>
        <w:ind w:left="138" w:right="1662" w:firstLine="0"/>
        <w:jc w:val="left"/>
        <w:rPr>
          <w:rFonts w:ascii="宋体" w:hAnsi="宋体" w:cs="宋体" w:eastAsia="宋体" w:hint="default"/>
          <w:sz w:val="21"/>
          <w:szCs w:val="21"/>
        </w:rPr>
      </w:pPr>
      <w:r>
        <w:rPr>
          <w:rFonts w:ascii="宋体" w:hAnsi="宋体" w:cs="宋体" w:eastAsia="宋体" w:hint="default"/>
          <w:spacing w:val="-4"/>
          <w:w w:val="100"/>
          <w:sz w:val="21"/>
          <w:szCs w:val="21"/>
        </w:rPr>
        <w:t>关资产是否存在可能发生减值的迹象。因企业合并所形成的商誉和使用寿命不确定的无形资</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产，无论是否存在减值迹象，每年都进行减值测试。</w:t>
      </w:r>
    </w:p>
    <w:p>
      <w:pPr>
        <w:spacing w:line="367" w:lineRule="auto" w:before="79"/>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资产存在减值迹象的，估计其可收回金额。可收回金额根据资产的公允价值减去处置费</w:t>
      </w:r>
      <w:r>
        <w:rPr>
          <w:rFonts w:ascii="宋体" w:hAnsi="宋体" w:cs="宋体" w:eastAsia="宋体" w:hint="default"/>
          <w:w w:val="100"/>
          <w:sz w:val="21"/>
          <w:szCs w:val="21"/>
        </w:rPr>
        <w:t> </w:t>
      </w:r>
      <w:r>
        <w:rPr>
          <w:rFonts w:ascii="宋体" w:hAnsi="宋体" w:cs="宋体" w:eastAsia="宋体" w:hint="default"/>
          <w:spacing w:val="-4"/>
          <w:w w:val="100"/>
          <w:sz w:val="21"/>
          <w:szCs w:val="21"/>
        </w:rPr>
        <w:t>用后的净额与资产预计未来现金流量的现值两者之间较高者确定。当资产的可收回金额低于</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其账面价值的，将资产的账面价值减记至可收回金额，减记的金额确认为资产减值损失，计</w:t>
      </w:r>
    </w:p>
    <w:p>
      <w:pPr>
        <w:spacing w:after="0" w:line="367" w:lineRule="auto"/>
        <w:jc w:val="both"/>
        <w:rPr>
          <w:rFonts w:ascii="宋体" w:hAnsi="宋体" w:cs="宋体" w:eastAsia="宋体" w:hint="default"/>
          <w:sz w:val="21"/>
          <w:szCs w:val="21"/>
        </w:rPr>
        <w:sectPr>
          <w:pgSz w:w="11910" w:h="16840"/>
          <w:pgMar w:header="877" w:footer="980" w:top="1100" w:bottom="1160" w:left="1660" w:right="0"/>
        </w:sectPr>
      </w:pPr>
    </w:p>
    <w:p>
      <w:pPr>
        <w:spacing w:line="240" w:lineRule="auto" w:before="7"/>
        <w:rPr>
          <w:rFonts w:ascii="宋体" w:hAnsi="宋体" w:cs="宋体" w:eastAsia="宋体" w:hint="default"/>
          <w:sz w:val="28"/>
          <w:szCs w:val="28"/>
        </w:rPr>
      </w:pPr>
    </w:p>
    <w:p>
      <w:pPr>
        <w:spacing w:line="405" w:lineRule="auto" w:before="36"/>
        <w:ind w:left="558" w:right="1662" w:hanging="420"/>
        <w:jc w:val="left"/>
        <w:rPr>
          <w:rFonts w:ascii="宋体" w:hAnsi="宋体" w:cs="宋体" w:eastAsia="宋体" w:hint="default"/>
          <w:sz w:val="21"/>
          <w:szCs w:val="21"/>
        </w:rPr>
      </w:pPr>
      <w:r>
        <w:rPr>
          <w:rFonts w:ascii="宋体" w:hAnsi="宋体" w:cs="宋体" w:eastAsia="宋体" w:hint="default"/>
          <w:sz w:val="21"/>
          <w:szCs w:val="21"/>
        </w:rPr>
        <w:t>入当期损益，同时计提相应的资产减值准备。</w:t>
      </w:r>
      <w:r>
        <w:rPr>
          <w:rFonts w:ascii="宋体" w:hAnsi="宋体" w:cs="宋体" w:eastAsia="宋体" w:hint="default"/>
          <w:w w:val="100"/>
          <w:sz w:val="21"/>
          <w:szCs w:val="21"/>
        </w:rPr>
        <w:t> </w:t>
      </w:r>
      <w:r>
        <w:rPr>
          <w:rFonts w:ascii="宋体" w:hAnsi="宋体" w:cs="宋体" w:eastAsia="宋体" w:hint="default"/>
          <w:spacing w:val="-4"/>
          <w:sz w:val="21"/>
          <w:szCs w:val="21"/>
        </w:rPr>
        <w:t>资产减值损失确认后，减值资产的折旧或者摊销费用在未来期间作相应调整，以使该资</w:t>
      </w:r>
    </w:p>
    <w:p>
      <w:pPr>
        <w:spacing w:line="364" w:lineRule="auto" w:before="0"/>
        <w:ind w:left="138" w:right="1788" w:firstLine="0"/>
        <w:jc w:val="both"/>
        <w:rPr>
          <w:rFonts w:ascii="宋体" w:hAnsi="宋体" w:cs="宋体" w:eastAsia="宋体" w:hint="default"/>
          <w:sz w:val="21"/>
          <w:szCs w:val="21"/>
        </w:rPr>
      </w:pPr>
      <w:r>
        <w:rPr>
          <w:rFonts w:ascii="宋体" w:hAnsi="宋体" w:cs="宋体" w:eastAsia="宋体" w:hint="default"/>
          <w:spacing w:val="-4"/>
          <w:w w:val="100"/>
          <w:sz w:val="21"/>
          <w:szCs w:val="21"/>
        </w:rPr>
        <w:t>产在剩余使用寿命内，系统地分摊调整后的资产账面价值（扣除预计净残值）。固定资产、</w:t>
      </w:r>
      <w:r>
        <w:rPr>
          <w:rFonts w:ascii="宋体" w:hAnsi="宋体" w:cs="宋体" w:eastAsia="宋体" w:hint="default"/>
          <w:spacing w:val="-84"/>
          <w:w w:val="100"/>
          <w:sz w:val="21"/>
          <w:szCs w:val="21"/>
        </w:rPr>
        <w:t> </w:t>
      </w:r>
      <w:r>
        <w:rPr>
          <w:rFonts w:ascii="宋体" w:hAnsi="宋体" w:cs="宋体" w:eastAsia="宋体" w:hint="default"/>
          <w:spacing w:val="-84"/>
          <w:w w:val="100"/>
          <w:sz w:val="21"/>
          <w:szCs w:val="21"/>
        </w:rPr>
      </w:r>
      <w:r>
        <w:rPr>
          <w:rFonts w:ascii="宋体" w:hAnsi="宋体" w:cs="宋体" w:eastAsia="宋体" w:hint="default"/>
          <w:spacing w:val="-4"/>
          <w:sz w:val="21"/>
          <w:szCs w:val="21"/>
        </w:rPr>
        <w:t>在建工程、无形资产、长期股权投资等长期资产的减值损失一经确认，在以后会计期间不再</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转回。</w:t>
      </w:r>
    </w:p>
    <w:p>
      <w:pPr>
        <w:spacing w:line="364" w:lineRule="auto" w:before="76"/>
        <w:ind w:left="138" w:right="1788" w:firstLine="419"/>
        <w:jc w:val="both"/>
        <w:rPr>
          <w:rFonts w:ascii="宋体" w:hAnsi="宋体" w:cs="宋体" w:eastAsia="宋体" w:hint="default"/>
          <w:sz w:val="21"/>
          <w:szCs w:val="21"/>
        </w:rPr>
      </w:pPr>
      <w:r>
        <w:rPr>
          <w:rFonts w:ascii="宋体" w:hAnsi="宋体" w:cs="宋体" w:eastAsia="宋体" w:hint="default"/>
          <w:spacing w:val="-4"/>
          <w:w w:val="100"/>
          <w:sz w:val="21"/>
          <w:szCs w:val="21"/>
        </w:rPr>
        <w:t>资产减值准备按单项资产为基础计算并确认，如果难以对单项资产的可收回金额进行估</w:t>
      </w:r>
      <w:r>
        <w:rPr>
          <w:rFonts w:ascii="宋体" w:hAnsi="宋体" w:cs="宋体" w:eastAsia="宋体" w:hint="default"/>
          <w:w w:val="100"/>
          <w:sz w:val="21"/>
          <w:szCs w:val="21"/>
        </w:rPr>
        <w:t> </w:t>
      </w:r>
      <w:r>
        <w:rPr>
          <w:rFonts w:ascii="宋体" w:hAnsi="宋体" w:cs="宋体" w:eastAsia="宋体" w:hint="default"/>
          <w:spacing w:val="-4"/>
          <w:sz w:val="21"/>
          <w:szCs w:val="21"/>
        </w:rPr>
        <w:t>计的，以该资产所属的资产组确定资产组的可收回金额。资产组是能够独立产生现金流入的</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最小资产组合。</w:t>
      </w:r>
    </w:p>
    <w:p>
      <w:pPr>
        <w:spacing w:line="405" w:lineRule="auto" w:before="76"/>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（二十一）预计负债</w:t>
      </w:r>
      <w:r>
        <w:rPr>
          <w:rFonts w:ascii="宋体" w:hAnsi="宋体" w:cs="宋体" w:eastAsia="宋体" w:hint="default"/>
          <w:b/>
          <w:bCs/>
          <w:w w:val="100"/>
          <w:sz w:val="21"/>
          <w:szCs w:val="21"/>
        </w:rPr>
        <w:t> </w:t>
      </w:r>
      <w:r>
        <w:rPr>
          <w:rFonts w:ascii="宋体" w:hAnsi="宋体" w:cs="宋体" w:eastAsia="宋体" w:hint="default"/>
          <w:spacing w:val="-4"/>
          <w:sz w:val="21"/>
          <w:szCs w:val="21"/>
        </w:rPr>
        <w:t>因产品质量保证、对外提供担保、未决诉讼等事项形成的现时义务，其履行很可能导致</w:t>
      </w:r>
    </w:p>
    <w:p>
      <w:pPr>
        <w:spacing w:line="364" w:lineRule="auto" w:before="0"/>
        <w:ind w:left="138" w:right="1700" w:firstLine="0"/>
        <w:jc w:val="both"/>
        <w:rPr>
          <w:rFonts w:ascii="宋体" w:hAnsi="宋体" w:cs="宋体" w:eastAsia="宋体" w:hint="default"/>
          <w:sz w:val="21"/>
          <w:szCs w:val="21"/>
        </w:rPr>
      </w:pPr>
      <w:r>
        <w:rPr>
          <w:rFonts w:ascii="宋体" w:hAnsi="宋体" w:cs="宋体" w:eastAsia="宋体" w:hint="default"/>
          <w:spacing w:val="-2"/>
          <w:sz w:val="21"/>
          <w:szCs w:val="21"/>
        </w:rPr>
        <w:t>经济利益的流出，在该义务的金额能够可靠计量时，确认为预计负债。对于未来经营亏损，</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不确认预计负债。</w:t>
      </w:r>
    </w:p>
    <w:p>
      <w:pPr>
        <w:spacing w:line="367" w:lineRule="auto" w:before="76"/>
        <w:ind w:left="138" w:right="1789" w:firstLine="419"/>
        <w:jc w:val="both"/>
        <w:rPr>
          <w:rFonts w:ascii="宋体" w:hAnsi="宋体" w:cs="宋体" w:eastAsia="宋体" w:hint="default"/>
          <w:sz w:val="21"/>
          <w:szCs w:val="21"/>
        </w:rPr>
      </w:pPr>
      <w:r>
        <w:rPr>
          <w:rFonts w:ascii="宋体" w:hAnsi="宋体" w:cs="宋体" w:eastAsia="宋体" w:hint="default"/>
          <w:spacing w:val="-4"/>
          <w:w w:val="100"/>
          <w:sz w:val="21"/>
          <w:szCs w:val="21"/>
        </w:rPr>
        <w:t>预计负债按照履行相关现时义务所需支出的最佳估计数进行初始计量，并综合考虑与或</w:t>
      </w:r>
      <w:r>
        <w:rPr>
          <w:rFonts w:ascii="宋体" w:hAnsi="宋体" w:cs="宋体" w:eastAsia="宋体" w:hint="default"/>
          <w:w w:val="100"/>
          <w:sz w:val="21"/>
          <w:szCs w:val="21"/>
        </w:rPr>
        <w:t> </w:t>
      </w:r>
      <w:r>
        <w:rPr>
          <w:rFonts w:ascii="宋体" w:hAnsi="宋体" w:cs="宋体" w:eastAsia="宋体" w:hint="default"/>
          <w:spacing w:val="-4"/>
          <w:sz w:val="21"/>
          <w:szCs w:val="21"/>
        </w:rPr>
        <w:t>有事项有关的风险、不确定性和货币时间价值等因素。货币时间价值影响重大的，通过对相</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w w:val="100"/>
          <w:sz w:val="21"/>
          <w:szCs w:val="21"/>
        </w:rPr>
        <w:t>关未来现金流出进行折现后确定最佳估计数；因随着时间推移所进行的折现还原而导致的预</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计负债账面价值的增加金额，确认为利息费用。</w:t>
      </w:r>
    </w:p>
    <w:p>
      <w:pPr>
        <w:spacing w:line="364" w:lineRule="auto" w:before="77"/>
        <w:ind w:left="138" w:right="1789" w:firstLine="419"/>
        <w:jc w:val="both"/>
        <w:rPr>
          <w:rFonts w:ascii="宋体" w:hAnsi="宋体" w:cs="宋体" w:eastAsia="宋体" w:hint="default"/>
          <w:sz w:val="21"/>
          <w:szCs w:val="21"/>
        </w:rPr>
      </w:pPr>
      <w:r>
        <w:rPr>
          <w:rFonts w:ascii="宋体" w:hAnsi="宋体" w:cs="宋体" w:eastAsia="宋体" w:hint="default"/>
          <w:spacing w:val="-4"/>
          <w:sz w:val="21"/>
          <w:szCs w:val="21"/>
        </w:rPr>
        <w:t>于资产负债表日，对预计负债的账面价值进行复核并作适当调整，以反映当前的最佳估</w:t>
      </w:r>
      <w:r>
        <w:rPr>
          <w:rFonts w:ascii="宋体" w:hAnsi="宋体" w:cs="宋体" w:eastAsia="宋体" w:hint="default"/>
          <w:w w:val="100"/>
          <w:sz w:val="21"/>
          <w:szCs w:val="21"/>
        </w:rPr>
        <w:t> </w:t>
      </w:r>
      <w:r>
        <w:rPr>
          <w:rFonts w:ascii="宋体" w:hAnsi="宋体" w:cs="宋体" w:eastAsia="宋体" w:hint="default"/>
          <w:sz w:val="21"/>
          <w:szCs w:val="21"/>
        </w:rPr>
        <w:t>计数。</w:t>
      </w:r>
    </w:p>
    <w:p>
      <w:pPr>
        <w:spacing w:before="76"/>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（二十二）股份支付及权益工具</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、股份支付的种类</w:t>
      </w:r>
    </w:p>
    <w:p>
      <w:pPr>
        <w:spacing w:line="364" w:lineRule="auto" w:before="173"/>
        <w:ind w:left="138" w:right="1790" w:firstLine="419"/>
        <w:jc w:val="both"/>
        <w:rPr>
          <w:rFonts w:ascii="宋体" w:hAnsi="宋体" w:cs="宋体" w:eastAsia="宋体" w:hint="default"/>
          <w:sz w:val="21"/>
          <w:szCs w:val="21"/>
        </w:rPr>
      </w:pPr>
      <w:r>
        <w:rPr>
          <w:rFonts w:ascii="宋体" w:hAnsi="宋体" w:cs="宋体" w:eastAsia="宋体" w:hint="default"/>
          <w:sz w:val="21"/>
          <w:szCs w:val="21"/>
        </w:rPr>
        <w:t>股份支付是公司为了获取职工提供服务而授予权益工具或者承担以权益工具为基础确</w:t>
      </w:r>
      <w:r>
        <w:rPr>
          <w:rFonts w:ascii="宋体" w:hAnsi="宋体" w:cs="宋体" w:eastAsia="宋体" w:hint="default"/>
          <w:spacing w:val="2"/>
          <w:w w:val="100"/>
          <w:sz w:val="21"/>
          <w:szCs w:val="21"/>
        </w:rPr>
        <w:t> </w:t>
      </w:r>
      <w:r>
        <w:rPr>
          <w:rFonts w:ascii="宋体" w:hAnsi="宋体" w:cs="宋体" w:eastAsia="宋体" w:hint="default"/>
          <w:sz w:val="21"/>
          <w:szCs w:val="21"/>
        </w:rPr>
        <w:t>定的负债的交易。股份支付分为以权益结算的股份支付和以现金结算的股份支付。</w:t>
      </w:r>
    </w:p>
    <w:p>
      <w:pPr>
        <w:spacing w:line="381" w:lineRule="auto"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）以权益结算的股份支付</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公司的股票期权计划为用以换取职工提供服务的权益结算的股份支付，以授予职工的权</w:t>
      </w:r>
    </w:p>
    <w:p>
      <w:pPr>
        <w:spacing w:line="367" w:lineRule="auto" w:before="21"/>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益工具在授予日的公允价值计量。在完成等待期内的服务或达到规定业绩条件才可行权，在</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4"/>
          <w:sz w:val="21"/>
          <w:szCs w:val="21"/>
        </w:rPr>
        <w:t>等待期内以对可行权权益工具数量的最佳估计为基础，按照权益工具授予日的公允价值，将</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当期取得的服务计入相关成本或费用，相应增加资本公积。</w:t>
      </w:r>
    </w:p>
    <w:p>
      <w:pPr>
        <w:spacing w:line="384" w:lineRule="auto" w:before="74"/>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）以现金结算的股份支付</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公司的股票增值权计划为以现金结算的股份支付，按照公司承担的以本公司股份数量为</w:t>
      </w:r>
    </w:p>
    <w:p>
      <w:pPr>
        <w:spacing w:line="367" w:lineRule="auto" w:before="19"/>
        <w:ind w:left="138" w:right="1788" w:firstLine="0"/>
        <w:jc w:val="both"/>
        <w:rPr>
          <w:rFonts w:ascii="宋体" w:hAnsi="宋体" w:cs="宋体" w:eastAsia="宋体" w:hint="default"/>
          <w:sz w:val="21"/>
          <w:szCs w:val="21"/>
        </w:rPr>
      </w:pPr>
      <w:r>
        <w:rPr>
          <w:rFonts w:ascii="宋体" w:hAnsi="宋体" w:cs="宋体" w:eastAsia="宋体" w:hint="default"/>
          <w:spacing w:val="-4"/>
          <w:w w:val="100"/>
          <w:sz w:val="21"/>
          <w:szCs w:val="21"/>
        </w:rPr>
        <w:t>基础确定的负债的公允价值计量。该以现金结算的股份支付须完成等待期内的服务或达到规</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定业绩条件以后才可行权，在等待期的每个资产负债表日以对可行权情况的最佳估计为基</w:t>
      </w:r>
    </w:p>
    <w:p>
      <w:pPr>
        <w:spacing w:after="0" w:line="367" w:lineRule="auto"/>
        <w:jc w:val="both"/>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4" w:lineRule="auto" w:before="36"/>
        <w:ind w:left="138" w:right="1662" w:firstLine="0"/>
        <w:jc w:val="left"/>
        <w:rPr>
          <w:rFonts w:ascii="宋体" w:hAnsi="宋体" w:cs="宋体" w:eastAsia="宋体" w:hint="default"/>
          <w:sz w:val="21"/>
          <w:szCs w:val="21"/>
        </w:rPr>
      </w:pPr>
      <w:r>
        <w:rPr>
          <w:rFonts w:ascii="宋体" w:hAnsi="宋体" w:cs="宋体" w:eastAsia="宋体" w:hint="default"/>
          <w:spacing w:val="-7"/>
          <w:sz w:val="21"/>
          <w:szCs w:val="21"/>
        </w:rPr>
        <w:t>础，按照公司承担负债的公允价值金额，将当期取得的服务计入成本或费用，相应增加负债。</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pacing w:val="-4"/>
          <w:sz w:val="21"/>
          <w:szCs w:val="21"/>
        </w:rPr>
        <w:t>在相关负债结算前的每个资产负债表日以及结算日，对负债的公允价值重新计量，其变动计</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入当期损益。</w:t>
      </w:r>
    </w:p>
    <w:p>
      <w:pPr>
        <w:spacing w:line="381" w:lineRule="auto" w:before="76"/>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、权益工具公允价值的确定方法</w:t>
      </w:r>
      <w:r>
        <w:rPr>
          <w:rFonts w:ascii="宋体" w:hAnsi="宋体" w:cs="宋体" w:eastAsia="宋体" w:hint="default"/>
          <w:w w:val="100"/>
          <w:sz w:val="21"/>
          <w:szCs w:val="21"/>
        </w:rPr>
        <w:t> </w:t>
      </w:r>
      <w:r>
        <w:rPr>
          <w:rFonts w:ascii="宋体" w:hAnsi="宋体" w:cs="宋体" w:eastAsia="宋体" w:hint="default"/>
          <w:spacing w:val="-4"/>
          <w:sz w:val="21"/>
          <w:szCs w:val="21"/>
        </w:rPr>
        <w:t>对于授予职工的股份，其公允价值按公司股份的市场价格计量，同时考虑授予股份所依</w:t>
      </w:r>
    </w:p>
    <w:p>
      <w:pPr>
        <w:spacing w:line="396" w:lineRule="auto" w:before="19"/>
        <w:ind w:left="558" w:right="1662" w:hanging="420"/>
        <w:jc w:val="left"/>
        <w:rPr>
          <w:rFonts w:ascii="宋体" w:hAnsi="宋体" w:cs="宋体" w:eastAsia="宋体" w:hint="default"/>
          <w:sz w:val="21"/>
          <w:szCs w:val="21"/>
        </w:rPr>
      </w:pPr>
      <w:r>
        <w:rPr>
          <w:rFonts w:ascii="宋体" w:hAnsi="宋体" w:cs="宋体" w:eastAsia="宋体" w:hint="default"/>
          <w:sz w:val="21"/>
          <w:szCs w:val="21"/>
        </w:rPr>
        <w:t>据的条款和条件（不包括市场条件之外的可行权条件）进行调整。</w:t>
      </w:r>
      <w:r>
        <w:rPr>
          <w:rFonts w:ascii="宋体" w:hAnsi="宋体" w:cs="宋体" w:eastAsia="宋体" w:hint="default"/>
          <w:w w:val="100"/>
          <w:sz w:val="21"/>
          <w:szCs w:val="21"/>
        </w:rPr>
        <w:t> </w:t>
      </w:r>
      <w:r>
        <w:rPr>
          <w:rFonts w:ascii="宋体" w:hAnsi="宋体" w:cs="宋体" w:eastAsia="宋体" w:hint="default"/>
          <w:sz w:val="21"/>
          <w:szCs w:val="21"/>
        </w:rPr>
        <w:t>对于授予职工的股票期权，通过期权定价模型估计所授予的期权的公允价值。</w:t>
      </w:r>
      <w:r>
        <w:rPr>
          <w:rFonts w:ascii="宋体" w:hAnsi="宋体" w:cs="宋体" w:eastAsia="宋体" w:hint="default"/>
          <w:w w:val="100"/>
          <w:sz w:val="21"/>
          <w:szCs w:val="21"/>
        </w:rPr>
        <w:t> </w:t>
      </w:r>
      <w:r>
        <w:rPr>
          <w:rFonts w:ascii="Arial Narrow" w:hAnsi="Arial Narrow" w:cs="Arial Narrow" w:eastAsia="Arial Narrow" w:hint="default"/>
          <w:sz w:val="21"/>
          <w:szCs w:val="21"/>
        </w:rPr>
        <w:t>3</w:t>
      </w:r>
      <w:r>
        <w:rPr>
          <w:rFonts w:ascii="宋体" w:hAnsi="宋体" w:cs="宋体" w:eastAsia="宋体" w:hint="default"/>
          <w:sz w:val="21"/>
          <w:szCs w:val="21"/>
        </w:rPr>
        <w:t>、确认可行权权益工具最佳估计的依据</w:t>
      </w:r>
      <w:r>
        <w:rPr>
          <w:rFonts w:ascii="宋体" w:hAnsi="宋体" w:cs="宋体" w:eastAsia="宋体" w:hint="default"/>
          <w:w w:val="100"/>
          <w:sz w:val="21"/>
          <w:szCs w:val="21"/>
        </w:rPr>
        <w:t> </w:t>
      </w:r>
      <w:r>
        <w:rPr>
          <w:rFonts w:ascii="宋体" w:hAnsi="宋体" w:cs="宋体" w:eastAsia="宋体" w:hint="default"/>
          <w:spacing w:val="-4"/>
          <w:w w:val="100"/>
          <w:sz w:val="21"/>
          <w:szCs w:val="21"/>
        </w:rPr>
        <w:t>在等待期内每个资产负债表日，公司根据最新取得的可行权职工人数变动等后续信息做</w:t>
      </w:r>
    </w:p>
    <w:p>
      <w:pPr>
        <w:spacing w:before="7"/>
        <w:ind w:left="138" w:right="1662" w:firstLine="0"/>
        <w:jc w:val="left"/>
        <w:rPr>
          <w:rFonts w:ascii="宋体" w:hAnsi="宋体" w:cs="宋体" w:eastAsia="宋体" w:hint="default"/>
          <w:sz w:val="21"/>
          <w:szCs w:val="21"/>
        </w:rPr>
      </w:pPr>
      <w:r>
        <w:rPr>
          <w:rFonts w:ascii="宋体" w:hAnsi="宋体" w:cs="宋体" w:eastAsia="宋体" w:hint="default"/>
          <w:sz w:val="21"/>
          <w:szCs w:val="21"/>
        </w:rPr>
        <w:t>出最佳估计，修正预计可行权的权益工具数量。</w:t>
      </w:r>
    </w:p>
    <w:p>
      <w:pPr>
        <w:spacing w:line="240" w:lineRule="auto" w:before="3"/>
        <w:rPr>
          <w:rFonts w:ascii="宋体" w:hAnsi="宋体" w:cs="宋体" w:eastAsia="宋体" w:hint="default"/>
          <w:sz w:val="14"/>
          <w:szCs w:val="14"/>
        </w:rPr>
      </w:pPr>
    </w:p>
    <w:p>
      <w:pPr>
        <w:spacing w:line="384"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、修改和终止股份支付计划的处理</w:t>
      </w:r>
      <w:r>
        <w:rPr>
          <w:rFonts w:ascii="宋体" w:hAnsi="宋体" w:cs="宋体" w:eastAsia="宋体" w:hint="default"/>
          <w:w w:val="100"/>
          <w:sz w:val="21"/>
          <w:szCs w:val="21"/>
        </w:rPr>
        <w:t> </w:t>
      </w:r>
      <w:r>
        <w:rPr>
          <w:rFonts w:ascii="宋体" w:hAnsi="宋体" w:cs="宋体" w:eastAsia="宋体" w:hint="default"/>
          <w:spacing w:val="-4"/>
          <w:w w:val="100"/>
          <w:sz w:val="21"/>
          <w:szCs w:val="21"/>
        </w:rPr>
        <w:t>如果股份支付计划的修改增加了所授予的权益工具的公允价值，应按照权益工具公允价</w:t>
      </w:r>
    </w:p>
    <w:p>
      <w:pPr>
        <w:spacing w:line="403" w:lineRule="auto" w:before="16"/>
        <w:ind w:left="558" w:right="1662" w:hanging="420"/>
        <w:jc w:val="left"/>
        <w:rPr>
          <w:rFonts w:ascii="宋体" w:hAnsi="宋体" w:cs="宋体" w:eastAsia="宋体" w:hint="default"/>
          <w:sz w:val="21"/>
          <w:szCs w:val="21"/>
        </w:rPr>
      </w:pPr>
      <w:r>
        <w:rPr>
          <w:rFonts w:ascii="宋体" w:hAnsi="宋体" w:cs="宋体" w:eastAsia="宋体" w:hint="default"/>
          <w:sz w:val="21"/>
          <w:szCs w:val="21"/>
        </w:rPr>
        <w:t>值的增加相应地确认取得服务的增加。</w:t>
      </w:r>
      <w:r>
        <w:rPr>
          <w:rFonts w:ascii="宋体" w:hAnsi="宋体" w:cs="宋体" w:eastAsia="宋体" w:hint="default"/>
          <w:w w:val="100"/>
          <w:sz w:val="21"/>
          <w:szCs w:val="21"/>
        </w:rPr>
        <w:t> </w:t>
      </w:r>
      <w:r>
        <w:rPr>
          <w:rFonts w:ascii="宋体" w:hAnsi="宋体" w:cs="宋体" w:eastAsia="宋体" w:hint="default"/>
          <w:spacing w:val="-4"/>
          <w:w w:val="100"/>
          <w:sz w:val="21"/>
          <w:szCs w:val="21"/>
        </w:rPr>
        <w:t>如果股份支付计划的修改增加了所授予的权益工具的数量，应将增加的权益工具的公允</w:t>
      </w:r>
    </w:p>
    <w:p>
      <w:pPr>
        <w:spacing w:line="405" w:lineRule="auto" w:before="0"/>
        <w:ind w:left="558" w:right="1662" w:hanging="420"/>
        <w:jc w:val="left"/>
        <w:rPr>
          <w:rFonts w:ascii="宋体" w:hAnsi="宋体" w:cs="宋体" w:eastAsia="宋体" w:hint="default"/>
          <w:sz w:val="21"/>
          <w:szCs w:val="21"/>
        </w:rPr>
      </w:pPr>
      <w:r>
        <w:rPr>
          <w:rFonts w:ascii="宋体" w:hAnsi="宋体" w:cs="宋体" w:eastAsia="宋体" w:hint="default"/>
          <w:sz w:val="21"/>
          <w:szCs w:val="21"/>
        </w:rPr>
        <w:t>价值相应地确认为取得服务的增加。</w:t>
      </w:r>
      <w:r>
        <w:rPr>
          <w:rFonts w:ascii="宋体" w:hAnsi="宋体" w:cs="宋体" w:eastAsia="宋体" w:hint="default"/>
          <w:w w:val="100"/>
          <w:sz w:val="21"/>
          <w:szCs w:val="21"/>
        </w:rPr>
        <w:t> </w:t>
      </w:r>
      <w:r>
        <w:rPr>
          <w:rFonts w:ascii="宋体" w:hAnsi="宋体" w:cs="宋体" w:eastAsia="宋体" w:hint="default"/>
          <w:spacing w:val="-4"/>
          <w:sz w:val="21"/>
          <w:szCs w:val="21"/>
        </w:rPr>
        <w:t>如果公司按照有利于职工的方式修改可行权条件，如缩短等待期、变更或取消业绩条件</w:t>
      </w:r>
    </w:p>
    <w:p>
      <w:pPr>
        <w:spacing w:line="273" w:lineRule="exact" w:before="0"/>
        <w:ind w:left="138" w:right="1662" w:firstLine="0"/>
        <w:jc w:val="left"/>
        <w:rPr>
          <w:rFonts w:ascii="宋体" w:hAnsi="宋体" w:cs="宋体" w:eastAsia="宋体" w:hint="default"/>
          <w:sz w:val="21"/>
          <w:szCs w:val="21"/>
        </w:rPr>
      </w:pPr>
      <w:r>
        <w:rPr>
          <w:rFonts w:ascii="宋体" w:hAnsi="宋体" w:cs="宋体" w:eastAsia="宋体" w:hint="default"/>
          <w:w w:val="100"/>
          <w:sz w:val="21"/>
          <w:szCs w:val="21"/>
        </w:rPr>
        <w:t>（而</w:t>
      </w:r>
      <w:r>
        <w:rPr>
          <w:rFonts w:ascii="宋体" w:hAnsi="宋体" w:cs="宋体" w:eastAsia="宋体" w:hint="default"/>
          <w:spacing w:val="-3"/>
          <w:w w:val="100"/>
          <w:sz w:val="21"/>
          <w:szCs w:val="21"/>
        </w:rPr>
        <w:t>非</w:t>
      </w:r>
      <w:r>
        <w:rPr>
          <w:rFonts w:ascii="宋体" w:hAnsi="宋体" w:cs="宋体" w:eastAsia="宋体" w:hint="default"/>
          <w:w w:val="100"/>
          <w:sz w:val="21"/>
          <w:szCs w:val="21"/>
        </w:rPr>
        <w:t>市</w:t>
      </w:r>
      <w:r>
        <w:rPr>
          <w:rFonts w:ascii="宋体" w:hAnsi="宋体" w:cs="宋体" w:eastAsia="宋体" w:hint="default"/>
          <w:spacing w:val="-3"/>
          <w:w w:val="100"/>
          <w:sz w:val="21"/>
          <w:szCs w:val="21"/>
        </w:rPr>
        <w:t>场</w:t>
      </w:r>
      <w:r>
        <w:rPr>
          <w:rFonts w:ascii="宋体" w:hAnsi="宋体" w:cs="宋体" w:eastAsia="宋体" w:hint="default"/>
          <w:w w:val="100"/>
          <w:sz w:val="21"/>
          <w:szCs w:val="21"/>
        </w:rPr>
        <w:t>条</w:t>
      </w:r>
      <w:r>
        <w:rPr>
          <w:rFonts w:ascii="宋体" w:hAnsi="宋体" w:cs="宋体" w:eastAsia="宋体" w:hint="default"/>
          <w:spacing w:val="-3"/>
          <w:w w:val="100"/>
          <w:sz w:val="21"/>
          <w:szCs w:val="21"/>
        </w:rPr>
        <w:t>件</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公</w:t>
      </w:r>
      <w:r>
        <w:rPr>
          <w:rFonts w:ascii="宋体" w:hAnsi="宋体" w:cs="宋体" w:eastAsia="宋体" w:hint="default"/>
          <w:spacing w:val="-3"/>
          <w:w w:val="100"/>
          <w:sz w:val="21"/>
          <w:szCs w:val="21"/>
        </w:rPr>
        <w:t>司在</w:t>
      </w:r>
      <w:r>
        <w:rPr>
          <w:rFonts w:ascii="宋体" w:hAnsi="宋体" w:cs="宋体" w:eastAsia="宋体" w:hint="default"/>
          <w:w w:val="100"/>
          <w:sz w:val="21"/>
          <w:szCs w:val="21"/>
        </w:rPr>
        <w:t>处理</w:t>
      </w:r>
      <w:r>
        <w:rPr>
          <w:rFonts w:ascii="宋体" w:hAnsi="宋体" w:cs="宋体" w:eastAsia="宋体" w:hint="default"/>
          <w:spacing w:val="-3"/>
          <w:w w:val="100"/>
          <w:sz w:val="21"/>
          <w:szCs w:val="21"/>
        </w:rPr>
        <w:t>可</w:t>
      </w:r>
      <w:r>
        <w:rPr>
          <w:rFonts w:ascii="宋体" w:hAnsi="宋体" w:cs="宋体" w:eastAsia="宋体" w:hint="default"/>
          <w:w w:val="100"/>
          <w:sz w:val="21"/>
          <w:szCs w:val="21"/>
        </w:rPr>
        <w:t>行</w:t>
      </w:r>
      <w:r>
        <w:rPr>
          <w:rFonts w:ascii="宋体" w:hAnsi="宋体" w:cs="宋体" w:eastAsia="宋体" w:hint="default"/>
          <w:spacing w:val="-3"/>
          <w:w w:val="100"/>
          <w:sz w:val="21"/>
          <w:szCs w:val="21"/>
        </w:rPr>
        <w:t>权</w:t>
      </w:r>
      <w:r>
        <w:rPr>
          <w:rFonts w:ascii="宋体" w:hAnsi="宋体" w:cs="宋体" w:eastAsia="宋体" w:hint="default"/>
          <w:w w:val="100"/>
          <w:sz w:val="21"/>
          <w:szCs w:val="21"/>
        </w:rPr>
        <w:t>条</w:t>
      </w:r>
      <w:r>
        <w:rPr>
          <w:rFonts w:ascii="宋体" w:hAnsi="宋体" w:cs="宋体" w:eastAsia="宋体" w:hint="default"/>
          <w:spacing w:val="-3"/>
          <w:w w:val="100"/>
          <w:sz w:val="21"/>
          <w:szCs w:val="21"/>
        </w:rPr>
        <w:t>件</w:t>
      </w:r>
      <w:r>
        <w:rPr>
          <w:rFonts w:ascii="宋体" w:hAnsi="宋体" w:cs="宋体" w:eastAsia="宋体" w:hint="default"/>
          <w:w w:val="100"/>
          <w:sz w:val="21"/>
          <w:szCs w:val="21"/>
        </w:rPr>
        <w:t>时</w:t>
      </w:r>
      <w:r>
        <w:rPr>
          <w:rFonts w:ascii="宋体" w:hAnsi="宋体" w:cs="宋体" w:eastAsia="宋体" w:hint="default"/>
          <w:spacing w:val="-3"/>
          <w:w w:val="100"/>
          <w:sz w:val="21"/>
          <w:szCs w:val="21"/>
        </w:rPr>
        <w:t>，</w:t>
      </w:r>
      <w:r>
        <w:rPr>
          <w:rFonts w:ascii="宋体" w:hAnsi="宋体" w:cs="宋体" w:eastAsia="宋体" w:hint="default"/>
          <w:w w:val="100"/>
          <w:sz w:val="21"/>
          <w:szCs w:val="21"/>
        </w:rPr>
        <w:t>应</w:t>
      </w:r>
      <w:r>
        <w:rPr>
          <w:rFonts w:ascii="宋体" w:hAnsi="宋体" w:cs="宋体" w:eastAsia="宋体" w:hint="default"/>
          <w:spacing w:val="-3"/>
          <w:w w:val="100"/>
          <w:sz w:val="21"/>
          <w:szCs w:val="21"/>
        </w:rPr>
        <w:t>当</w:t>
      </w:r>
      <w:r>
        <w:rPr>
          <w:rFonts w:ascii="宋体" w:hAnsi="宋体" w:cs="宋体" w:eastAsia="宋体" w:hint="default"/>
          <w:w w:val="100"/>
          <w:sz w:val="21"/>
          <w:szCs w:val="21"/>
        </w:rPr>
        <w:t>考虑</w:t>
      </w:r>
      <w:r>
        <w:rPr>
          <w:rFonts w:ascii="宋体" w:hAnsi="宋体" w:cs="宋体" w:eastAsia="宋体" w:hint="default"/>
          <w:spacing w:val="-3"/>
          <w:w w:val="100"/>
          <w:sz w:val="21"/>
          <w:szCs w:val="21"/>
        </w:rPr>
        <w:t>修</w:t>
      </w:r>
      <w:r>
        <w:rPr>
          <w:rFonts w:ascii="宋体" w:hAnsi="宋体" w:cs="宋体" w:eastAsia="宋体" w:hint="default"/>
          <w:w w:val="100"/>
          <w:sz w:val="21"/>
          <w:szCs w:val="21"/>
        </w:rPr>
        <w:t>改</w:t>
      </w:r>
      <w:r>
        <w:rPr>
          <w:rFonts w:ascii="宋体" w:hAnsi="宋体" w:cs="宋体" w:eastAsia="宋体" w:hint="default"/>
          <w:spacing w:val="-3"/>
          <w:w w:val="100"/>
          <w:sz w:val="21"/>
          <w:szCs w:val="21"/>
        </w:rPr>
        <w:t>后</w:t>
      </w:r>
      <w:r>
        <w:rPr>
          <w:rFonts w:ascii="宋体" w:hAnsi="宋体" w:cs="宋体" w:eastAsia="宋体" w:hint="default"/>
          <w:w w:val="100"/>
          <w:sz w:val="21"/>
          <w:szCs w:val="21"/>
        </w:rPr>
        <w:t>的</w:t>
      </w:r>
      <w:r>
        <w:rPr>
          <w:rFonts w:ascii="宋体" w:hAnsi="宋体" w:cs="宋体" w:eastAsia="宋体" w:hint="default"/>
          <w:spacing w:val="-3"/>
          <w:w w:val="100"/>
          <w:sz w:val="21"/>
          <w:szCs w:val="21"/>
        </w:rPr>
        <w:t>可</w:t>
      </w:r>
      <w:r>
        <w:rPr>
          <w:rFonts w:ascii="宋体" w:hAnsi="宋体" w:cs="宋体" w:eastAsia="宋体" w:hint="default"/>
          <w:w w:val="100"/>
          <w:sz w:val="21"/>
          <w:szCs w:val="21"/>
        </w:rPr>
        <w:t>行</w:t>
      </w:r>
      <w:r>
        <w:rPr>
          <w:rFonts w:ascii="宋体" w:hAnsi="宋体" w:cs="宋体" w:eastAsia="宋体" w:hint="default"/>
          <w:spacing w:val="-3"/>
          <w:w w:val="100"/>
          <w:sz w:val="21"/>
          <w:szCs w:val="21"/>
        </w:rPr>
        <w:t>权</w:t>
      </w:r>
      <w:r>
        <w:rPr>
          <w:rFonts w:ascii="宋体" w:hAnsi="宋体" w:cs="宋体" w:eastAsia="宋体" w:hint="default"/>
          <w:w w:val="100"/>
          <w:sz w:val="21"/>
          <w:szCs w:val="21"/>
        </w:rPr>
        <w:t>条</w:t>
      </w:r>
      <w:r>
        <w:rPr>
          <w:rFonts w:ascii="宋体" w:hAnsi="宋体" w:cs="宋体" w:eastAsia="宋体" w:hint="default"/>
          <w:spacing w:val="-3"/>
          <w:w w:val="100"/>
          <w:sz w:val="21"/>
          <w:szCs w:val="21"/>
        </w:rPr>
        <w:t>件</w:t>
      </w:r>
      <w:r>
        <w:rPr>
          <w:rFonts w:ascii="宋体" w:hAnsi="宋体" w:cs="宋体" w:eastAsia="宋体" w:hint="default"/>
          <w:w w:val="100"/>
          <w:sz w:val="21"/>
          <w:szCs w:val="21"/>
        </w:rPr>
        <w:t>。</w:t>
      </w:r>
    </w:p>
    <w:p>
      <w:pPr>
        <w:spacing w:line="240" w:lineRule="auto" w:before="6"/>
        <w:rPr>
          <w:rFonts w:ascii="宋体" w:hAnsi="宋体" w:cs="宋体" w:eastAsia="宋体" w:hint="default"/>
          <w:sz w:val="14"/>
          <w:szCs w:val="14"/>
        </w:rPr>
      </w:pPr>
    </w:p>
    <w:p>
      <w:pPr>
        <w:spacing w:line="364" w:lineRule="auto" w:before="0"/>
        <w:ind w:left="138" w:right="1790" w:firstLine="419"/>
        <w:jc w:val="both"/>
        <w:rPr>
          <w:rFonts w:ascii="宋体" w:hAnsi="宋体" w:cs="宋体" w:eastAsia="宋体" w:hint="default"/>
          <w:sz w:val="21"/>
          <w:szCs w:val="21"/>
        </w:rPr>
      </w:pPr>
      <w:r>
        <w:rPr>
          <w:rFonts w:ascii="宋体" w:hAnsi="宋体" w:cs="宋体" w:eastAsia="宋体" w:hint="default"/>
          <w:sz w:val="21"/>
          <w:szCs w:val="21"/>
        </w:rPr>
        <w:t>如果公司以减少股份支付公允价值总额的方式或其他不利于职工的方式修改条款和条</w:t>
      </w:r>
      <w:r>
        <w:rPr>
          <w:rFonts w:ascii="宋体" w:hAnsi="宋体" w:cs="宋体" w:eastAsia="宋体" w:hint="default"/>
          <w:spacing w:val="2"/>
          <w:w w:val="100"/>
          <w:sz w:val="21"/>
          <w:szCs w:val="21"/>
        </w:rPr>
        <w:t> </w:t>
      </w:r>
      <w:r>
        <w:rPr>
          <w:rFonts w:ascii="宋体" w:hAnsi="宋体" w:cs="宋体" w:eastAsia="宋体" w:hint="default"/>
          <w:spacing w:val="-4"/>
          <w:sz w:val="21"/>
          <w:szCs w:val="21"/>
        </w:rPr>
        <w:t>件，公司仍应继续对取得的服务进行会计处理，如同该变更从未发生，除非公司取消了部分</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或全部已授予的权益工具。</w:t>
      </w:r>
    </w:p>
    <w:p>
      <w:pPr>
        <w:spacing w:line="364" w:lineRule="auto" w:before="76"/>
        <w:ind w:left="138" w:right="1789" w:firstLine="419"/>
        <w:jc w:val="both"/>
        <w:rPr>
          <w:rFonts w:ascii="宋体" w:hAnsi="宋体" w:cs="宋体" w:eastAsia="宋体" w:hint="default"/>
          <w:sz w:val="21"/>
          <w:szCs w:val="21"/>
        </w:rPr>
      </w:pPr>
      <w:r>
        <w:rPr>
          <w:rFonts w:ascii="宋体" w:hAnsi="宋体" w:cs="宋体" w:eastAsia="宋体" w:hint="default"/>
          <w:sz w:val="21"/>
          <w:szCs w:val="21"/>
        </w:rPr>
        <w:t>在等待期内如果取消了授予的权益工具，对取消所授予的权益性工具作为加速行权处</w:t>
      </w:r>
      <w:r>
        <w:rPr>
          <w:rFonts w:ascii="宋体" w:hAnsi="宋体" w:cs="宋体" w:eastAsia="宋体" w:hint="default"/>
          <w:w w:val="100"/>
          <w:sz w:val="21"/>
          <w:szCs w:val="21"/>
        </w:rPr>
        <w:t> </w:t>
      </w:r>
      <w:r>
        <w:rPr>
          <w:rFonts w:ascii="宋体" w:hAnsi="宋体" w:cs="宋体" w:eastAsia="宋体" w:hint="default"/>
          <w:spacing w:val="-4"/>
          <w:sz w:val="21"/>
          <w:szCs w:val="21"/>
        </w:rPr>
        <w:t>理，剩余等待期内应确认的金额立即计入当期损益，同时确认资本公积。职工或其他方能够</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选择满足非可行权条件但在等待期内未满足的，将其作为授予权益工具的取消处理。</w:t>
      </w:r>
    </w:p>
    <w:p>
      <w:pPr>
        <w:spacing w:line="405" w:lineRule="auto" w:before="76"/>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（二十三）回购本公司股份</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公司为减少注册资本或奖励本公司职工等原因而收购本公司股份时，按实际支付的金额</w:t>
      </w:r>
    </w:p>
    <w:p>
      <w:pPr>
        <w:spacing w:line="273"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记入库存股。</w:t>
      </w:r>
    </w:p>
    <w:p>
      <w:pPr>
        <w:spacing w:line="240" w:lineRule="auto" w:before="3"/>
        <w:rPr>
          <w:rFonts w:ascii="宋体" w:hAnsi="宋体" w:cs="宋体" w:eastAsia="宋体" w:hint="default"/>
          <w:sz w:val="14"/>
          <w:szCs w:val="14"/>
        </w:rPr>
      </w:pPr>
    </w:p>
    <w:p>
      <w:pPr>
        <w:spacing w:line="367" w:lineRule="auto" w:before="0"/>
        <w:ind w:left="138" w:right="1790" w:firstLine="419"/>
        <w:jc w:val="both"/>
        <w:rPr>
          <w:rFonts w:ascii="宋体" w:hAnsi="宋体" w:cs="宋体" w:eastAsia="宋体" w:hint="default"/>
          <w:sz w:val="21"/>
          <w:szCs w:val="21"/>
        </w:rPr>
      </w:pPr>
      <w:r>
        <w:rPr>
          <w:rFonts w:ascii="宋体" w:hAnsi="宋体" w:cs="宋体" w:eastAsia="宋体" w:hint="default"/>
          <w:spacing w:val="-4"/>
          <w:w w:val="100"/>
          <w:sz w:val="21"/>
          <w:szCs w:val="21"/>
        </w:rPr>
        <w:t>公司根据以权益结算的股份支付协议将收购的股份奖励给本公司职工时，按奖励库存股</w:t>
      </w:r>
      <w:r>
        <w:rPr>
          <w:rFonts w:ascii="宋体" w:hAnsi="宋体" w:cs="宋体" w:eastAsia="宋体" w:hint="default"/>
          <w:w w:val="100"/>
          <w:sz w:val="21"/>
          <w:szCs w:val="21"/>
        </w:rPr>
        <w:t> </w:t>
      </w:r>
      <w:r>
        <w:rPr>
          <w:rFonts w:ascii="宋体" w:hAnsi="宋体" w:cs="宋体" w:eastAsia="宋体" w:hint="default"/>
          <w:sz w:val="21"/>
          <w:szCs w:val="21"/>
        </w:rPr>
        <w:t>账面余额与职工所支付现金及授予权益工具时确认的资本公积之间的差额，计入资本公积</w:t>
      </w:r>
    </w:p>
    <w:p>
      <w:pPr>
        <w:spacing w:before="31"/>
        <w:ind w:left="138" w:right="1662" w:firstLine="0"/>
        <w:jc w:val="left"/>
        <w:rPr>
          <w:rFonts w:ascii="宋体" w:hAnsi="宋体" w:cs="宋体" w:eastAsia="宋体" w:hint="default"/>
          <w:sz w:val="21"/>
          <w:szCs w:val="21"/>
        </w:rPr>
      </w:pPr>
      <w:r>
        <w:rPr>
          <w:rFonts w:ascii="宋体" w:hAnsi="宋体" w:cs="宋体" w:eastAsia="宋体" w:hint="default"/>
          <w:w w:val="100"/>
          <w:sz w:val="21"/>
          <w:szCs w:val="21"/>
        </w:rPr>
        <w:t>（股</w:t>
      </w:r>
      <w:r>
        <w:rPr>
          <w:rFonts w:ascii="宋体" w:hAnsi="宋体" w:cs="宋体" w:eastAsia="宋体" w:hint="default"/>
          <w:spacing w:val="-3"/>
          <w:w w:val="100"/>
          <w:sz w:val="21"/>
          <w:szCs w:val="21"/>
        </w:rPr>
        <w:t>本</w:t>
      </w:r>
      <w:r>
        <w:rPr>
          <w:rFonts w:ascii="宋体" w:hAnsi="宋体" w:cs="宋体" w:eastAsia="宋体" w:hint="default"/>
          <w:w w:val="100"/>
          <w:sz w:val="21"/>
          <w:szCs w:val="21"/>
        </w:rPr>
        <w:t>溢</w:t>
      </w:r>
      <w:r>
        <w:rPr>
          <w:rFonts w:ascii="宋体" w:hAnsi="宋体" w:cs="宋体" w:eastAsia="宋体" w:hint="default"/>
          <w:spacing w:val="-3"/>
          <w:w w:val="100"/>
          <w:sz w:val="21"/>
          <w:szCs w:val="21"/>
        </w:rPr>
        <w:t>价</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240" w:lineRule="auto" w:before="5"/>
        <w:rPr>
          <w:rFonts w:ascii="宋体" w:hAnsi="宋体" w:cs="宋体" w:eastAsia="宋体" w:hint="default"/>
          <w:sz w:val="14"/>
          <w:szCs w:val="14"/>
        </w:rPr>
      </w:pPr>
    </w:p>
    <w:p>
      <w:pPr>
        <w:spacing w:line="364" w:lineRule="auto" w:before="0"/>
        <w:ind w:left="138" w:right="1790" w:firstLine="419"/>
        <w:jc w:val="both"/>
        <w:rPr>
          <w:rFonts w:ascii="宋体" w:hAnsi="宋体" w:cs="宋体" w:eastAsia="宋体" w:hint="default"/>
          <w:sz w:val="21"/>
          <w:szCs w:val="21"/>
        </w:rPr>
      </w:pPr>
      <w:r>
        <w:rPr>
          <w:rFonts w:ascii="宋体" w:hAnsi="宋体" w:cs="宋体" w:eastAsia="宋体" w:hint="default"/>
          <w:spacing w:val="-4"/>
          <w:sz w:val="21"/>
          <w:szCs w:val="21"/>
        </w:rPr>
        <w:t>注销库存股时，按所注销库存股面值总额注销股本，按所注销库存股的账面余额，冲减</w:t>
      </w:r>
      <w:r>
        <w:rPr>
          <w:rFonts w:ascii="宋体" w:hAnsi="宋体" w:cs="宋体" w:eastAsia="宋体" w:hint="default"/>
          <w:w w:val="100"/>
          <w:sz w:val="21"/>
          <w:szCs w:val="21"/>
        </w:rPr>
        <w:t> </w:t>
      </w:r>
      <w:r>
        <w:rPr>
          <w:rFonts w:ascii="宋体" w:hAnsi="宋体" w:cs="宋体" w:eastAsia="宋体" w:hint="default"/>
          <w:spacing w:val="-5"/>
          <w:w w:val="100"/>
          <w:sz w:val="21"/>
          <w:szCs w:val="21"/>
        </w:rPr>
        <w:t>库存股，按其差额冲减资本公积（股本溢价），股本溢价不足冲减的，调整留存收益。</w:t>
      </w:r>
    </w:p>
    <w:p>
      <w:pPr>
        <w:spacing w:after="0" w:line="364" w:lineRule="auto"/>
        <w:jc w:val="both"/>
        <w:rPr>
          <w:rFonts w:ascii="宋体" w:hAnsi="宋体" w:cs="宋体" w:eastAsia="宋体" w:hint="default"/>
          <w:sz w:val="21"/>
          <w:szCs w:val="21"/>
        </w:rPr>
        <w:sectPr>
          <w:footerReference w:type="default" r:id="rId22"/>
          <w:pgSz w:w="11910" w:h="16840"/>
          <w:pgMar w:footer="980" w:header="877" w:top="1100" w:bottom="1160" w:left="1660" w:right="0"/>
        </w:sectPr>
      </w:pPr>
    </w:p>
    <w:p>
      <w:pPr>
        <w:spacing w:line="240" w:lineRule="auto" w:before="7"/>
        <w:rPr>
          <w:rFonts w:ascii="宋体" w:hAnsi="宋体" w:cs="宋体" w:eastAsia="宋体" w:hint="default"/>
          <w:sz w:val="28"/>
          <w:szCs w:val="28"/>
        </w:rPr>
      </w:pPr>
    </w:p>
    <w:p>
      <w:pPr>
        <w:spacing w:before="36"/>
        <w:ind w:left="560" w:right="1662" w:firstLine="0"/>
        <w:jc w:val="left"/>
        <w:rPr>
          <w:rFonts w:ascii="宋体" w:hAnsi="宋体" w:cs="宋体" w:eastAsia="宋体" w:hint="default"/>
          <w:sz w:val="21"/>
          <w:szCs w:val="21"/>
        </w:rPr>
      </w:pPr>
      <w:r>
        <w:rPr>
          <w:rFonts w:ascii="宋体" w:hAnsi="宋体" w:cs="宋体" w:eastAsia="宋体" w:hint="default"/>
          <w:b/>
          <w:bCs/>
          <w:sz w:val="21"/>
          <w:szCs w:val="21"/>
        </w:rPr>
        <w:t>（二十四）收入</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p>
      <w:pPr>
        <w:spacing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、收入确认的基本原则</w:t>
      </w:r>
    </w:p>
    <w:p>
      <w:pPr>
        <w:spacing w:line="384" w:lineRule="auto" w:before="169"/>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）销售商品收入的确认方法</w:t>
      </w:r>
      <w:r>
        <w:rPr>
          <w:rFonts w:ascii="宋体" w:hAnsi="宋体" w:cs="宋体" w:eastAsia="宋体" w:hint="default"/>
          <w:w w:val="100"/>
          <w:sz w:val="21"/>
          <w:szCs w:val="21"/>
        </w:rPr>
        <w:t> </w:t>
      </w:r>
      <w:r>
        <w:rPr>
          <w:rFonts w:ascii="宋体" w:hAnsi="宋体" w:cs="宋体" w:eastAsia="宋体" w:hint="default"/>
          <w:spacing w:val="-4"/>
          <w:sz w:val="21"/>
          <w:szCs w:val="21"/>
        </w:rPr>
        <w:t>销售商品收入同时满足下列条件时，才能予以确认：①已将商品所有权上的主要风险和</w:t>
      </w:r>
    </w:p>
    <w:p>
      <w:pPr>
        <w:spacing w:line="364" w:lineRule="auto" w:before="19"/>
        <w:ind w:left="138" w:right="1662" w:firstLine="0"/>
        <w:jc w:val="left"/>
        <w:rPr>
          <w:rFonts w:ascii="宋体" w:hAnsi="宋体" w:cs="宋体" w:eastAsia="宋体" w:hint="default"/>
          <w:sz w:val="21"/>
          <w:szCs w:val="21"/>
        </w:rPr>
      </w:pPr>
      <w:r>
        <w:rPr>
          <w:rFonts w:ascii="宋体" w:hAnsi="宋体" w:cs="宋体" w:eastAsia="宋体" w:hint="default"/>
          <w:spacing w:val="-4"/>
          <w:sz w:val="21"/>
          <w:szCs w:val="21"/>
        </w:rPr>
        <w:t>报酬转移给购货方；②既没有保留通常与所有权相联系的继续管权，也没有对已售出的商品</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7"/>
          <w:sz w:val="21"/>
          <w:szCs w:val="21"/>
        </w:rPr>
        <w:t>实施有效控制；③收入的金额能够可靠计量；④相关经济利益很可能流入本公司；⑤相关的、</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已发生的或将发生的成本能够可靠计量。</w:t>
      </w:r>
    </w:p>
    <w:p>
      <w:pPr>
        <w:spacing w:line="381" w:lineRule="auto" w:before="76"/>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）提供劳务收入的确认方法</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公司在资产负债表日提供劳务交易的结果能够可靠估计的，按照完工百分比法确认提供</w:t>
      </w:r>
    </w:p>
    <w:p>
      <w:pPr>
        <w:spacing w:line="367" w:lineRule="auto" w:before="22"/>
        <w:ind w:left="138" w:right="1788" w:firstLine="0"/>
        <w:jc w:val="both"/>
        <w:rPr>
          <w:rFonts w:ascii="宋体" w:hAnsi="宋体" w:cs="宋体" w:eastAsia="宋体" w:hint="default"/>
          <w:sz w:val="21"/>
          <w:szCs w:val="21"/>
        </w:rPr>
      </w:pPr>
      <w:r>
        <w:rPr>
          <w:rFonts w:ascii="宋体" w:hAnsi="宋体" w:cs="宋体" w:eastAsia="宋体" w:hint="default"/>
          <w:spacing w:val="-4"/>
          <w:sz w:val="21"/>
          <w:szCs w:val="21"/>
        </w:rPr>
        <w:t>劳务收入。在资产负债表日提供劳务交易结果不能够可靠估计的，分别下列情况处理：①已</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发生的劳务成本预计能够得到补偿，应按已经发生的劳务成本金额确认提供劳务收入，并按</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4"/>
          <w:sz w:val="21"/>
          <w:szCs w:val="21"/>
        </w:rPr>
        <w:t>相同金额结转劳务成本；②已发生的劳务成本预计不能够得到补偿的，将已经发生的劳务成</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本计入当期损益，不确认提供劳务收入。</w:t>
      </w:r>
    </w:p>
    <w:p>
      <w:pPr>
        <w:spacing w:line="384" w:lineRule="auto" w:before="74"/>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）同时销售商品和提供劳务收入的确认方法</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公司与其他企业签订的合同或协议中既包括销售商品又包括提供劳务的，如果销售商品</w:t>
      </w:r>
    </w:p>
    <w:p>
      <w:pPr>
        <w:spacing w:line="367" w:lineRule="auto" w:before="19"/>
        <w:ind w:left="138" w:right="1789" w:firstLine="0"/>
        <w:jc w:val="both"/>
        <w:rPr>
          <w:rFonts w:ascii="宋体" w:hAnsi="宋体" w:cs="宋体" w:eastAsia="宋体" w:hint="default"/>
          <w:sz w:val="21"/>
          <w:szCs w:val="21"/>
        </w:rPr>
      </w:pPr>
      <w:r>
        <w:rPr>
          <w:rFonts w:ascii="宋体" w:hAnsi="宋体" w:cs="宋体" w:eastAsia="宋体" w:hint="default"/>
          <w:sz w:val="21"/>
          <w:szCs w:val="21"/>
        </w:rPr>
        <w:t>部分和提供劳务部分能够区分且能够单独立计量的，分别核算销售商品部分和提供劳务部</w:t>
      </w:r>
      <w:r>
        <w:rPr>
          <w:rFonts w:ascii="宋体" w:hAnsi="宋体" w:cs="宋体" w:eastAsia="宋体" w:hint="default"/>
          <w:spacing w:val="5"/>
          <w:sz w:val="21"/>
          <w:szCs w:val="21"/>
        </w:rPr>
        <w:t> </w:t>
      </w:r>
      <w:r>
        <w:rPr>
          <w:rFonts w:ascii="宋体" w:hAnsi="宋体" w:cs="宋体" w:eastAsia="宋体" w:hint="default"/>
          <w:spacing w:val="5"/>
          <w:sz w:val="21"/>
          <w:szCs w:val="21"/>
        </w:rPr>
      </w:r>
      <w:r>
        <w:rPr>
          <w:rFonts w:ascii="宋体" w:hAnsi="宋体" w:cs="宋体" w:eastAsia="宋体" w:hint="default"/>
          <w:spacing w:val="-4"/>
          <w:sz w:val="21"/>
          <w:szCs w:val="21"/>
        </w:rPr>
        <w:t>分，将销售商品的部分作为销售商品处理，将提供劳务的部分作为提供劳务处理；如果销售</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商品部分和提供劳务部分不能够区分，或虽能区分但不能够单独计量的，将销售商品部分和</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提供劳务部分全部作为销售商品部分进行会计处理。</w:t>
      </w:r>
    </w:p>
    <w:p>
      <w:pPr>
        <w:spacing w:line="384" w:lineRule="auto" w:before="72"/>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）让渡资产使用权收入的确认方法</w:t>
      </w:r>
      <w:r>
        <w:rPr>
          <w:rFonts w:ascii="宋体" w:hAnsi="宋体" w:cs="宋体" w:eastAsia="宋体" w:hint="default"/>
          <w:w w:val="100"/>
          <w:sz w:val="21"/>
          <w:szCs w:val="21"/>
        </w:rPr>
        <w:t> </w:t>
      </w:r>
      <w:r>
        <w:rPr>
          <w:rFonts w:ascii="宋体" w:hAnsi="宋体" w:cs="宋体" w:eastAsia="宋体" w:hint="default"/>
          <w:spacing w:val="-4"/>
          <w:sz w:val="21"/>
          <w:szCs w:val="21"/>
        </w:rPr>
        <w:t>以相关的经济利益很可能流入公司，收入的金额能够可靠地计量时，按有关合同或协议</w:t>
      </w:r>
    </w:p>
    <w:p>
      <w:pPr>
        <w:spacing w:before="16"/>
        <w:ind w:left="138" w:right="0" w:firstLine="0"/>
        <w:jc w:val="both"/>
        <w:rPr>
          <w:rFonts w:ascii="宋体" w:hAnsi="宋体" w:cs="宋体" w:eastAsia="宋体" w:hint="default"/>
          <w:sz w:val="21"/>
          <w:szCs w:val="21"/>
        </w:rPr>
      </w:pPr>
      <w:r>
        <w:rPr>
          <w:rFonts w:ascii="宋体" w:hAnsi="宋体" w:cs="宋体" w:eastAsia="宋体" w:hint="default"/>
          <w:sz w:val="21"/>
          <w:szCs w:val="21"/>
        </w:rPr>
        <w:t>规定的收费时间和方法计算确定。</w:t>
      </w:r>
    </w:p>
    <w:p>
      <w:pPr>
        <w:spacing w:line="240" w:lineRule="auto" w:before="3"/>
        <w:rPr>
          <w:rFonts w:ascii="宋体" w:hAnsi="宋体" w:cs="宋体" w:eastAsia="宋体" w:hint="default"/>
          <w:sz w:val="14"/>
          <w:szCs w:val="14"/>
        </w:rPr>
      </w:pPr>
    </w:p>
    <w:p>
      <w:pPr>
        <w:spacing w:line="391"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、收入确认的具体会计政策</w:t>
      </w:r>
      <w:r>
        <w:rPr>
          <w:rFonts w:ascii="宋体" w:hAnsi="宋体" w:cs="宋体" w:eastAsia="宋体" w:hint="default"/>
          <w:w w:val="100"/>
          <w:sz w:val="21"/>
          <w:szCs w:val="21"/>
        </w:rPr>
        <w:t> </w:t>
      </w:r>
      <w:r>
        <w:rPr>
          <w:rFonts w:ascii="宋体" w:hAnsi="宋体" w:cs="宋体" w:eastAsia="宋体" w:hint="default"/>
          <w:spacing w:val="-2"/>
          <w:sz w:val="21"/>
          <w:szCs w:val="21"/>
        </w:rPr>
        <w:t>公司销售的商品指硬件产品；提供的劳务主要是提供定制软件及技术服务。</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公司各项业务收入确认的具体方法如下：</w:t>
      </w:r>
    </w:p>
    <w:p>
      <w:pPr>
        <w:spacing w:before="54"/>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）定制软件产品收入</w:t>
      </w:r>
    </w:p>
    <w:p>
      <w:pPr>
        <w:spacing w:before="169"/>
        <w:ind w:left="558" w:right="1662" w:firstLine="0"/>
        <w:jc w:val="left"/>
        <w:rPr>
          <w:rFonts w:ascii="宋体" w:hAnsi="宋体" w:cs="宋体" w:eastAsia="宋体" w:hint="default"/>
          <w:sz w:val="21"/>
          <w:szCs w:val="21"/>
        </w:rPr>
      </w:pPr>
      <w:r>
        <w:rPr>
          <w:rFonts w:ascii="宋体" w:hAnsi="宋体" w:cs="宋体" w:eastAsia="宋体" w:hint="default"/>
          <w:sz w:val="21"/>
          <w:szCs w:val="21"/>
        </w:rPr>
        <w:t>①在资产负债表日提供劳务交易的结果能够可靠估计的定制软件产品项目</w:t>
      </w:r>
    </w:p>
    <w:p>
      <w:pPr>
        <w:spacing w:line="240" w:lineRule="auto" w:before="5"/>
        <w:rPr>
          <w:rFonts w:ascii="宋体" w:hAnsi="宋体" w:cs="宋体" w:eastAsia="宋体" w:hint="default"/>
          <w:sz w:val="14"/>
          <w:szCs w:val="14"/>
        </w:rPr>
      </w:pPr>
    </w:p>
    <w:p>
      <w:pPr>
        <w:spacing w:line="345" w:lineRule="auto" w:before="0"/>
        <w:ind w:left="138" w:right="1662" w:firstLine="419"/>
        <w:jc w:val="left"/>
        <w:rPr>
          <w:rFonts w:ascii="宋体" w:hAnsi="宋体" w:cs="宋体" w:eastAsia="宋体" w:hint="default"/>
          <w:sz w:val="21"/>
          <w:szCs w:val="21"/>
        </w:rPr>
      </w:pPr>
      <w:r>
        <w:rPr>
          <w:rFonts w:ascii="Arial Narrow" w:hAnsi="Arial Narrow" w:cs="Arial Narrow" w:eastAsia="Arial Narrow" w:hint="default"/>
          <w:spacing w:val="-3"/>
          <w:sz w:val="21"/>
          <w:szCs w:val="21"/>
        </w:rPr>
        <w:t>A.</w:t>
      </w:r>
      <w:r>
        <w:rPr>
          <w:rFonts w:ascii="宋体" w:hAnsi="宋体" w:cs="宋体" w:eastAsia="宋体" w:hint="default"/>
          <w:spacing w:val="-3"/>
          <w:sz w:val="21"/>
          <w:szCs w:val="21"/>
        </w:rPr>
        <w:t>在同一会计期间内开始并完成、合同金额较小、简单的定制软件产品项目，在合同约</w:t>
      </w:r>
      <w:r>
        <w:rPr>
          <w:rFonts w:ascii="宋体" w:hAnsi="宋体" w:cs="宋体" w:eastAsia="宋体" w:hint="default"/>
          <w:w w:val="100"/>
          <w:sz w:val="21"/>
          <w:szCs w:val="21"/>
        </w:rPr>
        <w:t> </w:t>
      </w:r>
      <w:r>
        <w:rPr>
          <w:rFonts w:ascii="宋体" w:hAnsi="宋体" w:cs="宋体" w:eastAsia="宋体" w:hint="default"/>
          <w:sz w:val="21"/>
          <w:szCs w:val="21"/>
        </w:rPr>
        <w:t>定的项目全部完成，经客户验收确认后，收到货款或获取收款权力时，确认收入。</w:t>
      </w:r>
    </w:p>
    <w:p>
      <w:pPr>
        <w:spacing w:line="345" w:lineRule="auto" w:before="96"/>
        <w:ind w:left="138" w:right="1681" w:firstLine="419"/>
        <w:jc w:val="left"/>
        <w:rPr>
          <w:rFonts w:ascii="宋体" w:hAnsi="宋体" w:cs="宋体" w:eastAsia="宋体" w:hint="default"/>
          <w:sz w:val="21"/>
          <w:szCs w:val="21"/>
        </w:rPr>
      </w:pPr>
      <w:r>
        <w:rPr>
          <w:rFonts w:ascii="Arial Narrow" w:hAnsi="Arial Narrow" w:cs="Arial Narrow" w:eastAsia="Arial Narrow" w:hint="default"/>
          <w:spacing w:val="-6"/>
          <w:w w:val="100"/>
          <w:sz w:val="21"/>
          <w:szCs w:val="21"/>
        </w:rPr>
        <w:t>B.</w:t>
      </w:r>
      <w:r>
        <w:rPr>
          <w:rFonts w:ascii="宋体" w:hAnsi="宋体" w:cs="宋体" w:eastAsia="宋体" w:hint="default"/>
          <w:spacing w:val="-6"/>
          <w:w w:val="100"/>
          <w:sz w:val="21"/>
          <w:szCs w:val="21"/>
        </w:rPr>
        <w:t>开始和完成分属不同的报告期间、合同金额</w:t>
      </w:r>
      <w:r>
        <w:rPr>
          <w:rFonts w:ascii="宋体" w:hAnsi="宋体" w:cs="宋体" w:eastAsia="宋体" w:hint="default"/>
          <w:w w:val="100"/>
          <w:sz w:val="21"/>
          <w:szCs w:val="21"/>
        </w:rPr>
        <w:t> </w:t>
      </w:r>
      <w:r>
        <w:rPr>
          <w:rFonts w:ascii="Arial Narrow" w:hAnsi="Arial Narrow" w:cs="Arial Narrow" w:eastAsia="Arial Narrow" w:hint="default"/>
          <w:w w:val="100"/>
          <w:sz w:val="21"/>
          <w:szCs w:val="21"/>
        </w:rPr>
        <w:t>100</w:t>
      </w:r>
      <w:r>
        <w:rPr>
          <w:rFonts w:ascii="Arial Narrow" w:hAnsi="Arial Narrow" w:cs="Arial Narrow" w:eastAsia="Arial Narrow" w:hint="default"/>
          <w:spacing w:val="23"/>
          <w:w w:val="100"/>
          <w:sz w:val="21"/>
          <w:szCs w:val="21"/>
        </w:rPr>
        <w:t> </w:t>
      </w:r>
      <w:r>
        <w:rPr>
          <w:rFonts w:ascii="宋体" w:hAnsi="宋体" w:cs="宋体" w:eastAsia="宋体" w:hint="default"/>
          <w:spacing w:val="-7"/>
          <w:w w:val="100"/>
          <w:sz w:val="21"/>
          <w:szCs w:val="21"/>
        </w:rPr>
        <w:t>万元以上、复杂的定制软件产品项目，</w:t>
      </w:r>
      <w:r>
        <w:rPr>
          <w:rFonts w:ascii="宋体" w:hAnsi="宋体" w:cs="宋体" w:eastAsia="宋体" w:hint="default"/>
          <w:w w:val="100"/>
          <w:sz w:val="21"/>
          <w:szCs w:val="21"/>
        </w:rPr>
        <w:t> </w:t>
      </w:r>
      <w:r>
        <w:rPr>
          <w:rFonts w:ascii="宋体" w:hAnsi="宋体" w:cs="宋体" w:eastAsia="宋体" w:hint="default"/>
          <w:sz w:val="21"/>
          <w:szCs w:val="21"/>
        </w:rPr>
        <w:t>采用完工百分比法确认收入。</w:t>
      </w:r>
    </w:p>
    <w:p>
      <w:pPr>
        <w:spacing w:after="0" w:line="345" w:lineRule="auto"/>
        <w:jc w:val="left"/>
        <w:rPr>
          <w:rFonts w:ascii="宋体" w:hAnsi="宋体" w:cs="宋体" w:eastAsia="宋体" w:hint="default"/>
          <w:sz w:val="21"/>
          <w:szCs w:val="21"/>
        </w:rPr>
        <w:sectPr>
          <w:footerReference w:type="default" r:id="rId23"/>
          <w:pgSz w:w="11910" w:h="16840"/>
          <w:pgMar w:footer="980" w:header="877" w:top="1100" w:bottom="1160" w:left="1660" w:right="0"/>
          <w:pgNumType w:start="101"/>
        </w:sectPr>
      </w:pPr>
    </w:p>
    <w:p>
      <w:pPr>
        <w:spacing w:line="240" w:lineRule="auto" w:before="7"/>
        <w:rPr>
          <w:rFonts w:ascii="宋体" w:hAnsi="宋体" w:cs="宋体" w:eastAsia="宋体" w:hint="default"/>
          <w:sz w:val="28"/>
          <w:szCs w:val="28"/>
        </w:rPr>
      </w:pPr>
    </w:p>
    <w:p>
      <w:pPr>
        <w:spacing w:line="384" w:lineRule="auto" w:before="36"/>
        <w:ind w:left="558" w:right="1791" w:firstLine="0"/>
        <w:jc w:val="left"/>
        <w:rPr>
          <w:rFonts w:ascii="宋体" w:hAnsi="宋体" w:cs="宋体" w:eastAsia="宋体" w:hint="default"/>
          <w:sz w:val="21"/>
          <w:szCs w:val="21"/>
        </w:rPr>
      </w:pPr>
      <w:r>
        <w:rPr>
          <w:rFonts w:ascii="宋体" w:hAnsi="宋体" w:cs="宋体" w:eastAsia="宋体" w:hint="default"/>
          <w:sz w:val="21"/>
          <w:szCs w:val="21"/>
        </w:rPr>
        <w:t>当期应确认的项目收入</w:t>
      </w:r>
      <w:r>
        <w:rPr>
          <w:rFonts w:ascii="Arial Narrow" w:hAnsi="Arial Narrow" w:cs="Arial Narrow" w:eastAsia="Arial Narrow" w:hint="default"/>
          <w:sz w:val="21"/>
          <w:szCs w:val="21"/>
        </w:rPr>
        <w:t>=</w:t>
      </w:r>
      <w:r>
        <w:rPr>
          <w:rFonts w:ascii="宋体" w:hAnsi="宋体" w:cs="宋体" w:eastAsia="宋体" w:hint="default"/>
          <w:sz w:val="21"/>
          <w:szCs w:val="21"/>
        </w:rPr>
        <w:t>合同总金额</w:t>
      </w:r>
      <w:r>
        <w:rPr>
          <w:rFonts w:ascii="Arial Narrow" w:hAnsi="Arial Narrow" w:cs="Arial Narrow" w:eastAsia="Arial Narrow" w:hint="default"/>
          <w:sz w:val="21"/>
          <w:szCs w:val="21"/>
        </w:rPr>
        <w:t>×</w:t>
      </w:r>
      <w:r>
        <w:rPr>
          <w:rFonts w:ascii="宋体" w:hAnsi="宋体" w:cs="宋体" w:eastAsia="宋体" w:hint="default"/>
          <w:sz w:val="21"/>
          <w:szCs w:val="21"/>
        </w:rPr>
        <w:t>当期期末止完工进度</w:t>
      </w:r>
      <w:r>
        <w:rPr>
          <w:rFonts w:ascii="Arial Narrow" w:hAnsi="Arial Narrow" w:cs="Arial Narrow" w:eastAsia="Arial Narrow" w:hint="default"/>
          <w:sz w:val="21"/>
          <w:szCs w:val="21"/>
        </w:rPr>
        <w:t>-</w:t>
      </w:r>
      <w:r>
        <w:rPr>
          <w:rFonts w:ascii="宋体" w:hAnsi="宋体" w:cs="宋体" w:eastAsia="宋体" w:hint="default"/>
          <w:sz w:val="21"/>
          <w:szCs w:val="21"/>
        </w:rPr>
        <w:t>前期累计已确认的收入</w:t>
      </w:r>
      <w:r>
        <w:rPr>
          <w:rFonts w:ascii="宋体" w:hAnsi="宋体" w:cs="宋体" w:eastAsia="宋体" w:hint="default"/>
          <w:w w:val="100"/>
          <w:sz w:val="21"/>
          <w:szCs w:val="21"/>
        </w:rPr>
        <w:t> </w:t>
      </w:r>
      <w:r>
        <w:rPr>
          <w:rFonts w:ascii="宋体" w:hAnsi="宋体" w:cs="宋体" w:eastAsia="宋体" w:hint="default"/>
          <w:sz w:val="21"/>
          <w:szCs w:val="21"/>
        </w:rPr>
        <w:t>当期应确认的项目成本</w:t>
      </w:r>
      <w:r>
        <w:rPr>
          <w:rFonts w:ascii="Arial Narrow" w:hAnsi="Arial Narrow" w:cs="Arial Narrow" w:eastAsia="Arial Narrow" w:hint="default"/>
          <w:sz w:val="21"/>
          <w:szCs w:val="21"/>
        </w:rPr>
        <w:t>=</w:t>
      </w:r>
      <w:r>
        <w:rPr>
          <w:rFonts w:ascii="宋体" w:hAnsi="宋体" w:cs="宋体" w:eastAsia="宋体" w:hint="default"/>
          <w:sz w:val="21"/>
          <w:szCs w:val="21"/>
        </w:rPr>
        <w:t>项目预计总成本</w:t>
      </w:r>
      <w:r>
        <w:rPr>
          <w:rFonts w:ascii="Arial Narrow" w:hAnsi="Arial Narrow" w:cs="Arial Narrow" w:eastAsia="Arial Narrow" w:hint="default"/>
          <w:sz w:val="21"/>
          <w:szCs w:val="21"/>
        </w:rPr>
        <w:t>×</w:t>
      </w:r>
      <w:r>
        <w:rPr>
          <w:rFonts w:ascii="宋体" w:hAnsi="宋体" w:cs="宋体" w:eastAsia="宋体" w:hint="default"/>
          <w:sz w:val="21"/>
          <w:szCs w:val="21"/>
        </w:rPr>
        <w:t>当期期末止完工进度</w:t>
      </w:r>
      <w:r>
        <w:rPr>
          <w:rFonts w:ascii="Arial Narrow" w:hAnsi="Arial Narrow" w:cs="Arial Narrow" w:eastAsia="Arial Narrow" w:hint="default"/>
          <w:sz w:val="21"/>
          <w:szCs w:val="21"/>
        </w:rPr>
        <w:t>-</w:t>
      </w:r>
      <w:r>
        <w:rPr>
          <w:rFonts w:ascii="宋体" w:hAnsi="宋体" w:cs="宋体" w:eastAsia="宋体" w:hint="default"/>
          <w:sz w:val="21"/>
          <w:szCs w:val="21"/>
        </w:rPr>
        <w:t>前期累计已确认的项目</w:t>
      </w:r>
    </w:p>
    <w:p>
      <w:pPr>
        <w:spacing w:line="260"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成本。</w:t>
      </w:r>
    </w:p>
    <w:p>
      <w:pPr>
        <w:spacing w:line="240" w:lineRule="auto" w:before="3"/>
        <w:rPr>
          <w:rFonts w:ascii="宋体" w:hAnsi="宋体" w:cs="宋体" w:eastAsia="宋体" w:hint="default"/>
          <w:sz w:val="14"/>
          <w:szCs w:val="14"/>
        </w:rPr>
      </w:pPr>
    </w:p>
    <w:p>
      <w:pPr>
        <w:spacing w:line="367" w:lineRule="auto" w:before="0"/>
        <w:ind w:left="138" w:right="1788" w:firstLine="419"/>
        <w:jc w:val="both"/>
        <w:rPr>
          <w:rFonts w:ascii="宋体" w:hAnsi="宋体" w:cs="宋体" w:eastAsia="宋体" w:hint="default"/>
          <w:sz w:val="21"/>
          <w:szCs w:val="21"/>
        </w:rPr>
      </w:pPr>
      <w:r>
        <w:rPr>
          <w:rFonts w:ascii="宋体" w:hAnsi="宋体" w:cs="宋体" w:eastAsia="宋体" w:hint="default"/>
          <w:spacing w:val="-4"/>
          <w:sz w:val="21"/>
          <w:szCs w:val="21"/>
        </w:rPr>
        <w:t>完工进度确认方法：按己经提供的工作量占应提供的工作总量的比例确定。由于公司计</w:t>
      </w:r>
      <w:r>
        <w:rPr>
          <w:rFonts w:ascii="宋体" w:hAnsi="宋体" w:cs="宋体" w:eastAsia="宋体" w:hint="default"/>
          <w:w w:val="100"/>
          <w:sz w:val="21"/>
          <w:szCs w:val="21"/>
        </w:rPr>
        <w:t> </w:t>
      </w:r>
      <w:r>
        <w:rPr>
          <w:rFonts w:ascii="宋体" w:hAnsi="宋体" w:cs="宋体" w:eastAsia="宋体" w:hint="default"/>
          <w:spacing w:val="-4"/>
          <w:w w:val="100"/>
          <w:sz w:val="21"/>
          <w:szCs w:val="21"/>
        </w:rPr>
        <w:t>算的已提供的工作量需要委托方认可，故公司实际采用委托方认可的完工进度证明作为完工</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w w:val="100"/>
          <w:sz w:val="21"/>
          <w:szCs w:val="21"/>
        </w:rPr>
        <w:t>百分比的确定依据。如果相关阶段的合同约定收款比例低于该阶段按前述方法计算的完工百</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分比，按照孰低原则确认收入。</w:t>
      </w:r>
    </w:p>
    <w:p>
      <w:pPr>
        <w:spacing w:line="367" w:lineRule="auto" w:before="77"/>
        <w:ind w:left="138" w:right="1788" w:firstLine="419"/>
        <w:jc w:val="both"/>
        <w:rPr>
          <w:rFonts w:ascii="宋体" w:hAnsi="宋体" w:cs="宋体" w:eastAsia="宋体" w:hint="default"/>
          <w:sz w:val="21"/>
          <w:szCs w:val="21"/>
        </w:rPr>
      </w:pPr>
      <w:r>
        <w:rPr>
          <w:rFonts w:ascii="宋体" w:hAnsi="宋体" w:cs="宋体" w:eastAsia="宋体" w:hint="default"/>
          <w:spacing w:val="-4"/>
          <w:w w:val="100"/>
          <w:sz w:val="21"/>
          <w:szCs w:val="21"/>
        </w:rPr>
        <w:t>②对在资产负债表日提供劳务交易结果不能可靠估计的定制软件产品，如果已经发生的</w:t>
      </w:r>
      <w:r>
        <w:rPr>
          <w:rFonts w:ascii="宋体" w:hAnsi="宋体" w:cs="宋体" w:eastAsia="宋体" w:hint="default"/>
          <w:w w:val="100"/>
          <w:sz w:val="21"/>
          <w:szCs w:val="21"/>
        </w:rPr>
        <w:t> </w:t>
      </w:r>
      <w:r>
        <w:rPr>
          <w:rFonts w:ascii="宋体" w:hAnsi="宋体" w:cs="宋体" w:eastAsia="宋体" w:hint="default"/>
          <w:spacing w:val="-4"/>
          <w:sz w:val="21"/>
          <w:szCs w:val="21"/>
        </w:rPr>
        <w:t>成本预计能够得到补偿，按能够得到补偿的金额确认收入，并按相同的金额结转成本；如果</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已经发生的成本预计不能全部得到补偿，按能够得到补偿的成本金额确认收入，并按已发生</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的成本结转成本，确认的收入金额小于已经发生的成本的差额，确认为损失；如果已发生的</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成本全部不能得到补偿，则不确认收入，但将已发生的成本确认为费用。</w:t>
      </w:r>
    </w:p>
    <w:p>
      <w:pPr>
        <w:spacing w:line="381" w:lineRule="auto" w:before="74"/>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）硬件产品收入</w:t>
      </w:r>
      <w:r>
        <w:rPr>
          <w:rFonts w:ascii="宋体" w:hAnsi="宋体" w:cs="宋体" w:eastAsia="宋体" w:hint="default"/>
          <w:w w:val="100"/>
          <w:sz w:val="21"/>
          <w:szCs w:val="21"/>
        </w:rPr>
        <w:t> </w:t>
      </w:r>
      <w:r>
        <w:rPr>
          <w:rFonts w:ascii="宋体" w:hAnsi="宋体" w:cs="宋体" w:eastAsia="宋体" w:hint="default"/>
          <w:spacing w:val="-4"/>
          <w:w w:val="100"/>
          <w:sz w:val="21"/>
          <w:szCs w:val="21"/>
        </w:rPr>
        <w:t>硬件产品收入是指公司为客户实施定制软件项目时，应客户要求代其外购硬件产品并安</w:t>
      </w:r>
    </w:p>
    <w:p>
      <w:pPr>
        <w:spacing w:line="405" w:lineRule="auto" w:before="19"/>
        <w:ind w:left="558" w:right="1662" w:hanging="420"/>
        <w:jc w:val="left"/>
        <w:rPr>
          <w:rFonts w:ascii="宋体" w:hAnsi="宋体" w:cs="宋体" w:eastAsia="宋体" w:hint="default"/>
          <w:sz w:val="21"/>
          <w:szCs w:val="21"/>
        </w:rPr>
      </w:pPr>
      <w:r>
        <w:rPr>
          <w:rFonts w:ascii="宋体" w:hAnsi="宋体" w:cs="宋体" w:eastAsia="宋体" w:hint="default"/>
          <w:sz w:val="21"/>
          <w:szCs w:val="21"/>
        </w:rPr>
        <w:t>装集成所获得的收入。</w:t>
      </w:r>
      <w:r>
        <w:rPr>
          <w:rFonts w:ascii="宋体" w:hAnsi="宋体" w:cs="宋体" w:eastAsia="宋体" w:hint="default"/>
          <w:w w:val="100"/>
          <w:sz w:val="21"/>
          <w:szCs w:val="21"/>
        </w:rPr>
        <w:t> </w:t>
      </w:r>
      <w:r>
        <w:rPr>
          <w:rFonts w:ascii="宋体" w:hAnsi="宋体" w:cs="宋体" w:eastAsia="宋体" w:hint="default"/>
          <w:spacing w:val="-4"/>
          <w:w w:val="100"/>
          <w:sz w:val="21"/>
          <w:szCs w:val="21"/>
        </w:rPr>
        <w:t>硬件产品收入确认具体做法：在完成硬件安装调试且已经收到或取得收款的证据时确认</w:t>
      </w:r>
    </w:p>
    <w:p>
      <w:pPr>
        <w:spacing w:line="273"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收入。</w:t>
      </w:r>
    </w:p>
    <w:p>
      <w:pPr>
        <w:spacing w:line="240" w:lineRule="auto" w:before="3"/>
        <w:rPr>
          <w:rFonts w:ascii="宋体" w:hAnsi="宋体" w:cs="宋体" w:eastAsia="宋体" w:hint="default"/>
          <w:sz w:val="14"/>
          <w:szCs w:val="14"/>
        </w:rPr>
      </w:pPr>
    </w:p>
    <w:p>
      <w:pPr>
        <w:spacing w:line="381" w:lineRule="auto"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）技术服务收入</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公司技术服务主要为软件开发服务，系公司根据客户需求进行特定的技术开发或技术服</w:t>
      </w:r>
    </w:p>
    <w:p>
      <w:pPr>
        <w:spacing w:line="396" w:lineRule="auto" w:before="19"/>
        <w:ind w:left="558" w:right="1792" w:hanging="420"/>
        <w:jc w:val="left"/>
        <w:rPr>
          <w:rFonts w:ascii="宋体" w:hAnsi="宋体" w:cs="宋体" w:eastAsia="宋体" w:hint="default"/>
          <w:sz w:val="21"/>
          <w:szCs w:val="21"/>
        </w:rPr>
      </w:pPr>
      <w:r>
        <w:rPr>
          <w:rFonts w:ascii="宋体" w:hAnsi="宋体" w:cs="宋体" w:eastAsia="宋体" w:hint="default"/>
          <w:sz w:val="21"/>
          <w:szCs w:val="21"/>
        </w:rPr>
        <w:t>务，一般情况下公司需进行一定的新产品、新技术研发才能完成合同义务。</w:t>
      </w:r>
      <w:r>
        <w:rPr>
          <w:rFonts w:ascii="宋体" w:hAnsi="宋体" w:cs="宋体" w:eastAsia="宋体" w:hint="default"/>
          <w:w w:val="100"/>
          <w:sz w:val="21"/>
          <w:szCs w:val="21"/>
        </w:rPr>
        <w:t> </w:t>
      </w:r>
      <w:r>
        <w:rPr>
          <w:rFonts w:ascii="宋体" w:hAnsi="宋体" w:cs="宋体" w:eastAsia="宋体" w:hint="default"/>
          <w:sz w:val="21"/>
          <w:szCs w:val="21"/>
        </w:rPr>
        <w:t>技术服务收入确认的具体做法是：</w:t>
      </w:r>
      <w:r>
        <w:rPr>
          <w:rFonts w:ascii="宋体" w:hAnsi="宋体" w:cs="宋体" w:eastAsia="宋体" w:hint="default"/>
          <w:w w:val="100"/>
          <w:sz w:val="21"/>
          <w:szCs w:val="21"/>
        </w:rPr>
        <w:t> </w:t>
      </w:r>
      <w:r>
        <w:rPr>
          <w:rFonts w:ascii="宋体" w:hAnsi="宋体" w:cs="宋体" w:eastAsia="宋体" w:hint="default"/>
          <w:sz w:val="21"/>
          <w:szCs w:val="21"/>
        </w:rPr>
        <w:t>当期应确认的项目收入</w:t>
      </w:r>
      <w:r>
        <w:rPr>
          <w:rFonts w:ascii="Arial Narrow" w:hAnsi="Arial Narrow" w:cs="Arial Narrow" w:eastAsia="Arial Narrow" w:hint="default"/>
          <w:sz w:val="21"/>
          <w:szCs w:val="21"/>
        </w:rPr>
        <w:t>=</w:t>
      </w:r>
      <w:r>
        <w:rPr>
          <w:rFonts w:ascii="宋体" w:hAnsi="宋体" w:cs="宋体" w:eastAsia="宋体" w:hint="default"/>
          <w:sz w:val="21"/>
          <w:szCs w:val="21"/>
        </w:rPr>
        <w:t>合同总金额</w:t>
      </w:r>
      <w:r>
        <w:rPr>
          <w:rFonts w:ascii="Arial Narrow" w:hAnsi="Arial Narrow" w:cs="Arial Narrow" w:eastAsia="Arial Narrow" w:hint="default"/>
          <w:sz w:val="21"/>
          <w:szCs w:val="21"/>
        </w:rPr>
        <w:t>×</w:t>
      </w:r>
      <w:r>
        <w:rPr>
          <w:rFonts w:ascii="宋体" w:hAnsi="宋体" w:cs="宋体" w:eastAsia="宋体" w:hint="default"/>
          <w:sz w:val="21"/>
          <w:szCs w:val="21"/>
        </w:rPr>
        <w:t>当期期末止完工进度</w:t>
      </w:r>
      <w:r>
        <w:rPr>
          <w:rFonts w:ascii="Arial Narrow" w:hAnsi="Arial Narrow" w:cs="Arial Narrow" w:eastAsia="Arial Narrow" w:hint="default"/>
          <w:sz w:val="21"/>
          <w:szCs w:val="21"/>
        </w:rPr>
        <w:t>-</w:t>
      </w:r>
      <w:r>
        <w:rPr>
          <w:rFonts w:ascii="宋体" w:hAnsi="宋体" w:cs="宋体" w:eastAsia="宋体" w:hint="default"/>
          <w:sz w:val="21"/>
          <w:szCs w:val="21"/>
        </w:rPr>
        <w:t>前期累计已确认的收入</w:t>
      </w:r>
      <w:r>
        <w:rPr>
          <w:rFonts w:ascii="宋体" w:hAnsi="宋体" w:cs="宋体" w:eastAsia="宋体" w:hint="default"/>
          <w:w w:val="100"/>
          <w:sz w:val="21"/>
          <w:szCs w:val="21"/>
        </w:rPr>
        <w:t> </w:t>
      </w:r>
      <w:r>
        <w:rPr>
          <w:rFonts w:ascii="宋体" w:hAnsi="宋体" w:cs="宋体" w:eastAsia="宋体" w:hint="default"/>
          <w:sz w:val="21"/>
          <w:szCs w:val="21"/>
        </w:rPr>
        <w:t>当期应确认的项目成本</w:t>
      </w:r>
      <w:r>
        <w:rPr>
          <w:rFonts w:ascii="Arial Narrow" w:hAnsi="Arial Narrow" w:cs="Arial Narrow" w:eastAsia="Arial Narrow" w:hint="default"/>
          <w:sz w:val="21"/>
          <w:szCs w:val="21"/>
        </w:rPr>
        <w:t>=</w:t>
      </w:r>
      <w:r>
        <w:rPr>
          <w:rFonts w:ascii="宋体" w:hAnsi="宋体" w:cs="宋体" w:eastAsia="宋体" w:hint="default"/>
          <w:sz w:val="21"/>
          <w:szCs w:val="21"/>
        </w:rPr>
        <w:t>项目预计总成本</w:t>
      </w:r>
      <w:r>
        <w:rPr>
          <w:rFonts w:ascii="Arial Narrow" w:hAnsi="Arial Narrow" w:cs="Arial Narrow" w:eastAsia="Arial Narrow" w:hint="default"/>
          <w:sz w:val="21"/>
          <w:szCs w:val="21"/>
        </w:rPr>
        <w:t>×</w:t>
      </w:r>
      <w:r>
        <w:rPr>
          <w:rFonts w:ascii="宋体" w:hAnsi="宋体" w:cs="宋体" w:eastAsia="宋体" w:hint="default"/>
          <w:sz w:val="21"/>
          <w:szCs w:val="21"/>
        </w:rPr>
        <w:t>当期期末止完工进度</w:t>
      </w:r>
      <w:r>
        <w:rPr>
          <w:rFonts w:ascii="Arial Narrow" w:hAnsi="Arial Narrow" w:cs="Arial Narrow" w:eastAsia="Arial Narrow" w:hint="default"/>
          <w:sz w:val="21"/>
          <w:szCs w:val="21"/>
        </w:rPr>
        <w:t>-</w:t>
      </w:r>
      <w:r>
        <w:rPr>
          <w:rFonts w:ascii="宋体" w:hAnsi="宋体" w:cs="宋体" w:eastAsia="宋体" w:hint="default"/>
          <w:sz w:val="21"/>
          <w:szCs w:val="21"/>
        </w:rPr>
        <w:t>前期累计已确认的项目</w:t>
      </w:r>
    </w:p>
    <w:p>
      <w:pPr>
        <w:spacing w:line="248"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成本。</w:t>
      </w:r>
    </w:p>
    <w:p>
      <w:pPr>
        <w:spacing w:line="240" w:lineRule="auto" w:before="5"/>
        <w:rPr>
          <w:rFonts w:ascii="宋体" w:hAnsi="宋体" w:cs="宋体" w:eastAsia="宋体" w:hint="default"/>
          <w:sz w:val="14"/>
          <w:szCs w:val="14"/>
        </w:rPr>
      </w:pPr>
    </w:p>
    <w:p>
      <w:pPr>
        <w:spacing w:line="367" w:lineRule="auto" w:before="0"/>
        <w:ind w:left="138" w:right="1788" w:firstLine="419"/>
        <w:jc w:val="both"/>
        <w:rPr>
          <w:rFonts w:ascii="宋体" w:hAnsi="宋体" w:cs="宋体" w:eastAsia="宋体" w:hint="default"/>
          <w:sz w:val="21"/>
          <w:szCs w:val="21"/>
        </w:rPr>
      </w:pPr>
      <w:r>
        <w:rPr>
          <w:rFonts w:ascii="宋体" w:hAnsi="宋体" w:cs="宋体" w:eastAsia="宋体" w:hint="default"/>
          <w:spacing w:val="-4"/>
          <w:sz w:val="21"/>
          <w:szCs w:val="21"/>
        </w:rPr>
        <w:t>完工进度确认方法：按己经提供的工作量占应提供的工作总量的比例确定。由于公司计</w:t>
      </w:r>
      <w:r>
        <w:rPr>
          <w:rFonts w:ascii="宋体" w:hAnsi="宋体" w:cs="宋体" w:eastAsia="宋体" w:hint="default"/>
          <w:w w:val="100"/>
          <w:sz w:val="21"/>
          <w:szCs w:val="21"/>
        </w:rPr>
        <w:t> </w:t>
      </w:r>
      <w:r>
        <w:rPr>
          <w:rFonts w:ascii="宋体" w:hAnsi="宋体" w:cs="宋体" w:eastAsia="宋体" w:hint="default"/>
          <w:spacing w:val="-4"/>
          <w:w w:val="100"/>
          <w:sz w:val="21"/>
          <w:szCs w:val="21"/>
        </w:rPr>
        <w:t>算的已提供的工作量需要委托方认可，故公司实际采用委托方认可的完工进度证明作为完工</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w w:val="100"/>
          <w:sz w:val="21"/>
          <w:szCs w:val="21"/>
        </w:rPr>
        <w:t>百分比的确定依据。如果相关阶段的合同约定收款比例低于该阶段按前述方法计算的完工百</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分比，按照孰低原则确认收入。</w:t>
      </w:r>
    </w:p>
    <w:p>
      <w:pPr>
        <w:spacing w:line="403" w:lineRule="auto" w:before="74"/>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（二十五）政府补助</w:t>
      </w:r>
      <w:r>
        <w:rPr>
          <w:rFonts w:ascii="宋体" w:hAnsi="宋体" w:cs="宋体" w:eastAsia="宋体" w:hint="default"/>
          <w:b/>
          <w:bCs/>
          <w:w w:val="100"/>
          <w:sz w:val="21"/>
          <w:szCs w:val="21"/>
        </w:rPr>
        <w:t> </w:t>
      </w:r>
      <w:r>
        <w:rPr>
          <w:rFonts w:ascii="宋体" w:hAnsi="宋体" w:cs="宋体" w:eastAsia="宋体" w:hint="default"/>
          <w:spacing w:val="-4"/>
          <w:sz w:val="21"/>
          <w:szCs w:val="21"/>
        </w:rPr>
        <w:t>政府补助分为与资产相关的政府补助和与收益相关的政府补助。公司取得的、用于购建</w:t>
      </w:r>
    </w:p>
    <w:p>
      <w:pPr>
        <w:spacing w:before="2"/>
        <w:ind w:left="138" w:right="1662" w:firstLine="0"/>
        <w:jc w:val="left"/>
        <w:rPr>
          <w:rFonts w:ascii="宋体" w:hAnsi="宋体" w:cs="宋体" w:eastAsia="宋体" w:hint="default"/>
          <w:sz w:val="21"/>
          <w:szCs w:val="21"/>
        </w:rPr>
      </w:pPr>
      <w:r>
        <w:rPr>
          <w:rFonts w:ascii="宋体" w:hAnsi="宋体" w:cs="宋体" w:eastAsia="宋体" w:hint="default"/>
          <w:w w:val="100"/>
          <w:sz w:val="21"/>
          <w:szCs w:val="21"/>
        </w:rPr>
        <w:t>或以</w:t>
      </w:r>
      <w:r>
        <w:rPr>
          <w:rFonts w:ascii="宋体" w:hAnsi="宋体" w:cs="宋体" w:eastAsia="宋体" w:hint="default"/>
          <w:spacing w:val="-3"/>
          <w:w w:val="100"/>
          <w:sz w:val="21"/>
          <w:szCs w:val="21"/>
        </w:rPr>
        <w:t>其</w:t>
      </w:r>
      <w:r>
        <w:rPr>
          <w:rFonts w:ascii="宋体" w:hAnsi="宋体" w:cs="宋体" w:eastAsia="宋体" w:hint="default"/>
          <w:w w:val="100"/>
          <w:sz w:val="21"/>
          <w:szCs w:val="21"/>
        </w:rPr>
        <w:t>他</w:t>
      </w:r>
      <w:r>
        <w:rPr>
          <w:rFonts w:ascii="宋体" w:hAnsi="宋体" w:cs="宋体" w:eastAsia="宋体" w:hint="default"/>
          <w:spacing w:val="-3"/>
          <w:w w:val="100"/>
          <w:sz w:val="21"/>
          <w:szCs w:val="21"/>
        </w:rPr>
        <w:t>方</w:t>
      </w:r>
      <w:r>
        <w:rPr>
          <w:rFonts w:ascii="宋体" w:hAnsi="宋体" w:cs="宋体" w:eastAsia="宋体" w:hint="default"/>
          <w:w w:val="100"/>
          <w:sz w:val="21"/>
          <w:szCs w:val="21"/>
        </w:rPr>
        <w:t>式</w:t>
      </w:r>
      <w:r>
        <w:rPr>
          <w:rFonts w:ascii="宋体" w:hAnsi="宋体" w:cs="宋体" w:eastAsia="宋体" w:hint="default"/>
          <w:spacing w:val="-3"/>
          <w:w w:val="100"/>
          <w:sz w:val="21"/>
          <w:szCs w:val="21"/>
        </w:rPr>
        <w:t>形</w:t>
      </w:r>
      <w:r>
        <w:rPr>
          <w:rFonts w:ascii="宋体" w:hAnsi="宋体" w:cs="宋体" w:eastAsia="宋体" w:hint="default"/>
          <w:w w:val="100"/>
          <w:sz w:val="21"/>
          <w:szCs w:val="21"/>
        </w:rPr>
        <w:t>成</w:t>
      </w:r>
      <w:r>
        <w:rPr>
          <w:rFonts w:ascii="宋体" w:hAnsi="宋体" w:cs="宋体" w:eastAsia="宋体" w:hint="default"/>
          <w:spacing w:val="-3"/>
          <w:w w:val="100"/>
          <w:sz w:val="21"/>
          <w:szCs w:val="21"/>
        </w:rPr>
        <w:t>长</w:t>
      </w:r>
      <w:r>
        <w:rPr>
          <w:rFonts w:ascii="宋体" w:hAnsi="宋体" w:cs="宋体" w:eastAsia="宋体" w:hint="default"/>
          <w:w w:val="100"/>
          <w:sz w:val="21"/>
          <w:szCs w:val="21"/>
        </w:rPr>
        <w:t>期</w:t>
      </w:r>
      <w:r>
        <w:rPr>
          <w:rFonts w:ascii="宋体" w:hAnsi="宋体" w:cs="宋体" w:eastAsia="宋体" w:hint="default"/>
          <w:spacing w:val="-3"/>
          <w:w w:val="100"/>
          <w:sz w:val="21"/>
          <w:szCs w:val="21"/>
        </w:rPr>
        <w:t>资</w:t>
      </w:r>
      <w:r>
        <w:rPr>
          <w:rFonts w:ascii="宋体" w:hAnsi="宋体" w:cs="宋体" w:eastAsia="宋体" w:hint="default"/>
          <w:w w:val="100"/>
          <w:sz w:val="21"/>
          <w:szCs w:val="21"/>
        </w:rPr>
        <w:t>产的</w:t>
      </w:r>
      <w:r>
        <w:rPr>
          <w:rFonts w:ascii="宋体" w:hAnsi="宋体" w:cs="宋体" w:eastAsia="宋体" w:hint="default"/>
          <w:spacing w:val="-3"/>
          <w:w w:val="100"/>
          <w:sz w:val="21"/>
          <w:szCs w:val="21"/>
        </w:rPr>
        <w:t>政</w:t>
      </w:r>
      <w:r>
        <w:rPr>
          <w:rFonts w:ascii="宋体" w:hAnsi="宋体" w:cs="宋体" w:eastAsia="宋体" w:hint="default"/>
          <w:w w:val="100"/>
          <w:sz w:val="21"/>
          <w:szCs w:val="21"/>
        </w:rPr>
        <w:t>府</w:t>
      </w:r>
      <w:r>
        <w:rPr>
          <w:rFonts w:ascii="宋体" w:hAnsi="宋体" w:cs="宋体" w:eastAsia="宋体" w:hint="default"/>
          <w:spacing w:val="-3"/>
          <w:w w:val="100"/>
          <w:sz w:val="21"/>
          <w:szCs w:val="21"/>
        </w:rPr>
        <w:t>补</w:t>
      </w:r>
      <w:r>
        <w:rPr>
          <w:rFonts w:ascii="宋体" w:hAnsi="宋体" w:cs="宋体" w:eastAsia="宋体" w:hint="default"/>
          <w:w w:val="100"/>
          <w:sz w:val="21"/>
          <w:szCs w:val="21"/>
        </w:rPr>
        <w:t>助</w:t>
      </w:r>
      <w:r>
        <w:rPr>
          <w:rFonts w:ascii="宋体" w:hAnsi="宋体" w:cs="宋体" w:eastAsia="宋体" w:hint="default"/>
          <w:spacing w:val="-3"/>
          <w:w w:val="100"/>
          <w:sz w:val="21"/>
          <w:szCs w:val="21"/>
        </w:rPr>
        <w:t>属</w:t>
      </w:r>
      <w:r>
        <w:rPr>
          <w:rFonts w:ascii="宋体" w:hAnsi="宋体" w:cs="宋体" w:eastAsia="宋体" w:hint="default"/>
          <w:w w:val="100"/>
          <w:sz w:val="21"/>
          <w:szCs w:val="21"/>
        </w:rPr>
        <w:t>于</w:t>
      </w:r>
      <w:r>
        <w:rPr>
          <w:rFonts w:ascii="宋体" w:hAnsi="宋体" w:cs="宋体" w:eastAsia="宋体" w:hint="default"/>
          <w:spacing w:val="-3"/>
          <w:w w:val="100"/>
          <w:sz w:val="21"/>
          <w:szCs w:val="21"/>
        </w:rPr>
        <w:t>与</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相关</w:t>
      </w:r>
      <w:r>
        <w:rPr>
          <w:rFonts w:ascii="宋体" w:hAnsi="宋体" w:cs="宋体" w:eastAsia="宋体" w:hint="default"/>
          <w:spacing w:val="-3"/>
          <w:w w:val="100"/>
          <w:sz w:val="21"/>
          <w:szCs w:val="21"/>
        </w:rPr>
        <w:t>的</w:t>
      </w:r>
      <w:r>
        <w:rPr>
          <w:rFonts w:ascii="宋体" w:hAnsi="宋体" w:cs="宋体" w:eastAsia="宋体" w:hint="default"/>
          <w:w w:val="100"/>
          <w:sz w:val="21"/>
          <w:szCs w:val="21"/>
        </w:rPr>
        <w:t>政</w:t>
      </w:r>
      <w:r>
        <w:rPr>
          <w:rFonts w:ascii="宋体" w:hAnsi="宋体" w:cs="宋体" w:eastAsia="宋体" w:hint="default"/>
          <w:spacing w:val="-3"/>
          <w:w w:val="100"/>
          <w:sz w:val="21"/>
          <w:szCs w:val="21"/>
        </w:rPr>
        <w:t>府</w:t>
      </w:r>
      <w:r>
        <w:rPr>
          <w:rFonts w:ascii="宋体" w:hAnsi="宋体" w:cs="宋体" w:eastAsia="宋体" w:hint="default"/>
          <w:w w:val="100"/>
          <w:sz w:val="21"/>
          <w:szCs w:val="21"/>
        </w:rPr>
        <w:t>补</w:t>
      </w:r>
      <w:r>
        <w:rPr>
          <w:rFonts w:ascii="宋体" w:hAnsi="宋体" w:cs="宋体" w:eastAsia="宋体" w:hint="default"/>
          <w:spacing w:val="-3"/>
          <w:w w:val="100"/>
          <w:sz w:val="21"/>
          <w:szCs w:val="21"/>
        </w:rPr>
        <w:t>助</w:t>
      </w:r>
      <w:r>
        <w:rPr>
          <w:rFonts w:ascii="宋体" w:hAnsi="宋体" w:cs="宋体" w:eastAsia="宋体" w:hint="default"/>
          <w:spacing w:val="-89"/>
          <w:w w:val="100"/>
          <w:sz w:val="21"/>
          <w:szCs w:val="21"/>
        </w:rPr>
        <w:t>；</w:t>
      </w:r>
      <w:r>
        <w:rPr>
          <w:rFonts w:ascii="宋体" w:hAnsi="宋体" w:cs="宋体" w:eastAsia="宋体" w:hint="default"/>
          <w:spacing w:val="-3"/>
          <w:w w:val="100"/>
          <w:sz w:val="21"/>
          <w:szCs w:val="21"/>
        </w:rPr>
        <w:t>除</w:t>
      </w:r>
      <w:r>
        <w:rPr>
          <w:rFonts w:ascii="宋体" w:hAnsi="宋体" w:cs="宋体" w:eastAsia="宋体" w:hint="default"/>
          <w:w w:val="100"/>
          <w:sz w:val="21"/>
          <w:szCs w:val="21"/>
        </w:rPr>
        <w:t>与</w:t>
      </w:r>
      <w:r>
        <w:rPr>
          <w:rFonts w:ascii="宋体" w:hAnsi="宋体" w:cs="宋体" w:eastAsia="宋体" w:hint="default"/>
          <w:spacing w:val="-3"/>
          <w:w w:val="100"/>
          <w:sz w:val="21"/>
          <w:szCs w:val="21"/>
        </w:rPr>
        <w:t>资产</w:t>
      </w:r>
      <w:r>
        <w:rPr>
          <w:rFonts w:ascii="宋体" w:hAnsi="宋体" w:cs="宋体" w:eastAsia="宋体" w:hint="default"/>
          <w:w w:val="100"/>
          <w:sz w:val="21"/>
          <w:szCs w:val="21"/>
        </w:rPr>
        <w:t>相关</w:t>
      </w:r>
      <w:r>
        <w:rPr>
          <w:rFonts w:ascii="宋体" w:hAnsi="宋体" w:cs="宋体" w:eastAsia="宋体" w:hint="default"/>
          <w:spacing w:val="-3"/>
          <w:w w:val="100"/>
          <w:sz w:val="21"/>
          <w:szCs w:val="21"/>
        </w:rPr>
        <w:t>的</w:t>
      </w:r>
      <w:r>
        <w:rPr>
          <w:rFonts w:ascii="宋体" w:hAnsi="宋体" w:cs="宋体" w:eastAsia="宋体" w:hint="default"/>
          <w:w w:val="100"/>
          <w:sz w:val="21"/>
          <w:szCs w:val="21"/>
        </w:rPr>
        <w:t>政</w:t>
      </w:r>
      <w:r>
        <w:rPr>
          <w:rFonts w:ascii="宋体" w:hAnsi="宋体" w:cs="宋体" w:eastAsia="宋体" w:hint="default"/>
          <w:spacing w:val="-3"/>
          <w:w w:val="100"/>
          <w:sz w:val="21"/>
          <w:szCs w:val="21"/>
        </w:rPr>
        <w:t>府</w:t>
      </w:r>
      <w:r>
        <w:rPr>
          <w:rFonts w:ascii="宋体" w:hAnsi="宋体" w:cs="宋体" w:eastAsia="宋体" w:hint="default"/>
          <w:w w:val="100"/>
          <w:sz w:val="21"/>
          <w:szCs w:val="21"/>
        </w:rPr>
        <w:t>补</w:t>
      </w:r>
    </w:p>
    <w:p>
      <w:pPr>
        <w:spacing w:after="0"/>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7"/>
        <w:rPr>
          <w:rFonts w:ascii="宋体" w:hAnsi="宋体" w:cs="宋体" w:eastAsia="宋体" w:hint="default"/>
          <w:sz w:val="28"/>
          <w:szCs w:val="28"/>
        </w:rPr>
      </w:pPr>
    </w:p>
    <w:p>
      <w:pPr>
        <w:spacing w:line="405" w:lineRule="auto" w:before="36"/>
        <w:ind w:left="558" w:right="1662" w:hanging="420"/>
        <w:jc w:val="left"/>
        <w:rPr>
          <w:rFonts w:ascii="宋体" w:hAnsi="宋体" w:cs="宋体" w:eastAsia="宋体" w:hint="default"/>
          <w:sz w:val="21"/>
          <w:szCs w:val="21"/>
        </w:rPr>
      </w:pPr>
      <w:r>
        <w:rPr>
          <w:rFonts w:ascii="宋体" w:hAnsi="宋体" w:cs="宋体" w:eastAsia="宋体" w:hint="default"/>
          <w:sz w:val="21"/>
          <w:szCs w:val="21"/>
        </w:rPr>
        <w:t>助之外的政府补助为与收益相关的政府补助。</w:t>
      </w:r>
      <w:r>
        <w:rPr>
          <w:rFonts w:ascii="宋体" w:hAnsi="宋体" w:cs="宋体" w:eastAsia="宋体" w:hint="default"/>
          <w:w w:val="100"/>
          <w:sz w:val="21"/>
          <w:szCs w:val="21"/>
        </w:rPr>
        <w:t> </w:t>
      </w:r>
      <w:r>
        <w:rPr>
          <w:rFonts w:ascii="宋体" w:hAnsi="宋体" w:cs="宋体" w:eastAsia="宋体" w:hint="default"/>
          <w:spacing w:val="-4"/>
          <w:sz w:val="21"/>
          <w:szCs w:val="21"/>
        </w:rPr>
        <w:t>与资产相关的政府补助，确认为递延收益，并在相关资产使用寿命期内平均分配，计入</w:t>
      </w:r>
    </w:p>
    <w:p>
      <w:pPr>
        <w:spacing w:line="273"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当期损益。</w:t>
      </w:r>
    </w:p>
    <w:p>
      <w:pPr>
        <w:spacing w:line="240" w:lineRule="auto" w:before="0"/>
        <w:rPr>
          <w:rFonts w:ascii="宋体" w:hAnsi="宋体" w:cs="宋体" w:eastAsia="宋体" w:hint="default"/>
          <w:sz w:val="14"/>
          <w:szCs w:val="14"/>
        </w:rPr>
      </w:pPr>
    </w:p>
    <w:p>
      <w:pPr>
        <w:spacing w:before="0"/>
        <w:ind w:left="558" w:right="1662" w:firstLine="0"/>
        <w:jc w:val="left"/>
        <w:rPr>
          <w:rFonts w:ascii="宋体" w:hAnsi="宋体" w:cs="宋体" w:eastAsia="宋体" w:hint="default"/>
          <w:sz w:val="21"/>
          <w:szCs w:val="21"/>
        </w:rPr>
      </w:pPr>
      <w:r>
        <w:rPr>
          <w:rFonts w:ascii="宋体" w:hAnsi="宋体" w:cs="宋体" w:eastAsia="宋体" w:hint="default"/>
          <w:sz w:val="21"/>
          <w:szCs w:val="21"/>
        </w:rPr>
        <w:t>与收益相关的政府补助，分别下列情况处理：</w:t>
      </w:r>
    </w:p>
    <w:p>
      <w:pPr>
        <w:spacing w:line="240" w:lineRule="auto" w:before="5"/>
        <w:rPr>
          <w:rFonts w:ascii="宋体" w:hAnsi="宋体" w:cs="宋体" w:eastAsia="宋体" w:hint="default"/>
          <w:sz w:val="14"/>
          <w:szCs w:val="14"/>
        </w:rPr>
      </w:pPr>
    </w:p>
    <w:p>
      <w:pPr>
        <w:spacing w:line="345" w:lineRule="auto" w:before="0"/>
        <w:ind w:left="138" w:right="1789" w:firstLine="419"/>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）用于补偿公司以后期间的相关费用或损失的，确认为递延收益，并在确认相关费</w:t>
      </w:r>
      <w:r>
        <w:rPr>
          <w:rFonts w:ascii="宋体" w:hAnsi="宋体" w:cs="宋体" w:eastAsia="宋体" w:hint="default"/>
          <w:w w:val="100"/>
          <w:sz w:val="21"/>
          <w:szCs w:val="21"/>
        </w:rPr>
        <w:t> </w:t>
      </w:r>
      <w:r>
        <w:rPr>
          <w:rFonts w:ascii="宋体" w:hAnsi="宋体" w:cs="宋体" w:eastAsia="宋体" w:hint="default"/>
          <w:sz w:val="21"/>
          <w:szCs w:val="21"/>
        </w:rPr>
        <w:t>用的期间，计入当期损益。</w:t>
      </w:r>
    </w:p>
    <w:p>
      <w:pPr>
        <w:spacing w:before="93"/>
        <w:ind w:left="558" w:right="166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）用于补偿公司已发生的相关费用或损失的，直接计入当期损益。</w:t>
      </w:r>
    </w:p>
    <w:p>
      <w:pPr>
        <w:spacing w:line="405" w:lineRule="auto" w:before="169"/>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（二十六）递延所得税资产和递延所得税负债</w:t>
      </w:r>
      <w:r>
        <w:rPr>
          <w:rFonts w:ascii="宋体" w:hAnsi="宋体" w:cs="宋体" w:eastAsia="宋体" w:hint="default"/>
          <w:b/>
          <w:bCs/>
          <w:w w:val="100"/>
          <w:sz w:val="21"/>
          <w:szCs w:val="21"/>
        </w:rPr>
        <w:t> </w:t>
      </w:r>
      <w:r>
        <w:rPr>
          <w:rFonts w:ascii="宋体" w:hAnsi="宋体" w:cs="宋体" w:eastAsia="宋体" w:hint="default"/>
          <w:sz w:val="21"/>
          <w:szCs w:val="21"/>
        </w:rPr>
        <w:t>递延所得税资产和递延所得税负债根据资产和负债的计税基础与其账面价值的差额</w:t>
      </w:r>
      <w:r>
        <w:rPr>
          <w:rFonts w:ascii="Arial Narrow" w:hAnsi="Arial Narrow" w:cs="Arial Narrow" w:eastAsia="Arial Narrow" w:hint="default"/>
          <w:sz w:val="21"/>
          <w:szCs w:val="21"/>
        </w:rPr>
        <w:t>(</w:t>
      </w:r>
      <w:r>
        <w:rPr>
          <w:rFonts w:ascii="宋体" w:hAnsi="宋体" w:cs="宋体" w:eastAsia="宋体" w:hint="default"/>
          <w:sz w:val="21"/>
          <w:szCs w:val="21"/>
        </w:rPr>
        <w:t>暂</w:t>
      </w:r>
    </w:p>
    <w:p>
      <w:pPr>
        <w:spacing w:line="256" w:lineRule="exact" w:before="0"/>
        <w:ind w:left="138" w:right="1662" w:firstLine="0"/>
        <w:jc w:val="left"/>
        <w:rPr>
          <w:rFonts w:ascii="宋体" w:hAnsi="宋体" w:cs="宋体" w:eastAsia="宋体" w:hint="default"/>
          <w:sz w:val="21"/>
          <w:szCs w:val="21"/>
        </w:rPr>
      </w:pPr>
      <w:r>
        <w:rPr>
          <w:rFonts w:ascii="宋体" w:hAnsi="宋体" w:cs="宋体" w:eastAsia="宋体" w:hint="default"/>
          <w:sz w:val="21"/>
          <w:szCs w:val="21"/>
        </w:rPr>
        <w:t>时性差异</w:t>
      </w:r>
      <w:r>
        <w:rPr>
          <w:rFonts w:ascii="Arial Narrow" w:hAnsi="Arial Narrow" w:cs="Arial Narrow" w:eastAsia="Arial Narrow" w:hint="default"/>
          <w:sz w:val="21"/>
          <w:szCs w:val="21"/>
        </w:rPr>
        <w:t>)</w:t>
      </w:r>
      <w:r>
        <w:rPr>
          <w:rFonts w:ascii="宋体" w:hAnsi="宋体" w:cs="宋体" w:eastAsia="宋体" w:hint="default"/>
          <w:sz w:val="21"/>
          <w:szCs w:val="21"/>
        </w:rPr>
        <w:t>计算确认。对于按照税法规定能够于以后年度抵减应纳税所得额的可抵扣亏损，</w:t>
      </w:r>
    </w:p>
    <w:p>
      <w:pPr>
        <w:spacing w:line="405" w:lineRule="auto" w:before="128"/>
        <w:ind w:left="558" w:right="1662" w:hanging="420"/>
        <w:jc w:val="left"/>
        <w:rPr>
          <w:rFonts w:ascii="宋体" w:hAnsi="宋体" w:cs="宋体" w:eastAsia="宋体" w:hint="default"/>
          <w:sz w:val="21"/>
          <w:szCs w:val="21"/>
        </w:rPr>
      </w:pPr>
      <w:r>
        <w:rPr>
          <w:rFonts w:ascii="宋体" w:hAnsi="宋体" w:cs="宋体" w:eastAsia="宋体" w:hint="default"/>
          <w:sz w:val="21"/>
          <w:szCs w:val="21"/>
        </w:rPr>
        <w:t>视同暂时性差异确认相应的递延所得税资产。</w:t>
      </w:r>
      <w:r>
        <w:rPr>
          <w:rFonts w:ascii="宋体" w:hAnsi="宋体" w:cs="宋体" w:eastAsia="宋体" w:hint="default"/>
          <w:w w:val="100"/>
          <w:sz w:val="21"/>
          <w:szCs w:val="21"/>
        </w:rPr>
        <w:t> </w:t>
      </w:r>
      <w:r>
        <w:rPr>
          <w:rFonts w:ascii="宋体" w:hAnsi="宋体" w:cs="宋体" w:eastAsia="宋体" w:hint="default"/>
          <w:spacing w:val="-4"/>
          <w:sz w:val="21"/>
          <w:szCs w:val="21"/>
        </w:rPr>
        <w:t>对于商誉的初始确认产生的暂时性差异，不确认相应的递延所得税负债。对于既不影响</w:t>
      </w:r>
    </w:p>
    <w:p>
      <w:pPr>
        <w:spacing w:line="360" w:lineRule="auto" w:before="0"/>
        <w:ind w:left="138" w:right="1788" w:firstLine="0"/>
        <w:jc w:val="both"/>
        <w:rPr>
          <w:rFonts w:ascii="宋体" w:hAnsi="宋体" w:cs="宋体" w:eastAsia="宋体" w:hint="default"/>
          <w:sz w:val="21"/>
          <w:szCs w:val="21"/>
        </w:rPr>
      </w:pPr>
      <w:r>
        <w:rPr>
          <w:rFonts w:ascii="宋体" w:hAnsi="宋体" w:cs="宋体" w:eastAsia="宋体" w:hint="default"/>
          <w:spacing w:val="-2"/>
          <w:sz w:val="21"/>
          <w:szCs w:val="21"/>
        </w:rPr>
        <w:t>会计利润也不影响应纳税所得额</w:t>
      </w:r>
      <w:r>
        <w:rPr>
          <w:rFonts w:ascii="Arial Narrow" w:hAnsi="Arial Narrow" w:cs="Arial Narrow" w:eastAsia="Arial Narrow" w:hint="default"/>
          <w:spacing w:val="-2"/>
          <w:sz w:val="21"/>
          <w:szCs w:val="21"/>
        </w:rPr>
        <w:t>(</w:t>
      </w:r>
      <w:r>
        <w:rPr>
          <w:rFonts w:ascii="宋体" w:hAnsi="宋体" w:cs="宋体" w:eastAsia="宋体" w:hint="default"/>
          <w:spacing w:val="-2"/>
          <w:sz w:val="21"/>
          <w:szCs w:val="21"/>
        </w:rPr>
        <w:t>或可抵扣亏损</w:t>
      </w:r>
      <w:r>
        <w:rPr>
          <w:rFonts w:ascii="Arial Narrow" w:hAnsi="Arial Narrow" w:cs="Arial Narrow" w:eastAsia="Arial Narrow" w:hint="default"/>
          <w:spacing w:val="-2"/>
          <w:sz w:val="21"/>
          <w:szCs w:val="21"/>
        </w:rPr>
        <w:t>)</w:t>
      </w:r>
      <w:r>
        <w:rPr>
          <w:rFonts w:ascii="宋体" w:hAnsi="宋体" w:cs="宋体" w:eastAsia="宋体" w:hint="default"/>
          <w:spacing w:val="-2"/>
          <w:sz w:val="21"/>
          <w:szCs w:val="21"/>
        </w:rPr>
        <w:t>的非企业合并的交易中产生的资产或负债的</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pacing w:val="-4"/>
          <w:sz w:val="21"/>
          <w:szCs w:val="21"/>
        </w:rPr>
        <w:t>初始确认形成的暂时性差异，不确认相应的递延所得税资产和递延所得税负债。在资产负债</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4"/>
          <w:w w:val="100"/>
          <w:sz w:val="21"/>
          <w:szCs w:val="21"/>
        </w:rPr>
        <w:t>表日，递延所得税资产和递延所得税负债按照预期收回该资产或清偿该负债期间的适用税率</w:t>
      </w:r>
      <w:r>
        <w:rPr>
          <w:rFonts w:ascii="宋体" w:hAnsi="宋体" w:cs="宋体" w:eastAsia="宋体" w:hint="default"/>
          <w:spacing w:val="-88"/>
          <w:w w:val="100"/>
          <w:sz w:val="21"/>
          <w:szCs w:val="21"/>
        </w:rPr>
        <w:t> </w:t>
      </w:r>
      <w:r>
        <w:rPr>
          <w:rFonts w:ascii="宋体" w:hAnsi="宋体" w:cs="宋体" w:eastAsia="宋体" w:hint="default"/>
          <w:spacing w:val="-88"/>
          <w:w w:val="100"/>
          <w:sz w:val="21"/>
          <w:szCs w:val="21"/>
        </w:rPr>
      </w:r>
      <w:r>
        <w:rPr>
          <w:rFonts w:ascii="宋体" w:hAnsi="宋体" w:cs="宋体" w:eastAsia="宋体" w:hint="default"/>
          <w:sz w:val="21"/>
          <w:szCs w:val="21"/>
        </w:rPr>
        <w:t>计量。</w:t>
      </w:r>
    </w:p>
    <w:p>
      <w:pPr>
        <w:spacing w:line="367" w:lineRule="auto" w:before="81"/>
        <w:ind w:left="138" w:right="1788" w:firstLine="419"/>
        <w:jc w:val="both"/>
        <w:rPr>
          <w:rFonts w:ascii="宋体" w:hAnsi="宋体" w:cs="宋体" w:eastAsia="宋体" w:hint="default"/>
          <w:sz w:val="21"/>
          <w:szCs w:val="21"/>
        </w:rPr>
      </w:pPr>
      <w:r>
        <w:rPr>
          <w:rFonts w:ascii="宋体" w:hAnsi="宋体" w:cs="宋体" w:eastAsia="宋体" w:hint="default"/>
          <w:spacing w:val="-4"/>
          <w:w w:val="100"/>
          <w:sz w:val="21"/>
          <w:szCs w:val="21"/>
        </w:rPr>
        <w:t>递延所得税资产的确认以公司很可能取得用来抵扣可抵扣暂时性差异、可抵扣亏损和税</w:t>
      </w:r>
      <w:r>
        <w:rPr>
          <w:rFonts w:ascii="宋体" w:hAnsi="宋体" w:cs="宋体" w:eastAsia="宋体" w:hint="default"/>
          <w:w w:val="100"/>
          <w:sz w:val="21"/>
          <w:szCs w:val="21"/>
        </w:rPr>
        <w:t> </w:t>
      </w:r>
      <w:r>
        <w:rPr>
          <w:rFonts w:ascii="宋体" w:hAnsi="宋体" w:cs="宋体" w:eastAsia="宋体" w:hint="default"/>
          <w:spacing w:val="-4"/>
          <w:w w:val="100"/>
          <w:sz w:val="21"/>
          <w:szCs w:val="21"/>
        </w:rPr>
        <w:t>款抵减的应纳税所得额为限。对子公司及联营企业投资相关的暂时性差异产生的递延所得税</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pacing w:val="-4"/>
          <w:sz w:val="21"/>
          <w:szCs w:val="21"/>
        </w:rPr>
        <w:t>资产和递延所得税负债，予以确认。但公司能够控制暂时性差异转回的时间且该暂时性差异</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在可预见的未来很可能不会转回的，不予确认。</w:t>
      </w:r>
    </w:p>
    <w:p>
      <w:pPr>
        <w:spacing w:line="400" w:lineRule="auto" w:before="77"/>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（二十七）经营租赁与融资租赁</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公司将实质上转移了与资产所有权有关的全部风险和报酬的租赁确认为融资租赁，除融</w:t>
      </w:r>
    </w:p>
    <w:p>
      <w:pPr>
        <w:spacing w:before="4"/>
        <w:ind w:left="138" w:right="1662" w:firstLine="0"/>
        <w:jc w:val="left"/>
        <w:rPr>
          <w:rFonts w:ascii="宋体" w:hAnsi="宋体" w:cs="宋体" w:eastAsia="宋体" w:hint="default"/>
          <w:sz w:val="21"/>
          <w:szCs w:val="21"/>
        </w:rPr>
      </w:pPr>
      <w:r>
        <w:rPr>
          <w:rFonts w:ascii="宋体" w:hAnsi="宋体" w:cs="宋体" w:eastAsia="宋体" w:hint="default"/>
          <w:sz w:val="21"/>
          <w:szCs w:val="21"/>
        </w:rPr>
        <w:t>资租赁之外的其他租赁确认为经营租赁。</w:t>
      </w:r>
    </w:p>
    <w:p>
      <w:pPr>
        <w:spacing w:line="240" w:lineRule="auto" w:before="0"/>
        <w:rPr>
          <w:rFonts w:ascii="宋体" w:hAnsi="宋体" w:cs="宋体" w:eastAsia="宋体" w:hint="default"/>
          <w:sz w:val="14"/>
          <w:szCs w:val="14"/>
        </w:rPr>
      </w:pPr>
    </w:p>
    <w:p>
      <w:pPr>
        <w:spacing w:line="384" w:lineRule="auto" w:before="0"/>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、融资租赁</w:t>
      </w:r>
      <w:r>
        <w:rPr>
          <w:rFonts w:ascii="宋体" w:hAnsi="宋体" w:cs="宋体" w:eastAsia="宋体" w:hint="default"/>
          <w:w w:val="100"/>
          <w:sz w:val="21"/>
          <w:szCs w:val="21"/>
        </w:rPr>
        <w:t> </w:t>
      </w:r>
      <w:r>
        <w:rPr>
          <w:rFonts w:ascii="宋体" w:hAnsi="宋体" w:cs="宋体" w:eastAsia="宋体" w:hint="default"/>
          <w:spacing w:val="-4"/>
          <w:w w:val="100"/>
          <w:sz w:val="21"/>
          <w:szCs w:val="21"/>
        </w:rPr>
        <w:t>在租赁期开始日，公司将租赁开始日租赁资产公允价值与最低租赁付款额现值中较低者</w:t>
      </w:r>
    </w:p>
    <w:p>
      <w:pPr>
        <w:spacing w:line="364" w:lineRule="auto" w:before="19"/>
        <w:ind w:left="138" w:right="1789" w:firstLine="0"/>
        <w:jc w:val="both"/>
        <w:rPr>
          <w:rFonts w:ascii="宋体" w:hAnsi="宋体" w:cs="宋体" w:eastAsia="宋体" w:hint="default"/>
          <w:sz w:val="21"/>
          <w:szCs w:val="21"/>
        </w:rPr>
      </w:pPr>
      <w:r>
        <w:rPr>
          <w:rFonts w:ascii="宋体" w:hAnsi="宋体" w:cs="宋体" w:eastAsia="宋体" w:hint="default"/>
          <w:spacing w:val="-4"/>
          <w:sz w:val="21"/>
          <w:szCs w:val="21"/>
        </w:rPr>
        <w:t>作为租入资产的入账价值，将最低租赁付款额作为长期应付款的入账价值，其差额作为未确</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认融资费用。</w:t>
      </w:r>
    </w:p>
    <w:p>
      <w:pPr>
        <w:spacing w:line="379" w:lineRule="auto" w:before="79"/>
        <w:ind w:left="55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、经营租赁</w:t>
      </w:r>
      <w:r>
        <w:rPr>
          <w:rFonts w:ascii="宋体" w:hAnsi="宋体" w:cs="宋体" w:eastAsia="宋体" w:hint="default"/>
          <w:w w:val="100"/>
          <w:sz w:val="21"/>
          <w:szCs w:val="21"/>
        </w:rPr>
        <w:t> </w:t>
      </w:r>
      <w:r>
        <w:rPr>
          <w:rFonts w:ascii="宋体" w:hAnsi="宋体" w:cs="宋体" w:eastAsia="宋体" w:hint="default"/>
          <w:spacing w:val="-2"/>
          <w:sz w:val="21"/>
          <w:szCs w:val="21"/>
        </w:rPr>
        <w:t>经营租赁的租金在租赁期内的各个期间按直线法计入相关资产成本或当期损益。</w:t>
      </w:r>
    </w:p>
    <w:p>
      <w:pPr>
        <w:spacing w:line="405" w:lineRule="auto" w:before="61"/>
        <w:ind w:left="558" w:right="1662" w:firstLine="2"/>
        <w:jc w:val="left"/>
        <w:rPr>
          <w:rFonts w:ascii="宋体" w:hAnsi="宋体" w:cs="宋体" w:eastAsia="宋体" w:hint="default"/>
          <w:sz w:val="21"/>
          <w:szCs w:val="21"/>
        </w:rPr>
      </w:pPr>
      <w:r>
        <w:rPr>
          <w:rFonts w:ascii="宋体" w:hAnsi="宋体" w:cs="宋体" w:eastAsia="宋体" w:hint="default"/>
          <w:b/>
          <w:bCs/>
          <w:sz w:val="21"/>
          <w:szCs w:val="21"/>
        </w:rPr>
        <w:t>（二十八）持有待售资产</w:t>
      </w:r>
      <w:r>
        <w:rPr>
          <w:rFonts w:ascii="宋体" w:hAnsi="宋体" w:cs="宋体" w:eastAsia="宋体" w:hint="default"/>
          <w:b/>
          <w:bCs/>
          <w:w w:val="100"/>
          <w:sz w:val="21"/>
          <w:szCs w:val="21"/>
        </w:rPr>
        <w:t> </w:t>
      </w:r>
      <w:r>
        <w:rPr>
          <w:rFonts w:ascii="宋体" w:hAnsi="宋体" w:cs="宋体" w:eastAsia="宋体" w:hint="default"/>
          <w:spacing w:val="-4"/>
          <w:sz w:val="21"/>
          <w:szCs w:val="21"/>
        </w:rPr>
        <w:t>同时满足下列条件的固定资产、无形资产和其他非流动资产划分为持有待售资产：一是</w:t>
      </w:r>
    </w:p>
    <w:p>
      <w:pPr>
        <w:spacing w:after="0" w:line="405" w:lineRule="auto"/>
        <w:jc w:val="left"/>
        <w:rPr>
          <w:rFonts w:ascii="宋体" w:hAnsi="宋体" w:cs="宋体" w:eastAsia="宋体" w:hint="default"/>
          <w:sz w:val="21"/>
          <w:szCs w:val="21"/>
        </w:rPr>
        <w:sectPr>
          <w:pgSz w:w="11910" w:h="16840"/>
          <w:pgMar w:header="877" w:footer="980" w:top="1100" w:bottom="1160" w:left="1660" w:right="0"/>
        </w:sectPr>
      </w:pPr>
    </w:p>
    <w:p>
      <w:pPr>
        <w:spacing w:line="240" w:lineRule="auto" w:before="10"/>
        <w:rPr>
          <w:rFonts w:ascii="宋体" w:hAnsi="宋体" w:cs="宋体" w:eastAsia="宋体" w:hint="default"/>
          <w:sz w:val="28"/>
          <w:szCs w:val="28"/>
        </w:rPr>
      </w:pPr>
    </w:p>
    <w:p>
      <w:pPr>
        <w:spacing w:line="367" w:lineRule="auto" w:before="36"/>
        <w:ind w:left="218" w:right="1789" w:firstLine="0"/>
        <w:jc w:val="both"/>
        <w:rPr>
          <w:rFonts w:ascii="宋体" w:hAnsi="宋体" w:cs="宋体" w:eastAsia="宋体" w:hint="default"/>
          <w:sz w:val="21"/>
          <w:szCs w:val="21"/>
        </w:rPr>
      </w:pPr>
      <w:r>
        <w:rPr>
          <w:rFonts w:ascii="宋体" w:hAnsi="宋体" w:cs="宋体" w:eastAsia="宋体" w:hint="default"/>
          <w:sz w:val="21"/>
          <w:szCs w:val="21"/>
        </w:rPr>
        <w:t>公司已经就处置该非流动资产作出决议；二是公司已经与受让方签订了不可撤销的转让协</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pacing w:val="-4"/>
          <w:sz w:val="21"/>
          <w:szCs w:val="21"/>
        </w:rPr>
        <w:t>议；三是该项转让将在一年内完成。持有待售资产不计提折旧或进行摊销，按照账面价值与</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w w:val="100"/>
          <w:sz w:val="21"/>
          <w:szCs w:val="21"/>
        </w:rPr>
        <w:t>公允价值减去处置费用后的净额孰低进行计量。公允价值减去处置费用的净额低于原账面价</w:t>
      </w:r>
      <w:r>
        <w:rPr>
          <w:rFonts w:ascii="宋体" w:hAnsi="宋体" w:cs="宋体" w:eastAsia="宋体" w:hint="default"/>
          <w:spacing w:val="-90"/>
          <w:w w:val="100"/>
          <w:sz w:val="21"/>
          <w:szCs w:val="21"/>
        </w:rPr>
        <w:t> </w:t>
      </w:r>
      <w:r>
        <w:rPr>
          <w:rFonts w:ascii="宋体" w:hAnsi="宋体" w:cs="宋体" w:eastAsia="宋体" w:hint="default"/>
          <w:spacing w:val="-90"/>
          <w:w w:val="100"/>
          <w:sz w:val="21"/>
          <w:szCs w:val="21"/>
        </w:rPr>
      </w:r>
      <w:r>
        <w:rPr>
          <w:rFonts w:ascii="宋体" w:hAnsi="宋体" w:cs="宋体" w:eastAsia="宋体" w:hint="default"/>
          <w:sz w:val="21"/>
          <w:szCs w:val="21"/>
        </w:rPr>
        <w:t>值的金额，作为资产减值损失计入当期损益。</w:t>
      </w:r>
    </w:p>
    <w:p>
      <w:pPr>
        <w:spacing w:line="400" w:lineRule="auto" w:before="77"/>
        <w:ind w:left="638" w:right="1662" w:firstLine="2"/>
        <w:jc w:val="left"/>
        <w:rPr>
          <w:rFonts w:ascii="宋体" w:hAnsi="宋体" w:cs="宋体" w:eastAsia="宋体" w:hint="default"/>
          <w:sz w:val="21"/>
          <w:szCs w:val="21"/>
        </w:rPr>
      </w:pPr>
      <w:r>
        <w:rPr>
          <w:rFonts w:ascii="宋体" w:hAnsi="宋体" w:cs="宋体" w:eastAsia="宋体" w:hint="default"/>
          <w:b/>
          <w:bCs/>
          <w:sz w:val="21"/>
          <w:szCs w:val="21"/>
        </w:rPr>
        <w:t>（二十九）职工薪酬</w:t>
      </w:r>
      <w:r>
        <w:rPr>
          <w:rFonts w:ascii="宋体" w:hAnsi="宋体" w:cs="宋体" w:eastAsia="宋体" w:hint="default"/>
          <w:b/>
          <w:bCs/>
          <w:w w:val="100"/>
          <w:sz w:val="21"/>
          <w:szCs w:val="21"/>
        </w:rPr>
        <w:t> </w:t>
      </w:r>
      <w:r>
        <w:rPr>
          <w:rFonts w:ascii="宋体" w:hAnsi="宋体" w:cs="宋体" w:eastAsia="宋体" w:hint="default"/>
          <w:spacing w:val="-4"/>
          <w:sz w:val="21"/>
          <w:szCs w:val="21"/>
        </w:rPr>
        <w:t>职工工资、奖金、津贴、补贴、福利费、社会保险、住房公积金等，在职工提供服务的</w:t>
      </w:r>
    </w:p>
    <w:p>
      <w:pPr>
        <w:spacing w:line="345" w:lineRule="auto" w:before="4"/>
        <w:ind w:left="218" w:right="1789" w:firstLine="0"/>
        <w:jc w:val="both"/>
        <w:rPr>
          <w:rFonts w:ascii="宋体" w:hAnsi="宋体" w:cs="宋体" w:eastAsia="宋体" w:hint="default"/>
          <w:sz w:val="21"/>
          <w:szCs w:val="21"/>
        </w:rPr>
      </w:pPr>
      <w:r>
        <w:rPr>
          <w:rFonts w:ascii="宋体" w:hAnsi="宋体" w:cs="宋体" w:eastAsia="宋体" w:hint="default"/>
          <w:spacing w:val="-3"/>
          <w:sz w:val="21"/>
          <w:szCs w:val="21"/>
        </w:rPr>
        <w:t>会计期间内确认。对于资产负债表日后 </w:t>
      </w:r>
      <w:r>
        <w:rPr>
          <w:rFonts w:ascii="Arial Narrow" w:hAnsi="Arial Narrow" w:cs="Arial Narrow" w:eastAsia="Arial Narrow" w:hint="default"/>
          <w:sz w:val="21"/>
          <w:szCs w:val="21"/>
        </w:rPr>
        <w:t>1 </w:t>
      </w:r>
      <w:r>
        <w:rPr>
          <w:rFonts w:ascii="宋体" w:hAnsi="宋体" w:cs="宋体" w:eastAsia="宋体" w:hint="default"/>
          <w:spacing w:val="-4"/>
          <w:sz w:val="21"/>
          <w:szCs w:val="21"/>
        </w:rPr>
        <w:t>年以上到期的，如果折现的影响金额重大，则以其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现值列示。</w:t>
      </w:r>
    </w:p>
    <w:p>
      <w:pPr>
        <w:spacing w:line="393" w:lineRule="auto" w:before="93"/>
        <w:ind w:left="638" w:right="5542" w:firstLine="2"/>
        <w:jc w:val="left"/>
        <w:rPr>
          <w:rFonts w:ascii="宋体" w:hAnsi="宋体" w:cs="宋体" w:eastAsia="宋体" w:hint="default"/>
          <w:sz w:val="21"/>
          <w:szCs w:val="21"/>
        </w:rPr>
      </w:pPr>
      <w:r>
        <w:rPr>
          <w:rFonts w:ascii="宋体" w:hAnsi="宋体" w:cs="宋体" w:eastAsia="宋体" w:hint="default"/>
          <w:b/>
          <w:bCs/>
          <w:spacing w:val="-1"/>
          <w:sz w:val="21"/>
          <w:szCs w:val="21"/>
        </w:rPr>
        <w:t>（三十）主要会计政策、会计估计的变更</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Arial Narrow" w:hAnsi="Arial Narrow" w:cs="Arial Narrow" w:eastAsia="Arial Narrow" w:hint="default"/>
          <w:sz w:val="21"/>
          <w:szCs w:val="21"/>
        </w:rPr>
        <w:t>1</w:t>
      </w:r>
      <w:r>
        <w:rPr>
          <w:rFonts w:ascii="宋体" w:hAnsi="宋体" w:cs="宋体" w:eastAsia="宋体" w:hint="default"/>
          <w:sz w:val="21"/>
          <w:szCs w:val="21"/>
        </w:rPr>
        <w:t>、会计政策变更</w:t>
      </w:r>
      <w:r>
        <w:rPr>
          <w:rFonts w:ascii="宋体" w:hAnsi="宋体" w:cs="宋体" w:eastAsia="宋体" w:hint="default"/>
          <w:w w:val="100"/>
          <w:sz w:val="21"/>
          <w:szCs w:val="21"/>
        </w:rPr>
        <w:t> </w:t>
      </w:r>
      <w:r>
        <w:rPr>
          <w:rFonts w:ascii="宋体" w:hAnsi="宋体" w:cs="宋体" w:eastAsia="宋体" w:hint="default"/>
          <w:spacing w:val="-2"/>
          <w:sz w:val="21"/>
          <w:szCs w:val="21"/>
        </w:rPr>
        <w:t>报告期内，本公司无会计政策变更事项。</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Arial Narrow" w:hAnsi="Arial Narrow" w:cs="Arial Narrow" w:eastAsia="Arial Narrow" w:hint="default"/>
          <w:sz w:val="21"/>
          <w:szCs w:val="21"/>
        </w:rPr>
        <w:t>2</w:t>
      </w:r>
      <w:r>
        <w:rPr>
          <w:rFonts w:ascii="宋体" w:hAnsi="宋体" w:cs="宋体" w:eastAsia="宋体" w:hint="default"/>
          <w:sz w:val="21"/>
          <w:szCs w:val="21"/>
        </w:rPr>
        <w:t>、会计估计变更</w:t>
      </w:r>
      <w:r>
        <w:rPr>
          <w:rFonts w:ascii="宋体" w:hAnsi="宋体" w:cs="宋体" w:eastAsia="宋体" w:hint="default"/>
          <w:w w:val="100"/>
          <w:sz w:val="21"/>
          <w:szCs w:val="21"/>
        </w:rPr>
        <w:t> </w:t>
      </w:r>
      <w:r>
        <w:rPr>
          <w:rFonts w:ascii="宋体" w:hAnsi="宋体" w:cs="宋体" w:eastAsia="宋体" w:hint="default"/>
          <w:spacing w:val="-2"/>
          <w:sz w:val="21"/>
          <w:szCs w:val="21"/>
        </w:rPr>
        <w:t>报告期内，本公司无会计估计变更事项。</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b/>
          <w:bCs/>
          <w:sz w:val="21"/>
          <w:szCs w:val="21"/>
        </w:rPr>
        <w:t>三、 税项</w:t>
      </w:r>
      <w:r>
        <w:rPr>
          <w:rFonts w:ascii="宋体" w:hAnsi="宋体" w:cs="宋体" w:eastAsia="宋体" w:hint="default"/>
          <w:sz w:val="21"/>
          <w:szCs w:val="21"/>
        </w:rPr>
      </w:r>
    </w:p>
    <w:p>
      <w:pPr>
        <w:spacing w:before="51"/>
        <w:ind w:left="640" w:right="1662" w:firstLine="0"/>
        <w:jc w:val="left"/>
        <w:rPr>
          <w:rFonts w:ascii="宋体" w:hAnsi="宋体" w:cs="宋体" w:eastAsia="宋体" w:hint="default"/>
          <w:sz w:val="21"/>
          <w:szCs w:val="21"/>
        </w:rPr>
      </w:pPr>
      <w:r>
        <w:rPr>
          <w:rFonts w:ascii="宋体" w:hAnsi="宋体" w:cs="宋体" w:eastAsia="宋体" w:hint="default"/>
          <w:b/>
          <w:bCs/>
          <w:sz w:val="21"/>
          <w:szCs w:val="21"/>
        </w:rPr>
        <w:t>（一）主要税种及税率</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110" w:type="dxa"/>
        <w:tblLayout w:type="fixed"/>
        <w:tblCellMar>
          <w:top w:w="0" w:type="dxa"/>
          <w:left w:w="0" w:type="dxa"/>
          <w:bottom w:w="0" w:type="dxa"/>
          <w:right w:w="0" w:type="dxa"/>
        </w:tblCellMar>
        <w:tblLook w:val="01E0"/>
      </w:tblPr>
      <w:tblGrid>
        <w:gridCol w:w="2280"/>
        <w:gridCol w:w="3703"/>
        <w:gridCol w:w="2298"/>
      </w:tblGrid>
      <w:tr>
        <w:trPr>
          <w:trHeight w:val="406" w:hRule="exact"/>
        </w:trPr>
        <w:tc>
          <w:tcPr>
            <w:tcW w:w="2280"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right="36"/>
              <w:jc w:val="center"/>
              <w:rPr>
                <w:rFonts w:ascii="宋体" w:hAnsi="宋体" w:cs="宋体" w:eastAsia="宋体" w:hint="default"/>
                <w:sz w:val="21"/>
                <w:szCs w:val="21"/>
              </w:rPr>
            </w:pPr>
            <w:r>
              <w:rPr>
                <w:rFonts w:ascii="宋体" w:hAnsi="宋体" w:cs="宋体" w:eastAsia="宋体" w:hint="default"/>
                <w:sz w:val="21"/>
                <w:szCs w:val="21"/>
              </w:rPr>
              <w:t>税种</w:t>
            </w:r>
          </w:p>
        </w:tc>
        <w:tc>
          <w:tcPr>
            <w:tcW w:w="3703"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682" w:right="0"/>
              <w:jc w:val="left"/>
              <w:rPr>
                <w:rFonts w:ascii="宋体" w:hAnsi="宋体" w:cs="宋体" w:eastAsia="宋体" w:hint="default"/>
                <w:sz w:val="21"/>
                <w:szCs w:val="21"/>
              </w:rPr>
            </w:pPr>
            <w:r>
              <w:rPr>
                <w:rFonts w:ascii="宋体" w:hAnsi="宋体" w:cs="宋体" w:eastAsia="宋体" w:hint="default"/>
                <w:sz w:val="21"/>
                <w:szCs w:val="21"/>
              </w:rPr>
              <w:t>计税依据</w:t>
            </w:r>
          </w:p>
        </w:tc>
        <w:tc>
          <w:tcPr>
            <w:tcW w:w="2298"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right="662"/>
              <w:jc w:val="right"/>
              <w:rPr>
                <w:rFonts w:ascii="宋体" w:hAnsi="宋体" w:cs="宋体" w:eastAsia="宋体" w:hint="default"/>
                <w:sz w:val="21"/>
                <w:szCs w:val="21"/>
              </w:rPr>
            </w:pPr>
            <w:r>
              <w:rPr>
                <w:rFonts w:ascii="宋体" w:hAnsi="宋体" w:cs="宋体" w:eastAsia="宋体" w:hint="default"/>
                <w:sz w:val="21"/>
                <w:szCs w:val="21"/>
              </w:rPr>
              <w:t>税率</w:t>
            </w:r>
          </w:p>
        </w:tc>
      </w:tr>
      <w:tr>
        <w:trPr>
          <w:trHeight w:val="405" w:hRule="exact"/>
        </w:trPr>
        <w:tc>
          <w:tcPr>
            <w:tcW w:w="2280"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107"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703"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69" w:right="0"/>
              <w:jc w:val="left"/>
              <w:rPr>
                <w:rFonts w:ascii="宋体" w:hAnsi="宋体" w:cs="宋体" w:eastAsia="宋体" w:hint="default"/>
                <w:sz w:val="21"/>
                <w:szCs w:val="21"/>
              </w:rPr>
            </w:pPr>
            <w:r>
              <w:rPr>
                <w:rFonts w:ascii="宋体" w:hAnsi="宋体" w:cs="宋体" w:eastAsia="宋体" w:hint="default"/>
                <w:sz w:val="21"/>
                <w:szCs w:val="21"/>
              </w:rPr>
              <w:t>应税收入</w:t>
            </w:r>
          </w:p>
        </w:tc>
        <w:tc>
          <w:tcPr>
            <w:tcW w:w="229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701"/>
              <w:jc w:val="right"/>
              <w:rPr>
                <w:rFonts w:ascii="Arial Narrow" w:hAnsi="Arial Narrow" w:cs="Arial Narrow" w:eastAsia="Arial Narrow" w:hint="default"/>
                <w:sz w:val="21"/>
                <w:szCs w:val="21"/>
              </w:rPr>
            </w:pPr>
            <w:r>
              <w:rPr>
                <w:rFonts w:ascii="Arial Narrow"/>
                <w:spacing w:val="-1"/>
                <w:sz w:val="21"/>
              </w:rPr>
              <w:t>17%</w:t>
            </w:r>
            <w:r>
              <w:rPr>
                <w:rFonts w:ascii="Arial Narrow"/>
                <w:sz w:val="21"/>
              </w:rPr>
            </w:r>
          </w:p>
        </w:tc>
      </w:tr>
      <w:tr>
        <w:trPr>
          <w:trHeight w:val="396"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70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9" w:right="0"/>
              <w:jc w:val="left"/>
              <w:rPr>
                <w:rFonts w:ascii="宋体" w:hAnsi="宋体" w:cs="宋体" w:eastAsia="宋体" w:hint="default"/>
                <w:sz w:val="21"/>
                <w:szCs w:val="21"/>
              </w:rPr>
            </w:pPr>
            <w:r>
              <w:rPr>
                <w:rFonts w:ascii="宋体" w:hAnsi="宋体" w:cs="宋体" w:eastAsia="宋体" w:hint="default"/>
                <w:sz w:val="21"/>
                <w:szCs w:val="21"/>
              </w:rPr>
              <w:t>应税收入</w:t>
            </w:r>
          </w:p>
        </w:tc>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749"/>
              <w:jc w:val="right"/>
              <w:rPr>
                <w:rFonts w:ascii="Arial Narrow" w:hAnsi="Arial Narrow" w:cs="Arial Narrow" w:eastAsia="Arial Narrow" w:hint="default"/>
                <w:sz w:val="21"/>
                <w:szCs w:val="21"/>
              </w:rPr>
            </w:pPr>
            <w:r>
              <w:rPr>
                <w:rFonts w:ascii="Arial Narrow"/>
                <w:spacing w:val="-1"/>
                <w:sz w:val="21"/>
              </w:rPr>
              <w:t>5%</w:t>
            </w:r>
            <w:r>
              <w:rPr>
                <w:rFonts w:ascii="Arial Narrow"/>
                <w:sz w:val="21"/>
              </w:rPr>
            </w:r>
          </w:p>
        </w:tc>
      </w:tr>
      <w:tr>
        <w:trPr>
          <w:trHeight w:val="398"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70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9" w:right="0"/>
              <w:jc w:val="left"/>
              <w:rPr>
                <w:rFonts w:ascii="宋体" w:hAnsi="宋体" w:cs="宋体" w:eastAsia="宋体" w:hint="default"/>
                <w:sz w:val="21"/>
                <w:szCs w:val="21"/>
              </w:rPr>
            </w:pPr>
            <w:r>
              <w:rPr>
                <w:rFonts w:ascii="宋体" w:hAnsi="宋体" w:cs="宋体" w:eastAsia="宋体" w:hint="default"/>
                <w:sz w:val="21"/>
                <w:szCs w:val="21"/>
              </w:rPr>
              <w:t>按应缴流转税税额</w:t>
            </w:r>
          </w:p>
        </w:tc>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49"/>
              <w:jc w:val="right"/>
              <w:rPr>
                <w:rFonts w:ascii="Arial Narrow" w:hAnsi="Arial Narrow" w:cs="Arial Narrow" w:eastAsia="Arial Narrow" w:hint="default"/>
                <w:sz w:val="21"/>
                <w:szCs w:val="21"/>
              </w:rPr>
            </w:pPr>
            <w:r>
              <w:rPr>
                <w:rFonts w:ascii="Arial Narrow"/>
                <w:spacing w:val="-1"/>
                <w:sz w:val="21"/>
              </w:rPr>
              <w:t>7%</w:t>
            </w:r>
            <w:r>
              <w:rPr>
                <w:rFonts w:ascii="Arial Narrow"/>
                <w:sz w:val="21"/>
              </w:rPr>
            </w:r>
          </w:p>
        </w:tc>
      </w:tr>
      <w:tr>
        <w:trPr>
          <w:trHeight w:val="396"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70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9" w:right="0"/>
              <w:jc w:val="left"/>
              <w:rPr>
                <w:rFonts w:ascii="宋体" w:hAnsi="宋体" w:cs="宋体" w:eastAsia="宋体" w:hint="default"/>
                <w:sz w:val="21"/>
                <w:szCs w:val="21"/>
              </w:rPr>
            </w:pPr>
            <w:r>
              <w:rPr>
                <w:rFonts w:ascii="宋体" w:hAnsi="宋体" w:cs="宋体" w:eastAsia="宋体" w:hint="default"/>
                <w:sz w:val="21"/>
                <w:szCs w:val="21"/>
              </w:rPr>
              <w:t>按应缴流转税税额</w:t>
            </w:r>
          </w:p>
        </w:tc>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749"/>
              <w:jc w:val="right"/>
              <w:rPr>
                <w:rFonts w:ascii="Arial Narrow" w:hAnsi="Arial Narrow" w:cs="Arial Narrow" w:eastAsia="Arial Narrow" w:hint="default"/>
                <w:sz w:val="21"/>
                <w:szCs w:val="21"/>
              </w:rPr>
            </w:pPr>
            <w:r>
              <w:rPr>
                <w:rFonts w:ascii="Arial Narrow"/>
                <w:spacing w:val="-1"/>
                <w:sz w:val="21"/>
              </w:rPr>
              <w:t>3%</w:t>
            </w:r>
            <w:r>
              <w:rPr>
                <w:rFonts w:ascii="Arial Narrow"/>
                <w:sz w:val="21"/>
              </w:rPr>
            </w:r>
          </w:p>
        </w:tc>
      </w:tr>
      <w:tr>
        <w:trPr>
          <w:trHeight w:val="367"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企业所得税（母公司）</w:t>
            </w:r>
          </w:p>
        </w:tc>
        <w:tc>
          <w:tcPr>
            <w:tcW w:w="370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9"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01"/>
              <w:jc w:val="right"/>
              <w:rPr>
                <w:rFonts w:ascii="Arial Narrow" w:hAnsi="Arial Narrow" w:cs="Arial Narrow" w:eastAsia="Arial Narrow" w:hint="default"/>
                <w:sz w:val="21"/>
                <w:szCs w:val="21"/>
              </w:rPr>
            </w:pPr>
            <w:r>
              <w:rPr>
                <w:rFonts w:ascii="Arial Narrow"/>
                <w:spacing w:val="-1"/>
                <w:sz w:val="21"/>
              </w:rPr>
              <w:t>15%</w:t>
            </w:r>
            <w:r>
              <w:rPr>
                <w:rFonts w:ascii="Arial Narrow"/>
                <w:sz w:val="21"/>
              </w:rPr>
            </w:r>
          </w:p>
        </w:tc>
      </w:tr>
      <w:tr>
        <w:trPr>
          <w:trHeight w:val="571"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72" w:lineRule="exact" w:before="23"/>
              <w:ind w:left="107" w:right="144"/>
              <w:jc w:val="left"/>
              <w:rPr>
                <w:rFonts w:ascii="宋体" w:hAnsi="宋体" w:cs="宋体" w:eastAsia="宋体" w:hint="default"/>
                <w:sz w:val="21"/>
                <w:szCs w:val="21"/>
              </w:rPr>
            </w:pPr>
            <w:r>
              <w:rPr>
                <w:rFonts w:ascii="宋体" w:hAnsi="宋体" w:cs="宋体" w:eastAsia="宋体" w:hint="default"/>
                <w:spacing w:val="12"/>
                <w:sz w:val="21"/>
                <w:szCs w:val="21"/>
              </w:rPr>
              <w:t>企业所得税（东华信</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通）</w:t>
            </w:r>
          </w:p>
        </w:tc>
        <w:tc>
          <w:tcPr>
            <w:tcW w:w="370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69"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631"/>
              <w:jc w:val="right"/>
              <w:rPr>
                <w:rFonts w:ascii="Arial Narrow" w:hAnsi="Arial Narrow" w:cs="Arial Narrow" w:eastAsia="Arial Narrow" w:hint="default"/>
                <w:sz w:val="21"/>
                <w:szCs w:val="21"/>
              </w:rPr>
            </w:pPr>
            <w:r>
              <w:rPr>
                <w:rFonts w:ascii="Arial Narrow"/>
                <w:spacing w:val="-2"/>
                <w:sz w:val="21"/>
              </w:rPr>
              <w:t>12.5%</w:t>
            </w:r>
          </w:p>
        </w:tc>
      </w:tr>
      <w:tr>
        <w:trPr>
          <w:trHeight w:val="552" w:hRule="exact"/>
        </w:trPr>
        <w:tc>
          <w:tcPr>
            <w:tcW w:w="2280" w:type="dxa"/>
            <w:tcBorders>
              <w:top w:val="nil" w:sz="6" w:space="0" w:color="auto"/>
              <w:left w:val="nil" w:sz="6" w:space="0" w:color="auto"/>
              <w:bottom w:val="single" w:sz="4" w:space="0" w:color="000000"/>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pacing w:val="12"/>
                <w:sz w:val="21"/>
                <w:szCs w:val="21"/>
              </w:rPr>
              <w:t>企业所得税（国信天</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津）</w:t>
            </w:r>
          </w:p>
        </w:tc>
        <w:tc>
          <w:tcPr>
            <w:tcW w:w="3703" w:type="dxa"/>
            <w:tcBorders>
              <w:top w:val="nil" w:sz="6" w:space="0" w:color="auto"/>
              <w:left w:val="nil" w:sz="6" w:space="0" w:color="auto"/>
              <w:bottom w:val="single" w:sz="4" w:space="0" w:color="000000"/>
              <w:right w:val="nil" w:sz="6" w:space="0" w:color="auto"/>
            </w:tcBorders>
          </w:tcPr>
          <w:p>
            <w:pPr>
              <w:pStyle w:val="TableParagraph"/>
              <w:spacing w:line="240" w:lineRule="auto" w:before="103"/>
              <w:ind w:left="69"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298" w:type="dxa"/>
            <w:tcBorders>
              <w:top w:val="nil" w:sz="6" w:space="0" w:color="auto"/>
              <w:left w:val="nil" w:sz="6" w:space="0" w:color="auto"/>
              <w:bottom w:val="single" w:sz="4" w:space="0" w:color="000000"/>
              <w:right w:val="nil" w:sz="6" w:space="0" w:color="auto"/>
            </w:tcBorders>
          </w:tcPr>
          <w:p>
            <w:pPr>
              <w:pStyle w:val="TableParagraph"/>
              <w:spacing w:line="240" w:lineRule="auto" w:before="149"/>
              <w:ind w:right="701"/>
              <w:jc w:val="right"/>
              <w:rPr>
                <w:rFonts w:ascii="Arial Narrow" w:hAnsi="Arial Narrow" w:cs="Arial Narrow" w:eastAsia="Arial Narrow" w:hint="default"/>
                <w:sz w:val="21"/>
                <w:szCs w:val="21"/>
              </w:rPr>
            </w:pPr>
            <w:r>
              <w:rPr>
                <w:rFonts w:ascii="Arial Narrow"/>
                <w:spacing w:val="-1"/>
                <w:sz w:val="21"/>
              </w:rPr>
              <w:t>25%</w:t>
            </w:r>
            <w:r>
              <w:rPr>
                <w:rFonts w:ascii="Arial Narrow"/>
                <w:sz w:val="21"/>
              </w:rPr>
            </w:r>
          </w:p>
        </w:tc>
      </w:tr>
    </w:tbl>
    <w:p>
      <w:pPr>
        <w:spacing w:line="240" w:lineRule="auto" w:before="1"/>
        <w:rPr>
          <w:rFonts w:ascii="宋体" w:hAnsi="宋体" w:cs="宋体" w:eastAsia="宋体" w:hint="default"/>
          <w:b/>
          <w:bCs/>
          <w:sz w:val="7"/>
          <w:szCs w:val="7"/>
        </w:rPr>
      </w:pPr>
    </w:p>
    <w:p>
      <w:pPr>
        <w:spacing w:before="36"/>
        <w:ind w:left="640" w:right="1662" w:firstLine="0"/>
        <w:jc w:val="left"/>
        <w:rPr>
          <w:rFonts w:ascii="宋体" w:hAnsi="宋体" w:cs="宋体" w:eastAsia="宋体" w:hint="default"/>
          <w:sz w:val="21"/>
          <w:szCs w:val="21"/>
        </w:rPr>
      </w:pPr>
      <w:r>
        <w:rPr>
          <w:rFonts w:ascii="宋体" w:hAnsi="宋体" w:cs="宋体" w:eastAsia="宋体" w:hint="default"/>
          <w:b/>
          <w:bCs/>
          <w:sz w:val="21"/>
          <w:szCs w:val="21"/>
        </w:rPr>
        <w:t>（二）税收优惠及批文</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spacing w:line="384" w:lineRule="auto" w:before="0"/>
        <w:ind w:left="63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、增值税</w:t>
      </w:r>
      <w:r>
        <w:rPr>
          <w:rFonts w:ascii="宋体" w:hAnsi="宋体" w:cs="宋体" w:eastAsia="宋体" w:hint="default"/>
          <w:w w:val="100"/>
          <w:sz w:val="21"/>
          <w:szCs w:val="21"/>
        </w:rPr>
        <w:t> </w:t>
      </w:r>
      <w:r>
        <w:rPr>
          <w:rFonts w:ascii="宋体" w:hAnsi="宋体" w:cs="宋体" w:eastAsia="宋体" w:hint="default"/>
          <w:spacing w:val="-4"/>
          <w:w w:val="100"/>
          <w:sz w:val="21"/>
          <w:szCs w:val="21"/>
        </w:rPr>
        <w:t>根据《国务院关于印发进一步鼓励软件产业和集成电路产业发展若干政策的通知》（国</w:t>
      </w:r>
    </w:p>
    <w:p>
      <w:pPr>
        <w:spacing w:before="19"/>
        <w:ind w:left="218" w:right="1662" w:firstLine="0"/>
        <w:jc w:val="left"/>
        <w:rPr>
          <w:rFonts w:ascii="宋体" w:hAnsi="宋体" w:cs="宋体" w:eastAsia="宋体" w:hint="default"/>
          <w:sz w:val="21"/>
          <w:szCs w:val="21"/>
        </w:rPr>
      </w:pPr>
      <w:r>
        <w:rPr>
          <w:rFonts w:ascii="宋体" w:hAnsi="宋体" w:cs="宋体" w:eastAsia="宋体" w:hint="default"/>
          <w:spacing w:val="-1"/>
          <w:w w:val="100"/>
          <w:sz w:val="21"/>
          <w:szCs w:val="21"/>
        </w:rPr>
        <w:t>发</w:t>
      </w:r>
      <w:r>
        <w:rPr>
          <w:rFonts w:ascii="Arial Narrow" w:hAnsi="Arial Narrow" w:cs="Arial Narrow" w:eastAsia="Arial Narrow" w:hint="default"/>
          <w:spacing w:val="-1"/>
          <w:w w:val="100"/>
          <w:sz w:val="21"/>
          <w:szCs w:val="21"/>
        </w:rPr>
        <w:t>[20</w:t>
      </w:r>
      <w:r>
        <w:rPr>
          <w:rFonts w:ascii="Arial Narrow" w:hAnsi="Arial Narrow" w:cs="Arial Narrow" w:eastAsia="Arial Narrow" w:hint="default"/>
          <w:spacing w:val="-13"/>
          <w:w w:val="100"/>
          <w:sz w:val="21"/>
          <w:szCs w:val="21"/>
        </w:rPr>
        <w:t>1</w:t>
      </w:r>
      <w:r>
        <w:rPr>
          <w:rFonts w:ascii="Arial Narrow" w:hAnsi="Arial Narrow" w:cs="Arial Narrow" w:eastAsia="Arial Narrow" w:hint="default"/>
          <w:spacing w:val="-1"/>
          <w:w w:val="100"/>
          <w:sz w:val="21"/>
          <w:szCs w:val="21"/>
        </w:rPr>
        <w:t>1]</w:t>
      </w:r>
      <w:r>
        <w:rPr>
          <w:rFonts w:ascii="Arial Narrow" w:hAnsi="Arial Narrow" w:cs="Arial Narrow" w:eastAsia="Arial Narrow" w:hint="default"/>
          <w:w w:val="100"/>
          <w:sz w:val="21"/>
          <w:szCs w:val="21"/>
        </w:rPr>
        <w:t>4</w:t>
      </w:r>
      <w:r>
        <w:rPr>
          <w:rFonts w:ascii="Arial Narrow" w:hAnsi="Arial Narrow" w:cs="Arial Narrow" w:eastAsia="Arial Narrow" w:hint="default"/>
          <w:sz w:val="21"/>
          <w:szCs w:val="21"/>
        </w:rPr>
        <w:t> </w:t>
      </w:r>
      <w:r>
        <w:rPr>
          <w:rFonts w:ascii="Arial Narrow" w:hAnsi="Arial Narrow" w:cs="Arial Narrow" w:eastAsia="Arial Narrow" w:hint="default"/>
          <w:spacing w:val="-13"/>
          <w:sz w:val="21"/>
          <w:szCs w:val="21"/>
        </w:rPr>
        <w:t> </w:t>
      </w:r>
      <w:r>
        <w:rPr>
          <w:rFonts w:ascii="宋体" w:hAnsi="宋体" w:cs="宋体" w:eastAsia="宋体" w:hint="default"/>
          <w:spacing w:val="-3"/>
          <w:w w:val="100"/>
          <w:sz w:val="21"/>
          <w:szCs w:val="21"/>
        </w:rPr>
        <w:t>号</w:t>
      </w:r>
      <w:r>
        <w:rPr>
          <w:rFonts w:ascii="宋体" w:hAnsi="宋体" w:cs="宋体" w:eastAsia="宋体" w:hint="default"/>
          <w:w w:val="100"/>
          <w:sz w:val="21"/>
          <w:szCs w:val="21"/>
        </w:rPr>
        <w:t>）</w:t>
      </w:r>
      <w:r>
        <w:rPr>
          <w:rFonts w:ascii="宋体" w:hAnsi="宋体" w:cs="宋体" w:eastAsia="宋体" w:hint="default"/>
          <w:spacing w:val="-3"/>
          <w:w w:val="100"/>
          <w:sz w:val="21"/>
          <w:szCs w:val="21"/>
        </w:rPr>
        <w:t>的</w:t>
      </w:r>
      <w:r>
        <w:rPr>
          <w:rFonts w:ascii="宋体" w:hAnsi="宋体" w:cs="宋体" w:eastAsia="宋体" w:hint="default"/>
          <w:w w:val="100"/>
          <w:sz w:val="21"/>
          <w:szCs w:val="21"/>
        </w:rPr>
        <w:t>规</w:t>
      </w:r>
      <w:r>
        <w:rPr>
          <w:rFonts w:ascii="宋体" w:hAnsi="宋体" w:cs="宋体" w:eastAsia="宋体" w:hint="default"/>
          <w:spacing w:val="-3"/>
          <w:w w:val="100"/>
          <w:sz w:val="21"/>
          <w:szCs w:val="21"/>
        </w:rPr>
        <w:t>定</w:t>
      </w:r>
      <w:r>
        <w:rPr>
          <w:rFonts w:ascii="宋体" w:hAnsi="宋体" w:cs="宋体" w:eastAsia="宋体" w:hint="default"/>
          <w:w w:val="100"/>
          <w:sz w:val="21"/>
          <w:szCs w:val="21"/>
        </w:rPr>
        <w:t>，</w:t>
      </w:r>
      <w:r>
        <w:rPr>
          <w:rFonts w:ascii="宋体" w:hAnsi="宋体" w:cs="宋体" w:eastAsia="宋体" w:hint="default"/>
          <w:spacing w:val="-3"/>
          <w:w w:val="100"/>
          <w:sz w:val="21"/>
          <w:szCs w:val="21"/>
        </w:rPr>
        <w:t>及</w:t>
      </w:r>
      <w:r>
        <w:rPr>
          <w:rFonts w:ascii="宋体" w:hAnsi="宋体" w:cs="宋体" w:eastAsia="宋体" w:hint="default"/>
          <w:w w:val="100"/>
          <w:sz w:val="21"/>
          <w:szCs w:val="21"/>
        </w:rPr>
        <w:t>财政</w:t>
      </w:r>
      <w:r>
        <w:rPr>
          <w:rFonts w:ascii="宋体" w:hAnsi="宋体" w:cs="宋体" w:eastAsia="宋体" w:hint="default"/>
          <w:spacing w:val="-3"/>
          <w:w w:val="100"/>
          <w:sz w:val="21"/>
          <w:szCs w:val="21"/>
        </w:rPr>
        <w:t>部</w:t>
      </w:r>
      <w:r>
        <w:rPr>
          <w:rFonts w:ascii="宋体" w:hAnsi="宋体" w:cs="宋体" w:eastAsia="宋体" w:hint="default"/>
          <w:w w:val="100"/>
          <w:sz w:val="21"/>
          <w:szCs w:val="21"/>
        </w:rPr>
        <w:t>、</w:t>
      </w:r>
      <w:r>
        <w:rPr>
          <w:rFonts w:ascii="宋体" w:hAnsi="宋体" w:cs="宋体" w:eastAsia="宋体" w:hint="default"/>
          <w:spacing w:val="-3"/>
          <w:w w:val="100"/>
          <w:sz w:val="21"/>
          <w:szCs w:val="21"/>
        </w:rPr>
        <w:t>国</w:t>
      </w:r>
      <w:r>
        <w:rPr>
          <w:rFonts w:ascii="宋体" w:hAnsi="宋体" w:cs="宋体" w:eastAsia="宋体" w:hint="default"/>
          <w:w w:val="100"/>
          <w:sz w:val="21"/>
          <w:szCs w:val="21"/>
        </w:rPr>
        <w:t>家</w:t>
      </w:r>
      <w:r>
        <w:rPr>
          <w:rFonts w:ascii="宋体" w:hAnsi="宋体" w:cs="宋体" w:eastAsia="宋体" w:hint="default"/>
          <w:spacing w:val="-3"/>
          <w:w w:val="100"/>
          <w:sz w:val="21"/>
          <w:szCs w:val="21"/>
        </w:rPr>
        <w:t>税</w:t>
      </w:r>
      <w:r>
        <w:rPr>
          <w:rFonts w:ascii="宋体" w:hAnsi="宋体" w:cs="宋体" w:eastAsia="宋体" w:hint="default"/>
          <w:w w:val="100"/>
          <w:sz w:val="21"/>
          <w:szCs w:val="21"/>
        </w:rPr>
        <w:t>务</w:t>
      </w:r>
      <w:r>
        <w:rPr>
          <w:rFonts w:ascii="宋体" w:hAnsi="宋体" w:cs="宋体" w:eastAsia="宋体" w:hint="default"/>
          <w:spacing w:val="-3"/>
          <w:w w:val="100"/>
          <w:sz w:val="21"/>
          <w:szCs w:val="21"/>
        </w:rPr>
        <w:t>总</w:t>
      </w:r>
      <w:r>
        <w:rPr>
          <w:rFonts w:ascii="宋体" w:hAnsi="宋体" w:cs="宋体" w:eastAsia="宋体" w:hint="default"/>
          <w:w w:val="100"/>
          <w:sz w:val="21"/>
          <w:szCs w:val="21"/>
        </w:rPr>
        <w:t>局</w:t>
      </w:r>
      <w:r>
        <w:rPr>
          <w:rFonts w:ascii="宋体" w:hAnsi="宋体" w:cs="宋体" w:eastAsia="宋体" w:hint="default"/>
          <w:spacing w:val="-2"/>
          <w:w w:val="100"/>
          <w:sz w:val="21"/>
          <w:szCs w:val="21"/>
        </w:rPr>
        <w:t>《</w:t>
      </w:r>
      <w:r>
        <w:rPr>
          <w:rFonts w:ascii="宋体" w:hAnsi="宋体" w:cs="宋体" w:eastAsia="宋体" w:hint="default"/>
          <w:w w:val="100"/>
          <w:sz w:val="21"/>
          <w:szCs w:val="21"/>
        </w:rPr>
        <w:t>关于</w:t>
      </w:r>
      <w:r>
        <w:rPr>
          <w:rFonts w:ascii="宋体" w:hAnsi="宋体" w:cs="宋体" w:eastAsia="宋体" w:hint="default"/>
          <w:spacing w:val="-3"/>
          <w:w w:val="100"/>
          <w:sz w:val="21"/>
          <w:szCs w:val="21"/>
        </w:rPr>
        <w:t>软</w:t>
      </w:r>
      <w:r>
        <w:rPr>
          <w:rFonts w:ascii="宋体" w:hAnsi="宋体" w:cs="宋体" w:eastAsia="宋体" w:hint="default"/>
          <w:w w:val="100"/>
          <w:sz w:val="21"/>
          <w:szCs w:val="21"/>
        </w:rPr>
        <w:t>件</w:t>
      </w:r>
      <w:r>
        <w:rPr>
          <w:rFonts w:ascii="宋体" w:hAnsi="宋体" w:cs="宋体" w:eastAsia="宋体" w:hint="default"/>
          <w:spacing w:val="-3"/>
          <w:w w:val="100"/>
          <w:sz w:val="21"/>
          <w:szCs w:val="21"/>
        </w:rPr>
        <w:t>产</w:t>
      </w:r>
      <w:r>
        <w:rPr>
          <w:rFonts w:ascii="宋体" w:hAnsi="宋体" w:cs="宋体" w:eastAsia="宋体" w:hint="default"/>
          <w:w w:val="100"/>
          <w:sz w:val="21"/>
          <w:szCs w:val="21"/>
        </w:rPr>
        <w:t>品</w:t>
      </w:r>
      <w:r>
        <w:rPr>
          <w:rFonts w:ascii="宋体" w:hAnsi="宋体" w:cs="宋体" w:eastAsia="宋体" w:hint="default"/>
          <w:spacing w:val="-3"/>
          <w:w w:val="100"/>
          <w:sz w:val="21"/>
          <w:szCs w:val="21"/>
        </w:rPr>
        <w:t>增</w:t>
      </w:r>
      <w:r>
        <w:rPr>
          <w:rFonts w:ascii="宋体" w:hAnsi="宋体" w:cs="宋体" w:eastAsia="宋体" w:hint="default"/>
          <w:w w:val="100"/>
          <w:sz w:val="21"/>
          <w:szCs w:val="21"/>
        </w:rPr>
        <w:t>值</w:t>
      </w:r>
      <w:r>
        <w:rPr>
          <w:rFonts w:ascii="宋体" w:hAnsi="宋体" w:cs="宋体" w:eastAsia="宋体" w:hint="default"/>
          <w:spacing w:val="-3"/>
          <w:w w:val="100"/>
          <w:sz w:val="21"/>
          <w:szCs w:val="21"/>
        </w:rPr>
        <w:t>税</w:t>
      </w:r>
      <w:r>
        <w:rPr>
          <w:rFonts w:ascii="宋体" w:hAnsi="宋体" w:cs="宋体" w:eastAsia="宋体" w:hint="default"/>
          <w:w w:val="100"/>
          <w:sz w:val="21"/>
          <w:szCs w:val="21"/>
        </w:rPr>
        <w:t>政</w:t>
      </w:r>
      <w:r>
        <w:rPr>
          <w:rFonts w:ascii="宋体" w:hAnsi="宋体" w:cs="宋体" w:eastAsia="宋体" w:hint="default"/>
          <w:spacing w:val="-3"/>
          <w:w w:val="100"/>
          <w:sz w:val="21"/>
          <w:szCs w:val="21"/>
        </w:rPr>
        <w:t>策</w:t>
      </w:r>
      <w:r>
        <w:rPr>
          <w:rFonts w:ascii="宋体" w:hAnsi="宋体" w:cs="宋体" w:eastAsia="宋体" w:hint="default"/>
          <w:w w:val="100"/>
          <w:sz w:val="21"/>
          <w:szCs w:val="21"/>
        </w:rPr>
        <w:t>的通</w:t>
      </w:r>
      <w:r>
        <w:rPr>
          <w:rFonts w:ascii="宋体" w:hAnsi="宋体" w:cs="宋体" w:eastAsia="宋体" w:hint="default"/>
          <w:spacing w:val="-3"/>
          <w:w w:val="100"/>
          <w:sz w:val="21"/>
          <w:szCs w:val="21"/>
        </w:rPr>
        <w:t>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（财</w:t>
      </w:r>
      <w:r>
        <w:rPr>
          <w:rFonts w:ascii="宋体" w:hAnsi="宋体" w:cs="宋体" w:eastAsia="宋体" w:hint="default"/>
          <w:w w:val="100"/>
          <w:sz w:val="21"/>
          <w:szCs w:val="21"/>
        </w:rPr>
        <w:t>税</w:t>
      </w:r>
    </w:p>
    <w:p>
      <w:pPr>
        <w:spacing w:before="130"/>
        <w:ind w:left="218" w:right="1662" w:firstLine="0"/>
        <w:jc w:val="left"/>
        <w:rPr>
          <w:rFonts w:ascii="宋体" w:hAnsi="宋体" w:cs="宋体" w:eastAsia="宋体" w:hint="default"/>
          <w:sz w:val="21"/>
          <w:szCs w:val="21"/>
        </w:rPr>
      </w:pPr>
      <w:r>
        <w:rPr>
          <w:rFonts w:ascii="Arial Narrow" w:hAnsi="Arial Narrow" w:cs="Arial Narrow" w:eastAsia="Arial Narrow" w:hint="default"/>
          <w:spacing w:val="-3"/>
          <w:sz w:val="21"/>
          <w:szCs w:val="21"/>
        </w:rPr>
        <w:t>[2011]100</w:t>
      </w:r>
      <w:r>
        <w:rPr>
          <w:rFonts w:ascii="Arial Narrow" w:hAnsi="Arial Narrow" w:cs="Arial Narrow" w:eastAsia="Arial Narrow" w:hint="default"/>
          <w:spacing w:val="13"/>
          <w:sz w:val="21"/>
          <w:szCs w:val="21"/>
        </w:rPr>
        <w:t> </w:t>
      </w:r>
      <w:r>
        <w:rPr>
          <w:rFonts w:ascii="宋体" w:hAnsi="宋体" w:cs="宋体" w:eastAsia="宋体" w:hint="default"/>
          <w:sz w:val="21"/>
          <w:szCs w:val="21"/>
        </w:rPr>
        <w:t>号）的第一条的规定，自</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日起，本公司自行开发研制的软件产品按</w:t>
      </w:r>
    </w:p>
    <w:p>
      <w:pPr>
        <w:spacing w:before="127"/>
        <w:ind w:left="218" w:right="1662" w:firstLine="0"/>
        <w:jc w:val="left"/>
        <w:rPr>
          <w:rFonts w:ascii="宋体" w:hAnsi="宋体" w:cs="宋体" w:eastAsia="宋体" w:hint="default"/>
          <w:sz w:val="21"/>
          <w:szCs w:val="21"/>
        </w:rPr>
      </w:pPr>
      <w:r>
        <w:rPr>
          <w:rFonts w:ascii="Arial Narrow" w:hAnsi="Arial Narrow" w:cs="Arial Narrow" w:eastAsia="Arial Narrow" w:hint="default"/>
          <w:spacing w:val="-2"/>
          <w:sz w:val="21"/>
          <w:szCs w:val="21"/>
        </w:rPr>
        <w:t>17%</w:t>
      </w:r>
      <w:r>
        <w:rPr>
          <w:rFonts w:ascii="宋体" w:hAnsi="宋体" w:cs="宋体" w:eastAsia="宋体" w:hint="default"/>
          <w:spacing w:val="-2"/>
          <w:sz w:val="21"/>
          <w:szCs w:val="21"/>
        </w:rPr>
        <w:t>税率征收增值税后，对其增值税实际税负超过</w:t>
      </w:r>
      <w:r>
        <w:rPr>
          <w:rFonts w:ascii="宋体" w:hAnsi="宋体" w:cs="宋体" w:eastAsia="宋体" w:hint="default"/>
          <w:spacing w:val="15"/>
          <w:sz w:val="21"/>
          <w:szCs w:val="21"/>
        </w:rPr>
        <w:t> </w:t>
      </w:r>
      <w:r>
        <w:rPr>
          <w:rFonts w:ascii="Arial Narrow" w:hAnsi="Arial Narrow" w:cs="Arial Narrow" w:eastAsia="Arial Narrow" w:hint="default"/>
          <w:spacing w:val="-2"/>
          <w:sz w:val="21"/>
          <w:szCs w:val="21"/>
        </w:rPr>
        <w:t>3%</w:t>
      </w:r>
      <w:r>
        <w:rPr>
          <w:rFonts w:ascii="宋体" w:hAnsi="宋体" w:cs="宋体" w:eastAsia="宋体" w:hint="default"/>
          <w:spacing w:val="-2"/>
          <w:sz w:val="21"/>
          <w:szCs w:val="21"/>
        </w:rPr>
        <w:t>的部分实行即征即退政策。</w:t>
      </w:r>
    </w:p>
    <w:p>
      <w:pPr>
        <w:spacing w:line="384" w:lineRule="auto" w:before="169"/>
        <w:ind w:left="638" w:right="1662"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、营业税</w:t>
      </w:r>
      <w:r>
        <w:rPr>
          <w:rFonts w:ascii="宋体" w:hAnsi="宋体" w:cs="宋体" w:eastAsia="宋体" w:hint="default"/>
          <w:w w:val="100"/>
          <w:sz w:val="21"/>
          <w:szCs w:val="21"/>
        </w:rPr>
        <w:t> </w:t>
      </w:r>
      <w:r>
        <w:rPr>
          <w:rFonts w:ascii="宋体" w:hAnsi="宋体" w:cs="宋体" w:eastAsia="宋体" w:hint="default"/>
          <w:spacing w:val="-1"/>
          <w:sz w:val="21"/>
          <w:szCs w:val="21"/>
        </w:rPr>
        <w:t>根据《财政部、国家税务总局关于贯彻落实</w:t>
      </w:r>
      <w:r>
        <w:rPr>
          <w:rFonts w:ascii="Arial Narrow" w:hAnsi="Arial Narrow" w:cs="Arial Narrow" w:eastAsia="Arial Narrow" w:hint="default"/>
          <w:spacing w:val="-1"/>
          <w:sz w:val="21"/>
          <w:szCs w:val="21"/>
        </w:rPr>
        <w:t>&lt;</w:t>
      </w:r>
      <w:r>
        <w:rPr>
          <w:rFonts w:ascii="宋体" w:hAnsi="宋体" w:cs="宋体" w:eastAsia="宋体" w:hint="default"/>
          <w:spacing w:val="-1"/>
          <w:sz w:val="21"/>
          <w:szCs w:val="21"/>
        </w:rPr>
        <w:t>中共中央国务院关于加强技术创新，发展</w:t>
      </w:r>
    </w:p>
    <w:p>
      <w:pPr>
        <w:spacing w:after="0" w:line="384" w:lineRule="auto"/>
        <w:jc w:val="left"/>
        <w:rPr>
          <w:rFonts w:ascii="宋体" w:hAnsi="宋体" w:cs="宋体" w:eastAsia="宋体" w:hint="default"/>
          <w:sz w:val="21"/>
          <w:szCs w:val="21"/>
        </w:rPr>
        <w:sectPr>
          <w:pgSz w:w="11910" w:h="16840"/>
          <w:pgMar w:header="877" w:footer="980" w:top="1100" w:bottom="1160" w:left="1580" w:right="0"/>
        </w:sectPr>
      </w:pPr>
    </w:p>
    <w:p>
      <w:pPr>
        <w:spacing w:line="240" w:lineRule="auto" w:before="10"/>
        <w:rPr>
          <w:rFonts w:ascii="宋体" w:hAnsi="宋体" w:cs="宋体" w:eastAsia="宋体" w:hint="default"/>
          <w:sz w:val="28"/>
          <w:szCs w:val="28"/>
        </w:rPr>
      </w:pPr>
    </w:p>
    <w:p>
      <w:pPr>
        <w:spacing w:line="357" w:lineRule="auto" w:before="36"/>
        <w:ind w:left="558" w:right="1789" w:firstLine="0"/>
        <w:jc w:val="both"/>
        <w:rPr>
          <w:rFonts w:ascii="宋体" w:hAnsi="宋体" w:cs="宋体" w:eastAsia="宋体" w:hint="default"/>
          <w:sz w:val="21"/>
          <w:szCs w:val="21"/>
        </w:rPr>
      </w:pPr>
      <w:r>
        <w:rPr>
          <w:rFonts w:ascii="宋体" w:hAnsi="宋体" w:cs="宋体" w:eastAsia="宋体" w:hint="default"/>
          <w:spacing w:val="-5"/>
          <w:w w:val="100"/>
          <w:sz w:val="21"/>
          <w:szCs w:val="21"/>
        </w:rPr>
        <w:t>高科技，实现产业化的决定</w:t>
      </w:r>
      <w:r>
        <w:rPr>
          <w:rFonts w:ascii="Arial Narrow" w:hAnsi="Arial Narrow" w:cs="Arial Narrow" w:eastAsia="Arial Narrow" w:hint="default"/>
          <w:spacing w:val="-5"/>
          <w:w w:val="100"/>
          <w:sz w:val="21"/>
          <w:szCs w:val="21"/>
        </w:rPr>
        <w:t>&gt;</w:t>
      </w:r>
      <w:r>
        <w:rPr>
          <w:rFonts w:ascii="宋体" w:hAnsi="宋体" w:cs="宋体" w:eastAsia="宋体" w:hint="default"/>
          <w:spacing w:val="-5"/>
          <w:w w:val="100"/>
          <w:sz w:val="21"/>
          <w:szCs w:val="21"/>
        </w:rPr>
        <w:t>有关税收问题的通知》（财税字［</w:t>
      </w:r>
      <w:r>
        <w:rPr>
          <w:rFonts w:ascii="Arial Narrow" w:hAnsi="Arial Narrow" w:cs="Arial Narrow" w:eastAsia="Arial Narrow" w:hint="default"/>
          <w:spacing w:val="-5"/>
          <w:w w:val="100"/>
          <w:sz w:val="21"/>
          <w:szCs w:val="21"/>
        </w:rPr>
        <w:t>1999</w:t>
      </w:r>
      <w:r>
        <w:rPr>
          <w:rFonts w:ascii="宋体" w:hAnsi="宋体" w:cs="宋体" w:eastAsia="宋体" w:hint="default"/>
          <w:spacing w:val="-5"/>
          <w:w w:val="100"/>
          <w:sz w:val="21"/>
          <w:szCs w:val="21"/>
        </w:rPr>
        <w:t>］</w:t>
      </w:r>
      <w:r>
        <w:rPr>
          <w:rFonts w:ascii="Arial Narrow" w:hAnsi="Arial Narrow" w:cs="Arial Narrow" w:eastAsia="Arial Narrow" w:hint="default"/>
          <w:spacing w:val="-5"/>
          <w:w w:val="100"/>
          <w:sz w:val="21"/>
          <w:szCs w:val="21"/>
        </w:rPr>
        <w:t>273</w:t>
      </w:r>
      <w:r>
        <w:rPr>
          <w:rFonts w:ascii="Arial Narrow" w:hAnsi="Arial Narrow" w:cs="Arial Narrow" w:eastAsia="Arial Narrow" w:hint="default"/>
          <w:spacing w:val="18"/>
          <w:w w:val="100"/>
          <w:sz w:val="21"/>
          <w:szCs w:val="21"/>
        </w:rPr>
        <w:t> </w:t>
      </w:r>
      <w:r>
        <w:rPr>
          <w:rFonts w:ascii="宋体" w:hAnsi="宋体" w:cs="宋体" w:eastAsia="宋体" w:hint="default"/>
          <w:spacing w:val="-2"/>
          <w:w w:val="100"/>
          <w:sz w:val="21"/>
          <w:szCs w:val="21"/>
        </w:rPr>
        <w:t>号）规定，本公司</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技术转让收入、技术开发收入符合相关条件的报经当地税务机关批复后可减免相应的营业</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z w:val="21"/>
          <w:szCs w:val="21"/>
        </w:rPr>
        <w:t>税。</w:t>
      </w:r>
    </w:p>
    <w:p>
      <w:pPr>
        <w:spacing w:before="83"/>
        <w:ind w:left="978" w:right="338"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、企业所得税</w:t>
      </w:r>
    </w:p>
    <w:p>
      <w:pPr>
        <w:spacing w:line="348" w:lineRule="auto" w:before="171"/>
        <w:ind w:left="558" w:right="338" w:firstLine="419"/>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）根据北京市科学技术委员会、北京市财政局、北京市国家税务局、北京市地方税</w:t>
      </w:r>
      <w:r>
        <w:rPr>
          <w:rFonts w:ascii="宋体" w:hAnsi="宋体" w:cs="宋体" w:eastAsia="宋体" w:hint="default"/>
          <w:w w:val="100"/>
          <w:sz w:val="21"/>
          <w:szCs w:val="21"/>
        </w:rPr>
        <w:t> </w:t>
      </w:r>
      <w:r>
        <w:rPr>
          <w:rFonts w:ascii="宋体" w:hAnsi="宋体" w:cs="宋体" w:eastAsia="宋体" w:hint="default"/>
          <w:spacing w:val="-6"/>
          <w:w w:val="100"/>
          <w:sz w:val="21"/>
          <w:szCs w:val="21"/>
        </w:rPr>
        <w:t>务局《关于公示北京市</w:t>
      </w:r>
      <w:r>
        <w:rPr>
          <w:rFonts w:ascii="宋体" w:hAnsi="宋体" w:cs="宋体" w:eastAsia="宋体" w:hint="default"/>
          <w:spacing w:val="-50"/>
          <w:w w:val="100"/>
          <w:sz w:val="21"/>
          <w:szCs w:val="21"/>
        </w:rPr>
        <w:t> </w:t>
      </w:r>
      <w:r>
        <w:rPr>
          <w:rFonts w:ascii="Arial Narrow" w:hAnsi="Arial Narrow" w:cs="Arial Narrow" w:eastAsia="Arial Narrow" w:hint="default"/>
          <w:spacing w:val="-5"/>
          <w:w w:val="100"/>
          <w:sz w:val="21"/>
          <w:szCs w:val="21"/>
        </w:rPr>
        <w:t>2011</w:t>
      </w:r>
      <w:r>
        <w:rPr>
          <w:rFonts w:ascii="Arial Narrow" w:hAnsi="Arial Narrow" w:cs="Arial Narrow" w:eastAsia="Arial Narrow" w:hint="default"/>
          <w:spacing w:val="7"/>
          <w:w w:val="100"/>
          <w:sz w:val="21"/>
          <w:szCs w:val="21"/>
        </w:rPr>
        <w:t> </w:t>
      </w:r>
      <w:r>
        <w:rPr>
          <w:rFonts w:ascii="宋体" w:hAnsi="宋体" w:cs="宋体" w:eastAsia="宋体" w:hint="default"/>
          <w:spacing w:val="-8"/>
          <w:w w:val="100"/>
          <w:sz w:val="21"/>
          <w:szCs w:val="21"/>
        </w:rPr>
        <w:t>年度第三批拟认定高新技术企业名单的通知》，本公司</w:t>
      </w:r>
      <w:r>
        <w:rPr>
          <w:rFonts w:ascii="宋体" w:hAnsi="宋体" w:cs="宋体" w:eastAsia="宋体" w:hint="default"/>
          <w:spacing w:val="-49"/>
          <w:w w:val="100"/>
          <w:sz w:val="21"/>
          <w:szCs w:val="21"/>
        </w:rPr>
        <w:t> </w:t>
      </w:r>
      <w:r>
        <w:rPr>
          <w:rFonts w:ascii="Arial Narrow" w:hAnsi="Arial Narrow" w:cs="Arial Narrow" w:eastAsia="Arial Narrow" w:hint="default"/>
          <w:spacing w:val="-5"/>
          <w:w w:val="100"/>
          <w:sz w:val="21"/>
          <w:szCs w:val="21"/>
        </w:rPr>
        <w:t>2011</w:t>
      </w:r>
      <w:r>
        <w:rPr>
          <w:rFonts w:ascii="Arial Narrow" w:hAnsi="Arial Narrow" w:cs="Arial Narrow" w:eastAsia="Arial Narrow" w:hint="default"/>
          <w:spacing w:val="7"/>
          <w:w w:val="100"/>
          <w:sz w:val="21"/>
          <w:szCs w:val="21"/>
        </w:rPr>
        <w:t> </w:t>
      </w:r>
      <w:r>
        <w:rPr>
          <w:rFonts w:ascii="宋体" w:hAnsi="宋体" w:cs="宋体" w:eastAsia="宋体" w:hint="default"/>
          <w:spacing w:val="-2"/>
          <w:w w:val="100"/>
          <w:sz w:val="21"/>
          <w:szCs w:val="21"/>
        </w:rPr>
        <w:t>年继</w:t>
      </w:r>
    </w:p>
    <w:p>
      <w:pPr>
        <w:spacing w:line="352" w:lineRule="auto" w:before="23"/>
        <w:ind w:left="558" w:right="1788" w:firstLine="0"/>
        <w:jc w:val="both"/>
        <w:rPr>
          <w:rFonts w:ascii="宋体" w:hAnsi="宋体" w:cs="宋体" w:eastAsia="宋体" w:hint="default"/>
          <w:sz w:val="21"/>
          <w:szCs w:val="21"/>
        </w:rPr>
      </w:pPr>
      <w:r>
        <w:rPr>
          <w:rFonts w:ascii="宋体" w:hAnsi="宋体" w:cs="宋体" w:eastAsia="宋体" w:hint="default"/>
          <w:sz w:val="21"/>
          <w:szCs w:val="21"/>
        </w:rPr>
        <w:t>续被认定为高新技术企业，原</w:t>
      </w:r>
      <w:r>
        <w:rPr>
          <w:rFonts w:ascii="宋体" w:hAnsi="宋体" w:cs="宋体" w:eastAsia="宋体" w:hint="default"/>
          <w:spacing w:val="-47"/>
          <w:sz w:val="21"/>
          <w:szCs w:val="21"/>
        </w:rPr>
        <w:t> </w:t>
      </w:r>
      <w:r>
        <w:rPr>
          <w:rFonts w:ascii="Arial Narrow" w:hAnsi="Arial Narrow" w:cs="Arial Narrow" w:eastAsia="Arial Narrow" w:hint="default"/>
          <w:sz w:val="21"/>
          <w:szCs w:val="21"/>
        </w:rPr>
        <w:t>2008</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Arial Narrow" w:hAnsi="Arial Narrow" w:cs="Arial Narrow" w:eastAsia="Arial Narrow" w:hint="default"/>
          <w:sz w:val="21"/>
          <w:szCs w:val="21"/>
        </w:rPr>
        <w:t>18</w:t>
      </w:r>
      <w:r>
        <w:rPr>
          <w:rFonts w:ascii="Arial Narrow" w:hAnsi="Arial Narrow" w:cs="Arial Narrow" w:eastAsia="Arial Narrow" w:hint="default"/>
          <w:spacing w:val="7"/>
          <w:sz w:val="21"/>
          <w:szCs w:val="21"/>
        </w:rPr>
        <w:t> </w:t>
      </w:r>
      <w:r>
        <w:rPr>
          <w:rFonts w:ascii="宋体" w:hAnsi="宋体" w:cs="宋体" w:eastAsia="宋体" w:hint="default"/>
          <w:sz w:val="21"/>
          <w:szCs w:val="21"/>
        </w:rPr>
        <w:t>日取得的</w:t>
      </w:r>
      <w:r>
        <w:rPr>
          <w:rFonts w:ascii="宋体" w:hAnsi="宋体" w:cs="宋体" w:eastAsia="宋体" w:hint="default"/>
          <w:spacing w:val="-47"/>
          <w:sz w:val="21"/>
          <w:szCs w:val="21"/>
        </w:rPr>
        <w:t> </w:t>
      </w:r>
      <w:r>
        <w:rPr>
          <w:rFonts w:ascii="Arial Narrow" w:hAnsi="Arial Narrow" w:cs="Arial Narrow" w:eastAsia="Arial Narrow" w:hint="default"/>
          <w:sz w:val="21"/>
          <w:szCs w:val="21"/>
        </w:rPr>
        <w:t>GR200811000084</w:t>
      </w:r>
      <w:r>
        <w:rPr>
          <w:rFonts w:ascii="Arial Narrow" w:hAnsi="Arial Narrow" w:cs="Arial Narrow" w:eastAsia="Arial Narrow" w:hint="default"/>
          <w:spacing w:val="9"/>
          <w:sz w:val="21"/>
          <w:szCs w:val="21"/>
        </w:rPr>
        <w:t> </w:t>
      </w:r>
      <w:r>
        <w:rPr>
          <w:rFonts w:ascii="宋体" w:hAnsi="宋体" w:cs="宋体" w:eastAsia="宋体" w:hint="default"/>
          <w:sz w:val="21"/>
          <w:szCs w:val="21"/>
        </w:rPr>
        <w:t>号《高新技术企业</w:t>
      </w:r>
      <w:r>
        <w:rPr>
          <w:rFonts w:ascii="宋体" w:hAnsi="宋体" w:cs="宋体" w:eastAsia="宋体" w:hint="default"/>
          <w:w w:val="100"/>
          <w:sz w:val="21"/>
          <w:szCs w:val="21"/>
        </w:rPr>
        <w:t> </w:t>
      </w:r>
      <w:r>
        <w:rPr>
          <w:rFonts w:ascii="宋体" w:hAnsi="宋体" w:cs="宋体" w:eastAsia="宋体" w:hint="default"/>
          <w:spacing w:val="-15"/>
          <w:w w:val="100"/>
          <w:sz w:val="21"/>
          <w:szCs w:val="21"/>
        </w:rPr>
        <w:t>证书》，有效期为</w:t>
      </w:r>
      <w:r>
        <w:rPr>
          <w:rFonts w:ascii="宋体" w:hAnsi="宋体" w:cs="宋体" w:eastAsia="宋体" w:hint="default"/>
          <w:spacing w:val="-40"/>
          <w:w w:val="100"/>
          <w:sz w:val="21"/>
          <w:szCs w:val="21"/>
        </w:rPr>
        <w:t> </w:t>
      </w:r>
      <w:r>
        <w:rPr>
          <w:rFonts w:ascii="Arial Narrow" w:hAnsi="Arial Narrow" w:cs="Arial Narrow" w:eastAsia="Arial Narrow" w:hint="default"/>
          <w:w w:val="100"/>
          <w:sz w:val="21"/>
          <w:szCs w:val="21"/>
        </w:rPr>
        <w:t>3</w:t>
      </w:r>
      <w:r>
        <w:rPr>
          <w:rFonts w:ascii="Arial Narrow" w:hAnsi="Arial Narrow" w:cs="Arial Narrow" w:eastAsia="Arial Narrow" w:hint="default"/>
          <w:spacing w:val="18"/>
          <w:w w:val="100"/>
          <w:sz w:val="21"/>
          <w:szCs w:val="21"/>
        </w:rPr>
        <w:t> </w:t>
      </w:r>
      <w:r>
        <w:rPr>
          <w:rFonts w:ascii="宋体" w:hAnsi="宋体" w:cs="宋体" w:eastAsia="宋体" w:hint="default"/>
          <w:spacing w:val="-3"/>
          <w:w w:val="100"/>
          <w:sz w:val="21"/>
          <w:szCs w:val="21"/>
        </w:rPr>
        <w:t>年，</w:t>
      </w:r>
      <w:r>
        <w:rPr>
          <w:rFonts w:ascii="Arial Narrow" w:hAnsi="Arial Narrow" w:cs="Arial Narrow" w:eastAsia="Arial Narrow" w:hint="default"/>
          <w:spacing w:val="-3"/>
          <w:w w:val="100"/>
          <w:sz w:val="21"/>
          <w:szCs w:val="21"/>
        </w:rPr>
        <w:t>2011</w:t>
      </w:r>
      <w:r>
        <w:rPr>
          <w:rFonts w:ascii="Arial Narrow" w:hAnsi="Arial Narrow" w:cs="Arial Narrow" w:eastAsia="Arial Narrow" w:hint="default"/>
          <w:spacing w:val="18"/>
          <w:w w:val="100"/>
          <w:sz w:val="21"/>
          <w:szCs w:val="21"/>
        </w:rPr>
        <w:t> </w:t>
      </w:r>
      <w:r>
        <w:rPr>
          <w:rFonts w:ascii="宋体" w:hAnsi="宋体" w:cs="宋体" w:eastAsia="宋体" w:hint="default"/>
          <w:spacing w:val="-2"/>
          <w:w w:val="100"/>
          <w:sz w:val="21"/>
          <w:szCs w:val="21"/>
        </w:rPr>
        <w:t>年新换发的《高新技术企业证书》正在办理中。根据《中华人</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pacing w:val="-11"/>
          <w:w w:val="100"/>
          <w:sz w:val="21"/>
          <w:szCs w:val="21"/>
        </w:rPr>
        <w:t>民共和国企业所得税法》（</w:t>
      </w:r>
      <w:r>
        <w:rPr>
          <w:rFonts w:ascii="Arial Narrow" w:hAnsi="Arial Narrow" w:cs="Arial Narrow" w:eastAsia="Arial Narrow" w:hint="default"/>
          <w:spacing w:val="-11"/>
          <w:w w:val="100"/>
          <w:sz w:val="21"/>
          <w:szCs w:val="21"/>
        </w:rPr>
        <w:t>2007</w:t>
      </w:r>
      <w:r>
        <w:rPr>
          <w:rFonts w:ascii="Arial Narrow" w:hAnsi="Arial Narrow" w:cs="Arial Narrow" w:eastAsia="Arial Narrow" w:hint="default"/>
          <w:spacing w:val="9"/>
          <w:w w:val="100"/>
          <w:sz w:val="21"/>
          <w:szCs w:val="21"/>
        </w:rPr>
        <w:t> </w:t>
      </w:r>
      <w:r>
        <w:rPr>
          <w:rFonts w:ascii="宋体" w:hAnsi="宋体" w:cs="宋体" w:eastAsia="宋体" w:hint="default"/>
          <w:w w:val="100"/>
          <w:sz w:val="21"/>
          <w:szCs w:val="21"/>
        </w:rPr>
        <w:t>年</w:t>
      </w:r>
      <w:r>
        <w:rPr>
          <w:rFonts w:ascii="宋体" w:hAnsi="宋体" w:cs="宋体" w:eastAsia="宋体" w:hint="default"/>
          <w:spacing w:val="-48"/>
          <w:w w:val="100"/>
          <w:sz w:val="21"/>
          <w:szCs w:val="21"/>
        </w:rPr>
        <w:t> </w:t>
      </w:r>
      <w:r>
        <w:rPr>
          <w:rFonts w:ascii="Arial Narrow" w:hAnsi="Arial Narrow" w:cs="Arial Narrow" w:eastAsia="Arial Narrow" w:hint="default"/>
          <w:w w:val="100"/>
          <w:sz w:val="21"/>
          <w:szCs w:val="21"/>
        </w:rPr>
        <w:t>3</w:t>
      </w:r>
      <w:r>
        <w:rPr>
          <w:rFonts w:ascii="Arial Narrow" w:hAnsi="Arial Narrow" w:cs="Arial Narrow" w:eastAsia="Arial Narrow" w:hint="default"/>
          <w:spacing w:val="7"/>
          <w:w w:val="100"/>
          <w:sz w:val="21"/>
          <w:szCs w:val="21"/>
        </w:rPr>
        <w:t> </w:t>
      </w:r>
      <w:r>
        <w:rPr>
          <w:rFonts w:ascii="宋体" w:hAnsi="宋体" w:cs="宋体" w:eastAsia="宋体" w:hint="default"/>
          <w:w w:val="100"/>
          <w:sz w:val="21"/>
          <w:szCs w:val="21"/>
        </w:rPr>
        <w:t>月</w:t>
      </w:r>
      <w:r>
        <w:rPr>
          <w:rFonts w:ascii="宋体" w:hAnsi="宋体" w:cs="宋体" w:eastAsia="宋体" w:hint="default"/>
          <w:spacing w:val="-48"/>
          <w:w w:val="100"/>
          <w:sz w:val="21"/>
          <w:szCs w:val="21"/>
        </w:rPr>
        <w:t> </w:t>
      </w:r>
      <w:r>
        <w:rPr>
          <w:rFonts w:ascii="Arial Narrow" w:hAnsi="Arial Narrow" w:cs="Arial Narrow" w:eastAsia="Arial Narrow" w:hint="default"/>
          <w:spacing w:val="-1"/>
          <w:w w:val="100"/>
          <w:sz w:val="21"/>
          <w:szCs w:val="21"/>
        </w:rPr>
        <w:t>16</w:t>
      </w:r>
      <w:r>
        <w:rPr>
          <w:rFonts w:ascii="Arial Narrow" w:hAnsi="Arial Narrow" w:cs="Arial Narrow" w:eastAsia="Arial Narrow" w:hint="default"/>
          <w:spacing w:val="7"/>
          <w:w w:val="100"/>
          <w:sz w:val="21"/>
          <w:szCs w:val="21"/>
        </w:rPr>
        <w:t> </w:t>
      </w:r>
      <w:r>
        <w:rPr>
          <w:rFonts w:ascii="宋体" w:hAnsi="宋体" w:cs="宋体" w:eastAsia="宋体" w:hint="default"/>
          <w:spacing w:val="-13"/>
          <w:w w:val="100"/>
          <w:sz w:val="21"/>
          <w:szCs w:val="21"/>
        </w:rPr>
        <w:t>日第十届全国人民代表大会第五次会议通过）、《中</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pacing w:val="-4"/>
          <w:w w:val="100"/>
          <w:sz w:val="21"/>
          <w:szCs w:val="21"/>
        </w:rPr>
        <w:t>华人民共和国企业所得税法实施条例》、国家税务总局《关于实施高新技术企业所得税优惠</w:t>
      </w:r>
      <w:r>
        <w:rPr>
          <w:rFonts w:ascii="宋体" w:hAnsi="宋体" w:cs="宋体" w:eastAsia="宋体" w:hint="default"/>
          <w:spacing w:val="-86"/>
          <w:w w:val="100"/>
          <w:sz w:val="21"/>
          <w:szCs w:val="21"/>
        </w:rPr>
        <w:t> </w:t>
      </w:r>
      <w:r>
        <w:rPr>
          <w:rFonts w:ascii="宋体" w:hAnsi="宋体" w:cs="宋体" w:eastAsia="宋体" w:hint="default"/>
          <w:spacing w:val="-86"/>
          <w:w w:val="100"/>
          <w:sz w:val="21"/>
          <w:szCs w:val="21"/>
        </w:rPr>
      </w:r>
      <w:r>
        <w:rPr>
          <w:rFonts w:ascii="宋体" w:hAnsi="宋体" w:cs="宋体" w:eastAsia="宋体" w:hint="default"/>
          <w:spacing w:val="-7"/>
          <w:w w:val="100"/>
          <w:sz w:val="21"/>
          <w:szCs w:val="21"/>
        </w:rPr>
        <w:t>有关问题的通知》（国税函</w:t>
      </w:r>
      <w:r>
        <w:rPr>
          <w:rFonts w:ascii="Arial Narrow" w:hAnsi="Arial Narrow" w:cs="Arial Narrow" w:eastAsia="Arial Narrow" w:hint="default"/>
          <w:spacing w:val="-7"/>
          <w:w w:val="100"/>
          <w:sz w:val="21"/>
          <w:szCs w:val="21"/>
        </w:rPr>
        <w:t>[2009]203</w:t>
      </w:r>
      <w:r>
        <w:rPr>
          <w:rFonts w:ascii="Arial Narrow" w:hAnsi="Arial Narrow" w:cs="Arial Narrow" w:eastAsia="Arial Narrow" w:hint="default"/>
          <w:spacing w:val="17"/>
          <w:w w:val="100"/>
          <w:sz w:val="21"/>
          <w:szCs w:val="21"/>
        </w:rPr>
        <w:t> </w:t>
      </w:r>
      <w:r>
        <w:rPr>
          <w:rFonts w:ascii="宋体" w:hAnsi="宋体" w:cs="宋体" w:eastAsia="宋体" w:hint="default"/>
          <w:spacing w:val="-2"/>
          <w:w w:val="100"/>
          <w:sz w:val="21"/>
          <w:szCs w:val="21"/>
        </w:rPr>
        <w:t>号）规定及北京市朝阳区地方税务局酒仙桥税务所批复</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的企业所得税税收优惠申请，公司</w:t>
      </w:r>
      <w:r>
        <w:rPr>
          <w:rFonts w:ascii="宋体" w:hAnsi="宋体" w:cs="宋体" w:eastAsia="宋体" w:hint="default"/>
          <w:spacing w:val="-53"/>
          <w:sz w:val="21"/>
          <w:szCs w:val="21"/>
        </w:rPr>
        <w:t> </w:t>
      </w:r>
      <w:r>
        <w:rPr>
          <w:rFonts w:ascii="Arial Narrow" w:hAnsi="Arial Narrow" w:cs="Arial Narrow" w:eastAsia="Arial Narrow" w:hint="default"/>
          <w:spacing w:val="-5"/>
          <w:sz w:val="21"/>
          <w:szCs w:val="21"/>
        </w:rPr>
        <w:t>2011</w:t>
      </w:r>
      <w:r>
        <w:rPr>
          <w:rFonts w:ascii="Arial Narrow" w:hAnsi="Arial Narrow" w:cs="Arial Narrow" w:eastAsia="Arial Narrow" w:hint="default"/>
          <w:spacing w:val="4"/>
          <w:sz w:val="21"/>
          <w:szCs w:val="21"/>
        </w:rPr>
        <w:t> </w:t>
      </w:r>
      <w:r>
        <w:rPr>
          <w:rFonts w:ascii="宋体" w:hAnsi="宋体" w:cs="宋体" w:eastAsia="宋体" w:hint="default"/>
          <w:sz w:val="21"/>
          <w:szCs w:val="21"/>
        </w:rPr>
        <w:t>年按</w:t>
      </w:r>
      <w:r>
        <w:rPr>
          <w:rFonts w:ascii="宋体" w:hAnsi="宋体" w:cs="宋体" w:eastAsia="宋体" w:hint="default"/>
          <w:spacing w:val="-53"/>
          <w:sz w:val="21"/>
          <w:szCs w:val="21"/>
        </w:rPr>
        <w:t> </w:t>
      </w:r>
      <w:r>
        <w:rPr>
          <w:rFonts w:ascii="Arial Narrow" w:hAnsi="Arial Narrow" w:cs="Arial Narrow" w:eastAsia="Arial Narrow" w:hint="default"/>
          <w:sz w:val="21"/>
          <w:szCs w:val="21"/>
        </w:rPr>
        <w:t>15%</w:t>
      </w:r>
      <w:r>
        <w:rPr>
          <w:rFonts w:ascii="宋体" w:hAnsi="宋体" w:cs="宋体" w:eastAsia="宋体" w:hint="default"/>
          <w:sz w:val="21"/>
          <w:szCs w:val="21"/>
        </w:rPr>
        <w:t>的税率计缴企业所得税。</w:t>
      </w:r>
    </w:p>
    <w:p>
      <w:pPr>
        <w:spacing w:before="62"/>
        <w:ind w:left="978" w:right="338"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2</w:t>
      </w:r>
      <w:r>
        <w:rPr>
          <w:rFonts w:ascii="宋体" w:hAnsi="宋体" w:cs="宋体" w:eastAsia="宋体" w:hint="default"/>
          <w:spacing w:val="-3"/>
          <w:sz w:val="21"/>
          <w:szCs w:val="21"/>
        </w:rPr>
        <w:t>）本公司的子公司北京东华信通信息技术有限公司为新办软件生产企业，于 </w:t>
      </w:r>
      <w:r>
        <w:rPr>
          <w:rFonts w:ascii="Arial Narrow" w:hAnsi="Arial Narrow" w:cs="Arial Narrow" w:eastAsia="Arial Narrow" w:hint="default"/>
          <w:sz w:val="21"/>
          <w:szCs w:val="21"/>
        </w:rPr>
        <w:t>2008</w:t>
      </w:r>
      <w:r>
        <w:rPr>
          <w:rFonts w:ascii="Arial Narrow" w:hAnsi="Arial Narrow" w:cs="Arial Narrow" w:eastAsia="Arial Narrow" w:hint="default"/>
          <w:spacing w:val="9"/>
          <w:sz w:val="21"/>
          <w:szCs w:val="21"/>
        </w:rPr>
        <w:t> </w:t>
      </w:r>
      <w:r>
        <w:rPr>
          <w:rFonts w:ascii="宋体" w:hAnsi="宋体" w:cs="宋体" w:eastAsia="宋体" w:hint="default"/>
          <w:sz w:val="21"/>
          <w:szCs w:val="21"/>
        </w:rPr>
        <w:t>年</w:t>
      </w:r>
    </w:p>
    <w:p>
      <w:pPr>
        <w:spacing w:line="352" w:lineRule="auto" w:before="130"/>
        <w:ind w:left="558" w:right="1764" w:firstLine="0"/>
        <w:jc w:val="both"/>
        <w:rPr>
          <w:rFonts w:ascii="宋体" w:hAnsi="宋体" w:cs="宋体" w:eastAsia="宋体" w:hint="default"/>
          <w:sz w:val="21"/>
          <w:szCs w:val="21"/>
        </w:rPr>
      </w:pPr>
      <w:r>
        <w:rPr>
          <w:rFonts w:ascii="Arial Narrow" w:hAnsi="Arial Narrow" w:cs="Arial Narrow" w:eastAsia="Arial Narrow" w:hint="default"/>
          <w:sz w:val="21"/>
          <w:szCs w:val="21"/>
        </w:rPr>
        <w:t>9</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Arial Narrow" w:hAnsi="Arial Narrow" w:cs="Arial Narrow" w:eastAsia="Arial Narrow" w:hint="default"/>
          <w:sz w:val="21"/>
          <w:szCs w:val="21"/>
        </w:rPr>
        <w:t>2 </w:t>
      </w:r>
      <w:r>
        <w:rPr>
          <w:rFonts w:ascii="宋体" w:hAnsi="宋体" w:cs="宋体" w:eastAsia="宋体" w:hint="default"/>
          <w:sz w:val="21"/>
          <w:szCs w:val="21"/>
        </w:rPr>
        <w:t>日取得北京市科学技术委员会颁发的软件企业认定证书，证书编号：京</w:t>
      </w:r>
      <w:r>
        <w:rPr>
          <w:rFonts w:ascii="宋体" w:hAnsi="宋体" w:cs="宋体" w:eastAsia="宋体" w:hint="default"/>
          <w:spacing w:val="-57"/>
          <w:sz w:val="21"/>
          <w:szCs w:val="21"/>
        </w:rPr>
        <w:t> </w:t>
      </w:r>
      <w:r>
        <w:rPr>
          <w:rFonts w:ascii="Arial Narrow" w:hAnsi="Arial Narrow" w:cs="Arial Narrow" w:eastAsia="Arial Narrow" w:hint="default"/>
          <w:sz w:val="21"/>
          <w:szCs w:val="21"/>
        </w:rPr>
        <w:t>R-2008-0509</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pacing w:val="-4"/>
          <w:w w:val="100"/>
          <w:sz w:val="21"/>
          <w:szCs w:val="21"/>
        </w:rPr>
        <w:t>依据《北京市财政局北京市国家税务局北京市地方税务局转发财政部国家税务总局关于企业</w:t>
      </w:r>
      <w:r>
        <w:rPr>
          <w:rFonts w:ascii="宋体" w:hAnsi="宋体" w:cs="宋体" w:eastAsia="宋体" w:hint="default"/>
          <w:spacing w:val="-89"/>
          <w:w w:val="100"/>
          <w:sz w:val="21"/>
          <w:szCs w:val="21"/>
        </w:rPr>
        <w:t> </w:t>
      </w:r>
      <w:r>
        <w:rPr>
          <w:rFonts w:ascii="宋体" w:hAnsi="宋体" w:cs="宋体" w:eastAsia="宋体" w:hint="default"/>
          <w:spacing w:val="-89"/>
          <w:w w:val="100"/>
          <w:sz w:val="21"/>
          <w:szCs w:val="21"/>
        </w:rPr>
      </w:r>
      <w:r>
        <w:rPr>
          <w:rFonts w:ascii="宋体" w:hAnsi="宋体" w:cs="宋体" w:eastAsia="宋体" w:hint="default"/>
          <w:sz w:val="21"/>
          <w:szCs w:val="21"/>
        </w:rPr>
        <w:t>所得税若干优惠政策的通知》</w:t>
      </w:r>
      <w:r>
        <w:rPr>
          <w:rFonts w:ascii="Arial Narrow" w:hAnsi="Arial Narrow" w:cs="Arial Narrow" w:eastAsia="Arial Narrow" w:hint="default"/>
          <w:sz w:val="21"/>
          <w:szCs w:val="21"/>
        </w:rPr>
        <w:t>[</w:t>
      </w:r>
      <w:r>
        <w:rPr>
          <w:rFonts w:ascii="宋体" w:hAnsi="宋体" w:cs="宋体" w:eastAsia="宋体" w:hint="default"/>
          <w:sz w:val="21"/>
          <w:szCs w:val="21"/>
        </w:rPr>
        <w:t>京财税</w:t>
      </w:r>
      <w:r>
        <w:rPr>
          <w:rFonts w:ascii="Arial Narrow" w:hAnsi="Arial Narrow" w:cs="Arial Narrow" w:eastAsia="Arial Narrow" w:hint="default"/>
          <w:sz w:val="21"/>
          <w:szCs w:val="21"/>
        </w:rPr>
        <w:t>[2008]357</w:t>
      </w:r>
      <w:r>
        <w:rPr>
          <w:rFonts w:ascii="Arial Narrow" w:hAnsi="Arial Narrow" w:cs="Arial Narrow" w:eastAsia="Arial Narrow" w:hint="default"/>
          <w:spacing w:val="42"/>
          <w:sz w:val="21"/>
          <w:szCs w:val="21"/>
        </w:rPr>
        <w:t> </w:t>
      </w:r>
      <w:r>
        <w:rPr>
          <w:rFonts w:ascii="宋体" w:hAnsi="宋体" w:cs="宋体" w:eastAsia="宋体" w:hint="default"/>
          <w:sz w:val="21"/>
          <w:szCs w:val="21"/>
        </w:rPr>
        <w:t>号</w:t>
      </w:r>
      <w:r>
        <w:rPr>
          <w:rFonts w:ascii="Arial Narrow" w:hAnsi="Arial Narrow" w:cs="Arial Narrow" w:eastAsia="Arial Narrow" w:hint="default"/>
          <w:sz w:val="21"/>
          <w:szCs w:val="21"/>
        </w:rPr>
        <w:t>]</w:t>
      </w:r>
      <w:r>
        <w:rPr>
          <w:rFonts w:ascii="宋体" w:hAnsi="宋体" w:cs="宋体" w:eastAsia="宋体" w:hint="default"/>
          <w:sz w:val="21"/>
          <w:szCs w:val="21"/>
        </w:rPr>
        <w:t>第一条第二款的规定，北京东华信通信息</w:t>
      </w:r>
      <w:r>
        <w:rPr>
          <w:rFonts w:ascii="宋体" w:hAnsi="宋体" w:cs="宋体" w:eastAsia="宋体" w:hint="default"/>
          <w:w w:val="100"/>
          <w:sz w:val="21"/>
          <w:szCs w:val="21"/>
        </w:rPr>
        <w:t> </w:t>
      </w:r>
      <w:r>
        <w:rPr>
          <w:rFonts w:ascii="宋体" w:hAnsi="宋体" w:cs="宋体" w:eastAsia="宋体" w:hint="default"/>
          <w:sz w:val="21"/>
          <w:szCs w:val="21"/>
        </w:rPr>
        <w:t>技术有限公司自获利年度（即 </w:t>
      </w:r>
      <w:r>
        <w:rPr>
          <w:rFonts w:ascii="Arial Narrow" w:hAnsi="Arial Narrow" w:cs="Arial Narrow" w:eastAsia="Arial Narrow" w:hint="default"/>
          <w:sz w:val="21"/>
          <w:szCs w:val="21"/>
        </w:rPr>
        <w:t>2009</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年度）起，第一年和第二年免征企业所得税，第三年至</w:t>
      </w:r>
      <w:r>
        <w:rPr>
          <w:rFonts w:ascii="宋体" w:hAnsi="宋体" w:cs="宋体" w:eastAsia="宋体" w:hint="default"/>
          <w:w w:val="100"/>
          <w:sz w:val="21"/>
          <w:szCs w:val="21"/>
        </w:rPr>
        <w:t> </w:t>
      </w:r>
      <w:r>
        <w:rPr>
          <w:rFonts w:ascii="宋体" w:hAnsi="宋体" w:cs="宋体" w:eastAsia="宋体" w:hint="default"/>
          <w:sz w:val="21"/>
          <w:szCs w:val="21"/>
        </w:rPr>
        <w:t>第五年减半征收企业所得税。</w:t>
      </w:r>
    </w:p>
    <w:p>
      <w:pPr>
        <w:tabs>
          <w:tab w:pos="1817" w:val="left" w:leader="none"/>
        </w:tabs>
        <w:spacing w:line="391" w:lineRule="auto" w:before="44"/>
        <w:ind w:left="982" w:right="6943" w:hanging="3"/>
        <w:jc w:val="left"/>
        <w:rPr>
          <w:rFonts w:ascii="宋体" w:hAnsi="宋体" w:cs="宋体" w:eastAsia="宋体" w:hint="default"/>
          <w:sz w:val="21"/>
          <w:szCs w:val="21"/>
        </w:rPr>
      </w:pPr>
      <w:r>
        <w:rPr>
          <w:rFonts w:ascii="宋体" w:hAnsi="宋体" w:cs="宋体" w:eastAsia="宋体" w:hint="default"/>
          <w:b/>
          <w:bCs/>
          <w:spacing w:val="-1"/>
          <w:sz w:val="21"/>
          <w:szCs w:val="21"/>
        </w:rPr>
        <w:t>四、合并范围发生变更的说明</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b/>
          <w:bCs/>
          <w:w w:val="95"/>
          <w:sz w:val="21"/>
          <w:szCs w:val="21"/>
        </w:rPr>
        <w:t>(</w:t>
      </w:r>
      <w:r>
        <w:rPr>
          <w:rFonts w:ascii="宋体" w:hAnsi="宋体" w:cs="宋体" w:eastAsia="宋体" w:hint="default"/>
          <w:b/>
          <w:bCs/>
          <w:w w:val="95"/>
          <w:sz w:val="21"/>
          <w:szCs w:val="21"/>
        </w:rPr>
        <w:t>一</w:t>
      </w:r>
      <w:r>
        <w:rPr>
          <w:rFonts w:ascii="宋体" w:hAnsi="宋体" w:cs="宋体" w:eastAsia="宋体" w:hint="default"/>
          <w:b/>
          <w:bCs/>
          <w:w w:val="95"/>
          <w:sz w:val="21"/>
          <w:szCs w:val="21"/>
        </w:rPr>
        <w:t>)</w:t>
        <w:tab/>
      </w:r>
      <w:r>
        <w:rPr>
          <w:rFonts w:ascii="宋体" w:hAnsi="宋体" w:cs="宋体" w:eastAsia="宋体" w:hint="default"/>
          <w:b/>
          <w:bCs/>
          <w:sz w:val="21"/>
          <w:szCs w:val="21"/>
        </w:rPr>
        <w:t>子公司情况</w:t>
      </w:r>
      <w:r>
        <w:rPr>
          <w:rFonts w:ascii="宋体" w:hAnsi="宋体" w:cs="宋体" w:eastAsia="宋体" w:hint="default"/>
          <w:sz w:val="21"/>
          <w:szCs w:val="21"/>
        </w:rPr>
      </w:r>
    </w:p>
    <w:p>
      <w:pPr>
        <w:spacing w:before="80"/>
        <w:ind w:left="982" w:right="338"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8"/>
          <w:sz w:val="21"/>
          <w:szCs w:val="21"/>
        </w:rPr>
        <w:t> </w:t>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240" w:lineRule="auto" w:before="0"/>
        <w:rPr>
          <w:rFonts w:ascii="宋体" w:hAnsi="宋体" w:cs="宋体" w:eastAsia="宋体" w:hint="default"/>
          <w:b/>
          <w:bCs/>
          <w:sz w:val="19"/>
          <w:szCs w:val="19"/>
        </w:rPr>
      </w:pPr>
    </w:p>
    <w:p>
      <w:pPr>
        <w:spacing w:line="962" w:lineRule="exact"/>
        <w:ind w:left="111"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60.75pt;height:48.15pt;mso-position-horizontal-relative:char;mso-position-vertical-relative:line" coordorigin="0,0" coordsize="9215,963">
            <v:group style="position:absolute;left:19;top:5;width:1416;height:2" coordorigin="19,5" coordsize="1416,2">
              <v:shape style="position:absolute;left:19;top:5;width:1416;height:2" coordorigin="19,5" coordsize="1416,0" path="m19,5l1435,5e" filled="false" stroked="true" strokeweight=".48004pt" strokecolor="#000000">
                <v:path arrowok="t"/>
              </v:shape>
            </v:group>
            <v:group style="position:absolute;left:1435;top:5;width:10;height:2" coordorigin="1435,5" coordsize="10,2">
              <v:shape style="position:absolute;left:1435;top:5;width:10;height:2" coordorigin="1435,5" coordsize="10,0" path="m1435,5l1445,5e" filled="false" stroked="true" strokeweight=".48004pt" strokecolor="#000000">
                <v:path arrowok="t"/>
              </v:shape>
            </v:group>
            <v:group style="position:absolute;left:1445;top:5;width:1100;height:2" coordorigin="1445,5" coordsize="1100,2">
              <v:shape style="position:absolute;left:1445;top:5;width:1100;height:2" coordorigin="1445,5" coordsize="1100,0" path="m1445,5l2544,5e" filled="false" stroked="true" strokeweight=".48004pt" strokecolor="#000000">
                <v:path arrowok="t"/>
              </v:shape>
            </v:group>
            <v:group style="position:absolute;left:2545;top:5;width:10;height:2" coordorigin="2545,5" coordsize="10,2">
              <v:shape style="position:absolute;left:2545;top:5;width:10;height:2" coordorigin="2545,5" coordsize="10,0" path="m2545,5l2554,5e" filled="false" stroked="true" strokeweight=".48004pt" strokecolor="#000000">
                <v:path arrowok="t"/>
              </v:shape>
            </v:group>
            <v:group style="position:absolute;left:2554;top:5;width:1102;height:2" coordorigin="2554,5" coordsize="1102,2">
              <v:shape style="position:absolute;left:2554;top:5;width:1102;height:2" coordorigin="2554,5" coordsize="1102,0" path="m2554,5l3656,5e" filled="false" stroked="true" strokeweight=".48004pt" strokecolor="#000000">
                <v:path arrowok="t"/>
              </v:shape>
            </v:group>
            <v:group style="position:absolute;left:3656;top:5;width:10;height:2" coordorigin="3656,5" coordsize="10,2">
              <v:shape style="position:absolute;left:3656;top:5;width:10;height:2" coordorigin="3656,5" coordsize="10,0" path="m3656,5l3665,5e" filled="false" stroked="true" strokeweight=".48004pt" strokecolor="#000000">
                <v:path arrowok="t"/>
              </v:shape>
            </v:group>
            <v:group style="position:absolute;left:3665;top:5;width:1100;height:2" coordorigin="3665,5" coordsize="1100,2">
              <v:shape style="position:absolute;left:3665;top:5;width:1100;height:2" coordorigin="3665,5" coordsize="1100,0" path="m3665,5l4765,5e" filled="false" stroked="true" strokeweight=".48004pt" strokecolor="#000000">
                <v:path arrowok="t"/>
              </v:shape>
            </v:group>
            <v:group style="position:absolute;left:4765;top:5;width:10;height:2" coordorigin="4765,5" coordsize="10,2">
              <v:shape style="position:absolute;left:4765;top:5;width:10;height:2" coordorigin="4765,5" coordsize="10,0" path="m4765,5l4774,5e" filled="false" stroked="true" strokeweight=".48004pt" strokecolor="#000000">
                <v:path arrowok="t"/>
              </v:shape>
            </v:group>
            <v:group style="position:absolute;left:4774;top:5;width:1103;height:2" coordorigin="4774,5" coordsize="1103,2">
              <v:shape style="position:absolute;left:4774;top:5;width:1103;height:2" coordorigin="4774,5" coordsize="1103,0" path="m4774,5l5876,5e" filled="false" stroked="true" strokeweight=".48004pt" strokecolor="#000000">
                <v:path arrowok="t"/>
              </v:shape>
            </v:group>
            <v:group style="position:absolute;left:5876;top:5;width:10;height:2" coordorigin="5876,5" coordsize="10,2">
              <v:shape style="position:absolute;left:5876;top:5;width:10;height:2" coordorigin="5876,5" coordsize="10,0" path="m5876,5l5886,5e" filled="false" stroked="true" strokeweight=".48004pt" strokecolor="#000000">
                <v:path arrowok="t"/>
              </v:shape>
            </v:group>
            <v:group style="position:absolute;left:5886;top:5;width:1100;height:2" coordorigin="5886,5" coordsize="1100,2">
              <v:shape style="position:absolute;left:5886;top:5;width:1100;height:2" coordorigin="5886,5" coordsize="1100,0" path="m5886,5l6985,5e" filled="false" stroked="true" strokeweight=".48004pt" strokecolor="#000000">
                <v:path arrowok="t"/>
              </v:shape>
            </v:group>
            <v:group style="position:absolute;left:6985;top:5;width:10;height:2" coordorigin="6985,5" coordsize="10,2">
              <v:shape style="position:absolute;left:6985;top:5;width:10;height:2" coordorigin="6985,5" coordsize="10,0" path="m6985,5l6995,5e" filled="false" stroked="true" strokeweight=".48004pt" strokecolor="#000000">
                <v:path arrowok="t"/>
              </v:shape>
            </v:group>
            <v:group style="position:absolute;left:6995;top:5;width:2216;height:2" coordorigin="6995,5" coordsize="2216,2">
              <v:shape style="position:absolute;left:6995;top:5;width:2216;height:2" coordorigin="6995,5" coordsize="2216,0" path="m6995,5l9210,5e" filled="false" stroked="true" strokeweight=".48004pt" strokecolor="#000000">
                <v:path arrowok="t"/>
              </v:shape>
            </v:group>
            <v:group style="position:absolute;left:1435;top:10;width:10;height:20" coordorigin="1435,10" coordsize="10,20">
              <v:shape style="position:absolute;left:1435;top:10;width:10;height:20" coordorigin="1435,10" coordsize="10,20" path="m1435,29l1445,29,1445,10,1435,10,1435,29xe" filled="true" fillcolor="#000000" stroked="false">
                <v:path arrowok="t"/>
                <v:fill type="solid"/>
              </v:shape>
            </v:group>
            <v:group style="position:absolute;left:1435;top:29;width:10;height:20" coordorigin="1435,29" coordsize="10,20">
              <v:shape style="position:absolute;left:1435;top:29;width:10;height:20" coordorigin="1435,29" coordsize="10,20" path="m1435,48l1445,48,1445,29,1435,29,1435,48xe" filled="true" fillcolor="#000000" stroked="false">
                <v:path arrowok="t"/>
                <v:fill type="solid"/>
              </v:shape>
            </v:group>
            <v:group style="position:absolute;left:1435;top:48;width:10;height:20" coordorigin="1435,48" coordsize="10,20">
              <v:shape style="position:absolute;left:1435;top:48;width:10;height:20" coordorigin="1435,48" coordsize="10,20" path="m1435,67l1445,67,1445,48,1435,48,1435,67xe" filled="true" fillcolor="#000000" stroked="false">
                <v:path arrowok="t"/>
                <v:fill type="solid"/>
              </v:shape>
            </v:group>
            <v:group style="position:absolute;left:1435;top:67;width:10;height:20" coordorigin="1435,67" coordsize="10,20">
              <v:shape style="position:absolute;left:1435;top:67;width:10;height:20" coordorigin="1435,67" coordsize="10,20" path="m1435,86l1445,86,1445,67,1435,67,1435,86xe" filled="true" fillcolor="#000000" stroked="false">
                <v:path arrowok="t"/>
                <v:fill type="solid"/>
              </v:shape>
            </v:group>
            <v:group style="position:absolute;left:1435;top:86;width:10;height:20" coordorigin="1435,86" coordsize="10,20">
              <v:shape style="position:absolute;left:1435;top:86;width:10;height:20" coordorigin="1435,86" coordsize="10,20" path="m1435,106l1445,106,1445,86,1435,86,1435,106xe" filled="true" fillcolor="#000000" stroked="false">
                <v:path arrowok="t"/>
                <v:fill type="solid"/>
              </v:shape>
            </v:group>
            <v:group style="position:absolute;left:1435;top:106;width:10;height:20" coordorigin="1435,106" coordsize="10,20">
              <v:shape style="position:absolute;left:1435;top:106;width:10;height:20" coordorigin="1435,106" coordsize="10,20" path="m1435,125l1445,125,1445,106,1435,106,1435,125xe" filled="true" fillcolor="#000000" stroked="false">
                <v:path arrowok="t"/>
                <v:fill type="solid"/>
              </v:shape>
            </v:group>
            <v:group style="position:absolute;left:1435;top:125;width:10;height:20" coordorigin="1435,125" coordsize="10,20">
              <v:shape style="position:absolute;left:1435;top:125;width:10;height:20" coordorigin="1435,125" coordsize="10,20" path="m1435,144l1445,144,1445,125,1435,125,1435,144xe" filled="true" fillcolor="#000000" stroked="false">
                <v:path arrowok="t"/>
                <v:fill type="solid"/>
              </v:shape>
            </v:group>
            <v:group style="position:absolute;left:1435;top:144;width:10;height:20" coordorigin="1435,144" coordsize="10,20">
              <v:shape style="position:absolute;left:1435;top:144;width:10;height:20" coordorigin="1435,144" coordsize="10,20" path="m1435,163l1445,163,1445,144,1435,144,1435,163xe" filled="true" fillcolor="#000000" stroked="false">
                <v:path arrowok="t"/>
                <v:fill type="solid"/>
              </v:shape>
            </v:group>
            <v:group style="position:absolute;left:1435;top:163;width:10;height:20" coordorigin="1435,163" coordsize="10,20">
              <v:shape style="position:absolute;left:1435;top:163;width:10;height:20" coordorigin="1435,163" coordsize="10,20" path="m1435,182l1445,182,1445,163,1435,163,1435,182xe" filled="true" fillcolor="#000000" stroked="false">
                <v:path arrowok="t"/>
                <v:fill type="solid"/>
              </v:shape>
            </v:group>
            <v:group style="position:absolute;left:1435;top:182;width:10;height:20" coordorigin="1435,182" coordsize="10,20">
              <v:shape style="position:absolute;left:1435;top:182;width:10;height:20" coordorigin="1435,182" coordsize="10,20" path="m1435,202l1445,202,1445,182,1435,182,1435,202xe" filled="true" fillcolor="#000000" stroked="false">
                <v:path arrowok="t"/>
                <v:fill type="solid"/>
              </v:shape>
            </v:group>
            <v:group style="position:absolute;left:1435;top:202;width:10;height:20" coordorigin="1435,202" coordsize="10,20">
              <v:shape style="position:absolute;left:1435;top:202;width:10;height:20" coordorigin="1435,202" coordsize="10,20" path="m1435,221l1445,221,1445,202,1435,202,1435,221xe" filled="true" fillcolor="#000000" stroked="false">
                <v:path arrowok="t"/>
                <v:fill type="solid"/>
              </v:shape>
            </v:group>
            <v:group style="position:absolute;left:1435;top:221;width:10;height:20" coordorigin="1435,221" coordsize="10,20">
              <v:shape style="position:absolute;left:1435;top:221;width:10;height:20" coordorigin="1435,221" coordsize="10,20" path="m1435,240l1445,240,1445,221,1435,221,1435,240xe" filled="true" fillcolor="#000000" stroked="false">
                <v:path arrowok="t"/>
                <v:fill type="solid"/>
              </v:shape>
            </v:group>
            <v:group style="position:absolute;left:1435;top:240;width:10;height:20" coordorigin="1435,240" coordsize="10,20">
              <v:shape style="position:absolute;left:1435;top:240;width:10;height:20" coordorigin="1435,240" coordsize="10,20" path="m1435,259l1445,259,1445,240,1435,240,1435,259xe" filled="true" fillcolor="#000000" stroked="false">
                <v:path arrowok="t"/>
                <v:fill type="solid"/>
              </v:shape>
            </v:group>
            <v:group style="position:absolute;left:1435;top:259;width:10;height:20" coordorigin="1435,259" coordsize="10,20">
              <v:shape style="position:absolute;left:1435;top:259;width:10;height:20" coordorigin="1435,259" coordsize="10,20" path="m1435,278l1445,278,1445,259,1435,259,1435,278xe" filled="true" fillcolor="#000000" stroked="false">
                <v:path arrowok="t"/>
                <v:fill type="solid"/>
              </v:shape>
            </v:group>
            <v:group style="position:absolute;left:1435;top:278;width:10;height:20" coordorigin="1435,278" coordsize="10,20">
              <v:shape style="position:absolute;left:1435;top:278;width:10;height:20" coordorigin="1435,278" coordsize="10,20" path="m1435,298l1445,298,1445,278,1435,278,1435,298xe" filled="true" fillcolor="#000000" stroked="false">
                <v:path arrowok="t"/>
                <v:fill type="solid"/>
              </v:shape>
            </v:group>
            <v:group style="position:absolute;left:1435;top:298;width:10;height:20" coordorigin="1435,298" coordsize="10,20">
              <v:shape style="position:absolute;left:1435;top:298;width:10;height:20" coordorigin="1435,298" coordsize="10,20" path="m1435,317l1445,317,1445,298,1435,298,1435,317xe" filled="true" fillcolor="#000000" stroked="false">
                <v:path arrowok="t"/>
                <v:fill type="solid"/>
              </v:shape>
            </v:group>
            <v:group style="position:absolute;left:1435;top:317;width:10;height:20" coordorigin="1435,317" coordsize="10,20">
              <v:shape style="position:absolute;left:1435;top:317;width:10;height:20" coordorigin="1435,317" coordsize="10,20" path="m1435,336l1445,336,1445,317,1435,317,1435,336xe" filled="true" fillcolor="#000000" stroked="false">
                <v:path arrowok="t"/>
                <v:fill type="solid"/>
              </v:shape>
            </v:group>
            <v:group style="position:absolute;left:1435;top:336;width:10;height:20" coordorigin="1435,336" coordsize="10,20">
              <v:shape style="position:absolute;left:1435;top:336;width:10;height:20" coordorigin="1435,336" coordsize="10,20" path="m1435,355l1445,355,1445,336,1435,336,1435,355xe" filled="true" fillcolor="#000000" stroked="false">
                <v:path arrowok="t"/>
                <v:fill type="solid"/>
              </v:shape>
            </v:group>
            <v:group style="position:absolute;left:1435;top:355;width:10;height:20" coordorigin="1435,355" coordsize="10,20">
              <v:shape style="position:absolute;left:1435;top:355;width:10;height:20" coordorigin="1435,355" coordsize="10,20" path="m1435,374l1445,374,1445,355,1435,355,1435,374xe" filled="true" fillcolor="#000000" stroked="false">
                <v:path arrowok="t"/>
                <v:fill type="solid"/>
              </v:shape>
            </v:group>
            <v:group style="position:absolute;left:1435;top:374;width:10;height:20" coordorigin="1435,374" coordsize="10,20">
              <v:shape style="position:absolute;left:1435;top:374;width:10;height:20" coordorigin="1435,374" coordsize="10,20" path="m1435,394l1445,394,1445,374,1435,374,1435,394xe" filled="true" fillcolor="#000000" stroked="false">
                <v:path arrowok="t"/>
                <v:fill type="solid"/>
              </v:shape>
            </v:group>
            <v:group style="position:absolute;left:1435;top:394;width:10;height:20" coordorigin="1435,394" coordsize="10,20">
              <v:shape style="position:absolute;left:1435;top:394;width:10;height:20" coordorigin="1435,394" coordsize="10,20" path="m1435,413l1445,413,1445,394,1435,394,1435,413xe" filled="true" fillcolor="#000000" stroked="false">
                <v:path arrowok="t"/>
                <v:fill type="solid"/>
              </v:shape>
            </v:group>
            <v:group style="position:absolute;left:1435;top:413;width:10;height:20" coordorigin="1435,413" coordsize="10,20">
              <v:shape style="position:absolute;left:1435;top:413;width:10;height:20" coordorigin="1435,413" coordsize="10,20" path="m1435,432l1445,432,1445,413,1435,413,1435,432xe" filled="true" fillcolor="#000000" stroked="false">
                <v:path arrowok="t"/>
                <v:fill type="solid"/>
              </v:shape>
            </v:group>
            <v:group style="position:absolute;left:1435;top:432;width:10;height:20" coordorigin="1435,432" coordsize="10,20">
              <v:shape style="position:absolute;left:1435;top:432;width:10;height:20" coordorigin="1435,432" coordsize="10,20" path="m1435,451l1445,451,1445,432,1435,432,1435,451xe" filled="true" fillcolor="#000000" stroked="false">
                <v:path arrowok="t"/>
                <v:fill type="solid"/>
              </v:shape>
            </v:group>
            <v:group style="position:absolute;left:1435;top:451;width:10;height:20" coordorigin="1435,451" coordsize="10,20">
              <v:shape style="position:absolute;left:1435;top:451;width:10;height:20" coordorigin="1435,451" coordsize="10,20" path="m1435,470l1445,470,1445,451,1435,451,1435,470xe" filled="true" fillcolor="#000000" stroked="false">
                <v:path arrowok="t"/>
                <v:fill type="solid"/>
              </v:shape>
              <v:shape style="position:absolute;left:1435;top:470;width:10;height:7" type="#_x0000_t75" stroked="false">
                <v:imagedata r:id="rId24" o:title=""/>
              </v:shape>
            </v:group>
            <v:group style="position:absolute;left:2545;top:10;width:10;height:20" coordorigin="2545,10" coordsize="10,20">
              <v:shape style="position:absolute;left:2545;top:10;width:10;height:20" coordorigin="2545,10" coordsize="10,20" path="m2545,29l2554,29,2554,10,2545,10,2545,29xe" filled="true" fillcolor="#000000" stroked="false">
                <v:path arrowok="t"/>
                <v:fill type="solid"/>
              </v:shape>
            </v:group>
            <v:group style="position:absolute;left:2545;top:29;width:10;height:20" coordorigin="2545,29" coordsize="10,20">
              <v:shape style="position:absolute;left:2545;top:29;width:10;height:20" coordorigin="2545,29" coordsize="10,20" path="m2545,48l2554,48,2554,29,2545,29,2545,48xe" filled="true" fillcolor="#000000" stroked="false">
                <v:path arrowok="t"/>
                <v:fill type="solid"/>
              </v:shape>
            </v:group>
            <v:group style="position:absolute;left:2545;top:48;width:10;height:20" coordorigin="2545,48" coordsize="10,20">
              <v:shape style="position:absolute;left:2545;top:48;width:10;height:20" coordorigin="2545,48" coordsize="10,20" path="m2545,67l2554,67,2554,48,2545,48,2545,67xe" filled="true" fillcolor="#000000" stroked="false">
                <v:path arrowok="t"/>
                <v:fill type="solid"/>
              </v:shape>
            </v:group>
            <v:group style="position:absolute;left:2545;top:67;width:10;height:20" coordorigin="2545,67" coordsize="10,20">
              <v:shape style="position:absolute;left:2545;top:67;width:10;height:20" coordorigin="2545,67" coordsize="10,20" path="m2545,86l2554,86,2554,67,2545,67,2545,86xe" filled="true" fillcolor="#000000" stroked="false">
                <v:path arrowok="t"/>
                <v:fill type="solid"/>
              </v:shape>
            </v:group>
            <v:group style="position:absolute;left:2545;top:86;width:10;height:20" coordorigin="2545,86" coordsize="10,20">
              <v:shape style="position:absolute;left:2545;top:86;width:10;height:20" coordorigin="2545,86" coordsize="10,20" path="m2545,106l2554,106,2554,86,2545,86,2545,106xe" filled="true" fillcolor="#000000" stroked="false">
                <v:path arrowok="t"/>
                <v:fill type="solid"/>
              </v:shape>
            </v:group>
            <v:group style="position:absolute;left:2545;top:106;width:10;height:20" coordorigin="2545,106" coordsize="10,20">
              <v:shape style="position:absolute;left:2545;top:106;width:10;height:20" coordorigin="2545,106" coordsize="10,20" path="m2545,125l2554,125,2554,106,2545,106,2545,125xe" filled="true" fillcolor="#000000" stroked="false">
                <v:path arrowok="t"/>
                <v:fill type="solid"/>
              </v:shape>
            </v:group>
            <v:group style="position:absolute;left:2545;top:125;width:10;height:20" coordorigin="2545,125" coordsize="10,20">
              <v:shape style="position:absolute;left:2545;top:125;width:10;height:20" coordorigin="2545,125" coordsize="10,20" path="m2545,144l2554,144,2554,125,2545,125,2545,144xe" filled="true" fillcolor="#000000" stroked="false">
                <v:path arrowok="t"/>
                <v:fill type="solid"/>
              </v:shape>
            </v:group>
            <v:group style="position:absolute;left:2545;top:144;width:10;height:20" coordorigin="2545,144" coordsize="10,20">
              <v:shape style="position:absolute;left:2545;top:144;width:10;height:20" coordorigin="2545,144" coordsize="10,20" path="m2545,163l2554,163,2554,144,2545,144,2545,163xe" filled="true" fillcolor="#000000" stroked="false">
                <v:path arrowok="t"/>
                <v:fill type="solid"/>
              </v:shape>
            </v:group>
            <v:group style="position:absolute;left:2545;top:163;width:10;height:20" coordorigin="2545,163" coordsize="10,20">
              <v:shape style="position:absolute;left:2545;top:163;width:10;height:20" coordorigin="2545,163" coordsize="10,20" path="m2545,182l2554,182,2554,163,2545,163,2545,182xe" filled="true" fillcolor="#000000" stroked="false">
                <v:path arrowok="t"/>
                <v:fill type="solid"/>
              </v:shape>
            </v:group>
            <v:group style="position:absolute;left:2545;top:182;width:10;height:20" coordorigin="2545,182" coordsize="10,20">
              <v:shape style="position:absolute;left:2545;top:182;width:10;height:20" coordorigin="2545,182" coordsize="10,20" path="m2545,202l2554,202,2554,182,2545,182,2545,202xe" filled="true" fillcolor="#000000" stroked="false">
                <v:path arrowok="t"/>
                <v:fill type="solid"/>
              </v:shape>
            </v:group>
            <v:group style="position:absolute;left:2545;top:202;width:10;height:20" coordorigin="2545,202" coordsize="10,20">
              <v:shape style="position:absolute;left:2545;top:202;width:10;height:20" coordorigin="2545,202" coordsize="10,20" path="m2545,221l2554,221,2554,202,2545,202,2545,221xe" filled="true" fillcolor="#000000" stroked="false">
                <v:path arrowok="t"/>
                <v:fill type="solid"/>
              </v:shape>
            </v:group>
            <v:group style="position:absolute;left:2545;top:221;width:10;height:20" coordorigin="2545,221" coordsize="10,20">
              <v:shape style="position:absolute;left:2545;top:221;width:10;height:20" coordorigin="2545,221" coordsize="10,20" path="m2545,240l2554,240,2554,221,2545,221,2545,240xe" filled="true" fillcolor="#000000" stroked="false">
                <v:path arrowok="t"/>
                <v:fill type="solid"/>
              </v:shape>
            </v:group>
            <v:group style="position:absolute;left:2545;top:240;width:10;height:20" coordorigin="2545,240" coordsize="10,20">
              <v:shape style="position:absolute;left:2545;top:240;width:10;height:20" coordorigin="2545,240" coordsize="10,20" path="m2545,259l2554,259,2554,240,2545,240,2545,259xe" filled="true" fillcolor="#000000" stroked="false">
                <v:path arrowok="t"/>
                <v:fill type="solid"/>
              </v:shape>
            </v:group>
            <v:group style="position:absolute;left:2545;top:259;width:10;height:20" coordorigin="2545,259" coordsize="10,20">
              <v:shape style="position:absolute;left:2545;top:259;width:10;height:20" coordorigin="2545,259" coordsize="10,20" path="m2545,278l2554,278,2554,259,2545,259,2545,278xe" filled="true" fillcolor="#000000" stroked="false">
                <v:path arrowok="t"/>
                <v:fill type="solid"/>
              </v:shape>
            </v:group>
            <v:group style="position:absolute;left:2545;top:278;width:10;height:20" coordorigin="2545,278" coordsize="10,20">
              <v:shape style="position:absolute;left:2545;top:278;width:10;height:20" coordorigin="2545,278" coordsize="10,20" path="m2545,298l2554,298,2554,278,2545,278,2545,298xe" filled="true" fillcolor="#000000" stroked="false">
                <v:path arrowok="t"/>
                <v:fill type="solid"/>
              </v:shape>
            </v:group>
            <v:group style="position:absolute;left:2545;top:298;width:10;height:20" coordorigin="2545,298" coordsize="10,20">
              <v:shape style="position:absolute;left:2545;top:298;width:10;height:20" coordorigin="2545,298" coordsize="10,20" path="m2545,317l2554,317,2554,298,2545,298,2545,317xe" filled="true" fillcolor="#000000" stroked="false">
                <v:path arrowok="t"/>
                <v:fill type="solid"/>
              </v:shape>
            </v:group>
            <v:group style="position:absolute;left:2545;top:317;width:10;height:20" coordorigin="2545,317" coordsize="10,20">
              <v:shape style="position:absolute;left:2545;top:317;width:10;height:20" coordorigin="2545,317" coordsize="10,20" path="m2545,336l2554,336,2554,317,2545,317,2545,336xe" filled="true" fillcolor="#000000" stroked="false">
                <v:path arrowok="t"/>
                <v:fill type="solid"/>
              </v:shape>
            </v:group>
            <v:group style="position:absolute;left:2545;top:336;width:10;height:20" coordorigin="2545,336" coordsize="10,20">
              <v:shape style="position:absolute;left:2545;top:336;width:10;height:20" coordorigin="2545,336" coordsize="10,20" path="m2545,355l2554,355,2554,336,2545,336,2545,355xe" filled="true" fillcolor="#000000" stroked="false">
                <v:path arrowok="t"/>
                <v:fill type="solid"/>
              </v:shape>
            </v:group>
            <v:group style="position:absolute;left:2545;top:355;width:10;height:20" coordorigin="2545,355" coordsize="10,20">
              <v:shape style="position:absolute;left:2545;top:355;width:10;height:20" coordorigin="2545,355" coordsize="10,20" path="m2545,374l2554,374,2554,355,2545,355,2545,374xe" filled="true" fillcolor="#000000" stroked="false">
                <v:path arrowok="t"/>
                <v:fill type="solid"/>
              </v:shape>
            </v:group>
            <v:group style="position:absolute;left:2545;top:374;width:10;height:20" coordorigin="2545,374" coordsize="10,20">
              <v:shape style="position:absolute;left:2545;top:374;width:10;height:20" coordorigin="2545,374" coordsize="10,20" path="m2545,394l2554,394,2554,374,2545,374,2545,394xe" filled="true" fillcolor="#000000" stroked="false">
                <v:path arrowok="t"/>
                <v:fill type="solid"/>
              </v:shape>
            </v:group>
            <v:group style="position:absolute;left:2545;top:394;width:10;height:20" coordorigin="2545,394" coordsize="10,20">
              <v:shape style="position:absolute;left:2545;top:394;width:10;height:20" coordorigin="2545,394" coordsize="10,20" path="m2545,413l2554,413,2554,394,2545,394,2545,413xe" filled="true" fillcolor="#000000" stroked="false">
                <v:path arrowok="t"/>
                <v:fill type="solid"/>
              </v:shape>
            </v:group>
            <v:group style="position:absolute;left:2545;top:413;width:10;height:20" coordorigin="2545,413" coordsize="10,20">
              <v:shape style="position:absolute;left:2545;top:413;width:10;height:20" coordorigin="2545,413" coordsize="10,20" path="m2545,432l2554,432,2554,413,2545,413,2545,432xe" filled="true" fillcolor="#000000" stroked="false">
                <v:path arrowok="t"/>
                <v:fill type="solid"/>
              </v:shape>
            </v:group>
            <v:group style="position:absolute;left:2545;top:432;width:10;height:20" coordorigin="2545,432" coordsize="10,20">
              <v:shape style="position:absolute;left:2545;top:432;width:10;height:20" coordorigin="2545,432" coordsize="10,20" path="m2545,451l2554,451,2554,432,2545,432,2545,451xe" filled="true" fillcolor="#000000" stroked="false">
                <v:path arrowok="t"/>
                <v:fill type="solid"/>
              </v:shape>
            </v:group>
            <v:group style="position:absolute;left:2545;top:451;width:10;height:20" coordorigin="2545,451" coordsize="10,20">
              <v:shape style="position:absolute;left:2545;top:451;width:10;height:20" coordorigin="2545,451" coordsize="10,20" path="m2545,470l2554,470,2554,451,2545,451,2545,470xe" filled="true" fillcolor="#000000" stroked="false">
                <v:path arrowok="t"/>
                <v:fill type="solid"/>
              </v:shape>
              <v:shape style="position:absolute;left:2545;top:470;width:10;height:7" type="#_x0000_t75" stroked="false">
                <v:imagedata r:id="rId24" o:title=""/>
              </v:shape>
            </v:group>
            <v:group style="position:absolute;left:3656;top:10;width:10;height:20" coordorigin="3656,10" coordsize="10,20">
              <v:shape style="position:absolute;left:3656;top:10;width:10;height:20" coordorigin="3656,10" coordsize="10,20" path="m3656,29l3665,29,3665,10,3656,10,3656,29xe" filled="true" fillcolor="#000000" stroked="false">
                <v:path arrowok="t"/>
                <v:fill type="solid"/>
              </v:shape>
            </v:group>
            <v:group style="position:absolute;left:3656;top:29;width:10;height:20" coordorigin="3656,29" coordsize="10,20">
              <v:shape style="position:absolute;left:3656;top:29;width:10;height:20" coordorigin="3656,29" coordsize="10,20" path="m3656,48l3665,48,3665,29,3656,29,3656,48xe" filled="true" fillcolor="#000000" stroked="false">
                <v:path arrowok="t"/>
                <v:fill type="solid"/>
              </v:shape>
            </v:group>
            <v:group style="position:absolute;left:3656;top:48;width:10;height:20" coordorigin="3656,48" coordsize="10,20">
              <v:shape style="position:absolute;left:3656;top:48;width:10;height:20" coordorigin="3656,48" coordsize="10,20" path="m3656,67l3665,67,3665,48,3656,48,3656,67xe" filled="true" fillcolor="#000000" stroked="false">
                <v:path arrowok="t"/>
                <v:fill type="solid"/>
              </v:shape>
            </v:group>
            <v:group style="position:absolute;left:3656;top:67;width:10;height:20" coordorigin="3656,67" coordsize="10,20">
              <v:shape style="position:absolute;left:3656;top:67;width:10;height:20" coordorigin="3656,67" coordsize="10,20" path="m3656,86l3665,86,3665,67,3656,67,3656,86xe" filled="true" fillcolor="#000000" stroked="false">
                <v:path arrowok="t"/>
                <v:fill type="solid"/>
              </v:shape>
            </v:group>
            <v:group style="position:absolute;left:3656;top:86;width:10;height:20" coordorigin="3656,86" coordsize="10,20">
              <v:shape style="position:absolute;left:3656;top:86;width:10;height:20" coordorigin="3656,86" coordsize="10,20" path="m3656,106l3665,106,3665,86,3656,86,3656,106xe" filled="true" fillcolor="#000000" stroked="false">
                <v:path arrowok="t"/>
                <v:fill type="solid"/>
              </v:shape>
            </v:group>
            <v:group style="position:absolute;left:3656;top:106;width:10;height:20" coordorigin="3656,106" coordsize="10,20">
              <v:shape style="position:absolute;left:3656;top:106;width:10;height:20" coordorigin="3656,106" coordsize="10,20" path="m3656,125l3665,125,3665,106,3656,106,3656,125xe" filled="true" fillcolor="#000000" stroked="false">
                <v:path arrowok="t"/>
                <v:fill type="solid"/>
              </v:shape>
            </v:group>
            <v:group style="position:absolute;left:3656;top:125;width:10;height:20" coordorigin="3656,125" coordsize="10,20">
              <v:shape style="position:absolute;left:3656;top:125;width:10;height:20" coordorigin="3656,125" coordsize="10,20" path="m3656,144l3665,144,3665,125,3656,125,3656,144xe" filled="true" fillcolor="#000000" stroked="false">
                <v:path arrowok="t"/>
                <v:fill type="solid"/>
              </v:shape>
            </v:group>
            <v:group style="position:absolute;left:3656;top:144;width:10;height:20" coordorigin="3656,144" coordsize="10,20">
              <v:shape style="position:absolute;left:3656;top:144;width:10;height:20" coordorigin="3656,144" coordsize="10,20" path="m3656,163l3665,163,3665,144,3656,144,3656,163xe" filled="true" fillcolor="#000000" stroked="false">
                <v:path arrowok="t"/>
                <v:fill type="solid"/>
              </v:shape>
            </v:group>
            <v:group style="position:absolute;left:3656;top:163;width:10;height:20" coordorigin="3656,163" coordsize="10,20">
              <v:shape style="position:absolute;left:3656;top:163;width:10;height:20" coordorigin="3656,163" coordsize="10,20" path="m3656,182l3665,182,3665,163,3656,163,3656,182xe" filled="true" fillcolor="#000000" stroked="false">
                <v:path arrowok="t"/>
                <v:fill type="solid"/>
              </v:shape>
            </v:group>
            <v:group style="position:absolute;left:3656;top:182;width:10;height:20" coordorigin="3656,182" coordsize="10,20">
              <v:shape style="position:absolute;left:3656;top:182;width:10;height:20" coordorigin="3656,182" coordsize="10,20" path="m3656,202l3665,202,3665,182,3656,182,3656,202xe" filled="true" fillcolor="#000000" stroked="false">
                <v:path arrowok="t"/>
                <v:fill type="solid"/>
              </v:shape>
            </v:group>
            <v:group style="position:absolute;left:3656;top:202;width:10;height:20" coordorigin="3656,202" coordsize="10,20">
              <v:shape style="position:absolute;left:3656;top:202;width:10;height:20" coordorigin="3656,202" coordsize="10,20" path="m3656,221l3665,221,3665,202,3656,202,3656,221xe" filled="true" fillcolor="#000000" stroked="false">
                <v:path arrowok="t"/>
                <v:fill type="solid"/>
              </v:shape>
            </v:group>
            <v:group style="position:absolute;left:3656;top:221;width:10;height:20" coordorigin="3656,221" coordsize="10,20">
              <v:shape style="position:absolute;left:3656;top:221;width:10;height:20" coordorigin="3656,221" coordsize="10,20" path="m3656,240l3665,240,3665,221,3656,221,3656,240xe" filled="true" fillcolor="#000000" stroked="false">
                <v:path arrowok="t"/>
                <v:fill type="solid"/>
              </v:shape>
            </v:group>
            <v:group style="position:absolute;left:3656;top:240;width:10;height:20" coordorigin="3656,240" coordsize="10,20">
              <v:shape style="position:absolute;left:3656;top:240;width:10;height:20" coordorigin="3656,240" coordsize="10,20" path="m3656,259l3665,259,3665,240,3656,240,3656,259xe" filled="true" fillcolor="#000000" stroked="false">
                <v:path arrowok="t"/>
                <v:fill type="solid"/>
              </v:shape>
            </v:group>
            <v:group style="position:absolute;left:3656;top:259;width:10;height:20" coordorigin="3656,259" coordsize="10,20">
              <v:shape style="position:absolute;left:3656;top:259;width:10;height:20" coordorigin="3656,259" coordsize="10,20" path="m3656,278l3665,278,3665,259,3656,259,3656,278xe" filled="true" fillcolor="#000000" stroked="false">
                <v:path arrowok="t"/>
                <v:fill type="solid"/>
              </v:shape>
            </v:group>
            <v:group style="position:absolute;left:3656;top:278;width:10;height:20" coordorigin="3656,278" coordsize="10,20">
              <v:shape style="position:absolute;left:3656;top:278;width:10;height:20" coordorigin="3656,278" coordsize="10,20" path="m3656,298l3665,298,3665,278,3656,278,3656,298xe" filled="true" fillcolor="#000000" stroked="false">
                <v:path arrowok="t"/>
                <v:fill type="solid"/>
              </v:shape>
            </v:group>
            <v:group style="position:absolute;left:3656;top:298;width:10;height:20" coordorigin="3656,298" coordsize="10,20">
              <v:shape style="position:absolute;left:3656;top:298;width:10;height:20" coordorigin="3656,298" coordsize="10,20" path="m3656,317l3665,317,3665,298,3656,298,3656,317xe" filled="true" fillcolor="#000000" stroked="false">
                <v:path arrowok="t"/>
                <v:fill type="solid"/>
              </v:shape>
            </v:group>
            <v:group style="position:absolute;left:3656;top:317;width:10;height:20" coordorigin="3656,317" coordsize="10,20">
              <v:shape style="position:absolute;left:3656;top:317;width:10;height:20" coordorigin="3656,317" coordsize="10,20" path="m3656,336l3665,336,3665,317,3656,317,3656,336xe" filled="true" fillcolor="#000000" stroked="false">
                <v:path arrowok="t"/>
                <v:fill type="solid"/>
              </v:shape>
            </v:group>
            <v:group style="position:absolute;left:3656;top:336;width:10;height:20" coordorigin="3656,336" coordsize="10,20">
              <v:shape style="position:absolute;left:3656;top:336;width:10;height:20" coordorigin="3656,336" coordsize="10,20" path="m3656,355l3665,355,3665,336,3656,336,3656,355xe" filled="true" fillcolor="#000000" stroked="false">
                <v:path arrowok="t"/>
                <v:fill type="solid"/>
              </v:shape>
            </v:group>
            <v:group style="position:absolute;left:3656;top:355;width:10;height:20" coordorigin="3656,355" coordsize="10,20">
              <v:shape style="position:absolute;left:3656;top:355;width:10;height:20" coordorigin="3656,355" coordsize="10,20" path="m3656,374l3665,374,3665,355,3656,355,3656,374xe" filled="true" fillcolor="#000000" stroked="false">
                <v:path arrowok="t"/>
                <v:fill type="solid"/>
              </v:shape>
            </v:group>
            <v:group style="position:absolute;left:3656;top:374;width:10;height:20" coordorigin="3656,374" coordsize="10,20">
              <v:shape style="position:absolute;left:3656;top:374;width:10;height:20" coordorigin="3656,374" coordsize="10,20" path="m3656,394l3665,394,3665,374,3656,374,3656,394xe" filled="true" fillcolor="#000000" stroked="false">
                <v:path arrowok="t"/>
                <v:fill type="solid"/>
              </v:shape>
            </v:group>
            <v:group style="position:absolute;left:3656;top:394;width:10;height:20" coordorigin="3656,394" coordsize="10,20">
              <v:shape style="position:absolute;left:3656;top:394;width:10;height:20" coordorigin="3656,394" coordsize="10,20" path="m3656,413l3665,413,3665,394,3656,394,3656,413xe" filled="true" fillcolor="#000000" stroked="false">
                <v:path arrowok="t"/>
                <v:fill type="solid"/>
              </v:shape>
            </v:group>
            <v:group style="position:absolute;left:3656;top:413;width:10;height:20" coordorigin="3656,413" coordsize="10,20">
              <v:shape style="position:absolute;left:3656;top:413;width:10;height:20" coordorigin="3656,413" coordsize="10,20" path="m3656,432l3665,432,3665,413,3656,413,3656,432xe" filled="true" fillcolor="#000000" stroked="false">
                <v:path arrowok="t"/>
                <v:fill type="solid"/>
              </v:shape>
            </v:group>
            <v:group style="position:absolute;left:3656;top:432;width:10;height:20" coordorigin="3656,432" coordsize="10,20">
              <v:shape style="position:absolute;left:3656;top:432;width:10;height:20" coordorigin="3656,432" coordsize="10,20" path="m3656,451l3665,451,3665,432,3656,432,3656,451xe" filled="true" fillcolor="#000000" stroked="false">
                <v:path arrowok="t"/>
                <v:fill type="solid"/>
              </v:shape>
            </v:group>
            <v:group style="position:absolute;left:3656;top:451;width:10;height:20" coordorigin="3656,451" coordsize="10,20">
              <v:shape style="position:absolute;left:3656;top:451;width:10;height:20" coordorigin="3656,451" coordsize="10,20" path="m3656,470l3665,470,3665,451,3656,451,3656,470xe" filled="true" fillcolor="#000000" stroked="false">
                <v:path arrowok="t"/>
                <v:fill type="solid"/>
              </v:shape>
              <v:shape style="position:absolute;left:3656;top:470;width:10;height:7" type="#_x0000_t75" stroked="false">
                <v:imagedata r:id="rId24" o:title=""/>
              </v:shape>
            </v:group>
            <v:group style="position:absolute;left:4765;top:10;width:10;height:20" coordorigin="4765,10" coordsize="10,20">
              <v:shape style="position:absolute;left:4765;top:10;width:10;height:20" coordorigin="4765,10" coordsize="10,20" path="m4765,29l4774,29,4774,10,4765,10,4765,29xe" filled="true" fillcolor="#000000" stroked="false">
                <v:path arrowok="t"/>
                <v:fill type="solid"/>
              </v:shape>
            </v:group>
            <v:group style="position:absolute;left:4765;top:29;width:10;height:20" coordorigin="4765,29" coordsize="10,20">
              <v:shape style="position:absolute;left:4765;top:29;width:10;height:20" coordorigin="4765,29" coordsize="10,20" path="m4765,48l4774,48,4774,29,4765,29,4765,48xe" filled="true" fillcolor="#000000" stroked="false">
                <v:path arrowok="t"/>
                <v:fill type="solid"/>
              </v:shape>
            </v:group>
            <v:group style="position:absolute;left:4765;top:48;width:10;height:20" coordorigin="4765,48" coordsize="10,20">
              <v:shape style="position:absolute;left:4765;top:48;width:10;height:20" coordorigin="4765,48" coordsize="10,20" path="m4765,67l4774,67,4774,48,4765,48,4765,67xe" filled="true" fillcolor="#000000" stroked="false">
                <v:path arrowok="t"/>
                <v:fill type="solid"/>
              </v:shape>
            </v:group>
            <v:group style="position:absolute;left:4765;top:67;width:10;height:20" coordorigin="4765,67" coordsize="10,20">
              <v:shape style="position:absolute;left:4765;top:67;width:10;height:20" coordorigin="4765,67" coordsize="10,20" path="m4765,86l4774,86,4774,67,4765,67,4765,86xe" filled="true" fillcolor="#000000" stroked="false">
                <v:path arrowok="t"/>
                <v:fill type="solid"/>
              </v:shape>
            </v:group>
            <v:group style="position:absolute;left:4765;top:86;width:10;height:20" coordorigin="4765,86" coordsize="10,20">
              <v:shape style="position:absolute;left:4765;top:86;width:10;height:20" coordorigin="4765,86" coordsize="10,20" path="m4765,106l4774,106,4774,86,4765,86,4765,106xe" filled="true" fillcolor="#000000" stroked="false">
                <v:path arrowok="t"/>
                <v:fill type="solid"/>
              </v:shape>
            </v:group>
            <v:group style="position:absolute;left:4765;top:106;width:10;height:20" coordorigin="4765,106" coordsize="10,20">
              <v:shape style="position:absolute;left:4765;top:106;width:10;height:20" coordorigin="4765,106" coordsize="10,20" path="m4765,125l4774,125,4774,106,4765,106,4765,125xe" filled="true" fillcolor="#000000" stroked="false">
                <v:path arrowok="t"/>
                <v:fill type="solid"/>
              </v:shape>
            </v:group>
            <v:group style="position:absolute;left:4765;top:125;width:10;height:20" coordorigin="4765,125" coordsize="10,20">
              <v:shape style="position:absolute;left:4765;top:125;width:10;height:20" coordorigin="4765,125" coordsize="10,20" path="m4765,144l4774,144,4774,125,4765,125,4765,144xe" filled="true" fillcolor="#000000" stroked="false">
                <v:path arrowok="t"/>
                <v:fill type="solid"/>
              </v:shape>
            </v:group>
            <v:group style="position:absolute;left:4765;top:144;width:10;height:20" coordorigin="4765,144" coordsize="10,20">
              <v:shape style="position:absolute;left:4765;top:144;width:10;height:20" coordorigin="4765,144" coordsize="10,20" path="m4765,163l4774,163,4774,144,4765,144,4765,163xe" filled="true" fillcolor="#000000" stroked="false">
                <v:path arrowok="t"/>
                <v:fill type="solid"/>
              </v:shape>
            </v:group>
            <v:group style="position:absolute;left:4765;top:163;width:10;height:20" coordorigin="4765,163" coordsize="10,20">
              <v:shape style="position:absolute;left:4765;top:163;width:10;height:20" coordorigin="4765,163" coordsize="10,20" path="m4765,182l4774,182,4774,163,4765,163,4765,182xe" filled="true" fillcolor="#000000" stroked="false">
                <v:path arrowok="t"/>
                <v:fill type="solid"/>
              </v:shape>
            </v:group>
            <v:group style="position:absolute;left:4765;top:182;width:10;height:20" coordorigin="4765,182" coordsize="10,20">
              <v:shape style="position:absolute;left:4765;top:182;width:10;height:20" coordorigin="4765,182" coordsize="10,20" path="m4765,202l4774,202,4774,182,4765,182,4765,202xe" filled="true" fillcolor="#000000" stroked="false">
                <v:path arrowok="t"/>
                <v:fill type="solid"/>
              </v:shape>
            </v:group>
            <v:group style="position:absolute;left:4765;top:202;width:10;height:20" coordorigin="4765,202" coordsize="10,20">
              <v:shape style="position:absolute;left:4765;top:202;width:10;height:20" coordorigin="4765,202" coordsize="10,20" path="m4765,221l4774,221,4774,202,4765,202,4765,221xe" filled="true" fillcolor="#000000" stroked="false">
                <v:path arrowok="t"/>
                <v:fill type="solid"/>
              </v:shape>
            </v:group>
            <v:group style="position:absolute;left:4765;top:221;width:10;height:20" coordorigin="4765,221" coordsize="10,20">
              <v:shape style="position:absolute;left:4765;top:221;width:10;height:20" coordorigin="4765,221" coordsize="10,20" path="m4765,240l4774,240,4774,221,4765,221,4765,240xe" filled="true" fillcolor="#000000" stroked="false">
                <v:path arrowok="t"/>
                <v:fill type="solid"/>
              </v:shape>
            </v:group>
            <v:group style="position:absolute;left:4765;top:240;width:10;height:20" coordorigin="4765,240" coordsize="10,20">
              <v:shape style="position:absolute;left:4765;top:240;width:10;height:20" coordorigin="4765,240" coordsize="10,20" path="m4765,259l4774,259,4774,240,4765,240,4765,259xe" filled="true" fillcolor="#000000" stroked="false">
                <v:path arrowok="t"/>
                <v:fill type="solid"/>
              </v:shape>
            </v:group>
            <v:group style="position:absolute;left:4765;top:259;width:10;height:20" coordorigin="4765,259" coordsize="10,20">
              <v:shape style="position:absolute;left:4765;top:259;width:10;height:20" coordorigin="4765,259" coordsize="10,20" path="m4765,278l4774,278,4774,259,4765,259,4765,278xe" filled="true" fillcolor="#000000" stroked="false">
                <v:path arrowok="t"/>
                <v:fill type="solid"/>
              </v:shape>
            </v:group>
            <v:group style="position:absolute;left:4765;top:278;width:10;height:20" coordorigin="4765,278" coordsize="10,20">
              <v:shape style="position:absolute;left:4765;top:278;width:10;height:20" coordorigin="4765,278" coordsize="10,20" path="m4765,298l4774,298,4774,278,4765,278,4765,298xe" filled="true" fillcolor="#000000" stroked="false">
                <v:path arrowok="t"/>
                <v:fill type="solid"/>
              </v:shape>
            </v:group>
            <v:group style="position:absolute;left:4765;top:298;width:10;height:20" coordorigin="4765,298" coordsize="10,20">
              <v:shape style="position:absolute;left:4765;top:298;width:10;height:20" coordorigin="4765,298" coordsize="10,20" path="m4765,317l4774,317,4774,298,4765,298,4765,317xe" filled="true" fillcolor="#000000" stroked="false">
                <v:path arrowok="t"/>
                <v:fill type="solid"/>
              </v:shape>
            </v:group>
            <v:group style="position:absolute;left:4765;top:317;width:10;height:20" coordorigin="4765,317" coordsize="10,20">
              <v:shape style="position:absolute;left:4765;top:317;width:10;height:20" coordorigin="4765,317" coordsize="10,20" path="m4765,336l4774,336,4774,317,4765,317,4765,336xe" filled="true" fillcolor="#000000" stroked="false">
                <v:path arrowok="t"/>
                <v:fill type="solid"/>
              </v:shape>
            </v:group>
            <v:group style="position:absolute;left:4765;top:336;width:10;height:20" coordorigin="4765,336" coordsize="10,20">
              <v:shape style="position:absolute;left:4765;top:336;width:10;height:20" coordorigin="4765,336" coordsize="10,20" path="m4765,355l4774,355,4774,336,4765,336,4765,355xe" filled="true" fillcolor="#000000" stroked="false">
                <v:path arrowok="t"/>
                <v:fill type="solid"/>
              </v:shape>
            </v:group>
            <v:group style="position:absolute;left:4765;top:355;width:10;height:20" coordorigin="4765,355" coordsize="10,20">
              <v:shape style="position:absolute;left:4765;top:355;width:10;height:20" coordorigin="4765,355" coordsize="10,20" path="m4765,374l4774,374,4774,355,4765,355,4765,374xe" filled="true" fillcolor="#000000" stroked="false">
                <v:path arrowok="t"/>
                <v:fill type="solid"/>
              </v:shape>
            </v:group>
            <v:group style="position:absolute;left:4765;top:374;width:10;height:20" coordorigin="4765,374" coordsize="10,20">
              <v:shape style="position:absolute;left:4765;top:374;width:10;height:20" coordorigin="4765,374" coordsize="10,20" path="m4765,394l4774,394,4774,374,4765,374,4765,394xe" filled="true" fillcolor="#000000" stroked="false">
                <v:path arrowok="t"/>
                <v:fill type="solid"/>
              </v:shape>
            </v:group>
            <v:group style="position:absolute;left:4765;top:394;width:10;height:20" coordorigin="4765,394" coordsize="10,20">
              <v:shape style="position:absolute;left:4765;top:394;width:10;height:20" coordorigin="4765,394" coordsize="10,20" path="m4765,413l4774,413,4774,394,4765,394,4765,413xe" filled="true" fillcolor="#000000" stroked="false">
                <v:path arrowok="t"/>
                <v:fill type="solid"/>
              </v:shape>
            </v:group>
            <v:group style="position:absolute;left:4765;top:413;width:10;height:20" coordorigin="4765,413" coordsize="10,20">
              <v:shape style="position:absolute;left:4765;top:413;width:10;height:20" coordorigin="4765,413" coordsize="10,20" path="m4765,432l4774,432,4774,413,4765,413,4765,432xe" filled="true" fillcolor="#000000" stroked="false">
                <v:path arrowok="t"/>
                <v:fill type="solid"/>
              </v:shape>
            </v:group>
            <v:group style="position:absolute;left:4765;top:432;width:10;height:20" coordorigin="4765,432" coordsize="10,20">
              <v:shape style="position:absolute;left:4765;top:432;width:10;height:20" coordorigin="4765,432" coordsize="10,20" path="m4765,451l4774,451,4774,432,4765,432,4765,451xe" filled="true" fillcolor="#000000" stroked="false">
                <v:path arrowok="t"/>
                <v:fill type="solid"/>
              </v:shape>
            </v:group>
            <v:group style="position:absolute;left:4765;top:451;width:10;height:20" coordorigin="4765,451" coordsize="10,20">
              <v:shape style="position:absolute;left:4765;top:451;width:10;height:20" coordorigin="4765,451" coordsize="10,20" path="m4765,470l4774,470,4774,451,4765,451,4765,470xe" filled="true" fillcolor="#000000" stroked="false">
                <v:path arrowok="t"/>
                <v:fill type="solid"/>
              </v:shape>
              <v:shape style="position:absolute;left:4765;top:470;width:10;height:7" type="#_x0000_t75" stroked="false">
                <v:imagedata r:id="rId24" o:title=""/>
              </v:shape>
            </v:group>
            <v:group style="position:absolute;left:5876;top:10;width:10;height:20" coordorigin="5876,10" coordsize="10,20">
              <v:shape style="position:absolute;left:5876;top:10;width:10;height:20" coordorigin="5876,10" coordsize="10,20" path="m5876,29l5886,29,5886,10,5876,10,5876,29xe" filled="true" fillcolor="#000000" stroked="false">
                <v:path arrowok="t"/>
                <v:fill type="solid"/>
              </v:shape>
            </v:group>
            <v:group style="position:absolute;left:5876;top:29;width:10;height:20" coordorigin="5876,29" coordsize="10,20">
              <v:shape style="position:absolute;left:5876;top:29;width:10;height:20" coordorigin="5876,29" coordsize="10,20" path="m5876,48l5886,48,5886,29,5876,29,5876,48xe" filled="true" fillcolor="#000000" stroked="false">
                <v:path arrowok="t"/>
                <v:fill type="solid"/>
              </v:shape>
            </v:group>
            <v:group style="position:absolute;left:5876;top:48;width:10;height:20" coordorigin="5876,48" coordsize="10,20">
              <v:shape style="position:absolute;left:5876;top:48;width:10;height:20" coordorigin="5876,48" coordsize="10,20" path="m5876,67l5886,67,5886,48,5876,48,5876,67xe" filled="true" fillcolor="#000000" stroked="false">
                <v:path arrowok="t"/>
                <v:fill type="solid"/>
              </v:shape>
            </v:group>
            <v:group style="position:absolute;left:5876;top:67;width:10;height:20" coordorigin="5876,67" coordsize="10,20">
              <v:shape style="position:absolute;left:5876;top:67;width:10;height:20" coordorigin="5876,67" coordsize="10,20" path="m5876,86l5886,86,5886,67,5876,67,5876,86xe" filled="true" fillcolor="#000000" stroked="false">
                <v:path arrowok="t"/>
                <v:fill type="solid"/>
              </v:shape>
            </v:group>
            <v:group style="position:absolute;left:5876;top:86;width:10;height:20" coordorigin="5876,86" coordsize="10,20">
              <v:shape style="position:absolute;left:5876;top:86;width:10;height:20" coordorigin="5876,86" coordsize="10,20" path="m5876,106l5886,106,5886,86,5876,86,5876,106xe" filled="true" fillcolor="#000000" stroked="false">
                <v:path arrowok="t"/>
                <v:fill type="solid"/>
              </v:shape>
            </v:group>
            <v:group style="position:absolute;left:5876;top:106;width:10;height:20" coordorigin="5876,106" coordsize="10,20">
              <v:shape style="position:absolute;left:5876;top:106;width:10;height:20" coordorigin="5876,106" coordsize="10,20" path="m5876,125l5886,125,5886,106,5876,106,5876,125xe" filled="true" fillcolor="#000000" stroked="false">
                <v:path arrowok="t"/>
                <v:fill type="solid"/>
              </v:shape>
            </v:group>
            <v:group style="position:absolute;left:5876;top:125;width:10;height:20" coordorigin="5876,125" coordsize="10,20">
              <v:shape style="position:absolute;left:5876;top:125;width:10;height:20" coordorigin="5876,125" coordsize="10,20" path="m5876,144l5886,144,5886,125,5876,125,5876,144xe" filled="true" fillcolor="#000000" stroked="false">
                <v:path arrowok="t"/>
                <v:fill type="solid"/>
              </v:shape>
            </v:group>
            <v:group style="position:absolute;left:5876;top:144;width:10;height:20" coordorigin="5876,144" coordsize="10,20">
              <v:shape style="position:absolute;left:5876;top:144;width:10;height:20" coordorigin="5876,144" coordsize="10,20" path="m5876,163l5886,163,5886,144,5876,144,5876,163xe" filled="true" fillcolor="#000000" stroked="false">
                <v:path arrowok="t"/>
                <v:fill type="solid"/>
              </v:shape>
            </v:group>
            <v:group style="position:absolute;left:5876;top:163;width:10;height:20" coordorigin="5876,163" coordsize="10,20">
              <v:shape style="position:absolute;left:5876;top:163;width:10;height:20" coordorigin="5876,163" coordsize="10,20" path="m5876,182l5886,182,5886,163,5876,163,5876,182xe" filled="true" fillcolor="#000000" stroked="false">
                <v:path arrowok="t"/>
                <v:fill type="solid"/>
              </v:shape>
            </v:group>
            <v:group style="position:absolute;left:5876;top:182;width:10;height:20" coordorigin="5876,182" coordsize="10,20">
              <v:shape style="position:absolute;left:5876;top:182;width:10;height:20" coordorigin="5876,182" coordsize="10,20" path="m5876,202l5886,202,5886,182,5876,182,5876,202xe" filled="true" fillcolor="#000000" stroked="false">
                <v:path arrowok="t"/>
                <v:fill type="solid"/>
              </v:shape>
            </v:group>
            <v:group style="position:absolute;left:5876;top:202;width:10;height:20" coordorigin="5876,202" coordsize="10,20">
              <v:shape style="position:absolute;left:5876;top:202;width:10;height:20" coordorigin="5876,202" coordsize="10,20" path="m5876,221l5886,221,5886,202,5876,202,5876,221xe" filled="true" fillcolor="#000000" stroked="false">
                <v:path arrowok="t"/>
                <v:fill type="solid"/>
              </v:shape>
            </v:group>
            <v:group style="position:absolute;left:5876;top:221;width:10;height:20" coordorigin="5876,221" coordsize="10,20">
              <v:shape style="position:absolute;left:5876;top:221;width:10;height:20" coordorigin="5876,221" coordsize="10,20" path="m5876,240l5886,240,5886,221,5876,221,5876,240xe" filled="true" fillcolor="#000000" stroked="false">
                <v:path arrowok="t"/>
                <v:fill type="solid"/>
              </v:shape>
            </v:group>
            <v:group style="position:absolute;left:5876;top:240;width:10;height:20" coordorigin="5876,240" coordsize="10,20">
              <v:shape style="position:absolute;left:5876;top:240;width:10;height:20" coordorigin="5876,240" coordsize="10,20" path="m5876,259l5886,259,5886,240,5876,240,5876,259xe" filled="true" fillcolor="#000000" stroked="false">
                <v:path arrowok="t"/>
                <v:fill type="solid"/>
              </v:shape>
            </v:group>
            <v:group style="position:absolute;left:5876;top:259;width:10;height:20" coordorigin="5876,259" coordsize="10,20">
              <v:shape style="position:absolute;left:5876;top:259;width:10;height:20" coordorigin="5876,259" coordsize="10,20" path="m5876,278l5886,278,5886,259,5876,259,5876,278xe" filled="true" fillcolor="#000000" stroked="false">
                <v:path arrowok="t"/>
                <v:fill type="solid"/>
              </v:shape>
            </v:group>
            <v:group style="position:absolute;left:5876;top:278;width:10;height:20" coordorigin="5876,278" coordsize="10,20">
              <v:shape style="position:absolute;left:5876;top:278;width:10;height:20" coordorigin="5876,278" coordsize="10,20" path="m5876,298l5886,298,5886,278,5876,278,5876,298xe" filled="true" fillcolor="#000000" stroked="false">
                <v:path arrowok="t"/>
                <v:fill type="solid"/>
              </v:shape>
            </v:group>
            <v:group style="position:absolute;left:5876;top:298;width:10;height:20" coordorigin="5876,298" coordsize="10,20">
              <v:shape style="position:absolute;left:5876;top:298;width:10;height:20" coordorigin="5876,298" coordsize="10,20" path="m5876,317l5886,317,5886,298,5876,298,5876,317xe" filled="true" fillcolor="#000000" stroked="false">
                <v:path arrowok="t"/>
                <v:fill type="solid"/>
              </v:shape>
            </v:group>
            <v:group style="position:absolute;left:5876;top:317;width:10;height:20" coordorigin="5876,317" coordsize="10,20">
              <v:shape style="position:absolute;left:5876;top:317;width:10;height:20" coordorigin="5876,317" coordsize="10,20" path="m5876,336l5886,336,5886,317,5876,317,5876,336xe" filled="true" fillcolor="#000000" stroked="false">
                <v:path arrowok="t"/>
                <v:fill type="solid"/>
              </v:shape>
            </v:group>
            <v:group style="position:absolute;left:5876;top:336;width:10;height:20" coordorigin="5876,336" coordsize="10,20">
              <v:shape style="position:absolute;left:5876;top:336;width:10;height:20" coordorigin="5876,336" coordsize="10,20" path="m5876,355l5886,355,5886,336,5876,336,5876,355xe" filled="true" fillcolor="#000000" stroked="false">
                <v:path arrowok="t"/>
                <v:fill type="solid"/>
              </v:shape>
            </v:group>
            <v:group style="position:absolute;left:5876;top:355;width:10;height:20" coordorigin="5876,355" coordsize="10,20">
              <v:shape style="position:absolute;left:5876;top:355;width:10;height:20" coordorigin="5876,355" coordsize="10,20" path="m5876,374l5886,374,5886,355,5876,355,5876,374xe" filled="true" fillcolor="#000000" stroked="false">
                <v:path arrowok="t"/>
                <v:fill type="solid"/>
              </v:shape>
            </v:group>
            <v:group style="position:absolute;left:5876;top:374;width:10;height:20" coordorigin="5876,374" coordsize="10,20">
              <v:shape style="position:absolute;left:5876;top:374;width:10;height:20" coordorigin="5876,374" coordsize="10,20" path="m5876,394l5886,394,5886,374,5876,374,5876,394xe" filled="true" fillcolor="#000000" stroked="false">
                <v:path arrowok="t"/>
                <v:fill type="solid"/>
              </v:shape>
            </v:group>
            <v:group style="position:absolute;left:5876;top:394;width:10;height:20" coordorigin="5876,394" coordsize="10,20">
              <v:shape style="position:absolute;left:5876;top:394;width:10;height:20" coordorigin="5876,394" coordsize="10,20" path="m5876,413l5886,413,5886,394,5876,394,5876,413xe" filled="true" fillcolor="#000000" stroked="false">
                <v:path arrowok="t"/>
                <v:fill type="solid"/>
              </v:shape>
            </v:group>
            <v:group style="position:absolute;left:5876;top:413;width:10;height:20" coordorigin="5876,413" coordsize="10,20">
              <v:shape style="position:absolute;left:5876;top:413;width:10;height:20" coordorigin="5876,413" coordsize="10,20" path="m5876,432l5886,432,5886,413,5876,413,5876,432xe" filled="true" fillcolor="#000000" stroked="false">
                <v:path arrowok="t"/>
                <v:fill type="solid"/>
              </v:shape>
            </v:group>
            <v:group style="position:absolute;left:5876;top:432;width:10;height:20" coordorigin="5876,432" coordsize="10,20">
              <v:shape style="position:absolute;left:5876;top:432;width:10;height:20" coordorigin="5876,432" coordsize="10,20" path="m5876,451l5886,451,5886,432,5876,432,5876,451xe" filled="true" fillcolor="#000000" stroked="false">
                <v:path arrowok="t"/>
                <v:fill type="solid"/>
              </v:shape>
            </v:group>
            <v:group style="position:absolute;left:5876;top:451;width:10;height:20" coordorigin="5876,451" coordsize="10,20">
              <v:shape style="position:absolute;left:5876;top:451;width:10;height:20" coordorigin="5876,451" coordsize="10,20" path="m5876,470l5886,470,5886,451,5876,451,5876,470xe" filled="true" fillcolor="#000000" stroked="false">
                <v:path arrowok="t"/>
                <v:fill type="solid"/>
              </v:shape>
              <v:shape style="position:absolute;left:5876;top:470;width:10;height:7" type="#_x0000_t75" stroked="false">
                <v:imagedata r:id="rId24" o:title=""/>
              </v:shape>
            </v:group>
            <v:group style="position:absolute;left:6985;top:10;width:10;height:20" coordorigin="6985,10" coordsize="10,20">
              <v:shape style="position:absolute;left:6985;top:10;width:10;height:20" coordorigin="6985,10" coordsize="10,20" path="m6985,29l6995,29,6995,10,6985,10,6985,29xe" filled="true" fillcolor="#000000" stroked="false">
                <v:path arrowok="t"/>
                <v:fill type="solid"/>
              </v:shape>
            </v:group>
            <v:group style="position:absolute;left:6985;top:29;width:10;height:20" coordorigin="6985,29" coordsize="10,20">
              <v:shape style="position:absolute;left:6985;top:29;width:10;height:20" coordorigin="6985,29" coordsize="10,20" path="m6985,48l6995,48,6995,29,6985,29,6985,48xe" filled="true" fillcolor="#000000" stroked="false">
                <v:path arrowok="t"/>
                <v:fill type="solid"/>
              </v:shape>
            </v:group>
            <v:group style="position:absolute;left:6985;top:48;width:10;height:20" coordorigin="6985,48" coordsize="10,20">
              <v:shape style="position:absolute;left:6985;top:48;width:10;height:20" coordorigin="6985,48" coordsize="10,20" path="m6985,67l6995,67,6995,48,6985,48,6985,67xe" filled="true" fillcolor="#000000" stroked="false">
                <v:path arrowok="t"/>
                <v:fill type="solid"/>
              </v:shape>
            </v:group>
            <v:group style="position:absolute;left:6985;top:67;width:10;height:20" coordorigin="6985,67" coordsize="10,20">
              <v:shape style="position:absolute;left:6985;top:67;width:10;height:20" coordorigin="6985,67" coordsize="10,20" path="m6985,86l6995,86,6995,67,6985,67,6985,86xe" filled="true" fillcolor="#000000" stroked="false">
                <v:path arrowok="t"/>
                <v:fill type="solid"/>
              </v:shape>
            </v:group>
            <v:group style="position:absolute;left:6985;top:86;width:10;height:20" coordorigin="6985,86" coordsize="10,20">
              <v:shape style="position:absolute;left:6985;top:86;width:10;height:20" coordorigin="6985,86" coordsize="10,20" path="m6985,106l6995,106,6995,86,6985,86,6985,106xe" filled="true" fillcolor="#000000" stroked="false">
                <v:path arrowok="t"/>
                <v:fill type="solid"/>
              </v:shape>
            </v:group>
            <v:group style="position:absolute;left:6985;top:106;width:10;height:20" coordorigin="6985,106" coordsize="10,20">
              <v:shape style="position:absolute;left:6985;top:106;width:10;height:20" coordorigin="6985,106" coordsize="10,20" path="m6985,125l6995,125,6995,106,6985,106,6985,125xe" filled="true" fillcolor="#000000" stroked="false">
                <v:path arrowok="t"/>
                <v:fill type="solid"/>
              </v:shape>
            </v:group>
            <v:group style="position:absolute;left:6985;top:125;width:10;height:20" coordorigin="6985,125" coordsize="10,20">
              <v:shape style="position:absolute;left:6985;top:125;width:10;height:20" coordorigin="6985,125" coordsize="10,20" path="m6985,144l6995,144,6995,125,6985,125,6985,144xe" filled="true" fillcolor="#000000" stroked="false">
                <v:path arrowok="t"/>
                <v:fill type="solid"/>
              </v:shape>
            </v:group>
            <v:group style="position:absolute;left:6985;top:144;width:10;height:20" coordorigin="6985,144" coordsize="10,20">
              <v:shape style="position:absolute;left:6985;top:144;width:10;height:20" coordorigin="6985,144" coordsize="10,20" path="m6985,163l6995,163,6995,144,6985,144,6985,163xe" filled="true" fillcolor="#000000" stroked="false">
                <v:path arrowok="t"/>
                <v:fill type="solid"/>
              </v:shape>
            </v:group>
            <v:group style="position:absolute;left:6985;top:163;width:10;height:20" coordorigin="6985,163" coordsize="10,20">
              <v:shape style="position:absolute;left:6985;top:163;width:10;height:20" coordorigin="6985,163" coordsize="10,20" path="m6985,182l6995,182,6995,163,6985,163,6985,182xe" filled="true" fillcolor="#000000" stroked="false">
                <v:path arrowok="t"/>
                <v:fill type="solid"/>
              </v:shape>
            </v:group>
            <v:group style="position:absolute;left:6985;top:182;width:10;height:20" coordorigin="6985,182" coordsize="10,20">
              <v:shape style="position:absolute;left:6985;top:182;width:10;height:20" coordorigin="6985,182" coordsize="10,20" path="m6985,202l6995,202,6995,182,6985,182,6985,202xe" filled="true" fillcolor="#000000" stroked="false">
                <v:path arrowok="t"/>
                <v:fill type="solid"/>
              </v:shape>
            </v:group>
            <v:group style="position:absolute;left:6985;top:202;width:10;height:20" coordorigin="6985,202" coordsize="10,20">
              <v:shape style="position:absolute;left:6985;top:202;width:10;height:20" coordorigin="6985,202" coordsize="10,20" path="m6985,221l6995,221,6995,202,6985,202,6985,221xe" filled="true" fillcolor="#000000" stroked="false">
                <v:path arrowok="t"/>
                <v:fill type="solid"/>
              </v:shape>
            </v:group>
            <v:group style="position:absolute;left:6985;top:221;width:10;height:20" coordorigin="6985,221" coordsize="10,20">
              <v:shape style="position:absolute;left:6985;top:221;width:10;height:20" coordorigin="6985,221" coordsize="10,20" path="m6985,240l6995,240,6995,221,6985,221,6985,240xe" filled="true" fillcolor="#000000" stroked="false">
                <v:path arrowok="t"/>
                <v:fill type="solid"/>
              </v:shape>
            </v:group>
            <v:group style="position:absolute;left:6985;top:240;width:10;height:20" coordorigin="6985,240" coordsize="10,20">
              <v:shape style="position:absolute;left:6985;top:240;width:10;height:20" coordorigin="6985,240" coordsize="10,20" path="m6985,259l6995,259,6995,240,6985,240,6985,259xe" filled="true" fillcolor="#000000" stroked="false">
                <v:path arrowok="t"/>
                <v:fill type="solid"/>
              </v:shape>
            </v:group>
            <v:group style="position:absolute;left:6985;top:259;width:10;height:20" coordorigin="6985,259" coordsize="10,20">
              <v:shape style="position:absolute;left:6985;top:259;width:10;height:20" coordorigin="6985,259" coordsize="10,20" path="m6985,278l6995,278,6995,259,6985,259,6985,278xe" filled="true" fillcolor="#000000" stroked="false">
                <v:path arrowok="t"/>
                <v:fill type="solid"/>
              </v:shape>
            </v:group>
            <v:group style="position:absolute;left:6985;top:278;width:10;height:20" coordorigin="6985,278" coordsize="10,20">
              <v:shape style="position:absolute;left:6985;top:278;width:10;height:20" coordorigin="6985,278" coordsize="10,20" path="m6985,298l6995,298,6995,278,6985,278,6985,298xe" filled="true" fillcolor="#000000" stroked="false">
                <v:path arrowok="t"/>
                <v:fill type="solid"/>
              </v:shape>
            </v:group>
            <v:group style="position:absolute;left:6985;top:298;width:10;height:20" coordorigin="6985,298" coordsize="10,20">
              <v:shape style="position:absolute;left:6985;top:298;width:10;height:20" coordorigin="6985,298" coordsize="10,20" path="m6985,317l6995,317,6995,298,6985,298,6985,317xe" filled="true" fillcolor="#000000" stroked="false">
                <v:path arrowok="t"/>
                <v:fill type="solid"/>
              </v:shape>
            </v:group>
            <v:group style="position:absolute;left:6985;top:317;width:10;height:20" coordorigin="6985,317" coordsize="10,20">
              <v:shape style="position:absolute;left:6985;top:317;width:10;height:20" coordorigin="6985,317" coordsize="10,20" path="m6985,336l6995,336,6995,317,6985,317,6985,336xe" filled="true" fillcolor="#000000" stroked="false">
                <v:path arrowok="t"/>
                <v:fill type="solid"/>
              </v:shape>
            </v:group>
            <v:group style="position:absolute;left:6985;top:336;width:10;height:20" coordorigin="6985,336" coordsize="10,20">
              <v:shape style="position:absolute;left:6985;top:336;width:10;height:20" coordorigin="6985,336" coordsize="10,20" path="m6985,355l6995,355,6995,336,6985,336,6985,355xe" filled="true" fillcolor="#000000" stroked="false">
                <v:path arrowok="t"/>
                <v:fill type="solid"/>
              </v:shape>
            </v:group>
            <v:group style="position:absolute;left:6985;top:355;width:10;height:20" coordorigin="6985,355" coordsize="10,20">
              <v:shape style="position:absolute;left:6985;top:355;width:10;height:20" coordorigin="6985,355" coordsize="10,20" path="m6985,374l6995,374,6995,355,6985,355,6985,374xe" filled="true" fillcolor="#000000" stroked="false">
                <v:path arrowok="t"/>
                <v:fill type="solid"/>
              </v:shape>
            </v:group>
            <v:group style="position:absolute;left:6985;top:374;width:10;height:20" coordorigin="6985,374" coordsize="10,20">
              <v:shape style="position:absolute;left:6985;top:374;width:10;height:20" coordorigin="6985,374" coordsize="10,20" path="m6985,394l6995,394,6995,374,6985,374,6985,394xe" filled="true" fillcolor="#000000" stroked="false">
                <v:path arrowok="t"/>
                <v:fill type="solid"/>
              </v:shape>
            </v:group>
            <v:group style="position:absolute;left:6985;top:394;width:10;height:20" coordorigin="6985,394" coordsize="10,20">
              <v:shape style="position:absolute;left:6985;top:394;width:10;height:20" coordorigin="6985,394" coordsize="10,20" path="m6985,413l6995,413,6995,394,6985,394,6985,413xe" filled="true" fillcolor="#000000" stroked="false">
                <v:path arrowok="t"/>
                <v:fill type="solid"/>
              </v:shape>
            </v:group>
            <v:group style="position:absolute;left:6985;top:413;width:10;height:20" coordorigin="6985,413" coordsize="10,20">
              <v:shape style="position:absolute;left:6985;top:413;width:10;height:20" coordorigin="6985,413" coordsize="10,20" path="m6985,432l6995,432,6995,413,6985,413,6985,432xe" filled="true" fillcolor="#000000" stroked="false">
                <v:path arrowok="t"/>
                <v:fill type="solid"/>
              </v:shape>
            </v:group>
            <v:group style="position:absolute;left:6985;top:432;width:10;height:20" coordorigin="6985,432" coordsize="10,20">
              <v:shape style="position:absolute;left:6985;top:432;width:10;height:20" coordorigin="6985,432" coordsize="10,20" path="m6985,451l6995,451,6995,432,6985,432,6985,451xe" filled="true" fillcolor="#000000" stroked="false">
                <v:path arrowok="t"/>
                <v:fill type="solid"/>
              </v:shape>
            </v:group>
            <v:group style="position:absolute;left:6985;top:451;width:10;height:20" coordorigin="6985,451" coordsize="10,20">
              <v:shape style="position:absolute;left:6985;top:451;width:10;height:20" coordorigin="6985,451" coordsize="10,20" path="m6985,470l6995,470,6995,451,6985,451,6985,470xe" filled="true" fillcolor="#000000" stroked="false">
                <v:path arrowok="t"/>
                <v:fill type="solid"/>
              </v:shape>
              <v:shape style="position:absolute;left:6985;top:470;width:10;height:7" type="#_x0000_t75" stroked="false">
                <v:imagedata r:id="rId24" o:title=""/>
              </v:shape>
            </v:group>
            <v:group style="position:absolute;left:19;top:482;width:1416;height:2" coordorigin="19,482" coordsize="1416,2">
              <v:shape style="position:absolute;left:19;top:482;width:1416;height:2" coordorigin="19,482" coordsize="1416,0" path="m19,482l1435,482e" filled="false" stroked="true" strokeweight=".47998pt" strokecolor="#000000">
                <v:path arrowok="t"/>
              </v:shape>
            </v:group>
            <v:group style="position:absolute;left:1435;top:482;width:10;height:2" coordorigin="1435,482" coordsize="10,2">
              <v:shape style="position:absolute;left:1435;top:482;width:10;height:2" coordorigin="1435,482" coordsize="10,0" path="m1435,482l1445,482e" filled="false" stroked="true" strokeweight=".47998pt" strokecolor="#000000">
                <v:path arrowok="t"/>
              </v:shape>
            </v:group>
            <v:group style="position:absolute;left:1445;top:482;width:1100;height:2" coordorigin="1445,482" coordsize="1100,2">
              <v:shape style="position:absolute;left:1445;top:482;width:1100;height:2" coordorigin="1445,482" coordsize="1100,0" path="m1445,482l2544,482e" filled="false" stroked="true" strokeweight=".47998pt" strokecolor="#000000">
                <v:path arrowok="t"/>
              </v:shape>
            </v:group>
            <v:group style="position:absolute;left:2545;top:482;width:10;height:2" coordorigin="2545,482" coordsize="10,2">
              <v:shape style="position:absolute;left:2545;top:482;width:10;height:2" coordorigin="2545,482" coordsize="10,0" path="m2545,482l2554,482e" filled="false" stroked="true" strokeweight=".47998pt" strokecolor="#000000">
                <v:path arrowok="t"/>
              </v:shape>
            </v:group>
            <v:group style="position:absolute;left:2554;top:482;width:1102;height:2" coordorigin="2554,482" coordsize="1102,2">
              <v:shape style="position:absolute;left:2554;top:482;width:1102;height:2" coordorigin="2554,482" coordsize="1102,0" path="m2554,482l3656,482e" filled="false" stroked="true" strokeweight=".47998pt" strokecolor="#000000">
                <v:path arrowok="t"/>
              </v:shape>
            </v:group>
            <v:group style="position:absolute;left:3656;top:482;width:10;height:2" coordorigin="3656,482" coordsize="10,2">
              <v:shape style="position:absolute;left:3656;top:482;width:10;height:2" coordorigin="3656,482" coordsize="10,0" path="m3656,482l3665,482e" filled="false" stroked="true" strokeweight=".47998pt" strokecolor="#000000">
                <v:path arrowok="t"/>
              </v:shape>
            </v:group>
            <v:group style="position:absolute;left:3665;top:482;width:1100;height:2" coordorigin="3665,482" coordsize="1100,2">
              <v:shape style="position:absolute;left:3665;top:482;width:1100;height:2" coordorigin="3665,482" coordsize="1100,0" path="m3665,482l4765,482e" filled="false" stroked="true" strokeweight=".47998pt" strokecolor="#000000">
                <v:path arrowok="t"/>
              </v:shape>
            </v:group>
            <v:group style="position:absolute;left:4765;top:482;width:10;height:2" coordorigin="4765,482" coordsize="10,2">
              <v:shape style="position:absolute;left:4765;top:482;width:10;height:2" coordorigin="4765,482" coordsize="10,0" path="m4765,482l4774,482e" filled="false" stroked="true" strokeweight=".47998pt" strokecolor="#000000">
                <v:path arrowok="t"/>
              </v:shape>
            </v:group>
            <v:group style="position:absolute;left:4774;top:482;width:1103;height:2" coordorigin="4774,482" coordsize="1103,2">
              <v:shape style="position:absolute;left:4774;top:482;width:1103;height:2" coordorigin="4774,482" coordsize="1103,0" path="m4774,482l5876,482e" filled="false" stroked="true" strokeweight=".47998pt" strokecolor="#000000">
                <v:path arrowok="t"/>
              </v:shape>
            </v:group>
            <v:group style="position:absolute;left:5876;top:482;width:10;height:2" coordorigin="5876,482" coordsize="10,2">
              <v:shape style="position:absolute;left:5876;top:482;width:10;height:2" coordorigin="5876,482" coordsize="10,0" path="m5876,482l5886,482e" filled="false" stroked="true" strokeweight=".47998pt" strokecolor="#000000">
                <v:path arrowok="t"/>
              </v:shape>
            </v:group>
            <v:group style="position:absolute;left:5886;top:482;width:1100;height:2" coordorigin="5886,482" coordsize="1100,2">
              <v:shape style="position:absolute;left:5886;top:482;width:1100;height:2" coordorigin="5886,482" coordsize="1100,0" path="m5886,482l6985,482e" filled="false" stroked="true" strokeweight=".47998pt" strokecolor="#000000">
                <v:path arrowok="t"/>
              </v:shape>
            </v:group>
            <v:group style="position:absolute;left:6985;top:482;width:10;height:2" coordorigin="6985,482" coordsize="10,2">
              <v:shape style="position:absolute;left:6985;top:482;width:10;height:2" coordorigin="6985,482" coordsize="10,0" path="m6985,482l6995,482e" filled="false" stroked="true" strokeweight=".47998pt" strokecolor="#000000">
                <v:path arrowok="t"/>
              </v:shape>
            </v:group>
            <v:group style="position:absolute;left:6995;top:482;width:2216;height:2" coordorigin="6995,482" coordsize="2216,2">
              <v:shape style="position:absolute;left:6995;top:482;width:2216;height:2" coordorigin="6995,482" coordsize="2216,0" path="m6995,482l9210,482e" filled="false" stroked="true" strokeweight=".47998pt" strokecolor="#000000">
                <v:path arrowok="t"/>
              </v:shape>
            </v:group>
            <v:group style="position:absolute;left:1435;top:487;width:10;height:20" coordorigin="1435,487" coordsize="10,20">
              <v:shape style="position:absolute;left:1435;top:487;width:10;height:20" coordorigin="1435,487" coordsize="10,20" path="m1435,506l1445,506,1445,487,1435,487,1435,506xe" filled="true" fillcolor="#000000" stroked="false">
                <v:path arrowok="t"/>
                <v:fill type="solid"/>
              </v:shape>
            </v:group>
            <v:group style="position:absolute;left:1435;top:506;width:10;height:20" coordorigin="1435,506" coordsize="10,20">
              <v:shape style="position:absolute;left:1435;top:506;width:10;height:20" coordorigin="1435,506" coordsize="10,20" path="m1435,526l1445,526,1445,506,1435,506,1435,526xe" filled="true" fillcolor="#000000" stroked="false">
                <v:path arrowok="t"/>
                <v:fill type="solid"/>
              </v:shape>
            </v:group>
            <v:group style="position:absolute;left:1435;top:526;width:10;height:20" coordorigin="1435,526" coordsize="10,20">
              <v:shape style="position:absolute;left:1435;top:526;width:10;height:20" coordorigin="1435,526" coordsize="10,20" path="m1435,545l1445,545,1445,526,1435,526,1435,545xe" filled="true" fillcolor="#000000" stroked="false">
                <v:path arrowok="t"/>
                <v:fill type="solid"/>
              </v:shape>
            </v:group>
            <v:group style="position:absolute;left:1435;top:545;width:10;height:20" coordorigin="1435,545" coordsize="10,20">
              <v:shape style="position:absolute;left:1435;top:545;width:10;height:20" coordorigin="1435,545" coordsize="10,20" path="m1435,564l1445,564,1445,545,1435,545,1435,564xe" filled="true" fillcolor="#000000" stroked="false">
                <v:path arrowok="t"/>
                <v:fill type="solid"/>
              </v:shape>
            </v:group>
            <v:group style="position:absolute;left:1435;top:564;width:10;height:20" coordorigin="1435,564" coordsize="10,20">
              <v:shape style="position:absolute;left:1435;top:564;width:10;height:20" coordorigin="1435,564" coordsize="10,20" path="m1435,583l1445,583,1445,564,1435,564,1435,583xe" filled="true" fillcolor="#000000" stroked="false">
                <v:path arrowok="t"/>
                <v:fill type="solid"/>
              </v:shape>
            </v:group>
            <v:group style="position:absolute;left:1435;top:583;width:10;height:20" coordorigin="1435,583" coordsize="10,20">
              <v:shape style="position:absolute;left:1435;top:583;width:10;height:20" coordorigin="1435,583" coordsize="10,20" path="m1435,602l1445,602,1445,583,1435,583,1435,602xe" filled="true" fillcolor="#000000" stroked="false">
                <v:path arrowok="t"/>
                <v:fill type="solid"/>
              </v:shape>
            </v:group>
            <v:group style="position:absolute;left:1435;top:602;width:10;height:20" coordorigin="1435,602" coordsize="10,20">
              <v:shape style="position:absolute;left:1435;top:602;width:10;height:20" coordorigin="1435,602" coordsize="10,20" path="m1435,622l1445,622,1445,602,1435,602,1435,622xe" filled="true" fillcolor="#000000" stroked="false">
                <v:path arrowok="t"/>
                <v:fill type="solid"/>
              </v:shape>
            </v:group>
            <v:group style="position:absolute;left:1435;top:622;width:10;height:20" coordorigin="1435,622" coordsize="10,20">
              <v:shape style="position:absolute;left:1435;top:622;width:10;height:20" coordorigin="1435,622" coordsize="10,20" path="m1435,641l1445,641,1445,622,1435,622,1435,641xe" filled="true" fillcolor="#000000" stroked="false">
                <v:path arrowok="t"/>
                <v:fill type="solid"/>
              </v:shape>
            </v:group>
            <v:group style="position:absolute;left:1435;top:641;width:10;height:20" coordorigin="1435,641" coordsize="10,20">
              <v:shape style="position:absolute;left:1435;top:641;width:10;height:20" coordorigin="1435,641" coordsize="10,20" path="m1435,660l1445,660,1445,641,1435,641,1435,660xe" filled="true" fillcolor="#000000" stroked="false">
                <v:path arrowok="t"/>
                <v:fill type="solid"/>
              </v:shape>
            </v:group>
            <v:group style="position:absolute;left:1435;top:660;width:10;height:20" coordorigin="1435,660" coordsize="10,20">
              <v:shape style="position:absolute;left:1435;top:660;width:10;height:20" coordorigin="1435,660" coordsize="10,20" path="m1435,679l1445,679,1445,660,1435,660,1435,679xe" filled="true" fillcolor="#000000" stroked="false">
                <v:path arrowok="t"/>
                <v:fill type="solid"/>
              </v:shape>
            </v:group>
            <v:group style="position:absolute;left:1435;top:679;width:10;height:20" coordorigin="1435,679" coordsize="10,20">
              <v:shape style="position:absolute;left:1435;top:679;width:10;height:20" coordorigin="1435,679" coordsize="10,20" path="m1435,698l1445,698,1445,679,1435,679,1435,698xe" filled="true" fillcolor="#000000" stroked="false">
                <v:path arrowok="t"/>
                <v:fill type="solid"/>
              </v:shape>
            </v:group>
            <v:group style="position:absolute;left:1435;top:698;width:10;height:20" coordorigin="1435,698" coordsize="10,20">
              <v:shape style="position:absolute;left:1435;top:698;width:10;height:20" coordorigin="1435,698" coordsize="10,20" path="m1435,718l1445,718,1445,698,1435,698,1435,718xe" filled="true" fillcolor="#000000" stroked="false">
                <v:path arrowok="t"/>
                <v:fill type="solid"/>
              </v:shape>
            </v:group>
            <v:group style="position:absolute;left:1435;top:718;width:10;height:20" coordorigin="1435,718" coordsize="10,20">
              <v:shape style="position:absolute;left:1435;top:718;width:10;height:20" coordorigin="1435,718" coordsize="10,20" path="m1435,737l1445,737,1445,718,1435,718,1435,737xe" filled="true" fillcolor="#000000" stroked="false">
                <v:path arrowok="t"/>
                <v:fill type="solid"/>
              </v:shape>
            </v:group>
            <v:group style="position:absolute;left:1435;top:737;width:10;height:20" coordorigin="1435,737" coordsize="10,20">
              <v:shape style="position:absolute;left:1435;top:737;width:10;height:20" coordorigin="1435,737" coordsize="10,20" path="m1435,756l1445,756,1445,737,1435,737,1435,756xe" filled="true" fillcolor="#000000" stroked="false">
                <v:path arrowok="t"/>
                <v:fill type="solid"/>
              </v:shape>
            </v:group>
            <v:group style="position:absolute;left:1435;top:756;width:10;height:20" coordorigin="1435,756" coordsize="10,20">
              <v:shape style="position:absolute;left:1435;top:756;width:10;height:20" coordorigin="1435,756" coordsize="10,20" path="m1435,775l1445,775,1445,756,1435,756,1435,775xe" filled="true" fillcolor="#000000" stroked="false">
                <v:path arrowok="t"/>
                <v:fill type="solid"/>
              </v:shape>
            </v:group>
            <v:group style="position:absolute;left:1435;top:775;width:10;height:20" coordorigin="1435,775" coordsize="10,20">
              <v:shape style="position:absolute;left:1435;top:775;width:10;height:20" coordorigin="1435,775" coordsize="10,20" path="m1435,794l1445,794,1445,775,1435,775,1435,794xe" filled="true" fillcolor="#000000" stroked="false">
                <v:path arrowok="t"/>
                <v:fill type="solid"/>
              </v:shape>
            </v:group>
            <v:group style="position:absolute;left:1435;top:794;width:10;height:20" coordorigin="1435,794" coordsize="10,20">
              <v:shape style="position:absolute;left:1435;top:794;width:10;height:20" coordorigin="1435,794" coordsize="10,20" path="m1435,814l1445,814,1445,794,1435,794,1435,814xe" filled="true" fillcolor="#000000" stroked="false">
                <v:path arrowok="t"/>
                <v:fill type="solid"/>
              </v:shape>
            </v:group>
            <v:group style="position:absolute;left:1435;top:814;width:10;height:20" coordorigin="1435,814" coordsize="10,20">
              <v:shape style="position:absolute;left:1435;top:814;width:10;height:20" coordorigin="1435,814" coordsize="10,20" path="m1435,833l1445,833,1445,814,1435,814,1435,833xe" filled="true" fillcolor="#000000" stroked="false">
                <v:path arrowok="t"/>
                <v:fill type="solid"/>
              </v:shape>
            </v:group>
            <v:group style="position:absolute;left:1435;top:833;width:10;height:20" coordorigin="1435,833" coordsize="10,20">
              <v:shape style="position:absolute;left:1435;top:833;width:10;height:20" coordorigin="1435,833" coordsize="10,20" path="m1435,852l1445,852,1445,833,1435,833,1435,852xe" filled="true" fillcolor="#000000" stroked="false">
                <v:path arrowok="t"/>
                <v:fill type="solid"/>
              </v:shape>
            </v:group>
            <v:group style="position:absolute;left:1435;top:852;width:10;height:20" coordorigin="1435,852" coordsize="10,20">
              <v:shape style="position:absolute;left:1435;top:852;width:10;height:20" coordorigin="1435,852" coordsize="10,20" path="m1435,871l1445,871,1445,852,1435,852,1435,871xe" filled="true" fillcolor="#000000" stroked="false">
                <v:path arrowok="t"/>
                <v:fill type="solid"/>
              </v:shape>
            </v:group>
            <v:group style="position:absolute;left:5;top:958;width:1431;height:2" coordorigin="5,958" coordsize="1431,2">
              <v:shape style="position:absolute;left:5;top:958;width:1431;height:2" coordorigin="5,958" coordsize="1431,0" path="m5,958l1435,958e" filled="false" stroked="true" strokeweight=".47998pt" strokecolor="#000000">
                <v:path arrowok="t"/>
              </v:shape>
            </v:group>
            <v:group style="position:absolute;left:1435;top:871;width:10;height:20" coordorigin="1435,871" coordsize="10,20">
              <v:shape style="position:absolute;left:1435;top:871;width:10;height:20" coordorigin="1435,871" coordsize="10,20" path="m1435,890l1445,890,1445,871,1435,871,1435,890xe" filled="true" fillcolor="#000000" stroked="false">
                <v:path arrowok="t"/>
                <v:fill type="solid"/>
              </v:shape>
            </v:group>
            <v:group style="position:absolute;left:1435;top:890;width:10;height:20" coordorigin="1435,890" coordsize="10,20">
              <v:shape style="position:absolute;left:1435;top:890;width:10;height:20" coordorigin="1435,890" coordsize="10,20" path="m1435,910l1445,910,1445,890,1435,890,1435,910xe" filled="true" fillcolor="#000000" stroked="false">
                <v:path arrowok="t"/>
                <v:fill type="solid"/>
              </v:shape>
            </v:group>
            <v:group style="position:absolute;left:1435;top:910;width:10;height:20" coordorigin="1435,910" coordsize="10,20">
              <v:shape style="position:absolute;left:1435;top:910;width:10;height:20" coordorigin="1435,910" coordsize="10,20" path="m1435,929l1445,929,1445,910,1435,910,1435,929xe" filled="true" fillcolor="#000000" stroked="false">
                <v:path arrowok="t"/>
                <v:fill type="solid"/>
              </v:shape>
            </v:group>
            <v:group style="position:absolute;left:1435;top:929;width:10;height:20" coordorigin="1435,929" coordsize="10,20">
              <v:shape style="position:absolute;left:1435;top:929;width:10;height:20" coordorigin="1435,929" coordsize="10,20" path="m1435,948l1445,948,1445,929,1435,929,1435,948xe" filled="true" fillcolor="#000000" stroked="false">
                <v:path arrowok="t"/>
                <v:fill type="solid"/>
              </v:shape>
              <v:shape style="position:absolute;left:1435;top:948;width:10;height:5" type="#_x0000_t75" stroked="false">
                <v:imagedata r:id="rId25" o:title=""/>
              </v:shape>
            </v:group>
            <v:group style="position:absolute;left:1435;top:958;width:10;height:2" coordorigin="1435,958" coordsize="10,2">
              <v:shape style="position:absolute;left:1435;top:958;width:10;height:2" coordorigin="1435,958" coordsize="10,0" path="m1435,958l1445,958e" filled="false" stroked="true" strokeweight=".47998pt" strokecolor="#000000">
                <v:path arrowok="t"/>
              </v:shape>
            </v:group>
            <v:group style="position:absolute;left:1445;top:958;width:1100;height:2" coordorigin="1445,958" coordsize="1100,2">
              <v:shape style="position:absolute;left:1445;top:958;width:1100;height:2" coordorigin="1445,958" coordsize="1100,0" path="m1445,958l2544,958e" filled="false" stroked="true" strokeweight=".47998pt" strokecolor="#000000">
                <v:path arrowok="t"/>
              </v:shape>
            </v:group>
            <v:group style="position:absolute;left:2545;top:487;width:10;height:20" coordorigin="2545,487" coordsize="10,20">
              <v:shape style="position:absolute;left:2545;top:487;width:10;height:20" coordorigin="2545,487" coordsize="10,20" path="m2545,506l2554,506,2554,487,2545,487,2545,506xe" filled="true" fillcolor="#000000" stroked="false">
                <v:path arrowok="t"/>
                <v:fill type="solid"/>
              </v:shape>
            </v:group>
            <v:group style="position:absolute;left:2545;top:506;width:10;height:20" coordorigin="2545,506" coordsize="10,20">
              <v:shape style="position:absolute;left:2545;top:506;width:10;height:20" coordorigin="2545,506" coordsize="10,20" path="m2545,526l2554,526,2554,506,2545,506,2545,526xe" filled="true" fillcolor="#000000" stroked="false">
                <v:path arrowok="t"/>
                <v:fill type="solid"/>
              </v:shape>
            </v:group>
            <v:group style="position:absolute;left:2545;top:526;width:10;height:20" coordorigin="2545,526" coordsize="10,20">
              <v:shape style="position:absolute;left:2545;top:526;width:10;height:20" coordorigin="2545,526" coordsize="10,20" path="m2545,545l2554,545,2554,526,2545,526,2545,545xe" filled="true" fillcolor="#000000" stroked="false">
                <v:path arrowok="t"/>
                <v:fill type="solid"/>
              </v:shape>
            </v:group>
            <v:group style="position:absolute;left:2545;top:545;width:10;height:20" coordorigin="2545,545" coordsize="10,20">
              <v:shape style="position:absolute;left:2545;top:545;width:10;height:20" coordorigin="2545,545" coordsize="10,20" path="m2545,564l2554,564,2554,545,2545,545,2545,564xe" filled="true" fillcolor="#000000" stroked="false">
                <v:path arrowok="t"/>
                <v:fill type="solid"/>
              </v:shape>
            </v:group>
            <v:group style="position:absolute;left:2545;top:564;width:10;height:20" coordorigin="2545,564" coordsize="10,20">
              <v:shape style="position:absolute;left:2545;top:564;width:10;height:20" coordorigin="2545,564" coordsize="10,20" path="m2545,583l2554,583,2554,564,2545,564,2545,583xe" filled="true" fillcolor="#000000" stroked="false">
                <v:path arrowok="t"/>
                <v:fill type="solid"/>
              </v:shape>
            </v:group>
            <v:group style="position:absolute;left:2545;top:583;width:10;height:20" coordorigin="2545,583" coordsize="10,20">
              <v:shape style="position:absolute;left:2545;top:583;width:10;height:20" coordorigin="2545,583" coordsize="10,20" path="m2545,602l2554,602,2554,583,2545,583,2545,602xe" filled="true" fillcolor="#000000" stroked="false">
                <v:path arrowok="t"/>
                <v:fill type="solid"/>
              </v:shape>
            </v:group>
            <v:group style="position:absolute;left:2545;top:602;width:10;height:20" coordorigin="2545,602" coordsize="10,20">
              <v:shape style="position:absolute;left:2545;top:602;width:10;height:20" coordorigin="2545,602" coordsize="10,20" path="m2545,622l2554,622,2554,602,2545,602,2545,622xe" filled="true" fillcolor="#000000" stroked="false">
                <v:path arrowok="t"/>
                <v:fill type="solid"/>
              </v:shape>
            </v:group>
            <v:group style="position:absolute;left:2545;top:622;width:10;height:20" coordorigin="2545,622" coordsize="10,20">
              <v:shape style="position:absolute;left:2545;top:622;width:10;height:20" coordorigin="2545,622" coordsize="10,20" path="m2545,641l2554,641,2554,622,2545,622,2545,641xe" filled="true" fillcolor="#000000" stroked="false">
                <v:path arrowok="t"/>
                <v:fill type="solid"/>
              </v:shape>
            </v:group>
            <v:group style="position:absolute;left:2545;top:641;width:10;height:20" coordorigin="2545,641" coordsize="10,20">
              <v:shape style="position:absolute;left:2545;top:641;width:10;height:20" coordorigin="2545,641" coordsize="10,20" path="m2545,660l2554,660,2554,641,2545,641,2545,660xe" filled="true" fillcolor="#000000" stroked="false">
                <v:path arrowok="t"/>
                <v:fill type="solid"/>
              </v:shape>
            </v:group>
            <v:group style="position:absolute;left:2545;top:660;width:10;height:20" coordorigin="2545,660" coordsize="10,20">
              <v:shape style="position:absolute;left:2545;top:660;width:10;height:20" coordorigin="2545,660" coordsize="10,20" path="m2545,679l2554,679,2554,660,2545,660,2545,679xe" filled="true" fillcolor="#000000" stroked="false">
                <v:path arrowok="t"/>
                <v:fill type="solid"/>
              </v:shape>
            </v:group>
            <v:group style="position:absolute;left:2545;top:679;width:10;height:20" coordorigin="2545,679" coordsize="10,20">
              <v:shape style="position:absolute;left:2545;top:679;width:10;height:20" coordorigin="2545,679" coordsize="10,20" path="m2545,698l2554,698,2554,679,2545,679,2545,698xe" filled="true" fillcolor="#000000" stroked="false">
                <v:path arrowok="t"/>
                <v:fill type="solid"/>
              </v:shape>
            </v:group>
            <v:group style="position:absolute;left:2545;top:698;width:10;height:20" coordorigin="2545,698" coordsize="10,20">
              <v:shape style="position:absolute;left:2545;top:698;width:10;height:20" coordorigin="2545,698" coordsize="10,20" path="m2545,718l2554,718,2554,698,2545,698,2545,718xe" filled="true" fillcolor="#000000" stroked="false">
                <v:path arrowok="t"/>
                <v:fill type="solid"/>
              </v:shape>
            </v:group>
            <v:group style="position:absolute;left:2545;top:718;width:10;height:20" coordorigin="2545,718" coordsize="10,20">
              <v:shape style="position:absolute;left:2545;top:718;width:10;height:20" coordorigin="2545,718" coordsize="10,20" path="m2545,737l2554,737,2554,718,2545,718,2545,737xe" filled="true" fillcolor="#000000" stroked="false">
                <v:path arrowok="t"/>
                <v:fill type="solid"/>
              </v:shape>
            </v:group>
            <v:group style="position:absolute;left:2545;top:737;width:10;height:20" coordorigin="2545,737" coordsize="10,20">
              <v:shape style="position:absolute;left:2545;top:737;width:10;height:20" coordorigin="2545,737" coordsize="10,20" path="m2545,756l2554,756,2554,737,2545,737,2545,756xe" filled="true" fillcolor="#000000" stroked="false">
                <v:path arrowok="t"/>
                <v:fill type="solid"/>
              </v:shape>
            </v:group>
            <v:group style="position:absolute;left:2545;top:756;width:10;height:20" coordorigin="2545,756" coordsize="10,20">
              <v:shape style="position:absolute;left:2545;top:756;width:10;height:20" coordorigin="2545,756" coordsize="10,20" path="m2545,775l2554,775,2554,756,2545,756,2545,775xe" filled="true" fillcolor="#000000" stroked="false">
                <v:path arrowok="t"/>
                <v:fill type="solid"/>
              </v:shape>
            </v:group>
            <v:group style="position:absolute;left:2545;top:775;width:10;height:20" coordorigin="2545,775" coordsize="10,20">
              <v:shape style="position:absolute;left:2545;top:775;width:10;height:20" coordorigin="2545,775" coordsize="10,20" path="m2545,794l2554,794,2554,775,2545,775,2545,794xe" filled="true" fillcolor="#000000" stroked="false">
                <v:path arrowok="t"/>
                <v:fill type="solid"/>
              </v:shape>
            </v:group>
            <v:group style="position:absolute;left:2545;top:794;width:10;height:20" coordorigin="2545,794" coordsize="10,20">
              <v:shape style="position:absolute;left:2545;top:794;width:10;height:20" coordorigin="2545,794" coordsize="10,20" path="m2545,814l2554,814,2554,794,2545,794,2545,814xe" filled="true" fillcolor="#000000" stroked="false">
                <v:path arrowok="t"/>
                <v:fill type="solid"/>
              </v:shape>
            </v:group>
            <v:group style="position:absolute;left:2545;top:814;width:10;height:20" coordorigin="2545,814" coordsize="10,20">
              <v:shape style="position:absolute;left:2545;top:814;width:10;height:20" coordorigin="2545,814" coordsize="10,20" path="m2545,833l2554,833,2554,814,2545,814,2545,833xe" filled="true" fillcolor="#000000" stroked="false">
                <v:path arrowok="t"/>
                <v:fill type="solid"/>
              </v:shape>
            </v:group>
            <v:group style="position:absolute;left:2545;top:833;width:10;height:20" coordorigin="2545,833" coordsize="10,20">
              <v:shape style="position:absolute;left:2545;top:833;width:10;height:20" coordorigin="2545,833" coordsize="10,20" path="m2545,852l2554,852,2554,833,2545,833,2545,852xe" filled="true" fillcolor="#000000" stroked="false">
                <v:path arrowok="t"/>
                <v:fill type="solid"/>
              </v:shape>
            </v:group>
            <v:group style="position:absolute;left:2545;top:852;width:10;height:20" coordorigin="2545,852" coordsize="10,20">
              <v:shape style="position:absolute;left:2545;top:852;width:10;height:20" coordorigin="2545,852" coordsize="10,20" path="m2545,871l2554,871,2554,852,2545,852,2545,871xe" filled="true" fillcolor="#000000" stroked="false">
                <v:path arrowok="t"/>
                <v:fill type="solid"/>
              </v:shape>
            </v:group>
            <v:group style="position:absolute;left:2545;top:871;width:10;height:20" coordorigin="2545,871" coordsize="10,20">
              <v:shape style="position:absolute;left:2545;top:871;width:10;height:20" coordorigin="2545,871" coordsize="10,20" path="m2545,890l2554,890,2554,871,2545,871,2545,890xe" filled="true" fillcolor="#000000" stroked="false">
                <v:path arrowok="t"/>
                <v:fill type="solid"/>
              </v:shape>
            </v:group>
            <v:group style="position:absolute;left:2545;top:890;width:10;height:20" coordorigin="2545,890" coordsize="10,20">
              <v:shape style="position:absolute;left:2545;top:890;width:10;height:20" coordorigin="2545,890" coordsize="10,20" path="m2545,910l2554,910,2554,890,2545,890,2545,910xe" filled="true" fillcolor="#000000" stroked="false">
                <v:path arrowok="t"/>
                <v:fill type="solid"/>
              </v:shape>
            </v:group>
            <v:group style="position:absolute;left:2545;top:910;width:10;height:20" coordorigin="2545,910" coordsize="10,20">
              <v:shape style="position:absolute;left:2545;top:910;width:10;height:20" coordorigin="2545,910" coordsize="10,20" path="m2545,929l2554,929,2554,910,2545,910,2545,929xe" filled="true" fillcolor="#000000" stroked="false">
                <v:path arrowok="t"/>
                <v:fill type="solid"/>
              </v:shape>
            </v:group>
            <v:group style="position:absolute;left:2545;top:929;width:10;height:20" coordorigin="2545,929" coordsize="10,20">
              <v:shape style="position:absolute;left:2545;top:929;width:10;height:20" coordorigin="2545,929" coordsize="10,20" path="m2545,948l2554,948,2554,929,2545,929,2545,948xe" filled="true" fillcolor="#000000" stroked="false">
                <v:path arrowok="t"/>
                <v:fill type="solid"/>
              </v:shape>
              <v:shape style="position:absolute;left:2545;top:948;width:10;height:5" type="#_x0000_t75" stroked="false">
                <v:imagedata r:id="rId25" o:title=""/>
              </v:shape>
            </v:group>
            <v:group style="position:absolute;left:2545;top:958;width:10;height:2" coordorigin="2545,958" coordsize="10,2">
              <v:shape style="position:absolute;left:2545;top:958;width:10;height:2" coordorigin="2545,958" coordsize="10,0" path="m2545,958l2554,958e" filled="false" stroked="true" strokeweight=".47998pt" strokecolor="#000000">
                <v:path arrowok="t"/>
              </v:shape>
            </v:group>
            <v:group style="position:absolute;left:2554;top:958;width:1102;height:2" coordorigin="2554,958" coordsize="1102,2">
              <v:shape style="position:absolute;left:2554;top:958;width:1102;height:2" coordorigin="2554,958" coordsize="1102,0" path="m2554,958l3656,958e" filled="false" stroked="true" strokeweight=".47998pt" strokecolor="#000000">
                <v:path arrowok="t"/>
              </v:shape>
            </v:group>
            <v:group style="position:absolute;left:3656;top:487;width:10;height:20" coordorigin="3656,487" coordsize="10,20">
              <v:shape style="position:absolute;left:3656;top:487;width:10;height:20" coordorigin="3656,487" coordsize="10,20" path="m3656,506l3665,506,3665,487,3656,487,3656,506xe" filled="true" fillcolor="#000000" stroked="false">
                <v:path arrowok="t"/>
                <v:fill type="solid"/>
              </v:shape>
            </v:group>
            <v:group style="position:absolute;left:3656;top:506;width:10;height:20" coordorigin="3656,506" coordsize="10,20">
              <v:shape style="position:absolute;left:3656;top:506;width:10;height:20" coordorigin="3656,506" coordsize="10,20" path="m3656,526l3665,526,3665,506,3656,506,3656,526xe" filled="true" fillcolor="#000000" stroked="false">
                <v:path arrowok="t"/>
                <v:fill type="solid"/>
              </v:shape>
            </v:group>
            <v:group style="position:absolute;left:3656;top:526;width:10;height:20" coordorigin="3656,526" coordsize="10,20">
              <v:shape style="position:absolute;left:3656;top:526;width:10;height:20" coordorigin="3656,526" coordsize="10,20" path="m3656,545l3665,545,3665,526,3656,526,3656,545xe" filled="true" fillcolor="#000000" stroked="false">
                <v:path arrowok="t"/>
                <v:fill type="solid"/>
              </v:shape>
            </v:group>
            <v:group style="position:absolute;left:3656;top:545;width:10;height:20" coordorigin="3656,545" coordsize="10,20">
              <v:shape style="position:absolute;left:3656;top:545;width:10;height:20" coordorigin="3656,545" coordsize="10,20" path="m3656,564l3665,564,3665,545,3656,545,3656,564xe" filled="true" fillcolor="#000000" stroked="false">
                <v:path arrowok="t"/>
                <v:fill type="solid"/>
              </v:shape>
            </v:group>
            <v:group style="position:absolute;left:3656;top:564;width:10;height:20" coordorigin="3656,564" coordsize="10,20">
              <v:shape style="position:absolute;left:3656;top:564;width:10;height:20" coordorigin="3656,564" coordsize="10,20" path="m3656,583l3665,583,3665,564,3656,564,3656,583xe" filled="true" fillcolor="#000000" stroked="false">
                <v:path arrowok="t"/>
                <v:fill type="solid"/>
              </v:shape>
            </v:group>
            <v:group style="position:absolute;left:3656;top:583;width:10;height:20" coordorigin="3656,583" coordsize="10,20">
              <v:shape style="position:absolute;left:3656;top:583;width:10;height:20" coordorigin="3656,583" coordsize="10,20" path="m3656,602l3665,602,3665,583,3656,583,3656,602xe" filled="true" fillcolor="#000000" stroked="false">
                <v:path arrowok="t"/>
                <v:fill type="solid"/>
              </v:shape>
            </v:group>
            <v:group style="position:absolute;left:3656;top:602;width:10;height:20" coordorigin="3656,602" coordsize="10,20">
              <v:shape style="position:absolute;left:3656;top:602;width:10;height:20" coordorigin="3656,602" coordsize="10,20" path="m3656,622l3665,622,3665,602,3656,602,3656,622xe" filled="true" fillcolor="#000000" stroked="false">
                <v:path arrowok="t"/>
                <v:fill type="solid"/>
              </v:shape>
            </v:group>
            <v:group style="position:absolute;left:3656;top:622;width:10;height:20" coordorigin="3656,622" coordsize="10,20">
              <v:shape style="position:absolute;left:3656;top:622;width:10;height:20" coordorigin="3656,622" coordsize="10,20" path="m3656,641l3665,641,3665,622,3656,622,3656,641xe" filled="true" fillcolor="#000000" stroked="false">
                <v:path arrowok="t"/>
                <v:fill type="solid"/>
              </v:shape>
            </v:group>
            <v:group style="position:absolute;left:3656;top:641;width:10;height:20" coordorigin="3656,641" coordsize="10,20">
              <v:shape style="position:absolute;left:3656;top:641;width:10;height:20" coordorigin="3656,641" coordsize="10,20" path="m3656,660l3665,660,3665,641,3656,641,3656,660xe" filled="true" fillcolor="#000000" stroked="false">
                <v:path arrowok="t"/>
                <v:fill type="solid"/>
              </v:shape>
            </v:group>
            <v:group style="position:absolute;left:3656;top:660;width:10;height:20" coordorigin="3656,660" coordsize="10,20">
              <v:shape style="position:absolute;left:3656;top:660;width:10;height:20" coordorigin="3656,660" coordsize="10,20" path="m3656,679l3665,679,3665,660,3656,660,3656,679xe" filled="true" fillcolor="#000000" stroked="false">
                <v:path arrowok="t"/>
                <v:fill type="solid"/>
              </v:shape>
            </v:group>
            <v:group style="position:absolute;left:3656;top:679;width:10;height:20" coordorigin="3656,679" coordsize="10,20">
              <v:shape style="position:absolute;left:3656;top:679;width:10;height:20" coordorigin="3656,679" coordsize="10,20" path="m3656,698l3665,698,3665,679,3656,679,3656,698xe" filled="true" fillcolor="#000000" stroked="false">
                <v:path arrowok="t"/>
                <v:fill type="solid"/>
              </v:shape>
            </v:group>
            <v:group style="position:absolute;left:3656;top:698;width:10;height:20" coordorigin="3656,698" coordsize="10,20">
              <v:shape style="position:absolute;left:3656;top:698;width:10;height:20" coordorigin="3656,698" coordsize="10,20" path="m3656,718l3665,718,3665,698,3656,698,3656,718xe" filled="true" fillcolor="#000000" stroked="false">
                <v:path arrowok="t"/>
                <v:fill type="solid"/>
              </v:shape>
            </v:group>
            <v:group style="position:absolute;left:3656;top:718;width:10;height:20" coordorigin="3656,718" coordsize="10,20">
              <v:shape style="position:absolute;left:3656;top:718;width:10;height:20" coordorigin="3656,718" coordsize="10,20" path="m3656,737l3665,737,3665,718,3656,718,3656,737xe" filled="true" fillcolor="#000000" stroked="false">
                <v:path arrowok="t"/>
                <v:fill type="solid"/>
              </v:shape>
            </v:group>
            <v:group style="position:absolute;left:3656;top:737;width:10;height:20" coordorigin="3656,737" coordsize="10,20">
              <v:shape style="position:absolute;left:3656;top:737;width:10;height:20" coordorigin="3656,737" coordsize="10,20" path="m3656,756l3665,756,3665,737,3656,737,3656,756xe" filled="true" fillcolor="#000000" stroked="false">
                <v:path arrowok="t"/>
                <v:fill type="solid"/>
              </v:shape>
            </v:group>
            <v:group style="position:absolute;left:3656;top:756;width:10;height:20" coordorigin="3656,756" coordsize="10,20">
              <v:shape style="position:absolute;left:3656;top:756;width:10;height:20" coordorigin="3656,756" coordsize="10,20" path="m3656,775l3665,775,3665,756,3656,756,3656,775xe" filled="true" fillcolor="#000000" stroked="false">
                <v:path arrowok="t"/>
                <v:fill type="solid"/>
              </v:shape>
            </v:group>
            <v:group style="position:absolute;left:3656;top:775;width:10;height:20" coordorigin="3656,775" coordsize="10,20">
              <v:shape style="position:absolute;left:3656;top:775;width:10;height:20" coordorigin="3656,775" coordsize="10,20" path="m3656,794l3665,794,3665,775,3656,775,3656,794xe" filled="true" fillcolor="#000000" stroked="false">
                <v:path arrowok="t"/>
                <v:fill type="solid"/>
              </v:shape>
            </v:group>
            <v:group style="position:absolute;left:3656;top:794;width:10;height:20" coordorigin="3656,794" coordsize="10,20">
              <v:shape style="position:absolute;left:3656;top:794;width:10;height:20" coordorigin="3656,794" coordsize="10,20" path="m3656,814l3665,814,3665,794,3656,794,3656,814xe" filled="true" fillcolor="#000000" stroked="false">
                <v:path arrowok="t"/>
                <v:fill type="solid"/>
              </v:shape>
            </v:group>
            <v:group style="position:absolute;left:3656;top:814;width:10;height:20" coordorigin="3656,814" coordsize="10,20">
              <v:shape style="position:absolute;left:3656;top:814;width:10;height:20" coordorigin="3656,814" coordsize="10,20" path="m3656,833l3665,833,3665,814,3656,814,3656,833xe" filled="true" fillcolor="#000000" stroked="false">
                <v:path arrowok="t"/>
                <v:fill type="solid"/>
              </v:shape>
            </v:group>
            <v:group style="position:absolute;left:3656;top:833;width:10;height:20" coordorigin="3656,833" coordsize="10,20">
              <v:shape style="position:absolute;left:3656;top:833;width:10;height:20" coordorigin="3656,833" coordsize="10,20" path="m3656,852l3665,852,3665,833,3656,833,3656,852xe" filled="true" fillcolor="#000000" stroked="false">
                <v:path arrowok="t"/>
                <v:fill type="solid"/>
              </v:shape>
            </v:group>
            <v:group style="position:absolute;left:3656;top:852;width:10;height:20" coordorigin="3656,852" coordsize="10,20">
              <v:shape style="position:absolute;left:3656;top:852;width:10;height:20" coordorigin="3656,852" coordsize="10,20" path="m3656,871l3665,871,3665,852,3656,852,3656,871xe" filled="true" fillcolor="#000000" stroked="false">
                <v:path arrowok="t"/>
                <v:fill type="solid"/>
              </v:shape>
            </v:group>
            <v:group style="position:absolute;left:3656;top:871;width:10;height:20" coordorigin="3656,871" coordsize="10,20">
              <v:shape style="position:absolute;left:3656;top:871;width:10;height:20" coordorigin="3656,871" coordsize="10,20" path="m3656,890l3665,890,3665,871,3656,871,3656,890xe" filled="true" fillcolor="#000000" stroked="false">
                <v:path arrowok="t"/>
                <v:fill type="solid"/>
              </v:shape>
            </v:group>
            <v:group style="position:absolute;left:3656;top:890;width:10;height:20" coordorigin="3656,890" coordsize="10,20">
              <v:shape style="position:absolute;left:3656;top:890;width:10;height:20" coordorigin="3656,890" coordsize="10,20" path="m3656,910l3665,910,3665,890,3656,890,3656,910xe" filled="true" fillcolor="#000000" stroked="false">
                <v:path arrowok="t"/>
                <v:fill type="solid"/>
              </v:shape>
            </v:group>
            <v:group style="position:absolute;left:3656;top:910;width:10;height:20" coordorigin="3656,910" coordsize="10,20">
              <v:shape style="position:absolute;left:3656;top:910;width:10;height:20" coordorigin="3656,910" coordsize="10,20" path="m3656,929l3665,929,3665,910,3656,910,3656,929xe" filled="true" fillcolor="#000000" stroked="false">
                <v:path arrowok="t"/>
                <v:fill type="solid"/>
              </v:shape>
            </v:group>
            <v:group style="position:absolute;left:3656;top:929;width:10;height:20" coordorigin="3656,929" coordsize="10,20">
              <v:shape style="position:absolute;left:3656;top:929;width:10;height:20" coordorigin="3656,929" coordsize="10,20" path="m3656,948l3665,948,3665,929,3656,929,3656,948xe" filled="true" fillcolor="#000000" stroked="false">
                <v:path arrowok="t"/>
                <v:fill type="solid"/>
              </v:shape>
              <v:shape style="position:absolute;left:3656;top:948;width:10;height:5" type="#_x0000_t75" stroked="false">
                <v:imagedata r:id="rId25" o:title=""/>
              </v:shape>
            </v:group>
            <v:group style="position:absolute;left:3656;top:958;width:10;height:2" coordorigin="3656,958" coordsize="10,2">
              <v:shape style="position:absolute;left:3656;top:958;width:10;height:2" coordorigin="3656,958" coordsize="10,0" path="m3656,958l3665,958e" filled="false" stroked="true" strokeweight=".47998pt" strokecolor="#000000">
                <v:path arrowok="t"/>
              </v:shape>
            </v:group>
            <v:group style="position:absolute;left:3665;top:958;width:1100;height:2" coordorigin="3665,958" coordsize="1100,2">
              <v:shape style="position:absolute;left:3665;top:958;width:1100;height:2" coordorigin="3665,958" coordsize="1100,0" path="m3665,958l4765,958e" filled="false" stroked="true" strokeweight=".47998pt" strokecolor="#000000">
                <v:path arrowok="t"/>
              </v:shape>
            </v:group>
            <v:group style="position:absolute;left:4765;top:487;width:10;height:20" coordorigin="4765,487" coordsize="10,20">
              <v:shape style="position:absolute;left:4765;top:487;width:10;height:20" coordorigin="4765,487" coordsize="10,20" path="m4765,506l4774,506,4774,487,4765,487,4765,506xe" filled="true" fillcolor="#000000" stroked="false">
                <v:path arrowok="t"/>
                <v:fill type="solid"/>
              </v:shape>
            </v:group>
            <v:group style="position:absolute;left:4765;top:506;width:10;height:20" coordorigin="4765,506" coordsize="10,20">
              <v:shape style="position:absolute;left:4765;top:506;width:10;height:20" coordorigin="4765,506" coordsize="10,20" path="m4765,526l4774,526,4774,506,4765,506,4765,526xe" filled="true" fillcolor="#000000" stroked="false">
                <v:path arrowok="t"/>
                <v:fill type="solid"/>
              </v:shape>
            </v:group>
            <v:group style="position:absolute;left:4765;top:526;width:10;height:20" coordorigin="4765,526" coordsize="10,20">
              <v:shape style="position:absolute;left:4765;top:526;width:10;height:20" coordorigin="4765,526" coordsize="10,20" path="m4765,545l4774,545,4774,526,4765,526,4765,545xe" filled="true" fillcolor="#000000" stroked="false">
                <v:path arrowok="t"/>
                <v:fill type="solid"/>
              </v:shape>
            </v:group>
            <v:group style="position:absolute;left:4765;top:545;width:10;height:20" coordorigin="4765,545" coordsize="10,20">
              <v:shape style="position:absolute;left:4765;top:545;width:10;height:20" coordorigin="4765,545" coordsize="10,20" path="m4765,564l4774,564,4774,545,4765,545,4765,564xe" filled="true" fillcolor="#000000" stroked="false">
                <v:path arrowok="t"/>
                <v:fill type="solid"/>
              </v:shape>
            </v:group>
            <v:group style="position:absolute;left:4765;top:564;width:10;height:20" coordorigin="4765,564" coordsize="10,20">
              <v:shape style="position:absolute;left:4765;top:564;width:10;height:20" coordorigin="4765,564" coordsize="10,20" path="m4765,583l4774,583,4774,564,4765,564,4765,583xe" filled="true" fillcolor="#000000" stroked="false">
                <v:path arrowok="t"/>
                <v:fill type="solid"/>
              </v:shape>
            </v:group>
            <v:group style="position:absolute;left:4765;top:583;width:10;height:20" coordorigin="4765,583" coordsize="10,20">
              <v:shape style="position:absolute;left:4765;top:583;width:10;height:20" coordorigin="4765,583" coordsize="10,20" path="m4765,602l4774,602,4774,583,4765,583,4765,602xe" filled="true" fillcolor="#000000" stroked="false">
                <v:path arrowok="t"/>
                <v:fill type="solid"/>
              </v:shape>
            </v:group>
            <v:group style="position:absolute;left:4765;top:602;width:10;height:20" coordorigin="4765,602" coordsize="10,20">
              <v:shape style="position:absolute;left:4765;top:602;width:10;height:20" coordorigin="4765,602" coordsize="10,20" path="m4765,622l4774,622,4774,602,4765,602,4765,622xe" filled="true" fillcolor="#000000" stroked="false">
                <v:path arrowok="t"/>
                <v:fill type="solid"/>
              </v:shape>
            </v:group>
            <v:group style="position:absolute;left:4765;top:622;width:10;height:20" coordorigin="4765,622" coordsize="10,20">
              <v:shape style="position:absolute;left:4765;top:622;width:10;height:20" coordorigin="4765,622" coordsize="10,20" path="m4765,641l4774,641,4774,622,4765,622,4765,641xe" filled="true" fillcolor="#000000" stroked="false">
                <v:path arrowok="t"/>
                <v:fill type="solid"/>
              </v:shape>
            </v:group>
            <v:group style="position:absolute;left:4765;top:641;width:10;height:20" coordorigin="4765,641" coordsize="10,20">
              <v:shape style="position:absolute;left:4765;top:641;width:10;height:20" coordorigin="4765,641" coordsize="10,20" path="m4765,660l4774,660,4774,641,4765,641,4765,660xe" filled="true" fillcolor="#000000" stroked="false">
                <v:path arrowok="t"/>
                <v:fill type="solid"/>
              </v:shape>
            </v:group>
            <v:group style="position:absolute;left:4765;top:660;width:10;height:20" coordorigin="4765,660" coordsize="10,20">
              <v:shape style="position:absolute;left:4765;top:660;width:10;height:20" coordorigin="4765,660" coordsize="10,20" path="m4765,679l4774,679,4774,660,4765,660,4765,679xe" filled="true" fillcolor="#000000" stroked="false">
                <v:path arrowok="t"/>
                <v:fill type="solid"/>
              </v:shape>
            </v:group>
            <v:group style="position:absolute;left:4765;top:679;width:10;height:20" coordorigin="4765,679" coordsize="10,20">
              <v:shape style="position:absolute;left:4765;top:679;width:10;height:20" coordorigin="4765,679" coordsize="10,20" path="m4765,698l4774,698,4774,679,4765,679,4765,698xe" filled="true" fillcolor="#000000" stroked="false">
                <v:path arrowok="t"/>
                <v:fill type="solid"/>
              </v:shape>
            </v:group>
            <v:group style="position:absolute;left:4765;top:698;width:10;height:20" coordorigin="4765,698" coordsize="10,20">
              <v:shape style="position:absolute;left:4765;top:698;width:10;height:20" coordorigin="4765,698" coordsize="10,20" path="m4765,718l4774,718,4774,698,4765,698,4765,718xe" filled="true" fillcolor="#000000" stroked="false">
                <v:path arrowok="t"/>
                <v:fill type="solid"/>
              </v:shape>
            </v:group>
            <v:group style="position:absolute;left:4765;top:718;width:10;height:20" coordorigin="4765,718" coordsize="10,20">
              <v:shape style="position:absolute;left:4765;top:718;width:10;height:20" coordorigin="4765,718" coordsize="10,20" path="m4765,737l4774,737,4774,718,4765,718,4765,737xe" filled="true" fillcolor="#000000" stroked="false">
                <v:path arrowok="t"/>
                <v:fill type="solid"/>
              </v:shape>
            </v:group>
            <v:group style="position:absolute;left:4765;top:737;width:10;height:20" coordorigin="4765,737" coordsize="10,20">
              <v:shape style="position:absolute;left:4765;top:737;width:10;height:20" coordorigin="4765,737" coordsize="10,20" path="m4765,756l4774,756,4774,737,4765,737,4765,756xe" filled="true" fillcolor="#000000" stroked="false">
                <v:path arrowok="t"/>
                <v:fill type="solid"/>
              </v:shape>
            </v:group>
            <v:group style="position:absolute;left:4765;top:756;width:10;height:20" coordorigin="4765,756" coordsize="10,20">
              <v:shape style="position:absolute;left:4765;top:756;width:10;height:20" coordorigin="4765,756" coordsize="10,20" path="m4765,775l4774,775,4774,756,4765,756,4765,775xe" filled="true" fillcolor="#000000" stroked="false">
                <v:path arrowok="t"/>
                <v:fill type="solid"/>
              </v:shape>
            </v:group>
            <v:group style="position:absolute;left:4765;top:775;width:10;height:20" coordorigin="4765,775" coordsize="10,20">
              <v:shape style="position:absolute;left:4765;top:775;width:10;height:20" coordorigin="4765,775" coordsize="10,20" path="m4765,794l4774,794,4774,775,4765,775,4765,794xe" filled="true" fillcolor="#000000" stroked="false">
                <v:path arrowok="t"/>
                <v:fill type="solid"/>
              </v:shape>
            </v:group>
            <v:group style="position:absolute;left:4765;top:794;width:10;height:20" coordorigin="4765,794" coordsize="10,20">
              <v:shape style="position:absolute;left:4765;top:794;width:10;height:20" coordorigin="4765,794" coordsize="10,20" path="m4765,814l4774,814,4774,794,4765,794,4765,814xe" filled="true" fillcolor="#000000" stroked="false">
                <v:path arrowok="t"/>
                <v:fill type="solid"/>
              </v:shape>
            </v:group>
            <v:group style="position:absolute;left:4765;top:814;width:10;height:20" coordorigin="4765,814" coordsize="10,20">
              <v:shape style="position:absolute;left:4765;top:814;width:10;height:20" coordorigin="4765,814" coordsize="10,20" path="m4765,833l4774,833,4774,814,4765,814,4765,833xe" filled="true" fillcolor="#000000" stroked="false">
                <v:path arrowok="t"/>
                <v:fill type="solid"/>
              </v:shape>
            </v:group>
            <v:group style="position:absolute;left:4765;top:833;width:10;height:20" coordorigin="4765,833" coordsize="10,20">
              <v:shape style="position:absolute;left:4765;top:833;width:10;height:20" coordorigin="4765,833" coordsize="10,20" path="m4765,852l4774,852,4774,833,4765,833,4765,852xe" filled="true" fillcolor="#000000" stroked="false">
                <v:path arrowok="t"/>
                <v:fill type="solid"/>
              </v:shape>
            </v:group>
            <v:group style="position:absolute;left:4765;top:852;width:10;height:20" coordorigin="4765,852" coordsize="10,20">
              <v:shape style="position:absolute;left:4765;top:852;width:10;height:20" coordorigin="4765,852" coordsize="10,20" path="m4765,871l4774,871,4774,852,4765,852,4765,871xe" filled="true" fillcolor="#000000" stroked="false">
                <v:path arrowok="t"/>
                <v:fill type="solid"/>
              </v:shape>
            </v:group>
            <v:group style="position:absolute;left:4765;top:871;width:10;height:20" coordorigin="4765,871" coordsize="10,20">
              <v:shape style="position:absolute;left:4765;top:871;width:10;height:20" coordorigin="4765,871" coordsize="10,20" path="m4765,890l4774,890,4774,871,4765,871,4765,890xe" filled="true" fillcolor="#000000" stroked="false">
                <v:path arrowok="t"/>
                <v:fill type="solid"/>
              </v:shape>
            </v:group>
            <v:group style="position:absolute;left:4765;top:890;width:10;height:20" coordorigin="4765,890" coordsize="10,20">
              <v:shape style="position:absolute;left:4765;top:890;width:10;height:20" coordorigin="4765,890" coordsize="10,20" path="m4765,910l4774,910,4774,890,4765,890,4765,910xe" filled="true" fillcolor="#000000" stroked="false">
                <v:path arrowok="t"/>
                <v:fill type="solid"/>
              </v:shape>
            </v:group>
            <v:group style="position:absolute;left:4765;top:910;width:10;height:20" coordorigin="4765,910" coordsize="10,20">
              <v:shape style="position:absolute;left:4765;top:910;width:10;height:20" coordorigin="4765,910" coordsize="10,20" path="m4765,929l4774,929,4774,910,4765,910,4765,929xe" filled="true" fillcolor="#000000" stroked="false">
                <v:path arrowok="t"/>
                <v:fill type="solid"/>
              </v:shape>
            </v:group>
            <v:group style="position:absolute;left:4765;top:929;width:10;height:20" coordorigin="4765,929" coordsize="10,20">
              <v:shape style="position:absolute;left:4765;top:929;width:10;height:20" coordorigin="4765,929" coordsize="10,20" path="m4765,948l4774,948,4774,929,4765,929,4765,948xe" filled="true" fillcolor="#000000" stroked="false">
                <v:path arrowok="t"/>
                <v:fill type="solid"/>
              </v:shape>
              <v:shape style="position:absolute;left:4765;top:948;width:10;height:5" type="#_x0000_t75" stroked="false">
                <v:imagedata r:id="rId25" o:title=""/>
              </v:shape>
            </v:group>
            <v:group style="position:absolute;left:4765;top:958;width:10;height:2" coordorigin="4765,958" coordsize="10,2">
              <v:shape style="position:absolute;left:4765;top:958;width:10;height:2" coordorigin="4765,958" coordsize="10,0" path="m4765,958l4774,958e" filled="false" stroked="true" strokeweight=".47998pt" strokecolor="#000000">
                <v:path arrowok="t"/>
              </v:shape>
            </v:group>
            <v:group style="position:absolute;left:4774;top:958;width:1103;height:2" coordorigin="4774,958" coordsize="1103,2">
              <v:shape style="position:absolute;left:4774;top:958;width:1103;height:2" coordorigin="4774,958" coordsize="1103,0" path="m4774,958l5876,958e" filled="false" stroked="true" strokeweight=".47998pt" strokecolor="#000000">
                <v:path arrowok="t"/>
              </v:shape>
            </v:group>
            <v:group style="position:absolute;left:5876;top:487;width:10;height:20" coordorigin="5876,487" coordsize="10,20">
              <v:shape style="position:absolute;left:5876;top:487;width:10;height:20" coordorigin="5876,487" coordsize="10,20" path="m5876,506l5886,506,5886,487,5876,487,5876,506xe" filled="true" fillcolor="#000000" stroked="false">
                <v:path arrowok="t"/>
                <v:fill type="solid"/>
              </v:shape>
            </v:group>
            <v:group style="position:absolute;left:5876;top:506;width:10;height:20" coordorigin="5876,506" coordsize="10,20">
              <v:shape style="position:absolute;left:5876;top:506;width:10;height:20" coordorigin="5876,506" coordsize="10,20" path="m5876,526l5886,526,5886,506,5876,506,5876,526xe" filled="true" fillcolor="#000000" stroked="false">
                <v:path arrowok="t"/>
                <v:fill type="solid"/>
              </v:shape>
            </v:group>
            <v:group style="position:absolute;left:5876;top:526;width:10;height:20" coordorigin="5876,526" coordsize="10,20">
              <v:shape style="position:absolute;left:5876;top:526;width:10;height:20" coordorigin="5876,526" coordsize="10,20" path="m5876,545l5886,545,5886,526,5876,526,5876,545xe" filled="true" fillcolor="#000000" stroked="false">
                <v:path arrowok="t"/>
                <v:fill type="solid"/>
              </v:shape>
            </v:group>
            <v:group style="position:absolute;left:5876;top:545;width:10;height:20" coordorigin="5876,545" coordsize="10,20">
              <v:shape style="position:absolute;left:5876;top:545;width:10;height:20" coordorigin="5876,545" coordsize="10,20" path="m5876,564l5886,564,5886,545,5876,545,5876,564xe" filled="true" fillcolor="#000000" stroked="false">
                <v:path arrowok="t"/>
                <v:fill type="solid"/>
              </v:shape>
            </v:group>
            <v:group style="position:absolute;left:5876;top:564;width:10;height:20" coordorigin="5876,564" coordsize="10,20">
              <v:shape style="position:absolute;left:5876;top:564;width:10;height:20" coordorigin="5876,564" coordsize="10,20" path="m5876,583l5886,583,5886,564,5876,564,5876,583xe" filled="true" fillcolor="#000000" stroked="false">
                <v:path arrowok="t"/>
                <v:fill type="solid"/>
              </v:shape>
            </v:group>
            <v:group style="position:absolute;left:5876;top:583;width:10;height:20" coordorigin="5876,583" coordsize="10,20">
              <v:shape style="position:absolute;left:5876;top:583;width:10;height:20" coordorigin="5876,583" coordsize="10,20" path="m5876,602l5886,602,5886,583,5876,583,5876,602xe" filled="true" fillcolor="#000000" stroked="false">
                <v:path arrowok="t"/>
                <v:fill type="solid"/>
              </v:shape>
            </v:group>
            <v:group style="position:absolute;left:5876;top:602;width:10;height:20" coordorigin="5876,602" coordsize="10,20">
              <v:shape style="position:absolute;left:5876;top:602;width:10;height:20" coordorigin="5876,602" coordsize="10,20" path="m5876,622l5886,622,5886,602,5876,602,5876,622xe" filled="true" fillcolor="#000000" stroked="false">
                <v:path arrowok="t"/>
                <v:fill type="solid"/>
              </v:shape>
            </v:group>
            <v:group style="position:absolute;left:5876;top:622;width:10;height:20" coordorigin="5876,622" coordsize="10,20">
              <v:shape style="position:absolute;left:5876;top:622;width:10;height:20" coordorigin="5876,622" coordsize="10,20" path="m5876,641l5886,641,5886,622,5876,622,5876,641xe" filled="true" fillcolor="#000000" stroked="false">
                <v:path arrowok="t"/>
                <v:fill type="solid"/>
              </v:shape>
            </v:group>
            <v:group style="position:absolute;left:5876;top:641;width:10;height:20" coordorigin="5876,641" coordsize="10,20">
              <v:shape style="position:absolute;left:5876;top:641;width:10;height:20" coordorigin="5876,641" coordsize="10,20" path="m5876,660l5886,660,5886,641,5876,641,5876,660xe" filled="true" fillcolor="#000000" stroked="false">
                <v:path arrowok="t"/>
                <v:fill type="solid"/>
              </v:shape>
            </v:group>
            <v:group style="position:absolute;left:5876;top:660;width:10;height:20" coordorigin="5876,660" coordsize="10,20">
              <v:shape style="position:absolute;left:5876;top:660;width:10;height:20" coordorigin="5876,660" coordsize="10,20" path="m5876,679l5886,679,5886,660,5876,660,5876,679xe" filled="true" fillcolor="#000000" stroked="false">
                <v:path arrowok="t"/>
                <v:fill type="solid"/>
              </v:shape>
            </v:group>
            <v:group style="position:absolute;left:5876;top:679;width:10;height:20" coordorigin="5876,679" coordsize="10,20">
              <v:shape style="position:absolute;left:5876;top:679;width:10;height:20" coordorigin="5876,679" coordsize="10,20" path="m5876,698l5886,698,5886,679,5876,679,5876,698xe" filled="true" fillcolor="#000000" stroked="false">
                <v:path arrowok="t"/>
                <v:fill type="solid"/>
              </v:shape>
            </v:group>
            <v:group style="position:absolute;left:5876;top:698;width:10;height:20" coordorigin="5876,698" coordsize="10,20">
              <v:shape style="position:absolute;left:5876;top:698;width:10;height:20" coordorigin="5876,698" coordsize="10,20" path="m5876,718l5886,718,5886,698,5876,698,5876,718xe" filled="true" fillcolor="#000000" stroked="false">
                <v:path arrowok="t"/>
                <v:fill type="solid"/>
              </v:shape>
            </v:group>
            <v:group style="position:absolute;left:5876;top:718;width:10;height:20" coordorigin="5876,718" coordsize="10,20">
              <v:shape style="position:absolute;left:5876;top:718;width:10;height:20" coordorigin="5876,718" coordsize="10,20" path="m5876,737l5886,737,5886,718,5876,718,5876,737xe" filled="true" fillcolor="#000000" stroked="false">
                <v:path arrowok="t"/>
                <v:fill type="solid"/>
              </v:shape>
            </v:group>
            <v:group style="position:absolute;left:5876;top:737;width:10;height:20" coordorigin="5876,737" coordsize="10,20">
              <v:shape style="position:absolute;left:5876;top:737;width:10;height:20" coordorigin="5876,737" coordsize="10,20" path="m5876,756l5886,756,5886,737,5876,737,5876,756xe" filled="true" fillcolor="#000000" stroked="false">
                <v:path arrowok="t"/>
                <v:fill type="solid"/>
              </v:shape>
            </v:group>
            <v:group style="position:absolute;left:5876;top:756;width:10;height:20" coordorigin="5876,756" coordsize="10,20">
              <v:shape style="position:absolute;left:5876;top:756;width:10;height:20" coordorigin="5876,756" coordsize="10,20" path="m5876,775l5886,775,5886,756,5876,756,5876,775xe" filled="true" fillcolor="#000000" stroked="false">
                <v:path arrowok="t"/>
                <v:fill type="solid"/>
              </v:shape>
            </v:group>
            <v:group style="position:absolute;left:5876;top:775;width:10;height:20" coordorigin="5876,775" coordsize="10,20">
              <v:shape style="position:absolute;left:5876;top:775;width:10;height:20" coordorigin="5876,775" coordsize="10,20" path="m5876,794l5886,794,5886,775,5876,775,5876,794xe" filled="true" fillcolor="#000000" stroked="false">
                <v:path arrowok="t"/>
                <v:fill type="solid"/>
              </v:shape>
            </v:group>
            <v:group style="position:absolute;left:5876;top:794;width:10;height:20" coordorigin="5876,794" coordsize="10,20">
              <v:shape style="position:absolute;left:5876;top:794;width:10;height:20" coordorigin="5876,794" coordsize="10,20" path="m5876,814l5886,814,5886,794,5876,794,5876,814xe" filled="true" fillcolor="#000000" stroked="false">
                <v:path arrowok="t"/>
                <v:fill type="solid"/>
              </v:shape>
            </v:group>
            <v:group style="position:absolute;left:5876;top:814;width:10;height:20" coordorigin="5876,814" coordsize="10,20">
              <v:shape style="position:absolute;left:5876;top:814;width:10;height:20" coordorigin="5876,814" coordsize="10,20" path="m5876,833l5886,833,5886,814,5876,814,5876,833xe" filled="true" fillcolor="#000000" stroked="false">
                <v:path arrowok="t"/>
                <v:fill type="solid"/>
              </v:shape>
            </v:group>
            <v:group style="position:absolute;left:5876;top:833;width:10;height:20" coordorigin="5876,833" coordsize="10,20">
              <v:shape style="position:absolute;left:5876;top:833;width:10;height:20" coordorigin="5876,833" coordsize="10,20" path="m5876,852l5886,852,5886,833,5876,833,5876,852xe" filled="true" fillcolor="#000000" stroked="false">
                <v:path arrowok="t"/>
                <v:fill type="solid"/>
              </v:shape>
            </v:group>
            <v:group style="position:absolute;left:5876;top:852;width:10;height:20" coordorigin="5876,852" coordsize="10,20">
              <v:shape style="position:absolute;left:5876;top:852;width:10;height:20" coordorigin="5876,852" coordsize="10,20" path="m5876,871l5886,871,5886,852,5876,852,5876,871xe" filled="true" fillcolor="#000000" stroked="false">
                <v:path arrowok="t"/>
                <v:fill type="solid"/>
              </v:shape>
            </v:group>
            <v:group style="position:absolute;left:5876;top:871;width:10;height:20" coordorigin="5876,871" coordsize="10,20">
              <v:shape style="position:absolute;left:5876;top:871;width:10;height:20" coordorigin="5876,871" coordsize="10,20" path="m5876,890l5886,890,5886,871,5876,871,5876,890xe" filled="true" fillcolor="#000000" stroked="false">
                <v:path arrowok="t"/>
                <v:fill type="solid"/>
              </v:shape>
            </v:group>
            <v:group style="position:absolute;left:5876;top:890;width:10;height:20" coordorigin="5876,890" coordsize="10,20">
              <v:shape style="position:absolute;left:5876;top:890;width:10;height:20" coordorigin="5876,890" coordsize="10,20" path="m5876,910l5886,910,5886,890,5876,890,5876,910xe" filled="true" fillcolor="#000000" stroked="false">
                <v:path arrowok="t"/>
                <v:fill type="solid"/>
              </v:shape>
            </v:group>
            <v:group style="position:absolute;left:5876;top:910;width:10;height:20" coordorigin="5876,910" coordsize="10,20">
              <v:shape style="position:absolute;left:5876;top:910;width:10;height:20" coordorigin="5876,910" coordsize="10,20" path="m5876,929l5886,929,5886,910,5876,910,5876,929xe" filled="true" fillcolor="#000000" stroked="false">
                <v:path arrowok="t"/>
                <v:fill type="solid"/>
              </v:shape>
            </v:group>
            <v:group style="position:absolute;left:5876;top:929;width:10;height:20" coordorigin="5876,929" coordsize="10,20">
              <v:shape style="position:absolute;left:5876;top:929;width:10;height:20" coordorigin="5876,929" coordsize="10,20" path="m5876,948l5886,948,5886,929,5876,929,5876,948xe" filled="true" fillcolor="#000000" stroked="false">
                <v:path arrowok="t"/>
                <v:fill type="solid"/>
              </v:shape>
              <v:shape style="position:absolute;left:5876;top:948;width:10;height:5" type="#_x0000_t75" stroked="false">
                <v:imagedata r:id="rId25" o:title=""/>
              </v:shape>
            </v:group>
            <v:group style="position:absolute;left:5876;top:958;width:10;height:2" coordorigin="5876,958" coordsize="10,2">
              <v:shape style="position:absolute;left:5876;top:958;width:10;height:2" coordorigin="5876,958" coordsize="10,0" path="m5876,958l5886,958e" filled="false" stroked="true" strokeweight=".47998pt" strokecolor="#000000">
                <v:path arrowok="t"/>
              </v:shape>
            </v:group>
            <v:group style="position:absolute;left:5886;top:958;width:1100;height:2" coordorigin="5886,958" coordsize="1100,2">
              <v:shape style="position:absolute;left:5886;top:958;width:1100;height:2" coordorigin="5886,958" coordsize="1100,0" path="m5886,958l6985,958e" filled="false" stroked="true" strokeweight=".47998pt" strokecolor="#000000">
                <v:path arrowok="t"/>
              </v:shape>
            </v:group>
            <v:group style="position:absolute;left:6985;top:487;width:10;height:20" coordorigin="6985,487" coordsize="10,20">
              <v:shape style="position:absolute;left:6985;top:487;width:10;height:20" coordorigin="6985,487" coordsize="10,20" path="m6985,506l6995,506,6995,487,6985,487,6985,506xe" filled="true" fillcolor="#000000" stroked="false">
                <v:path arrowok="t"/>
                <v:fill type="solid"/>
              </v:shape>
            </v:group>
            <v:group style="position:absolute;left:6985;top:506;width:10;height:20" coordorigin="6985,506" coordsize="10,20">
              <v:shape style="position:absolute;left:6985;top:506;width:10;height:20" coordorigin="6985,506" coordsize="10,20" path="m6985,526l6995,526,6995,506,6985,506,6985,526xe" filled="true" fillcolor="#000000" stroked="false">
                <v:path arrowok="t"/>
                <v:fill type="solid"/>
              </v:shape>
            </v:group>
            <v:group style="position:absolute;left:6985;top:526;width:10;height:20" coordorigin="6985,526" coordsize="10,20">
              <v:shape style="position:absolute;left:6985;top:526;width:10;height:20" coordorigin="6985,526" coordsize="10,20" path="m6985,545l6995,545,6995,526,6985,526,6985,545xe" filled="true" fillcolor="#000000" stroked="false">
                <v:path arrowok="t"/>
                <v:fill type="solid"/>
              </v:shape>
            </v:group>
            <v:group style="position:absolute;left:6985;top:545;width:10;height:20" coordorigin="6985,545" coordsize="10,20">
              <v:shape style="position:absolute;left:6985;top:545;width:10;height:20" coordorigin="6985,545" coordsize="10,20" path="m6985,564l6995,564,6995,545,6985,545,6985,564xe" filled="true" fillcolor="#000000" stroked="false">
                <v:path arrowok="t"/>
                <v:fill type="solid"/>
              </v:shape>
            </v:group>
            <v:group style="position:absolute;left:6985;top:564;width:10;height:20" coordorigin="6985,564" coordsize="10,20">
              <v:shape style="position:absolute;left:6985;top:564;width:10;height:20" coordorigin="6985,564" coordsize="10,20" path="m6985,583l6995,583,6995,564,6985,564,6985,583xe" filled="true" fillcolor="#000000" stroked="false">
                <v:path arrowok="t"/>
                <v:fill type="solid"/>
              </v:shape>
            </v:group>
            <v:group style="position:absolute;left:6985;top:583;width:10;height:20" coordorigin="6985,583" coordsize="10,20">
              <v:shape style="position:absolute;left:6985;top:583;width:10;height:20" coordorigin="6985,583" coordsize="10,20" path="m6985,602l6995,602,6995,583,6985,583,6985,602xe" filled="true" fillcolor="#000000" stroked="false">
                <v:path arrowok="t"/>
                <v:fill type="solid"/>
              </v:shape>
            </v:group>
            <v:group style="position:absolute;left:6985;top:602;width:10;height:20" coordorigin="6985,602" coordsize="10,20">
              <v:shape style="position:absolute;left:6985;top:602;width:10;height:20" coordorigin="6985,602" coordsize="10,20" path="m6985,622l6995,622,6995,602,6985,602,6985,622xe" filled="true" fillcolor="#000000" stroked="false">
                <v:path arrowok="t"/>
                <v:fill type="solid"/>
              </v:shape>
            </v:group>
            <v:group style="position:absolute;left:6985;top:622;width:10;height:20" coordorigin="6985,622" coordsize="10,20">
              <v:shape style="position:absolute;left:6985;top:622;width:10;height:20" coordorigin="6985,622" coordsize="10,20" path="m6985,641l6995,641,6995,622,6985,622,6985,641xe" filled="true" fillcolor="#000000" stroked="false">
                <v:path arrowok="t"/>
                <v:fill type="solid"/>
              </v:shape>
            </v:group>
            <v:group style="position:absolute;left:6985;top:641;width:10;height:20" coordorigin="6985,641" coordsize="10,20">
              <v:shape style="position:absolute;left:6985;top:641;width:10;height:20" coordorigin="6985,641" coordsize="10,20" path="m6985,660l6995,660,6995,641,6985,641,6985,660xe" filled="true" fillcolor="#000000" stroked="false">
                <v:path arrowok="t"/>
                <v:fill type="solid"/>
              </v:shape>
            </v:group>
            <v:group style="position:absolute;left:6985;top:660;width:10;height:20" coordorigin="6985,660" coordsize="10,20">
              <v:shape style="position:absolute;left:6985;top:660;width:10;height:20" coordorigin="6985,660" coordsize="10,20" path="m6985,679l6995,679,6995,660,6985,660,6985,679xe" filled="true" fillcolor="#000000" stroked="false">
                <v:path arrowok="t"/>
                <v:fill type="solid"/>
              </v:shape>
            </v:group>
            <v:group style="position:absolute;left:6985;top:679;width:10;height:20" coordorigin="6985,679" coordsize="10,20">
              <v:shape style="position:absolute;left:6985;top:679;width:10;height:20" coordorigin="6985,679" coordsize="10,20" path="m6985,698l6995,698,6995,679,6985,679,6985,698xe" filled="true" fillcolor="#000000" stroked="false">
                <v:path arrowok="t"/>
                <v:fill type="solid"/>
              </v:shape>
            </v:group>
            <v:group style="position:absolute;left:6985;top:698;width:10;height:20" coordorigin="6985,698" coordsize="10,20">
              <v:shape style="position:absolute;left:6985;top:698;width:10;height:20" coordorigin="6985,698" coordsize="10,20" path="m6985,718l6995,718,6995,698,6985,698,6985,718xe" filled="true" fillcolor="#000000" stroked="false">
                <v:path arrowok="t"/>
                <v:fill type="solid"/>
              </v:shape>
            </v:group>
            <v:group style="position:absolute;left:6985;top:718;width:10;height:20" coordorigin="6985,718" coordsize="10,20">
              <v:shape style="position:absolute;left:6985;top:718;width:10;height:20" coordorigin="6985,718" coordsize="10,20" path="m6985,737l6995,737,6995,718,6985,718,6985,737xe" filled="true" fillcolor="#000000" stroked="false">
                <v:path arrowok="t"/>
                <v:fill type="solid"/>
              </v:shape>
            </v:group>
            <v:group style="position:absolute;left:6985;top:737;width:10;height:20" coordorigin="6985,737" coordsize="10,20">
              <v:shape style="position:absolute;left:6985;top:737;width:10;height:20" coordorigin="6985,737" coordsize="10,20" path="m6985,756l6995,756,6995,737,6985,737,6985,756xe" filled="true" fillcolor="#000000" stroked="false">
                <v:path arrowok="t"/>
                <v:fill type="solid"/>
              </v:shape>
            </v:group>
            <v:group style="position:absolute;left:6985;top:756;width:10;height:20" coordorigin="6985,756" coordsize="10,20">
              <v:shape style="position:absolute;left:6985;top:756;width:10;height:20" coordorigin="6985,756" coordsize="10,20" path="m6985,775l6995,775,6995,756,6985,756,6985,775xe" filled="true" fillcolor="#000000" stroked="false">
                <v:path arrowok="t"/>
                <v:fill type="solid"/>
              </v:shape>
            </v:group>
            <v:group style="position:absolute;left:6985;top:775;width:10;height:20" coordorigin="6985,775" coordsize="10,20">
              <v:shape style="position:absolute;left:6985;top:775;width:10;height:20" coordorigin="6985,775" coordsize="10,20" path="m6985,794l6995,794,6995,775,6985,775,6985,794xe" filled="true" fillcolor="#000000" stroked="false">
                <v:path arrowok="t"/>
                <v:fill type="solid"/>
              </v:shape>
            </v:group>
            <v:group style="position:absolute;left:6985;top:794;width:10;height:20" coordorigin="6985,794" coordsize="10,20">
              <v:shape style="position:absolute;left:6985;top:794;width:10;height:20" coordorigin="6985,794" coordsize="10,20" path="m6985,814l6995,814,6995,794,6985,794,6985,814xe" filled="true" fillcolor="#000000" stroked="false">
                <v:path arrowok="t"/>
                <v:fill type="solid"/>
              </v:shape>
            </v:group>
            <v:group style="position:absolute;left:6985;top:814;width:10;height:20" coordorigin="6985,814" coordsize="10,20">
              <v:shape style="position:absolute;left:6985;top:814;width:10;height:20" coordorigin="6985,814" coordsize="10,20" path="m6985,833l6995,833,6995,814,6985,814,6985,833xe" filled="true" fillcolor="#000000" stroked="false">
                <v:path arrowok="t"/>
                <v:fill type="solid"/>
              </v:shape>
            </v:group>
            <v:group style="position:absolute;left:6985;top:833;width:10;height:20" coordorigin="6985,833" coordsize="10,20">
              <v:shape style="position:absolute;left:6985;top:833;width:10;height:20" coordorigin="6985,833" coordsize="10,20" path="m6985,852l6995,852,6995,833,6985,833,6985,852xe" filled="true" fillcolor="#000000" stroked="false">
                <v:path arrowok="t"/>
                <v:fill type="solid"/>
              </v:shape>
            </v:group>
            <v:group style="position:absolute;left:6985;top:852;width:10;height:20" coordorigin="6985,852" coordsize="10,20">
              <v:shape style="position:absolute;left:6985;top:852;width:10;height:20" coordorigin="6985,852" coordsize="10,20" path="m6985,871l6995,871,6995,852,6985,852,6985,871xe" filled="true" fillcolor="#000000" stroked="false">
                <v:path arrowok="t"/>
                <v:fill type="solid"/>
              </v:shape>
            </v:group>
            <v:group style="position:absolute;left:6985;top:871;width:10;height:20" coordorigin="6985,871" coordsize="10,20">
              <v:shape style="position:absolute;left:6985;top:871;width:10;height:20" coordorigin="6985,871" coordsize="10,20" path="m6985,890l6995,890,6995,871,6985,871,6985,890xe" filled="true" fillcolor="#000000" stroked="false">
                <v:path arrowok="t"/>
                <v:fill type="solid"/>
              </v:shape>
            </v:group>
            <v:group style="position:absolute;left:6985;top:890;width:10;height:20" coordorigin="6985,890" coordsize="10,20">
              <v:shape style="position:absolute;left:6985;top:890;width:10;height:20" coordorigin="6985,890" coordsize="10,20" path="m6985,910l6995,910,6995,890,6985,890,6985,910xe" filled="true" fillcolor="#000000" stroked="false">
                <v:path arrowok="t"/>
                <v:fill type="solid"/>
              </v:shape>
            </v:group>
            <v:group style="position:absolute;left:6985;top:910;width:10;height:20" coordorigin="6985,910" coordsize="10,20">
              <v:shape style="position:absolute;left:6985;top:910;width:10;height:20" coordorigin="6985,910" coordsize="10,20" path="m6985,929l6995,929,6995,910,6985,910,6985,929xe" filled="true" fillcolor="#000000" stroked="false">
                <v:path arrowok="t"/>
                <v:fill type="solid"/>
              </v:shape>
            </v:group>
            <v:group style="position:absolute;left:6985;top:929;width:10;height:20" coordorigin="6985,929" coordsize="10,20">
              <v:shape style="position:absolute;left:6985;top:929;width:10;height:20" coordorigin="6985,929" coordsize="10,20" path="m6985,948l6995,948,6995,929,6985,929,6985,948xe" filled="true" fillcolor="#000000" stroked="false">
                <v:path arrowok="t"/>
                <v:fill type="solid"/>
              </v:shape>
              <v:shape style="position:absolute;left:6985;top:948;width:10;height:5" type="#_x0000_t75" stroked="false">
                <v:imagedata r:id="rId25" o:title=""/>
              </v:shape>
            </v:group>
            <v:group style="position:absolute;left:6985;top:958;width:10;height:2" coordorigin="6985,958" coordsize="10,2">
              <v:shape style="position:absolute;left:6985;top:958;width:10;height:2" coordorigin="6985,958" coordsize="10,0" path="m6985,958l6995,958e" filled="false" stroked="true" strokeweight=".47998pt" strokecolor="#000000">
                <v:path arrowok="t"/>
              </v:shape>
            </v:group>
            <v:group style="position:absolute;left:6995;top:958;width:2216;height:2" coordorigin="6995,958" coordsize="2216,2">
              <v:shape style="position:absolute;left:6995;top:958;width:2216;height:2" coordorigin="6995,958" coordsize="2216,0" path="m6995,958l9210,958e" filled="false" stroked="true" strokeweight=".47998pt" strokecolor="#000000">
                <v:path arrowok="t"/>
              </v:shape>
              <v:shape style="position:absolute;left:257;top:153;width:4208;height:180" type="#_x0000_t202" filled="false" stroked="false">
                <v:textbox inset="0,0,0,0">
                  <w:txbxContent>
                    <w:p>
                      <w:pPr>
                        <w:tabs>
                          <w:tab w:pos="1288" w:val="left" w:leader="none"/>
                          <w:tab w:pos="2424" w:val="left" w:leader="none"/>
                          <w:tab w:pos="366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tab/>
                        <w:t>子公司简称</w:t>
                        <w:tab/>
                        <w:t>子公司类型</w:t>
                        <w:tab/>
                        <w:t>注册地</w:t>
                      </w:r>
                    </w:p>
                  </w:txbxContent>
                </v:textbox>
                <w10:wrap type="none"/>
              </v:shape>
              <v:shape style="position:absolute;left:6107;top:35;width:72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v:shape style="position:absolute;left:127;top:513;width:2024;height:413" type="#_x0000_t202" filled="false" stroked="false">
                <v:textbox inset="0,0,0,0">
                  <w:txbxContent>
                    <w:p>
                      <w:pPr>
                        <w:tabs>
                          <w:tab w:pos="1303" w:val="left" w:leader="none"/>
                        </w:tabs>
                        <w:spacing w:line="115" w:lineRule="auto" w:before="53"/>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东方国信（天津</w:t>
                      </w:r>
                      <w:r>
                        <w:rPr>
                          <w:rFonts w:ascii="宋体" w:hAnsi="宋体" w:cs="宋体" w:eastAsia="宋体" w:hint="default"/>
                          <w:sz w:val="18"/>
                          <w:szCs w:val="18"/>
                        </w:rPr>
                        <w:t> 科技有限公司</w:t>
                        <w:tab/>
                      </w:r>
                      <w:r>
                        <w:rPr>
                          <w:rFonts w:ascii="宋体" w:hAnsi="宋体" w:cs="宋体" w:eastAsia="宋体" w:hint="default"/>
                          <w:position w:val="12"/>
                          <w:sz w:val="18"/>
                          <w:szCs w:val="18"/>
                        </w:rPr>
                        <w:t>国信天津</w:t>
                      </w:r>
                      <w:r>
                        <w:rPr>
                          <w:rFonts w:ascii="宋体" w:hAnsi="宋体" w:cs="宋体" w:eastAsia="宋体" w:hint="default"/>
                          <w:sz w:val="18"/>
                          <w:szCs w:val="18"/>
                        </w:rPr>
                      </w:r>
                    </w:p>
                  </w:txbxContent>
                </v:textbox>
                <w10:wrap type="none"/>
              </v:shape>
              <v:shape style="position:absolute;left:2566;top:153;width:3168;height:773" type="#_x0000_t202" filled="false" stroked="false">
                <v:textbox inset="0,0,0,0">
                  <w:txbxContent>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业务性质</w:t>
                      </w:r>
                    </w:p>
                    <w:p>
                      <w:pPr>
                        <w:tabs>
                          <w:tab w:pos="1358" w:val="left" w:leader="none"/>
                          <w:tab w:pos="2267" w:val="left" w:leader="none"/>
                        </w:tabs>
                        <w:spacing w:line="297" w:lineRule="exact" w:before="119"/>
                        <w:ind w:left="0" w:right="0" w:firstLine="0"/>
                        <w:jc w:val="right"/>
                        <w:rPr>
                          <w:rFonts w:ascii="宋体" w:hAnsi="宋体" w:cs="宋体" w:eastAsia="宋体" w:hint="default"/>
                          <w:sz w:val="18"/>
                          <w:szCs w:val="18"/>
                        </w:rPr>
                      </w:pPr>
                      <w:r>
                        <w:rPr>
                          <w:rFonts w:ascii="宋体" w:hAnsi="宋体" w:cs="宋体" w:eastAsia="宋体" w:hint="default"/>
                          <w:sz w:val="18"/>
                          <w:szCs w:val="18"/>
                        </w:rPr>
                        <w:t>有限责任公司</w:t>
                        <w:tab/>
                        <w:t>天津市</w:t>
                        <w:tab/>
                      </w:r>
                      <w:r>
                        <w:rPr>
                          <w:rFonts w:ascii="宋体" w:hAnsi="宋体" w:cs="宋体" w:eastAsia="宋体" w:hint="default"/>
                          <w:position w:val="12"/>
                          <w:sz w:val="18"/>
                          <w:szCs w:val="18"/>
                        </w:rPr>
                        <w:t>计算机软件</w:t>
                      </w:r>
                      <w:r>
                        <w:rPr>
                          <w:rFonts w:ascii="宋体" w:hAnsi="宋体" w:cs="宋体" w:eastAsia="宋体" w:hint="default"/>
                          <w:sz w:val="18"/>
                          <w:szCs w:val="18"/>
                        </w:rPr>
                      </w:r>
                    </w:p>
                    <w:p>
                      <w:pPr>
                        <w:spacing w:line="177"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服务与开发</w:t>
                      </w:r>
                    </w:p>
                  </w:txbxContent>
                </v:textbox>
                <w10:wrap type="none"/>
              </v:shape>
              <v:shape style="position:absolute;left:6289;top:620;width:876;height:306" type="#_x0000_t202" filled="false" stroked="false">
                <v:textbox inset="0,0,0,0">
                  <w:txbxContent>
                    <w:p>
                      <w:pPr>
                        <w:spacing w:line="306"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21"/>
                          <w:szCs w:val="21"/>
                        </w:rPr>
                        <w:t>1,200.00</w:t>
                      </w:r>
                      <w:r>
                        <w:rPr>
                          <w:rFonts w:ascii="Arial Narrow" w:hAnsi="Arial Narrow" w:cs="Arial Narrow" w:eastAsia="Arial Narrow" w:hint="default"/>
                          <w:spacing w:val="-29"/>
                          <w:sz w:val="21"/>
                          <w:szCs w:val="21"/>
                        </w:rPr>
                        <w:t> </w:t>
                      </w:r>
                      <w:r>
                        <w:rPr>
                          <w:rFonts w:ascii="宋体" w:hAnsi="宋体" w:cs="宋体" w:eastAsia="宋体" w:hint="default"/>
                          <w:position w:val="-10"/>
                          <w:sz w:val="18"/>
                          <w:szCs w:val="18"/>
                        </w:rPr>
                        <w:t>询</w:t>
                      </w:r>
                      <w:r>
                        <w:rPr>
                          <w:rFonts w:ascii="宋体" w:hAnsi="宋体" w:cs="宋体" w:eastAsia="宋体" w:hint="default"/>
                          <w:sz w:val="18"/>
                          <w:szCs w:val="18"/>
                        </w:rPr>
                      </w:r>
                    </w:p>
                  </w:txbxContent>
                </v:textbox>
                <w10:wrap type="none"/>
              </v:shape>
              <v:shape style="position:absolute;left:6985;top:153;width:2160;height:54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经营范围</w:t>
                      </w:r>
                    </w:p>
                    <w:p>
                      <w:pPr>
                        <w:spacing w:before="124"/>
                        <w:ind w:left="-1" w:right="0" w:firstLine="0"/>
                        <w:jc w:val="center"/>
                        <w:rPr>
                          <w:rFonts w:ascii="宋体" w:hAnsi="宋体" w:cs="宋体" w:eastAsia="宋体" w:hint="default"/>
                          <w:sz w:val="18"/>
                          <w:szCs w:val="18"/>
                        </w:rPr>
                      </w:pPr>
                      <w:r>
                        <w:rPr>
                          <w:rFonts w:ascii="宋体" w:hAnsi="宋体" w:cs="宋体" w:eastAsia="宋体" w:hint="default"/>
                          <w:sz w:val="18"/>
                          <w:szCs w:val="18"/>
                        </w:rPr>
                        <w:t>技术推广服务；经济贸易咨</w:t>
                      </w:r>
                    </w:p>
                  </w:txbxContent>
                </v:textbox>
                <w10:wrap type="none"/>
              </v:shape>
            </v:group>
          </v:group>
        </w:pict>
      </w:r>
      <w:r>
        <w:rPr>
          <w:rFonts w:ascii="宋体" w:hAnsi="宋体" w:cs="宋体" w:eastAsia="宋体" w:hint="default"/>
          <w:position w:val="-18"/>
          <w:sz w:val="20"/>
          <w:szCs w:val="20"/>
        </w:rPr>
      </w:r>
    </w:p>
    <w:p>
      <w:pPr>
        <w:spacing w:line="240" w:lineRule="auto" w:before="2"/>
        <w:rPr>
          <w:rFonts w:ascii="宋体" w:hAnsi="宋体" w:cs="宋体" w:eastAsia="宋体" w:hint="default"/>
          <w:b/>
          <w:bCs/>
          <w:sz w:val="11"/>
          <w:szCs w:val="11"/>
        </w:rPr>
      </w:pPr>
    </w:p>
    <w:p>
      <w:pPr>
        <w:spacing w:before="36"/>
        <w:ind w:left="558" w:right="338" w:firstLine="0"/>
        <w:jc w:val="left"/>
        <w:rPr>
          <w:rFonts w:ascii="宋体" w:hAnsi="宋体" w:cs="宋体" w:eastAsia="宋体" w:hint="default"/>
          <w:sz w:val="21"/>
          <w:szCs w:val="21"/>
        </w:rPr>
      </w:pPr>
      <w:r>
        <w:rPr/>
        <w:pict>
          <v:shape style="position:absolute;margin-left:134.541pt;margin-top:-29.790707pt;width:9pt;height:9pt;mso-position-horizontal-relative:page;mso-position-vertical-relative:paragraph;z-index:-11592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rFonts w:ascii="宋体" w:hAnsi="宋体" w:cs="宋体" w:eastAsia="宋体" w:hint="default"/>
          <w:sz w:val="21"/>
          <w:szCs w:val="21"/>
        </w:rPr>
        <w:t>（续表一）</w:t>
      </w:r>
    </w:p>
    <w:p>
      <w:pPr>
        <w:spacing w:line="240" w:lineRule="auto" w:before="7"/>
        <w:rPr>
          <w:rFonts w:ascii="宋体" w:hAnsi="宋体" w:cs="宋体" w:eastAsia="宋体" w:hint="default"/>
          <w:sz w:val="2"/>
          <w:szCs w:val="2"/>
        </w:rPr>
      </w:pPr>
    </w:p>
    <w:tbl>
      <w:tblPr>
        <w:tblW w:w="0" w:type="auto"/>
        <w:jc w:val="left"/>
        <w:tblInd w:w="430" w:type="dxa"/>
        <w:tblLayout w:type="fixed"/>
        <w:tblCellMar>
          <w:top w:w="0" w:type="dxa"/>
          <w:left w:w="0" w:type="dxa"/>
          <w:bottom w:w="0" w:type="dxa"/>
          <w:right w:w="0" w:type="dxa"/>
        </w:tblCellMar>
        <w:tblLook w:val="01E0"/>
      </w:tblPr>
      <w:tblGrid>
        <w:gridCol w:w="1702"/>
        <w:gridCol w:w="1712"/>
        <w:gridCol w:w="1858"/>
        <w:gridCol w:w="1637"/>
        <w:gridCol w:w="1635"/>
      </w:tblGrid>
      <w:tr>
        <w:trPr>
          <w:trHeight w:val="1100" w:hRule="exact"/>
        </w:trPr>
        <w:tc>
          <w:tcPr>
            <w:tcW w:w="170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31"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期末实际出资额</w:t>
            </w:r>
          </w:p>
          <w:p>
            <w:pPr>
              <w:pStyle w:val="TableParagraph"/>
              <w:spacing w:line="273" w:lineRule="exact"/>
              <w:ind w:right="2"/>
              <w:jc w:val="center"/>
              <w:rPr>
                <w:rFonts w:ascii="宋体" w:hAnsi="宋体" w:cs="宋体" w:eastAsia="宋体" w:hint="default"/>
                <w:sz w:val="21"/>
                <w:szCs w:val="21"/>
              </w:rPr>
            </w:pPr>
            <w:r>
              <w:rPr>
                <w:rFonts w:ascii="宋体" w:hAnsi="宋体" w:cs="宋体" w:eastAsia="宋体" w:hint="default"/>
                <w:sz w:val="21"/>
                <w:szCs w:val="21"/>
              </w:rPr>
              <w:t>（万元）</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72" w:lineRule="exact" w:before="27"/>
              <w:ind w:left="187" w:right="185"/>
              <w:jc w:val="center"/>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他项目余额（万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元）</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48"/>
              <w:jc w:val="right"/>
              <w:rPr>
                <w:rFonts w:ascii="宋体" w:hAnsi="宋体" w:cs="宋体" w:eastAsia="宋体" w:hint="default"/>
                <w:sz w:val="21"/>
                <w:szCs w:val="21"/>
              </w:rPr>
            </w:pPr>
            <w:r>
              <w:rPr>
                <w:rFonts w:ascii="宋体" w:hAnsi="宋体" w:cs="宋体" w:eastAsia="宋体" w:hint="default"/>
                <w:spacing w:val="-1"/>
                <w:sz w:val="21"/>
                <w:szCs w:val="21"/>
              </w:rPr>
              <w:t>持股比例（％）</w:t>
            </w:r>
          </w:p>
        </w:tc>
        <w:tc>
          <w:tcPr>
            <w:tcW w:w="16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73" w:lineRule="exact"/>
              <w:ind w:right="2"/>
              <w:jc w:val="center"/>
              <w:rPr>
                <w:rFonts w:ascii="宋体" w:hAnsi="宋体" w:cs="宋体" w:eastAsia="宋体" w:hint="default"/>
                <w:sz w:val="21"/>
                <w:szCs w:val="21"/>
              </w:rPr>
            </w:pPr>
            <w:r>
              <w:rPr>
                <w:rFonts w:ascii="宋体" w:hAnsi="宋体" w:cs="宋体" w:eastAsia="宋体" w:hint="default"/>
                <w:sz w:val="21"/>
                <w:szCs w:val="21"/>
              </w:rPr>
              <w:t>表决权比例</w:t>
            </w:r>
          </w:p>
          <w:p>
            <w:pPr>
              <w:pStyle w:val="TableParagraph"/>
              <w:spacing w:line="273" w:lineRule="exact"/>
              <w:ind w:right="4"/>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408" w:hRule="exact"/>
        </w:trPr>
        <w:tc>
          <w:tcPr>
            <w:tcW w:w="170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国信天津</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6" w:right="0"/>
              <w:jc w:val="left"/>
              <w:rPr>
                <w:rFonts w:ascii="Arial Narrow" w:hAnsi="Arial Narrow" w:cs="Arial Narrow" w:eastAsia="Arial Narrow" w:hint="default"/>
                <w:sz w:val="21"/>
                <w:szCs w:val="21"/>
              </w:rPr>
            </w:pPr>
            <w:r>
              <w:rPr>
                <w:rFonts w:ascii="Arial Narrow"/>
                <w:sz w:val="21"/>
              </w:rPr>
              <w:t>1,200.00</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2"/>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6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1073" w:right="0"/>
              <w:jc w:val="left"/>
              <w:rPr>
                <w:rFonts w:ascii="Arial Narrow" w:hAnsi="Arial Narrow" w:cs="Arial Narrow" w:eastAsia="Arial Narrow" w:hint="default"/>
                <w:sz w:val="21"/>
                <w:szCs w:val="21"/>
              </w:rPr>
            </w:pPr>
            <w:r>
              <w:rPr>
                <w:rFonts w:ascii="Arial Narrow"/>
                <w:sz w:val="21"/>
              </w:rPr>
              <w:t>100.00</w:t>
            </w:r>
          </w:p>
        </w:tc>
      </w:tr>
    </w:tbl>
    <w:p>
      <w:pPr>
        <w:spacing w:line="240" w:lineRule="auto" w:before="2"/>
        <w:rPr>
          <w:rFonts w:ascii="宋体" w:hAnsi="宋体" w:cs="宋体" w:eastAsia="宋体" w:hint="default"/>
          <w:sz w:val="11"/>
          <w:szCs w:val="11"/>
        </w:rPr>
      </w:pPr>
    </w:p>
    <w:p>
      <w:pPr>
        <w:spacing w:before="36"/>
        <w:ind w:left="558" w:right="338" w:firstLine="0"/>
        <w:jc w:val="left"/>
        <w:rPr>
          <w:rFonts w:ascii="宋体" w:hAnsi="宋体" w:cs="宋体" w:eastAsia="宋体" w:hint="default"/>
          <w:sz w:val="21"/>
          <w:szCs w:val="21"/>
        </w:rPr>
      </w:pPr>
      <w:r>
        <w:rPr/>
        <w:pict>
          <v:shape style="position:absolute;margin-left:168.619995pt;margin-top:-28.896292pt;width:.48003pt;height:.72pt;mso-position-horizontal-relative:page;mso-position-vertical-relative:paragraph;z-index:1408" type="#_x0000_t75" stroked="false">
            <v:imagedata r:id="rId26" o:title=""/>
          </v:shape>
        </w:pict>
      </w:r>
      <w:r>
        <w:rPr/>
        <w:pict>
          <v:shape style="position:absolute;margin-left:254.210007pt;margin-top:-28.896292pt;width:.48003pt;height:.72pt;mso-position-horizontal-relative:page;mso-position-vertical-relative:paragraph;z-index:1432" type="#_x0000_t75" stroked="false">
            <v:imagedata r:id="rId26" o:title=""/>
          </v:shape>
        </w:pict>
      </w:r>
      <w:r>
        <w:rPr/>
        <w:pict>
          <v:shape style="position:absolute;margin-left:347.109985pt;margin-top:-28.896292pt;width:.48003pt;height:.72pt;mso-position-horizontal-relative:page;mso-position-vertical-relative:paragraph;z-index:1456" type="#_x0000_t75" stroked="false">
            <v:imagedata r:id="rId26" o:title=""/>
          </v:shape>
        </w:pict>
      </w:r>
      <w:r>
        <w:rPr/>
        <w:pict>
          <v:shape style="position:absolute;margin-left:428.950012pt;margin-top:-28.896292pt;width:.48003pt;height:.72pt;mso-position-horizontal-relative:page;mso-position-vertical-relative:paragraph;z-index:1480" type="#_x0000_t75" stroked="false">
            <v:imagedata r:id="rId26" o:title=""/>
          </v:shape>
        </w:pict>
      </w:r>
      <w:r>
        <w:rPr/>
        <w:pict>
          <v:shape style="position:absolute;margin-left:168.619995pt;margin-top:-8.496293pt;width:.48003pt;height:.72pt;mso-position-horizontal-relative:page;mso-position-vertical-relative:paragraph;z-index:1504" type="#_x0000_t75" stroked="false">
            <v:imagedata r:id="rId26" o:title=""/>
          </v:shape>
        </w:pict>
      </w:r>
      <w:r>
        <w:rPr/>
        <w:pict>
          <v:shape style="position:absolute;margin-left:254.210007pt;margin-top:-8.496293pt;width:.48003pt;height:.72pt;mso-position-horizontal-relative:page;mso-position-vertical-relative:paragraph;z-index:1528" type="#_x0000_t75" stroked="false">
            <v:imagedata r:id="rId26" o:title=""/>
          </v:shape>
        </w:pict>
      </w:r>
      <w:r>
        <w:rPr/>
        <w:pict>
          <v:shape style="position:absolute;margin-left:347.109985pt;margin-top:-8.496293pt;width:.48003pt;height:.72pt;mso-position-horizontal-relative:page;mso-position-vertical-relative:paragraph;z-index:1552" type="#_x0000_t75" stroked="false">
            <v:imagedata r:id="rId26" o:title=""/>
          </v:shape>
        </w:pict>
      </w:r>
      <w:r>
        <w:rPr/>
        <w:pict>
          <v:shape style="position:absolute;margin-left:428.950012pt;margin-top:-8.496293pt;width:.48003pt;height:.72pt;mso-position-horizontal-relative:page;mso-position-vertical-relative:paragraph;z-index:1576" type="#_x0000_t75" stroked="false">
            <v:imagedata r:id="rId26" o:title=""/>
          </v:shape>
        </w:pict>
      </w:r>
      <w:r>
        <w:rPr/>
        <w:pict>
          <v:shape style="position:absolute;margin-left:150.740005pt;margin-top:44.423687pt;width:.480013pt;height:.36pt;mso-position-horizontal-relative:page;mso-position-vertical-relative:paragraph;z-index:1600" type="#_x0000_t75" stroked="false">
            <v:imagedata r:id="rId27" o:title=""/>
          </v:shape>
        </w:pict>
      </w:r>
      <w:r>
        <w:rPr/>
        <w:pict>
          <v:shape style="position:absolute;margin-left:238.850006pt;margin-top:44.423687pt;width:.480013pt;height:.36pt;mso-position-horizontal-relative:page;mso-position-vertical-relative:paragraph;z-index:1624" type="#_x0000_t75" stroked="false">
            <v:imagedata r:id="rId27" o:title=""/>
          </v:shape>
        </w:pict>
      </w:r>
      <w:r>
        <w:rPr/>
        <w:pict>
          <v:shape style="position:absolute;margin-left:300.170013pt;margin-top:44.423687pt;width:.480023pt;height:.36pt;mso-position-horizontal-relative:page;mso-position-vertical-relative:paragraph;z-index:1648" type="#_x0000_t75" stroked="false">
            <v:imagedata r:id="rId27" o:title=""/>
          </v:shape>
        </w:pict>
      </w:r>
      <w:r>
        <w:rPr/>
        <w:pict>
          <v:shape style="position:absolute;margin-left:435.070007pt;margin-top:44.423687pt;width:.480023pt;height:.36pt;mso-position-horizontal-relative:page;mso-position-vertical-relative:paragraph;z-index:1672" type="#_x0000_t75" stroked="false">
            <v:imagedata r:id="rId27" o:title=""/>
          </v:shape>
        </w:pict>
      </w:r>
      <w:r>
        <w:rPr/>
        <w:pict>
          <v:shape style="position:absolute;margin-left:150.740005pt;margin-top:64.459648pt;width:.47998pt;height:.72pt;mso-position-horizontal-relative:page;mso-position-vertical-relative:paragraph;z-index:1696" type="#_x0000_t75" stroked="false">
            <v:imagedata r:id="rId26" o:title=""/>
          </v:shape>
        </w:pict>
      </w:r>
      <w:r>
        <w:rPr/>
        <w:pict>
          <v:shape style="position:absolute;margin-left:238.850006pt;margin-top:64.459648pt;width:.47998pt;height:.72pt;mso-position-horizontal-relative:page;mso-position-vertical-relative:paragraph;z-index:1720" type="#_x0000_t75" stroked="false">
            <v:imagedata r:id="rId26" o:title=""/>
          </v:shape>
        </w:pict>
      </w:r>
      <w:r>
        <w:rPr/>
        <w:pict>
          <v:shape style="position:absolute;margin-left:300.170013pt;margin-top:64.459648pt;width:.47999pt;height:.72pt;mso-position-horizontal-relative:page;mso-position-vertical-relative:paragraph;z-index:1744" type="#_x0000_t75" stroked="false">
            <v:imagedata r:id="rId26" o:title=""/>
          </v:shape>
        </w:pict>
      </w:r>
      <w:r>
        <w:rPr/>
        <w:pict>
          <v:shape style="position:absolute;margin-left:435.070007pt;margin-top:64.459648pt;width:.47999pt;height:.72pt;mso-position-horizontal-relative:page;mso-position-vertical-relative:paragraph;z-index:1768" type="#_x0000_t75" stroked="false">
            <v:imagedata r:id="rId26" o:title=""/>
          </v:shape>
        </w:pict>
      </w:r>
      <w:r>
        <w:rPr>
          <w:rFonts w:ascii="宋体" w:hAnsi="宋体" w:cs="宋体" w:eastAsia="宋体" w:hint="default"/>
          <w:sz w:val="21"/>
          <w:szCs w:val="21"/>
        </w:rPr>
        <w:t>（续表二）</w:t>
      </w:r>
    </w:p>
    <w:p>
      <w:pPr>
        <w:spacing w:line="240" w:lineRule="auto" w:before="4"/>
        <w:rPr>
          <w:rFonts w:ascii="宋体" w:hAnsi="宋体" w:cs="宋体" w:eastAsia="宋体" w:hint="default"/>
          <w:sz w:val="2"/>
          <w:szCs w:val="2"/>
        </w:rPr>
      </w:pPr>
    </w:p>
    <w:tbl>
      <w:tblPr>
        <w:tblW w:w="0" w:type="auto"/>
        <w:jc w:val="left"/>
        <w:tblInd w:w="430" w:type="dxa"/>
        <w:tblLayout w:type="fixed"/>
        <w:tblCellMar>
          <w:top w:w="0" w:type="dxa"/>
          <w:left w:w="0" w:type="dxa"/>
          <w:bottom w:w="0" w:type="dxa"/>
          <w:right w:w="0" w:type="dxa"/>
        </w:tblCellMar>
        <w:tblLook w:val="01E0"/>
      </w:tblPr>
      <w:tblGrid>
        <w:gridCol w:w="1344"/>
        <w:gridCol w:w="1762"/>
        <w:gridCol w:w="1226"/>
        <w:gridCol w:w="2698"/>
        <w:gridCol w:w="1512"/>
      </w:tblGrid>
      <w:tr>
        <w:trPr>
          <w:trHeight w:val="554" w:hRule="exact"/>
        </w:trPr>
        <w:tc>
          <w:tcPr>
            <w:tcW w:w="13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2"/>
              <w:ind w:left="153"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是否合并报表</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少数股东</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权益</w:t>
            </w:r>
          </w:p>
        </w:tc>
        <w:tc>
          <w:tcPr>
            <w:tcW w:w="26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少数股东权益中用于冲减</w:t>
            </w:r>
          </w:p>
          <w:p>
            <w:pPr>
              <w:pStyle w:val="TableParagraph"/>
              <w:spacing w:line="274" w:lineRule="exact"/>
              <w:ind w:left="3" w:right="0"/>
              <w:jc w:val="center"/>
              <w:rPr>
                <w:rFonts w:ascii="宋体" w:hAnsi="宋体" w:cs="宋体" w:eastAsia="宋体" w:hint="default"/>
                <w:sz w:val="21"/>
                <w:szCs w:val="21"/>
              </w:rPr>
            </w:pPr>
            <w:r>
              <w:rPr>
                <w:rFonts w:ascii="宋体" w:hAnsi="宋体" w:cs="宋体" w:eastAsia="宋体" w:hint="default"/>
                <w:sz w:val="21"/>
                <w:szCs w:val="21"/>
              </w:rPr>
              <w:t>少数股东损益的金额</w:t>
            </w:r>
          </w:p>
        </w:tc>
        <w:tc>
          <w:tcPr>
            <w:tcW w:w="1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408" w:hRule="exact"/>
        </w:trPr>
        <w:tc>
          <w:tcPr>
            <w:tcW w:w="13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国信天津</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68" w:right="0"/>
              <w:jc w:val="center"/>
              <w:rPr>
                <w:rFonts w:ascii="Arial Narrow" w:hAnsi="Arial Narrow" w:cs="Arial Narrow" w:eastAsia="Arial Narrow" w:hint="default"/>
                <w:sz w:val="21"/>
                <w:szCs w:val="21"/>
              </w:rPr>
            </w:pPr>
            <w:r>
              <w:rPr>
                <w:rFonts w:ascii="Arial Narrow"/>
                <w:sz w:val="21"/>
              </w:rPr>
              <w:t>57230141-5</w:t>
            </w:r>
          </w:p>
        </w:tc>
      </w:tr>
    </w:tbl>
    <w:p>
      <w:pPr>
        <w:spacing w:after="0" w:line="240" w:lineRule="auto"/>
        <w:jc w:val="center"/>
        <w:rPr>
          <w:rFonts w:ascii="Arial Narrow" w:hAnsi="Arial Narrow" w:cs="Arial Narrow" w:eastAsia="Arial Narrow" w:hint="default"/>
          <w:sz w:val="21"/>
          <w:szCs w:val="21"/>
        </w:rPr>
        <w:sectPr>
          <w:pgSz w:w="11910" w:h="16840"/>
          <w:pgMar w:header="877" w:footer="980" w:top="1100" w:bottom="1160" w:left="1240" w:right="0"/>
        </w:sectPr>
      </w:pPr>
    </w:p>
    <w:p>
      <w:pPr>
        <w:spacing w:line="240" w:lineRule="auto" w:before="3"/>
        <w:rPr>
          <w:rFonts w:ascii="宋体" w:hAnsi="宋体" w:cs="宋体" w:eastAsia="宋体" w:hint="default"/>
          <w:sz w:val="19"/>
          <w:szCs w:val="19"/>
        </w:rPr>
      </w:pPr>
    </w:p>
    <w:p>
      <w:pPr>
        <w:spacing w:line="424" w:lineRule="auto" w:before="36"/>
        <w:ind w:left="980" w:right="3903" w:hanging="423"/>
        <w:jc w:val="left"/>
        <w:rPr>
          <w:rFonts w:ascii="宋体" w:hAnsi="宋体" w:cs="宋体" w:eastAsia="宋体" w:hint="default"/>
          <w:sz w:val="21"/>
          <w:szCs w:val="21"/>
        </w:rPr>
      </w:pPr>
      <w:r>
        <w:rPr>
          <w:rFonts w:ascii="宋体" w:hAnsi="宋体" w:cs="宋体" w:eastAsia="宋体" w:hint="default"/>
          <w:sz w:val="21"/>
          <w:szCs w:val="21"/>
        </w:rPr>
        <w:t>注：东华信通合并时点为</w:t>
      </w:r>
      <w:r>
        <w:rPr>
          <w:rFonts w:ascii="宋体" w:hAnsi="宋体" w:cs="宋体" w:eastAsia="宋体" w:hint="default"/>
          <w:spacing w:val="-55"/>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日，只合并资产负债表。</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、非同一控制下的企业合并取得的子公司</w:t>
      </w:r>
      <w:r>
        <w:rPr>
          <w:rFonts w:ascii="宋体" w:hAnsi="宋体" w:cs="宋体" w:eastAsia="宋体" w:hint="default"/>
          <w:sz w:val="21"/>
          <w:szCs w:val="21"/>
        </w:rPr>
      </w:r>
    </w:p>
    <w:p>
      <w:pPr>
        <w:spacing w:before="53"/>
        <w:ind w:left="872" w:right="338" w:firstLine="0"/>
        <w:jc w:val="left"/>
        <w:rPr>
          <w:rFonts w:ascii="宋体" w:hAnsi="宋体" w:cs="宋体" w:eastAsia="宋体" w:hint="default"/>
          <w:sz w:val="21"/>
          <w:szCs w:val="21"/>
        </w:rPr>
      </w:pPr>
      <w:r>
        <w:rPr/>
        <w:pict>
          <v:shape style="position:absolute;margin-left:139.339996pt;margin-top:52.233681pt;width:.480023pt;height:.36pt;mso-position-horizontal-relative:page;mso-position-vertical-relative:paragraph;z-index:1792" type="#_x0000_t75" stroked="false">
            <v:imagedata r:id="rId28" o:title=""/>
          </v:shape>
        </w:pict>
      </w:r>
      <w:r>
        <w:rPr/>
        <w:pict>
          <v:shape style="position:absolute;margin-left:194.809998pt;margin-top:52.233681pt;width:.480013pt;height:.36pt;mso-position-horizontal-relative:page;mso-position-vertical-relative:paragraph;z-index:1816" type="#_x0000_t75" stroked="false">
            <v:imagedata r:id="rId28" o:title=""/>
          </v:shape>
        </w:pict>
      </w:r>
      <w:r>
        <w:rPr/>
        <w:pict>
          <v:shape style="position:absolute;margin-left:250.369995pt;margin-top:52.233681pt;width:.480023pt;height:.36pt;mso-position-horizontal-relative:page;mso-position-vertical-relative:paragraph;z-index:1840" type="#_x0000_t75" stroked="false">
            <v:imagedata r:id="rId28" o:title=""/>
          </v:shape>
        </w:pict>
      </w:r>
      <w:r>
        <w:rPr/>
        <w:pict>
          <v:shape style="position:absolute;margin-left:305.809998pt;margin-top:52.233681pt;width:.479993pt;height:.36pt;mso-position-horizontal-relative:page;mso-position-vertical-relative:paragraph;z-index:1864" type="#_x0000_t75" stroked="false">
            <v:imagedata r:id="rId28" o:title=""/>
          </v:shape>
        </w:pict>
      </w:r>
      <w:r>
        <w:rPr/>
        <w:pict>
          <v:shape style="position:absolute;margin-left:361.390015pt;margin-top:52.233681pt;width:.480023pt;height:.36pt;mso-position-horizontal-relative:page;mso-position-vertical-relative:paragraph;z-index:1888" type="#_x0000_t75" stroked="false">
            <v:imagedata r:id="rId28" o:title=""/>
          </v:shape>
        </w:pict>
      </w:r>
      <w:r>
        <w:rPr/>
        <w:pict>
          <v:shape style="position:absolute;margin-left:416.829987pt;margin-top:52.233681pt;width:.480023pt;height:.36pt;mso-position-horizontal-relative:page;mso-position-vertical-relative:paragraph;z-index:1912" type="#_x0000_t75" stroked="false">
            <v:imagedata r:id="rId28" o:title=""/>
          </v:shape>
        </w:pict>
      </w: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）子公司情况</w:t>
      </w:r>
    </w:p>
    <w:p>
      <w:pPr>
        <w:spacing w:line="240" w:lineRule="auto" w:before="11"/>
        <w:rPr>
          <w:rFonts w:ascii="宋体" w:hAnsi="宋体" w:cs="宋体" w:eastAsia="宋体" w:hint="default"/>
          <w:sz w:val="18"/>
          <w:szCs w:val="18"/>
        </w:rPr>
      </w:pPr>
    </w:p>
    <w:tbl>
      <w:tblPr>
        <w:tblW w:w="0" w:type="auto"/>
        <w:jc w:val="left"/>
        <w:tblInd w:w="116" w:type="dxa"/>
        <w:tblLayout w:type="fixed"/>
        <w:tblCellMar>
          <w:top w:w="0" w:type="dxa"/>
          <w:left w:w="0" w:type="dxa"/>
          <w:bottom w:w="0" w:type="dxa"/>
          <w:right w:w="0" w:type="dxa"/>
        </w:tblCellMar>
        <w:tblLook w:val="01E0"/>
      </w:tblPr>
      <w:tblGrid>
        <w:gridCol w:w="1435"/>
        <w:gridCol w:w="1109"/>
        <w:gridCol w:w="1111"/>
        <w:gridCol w:w="1109"/>
        <w:gridCol w:w="1112"/>
        <w:gridCol w:w="1109"/>
        <w:gridCol w:w="2220"/>
      </w:tblGrid>
      <w:tr>
        <w:trPr>
          <w:trHeight w:val="478" w:hRule="exact"/>
        </w:trPr>
        <w:tc>
          <w:tcPr>
            <w:tcW w:w="14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252"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子公司简称</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72"/>
              <w:jc w:val="right"/>
              <w:rPr>
                <w:rFonts w:ascii="宋体" w:hAnsi="宋体" w:cs="宋体" w:eastAsia="宋体" w:hint="default"/>
                <w:sz w:val="18"/>
                <w:szCs w:val="18"/>
              </w:rPr>
            </w:pPr>
            <w:r>
              <w:rPr>
                <w:rFonts w:ascii="宋体" w:hAnsi="宋体" w:cs="宋体" w:eastAsia="宋体" w:hint="default"/>
                <w:sz w:val="18"/>
                <w:szCs w:val="18"/>
              </w:rPr>
              <w:t>子公司类型</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59"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94"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20" w:right="0"/>
              <w:jc w:val="left"/>
              <w:rPr>
                <w:rFonts w:ascii="宋体" w:hAnsi="宋体" w:cs="宋体" w:eastAsia="宋体" w:hint="default"/>
                <w:sz w:val="18"/>
                <w:szCs w:val="18"/>
              </w:rPr>
            </w:pPr>
            <w:r>
              <w:rPr>
                <w:rFonts w:ascii="宋体" w:hAnsi="宋体" w:cs="宋体" w:eastAsia="宋体" w:hint="default"/>
                <w:sz w:val="18"/>
                <w:szCs w:val="18"/>
              </w:rPr>
              <w:t>注册资本</w:t>
            </w:r>
          </w:p>
          <w:p>
            <w:pPr>
              <w:pStyle w:val="TableParagraph"/>
              <w:spacing w:line="234" w:lineRule="exact"/>
              <w:ind w:left="220"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22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left="7" w:right="0"/>
              <w:jc w:val="center"/>
              <w:rPr>
                <w:rFonts w:ascii="宋体" w:hAnsi="宋体" w:cs="宋体" w:eastAsia="宋体" w:hint="default"/>
                <w:sz w:val="18"/>
                <w:szCs w:val="18"/>
              </w:rPr>
            </w:pPr>
            <w:r>
              <w:rPr>
                <w:rFonts w:ascii="宋体" w:hAnsi="宋体" w:cs="宋体" w:eastAsia="宋体" w:hint="default"/>
                <w:sz w:val="18"/>
                <w:szCs w:val="18"/>
              </w:rPr>
              <w:t>经营范围</w:t>
            </w:r>
          </w:p>
        </w:tc>
      </w:tr>
      <w:tr>
        <w:trPr>
          <w:trHeight w:val="710" w:hRule="exact"/>
        </w:trPr>
        <w:tc>
          <w:tcPr>
            <w:tcW w:w="1435"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12"/>
              <w:ind w:left="122" w:right="45"/>
              <w:jc w:val="left"/>
              <w:rPr>
                <w:rFonts w:ascii="宋体" w:hAnsi="宋体" w:cs="宋体" w:eastAsia="宋体" w:hint="default"/>
                <w:sz w:val="18"/>
                <w:szCs w:val="18"/>
              </w:rPr>
            </w:pPr>
            <w:r>
              <w:rPr>
                <w:rFonts w:ascii="宋体" w:hAnsi="宋体" w:cs="宋体" w:eastAsia="宋体" w:hint="default"/>
                <w:sz w:val="18"/>
                <w:szCs w:val="18"/>
              </w:rPr>
              <w:t>北京东华信通信 息技术有限公司</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5" w:right="0"/>
              <w:jc w:val="left"/>
              <w:rPr>
                <w:rFonts w:ascii="宋体" w:hAnsi="宋体" w:cs="宋体" w:eastAsia="宋体" w:hint="default"/>
                <w:sz w:val="18"/>
                <w:szCs w:val="18"/>
              </w:rPr>
            </w:pPr>
            <w:r>
              <w:rPr>
                <w:rFonts w:ascii="宋体" w:hAnsi="宋体" w:cs="宋体" w:eastAsia="宋体" w:hint="default"/>
                <w:sz w:val="18"/>
                <w:szCs w:val="18"/>
              </w:rPr>
              <w:t>东华信通</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
              <w:jc w:val="right"/>
              <w:rPr>
                <w:rFonts w:ascii="宋体" w:hAnsi="宋体" w:cs="宋体" w:eastAsia="宋体" w:hint="default"/>
                <w:sz w:val="18"/>
                <w:szCs w:val="18"/>
              </w:rPr>
            </w:pPr>
            <w:r>
              <w:rPr>
                <w:rFonts w:ascii="宋体" w:hAnsi="宋体" w:cs="宋体" w:eastAsia="宋体" w:hint="default"/>
                <w:sz w:val="18"/>
                <w:szCs w:val="18"/>
              </w:rPr>
              <w:t>有限责任公司</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60" w:right="141"/>
              <w:jc w:val="left"/>
              <w:rPr>
                <w:rFonts w:ascii="宋体" w:hAnsi="宋体" w:cs="宋体" w:eastAsia="宋体" w:hint="default"/>
                <w:sz w:val="18"/>
                <w:szCs w:val="18"/>
              </w:rPr>
            </w:pPr>
            <w:r>
              <w:rPr>
                <w:rFonts w:ascii="宋体" w:hAnsi="宋体" w:cs="宋体" w:eastAsia="宋体" w:hint="default"/>
                <w:sz w:val="18"/>
                <w:szCs w:val="18"/>
              </w:rPr>
              <w:t>计算机软件 服务与开发</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547" w:right="0"/>
              <w:jc w:val="left"/>
              <w:rPr>
                <w:rFonts w:ascii="Arial Narrow" w:hAnsi="Arial Narrow" w:cs="Arial Narrow" w:eastAsia="Arial Narrow" w:hint="default"/>
                <w:sz w:val="21"/>
                <w:szCs w:val="21"/>
              </w:rPr>
            </w:pPr>
            <w:r>
              <w:rPr>
                <w:rFonts w:ascii="Arial Narrow"/>
                <w:sz w:val="21"/>
              </w:rPr>
              <w:t>200.00</w:t>
            </w:r>
          </w:p>
        </w:tc>
        <w:tc>
          <w:tcPr>
            <w:tcW w:w="2220" w:type="dxa"/>
            <w:tcBorders>
              <w:top w:val="single" w:sz="4" w:space="0" w:color="000000"/>
              <w:left w:val="single" w:sz="4" w:space="0" w:color="000000"/>
              <w:bottom w:val="single" w:sz="4" w:space="0" w:color="000000"/>
              <w:right w:val="nil" w:sz="6" w:space="0" w:color="auto"/>
            </w:tcBorders>
          </w:tcPr>
          <w:p>
            <w:pPr>
              <w:pStyle w:val="TableParagraph"/>
              <w:spacing w:line="205" w:lineRule="exact"/>
              <w:ind w:left="-10" w:right="0"/>
              <w:jc w:val="left"/>
              <w:rPr>
                <w:rFonts w:ascii="宋体" w:hAnsi="宋体" w:cs="宋体" w:eastAsia="宋体" w:hint="default"/>
                <w:sz w:val="18"/>
                <w:szCs w:val="18"/>
              </w:rPr>
            </w:pPr>
            <w:r>
              <w:rPr>
                <w:rFonts w:ascii="宋体" w:hAnsi="宋体" w:cs="宋体" w:eastAsia="宋体" w:hint="default"/>
                <w:sz w:val="18"/>
                <w:szCs w:val="18"/>
              </w:rPr>
              <w:t>技术推广服务；经济贸易咨</w:t>
            </w:r>
          </w:p>
          <w:p>
            <w:pPr>
              <w:pStyle w:val="TableParagraph"/>
              <w:spacing w:line="232" w:lineRule="exact" w:before="24"/>
              <w:ind w:left="-10" w:right="63"/>
              <w:jc w:val="left"/>
              <w:rPr>
                <w:rFonts w:ascii="宋体" w:hAnsi="宋体" w:cs="宋体" w:eastAsia="宋体" w:hint="default"/>
                <w:sz w:val="18"/>
                <w:szCs w:val="18"/>
              </w:rPr>
            </w:pPr>
            <w:r>
              <w:rPr>
                <w:rFonts w:ascii="宋体" w:hAnsi="宋体" w:cs="宋体" w:eastAsia="宋体" w:hint="default"/>
                <w:sz w:val="18"/>
                <w:szCs w:val="18"/>
              </w:rPr>
              <w:t>询；销售机械设备、五金交 电、电子产品。</w:t>
            </w:r>
          </w:p>
        </w:tc>
      </w:tr>
    </w:tbl>
    <w:p>
      <w:pPr>
        <w:spacing w:line="240" w:lineRule="auto" w:before="2"/>
        <w:rPr>
          <w:rFonts w:ascii="宋体" w:hAnsi="宋体" w:cs="宋体" w:eastAsia="宋体" w:hint="default"/>
          <w:sz w:val="11"/>
          <w:szCs w:val="11"/>
        </w:rPr>
      </w:pPr>
    </w:p>
    <w:p>
      <w:pPr>
        <w:spacing w:before="36"/>
        <w:ind w:left="769" w:right="338" w:firstLine="0"/>
        <w:jc w:val="left"/>
        <w:rPr>
          <w:rFonts w:ascii="宋体" w:hAnsi="宋体" w:cs="宋体" w:eastAsia="宋体" w:hint="default"/>
          <w:sz w:val="21"/>
          <w:szCs w:val="21"/>
        </w:rPr>
      </w:pPr>
      <w:r>
        <w:rPr/>
        <w:pict>
          <v:shape style="position:absolute;margin-left:139.339996pt;margin-top:-8.256287pt;width:.48003pt;height:.48pt;mso-position-horizontal-relative:page;mso-position-vertical-relative:paragraph;z-index:1936" type="#_x0000_t75" stroked="false">
            <v:imagedata r:id="rId28" o:title=""/>
          </v:shape>
        </w:pict>
      </w:r>
      <w:r>
        <w:rPr/>
        <w:pict>
          <v:shape style="position:absolute;margin-left:194.809998pt;margin-top:-8.256287pt;width:.48002pt;height:.48pt;mso-position-horizontal-relative:page;mso-position-vertical-relative:paragraph;z-index:1960" type="#_x0000_t75" stroked="false">
            <v:imagedata r:id="rId28" o:title=""/>
          </v:shape>
        </w:pict>
      </w:r>
      <w:r>
        <w:rPr/>
        <w:pict>
          <v:shape style="position:absolute;margin-left:250.369995pt;margin-top:-8.256287pt;width:.48003pt;height:.48pt;mso-position-horizontal-relative:page;mso-position-vertical-relative:paragraph;z-index:1984" type="#_x0000_t75" stroked="false">
            <v:imagedata r:id="rId28" o:title=""/>
          </v:shape>
        </w:pict>
      </w:r>
      <w:r>
        <w:rPr/>
        <w:pict>
          <v:shape style="position:absolute;margin-left:305.809998pt;margin-top:-8.256287pt;width:.48pt;height:.48pt;mso-position-horizontal-relative:page;mso-position-vertical-relative:paragraph;z-index:2008" type="#_x0000_t75" stroked="false">
            <v:imagedata r:id="rId28" o:title=""/>
          </v:shape>
        </w:pict>
      </w:r>
      <w:r>
        <w:rPr/>
        <w:pict>
          <v:shape style="position:absolute;margin-left:361.390015pt;margin-top:-8.256287pt;width:.48003pt;height:.48pt;mso-position-horizontal-relative:page;mso-position-vertical-relative:paragraph;z-index:2032" type="#_x0000_t75" stroked="false">
            <v:imagedata r:id="rId28" o:title=""/>
          </v:shape>
        </w:pict>
      </w:r>
      <w:r>
        <w:rPr/>
        <w:pict>
          <v:shape style="position:absolute;margin-left:416.829987pt;margin-top:-8.256287pt;width:.48003pt;height:.48pt;mso-position-horizontal-relative:page;mso-position-vertical-relative:paragraph;z-index:2056" type="#_x0000_t75" stroked="false">
            <v:imagedata r:id="rId28" o:title=""/>
          </v:shape>
        </w:pict>
      </w:r>
      <w:r>
        <w:rPr>
          <w:rFonts w:ascii="宋体" w:hAnsi="宋体" w:cs="宋体" w:eastAsia="宋体" w:hint="default"/>
          <w:sz w:val="21"/>
          <w:szCs w:val="21"/>
        </w:rPr>
        <w:t>（续表一）</w:t>
      </w:r>
    </w:p>
    <w:p>
      <w:pPr>
        <w:spacing w:line="240" w:lineRule="auto" w:before="7"/>
        <w:rPr>
          <w:rFonts w:ascii="宋体" w:hAnsi="宋体" w:cs="宋体" w:eastAsia="宋体" w:hint="default"/>
          <w:sz w:val="2"/>
          <w:szCs w:val="2"/>
        </w:rPr>
      </w:pPr>
    </w:p>
    <w:tbl>
      <w:tblPr>
        <w:tblW w:w="0" w:type="auto"/>
        <w:jc w:val="left"/>
        <w:tblInd w:w="430" w:type="dxa"/>
        <w:tblLayout w:type="fixed"/>
        <w:tblCellMar>
          <w:top w:w="0" w:type="dxa"/>
          <w:left w:w="0" w:type="dxa"/>
          <w:bottom w:w="0" w:type="dxa"/>
          <w:right w:w="0" w:type="dxa"/>
        </w:tblCellMar>
        <w:tblLook w:val="01E0"/>
      </w:tblPr>
      <w:tblGrid>
        <w:gridCol w:w="1702"/>
        <w:gridCol w:w="1712"/>
        <w:gridCol w:w="1858"/>
        <w:gridCol w:w="1637"/>
        <w:gridCol w:w="1635"/>
      </w:tblGrid>
      <w:tr>
        <w:trPr>
          <w:trHeight w:val="1100" w:hRule="exact"/>
        </w:trPr>
        <w:tc>
          <w:tcPr>
            <w:tcW w:w="170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31"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5" w:lineRule="exact"/>
              <w:ind w:right="0"/>
              <w:jc w:val="center"/>
              <w:rPr>
                <w:rFonts w:ascii="宋体" w:hAnsi="宋体" w:cs="宋体" w:eastAsia="宋体" w:hint="default"/>
                <w:sz w:val="21"/>
                <w:szCs w:val="21"/>
              </w:rPr>
            </w:pPr>
            <w:r>
              <w:rPr>
                <w:rFonts w:ascii="宋体" w:hAnsi="宋体" w:cs="宋体" w:eastAsia="宋体" w:hint="default"/>
                <w:sz w:val="21"/>
                <w:szCs w:val="21"/>
              </w:rPr>
              <w:t>期末实际出资额</w:t>
            </w:r>
          </w:p>
          <w:p>
            <w:pPr>
              <w:pStyle w:val="TableParagraph"/>
              <w:spacing w:line="275" w:lineRule="exact"/>
              <w:ind w:right="2"/>
              <w:jc w:val="center"/>
              <w:rPr>
                <w:rFonts w:ascii="宋体" w:hAnsi="宋体" w:cs="宋体" w:eastAsia="宋体" w:hint="default"/>
                <w:sz w:val="21"/>
                <w:szCs w:val="21"/>
              </w:rPr>
            </w:pPr>
            <w:r>
              <w:rPr>
                <w:rFonts w:ascii="宋体" w:hAnsi="宋体" w:cs="宋体" w:eastAsia="宋体" w:hint="default"/>
                <w:sz w:val="21"/>
                <w:szCs w:val="21"/>
              </w:rPr>
              <w:t>（万元）</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37" w:lineRule="auto"/>
              <w:ind w:left="187" w:right="185"/>
              <w:jc w:val="center"/>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他项目余额（万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元）</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48"/>
              <w:jc w:val="right"/>
              <w:rPr>
                <w:rFonts w:ascii="宋体" w:hAnsi="宋体" w:cs="宋体" w:eastAsia="宋体" w:hint="default"/>
                <w:sz w:val="21"/>
                <w:szCs w:val="21"/>
              </w:rPr>
            </w:pPr>
            <w:r>
              <w:rPr>
                <w:rFonts w:ascii="宋体" w:hAnsi="宋体" w:cs="宋体" w:eastAsia="宋体" w:hint="default"/>
                <w:spacing w:val="-1"/>
                <w:sz w:val="21"/>
                <w:szCs w:val="21"/>
              </w:rPr>
              <w:t>持股比例（％）</w:t>
            </w:r>
          </w:p>
        </w:tc>
        <w:tc>
          <w:tcPr>
            <w:tcW w:w="16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5" w:lineRule="exact"/>
              <w:ind w:right="2"/>
              <w:jc w:val="center"/>
              <w:rPr>
                <w:rFonts w:ascii="宋体" w:hAnsi="宋体" w:cs="宋体" w:eastAsia="宋体" w:hint="default"/>
                <w:sz w:val="21"/>
                <w:szCs w:val="21"/>
              </w:rPr>
            </w:pPr>
            <w:r>
              <w:rPr>
                <w:rFonts w:ascii="宋体" w:hAnsi="宋体" w:cs="宋体" w:eastAsia="宋体" w:hint="default"/>
                <w:sz w:val="21"/>
                <w:szCs w:val="21"/>
              </w:rPr>
              <w:t>表决权比例</w:t>
            </w:r>
          </w:p>
          <w:p>
            <w:pPr>
              <w:pStyle w:val="TableParagraph"/>
              <w:spacing w:line="275" w:lineRule="exact"/>
              <w:ind w:right="4"/>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408" w:hRule="exact"/>
        </w:trPr>
        <w:tc>
          <w:tcPr>
            <w:tcW w:w="170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东华信通</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006" w:right="0"/>
              <w:jc w:val="left"/>
              <w:rPr>
                <w:rFonts w:ascii="Arial Narrow" w:hAnsi="Arial Narrow" w:cs="Arial Narrow" w:eastAsia="Arial Narrow" w:hint="default"/>
                <w:sz w:val="21"/>
                <w:szCs w:val="21"/>
              </w:rPr>
            </w:pPr>
            <w:r>
              <w:rPr>
                <w:rFonts w:ascii="Arial Narrow"/>
                <w:sz w:val="21"/>
              </w:rPr>
              <w:t>5,200.00</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2"/>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6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2"/>
              <w:ind w:left="1073" w:right="0"/>
              <w:jc w:val="left"/>
              <w:rPr>
                <w:rFonts w:ascii="Arial Narrow" w:hAnsi="Arial Narrow" w:cs="Arial Narrow" w:eastAsia="Arial Narrow" w:hint="default"/>
                <w:sz w:val="21"/>
                <w:szCs w:val="21"/>
              </w:rPr>
            </w:pPr>
            <w:r>
              <w:rPr>
                <w:rFonts w:ascii="Arial Narrow"/>
                <w:sz w:val="21"/>
              </w:rPr>
              <w:t>100.00</w:t>
            </w:r>
          </w:p>
        </w:tc>
      </w:tr>
    </w:tbl>
    <w:p>
      <w:pPr>
        <w:spacing w:line="240" w:lineRule="auto" w:before="2"/>
        <w:rPr>
          <w:rFonts w:ascii="宋体" w:hAnsi="宋体" w:cs="宋体" w:eastAsia="宋体" w:hint="default"/>
          <w:sz w:val="11"/>
          <w:szCs w:val="11"/>
        </w:rPr>
      </w:pPr>
    </w:p>
    <w:p>
      <w:pPr>
        <w:spacing w:before="36"/>
        <w:ind w:left="769" w:right="338" w:firstLine="0"/>
        <w:jc w:val="left"/>
        <w:rPr>
          <w:rFonts w:ascii="宋体" w:hAnsi="宋体" w:cs="宋体" w:eastAsia="宋体" w:hint="default"/>
          <w:sz w:val="21"/>
          <w:szCs w:val="21"/>
        </w:rPr>
      </w:pPr>
      <w:r>
        <w:rPr/>
        <w:pict>
          <v:shape style="position:absolute;margin-left:168.619995pt;margin-top:-28.896372pt;width:.47999pt;height:.72pt;mso-position-horizontal-relative:page;mso-position-vertical-relative:paragraph;z-index:2080" type="#_x0000_t75" stroked="false">
            <v:imagedata r:id="rId26" o:title=""/>
          </v:shape>
        </w:pict>
      </w:r>
      <w:r>
        <w:rPr/>
        <w:pict>
          <v:shape style="position:absolute;margin-left:254.210007pt;margin-top:-28.896372pt;width:.47999pt;height:.72pt;mso-position-horizontal-relative:page;mso-position-vertical-relative:paragraph;z-index:2104" type="#_x0000_t75" stroked="false">
            <v:imagedata r:id="rId26" o:title=""/>
          </v:shape>
        </w:pict>
      </w:r>
      <w:r>
        <w:rPr/>
        <w:pict>
          <v:shape style="position:absolute;margin-left:347.109985pt;margin-top:-28.896372pt;width:.47999pt;height:.72pt;mso-position-horizontal-relative:page;mso-position-vertical-relative:paragraph;z-index:2128" type="#_x0000_t75" stroked="false">
            <v:imagedata r:id="rId26" o:title=""/>
          </v:shape>
        </w:pict>
      </w:r>
      <w:r>
        <w:rPr/>
        <w:pict>
          <v:shape style="position:absolute;margin-left:428.950012pt;margin-top:-28.896372pt;width:.47999pt;height:.72pt;mso-position-horizontal-relative:page;mso-position-vertical-relative:paragraph;z-index:2152" type="#_x0000_t75" stroked="false">
            <v:imagedata r:id="rId26" o:title=""/>
          </v:shape>
        </w:pict>
      </w:r>
      <w:r>
        <w:rPr/>
        <w:pict>
          <v:shape style="position:absolute;margin-left:168.619995pt;margin-top:-8.496313pt;width:.48003pt;height:.72pt;mso-position-horizontal-relative:page;mso-position-vertical-relative:paragraph;z-index:2176" type="#_x0000_t75" stroked="false">
            <v:imagedata r:id="rId26" o:title=""/>
          </v:shape>
        </w:pict>
      </w:r>
      <w:r>
        <w:rPr/>
        <w:pict>
          <v:shape style="position:absolute;margin-left:254.210007pt;margin-top:-8.496313pt;width:.48003pt;height:.72pt;mso-position-horizontal-relative:page;mso-position-vertical-relative:paragraph;z-index:2200" type="#_x0000_t75" stroked="false">
            <v:imagedata r:id="rId26" o:title=""/>
          </v:shape>
        </w:pict>
      </w:r>
      <w:r>
        <w:rPr/>
        <w:pict>
          <v:shape style="position:absolute;margin-left:347.109985pt;margin-top:-8.496313pt;width:.48003pt;height:.72pt;mso-position-horizontal-relative:page;mso-position-vertical-relative:paragraph;z-index:2224" type="#_x0000_t75" stroked="false">
            <v:imagedata r:id="rId26" o:title=""/>
          </v:shape>
        </w:pict>
      </w:r>
      <w:r>
        <w:rPr/>
        <w:pict>
          <v:shape style="position:absolute;margin-left:428.950012pt;margin-top:-8.496313pt;width:.48003pt;height:.72pt;mso-position-horizontal-relative:page;mso-position-vertical-relative:paragraph;z-index:2248" type="#_x0000_t75" stroked="false">
            <v:imagedata r:id="rId26" o:title=""/>
          </v:shape>
        </w:pict>
      </w:r>
      <w:r>
        <w:rPr/>
        <w:pict>
          <v:shape style="position:absolute;margin-left:150.740005pt;margin-top:44.423637pt;width:.479973pt;height:.36pt;mso-position-horizontal-relative:page;mso-position-vertical-relative:paragraph;z-index:2272" type="#_x0000_t75" stroked="false">
            <v:imagedata r:id="rId29" o:title=""/>
          </v:shape>
        </w:pict>
      </w:r>
      <w:r>
        <w:rPr/>
        <w:pict>
          <v:shape style="position:absolute;margin-left:238.850006pt;margin-top:44.423637pt;width:.479973pt;height:.36pt;mso-position-horizontal-relative:page;mso-position-vertical-relative:paragraph;z-index:2296" type="#_x0000_t75" stroked="false">
            <v:imagedata r:id="rId29" o:title=""/>
          </v:shape>
        </w:pict>
      </w:r>
      <w:r>
        <w:rPr/>
        <w:pict>
          <v:shape style="position:absolute;margin-left:300.170013pt;margin-top:44.423637pt;width:.479983pt;height:.36pt;mso-position-horizontal-relative:page;mso-position-vertical-relative:paragraph;z-index:2320" type="#_x0000_t75" stroked="false">
            <v:imagedata r:id="rId29" o:title=""/>
          </v:shape>
        </w:pict>
      </w:r>
      <w:r>
        <w:rPr/>
        <w:pict>
          <v:shape style="position:absolute;margin-left:435.070007pt;margin-top:44.423637pt;width:.479983pt;height:.36pt;mso-position-horizontal-relative:page;mso-position-vertical-relative:paragraph;z-index:2344" type="#_x0000_t75" stroked="false">
            <v:imagedata r:id="rId29" o:title=""/>
          </v:shape>
        </w:pict>
      </w:r>
      <w:r>
        <w:rPr>
          <w:rFonts w:ascii="宋体" w:hAnsi="宋体" w:cs="宋体" w:eastAsia="宋体" w:hint="default"/>
          <w:sz w:val="21"/>
          <w:szCs w:val="21"/>
        </w:rPr>
        <w:t>（续表二）</w:t>
      </w:r>
    </w:p>
    <w:p>
      <w:pPr>
        <w:spacing w:line="240" w:lineRule="auto" w:before="4"/>
        <w:rPr>
          <w:rFonts w:ascii="宋体" w:hAnsi="宋体" w:cs="宋体" w:eastAsia="宋体" w:hint="default"/>
          <w:sz w:val="2"/>
          <w:szCs w:val="2"/>
        </w:rPr>
      </w:pPr>
    </w:p>
    <w:tbl>
      <w:tblPr>
        <w:tblW w:w="0" w:type="auto"/>
        <w:jc w:val="left"/>
        <w:tblInd w:w="430" w:type="dxa"/>
        <w:tblLayout w:type="fixed"/>
        <w:tblCellMar>
          <w:top w:w="0" w:type="dxa"/>
          <w:left w:w="0" w:type="dxa"/>
          <w:bottom w:w="0" w:type="dxa"/>
          <w:right w:w="0" w:type="dxa"/>
        </w:tblCellMar>
        <w:tblLook w:val="01E0"/>
      </w:tblPr>
      <w:tblGrid>
        <w:gridCol w:w="1344"/>
        <w:gridCol w:w="1762"/>
        <w:gridCol w:w="1226"/>
        <w:gridCol w:w="2698"/>
        <w:gridCol w:w="1512"/>
      </w:tblGrid>
      <w:tr>
        <w:trPr>
          <w:trHeight w:val="554" w:hRule="exact"/>
        </w:trPr>
        <w:tc>
          <w:tcPr>
            <w:tcW w:w="13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2"/>
              <w:ind w:left="153"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是否合并报表</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少数股东</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权益</w:t>
            </w:r>
          </w:p>
        </w:tc>
        <w:tc>
          <w:tcPr>
            <w:tcW w:w="26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少数股东权益中用于冲减</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少数股东损益的金额</w:t>
            </w:r>
          </w:p>
        </w:tc>
        <w:tc>
          <w:tcPr>
            <w:tcW w:w="1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408" w:hRule="exact"/>
        </w:trPr>
        <w:tc>
          <w:tcPr>
            <w:tcW w:w="13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东华信通</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68" w:right="0"/>
              <w:jc w:val="center"/>
              <w:rPr>
                <w:rFonts w:ascii="Arial Narrow" w:hAnsi="Arial Narrow" w:cs="Arial Narrow" w:eastAsia="Arial Narrow" w:hint="default"/>
                <w:sz w:val="21"/>
                <w:szCs w:val="21"/>
              </w:rPr>
            </w:pPr>
            <w:r>
              <w:rPr>
                <w:rFonts w:ascii="Arial Narrow"/>
                <w:sz w:val="21"/>
              </w:rPr>
              <w:t>67823050-4</w:t>
            </w:r>
          </w:p>
        </w:tc>
      </w:tr>
    </w:tbl>
    <w:p>
      <w:pPr>
        <w:spacing w:line="240" w:lineRule="auto" w:before="2"/>
        <w:rPr>
          <w:rFonts w:ascii="宋体" w:hAnsi="宋体" w:cs="宋体" w:eastAsia="宋体" w:hint="default"/>
          <w:sz w:val="11"/>
          <w:szCs w:val="11"/>
        </w:rPr>
      </w:pPr>
    </w:p>
    <w:p>
      <w:pPr>
        <w:spacing w:before="36"/>
        <w:ind w:left="769" w:right="338" w:firstLine="0"/>
        <w:jc w:val="left"/>
        <w:rPr>
          <w:rFonts w:ascii="宋体" w:hAnsi="宋体" w:cs="宋体" w:eastAsia="宋体" w:hint="default"/>
          <w:sz w:val="21"/>
          <w:szCs w:val="21"/>
        </w:rPr>
      </w:pPr>
      <w:r>
        <w:rPr/>
        <w:pict>
          <v:shape style="position:absolute;margin-left:150.740005pt;margin-top:-8.496334pt;width:.48pt;height:.72pt;mso-position-horizontal-relative:page;mso-position-vertical-relative:paragraph;z-index:2368" type="#_x0000_t75" stroked="false">
            <v:imagedata r:id="rId26" o:title=""/>
          </v:shape>
        </w:pict>
      </w:r>
      <w:r>
        <w:rPr/>
        <w:pict>
          <v:shape style="position:absolute;margin-left:238.850006pt;margin-top:-8.496334pt;width:.48pt;height:.72pt;mso-position-horizontal-relative:page;mso-position-vertical-relative:paragraph;z-index:2392" type="#_x0000_t75" stroked="false">
            <v:imagedata r:id="rId26" o:title=""/>
          </v:shape>
        </w:pict>
      </w:r>
      <w:r>
        <w:rPr/>
        <w:pict>
          <v:shape style="position:absolute;margin-left:300.170013pt;margin-top:-8.496334pt;width:.48001pt;height:.72pt;mso-position-horizontal-relative:page;mso-position-vertical-relative:paragraph;z-index:2416" type="#_x0000_t75" stroked="false">
            <v:imagedata r:id="rId26" o:title=""/>
          </v:shape>
        </w:pict>
      </w:r>
      <w:r>
        <w:rPr/>
        <w:pict>
          <v:shape style="position:absolute;margin-left:435.070007pt;margin-top:-8.496334pt;width:.48001pt;height:.72pt;mso-position-horizontal-relative:page;mso-position-vertical-relative:paragraph;z-index:2440" type="#_x0000_t75" stroked="false">
            <v:imagedata r:id="rId26" o:title=""/>
          </v:shape>
        </w:pic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）非同一控制下企业合并中商誉（负商誉）确定方法</w:t>
      </w:r>
    </w:p>
    <w:p>
      <w:pPr>
        <w:spacing w:line="240" w:lineRule="auto" w:before="6"/>
        <w:rPr>
          <w:rFonts w:ascii="宋体" w:hAnsi="宋体" w:cs="宋体" w:eastAsia="宋体" w:hint="default"/>
          <w:sz w:val="13"/>
          <w:szCs w:val="13"/>
        </w:rPr>
      </w:pPr>
    </w:p>
    <w:p>
      <w:pPr>
        <w:spacing w:line="237" w:lineRule="auto" w:before="38"/>
        <w:ind w:left="558" w:right="338" w:firstLine="419"/>
        <w:jc w:val="left"/>
        <w:rPr>
          <w:rFonts w:ascii="宋体" w:hAnsi="宋体" w:cs="宋体" w:eastAsia="宋体" w:hint="default"/>
          <w:sz w:val="21"/>
          <w:szCs w:val="21"/>
        </w:rPr>
      </w:pPr>
      <w:r>
        <w:rPr>
          <w:rFonts w:ascii="宋体" w:hAnsi="宋体" w:cs="宋体" w:eastAsia="宋体" w:hint="default"/>
          <w:spacing w:val="-4"/>
          <w:w w:val="100"/>
          <w:sz w:val="21"/>
          <w:szCs w:val="21"/>
        </w:rPr>
        <w:t>购买方对合并成本大于合并中取得的被购买方可辨认净资产公允价值份额的差额，确认</w:t>
      </w:r>
      <w:r>
        <w:rPr>
          <w:rFonts w:ascii="宋体" w:hAnsi="宋体" w:cs="宋体" w:eastAsia="宋体" w:hint="default"/>
          <w:w w:val="100"/>
          <w:sz w:val="21"/>
          <w:szCs w:val="21"/>
        </w:rPr>
        <w:t> </w:t>
      </w:r>
      <w:r>
        <w:rPr>
          <w:rFonts w:ascii="宋体" w:hAnsi="宋体" w:cs="宋体" w:eastAsia="宋体" w:hint="default"/>
          <w:spacing w:val="-2"/>
          <w:sz w:val="21"/>
          <w:szCs w:val="21"/>
        </w:rPr>
        <w:t>为商誉。购买方对合并成本小于合并中取得的被购买方可辨认净资产公允价值份额的差额，</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计入当期损益。</w:t>
      </w:r>
    </w:p>
    <w:p>
      <w:pPr>
        <w:spacing w:line="240" w:lineRule="auto" w:before="6"/>
        <w:rPr>
          <w:rFonts w:ascii="宋体" w:hAnsi="宋体" w:cs="宋体" w:eastAsia="宋体" w:hint="default"/>
          <w:sz w:val="16"/>
          <w:szCs w:val="16"/>
        </w:rPr>
      </w:pPr>
    </w:p>
    <w:p>
      <w:pPr>
        <w:tabs>
          <w:tab w:pos="1817" w:val="left" w:leader="none"/>
        </w:tabs>
        <w:spacing w:line="424" w:lineRule="auto" w:before="0"/>
        <w:ind w:left="982" w:right="6525" w:firstLine="0"/>
        <w:jc w:val="left"/>
        <w:rPr>
          <w:rFonts w:ascii="宋体" w:hAnsi="宋体" w:cs="宋体" w:eastAsia="宋体" w:hint="default"/>
          <w:sz w:val="21"/>
          <w:szCs w:val="21"/>
        </w:rPr>
      </w:pPr>
      <w:r>
        <w:rPr>
          <w:rFonts w:ascii="宋体" w:hAnsi="宋体" w:cs="宋体" w:eastAsia="宋体" w:hint="default"/>
          <w:b/>
          <w:bCs/>
          <w:w w:val="95"/>
          <w:sz w:val="21"/>
          <w:szCs w:val="21"/>
        </w:rPr>
        <w:t>(</w:t>
      </w:r>
      <w:r>
        <w:rPr>
          <w:rFonts w:ascii="宋体" w:hAnsi="宋体" w:cs="宋体" w:eastAsia="宋体" w:hint="default"/>
          <w:b/>
          <w:bCs/>
          <w:w w:val="95"/>
          <w:sz w:val="21"/>
          <w:szCs w:val="21"/>
        </w:rPr>
        <w:t>二</w:t>
      </w:r>
      <w:r>
        <w:rPr>
          <w:rFonts w:ascii="宋体" w:hAnsi="宋体" w:cs="宋体" w:eastAsia="宋体" w:hint="default"/>
          <w:b/>
          <w:bCs/>
          <w:w w:val="95"/>
          <w:sz w:val="21"/>
          <w:szCs w:val="21"/>
        </w:rPr>
        <w:t>)</w:t>
        <w:tab/>
      </w:r>
      <w:r>
        <w:rPr>
          <w:rFonts w:ascii="宋体" w:hAnsi="宋体" w:cs="宋体" w:eastAsia="宋体" w:hint="default"/>
          <w:b/>
          <w:bCs/>
          <w:sz w:val="21"/>
          <w:szCs w:val="21"/>
        </w:rPr>
        <w:t>合并范围发生变更的说明</w:t>
      </w:r>
      <w:r>
        <w:rPr>
          <w:rFonts w:ascii="宋体" w:hAnsi="宋体" w:cs="宋体" w:eastAsia="宋体" w:hint="default"/>
          <w:b/>
          <w:bCs/>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9"/>
          <w:sz w:val="21"/>
          <w:szCs w:val="21"/>
        </w:rPr>
        <w:t> </w:t>
      </w:r>
      <w:r>
        <w:rPr>
          <w:rFonts w:ascii="宋体" w:hAnsi="宋体" w:cs="宋体" w:eastAsia="宋体" w:hint="default"/>
          <w:b/>
          <w:bCs/>
          <w:sz w:val="21"/>
          <w:szCs w:val="21"/>
        </w:rPr>
        <w:t>本期合并报表范围的变更情况</w:t>
      </w:r>
      <w:r>
        <w:rPr>
          <w:rFonts w:ascii="宋体" w:hAnsi="宋体" w:cs="宋体" w:eastAsia="宋体" w:hint="default"/>
          <w:sz w:val="21"/>
          <w:szCs w:val="21"/>
        </w:rPr>
      </w:r>
    </w:p>
    <w:p>
      <w:pPr>
        <w:spacing w:before="53"/>
        <w:ind w:left="978" w:right="338" w:firstLine="0"/>
        <w:jc w:val="left"/>
        <w:rPr>
          <w:rFonts w:ascii="宋体" w:hAnsi="宋体" w:cs="宋体" w:eastAsia="宋体" w:hint="default"/>
          <w:sz w:val="21"/>
          <w:szCs w:val="21"/>
        </w:rPr>
      </w:pPr>
      <w:r>
        <w:rPr>
          <w:rFonts w:ascii="宋体" w:hAnsi="宋体" w:cs="宋体" w:eastAsia="宋体" w:hint="default"/>
          <w:sz w:val="21"/>
          <w:szCs w:val="21"/>
        </w:rPr>
        <w:t>与上期相比，本期新增合并单位</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5"/>
          <w:sz w:val="21"/>
          <w:szCs w:val="21"/>
        </w:rPr>
        <w:t> </w:t>
      </w:r>
      <w:r>
        <w:rPr>
          <w:rFonts w:ascii="宋体" w:hAnsi="宋体" w:cs="宋体" w:eastAsia="宋体" w:hint="default"/>
          <w:sz w:val="21"/>
          <w:szCs w:val="21"/>
        </w:rPr>
        <w:t>家，具体为：</w:t>
      </w:r>
    </w:p>
    <w:p>
      <w:pPr>
        <w:spacing w:line="240" w:lineRule="auto" w:before="6"/>
        <w:rPr>
          <w:rFonts w:ascii="宋体" w:hAnsi="宋体" w:cs="宋体" w:eastAsia="宋体" w:hint="default"/>
          <w:sz w:val="18"/>
          <w:szCs w:val="18"/>
        </w:rPr>
      </w:pPr>
    </w:p>
    <w:tbl>
      <w:tblPr>
        <w:tblW w:w="0" w:type="auto"/>
        <w:jc w:val="left"/>
        <w:tblInd w:w="450" w:type="dxa"/>
        <w:tblLayout w:type="fixed"/>
        <w:tblCellMar>
          <w:top w:w="0" w:type="dxa"/>
          <w:left w:w="0" w:type="dxa"/>
          <w:bottom w:w="0" w:type="dxa"/>
          <w:right w:w="0" w:type="dxa"/>
        </w:tblCellMar>
        <w:tblLook w:val="01E0"/>
      </w:tblPr>
      <w:tblGrid>
        <w:gridCol w:w="4486"/>
        <w:gridCol w:w="4042"/>
      </w:tblGrid>
      <w:tr>
        <w:trPr>
          <w:trHeight w:val="408" w:hRule="exact"/>
        </w:trPr>
        <w:tc>
          <w:tcPr>
            <w:tcW w:w="4486" w:type="dxa"/>
            <w:tcBorders>
              <w:top w:val="single" w:sz="8" w:space="0" w:color="000000"/>
              <w:left w:val="nil" w:sz="6" w:space="0" w:color="auto"/>
              <w:bottom w:val="single" w:sz="8" w:space="0" w:color="000000"/>
              <w:right w:val="nil" w:sz="6" w:space="0" w:color="auto"/>
            </w:tcBorders>
          </w:tcPr>
          <w:p>
            <w:pPr>
              <w:pStyle w:val="TableParagraph"/>
              <w:spacing w:line="240" w:lineRule="auto" w:before="23"/>
              <w:ind w:right="214"/>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4042"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490" w:right="0"/>
              <w:jc w:val="left"/>
              <w:rPr>
                <w:rFonts w:ascii="宋体" w:hAnsi="宋体" w:cs="宋体" w:eastAsia="宋体" w:hint="default"/>
                <w:sz w:val="21"/>
                <w:szCs w:val="21"/>
              </w:rPr>
            </w:pPr>
            <w:r>
              <w:rPr>
                <w:rFonts w:ascii="宋体" w:hAnsi="宋体" w:cs="宋体" w:eastAsia="宋体" w:hint="default"/>
                <w:sz w:val="21"/>
                <w:szCs w:val="21"/>
              </w:rPr>
              <w:t>新增原因</w:t>
            </w:r>
          </w:p>
        </w:tc>
      </w:tr>
      <w:tr>
        <w:trPr>
          <w:trHeight w:val="406" w:hRule="exact"/>
        </w:trPr>
        <w:tc>
          <w:tcPr>
            <w:tcW w:w="4486" w:type="dxa"/>
            <w:tcBorders>
              <w:top w:val="single" w:sz="8" w:space="0" w:color="000000"/>
              <w:left w:val="nil" w:sz="6" w:space="0" w:color="auto"/>
              <w:bottom w:val="single" w:sz="8" w:space="0" w:color="000000"/>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东方国信（天津）科技有限公司</w:t>
            </w:r>
          </w:p>
        </w:tc>
        <w:tc>
          <w:tcPr>
            <w:tcW w:w="4042" w:type="dxa"/>
            <w:tcBorders>
              <w:top w:val="single" w:sz="4" w:space="0" w:color="000000"/>
              <w:left w:val="nil" w:sz="6" w:space="0" w:color="auto"/>
              <w:bottom w:val="single" w:sz="4" w:space="0" w:color="000000"/>
              <w:right w:val="nil" w:sz="6" w:space="0" w:color="auto"/>
            </w:tcBorders>
          </w:tcPr>
          <w:p>
            <w:pPr>
              <w:pStyle w:val="TableParagraph"/>
              <w:spacing w:line="240" w:lineRule="auto" w:before="28"/>
              <w:ind w:left="1433" w:right="0"/>
              <w:jc w:val="left"/>
              <w:rPr>
                <w:rFonts w:ascii="宋体" w:hAnsi="宋体" w:cs="宋体" w:eastAsia="宋体" w:hint="default"/>
                <w:sz w:val="21"/>
                <w:szCs w:val="21"/>
              </w:rPr>
            </w:pPr>
            <w:r>
              <w:rPr>
                <w:rFonts w:ascii="宋体" w:hAnsi="宋体" w:cs="宋体" w:eastAsia="宋体" w:hint="default"/>
                <w:sz w:val="21"/>
                <w:szCs w:val="21"/>
              </w:rPr>
              <w:t>设立子公司</w:t>
            </w:r>
          </w:p>
        </w:tc>
      </w:tr>
      <w:tr>
        <w:trPr>
          <w:trHeight w:val="408" w:hRule="exact"/>
        </w:trPr>
        <w:tc>
          <w:tcPr>
            <w:tcW w:w="4486" w:type="dxa"/>
            <w:tcBorders>
              <w:top w:val="single" w:sz="8" w:space="0" w:color="000000"/>
              <w:left w:val="nil" w:sz="6" w:space="0" w:color="auto"/>
              <w:bottom w:val="single" w:sz="8" w:space="0" w:color="000000"/>
              <w:right w:val="nil" w:sz="6" w:space="0" w:color="auto"/>
            </w:tcBorders>
          </w:tcPr>
          <w:p>
            <w:pPr>
              <w:pStyle w:val="TableParagraph"/>
              <w:spacing w:line="240" w:lineRule="auto" w:before="26"/>
              <w:ind w:left="107" w:right="0"/>
              <w:jc w:val="left"/>
              <w:rPr>
                <w:rFonts w:ascii="宋体" w:hAnsi="宋体" w:cs="宋体" w:eastAsia="宋体" w:hint="default"/>
                <w:sz w:val="21"/>
                <w:szCs w:val="21"/>
              </w:rPr>
            </w:pPr>
            <w:r>
              <w:rPr>
                <w:rFonts w:ascii="宋体" w:hAnsi="宋体" w:cs="宋体" w:eastAsia="宋体" w:hint="default"/>
                <w:sz w:val="21"/>
                <w:szCs w:val="21"/>
              </w:rPr>
              <w:t>北京东华信通信息技术有限公司</w:t>
            </w:r>
          </w:p>
          <w:p>
            <w:pPr>
              <w:pStyle w:val="TableParagraph"/>
              <w:spacing w:line="240" w:lineRule="auto" w:before="13"/>
              <w:ind w:right="0"/>
              <w:jc w:val="left"/>
              <w:rPr>
                <w:rFonts w:ascii="宋体" w:hAnsi="宋体" w:cs="宋体" w:eastAsia="宋体" w:hint="default"/>
                <w:sz w:val="5"/>
                <w:szCs w:val="5"/>
              </w:rPr>
            </w:pPr>
          </w:p>
          <w:p>
            <w:pPr>
              <w:pStyle w:val="TableParagraph"/>
              <w:spacing w:line="20" w:lineRule="exact"/>
              <w:ind w:left="4262"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69" cy="8953"/>
                  <wp:effectExtent l="0" t="0" r="0" b="0"/>
                  <wp:docPr id="5" name="image9.png" descr=""/>
                  <wp:cNvGraphicFramePr>
                    <a:graphicFrameLocks noChangeAspect="1"/>
                  </wp:cNvGraphicFramePr>
                  <a:graphic>
                    <a:graphicData uri="http://schemas.openxmlformats.org/drawingml/2006/picture">
                      <pic:pic>
                        <pic:nvPicPr>
                          <pic:cNvPr id="6" name="image9.png"/>
                          <pic:cNvPicPr/>
                        </pic:nvPicPr>
                        <pic:blipFill>
                          <a:blip r:embed="rId26" cstate="print"/>
                          <a:stretch>
                            <a:fillRect/>
                          </a:stretch>
                        </pic:blipFill>
                        <pic:spPr>
                          <a:xfrm>
                            <a:off x="0" y="0"/>
                            <a:ext cx="5969" cy="8953"/>
                          </a:xfrm>
                          <a:prstGeom prst="rect">
                            <a:avLst/>
                          </a:prstGeom>
                        </pic:spPr>
                      </pic:pic>
                    </a:graphicData>
                  </a:graphic>
                </wp:inline>
              </w:drawing>
            </w:r>
            <w:r>
              <w:rPr>
                <w:rFonts w:ascii="宋体" w:hAnsi="宋体" w:cs="宋体" w:eastAsia="宋体" w:hint="default"/>
                <w:sz w:val="2"/>
                <w:szCs w:val="2"/>
              </w:rPr>
            </w:r>
          </w:p>
        </w:tc>
        <w:tc>
          <w:tcPr>
            <w:tcW w:w="4042"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433" w:right="0"/>
              <w:jc w:val="left"/>
              <w:rPr>
                <w:rFonts w:ascii="宋体" w:hAnsi="宋体" w:cs="宋体" w:eastAsia="宋体" w:hint="default"/>
                <w:sz w:val="21"/>
                <w:szCs w:val="21"/>
              </w:rPr>
            </w:pPr>
            <w:r>
              <w:rPr>
                <w:rFonts w:ascii="宋体" w:hAnsi="宋体" w:cs="宋体" w:eastAsia="宋体" w:hint="default"/>
                <w:sz w:val="21"/>
                <w:szCs w:val="21"/>
              </w:rPr>
              <w:t>收购子公司</w:t>
            </w:r>
          </w:p>
        </w:tc>
      </w:tr>
    </w:tbl>
    <w:p>
      <w:pPr>
        <w:spacing w:line="240" w:lineRule="auto" w:before="10"/>
        <w:rPr>
          <w:rFonts w:ascii="宋体" w:hAnsi="宋体" w:cs="宋体" w:eastAsia="宋体" w:hint="default"/>
          <w:sz w:val="10"/>
          <w:szCs w:val="10"/>
        </w:rPr>
      </w:pPr>
    </w:p>
    <w:p>
      <w:pPr>
        <w:spacing w:before="36"/>
        <w:ind w:left="982" w:right="338" w:firstLine="0"/>
        <w:jc w:val="left"/>
        <w:rPr>
          <w:rFonts w:ascii="宋体" w:hAnsi="宋体" w:cs="宋体" w:eastAsia="宋体" w:hint="default"/>
          <w:sz w:val="21"/>
          <w:szCs w:val="21"/>
        </w:rPr>
      </w:pPr>
      <w:r>
        <w:rPr/>
        <w:pict>
          <v:group style="position:absolute;margin-left:297.649994pt;margin-top:-67.416283pt;width:.5pt;height:58pt;mso-position-horizontal-relative:page;mso-position-vertical-relative:paragraph;z-index:-1158184" coordorigin="5953,-1348" coordsize="10,1160">
            <v:group style="position:absolute;left:5953;top:-1348;width:10;height:20" coordorigin="5953,-1348" coordsize="10,20">
              <v:shape style="position:absolute;left:5953;top:-1348;width:10;height:20" coordorigin="5953,-1348" coordsize="10,20" path="m5953,-1329l5963,-1329,5963,-1348,5953,-1348,5953,-1329xe" filled="true" fillcolor="#000000" stroked="false">
                <v:path arrowok="t"/>
                <v:fill type="solid"/>
              </v:shape>
            </v:group>
            <v:group style="position:absolute;left:5953;top:-1329;width:10;height:20" coordorigin="5953,-1329" coordsize="10,20">
              <v:shape style="position:absolute;left:5953;top:-1329;width:10;height:20" coordorigin="5953,-1329" coordsize="10,20" path="m5953,-1310l5963,-1310,5963,-1329,5953,-1329,5953,-1310xe" filled="true" fillcolor="#000000" stroked="false">
                <v:path arrowok="t"/>
                <v:fill type="solid"/>
              </v:shape>
            </v:group>
            <v:group style="position:absolute;left:5953;top:-1310;width:10;height:20" coordorigin="5953,-1310" coordsize="10,20">
              <v:shape style="position:absolute;left:5953;top:-1310;width:10;height:20" coordorigin="5953,-1310" coordsize="10,20" path="m5953,-1291l5963,-1291,5963,-1310,5953,-1310,5953,-1291xe" filled="true" fillcolor="#000000" stroked="false">
                <v:path arrowok="t"/>
                <v:fill type="solid"/>
              </v:shape>
            </v:group>
            <v:group style="position:absolute;left:5953;top:-1291;width:10;height:20" coordorigin="5953,-1291" coordsize="10,20">
              <v:shape style="position:absolute;left:5953;top:-1291;width:10;height:20" coordorigin="5953,-1291" coordsize="10,20" path="m5953,-1272l5963,-1272,5963,-1291,5953,-1291,5953,-1272xe" filled="true" fillcolor="#000000" stroked="false">
                <v:path arrowok="t"/>
                <v:fill type="solid"/>
              </v:shape>
            </v:group>
            <v:group style="position:absolute;left:5953;top:-1272;width:10;height:20" coordorigin="5953,-1272" coordsize="10,20">
              <v:shape style="position:absolute;left:5953;top:-1272;width:10;height:20" coordorigin="5953,-1272" coordsize="10,20" path="m5953,-1252l5963,-1252,5963,-1272,5953,-1272,5953,-1252xe" filled="true" fillcolor="#000000" stroked="false">
                <v:path arrowok="t"/>
                <v:fill type="solid"/>
              </v:shape>
            </v:group>
            <v:group style="position:absolute;left:5953;top:-1252;width:10;height:20" coordorigin="5953,-1252" coordsize="10,20">
              <v:shape style="position:absolute;left:5953;top:-1252;width:10;height:20" coordorigin="5953,-1252" coordsize="10,20" path="m5953,-1233l5963,-1233,5963,-1252,5953,-1252,5953,-1233xe" filled="true" fillcolor="#000000" stroked="false">
                <v:path arrowok="t"/>
                <v:fill type="solid"/>
              </v:shape>
            </v:group>
            <v:group style="position:absolute;left:5953;top:-1233;width:10;height:20" coordorigin="5953,-1233" coordsize="10,20">
              <v:shape style="position:absolute;left:5953;top:-1233;width:10;height:20" coordorigin="5953,-1233" coordsize="10,20" path="m5953,-1214l5963,-1214,5963,-1233,5953,-1233,5953,-1214xe" filled="true" fillcolor="#000000" stroked="false">
                <v:path arrowok="t"/>
                <v:fill type="solid"/>
              </v:shape>
            </v:group>
            <v:group style="position:absolute;left:5953;top:-1214;width:10;height:20" coordorigin="5953,-1214" coordsize="10,20">
              <v:shape style="position:absolute;left:5953;top:-1214;width:10;height:20" coordorigin="5953,-1214" coordsize="10,20" path="m5953,-1195l5963,-1195,5963,-1214,5953,-1214,5953,-1195xe" filled="true" fillcolor="#000000" stroked="false">
                <v:path arrowok="t"/>
                <v:fill type="solid"/>
              </v:shape>
            </v:group>
            <v:group style="position:absolute;left:5953;top:-1195;width:10;height:20" coordorigin="5953,-1195" coordsize="10,20">
              <v:shape style="position:absolute;left:5953;top:-1195;width:10;height:20" coordorigin="5953,-1195" coordsize="10,20" path="m5953,-1176l5963,-1176,5963,-1195,5953,-1195,5953,-1176xe" filled="true" fillcolor="#000000" stroked="false">
                <v:path arrowok="t"/>
                <v:fill type="solid"/>
              </v:shape>
            </v:group>
            <v:group style="position:absolute;left:5953;top:-1176;width:10;height:20" coordorigin="5953,-1176" coordsize="10,20">
              <v:shape style="position:absolute;left:5953;top:-1176;width:10;height:20" coordorigin="5953,-1176" coordsize="10,20" path="m5953,-1156l5963,-1156,5963,-1176,5953,-1176,5953,-1156xe" filled="true" fillcolor="#000000" stroked="false">
                <v:path arrowok="t"/>
                <v:fill type="solid"/>
              </v:shape>
            </v:group>
            <v:group style="position:absolute;left:5953;top:-1156;width:10;height:20" coordorigin="5953,-1156" coordsize="10,20">
              <v:shape style="position:absolute;left:5953;top:-1156;width:10;height:20" coordorigin="5953,-1156" coordsize="10,20" path="m5953,-1137l5963,-1137,5963,-1156,5953,-1156,5953,-1137xe" filled="true" fillcolor="#000000" stroked="false">
                <v:path arrowok="t"/>
                <v:fill type="solid"/>
              </v:shape>
            </v:group>
            <v:group style="position:absolute;left:5953;top:-1137;width:10;height:20" coordorigin="5953,-1137" coordsize="10,20">
              <v:shape style="position:absolute;left:5953;top:-1137;width:10;height:20" coordorigin="5953,-1137" coordsize="10,20" path="m5953,-1118l5963,-1118,5963,-1137,5953,-1137,5953,-1118xe" filled="true" fillcolor="#000000" stroked="false">
                <v:path arrowok="t"/>
                <v:fill type="solid"/>
              </v:shape>
            </v:group>
            <v:group style="position:absolute;left:5953;top:-1118;width:10;height:20" coordorigin="5953,-1118" coordsize="10,20">
              <v:shape style="position:absolute;left:5953;top:-1118;width:10;height:20" coordorigin="5953,-1118" coordsize="10,20" path="m5953,-1099l5963,-1099,5963,-1118,5953,-1118,5953,-1099xe" filled="true" fillcolor="#000000" stroked="false">
                <v:path arrowok="t"/>
                <v:fill type="solid"/>
              </v:shape>
            </v:group>
            <v:group style="position:absolute;left:5953;top:-1099;width:10;height:20" coordorigin="5953,-1099" coordsize="10,20">
              <v:shape style="position:absolute;left:5953;top:-1099;width:10;height:20" coordorigin="5953,-1099" coordsize="10,20" path="m5953,-1080l5963,-1080,5963,-1099,5953,-1099,5953,-1080xe" filled="true" fillcolor="#000000" stroked="false">
                <v:path arrowok="t"/>
                <v:fill type="solid"/>
              </v:shape>
            </v:group>
            <v:group style="position:absolute;left:5953;top:-1080;width:10;height:20" coordorigin="5953,-1080" coordsize="10,20">
              <v:shape style="position:absolute;left:5953;top:-1080;width:10;height:20" coordorigin="5953,-1080" coordsize="10,20" path="m5953,-1060l5963,-1060,5963,-1080,5953,-1080,5953,-1060xe" filled="true" fillcolor="#000000" stroked="false">
                <v:path arrowok="t"/>
                <v:fill type="solid"/>
              </v:shape>
            </v:group>
            <v:group style="position:absolute;left:5953;top:-1060;width:10;height:20" coordorigin="5953,-1060" coordsize="10,20">
              <v:shape style="position:absolute;left:5953;top:-1060;width:10;height:20" coordorigin="5953,-1060" coordsize="10,20" path="m5953,-1041l5963,-1041,5963,-1060,5953,-1060,5953,-1041xe" filled="true" fillcolor="#000000" stroked="false">
                <v:path arrowok="t"/>
                <v:fill type="solid"/>
              </v:shape>
            </v:group>
            <v:group style="position:absolute;left:5953;top:-1041;width:10;height:20" coordorigin="5953,-1041" coordsize="10,20">
              <v:shape style="position:absolute;left:5953;top:-1041;width:10;height:20" coordorigin="5953,-1041" coordsize="10,20" path="m5953,-1022l5963,-1022,5963,-1041,5953,-1041,5953,-1022xe" filled="true" fillcolor="#000000" stroked="false">
                <v:path arrowok="t"/>
                <v:fill type="solid"/>
              </v:shape>
            </v:group>
            <v:group style="position:absolute;left:5953;top:-1022;width:10;height:20" coordorigin="5953,-1022" coordsize="10,20">
              <v:shape style="position:absolute;left:5953;top:-1022;width:10;height:20" coordorigin="5953,-1022" coordsize="10,20" path="m5953,-1003l5963,-1003,5963,-1022,5953,-1022,5953,-1003xe" filled="true" fillcolor="#000000" stroked="false">
                <v:path arrowok="t"/>
                <v:fill type="solid"/>
              </v:shape>
              <v:shape style="position:absolute;left:5953;top:-984;width:10;height:14" type="#_x0000_t75" stroked="false">
                <v:imagedata r:id="rId30" o:title=""/>
              </v:shape>
            </v:group>
            <v:group style="position:absolute;left:5953;top:-940;width:10;height:20" coordorigin="5953,-940" coordsize="10,20">
              <v:shape style="position:absolute;left:5953;top:-940;width:10;height:20" coordorigin="5953,-940" coordsize="10,20" path="m5953,-921l5963,-921,5963,-940,5953,-940,5953,-921xe" filled="true" fillcolor="#000000" stroked="false">
                <v:path arrowok="t"/>
                <v:fill type="solid"/>
              </v:shape>
            </v:group>
            <v:group style="position:absolute;left:5953;top:-921;width:10;height:20" coordorigin="5953,-921" coordsize="10,20">
              <v:shape style="position:absolute;left:5953;top:-921;width:10;height:20" coordorigin="5953,-921" coordsize="10,20" path="m5953,-902l5963,-902,5963,-921,5953,-921,5953,-902xe" filled="true" fillcolor="#000000" stroked="false">
                <v:path arrowok="t"/>
                <v:fill type="solid"/>
              </v:shape>
            </v:group>
            <v:group style="position:absolute;left:5953;top:-902;width:10;height:20" coordorigin="5953,-902" coordsize="10,20">
              <v:shape style="position:absolute;left:5953;top:-902;width:10;height:20" coordorigin="5953,-902" coordsize="10,20" path="m5953,-883l5963,-883,5963,-902,5953,-902,5953,-883xe" filled="true" fillcolor="#000000" stroked="false">
                <v:path arrowok="t"/>
                <v:fill type="solid"/>
              </v:shape>
            </v:group>
            <v:group style="position:absolute;left:5953;top:-883;width:10;height:20" coordorigin="5953,-883" coordsize="10,20">
              <v:shape style="position:absolute;left:5953;top:-883;width:10;height:20" coordorigin="5953,-883" coordsize="10,20" path="m5953,-864l5963,-864,5963,-883,5953,-883,5953,-864xe" filled="true" fillcolor="#000000" stroked="false">
                <v:path arrowok="t"/>
                <v:fill type="solid"/>
              </v:shape>
            </v:group>
            <v:group style="position:absolute;left:5953;top:-864;width:10;height:20" coordorigin="5953,-864" coordsize="10,20">
              <v:shape style="position:absolute;left:5953;top:-864;width:10;height:20" coordorigin="5953,-864" coordsize="10,20" path="m5953,-844l5963,-844,5963,-864,5953,-864,5953,-844xe" filled="true" fillcolor="#000000" stroked="false">
                <v:path arrowok="t"/>
                <v:fill type="solid"/>
              </v:shape>
            </v:group>
            <v:group style="position:absolute;left:5953;top:-844;width:10;height:20" coordorigin="5953,-844" coordsize="10,20">
              <v:shape style="position:absolute;left:5953;top:-844;width:10;height:20" coordorigin="5953,-844" coordsize="10,20" path="m5953,-825l5963,-825,5963,-844,5953,-844,5953,-825xe" filled="true" fillcolor="#000000" stroked="false">
                <v:path arrowok="t"/>
                <v:fill type="solid"/>
              </v:shape>
            </v:group>
            <v:group style="position:absolute;left:5953;top:-825;width:10;height:20" coordorigin="5953,-825" coordsize="10,20">
              <v:shape style="position:absolute;left:5953;top:-825;width:10;height:20" coordorigin="5953,-825" coordsize="10,20" path="m5953,-806l5963,-806,5963,-825,5953,-825,5953,-806xe" filled="true" fillcolor="#000000" stroked="false">
                <v:path arrowok="t"/>
                <v:fill type="solid"/>
              </v:shape>
            </v:group>
            <v:group style="position:absolute;left:5953;top:-806;width:10;height:20" coordorigin="5953,-806" coordsize="10,20">
              <v:shape style="position:absolute;left:5953;top:-806;width:10;height:20" coordorigin="5953,-806" coordsize="10,20" path="m5953,-787l5963,-787,5963,-806,5953,-806,5953,-787xe" filled="true" fillcolor="#000000" stroked="false">
                <v:path arrowok="t"/>
                <v:fill type="solid"/>
              </v:shape>
            </v:group>
            <v:group style="position:absolute;left:5953;top:-787;width:10;height:20" coordorigin="5953,-787" coordsize="10,20">
              <v:shape style="position:absolute;left:5953;top:-787;width:10;height:20" coordorigin="5953,-787" coordsize="10,20" path="m5953,-768l5963,-768,5963,-787,5953,-787,5953,-768xe" filled="true" fillcolor="#000000" stroked="false">
                <v:path arrowok="t"/>
                <v:fill type="solid"/>
              </v:shape>
            </v:group>
            <v:group style="position:absolute;left:5953;top:-768;width:10;height:20" coordorigin="5953,-768" coordsize="10,20">
              <v:shape style="position:absolute;left:5953;top:-768;width:10;height:20" coordorigin="5953,-768" coordsize="10,20" path="m5953,-748l5963,-748,5963,-768,5953,-768,5953,-748xe" filled="true" fillcolor="#000000" stroked="false">
                <v:path arrowok="t"/>
                <v:fill type="solid"/>
              </v:shape>
            </v:group>
            <v:group style="position:absolute;left:5953;top:-748;width:10;height:20" coordorigin="5953,-748" coordsize="10,20">
              <v:shape style="position:absolute;left:5953;top:-748;width:10;height:20" coordorigin="5953,-748" coordsize="10,20" path="m5953,-729l5963,-729,5963,-748,5953,-748,5953,-729xe" filled="true" fillcolor="#000000" stroked="false">
                <v:path arrowok="t"/>
                <v:fill type="solid"/>
              </v:shape>
            </v:group>
            <v:group style="position:absolute;left:5953;top:-729;width:10;height:20" coordorigin="5953,-729" coordsize="10,20">
              <v:shape style="position:absolute;left:5953;top:-729;width:10;height:20" coordorigin="5953,-729" coordsize="10,20" path="m5953,-710l5963,-710,5963,-729,5953,-729,5953,-710xe" filled="true" fillcolor="#000000" stroked="false">
                <v:path arrowok="t"/>
                <v:fill type="solid"/>
              </v:shape>
            </v:group>
            <v:group style="position:absolute;left:5953;top:-710;width:10;height:20" coordorigin="5953,-710" coordsize="10,20">
              <v:shape style="position:absolute;left:5953;top:-710;width:10;height:20" coordorigin="5953,-710" coordsize="10,20" path="m5953,-691l5963,-691,5963,-710,5953,-710,5953,-691xe" filled="true" fillcolor="#000000" stroked="false">
                <v:path arrowok="t"/>
                <v:fill type="solid"/>
              </v:shape>
            </v:group>
            <v:group style="position:absolute;left:5953;top:-691;width:10;height:20" coordorigin="5953,-691" coordsize="10,20">
              <v:shape style="position:absolute;left:5953;top:-691;width:10;height:20" coordorigin="5953,-691" coordsize="10,20" path="m5953,-672l5963,-672,5963,-691,5953,-691,5953,-672xe" filled="true" fillcolor="#000000" stroked="false">
                <v:path arrowok="t"/>
                <v:fill type="solid"/>
              </v:shape>
            </v:group>
            <v:group style="position:absolute;left:5953;top:-672;width:10;height:20" coordorigin="5953,-672" coordsize="10,20">
              <v:shape style="position:absolute;left:5953;top:-672;width:10;height:20" coordorigin="5953,-672" coordsize="10,20" path="m5953,-652l5963,-652,5963,-672,5953,-672,5953,-652xe" filled="true" fillcolor="#000000" stroked="false">
                <v:path arrowok="t"/>
                <v:fill type="solid"/>
              </v:shape>
            </v:group>
            <v:group style="position:absolute;left:5953;top:-652;width:10;height:20" coordorigin="5953,-652" coordsize="10,20">
              <v:shape style="position:absolute;left:5953;top:-652;width:10;height:20" coordorigin="5953,-652" coordsize="10,20" path="m5953,-633l5963,-633,5963,-652,5953,-652,5953,-633xe" filled="true" fillcolor="#000000" stroked="false">
                <v:path arrowok="t"/>
                <v:fill type="solid"/>
              </v:shape>
            </v:group>
            <v:group style="position:absolute;left:5953;top:-633;width:10;height:20" coordorigin="5953,-633" coordsize="10,20">
              <v:shape style="position:absolute;left:5953;top:-633;width:10;height:20" coordorigin="5953,-633" coordsize="10,20" path="m5953,-614l5963,-614,5963,-633,5953,-633,5953,-614xe" filled="true" fillcolor="#000000" stroked="false">
                <v:path arrowok="t"/>
                <v:fill type="solid"/>
              </v:shape>
            </v:group>
            <v:group style="position:absolute;left:5953;top:-614;width:10;height:20" coordorigin="5953,-614" coordsize="10,20">
              <v:shape style="position:absolute;left:5953;top:-614;width:10;height:20" coordorigin="5953,-614" coordsize="10,20" path="m5953,-595l5963,-595,5963,-614,5953,-614,5953,-595xe" filled="true" fillcolor="#000000" stroked="false">
                <v:path arrowok="t"/>
                <v:fill type="solid"/>
              </v:shape>
            </v:group>
            <v:group style="position:absolute;left:5953;top:-535;width:10;height:20" coordorigin="5953,-535" coordsize="10,20">
              <v:shape style="position:absolute;left:5953;top:-535;width:10;height:20" coordorigin="5953,-535" coordsize="10,20" path="m5953,-516l5963,-516,5963,-535,5953,-535,5953,-516xe" filled="true" fillcolor="#000000" stroked="false">
                <v:path arrowok="t"/>
                <v:fill type="solid"/>
              </v:shape>
            </v:group>
            <v:group style="position:absolute;left:5953;top:-516;width:10;height:20" coordorigin="5953,-516" coordsize="10,20">
              <v:shape style="position:absolute;left:5953;top:-516;width:10;height:20" coordorigin="5953,-516" coordsize="10,20" path="m5953,-496l5963,-496,5963,-516,5953,-516,5953,-496xe" filled="true" fillcolor="#000000" stroked="false">
                <v:path arrowok="t"/>
                <v:fill type="solid"/>
              </v:shape>
            </v:group>
            <v:group style="position:absolute;left:5953;top:-496;width:10;height:20" coordorigin="5953,-496" coordsize="10,20">
              <v:shape style="position:absolute;left:5953;top:-496;width:10;height:20" coordorigin="5953,-496" coordsize="10,20" path="m5953,-477l5963,-477,5963,-496,5953,-496,5953,-477xe" filled="true" fillcolor="#000000" stroked="false">
                <v:path arrowok="t"/>
                <v:fill type="solid"/>
              </v:shape>
            </v:group>
            <v:group style="position:absolute;left:5953;top:-477;width:10;height:20" coordorigin="5953,-477" coordsize="10,20">
              <v:shape style="position:absolute;left:5953;top:-477;width:10;height:20" coordorigin="5953,-477" coordsize="10,20" path="m5953,-458l5963,-458,5963,-477,5953,-477,5953,-458xe" filled="true" fillcolor="#000000" stroked="false">
                <v:path arrowok="t"/>
                <v:fill type="solid"/>
              </v:shape>
            </v:group>
            <v:group style="position:absolute;left:5953;top:-458;width:10;height:20" coordorigin="5953,-458" coordsize="10,20">
              <v:shape style="position:absolute;left:5953;top:-458;width:10;height:20" coordorigin="5953,-458" coordsize="10,20" path="m5953,-439l5963,-439,5963,-458,5953,-458,5953,-439xe" filled="true" fillcolor="#000000" stroked="false">
                <v:path arrowok="t"/>
                <v:fill type="solid"/>
              </v:shape>
            </v:group>
            <v:group style="position:absolute;left:5953;top:-439;width:10;height:20" coordorigin="5953,-439" coordsize="10,20">
              <v:shape style="position:absolute;left:5953;top:-439;width:10;height:20" coordorigin="5953,-439" coordsize="10,20" path="m5953,-420l5963,-420,5963,-439,5953,-439,5953,-420xe" filled="true" fillcolor="#000000" stroked="false">
                <v:path arrowok="t"/>
                <v:fill type="solid"/>
              </v:shape>
            </v:group>
            <v:group style="position:absolute;left:5953;top:-420;width:10;height:20" coordorigin="5953,-420" coordsize="10,20">
              <v:shape style="position:absolute;left:5953;top:-420;width:10;height:20" coordorigin="5953,-420" coordsize="10,20" path="m5953,-400l5963,-400,5963,-420,5953,-420,5953,-400xe" filled="true" fillcolor="#000000" stroked="false">
                <v:path arrowok="t"/>
                <v:fill type="solid"/>
              </v:shape>
            </v:group>
            <v:group style="position:absolute;left:5953;top:-400;width:10;height:20" coordorigin="5953,-400" coordsize="10,20">
              <v:shape style="position:absolute;left:5953;top:-400;width:10;height:20" coordorigin="5953,-400" coordsize="10,20" path="m5953,-381l5963,-381,5963,-400,5953,-400,5953,-381xe" filled="true" fillcolor="#000000" stroked="false">
                <v:path arrowok="t"/>
                <v:fill type="solid"/>
              </v:shape>
            </v:group>
            <v:group style="position:absolute;left:5953;top:-381;width:10;height:20" coordorigin="5953,-381" coordsize="10,20">
              <v:shape style="position:absolute;left:5953;top:-381;width:10;height:20" coordorigin="5953,-381" coordsize="10,20" path="m5953,-362l5963,-362,5963,-381,5953,-381,5953,-362xe" filled="true" fillcolor="#000000" stroked="false">
                <v:path arrowok="t"/>
                <v:fill type="solid"/>
              </v:shape>
            </v:group>
            <v:group style="position:absolute;left:5953;top:-362;width:10;height:20" coordorigin="5953,-362" coordsize="10,20">
              <v:shape style="position:absolute;left:5953;top:-362;width:10;height:20" coordorigin="5953,-362" coordsize="10,20" path="m5953,-343l5963,-343,5963,-362,5953,-362,5953,-343xe" filled="true" fillcolor="#000000" stroked="false">
                <v:path arrowok="t"/>
                <v:fill type="solid"/>
              </v:shape>
            </v:group>
            <v:group style="position:absolute;left:5953;top:-343;width:10;height:20" coordorigin="5953,-343" coordsize="10,20">
              <v:shape style="position:absolute;left:5953;top:-343;width:10;height:20" coordorigin="5953,-343" coordsize="10,20" path="m5953,-324l5963,-324,5963,-343,5953,-343,5953,-324xe" filled="true" fillcolor="#000000" stroked="false">
                <v:path arrowok="t"/>
                <v:fill type="solid"/>
              </v:shape>
            </v:group>
            <v:group style="position:absolute;left:5953;top:-324;width:10;height:20" coordorigin="5953,-324" coordsize="10,20">
              <v:shape style="position:absolute;left:5953;top:-324;width:10;height:20" coordorigin="5953,-324" coordsize="10,20" path="m5953,-304l5963,-304,5963,-324,5953,-324,5953,-304xe" filled="true" fillcolor="#000000" stroked="false">
                <v:path arrowok="t"/>
                <v:fill type="solid"/>
              </v:shape>
            </v:group>
            <v:group style="position:absolute;left:5953;top:-304;width:10;height:20" coordorigin="5953,-304" coordsize="10,20">
              <v:shape style="position:absolute;left:5953;top:-304;width:10;height:20" coordorigin="5953,-304" coordsize="10,20" path="m5953,-285l5963,-285,5963,-304,5953,-304,5953,-285xe" filled="true" fillcolor="#000000" stroked="false">
                <v:path arrowok="t"/>
                <v:fill type="solid"/>
              </v:shape>
            </v:group>
            <v:group style="position:absolute;left:5953;top:-285;width:10;height:20" coordorigin="5953,-285" coordsize="10,20">
              <v:shape style="position:absolute;left:5953;top:-285;width:10;height:20" coordorigin="5953,-285" coordsize="10,20" path="m5953,-266l5963,-266,5963,-285,5953,-285,5953,-266xe" filled="true" fillcolor="#000000" stroked="false">
                <v:path arrowok="t"/>
                <v:fill type="solid"/>
              </v:shape>
            </v:group>
            <v:group style="position:absolute;left:5953;top:-266;width:10;height:20" coordorigin="5953,-266" coordsize="10,20">
              <v:shape style="position:absolute;left:5953;top:-266;width:10;height:20" coordorigin="5953,-266" coordsize="10,20" path="m5953,-247l5963,-247,5963,-266,5953,-266,5953,-247xe" filled="true" fillcolor="#000000" stroked="false">
                <v:path arrowok="t"/>
                <v:fill type="solid"/>
              </v:shape>
            </v:group>
            <v:group style="position:absolute;left:5953;top:-247;width:10;height:20" coordorigin="5953,-247" coordsize="10,20">
              <v:shape style="position:absolute;left:5953;top:-247;width:10;height:20" coordorigin="5953,-247" coordsize="10,20" path="m5953,-228l5963,-228,5963,-247,5953,-247,5953,-228xe" filled="true" fillcolor="#000000" stroked="false">
                <v:path arrowok="t"/>
                <v:fill type="solid"/>
              </v:shape>
            </v:group>
            <v:group style="position:absolute;left:5953;top:-228;width:10;height:20" coordorigin="5953,-228" coordsize="10,20">
              <v:shape style="position:absolute;left:5953;top:-228;width:10;height:20" coordorigin="5953,-228" coordsize="10,20" path="m5953,-208l5963,-208,5963,-228,5953,-228,5953,-208xe" filled="true" fillcolor="#000000" stroked="false">
                <v:path arrowok="t"/>
                <v:fill type="solid"/>
              </v:shape>
            </v:group>
            <v:group style="position:absolute;left:5953;top:-208;width:10;height:20" coordorigin="5953,-208" coordsize="10,20">
              <v:shape style="position:absolute;left:5953;top:-208;width:10;height:20" coordorigin="5953,-208" coordsize="10,20" path="m5953,-189l5963,-189,5963,-208,5953,-208,5953,-189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本期新纳入合并范围的主体</w:t>
      </w:r>
      <w:r>
        <w:rPr>
          <w:rFonts w:ascii="宋体" w:hAnsi="宋体" w:cs="宋体" w:eastAsia="宋体" w:hint="default"/>
          <w:sz w:val="21"/>
          <w:szCs w:val="21"/>
        </w:rPr>
      </w:r>
    </w:p>
    <w:p>
      <w:pPr>
        <w:spacing w:line="240" w:lineRule="auto" w:before="9"/>
        <w:rPr>
          <w:rFonts w:ascii="宋体" w:hAnsi="宋体" w:cs="宋体" w:eastAsia="宋体" w:hint="default"/>
          <w:b/>
          <w:bCs/>
          <w:sz w:val="13"/>
          <w:szCs w:val="13"/>
        </w:rPr>
      </w:pPr>
    </w:p>
    <w:p>
      <w:pPr>
        <w:spacing w:before="36"/>
        <w:ind w:left="1052" w:right="338" w:firstLine="0"/>
        <w:jc w:val="left"/>
        <w:rPr>
          <w:rFonts w:ascii="宋体" w:hAnsi="宋体" w:cs="宋体" w:eastAsia="宋体" w:hint="default"/>
          <w:sz w:val="21"/>
          <w:szCs w:val="21"/>
        </w:rPr>
      </w:pPr>
      <w:r>
        <w:rPr/>
        <w:pict>
          <v:shape style="position:absolute;margin-left:237.529999pt;margin-top:47.543697pt;width:.48002pt;height:.72pt;mso-position-horizontal-relative:page;mso-position-vertical-relative:paragraph;z-index:2488" type="#_x0000_t75" stroked="false">
            <v:imagedata r:id="rId31" o:title=""/>
          </v:shape>
        </w:pict>
      </w:r>
      <w:r>
        <w:rPr/>
        <w:pict>
          <v:shape style="position:absolute;margin-left:374.709991pt;margin-top:47.543697pt;width:.48pt;height:.72pt;mso-position-horizontal-relative:page;mso-position-vertical-relative:paragraph;z-index:2512" type="#_x0000_t75" stroked="false">
            <v:imagedata r:id="rId31" o:title=""/>
          </v:shape>
        </w:pict>
      </w:r>
      <w:r>
        <w:rPr>
          <w:rFonts w:ascii="宋体" w:hAnsi="宋体" w:cs="宋体" w:eastAsia="宋体" w:hint="default"/>
          <w:sz w:val="21"/>
          <w:szCs w:val="21"/>
        </w:rPr>
        <w:t>本期新纳入合并范围的子公司的经营实体</w:t>
      </w:r>
    </w:p>
    <w:p>
      <w:pPr>
        <w:spacing w:line="240" w:lineRule="auto" w:before="11"/>
        <w:rPr>
          <w:rFonts w:ascii="宋体" w:hAnsi="宋体" w:cs="宋体" w:eastAsia="宋体" w:hint="default"/>
          <w:sz w:val="18"/>
          <w:szCs w:val="18"/>
        </w:rPr>
      </w:pPr>
    </w:p>
    <w:tbl>
      <w:tblPr>
        <w:tblW w:w="0" w:type="auto"/>
        <w:jc w:val="left"/>
        <w:tblInd w:w="435" w:type="dxa"/>
        <w:tblLayout w:type="fixed"/>
        <w:tblCellMar>
          <w:top w:w="0" w:type="dxa"/>
          <w:left w:w="0" w:type="dxa"/>
          <w:bottom w:w="0" w:type="dxa"/>
          <w:right w:w="0" w:type="dxa"/>
        </w:tblCellMar>
        <w:tblLook w:val="01E0"/>
      </w:tblPr>
      <w:tblGrid>
        <w:gridCol w:w="3080"/>
        <w:gridCol w:w="2744"/>
        <w:gridCol w:w="2720"/>
      </w:tblGrid>
      <w:tr>
        <w:trPr>
          <w:trHeight w:val="408" w:hRule="exact"/>
        </w:trPr>
        <w:tc>
          <w:tcPr>
            <w:tcW w:w="30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0"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837" w:right="0"/>
              <w:jc w:val="left"/>
              <w:rPr>
                <w:rFonts w:ascii="宋体" w:hAnsi="宋体" w:cs="宋体" w:eastAsia="宋体" w:hint="default"/>
                <w:sz w:val="21"/>
                <w:szCs w:val="21"/>
              </w:rPr>
            </w:pPr>
            <w:r>
              <w:rPr>
                <w:rFonts w:ascii="宋体" w:hAnsi="宋体" w:cs="宋体" w:eastAsia="宋体" w:hint="default"/>
                <w:sz w:val="21"/>
                <w:szCs w:val="21"/>
              </w:rPr>
              <w:t>期末净资产</w:t>
            </w:r>
          </w:p>
        </w:tc>
        <w:tc>
          <w:tcPr>
            <w:tcW w:w="27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left="828" w:right="0"/>
              <w:jc w:val="left"/>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376" w:hRule="exact"/>
        </w:trPr>
        <w:tc>
          <w:tcPr>
            <w:tcW w:w="3080"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15" w:right="0"/>
              <w:jc w:val="center"/>
              <w:rPr>
                <w:rFonts w:ascii="宋体" w:hAnsi="宋体" w:cs="宋体" w:eastAsia="宋体" w:hint="default"/>
                <w:sz w:val="21"/>
                <w:szCs w:val="21"/>
              </w:rPr>
            </w:pPr>
            <w:r>
              <w:rPr>
                <w:rFonts w:ascii="宋体" w:hAnsi="宋体" w:cs="宋体" w:eastAsia="宋体" w:hint="default"/>
                <w:spacing w:val="-2"/>
                <w:sz w:val="21"/>
                <w:szCs w:val="21"/>
              </w:rPr>
              <w:t>东方国信（天津）科技有限公司</w:t>
            </w:r>
          </w:p>
        </w:tc>
        <w:tc>
          <w:tcPr>
            <w:tcW w:w="27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102"/>
              <w:jc w:val="right"/>
              <w:rPr>
                <w:rFonts w:ascii="Arial Narrow" w:hAnsi="Arial Narrow" w:cs="Arial Narrow" w:eastAsia="Arial Narrow" w:hint="default"/>
                <w:sz w:val="21"/>
                <w:szCs w:val="21"/>
              </w:rPr>
            </w:pPr>
            <w:r>
              <w:rPr>
                <w:rFonts w:ascii="Arial Narrow"/>
                <w:spacing w:val="-1"/>
                <w:sz w:val="21"/>
              </w:rPr>
              <w:t>14,769,001.15</w:t>
            </w:r>
            <w:r>
              <w:rPr>
                <w:rFonts w:ascii="Arial Narrow"/>
                <w:sz w:val="21"/>
              </w:rPr>
            </w:r>
          </w:p>
        </w:tc>
        <w:tc>
          <w:tcPr>
            <w:tcW w:w="2720" w:type="dxa"/>
            <w:vMerge w:val="restart"/>
            <w:tcBorders>
              <w:top w:val="single" w:sz="4" w:space="0" w:color="000000"/>
              <w:left w:val="single" w:sz="4" w:space="0" w:color="000000"/>
              <w:right w:val="nil" w:sz="6" w:space="0" w:color="auto"/>
            </w:tcBorders>
          </w:tcPr>
          <w:p>
            <w:pPr>
              <w:pStyle w:val="TableParagraph"/>
              <w:spacing w:line="240" w:lineRule="auto" w:before="72"/>
              <w:ind w:left="1603" w:right="0"/>
              <w:jc w:val="left"/>
              <w:rPr>
                <w:rFonts w:ascii="Arial Narrow" w:hAnsi="Arial Narrow" w:cs="Arial Narrow" w:eastAsia="Arial Narrow" w:hint="default"/>
                <w:sz w:val="21"/>
                <w:szCs w:val="21"/>
              </w:rPr>
            </w:pPr>
            <w:r>
              <w:rPr>
                <w:rFonts w:ascii="Arial Narrow"/>
                <w:sz w:val="21"/>
              </w:rPr>
              <w:t>2,769,001.15</w:t>
            </w:r>
          </w:p>
        </w:tc>
      </w:tr>
      <w:tr>
        <w:trPr>
          <w:trHeight w:val="437" w:hRule="exact"/>
        </w:trPr>
        <w:tc>
          <w:tcPr>
            <w:tcW w:w="3080" w:type="dxa"/>
            <w:tcBorders>
              <w:top w:val="nil" w:sz="6" w:space="0" w:color="auto"/>
              <w:left w:val="nil" w:sz="6" w:space="0" w:color="auto"/>
              <w:bottom w:val="single" w:sz="4" w:space="0" w:color="000000"/>
              <w:right w:val="single" w:sz="4" w:space="0" w:color="000000"/>
            </w:tcBorders>
          </w:tcPr>
          <w:p>
            <w:pPr>
              <w:pStyle w:val="TableParagraph"/>
              <w:spacing w:line="240" w:lineRule="auto"/>
              <w:ind w:left="115" w:right="0"/>
              <w:jc w:val="center"/>
              <w:rPr>
                <w:rFonts w:ascii="宋体" w:hAnsi="宋体" w:cs="宋体" w:eastAsia="宋体" w:hint="default"/>
                <w:sz w:val="21"/>
                <w:szCs w:val="21"/>
              </w:rPr>
            </w:pPr>
            <w:r>
              <w:rPr>
                <w:rFonts w:ascii="宋体" w:hAnsi="宋体" w:cs="宋体" w:eastAsia="宋体" w:hint="default"/>
                <w:spacing w:val="-2"/>
                <w:sz w:val="21"/>
                <w:szCs w:val="21"/>
              </w:rPr>
              <w:t>北京东华信通信息技术有限公司</w:t>
            </w:r>
          </w:p>
        </w:tc>
        <w:tc>
          <w:tcPr>
            <w:tcW w:w="27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2"/>
              <w:jc w:val="right"/>
              <w:rPr>
                <w:rFonts w:ascii="Arial Narrow" w:hAnsi="Arial Narrow" w:cs="Arial Narrow" w:eastAsia="Arial Narrow" w:hint="default"/>
                <w:sz w:val="21"/>
                <w:szCs w:val="21"/>
              </w:rPr>
            </w:pPr>
            <w:r>
              <w:rPr>
                <w:rFonts w:ascii="Arial Narrow"/>
                <w:spacing w:val="-1"/>
                <w:sz w:val="21"/>
              </w:rPr>
              <w:t>16,699,776.79</w:t>
            </w:r>
            <w:r>
              <w:rPr>
                <w:rFonts w:ascii="Arial Narrow"/>
                <w:sz w:val="21"/>
              </w:rPr>
            </w:r>
          </w:p>
        </w:tc>
        <w:tc>
          <w:tcPr>
            <w:tcW w:w="2720" w:type="dxa"/>
            <w:vMerge/>
            <w:tcBorders>
              <w:left w:val="single" w:sz="4" w:space="0" w:color="000000"/>
              <w:bottom w:val="single" w:sz="4" w:space="0" w:color="000000"/>
              <w:right w:val="nil" w:sz="6" w:space="0" w:color="auto"/>
            </w:tcBorders>
          </w:tcPr>
          <w:p>
            <w:pPr/>
          </w:p>
        </w:tc>
      </w:tr>
    </w:tbl>
    <w:p>
      <w:pPr>
        <w:spacing w:line="240" w:lineRule="auto" w:before="2"/>
        <w:rPr>
          <w:rFonts w:ascii="宋体" w:hAnsi="宋体" w:cs="宋体" w:eastAsia="宋体" w:hint="default"/>
          <w:sz w:val="11"/>
          <w:szCs w:val="11"/>
        </w:rPr>
      </w:pPr>
    </w:p>
    <w:p>
      <w:pPr>
        <w:tabs>
          <w:tab w:pos="1817" w:val="left" w:leader="none"/>
        </w:tabs>
        <w:spacing w:before="36"/>
        <w:ind w:left="982" w:right="338" w:firstLine="0"/>
        <w:jc w:val="left"/>
        <w:rPr>
          <w:rFonts w:ascii="宋体" w:hAnsi="宋体" w:cs="宋体" w:eastAsia="宋体" w:hint="default"/>
          <w:sz w:val="21"/>
          <w:szCs w:val="21"/>
        </w:rPr>
      </w:pPr>
      <w:r>
        <w:rPr/>
        <w:pict>
          <v:group style="position:absolute;margin-left:84.503998pt;margin-top:-28.172308pt;width:426.45pt;height:.5pt;mso-position-horizontal-relative:page;mso-position-vertical-relative:paragraph;z-index:-1158112" coordorigin="1690,-563" coordsize="8529,10">
            <v:shape style="position:absolute;left:1690;top:-563;width:3061;height:10" type="#_x0000_t75" stroked="false">
              <v:imagedata r:id="rId32" o:title=""/>
            </v:shape>
            <v:shape style="position:absolute;left:4746;top:-563;width:2748;height:10" type="#_x0000_t75" stroked="false">
              <v:imagedata r:id="rId33" o:title=""/>
            </v:shape>
            <v:shape style="position:absolute;left:7489;top:-563;width:2729;height:10" type="#_x0000_t75" stroked="false">
              <v:imagedata r:id="rId34" o:title=""/>
            </v:shape>
            <w10:wrap type="none"/>
          </v:group>
        </w:pict>
      </w:r>
      <w:r>
        <w:rPr/>
        <w:pict>
          <v:shape style="position:absolute;margin-left:237.529999pt;margin-top:-8.492298pt;width:.48002pt;height:.72pt;mso-position-horizontal-relative:page;mso-position-vertical-relative:paragraph;z-index:2560" type="#_x0000_t75" stroked="false">
            <v:imagedata r:id="rId35" o:title=""/>
          </v:shape>
        </w:pict>
      </w:r>
      <w:r>
        <w:rPr/>
        <w:pict>
          <v:shape style="position:absolute;margin-left:374.709991pt;margin-top:-8.492298pt;width:.48pt;height:.72pt;mso-position-horizontal-relative:page;mso-position-vertical-relative:paragraph;z-index:2584" type="#_x0000_t75" stroked="false">
            <v:imagedata r:id="rId35" o:title=""/>
          </v:shape>
        </w:pict>
      </w:r>
      <w:r>
        <w:rPr>
          <w:rFonts w:ascii="宋体" w:hAnsi="宋体" w:cs="宋体" w:eastAsia="宋体" w:hint="default"/>
          <w:b/>
          <w:bCs/>
          <w:w w:val="95"/>
          <w:sz w:val="21"/>
          <w:szCs w:val="21"/>
        </w:rPr>
        <w:t>(</w:t>
      </w:r>
      <w:r>
        <w:rPr>
          <w:rFonts w:ascii="宋体" w:hAnsi="宋体" w:cs="宋体" w:eastAsia="宋体" w:hint="default"/>
          <w:b/>
          <w:bCs/>
          <w:w w:val="95"/>
          <w:sz w:val="21"/>
          <w:szCs w:val="21"/>
        </w:rPr>
        <w:t>三</w:t>
      </w:r>
      <w:r>
        <w:rPr>
          <w:rFonts w:ascii="宋体" w:hAnsi="宋体" w:cs="宋体" w:eastAsia="宋体" w:hint="default"/>
          <w:b/>
          <w:bCs/>
          <w:w w:val="95"/>
          <w:sz w:val="21"/>
          <w:szCs w:val="21"/>
        </w:rPr>
        <w:t>)</w:t>
        <w:tab/>
      </w:r>
      <w:r>
        <w:rPr>
          <w:rFonts w:ascii="宋体" w:hAnsi="宋体" w:cs="宋体" w:eastAsia="宋体" w:hint="default"/>
          <w:b/>
          <w:bCs/>
          <w:sz w:val="21"/>
          <w:szCs w:val="21"/>
        </w:rPr>
        <w:t>本期发生的非同一控制下企业合并</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980" w:top="1100" w:bottom="1160" w:left="1240" w:right="0"/>
        </w:sectPr>
      </w:pPr>
    </w:p>
    <w:p>
      <w:pPr>
        <w:spacing w:line="240" w:lineRule="auto" w:before="8"/>
        <w:rPr>
          <w:rFonts w:ascii="宋体" w:hAnsi="宋体" w:cs="宋体" w:eastAsia="宋体" w:hint="default"/>
          <w:b/>
          <w:bCs/>
          <w:sz w:val="24"/>
          <w:szCs w:val="24"/>
        </w:rPr>
      </w:pPr>
      <w:r>
        <w:rPr/>
        <w:pict>
          <v:group style="position:absolute;margin-left:33.599998pt;margin-top:717.340027pt;width:517.8pt;height:38.8pt;mso-position-horizontal-relative:page;mso-position-vertical-relative:page;z-index:-1157560" coordorigin="672,14347" coordsize="10356,776">
            <v:shape style="position:absolute;left:8169;top:14347;width:5;height:10" type="#_x0000_t75" stroked="false">
              <v:imagedata r:id="rId29" o:title=""/>
            </v:shape>
            <v:group style="position:absolute;left:8173;top:14376;width:10;height:20" coordorigin="8173,14376" coordsize="10,20">
              <v:shape style="position:absolute;left:8173;top:14376;width:10;height:20" coordorigin="8173,14376" coordsize="10,20" path="m8173,14395l8183,14395,8183,14376,8173,14376,8173,14395xe" filled="true" fillcolor="#000000" stroked="false">
                <v:path arrowok="t"/>
                <v:fill type="solid"/>
              </v:shape>
            </v:group>
            <v:group style="position:absolute;left:8173;top:14395;width:10;height:20" coordorigin="8173,14395" coordsize="10,20">
              <v:shape style="position:absolute;left:8173;top:14395;width:10;height:20" coordorigin="8173,14395" coordsize="10,20" path="m8173,14414l8183,14414,8183,14395,8173,14395,8173,14414xe" filled="true" fillcolor="#000000" stroked="false">
                <v:path arrowok="t"/>
                <v:fill type="solid"/>
              </v:shape>
            </v:group>
            <v:group style="position:absolute;left:8173;top:14414;width:10;height:20" coordorigin="8173,14414" coordsize="10,20">
              <v:shape style="position:absolute;left:8173;top:14414;width:10;height:20" coordorigin="8173,14414" coordsize="10,20" path="m8173,14433l8183,14433,8183,14414,8173,14414,8173,14433xe" filled="true" fillcolor="#000000" stroked="false">
                <v:path arrowok="t"/>
                <v:fill type="solid"/>
              </v:shape>
            </v:group>
            <v:group style="position:absolute;left:8173;top:14433;width:10;height:20" coordorigin="8173,14433" coordsize="10,20">
              <v:shape style="position:absolute;left:8173;top:14433;width:10;height:20" coordorigin="8173,14433" coordsize="10,20" path="m8173,14452l8183,14452,8183,14433,8173,14433,8173,14452xe" filled="true" fillcolor="#000000" stroked="false">
                <v:path arrowok="t"/>
                <v:fill type="solid"/>
              </v:shape>
            </v:group>
            <v:group style="position:absolute;left:8173;top:14452;width:10;height:20" coordorigin="8173,14452" coordsize="10,20">
              <v:shape style="position:absolute;left:8173;top:14452;width:10;height:20" coordorigin="8173,14452" coordsize="10,20" path="m8173,14472l8183,14472,8183,14452,8173,14452,8173,14472xe" filled="true" fillcolor="#000000" stroked="false">
                <v:path arrowok="t"/>
                <v:fill type="solid"/>
              </v:shape>
            </v:group>
            <v:group style="position:absolute;left:8173;top:14472;width:10;height:20" coordorigin="8173,14472" coordsize="10,20">
              <v:shape style="position:absolute;left:8173;top:14472;width:10;height:20" coordorigin="8173,14472" coordsize="10,20" path="m8173,14491l8183,14491,8183,14472,8173,14472,8173,14491xe" filled="true" fillcolor="#000000" stroked="false">
                <v:path arrowok="t"/>
                <v:fill type="solid"/>
              </v:shape>
            </v:group>
            <v:group style="position:absolute;left:8173;top:14491;width:10;height:20" coordorigin="8173,14491" coordsize="10,20">
              <v:shape style="position:absolute;left:8173;top:14491;width:10;height:20" coordorigin="8173,14491" coordsize="10,20" path="m8173,14510l8183,14510,8183,14491,8173,14491,8173,14510xe" filled="true" fillcolor="#000000" stroked="false">
                <v:path arrowok="t"/>
                <v:fill type="solid"/>
              </v:shape>
            </v:group>
            <v:group style="position:absolute;left:8173;top:14510;width:10;height:20" coordorigin="8173,14510" coordsize="10,20">
              <v:shape style="position:absolute;left:8173;top:14510;width:10;height:20" coordorigin="8173,14510" coordsize="10,20" path="m8173,14529l8183,14529,8183,14510,8173,14510,8173,14529xe" filled="true" fillcolor="#000000" stroked="false">
                <v:path arrowok="t"/>
                <v:fill type="solid"/>
              </v:shape>
            </v:group>
            <v:group style="position:absolute;left:8173;top:14529;width:10;height:20" coordorigin="8173,14529" coordsize="10,20">
              <v:shape style="position:absolute;left:8173;top:14529;width:10;height:20" coordorigin="8173,14529" coordsize="10,20" path="m8173,14548l8183,14548,8183,14529,8173,14529,8173,14548xe" filled="true" fillcolor="#000000" stroked="false">
                <v:path arrowok="t"/>
                <v:fill type="solid"/>
              </v:shape>
            </v:group>
            <v:group style="position:absolute;left:8173;top:14548;width:10;height:20" coordorigin="8173,14548" coordsize="10,20">
              <v:shape style="position:absolute;left:8173;top:14548;width:10;height:20" coordorigin="8173,14548" coordsize="10,20" path="m8173,14568l8183,14568,8183,14548,8173,14548,8173,14568xe" filled="true" fillcolor="#000000" stroked="false">
                <v:path arrowok="t"/>
                <v:fill type="solid"/>
              </v:shape>
            </v:group>
            <v:group style="position:absolute;left:8173;top:14568;width:10;height:20" coordorigin="8173,14568" coordsize="10,20">
              <v:shape style="position:absolute;left:8173;top:14568;width:10;height:20" coordorigin="8173,14568" coordsize="10,20" path="m8173,14587l8183,14587,8183,14568,8173,14568,8173,14587xe" filled="true" fillcolor="#000000" stroked="false">
                <v:path arrowok="t"/>
                <v:fill type="solid"/>
              </v:shape>
            </v:group>
            <v:group style="position:absolute;left:8173;top:14587;width:10;height:20" coordorigin="8173,14587" coordsize="10,20">
              <v:shape style="position:absolute;left:8173;top:14587;width:10;height:20" coordorigin="8173,14587" coordsize="10,20" path="m8173,14606l8183,14606,8183,14587,8173,14587,8173,14606xe" filled="true" fillcolor="#000000" stroked="false">
                <v:path arrowok="t"/>
                <v:fill type="solid"/>
              </v:shape>
            </v:group>
            <v:group style="position:absolute;left:8173;top:14606;width:10;height:20" coordorigin="8173,14606" coordsize="10,20">
              <v:shape style="position:absolute;left:8173;top:14606;width:10;height:20" coordorigin="8173,14606" coordsize="10,20" path="m8173,14625l8183,14625,8183,14606,8173,14606,8173,14625xe" filled="true" fillcolor="#000000" stroked="false">
                <v:path arrowok="t"/>
                <v:fill type="solid"/>
              </v:shape>
            </v:group>
            <v:group style="position:absolute;left:8173;top:14625;width:10;height:20" coordorigin="8173,14625" coordsize="10,20">
              <v:shape style="position:absolute;left:8173;top:14625;width:10;height:20" coordorigin="8173,14625" coordsize="10,20" path="m8173,14644l8183,14644,8183,14625,8173,14625,8173,14644xe" filled="true" fillcolor="#000000" stroked="false">
                <v:path arrowok="t"/>
                <v:fill type="solid"/>
              </v:shape>
            </v:group>
            <v:group style="position:absolute;left:8173;top:14644;width:10;height:20" coordorigin="8173,14644" coordsize="10,20">
              <v:shape style="position:absolute;left:8173;top:14644;width:10;height:20" coordorigin="8173,14644" coordsize="10,20" path="m8173,14664l8183,14664,8183,14644,8173,14644,8173,14664xe" filled="true" fillcolor="#000000" stroked="false">
                <v:path arrowok="t"/>
                <v:fill type="solid"/>
              </v:shape>
            </v:group>
            <v:group style="position:absolute;left:8173;top:14664;width:10;height:20" coordorigin="8173,14664" coordsize="10,20">
              <v:shape style="position:absolute;left:8173;top:14664;width:10;height:20" coordorigin="8173,14664" coordsize="10,20" path="m8173,14683l8183,14683,8183,14664,8173,14664,8173,14683xe" filled="true" fillcolor="#000000" stroked="false">
                <v:path arrowok="t"/>
                <v:fill type="solid"/>
              </v:shape>
            </v:group>
            <v:group style="position:absolute;left:8173;top:14683;width:10;height:20" coordorigin="8173,14683" coordsize="10,20">
              <v:shape style="position:absolute;left:8173;top:14683;width:10;height:20" coordorigin="8173,14683" coordsize="10,20" path="m8173,14702l8183,14702,8183,14683,8173,14683,8173,14702xe" filled="true" fillcolor="#000000" stroked="false">
                <v:path arrowok="t"/>
                <v:fill type="solid"/>
              </v:shape>
            </v:group>
            <v:group style="position:absolute;left:8173;top:14702;width:10;height:20" coordorigin="8173,14702" coordsize="10,20">
              <v:shape style="position:absolute;left:8173;top:14702;width:10;height:20" coordorigin="8173,14702" coordsize="10,20" path="m8173,14721l8183,14721,8183,14702,8173,14702,8173,14721xe" filled="true" fillcolor="#000000" stroked="false">
                <v:path arrowok="t"/>
                <v:fill type="solid"/>
              </v:shape>
            </v:group>
            <v:group style="position:absolute;left:8173;top:14721;width:10;height:20" coordorigin="8173,14721" coordsize="10,20">
              <v:shape style="position:absolute;left:8173;top:14721;width:10;height:20" coordorigin="8173,14721" coordsize="10,20" path="m8173,14740l8183,14740,8183,14721,8173,14721,8173,14740xe" filled="true" fillcolor="#000000" stroked="false">
                <v:path arrowok="t"/>
                <v:fill type="solid"/>
              </v:shape>
            </v:group>
            <v:group style="position:absolute;left:8173;top:14744;width:10;height:2" coordorigin="8173,14744" coordsize="10,2">
              <v:shape style="position:absolute;left:8173;top:14744;width:10;height:2" coordorigin="8173,14744" coordsize="10,0" path="m8173,14744l8183,14744e" filled="false" stroked="true" strokeweight=".35999pt" strokecolor="#000000">
                <v:path arrowok="t"/>
              </v:shape>
            </v:group>
            <v:group style="position:absolute;left:3658;top:14376;width:10;height:20" coordorigin="3658,14376" coordsize="10,20">
              <v:shape style="position:absolute;left:3658;top:14376;width:10;height:20" coordorigin="3658,14376" coordsize="10,20" path="m3658,14395l3668,14395,3668,14376,3658,14376,3658,14395xe" filled="true" fillcolor="#000000" stroked="false">
                <v:path arrowok="t"/>
                <v:fill type="solid"/>
              </v:shape>
            </v:group>
            <v:group style="position:absolute;left:3658;top:14395;width:10;height:20" coordorigin="3658,14395" coordsize="10,20">
              <v:shape style="position:absolute;left:3658;top:14395;width:10;height:20" coordorigin="3658,14395" coordsize="10,20" path="m3658,14414l3668,14414,3668,14395,3658,14395,3658,14414xe" filled="true" fillcolor="#000000" stroked="false">
                <v:path arrowok="t"/>
                <v:fill type="solid"/>
              </v:shape>
            </v:group>
            <v:group style="position:absolute;left:3658;top:14414;width:10;height:20" coordorigin="3658,14414" coordsize="10,20">
              <v:shape style="position:absolute;left:3658;top:14414;width:10;height:20" coordorigin="3658,14414" coordsize="10,20" path="m3658,14433l3668,14433,3668,14414,3658,14414,3658,14433xe" filled="true" fillcolor="#000000" stroked="false">
                <v:path arrowok="t"/>
                <v:fill type="solid"/>
              </v:shape>
            </v:group>
            <v:group style="position:absolute;left:3658;top:14433;width:10;height:20" coordorigin="3658,14433" coordsize="10,20">
              <v:shape style="position:absolute;left:3658;top:14433;width:10;height:20" coordorigin="3658,14433" coordsize="10,20" path="m3658,14452l3668,14452,3668,14433,3658,14433,3658,14452xe" filled="true" fillcolor="#000000" stroked="false">
                <v:path arrowok="t"/>
                <v:fill type="solid"/>
              </v:shape>
            </v:group>
            <v:group style="position:absolute;left:3658;top:14452;width:10;height:20" coordorigin="3658,14452" coordsize="10,20">
              <v:shape style="position:absolute;left:3658;top:14452;width:10;height:20" coordorigin="3658,14452" coordsize="10,20" path="m3658,14472l3668,14472,3668,14452,3658,14452,3658,14472xe" filled="true" fillcolor="#000000" stroked="false">
                <v:path arrowok="t"/>
                <v:fill type="solid"/>
              </v:shape>
            </v:group>
            <v:group style="position:absolute;left:3658;top:14472;width:10;height:20" coordorigin="3658,14472" coordsize="10,20">
              <v:shape style="position:absolute;left:3658;top:14472;width:10;height:20" coordorigin="3658,14472" coordsize="10,20" path="m3658,14491l3668,14491,3668,14472,3658,14472,3658,14491xe" filled="true" fillcolor="#000000" stroked="false">
                <v:path arrowok="t"/>
                <v:fill type="solid"/>
              </v:shape>
            </v:group>
            <v:group style="position:absolute;left:3658;top:14491;width:10;height:20" coordorigin="3658,14491" coordsize="10,20">
              <v:shape style="position:absolute;left:3658;top:14491;width:10;height:20" coordorigin="3658,14491" coordsize="10,20" path="m3658,14510l3668,14510,3668,14491,3658,14491,3658,14510xe" filled="true" fillcolor="#000000" stroked="false">
                <v:path arrowok="t"/>
                <v:fill type="solid"/>
              </v:shape>
            </v:group>
            <v:group style="position:absolute;left:3658;top:14510;width:10;height:20" coordorigin="3658,14510" coordsize="10,20">
              <v:shape style="position:absolute;left:3658;top:14510;width:10;height:20" coordorigin="3658,14510" coordsize="10,20" path="m3658,14529l3668,14529,3668,14510,3658,14510,3658,14529xe" filled="true" fillcolor="#000000" stroked="false">
                <v:path arrowok="t"/>
                <v:fill type="solid"/>
              </v:shape>
            </v:group>
            <v:group style="position:absolute;left:3658;top:14529;width:10;height:20" coordorigin="3658,14529" coordsize="10,20">
              <v:shape style="position:absolute;left:3658;top:14529;width:10;height:20" coordorigin="3658,14529" coordsize="10,20" path="m3658,14548l3668,14548,3668,14529,3658,14529,3658,14548xe" filled="true" fillcolor="#000000" stroked="false">
                <v:path arrowok="t"/>
                <v:fill type="solid"/>
              </v:shape>
            </v:group>
            <v:group style="position:absolute;left:3658;top:14548;width:10;height:20" coordorigin="3658,14548" coordsize="10,20">
              <v:shape style="position:absolute;left:3658;top:14548;width:10;height:20" coordorigin="3658,14548" coordsize="10,20" path="m3658,14568l3668,14568,3668,14548,3658,14548,3658,14568xe" filled="true" fillcolor="#000000" stroked="false">
                <v:path arrowok="t"/>
                <v:fill type="solid"/>
              </v:shape>
            </v:group>
            <v:group style="position:absolute;left:3658;top:14568;width:10;height:20" coordorigin="3658,14568" coordsize="10,20">
              <v:shape style="position:absolute;left:3658;top:14568;width:10;height:20" coordorigin="3658,14568" coordsize="10,20" path="m3658,14587l3668,14587,3668,14568,3658,14568,3658,14587xe" filled="true" fillcolor="#000000" stroked="false">
                <v:path arrowok="t"/>
                <v:fill type="solid"/>
              </v:shape>
            </v:group>
            <v:group style="position:absolute;left:3658;top:14587;width:10;height:20" coordorigin="3658,14587" coordsize="10,20">
              <v:shape style="position:absolute;left:3658;top:14587;width:10;height:20" coordorigin="3658,14587" coordsize="10,20" path="m3658,14606l3668,14606,3668,14587,3658,14587,3658,14606xe" filled="true" fillcolor="#000000" stroked="false">
                <v:path arrowok="t"/>
                <v:fill type="solid"/>
              </v:shape>
            </v:group>
            <v:group style="position:absolute;left:3658;top:14606;width:10;height:20" coordorigin="3658,14606" coordsize="10,20">
              <v:shape style="position:absolute;left:3658;top:14606;width:10;height:20" coordorigin="3658,14606" coordsize="10,20" path="m3658,14625l3668,14625,3668,14606,3658,14606,3658,14625xe" filled="true" fillcolor="#000000" stroked="false">
                <v:path arrowok="t"/>
                <v:fill type="solid"/>
              </v:shape>
            </v:group>
            <v:group style="position:absolute;left:3658;top:14625;width:10;height:20" coordorigin="3658,14625" coordsize="10,20">
              <v:shape style="position:absolute;left:3658;top:14625;width:10;height:20" coordorigin="3658,14625" coordsize="10,20" path="m3658,14644l3668,14644,3668,14625,3658,14625,3658,14644xe" filled="true" fillcolor="#000000" stroked="false">
                <v:path arrowok="t"/>
                <v:fill type="solid"/>
              </v:shape>
            </v:group>
            <v:group style="position:absolute;left:3658;top:14644;width:10;height:20" coordorigin="3658,14644" coordsize="10,20">
              <v:shape style="position:absolute;left:3658;top:14644;width:10;height:20" coordorigin="3658,14644" coordsize="10,20" path="m3658,14664l3668,14664,3668,14644,3658,14644,3658,14664xe" filled="true" fillcolor="#000000" stroked="false">
                <v:path arrowok="t"/>
                <v:fill type="solid"/>
              </v:shape>
            </v:group>
            <v:group style="position:absolute;left:3658;top:14664;width:10;height:20" coordorigin="3658,14664" coordsize="10,20">
              <v:shape style="position:absolute;left:3658;top:14664;width:10;height:20" coordorigin="3658,14664" coordsize="10,20" path="m3658,14683l3668,14683,3668,14664,3658,14664,3658,14683xe" filled="true" fillcolor="#000000" stroked="false">
                <v:path arrowok="t"/>
                <v:fill type="solid"/>
              </v:shape>
            </v:group>
            <v:group style="position:absolute;left:3658;top:14683;width:10;height:20" coordorigin="3658,14683" coordsize="10,20">
              <v:shape style="position:absolute;left:3658;top:14683;width:10;height:20" coordorigin="3658,14683" coordsize="10,20" path="m3658,14702l3668,14702,3668,14683,3658,14683,3658,14702xe" filled="true" fillcolor="#000000" stroked="false">
                <v:path arrowok="t"/>
                <v:fill type="solid"/>
              </v:shape>
            </v:group>
            <v:group style="position:absolute;left:3658;top:14702;width:10;height:20" coordorigin="3658,14702" coordsize="10,20">
              <v:shape style="position:absolute;left:3658;top:14702;width:10;height:20" coordorigin="3658,14702" coordsize="10,20" path="m3658,14721l3668,14721,3668,14702,3658,14702,3658,14721xe" filled="true" fillcolor="#000000" stroked="false">
                <v:path arrowok="t"/>
                <v:fill type="solid"/>
              </v:shape>
            </v:group>
            <v:group style="position:absolute;left:3658;top:14721;width:10;height:20" coordorigin="3658,14721" coordsize="10,20">
              <v:shape style="position:absolute;left:3658;top:14721;width:10;height:20" coordorigin="3658,14721" coordsize="10,20" path="m3658,14740l3668,14740,3668,14721,3658,14721,3658,14740xe" filled="true" fillcolor="#000000" stroked="false">
                <v:path arrowok="t"/>
                <v:fill type="solid"/>
              </v:shape>
            </v:group>
            <v:group style="position:absolute;left:3658;top:14744;width:10;height:2" coordorigin="3658,14744" coordsize="10,2">
              <v:shape style="position:absolute;left:3658;top:14744;width:10;height:2" coordorigin="3658,14744" coordsize="10,0" path="m3658,14744l3668,14744e" filled="false" stroked="true" strokeweight=".35999pt" strokecolor="#000000">
                <v:path arrowok="t"/>
              </v:shape>
              <v:shape style="position:absolute;left:672;top:14748;width:1565;height:10" type="#_x0000_t75" stroked="false">
                <v:imagedata r:id="rId36" o:title=""/>
              </v:shape>
              <v:shape style="position:absolute;left:2232;top:14748;width:1426;height:10" type="#_x0000_t75" stroked="false">
                <v:imagedata r:id="rId37" o:title=""/>
              </v:shape>
              <v:shape style="position:absolute;left:3653;top:14748;width:836;height:10" type="#_x0000_t75" stroked="false">
                <v:imagedata r:id="rId38" o:title=""/>
              </v:shape>
              <v:shape style="position:absolute;left:4484;top:14748;width:2273;height:10" type="#_x0000_t75" stroked="false">
                <v:imagedata r:id="rId39" o:title=""/>
              </v:shape>
              <v:shape style="position:absolute;left:6753;top:14748;width:3406;height:10" type="#_x0000_t75" stroked="false">
                <v:imagedata r:id="rId40" o:title=""/>
              </v:shape>
              <v:shape style="position:absolute;left:10154;top:14748;width:874;height:10" type="#_x0000_t75" stroked="false">
                <v:imagedata r:id="rId41" o:title=""/>
              </v:shape>
            </v:group>
            <v:group style="position:absolute;left:3658;top:14757;width:10;height:20" coordorigin="3658,14757" coordsize="10,20">
              <v:shape style="position:absolute;left:3658;top:14757;width:10;height:20" coordorigin="3658,14757" coordsize="10,20" path="m3658,14776l3668,14776,3668,14757,3658,14757,3658,14776xe" filled="true" fillcolor="#000000" stroked="false">
                <v:path arrowok="t"/>
                <v:fill type="solid"/>
              </v:shape>
            </v:group>
            <v:group style="position:absolute;left:3658;top:14776;width:10;height:20" coordorigin="3658,14776" coordsize="10,20">
              <v:shape style="position:absolute;left:3658;top:14776;width:10;height:20" coordorigin="3658,14776" coordsize="10,20" path="m3658,14796l3668,14796,3668,14776,3658,14776,3658,14796xe" filled="true" fillcolor="#000000" stroked="false">
                <v:path arrowok="t"/>
                <v:fill type="solid"/>
              </v:shape>
            </v:group>
            <v:group style="position:absolute;left:3658;top:14796;width:10;height:20" coordorigin="3658,14796" coordsize="10,20">
              <v:shape style="position:absolute;left:3658;top:14796;width:10;height:20" coordorigin="3658,14796" coordsize="10,20" path="m3658,14815l3668,14815,3668,14796,3658,14796,3658,14815xe" filled="true" fillcolor="#000000" stroked="false">
                <v:path arrowok="t"/>
                <v:fill type="solid"/>
              </v:shape>
            </v:group>
            <v:group style="position:absolute;left:3658;top:14815;width:10;height:20" coordorigin="3658,14815" coordsize="10,20">
              <v:shape style="position:absolute;left:3658;top:14815;width:10;height:20" coordorigin="3658,14815" coordsize="10,20" path="m3658,14834l3668,14834,3668,14815,3658,14815,3658,14834xe" filled="true" fillcolor="#000000" stroked="false">
                <v:path arrowok="t"/>
                <v:fill type="solid"/>
              </v:shape>
            </v:group>
            <v:group style="position:absolute;left:3658;top:14834;width:10;height:20" coordorigin="3658,14834" coordsize="10,20">
              <v:shape style="position:absolute;left:3658;top:14834;width:10;height:20" coordorigin="3658,14834" coordsize="10,20" path="m3658,14853l3668,14853,3668,14834,3658,14834,3658,14853xe" filled="true" fillcolor="#000000" stroked="false">
                <v:path arrowok="t"/>
                <v:fill type="solid"/>
              </v:shape>
            </v:group>
            <v:group style="position:absolute;left:3658;top:14853;width:10;height:20" coordorigin="3658,14853" coordsize="10,20">
              <v:shape style="position:absolute;left:3658;top:14853;width:10;height:20" coordorigin="3658,14853" coordsize="10,20" path="m3658,14872l3668,14872,3668,14853,3658,14853,3658,14872xe" filled="true" fillcolor="#000000" stroked="false">
                <v:path arrowok="t"/>
                <v:fill type="solid"/>
              </v:shape>
            </v:group>
            <v:group style="position:absolute;left:3658;top:14872;width:10;height:20" coordorigin="3658,14872" coordsize="10,20">
              <v:shape style="position:absolute;left:3658;top:14872;width:10;height:20" coordorigin="3658,14872" coordsize="10,20" path="m3658,14892l3668,14892,3668,14872,3658,14872,3658,14892xe" filled="true" fillcolor="#000000" stroked="false">
                <v:path arrowok="t"/>
                <v:fill type="solid"/>
              </v:shape>
            </v:group>
            <v:group style="position:absolute;left:3658;top:14892;width:10;height:20" coordorigin="3658,14892" coordsize="10,20">
              <v:shape style="position:absolute;left:3658;top:14892;width:10;height:20" coordorigin="3658,14892" coordsize="10,20" path="m3658,14911l3668,14911,3668,14892,3658,14892,3658,14911xe" filled="true" fillcolor="#000000" stroked="false">
                <v:path arrowok="t"/>
                <v:fill type="solid"/>
              </v:shape>
            </v:group>
            <v:group style="position:absolute;left:3658;top:14911;width:10;height:20" coordorigin="3658,14911" coordsize="10,20">
              <v:shape style="position:absolute;left:3658;top:14911;width:10;height:20" coordorigin="3658,14911" coordsize="10,20" path="m3658,14930l3668,14930,3668,14911,3658,14911,3658,14930xe" filled="true" fillcolor="#000000" stroked="false">
                <v:path arrowok="t"/>
                <v:fill type="solid"/>
              </v:shape>
            </v:group>
            <v:group style="position:absolute;left:3658;top:14930;width:10;height:20" coordorigin="3658,14930" coordsize="10,20">
              <v:shape style="position:absolute;left:3658;top:14930;width:10;height:20" coordorigin="3658,14930" coordsize="10,20" path="m3658,14949l3668,14949,3668,14930,3658,14930,3658,14949xe" filled="true" fillcolor="#000000" stroked="false">
                <v:path arrowok="t"/>
                <v:fill type="solid"/>
              </v:shape>
            </v:group>
            <v:group style="position:absolute;left:3658;top:14949;width:10;height:20" coordorigin="3658,14949" coordsize="10,20">
              <v:shape style="position:absolute;left:3658;top:14949;width:10;height:20" coordorigin="3658,14949" coordsize="10,20" path="m3658,14968l3668,14968,3668,14949,3658,14949,3658,14968xe" filled="true" fillcolor="#000000" stroked="false">
                <v:path arrowok="t"/>
                <v:fill type="solid"/>
              </v:shape>
            </v:group>
            <v:group style="position:absolute;left:3658;top:14968;width:10;height:20" coordorigin="3658,14968" coordsize="10,20">
              <v:shape style="position:absolute;left:3658;top:14968;width:10;height:20" coordorigin="3658,14968" coordsize="10,20" path="m3658,14988l3668,14988,3668,14968,3658,14968,3658,14988xe" filled="true" fillcolor="#000000" stroked="false">
                <v:path arrowok="t"/>
                <v:fill type="solid"/>
              </v:shape>
            </v:group>
            <v:group style="position:absolute;left:3658;top:14988;width:10;height:20" coordorigin="3658,14988" coordsize="10,20">
              <v:shape style="position:absolute;left:3658;top:14988;width:10;height:20" coordorigin="3658,14988" coordsize="10,20" path="m3658,15007l3668,15007,3668,14988,3658,14988,3658,15007xe" filled="true" fillcolor="#000000" stroked="false">
                <v:path arrowok="t"/>
                <v:fill type="solid"/>
              </v:shape>
            </v:group>
            <v:group style="position:absolute;left:3658;top:15007;width:10;height:20" coordorigin="3658,15007" coordsize="10,20">
              <v:shape style="position:absolute;left:3658;top:15007;width:10;height:20" coordorigin="3658,15007" coordsize="10,20" path="m3658,15026l3668,15026,3668,15007,3658,15007,3658,15026xe" filled="true" fillcolor="#000000" stroked="false">
                <v:path arrowok="t"/>
                <v:fill type="solid"/>
              </v:shape>
            </v:group>
            <v:group style="position:absolute;left:3658;top:15026;width:10;height:20" coordorigin="3658,15026" coordsize="10,20">
              <v:shape style="position:absolute;left:3658;top:15026;width:10;height:20" coordorigin="3658,15026" coordsize="10,20" path="m3658,15045l3668,15045,3668,15026,3658,15026,3658,15045xe" filled="true" fillcolor="#000000" stroked="false">
                <v:path arrowok="t"/>
                <v:fill type="solid"/>
              </v:shape>
            </v:group>
            <v:group style="position:absolute;left:3658;top:15045;width:10;height:20" coordorigin="3658,15045" coordsize="10,20">
              <v:shape style="position:absolute;left:3658;top:15045;width:10;height:20" coordorigin="3658,15045" coordsize="10,20" path="m3658,15064l3668,15064,3668,15045,3658,15045,3658,15064xe" filled="true" fillcolor="#000000" stroked="false">
                <v:path arrowok="t"/>
                <v:fill type="solid"/>
              </v:shape>
            </v:group>
            <v:group style="position:absolute;left:3658;top:15064;width:10;height:20" coordorigin="3658,15064" coordsize="10,20">
              <v:shape style="position:absolute;left:3658;top:15064;width:10;height:20" coordorigin="3658,15064" coordsize="10,20" path="m3658,15084l3668,15084,3668,15064,3658,15064,3658,15084xe" filled="true" fillcolor="#000000" stroked="false">
                <v:path arrowok="t"/>
                <v:fill type="solid"/>
              </v:shape>
            </v:group>
            <v:group style="position:absolute;left:3658;top:15084;width:10;height:20" coordorigin="3658,15084" coordsize="10,20">
              <v:shape style="position:absolute;left:3658;top:15084;width:10;height:20" coordorigin="3658,15084" coordsize="10,20" path="m3658,15103l3668,15103,3668,15084,3658,15084,3658,15103xe" filled="true" fillcolor="#000000" stroked="false">
                <v:path arrowok="t"/>
                <v:fill type="solid"/>
              </v:shape>
            </v:group>
            <v:group style="position:absolute;left:3658;top:15103;width:10;height:20" coordorigin="3658,15103" coordsize="10,20">
              <v:shape style="position:absolute;left:3658;top:15103;width:10;height:20" coordorigin="3658,15103" coordsize="10,20" path="m3658,15122l3668,15122,3668,15103,3658,15103,3658,15122xe" filled="true" fillcolor="#000000" stroked="false">
                <v:path arrowok="t"/>
                <v:fill type="solid"/>
              </v:shape>
            </v:group>
            <v:group style="position:absolute;left:8173;top:14757;width:10;height:20" coordorigin="8173,14757" coordsize="10,20">
              <v:shape style="position:absolute;left:8173;top:14757;width:10;height:20" coordorigin="8173,14757" coordsize="10,20" path="m8173,14776l8183,14776,8183,14757,8173,14757,8173,14776xe" filled="true" fillcolor="#000000" stroked="false">
                <v:path arrowok="t"/>
                <v:fill type="solid"/>
              </v:shape>
            </v:group>
            <v:group style="position:absolute;left:8173;top:14776;width:10;height:20" coordorigin="8173,14776" coordsize="10,20">
              <v:shape style="position:absolute;left:8173;top:14776;width:10;height:20" coordorigin="8173,14776" coordsize="10,20" path="m8173,14796l8183,14796,8183,14776,8173,14776,8173,14796xe" filled="true" fillcolor="#000000" stroked="false">
                <v:path arrowok="t"/>
                <v:fill type="solid"/>
              </v:shape>
            </v:group>
            <v:group style="position:absolute;left:8173;top:14796;width:10;height:20" coordorigin="8173,14796" coordsize="10,20">
              <v:shape style="position:absolute;left:8173;top:14796;width:10;height:20" coordorigin="8173,14796" coordsize="10,20" path="m8173,14815l8183,14815,8183,14796,8173,14796,8173,14815xe" filled="true" fillcolor="#000000" stroked="false">
                <v:path arrowok="t"/>
                <v:fill type="solid"/>
              </v:shape>
            </v:group>
            <v:group style="position:absolute;left:8173;top:14815;width:10;height:20" coordorigin="8173,14815" coordsize="10,20">
              <v:shape style="position:absolute;left:8173;top:14815;width:10;height:20" coordorigin="8173,14815" coordsize="10,20" path="m8173,14834l8183,14834,8183,14815,8173,14815,8173,14834xe" filled="true" fillcolor="#000000" stroked="false">
                <v:path arrowok="t"/>
                <v:fill type="solid"/>
              </v:shape>
            </v:group>
            <v:group style="position:absolute;left:8173;top:14834;width:10;height:20" coordorigin="8173,14834" coordsize="10,20">
              <v:shape style="position:absolute;left:8173;top:14834;width:10;height:20" coordorigin="8173,14834" coordsize="10,20" path="m8173,14853l8183,14853,8183,14834,8173,14834,8173,14853xe" filled="true" fillcolor="#000000" stroked="false">
                <v:path arrowok="t"/>
                <v:fill type="solid"/>
              </v:shape>
            </v:group>
            <v:group style="position:absolute;left:8173;top:14853;width:10;height:20" coordorigin="8173,14853" coordsize="10,20">
              <v:shape style="position:absolute;left:8173;top:14853;width:10;height:20" coordorigin="8173,14853" coordsize="10,20" path="m8173,14872l8183,14872,8183,14853,8173,14853,8173,14872xe" filled="true" fillcolor="#000000" stroked="false">
                <v:path arrowok="t"/>
                <v:fill type="solid"/>
              </v:shape>
            </v:group>
            <v:group style="position:absolute;left:8173;top:14872;width:10;height:20" coordorigin="8173,14872" coordsize="10,20">
              <v:shape style="position:absolute;left:8173;top:14872;width:10;height:20" coordorigin="8173,14872" coordsize="10,20" path="m8173,14892l8183,14892,8183,14872,8173,14872,8173,14892xe" filled="true" fillcolor="#000000" stroked="false">
                <v:path arrowok="t"/>
                <v:fill type="solid"/>
              </v:shape>
            </v:group>
            <v:group style="position:absolute;left:8173;top:14892;width:10;height:20" coordorigin="8173,14892" coordsize="10,20">
              <v:shape style="position:absolute;left:8173;top:14892;width:10;height:20" coordorigin="8173,14892" coordsize="10,20" path="m8173,14911l8183,14911,8183,14892,8173,14892,8173,14911xe" filled="true" fillcolor="#000000" stroked="false">
                <v:path arrowok="t"/>
                <v:fill type="solid"/>
              </v:shape>
            </v:group>
            <v:group style="position:absolute;left:8173;top:14911;width:10;height:20" coordorigin="8173,14911" coordsize="10,20">
              <v:shape style="position:absolute;left:8173;top:14911;width:10;height:20" coordorigin="8173,14911" coordsize="10,20" path="m8173,14930l8183,14930,8183,14911,8173,14911,8173,14930xe" filled="true" fillcolor="#000000" stroked="false">
                <v:path arrowok="t"/>
                <v:fill type="solid"/>
              </v:shape>
            </v:group>
            <v:group style="position:absolute;left:8173;top:14930;width:10;height:20" coordorigin="8173,14930" coordsize="10,20">
              <v:shape style="position:absolute;left:8173;top:14930;width:10;height:20" coordorigin="8173,14930" coordsize="10,20" path="m8173,14949l8183,14949,8183,14930,8173,14930,8173,14949xe" filled="true" fillcolor="#000000" stroked="false">
                <v:path arrowok="t"/>
                <v:fill type="solid"/>
              </v:shape>
            </v:group>
            <v:group style="position:absolute;left:8173;top:14949;width:10;height:20" coordorigin="8173,14949" coordsize="10,20">
              <v:shape style="position:absolute;left:8173;top:14949;width:10;height:20" coordorigin="8173,14949" coordsize="10,20" path="m8173,14968l8183,14968,8183,14949,8173,14949,8173,14968xe" filled="true" fillcolor="#000000" stroked="false">
                <v:path arrowok="t"/>
                <v:fill type="solid"/>
              </v:shape>
            </v:group>
            <v:group style="position:absolute;left:8173;top:14968;width:10;height:20" coordorigin="8173,14968" coordsize="10,20">
              <v:shape style="position:absolute;left:8173;top:14968;width:10;height:20" coordorigin="8173,14968" coordsize="10,20" path="m8173,14988l8183,14988,8183,14968,8173,14968,8173,14988xe" filled="true" fillcolor="#000000" stroked="false">
                <v:path arrowok="t"/>
                <v:fill type="solid"/>
              </v:shape>
            </v:group>
            <v:group style="position:absolute;left:8173;top:14988;width:10;height:20" coordorigin="8173,14988" coordsize="10,20">
              <v:shape style="position:absolute;left:8173;top:14988;width:10;height:20" coordorigin="8173,14988" coordsize="10,20" path="m8173,15007l8183,15007,8183,14988,8173,14988,8173,15007xe" filled="true" fillcolor="#000000" stroked="false">
                <v:path arrowok="t"/>
                <v:fill type="solid"/>
              </v:shape>
            </v:group>
            <v:group style="position:absolute;left:8173;top:15007;width:10;height:20" coordorigin="8173,15007" coordsize="10,20">
              <v:shape style="position:absolute;left:8173;top:15007;width:10;height:20" coordorigin="8173,15007" coordsize="10,20" path="m8173,15026l8183,15026,8183,15007,8173,15007,8173,15026xe" filled="true" fillcolor="#000000" stroked="false">
                <v:path arrowok="t"/>
                <v:fill type="solid"/>
              </v:shape>
            </v:group>
            <v:group style="position:absolute;left:8173;top:15026;width:10;height:20" coordorigin="8173,15026" coordsize="10,20">
              <v:shape style="position:absolute;left:8173;top:15026;width:10;height:20" coordorigin="8173,15026" coordsize="10,20" path="m8173,15045l8183,15045,8183,15026,8173,15026,8173,15045xe" filled="true" fillcolor="#000000" stroked="false">
                <v:path arrowok="t"/>
                <v:fill type="solid"/>
              </v:shape>
            </v:group>
            <v:group style="position:absolute;left:8173;top:15045;width:10;height:20" coordorigin="8173,15045" coordsize="10,20">
              <v:shape style="position:absolute;left:8173;top:15045;width:10;height:20" coordorigin="8173,15045" coordsize="10,20" path="m8173,15064l8183,15064,8183,15045,8173,15045,8173,15064xe" filled="true" fillcolor="#000000" stroked="false">
                <v:path arrowok="t"/>
                <v:fill type="solid"/>
              </v:shape>
            </v:group>
            <v:group style="position:absolute;left:8173;top:15064;width:10;height:20" coordorigin="8173,15064" coordsize="10,20">
              <v:shape style="position:absolute;left:8173;top:15064;width:10;height:20" coordorigin="8173,15064" coordsize="10,20" path="m8173,15084l8183,15084,8183,15064,8173,15064,8173,15084xe" filled="true" fillcolor="#000000" stroked="false">
                <v:path arrowok="t"/>
                <v:fill type="solid"/>
              </v:shape>
            </v:group>
            <v:group style="position:absolute;left:8173;top:15084;width:10;height:20" coordorigin="8173,15084" coordsize="10,20">
              <v:shape style="position:absolute;left:8173;top:15084;width:10;height:20" coordorigin="8173,15084" coordsize="10,20" path="m8173,15103l8183,15103,8183,15084,8173,15084,8173,15103xe" filled="true" fillcolor="#000000" stroked="false">
                <v:path arrowok="t"/>
                <v:fill type="solid"/>
              </v:shape>
            </v:group>
            <v:group style="position:absolute;left:8173;top:15103;width:10;height:20" coordorigin="8173,15103" coordsize="10,20">
              <v:shape style="position:absolute;left:8173;top:15103;width:10;height:20" coordorigin="8173,15103" coordsize="10,20" path="m8173,15122l8183,15122,8183,15103,8173,15103,8173,15122xe" filled="true" fillcolor="#000000" stroked="false">
                <v:path arrowok="t"/>
                <v:fill type="solid"/>
              </v:shape>
            </v:group>
            <w10:wrap type="none"/>
          </v:group>
        </w:pict>
      </w:r>
      <w:r>
        <w:rPr/>
        <w:pict>
          <v:shape style="position:absolute;margin-left:111.860001pt;margin-top:757.055969pt;width:.48002pt;height:.24pt;mso-position-horizontal-relative:page;mso-position-vertical-relative:page;z-index:3112" type="#_x0000_t75" stroked="false">
            <v:imagedata r:id="rId29" o:title=""/>
          </v:shape>
        </w:pict>
      </w:r>
      <w:r>
        <w:rPr/>
        <w:pict>
          <v:shape style="position:absolute;margin-left:224.449997pt;margin-top:757.055969pt;width:.48002pt;height:.24pt;mso-position-horizontal-relative:page;mso-position-vertical-relative:page;z-index:3136" type="#_x0000_t75" stroked="false">
            <v:imagedata r:id="rId29" o:title=""/>
          </v:shape>
        </w:pict>
      </w:r>
      <w:r>
        <w:rPr/>
        <w:pict>
          <v:shape style="position:absolute;margin-left:288.170013pt;margin-top:757.055969pt;width:.48003pt;height:.24pt;mso-position-horizontal-relative:page;mso-position-vertical-relative:page;z-index:3160" type="#_x0000_t75" stroked="false">
            <v:imagedata r:id="rId29" o:title=""/>
          </v:shape>
        </w:pict>
      </w:r>
      <w:r>
        <w:rPr/>
        <w:pict>
          <v:shape style="position:absolute;margin-left:337.869995pt;margin-top:757.055969pt;width:.48pt;height:.24pt;mso-position-horizontal-relative:page;mso-position-vertical-relative:page;z-index:3184" type="#_x0000_t75" stroked="false">
            <v:imagedata r:id="rId29" o:title=""/>
          </v:shape>
        </w:pict>
      </w:r>
      <w:r>
        <w:rPr/>
        <w:pict>
          <v:shape style="position:absolute;margin-left:451.299988pt;margin-top:757.055969pt;width:.48003pt;height:.24pt;mso-position-horizontal-relative:page;mso-position-vertical-relative:page;z-index:3208" type="#_x0000_t75" stroked="false">
            <v:imagedata r:id="rId29" o:title=""/>
          </v:shape>
        </w:pict>
      </w:r>
      <w:r>
        <w:rPr/>
        <w:pict>
          <v:shape style="position:absolute;margin-left:507.940002pt;margin-top:757.055969pt;width:.48pt;height:.24pt;mso-position-horizontal-relative:page;mso-position-vertical-relative:page;z-index:3232" type="#_x0000_t75" stroked="false">
            <v:imagedata r:id="rId29" o:title=""/>
          </v:shape>
        </w:pict>
      </w:r>
    </w:p>
    <w:tbl>
      <w:tblPr>
        <w:tblW w:w="0" w:type="auto"/>
        <w:jc w:val="left"/>
        <w:tblInd w:w="1135" w:type="dxa"/>
        <w:tblLayout w:type="fixed"/>
        <w:tblCellMar>
          <w:top w:w="0" w:type="dxa"/>
          <w:left w:w="0" w:type="dxa"/>
          <w:bottom w:w="0" w:type="dxa"/>
          <w:right w:w="0" w:type="dxa"/>
        </w:tblCellMar>
        <w:tblLook w:val="01E0"/>
      </w:tblPr>
      <w:tblGrid>
        <w:gridCol w:w="3094"/>
        <w:gridCol w:w="2758"/>
        <w:gridCol w:w="2691"/>
      </w:tblGrid>
      <w:tr>
        <w:trPr>
          <w:trHeight w:val="408" w:hRule="exact"/>
        </w:trPr>
        <w:tc>
          <w:tcPr>
            <w:tcW w:w="30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8" w:right="0"/>
              <w:jc w:val="center"/>
              <w:rPr>
                <w:rFonts w:ascii="宋体" w:hAnsi="宋体" w:cs="宋体" w:eastAsia="宋体" w:hint="default"/>
                <w:sz w:val="21"/>
                <w:szCs w:val="21"/>
              </w:rPr>
            </w:pPr>
            <w:r>
              <w:rPr>
                <w:rFonts w:ascii="宋体" w:hAnsi="宋体" w:cs="宋体" w:eastAsia="宋体" w:hint="default"/>
                <w:sz w:val="21"/>
                <w:szCs w:val="21"/>
              </w:rPr>
              <w:t>被合并方</w:t>
            </w:r>
          </w:p>
        </w:tc>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商誉金额</w:t>
            </w:r>
          </w:p>
        </w:tc>
        <w:tc>
          <w:tcPr>
            <w:tcW w:w="26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right="713"/>
              <w:jc w:val="right"/>
              <w:rPr>
                <w:rFonts w:ascii="宋体" w:hAnsi="宋体" w:cs="宋体" w:eastAsia="宋体" w:hint="default"/>
                <w:sz w:val="21"/>
                <w:szCs w:val="21"/>
              </w:rPr>
            </w:pPr>
            <w:r>
              <w:rPr>
                <w:rFonts w:ascii="宋体" w:hAnsi="宋体" w:cs="宋体" w:eastAsia="宋体" w:hint="default"/>
                <w:spacing w:val="-1"/>
                <w:sz w:val="21"/>
                <w:szCs w:val="21"/>
              </w:rPr>
              <w:t>商誉计算方法</w:t>
            </w:r>
          </w:p>
        </w:tc>
      </w:tr>
      <w:tr>
        <w:trPr>
          <w:trHeight w:val="406" w:hRule="exact"/>
        </w:trPr>
        <w:tc>
          <w:tcPr>
            <w:tcW w:w="30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00" w:right="0"/>
              <w:jc w:val="center"/>
              <w:rPr>
                <w:rFonts w:ascii="宋体" w:hAnsi="宋体" w:cs="宋体" w:eastAsia="宋体" w:hint="default"/>
                <w:sz w:val="21"/>
                <w:szCs w:val="21"/>
              </w:rPr>
            </w:pPr>
            <w:r>
              <w:rPr>
                <w:rFonts w:ascii="宋体" w:hAnsi="宋体" w:cs="宋体" w:eastAsia="宋体" w:hint="default"/>
                <w:sz w:val="21"/>
                <w:szCs w:val="21"/>
              </w:rPr>
              <w:t>北京东华信通信息技术有限公司</w:t>
            </w:r>
          </w:p>
        </w:tc>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541" w:right="0"/>
              <w:jc w:val="left"/>
              <w:rPr>
                <w:rFonts w:ascii="Arial Narrow" w:hAnsi="Arial Narrow" w:cs="Arial Narrow" w:eastAsia="Arial Narrow" w:hint="default"/>
                <w:sz w:val="21"/>
                <w:szCs w:val="21"/>
              </w:rPr>
            </w:pPr>
            <w:r>
              <w:rPr>
                <w:rFonts w:ascii="Arial Narrow"/>
                <w:sz w:val="21"/>
              </w:rPr>
              <w:t>35,300,223.21</w:t>
            </w:r>
          </w:p>
        </w:tc>
        <w:tc>
          <w:tcPr>
            <w:tcW w:w="26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right="768"/>
              <w:jc w:val="right"/>
              <w:rPr>
                <w:rFonts w:ascii="宋体" w:hAnsi="宋体" w:cs="宋体" w:eastAsia="宋体" w:hint="default"/>
                <w:sz w:val="21"/>
                <w:szCs w:val="21"/>
              </w:rPr>
            </w:pPr>
            <w:r>
              <w:rPr>
                <w:rFonts w:ascii="宋体" w:hAnsi="宋体" w:cs="宋体" w:eastAsia="宋体" w:hint="default"/>
                <w:spacing w:val="-1"/>
                <w:sz w:val="21"/>
                <w:szCs w:val="21"/>
              </w:rPr>
              <w:t>间接计量法</w:t>
            </w:r>
          </w:p>
        </w:tc>
      </w:tr>
    </w:tbl>
    <w:p>
      <w:pPr>
        <w:spacing w:before="83"/>
        <w:ind w:left="1680" w:right="1252" w:firstLine="0"/>
        <w:jc w:val="left"/>
        <w:rPr>
          <w:rFonts w:ascii="宋体" w:hAnsi="宋体" w:cs="宋体" w:eastAsia="宋体" w:hint="default"/>
          <w:sz w:val="21"/>
          <w:szCs w:val="21"/>
        </w:rPr>
      </w:pPr>
      <w:r>
        <w:rPr/>
        <w:pict>
          <v:shape style="position:absolute;margin-left:238.25pt;margin-top:-21.506371pt;width:.47998pt;height:.72pt;mso-position-horizontal-relative:page;mso-position-vertical-relative:paragraph;z-index:2608" type="#_x0000_t75" stroked="false">
            <v:imagedata r:id="rId42" o:title=""/>
          </v:shape>
        </w:pict>
      </w:r>
      <w:r>
        <w:rPr/>
        <w:pict>
          <v:shape style="position:absolute;margin-left:376.149994pt;margin-top:-21.506371pt;width:.47996pt;height:.72pt;mso-position-horizontal-relative:page;mso-position-vertical-relative:paragraph;z-index:2632" type="#_x0000_t75" stroked="false">
            <v:imagedata r:id="rId42" o:title=""/>
          </v:shape>
        </w:pict>
      </w:r>
      <w:r>
        <w:rPr/>
        <w:pict>
          <v:shape style="position:absolute;margin-left:238.25pt;margin-top:-1.10632pt;width:.480016pt;height:.6pt;mso-position-horizontal-relative:page;mso-position-vertical-relative:paragraph;z-index:2656" type="#_x0000_t75" stroked="false">
            <v:imagedata r:id="rId43" o:title=""/>
          </v:shape>
        </w:pict>
      </w:r>
      <w:r>
        <w:rPr/>
        <w:pict>
          <v:shape style="position:absolute;margin-left:376.149994pt;margin-top:-1.10632pt;width:.479996pt;height:.6pt;mso-position-horizontal-relative:page;mso-position-vertical-relative:paragraph;z-index:2680" type="#_x0000_t75" stroked="false">
            <v:imagedata r:id="rId43" o:title=""/>
          </v:shape>
        </w:pict>
      </w:r>
      <w:r>
        <w:rPr>
          <w:rFonts w:ascii="宋体" w:hAnsi="宋体" w:cs="宋体" w:eastAsia="宋体" w:hint="default"/>
          <w:b/>
          <w:bCs/>
          <w:sz w:val="21"/>
          <w:szCs w:val="21"/>
        </w:rPr>
        <w:t>五、合并财务报表主要项目注释</w:t>
      </w:r>
      <w:r>
        <w:rPr>
          <w:rFonts w:ascii="宋体" w:hAnsi="宋体" w:cs="宋体" w:eastAsia="宋体" w:hint="default"/>
          <w:sz w:val="21"/>
          <w:szCs w:val="21"/>
        </w:rPr>
      </w:r>
    </w:p>
    <w:p>
      <w:pPr>
        <w:spacing w:before="176"/>
        <w:ind w:left="1258" w:right="1252"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tbl>
      <w:tblPr>
        <w:tblW w:w="0" w:type="auto"/>
        <w:jc w:val="left"/>
        <w:tblInd w:w="1223" w:type="dxa"/>
        <w:tblLayout w:type="fixed"/>
        <w:tblCellMar>
          <w:top w:w="0" w:type="dxa"/>
          <w:left w:w="0" w:type="dxa"/>
          <w:bottom w:w="0" w:type="dxa"/>
          <w:right w:w="0" w:type="dxa"/>
        </w:tblCellMar>
        <w:tblLook w:val="01E0"/>
      </w:tblPr>
      <w:tblGrid>
        <w:gridCol w:w="1401"/>
        <w:gridCol w:w="1414"/>
        <w:gridCol w:w="965"/>
        <w:gridCol w:w="1414"/>
        <w:gridCol w:w="1318"/>
        <w:gridCol w:w="937"/>
        <w:gridCol w:w="1247"/>
      </w:tblGrid>
      <w:tr>
        <w:trPr>
          <w:trHeight w:val="306" w:hRule="exact"/>
        </w:trPr>
        <w:tc>
          <w:tcPr>
            <w:tcW w:w="1401" w:type="dxa"/>
            <w:tcBorders>
              <w:top w:val="nil" w:sz="6" w:space="0" w:color="auto"/>
              <w:left w:val="nil" w:sz="6" w:space="0" w:color="auto"/>
              <w:bottom w:val="single" w:sz="4" w:space="0" w:color="000000"/>
              <w:right w:val="nil" w:sz="6" w:space="0" w:color="auto"/>
            </w:tcBorders>
          </w:tcPr>
          <w:p>
            <w:pPr/>
          </w:p>
        </w:tc>
        <w:tc>
          <w:tcPr>
            <w:tcW w:w="1414" w:type="dxa"/>
            <w:tcBorders>
              <w:top w:val="nil" w:sz="6" w:space="0" w:color="auto"/>
              <w:left w:val="nil" w:sz="6" w:space="0" w:color="auto"/>
              <w:bottom w:val="single" w:sz="4" w:space="0" w:color="000000"/>
              <w:right w:val="nil" w:sz="6" w:space="0" w:color="auto"/>
            </w:tcBorders>
          </w:tcPr>
          <w:p>
            <w:pPr>
              <w:pStyle w:val="TableParagraph"/>
              <w:spacing w:line="211"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外币金额</w:t>
            </w:r>
            <w:r>
              <w:rPr>
                <w:rFonts w:ascii="宋体" w:hAnsi="宋体" w:cs="宋体" w:eastAsia="宋体" w:hint="default"/>
                <w:sz w:val="21"/>
                <w:szCs w:val="21"/>
              </w:rPr>
            </w:r>
          </w:p>
        </w:tc>
        <w:tc>
          <w:tcPr>
            <w:tcW w:w="965" w:type="dxa"/>
            <w:tcBorders>
              <w:top w:val="nil" w:sz="6" w:space="0" w:color="auto"/>
              <w:left w:val="nil" w:sz="6" w:space="0" w:color="auto"/>
              <w:bottom w:val="single" w:sz="4" w:space="0" w:color="000000"/>
              <w:right w:val="nil" w:sz="6" w:space="0" w:color="auto"/>
            </w:tcBorders>
          </w:tcPr>
          <w:p>
            <w:pPr>
              <w:pStyle w:val="TableParagraph"/>
              <w:spacing w:line="153" w:lineRule="exact"/>
              <w:ind w:left="107" w:right="0"/>
              <w:jc w:val="left"/>
              <w:rPr>
                <w:rFonts w:ascii="宋体" w:hAnsi="宋体" w:cs="宋体" w:eastAsia="宋体" w:hint="default"/>
                <w:sz w:val="21"/>
                <w:szCs w:val="21"/>
              </w:rPr>
            </w:pPr>
            <w:r>
              <w:rPr>
                <w:rFonts w:ascii="宋体" w:hAnsi="宋体" w:cs="宋体" w:eastAsia="宋体" w:hint="default"/>
                <w:b/>
                <w:bCs/>
                <w:spacing w:val="37"/>
                <w:sz w:val="21"/>
                <w:szCs w:val="21"/>
              </w:rPr>
              <w:t>折算汇</w:t>
            </w:r>
            <w:r>
              <w:rPr>
                <w:rFonts w:ascii="宋体" w:hAnsi="宋体" w:cs="宋体" w:eastAsia="宋体" w:hint="default"/>
                <w:b/>
                <w:bCs/>
                <w:spacing w:val="-49"/>
                <w:sz w:val="21"/>
                <w:szCs w:val="21"/>
              </w:rPr>
              <w:t> </w:t>
            </w:r>
            <w:r>
              <w:rPr>
                <w:rFonts w:ascii="宋体" w:hAnsi="宋体" w:cs="宋体" w:eastAsia="宋体" w:hint="default"/>
                <w:sz w:val="21"/>
                <w:szCs w:val="21"/>
              </w:rPr>
            </w:r>
          </w:p>
        </w:tc>
        <w:tc>
          <w:tcPr>
            <w:tcW w:w="1414" w:type="dxa"/>
            <w:tcBorders>
              <w:top w:val="nil" w:sz="6" w:space="0" w:color="auto"/>
              <w:left w:val="nil" w:sz="6" w:space="0" w:color="auto"/>
              <w:bottom w:val="single" w:sz="4" w:space="0" w:color="000000"/>
              <w:right w:val="nil" w:sz="6" w:space="0" w:color="auto"/>
            </w:tcBorders>
          </w:tcPr>
          <w:p>
            <w:pPr>
              <w:pStyle w:val="TableParagraph"/>
              <w:spacing w:line="211"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人民币金额</w:t>
            </w:r>
            <w:r>
              <w:rPr>
                <w:rFonts w:ascii="宋体" w:hAnsi="宋体" w:cs="宋体" w:eastAsia="宋体" w:hint="default"/>
                <w:sz w:val="21"/>
                <w:szCs w:val="21"/>
              </w:rPr>
            </w:r>
          </w:p>
        </w:tc>
        <w:tc>
          <w:tcPr>
            <w:tcW w:w="1318" w:type="dxa"/>
            <w:tcBorders>
              <w:top w:val="nil" w:sz="6" w:space="0" w:color="auto"/>
              <w:left w:val="nil" w:sz="6" w:space="0" w:color="auto"/>
              <w:bottom w:val="single" w:sz="4" w:space="0" w:color="000000"/>
              <w:right w:val="single" w:sz="4" w:space="0" w:color="000000"/>
            </w:tcBorders>
          </w:tcPr>
          <w:p>
            <w:pPr>
              <w:pStyle w:val="TableParagraph"/>
              <w:spacing w:line="211"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外币金额</w:t>
            </w:r>
            <w:r>
              <w:rPr>
                <w:rFonts w:ascii="宋体" w:hAnsi="宋体" w:cs="宋体" w:eastAsia="宋体" w:hint="default"/>
                <w:sz w:val="21"/>
                <w:szCs w:val="21"/>
              </w:rPr>
            </w:r>
          </w:p>
        </w:tc>
        <w:tc>
          <w:tcPr>
            <w:tcW w:w="937" w:type="dxa"/>
            <w:tcBorders>
              <w:top w:val="nil" w:sz="6" w:space="0" w:color="auto"/>
              <w:left w:val="single" w:sz="4" w:space="0" w:color="000000"/>
              <w:bottom w:val="single" w:sz="4" w:space="0" w:color="000000"/>
              <w:right w:val="single" w:sz="4" w:space="0" w:color="000000"/>
            </w:tcBorders>
          </w:tcPr>
          <w:p>
            <w:pPr>
              <w:pStyle w:val="TableParagraph"/>
              <w:spacing w:line="153" w:lineRule="exact"/>
              <w:ind w:left="103" w:right="0"/>
              <w:jc w:val="left"/>
              <w:rPr>
                <w:rFonts w:ascii="宋体" w:hAnsi="宋体" w:cs="宋体" w:eastAsia="宋体" w:hint="default"/>
                <w:sz w:val="21"/>
                <w:szCs w:val="21"/>
              </w:rPr>
            </w:pPr>
            <w:r>
              <w:rPr>
                <w:rFonts w:ascii="宋体" w:hAnsi="宋体" w:cs="宋体" w:eastAsia="宋体" w:hint="default"/>
                <w:b/>
                <w:bCs/>
                <w:spacing w:val="28"/>
                <w:sz w:val="21"/>
                <w:szCs w:val="21"/>
              </w:rPr>
              <w:t>折算汇</w:t>
            </w:r>
            <w:r>
              <w:rPr>
                <w:rFonts w:ascii="宋体" w:hAnsi="宋体" w:cs="宋体" w:eastAsia="宋体" w:hint="default"/>
                <w:b/>
                <w:bCs/>
                <w:spacing w:val="-63"/>
                <w:sz w:val="21"/>
                <w:szCs w:val="21"/>
              </w:rPr>
              <w:t> </w:t>
            </w:r>
            <w:r>
              <w:rPr>
                <w:rFonts w:ascii="宋体" w:hAnsi="宋体" w:cs="宋体" w:eastAsia="宋体" w:hint="default"/>
                <w:sz w:val="21"/>
                <w:szCs w:val="21"/>
              </w:rPr>
            </w:r>
          </w:p>
        </w:tc>
        <w:tc>
          <w:tcPr>
            <w:tcW w:w="1247" w:type="dxa"/>
            <w:tcBorders>
              <w:top w:val="nil" w:sz="6" w:space="0" w:color="auto"/>
              <w:left w:val="single" w:sz="4" w:space="0" w:color="000000"/>
              <w:bottom w:val="single" w:sz="4" w:space="0" w:color="000000"/>
              <w:right w:val="nil" w:sz="6" w:space="0" w:color="auto"/>
            </w:tcBorders>
          </w:tcPr>
          <w:p>
            <w:pPr>
              <w:pStyle w:val="TableParagraph"/>
              <w:spacing w:line="211" w:lineRule="exact"/>
              <w:ind w:right="80"/>
              <w:jc w:val="right"/>
              <w:rPr>
                <w:rFonts w:ascii="宋体" w:hAnsi="宋体" w:cs="宋体" w:eastAsia="宋体" w:hint="default"/>
                <w:sz w:val="21"/>
                <w:szCs w:val="21"/>
              </w:rPr>
            </w:pPr>
            <w:r>
              <w:rPr>
                <w:rFonts w:ascii="宋体" w:hAnsi="宋体" w:cs="宋体" w:eastAsia="宋体" w:hint="default"/>
                <w:b/>
                <w:bCs/>
                <w:sz w:val="21"/>
                <w:szCs w:val="21"/>
              </w:rPr>
              <w:t>人民币金额</w:t>
            </w:r>
            <w:r>
              <w:rPr>
                <w:rFonts w:ascii="宋体" w:hAnsi="宋体" w:cs="宋体" w:eastAsia="宋体" w:hint="default"/>
                <w:sz w:val="21"/>
                <w:szCs w:val="21"/>
              </w:rPr>
            </w:r>
          </w:p>
        </w:tc>
      </w:tr>
      <w:tr>
        <w:trPr>
          <w:trHeight w:val="308" w:hRule="exact"/>
        </w:trPr>
        <w:tc>
          <w:tcPr>
            <w:tcW w:w="1401"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库存现金：</w:t>
            </w:r>
          </w:p>
        </w:tc>
        <w:tc>
          <w:tcPr>
            <w:tcW w:w="1414" w:type="dxa"/>
            <w:tcBorders>
              <w:top w:val="single" w:sz="4" w:space="0" w:color="000000"/>
              <w:left w:val="nil" w:sz="6" w:space="0" w:color="auto"/>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3"/>
                <w:sz w:val="21"/>
              </w:rPr>
              <w:t>111,492.19</w:t>
            </w:r>
          </w:p>
        </w:tc>
        <w:tc>
          <w:tcPr>
            <w:tcW w:w="965" w:type="dxa"/>
            <w:tcBorders>
              <w:top w:val="single" w:sz="4" w:space="0" w:color="000000"/>
              <w:left w:val="nil" w:sz="6" w:space="0" w:color="auto"/>
              <w:bottom w:val="nil" w:sz="6" w:space="0" w:color="auto"/>
              <w:right w:val="nil" w:sz="6" w:space="0" w:color="auto"/>
            </w:tcBorders>
          </w:tcPr>
          <w:p>
            <w:pPr/>
          </w:p>
        </w:tc>
        <w:tc>
          <w:tcPr>
            <w:tcW w:w="1414" w:type="dxa"/>
            <w:tcBorders>
              <w:top w:val="single" w:sz="4" w:space="0" w:color="000000"/>
              <w:left w:val="nil" w:sz="6" w:space="0" w:color="auto"/>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3"/>
                <w:sz w:val="21"/>
              </w:rPr>
              <w:t>111,492.19</w:t>
            </w:r>
          </w:p>
        </w:tc>
        <w:tc>
          <w:tcPr>
            <w:tcW w:w="1318" w:type="dxa"/>
            <w:tcBorders>
              <w:top w:val="single" w:sz="4" w:space="0" w:color="000000"/>
              <w:left w:val="nil" w:sz="6" w:space="0" w:color="auto"/>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1,336.80</w:t>
            </w:r>
            <w:r>
              <w:rPr>
                <w:rFonts w:ascii="Arial Narrow"/>
                <w:sz w:val="21"/>
              </w:rPr>
            </w:r>
          </w:p>
        </w:tc>
        <w:tc>
          <w:tcPr>
            <w:tcW w:w="937" w:type="dxa"/>
            <w:tcBorders>
              <w:top w:val="single" w:sz="4" w:space="0" w:color="000000"/>
              <w:left w:val="single" w:sz="4" w:space="0" w:color="000000"/>
              <w:bottom w:val="nil" w:sz="6" w:space="0" w:color="auto"/>
              <w:right w:val="single" w:sz="4" w:space="0" w:color="000000"/>
            </w:tcBorders>
          </w:tcPr>
          <w:p>
            <w:pPr/>
          </w:p>
        </w:tc>
        <w:tc>
          <w:tcPr>
            <w:tcW w:w="1247"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21"/>
                <w:szCs w:val="21"/>
              </w:rPr>
            </w:pPr>
            <w:r>
              <w:rPr>
                <w:rFonts w:ascii="Arial Narrow"/>
                <w:spacing w:val="-1"/>
                <w:sz w:val="21"/>
              </w:rPr>
              <w:t>1,336.80</w:t>
            </w:r>
            <w:r>
              <w:rPr>
                <w:rFonts w:ascii="Arial Narrow"/>
                <w:sz w:val="21"/>
              </w:rPr>
            </w:r>
          </w:p>
        </w:tc>
      </w:tr>
      <w:tr>
        <w:trPr>
          <w:trHeight w:val="93" w:hRule="exact"/>
        </w:trPr>
        <w:tc>
          <w:tcPr>
            <w:tcW w:w="1401"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246"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3"/>
                <w:sz w:val="21"/>
              </w:rPr>
              <w:t>111,492.19</w:t>
            </w: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3"/>
                <w:sz w:val="21"/>
              </w:rPr>
              <w:t>111,492.19</w:t>
            </w:r>
          </w:p>
        </w:tc>
        <w:tc>
          <w:tcPr>
            <w:tcW w:w="1318"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1,336.80</w:t>
            </w:r>
            <w:r>
              <w:rPr>
                <w:rFonts w:ascii="Arial Narrow"/>
                <w:sz w:val="21"/>
              </w:rPr>
            </w: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1,336.80</w:t>
            </w:r>
            <w:r>
              <w:rPr>
                <w:rFonts w:ascii="Arial Narrow"/>
                <w:sz w:val="21"/>
              </w:rPr>
            </w:r>
          </w:p>
        </w:tc>
      </w:tr>
      <w:tr>
        <w:trPr>
          <w:trHeight w:val="91" w:hRule="exact"/>
        </w:trPr>
        <w:tc>
          <w:tcPr>
            <w:tcW w:w="1401"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40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103" w:right="0"/>
              <w:jc w:val="left"/>
              <w:rPr>
                <w:rFonts w:ascii="Arial Narrow" w:hAnsi="Arial Narrow" w:cs="Arial Narrow" w:eastAsia="Arial Narrow" w:hint="default"/>
                <w:sz w:val="21"/>
                <w:szCs w:val="21"/>
              </w:rPr>
            </w:pPr>
            <w:r>
              <w:rPr>
                <w:rFonts w:ascii="Arial Narrow"/>
                <w:sz w:val="21"/>
              </w:rPr>
              <w:t>537,704,896.13</w:t>
            </w: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537,704,896.13</w:t>
            </w:r>
            <w:r>
              <w:rPr>
                <w:rFonts w:ascii="Arial Narrow"/>
                <w:sz w:val="21"/>
              </w:rPr>
            </w:r>
          </w:p>
        </w:tc>
        <w:tc>
          <w:tcPr>
            <w:tcW w:w="1318"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08" w:right="0"/>
              <w:jc w:val="left"/>
              <w:rPr>
                <w:rFonts w:ascii="Arial Narrow" w:hAnsi="Arial Narrow" w:cs="Arial Narrow" w:eastAsia="Arial Narrow" w:hint="default"/>
                <w:sz w:val="21"/>
                <w:szCs w:val="21"/>
              </w:rPr>
            </w:pPr>
            <w:r>
              <w:rPr>
                <w:rFonts w:ascii="Arial Narrow"/>
                <w:sz w:val="21"/>
              </w:rPr>
              <w:t>51,946,644.39</w:t>
            </w: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51,946,644.39</w:t>
            </w:r>
            <w:r>
              <w:rPr>
                <w:rFonts w:ascii="Arial Narrow"/>
                <w:sz w:val="21"/>
              </w:rPr>
            </w:r>
          </w:p>
        </w:tc>
      </w:tr>
      <w:tr>
        <w:trPr>
          <w:trHeight w:val="93" w:hRule="exact"/>
        </w:trPr>
        <w:tc>
          <w:tcPr>
            <w:tcW w:w="1401"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
        </w:tc>
      </w:tr>
      <w:tr>
        <w:trPr>
          <w:trHeight w:val="304" w:hRule="exact"/>
        </w:trPr>
        <w:tc>
          <w:tcPr>
            <w:tcW w:w="140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246"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left="103" w:right="0"/>
              <w:jc w:val="left"/>
              <w:rPr>
                <w:rFonts w:ascii="Arial Narrow" w:hAnsi="Arial Narrow" w:cs="Arial Narrow" w:eastAsia="Arial Narrow" w:hint="default"/>
                <w:sz w:val="21"/>
                <w:szCs w:val="21"/>
              </w:rPr>
            </w:pPr>
            <w:r>
              <w:rPr>
                <w:rFonts w:ascii="Arial Narrow"/>
                <w:sz w:val="21"/>
              </w:rPr>
              <w:t>537,704,896.13</w:t>
            </w: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537,704,896.13</w:t>
            </w:r>
            <w:r>
              <w:rPr>
                <w:rFonts w:ascii="Arial Narrow"/>
                <w:sz w:val="21"/>
              </w:rPr>
            </w:r>
          </w:p>
        </w:tc>
        <w:tc>
          <w:tcPr>
            <w:tcW w:w="1318"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08" w:right="0"/>
              <w:jc w:val="left"/>
              <w:rPr>
                <w:rFonts w:ascii="Arial Narrow" w:hAnsi="Arial Narrow" w:cs="Arial Narrow" w:eastAsia="Arial Narrow" w:hint="default"/>
                <w:sz w:val="21"/>
                <w:szCs w:val="21"/>
              </w:rPr>
            </w:pPr>
            <w:r>
              <w:rPr>
                <w:rFonts w:ascii="Arial Narrow"/>
                <w:sz w:val="21"/>
              </w:rPr>
              <w:t>51,946,644.39</w:t>
            </w: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1"/>
                <w:szCs w:val="21"/>
              </w:rPr>
            </w:pPr>
            <w:r>
              <w:rPr>
                <w:rFonts w:ascii="Arial Narrow"/>
                <w:spacing w:val="-1"/>
                <w:sz w:val="21"/>
              </w:rPr>
              <w:t>51,946,644.39</w:t>
            </w:r>
            <w:r>
              <w:rPr>
                <w:rFonts w:ascii="Arial Narrow"/>
                <w:sz w:val="21"/>
              </w:rPr>
            </w:r>
          </w:p>
        </w:tc>
      </w:tr>
      <w:tr>
        <w:trPr>
          <w:trHeight w:val="93" w:hRule="exact"/>
        </w:trPr>
        <w:tc>
          <w:tcPr>
            <w:tcW w:w="1401"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401" w:type="dxa"/>
            <w:tcBorders>
              <w:top w:val="nil" w:sz="6" w:space="0" w:color="auto"/>
              <w:left w:val="nil" w:sz="6" w:space="0" w:color="auto"/>
              <w:bottom w:val="nil" w:sz="6" w:space="0" w:color="auto"/>
              <w:right w:val="single" w:sz="4" w:space="0" w:color="000000"/>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54"/>
                <w:sz w:val="21"/>
                <w:szCs w:val="21"/>
              </w:rPr>
              <w:t> </w:t>
            </w:r>
            <w:r>
              <w:rPr>
                <w:rFonts w:ascii="宋体" w:hAnsi="宋体" w:cs="宋体" w:eastAsia="宋体" w:hint="default"/>
                <w:sz w:val="21"/>
                <w:szCs w:val="21"/>
              </w:rPr>
              <w:t>他</w:t>
            </w:r>
            <w:r>
              <w:rPr>
                <w:rFonts w:ascii="宋体" w:hAnsi="宋体" w:cs="宋体" w:eastAsia="宋体" w:hint="default"/>
                <w:spacing w:val="-54"/>
                <w:sz w:val="21"/>
                <w:szCs w:val="21"/>
              </w:rPr>
              <w:t> </w:t>
            </w:r>
            <w:r>
              <w:rPr>
                <w:rFonts w:ascii="宋体" w:hAnsi="宋体" w:cs="宋体" w:eastAsia="宋体" w:hint="default"/>
                <w:sz w:val="21"/>
                <w:szCs w:val="21"/>
              </w:rPr>
              <w:t>货</w:t>
            </w:r>
            <w:r>
              <w:rPr>
                <w:rFonts w:ascii="宋体" w:hAnsi="宋体" w:cs="宋体" w:eastAsia="宋体" w:hint="default"/>
                <w:spacing w:val="-54"/>
                <w:sz w:val="21"/>
                <w:szCs w:val="21"/>
              </w:rPr>
              <w:t> </w:t>
            </w:r>
            <w:r>
              <w:rPr>
                <w:rFonts w:ascii="宋体" w:hAnsi="宋体" w:cs="宋体" w:eastAsia="宋体" w:hint="default"/>
                <w:sz w:val="21"/>
                <w:szCs w:val="21"/>
              </w:rPr>
              <w:t>币</w:t>
            </w:r>
            <w:r>
              <w:rPr>
                <w:rFonts w:ascii="宋体" w:hAnsi="宋体" w:cs="宋体" w:eastAsia="宋体" w:hint="default"/>
                <w:spacing w:val="-52"/>
                <w:sz w:val="21"/>
                <w:szCs w:val="21"/>
              </w:rPr>
              <w:t> </w:t>
            </w:r>
            <w:r>
              <w:rPr>
                <w:rFonts w:ascii="宋体" w:hAnsi="宋体" w:cs="宋体" w:eastAsia="宋体" w:hint="default"/>
                <w:sz w:val="21"/>
                <w:szCs w:val="21"/>
              </w:rPr>
              <w:t>资</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691,956.24</w:t>
            </w:r>
            <w:r>
              <w:rPr>
                <w:rFonts w:ascii="Arial Narrow"/>
                <w:sz w:val="21"/>
              </w:rPr>
            </w: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691,956.24</w:t>
            </w:r>
            <w:r>
              <w:rPr>
                <w:rFonts w:ascii="Arial Narrow"/>
                <w:sz w:val="21"/>
              </w:rPr>
            </w:r>
          </w:p>
        </w:tc>
        <w:tc>
          <w:tcPr>
            <w:tcW w:w="1318"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534,814.97</w:t>
            </w:r>
            <w:r>
              <w:rPr>
                <w:rFonts w:ascii="Arial Narrow"/>
                <w:sz w:val="21"/>
              </w:rPr>
            </w: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534,814.97</w:t>
            </w:r>
            <w:r>
              <w:rPr>
                <w:rFonts w:ascii="Arial Narrow"/>
                <w:sz w:val="21"/>
              </w:rPr>
            </w:r>
          </w:p>
        </w:tc>
      </w:tr>
      <w:tr>
        <w:trPr>
          <w:trHeight w:val="306" w:hRule="exact"/>
        </w:trPr>
        <w:tc>
          <w:tcPr>
            <w:tcW w:w="140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246"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4"/>
              <w:jc w:val="right"/>
              <w:rPr>
                <w:rFonts w:ascii="Arial Narrow" w:hAnsi="Arial Narrow" w:cs="Arial Narrow" w:eastAsia="Arial Narrow" w:hint="default"/>
                <w:sz w:val="21"/>
                <w:szCs w:val="21"/>
              </w:rPr>
            </w:pPr>
            <w:r>
              <w:rPr>
                <w:rFonts w:ascii="Arial Narrow"/>
                <w:spacing w:val="-1"/>
                <w:sz w:val="21"/>
              </w:rPr>
              <w:t>691,956.24</w:t>
            </w:r>
            <w:r>
              <w:rPr>
                <w:rFonts w:ascii="Arial Narrow"/>
                <w:sz w:val="21"/>
              </w:rPr>
            </w: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4"/>
              <w:jc w:val="right"/>
              <w:rPr>
                <w:rFonts w:ascii="Arial Narrow" w:hAnsi="Arial Narrow" w:cs="Arial Narrow" w:eastAsia="Arial Narrow" w:hint="default"/>
                <w:sz w:val="21"/>
                <w:szCs w:val="21"/>
              </w:rPr>
            </w:pPr>
            <w:r>
              <w:rPr>
                <w:rFonts w:ascii="Arial Narrow"/>
                <w:spacing w:val="-1"/>
                <w:sz w:val="21"/>
              </w:rPr>
              <w:t>691,956.24</w:t>
            </w:r>
            <w:r>
              <w:rPr>
                <w:rFonts w:ascii="Arial Narrow"/>
                <w:sz w:val="21"/>
              </w:rPr>
            </w:r>
          </w:p>
        </w:tc>
        <w:tc>
          <w:tcPr>
            <w:tcW w:w="131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534,814.97</w:t>
            </w:r>
            <w:r>
              <w:rPr>
                <w:rFonts w:ascii="Arial Narrow"/>
                <w:sz w:val="21"/>
              </w:rPr>
            </w: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1"/>
                <w:szCs w:val="21"/>
              </w:rPr>
            </w:pPr>
            <w:r>
              <w:rPr>
                <w:rFonts w:ascii="Arial Narrow"/>
                <w:spacing w:val="-1"/>
                <w:sz w:val="21"/>
              </w:rPr>
              <w:t>534,814.97</w:t>
            </w:r>
            <w:r>
              <w:rPr>
                <w:rFonts w:ascii="Arial Narrow"/>
                <w:sz w:val="21"/>
              </w:rPr>
            </w:r>
          </w:p>
        </w:tc>
      </w:tr>
      <w:tr>
        <w:trPr>
          <w:trHeight w:val="93" w:hRule="exact"/>
        </w:trPr>
        <w:tc>
          <w:tcPr>
            <w:tcW w:w="1401"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401"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399" w:right="0"/>
              <w:jc w:val="left"/>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414"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left="103" w:right="0"/>
              <w:jc w:val="left"/>
              <w:rPr>
                <w:rFonts w:ascii="Arial Narrow" w:hAnsi="Arial Narrow" w:cs="Arial Narrow" w:eastAsia="Arial Narrow" w:hint="default"/>
                <w:sz w:val="21"/>
                <w:szCs w:val="21"/>
              </w:rPr>
            </w:pPr>
            <w:r>
              <w:rPr>
                <w:rFonts w:ascii="Arial Narrow"/>
                <w:b/>
                <w:sz w:val="21"/>
              </w:rPr>
              <w:t>538,508,344.56</w:t>
            </w:r>
            <w:r>
              <w:rPr>
                <w:rFonts w:ascii="Arial Narrow"/>
                <w:sz w:val="21"/>
              </w:rPr>
            </w:r>
          </w:p>
        </w:tc>
        <w:tc>
          <w:tcPr>
            <w:tcW w:w="965" w:type="dxa"/>
            <w:tcBorders>
              <w:top w:val="nil" w:sz="6" w:space="0" w:color="auto"/>
              <w:left w:val="nil" w:sz="6" w:space="0" w:color="auto"/>
              <w:bottom w:val="single" w:sz="4" w:space="0" w:color="000000"/>
              <w:right w:val="nil" w:sz="6" w:space="0" w:color="auto"/>
            </w:tcBorders>
          </w:tcPr>
          <w:p>
            <w:pPr/>
          </w:p>
        </w:tc>
        <w:tc>
          <w:tcPr>
            <w:tcW w:w="1414" w:type="dxa"/>
            <w:tcBorders>
              <w:top w:val="nil" w:sz="6" w:space="0" w:color="auto"/>
              <w:left w:val="nil" w:sz="6" w:space="0" w:color="auto"/>
              <w:bottom w:val="single" w:sz="4" w:space="0" w:color="000000"/>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b/>
                <w:spacing w:val="-1"/>
                <w:sz w:val="21"/>
              </w:rPr>
              <w:t>538,508,344.56</w:t>
            </w:r>
            <w:r>
              <w:rPr>
                <w:rFonts w:ascii="Arial Narrow"/>
                <w:sz w:val="21"/>
              </w:rPr>
            </w:r>
          </w:p>
        </w:tc>
        <w:tc>
          <w:tcPr>
            <w:tcW w:w="1318" w:type="dxa"/>
            <w:tcBorders>
              <w:top w:val="nil" w:sz="6" w:space="0" w:color="auto"/>
              <w:left w:val="nil" w:sz="6" w:space="0" w:color="auto"/>
              <w:bottom w:val="single" w:sz="4" w:space="0" w:color="000000"/>
              <w:right w:val="single" w:sz="4" w:space="0" w:color="000000"/>
            </w:tcBorders>
          </w:tcPr>
          <w:p>
            <w:pPr>
              <w:pStyle w:val="TableParagraph"/>
              <w:spacing w:line="240" w:lineRule="auto" w:before="69"/>
              <w:ind w:left="108" w:right="0"/>
              <w:jc w:val="left"/>
              <w:rPr>
                <w:rFonts w:ascii="Arial Narrow" w:hAnsi="Arial Narrow" w:cs="Arial Narrow" w:eastAsia="Arial Narrow" w:hint="default"/>
                <w:sz w:val="21"/>
                <w:szCs w:val="21"/>
              </w:rPr>
            </w:pPr>
            <w:r>
              <w:rPr>
                <w:rFonts w:ascii="Arial Narrow"/>
                <w:b/>
                <w:sz w:val="21"/>
              </w:rPr>
              <w:t>52,482,796.16</w:t>
            </w:r>
            <w:r>
              <w:rPr>
                <w:rFonts w:ascii="Arial Narrow"/>
                <w:sz w:val="21"/>
              </w:rPr>
            </w:r>
          </w:p>
        </w:tc>
        <w:tc>
          <w:tcPr>
            <w:tcW w:w="937" w:type="dxa"/>
            <w:tcBorders>
              <w:top w:val="nil" w:sz="6" w:space="0" w:color="auto"/>
              <w:left w:val="single" w:sz="4" w:space="0" w:color="000000"/>
              <w:bottom w:val="single" w:sz="4" w:space="0" w:color="000000"/>
              <w:right w:val="single" w:sz="4" w:space="0" w:color="000000"/>
            </w:tcBorders>
          </w:tcPr>
          <w:p>
            <w:pPr/>
          </w:p>
        </w:tc>
        <w:tc>
          <w:tcPr>
            <w:tcW w:w="1247"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b/>
                <w:spacing w:val="-1"/>
                <w:sz w:val="21"/>
              </w:rPr>
              <w:t>52,482,796.16</w:t>
            </w:r>
            <w:r>
              <w:rPr>
                <w:rFonts w:ascii="Arial Narrow"/>
                <w:sz w:val="21"/>
              </w:rPr>
            </w:r>
          </w:p>
        </w:tc>
      </w:tr>
    </w:tbl>
    <w:p>
      <w:pPr>
        <w:spacing w:line="240" w:lineRule="auto" w:before="6"/>
        <w:rPr>
          <w:rFonts w:ascii="宋体" w:hAnsi="宋体" w:cs="宋体" w:eastAsia="宋体" w:hint="default"/>
          <w:b/>
          <w:bCs/>
          <w:sz w:val="7"/>
          <w:szCs w:val="7"/>
        </w:rPr>
      </w:pPr>
    </w:p>
    <w:p>
      <w:pPr>
        <w:spacing w:before="36"/>
        <w:ind w:left="1258" w:right="1252" w:firstLine="0"/>
        <w:jc w:val="left"/>
        <w:rPr>
          <w:rFonts w:ascii="宋体" w:hAnsi="宋体" w:cs="宋体" w:eastAsia="宋体" w:hint="default"/>
          <w:sz w:val="21"/>
          <w:szCs w:val="21"/>
        </w:rPr>
      </w:pPr>
      <w:r>
        <w:rPr/>
        <w:pict>
          <v:group style="position:absolute;margin-left:84.264pt;margin-top:-184.32634pt;width:442.4pt;height:178.75pt;mso-position-horizontal-relative:page;mso-position-vertical-relative:paragraph;z-index:-1157872" coordorigin="1685,-3687" coordsize="8848,3575">
            <v:group style="position:absolute;left:1690;top:-3682;width:1469;height:2" coordorigin="1690,-3682" coordsize="1469,2">
              <v:shape style="position:absolute;left:1690;top:-3682;width:1469;height:2" coordorigin="1690,-3682" coordsize="1469,0" path="m1690,-3682l3159,-3682e" filled="false" stroked="true" strokeweight=".48pt" strokecolor="#000000">
                <v:path arrowok="t"/>
              </v:shape>
            </v:group>
            <v:group style="position:absolute;left:3159;top:-3682;width:10;height:2" coordorigin="3159,-3682" coordsize="10,2">
              <v:shape style="position:absolute;left:3159;top:-3682;width:10;height:2" coordorigin="3159,-3682" coordsize="10,0" path="m3159,-3682l3168,-3682e" filled="false" stroked="true" strokeweight=".48pt" strokecolor="#000000">
                <v:path arrowok="t"/>
              </v:shape>
            </v:group>
            <v:group style="position:absolute;left:3168;top:-3682;width:3784;height:2" coordorigin="3168,-3682" coordsize="3784,2">
              <v:shape style="position:absolute;left:3168;top:-3682;width:3784;height:2" coordorigin="3168,-3682" coordsize="3784,0" path="m3168,-3682l6952,-3682e" filled="false" stroked="true" strokeweight=".48pt" strokecolor="#000000">
                <v:path arrowok="t"/>
              </v:shape>
            </v:group>
            <v:group style="position:absolute;left:6952;top:-3682;width:10;height:2" coordorigin="6952,-3682" coordsize="10,2">
              <v:shape style="position:absolute;left:6952;top:-3682;width:10;height:2" coordorigin="6952,-3682" coordsize="10,0" path="m6952,-3682l6961,-3682e" filled="false" stroked="true" strokeweight=".48pt" strokecolor="#000000">
                <v:path arrowok="t"/>
              </v:shape>
            </v:group>
            <v:group style="position:absolute;left:6961;top:-3682;width:3567;height:2" coordorigin="6961,-3682" coordsize="3567,2">
              <v:shape style="position:absolute;left:6961;top:-3682;width:3567;height:2" coordorigin="6961,-3682" coordsize="3567,0" path="m6961,-3682l10528,-3682e" filled="false" stroked="true" strokeweight=".48pt" strokecolor="#000000">
                <v:path arrowok="t"/>
              </v:shape>
            </v:group>
            <v:group style="position:absolute;left:3159;top:-3677;width:10;height:20" coordorigin="3159,-3677" coordsize="10,20">
              <v:shape style="position:absolute;left:3159;top:-3677;width:10;height:20" coordorigin="3159,-3677" coordsize="10,20" path="m3159,-3658l3168,-3658,3168,-3677,3159,-3677,3159,-3658xe" filled="true" fillcolor="#000000" stroked="false">
                <v:path arrowok="t"/>
                <v:fill type="solid"/>
              </v:shape>
            </v:group>
            <v:group style="position:absolute;left:3159;top:-3658;width:10;height:20" coordorigin="3159,-3658" coordsize="10,20">
              <v:shape style="position:absolute;left:3159;top:-3658;width:10;height:20" coordorigin="3159,-3658" coordsize="10,20" path="m3159,-3639l3168,-3639,3168,-3658,3159,-3658,3159,-3639xe" filled="true" fillcolor="#000000" stroked="false">
                <v:path arrowok="t"/>
                <v:fill type="solid"/>
              </v:shape>
            </v:group>
            <v:group style="position:absolute;left:3159;top:-3639;width:10;height:20" coordorigin="3159,-3639" coordsize="10,20">
              <v:shape style="position:absolute;left:3159;top:-3639;width:10;height:20" coordorigin="3159,-3639" coordsize="10,20" path="m3159,-3619l3168,-3619,3168,-3639,3159,-3639,3159,-3619xe" filled="true" fillcolor="#000000" stroked="false">
                <v:path arrowok="t"/>
                <v:fill type="solid"/>
              </v:shape>
            </v:group>
            <v:group style="position:absolute;left:3159;top:-3619;width:10;height:20" coordorigin="3159,-3619" coordsize="10,20">
              <v:shape style="position:absolute;left:3159;top:-3619;width:10;height:20" coordorigin="3159,-3619" coordsize="10,20" path="m3159,-3600l3168,-3600,3168,-3619,3159,-3619,3159,-3600xe" filled="true" fillcolor="#000000" stroked="false">
                <v:path arrowok="t"/>
                <v:fill type="solid"/>
              </v:shape>
            </v:group>
            <v:group style="position:absolute;left:3159;top:-3600;width:10;height:20" coordorigin="3159,-3600" coordsize="10,20">
              <v:shape style="position:absolute;left:3159;top:-3600;width:10;height:20" coordorigin="3159,-3600" coordsize="10,20" path="m3159,-3581l3168,-3581,3168,-3600,3159,-3600,3159,-3581xe" filled="true" fillcolor="#000000" stroked="false">
                <v:path arrowok="t"/>
                <v:fill type="solid"/>
              </v:shape>
            </v:group>
            <v:group style="position:absolute;left:3159;top:-3581;width:10;height:20" coordorigin="3159,-3581" coordsize="10,20">
              <v:shape style="position:absolute;left:3159;top:-3581;width:10;height:20" coordorigin="3159,-3581" coordsize="10,20" path="m3159,-3562l3168,-3562,3168,-3581,3159,-3581,3159,-3562xe" filled="true" fillcolor="#000000" stroked="false">
                <v:path arrowok="t"/>
                <v:fill type="solid"/>
              </v:shape>
            </v:group>
            <v:group style="position:absolute;left:3159;top:-3562;width:10;height:20" coordorigin="3159,-3562" coordsize="10,20">
              <v:shape style="position:absolute;left:3159;top:-3562;width:10;height:20" coordorigin="3159,-3562" coordsize="10,20" path="m3159,-3543l3168,-3543,3168,-3562,3159,-3562,3159,-3543xe" filled="true" fillcolor="#000000" stroked="false">
                <v:path arrowok="t"/>
                <v:fill type="solid"/>
              </v:shape>
            </v:group>
            <v:group style="position:absolute;left:3159;top:-3543;width:10;height:20" coordorigin="3159,-3543" coordsize="10,20">
              <v:shape style="position:absolute;left:3159;top:-3543;width:10;height:20" coordorigin="3159,-3543" coordsize="10,20" path="m3159,-3523l3168,-3523,3168,-3543,3159,-3543,3159,-3523xe" filled="true" fillcolor="#000000" stroked="false">
                <v:path arrowok="t"/>
                <v:fill type="solid"/>
              </v:shape>
            </v:group>
            <v:group style="position:absolute;left:3159;top:-3523;width:10;height:20" coordorigin="3159,-3523" coordsize="10,20">
              <v:shape style="position:absolute;left:3159;top:-3523;width:10;height:20" coordorigin="3159,-3523" coordsize="10,20" path="m3159,-3504l3168,-3504,3168,-3523,3159,-3523,3159,-3504xe" filled="true" fillcolor="#000000" stroked="false">
                <v:path arrowok="t"/>
                <v:fill type="solid"/>
              </v:shape>
            </v:group>
            <v:group style="position:absolute;left:3159;top:-3504;width:10;height:20" coordorigin="3159,-3504" coordsize="10,20">
              <v:shape style="position:absolute;left:3159;top:-3504;width:10;height:20" coordorigin="3159,-3504" coordsize="10,20" path="m3159,-3485l3168,-3485,3168,-3504,3159,-3504,3159,-3485xe" filled="true" fillcolor="#000000" stroked="false">
                <v:path arrowok="t"/>
                <v:fill type="solid"/>
              </v:shape>
            </v:group>
            <v:group style="position:absolute;left:3159;top:-3485;width:10;height:20" coordorigin="3159,-3485" coordsize="10,20">
              <v:shape style="position:absolute;left:3159;top:-3485;width:10;height:20" coordorigin="3159,-3485" coordsize="10,20" path="m3159,-3466l3168,-3466,3168,-3485,3159,-3485,3159,-3466xe" filled="true" fillcolor="#000000" stroked="false">
                <v:path arrowok="t"/>
                <v:fill type="solid"/>
              </v:shape>
            </v:group>
            <v:group style="position:absolute;left:3159;top:-3466;width:10;height:20" coordorigin="3159,-3466" coordsize="10,20">
              <v:shape style="position:absolute;left:3159;top:-3466;width:10;height:20" coordorigin="3159,-3466" coordsize="10,20" path="m3159,-3447l3168,-3447,3168,-3466,3159,-3466,3159,-3447xe" filled="true" fillcolor="#000000" stroked="false">
                <v:path arrowok="t"/>
                <v:fill type="solid"/>
              </v:shape>
            </v:group>
            <v:group style="position:absolute;left:3159;top:-3447;width:10;height:20" coordorigin="3159,-3447" coordsize="10,20">
              <v:shape style="position:absolute;left:3159;top:-3447;width:10;height:20" coordorigin="3159,-3447" coordsize="10,20" path="m3159,-3427l3168,-3427,3168,-3447,3159,-3447,3159,-3427xe" filled="true" fillcolor="#000000" stroked="false">
                <v:path arrowok="t"/>
                <v:fill type="solid"/>
              </v:shape>
            </v:group>
            <v:group style="position:absolute;left:3159;top:-3427;width:10;height:20" coordorigin="3159,-3427" coordsize="10,20">
              <v:shape style="position:absolute;left:3159;top:-3427;width:10;height:20" coordorigin="3159,-3427" coordsize="10,20" path="m3159,-3408l3168,-3408,3168,-3427,3159,-3427,3159,-3408xe" filled="true" fillcolor="#000000" stroked="false">
                <v:path arrowok="t"/>
                <v:fill type="solid"/>
              </v:shape>
            </v:group>
            <v:group style="position:absolute;left:3159;top:-3408;width:10;height:20" coordorigin="3159,-3408" coordsize="10,20">
              <v:shape style="position:absolute;left:3159;top:-3408;width:10;height:20" coordorigin="3159,-3408" coordsize="10,20" path="m3159,-3389l3168,-3389,3168,-3408,3159,-3408,3159,-3389xe" filled="true" fillcolor="#000000" stroked="false">
                <v:path arrowok="t"/>
                <v:fill type="solid"/>
              </v:shape>
            </v:group>
            <v:group style="position:absolute;left:6952;top:-3677;width:10;height:20" coordorigin="6952,-3677" coordsize="10,20">
              <v:shape style="position:absolute;left:6952;top:-3677;width:10;height:20" coordorigin="6952,-3677" coordsize="10,20" path="m6952,-3658l6961,-3658,6961,-3677,6952,-3677,6952,-3658xe" filled="true" fillcolor="#000000" stroked="false">
                <v:path arrowok="t"/>
                <v:fill type="solid"/>
              </v:shape>
            </v:group>
            <v:group style="position:absolute;left:6952;top:-3658;width:10;height:20" coordorigin="6952,-3658" coordsize="10,20">
              <v:shape style="position:absolute;left:6952;top:-3658;width:10;height:20" coordorigin="6952,-3658" coordsize="10,20" path="m6952,-3639l6961,-3639,6961,-3658,6952,-3658,6952,-3639xe" filled="true" fillcolor="#000000" stroked="false">
                <v:path arrowok="t"/>
                <v:fill type="solid"/>
              </v:shape>
            </v:group>
            <v:group style="position:absolute;left:6952;top:-3639;width:10;height:20" coordorigin="6952,-3639" coordsize="10,20">
              <v:shape style="position:absolute;left:6952;top:-3639;width:10;height:20" coordorigin="6952,-3639" coordsize="10,20" path="m6952,-3619l6961,-3619,6961,-3639,6952,-3639,6952,-3619xe" filled="true" fillcolor="#000000" stroked="false">
                <v:path arrowok="t"/>
                <v:fill type="solid"/>
              </v:shape>
            </v:group>
            <v:group style="position:absolute;left:6952;top:-3619;width:10;height:20" coordorigin="6952,-3619" coordsize="10,20">
              <v:shape style="position:absolute;left:6952;top:-3619;width:10;height:20" coordorigin="6952,-3619" coordsize="10,20" path="m6952,-3600l6961,-3600,6961,-3619,6952,-3619,6952,-3600xe" filled="true" fillcolor="#000000" stroked="false">
                <v:path arrowok="t"/>
                <v:fill type="solid"/>
              </v:shape>
            </v:group>
            <v:group style="position:absolute;left:6952;top:-3600;width:10;height:20" coordorigin="6952,-3600" coordsize="10,20">
              <v:shape style="position:absolute;left:6952;top:-3600;width:10;height:20" coordorigin="6952,-3600" coordsize="10,20" path="m6952,-3581l6961,-3581,6961,-3600,6952,-3600,6952,-3581xe" filled="true" fillcolor="#000000" stroked="false">
                <v:path arrowok="t"/>
                <v:fill type="solid"/>
              </v:shape>
            </v:group>
            <v:group style="position:absolute;left:6952;top:-3581;width:10;height:20" coordorigin="6952,-3581" coordsize="10,20">
              <v:shape style="position:absolute;left:6952;top:-3581;width:10;height:20" coordorigin="6952,-3581" coordsize="10,20" path="m6952,-3562l6961,-3562,6961,-3581,6952,-3581,6952,-3562xe" filled="true" fillcolor="#000000" stroked="false">
                <v:path arrowok="t"/>
                <v:fill type="solid"/>
              </v:shape>
            </v:group>
            <v:group style="position:absolute;left:6952;top:-3562;width:10;height:20" coordorigin="6952,-3562" coordsize="10,20">
              <v:shape style="position:absolute;left:6952;top:-3562;width:10;height:20" coordorigin="6952,-3562" coordsize="10,20" path="m6952,-3543l6961,-3543,6961,-3562,6952,-3562,6952,-3543xe" filled="true" fillcolor="#000000" stroked="false">
                <v:path arrowok="t"/>
                <v:fill type="solid"/>
              </v:shape>
            </v:group>
            <v:group style="position:absolute;left:6952;top:-3543;width:10;height:20" coordorigin="6952,-3543" coordsize="10,20">
              <v:shape style="position:absolute;left:6952;top:-3543;width:10;height:20" coordorigin="6952,-3543" coordsize="10,20" path="m6952,-3523l6961,-3523,6961,-3543,6952,-3543,6952,-3523xe" filled="true" fillcolor="#000000" stroked="false">
                <v:path arrowok="t"/>
                <v:fill type="solid"/>
              </v:shape>
            </v:group>
            <v:group style="position:absolute;left:6952;top:-3523;width:10;height:20" coordorigin="6952,-3523" coordsize="10,20">
              <v:shape style="position:absolute;left:6952;top:-3523;width:10;height:20" coordorigin="6952,-3523" coordsize="10,20" path="m6952,-3504l6961,-3504,6961,-3523,6952,-3523,6952,-3504xe" filled="true" fillcolor="#000000" stroked="false">
                <v:path arrowok="t"/>
                <v:fill type="solid"/>
              </v:shape>
            </v:group>
            <v:group style="position:absolute;left:6952;top:-3504;width:10;height:20" coordorigin="6952,-3504" coordsize="10,20">
              <v:shape style="position:absolute;left:6952;top:-3504;width:10;height:20" coordorigin="6952,-3504" coordsize="10,20" path="m6952,-3485l6961,-3485,6961,-3504,6952,-3504,6952,-3485xe" filled="true" fillcolor="#000000" stroked="false">
                <v:path arrowok="t"/>
                <v:fill type="solid"/>
              </v:shape>
            </v:group>
            <v:group style="position:absolute;left:6952;top:-3485;width:10;height:20" coordorigin="6952,-3485" coordsize="10,20">
              <v:shape style="position:absolute;left:6952;top:-3485;width:10;height:20" coordorigin="6952,-3485" coordsize="10,20" path="m6952,-3466l6961,-3466,6961,-3485,6952,-3485,6952,-3466xe" filled="true" fillcolor="#000000" stroked="false">
                <v:path arrowok="t"/>
                <v:fill type="solid"/>
              </v:shape>
            </v:group>
            <v:group style="position:absolute;left:6952;top:-3466;width:10;height:20" coordorigin="6952,-3466" coordsize="10,20">
              <v:shape style="position:absolute;left:6952;top:-3466;width:10;height:20" coordorigin="6952,-3466" coordsize="10,20" path="m6952,-3447l6961,-3447,6961,-3466,6952,-3466,6952,-3447xe" filled="true" fillcolor="#000000" stroked="false">
                <v:path arrowok="t"/>
                <v:fill type="solid"/>
              </v:shape>
            </v:group>
            <v:group style="position:absolute;left:6952;top:-3447;width:10;height:20" coordorigin="6952,-3447" coordsize="10,20">
              <v:shape style="position:absolute;left:6952;top:-3447;width:10;height:20" coordorigin="6952,-3447" coordsize="10,20" path="m6952,-3427l6961,-3427,6961,-3447,6952,-3447,6952,-3427xe" filled="true" fillcolor="#000000" stroked="false">
                <v:path arrowok="t"/>
                <v:fill type="solid"/>
              </v:shape>
            </v:group>
            <v:group style="position:absolute;left:6952;top:-3427;width:10;height:20" coordorigin="6952,-3427" coordsize="10,20">
              <v:shape style="position:absolute;left:6952;top:-3427;width:10;height:20" coordorigin="6952,-3427" coordsize="10,20" path="m6952,-3408l6961,-3408,6961,-3427,6952,-3427,6952,-3408xe" filled="true" fillcolor="#000000" stroked="false">
                <v:path arrowok="t"/>
                <v:fill type="solid"/>
              </v:shape>
            </v:group>
            <v:group style="position:absolute;left:6952;top:-3408;width:10;height:20" coordorigin="6952,-3408" coordsize="10,20">
              <v:shape style="position:absolute;left:6952;top:-3408;width:10;height:20" coordorigin="6952,-3408" coordsize="10,20" path="m6952,-3389l6961,-3389,6961,-3408,6952,-3408,6952,-3389xe" filled="true" fillcolor="#000000" stroked="false">
                <v:path arrowok="t"/>
                <v:fill type="solid"/>
              </v:shape>
            </v:group>
            <v:group style="position:absolute;left:6952;top:-3389;width:10;height:20" coordorigin="6952,-3389" coordsize="10,20">
              <v:shape style="position:absolute;left:6952;top:-3389;width:10;height:20" coordorigin="6952,-3389" coordsize="10,20" path="m6952,-3370l6961,-3370,6961,-3389,6952,-3389,6952,-3370xe" filled="true" fillcolor="#000000" stroked="false">
                <v:path arrowok="t"/>
                <v:fill type="solid"/>
              </v:shape>
            </v:group>
            <v:group style="position:absolute;left:6952;top:-3370;width:10;height:20" coordorigin="6952,-3370" coordsize="10,20">
              <v:shape style="position:absolute;left:6952;top:-3370;width:10;height:20" coordorigin="6952,-3370" coordsize="10,20" path="m6952,-3351l6961,-3351,6961,-3370,6952,-3370,6952,-3351xe" filled="true" fillcolor="#000000" stroked="false">
                <v:path arrowok="t"/>
                <v:fill type="solid"/>
              </v:shape>
            </v:group>
            <v:group style="position:absolute;left:6952;top:-3351;width:10;height:20" coordorigin="6952,-3351" coordsize="10,20">
              <v:shape style="position:absolute;left:6952;top:-3351;width:10;height:20" coordorigin="6952,-3351" coordsize="10,20" path="m6952,-3331l6961,-3331,6961,-3351,6952,-3351,6952,-3331xe" filled="true" fillcolor="#000000" stroked="false">
                <v:path arrowok="t"/>
                <v:fill type="solid"/>
              </v:shape>
            </v:group>
            <v:group style="position:absolute;left:6952;top:-3331;width:10;height:20" coordorigin="6952,-3331" coordsize="10,20">
              <v:shape style="position:absolute;left:6952;top:-3331;width:10;height:20" coordorigin="6952,-3331" coordsize="10,20" path="m6952,-3312l6961,-3312,6961,-3331,6952,-3331,6952,-3312xe" filled="true" fillcolor="#000000" stroked="false">
                <v:path arrowok="t"/>
                <v:fill type="solid"/>
              </v:shape>
            </v:group>
            <v:group style="position:absolute;left:6952;top:-3312;width:10;height:20" coordorigin="6952,-3312" coordsize="10,20">
              <v:shape style="position:absolute;left:6952;top:-3312;width:10;height:20" coordorigin="6952,-3312" coordsize="10,20" path="m6952,-3293l6961,-3293,6961,-3312,6952,-3312,6952,-3293xe" filled="true" fillcolor="#000000" stroked="false">
                <v:path arrowok="t"/>
                <v:fill type="solid"/>
              </v:shape>
              <v:shape style="position:absolute;left:3149;top:-3389;width:1424;height:108" type="#_x0000_t75" stroked="false">
                <v:imagedata r:id="rId44" o:title=""/>
              </v:shape>
              <v:shape style="position:absolute;left:4568;top:-3291;width:970;height:10" type="#_x0000_t75" stroked="false">
                <v:imagedata r:id="rId45" o:title=""/>
              </v:shape>
              <v:shape style="position:absolute;left:5533;top:-3293;width:1428;height:12" type="#_x0000_t75" stroked="false">
                <v:imagedata r:id="rId46" o:title=""/>
              </v:shape>
              <v:shape style="position:absolute;left:6947;top:-3291;width:1322;height:10" type="#_x0000_t75" stroked="false">
                <v:imagedata r:id="rId47" o:title=""/>
              </v:shape>
              <v:shape style="position:absolute;left:8265;top:-3291;width:2264;height:10" type="#_x0000_t75" stroked="false">
                <v:imagedata r:id="rId48" o:title=""/>
              </v:shape>
            </v:group>
            <v:group style="position:absolute;left:3159;top:-3281;width:10;height:20" coordorigin="3159,-3281" coordsize="10,20">
              <v:shape style="position:absolute;left:3159;top:-3281;width:10;height:20" coordorigin="3159,-3281" coordsize="10,20" path="m3159,-3262l3168,-3262,3168,-3281,3159,-3281,3159,-3262xe" filled="true" fillcolor="#000000" stroked="false">
                <v:path arrowok="t"/>
                <v:fill type="solid"/>
              </v:shape>
            </v:group>
            <v:group style="position:absolute;left:3159;top:-3262;width:10;height:20" coordorigin="3159,-3262" coordsize="10,20">
              <v:shape style="position:absolute;left:3159;top:-3262;width:10;height:20" coordorigin="3159,-3262" coordsize="10,20" path="m3159,-3243l3168,-3243,3168,-3262,3159,-3262,3159,-3243xe" filled="true" fillcolor="#000000" stroked="false">
                <v:path arrowok="t"/>
                <v:fill type="solid"/>
              </v:shape>
            </v:group>
            <v:group style="position:absolute;left:3159;top:-3243;width:10;height:20" coordorigin="3159,-3243" coordsize="10,20">
              <v:shape style="position:absolute;left:3159;top:-3243;width:10;height:20" coordorigin="3159,-3243" coordsize="10,20" path="m3159,-3223l3168,-3223,3168,-3243,3159,-3243,3159,-3223xe" filled="true" fillcolor="#000000" stroked="false">
                <v:path arrowok="t"/>
                <v:fill type="solid"/>
              </v:shape>
            </v:group>
            <v:group style="position:absolute;left:3159;top:-3223;width:10;height:20" coordorigin="3159,-3223" coordsize="10,20">
              <v:shape style="position:absolute;left:3159;top:-3223;width:10;height:20" coordorigin="3159,-3223" coordsize="10,20" path="m3159,-3204l3168,-3204,3168,-3223,3159,-3223,3159,-3204xe" filled="true" fillcolor="#000000" stroked="false">
                <v:path arrowok="t"/>
                <v:fill type="solid"/>
              </v:shape>
            </v:group>
            <v:group style="position:absolute;left:3159;top:-3204;width:10;height:20" coordorigin="3159,-3204" coordsize="10,20">
              <v:shape style="position:absolute;left:3159;top:-3204;width:10;height:20" coordorigin="3159,-3204" coordsize="10,20" path="m3159,-3185l3168,-3185,3168,-3204,3159,-3204,3159,-3185xe" filled="true" fillcolor="#000000" stroked="false">
                <v:path arrowok="t"/>
                <v:fill type="solid"/>
              </v:shape>
            </v:group>
            <v:group style="position:absolute;left:3159;top:-3185;width:10;height:20" coordorigin="3159,-3185" coordsize="10,20">
              <v:shape style="position:absolute;left:3159;top:-3185;width:10;height:20" coordorigin="3159,-3185" coordsize="10,20" path="m3159,-3166l3168,-3166,3168,-3185,3159,-3185,3159,-3166xe" filled="true" fillcolor="#000000" stroked="false">
                <v:path arrowok="t"/>
                <v:fill type="solid"/>
              </v:shape>
            </v:group>
            <v:group style="position:absolute;left:3159;top:-3166;width:10;height:20" coordorigin="3159,-3166" coordsize="10,20">
              <v:shape style="position:absolute;left:3159;top:-3166;width:10;height:20" coordorigin="3159,-3166" coordsize="10,20" path="m3159,-3147l3168,-3147,3168,-3166,3159,-3166,3159,-3147xe" filled="true" fillcolor="#000000" stroked="false">
                <v:path arrowok="t"/>
                <v:fill type="solid"/>
              </v:shape>
            </v:group>
            <v:group style="position:absolute;left:3159;top:-3147;width:10;height:20" coordorigin="3159,-3147" coordsize="10,20">
              <v:shape style="position:absolute;left:3159;top:-3147;width:10;height:20" coordorigin="3159,-3147" coordsize="10,20" path="m3159,-3127l3168,-3127,3168,-3147,3159,-3147,3159,-3127xe" filled="true" fillcolor="#000000" stroked="false">
                <v:path arrowok="t"/>
                <v:fill type="solid"/>
              </v:shape>
            </v:group>
            <v:group style="position:absolute;left:3159;top:-3127;width:10;height:20" coordorigin="3159,-3127" coordsize="10,20">
              <v:shape style="position:absolute;left:3159;top:-3127;width:10;height:20" coordorigin="3159,-3127" coordsize="10,20" path="m3159,-3108l3168,-3108,3168,-3127,3159,-3127,3159,-3108xe" filled="true" fillcolor="#000000" stroked="false">
                <v:path arrowok="t"/>
                <v:fill type="solid"/>
              </v:shape>
            </v:group>
            <v:group style="position:absolute;left:3159;top:-3108;width:10;height:20" coordorigin="3159,-3108" coordsize="10,20">
              <v:shape style="position:absolute;left:3159;top:-3108;width:10;height:20" coordorigin="3159,-3108" coordsize="10,20" path="m3159,-3089l3168,-3089,3168,-3108,3159,-3108,3159,-3089xe" filled="true" fillcolor="#000000" stroked="false">
                <v:path arrowok="t"/>
                <v:fill type="solid"/>
              </v:shape>
            </v:group>
            <v:group style="position:absolute;left:3159;top:-3089;width:10;height:20" coordorigin="3159,-3089" coordsize="10,20">
              <v:shape style="position:absolute;left:3159;top:-3089;width:10;height:20" coordorigin="3159,-3089" coordsize="10,20" path="m3159,-3070l3168,-3070,3168,-3089,3159,-3089,3159,-3070xe" filled="true" fillcolor="#000000" stroked="false">
                <v:path arrowok="t"/>
                <v:fill type="solid"/>
              </v:shape>
            </v:group>
            <v:group style="position:absolute;left:3159;top:-3070;width:10;height:20" coordorigin="3159,-3070" coordsize="10,20">
              <v:shape style="position:absolute;left:3159;top:-3070;width:10;height:20" coordorigin="3159,-3070" coordsize="10,20" path="m3159,-3051l3168,-3051,3168,-3070,3159,-3070,3159,-3051xe" filled="true" fillcolor="#000000" stroked="false">
                <v:path arrowok="t"/>
                <v:fill type="solid"/>
              </v:shape>
            </v:group>
            <v:group style="position:absolute;left:3159;top:-3051;width:10;height:20" coordorigin="3159,-3051" coordsize="10,20">
              <v:shape style="position:absolute;left:3159;top:-3051;width:10;height:20" coordorigin="3159,-3051" coordsize="10,20" path="m3159,-3031l3168,-3031,3168,-3051,3159,-3051,3159,-3031xe" filled="true" fillcolor="#000000" stroked="false">
                <v:path arrowok="t"/>
                <v:fill type="solid"/>
              </v:shape>
            </v:group>
            <v:group style="position:absolute;left:3159;top:-3031;width:10;height:20" coordorigin="3159,-3031" coordsize="10,20">
              <v:shape style="position:absolute;left:3159;top:-3031;width:10;height:20" coordorigin="3159,-3031" coordsize="10,20" path="m3159,-3012l3168,-3012,3168,-3031,3159,-3031,3159,-3012xe" filled="true" fillcolor="#000000" stroked="false">
                <v:path arrowok="t"/>
                <v:fill type="solid"/>
              </v:shape>
            </v:group>
            <v:group style="position:absolute;left:3159;top:-3012;width:10;height:20" coordorigin="3159,-3012" coordsize="10,20">
              <v:shape style="position:absolute;left:3159;top:-3012;width:10;height:20" coordorigin="3159,-3012" coordsize="10,20" path="m3159,-2993l3168,-2993,3168,-3012,3159,-3012,3159,-2993xe" filled="true" fillcolor="#000000" stroked="false">
                <v:path arrowok="t"/>
                <v:fill type="solid"/>
              </v:shape>
            </v:group>
            <v:group style="position:absolute;left:3159;top:-2993;width:10;height:20" coordorigin="3159,-2993" coordsize="10,20">
              <v:shape style="position:absolute;left:3159;top:-2993;width:10;height:20" coordorigin="3159,-2993" coordsize="10,20" path="m3159,-2974l3168,-2974,3168,-2993,3159,-2993,3159,-2974xe" filled="true" fillcolor="#000000" stroked="false">
                <v:path arrowok="t"/>
                <v:fill type="solid"/>
              </v:shape>
            </v:group>
            <v:group style="position:absolute;left:3159;top:-2974;width:10;height:20" coordorigin="3159,-2974" coordsize="10,20">
              <v:shape style="position:absolute;left:3159;top:-2974;width:10;height:20" coordorigin="3159,-2974" coordsize="10,20" path="m3159,-2955l3168,-2955,3168,-2974,3159,-2974,3159,-2955xe" filled="true" fillcolor="#000000" stroked="false">
                <v:path arrowok="t"/>
                <v:fill type="solid"/>
              </v:shape>
            </v:group>
            <v:group style="position:absolute;left:3159;top:-2955;width:10;height:20" coordorigin="3159,-2955" coordsize="10,20">
              <v:shape style="position:absolute;left:3159;top:-2955;width:10;height:20" coordorigin="3159,-2955" coordsize="10,20" path="m3159,-2935l3168,-2935,3168,-2955,3159,-2955,3159,-2935xe" filled="true" fillcolor="#000000" stroked="false">
                <v:path arrowok="t"/>
                <v:fill type="solid"/>
              </v:shape>
            </v:group>
            <v:group style="position:absolute;left:3159;top:-2935;width:10;height:20" coordorigin="3159,-2935" coordsize="10,20">
              <v:shape style="position:absolute;left:3159;top:-2935;width:10;height:20" coordorigin="3159,-2935" coordsize="10,20" path="m3159,-2916l3168,-2916,3168,-2935,3159,-2935,3159,-2916xe" filled="true" fillcolor="#000000" stroked="false">
                <v:path arrowok="t"/>
                <v:fill type="solid"/>
              </v:shape>
              <v:shape style="position:absolute;left:3159;top:-2897;width:10;height:5" type="#_x0000_t75" stroked="false">
                <v:imagedata r:id="rId49" o:title=""/>
              </v:shape>
            </v:group>
            <v:group style="position:absolute;left:4573;top:-3281;width:10;height:20" coordorigin="4573,-3281" coordsize="10,20">
              <v:shape style="position:absolute;left:4573;top:-3281;width:10;height:20" coordorigin="4573,-3281" coordsize="10,20" path="m4573,-3262l4583,-3262,4583,-3281,4573,-3281,4573,-3262xe" filled="true" fillcolor="#000000" stroked="false">
                <v:path arrowok="t"/>
                <v:fill type="solid"/>
              </v:shape>
            </v:group>
            <v:group style="position:absolute;left:4573;top:-3262;width:10;height:20" coordorigin="4573,-3262" coordsize="10,20">
              <v:shape style="position:absolute;left:4573;top:-3262;width:10;height:20" coordorigin="4573,-3262" coordsize="10,20" path="m4573,-3243l4583,-3243,4583,-3262,4573,-3262,4573,-3243xe" filled="true" fillcolor="#000000" stroked="false">
                <v:path arrowok="t"/>
                <v:fill type="solid"/>
              </v:shape>
            </v:group>
            <v:group style="position:absolute;left:4573;top:-3243;width:10;height:20" coordorigin="4573,-3243" coordsize="10,20">
              <v:shape style="position:absolute;left:4573;top:-3243;width:10;height:20" coordorigin="4573,-3243" coordsize="10,20" path="m4573,-3223l4583,-3223,4583,-3243,4573,-3243,4573,-3223xe" filled="true" fillcolor="#000000" stroked="false">
                <v:path arrowok="t"/>
                <v:fill type="solid"/>
              </v:shape>
            </v:group>
            <v:group style="position:absolute;left:4573;top:-3223;width:10;height:20" coordorigin="4573,-3223" coordsize="10,20">
              <v:shape style="position:absolute;left:4573;top:-3223;width:10;height:20" coordorigin="4573,-3223" coordsize="10,20" path="m4573,-3204l4583,-3204,4583,-3223,4573,-3223,4573,-3204xe" filled="true" fillcolor="#000000" stroked="false">
                <v:path arrowok="t"/>
                <v:fill type="solid"/>
              </v:shape>
            </v:group>
            <v:group style="position:absolute;left:4573;top:-3204;width:10;height:20" coordorigin="4573,-3204" coordsize="10,20">
              <v:shape style="position:absolute;left:4573;top:-3204;width:10;height:20" coordorigin="4573,-3204" coordsize="10,20" path="m4573,-3185l4583,-3185,4583,-3204,4573,-3204,4573,-3185xe" filled="true" fillcolor="#000000" stroked="false">
                <v:path arrowok="t"/>
                <v:fill type="solid"/>
              </v:shape>
            </v:group>
            <v:group style="position:absolute;left:4573;top:-3185;width:10;height:20" coordorigin="4573,-3185" coordsize="10,20">
              <v:shape style="position:absolute;left:4573;top:-3185;width:10;height:20" coordorigin="4573,-3185" coordsize="10,20" path="m4573,-3166l4583,-3166,4583,-3185,4573,-3185,4573,-3166xe" filled="true" fillcolor="#000000" stroked="false">
                <v:path arrowok="t"/>
                <v:fill type="solid"/>
              </v:shape>
            </v:group>
            <v:group style="position:absolute;left:4573;top:-3166;width:10;height:20" coordorigin="4573,-3166" coordsize="10,20">
              <v:shape style="position:absolute;left:4573;top:-3166;width:10;height:20" coordorigin="4573,-3166" coordsize="10,20" path="m4573,-3147l4583,-3147,4583,-3166,4573,-3166,4573,-3147xe" filled="true" fillcolor="#000000" stroked="false">
                <v:path arrowok="t"/>
                <v:fill type="solid"/>
              </v:shape>
            </v:group>
            <v:group style="position:absolute;left:4573;top:-3147;width:10;height:20" coordorigin="4573,-3147" coordsize="10,20">
              <v:shape style="position:absolute;left:4573;top:-3147;width:10;height:20" coordorigin="4573,-3147" coordsize="10,20" path="m4573,-3127l4583,-3127,4583,-3147,4573,-3147,4573,-3127xe" filled="true" fillcolor="#000000" stroked="false">
                <v:path arrowok="t"/>
                <v:fill type="solid"/>
              </v:shape>
            </v:group>
            <v:group style="position:absolute;left:4573;top:-3127;width:10;height:20" coordorigin="4573,-3127" coordsize="10,20">
              <v:shape style="position:absolute;left:4573;top:-3127;width:10;height:20" coordorigin="4573,-3127" coordsize="10,20" path="m4573,-3108l4583,-3108,4583,-3127,4573,-3127,4573,-3108xe" filled="true" fillcolor="#000000" stroked="false">
                <v:path arrowok="t"/>
                <v:fill type="solid"/>
              </v:shape>
            </v:group>
            <v:group style="position:absolute;left:4573;top:-3108;width:10;height:20" coordorigin="4573,-3108" coordsize="10,20">
              <v:shape style="position:absolute;left:4573;top:-3108;width:10;height:20" coordorigin="4573,-3108" coordsize="10,20" path="m4573,-3089l4583,-3089,4583,-3108,4573,-3108,4573,-3089xe" filled="true" fillcolor="#000000" stroked="false">
                <v:path arrowok="t"/>
                <v:fill type="solid"/>
              </v:shape>
            </v:group>
            <v:group style="position:absolute;left:4573;top:-3089;width:10;height:20" coordorigin="4573,-3089" coordsize="10,20">
              <v:shape style="position:absolute;left:4573;top:-3089;width:10;height:20" coordorigin="4573,-3089" coordsize="10,20" path="m4573,-3070l4583,-3070,4583,-3089,4573,-3089,4573,-3070xe" filled="true" fillcolor="#000000" stroked="false">
                <v:path arrowok="t"/>
                <v:fill type="solid"/>
              </v:shape>
            </v:group>
            <v:group style="position:absolute;left:4573;top:-3070;width:10;height:20" coordorigin="4573,-3070" coordsize="10,20">
              <v:shape style="position:absolute;left:4573;top:-3070;width:10;height:20" coordorigin="4573,-3070" coordsize="10,20" path="m4573,-3051l4583,-3051,4583,-3070,4573,-3070,4573,-3051xe" filled="true" fillcolor="#000000" stroked="false">
                <v:path arrowok="t"/>
                <v:fill type="solid"/>
              </v:shape>
            </v:group>
            <v:group style="position:absolute;left:4573;top:-3051;width:10;height:20" coordorigin="4573,-3051" coordsize="10,20">
              <v:shape style="position:absolute;left:4573;top:-3051;width:10;height:20" coordorigin="4573,-3051" coordsize="10,20" path="m4573,-3031l4583,-3031,4583,-3051,4573,-3051,4573,-3031xe" filled="true" fillcolor="#000000" stroked="false">
                <v:path arrowok="t"/>
                <v:fill type="solid"/>
              </v:shape>
            </v:group>
            <v:group style="position:absolute;left:4573;top:-3031;width:10;height:20" coordorigin="4573,-3031" coordsize="10,20">
              <v:shape style="position:absolute;left:4573;top:-3031;width:10;height:20" coordorigin="4573,-3031" coordsize="10,20" path="m4573,-3012l4583,-3012,4583,-3031,4573,-3031,4573,-3012xe" filled="true" fillcolor="#000000" stroked="false">
                <v:path arrowok="t"/>
                <v:fill type="solid"/>
              </v:shape>
            </v:group>
            <v:group style="position:absolute;left:4573;top:-3012;width:10;height:20" coordorigin="4573,-3012" coordsize="10,20">
              <v:shape style="position:absolute;left:4573;top:-3012;width:10;height:20" coordorigin="4573,-3012" coordsize="10,20" path="m4573,-2993l4583,-2993,4583,-3012,4573,-3012,4573,-2993xe" filled="true" fillcolor="#000000" stroked="false">
                <v:path arrowok="t"/>
                <v:fill type="solid"/>
              </v:shape>
            </v:group>
            <v:group style="position:absolute;left:4573;top:-2993;width:10;height:20" coordorigin="4573,-2993" coordsize="10,20">
              <v:shape style="position:absolute;left:4573;top:-2993;width:10;height:20" coordorigin="4573,-2993" coordsize="10,20" path="m4573,-2974l4583,-2974,4583,-2993,4573,-2993,4573,-2974xe" filled="true" fillcolor="#000000" stroked="false">
                <v:path arrowok="t"/>
                <v:fill type="solid"/>
              </v:shape>
            </v:group>
            <v:group style="position:absolute;left:4573;top:-2974;width:10;height:20" coordorigin="4573,-2974" coordsize="10,20">
              <v:shape style="position:absolute;left:4573;top:-2974;width:10;height:20" coordorigin="4573,-2974" coordsize="10,20" path="m4573,-2955l4583,-2955,4583,-2974,4573,-2974,4573,-2955xe" filled="true" fillcolor="#000000" stroked="false">
                <v:path arrowok="t"/>
                <v:fill type="solid"/>
              </v:shape>
            </v:group>
            <v:group style="position:absolute;left:4573;top:-2955;width:10;height:20" coordorigin="4573,-2955" coordsize="10,20">
              <v:shape style="position:absolute;left:4573;top:-2955;width:10;height:20" coordorigin="4573,-2955" coordsize="10,20" path="m4573,-2935l4583,-2935,4583,-2955,4573,-2955,4573,-2935xe" filled="true" fillcolor="#000000" stroked="false">
                <v:path arrowok="t"/>
                <v:fill type="solid"/>
              </v:shape>
            </v:group>
            <v:group style="position:absolute;left:4573;top:-2935;width:10;height:20" coordorigin="4573,-2935" coordsize="10,20">
              <v:shape style="position:absolute;left:4573;top:-2935;width:10;height:20" coordorigin="4573,-2935" coordsize="10,20" path="m4573,-2916l4583,-2916,4583,-2935,4573,-2935,4573,-2916xe" filled="true" fillcolor="#000000" stroked="false">
                <v:path arrowok="t"/>
                <v:fill type="solid"/>
              </v:shape>
              <v:shape style="position:absolute;left:4573;top:-2897;width:10;height:5" type="#_x0000_t75" stroked="false">
                <v:imagedata r:id="rId49" o:title=""/>
              </v:shape>
            </v:group>
            <v:group style="position:absolute;left:5538;top:-3281;width:10;height:20" coordorigin="5538,-3281" coordsize="10,20">
              <v:shape style="position:absolute;left:5538;top:-3281;width:10;height:20" coordorigin="5538,-3281" coordsize="10,20" path="m5538,-3262l5547,-3262,5547,-3281,5538,-3281,5538,-3262xe" filled="true" fillcolor="#000000" stroked="false">
                <v:path arrowok="t"/>
                <v:fill type="solid"/>
              </v:shape>
            </v:group>
            <v:group style="position:absolute;left:5538;top:-3262;width:10;height:20" coordorigin="5538,-3262" coordsize="10,20">
              <v:shape style="position:absolute;left:5538;top:-3262;width:10;height:20" coordorigin="5538,-3262" coordsize="10,20" path="m5538,-3243l5547,-3243,5547,-3262,5538,-3262,5538,-3243xe" filled="true" fillcolor="#000000" stroked="false">
                <v:path arrowok="t"/>
                <v:fill type="solid"/>
              </v:shape>
            </v:group>
            <v:group style="position:absolute;left:5538;top:-3243;width:10;height:20" coordorigin="5538,-3243" coordsize="10,20">
              <v:shape style="position:absolute;left:5538;top:-3243;width:10;height:20" coordorigin="5538,-3243" coordsize="10,20" path="m5538,-3223l5547,-3223,5547,-3243,5538,-3243,5538,-3223xe" filled="true" fillcolor="#000000" stroked="false">
                <v:path arrowok="t"/>
                <v:fill type="solid"/>
              </v:shape>
            </v:group>
            <v:group style="position:absolute;left:5538;top:-3223;width:10;height:20" coordorigin="5538,-3223" coordsize="10,20">
              <v:shape style="position:absolute;left:5538;top:-3223;width:10;height:20" coordorigin="5538,-3223" coordsize="10,20" path="m5538,-3204l5547,-3204,5547,-3223,5538,-3223,5538,-3204xe" filled="true" fillcolor="#000000" stroked="false">
                <v:path arrowok="t"/>
                <v:fill type="solid"/>
              </v:shape>
            </v:group>
            <v:group style="position:absolute;left:5538;top:-3204;width:10;height:20" coordorigin="5538,-3204" coordsize="10,20">
              <v:shape style="position:absolute;left:5538;top:-3204;width:10;height:20" coordorigin="5538,-3204" coordsize="10,20" path="m5538,-3185l5547,-3185,5547,-3204,5538,-3204,5538,-3185xe" filled="true" fillcolor="#000000" stroked="false">
                <v:path arrowok="t"/>
                <v:fill type="solid"/>
              </v:shape>
            </v:group>
            <v:group style="position:absolute;left:5538;top:-3185;width:10;height:20" coordorigin="5538,-3185" coordsize="10,20">
              <v:shape style="position:absolute;left:5538;top:-3185;width:10;height:20" coordorigin="5538,-3185" coordsize="10,20" path="m5538,-3166l5547,-3166,5547,-3185,5538,-3185,5538,-3166xe" filled="true" fillcolor="#000000" stroked="false">
                <v:path arrowok="t"/>
                <v:fill type="solid"/>
              </v:shape>
            </v:group>
            <v:group style="position:absolute;left:5538;top:-3166;width:10;height:20" coordorigin="5538,-3166" coordsize="10,20">
              <v:shape style="position:absolute;left:5538;top:-3166;width:10;height:20" coordorigin="5538,-3166" coordsize="10,20" path="m5538,-3147l5547,-3147,5547,-3166,5538,-3166,5538,-3147xe" filled="true" fillcolor="#000000" stroked="false">
                <v:path arrowok="t"/>
                <v:fill type="solid"/>
              </v:shape>
            </v:group>
            <v:group style="position:absolute;left:5538;top:-3147;width:10;height:20" coordorigin="5538,-3147" coordsize="10,20">
              <v:shape style="position:absolute;left:5538;top:-3147;width:10;height:20" coordorigin="5538,-3147" coordsize="10,20" path="m5538,-3127l5547,-3127,5547,-3147,5538,-3147,5538,-3127xe" filled="true" fillcolor="#000000" stroked="false">
                <v:path arrowok="t"/>
                <v:fill type="solid"/>
              </v:shape>
            </v:group>
            <v:group style="position:absolute;left:5538;top:-3127;width:10;height:20" coordorigin="5538,-3127" coordsize="10,20">
              <v:shape style="position:absolute;left:5538;top:-3127;width:10;height:20" coordorigin="5538,-3127" coordsize="10,20" path="m5538,-3108l5547,-3108,5547,-3127,5538,-3127,5538,-3108xe" filled="true" fillcolor="#000000" stroked="false">
                <v:path arrowok="t"/>
                <v:fill type="solid"/>
              </v:shape>
            </v:group>
            <v:group style="position:absolute;left:5538;top:-3108;width:10;height:20" coordorigin="5538,-3108" coordsize="10,20">
              <v:shape style="position:absolute;left:5538;top:-3108;width:10;height:20" coordorigin="5538,-3108" coordsize="10,20" path="m5538,-3089l5547,-3089,5547,-3108,5538,-3108,5538,-3089xe" filled="true" fillcolor="#000000" stroked="false">
                <v:path arrowok="t"/>
                <v:fill type="solid"/>
              </v:shape>
            </v:group>
            <v:group style="position:absolute;left:5538;top:-3089;width:10;height:20" coordorigin="5538,-3089" coordsize="10,20">
              <v:shape style="position:absolute;left:5538;top:-3089;width:10;height:20" coordorigin="5538,-3089" coordsize="10,20" path="m5538,-3070l5547,-3070,5547,-3089,5538,-3089,5538,-3070xe" filled="true" fillcolor="#000000" stroked="false">
                <v:path arrowok="t"/>
                <v:fill type="solid"/>
              </v:shape>
            </v:group>
            <v:group style="position:absolute;left:5538;top:-3070;width:10;height:20" coordorigin="5538,-3070" coordsize="10,20">
              <v:shape style="position:absolute;left:5538;top:-3070;width:10;height:20" coordorigin="5538,-3070" coordsize="10,20" path="m5538,-3051l5547,-3051,5547,-3070,5538,-3070,5538,-3051xe" filled="true" fillcolor="#000000" stroked="false">
                <v:path arrowok="t"/>
                <v:fill type="solid"/>
              </v:shape>
            </v:group>
            <v:group style="position:absolute;left:5538;top:-3051;width:10;height:20" coordorigin="5538,-3051" coordsize="10,20">
              <v:shape style="position:absolute;left:5538;top:-3051;width:10;height:20" coordorigin="5538,-3051" coordsize="10,20" path="m5538,-3031l5547,-3031,5547,-3051,5538,-3051,5538,-3031xe" filled="true" fillcolor="#000000" stroked="false">
                <v:path arrowok="t"/>
                <v:fill type="solid"/>
              </v:shape>
            </v:group>
            <v:group style="position:absolute;left:5538;top:-3031;width:10;height:20" coordorigin="5538,-3031" coordsize="10,20">
              <v:shape style="position:absolute;left:5538;top:-3031;width:10;height:20" coordorigin="5538,-3031" coordsize="10,20" path="m5538,-3012l5547,-3012,5547,-3031,5538,-3031,5538,-3012xe" filled="true" fillcolor="#000000" stroked="false">
                <v:path arrowok="t"/>
                <v:fill type="solid"/>
              </v:shape>
            </v:group>
            <v:group style="position:absolute;left:5538;top:-3012;width:10;height:20" coordorigin="5538,-3012" coordsize="10,20">
              <v:shape style="position:absolute;left:5538;top:-3012;width:10;height:20" coordorigin="5538,-3012" coordsize="10,20" path="m5538,-2993l5547,-2993,5547,-3012,5538,-3012,5538,-2993xe" filled="true" fillcolor="#000000" stroked="false">
                <v:path arrowok="t"/>
                <v:fill type="solid"/>
              </v:shape>
            </v:group>
            <v:group style="position:absolute;left:5538;top:-2993;width:10;height:20" coordorigin="5538,-2993" coordsize="10,20">
              <v:shape style="position:absolute;left:5538;top:-2993;width:10;height:20" coordorigin="5538,-2993" coordsize="10,20" path="m5538,-2974l5547,-2974,5547,-2993,5538,-2993,5538,-2974xe" filled="true" fillcolor="#000000" stroked="false">
                <v:path arrowok="t"/>
                <v:fill type="solid"/>
              </v:shape>
            </v:group>
            <v:group style="position:absolute;left:5538;top:-2974;width:10;height:20" coordorigin="5538,-2974" coordsize="10,20">
              <v:shape style="position:absolute;left:5538;top:-2974;width:10;height:20" coordorigin="5538,-2974" coordsize="10,20" path="m5538,-2955l5547,-2955,5547,-2974,5538,-2974,5538,-2955xe" filled="true" fillcolor="#000000" stroked="false">
                <v:path arrowok="t"/>
                <v:fill type="solid"/>
              </v:shape>
            </v:group>
            <v:group style="position:absolute;left:5538;top:-2955;width:10;height:20" coordorigin="5538,-2955" coordsize="10,20">
              <v:shape style="position:absolute;left:5538;top:-2955;width:10;height:20" coordorigin="5538,-2955" coordsize="10,20" path="m5538,-2935l5547,-2935,5547,-2955,5538,-2955,5538,-2935xe" filled="true" fillcolor="#000000" stroked="false">
                <v:path arrowok="t"/>
                <v:fill type="solid"/>
              </v:shape>
            </v:group>
            <v:group style="position:absolute;left:5538;top:-2935;width:10;height:20" coordorigin="5538,-2935" coordsize="10,20">
              <v:shape style="position:absolute;left:5538;top:-2935;width:10;height:20" coordorigin="5538,-2935" coordsize="10,20" path="m5538,-2916l5547,-2916,5547,-2935,5538,-2935,5538,-2916xe" filled="true" fillcolor="#000000" stroked="false">
                <v:path arrowok="t"/>
                <v:fill type="solid"/>
              </v:shape>
              <v:shape style="position:absolute;left:5538;top:-2897;width:10;height:5" type="#_x0000_t75" stroked="false">
                <v:imagedata r:id="rId49" o:title=""/>
              </v:shape>
            </v:group>
            <v:group style="position:absolute;left:6952;top:-3281;width:10;height:20" coordorigin="6952,-3281" coordsize="10,20">
              <v:shape style="position:absolute;left:6952;top:-3281;width:10;height:20" coordorigin="6952,-3281" coordsize="10,20" path="m6952,-3262l6961,-3262,6961,-3281,6952,-3281,6952,-3262xe" filled="true" fillcolor="#000000" stroked="false">
                <v:path arrowok="t"/>
                <v:fill type="solid"/>
              </v:shape>
            </v:group>
            <v:group style="position:absolute;left:6952;top:-3262;width:10;height:20" coordorigin="6952,-3262" coordsize="10,20">
              <v:shape style="position:absolute;left:6952;top:-3262;width:10;height:20" coordorigin="6952,-3262" coordsize="10,20" path="m6952,-3243l6961,-3243,6961,-3262,6952,-3262,6952,-3243xe" filled="true" fillcolor="#000000" stroked="false">
                <v:path arrowok="t"/>
                <v:fill type="solid"/>
              </v:shape>
            </v:group>
            <v:group style="position:absolute;left:6952;top:-3243;width:10;height:20" coordorigin="6952,-3243" coordsize="10,20">
              <v:shape style="position:absolute;left:6952;top:-3243;width:10;height:20" coordorigin="6952,-3243" coordsize="10,20" path="m6952,-3223l6961,-3223,6961,-3243,6952,-3243,6952,-3223xe" filled="true" fillcolor="#000000" stroked="false">
                <v:path arrowok="t"/>
                <v:fill type="solid"/>
              </v:shape>
            </v:group>
            <v:group style="position:absolute;left:6952;top:-3223;width:10;height:20" coordorigin="6952,-3223" coordsize="10,20">
              <v:shape style="position:absolute;left:6952;top:-3223;width:10;height:20" coordorigin="6952,-3223" coordsize="10,20" path="m6952,-3204l6961,-3204,6961,-3223,6952,-3223,6952,-3204xe" filled="true" fillcolor="#000000" stroked="false">
                <v:path arrowok="t"/>
                <v:fill type="solid"/>
              </v:shape>
            </v:group>
            <v:group style="position:absolute;left:6952;top:-3204;width:10;height:20" coordorigin="6952,-3204" coordsize="10,20">
              <v:shape style="position:absolute;left:6952;top:-3204;width:10;height:20" coordorigin="6952,-3204" coordsize="10,20" path="m6952,-3185l6961,-3185,6961,-3204,6952,-3204,6952,-3185xe" filled="true" fillcolor="#000000" stroked="false">
                <v:path arrowok="t"/>
                <v:fill type="solid"/>
              </v:shape>
            </v:group>
            <v:group style="position:absolute;left:6952;top:-3185;width:10;height:20" coordorigin="6952,-3185" coordsize="10,20">
              <v:shape style="position:absolute;left:6952;top:-3185;width:10;height:20" coordorigin="6952,-3185" coordsize="10,20" path="m6952,-3166l6961,-3166,6961,-3185,6952,-3185,6952,-3166xe" filled="true" fillcolor="#000000" stroked="false">
                <v:path arrowok="t"/>
                <v:fill type="solid"/>
              </v:shape>
            </v:group>
            <v:group style="position:absolute;left:6952;top:-3166;width:10;height:20" coordorigin="6952,-3166" coordsize="10,20">
              <v:shape style="position:absolute;left:6952;top:-3166;width:10;height:20" coordorigin="6952,-3166" coordsize="10,20" path="m6952,-3147l6961,-3147,6961,-3166,6952,-3166,6952,-3147xe" filled="true" fillcolor="#000000" stroked="false">
                <v:path arrowok="t"/>
                <v:fill type="solid"/>
              </v:shape>
            </v:group>
            <v:group style="position:absolute;left:6952;top:-3147;width:10;height:20" coordorigin="6952,-3147" coordsize="10,20">
              <v:shape style="position:absolute;left:6952;top:-3147;width:10;height:20" coordorigin="6952,-3147" coordsize="10,20" path="m6952,-3127l6961,-3127,6961,-3147,6952,-3147,6952,-3127xe" filled="true" fillcolor="#000000" stroked="false">
                <v:path arrowok="t"/>
                <v:fill type="solid"/>
              </v:shape>
            </v:group>
            <v:group style="position:absolute;left:6952;top:-3127;width:10;height:20" coordorigin="6952,-3127" coordsize="10,20">
              <v:shape style="position:absolute;left:6952;top:-3127;width:10;height:20" coordorigin="6952,-3127" coordsize="10,20" path="m6952,-3108l6961,-3108,6961,-3127,6952,-3127,6952,-3108xe" filled="true" fillcolor="#000000" stroked="false">
                <v:path arrowok="t"/>
                <v:fill type="solid"/>
              </v:shape>
            </v:group>
            <v:group style="position:absolute;left:6952;top:-3108;width:10;height:20" coordorigin="6952,-3108" coordsize="10,20">
              <v:shape style="position:absolute;left:6952;top:-3108;width:10;height:20" coordorigin="6952,-3108" coordsize="10,20" path="m6952,-3089l6961,-3089,6961,-3108,6952,-3108,6952,-3089xe" filled="true" fillcolor="#000000" stroked="false">
                <v:path arrowok="t"/>
                <v:fill type="solid"/>
              </v:shape>
            </v:group>
            <v:group style="position:absolute;left:6952;top:-3089;width:10;height:20" coordorigin="6952,-3089" coordsize="10,20">
              <v:shape style="position:absolute;left:6952;top:-3089;width:10;height:20" coordorigin="6952,-3089" coordsize="10,20" path="m6952,-3070l6961,-3070,6961,-3089,6952,-3089,6952,-3070xe" filled="true" fillcolor="#000000" stroked="false">
                <v:path arrowok="t"/>
                <v:fill type="solid"/>
              </v:shape>
            </v:group>
            <v:group style="position:absolute;left:6952;top:-3070;width:10;height:20" coordorigin="6952,-3070" coordsize="10,20">
              <v:shape style="position:absolute;left:6952;top:-3070;width:10;height:20" coordorigin="6952,-3070" coordsize="10,20" path="m6952,-3051l6961,-3051,6961,-3070,6952,-3070,6952,-3051xe" filled="true" fillcolor="#000000" stroked="false">
                <v:path arrowok="t"/>
                <v:fill type="solid"/>
              </v:shape>
            </v:group>
            <v:group style="position:absolute;left:6952;top:-3051;width:10;height:20" coordorigin="6952,-3051" coordsize="10,20">
              <v:shape style="position:absolute;left:6952;top:-3051;width:10;height:20" coordorigin="6952,-3051" coordsize="10,20" path="m6952,-3031l6961,-3031,6961,-3051,6952,-3051,6952,-3031xe" filled="true" fillcolor="#000000" stroked="false">
                <v:path arrowok="t"/>
                <v:fill type="solid"/>
              </v:shape>
            </v:group>
            <v:group style="position:absolute;left:6952;top:-3031;width:10;height:20" coordorigin="6952,-3031" coordsize="10,20">
              <v:shape style="position:absolute;left:6952;top:-3031;width:10;height:20" coordorigin="6952,-3031" coordsize="10,20" path="m6952,-3012l6961,-3012,6961,-3031,6952,-3031,6952,-3012xe" filled="true" fillcolor="#000000" stroked="false">
                <v:path arrowok="t"/>
                <v:fill type="solid"/>
              </v:shape>
            </v:group>
            <v:group style="position:absolute;left:6952;top:-3012;width:10;height:20" coordorigin="6952,-3012" coordsize="10,20">
              <v:shape style="position:absolute;left:6952;top:-3012;width:10;height:20" coordorigin="6952,-3012" coordsize="10,20" path="m6952,-2993l6961,-2993,6961,-3012,6952,-3012,6952,-2993xe" filled="true" fillcolor="#000000" stroked="false">
                <v:path arrowok="t"/>
                <v:fill type="solid"/>
              </v:shape>
            </v:group>
            <v:group style="position:absolute;left:6952;top:-2993;width:10;height:20" coordorigin="6952,-2993" coordsize="10,20">
              <v:shape style="position:absolute;left:6952;top:-2993;width:10;height:20" coordorigin="6952,-2993" coordsize="10,20" path="m6952,-2974l6961,-2974,6961,-2993,6952,-2993,6952,-2974xe" filled="true" fillcolor="#000000" stroked="false">
                <v:path arrowok="t"/>
                <v:fill type="solid"/>
              </v:shape>
            </v:group>
            <v:group style="position:absolute;left:6952;top:-2974;width:10;height:20" coordorigin="6952,-2974" coordsize="10,20">
              <v:shape style="position:absolute;left:6952;top:-2974;width:10;height:20" coordorigin="6952,-2974" coordsize="10,20" path="m6952,-2955l6961,-2955,6961,-2974,6952,-2974,6952,-2955xe" filled="true" fillcolor="#000000" stroked="false">
                <v:path arrowok="t"/>
                <v:fill type="solid"/>
              </v:shape>
            </v:group>
            <v:group style="position:absolute;left:6952;top:-2955;width:10;height:20" coordorigin="6952,-2955" coordsize="10,20">
              <v:shape style="position:absolute;left:6952;top:-2955;width:10;height:20" coordorigin="6952,-2955" coordsize="10,20" path="m6952,-2935l6961,-2935,6961,-2955,6952,-2955,6952,-2935xe" filled="true" fillcolor="#000000" stroked="false">
                <v:path arrowok="t"/>
                <v:fill type="solid"/>
              </v:shape>
            </v:group>
            <v:group style="position:absolute;left:6952;top:-2935;width:10;height:20" coordorigin="6952,-2935" coordsize="10,20">
              <v:shape style="position:absolute;left:6952;top:-2935;width:10;height:20" coordorigin="6952,-2935" coordsize="10,20" path="m6952,-2916l6961,-2916,6961,-2935,6952,-2935,6952,-2916xe" filled="true" fillcolor="#000000" stroked="false">
                <v:path arrowok="t"/>
                <v:fill type="solid"/>
              </v:shape>
              <v:shape style="position:absolute;left:6952;top:-2897;width:10;height:5" type="#_x0000_t75" stroked="false">
                <v:imagedata r:id="rId49" o:title=""/>
              </v:shape>
              <v:shape style="position:absolute;left:8269;top:-2897;width:10;height:5" type="#_x0000_t75" stroked="false">
                <v:imagedata r:id="rId49" o:title=""/>
              </v:shape>
              <v:shape style="position:absolute;left:9206;top:-2897;width:10;height:5" type="#_x0000_t75" stroked="false">
                <v:imagedata r:id="rId49" o:title=""/>
              </v:shape>
            </v:group>
            <v:group style="position:absolute;left:3159;top:-2863;width:10;height:20" coordorigin="3159,-2863" coordsize="10,20">
              <v:shape style="position:absolute;left:3159;top:-2863;width:10;height:20" coordorigin="3159,-2863" coordsize="10,20" path="m3159,-2844l3168,-2844,3168,-2863,3159,-2863,3159,-2844xe" filled="true" fillcolor="#000000" stroked="false">
                <v:path arrowok="t"/>
                <v:fill type="solid"/>
              </v:shape>
            </v:group>
            <v:group style="position:absolute;left:3159;top:-2844;width:10;height:20" coordorigin="3159,-2844" coordsize="10,20">
              <v:shape style="position:absolute;left:3159;top:-2844;width:10;height:20" coordorigin="3159,-2844" coordsize="10,20" path="m3159,-2825l3168,-2825,3168,-2844,3159,-2844,3159,-2825xe" filled="true" fillcolor="#000000" stroked="false">
                <v:path arrowok="t"/>
                <v:fill type="solid"/>
              </v:shape>
            </v:group>
            <v:group style="position:absolute;left:3159;top:-2825;width:10;height:20" coordorigin="3159,-2825" coordsize="10,20">
              <v:shape style="position:absolute;left:3159;top:-2825;width:10;height:20" coordorigin="3159,-2825" coordsize="10,20" path="m3159,-2806l3168,-2806,3168,-2825,3159,-2825,3159,-2806xe" filled="true" fillcolor="#000000" stroked="false">
                <v:path arrowok="t"/>
                <v:fill type="solid"/>
              </v:shape>
            </v:group>
            <v:group style="position:absolute;left:3159;top:-2806;width:10;height:20" coordorigin="3159,-2806" coordsize="10,20">
              <v:shape style="position:absolute;left:3159;top:-2806;width:10;height:20" coordorigin="3159,-2806" coordsize="10,20" path="m3159,-2787l3168,-2787,3168,-2806,3159,-2806,3159,-2787xe" filled="true" fillcolor="#000000" stroked="false">
                <v:path arrowok="t"/>
                <v:fill type="solid"/>
              </v:shape>
            </v:group>
            <v:group style="position:absolute;left:3159;top:-2787;width:10;height:20" coordorigin="3159,-2787" coordsize="10,20">
              <v:shape style="position:absolute;left:3159;top:-2787;width:10;height:20" coordorigin="3159,-2787" coordsize="10,20" path="m3159,-2767l3168,-2767,3168,-2787,3159,-2787,3159,-2767xe" filled="true" fillcolor="#000000" stroked="false">
                <v:path arrowok="t"/>
                <v:fill type="solid"/>
              </v:shape>
            </v:group>
            <v:group style="position:absolute;left:3159;top:-2767;width:10;height:20" coordorigin="3159,-2767" coordsize="10,20">
              <v:shape style="position:absolute;left:3159;top:-2767;width:10;height:20" coordorigin="3159,-2767" coordsize="10,20" path="m3159,-2748l3168,-2748,3168,-2767,3159,-2767,3159,-2748xe" filled="true" fillcolor="#000000" stroked="false">
                <v:path arrowok="t"/>
                <v:fill type="solid"/>
              </v:shape>
            </v:group>
            <v:group style="position:absolute;left:3159;top:-2748;width:10;height:20" coordorigin="3159,-2748" coordsize="10,20">
              <v:shape style="position:absolute;left:3159;top:-2748;width:10;height:20" coordorigin="3159,-2748" coordsize="10,20" path="m3159,-2729l3168,-2729,3168,-2748,3159,-2748,3159,-2729xe" filled="true" fillcolor="#000000" stroked="false">
                <v:path arrowok="t"/>
                <v:fill type="solid"/>
              </v:shape>
            </v:group>
            <v:group style="position:absolute;left:3159;top:-2729;width:10;height:20" coordorigin="3159,-2729" coordsize="10,20">
              <v:shape style="position:absolute;left:3159;top:-2729;width:10;height:20" coordorigin="3159,-2729" coordsize="10,20" path="m3159,-2710l3168,-2710,3168,-2729,3159,-2729,3159,-2710xe" filled="true" fillcolor="#000000" stroked="false">
                <v:path arrowok="t"/>
                <v:fill type="solid"/>
              </v:shape>
            </v:group>
            <v:group style="position:absolute;left:3159;top:-2710;width:10;height:20" coordorigin="3159,-2710" coordsize="10,20">
              <v:shape style="position:absolute;left:3159;top:-2710;width:10;height:20" coordorigin="3159,-2710" coordsize="10,20" path="m3159,-2691l3168,-2691,3168,-2710,3159,-2710,3159,-2691xe" filled="true" fillcolor="#000000" stroked="false">
                <v:path arrowok="t"/>
                <v:fill type="solid"/>
              </v:shape>
            </v:group>
            <v:group style="position:absolute;left:3159;top:-2691;width:10;height:20" coordorigin="3159,-2691" coordsize="10,20">
              <v:shape style="position:absolute;left:3159;top:-2691;width:10;height:20" coordorigin="3159,-2691" coordsize="10,20" path="m3159,-2671l3168,-2671,3168,-2691,3159,-2691,3159,-2671xe" filled="true" fillcolor="#000000" stroked="false">
                <v:path arrowok="t"/>
                <v:fill type="solid"/>
              </v:shape>
            </v:group>
            <v:group style="position:absolute;left:3159;top:-2671;width:10;height:20" coordorigin="3159,-2671" coordsize="10,20">
              <v:shape style="position:absolute;left:3159;top:-2671;width:10;height:20" coordorigin="3159,-2671" coordsize="10,20" path="m3159,-2652l3168,-2652,3168,-2671,3159,-2671,3159,-2652xe" filled="true" fillcolor="#000000" stroked="false">
                <v:path arrowok="t"/>
                <v:fill type="solid"/>
              </v:shape>
            </v:group>
            <v:group style="position:absolute;left:3159;top:-2652;width:10;height:20" coordorigin="3159,-2652" coordsize="10,20">
              <v:shape style="position:absolute;left:3159;top:-2652;width:10;height:20" coordorigin="3159,-2652" coordsize="10,20" path="m3159,-2633l3168,-2633,3168,-2652,3159,-2652,3159,-2633xe" filled="true" fillcolor="#000000" stroked="false">
                <v:path arrowok="t"/>
                <v:fill type="solid"/>
              </v:shape>
            </v:group>
            <v:group style="position:absolute;left:3159;top:-2633;width:10;height:20" coordorigin="3159,-2633" coordsize="10,20">
              <v:shape style="position:absolute;left:3159;top:-2633;width:10;height:20" coordorigin="3159,-2633" coordsize="10,20" path="m3159,-2614l3168,-2614,3168,-2633,3159,-2633,3159,-2614xe" filled="true" fillcolor="#000000" stroked="false">
                <v:path arrowok="t"/>
                <v:fill type="solid"/>
              </v:shape>
            </v:group>
            <v:group style="position:absolute;left:3159;top:-2614;width:10;height:20" coordorigin="3159,-2614" coordsize="10,20">
              <v:shape style="position:absolute;left:3159;top:-2614;width:10;height:20" coordorigin="3159,-2614" coordsize="10,20" path="m3159,-2595l3168,-2595,3168,-2614,3159,-2614,3159,-2595xe" filled="true" fillcolor="#000000" stroked="false">
                <v:path arrowok="t"/>
                <v:fill type="solid"/>
              </v:shape>
            </v:group>
            <v:group style="position:absolute;left:4573;top:-2863;width:10;height:20" coordorigin="4573,-2863" coordsize="10,20">
              <v:shape style="position:absolute;left:4573;top:-2863;width:10;height:20" coordorigin="4573,-2863" coordsize="10,20" path="m4573,-2844l4583,-2844,4583,-2863,4573,-2863,4573,-2844xe" filled="true" fillcolor="#000000" stroked="false">
                <v:path arrowok="t"/>
                <v:fill type="solid"/>
              </v:shape>
            </v:group>
            <v:group style="position:absolute;left:4573;top:-2844;width:10;height:20" coordorigin="4573,-2844" coordsize="10,20">
              <v:shape style="position:absolute;left:4573;top:-2844;width:10;height:20" coordorigin="4573,-2844" coordsize="10,20" path="m4573,-2825l4583,-2825,4583,-2844,4573,-2844,4573,-2825xe" filled="true" fillcolor="#000000" stroked="false">
                <v:path arrowok="t"/>
                <v:fill type="solid"/>
              </v:shape>
            </v:group>
            <v:group style="position:absolute;left:4573;top:-2825;width:10;height:20" coordorigin="4573,-2825" coordsize="10,20">
              <v:shape style="position:absolute;left:4573;top:-2825;width:10;height:20" coordorigin="4573,-2825" coordsize="10,20" path="m4573,-2806l4583,-2806,4583,-2825,4573,-2825,4573,-2806xe" filled="true" fillcolor="#000000" stroked="false">
                <v:path arrowok="t"/>
                <v:fill type="solid"/>
              </v:shape>
            </v:group>
            <v:group style="position:absolute;left:4573;top:-2806;width:10;height:20" coordorigin="4573,-2806" coordsize="10,20">
              <v:shape style="position:absolute;left:4573;top:-2806;width:10;height:20" coordorigin="4573,-2806" coordsize="10,20" path="m4573,-2787l4583,-2787,4583,-2806,4573,-2806,4573,-2787xe" filled="true" fillcolor="#000000" stroked="false">
                <v:path arrowok="t"/>
                <v:fill type="solid"/>
              </v:shape>
            </v:group>
            <v:group style="position:absolute;left:4573;top:-2787;width:10;height:20" coordorigin="4573,-2787" coordsize="10,20">
              <v:shape style="position:absolute;left:4573;top:-2787;width:10;height:20" coordorigin="4573,-2787" coordsize="10,20" path="m4573,-2767l4583,-2767,4583,-2787,4573,-2787,4573,-2767xe" filled="true" fillcolor="#000000" stroked="false">
                <v:path arrowok="t"/>
                <v:fill type="solid"/>
              </v:shape>
            </v:group>
            <v:group style="position:absolute;left:4573;top:-2767;width:10;height:20" coordorigin="4573,-2767" coordsize="10,20">
              <v:shape style="position:absolute;left:4573;top:-2767;width:10;height:20" coordorigin="4573,-2767" coordsize="10,20" path="m4573,-2748l4583,-2748,4583,-2767,4573,-2767,4573,-2748xe" filled="true" fillcolor="#000000" stroked="false">
                <v:path arrowok="t"/>
                <v:fill type="solid"/>
              </v:shape>
            </v:group>
            <v:group style="position:absolute;left:4573;top:-2748;width:10;height:20" coordorigin="4573,-2748" coordsize="10,20">
              <v:shape style="position:absolute;left:4573;top:-2748;width:10;height:20" coordorigin="4573,-2748" coordsize="10,20" path="m4573,-2729l4583,-2729,4583,-2748,4573,-2748,4573,-2729xe" filled="true" fillcolor="#000000" stroked="false">
                <v:path arrowok="t"/>
                <v:fill type="solid"/>
              </v:shape>
            </v:group>
            <v:group style="position:absolute;left:4573;top:-2729;width:10;height:20" coordorigin="4573,-2729" coordsize="10,20">
              <v:shape style="position:absolute;left:4573;top:-2729;width:10;height:20" coordorigin="4573,-2729" coordsize="10,20" path="m4573,-2710l4583,-2710,4583,-2729,4573,-2729,4573,-2710xe" filled="true" fillcolor="#000000" stroked="false">
                <v:path arrowok="t"/>
                <v:fill type="solid"/>
              </v:shape>
            </v:group>
            <v:group style="position:absolute;left:4573;top:-2710;width:10;height:20" coordorigin="4573,-2710" coordsize="10,20">
              <v:shape style="position:absolute;left:4573;top:-2710;width:10;height:20" coordorigin="4573,-2710" coordsize="10,20" path="m4573,-2691l4583,-2691,4583,-2710,4573,-2710,4573,-2691xe" filled="true" fillcolor="#000000" stroked="false">
                <v:path arrowok="t"/>
                <v:fill type="solid"/>
              </v:shape>
            </v:group>
            <v:group style="position:absolute;left:4573;top:-2691;width:10;height:20" coordorigin="4573,-2691" coordsize="10,20">
              <v:shape style="position:absolute;left:4573;top:-2691;width:10;height:20" coordorigin="4573,-2691" coordsize="10,20" path="m4573,-2671l4583,-2671,4583,-2691,4573,-2691,4573,-2671xe" filled="true" fillcolor="#000000" stroked="false">
                <v:path arrowok="t"/>
                <v:fill type="solid"/>
              </v:shape>
            </v:group>
            <v:group style="position:absolute;left:4573;top:-2671;width:10;height:20" coordorigin="4573,-2671" coordsize="10,20">
              <v:shape style="position:absolute;left:4573;top:-2671;width:10;height:20" coordorigin="4573,-2671" coordsize="10,20" path="m4573,-2652l4583,-2652,4583,-2671,4573,-2671,4573,-2652xe" filled="true" fillcolor="#000000" stroked="false">
                <v:path arrowok="t"/>
                <v:fill type="solid"/>
              </v:shape>
            </v:group>
            <v:group style="position:absolute;left:4573;top:-2652;width:10;height:20" coordorigin="4573,-2652" coordsize="10,20">
              <v:shape style="position:absolute;left:4573;top:-2652;width:10;height:20" coordorigin="4573,-2652" coordsize="10,20" path="m4573,-2633l4583,-2633,4583,-2652,4573,-2652,4573,-2633xe" filled="true" fillcolor="#000000" stroked="false">
                <v:path arrowok="t"/>
                <v:fill type="solid"/>
              </v:shape>
            </v:group>
            <v:group style="position:absolute;left:4573;top:-2633;width:10;height:20" coordorigin="4573,-2633" coordsize="10,20">
              <v:shape style="position:absolute;left:4573;top:-2633;width:10;height:20" coordorigin="4573,-2633" coordsize="10,20" path="m4573,-2614l4583,-2614,4583,-2633,4573,-2633,4573,-2614xe" filled="true" fillcolor="#000000" stroked="false">
                <v:path arrowok="t"/>
                <v:fill type="solid"/>
              </v:shape>
            </v:group>
            <v:group style="position:absolute;left:4573;top:-2614;width:10;height:20" coordorigin="4573,-2614" coordsize="10,20">
              <v:shape style="position:absolute;left:4573;top:-2614;width:10;height:20" coordorigin="4573,-2614" coordsize="10,20" path="m4573,-2595l4583,-2595,4583,-2614,4573,-2614,4573,-2595xe" filled="true" fillcolor="#000000" stroked="false">
                <v:path arrowok="t"/>
                <v:fill type="solid"/>
              </v:shape>
            </v:group>
            <v:group style="position:absolute;left:4573;top:-2595;width:10;height:20" coordorigin="4573,-2595" coordsize="10,20">
              <v:shape style="position:absolute;left:4573;top:-2595;width:10;height:20" coordorigin="4573,-2595" coordsize="10,20" path="m4573,-2575l4583,-2575,4583,-2595,4573,-2595,4573,-2575xe" filled="true" fillcolor="#000000" stroked="false">
                <v:path arrowok="t"/>
                <v:fill type="solid"/>
              </v:shape>
            </v:group>
            <v:group style="position:absolute;left:4573;top:-2575;width:10;height:20" coordorigin="4573,-2575" coordsize="10,20">
              <v:shape style="position:absolute;left:4573;top:-2575;width:10;height:20" coordorigin="4573,-2575" coordsize="10,20" path="m4573,-2556l4583,-2556,4583,-2575,4573,-2575,4573,-2556xe" filled="true" fillcolor="#000000" stroked="false">
                <v:path arrowok="t"/>
                <v:fill type="solid"/>
              </v:shape>
            </v:group>
            <v:group style="position:absolute;left:4573;top:-2556;width:10;height:20" coordorigin="4573,-2556" coordsize="10,20">
              <v:shape style="position:absolute;left:4573;top:-2556;width:10;height:20" coordorigin="4573,-2556" coordsize="10,20" path="m4573,-2537l4583,-2537,4583,-2556,4573,-2556,4573,-2537xe" filled="true" fillcolor="#000000" stroked="false">
                <v:path arrowok="t"/>
                <v:fill type="solid"/>
              </v:shape>
            </v:group>
            <v:group style="position:absolute;left:4573;top:-2537;width:10;height:20" coordorigin="4573,-2537" coordsize="10,20">
              <v:shape style="position:absolute;left:4573;top:-2537;width:10;height:20" coordorigin="4573,-2537" coordsize="10,20" path="m4573,-2518l4583,-2518,4583,-2537,4573,-2537,4573,-2518xe" filled="true" fillcolor="#000000" stroked="false">
                <v:path arrowok="t"/>
                <v:fill type="solid"/>
              </v:shape>
            </v:group>
            <v:group style="position:absolute;left:4573;top:-2518;width:10;height:20" coordorigin="4573,-2518" coordsize="10,20">
              <v:shape style="position:absolute;left:4573;top:-2518;width:10;height:20" coordorigin="4573,-2518" coordsize="10,20" path="m4573,-2499l4583,-2499,4583,-2518,4573,-2518,4573,-2499xe" filled="true" fillcolor="#000000" stroked="false">
                <v:path arrowok="t"/>
                <v:fill type="solid"/>
              </v:shape>
            </v:group>
            <v:group style="position:absolute;left:5538;top:-2863;width:10;height:20" coordorigin="5538,-2863" coordsize="10,20">
              <v:shape style="position:absolute;left:5538;top:-2863;width:10;height:20" coordorigin="5538,-2863" coordsize="10,20" path="m5538,-2844l5547,-2844,5547,-2863,5538,-2863,5538,-2844xe" filled="true" fillcolor="#000000" stroked="false">
                <v:path arrowok="t"/>
                <v:fill type="solid"/>
              </v:shape>
            </v:group>
            <v:group style="position:absolute;left:5538;top:-2844;width:10;height:20" coordorigin="5538,-2844" coordsize="10,20">
              <v:shape style="position:absolute;left:5538;top:-2844;width:10;height:20" coordorigin="5538,-2844" coordsize="10,20" path="m5538,-2825l5547,-2825,5547,-2844,5538,-2844,5538,-2825xe" filled="true" fillcolor="#000000" stroked="false">
                <v:path arrowok="t"/>
                <v:fill type="solid"/>
              </v:shape>
            </v:group>
            <v:group style="position:absolute;left:5538;top:-2825;width:10;height:20" coordorigin="5538,-2825" coordsize="10,20">
              <v:shape style="position:absolute;left:5538;top:-2825;width:10;height:20" coordorigin="5538,-2825" coordsize="10,20" path="m5538,-2806l5547,-2806,5547,-2825,5538,-2825,5538,-2806xe" filled="true" fillcolor="#000000" stroked="false">
                <v:path arrowok="t"/>
                <v:fill type="solid"/>
              </v:shape>
            </v:group>
            <v:group style="position:absolute;left:5538;top:-2806;width:10;height:20" coordorigin="5538,-2806" coordsize="10,20">
              <v:shape style="position:absolute;left:5538;top:-2806;width:10;height:20" coordorigin="5538,-2806" coordsize="10,20" path="m5538,-2787l5547,-2787,5547,-2806,5538,-2806,5538,-2787xe" filled="true" fillcolor="#000000" stroked="false">
                <v:path arrowok="t"/>
                <v:fill type="solid"/>
              </v:shape>
            </v:group>
            <v:group style="position:absolute;left:5538;top:-2787;width:10;height:20" coordorigin="5538,-2787" coordsize="10,20">
              <v:shape style="position:absolute;left:5538;top:-2787;width:10;height:20" coordorigin="5538,-2787" coordsize="10,20" path="m5538,-2767l5547,-2767,5547,-2787,5538,-2787,5538,-2767xe" filled="true" fillcolor="#000000" stroked="false">
                <v:path arrowok="t"/>
                <v:fill type="solid"/>
              </v:shape>
            </v:group>
            <v:group style="position:absolute;left:5538;top:-2767;width:10;height:20" coordorigin="5538,-2767" coordsize="10,20">
              <v:shape style="position:absolute;left:5538;top:-2767;width:10;height:20" coordorigin="5538,-2767" coordsize="10,20" path="m5538,-2748l5547,-2748,5547,-2767,5538,-2767,5538,-2748xe" filled="true" fillcolor="#000000" stroked="false">
                <v:path arrowok="t"/>
                <v:fill type="solid"/>
              </v:shape>
            </v:group>
            <v:group style="position:absolute;left:5538;top:-2748;width:10;height:20" coordorigin="5538,-2748" coordsize="10,20">
              <v:shape style="position:absolute;left:5538;top:-2748;width:10;height:20" coordorigin="5538,-2748" coordsize="10,20" path="m5538,-2729l5547,-2729,5547,-2748,5538,-2748,5538,-2729xe" filled="true" fillcolor="#000000" stroked="false">
                <v:path arrowok="t"/>
                <v:fill type="solid"/>
              </v:shape>
            </v:group>
            <v:group style="position:absolute;left:5538;top:-2729;width:10;height:20" coordorigin="5538,-2729" coordsize="10,20">
              <v:shape style="position:absolute;left:5538;top:-2729;width:10;height:20" coordorigin="5538,-2729" coordsize="10,20" path="m5538,-2710l5547,-2710,5547,-2729,5538,-2729,5538,-2710xe" filled="true" fillcolor="#000000" stroked="false">
                <v:path arrowok="t"/>
                <v:fill type="solid"/>
              </v:shape>
            </v:group>
            <v:group style="position:absolute;left:5538;top:-2710;width:10;height:20" coordorigin="5538,-2710" coordsize="10,20">
              <v:shape style="position:absolute;left:5538;top:-2710;width:10;height:20" coordorigin="5538,-2710" coordsize="10,20" path="m5538,-2691l5547,-2691,5547,-2710,5538,-2710,5538,-2691xe" filled="true" fillcolor="#000000" stroked="false">
                <v:path arrowok="t"/>
                <v:fill type="solid"/>
              </v:shape>
            </v:group>
            <v:group style="position:absolute;left:5538;top:-2691;width:10;height:20" coordorigin="5538,-2691" coordsize="10,20">
              <v:shape style="position:absolute;left:5538;top:-2691;width:10;height:20" coordorigin="5538,-2691" coordsize="10,20" path="m5538,-2671l5547,-2671,5547,-2691,5538,-2691,5538,-2671xe" filled="true" fillcolor="#000000" stroked="false">
                <v:path arrowok="t"/>
                <v:fill type="solid"/>
              </v:shape>
            </v:group>
            <v:group style="position:absolute;left:5538;top:-2671;width:10;height:20" coordorigin="5538,-2671" coordsize="10,20">
              <v:shape style="position:absolute;left:5538;top:-2671;width:10;height:20" coordorigin="5538,-2671" coordsize="10,20" path="m5538,-2652l5547,-2652,5547,-2671,5538,-2671,5538,-2652xe" filled="true" fillcolor="#000000" stroked="false">
                <v:path arrowok="t"/>
                <v:fill type="solid"/>
              </v:shape>
            </v:group>
            <v:group style="position:absolute;left:5538;top:-2652;width:10;height:20" coordorigin="5538,-2652" coordsize="10,20">
              <v:shape style="position:absolute;left:5538;top:-2652;width:10;height:20" coordorigin="5538,-2652" coordsize="10,20" path="m5538,-2633l5547,-2633,5547,-2652,5538,-2652,5538,-2633xe" filled="true" fillcolor="#000000" stroked="false">
                <v:path arrowok="t"/>
                <v:fill type="solid"/>
              </v:shape>
            </v:group>
            <v:group style="position:absolute;left:5538;top:-2633;width:10;height:20" coordorigin="5538,-2633" coordsize="10,20">
              <v:shape style="position:absolute;left:5538;top:-2633;width:10;height:20" coordorigin="5538,-2633" coordsize="10,20" path="m5538,-2614l5547,-2614,5547,-2633,5538,-2633,5538,-2614xe" filled="true" fillcolor="#000000" stroked="false">
                <v:path arrowok="t"/>
                <v:fill type="solid"/>
              </v:shape>
            </v:group>
            <v:group style="position:absolute;left:5538;top:-2614;width:10;height:20" coordorigin="5538,-2614" coordsize="10,20">
              <v:shape style="position:absolute;left:5538;top:-2614;width:10;height:20" coordorigin="5538,-2614" coordsize="10,20" path="m5538,-2595l5547,-2595,5547,-2614,5538,-2614,5538,-2595xe" filled="true" fillcolor="#000000" stroked="false">
                <v:path arrowok="t"/>
                <v:fill type="solid"/>
              </v:shape>
            </v:group>
            <v:group style="position:absolute;left:5538;top:-2595;width:10;height:20" coordorigin="5538,-2595" coordsize="10,20">
              <v:shape style="position:absolute;left:5538;top:-2595;width:10;height:20" coordorigin="5538,-2595" coordsize="10,20" path="m5538,-2575l5547,-2575,5547,-2595,5538,-2595,5538,-2575xe" filled="true" fillcolor="#000000" stroked="false">
                <v:path arrowok="t"/>
                <v:fill type="solid"/>
              </v:shape>
            </v:group>
            <v:group style="position:absolute;left:5538;top:-2575;width:10;height:20" coordorigin="5538,-2575" coordsize="10,20">
              <v:shape style="position:absolute;left:5538;top:-2575;width:10;height:20" coordorigin="5538,-2575" coordsize="10,20" path="m5538,-2556l5547,-2556,5547,-2575,5538,-2575,5538,-2556xe" filled="true" fillcolor="#000000" stroked="false">
                <v:path arrowok="t"/>
                <v:fill type="solid"/>
              </v:shape>
            </v:group>
            <v:group style="position:absolute;left:5538;top:-2556;width:10;height:20" coordorigin="5538,-2556" coordsize="10,20">
              <v:shape style="position:absolute;left:5538;top:-2556;width:10;height:20" coordorigin="5538,-2556" coordsize="10,20" path="m5538,-2537l5547,-2537,5547,-2556,5538,-2556,5538,-2537xe" filled="true" fillcolor="#000000" stroked="false">
                <v:path arrowok="t"/>
                <v:fill type="solid"/>
              </v:shape>
            </v:group>
            <v:group style="position:absolute;left:5538;top:-2537;width:10;height:20" coordorigin="5538,-2537" coordsize="10,20">
              <v:shape style="position:absolute;left:5538;top:-2537;width:10;height:20" coordorigin="5538,-2537" coordsize="10,20" path="m5538,-2518l5547,-2518,5547,-2537,5538,-2537,5538,-2518xe" filled="true" fillcolor="#000000" stroked="false">
                <v:path arrowok="t"/>
                <v:fill type="solid"/>
              </v:shape>
            </v:group>
            <v:group style="position:absolute;left:5538;top:-2518;width:10;height:20" coordorigin="5538,-2518" coordsize="10,20">
              <v:shape style="position:absolute;left:5538;top:-2518;width:10;height:20" coordorigin="5538,-2518" coordsize="10,20" path="m5538,-2499l5547,-2499,5547,-2518,5538,-2518,5538,-2499xe" filled="true" fillcolor="#000000" stroked="false">
                <v:path arrowok="t"/>
                <v:fill type="solid"/>
              </v:shape>
            </v:group>
            <v:group style="position:absolute;left:6952;top:-2883;width:10;height:20" coordorigin="6952,-2883" coordsize="10,20">
              <v:shape style="position:absolute;left:6952;top:-2883;width:10;height:20" coordorigin="6952,-2883" coordsize="10,20" path="m6952,-2863l6961,-2863,6961,-2883,6952,-2883,6952,-2863xe" filled="true" fillcolor="#000000" stroked="false">
                <v:path arrowok="t"/>
                <v:fill type="solid"/>
              </v:shape>
            </v:group>
            <v:group style="position:absolute;left:6952;top:-2863;width:10;height:20" coordorigin="6952,-2863" coordsize="10,20">
              <v:shape style="position:absolute;left:6952;top:-2863;width:10;height:20" coordorigin="6952,-2863" coordsize="10,20" path="m6952,-2844l6961,-2844,6961,-2863,6952,-2863,6952,-2844xe" filled="true" fillcolor="#000000" stroked="false">
                <v:path arrowok="t"/>
                <v:fill type="solid"/>
              </v:shape>
            </v:group>
            <v:group style="position:absolute;left:6952;top:-2844;width:10;height:20" coordorigin="6952,-2844" coordsize="10,20">
              <v:shape style="position:absolute;left:6952;top:-2844;width:10;height:20" coordorigin="6952,-2844" coordsize="10,20" path="m6952,-2825l6961,-2825,6961,-2844,6952,-2844,6952,-2825xe" filled="true" fillcolor="#000000" stroked="false">
                <v:path arrowok="t"/>
                <v:fill type="solid"/>
              </v:shape>
            </v:group>
            <v:group style="position:absolute;left:6952;top:-2825;width:10;height:20" coordorigin="6952,-2825" coordsize="10,20">
              <v:shape style="position:absolute;left:6952;top:-2825;width:10;height:20" coordorigin="6952,-2825" coordsize="10,20" path="m6952,-2806l6961,-2806,6961,-2825,6952,-2825,6952,-2806xe" filled="true" fillcolor="#000000" stroked="false">
                <v:path arrowok="t"/>
                <v:fill type="solid"/>
              </v:shape>
            </v:group>
            <v:group style="position:absolute;left:6952;top:-2806;width:10;height:20" coordorigin="6952,-2806" coordsize="10,20">
              <v:shape style="position:absolute;left:6952;top:-2806;width:10;height:20" coordorigin="6952,-2806" coordsize="10,20" path="m6952,-2787l6961,-2787,6961,-2806,6952,-2806,6952,-2787xe" filled="true" fillcolor="#000000" stroked="false">
                <v:path arrowok="t"/>
                <v:fill type="solid"/>
              </v:shape>
            </v:group>
            <v:group style="position:absolute;left:6952;top:-2787;width:10;height:20" coordorigin="6952,-2787" coordsize="10,20">
              <v:shape style="position:absolute;left:6952;top:-2787;width:10;height:20" coordorigin="6952,-2787" coordsize="10,20" path="m6952,-2767l6961,-2767,6961,-2787,6952,-2787,6952,-2767xe" filled="true" fillcolor="#000000" stroked="false">
                <v:path arrowok="t"/>
                <v:fill type="solid"/>
              </v:shape>
            </v:group>
            <v:group style="position:absolute;left:6952;top:-2767;width:10;height:20" coordorigin="6952,-2767" coordsize="10,20">
              <v:shape style="position:absolute;left:6952;top:-2767;width:10;height:20" coordorigin="6952,-2767" coordsize="10,20" path="m6952,-2748l6961,-2748,6961,-2767,6952,-2767,6952,-2748xe" filled="true" fillcolor="#000000" stroked="false">
                <v:path arrowok="t"/>
                <v:fill type="solid"/>
              </v:shape>
            </v:group>
            <v:group style="position:absolute;left:6952;top:-2748;width:10;height:20" coordorigin="6952,-2748" coordsize="10,20">
              <v:shape style="position:absolute;left:6952;top:-2748;width:10;height:20" coordorigin="6952,-2748" coordsize="10,20" path="m6952,-2729l6961,-2729,6961,-2748,6952,-2748,6952,-2729xe" filled="true" fillcolor="#000000" stroked="false">
                <v:path arrowok="t"/>
                <v:fill type="solid"/>
              </v:shape>
            </v:group>
            <v:group style="position:absolute;left:6952;top:-2729;width:10;height:20" coordorigin="6952,-2729" coordsize="10,20">
              <v:shape style="position:absolute;left:6952;top:-2729;width:10;height:20" coordorigin="6952,-2729" coordsize="10,20" path="m6952,-2710l6961,-2710,6961,-2729,6952,-2729,6952,-2710xe" filled="true" fillcolor="#000000" stroked="false">
                <v:path arrowok="t"/>
                <v:fill type="solid"/>
              </v:shape>
            </v:group>
            <v:group style="position:absolute;left:6952;top:-2710;width:10;height:20" coordorigin="6952,-2710" coordsize="10,20">
              <v:shape style="position:absolute;left:6952;top:-2710;width:10;height:20" coordorigin="6952,-2710" coordsize="10,20" path="m6952,-2691l6961,-2691,6961,-2710,6952,-2710,6952,-2691xe" filled="true" fillcolor="#000000" stroked="false">
                <v:path arrowok="t"/>
                <v:fill type="solid"/>
              </v:shape>
            </v:group>
            <v:group style="position:absolute;left:6952;top:-2691;width:10;height:20" coordorigin="6952,-2691" coordsize="10,20">
              <v:shape style="position:absolute;left:6952;top:-2691;width:10;height:20" coordorigin="6952,-2691" coordsize="10,20" path="m6952,-2671l6961,-2671,6961,-2691,6952,-2691,6952,-2671xe" filled="true" fillcolor="#000000" stroked="false">
                <v:path arrowok="t"/>
                <v:fill type="solid"/>
              </v:shape>
            </v:group>
            <v:group style="position:absolute;left:6952;top:-2671;width:10;height:20" coordorigin="6952,-2671" coordsize="10,20">
              <v:shape style="position:absolute;left:6952;top:-2671;width:10;height:20" coordorigin="6952,-2671" coordsize="10,20" path="m6952,-2652l6961,-2652,6961,-2671,6952,-2671,6952,-2652xe" filled="true" fillcolor="#000000" stroked="false">
                <v:path arrowok="t"/>
                <v:fill type="solid"/>
              </v:shape>
            </v:group>
            <v:group style="position:absolute;left:6952;top:-2652;width:10;height:20" coordorigin="6952,-2652" coordsize="10,20">
              <v:shape style="position:absolute;left:6952;top:-2652;width:10;height:20" coordorigin="6952,-2652" coordsize="10,20" path="m6952,-2633l6961,-2633,6961,-2652,6952,-2652,6952,-2633xe" filled="true" fillcolor="#000000" stroked="false">
                <v:path arrowok="t"/>
                <v:fill type="solid"/>
              </v:shape>
            </v:group>
            <v:group style="position:absolute;left:6952;top:-2633;width:10;height:20" coordorigin="6952,-2633" coordsize="10,20">
              <v:shape style="position:absolute;left:6952;top:-2633;width:10;height:20" coordorigin="6952,-2633" coordsize="10,20" path="m6952,-2614l6961,-2614,6961,-2633,6952,-2633,6952,-2614xe" filled="true" fillcolor="#000000" stroked="false">
                <v:path arrowok="t"/>
                <v:fill type="solid"/>
              </v:shape>
            </v:group>
            <v:group style="position:absolute;left:6952;top:-2614;width:10;height:20" coordorigin="6952,-2614" coordsize="10,20">
              <v:shape style="position:absolute;left:6952;top:-2614;width:10;height:20" coordorigin="6952,-2614" coordsize="10,20" path="m6952,-2595l6961,-2595,6961,-2614,6952,-2614,6952,-2595xe" filled="true" fillcolor="#000000" stroked="false">
                <v:path arrowok="t"/>
                <v:fill type="solid"/>
              </v:shape>
            </v:group>
            <v:group style="position:absolute;left:6952;top:-2595;width:10;height:20" coordorigin="6952,-2595" coordsize="10,20">
              <v:shape style="position:absolute;left:6952;top:-2595;width:10;height:20" coordorigin="6952,-2595" coordsize="10,20" path="m6952,-2575l6961,-2575,6961,-2595,6952,-2595,6952,-2575xe" filled="true" fillcolor="#000000" stroked="false">
                <v:path arrowok="t"/>
                <v:fill type="solid"/>
              </v:shape>
            </v:group>
            <v:group style="position:absolute;left:6952;top:-2575;width:10;height:20" coordorigin="6952,-2575" coordsize="10,20">
              <v:shape style="position:absolute;left:6952;top:-2575;width:10;height:20" coordorigin="6952,-2575" coordsize="10,20" path="m6952,-2556l6961,-2556,6961,-2575,6952,-2575,6952,-2556xe" filled="true" fillcolor="#000000" stroked="false">
                <v:path arrowok="t"/>
                <v:fill type="solid"/>
              </v:shape>
            </v:group>
            <v:group style="position:absolute;left:6952;top:-2556;width:10;height:20" coordorigin="6952,-2556" coordsize="10,20">
              <v:shape style="position:absolute;left:6952;top:-2556;width:10;height:20" coordorigin="6952,-2556" coordsize="10,20" path="m6952,-2537l6961,-2537,6961,-2556,6952,-2556,6952,-2537xe" filled="true" fillcolor="#000000" stroked="false">
                <v:path arrowok="t"/>
                <v:fill type="solid"/>
              </v:shape>
            </v:group>
            <v:group style="position:absolute;left:6952;top:-2537;width:10;height:20" coordorigin="6952,-2537" coordsize="10,20">
              <v:shape style="position:absolute;left:6952;top:-2537;width:10;height:20" coordorigin="6952,-2537" coordsize="10,20" path="m6952,-2518l6961,-2518,6961,-2537,6952,-2537,6952,-2518xe" filled="true" fillcolor="#000000" stroked="false">
                <v:path arrowok="t"/>
                <v:fill type="solid"/>
              </v:shape>
            </v:group>
            <v:group style="position:absolute;left:6952;top:-2518;width:10;height:20" coordorigin="6952,-2518" coordsize="10,20">
              <v:shape style="position:absolute;left:6952;top:-2518;width:10;height:20" coordorigin="6952,-2518" coordsize="10,20" path="m6952,-2499l6961,-2499,6961,-2518,6952,-2518,6952,-2499xe" filled="true" fillcolor="#000000" stroked="false">
                <v:path arrowok="t"/>
                <v:fill type="solid"/>
              </v:shape>
              <v:shape style="position:absolute;left:1690;top:-2595;width:1488;height:108" type="#_x0000_t75" stroked="false">
                <v:imagedata r:id="rId50" o:title=""/>
              </v:shape>
              <v:shape style="position:absolute;left:3154;top:-2499;width:1429;height:12" type="#_x0000_t75" stroked="false">
                <v:imagedata r:id="rId46" o:title=""/>
              </v:shape>
              <v:shape style="position:absolute;left:4568;top:-2499;width:979;height:12" type="#_x0000_t75" stroked="false">
                <v:imagedata r:id="rId51" o:title=""/>
              </v:shape>
              <v:shape style="position:absolute;left:5533;top:-2499;width:1428;height:12" type="#_x0000_t75" stroked="false">
                <v:imagedata r:id="rId46" o:title=""/>
              </v:shape>
              <v:shape style="position:absolute;left:6947;top:-2499;width:1332;height:12" type="#_x0000_t75" stroked="false">
                <v:imagedata r:id="rId52" o:title=""/>
              </v:shape>
              <v:shape style="position:absolute;left:8265;top:-2499;width:951;height:12" type="#_x0000_t75" stroked="false">
                <v:imagedata r:id="rId53" o:title=""/>
              </v:shape>
              <v:shape style="position:absolute;left:9201;top:-2496;width:1327;height:10" type="#_x0000_t75" stroked="false">
                <v:imagedata r:id="rId54" o:title=""/>
              </v:shape>
            </v:group>
            <v:group style="position:absolute;left:4573;top:-2487;width:10;height:20" coordorigin="4573,-2487" coordsize="10,20">
              <v:shape style="position:absolute;left:4573;top:-2487;width:10;height:20" coordorigin="4573,-2487" coordsize="10,20" path="m4573,-2467l4583,-2467,4583,-2487,4573,-2487,4573,-2467xe" filled="true" fillcolor="#000000" stroked="false">
                <v:path arrowok="t"/>
                <v:fill type="solid"/>
              </v:shape>
            </v:group>
            <v:group style="position:absolute;left:4573;top:-2467;width:10;height:20" coordorigin="4573,-2467" coordsize="10,20">
              <v:shape style="position:absolute;left:4573;top:-2467;width:10;height:20" coordorigin="4573,-2467" coordsize="10,20" path="m4573,-2448l4583,-2448,4583,-2467,4573,-2467,4573,-2448xe" filled="true" fillcolor="#000000" stroked="false">
                <v:path arrowok="t"/>
                <v:fill type="solid"/>
              </v:shape>
            </v:group>
            <v:group style="position:absolute;left:4573;top:-2448;width:10;height:20" coordorigin="4573,-2448" coordsize="10,20">
              <v:shape style="position:absolute;left:4573;top:-2448;width:10;height:20" coordorigin="4573,-2448" coordsize="10,20" path="m4573,-2429l4583,-2429,4583,-2448,4573,-2448,4573,-2429xe" filled="true" fillcolor="#000000" stroked="false">
                <v:path arrowok="t"/>
                <v:fill type="solid"/>
              </v:shape>
            </v:group>
            <v:group style="position:absolute;left:4573;top:-2429;width:10;height:20" coordorigin="4573,-2429" coordsize="10,20">
              <v:shape style="position:absolute;left:4573;top:-2429;width:10;height:20" coordorigin="4573,-2429" coordsize="10,20" path="m4573,-2410l4583,-2410,4583,-2429,4573,-2429,4573,-2410xe" filled="true" fillcolor="#000000" stroked="false">
                <v:path arrowok="t"/>
                <v:fill type="solid"/>
              </v:shape>
            </v:group>
            <v:group style="position:absolute;left:4573;top:-2410;width:10;height:20" coordorigin="4573,-2410" coordsize="10,20">
              <v:shape style="position:absolute;left:4573;top:-2410;width:10;height:20" coordorigin="4573,-2410" coordsize="10,20" path="m4573,-2391l4583,-2391,4583,-2410,4573,-2410,4573,-2391xe" filled="true" fillcolor="#000000" stroked="false">
                <v:path arrowok="t"/>
                <v:fill type="solid"/>
              </v:shape>
            </v:group>
            <v:group style="position:absolute;left:4573;top:-2391;width:10;height:20" coordorigin="4573,-2391" coordsize="10,20">
              <v:shape style="position:absolute;left:4573;top:-2391;width:10;height:20" coordorigin="4573,-2391" coordsize="10,20" path="m4573,-2371l4583,-2371,4583,-2391,4573,-2391,4573,-2371xe" filled="true" fillcolor="#000000" stroked="false">
                <v:path arrowok="t"/>
                <v:fill type="solid"/>
              </v:shape>
            </v:group>
            <v:group style="position:absolute;left:4573;top:-2371;width:10;height:20" coordorigin="4573,-2371" coordsize="10,20">
              <v:shape style="position:absolute;left:4573;top:-2371;width:10;height:20" coordorigin="4573,-2371" coordsize="10,20" path="m4573,-2352l4583,-2352,4583,-2371,4573,-2371,4573,-2352xe" filled="true" fillcolor="#000000" stroked="false">
                <v:path arrowok="t"/>
                <v:fill type="solid"/>
              </v:shape>
            </v:group>
            <v:group style="position:absolute;left:4573;top:-2352;width:10;height:20" coordorigin="4573,-2352" coordsize="10,20">
              <v:shape style="position:absolute;left:4573;top:-2352;width:10;height:20" coordorigin="4573,-2352" coordsize="10,20" path="m4573,-2333l4583,-2333,4583,-2352,4573,-2352,4573,-2333xe" filled="true" fillcolor="#000000" stroked="false">
                <v:path arrowok="t"/>
                <v:fill type="solid"/>
              </v:shape>
            </v:group>
            <v:group style="position:absolute;left:4573;top:-2333;width:10;height:20" coordorigin="4573,-2333" coordsize="10,20">
              <v:shape style="position:absolute;left:4573;top:-2333;width:10;height:20" coordorigin="4573,-2333" coordsize="10,20" path="m4573,-2314l4583,-2314,4583,-2333,4573,-2333,4573,-2314xe" filled="true" fillcolor="#000000" stroked="false">
                <v:path arrowok="t"/>
                <v:fill type="solid"/>
              </v:shape>
            </v:group>
            <v:group style="position:absolute;left:4573;top:-2314;width:10;height:20" coordorigin="4573,-2314" coordsize="10,20">
              <v:shape style="position:absolute;left:4573;top:-2314;width:10;height:20" coordorigin="4573,-2314" coordsize="10,20" path="m4573,-2295l4583,-2295,4583,-2314,4573,-2314,4573,-2295xe" filled="true" fillcolor="#000000" stroked="false">
                <v:path arrowok="t"/>
                <v:fill type="solid"/>
              </v:shape>
            </v:group>
            <v:group style="position:absolute;left:4573;top:-2295;width:10;height:20" coordorigin="4573,-2295" coordsize="10,20">
              <v:shape style="position:absolute;left:4573;top:-2295;width:10;height:20" coordorigin="4573,-2295" coordsize="10,20" path="m4573,-2275l4583,-2275,4583,-2295,4573,-2295,4573,-2275xe" filled="true" fillcolor="#000000" stroked="false">
                <v:path arrowok="t"/>
                <v:fill type="solid"/>
              </v:shape>
            </v:group>
            <v:group style="position:absolute;left:4573;top:-2275;width:10;height:20" coordorigin="4573,-2275" coordsize="10,20">
              <v:shape style="position:absolute;left:4573;top:-2275;width:10;height:20" coordorigin="4573,-2275" coordsize="10,20" path="m4573,-2256l4583,-2256,4583,-2275,4573,-2275,4573,-2256xe" filled="true" fillcolor="#000000" stroked="false">
                <v:path arrowok="t"/>
                <v:fill type="solid"/>
              </v:shape>
            </v:group>
            <v:group style="position:absolute;left:4573;top:-2256;width:10;height:20" coordorigin="4573,-2256" coordsize="10,20">
              <v:shape style="position:absolute;left:4573;top:-2256;width:10;height:20" coordorigin="4573,-2256" coordsize="10,20" path="m4573,-2237l4583,-2237,4583,-2256,4573,-2256,4573,-2237xe" filled="true" fillcolor="#000000" stroked="false">
                <v:path arrowok="t"/>
                <v:fill type="solid"/>
              </v:shape>
            </v:group>
            <v:group style="position:absolute;left:4573;top:-2237;width:10;height:20" coordorigin="4573,-2237" coordsize="10,20">
              <v:shape style="position:absolute;left:4573;top:-2237;width:10;height:20" coordorigin="4573,-2237" coordsize="10,20" path="m4573,-2218l4583,-2218,4583,-2237,4573,-2237,4573,-2218xe" filled="true" fillcolor="#000000" stroked="false">
                <v:path arrowok="t"/>
                <v:fill type="solid"/>
              </v:shape>
            </v:group>
            <v:group style="position:absolute;left:4573;top:-2218;width:10;height:20" coordorigin="4573,-2218" coordsize="10,20">
              <v:shape style="position:absolute;left:4573;top:-2218;width:10;height:20" coordorigin="4573,-2218" coordsize="10,20" path="m4573,-2199l4583,-2199,4583,-2218,4573,-2218,4573,-2199xe" filled="true" fillcolor="#000000" stroked="false">
                <v:path arrowok="t"/>
                <v:fill type="solid"/>
              </v:shape>
            </v:group>
            <v:group style="position:absolute;left:4573;top:-2199;width:10;height:20" coordorigin="4573,-2199" coordsize="10,20">
              <v:shape style="position:absolute;left:4573;top:-2199;width:10;height:20" coordorigin="4573,-2199" coordsize="10,20" path="m4573,-2179l4583,-2179,4583,-2199,4573,-2199,4573,-2179xe" filled="true" fillcolor="#000000" stroked="false">
                <v:path arrowok="t"/>
                <v:fill type="solid"/>
              </v:shape>
            </v:group>
            <v:group style="position:absolute;left:4573;top:-2179;width:10;height:20" coordorigin="4573,-2179" coordsize="10,20">
              <v:shape style="position:absolute;left:4573;top:-2179;width:10;height:20" coordorigin="4573,-2179" coordsize="10,20" path="m4573,-2160l4583,-2160,4583,-2179,4573,-2179,4573,-2160xe" filled="true" fillcolor="#000000" stroked="false">
                <v:path arrowok="t"/>
                <v:fill type="solid"/>
              </v:shape>
            </v:group>
            <v:group style="position:absolute;left:4573;top:-2160;width:10;height:20" coordorigin="4573,-2160" coordsize="10,20">
              <v:shape style="position:absolute;left:4573;top:-2160;width:10;height:20" coordorigin="4573,-2160" coordsize="10,20" path="m4573,-2141l4583,-2141,4583,-2160,4573,-2160,4573,-2141xe" filled="true" fillcolor="#000000" stroked="false">
                <v:path arrowok="t"/>
                <v:fill type="solid"/>
              </v:shape>
            </v:group>
            <v:group style="position:absolute;left:4573;top:-2141;width:10;height:20" coordorigin="4573,-2141" coordsize="10,20">
              <v:shape style="position:absolute;left:4573;top:-2141;width:10;height:20" coordorigin="4573,-2141" coordsize="10,20" path="m4573,-2122l4583,-2122,4583,-2141,4573,-2141,4573,-2122xe" filled="true" fillcolor="#000000" stroked="false">
                <v:path arrowok="t"/>
                <v:fill type="solid"/>
              </v:shape>
            </v:group>
            <v:group style="position:absolute;left:4573;top:-2122;width:10;height:20" coordorigin="4573,-2122" coordsize="10,20">
              <v:shape style="position:absolute;left:4573;top:-2122;width:10;height:20" coordorigin="4573,-2122" coordsize="10,20" path="m4573,-2103l4583,-2103,4583,-2122,4573,-2122,4573,-2103xe" filled="true" fillcolor="#000000" stroked="false">
                <v:path arrowok="t"/>
                <v:fill type="solid"/>
              </v:shape>
            </v:group>
            <v:group style="position:absolute;left:5538;top:-2487;width:10;height:20" coordorigin="5538,-2487" coordsize="10,20">
              <v:shape style="position:absolute;left:5538;top:-2487;width:10;height:20" coordorigin="5538,-2487" coordsize="10,20" path="m5538,-2467l5547,-2467,5547,-2487,5538,-2487,5538,-2467xe" filled="true" fillcolor="#000000" stroked="false">
                <v:path arrowok="t"/>
                <v:fill type="solid"/>
              </v:shape>
            </v:group>
            <v:group style="position:absolute;left:5538;top:-2467;width:10;height:20" coordorigin="5538,-2467" coordsize="10,20">
              <v:shape style="position:absolute;left:5538;top:-2467;width:10;height:20" coordorigin="5538,-2467" coordsize="10,20" path="m5538,-2448l5547,-2448,5547,-2467,5538,-2467,5538,-2448xe" filled="true" fillcolor="#000000" stroked="false">
                <v:path arrowok="t"/>
                <v:fill type="solid"/>
              </v:shape>
            </v:group>
            <v:group style="position:absolute;left:5538;top:-2448;width:10;height:20" coordorigin="5538,-2448" coordsize="10,20">
              <v:shape style="position:absolute;left:5538;top:-2448;width:10;height:20" coordorigin="5538,-2448" coordsize="10,20" path="m5538,-2429l5547,-2429,5547,-2448,5538,-2448,5538,-2429xe" filled="true" fillcolor="#000000" stroked="false">
                <v:path arrowok="t"/>
                <v:fill type="solid"/>
              </v:shape>
            </v:group>
            <v:group style="position:absolute;left:5538;top:-2429;width:10;height:20" coordorigin="5538,-2429" coordsize="10,20">
              <v:shape style="position:absolute;left:5538;top:-2429;width:10;height:20" coordorigin="5538,-2429" coordsize="10,20" path="m5538,-2410l5547,-2410,5547,-2429,5538,-2429,5538,-2410xe" filled="true" fillcolor="#000000" stroked="false">
                <v:path arrowok="t"/>
                <v:fill type="solid"/>
              </v:shape>
            </v:group>
            <v:group style="position:absolute;left:5538;top:-2410;width:10;height:20" coordorigin="5538,-2410" coordsize="10,20">
              <v:shape style="position:absolute;left:5538;top:-2410;width:10;height:20" coordorigin="5538,-2410" coordsize="10,20" path="m5538,-2391l5547,-2391,5547,-2410,5538,-2410,5538,-2391xe" filled="true" fillcolor="#000000" stroked="false">
                <v:path arrowok="t"/>
                <v:fill type="solid"/>
              </v:shape>
            </v:group>
            <v:group style="position:absolute;left:5538;top:-2391;width:10;height:20" coordorigin="5538,-2391" coordsize="10,20">
              <v:shape style="position:absolute;left:5538;top:-2391;width:10;height:20" coordorigin="5538,-2391" coordsize="10,20" path="m5538,-2371l5547,-2371,5547,-2391,5538,-2391,5538,-2371xe" filled="true" fillcolor="#000000" stroked="false">
                <v:path arrowok="t"/>
                <v:fill type="solid"/>
              </v:shape>
            </v:group>
            <v:group style="position:absolute;left:5538;top:-2371;width:10;height:20" coordorigin="5538,-2371" coordsize="10,20">
              <v:shape style="position:absolute;left:5538;top:-2371;width:10;height:20" coordorigin="5538,-2371" coordsize="10,20" path="m5538,-2352l5547,-2352,5547,-2371,5538,-2371,5538,-2352xe" filled="true" fillcolor="#000000" stroked="false">
                <v:path arrowok="t"/>
                <v:fill type="solid"/>
              </v:shape>
            </v:group>
            <v:group style="position:absolute;left:5538;top:-2352;width:10;height:20" coordorigin="5538,-2352" coordsize="10,20">
              <v:shape style="position:absolute;left:5538;top:-2352;width:10;height:20" coordorigin="5538,-2352" coordsize="10,20" path="m5538,-2333l5547,-2333,5547,-2352,5538,-2352,5538,-2333xe" filled="true" fillcolor="#000000" stroked="false">
                <v:path arrowok="t"/>
                <v:fill type="solid"/>
              </v:shape>
            </v:group>
            <v:group style="position:absolute;left:5538;top:-2333;width:10;height:20" coordorigin="5538,-2333" coordsize="10,20">
              <v:shape style="position:absolute;left:5538;top:-2333;width:10;height:20" coordorigin="5538,-2333" coordsize="10,20" path="m5538,-2314l5547,-2314,5547,-2333,5538,-2333,5538,-2314xe" filled="true" fillcolor="#000000" stroked="false">
                <v:path arrowok="t"/>
                <v:fill type="solid"/>
              </v:shape>
            </v:group>
            <v:group style="position:absolute;left:5538;top:-2314;width:10;height:20" coordorigin="5538,-2314" coordsize="10,20">
              <v:shape style="position:absolute;left:5538;top:-2314;width:10;height:20" coordorigin="5538,-2314" coordsize="10,20" path="m5538,-2295l5547,-2295,5547,-2314,5538,-2314,5538,-2295xe" filled="true" fillcolor="#000000" stroked="false">
                <v:path arrowok="t"/>
                <v:fill type="solid"/>
              </v:shape>
            </v:group>
            <v:group style="position:absolute;left:5538;top:-2295;width:10;height:20" coordorigin="5538,-2295" coordsize="10,20">
              <v:shape style="position:absolute;left:5538;top:-2295;width:10;height:20" coordorigin="5538,-2295" coordsize="10,20" path="m5538,-2275l5547,-2275,5547,-2295,5538,-2295,5538,-2275xe" filled="true" fillcolor="#000000" stroked="false">
                <v:path arrowok="t"/>
                <v:fill type="solid"/>
              </v:shape>
            </v:group>
            <v:group style="position:absolute;left:5538;top:-2275;width:10;height:20" coordorigin="5538,-2275" coordsize="10,20">
              <v:shape style="position:absolute;left:5538;top:-2275;width:10;height:20" coordorigin="5538,-2275" coordsize="10,20" path="m5538,-2256l5547,-2256,5547,-2275,5538,-2275,5538,-2256xe" filled="true" fillcolor="#000000" stroked="false">
                <v:path arrowok="t"/>
                <v:fill type="solid"/>
              </v:shape>
            </v:group>
            <v:group style="position:absolute;left:5538;top:-2256;width:10;height:20" coordorigin="5538,-2256" coordsize="10,20">
              <v:shape style="position:absolute;left:5538;top:-2256;width:10;height:20" coordorigin="5538,-2256" coordsize="10,20" path="m5538,-2237l5547,-2237,5547,-2256,5538,-2256,5538,-2237xe" filled="true" fillcolor="#000000" stroked="false">
                <v:path arrowok="t"/>
                <v:fill type="solid"/>
              </v:shape>
            </v:group>
            <v:group style="position:absolute;left:5538;top:-2237;width:10;height:20" coordorigin="5538,-2237" coordsize="10,20">
              <v:shape style="position:absolute;left:5538;top:-2237;width:10;height:20" coordorigin="5538,-2237" coordsize="10,20" path="m5538,-2218l5547,-2218,5547,-2237,5538,-2237,5538,-2218xe" filled="true" fillcolor="#000000" stroked="false">
                <v:path arrowok="t"/>
                <v:fill type="solid"/>
              </v:shape>
            </v:group>
            <v:group style="position:absolute;left:5538;top:-2218;width:10;height:20" coordorigin="5538,-2218" coordsize="10,20">
              <v:shape style="position:absolute;left:5538;top:-2218;width:10;height:20" coordorigin="5538,-2218" coordsize="10,20" path="m5538,-2199l5547,-2199,5547,-2218,5538,-2218,5538,-2199xe" filled="true" fillcolor="#000000" stroked="false">
                <v:path arrowok="t"/>
                <v:fill type="solid"/>
              </v:shape>
            </v:group>
            <v:group style="position:absolute;left:5538;top:-2199;width:10;height:20" coordorigin="5538,-2199" coordsize="10,20">
              <v:shape style="position:absolute;left:5538;top:-2199;width:10;height:20" coordorigin="5538,-2199" coordsize="10,20" path="m5538,-2179l5547,-2179,5547,-2199,5538,-2199,5538,-2179xe" filled="true" fillcolor="#000000" stroked="false">
                <v:path arrowok="t"/>
                <v:fill type="solid"/>
              </v:shape>
            </v:group>
            <v:group style="position:absolute;left:5538;top:-2179;width:10;height:20" coordorigin="5538,-2179" coordsize="10,20">
              <v:shape style="position:absolute;left:5538;top:-2179;width:10;height:20" coordorigin="5538,-2179" coordsize="10,20" path="m5538,-2160l5547,-2160,5547,-2179,5538,-2179,5538,-2160xe" filled="true" fillcolor="#000000" stroked="false">
                <v:path arrowok="t"/>
                <v:fill type="solid"/>
              </v:shape>
            </v:group>
            <v:group style="position:absolute;left:5538;top:-2160;width:10;height:20" coordorigin="5538,-2160" coordsize="10,20">
              <v:shape style="position:absolute;left:5538;top:-2160;width:10;height:20" coordorigin="5538,-2160" coordsize="10,20" path="m5538,-2141l5547,-2141,5547,-2160,5538,-2160,5538,-2141xe" filled="true" fillcolor="#000000" stroked="false">
                <v:path arrowok="t"/>
                <v:fill type="solid"/>
              </v:shape>
            </v:group>
            <v:group style="position:absolute;left:5538;top:-2141;width:10;height:20" coordorigin="5538,-2141" coordsize="10,20">
              <v:shape style="position:absolute;left:5538;top:-2141;width:10;height:20" coordorigin="5538,-2141" coordsize="10,20" path="m5538,-2122l5547,-2122,5547,-2141,5538,-2141,5538,-2122xe" filled="true" fillcolor="#000000" stroked="false">
                <v:path arrowok="t"/>
                <v:fill type="solid"/>
              </v:shape>
            </v:group>
            <v:group style="position:absolute;left:5538;top:-2122;width:10;height:20" coordorigin="5538,-2122" coordsize="10,20">
              <v:shape style="position:absolute;left:5538;top:-2122;width:10;height:20" coordorigin="5538,-2122" coordsize="10,20" path="m5538,-2103l5547,-2103,5547,-2122,5538,-2122,5538,-2103xe" filled="true" fillcolor="#000000" stroked="false">
                <v:path arrowok="t"/>
                <v:fill type="solid"/>
              </v:shape>
            </v:group>
            <v:group style="position:absolute;left:6952;top:-2487;width:10;height:20" coordorigin="6952,-2487" coordsize="10,20">
              <v:shape style="position:absolute;left:6952;top:-2487;width:10;height:20" coordorigin="6952,-2487" coordsize="10,20" path="m6952,-2467l6961,-2467,6961,-2487,6952,-2487,6952,-2467xe" filled="true" fillcolor="#000000" stroked="false">
                <v:path arrowok="t"/>
                <v:fill type="solid"/>
              </v:shape>
            </v:group>
            <v:group style="position:absolute;left:6952;top:-2467;width:10;height:20" coordorigin="6952,-2467" coordsize="10,20">
              <v:shape style="position:absolute;left:6952;top:-2467;width:10;height:20" coordorigin="6952,-2467" coordsize="10,20" path="m6952,-2448l6961,-2448,6961,-2467,6952,-2467,6952,-2448xe" filled="true" fillcolor="#000000" stroked="false">
                <v:path arrowok="t"/>
                <v:fill type="solid"/>
              </v:shape>
            </v:group>
            <v:group style="position:absolute;left:6952;top:-2448;width:10;height:20" coordorigin="6952,-2448" coordsize="10,20">
              <v:shape style="position:absolute;left:6952;top:-2448;width:10;height:20" coordorigin="6952,-2448" coordsize="10,20" path="m6952,-2429l6961,-2429,6961,-2448,6952,-2448,6952,-2429xe" filled="true" fillcolor="#000000" stroked="false">
                <v:path arrowok="t"/>
                <v:fill type="solid"/>
              </v:shape>
            </v:group>
            <v:group style="position:absolute;left:6952;top:-2429;width:10;height:20" coordorigin="6952,-2429" coordsize="10,20">
              <v:shape style="position:absolute;left:6952;top:-2429;width:10;height:20" coordorigin="6952,-2429" coordsize="10,20" path="m6952,-2410l6961,-2410,6961,-2429,6952,-2429,6952,-2410xe" filled="true" fillcolor="#000000" stroked="false">
                <v:path arrowok="t"/>
                <v:fill type="solid"/>
              </v:shape>
            </v:group>
            <v:group style="position:absolute;left:6952;top:-2410;width:10;height:20" coordorigin="6952,-2410" coordsize="10,20">
              <v:shape style="position:absolute;left:6952;top:-2410;width:10;height:20" coordorigin="6952,-2410" coordsize="10,20" path="m6952,-2391l6961,-2391,6961,-2410,6952,-2410,6952,-2391xe" filled="true" fillcolor="#000000" stroked="false">
                <v:path arrowok="t"/>
                <v:fill type="solid"/>
              </v:shape>
            </v:group>
            <v:group style="position:absolute;left:6952;top:-2391;width:10;height:20" coordorigin="6952,-2391" coordsize="10,20">
              <v:shape style="position:absolute;left:6952;top:-2391;width:10;height:20" coordorigin="6952,-2391" coordsize="10,20" path="m6952,-2371l6961,-2371,6961,-2391,6952,-2391,6952,-2371xe" filled="true" fillcolor="#000000" stroked="false">
                <v:path arrowok="t"/>
                <v:fill type="solid"/>
              </v:shape>
            </v:group>
            <v:group style="position:absolute;left:6952;top:-2371;width:10;height:20" coordorigin="6952,-2371" coordsize="10,20">
              <v:shape style="position:absolute;left:6952;top:-2371;width:10;height:20" coordorigin="6952,-2371" coordsize="10,20" path="m6952,-2352l6961,-2352,6961,-2371,6952,-2371,6952,-2352xe" filled="true" fillcolor="#000000" stroked="false">
                <v:path arrowok="t"/>
                <v:fill type="solid"/>
              </v:shape>
            </v:group>
            <v:group style="position:absolute;left:6952;top:-2352;width:10;height:20" coordorigin="6952,-2352" coordsize="10,20">
              <v:shape style="position:absolute;left:6952;top:-2352;width:10;height:20" coordorigin="6952,-2352" coordsize="10,20" path="m6952,-2333l6961,-2333,6961,-2352,6952,-2352,6952,-2333xe" filled="true" fillcolor="#000000" stroked="false">
                <v:path arrowok="t"/>
                <v:fill type="solid"/>
              </v:shape>
            </v:group>
            <v:group style="position:absolute;left:6952;top:-2333;width:10;height:20" coordorigin="6952,-2333" coordsize="10,20">
              <v:shape style="position:absolute;left:6952;top:-2333;width:10;height:20" coordorigin="6952,-2333" coordsize="10,20" path="m6952,-2314l6961,-2314,6961,-2333,6952,-2333,6952,-2314xe" filled="true" fillcolor="#000000" stroked="false">
                <v:path arrowok="t"/>
                <v:fill type="solid"/>
              </v:shape>
            </v:group>
            <v:group style="position:absolute;left:6952;top:-2314;width:10;height:20" coordorigin="6952,-2314" coordsize="10,20">
              <v:shape style="position:absolute;left:6952;top:-2314;width:10;height:20" coordorigin="6952,-2314" coordsize="10,20" path="m6952,-2295l6961,-2295,6961,-2314,6952,-2314,6952,-2295xe" filled="true" fillcolor="#000000" stroked="false">
                <v:path arrowok="t"/>
                <v:fill type="solid"/>
              </v:shape>
            </v:group>
            <v:group style="position:absolute;left:6952;top:-2295;width:10;height:20" coordorigin="6952,-2295" coordsize="10,20">
              <v:shape style="position:absolute;left:6952;top:-2295;width:10;height:20" coordorigin="6952,-2295" coordsize="10,20" path="m6952,-2275l6961,-2275,6961,-2295,6952,-2295,6952,-2275xe" filled="true" fillcolor="#000000" stroked="false">
                <v:path arrowok="t"/>
                <v:fill type="solid"/>
              </v:shape>
            </v:group>
            <v:group style="position:absolute;left:6952;top:-2275;width:10;height:20" coordorigin="6952,-2275" coordsize="10,20">
              <v:shape style="position:absolute;left:6952;top:-2275;width:10;height:20" coordorigin="6952,-2275" coordsize="10,20" path="m6952,-2256l6961,-2256,6961,-2275,6952,-2275,6952,-2256xe" filled="true" fillcolor="#000000" stroked="false">
                <v:path arrowok="t"/>
                <v:fill type="solid"/>
              </v:shape>
            </v:group>
            <v:group style="position:absolute;left:6952;top:-2256;width:10;height:20" coordorigin="6952,-2256" coordsize="10,20">
              <v:shape style="position:absolute;left:6952;top:-2256;width:10;height:20" coordorigin="6952,-2256" coordsize="10,20" path="m6952,-2237l6961,-2237,6961,-2256,6952,-2256,6952,-2237xe" filled="true" fillcolor="#000000" stroked="false">
                <v:path arrowok="t"/>
                <v:fill type="solid"/>
              </v:shape>
            </v:group>
            <v:group style="position:absolute;left:6952;top:-2237;width:10;height:20" coordorigin="6952,-2237" coordsize="10,20">
              <v:shape style="position:absolute;left:6952;top:-2237;width:10;height:20" coordorigin="6952,-2237" coordsize="10,20" path="m6952,-2218l6961,-2218,6961,-2237,6952,-2237,6952,-2218xe" filled="true" fillcolor="#000000" stroked="false">
                <v:path arrowok="t"/>
                <v:fill type="solid"/>
              </v:shape>
            </v:group>
            <v:group style="position:absolute;left:6952;top:-2218;width:10;height:20" coordorigin="6952,-2218" coordsize="10,20">
              <v:shape style="position:absolute;left:6952;top:-2218;width:10;height:20" coordorigin="6952,-2218" coordsize="10,20" path="m6952,-2199l6961,-2199,6961,-2218,6952,-2218,6952,-2199xe" filled="true" fillcolor="#000000" stroked="false">
                <v:path arrowok="t"/>
                <v:fill type="solid"/>
              </v:shape>
            </v:group>
            <v:group style="position:absolute;left:6952;top:-2199;width:10;height:20" coordorigin="6952,-2199" coordsize="10,20">
              <v:shape style="position:absolute;left:6952;top:-2199;width:10;height:20" coordorigin="6952,-2199" coordsize="10,20" path="m6952,-2179l6961,-2179,6961,-2199,6952,-2199,6952,-2179xe" filled="true" fillcolor="#000000" stroked="false">
                <v:path arrowok="t"/>
                <v:fill type="solid"/>
              </v:shape>
            </v:group>
            <v:group style="position:absolute;left:6952;top:-2179;width:10;height:20" coordorigin="6952,-2179" coordsize="10,20">
              <v:shape style="position:absolute;left:6952;top:-2179;width:10;height:20" coordorigin="6952,-2179" coordsize="10,20" path="m6952,-2160l6961,-2160,6961,-2179,6952,-2179,6952,-2160xe" filled="true" fillcolor="#000000" stroked="false">
                <v:path arrowok="t"/>
                <v:fill type="solid"/>
              </v:shape>
            </v:group>
            <v:group style="position:absolute;left:6952;top:-2160;width:10;height:20" coordorigin="6952,-2160" coordsize="10,20">
              <v:shape style="position:absolute;left:6952;top:-2160;width:10;height:20" coordorigin="6952,-2160" coordsize="10,20" path="m6952,-2141l6961,-2141,6961,-2160,6952,-2160,6952,-2141xe" filled="true" fillcolor="#000000" stroked="false">
                <v:path arrowok="t"/>
                <v:fill type="solid"/>
              </v:shape>
            </v:group>
            <v:group style="position:absolute;left:6952;top:-2141;width:10;height:20" coordorigin="6952,-2141" coordsize="10,20">
              <v:shape style="position:absolute;left:6952;top:-2141;width:10;height:20" coordorigin="6952,-2141" coordsize="10,20" path="m6952,-2122l6961,-2122,6961,-2141,6952,-2141,6952,-2122xe" filled="true" fillcolor="#000000" stroked="false">
                <v:path arrowok="t"/>
                <v:fill type="solid"/>
              </v:shape>
            </v:group>
            <v:group style="position:absolute;left:6952;top:-2122;width:10;height:20" coordorigin="6952,-2122" coordsize="10,20">
              <v:shape style="position:absolute;left:6952;top:-2122;width:10;height:20" coordorigin="6952,-2122" coordsize="10,20" path="m6952,-2103l6961,-2103,6961,-2122,6952,-2122,6952,-2103xe" filled="true" fillcolor="#000000" stroked="false">
                <v:path arrowok="t"/>
                <v:fill type="solid"/>
              </v:shape>
              <v:shape style="position:absolute;left:1690;top:-2199;width:1488;height:108" type="#_x0000_t75" stroked="false">
                <v:imagedata r:id="rId50" o:title=""/>
              </v:shape>
              <v:shape style="position:absolute;left:3154;top:-2103;width:1429;height:12" type="#_x0000_t75" stroked="false">
                <v:imagedata r:id="rId46" o:title=""/>
              </v:shape>
              <v:shape style="position:absolute;left:4568;top:-2103;width:979;height:12" type="#_x0000_t75" stroked="false">
                <v:imagedata r:id="rId51" o:title=""/>
              </v:shape>
              <v:shape style="position:absolute;left:5533;top:-2103;width:1428;height:12" type="#_x0000_t75" stroked="false">
                <v:imagedata r:id="rId46" o:title=""/>
              </v:shape>
              <v:shape style="position:absolute;left:6947;top:-2103;width:1332;height:12" type="#_x0000_t75" stroked="false">
                <v:imagedata r:id="rId52" o:title=""/>
              </v:shape>
              <v:shape style="position:absolute;left:8265;top:-2103;width:951;height:12" type="#_x0000_t75" stroked="false">
                <v:imagedata r:id="rId53" o:title=""/>
              </v:shape>
              <v:shape style="position:absolute;left:9201;top:-2100;width:1327;height:10" type="#_x0000_t75" stroked="false">
                <v:imagedata r:id="rId55" o:title=""/>
              </v:shape>
            </v:group>
            <v:group style="position:absolute;left:4573;top:-2091;width:10;height:20" coordorigin="4573,-2091" coordsize="10,20">
              <v:shape style="position:absolute;left:4573;top:-2091;width:10;height:20" coordorigin="4573,-2091" coordsize="10,20" path="m4573,-2071l4583,-2071,4583,-2091,4573,-2091,4573,-2071xe" filled="true" fillcolor="#000000" stroked="false">
                <v:path arrowok="t"/>
                <v:fill type="solid"/>
              </v:shape>
            </v:group>
            <v:group style="position:absolute;left:4573;top:-2071;width:10;height:20" coordorigin="4573,-2071" coordsize="10,20">
              <v:shape style="position:absolute;left:4573;top:-2071;width:10;height:20" coordorigin="4573,-2071" coordsize="10,20" path="m4573,-2052l4583,-2052,4583,-2071,4573,-2071,4573,-2052xe" filled="true" fillcolor="#000000" stroked="false">
                <v:path arrowok="t"/>
                <v:fill type="solid"/>
              </v:shape>
            </v:group>
            <v:group style="position:absolute;left:4573;top:-2052;width:10;height:20" coordorigin="4573,-2052" coordsize="10,20">
              <v:shape style="position:absolute;left:4573;top:-2052;width:10;height:20" coordorigin="4573,-2052" coordsize="10,20" path="m4573,-2033l4583,-2033,4583,-2052,4573,-2052,4573,-2033xe" filled="true" fillcolor="#000000" stroked="false">
                <v:path arrowok="t"/>
                <v:fill type="solid"/>
              </v:shape>
            </v:group>
            <v:group style="position:absolute;left:4573;top:-2033;width:10;height:20" coordorigin="4573,-2033" coordsize="10,20">
              <v:shape style="position:absolute;left:4573;top:-2033;width:10;height:20" coordorigin="4573,-2033" coordsize="10,20" path="m4573,-2014l4583,-2014,4583,-2033,4573,-2033,4573,-2014xe" filled="true" fillcolor="#000000" stroked="false">
                <v:path arrowok="t"/>
                <v:fill type="solid"/>
              </v:shape>
            </v:group>
            <v:group style="position:absolute;left:4573;top:-2014;width:10;height:20" coordorigin="4573,-2014" coordsize="10,20">
              <v:shape style="position:absolute;left:4573;top:-2014;width:10;height:20" coordorigin="4573,-2014" coordsize="10,20" path="m4573,-1995l4583,-1995,4583,-2014,4573,-2014,4573,-1995xe" filled="true" fillcolor="#000000" stroked="false">
                <v:path arrowok="t"/>
                <v:fill type="solid"/>
              </v:shape>
            </v:group>
            <v:group style="position:absolute;left:4573;top:-1995;width:10;height:20" coordorigin="4573,-1995" coordsize="10,20">
              <v:shape style="position:absolute;left:4573;top:-1995;width:10;height:20" coordorigin="4573,-1995" coordsize="10,20" path="m4573,-1975l4583,-1975,4583,-1995,4573,-1995,4573,-1975xe" filled="true" fillcolor="#000000" stroked="false">
                <v:path arrowok="t"/>
                <v:fill type="solid"/>
              </v:shape>
            </v:group>
            <v:group style="position:absolute;left:4573;top:-1975;width:10;height:20" coordorigin="4573,-1975" coordsize="10,20">
              <v:shape style="position:absolute;left:4573;top:-1975;width:10;height:20" coordorigin="4573,-1975" coordsize="10,20" path="m4573,-1956l4583,-1956,4583,-1975,4573,-1975,4573,-1956xe" filled="true" fillcolor="#000000" stroked="false">
                <v:path arrowok="t"/>
                <v:fill type="solid"/>
              </v:shape>
            </v:group>
            <v:group style="position:absolute;left:4573;top:-1956;width:10;height:20" coordorigin="4573,-1956" coordsize="10,20">
              <v:shape style="position:absolute;left:4573;top:-1956;width:10;height:20" coordorigin="4573,-1956" coordsize="10,20" path="m4573,-1937l4583,-1937,4583,-1956,4573,-1956,4573,-1937xe" filled="true" fillcolor="#000000" stroked="false">
                <v:path arrowok="t"/>
                <v:fill type="solid"/>
              </v:shape>
            </v:group>
            <v:group style="position:absolute;left:4573;top:-1937;width:10;height:20" coordorigin="4573,-1937" coordsize="10,20">
              <v:shape style="position:absolute;left:4573;top:-1937;width:10;height:20" coordorigin="4573,-1937" coordsize="10,20" path="m4573,-1918l4583,-1918,4583,-1937,4573,-1937,4573,-1918xe" filled="true" fillcolor="#000000" stroked="false">
                <v:path arrowok="t"/>
                <v:fill type="solid"/>
              </v:shape>
            </v:group>
            <v:group style="position:absolute;left:4573;top:-1918;width:10;height:20" coordorigin="4573,-1918" coordsize="10,20">
              <v:shape style="position:absolute;left:4573;top:-1918;width:10;height:20" coordorigin="4573,-1918" coordsize="10,20" path="m4573,-1899l4583,-1899,4583,-1918,4573,-1918,4573,-1899xe" filled="true" fillcolor="#000000" stroked="false">
                <v:path arrowok="t"/>
                <v:fill type="solid"/>
              </v:shape>
            </v:group>
            <v:group style="position:absolute;left:4573;top:-1899;width:10;height:20" coordorigin="4573,-1899" coordsize="10,20">
              <v:shape style="position:absolute;left:4573;top:-1899;width:10;height:20" coordorigin="4573,-1899" coordsize="10,20" path="m4573,-1879l4583,-1879,4583,-1899,4573,-1899,4573,-1879xe" filled="true" fillcolor="#000000" stroked="false">
                <v:path arrowok="t"/>
                <v:fill type="solid"/>
              </v:shape>
            </v:group>
            <v:group style="position:absolute;left:4573;top:-1879;width:10;height:20" coordorigin="4573,-1879" coordsize="10,20">
              <v:shape style="position:absolute;left:4573;top:-1879;width:10;height:20" coordorigin="4573,-1879" coordsize="10,20" path="m4573,-1860l4583,-1860,4583,-1879,4573,-1879,4573,-1860xe" filled="true" fillcolor="#000000" stroked="false">
                <v:path arrowok="t"/>
                <v:fill type="solid"/>
              </v:shape>
            </v:group>
            <v:group style="position:absolute;left:4573;top:-1860;width:10;height:20" coordorigin="4573,-1860" coordsize="10,20">
              <v:shape style="position:absolute;left:4573;top:-1860;width:10;height:20" coordorigin="4573,-1860" coordsize="10,20" path="m4573,-1841l4583,-1841,4583,-1860,4573,-1860,4573,-1841xe" filled="true" fillcolor="#000000" stroked="false">
                <v:path arrowok="t"/>
                <v:fill type="solid"/>
              </v:shape>
            </v:group>
            <v:group style="position:absolute;left:4573;top:-1841;width:10;height:20" coordorigin="4573,-1841" coordsize="10,20">
              <v:shape style="position:absolute;left:4573;top:-1841;width:10;height:20" coordorigin="4573,-1841" coordsize="10,20" path="m4573,-1822l4583,-1822,4583,-1841,4573,-1841,4573,-1822xe" filled="true" fillcolor="#000000" stroked="false">
                <v:path arrowok="t"/>
                <v:fill type="solid"/>
              </v:shape>
            </v:group>
            <v:group style="position:absolute;left:4573;top:-1822;width:10;height:20" coordorigin="4573,-1822" coordsize="10,20">
              <v:shape style="position:absolute;left:4573;top:-1822;width:10;height:20" coordorigin="4573,-1822" coordsize="10,20" path="m4573,-1803l4583,-1803,4583,-1822,4573,-1822,4573,-1803xe" filled="true" fillcolor="#000000" stroked="false">
                <v:path arrowok="t"/>
                <v:fill type="solid"/>
              </v:shape>
            </v:group>
            <v:group style="position:absolute;left:4573;top:-1803;width:10;height:20" coordorigin="4573,-1803" coordsize="10,20">
              <v:shape style="position:absolute;left:4573;top:-1803;width:10;height:20" coordorigin="4573,-1803" coordsize="10,20" path="m4573,-1783l4583,-1783,4583,-1803,4573,-1803,4573,-1783xe" filled="true" fillcolor="#000000" stroked="false">
                <v:path arrowok="t"/>
                <v:fill type="solid"/>
              </v:shape>
            </v:group>
            <v:group style="position:absolute;left:4573;top:-1783;width:10;height:20" coordorigin="4573,-1783" coordsize="10,20">
              <v:shape style="position:absolute;left:4573;top:-1783;width:10;height:20" coordorigin="4573,-1783" coordsize="10,20" path="m4573,-1764l4583,-1764,4583,-1783,4573,-1783,4573,-1764xe" filled="true" fillcolor="#000000" stroked="false">
                <v:path arrowok="t"/>
                <v:fill type="solid"/>
              </v:shape>
            </v:group>
            <v:group style="position:absolute;left:4573;top:-1764;width:10;height:20" coordorigin="4573,-1764" coordsize="10,20">
              <v:shape style="position:absolute;left:4573;top:-1764;width:10;height:20" coordorigin="4573,-1764" coordsize="10,20" path="m4573,-1745l4583,-1745,4583,-1764,4573,-1764,4573,-1745xe" filled="true" fillcolor="#000000" stroked="false">
                <v:path arrowok="t"/>
                <v:fill type="solid"/>
              </v:shape>
            </v:group>
            <v:group style="position:absolute;left:4573;top:-1745;width:10;height:20" coordorigin="4573,-1745" coordsize="10,20">
              <v:shape style="position:absolute;left:4573;top:-1745;width:10;height:20" coordorigin="4573,-1745" coordsize="10,20" path="m4573,-1726l4583,-1726,4583,-1745,4573,-1745,4573,-1726xe" filled="true" fillcolor="#000000" stroked="false">
                <v:path arrowok="t"/>
                <v:fill type="solid"/>
              </v:shape>
            </v:group>
            <v:group style="position:absolute;left:4573;top:-1726;width:10;height:20" coordorigin="4573,-1726" coordsize="10,20">
              <v:shape style="position:absolute;left:4573;top:-1726;width:10;height:20" coordorigin="4573,-1726" coordsize="10,20" path="m4573,-1707l4583,-1707,4583,-1726,4573,-1726,4573,-1707xe" filled="true" fillcolor="#000000" stroked="false">
                <v:path arrowok="t"/>
                <v:fill type="solid"/>
              </v:shape>
            </v:group>
            <v:group style="position:absolute;left:5538;top:-2091;width:10;height:20" coordorigin="5538,-2091" coordsize="10,20">
              <v:shape style="position:absolute;left:5538;top:-2091;width:10;height:20" coordorigin="5538,-2091" coordsize="10,20" path="m5538,-2071l5547,-2071,5547,-2091,5538,-2091,5538,-2071xe" filled="true" fillcolor="#000000" stroked="false">
                <v:path arrowok="t"/>
                <v:fill type="solid"/>
              </v:shape>
            </v:group>
            <v:group style="position:absolute;left:5538;top:-2071;width:10;height:20" coordorigin="5538,-2071" coordsize="10,20">
              <v:shape style="position:absolute;left:5538;top:-2071;width:10;height:20" coordorigin="5538,-2071" coordsize="10,20" path="m5538,-2052l5547,-2052,5547,-2071,5538,-2071,5538,-2052xe" filled="true" fillcolor="#000000" stroked="false">
                <v:path arrowok="t"/>
                <v:fill type="solid"/>
              </v:shape>
            </v:group>
            <v:group style="position:absolute;left:5538;top:-2052;width:10;height:20" coordorigin="5538,-2052" coordsize="10,20">
              <v:shape style="position:absolute;left:5538;top:-2052;width:10;height:20" coordorigin="5538,-2052" coordsize="10,20" path="m5538,-2033l5547,-2033,5547,-2052,5538,-2052,5538,-2033xe" filled="true" fillcolor="#000000" stroked="false">
                <v:path arrowok="t"/>
                <v:fill type="solid"/>
              </v:shape>
            </v:group>
            <v:group style="position:absolute;left:5538;top:-2033;width:10;height:20" coordorigin="5538,-2033" coordsize="10,20">
              <v:shape style="position:absolute;left:5538;top:-2033;width:10;height:20" coordorigin="5538,-2033" coordsize="10,20" path="m5538,-2014l5547,-2014,5547,-2033,5538,-2033,5538,-2014xe" filled="true" fillcolor="#000000" stroked="false">
                <v:path arrowok="t"/>
                <v:fill type="solid"/>
              </v:shape>
            </v:group>
            <v:group style="position:absolute;left:5538;top:-2014;width:10;height:20" coordorigin="5538,-2014" coordsize="10,20">
              <v:shape style="position:absolute;left:5538;top:-2014;width:10;height:20" coordorigin="5538,-2014" coordsize="10,20" path="m5538,-1995l5547,-1995,5547,-2014,5538,-2014,5538,-1995xe" filled="true" fillcolor="#000000" stroked="false">
                <v:path arrowok="t"/>
                <v:fill type="solid"/>
              </v:shape>
            </v:group>
            <v:group style="position:absolute;left:5538;top:-1995;width:10;height:20" coordorigin="5538,-1995" coordsize="10,20">
              <v:shape style="position:absolute;left:5538;top:-1995;width:10;height:20" coordorigin="5538,-1995" coordsize="10,20" path="m5538,-1975l5547,-1975,5547,-1995,5538,-1995,5538,-1975xe" filled="true" fillcolor="#000000" stroked="false">
                <v:path arrowok="t"/>
                <v:fill type="solid"/>
              </v:shape>
            </v:group>
            <v:group style="position:absolute;left:5538;top:-1975;width:10;height:20" coordorigin="5538,-1975" coordsize="10,20">
              <v:shape style="position:absolute;left:5538;top:-1975;width:10;height:20" coordorigin="5538,-1975" coordsize="10,20" path="m5538,-1956l5547,-1956,5547,-1975,5538,-1975,5538,-1956xe" filled="true" fillcolor="#000000" stroked="false">
                <v:path arrowok="t"/>
                <v:fill type="solid"/>
              </v:shape>
            </v:group>
            <v:group style="position:absolute;left:5538;top:-1956;width:10;height:20" coordorigin="5538,-1956" coordsize="10,20">
              <v:shape style="position:absolute;left:5538;top:-1956;width:10;height:20" coordorigin="5538,-1956" coordsize="10,20" path="m5538,-1937l5547,-1937,5547,-1956,5538,-1956,5538,-1937xe" filled="true" fillcolor="#000000" stroked="false">
                <v:path arrowok="t"/>
                <v:fill type="solid"/>
              </v:shape>
            </v:group>
            <v:group style="position:absolute;left:5538;top:-1937;width:10;height:20" coordorigin="5538,-1937" coordsize="10,20">
              <v:shape style="position:absolute;left:5538;top:-1937;width:10;height:20" coordorigin="5538,-1937" coordsize="10,20" path="m5538,-1918l5547,-1918,5547,-1937,5538,-1937,5538,-1918xe" filled="true" fillcolor="#000000" stroked="false">
                <v:path arrowok="t"/>
                <v:fill type="solid"/>
              </v:shape>
            </v:group>
            <v:group style="position:absolute;left:5538;top:-1918;width:10;height:20" coordorigin="5538,-1918" coordsize="10,20">
              <v:shape style="position:absolute;left:5538;top:-1918;width:10;height:20" coordorigin="5538,-1918" coordsize="10,20" path="m5538,-1899l5547,-1899,5547,-1918,5538,-1918,5538,-1899xe" filled="true" fillcolor="#000000" stroked="false">
                <v:path arrowok="t"/>
                <v:fill type="solid"/>
              </v:shape>
            </v:group>
            <v:group style="position:absolute;left:5538;top:-1899;width:10;height:20" coordorigin="5538,-1899" coordsize="10,20">
              <v:shape style="position:absolute;left:5538;top:-1899;width:10;height:20" coordorigin="5538,-1899" coordsize="10,20" path="m5538,-1879l5547,-1879,5547,-1899,5538,-1899,5538,-1879xe" filled="true" fillcolor="#000000" stroked="false">
                <v:path arrowok="t"/>
                <v:fill type="solid"/>
              </v:shape>
            </v:group>
            <v:group style="position:absolute;left:5538;top:-1879;width:10;height:20" coordorigin="5538,-1879" coordsize="10,20">
              <v:shape style="position:absolute;left:5538;top:-1879;width:10;height:20" coordorigin="5538,-1879" coordsize="10,20" path="m5538,-1860l5547,-1860,5547,-1879,5538,-1879,5538,-1860xe" filled="true" fillcolor="#000000" stroked="false">
                <v:path arrowok="t"/>
                <v:fill type="solid"/>
              </v:shape>
            </v:group>
            <v:group style="position:absolute;left:5538;top:-1860;width:10;height:20" coordorigin="5538,-1860" coordsize="10,20">
              <v:shape style="position:absolute;left:5538;top:-1860;width:10;height:20" coordorigin="5538,-1860" coordsize="10,20" path="m5538,-1841l5547,-1841,5547,-1860,5538,-1860,5538,-1841xe" filled="true" fillcolor="#000000" stroked="false">
                <v:path arrowok="t"/>
                <v:fill type="solid"/>
              </v:shape>
            </v:group>
            <v:group style="position:absolute;left:5538;top:-1841;width:10;height:20" coordorigin="5538,-1841" coordsize="10,20">
              <v:shape style="position:absolute;left:5538;top:-1841;width:10;height:20" coordorigin="5538,-1841" coordsize="10,20" path="m5538,-1822l5547,-1822,5547,-1841,5538,-1841,5538,-1822xe" filled="true" fillcolor="#000000" stroked="false">
                <v:path arrowok="t"/>
                <v:fill type="solid"/>
              </v:shape>
            </v:group>
            <v:group style="position:absolute;left:5538;top:-1822;width:10;height:20" coordorigin="5538,-1822" coordsize="10,20">
              <v:shape style="position:absolute;left:5538;top:-1822;width:10;height:20" coordorigin="5538,-1822" coordsize="10,20" path="m5538,-1803l5547,-1803,5547,-1822,5538,-1822,5538,-1803xe" filled="true" fillcolor="#000000" stroked="false">
                <v:path arrowok="t"/>
                <v:fill type="solid"/>
              </v:shape>
            </v:group>
            <v:group style="position:absolute;left:5538;top:-1803;width:10;height:20" coordorigin="5538,-1803" coordsize="10,20">
              <v:shape style="position:absolute;left:5538;top:-1803;width:10;height:20" coordorigin="5538,-1803" coordsize="10,20" path="m5538,-1783l5547,-1783,5547,-1803,5538,-1803,5538,-1783xe" filled="true" fillcolor="#000000" stroked="false">
                <v:path arrowok="t"/>
                <v:fill type="solid"/>
              </v:shape>
            </v:group>
            <v:group style="position:absolute;left:5538;top:-1783;width:10;height:20" coordorigin="5538,-1783" coordsize="10,20">
              <v:shape style="position:absolute;left:5538;top:-1783;width:10;height:20" coordorigin="5538,-1783" coordsize="10,20" path="m5538,-1764l5547,-1764,5547,-1783,5538,-1783,5538,-1764xe" filled="true" fillcolor="#000000" stroked="false">
                <v:path arrowok="t"/>
                <v:fill type="solid"/>
              </v:shape>
            </v:group>
            <v:group style="position:absolute;left:5538;top:-1764;width:10;height:20" coordorigin="5538,-1764" coordsize="10,20">
              <v:shape style="position:absolute;left:5538;top:-1764;width:10;height:20" coordorigin="5538,-1764" coordsize="10,20" path="m5538,-1745l5547,-1745,5547,-1764,5538,-1764,5538,-1745xe" filled="true" fillcolor="#000000" stroked="false">
                <v:path arrowok="t"/>
                <v:fill type="solid"/>
              </v:shape>
            </v:group>
            <v:group style="position:absolute;left:5538;top:-1745;width:10;height:20" coordorigin="5538,-1745" coordsize="10,20">
              <v:shape style="position:absolute;left:5538;top:-1745;width:10;height:20" coordorigin="5538,-1745" coordsize="10,20" path="m5538,-1726l5547,-1726,5547,-1745,5538,-1745,5538,-1726xe" filled="true" fillcolor="#000000" stroked="false">
                <v:path arrowok="t"/>
                <v:fill type="solid"/>
              </v:shape>
            </v:group>
            <v:group style="position:absolute;left:5538;top:-1726;width:10;height:20" coordorigin="5538,-1726" coordsize="10,20">
              <v:shape style="position:absolute;left:5538;top:-1726;width:10;height:20" coordorigin="5538,-1726" coordsize="10,20" path="m5538,-1707l5547,-1707,5547,-1726,5538,-1726,5538,-1707xe" filled="true" fillcolor="#000000" stroked="false">
                <v:path arrowok="t"/>
                <v:fill type="solid"/>
              </v:shape>
            </v:group>
            <v:group style="position:absolute;left:6952;top:-2091;width:10;height:20" coordorigin="6952,-2091" coordsize="10,20">
              <v:shape style="position:absolute;left:6952;top:-2091;width:10;height:20" coordorigin="6952,-2091" coordsize="10,20" path="m6952,-2071l6961,-2071,6961,-2091,6952,-2091,6952,-2071xe" filled="true" fillcolor="#000000" stroked="false">
                <v:path arrowok="t"/>
                <v:fill type="solid"/>
              </v:shape>
            </v:group>
            <v:group style="position:absolute;left:6952;top:-2071;width:10;height:20" coordorigin="6952,-2071" coordsize="10,20">
              <v:shape style="position:absolute;left:6952;top:-2071;width:10;height:20" coordorigin="6952,-2071" coordsize="10,20" path="m6952,-2052l6961,-2052,6961,-2071,6952,-2071,6952,-2052xe" filled="true" fillcolor="#000000" stroked="false">
                <v:path arrowok="t"/>
                <v:fill type="solid"/>
              </v:shape>
            </v:group>
            <v:group style="position:absolute;left:6952;top:-2052;width:10;height:20" coordorigin="6952,-2052" coordsize="10,20">
              <v:shape style="position:absolute;left:6952;top:-2052;width:10;height:20" coordorigin="6952,-2052" coordsize="10,20" path="m6952,-2033l6961,-2033,6961,-2052,6952,-2052,6952,-2033xe" filled="true" fillcolor="#000000" stroked="false">
                <v:path arrowok="t"/>
                <v:fill type="solid"/>
              </v:shape>
            </v:group>
            <v:group style="position:absolute;left:6952;top:-2033;width:10;height:20" coordorigin="6952,-2033" coordsize="10,20">
              <v:shape style="position:absolute;left:6952;top:-2033;width:10;height:20" coordorigin="6952,-2033" coordsize="10,20" path="m6952,-2014l6961,-2014,6961,-2033,6952,-2033,6952,-2014xe" filled="true" fillcolor="#000000" stroked="false">
                <v:path arrowok="t"/>
                <v:fill type="solid"/>
              </v:shape>
            </v:group>
            <v:group style="position:absolute;left:6952;top:-2014;width:10;height:20" coordorigin="6952,-2014" coordsize="10,20">
              <v:shape style="position:absolute;left:6952;top:-2014;width:10;height:20" coordorigin="6952,-2014" coordsize="10,20" path="m6952,-1995l6961,-1995,6961,-2014,6952,-2014,6952,-1995xe" filled="true" fillcolor="#000000" stroked="false">
                <v:path arrowok="t"/>
                <v:fill type="solid"/>
              </v:shape>
            </v:group>
            <v:group style="position:absolute;left:6952;top:-1995;width:10;height:20" coordorigin="6952,-1995" coordsize="10,20">
              <v:shape style="position:absolute;left:6952;top:-1995;width:10;height:20" coordorigin="6952,-1995" coordsize="10,20" path="m6952,-1975l6961,-1975,6961,-1995,6952,-1995,6952,-1975xe" filled="true" fillcolor="#000000" stroked="false">
                <v:path arrowok="t"/>
                <v:fill type="solid"/>
              </v:shape>
            </v:group>
            <v:group style="position:absolute;left:6952;top:-1975;width:10;height:20" coordorigin="6952,-1975" coordsize="10,20">
              <v:shape style="position:absolute;left:6952;top:-1975;width:10;height:20" coordorigin="6952,-1975" coordsize="10,20" path="m6952,-1956l6961,-1956,6961,-1975,6952,-1975,6952,-1956xe" filled="true" fillcolor="#000000" stroked="false">
                <v:path arrowok="t"/>
                <v:fill type="solid"/>
              </v:shape>
            </v:group>
            <v:group style="position:absolute;left:6952;top:-1956;width:10;height:20" coordorigin="6952,-1956" coordsize="10,20">
              <v:shape style="position:absolute;left:6952;top:-1956;width:10;height:20" coordorigin="6952,-1956" coordsize="10,20" path="m6952,-1937l6961,-1937,6961,-1956,6952,-1956,6952,-1937xe" filled="true" fillcolor="#000000" stroked="false">
                <v:path arrowok="t"/>
                <v:fill type="solid"/>
              </v:shape>
            </v:group>
            <v:group style="position:absolute;left:6952;top:-1937;width:10;height:20" coordorigin="6952,-1937" coordsize="10,20">
              <v:shape style="position:absolute;left:6952;top:-1937;width:10;height:20" coordorigin="6952,-1937" coordsize="10,20" path="m6952,-1918l6961,-1918,6961,-1937,6952,-1937,6952,-1918xe" filled="true" fillcolor="#000000" stroked="false">
                <v:path arrowok="t"/>
                <v:fill type="solid"/>
              </v:shape>
            </v:group>
            <v:group style="position:absolute;left:6952;top:-1918;width:10;height:20" coordorigin="6952,-1918" coordsize="10,20">
              <v:shape style="position:absolute;left:6952;top:-1918;width:10;height:20" coordorigin="6952,-1918" coordsize="10,20" path="m6952,-1899l6961,-1899,6961,-1918,6952,-1918,6952,-1899xe" filled="true" fillcolor="#000000" stroked="false">
                <v:path arrowok="t"/>
                <v:fill type="solid"/>
              </v:shape>
            </v:group>
            <v:group style="position:absolute;left:6952;top:-1899;width:10;height:20" coordorigin="6952,-1899" coordsize="10,20">
              <v:shape style="position:absolute;left:6952;top:-1899;width:10;height:20" coordorigin="6952,-1899" coordsize="10,20" path="m6952,-1879l6961,-1879,6961,-1899,6952,-1899,6952,-1879xe" filled="true" fillcolor="#000000" stroked="false">
                <v:path arrowok="t"/>
                <v:fill type="solid"/>
              </v:shape>
            </v:group>
            <v:group style="position:absolute;left:6952;top:-1879;width:10;height:20" coordorigin="6952,-1879" coordsize="10,20">
              <v:shape style="position:absolute;left:6952;top:-1879;width:10;height:20" coordorigin="6952,-1879" coordsize="10,20" path="m6952,-1860l6961,-1860,6961,-1879,6952,-1879,6952,-1860xe" filled="true" fillcolor="#000000" stroked="false">
                <v:path arrowok="t"/>
                <v:fill type="solid"/>
              </v:shape>
            </v:group>
            <v:group style="position:absolute;left:6952;top:-1860;width:10;height:20" coordorigin="6952,-1860" coordsize="10,20">
              <v:shape style="position:absolute;left:6952;top:-1860;width:10;height:20" coordorigin="6952,-1860" coordsize="10,20" path="m6952,-1841l6961,-1841,6961,-1860,6952,-1860,6952,-1841xe" filled="true" fillcolor="#000000" stroked="false">
                <v:path arrowok="t"/>
                <v:fill type="solid"/>
              </v:shape>
            </v:group>
            <v:group style="position:absolute;left:6952;top:-1841;width:10;height:20" coordorigin="6952,-1841" coordsize="10,20">
              <v:shape style="position:absolute;left:6952;top:-1841;width:10;height:20" coordorigin="6952,-1841" coordsize="10,20" path="m6952,-1822l6961,-1822,6961,-1841,6952,-1841,6952,-1822xe" filled="true" fillcolor="#000000" stroked="false">
                <v:path arrowok="t"/>
                <v:fill type="solid"/>
              </v:shape>
            </v:group>
            <v:group style="position:absolute;left:6952;top:-1822;width:10;height:20" coordorigin="6952,-1822" coordsize="10,20">
              <v:shape style="position:absolute;left:6952;top:-1822;width:10;height:20" coordorigin="6952,-1822" coordsize="10,20" path="m6952,-1803l6961,-1803,6961,-1822,6952,-1822,6952,-1803xe" filled="true" fillcolor="#000000" stroked="false">
                <v:path arrowok="t"/>
                <v:fill type="solid"/>
              </v:shape>
            </v:group>
            <v:group style="position:absolute;left:6952;top:-1803;width:10;height:20" coordorigin="6952,-1803" coordsize="10,20">
              <v:shape style="position:absolute;left:6952;top:-1803;width:10;height:20" coordorigin="6952,-1803" coordsize="10,20" path="m6952,-1783l6961,-1783,6961,-1803,6952,-1803,6952,-1783xe" filled="true" fillcolor="#000000" stroked="false">
                <v:path arrowok="t"/>
                <v:fill type="solid"/>
              </v:shape>
            </v:group>
            <v:group style="position:absolute;left:6952;top:-1783;width:10;height:20" coordorigin="6952,-1783" coordsize="10,20">
              <v:shape style="position:absolute;left:6952;top:-1783;width:10;height:20" coordorigin="6952,-1783" coordsize="10,20" path="m6952,-1764l6961,-1764,6961,-1783,6952,-1783,6952,-1764xe" filled="true" fillcolor="#000000" stroked="false">
                <v:path arrowok="t"/>
                <v:fill type="solid"/>
              </v:shape>
            </v:group>
            <v:group style="position:absolute;left:6952;top:-1764;width:10;height:20" coordorigin="6952,-1764" coordsize="10,20">
              <v:shape style="position:absolute;left:6952;top:-1764;width:10;height:20" coordorigin="6952,-1764" coordsize="10,20" path="m6952,-1745l6961,-1745,6961,-1764,6952,-1764,6952,-1745xe" filled="true" fillcolor="#000000" stroked="false">
                <v:path arrowok="t"/>
                <v:fill type="solid"/>
              </v:shape>
            </v:group>
            <v:group style="position:absolute;left:6952;top:-1745;width:10;height:20" coordorigin="6952,-1745" coordsize="10,20">
              <v:shape style="position:absolute;left:6952;top:-1745;width:10;height:20" coordorigin="6952,-1745" coordsize="10,20" path="m6952,-1726l6961,-1726,6961,-1745,6952,-1745,6952,-1726xe" filled="true" fillcolor="#000000" stroked="false">
                <v:path arrowok="t"/>
                <v:fill type="solid"/>
              </v:shape>
            </v:group>
            <v:group style="position:absolute;left:6952;top:-1726;width:10;height:20" coordorigin="6952,-1726" coordsize="10,20">
              <v:shape style="position:absolute;left:6952;top:-1726;width:10;height:20" coordorigin="6952,-1726" coordsize="10,20" path="m6952,-1707l6961,-1707,6961,-1726,6952,-1726,6952,-1707xe" filled="true" fillcolor="#000000" stroked="false">
                <v:path arrowok="t"/>
                <v:fill type="solid"/>
              </v:shape>
            </v:group>
            <v:group style="position:absolute;left:6952;top:-1704;width:10;height:2" coordorigin="6952,-1704" coordsize="10,2">
              <v:shape style="position:absolute;left:6952;top:-1704;width:10;height:2" coordorigin="6952,-1704" coordsize="10,0" path="m6952,-1704l6961,-1704e" filled="false" stroked="true" strokeweight=".23999pt" strokecolor="#000000">
                <v:path arrowok="t"/>
              </v:shape>
              <v:shape style="position:absolute;left:1690;top:-1803;width:1488;height:110" type="#_x0000_t75" stroked="false">
                <v:imagedata r:id="rId56" o:title=""/>
              </v:shape>
              <v:shape style="position:absolute;left:3154;top:-1707;width:1429;height:14" type="#_x0000_t75" stroked="false">
                <v:imagedata r:id="rId57" o:title=""/>
              </v:shape>
              <v:shape style="position:absolute;left:4568;top:-1707;width:979;height:14" type="#_x0000_t75" stroked="false">
                <v:imagedata r:id="rId58" o:title=""/>
              </v:shape>
              <v:shape style="position:absolute;left:5533;top:-1702;width:1419;height:10" type="#_x0000_t75" stroked="false">
                <v:imagedata r:id="rId59" o:title=""/>
              </v:shape>
              <v:shape style="position:absolute;left:6947;top:-1707;width:1332;height:14" type="#_x0000_t75" stroked="false">
                <v:imagedata r:id="rId60" o:title=""/>
              </v:shape>
              <v:shape style="position:absolute;left:8265;top:-1707;width:951;height:14" type="#_x0000_t75" stroked="false">
                <v:imagedata r:id="rId61" o:title=""/>
              </v:shape>
              <v:shape style="position:absolute;left:9201;top:-1702;width:1327;height:10" type="#_x0000_t75" stroked="false">
                <v:imagedata r:id="rId55" o:title=""/>
              </v:shape>
            </v:group>
            <v:group style="position:absolute;left:4573;top:-1692;width:10;height:20" coordorigin="4573,-1692" coordsize="10,20">
              <v:shape style="position:absolute;left:4573;top:-1692;width:10;height:20" coordorigin="4573,-1692" coordsize="10,20" path="m4573,-1673l4583,-1673,4583,-1692,4573,-1692,4573,-1673xe" filled="true" fillcolor="#000000" stroked="false">
                <v:path arrowok="t"/>
                <v:fill type="solid"/>
              </v:shape>
            </v:group>
            <v:group style="position:absolute;left:4573;top:-1673;width:10;height:20" coordorigin="4573,-1673" coordsize="10,20">
              <v:shape style="position:absolute;left:4573;top:-1673;width:10;height:20" coordorigin="4573,-1673" coordsize="10,20" path="m4573,-1653l4583,-1653,4583,-1673,4573,-1673,4573,-1653xe" filled="true" fillcolor="#000000" stroked="false">
                <v:path arrowok="t"/>
                <v:fill type="solid"/>
              </v:shape>
            </v:group>
            <v:group style="position:absolute;left:4573;top:-1653;width:10;height:20" coordorigin="4573,-1653" coordsize="10,20">
              <v:shape style="position:absolute;left:4573;top:-1653;width:10;height:20" coordorigin="4573,-1653" coordsize="10,20" path="m4573,-1634l4583,-1634,4583,-1653,4573,-1653,4573,-1634xe" filled="true" fillcolor="#000000" stroked="false">
                <v:path arrowok="t"/>
                <v:fill type="solid"/>
              </v:shape>
            </v:group>
            <v:group style="position:absolute;left:4573;top:-1634;width:10;height:20" coordorigin="4573,-1634" coordsize="10,20">
              <v:shape style="position:absolute;left:4573;top:-1634;width:10;height:20" coordorigin="4573,-1634" coordsize="10,20" path="m4573,-1615l4583,-1615,4583,-1634,4573,-1634,4573,-1615xe" filled="true" fillcolor="#000000" stroked="false">
                <v:path arrowok="t"/>
                <v:fill type="solid"/>
              </v:shape>
            </v:group>
            <v:group style="position:absolute;left:4573;top:-1615;width:10;height:20" coordorigin="4573,-1615" coordsize="10,20">
              <v:shape style="position:absolute;left:4573;top:-1615;width:10;height:20" coordorigin="4573,-1615" coordsize="10,20" path="m4573,-1596l4583,-1596,4583,-1615,4573,-1615,4573,-1596xe" filled="true" fillcolor="#000000" stroked="false">
                <v:path arrowok="t"/>
                <v:fill type="solid"/>
              </v:shape>
            </v:group>
            <v:group style="position:absolute;left:4573;top:-1596;width:10;height:20" coordorigin="4573,-1596" coordsize="10,20">
              <v:shape style="position:absolute;left:4573;top:-1596;width:10;height:20" coordorigin="4573,-1596" coordsize="10,20" path="m4573,-1576l4583,-1576,4583,-1596,4573,-1596,4573,-1576xe" filled="true" fillcolor="#000000" stroked="false">
                <v:path arrowok="t"/>
                <v:fill type="solid"/>
              </v:shape>
            </v:group>
            <v:group style="position:absolute;left:4573;top:-1576;width:10;height:20" coordorigin="4573,-1576" coordsize="10,20">
              <v:shape style="position:absolute;left:4573;top:-1576;width:10;height:20" coordorigin="4573,-1576" coordsize="10,20" path="m4573,-1557l4583,-1557,4583,-1576,4573,-1576,4573,-1557xe" filled="true" fillcolor="#000000" stroked="false">
                <v:path arrowok="t"/>
                <v:fill type="solid"/>
              </v:shape>
            </v:group>
            <v:group style="position:absolute;left:4573;top:-1557;width:10;height:20" coordorigin="4573,-1557" coordsize="10,20">
              <v:shape style="position:absolute;left:4573;top:-1557;width:10;height:20" coordorigin="4573,-1557" coordsize="10,20" path="m4573,-1538l4583,-1538,4583,-1557,4573,-1557,4573,-1538xe" filled="true" fillcolor="#000000" stroked="false">
                <v:path arrowok="t"/>
                <v:fill type="solid"/>
              </v:shape>
            </v:group>
            <v:group style="position:absolute;left:4573;top:-1538;width:10;height:20" coordorigin="4573,-1538" coordsize="10,20">
              <v:shape style="position:absolute;left:4573;top:-1538;width:10;height:20" coordorigin="4573,-1538" coordsize="10,20" path="m4573,-1519l4583,-1519,4583,-1538,4573,-1538,4573,-1519xe" filled="true" fillcolor="#000000" stroked="false">
                <v:path arrowok="t"/>
                <v:fill type="solid"/>
              </v:shape>
            </v:group>
            <v:group style="position:absolute;left:4573;top:-1519;width:10;height:20" coordorigin="4573,-1519" coordsize="10,20">
              <v:shape style="position:absolute;left:4573;top:-1519;width:10;height:20" coordorigin="4573,-1519" coordsize="10,20" path="m4573,-1500l4583,-1500,4583,-1519,4573,-1519,4573,-1500xe" filled="true" fillcolor="#000000" stroked="false">
                <v:path arrowok="t"/>
                <v:fill type="solid"/>
              </v:shape>
            </v:group>
            <v:group style="position:absolute;left:4573;top:-1500;width:10;height:20" coordorigin="4573,-1500" coordsize="10,20">
              <v:shape style="position:absolute;left:4573;top:-1500;width:10;height:20" coordorigin="4573,-1500" coordsize="10,20" path="m4573,-1480l4583,-1480,4583,-1500,4573,-1500,4573,-1480xe" filled="true" fillcolor="#000000" stroked="false">
                <v:path arrowok="t"/>
                <v:fill type="solid"/>
              </v:shape>
            </v:group>
            <v:group style="position:absolute;left:4573;top:-1480;width:10;height:20" coordorigin="4573,-1480" coordsize="10,20">
              <v:shape style="position:absolute;left:4573;top:-1480;width:10;height:20" coordorigin="4573,-1480" coordsize="10,20" path="m4573,-1461l4583,-1461,4583,-1480,4573,-1480,4573,-1461xe" filled="true" fillcolor="#000000" stroked="false">
                <v:path arrowok="t"/>
                <v:fill type="solid"/>
              </v:shape>
            </v:group>
            <v:group style="position:absolute;left:4573;top:-1461;width:10;height:20" coordorigin="4573,-1461" coordsize="10,20">
              <v:shape style="position:absolute;left:4573;top:-1461;width:10;height:20" coordorigin="4573,-1461" coordsize="10,20" path="m4573,-1442l4583,-1442,4583,-1461,4573,-1461,4573,-1442xe" filled="true" fillcolor="#000000" stroked="false">
                <v:path arrowok="t"/>
                <v:fill type="solid"/>
              </v:shape>
            </v:group>
            <v:group style="position:absolute;left:4573;top:-1442;width:10;height:20" coordorigin="4573,-1442" coordsize="10,20">
              <v:shape style="position:absolute;left:4573;top:-1442;width:10;height:20" coordorigin="4573,-1442" coordsize="10,20" path="m4573,-1423l4583,-1423,4583,-1442,4573,-1442,4573,-1423xe" filled="true" fillcolor="#000000" stroked="false">
                <v:path arrowok="t"/>
                <v:fill type="solid"/>
              </v:shape>
            </v:group>
            <v:group style="position:absolute;left:4573;top:-1423;width:10;height:20" coordorigin="4573,-1423" coordsize="10,20">
              <v:shape style="position:absolute;left:4573;top:-1423;width:10;height:20" coordorigin="4573,-1423" coordsize="10,20" path="m4573,-1404l4583,-1404,4583,-1423,4573,-1423,4573,-1404xe" filled="true" fillcolor="#000000" stroked="false">
                <v:path arrowok="t"/>
                <v:fill type="solid"/>
              </v:shape>
            </v:group>
            <v:group style="position:absolute;left:4573;top:-1404;width:10;height:20" coordorigin="4573,-1404" coordsize="10,20">
              <v:shape style="position:absolute;left:4573;top:-1404;width:10;height:20" coordorigin="4573,-1404" coordsize="10,20" path="m4573,-1384l4583,-1384,4583,-1404,4573,-1404,4573,-1384xe" filled="true" fillcolor="#000000" stroked="false">
                <v:path arrowok="t"/>
                <v:fill type="solid"/>
              </v:shape>
            </v:group>
            <v:group style="position:absolute;left:4573;top:-1384;width:10;height:20" coordorigin="4573,-1384" coordsize="10,20">
              <v:shape style="position:absolute;left:4573;top:-1384;width:10;height:20" coordorigin="4573,-1384" coordsize="10,20" path="m4573,-1365l4583,-1365,4583,-1384,4573,-1384,4573,-1365xe" filled="true" fillcolor="#000000" stroked="false">
                <v:path arrowok="t"/>
                <v:fill type="solid"/>
              </v:shape>
            </v:group>
            <v:group style="position:absolute;left:4573;top:-1365;width:10;height:20" coordorigin="4573,-1365" coordsize="10,20">
              <v:shape style="position:absolute;left:4573;top:-1365;width:10;height:20" coordorigin="4573,-1365" coordsize="10,20" path="m4573,-1346l4583,-1346,4583,-1365,4573,-1365,4573,-1346xe" filled="true" fillcolor="#000000" stroked="false">
                <v:path arrowok="t"/>
                <v:fill type="solid"/>
              </v:shape>
            </v:group>
            <v:group style="position:absolute;left:4573;top:-1346;width:10;height:20" coordorigin="4573,-1346" coordsize="10,20">
              <v:shape style="position:absolute;left:4573;top:-1346;width:10;height:20" coordorigin="4573,-1346" coordsize="10,20" path="m4573,-1327l4583,-1327,4583,-1346,4573,-1346,4573,-1327xe" filled="true" fillcolor="#000000" stroked="false">
                <v:path arrowok="t"/>
                <v:fill type="solid"/>
              </v:shape>
            </v:group>
            <v:group style="position:absolute;left:4573;top:-1327;width:10;height:20" coordorigin="4573,-1327" coordsize="10,20">
              <v:shape style="position:absolute;left:4573;top:-1327;width:10;height:20" coordorigin="4573,-1327" coordsize="10,20" path="m4573,-1308l4583,-1308,4583,-1327,4573,-1327,4573,-1308xe" filled="true" fillcolor="#000000" stroked="false">
                <v:path arrowok="t"/>
                <v:fill type="solid"/>
              </v:shape>
            </v:group>
            <v:group style="position:absolute;left:5538;top:-1692;width:10;height:20" coordorigin="5538,-1692" coordsize="10,20">
              <v:shape style="position:absolute;left:5538;top:-1692;width:10;height:20" coordorigin="5538,-1692" coordsize="10,20" path="m5538,-1673l5547,-1673,5547,-1692,5538,-1692,5538,-1673xe" filled="true" fillcolor="#000000" stroked="false">
                <v:path arrowok="t"/>
                <v:fill type="solid"/>
              </v:shape>
            </v:group>
            <v:group style="position:absolute;left:5538;top:-1673;width:10;height:20" coordorigin="5538,-1673" coordsize="10,20">
              <v:shape style="position:absolute;left:5538;top:-1673;width:10;height:20" coordorigin="5538,-1673" coordsize="10,20" path="m5538,-1653l5547,-1653,5547,-1673,5538,-1673,5538,-1653xe" filled="true" fillcolor="#000000" stroked="false">
                <v:path arrowok="t"/>
                <v:fill type="solid"/>
              </v:shape>
            </v:group>
            <v:group style="position:absolute;left:5538;top:-1653;width:10;height:20" coordorigin="5538,-1653" coordsize="10,20">
              <v:shape style="position:absolute;left:5538;top:-1653;width:10;height:20" coordorigin="5538,-1653" coordsize="10,20" path="m5538,-1634l5547,-1634,5547,-1653,5538,-1653,5538,-1634xe" filled="true" fillcolor="#000000" stroked="false">
                <v:path arrowok="t"/>
                <v:fill type="solid"/>
              </v:shape>
            </v:group>
            <v:group style="position:absolute;left:5538;top:-1634;width:10;height:20" coordorigin="5538,-1634" coordsize="10,20">
              <v:shape style="position:absolute;left:5538;top:-1634;width:10;height:20" coordorigin="5538,-1634" coordsize="10,20" path="m5538,-1615l5547,-1615,5547,-1634,5538,-1634,5538,-1615xe" filled="true" fillcolor="#000000" stroked="false">
                <v:path arrowok="t"/>
                <v:fill type="solid"/>
              </v:shape>
            </v:group>
            <v:group style="position:absolute;left:5538;top:-1615;width:10;height:20" coordorigin="5538,-1615" coordsize="10,20">
              <v:shape style="position:absolute;left:5538;top:-1615;width:10;height:20" coordorigin="5538,-1615" coordsize="10,20" path="m5538,-1596l5547,-1596,5547,-1615,5538,-1615,5538,-1596xe" filled="true" fillcolor="#000000" stroked="false">
                <v:path arrowok="t"/>
                <v:fill type="solid"/>
              </v:shape>
            </v:group>
            <v:group style="position:absolute;left:5538;top:-1596;width:10;height:20" coordorigin="5538,-1596" coordsize="10,20">
              <v:shape style="position:absolute;left:5538;top:-1596;width:10;height:20" coordorigin="5538,-1596" coordsize="10,20" path="m5538,-1576l5547,-1576,5547,-1596,5538,-1596,5538,-1576xe" filled="true" fillcolor="#000000" stroked="false">
                <v:path arrowok="t"/>
                <v:fill type="solid"/>
              </v:shape>
            </v:group>
            <v:group style="position:absolute;left:5538;top:-1576;width:10;height:20" coordorigin="5538,-1576" coordsize="10,20">
              <v:shape style="position:absolute;left:5538;top:-1576;width:10;height:20" coordorigin="5538,-1576" coordsize="10,20" path="m5538,-1557l5547,-1557,5547,-1576,5538,-1576,5538,-1557xe" filled="true" fillcolor="#000000" stroked="false">
                <v:path arrowok="t"/>
                <v:fill type="solid"/>
              </v:shape>
            </v:group>
            <v:group style="position:absolute;left:5538;top:-1557;width:10;height:20" coordorigin="5538,-1557" coordsize="10,20">
              <v:shape style="position:absolute;left:5538;top:-1557;width:10;height:20" coordorigin="5538,-1557" coordsize="10,20" path="m5538,-1538l5547,-1538,5547,-1557,5538,-1557,5538,-1538xe" filled="true" fillcolor="#000000" stroked="false">
                <v:path arrowok="t"/>
                <v:fill type="solid"/>
              </v:shape>
            </v:group>
            <v:group style="position:absolute;left:5538;top:-1538;width:10;height:20" coordorigin="5538,-1538" coordsize="10,20">
              <v:shape style="position:absolute;left:5538;top:-1538;width:10;height:20" coordorigin="5538,-1538" coordsize="10,20" path="m5538,-1519l5547,-1519,5547,-1538,5538,-1538,5538,-1519xe" filled="true" fillcolor="#000000" stroked="false">
                <v:path arrowok="t"/>
                <v:fill type="solid"/>
              </v:shape>
            </v:group>
            <v:group style="position:absolute;left:5538;top:-1519;width:10;height:20" coordorigin="5538,-1519" coordsize="10,20">
              <v:shape style="position:absolute;left:5538;top:-1519;width:10;height:20" coordorigin="5538,-1519" coordsize="10,20" path="m5538,-1500l5547,-1500,5547,-1519,5538,-1519,5538,-1500xe" filled="true" fillcolor="#000000" stroked="false">
                <v:path arrowok="t"/>
                <v:fill type="solid"/>
              </v:shape>
            </v:group>
            <v:group style="position:absolute;left:5538;top:-1500;width:10;height:20" coordorigin="5538,-1500" coordsize="10,20">
              <v:shape style="position:absolute;left:5538;top:-1500;width:10;height:20" coordorigin="5538,-1500" coordsize="10,20" path="m5538,-1480l5547,-1480,5547,-1500,5538,-1500,5538,-1480xe" filled="true" fillcolor="#000000" stroked="false">
                <v:path arrowok="t"/>
                <v:fill type="solid"/>
              </v:shape>
            </v:group>
            <v:group style="position:absolute;left:5538;top:-1480;width:10;height:20" coordorigin="5538,-1480" coordsize="10,20">
              <v:shape style="position:absolute;left:5538;top:-1480;width:10;height:20" coordorigin="5538,-1480" coordsize="10,20" path="m5538,-1461l5547,-1461,5547,-1480,5538,-1480,5538,-1461xe" filled="true" fillcolor="#000000" stroked="false">
                <v:path arrowok="t"/>
                <v:fill type="solid"/>
              </v:shape>
            </v:group>
            <v:group style="position:absolute;left:5538;top:-1461;width:10;height:20" coordorigin="5538,-1461" coordsize="10,20">
              <v:shape style="position:absolute;left:5538;top:-1461;width:10;height:20" coordorigin="5538,-1461" coordsize="10,20" path="m5538,-1442l5547,-1442,5547,-1461,5538,-1461,5538,-1442xe" filled="true" fillcolor="#000000" stroked="false">
                <v:path arrowok="t"/>
                <v:fill type="solid"/>
              </v:shape>
            </v:group>
            <v:group style="position:absolute;left:5538;top:-1442;width:10;height:20" coordorigin="5538,-1442" coordsize="10,20">
              <v:shape style="position:absolute;left:5538;top:-1442;width:10;height:20" coordorigin="5538,-1442" coordsize="10,20" path="m5538,-1423l5547,-1423,5547,-1442,5538,-1442,5538,-1423xe" filled="true" fillcolor="#000000" stroked="false">
                <v:path arrowok="t"/>
                <v:fill type="solid"/>
              </v:shape>
            </v:group>
            <v:group style="position:absolute;left:5538;top:-1423;width:10;height:20" coordorigin="5538,-1423" coordsize="10,20">
              <v:shape style="position:absolute;left:5538;top:-1423;width:10;height:20" coordorigin="5538,-1423" coordsize="10,20" path="m5538,-1404l5547,-1404,5547,-1423,5538,-1423,5538,-1404xe" filled="true" fillcolor="#000000" stroked="false">
                <v:path arrowok="t"/>
                <v:fill type="solid"/>
              </v:shape>
            </v:group>
            <v:group style="position:absolute;left:5538;top:-1404;width:10;height:20" coordorigin="5538,-1404" coordsize="10,20">
              <v:shape style="position:absolute;left:5538;top:-1404;width:10;height:20" coordorigin="5538,-1404" coordsize="10,20" path="m5538,-1384l5547,-1384,5547,-1404,5538,-1404,5538,-1384xe" filled="true" fillcolor="#000000" stroked="false">
                <v:path arrowok="t"/>
                <v:fill type="solid"/>
              </v:shape>
            </v:group>
            <v:group style="position:absolute;left:5538;top:-1384;width:10;height:20" coordorigin="5538,-1384" coordsize="10,20">
              <v:shape style="position:absolute;left:5538;top:-1384;width:10;height:20" coordorigin="5538,-1384" coordsize="10,20" path="m5538,-1365l5547,-1365,5547,-1384,5538,-1384,5538,-1365xe" filled="true" fillcolor="#000000" stroked="false">
                <v:path arrowok="t"/>
                <v:fill type="solid"/>
              </v:shape>
            </v:group>
            <v:group style="position:absolute;left:5538;top:-1365;width:10;height:20" coordorigin="5538,-1365" coordsize="10,20">
              <v:shape style="position:absolute;left:5538;top:-1365;width:10;height:20" coordorigin="5538,-1365" coordsize="10,20" path="m5538,-1346l5547,-1346,5547,-1365,5538,-1365,5538,-1346xe" filled="true" fillcolor="#000000" stroked="false">
                <v:path arrowok="t"/>
                <v:fill type="solid"/>
              </v:shape>
            </v:group>
            <v:group style="position:absolute;left:5538;top:-1346;width:10;height:20" coordorigin="5538,-1346" coordsize="10,20">
              <v:shape style="position:absolute;left:5538;top:-1346;width:10;height:20" coordorigin="5538,-1346" coordsize="10,20" path="m5538,-1327l5547,-1327,5547,-1346,5538,-1346,5538,-1327xe" filled="true" fillcolor="#000000" stroked="false">
                <v:path arrowok="t"/>
                <v:fill type="solid"/>
              </v:shape>
            </v:group>
            <v:group style="position:absolute;left:5538;top:-1327;width:10;height:20" coordorigin="5538,-1327" coordsize="10,20">
              <v:shape style="position:absolute;left:5538;top:-1327;width:10;height:20" coordorigin="5538,-1327" coordsize="10,20" path="m5538,-1308l5547,-1308,5547,-1327,5538,-1327,5538,-1308xe" filled="true" fillcolor="#000000" stroked="false">
                <v:path arrowok="t"/>
                <v:fill type="solid"/>
              </v:shape>
            </v:group>
            <v:group style="position:absolute;left:6952;top:-1692;width:10;height:20" coordorigin="6952,-1692" coordsize="10,20">
              <v:shape style="position:absolute;left:6952;top:-1692;width:10;height:20" coordorigin="6952,-1692" coordsize="10,20" path="m6952,-1673l6961,-1673,6961,-1692,6952,-1692,6952,-1673xe" filled="true" fillcolor="#000000" stroked="false">
                <v:path arrowok="t"/>
                <v:fill type="solid"/>
              </v:shape>
            </v:group>
            <v:group style="position:absolute;left:6952;top:-1673;width:10;height:20" coordorigin="6952,-1673" coordsize="10,20">
              <v:shape style="position:absolute;left:6952;top:-1673;width:10;height:20" coordorigin="6952,-1673" coordsize="10,20" path="m6952,-1653l6961,-1653,6961,-1673,6952,-1673,6952,-1653xe" filled="true" fillcolor="#000000" stroked="false">
                <v:path arrowok="t"/>
                <v:fill type="solid"/>
              </v:shape>
            </v:group>
            <v:group style="position:absolute;left:6952;top:-1653;width:10;height:20" coordorigin="6952,-1653" coordsize="10,20">
              <v:shape style="position:absolute;left:6952;top:-1653;width:10;height:20" coordorigin="6952,-1653" coordsize="10,20" path="m6952,-1634l6961,-1634,6961,-1653,6952,-1653,6952,-1634xe" filled="true" fillcolor="#000000" stroked="false">
                <v:path arrowok="t"/>
                <v:fill type="solid"/>
              </v:shape>
            </v:group>
            <v:group style="position:absolute;left:6952;top:-1634;width:10;height:20" coordorigin="6952,-1634" coordsize="10,20">
              <v:shape style="position:absolute;left:6952;top:-1634;width:10;height:20" coordorigin="6952,-1634" coordsize="10,20" path="m6952,-1615l6961,-1615,6961,-1634,6952,-1634,6952,-1615xe" filled="true" fillcolor="#000000" stroked="false">
                <v:path arrowok="t"/>
                <v:fill type="solid"/>
              </v:shape>
            </v:group>
            <v:group style="position:absolute;left:6952;top:-1615;width:10;height:20" coordorigin="6952,-1615" coordsize="10,20">
              <v:shape style="position:absolute;left:6952;top:-1615;width:10;height:20" coordorigin="6952,-1615" coordsize="10,20" path="m6952,-1596l6961,-1596,6961,-1615,6952,-1615,6952,-1596xe" filled="true" fillcolor="#000000" stroked="false">
                <v:path arrowok="t"/>
                <v:fill type="solid"/>
              </v:shape>
            </v:group>
            <v:group style="position:absolute;left:6952;top:-1596;width:10;height:20" coordorigin="6952,-1596" coordsize="10,20">
              <v:shape style="position:absolute;left:6952;top:-1596;width:10;height:20" coordorigin="6952,-1596" coordsize="10,20" path="m6952,-1576l6961,-1576,6961,-1596,6952,-1596,6952,-1576xe" filled="true" fillcolor="#000000" stroked="false">
                <v:path arrowok="t"/>
                <v:fill type="solid"/>
              </v:shape>
            </v:group>
            <v:group style="position:absolute;left:6952;top:-1576;width:10;height:20" coordorigin="6952,-1576" coordsize="10,20">
              <v:shape style="position:absolute;left:6952;top:-1576;width:10;height:20" coordorigin="6952,-1576" coordsize="10,20" path="m6952,-1557l6961,-1557,6961,-1576,6952,-1576,6952,-1557xe" filled="true" fillcolor="#000000" stroked="false">
                <v:path arrowok="t"/>
                <v:fill type="solid"/>
              </v:shape>
            </v:group>
            <v:group style="position:absolute;left:6952;top:-1557;width:10;height:20" coordorigin="6952,-1557" coordsize="10,20">
              <v:shape style="position:absolute;left:6952;top:-1557;width:10;height:20" coordorigin="6952,-1557" coordsize="10,20" path="m6952,-1538l6961,-1538,6961,-1557,6952,-1557,6952,-1538xe" filled="true" fillcolor="#000000" stroked="false">
                <v:path arrowok="t"/>
                <v:fill type="solid"/>
              </v:shape>
            </v:group>
            <v:group style="position:absolute;left:6952;top:-1538;width:10;height:20" coordorigin="6952,-1538" coordsize="10,20">
              <v:shape style="position:absolute;left:6952;top:-1538;width:10;height:20" coordorigin="6952,-1538" coordsize="10,20" path="m6952,-1519l6961,-1519,6961,-1538,6952,-1538,6952,-1519xe" filled="true" fillcolor="#000000" stroked="false">
                <v:path arrowok="t"/>
                <v:fill type="solid"/>
              </v:shape>
            </v:group>
            <v:group style="position:absolute;left:6952;top:-1519;width:10;height:20" coordorigin="6952,-1519" coordsize="10,20">
              <v:shape style="position:absolute;left:6952;top:-1519;width:10;height:20" coordorigin="6952,-1519" coordsize="10,20" path="m6952,-1500l6961,-1500,6961,-1519,6952,-1519,6952,-1500xe" filled="true" fillcolor="#000000" stroked="false">
                <v:path arrowok="t"/>
                <v:fill type="solid"/>
              </v:shape>
            </v:group>
            <v:group style="position:absolute;left:6952;top:-1500;width:10;height:20" coordorigin="6952,-1500" coordsize="10,20">
              <v:shape style="position:absolute;left:6952;top:-1500;width:10;height:20" coordorigin="6952,-1500" coordsize="10,20" path="m6952,-1480l6961,-1480,6961,-1500,6952,-1500,6952,-1480xe" filled="true" fillcolor="#000000" stroked="false">
                <v:path arrowok="t"/>
                <v:fill type="solid"/>
              </v:shape>
            </v:group>
            <v:group style="position:absolute;left:6952;top:-1480;width:10;height:20" coordorigin="6952,-1480" coordsize="10,20">
              <v:shape style="position:absolute;left:6952;top:-1480;width:10;height:20" coordorigin="6952,-1480" coordsize="10,20" path="m6952,-1461l6961,-1461,6961,-1480,6952,-1480,6952,-1461xe" filled="true" fillcolor="#000000" stroked="false">
                <v:path arrowok="t"/>
                <v:fill type="solid"/>
              </v:shape>
            </v:group>
            <v:group style="position:absolute;left:6952;top:-1461;width:10;height:20" coordorigin="6952,-1461" coordsize="10,20">
              <v:shape style="position:absolute;left:6952;top:-1461;width:10;height:20" coordorigin="6952,-1461" coordsize="10,20" path="m6952,-1442l6961,-1442,6961,-1461,6952,-1461,6952,-1442xe" filled="true" fillcolor="#000000" stroked="false">
                <v:path arrowok="t"/>
                <v:fill type="solid"/>
              </v:shape>
            </v:group>
            <v:group style="position:absolute;left:6952;top:-1442;width:10;height:20" coordorigin="6952,-1442" coordsize="10,20">
              <v:shape style="position:absolute;left:6952;top:-1442;width:10;height:20" coordorigin="6952,-1442" coordsize="10,20" path="m6952,-1423l6961,-1423,6961,-1442,6952,-1442,6952,-1423xe" filled="true" fillcolor="#000000" stroked="false">
                <v:path arrowok="t"/>
                <v:fill type="solid"/>
              </v:shape>
            </v:group>
            <v:group style="position:absolute;left:6952;top:-1423;width:10;height:20" coordorigin="6952,-1423" coordsize="10,20">
              <v:shape style="position:absolute;left:6952;top:-1423;width:10;height:20" coordorigin="6952,-1423" coordsize="10,20" path="m6952,-1404l6961,-1404,6961,-1423,6952,-1423,6952,-1404xe" filled="true" fillcolor="#000000" stroked="false">
                <v:path arrowok="t"/>
                <v:fill type="solid"/>
              </v:shape>
            </v:group>
            <v:group style="position:absolute;left:6952;top:-1404;width:10;height:20" coordorigin="6952,-1404" coordsize="10,20">
              <v:shape style="position:absolute;left:6952;top:-1404;width:10;height:20" coordorigin="6952,-1404" coordsize="10,20" path="m6952,-1384l6961,-1384,6961,-1404,6952,-1404,6952,-1384xe" filled="true" fillcolor="#000000" stroked="false">
                <v:path arrowok="t"/>
                <v:fill type="solid"/>
              </v:shape>
            </v:group>
            <v:group style="position:absolute;left:6952;top:-1384;width:10;height:20" coordorigin="6952,-1384" coordsize="10,20">
              <v:shape style="position:absolute;left:6952;top:-1384;width:10;height:20" coordorigin="6952,-1384" coordsize="10,20" path="m6952,-1365l6961,-1365,6961,-1384,6952,-1384,6952,-1365xe" filled="true" fillcolor="#000000" stroked="false">
                <v:path arrowok="t"/>
                <v:fill type="solid"/>
              </v:shape>
            </v:group>
            <v:group style="position:absolute;left:6952;top:-1365;width:10;height:20" coordorigin="6952,-1365" coordsize="10,20">
              <v:shape style="position:absolute;left:6952;top:-1365;width:10;height:20" coordorigin="6952,-1365" coordsize="10,20" path="m6952,-1346l6961,-1346,6961,-1365,6952,-1365,6952,-1346xe" filled="true" fillcolor="#000000" stroked="false">
                <v:path arrowok="t"/>
                <v:fill type="solid"/>
              </v:shape>
            </v:group>
            <v:group style="position:absolute;left:6952;top:-1346;width:10;height:20" coordorigin="6952,-1346" coordsize="10,20">
              <v:shape style="position:absolute;left:6952;top:-1346;width:10;height:20" coordorigin="6952,-1346" coordsize="10,20" path="m6952,-1327l6961,-1327,6961,-1346,6952,-1346,6952,-1327xe" filled="true" fillcolor="#000000" stroked="false">
                <v:path arrowok="t"/>
                <v:fill type="solid"/>
              </v:shape>
            </v:group>
            <v:group style="position:absolute;left:6952;top:-1327;width:10;height:20" coordorigin="6952,-1327" coordsize="10,20">
              <v:shape style="position:absolute;left:6952;top:-1327;width:10;height:20" coordorigin="6952,-1327" coordsize="10,20" path="m6952,-1308l6961,-1308,6961,-1327,6952,-1327,6952,-1308xe" filled="true" fillcolor="#000000" stroked="false">
                <v:path arrowok="t"/>
                <v:fill type="solid"/>
              </v:shape>
              <v:shape style="position:absolute;left:1690;top:-1404;width:1488;height:108" type="#_x0000_t75" stroked="false">
                <v:imagedata r:id="rId50" o:title=""/>
              </v:shape>
              <v:shape style="position:absolute;left:3154;top:-1308;width:1429;height:12" type="#_x0000_t75" stroked="false">
                <v:imagedata r:id="rId46" o:title=""/>
              </v:shape>
              <v:shape style="position:absolute;left:4568;top:-1308;width:979;height:12" type="#_x0000_t75" stroked="false">
                <v:imagedata r:id="rId51" o:title=""/>
              </v:shape>
              <v:shape style="position:absolute;left:5533;top:-1308;width:1428;height:12" type="#_x0000_t75" stroked="false">
                <v:imagedata r:id="rId46" o:title=""/>
              </v:shape>
              <v:shape style="position:absolute;left:6947;top:-1308;width:1332;height:12" type="#_x0000_t75" stroked="false">
                <v:imagedata r:id="rId52" o:title=""/>
              </v:shape>
              <v:shape style="position:absolute;left:8265;top:-1308;width:951;height:12" type="#_x0000_t75" stroked="false">
                <v:imagedata r:id="rId53" o:title=""/>
              </v:shape>
              <v:shape style="position:absolute;left:9201;top:-1305;width:1327;height:10" type="#_x0000_t75" stroked="false">
                <v:imagedata r:id="rId55" o:title=""/>
              </v:shape>
            </v:group>
            <v:group style="position:absolute;left:4573;top:-1296;width:10;height:20" coordorigin="4573,-1296" coordsize="10,20">
              <v:shape style="position:absolute;left:4573;top:-1296;width:10;height:20" coordorigin="4573,-1296" coordsize="10,20" path="m4573,-1276l4583,-1276,4583,-1296,4573,-1296,4573,-1276xe" filled="true" fillcolor="#000000" stroked="false">
                <v:path arrowok="t"/>
                <v:fill type="solid"/>
              </v:shape>
            </v:group>
            <v:group style="position:absolute;left:4573;top:-1276;width:10;height:20" coordorigin="4573,-1276" coordsize="10,20">
              <v:shape style="position:absolute;left:4573;top:-1276;width:10;height:20" coordorigin="4573,-1276" coordsize="10,20" path="m4573,-1257l4583,-1257,4583,-1276,4573,-1276,4573,-1257xe" filled="true" fillcolor="#000000" stroked="false">
                <v:path arrowok="t"/>
                <v:fill type="solid"/>
              </v:shape>
            </v:group>
            <v:group style="position:absolute;left:4573;top:-1257;width:10;height:20" coordorigin="4573,-1257" coordsize="10,20">
              <v:shape style="position:absolute;left:4573;top:-1257;width:10;height:20" coordorigin="4573,-1257" coordsize="10,20" path="m4573,-1238l4583,-1238,4583,-1257,4573,-1257,4573,-1238xe" filled="true" fillcolor="#000000" stroked="false">
                <v:path arrowok="t"/>
                <v:fill type="solid"/>
              </v:shape>
            </v:group>
            <v:group style="position:absolute;left:4573;top:-1238;width:10;height:20" coordorigin="4573,-1238" coordsize="10,20">
              <v:shape style="position:absolute;left:4573;top:-1238;width:10;height:20" coordorigin="4573,-1238" coordsize="10,20" path="m4573,-1219l4583,-1219,4583,-1238,4573,-1238,4573,-1219xe" filled="true" fillcolor="#000000" stroked="false">
                <v:path arrowok="t"/>
                <v:fill type="solid"/>
              </v:shape>
            </v:group>
            <v:group style="position:absolute;left:4573;top:-1219;width:10;height:20" coordorigin="4573,-1219" coordsize="10,20">
              <v:shape style="position:absolute;left:4573;top:-1219;width:10;height:20" coordorigin="4573,-1219" coordsize="10,20" path="m4573,-1200l4583,-1200,4583,-1219,4573,-1219,4573,-1200xe" filled="true" fillcolor="#000000" stroked="false">
                <v:path arrowok="t"/>
                <v:fill type="solid"/>
              </v:shape>
            </v:group>
            <v:group style="position:absolute;left:4573;top:-1200;width:10;height:20" coordorigin="4573,-1200" coordsize="10,20">
              <v:shape style="position:absolute;left:4573;top:-1200;width:10;height:20" coordorigin="4573,-1200" coordsize="10,20" path="m4573,-1180l4583,-1180,4583,-1200,4573,-1200,4573,-1180xe" filled="true" fillcolor="#000000" stroked="false">
                <v:path arrowok="t"/>
                <v:fill type="solid"/>
              </v:shape>
            </v:group>
            <v:group style="position:absolute;left:4573;top:-1180;width:10;height:20" coordorigin="4573,-1180" coordsize="10,20">
              <v:shape style="position:absolute;left:4573;top:-1180;width:10;height:20" coordorigin="4573,-1180" coordsize="10,20" path="m4573,-1161l4583,-1161,4583,-1180,4573,-1180,4573,-1161xe" filled="true" fillcolor="#000000" stroked="false">
                <v:path arrowok="t"/>
                <v:fill type="solid"/>
              </v:shape>
            </v:group>
            <v:group style="position:absolute;left:4573;top:-1161;width:10;height:20" coordorigin="4573,-1161" coordsize="10,20">
              <v:shape style="position:absolute;left:4573;top:-1161;width:10;height:20" coordorigin="4573,-1161" coordsize="10,20" path="m4573,-1142l4583,-1142,4583,-1161,4573,-1161,4573,-1142xe" filled="true" fillcolor="#000000" stroked="false">
                <v:path arrowok="t"/>
                <v:fill type="solid"/>
              </v:shape>
            </v:group>
            <v:group style="position:absolute;left:4573;top:-1142;width:10;height:20" coordorigin="4573,-1142" coordsize="10,20">
              <v:shape style="position:absolute;left:4573;top:-1142;width:10;height:20" coordorigin="4573,-1142" coordsize="10,20" path="m4573,-1123l4583,-1123,4583,-1142,4573,-1142,4573,-1123xe" filled="true" fillcolor="#000000" stroked="false">
                <v:path arrowok="t"/>
                <v:fill type="solid"/>
              </v:shape>
            </v:group>
            <v:group style="position:absolute;left:4573;top:-1123;width:10;height:20" coordorigin="4573,-1123" coordsize="10,20">
              <v:shape style="position:absolute;left:4573;top:-1123;width:10;height:20" coordorigin="4573,-1123" coordsize="10,20" path="m4573,-1104l4583,-1104,4583,-1123,4573,-1123,4573,-1104xe" filled="true" fillcolor="#000000" stroked="false">
                <v:path arrowok="t"/>
                <v:fill type="solid"/>
              </v:shape>
            </v:group>
            <v:group style="position:absolute;left:4573;top:-1104;width:10;height:20" coordorigin="4573,-1104" coordsize="10,20">
              <v:shape style="position:absolute;left:4573;top:-1104;width:10;height:20" coordorigin="4573,-1104" coordsize="10,20" path="m4573,-1084l4583,-1084,4583,-1104,4573,-1104,4573,-1084xe" filled="true" fillcolor="#000000" stroked="false">
                <v:path arrowok="t"/>
                <v:fill type="solid"/>
              </v:shape>
            </v:group>
            <v:group style="position:absolute;left:4573;top:-1084;width:10;height:20" coordorigin="4573,-1084" coordsize="10,20">
              <v:shape style="position:absolute;left:4573;top:-1084;width:10;height:20" coordorigin="4573,-1084" coordsize="10,20" path="m4573,-1065l4583,-1065,4583,-1084,4573,-1084,4573,-1065xe" filled="true" fillcolor="#000000" stroked="false">
                <v:path arrowok="t"/>
                <v:fill type="solid"/>
              </v:shape>
            </v:group>
            <v:group style="position:absolute;left:4573;top:-1065;width:10;height:20" coordorigin="4573,-1065" coordsize="10,20">
              <v:shape style="position:absolute;left:4573;top:-1065;width:10;height:20" coordorigin="4573,-1065" coordsize="10,20" path="m4573,-1046l4583,-1046,4583,-1065,4573,-1065,4573,-1046xe" filled="true" fillcolor="#000000" stroked="false">
                <v:path arrowok="t"/>
                <v:fill type="solid"/>
              </v:shape>
            </v:group>
            <v:group style="position:absolute;left:4573;top:-1046;width:10;height:20" coordorigin="4573,-1046" coordsize="10,20">
              <v:shape style="position:absolute;left:4573;top:-1046;width:10;height:20" coordorigin="4573,-1046" coordsize="10,20" path="m4573,-1027l4583,-1027,4583,-1046,4573,-1046,4573,-1027xe" filled="true" fillcolor="#000000" stroked="false">
                <v:path arrowok="t"/>
                <v:fill type="solid"/>
              </v:shape>
            </v:group>
            <v:group style="position:absolute;left:4573;top:-1027;width:10;height:20" coordorigin="4573,-1027" coordsize="10,20">
              <v:shape style="position:absolute;left:4573;top:-1027;width:10;height:20" coordorigin="4573,-1027" coordsize="10,20" path="m4573,-1008l4583,-1008,4583,-1027,4573,-1027,4573,-1008xe" filled="true" fillcolor="#000000" stroked="false">
                <v:path arrowok="t"/>
                <v:fill type="solid"/>
              </v:shape>
            </v:group>
            <v:group style="position:absolute;left:4573;top:-1008;width:10;height:20" coordorigin="4573,-1008" coordsize="10,20">
              <v:shape style="position:absolute;left:4573;top:-1008;width:10;height:20" coordorigin="4573,-1008" coordsize="10,20" path="m4573,-988l4583,-988,4583,-1008,4573,-1008,4573,-988xe" filled="true" fillcolor="#000000" stroked="false">
                <v:path arrowok="t"/>
                <v:fill type="solid"/>
              </v:shape>
            </v:group>
            <v:group style="position:absolute;left:4573;top:-988;width:10;height:20" coordorigin="4573,-988" coordsize="10,20">
              <v:shape style="position:absolute;left:4573;top:-988;width:10;height:20" coordorigin="4573,-988" coordsize="10,20" path="m4573,-969l4583,-969,4583,-988,4573,-988,4573,-969xe" filled="true" fillcolor="#000000" stroked="false">
                <v:path arrowok="t"/>
                <v:fill type="solid"/>
              </v:shape>
            </v:group>
            <v:group style="position:absolute;left:4573;top:-969;width:10;height:20" coordorigin="4573,-969" coordsize="10,20">
              <v:shape style="position:absolute;left:4573;top:-969;width:10;height:20" coordorigin="4573,-969" coordsize="10,20" path="m4573,-950l4583,-950,4583,-969,4573,-969,4573,-950xe" filled="true" fillcolor="#000000" stroked="false">
                <v:path arrowok="t"/>
                <v:fill type="solid"/>
              </v:shape>
            </v:group>
            <v:group style="position:absolute;left:4573;top:-950;width:10;height:20" coordorigin="4573,-950" coordsize="10,20">
              <v:shape style="position:absolute;left:4573;top:-950;width:10;height:20" coordorigin="4573,-950" coordsize="10,20" path="m4573,-931l4583,-931,4583,-950,4573,-950,4573,-931xe" filled="true" fillcolor="#000000" stroked="false">
                <v:path arrowok="t"/>
                <v:fill type="solid"/>
              </v:shape>
            </v:group>
            <v:group style="position:absolute;left:4573;top:-931;width:10;height:20" coordorigin="4573,-931" coordsize="10,20">
              <v:shape style="position:absolute;left:4573;top:-931;width:10;height:20" coordorigin="4573,-931" coordsize="10,20" path="m4573,-912l4583,-912,4583,-931,4573,-931,4573,-912xe" filled="true" fillcolor="#000000" stroked="false">
                <v:path arrowok="t"/>
                <v:fill type="solid"/>
              </v:shape>
            </v:group>
            <v:group style="position:absolute;left:4573;top:-909;width:10;height:2" coordorigin="4573,-909" coordsize="10,2">
              <v:shape style="position:absolute;left:4573;top:-909;width:10;height:2" coordorigin="4573,-909" coordsize="10,0" path="m4573,-909l4583,-909e" filled="false" stroked="true" strokeweight=".24005pt" strokecolor="#000000">
                <v:path arrowok="t"/>
              </v:shape>
            </v:group>
            <v:group style="position:absolute;left:5538;top:-1296;width:10;height:20" coordorigin="5538,-1296" coordsize="10,20">
              <v:shape style="position:absolute;left:5538;top:-1296;width:10;height:20" coordorigin="5538,-1296" coordsize="10,20" path="m5538,-1276l5547,-1276,5547,-1296,5538,-1296,5538,-1276xe" filled="true" fillcolor="#000000" stroked="false">
                <v:path arrowok="t"/>
                <v:fill type="solid"/>
              </v:shape>
            </v:group>
            <v:group style="position:absolute;left:5538;top:-1276;width:10;height:20" coordorigin="5538,-1276" coordsize="10,20">
              <v:shape style="position:absolute;left:5538;top:-1276;width:10;height:20" coordorigin="5538,-1276" coordsize="10,20" path="m5538,-1257l5547,-1257,5547,-1276,5538,-1276,5538,-1257xe" filled="true" fillcolor="#000000" stroked="false">
                <v:path arrowok="t"/>
                <v:fill type="solid"/>
              </v:shape>
            </v:group>
            <v:group style="position:absolute;left:5538;top:-1257;width:10;height:20" coordorigin="5538,-1257" coordsize="10,20">
              <v:shape style="position:absolute;left:5538;top:-1257;width:10;height:20" coordorigin="5538,-1257" coordsize="10,20" path="m5538,-1238l5547,-1238,5547,-1257,5538,-1257,5538,-1238xe" filled="true" fillcolor="#000000" stroked="false">
                <v:path arrowok="t"/>
                <v:fill type="solid"/>
              </v:shape>
            </v:group>
            <v:group style="position:absolute;left:5538;top:-1238;width:10;height:20" coordorigin="5538,-1238" coordsize="10,20">
              <v:shape style="position:absolute;left:5538;top:-1238;width:10;height:20" coordorigin="5538,-1238" coordsize="10,20" path="m5538,-1219l5547,-1219,5547,-1238,5538,-1238,5538,-1219xe" filled="true" fillcolor="#000000" stroked="false">
                <v:path arrowok="t"/>
                <v:fill type="solid"/>
              </v:shape>
            </v:group>
            <v:group style="position:absolute;left:5538;top:-1219;width:10;height:20" coordorigin="5538,-1219" coordsize="10,20">
              <v:shape style="position:absolute;left:5538;top:-1219;width:10;height:20" coordorigin="5538,-1219" coordsize="10,20" path="m5538,-1200l5547,-1200,5547,-1219,5538,-1219,5538,-1200xe" filled="true" fillcolor="#000000" stroked="false">
                <v:path arrowok="t"/>
                <v:fill type="solid"/>
              </v:shape>
            </v:group>
            <v:group style="position:absolute;left:5538;top:-1200;width:10;height:20" coordorigin="5538,-1200" coordsize="10,20">
              <v:shape style="position:absolute;left:5538;top:-1200;width:10;height:20" coordorigin="5538,-1200" coordsize="10,20" path="m5538,-1180l5547,-1180,5547,-1200,5538,-1200,5538,-1180xe" filled="true" fillcolor="#000000" stroked="false">
                <v:path arrowok="t"/>
                <v:fill type="solid"/>
              </v:shape>
            </v:group>
            <v:group style="position:absolute;left:5538;top:-1180;width:10;height:20" coordorigin="5538,-1180" coordsize="10,20">
              <v:shape style="position:absolute;left:5538;top:-1180;width:10;height:20" coordorigin="5538,-1180" coordsize="10,20" path="m5538,-1161l5547,-1161,5547,-1180,5538,-1180,5538,-1161xe" filled="true" fillcolor="#000000" stroked="false">
                <v:path arrowok="t"/>
                <v:fill type="solid"/>
              </v:shape>
            </v:group>
            <v:group style="position:absolute;left:5538;top:-1161;width:10;height:20" coordorigin="5538,-1161" coordsize="10,20">
              <v:shape style="position:absolute;left:5538;top:-1161;width:10;height:20" coordorigin="5538,-1161" coordsize="10,20" path="m5538,-1142l5547,-1142,5547,-1161,5538,-1161,5538,-1142xe" filled="true" fillcolor="#000000" stroked="false">
                <v:path arrowok="t"/>
                <v:fill type="solid"/>
              </v:shape>
            </v:group>
            <v:group style="position:absolute;left:5538;top:-1142;width:10;height:20" coordorigin="5538,-1142" coordsize="10,20">
              <v:shape style="position:absolute;left:5538;top:-1142;width:10;height:20" coordorigin="5538,-1142" coordsize="10,20" path="m5538,-1123l5547,-1123,5547,-1142,5538,-1142,5538,-1123xe" filled="true" fillcolor="#000000" stroked="false">
                <v:path arrowok="t"/>
                <v:fill type="solid"/>
              </v:shape>
            </v:group>
            <v:group style="position:absolute;left:5538;top:-1123;width:10;height:20" coordorigin="5538,-1123" coordsize="10,20">
              <v:shape style="position:absolute;left:5538;top:-1123;width:10;height:20" coordorigin="5538,-1123" coordsize="10,20" path="m5538,-1104l5547,-1104,5547,-1123,5538,-1123,5538,-1104xe" filled="true" fillcolor="#000000" stroked="false">
                <v:path arrowok="t"/>
                <v:fill type="solid"/>
              </v:shape>
            </v:group>
            <v:group style="position:absolute;left:5538;top:-1104;width:10;height:20" coordorigin="5538,-1104" coordsize="10,20">
              <v:shape style="position:absolute;left:5538;top:-1104;width:10;height:20" coordorigin="5538,-1104" coordsize="10,20" path="m5538,-1084l5547,-1084,5547,-1104,5538,-1104,5538,-1084xe" filled="true" fillcolor="#000000" stroked="false">
                <v:path arrowok="t"/>
                <v:fill type="solid"/>
              </v:shape>
            </v:group>
            <v:group style="position:absolute;left:5538;top:-1084;width:10;height:20" coordorigin="5538,-1084" coordsize="10,20">
              <v:shape style="position:absolute;left:5538;top:-1084;width:10;height:20" coordorigin="5538,-1084" coordsize="10,20" path="m5538,-1065l5547,-1065,5547,-1084,5538,-1084,5538,-1065xe" filled="true" fillcolor="#000000" stroked="false">
                <v:path arrowok="t"/>
                <v:fill type="solid"/>
              </v:shape>
            </v:group>
            <v:group style="position:absolute;left:5538;top:-1065;width:10;height:20" coordorigin="5538,-1065" coordsize="10,20">
              <v:shape style="position:absolute;left:5538;top:-1065;width:10;height:20" coordorigin="5538,-1065" coordsize="10,20" path="m5538,-1046l5547,-1046,5547,-1065,5538,-1065,5538,-1046xe" filled="true" fillcolor="#000000" stroked="false">
                <v:path arrowok="t"/>
                <v:fill type="solid"/>
              </v:shape>
            </v:group>
            <v:group style="position:absolute;left:5538;top:-1046;width:10;height:20" coordorigin="5538,-1046" coordsize="10,20">
              <v:shape style="position:absolute;left:5538;top:-1046;width:10;height:20" coordorigin="5538,-1046" coordsize="10,20" path="m5538,-1027l5547,-1027,5547,-1046,5538,-1046,5538,-1027xe" filled="true" fillcolor="#000000" stroked="false">
                <v:path arrowok="t"/>
                <v:fill type="solid"/>
              </v:shape>
            </v:group>
            <v:group style="position:absolute;left:5538;top:-1027;width:10;height:20" coordorigin="5538,-1027" coordsize="10,20">
              <v:shape style="position:absolute;left:5538;top:-1027;width:10;height:20" coordorigin="5538,-1027" coordsize="10,20" path="m5538,-1008l5547,-1008,5547,-1027,5538,-1027,5538,-1008xe" filled="true" fillcolor="#000000" stroked="false">
                <v:path arrowok="t"/>
                <v:fill type="solid"/>
              </v:shape>
            </v:group>
            <v:group style="position:absolute;left:5538;top:-1008;width:10;height:20" coordorigin="5538,-1008" coordsize="10,20">
              <v:shape style="position:absolute;left:5538;top:-1008;width:10;height:20" coordorigin="5538,-1008" coordsize="10,20" path="m5538,-988l5547,-988,5547,-1008,5538,-1008,5538,-988xe" filled="true" fillcolor="#000000" stroked="false">
                <v:path arrowok="t"/>
                <v:fill type="solid"/>
              </v:shape>
            </v:group>
            <v:group style="position:absolute;left:5538;top:-988;width:10;height:20" coordorigin="5538,-988" coordsize="10,20">
              <v:shape style="position:absolute;left:5538;top:-988;width:10;height:20" coordorigin="5538,-988" coordsize="10,20" path="m5538,-969l5547,-969,5547,-988,5538,-988,5538,-969xe" filled="true" fillcolor="#000000" stroked="false">
                <v:path arrowok="t"/>
                <v:fill type="solid"/>
              </v:shape>
            </v:group>
            <v:group style="position:absolute;left:5538;top:-969;width:10;height:20" coordorigin="5538,-969" coordsize="10,20">
              <v:shape style="position:absolute;left:5538;top:-969;width:10;height:20" coordorigin="5538,-969" coordsize="10,20" path="m5538,-950l5547,-950,5547,-969,5538,-969,5538,-950xe" filled="true" fillcolor="#000000" stroked="false">
                <v:path arrowok="t"/>
                <v:fill type="solid"/>
              </v:shape>
            </v:group>
            <v:group style="position:absolute;left:5538;top:-950;width:10;height:20" coordorigin="5538,-950" coordsize="10,20">
              <v:shape style="position:absolute;left:5538;top:-950;width:10;height:20" coordorigin="5538,-950" coordsize="10,20" path="m5538,-931l5547,-931,5547,-950,5538,-950,5538,-931xe" filled="true" fillcolor="#000000" stroked="false">
                <v:path arrowok="t"/>
                <v:fill type="solid"/>
              </v:shape>
            </v:group>
            <v:group style="position:absolute;left:5538;top:-931;width:10;height:20" coordorigin="5538,-931" coordsize="10,20">
              <v:shape style="position:absolute;left:5538;top:-931;width:10;height:20" coordorigin="5538,-931" coordsize="10,20" path="m5538,-912l5547,-912,5547,-931,5538,-931,5538,-912xe" filled="true" fillcolor="#000000" stroked="false">
                <v:path arrowok="t"/>
                <v:fill type="solid"/>
              </v:shape>
            </v:group>
            <v:group style="position:absolute;left:5538;top:-909;width:10;height:2" coordorigin="5538,-909" coordsize="10,2">
              <v:shape style="position:absolute;left:5538;top:-909;width:10;height:2" coordorigin="5538,-909" coordsize="10,0" path="m5538,-909l5547,-909e" filled="false" stroked="true" strokeweight=".24005pt" strokecolor="#000000">
                <v:path arrowok="t"/>
              </v:shape>
            </v:group>
            <v:group style="position:absolute;left:6952;top:-1296;width:10;height:20" coordorigin="6952,-1296" coordsize="10,20">
              <v:shape style="position:absolute;left:6952;top:-1296;width:10;height:20" coordorigin="6952,-1296" coordsize="10,20" path="m6952,-1276l6961,-1276,6961,-1296,6952,-1296,6952,-1276xe" filled="true" fillcolor="#000000" stroked="false">
                <v:path arrowok="t"/>
                <v:fill type="solid"/>
              </v:shape>
            </v:group>
            <v:group style="position:absolute;left:6952;top:-1276;width:10;height:20" coordorigin="6952,-1276" coordsize="10,20">
              <v:shape style="position:absolute;left:6952;top:-1276;width:10;height:20" coordorigin="6952,-1276" coordsize="10,20" path="m6952,-1257l6961,-1257,6961,-1276,6952,-1276,6952,-1257xe" filled="true" fillcolor="#000000" stroked="false">
                <v:path arrowok="t"/>
                <v:fill type="solid"/>
              </v:shape>
            </v:group>
            <v:group style="position:absolute;left:6952;top:-1257;width:10;height:20" coordorigin="6952,-1257" coordsize="10,20">
              <v:shape style="position:absolute;left:6952;top:-1257;width:10;height:20" coordorigin="6952,-1257" coordsize="10,20" path="m6952,-1238l6961,-1238,6961,-1257,6952,-1257,6952,-1238xe" filled="true" fillcolor="#000000" stroked="false">
                <v:path arrowok="t"/>
                <v:fill type="solid"/>
              </v:shape>
            </v:group>
            <v:group style="position:absolute;left:6952;top:-1238;width:10;height:20" coordorigin="6952,-1238" coordsize="10,20">
              <v:shape style="position:absolute;left:6952;top:-1238;width:10;height:20" coordorigin="6952,-1238" coordsize="10,20" path="m6952,-1219l6961,-1219,6961,-1238,6952,-1238,6952,-1219xe" filled="true" fillcolor="#000000" stroked="false">
                <v:path arrowok="t"/>
                <v:fill type="solid"/>
              </v:shape>
            </v:group>
            <v:group style="position:absolute;left:6952;top:-1219;width:10;height:20" coordorigin="6952,-1219" coordsize="10,20">
              <v:shape style="position:absolute;left:6952;top:-1219;width:10;height:20" coordorigin="6952,-1219" coordsize="10,20" path="m6952,-1200l6961,-1200,6961,-1219,6952,-1219,6952,-1200xe" filled="true" fillcolor="#000000" stroked="false">
                <v:path arrowok="t"/>
                <v:fill type="solid"/>
              </v:shape>
            </v:group>
            <v:group style="position:absolute;left:6952;top:-1200;width:10;height:20" coordorigin="6952,-1200" coordsize="10,20">
              <v:shape style="position:absolute;left:6952;top:-1200;width:10;height:20" coordorigin="6952,-1200" coordsize="10,20" path="m6952,-1180l6961,-1180,6961,-1200,6952,-1200,6952,-1180xe" filled="true" fillcolor="#000000" stroked="false">
                <v:path arrowok="t"/>
                <v:fill type="solid"/>
              </v:shape>
            </v:group>
            <v:group style="position:absolute;left:6952;top:-1180;width:10;height:20" coordorigin="6952,-1180" coordsize="10,20">
              <v:shape style="position:absolute;left:6952;top:-1180;width:10;height:20" coordorigin="6952,-1180" coordsize="10,20" path="m6952,-1161l6961,-1161,6961,-1180,6952,-1180,6952,-1161xe" filled="true" fillcolor="#000000" stroked="false">
                <v:path arrowok="t"/>
                <v:fill type="solid"/>
              </v:shape>
            </v:group>
            <v:group style="position:absolute;left:6952;top:-1161;width:10;height:20" coordorigin="6952,-1161" coordsize="10,20">
              <v:shape style="position:absolute;left:6952;top:-1161;width:10;height:20" coordorigin="6952,-1161" coordsize="10,20" path="m6952,-1142l6961,-1142,6961,-1161,6952,-1161,6952,-1142xe" filled="true" fillcolor="#000000" stroked="false">
                <v:path arrowok="t"/>
                <v:fill type="solid"/>
              </v:shape>
            </v:group>
            <v:group style="position:absolute;left:6952;top:-1142;width:10;height:20" coordorigin="6952,-1142" coordsize="10,20">
              <v:shape style="position:absolute;left:6952;top:-1142;width:10;height:20" coordorigin="6952,-1142" coordsize="10,20" path="m6952,-1123l6961,-1123,6961,-1142,6952,-1142,6952,-1123xe" filled="true" fillcolor="#000000" stroked="false">
                <v:path arrowok="t"/>
                <v:fill type="solid"/>
              </v:shape>
            </v:group>
            <v:group style="position:absolute;left:6952;top:-1123;width:10;height:20" coordorigin="6952,-1123" coordsize="10,20">
              <v:shape style="position:absolute;left:6952;top:-1123;width:10;height:20" coordorigin="6952,-1123" coordsize="10,20" path="m6952,-1104l6961,-1104,6961,-1123,6952,-1123,6952,-1104xe" filled="true" fillcolor="#000000" stroked="false">
                <v:path arrowok="t"/>
                <v:fill type="solid"/>
              </v:shape>
            </v:group>
            <v:group style="position:absolute;left:6952;top:-1104;width:10;height:20" coordorigin="6952,-1104" coordsize="10,20">
              <v:shape style="position:absolute;left:6952;top:-1104;width:10;height:20" coordorigin="6952,-1104" coordsize="10,20" path="m6952,-1084l6961,-1084,6961,-1104,6952,-1104,6952,-1084xe" filled="true" fillcolor="#000000" stroked="false">
                <v:path arrowok="t"/>
                <v:fill type="solid"/>
              </v:shape>
            </v:group>
            <v:group style="position:absolute;left:6952;top:-1084;width:10;height:20" coordorigin="6952,-1084" coordsize="10,20">
              <v:shape style="position:absolute;left:6952;top:-1084;width:10;height:20" coordorigin="6952,-1084" coordsize="10,20" path="m6952,-1065l6961,-1065,6961,-1084,6952,-1084,6952,-1065xe" filled="true" fillcolor="#000000" stroked="false">
                <v:path arrowok="t"/>
                <v:fill type="solid"/>
              </v:shape>
            </v:group>
            <v:group style="position:absolute;left:6952;top:-1065;width:10;height:20" coordorigin="6952,-1065" coordsize="10,20">
              <v:shape style="position:absolute;left:6952;top:-1065;width:10;height:20" coordorigin="6952,-1065" coordsize="10,20" path="m6952,-1046l6961,-1046,6961,-1065,6952,-1065,6952,-1046xe" filled="true" fillcolor="#000000" stroked="false">
                <v:path arrowok="t"/>
                <v:fill type="solid"/>
              </v:shape>
            </v:group>
            <v:group style="position:absolute;left:6952;top:-1046;width:10;height:20" coordorigin="6952,-1046" coordsize="10,20">
              <v:shape style="position:absolute;left:6952;top:-1046;width:10;height:20" coordorigin="6952,-1046" coordsize="10,20" path="m6952,-1027l6961,-1027,6961,-1046,6952,-1046,6952,-1027xe" filled="true" fillcolor="#000000" stroked="false">
                <v:path arrowok="t"/>
                <v:fill type="solid"/>
              </v:shape>
            </v:group>
            <v:group style="position:absolute;left:6952;top:-1027;width:10;height:20" coordorigin="6952,-1027" coordsize="10,20">
              <v:shape style="position:absolute;left:6952;top:-1027;width:10;height:20" coordorigin="6952,-1027" coordsize="10,20" path="m6952,-1008l6961,-1008,6961,-1027,6952,-1027,6952,-1008xe" filled="true" fillcolor="#000000" stroked="false">
                <v:path arrowok="t"/>
                <v:fill type="solid"/>
              </v:shape>
            </v:group>
            <v:group style="position:absolute;left:6952;top:-1008;width:10;height:20" coordorigin="6952,-1008" coordsize="10,20">
              <v:shape style="position:absolute;left:6952;top:-1008;width:10;height:20" coordorigin="6952,-1008" coordsize="10,20" path="m6952,-988l6961,-988,6961,-1008,6952,-1008,6952,-988xe" filled="true" fillcolor="#000000" stroked="false">
                <v:path arrowok="t"/>
                <v:fill type="solid"/>
              </v:shape>
            </v:group>
            <v:group style="position:absolute;left:6952;top:-988;width:10;height:20" coordorigin="6952,-988" coordsize="10,20">
              <v:shape style="position:absolute;left:6952;top:-988;width:10;height:20" coordorigin="6952,-988" coordsize="10,20" path="m6952,-969l6961,-969,6961,-988,6952,-988,6952,-969xe" filled="true" fillcolor="#000000" stroked="false">
                <v:path arrowok="t"/>
                <v:fill type="solid"/>
              </v:shape>
            </v:group>
            <v:group style="position:absolute;left:6952;top:-969;width:10;height:20" coordorigin="6952,-969" coordsize="10,20">
              <v:shape style="position:absolute;left:6952;top:-969;width:10;height:20" coordorigin="6952,-969" coordsize="10,20" path="m6952,-950l6961,-950,6961,-969,6952,-969,6952,-950xe" filled="true" fillcolor="#000000" stroked="false">
                <v:path arrowok="t"/>
                <v:fill type="solid"/>
              </v:shape>
            </v:group>
            <v:group style="position:absolute;left:6952;top:-950;width:10;height:20" coordorigin="6952,-950" coordsize="10,20">
              <v:shape style="position:absolute;left:6952;top:-950;width:10;height:20" coordorigin="6952,-950" coordsize="10,20" path="m6952,-931l6961,-931,6961,-950,6952,-950,6952,-931xe" filled="true" fillcolor="#000000" stroked="false">
                <v:path arrowok="t"/>
                <v:fill type="solid"/>
              </v:shape>
            </v:group>
            <v:group style="position:absolute;left:6952;top:-931;width:10;height:20" coordorigin="6952,-931" coordsize="10,20">
              <v:shape style="position:absolute;left:6952;top:-931;width:10;height:20" coordorigin="6952,-931" coordsize="10,20" path="m6952,-912l6961,-912,6961,-931,6952,-931,6952,-912xe" filled="true" fillcolor="#000000" stroked="false">
                <v:path arrowok="t"/>
                <v:fill type="solid"/>
              </v:shape>
            </v:group>
            <v:group style="position:absolute;left:6952;top:-909;width:10;height:2" coordorigin="6952,-909" coordsize="10,2">
              <v:shape style="position:absolute;left:6952;top:-909;width:10;height:2" coordorigin="6952,-909" coordsize="10,0" path="m6952,-909l6961,-909e" filled="false" stroked="true" strokeweight=".24005pt" strokecolor="#000000">
                <v:path arrowok="t"/>
              </v:shape>
              <v:shape style="position:absolute;left:1690;top:-907;width:1469;height:10" type="#_x0000_t75" stroked="false">
                <v:imagedata r:id="rId62" o:title=""/>
              </v:shape>
              <v:shape style="position:absolute;left:3154;top:-907;width:1419;height:10" type="#_x0000_t75" stroked="false">
                <v:imagedata r:id="rId59" o:title=""/>
              </v:shape>
              <v:shape style="position:absolute;left:4568;top:-907;width:970;height:10" type="#_x0000_t75" stroked="false">
                <v:imagedata r:id="rId63" o:title=""/>
              </v:shape>
              <v:shape style="position:absolute;left:5533;top:-907;width:1419;height:10" type="#_x0000_t75" stroked="false">
                <v:imagedata r:id="rId59" o:title=""/>
              </v:shape>
              <v:shape style="position:absolute;left:6947;top:-907;width:1322;height:10" type="#_x0000_t75" stroked="false">
                <v:imagedata r:id="rId64" o:title=""/>
              </v:shape>
              <v:shape style="position:absolute;left:8265;top:-907;width:2264;height:10" type="#_x0000_t75" stroked="false">
                <v:imagedata r:id="rId65" o:title=""/>
              </v:shape>
            </v:group>
            <v:group style="position:absolute;left:4573;top:-897;width:10;height:20" coordorigin="4573,-897" coordsize="10,20">
              <v:shape style="position:absolute;left:4573;top:-897;width:10;height:20" coordorigin="4573,-897" coordsize="10,20" path="m4573,-878l4583,-878,4583,-897,4573,-897,4573,-878xe" filled="true" fillcolor="#000000" stroked="false">
                <v:path arrowok="t"/>
                <v:fill type="solid"/>
              </v:shape>
            </v:group>
            <v:group style="position:absolute;left:4573;top:-878;width:10;height:20" coordorigin="4573,-878" coordsize="10,20">
              <v:shape style="position:absolute;left:4573;top:-878;width:10;height:20" coordorigin="4573,-878" coordsize="10,20" path="m4573,-859l4583,-859,4583,-878,4573,-878,4573,-859xe" filled="true" fillcolor="#000000" stroked="false">
                <v:path arrowok="t"/>
                <v:fill type="solid"/>
              </v:shape>
            </v:group>
            <v:group style="position:absolute;left:4573;top:-859;width:10;height:20" coordorigin="4573,-859" coordsize="10,20">
              <v:shape style="position:absolute;left:4573;top:-859;width:10;height:20" coordorigin="4573,-859" coordsize="10,20" path="m4573,-840l4583,-840,4583,-859,4573,-859,4573,-840xe" filled="true" fillcolor="#000000" stroked="false">
                <v:path arrowok="t"/>
                <v:fill type="solid"/>
              </v:shape>
            </v:group>
            <v:group style="position:absolute;left:4573;top:-840;width:10;height:20" coordorigin="4573,-840" coordsize="10,20">
              <v:shape style="position:absolute;left:4573;top:-840;width:10;height:20" coordorigin="4573,-840" coordsize="10,20" path="m4573,-820l4583,-820,4583,-840,4573,-840,4573,-820xe" filled="true" fillcolor="#000000" stroked="false">
                <v:path arrowok="t"/>
                <v:fill type="solid"/>
              </v:shape>
            </v:group>
            <v:group style="position:absolute;left:4573;top:-820;width:10;height:20" coordorigin="4573,-820" coordsize="10,20">
              <v:shape style="position:absolute;left:4573;top:-820;width:10;height:20" coordorigin="4573,-820" coordsize="10,20" path="m4573,-801l4583,-801,4583,-820,4573,-820,4573,-801xe" filled="true" fillcolor="#000000" stroked="false">
                <v:path arrowok="t"/>
                <v:fill type="solid"/>
              </v:shape>
            </v:group>
            <v:group style="position:absolute;left:4573;top:-801;width:10;height:20" coordorigin="4573,-801" coordsize="10,20">
              <v:shape style="position:absolute;left:4573;top:-801;width:10;height:20" coordorigin="4573,-801" coordsize="10,20" path="m4573,-782l4583,-782,4583,-801,4573,-801,4573,-782xe" filled="true" fillcolor="#000000" stroked="false">
                <v:path arrowok="t"/>
                <v:fill type="solid"/>
              </v:shape>
            </v:group>
            <v:group style="position:absolute;left:4573;top:-782;width:10;height:20" coordorigin="4573,-782" coordsize="10,20">
              <v:shape style="position:absolute;left:4573;top:-782;width:10;height:20" coordorigin="4573,-782" coordsize="10,20" path="m4573,-763l4583,-763,4583,-782,4573,-782,4573,-763xe" filled="true" fillcolor="#000000" stroked="false">
                <v:path arrowok="t"/>
                <v:fill type="solid"/>
              </v:shape>
            </v:group>
            <v:group style="position:absolute;left:4573;top:-763;width:10;height:20" coordorigin="4573,-763" coordsize="10,20">
              <v:shape style="position:absolute;left:4573;top:-763;width:10;height:20" coordorigin="4573,-763" coordsize="10,20" path="m4573,-744l4583,-744,4583,-763,4573,-763,4573,-744xe" filled="true" fillcolor="#000000" stroked="false">
                <v:path arrowok="t"/>
                <v:fill type="solid"/>
              </v:shape>
            </v:group>
            <v:group style="position:absolute;left:4573;top:-744;width:10;height:20" coordorigin="4573,-744" coordsize="10,20">
              <v:shape style="position:absolute;left:4573;top:-744;width:10;height:20" coordorigin="4573,-744" coordsize="10,20" path="m4573,-724l4583,-724,4583,-744,4573,-744,4573,-724xe" filled="true" fillcolor="#000000" stroked="false">
                <v:path arrowok="t"/>
                <v:fill type="solid"/>
              </v:shape>
            </v:group>
            <v:group style="position:absolute;left:4573;top:-724;width:10;height:20" coordorigin="4573,-724" coordsize="10,20">
              <v:shape style="position:absolute;left:4573;top:-724;width:10;height:20" coordorigin="4573,-724" coordsize="10,20" path="m4573,-705l4583,-705,4583,-724,4573,-724,4573,-705xe" filled="true" fillcolor="#000000" stroked="false">
                <v:path arrowok="t"/>
                <v:fill type="solid"/>
              </v:shape>
            </v:group>
            <v:group style="position:absolute;left:4573;top:-705;width:10;height:20" coordorigin="4573,-705" coordsize="10,20">
              <v:shape style="position:absolute;left:4573;top:-705;width:10;height:20" coordorigin="4573,-705" coordsize="10,20" path="m4573,-686l4583,-686,4583,-705,4573,-705,4573,-686xe" filled="true" fillcolor="#000000" stroked="false">
                <v:path arrowok="t"/>
                <v:fill type="solid"/>
              </v:shape>
            </v:group>
            <v:group style="position:absolute;left:4573;top:-686;width:10;height:20" coordorigin="4573,-686" coordsize="10,20">
              <v:shape style="position:absolute;left:4573;top:-686;width:10;height:20" coordorigin="4573,-686" coordsize="10,20" path="m4573,-667l4583,-667,4583,-686,4573,-686,4573,-667xe" filled="true" fillcolor="#000000" stroked="false">
                <v:path arrowok="t"/>
                <v:fill type="solid"/>
              </v:shape>
            </v:group>
            <v:group style="position:absolute;left:4573;top:-667;width:10;height:20" coordorigin="4573,-667" coordsize="10,20">
              <v:shape style="position:absolute;left:4573;top:-667;width:10;height:20" coordorigin="4573,-667" coordsize="10,20" path="m4573,-648l4583,-648,4583,-667,4573,-667,4573,-648xe" filled="true" fillcolor="#000000" stroked="false">
                <v:path arrowok="t"/>
                <v:fill type="solid"/>
              </v:shape>
            </v:group>
            <v:group style="position:absolute;left:4573;top:-648;width:10;height:20" coordorigin="4573,-648" coordsize="10,20">
              <v:shape style="position:absolute;left:4573;top:-648;width:10;height:20" coordorigin="4573,-648" coordsize="10,20" path="m4573,-628l4583,-628,4583,-648,4573,-648,4573,-628xe" filled="true" fillcolor="#000000" stroked="false">
                <v:path arrowok="t"/>
                <v:fill type="solid"/>
              </v:shape>
            </v:group>
            <v:group style="position:absolute;left:4573;top:-628;width:10;height:20" coordorigin="4573,-628" coordsize="10,20">
              <v:shape style="position:absolute;left:4573;top:-628;width:10;height:20" coordorigin="4573,-628" coordsize="10,20" path="m4573,-609l4583,-609,4583,-628,4573,-628,4573,-609xe" filled="true" fillcolor="#000000" stroked="false">
                <v:path arrowok="t"/>
                <v:fill type="solid"/>
              </v:shape>
            </v:group>
            <v:group style="position:absolute;left:4573;top:-609;width:10;height:20" coordorigin="4573,-609" coordsize="10,20">
              <v:shape style="position:absolute;left:4573;top:-609;width:10;height:20" coordorigin="4573,-609" coordsize="10,20" path="m4573,-590l4583,-590,4583,-609,4573,-609,4573,-590xe" filled="true" fillcolor="#000000" stroked="false">
                <v:path arrowok="t"/>
                <v:fill type="solid"/>
              </v:shape>
            </v:group>
            <v:group style="position:absolute;left:4573;top:-590;width:10;height:20" coordorigin="4573,-590" coordsize="10,20">
              <v:shape style="position:absolute;left:4573;top:-590;width:10;height:20" coordorigin="4573,-590" coordsize="10,20" path="m4573,-571l4583,-571,4583,-590,4573,-590,4573,-571xe" filled="true" fillcolor="#000000" stroked="false">
                <v:path arrowok="t"/>
                <v:fill type="solid"/>
              </v:shape>
            </v:group>
            <v:group style="position:absolute;left:4573;top:-571;width:10;height:20" coordorigin="4573,-571" coordsize="10,20">
              <v:shape style="position:absolute;left:4573;top:-571;width:10;height:20" coordorigin="4573,-571" coordsize="10,20" path="m4573,-552l4583,-552,4583,-571,4573,-571,4573,-552xe" filled="true" fillcolor="#000000" stroked="false">
                <v:path arrowok="t"/>
                <v:fill type="solid"/>
              </v:shape>
            </v:group>
            <v:group style="position:absolute;left:4573;top:-552;width:10;height:20" coordorigin="4573,-552" coordsize="10,20">
              <v:shape style="position:absolute;left:4573;top:-552;width:10;height:20" coordorigin="4573,-552" coordsize="10,20" path="m4573,-532l4583,-532,4583,-552,4573,-552,4573,-532xe" filled="true" fillcolor="#000000" stroked="false">
                <v:path arrowok="t"/>
                <v:fill type="solid"/>
              </v:shape>
            </v:group>
            <v:group style="position:absolute;left:4573;top:-532;width:10;height:20" coordorigin="4573,-532" coordsize="10,20">
              <v:shape style="position:absolute;left:4573;top:-532;width:10;height:20" coordorigin="4573,-532" coordsize="10,20" path="m4573,-513l4583,-513,4583,-532,4573,-532,4573,-513xe" filled="true" fillcolor="#000000" stroked="false">
                <v:path arrowok="t"/>
                <v:fill type="solid"/>
              </v:shape>
            </v:group>
            <v:group style="position:absolute;left:5538;top:-897;width:10;height:20" coordorigin="5538,-897" coordsize="10,20">
              <v:shape style="position:absolute;left:5538;top:-897;width:10;height:20" coordorigin="5538,-897" coordsize="10,20" path="m5538,-878l5547,-878,5547,-897,5538,-897,5538,-878xe" filled="true" fillcolor="#000000" stroked="false">
                <v:path arrowok="t"/>
                <v:fill type="solid"/>
              </v:shape>
            </v:group>
            <v:group style="position:absolute;left:5538;top:-878;width:10;height:20" coordorigin="5538,-878" coordsize="10,20">
              <v:shape style="position:absolute;left:5538;top:-878;width:10;height:20" coordorigin="5538,-878" coordsize="10,20" path="m5538,-859l5547,-859,5547,-878,5538,-878,5538,-859xe" filled="true" fillcolor="#000000" stroked="false">
                <v:path arrowok="t"/>
                <v:fill type="solid"/>
              </v:shape>
            </v:group>
            <v:group style="position:absolute;left:5538;top:-859;width:10;height:20" coordorigin="5538,-859" coordsize="10,20">
              <v:shape style="position:absolute;left:5538;top:-859;width:10;height:20" coordorigin="5538,-859" coordsize="10,20" path="m5538,-840l5547,-840,5547,-859,5538,-859,5538,-840xe" filled="true" fillcolor="#000000" stroked="false">
                <v:path arrowok="t"/>
                <v:fill type="solid"/>
              </v:shape>
            </v:group>
            <v:group style="position:absolute;left:5538;top:-840;width:10;height:20" coordorigin="5538,-840" coordsize="10,20">
              <v:shape style="position:absolute;left:5538;top:-840;width:10;height:20" coordorigin="5538,-840" coordsize="10,20" path="m5538,-820l5547,-820,5547,-840,5538,-840,5538,-820xe" filled="true" fillcolor="#000000" stroked="false">
                <v:path arrowok="t"/>
                <v:fill type="solid"/>
              </v:shape>
            </v:group>
            <v:group style="position:absolute;left:5538;top:-820;width:10;height:20" coordorigin="5538,-820" coordsize="10,20">
              <v:shape style="position:absolute;left:5538;top:-820;width:10;height:20" coordorigin="5538,-820" coordsize="10,20" path="m5538,-801l5547,-801,5547,-820,5538,-820,5538,-801xe" filled="true" fillcolor="#000000" stroked="false">
                <v:path arrowok="t"/>
                <v:fill type="solid"/>
              </v:shape>
            </v:group>
            <v:group style="position:absolute;left:5538;top:-801;width:10;height:20" coordorigin="5538,-801" coordsize="10,20">
              <v:shape style="position:absolute;left:5538;top:-801;width:10;height:20" coordorigin="5538,-801" coordsize="10,20" path="m5538,-782l5547,-782,5547,-801,5538,-801,5538,-782xe" filled="true" fillcolor="#000000" stroked="false">
                <v:path arrowok="t"/>
                <v:fill type="solid"/>
              </v:shape>
            </v:group>
            <v:group style="position:absolute;left:5538;top:-782;width:10;height:20" coordorigin="5538,-782" coordsize="10,20">
              <v:shape style="position:absolute;left:5538;top:-782;width:10;height:20" coordorigin="5538,-782" coordsize="10,20" path="m5538,-763l5547,-763,5547,-782,5538,-782,5538,-763xe" filled="true" fillcolor="#000000" stroked="false">
                <v:path arrowok="t"/>
                <v:fill type="solid"/>
              </v:shape>
            </v:group>
            <v:group style="position:absolute;left:5538;top:-763;width:10;height:20" coordorigin="5538,-763" coordsize="10,20">
              <v:shape style="position:absolute;left:5538;top:-763;width:10;height:20" coordorigin="5538,-763" coordsize="10,20" path="m5538,-744l5547,-744,5547,-763,5538,-763,5538,-744xe" filled="true" fillcolor="#000000" stroked="false">
                <v:path arrowok="t"/>
                <v:fill type="solid"/>
              </v:shape>
            </v:group>
            <v:group style="position:absolute;left:5538;top:-744;width:10;height:20" coordorigin="5538,-744" coordsize="10,20">
              <v:shape style="position:absolute;left:5538;top:-744;width:10;height:20" coordorigin="5538,-744" coordsize="10,20" path="m5538,-724l5547,-724,5547,-744,5538,-744,5538,-724xe" filled="true" fillcolor="#000000" stroked="false">
                <v:path arrowok="t"/>
                <v:fill type="solid"/>
              </v:shape>
            </v:group>
            <v:group style="position:absolute;left:5538;top:-724;width:10;height:20" coordorigin="5538,-724" coordsize="10,20">
              <v:shape style="position:absolute;left:5538;top:-724;width:10;height:20" coordorigin="5538,-724" coordsize="10,20" path="m5538,-705l5547,-705,5547,-724,5538,-724,5538,-705xe" filled="true" fillcolor="#000000" stroked="false">
                <v:path arrowok="t"/>
                <v:fill type="solid"/>
              </v:shape>
            </v:group>
            <v:group style="position:absolute;left:5538;top:-705;width:10;height:20" coordorigin="5538,-705" coordsize="10,20">
              <v:shape style="position:absolute;left:5538;top:-705;width:10;height:20" coordorigin="5538,-705" coordsize="10,20" path="m5538,-686l5547,-686,5547,-705,5538,-705,5538,-686xe" filled="true" fillcolor="#000000" stroked="false">
                <v:path arrowok="t"/>
                <v:fill type="solid"/>
              </v:shape>
            </v:group>
            <v:group style="position:absolute;left:5538;top:-686;width:10;height:20" coordorigin="5538,-686" coordsize="10,20">
              <v:shape style="position:absolute;left:5538;top:-686;width:10;height:20" coordorigin="5538,-686" coordsize="10,20" path="m5538,-667l5547,-667,5547,-686,5538,-686,5538,-667xe" filled="true" fillcolor="#000000" stroked="false">
                <v:path arrowok="t"/>
                <v:fill type="solid"/>
              </v:shape>
            </v:group>
            <v:group style="position:absolute;left:5538;top:-667;width:10;height:20" coordorigin="5538,-667" coordsize="10,20">
              <v:shape style="position:absolute;left:5538;top:-667;width:10;height:20" coordorigin="5538,-667" coordsize="10,20" path="m5538,-648l5547,-648,5547,-667,5538,-667,5538,-648xe" filled="true" fillcolor="#000000" stroked="false">
                <v:path arrowok="t"/>
                <v:fill type="solid"/>
              </v:shape>
            </v:group>
            <v:group style="position:absolute;left:5538;top:-648;width:10;height:20" coordorigin="5538,-648" coordsize="10,20">
              <v:shape style="position:absolute;left:5538;top:-648;width:10;height:20" coordorigin="5538,-648" coordsize="10,20" path="m5538,-628l5547,-628,5547,-648,5538,-648,5538,-628xe" filled="true" fillcolor="#000000" stroked="false">
                <v:path arrowok="t"/>
                <v:fill type="solid"/>
              </v:shape>
            </v:group>
            <v:group style="position:absolute;left:5538;top:-628;width:10;height:20" coordorigin="5538,-628" coordsize="10,20">
              <v:shape style="position:absolute;left:5538;top:-628;width:10;height:20" coordorigin="5538,-628" coordsize="10,20" path="m5538,-609l5547,-609,5547,-628,5538,-628,5538,-609xe" filled="true" fillcolor="#000000" stroked="false">
                <v:path arrowok="t"/>
                <v:fill type="solid"/>
              </v:shape>
            </v:group>
            <v:group style="position:absolute;left:5538;top:-609;width:10;height:20" coordorigin="5538,-609" coordsize="10,20">
              <v:shape style="position:absolute;left:5538;top:-609;width:10;height:20" coordorigin="5538,-609" coordsize="10,20" path="m5538,-590l5547,-590,5547,-609,5538,-609,5538,-590xe" filled="true" fillcolor="#000000" stroked="false">
                <v:path arrowok="t"/>
                <v:fill type="solid"/>
              </v:shape>
            </v:group>
            <v:group style="position:absolute;left:5538;top:-590;width:10;height:20" coordorigin="5538,-590" coordsize="10,20">
              <v:shape style="position:absolute;left:5538;top:-590;width:10;height:20" coordorigin="5538,-590" coordsize="10,20" path="m5538,-571l5547,-571,5547,-590,5538,-590,5538,-571xe" filled="true" fillcolor="#000000" stroked="false">
                <v:path arrowok="t"/>
                <v:fill type="solid"/>
              </v:shape>
            </v:group>
            <v:group style="position:absolute;left:5538;top:-571;width:10;height:20" coordorigin="5538,-571" coordsize="10,20">
              <v:shape style="position:absolute;left:5538;top:-571;width:10;height:20" coordorigin="5538,-571" coordsize="10,20" path="m5538,-552l5547,-552,5547,-571,5538,-571,5538,-552xe" filled="true" fillcolor="#000000" stroked="false">
                <v:path arrowok="t"/>
                <v:fill type="solid"/>
              </v:shape>
            </v:group>
            <v:group style="position:absolute;left:5538;top:-552;width:10;height:20" coordorigin="5538,-552" coordsize="10,20">
              <v:shape style="position:absolute;left:5538;top:-552;width:10;height:20" coordorigin="5538,-552" coordsize="10,20" path="m5538,-532l5547,-532,5547,-552,5538,-552,5538,-532xe" filled="true" fillcolor="#000000" stroked="false">
                <v:path arrowok="t"/>
                <v:fill type="solid"/>
              </v:shape>
            </v:group>
            <v:group style="position:absolute;left:5538;top:-532;width:10;height:20" coordorigin="5538,-532" coordsize="10,20">
              <v:shape style="position:absolute;left:5538;top:-532;width:10;height:20" coordorigin="5538,-532" coordsize="10,20" path="m5538,-513l5547,-513,5547,-532,5538,-532,5538,-513xe" filled="true" fillcolor="#000000" stroked="false">
                <v:path arrowok="t"/>
                <v:fill type="solid"/>
              </v:shape>
            </v:group>
            <v:group style="position:absolute;left:6952;top:-897;width:10;height:20" coordorigin="6952,-897" coordsize="10,20">
              <v:shape style="position:absolute;left:6952;top:-897;width:10;height:20" coordorigin="6952,-897" coordsize="10,20" path="m6952,-878l6961,-878,6961,-897,6952,-897,6952,-878xe" filled="true" fillcolor="#000000" stroked="false">
                <v:path arrowok="t"/>
                <v:fill type="solid"/>
              </v:shape>
            </v:group>
            <v:group style="position:absolute;left:6952;top:-878;width:10;height:20" coordorigin="6952,-878" coordsize="10,20">
              <v:shape style="position:absolute;left:6952;top:-878;width:10;height:20" coordorigin="6952,-878" coordsize="10,20" path="m6952,-859l6961,-859,6961,-878,6952,-878,6952,-859xe" filled="true" fillcolor="#000000" stroked="false">
                <v:path arrowok="t"/>
                <v:fill type="solid"/>
              </v:shape>
            </v:group>
            <v:group style="position:absolute;left:6952;top:-859;width:10;height:20" coordorigin="6952,-859" coordsize="10,20">
              <v:shape style="position:absolute;left:6952;top:-859;width:10;height:20" coordorigin="6952,-859" coordsize="10,20" path="m6952,-840l6961,-840,6961,-859,6952,-859,6952,-840xe" filled="true" fillcolor="#000000" stroked="false">
                <v:path arrowok="t"/>
                <v:fill type="solid"/>
              </v:shape>
            </v:group>
            <v:group style="position:absolute;left:6952;top:-840;width:10;height:20" coordorigin="6952,-840" coordsize="10,20">
              <v:shape style="position:absolute;left:6952;top:-840;width:10;height:20" coordorigin="6952,-840" coordsize="10,20" path="m6952,-820l6961,-820,6961,-840,6952,-840,6952,-820xe" filled="true" fillcolor="#000000" stroked="false">
                <v:path arrowok="t"/>
                <v:fill type="solid"/>
              </v:shape>
            </v:group>
            <v:group style="position:absolute;left:6952;top:-820;width:10;height:20" coordorigin="6952,-820" coordsize="10,20">
              <v:shape style="position:absolute;left:6952;top:-820;width:10;height:20" coordorigin="6952,-820" coordsize="10,20" path="m6952,-801l6961,-801,6961,-820,6952,-820,6952,-801xe" filled="true" fillcolor="#000000" stroked="false">
                <v:path arrowok="t"/>
                <v:fill type="solid"/>
              </v:shape>
            </v:group>
            <v:group style="position:absolute;left:6952;top:-801;width:10;height:20" coordorigin="6952,-801" coordsize="10,20">
              <v:shape style="position:absolute;left:6952;top:-801;width:10;height:20" coordorigin="6952,-801" coordsize="10,20" path="m6952,-782l6961,-782,6961,-801,6952,-801,6952,-782xe" filled="true" fillcolor="#000000" stroked="false">
                <v:path arrowok="t"/>
                <v:fill type="solid"/>
              </v:shape>
            </v:group>
            <v:group style="position:absolute;left:6952;top:-782;width:10;height:20" coordorigin="6952,-782" coordsize="10,20">
              <v:shape style="position:absolute;left:6952;top:-782;width:10;height:20" coordorigin="6952,-782" coordsize="10,20" path="m6952,-763l6961,-763,6961,-782,6952,-782,6952,-763xe" filled="true" fillcolor="#000000" stroked="false">
                <v:path arrowok="t"/>
                <v:fill type="solid"/>
              </v:shape>
            </v:group>
            <v:group style="position:absolute;left:6952;top:-763;width:10;height:20" coordorigin="6952,-763" coordsize="10,20">
              <v:shape style="position:absolute;left:6952;top:-763;width:10;height:20" coordorigin="6952,-763" coordsize="10,20" path="m6952,-744l6961,-744,6961,-763,6952,-763,6952,-744xe" filled="true" fillcolor="#000000" stroked="false">
                <v:path arrowok="t"/>
                <v:fill type="solid"/>
              </v:shape>
            </v:group>
            <v:group style="position:absolute;left:6952;top:-744;width:10;height:20" coordorigin="6952,-744" coordsize="10,20">
              <v:shape style="position:absolute;left:6952;top:-744;width:10;height:20" coordorigin="6952,-744" coordsize="10,20" path="m6952,-724l6961,-724,6961,-744,6952,-744,6952,-724xe" filled="true" fillcolor="#000000" stroked="false">
                <v:path arrowok="t"/>
                <v:fill type="solid"/>
              </v:shape>
            </v:group>
            <v:group style="position:absolute;left:6952;top:-724;width:10;height:20" coordorigin="6952,-724" coordsize="10,20">
              <v:shape style="position:absolute;left:6952;top:-724;width:10;height:20" coordorigin="6952,-724" coordsize="10,20" path="m6952,-705l6961,-705,6961,-724,6952,-724,6952,-705xe" filled="true" fillcolor="#000000" stroked="false">
                <v:path arrowok="t"/>
                <v:fill type="solid"/>
              </v:shape>
            </v:group>
            <v:group style="position:absolute;left:6952;top:-705;width:10;height:20" coordorigin="6952,-705" coordsize="10,20">
              <v:shape style="position:absolute;left:6952;top:-705;width:10;height:20" coordorigin="6952,-705" coordsize="10,20" path="m6952,-686l6961,-686,6961,-705,6952,-705,6952,-686xe" filled="true" fillcolor="#000000" stroked="false">
                <v:path arrowok="t"/>
                <v:fill type="solid"/>
              </v:shape>
            </v:group>
            <v:group style="position:absolute;left:6952;top:-686;width:10;height:20" coordorigin="6952,-686" coordsize="10,20">
              <v:shape style="position:absolute;left:6952;top:-686;width:10;height:20" coordorigin="6952,-686" coordsize="10,20" path="m6952,-667l6961,-667,6961,-686,6952,-686,6952,-667xe" filled="true" fillcolor="#000000" stroked="false">
                <v:path arrowok="t"/>
                <v:fill type="solid"/>
              </v:shape>
            </v:group>
            <v:group style="position:absolute;left:6952;top:-667;width:10;height:20" coordorigin="6952,-667" coordsize="10,20">
              <v:shape style="position:absolute;left:6952;top:-667;width:10;height:20" coordorigin="6952,-667" coordsize="10,20" path="m6952,-648l6961,-648,6961,-667,6952,-667,6952,-648xe" filled="true" fillcolor="#000000" stroked="false">
                <v:path arrowok="t"/>
                <v:fill type="solid"/>
              </v:shape>
            </v:group>
            <v:group style="position:absolute;left:6952;top:-648;width:10;height:20" coordorigin="6952,-648" coordsize="10,20">
              <v:shape style="position:absolute;left:6952;top:-648;width:10;height:20" coordorigin="6952,-648" coordsize="10,20" path="m6952,-628l6961,-628,6961,-648,6952,-648,6952,-628xe" filled="true" fillcolor="#000000" stroked="false">
                <v:path arrowok="t"/>
                <v:fill type="solid"/>
              </v:shape>
            </v:group>
            <v:group style="position:absolute;left:6952;top:-628;width:10;height:20" coordorigin="6952,-628" coordsize="10,20">
              <v:shape style="position:absolute;left:6952;top:-628;width:10;height:20" coordorigin="6952,-628" coordsize="10,20" path="m6952,-609l6961,-609,6961,-628,6952,-628,6952,-609xe" filled="true" fillcolor="#000000" stroked="false">
                <v:path arrowok="t"/>
                <v:fill type="solid"/>
              </v:shape>
            </v:group>
            <v:group style="position:absolute;left:6952;top:-609;width:10;height:20" coordorigin="6952,-609" coordsize="10,20">
              <v:shape style="position:absolute;left:6952;top:-609;width:10;height:20" coordorigin="6952,-609" coordsize="10,20" path="m6952,-590l6961,-590,6961,-609,6952,-609,6952,-590xe" filled="true" fillcolor="#000000" stroked="false">
                <v:path arrowok="t"/>
                <v:fill type="solid"/>
              </v:shape>
            </v:group>
            <v:group style="position:absolute;left:6952;top:-590;width:10;height:20" coordorigin="6952,-590" coordsize="10,20">
              <v:shape style="position:absolute;left:6952;top:-590;width:10;height:20" coordorigin="6952,-590" coordsize="10,20" path="m6952,-571l6961,-571,6961,-590,6952,-590,6952,-571xe" filled="true" fillcolor="#000000" stroked="false">
                <v:path arrowok="t"/>
                <v:fill type="solid"/>
              </v:shape>
            </v:group>
            <v:group style="position:absolute;left:6952;top:-571;width:10;height:20" coordorigin="6952,-571" coordsize="10,20">
              <v:shape style="position:absolute;left:6952;top:-571;width:10;height:20" coordorigin="6952,-571" coordsize="10,20" path="m6952,-552l6961,-552,6961,-571,6952,-571,6952,-552xe" filled="true" fillcolor="#000000" stroked="false">
                <v:path arrowok="t"/>
                <v:fill type="solid"/>
              </v:shape>
            </v:group>
            <v:group style="position:absolute;left:6952;top:-552;width:10;height:20" coordorigin="6952,-552" coordsize="10,20">
              <v:shape style="position:absolute;left:6952;top:-552;width:10;height:20" coordorigin="6952,-552" coordsize="10,20" path="m6952,-532l6961,-532,6961,-552,6952,-552,6952,-532xe" filled="true" fillcolor="#000000" stroked="false">
                <v:path arrowok="t"/>
                <v:fill type="solid"/>
              </v:shape>
            </v:group>
            <v:group style="position:absolute;left:6952;top:-532;width:10;height:20" coordorigin="6952,-532" coordsize="10,20">
              <v:shape style="position:absolute;left:6952;top:-532;width:10;height:20" coordorigin="6952,-532" coordsize="10,20" path="m6952,-513l6961,-513,6961,-532,6952,-532,6952,-513xe" filled="true" fillcolor="#000000" stroked="false">
                <v:path arrowok="t"/>
                <v:fill type="solid"/>
              </v:shape>
              <v:shape style="position:absolute;left:1690;top:-609;width:1488;height:108" type="#_x0000_t75" stroked="false">
                <v:imagedata r:id="rId50" o:title=""/>
              </v:shape>
              <v:shape style="position:absolute;left:3154;top:-513;width:1429;height:12" type="#_x0000_t75" stroked="false">
                <v:imagedata r:id="rId46" o:title=""/>
              </v:shape>
              <v:shape style="position:absolute;left:4568;top:-513;width:979;height:12" type="#_x0000_t75" stroked="false">
                <v:imagedata r:id="rId51" o:title=""/>
              </v:shape>
              <v:shape style="position:absolute;left:5533;top:-513;width:1428;height:12" type="#_x0000_t75" stroked="false">
                <v:imagedata r:id="rId46" o:title=""/>
              </v:shape>
              <v:shape style="position:absolute;left:6947;top:-513;width:1332;height:12" type="#_x0000_t75" stroked="false">
                <v:imagedata r:id="rId52" o:title=""/>
              </v:shape>
              <v:shape style="position:absolute;left:8265;top:-513;width:951;height:12" type="#_x0000_t75" stroked="false">
                <v:imagedata r:id="rId53" o:title=""/>
              </v:shape>
              <v:shape style="position:absolute;left:9201;top:-511;width:1327;height:10" type="#_x0000_t75" stroked="false">
                <v:imagedata r:id="rId55" o:title=""/>
              </v:shape>
            </v:group>
            <v:group style="position:absolute;left:4573;top:-501;width:10;height:20" coordorigin="4573,-501" coordsize="10,20">
              <v:shape style="position:absolute;left:4573;top:-501;width:10;height:20" coordorigin="4573,-501" coordsize="10,20" path="m4573,-482l4583,-482,4583,-501,4573,-501,4573,-482xe" filled="true" fillcolor="#000000" stroked="false">
                <v:path arrowok="t"/>
                <v:fill type="solid"/>
              </v:shape>
            </v:group>
            <v:group style="position:absolute;left:4573;top:-482;width:10;height:20" coordorigin="4573,-482" coordsize="10,20">
              <v:shape style="position:absolute;left:4573;top:-482;width:10;height:20" coordorigin="4573,-482" coordsize="10,20" path="m4573,-463l4583,-463,4583,-482,4573,-482,4573,-463xe" filled="true" fillcolor="#000000" stroked="false">
                <v:path arrowok="t"/>
                <v:fill type="solid"/>
              </v:shape>
            </v:group>
            <v:group style="position:absolute;left:4573;top:-463;width:10;height:20" coordorigin="4573,-463" coordsize="10,20">
              <v:shape style="position:absolute;left:4573;top:-463;width:10;height:20" coordorigin="4573,-463" coordsize="10,20" path="m4573,-444l4583,-444,4583,-463,4573,-463,4573,-444xe" filled="true" fillcolor="#000000" stroked="false">
                <v:path arrowok="t"/>
                <v:fill type="solid"/>
              </v:shape>
            </v:group>
            <v:group style="position:absolute;left:4573;top:-444;width:10;height:20" coordorigin="4573,-444" coordsize="10,20">
              <v:shape style="position:absolute;left:4573;top:-444;width:10;height:20" coordorigin="4573,-444" coordsize="10,20" path="m4573,-424l4583,-424,4583,-444,4573,-444,4573,-424xe" filled="true" fillcolor="#000000" stroked="false">
                <v:path arrowok="t"/>
                <v:fill type="solid"/>
              </v:shape>
            </v:group>
            <v:group style="position:absolute;left:4573;top:-424;width:10;height:20" coordorigin="4573,-424" coordsize="10,20">
              <v:shape style="position:absolute;left:4573;top:-424;width:10;height:20" coordorigin="4573,-424" coordsize="10,20" path="m4573,-405l4583,-405,4583,-424,4573,-424,4573,-405xe" filled="true" fillcolor="#000000" stroked="false">
                <v:path arrowok="t"/>
                <v:fill type="solid"/>
              </v:shape>
            </v:group>
            <v:group style="position:absolute;left:4573;top:-405;width:10;height:20" coordorigin="4573,-405" coordsize="10,20">
              <v:shape style="position:absolute;left:4573;top:-405;width:10;height:20" coordorigin="4573,-405" coordsize="10,20" path="m4573,-386l4583,-386,4583,-405,4573,-405,4573,-386xe" filled="true" fillcolor="#000000" stroked="false">
                <v:path arrowok="t"/>
                <v:fill type="solid"/>
              </v:shape>
            </v:group>
            <v:group style="position:absolute;left:4573;top:-386;width:10;height:20" coordorigin="4573,-386" coordsize="10,20">
              <v:shape style="position:absolute;left:4573;top:-386;width:10;height:20" coordorigin="4573,-386" coordsize="10,20" path="m4573,-367l4583,-367,4583,-386,4573,-386,4573,-367xe" filled="true" fillcolor="#000000" stroked="false">
                <v:path arrowok="t"/>
                <v:fill type="solid"/>
              </v:shape>
            </v:group>
            <v:group style="position:absolute;left:4573;top:-367;width:10;height:20" coordorigin="4573,-367" coordsize="10,20">
              <v:shape style="position:absolute;left:4573;top:-367;width:10;height:20" coordorigin="4573,-367" coordsize="10,20" path="m4573,-348l4583,-348,4583,-367,4573,-367,4573,-348xe" filled="true" fillcolor="#000000" stroked="false">
                <v:path arrowok="t"/>
                <v:fill type="solid"/>
              </v:shape>
            </v:group>
            <v:group style="position:absolute;left:4573;top:-348;width:10;height:20" coordorigin="4573,-348" coordsize="10,20">
              <v:shape style="position:absolute;left:4573;top:-348;width:10;height:20" coordorigin="4573,-348" coordsize="10,20" path="m4573,-328l4583,-328,4583,-348,4573,-348,4573,-328xe" filled="true" fillcolor="#000000" stroked="false">
                <v:path arrowok="t"/>
                <v:fill type="solid"/>
              </v:shape>
            </v:group>
            <v:group style="position:absolute;left:4573;top:-328;width:10;height:20" coordorigin="4573,-328" coordsize="10,20">
              <v:shape style="position:absolute;left:4573;top:-328;width:10;height:20" coordorigin="4573,-328" coordsize="10,20" path="m4573,-309l4583,-309,4583,-328,4573,-328,4573,-309xe" filled="true" fillcolor="#000000" stroked="false">
                <v:path arrowok="t"/>
                <v:fill type="solid"/>
              </v:shape>
            </v:group>
            <v:group style="position:absolute;left:4573;top:-309;width:10;height:20" coordorigin="4573,-309" coordsize="10,20">
              <v:shape style="position:absolute;left:4573;top:-309;width:10;height:20" coordorigin="4573,-309" coordsize="10,20" path="m4573,-290l4583,-290,4583,-309,4573,-309,4573,-290xe" filled="true" fillcolor="#000000" stroked="false">
                <v:path arrowok="t"/>
                <v:fill type="solid"/>
              </v:shape>
            </v:group>
            <v:group style="position:absolute;left:4573;top:-290;width:10;height:20" coordorigin="4573,-290" coordsize="10,20">
              <v:shape style="position:absolute;left:4573;top:-290;width:10;height:20" coordorigin="4573,-290" coordsize="10,20" path="m4573,-271l4583,-271,4583,-290,4573,-290,4573,-271xe" filled="true" fillcolor="#000000" stroked="false">
                <v:path arrowok="t"/>
                <v:fill type="solid"/>
              </v:shape>
            </v:group>
            <v:group style="position:absolute;left:4573;top:-271;width:10;height:20" coordorigin="4573,-271" coordsize="10,20">
              <v:shape style="position:absolute;left:4573;top:-271;width:10;height:20" coordorigin="4573,-271" coordsize="10,20" path="m4573,-252l4583,-252,4583,-271,4573,-271,4573,-252xe" filled="true" fillcolor="#000000" stroked="false">
                <v:path arrowok="t"/>
                <v:fill type="solid"/>
              </v:shape>
            </v:group>
            <v:group style="position:absolute;left:4573;top:-252;width:10;height:20" coordorigin="4573,-252" coordsize="10,20">
              <v:shape style="position:absolute;left:4573;top:-252;width:10;height:20" coordorigin="4573,-252" coordsize="10,20" path="m4573,-232l4583,-232,4583,-252,4573,-252,4573,-232xe" filled="true" fillcolor="#000000" stroked="false">
                <v:path arrowok="t"/>
                <v:fill type="solid"/>
              </v:shape>
            </v:group>
            <v:group style="position:absolute;left:4573;top:-232;width:10;height:20" coordorigin="4573,-232" coordsize="10,20">
              <v:shape style="position:absolute;left:4573;top:-232;width:10;height:20" coordorigin="4573,-232" coordsize="10,20" path="m4573,-213l4583,-213,4583,-232,4573,-232,4573,-213xe" filled="true" fillcolor="#000000" stroked="false">
                <v:path arrowok="t"/>
                <v:fill type="solid"/>
              </v:shape>
            </v:group>
            <v:group style="position:absolute;left:4573;top:-213;width:10;height:20" coordorigin="4573,-213" coordsize="10,20">
              <v:shape style="position:absolute;left:4573;top:-213;width:10;height:20" coordorigin="4573,-213" coordsize="10,20" path="m4573,-194l4583,-194,4583,-213,4573,-213,4573,-194xe" filled="true" fillcolor="#000000" stroked="false">
                <v:path arrowok="t"/>
                <v:fill type="solid"/>
              </v:shape>
            </v:group>
            <v:group style="position:absolute;left:4573;top:-194;width:10;height:20" coordorigin="4573,-194" coordsize="10,20">
              <v:shape style="position:absolute;left:4573;top:-194;width:10;height:20" coordorigin="4573,-194" coordsize="10,20" path="m4573,-175l4583,-175,4583,-194,4573,-194,4573,-175xe" filled="true" fillcolor="#000000" stroked="false">
                <v:path arrowok="t"/>
                <v:fill type="solid"/>
              </v:shape>
            </v:group>
            <v:group style="position:absolute;left:4573;top:-175;width:10;height:20" coordorigin="4573,-175" coordsize="10,20">
              <v:shape style="position:absolute;left:4573;top:-175;width:10;height:20" coordorigin="4573,-175" coordsize="10,20" path="m4573,-156l4583,-156,4583,-175,4573,-175,4573,-156xe" filled="true" fillcolor="#000000" stroked="false">
                <v:path arrowok="t"/>
                <v:fill type="solid"/>
              </v:shape>
            </v:group>
            <v:group style="position:absolute;left:4573;top:-156;width:10;height:20" coordorigin="4573,-156" coordsize="10,20">
              <v:shape style="position:absolute;left:4573;top:-156;width:10;height:20" coordorigin="4573,-156" coordsize="10,20" path="m4573,-136l4583,-136,4583,-156,4573,-156,4573,-136xe" filled="true" fillcolor="#000000" stroked="false">
                <v:path arrowok="t"/>
                <v:fill type="solid"/>
              </v:shape>
              <v:shape style="position:absolute;left:4573;top:-117;width:10;height:5" type="#_x0000_t75" stroked="false">
                <v:imagedata r:id="rId66" o:title=""/>
              </v:shape>
            </v:group>
            <v:group style="position:absolute;left:5538;top:-501;width:10;height:20" coordorigin="5538,-501" coordsize="10,20">
              <v:shape style="position:absolute;left:5538;top:-501;width:10;height:20" coordorigin="5538,-501" coordsize="10,20" path="m5538,-482l5547,-482,5547,-501,5538,-501,5538,-482xe" filled="true" fillcolor="#000000" stroked="false">
                <v:path arrowok="t"/>
                <v:fill type="solid"/>
              </v:shape>
            </v:group>
            <v:group style="position:absolute;left:5538;top:-482;width:10;height:20" coordorigin="5538,-482" coordsize="10,20">
              <v:shape style="position:absolute;left:5538;top:-482;width:10;height:20" coordorigin="5538,-482" coordsize="10,20" path="m5538,-463l5547,-463,5547,-482,5538,-482,5538,-463xe" filled="true" fillcolor="#000000" stroked="false">
                <v:path arrowok="t"/>
                <v:fill type="solid"/>
              </v:shape>
            </v:group>
            <v:group style="position:absolute;left:5538;top:-463;width:10;height:20" coordorigin="5538,-463" coordsize="10,20">
              <v:shape style="position:absolute;left:5538;top:-463;width:10;height:20" coordorigin="5538,-463" coordsize="10,20" path="m5538,-444l5547,-444,5547,-463,5538,-463,5538,-444xe" filled="true" fillcolor="#000000" stroked="false">
                <v:path arrowok="t"/>
                <v:fill type="solid"/>
              </v:shape>
            </v:group>
            <v:group style="position:absolute;left:5538;top:-444;width:10;height:20" coordorigin="5538,-444" coordsize="10,20">
              <v:shape style="position:absolute;left:5538;top:-444;width:10;height:20" coordorigin="5538,-444" coordsize="10,20" path="m5538,-424l5547,-424,5547,-444,5538,-444,5538,-424xe" filled="true" fillcolor="#000000" stroked="false">
                <v:path arrowok="t"/>
                <v:fill type="solid"/>
              </v:shape>
            </v:group>
            <v:group style="position:absolute;left:5538;top:-424;width:10;height:20" coordorigin="5538,-424" coordsize="10,20">
              <v:shape style="position:absolute;left:5538;top:-424;width:10;height:20" coordorigin="5538,-424" coordsize="10,20" path="m5538,-405l5547,-405,5547,-424,5538,-424,5538,-405xe" filled="true" fillcolor="#000000" stroked="false">
                <v:path arrowok="t"/>
                <v:fill type="solid"/>
              </v:shape>
            </v:group>
            <v:group style="position:absolute;left:5538;top:-405;width:10;height:20" coordorigin="5538,-405" coordsize="10,20">
              <v:shape style="position:absolute;left:5538;top:-405;width:10;height:20" coordorigin="5538,-405" coordsize="10,20" path="m5538,-386l5547,-386,5547,-405,5538,-405,5538,-386xe" filled="true" fillcolor="#000000" stroked="false">
                <v:path arrowok="t"/>
                <v:fill type="solid"/>
              </v:shape>
            </v:group>
            <v:group style="position:absolute;left:5538;top:-386;width:10;height:20" coordorigin="5538,-386" coordsize="10,20">
              <v:shape style="position:absolute;left:5538;top:-386;width:10;height:20" coordorigin="5538,-386" coordsize="10,20" path="m5538,-367l5547,-367,5547,-386,5538,-386,5538,-367xe" filled="true" fillcolor="#000000" stroked="false">
                <v:path arrowok="t"/>
                <v:fill type="solid"/>
              </v:shape>
            </v:group>
            <v:group style="position:absolute;left:5538;top:-367;width:10;height:20" coordorigin="5538,-367" coordsize="10,20">
              <v:shape style="position:absolute;left:5538;top:-367;width:10;height:20" coordorigin="5538,-367" coordsize="10,20" path="m5538,-348l5547,-348,5547,-367,5538,-367,5538,-348xe" filled="true" fillcolor="#000000" stroked="false">
                <v:path arrowok="t"/>
                <v:fill type="solid"/>
              </v:shape>
            </v:group>
            <v:group style="position:absolute;left:5538;top:-348;width:10;height:20" coordorigin="5538,-348" coordsize="10,20">
              <v:shape style="position:absolute;left:5538;top:-348;width:10;height:20" coordorigin="5538,-348" coordsize="10,20" path="m5538,-328l5547,-328,5547,-348,5538,-348,5538,-328xe" filled="true" fillcolor="#000000" stroked="false">
                <v:path arrowok="t"/>
                <v:fill type="solid"/>
              </v:shape>
            </v:group>
            <v:group style="position:absolute;left:5538;top:-328;width:10;height:20" coordorigin="5538,-328" coordsize="10,20">
              <v:shape style="position:absolute;left:5538;top:-328;width:10;height:20" coordorigin="5538,-328" coordsize="10,20" path="m5538,-309l5547,-309,5547,-328,5538,-328,5538,-309xe" filled="true" fillcolor="#000000" stroked="false">
                <v:path arrowok="t"/>
                <v:fill type="solid"/>
              </v:shape>
            </v:group>
            <v:group style="position:absolute;left:5538;top:-309;width:10;height:20" coordorigin="5538,-309" coordsize="10,20">
              <v:shape style="position:absolute;left:5538;top:-309;width:10;height:20" coordorigin="5538,-309" coordsize="10,20" path="m5538,-290l5547,-290,5547,-309,5538,-309,5538,-290xe" filled="true" fillcolor="#000000" stroked="false">
                <v:path arrowok="t"/>
                <v:fill type="solid"/>
              </v:shape>
            </v:group>
            <v:group style="position:absolute;left:5538;top:-290;width:10;height:20" coordorigin="5538,-290" coordsize="10,20">
              <v:shape style="position:absolute;left:5538;top:-290;width:10;height:20" coordorigin="5538,-290" coordsize="10,20" path="m5538,-271l5547,-271,5547,-290,5538,-290,5538,-271xe" filled="true" fillcolor="#000000" stroked="false">
                <v:path arrowok="t"/>
                <v:fill type="solid"/>
              </v:shape>
            </v:group>
            <v:group style="position:absolute;left:5538;top:-271;width:10;height:20" coordorigin="5538,-271" coordsize="10,20">
              <v:shape style="position:absolute;left:5538;top:-271;width:10;height:20" coordorigin="5538,-271" coordsize="10,20" path="m5538,-252l5547,-252,5547,-271,5538,-271,5538,-252xe" filled="true" fillcolor="#000000" stroked="false">
                <v:path arrowok="t"/>
                <v:fill type="solid"/>
              </v:shape>
            </v:group>
            <v:group style="position:absolute;left:5538;top:-252;width:10;height:20" coordorigin="5538,-252" coordsize="10,20">
              <v:shape style="position:absolute;left:5538;top:-252;width:10;height:20" coordorigin="5538,-252" coordsize="10,20" path="m5538,-232l5547,-232,5547,-252,5538,-252,5538,-232xe" filled="true" fillcolor="#000000" stroked="false">
                <v:path arrowok="t"/>
                <v:fill type="solid"/>
              </v:shape>
            </v:group>
            <v:group style="position:absolute;left:5538;top:-232;width:10;height:20" coordorigin="5538,-232" coordsize="10,20">
              <v:shape style="position:absolute;left:5538;top:-232;width:10;height:20" coordorigin="5538,-232" coordsize="10,20" path="m5538,-213l5547,-213,5547,-232,5538,-232,5538,-213xe" filled="true" fillcolor="#000000" stroked="false">
                <v:path arrowok="t"/>
                <v:fill type="solid"/>
              </v:shape>
            </v:group>
            <v:group style="position:absolute;left:5538;top:-213;width:10;height:20" coordorigin="5538,-213" coordsize="10,20">
              <v:shape style="position:absolute;left:5538;top:-213;width:10;height:20" coordorigin="5538,-213" coordsize="10,20" path="m5538,-194l5547,-194,5547,-213,5538,-213,5538,-194xe" filled="true" fillcolor="#000000" stroked="false">
                <v:path arrowok="t"/>
                <v:fill type="solid"/>
              </v:shape>
            </v:group>
            <v:group style="position:absolute;left:5538;top:-194;width:10;height:20" coordorigin="5538,-194" coordsize="10,20">
              <v:shape style="position:absolute;left:5538;top:-194;width:10;height:20" coordorigin="5538,-194" coordsize="10,20" path="m5538,-175l5547,-175,5547,-194,5538,-194,5538,-175xe" filled="true" fillcolor="#000000" stroked="false">
                <v:path arrowok="t"/>
                <v:fill type="solid"/>
              </v:shape>
            </v:group>
            <v:group style="position:absolute;left:5538;top:-175;width:10;height:20" coordorigin="5538,-175" coordsize="10,20">
              <v:shape style="position:absolute;left:5538;top:-175;width:10;height:20" coordorigin="5538,-175" coordsize="10,20" path="m5538,-156l5547,-156,5547,-175,5538,-175,5538,-156xe" filled="true" fillcolor="#000000" stroked="false">
                <v:path arrowok="t"/>
                <v:fill type="solid"/>
              </v:shape>
            </v:group>
            <v:group style="position:absolute;left:5538;top:-156;width:10;height:20" coordorigin="5538,-156" coordsize="10,20">
              <v:shape style="position:absolute;left:5538;top:-156;width:10;height:20" coordorigin="5538,-156" coordsize="10,20" path="m5538,-136l5547,-136,5547,-156,5538,-156,5538,-136xe" filled="true" fillcolor="#000000" stroked="false">
                <v:path arrowok="t"/>
                <v:fill type="solid"/>
              </v:shape>
              <v:shape style="position:absolute;left:5538;top:-117;width:10;height:5" type="#_x0000_t75" stroked="false">
                <v:imagedata r:id="rId66" o:title=""/>
              </v:shape>
            </v:group>
            <v:group style="position:absolute;left:6952;top:-501;width:10;height:20" coordorigin="6952,-501" coordsize="10,20">
              <v:shape style="position:absolute;left:6952;top:-501;width:10;height:20" coordorigin="6952,-501" coordsize="10,20" path="m6952,-482l6961,-482,6961,-501,6952,-501,6952,-482xe" filled="true" fillcolor="#000000" stroked="false">
                <v:path arrowok="t"/>
                <v:fill type="solid"/>
              </v:shape>
            </v:group>
            <v:group style="position:absolute;left:6952;top:-482;width:10;height:20" coordorigin="6952,-482" coordsize="10,20">
              <v:shape style="position:absolute;left:6952;top:-482;width:10;height:20" coordorigin="6952,-482" coordsize="10,20" path="m6952,-463l6961,-463,6961,-482,6952,-482,6952,-463xe" filled="true" fillcolor="#000000" stroked="false">
                <v:path arrowok="t"/>
                <v:fill type="solid"/>
              </v:shape>
            </v:group>
            <v:group style="position:absolute;left:6952;top:-463;width:10;height:20" coordorigin="6952,-463" coordsize="10,20">
              <v:shape style="position:absolute;left:6952;top:-463;width:10;height:20" coordorigin="6952,-463" coordsize="10,20" path="m6952,-444l6961,-444,6961,-463,6952,-463,6952,-444xe" filled="true" fillcolor="#000000" stroked="false">
                <v:path arrowok="t"/>
                <v:fill type="solid"/>
              </v:shape>
            </v:group>
            <v:group style="position:absolute;left:6952;top:-444;width:10;height:20" coordorigin="6952,-444" coordsize="10,20">
              <v:shape style="position:absolute;left:6952;top:-444;width:10;height:20" coordorigin="6952,-444" coordsize="10,20" path="m6952,-424l6961,-424,6961,-444,6952,-444,6952,-424xe" filled="true" fillcolor="#000000" stroked="false">
                <v:path arrowok="t"/>
                <v:fill type="solid"/>
              </v:shape>
            </v:group>
            <v:group style="position:absolute;left:6952;top:-424;width:10;height:20" coordorigin="6952,-424" coordsize="10,20">
              <v:shape style="position:absolute;left:6952;top:-424;width:10;height:20" coordorigin="6952,-424" coordsize="10,20" path="m6952,-405l6961,-405,6961,-424,6952,-424,6952,-405xe" filled="true" fillcolor="#000000" stroked="false">
                <v:path arrowok="t"/>
                <v:fill type="solid"/>
              </v:shape>
            </v:group>
            <v:group style="position:absolute;left:6952;top:-405;width:10;height:20" coordorigin="6952,-405" coordsize="10,20">
              <v:shape style="position:absolute;left:6952;top:-405;width:10;height:20" coordorigin="6952,-405" coordsize="10,20" path="m6952,-386l6961,-386,6961,-405,6952,-405,6952,-386xe" filled="true" fillcolor="#000000" stroked="false">
                <v:path arrowok="t"/>
                <v:fill type="solid"/>
              </v:shape>
            </v:group>
            <v:group style="position:absolute;left:6952;top:-386;width:10;height:20" coordorigin="6952,-386" coordsize="10,20">
              <v:shape style="position:absolute;left:6952;top:-386;width:10;height:20" coordorigin="6952,-386" coordsize="10,20" path="m6952,-367l6961,-367,6961,-386,6952,-386,6952,-367xe" filled="true" fillcolor="#000000" stroked="false">
                <v:path arrowok="t"/>
                <v:fill type="solid"/>
              </v:shape>
            </v:group>
            <v:group style="position:absolute;left:6952;top:-367;width:10;height:20" coordorigin="6952,-367" coordsize="10,20">
              <v:shape style="position:absolute;left:6952;top:-367;width:10;height:20" coordorigin="6952,-367" coordsize="10,20" path="m6952,-348l6961,-348,6961,-367,6952,-367,6952,-348xe" filled="true" fillcolor="#000000" stroked="false">
                <v:path arrowok="t"/>
                <v:fill type="solid"/>
              </v:shape>
            </v:group>
            <v:group style="position:absolute;left:6952;top:-348;width:10;height:20" coordorigin="6952,-348" coordsize="10,20">
              <v:shape style="position:absolute;left:6952;top:-348;width:10;height:20" coordorigin="6952,-348" coordsize="10,20" path="m6952,-328l6961,-328,6961,-348,6952,-348,6952,-328xe" filled="true" fillcolor="#000000" stroked="false">
                <v:path arrowok="t"/>
                <v:fill type="solid"/>
              </v:shape>
            </v:group>
            <v:group style="position:absolute;left:6952;top:-328;width:10;height:20" coordorigin="6952,-328" coordsize="10,20">
              <v:shape style="position:absolute;left:6952;top:-328;width:10;height:20" coordorigin="6952,-328" coordsize="10,20" path="m6952,-309l6961,-309,6961,-328,6952,-328,6952,-309xe" filled="true" fillcolor="#000000" stroked="false">
                <v:path arrowok="t"/>
                <v:fill type="solid"/>
              </v:shape>
            </v:group>
            <v:group style="position:absolute;left:6952;top:-309;width:10;height:20" coordorigin="6952,-309" coordsize="10,20">
              <v:shape style="position:absolute;left:6952;top:-309;width:10;height:20" coordorigin="6952,-309" coordsize="10,20" path="m6952,-290l6961,-290,6961,-309,6952,-309,6952,-290xe" filled="true" fillcolor="#000000" stroked="false">
                <v:path arrowok="t"/>
                <v:fill type="solid"/>
              </v:shape>
            </v:group>
            <v:group style="position:absolute;left:6952;top:-290;width:10;height:20" coordorigin="6952,-290" coordsize="10,20">
              <v:shape style="position:absolute;left:6952;top:-290;width:10;height:20" coordorigin="6952,-290" coordsize="10,20" path="m6952,-271l6961,-271,6961,-290,6952,-290,6952,-271xe" filled="true" fillcolor="#000000" stroked="false">
                <v:path arrowok="t"/>
                <v:fill type="solid"/>
              </v:shape>
            </v:group>
            <v:group style="position:absolute;left:6952;top:-271;width:10;height:20" coordorigin="6952,-271" coordsize="10,20">
              <v:shape style="position:absolute;left:6952;top:-271;width:10;height:20" coordorigin="6952,-271" coordsize="10,20" path="m6952,-252l6961,-252,6961,-271,6952,-271,6952,-252xe" filled="true" fillcolor="#000000" stroked="false">
                <v:path arrowok="t"/>
                <v:fill type="solid"/>
              </v:shape>
            </v:group>
            <v:group style="position:absolute;left:6952;top:-252;width:10;height:20" coordorigin="6952,-252" coordsize="10,20">
              <v:shape style="position:absolute;left:6952;top:-252;width:10;height:20" coordorigin="6952,-252" coordsize="10,20" path="m6952,-232l6961,-232,6961,-252,6952,-252,6952,-232xe" filled="true" fillcolor="#000000" stroked="false">
                <v:path arrowok="t"/>
                <v:fill type="solid"/>
              </v:shape>
            </v:group>
            <v:group style="position:absolute;left:6952;top:-232;width:10;height:20" coordorigin="6952,-232" coordsize="10,20">
              <v:shape style="position:absolute;left:6952;top:-232;width:10;height:20" coordorigin="6952,-232" coordsize="10,20" path="m6952,-213l6961,-213,6961,-232,6952,-232,6952,-213xe" filled="true" fillcolor="#000000" stroked="false">
                <v:path arrowok="t"/>
                <v:fill type="solid"/>
              </v:shape>
            </v:group>
            <v:group style="position:absolute;left:6952;top:-213;width:10;height:20" coordorigin="6952,-213" coordsize="10,20">
              <v:shape style="position:absolute;left:6952;top:-213;width:10;height:20" coordorigin="6952,-213" coordsize="10,20" path="m6952,-194l6961,-194,6961,-213,6952,-213,6952,-194xe" filled="true" fillcolor="#000000" stroked="false">
                <v:path arrowok="t"/>
                <v:fill type="solid"/>
              </v:shape>
            </v:group>
            <v:group style="position:absolute;left:6952;top:-194;width:10;height:20" coordorigin="6952,-194" coordsize="10,20">
              <v:shape style="position:absolute;left:6952;top:-194;width:10;height:20" coordorigin="6952,-194" coordsize="10,20" path="m6952,-175l6961,-175,6961,-194,6952,-194,6952,-175xe" filled="true" fillcolor="#000000" stroked="false">
                <v:path arrowok="t"/>
                <v:fill type="solid"/>
              </v:shape>
            </v:group>
            <v:group style="position:absolute;left:6952;top:-175;width:10;height:20" coordorigin="6952,-175" coordsize="10,20">
              <v:shape style="position:absolute;left:6952;top:-175;width:10;height:20" coordorigin="6952,-175" coordsize="10,20" path="m6952,-156l6961,-156,6961,-175,6952,-175,6952,-156xe" filled="true" fillcolor="#000000" stroked="false">
                <v:path arrowok="t"/>
                <v:fill type="solid"/>
              </v:shape>
            </v:group>
            <v:group style="position:absolute;left:6952;top:-156;width:10;height:20" coordorigin="6952,-156" coordsize="10,20">
              <v:shape style="position:absolute;left:6952;top:-156;width:10;height:20" coordorigin="6952,-156" coordsize="10,20" path="m6952,-136l6961,-136,6961,-156,6952,-156,6952,-136xe" filled="true" fillcolor="#000000" stroked="false">
                <v:path arrowok="t"/>
                <v:fill type="solid"/>
              </v:shape>
              <v:shape style="position:absolute;left:6952;top:-117;width:10;height:5" type="#_x0000_t75" stroked="false">
                <v:imagedata r:id="rId66" o:title=""/>
              </v:shape>
              <v:shape style="position:absolute;left:8269;top:-117;width:10;height:5" type="#_x0000_t75" stroked="false">
                <v:imagedata r:id="rId66" o:title=""/>
              </v:shape>
              <v:shape style="position:absolute;left:9206;top:-117;width:10;height:5" type="#_x0000_t75" stroked="false">
                <v:imagedata r:id="rId66" o:title=""/>
              </v:shape>
              <v:shape style="position:absolute;left:4638;top:-3590;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8320;top:-3590;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1798;top:-3393;width:52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xbxContent>
                </v:textbox>
                <w10:wrap type="none"/>
              </v:shape>
            </v:group>
            <w10:wrap type="none"/>
          </v:group>
        </w:pict>
      </w:r>
      <w:r>
        <w:rPr/>
        <w:pict>
          <v:shape style="position:absolute;margin-left:157.940002pt;margin-top:-5.856356pt;width:.47996pt;height:.24pt;mso-position-horizontal-relative:page;mso-position-vertical-relative:paragraph;z-index:-1157848" type="#_x0000_t75" stroked="false">
            <v:imagedata r:id="rId66" o:title=""/>
          </v:shape>
        </w:pict>
      </w:r>
      <w:r>
        <w:rPr/>
        <w:pict>
          <v:shape style="position:absolute;margin-left:233.449997pt;margin-top:42.143665pt;width:.48pt;height:.12pt;mso-position-horizontal-relative:page;mso-position-vertical-relative:paragraph;z-index:2824" type="#_x0000_t75" stroked="false">
            <v:imagedata r:id="rId66" o:title=""/>
          </v:shape>
        </w:pict>
      </w:r>
      <w:r>
        <w:rPr/>
        <w:pict>
          <v:shape style="position:absolute;margin-left:372.070007pt;margin-top:42.143665pt;width:.48001pt;height:.12pt;mso-position-horizontal-relative:page;mso-position-vertical-relative:paragraph;z-index:2848" type="#_x0000_t75" stroked="false">
            <v:imagedata r:id="rId66"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）其他货币资金分类表</w:t>
      </w:r>
    </w:p>
    <w:p>
      <w:pPr>
        <w:spacing w:line="240" w:lineRule="auto" w:before="6"/>
        <w:rPr>
          <w:rFonts w:ascii="宋体" w:hAnsi="宋体" w:cs="宋体" w:eastAsia="宋体" w:hint="default"/>
          <w:sz w:val="9"/>
          <w:szCs w:val="9"/>
        </w:rPr>
      </w:pPr>
    </w:p>
    <w:tbl>
      <w:tblPr>
        <w:tblW w:w="0" w:type="auto"/>
        <w:jc w:val="left"/>
        <w:tblInd w:w="1135" w:type="dxa"/>
        <w:tblLayout w:type="fixed"/>
        <w:tblCellMar>
          <w:top w:w="0" w:type="dxa"/>
          <w:left w:w="0" w:type="dxa"/>
          <w:bottom w:w="0" w:type="dxa"/>
          <w:right w:w="0" w:type="dxa"/>
        </w:tblCellMar>
        <w:tblLook w:val="01E0"/>
      </w:tblPr>
      <w:tblGrid>
        <w:gridCol w:w="2998"/>
        <w:gridCol w:w="2772"/>
        <w:gridCol w:w="2772"/>
      </w:tblGrid>
      <w:tr>
        <w:trPr>
          <w:trHeight w:val="396" w:hRule="exact"/>
        </w:trPr>
        <w:tc>
          <w:tcPr>
            <w:tcW w:w="2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22"/>
              <w:jc w:val="righ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c>
        <w:tc>
          <w:tcPr>
            <w:tcW w:w="2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2998"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履约保证金</w:t>
            </w:r>
          </w:p>
        </w:tc>
        <w:tc>
          <w:tcPr>
            <w:tcW w:w="27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691,956.24</w:t>
            </w:r>
            <w:r>
              <w:rPr>
                <w:rFonts w:ascii="Arial Narrow"/>
                <w:sz w:val="21"/>
              </w:rPr>
            </w:r>
          </w:p>
        </w:tc>
        <w:tc>
          <w:tcPr>
            <w:tcW w:w="277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534,814.97</w:t>
            </w:r>
            <w:r>
              <w:rPr>
                <w:rFonts w:ascii="Arial Narrow"/>
                <w:sz w:val="21"/>
              </w:rPr>
            </w:r>
          </w:p>
        </w:tc>
      </w:tr>
      <w:tr>
        <w:trPr>
          <w:trHeight w:val="502" w:hRule="exact"/>
        </w:trPr>
        <w:tc>
          <w:tcPr>
            <w:tcW w:w="2998" w:type="dxa"/>
            <w:tcBorders>
              <w:top w:val="nil" w:sz="6" w:space="0" w:color="auto"/>
              <w:left w:val="nil" w:sz="6" w:space="0" w:color="auto"/>
              <w:bottom w:val="single" w:sz="4" w:space="0" w:color="000000"/>
              <w:right w:val="single" w:sz="4" w:space="0" w:color="000000"/>
            </w:tcBorders>
          </w:tcPr>
          <w:p>
            <w:pPr>
              <w:pStyle w:val="TableParagraph"/>
              <w:spacing w:line="240" w:lineRule="auto" w:before="134"/>
              <w:ind w:right="1222"/>
              <w:jc w:val="right"/>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2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b/>
                <w:spacing w:val="-1"/>
                <w:sz w:val="21"/>
              </w:rPr>
              <w:t>691,956.24</w:t>
            </w:r>
            <w:r>
              <w:rPr>
                <w:rFonts w:ascii="Arial Narrow"/>
                <w:sz w:val="21"/>
              </w:rPr>
            </w:r>
          </w:p>
        </w:tc>
        <w:tc>
          <w:tcPr>
            <w:tcW w:w="2772" w:type="dxa"/>
            <w:tcBorders>
              <w:top w:val="nil" w:sz="6" w:space="0" w:color="auto"/>
              <w:left w:val="single" w:sz="4" w:space="0" w:color="000000"/>
              <w:bottom w:val="single" w:sz="4" w:space="0" w:color="000000"/>
              <w:right w:val="nil" w:sz="6" w:space="0" w:color="auto"/>
            </w:tcBorders>
          </w:tcPr>
          <w:p>
            <w:pPr>
              <w:pStyle w:val="TableParagraph"/>
              <w:spacing w:line="240" w:lineRule="auto" w:before="177"/>
              <w:ind w:right="106"/>
              <w:jc w:val="right"/>
              <w:rPr>
                <w:rFonts w:ascii="Arial Narrow" w:hAnsi="Arial Narrow" w:cs="Arial Narrow" w:eastAsia="Arial Narrow" w:hint="default"/>
                <w:sz w:val="21"/>
                <w:szCs w:val="21"/>
              </w:rPr>
            </w:pPr>
            <w:r>
              <w:rPr>
                <w:rFonts w:ascii="Arial Narrow"/>
                <w:b/>
                <w:spacing w:val="-1"/>
                <w:sz w:val="21"/>
              </w:rPr>
              <w:t>534,814.97</w:t>
            </w:r>
            <w:r>
              <w:rPr>
                <w:rFonts w:ascii="Arial Narrow"/>
                <w:sz w:val="21"/>
              </w:rPr>
            </w:r>
          </w:p>
        </w:tc>
      </w:tr>
    </w:tbl>
    <w:p>
      <w:pPr>
        <w:tabs>
          <w:tab w:pos="6901" w:val="left" w:leader="none"/>
        </w:tabs>
        <w:spacing w:line="20" w:lineRule="exact"/>
        <w:ind w:left="4129"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7" name="image50.png" descr=""/>
            <wp:cNvGraphicFramePr>
              <a:graphicFrameLocks noChangeAspect="1"/>
            </wp:cNvGraphicFramePr>
            <a:graphic>
              <a:graphicData uri="http://schemas.openxmlformats.org/drawingml/2006/picture">
                <pic:pic>
                  <pic:nvPicPr>
                    <pic:cNvPr id="8" name="image50.png"/>
                    <pic:cNvPicPr/>
                  </pic:nvPicPr>
                  <pic:blipFill>
                    <a:blip r:embed="rId67"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9" name="image50.png" descr=""/>
            <wp:cNvGraphicFramePr>
              <a:graphicFrameLocks noChangeAspect="1"/>
            </wp:cNvGraphicFramePr>
            <a:graphic>
              <a:graphicData uri="http://schemas.openxmlformats.org/drawingml/2006/picture">
                <pic:pic>
                  <pic:nvPicPr>
                    <pic:cNvPr id="10" name="image50.png"/>
                    <pic:cNvPicPr/>
                  </pic:nvPicPr>
                  <pic:blipFill>
                    <a:blip r:embed="rId67" cstate="print"/>
                    <a:stretch>
                      <a:fillRect/>
                    </a:stretch>
                  </pic:blipFill>
                  <pic:spPr>
                    <a:xfrm>
                      <a:off x="0" y="0"/>
                      <a:ext cx="6096" cy="3048"/>
                    </a:xfrm>
                    <a:prstGeom prst="rect">
                      <a:avLst/>
                    </a:prstGeom>
                  </pic:spPr>
                </pic:pic>
              </a:graphicData>
            </a:graphic>
          </wp:inline>
        </w:drawing>
      </w:r>
      <w:r>
        <w:rPr>
          <w:rFonts w:ascii="宋体"/>
          <w:sz w:val="2"/>
        </w:rPr>
      </w:r>
    </w:p>
    <w:p>
      <w:pPr>
        <w:spacing w:line="338" w:lineRule="auto" w:before="80"/>
        <w:ind w:left="1258" w:right="1252" w:firstLine="0"/>
        <w:jc w:val="left"/>
        <w:rPr>
          <w:rFonts w:ascii="宋体" w:hAnsi="宋体" w:cs="宋体" w:eastAsia="宋体" w:hint="default"/>
          <w:sz w:val="21"/>
          <w:szCs w:val="21"/>
        </w:rPr>
      </w:pPr>
      <w:r>
        <w:rPr/>
        <w:pict>
          <v:group style="position:absolute;margin-left:84.503998pt;margin-top:-25.636335pt;width:426.45pt;height:5.4pt;mso-position-horizontal-relative:page;mso-position-vertical-relative:paragraph;z-index:-1157776" coordorigin="1690,-513" coordsize="8529,108">
            <v:shape style="position:absolute;left:1690;top:-513;width:2998;height:108" type="#_x0000_t75" stroked="false">
              <v:imagedata r:id="rId68" o:title=""/>
            </v:shape>
            <v:shape style="position:absolute;left:4664;top:-417;width:2787;height:12" type="#_x0000_t75" stroked="false">
              <v:imagedata r:id="rId69" o:title=""/>
            </v:shape>
            <v:shape style="position:absolute;left:7437;top:-414;width:2782;height:10" type="#_x0000_t75" stroked="false">
              <v:imagedata r:id="rId70" o:title=""/>
            </v:shape>
            <w10:wrap type="none"/>
          </v:group>
        </w:pict>
      </w: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）期末余额中无因抵押、质押或冻结等对使用有限制、存放在境外、有潜在回收风险的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款项。</w:t>
      </w:r>
    </w:p>
    <w:p>
      <w:pPr>
        <w:spacing w:before="167"/>
        <w:ind w:left="1258" w:right="1252"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3</w:t>
      </w:r>
      <w:r>
        <w:rPr>
          <w:rFonts w:ascii="宋体" w:hAnsi="宋体" w:cs="宋体" w:eastAsia="宋体" w:hint="default"/>
          <w:spacing w:val="-2"/>
          <w:sz w:val="21"/>
          <w:szCs w:val="21"/>
        </w:rPr>
        <w:t>）货币资金期末较期初增加</w:t>
      </w:r>
      <w:r>
        <w:rPr>
          <w:rFonts w:ascii="宋体" w:hAnsi="宋体" w:cs="宋体" w:eastAsia="宋体" w:hint="default"/>
          <w:spacing w:val="20"/>
          <w:sz w:val="21"/>
          <w:szCs w:val="21"/>
        </w:rPr>
        <w:t> </w:t>
      </w:r>
      <w:r>
        <w:rPr>
          <w:rFonts w:ascii="Arial Narrow" w:hAnsi="Arial Narrow" w:cs="Arial Narrow" w:eastAsia="Arial Narrow" w:hint="default"/>
          <w:spacing w:val="-2"/>
          <w:sz w:val="21"/>
          <w:szCs w:val="21"/>
        </w:rPr>
        <w:t>926.07%</w:t>
      </w:r>
      <w:r>
        <w:rPr>
          <w:rFonts w:ascii="宋体" w:hAnsi="宋体" w:cs="宋体" w:eastAsia="宋体" w:hint="default"/>
          <w:spacing w:val="-2"/>
          <w:sz w:val="21"/>
          <w:szCs w:val="21"/>
        </w:rPr>
        <w:t>，主要原因为：公司上市发行股票收到的资金。</w:t>
      </w:r>
    </w:p>
    <w:p>
      <w:pPr>
        <w:spacing w:line="240" w:lineRule="auto" w:before="10"/>
        <w:rPr>
          <w:rFonts w:ascii="宋体" w:hAnsi="宋体" w:cs="宋体" w:eastAsia="宋体" w:hint="default"/>
          <w:sz w:val="25"/>
          <w:szCs w:val="25"/>
        </w:rPr>
      </w:pPr>
    </w:p>
    <w:p>
      <w:pPr>
        <w:spacing w:before="0"/>
        <w:ind w:left="1258" w:right="1252"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应收账款</w:t>
      </w:r>
      <w:r>
        <w:rPr>
          <w:rFonts w:ascii="宋体" w:hAnsi="宋体" w:cs="宋体" w:eastAsia="宋体" w:hint="default"/>
          <w:sz w:val="21"/>
          <w:szCs w:val="21"/>
        </w:rPr>
      </w:r>
    </w:p>
    <w:p>
      <w:pPr>
        <w:spacing w:before="197"/>
        <w:ind w:left="1258" w:right="1252" w:firstLine="0"/>
        <w:jc w:val="left"/>
        <w:rPr>
          <w:rFonts w:ascii="宋体" w:hAnsi="宋体" w:cs="宋体" w:eastAsia="宋体" w:hint="default"/>
          <w:sz w:val="21"/>
          <w:szCs w:val="21"/>
        </w:rPr>
      </w:pPr>
      <w:r>
        <w:rPr/>
        <w:pict>
          <v:group style="position:absolute;margin-left:111.37999pt;margin-top:37.473713pt;width:440pt;height:19.45pt;mso-position-horizontal-relative:page;mso-position-vertical-relative:paragraph;z-index:-1157752" coordorigin="2228,749" coordsize="8800,389">
            <v:group style="position:absolute;left:2237;top:749;width:10;height:20" coordorigin="2237,749" coordsize="10,20">
              <v:shape style="position:absolute;left:2237;top:749;width:10;height:20" coordorigin="2237,749" coordsize="10,20" path="m2237,769l2247,769,2247,749,2237,749,2237,769xe" filled="true" fillcolor="#000000" stroked="false">
                <v:path arrowok="t"/>
                <v:fill type="solid"/>
              </v:shape>
            </v:group>
            <v:group style="position:absolute;left:2237;top:769;width:10;height:20" coordorigin="2237,769" coordsize="10,20">
              <v:shape style="position:absolute;left:2237;top:769;width:10;height:20" coordorigin="2237,769" coordsize="10,20" path="m2237,788l2247,788,2247,769,2237,769,2237,788xe" filled="true" fillcolor="#000000" stroked="false">
                <v:path arrowok="t"/>
                <v:fill type="solid"/>
              </v:shape>
            </v:group>
            <v:group style="position:absolute;left:2237;top:788;width:10;height:20" coordorigin="2237,788" coordsize="10,20">
              <v:shape style="position:absolute;left:2237;top:788;width:10;height:20" coordorigin="2237,788" coordsize="10,20" path="m2237,807l2247,807,2247,788,2237,788,2237,807xe" filled="true" fillcolor="#000000" stroked="false">
                <v:path arrowok="t"/>
                <v:fill type="solid"/>
              </v:shape>
            </v:group>
            <v:group style="position:absolute;left:2237;top:807;width:10;height:20" coordorigin="2237,807" coordsize="10,20">
              <v:shape style="position:absolute;left:2237;top:807;width:10;height:20" coordorigin="2237,807" coordsize="10,20" path="m2237,826l2247,826,2247,807,2237,807,2237,826xe" filled="true" fillcolor="#000000" stroked="false">
                <v:path arrowok="t"/>
                <v:fill type="solid"/>
              </v:shape>
            </v:group>
            <v:group style="position:absolute;left:2237;top:826;width:10;height:20" coordorigin="2237,826" coordsize="10,20">
              <v:shape style="position:absolute;left:2237;top:826;width:10;height:20" coordorigin="2237,826" coordsize="10,20" path="m2237,845l2247,845,2247,826,2237,826,2237,845xe" filled="true" fillcolor="#000000" stroked="false">
                <v:path arrowok="t"/>
                <v:fill type="solid"/>
              </v:shape>
            </v:group>
            <v:group style="position:absolute;left:2237;top:845;width:10;height:20" coordorigin="2237,845" coordsize="10,20">
              <v:shape style="position:absolute;left:2237;top:845;width:10;height:20" coordorigin="2237,845" coordsize="10,20" path="m2237,865l2247,865,2247,845,2237,845,2237,865xe" filled="true" fillcolor="#000000" stroked="false">
                <v:path arrowok="t"/>
                <v:fill type="solid"/>
              </v:shape>
            </v:group>
            <v:group style="position:absolute;left:2237;top:865;width:10;height:20" coordorigin="2237,865" coordsize="10,20">
              <v:shape style="position:absolute;left:2237;top:865;width:10;height:20" coordorigin="2237,865" coordsize="10,20" path="m2237,884l2247,884,2247,865,2237,865,2237,884xe" filled="true" fillcolor="#000000" stroked="false">
                <v:path arrowok="t"/>
                <v:fill type="solid"/>
              </v:shape>
            </v:group>
            <v:group style="position:absolute;left:2237;top:884;width:10;height:20" coordorigin="2237,884" coordsize="10,20">
              <v:shape style="position:absolute;left:2237;top:884;width:10;height:20" coordorigin="2237,884" coordsize="10,20" path="m2237,903l2247,903,2247,884,2237,884,2237,903xe" filled="true" fillcolor="#000000" stroked="false">
                <v:path arrowok="t"/>
                <v:fill type="solid"/>
              </v:shape>
            </v:group>
            <v:group style="position:absolute;left:2237;top:903;width:10;height:20" coordorigin="2237,903" coordsize="10,20">
              <v:shape style="position:absolute;left:2237;top:903;width:10;height:20" coordorigin="2237,903" coordsize="10,20" path="m2237,922l2247,922,2247,903,2237,903,2237,922xe" filled="true" fillcolor="#000000" stroked="false">
                <v:path arrowok="t"/>
                <v:fill type="solid"/>
              </v:shape>
            </v:group>
            <v:group style="position:absolute;left:2237;top:922;width:10;height:20" coordorigin="2237,922" coordsize="10,20">
              <v:shape style="position:absolute;left:2237;top:922;width:10;height:20" coordorigin="2237,922" coordsize="10,20" path="m2237,941l2247,941,2247,922,2237,922,2237,941xe" filled="true" fillcolor="#000000" stroked="false">
                <v:path arrowok="t"/>
                <v:fill type="solid"/>
              </v:shape>
            </v:group>
            <v:group style="position:absolute;left:2237;top:941;width:10;height:20" coordorigin="2237,941" coordsize="10,20">
              <v:shape style="position:absolute;left:2237;top:941;width:10;height:20" coordorigin="2237,941" coordsize="10,20" path="m2237,961l2247,961,2247,941,2237,941,2237,961xe" filled="true" fillcolor="#000000" stroked="false">
                <v:path arrowok="t"/>
                <v:fill type="solid"/>
              </v:shape>
            </v:group>
            <v:group style="position:absolute;left:2237;top:961;width:10;height:20" coordorigin="2237,961" coordsize="10,20">
              <v:shape style="position:absolute;left:2237;top:961;width:10;height:20" coordorigin="2237,961" coordsize="10,20" path="m2237,980l2247,980,2247,961,2237,961,2237,980xe" filled="true" fillcolor="#000000" stroked="false">
                <v:path arrowok="t"/>
                <v:fill type="solid"/>
              </v:shape>
            </v:group>
            <v:group style="position:absolute;left:2237;top:980;width:10;height:20" coordorigin="2237,980" coordsize="10,20">
              <v:shape style="position:absolute;left:2237;top:980;width:10;height:20" coordorigin="2237,980" coordsize="10,20" path="m2237,999l2247,999,2247,980,2237,980,2237,999xe" filled="true" fillcolor="#000000" stroked="false">
                <v:path arrowok="t"/>
                <v:fill type="solid"/>
              </v:shape>
            </v:group>
            <v:group style="position:absolute;left:2237;top:999;width:10;height:20" coordorigin="2237,999" coordsize="10,20">
              <v:shape style="position:absolute;left:2237;top:999;width:10;height:20" coordorigin="2237,999" coordsize="10,20" path="m2237,1018l2247,1018,2247,999,2237,999,2237,1018xe" filled="true" fillcolor="#000000" stroked="false">
                <v:path arrowok="t"/>
                <v:fill type="solid"/>
              </v:shape>
            </v:group>
            <v:group style="position:absolute;left:2237;top:1018;width:10;height:20" coordorigin="2237,1018" coordsize="10,20">
              <v:shape style="position:absolute;left:2237;top:1018;width:10;height:20" coordorigin="2237,1018" coordsize="10,20" path="m2237,1037l2247,1037,2247,1018,2237,1018,2237,1037xe" filled="true" fillcolor="#000000" stroked="false">
                <v:path arrowok="t"/>
                <v:fill type="solid"/>
              </v:shape>
              <v:shape style="position:absolute;left:2228;top:1037;width:2261;height:101" type="#_x0000_t75" stroked="false">
                <v:imagedata r:id="rId71" o:title=""/>
              </v:shape>
              <v:shape style="position:absolute;left:4484;top:1129;width:2273;height:10" type="#_x0000_t75" stroked="false">
                <v:imagedata r:id="rId72" o:title=""/>
              </v:shape>
              <v:shape style="position:absolute;left:6753;top:1129;width:4275;height:10" type="#_x0000_t75" stroked="false">
                <v:imagedata r:id="rId73" o:title=""/>
              </v:shape>
            </v:group>
            <w10:wrap type="none"/>
          </v:group>
        </w:pict>
      </w:r>
      <w:r>
        <w:rPr/>
        <w:pict>
          <v:group style="position:absolute;margin-left:33.599998pt;margin-top:72.273651pt;width:517.8pt;height:95.8pt;mso-position-horizontal-relative:page;mso-position-vertical-relative:paragraph;z-index:-1157728" coordorigin="672,1445" coordsize="10356,1916">
            <v:shape style="position:absolute;left:2228;top:1445;width:1430;height:101" type="#_x0000_t75" stroked="false">
              <v:imagedata r:id="rId74" o:title=""/>
            </v:shape>
            <v:shape style="position:absolute;left:3653;top:1537;width:836;height:10" type="#_x0000_t75" stroked="false">
              <v:imagedata r:id="rId75" o:title=""/>
            </v:shape>
            <v:shape style="position:absolute;left:4484;top:1537;width:2273;height:10" type="#_x0000_t75" stroked="false">
              <v:imagedata r:id="rId76" o:title=""/>
            </v:shape>
            <v:shape style="position:absolute;left:6753;top:1537;width:3406;height:10" type="#_x0000_t75" stroked="false">
              <v:imagedata r:id="rId77" o:title=""/>
            </v:shape>
            <v:shape style="position:absolute;left:10154;top:1537;width:874;height:10" type="#_x0000_t75" stroked="false">
              <v:imagedata r:id="rId78" o:title=""/>
            </v:shape>
            <v:group style="position:absolute;left:3658;top:1546;width:10;height:20" coordorigin="3658,1546" coordsize="10,20">
              <v:shape style="position:absolute;left:3658;top:1546;width:10;height:20" coordorigin="3658,1546" coordsize="10,20" path="m3658,1565l3668,1565,3668,1546,3658,1546,3658,1565xe" filled="true" fillcolor="#000000" stroked="false">
                <v:path arrowok="t"/>
                <v:fill type="solid"/>
              </v:shape>
            </v:group>
            <v:group style="position:absolute;left:3658;top:1565;width:10;height:20" coordorigin="3658,1565" coordsize="10,20">
              <v:shape style="position:absolute;left:3658;top:1565;width:10;height:20" coordorigin="3658,1565" coordsize="10,20" path="m3658,1585l3668,1585,3668,1565,3658,1565,3658,1585xe" filled="true" fillcolor="#000000" stroked="false">
                <v:path arrowok="t"/>
                <v:fill type="solid"/>
              </v:shape>
            </v:group>
            <v:group style="position:absolute;left:3658;top:1585;width:10;height:20" coordorigin="3658,1585" coordsize="10,20">
              <v:shape style="position:absolute;left:3658;top:1585;width:10;height:20" coordorigin="3658,1585" coordsize="10,20" path="m3658,1604l3668,1604,3668,1585,3658,1585,3658,1604xe" filled="true" fillcolor="#000000" stroked="false">
                <v:path arrowok="t"/>
                <v:fill type="solid"/>
              </v:shape>
            </v:group>
            <v:group style="position:absolute;left:3658;top:1604;width:10;height:20" coordorigin="3658,1604" coordsize="10,20">
              <v:shape style="position:absolute;left:3658;top:1604;width:10;height:20" coordorigin="3658,1604" coordsize="10,20" path="m3658,1623l3668,1623,3668,1604,3658,1604,3658,1623xe" filled="true" fillcolor="#000000" stroked="false">
                <v:path arrowok="t"/>
                <v:fill type="solid"/>
              </v:shape>
            </v:group>
            <v:group style="position:absolute;left:3658;top:1623;width:10;height:20" coordorigin="3658,1623" coordsize="10,20">
              <v:shape style="position:absolute;left:3658;top:1623;width:10;height:20" coordorigin="3658,1623" coordsize="10,20" path="m3658,1642l3668,1642,3668,1623,3658,1623,3658,1642xe" filled="true" fillcolor="#000000" stroked="false">
                <v:path arrowok="t"/>
                <v:fill type="solid"/>
              </v:shape>
            </v:group>
            <v:group style="position:absolute;left:3658;top:1642;width:10;height:20" coordorigin="3658,1642" coordsize="10,20">
              <v:shape style="position:absolute;left:3658;top:1642;width:10;height:20" coordorigin="3658,1642" coordsize="10,20" path="m3658,1661l3668,1661,3668,1642,3658,1642,3658,1661xe" filled="true" fillcolor="#000000" stroked="false">
                <v:path arrowok="t"/>
                <v:fill type="solid"/>
              </v:shape>
            </v:group>
            <v:group style="position:absolute;left:3658;top:1661;width:10;height:20" coordorigin="3658,1661" coordsize="10,20">
              <v:shape style="position:absolute;left:3658;top:1661;width:10;height:20" coordorigin="3658,1661" coordsize="10,20" path="m3658,1681l3668,1681,3668,1661,3658,1661,3658,1681xe" filled="true" fillcolor="#000000" stroked="false">
                <v:path arrowok="t"/>
                <v:fill type="solid"/>
              </v:shape>
            </v:group>
            <v:group style="position:absolute;left:3658;top:1681;width:10;height:20" coordorigin="3658,1681" coordsize="10,20">
              <v:shape style="position:absolute;left:3658;top:1681;width:10;height:20" coordorigin="3658,1681" coordsize="10,20" path="m3658,1700l3668,1700,3668,1681,3658,1681,3658,1700xe" filled="true" fillcolor="#000000" stroked="false">
                <v:path arrowok="t"/>
                <v:fill type="solid"/>
              </v:shape>
            </v:group>
            <v:group style="position:absolute;left:3658;top:1700;width:10;height:20" coordorigin="3658,1700" coordsize="10,20">
              <v:shape style="position:absolute;left:3658;top:1700;width:10;height:20" coordorigin="3658,1700" coordsize="10,20" path="m3658,1719l3668,1719,3668,1700,3658,1700,3658,1719xe" filled="true" fillcolor="#000000" stroked="false">
                <v:path arrowok="t"/>
                <v:fill type="solid"/>
              </v:shape>
            </v:group>
            <v:group style="position:absolute;left:3658;top:1719;width:10;height:20" coordorigin="3658,1719" coordsize="10,20">
              <v:shape style="position:absolute;left:3658;top:1719;width:10;height:20" coordorigin="3658,1719" coordsize="10,20" path="m3658,1738l3668,1738,3668,1719,3658,1719,3658,1738xe" filled="true" fillcolor="#000000" stroked="false">
                <v:path arrowok="t"/>
                <v:fill type="solid"/>
              </v:shape>
            </v:group>
            <v:group style="position:absolute;left:3658;top:1738;width:10;height:20" coordorigin="3658,1738" coordsize="10,20">
              <v:shape style="position:absolute;left:3658;top:1738;width:10;height:20" coordorigin="3658,1738" coordsize="10,20" path="m3658,1757l3668,1757,3668,1738,3658,1738,3658,1757xe" filled="true" fillcolor="#000000" stroked="false">
                <v:path arrowok="t"/>
                <v:fill type="solid"/>
              </v:shape>
            </v:group>
            <v:group style="position:absolute;left:3658;top:1757;width:10;height:20" coordorigin="3658,1757" coordsize="10,20">
              <v:shape style="position:absolute;left:3658;top:1757;width:10;height:20" coordorigin="3658,1757" coordsize="10,20" path="m3658,1777l3668,1777,3668,1757,3658,1757,3658,1777xe" filled="true" fillcolor="#000000" stroked="false">
                <v:path arrowok="t"/>
                <v:fill type="solid"/>
              </v:shape>
            </v:group>
            <v:group style="position:absolute;left:3658;top:1777;width:10;height:20" coordorigin="3658,1777" coordsize="10,20">
              <v:shape style="position:absolute;left:3658;top:1777;width:10;height:20" coordorigin="3658,1777" coordsize="10,20" path="m3658,1796l3668,1796,3668,1777,3658,1777,3658,1796xe" filled="true" fillcolor="#000000" stroked="false">
                <v:path arrowok="t"/>
                <v:fill type="solid"/>
              </v:shape>
            </v:group>
            <v:group style="position:absolute;left:3658;top:1796;width:10;height:20" coordorigin="3658,1796" coordsize="10,20">
              <v:shape style="position:absolute;left:3658;top:1796;width:10;height:20" coordorigin="3658,1796" coordsize="10,20" path="m3658,1815l3668,1815,3668,1796,3658,1796,3658,1815xe" filled="true" fillcolor="#000000" stroked="false">
                <v:path arrowok="t"/>
                <v:fill type="solid"/>
              </v:shape>
            </v:group>
            <v:group style="position:absolute;left:3658;top:1815;width:10;height:20" coordorigin="3658,1815" coordsize="10,20">
              <v:shape style="position:absolute;left:3658;top:1815;width:10;height:20" coordorigin="3658,1815" coordsize="10,20" path="m3658,1834l3668,1834,3668,1815,3658,1815,3658,1834xe" filled="true" fillcolor="#000000" stroked="false">
                <v:path arrowok="t"/>
                <v:fill type="solid"/>
              </v:shape>
            </v:group>
            <v:group style="position:absolute;left:3658;top:1834;width:10;height:20" coordorigin="3658,1834" coordsize="10,20">
              <v:shape style="position:absolute;left:3658;top:1834;width:10;height:20" coordorigin="3658,1834" coordsize="10,20" path="m3658,1853l3668,1853,3668,1834,3658,1834,3658,1853xe" filled="true" fillcolor="#000000" stroked="false">
                <v:path arrowok="t"/>
                <v:fill type="solid"/>
              </v:shape>
            </v:group>
            <v:group style="position:absolute;left:3658;top:1853;width:10;height:20" coordorigin="3658,1853" coordsize="10,20">
              <v:shape style="position:absolute;left:3658;top:1853;width:10;height:20" coordorigin="3658,1853" coordsize="10,20" path="m3658,1873l3668,1873,3668,1853,3658,1853,3658,1873xe" filled="true" fillcolor="#000000" stroked="false">
                <v:path arrowok="t"/>
                <v:fill type="solid"/>
              </v:shape>
            </v:group>
            <v:group style="position:absolute;left:3658;top:1873;width:10;height:20" coordorigin="3658,1873" coordsize="10,20">
              <v:shape style="position:absolute;left:3658;top:1873;width:10;height:20" coordorigin="3658,1873" coordsize="10,20" path="m3658,1892l3668,1892,3668,1873,3658,1873,3658,1892xe" filled="true" fillcolor="#000000" stroked="false">
                <v:path arrowok="t"/>
                <v:fill type="solid"/>
              </v:shape>
            </v:group>
            <v:group style="position:absolute;left:3658;top:1892;width:10;height:20" coordorigin="3658,1892" coordsize="10,20">
              <v:shape style="position:absolute;left:3658;top:1892;width:10;height:20" coordorigin="3658,1892" coordsize="10,20" path="m3658,1912l3668,1912,3668,1892,3658,1892,3658,1912xe" filled="true" fillcolor="#000000" stroked="false">
                <v:path arrowok="t"/>
                <v:fill type="solid"/>
              </v:shape>
            </v:group>
            <v:group style="position:absolute;left:3658;top:1912;width:10;height:20" coordorigin="3658,1912" coordsize="10,20">
              <v:shape style="position:absolute;left:3658;top:1912;width:10;height:20" coordorigin="3658,1912" coordsize="10,20" path="m3658,1931l3668,1931,3668,1912,3658,1912,3658,1931xe" filled="true" fillcolor="#000000" stroked="false">
                <v:path arrowok="t"/>
                <v:fill type="solid"/>
              </v:shape>
            </v:group>
            <v:group style="position:absolute;left:3658;top:1931;width:10;height:20" coordorigin="3658,1931" coordsize="10,20">
              <v:shape style="position:absolute;left:3658;top:1931;width:10;height:20" coordorigin="3658,1931" coordsize="10,20" path="m3658,1950l3668,1950,3668,1931,3658,1931,3658,1950xe" filled="true" fillcolor="#000000" stroked="false">
                <v:path arrowok="t"/>
                <v:fill type="solid"/>
              </v:shape>
            </v:group>
            <v:group style="position:absolute;left:3658;top:1950;width:10;height:20" coordorigin="3658,1950" coordsize="10,20">
              <v:shape style="position:absolute;left:3658;top:1950;width:10;height:20" coordorigin="3658,1950" coordsize="10,20" path="m3658,1969l3668,1969,3668,1950,3658,1950,3658,1969xe" filled="true" fillcolor="#000000" stroked="false">
                <v:path arrowok="t"/>
                <v:fill type="solid"/>
              </v:shape>
            </v:group>
            <v:group style="position:absolute;left:3658;top:1969;width:10;height:20" coordorigin="3658,1969" coordsize="10,20">
              <v:shape style="position:absolute;left:3658;top:1969;width:10;height:20" coordorigin="3658,1969" coordsize="10,20" path="m3658,1988l3668,1988,3668,1969,3658,1969,3658,1988xe" filled="true" fillcolor="#000000" stroked="false">
                <v:path arrowok="t"/>
                <v:fill type="solid"/>
              </v:shape>
            </v:group>
            <v:group style="position:absolute;left:3658;top:1988;width:10;height:20" coordorigin="3658,1988" coordsize="10,20">
              <v:shape style="position:absolute;left:3658;top:1988;width:10;height:20" coordorigin="3658,1988" coordsize="10,20" path="m3658,2008l3668,2008,3668,1988,3658,1988,3658,2008xe" filled="true" fillcolor="#000000" stroked="false">
                <v:path arrowok="t"/>
                <v:fill type="solid"/>
              </v:shape>
            </v:group>
            <v:group style="position:absolute;left:3658;top:2008;width:10;height:20" coordorigin="3658,2008" coordsize="10,20">
              <v:shape style="position:absolute;left:3658;top:2008;width:10;height:20" coordorigin="3658,2008" coordsize="10,20" path="m3658,2027l3668,2027,3668,2008,3658,2008,3658,2027xe" filled="true" fillcolor="#000000" stroked="false">
                <v:path arrowok="t"/>
                <v:fill type="solid"/>
              </v:shape>
            </v:group>
            <v:group style="position:absolute;left:3658;top:2027;width:10;height:20" coordorigin="3658,2027" coordsize="10,20">
              <v:shape style="position:absolute;left:3658;top:2027;width:10;height:20" coordorigin="3658,2027" coordsize="10,20" path="m3658,2046l3668,2046,3668,2027,3658,2027,3658,2046xe" filled="true" fillcolor="#000000" stroked="false">
                <v:path arrowok="t"/>
                <v:fill type="solid"/>
              </v:shape>
            </v:group>
            <v:group style="position:absolute;left:3658;top:2046;width:10;height:20" coordorigin="3658,2046" coordsize="10,20">
              <v:shape style="position:absolute;left:3658;top:2046;width:10;height:20" coordorigin="3658,2046" coordsize="10,20" path="m3658,2065l3668,2065,3668,2046,3658,2046,3658,2065xe" filled="true" fillcolor="#000000" stroked="false">
                <v:path arrowok="t"/>
                <v:fill type="solid"/>
              </v:shape>
            </v:group>
            <v:group style="position:absolute;left:8173;top:1546;width:10;height:20" coordorigin="8173,1546" coordsize="10,20">
              <v:shape style="position:absolute;left:8173;top:1546;width:10;height:20" coordorigin="8173,1546" coordsize="10,20" path="m8173,1565l8183,1565,8183,1546,8173,1546,8173,1565xe" filled="true" fillcolor="#000000" stroked="false">
                <v:path arrowok="t"/>
                <v:fill type="solid"/>
              </v:shape>
            </v:group>
            <v:group style="position:absolute;left:8173;top:1565;width:10;height:20" coordorigin="8173,1565" coordsize="10,20">
              <v:shape style="position:absolute;left:8173;top:1565;width:10;height:20" coordorigin="8173,1565" coordsize="10,20" path="m8173,1585l8183,1585,8183,1565,8173,1565,8173,1585xe" filled="true" fillcolor="#000000" stroked="false">
                <v:path arrowok="t"/>
                <v:fill type="solid"/>
              </v:shape>
            </v:group>
            <v:group style="position:absolute;left:8173;top:1585;width:10;height:20" coordorigin="8173,1585" coordsize="10,20">
              <v:shape style="position:absolute;left:8173;top:1585;width:10;height:20" coordorigin="8173,1585" coordsize="10,20" path="m8173,1604l8183,1604,8183,1585,8173,1585,8173,1604xe" filled="true" fillcolor="#000000" stroked="false">
                <v:path arrowok="t"/>
                <v:fill type="solid"/>
              </v:shape>
            </v:group>
            <v:group style="position:absolute;left:8173;top:1604;width:10;height:20" coordorigin="8173,1604" coordsize="10,20">
              <v:shape style="position:absolute;left:8173;top:1604;width:10;height:20" coordorigin="8173,1604" coordsize="10,20" path="m8173,1623l8183,1623,8183,1604,8173,1604,8173,1623xe" filled="true" fillcolor="#000000" stroked="false">
                <v:path arrowok="t"/>
                <v:fill type="solid"/>
              </v:shape>
            </v:group>
            <v:group style="position:absolute;left:8173;top:1623;width:10;height:20" coordorigin="8173,1623" coordsize="10,20">
              <v:shape style="position:absolute;left:8173;top:1623;width:10;height:20" coordorigin="8173,1623" coordsize="10,20" path="m8173,1642l8183,1642,8183,1623,8173,1623,8173,1642xe" filled="true" fillcolor="#000000" stroked="false">
                <v:path arrowok="t"/>
                <v:fill type="solid"/>
              </v:shape>
            </v:group>
            <v:group style="position:absolute;left:8173;top:1642;width:10;height:20" coordorigin="8173,1642" coordsize="10,20">
              <v:shape style="position:absolute;left:8173;top:1642;width:10;height:20" coordorigin="8173,1642" coordsize="10,20" path="m8173,1661l8183,1661,8183,1642,8173,1642,8173,1661xe" filled="true" fillcolor="#000000" stroked="false">
                <v:path arrowok="t"/>
                <v:fill type="solid"/>
              </v:shape>
            </v:group>
            <v:group style="position:absolute;left:8173;top:1661;width:10;height:20" coordorigin="8173,1661" coordsize="10,20">
              <v:shape style="position:absolute;left:8173;top:1661;width:10;height:20" coordorigin="8173,1661" coordsize="10,20" path="m8173,1681l8183,1681,8183,1661,8173,1661,8173,1681xe" filled="true" fillcolor="#000000" stroked="false">
                <v:path arrowok="t"/>
                <v:fill type="solid"/>
              </v:shape>
            </v:group>
            <v:group style="position:absolute;left:8173;top:1681;width:10;height:20" coordorigin="8173,1681" coordsize="10,20">
              <v:shape style="position:absolute;left:8173;top:1681;width:10;height:20" coordorigin="8173,1681" coordsize="10,20" path="m8173,1700l8183,1700,8183,1681,8173,1681,8173,1700xe" filled="true" fillcolor="#000000" stroked="false">
                <v:path arrowok="t"/>
                <v:fill type="solid"/>
              </v:shape>
            </v:group>
            <v:group style="position:absolute;left:8173;top:1700;width:10;height:20" coordorigin="8173,1700" coordsize="10,20">
              <v:shape style="position:absolute;left:8173;top:1700;width:10;height:20" coordorigin="8173,1700" coordsize="10,20" path="m8173,1719l8183,1719,8183,1700,8173,1700,8173,1719xe" filled="true" fillcolor="#000000" stroked="false">
                <v:path arrowok="t"/>
                <v:fill type="solid"/>
              </v:shape>
            </v:group>
            <v:group style="position:absolute;left:8173;top:1719;width:10;height:20" coordorigin="8173,1719" coordsize="10,20">
              <v:shape style="position:absolute;left:8173;top:1719;width:10;height:20" coordorigin="8173,1719" coordsize="10,20" path="m8173,1738l8183,1738,8183,1719,8173,1719,8173,1738xe" filled="true" fillcolor="#000000" stroked="false">
                <v:path arrowok="t"/>
                <v:fill type="solid"/>
              </v:shape>
            </v:group>
            <v:group style="position:absolute;left:8173;top:1738;width:10;height:20" coordorigin="8173,1738" coordsize="10,20">
              <v:shape style="position:absolute;left:8173;top:1738;width:10;height:20" coordorigin="8173,1738" coordsize="10,20" path="m8173,1757l8183,1757,8183,1738,8173,1738,8173,1757xe" filled="true" fillcolor="#000000" stroked="false">
                <v:path arrowok="t"/>
                <v:fill type="solid"/>
              </v:shape>
            </v:group>
            <v:group style="position:absolute;left:8173;top:1757;width:10;height:20" coordorigin="8173,1757" coordsize="10,20">
              <v:shape style="position:absolute;left:8173;top:1757;width:10;height:20" coordorigin="8173,1757" coordsize="10,20" path="m8173,1777l8183,1777,8183,1757,8173,1757,8173,1777xe" filled="true" fillcolor="#000000" stroked="false">
                <v:path arrowok="t"/>
                <v:fill type="solid"/>
              </v:shape>
            </v:group>
            <v:group style="position:absolute;left:8173;top:1777;width:10;height:20" coordorigin="8173,1777" coordsize="10,20">
              <v:shape style="position:absolute;left:8173;top:1777;width:10;height:20" coordorigin="8173,1777" coordsize="10,20" path="m8173,1796l8183,1796,8183,1777,8173,1777,8173,1796xe" filled="true" fillcolor="#000000" stroked="false">
                <v:path arrowok="t"/>
                <v:fill type="solid"/>
              </v:shape>
            </v:group>
            <v:group style="position:absolute;left:8173;top:1796;width:10;height:20" coordorigin="8173,1796" coordsize="10,20">
              <v:shape style="position:absolute;left:8173;top:1796;width:10;height:20" coordorigin="8173,1796" coordsize="10,20" path="m8173,1815l8183,1815,8183,1796,8173,1796,8173,1815xe" filled="true" fillcolor="#000000" stroked="false">
                <v:path arrowok="t"/>
                <v:fill type="solid"/>
              </v:shape>
            </v:group>
            <v:group style="position:absolute;left:8173;top:1815;width:10;height:20" coordorigin="8173,1815" coordsize="10,20">
              <v:shape style="position:absolute;left:8173;top:1815;width:10;height:20" coordorigin="8173,1815" coordsize="10,20" path="m8173,1834l8183,1834,8183,1815,8173,1815,8173,1834xe" filled="true" fillcolor="#000000" stroked="false">
                <v:path arrowok="t"/>
                <v:fill type="solid"/>
              </v:shape>
            </v:group>
            <v:group style="position:absolute;left:8173;top:1834;width:10;height:20" coordorigin="8173,1834" coordsize="10,20">
              <v:shape style="position:absolute;left:8173;top:1834;width:10;height:20" coordorigin="8173,1834" coordsize="10,20" path="m8173,1853l8183,1853,8183,1834,8173,1834,8173,1853xe" filled="true" fillcolor="#000000" stroked="false">
                <v:path arrowok="t"/>
                <v:fill type="solid"/>
              </v:shape>
            </v:group>
            <v:group style="position:absolute;left:8173;top:1853;width:10;height:20" coordorigin="8173,1853" coordsize="10,20">
              <v:shape style="position:absolute;left:8173;top:1853;width:10;height:20" coordorigin="8173,1853" coordsize="10,20" path="m8173,1873l8183,1873,8183,1853,8173,1853,8173,1873xe" filled="true" fillcolor="#000000" stroked="false">
                <v:path arrowok="t"/>
                <v:fill type="solid"/>
              </v:shape>
            </v:group>
            <v:group style="position:absolute;left:8173;top:1873;width:10;height:20" coordorigin="8173,1873" coordsize="10,20">
              <v:shape style="position:absolute;left:8173;top:1873;width:10;height:20" coordorigin="8173,1873" coordsize="10,20" path="m8173,1892l8183,1892,8183,1873,8173,1873,8173,1892xe" filled="true" fillcolor="#000000" stroked="false">
                <v:path arrowok="t"/>
                <v:fill type="solid"/>
              </v:shape>
            </v:group>
            <v:group style="position:absolute;left:8173;top:1892;width:10;height:20" coordorigin="8173,1892" coordsize="10,20">
              <v:shape style="position:absolute;left:8173;top:1892;width:10;height:20" coordorigin="8173,1892" coordsize="10,20" path="m8173,1912l8183,1912,8183,1892,8173,1892,8173,1912xe" filled="true" fillcolor="#000000" stroked="false">
                <v:path arrowok="t"/>
                <v:fill type="solid"/>
              </v:shape>
            </v:group>
            <v:group style="position:absolute;left:8173;top:1912;width:10;height:20" coordorigin="8173,1912" coordsize="10,20">
              <v:shape style="position:absolute;left:8173;top:1912;width:10;height:20" coordorigin="8173,1912" coordsize="10,20" path="m8173,1931l8183,1931,8183,1912,8173,1912,8173,1931xe" filled="true" fillcolor="#000000" stroked="false">
                <v:path arrowok="t"/>
                <v:fill type="solid"/>
              </v:shape>
            </v:group>
            <v:group style="position:absolute;left:8173;top:1931;width:10;height:20" coordorigin="8173,1931" coordsize="10,20">
              <v:shape style="position:absolute;left:8173;top:1931;width:10;height:20" coordorigin="8173,1931" coordsize="10,20" path="m8173,1950l8183,1950,8183,1931,8173,1931,8173,1950xe" filled="true" fillcolor="#000000" stroked="false">
                <v:path arrowok="t"/>
                <v:fill type="solid"/>
              </v:shape>
            </v:group>
            <v:group style="position:absolute;left:8173;top:1950;width:10;height:20" coordorigin="8173,1950" coordsize="10,20">
              <v:shape style="position:absolute;left:8173;top:1950;width:10;height:20" coordorigin="8173,1950" coordsize="10,20" path="m8173,1969l8183,1969,8183,1950,8173,1950,8173,1969xe" filled="true" fillcolor="#000000" stroked="false">
                <v:path arrowok="t"/>
                <v:fill type="solid"/>
              </v:shape>
            </v:group>
            <v:group style="position:absolute;left:8173;top:1969;width:10;height:20" coordorigin="8173,1969" coordsize="10,20">
              <v:shape style="position:absolute;left:8173;top:1969;width:10;height:20" coordorigin="8173,1969" coordsize="10,20" path="m8173,1988l8183,1988,8183,1969,8173,1969,8173,1988xe" filled="true" fillcolor="#000000" stroked="false">
                <v:path arrowok="t"/>
                <v:fill type="solid"/>
              </v:shape>
            </v:group>
            <v:group style="position:absolute;left:8173;top:1988;width:10;height:20" coordorigin="8173,1988" coordsize="10,20">
              <v:shape style="position:absolute;left:8173;top:1988;width:10;height:20" coordorigin="8173,1988" coordsize="10,20" path="m8173,2008l8183,2008,8183,1988,8173,1988,8173,2008xe" filled="true" fillcolor="#000000" stroked="false">
                <v:path arrowok="t"/>
                <v:fill type="solid"/>
              </v:shape>
            </v:group>
            <v:group style="position:absolute;left:8173;top:2008;width:10;height:20" coordorigin="8173,2008" coordsize="10,20">
              <v:shape style="position:absolute;left:8173;top:2008;width:10;height:20" coordorigin="8173,2008" coordsize="10,20" path="m8173,2027l8183,2027,8183,2008,8173,2008,8173,2027xe" filled="true" fillcolor="#000000" stroked="false">
                <v:path arrowok="t"/>
                <v:fill type="solid"/>
              </v:shape>
            </v:group>
            <v:group style="position:absolute;left:8173;top:2027;width:10;height:20" coordorigin="8173,2027" coordsize="10,20">
              <v:shape style="position:absolute;left:8173;top:2027;width:10;height:20" coordorigin="8173,2027" coordsize="10,20" path="m8173,2046l8183,2046,8183,2027,8173,2027,8173,2046xe" filled="true" fillcolor="#000000" stroked="false">
                <v:path arrowok="t"/>
                <v:fill type="solid"/>
              </v:shape>
            </v:group>
            <v:group style="position:absolute;left:8173;top:2046;width:10;height:20" coordorigin="8173,2046" coordsize="10,20">
              <v:shape style="position:absolute;left:8173;top:2046;width:10;height:20" coordorigin="8173,2046" coordsize="10,20" path="m8173,2065l8183,2065,8183,2046,8173,2046,8173,2065xe" filled="true" fillcolor="#000000" stroked="false">
                <v:path arrowok="t"/>
                <v:fill type="solid"/>
              </v:shape>
              <v:shape style="position:absolute;left:3658;top:2084;width:10;height:10" type="#_x0000_t75" stroked="false">
                <v:imagedata r:id="rId67" o:title=""/>
              </v:shape>
            </v:group>
            <v:group style="position:absolute;left:3658;top:2123;width:10;height:20" coordorigin="3658,2123" coordsize="10,20">
              <v:shape style="position:absolute;left:3658;top:2123;width:10;height:20" coordorigin="3658,2123" coordsize="10,20" path="m3658,2142l3668,2142,3668,2123,3658,2123,3658,2142xe" filled="true" fillcolor="#000000" stroked="false">
                <v:path arrowok="t"/>
                <v:fill type="solid"/>
              </v:shape>
            </v:group>
            <v:group style="position:absolute;left:3658;top:2142;width:10;height:20" coordorigin="3658,2142" coordsize="10,20">
              <v:shape style="position:absolute;left:3658;top:2142;width:10;height:20" coordorigin="3658,2142" coordsize="10,20" path="m3658,2161l3668,2161,3668,2142,3658,2142,3658,2161xe" filled="true" fillcolor="#000000" stroked="false">
                <v:path arrowok="t"/>
                <v:fill type="solid"/>
              </v:shape>
            </v:group>
            <v:group style="position:absolute;left:3658;top:2161;width:10;height:20" coordorigin="3658,2161" coordsize="10,20">
              <v:shape style="position:absolute;left:3658;top:2161;width:10;height:20" coordorigin="3658,2161" coordsize="10,20" path="m3658,2180l3668,2180,3668,2161,3658,2161,3658,2180xe" filled="true" fillcolor="#000000" stroked="false">
                <v:path arrowok="t"/>
                <v:fill type="solid"/>
              </v:shape>
            </v:group>
            <v:group style="position:absolute;left:3658;top:2180;width:10;height:20" coordorigin="3658,2180" coordsize="10,20">
              <v:shape style="position:absolute;left:3658;top:2180;width:10;height:20" coordorigin="3658,2180" coordsize="10,20" path="m3658,2200l3668,2200,3668,2180,3658,2180,3658,2200xe" filled="true" fillcolor="#000000" stroked="false">
                <v:path arrowok="t"/>
                <v:fill type="solid"/>
              </v:shape>
            </v:group>
            <v:group style="position:absolute;left:3658;top:2200;width:10;height:20" coordorigin="3658,2200" coordsize="10,20">
              <v:shape style="position:absolute;left:3658;top:2200;width:10;height:20" coordorigin="3658,2200" coordsize="10,20" path="m3658,2219l3668,2219,3668,2200,3658,2200,3658,2219xe" filled="true" fillcolor="#000000" stroked="false">
                <v:path arrowok="t"/>
                <v:fill type="solid"/>
              </v:shape>
            </v:group>
            <v:group style="position:absolute;left:3658;top:2219;width:10;height:20" coordorigin="3658,2219" coordsize="10,20">
              <v:shape style="position:absolute;left:3658;top:2219;width:10;height:20" coordorigin="3658,2219" coordsize="10,20" path="m3658,2238l3668,2238,3668,2219,3658,2219,3658,2238xe" filled="true" fillcolor="#000000" stroked="false">
                <v:path arrowok="t"/>
                <v:fill type="solid"/>
              </v:shape>
            </v:group>
            <v:group style="position:absolute;left:3658;top:2238;width:10;height:20" coordorigin="3658,2238" coordsize="10,20">
              <v:shape style="position:absolute;left:3658;top:2238;width:10;height:20" coordorigin="3658,2238" coordsize="10,20" path="m3658,2257l3668,2257,3668,2238,3658,2238,3658,2257xe" filled="true" fillcolor="#000000" stroked="false">
                <v:path arrowok="t"/>
                <v:fill type="solid"/>
              </v:shape>
            </v:group>
            <v:group style="position:absolute;left:3658;top:2257;width:10;height:20" coordorigin="3658,2257" coordsize="10,20">
              <v:shape style="position:absolute;left:3658;top:2257;width:10;height:20" coordorigin="3658,2257" coordsize="10,20" path="m3658,2276l3668,2276,3668,2257,3658,2257,3658,2276xe" filled="true" fillcolor="#000000" stroked="false">
                <v:path arrowok="t"/>
                <v:fill type="solid"/>
              </v:shape>
            </v:group>
            <v:group style="position:absolute;left:3658;top:2276;width:10;height:20" coordorigin="3658,2276" coordsize="10,20">
              <v:shape style="position:absolute;left:3658;top:2276;width:10;height:20" coordorigin="3658,2276" coordsize="10,20" path="m3658,2296l3668,2296,3668,2276,3658,2276,3658,2296xe" filled="true" fillcolor="#000000" stroked="false">
                <v:path arrowok="t"/>
                <v:fill type="solid"/>
              </v:shape>
            </v:group>
            <v:group style="position:absolute;left:3658;top:2296;width:10;height:20" coordorigin="3658,2296" coordsize="10,20">
              <v:shape style="position:absolute;left:3658;top:2296;width:10;height:20" coordorigin="3658,2296" coordsize="10,20" path="m3658,2315l3668,2315,3668,2296,3658,2296,3658,2315xe" filled="true" fillcolor="#000000" stroked="false">
                <v:path arrowok="t"/>
                <v:fill type="solid"/>
              </v:shape>
            </v:group>
            <v:group style="position:absolute;left:3658;top:2315;width:10;height:20" coordorigin="3658,2315" coordsize="10,20">
              <v:shape style="position:absolute;left:3658;top:2315;width:10;height:20" coordorigin="3658,2315" coordsize="10,20" path="m3658,2334l3668,2334,3668,2315,3658,2315,3658,2334xe" filled="true" fillcolor="#000000" stroked="false">
                <v:path arrowok="t"/>
                <v:fill type="solid"/>
              </v:shape>
            </v:group>
            <v:group style="position:absolute;left:3658;top:2334;width:10;height:20" coordorigin="3658,2334" coordsize="10,20">
              <v:shape style="position:absolute;left:3658;top:2334;width:10;height:20" coordorigin="3658,2334" coordsize="10,20" path="m3658,2353l3668,2353,3668,2334,3658,2334,3658,2353xe" filled="true" fillcolor="#000000" stroked="false">
                <v:path arrowok="t"/>
                <v:fill type="solid"/>
              </v:shape>
            </v:group>
            <v:group style="position:absolute;left:3658;top:2353;width:10;height:20" coordorigin="3658,2353" coordsize="10,20">
              <v:shape style="position:absolute;left:3658;top:2353;width:10;height:20" coordorigin="3658,2353" coordsize="10,20" path="m3658,2372l3668,2372,3668,2353,3658,2353,3658,2372xe" filled="true" fillcolor="#000000" stroked="false">
                <v:path arrowok="t"/>
                <v:fill type="solid"/>
              </v:shape>
            </v:group>
            <v:group style="position:absolute;left:3658;top:2372;width:10;height:20" coordorigin="3658,2372" coordsize="10,20">
              <v:shape style="position:absolute;left:3658;top:2372;width:10;height:20" coordorigin="3658,2372" coordsize="10,20" path="m3658,2392l3668,2392,3668,2372,3658,2372,3658,2392xe" filled="true" fillcolor="#000000" stroked="false">
                <v:path arrowok="t"/>
                <v:fill type="solid"/>
              </v:shape>
            </v:group>
            <v:group style="position:absolute;left:3658;top:2392;width:10;height:20" coordorigin="3658,2392" coordsize="10,20">
              <v:shape style="position:absolute;left:3658;top:2392;width:10;height:20" coordorigin="3658,2392" coordsize="10,20" path="m3658,2411l3668,2411,3668,2392,3658,2392,3658,2411xe" filled="true" fillcolor="#000000" stroked="false">
                <v:path arrowok="t"/>
                <v:fill type="solid"/>
              </v:shape>
            </v:group>
            <v:group style="position:absolute;left:3658;top:2411;width:10;height:20" coordorigin="3658,2411" coordsize="10,20">
              <v:shape style="position:absolute;left:3658;top:2411;width:10;height:20" coordorigin="3658,2411" coordsize="10,20" path="m3658,2430l3668,2430,3668,2411,3658,2411,3658,2430xe" filled="true" fillcolor="#000000" stroked="false">
                <v:path arrowok="t"/>
                <v:fill type="solid"/>
              </v:shape>
            </v:group>
            <v:group style="position:absolute;left:3658;top:2430;width:10;height:20" coordorigin="3658,2430" coordsize="10,20">
              <v:shape style="position:absolute;left:3658;top:2430;width:10;height:20" coordorigin="3658,2430" coordsize="10,20" path="m3658,2449l3668,2449,3668,2430,3658,2430,3658,2449xe" filled="true" fillcolor="#000000" stroked="false">
                <v:path arrowok="t"/>
                <v:fill type="solid"/>
              </v:shape>
            </v:group>
            <v:group style="position:absolute;left:3658;top:2449;width:10;height:20" coordorigin="3658,2449" coordsize="10,20">
              <v:shape style="position:absolute;left:3658;top:2449;width:10;height:20" coordorigin="3658,2449" coordsize="10,20" path="m3658,2468l3668,2468,3668,2449,3658,2449,3658,2468xe" filled="true" fillcolor="#000000" stroked="false">
                <v:path arrowok="t"/>
                <v:fill type="solid"/>
              </v:shape>
            </v:group>
            <v:group style="position:absolute;left:3658;top:2468;width:10;height:20" coordorigin="3658,2468" coordsize="10,20">
              <v:shape style="position:absolute;left:3658;top:2468;width:10;height:20" coordorigin="3658,2468" coordsize="10,20" path="m3658,2488l3668,2488,3668,2468,3658,2468,3658,2488xe" filled="true" fillcolor="#000000" stroked="false">
                <v:path arrowok="t"/>
                <v:fill type="solid"/>
              </v:shape>
            </v:group>
            <v:group style="position:absolute;left:3658;top:2488;width:10;height:20" coordorigin="3658,2488" coordsize="10,20">
              <v:shape style="position:absolute;left:3658;top:2488;width:10;height:20" coordorigin="3658,2488" coordsize="10,20" path="m3658,2507l3668,2507,3668,2488,3658,2488,3658,2507xe" filled="true" fillcolor="#000000" stroked="false">
                <v:path arrowok="t"/>
                <v:fill type="solid"/>
              </v:shape>
            </v:group>
            <v:group style="position:absolute;left:3658;top:2507;width:10;height:20" coordorigin="3658,2507" coordsize="10,20">
              <v:shape style="position:absolute;left:3658;top:2507;width:10;height:20" coordorigin="3658,2507" coordsize="10,20" path="m3658,2526l3668,2526,3668,2507,3658,2507,3658,2526xe" filled="true" fillcolor="#000000" stroked="false">
                <v:path arrowok="t"/>
                <v:fill type="solid"/>
              </v:shape>
            </v:group>
            <v:group style="position:absolute;left:3658;top:2526;width:10;height:20" coordorigin="3658,2526" coordsize="10,20">
              <v:shape style="position:absolute;left:3658;top:2526;width:10;height:20" coordorigin="3658,2526" coordsize="10,20" path="m3658,2545l3668,2545,3668,2526,3658,2526,3658,2545xe" filled="true" fillcolor="#000000" stroked="false">
                <v:path arrowok="t"/>
                <v:fill type="solid"/>
              </v:shape>
            </v:group>
            <v:group style="position:absolute;left:3658;top:2545;width:10;height:20" coordorigin="3658,2545" coordsize="10,20">
              <v:shape style="position:absolute;left:3658;top:2545;width:10;height:20" coordorigin="3658,2545" coordsize="10,20" path="m3658,2564l3668,2564,3668,2545,3658,2545,3658,2564xe" filled="true" fillcolor="#000000" stroked="false">
                <v:path arrowok="t"/>
                <v:fill type="solid"/>
              </v:shape>
            </v:group>
            <v:group style="position:absolute;left:3658;top:2564;width:10;height:20" coordorigin="3658,2564" coordsize="10,20">
              <v:shape style="position:absolute;left:3658;top:2564;width:10;height:20" coordorigin="3658,2564" coordsize="10,20" path="m3658,2584l3668,2584,3668,2564,3658,2564,3658,2584xe" filled="true" fillcolor="#000000" stroked="false">
                <v:path arrowok="t"/>
                <v:fill type="solid"/>
              </v:shape>
            </v:group>
            <v:group style="position:absolute;left:3658;top:2584;width:10;height:20" coordorigin="3658,2584" coordsize="10,20">
              <v:shape style="position:absolute;left:3658;top:2584;width:10;height:20" coordorigin="3658,2584" coordsize="10,20" path="m3658,2603l3668,2603,3668,2584,3658,2584,3658,2603xe" filled="true" fillcolor="#000000" stroked="false">
                <v:path arrowok="t"/>
                <v:fill type="solid"/>
              </v:shape>
            </v:group>
            <v:group style="position:absolute;left:3658;top:2603;width:10;height:20" coordorigin="3658,2603" coordsize="10,20">
              <v:shape style="position:absolute;left:3658;top:2603;width:10;height:20" coordorigin="3658,2603" coordsize="10,20" path="m3658,2622l3668,2622,3668,2603,3658,2603,3658,2622xe" filled="true" fillcolor="#000000" stroked="false">
                <v:path arrowok="t"/>
                <v:fill type="solid"/>
              </v:shape>
            </v:group>
            <v:group style="position:absolute;left:3658;top:2622;width:10;height:20" coordorigin="3658,2622" coordsize="10,20">
              <v:shape style="position:absolute;left:3658;top:2622;width:10;height:20" coordorigin="3658,2622" coordsize="10,20" path="m3658,2641l3668,2641,3668,2622,3658,2622,3658,2641xe" filled="true" fillcolor="#000000" stroked="false">
                <v:path arrowok="t"/>
                <v:fill type="solid"/>
              </v:shape>
            </v:group>
            <v:group style="position:absolute;left:3658;top:2641;width:10;height:20" coordorigin="3658,2641" coordsize="10,20">
              <v:shape style="position:absolute;left:3658;top:2641;width:10;height:20" coordorigin="3658,2641" coordsize="10,20" path="m3658,2660l3668,2660,3668,2641,3658,2641,3658,2660xe" filled="true" fillcolor="#000000" stroked="false">
                <v:path arrowok="t"/>
                <v:fill type="solid"/>
              </v:shape>
            </v:group>
            <v:group style="position:absolute;left:3658;top:2660;width:10;height:20" coordorigin="3658,2660" coordsize="10,20">
              <v:shape style="position:absolute;left:3658;top:2660;width:10;height:20" coordorigin="3658,2660" coordsize="10,20" path="m3658,2680l3668,2680,3668,2660,3658,2660,3658,2680xe" filled="true" fillcolor="#000000" stroked="false">
                <v:path arrowok="t"/>
                <v:fill type="solid"/>
              </v:shape>
            </v:group>
            <v:group style="position:absolute;left:3658;top:2680;width:10;height:20" coordorigin="3658,2680" coordsize="10,20">
              <v:shape style="position:absolute;left:3658;top:2680;width:10;height:20" coordorigin="3658,2680" coordsize="10,20" path="m3658,2699l3668,2699,3668,2680,3658,2680,3658,2699xe" filled="true" fillcolor="#000000" stroked="false">
                <v:path arrowok="t"/>
                <v:fill type="solid"/>
              </v:shape>
            </v:group>
            <v:group style="position:absolute;left:3658;top:2699;width:10;height:20" coordorigin="3658,2699" coordsize="10,20">
              <v:shape style="position:absolute;left:3658;top:2699;width:10;height:20" coordorigin="3658,2699" coordsize="10,20" path="m3658,2718l3668,2718,3668,2699,3658,2699,3658,2718xe" filled="true" fillcolor="#000000" stroked="false">
                <v:path arrowok="t"/>
                <v:fill type="solid"/>
              </v:shape>
            </v:group>
            <v:group style="position:absolute;left:3658;top:2718;width:10;height:20" coordorigin="3658,2718" coordsize="10,20">
              <v:shape style="position:absolute;left:3658;top:2718;width:10;height:20" coordorigin="3658,2718" coordsize="10,20" path="m3658,2737l3668,2737,3668,2718,3658,2718,3658,2737xe" filled="true" fillcolor="#000000" stroked="false">
                <v:path arrowok="t"/>
                <v:fill type="solid"/>
              </v:shape>
            </v:group>
            <v:group style="position:absolute;left:3658;top:2737;width:10;height:20" coordorigin="3658,2737" coordsize="10,20">
              <v:shape style="position:absolute;left:3658;top:2737;width:10;height:20" coordorigin="3658,2737" coordsize="10,20" path="m3658,2756l3668,2756,3668,2737,3658,2737,3658,2756xe" filled="true" fillcolor="#000000" stroked="false">
                <v:path arrowok="t"/>
                <v:fill type="solid"/>
              </v:shape>
            </v:group>
            <v:group style="position:absolute;left:3658;top:2756;width:10;height:20" coordorigin="3658,2756" coordsize="10,20">
              <v:shape style="position:absolute;left:3658;top:2756;width:10;height:20" coordorigin="3658,2756" coordsize="10,20" path="m3658,2776l3668,2776,3668,2756,3658,2756,3658,2776xe" filled="true" fillcolor="#000000" stroked="false">
                <v:path arrowok="t"/>
                <v:fill type="solid"/>
              </v:shape>
            </v:group>
            <v:group style="position:absolute;left:3658;top:2776;width:10;height:20" coordorigin="3658,2776" coordsize="10,20">
              <v:shape style="position:absolute;left:3658;top:2776;width:10;height:20" coordorigin="3658,2776" coordsize="10,20" path="m3658,2795l3668,2795,3668,2776,3658,2776,3658,2795xe" filled="true" fillcolor="#000000" stroked="false">
                <v:path arrowok="t"/>
                <v:fill type="solid"/>
              </v:shape>
            </v:group>
            <v:group style="position:absolute;left:3658;top:2795;width:10;height:20" coordorigin="3658,2795" coordsize="10,20">
              <v:shape style="position:absolute;left:3658;top:2795;width:10;height:20" coordorigin="3658,2795" coordsize="10,20" path="m3658,2814l3668,2814,3668,2795,3658,2795,3658,2814xe" filled="true" fillcolor="#000000" stroked="false">
                <v:path arrowok="t"/>
                <v:fill type="solid"/>
              </v:shape>
            </v:group>
            <v:group style="position:absolute;left:3658;top:2814;width:10;height:20" coordorigin="3658,2814" coordsize="10,20">
              <v:shape style="position:absolute;left:3658;top:2814;width:10;height:20" coordorigin="3658,2814" coordsize="10,20" path="m3658,2833l3668,2833,3668,2814,3658,2814,3658,2833xe" filled="true" fillcolor="#000000" stroked="false">
                <v:path arrowok="t"/>
                <v:fill type="solid"/>
              </v:shape>
            </v:group>
            <v:group style="position:absolute;left:3658;top:2833;width:10;height:20" coordorigin="3658,2833" coordsize="10,20">
              <v:shape style="position:absolute;left:3658;top:2833;width:10;height:20" coordorigin="3658,2833" coordsize="10,20" path="m3658,2852l3668,2852,3668,2833,3658,2833,3658,2852xe" filled="true" fillcolor="#000000" stroked="false">
                <v:path arrowok="t"/>
                <v:fill type="solid"/>
              </v:shape>
            </v:group>
            <v:group style="position:absolute;left:3658;top:2852;width:10;height:20" coordorigin="3658,2852" coordsize="10,20">
              <v:shape style="position:absolute;left:3658;top:2852;width:10;height:20" coordorigin="3658,2852" coordsize="10,20" path="m3658,2872l3668,2872,3668,2852,3658,2852,3658,2872xe" filled="true" fillcolor="#000000" stroked="false">
                <v:path arrowok="t"/>
                <v:fill type="solid"/>
              </v:shape>
            </v:group>
            <v:group style="position:absolute;left:3658;top:2872;width:10;height:20" coordorigin="3658,2872" coordsize="10,20">
              <v:shape style="position:absolute;left:3658;top:2872;width:10;height:20" coordorigin="3658,2872" coordsize="10,20" path="m3658,2891l3668,2891,3668,2872,3658,2872,3658,2891xe" filled="true" fillcolor="#000000" stroked="false">
                <v:path arrowok="t"/>
                <v:fill type="solid"/>
              </v:shape>
            </v:group>
            <v:group style="position:absolute;left:3658;top:2891;width:10;height:20" coordorigin="3658,2891" coordsize="10,20">
              <v:shape style="position:absolute;left:3658;top:2891;width:10;height:20" coordorigin="3658,2891" coordsize="10,20" path="m3658,2910l3668,2910,3668,2891,3658,2891,3658,2910xe" filled="true" fillcolor="#000000" stroked="false">
                <v:path arrowok="t"/>
                <v:fill type="solid"/>
              </v:shape>
            </v:group>
            <v:group style="position:absolute;left:3658;top:2910;width:10;height:20" coordorigin="3658,2910" coordsize="10,20">
              <v:shape style="position:absolute;left:3658;top:2910;width:10;height:20" coordorigin="3658,2910" coordsize="10,20" path="m3658,2929l3668,2929,3668,2910,3658,2910,3658,2929xe" filled="true" fillcolor="#000000" stroked="false">
                <v:path arrowok="t"/>
                <v:fill type="solid"/>
              </v:shape>
            </v:group>
            <v:group style="position:absolute;left:3658;top:2929;width:10;height:20" coordorigin="3658,2929" coordsize="10,20">
              <v:shape style="position:absolute;left:3658;top:2929;width:10;height:20" coordorigin="3658,2929" coordsize="10,20" path="m3658,2948l3668,2948,3668,2929,3658,2929,3658,2948xe" filled="true" fillcolor="#000000" stroked="false">
                <v:path arrowok="t"/>
                <v:fill type="solid"/>
              </v:shape>
            </v:group>
            <v:group style="position:absolute;left:3658;top:2948;width:10;height:20" coordorigin="3658,2948" coordsize="10,20">
              <v:shape style="position:absolute;left:3658;top:2948;width:10;height:20" coordorigin="3658,2948" coordsize="10,20" path="m3658,2968l3668,2968,3668,2948,3658,2948,3658,2968xe" filled="true" fillcolor="#000000" stroked="false">
                <v:path arrowok="t"/>
                <v:fill type="solid"/>
              </v:shape>
            </v:group>
            <v:group style="position:absolute;left:3658;top:2968;width:10;height:20" coordorigin="3658,2968" coordsize="10,20">
              <v:shape style="position:absolute;left:3658;top:2968;width:10;height:20" coordorigin="3658,2968" coordsize="10,20" path="m3658,2987l3668,2987,3668,2968,3658,2968,3658,2987xe" filled="true" fillcolor="#000000" stroked="false">
                <v:path arrowok="t"/>
                <v:fill type="solid"/>
              </v:shape>
            </v:group>
            <v:group style="position:absolute;left:3658;top:2987;width:10;height:20" coordorigin="3658,2987" coordsize="10,20">
              <v:shape style="position:absolute;left:3658;top:2987;width:10;height:20" coordorigin="3658,2987" coordsize="10,20" path="m3658,3006l3668,3006,3668,2987,3658,2987,3658,3006xe" filled="true" fillcolor="#000000" stroked="false">
                <v:path arrowok="t"/>
                <v:fill type="solid"/>
              </v:shape>
            </v:group>
            <v:group style="position:absolute;left:3658;top:3006;width:10;height:20" coordorigin="3658,3006" coordsize="10,20">
              <v:shape style="position:absolute;left:3658;top:3006;width:10;height:20" coordorigin="3658,3006" coordsize="10,20" path="m3658,3025l3668,3025,3668,3006,3658,3006,3658,3025xe" filled="true" fillcolor="#000000" stroked="false">
                <v:path arrowok="t"/>
                <v:fill type="solid"/>
              </v:shape>
            </v:group>
            <v:group style="position:absolute;left:3658;top:3025;width:10;height:20" coordorigin="3658,3025" coordsize="10,20">
              <v:shape style="position:absolute;left:3658;top:3025;width:10;height:20" coordorigin="3658,3025" coordsize="10,20" path="m3658,3044l3668,3044,3668,3025,3658,3025,3658,3044xe" filled="true" fillcolor="#000000" stroked="false">
                <v:path arrowok="t"/>
                <v:fill type="solid"/>
              </v:shape>
            </v:group>
            <v:group style="position:absolute;left:3658;top:3044;width:10;height:20" coordorigin="3658,3044" coordsize="10,20">
              <v:shape style="position:absolute;left:3658;top:3044;width:10;height:20" coordorigin="3658,3044" coordsize="10,20" path="m3658,3064l3668,3064,3668,3044,3658,3044,3658,3064xe" filled="true" fillcolor="#000000" stroked="false">
                <v:path arrowok="t"/>
                <v:fill type="solid"/>
              </v:shape>
            </v:group>
            <v:group style="position:absolute;left:3658;top:3064;width:10;height:20" coordorigin="3658,3064" coordsize="10,20">
              <v:shape style="position:absolute;left:3658;top:3064;width:10;height:20" coordorigin="3658,3064" coordsize="10,20" path="m3658,3083l3668,3083,3668,3064,3658,3064,3658,3083xe" filled="true" fillcolor="#000000" stroked="false">
                <v:path arrowok="t"/>
                <v:fill type="solid"/>
              </v:shape>
            </v:group>
            <v:group style="position:absolute;left:3658;top:3083;width:10;height:20" coordorigin="3658,3083" coordsize="10,20">
              <v:shape style="position:absolute;left:3658;top:3083;width:10;height:20" coordorigin="3658,3083" coordsize="10,20" path="m3658,3102l3668,3102,3668,3083,3658,3083,3658,3102xe" filled="true" fillcolor="#000000" stroked="false">
                <v:path arrowok="t"/>
                <v:fill type="solid"/>
              </v:shape>
            </v:group>
            <v:group style="position:absolute;left:3658;top:3102;width:10;height:20" coordorigin="3658,3102" coordsize="10,20">
              <v:shape style="position:absolute;left:3658;top:3102;width:10;height:20" coordorigin="3658,3102" coordsize="10,20" path="m3658,3121l3668,3121,3668,3102,3658,3102,3658,3121xe" filled="true" fillcolor="#000000" stroked="false">
                <v:path arrowok="t"/>
                <v:fill type="solid"/>
              </v:shape>
            </v:group>
            <v:group style="position:absolute;left:3658;top:3121;width:10;height:20" coordorigin="3658,3121" coordsize="10,20">
              <v:shape style="position:absolute;left:3658;top:3121;width:10;height:20" coordorigin="3658,3121" coordsize="10,20" path="m3658,3140l3668,3140,3668,3121,3658,3121,3658,3140xe" filled="true" fillcolor="#000000" stroked="false">
                <v:path arrowok="t"/>
                <v:fill type="solid"/>
              </v:shape>
            </v:group>
            <v:group style="position:absolute;left:3658;top:3140;width:10;height:20" coordorigin="3658,3140" coordsize="10,20">
              <v:shape style="position:absolute;left:3658;top:3140;width:10;height:20" coordorigin="3658,3140" coordsize="10,20" path="m3658,3160l3668,3160,3668,3140,3658,3140,3658,3160xe" filled="true" fillcolor="#000000" stroked="false">
                <v:path arrowok="t"/>
                <v:fill type="solid"/>
              </v:shape>
            </v:group>
            <v:group style="position:absolute;left:3658;top:3160;width:10;height:20" coordorigin="3658,3160" coordsize="10,20">
              <v:shape style="position:absolute;left:3658;top:3160;width:10;height:20" coordorigin="3658,3160" coordsize="10,20" path="m3658,3179l3668,3179,3668,3160,3658,3160,3658,3179xe" filled="true" fillcolor="#000000" stroked="false">
                <v:path arrowok="t"/>
                <v:fill type="solid"/>
              </v:shape>
            </v:group>
            <v:group style="position:absolute;left:3658;top:3179;width:10;height:20" coordorigin="3658,3179" coordsize="10,20">
              <v:shape style="position:absolute;left:3658;top:3179;width:10;height:20" coordorigin="3658,3179" coordsize="10,20" path="m3658,3198l3668,3198,3668,3179,3658,3179,3658,3198xe" filled="true" fillcolor="#000000" stroked="false">
                <v:path arrowok="t"/>
                <v:fill type="solid"/>
              </v:shape>
            </v:group>
            <v:group style="position:absolute;left:3658;top:3198;width:10;height:20" coordorigin="3658,3198" coordsize="10,20">
              <v:shape style="position:absolute;left:3658;top:3198;width:10;height:20" coordorigin="3658,3198" coordsize="10,20" path="m3658,3217l3668,3217,3668,3198,3658,3198,3658,3217xe" filled="true" fillcolor="#000000" stroked="false">
                <v:path arrowok="t"/>
                <v:fill type="solid"/>
              </v:shape>
            </v:group>
            <v:group style="position:absolute;left:3658;top:3217;width:10;height:20" coordorigin="3658,3217" coordsize="10,20">
              <v:shape style="position:absolute;left:3658;top:3217;width:10;height:20" coordorigin="3658,3217" coordsize="10,20" path="m3658,3236l3668,3236,3668,3217,3658,3217,3658,3236xe" filled="true" fillcolor="#000000" stroked="false">
                <v:path arrowok="t"/>
                <v:fill type="solid"/>
              </v:shape>
            </v:group>
            <v:group style="position:absolute;left:3658;top:3236;width:10;height:20" coordorigin="3658,3236" coordsize="10,20">
              <v:shape style="position:absolute;left:3658;top:3236;width:10;height:20" coordorigin="3658,3236" coordsize="10,20" path="m3658,3256l3668,3256,3668,3236,3658,3236,3658,3256xe" filled="true" fillcolor="#000000" stroked="false">
                <v:path arrowok="t"/>
                <v:fill type="solid"/>
              </v:shape>
            </v:group>
            <v:group style="position:absolute;left:3658;top:3256;width:10;height:20" coordorigin="3658,3256" coordsize="10,20">
              <v:shape style="position:absolute;left:3658;top:3256;width:10;height:20" coordorigin="3658,3256" coordsize="10,20" path="m3658,3275l3668,3275,3668,3256,3658,3256,3658,3275xe" filled="true" fillcolor="#000000" stroked="false">
                <v:path arrowok="t"/>
                <v:fill type="solid"/>
              </v:shape>
            </v:group>
            <v:group style="position:absolute;left:3658;top:3275;width:10;height:20" coordorigin="3658,3275" coordsize="10,20">
              <v:shape style="position:absolute;left:3658;top:3275;width:10;height:20" coordorigin="3658,3275" coordsize="10,20" path="m3658,3294l3668,3294,3668,3275,3658,3275,3658,3294xe" filled="true" fillcolor="#000000" stroked="false">
                <v:path arrowok="t"/>
                <v:fill type="solid"/>
              </v:shape>
            </v:group>
            <v:group style="position:absolute;left:3658;top:3294;width:10;height:20" coordorigin="3658,3294" coordsize="10,20">
              <v:shape style="position:absolute;left:3658;top:3294;width:10;height:20" coordorigin="3658,3294" coordsize="10,20" path="m3658,3313l3668,3313,3668,3294,3658,3294,3658,3313xe" filled="true" fillcolor="#000000" stroked="false">
                <v:path arrowok="t"/>
                <v:fill type="solid"/>
              </v:shape>
            </v:group>
            <v:group style="position:absolute;left:3658;top:3313;width:10;height:20" coordorigin="3658,3313" coordsize="10,20">
              <v:shape style="position:absolute;left:3658;top:3313;width:10;height:20" coordorigin="3658,3313" coordsize="10,20" path="m3658,3332l3668,3332,3668,3313,3658,3313,3658,3332xe" filled="true" fillcolor="#000000" stroked="false">
                <v:path arrowok="t"/>
                <v:fill type="solid"/>
              </v:shape>
            </v:group>
            <v:group style="position:absolute;left:3658;top:3332;width:10;height:20" coordorigin="3658,3332" coordsize="10,20">
              <v:shape style="position:absolute;left:3658;top:3332;width:10;height:20" coordorigin="3658,3332" coordsize="10,20" path="m3658,3352l3668,3352,3668,3332,3658,3332,3658,3352xe" filled="true" fillcolor="#000000" stroked="false">
                <v:path arrowok="t"/>
                <v:fill type="solid"/>
              </v:shape>
              <v:shape style="position:absolute;left:8173;top:2084;width:10;height:10" type="#_x0000_t75" stroked="false">
                <v:imagedata r:id="rId67" o:title=""/>
              </v:shape>
            </v:group>
            <v:group style="position:absolute;left:8173;top:2104;width:10;height:20" coordorigin="8173,2104" coordsize="10,20">
              <v:shape style="position:absolute;left:8173;top:2104;width:10;height:20" coordorigin="8173,2104" coordsize="10,20" path="m8173,2123l8183,2123,8183,2104,8173,2104,8173,2123xe" filled="true" fillcolor="#000000" stroked="false">
                <v:path arrowok="t"/>
                <v:fill type="solid"/>
              </v:shape>
            </v:group>
            <v:group style="position:absolute;left:8173;top:2123;width:10;height:20" coordorigin="8173,2123" coordsize="10,20">
              <v:shape style="position:absolute;left:8173;top:2123;width:10;height:20" coordorigin="8173,2123" coordsize="10,20" path="m8173,2142l8183,2142,8183,2123,8173,2123,8173,2142xe" filled="true" fillcolor="#000000" stroked="false">
                <v:path arrowok="t"/>
                <v:fill type="solid"/>
              </v:shape>
            </v:group>
            <v:group style="position:absolute;left:8173;top:2142;width:10;height:20" coordorigin="8173,2142" coordsize="10,20">
              <v:shape style="position:absolute;left:8173;top:2142;width:10;height:20" coordorigin="8173,2142" coordsize="10,20" path="m8173,2161l8183,2161,8183,2142,8173,2142,8173,2161xe" filled="true" fillcolor="#000000" stroked="false">
                <v:path arrowok="t"/>
                <v:fill type="solid"/>
              </v:shape>
            </v:group>
            <v:group style="position:absolute;left:8173;top:2161;width:10;height:20" coordorigin="8173,2161" coordsize="10,20">
              <v:shape style="position:absolute;left:8173;top:2161;width:10;height:20" coordorigin="8173,2161" coordsize="10,20" path="m8173,2180l8183,2180,8183,2161,8173,2161,8173,2180xe" filled="true" fillcolor="#000000" stroked="false">
                <v:path arrowok="t"/>
                <v:fill type="solid"/>
              </v:shape>
            </v:group>
            <v:group style="position:absolute;left:8173;top:2180;width:10;height:20" coordorigin="8173,2180" coordsize="10,20">
              <v:shape style="position:absolute;left:8173;top:2180;width:10;height:20" coordorigin="8173,2180" coordsize="10,20" path="m8173,2200l8183,2200,8183,2180,8173,2180,8173,2200xe" filled="true" fillcolor="#000000" stroked="false">
                <v:path arrowok="t"/>
                <v:fill type="solid"/>
              </v:shape>
            </v:group>
            <v:group style="position:absolute;left:8173;top:2200;width:10;height:20" coordorigin="8173,2200" coordsize="10,20">
              <v:shape style="position:absolute;left:8173;top:2200;width:10;height:20" coordorigin="8173,2200" coordsize="10,20" path="m8173,2219l8183,2219,8183,2200,8173,2200,8173,2219xe" filled="true" fillcolor="#000000" stroked="false">
                <v:path arrowok="t"/>
                <v:fill type="solid"/>
              </v:shape>
            </v:group>
            <v:group style="position:absolute;left:8173;top:2219;width:10;height:20" coordorigin="8173,2219" coordsize="10,20">
              <v:shape style="position:absolute;left:8173;top:2219;width:10;height:20" coordorigin="8173,2219" coordsize="10,20" path="m8173,2238l8183,2238,8183,2219,8173,2219,8173,2238xe" filled="true" fillcolor="#000000" stroked="false">
                <v:path arrowok="t"/>
                <v:fill type="solid"/>
              </v:shape>
            </v:group>
            <v:group style="position:absolute;left:8173;top:2238;width:10;height:20" coordorigin="8173,2238" coordsize="10,20">
              <v:shape style="position:absolute;left:8173;top:2238;width:10;height:20" coordorigin="8173,2238" coordsize="10,20" path="m8173,2257l8183,2257,8183,2238,8173,2238,8173,2257xe" filled="true" fillcolor="#000000" stroked="false">
                <v:path arrowok="t"/>
                <v:fill type="solid"/>
              </v:shape>
            </v:group>
            <v:group style="position:absolute;left:8173;top:2257;width:10;height:20" coordorigin="8173,2257" coordsize="10,20">
              <v:shape style="position:absolute;left:8173;top:2257;width:10;height:20" coordorigin="8173,2257" coordsize="10,20" path="m8173,2276l8183,2276,8183,2257,8173,2257,8173,2276xe" filled="true" fillcolor="#000000" stroked="false">
                <v:path arrowok="t"/>
                <v:fill type="solid"/>
              </v:shape>
            </v:group>
            <v:group style="position:absolute;left:8173;top:2276;width:10;height:20" coordorigin="8173,2276" coordsize="10,20">
              <v:shape style="position:absolute;left:8173;top:2276;width:10;height:20" coordorigin="8173,2276" coordsize="10,20" path="m8173,2296l8183,2296,8183,2276,8173,2276,8173,2296xe" filled="true" fillcolor="#000000" stroked="false">
                <v:path arrowok="t"/>
                <v:fill type="solid"/>
              </v:shape>
            </v:group>
            <v:group style="position:absolute;left:8173;top:2296;width:10;height:20" coordorigin="8173,2296" coordsize="10,20">
              <v:shape style="position:absolute;left:8173;top:2296;width:10;height:20" coordorigin="8173,2296" coordsize="10,20" path="m8173,2315l8183,2315,8183,2296,8173,2296,8173,2315xe" filled="true" fillcolor="#000000" stroked="false">
                <v:path arrowok="t"/>
                <v:fill type="solid"/>
              </v:shape>
            </v:group>
            <v:group style="position:absolute;left:8173;top:2315;width:10;height:20" coordorigin="8173,2315" coordsize="10,20">
              <v:shape style="position:absolute;left:8173;top:2315;width:10;height:20" coordorigin="8173,2315" coordsize="10,20" path="m8173,2334l8183,2334,8183,2315,8173,2315,8173,2334xe" filled="true" fillcolor="#000000" stroked="false">
                <v:path arrowok="t"/>
                <v:fill type="solid"/>
              </v:shape>
            </v:group>
            <v:group style="position:absolute;left:8173;top:2334;width:10;height:20" coordorigin="8173,2334" coordsize="10,20">
              <v:shape style="position:absolute;left:8173;top:2334;width:10;height:20" coordorigin="8173,2334" coordsize="10,20" path="m8173,2353l8183,2353,8183,2334,8173,2334,8173,2353xe" filled="true" fillcolor="#000000" stroked="false">
                <v:path arrowok="t"/>
                <v:fill type="solid"/>
              </v:shape>
            </v:group>
            <v:group style="position:absolute;left:8173;top:2353;width:10;height:20" coordorigin="8173,2353" coordsize="10,20">
              <v:shape style="position:absolute;left:8173;top:2353;width:10;height:20" coordorigin="8173,2353" coordsize="10,20" path="m8173,2372l8183,2372,8183,2353,8173,2353,8173,2372xe" filled="true" fillcolor="#000000" stroked="false">
                <v:path arrowok="t"/>
                <v:fill type="solid"/>
              </v:shape>
            </v:group>
            <v:group style="position:absolute;left:8173;top:2372;width:10;height:20" coordorigin="8173,2372" coordsize="10,20">
              <v:shape style="position:absolute;left:8173;top:2372;width:10;height:20" coordorigin="8173,2372" coordsize="10,20" path="m8173,2392l8183,2392,8183,2372,8173,2372,8173,2392xe" filled="true" fillcolor="#000000" stroked="false">
                <v:path arrowok="t"/>
                <v:fill type="solid"/>
              </v:shape>
            </v:group>
            <v:group style="position:absolute;left:8173;top:2392;width:10;height:20" coordorigin="8173,2392" coordsize="10,20">
              <v:shape style="position:absolute;left:8173;top:2392;width:10;height:20" coordorigin="8173,2392" coordsize="10,20" path="m8173,2411l8183,2411,8183,2392,8173,2392,8173,2411xe" filled="true" fillcolor="#000000" stroked="false">
                <v:path arrowok="t"/>
                <v:fill type="solid"/>
              </v:shape>
            </v:group>
            <v:group style="position:absolute;left:8173;top:2411;width:10;height:20" coordorigin="8173,2411" coordsize="10,20">
              <v:shape style="position:absolute;left:8173;top:2411;width:10;height:20" coordorigin="8173,2411" coordsize="10,20" path="m8173,2430l8183,2430,8183,2411,8173,2411,8173,2430xe" filled="true" fillcolor="#000000" stroked="false">
                <v:path arrowok="t"/>
                <v:fill type="solid"/>
              </v:shape>
            </v:group>
            <v:group style="position:absolute;left:8173;top:2430;width:10;height:20" coordorigin="8173,2430" coordsize="10,20">
              <v:shape style="position:absolute;left:8173;top:2430;width:10;height:20" coordorigin="8173,2430" coordsize="10,20" path="m8173,2449l8183,2449,8183,2430,8173,2430,8173,2449xe" filled="true" fillcolor="#000000" stroked="false">
                <v:path arrowok="t"/>
                <v:fill type="solid"/>
              </v:shape>
            </v:group>
            <v:group style="position:absolute;left:8173;top:2449;width:10;height:20" coordorigin="8173,2449" coordsize="10,20">
              <v:shape style="position:absolute;left:8173;top:2449;width:10;height:20" coordorigin="8173,2449" coordsize="10,20" path="m8173,2468l8183,2468,8183,2449,8173,2449,8173,2468xe" filled="true" fillcolor="#000000" stroked="false">
                <v:path arrowok="t"/>
                <v:fill type="solid"/>
              </v:shape>
            </v:group>
            <v:group style="position:absolute;left:8173;top:2468;width:10;height:20" coordorigin="8173,2468" coordsize="10,20">
              <v:shape style="position:absolute;left:8173;top:2468;width:10;height:20" coordorigin="8173,2468" coordsize="10,20" path="m8173,2488l8183,2488,8183,2468,8173,2468,8173,2488xe" filled="true" fillcolor="#000000" stroked="false">
                <v:path arrowok="t"/>
                <v:fill type="solid"/>
              </v:shape>
            </v:group>
            <v:group style="position:absolute;left:8173;top:2488;width:10;height:20" coordorigin="8173,2488" coordsize="10,20">
              <v:shape style="position:absolute;left:8173;top:2488;width:10;height:20" coordorigin="8173,2488" coordsize="10,20" path="m8173,2507l8183,2507,8183,2488,8173,2488,8173,2507xe" filled="true" fillcolor="#000000" stroked="false">
                <v:path arrowok="t"/>
                <v:fill type="solid"/>
              </v:shape>
            </v:group>
            <v:group style="position:absolute;left:8173;top:2507;width:10;height:20" coordorigin="8173,2507" coordsize="10,20">
              <v:shape style="position:absolute;left:8173;top:2507;width:10;height:20" coordorigin="8173,2507" coordsize="10,20" path="m8173,2526l8183,2526,8183,2507,8173,2507,8173,2526xe" filled="true" fillcolor="#000000" stroked="false">
                <v:path arrowok="t"/>
                <v:fill type="solid"/>
              </v:shape>
            </v:group>
            <v:group style="position:absolute;left:8173;top:2526;width:10;height:20" coordorigin="8173,2526" coordsize="10,20">
              <v:shape style="position:absolute;left:8173;top:2526;width:10;height:20" coordorigin="8173,2526" coordsize="10,20" path="m8173,2545l8183,2545,8183,2526,8173,2526,8173,2545xe" filled="true" fillcolor="#000000" stroked="false">
                <v:path arrowok="t"/>
                <v:fill type="solid"/>
              </v:shape>
            </v:group>
            <v:group style="position:absolute;left:8173;top:2545;width:10;height:20" coordorigin="8173,2545" coordsize="10,20">
              <v:shape style="position:absolute;left:8173;top:2545;width:10;height:20" coordorigin="8173,2545" coordsize="10,20" path="m8173,2564l8183,2564,8183,2545,8173,2545,8173,2564xe" filled="true" fillcolor="#000000" stroked="false">
                <v:path arrowok="t"/>
                <v:fill type="solid"/>
              </v:shape>
            </v:group>
            <v:group style="position:absolute;left:8173;top:2564;width:10;height:20" coordorigin="8173,2564" coordsize="10,20">
              <v:shape style="position:absolute;left:8173;top:2564;width:10;height:20" coordorigin="8173,2564" coordsize="10,20" path="m8173,2584l8183,2584,8183,2564,8173,2564,8173,2584xe" filled="true" fillcolor="#000000" stroked="false">
                <v:path arrowok="t"/>
                <v:fill type="solid"/>
              </v:shape>
            </v:group>
            <v:group style="position:absolute;left:8173;top:2584;width:10;height:20" coordorigin="8173,2584" coordsize="10,20">
              <v:shape style="position:absolute;left:8173;top:2584;width:10;height:20" coordorigin="8173,2584" coordsize="10,20" path="m8173,2603l8183,2603,8183,2584,8173,2584,8173,2603xe" filled="true" fillcolor="#000000" stroked="false">
                <v:path arrowok="t"/>
                <v:fill type="solid"/>
              </v:shape>
            </v:group>
            <v:group style="position:absolute;left:8173;top:2603;width:10;height:20" coordorigin="8173,2603" coordsize="10,20">
              <v:shape style="position:absolute;left:8173;top:2603;width:10;height:20" coordorigin="8173,2603" coordsize="10,20" path="m8173,2622l8183,2622,8183,2603,8173,2603,8173,2622xe" filled="true" fillcolor="#000000" stroked="false">
                <v:path arrowok="t"/>
                <v:fill type="solid"/>
              </v:shape>
            </v:group>
            <v:group style="position:absolute;left:8173;top:2622;width:10;height:20" coordorigin="8173,2622" coordsize="10,20">
              <v:shape style="position:absolute;left:8173;top:2622;width:10;height:20" coordorigin="8173,2622" coordsize="10,20" path="m8173,2641l8183,2641,8183,2622,8173,2622,8173,2641xe" filled="true" fillcolor="#000000" stroked="false">
                <v:path arrowok="t"/>
                <v:fill type="solid"/>
              </v:shape>
            </v:group>
            <v:group style="position:absolute;left:8173;top:2641;width:10;height:20" coordorigin="8173,2641" coordsize="10,20">
              <v:shape style="position:absolute;left:8173;top:2641;width:10;height:20" coordorigin="8173,2641" coordsize="10,20" path="m8173,2660l8183,2660,8183,2641,8173,2641,8173,2660xe" filled="true" fillcolor="#000000" stroked="false">
                <v:path arrowok="t"/>
                <v:fill type="solid"/>
              </v:shape>
            </v:group>
            <v:group style="position:absolute;left:8173;top:2660;width:10;height:20" coordorigin="8173,2660" coordsize="10,20">
              <v:shape style="position:absolute;left:8173;top:2660;width:10;height:20" coordorigin="8173,2660" coordsize="10,20" path="m8173,2680l8183,2680,8183,2660,8173,2660,8173,2680xe" filled="true" fillcolor="#000000" stroked="false">
                <v:path arrowok="t"/>
                <v:fill type="solid"/>
              </v:shape>
            </v:group>
            <v:group style="position:absolute;left:8173;top:2680;width:10;height:20" coordorigin="8173,2680" coordsize="10,20">
              <v:shape style="position:absolute;left:8173;top:2680;width:10;height:20" coordorigin="8173,2680" coordsize="10,20" path="m8173,2699l8183,2699,8183,2680,8173,2680,8173,2699xe" filled="true" fillcolor="#000000" stroked="false">
                <v:path arrowok="t"/>
                <v:fill type="solid"/>
              </v:shape>
            </v:group>
            <v:group style="position:absolute;left:8173;top:2699;width:10;height:20" coordorigin="8173,2699" coordsize="10,20">
              <v:shape style="position:absolute;left:8173;top:2699;width:10;height:20" coordorigin="8173,2699" coordsize="10,20" path="m8173,2718l8183,2718,8183,2699,8173,2699,8173,2718xe" filled="true" fillcolor="#000000" stroked="false">
                <v:path arrowok="t"/>
                <v:fill type="solid"/>
              </v:shape>
            </v:group>
            <v:group style="position:absolute;left:8173;top:2718;width:10;height:20" coordorigin="8173,2718" coordsize="10,20">
              <v:shape style="position:absolute;left:8173;top:2718;width:10;height:20" coordorigin="8173,2718" coordsize="10,20" path="m8173,2737l8183,2737,8183,2718,8173,2718,8173,2737xe" filled="true" fillcolor="#000000" stroked="false">
                <v:path arrowok="t"/>
                <v:fill type="solid"/>
              </v:shape>
            </v:group>
            <v:group style="position:absolute;left:8173;top:2737;width:10;height:20" coordorigin="8173,2737" coordsize="10,20">
              <v:shape style="position:absolute;left:8173;top:2737;width:10;height:20" coordorigin="8173,2737" coordsize="10,20" path="m8173,2756l8183,2756,8183,2737,8173,2737,8173,2756xe" filled="true" fillcolor="#000000" stroked="false">
                <v:path arrowok="t"/>
                <v:fill type="solid"/>
              </v:shape>
            </v:group>
            <v:group style="position:absolute;left:8173;top:2756;width:10;height:20" coordorigin="8173,2756" coordsize="10,20">
              <v:shape style="position:absolute;left:8173;top:2756;width:10;height:20" coordorigin="8173,2756" coordsize="10,20" path="m8173,2776l8183,2776,8183,2756,8173,2756,8173,2776xe" filled="true" fillcolor="#000000" stroked="false">
                <v:path arrowok="t"/>
                <v:fill type="solid"/>
              </v:shape>
            </v:group>
            <v:group style="position:absolute;left:8173;top:2776;width:10;height:20" coordorigin="8173,2776" coordsize="10,20">
              <v:shape style="position:absolute;left:8173;top:2776;width:10;height:20" coordorigin="8173,2776" coordsize="10,20" path="m8173,2795l8183,2795,8183,2776,8173,2776,8173,2795xe" filled="true" fillcolor="#000000" stroked="false">
                <v:path arrowok="t"/>
                <v:fill type="solid"/>
              </v:shape>
            </v:group>
            <v:group style="position:absolute;left:8173;top:2795;width:10;height:20" coordorigin="8173,2795" coordsize="10,20">
              <v:shape style="position:absolute;left:8173;top:2795;width:10;height:20" coordorigin="8173,2795" coordsize="10,20" path="m8173,2814l8183,2814,8183,2795,8173,2795,8173,2814xe" filled="true" fillcolor="#000000" stroked="false">
                <v:path arrowok="t"/>
                <v:fill type="solid"/>
              </v:shape>
            </v:group>
            <v:group style="position:absolute;left:8173;top:2814;width:10;height:20" coordorigin="8173,2814" coordsize="10,20">
              <v:shape style="position:absolute;left:8173;top:2814;width:10;height:20" coordorigin="8173,2814" coordsize="10,20" path="m8173,2833l8183,2833,8183,2814,8173,2814,8173,2833xe" filled="true" fillcolor="#000000" stroked="false">
                <v:path arrowok="t"/>
                <v:fill type="solid"/>
              </v:shape>
            </v:group>
            <v:group style="position:absolute;left:8173;top:2833;width:10;height:20" coordorigin="8173,2833" coordsize="10,20">
              <v:shape style="position:absolute;left:8173;top:2833;width:10;height:20" coordorigin="8173,2833" coordsize="10,20" path="m8173,2852l8183,2852,8183,2833,8173,2833,8173,2852xe" filled="true" fillcolor="#000000" stroked="false">
                <v:path arrowok="t"/>
                <v:fill type="solid"/>
              </v:shape>
            </v:group>
            <v:group style="position:absolute;left:8173;top:2852;width:10;height:20" coordorigin="8173,2852" coordsize="10,20">
              <v:shape style="position:absolute;left:8173;top:2852;width:10;height:20" coordorigin="8173,2852" coordsize="10,20" path="m8173,2872l8183,2872,8183,2852,8173,2852,8173,2872xe" filled="true" fillcolor="#000000" stroked="false">
                <v:path arrowok="t"/>
                <v:fill type="solid"/>
              </v:shape>
            </v:group>
            <v:group style="position:absolute;left:8173;top:2872;width:10;height:20" coordorigin="8173,2872" coordsize="10,20">
              <v:shape style="position:absolute;left:8173;top:2872;width:10;height:20" coordorigin="8173,2872" coordsize="10,20" path="m8173,2891l8183,2891,8183,2872,8173,2872,8173,2891xe" filled="true" fillcolor="#000000" stroked="false">
                <v:path arrowok="t"/>
                <v:fill type="solid"/>
              </v:shape>
            </v:group>
            <v:group style="position:absolute;left:8173;top:2891;width:10;height:20" coordorigin="8173,2891" coordsize="10,20">
              <v:shape style="position:absolute;left:8173;top:2891;width:10;height:20" coordorigin="8173,2891" coordsize="10,20" path="m8173,2910l8183,2910,8183,2891,8173,2891,8173,2910xe" filled="true" fillcolor="#000000" stroked="false">
                <v:path arrowok="t"/>
                <v:fill type="solid"/>
              </v:shape>
            </v:group>
            <v:group style="position:absolute;left:8173;top:2910;width:10;height:20" coordorigin="8173,2910" coordsize="10,20">
              <v:shape style="position:absolute;left:8173;top:2910;width:10;height:20" coordorigin="8173,2910" coordsize="10,20" path="m8173,2929l8183,2929,8183,2910,8173,2910,8173,2929xe" filled="true" fillcolor="#000000" stroked="false">
                <v:path arrowok="t"/>
                <v:fill type="solid"/>
              </v:shape>
            </v:group>
            <v:group style="position:absolute;left:8173;top:2929;width:10;height:20" coordorigin="8173,2929" coordsize="10,20">
              <v:shape style="position:absolute;left:8173;top:2929;width:10;height:20" coordorigin="8173,2929" coordsize="10,20" path="m8173,2948l8183,2948,8183,2929,8173,2929,8173,2948xe" filled="true" fillcolor="#000000" stroked="false">
                <v:path arrowok="t"/>
                <v:fill type="solid"/>
              </v:shape>
            </v:group>
            <v:group style="position:absolute;left:8173;top:2948;width:10;height:20" coordorigin="8173,2948" coordsize="10,20">
              <v:shape style="position:absolute;left:8173;top:2948;width:10;height:20" coordorigin="8173,2948" coordsize="10,20" path="m8173,2968l8183,2968,8183,2948,8173,2948,8173,2968xe" filled="true" fillcolor="#000000" stroked="false">
                <v:path arrowok="t"/>
                <v:fill type="solid"/>
              </v:shape>
            </v:group>
            <v:group style="position:absolute;left:8173;top:2968;width:10;height:20" coordorigin="8173,2968" coordsize="10,20">
              <v:shape style="position:absolute;left:8173;top:2968;width:10;height:20" coordorigin="8173,2968" coordsize="10,20" path="m8173,2987l8183,2987,8183,2968,8173,2968,8173,2987xe" filled="true" fillcolor="#000000" stroked="false">
                <v:path arrowok="t"/>
                <v:fill type="solid"/>
              </v:shape>
            </v:group>
            <v:group style="position:absolute;left:8173;top:2987;width:10;height:20" coordorigin="8173,2987" coordsize="10,20">
              <v:shape style="position:absolute;left:8173;top:2987;width:10;height:20" coordorigin="8173,2987" coordsize="10,20" path="m8173,3006l8183,3006,8183,2987,8173,2987,8173,3006xe" filled="true" fillcolor="#000000" stroked="false">
                <v:path arrowok="t"/>
                <v:fill type="solid"/>
              </v:shape>
            </v:group>
            <v:group style="position:absolute;left:8173;top:3006;width:10;height:20" coordorigin="8173,3006" coordsize="10,20">
              <v:shape style="position:absolute;left:8173;top:3006;width:10;height:20" coordorigin="8173,3006" coordsize="10,20" path="m8173,3025l8183,3025,8183,3006,8173,3006,8173,3025xe" filled="true" fillcolor="#000000" stroked="false">
                <v:path arrowok="t"/>
                <v:fill type="solid"/>
              </v:shape>
            </v:group>
            <v:group style="position:absolute;left:8173;top:3025;width:10;height:20" coordorigin="8173,3025" coordsize="10,20">
              <v:shape style="position:absolute;left:8173;top:3025;width:10;height:20" coordorigin="8173,3025" coordsize="10,20" path="m8173,3044l8183,3044,8183,3025,8173,3025,8173,3044xe" filled="true" fillcolor="#000000" stroked="false">
                <v:path arrowok="t"/>
                <v:fill type="solid"/>
              </v:shape>
            </v:group>
            <v:group style="position:absolute;left:8173;top:3044;width:10;height:20" coordorigin="8173,3044" coordsize="10,20">
              <v:shape style="position:absolute;left:8173;top:3044;width:10;height:20" coordorigin="8173,3044" coordsize="10,20" path="m8173,3064l8183,3064,8183,3044,8173,3044,8173,3064xe" filled="true" fillcolor="#000000" stroked="false">
                <v:path arrowok="t"/>
                <v:fill type="solid"/>
              </v:shape>
            </v:group>
            <v:group style="position:absolute;left:8173;top:3064;width:10;height:20" coordorigin="8173,3064" coordsize="10,20">
              <v:shape style="position:absolute;left:8173;top:3064;width:10;height:20" coordorigin="8173,3064" coordsize="10,20" path="m8173,3083l8183,3083,8183,3064,8173,3064,8173,3083xe" filled="true" fillcolor="#000000" stroked="false">
                <v:path arrowok="t"/>
                <v:fill type="solid"/>
              </v:shape>
            </v:group>
            <v:group style="position:absolute;left:8173;top:3083;width:10;height:20" coordorigin="8173,3083" coordsize="10,20">
              <v:shape style="position:absolute;left:8173;top:3083;width:10;height:20" coordorigin="8173,3083" coordsize="10,20" path="m8173,3102l8183,3102,8183,3083,8173,3083,8173,3102xe" filled="true" fillcolor="#000000" stroked="false">
                <v:path arrowok="t"/>
                <v:fill type="solid"/>
              </v:shape>
            </v:group>
            <v:group style="position:absolute;left:8173;top:3102;width:10;height:20" coordorigin="8173,3102" coordsize="10,20">
              <v:shape style="position:absolute;left:8173;top:3102;width:10;height:20" coordorigin="8173,3102" coordsize="10,20" path="m8173,3121l8183,3121,8183,3102,8173,3102,8173,3121xe" filled="true" fillcolor="#000000" stroked="false">
                <v:path arrowok="t"/>
                <v:fill type="solid"/>
              </v:shape>
            </v:group>
            <v:group style="position:absolute;left:8173;top:3121;width:10;height:20" coordorigin="8173,3121" coordsize="10,20">
              <v:shape style="position:absolute;left:8173;top:3121;width:10;height:20" coordorigin="8173,3121" coordsize="10,20" path="m8173,3140l8183,3140,8183,3121,8173,3121,8173,3140xe" filled="true" fillcolor="#000000" stroked="false">
                <v:path arrowok="t"/>
                <v:fill type="solid"/>
              </v:shape>
            </v:group>
            <v:group style="position:absolute;left:8173;top:3140;width:10;height:20" coordorigin="8173,3140" coordsize="10,20">
              <v:shape style="position:absolute;left:8173;top:3140;width:10;height:20" coordorigin="8173,3140" coordsize="10,20" path="m8173,3160l8183,3160,8183,3140,8173,3140,8173,3160xe" filled="true" fillcolor="#000000" stroked="false">
                <v:path arrowok="t"/>
                <v:fill type="solid"/>
              </v:shape>
            </v:group>
            <v:group style="position:absolute;left:8173;top:3160;width:10;height:20" coordorigin="8173,3160" coordsize="10,20">
              <v:shape style="position:absolute;left:8173;top:3160;width:10;height:20" coordorigin="8173,3160" coordsize="10,20" path="m8173,3179l8183,3179,8183,3160,8173,3160,8173,3179xe" filled="true" fillcolor="#000000" stroked="false">
                <v:path arrowok="t"/>
                <v:fill type="solid"/>
              </v:shape>
            </v:group>
            <v:group style="position:absolute;left:8173;top:3179;width:10;height:20" coordorigin="8173,3179" coordsize="10,20">
              <v:shape style="position:absolute;left:8173;top:3179;width:10;height:20" coordorigin="8173,3179" coordsize="10,20" path="m8173,3198l8183,3198,8183,3179,8173,3179,8173,3198xe" filled="true" fillcolor="#000000" stroked="false">
                <v:path arrowok="t"/>
                <v:fill type="solid"/>
              </v:shape>
            </v:group>
            <v:group style="position:absolute;left:8173;top:3198;width:10;height:20" coordorigin="8173,3198" coordsize="10,20">
              <v:shape style="position:absolute;left:8173;top:3198;width:10;height:20" coordorigin="8173,3198" coordsize="10,20" path="m8173,3217l8183,3217,8183,3198,8173,3198,8173,3217xe" filled="true" fillcolor="#000000" stroked="false">
                <v:path arrowok="t"/>
                <v:fill type="solid"/>
              </v:shape>
            </v:group>
            <v:group style="position:absolute;left:8173;top:3217;width:10;height:20" coordorigin="8173,3217" coordsize="10,20">
              <v:shape style="position:absolute;left:8173;top:3217;width:10;height:20" coordorigin="8173,3217" coordsize="10,20" path="m8173,3236l8183,3236,8183,3217,8173,3217,8173,3236xe" filled="true" fillcolor="#000000" stroked="false">
                <v:path arrowok="t"/>
                <v:fill type="solid"/>
              </v:shape>
            </v:group>
            <v:group style="position:absolute;left:8173;top:3236;width:10;height:20" coordorigin="8173,3236" coordsize="10,20">
              <v:shape style="position:absolute;left:8173;top:3236;width:10;height:20" coordorigin="8173,3236" coordsize="10,20" path="m8173,3256l8183,3256,8183,3236,8173,3236,8173,3256xe" filled="true" fillcolor="#000000" stroked="false">
                <v:path arrowok="t"/>
                <v:fill type="solid"/>
              </v:shape>
            </v:group>
            <v:group style="position:absolute;left:8173;top:3256;width:10;height:20" coordorigin="8173,3256" coordsize="10,20">
              <v:shape style="position:absolute;left:8173;top:3256;width:10;height:20" coordorigin="8173,3256" coordsize="10,20" path="m8173,3275l8183,3275,8183,3256,8173,3256,8173,3275xe" filled="true" fillcolor="#000000" stroked="false">
                <v:path arrowok="t"/>
                <v:fill type="solid"/>
              </v:shape>
            </v:group>
            <v:group style="position:absolute;left:8173;top:3275;width:10;height:20" coordorigin="8173,3275" coordsize="10,20">
              <v:shape style="position:absolute;left:8173;top:3275;width:10;height:20" coordorigin="8173,3275" coordsize="10,20" path="m8173,3294l8183,3294,8183,3275,8173,3275,8173,3294xe" filled="true" fillcolor="#000000" stroked="false">
                <v:path arrowok="t"/>
                <v:fill type="solid"/>
              </v:shape>
            </v:group>
            <v:group style="position:absolute;left:8173;top:3294;width:10;height:20" coordorigin="8173,3294" coordsize="10,20">
              <v:shape style="position:absolute;left:8173;top:3294;width:10;height:20" coordorigin="8173,3294" coordsize="10,20" path="m8173,3313l8183,3313,8183,3294,8173,3294,8173,3313xe" filled="true" fillcolor="#000000" stroked="false">
                <v:path arrowok="t"/>
                <v:fill type="solid"/>
              </v:shape>
            </v:group>
            <v:group style="position:absolute;left:8173;top:3313;width:10;height:20" coordorigin="8173,3313" coordsize="10,20">
              <v:shape style="position:absolute;left:8173;top:3313;width:10;height:20" coordorigin="8173,3313" coordsize="10,20" path="m8173,3332l8183,3332,8183,3313,8173,3313,8173,3332xe" filled="true" fillcolor="#000000" stroked="false">
                <v:path arrowok="t"/>
                <v:fill type="solid"/>
              </v:shape>
            </v:group>
            <v:group style="position:absolute;left:8173;top:3332;width:10;height:20" coordorigin="8173,3332" coordsize="10,20">
              <v:shape style="position:absolute;left:8173;top:3332;width:10;height:20" coordorigin="8173,3332" coordsize="10,20" path="m8173,3352l8183,3352,8183,3332,8173,3332,8173,3352xe" filled="true" fillcolor="#000000" stroked="false">
                <v:path arrowok="t"/>
                <v:fill type="solid"/>
              </v:shape>
              <v:shape style="position:absolute;left:672;top:3256;width:1584;height:106" type="#_x0000_t75" stroked="false">
                <v:imagedata r:id="rId79" o:title=""/>
              </v:shape>
              <v:shape style="position:absolute;left:2232;top:3352;width:1426;height:10" type="#_x0000_t75" stroked="false">
                <v:imagedata r:id="rId80" o:title=""/>
              </v:shape>
              <v:shape style="position:absolute;left:3653;top:3352;width:836;height:10" type="#_x0000_t75" stroked="false">
                <v:imagedata r:id="rId75" o:title=""/>
              </v:shape>
              <v:shape style="position:absolute;left:4484;top:3352;width:2273;height:10" type="#_x0000_t75" stroked="false">
                <v:imagedata r:id="rId76" o:title=""/>
              </v:shape>
              <v:shape style="position:absolute;left:6753;top:3352;width:3406;height:10" type="#_x0000_t75" stroked="false">
                <v:imagedata r:id="rId77" o:title=""/>
              </v:shape>
              <v:shape style="position:absolute;left:10154;top:3352;width:874;height:10" type="#_x0000_t75" stroked="false">
                <v:imagedata r:id="rId78" o:title=""/>
              </v:shape>
            </v:group>
            <w10:wrap type="none"/>
          </v:group>
        </w:pict>
      </w:r>
      <w:r>
        <w:rPr/>
        <w:pict>
          <v:shape style="position:absolute;margin-left:111.860001pt;margin-top:104.223694pt;width:.48002pt;height:.48pt;mso-position-horizontal-relative:page;mso-position-vertical-relative:paragraph;z-index:2944" type="#_x0000_t75" stroked="false">
            <v:imagedata r:id="rId67" o:title=""/>
          </v:shape>
        </w:pict>
      </w:r>
      <w:r>
        <w:rPr/>
        <w:pict>
          <v:shape style="position:absolute;margin-left:224.449997pt;margin-top:104.223694pt;width:.48002pt;height:.48pt;mso-position-horizontal-relative:page;mso-position-vertical-relative:paragraph;z-index:2968" type="#_x0000_t75" stroked="false">
            <v:imagedata r:id="rId67" o:title=""/>
          </v:shape>
        </w:pict>
      </w:r>
      <w:r>
        <w:rPr/>
        <w:pict>
          <v:shape style="position:absolute;margin-left:288.170013pt;margin-top:104.223694pt;width:.48003pt;height:.48pt;mso-position-horizontal-relative:page;mso-position-vertical-relative:paragraph;z-index:2992" type="#_x0000_t75" stroked="false">
            <v:imagedata r:id="rId67" o:title=""/>
          </v:shape>
        </w:pict>
      </w:r>
      <w:r>
        <w:rPr/>
        <w:pict>
          <v:shape style="position:absolute;margin-left:337.869995pt;margin-top:104.223694pt;width:.48pt;height:.48pt;mso-position-horizontal-relative:page;mso-position-vertical-relative:paragraph;z-index:3016" type="#_x0000_t75" stroked="false">
            <v:imagedata r:id="rId67" o:title=""/>
          </v:shape>
        </w:pict>
      </w:r>
      <w:r>
        <w:rPr/>
        <w:pict>
          <v:shape style="position:absolute;margin-left:451.299988pt;margin-top:104.223694pt;width:.48003pt;height:.48pt;mso-position-horizontal-relative:page;mso-position-vertical-relative:paragraph;z-index:3040" type="#_x0000_t75" stroked="false">
            <v:imagedata r:id="rId67" o:title=""/>
          </v:shape>
        </w:pict>
      </w:r>
      <w:r>
        <w:rPr/>
        <w:pict>
          <v:shape style="position:absolute;margin-left:507.940002pt;margin-top:104.223694pt;width:.48pt;height:.48pt;mso-position-horizontal-relative:page;mso-position-vertical-relative:paragraph;z-index:3064" type="#_x0000_t75" stroked="false">
            <v:imagedata r:id="rId67"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应收账款按种类披露</w:t>
      </w:r>
    </w:p>
    <w:p>
      <w:pPr>
        <w:spacing w:line="240" w:lineRule="auto" w:before="7"/>
        <w:rPr>
          <w:rFonts w:ascii="宋体" w:hAnsi="宋体" w:cs="宋体" w:eastAsia="宋体" w:hint="default"/>
          <w:sz w:val="17"/>
          <w:szCs w:val="17"/>
        </w:rPr>
      </w:pPr>
    </w:p>
    <w:tbl>
      <w:tblPr>
        <w:tblW w:w="0" w:type="auto"/>
        <w:jc w:val="left"/>
        <w:tblInd w:w="117" w:type="dxa"/>
        <w:tblLayout w:type="fixed"/>
        <w:tblCellMar>
          <w:top w:w="0" w:type="dxa"/>
          <w:left w:w="0" w:type="dxa"/>
          <w:bottom w:w="0" w:type="dxa"/>
          <w:right w:w="0" w:type="dxa"/>
        </w:tblCellMar>
        <w:tblLook w:val="01E0"/>
      </w:tblPr>
      <w:tblGrid>
        <w:gridCol w:w="1584"/>
        <w:gridCol w:w="1547"/>
        <w:gridCol w:w="705"/>
        <w:gridCol w:w="1274"/>
        <w:gridCol w:w="994"/>
        <w:gridCol w:w="1555"/>
        <w:gridCol w:w="713"/>
        <w:gridCol w:w="1133"/>
        <w:gridCol w:w="864"/>
      </w:tblGrid>
      <w:tr>
        <w:trPr>
          <w:trHeight w:val="312" w:hRule="exact"/>
        </w:trPr>
        <w:tc>
          <w:tcPr>
            <w:tcW w:w="5111"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23"/>
              <w:ind w:right="842"/>
              <w:jc w:val="righ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994" w:type="dxa"/>
            <w:tcBorders>
              <w:top w:val="single" w:sz="4" w:space="0" w:color="000000"/>
              <w:left w:val="nil" w:sz="6" w:space="0" w:color="auto"/>
              <w:bottom w:val="nil" w:sz="6" w:space="0" w:color="auto"/>
              <w:right w:val="single" w:sz="4" w:space="0" w:color="000000"/>
            </w:tcBorders>
          </w:tcPr>
          <w:p>
            <w:pPr/>
          </w:p>
        </w:tc>
        <w:tc>
          <w:tcPr>
            <w:tcW w:w="1555" w:type="dxa"/>
            <w:tcBorders>
              <w:top w:val="single" w:sz="4" w:space="0" w:color="000000"/>
              <w:left w:val="single" w:sz="4" w:space="0" w:color="000000"/>
              <w:bottom w:val="nil" w:sz="6" w:space="0" w:color="auto"/>
              <w:right w:val="nil" w:sz="6" w:space="0" w:color="auto"/>
            </w:tcBorders>
          </w:tcPr>
          <w:p>
            <w:pPr/>
          </w:p>
        </w:tc>
        <w:tc>
          <w:tcPr>
            <w:tcW w:w="1846"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8"/>
              <w:ind w:left="15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864" w:type="dxa"/>
            <w:tcBorders>
              <w:top w:val="single" w:sz="4" w:space="0" w:color="000000"/>
              <w:left w:val="nil" w:sz="6" w:space="0" w:color="auto"/>
              <w:bottom w:val="nil" w:sz="6" w:space="0" w:color="auto"/>
              <w:right w:val="nil" w:sz="6" w:space="0" w:color="auto"/>
            </w:tcBorders>
          </w:tcPr>
          <w:p>
            <w:pPr/>
          </w:p>
        </w:tc>
      </w:tr>
      <w:tr>
        <w:trPr>
          <w:trHeight w:val="101" w:hRule="exact"/>
        </w:trPr>
        <w:tc>
          <w:tcPr>
            <w:tcW w:w="1584" w:type="dxa"/>
            <w:tcBorders>
              <w:top w:val="nil" w:sz="6" w:space="0" w:color="auto"/>
              <w:left w:val="nil" w:sz="6" w:space="0" w:color="auto"/>
              <w:bottom w:val="nil" w:sz="6" w:space="0" w:color="auto"/>
              <w:right w:val="nil" w:sz="6" w:space="0" w:color="auto"/>
            </w:tcBorders>
          </w:tcPr>
          <w:p>
            <w:pPr/>
          </w:p>
        </w:tc>
        <w:tc>
          <w:tcPr>
            <w:tcW w:w="1547" w:type="dxa"/>
            <w:tcBorders>
              <w:top w:val="nil" w:sz="6" w:space="0" w:color="auto"/>
              <w:left w:val="nil" w:sz="6" w:space="0" w:color="auto"/>
              <w:bottom w:val="nil" w:sz="6" w:space="0" w:color="auto"/>
              <w:right w:val="nil" w:sz="6" w:space="0" w:color="auto"/>
            </w:tcBorders>
          </w:tcPr>
          <w:p>
            <w:pPr/>
          </w:p>
        </w:tc>
        <w:tc>
          <w:tcPr>
            <w:tcW w:w="705" w:type="dxa"/>
            <w:tcBorders>
              <w:top w:val="nil" w:sz="6" w:space="0" w:color="auto"/>
              <w:left w:val="nil" w:sz="6" w:space="0" w:color="auto"/>
              <w:bottom w:val="nil" w:sz="6" w:space="0" w:color="auto"/>
              <w:right w:val="nil" w:sz="6" w:space="0" w:color="auto"/>
            </w:tcBorders>
          </w:tcPr>
          <w:p>
            <w:pPr/>
          </w:p>
        </w:tc>
        <w:tc>
          <w:tcPr>
            <w:tcW w:w="2268" w:type="dxa"/>
            <w:gridSpan w:val="2"/>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c>
          <w:tcPr>
            <w:tcW w:w="713" w:type="dxa"/>
            <w:tcBorders>
              <w:top w:val="nil" w:sz="6" w:space="0" w:color="auto"/>
              <w:left w:val="nil" w:sz="6" w:space="0" w:color="auto"/>
              <w:bottom w:val="nil" w:sz="6" w:space="0" w:color="auto"/>
              <w:right w:val="nil" w:sz="6" w:space="0" w:color="auto"/>
            </w:tcBorders>
          </w:tcPr>
          <w:p>
            <w:pPr/>
          </w:p>
        </w:tc>
        <w:tc>
          <w:tcPr>
            <w:tcW w:w="1997" w:type="dxa"/>
            <w:gridSpan w:val="2"/>
            <w:tcBorders>
              <w:top w:val="nil" w:sz="6" w:space="0" w:color="auto"/>
              <w:left w:val="nil" w:sz="6" w:space="0" w:color="auto"/>
              <w:bottom w:val="nil" w:sz="6" w:space="0" w:color="auto"/>
              <w:right w:val="nil" w:sz="6" w:space="0" w:color="auto"/>
            </w:tcBorders>
          </w:tcPr>
          <w:p>
            <w:pPr/>
          </w:p>
        </w:tc>
      </w:tr>
      <w:tr>
        <w:trPr>
          <w:trHeight w:val="378" w:hRule="exact"/>
        </w:trPr>
        <w:tc>
          <w:tcPr>
            <w:tcW w:w="1584"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8"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1547"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698" w:right="-1"/>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05" w:type="dxa"/>
            <w:tcBorders>
              <w:top w:val="nil" w:sz="6" w:space="0" w:color="auto"/>
              <w:left w:val="nil" w:sz="6" w:space="0" w:color="auto"/>
              <w:bottom w:val="nil" w:sz="6" w:space="0" w:color="auto"/>
              <w:right w:val="single" w:sz="4" w:space="0" w:color="000000"/>
            </w:tcBorders>
          </w:tcPr>
          <w:p>
            <w:pPr/>
          </w:p>
        </w:tc>
        <w:tc>
          <w:tcPr>
            <w:tcW w:w="226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705"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705" w:right="-1"/>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3" w:type="dxa"/>
            <w:tcBorders>
              <w:top w:val="nil" w:sz="6" w:space="0" w:color="auto"/>
              <w:left w:val="nil" w:sz="6" w:space="0" w:color="auto"/>
              <w:bottom w:val="nil" w:sz="6" w:space="0" w:color="auto"/>
              <w:right w:val="single" w:sz="4" w:space="0" w:color="000000"/>
            </w:tcBorders>
          </w:tcPr>
          <w:p>
            <w:pPr/>
          </w:p>
        </w:tc>
        <w:tc>
          <w:tcPr>
            <w:tcW w:w="1997"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0"/>
              <w:ind w:left="571"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0" w:hRule="exact"/>
        </w:trPr>
        <w:tc>
          <w:tcPr>
            <w:tcW w:w="1584" w:type="dxa"/>
            <w:tcBorders>
              <w:top w:val="nil" w:sz="6" w:space="0" w:color="auto"/>
              <w:left w:val="nil" w:sz="6" w:space="0" w:color="auto"/>
              <w:bottom w:val="nil" w:sz="6" w:space="0" w:color="auto"/>
              <w:right w:val="nil" w:sz="6" w:space="0" w:color="auto"/>
            </w:tcBorders>
          </w:tcPr>
          <w:p>
            <w:pPr/>
          </w:p>
        </w:tc>
        <w:tc>
          <w:tcPr>
            <w:tcW w:w="1547" w:type="dxa"/>
            <w:tcBorders>
              <w:top w:val="nil" w:sz="6" w:space="0" w:color="auto"/>
              <w:left w:val="nil" w:sz="6" w:space="0" w:color="auto"/>
              <w:bottom w:val="nil" w:sz="6" w:space="0" w:color="auto"/>
              <w:right w:val="nil" w:sz="6" w:space="0" w:color="auto"/>
            </w:tcBorders>
          </w:tcPr>
          <w:p>
            <w:pPr/>
          </w:p>
        </w:tc>
        <w:tc>
          <w:tcPr>
            <w:tcW w:w="705" w:type="dxa"/>
            <w:tcBorders>
              <w:top w:val="nil" w:sz="6" w:space="0" w:color="auto"/>
              <w:left w:val="nil" w:sz="6" w:space="0" w:color="auto"/>
              <w:bottom w:val="nil" w:sz="6" w:space="0" w:color="auto"/>
              <w:right w:val="single" w:sz="4" w:space="0" w:color="000000"/>
            </w:tcBorders>
          </w:tcPr>
          <w:p>
            <w:pPr/>
          </w:p>
        </w:tc>
        <w:tc>
          <w:tcPr>
            <w:tcW w:w="2268" w:type="dxa"/>
            <w:gridSpan w:val="2"/>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c>
          <w:tcPr>
            <w:tcW w:w="713" w:type="dxa"/>
            <w:tcBorders>
              <w:top w:val="nil" w:sz="6" w:space="0" w:color="auto"/>
              <w:left w:val="nil" w:sz="6" w:space="0" w:color="auto"/>
              <w:bottom w:val="nil" w:sz="6" w:space="0" w:color="auto"/>
              <w:right w:val="single" w:sz="4" w:space="0" w:color="000000"/>
            </w:tcBorders>
          </w:tcPr>
          <w:p>
            <w:pPr/>
          </w:p>
        </w:tc>
        <w:tc>
          <w:tcPr>
            <w:tcW w:w="1997" w:type="dxa"/>
            <w:gridSpan w:val="2"/>
            <w:tcBorders>
              <w:top w:val="nil" w:sz="6" w:space="0" w:color="auto"/>
              <w:left w:val="single" w:sz="4" w:space="0" w:color="000000"/>
              <w:bottom w:val="nil" w:sz="6" w:space="0" w:color="auto"/>
              <w:right w:val="nil" w:sz="6" w:space="0" w:color="auto"/>
            </w:tcBorders>
          </w:tcPr>
          <w:p>
            <w:pPr/>
          </w:p>
        </w:tc>
      </w:tr>
      <w:tr>
        <w:trPr>
          <w:trHeight w:val="553" w:hRule="exact"/>
        </w:trPr>
        <w:tc>
          <w:tcPr>
            <w:tcW w:w="1584"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tc>
        <w:tc>
          <w:tcPr>
            <w:tcW w:w="1547" w:type="dxa"/>
            <w:tcBorders>
              <w:top w:val="nil" w:sz="6" w:space="0" w:color="auto"/>
              <w:left w:val="single" w:sz="4" w:space="0" w:color="000000"/>
              <w:bottom w:val="single" w:sz="8" w:space="0" w:color="000000"/>
              <w:right w:val="nil" w:sz="6" w:space="0" w:color="auto"/>
            </w:tcBorders>
          </w:tcPr>
          <w:p>
            <w:pPr>
              <w:pStyle w:val="TableParagraph"/>
              <w:spacing w:line="240" w:lineRule="auto" w:before="103"/>
              <w:ind w:left="491"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05" w:type="dxa"/>
            <w:tcBorders>
              <w:top w:val="nil" w:sz="6" w:space="0" w:color="auto"/>
              <w:left w:val="nil" w:sz="6" w:space="0" w:color="auto"/>
              <w:bottom w:val="single" w:sz="4" w:space="0" w:color="000000"/>
              <w:right w:val="single" w:sz="4" w:space="0" w:color="000000"/>
            </w:tcBorders>
          </w:tcPr>
          <w:p>
            <w:pPr>
              <w:pStyle w:val="TableParagraph"/>
              <w:spacing w:line="242" w:lineRule="exact"/>
              <w:ind w:left="7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3"/>
              <w:ind w:right="5"/>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20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55" w:type="dxa"/>
            <w:tcBorders>
              <w:top w:val="nil" w:sz="6" w:space="0" w:color="auto"/>
              <w:left w:val="single" w:sz="4" w:space="0" w:color="000000"/>
              <w:bottom w:val="single" w:sz="8" w:space="0" w:color="000000"/>
              <w:right w:val="nil" w:sz="6" w:space="0" w:color="auto"/>
            </w:tcBorders>
          </w:tcPr>
          <w:p>
            <w:pPr>
              <w:pStyle w:val="TableParagraph"/>
              <w:spacing w:line="240" w:lineRule="auto" w:before="103"/>
              <w:ind w:left="48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3" w:type="dxa"/>
            <w:tcBorders>
              <w:top w:val="nil" w:sz="6" w:space="0" w:color="auto"/>
              <w:left w:val="nil" w:sz="6" w:space="0" w:color="auto"/>
              <w:bottom w:val="single" w:sz="4" w:space="0" w:color="000000"/>
              <w:right w:val="single" w:sz="4" w:space="0" w:color="000000"/>
            </w:tcBorders>
          </w:tcPr>
          <w:p>
            <w:pPr>
              <w:pStyle w:val="TableParagraph"/>
              <w:spacing w:line="242" w:lineRule="exact"/>
              <w:ind w:left="74"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3"/>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64" w:type="dxa"/>
            <w:tcBorders>
              <w:top w:val="nil" w:sz="6" w:space="0" w:color="auto"/>
              <w:left w:val="single" w:sz="4" w:space="0" w:color="000000"/>
              <w:bottom w:val="single" w:sz="4" w:space="0" w:color="000000"/>
              <w:right w:val="nil" w:sz="6" w:space="0" w:color="auto"/>
            </w:tcBorders>
          </w:tcPr>
          <w:p>
            <w:pPr>
              <w:pStyle w:val="TableParagraph"/>
              <w:spacing w:line="242" w:lineRule="exact"/>
              <w:ind w:left="21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3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253" w:hRule="exact"/>
        </w:trPr>
        <w:tc>
          <w:tcPr>
            <w:tcW w:w="1584" w:type="dxa"/>
            <w:tcBorders>
              <w:top w:val="single" w:sz="4" w:space="0" w:color="000000"/>
              <w:left w:val="nil" w:sz="6" w:space="0" w:color="auto"/>
              <w:bottom w:val="nil" w:sz="6" w:space="0" w:color="auto"/>
              <w:right w:val="single" w:sz="4" w:space="0" w:color="000000"/>
            </w:tcBorders>
          </w:tcPr>
          <w:p>
            <w:pPr>
              <w:pStyle w:val="TableParagraph"/>
              <w:spacing w:line="237" w:lineRule="auto" w:before="47"/>
              <w:ind w:left="122" w:right="192"/>
              <w:jc w:val="both"/>
              <w:rPr>
                <w:rFonts w:ascii="宋体" w:hAnsi="宋体" w:cs="宋体" w:eastAsia="宋体" w:hint="default"/>
                <w:sz w:val="21"/>
                <w:szCs w:val="21"/>
              </w:rPr>
            </w:pPr>
            <w:r>
              <w:rPr>
                <w:rFonts w:ascii="宋体" w:hAnsi="宋体" w:cs="宋体" w:eastAsia="宋体" w:hint="default"/>
                <w:sz w:val="21"/>
                <w:szCs w:val="21"/>
              </w:rPr>
              <w:t>单项金额重大</w:t>
            </w:r>
            <w:r>
              <w:rPr>
                <w:rFonts w:ascii="宋体" w:hAnsi="宋体" w:cs="宋体" w:eastAsia="宋体" w:hint="default"/>
                <w:w w:val="100"/>
                <w:sz w:val="21"/>
                <w:szCs w:val="21"/>
              </w:rPr>
              <w:t> </w:t>
            </w:r>
            <w:r>
              <w:rPr>
                <w:rFonts w:ascii="宋体" w:hAnsi="宋体" w:cs="宋体" w:eastAsia="宋体" w:hint="default"/>
                <w:sz w:val="21"/>
                <w:szCs w:val="21"/>
              </w:rPr>
              <w:t>并单项计提坏</w:t>
            </w:r>
            <w:r>
              <w:rPr>
                <w:rFonts w:ascii="宋体" w:hAnsi="宋体" w:cs="宋体" w:eastAsia="宋体" w:hint="default"/>
                <w:w w:val="100"/>
                <w:sz w:val="21"/>
                <w:szCs w:val="21"/>
              </w:rPr>
              <w:t> </w:t>
            </w:r>
            <w:r>
              <w:rPr>
                <w:rFonts w:ascii="宋体" w:hAnsi="宋体" w:cs="宋体" w:eastAsia="宋体" w:hint="default"/>
                <w:sz w:val="21"/>
                <w:szCs w:val="21"/>
              </w:rPr>
              <w:t>账准备的应收</w:t>
            </w:r>
            <w:r>
              <w:rPr>
                <w:rFonts w:ascii="宋体" w:hAnsi="宋体" w:cs="宋体" w:eastAsia="宋体" w:hint="default"/>
                <w:w w:val="100"/>
                <w:sz w:val="21"/>
                <w:szCs w:val="21"/>
              </w:rPr>
              <w:t> </w:t>
            </w:r>
            <w:r>
              <w:rPr>
                <w:rFonts w:ascii="宋体" w:hAnsi="宋体" w:cs="宋体" w:eastAsia="宋体" w:hint="default"/>
                <w:sz w:val="21"/>
                <w:szCs w:val="21"/>
              </w:rPr>
              <w:t>账款</w:t>
            </w:r>
          </w:p>
        </w:tc>
        <w:tc>
          <w:tcPr>
            <w:tcW w:w="1547"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5"/>
                <w:szCs w:val="15"/>
              </w:rPr>
            </w:pPr>
          </w:p>
        </w:tc>
        <w:tc>
          <w:tcPr>
            <w:tcW w:w="705"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c>
          <w:tcPr>
            <w:tcW w:w="127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c>
          <w:tcPr>
            <w:tcW w:w="1555"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5"/>
                <w:szCs w:val="15"/>
              </w:rPr>
            </w:pPr>
          </w:p>
        </w:tc>
        <w:tc>
          <w:tcPr>
            <w:tcW w:w="713"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c>
          <w:tcPr>
            <w:tcW w:w="864"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tc>
      </w:tr>
      <w:tr>
        <w:trPr>
          <w:trHeight w:val="403" w:hRule="exact"/>
        </w:trPr>
        <w:tc>
          <w:tcPr>
            <w:tcW w:w="10370" w:type="dxa"/>
            <w:gridSpan w:val="9"/>
            <w:tcBorders>
              <w:top w:val="nil" w:sz="6" w:space="0" w:color="auto"/>
              <w:left w:val="nil" w:sz="6" w:space="0" w:color="auto"/>
              <w:bottom w:val="single" w:sz="8" w:space="0" w:color="000000"/>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r>
      <w:tr>
        <w:trPr>
          <w:trHeight w:val="402" w:hRule="exact"/>
        </w:trPr>
        <w:tc>
          <w:tcPr>
            <w:tcW w:w="1584"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账龄分析组合</w:t>
            </w:r>
          </w:p>
        </w:tc>
        <w:tc>
          <w:tcPr>
            <w:tcW w:w="1547" w:type="dxa"/>
            <w:tcBorders>
              <w:top w:val="single" w:sz="8" w:space="0" w:color="000000"/>
              <w:left w:val="single" w:sz="4" w:space="0" w:color="000000"/>
              <w:bottom w:val="nil" w:sz="6" w:space="0" w:color="auto"/>
              <w:right w:val="nil" w:sz="6" w:space="0" w:color="auto"/>
            </w:tcBorders>
          </w:tcPr>
          <w:p>
            <w:pPr>
              <w:pStyle w:val="TableParagraph"/>
              <w:spacing w:line="240" w:lineRule="auto" w:before="65"/>
              <w:ind w:left="107" w:right="0"/>
              <w:jc w:val="left"/>
              <w:rPr>
                <w:rFonts w:ascii="Arial Narrow" w:hAnsi="Arial Narrow" w:cs="Arial Narrow" w:eastAsia="Arial Narrow" w:hint="default"/>
                <w:sz w:val="21"/>
                <w:szCs w:val="21"/>
              </w:rPr>
            </w:pPr>
            <w:r>
              <w:rPr>
                <w:rFonts w:ascii="Arial Narrow"/>
                <w:sz w:val="21"/>
              </w:rPr>
              <w:t>103,152,025.99</w:t>
            </w:r>
          </w:p>
        </w:tc>
        <w:tc>
          <w:tcPr>
            <w:tcW w:w="705" w:type="dxa"/>
            <w:tcBorders>
              <w:top w:val="single" w:sz="4" w:space="0" w:color="000000"/>
              <w:left w:val="nil" w:sz="6" w:space="0" w:color="auto"/>
              <w:bottom w:val="nil" w:sz="6" w:space="0" w:color="auto"/>
              <w:right w:val="single" w:sz="4" w:space="0" w:color="000000"/>
            </w:tcBorders>
          </w:tcPr>
          <w:p>
            <w:pPr>
              <w:pStyle w:val="TableParagraph"/>
              <w:spacing w:line="240" w:lineRule="auto" w:before="69"/>
              <w:ind w:right="32"/>
              <w:jc w:val="center"/>
              <w:rPr>
                <w:rFonts w:ascii="Arial Narrow" w:hAnsi="Arial Narrow" w:cs="Arial Narrow" w:eastAsia="Arial Narrow" w:hint="default"/>
                <w:sz w:val="21"/>
                <w:szCs w:val="21"/>
              </w:rPr>
            </w:pPr>
            <w:r>
              <w:rPr>
                <w:rFonts w:ascii="Arial Narrow"/>
                <w:sz w:val="21"/>
              </w:rPr>
              <w:t>100.00</w:t>
            </w:r>
          </w:p>
        </w:tc>
        <w:tc>
          <w:tcPr>
            <w:tcW w:w="12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49" w:right="0"/>
              <w:jc w:val="center"/>
              <w:rPr>
                <w:rFonts w:ascii="Arial Narrow" w:hAnsi="Arial Narrow" w:cs="Arial Narrow" w:eastAsia="Arial Narrow" w:hint="default"/>
                <w:sz w:val="21"/>
                <w:szCs w:val="21"/>
              </w:rPr>
            </w:pPr>
            <w:r>
              <w:rPr>
                <w:rFonts w:ascii="Arial Narrow"/>
                <w:sz w:val="21"/>
              </w:rPr>
              <w:t>1,755,691.73</w:t>
            </w: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55" w:type="dxa"/>
            <w:tcBorders>
              <w:top w:val="single" w:sz="8" w:space="0" w:color="000000"/>
              <w:left w:val="single" w:sz="4" w:space="0" w:color="000000"/>
              <w:bottom w:val="nil" w:sz="6" w:space="0" w:color="auto"/>
              <w:right w:val="nil" w:sz="6" w:space="0" w:color="auto"/>
            </w:tcBorders>
          </w:tcPr>
          <w:p>
            <w:pPr>
              <w:pStyle w:val="TableParagraph"/>
              <w:spacing w:line="240" w:lineRule="auto" w:before="65"/>
              <w:ind w:left="196" w:right="0"/>
              <w:jc w:val="left"/>
              <w:rPr>
                <w:rFonts w:ascii="Arial Narrow" w:hAnsi="Arial Narrow" w:cs="Arial Narrow" w:eastAsia="Arial Narrow" w:hint="default"/>
                <w:sz w:val="21"/>
                <w:szCs w:val="21"/>
              </w:rPr>
            </w:pPr>
            <w:r>
              <w:rPr>
                <w:rFonts w:ascii="Arial Narrow"/>
                <w:sz w:val="21"/>
              </w:rPr>
              <w:t>66,689,214.80</w:t>
            </w:r>
          </w:p>
        </w:tc>
        <w:tc>
          <w:tcPr>
            <w:tcW w:w="713" w:type="dxa"/>
            <w:tcBorders>
              <w:top w:val="single" w:sz="4" w:space="0" w:color="000000"/>
              <w:left w:val="nil" w:sz="6" w:space="0" w:color="auto"/>
              <w:bottom w:val="nil" w:sz="6" w:space="0" w:color="auto"/>
              <w:right w:val="single" w:sz="4" w:space="0" w:color="000000"/>
            </w:tcBorders>
          </w:tcPr>
          <w:p>
            <w:pPr>
              <w:pStyle w:val="TableParagraph"/>
              <w:spacing w:line="240" w:lineRule="auto" w:before="69"/>
              <w:ind w:right="20"/>
              <w:jc w:val="center"/>
              <w:rPr>
                <w:rFonts w:ascii="Arial Narrow" w:hAnsi="Arial Narrow" w:cs="Arial Narrow" w:eastAsia="Arial Narrow" w:hint="default"/>
                <w:sz w:val="21"/>
                <w:szCs w:val="21"/>
              </w:rPr>
            </w:pPr>
            <w:r>
              <w:rPr>
                <w:rFonts w:ascii="Arial Narrow"/>
                <w:sz w:val="21"/>
              </w:rPr>
              <w:t>100.00</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2"/>
              <w:jc w:val="center"/>
              <w:rPr>
                <w:rFonts w:ascii="Arial Narrow" w:hAnsi="Arial Narrow" w:cs="Arial Narrow" w:eastAsia="Arial Narrow" w:hint="default"/>
                <w:sz w:val="21"/>
                <w:szCs w:val="21"/>
              </w:rPr>
            </w:pPr>
            <w:r>
              <w:rPr>
                <w:rFonts w:ascii="Arial Narrow"/>
                <w:sz w:val="21"/>
              </w:rPr>
              <w:t>971,009.18</w:t>
            </w:r>
          </w:p>
        </w:tc>
        <w:tc>
          <w:tcPr>
            <w:tcW w:w="864"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398" w:hRule="exact"/>
        </w:trPr>
        <w:tc>
          <w:tcPr>
            <w:tcW w:w="1584" w:type="dxa"/>
            <w:tcBorders>
              <w:top w:val="nil" w:sz="6" w:space="0" w:color="auto"/>
              <w:left w:val="nil" w:sz="6" w:space="0" w:color="auto"/>
              <w:bottom w:val="single" w:sz="4"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547" w:type="dxa"/>
            <w:tcBorders>
              <w:top w:val="nil" w:sz="6" w:space="0" w:color="auto"/>
              <w:left w:val="single" w:sz="4" w:space="0" w:color="000000"/>
              <w:bottom w:val="single" w:sz="8" w:space="0" w:color="000000"/>
              <w:right w:val="nil" w:sz="6" w:space="0" w:color="auto"/>
            </w:tcBorders>
          </w:tcPr>
          <w:p>
            <w:pPr>
              <w:pStyle w:val="TableParagraph"/>
              <w:spacing w:line="240" w:lineRule="auto" w:before="73"/>
              <w:ind w:left="107" w:right="0"/>
              <w:jc w:val="left"/>
              <w:rPr>
                <w:rFonts w:ascii="Arial Narrow" w:hAnsi="Arial Narrow" w:cs="Arial Narrow" w:eastAsia="Arial Narrow" w:hint="default"/>
                <w:sz w:val="21"/>
                <w:szCs w:val="21"/>
              </w:rPr>
            </w:pPr>
            <w:r>
              <w:rPr>
                <w:rFonts w:ascii="Arial Narrow"/>
                <w:sz w:val="21"/>
              </w:rPr>
              <w:t>103,152,025.99</w:t>
            </w:r>
          </w:p>
          <w:p>
            <w:pPr>
              <w:pStyle w:val="TableParagraph"/>
              <w:spacing w:line="240" w:lineRule="auto" w:before="8"/>
              <w:ind w:right="0"/>
              <w:jc w:val="left"/>
              <w:rPr>
                <w:rFonts w:ascii="宋体" w:hAnsi="宋体" w:cs="宋体" w:eastAsia="宋体" w:hint="default"/>
                <w:sz w:val="5"/>
                <w:szCs w:val="5"/>
              </w:rPr>
            </w:pPr>
          </w:p>
          <w:p>
            <w:pPr>
              <w:pStyle w:val="TableParagraph"/>
              <w:spacing w:line="20" w:lineRule="exact"/>
              <w:ind w:left="1411"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05" cy="2952"/>
                  <wp:effectExtent l="0" t="0" r="0" b="0"/>
                  <wp:docPr id="11" name="image50.png" descr=""/>
                  <wp:cNvGraphicFramePr>
                    <a:graphicFrameLocks noChangeAspect="1"/>
                  </wp:cNvGraphicFramePr>
                  <a:graphic>
                    <a:graphicData uri="http://schemas.openxmlformats.org/drawingml/2006/picture">
                      <pic:pic>
                        <pic:nvPicPr>
                          <pic:cNvPr id="12" name="image50.png"/>
                          <pic:cNvPicPr/>
                        </pic:nvPicPr>
                        <pic:blipFill>
                          <a:blip r:embed="rId67" cstate="print"/>
                          <a:stretch>
                            <a:fillRect/>
                          </a:stretch>
                        </pic:blipFill>
                        <pic:spPr>
                          <a:xfrm>
                            <a:off x="0" y="0"/>
                            <a:ext cx="5905" cy="2952"/>
                          </a:xfrm>
                          <a:prstGeom prst="rect">
                            <a:avLst/>
                          </a:prstGeom>
                        </pic:spPr>
                      </pic:pic>
                    </a:graphicData>
                  </a:graphic>
                </wp:inline>
              </w:drawing>
            </w:r>
            <w:r>
              <w:rPr>
                <w:rFonts w:ascii="宋体" w:hAnsi="宋体" w:cs="宋体" w:eastAsia="宋体" w:hint="default"/>
                <w:sz w:val="2"/>
                <w:szCs w:val="2"/>
              </w:rPr>
            </w:r>
          </w:p>
        </w:tc>
        <w:tc>
          <w:tcPr>
            <w:tcW w:w="705" w:type="dxa"/>
            <w:tcBorders>
              <w:top w:val="nil" w:sz="6" w:space="0" w:color="auto"/>
              <w:left w:val="nil" w:sz="6" w:space="0" w:color="auto"/>
              <w:bottom w:val="single" w:sz="4" w:space="0" w:color="000000"/>
              <w:right w:val="single" w:sz="4" w:space="0" w:color="000000"/>
            </w:tcBorders>
          </w:tcPr>
          <w:p>
            <w:pPr>
              <w:pStyle w:val="TableParagraph"/>
              <w:spacing w:line="240" w:lineRule="auto" w:before="73"/>
              <w:ind w:right="32"/>
              <w:jc w:val="center"/>
              <w:rPr>
                <w:rFonts w:ascii="Arial Narrow" w:hAnsi="Arial Narrow" w:cs="Arial Narrow" w:eastAsia="Arial Narrow" w:hint="default"/>
                <w:sz w:val="21"/>
                <w:szCs w:val="21"/>
              </w:rPr>
            </w:pPr>
            <w:r>
              <w:rPr>
                <w:rFonts w:ascii="Arial Narrow"/>
                <w:sz w:val="21"/>
              </w:rPr>
              <w:t>100.00</w:t>
            </w: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left="49" w:right="0"/>
              <w:jc w:val="center"/>
              <w:rPr>
                <w:rFonts w:ascii="Arial Narrow" w:hAnsi="Arial Narrow" w:cs="Arial Narrow" w:eastAsia="Arial Narrow" w:hint="default"/>
                <w:sz w:val="21"/>
                <w:szCs w:val="21"/>
              </w:rPr>
            </w:pPr>
            <w:r>
              <w:rPr>
                <w:rFonts w:ascii="Arial Narrow"/>
                <w:sz w:val="21"/>
              </w:rPr>
              <w:t>1,755,691.73</w:t>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100"/>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55" w:type="dxa"/>
            <w:tcBorders>
              <w:top w:val="nil" w:sz="6" w:space="0" w:color="auto"/>
              <w:left w:val="single" w:sz="4" w:space="0" w:color="000000"/>
              <w:bottom w:val="single" w:sz="8" w:space="0" w:color="000000"/>
              <w:right w:val="nil" w:sz="6" w:space="0" w:color="auto"/>
            </w:tcBorders>
          </w:tcPr>
          <w:p>
            <w:pPr>
              <w:pStyle w:val="TableParagraph"/>
              <w:spacing w:line="240" w:lineRule="auto" w:before="73"/>
              <w:ind w:left="196" w:right="0"/>
              <w:jc w:val="left"/>
              <w:rPr>
                <w:rFonts w:ascii="Arial Narrow" w:hAnsi="Arial Narrow" w:cs="Arial Narrow" w:eastAsia="Arial Narrow" w:hint="default"/>
                <w:sz w:val="21"/>
                <w:szCs w:val="21"/>
              </w:rPr>
            </w:pPr>
            <w:r>
              <w:rPr>
                <w:rFonts w:ascii="Arial Narrow"/>
                <w:sz w:val="21"/>
              </w:rPr>
              <w:t>66,689,214.80</w:t>
            </w:r>
          </w:p>
          <w:p>
            <w:pPr>
              <w:pStyle w:val="TableParagraph"/>
              <w:spacing w:line="240" w:lineRule="auto" w:before="8"/>
              <w:ind w:right="0"/>
              <w:jc w:val="left"/>
              <w:rPr>
                <w:rFonts w:ascii="宋体" w:hAnsi="宋体" w:cs="宋体" w:eastAsia="宋体" w:hint="default"/>
                <w:sz w:val="5"/>
                <w:szCs w:val="5"/>
              </w:rPr>
            </w:pPr>
          </w:p>
          <w:p>
            <w:pPr>
              <w:pStyle w:val="TableParagraph"/>
              <w:spacing w:line="20" w:lineRule="exact"/>
              <w:ind w:left="1406"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05" cy="2952"/>
                  <wp:effectExtent l="0" t="0" r="0" b="0"/>
                  <wp:docPr id="13" name="image50.png" descr=""/>
                  <wp:cNvGraphicFramePr>
                    <a:graphicFrameLocks noChangeAspect="1"/>
                  </wp:cNvGraphicFramePr>
                  <a:graphic>
                    <a:graphicData uri="http://schemas.openxmlformats.org/drawingml/2006/picture">
                      <pic:pic>
                        <pic:nvPicPr>
                          <pic:cNvPr id="14" name="image50.png"/>
                          <pic:cNvPicPr/>
                        </pic:nvPicPr>
                        <pic:blipFill>
                          <a:blip r:embed="rId67" cstate="print"/>
                          <a:stretch>
                            <a:fillRect/>
                          </a:stretch>
                        </pic:blipFill>
                        <pic:spPr>
                          <a:xfrm>
                            <a:off x="0" y="0"/>
                            <a:ext cx="5905" cy="2952"/>
                          </a:xfrm>
                          <a:prstGeom prst="rect">
                            <a:avLst/>
                          </a:prstGeom>
                        </pic:spPr>
                      </pic:pic>
                    </a:graphicData>
                  </a:graphic>
                </wp:inline>
              </w:drawing>
            </w:r>
            <w:r>
              <w:rPr>
                <w:rFonts w:ascii="宋体" w:hAnsi="宋体" w:cs="宋体" w:eastAsia="宋体" w:hint="default"/>
                <w:sz w:val="2"/>
                <w:szCs w:val="2"/>
              </w:rPr>
            </w:r>
          </w:p>
        </w:tc>
        <w:tc>
          <w:tcPr>
            <w:tcW w:w="713" w:type="dxa"/>
            <w:tcBorders>
              <w:top w:val="nil" w:sz="6" w:space="0" w:color="auto"/>
              <w:left w:val="nil" w:sz="6" w:space="0" w:color="auto"/>
              <w:bottom w:val="single" w:sz="4" w:space="0" w:color="000000"/>
              <w:right w:val="single" w:sz="4" w:space="0" w:color="000000"/>
            </w:tcBorders>
          </w:tcPr>
          <w:p>
            <w:pPr>
              <w:pStyle w:val="TableParagraph"/>
              <w:spacing w:line="240" w:lineRule="auto" w:before="73"/>
              <w:ind w:right="20"/>
              <w:jc w:val="center"/>
              <w:rPr>
                <w:rFonts w:ascii="Arial Narrow" w:hAnsi="Arial Narrow" w:cs="Arial Narrow" w:eastAsia="Arial Narrow" w:hint="default"/>
                <w:sz w:val="21"/>
                <w:szCs w:val="21"/>
              </w:rPr>
            </w:pPr>
            <w:r>
              <w:rPr>
                <w:rFonts w:ascii="Arial Narrow"/>
                <w:sz w:val="21"/>
              </w:rPr>
              <w:t>100.00</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2"/>
              <w:jc w:val="center"/>
              <w:rPr>
                <w:rFonts w:ascii="Arial Narrow" w:hAnsi="Arial Narrow" w:cs="Arial Narrow" w:eastAsia="Arial Narrow" w:hint="default"/>
                <w:sz w:val="21"/>
                <w:szCs w:val="21"/>
              </w:rPr>
            </w:pPr>
            <w:r>
              <w:rPr>
                <w:rFonts w:ascii="Arial Narrow"/>
                <w:sz w:val="21"/>
              </w:rPr>
              <w:t>971,009.18</w:t>
            </w:r>
          </w:p>
        </w:tc>
        <w:tc>
          <w:tcPr>
            <w:tcW w:w="864" w:type="dxa"/>
            <w:tcBorders>
              <w:top w:val="nil" w:sz="6" w:space="0" w:color="auto"/>
              <w:left w:val="single" w:sz="4" w:space="0" w:color="000000"/>
              <w:bottom w:val="single" w:sz="4" w:space="0" w:color="000000"/>
              <w:right w:val="nil" w:sz="6" w:space="0" w:color="auto"/>
            </w:tcBorders>
          </w:tcPr>
          <w:p>
            <w:pPr>
              <w:pStyle w:val="TableParagraph"/>
              <w:spacing w:line="240" w:lineRule="auto" w:before="73"/>
              <w:ind w:right="103"/>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877" w:footer="980" w:top="1100" w:bottom="1160" w:left="540" w:right="0"/>
        </w:sectPr>
      </w:pPr>
    </w:p>
    <w:p>
      <w:pPr>
        <w:spacing w:line="240" w:lineRule="auto" w:before="11"/>
        <w:rPr>
          <w:rFonts w:ascii="宋体" w:hAnsi="宋体" w:cs="宋体" w:eastAsia="宋体" w:hint="default"/>
          <w:sz w:val="2"/>
          <w:szCs w:val="2"/>
        </w:rPr>
      </w:pPr>
      <w:r>
        <w:rPr/>
        <w:pict>
          <v:group style="position:absolute;margin-left:111.367996pt;margin-top:73.439964pt;width:440.05pt;height:19.5pt;mso-position-horizontal-relative:page;mso-position-vertical-relative:page;z-index:-1157392" coordorigin="2227,1469" coordsize="8801,390">
            <v:group style="position:absolute;left:2237;top:1469;width:10;height:20" coordorigin="2237,1469" coordsize="10,20">
              <v:shape style="position:absolute;left:2237;top:1469;width:10;height:20" coordorigin="2237,1469" coordsize="10,20" path="m2237,1488l2247,1488,2247,1469,2237,1469,2237,1488xe" filled="true" fillcolor="#000000" stroked="false">
                <v:path arrowok="t"/>
                <v:fill type="solid"/>
              </v:shape>
            </v:group>
            <v:group style="position:absolute;left:2237;top:1488;width:10;height:20" coordorigin="2237,1488" coordsize="10,20">
              <v:shape style="position:absolute;left:2237;top:1488;width:10;height:20" coordorigin="2237,1488" coordsize="10,20" path="m2237,1507l2247,1507,2247,1488,2237,1488,2237,1507xe" filled="true" fillcolor="#000000" stroked="false">
                <v:path arrowok="t"/>
                <v:fill type="solid"/>
              </v:shape>
            </v:group>
            <v:group style="position:absolute;left:2237;top:1507;width:10;height:20" coordorigin="2237,1507" coordsize="10,20">
              <v:shape style="position:absolute;left:2237;top:1507;width:10;height:20" coordorigin="2237,1507" coordsize="10,20" path="m2237,1526l2247,1526,2247,1507,2237,1507,2237,1526xe" filled="true" fillcolor="#000000" stroked="false">
                <v:path arrowok="t"/>
                <v:fill type="solid"/>
              </v:shape>
            </v:group>
            <v:group style="position:absolute;left:2237;top:1526;width:10;height:20" coordorigin="2237,1526" coordsize="10,20">
              <v:shape style="position:absolute;left:2237;top:1526;width:10;height:20" coordorigin="2237,1526" coordsize="10,20" path="m2237,1546l2247,1546,2247,1526,2237,1526,2237,1546xe" filled="true" fillcolor="#000000" stroked="false">
                <v:path arrowok="t"/>
                <v:fill type="solid"/>
              </v:shape>
            </v:group>
            <v:group style="position:absolute;left:2237;top:1546;width:10;height:20" coordorigin="2237,1546" coordsize="10,20">
              <v:shape style="position:absolute;left:2237;top:1546;width:10;height:20" coordorigin="2237,1546" coordsize="10,20" path="m2237,1565l2247,1565,2247,1546,2237,1546,2237,1565xe" filled="true" fillcolor="#000000" stroked="false">
                <v:path arrowok="t"/>
                <v:fill type="solid"/>
              </v:shape>
            </v:group>
            <v:group style="position:absolute;left:2237;top:1565;width:10;height:20" coordorigin="2237,1565" coordsize="10,20">
              <v:shape style="position:absolute;left:2237;top:1565;width:10;height:20" coordorigin="2237,1565" coordsize="10,20" path="m2237,1584l2247,1584,2247,1565,2237,1565,2237,1584xe" filled="true" fillcolor="#000000" stroked="false">
                <v:path arrowok="t"/>
                <v:fill type="solid"/>
              </v:shape>
            </v:group>
            <v:group style="position:absolute;left:2237;top:1584;width:10;height:20" coordorigin="2237,1584" coordsize="10,20">
              <v:shape style="position:absolute;left:2237;top:1584;width:10;height:20" coordorigin="2237,1584" coordsize="10,20" path="m2237,1603l2247,1603,2247,1584,2237,1584,2237,1603xe" filled="true" fillcolor="#000000" stroked="false">
                <v:path arrowok="t"/>
                <v:fill type="solid"/>
              </v:shape>
            </v:group>
            <v:group style="position:absolute;left:2237;top:1603;width:10;height:20" coordorigin="2237,1603" coordsize="10,20">
              <v:shape style="position:absolute;left:2237;top:1603;width:10;height:20" coordorigin="2237,1603" coordsize="10,20" path="m2237,1622l2247,1622,2247,1603,2237,1603,2237,1622xe" filled="true" fillcolor="#000000" stroked="false">
                <v:path arrowok="t"/>
                <v:fill type="solid"/>
              </v:shape>
            </v:group>
            <v:group style="position:absolute;left:2237;top:1622;width:10;height:20" coordorigin="2237,1622" coordsize="10,20">
              <v:shape style="position:absolute;left:2237;top:1622;width:10;height:20" coordorigin="2237,1622" coordsize="10,20" path="m2237,1642l2247,1642,2247,1622,2237,1622,2237,1642xe" filled="true" fillcolor="#000000" stroked="false">
                <v:path arrowok="t"/>
                <v:fill type="solid"/>
              </v:shape>
            </v:group>
            <v:group style="position:absolute;left:2237;top:1642;width:10;height:20" coordorigin="2237,1642" coordsize="10,20">
              <v:shape style="position:absolute;left:2237;top:1642;width:10;height:20" coordorigin="2237,1642" coordsize="10,20" path="m2237,1661l2247,1661,2247,1642,2237,1642,2237,1661xe" filled="true" fillcolor="#000000" stroked="false">
                <v:path arrowok="t"/>
                <v:fill type="solid"/>
              </v:shape>
            </v:group>
            <v:group style="position:absolute;left:2237;top:1661;width:10;height:20" coordorigin="2237,1661" coordsize="10,20">
              <v:shape style="position:absolute;left:2237;top:1661;width:10;height:20" coordorigin="2237,1661" coordsize="10,20" path="m2237,1680l2247,1680,2247,1661,2237,1661,2237,1680xe" filled="true" fillcolor="#000000" stroked="false">
                <v:path arrowok="t"/>
                <v:fill type="solid"/>
              </v:shape>
            </v:group>
            <v:group style="position:absolute;left:2237;top:1680;width:10;height:20" coordorigin="2237,1680" coordsize="10,20">
              <v:shape style="position:absolute;left:2237;top:1680;width:10;height:20" coordorigin="2237,1680" coordsize="10,20" path="m2237,1699l2247,1699,2247,1680,2237,1680,2237,1699xe" filled="true" fillcolor="#000000" stroked="false">
                <v:path arrowok="t"/>
                <v:fill type="solid"/>
              </v:shape>
            </v:group>
            <v:group style="position:absolute;left:2237;top:1699;width:10;height:20" coordorigin="2237,1699" coordsize="10,20">
              <v:shape style="position:absolute;left:2237;top:1699;width:10;height:20" coordorigin="2237,1699" coordsize="10,20" path="m2237,1718l2247,1718,2247,1699,2237,1699,2237,1718xe" filled="true" fillcolor="#000000" stroked="false">
                <v:path arrowok="t"/>
                <v:fill type="solid"/>
              </v:shape>
            </v:group>
            <v:group style="position:absolute;left:2237;top:1718;width:10;height:20" coordorigin="2237,1718" coordsize="10,20">
              <v:shape style="position:absolute;left:2237;top:1718;width:10;height:20" coordorigin="2237,1718" coordsize="10,20" path="m2237,1738l2247,1738,2247,1718,2237,1718,2237,1738xe" filled="true" fillcolor="#000000" stroked="false">
                <v:path arrowok="t"/>
                <v:fill type="solid"/>
              </v:shape>
            </v:group>
            <v:group style="position:absolute;left:2237;top:1738;width:10;height:20" coordorigin="2237,1738" coordsize="10,20">
              <v:shape style="position:absolute;left:2237;top:1738;width:10;height:20" coordorigin="2237,1738" coordsize="10,20" path="m2237,1757l2247,1757,2247,1738,2237,1738,2237,1757xe" filled="true" fillcolor="#000000" stroked="false">
                <v:path arrowok="t"/>
                <v:fill type="solid"/>
              </v:shape>
              <v:shape style="position:absolute;left:2227;top:1757;width:2262;height:101" type="#_x0000_t75" stroked="false">
                <v:imagedata r:id="rId81" o:title=""/>
              </v:shape>
              <v:shape style="position:absolute;left:4484;top:1848;width:2273;height:10" type="#_x0000_t75" stroked="false">
                <v:imagedata r:id="rId72" o:title=""/>
              </v:shape>
              <v:shape style="position:absolute;left:6753;top:1848;width:4275;height:10" type="#_x0000_t75" stroked="false">
                <v:imagedata r:id="rId82" o:title=""/>
              </v:shape>
            </v:group>
            <w10:wrap type="none"/>
          </v:group>
        </w:pict>
      </w:r>
      <w:r>
        <w:rPr/>
        <w:pict>
          <v:group style="position:absolute;margin-left:84.503998pt;margin-top:562.390015pt;width:426.45pt;height:5.55pt;mso-position-horizontal-relative:page;mso-position-vertical-relative:page;z-index:-1156744" coordorigin="1690,11248" coordsize="8529,111">
            <v:shape style="position:absolute;left:1690;top:11248;width:3692;height:110" type="#_x0000_t75" stroked="false">
              <v:imagedata r:id="rId83" o:title=""/>
            </v:shape>
            <v:shape style="position:absolute;left:5358;top:11344;width:1150;height:14" type="#_x0000_t75" stroked="false">
              <v:imagedata r:id="rId84" o:title=""/>
            </v:shape>
            <v:shape style="position:absolute;left:6493;top:11344;width:1354;height:14" type="#_x0000_t75" stroked="false">
              <v:imagedata r:id="rId85" o:title=""/>
            </v:shape>
            <v:shape style="position:absolute;left:7833;top:11344;width:1184;height:14" type="#_x0000_t75" stroked="false">
              <v:imagedata r:id="rId86" o:title=""/>
            </v:shape>
            <v:shape style="position:absolute;left:9002;top:11349;width:1217;height:10" type="#_x0000_t75" stroked="false">
              <v:imagedata r:id="rId87"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1584"/>
        <w:gridCol w:w="1547"/>
        <w:gridCol w:w="705"/>
        <w:gridCol w:w="426"/>
        <w:gridCol w:w="848"/>
        <w:gridCol w:w="994"/>
        <w:gridCol w:w="1555"/>
        <w:gridCol w:w="713"/>
        <w:gridCol w:w="1133"/>
        <w:gridCol w:w="864"/>
      </w:tblGrid>
      <w:tr>
        <w:trPr>
          <w:trHeight w:val="334" w:hRule="exact"/>
        </w:trPr>
        <w:tc>
          <w:tcPr>
            <w:tcW w:w="4262" w:type="dxa"/>
            <w:gridSpan w:val="4"/>
            <w:tcBorders>
              <w:top w:val="nil" w:sz="6" w:space="0" w:color="auto"/>
              <w:left w:val="nil" w:sz="6" w:space="0" w:color="auto"/>
              <w:bottom w:val="single" w:sz="8" w:space="0" w:color="000000"/>
              <w:right w:val="nil" w:sz="6" w:space="0" w:color="auto"/>
            </w:tcBorders>
          </w:tcPr>
          <w:p>
            <w:pPr/>
          </w:p>
        </w:tc>
        <w:tc>
          <w:tcPr>
            <w:tcW w:w="848" w:type="dxa"/>
            <w:tcBorders>
              <w:top w:val="single" w:sz="6" w:space="0" w:color="000000"/>
              <w:left w:val="nil" w:sz="6" w:space="0" w:color="auto"/>
              <w:bottom w:val="single" w:sz="4" w:space="0" w:color="000000"/>
              <w:right w:val="nil" w:sz="6" w:space="0" w:color="auto"/>
            </w:tcBorders>
          </w:tcPr>
          <w:p>
            <w:pPr/>
          </w:p>
        </w:tc>
        <w:tc>
          <w:tcPr>
            <w:tcW w:w="994" w:type="dxa"/>
            <w:tcBorders>
              <w:top w:val="single" w:sz="6" w:space="0" w:color="000000"/>
              <w:left w:val="nil" w:sz="6" w:space="0" w:color="auto"/>
              <w:bottom w:val="single" w:sz="4" w:space="0" w:color="000000"/>
              <w:right w:val="nil" w:sz="6" w:space="0" w:color="auto"/>
            </w:tcBorders>
          </w:tcPr>
          <w:p>
            <w:pPr/>
          </w:p>
        </w:tc>
        <w:tc>
          <w:tcPr>
            <w:tcW w:w="1555" w:type="dxa"/>
            <w:tcBorders>
              <w:top w:val="single" w:sz="6" w:space="0" w:color="000000"/>
              <w:left w:val="nil" w:sz="6" w:space="0" w:color="auto"/>
              <w:bottom w:val="single" w:sz="4" w:space="0" w:color="000000"/>
              <w:right w:val="nil" w:sz="6" w:space="0" w:color="auto"/>
            </w:tcBorders>
          </w:tcPr>
          <w:p>
            <w:pPr/>
          </w:p>
        </w:tc>
        <w:tc>
          <w:tcPr>
            <w:tcW w:w="1846" w:type="dxa"/>
            <w:gridSpan w:val="2"/>
            <w:tcBorders>
              <w:top w:val="single" w:sz="6" w:space="0" w:color="000000"/>
              <w:left w:val="nil" w:sz="6" w:space="0" w:color="auto"/>
              <w:bottom w:val="single" w:sz="4" w:space="0" w:color="000000"/>
              <w:right w:val="nil" w:sz="6" w:space="0" w:color="auto"/>
            </w:tcBorders>
          </w:tcPr>
          <w:p>
            <w:pPr/>
          </w:p>
        </w:tc>
        <w:tc>
          <w:tcPr>
            <w:tcW w:w="864" w:type="dxa"/>
            <w:tcBorders>
              <w:top w:val="nil" w:sz="6" w:space="0" w:color="auto"/>
              <w:left w:val="nil" w:sz="6" w:space="0" w:color="auto"/>
              <w:bottom w:val="single" w:sz="4" w:space="0" w:color="000000"/>
              <w:right w:val="nil" w:sz="6" w:space="0" w:color="auto"/>
            </w:tcBorders>
          </w:tcPr>
          <w:p>
            <w:pPr/>
          </w:p>
        </w:tc>
      </w:tr>
      <w:tr>
        <w:trPr>
          <w:trHeight w:val="312" w:hRule="exact"/>
        </w:trPr>
        <w:tc>
          <w:tcPr>
            <w:tcW w:w="4262"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26"/>
              <w:ind w:right="-4"/>
              <w:jc w:val="righ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848" w:type="dxa"/>
            <w:tcBorders>
              <w:top w:val="single" w:sz="4" w:space="0" w:color="000000"/>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single" w:sz="4" w:space="0" w:color="000000"/>
            </w:tcBorders>
          </w:tcPr>
          <w:p>
            <w:pPr/>
          </w:p>
        </w:tc>
        <w:tc>
          <w:tcPr>
            <w:tcW w:w="1555" w:type="dxa"/>
            <w:tcBorders>
              <w:top w:val="single" w:sz="4" w:space="0" w:color="000000"/>
              <w:left w:val="single" w:sz="4" w:space="0" w:color="000000"/>
              <w:bottom w:val="nil" w:sz="6" w:space="0" w:color="auto"/>
              <w:right w:val="nil" w:sz="6" w:space="0" w:color="auto"/>
            </w:tcBorders>
          </w:tcPr>
          <w:p>
            <w:pPr/>
          </w:p>
        </w:tc>
        <w:tc>
          <w:tcPr>
            <w:tcW w:w="1846"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30"/>
              <w:ind w:left="15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864" w:type="dxa"/>
            <w:tcBorders>
              <w:top w:val="single" w:sz="4" w:space="0" w:color="000000"/>
              <w:left w:val="nil" w:sz="6" w:space="0" w:color="auto"/>
              <w:bottom w:val="nil" w:sz="6" w:space="0" w:color="auto"/>
              <w:right w:val="nil" w:sz="6" w:space="0" w:color="auto"/>
            </w:tcBorders>
          </w:tcPr>
          <w:p>
            <w:pPr/>
          </w:p>
        </w:tc>
      </w:tr>
      <w:tr>
        <w:trPr>
          <w:trHeight w:val="101" w:hRule="exact"/>
        </w:trPr>
        <w:tc>
          <w:tcPr>
            <w:tcW w:w="1584" w:type="dxa"/>
            <w:tcBorders>
              <w:top w:val="nil" w:sz="6" w:space="0" w:color="auto"/>
              <w:left w:val="nil" w:sz="6" w:space="0" w:color="auto"/>
              <w:bottom w:val="nil" w:sz="6" w:space="0" w:color="auto"/>
              <w:right w:val="nil" w:sz="6" w:space="0" w:color="auto"/>
            </w:tcBorders>
          </w:tcPr>
          <w:p>
            <w:pPr/>
          </w:p>
        </w:tc>
        <w:tc>
          <w:tcPr>
            <w:tcW w:w="1547" w:type="dxa"/>
            <w:tcBorders>
              <w:top w:val="nil" w:sz="6" w:space="0" w:color="auto"/>
              <w:left w:val="nil" w:sz="6" w:space="0" w:color="auto"/>
              <w:bottom w:val="nil" w:sz="6" w:space="0" w:color="auto"/>
              <w:right w:val="nil" w:sz="6" w:space="0" w:color="auto"/>
            </w:tcBorders>
          </w:tcPr>
          <w:p>
            <w:pPr/>
          </w:p>
        </w:tc>
        <w:tc>
          <w:tcPr>
            <w:tcW w:w="705" w:type="dxa"/>
            <w:tcBorders>
              <w:top w:val="nil" w:sz="6" w:space="0" w:color="auto"/>
              <w:left w:val="nil" w:sz="6" w:space="0" w:color="auto"/>
              <w:bottom w:val="nil" w:sz="6" w:space="0" w:color="auto"/>
              <w:right w:val="nil" w:sz="6" w:space="0" w:color="auto"/>
            </w:tcBorders>
          </w:tcPr>
          <w:p>
            <w:pPr/>
          </w:p>
        </w:tc>
        <w:tc>
          <w:tcPr>
            <w:tcW w:w="426" w:type="dxa"/>
            <w:tcBorders>
              <w:top w:val="nil" w:sz="6" w:space="0" w:color="auto"/>
              <w:left w:val="nil" w:sz="6" w:space="0" w:color="auto"/>
              <w:bottom w:val="nil" w:sz="6" w:space="0" w:color="auto"/>
              <w:right w:val="nil" w:sz="6" w:space="0" w:color="auto"/>
            </w:tcBorders>
          </w:tcPr>
          <w:p>
            <w:pPr/>
          </w:p>
        </w:tc>
        <w:tc>
          <w:tcPr>
            <w:tcW w:w="1842" w:type="dxa"/>
            <w:gridSpan w:val="2"/>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c>
          <w:tcPr>
            <w:tcW w:w="713" w:type="dxa"/>
            <w:tcBorders>
              <w:top w:val="nil" w:sz="6" w:space="0" w:color="auto"/>
              <w:left w:val="nil" w:sz="6" w:space="0" w:color="auto"/>
              <w:bottom w:val="nil" w:sz="6" w:space="0" w:color="auto"/>
              <w:right w:val="nil" w:sz="6" w:space="0" w:color="auto"/>
            </w:tcBorders>
          </w:tcPr>
          <w:p>
            <w:pPr/>
          </w:p>
        </w:tc>
        <w:tc>
          <w:tcPr>
            <w:tcW w:w="1997" w:type="dxa"/>
            <w:gridSpan w:val="2"/>
            <w:tcBorders>
              <w:top w:val="nil" w:sz="6" w:space="0" w:color="auto"/>
              <w:left w:val="nil" w:sz="6" w:space="0" w:color="auto"/>
              <w:bottom w:val="nil" w:sz="6" w:space="0" w:color="auto"/>
              <w:right w:val="nil" w:sz="6" w:space="0" w:color="auto"/>
            </w:tcBorders>
          </w:tcPr>
          <w:p>
            <w:pPr/>
          </w:p>
        </w:tc>
      </w:tr>
      <w:tr>
        <w:trPr>
          <w:trHeight w:val="378" w:hRule="exact"/>
        </w:trPr>
        <w:tc>
          <w:tcPr>
            <w:tcW w:w="1584"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567"/>
              <w:jc w:val="right"/>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1547"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698" w:right="-1"/>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05" w:type="dxa"/>
            <w:tcBorders>
              <w:top w:val="nil" w:sz="6" w:space="0" w:color="auto"/>
              <w:left w:val="nil" w:sz="6" w:space="0" w:color="auto"/>
              <w:bottom w:val="nil" w:sz="6" w:space="0" w:color="auto"/>
              <w:right w:val="single" w:sz="4" w:space="0" w:color="000000"/>
            </w:tcBorders>
          </w:tcPr>
          <w:p>
            <w:pPr/>
          </w:p>
        </w:tc>
        <w:tc>
          <w:tcPr>
            <w:tcW w:w="426" w:type="dxa"/>
            <w:tcBorders>
              <w:top w:val="nil" w:sz="6" w:space="0" w:color="auto"/>
              <w:left w:val="single" w:sz="4" w:space="0" w:color="000000"/>
              <w:bottom w:val="nil" w:sz="6" w:space="0" w:color="auto"/>
              <w:right w:val="nil" w:sz="6" w:space="0" w:color="auto"/>
            </w:tcBorders>
          </w:tcPr>
          <w:p>
            <w:pPr/>
          </w:p>
        </w:tc>
        <w:tc>
          <w:tcPr>
            <w:tcW w:w="1842"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0"/>
              <w:ind w:left="28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705" w:right="-1"/>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3" w:type="dxa"/>
            <w:tcBorders>
              <w:top w:val="nil" w:sz="6" w:space="0" w:color="auto"/>
              <w:left w:val="nil" w:sz="6" w:space="0" w:color="auto"/>
              <w:bottom w:val="nil" w:sz="6" w:space="0" w:color="auto"/>
              <w:right w:val="single" w:sz="4" w:space="0" w:color="000000"/>
            </w:tcBorders>
          </w:tcPr>
          <w:p>
            <w:pPr/>
          </w:p>
        </w:tc>
        <w:tc>
          <w:tcPr>
            <w:tcW w:w="1997"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0"/>
              <w:ind w:left="571"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3" w:hRule="exact"/>
        </w:trPr>
        <w:tc>
          <w:tcPr>
            <w:tcW w:w="1584" w:type="dxa"/>
            <w:tcBorders>
              <w:top w:val="nil" w:sz="6" w:space="0" w:color="auto"/>
              <w:left w:val="nil" w:sz="6" w:space="0" w:color="auto"/>
              <w:bottom w:val="nil" w:sz="6" w:space="0" w:color="auto"/>
              <w:right w:val="nil" w:sz="6" w:space="0" w:color="auto"/>
            </w:tcBorders>
          </w:tcPr>
          <w:p>
            <w:pPr/>
          </w:p>
        </w:tc>
        <w:tc>
          <w:tcPr>
            <w:tcW w:w="1547" w:type="dxa"/>
            <w:tcBorders>
              <w:top w:val="nil" w:sz="6" w:space="0" w:color="auto"/>
              <w:left w:val="nil" w:sz="6" w:space="0" w:color="auto"/>
              <w:bottom w:val="nil" w:sz="6" w:space="0" w:color="auto"/>
              <w:right w:val="nil" w:sz="6" w:space="0" w:color="auto"/>
            </w:tcBorders>
          </w:tcPr>
          <w:p>
            <w:pPr/>
          </w:p>
        </w:tc>
        <w:tc>
          <w:tcPr>
            <w:tcW w:w="705" w:type="dxa"/>
            <w:tcBorders>
              <w:top w:val="nil" w:sz="6" w:space="0" w:color="auto"/>
              <w:left w:val="nil" w:sz="6" w:space="0" w:color="auto"/>
              <w:bottom w:val="nil" w:sz="6" w:space="0" w:color="auto"/>
              <w:right w:val="single" w:sz="4" w:space="0" w:color="000000"/>
            </w:tcBorders>
          </w:tcPr>
          <w:p>
            <w:pPr/>
          </w:p>
        </w:tc>
        <w:tc>
          <w:tcPr>
            <w:tcW w:w="426" w:type="dxa"/>
            <w:tcBorders>
              <w:top w:val="nil" w:sz="6" w:space="0" w:color="auto"/>
              <w:left w:val="single" w:sz="4" w:space="0" w:color="000000"/>
              <w:bottom w:val="nil" w:sz="6" w:space="0" w:color="auto"/>
              <w:right w:val="nil" w:sz="6" w:space="0" w:color="auto"/>
            </w:tcBorders>
          </w:tcPr>
          <w:p>
            <w:pPr/>
          </w:p>
        </w:tc>
        <w:tc>
          <w:tcPr>
            <w:tcW w:w="1842" w:type="dxa"/>
            <w:gridSpan w:val="2"/>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c>
          <w:tcPr>
            <w:tcW w:w="713" w:type="dxa"/>
            <w:tcBorders>
              <w:top w:val="nil" w:sz="6" w:space="0" w:color="auto"/>
              <w:left w:val="nil" w:sz="6" w:space="0" w:color="auto"/>
              <w:bottom w:val="nil" w:sz="6" w:space="0" w:color="auto"/>
              <w:right w:val="single" w:sz="4" w:space="0" w:color="000000"/>
            </w:tcBorders>
          </w:tcPr>
          <w:p>
            <w:pPr/>
          </w:p>
        </w:tc>
        <w:tc>
          <w:tcPr>
            <w:tcW w:w="1997" w:type="dxa"/>
            <w:gridSpan w:val="2"/>
            <w:tcBorders>
              <w:top w:val="nil" w:sz="6" w:space="0" w:color="auto"/>
              <w:left w:val="single" w:sz="4" w:space="0" w:color="000000"/>
              <w:bottom w:val="nil" w:sz="6" w:space="0" w:color="auto"/>
              <w:right w:val="nil" w:sz="6" w:space="0" w:color="auto"/>
            </w:tcBorders>
          </w:tcPr>
          <w:p>
            <w:pPr/>
          </w:p>
        </w:tc>
      </w:tr>
      <w:tr>
        <w:trPr>
          <w:trHeight w:val="550" w:hRule="exact"/>
        </w:trPr>
        <w:tc>
          <w:tcPr>
            <w:tcW w:w="1584"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tc>
        <w:tc>
          <w:tcPr>
            <w:tcW w:w="1547"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492"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05" w:type="dxa"/>
            <w:tcBorders>
              <w:top w:val="nil" w:sz="6" w:space="0" w:color="auto"/>
              <w:left w:val="nil" w:sz="6" w:space="0" w:color="auto"/>
              <w:bottom w:val="single" w:sz="4" w:space="0" w:color="000000"/>
              <w:right w:val="single" w:sz="4" w:space="0" w:color="000000"/>
            </w:tcBorders>
          </w:tcPr>
          <w:p>
            <w:pPr>
              <w:pStyle w:val="TableParagraph"/>
              <w:spacing w:line="239" w:lineRule="exact"/>
              <w:ind w:left="7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426" w:type="dxa"/>
            <w:tcBorders>
              <w:top w:val="nil" w:sz="6" w:space="0" w:color="auto"/>
              <w:left w:val="single" w:sz="4" w:space="0" w:color="000000"/>
              <w:bottom w:val="single" w:sz="4" w:space="0" w:color="000000"/>
              <w:right w:val="nil" w:sz="6" w:space="0" w:color="auto"/>
            </w:tcBorders>
          </w:tcPr>
          <w:p>
            <w:pPr/>
          </w:p>
        </w:tc>
        <w:tc>
          <w:tcPr>
            <w:tcW w:w="848" w:type="dxa"/>
            <w:tcBorders>
              <w:top w:val="nil" w:sz="6" w:space="0" w:color="auto"/>
              <w:left w:val="nil" w:sz="6" w:space="0" w:color="auto"/>
              <w:bottom w:val="single" w:sz="4" w:space="0" w:color="000000"/>
              <w:right w:val="single" w:sz="4" w:space="0" w:color="000000"/>
            </w:tcBorders>
          </w:tcPr>
          <w:p>
            <w:pPr>
              <w:pStyle w:val="TableParagraph"/>
              <w:spacing w:line="240" w:lineRule="auto" w:before="102"/>
              <w:ind w:left="-4"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39"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20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55"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48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3" w:type="dxa"/>
            <w:tcBorders>
              <w:top w:val="nil" w:sz="6" w:space="0" w:color="auto"/>
              <w:left w:val="nil" w:sz="6" w:space="0" w:color="auto"/>
              <w:bottom w:val="single" w:sz="4" w:space="0" w:color="000000"/>
              <w:right w:val="single" w:sz="4" w:space="0" w:color="000000"/>
            </w:tcBorders>
          </w:tcPr>
          <w:p>
            <w:pPr>
              <w:pStyle w:val="TableParagraph"/>
              <w:spacing w:line="239" w:lineRule="exact"/>
              <w:ind w:left="74"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64" w:type="dxa"/>
            <w:tcBorders>
              <w:top w:val="nil" w:sz="6" w:space="0" w:color="auto"/>
              <w:left w:val="single" w:sz="4" w:space="0" w:color="000000"/>
              <w:bottom w:val="single" w:sz="4" w:space="0" w:color="000000"/>
              <w:right w:val="nil" w:sz="6" w:space="0" w:color="auto"/>
            </w:tcBorders>
          </w:tcPr>
          <w:p>
            <w:pPr>
              <w:pStyle w:val="TableParagraph"/>
              <w:spacing w:line="239" w:lineRule="exact"/>
              <w:ind w:left="21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3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248" w:hRule="exact"/>
        </w:trPr>
        <w:tc>
          <w:tcPr>
            <w:tcW w:w="10370" w:type="dxa"/>
            <w:gridSpan w:val="10"/>
            <w:tcBorders>
              <w:top w:val="nil" w:sz="6" w:space="0" w:color="auto"/>
              <w:left w:val="nil" w:sz="6" w:space="0" w:color="auto"/>
              <w:bottom w:val="nil" w:sz="6" w:space="0" w:color="auto"/>
              <w:right w:val="nil" w:sz="6" w:space="0" w:color="auto"/>
            </w:tcBorders>
          </w:tcPr>
          <w:p>
            <w:pPr>
              <w:pStyle w:val="TableParagraph"/>
              <w:spacing w:line="20" w:lineRule="exact"/>
              <w:ind w:left="157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4572"/>
                  <wp:effectExtent l="0" t="0" r="0" b="0"/>
                  <wp:docPr id="15" name="image50.png" descr=""/>
                  <wp:cNvGraphicFramePr>
                    <a:graphicFrameLocks noChangeAspect="1"/>
                  </wp:cNvGraphicFramePr>
                  <a:graphic>
                    <a:graphicData uri="http://schemas.openxmlformats.org/drawingml/2006/picture">
                      <pic:pic>
                        <pic:nvPicPr>
                          <pic:cNvPr id="16" name="image50.png"/>
                          <pic:cNvPicPr/>
                        </pic:nvPicPr>
                        <pic:blipFill>
                          <a:blip r:embed="rId67" cstate="print"/>
                          <a:stretch>
                            <a:fillRect/>
                          </a:stretch>
                        </pic:blipFill>
                        <pic:spPr>
                          <a:xfrm>
                            <a:off x="0" y="0"/>
                            <a:ext cx="6096" cy="4572"/>
                          </a:xfrm>
                          <a:prstGeom prst="rect">
                            <a:avLst/>
                          </a:prstGeom>
                        </pic:spPr>
                      </pic:pic>
                    </a:graphicData>
                  </a:graphic>
                </wp:inline>
              </w:drawing>
            </w:r>
            <w:r>
              <w:rPr>
                <w:rFonts w:ascii="宋体" w:hAnsi="宋体" w:cs="宋体" w:eastAsia="宋体" w:hint="default"/>
                <w:sz w:val="2"/>
                <w:szCs w:val="2"/>
              </w:rPr>
            </w:r>
          </w:p>
          <w:p>
            <w:pPr>
              <w:pStyle w:val="TableParagraph"/>
              <w:spacing w:line="237" w:lineRule="auto" w:before="44"/>
              <w:ind w:left="122" w:right="8888"/>
              <w:jc w:val="both"/>
              <w:rPr>
                <w:rFonts w:ascii="宋体" w:hAnsi="宋体" w:cs="宋体" w:eastAsia="宋体" w:hint="default"/>
                <w:sz w:val="21"/>
                <w:szCs w:val="21"/>
              </w:rPr>
            </w:pPr>
            <w:r>
              <w:rPr>
                <w:rFonts w:ascii="宋体" w:hAnsi="宋体" w:cs="宋体" w:eastAsia="宋体" w:hint="default"/>
                <w:spacing w:val="14"/>
                <w:sz w:val="21"/>
                <w:szCs w:val="21"/>
              </w:rPr>
              <w:t>单项金额虽不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14"/>
                <w:sz w:val="21"/>
                <w:szCs w:val="21"/>
              </w:rPr>
              <w:t>重大但单项计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14"/>
                <w:sz w:val="21"/>
                <w:szCs w:val="21"/>
              </w:rPr>
              <w:t>提坏账准备的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应收账款</w:t>
            </w:r>
          </w:p>
        </w:tc>
      </w:tr>
      <w:tr>
        <w:trPr>
          <w:trHeight w:val="411" w:hRule="exact"/>
        </w:trPr>
        <w:tc>
          <w:tcPr>
            <w:tcW w:w="1584" w:type="dxa"/>
            <w:tcBorders>
              <w:top w:val="nil" w:sz="6" w:space="0" w:color="auto"/>
              <w:left w:val="nil" w:sz="6" w:space="0" w:color="auto"/>
              <w:bottom w:val="single" w:sz="4" w:space="0" w:color="000000"/>
              <w:right w:val="single" w:sz="4" w:space="0" w:color="000000"/>
            </w:tcBorders>
          </w:tcPr>
          <w:p>
            <w:pPr>
              <w:pStyle w:val="TableParagraph"/>
              <w:spacing w:line="240" w:lineRule="auto" w:before="40"/>
              <w:ind w:right="567"/>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47" w:type="dxa"/>
            <w:tcBorders>
              <w:top w:val="nil" w:sz="6" w:space="0" w:color="auto"/>
              <w:left w:val="single" w:sz="4" w:space="0" w:color="000000"/>
              <w:bottom w:val="single" w:sz="8" w:space="0" w:color="000000"/>
              <w:right w:val="nil" w:sz="6" w:space="0" w:color="auto"/>
            </w:tcBorders>
          </w:tcPr>
          <w:p>
            <w:pPr>
              <w:pStyle w:val="TableParagraph"/>
              <w:spacing w:line="240" w:lineRule="auto" w:before="86"/>
              <w:ind w:left="108" w:right="0"/>
              <w:jc w:val="left"/>
              <w:rPr>
                <w:rFonts w:ascii="Arial Narrow" w:hAnsi="Arial Narrow" w:cs="Arial Narrow" w:eastAsia="Arial Narrow" w:hint="default"/>
                <w:sz w:val="21"/>
                <w:szCs w:val="21"/>
              </w:rPr>
            </w:pPr>
            <w:r>
              <w:rPr>
                <w:rFonts w:ascii="Arial Narrow"/>
                <w:b/>
                <w:sz w:val="21"/>
              </w:rPr>
              <w:t>103,152,025.99</w:t>
            </w:r>
            <w:r>
              <w:rPr>
                <w:rFonts w:ascii="Arial Narrow"/>
                <w:sz w:val="21"/>
              </w:rPr>
            </w:r>
          </w:p>
        </w:tc>
        <w:tc>
          <w:tcPr>
            <w:tcW w:w="705" w:type="dxa"/>
            <w:tcBorders>
              <w:top w:val="nil" w:sz="6" w:space="0" w:color="auto"/>
              <w:left w:val="nil" w:sz="6" w:space="0" w:color="auto"/>
              <w:bottom w:val="single" w:sz="4" w:space="0" w:color="000000"/>
              <w:right w:val="single" w:sz="4" w:space="0" w:color="000000"/>
            </w:tcBorders>
          </w:tcPr>
          <w:p>
            <w:pPr>
              <w:pStyle w:val="TableParagraph"/>
              <w:spacing w:line="240" w:lineRule="auto" w:before="86"/>
              <w:ind w:left="68"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274"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left="153" w:right="0"/>
              <w:jc w:val="left"/>
              <w:rPr>
                <w:rFonts w:ascii="Arial Narrow" w:hAnsi="Arial Narrow" w:cs="Arial Narrow" w:eastAsia="Arial Narrow" w:hint="default"/>
                <w:sz w:val="21"/>
                <w:szCs w:val="21"/>
              </w:rPr>
            </w:pPr>
            <w:r>
              <w:rPr>
                <w:rFonts w:ascii="Arial Narrow"/>
                <w:b/>
                <w:sz w:val="21"/>
              </w:rPr>
              <w:t>1,755,691.73</w:t>
            </w:r>
            <w:r>
              <w:rPr>
                <w:rFonts w:ascii="Arial Narrow"/>
                <w:sz w:val="21"/>
              </w:rPr>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left="352"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555" w:type="dxa"/>
            <w:tcBorders>
              <w:top w:val="nil" w:sz="6" w:space="0" w:color="auto"/>
              <w:left w:val="single" w:sz="4" w:space="0" w:color="000000"/>
              <w:bottom w:val="single" w:sz="8" w:space="0" w:color="000000"/>
              <w:right w:val="nil" w:sz="6" w:space="0" w:color="auto"/>
            </w:tcBorders>
          </w:tcPr>
          <w:p>
            <w:pPr>
              <w:pStyle w:val="TableParagraph"/>
              <w:spacing w:line="240" w:lineRule="auto" w:before="86"/>
              <w:ind w:left="196" w:right="0"/>
              <w:jc w:val="left"/>
              <w:rPr>
                <w:rFonts w:ascii="Arial Narrow" w:hAnsi="Arial Narrow" w:cs="Arial Narrow" w:eastAsia="Arial Narrow" w:hint="default"/>
                <w:sz w:val="21"/>
                <w:szCs w:val="21"/>
              </w:rPr>
            </w:pPr>
            <w:r>
              <w:rPr>
                <w:rFonts w:ascii="Arial Narrow"/>
                <w:b/>
                <w:sz w:val="21"/>
              </w:rPr>
              <w:t>66,689,214.80</w:t>
            </w:r>
            <w:r>
              <w:rPr>
                <w:rFonts w:ascii="Arial Narrow"/>
                <w:sz w:val="21"/>
              </w:rPr>
            </w:r>
          </w:p>
        </w:tc>
        <w:tc>
          <w:tcPr>
            <w:tcW w:w="713" w:type="dxa"/>
            <w:tcBorders>
              <w:top w:val="nil" w:sz="6" w:space="0" w:color="auto"/>
              <w:left w:val="nil" w:sz="6" w:space="0" w:color="auto"/>
              <w:bottom w:val="single" w:sz="4" w:space="0" w:color="000000"/>
              <w:right w:val="single" w:sz="4" w:space="0" w:color="000000"/>
            </w:tcBorders>
          </w:tcPr>
          <w:p>
            <w:pPr>
              <w:pStyle w:val="TableParagraph"/>
              <w:spacing w:line="240" w:lineRule="auto" w:before="86"/>
              <w:ind w:left="79"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2"/>
              <w:jc w:val="center"/>
              <w:rPr>
                <w:rFonts w:ascii="Arial Narrow" w:hAnsi="Arial Narrow" w:cs="Arial Narrow" w:eastAsia="Arial Narrow" w:hint="default"/>
                <w:sz w:val="21"/>
                <w:szCs w:val="21"/>
              </w:rPr>
            </w:pPr>
            <w:r>
              <w:rPr>
                <w:rFonts w:ascii="Arial Narrow"/>
                <w:b/>
                <w:sz w:val="21"/>
              </w:rPr>
              <w:t>971,009.18</w:t>
            </w:r>
            <w:r>
              <w:rPr>
                <w:rFonts w:ascii="Arial Narrow"/>
                <w:sz w:val="21"/>
              </w:rPr>
            </w:r>
          </w:p>
        </w:tc>
        <w:tc>
          <w:tcPr>
            <w:tcW w:w="864" w:type="dxa"/>
            <w:tcBorders>
              <w:top w:val="nil" w:sz="6" w:space="0" w:color="auto"/>
              <w:left w:val="single" w:sz="4" w:space="0" w:color="000000"/>
              <w:bottom w:val="single" w:sz="4" w:space="0" w:color="000000"/>
              <w:right w:val="nil" w:sz="6" w:space="0" w:color="auto"/>
            </w:tcBorders>
          </w:tcPr>
          <w:p>
            <w:pPr>
              <w:pStyle w:val="TableParagraph"/>
              <w:spacing w:line="240" w:lineRule="auto" w:before="86"/>
              <w:ind w:left="225"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r>
    </w:tbl>
    <w:p>
      <w:pPr>
        <w:spacing w:line="240" w:lineRule="auto" w:before="1"/>
        <w:rPr>
          <w:rFonts w:ascii="宋体" w:hAnsi="宋体" w:cs="宋体" w:eastAsia="宋体" w:hint="default"/>
          <w:sz w:val="7"/>
          <w:szCs w:val="7"/>
        </w:rPr>
      </w:pPr>
    </w:p>
    <w:p>
      <w:pPr>
        <w:spacing w:before="36"/>
        <w:ind w:left="1258" w:right="1252" w:firstLine="0"/>
        <w:jc w:val="left"/>
        <w:rPr>
          <w:rFonts w:ascii="宋体" w:hAnsi="宋体" w:cs="宋体" w:eastAsia="宋体" w:hint="default"/>
          <w:sz w:val="21"/>
          <w:szCs w:val="21"/>
        </w:rPr>
      </w:pPr>
      <w:r>
        <w:rPr/>
        <w:pict>
          <v:group style="position:absolute;margin-left:33.599998pt;margin-top:-120.696327pt;width:517.8pt;height:115.35pt;mso-position-horizontal-relative:page;mso-position-vertical-relative:paragraph;z-index:-1157368" coordorigin="672,-2414" coordsize="10356,2307">
            <v:shape style="position:absolute;left:2228;top:-2414;width:1430;height:103" type="#_x0000_t75" stroked="false">
              <v:imagedata r:id="rId88" o:title=""/>
            </v:shape>
            <v:shape style="position:absolute;left:3653;top:-2320;width:836;height:10" type="#_x0000_t75" stroked="false">
              <v:imagedata r:id="rId75" o:title=""/>
            </v:shape>
            <v:shape style="position:absolute;left:4484;top:-2320;width:2273;height:10" type="#_x0000_t75" stroked="false">
              <v:imagedata r:id="rId76" o:title=""/>
            </v:shape>
            <v:shape style="position:absolute;left:6753;top:-2320;width:3406;height:10" type="#_x0000_t75" stroked="false">
              <v:imagedata r:id="rId77" o:title=""/>
            </v:shape>
            <v:shape style="position:absolute;left:10154;top:-2320;width:874;height:10" type="#_x0000_t75" stroked="false">
              <v:imagedata r:id="rId78" o:title=""/>
            </v:shape>
            <v:group style="position:absolute;left:3658;top:-2311;width:10;height:20" coordorigin="3658,-2311" coordsize="10,20">
              <v:shape style="position:absolute;left:3658;top:-2311;width:10;height:20" coordorigin="3658,-2311" coordsize="10,20" path="m3658,-2292l3668,-2292,3668,-2311,3658,-2311,3658,-2292xe" filled="true" fillcolor="#000000" stroked="false">
                <v:path arrowok="t"/>
                <v:fill type="solid"/>
              </v:shape>
            </v:group>
            <v:group style="position:absolute;left:3658;top:-2292;width:10;height:20" coordorigin="3658,-2292" coordsize="10,20">
              <v:shape style="position:absolute;left:3658;top:-2292;width:10;height:20" coordorigin="3658,-2292" coordsize="10,20" path="m3658,-2272l3668,-2272,3668,-2292,3658,-2292,3658,-2272xe" filled="true" fillcolor="#000000" stroked="false">
                <v:path arrowok="t"/>
                <v:fill type="solid"/>
              </v:shape>
            </v:group>
            <v:group style="position:absolute;left:3658;top:-2272;width:10;height:20" coordorigin="3658,-2272" coordsize="10,20">
              <v:shape style="position:absolute;left:3658;top:-2272;width:10;height:20" coordorigin="3658,-2272" coordsize="10,20" path="m3658,-2253l3668,-2253,3668,-2272,3658,-2272,3658,-2253xe" filled="true" fillcolor="#000000" stroked="false">
                <v:path arrowok="t"/>
                <v:fill type="solid"/>
              </v:shape>
            </v:group>
            <v:group style="position:absolute;left:3658;top:-2253;width:10;height:20" coordorigin="3658,-2253" coordsize="10,20">
              <v:shape style="position:absolute;left:3658;top:-2253;width:10;height:20" coordorigin="3658,-2253" coordsize="10,20" path="m3658,-2234l3668,-2234,3668,-2253,3658,-2253,3658,-2234xe" filled="true" fillcolor="#000000" stroked="false">
                <v:path arrowok="t"/>
                <v:fill type="solid"/>
              </v:shape>
            </v:group>
            <v:group style="position:absolute;left:3658;top:-2234;width:10;height:20" coordorigin="3658,-2234" coordsize="10,20">
              <v:shape style="position:absolute;left:3658;top:-2234;width:10;height:20" coordorigin="3658,-2234" coordsize="10,20" path="m3658,-2215l3668,-2215,3668,-2234,3658,-2234,3658,-2215xe" filled="true" fillcolor="#000000" stroked="false">
                <v:path arrowok="t"/>
                <v:fill type="solid"/>
              </v:shape>
            </v:group>
            <v:group style="position:absolute;left:3658;top:-2215;width:10;height:20" coordorigin="3658,-2215" coordsize="10,20">
              <v:shape style="position:absolute;left:3658;top:-2215;width:10;height:20" coordorigin="3658,-2215" coordsize="10,20" path="m3658,-2196l3668,-2196,3668,-2215,3658,-2215,3658,-2196xe" filled="true" fillcolor="#000000" stroked="false">
                <v:path arrowok="t"/>
                <v:fill type="solid"/>
              </v:shape>
            </v:group>
            <v:group style="position:absolute;left:3658;top:-2196;width:10;height:20" coordorigin="3658,-2196" coordsize="10,20">
              <v:shape style="position:absolute;left:3658;top:-2196;width:10;height:20" coordorigin="3658,-2196" coordsize="10,20" path="m3658,-2176l3668,-2176,3668,-2196,3658,-2196,3658,-2176xe" filled="true" fillcolor="#000000" stroked="false">
                <v:path arrowok="t"/>
                <v:fill type="solid"/>
              </v:shape>
            </v:group>
            <v:group style="position:absolute;left:3658;top:-2176;width:10;height:20" coordorigin="3658,-2176" coordsize="10,20">
              <v:shape style="position:absolute;left:3658;top:-2176;width:10;height:20" coordorigin="3658,-2176" coordsize="10,20" path="m3658,-2157l3668,-2157,3668,-2176,3658,-2176,3658,-2157xe" filled="true" fillcolor="#000000" stroked="false">
                <v:path arrowok="t"/>
                <v:fill type="solid"/>
              </v:shape>
            </v:group>
            <v:group style="position:absolute;left:3658;top:-2157;width:10;height:20" coordorigin="3658,-2157" coordsize="10,20">
              <v:shape style="position:absolute;left:3658;top:-2157;width:10;height:20" coordorigin="3658,-2157" coordsize="10,20" path="m3658,-2138l3668,-2138,3668,-2157,3658,-2157,3658,-2138xe" filled="true" fillcolor="#000000" stroked="false">
                <v:path arrowok="t"/>
                <v:fill type="solid"/>
              </v:shape>
            </v:group>
            <v:group style="position:absolute;left:3658;top:-2138;width:10;height:20" coordorigin="3658,-2138" coordsize="10,20">
              <v:shape style="position:absolute;left:3658;top:-2138;width:10;height:20" coordorigin="3658,-2138" coordsize="10,20" path="m3658,-2119l3668,-2119,3668,-2138,3658,-2138,3658,-2119xe" filled="true" fillcolor="#000000" stroked="false">
                <v:path arrowok="t"/>
                <v:fill type="solid"/>
              </v:shape>
            </v:group>
            <v:group style="position:absolute;left:3658;top:-2119;width:10;height:20" coordorigin="3658,-2119" coordsize="10,20">
              <v:shape style="position:absolute;left:3658;top:-2119;width:10;height:20" coordorigin="3658,-2119" coordsize="10,20" path="m3658,-2100l3668,-2100,3668,-2119,3658,-2119,3658,-2100xe" filled="true" fillcolor="#000000" stroked="false">
                <v:path arrowok="t"/>
                <v:fill type="solid"/>
              </v:shape>
            </v:group>
            <v:group style="position:absolute;left:3658;top:-2100;width:10;height:20" coordorigin="3658,-2100" coordsize="10,20">
              <v:shape style="position:absolute;left:3658;top:-2100;width:10;height:20" coordorigin="3658,-2100" coordsize="10,20" path="m3658,-2080l3668,-2080,3668,-2100,3658,-2100,3658,-2080xe" filled="true" fillcolor="#000000" stroked="false">
                <v:path arrowok="t"/>
                <v:fill type="solid"/>
              </v:shape>
            </v:group>
            <v:group style="position:absolute;left:3658;top:-2080;width:10;height:20" coordorigin="3658,-2080" coordsize="10,20">
              <v:shape style="position:absolute;left:3658;top:-2080;width:10;height:20" coordorigin="3658,-2080" coordsize="10,20" path="m3658,-2061l3668,-2061,3668,-2080,3658,-2080,3658,-2061xe" filled="true" fillcolor="#000000" stroked="false">
                <v:path arrowok="t"/>
                <v:fill type="solid"/>
              </v:shape>
            </v:group>
            <v:group style="position:absolute;left:3658;top:-2061;width:10;height:20" coordorigin="3658,-2061" coordsize="10,20">
              <v:shape style="position:absolute;left:3658;top:-2061;width:10;height:20" coordorigin="3658,-2061" coordsize="10,20" path="m3658,-2042l3668,-2042,3668,-2061,3658,-2061,3658,-2042xe" filled="true" fillcolor="#000000" stroked="false">
                <v:path arrowok="t"/>
                <v:fill type="solid"/>
              </v:shape>
            </v:group>
            <v:group style="position:absolute;left:3658;top:-2042;width:10;height:20" coordorigin="3658,-2042" coordsize="10,20">
              <v:shape style="position:absolute;left:3658;top:-2042;width:10;height:20" coordorigin="3658,-2042" coordsize="10,20" path="m3658,-2023l3668,-2023,3668,-2042,3658,-2042,3658,-2023xe" filled="true" fillcolor="#000000" stroked="false">
                <v:path arrowok="t"/>
                <v:fill type="solid"/>
              </v:shape>
            </v:group>
            <v:group style="position:absolute;left:3658;top:-2023;width:10;height:20" coordorigin="3658,-2023" coordsize="10,20">
              <v:shape style="position:absolute;left:3658;top:-2023;width:10;height:20" coordorigin="3658,-2023" coordsize="10,20" path="m3658,-2004l3668,-2004,3668,-2023,3658,-2023,3658,-2004xe" filled="true" fillcolor="#000000" stroked="false">
                <v:path arrowok="t"/>
                <v:fill type="solid"/>
              </v:shape>
            </v:group>
            <v:group style="position:absolute;left:3658;top:-2004;width:10;height:20" coordorigin="3658,-2004" coordsize="10,20">
              <v:shape style="position:absolute;left:3658;top:-2004;width:10;height:20" coordorigin="3658,-2004" coordsize="10,20" path="m3658,-1984l3668,-1984,3668,-2004,3658,-2004,3658,-1984xe" filled="true" fillcolor="#000000" stroked="false">
                <v:path arrowok="t"/>
                <v:fill type="solid"/>
              </v:shape>
            </v:group>
            <v:group style="position:absolute;left:3658;top:-1984;width:10;height:20" coordorigin="3658,-1984" coordsize="10,20">
              <v:shape style="position:absolute;left:3658;top:-1984;width:10;height:20" coordorigin="3658,-1984" coordsize="10,20" path="m3658,-1965l3668,-1965,3668,-1984,3658,-1984,3658,-1965xe" filled="true" fillcolor="#000000" stroked="false">
                <v:path arrowok="t"/>
                <v:fill type="solid"/>
              </v:shape>
            </v:group>
            <v:group style="position:absolute;left:3658;top:-1965;width:10;height:20" coordorigin="3658,-1965" coordsize="10,20">
              <v:shape style="position:absolute;left:3658;top:-1965;width:10;height:20" coordorigin="3658,-1965" coordsize="10,20" path="m3658,-1946l3668,-1946,3668,-1965,3658,-1965,3658,-1946xe" filled="true" fillcolor="#000000" stroked="false">
                <v:path arrowok="t"/>
                <v:fill type="solid"/>
              </v:shape>
            </v:group>
            <v:group style="position:absolute;left:3658;top:-1946;width:10;height:20" coordorigin="3658,-1946" coordsize="10,20">
              <v:shape style="position:absolute;left:3658;top:-1946;width:10;height:20" coordorigin="3658,-1946" coordsize="10,20" path="m3658,-1927l3668,-1927,3668,-1946,3658,-1946,3658,-1927xe" filled="true" fillcolor="#000000" stroked="false">
                <v:path arrowok="t"/>
                <v:fill type="solid"/>
              </v:shape>
            </v:group>
            <v:group style="position:absolute;left:3658;top:-1927;width:10;height:20" coordorigin="3658,-1927" coordsize="10,20">
              <v:shape style="position:absolute;left:3658;top:-1927;width:10;height:20" coordorigin="3658,-1927" coordsize="10,20" path="m3658,-1908l3668,-1908,3668,-1927,3658,-1927,3658,-1908xe" filled="true" fillcolor="#000000" stroked="false">
                <v:path arrowok="t"/>
                <v:fill type="solid"/>
              </v:shape>
            </v:group>
            <v:group style="position:absolute;left:3658;top:-1908;width:10;height:20" coordorigin="3658,-1908" coordsize="10,20">
              <v:shape style="position:absolute;left:3658;top:-1908;width:10;height:20" coordorigin="3658,-1908" coordsize="10,20" path="m3658,-1888l3668,-1888,3668,-1908,3658,-1908,3658,-1888xe" filled="true" fillcolor="#000000" stroked="false">
                <v:path arrowok="t"/>
                <v:fill type="solid"/>
              </v:shape>
            </v:group>
            <v:group style="position:absolute;left:3658;top:-1888;width:10;height:20" coordorigin="3658,-1888" coordsize="10,20">
              <v:shape style="position:absolute;left:3658;top:-1888;width:10;height:20" coordorigin="3658,-1888" coordsize="10,20" path="m3658,-1869l3668,-1869,3668,-1888,3658,-1888,3658,-1869xe" filled="true" fillcolor="#000000" stroked="false">
                <v:path arrowok="t"/>
                <v:fill type="solid"/>
              </v:shape>
            </v:group>
            <v:group style="position:absolute;left:3658;top:-1869;width:10;height:20" coordorigin="3658,-1869" coordsize="10,20">
              <v:shape style="position:absolute;left:3658;top:-1869;width:10;height:20" coordorigin="3658,-1869" coordsize="10,20" path="m3658,-1850l3668,-1850,3668,-1869,3658,-1869,3658,-1850xe" filled="true" fillcolor="#000000" stroked="false">
                <v:path arrowok="t"/>
                <v:fill type="solid"/>
              </v:shape>
            </v:group>
            <v:group style="position:absolute;left:3658;top:-1850;width:10;height:20" coordorigin="3658,-1850" coordsize="10,20">
              <v:shape style="position:absolute;left:3658;top:-1850;width:10;height:20" coordorigin="3658,-1850" coordsize="10,20" path="m3658,-1831l3668,-1831,3668,-1850,3658,-1850,3658,-1831xe" filled="true" fillcolor="#000000" stroked="false">
                <v:path arrowok="t"/>
                <v:fill type="solid"/>
              </v:shape>
            </v:group>
            <v:group style="position:absolute;left:3658;top:-1831;width:10;height:20" coordorigin="3658,-1831" coordsize="10,20">
              <v:shape style="position:absolute;left:3658;top:-1831;width:10;height:20" coordorigin="3658,-1831" coordsize="10,20" path="m3658,-1812l3668,-1812,3668,-1831,3658,-1831,3658,-1812xe" filled="true" fillcolor="#000000" stroked="false">
                <v:path arrowok="t"/>
                <v:fill type="solid"/>
              </v:shape>
            </v:group>
            <v:group style="position:absolute;left:3658;top:-1812;width:10;height:20" coordorigin="3658,-1812" coordsize="10,20">
              <v:shape style="position:absolute;left:3658;top:-1812;width:10;height:20" coordorigin="3658,-1812" coordsize="10,20" path="m3658,-1792l3668,-1792,3668,-1812,3658,-1812,3658,-1792xe" filled="true" fillcolor="#000000" stroked="false">
                <v:path arrowok="t"/>
                <v:fill type="solid"/>
              </v:shape>
              <v:shape style="position:absolute;left:3658;top:-1773;width:10;height:7" type="#_x0000_t75" stroked="false">
                <v:imagedata r:id="rId67" o:title=""/>
              </v:shape>
              <v:shape style="position:absolute;left:4489;top:-1773;width:10;height:7" type="#_x0000_t75" stroked="false">
                <v:imagedata r:id="rId67" o:title=""/>
              </v:shape>
              <v:shape style="position:absolute;left:5763;top:-1773;width:10;height:7" type="#_x0000_t75" stroked="false">
                <v:imagedata r:id="rId67" o:title=""/>
              </v:shape>
              <v:shape style="position:absolute;left:6757;top:-1773;width:10;height:7" type="#_x0000_t75" stroked="false">
                <v:imagedata r:id="rId67" o:title=""/>
              </v:shape>
            </v:group>
            <v:group style="position:absolute;left:8173;top:-2311;width:10;height:20" coordorigin="8173,-2311" coordsize="10,20">
              <v:shape style="position:absolute;left:8173;top:-2311;width:10;height:20" coordorigin="8173,-2311" coordsize="10,20" path="m8173,-2292l8183,-2292,8183,-2311,8173,-2311,8173,-2292xe" filled="true" fillcolor="#000000" stroked="false">
                <v:path arrowok="t"/>
                <v:fill type="solid"/>
              </v:shape>
            </v:group>
            <v:group style="position:absolute;left:8173;top:-2292;width:10;height:20" coordorigin="8173,-2292" coordsize="10,20">
              <v:shape style="position:absolute;left:8173;top:-2292;width:10;height:20" coordorigin="8173,-2292" coordsize="10,20" path="m8173,-2272l8183,-2272,8183,-2292,8173,-2292,8173,-2272xe" filled="true" fillcolor="#000000" stroked="false">
                <v:path arrowok="t"/>
                <v:fill type="solid"/>
              </v:shape>
            </v:group>
            <v:group style="position:absolute;left:8173;top:-2272;width:10;height:20" coordorigin="8173,-2272" coordsize="10,20">
              <v:shape style="position:absolute;left:8173;top:-2272;width:10;height:20" coordorigin="8173,-2272" coordsize="10,20" path="m8173,-2253l8183,-2253,8183,-2272,8173,-2272,8173,-2253xe" filled="true" fillcolor="#000000" stroked="false">
                <v:path arrowok="t"/>
                <v:fill type="solid"/>
              </v:shape>
            </v:group>
            <v:group style="position:absolute;left:8173;top:-2253;width:10;height:20" coordorigin="8173,-2253" coordsize="10,20">
              <v:shape style="position:absolute;left:8173;top:-2253;width:10;height:20" coordorigin="8173,-2253" coordsize="10,20" path="m8173,-2234l8183,-2234,8183,-2253,8173,-2253,8173,-2234xe" filled="true" fillcolor="#000000" stroked="false">
                <v:path arrowok="t"/>
                <v:fill type="solid"/>
              </v:shape>
            </v:group>
            <v:group style="position:absolute;left:8173;top:-2234;width:10;height:20" coordorigin="8173,-2234" coordsize="10,20">
              <v:shape style="position:absolute;left:8173;top:-2234;width:10;height:20" coordorigin="8173,-2234" coordsize="10,20" path="m8173,-2215l8183,-2215,8183,-2234,8173,-2234,8173,-2215xe" filled="true" fillcolor="#000000" stroked="false">
                <v:path arrowok="t"/>
                <v:fill type="solid"/>
              </v:shape>
            </v:group>
            <v:group style="position:absolute;left:8173;top:-2215;width:10;height:20" coordorigin="8173,-2215" coordsize="10,20">
              <v:shape style="position:absolute;left:8173;top:-2215;width:10;height:20" coordorigin="8173,-2215" coordsize="10,20" path="m8173,-2196l8183,-2196,8183,-2215,8173,-2215,8173,-2196xe" filled="true" fillcolor="#000000" stroked="false">
                <v:path arrowok="t"/>
                <v:fill type="solid"/>
              </v:shape>
            </v:group>
            <v:group style="position:absolute;left:8173;top:-2196;width:10;height:20" coordorigin="8173,-2196" coordsize="10,20">
              <v:shape style="position:absolute;left:8173;top:-2196;width:10;height:20" coordorigin="8173,-2196" coordsize="10,20" path="m8173,-2176l8183,-2176,8183,-2196,8173,-2196,8173,-2176xe" filled="true" fillcolor="#000000" stroked="false">
                <v:path arrowok="t"/>
                <v:fill type="solid"/>
              </v:shape>
            </v:group>
            <v:group style="position:absolute;left:8173;top:-2176;width:10;height:20" coordorigin="8173,-2176" coordsize="10,20">
              <v:shape style="position:absolute;left:8173;top:-2176;width:10;height:20" coordorigin="8173,-2176" coordsize="10,20" path="m8173,-2157l8183,-2157,8183,-2176,8173,-2176,8173,-2157xe" filled="true" fillcolor="#000000" stroked="false">
                <v:path arrowok="t"/>
                <v:fill type="solid"/>
              </v:shape>
            </v:group>
            <v:group style="position:absolute;left:8173;top:-2157;width:10;height:20" coordorigin="8173,-2157" coordsize="10,20">
              <v:shape style="position:absolute;left:8173;top:-2157;width:10;height:20" coordorigin="8173,-2157" coordsize="10,20" path="m8173,-2138l8183,-2138,8183,-2157,8173,-2157,8173,-2138xe" filled="true" fillcolor="#000000" stroked="false">
                <v:path arrowok="t"/>
                <v:fill type="solid"/>
              </v:shape>
            </v:group>
            <v:group style="position:absolute;left:8173;top:-2138;width:10;height:20" coordorigin="8173,-2138" coordsize="10,20">
              <v:shape style="position:absolute;left:8173;top:-2138;width:10;height:20" coordorigin="8173,-2138" coordsize="10,20" path="m8173,-2119l8183,-2119,8183,-2138,8173,-2138,8173,-2119xe" filled="true" fillcolor="#000000" stroked="false">
                <v:path arrowok="t"/>
                <v:fill type="solid"/>
              </v:shape>
            </v:group>
            <v:group style="position:absolute;left:8173;top:-2119;width:10;height:20" coordorigin="8173,-2119" coordsize="10,20">
              <v:shape style="position:absolute;left:8173;top:-2119;width:10;height:20" coordorigin="8173,-2119" coordsize="10,20" path="m8173,-2100l8183,-2100,8183,-2119,8173,-2119,8173,-2100xe" filled="true" fillcolor="#000000" stroked="false">
                <v:path arrowok="t"/>
                <v:fill type="solid"/>
              </v:shape>
            </v:group>
            <v:group style="position:absolute;left:8173;top:-2100;width:10;height:20" coordorigin="8173,-2100" coordsize="10,20">
              <v:shape style="position:absolute;left:8173;top:-2100;width:10;height:20" coordorigin="8173,-2100" coordsize="10,20" path="m8173,-2080l8183,-2080,8183,-2100,8173,-2100,8173,-2080xe" filled="true" fillcolor="#000000" stroked="false">
                <v:path arrowok="t"/>
                <v:fill type="solid"/>
              </v:shape>
            </v:group>
            <v:group style="position:absolute;left:8173;top:-2080;width:10;height:20" coordorigin="8173,-2080" coordsize="10,20">
              <v:shape style="position:absolute;left:8173;top:-2080;width:10;height:20" coordorigin="8173,-2080" coordsize="10,20" path="m8173,-2061l8183,-2061,8183,-2080,8173,-2080,8173,-2061xe" filled="true" fillcolor="#000000" stroked="false">
                <v:path arrowok="t"/>
                <v:fill type="solid"/>
              </v:shape>
            </v:group>
            <v:group style="position:absolute;left:8173;top:-2061;width:10;height:20" coordorigin="8173,-2061" coordsize="10,20">
              <v:shape style="position:absolute;left:8173;top:-2061;width:10;height:20" coordorigin="8173,-2061" coordsize="10,20" path="m8173,-2042l8183,-2042,8183,-2061,8173,-2061,8173,-2042xe" filled="true" fillcolor="#000000" stroked="false">
                <v:path arrowok="t"/>
                <v:fill type="solid"/>
              </v:shape>
            </v:group>
            <v:group style="position:absolute;left:8173;top:-2042;width:10;height:20" coordorigin="8173,-2042" coordsize="10,20">
              <v:shape style="position:absolute;left:8173;top:-2042;width:10;height:20" coordorigin="8173,-2042" coordsize="10,20" path="m8173,-2023l8183,-2023,8183,-2042,8173,-2042,8173,-2023xe" filled="true" fillcolor="#000000" stroked="false">
                <v:path arrowok="t"/>
                <v:fill type="solid"/>
              </v:shape>
            </v:group>
            <v:group style="position:absolute;left:8173;top:-2023;width:10;height:20" coordorigin="8173,-2023" coordsize="10,20">
              <v:shape style="position:absolute;left:8173;top:-2023;width:10;height:20" coordorigin="8173,-2023" coordsize="10,20" path="m8173,-2004l8183,-2004,8183,-2023,8173,-2023,8173,-2004xe" filled="true" fillcolor="#000000" stroked="false">
                <v:path arrowok="t"/>
                <v:fill type="solid"/>
              </v:shape>
            </v:group>
            <v:group style="position:absolute;left:8173;top:-2004;width:10;height:20" coordorigin="8173,-2004" coordsize="10,20">
              <v:shape style="position:absolute;left:8173;top:-2004;width:10;height:20" coordorigin="8173,-2004" coordsize="10,20" path="m8173,-1984l8183,-1984,8183,-2004,8173,-2004,8173,-1984xe" filled="true" fillcolor="#000000" stroked="false">
                <v:path arrowok="t"/>
                <v:fill type="solid"/>
              </v:shape>
            </v:group>
            <v:group style="position:absolute;left:8173;top:-1984;width:10;height:20" coordorigin="8173,-1984" coordsize="10,20">
              <v:shape style="position:absolute;left:8173;top:-1984;width:10;height:20" coordorigin="8173,-1984" coordsize="10,20" path="m8173,-1965l8183,-1965,8183,-1984,8173,-1984,8173,-1965xe" filled="true" fillcolor="#000000" stroked="false">
                <v:path arrowok="t"/>
                <v:fill type="solid"/>
              </v:shape>
            </v:group>
            <v:group style="position:absolute;left:8173;top:-1965;width:10;height:20" coordorigin="8173,-1965" coordsize="10,20">
              <v:shape style="position:absolute;left:8173;top:-1965;width:10;height:20" coordorigin="8173,-1965" coordsize="10,20" path="m8173,-1946l8183,-1946,8183,-1965,8173,-1965,8173,-1946xe" filled="true" fillcolor="#000000" stroked="false">
                <v:path arrowok="t"/>
                <v:fill type="solid"/>
              </v:shape>
            </v:group>
            <v:group style="position:absolute;left:8173;top:-1946;width:10;height:20" coordorigin="8173,-1946" coordsize="10,20">
              <v:shape style="position:absolute;left:8173;top:-1946;width:10;height:20" coordorigin="8173,-1946" coordsize="10,20" path="m8173,-1927l8183,-1927,8183,-1946,8173,-1946,8173,-1927xe" filled="true" fillcolor="#000000" stroked="false">
                <v:path arrowok="t"/>
                <v:fill type="solid"/>
              </v:shape>
            </v:group>
            <v:group style="position:absolute;left:8173;top:-1927;width:10;height:20" coordorigin="8173,-1927" coordsize="10,20">
              <v:shape style="position:absolute;left:8173;top:-1927;width:10;height:20" coordorigin="8173,-1927" coordsize="10,20" path="m8173,-1908l8183,-1908,8183,-1927,8173,-1927,8173,-1908xe" filled="true" fillcolor="#000000" stroked="false">
                <v:path arrowok="t"/>
                <v:fill type="solid"/>
              </v:shape>
            </v:group>
            <v:group style="position:absolute;left:8173;top:-1908;width:10;height:20" coordorigin="8173,-1908" coordsize="10,20">
              <v:shape style="position:absolute;left:8173;top:-1908;width:10;height:20" coordorigin="8173,-1908" coordsize="10,20" path="m8173,-1888l8183,-1888,8183,-1908,8173,-1908,8173,-1888xe" filled="true" fillcolor="#000000" stroked="false">
                <v:path arrowok="t"/>
                <v:fill type="solid"/>
              </v:shape>
            </v:group>
            <v:group style="position:absolute;left:8173;top:-1888;width:10;height:20" coordorigin="8173,-1888" coordsize="10,20">
              <v:shape style="position:absolute;left:8173;top:-1888;width:10;height:20" coordorigin="8173,-1888" coordsize="10,20" path="m8173,-1869l8183,-1869,8183,-1888,8173,-1888,8173,-1869xe" filled="true" fillcolor="#000000" stroked="false">
                <v:path arrowok="t"/>
                <v:fill type="solid"/>
              </v:shape>
            </v:group>
            <v:group style="position:absolute;left:8173;top:-1869;width:10;height:20" coordorigin="8173,-1869" coordsize="10,20">
              <v:shape style="position:absolute;left:8173;top:-1869;width:10;height:20" coordorigin="8173,-1869" coordsize="10,20" path="m8173,-1850l8183,-1850,8183,-1869,8173,-1869,8173,-1850xe" filled="true" fillcolor="#000000" stroked="false">
                <v:path arrowok="t"/>
                <v:fill type="solid"/>
              </v:shape>
            </v:group>
            <v:group style="position:absolute;left:8173;top:-1850;width:10;height:20" coordorigin="8173,-1850" coordsize="10,20">
              <v:shape style="position:absolute;left:8173;top:-1850;width:10;height:20" coordorigin="8173,-1850" coordsize="10,20" path="m8173,-1831l8183,-1831,8183,-1850,8173,-1850,8173,-1831xe" filled="true" fillcolor="#000000" stroked="false">
                <v:path arrowok="t"/>
                <v:fill type="solid"/>
              </v:shape>
            </v:group>
            <v:group style="position:absolute;left:8173;top:-1831;width:10;height:20" coordorigin="8173,-1831" coordsize="10,20">
              <v:shape style="position:absolute;left:8173;top:-1831;width:10;height:20" coordorigin="8173,-1831" coordsize="10,20" path="m8173,-1812l8183,-1812,8183,-1831,8173,-1831,8173,-1812xe" filled="true" fillcolor="#000000" stroked="false">
                <v:path arrowok="t"/>
                <v:fill type="solid"/>
              </v:shape>
            </v:group>
            <v:group style="position:absolute;left:8173;top:-1812;width:10;height:20" coordorigin="8173,-1812" coordsize="10,20">
              <v:shape style="position:absolute;left:8173;top:-1812;width:10;height:20" coordorigin="8173,-1812" coordsize="10,20" path="m8173,-1792l8183,-1792,8183,-1812,8173,-1812,8173,-1792xe" filled="true" fillcolor="#000000" stroked="false">
                <v:path arrowok="t"/>
                <v:fill type="solid"/>
              </v:shape>
              <v:shape style="position:absolute;left:8173;top:-1773;width:10;height:7" type="#_x0000_t75" stroked="false">
                <v:imagedata r:id="rId67" o:title=""/>
              </v:shape>
              <v:shape style="position:absolute;left:9026;top:-1773;width:10;height:7" type="#_x0000_t75" stroked="false">
                <v:imagedata r:id="rId67" o:title=""/>
              </v:shape>
              <v:shape style="position:absolute;left:10159;top:-1773;width:10;height:7" type="#_x0000_t75" stroked="false">
                <v:imagedata r:id="rId67" o:title=""/>
              </v:shape>
            </v:group>
            <v:group style="position:absolute;left:3658;top:-1737;width:10;height:20" coordorigin="3658,-1737" coordsize="10,20">
              <v:shape style="position:absolute;left:3658;top:-1737;width:10;height:20" coordorigin="3658,-1737" coordsize="10,20" path="m3658,-1718l3668,-1718,3668,-1737,3658,-1737,3658,-1718xe" filled="true" fillcolor="#000000" stroked="false">
                <v:path arrowok="t"/>
                <v:fill type="solid"/>
              </v:shape>
            </v:group>
            <v:group style="position:absolute;left:3658;top:-1718;width:10;height:20" coordorigin="3658,-1718" coordsize="10,20">
              <v:shape style="position:absolute;left:3658;top:-1718;width:10;height:20" coordorigin="3658,-1718" coordsize="10,20" path="m3658,-1699l3668,-1699,3668,-1718,3658,-1718,3658,-1699xe" filled="true" fillcolor="#000000" stroked="false">
                <v:path arrowok="t"/>
                <v:fill type="solid"/>
              </v:shape>
            </v:group>
            <v:group style="position:absolute;left:3658;top:-1699;width:10;height:20" coordorigin="3658,-1699" coordsize="10,20">
              <v:shape style="position:absolute;left:3658;top:-1699;width:10;height:20" coordorigin="3658,-1699" coordsize="10,20" path="m3658,-1680l3668,-1680,3668,-1699,3658,-1699,3658,-1680xe" filled="true" fillcolor="#000000" stroked="false">
                <v:path arrowok="t"/>
                <v:fill type="solid"/>
              </v:shape>
            </v:group>
            <v:group style="position:absolute;left:3658;top:-1680;width:10;height:20" coordorigin="3658,-1680" coordsize="10,20">
              <v:shape style="position:absolute;left:3658;top:-1680;width:10;height:20" coordorigin="3658,-1680" coordsize="10,20" path="m3658,-1660l3668,-1660,3668,-1680,3658,-1680,3658,-1660xe" filled="true" fillcolor="#000000" stroked="false">
                <v:path arrowok="t"/>
                <v:fill type="solid"/>
              </v:shape>
            </v:group>
            <v:group style="position:absolute;left:3658;top:-1660;width:10;height:20" coordorigin="3658,-1660" coordsize="10,20">
              <v:shape style="position:absolute;left:3658;top:-1660;width:10;height:20" coordorigin="3658,-1660" coordsize="10,20" path="m3658,-1641l3668,-1641,3668,-1660,3658,-1660,3658,-1641xe" filled="true" fillcolor="#000000" stroked="false">
                <v:path arrowok="t"/>
                <v:fill type="solid"/>
              </v:shape>
            </v:group>
            <v:group style="position:absolute;left:3658;top:-1641;width:10;height:20" coordorigin="3658,-1641" coordsize="10,20">
              <v:shape style="position:absolute;left:3658;top:-1641;width:10;height:20" coordorigin="3658,-1641" coordsize="10,20" path="m3658,-1622l3668,-1622,3668,-1641,3658,-1641,3658,-1622xe" filled="true" fillcolor="#000000" stroked="false">
                <v:path arrowok="t"/>
                <v:fill type="solid"/>
              </v:shape>
            </v:group>
            <v:group style="position:absolute;left:3658;top:-1622;width:10;height:20" coordorigin="3658,-1622" coordsize="10,20">
              <v:shape style="position:absolute;left:3658;top:-1622;width:10;height:20" coordorigin="3658,-1622" coordsize="10,20" path="m3658,-1603l3668,-1603,3668,-1622,3658,-1622,3658,-1603xe" filled="true" fillcolor="#000000" stroked="false">
                <v:path arrowok="t"/>
                <v:fill type="solid"/>
              </v:shape>
            </v:group>
            <v:group style="position:absolute;left:3658;top:-1603;width:10;height:20" coordorigin="3658,-1603" coordsize="10,20">
              <v:shape style="position:absolute;left:3658;top:-1603;width:10;height:20" coordorigin="3658,-1603" coordsize="10,20" path="m3658,-1584l3668,-1584,3668,-1603,3658,-1603,3658,-1584xe" filled="true" fillcolor="#000000" stroked="false">
                <v:path arrowok="t"/>
                <v:fill type="solid"/>
              </v:shape>
            </v:group>
            <v:group style="position:absolute;left:3658;top:-1584;width:10;height:20" coordorigin="3658,-1584" coordsize="10,20">
              <v:shape style="position:absolute;left:3658;top:-1584;width:10;height:20" coordorigin="3658,-1584" coordsize="10,20" path="m3658,-1564l3668,-1564,3668,-1584,3658,-1584,3658,-1564xe" filled="true" fillcolor="#000000" stroked="false">
                <v:path arrowok="t"/>
                <v:fill type="solid"/>
              </v:shape>
            </v:group>
            <v:group style="position:absolute;left:3658;top:-1564;width:10;height:20" coordorigin="3658,-1564" coordsize="10,20">
              <v:shape style="position:absolute;left:3658;top:-1564;width:10;height:20" coordorigin="3658,-1564" coordsize="10,20" path="m3658,-1545l3668,-1545,3668,-1564,3658,-1564,3658,-1545xe" filled="true" fillcolor="#000000" stroked="false">
                <v:path arrowok="t"/>
                <v:fill type="solid"/>
              </v:shape>
            </v:group>
            <v:group style="position:absolute;left:3658;top:-1545;width:10;height:20" coordorigin="3658,-1545" coordsize="10,20">
              <v:shape style="position:absolute;left:3658;top:-1545;width:10;height:20" coordorigin="3658,-1545" coordsize="10,20" path="m3658,-1526l3668,-1526,3668,-1545,3658,-1545,3658,-1526xe" filled="true" fillcolor="#000000" stroked="false">
                <v:path arrowok="t"/>
                <v:fill type="solid"/>
              </v:shape>
            </v:group>
            <v:group style="position:absolute;left:3658;top:-1526;width:10;height:20" coordorigin="3658,-1526" coordsize="10,20">
              <v:shape style="position:absolute;left:3658;top:-1526;width:10;height:20" coordorigin="3658,-1526" coordsize="10,20" path="m3658,-1507l3668,-1507,3668,-1526,3658,-1526,3658,-1507xe" filled="true" fillcolor="#000000" stroked="false">
                <v:path arrowok="t"/>
                <v:fill type="solid"/>
              </v:shape>
            </v:group>
            <v:group style="position:absolute;left:3658;top:-1507;width:10;height:20" coordorigin="3658,-1507" coordsize="10,20">
              <v:shape style="position:absolute;left:3658;top:-1507;width:10;height:20" coordorigin="3658,-1507" coordsize="10,20" path="m3658,-1488l3668,-1488,3668,-1507,3658,-1507,3658,-1488xe" filled="true" fillcolor="#000000" stroked="false">
                <v:path arrowok="t"/>
                <v:fill type="solid"/>
              </v:shape>
            </v:group>
            <v:group style="position:absolute;left:3658;top:-1488;width:10;height:20" coordorigin="3658,-1488" coordsize="10,20">
              <v:shape style="position:absolute;left:3658;top:-1488;width:10;height:20" coordorigin="3658,-1488" coordsize="10,20" path="m3658,-1468l3668,-1468,3668,-1488,3658,-1488,3658,-1468xe" filled="true" fillcolor="#000000" stroked="false">
                <v:path arrowok="t"/>
                <v:fill type="solid"/>
              </v:shape>
            </v:group>
            <v:group style="position:absolute;left:3658;top:-1468;width:10;height:20" coordorigin="3658,-1468" coordsize="10,20">
              <v:shape style="position:absolute;left:3658;top:-1468;width:10;height:20" coordorigin="3658,-1468" coordsize="10,20" path="m3658,-1449l3668,-1449,3668,-1468,3658,-1468,3658,-1449xe" filled="true" fillcolor="#000000" stroked="false">
                <v:path arrowok="t"/>
                <v:fill type="solid"/>
              </v:shape>
            </v:group>
            <v:group style="position:absolute;left:3658;top:-1449;width:10;height:20" coordorigin="3658,-1449" coordsize="10,20">
              <v:shape style="position:absolute;left:3658;top:-1449;width:10;height:20" coordorigin="3658,-1449" coordsize="10,20" path="m3658,-1430l3668,-1430,3668,-1449,3658,-1449,3658,-1430xe" filled="true" fillcolor="#000000" stroked="false">
                <v:path arrowok="t"/>
                <v:fill type="solid"/>
              </v:shape>
            </v:group>
            <v:group style="position:absolute;left:3658;top:-1430;width:10;height:20" coordorigin="3658,-1430" coordsize="10,20">
              <v:shape style="position:absolute;left:3658;top:-1430;width:10;height:20" coordorigin="3658,-1430" coordsize="10,20" path="m3658,-1411l3668,-1411,3668,-1430,3658,-1430,3658,-1411xe" filled="true" fillcolor="#000000" stroked="false">
                <v:path arrowok="t"/>
                <v:fill type="solid"/>
              </v:shape>
            </v:group>
            <v:group style="position:absolute;left:3658;top:-1411;width:10;height:20" coordorigin="3658,-1411" coordsize="10,20">
              <v:shape style="position:absolute;left:3658;top:-1411;width:10;height:20" coordorigin="3658,-1411" coordsize="10,20" path="m3658,-1392l3668,-1392,3668,-1411,3658,-1411,3658,-1392xe" filled="true" fillcolor="#000000" stroked="false">
                <v:path arrowok="t"/>
                <v:fill type="solid"/>
              </v:shape>
            </v:group>
            <v:group style="position:absolute;left:3658;top:-1392;width:10;height:20" coordorigin="3658,-1392" coordsize="10,20">
              <v:shape style="position:absolute;left:3658;top:-1392;width:10;height:20" coordorigin="3658,-1392" coordsize="10,20" path="m3658,-1372l3668,-1372,3668,-1392,3658,-1392,3658,-1372xe" filled="true" fillcolor="#000000" stroked="false">
                <v:path arrowok="t"/>
                <v:fill type="solid"/>
              </v:shape>
            </v:group>
            <v:group style="position:absolute;left:3658;top:-1372;width:10;height:20" coordorigin="3658,-1372" coordsize="10,20">
              <v:shape style="position:absolute;left:3658;top:-1372;width:10;height:20" coordorigin="3658,-1372" coordsize="10,20" path="m3658,-1353l3668,-1353,3668,-1372,3658,-1372,3658,-1353xe" filled="true" fillcolor="#000000" stroked="false">
                <v:path arrowok="t"/>
                <v:fill type="solid"/>
              </v:shape>
            </v:group>
            <v:group style="position:absolute;left:3658;top:-1353;width:10;height:20" coordorigin="3658,-1353" coordsize="10,20">
              <v:shape style="position:absolute;left:3658;top:-1353;width:10;height:20" coordorigin="3658,-1353" coordsize="10,20" path="m3658,-1334l3668,-1334,3668,-1353,3658,-1353,3658,-1334xe" filled="true" fillcolor="#000000" stroked="false">
                <v:path arrowok="t"/>
                <v:fill type="solid"/>
              </v:shape>
            </v:group>
            <v:group style="position:absolute;left:3658;top:-1334;width:10;height:20" coordorigin="3658,-1334" coordsize="10,20">
              <v:shape style="position:absolute;left:3658;top:-1334;width:10;height:20" coordorigin="3658,-1334" coordsize="10,20" path="m3658,-1315l3668,-1315,3668,-1334,3658,-1334,3658,-1315xe" filled="true" fillcolor="#000000" stroked="false">
                <v:path arrowok="t"/>
                <v:fill type="solid"/>
              </v:shape>
            </v:group>
            <v:group style="position:absolute;left:3658;top:-1315;width:10;height:20" coordorigin="3658,-1315" coordsize="10,20">
              <v:shape style="position:absolute;left:3658;top:-1315;width:10;height:20" coordorigin="3658,-1315" coordsize="10,20" path="m3658,-1296l3668,-1296,3668,-1315,3658,-1315,3658,-1296xe" filled="true" fillcolor="#000000" stroked="false">
                <v:path arrowok="t"/>
                <v:fill type="solid"/>
              </v:shape>
            </v:group>
            <v:group style="position:absolute;left:3658;top:-1296;width:10;height:20" coordorigin="3658,-1296" coordsize="10,20">
              <v:shape style="position:absolute;left:3658;top:-1296;width:10;height:20" coordorigin="3658,-1296" coordsize="10,20" path="m3658,-1276l3668,-1276,3668,-1296,3658,-1296,3658,-1276xe" filled="true" fillcolor="#000000" stroked="false">
                <v:path arrowok="t"/>
                <v:fill type="solid"/>
              </v:shape>
            </v:group>
            <v:group style="position:absolute;left:3658;top:-1276;width:10;height:20" coordorigin="3658,-1276" coordsize="10,20">
              <v:shape style="position:absolute;left:3658;top:-1276;width:10;height:20" coordorigin="3658,-1276" coordsize="10,20" path="m3658,-1257l3668,-1257,3668,-1276,3658,-1276,3658,-1257xe" filled="true" fillcolor="#000000" stroked="false">
                <v:path arrowok="t"/>
                <v:fill type="solid"/>
              </v:shape>
            </v:group>
            <v:group style="position:absolute;left:3658;top:-1257;width:10;height:20" coordorigin="3658,-1257" coordsize="10,20">
              <v:shape style="position:absolute;left:3658;top:-1257;width:10;height:20" coordorigin="3658,-1257" coordsize="10,20" path="m3658,-1238l3668,-1238,3668,-1257,3658,-1257,3658,-1238xe" filled="true" fillcolor="#000000" stroked="false">
                <v:path arrowok="t"/>
                <v:fill type="solid"/>
              </v:shape>
            </v:group>
            <v:group style="position:absolute;left:3658;top:-1238;width:10;height:20" coordorigin="3658,-1238" coordsize="10,20">
              <v:shape style="position:absolute;left:3658;top:-1238;width:10;height:20" coordorigin="3658,-1238" coordsize="10,20" path="m3658,-1219l3668,-1219,3668,-1238,3658,-1238,3658,-1219xe" filled="true" fillcolor="#000000" stroked="false">
                <v:path arrowok="t"/>
                <v:fill type="solid"/>
              </v:shape>
            </v:group>
            <v:group style="position:absolute;left:3658;top:-1219;width:10;height:20" coordorigin="3658,-1219" coordsize="10,20">
              <v:shape style="position:absolute;left:3658;top:-1219;width:10;height:20" coordorigin="3658,-1219" coordsize="10,20" path="m3658,-1200l3668,-1200,3668,-1219,3658,-1219,3658,-1200xe" filled="true" fillcolor="#000000" stroked="false">
                <v:path arrowok="t"/>
                <v:fill type="solid"/>
              </v:shape>
            </v:group>
            <v:group style="position:absolute;left:3658;top:-1200;width:10;height:20" coordorigin="3658,-1200" coordsize="10,20">
              <v:shape style="position:absolute;left:3658;top:-1200;width:10;height:20" coordorigin="3658,-1200" coordsize="10,20" path="m3658,-1180l3668,-1180,3668,-1200,3658,-1200,3658,-1180xe" filled="true" fillcolor="#000000" stroked="false">
                <v:path arrowok="t"/>
                <v:fill type="solid"/>
              </v:shape>
            </v:group>
            <v:group style="position:absolute;left:3658;top:-1180;width:10;height:20" coordorigin="3658,-1180" coordsize="10,20">
              <v:shape style="position:absolute;left:3658;top:-1180;width:10;height:20" coordorigin="3658,-1180" coordsize="10,20" path="m3658,-1161l3668,-1161,3668,-1180,3658,-1180,3658,-1161xe" filled="true" fillcolor="#000000" stroked="false">
                <v:path arrowok="t"/>
                <v:fill type="solid"/>
              </v:shape>
            </v:group>
            <v:group style="position:absolute;left:3658;top:-1161;width:10;height:20" coordorigin="3658,-1161" coordsize="10,20">
              <v:shape style="position:absolute;left:3658;top:-1161;width:10;height:20" coordorigin="3658,-1161" coordsize="10,20" path="m3658,-1142l3668,-1142,3668,-1161,3658,-1161,3658,-1142xe" filled="true" fillcolor="#000000" stroked="false">
                <v:path arrowok="t"/>
                <v:fill type="solid"/>
              </v:shape>
            </v:group>
            <v:group style="position:absolute;left:3658;top:-1142;width:10;height:20" coordorigin="3658,-1142" coordsize="10,20">
              <v:shape style="position:absolute;left:3658;top:-1142;width:10;height:20" coordorigin="3658,-1142" coordsize="10,20" path="m3658,-1123l3668,-1123,3668,-1142,3658,-1142,3658,-1123xe" filled="true" fillcolor="#000000" stroked="false">
                <v:path arrowok="t"/>
                <v:fill type="solid"/>
              </v:shape>
            </v:group>
            <v:group style="position:absolute;left:3658;top:-1123;width:10;height:20" coordorigin="3658,-1123" coordsize="10,20">
              <v:shape style="position:absolute;left:3658;top:-1123;width:10;height:20" coordorigin="3658,-1123" coordsize="10,20" path="m3658,-1104l3668,-1104,3668,-1123,3658,-1123,3658,-1104xe" filled="true" fillcolor="#000000" stroked="false">
                <v:path arrowok="t"/>
                <v:fill type="solid"/>
              </v:shape>
            </v:group>
            <v:group style="position:absolute;left:3658;top:-1104;width:10;height:20" coordorigin="3658,-1104" coordsize="10,20">
              <v:shape style="position:absolute;left:3658;top:-1104;width:10;height:20" coordorigin="3658,-1104" coordsize="10,20" path="m3658,-1084l3668,-1084,3668,-1104,3658,-1104,3658,-1084xe" filled="true" fillcolor="#000000" stroked="false">
                <v:path arrowok="t"/>
                <v:fill type="solid"/>
              </v:shape>
            </v:group>
            <v:group style="position:absolute;left:3658;top:-1084;width:10;height:20" coordorigin="3658,-1084" coordsize="10,20">
              <v:shape style="position:absolute;left:3658;top:-1084;width:10;height:20" coordorigin="3658,-1084" coordsize="10,20" path="m3658,-1065l3668,-1065,3668,-1084,3658,-1084,3658,-1065xe" filled="true" fillcolor="#000000" stroked="false">
                <v:path arrowok="t"/>
                <v:fill type="solid"/>
              </v:shape>
            </v:group>
            <v:group style="position:absolute;left:3658;top:-1065;width:10;height:20" coordorigin="3658,-1065" coordsize="10,20">
              <v:shape style="position:absolute;left:3658;top:-1065;width:10;height:20" coordorigin="3658,-1065" coordsize="10,20" path="m3658,-1046l3668,-1046,3668,-1065,3658,-1065,3658,-1046xe" filled="true" fillcolor="#000000" stroked="false">
                <v:path arrowok="t"/>
                <v:fill type="solid"/>
              </v:shape>
            </v:group>
            <v:group style="position:absolute;left:3658;top:-1046;width:10;height:20" coordorigin="3658,-1046" coordsize="10,20">
              <v:shape style="position:absolute;left:3658;top:-1046;width:10;height:20" coordorigin="3658,-1046" coordsize="10,20" path="m3658,-1027l3668,-1027,3668,-1046,3658,-1046,3658,-1027xe" filled="true" fillcolor="#000000" stroked="false">
                <v:path arrowok="t"/>
                <v:fill type="solid"/>
              </v:shape>
            </v:group>
            <v:group style="position:absolute;left:3658;top:-1027;width:10;height:20" coordorigin="3658,-1027" coordsize="10,20">
              <v:shape style="position:absolute;left:3658;top:-1027;width:10;height:20" coordorigin="3658,-1027" coordsize="10,20" path="m3658,-1008l3668,-1008,3668,-1027,3658,-1027,3658,-1008xe" filled="true" fillcolor="#000000" stroked="false">
                <v:path arrowok="t"/>
                <v:fill type="solid"/>
              </v:shape>
            </v:group>
            <v:group style="position:absolute;left:3658;top:-1008;width:10;height:20" coordorigin="3658,-1008" coordsize="10,20">
              <v:shape style="position:absolute;left:3658;top:-1008;width:10;height:20" coordorigin="3658,-1008" coordsize="10,20" path="m3658,-988l3668,-988,3668,-1008,3658,-1008,3658,-988xe" filled="true" fillcolor="#000000" stroked="false">
                <v:path arrowok="t"/>
                <v:fill type="solid"/>
              </v:shape>
            </v:group>
            <v:group style="position:absolute;left:3658;top:-988;width:10;height:20" coordorigin="3658,-988" coordsize="10,20">
              <v:shape style="position:absolute;left:3658;top:-988;width:10;height:20" coordorigin="3658,-988" coordsize="10,20" path="m3658,-969l3668,-969,3668,-988,3658,-988,3658,-969xe" filled="true" fillcolor="#000000" stroked="false">
                <v:path arrowok="t"/>
                <v:fill type="solid"/>
              </v:shape>
            </v:group>
            <v:group style="position:absolute;left:3658;top:-969;width:10;height:20" coordorigin="3658,-969" coordsize="10,20">
              <v:shape style="position:absolute;left:3658;top:-969;width:10;height:20" coordorigin="3658,-969" coordsize="10,20" path="m3658,-950l3668,-950,3668,-969,3658,-969,3658,-950xe" filled="true" fillcolor="#000000" stroked="false">
                <v:path arrowok="t"/>
                <v:fill type="solid"/>
              </v:shape>
            </v:group>
            <v:group style="position:absolute;left:3658;top:-950;width:10;height:20" coordorigin="3658,-950" coordsize="10,20">
              <v:shape style="position:absolute;left:3658;top:-950;width:10;height:20" coordorigin="3658,-950" coordsize="10,20" path="m3658,-931l3668,-931,3668,-950,3658,-950,3658,-931xe" filled="true" fillcolor="#000000" stroked="false">
                <v:path arrowok="t"/>
                <v:fill type="solid"/>
              </v:shape>
            </v:group>
            <v:group style="position:absolute;left:3658;top:-931;width:10;height:20" coordorigin="3658,-931" coordsize="10,20">
              <v:shape style="position:absolute;left:3658;top:-931;width:10;height:20" coordorigin="3658,-931" coordsize="10,20" path="m3658,-912l3668,-912,3668,-931,3658,-931,3658,-912xe" filled="true" fillcolor="#000000" stroked="false">
                <v:path arrowok="t"/>
                <v:fill type="solid"/>
              </v:shape>
            </v:group>
            <v:group style="position:absolute;left:3658;top:-912;width:10;height:20" coordorigin="3658,-912" coordsize="10,20">
              <v:shape style="position:absolute;left:3658;top:-912;width:10;height:20" coordorigin="3658,-912" coordsize="10,20" path="m3658,-892l3668,-892,3668,-912,3658,-912,3658,-892xe" filled="true" fillcolor="#000000" stroked="false">
                <v:path arrowok="t"/>
                <v:fill type="solid"/>
              </v:shape>
            </v:group>
            <v:group style="position:absolute;left:3658;top:-892;width:10;height:20" coordorigin="3658,-892" coordsize="10,20">
              <v:shape style="position:absolute;left:3658;top:-892;width:10;height:20" coordorigin="3658,-892" coordsize="10,20" path="m3658,-873l3668,-873,3668,-892,3658,-892,3658,-873xe" filled="true" fillcolor="#000000" stroked="false">
                <v:path arrowok="t"/>
                <v:fill type="solid"/>
              </v:shape>
            </v:group>
            <v:group style="position:absolute;left:3658;top:-873;width:10;height:20" coordorigin="3658,-873" coordsize="10,20">
              <v:shape style="position:absolute;left:3658;top:-873;width:10;height:20" coordorigin="3658,-873" coordsize="10,20" path="m3658,-854l3668,-854,3668,-873,3658,-873,3658,-854xe" filled="true" fillcolor="#000000" stroked="false">
                <v:path arrowok="t"/>
                <v:fill type="solid"/>
              </v:shape>
            </v:group>
            <v:group style="position:absolute;left:3658;top:-854;width:10;height:20" coordorigin="3658,-854" coordsize="10,20">
              <v:shape style="position:absolute;left:3658;top:-854;width:10;height:20" coordorigin="3658,-854" coordsize="10,20" path="m3658,-835l3668,-835,3668,-854,3658,-854,3658,-835xe" filled="true" fillcolor="#000000" stroked="false">
                <v:path arrowok="t"/>
                <v:fill type="solid"/>
              </v:shape>
            </v:group>
            <v:group style="position:absolute;left:3658;top:-835;width:10;height:20" coordorigin="3658,-835" coordsize="10,20">
              <v:shape style="position:absolute;left:3658;top:-835;width:10;height:20" coordorigin="3658,-835" coordsize="10,20" path="m3658,-816l3668,-816,3668,-835,3658,-835,3658,-816xe" filled="true" fillcolor="#000000" stroked="false">
                <v:path arrowok="t"/>
                <v:fill type="solid"/>
              </v:shape>
            </v:group>
            <v:group style="position:absolute;left:3658;top:-816;width:10;height:20" coordorigin="3658,-816" coordsize="10,20">
              <v:shape style="position:absolute;left:3658;top:-816;width:10;height:20" coordorigin="3658,-816" coordsize="10,20" path="m3658,-796l3668,-796,3668,-816,3658,-816,3658,-796xe" filled="true" fillcolor="#000000" stroked="false">
                <v:path arrowok="t"/>
                <v:fill type="solid"/>
              </v:shape>
            </v:group>
            <v:group style="position:absolute;left:3658;top:-796;width:10;height:20" coordorigin="3658,-796" coordsize="10,20">
              <v:shape style="position:absolute;left:3658;top:-796;width:10;height:20" coordorigin="3658,-796" coordsize="10,20" path="m3658,-777l3668,-777,3668,-796,3658,-796,3658,-777xe" filled="true" fillcolor="#000000" stroked="false">
                <v:path arrowok="t"/>
                <v:fill type="solid"/>
              </v:shape>
            </v:group>
            <v:group style="position:absolute;left:3658;top:-777;width:10;height:20" coordorigin="3658,-777" coordsize="10,20">
              <v:shape style="position:absolute;left:3658;top:-777;width:10;height:20" coordorigin="3658,-777" coordsize="10,20" path="m3658,-758l3668,-758,3668,-777,3658,-777,3658,-758xe" filled="true" fillcolor="#000000" stroked="false">
                <v:path arrowok="t"/>
                <v:fill type="solid"/>
              </v:shape>
            </v:group>
            <v:group style="position:absolute;left:3658;top:-758;width:10;height:20" coordorigin="3658,-758" coordsize="10,20">
              <v:shape style="position:absolute;left:3658;top:-758;width:10;height:20" coordorigin="3658,-758" coordsize="10,20" path="m3658,-739l3668,-739,3668,-758,3658,-758,3658,-739xe" filled="true" fillcolor="#000000" stroked="false">
                <v:path arrowok="t"/>
                <v:fill type="solid"/>
              </v:shape>
            </v:group>
            <v:group style="position:absolute;left:3658;top:-739;width:10;height:20" coordorigin="3658,-739" coordsize="10,20">
              <v:shape style="position:absolute;left:3658;top:-739;width:10;height:20" coordorigin="3658,-739" coordsize="10,20" path="m3658,-720l3668,-720,3668,-739,3658,-739,3658,-720xe" filled="true" fillcolor="#000000" stroked="false">
                <v:path arrowok="t"/>
                <v:fill type="solid"/>
              </v:shape>
            </v:group>
            <v:group style="position:absolute;left:3658;top:-720;width:10;height:20" coordorigin="3658,-720" coordsize="10,20">
              <v:shape style="position:absolute;left:3658;top:-720;width:10;height:20" coordorigin="3658,-720" coordsize="10,20" path="m3658,-700l3668,-700,3668,-720,3658,-720,3658,-700xe" filled="true" fillcolor="#000000" stroked="false">
                <v:path arrowok="t"/>
                <v:fill type="solid"/>
              </v:shape>
            </v:group>
            <v:group style="position:absolute;left:3658;top:-700;width:10;height:20" coordorigin="3658,-700" coordsize="10,20">
              <v:shape style="position:absolute;left:3658;top:-700;width:10;height:20" coordorigin="3658,-700" coordsize="10,20" path="m3658,-681l3668,-681,3668,-700,3658,-700,3658,-681xe" filled="true" fillcolor="#000000" stroked="false">
                <v:path arrowok="t"/>
                <v:fill type="solid"/>
              </v:shape>
            </v:group>
            <v:group style="position:absolute;left:3658;top:-681;width:10;height:20" coordorigin="3658,-681" coordsize="10,20">
              <v:shape style="position:absolute;left:3658;top:-681;width:10;height:20" coordorigin="3658,-681" coordsize="10,20" path="m3658,-662l3668,-662,3668,-681,3658,-681,3658,-662xe" filled="true" fillcolor="#000000" stroked="false">
                <v:path arrowok="t"/>
                <v:fill type="solid"/>
              </v:shape>
            </v:group>
            <v:group style="position:absolute;left:3658;top:-662;width:10;height:20" coordorigin="3658,-662" coordsize="10,20">
              <v:shape style="position:absolute;left:3658;top:-662;width:10;height:20" coordorigin="3658,-662" coordsize="10,20" path="m3658,-643l3668,-643,3668,-662,3658,-662,3658,-643xe" filled="true" fillcolor="#000000" stroked="false">
                <v:path arrowok="t"/>
                <v:fill type="solid"/>
              </v:shape>
            </v:group>
            <v:group style="position:absolute;left:3658;top:-643;width:10;height:20" coordorigin="3658,-643" coordsize="10,20">
              <v:shape style="position:absolute;left:3658;top:-643;width:10;height:20" coordorigin="3658,-643" coordsize="10,20" path="m3658,-624l3668,-624,3668,-643,3658,-643,3658,-624xe" filled="true" fillcolor="#000000" stroked="false">
                <v:path arrowok="t"/>
                <v:fill type="solid"/>
              </v:shape>
            </v:group>
            <v:group style="position:absolute;left:3658;top:-624;width:10;height:20" coordorigin="3658,-624" coordsize="10,20">
              <v:shape style="position:absolute;left:3658;top:-624;width:10;height:20" coordorigin="3658,-624" coordsize="10,20" path="m3658,-604l3668,-604,3668,-624,3658,-624,3658,-604xe" filled="true" fillcolor="#000000" stroked="false">
                <v:path arrowok="t"/>
                <v:fill type="solid"/>
              </v:shape>
            </v:group>
            <v:group style="position:absolute;left:3658;top:-604;width:10;height:20" coordorigin="3658,-604" coordsize="10,20">
              <v:shape style="position:absolute;left:3658;top:-604;width:10;height:20" coordorigin="3658,-604" coordsize="10,20" path="m3658,-585l3668,-585,3668,-604,3658,-604,3658,-585xe" filled="true" fillcolor="#000000" stroked="false">
                <v:path arrowok="t"/>
                <v:fill type="solid"/>
              </v:shape>
            </v:group>
            <v:group style="position:absolute;left:3658;top:-585;width:10;height:20" coordorigin="3658,-585" coordsize="10,20">
              <v:shape style="position:absolute;left:3658;top:-585;width:10;height:20" coordorigin="3658,-585" coordsize="10,20" path="m3658,-566l3668,-566,3668,-585,3658,-585,3658,-566xe" filled="true" fillcolor="#000000" stroked="false">
                <v:path arrowok="t"/>
                <v:fill type="solid"/>
              </v:shape>
            </v:group>
            <v:group style="position:absolute;left:3658;top:-566;width:10;height:20" coordorigin="3658,-566" coordsize="10,20">
              <v:shape style="position:absolute;left:3658;top:-566;width:10;height:20" coordorigin="3658,-566" coordsize="10,20" path="m3658,-547l3668,-547,3668,-566,3658,-566,3658,-547xe" filled="true" fillcolor="#000000" stroked="false">
                <v:path arrowok="t"/>
                <v:fill type="solid"/>
              </v:shape>
            </v:group>
            <v:group style="position:absolute;left:3658;top:-547;width:10;height:20" coordorigin="3658,-547" coordsize="10,20">
              <v:shape style="position:absolute;left:3658;top:-547;width:10;height:20" coordorigin="3658,-547" coordsize="10,20" path="m3658,-528l3668,-528,3668,-547,3658,-547,3658,-528xe" filled="true" fillcolor="#000000" stroked="false">
                <v:path arrowok="t"/>
                <v:fill type="solid"/>
              </v:shape>
            </v:group>
            <v:group style="position:absolute;left:3658;top:-528;width:10;height:20" coordorigin="3658,-528" coordsize="10,20">
              <v:shape style="position:absolute;left:3658;top:-528;width:10;height:20" coordorigin="3658,-528" coordsize="10,20" path="m3658,-508l3668,-508,3668,-528,3658,-528,3658,-508xe" filled="true" fillcolor="#000000" stroked="false">
                <v:path arrowok="t"/>
                <v:fill type="solid"/>
              </v:shape>
            </v:group>
            <v:group style="position:absolute;left:8173;top:-1756;width:10;height:20" coordorigin="8173,-1756" coordsize="10,20">
              <v:shape style="position:absolute;left:8173;top:-1756;width:10;height:20" coordorigin="8173,-1756" coordsize="10,20" path="m8173,-1737l8183,-1737,8183,-1756,8173,-1756,8173,-1737xe" filled="true" fillcolor="#000000" stroked="false">
                <v:path arrowok="t"/>
                <v:fill type="solid"/>
              </v:shape>
            </v:group>
            <v:group style="position:absolute;left:8173;top:-1737;width:10;height:20" coordorigin="8173,-1737" coordsize="10,20">
              <v:shape style="position:absolute;left:8173;top:-1737;width:10;height:20" coordorigin="8173,-1737" coordsize="10,20" path="m8173,-1718l8183,-1718,8183,-1737,8173,-1737,8173,-1718xe" filled="true" fillcolor="#000000" stroked="false">
                <v:path arrowok="t"/>
                <v:fill type="solid"/>
              </v:shape>
            </v:group>
            <v:group style="position:absolute;left:8173;top:-1718;width:10;height:20" coordorigin="8173,-1718" coordsize="10,20">
              <v:shape style="position:absolute;left:8173;top:-1718;width:10;height:20" coordorigin="8173,-1718" coordsize="10,20" path="m8173,-1699l8183,-1699,8183,-1718,8173,-1718,8173,-1699xe" filled="true" fillcolor="#000000" stroked="false">
                <v:path arrowok="t"/>
                <v:fill type="solid"/>
              </v:shape>
            </v:group>
            <v:group style="position:absolute;left:8173;top:-1699;width:10;height:20" coordorigin="8173,-1699" coordsize="10,20">
              <v:shape style="position:absolute;left:8173;top:-1699;width:10;height:20" coordorigin="8173,-1699" coordsize="10,20" path="m8173,-1680l8183,-1680,8183,-1699,8173,-1699,8173,-1680xe" filled="true" fillcolor="#000000" stroked="false">
                <v:path arrowok="t"/>
                <v:fill type="solid"/>
              </v:shape>
            </v:group>
            <v:group style="position:absolute;left:8173;top:-1680;width:10;height:20" coordorigin="8173,-1680" coordsize="10,20">
              <v:shape style="position:absolute;left:8173;top:-1680;width:10;height:20" coordorigin="8173,-1680" coordsize="10,20" path="m8173,-1660l8183,-1660,8183,-1680,8173,-1680,8173,-1660xe" filled="true" fillcolor="#000000" stroked="false">
                <v:path arrowok="t"/>
                <v:fill type="solid"/>
              </v:shape>
            </v:group>
            <v:group style="position:absolute;left:8173;top:-1660;width:10;height:20" coordorigin="8173,-1660" coordsize="10,20">
              <v:shape style="position:absolute;left:8173;top:-1660;width:10;height:20" coordorigin="8173,-1660" coordsize="10,20" path="m8173,-1641l8183,-1641,8183,-1660,8173,-1660,8173,-1641xe" filled="true" fillcolor="#000000" stroked="false">
                <v:path arrowok="t"/>
                <v:fill type="solid"/>
              </v:shape>
            </v:group>
            <v:group style="position:absolute;left:8173;top:-1641;width:10;height:20" coordorigin="8173,-1641" coordsize="10,20">
              <v:shape style="position:absolute;left:8173;top:-1641;width:10;height:20" coordorigin="8173,-1641" coordsize="10,20" path="m8173,-1622l8183,-1622,8183,-1641,8173,-1641,8173,-1622xe" filled="true" fillcolor="#000000" stroked="false">
                <v:path arrowok="t"/>
                <v:fill type="solid"/>
              </v:shape>
            </v:group>
            <v:group style="position:absolute;left:8173;top:-1622;width:10;height:20" coordorigin="8173,-1622" coordsize="10,20">
              <v:shape style="position:absolute;left:8173;top:-1622;width:10;height:20" coordorigin="8173,-1622" coordsize="10,20" path="m8173,-1603l8183,-1603,8183,-1622,8173,-1622,8173,-1603xe" filled="true" fillcolor="#000000" stroked="false">
                <v:path arrowok="t"/>
                <v:fill type="solid"/>
              </v:shape>
            </v:group>
            <v:group style="position:absolute;left:8173;top:-1603;width:10;height:20" coordorigin="8173,-1603" coordsize="10,20">
              <v:shape style="position:absolute;left:8173;top:-1603;width:10;height:20" coordorigin="8173,-1603" coordsize="10,20" path="m8173,-1584l8183,-1584,8183,-1603,8173,-1603,8173,-1584xe" filled="true" fillcolor="#000000" stroked="false">
                <v:path arrowok="t"/>
                <v:fill type="solid"/>
              </v:shape>
            </v:group>
            <v:group style="position:absolute;left:8173;top:-1584;width:10;height:20" coordorigin="8173,-1584" coordsize="10,20">
              <v:shape style="position:absolute;left:8173;top:-1584;width:10;height:20" coordorigin="8173,-1584" coordsize="10,20" path="m8173,-1564l8183,-1564,8183,-1584,8173,-1584,8173,-1564xe" filled="true" fillcolor="#000000" stroked="false">
                <v:path arrowok="t"/>
                <v:fill type="solid"/>
              </v:shape>
            </v:group>
            <v:group style="position:absolute;left:8173;top:-1564;width:10;height:20" coordorigin="8173,-1564" coordsize="10,20">
              <v:shape style="position:absolute;left:8173;top:-1564;width:10;height:20" coordorigin="8173,-1564" coordsize="10,20" path="m8173,-1545l8183,-1545,8183,-1564,8173,-1564,8173,-1545xe" filled="true" fillcolor="#000000" stroked="false">
                <v:path arrowok="t"/>
                <v:fill type="solid"/>
              </v:shape>
            </v:group>
            <v:group style="position:absolute;left:8173;top:-1545;width:10;height:20" coordorigin="8173,-1545" coordsize="10,20">
              <v:shape style="position:absolute;left:8173;top:-1545;width:10;height:20" coordorigin="8173,-1545" coordsize="10,20" path="m8173,-1526l8183,-1526,8183,-1545,8173,-1545,8173,-1526xe" filled="true" fillcolor="#000000" stroked="false">
                <v:path arrowok="t"/>
                <v:fill type="solid"/>
              </v:shape>
            </v:group>
            <v:group style="position:absolute;left:8173;top:-1526;width:10;height:20" coordorigin="8173,-1526" coordsize="10,20">
              <v:shape style="position:absolute;left:8173;top:-1526;width:10;height:20" coordorigin="8173,-1526" coordsize="10,20" path="m8173,-1507l8183,-1507,8183,-1526,8173,-1526,8173,-1507xe" filled="true" fillcolor="#000000" stroked="false">
                <v:path arrowok="t"/>
                <v:fill type="solid"/>
              </v:shape>
            </v:group>
            <v:group style="position:absolute;left:8173;top:-1507;width:10;height:20" coordorigin="8173,-1507" coordsize="10,20">
              <v:shape style="position:absolute;left:8173;top:-1507;width:10;height:20" coordorigin="8173,-1507" coordsize="10,20" path="m8173,-1488l8183,-1488,8183,-1507,8173,-1507,8173,-1488xe" filled="true" fillcolor="#000000" stroked="false">
                <v:path arrowok="t"/>
                <v:fill type="solid"/>
              </v:shape>
            </v:group>
            <v:group style="position:absolute;left:8173;top:-1488;width:10;height:20" coordorigin="8173,-1488" coordsize="10,20">
              <v:shape style="position:absolute;left:8173;top:-1488;width:10;height:20" coordorigin="8173,-1488" coordsize="10,20" path="m8173,-1468l8183,-1468,8183,-1488,8173,-1488,8173,-1468xe" filled="true" fillcolor="#000000" stroked="false">
                <v:path arrowok="t"/>
                <v:fill type="solid"/>
              </v:shape>
            </v:group>
            <v:group style="position:absolute;left:8173;top:-1468;width:10;height:20" coordorigin="8173,-1468" coordsize="10,20">
              <v:shape style="position:absolute;left:8173;top:-1468;width:10;height:20" coordorigin="8173,-1468" coordsize="10,20" path="m8173,-1449l8183,-1449,8183,-1468,8173,-1468,8173,-1449xe" filled="true" fillcolor="#000000" stroked="false">
                <v:path arrowok="t"/>
                <v:fill type="solid"/>
              </v:shape>
            </v:group>
            <v:group style="position:absolute;left:8173;top:-1449;width:10;height:20" coordorigin="8173,-1449" coordsize="10,20">
              <v:shape style="position:absolute;left:8173;top:-1449;width:10;height:20" coordorigin="8173,-1449" coordsize="10,20" path="m8173,-1430l8183,-1430,8183,-1449,8173,-1449,8173,-1430xe" filled="true" fillcolor="#000000" stroked="false">
                <v:path arrowok="t"/>
                <v:fill type="solid"/>
              </v:shape>
            </v:group>
            <v:group style="position:absolute;left:8173;top:-1430;width:10;height:20" coordorigin="8173,-1430" coordsize="10,20">
              <v:shape style="position:absolute;left:8173;top:-1430;width:10;height:20" coordorigin="8173,-1430" coordsize="10,20" path="m8173,-1411l8183,-1411,8183,-1430,8173,-1430,8173,-1411xe" filled="true" fillcolor="#000000" stroked="false">
                <v:path arrowok="t"/>
                <v:fill type="solid"/>
              </v:shape>
            </v:group>
            <v:group style="position:absolute;left:8173;top:-1411;width:10;height:20" coordorigin="8173,-1411" coordsize="10,20">
              <v:shape style="position:absolute;left:8173;top:-1411;width:10;height:20" coordorigin="8173,-1411" coordsize="10,20" path="m8173,-1392l8183,-1392,8183,-1411,8173,-1411,8173,-1392xe" filled="true" fillcolor="#000000" stroked="false">
                <v:path arrowok="t"/>
                <v:fill type="solid"/>
              </v:shape>
            </v:group>
            <v:group style="position:absolute;left:8173;top:-1392;width:10;height:20" coordorigin="8173,-1392" coordsize="10,20">
              <v:shape style="position:absolute;left:8173;top:-1392;width:10;height:20" coordorigin="8173,-1392" coordsize="10,20" path="m8173,-1372l8183,-1372,8183,-1392,8173,-1392,8173,-1372xe" filled="true" fillcolor="#000000" stroked="false">
                <v:path arrowok="t"/>
                <v:fill type="solid"/>
              </v:shape>
            </v:group>
            <v:group style="position:absolute;left:8173;top:-1372;width:10;height:20" coordorigin="8173,-1372" coordsize="10,20">
              <v:shape style="position:absolute;left:8173;top:-1372;width:10;height:20" coordorigin="8173,-1372" coordsize="10,20" path="m8173,-1353l8183,-1353,8183,-1372,8173,-1372,8173,-1353xe" filled="true" fillcolor="#000000" stroked="false">
                <v:path arrowok="t"/>
                <v:fill type="solid"/>
              </v:shape>
            </v:group>
            <v:group style="position:absolute;left:8173;top:-1353;width:10;height:20" coordorigin="8173,-1353" coordsize="10,20">
              <v:shape style="position:absolute;left:8173;top:-1353;width:10;height:20" coordorigin="8173,-1353" coordsize="10,20" path="m8173,-1334l8183,-1334,8183,-1353,8173,-1353,8173,-1334xe" filled="true" fillcolor="#000000" stroked="false">
                <v:path arrowok="t"/>
                <v:fill type="solid"/>
              </v:shape>
            </v:group>
            <v:group style="position:absolute;left:8173;top:-1334;width:10;height:20" coordorigin="8173,-1334" coordsize="10,20">
              <v:shape style="position:absolute;left:8173;top:-1334;width:10;height:20" coordorigin="8173,-1334" coordsize="10,20" path="m8173,-1315l8183,-1315,8183,-1334,8173,-1334,8173,-1315xe" filled="true" fillcolor="#000000" stroked="false">
                <v:path arrowok="t"/>
                <v:fill type="solid"/>
              </v:shape>
            </v:group>
            <v:group style="position:absolute;left:8173;top:-1315;width:10;height:20" coordorigin="8173,-1315" coordsize="10,20">
              <v:shape style="position:absolute;left:8173;top:-1315;width:10;height:20" coordorigin="8173,-1315" coordsize="10,20" path="m8173,-1296l8183,-1296,8183,-1315,8173,-1315,8173,-1296xe" filled="true" fillcolor="#000000" stroked="false">
                <v:path arrowok="t"/>
                <v:fill type="solid"/>
              </v:shape>
            </v:group>
            <v:group style="position:absolute;left:8173;top:-1296;width:10;height:20" coordorigin="8173,-1296" coordsize="10,20">
              <v:shape style="position:absolute;left:8173;top:-1296;width:10;height:20" coordorigin="8173,-1296" coordsize="10,20" path="m8173,-1276l8183,-1276,8183,-1296,8173,-1296,8173,-1276xe" filled="true" fillcolor="#000000" stroked="false">
                <v:path arrowok="t"/>
                <v:fill type="solid"/>
              </v:shape>
            </v:group>
            <v:group style="position:absolute;left:8173;top:-1276;width:10;height:20" coordorigin="8173,-1276" coordsize="10,20">
              <v:shape style="position:absolute;left:8173;top:-1276;width:10;height:20" coordorigin="8173,-1276" coordsize="10,20" path="m8173,-1257l8183,-1257,8183,-1276,8173,-1276,8173,-1257xe" filled="true" fillcolor="#000000" stroked="false">
                <v:path arrowok="t"/>
                <v:fill type="solid"/>
              </v:shape>
            </v:group>
            <v:group style="position:absolute;left:8173;top:-1257;width:10;height:20" coordorigin="8173,-1257" coordsize="10,20">
              <v:shape style="position:absolute;left:8173;top:-1257;width:10;height:20" coordorigin="8173,-1257" coordsize="10,20" path="m8173,-1238l8183,-1238,8183,-1257,8173,-1257,8173,-1238xe" filled="true" fillcolor="#000000" stroked="false">
                <v:path arrowok="t"/>
                <v:fill type="solid"/>
              </v:shape>
            </v:group>
            <v:group style="position:absolute;left:8173;top:-1238;width:10;height:20" coordorigin="8173,-1238" coordsize="10,20">
              <v:shape style="position:absolute;left:8173;top:-1238;width:10;height:20" coordorigin="8173,-1238" coordsize="10,20" path="m8173,-1219l8183,-1219,8183,-1238,8173,-1238,8173,-1219xe" filled="true" fillcolor="#000000" stroked="false">
                <v:path arrowok="t"/>
                <v:fill type="solid"/>
              </v:shape>
            </v:group>
            <v:group style="position:absolute;left:8173;top:-1219;width:10;height:20" coordorigin="8173,-1219" coordsize="10,20">
              <v:shape style="position:absolute;left:8173;top:-1219;width:10;height:20" coordorigin="8173,-1219" coordsize="10,20" path="m8173,-1200l8183,-1200,8183,-1219,8173,-1219,8173,-1200xe" filled="true" fillcolor="#000000" stroked="false">
                <v:path arrowok="t"/>
                <v:fill type="solid"/>
              </v:shape>
            </v:group>
            <v:group style="position:absolute;left:8173;top:-1200;width:10;height:20" coordorigin="8173,-1200" coordsize="10,20">
              <v:shape style="position:absolute;left:8173;top:-1200;width:10;height:20" coordorigin="8173,-1200" coordsize="10,20" path="m8173,-1180l8183,-1180,8183,-1200,8173,-1200,8173,-1180xe" filled="true" fillcolor="#000000" stroked="false">
                <v:path arrowok="t"/>
                <v:fill type="solid"/>
              </v:shape>
            </v:group>
            <v:group style="position:absolute;left:8173;top:-1180;width:10;height:20" coordorigin="8173,-1180" coordsize="10,20">
              <v:shape style="position:absolute;left:8173;top:-1180;width:10;height:20" coordorigin="8173,-1180" coordsize="10,20" path="m8173,-1161l8183,-1161,8183,-1180,8173,-1180,8173,-1161xe" filled="true" fillcolor="#000000" stroked="false">
                <v:path arrowok="t"/>
                <v:fill type="solid"/>
              </v:shape>
            </v:group>
            <v:group style="position:absolute;left:8173;top:-1161;width:10;height:20" coordorigin="8173,-1161" coordsize="10,20">
              <v:shape style="position:absolute;left:8173;top:-1161;width:10;height:20" coordorigin="8173,-1161" coordsize="10,20" path="m8173,-1142l8183,-1142,8183,-1161,8173,-1161,8173,-1142xe" filled="true" fillcolor="#000000" stroked="false">
                <v:path arrowok="t"/>
                <v:fill type="solid"/>
              </v:shape>
            </v:group>
            <v:group style="position:absolute;left:8173;top:-1142;width:10;height:20" coordorigin="8173,-1142" coordsize="10,20">
              <v:shape style="position:absolute;left:8173;top:-1142;width:10;height:20" coordorigin="8173,-1142" coordsize="10,20" path="m8173,-1123l8183,-1123,8183,-1142,8173,-1142,8173,-1123xe" filled="true" fillcolor="#000000" stroked="false">
                <v:path arrowok="t"/>
                <v:fill type="solid"/>
              </v:shape>
            </v:group>
            <v:group style="position:absolute;left:8173;top:-1123;width:10;height:20" coordorigin="8173,-1123" coordsize="10,20">
              <v:shape style="position:absolute;left:8173;top:-1123;width:10;height:20" coordorigin="8173,-1123" coordsize="10,20" path="m8173,-1104l8183,-1104,8183,-1123,8173,-1123,8173,-1104xe" filled="true" fillcolor="#000000" stroked="false">
                <v:path arrowok="t"/>
                <v:fill type="solid"/>
              </v:shape>
            </v:group>
            <v:group style="position:absolute;left:8173;top:-1104;width:10;height:20" coordorigin="8173,-1104" coordsize="10,20">
              <v:shape style="position:absolute;left:8173;top:-1104;width:10;height:20" coordorigin="8173,-1104" coordsize="10,20" path="m8173,-1084l8183,-1084,8183,-1104,8173,-1104,8173,-1084xe" filled="true" fillcolor="#000000" stroked="false">
                <v:path arrowok="t"/>
                <v:fill type="solid"/>
              </v:shape>
            </v:group>
            <v:group style="position:absolute;left:8173;top:-1084;width:10;height:20" coordorigin="8173,-1084" coordsize="10,20">
              <v:shape style="position:absolute;left:8173;top:-1084;width:10;height:20" coordorigin="8173,-1084" coordsize="10,20" path="m8173,-1065l8183,-1065,8183,-1084,8173,-1084,8173,-1065xe" filled="true" fillcolor="#000000" stroked="false">
                <v:path arrowok="t"/>
                <v:fill type="solid"/>
              </v:shape>
            </v:group>
            <v:group style="position:absolute;left:8173;top:-1065;width:10;height:20" coordorigin="8173,-1065" coordsize="10,20">
              <v:shape style="position:absolute;left:8173;top:-1065;width:10;height:20" coordorigin="8173,-1065" coordsize="10,20" path="m8173,-1046l8183,-1046,8183,-1065,8173,-1065,8173,-1046xe" filled="true" fillcolor="#000000" stroked="false">
                <v:path arrowok="t"/>
                <v:fill type="solid"/>
              </v:shape>
            </v:group>
            <v:group style="position:absolute;left:8173;top:-1046;width:10;height:20" coordorigin="8173,-1046" coordsize="10,20">
              <v:shape style="position:absolute;left:8173;top:-1046;width:10;height:20" coordorigin="8173,-1046" coordsize="10,20" path="m8173,-1027l8183,-1027,8183,-1046,8173,-1046,8173,-1027xe" filled="true" fillcolor="#000000" stroked="false">
                <v:path arrowok="t"/>
                <v:fill type="solid"/>
              </v:shape>
            </v:group>
            <v:group style="position:absolute;left:8173;top:-1027;width:10;height:20" coordorigin="8173,-1027" coordsize="10,20">
              <v:shape style="position:absolute;left:8173;top:-1027;width:10;height:20" coordorigin="8173,-1027" coordsize="10,20" path="m8173,-1008l8183,-1008,8183,-1027,8173,-1027,8173,-1008xe" filled="true" fillcolor="#000000" stroked="false">
                <v:path arrowok="t"/>
                <v:fill type="solid"/>
              </v:shape>
            </v:group>
            <v:group style="position:absolute;left:8173;top:-1008;width:10;height:20" coordorigin="8173,-1008" coordsize="10,20">
              <v:shape style="position:absolute;left:8173;top:-1008;width:10;height:20" coordorigin="8173,-1008" coordsize="10,20" path="m8173,-988l8183,-988,8183,-1008,8173,-1008,8173,-988xe" filled="true" fillcolor="#000000" stroked="false">
                <v:path arrowok="t"/>
                <v:fill type="solid"/>
              </v:shape>
            </v:group>
            <v:group style="position:absolute;left:8173;top:-988;width:10;height:20" coordorigin="8173,-988" coordsize="10,20">
              <v:shape style="position:absolute;left:8173;top:-988;width:10;height:20" coordorigin="8173,-988" coordsize="10,20" path="m8173,-969l8183,-969,8183,-988,8173,-988,8173,-969xe" filled="true" fillcolor="#000000" stroked="false">
                <v:path arrowok="t"/>
                <v:fill type="solid"/>
              </v:shape>
            </v:group>
            <v:group style="position:absolute;left:8173;top:-969;width:10;height:20" coordorigin="8173,-969" coordsize="10,20">
              <v:shape style="position:absolute;left:8173;top:-969;width:10;height:20" coordorigin="8173,-969" coordsize="10,20" path="m8173,-950l8183,-950,8183,-969,8173,-969,8173,-950xe" filled="true" fillcolor="#000000" stroked="false">
                <v:path arrowok="t"/>
                <v:fill type="solid"/>
              </v:shape>
            </v:group>
            <v:group style="position:absolute;left:8173;top:-950;width:10;height:20" coordorigin="8173,-950" coordsize="10,20">
              <v:shape style="position:absolute;left:8173;top:-950;width:10;height:20" coordorigin="8173,-950" coordsize="10,20" path="m8173,-931l8183,-931,8183,-950,8173,-950,8173,-931xe" filled="true" fillcolor="#000000" stroked="false">
                <v:path arrowok="t"/>
                <v:fill type="solid"/>
              </v:shape>
            </v:group>
            <v:group style="position:absolute;left:8173;top:-931;width:10;height:20" coordorigin="8173,-931" coordsize="10,20">
              <v:shape style="position:absolute;left:8173;top:-931;width:10;height:20" coordorigin="8173,-931" coordsize="10,20" path="m8173,-912l8183,-912,8183,-931,8173,-931,8173,-912xe" filled="true" fillcolor="#000000" stroked="false">
                <v:path arrowok="t"/>
                <v:fill type="solid"/>
              </v:shape>
            </v:group>
            <v:group style="position:absolute;left:8173;top:-912;width:10;height:20" coordorigin="8173,-912" coordsize="10,20">
              <v:shape style="position:absolute;left:8173;top:-912;width:10;height:20" coordorigin="8173,-912" coordsize="10,20" path="m8173,-892l8183,-892,8183,-912,8173,-912,8173,-892xe" filled="true" fillcolor="#000000" stroked="false">
                <v:path arrowok="t"/>
                <v:fill type="solid"/>
              </v:shape>
            </v:group>
            <v:group style="position:absolute;left:8173;top:-892;width:10;height:20" coordorigin="8173,-892" coordsize="10,20">
              <v:shape style="position:absolute;left:8173;top:-892;width:10;height:20" coordorigin="8173,-892" coordsize="10,20" path="m8173,-873l8183,-873,8183,-892,8173,-892,8173,-873xe" filled="true" fillcolor="#000000" stroked="false">
                <v:path arrowok="t"/>
                <v:fill type="solid"/>
              </v:shape>
            </v:group>
            <v:group style="position:absolute;left:8173;top:-873;width:10;height:20" coordorigin="8173,-873" coordsize="10,20">
              <v:shape style="position:absolute;left:8173;top:-873;width:10;height:20" coordorigin="8173,-873" coordsize="10,20" path="m8173,-854l8183,-854,8183,-873,8173,-873,8173,-854xe" filled="true" fillcolor="#000000" stroked="false">
                <v:path arrowok="t"/>
                <v:fill type="solid"/>
              </v:shape>
            </v:group>
            <v:group style="position:absolute;left:8173;top:-854;width:10;height:20" coordorigin="8173,-854" coordsize="10,20">
              <v:shape style="position:absolute;left:8173;top:-854;width:10;height:20" coordorigin="8173,-854" coordsize="10,20" path="m8173,-835l8183,-835,8183,-854,8173,-854,8173,-835xe" filled="true" fillcolor="#000000" stroked="false">
                <v:path arrowok="t"/>
                <v:fill type="solid"/>
              </v:shape>
            </v:group>
            <v:group style="position:absolute;left:8173;top:-835;width:10;height:20" coordorigin="8173,-835" coordsize="10,20">
              <v:shape style="position:absolute;left:8173;top:-835;width:10;height:20" coordorigin="8173,-835" coordsize="10,20" path="m8173,-816l8183,-816,8183,-835,8173,-835,8173,-816xe" filled="true" fillcolor="#000000" stroked="false">
                <v:path arrowok="t"/>
                <v:fill type="solid"/>
              </v:shape>
            </v:group>
            <v:group style="position:absolute;left:8173;top:-816;width:10;height:20" coordorigin="8173,-816" coordsize="10,20">
              <v:shape style="position:absolute;left:8173;top:-816;width:10;height:20" coordorigin="8173,-816" coordsize="10,20" path="m8173,-796l8183,-796,8183,-816,8173,-816,8173,-796xe" filled="true" fillcolor="#000000" stroked="false">
                <v:path arrowok="t"/>
                <v:fill type="solid"/>
              </v:shape>
            </v:group>
            <v:group style="position:absolute;left:8173;top:-796;width:10;height:20" coordorigin="8173,-796" coordsize="10,20">
              <v:shape style="position:absolute;left:8173;top:-796;width:10;height:20" coordorigin="8173,-796" coordsize="10,20" path="m8173,-777l8183,-777,8183,-796,8173,-796,8173,-777xe" filled="true" fillcolor="#000000" stroked="false">
                <v:path arrowok="t"/>
                <v:fill type="solid"/>
              </v:shape>
            </v:group>
            <v:group style="position:absolute;left:8173;top:-777;width:10;height:20" coordorigin="8173,-777" coordsize="10,20">
              <v:shape style="position:absolute;left:8173;top:-777;width:10;height:20" coordorigin="8173,-777" coordsize="10,20" path="m8173,-758l8183,-758,8183,-777,8173,-777,8173,-758xe" filled="true" fillcolor="#000000" stroked="false">
                <v:path arrowok="t"/>
                <v:fill type="solid"/>
              </v:shape>
            </v:group>
            <v:group style="position:absolute;left:8173;top:-758;width:10;height:20" coordorigin="8173,-758" coordsize="10,20">
              <v:shape style="position:absolute;left:8173;top:-758;width:10;height:20" coordorigin="8173,-758" coordsize="10,20" path="m8173,-739l8183,-739,8183,-758,8173,-758,8173,-739xe" filled="true" fillcolor="#000000" stroked="false">
                <v:path arrowok="t"/>
                <v:fill type="solid"/>
              </v:shape>
            </v:group>
            <v:group style="position:absolute;left:8173;top:-739;width:10;height:20" coordorigin="8173,-739" coordsize="10,20">
              <v:shape style="position:absolute;left:8173;top:-739;width:10;height:20" coordorigin="8173,-739" coordsize="10,20" path="m8173,-720l8183,-720,8183,-739,8173,-739,8173,-720xe" filled="true" fillcolor="#000000" stroked="false">
                <v:path arrowok="t"/>
                <v:fill type="solid"/>
              </v:shape>
            </v:group>
            <v:group style="position:absolute;left:8173;top:-720;width:10;height:20" coordorigin="8173,-720" coordsize="10,20">
              <v:shape style="position:absolute;left:8173;top:-720;width:10;height:20" coordorigin="8173,-720" coordsize="10,20" path="m8173,-700l8183,-700,8183,-720,8173,-720,8173,-700xe" filled="true" fillcolor="#000000" stroked="false">
                <v:path arrowok="t"/>
                <v:fill type="solid"/>
              </v:shape>
            </v:group>
            <v:group style="position:absolute;left:8173;top:-700;width:10;height:20" coordorigin="8173,-700" coordsize="10,20">
              <v:shape style="position:absolute;left:8173;top:-700;width:10;height:20" coordorigin="8173,-700" coordsize="10,20" path="m8173,-681l8183,-681,8183,-700,8173,-700,8173,-681xe" filled="true" fillcolor="#000000" stroked="false">
                <v:path arrowok="t"/>
                <v:fill type="solid"/>
              </v:shape>
            </v:group>
            <v:group style="position:absolute;left:8173;top:-681;width:10;height:20" coordorigin="8173,-681" coordsize="10,20">
              <v:shape style="position:absolute;left:8173;top:-681;width:10;height:20" coordorigin="8173,-681" coordsize="10,20" path="m8173,-662l8183,-662,8183,-681,8173,-681,8173,-662xe" filled="true" fillcolor="#000000" stroked="false">
                <v:path arrowok="t"/>
                <v:fill type="solid"/>
              </v:shape>
            </v:group>
            <v:group style="position:absolute;left:8173;top:-662;width:10;height:20" coordorigin="8173,-662" coordsize="10,20">
              <v:shape style="position:absolute;left:8173;top:-662;width:10;height:20" coordorigin="8173,-662" coordsize="10,20" path="m8173,-643l8183,-643,8183,-662,8173,-662,8173,-643xe" filled="true" fillcolor="#000000" stroked="false">
                <v:path arrowok="t"/>
                <v:fill type="solid"/>
              </v:shape>
            </v:group>
            <v:group style="position:absolute;left:8173;top:-643;width:10;height:20" coordorigin="8173,-643" coordsize="10,20">
              <v:shape style="position:absolute;left:8173;top:-643;width:10;height:20" coordorigin="8173,-643" coordsize="10,20" path="m8173,-624l8183,-624,8183,-643,8173,-643,8173,-624xe" filled="true" fillcolor="#000000" stroked="false">
                <v:path arrowok="t"/>
                <v:fill type="solid"/>
              </v:shape>
            </v:group>
            <v:group style="position:absolute;left:8173;top:-624;width:10;height:20" coordorigin="8173,-624" coordsize="10,20">
              <v:shape style="position:absolute;left:8173;top:-624;width:10;height:20" coordorigin="8173,-624" coordsize="10,20" path="m8173,-604l8183,-604,8183,-624,8173,-624,8173,-604xe" filled="true" fillcolor="#000000" stroked="false">
                <v:path arrowok="t"/>
                <v:fill type="solid"/>
              </v:shape>
            </v:group>
            <v:group style="position:absolute;left:8173;top:-604;width:10;height:20" coordorigin="8173,-604" coordsize="10,20">
              <v:shape style="position:absolute;left:8173;top:-604;width:10;height:20" coordorigin="8173,-604" coordsize="10,20" path="m8173,-585l8183,-585,8183,-604,8173,-604,8173,-585xe" filled="true" fillcolor="#000000" stroked="false">
                <v:path arrowok="t"/>
                <v:fill type="solid"/>
              </v:shape>
            </v:group>
            <v:group style="position:absolute;left:8173;top:-585;width:10;height:20" coordorigin="8173,-585" coordsize="10,20">
              <v:shape style="position:absolute;left:8173;top:-585;width:10;height:20" coordorigin="8173,-585" coordsize="10,20" path="m8173,-566l8183,-566,8183,-585,8173,-585,8173,-566xe" filled="true" fillcolor="#000000" stroked="false">
                <v:path arrowok="t"/>
                <v:fill type="solid"/>
              </v:shape>
            </v:group>
            <v:group style="position:absolute;left:8173;top:-566;width:10;height:20" coordorigin="8173,-566" coordsize="10,20">
              <v:shape style="position:absolute;left:8173;top:-566;width:10;height:20" coordorigin="8173,-566" coordsize="10,20" path="m8173,-547l8183,-547,8183,-566,8173,-566,8173,-547xe" filled="true" fillcolor="#000000" stroked="false">
                <v:path arrowok="t"/>
                <v:fill type="solid"/>
              </v:shape>
            </v:group>
            <v:group style="position:absolute;left:8173;top:-547;width:10;height:20" coordorigin="8173,-547" coordsize="10,20">
              <v:shape style="position:absolute;left:8173;top:-547;width:10;height:20" coordorigin="8173,-547" coordsize="10,20" path="m8173,-528l8183,-528,8183,-547,8173,-547,8173,-528xe" filled="true" fillcolor="#000000" stroked="false">
                <v:path arrowok="t"/>
                <v:fill type="solid"/>
              </v:shape>
            </v:group>
            <v:group style="position:absolute;left:8173;top:-528;width:10;height:20" coordorigin="8173,-528" coordsize="10,20">
              <v:shape style="position:absolute;left:8173;top:-528;width:10;height:20" coordorigin="8173,-528" coordsize="10,20" path="m8173,-508l8183,-508,8183,-528,8173,-528,8173,-508xe" filled="true" fillcolor="#000000" stroked="false">
                <v:path arrowok="t"/>
                <v:fill type="solid"/>
              </v:shape>
              <v:shape style="position:absolute;left:672;top:-604;width:1584;height:108" type="#_x0000_t75" stroked="false">
                <v:imagedata r:id="rId89" o:title=""/>
              </v:shape>
              <v:shape style="position:absolute;left:2232;top:-508;width:1435;height:12" type="#_x0000_t75" stroked="false">
                <v:imagedata r:id="rId90" o:title=""/>
              </v:shape>
              <v:shape style="position:absolute;left:3653;top:-508;width:845;height:12" type="#_x0000_t75" stroked="false">
                <v:imagedata r:id="rId91" o:title=""/>
              </v:shape>
              <v:shape style="position:absolute;left:4484;top:-508;width:1289;height:12" type="#_x0000_t75" stroked="false">
                <v:imagedata r:id="rId92" o:title=""/>
              </v:shape>
              <v:shape style="position:absolute;left:5759;top:-508;width:1008;height:12" type="#_x0000_t75" stroked="false">
                <v:imagedata r:id="rId93" o:title=""/>
              </v:shape>
              <v:shape style="position:absolute;left:6753;top:-508;width:1430;height:12" type="#_x0000_t75" stroked="false">
                <v:imagedata r:id="rId94" o:title=""/>
              </v:shape>
              <v:shape style="position:absolute;left:8169;top:-508;width:867;height:12" type="#_x0000_t75" stroked="false">
                <v:imagedata r:id="rId95" o:title=""/>
              </v:shape>
              <v:shape style="position:absolute;left:9021;top:-508;width:1147;height:12" type="#_x0000_t75" stroked="false">
                <v:imagedata r:id="rId96" o:title=""/>
              </v:shape>
              <v:shape style="position:absolute;left:10154;top:-506;width:874;height:10" type="#_x0000_t75" stroked="false">
                <v:imagedata r:id="rId78" o:title=""/>
              </v:shape>
            </v:group>
            <v:group style="position:absolute;left:3658;top:-496;width:10;height:20" coordorigin="3658,-496" coordsize="10,20">
              <v:shape style="position:absolute;left:3658;top:-496;width:10;height:20" coordorigin="3658,-496" coordsize="10,20" path="m3658,-477l3668,-477,3668,-496,3658,-496,3658,-477xe" filled="true" fillcolor="#000000" stroked="false">
                <v:path arrowok="t"/>
                <v:fill type="solid"/>
              </v:shape>
            </v:group>
            <v:group style="position:absolute;left:3658;top:-477;width:10;height:20" coordorigin="3658,-477" coordsize="10,20">
              <v:shape style="position:absolute;left:3658;top:-477;width:10;height:20" coordorigin="3658,-477" coordsize="10,20" path="m3658,-458l3668,-458,3668,-477,3658,-477,3658,-458xe" filled="true" fillcolor="#000000" stroked="false">
                <v:path arrowok="t"/>
                <v:fill type="solid"/>
              </v:shape>
            </v:group>
            <v:group style="position:absolute;left:3658;top:-458;width:10;height:20" coordorigin="3658,-458" coordsize="10,20">
              <v:shape style="position:absolute;left:3658;top:-458;width:10;height:20" coordorigin="3658,-458" coordsize="10,20" path="m3658,-439l3668,-439,3668,-458,3658,-458,3658,-439xe" filled="true" fillcolor="#000000" stroked="false">
                <v:path arrowok="t"/>
                <v:fill type="solid"/>
              </v:shape>
            </v:group>
            <v:group style="position:absolute;left:3658;top:-439;width:10;height:20" coordorigin="3658,-439" coordsize="10,20">
              <v:shape style="position:absolute;left:3658;top:-439;width:10;height:20" coordorigin="3658,-439" coordsize="10,20" path="m3658,-420l3668,-420,3668,-439,3658,-439,3658,-420xe" filled="true" fillcolor="#000000" stroked="false">
                <v:path arrowok="t"/>
                <v:fill type="solid"/>
              </v:shape>
            </v:group>
            <v:group style="position:absolute;left:3658;top:-420;width:10;height:20" coordorigin="3658,-420" coordsize="10,20">
              <v:shape style="position:absolute;left:3658;top:-420;width:10;height:20" coordorigin="3658,-420" coordsize="10,20" path="m3658,-400l3668,-400,3668,-420,3658,-420,3658,-400xe" filled="true" fillcolor="#000000" stroked="false">
                <v:path arrowok="t"/>
                <v:fill type="solid"/>
              </v:shape>
            </v:group>
            <v:group style="position:absolute;left:3658;top:-400;width:10;height:20" coordorigin="3658,-400" coordsize="10,20">
              <v:shape style="position:absolute;left:3658;top:-400;width:10;height:20" coordorigin="3658,-400" coordsize="10,20" path="m3658,-381l3668,-381,3668,-400,3658,-400,3658,-381xe" filled="true" fillcolor="#000000" stroked="false">
                <v:path arrowok="t"/>
                <v:fill type="solid"/>
              </v:shape>
            </v:group>
            <v:group style="position:absolute;left:3658;top:-381;width:10;height:20" coordorigin="3658,-381" coordsize="10,20">
              <v:shape style="position:absolute;left:3658;top:-381;width:10;height:20" coordorigin="3658,-381" coordsize="10,20" path="m3658,-362l3668,-362,3668,-381,3658,-381,3658,-362xe" filled="true" fillcolor="#000000" stroked="false">
                <v:path arrowok="t"/>
                <v:fill type="solid"/>
              </v:shape>
            </v:group>
            <v:group style="position:absolute;left:3658;top:-362;width:10;height:20" coordorigin="3658,-362" coordsize="10,20">
              <v:shape style="position:absolute;left:3658;top:-362;width:10;height:20" coordorigin="3658,-362" coordsize="10,20" path="m3658,-343l3668,-343,3668,-362,3658,-362,3658,-343xe" filled="true" fillcolor="#000000" stroked="false">
                <v:path arrowok="t"/>
                <v:fill type="solid"/>
              </v:shape>
            </v:group>
            <v:group style="position:absolute;left:3658;top:-343;width:10;height:20" coordorigin="3658,-343" coordsize="10,20">
              <v:shape style="position:absolute;left:3658;top:-343;width:10;height:20" coordorigin="3658,-343" coordsize="10,20" path="m3658,-324l3668,-324,3668,-343,3658,-343,3658,-324xe" filled="true" fillcolor="#000000" stroked="false">
                <v:path arrowok="t"/>
                <v:fill type="solid"/>
              </v:shape>
            </v:group>
            <v:group style="position:absolute;left:3658;top:-324;width:10;height:20" coordorigin="3658,-324" coordsize="10,20">
              <v:shape style="position:absolute;left:3658;top:-324;width:10;height:20" coordorigin="3658,-324" coordsize="10,20" path="m3658,-304l3668,-304,3668,-324,3658,-324,3658,-304xe" filled="true" fillcolor="#000000" stroked="false">
                <v:path arrowok="t"/>
                <v:fill type="solid"/>
              </v:shape>
            </v:group>
            <v:group style="position:absolute;left:3658;top:-304;width:10;height:20" coordorigin="3658,-304" coordsize="10,20">
              <v:shape style="position:absolute;left:3658;top:-304;width:10;height:20" coordorigin="3658,-304" coordsize="10,20" path="m3658,-285l3668,-285,3668,-304,3658,-304,3658,-285xe" filled="true" fillcolor="#000000" stroked="false">
                <v:path arrowok="t"/>
                <v:fill type="solid"/>
              </v:shape>
            </v:group>
            <v:group style="position:absolute;left:3658;top:-285;width:10;height:20" coordorigin="3658,-285" coordsize="10,20">
              <v:shape style="position:absolute;left:3658;top:-285;width:10;height:20" coordorigin="3658,-285" coordsize="10,20" path="m3658,-266l3668,-266,3668,-285,3658,-285,3658,-266xe" filled="true" fillcolor="#000000" stroked="false">
                <v:path arrowok="t"/>
                <v:fill type="solid"/>
              </v:shape>
            </v:group>
            <v:group style="position:absolute;left:3658;top:-266;width:10;height:20" coordorigin="3658,-266" coordsize="10,20">
              <v:shape style="position:absolute;left:3658;top:-266;width:10;height:20" coordorigin="3658,-266" coordsize="10,20" path="m3658,-247l3668,-247,3668,-266,3658,-266,3658,-247xe" filled="true" fillcolor="#000000" stroked="false">
                <v:path arrowok="t"/>
                <v:fill type="solid"/>
              </v:shape>
            </v:group>
            <v:group style="position:absolute;left:3658;top:-247;width:10;height:20" coordorigin="3658,-247" coordsize="10,20">
              <v:shape style="position:absolute;left:3658;top:-247;width:10;height:20" coordorigin="3658,-247" coordsize="10,20" path="m3658,-228l3668,-228,3668,-247,3658,-247,3658,-228xe" filled="true" fillcolor="#000000" stroked="false">
                <v:path arrowok="t"/>
                <v:fill type="solid"/>
              </v:shape>
            </v:group>
            <v:group style="position:absolute;left:3658;top:-228;width:10;height:20" coordorigin="3658,-228" coordsize="10,20">
              <v:shape style="position:absolute;left:3658;top:-228;width:10;height:20" coordorigin="3658,-228" coordsize="10,20" path="m3658,-208l3668,-208,3668,-228,3658,-228,3658,-208xe" filled="true" fillcolor="#000000" stroked="false">
                <v:path arrowok="t"/>
                <v:fill type="solid"/>
              </v:shape>
            </v:group>
            <v:group style="position:absolute;left:3658;top:-208;width:10;height:20" coordorigin="3658,-208" coordsize="10,20">
              <v:shape style="position:absolute;left:3658;top:-208;width:10;height:20" coordorigin="3658,-208" coordsize="10,20" path="m3658,-189l3668,-189,3668,-208,3658,-208,3658,-189xe" filled="true" fillcolor="#000000" stroked="false">
                <v:path arrowok="t"/>
                <v:fill type="solid"/>
              </v:shape>
            </v:group>
            <v:group style="position:absolute;left:3658;top:-189;width:10;height:20" coordorigin="3658,-189" coordsize="10,20">
              <v:shape style="position:absolute;left:3658;top:-189;width:10;height:20" coordorigin="3658,-189" coordsize="10,20" path="m3658,-170l3668,-170,3668,-189,3658,-189,3658,-170xe" filled="true" fillcolor="#000000" stroked="false">
                <v:path arrowok="t"/>
                <v:fill type="solid"/>
              </v:shape>
            </v:group>
            <v:group style="position:absolute;left:3658;top:-170;width:10;height:20" coordorigin="3658,-170" coordsize="10,20">
              <v:shape style="position:absolute;left:3658;top:-170;width:10;height:20" coordorigin="3658,-170" coordsize="10,20" path="m3658,-151l3668,-151,3668,-170,3658,-170,3658,-151xe" filled="true" fillcolor="#000000" stroked="false">
                <v:path arrowok="t"/>
                <v:fill type="solid"/>
              </v:shape>
            </v:group>
            <v:group style="position:absolute;left:3658;top:-151;width:10;height:20" coordorigin="3658,-151" coordsize="10,20">
              <v:shape style="position:absolute;left:3658;top:-151;width:10;height:20" coordorigin="3658,-151" coordsize="10,20" path="m3658,-132l3668,-132,3668,-151,3658,-151,3658,-132xe" filled="true" fillcolor="#000000" stroked="false">
                <v:path arrowok="t"/>
                <v:fill type="solid"/>
              </v:shape>
              <v:shape style="position:absolute;left:3658;top:-112;width:10;height:5" type="#_x0000_t75" stroked="false">
                <v:imagedata r:id="rId97" o:title=""/>
              </v:shape>
              <v:shape style="position:absolute;left:4489;top:-112;width:10;height:5" type="#_x0000_t75" stroked="false">
                <v:imagedata r:id="rId97" o:title=""/>
              </v:shape>
              <v:shape style="position:absolute;left:5763;top:-112;width:10;height:5" type="#_x0000_t75" stroked="false">
                <v:imagedata r:id="rId97" o:title=""/>
              </v:shape>
              <v:shape style="position:absolute;left:6757;top:-112;width:10;height:5" type="#_x0000_t75" stroked="false">
                <v:imagedata r:id="rId97" o:title=""/>
              </v:shape>
            </v:group>
            <v:group style="position:absolute;left:8173;top:-496;width:10;height:20" coordorigin="8173,-496" coordsize="10,20">
              <v:shape style="position:absolute;left:8173;top:-496;width:10;height:20" coordorigin="8173,-496" coordsize="10,20" path="m8173,-477l8183,-477,8183,-496,8173,-496,8173,-477xe" filled="true" fillcolor="#000000" stroked="false">
                <v:path arrowok="t"/>
                <v:fill type="solid"/>
              </v:shape>
            </v:group>
            <v:group style="position:absolute;left:8173;top:-477;width:10;height:20" coordorigin="8173,-477" coordsize="10,20">
              <v:shape style="position:absolute;left:8173;top:-477;width:10;height:20" coordorigin="8173,-477" coordsize="10,20" path="m8173,-458l8183,-458,8183,-477,8173,-477,8173,-458xe" filled="true" fillcolor="#000000" stroked="false">
                <v:path arrowok="t"/>
                <v:fill type="solid"/>
              </v:shape>
            </v:group>
            <v:group style="position:absolute;left:8173;top:-458;width:10;height:20" coordorigin="8173,-458" coordsize="10,20">
              <v:shape style="position:absolute;left:8173;top:-458;width:10;height:20" coordorigin="8173,-458" coordsize="10,20" path="m8173,-439l8183,-439,8183,-458,8173,-458,8173,-439xe" filled="true" fillcolor="#000000" stroked="false">
                <v:path arrowok="t"/>
                <v:fill type="solid"/>
              </v:shape>
            </v:group>
            <v:group style="position:absolute;left:8173;top:-439;width:10;height:20" coordorigin="8173,-439" coordsize="10,20">
              <v:shape style="position:absolute;left:8173;top:-439;width:10;height:20" coordorigin="8173,-439" coordsize="10,20" path="m8173,-420l8183,-420,8183,-439,8173,-439,8173,-420xe" filled="true" fillcolor="#000000" stroked="false">
                <v:path arrowok="t"/>
                <v:fill type="solid"/>
              </v:shape>
            </v:group>
            <v:group style="position:absolute;left:8173;top:-420;width:10;height:20" coordorigin="8173,-420" coordsize="10,20">
              <v:shape style="position:absolute;left:8173;top:-420;width:10;height:20" coordorigin="8173,-420" coordsize="10,20" path="m8173,-400l8183,-400,8183,-420,8173,-420,8173,-400xe" filled="true" fillcolor="#000000" stroked="false">
                <v:path arrowok="t"/>
                <v:fill type="solid"/>
              </v:shape>
            </v:group>
            <v:group style="position:absolute;left:8173;top:-400;width:10;height:20" coordorigin="8173,-400" coordsize="10,20">
              <v:shape style="position:absolute;left:8173;top:-400;width:10;height:20" coordorigin="8173,-400" coordsize="10,20" path="m8173,-381l8183,-381,8183,-400,8173,-400,8173,-381xe" filled="true" fillcolor="#000000" stroked="false">
                <v:path arrowok="t"/>
                <v:fill type="solid"/>
              </v:shape>
            </v:group>
            <v:group style="position:absolute;left:8173;top:-381;width:10;height:20" coordorigin="8173,-381" coordsize="10,20">
              <v:shape style="position:absolute;left:8173;top:-381;width:10;height:20" coordorigin="8173,-381" coordsize="10,20" path="m8173,-362l8183,-362,8183,-381,8173,-381,8173,-362xe" filled="true" fillcolor="#000000" stroked="false">
                <v:path arrowok="t"/>
                <v:fill type="solid"/>
              </v:shape>
            </v:group>
            <v:group style="position:absolute;left:8173;top:-362;width:10;height:20" coordorigin="8173,-362" coordsize="10,20">
              <v:shape style="position:absolute;left:8173;top:-362;width:10;height:20" coordorigin="8173,-362" coordsize="10,20" path="m8173,-343l8183,-343,8183,-362,8173,-362,8173,-343xe" filled="true" fillcolor="#000000" stroked="false">
                <v:path arrowok="t"/>
                <v:fill type="solid"/>
              </v:shape>
            </v:group>
            <v:group style="position:absolute;left:8173;top:-343;width:10;height:20" coordorigin="8173,-343" coordsize="10,20">
              <v:shape style="position:absolute;left:8173;top:-343;width:10;height:20" coordorigin="8173,-343" coordsize="10,20" path="m8173,-324l8183,-324,8183,-343,8173,-343,8173,-324xe" filled="true" fillcolor="#000000" stroked="false">
                <v:path arrowok="t"/>
                <v:fill type="solid"/>
              </v:shape>
            </v:group>
            <v:group style="position:absolute;left:8173;top:-324;width:10;height:20" coordorigin="8173,-324" coordsize="10,20">
              <v:shape style="position:absolute;left:8173;top:-324;width:10;height:20" coordorigin="8173,-324" coordsize="10,20" path="m8173,-304l8183,-304,8183,-324,8173,-324,8173,-304xe" filled="true" fillcolor="#000000" stroked="false">
                <v:path arrowok="t"/>
                <v:fill type="solid"/>
              </v:shape>
            </v:group>
            <v:group style="position:absolute;left:8173;top:-304;width:10;height:20" coordorigin="8173,-304" coordsize="10,20">
              <v:shape style="position:absolute;left:8173;top:-304;width:10;height:20" coordorigin="8173,-304" coordsize="10,20" path="m8173,-285l8183,-285,8183,-304,8173,-304,8173,-285xe" filled="true" fillcolor="#000000" stroked="false">
                <v:path arrowok="t"/>
                <v:fill type="solid"/>
              </v:shape>
            </v:group>
            <v:group style="position:absolute;left:8173;top:-285;width:10;height:20" coordorigin="8173,-285" coordsize="10,20">
              <v:shape style="position:absolute;left:8173;top:-285;width:10;height:20" coordorigin="8173,-285" coordsize="10,20" path="m8173,-266l8183,-266,8183,-285,8173,-285,8173,-266xe" filled="true" fillcolor="#000000" stroked="false">
                <v:path arrowok="t"/>
                <v:fill type="solid"/>
              </v:shape>
            </v:group>
            <v:group style="position:absolute;left:8173;top:-266;width:10;height:20" coordorigin="8173,-266" coordsize="10,20">
              <v:shape style="position:absolute;left:8173;top:-266;width:10;height:20" coordorigin="8173,-266" coordsize="10,20" path="m8173,-247l8183,-247,8183,-266,8173,-266,8173,-247xe" filled="true" fillcolor="#000000" stroked="false">
                <v:path arrowok="t"/>
                <v:fill type="solid"/>
              </v:shape>
            </v:group>
            <v:group style="position:absolute;left:8173;top:-247;width:10;height:20" coordorigin="8173,-247" coordsize="10,20">
              <v:shape style="position:absolute;left:8173;top:-247;width:10;height:20" coordorigin="8173,-247" coordsize="10,20" path="m8173,-228l8183,-228,8183,-247,8173,-247,8173,-228xe" filled="true" fillcolor="#000000" stroked="false">
                <v:path arrowok="t"/>
                <v:fill type="solid"/>
              </v:shape>
            </v:group>
            <v:group style="position:absolute;left:8173;top:-228;width:10;height:20" coordorigin="8173,-228" coordsize="10,20">
              <v:shape style="position:absolute;left:8173;top:-228;width:10;height:20" coordorigin="8173,-228" coordsize="10,20" path="m8173,-208l8183,-208,8183,-228,8173,-228,8173,-208xe" filled="true" fillcolor="#000000" stroked="false">
                <v:path arrowok="t"/>
                <v:fill type="solid"/>
              </v:shape>
            </v:group>
            <v:group style="position:absolute;left:8173;top:-208;width:10;height:20" coordorigin="8173,-208" coordsize="10,20">
              <v:shape style="position:absolute;left:8173;top:-208;width:10;height:20" coordorigin="8173,-208" coordsize="10,20" path="m8173,-189l8183,-189,8183,-208,8173,-208,8173,-189xe" filled="true" fillcolor="#000000" stroked="false">
                <v:path arrowok="t"/>
                <v:fill type="solid"/>
              </v:shape>
            </v:group>
            <v:group style="position:absolute;left:8173;top:-189;width:10;height:20" coordorigin="8173,-189" coordsize="10,20">
              <v:shape style="position:absolute;left:8173;top:-189;width:10;height:20" coordorigin="8173,-189" coordsize="10,20" path="m8173,-170l8183,-170,8183,-189,8173,-189,8173,-170xe" filled="true" fillcolor="#000000" stroked="false">
                <v:path arrowok="t"/>
                <v:fill type="solid"/>
              </v:shape>
            </v:group>
            <v:group style="position:absolute;left:8173;top:-170;width:10;height:20" coordorigin="8173,-170" coordsize="10,20">
              <v:shape style="position:absolute;left:8173;top:-170;width:10;height:20" coordorigin="8173,-170" coordsize="10,20" path="m8173,-151l8183,-151,8183,-170,8173,-170,8173,-151xe" filled="true" fillcolor="#000000" stroked="false">
                <v:path arrowok="t"/>
                <v:fill type="solid"/>
              </v:shape>
            </v:group>
            <v:group style="position:absolute;left:8173;top:-151;width:10;height:20" coordorigin="8173,-151" coordsize="10,20">
              <v:shape style="position:absolute;left:8173;top:-151;width:10;height:20" coordorigin="8173,-151" coordsize="10,20" path="m8173,-132l8183,-132,8183,-151,8173,-151,8173,-132xe" filled="true" fillcolor="#000000" stroked="false">
                <v:path arrowok="t"/>
                <v:fill type="solid"/>
              </v:shape>
              <v:shape style="position:absolute;left:8173;top:-112;width:10;height:5" type="#_x0000_t75" stroked="false">
                <v:imagedata r:id="rId97" o:title=""/>
              </v:shape>
              <v:shape style="position:absolute;left:9026;top:-112;width:10;height:5" type="#_x0000_t75" stroked="false">
                <v:imagedata r:id="rId97" o:title=""/>
              </v:shape>
              <v:shape style="position:absolute;left:10159;top:-112;width:10;height:5" type="#_x0000_t75" stroked="false">
                <v:imagedata r:id="rId97" o:title=""/>
              </v:shape>
            </v:group>
            <w10:wrap type="none"/>
          </v:group>
        </w:pict>
      </w:r>
      <w:r>
        <w:rPr/>
        <w:pict>
          <v:shape style="position:absolute;margin-left:111.860001pt;margin-top:-5.616294pt;width:.48002pt;height:.24pt;mso-position-horizontal-relative:page;mso-position-vertical-relative:paragraph;z-index:-1157344" type="#_x0000_t75" stroked="false">
            <v:imagedata r:id="rId97" o:title=""/>
          </v:shape>
        </w:pict>
      </w:r>
      <w:r>
        <w:rPr/>
        <w:pict>
          <v:group style="position:absolute;margin-left:143.180008pt;margin-top:42.773678pt;width:367.8pt;height:5.55pt;mso-position-horizontal-relative:page;mso-position-vertical-relative:paragraph;z-index:-1157320" coordorigin="2864,855" coordsize="7356,111">
            <v:shape style="position:absolute;left:2864;top:855;width:3743;height:110" type="#_x0000_t75" stroked="false">
              <v:imagedata r:id="rId98" o:title=""/>
            </v:shape>
            <v:shape style="position:absolute;left:6582;top:956;width:2475;height:10" type="#_x0000_t75" stroked="false">
              <v:imagedata r:id="rId99" o:title=""/>
            </v:shape>
            <v:shape style="position:absolute;left:9052;top:956;width:1166;height:10" type="#_x0000_t75" stroked="false">
              <v:imagedata r:id="rId100" o:title=""/>
            </v:shape>
            <w10:wrap type="none"/>
          </v:group>
        </w:pict>
      </w:r>
      <w:r>
        <w:rPr/>
        <w:pict>
          <v:group style="position:absolute;margin-left:142.939987pt;margin-top:62.693737pt;width:125.8pt;height:5.4pt;mso-position-horizontal-relative:page;mso-position-vertical-relative:paragraph;z-index:-1157296" coordorigin="2859,1254" coordsize="2516,108">
            <v:shape style="position:absolute;left:2859;top:1254;width:1424;height:108" type="#_x0000_t75" stroked="false">
              <v:imagedata r:id="rId101" o:title=""/>
            </v:shape>
            <v:shape style="position:absolute;left:4278;top:1350;width:1097;height:12" type="#_x0000_t75" stroked="false">
              <v:imagedata r:id="rId102" o:title=""/>
            </v:shape>
            <w10:wrap type="none"/>
          </v:group>
        </w:pict>
      </w:r>
      <w:r>
        <w:rPr/>
        <w:pict>
          <v:group style="position:absolute;margin-left:328.869995pt;margin-top:62.693737pt;width:124.5pt;height:5.4pt;mso-position-horizontal-relative:page;mso-position-vertical-relative:paragraph;z-index:-1157272" coordorigin="6577,1254" coordsize="2490,108">
            <v:shape style="position:absolute;left:6577;top:1254;width:1327;height:108" type="#_x0000_t75" stroked="false">
              <v:imagedata r:id="rId103" o:title=""/>
            </v:shape>
            <v:shape style="position:absolute;left:7900;top:1350;width:1167;height:12" type="#_x0000_t75" stroked="false">
              <v:imagedata r:id="rId104" o:title=""/>
            </v:shape>
            <w10:wrap type="none"/>
          </v:group>
        </w:pict>
      </w:r>
      <w:r>
        <w:rPr/>
        <w:pict>
          <v:shape style="position:absolute;margin-left:143.419998pt;margin-top:87.293709pt;width:.48003pt;height:.24pt;mso-position-horizontal-relative:page;mso-position-vertical-relative:paragraph;z-index:3400" type="#_x0000_t75" stroked="false">
            <v:imagedata r:id="rId105" o:title=""/>
          </v:shape>
        </w:pict>
      </w:r>
      <w:r>
        <w:rPr/>
        <w:pict>
          <v:shape style="position:absolute;margin-left:214.130005pt;margin-top:87.293709pt;width:.48002pt;height:.24pt;mso-position-horizontal-relative:page;mso-position-vertical-relative:paragraph;z-index:3424" type="#_x0000_t75" stroked="false">
            <v:imagedata r:id="rId105" o:title=""/>
          </v:shape>
        </w:pict>
      </w:r>
      <w:r>
        <w:rPr/>
        <w:pict>
          <v:shape style="position:absolute;margin-left:268.25pt;margin-top:87.293709pt;width:.48003pt;height:.24pt;mso-position-horizontal-relative:page;mso-position-vertical-relative:paragraph;z-index:3448" type="#_x0000_t75" stroked="false">
            <v:imagedata r:id="rId105" o:title=""/>
          </v:shape>
        </w:pict>
      </w:r>
      <w:r>
        <w:rPr/>
        <w:pict>
          <v:shape style="position:absolute;margin-left:329.350006pt;margin-top:87.293709pt;width:.48003pt;height:.24pt;mso-position-horizontal-relative:page;mso-position-vertical-relative:paragraph;z-index:3472" type="#_x0000_t75" stroked="false">
            <v:imagedata r:id="rId105" o:title=""/>
          </v:shape>
        </w:pict>
      </w:r>
      <w:r>
        <w:rPr/>
        <w:pict>
          <v:shape style="position:absolute;margin-left:395.230011pt;margin-top:87.293709pt;width:.48003pt;height:.24pt;mso-position-horizontal-relative:page;mso-position-vertical-relative:paragraph;z-index:3496" type="#_x0000_t75" stroked="false">
            <v:imagedata r:id="rId105" o:title=""/>
          </v:shape>
        </w:pict>
      </w:r>
      <w:r>
        <w:rPr/>
        <w:pict>
          <v:shape style="position:absolute;margin-left:452.859985pt;margin-top:87.293709pt;width:.48003pt;height:.24pt;mso-position-horizontal-relative:page;mso-position-vertical-relative:paragraph;z-index:3520" type="#_x0000_t75" stroked="false">
            <v:imagedata r:id="rId105"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组合中按账龄分析法计提坏账准备的应收账款</w:t>
      </w:r>
    </w:p>
    <w:p>
      <w:pPr>
        <w:spacing w:line="240" w:lineRule="auto" w:before="9"/>
        <w:rPr>
          <w:rFonts w:ascii="宋体" w:hAnsi="宋体" w:cs="宋体" w:eastAsia="宋体" w:hint="default"/>
          <w:sz w:val="17"/>
          <w:szCs w:val="17"/>
        </w:rPr>
      </w:pPr>
    </w:p>
    <w:tbl>
      <w:tblPr>
        <w:tblW w:w="0" w:type="auto"/>
        <w:jc w:val="left"/>
        <w:tblInd w:w="1135" w:type="dxa"/>
        <w:tblLayout w:type="fixed"/>
        <w:tblCellMar>
          <w:top w:w="0" w:type="dxa"/>
          <w:left w:w="0" w:type="dxa"/>
          <w:bottom w:w="0" w:type="dxa"/>
          <w:right w:w="0" w:type="dxa"/>
        </w:tblCellMar>
        <w:tblLook w:val="01E0"/>
      </w:tblPr>
      <w:tblGrid>
        <w:gridCol w:w="1198"/>
        <w:gridCol w:w="1414"/>
        <w:gridCol w:w="1082"/>
        <w:gridCol w:w="1222"/>
        <w:gridCol w:w="1318"/>
        <w:gridCol w:w="1153"/>
        <w:gridCol w:w="1157"/>
      </w:tblGrid>
      <w:tr>
        <w:trPr>
          <w:trHeight w:val="304" w:hRule="exact"/>
        </w:trPr>
        <w:tc>
          <w:tcPr>
            <w:tcW w:w="1198" w:type="dxa"/>
            <w:tcBorders>
              <w:top w:val="single" w:sz="4" w:space="0" w:color="000000"/>
              <w:left w:val="nil" w:sz="6" w:space="0" w:color="auto"/>
              <w:bottom w:val="nil" w:sz="6" w:space="0" w:color="auto"/>
              <w:right w:val="single" w:sz="4" w:space="0" w:color="000000"/>
            </w:tcBorders>
          </w:tcPr>
          <w:p>
            <w:pPr/>
          </w:p>
        </w:tc>
        <w:tc>
          <w:tcPr>
            <w:tcW w:w="1414" w:type="dxa"/>
            <w:tcBorders>
              <w:top w:val="single" w:sz="4" w:space="0" w:color="000000"/>
              <w:left w:val="single" w:sz="4" w:space="0" w:color="000000"/>
              <w:bottom w:val="nil" w:sz="6" w:space="0" w:color="auto"/>
              <w:right w:val="nil" w:sz="6" w:space="0" w:color="auto"/>
            </w:tcBorders>
          </w:tcPr>
          <w:p>
            <w:pPr/>
          </w:p>
        </w:tc>
        <w:tc>
          <w:tcPr>
            <w:tcW w:w="1082"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left="21"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222" w:type="dxa"/>
            <w:tcBorders>
              <w:top w:val="single" w:sz="4" w:space="0" w:color="000000"/>
              <w:left w:val="nil" w:sz="6" w:space="0" w:color="auto"/>
              <w:bottom w:val="nil" w:sz="6" w:space="0" w:color="auto"/>
              <w:right w:val="single" w:sz="4" w:space="0" w:color="000000"/>
            </w:tcBorders>
          </w:tcPr>
          <w:p>
            <w:pPr/>
          </w:p>
        </w:tc>
        <w:tc>
          <w:tcPr>
            <w:tcW w:w="1318" w:type="dxa"/>
            <w:tcBorders>
              <w:top w:val="single" w:sz="4" w:space="0" w:color="000000"/>
              <w:left w:val="single" w:sz="4" w:space="0" w:color="000000"/>
              <w:bottom w:val="nil" w:sz="6" w:space="0" w:color="auto"/>
              <w:right w:val="nil" w:sz="6" w:space="0" w:color="auto"/>
            </w:tcBorders>
          </w:tcPr>
          <w:p>
            <w:pPr/>
          </w:p>
        </w:tc>
        <w:tc>
          <w:tcPr>
            <w:tcW w:w="1153"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left="74"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157" w:type="dxa"/>
            <w:tcBorders>
              <w:top w:val="single" w:sz="4" w:space="0" w:color="000000"/>
              <w:left w:val="nil" w:sz="6" w:space="0" w:color="auto"/>
              <w:bottom w:val="nil" w:sz="6" w:space="0" w:color="auto"/>
              <w:right w:val="nil" w:sz="6" w:space="0" w:color="auto"/>
            </w:tcBorders>
          </w:tcPr>
          <w:p>
            <w:pPr/>
          </w:p>
        </w:tc>
      </w:tr>
      <w:tr>
        <w:trPr>
          <w:trHeight w:val="100" w:hRule="exact"/>
        </w:trPr>
        <w:tc>
          <w:tcPr>
            <w:tcW w:w="1198"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153"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r>
      <w:tr>
        <w:trPr>
          <w:trHeight w:val="293" w:hRule="exact"/>
        </w:trPr>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93" w:right="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249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81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222" w:type="dxa"/>
            <w:tcBorders>
              <w:top w:val="nil" w:sz="6" w:space="0" w:color="auto"/>
              <w:left w:val="single" w:sz="4" w:space="0" w:color="000000"/>
              <w:bottom w:val="nil" w:sz="6" w:space="0" w:color="auto"/>
              <w:right w:val="single" w:sz="4" w:space="0" w:color="000000"/>
            </w:tcBorders>
          </w:tcPr>
          <w:p>
            <w:pPr/>
          </w:p>
        </w:tc>
        <w:tc>
          <w:tcPr>
            <w:tcW w:w="24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80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157" w:type="dxa"/>
            <w:tcBorders>
              <w:top w:val="nil" w:sz="6" w:space="0" w:color="auto"/>
              <w:left w:val="single" w:sz="4" w:space="0" w:color="000000"/>
              <w:bottom w:val="nil" w:sz="6" w:space="0" w:color="auto"/>
              <w:right w:val="nil" w:sz="6" w:space="0" w:color="auto"/>
            </w:tcBorders>
          </w:tcPr>
          <w:p>
            <w:pPr/>
          </w:p>
        </w:tc>
      </w:tr>
      <w:tr>
        <w:trPr>
          <w:trHeight w:val="198" w:hRule="exact"/>
        </w:trPr>
        <w:tc>
          <w:tcPr>
            <w:tcW w:w="1198"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8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318" w:type="dxa"/>
            <w:tcBorders>
              <w:top w:val="nil" w:sz="6" w:space="0" w:color="auto"/>
              <w:left w:val="single" w:sz="4" w:space="0" w:color="000000"/>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Style w:val="TableParagraph"/>
              <w:spacing w:line="205" w:lineRule="exact"/>
              <w:ind w:right="0"/>
              <w:jc w:val="center"/>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99" w:hRule="exact"/>
        </w:trPr>
        <w:tc>
          <w:tcPr>
            <w:tcW w:w="1198" w:type="dxa"/>
            <w:tcBorders>
              <w:top w:val="nil" w:sz="6" w:space="0" w:color="auto"/>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414"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5"/>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82" w:type="dxa"/>
            <w:tcBorders>
              <w:top w:val="nil" w:sz="6" w:space="0" w:color="auto"/>
              <w:left w:val="single" w:sz="4" w:space="0" w:color="000000"/>
              <w:bottom w:val="single" w:sz="4" w:space="0" w:color="000000"/>
              <w:right w:val="single" w:sz="4" w:space="0" w:color="000000"/>
            </w:tcBorders>
          </w:tcPr>
          <w:p>
            <w:pPr>
              <w:pStyle w:val="TableParagraph"/>
              <w:spacing w:line="218" w:lineRule="exact"/>
              <w:ind w:right="-1"/>
              <w:jc w:val="right"/>
              <w:rPr>
                <w:rFonts w:ascii="宋体" w:hAnsi="宋体" w:cs="宋体" w:eastAsia="宋体" w:hint="default"/>
                <w:sz w:val="21"/>
                <w:szCs w:val="21"/>
              </w:rPr>
            </w:pPr>
            <w:r>
              <w:rPr>
                <w:rFonts w:ascii="宋体" w:hAnsi="宋体" w:cs="宋体" w:eastAsia="宋体" w:hint="default"/>
                <w:b/>
                <w:bCs/>
                <w:spacing w:val="-6"/>
                <w:sz w:val="21"/>
                <w:szCs w:val="21"/>
              </w:rPr>
              <w:t>比例（</w:t>
            </w:r>
            <w:r>
              <w:rPr>
                <w:rFonts w:ascii="Arial Narrow" w:hAnsi="Arial Narrow" w:cs="Arial Narrow" w:eastAsia="Arial Narrow" w:hint="default"/>
                <w:b/>
                <w:bCs/>
                <w:spacing w:val="-6"/>
                <w:sz w:val="21"/>
                <w:szCs w:val="21"/>
              </w:rPr>
              <w:t>%</w:t>
            </w:r>
            <w:r>
              <w:rPr>
                <w:rFonts w:ascii="宋体" w:hAnsi="宋体" w:cs="宋体" w:eastAsia="宋体" w:hint="default"/>
                <w:b/>
                <w:bCs/>
                <w:spacing w:val="-6"/>
                <w:sz w:val="21"/>
                <w:szCs w:val="21"/>
              </w:rPr>
              <w:t>）</w:t>
            </w:r>
            <w:r>
              <w:rPr>
                <w:rFonts w:ascii="宋体" w:hAnsi="宋体" w:cs="宋体" w:eastAsia="宋体" w:hint="default"/>
                <w:spacing w:val="-6"/>
                <w:sz w:val="21"/>
                <w:szCs w:val="21"/>
              </w:rPr>
            </w:r>
          </w:p>
        </w:tc>
        <w:tc>
          <w:tcPr>
            <w:tcW w:w="12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53" w:type="dxa"/>
            <w:tcBorders>
              <w:top w:val="nil" w:sz="6" w:space="0" w:color="auto"/>
              <w:left w:val="single" w:sz="4" w:space="0" w:color="000000"/>
              <w:bottom w:val="single" w:sz="4" w:space="0" w:color="000000"/>
              <w:right w:val="single" w:sz="4" w:space="0" w:color="000000"/>
            </w:tcBorders>
          </w:tcPr>
          <w:p>
            <w:pPr>
              <w:pStyle w:val="TableParagraph"/>
              <w:spacing w:line="218" w:lineRule="exact"/>
              <w:ind w:right="39"/>
              <w:jc w:val="right"/>
              <w:rPr>
                <w:rFonts w:ascii="宋体" w:hAnsi="宋体" w:cs="宋体" w:eastAsia="宋体" w:hint="default"/>
                <w:sz w:val="21"/>
                <w:szCs w:val="21"/>
              </w:rPr>
            </w:pPr>
            <w:r>
              <w:rPr>
                <w:rFonts w:ascii="宋体" w:hAnsi="宋体" w:cs="宋体" w:eastAsia="宋体" w:hint="default"/>
                <w:b/>
                <w:bCs/>
                <w:spacing w:val="-1"/>
                <w:sz w:val="21"/>
                <w:szCs w:val="21"/>
              </w:rPr>
              <w:t>比例（</w:t>
            </w:r>
            <w:r>
              <w:rPr>
                <w:rFonts w:ascii="Arial Narrow" w:hAnsi="Arial Narrow" w:cs="Arial Narrow" w:eastAsia="Arial Narrow" w:hint="default"/>
                <w:b/>
                <w:bCs/>
                <w:spacing w:val="-1"/>
                <w:sz w:val="21"/>
                <w:szCs w:val="21"/>
              </w:rPr>
              <w:t>%</w:t>
            </w:r>
            <w:r>
              <w:rPr>
                <w:rFonts w:ascii="宋体" w:hAnsi="宋体" w:cs="宋体" w:eastAsia="宋体" w:hint="default"/>
                <w:b/>
                <w:bCs/>
                <w:spacing w:val="-1"/>
                <w:sz w:val="21"/>
                <w:szCs w:val="21"/>
              </w:rPr>
              <w:t>）</w:t>
            </w:r>
            <w:r>
              <w:rPr>
                <w:rFonts w:ascii="宋体" w:hAnsi="宋体" w:cs="宋体" w:eastAsia="宋体" w:hint="default"/>
                <w:spacing w:val="-1"/>
                <w:sz w:val="21"/>
                <w:szCs w:val="21"/>
              </w:rPr>
            </w:r>
          </w:p>
        </w:tc>
        <w:tc>
          <w:tcPr>
            <w:tcW w:w="1157"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2"/>
                <w:szCs w:val="22"/>
              </w:rPr>
            </w:pPr>
          </w:p>
        </w:tc>
      </w:tr>
      <w:tr>
        <w:trPr>
          <w:trHeight w:val="313" w:hRule="exact"/>
        </w:trPr>
        <w:tc>
          <w:tcPr>
            <w:tcW w:w="1198"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4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2"/>
              <w:jc w:val="right"/>
              <w:rPr>
                <w:rFonts w:ascii="Arial Narrow" w:hAnsi="Arial Narrow" w:cs="Arial Narrow" w:eastAsia="Arial Narrow" w:hint="default"/>
                <w:sz w:val="21"/>
                <w:szCs w:val="21"/>
              </w:rPr>
            </w:pPr>
            <w:r>
              <w:rPr>
                <w:rFonts w:ascii="Arial Narrow"/>
                <w:spacing w:val="-1"/>
                <w:sz w:val="21"/>
              </w:rPr>
              <w:t>95,991,223.26</w:t>
            </w:r>
            <w:r>
              <w:rPr>
                <w:rFonts w:ascii="Arial Narrow"/>
                <w:sz w:val="21"/>
              </w:rPr>
            </w:r>
          </w:p>
        </w:tc>
        <w:tc>
          <w:tcPr>
            <w:tcW w:w="10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93.06</w:t>
            </w:r>
          </w:p>
        </w:tc>
        <w:tc>
          <w:tcPr>
            <w:tcW w:w="12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959,912.24</w:t>
            </w:r>
            <w:r>
              <w:rPr>
                <w:rFonts w:ascii="Arial Narrow"/>
                <w:sz w:val="21"/>
              </w:rPr>
            </w: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63,487,086.63</w:t>
            </w:r>
            <w:r>
              <w:rPr>
                <w:rFonts w:ascii="Arial Narrow"/>
                <w:sz w:val="21"/>
              </w:rPr>
            </w:r>
          </w:p>
        </w:tc>
        <w:tc>
          <w:tcPr>
            <w:tcW w:w="11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95.20</w:t>
            </w:r>
            <w:r>
              <w:rPr>
                <w:rFonts w:ascii="Arial Narrow"/>
                <w:sz w:val="21"/>
              </w:rPr>
            </w:r>
          </w:p>
        </w:tc>
        <w:tc>
          <w:tcPr>
            <w:tcW w:w="1157"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left="81" w:right="0"/>
              <w:jc w:val="center"/>
              <w:rPr>
                <w:rFonts w:ascii="Arial Narrow" w:hAnsi="Arial Narrow" w:cs="Arial Narrow" w:eastAsia="Arial Narrow" w:hint="default"/>
                <w:sz w:val="21"/>
                <w:szCs w:val="21"/>
              </w:rPr>
            </w:pPr>
            <w:r>
              <w:rPr>
                <w:rFonts w:ascii="Arial Narrow"/>
                <w:sz w:val="21"/>
              </w:rPr>
              <w:t>634,870.87</w:t>
            </w:r>
          </w:p>
        </w:tc>
      </w:tr>
      <w:tr>
        <w:trPr>
          <w:trHeight w:val="88" w:hRule="exact"/>
        </w:trPr>
        <w:tc>
          <w:tcPr>
            <w:tcW w:w="1198"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397" w:hRule="exact"/>
        </w:trPr>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6,633,810.53</w:t>
            </w:r>
            <w:r>
              <w:rPr>
                <w:rFonts w:ascii="Arial Narrow"/>
                <w:sz w:val="21"/>
              </w:rPr>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6.43</w:t>
            </w:r>
            <w:r>
              <w:rPr>
                <w:rFonts w:ascii="Arial Narrow"/>
                <w:sz w:val="21"/>
              </w:rPr>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663,381.05</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3,042,873.17</w:t>
            </w:r>
            <w:r>
              <w:rPr>
                <w:rFonts w:ascii="Arial Narrow"/>
                <w:sz w:val="21"/>
              </w:rPr>
            </w: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4.56</w:t>
            </w:r>
            <w:r>
              <w:rPr>
                <w:rFonts w:ascii="Arial Narrow"/>
                <w:sz w:val="21"/>
              </w:rPr>
            </w:r>
          </w:p>
        </w:tc>
        <w:tc>
          <w:tcPr>
            <w:tcW w:w="115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81" w:right="0"/>
              <w:jc w:val="center"/>
              <w:rPr>
                <w:rFonts w:ascii="Arial Narrow" w:hAnsi="Arial Narrow" w:cs="Arial Narrow" w:eastAsia="Arial Narrow" w:hint="default"/>
                <w:sz w:val="21"/>
                <w:szCs w:val="21"/>
              </w:rPr>
            </w:pPr>
            <w:r>
              <w:rPr>
                <w:rFonts w:ascii="Arial Narrow"/>
                <w:sz w:val="21"/>
              </w:rPr>
              <w:t>304,287.31</w:t>
            </w:r>
          </w:p>
        </w:tc>
      </w:tr>
      <w:tr>
        <w:trPr>
          <w:trHeight w:val="309" w:hRule="exact"/>
        </w:trPr>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436,992.20</w:t>
            </w:r>
            <w:r>
              <w:rPr>
                <w:rFonts w:ascii="Arial Narrow"/>
                <w:sz w:val="21"/>
              </w:rPr>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0.42</w:t>
            </w:r>
            <w:r>
              <w:rPr>
                <w:rFonts w:ascii="Arial Narrow"/>
                <w:sz w:val="21"/>
              </w:rPr>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87,398.44</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159,255.00</w:t>
            </w:r>
            <w:r>
              <w:rPr>
                <w:rFonts w:ascii="Arial Narrow"/>
                <w:sz w:val="21"/>
              </w:rPr>
            </w: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0.24</w:t>
            </w:r>
            <w:r>
              <w:rPr>
                <w:rFonts w:ascii="Arial Narrow"/>
                <w:sz w:val="21"/>
              </w:rPr>
            </w:r>
          </w:p>
        </w:tc>
        <w:tc>
          <w:tcPr>
            <w:tcW w:w="115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177" w:right="0"/>
              <w:jc w:val="center"/>
              <w:rPr>
                <w:rFonts w:ascii="Arial Narrow" w:hAnsi="Arial Narrow" w:cs="Arial Narrow" w:eastAsia="Arial Narrow" w:hint="default"/>
                <w:sz w:val="21"/>
                <w:szCs w:val="21"/>
              </w:rPr>
            </w:pPr>
            <w:r>
              <w:rPr>
                <w:rFonts w:ascii="Arial Narrow"/>
                <w:sz w:val="21"/>
              </w:rPr>
              <w:t>31,851.00</w:t>
            </w:r>
          </w:p>
        </w:tc>
      </w:tr>
      <w:tr>
        <w:trPr>
          <w:trHeight w:val="88" w:hRule="exact"/>
        </w:trPr>
        <w:tc>
          <w:tcPr>
            <w:tcW w:w="1198"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90,000.00</w:t>
            </w:r>
            <w:r>
              <w:rPr>
                <w:rFonts w:ascii="Arial Narrow"/>
                <w:sz w:val="21"/>
              </w:rPr>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0.09</w:t>
            </w:r>
            <w:r>
              <w:rPr>
                <w:rFonts w:ascii="Arial Narrow"/>
                <w:sz w:val="21"/>
              </w:rPr>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45,000.00</w:t>
            </w:r>
            <w:r>
              <w:rPr>
                <w:rFonts w:ascii="Arial Narrow"/>
                <w:sz w:val="21"/>
              </w:rPr>
            </w:r>
          </w:p>
        </w:tc>
        <w:tc>
          <w:tcPr>
            <w:tcW w:w="1318" w:type="dxa"/>
            <w:tcBorders>
              <w:top w:val="nil" w:sz="6" w:space="0" w:color="auto"/>
              <w:left w:val="single" w:sz="4" w:space="0" w:color="000000"/>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88" w:hRule="exact"/>
        </w:trPr>
        <w:tc>
          <w:tcPr>
            <w:tcW w:w="1198"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198"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39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1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b/>
                <w:spacing w:val="-1"/>
                <w:sz w:val="21"/>
              </w:rPr>
              <w:t>103,152,025.99</w:t>
            </w:r>
            <w:r>
              <w:rPr>
                <w:rFonts w:ascii="Arial Narrow"/>
                <w:sz w:val="21"/>
              </w:rPr>
            </w:r>
          </w:p>
        </w:tc>
        <w:tc>
          <w:tcPr>
            <w:tcW w:w="10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2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1,755,691.73</w:t>
            </w:r>
            <w:r>
              <w:rPr>
                <w:rFonts w:ascii="Arial Narrow"/>
                <w:sz w:val="21"/>
              </w:rPr>
            </w: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66,689,214.80</w:t>
            </w:r>
            <w:r>
              <w:rPr>
                <w:rFonts w:ascii="Arial Narrow"/>
                <w:sz w:val="21"/>
              </w:rPr>
            </w:r>
          </w:p>
        </w:tc>
        <w:tc>
          <w:tcPr>
            <w:tcW w:w="11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57"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left="81" w:right="0"/>
              <w:jc w:val="center"/>
              <w:rPr>
                <w:rFonts w:ascii="Arial Narrow" w:hAnsi="Arial Narrow" w:cs="Arial Narrow" w:eastAsia="Arial Narrow" w:hint="default"/>
                <w:sz w:val="21"/>
                <w:szCs w:val="21"/>
              </w:rPr>
            </w:pPr>
            <w:r>
              <w:rPr>
                <w:rFonts w:ascii="Arial Narrow"/>
                <w:b/>
                <w:sz w:val="21"/>
              </w:rPr>
              <w:t>971,009.18</w:t>
            </w:r>
            <w:r>
              <w:rPr>
                <w:rFonts w:ascii="Arial Narrow"/>
                <w:sz w:val="21"/>
              </w:rPr>
            </w:r>
          </w:p>
        </w:tc>
      </w:tr>
    </w:tbl>
    <w:p>
      <w:pPr>
        <w:spacing w:line="240" w:lineRule="auto" w:before="1"/>
        <w:rPr>
          <w:rFonts w:ascii="宋体" w:hAnsi="宋体" w:cs="宋体" w:eastAsia="宋体" w:hint="default"/>
          <w:sz w:val="5"/>
          <w:szCs w:val="5"/>
        </w:rPr>
      </w:pPr>
    </w:p>
    <w:p>
      <w:pPr>
        <w:spacing w:before="36"/>
        <w:ind w:left="1258" w:right="1252" w:firstLine="0"/>
        <w:jc w:val="left"/>
        <w:rPr>
          <w:rFonts w:ascii="宋体" w:hAnsi="宋体" w:cs="宋体" w:eastAsia="宋体" w:hint="default"/>
          <w:sz w:val="21"/>
          <w:szCs w:val="21"/>
        </w:rPr>
      </w:pPr>
      <w:r>
        <w:rPr/>
        <w:pict>
          <v:group style="position:absolute;margin-left:84.503998pt;margin-top:-88.176323pt;width:426.45pt;height:5.4pt;mso-position-horizontal-relative:page;mso-position-vertical-relative:paragraph;z-index:-1157104" coordorigin="1690,-1764" coordsize="8529,108">
            <v:shape style="position:absolute;left:1690;top:-1764;width:1198;height:108" type="#_x0000_t75" stroked="false">
              <v:imagedata r:id="rId106" o:title=""/>
            </v:shape>
            <v:shape style="position:absolute;left:2864;top:-1668;width:1429;height:12" type="#_x0000_t75" stroked="false">
              <v:imagedata r:id="rId46" o:title=""/>
            </v:shape>
            <v:shape style="position:absolute;left:4278;top:-1668;width:1097;height:12" type="#_x0000_t75" stroked="false">
              <v:imagedata r:id="rId107" o:title=""/>
            </v:shape>
            <v:shape style="position:absolute;left:5360;top:-1668;width:1236;height:12" type="#_x0000_t75" stroked="false">
              <v:imagedata r:id="rId108" o:title=""/>
            </v:shape>
            <v:shape style="position:absolute;left:6582;top:-1668;width:1332;height:12" type="#_x0000_t75" stroked="false">
              <v:imagedata r:id="rId109" o:title=""/>
            </v:shape>
            <v:shape style="position:absolute;left:7900;top:-1668;width:1167;height:12" type="#_x0000_t75" stroked="false">
              <v:imagedata r:id="rId110" o:title=""/>
            </v:shape>
            <v:shape style="position:absolute;left:9052;top:-1665;width:1166;height:10" type="#_x0000_t75" stroked="false">
              <v:imagedata r:id="rId100" o:title=""/>
            </v:shape>
            <w10:wrap type="none"/>
          </v:group>
        </w:pict>
      </w:r>
      <w:r>
        <w:rPr/>
        <w:pict>
          <v:group style="position:absolute;margin-left:84.503998pt;margin-top:-63.336311pt;width:426.45pt;height:.5pt;mso-position-horizontal-relative:page;mso-position-vertical-relative:paragraph;z-index:-1157080" coordorigin="1690,-1267" coordsize="8529,10">
            <v:shape style="position:absolute;left:1690;top:-1267;width:1178;height:10" type="#_x0000_t75" stroked="false">
              <v:imagedata r:id="rId111" o:title=""/>
            </v:shape>
            <v:shape style="position:absolute;left:2864;top:-1267;width:1419;height:10" type="#_x0000_t75" stroked="false">
              <v:imagedata r:id="rId112" o:title=""/>
            </v:shape>
            <v:shape style="position:absolute;left:4278;top:-1267;width:1087;height:10" type="#_x0000_t75" stroked="false">
              <v:imagedata r:id="rId113" o:title=""/>
            </v:shape>
            <v:shape style="position:absolute;left:5360;top:-1267;width:1227;height:10" type="#_x0000_t75" stroked="false">
              <v:imagedata r:id="rId114" o:title=""/>
            </v:shape>
            <v:shape style="position:absolute;left:6582;top:-1267;width:1322;height:10" type="#_x0000_t75" stroked="false">
              <v:imagedata r:id="rId115" o:title=""/>
            </v:shape>
            <v:shape style="position:absolute;left:7900;top:-1267;width:2319;height:10" type="#_x0000_t75" stroked="false">
              <v:imagedata r:id="rId116" o:title=""/>
            </v:shape>
            <w10:wrap type="none"/>
          </v:group>
        </w:pict>
      </w:r>
      <w:r>
        <w:rPr/>
        <w:pict>
          <v:group style="position:absolute;margin-left:84.503998pt;margin-top:-48.456322pt;width:426.45pt;height:5.4pt;mso-position-horizontal-relative:page;mso-position-vertical-relative:paragraph;z-index:-1157056" coordorigin="1690,-969" coordsize="8529,108">
            <v:shape style="position:absolute;left:1690;top:-969;width:1198;height:108" type="#_x0000_t75" stroked="false">
              <v:imagedata r:id="rId117" o:title=""/>
            </v:shape>
            <v:shape style="position:absolute;left:2864;top:-873;width:1429;height:12" type="#_x0000_t75" stroked="false">
              <v:imagedata r:id="rId46" o:title=""/>
            </v:shape>
            <v:shape style="position:absolute;left:4278;top:-873;width:1097;height:12" type="#_x0000_t75" stroked="false">
              <v:imagedata r:id="rId107" o:title=""/>
            </v:shape>
            <v:shape style="position:absolute;left:5360;top:-873;width:1236;height:12" type="#_x0000_t75" stroked="false">
              <v:imagedata r:id="rId108" o:title=""/>
            </v:shape>
            <v:shape style="position:absolute;left:6582;top:-873;width:1332;height:12" type="#_x0000_t75" stroked="false">
              <v:imagedata r:id="rId109" o:title=""/>
            </v:shape>
            <v:shape style="position:absolute;left:7900;top:-873;width:1167;height:12" type="#_x0000_t75" stroked="false">
              <v:imagedata r:id="rId118" o:title=""/>
            </v:shape>
            <v:shape style="position:absolute;left:9052;top:-871;width:1166;height:10" type="#_x0000_t75" stroked="false">
              <v:imagedata r:id="rId100" o:title=""/>
            </v:shape>
            <w10:wrap type="none"/>
          </v:group>
        </w:pict>
      </w:r>
      <w:r>
        <w:rPr/>
        <w:pict>
          <v:group style="position:absolute;margin-left:84.503998pt;margin-top:-28.656321pt;width:426.45pt;height:5.4pt;mso-position-horizontal-relative:page;mso-position-vertical-relative:paragraph;z-index:-1157032" coordorigin="1690,-573" coordsize="8529,108">
            <v:shape style="position:absolute;left:1690;top:-573;width:1198;height:108" type="#_x0000_t75" stroked="false">
              <v:imagedata r:id="rId117" o:title=""/>
            </v:shape>
            <v:shape style="position:absolute;left:2864;top:-477;width:1429;height:12" type="#_x0000_t75" stroked="false">
              <v:imagedata r:id="rId46" o:title=""/>
            </v:shape>
            <v:shape style="position:absolute;left:4278;top:-477;width:1097;height:12" type="#_x0000_t75" stroked="false">
              <v:imagedata r:id="rId107" o:title=""/>
            </v:shape>
            <v:shape style="position:absolute;left:5360;top:-477;width:1236;height:12" type="#_x0000_t75" stroked="false">
              <v:imagedata r:id="rId108" o:title=""/>
            </v:shape>
            <v:shape style="position:absolute;left:6582;top:-477;width:1332;height:12" type="#_x0000_t75" stroked="false">
              <v:imagedata r:id="rId109" o:title=""/>
            </v:shape>
            <v:shape style="position:absolute;left:7900;top:-477;width:1167;height:12" type="#_x0000_t75" stroked="false">
              <v:imagedata r:id="rId104" o:title=""/>
            </v:shape>
            <v:shape style="position:absolute;left:9052;top:-475;width:1166;height:10" type="#_x0000_t75" stroked="false">
              <v:imagedata r:id="rId119" o:title=""/>
            </v:shape>
            <w10:wrap type="none"/>
          </v:group>
        </w:pict>
      </w:r>
      <w:r>
        <w:rPr/>
        <w:pict>
          <v:shape style="position:absolute;margin-left:143.419998pt;margin-top:-4.056321pt;width:.48003pt;height:.24pt;mso-position-horizontal-relative:page;mso-position-vertical-relative:paragraph;z-index:3640" type="#_x0000_t75" stroked="false">
            <v:imagedata r:id="rId120" o:title=""/>
          </v:shape>
        </w:pict>
      </w:r>
      <w:r>
        <w:rPr/>
        <w:pict>
          <v:shape style="position:absolute;margin-left:214.130005pt;margin-top:-4.056321pt;width:.48002pt;height:.24pt;mso-position-horizontal-relative:page;mso-position-vertical-relative:paragraph;z-index:3664" type="#_x0000_t75" stroked="false">
            <v:imagedata r:id="rId120" o:title=""/>
          </v:shape>
        </w:pict>
      </w:r>
      <w:r>
        <w:rPr/>
        <w:pict>
          <v:shape style="position:absolute;margin-left:268.25pt;margin-top:-4.056321pt;width:.48003pt;height:.24pt;mso-position-horizontal-relative:page;mso-position-vertical-relative:paragraph;z-index:3688" type="#_x0000_t75" stroked="false">
            <v:imagedata r:id="rId120" o:title=""/>
          </v:shape>
        </w:pict>
      </w:r>
      <w:r>
        <w:rPr/>
        <w:pict>
          <v:shape style="position:absolute;margin-left:329.350006pt;margin-top:-4.056321pt;width:.48003pt;height:.24pt;mso-position-horizontal-relative:page;mso-position-vertical-relative:paragraph;z-index:3712" type="#_x0000_t75" stroked="false">
            <v:imagedata r:id="rId120" o:title=""/>
          </v:shape>
        </w:pict>
      </w:r>
      <w:r>
        <w:rPr/>
        <w:pict>
          <v:shape style="position:absolute;margin-left:395.230011pt;margin-top:-4.056321pt;width:.48003pt;height:.24pt;mso-position-horizontal-relative:page;mso-position-vertical-relative:paragraph;z-index:3736" type="#_x0000_t75" stroked="false">
            <v:imagedata r:id="rId120" o:title=""/>
          </v:shape>
        </w:pict>
      </w:r>
      <w:r>
        <w:rPr/>
        <w:pict>
          <v:shape style="position:absolute;margin-left:452.859985pt;margin-top:-4.056321pt;width:.48003pt;height:.24pt;mso-position-horizontal-relative:page;mso-position-vertical-relative:paragraph;z-index:3760" type="#_x0000_t75" stroked="false">
            <v:imagedata r:id="rId120" o:title=""/>
          </v:shape>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58"/>
          <w:sz w:val="21"/>
          <w:szCs w:val="21"/>
        </w:rPr>
        <w:t> </w:t>
      </w:r>
      <w:r>
        <w:rPr>
          <w:rFonts w:ascii="宋体" w:hAnsi="宋体" w:cs="宋体" w:eastAsia="宋体" w:hint="default"/>
          <w:sz w:val="21"/>
          <w:szCs w:val="21"/>
        </w:rPr>
        <w:t>本公司期末应收账款中无持公司</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％以上（含</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％）表决权股份的股东单位款项。</w:t>
      </w:r>
    </w:p>
    <w:p>
      <w:pPr>
        <w:spacing w:line="240" w:lineRule="auto" w:before="2"/>
        <w:rPr>
          <w:rFonts w:ascii="宋体" w:hAnsi="宋体" w:cs="宋体" w:eastAsia="宋体" w:hint="default"/>
          <w:sz w:val="15"/>
          <w:szCs w:val="15"/>
        </w:rPr>
      </w:pPr>
    </w:p>
    <w:p>
      <w:pPr>
        <w:spacing w:before="0"/>
        <w:ind w:left="1258" w:right="1252" w:firstLine="0"/>
        <w:jc w:val="left"/>
        <w:rPr>
          <w:rFonts w:ascii="宋体" w:hAnsi="宋体" w:cs="宋体" w:eastAsia="宋体" w:hint="default"/>
          <w:sz w:val="21"/>
          <w:szCs w:val="21"/>
        </w:rPr>
      </w:pPr>
      <w:r>
        <w:rPr/>
        <w:pict>
          <v:shape style="position:absolute;margin-left:268.130005pt;margin-top:66.983627pt;width:.47997pt;height:.48pt;mso-position-horizontal-relative:page;mso-position-vertical-relative:paragraph;z-index:3784" type="#_x0000_t75" stroked="false">
            <v:imagedata r:id="rId121" o:title=""/>
          </v:shape>
        </w:pict>
      </w:r>
      <w:r>
        <w:rPr/>
        <w:pict>
          <v:shape style="position:absolute;margin-left:324.910004pt;margin-top:66.983627pt;width:.47997pt;height:.48pt;mso-position-horizontal-relative:page;mso-position-vertical-relative:paragraph;z-index:3808" type="#_x0000_t75" stroked="false">
            <v:imagedata r:id="rId121" o:title=""/>
          </v:shape>
        </w:pict>
      </w:r>
      <w:r>
        <w:rPr/>
        <w:pict>
          <v:shape style="position:absolute;margin-left:391.869995pt;margin-top:66.983627pt;width:.47994pt;height:.48pt;mso-position-horizontal-relative:page;mso-position-vertical-relative:paragraph;z-index:3832" type="#_x0000_t75" stroked="false">
            <v:imagedata r:id="rId121" o:title=""/>
          </v:shape>
        </w:pict>
      </w:r>
      <w:r>
        <w:rPr/>
        <w:pict>
          <v:shape style="position:absolute;margin-left:450.339996pt;margin-top:66.983627pt;width:.47997pt;height:.48pt;mso-position-horizontal-relative:page;mso-position-vertical-relative:paragraph;z-index:3856" type="#_x0000_t75" stroked="false">
            <v:imagedata r:id="rId121" o:title=""/>
          </v:shape>
        </w:pict>
      </w:r>
      <w:r>
        <w:rPr/>
        <w:pict>
          <v:group style="position:absolute;margin-left:84.503998pt;margin-top:82.343704pt;width:426.45pt;height:5.55pt;mso-position-horizontal-relative:page;mso-position-vertical-relative:paragraph;z-index:-1156768" coordorigin="1690,1647" coordsize="8529,111">
            <v:shape style="position:absolute;left:1690;top:1647;width:3692;height:110" type="#_x0000_t75" stroked="false">
              <v:imagedata r:id="rId122" o:title=""/>
            </v:shape>
            <v:shape style="position:absolute;left:5358;top:1743;width:1150;height:14" type="#_x0000_t75" stroked="false">
              <v:imagedata r:id="rId84" o:title=""/>
            </v:shape>
            <v:shape style="position:absolute;left:6493;top:1743;width:1354;height:14" type="#_x0000_t75" stroked="false">
              <v:imagedata r:id="rId85" o:title=""/>
            </v:shape>
            <v:shape style="position:absolute;left:7833;top:1743;width:1184;height:14" type="#_x0000_t75" stroked="false">
              <v:imagedata r:id="rId86" o:title=""/>
            </v:shape>
            <v:shape style="position:absolute;left:9002;top:1748;width:1217;height:10" type="#_x0000_t75" stroked="false">
              <v:imagedata r:id="rId87"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期末应收账款中欠款金额前五名情况</w:t>
      </w:r>
    </w:p>
    <w:p>
      <w:pPr>
        <w:spacing w:line="240" w:lineRule="auto" w:before="12"/>
        <w:rPr>
          <w:rFonts w:ascii="宋体" w:hAnsi="宋体" w:cs="宋体" w:eastAsia="宋体" w:hint="default"/>
          <w:sz w:val="17"/>
          <w:szCs w:val="17"/>
        </w:rPr>
      </w:pPr>
    </w:p>
    <w:tbl>
      <w:tblPr>
        <w:tblW w:w="0" w:type="auto"/>
        <w:jc w:val="left"/>
        <w:tblInd w:w="1135" w:type="dxa"/>
        <w:tblLayout w:type="fixed"/>
        <w:tblCellMar>
          <w:top w:w="0" w:type="dxa"/>
          <w:left w:w="0" w:type="dxa"/>
          <w:bottom w:w="0" w:type="dxa"/>
          <w:right w:w="0" w:type="dxa"/>
        </w:tblCellMar>
        <w:tblLook w:val="01E0"/>
      </w:tblPr>
      <w:tblGrid>
        <w:gridCol w:w="3692"/>
        <w:gridCol w:w="1136"/>
        <w:gridCol w:w="1339"/>
        <w:gridCol w:w="1169"/>
        <w:gridCol w:w="1207"/>
      </w:tblGrid>
      <w:tr>
        <w:trPr>
          <w:trHeight w:val="826" w:hRule="exact"/>
        </w:trPr>
        <w:tc>
          <w:tcPr>
            <w:tcW w:w="36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50" w:right="137" w:hanging="209"/>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b/>
                <w:bCs/>
                <w:w w:val="100"/>
                <w:sz w:val="21"/>
                <w:szCs w:val="21"/>
              </w:rPr>
              <w:t> </w:t>
            </w:r>
            <w:r>
              <w:rPr>
                <w:rFonts w:ascii="宋体" w:hAnsi="宋体" w:cs="宋体" w:eastAsia="宋体" w:hint="default"/>
                <w:b/>
                <w:bCs/>
                <w:sz w:val="21"/>
                <w:szCs w:val="21"/>
              </w:rPr>
              <w:t>关系</w:t>
            </w:r>
            <w:r>
              <w:rPr>
                <w:rFonts w:ascii="宋体" w:hAnsi="宋体" w:cs="宋体" w:eastAsia="宋体" w:hint="default"/>
                <w:sz w:val="21"/>
                <w:szCs w:val="21"/>
              </w:rPr>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45" w:right="134" w:hanging="209"/>
              <w:jc w:val="left"/>
              <w:rPr>
                <w:rFonts w:ascii="宋体" w:hAnsi="宋体" w:cs="宋体" w:eastAsia="宋体" w:hint="default"/>
                <w:sz w:val="21"/>
                <w:szCs w:val="21"/>
              </w:rPr>
            </w:pPr>
            <w:r>
              <w:rPr>
                <w:rFonts w:ascii="宋体" w:hAnsi="宋体" w:cs="宋体" w:eastAsia="宋体" w:hint="default"/>
                <w:b/>
                <w:bCs/>
                <w:sz w:val="21"/>
                <w:szCs w:val="21"/>
              </w:rPr>
              <w:t>应收账款期</w:t>
            </w:r>
            <w:r>
              <w:rPr>
                <w:rFonts w:ascii="宋体" w:hAnsi="宋体" w:cs="宋体" w:eastAsia="宋体" w:hint="default"/>
                <w:b/>
                <w:bCs/>
                <w:w w:val="100"/>
                <w:sz w:val="21"/>
                <w:szCs w:val="21"/>
              </w:rPr>
              <w:t> </w:t>
            </w:r>
            <w:r>
              <w:rPr>
                <w:rFonts w:ascii="宋体" w:hAnsi="宋体" w:cs="宋体" w:eastAsia="宋体" w:hint="default"/>
                <w:b/>
                <w:bCs/>
                <w:sz w:val="21"/>
                <w:szCs w:val="21"/>
              </w:rPr>
              <w:t>末余额</w:t>
            </w:r>
            <w:r>
              <w:rPr>
                <w:rFonts w:ascii="宋体" w:hAnsi="宋体" w:cs="宋体" w:eastAsia="宋体" w:hint="default"/>
                <w:sz w:val="21"/>
                <w:szCs w:val="21"/>
              </w:rPr>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207" w:type="dxa"/>
            <w:tcBorders>
              <w:top w:val="single" w:sz="4" w:space="0" w:color="000000"/>
              <w:left w:val="single" w:sz="4" w:space="0" w:color="000000"/>
              <w:bottom w:val="single" w:sz="4" w:space="0" w:color="000000"/>
              <w:right w:val="nil" w:sz="6" w:space="0" w:color="auto"/>
            </w:tcBorders>
          </w:tcPr>
          <w:p>
            <w:pPr>
              <w:pStyle w:val="TableParagraph"/>
              <w:spacing w:line="239" w:lineRule="exact"/>
              <w:ind w:left="177" w:right="0"/>
              <w:jc w:val="left"/>
              <w:rPr>
                <w:rFonts w:ascii="宋体" w:hAnsi="宋体" w:cs="宋体" w:eastAsia="宋体" w:hint="default"/>
                <w:sz w:val="21"/>
                <w:szCs w:val="21"/>
              </w:rPr>
            </w:pPr>
            <w:r>
              <w:rPr>
                <w:rFonts w:ascii="宋体" w:hAnsi="宋体" w:cs="宋体" w:eastAsia="宋体" w:hint="default"/>
                <w:b/>
                <w:bCs/>
                <w:color w:val="212121"/>
                <w:sz w:val="21"/>
                <w:szCs w:val="21"/>
              </w:rPr>
              <w:t>占应收账</w:t>
            </w:r>
            <w:r>
              <w:rPr>
                <w:rFonts w:ascii="宋体" w:hAnsi="宋体" w:cs="宋体" w:eastAsia="宋体" w:hint="default"/>
                <w:sz w:val="21"/>
                <w:szCs w:val="21"/>
              </w:rPr>
            </w:r>
          </w:p>
          <w:p>
            <w:pPr>
              <w:pStyle w:val="TableParagraph"/>
              <w:spacing w:line="240" w:lineRule="auto"/>
              <w:ind w:left="103" w:right="101" w:firstLine="74"/>
              <w:jc w:val="left"/>
              <w:rPr>
                <w:rFonts w:ascii="宋体" w:hAnsi="宋体" w:cs="宋体" w:eastAsia="宋体" w:hint="default"/>
                <w:sz w:val="21"/>
                <w:szCs w:val="21"/>
              </w:rPr>
            </w:pPr>
            <w:r>
              <w:rPr>
                <w:rFonts w:ascii="宋体" w:hAnsi="宋体" w:cs="宋体" w:eastAsia="宋体" w:hint="default"/>
                <w:b/>
                <w:bCs/>
                <w:color w:val="212121"/>
                <w:sz w:val="21"/>
                <w:szCs w:val="21"/>
              </w:rPr>
              <w:t>款总额的</w:t>
            </w:r>
            <w:r>
              <w:rPr>
                <w:rFonts w:ascii="宋体" w:hAnsi="宋体" w:cs="宋体" w:eastAsia="宋体" w:hint="default"/>
                <w:b/>
                <w:bCs/>
                <w:color w:val="212121"/>
                <w:w w:val="100"/>
                <w:sz w:val="21"/>
                <w:szCs w:val="21"/>
              </w:rPr>
              <w:t> </w:t>
            </w:r>
            <w:r>
              <w:rPr>
                <w:rFonts w:ascii="宋体" w:hAnsi="宋体" w:cs="宋体" w:eastAsia="宋体" w:hint="default"/>
                <w:b/>
                <w:bCs/>
                <w:color w:val="212121"/>
                <w:sz w:val="21"/>
                <w:szCs w:val="21"/>
              </w:rPr>
              <w:t>比例（</w:t>
            </w:r>
            <w:r>
              <w:rPr>
                <w:rFonts w:ascii="Arial Narrow" w:hAnsi="Arial Narrow" w:cs="Arial Narrow" w:eastAsia="Arial Narrow" w:hint="default"/>
                <w:b/>
                <w:bCs/>
                <w:color w:val="212121"/>
                <w:sz w:val="21"/>
                <w:szCs w:val="21"/>
              </w:rPr>
              <w:t>%</w:t>
            </w:r>
            <w:r>
              <w:rPr>
                <w:rFonts w:ascii="宋体" w:hAnsi="宋体" w:cs="宋体" w:eastAsia="宋体" w:hint="default"/>
                <w:b/>
                <w:bCs/>
                <w:color w:val="212121"/>
                <w:sz w:val="21"/>
                <w:szCs w:val="21"/>
              </w:rPr>
              <w:t>）</w:t>
            </w:r>
            <w:r>
              <w:rPr>
                <w:rFonts w:ascii="宋体" w:hAnsi="宋体" w:cs="宋体" w:eastAsia="宋体" w:hint="default"/>
                <w:sz w:val="21"/>
                <w:szCs w:val="21"/>
              </w:rPr>
            </w:r>
          </w:p>
        </w:tc>
      </w:tr>
      <w:tr>
        <w:trPr>
          <w:trHeight w:val="310" w:hRule="exact"/>
        </w:trPr>
        <w:tc>
          <w:tcPr>
            <w:tcW w:w="3692"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中国移动通信集团内蒙古有限公司</w:t>
            </w:r>
          </w:p>
        </w:tc>
        <w:tc>
          <w:tcPr>
            <w:tcW w:w="11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14,026,032.89</w:t>
            </w:r>
            <w:r>
              <w:rPr>
                <w:rFonts w:ascii="Arial Narrow"/>
                <w:sz w:val="21"/>
              </w:rPr>
            </w:r>
          </w:p>
        </w:tc>
        <w:tc>
          <w:tcPr>
            <w:tcW w:w="1169" w:type="dxa"/>
            <w:tcBorders>
              <w:top w:val="single" w:sz="4" w:space="0" w:color="000000"/>
              <w:left w:val="single" w:sz="4" w:space="0" w:color="000000"/>
              <w:bottom w:val="nil" w:sz="6" w:space="0" w:color="auto"/>
              <w:right w:val="single" w:sz="4" w:space="0" w:color="000000"/>
            </w:tcBorders>
          </w:tcPr>
          <w:p>
            <w:pPr>
              <w:pStyle w:val="TableParagraph"/>
              <w:spacing w:line="255" w:lineRule="exact"/>
              <w:ind w:right="3"/>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207"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13.60</w:t>
            </w:r>
            <w:r>
              <w:rPr>
                <w:rFonts w:ascii="Arial Narrow"/>
                <w:sz w:val="21"/>
              </w:rPr>
            </w:r>
          </w:p>
        </w:tc>
      </w:tr>
      <w:tr>
        <w:trPr>
          <w:trHeight w:val="93" w:hRule="exact"/>
        </w:trPr>
        <w:tc>
          <w:tcPr>
            <w:tcW w:w="369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nil" w:sz="6" w:space="0" w:color="auto"/>
            </w:tcBorders>
          </w:tcPr>
          <w:p>
            <w:pPr/>
          </w:p>
        </w:tc>
      </w:tr>
      <w:tr>
        <w:trPr>
          <w:trHeight w:val="579" w:hRule="exact"/>
        </w:trPr>
        <w:tc>
          <w:tcPr>
            <w:tcW w:w="3692" w:type="dxa"/>
            <w:tcBorders>
              <w:top w:val="nil" w:sz="6" w:space="0" w:color="auto"/>
              <w:left w:val="nil" w:sz="6" w:space="0" w:color="auto"/>
              <w:bottom w:val="nil" w:sz="6" w:space="0" w:color="auto"/>
              <w:right w:val="single" w:sz="4" w:space="0" w:color="000000"/>
            </w:tcBorders>
          </w:tcPr>
          <w:p>
            <w:pPr>
              <w:pStyle w:val="TableParagraph"/>
              <w:spacing w:line="272" w:lineRule="exact" w:before="61"/>
              <w:ind w:left="122" w:right="101"/>
              <w:jc w:val="left"/>
              <w:rPr>
                <w:rFonts w:ascii="宋体" w:hAnsi="宋体" w:cs="宋体" w:eastAsia="宋体" w:hint="default"/>
                <w:sz w:val="21"/>
                <w:szCs w:val="21"/>
              </w:rPr>
            </w:pPr>
            <w:r>
              <w:rPr>
                <w:rFonts w:ascii="宋体" w:hAnsi="宋体" w:cs="宋体" w:eastAsia="宋体" w:hint="default"/>
                <w:spacing w:val="3"/>
                <w:sz w:val="21"/>
                <w:szCs w:val="21"/>
              </w:rPr>
              <w:t>中国联合网络通信有限公司河北省分</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7,138,000.00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67"/>
              <w:ind w:right="3"/>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6.92</w:t>
            </w:r>
            <w:r>
              <w:rPr>
                <w:rFonts w:ascii="Arial Narrow"/>
                <w:sz w:val="21"/>
              </w:rPr>
            </w:r>
          </w:p>
        </w:tc>
      </w:tr>
      <w:tr>
        <w:trPr>
          <w:trHeight w:val="107" w:hRule="exact"/>
        </w:trPr>
        <w:tc>
          <w:tcPr>
            <w:tcW w:w="369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nil" w:sz="6" w:space="0" w:color="auto"/>
            </w:tcBorders>
          </w:tcPr>
          <w:p>
            <w:pPr/>
          </w:p>
        </w:tc>
      </w:tr>
      <w:tr>
        <w:trPr>
          <w:trHeight w:val="708" w:hRule="exact"/>
        </w:trPr>
        <w:tc>
          <w:tcPr>
            <w:tcW w:w="3692"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102"/>
              <w:jc w:val="left"/>
              <w:rPr>
                <w:rFonts w:ascii="宋体" w:hAnsi="宋体" w:cs="宋体" w:eastAsia="宋体" w:hint="default"/>
                <w:sz w:val="21"/>
                <w:szCs w:val="21"/>
              </w:rPr>
            </w:pPr>
            <w:r>
              <w:rPr>
                <w:rFonts w:ascii="宋体" w:hAnsi="宋体" w:cs="宋体" w:eastAsia="宋体" w:hint="default"/>
                <w:spacing w:val="3"/>
                <w:sz w:val="21"/>
                <w:szCs w:val="21"/>
              </w:rPr>
              <w:t>中国联合网络通信有限公司河南省分</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7,105,000.00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82" w:lineRule="exact" w:before="45"/>
              <w:ind w:right="3"/>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p>
            <w:pPr>
              <w:pStyle w:val="TableParagraph"/>
              <w:spacing w:line="282" w:lineRule="exact"/>
              <w:ind w:right="2"/>
              <w:jc w:val="center"/>
              <w:rPr>
                <w:rFonts w:ascii="宋体" w:hAnsi="宋体" w:cs="宋体" w:eastAsia="宋体" w:hint="default"/>
                <w:sz w:val="21"/>
                <w:szCs w:val="21"/>
              </w:rPr>
            </w:pPr>
            <w:r>
              <w:rPr>
                <w:rFonts w:ascii="Arial Narrow" w:hAnsi="Arial Narrow" w:cs="Arial Narrow" w:eastAsia="Arial Narrow" w:hint="default"/>
                <w:sz w:val="21"/>
                <w:szCs w:val="21"/>
              </w:rPr>
              <w:t>/1-2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6.89</w:t>
            </w:r>
            <w:r>
              <w:rPr>
                <w:rFonts w:ascii="Arial Narrow"/>
                <w:sz w:val="21"/>
              </w:rPr>
            </w:r>
          </w:p>
        </w:tc>
      </w:tr>
      <w:tr>
        <w:trPr>
          <w:trHeight w:val="700" w:hRule="exact"/>
        </w:trPr>
        <w:tc>
          <w:tcPr>
            <w:tcW w:w="369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102"/>
              <w:jc w:val="left"/>
              <w:rPr>
                <w:rFonts w:ascii="宋体" w:hAnsi="宋体" w:cs="宋体" w:eastAsia="宋体" w:hint="default"/>
                <w:sz w:val="21"/>
                <w:szCs w:val="21"/>
              </w:rPr>
            </w:pPr>
            <w:r>
              <w:rPr>
                <w:rFonts w:ascii="宋体" w:hAnsi="宋体" w:cs="宋体" w:eastAsia="宋体" w:hint="default"/>
                <w:spacing w:val="3"/>
                <w:sz w:val="21"/>
                <w:szCs w:val="21"/>
              </w:rPr>
              <w:t>中国联合网络通信有限公司广西壮族</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自治区分公司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6,892,200.00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78"/>
              <w:ind w:right="3"/>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6.68</w:t>
            </w:r>
            <w:r>
              <w:rPr>
                <w:rFonts w:ascii="Arial Narrow"/>
                <w:sz w:val="21"/>
              </w:rPr>
            </w:r>
          </w:p>
        </w:tc>
      </w:tr>
      <w:tr>
        <w:trPr>
          <w:trHeight w:val="700" w:hRule="exact"/>
        </w:trPr>
        <w:tc>
          <w:tcPr>
            <w:tcW w:w="369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102"/>
              <w:jc w:val="left"/>
              <w:rPr>
                <w:rFonts w:ascii="宋体" w:hAnsi="宋体" w:cs="宋体" w:eastAsia="宋体" w:hint="default"/>
                <w:sz w:val="21"/>
                <w:szCs w:val="21"/>
              </w:rPr>
            </w:pPr>
            <w:r>
              <w:rPr>
                <w:rFonts w:ascii="宋体" w:hAnsi="宋体" w:cs="宋体" w:eastAsia="宋体" w:hint="default"/>
                <w:spacing w:val="3"/>
                <w:sz w:val="21"/>
                <w:szCs w:val="21"/>
              </w:rPr>
              <w:t>中国联合网络通信有限公司吉林省分</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公司</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6,031,616.00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83"/>
              <w:ind w:right="3"/>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5.85</w:t>
            </w:r>
            <w:r>
              <w:rPr>
                <w:rFonts w:ascii="Arial Narrow"/>
                <w:sz w:val="21"/>
              </w:rPr>
            </w:r>
          </w:p>
        </w:tc>
      </w:tr>
      <w:tr>
        <w:trPr>
          <w:trHeight w:val="411" w:hRule="exact"/>
        </w:trPr>
        <w:tc>
          <w:tcPr>
            <w:tcW w:w="3692" w:type="dxa"/>
            <w:tcBorders>
              <w:top w:val="nil" w:sz="6" w:space="0" w:color="auto"/>
              <w:left w:val="nil" w:sz="6" w:space="0" w:color="auto"/>
              <w:bottom w:val="single" w:sz="4" w:space="0" w:color="000000"/>
              <w:right w:val="single" w:sz="4" w:space="0" w:color="000000"/>
            </w:tcBorders>
          </w:tcPr>
          <w:p>
            <w:pPr>
              <w:pStyle w:val="TableParagraph"/>
              <w:spacing w:line="240" w:lineRule="auto" w:before="40"/>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33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101"/>
              <w:jc w:val="right"/>
              <w:rPr>
                <w:rFonts w:ascii="Arial Narrow" w:hAnsi="Arial Narrow" w:cs="Arial Narrow" w:eastAsia="Arial Narrow" w:hint="default"/>
                <w:sz w:val="21"/>
                <w:szCs w:val="21"/>
              </w:rPr>
            </w:pPr>
            <w:r>
              <w:rPr>
                <w:rFonts w:ascii="Arial Narrow"/>
                <w:b/>
                <w:spacing w:val="-1"/>
                <w:sz w:val="21"/>
              </w:rPr>
              <w:t>41,192,848.89</w:t>
            </w:r>
            <w:r>
              <w:rPr>
                <w:rFonts w:ascii="Arial Narrow"/>
                <w:sz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207" w:type="dxa"/>
            <w:tcBorders>
              <w:top w:val="nil" w:sz="6" w:space="0" w:color="auto"/>
              <w:left w:val="single" w:sz="4" w:space="0" w:color="000000"/>
              <w:bottom w:val="single" w:sz="4" w:space="0" w:color="000000"/>
              <w:right w:val="nil" w:sz="6" w:space="0" w:color="auto"/>
            </w:tcBorders>
          </w:tcPr>
          <w:p>
            <w:pPr>
              <w:pStyle w:val="TableParagraph"/>
              <w:spacing w:line="240" w:lineRule="auto" w:before="86"/>
              <w:ind w:right="106"/>
              <w:jc w:val="right"/>
              <w:rPr>
                <w:rFonts w:ascii="Arial Narrow" w:hAnsi="Arial Narrow" w:cs="Arial Narrow" w:eastAsia="Arial Narrow" w:hint="default"/>
                <w:sz w:val="21"/>
                <w:szCs w:val="21"/>
              </w:rPr>
            </w:pPr>
            <w:r>
              <w:rPr>
                <w:rFonts w:ascii="Arial Narrow"/>
                <w:b/>
                <w:spacing w:val="-1"/>
                <w:sz w:val="21"/>
              </w:rPr>
              <w:t>39.94</w:t>
            </w:r>
            <w:r>
              <w:rPr>
                <w:rFonts w:ascii="Arial Narrow"/>
                <w:sz w:val="21"/>
              </w:rPr>
            </w:r>
          </w:p>
        </w:tc>
      </w:tr>
    </w:tbl>
    <w:p>
      <w:pPr>
        <w:spacing w:line="240" w:lineRule="auto" w:before="2"/>
        <w:rPr>
          <w:rFonts w:ascii="宋体" w:hAnsi="宋体" w:cs="宋体" w:eastAsia="宋体" w:hint="default"/>
          <w:sz w:val="11"/>
          <w:szCs w:val="11"/>
        </w:rPr>
      </w:pPr>
    </w:p>
    <w:p>
      <w:pPr>
        <w:spacing w:before="36"/>
        <w:ind w:left="1258" w:right="1252" w:firstLine="0"/>
        <w:jc w:val="left"/>
        <w:rPr>
          <w:rFonts w:ascii="宋体" w:hAnsi="宋体" w:cs="宋体" w:eastAsia="宋体" w:hint="default"/>
          <w:sz w:val="21"/>
          <w:szCs w:val="21"/>
        </w:rPr>
      </w:pPr>
      <w:r>
        <w:rPr/>
        <w:pict>
          <v:group style="position:absolute;margin-left:84.503998pt;margin-top:-98.286308pt;width:426.45pt;height:.5pt;mso-position-horizontal-relative:page;mso-position-vertical-relative:paragraph;z-index:-1156720" coordorigin="1690,-1966" coordsize="8529,10">
            <v:shape style="position:absolute;left:1690;top:-1966;width:6147;height:10" type="#_x0000_t75" stroked="false">
              <v:imagedata r:id="rId123" o:title=""/>
            </v:shape>
            <v:shape style="position:absolute;left:7833;top:-1966;width:2386;height:10" type="#_x0000_t75" stroked="false">
              <v:imagedata r:id="rId124" o:title=""/>
            </v:shape>
            <w10:wrap type="none"/>
          </v:group>
        </w:pict>
      </w:r>
      <w:r>
        <w:rPr/>
        <w:pict>
          <v:group style="position:absolute;margin-left:84.503998pt;margin-top:-63.576309pt;width:426.45pt;height:.5pt;mso-position-horizontal-relative:page;mso-position-vertical-relative:paragraph;z-index:-1156696" coordorigin="1690,-1272" coordsize="8529,10">
            <v:shape style="position:absolute;left:1690;top:-1272;width:6147;height:10" type="#_x0000_t75" stroked="false">
              <v:imagedata r:id="rId123" o:title=""/>
            </v:shape>
            <v:shape style="position:absolute;left:7833;top:-1272;width:2386;height:10" type="#_x0000_t75" stroked="false">
              <v:imagedata r:id="rId124" o:title=""/>
            </v:shape>
            <w10:wrap type="none"/>
          </v:group>
        </w:pict>
      </w:r>
      <w:r>
        <w:rPr/>
        <w:pict>
          <v:group style="position:absolute;margin-left:84.503998pt;margin-top:-32.376289pt;width:426.45pt;height:5.2pt;mso-position-horizontal-relative:page;mso-position-vertical-relative:paragraph;z-index:-1156672" coordorigin="1690,-648" coordsize="8529,104">
            <v:shape style="position:absolute;left:1690;top:-648;width:6167;height:103" type="#_x0000_t75" stroked="false">
              <v:imagedata r:id="rId125" o:title=""/>
            </v:shape>
            <v:shape style="position:absolute;left:7833;top:-554;width:2386;height:10" type="#_x0000_t75" stroked="false">
              <v:imagedata r:id="rId126" o:title=""/>
            </v:shape>
            <w10:wrap type="none"/>
          </v:group>
        </w:pict>
      </w:r>
      <w:r>
        <w:rPr/>
        <w:pict>
          <v:shape style="position:absolute;margin-left:268.130005pt;margin-top:-8.016318pt;width:.48003pt;height:.24pt;mso-position-horizontal-relative:page;mso-position-vertical-relative:paragraph;z-index:4000" type="#_x0000_t75" stroked="false">
            <v:imagedata r:id="rId121" o:title=""/>
          </v:shape>
        </w:pict>
      </w:r>
      <w:r>
        <w:rPr/>
        <w:pict>
          <v:shape style="position:absolute;margin-left:324.910004pt;margin-top:-8.016318pt;width:.48003pt;height:.24pt;mso-position-horizontal-relative:page;mso-position-vertical-relative:paragraph;z-index:4024" type="#_x0000_t75" stroked="false">
            <v:imagedata r:id="rId121" o:title=""/>
          </v:shape>
        </w:pict>
      </w:r>
      <w:r>
        <w:rPr/>
        <w:pict>
          <v:shape style="position:absolute;margin-left:391.869995pt;margin-top:-8.016318pt;width:.48pt;height:.24pt;mso-position-horizontal-relative:page;mso-position-vertical-relative:paragraph;z-index:4048" type="#_x0000_t75" stroked="false">
            <v:imagedata r:id="rId121" o:title=""/>
          </v:shape>
        </w:pict>
      </w:r>
      <w:r>
        <w:rPr/>
        <w:pict>
          <v:shape style="position:absolute;margin-left:450.339996pt;margin-top:-8.016318pt;width:.48003pt;height:.24pt;mso-position-horizontal-relative:page;mso-position-vertical-relative:paragraph;z-index:4072" type="#_x0000_t75" stroked="false">
            <v:imagedata r:id="rId121" o:title=""/>
          </v:shape>
        </w:pict>
      </w:r>
      <w:r>
        <w:rPr>
          <w:rFonts w:ascii="宋体" w:hAnsi="宋体" w:cs="宋体" w:eastAsia="宋体" w:hint="default"/>
          <w:sz w:val="21"/>
          <w:szCs w:val="21"/>
        </w:rPr>
        <w:t>（</w:t>
      </w:r>
      <w:r>
        <w:rPr>
          <w:rFonts w:ascii="Arial Narrow" w:hAnsi="Arial Narrow" w:cs="Arial Narrow" w:eastAsia="Arial Narrow" w:hint="default"/>
          <w:sz w:val="21"/>
          <w:szCs w:val="21"/>
        </w:rPr>
        <w:t>5</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本公司期末应收账款中不存在应收关联方款项</w:t>
      </w:r>
    </w:p>
    <w:p>
      <w:pPr>
        <w:spacing w:before="197"/>
        <w:ind w:left="1258" w:right="1252"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6</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坏账准备</w:t>
      </w:r>
    </w:p>
    <w:p>
      <w:pPr>
        <w:spacing w:after="0"/>
        <w:jc w:val="left"/>
        <w:rPr>
          <w:rFonts w:ascii="宋体" w:hAnsi="宋体" w:cs="宋体" w:eastAsia="宋体" w:hint="default"/>
          <w:sz w:val="21"/>
          <w:szCs w:val="21"/>
        </w:rPr>
        <w:sectPr>
          <w:pgSz w:w="11910" w:h="16840"/>
          <w:pgMar w:header="877" w:footer="980" w:top="1060" w:bottom="1160" w:left="540" w:right="0"/>
        </w:sectPr>
      </w:pPr>
    </w:p>
    <w:p>
      <w:pPr>
        <w:spacing w:line="240" w:lineRule="auto" w:before="11"/>
        <w:rPr>
          <w:rFonts w:ascii="宋体" w:hAnsi="宋体" w:cs="宋体" w:eastAsia="宋体" w:hint="default"/>
          <w:sz w:val="2"/>
          <w:szCs w:val="2"/>
        </w:rPr>
      </w:pPr>
    </w:p>
    <w:p>
      <w:pPr>
        <w:spacing w:line="20" w:lineRule="exact"/>
        <w:ind w:left="802" w:right="0" w:firstLine="0"/>
        <w:rPr>
          <w:rFonts w:ascii="宋体" w:hAnsi="宋体" w:cs="宋体" w:eastAsia="宋体" w:hint="default"/>
          <w:sz w:val="2"/>
          <w:szCs w:val="2"/>
        </w:rPr>
      </w:pPr>
      <w:r>
        <w:rPr>
          <w:rFonts w:ascii="宋体" w:hAnsi="宋体" w:cs="宋体" w:eastAsia="宋体"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tbl>
      <w:tblPr>
        <w:tblW w:w="0" w:type="auto"/>
        <w:jc w:val="left"/>
        <w:tblInd w:w="710" w:type="dxa"/>
        <w:tblLayout w:type="fixed"/>
        <w:tblCellMar>
          <w:top w:w="0" w:type="dxa"/>
          <w:left w:w="0" w:type="dxa"/>
          <w:bottom w:w="0" w:type="dxa"/>
          <w:right w:w="0" w:type="dxa"/>
        </w:tblCellMar>
        <w:tblLook w:val="01E0"/>
      </w:tblPr>
      <w:tblGrid>
        <w:gridCol w:w="1735"/>
        <w:gridCol w:w="1724"/>
        <w:gridCol w:w="1676"/>
        <w:gridCol w:w="1675"/>
        <w:gridCol w:w="1733"/>
      </w:tblGrid>
      <w:tr>
        <w:trPr>
          <w:trHeight w:val="293" w:hRule="exact"/>
        </w:trPr>
        <w:tc>
          <w:tcPr>
            <w:tcW w:w="1735" w:type="dxa"/>
            <w:tcBorders>
              <w:top w:val="single" w:sz="4" w:space="0" w:color="000000"/>
              <w:left w:val="nil" w:sz="6" w:space="0" w:color="auto"/>
              <w:bottom w:val="nil" w:sz="6" w:space="0" w:color="auto"/>
              <w:right w:val="single" w:sz="4" w:space="0" w:color="000000"/>
            </w:tcBorders>
          </w:tcPr>
          <w:p>
            <w:pPr/>
          </w:p>
        </w:tc>
        <w:tc>
          <w:tcPr>
            <w:tcW w:w="1724" w:type="dxa"/>
            <w:tcBorders>
              <w:top w:val="single" w:sz="4" w:space="0" w:color="000000"/>
              <w:left w:val="single" w:sz="4" w:space="0" w:color="000000"/>
              <w:bottom w:val="nil" w:sz="6" w:space="0" w:color="auto"/>
              <w:right w:val="single" w:sz="4" w:space="0" w:color="000000"/>
            </w:tcBorders>
          </w:tcPr>
          <w:p>
            <w:pPr/>
          </w:p>
        </w:tc>
        <w:tc>
          <w:tcPr>
            <w:tcW w:w="3351"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33" w:type="dxa"/>
            <w:vMerge w:val="restart"/>
            <w:tcBorders>
              <w:top w:val="single" w:sz="4" w:space="0" w:color="000000"/>
              <w:left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439"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502" w:hRule="exact"/>
        </w:trPr>
        <w:tc>
          <w:tcPr>
            <w:tcW w:w="1735" w:type="dxa"/>
            <w:tcBorders>
              <w:top w:val="nil" w:sz="6" w:space="0" w:color="auto"/>
              <w:left w:val="nil" w:sz="6" w:space="0" w:color="auto"/>
              <w:bottom w:val="nil" w:sz="6" w:space="0" w:color="auto"/>
              <w:right w:val="single" w:sz="4" w:space="0" w:color="000000"/>
            </w:tcBorders>
          </w:tcPr>
          <w:p>
            <w:pPr>
              <w:pStyle w:val="TableParagraph"/>
              <w:spacing w:line="210" w:lineRule="exact"/>
              <w:ind w:left="45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724"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434"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6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2"/>
              <w:ind w:right="3"/>
              <w:jc w:val="center"/>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16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1733" w:type="dxa"/>
            <w:vMerge/>
            <w:tcBorders>
              <w:left w:val="single" w:sz="4" w:space="0" w:color="000000"/>
              <w:bottom w:val="single" w:sz="4" w:space="0" w:color="000000"/>
              <w:right w:val="nil" w:sz="6" w:space="0" w:color="auto"/>
            </w:tcBorders>
          </w:tcPr>
          <w:p>
            <w:pPr/>
          </w:p>
        </w:tc>
      </w:tr>
      <w:tr>
        <w:trPr>
          <w:trHeight w:val="396" w:hRule="exact"/>
        </w:trPr>
        <w:tc>
          <w:tcPr>
            <w:tcW w:w="1735" w:type="dxa"/>
            <w:tcBorders>
              <w:top w:val="nil" w:sz="6" w:space="0" w:color="auto"/>
              <w:left w:val="nil" w:sz="6" w:space="0" w:color="auto"/>
              <w:bottom w:val="single" w:sz="4" w:space="0" w:color="000000"/>
              <w:right w:val="single" w:sz="4" w:space="0" w:color="000000"/>
            </w:tcBorders>
          </w:tcPr>
          <w:p>
            <w:pPr>
              <w:pStyle w:val="TableParagraph"/>
              <w:spacing w:line="240" w:lineRule="auto" w:before="72"/>
              <w:ind w:left="765" w:right="0"/>
              <w:jc w:val="left"/>
              <w:rPr>
                <w:rFonts w:ascii="Arial Narrow" w:hAnsi="Arial Narrow" w:cs="Arial Narrow" w:eastAsia="Arial Narrow" w:hint="default"/>
                <w:sz w:val="21"/>
                <w:szCs w:val="21"/>
              </w:rPr>
            </w:pPr>
            <w:r>
              <w:rPr>
                <w:rFonts w:ascii="Arial Narrow"/>
                <w:sz w:val="21"/>
              </w:rPr>
              <w:t>971,009.18</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749" w:right="0"/>
              <w:jc w:val="left"/>
              <w:rPr>
                <w:rFonts w:ascii="Arial Narrow" w:hAnsi="Arial Narrow" w:cs="Arial Narrow" w:eastAsia="Arial Narrow" w:hint="default"/>
                <w:sz w:val="21"/>
                <w:szCs w:val="21"/>
              </w:rPr>
            </w:pPr>
            <w:r>
              <w:rPr>
                <w:rFonts w:ascii="Arial Narrow"/>
                <w:sz w:val="21"/>
              </w:rPr>
              <w:t>784,682.55</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17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left="615" w:right="0"/>
              <w:jc w:val="left"/>
              <w:rPr>
                <w:rFonts w:ascii="Arial Narrow" w:hAnsi="Arial Narrow" w:cs="Arial Narrow" w:eastAsia="Arial Narrow" w:hint="default"/>
                <w:sz w:val="21"/>
                <w:szCs w:val="21"/>
              </w:rPr>
            </w:pPr>
            <w:r>
              <w:rPr>
                <w:rFonts w:ascii="Arial Narrow"/>
                <w:sz w:val="21"/>
              </w:rPr>
              <w:t>1,755,691.73</w:t>
            </w:r>
          </w:p>
        </w:tc>
      </w:tr>
    </w:tbl>
    <w:p>
      <w:pPr>
        <w:spacing w:line="240" w:lineRule="auto" w:before="2"/>
        <w:rPr>
          <w:rFonts w:ascii="宋体" w:hAnsi="宋体" w:cs="宋体" w:eastAsia="宋体" w:hint="default"/>
          <w:sz w:val="11"/>
          <w:szCs w:val="11"/>
        </w:rPr>
      </w:pPr>
    </w:p>
    <w:p>
      <w:pPr>
        <w:spacing w:line="338" w:lineRule="auto" w:before="36"/>
        <w:ind w:left="838" w:right="1788" w:firstLine="0"/>
        <w:jc w:val="both"/>
        <w:rPr>
          <w:rFonts w:ascii="宋体" w:hAnsi="宋体" w:cs="宋体" w:eastAsia="宋体" w:hint="default"/>
          <w:sz w:val="21"/>
          <w:szCs w:val="21"/>
        </w:rPr>
      </w:pPr>
      <w:r>
        <w:rPr/>
        <w:pict>
          <v:shape style="position:absolute;margin-left:170.300003pt;margin-top:-47.616348pt;width:.48pt;height:.12pt;mso-position-horizontal-relative:page;mso-position-vertical-relative:paragraph;z-index:4168" type="#_x0000_t75" stroked="false">
            <v:imagedata r:id="rId121" o:title=""/>
          </v:shape>
        </w:pict>
      </w:r>
      <w:r>
        <w:rPr/>
        <w:pict>
          <v:group style="position:absolute;margin-left:255.998001pt;margin-top:-52.436371pt;width:168.55pt;height:5.45pt;mso-position-horizontal-relative:page;mso-position-vertical-relative:paragraph;z-index:-1156456" coordorigin="5120,-1049" coordsize="3371,109">
            <v:shape style="position:absolute;left:5120;top:-1049;width:1685;height:108" type="#_x0000_t75" stroked="false">
              <v:imagedata r:id="rId127" o:title=""/>
            </v:shape>
            <v:shape style="position:absolute;left:6801;top:-952;width:1690;height:12" type="#_x0000_t75" stroked="false">
              <v:imagedata r:id="rId128" o:title=""/>
            </v:shape>
            <w10:wrap type="none"/>
          </v:group>
        </w:pict>
      </w:r>
      <w:r>
        <w:rPr/>
        <w:pict>
          <v:group style="position:absolute;margin-left:84.264pt;margin-top:-27.816401pt;width:86.55pt;height:.75pt;mso-position-horizontal-relative:page;mso-position-vertical-relative:paragraph;z-index:-1156432" coordorigin="1685,-556" coordsize="1731,15">
            <v:shape style="position:absolute;left:3406;top:-556;width:10;height:5" type="#_x0000_t75" stroked="false">
              <v:imagedata r:id="rId121" o:title=""/>
            </v:shape>
            <v:group style="position:absolute;left:1690;top:-547;width:1716;height:2" coordorigin="1690,-547" coordsize="1716,2">
              <v:shape style="position:absolute;left:1690;top:-547;width:1716;height:2" coordorigin="1690,-547" coordsize="1716,0" path="m1690,-547l3406,-547e" filled="false" stroked="true" strokeweight=".48pt" strokecolor="#000000">
                <v:path arrowok="t"/>
              </v:shape>
            </v:group>
            <w10:wrap type="none"/>
          </v:group>
        </w:pict>
      </w:r>
      <w:r>
        <w:rPr/>
        <w:pict>
          <v:shape style="position:absolute;margin-left:256.489990pt;margin-top:-27.816401pt;width:.47988pt;height:.24pt;mso-position-horizontal-relative:page;mso-position-vertical-relative:paragraph;z-index:4240" type="#_x0000_t75" stroked="false">
            <v:imagedata r:id="rId121" o:title=""/>
          </v:shape>
        </w:pict>
      </w:r>
      <w:r>
        <w:rPr/>
        <w:pict>
          <v:shape style="position:absolute;margin-left:340.269989pt;margin-top:-27.816401pt;width:.47991pt;height:.24pt;mso-position-horizontal-relative:page;mso-position-vertical-relative:paragraph;z-index:4264" type="#_x0000_t75" stroked="false">
            <v:imagedata r:id="rId121" o:title=""/>
          </v:shape>
        </w:pict>
      </w:r>
      <w:r>
        <w:rPr/>
        <w:pict>
          <v:shape style="position:absolute;margin-left:424.029999pt;margin-top:-27.816401pt;width:.47988pt;height:.24pt;mso-position-horizontal-relative:page;mso-position-vertical-relative:paragraph;z-index:4288" type="#_x0000_t75" stroked="false">
            <v:imagedata r:id="rId121" o:title=""/>
          </v:shape>
        </w:pict>
      </w:r>
      <w:r>
        <w:rPr/>
        <w:pict>
          <v:shape style="position:absolute;margin-left:170.300003pt;margin-top:-7.89635pt;width:.48pt;height:.12pt;mso-position-horizontal-relative:page;mso-position-vertical-relative:paragraph;z-index:4312" type="#_x0000_t75" stroked="false">
            <v:imagedata r:id="rId129" o:title=""/>
          </v:shape>
        </w:pict>
      </w:r>
      <w:r>
        <w:rPr/>
        <w:pict>
          <v:shape style="position:absolute;margin-left:256.489990pt;margin-top:-7.89635pt;width:.47998pt;height:.12pt;mso-position-horizontal-relative:page;mso-position-vertical-relative:paragraph;z-index:4336" type="#_x0000_t75" stroked="false">
            <v:imagedata r:id="rId129" o:title=""/>
          </v:shape>
        </w:pict>
      </w:r>
      <w:r>
        <w:rPr/>
        <w:pict>
          <v:shape style="position:absolute;margin-left:340.269989pt;margin-top:-7.89635pt;width:.48001pt;height:.12pt;mso-position-horizontal-relative:page;mso-position-vertical-relative:paragraph;z-index:4360" type="#_x0000_t75" stroked="false">
            <v:imagedata r:id="rId129" o:title=""/>
          </v:shape>
        </w:pict>
      </w:r>
      <w:r>
        <w:rPr/>
        <w:pict>
          <v:shape style="position:absolute;margin-left:424.029999pt;margin-top:-7.89635pt;width:.47998pt;height:.12pt;mso-position-horizontal-relative:page;mso-position-vertical-relative:paragraph;z-index:4384" type="#_x0000_t75" stroked="false">
            <v:imagedata r:id="rId129" o:title=""/>
          </v:shape>
        </w:pict>
      </w:r>
      <w:r>
        <w:rPr>
          <w:rFonts w:ascii="宋体" w:hAnsi="宋体" w:cs="宋体" w:eastAsia="宋体" w:hint="default"/>
          <w:sz w:val="21"/>
          <w:szCs w:val="21"/>
        </w:rPr>
        <w:t>（</w:t>
      </w:r>
      <w:r>
        <w:rPr>
          <w:rFonts w:ascii="Arial Narrow" w:hAnsi="Arial Narrow" w:cs="Arial Narrow" w:eastAsia="Arial Narrow" w:hint="default"/>
          <w:sz w:val="21"/>
          <w:szCs w:val="21"/>
        </w:rPr>
        <w:t>7</w:t>
      </w:r>
      <w:r>
        <w:rPr>
          <w:rFonts w:ascii="宋体" w:hAnsi="宋体" w:cs="宋体" w:eastAsia="宋体" w:hint="default"/>
          <w:sz w:val="21"/>
          <w:szCs w:val="21"/>
        </w:rPr>
        <w:t>）</w:t>
      </w:r>
      <w:r>
        <w:rPr>
          <w:rFonts w:ascii="宋体" w:hAnsi="宋体" w:cs="宋体" w:eastAsia="宋体" w:hint="default"/>
          <w:spacing w:val="-4"/>
          <w:sz w:val="21"/>
          <w:szCs w:val="21"/>
        </w:rPr>
        <w:t> </w:t>
      </w:r>
      <w:r>
        <w:rPr>
          <w:rFonts w:ascii="宋体" w:hAnsi="宋体" w:cs="宋体" w:eastAsia="宋体" w:hint="default"/>
          <w:sz w:val="21"/>
          <w:szCs w:val="21"/>
        </w:rPr>
        <w:t>应收账款期末余额较期初增长了</w:t>
      </w:r>
      <w:r>
        <w:rPr>
          <w:rFonts w:ascii="宋体" w:hAnsi="宋体" w:cs="宋体" w:eastAsia="宋体" w:hint="default"/>
          <w:spacing w:val="-54"/>
          <w:sz w:val="21"/>
          <w:szCs w:val="21"/>
        </w:rPr>
        <w:t> </w:t>
      </w:r>
      <w:r>
        <w:rPr>
          <w:rFonts w:ascii="Arial Narrow" w:hAnsi="Arial Narrow" w:cs="Arial Narrow" w:eastAsia="Arial Narrow" w:hint="default"/>
          <w:sz w:val="21"/>
          <w:szCs w:val="21"/>
        </w:rPr>
        <w:t>54.68%</w:t>
      </w:r>
      <w:r>
        <w:rPr>
          <w:rFonts w:ascii="宋体" w:hAnsi="宋体" w:cs="宋体" w:eastAsia="宋体" w:hint="default"/>
          <w:sz w:val="21"/>
          <w:szCs w:val="21"/>
        </w:rPr>
        <w:t>，主要原因为：公司</w:t>
      </w:r>
      <w:r>
        <w:rPr>
          <w:rFonts w:ascii="宋体" w:hAnsi="宋体" w:cs="宋体" w:eastAsia="宋体" w:hint="default"/>
          <w:spacing w:val="-54"/>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年数据分析平台及</w:t>
      </w:r>
      <w:r>
        <w:rPr>
          <w:rFonts w:ascii="宋体" w:hAnsi="宋体" w:cs="宋体" w:eastAsia="宋体" w:hint="default"/>
          <w:w w:val="100"/>
          <w:sz w:val="21"/>
          <w:szCs w:val="21"/>
        </w:rPr>
        <w:t> </w:t>
      </w:r>
      <w:r>
        <w:rPr>
          <w:rFonts w:ascii="Arial Narrow" w:hAnsi="Arial Narrow" w:cs="Arial Narrow" w:eastAsia="Arial Narrow" w:hint="default"/>
          <w:sz w:val="21"/>
          <w:szCs w:val="21"/>
        </w:rPr>
        <w:t>BI </w:t>
      </w:r>
      <w:r>
        <w:rPr>
          <w:rFonts w:ascii="宋体" w:hAnsi="宋体" w:cs="宋体" w:eastAsia="宋体" w:hint="default"/>
          <w:sz w:val="21"/>
          <w:szCs w:val="21"/>
        </w:rPr>
        <w:t>的</w:t>
      </w:r>
      <w:r>
        <w:rPr>
          <w:rFonts w:ascii="宋体" w:hAnsi="宋体" w:cs="宋体" w:eastAsia="宋体" w:hint="default"/>
          <w:spacing w:val="-57"/>
          <w:sz w:val="21"/>
          <w:szCs w:val="21"/>
        </w:rPr>
        <w:t> </w:t>
      </w:r>
      <w:r>
        <w:rPr>
          <w:rFonts w:ascii="Arial Narrow" w:hAnsi="Arial Narrow" w:cs="Arial Narrow" w:eastAsia="Arial Narrow" w:hint="default"/>
          <w:sz w:val="21"/>
          <w:szCs w:val="21"/>
        </w:rPr>
        <w:t>CRM </w:t>
      </w:r>
      <w:r>
        <w:rPr>
          <w:rFonts w:ascii="宋体" w:hAnsi="宋体" w:cs="宋体" w:eastAsia="宋体" w:hint="default"/>
          <w:sz w:val="21"/>
          <w:szCs w:val="21"/>
        </w:rPr>
        <w:t>应用项目增长较快引起期末应收账款的增加；收购子公司东华信通也导致</w:t>
      </w:r>
      <w:r>
        <w:rPr>
          <w:rFonts w:ascii="宋体" w:hAnsi="宋体" w:cs="宋体" w:eastAsia="宋体" w:hint="default"/>
          <w:spacing w:val="-56"/>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应收账款增加。</w:t>
      </w:r>
    </w:p>
    <w:p>
      <w:pPr>
        <w:spacing w:line="240" w:lineRule="auto" w:before="1"/>
        <w:rPr>
          <w:rFonts w:ascii="宋体" w:hAnsi="宋体" w:cs="宋体" w:eastAsia="宋体" w:hint="default"/>
          <w:sz w:val="20"/>
          <w:szCs w:val="20"/>
        </w:rPr>
      </w:pPr>
    </w:p>
    <w:p>
      <w:pPr>
        <w:spacing w:before="0"/>
        <w:ind w:left="838" w:right="0" w:firstLine="0"/>
        <w:jc w:val="both"/>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预付款项</w:t>
      </w:r>
      <w:r>
        <w:rPr>
          <w:rFonts w:ascii="宋体" w:hAnsi="宋体" w:cs="宋体" w:eastAsia="宋体" w:hint="default"/>
          <w:sz w:val="21"/>
          <w:szCs w:val="21"/>
        </w:rPr>
      </w:r>
    </w:p>
    <w:p>
      <w:pPr>
        <w:spacing w:before="104"/>
        <w:ind w:left="838"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）账龄分析</w:t>
      </w:r>
    </w:p>
    <w:p>
      <w:pPr>
        <w:spacing w:line="240" w:lineRule="auto" w:before="7"/>
        <w:rPr>
          <w:rFonts w:ascii="宋体" w:hAnsi="宋体" w:cs="宋体" w:eastAsia="宋体" w:hint="default"/>
          <w:sz w:val="17"/>
          <w:szCs w:val="17"/>
        </w:rPr>
      </w:pPr>
    </w:p>
    <w:p>
      <w:pPr>
        <w:spacing w:before="36"/>
        <w:ind w:left="3709" w:right="6985" w:firstLine="0"/>
        <w:jc w:val="center"/>
        <w:rPr>
          <w:rFonts w:ascii="宋体" w:hAnsi="宋体" w:cs="宋体" w:eastAsia="宋体" w:hint="default"/>
          <w:sz w:val="21"/>
          <w:szCs w:val="21"/>
        </w:rPr>
      </w:pPr>
      <w:r>
        <w:rPr/>
        <w:pict>
          <v:shape style="position:absolute;margin-left:83.783997pt;margin-top:.353672pt;width:427.15pt;height:79.95pt;mso-position-horizontal-relative:page;mso-position-vertical-relative:paragraph;z-index:4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53"/>
                    <w:gridCol w:w="1493"/>
                    <w:gridCol w:w="1846"/>
                    <w:gridCol w:w="1807"/>
                    <w:gridCol w:w="1844"/>
                  </w:tblGrid>
                  <w:tr>
                    <w:trPr>
                      <w:trHeight w:val="496" w:hRule="exact"/>
                    </w:trPr>
                    <w:tc>
                      <w:tcPr>
                        <w:tcW w:w="1553" w:type="dxa"/>
                        <w:tcBorders>
                          <w:top w:val="single" w:sz="4"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b/>
                            <w:bCs/>
                            <w:sz w:val="21"/>
                            <w:szCs w:val="21"/>
                          </w:rPr>
                          <w:t>账</w:t>
                        </w:r>
                        <w:r>
                          <w:rPr>
                            <w:rFonts w:ascii="宋体" w:hAnsi="宋体" w:cs="宋体" w:eastAsia="宋体" w:hint="default"/>
                            <w:b/>
                            <w:bCs/>
                            <w:spacing w:val="-1"/>
                            <w:sz w:val="21"/>
                            <w:szCs w:val="21"/>
                          </w:rPr>
                          <w:t> </w:t>
                        </w:r>
                        <w:r>
                          <w:rPr>
                            <w:rFonts w:ascii="宋体" w:hAnsi="宋体" w:cs="宋体" w:eastAsia="宋体" w:hint="default"/>
                            <w:b/>
                            <w:bCs/>
                            <w:sz w:val="21"/>
                            <w:szCs w:val="21"/>
                          </w:rPr>
                          <w:t>龄</w:t>
                        </w:r>
                        <w:r>
                          <w:rPr>
                            <w:rFonts w:ascii="宋体" w:hAnsi="宋体" w:cs="宋体" w:eastAsia="宋体" w:hint="default"/>
                            <w:sz w:val="21"/>
                            <w:szCs w:val="21"/>
                          </w:rPr>
                        </w: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4"/>
                          <w:ind w:right="26"/>
                          <w:jc w:val="right"/>
                          <w:rPr>
                            <w:rFonts w:ascii="宋体" w:hAnsi="宋体" w:cs="宋体" w:eastAsia="宋体" w:hint="default"/>
                            <w:sz w:val="21"/>
                            <w:szCs w:val="21"/>
                          </w:rPr>
                        </w:pPr>
                        <w:r>
                          <w:rPr>
                            <w:rFonts w:ascii="宋体" w:hAnsi="宋体" w:cs="宋体" w:eastAsia="宋体" w:hint="default"/>
                            <w:b/>
                            <w:bCs/>
                            <w:w w:val="100"/>
                            <w:sz w:val="21"/>
                            <w:szCs w:val="21"/>
                          </w:rPr>
                          <w:t>期</w:t>
                        </w:r>
                        <w:r>
                          <w:rPr>
                            <w:rFonts w:ascii="宋体" w:hAnsi="宋体" w:cs="宋体" w:eastAsia="宋体" w:hint="default"/>
                            <w:w w:val="100"/>
                            <w:sz w:val="21"/>
                            <w:szCs w:val="21"/>
                          </w:rPr>
                        </w:r>
                      </w:p>
                    </w:tc>
                    <w:tc>
                      <w:tcPr>
                        <w:tcW w:w="1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4"/>
                          <w:ind w:left="172" w:right="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tc>
                    <w:tc>
                      <w:tcPr>
                        <w:tcW w:w="18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4"/>
                          <w:ind w:right="-22"/>
                          <w:jc w:val="right"/>
                          <w:rPr>
                            <w:rFonts w:ascii="宋体" w:hAnsi="宋体" w:cs="宋体" w:eastAsia="宋体" w:hint="default"/>
                            <w:sz w:val="21"/>
                            <w:szCs w:val="21"/>
                          </w:rPr>
                        </w:pPr>
                        <w:r>
                          <w:rPr>
                            <w:rFonts w:ascii="宋体" w:hAnsi="宋体" w:cs="宋体" w:eastAsia="宋体" w:hint="default"/>
                            <w:b/>
                            <w:bCs/>
                            <w:sz w:val="21"/>
                            <w:szCs w:val="21"/>
                          </w:rPr>
                          <w:t>期初</w:t>
                        </w:r>
                        <w:r>
                          <w:rPr>
                            <w:rFonts w:ascii="宋体" w:hAnsi="宋体" w:cs="宋体" w:eastAsia="宋体" w:hint="default"/>
                            <w:sz w:val="21"/>
                            <w:szCs w:val="21"/>
                          </w:rPr>
                        </w:r>
                      </w:p>
                    </w:tc>
                    <w:tc>
                      <w:tcPr>
                        <w:tcW w:w="1844" w:type="dxa"/>
                        <w:tcBorders>
                          <w:top w:val="single" w:sz="4" w:space="0" w:color="000000"/>
                          <w:left w:val="single" w:sz="4" w:space="0" w:color="000000"/>
                          <w:bottom w:val="nil" w:sz="6" w:space="0" w:color="auto"/>
                          <w:right w:val="nil" w:sz="6" w:space="0" w:color="auto"/>
                        </w:tcBorders>
                      </w:tcPr>
                      <w:p>
                        <w:pPr>
                          <w:pStyle w:val="TableParagraph"/>
                          <w:spacing w:line="240" w:lineRule="auto" w:before="24"/>
                          <w:ind w:left="11" w:right="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tc>
                  </w:tr>
                  <w:tr>
                    <w:trPr>
                      <w:trHeight w:val="299" w:hRule="exact"/>
                    </w:trPr>
                    <w:tc>
                      <w:tcPr>
                        <w:tcW w:w="1553" w:type="dxa"/>
                        <w:tcBorders>
                          <w:top w:val="nil" w:sz="6" w:space="0" w:color="auto"/>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477" w:right="0"/>
                          <w:jc w:val="left"/>
                          <w:rPr>
                            <w:rFonts w:ascii="宋体" w:hAnsi="宋体" w:cs="宋体" w:eastAsia="宋体" w:hint="default"/>
                            <w:sz w:val="21"/>
                            <w:szCs w:val="21"/>
                          </w:rPr>
                        </w:pPr>
                        <w:r>
                          <w:rPr>
                            <w:rFonts w:ascii="宋体" w:hAnsi="宋体" w:cs="宋体" w:eastAsia="宋体" w:hint="default"/>
                            <w:b/>
                            <w:bCs/>
                            <w:sz w:val="21"/>
                            <w:szCs w:val="21"/>
                          </w:rPr>
                          <w:t>金 额</w:t>
                        </w:r>
                        <w:r>
                          <w:rPr>
                            <w:rFonts w:ascii="宋体" w:hAnsi="宋体" w:cs="宋体" w:eastAsia="宋体" w:hint="default"/>
                            <w:sz w:val="21"/>
                            <w:szCs w:val="21"/>
                          </w:rPr>
                        </w:r>
                      </w:p>
                    </w:tc>
                    <w:tc>
                      <w:tcPr>
                        <w:tcW w:w="1846" w:type="dxa"/>
                        <w:tcBorders>
                          <w:top w:val="nil" w:sz="6" w:space="0" w:color="auto"/>
                          <w:left w:val="single" w:sz="4" w:space="0" w:color="000000"/>
                          <w:bottom w:val="single" w:sz="4" w:space="0" w:color="000000"/>
                          <w:right w:val="single" w:sz="4" w:space="0" w:color="000000"/>
                        </w:tcBorders>
                      </w:tcPr>
                      <w:p>
                        <w:pPr>
                          <w:pStyle w:val="TableParagraph"/>
                          <w:spacing w:line="218"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占总额比例（</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807"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5"/>
                          <w:jc w:val="center"/>
                          <w:rPr>
                            <w:rFonts w:ascii="宋体" w:hAnsi="宋体" w:cs="宋体" w:eastAsia="宋体" w:hint="default"/>
                            <w:sz w:val="21"/>
                            <w:szCs w:val="21"/>
                          </w:rPr>
                        </w:pPr>
                        <w:r>
                          <w:rPr>
                            <w:rFonts w:ascii="宋体" w:hAnsi="宋体" w:cs="宋体" w:eastAsia="宋体" w:hint="default"/>
                            <w:b/>
                            <w:bCs/>
                            <w:sz w:val="21"/>
                            <w:szCs w:val="21"/>
                          </w:rPr>
                          <w:t>金</w:t>
                        </w:r>
                        <w:r>
                          <w:rPr>
                            <w:rFonts w:ascii="宋体" w:hAnsi="宋体" w:cs="宋体" w:eastAsia="宋体" w:hint="default"/>
                            <w:b/>
                            <w:bCs/>
                            <w:spacing w:val="-1"/>
                            <w:sz w:val="21"/>
                            <w:szCs w:val="21"/>
                          </w:rPr>
                          <w:t> </w:t>
                        </w:r>
                        <w:r>
                          <w:rPr>
                            <w:rFonts w:ascii="宋体" w:hAnsi="宋体" w:cs="宋体" w:eastAsia="宋体" w:hint="default"/>
                            <w:b/>
                            <w:bCs/>
                            <w:sz w:val="21"/>
                            <w:szCs w:val="21"/>
                          </w:rPr>
                          <w:t>额</w:t>
                        </w:r>
                        <w:r>
                          <w:rPr>
                            <w:rFonts w:ascii="宋体" w:hAnsi="宋体" w:cs="宋体" w:eastAsia="宋体" w:hint="default"/>
                            <w:sz w:val="21"/>
                            <w:szCs w:val="21"/>
                          </w:rPr>
                        </w:r>
                      </w:p>
                    </w:tc>
                    <w:tc>
                      <w:tcPr>
                        <w:tcW w:w="1844" w:type="dxa"/>
                        <w:tcBorders>
                          <w:top w:val="nil" w:sz="6" w:space="0" w:color="auto"/>
                          <w:left w:val="single" w:sz="4" w:space="0" w:color="000000"/>
                          <w:bottom w:val="single" w:sz="4" w:space="0" w:color="000000"/>
                          <w:right w:val="nil" w:sz="6" w:space="0" w:color="auto"/>
                        </w:tcBorders>
                      </w:tcPr>
                      <w:p>
                        <w:pPr>
                          <w:pStyle w:val="TableParagraph"/>
                          <w:spacing w:line="218" w:lineRule="exact"/>
                          <w:ind w:right="105"/>
                          <w:jc w:val="right"/>
                          <w:rPr>
                            <w:rFonts w:ascii="宋体" w:hAnsi="宋体" w:cs="宋体" w:eastAsia="宋体" w:hint="default"/>
                            <w:sz w:val="21"/>
                            <w:szCs w:val="21"/>
                          </w:rPr>
                        </w:pPr>
                        <w:r>
                          <w:rPr>
                            <w:rFonts w:ascii="宋体" w:hAnsi="宋体" w:cs="宋体" w:eastAsia="宋体" w:hint="default"/>
                            <w:b/>
                            <w:bCs/>
                            <w:spacing w:val="-1"/>
                            <w:sz w:val="21"/>
                            <w:szCs w:val="21"/>
                          </w:rPr>
                          <w:t>占总额比例（</w:t>
                        </w:r>
                        <w:r>
                          <w:rPr>
                            <w:rFonts w:ascii="Arial Narrow" w:hAnsi="Arial Narrow" w:cs="Arial Narrow" w:eastAsia="Arial Narrow" w:hint="default"/>
                            <w:b/>
                            <w:bCs/>
                            <w:spacing w:val="-1"/>
                            <w:sz w:val="21"/>
                            <w:szCs w:val="21"/>
                          </w:rPr>
                          <w:t>%</w:t>
                        </w:r>
                        <w:r>
                          <w:rPr>
                            <w:rFonts w:ascii="宋体" w:hAnsi="宋体" w:cs="宋体" w:eastAsia="宋体" w:hint="default"/>
                            <w:b/>
                            <w:bCs/>
                            <w:spacing w:val="-1"/>
                            <w:sz w:val="21"/>
                            <w:szCs w:val="21"/>
                          </w:rPr>
                          <w:t>）</w:t>
                        </w:r>
                        <w:r>
                          <w:rPr>
                            <w:rFonts w:ascii="宋体" w:hAnsi="宋体" w:cs="宋体" w:eastAsia="宋体" w:hint="default"/>
                            <w:spacing w:val="-1"/>
                            <w:sz w:val="21"/>
                            <w:szCs w:val="21"/>
                          </w:rPr>
                        </w:r>
                      </w:p>
                    </w:tc>
                  </w:tr>
                  <w:tr>
                    <w:trPr>
                      <w:trHeight w:val="400" w:hRule="exact"/>
                    </w:trPr>
                    <w:tc>
                      <w:tcPr>
                        <w:tcW w:w="155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4"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1,419,500.00</w:t>
                        </w:r>
                        <w:r>
                          <w:rPr>
                            <w:rFonts w:ascii="Arial Narrow"/>
                            <w:sz w:val="21"/>
                          </w:rPr>
                        </w:r>
                      </w:p>
                    </w:tc>
                    <w:tc>
                      <w:tcPr>
                        <w:tcW w:w="1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8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left="830" w:right="0"/>
                          <w:jc w:val="left"/>
                          <w:rPr>
                            <w:rFonts w:ascii="Arial Narrow" w:hAnsi="Arial Narrow" w:cs="Arial Narrow" w:eastAsia="Arial Narrow" w:hint="default"/>
                            <w:sz w:val="21"/>
                            <w:szCs w:val="21"/>
                          </w:rPr>
                        </w:pPr>
                        <w:r>
                          <w:rPr>
                            <w:rFonts w:ascii="Arial Narrow"/>
                            <w:sz w:val="21"/>
                          </w:rPr>
                          <w:t>231,484.00</w:t>
                        </w:r>
                      </w:p>
                    </w:tc>
                    <w:tc>
                      <w:tcPr>
                        <w:tcW w:w="1844"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394" w:hRule="exact"/>
                    </w:trPr>
                    <w:tc>
                      <w:tcPr>
                        <w:tcW w:w="1553" w:type="dxa"/>
                        <w:tcBorders>
                          <w:top w:val="nil" w:sz="6" w:space="0" w:color="auto"/>
                          <w:left w:val="nil" w:sz="6" w:space="0" w:color="auto"/>
                          <w:bottom w:val="single" w:sz="4" w:space="0" w:color="000000"/>
                          <w:right w:val="single" w:sz="4" w:space="0" w:color="000000"/>
                        </w:tcBorders>
                      </w:tcPr>
                      <w:p>
                        <w:pPr>
                          <w:pStyle w:val="TableParagraph"/>
                          <w:spacing w:line="240" w:lineRule="auto" w:before="24"/>
                          <w:ind w:left="16"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b/>
                            <w:spacing w:val="-1"/>
                            <w:sz w:val="21"/>
                          </w:rPr>
                          <w:t>1,419,500.00</w:t>
                        </w:r>
                        <w:r>
                          <w:rPr>
                            <w:rFonts w:ascii="Arial Narrow"/>
                            <w:sz w:val="21"/>
                          </w:rPr>
                        </w:r>
                      </w:p>
                    </w:tc>
                    <w:tc>
                      <w:tcPr>
                        <w:tcW w:w="18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8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left="830" w:right="0"/>
                          <w:jc w:val="left"/>
                          <w:rPr>
                            <w:rFonts w:ascii="Arial Narrow" w:hAnsi="Arial Narrow" w:cs="Arial Narrow" w:eastAsia="Arial Narrow" w:hint="default"/>
                            <w:sz w:val="21"/>
                            <w:szCs w:val="21"/>
                          </w:rPr>
                        </w:pPr>
                        <w:r>
                          <w:rPr>
                            <w:rFonts w:ascii="Arial Narrow"/>
                            <w:b/>
                            <w:sz w:val="21"/>
                          </w:rPr>
                          <w:t>231,484.00</w:t>
                        </w:r>
                        <w:r>
                          <w:rPr>
                            <w:rFonts w:ascii="Arial Narrow"/>
                            <w:sz w:val="21"/>
                          </w:rPr>
                        </w:r>
                      </w:p>
                    </w:tc>
                    <w:tc>
                      <w:tcPr>
                        <w:tcW w:w="1844" w:type="dxa"/>
                        <w:tcBorders>
                          <w:top w:val="nil" w:sz="6" w:space="0" w:color="auto"/>
                          <w:left w:val="single" w:sz="4" w:space="0" w:color="000000"/>
                          <w:bottom w:val="single" w:sz="4" w:space="0" w:color="000000"/>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r>
                </w:tbl>
                <w:p>
                  <w:pPr/>
                </w:p>
              </w:txbxContent>
            </v:textbox>
            <w10:wrap type="none"/>
          </v:shape>
        </w:pict>
      </w:r>
      <w:r>
        <w:rPr>
          <w:rFonts w:ascii="宋体" w:hAnsi="宋体" w:cs="宋体" w:eastAsia="宋体" w:hint="default"/>
          <w:b/>
          <w:bCs/>
          <w:w w:val="100"/>
          <w:sz w:val="21"/>
          <w:szCs w:val="21"/>
        </w:rPr>
        <w:t>末</w:t>
      </w:r>
      <w:r>
        <w:rPr>
          <w:rFonts w:ascii="宋体" w:hAnsi="宋体" w:cs="宋体" w:eastAsia="宋体" w:hint="default"/>
          <w:w w:val="100"/>
          <w:sz w:val="21"/>
          <w:szCs w:val="21"/>
        </w:rPr>
      </w:r>
    </w:p>
    <w:p>
      <w:pPr>
        <w:spacing w:line="108" w:lineRule="exact"/>
        <w:ind w:left="225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50.25pt;height:5.4pt;mso-position-horizontal-relative:char;mso-position-vertical-relative:line" coordorigin="0,0" coordsize="7005,108">
            <v:shape style="position:absolute;left:0;top:0;width:1503;height:108" type="#_x0000_t75" stroked="false">
              <v:imagedata r:id="rId130" o:title=""/>
            </v:shape>
            <v:shape style="position:absolute;left:1498;top:96;width:1860;height:12" type="#_x0000_t75" stroked="false">
              <v:imagedata r:id="rId131" o:title=""/>
            </v:shape>
            <v:shape style="position:absolute;left:3344;top:98;width:1812;height:10" type="#_x0000_t75" stroked="false">
              <v:imagedata r:id="rId132" o:title=""/>
            </v:shape>
            <v:shape style="position:absolute;left:5151;top:98;width:1853;height:10" type="#_x0000_t75" stroked="false">
              <v:imagedata r:id="rId133"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b/>
          <w:bCs/>
          <w:sz w:val="29"/>
          <w:szCs w:val="29"/>
        </w:rPr>
      </w:pPr>
    </w:p>
    <w:p>
      <w:pPr>
        <w:tabs>
          <w:tab w:pos="3757" w:val="left" w:leader="none"/>
          <w:tab w:pos="5603" w:val="left" w:leader="none"/>
          <w:tab w:pos="7410" w:val="left" w:leader="none"/>
        </w:tabs>
        <w:spacing w:line="20" w:lineRule="exact"/>
        <w:ind w:left="2263"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17" name="image112.png" descr=""/>
            <wp:cNvGraphicFramePr>
              <a:graphicFrameLocks noChangeAspect="1"/>
            </wp:cNvGraphicFramePr>
            <a:graphic>
              <a:graphicData uri="http://schemas.openxmlformats.org/drawingml/2006/picture">
                <pic:pic>
                  <pic:nvPicPr>
                    <pic:cNvPr id="18" name="image112.png"/>
                    <pic:cNvPicPr/>
                  </pic:nvPicPr>
                  <pic:blipFill>
                    <a:blip r:embed="rId129"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9" name="image112.png" descr=""/>
            <wp:cNvGraphicFramePr>
              <a:graphicFrameLocks noChangeAspect="1"/>
            </wp:cNvGraphicFramePr>
            <a:graphic>
              <a:graphicData uri="http://schemas.openxmlformats.org/drawingml/2006/picture">
                <pic:pic>
                  <pic:nvPicPr>
                    <pic:cNvPr id="20" name="image112.png"/>
                    <pic:cNvPicPr/>
                  </pic:nvPicPr>
                  <pic:blipFill>
                    <a:blip r:embed="rId129"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3048"/>
            <wp:effectExtent l="0" t="0" r="0" b="0"/>
            <wp:docPr id="21" name="image112.png" descr=""/>
            <wp:cNvGraphicFramePr>
              <a:graphicFrameLocks noChangeAspect="1"/>
            </wp:cNvGraphicFramePr>
            <a:graphic>
              <a:graphicData uri="http://schemas.openxmlformats.org/drawingml/2006/picture">
                <pic:pic>
                  <pic:nvPicPr>
                    <pic:cNvPr id="22" name="image112.png"/>
                    <pic:cNvPicPr/>
                  </pic:nvPicPr>
                  <pic:blipFill>
                    <a:blip r:embed="rId129" cstate="print"/>
                    <a:stretch>
                      <a:fillRect/>
                    </a:stretch>
                  </pic:blipFill>
                  <pic:spPr>
                    <a:xfrm>
                      <a:off x="0" y="0"/>
                      <a:ext cx="6095"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3" name="image112.png" descr=""/>
            <wp:cNvGraphicFramePr>
              <a:graphicFrameLocks noChangeAspect="1"/>
            </wp:cNvGraphicFramePr>
            <a:graphic>
              <a:graphicData uri="http://schemas.openxmlformats.org/drawingml/2006/picture">
                <pic:pic>
                  <pic:nvPicPr>
                    <pic:cNvPr id="24" name="image112.png"/>
                    <pic:cNvPicPr/>
                  </pic:nvPicPr>
                  <pic:blipFill>
                    <a:blip r:embed="rId129"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8"/>
        <w:rPr>
          <w:rFonts w:ascii="宋体" w:hAnsi="宋体" w:cs="宋体" w:eastAsia="宋体" w:hint="default"/>
          <w:b/>
          <w:bCs/>
          <w:sz w:val="21"/>
          <w:szCs w:val="21"/>
        </w:rPr>
      </w:pPr>
    </w:p>
    <w:p>
      <w:pPr>
        <w:spacing w:line="108" w:lineRule="exact"/>
        <w:ind w:left="73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26.45pt;height:5.4pt;mso-position-horizontal-relative:char;mso-position-vertical-relative:line" coordorigin="0,0" coordsize="8529,108">
            <v:shape style="position:absolute;left:0;top:0;width:1553;height:108" type="#_x0000_t75" stroked="false">
              <v:imagedata r:id="rId134" o:title=""/>
            </v:shape>
            <v:shape style="position:absolute;left:1529;top:96;width:1508;height:12" type="#_x0000_t75" stroked="false">
              <v:imagedata r:id="rId135" o:title=""/>
            </v:shape>
            <v:shape style="position:absolute;left:3022;top:96;width:1860;height:12" type="#_x0000_t75" stroked="false">
              <v:imagedata r:id="rId136" o:title=""/>
            </v:shape>
            <v:shape style="position:absolute;left:4868;top:96;width:1822;height:12" type="#_x0000_t75" stroked="false">
              <v:imagedata r:id="rId137" o:title=""/>
            </v:shape>
            <v:shape style="position:absolute;left:6675;top:98;width:1853;height:10" type="#_x0000_t75" stroked="false">
              <v:imagedata r:id="rId133"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b/>
          <w:bCs/>
          <w:sz w:val="29"/>
          <w:szCs w:val="29"/>
        </w:rPr>
      </w:pPr>
    </w:p>
    <w:p>
      <w:pPr>
        <w:tabs>
          <w:tab w:pos="3757" w:val="left" w:leader="none"/>
          <w:tab w:pos="5603" w:val="left" w:leader="none"/>
          <w:tab w:pos="7410" w:val="left" w:leader="none"/>
        </w:tabs>
        <w:spacing w:line="20" w:lineRule="exact"/>
        <w:ind w:left="2263"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25" name="image121.png" descr=""/>
            <wp:cNvGraphicFramePr>
              <a:graphicFrameLocks noChangeAspect="1"/>
            </wp:cNvGraphicFramePr>
            <a:graphic>
              <a:graphicData uri="http://schemas.openxmlformats.org/drawingml/2006/picture">
                <pic:pic>
                  <pic:nvPicPr>
                    <pic:cNvPr id="26" name="image121.png"/>
                    <pic:cNvPicPr/>
                  </pic:nvPicPr>
                  <pic:blipFill>
                    <a:blip r:embed="rId138"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7" name="image121.png" descr=""/>
            <wp:cNvGraphicFramePr>
              <a:graphicFrameLocks noChangeAspect="1"/>
            </wp:cNvGraphicFramePr>
            <a:graphic>
              <a:graphicData uri="http://schemas.openxmlformats.org/drawingml/2006/picture">
                <pic:pic>
                  <pic:nvPicPr>
                    <pic:cNvPr id="28" name="image121.png"/>
                    <pic:cNvPicPr/>
                  </pic:nvPicPr>
                  <pic:blipFill>
                    <a:blip r:embed="rId138"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9" name="image121.png" descr=""/>
            <wp:cNvGraphicFramePr>
              <a:graphicFrameLocks noChangeAspect="1"/>
            </wp:cNvGraphicFramePr>
            <a:graphic>
              <a:graphicData uri="http://schemas.openxmlformats.org/drawingml/2006/picture">
                <pic:pic>
                  <pic:nvPicPr>
                    <pic:cNvPr id="30" name="image121.png"/>
                    <pic:cNvPicPr/>
                  </pic:nvPicPr>
                  <pic:blipFill>
                    <a:blip r:embed="rId138"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1" name="image121.png" descr=""/>
            <wp:cNvGraphicFramePr>
              <a:graphicFrameLocks noChangeAspect="1"/>
            </wp:cNvGraphicFramePr>
            <a:graphic>
              <a:graphicData uri="http://schemas.openxmlformats.org/drawingml/2006/picture">
                <pic:pic>
                  <pic:nvPicPr>
                    <pic:cNvPr id="32" name="image121.png"/>
                    <pic:cNvPicPr/>
                  </pic:nvPicPr>
                  <pic:blipFill>
                    <a:blip r:embed="rId138"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9"/>
        <w:rPr>
          <w:rFonts w:ascii="宋体" w:hAnsi="宋体" w:cs="宋体" w:eastAsia="宋体" w:hint="default"/>
          <w:b/>
          <w:bCs/>
          <w:sz w:val="10"/>
          <w:szCs w:val="10"/>
        </w:rPr>
      </w:pPr>
    </w:p>
    <w:p>
      <w:pPr>
        <w:spacing w:before="36"/>
        <w:ind w:left="838" w:right="0" w:firstLine="0"/>
        <w:jc w:val="left"/>
        <w:rPr>
          <w:rFonts w:ascii="宋体" w:hAnsi="宋体" w:cs="宋体" w:eastAsia="宋体" w:hint="default"/>
          <w:sz w:val="21"/>
          <w:szCs w:val="21"/>
        </w:rPr>
      </w:pPr>
      <w:r>
        <w:rPr/>
        <w:pict>
          <v:shape style="position:absolute;margin-left:227.570007pt;margin-top:47.543686pt;width:.48003pt;height:.24pt;mso-position-horizontal-relative:page;mso-position-vertical-relative:paragraph;z-index:4408" type="#_x0000_t75" stroked="false">
            <v:imagedata r:id="rId138" o:title=""/>
          </v:shape>
        </w:pict>
      </w:r>
      <w:r>
        <w:rPr/>
        <w:pict>
          <v:shape style="position:absolute;margin-left:298.130005pt;margin-top:47.543686pt;width:.48003pt;height:.24pt;mso-position-horizontal-relative:page;mso-position-vertical-relative:paragraph;z-index:4432" type="#_x0000_t75" stroked="false">
            <v:imagedata r:id="rId138" o:title=""/>
          </v:shape>
        </w:pict>
      </w:r>
      <w:r>
        <w:rPr/>
        <w:pict>
          <v:shape style="position:absolute;margin-left:365.709991pt;margin-top:47.543686pt;width:.48pt;height:.24pt;mso-position-horizontal-relative:page;mso-position-vertical-relative:paragraph;z-index:4456" type="#_x0000_t75" stroked="false">
            <v:imagedata r:id="rId138" o:title=""/>
          </v:shape>
        </w:pict>
      </w:r>
      <w:r>
        <w:rPr/>
        <w:pict>
          <v:shape style="position:absolute;margin-left:419.829987pt;margin-top:47.543686pt;width:.48003pt;height:.24pt;mso-position-horizontal-relative:page;mso-position-vertical-relative:paragraph;z-index:4480" type="#_x0000_t75" stroked="false">
            <v:imagedata r:id="rId138" o:title=""/>
          </v:shape>
        </w:pict>
      </w:r>
      <w:r>
        <w:rPr/>
        <w:pict>
          <v:group style="position:absolute;margin-left:59.52pt;margin-top:62.663689pt;width:476.4pt;height:5.4pt;mso-position-horizontal-relative:page;mso-position-vertical-relative:paragraph;z-index:-1156144" coordorigin="1190,1253" coordsize="9528,108">
            <v:shape style="position:absolute;left:1190;top:1253;width:3380;height:108" type="#_x0000_t75" stroked="false">
              <v:imagedata r:id="rId139" o:title=""/>
            </v:shape>
            <v:shape style="position:absolute;left:4547;top:1349;width:1426;height:12" type="#_x0000_t75" stroked="false">
              <v:imagedata r:id="rId140" o:title=""/>
            </v:shape>
            <v:shape style="position:absolute;left:5958;top:1349;width:1366;height:12" type="#_x0000_t75" stroked="false">
              <v:imagedata r:id="rId141" o:title=""/>
            </v:shape>
            <v:shape style="position:absolute;left:7309;top:1349;width:1097;height:12" type="#_x0000_t75" stroked="false">
              <v:imagedata r:id="rId142" o:title=""/>
            </v:shape>
            <v:shape style="position:absolute;left:8392;top:1352;width:2326;height:10" type="#_x0000_t75" stroked="false">
              <v:imagedata r:id="rId143"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）预付款项明细</w:t>
      </w:r>
    </w:p>
    <w:p>
      <w:pPr>
        <w:spacing w:line="240" w:lineRule="auto" w:before="9"/>
        <w:rPr>
          <w:rFonts w:ascii="宋体" w:hAnsi="宋体" w:cs="宋体" w:eastAsia="宋体" w:hint="default"/>
          <w:sz w:val="17"/>
          <w:szCs w:val="17"/>
        </w:rPr>
      </w:pPr>
    </w:p>
    <w:tbl>
      <w:tblPr>
        <w:tblW w:w="0" w:type="auto"/>
        <w:jc w:val="left"/>
        <w:tblInd w:w="216" w:type="dxa"/>
        <w:tblLayout w:type="fixed"/>
        <w:tblCellMar>
          <w:top w:w="0" w:type="dxa"/>
          <w:left w:w="0" w:type="dxa"/>
          <w:bottom w:w="0" w:type="dxa"/>
          <w:right w:w="0" w:type="dxa"/>
        </w:tblCellMar>
        <w:tblLook w:val="01E0"/>
      </w:tblPr>
      <w:tblGrid>
        <w:gridCol w:w="3380"/>
        <w:gridCol w:w="1411"/>
        <w:gridCol w:w="1352"/>
        <w:gridCol w:w="1082"/>
        <w:gridCol w:w="2316"/>
      </w:tblGrid>
      <w:tr>
        <w:trPr>
          <w:trHeight w:val="398" w:hRule="exact"/>
        </w:trPr>
        <w:tc>
          <w:tcPr>
            <w:tcW w:w="3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与本公司关</w:t>
            </w:r>
            <w:r>
              <w:rPr>
                <w:rFonts w:ascii="宋体" w:hAnsi="宋体" w:cs="宋体" w:eastAsia="宋体" w:hint="default"/>
                <w:sz w:val="21"/>
                <w:szCs w:val="21"/>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4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color w:val="212121"/>
                <w:sz w:val="21"/>
                <w:szCs w:val="21"/>
              </w:rPr>
              <w:t>账龄</w:t>
            </w:r>
            <w:r>
              <w:rPr>
                <w:rFonts w:ascii="宋体" w:hAnsi="宋体" w:cs="宋体" w:eastAsia="宋体" w:hint="default"/>
                <w:sz w:val="21"/>
                <w:szCs w:val="21"/>
              </w:rPr>
            </w:r>
          </w:p>
        </w:tc>
        <w:tc>
          <w:tcPr>
            <w:tcW w:w="23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626" w:right="0"/>
              <w:jc w:val="left"/>
              <w:rPr>
                <w:rFonts w:ascii="宋体" w:hAnsi="宋体" w:cs="宋体" w:eastAsia="宋体" w:hint="default"/>
                <w:sz w:val="21"/>
                <w:szCs w:val="21"/>
              </w:rPr>
            </w:pPr>
            <w:r>
              <w:rPr>
                <w:rFonts w:ascii="宋体" w:hAnsi="宋体" w:cs="宋体" w:eastAsia="宋体" w:hint="default"/>
                <w:b/>
                <w:bCs/>
                <w:color w:val="212121"/>
                <w:sz w:val="21"/>
                <w:szCs w:val="21"/>
              </w:rPr>
              <w:t>未结算原因</w:t>
            </w:r>
            <w:r>
              <w:rPr>
                <w:rFonts w:ascii="宋体" w:hAnsi="宋体" w:cs="宋体" w:eastAsia="宋体" w:hint="default"/>
                <w:sz w:val="21"/>
                <w:szCs w:val="21"/>
              </w:rPr>
            </w:r>
          </w:p>
        </w:tc>
      </w:tr>
      <w:tr>
        <w:trPr>
          <w:trHeight w:val="293" w:hRule="exact"/>
        </w:trPr>
        <w:tc>
          <w:tcPr>
            <w:tcW w:w="338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21"/>
                <w:szCs w:val="21"/>
              </w:rPr>
            </w:pPr>
            <w:r>
              <w:rPr>
                <w:rFonts w:ascii="宋体" w:hAnsi="宋体" w:cs="宋体" w:eastAsia="宋体" w:hint="default"/>
                <w:sz w:val="21"/>
                <w:szCs w:val="21"/>
              </w:rPr>
              <w:t>峻熙（天津）科技有限公司</w:t>
            </w:r>
          </w:p>
        </w:tc>
        <w:tc>
          <w:tcPr>
            <w:tcW w:w="14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732,000.00</w:t>
            </w:r>
            <w:r>
              <w:rPr>
                <w:rFonts w:ascii="Arial Narrow"/>
                <w:sz w:val="21"/>
              </w:rPr>
            </w:r>
          </w:p>
        </w:tc>
        <w:tc>
          <w:tcPr>
            <w:tcW w:w="10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9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2316"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right="103"/>
              <w:jc w:val="right"/>
              <w:rPr>
                <w:rFonts w:ascii="宋体" w:hAnsi="宋体" w:cs="宋体" w:eastAsia="宋体" w:hint="default"/>
                <w:sz w:val="21"/>
                <w:szCs w:val="21"/>
              </w:rPr>
            </w:pPr>
            <w:r>
              <w:rPr>
                <w:rFonts w:ascii="宋体" w:hAnsi="宋体" w:cs="宋体" w:eastAsia="宋体" w:hint="default"/>
                <w:spacing w:val="-1"/>
                <w:sz w:val="21"/>
                <w:szCs w:val="21"/>
              </w:rPr>
              <w:t>未到结算期</w:t>
            </w:r>
          </w:p>
        </w:tc>
      </w:tr>
      <w:tr>
        <w:trPr>
          <w:trHeight w:val="416" w:hRule="exact"/>
        </w:trPr>
        <w:tc>
          <w:tcPr>
            <w:tcW w:w="3380"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0" w:right="0"/>
              <w:jc w:val="left"/>
              <w:rPr>
                <w:rFonts w:ascii="宋体" w:hAnsi="宋体" w:cs="宋体" w:eastAsia="宋体" w:hint="default"/>
                <w:sz w:val="21"/>
                <w:szCs w:val="21"/>
              </w:rPr>
            </w:pPr>
            <w:r>
              <w:rPr>
                <w:rFonts w:ascii="宋体" w:hAnsi="宋体" w:cs="宋体" w:eastAsia="宋体" w:hint="default"/>
                <w:sz w:val="21"/>
                <w:szCs w:val="21"/>
              </w:rPr>
              <w:t>北京净山湖高尔夫俱乐部有限公司</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52"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1"/>
                <w:sz w:val="21"/>
              </w:rPr>
              <w:t>600,000.00</w:t>
            </w:r>
            <w:r>
              <w:rPr>
                <w:rFonts w:ascii="Arial Narrow"/>
                <w:sz w:val="21"/>
              </w:rPr>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9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2316"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3"/>
              <w:jc w:val="right"/>
              <w:rPr>
                <w:rFonts w:ascii="宋体" w:hAnsi="宋体" w:cs="宋体" w:eastAsia="宋体" w:hint="default"/>
                <w:sz w:val="21"/>
                <w:szCs w:val="21"/>
              </w:rPr>
            </w:pPr>
            <w:r>
              <w:rPr>
                <w:rFonts w:ascii="宋体" w:hAnsi="宋体" w:cs="宋体" w:eastAsia="宋体" w:hint="default"/>
                <w:spacing w:val="-2"/>
                <w:sz w:val="21"/>
                <w:szCs w:val="21"/>
              </w:rPr>
              <w:t>预付房租，未到结算期</w:t>
            </w:r>
          </w:p>
        </w:tc>
      </w:tr>
      <w:tr>
        <w:trPr>
          <w:trHeight w:val="91" w:hRule="exact"/>
        </w:trPr>
        <w:tc>
          <w:tcPr>
            <w:tcW w:w="3380"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single" w:sz="4" w:space="0" w:color="000000"/>
            </w:tcBorders>
          </w:tcPr>
          <w:p>
            <w:pPr/>
          </w:p>
        </w:tc>
        <w:tc>
          <w:tcPr>
            <w:tcW w:w="1352" w:type="dxa"/>
            <w:tcBorders>
              <w:top w:val="nil" w:sz="6" w:space="0" w:color="auto"/>
              <w:left w:val="single" w:sz="4" w:space="0" w:color="000000"/>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231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380"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0" w:right="0"/>
              <w:jc w:val="left"/>
              <w:rPr>
                <w:rFonts w:ascii="宋体" w:hAnsi="宋体" w:cs="宋体" w:eastAsia="宋体" w:hint="default"/>
                <w:sz w:val="21"/>
                <w:szCs w:val="21"/>
              </w:rPr>
            </w:pPr>
            <w:r>
              <w:rPr>
                <w:rFonts w:ascii="宋体" w:hAnsi="宋体" w:cs="宋体" w:eastAsia="宋体" w:hint="default"/>
                <w:sz w:val="21"/>
                <w:szCs w:val="21"/>
              </w:rPr>
              <w:t>北京时代风标科技有限公司</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5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87,500.00</w:t>
            </w:r>
            <w:r>
              <w:rPr>
                <w:rFonts w:ascii="Arial Narrow"/>
                <w:sz w:val="21"/>
              </w:rPr>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9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2316"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103"/>
              <w:jc w:val="right"/>
              <w:rPr>
                <w:rFonts w:ascii="宋体" w:hAnsi="宋体" w:cs="宋体" w:eastAsia="宋体" w:hint="default"/>
                <w:sz w:val="21"/>
                <w:szCs w:val="21"/>
              </w:rPr>
            </w:pPr>
            <w:r>
              <w:rPr>
                <w:rFonts w:ascii="宋体" w:hAnsi="宋体" w:cs="宋体" w:eastAsia="宋体" w:hint="default"/>
                <w:spacing w:val="-1"/>
                <w:sz w:val="21"/>
                <w:szCs w:val="21"/>
              </w:rPr>
              <w:t>未到结算期</w:t>
            </w:r>
          </w:p>
        </w:tc>
      </w:tr>
      <w:tr>
        <w:trPr>
          <w:trHeight w:val="394" w:hRule="exact"/>
        </w:trPr>
        <w:tc>
          <w:tcPr>
            <w:tcW w:w="3380"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4"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3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b/>
                <w:spacing w:val="-1"/>
                <w:sz w:val="21"/>
              </w:rPr>
              <w:t>1,419,500.00</w:t>
            </w:r>
            <w:r>
              <w:rPr>
                <w:rFonts w:ascii="Arial Narrow"/>
                <w:sz w:val="21"/>
              </w:rPr>
            </w:r>
          </w:p>
        </w:tc>
        <w:tc>
          <w:tcPr>
            <w:tcW w:w="10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2316"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9"/>
                <w:szCs w:val="29"/>
              </w:rPr>
            </w:pPr>
          </w:p>
        </w:tc>
      </w:tr>
    </w:tbl>
    <w:p>
      <w:pPr>
        <w:spacing w:line="240" w:lineRule="auto" w:before="2"/>
        <w:rPr>
          <w:rFonts w:ascii="宋体" w:hAnsi="宋体" w:cs="宋体" w:eastAsia="宋体" w:hint="default"/>
          <w:sz w:val="11"/>
          <w:szCs w:val="11"/>
        </w:rPr>
      </w:pPr>
    </w:p>
    <w:p>
      <w:pPr>
        <w:spacing w:before="36"/>
        <w:ind w:left="838" w:right="0" w:firstLine="0"/>
        <w:jc w:val="left"/>
        <w:rPr>
          <w:rFonts w:ascii="宋体" w:hAnsi="宋体" w:cs="宋体" w:eastAsia="宋体" w:hint="default"/>
          <w:sz w:val="21"/>
          <w:szCs w:val="21"/>
        </w:rPr>
      </w:pPr>
      <w:r>
        <w:rPr/>
        <w:pict>
          <v:group style="position:absolute;margin-left:59.52pt;margin-top:-52.556362pt;width:476.4pt;height:5.55pt;mso-position-horizontal-relative:page;mso-position-vertical-relative:paragraph;z-index:-1156120" coordorigin="1190,-1051" coordsize="9528,111">
            <v:shape style="position:absolute;left:1190;top:-1051;width:3380;height:110" type="#_x0000_t75" stroked="false">
              <v:imagedata r:id="rId144" o:title=""/>
            </v:shape>
            <v:shape style="position:absolute;left:4547;top:-955;width:1426;height:14" type="#_x0000_t75" stroked="false">
              <v:imagedata r:id="rId145" o:title=""/>
            </v:shape>
            <v:shape style="position:absolute;left:5958;top:-955;width:1366;height:14" type="#_x0000_t75" stroked="false">
              <v:imagedata r:id="rId146" o:title=""/>
            </v:shape>
            <v:shape style="position:absolute;left:7309;top:-955;width:1097;height:14" type="#_x0000_t75" stroked="false">
              <v:imagedata r:id="rId147" o:title=""/>
            </v:shape>
            <v:shape style="position:absolute;left:8392;top:-950;width:2326;height:10" type="#_x0000_t75" stroked="false">
              <v:imagedata r:id="rId143" o:title=""/>
            </v:shape>
            <w10:wrap type="none"/>
          </v:group>
        </w:pict>
      </w:r>
      <w:r>
        <w:rPr/>
        <w:pict>
          <v:group style="position:absolute;margin-left:59.52pt;margin-top:-32.616364pt;width:476.4pt;height:5.4pt;mso-position-horizontal-relative:page;mso-position-vertical-relative:paragraph;z-index:-1156096" coordorigin="1190,-652" coordsize="9528,108">
            <v:shape style="position:absolute;left:1190;top:-652;width:3380;height:108" type="#_x0000_t75" stroked="false">
              <v:imagedata r:id="rId139" o:title=""/>
            </v:shape>
            <v:shape style="position:absolute;left:4547;top:-556;width:1426;height:12" type="#_x0000_t75" stroked="false">
              <v:imagedata r:id="rId140" o:title=""/>
            </v:shape>
            <v:shape style="position:absolute;left:5958;top:-556;width:1366;height:12" type="#_x0000_t75" stroked="false">
              <v:imagedata r:id="rId148" o:title=""/>
            </v:shape>
            <v:shape style="position:absolute;left:7309;top:-556;width:1097;height:12" type="#_x0000_t75" stroked="false">
              <v:imagedata r:id="rId142" o:title=""/>
            </v:shape>
            <v:shape style="position:absolute;left:8392;top:-554;width:2326;height:10" type="#_x0000_t75" stroked="false">
              <v:imagedata r:id="rId143" o:title=""/>
            </v:shape>
            <w10:wrap type="none"/>
          </v:group>
        </w:pict>
      </w:r>
      <w:r>
        <w:rPr/>
        <w:pict>
          <v:shape style="position:absolute;margin-left:227.570007pt;margin-top:-8.016333pt;width:.48003pt;height:.24pt;mso-position-horizontal-relative:page;mso-position-vertical-relative:paragraph;z-index:4576" type="#_x0000_t75" stroked="false">
            <v:imagedata r:id="rId149" o:title=""/>
          </v:shape>
        </w:pict>
      </w:r>
      <w:r>
        <w:rPr/>
        <w:pict>
          <v:shape style="position:absolute;margin-left:298.130005pt;margin-top:-8.016333pt;width:.48003pt;height:.24pt;mso-position-horizontal-relative:page;mso-position-vertical-relative:paragraph;z-index:4600" type="#_x0000_t75" stroked="false">
            <v:imagedata r:id="rId149" o:title=""/>
          </v:shape>
        </w:pict>
      </w:r>
      <w:r>
        <w:rPr/>
        <w:pict>
          <v:shape style="position:absolute;margin-left:365.709991pt;margin-top:-8.016333pt;width:.48pt;height:.24pt;mso-position-horizontal-relative:page;mso-position-vertical-relative:paragraph;z-index:4624" type="#_x0000_t75" stroked="false">
            <v:imagedata r:id="rId149" o:title=""/>
          </v:shape>
        </w:pict>
      </w:r>
      <w:r>
        <w:rPr/>
        <w:pict>
          <v:shape style="position:absolute;margin-left:419.829987pt;margin-top:-8.016333pt;width:.48003pt;height:.24pt;mso-position-horizontal-relative:page;mso-position-vertical-relative:paragraph;z-index:4648" type="#_x0000_t75" stroked="false">
            <v:imagedata r:id="rId149" o:title=""/>
          </v:shape>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）本公司期末无预付持公司</w:t>
      </w:r>
      <w:r>
        <w:rPr>
          <w:rFonts w:ascii="宋体" w:hAnsi="宋体" w:cs="宋体" w:eastAsia="宋体" w:hint="default"/>
          <w:spacing w:val="-58"/>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58"/>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）以上表决权股份的股东单位的款项。</w:t>
      </w:r>
    </w:p>
    <w:p>
      <w:pPr>
        <w:spacing w:line="338" w:lineRule="auto" w:before="197"/>
        <w:ind w:left="838" w:right="0"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4</w:t>
      </w:r>
      <w:r>
        <w:rPr>
          <w:rFonts w:ascii="宋体" w:hAnsi="宋体" w:cs="宋体" w:eastAsia="宋体" w:hint="default"/>
          <w:spacing w:val="-2"/>
          <w:sz w:val="21"/>
          <w:szCs w:val="21"/>
        </w:rPr>
        <w:t>）预付账款增加的主要原因为：本期预付北京净山湖高尔夫俱乐部有限公司的租金，本</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期未到结算期；预付峻熙（天津）科技有限公司款项为预付合同款，本期未到结算期。</w:t>
      </w:r>
    </w:p>
    <w:p>
      <w:pPr>
        <w:spacing w:line="240" w:lineRule="auto" w:before="1"/>
        <w:rPr>
          <w:rFonts w:ascii="宋体" w:hAnsi="宋体" w:cs="宋体" w:eastAsia="宋体" w:hint="default"/>
          <w:sz w:val="20"/>
          <w:szCs w:val="20"/>
        </w:rPr>
      </w:pPr>
    </w:p>
    <w:p>
      <w:pPr>
        <w:spacing w:before="0"/>
        <w:ind w:left="838"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4"/>
        <w:rPr>
          <w:rFonts w:ascii="宋体" w:hAnsi="宋体" w:cs="宋体" w:eastAsia="宋体" w:hint="default"/>
          <w:b/>
          <w:bCs/>
          <w:sz w:val="15"/>
          <w:szCs w:val="15"/>
        </w:rPr>
      </w:pPr>
    </w:p>
    <w:p>
      <w:pPr>
        <w:spacing w:before="0"/>
        <w:ind w:left="838" w:right="0" w:firstLine="0"/>
        <w:jc w:val="left"/>
        <w:rPr>
          <w:rFonts w:ascii="宋体" w:hAnsi="宋体" w:cs="宋体" w:eastAsia="宋体" w:hint="default"/>
          <w:sz w:val="21"/>
          <w:szCs w:val="21"/>
        </w:rPr>
      </w:pPr>
      <w:r>
        <w:rPr/>
        <w:pict>
          <v:group style="position:absolute;margin-left:53.880001pt;margin-top:40.973652pt;width:513.75pt;height:108pt;mso-position-horizontal-relative:page;mso-position-vertical-relative:paragraph;z-index:-1155976" coordorigin="1078,819" coordsize="10275,2160">
            <v:shape style="position:absolute;left:2612;top:819;width:2261;height:110" type="#_x0000_t75" stroked="false">
              <v:imagedata r:id="rId150" o:title=""/>
            </v:shape>
            <v:shape style="position:absolute;left:4868;top:915;width:2175;height:14" type="#_x0000_t75" stroked="false">
              <v:imagedata r:id="rId151" o:title=""/>
            </v:shape>
            <v:shape style="position:absolute;left:7029;top:920;width:4323;height:10" type="#_x0000_t75" stroked="false">
              <v:imagedata r:id="rId152" o:title=""/>
            </v:shape>
            <v:group style="position:absolute;left:4873;top:930;width:10;height:20" coordorigin="4873,930" coordsize="10,20">
              <v:shape style="position:absolute;left:4873;top:930;width:10;height:20" coordorigin="4873,930" coordsize="10,20" path="m4873,949l4883,949,4883,930,4873,930,4873,949xe" filled="true" fillcolor="#000000" stroked="false">
                <v:path arrowok="t"/>
                <v:fill type="solid"/>
              </v:shape>
            </v:group>
            <v:group style="position:absolute;left:4873;top:949;width:10;height:20" coordorigin="4873,949" coordsize="10,20">
              <v:shape style="position:absolute;left:4873;top:949;width:10;height:20" coordorigin="4873,949" coordsize="10,20" path="m4873,968l4883,968,4883,949,4873,949,4873,968xe" filled="true" fillcolor="#000000" stroked="false">
                <v:path arrowok="t"/>
                <v:fill type="solid"/>
              </v:shape>
            </v:group>
            <v:group style="position:absolute;left:4873;top:968;width:10;height:20" coordorigin="4873,968" coordsize="10,20">
              <v:shape style="position:absolute;left:4873;top:968;width:10;height:20" coordorigin="4873,968" coordsize="10,20" path="m4873,987l4883,987,4883,968,4873,968,4873,987xe" filled="true" fillcolor="#000000" stroked="false">
                <v:path arrowok="t"/>
                <v:fill type="solid"/>
              </v:shape>
            </v:group>
            <v:group style="position:absolute;left:4873;top:987;width:10;height:20" coordorigin="4873,987" coordsize="10,20">
              <v:shape style="position:absolute;left:4873;top:987;width:10;height:20" coordorigin="4873,987" coordsize="10,20" path="m4873,1007l4883,1007,4883,987,4873,987,4873,1007xe" filled="true" fillcolor="#000000" stroked="false">
                <v:path arrowok="t"/>
                <v:fill type="solid"/>
              </v:shape>
            </v:group>
            <v:group style="position:absolute;left:4873;top:1007;width:10;height:20" coordorigin="4873,1007" coordsize="10,20">
              <v:shape style="position:absolute;left:4873;top:1007;width:10;height:20" coordorigin="4873,1007" coordsize="10,20" path="m4873,1026l4883,1026,4883,1007,4873,1007,4873,1026xe" filled="true" fillcolor="#000000" stroked="false">
                <v:path arrowok="t"/>
                <v:fill type="solid"/>
              </v:shape>
            </v:group>
            <v:group style="position:absolute;left:4873;top:1026;width:10;height:20" coordorigin="4873,1026" coordsize="10,20">
              <v:shape style="position:absolute;left:4873;top:1026;width:10;height:20" coordorigin="4873,1026" coordsize="10,20" path="m4873,1045l4883,1045,4883,1026,4873,1026,4873,1045xe" filled="true" fillcolor="#000000" stroked="false">
                <v:path arrowok="t"/>
                <v:fill type="solid"/>
              </v:shape>
            </v:group>
            <v:group style="position:absolute;left:4873;top:1045;width:10;height:20" coordorigin="4873,1045" coordsize="10,20">
              <v:shape style="position:absolute;left:4873;top:1045;width:10;height:20" coordorigin="4873,1045" coordsize="10,20" path="m4873,1064l4883,1064,4883,1045,4873,1045,4873,1064xe" filled="true" fillcolor="#000000" stroked="false">
                <v:path arrowok="t"/>
                <v:fill type="solid"/>
              </v:shape>
            </v:group>
            <v:group style="position:absolute;left:4873;top:1064;width:10;height:20" coordorigin="4873,1064" coordsize="10,20">
              <v:shape style="position:absolute;left:4873;top:1064;width:10;height:20" coordorigin="4873,1064" coordsize="10,20" path="m4873,1083l4883,1083,4883,1064,4873,1064,4873,1083xe" filled="true" fillcolor="#000000" stroked="false">
                <v:path arrowok="t"/>
                <v:fill type="solid"/>
              </v:shape>
            </v:group>
            <v:group style="position:absolute;left:4873;top:1083;width:10;height:20" coordorigin="4873,1083" coordsize="10,20">
              <v:shape style="position:absolute;left:4873;top:1083;width:10;height:20" coordorigin="4873,1083" coordsize="10,20" path="m4873,1103l4883,1103,4883,1083,4873,1083,4873,1103xe" filled="true" fillcolor="#000000" stroked="false">
                <v:path arrowok="t"/>
                <v:fill type="solid"/>
              </v:shape>
            </v:group>
            <v:group style="position:absolute;left:4873;top:1103;width:10;height:20" coordorigin="4873,1103" coordsize="10,20">
              <v:shape style="position:absolute;left:4873;top:1103;width:10;height:20" coordorigin="4873,1103" coordsize="10,20" path="m4873,1122l4883,1122,4883,1103,4873,1103,4873,1122xe" filled="true" fillcolor="#000000" stroked="false">
                <v:path arrowok="t"/>
                <v:fill type="solid"/>
              </v:shape>
            </v:group>
            <v:group style="position:absolute;left:4873;top:1122;width:10;height:20" coordorigin="4873,1122" coordsize="10,20">
              <v:shape style="position:absolute;left:4873;top:1122;width:10;height:20" coordorigin="4873,1122" coordsize="10,20" path="m4873,1141l4883,1141,4883,1122,4873,1122,4873,1141xe" filled="true" fillcolor="#000000" stroked="false">
                <v:path arrowok="t"/>
                <v:fill type="solid"/>
              </v:shape>
            </v:group>
            <v:group style="position:absolute;left:4873;top:1141;width:10;height:20" coordorigin="4873,1141" coordsize="10,20">
              <v:shape style="position:absolute;left:4873;top:1141;width:10;height:20" coordorigin="4873,1141" coordsize="10,20" path="m4873,1160l4883,1160,4883,1141,4873,1141,4873,1160xe" filled="true" fillcolor="#000000" stroked="false">
                <v:path arrowok="t"/>
                <v:fill type="solid"/>
              </v:shape>
            </v:group>
            <v:group style="position:absolute;left:4873;top:1160;width:10;height:20" coordorigin="4873,1160" coordsize="10,20">
              <v:shape style="position:absolute;left:4873;top:1160;width:10;height:20" coordorigin="4873,1160" coordsize="10,20" path="m4873,1179l4883,1179,4883,1160,4873,1160,4873,1179xe" filled="true" fillcolor="#000000" stroked="false">
                <v:path arrowok="t"/>
                <v:fill type="solid"/>
              </v:shape>
            </v:group>
            <v:group style="position:absolute;left:4873;top:1179;width:10;height:20" coordorigin="4873,1179" coordsize="10,20">
              <v:shape style="position:absolute;left:4873;top:1179;width:10;height:20" coordorigin="4873,1179" coordsize="10,20" path="m4873,1199l4883,1199,4883,1179,4873,1179,4873,1199xe" filled="true" fillcolor="#000000" stroked="false">
                <v:path arrowok="t"/>
                <v:fill type="solid"/>
              </v:shape>
            </v:group>
            <v:group style="position:absolute;left:4873;top:1199;width:10;height:20" coordorigin="4873,1199" coordsize="10,20">
              <v:shape style="position:absolute;left:4873;top:1199;width:10;height:20" coordorigin="4873,1199" coordsize="10,20" path="m4873,1218l4883,1218,4883,1199,4873,1199,4873,1218xe" filled="true" fillcolor="#000000" stroked="false">
                <v:path arrowok="t"/>
                <v:fill type="solid"/>
              </v:shape>
            </v:group>
            <v:group style="position:absolute;left:4873;top:1218;width:10;height:20" coordorigin="4873,1218" coordsize="10,20">
              <v:shape style="position:absolute;left:4873;top:1218;width:10;height:20" coordorigin="4873,1218" coordsize="10,20" path="m4873,1237l4883,1237,4883,1218,4873,1218,4873,1237xe" filled="true" fillcolor="#000000" stroked="false">
                <v:path arrowok="t"/>
                <v:fill type="solid"/>
              </v:shape>
            </v:group>
            <v:group style="position:absolute;left:4873;top:1237;width:10;height:20" coordorigin="4873,1237" coordsize="10,20">
              <v:shape style="position:absolute;left:4873;top:1237;width:10;height:20" coordorigin="4873,1237" coordsize="10,20" path="m4873,1256l4883,1256,4883,1237,4873,1237,4873,1256xe" filled="true" fillcolor="#000000" stroked="false">
                <v:path arrowok="t"/>
                <v:fill type="solid"/>
              </v:shape>
            </v:group>
            <v:group style="position:absolute;left:4873;top:1256;width:10;height:20" coordorigin="4873,1256" coordsize="10,20">
              <v:shape style="position:absolute;left:4873;top:1256;width:10;height:20" coordorigin="4873,1256" coordsize="10,20" path="m4873,1275l4883,1275,4883,1256,4873,1256,4873,1275xe" filled="true" fillcolor="#000000" stroked="false">
                <v:path arrowok="t"/>
                <v:fill type="solid"/>
              </v:shape>
            </v:group>
            <v:group style="position:absolute;left:4873;top:1275;width:10;height:20" coordorigin="4873,1275" coordsize="10,20">
              <v:shape style="position:absolute;left:4873;top:1275;width:10;height:20" coordorigin="4873,1275" coordsize="10,20" path="m4873,1295l4883,1295,4883,1275,4873,1275,4873,1295xe" filled="true" fillcolor="#000000" stroked="false">
                <v:path arrowok="t"/>
                <v:fill type="solid"/>
              </v:shape>
            </v:group>
            <v:group style="position:absolute;left:4873;top:1295;width:10;height:20" coordorigin="4873,1295" coordsize="10,20">
              <v:shape style="position:absolute;left:4873;top:1295;width:10;height:20" coordorigin="4873,1295" coordsize="10,20" path="m4873,1314l4883,1314,4883,1295,4873,1295,4873,1314xe" filled="true" fillcolor="#000000" stroked="false">
                <v:path arrowok="t"/>
                <v:fill type="solid"/>
              </v:shape>
              <v:shape style="position:absolute;left:2612;top:1218;width:1450;height:108" type="#_x0000_t75" stroked="false">
                <v:imagedata r:id="rId153" o:title=""/>
              </v:shape>
              <v:shape style="position:absolute;left:4057;top:1314;width:826;height:12" type="#_x0000_t75" stroked="false">
                <v:imagedata r:id="rId154" o:title=""/>
              </v:shape>
              <v:shape style="position:absolute;left:4868;top:1316;width:1174;height:10" type="#_x0000_t75" stroked="false">
                <v:imagedata r:id="rId155" o:title=""/>
              </v:shape>
              <v:shape style="position:absolute;left:6037;top:1314;width:1006;height:12" type="#_x0000_t75" stroked="false">
                <v:imagedata r:id="rId156" o:title=""/>
              </v:shape>
              <v:shape style="position:absolute;left:7029;top:1316;width:1354;height:10" type="#_x0000_t75" stroked="false">
                <v:imagedata r:id="rId157" o:title=""/>
              </v:shape>
              <v:shape style="position:absolute;left:8377;top:1314;width:915;height:12" type="#_x0000_t75" stroked="false">
                <v:imagedata r:id="rId158" o:title=""/>
              </v:shape>
              <v:shape style="position:absolute;left:9278;top:1316;width:2074;height:10" type="#_x0000_t75" stroked="false">
                <v:imagedata r:id="rId159" o:title=""/>
              </v:shape>
            </v:group>
            <v:group style="position:absolute;left:4873;top:1326;width:10;height:20" coordorigin="4873,1326" coordsize="10,20">
              <v:shape style="position:absolute;left:4873;top:1326;width:10;height:20" coordorigin="4873,1326" coordsize="10,20" path="m4873,1345l4883,1345,4883,1326,4873,1326,4873,1345xe" filled="true" fillcolor="#000000" stroked="false">
                <v:path arrowok="t"/>
                <v:fill type="solid"/>
              </v:shape>
            </v:group>
            <v:group style="position:absolute;left:4873;top:1345;width:10;height:20" coordorigin="4873,1345" coordsize="10,20">
              <v:shape style="position:absolute;left:4873;top:1345;width:10;height:20" coordorigin="4873,1345" coordsize="10,20" path="m4873,1364l4883,1364,4883,1345,4873,1345,4873,1364xe" filled="true" fillcolor="#000000" stroked="false">
                <v:path arrowok="t"/>
                <v:fill type="solid"/>
              </v:shape>
            </v:group>
            <v:group style="position:absolute;left:4873;top:1364;width:10;height:20" coordorigin="4873,1364" coordsize="10,20">
              <v:shape style="position:absolute;left:4873;top:1364;width:10;height:20" coordorigin="4873,1364" coordsize="10,20" path="m4873,1383l4883,1383,4883,1364,4873,1364,4873,1383xe" filled="true" fillcolor="#000000" stroked="false">
                <v:path arrowok="t"/>
                <v:fill type="solid"/>
              </v:shape>
            </v:group>
            <v:group style="position:absolute;left:4873;top:1383;width:10;height:20" coordorigin="4873,1383" coordsize="10,20">
              <v:shape style="position:absolute;left:4873;top:1383;width:10;height:20" coordorigin="4873,1383" coordsize="10,20" path="m4873,1403l4883,1403,4883,1383,4873,1383,4873,1403xe" filled="true" fillcolor="#000000" stroked="false">
                <v:path arrowok="t"/>
                <v:fill type="solid"/>
              </v:shape>
            </v:group>
            <v:group style="position:absolute;left:4873;top:1403;width:10;height:20" coordorigin="4873,1403" coordsize="10,20">
              <v:shape style="position:absolute;left:4873;top:1403;width:10;height:20" coordorigin="4873,1403" coordsize="10,20" path="m4873,1422l4883,1422,4883,1403,4873,1403,4873,1422xe" filled="true" fillcolor="#000000" stroked="false">
                <v:path arrowok="t"/>
                <v:fill type="solid"/>
              </v:shape>
            </v:group>
            <v:group style="position:absolute;left:4873;top:1422;width:10;height:20" coordorigin="4873,1422" coordsize="10,20">
              <v:shape style="position:absolute;left:4873;top:1422;width:10;height:20" coordorigin="4873,1422" coordsize="10,20" path="m4873,1441l4883,1441,4883,1422,4873,1422,4873,1441xe" filled="true" fillcolor="#000000" stroked="false">
                <v:path arrowok="t"/>
                <v:fill type="solid"/>
              </v:shape>
            </v:group>
            <v:group style="position:absolute;left:4873;top:1441;width:10;height:20" coordorigin="4873,1441" coordsize="10,20">
              <v:shape style="position:absolute;left:4873;top:1441;width:10;height:20" coordorigin="4873,1441" coordsize="10,20" path="m4873,1460l4883,1460,4883,1441,4873,1441,4873,1460xe" filled="true" fillcolor="#000000" stroked="false">
                <v:path arrowok="t"/>
                <v:fill type="solid"/>
              </v:shape>
            </v:group>
            <v:group style="position:absolute;left:4873;top:1460;width:10;height:20" coordorigin="4873,1460" coordsize="10,20">
              <v:shape style="position:absolute;left:4873;top:1460;width:10;height:20" coordorigin="4873,1460" coordsize="10,20" path="m4873,1479l4883,1479,4883,1460,4873,1460,4873,1479xe" filled="true" fillcolor="#000000" stroked="false">
                <v:path arrowok="t"/>
                <v:fill type="solid"/>
              </v:shape>
            </v:group>
            <v:group style="position:absolute;left:4873;top:1479;width:10;height:20" coordorigin="4873,1479" coordsize="10,20">
              <v:shape style="position:absolute;left:4873;top:1479;width:10;height:20" coordorigin="4873,1479" coordsize="10,20" path="m4873,1499l4883,1499,4883,1479,4873,1479,4873,1499xe" filled="true" fillcolor="#000000" stroked="false">
                <v:path arrowok="t"/>
                <v:fill type="solid"/>
              </v:shape>
            </v:group>
            <v:group style="position:absolute;left:4873;top:1499;width:10;height:20" coordorigin="4873,1499" coordsize="10,20">
              <v:shape style="position:absolute;left:4873;top:1499;width:10;height:20" coordorigin="4873,1499" coordsize="10,20" path="m4873,1518l4883,1518,4883,1499,4873,1499,4873,1518xe" filled="true" fillcolor="#000000" stroked="false">
                <v:path arrowok="t"/>
                <v:fill type="solid"/>
              </v:shape>
            </v:group>
            <v:group style="position:absolute;left:4873;top:1518;width:10;height:20" coordorigin="4873,1518" coordsize="10,20">
              <v:shape style="position:absolute;left:4873;top:1518;width:10;height:20" coordorigin="4873,1518" coordsize="10,20" path="m4873,1537l4883,1537,4883,1518,4873,1518,4873,1537xe" filled="true" fillcolor="#000000" stroked="false">
                <v:path arrowok="t"/>
                <v:fill type="solid"/>
              </v:shape>
            </v:group>
            <v:group style="position:absolute;left:4873;top:1537;width:10;height:20" coordorigin="4873,1537" coordsize="10,20">
              <v:shape style="position:absolute;left:4873;top:1537;width:10;height:20" coordorigin="4873,1537" coordsize="10,20" path="m4873,1556l4883,1556,4883,1537,4873,1537,4873,1556xe" filled="true" fillcolor="#000000" stroked="false">
                <v:path arrowok="t"/>
                <v:fill type="solid"/>
              </v:shape>
            </v:group>
            <v:group style="position:absolute;left:4873;top:1556;width:10;height:20" coordorigin="4873,1556" coordsize="10,20">
              <v:shape style="position:absolute;left:4873;top:1556;width:10;height:20" coordorigin="4873,1556" coordsize="10,20" path="m4873,1575l4883,1575,4883,1556,4873,1556,4873,1575xe" filled="true" fillcolor="#000000" stroked="false">
                <v:path arrowok="t"/>
                <v:fill type="solid"/>
              </v:shape>
            </v:group>
            <v:group style="position:absolute;left:4873;top:1575;width:10;height:20" coordorigin="4873,1575" coordsize="10,20">
              <v:shape style="position:absolute;left:4873;top:1575;width:10;height:20" coordorigin="4873,1575" coordsize="10,20" path="m4873,1595l4883,1595,4883,1575,4873,1575,4873,1595xe" filled="true" fillcolor="#000000" stroked="false">
                <v:path arrowok="t"/>
                <v:fill type="solid"/>
              </v:shape>
            </v:group>
            <v:group style="position:absolute;left:4873;top:1595;width:10;height:20" coordorigin="4873,1595" coordsize="10,20">
              <v:shape style="position:absolute;left:4873;top:1595;width:10;height:20" coordorigin="4873,1595" coordsize="10,20" path="m4873,1614l4883,1614,4883,1595,4873,1595,4873,1614xe" filled="true" fillcolor="#000000" stroked="false">
                <v:path arrowok="t"/>
                <v:fill type="solid"/>
              </v:shape>
            </v:group>
            <v:group style="position:absolute;left:4873;top:1614;width:10;height:20" coordorigin="4873,1614" coordsize="10,20">
              <v:shape style="position:absolute;left:4873;top:1614;width:10;height:20" coordorigin="4873,1614" coordsize="10,20" path="m4873,1633l4883,1633,4883,1614,4873,1614,4873,1633xe" filled="true" fillcolor="#000000" stroked="false">
                <v:path arrowok="t"/>
                <v:fill type="solid"/>
              </v:shape>
            </v:group>
            <v:group style="position:absolute;left:4873;top:1633;width:10;height:20" coordorigin="4873,1633" coordsize="10,20">
              <v:shape style="position:absolute;left:4873;top:1633;width:10;height:20" coordorigin="4873,1633" coordsize="10,20" path="m4873,1652l4883,1652,4883,1633,4873,1633,4873,1652xe" filled="true" fillcolor="#000000" stroked="false">
                <v:path arrowok="t"/>
                <v:fill type="solid"/>
              </v:shape>
            </v:group>
            <v:group style="position:absolute;left:4873;top:1652;width:10;height:20" coordorigin="4873,1652" coordsize="10,20">
              <v:shape style="position:absolute;left:4873;top:1652;width:10;height:20" coordorigin="4873,1652" coordsize="10,20" path="m4873,1671l4883,1671,4883,1652,4873,1652,4873,1671xe" filled="true" fillcolor="#000000" stroked="false">
                <v:path arrowok="t"/>
                <v:fill type="solid"/>
              </v:shape>
            </v:group>
            <v:group style="position:absolute;left:4873;top:1671;width:10;height:20" coordorigin="4873,1671" coordsize="10,20">
              <v:shape style="position:absolute;left:4873;top:1671;width:10;height:20" coordorigin="4873,1671" coordsize="10,20" path="m4873,1691l4883,1691,4883,1671,4873,1671,4873,1691xe" filled="true" fillcolor="#000000" stroked="false">
                <v:path arrowok="t"/>
                <v:fill type="solid"/>
              </v:shape>
            </v:group>
            <v:group style="position:absolute;left:4873;top:1691;width:10;height:20" coordorigin="4873,1691" coordsize="10,20">
              <v:shape style="position:absolute;left:4873;top:1691;width:10;height:20" coordorigin="4873,1691" coordsize="10,20" path="m4873,1710l4883,1710,4883,1691,4873,1691,4873,1710xe" filled="true" fillcolor="#000000" stroked="false">
                <v:path arrowok="t"/>
                <v:fill type="solid"/>
              </v:shape>
            </v:group>
            <v:group style="position:absolute;left:4873;top:1710;width:10;height:20" coordorigin="4873,1710" coordsize="10,20">
              <v:shape style="position:absolute;left:4873;top:1710;width:10;height:20" coordorigin="4873,1710" coordsize="10,20" path="m4873,1729l4883,1729,4883,1710,4873,1710,4873,1729xe" filled="true" fillcolor="#000000" stroked="false">
                <v:path arrowok="t"/>
                <v:fill type="solid"/>
              </v:shape>
            </v:group>
            <v:group style="position:absolute;left:4873;top:1729;width:10;height:20" coordorigin="4873,1729" coordsize="10,20">
              <v:shape style="position:absolute;left:4873;top:1729;width:10;height:20" coordorigin="4873,1729" coordsize="10,20" path="m4873,1748l4883,1748,4883,1729,4873,1729,4873,1748xe" filled="true" fillcolor="#000000" stroked="false">
                <v:path arrowok="t"/>
                <v:fill type="solid"/>
              </v:shape>
            </v:group>
            <v:group style="position:absolute;left:4873;top:1748;width:10;height:20" coordorigin="4873,1748" coordsize="10,20">
              <v:shape style="position:absolute;left:4873;top:1748;width:10;height:20" coordorigin="4873,1748" coordsize="10,20" path="m4873,1767l4883,1767,4883,1748,4873,1748,4873,1767xe" filled="true" fillcolor="#000000" stroked="false">
                <v:path arrowok="t"/>
                <v:fill type="solid"/>
              </v:shape>
            </v:group>
            <v:group style="position:absolute;left:4873;top:1767;width:10;height:20" coordorigin="4873,1767" coordsize="10,20">
              <v:shape style="position:absolute;left:4873;top:1767;width:10;height:20" coordorigin="4873,1767" coordsize="10,20" path="m4873,1787l4883,1787,4883,1767,4873,1767,4873,1787xe" filled="true" fillcolor="#000000" stroked="false">
                <v:path arrowok="t"/>
                <v:fill type="solid"/>
              </v:shape>
            </v:group>
            <v:group style="position:absolute;left:4873;top:1787;width:10;height:20" coordorigin="4873,1787" coordsize="10,20">
              <v:shape style="position:absolute;left:4873;top:1787;width:10;height:20" coordorigin="4873,1787" coordsize="10,20" path="m4873,1806l4883,1806,4883,1787,4873,1787,4873,1806xe" filled="true" fillcolor="#000000" stroked="false">
                <v:path arrowok="t"/>
                <v:fill type="solid"/>
              </v:shape>
            </v:group>
            <v:group style="position:absolute;left:4873;top:1806;width:10;height:20" coordorigin="4873,1806" coordsize="10,20">
              <v:shape style="position:absolute;left:4873;top:1806;width:10;height:20" coordorigin="4873,1806" coordsize="10,20" path="m4873,1825l4883,1825,4883,1806,4873,1806,4873,1825xe" filled="true" fillcolor="#000000" stroked="false">
                <v:path arrowok="t"/>
                <v:fill type="solid"/>
              </v:shape>
            </v:group>
            <v:group style="position:absolute;left:4873;top:1825;width:10;height:20" coordorigin="4873,1825" coordsize="10,20">
              <v:shape style="position:absolute;left:4873;top:1825;width:10;height:20" coordorigin="4873,1825" coordsize="10,20" path="m4873,1844l4883,1844,4883,1825,4873,1825,4873,1844xe" filled="true" fillcolor="#000000" stroked="false">
                <v:path arrowok="t"/>
                <v:fill type="solid"/>
              </v:shape>
            </v:group>
            <v:group style="position:absolute;left:8382;top:1326;width:10;height:20" coordorigin="8382,1326" coordsize="10,20">
              <v:shape style="position:absolute;left:8382;top:1326;width:10;height:20" coordorigin="8382,1326" coordsize="10,20" path="m8382,1345l8392,1345,8392,1326,8382,1326,8382,1345xe" filled="true" fillcolor="#000000" stroked="false">
                <v:path arrowok="t"/>
                <v:fill type="solid"/>
              </v:shape>
            </v:group>
            <v:group style="position:absolute;left:8382;top:1345;width:10;height:20" coordorigin="8382,1345" coordsize="10,20">
              <v:shape style="position:absolute;left:8382;top:1345;width:10;height:20" coordorigin="8382,1345" coordsize="10,20" path="m8382,1364l8392,1364,8392,1345,8382,1345,8382,1364xe" filled="true" fillcolor="#000000" stroked="false">
                <v:path arrowok="t"/>
                <v:fill type="solid"/>
              </v:shape>
            </v:group>
            <v:group style="position:absolute;left:8382;top:1364;width:10;height:20" coordorigin="8382,1364" coordsize="10,20">
              <v:shape style="position:absolute;left:8382;top:1364;width:10;height:20" coordorigin="8382,1364" coordsize="10,20" path="m8382,1383l8392,1383,8392,1364,8382,1364,8382,1383xe" filled="true" fillcolor="#000000" stroked="false">
                <v:path arrowok="t"/>
                <v:fill type="solid"/>
              </v:shape>
            </v:group>
            <v:group style="position:absolute;left:8382;top:1383;width:10;height:20" coordorigin="8382,1383" coordsize="10,20">
              <v:shape style="position:absolute;left:8382;top:1383;width:10;height:20" coordorigin="8382,1383" coordsize="10,20" path="m8382,1403l8392,1403,8392,1383,8382,1383,8382,1403xe" filled="true" fillcolor="#000000" stroked="false">
                <v:path arrowok="t"/>
                <v:fill type="solid"/>
              </v:shape>
            </v:group>
            <v:group style="position:absolute;left:8382;top:1403;width:10;height:20" coordorigin="8382,1403" coordsize="10,20">
              <v:shape style="position:absolute;left:8382;top:1403;width:10;height:20" coordorigin="8382,1403" coordsize="10,20" path="m8382,1422l8392,1422,8392,1403,8382,1403,8382,1422xe" filled="true" fillcolor="#000000" stroked="false">
                <v:path arrowok="t"/>
                <v:fill type="solid"/>
              </v:shape>
            </v:group>
            <v:group style="position:absolute;left:8382;top:1422;width:10;height:20" coordorigin="8382,1422" coordsize="10,20">
              <v:shape style="position:absolute;left:8382;top:1422;width:10;height:20" coordorigin="8382,1422" coordsize="10,20" path="m8382,1441l8392,1441,8392,1422,8382,1422,8382,1441xe" filled="true" fillcolor="#000000" stroked="false">
                <v:path arrowok="t"/>
                <v:fill type="solid"/>
              </v:shape>
            </v:group>
            <v:group style="position:absolute;left:8382;top:1441;width:10;height:20" coordorigin="8382,1441" coordsize="10,20">
              <v:shape style="position:absolute;left:8382;top:1441;width:10;height:20" coordorigin="8382,1441" coordsize="10,20" path="m8382,1460l8392,1460,8392,1441,8382,1441,8382,1460xe" filled="true" fillcolor="#000000" stroked="false">
                <v:path arrowok="t"/>
                <v:fill type="solid"/>
              </v:shape>
            </v:group>
            <v:group style="position:absolute;left:8382;top:1460;width:10;height:20" coordorigin="8382,1460" coordsize="10,20">
              <v:shape style="position:absolute;left:8382;top:1460;width:10;height:20" coordorigin="8382,1460" coordsize="10,20" path="m8382,1479l8392,1479,8392,1460,8382,1460,8382,1479xe" filled="true" fillcolor="#000000" stroked="false">
                <v:path arrowok="t"/>
                <v:fill type="solid"/>
              </v:shape>
            </v:group>
            <v:group style="position:absolute;left:8382;top:1479;width:10;height:20" coordorigin="8382,1479" coordsize="10,20">
              <v:shape style="position:absolute;left:8382;top:1479;width:10;height:20" coordorigin="8382,1479" coordsize="10,20" path="m8382,1499l8392,1499,8392,1479,8382,1479,8382,1499xe" filled="true" fillcolor="#000000" stroked="false">
                <v:path arrowok="t"/>
                <v:fill type="solid"/>
              </v:shape>
            </v:group>
            <v:group style="position:absolute;left:8382;top:1499;width:10;height:20" coordorigin="8382,1499" coordsize="10,20">
              <v:shape style="position:absolute;left:8382;top:1499;width:10;height:20" coordorigin="8382,1499" coordsize="10,20" path="m8382,1518l8392,1518,8392,1499,8382,1499,8382,1518xe" filled="true" fillcolor="#000000" stroked="false">
                <v:path arrowok="t"/>
                <v:fill type="solid"/>
              </v:shape>
            </v:group>
            <v:group style="position:absolute;left:8382;top:1518;width:10;height:20" coordorigin="8382,1518" coordsize="10,20">
              <v:shape style="position:absolute;left:8382;top:1518;width:10;height:20" coordorigin="8382,1518" coordsize="10,20" path="m8382,1537l8392,1537,8392,1518,8382,1518,8382,1537xe" filled="true" fillcolor="#000000" stroked="false">
                <v:path arrowok="t"/>
                <v:fill type="solid"/>
              </v:shape>
            </v:group>
            <v:group style="position:absolute;left:8382;top:1537;width:10;height:20" coordorigin="8382,1537" coordsize="10,20">
              <v:shape style="position:absolute;left:8382;top:1537;width:10;height:20" coordorigin="8382,1537" coordsize="10,20" path="m8382,1556l8392,1556,8392,1537,8382,1537,8382,1556xe" filled="true" fillcolor="#000000" stroked="false">
                <v:path arrowok="t"/>
                <v:fill type="solid"/>
              </v:shape>
            </v:group>
            <v:group style="position:absolute;left:8382;top:1556;width:10;height:20" coordorigin="8382,1556" coordsize="10,20">
              <v:shape style="position:absolute;left:8382;top:1556;width:10;height:20" coordorigin="8382,1556" coordsize="10,20" path="m8382,1575l8392,1575,8392,1556,8382,1556,8382,1575xe" filled="true" fillcolor="#000000" stroked="false">
                <v:path arrowok="t"/>
                <v:fill type="solid"/>
              </v:shape>
            </v:group>
            <v:group style="position:absolute;left:8382;top:1575;width:10;height:20" coordorigin="8382,1575" coordsize="10,20">
              <v:shape style="position:absolute;left:8382;top:1575;width:10;height:20" coordorigin="8382,1575" coordsize="10,20" path="m8382,1595l8392,1595,8392,1575,8382,1575,8382,1595xe" filled="true" fillcolor="#000000" stroked="false">
                <v:path arrowok="t"/>
                <v:fill type="solid"/>
              </v:shape>
            </v:group>
            <v:group style="position:absolute;left:8382;top:1595;width:10;height:20" coordorigin="8382,1595" coordsize="10,20">
              <v:shape style="position:absolute;left:8382;top:1595;width:10;height:20" coordorigin="8382,1595" coordsize="10,20" path="m8382,1614l8392,1614,8392,1595,8382,1595,8382,1614xe" filled="true" fillcolor="#000000" stroked="false">
                <v:path arrowok="t"/>
                <v:fill type="solid"/>
              </v:shape>
            </v:group>
            <v:group style="position:absolute;left:8382;top:1614;width:10;height:20" coordorigin="8382,1614" coordsize="10,20">
              <v:shape style="position:absolute;left:8382;top:1614;width:10;height:20" coordorigin="8382,1614" coordsize="10,20" path="m8382,1633l8392,1633,8392,1614,8382,1614,8382,1633xe" filled="true" fillcolor="#000000" stroked="false">
                <v:path arrowok="t"/>
                <v:fill type="solid"/>
              </v:shape>
            </v:group>
            <v:group style="position:absolute;left:8382;top:1633;width:10;height:20" coordorigin="8382,1633" coordsize="10,20">
              <v:shape style="position:absolute;left:8382;top:1633;width:10;height:20" coordorigin="8382,1633" coordsize="10,20" path="m8382,1652l8392,1652,8392,1633,8382,1633,8382,1652xe" filled="true" fillcolor="#000000" stroked="false">
                <v:path arrowok="t"/>
                <v:fill type="solid"/>
              </v:shape>
            </v:group>
            <v:group style="position:absolute;left:8382;top:1652;width:10;height:20" coordorigin="8382,1652" coordsize="10,20">
              <v:shape style="position:absolute;left:8382;top:1652;width:10;height:20" coordorigin="8382,1652" coordsize="10,20" path="m8382,1671l8392,1671,8392,1652,8382,1652,8382,1671xe" filled="true" fillcolor="#000000" stroked="false">
                <v:path arrowok="t"/>
                <v:fill type="solid"/>
              </v:shape>
            </v:group>
            <v:group style="position:absolute;left:8382;top:1671;width:10;height:20" coordorigin="8382,1671" coordsize="10,20">
              <v:shape style="position:absolute;left:8382;top:1671;width:10;height:20" coordorigin="8382,1671" coordsize="10,20" path="m8382,1691l8392,1691,8392,1671,8382,1671,8382,1691xe" filled="true" fillcolor="#000000" stroked="false">
                <v:path arrowok="t"/>
                <v:fill type="solid"/>
              </v:shape>
            </v:group>
            <v:group style="position:absolute;left:8382;top:1691;width:10;height:20" coordorigin="8382,1691" coordsize="10,20">
              <v:shape style="position:absolute;left:8382;top:1691;width:10;height:20" coordorigin="8382,1691" coordsize="10,20" path="m8382,1710l8392,1710,8392,1691,8382,1691,8382,1710xe" filled="true" fillcolor="#000000" stroked="false">
                <v:path arrowok="t"/>
                <v:fill type="solid"/>
              </v:shape>
            </v:group>
            <v:group style="position:absolute;left:8382;top:1710;width:10;height:20" coordorigin="8382,1710" coordsize="10,20">
              <v:shape style="position:absolute;left:8382;top:1710;width:10;height:20" coordorigin="8382,1710" coordsize="10,20" path="m8382,1729l8392,1729,8392,1710,8382,1710,8382,1729xe" filled="true" fillcolor="#000000" stroked="false">
                <v:path arrowok="t"/>
                <v:fill type="solid"/>
              </v:shape>
            </v:group>
            <v:group style="position:absolute;left:8382;top:1729;width:10;height:20" coordorigin="8382,1729" coordsize="10,20">
              <v:shape style="position:absolute;left:8382;top:1729;width:10;height:20" coordorigin="8382,1729" coordsize="10,20" path="m8382,1748l8392,1748,8392,1729,8382,1729,8382,1748xe" filled="true" fillcolor="#000000" stroked="false">
                <v:path arrowok="t"/>
                <v:fill type="solid"/>
              </v:shape>
            </v:group>
            <v:group style="position:absolute;left:8382;top:1748;width:10;height:20" coordorigin="8382,1748" coordsize="10,20">
              <v:shape style="position:absolute;left:8382;top:1748;width:10;height:20" coordorigin="8382,1748" coordsize="10,20" path="m8382,1767l8392,1767,8392,1748,8382,1748,8382,1767xe" filled="true" fillcolor="#000000" stroked="false">
                <v:path arrowok="t"/>
                <v:fill type="solid"/>
              </v:shape>
            </v:group>
            <v:group style="position:absolute;left:8382;top:1767;width:10;height:20" coordorigin="8382,1767" coordsize="10,20">
              <v:shape style="position:absolute;left:8382;top:1767;width:10;height:20" coordorigin="8382,1767" coordsize="10,20" path="m8382,1787l8392,1787,8392,1767,8382,1767,8382,1787xe" filled="true" fillcolor="#000000" stroked="false">
                <v:path arrowok="t"/>
                <v:fill type="solid"/>
              </v:shape>
            </v:group>
            <v:group style="position:absolute;left:8382;top:1787;width:10;height:20" coordorigin="8382,1787" coordsize="10,20">
              <v:shape style="position:absolute;left:8382;top:1787;width:10;height:20" coordorigin="8382,1787" coordsize="10,20" path="m8382,1806l8392,1806,8392,1787,8382,1787,8382,1806xe" filled="true" fillcolor="#000000" stroked="false">
                <v:path arrowok="t"/>
                <v:fill type="solid"/>
              </v:shape>
            </v:group>
            <v:group style="position:absolute;left:8382;top:1806;width:10;height:20" coordorigin="8382,1806" coordsize="10,20">
              <v:shape style="position:absolute;left:8382;top:1806;width:10;height:20" coordorigin="8382,1806" coordsize="10,20" path="m8382,1825l8392,1825,8392,1806,8382,1806,8382,1825xe" filled="true" fillcolor="#000000" stroked="false">
                <v:path arrowok="t"/>
                <v:fill type="solid"/>
              </v:shape>
            </v:group>
            <v:group style="position:absolute;left:8382;top:1825;width:10;height:20" coordorigin="8382,1825" coordsize="10,20">
              <v:shape style="position:absolute;left:8382;top:1825;width:10;height:20" coordorigin="8382,1825" coordsize="10,20" path="m8382,1844l8392,1844,8392,1825,8382,1825,8382,1844xe" filled="true" fillcolor="#000000" stroked="false">
                <v:path arrowok="t"/>
                <v:fill type="solid"/>
              </v:shape>
              <v:shape style="position:absolute;left:4873;top:1863;width:10;height:7" type="#_x0000_t75" stroked="false">
                <v:imagedata r:id="rId149" o:title=""/>
              </v:shape>
            </v:group>
            <v:group style="position:absolute;left:4873;top:1899;width:10;height:20" coordorigin="4873,1899" coordsize="10,20">
              <v:shape style="position:absolute;left:4873;top:1899;width:10;height:20" coordorigin="4873,1899" coordsize="10,20" path="m4873,1919l4883,1919,4883,1899,4873,1899,4873,1919xe" filled="true" fillcolor="#000000" stroked="false">
                <v:path arrowok="t"/>
                <v:fill type="solid"/>
              </v:shape>
            </v:group>
            <v:group style="position:absolute;left:4873;top:1919;width:10;height:20" coordorigin="4873,1919" coordsize="10,20">
              <v:shape style="position:absolute;left:4873;top:1919;width:10;height:20" coordorigin="4873,1919" coordsize="10,20" path="m4873,1938l4883,1938,4883,1919,4873,1919,4873,1938xe" filled="true" fillcolor="#000000" stroked="false">
                <v:path arrowok="t"/>
                <v:fill type="solid"/>
              </v:shape>
            </v:group>
            <v:group style="position:absolute;left:4873;top:1938;width:10;height:20" coordorigin="4873,1938" coordsize="10,20">
              <v:shape style="position:absolute;left:4873;top:1938;width:10;height:20" coordorigin="4873,1938" coordsize="10,20" path="m4873,1957l4883,1957,4883,1938,4873,1938,4873,1957xe" filled="true" fillcolor="#000000" stroked="false">
                <v:path arrowok="t"/>
                <v:fill type="solid"/>
              </v:shape>
            </v:group>
            <v:group style="position:absolute;left:4873;top:1957;width:10;height:20" coordorigin="4873,1957" coordsize="10,20">
              <v:shape style="position:absolute;left:4873;top:1957;width:10;height:20" coordorigin="4873,1957" coordsize="10,20" path="m4873,1976l4883,1976,4883,1957,4873,1957,4873,1976xe" filled="true" fillcolor="#000000" stroked="false">
                <v:path arrowok="t"/>
                <v:fill type="solid"/>
              </v:shape>
            </v:group>
            <v:group style="position:absolute;left:4873;top:1976;width:10;height:20" coordorigin="4873,1976" coordsize="10,20">
              <v:shape style="position:absolute;left:4873;top:1976;width:10;height:20" coordorigin="4873,1976" coordsize="10,20" path="m4873,1995l4883,1995,4883,1976,4873,1976,4873,1995xe" filled="true" fillcolor="#000000" stroked="false">
                <v:path arrowok="t"/>
                <v:fill type="solid"/>
              </v:shape>
            </v:group>
            <v:group style="position:absolute;left:4873;top:1995;width:10;height:20" coordorigin="4873,1995" coordsize="10,20">
              <v:shape style="position:absolute;left:4873;top:1995;width:10;height:20" coordorigin="4873,1995" coordsize="10,20" path="m4873,2015l4883,2015,4883,1995,4873,1995,4873,2015xe" filled="true" fillcolor="#000000" stroked="false">
                <v:path arrowok="t"/>
                <v:fill type="solid"/>
              </v:shape>
            </v:group>
            <v:group style="position:absolute;left:4873;top:2015;width:10;height:20" coordorigin="4873,2015" coordsize="10,20">
              <v:shape style="position:absolute;left:4873;top:2015;width:10;height:20" coordorigin="4873,2015" coordsize="10,20" path="m4873,2034l4883,2034,4883,2015,4873,2015,4873,2034xe" filled="true" fillcolor="#000000" stroked="false">
                <v:path arrowok="t"/>
                <v:fill type="solid"/>
              </v:shape>
            </v:group>
            <v:group style="position:absolute;left:4873;top:2034;width:10;height:20" coordorigin="4873,2034" coordsize="10,20">
              <v:shape style="position:absolute;left:4873;top:2034;width:10;height:20" coordorigin="4873,2034" coordsize="10,20" path="m4873,2053l4883,2053,4883,2034,4873,2034,4873,2053xe" filled="true" fillcolor="#000000" stroked="false">
                <v:path arrowok="t"/>
                <v:fill type="solid"/>
              </v:shape>
            </v:group>
            <v:group style="position:absolute;left:4873;top:2053;width:10;height:20" coordorigin="4873,2053" coordsize="10,20">
              <v:shape style="position:absolute;left:4873;top:2053;width:10;height:20" coordorigin="4873,2053" coordsize="10,20" path="m4873,2072l4883,2072,4883,2053,4873,2053,4873,2072xe" filled="true" fillcolor="#000000" stroked="false">
                <v:path arrowok="t"/>
                <v:fill type="solid"/>
              </v:shape>
            </v:group>
            <v:group style="position:absolute;left:4873;top:2072;width:10;height:20" coordorigin="4873,2072" coordsize="10,20">
              <v:shape style="position:absolute;left:4873;top:2072;width:10;height:20" coordorigin="4873,2072" coordsize="10,20" path="m4873,2091l4883,2091,4883,2072,4873,2072,4873,2091xe" filled="true" fillcolor="#000000" stroked="false">
                <v:path arrowok="t"/>
                <v:fill type="solid"/>
              </v:shape>
            </v:group>
            <v:group style="position:absolute;left:4873;top:2091;width:10;height:20" coordorigin="4873,2091" coordsize="10,20">
              <v:shape style="position:absolute;left:4873;top:2091;width:10;height:20" coordorigin="4873,2091" coordsize="10,20" path="m4873,2111l4883,2111,4883,2091,4873,2091,4873,2111xe" filled="true" fillcolor="#000000" stroked="false">
                <v:path arrowok="t"/>
                <v:fill type="solid"/>
              </v:shape>
            </v:group>
            <v:group style="position:absolute;left:4873;top:2111;width:10;height:20" coordorigin="4873,2111" coordsize="10,20">
              <v:shape style="position:absolute;left:4873;top:2111;width:10;height:20" coordorigin="4873,2111" coordsize="10,20" path="m4873,2130l4883,2130,4883,2111,4873,2111,4873,2130xe" filled="true" fillcolor="#000000" stroked="false">
                <v:path arrowok="t"/>
                <v:fill type="solid"/>
              </v:shape>
            </v:group>
            <v:group style="position:absolute;left:4873;top:2130;width:10;height:20" coordorigin="4873,2130" coordsize="10,20">
              <v:shape style="position:absolute;left:4873;top:2130;width:10;height:20" coordorigin="4873,2130" coordsize="10,20" path="m4873,2149l4883,2149,4883,2130,4873,2130,4873,2149xe" filled="true" fillcolor="#000000" stroked="false">
                <v:path arrowok="t"/>
                <v:fill type="solid"/>
              </v:shape>
            </v:group>
            <v:group style="position:absolute;left:4873;top:2149;width:10;height:20" coordorigin="4873,2149" coordsize="10,20">
              <v:shape style="position:absolute;left:4873;top:2149;width:10;height:20" coordorigin="4873,2149" coordsize="10,20" path="m4873,2168l4883,2168,4883,2149,4873,2149,4873,2168xe" filled="true" fillcolor="#000000" stroked="false">
                <v:path arrowok="t"/>
                <v:fill type="solid"/>
              </v:shape>
            </v:group>
            <v:group style="position:absolute;left:4873;top:2168;width:10;height:20" coordorigin="4873,2168" coordsize="10,20">
              <v:shape style="position:absolute;left:4873;top:2168;width:10;height:20" coordorigin="4873,2168" coordsize="10,20" path="m4873,2187l4883,2187,4883,2168,4873,2168,4873,2187xe" filled="true" fillcolor="#000000" stroked="false">
                <v:path arrowok="t"/>
                <v:fill type="solid"/>
              </v:shape>
            </v:group>
            <v:group style="position:absolute;left:4873;top:2187;width:10;height:20" coordorigin="4873,2187" coordsize="10,20">
              <v:shape style="position:absolute;left:4873;top:2187;width:10;height:20" coordorigin="4873,2187" coordsize="10,20" path="m4873,2207l4883,2207,4883,2187,4873,2187,4873,2207xe" filled="true" fillcolor="#000000" stroked="false">
                <v:path arrowok="t"/>
                <v:fill type="solid"/>
              </v:shape>
            </v:group>
            <v:group style="position:absolute;left:4873;top:2207;width:10;height:20" coordorigin="4873,2207" coordsize="10,20">
              <v:shape style="position:absolute;left:4873;top:2207;width:10;height:20" coordorigin="4873,2207" coordsize="10,20" path="m4873,2226l4883,2226,4883,2207,4873,2207,4873,2226xe" filled="true" fillcolor="#000000" stroked="false">
                <v:path arrowok="t"/>
                <v:fill type="solid"/>
              </v:shape>
            </v:group>
            <v:group style="position:absolute;left:4873;top:2226;width:10;height:20" coordorigin="4873,2226" coordsize="10,20">
              <v:shape style="position:absolute;left:4873;top:2226;width:10;height:20" coordorigin="4873,2226" coordsize="10,20" path="m4873,2245l4883,2245,4883,2226,4873,2226,4873,2245xe" filled="true" fillcolor="#000000" stroked="false">
                <v:path arrowok="t"/>
                <v:fill type="solid"/>
              </v:shape>
            </v:group>
            <v:group style="position:absolute;left:4873;top:2245;width:10;height:20" coordorigin="4873,2245" coordsize="10,20">
              <v:shape style="position:absolute;left:4873;top:2245;width:10;height:20" coordorigin="4873,2245" coordsize="10,20" path="m4873,2264l4883,2264,4883,2245,4873,2245,4873,2264xe" filled="true" fillcolor="#000000" stroked="false">
                <v:path arrowok="t"/>
                <v:fill type="solid"/>
              </v:shape>
            </v:group>
            <v:group style="position:absolute;left:4873;top:2264;width:10;height:20" coordorigin="4873,2264" coordsize="10,20">
              <v:shape style="position:absolute;left:4873;top:2264;width:10;height:20" coordorigin="4873,2264" coordsize="10,20" path="m4873,2283l4883,2283,4883,2264,4873,2264,4873,2283xe" filled="true" fillcolor="#000000" stroked="false">
                <v:path arrowok="t"/>
                <v:fill type="solid"/>
              </v:shape>
            </v:group>
            <v:group style="position:absolute;left:4873;top:2283;width:10;height:20" coordorigin="4873,2283" coordsize="10,20">
              <v:shape style="position:absolute;left:4873;top:2283;width:10;height:20" coordorigin="4873,2283" coordsize="10,20" path="m4873,2303l4883,2303,4883,2283,4873,2283,4873,2303xe" filled="true" fillcolor="#000000" stroked="false">
                <v:path arrowok="t"/>
                <v:fill type="solid"/>
              </v:shape>
            </v:group>
            <v:group style="position:absolute;left:4873;top:2303;width:10;height:20" coordorigin="4873,2303" coordsize="10,20">
              <v:shape style="position:absolute;left:4873;top:2303;width:10;height:20" coordorigin="4873,2303" coordsize="10,20" path="m4873,2322l4883,2322,4883,2303,4873,2303,4873,2322xe" filled="true" fillcolor="#000000" stroked="false">
                <v:path arrowok="t"/>
                <v:fill type="solid"/>
              </v:shape>
            </v:group>
            <v:group style="position:absolute;left:4873;top:2322;width:10;height:20" coordorigin="4873,2322" coordsize="10,20">
              <v:shape style="position:absolute;left:4873;top:2322;width:10;height:20" coordorigin="4873,2322" coordsize="10,20" path="m4873,2341l4883,2341,4883,2322,4873,2322,4873,2341xe" filled="true" fillcolor="#000000" stroked="false">
                <v:path arrowok="t"/>
                <v:fill type="solid"/>
              </v:shape>
            </v:group>
            <v:group style="position:absolute;left:4873;top:2341;width:10;height:20" coordorigin="4873,2341" coordsize="10,20">
              <v:shape style="position:absolute;left:4873;top:2341;width:10;height:20" coordorigin="4873,2341" coordsize="10,20" path="m4873,2360l4883,2360,4883,2341,4873,2341,4873,2360xe" filled="true" fillcolor="#000000" stroked="false">
                <v:path arrowok="t"/>
                <v:fill type="solid"/>
              </v:shape>
            </v:group>
            <v:group style="position:absolute;left:4873;top:2360;width:10;height:20" coordorigin="4873,2360" coordsize="10,20">
              <v:shape style="position:absolute;left:4873;top:2360;width:10;height:20" coordorigin="4873,2360" coordsize="10,20" path="m4873,2379l4883,2379,4883,2360,4873,2360,4873,2379xe" filled="true" fillcolor="#000000" stroked="false">
                <v:path arrowok="t"/>
                <v:fill type="solid"/>
              </v:shape>
            </v:group>
            <v:group style="position:absolute;left:4873;top:2379;width:10;height:20" coordorigin="4873,2379" coordsize="10,20">
              <v:shape style="position:absolute;left:4873;top:2379;width:10;height:20" coordorigin="4873,2379" coordsize="10,20" path="m4873,2399l4883,2399,4883,2379,4873,2379,4873,2399xe" filled="true" fillcolor="#000000" stroked="false">
                <v:path arrowok="t"/>
                <v:fill type="solid"/>
              </v:shape>
            </v:group>
            <v:group style="position:absolute;left:4873;top:2399;width:10;height:20" coordorigin="4873,2399" coordsize="10,20">
              <v:shape style="position:absolute;left:4873;top:2399;width:10;height:20" coordorigin="4873,2399" coordsize="10,20" path="m4873,2418l4883,2418,4883,2399,4873,2399,4873,2418xe" filled="true" fillcolor="#000000" stroked="false">
                <v:path arrowok="t"/>
                <v:fill type="solid"/>
              </v:shape>
            </v:group>
            <v:group style="position:absolute;left:4873;top:2418;width:10;height:20" coordorigin="4873,2418" coordsize="10,20">
              <v:shape style="position:absolute;left:4873;top:2418;width:10;height:20" coordorigin="4873,2418" coordsize="10,20" path="m4873,2437l4883,2437,4883,2418,4873,2418,4873,2437xe" filled="true" fillcolor="#000000" stroked="false">
                <v:path arrowok="t"/>
                <v:fill type="solid"/>
              </v:shape>
            </v:group>
            <v:group style="position:absolute;left:4873;top:2437;width:10;height:20" coordorigin="4873,2437" coordsize="10,20">
              <v:shape style="position:absolute;left:4873;top:2437;width:10;height:20" coordorigin="4873,2437" coordsize="10,20" path="m4873,2456l4883,2456,4883,2437,4873,2437,4873,2456xe" filled="true" fillcolor="#000000" stroked="false">
                <v:path arrowok="t"/>
                <v:fill type="solid"/>
              </v:shape>
            </v:group>
            <v:group style="position:absolute;left:4873;top:2456;width:10;height:20" coordorigin="4873,2456" coordsize="10,20">
              <v:shape style="position:absolute;left:4873;top:2456;width:10;height:20" coordorigin="4873,2456" coordsize="10,20" path="m4873,2475l4883,2475,4883,2456,4873,2456,4873,2475xe" filled="true" fillcolor="#000000" stroked="false">
                <v:path arrowok="t"/>
                <v:fill type="solid"/>
              </v:shape>
            </v:group>
            <v:group style="position:absolute;left:4873;top:2475;width:10;height:20" coordorigin="4873,2475" coordsize="10,20">
              <v:shape style="position:absolute;left:4873;top:2475;width:10;height:20" coordorigin="4873,2475" coordsize="10,20" path="m4873,2495l4883,2495,4883,2475,4873,2475,4873,2495xe" filled="true" fillcolor="#000000" stroked="false">
                <v:path arrowok="t"/>
                <v:fill type="solid"/>
              </v:shape>
            </v:group>
            <v:group style="position:absolute;left:4873;top:2495;width:10;height:20" coordorigin="4873,2495" coordsize="10,20">
              <v:shape style="position:absolute;left:4873;top:2495;width:10;height:20" coordorigin="4873,2495" coordsize="10,20" path="m4873,2514l4883,2514,4883,2495,4873,2495,4873,2514xe" filled="true" fillcolor="#000000" stroked="false">
                <v:path arrowok="t"/>
                <v:fill type="solid"/>
              </v:shape>
            </v:group>
            <v:group style="position:absolute;left:4873;top:2514;width:10;height:20" coordorigin="4873,2514" coordsize="10,20">
              <v:shape style="position:absolute;left:4873;top:2514;width:10;height:20" coordorigin="4873,2514" coordsize="10,20" path="m4873,2533l4883,2533,4883,2514,4873,2514,4873,2533xe" filled="true" fillcolor="#000000" stroked="false">
                <v:path arrowok="t"/>
                <v:fill type="solid"/>
              </v:shape>
            </v:group>
            <v:group style="position:absolute;left:4873;top:2533;width:10;height:20" coordorigin="4873,2533" coordsize="10,20">
              <v:shape style="position:absolute;left:4873;top:2533;width:10;height:20" coordorigin="4873,2533" coordsize="10,20" path="m4873,2552l4883,2552,4883,2533,4873,2533,4873,2552xe" filled="true" fillcolor="#000000" stroked="false">
                <v:path arrowok="t"/>
                <v:fill type="solid"/>
              </v:shape>
            </v:group>
            <v:group style="position:absolute;left:4873;top:2552;width:10;height:20" coordorigin="4873,2552" coordsize="10,20">
              <v:shape style="position:absolute;left:4873;top:2552;width:10;height:20" coordorigin="4873,2552" coordsize="10,20" path="m4873,2571l4883,2571,4883,2552,4873,2552,4873,2571xe" filled="true" fillcolor="#000000" stroked="false">
                <v:path arrowok="t"/>
                <v:fill type="solid"/>
              </v:shape>
            </v:group>
            <v:group style="position:absolute;left:4873;top:2571;width:10;height:20" coordorigin="4873,2571" coordsize="10,20">
              <v:shape style="position:absolute;left:4873;top:2571;width:10;height:20" coordorigin="4873,2571" coordsize="10,20" path="m4873,2591l4883,2591,4883,2571,4873,2571,4873,2591xe" filled="true" fillcolor="#000000" stroked="false">
                <v:path arrowok="t"/>
                <v:fill type="solid"/>
              </v:shape>
            </v:group>
            <v:group style="position:absolute;left:4873;top:2591;width:10;height:20" coordorigin="4873,2591" coordsize="10,20">
              <v:shape style="position:absolute;left:4873;top:2591;width:10;height:20" coordorigin="4873,2591" coordsize="10,20" path="m4873,2610l4883,2610,4883,2591,4873,2591,4873,2610xe" filled="true" fillcolor="#000000" stroked="false">
                <v:path arrowok="t"/>
                <v:fill type="solid"/>
              </v:shape>
            </v:group>
            <v:group style="position:absolute;left:4873;top:2610;width:10;height:20" coordorigin="4873,2610" coordsize="10,20">
              <v:shape style="position:absolute;left:4873;top:2610;width:10;height:20" coordorigin="4873,2610" coordsize="10,20" path="m4873,2629l4883,2629,4883,2610,4873,2610,4873,2629xe" filled="true" fillcolor="#000000" stroked="false">
                <v:path arrowok="t"/>
                <v:fill type="solid"/>
              </v:shape>
            </v:group>
            <v:group style="position:absolute;left:4873;top:2629;width:10;height:20" coordorigin="4873,2629" coordsize="10,20">
              <v:shape style="position:absolute;left:4873;top:2629;width:10;height:20" coordorigin="4873,2629" coordsize="10,20" path="m4873,2648l4883,2648,4883,2629,4873,2629,4873,2648xe" filled="true" fillcolor="#000000" stroked="false">
                <v:path arrowok="t"/>
                <v:fill type="solid"/>
              </v:shape>
            </v:group>
            <v:group style="position:absolute;left:4873;top:2648;width:10;height:20" coordorigin="4873,2648" coordsize="10,20">
              <v:shape style="position:absolute;left:4873;top:2648;width:10;height:20" coordorigin="4873,2648" coordsize="10,20" path="m4873,2667l4883,2667,4883,2648,4873,2648,4873,2667xe" filled="true" fillcolor="#000000" stroked="false">
                <v:path arrowok="t"/>
                <v:fill type="solid"/>
              </v:shape>
            </v:group>
            <v:group style="position:absolute;left:4873;top:2667;width:10;height:20" coordorigin="4873,2667" coordsize="10,20">
              <v:shape style="position:absolute;left:4873;top:2667;width:10;height:20" coordorigin="4873,2667" coordsize="10,20" path="m4873,2687l4883,2687,4883,2667,4873,2667,4873,2687xe" filled="true" fillcolor="#000000" stroked="false">
                <v:path arrowok="t"/>
                <v:fill type="solid"/>
              </v:shape>
            </v:group>
            <v:group style="position:absolute;left:4873;top:2687;width:10;height:20" coordorigin="4873,2687" coordsize="10,20">
              <v:shape style="position:absolute;left:4873;top:2687;width:10;height:20" coordorigin="4873,2687" coordsize="10,20" path="m4873,2706l4883,2706,4883,2687,4873,2687,4873,2706xe" filled="true" fillcolor="#000000" stroked="false">
                <v:path arrowok="t"/>
                <v:fill type="solid"/>
              </v:shape>
            </v:group>
            <v:group style="position:absolute;left:4873;top:2706;width:10;height:20" coordorigin="4873,2706" coordsize="10,20">
              <v:shape style="position:absolute;left:4873;top:2706;width:10;height:20" coordorigin="4873,2706" coordsize="10,20" path="m4873,2725l4883,2725,4883,2706,4873,2706,4873,2725xe" filled="true" fillcolor="#000000" stroked="false">
                <v:path arrowok="t"/>
                <v:fill type="solid"/>
              </v:shape>
            </v:group>
            <v:group style="position:absolute;left:4873;top:2725;width:10;height:20" coordorigin="4873,2725" coordsize="10,20">
              <v:shape style="position:absolute;left:4873;top:2725;width:10;height:20" coordorigin="4873,2725" coordsize="10,20" path="m4873,2744l4883,2744,4883,2725,4873,2725,4873,2744xe" filled="true" fillcolor="#000000" stroked="false">
                <v:path arrowok="t"/>
                <v:fill type="solid"/>
              </v:shape>
            </v:group>
            <v:group style="position:absolute;left:4873;top:2744;width:10;height:20" coordorigin="4873,2744" coordsize="10,20">
              <v:shape style="position:absolute;left:4873;top:2744;width:10;height:20" coordorigin="4873,2744" coordsize="10,20" path="m4873,2763l4883,2763,4883,2744,4873,2744,4873,2763xe" filled="true" fillcolor="#000000" stroked="false">
                <v:path arrowok="t"/>
                <v:fill type="solid"/>
              </v:shape>
            </v:group>
            <v:group style="position:absolute;left:4873;top:2763;width:10;height:20" coordorigin="4873,2763" coordsize="10,20">
              <v:shape style="position:absolute;left:4873;top:2763;width:10;height:20" coordorigin="4873,2763" coordsize="10,20" path="m4873,2783l4883,2783,4883,2763,4873,2763,4873,2783xe" filled="true" fillcolor="#000000" stroked="false">
                <v:path arrowok="t"/>
                <v:fill type="solid"/>
              </v:shape>
            </v:group>
            <v:group style="position:absolute;left:4873;top:2783;width:10;height:20" coordorigin="4873,2783" coordsize="10,20">
              <v:shape style="position:absolute;left:4873;top:2783;width:10;height:20" coordorigin="4873,2783" coordsize="10,20" path="m4873,2802l4883,2802,4883,2783,4873,2783,4873,2802xe" filled="true" fillcolor="#000000" stroked="false">
                <v:path arrowok="t"/>
                <v:fill type="solid"/>
              </v:shape>
            </v:group>
            <v:group style="position:absolute;left:4873;top:2802;width:10;height:20" coordorigin="4873,2802" coordsize="10,20">
              <v:shape style="position:absolute;left:4873;top:2802;width:10;height:20" coordorigin="4873,2802" coordsize="10,20" path="m4873,2821l4883,2821,4883,2802,4873,2802,4873,2821xe" filled="true" fillcolor="#000000" stroked="false">
                <v:path arrowok="t"/>
                <v:fill type="solid"/>
              </v:shape>
            </v:group>
            <v:group style="position:absolute;left:4873;top:2821;width:10;height:20" coordorigin="4873,2821" coordsize="10,20">
              <v:shape style="position:absolute;left:4873;top:2821;width:10;height:20" coordorigin="4873,2821" coordsize="10,20" path="m4873,2840l4883,2840,4883,2821,4873,2821,4873,2840xe" filled="true" fillcolor="#000000" stroked="false">
                <v:path arrowok="t"/>
                <v:fill type="solid"/>
              </v:shape>
            </v:group>
            <v:group style="position:absolute;left:4873;top:2840;width:10;height:20" coordorigin="4873,2840" coordsize="10,20">
              <v:shape style="position:absolute;left:4873;top:2840;width:10;height:20" coordorigin="4873,2840" coordsize="10,20" path="m4873,2859l4883,2859,4883,2840,4873,2840,4873,2859xe" filled="true" fillcolor="#000000" stroked="false">
                <v:path arrowok="t"/>
                <v:fill type="solid"/>
              </v:shape>
            </v:group>
            <v:group style="position:absolute;left:4873;top:2859;width:10;height:20" coordorigin="4873,2859" coordsize="10,20">
              <v:shape style="position:absolute;left:4873;top:2859;width:10;height:20" coordorigin="4873,2859" coordsize="10,20" path="m4873,2879l4883,2879,4883,2859,4873,2859,4873,2879xe" filled="true" fillcolor="#000000" stroked="false">
                <v:path arrowok="t"/>
                <v:fill type="solid"/>
              </v:shape>
            </v:group>
            <v:group style="position:absolute;left:4873;top:2879;width:10;height:20" coordorigin="4873,2879" coordsize="10,20">
              <v:shape style="position:absolute;left:4873;top:2879;width:10;height:20" coordorigin="4873,2879" coordsize="10,20" path="m4873,2898l4883,2898,4883,2879,4873,2879,4873,2898xe" filled="true" fillcolor="#000000" stroked="false">
                <v:path arrowok="t"/>
                <v:fill type="solid"/>
              </v:shape>
            </v:group>
            <v:group style="position:absolute;left:4873;top:2898;width:10;height:20" coordorigin="4873,2898" coordsize="10,20">
              <v:shape style="position:absolute;left:4873;top:2898;width:10;height:20" coordorigin="4873,2898" coordsize="10,20" path="m4873,2917l4883,2917,4883,2898,4873,2898,4873,2917xe" filled="true" fillcolor="#000000" stroked="false">
                <v:path arrowok="t"/>
                <v:fill type="solid"/>
              </v:shape>
            </v:group>
            <v:group style="position:absolute;left:4873;top:2917;width:10;height:20" coordorigin="4873,2917" coordsize="10,20">
              <v:shape style="position:absolute;left:4873;top:2917;width:10;height:20" coordorigin="4873,2917" coordsize="10,20" path="m4873,2936l4883,2936,4883,2917,4873,2917,4873,2936xe" filled="true" fillcolor="#000000" stroked="false">
                <v:path arrowok="t"/>
                <v:fill type="solid"/>
              </v:shape>
            </v:group>
            <v:group style="position:absolute;left:4873;top:2936;width:10;height:20" coordorigin="4873,2936" coordsize="10,20">
              <v:shape style="position:absolute;left:4873;top:2936;width:10;height:20" coordorigin="4873,2936" coordsize="10,20" path="m4873,2955l4883,2955,4883,2936,4873,2936,4873,2955xe" filled="true" fillcolor="#000000" stroked="false">
                <v:path arrowok="t"/>
                <v:fill type="solid"/>
              </v:shape>
            </v:group>
            <v:group style="position:absolute;left:4873;top:2963;width:10;height:2" coordorigin="4873,2963" coordsize="10,2">
              <v:shape style="position:absolute;left:4873;top:2963;width:10;height:2" coordorigin="4873,2963" coordsize="10,0" path="m4873,2963l4883,2963e" filled="false" stroked="true" strokeweight=".72003pt" strokecolor="#000000">
                <v:path arrowok="t"/>
              </v:shape>
              <v:shape style="position:absolute;left:8382;top:1863;width:10;height:7" type="#_x0000_t75" stroked="false">
                <v:imagedata r:id="rId149" o:title=""/>
              </v:shape>
            </v:group>
            <v:group style="position:absolute;left:8382;top:1899;width:10;height:20" coordorigin="8382,1899" coordsize="10,20">
              <v:shape style="position:absolute;left:8382;top:1899;width:10;height:20" coordorigin="8382,1899" coordsize="10,20" path="m8382,1919l8392,1919,8392,1899,8382,1899,8382,1919xe" filled="true" fillcolor="#000000" stroked="false">
                <v:path arrowok="t"/>
                <v:fill type="solid"/>
              </v:shape>
            </v:group>
            <v:group style="position:absolute;left:8382;top:1919;width:10;height:20" coordorigin="8382,1919" coordsize="10,20">
              <v:shape style="position:absolute;left:8382;top:1919;width:10;height:20" coordorigin="8382,1919" coordsize="10,20" path="m8382,1938l8392,1938,8392,1919,8382,1919,8382,1938xe" filled="true" fillcolor="#000000" stroked="false">
                <v:path arrowok="t"/>
                <v:fill type="solid"/>
              </v:shape>
            </v:group>
            <v:group style="position:absolute;left:8382;top:1938;width:10;height:20" coordorigin="8382,1938" coordsize="10,20">
              <v:shape style="position:absolute;left:8382;top:1938;width:10;height:20" coordorigin="8382,1938" coordsize="10,20" path="m8382,1957l8392,1957,8392,1938,8382,1938,8382,1957xe" filled="true" fillcolor="#000000" stroked="false">
                <v:path arrowok="t"/>
                <v:fill type="solid"/>
              </v:shape>
            </v:group>
            <v:group style="position:absolute;left:8382;top:1957;width:10;height:20" coordorigin="8382,1957" coordsize="10,20">
              <v:shape style="position:absolute;left:8382;top:1957;width:10;height:20" coordorigin="8382,1957" coordsize="10,20" path="m8382,1976l8392,1976,8392,1957,8382,1957,8382,1976xe" filled="true" fillcolor="#000000" stroked="false">
                <v:path arrowok="t"/>
                <v:fill type="solid"/>
              </v:shape>
            </v:group>
            <v:group style="position:absolute;left:8382;top:1976;width:10;height:20" coordorigin="8382,1976" coordsize="10,20">
              <v:shape style="position:absolute;left:8382;top:1976;width:10;height:20" coordorigin="8382,1976" coordsize="10,20" path="m8382,1995l8392,1995,8392,1976,8382,1976,8382,1995xe" filled="true" fillcolor="#000000" stroked="false">
                <v:path arrowok="t"/>
                <v:fill type="solid"/>
              </v:shape>
            </v:group>
            <v:group style="position:absolute;left:8382;top:1995;width:10;height:20" coordorigin="8382,1995" coordsize="10,20">
              <v:shape style="position:absolute;left:8382;top:1995;width:10;height:20" coordorigin="8382,1995" coordsize="10,20" path="m8382,2015l8392,2015,8392,1995,8382,1995,8382,2015xe" filled="true" fillcolor="#000000" stroked="false">
                <v:path arrowok="t"/>
                <v:fill type="solid"/>
              </v:shape>
            </v:group>
            <v:group style="position:absolute;left:8382;top:2015;width:10;height:20" coordorigin="8382,2015" coordsize="10,20">
              <v:shape style="position:absolute;left:8382;top:2015;width:10;height:20" coordorigin="8382,2015" coordsize="10,20" path="m8382,2034l8392,2034,8392,2015,8382,2015,8382,2034xe" filled="true" fillcolor="#000000" stroked="false">
                <v:path arrowok="t"/>
                <v:fill type="solid"/>
              </v:shape>
            </v:group>
            <v:group style="position:absolute;left:8382;top:2034;width:10;height:20" coordorigin="8382,2034" coordsize="10,20">
              <v:shape style="position:absolute;left:8382;top:2034;width:10;height:20" coordorigin="8382,2034" coordsize="10,20" path="m8382,2053l8392,2053,8392,2034,8382,2034,8382,2053xe" filled="true" fillcolor="#000000" stroked="false">
                <v:path arrowok="t"/>
                <v:fill type="solid"/>
              </v:shape>
            </v:group>
            <v:group style="position:absolute;left:8382;top:2053;width:10;height:20" coordorigin="8382,2053" coordsize="10,20">
              <v:shape style="position:absolute;left:8382;top:2053;width:10;height:20" coordorigin="8382,2053" coordsize="10,20" path="m8382,2072l8392,2072,8392,2053,8382,2053,8382,2072xe" filled="true" fillcolor="#000000" stroked="false">
                <v:path arrowok="t"/>
                <v:fill type="solid"/>
              </v:shape>
            </v:group>
            <v:group style="position:absolute;left:8382;top:2072;width:10;height:20" coordorigin="8382,2072" coordsize="10,20">
              <v:shape style="position:absolute;left:8382;top:2072;width:10;height:20" coordorigin="8382,2072" coordsize="10,20" path="m8382,2091l8392,2091,8392,2072,8382,2072,8382,2091xe" filled="true" fillcolor="#000000" stroked="false">
                <v:path arrowok="t"/>
                <v:fill type="solid"/>
              </v:shape>
            </v:group>
            <v:group style="position:absolute;left:8382;top:2091;width:10;height:20" coordorigin="8382,2091" coordsize="10,20">
              <v:shape style="position:absolute;left:8382;top:2091;width:10;height:20" coordorigin="8382,2091" coordsize="10,20" path="m8382,2111l8392,2111,8392,2091,8382,2091,8382,2111xe" filled="true" fillcolor="#000000" stroked="false">
                <v:path arrowok="t"/>
                <v:fill type="solid"/>
              </v:shape>
            </v:group>
            <v:group style="position:absolute;left:8382;top:2111;width:10;height:20" coordorigin="8382,2111" coordsize="10,20">
              <v:shape style="position:absolute;left:8382;top:2111;width:10;height:20" coordorigin="8382,2111" coordsize="10,20" path="m8382,2130l8392,2130,8392,2111,8382,2111,8382,2130xe" filled="true" fillcolor="#000000" stroked="false">
                <v:path arrowok="t"/>
                <v:fill type="solid"/>
              </v:shape>
            </v:group>
            <v:group style="position:absolute;left:8382;top:2130;width:10;height:20" coordorigin="8382,2130" coordsize="10,20">
              <v:shape style="position:absolute;left:8382;top:2130;width:10;height:20" coordorigin="8382,2130" coordsize="10,20" path="m8382,2149l8392,2149,8392,2130,8382,2130,8382,2149xe" filled="true" fillcolor="#000000" stroked="false">
                <v:path arrowok="t"/>
                <v:fill type="solid"/>
              </v:shape>
            </v:group>
            <v:group style="position:absolute;left:8382;top:2149;width:10;height:20" coordorigin="8382,2149" coordsize="10,20">
              <v:shape style="position:absolute;left:8382;top:2149;width:10;height:20" coordorigin="8382,2149" coordsize="10,20" path="m8382,2168l8392,2168,8392,2149,8382,2149,8382,2168xe" filled="true" fillcolor="#000000" stroked="false">
                <v:path arrowok="t"/>
                <v:fill type="solid"/>
              </v:shape>
            </v:group>
            <v:group style="position:absolute;left:8382;top:2168;width:10;height:20" coordorigin="8382,2168" coordsize="10,20">
              <v:shape style="position:absolute;left:8382;top:2168;width:10;height:20" coordorigin="8382,2168" coordsize="10,20" path="m8382,2187l8392,2187,8392,2168,8382,2168,8382,2187xe" filled="true" fillcolor="#000000" stroked="false">
                <v:path arrowok="t"/>
                <v:fill type="solid"/>
              </v:shape>
            </v:group>
            <v:group style="position:absolute;left:8382;top:2187;width:10;height:20" coordorigin="8382,2187" coordsize="10,20">
              <v:shape style="position:absolute;left:8382;top:2187;width:10;height:20" coordorigin="8382,2187" coordsize="10,20" path="m8382,2207l8392,2207,8392,2187,8382,2187,8382,2207xe" filled="true" fillcolor="#000000" stroked="false">
                <v:path arrowok="t"/>
                <v:fill type="solid"/>
              </v:shape>
            </v:group>
            <v:group style="position:absolute;left:8382;top:2207;width:10;height:20" coordorigin="8382,2207" coordsize="10,20">
              <v:shape style="position:absolute;left:8382;top:2207;width:10;height:20" coordorigin="8382,2207" coordsize="10,20" path="m8382,2226l8392,2226,8392,2207,8382,2207,8382,2226xe" filled="true" fillcolor="#000000" stroked="false">
                <v:path arrowok="t"/>
                <v:fill type="solid"/>
              </v:shape>
            </v:group>
            <v:group style="position:absolute;left:8382;top:2226;width:10;height:20" coordorigin="8382,2226" coordsize="10,20">
              <v:shape style="position:absolute;left:8382;top:2226;width:10;height:20" coordorigin="8382,2226" coordsize="10,20" path="m8382,2245l8392,2245,8392,2226,8382,2226,8382,2245xe" filled="true" fillcolor="#000000" stroked="false">
                <v:path arrowok="t"/>
                <v:fill type="solid"/>
              </v:shape>
            </v:group>
            <v:group style="position:absolute;left:8382;top:2245;width:10;height:20" coordorigin="8382,2245" coordsize="10,20">
              <v:shape style="position:absolute;left:8382;top:2245;width:10;height:20" coordorigin="8382,2245" coordsize="10,20" path="m8382,2264l8392,2264,8392,2245,8382,2245,8382,2264xe" filled="true" fillcolor="#000000" stroked="false">
                <v:path arrowok="t"/>
                <v:fill type="solid"/>
              </v:shape>
            </v:group>
            <v:group style="position:absolute;left:8382;top:2264;width:10;height:20" coordorigin="8382,2264" coordsize="10,20">
              <v:shape style="position:absolute;left:8382;top:2264;width:10;height:20" coordorigin="8382,2264" coordsize="10,20" path="m8382,2283l8392,2283,8392,2264,8382,2264,8382,2283xe" filled="true" fillcolor="#000000" stroked="false">
                <v:path arrowok="t"/>
                <v:fill type="solid"/>
              </v:shape>
            </v:group>
            <v:group style="position:absolute;left:8382;top:2283;width:10;height:20" coordorigin="8382,2283" coordsize="10,20">
              <v:shape style="position:absolute;left:8382;top:2283;width:10;height:20" coordorigin="8382,2283" coordsize="10,20" path="m8382,2303l8392,2303,8392,2283,8382,2283,8382,2303xe" filled="true" fillcolor="#000000" stroked="false">
                <v:path arrowok="t"/>
                <v:fill type="solid"/>
              </v:shape>
            </v:group>
            <v:group style="position:absolute;left:8382;top:2303;width:10;height:20" coordorigin="8382,2303" coordsize="10,20">
              <v:shape style="position:absolute;left:8382;top:2303;width:10;height:20" coordorigin="8382,2303" coordsize="10,20" path="m8382,2322l8392,2322,8392,2303,8382,2303,8382,2322xe" filled="true" fillcolor="#000000" stroked="false">
                <v:path arrowok="t"/>
                <v:fill type="solid"/>
              </v:shape>
            </v:group>
            <v:group style="position:absolute;left:8382;top:2322;width:10;height:20" coordorigin="8382,2322" coordsize="10,20">
              <v:shape style="position:absolute;left:8382;top:2322;width:10;height:20" coordorigin="8382,2322" coordsize="10,20" path="m8382,2341l8392,2341,8392,2322,8382,2322,8382,2341xe" filled="true" fillcolor="#000000" stroked="false">
                <v:path arrowok="t"/>
                <v:fill type="solid"/>
              </v:shape>
            </v:group>
            <v:group style="position:absolute;left:8382;top:2341;width:10;height:20" coordorigin="8382,2341" coordsize="10,20">
              <v:shape style="position:absolute;left:8382;top:2341;width:10;height:20" coordorigin="8382,2341" coordsize="10,20" path="m8382,2360l8392,2360,8392,2341,8382,2341,8382,2360xe" filled="true" fillcolor="#000000" stroked="false">
                <v:path arrowok="t"/>
                <v:fill type="solid"/>
              </v:shape>
            </v:group>
            <v:group style="position:absolute;left:8382;top:2360;width:10;height:20" coordorigin="8382,2360" coordsize="10,20">
              <v:shape style="position:absolute;left:8382;top:2360;width:10;height:20" coordorigin="8382,2360" coordsize="10,20" path="m8382,2379l8392,2379,8392,2360,8382,2360,8382,2379xe" filled="true" fillcolor="#000000" stroked="false">
                <v:path arrowok="t"/>
                <v:fill type="solid"/>
              </v:shape>
            </v:group>
            <v:group style="position:absolute;left:8382;top:2379;width:10;height:20" coordorigin="8382,2379" coordsize="10,20">
              <v:shape style="position:absolute;left:8382;top:2379;width:10;height:20" coordorigin="8382,2379" coordsize="10,20" path="m8382,2399l8392,2399,8392,2379,8382,2379,8382,2399xe" filled="true" fillcolor="#000000" stroked="false">
                <v:path arrowok="t"/>
                <v:fill type="solid"/>
              </v:shape>
            </v:group>
            <v:group style="position:absolute;left:8382;top:2399;width:10;height:20" coordorigin="8382,2399" coordsize="10,20">
              <v:shape style="position:absolute;left:8382;top:2399;width:10;height:20" coordorigin="8382,2399" coordsize="10,20" path="m8382,2418l8392,2418,8392,2399,8382,2399,8382,2418xe" filled="true" fillcolor="#000000" stroked="false">
                <v:path arrowok="t"/>
                <v:fill type="solid"/>
              </v:shape>
            </v:group>
            <v:group style="position:absolute;left:8382;top:2418;width:10;height:20" coordorigin="8382,2418" coordsize="10,20">
              <v:shape style="position:absolute;left:8382;top:2418;width:10;height:20" coordorigin="8382,2418" coordsize="10,20" path="m8382,2437l8392,2437,8392,2418,8382,2418,8382,2437xe" filled="true" fillcolor="#000000" stroked="false">
                <v:path arrowok="t"/>
                <v:fill type="solid"/>
              </v:shape>
            </v:group>
            <v:group style="position:absolute;left:8382;top:2437;width:10;height:20" coordorigin="8382,2437" coordsize="10,20">
              <v:shape style="position:absolute;left:8382;top:2437;width:10;height:20" coordorigin="8382,2437" coordsize="10,20" path="m8382,2456l8392,2456,8392,2437,8382,2437,8382,2456xe" filled="true" fillcolor="#000000" stroked="false">
                <v:path arrowok="t"/>
                <v:fill type="solid"/>
              </v:shape>
            </v:group>
            <v:group style="position:absolute;left:8382;top:2456;width:10;height:20" coordorigin="8382,2456" coordsize="10,20">
              <v:shape style="position:absolute;left:8382;top:2456;width:10;height:20" coordorigin="8382,2456" coordsize="10,20" path="m8382,2475l8392,2475,8392,2456,8382,2456,8382,2475xe" filled="true" fillcolor="#000000" stroked="false">
                <v:path arrowok="t"/>
                <v:fill type="solid"/>
              </v:shape>
            </v:group>
            <v:group style="position:absolute;left:8382;top:2475;width:10;height:20" coordorigin="8382,2475" coordsize="10,20">
              <v:shape style="position:absolute;left:8382;top:2475;width:10;height:20" coordorigin="8382,2475" coordsize="10,20" path="m8382,2495l8392,2495,8392,2475,8382,2475,8382,2495xe" filled="true" fillcolor="#000000" stroked="false">
                <v:path arrowok="t"/>
                <v:fill type="solid"/>
              </v:shape>
            </v:group>
            <v:group style="position:absolute;left:8382;top:2495;width:10;height:20" coordorigin="8382,2495" coordsize="10,20">
              <v:shape style="position:absolute;left:8382;top:2495;width:10;height:20" coordorigin="8382,2495" coordsize="10,20" path="m8382,2514l8392,2514,8392,2495,8382,2495,8382,2514xe" filled="true" fillcolor="#000000" stroked="false">
                <v:path arrowok="t"/>
                <v:fill type="solid"/>
              </v:shape>
            </v:group>
            <v:group style="position:absolute;left:8382;top:2514;width:10;height:20" coordorigin="8382,2514" coordsize="10,20">
              <v:shape style="position:absolute;left:8382;top:2514;width:10;height:20" coordorigin="8382,2514" coordsize="10,20" path="m8382,2533l8392,2533,8392,2514,8382,2514,8382,2533xe" filled="true" fillcolor="#000000" stroked="false">
                <v:path arrowok="t"/>
                <v:fill type="solid"/>
              </v:shape>
            </v:group>
            <v:group style="position:absolute;left:8382;top:2533;width:10;height:20" coordorigin="8382,2533" coordsize="10,20">
              <v:shape style="position:absolute;left:8382;top:2533;width:10;height:20" coordorigin="8382,2533" coordsize="10,20" path="m8382,2552l8392,2552,8392,2533,8382,2533,8382,2552xe" filled="true" fillcolor="#000000" stroked="false">
                <v:path arrowok="t"/>
                <v:fill type="solid"/>
              </v:shape>
            </v:group>
            <v:group style="position:absolute;left:8382;top:2552;width:10;height:20" coordorigin="8382,2552" coordsize="10,20">
              <v:shape style="position:absolute;left:8382;top:2552;width:10;height:20" coordorigin="8382,2552" coordsize="10,20" path="m8382,2571l8392,2571,8392,2552,8382,2552,8382,2571xe" filled="true" fillcolor="#000000" stroked="false">
                <v:path arrowok="t"/>
                <v:fill type="solid"/>
              </v:shape>
            </v:group>
            <v:group style="position:absolute;left:8382;top:2571;width:10;height:20" coordorigin="8382,2571" coordsize="10,20">
              <v:shape style="position:absolute;left:8382;top:2571;width:10;height:20" coordorigin="8382,2571" coordsize="10,20" path="m8382,2591l8392,2591,8392,2571,8382,2571,8382,2591xe" filled="true" fillcolor="#000000" stroked="false">
                <v:path arrowok="t"/>
                <v:fill type="solid"/>
              </v:shape>
            </v:group>
            <v:group style="position:absolute;left:8382;top:2591;width:10;height:20" coordorigin="8382,2591" coordsize="10,20">
              <v:shape style="position:absolute;left:8382;top:2591;width:10;height:20" coordorigin="8382,2591" coordsize="10,20" path="m8382,2610l8392,2610,8392,2591,8382,2591,8382,2610xe" filled="true" fillcolor="#000000" stroked="false">
                <v:path arrowok="t"/>
                <v:fill type="solid"/>
              </v:shape>
            </v:group>
            <v:group style="position:absolute;left:8382;top:2610;width:10;height:20" coordorigin="8382,2610" coordsize="10,20">
              <v:shape style="position:absolute;left:8382;top:2610;width:10;height:20" coordorigin="8382,2610" coordsize="10,20" path="m8382,2629l8392,2629,8392,2610,8382,2610,8382,2629xe" filled="true" fillcolor="#000000" stroked="false">
                <v:path arrowok="t"/>
                <v:fill type="solid"/>
              </v:shape>
            </v:group>
            <v:group style="position:absolute;left:8382;top:2629;width:10;height:20" coordorigin="8382,2629" coordsize="10,20">
              <v:shape style="position:absolute;left:8382;top:2629;width:10;height:20" coordorigin="8382,2629" coordsize="10,20" path="m8382,2648l8392,2648,8392,2629,8382,2629,8382,2648xe" filled="true" fillcolor="#000000" stroked="false">
                <v:path arrowok="t"/>
                <v:fill type="solid"/>
              </v:shape>
            </v:group>
            <v:group style="position:absolute;left:8382;top:2648;width:10;height:20" coordorigin="8382,2648" coordsize="10,20">
              <v:shape style="position:absolute;left:8382;top:2648;width:10;height:20" coordorigin="8382,2648" coordsize="10,20" path="m8382,2667l8392,2667,8392,2648,8382,2648,8382,2667xe" filled="true" fillcolor="#000000" stroked="false">
                <v:path arrowok="t"/>
                <v:fill type="solid"/>
              </v:shape>
            </v:group>
            <v:group style="position:absolute;left:8382;top:2667;width:10;height:20" coordorigin="8382,2667" coordsize="10,20">
              <v:shape style="position:absolute;left:8382;top:2667;width:10;height:20" coordorigin="8382,2667" coordsize="10,20" path="m8382,2687l8392,2687,8392,2667,8382,2667,8382,2687xe" filled="true" fillcolor="#000000" stroked="false">
                <v:path arrowok="t"/>
                <v:fill type="solid"/>
              </v:shape>
            </v:group>
            <v:group style="position:absolute;left:8382;top:2687;width:10;height:20" coordorigin="8382,2687" coordsize="10,20">
              <v:shape style="position:absolute;left:8382;top:2687;width:10;height:20" coordorigin="8382,2687" coordsize="10,20" path="m8382,2706l8392,2706,8392,2687,8382,2687,8382,2706xe" filled="true" fillcolor="#000000" stroked="false">
                <v:path arrowok="t"/>
                <v:fill type="solid"/>
              </v:shape>
            </v:group>
            <v:group style="position:absolute;left:8382;top:2706;width:10;height:20" coordorigin="8382,2706" coordsize="10,20">
              <v:shape style="position:absolute;left:8382;top:2706;width:10;height:20" coordorigin="8382,2706" coordsize="10,20" path="m8382,2725l8392,2725,8392,2706,8382,2706,8382,2725xe" filled="true" fillcolor="#000000" stroked="false">
                <v:path arrowok="t"/>
                <v:fill type="solid"/>
              </v:shape>
            </v:group>
            <v:group style="position:absolute;left:8382;top:2725;width:10;height:20" coordorigin="8382,2725" coordsize="10,20">
              <v:shape style="position:absolute;left:8382;top:2725;width:10;height:20" coordorigin="8382,2725" coordsize="10,20" path="m8382,2744l8392,2744,8392,2725,8382,2725,8382,2744xe" filled="true" fillcolor="#000000" stroked="false">
                <v:path arrowok="t"/>
                <v:fill type="solid"/>
              </v:shape>
            </v:group>
            <v:group style="position:absolute;left:8382;top:2744;width:10;height:20" coordorigin="8382,2744" coordsize="10,20">
              <v:shape style="position:absolute;left:8382;top:2744;width:10;height:20" coordorigin="8382,2744" coordsize="10,20" path="m8382,2763l8392,2763,8392,2744,8382,2744,8382,2763xe" filled="true" fillcolor="#000000" stroked="false">
                <v:path arrowok="t"/>
                <v:fill type="solid"/>
              </v:shape>
            </v:group>
            <v:group style="position:absolute;left:8382;top:2763;width:10;height:20" coordorigin="8382,2763" coordsize="10,20">
              <v:shape style="position:absolute;left:8382;top:2763;width:10;height:20" coordorigin="8382,2763" coordsize="10,20" path="m8382,2783l8392,2783,8392,2763,8382,2763,8382,2783xe" filled="true" fillcolor="#000000" stroked="false">
                <v:path arrowok="t"/>
                <v:fill type="solid"/>
              </v:shape>
            </v:group>
            <v:group style="position:absolute;left:8382;top:2783;width:10;height:20" coordorigin="8382,2783" coordsize="10,20">
              <v:shape style="position:absolute;left:8382;top:2783;width:10;height:20" coordorigin="8382,2783" coordsize="10,20" path="m8382,2802l8392,2802,8392,2783,8382,2783,8382,2802xe" filled="true" fillcolor="#000000" stroked="false">
                <v:path arrowok="t"/>
                <v:fill type="solid"/>
              </v:shape>
            </v:group>
            <v:group style="position:absolute;left:8382;top:2802;width:10;height:20" coordorigin="8382,2802" coordsize="10,20">
              <v:shape style="position:absolute;left:8382;top:2802;width:10;height:20" coordorigin="8382,2802" coordsize="10,20" path="m8382,2821l8392,2821,8392,2802,8382,2802,8382,2821xe" filled="true" fillcolor="#000000" stroked="false">
                <v:path arrowok="t"/>
                <v:fill type="solid"/>
              </v:shape>
            </v:group>
            <v:group style="position:absolute;left:8382;top:2821;width:10;height:20" coordorigin="8382,2821" coordsize="10,20">
              <v:shape style="position:absolute;left:8382;top:2821;width:10;height:20" coordorigin="8382,2821" coordsize="10,20" path="m8382,2840l8392,2840,8392,2821,8382,2821,8382,2840xe" filled="true" fillcolor="#000000" stroked="false">
                <v:path arrowok="t"/>
                <v:fill type="solid"/>
              </v:shape>
            </v:group>
            <v:group style="position:absolute;left:8382;top:2840;width:10;height:20" coordorigin="8382,2840" coordsize="10,20">
              <v:shape style="position:absolute;left:8382;top:2840;width:10;height:20" coordorigin="8382,2840" coordsize="10,20" path="m8382,2859l8392,2859,8392,2840,8382,2840,8382,2859xe" filled="true" fillcolor="#000000" stroked="false">
                <v:path arrowok="t"/>
                <v:fill type="solid"/>
              </v:shape>
            </v:group>
            <v:group style="position:absolute;left:8382;top:2859;width:10;height:20" coordorigin="8382,2859" coordsize="10,20">
              <v:shape style="position:absolute;left:8382;top:2859;width:10;height:20" coordorigin="8382,2859" coordsize="10,20" path="m8382,2879l8392,2879,8392,2859,8382,2859,8382,2879xe" filled="true" fillcolor="#000000" stroked="false">
                <v:path arrowok="t"/>
                <v:fill type="solid"/>
              </v:shape>
            </v:group>
            <v:group style="position:absolute;left:8382;top:2879;width:10;height:20" coordorigin="8382,2879" coordsize="10,20">
              <v:shape style="position:absolute;left:8382;top:2879;width:10;height:20" coordorigin="8382,2879" coordsize="10,20" path="m8382,2898l8392,2898,8392,2879,8382,2879,8382,2898xe" filled="true" fillcolor="#000000" stroked="false">
                <v:path arrowok="t"/>
                <v:fill type="solid"/>
              </v:shape>
            </v:group>
            <v:group style="position:absolute;left:8382;top:2898;width:10;height:20" coordorigin="8382,2898" coordsize="10,20">
              <v:shape style="position:absolute;left:8382;top:2898;width:10;height:20" coordorigin="8382,2898" coordsize="10,20" path="m8382,2917l8392,2917,8392,2898,8382,2898,8382,2917xe" filled="true" fillcolor="#000000" stroked="false">
                <v:path arrowok="t"/>
                <v:fill type="solid"/>
              </v:shape>
            </v:group>
            <v:group style="position:absolute;left:8382;top:2917;width:10;height:20" coordorigin="8382,2917" coordsize="10,20">
              <v:shape style="position:absolute;left:8382;top:2917;width:10;height:20" coordorigin="8382,2917" coordsize="10,20" path="m8382,2936l8392,2936,8392,2917,8382,2917,8382,2936xe" filled="true" fillcolor="#000000" stroked="false">
                <v:path arrowok="t"/>
                <v:fill type="solid"/>
              </v:shape>
            </v:group>
            <v:group style="position:absolute;left:8382;top:2936;width:10;height:20" coordorigin="8382,2936" coordsize="10,20">
              <v:shape style="position:absolute;left:8382;top:2936;width:10;height:20" coordorigin="8382,2936" coordsize="10,20" path="m8382,2955l8392,2955,8392,2936,8382,2936,8382,2955xe" filled="true" fillcolor="#000000" stroked="false">
                <v:path arrowok="t"/>
                <v:fill type="solid"/>
              </v:shape>
            </v:group>
            <v:group style="position:absolute;left:8382;top:2963;width:10;height:2" coordorigin="8382,2963" coordsize="10,2">
              <v:shape style="position:absolute;left:8382;top:2963;width:10;height:2" coordorigin="8382,2963" coordsize="10,0" path="m8382,2963l8392,2963e" filled="false" stroked="true" strokeweight=".72003pt" strokecolor="#000000">
                <v:path arrowok="t"/>
              </v:shape>
              <v:shape style="position:absolute;left:1078;top:2879;width:1563;height:101" type="#_x0000_t75" stroked="false">
                <v:imagedata r:id="rId160" o:title=""/>
              </v:shape>
              <v:shape style="position:absolute;left:2616;top:2970;width:1445;height:10" type="#_x0000_t75" stroked="false">
                <v:imagedata r:id="rId161" o:title=""/>
              </v:shape>
              <v:shape style="position:absolute;left:4057;top:2970;width:816;height:10" type="#_x0000_t75" stroked="false">
                <v:imagedata r:id="rId162" o:title=""/>
              </v:shape>
              <v:shape style="position:absolute;left:4868;top:2970;width:1174;height:10" type="#_x0000_t75" stroked="false">
                <v:imagedata r:id="rId163" o:title=""/>
              </v:shape>
              <v:shape style="position:absolute;left:6037;top:2970;width:996;height:10" type="#_x0000_t75" stroked="false">
                <v:imagedata r:id="rId164" o:title=""/>
              </v:shape>
              <v:shape style="position:absolute;left:7029;top:2970;width:1354;height:10" type="#_x0000_t75" stroked="false">
                <v:imagedata r:id="rId165" o:title=""/>
              </v:shape>
              <v:shape style="position:absolute;left:8377;top:2970;width:2975;height:10" type="#_x0000_t75" stroked="false">
                <v:imagedata r:id="rId166" o:title=""/>
              </v:shape>
            </v:group>
            <w10:wrap type="none"/>
          </v:group>
        </w:pict>
      </w:r>
      <w:r>
        <w:rPr/>
        <w:pict>
          <v:shape style="position:absolute;margin-left:131.059998pt;margin-top:93.173683pt;width:.480023pt;height:.36pt;mso-position-horizontal-relative:page;mso-position-vertical-relative:paragraph;z-index:4696" type="#_x0000_t75" stroked="false">
            <v:imagedata r:id="rId149" o:title=""/>
          </v:shape>
        </w:pict>
      </w:r>
      <w:r>
        <w:rPr/>
        <w:pict>
          <v:shape style="position:absolute;margin-left:203.089996pt;margin-top:93.173683pt;width:.480013pt;height:.36pt;mso-position-horizontal-relative:page;mso-position-vertical-relative:paragraph;z-index:4720" type="#_x0000_t75" stroked="false">
            <v:imagedata r:id="rId149" o:title=""/>
          </v:shape>
        </w:pict>
      </w:r>
      <w:r>
        <w:rPr/>
        <w:pict>
          <v:shape style="position:absolute;margin-left:302.089996pt;margin-top:93.173683pt;width:.479993pt;height:.36pt;mso-position-horizontal-relative:page;mso-position-vertical-relative:paragraph;z-index:4744" type="#_x0000_t75" stroked="false">
            <v:imagedata r:id="rId149" o:title=""/>
          </v:shape>
        </w:pict>
      </w:r>
      <w:r>
        <w:rPr/>
        <w:pict>
          <v:shape style="position:absolute;margin-left:351.670013pt;margin-top:93.173683pt;width:.480023pt;height:.36pt;mso-position-horizontal-relative:page;mso-position-vertical-relative:paragraph;z-index:4768" type="#_x0000_t75" stroked="false">
            <v:imagedata r:id="rId149" o:title=""/>
          </v:shape>
        </w:pict>
      </w:r>
      <w:r>
        <w:rPr/>
        <w:pict>
          <v:shape style="position:absolute;margin-left:464.140015pt;margin-top:93.173683pt;width:.480023pt;height:.36pt;mso-position-horizontal-relative:page;mso-position-vertical-relative:paragraph;z-index:4792" type="#_x0000_t75" stroked="false">
            <v:imagedata r:id="rId149" o:title=""/>
          </v:shape>
        </w:pict>
      </w:r>
      <w:r>
        <w:rPr/>
        <w:pict>
          <v:shape style="position:absolute;margin-left:518.140015pt;margin-top:93.173683pt;width:.480053pt;height:.36pt;mso-position-horizontal-relative:page;mso-position-vertical-relative:paragraph;z-index:4816" type="#_x0000_t75" stroked="false">
            <v:imagedata r:id="rId149"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）其他应收款按种类披露</w:t>
      </w:r>
    </w:p>
    <w:p>
      <w:pPr>
        <w:spacing w:line="240" w:lineRule="auto" w:before="9"/>
        <w:rPr>
          <w:rFonts w:ascii="宋体" w:hAnsi="宋体" w:cs="宋体" w:eastAsia="宋体" w:hint="default"/>
          <w:sz w:val="17"/>
          <w:szCs w:val="17"/>
        </w:rPr>
      </w:pPr>
    </w:p>
    <w:tbl>
      <w:tblPr>
        <w:tblW w:w="0" w:type="auto"/>
        <w:jc w:val="left"/>
        <w:tblInd w:w="103" w:type="dxa"/>
        <w:tblLayout w:type="fixed"/>
        <w:tblCellMar>
          <w:top w:w="0" w:type="dxa"/>
          <w:left w:w="0" w:type="dxa"/>
          <w:bottom w:w="0" w:type="dxa"/>
          <w:right w:w="0" w:type="dxa"/>
        </w:tblCellMar>
        <w:tblLook w:val="01E0"/>
      </w:tblPr>
      <w:tblGrid>
        <w:gridCol w:w="1563"/>
        <w:gridCol w:w="1441"/>
        <w:gridCol w:w="1186"/>
        <w:gridCol w:w="794"/>
        <w:gridCol w:w="992"/>
        <w:gridCol w:w="1530"/>
        <w:gridCol w:w="719"/>
        <w:gridCol w:w="1080"/>
        <w:gridCol w:w="984"/>
      </w:tblGrid>
      <w:tr>
        <w:trPr>
          <w:trHeight w:val="306" w:hRule="exact"/>
        </w:trPr>
        <w:tc>
          <w:tcPr>
            <w:tcW w:w="1563" w:type="dxa"/>
            <w:tcBorders>
              <w:top w:val="single" w:sz="4" w:space="0" w:color="000000"/>
              <w:left w:val="nil" w:sz="6" w:space="0" w:color="auto"/>
              <w:bottom w:val="nil" w:sz="6" w:space="0" w:color="auto"/>
              <w:right w:val="single" w:sz="4" w:space="0" w:color="000000"/>
            </w:tcBorders>
          </w:tcPr>
          <w:p>
            <w:pPr/>
          </w:p>
        </w:tc>
        <w:tc>
          <w:tcPr>
            <w:tcW w:w="1441" w:type="dxa"/>
            <w:tcBorders>
              <w:top w:val="single" w:sz="4" w:space="0" w:color="000000"/>
              <w:left w:val="single" w:sz="4" w:space="0" w:color="000000"/>
              <w:bottom w:val="nil" w:sz="6" w:space="0" w:color="auto"/>
              <w:right w:val="nil" w:sz="6" w:space="0" w:color="auto"/>
            </w:tcBorders>
          </w:tcPr>
          <w:p>
            <w:pPr/>
          </w:p>
        </w:tc>
        <w:tc>
          <w:tcPr>
            <w:tcW w:w="1186" w:type="dxa"/>
            <w:tcBorders>
              <w:top w:val="single" w:sz="4" w:space="0" w:color="000000"/>
              <w:left w:val="nil" w:sz="6" w:space="0" w:color="auto"/>
              <w:bottom w:val="nil" w:sz="6" w:space="0" w:color="auto"/>
              <w:right w:val="nil" w:sz="6" w:space="0" w:color="auto"/>
            </w:tcBorders>
          </w:tcPr>
          <w:p>
            <w:pPr>
              <w:pStyle w:val="TableParagraph"/>
              <w:spacing w:line="240" w:lineRule="auto" w:before="26"/>
              <w:ind w:left="343" w:right="-3"/>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794" w:type="dxa"/>
            <w:tcBorders>
              <w:top w:val="single" w:sz="4" w:space="0" w:color="000000"/>
              <w:left w:val="nil" w:sz="6" w:space="0" w:color="auto"/>
              <w:bottom w:val="nil" w:sz="6" w:space="0" w:color="auto"/>
              <w:right w:val="nil" w:sz="6" w:space="0" w:color="auto"/>
            </w:tcBorders>
          </w:tcPr>
          <w:p>
            <w:pPr/>
          </w:p>
        </w:tc>
        <w:tc>
          <w:tcPr>
            <w:tcW w:w="992" w:type="dxa"/>
            <w:tcBorders>
              <w:top w:val="single" w:sz="4" w:space="0" w:color="000000"/>
              <w:left w:val="nil" w:sz="6" w:space="0" w:color="auto"/>
              <w:bottom w:val="nil" w:sz="6" w:space="0" w:color="auto"/>
              <w:right w:val="single" w:sz="4" w:space="0" w:color="000000"/>
            </w:tcBorders>
          </w:tcPr>
          <w:p>
            <w:pPr/>
          </w:p>
        </w:tc>
        <w:tc>
          <w:tcPr>
            <w:tcW w:w="1530" w:type="dxa"/>
            <w:tcBorders>
              <w:top w:val="single" w:sz="4" w:space="0" w:color="000000"/>
              <w:left w:val="single" w:sz="4" w:space="0" w:color="000000"/>
              <w:bottom w:val="nil" w:sz="6" w:space="0" w:color="auto"/>
              <w:right w:val="nil" w:sz="6" w:space="0" w:color="auto"/>
            </w:tcBorders>
          </w:tcPr>
          <w:p>
            <w:pPr/>
          </w:p>
        </w:tc>
        <w:tc>
          <w:tcPr>
            <w:tcW w:w="1799"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6"/>
              <w:ind w:left="205"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984" w:type="dxa"/>
            <w:tcBorders>
              <w:top w:val="single" w:sz="4" w:space="0" w:color="000000"/>
              <w:left w:val="nil" w:sz="6" w:space="0" w:color="auto"/>
              <w:bottom w:val="nil" w:sz="6" w:space="0" w:color="auto"/>
              <w:right w:val="nil" w:sz="6" w:space="0" w:color="auto"/>
            </w:tcBorders>
          </w:tcPr>
          <w:p>
            <w:pPr/>
          </w:p>
        </w:tc>
      </w:tr>
      <w:tr>
        <w:trPr>
          <w:trHeight w:val="98" w:hRule="exact"/>
        </w:trPr>
        <w:tc>
          <w:tcPr>
            <w:tcW w:w="1563"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186" w:type="dxa"/>
            <w:tcBorders>
              <w:top w:val="nil" w:sz="6" w:space="0" w:color="auto"/>
              <w:left w:val="nil" w:sz="6" w:space="0" w:color="auto"/>
              <w:bottom w:val="nil" w:sz="6" w:space="0" w:color="auto"/>
              <w:right w:val="nil" w:sz="6" w:space="0" w:color="auto"/>
            </w:tcBorders>
          </w:tcPr>
          <w:p>
            <w:pPr/>
          </w:p>
        </w:tc>
        <w:tc>
          <w:tcPr>
            <w:tcW w:w="79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1799" w:type="dxa"/>
            <w:gridSpan w:val="2"/>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
        </w:tc>
      </w:tr>
      <w:tr>
        <w:trPr>
          <w:trHeight w:val="378"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7"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262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3"/>
              <w:ind w:left="6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78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3"/>
              <w:ind w:left="283"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30"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698" w:right="-19"/>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9" w:type="dxa"/>
            <w:tcBorders>
              <w:top w:val="nil" w:sz="6" w:space="0" w:color="auto"/>
              <w:left w:val="nil" w:sz="6" w:space="0" w:color="auto"/>
              <w:bottom w:val="nil" w:sz="6" w:space="0" w:color="auto"/>
              <w:right w:val="single" w:sz="4" w:space="0" w:color="000000"/>
            </w:tcBorders>
          </w:tcPr>
          <w:p>
            <w:pPr/>
          </w:p>
        </w:tc>
        <w:tc>
          <w:tcPr>
            <w:tcW w:w="206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3"/>
              <w:ind w:left="60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18" w:hRule="exact"/>
        </w:trPr>
        <w:tc>
          <w:tcPr>
            <w:tcW w:w="1563" w:type="dxa"/>
            <w:tcBorders>
              <w:top w:val="nil" w:sz="6" w:space="0" w:color="auto"/>
              <w:left w:val="nil" w:sz="6" w:space="0" w:color="auto"/>
              <w:bottom w:val="nil" w:sz="6" w:space="0" w:color="auto"/>
              <w:right w:val="nil" w:sz="6" w:space="0" w:color="auto"/>
            </w:tcBorders>
          </w:tcPr>
          <w:p>
            <w:pPr/>
          </w:p>
        </w:tc>
        <w:tc>
          <w:tcPr>
            <w:tcW w:w="2626" w:type="dxa"/>
            <w:gridSpan w:val="2"/>
            <w:tcBorders>
              <w:top w:val="nil" w:sz="6" w:space="0" w:color="auto"/>
              <w:left w:val="nil" w:sz="6" w:space="0" w:color="auto"/>
              <w:bottom w:val="nil" w:sz="6" w:space="0" w:color="auto"/>
              <w:right w:val="nil" w:sz="6" w:space="0" w:color="auto"/>
            </w:tcBorders>
          </w:tcPr>
          <w:p>
            <w:pPr/>
          </w:p>
        </w:tc>
        <w:tc>
          <w:tcPr>
            <w:tcW w:w="1786" w:type="dxa"/>
            <w:gridSpan w:val="2"/>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2064"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550"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tc>
        <w:tc>
          <w:tcPr>
            <w:tcW w:w="14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86" w:type="dxa"/>
            <w:tcBorders>
              <w:top w:val="nil" w:sz="6" w:space="0" w:color="auto"/>
              <w:left w:val="single" w:sz="4" w:space="0" w:color="000000"/>
              <w:bottom w:val="single" w:sz="8" w:space="0" w:color="000000"/>
              <w:right w:val="nil" w:sz="6" w:space="0" w:color="auto"/>
            </w:tcBorders>
          </w:tcPr>
          <w:p>
            <w:pPr>
              <w:pStyle w:val="TableParagraph"/>
              <w:spacing w:line="240" w:lineRule="exact"/>
              <w:ind w:left="189"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112"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794" w:type="dxa"/>
            <w:tcBorders>
              <w:top w:val="nil" w:sz="6" w:space="0" w:color="auto"/>
              <w:left w:val="nil" w:sz="6" w:space="0" w:color="auto"/>
              <w:bottom w:val="single" w:sz="4" w:space="0" w:color="000000"/>
              <w:right w:val="single" w:sz="4" w:space="0" w:color="000000"/>
            </w:tcBorders>
          </w:tcPr>
          <w:p>
            <w:pPr>
              <w:pStyle w:val="TableParagraph"/>
              <w:spacing w:line="240" w:lineRule="auto" w:before="102"/>
              <w:ind w:left="-3"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204"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30"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458"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9" w:type="dxa"/>
            <w:tcBorders>
              <w:top w:val="nil" w:sz="6" w:space="0" w:color="auto"/>
              <w:left w:val="nil" w:sz="6" w:space="0" w:color="auto"/>
              <w:bottom w:val="single" w:sz="4" w:space="0" w:color="000000"/>
              <w:right w:val="single" w:sz="4" w:space="0" w:color="000000"/>
            </w:tcBorders>
          </w:tcPr>
          <w:p>
            <w:pPr>
              <w:pStyle w:val="TableParagraph"/>
              <w:spacing w:line="240" w:lineRule="exact"/>
              <w:ind w:left="5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1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323"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84" w:type="dxa"/>
            <w:tcBorders>
              <w:top w:val="nil" w:sz="6" w:space="0" w:color="auto"/>
              <w:left w:val="single" w:sz="4" w:space="0" w:color="000000"/>
              <w:bottom w:val="single" w:sz="4" w:space="0" w:color="000000"/>
              <w:right w:val="nil" w:sz="6" w:space="0" w:color="auto"/>
            </w:tcBorders>
          </w:tcPr>
          <w:p>
            <w:pPr>
              <w:pStyle w:val="TableParagraph"/>
              <w:spacing w:line="240" w:lineRule="exact"/>
              <w:ind w:left="27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19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094" w:hRule="exact"/>
        </w:trPr>
        <w:tc>
          <w:tcPr>
            <w:tcW w:w="1563"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22" w:right="0"/>
              <w:jc w:val="both"/>
              <w:rPr>
                <w:rFonts w:ascii="宋体" w:hAnsi="宋体" w:cs="宋体" w:eastAsia="宋体" w:hint="default"/>
                <w:sz w:val="21"/>
                <w:szCs w:val="21"/>
              </w:rPr>
            </w:pPr>
            <w:r>
              <w:rPr>
                <w:rFonts w:ascii="宋体" w:hAnsi="宋体" w:cs="宋体" w:eastAsia="宋体" w:hint="default"/>
                <w:sz w:val="21"/>
                <w:szCs w:val="21"/>
              </w:rPr>
              <w:t>单项金额重大</w:t>
            </w:r>
          </w:p>
          <w:p>
            <w:pPr>
              <w:pStyle w:val="TableParagraph"/>
              <w:spacing w:line="237" w:lineRule="auto"/>
              <w:ind w:left="122" w:right="171"/>
              <w:jc w:val="both"/>
              <w:rPr>
                <w:rFonts w:ascii="宋体" w:hAnsi="宋体" w:cs="宋体" w:eastAsia="宋体" w:hint="default"/>
                <w:sz w:val="21"/>
                <w:szCs w:val="21"/>
              </w:rPr>
            </w:pPr>
            <w:r>
              <w:rPr>
                <w:rFonts w:ascii="宋体" w:hAnsi="宋体" w:cs="宋体" w:eastAsia="宋体" w:hint="default"/>
                <w:spacing w:val="-1"/>
                <w:sz w:val="21"/>
                <w:szCs w:val="21"/>
              </w:rPr>
              <w:t>并单项计提坏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
                <w:sz w:val="21"/>
                <w:szCs w:val="21"/>
              </w:rPr>
              <w:t>账准备的其他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应收款</w:t>
            </w:r>
          </w:p>
        </w:tc>
        <w:tc>
          <w:tcPr>
            <w:tcW w:w="144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left="321" w:right="0"/>
              <w:jc w:val="left"/>
              <w:rPr>
                <w:rFonts w:ascii="Arial Narrow" w:hAnsi="Arial Narrow" w:cs="Arial Narrow" w:eastAsia="Arial Narrow" w:hint="default"/>
                <w:sz w:val="21"/>
                <w:szCs w:val="21"/>
              </w:rPr>
            </w:pPr>
            <w:r>
              <w:rPr>
                <w:rFonts w:ascii="Arial Narrow"/>
                <w:sz w:val="21"/>
              </w:rPr>
              <w:t>2,913,499.00</w:t>
            </w:r>
          </w:p>
        </w:tc>
        <w:tc>
          <w:tcPr>
            <w:tcW w:w="1186"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3"/>
              <w:ind w:left="266" w:right="0"/>
              <w:jc w:val="left"/>
              <w:rPr>
                <w:rFonts w:ascii="Arial Narrow" w:hAnsi="Arial Narrow" w:cs="Arial Narrow" w:eastAsia="Arial Narrow" w:hint="default"/>
                <w:sz w:val="21"/>
                <w:szCs w:val="21"/>
              </w:rPr>
            </w:pPr>
            <w:r>
              <w:rPr>
                <w:rFonts w:ascii="Arial Narrow"/>
                <w:sz w:val="21"/>
              </w:rPr>
              <w:t>17.19</w:t>
            </w:r>
          </w:p>
        </w:tc>
        <w:tc>
          <w:tcPr>
            <w:tcW w:w="794"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530"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tc>
        <w:tc>
          <w:tcPr>
            <w:tcW w:w="719"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84"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r>
      <w:tr>
        <w:trPr>
          <w:trHeight w:val="403" w:hRule="exact"/>
        </w:trPr>
        <w:tc>
          <w:tcPr>
            <w:tcW w:w="4189" w:type="dxa"/>
            <w:gridSpan w:val="3"/>
            <w:tcBorders>
              <w:top w:val="nil" w:sz="6" w:space="0" w:color="auto"/>
              <w:left w:val="nil" w:sz="6" w:space="0" w:color="auto"/>
              <w:bottom w:val="single" w:sz="4" w:space="0" w:color="000000"/>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按组合计提坏账准备的其他应收款</w:t>
            </w:r>
          </w:p>
        </w:tc>
        <w:tc>
          <w:tcPr>
            <w:tcW w:w="794" w:type="dxa"/>
            <w:tcBorders>
              <w:top w:val="nil" w:sz="6" w:space="0" w:color="auto"/>
              <w:left w:val="nil" w:sz="6" w:space="0" w:color="auto"/>
              <w:bottom w:val="single" w:sz="4" w:space="0" w:color="000000"/>
              <w:right w:val="nil" w:sz="6" w:space="0" w:color="auto"/>
            </w:tcBorders>
          </w:tcPr>
          <w:p>
            <w:pPr/>
          </w:p>
        </w:tc>
        <w:tc>
          <w:tcPr>
            <w:tcW w:w="992" w:type="dxa"/>
            <w:tcBorders>
              <w:top w:val="nil" w:sz="6" w:space="0" w:color="auto"/>
              <w:left w:val="nil" w:sz="6" w:space="0" w:color="auto"/>
              <w:bottom w:val="single" w:sz="4" w:space="0" w:color="000000"/>
              <w:right w:val="nil" w:sz="6" w:space="0" w:color="auto"/>
            </w:tcBorders>
          </w:tcPr>
          <w:p>
            <w:pPr/>
          </w:p>
        </w:tc>
        <w:tc>
          <w:tcPr>
            <w:tcW w:w="1530" w:type="dxa"/>
            <w:tcBorders>
              <w:top w:val="nil" w:sz="6" w:space="0" w:color="auto"/>
              <w:left w:val="nil" w:sz="6" w:space="0" w:color="auto"/>
              <w:bottom w:val="single" w:sz="4" w:space="0" w:color="000000"/>
              <w:right w:val="nil" w:sz="6" w:space="0" w:color="auto"/>
            </w:tcBorders>
          </w:tcPr>
          <w:p>
            <w:pPr/>
          </w:p>
        </w:tc>
        <w:tc>
          <w:tcPr>
            <w:tcW w:w="719" w:type="dxa"/>
            <w:tcBorders>
              <w:top w:val="nil" w:sz="6" w:space="0" w:color="auto"/>
              <w:left w:val="nil" w:sz="6" w:space="0" w:color="auto"/>
              <w:bottom w:val="single" w:sz="4" w:space="0" w:color="000000"/>
              <w:right w:val="nil" w:sz="6" w:space="0" w:color="auto"/>
            </w:tcBorders>
          </w:tcPr>
          <w:p>
            <w:pPr/>
          </w:p>
        </w:tc>
        <w:tc>
          <w:tcPr>
            <w:tcW w:w="1080" w:type="dxa"/>
            <w:tcBorders>
              <w:top w:val="nil" w:sz="6" w:space="0" w:color="auto"/>
              <w:left w:val="nil" w:sz="6" w:space="0" w:color="auto"/>
              <w:bottom w:val="single" w:sz="4" w:space="0" w:color="000000"/>
              <w:right w:val="nil" w:sz="6" w:space="0" w:color="auto"/>
            </w:tcBorders>
          </w:tcPr>
          <w:p>
            <w:pPr/>
          </w:p>
        </w:tc>
        <w:tc>
          <w:tcPr>
            <w:tcW w:w="984" w:type="dxa"/>
            <w:tcBorders>
              <w:top w:val="nil" w:sz="6" w:space="0" w:color="auto"/>
              <w:left w:val="nil" w:sz="6" w:space="0" w:color="auto"/>
              <w:bottom w:val="single" w:sz="4" w:space="0" w:color="000000"/>
              <w:right w:val="nil" w:sz="6" w:space="0" w:color="auto"/>
            </w:tcBorders>
          </w:tcPr>
          <w:p>
            <w:pPr/>
          </w:p>
        </w:tc>
      </w:tr>
    </w:tbl>
    <w:p>
      <w:pPr>
        <w:spacing w:after="0"/>
        <w:sectPr>
          <w:pgSz w:w="11910" w:h="16840"/>
          <w:pgMar w:header="877" w:footer="980" w:top="1060" w:bottom="1160" w:left="960" w:right="0"/>
        </w:sectPr>
      </w:pPr>
    </w:p>
    <w:p>
      <w:pPr>
        <w:spacing w:line="240" w:lineRule="auto" w:before="11"/>
        <w:rPr>
          <w:rFonts w:ascii="宋体" w:hAnsi="宋体" w:cs="宋体" w:eastAsia="宋体" w:hint="default"/>
          <w:sz w:val="2"/>
          <w:szCs w:val="2"/>
        </w:rPr>
      </w:pPr>
      <w:r>
        <w:rPr/>
        <w:pict>
          <v:group style="position:absolute;margin-left:130.567993pt;margin-top:86.879959pt;width:437.05pt;height:5.45pt;mso-position-horizontal-relative:page;mso-position-vertical-relative:page;z-index:-1155784" coordorigin="2611,1738" coordsize="8741,109">
            <v:shape style="position:absolute;left:2611;top:1738;width:2262;height:108" type="#_x0000_t75" stroked="false">
              <v:imagedata r:id="rId168" o:title=""/>
            </v:shape>
            <v:shape style="position:absolute;left:4868;top:1834;width:2175;height:12" type="#_x0000_t75" stroked="false">
              <v:imagedata r:id="rId169" o:title=""/>
            </v:shape>
            <v:shape style="position:absolute;left:7029;top:1836;width:4323;height:10" type="#_x0000_t75" stroked="false">
              <v:imagedata r:id="rId152" o:title=""/>
            </v:shape>
            <w10:wrap type="none"/>
          </v:group>
        </w:pict>
      </w:r>
      <w:r>
        <w:rPr/>
        <w:pict>
          <v:shape style="position:absolute;margin-left:131.059998pt;margin-top:139.099991pt;width:.480023pt;height:.36pt;mso-position-horizontal-relative:page;mso-position-vertical-relative:page;z-index:-1155736" type="#_x0000_t75" stroked="false">
            <v:imagedata r:id="rId149" o:title=""/>
          </v:shape>
        </w:pict>
      </w:r>
    </w:p>
    <w:tbl>
      <w:tblPr>
        <w:tblW w:w="0" w:type="auto"/>
        <w:jc w:val="left"/>
        <w:tblInd w:w="103" w:type="dxa"/>
        <w:tblLayout w:type="fixed"/>
        <w:tblCellMar>
          <w:top w:w="0" w:type="dxa"/>
          <w:left w:w="0" w:type="dxa"/>
          <w:bottom w:w="0" w:type="dxa"/>
          <w:right w:w="0" w:type="dxa"/>
        </w:tblCellMar>
        <w:tblLook w:val="01E0"/>
      </w:tblPr>
      <w:tblGrid>
        <w:gridCol w:w="1563"/>
        <w:gridCol w:w="1553"/>
        <w:gridCol w:w="699"/>
        <w:gridCol w:w="1169"/>
        <w:gridCol w:w="992"/>
        <w:gridCol w:w="1530"/>
        <w:gridCol w:w="719"/>
        <w:gridCol w:w="1080"/>
        <w:gridCol w:w="984"/>
      </w:tblGrid>
      <w:tr>
        <w:trPr>
          <w:trHeight w:val="334" w:hRule="exact"/>
        </w:trPr>
        <w:tc>
          <w:tcPr>
            <w:tcW w:w="4983" w:type="dxa"/>
            <w:gridSpan w:val="4"/>
            <w:tcBorders>
              <w:top w:val="nil" w:sz="6" w:space="0" w:color="auto"/>
              <w:left w:val="nil" w:sz="6" w:space="0" w:color="auto"/>
              <w:bottom w:val="single" w:sz="8" w:space="0" w:color="000000"/>
              <w:right w:val="nil" w:sz="6" w:space="0" w:color="auto"/>
            </w:tcBorders>
          </w:tcPr>
          <w:p>
            <w:pPr/>
          </w:p>
        </w:tc>
        <w:tc>
          <w:tcPr>
            <w:tcW w:w="992" w:type="dxa"/>
            <w:tcBorders>
              <w:top w:val="single" w:sz="6" w:space="0" w:color="000000"/>
              <w:left w:val="nil" w:sz="6" w:space="0" w:color="auto"/>
              <w:bottom w:val="single" w:sz="4" w:space="0" w:color="000000"/>
              <w:right w:val="nil" w:sz="6" w:space="0" w:color="auto"/>
            </w:tcBorders>
          </w:tcPr>
          <w:p>
            <w:pPr/>
          </w:p>
        </w:tc>
        <w:tc>
          <w:tcPr>
            <w:tcW w:w="1530" w:type="dxa"/>
            <w:tcBorders>
              <w:top w:val="single" w:sz="6" w:space="0" w:color="000000"/>
              <w:left w:val="nil" w:sz="6" w:space="0" w:color="auto"/>
              <w:bottom w:val="single" w:sz="4" w:space="0" w:color="000000"/>
              <w:right w:val="nil" w:sz="6" w:space="0" w:color="auto"/>
            </w:tcBorders>
          </w:tcPr>
          <w:p>
            <w:pPr/>
          </w:p>
        </w:tc>
        <w:tc>
          <w:tcPr>
            <w:tcW w:w="1799" w:type="dxa"/>
            <w:gridSpan w:val="2"/>
            <w:tcBorders>
              <w:top w:val="nil" w:sz="6" w:space="0" w:color="auto"/>
              <w:left w:val="nil" w:sz="6" w:space="0" w:color="auto"/>
              <w:bottom w:val="single" w:sz="4" w:space="0" w:color="000000"/>
              <w:right w:val="nil" w:sz="6" w:space="0" w:color="auto"/>
            </w:tcBorders>
          </w:tcPr>
          <w:p>
            <w:pPr/>
          </w:p>
        </w:tc>
        <w:tc>
          <w:tcPr>
            <w:tcW w:w="984" w:type="dxa"/>
            <w:tcBorders>
              <w:top w:val="nil" w:sz="6" w:space="0" w:color="auto"/>
              <w:left w:val="nil" w:sz="6" w:space="0" w:color="auto"/>
              <w:bottom w:val="single" w:sz="4" w:space="0" w:color="000000"/>
              <w:right w:val="nil" w:sz="6" w:space="0" w:color="auto"/>
            </w:tcBorders>
          </w:tcPr>
          <w:p>
            <w:pPr/>
          </w:p>
        </w:tc>
      </w:tr>
      <w:tr>
        <w:trPr>
          <w:trHeight w:val="303" w:hRule="exact"/>
        </w:trPr>
        <w:tc>
          <w:tcPr>
            <w:tcW w:w="4983"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18"/>
              <w:ind w:right="791"/>
              <w:jc w:val="righ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992" w:type="dxa"/>
            <w:tcBorders>
              <w:top w:val="single" w:sz="4" w:space="0" w:color="000000"/>
              <w:left w:val="nil" w:sz="6" w:space="0" w:color="auto"/>
              <w:bottom w:val="nil" w:sz="6" w:space="0" w:color="auto"/>
              <w:right w:val="single" w:sz="4" w:space="0" w:color="000000"/>
            </w:tcBorders>
          </w:tcPr>
          <w:p>
            <w:pPr/>
          </w:p>
        </w:tc>
        <w:tc>
          <w:tcPr>
            <w:tcW w:w="1530" w:type="dxa"/>
            <w:tcBorders>
              <w:top w:val="single" w:sz="4" w:space="0" w:color="000000"/>
              <w:left w:val="single" w:sz="4" w:space="0" w:color="000000"/>
              <w:bottom w:val="nil" w:sz="6" w:space="0" w:color="auto"/>
              <w:right w:val="nil" w:sz="6" w:space="0" w:color="auto"/>
            </w:tcBorders>
          </w:tcPr>
          <w:p>
            <w:pPr/>
          </w:p>
        </w:tc>
        <w:tc>
          <w:tcPr>
            <w:tcW w:w="1799"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3"/>
              <w:ind w:left="205"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984" w:type="dxa"/>
            <w:tcBorders>
              <w:top w:val="single" w:sz="4" w:space="0" w:color="000000"/>
              <w:left w:val="nil" w:sz="6" w:space="0" w:color="auto"/>
              <w:bottom w:val="nil" w:sz="6" w:space="0" w:color="auto"/>
              <w:right w:val="nil" w:sz="6" w:space="0" w:color="auto"/>
            </w:tcBorders>
          </w:tcPr>
          <w:p>
            <w:pPr/>
          </w:p>
        </w:tc>
      </w:tr>
      <w:tr>
        <w:trPr>
          <w:trHeight w:val="98" w:hRule="exact"/>
        </w:trPr>
        <w:tc>
          <w:tcPr>
            <w:tcW w:w="4983" w:type="dxa"/>
            <w:gridSpan w:val="4"/>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1799" w:type="dxa"/>
            <w:gridSpan w:val="2"/>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
        </w:tc>
      </w:tr>
      <w:tr>
        <w:trPr>
          <w:trHeight w:val="398"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7"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1553"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6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699" w:type="dxa"/>
            <w:tcBorders>
              <w:top w:val="nil" w:sz="6" w:space="0" w:color="auto"/>
              <w:left w:val="nil" w:sz="6" w:space="0" w:color="auto"/>
              <w:bottom w:val="nil" w:sz="6" w:space="0" w:color="auto"/>
              <w:right w:val="single" w:sz="4" w:space="0" w:color="000000"/>
            </w:tcBorders>
          </w:tcPr>
          <w:p>
            <w:pPr/>
          </w:p>
        </w:tc>
        <w:tc>
          <w:tcPr>
            <w:tcW w:w="21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652"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30"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698" w:right="-19"/>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9" w:type="dxa"/>
            <w:tcBorders>
              <w:top w:val="nil" w:sz="6" w:space="0" w:color="auto"/>
              <w:left w:val="nil" w:sz="6" w:space="0" w:color="auto"/>
              <w:bottom w:val="nil" w:sz="6" w:space="0" w:color="auto"/>
              <w:right w:val="single" w:sz="4" w:space="0" w:color="000000"/>
            </w:tcBorders>
          </w:tcPr>
          <w:p>
            <w:pPr/>
          </w:p>
        </w:tc>
        <w:tc>
          <w:tcPr>
            <w:tcW w:w="206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3"/>
              <w:ind w:left="60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50"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tc>
        <w:tc>
          <w:tcPr>
            <w:tcW w:w="1553"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503"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699" w:type="dxa"/>
            <w:tcBorders>
              <w:top w:val="nil" w:sz="6" w:space="0" w:color="auto"/>
              <w:left w:val="nil" w:sz="6" w:space="0" w:color="auto"/>
              <w:bottom w:val="single" w:sz="4" w:space="0" w:color="000000"/>
              <w:right w:val="single" w:sz="4" w:space="0" w:color="000000"/>
            </w:tcBorders>
          </w:tcPr>
          <w:p>
            <w:pPr>
              <w:pStyle w:val="TableParagraph"/>
              <w:spacing w:line="239" w:lineRule="exact"/>
              <w:ind w:left="8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5"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39"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204"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30"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458"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9" w:type="dxa"/>
            <w:tcBorders>
              <w:top w:val="nil" w:sz="6" w:space="0" w:color="auto"/>
              <w:left w:val="nil" w:sz="6" w:space="0" w:color="auto"/>
              <w:bottom w:val="single" w:sz="4" w:space="0" w:color="000000"/>
              <w:right w:val="single" w:sz="4" w:space="0" w:color="000000"/>
            </w:tcBorders>
          </w:tcPr>
          <w:p>
            <w:pPr>
              <w:pStyle w:val="TableParagraph"/>
              <w:spacing w:line="239" w:lineRule="exact"/>
              <w:ind w:left="5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84" w:type="dxa"/>
            <w:tcBorders>
              <w:top w:val="nil" w:sz="6" w:space="0" w:color="auto"/>
              <w:left w:val="single" w:sz="4" w:space="0" w:color="000000"/>
              <w:bottom w:val="single" w:sz="4" w:space="0" w:color="000000"/>
              <w:right w:val="nil" w:sz="6" w:space="0" w:color="auto"/>
            </w:tcBorders>
          </w:tcPr>
          <w:p>
            <w:pPr>
              <w:pStyle w:val="TableParagraph"/>
              <w:spacing w:line="239" w:lineRule="exact"/>
              <w:ind w:left="27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9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10" w:hRule="exact"/>
        </w:trPr>
        <w:tc>
          <w:tcPr>
            <w:tcW w:w="156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账龄分析组合</w:t>
            </w:r>
          </w:p>
        </w:tc>
        <w:tc>
          <w:tcPr>
            <w:tcW w:w="1553" w:type="dxa"/>
            <w:tcBorders>
              <w:top w:val="single" w:sz="8" w:space="0" w:color="000000"/>
              <w:left w:val="single" w:sz="4" w:space="0" w:color="000000"/>
              <w:bottom w:val="nil" w:sz="6" w:space="0" w:color="auto"/>
              <w:right w:val="nil" w:sz="6" w:space="0" w:color="auto"/>
            </w:tcBorders>
          </w:tcPr>
          <w:p>
            <w:pPr>
              <w:pStyle w:val="TableParagraph"/>
              <w:spacing w:line="240" w:lineRule="auto" w:before="65"/>
              <w:ind w:left="225" w:right="0"/>
              <w:jc w:val="left"/>
              <w:rPr>
                <w:rFonts w:ascii="Arial Narrow" w:hAnsi="Arial Narrow" w:cs="Arial Narrow" w:eastAsia="Arial Narrow" w:hint="default"/>
                <w:sz w:val="21"/>
                <w:szCs w:val="21"/>
              </w:rPr>
            </w:pPr>
            <w:r>
              <w:rPr>
                <w:rFonts w:ascii="Arial Narrow"/>
                <w:sz w:val="21"/>
              </w:rPr>
              <w:t>14,014,969.07</w:t>
            </w:r>
          </w:p>
        </w:tc>
        <w:tc>
          <w:tcPr>
            <w:tcW w:w="699" w:type="dxa"/>
            <w:tcBorders>
              <w:top w:val="single" w:sz="4" w:space="0" w:color="000000"/>
              <w:left w:val="nil" w:sz="6" w:space="0" w:color="auto"/>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82.68</w:t>
            </w:r>
            <w:r>
              <w:rPr>
                <w:rFonts w:ascii="Arial Narrow"/>
                <w:sz w:val="21"/>
              </w:rPr>
            </w:r>
          </w:p>
        </w:tc>
        <w:tc>
          <w:tcPr>
            <w:tcW w:w="11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93" w:right="0"/>
              <w:jc w:val="center"/>
              <w:rPr>
                <w:rFonts w:ascii="Arial Narrow" w:hAnsi="Arial Narrow" w:cs="Arial Narrow" w:eastAsia="Arial Narrow" w:hint="default"/>
                <w:sz w:val="21"/>
                <w:szCs w:val="21"/>
              </w:rPr>
            </w:pPr>
            <w:r>
              <w:rPr>
                <w:rFonts w:ascii="Arial Narrow"/>
                <w:sz w:val="21"/>
              </w:rPr>
              <w:t>169,495.09</w:t>
            </w: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30" w:type="dxa"/>
            <w:tcBorders>
              <w:top w:val="single" w:sz="8" w:space="0" w:color="000000"/>
              <w:left w:val="single" w:sz="4" w:space="0" w:color="000000"/>
              <w:bottom w:val="nil" w:sz="6" w:space="0" w:color="auto"/>
              <w:right w:val="nil" w:sz="6" w:space="0" w:color="auto"/>
            </w:tcBorders>
          </w:tcPr>
          <w:p>
            <w:pPr>
              <w:pStyle w:val="TableParagraph"/>
              <w:spacing w:line="240" w:lineRule="auto" w:before="69"/>
              <w:ind w:left="278" w:right="0"/>
              <w:jc w:val="left"/>
              <w:rPr>
                <w:rFonts w:ascii="Arial Narrow" w:hAnsi="Arial Narrow" w:cs="Arial Narrow" w:eastAsia="Arial Narrow" w:hint="default"/>
                <w:sz w:val="20"/>
                <w:szCs w:val="20"/>
              </w:rPr>
            </w:pPr>
            <w:r>
              <w:rPr>
                <w:rFonts w:ascii="Arial Narrow"/>
                <w:sz w:val="20"/>
              </w:rPr>
              <w:t>1,533,742.99</w:t>
            </w:r>
          </w:p>
        </w:tc>
        <w:tc>
          <w:tcPr>
            <w:tcW w:w="719" w:type="dxa"/>
            <w:tcBorders>
              <w:top w:val="single" w:sz="4" w:space="0" w:color="000000"/>
              <w:left w:val="nil" w:sz="6" w:space="0" w:color="auto"/>
              <w:bottom w:val="nil" w:sz="6" w:space="0" w:color="auto"/>
              <w:right w:val="single" w:sz="4" w:space="0" w:color="000000"/>
            </w:tcBorders>
          </w:tcPr>
          <w:p>
            <w:pPr>
              <w:pStyle w:val="TableParagraph"/>
              <w:spacing w:line="240" w:lineRule="auto" w:before="69"/>
              <w:ind w:left="5" w:right="0"/>
              <w:jc w:val="left"/>
              <w:rPr>
                <w:rFonts w:ascii="Arial Narrow" w:hAnsi="Arial Narrow" w:cs="Arial Narrow" w:eastAsia="Arial Narrow" w:hint="default"/>
                <w:sz w:val="21"/>
                <w:szCs w:val="21"/>
              </w:rPr>
            </w:pPr>
            <w:r>
              <w:rPr>
                <w:rFonts w:ascii="Arial Narrow"/>
                <w:sz w:val="21"/>
              </w:rPr>
              <w:t>100.00</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left="134" w:right="0"/>
              <w:jc w:val="center"/>
              <w:rPr>
                <w:rFonts w:ascii="Arial Narrow" w:hAnsi="Arial Narrow" w:cs="Arial Narrow" w:eastAsia="Arial Narrow" w:hint="default"/>
                <w:sz w:val="20"/>
                <w:szCs w:val="20"/>
              </w:rPr>
            </w:pPr>
            <w:r>
              <w:rPr>
                <w:rFonts w:ascii="Arial Narrow"/>
                <w:sz w:val="20"/>
              </w:rPr>
              <w:t>16,071.75</w:t>
            </w:r>
          </w:p>
        </w:tc>
        <w:tc>
          <w:tcPr>
            <w:tcW w:w="984"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left="223" w:right="0"/>
              <w:jc w:val="left"/>
              <w:rPr>
                <w:rFonts w:ascii="Arial Narrow" w:hAnsi="Arial Narrow" w:cs="Arial Narrow" w:eastAsia="Arial Narrow" w:hint="default"/>
                <w:sz w:val="21"/>
                <w:szCs w:val="21"/>
              </w:rPr>
            </w:pPr>
            <w:r>
              <w:rPr>
                <w:rFonts w:ascii="Arial Narrow"/>
                <w:sz w:val="21"/>
              </w:rPr>
              <w:t>100.00</w:t>
            </w:r>
          </w:p>
        </w:tc>
      </w:tr>
      <w:tr>
        <w:trPr>
          <w:trHeight w:val="91" w:hRule="exact"/>
        </w:trPr>
        <w:tc>
          <w:tcPr>
            <w:tcW w:w="1563"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69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55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225" w:right="0"/>
              <w:jc w:val="left"/>
              <w:rPr>
                <w:rFonts w:ascii="Arial Narrow" w:hAnsi="Arial Narrow" w:cs="Arial Narrow" w:eastAsia="Arial Narrow" w:hint="default"/>
                <w:sz w:val="21"/>
                <w:szCs w:val="21"/>
              </w:rPr>
            </w:pPr>
            <w:r>
              <w:rPr>
                <w:rFonts w:ascii="Arial Narrow"/>
                <w:sz w:val="21"/>
              </w:rPr>
              <w:t>14,014,969.07</w:t>
            </w:r>
          </w:p>
        </w:tc>
        <w:tc>
          <w:tcPr>
            <w:tcW w:w="699"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82.68</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93" w:right="0"/>
              <w:jc w:val="center"/>
              <w:rPr>
                <w:rFonts w:ascii="Arial Narrow" w:hAnsi="Arial Narrow" w:cs="Arial Narrow" w:eastAsia="Arial Narrow" w:hint="default"/>
                <w:sz w:val="21"/>
                <w:szCs w:val="21"/>
              </w:rPr>
            </w:pPr>
            <w:r>
              <w:rPr>
                <w:rFonts w:ascii="Arial Narrow"/>
                <w:sz w:val="21"/>
              </w:rPr>
              <w:t>169,495.09</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3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left="278" w:right="0"/>
              <w:jc w:val="left"/>
              <w:rPr>
                <w:rFonts w:ascii="Arial Narrow" w:hAnsi="Arial Narrow" w:cs="Arial Narrow" w:eastAsia="Arial Narrow" w:hint="default"/>
                <w:sz w:val="20"/>
                <w:szCs w:val="20"/>
              </w:rPr>
            </w:pPr>
            <w:r>
              <w:rPr>
                <w:rFonts w:ascii="Arial Narrow"/>
                <w:sz w:val="20"/>
              </w:rPr>
              <w:t>1,533,742.99</w:t>
            </w:r>
          </w:p>
        </w:tc>
        <w:tc>
          <w:tcPr>
            <w:tcW w:w="719"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5" w:right="0"/>
              <w:jc w:val="left"/>
              <w:rPr>
                <w:rFonts w:ascii="Arial Narrow" w:hAnsi="Arial Narrow" w:cs="Arial Narrow" w:eastAsia="Arial Narrow" w:hint="default"/>
                <w:sz w:val="21"/>
                <w:szCs w:val="21"/>
              </w:rPr>
            </w:pPr>
            <w:r>
              <w:rPr>
                <w:rFonts w:ascii="Arial Narrow"/>
                <w:sz w:val="21"/>
              </w:rPr>
              <w:t>100.00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34" w:right="0"/>
              <w:jc w:val="center"/>
              <w:rPr>
                <w:rFonts w:ascii="Arial Narrow" w:hAnsi="Arial Narrow" w:cs="Arial Narrow" w:eastAsia="Arial Narrow" w:hint="default"/>
                <w:sz w:val="20"/>
                <w:szCs w:val="20"/>
              </w:rPr>
            </w:pPr>
            <w:r>
              <w:rPr>
                <w:rFonts w:ascii="Arial Narrow"/>
                <w:sz w:val="20"/>
              </w:rPr>
              <w:t>16,071.75</w:t>
            </w:r>
          </w:p>
        </w:tc>
        <w:tc>
          <w:tcPr>
            <w:tcW w:w="98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223" w:right="0"/>
              <w:jc w:val="left"/>
              <w:rPr>
                <w:rFonts w:ascii="Arial Narrow" w:hAnsi="Arial Narrow" w:cs="Arial Narrow" w:eastAsia="Arial Narrow" w:hint="default"/>
                <w:sz w:val="21"/>
                <w:szCs w:val="21"/>
              </w:rPr>
            </w:pPr>
            <w:r>
              <w:rPr>
                <w:rFonts w:ascii="Arial Narrow"/>
                <w:sz w:val="21"/>
              </w:rPr>
              <w:t>100.00</w:t>
            </w:r>
          </w:p>
        </w:tc>
      </w:tr>
      <w:tr>
        <w:trPr>
          <w:trHeight w:val="93" w:hRule="exact"/>
        </w:trPr>
        <w:tc>
          <w:tcPr>
            <w:tcW w:w="1563"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69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1057"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39" w:lineRule="exact"/>
              <w:ind w:left="122" w:right="0"/>
              <w:jc w:val="both"/>
              <w:rPr>
                <w:rFonts w:ascii="宋体" w:hAnsi="宋体" w:cs="宋体" w:eastAsia="宋体" w:hint="default"/>
                <w:sz w:val="21"/>
                <w:szCs w:val="21"/>
              </w:rPr>
            </w:pPr>
            <w:r>
              <w:rPr>
                <w:rFonts w:ascii="宋体" w:hAnsi="宋体" w:cs="宋体" w:eastAsia="宋体" w:hint="default"/>
                <w:spacing w:val="9"/>
                <w:sz w:val="21"/>
                <w:szCs w:val="21"/>
              </w:rPr>
              <w:t>单项金额虽不</w:t>
            </w:r>
          </w:p>
          <w:p>
            <w:pPr>
              <w:pStyle w:val="TableParagraph"/>
              <w:spacing w:line="237" w:lineRule="auto"/>
              <w:ind w:left="122" w:right="100"/>
              <w:jc w:val="both"/>
              <w:rPr>
                <w:rFonts w:ascii="宋体" w:hAnsi="宋体" w:cs="宋体" w:eastAsia="宋体" w:hint="default"/>
                <w:sz w:val="21"/>
                <w:szCs w:val="21"/>
              </w:rPr>
            </w:pPr>
            <w:r>
              <w:rPr>
                <w:rFonts w:ascii="宋体" w:hAnsi="宋体" w:cs="宋体" w:eastAsia="宋体" w:hint="default"/>
                <w:spacing w:val="9"/>
                <w:sz w:val="21"/>
                <w:szCs w:val="21"/>
              </w:rPr>
              <w:t>重大但单项计</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9"/>
                <w:sz w:val="21"/>
                <w:szCs w:val="21"/>
              </w:rPr>
              <w:t>提坏账准备的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其他应收款</w:t>
            </w:r>
          </w:p>
        </w:tc>
        <w:tc>
          <w:tcPr>
            <w:tcW w:w="155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left="559" w:right="0"/>
              <w:jc w:val="left"/>
              <w:rPr>
                <w:rFonts w:ascii="Arial Narrow" w:hAnsi="Arial Narrow" w:cs="Arial Narrow" w:eastAsia="Arial Narrow" w:hint="default"/>
                <w:sz w:val="21"/>
                <w:szCs w:val="21"/>
              </w:rPr>
            </w:pPr>
            <w:r>
              <w:rPr>
                <w:rFonts w:ascii="Arial Narrow"/>
                <w:sz w:val="21"/>
              </w:rPr>
              <w:t>23,292.75</w:t>
            </w:r>
          </w:p>
        </w:tc>
        <w:tc>
          <w:tcPr>
            <w:tcW w:w="69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right="101"/>
              <w:jc w:val="right"/>
              <w:rPr>
                <w:rFonts w:ascii="Arial Narrow" w:hAnsi="Arial Narrow" w:cs="Arial Narrow" w:eastAsia="Arial Narrow" w:hint="default"/>
                <w:sz w:val="21"/>
                <w:szCs w:val="21"/>
              </w:rPr>
            </w:pPr>
            <w:r>
              <w:rPr>
                <w:rFonts w:ascii="Arial Narrow"/>
                <w:spacing w:val="-1"/>
                <w:sz w:val="21"/>
              </w:rPr>
              <w:t>0.13</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42" w:hRule="exact"/>
        </w:trPr>
        <w:tc>
          <w:tcPr>
            <w:tcW w:w="1563"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699"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7"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53" w:type="dxa"/>
            <w:tcBorders>
              <w:top w:val="nil" w:sz="6" w:space="0" w:color="auto"/>
              <w:left w:val="single" w:sz="4" w:space="0" w:color="000000"/>
              <w:bottom w:val="single" w:sz="8" w:space="0" w:color="000000"/>
              <w:right w:val="nil" w:sz="6" w:space="0" w:color="auto"/>
            </w:tcBorders>
          </w:tcPr>
          <w:p>
            <w:pPr>
              <w:pStyle w:val="TableParagraph"/>
              <w:spacing w:line="240" w:lineRule="auto" w:before="67"/>
              <w:ind w:left="225" w:right="0"/>
              <w:jc w:val="left"/>
              <w:rPr>
                <w:rFonts w:ascii="Arial Narrow" w:hAnsi="Arial Narrow" w:cs="Arial Narrow" w:eastAsia="Arial Narrow" w:hint="default"/>
                <w:sz w:val="21"/>
                <w:szCs w:val="21"/>
              </w:rPr>
            </w:pPr>
            <w:r>
              <w:rPr>
                <w:rFonts w:ascii="Arial Narrow"/>
                <w:b/>
                <w:sz w:val="21"/>
              </w:rPr>
              <w:t>16,951,760.82</w:t>
            </w:r>
            <w:r>
              <w:rPr>
                <w:rFonts w:ascii="Arial Narrow"/>
                <w:sz w:val="21"/>
              </w:rPr>
            </w:r>
          </w:p>
        </w:tc>
        <w:tc>
          <w:tcPr>
            <w:tcW w:w="699" w:type="dxa"/>
            <w:tcBorders>
              <w:top w:val="nil" w:sz="6" w:space="0" w:color="auto"/>
              <w:left w:val="nil" w:sz="6" w:space="0" w:color="auto"/>
              <w:bottom w:val="single" w:sz="4" w:space="0" w:color="000000"/>
              <w:right w:val="single" w:sz="4" w:space="0" w:color="000000"/>
            </w:tcBorders>
          </w:tcPr>
          <w:p>
            <w:pPr>
              <w:pStyle w:val="TableParagraph"/>
              <w:spacing w:line="240" w:lineRule="auto" w:before="67"/>
              <w:ind w:right="134"/>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left="93" w:right="0"/>
              <w:jc w:val="center"/>
              <w:rPr>
                <w:rFonts w:ascii="Arial Narrow" w:hAnsi="Arial Narrow" w:cs="Arial Narrow" w:eastAsia="Arial Narrow" w:hint="default"/>
                <w:sz w:val="21"/>
                <w:szCs w:val="21"/>
              </w:rPr>
            </w:pPr>
            <w:r>
              <w:rPr>
                <w:rFonts w:ascii="Arial Narrow"/>
                <w:b/>
                <w:sz w:val="21"/>
              </w:rPr>
              <w:t>169,495.09</w:t>
            </w:r>
            <w:r>
              <w:rPr>
                <w:rFonts w:ascii="Arial Narrow"/>
                <w:sz w:val="21"/>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147"/>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530" w:type="dxa"/>
            <w:tcBorders>
              <w:top w:val="nil" w:sz="6" w:space="0" w:color="auto"/>
              <w:left w:val="single" w:sz="4" w:space="0" w:color="000000"/>
              <w:bottom w:val="single" w:sz="8" w:space="0" w:color="000000"/>
              <w:right w:val="nil" w:sz="6" w:space="0" w:color="auto"/>
            </w:tcBorders>
          </w:tcPr>
          <w:p>
            <w:pPr>
              <w:pStyle w:val="TableParagraph"/>
              <w:spacing w:line="240" w:lineRule="auto" w:before="67"/>
              <w:ind w:left="230" w:right="0"/>
              <w:jc w:val="left"/>
              <w:rPr>
                <w:rFonts w:ascii="Arial Narrow" w:hAnsi="Arial Narrow" w:cs="Arial Narrow" w:eastAsia="Arial Narrow" w:hint="default"/>
                <w:sz w:val="21"/>
                <w:szCs w:val="21"/>
              </w:rPr>
            </w:pPr>
            <w:r>
              <w:rPr>
                <w:rFonts w:ascii="Arial Narrow"/>
                <w:b/>
                <w:sz w:val="21"/>
              </w:rPr>
              <w:t>1,533,742.99</w:t>
            </w:r>
            <w:r>
              <w:rPr>
                <w:rFonts w:ascii="Arial Narrow"/>
                <w:sz w:val="21"/>
              </w:rPr>
            </w:r>
          </w:p>
        </w:tc>
        <w:tc>
          <w:tcPr>
            <w:tcW w:w="719" w:type="dxa"/>
            <w:tcBorders>
              <w:top w:val="nil" w:sz="6" w:space="0" w:color="auto"/>
              <w:left w:val="nil" w:sz="6" w:space="0" w:color="auto"/>
              <w:bottom w:val="single" w:sz="4" w:space="0" w:color="000000"/>
              <w:right w:val="single" w:sz="4" w:space="0" w:color="000000"/>
            </w:tcBorders>
          </w:tcPr>
          <w:p>
            <w:pPr>
              <w:pStyle w:val="TableParagraph"/>
              <w:spacing w:line="240" w:lineRule="auto" w:before="67"/>
              <w:ind w:left="5"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left="100" w:right="0"/>
              <w:jc w:val="center"/>
              <w:rPr>
                <w:rFonts w:ascii="Arial Narrow" w:hAnsi="Arial Narrow" w:cs="Arial Narrow" w:eastAsia="Arial Narrow" w:hint="default"/>
                <w:sz w:val="21"/>
                <w:szCs w:val="21"/>
              </w:rPr>
            </w:pPr>
            <w:r>
              <w:rPr>
                <w:rFonts w:ascii="Arial Narrow"/>
                <w:b/>
                <w:sz w:val="21"/>
              </w:rPr>
              <w:t>16,071.75</w:t>
            </w:r>
            <w:r>
              <w:rPr>
                <w:rFonts w:ascii="Arial Narrow"/>
                <w:sz w:val="21"/>
              </w:rPr>
            </w:r>
          </w:p>
        </w:tc>
        <w:tc>
          <w:tcPr>
            <w:tcW w:w="984"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left="223"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r>
    </w:tbl>
    <w:p>
      <w:pPr>
        <w:spacing w:line="240" w:lineRule="auto" w:before="11"/>
        <w:rPr>
          <w:rFonts w:ascii="宋体" w:hAnsi="宋体" w:cs="宋体" w:eastAsia="宋体" w:hint="default"/>
          <w:sz w:val="10"/>
          <w:szCs w:val="10"/>
        </w:rPr>
      </w:pPr>
    </w:p>
    <w:p>
      <w:pPr>
        <w:spacing w:line="237" w:lineRule="auto" w:before="38"/>
        <w:ind w:left="838" w:right="1697" w:firstLine="0"/>
        <w:jc w:val="both"/>
        <w:rPr>
          <w:rFonts w:ascii="宋体" w:hAnsi="宋体" w:cs="宋体" w:eastAsia="宋体" w:hint="default"/>
          <w:sz w:val="21"/>
          <w:szCs w:val="21"/>
        </w:rPr>
      </w:pPr>
      <w:r>
        <w:rPr/>
        <w:pict>
          <v:group style="position:absolute;margin-left:53.880001pt;margin-top:-150.028961pt;width:513.75pt;height:142.2pt;mso-position-horizontal-relative:page;mso-position-vertical-relative:paragraph;z-index:-1155760" coordorigin="1078,-3001" coordsize="10275,2844">
            <v:shape style="position:absolute;left:2631;top:-3001;width:1431;height:10" type="#_x0000_t75" stroked="false">
              <v:imagedata r:id="rId170" o:title=""/>
            </v:shape>
            <v:shape style="position:absolute;left:4057;top:-3001;width:816;height:10" type="#_x0000_t75" stroked="false">
              <v:imagedata r:id="rId162" o:title=""/>
            </v:shape>
            <v:shape style="position:absolute;left:4868;top:-3001;width:1174;height:10" type="#_x0000_t75" stroked="false">
              <v:imagedata r:id="rId163" o:title=""/>
            </v:shape>
            <v:shape style="position:absolute;left:6037;top:-3001;width:996;height:10" type="#_x0000_t75" stroked="false">
              <v:imagedata r:id="rId164" o:title=""/>
            </v:shape>
            <v:shape style="position:absolute;left:7029;top:-3001;width:1354;height:10" type="#_x0000_t75" stroked="false">
              <v:imagedata r:id="rId165" o:title=""/>
            </v:shape>
            <v:shape style="position:absolute;left:8377;top:-3001;width:2975;height:10" type="#_x0000_t75" stroked="false">
              <v:imagedata r:id="rId166" o:title=""/>
            </v:shape>
            <v:group style="position:absolute;left:4062;top:-2991;width:10;height:20" coordorigin="4062,-2991" coordsize="10,20">
              <v:shape style="position:absolute;left:4062;top:-2991;width:10;height:20" coordorigin="4062,-2991" coordsize="10,20" path="m4062,-2972l4071,-2972,4071,-2991,4062,-2991,4062,-2972xe" filled="true" fillcolor="#000000" stroked="false">
                <v:path arrowok="t"/>
                <v:fill type="solid"/>
              </v:shape>
            </v:group>
            <v:group style="position:absolute;left:4062;top:-2972;width:10;height:20" coordorigin="4062,-2972" coordsize="10,20">
              <v:shape style="position:absolute;left:4062;top:-2972;width:10;height:20" coordorigin="4062,-2972" coordsize="10,20" path="m4062,-2953l4071,-2953,4071,-2972,4062,-2972,4062,-2953xe" filled="true" fillcolor="#000000" stroked="false">
                <v:path arrowok="t"/>
                <v:fill type="solid"/>
              </v:shape>
            </v:group>
            <v:group style="position:absolute;left:4062;top:-2953;width:10;height:20" coordorigin="4062,-2953" coordsize="10,20">
              <v:shape style="position:absolute;left:4062;top:-2953;width:10;height:20" coordorigin="4062,-2953" coordsize="10,20" path="m4062,-2933l4071,-2933,4071,-2953,4062,-2953,4062,-2933xe" filled="true" fillcolor="#000000" stroked="false">
                <v:path arrowok="t"/>
                <v:fill type="solid"/>
              </v:shape>
            </v:group>
            <v:group style="position:absolute;left:4062;top:-2933;width:10;height:20" coordorigin="4062,-2933" coordsize="10,20">
              <v:shape style="position:absolute;left:4062;top:-2933;width:10;height:20" coordorigin="4062,-2933" coordsize="10,20" path="m4062,-2914l4071,-2914,4071,-2933,4062,-2933,4062,-2914xe" filled="true" fillcolor="#000000" stroked="false">
                <v:path arrowok="t"/>
                <v:fill type="solid"/>
              </v:shape>
            </v:group>
            <v:group style="position:absolute;left:4062;top:-2914;width:10;height:20" coordorigin="4062,-2914" coordsize="10,20">
              <v:shape style="position:absolute;left:4062;top:-2914;width:10;height:20" coordorigin="4062,-2914" coordsize="10,20" path="m4062,-2895l4071,-2895,4071,-2914,4062,-2914,4062,-2895xe" filled="true" fillcolor="#000000" stroked="false">
                <v:path arrowok="t"/>
                <v:fill type="solid"/>
              </v:shape>
            </v:group>
            <v:group style="position:absolute;left:4062;top:-2895;width:10;height:20" coordorigin="4062,-2895" coordsize="10,20">
              <v:shape style="position:absolute;left:4062;top:-2895;width:10;height:20" coordorigin="4062,-2895" coordsize="10,20" path="m4062,-2876l4071,-2876,4071,-2895,4062,-2895,4062,-2876xe" filled="true" fillcolor="#000000" stroked="false">
                <v:path arrowok="t"/>
                <v:fill type="solid"/>
              </v:shape>
            </v:group>
            <v:group style="position:absolute;left:4062;top:-2876;width:10;height:20" coordorigin="4062,-2876" coordsize="10,20">
              <v:shape style="position:absolute;left:4062;top:-2876;width:10;height:20" coordorigin="4062,-2876" coordsize="10,20" path="m4062,-2857l4071,-2857,4071,-2876,4062,-2876,4062,-2857xe" filled="true" fillcolor="#000000" stroked="false">
                <v:path arrowok="t"/>
                <v:fill type="solid"/>
              </v:shape>
            </v:group>
            <v:group style="position:absolute;left:4062;top:-2857;width:10;height:20" coordorigin="4062,-2857" coordsize="10,20">
              <v:shape style="position:absolute;left:4062;top:-2857;width:10;height:20" coordorigin="4062,-2857" coordsize="10,20" path="m4062,-2837l4071,-2837,4071,-2857,4062,-2857,4062,-2837xe" filled="true" fillcolor="#000000" stroked="false">
                <v:path arrowok="t"/>
                <v:fill type="solid"/>
              </v:shape>
            </v:group>
            <v:group style="position:absolute;left:4062;top:-2837;width:10;height:20" coordorigin="4062,-2837" coordsize="10,20">
              <v:shape style="position:absolute;left:4062;top:-2837;width:10;height:20" coordorigin="4062,-2837" coordsize="10,20" path="m4062,-2818l4071,-2818,4071,-2837,4062,-2837,4062,-2818xe" filled="true" fillcolor="#000000" stroked="false">
                <v:path arrowok="t"/>
                <v:fill type="solid"/>
              </v:shape>
            </v:group>
            <v:group style="position:absolute;left:4062;top:-2818;width:10;height:20" coordorigin="4062,-2818" coordsize="10,20">
              <v:shape style="position:absolute;left:4062;top:-2818;width:10;height:20" coordorigin="4062,-2818" coordsize="10,20" path="m4062,-2799l4071,-2799,4071,-2818,4062,-2818,4062,-2799xe" filled="true" fillcolor="#000000" stroked="false">
                <v:path arrowok="t"/>
                <v:fill type="solid"/>
              </v:shape>
            </v:group>
            <v:group style="position:absolute;left:4062;top:-2799;width:10;height:20" coordorigin="4062,-2799" coordsize="10,20">
              <v:shape style="position:absolute;left:4062;top:-2799;width:10;height:20" coordorigin="4062,-2799" coordsize="10,20" path="m4062,-2780l4071,-2780,4071,-2799,4062,-2799,4062,-2780xe" filled="true" fillcolor="#000000" stroked="false">
                <v:path arrowok="t"/>
                <v:fill type="solid"/>
              </v:shape>
            </v:group>
            <v:group style="position:absolute;left:4062;top:-2780;width:10;height:20" coordorigin="4062,-2780" coordsize="10,20">
              <v:shape style="position:absolute;left:4062;top:-2780;width:10;height:20" coordorigin="4062,-2780" coordsize="10,20" path="m4062,-2761l4071,-2761,4071,-2780,4062,-2780,4062,-2761xe" filled="true" fillcolor="#000000" stroked="false">
                <v:path arrowok="t"/>
                <v:fill type="solid"/>
              </v:shape>
            </v:group>
            <v:group style="position:absolute;left:4062;top:-2761;width:10;height:20" coordorigin="4062,-2761" coordsize="10,20">
              <v:shape style="position:absolute;left:4062;top:-2761;width:10;height:20" coordorigin="4062,-2761" coordsize="10,20" path="m4062,-2741l4071,-2741,4071,-2761,4062,-2761,4062,-2741xe" filled="true" fillcolor="#000000" stroked="false">
                <v:path arrowok="t"/>
                <v:fill type="solid"/>
              </v:shape>
            </v:group>
            <v:group style="position:absolute;left:4062;top:-2741;width:10;height:20" coordorigin="4062,-2741" coordsize="10,20">
              <v:shape style="position:absolute;left:4062;top:-2741;width:10;height:20" coordorigin="4062,-2741" coordsize="10,20" path="m4062,-2722l4071,-2722,4071,-2741,4062,-2741,4062,-2722xe" filled="true" fillcolor="#000000" stroked="false">
                <v:path arrowok="t"/>
                <v:fill type="solid"/>
              </v:shape>
            </v:group>
            <v:group style="position:absolute;left:4062;top:-2722;width:10;height:20" coordorigin="4062,-2722" coordsize="10,20">
              <v:shape style="position:absolute;left:4062;top:-2722;width:10;height:20" coordorigin="4062,-2722" coordsize="10,20" path="m4062,-2703l4071,-2703,4071,-2722,4062,-2722,4062,-2703xe" filled="true" fillcolor="#000000" stroked="false">
                <v:path arrowok="t"/>
                <v:fill type="solid"/>
              </v:shape>
            </v:group>
            <v:group style="position:absolute;left:4062;top:-2703;width:10;height:20" coordorigin="4062,-2703" coordsize="10,20">
              <v:shape style="position:absolute;left:4062;top:-2703;width:10;height:20" coordorigin="4062,-2703" coordsize="10,20" path="m4062,-2684l4071,-2684,4071,-2703,4062,-2703,4062,-2684xe" filled="true" fillcolor="#000000" stroked="false">
                <v:path arrowok="t"/>
                <v:fill type="solid"/>
              </v:shape>
            </v:group>
            <v:group style="position:absolute;left:4062;top:-2684;width:10;height:20" coordorigin="4062,-2684" coordsize="10,20">
              <v:shape style="position:absolute;left:4062;top:-2684;width:10;height:20" coordorigin="4062,-2684" coordsize="10,20" path="m4062,-2665l4071,-2665,4071,-2684,4062,-2684,4062,-2665xe" filled="true" fillcolor="#000000" stroked="false">
                <v:path arrowok="t"/>
                <v:fill type="solid"/>
              </v:shape>
            </v:group>
            <v:group style="position:absolute;left:4062;top:-2665;width:10;height:20" coordorigin="4062,-2665" coordsize="10,20">
              <v:shape style="position:absolute;left:4062;top:-2665;width:10;height:20" coordorigin="4062,-2665" coordsize="10,20" path="m4062,-2645l4071,-2645,4071,-2665,4062,-2665,4062,-2645xe" filled="true" fillcolor="#000000" stroked="false">
                <v:path arrowok="t"/>
                <v:fill type="solid"/>
              </v:shape>
            </v:group>
            <v:group style="position:absolute;left:4062;top:-2645;width:10;height:20" coordorigin="4062,-2645" coordsize="10,20">
              <v:shape style="position:absolute;left:4062;top:-2645;width:10;height:20" coordorigin="4062,-2645" coordsize="10,20" path="m4062,-2626l4071,-2626,4071,-2645,4062,-2645,4062,-2626xe" filled="true" fillcolor="#000000" stroked="false">
                <v:path arrowok="t"/>
                <v:fill type="solid"/>
              </v:shape>
            </v:group>
            <v:group style="position:absolute;left:4062;top:-2626;width:10;height:20" coordorigin="4062,-2626" coordsize="10,20">
              <v:shape style="position:absolute;left:4062;top:-2626;width:10;height:20" coordorigin="4062,-2626" coordsize="10,20" path="m4062,-2607l4071,-2607,4071,-2626,4062,-2626,4062,-2607xe" filled="true" fillcolor="#000000" stroked="false">
                <v:path arrowok="t"/>
                <v:fill type="solid"/>
              </v:shape>
            </v:group>
            <v:group style="position:absolute;left:4062;top:-2607;width:10;height:20" coordorigin="4062,-2607" coordsize="10,20">
              <v:shape style="position:absolute;left:4062;top:-2607;width:10;height:20" coordorigin="4062,-2607" coordsize="10,20" path="m4062,-2588l4071,-2588,4071,-2607,4062,-2607,4062,-2588xe" filled="true" fillcolor="#000000" stroked="false">
                <v:path arrowok="t"/>
                <v:fill type="solid"/>
              </v:shape>
            </v:group>
            <v:group style="position:absolute;left:4062;top:-2588;width:10;height:20" coordorigin="4062,-2588" coordsize="10,20">
              <v:shape style="position:absolute;left:4062;top:-2588;width:10;height:20" coordorigin="4062,-2588" coordsize="10,20" path="m4062,-2569l4071,-2569,4071,-2588,4062,-2588,4062,-2569xe" filled="true" fillcolor="#000000" stroked="false">
                <v:path arrowok="t"/>
                <v:fill type="solid"/>
              </v:shape>
            </v:group>
            <v:group style="position:absolute;left:4062;top:-2569;width:10;height:20" coordorigin="4062,-2569" coordsize="10,20">
              <v:shape style="position:absolute;left:4062;top:-2569;width:10;height:20" coordorigin="4062,-2569" coordsize="10,20" path="m4062,-2549l4071,-2549,4071,-2569,4062,-2569,4062,-2549xe" filled="true" fillcolor="#000000" stroked="false">
                <v:path arrowok="t"/>
                <v:fill type="solid"/>
              </v:shape>
            </v:group>
            <v:group style="position:absolute;left:4062;top:-2549;width:10;height:20" coordorigin="4062,-2549" coordsize="10,20">
              <v:shape style="position:absolute;left:4062;top:-2549;width:10;height:20" coordorigin="4062,-2549" coordsize="10,20" path="m4062,-2530l4071,-2530,4071,-2549,4062,-2549,4062,-2530xe" filled="true" fillcolor="#000000" stroked="false">
                <v:path arrowok="t"/>
                <v:fill type="solid"/>
              </v:shape>
            </v:group>
            <v:group style="position:absolute;left:4062;top:-2530;width:10;height:20" coordorigin="4062,-2530" coordsize="10,20">
              <v:shape style="position:absolute;left:4062;top:-2530;width:10;height:20" coordorigin="4062,-2530" coordsize="10,20" path="m4062,-2511l4071,-2511,4071,-2530,4062,-2530,4062,-2511xe" filled="true" fillcolor="#000000" stroked="false">
                <v:path arrowok="t"/>
                <v:fill type="solid"/>
              </v:shape>
            </v:group>
            <v:group style="position:absolute;left:4062;top:-2511;width:10;height:20" coordorigin="4062,-2511" coordsize="10,20">
              <v:shape style="position:absolute;left:4062;top:-2511;width:10;height:20" coordorigin="4062,-2511" coordsize="10,20" path="m4062,-2492l4071,-2492,4071,-2511,4062,-2511,4062,-2492xe" filled="true" fillcolor="#000000" stroked="false">
                <v:path arrowok="t"/>
                <v:fill type="solid"/>
              </v:shape>
            </v:group>
            <v:group style="position:absolute;left:4062;top:-2492;width:10;height:20" coordorigin="4062,-2492" coordsize="10,20">
              <v:shape style="position:absolute;left:4062;top:-2492;width:10;height:20" coordorigin="4062,-2492" coordsize="10,20" path="m4062,-2473l4071,-2473,4071,-2492,4062,-2492,4062,-2473xe" filled="true" fillcolor="#000000" stroked="false">
                <v:path arrowok="t"/>
                <v:fill type="solid"/>
              </v:shape>
              <v:shape style="position:absolute;left:4062;top:-2453;width:10;height:7" type="#_x0000_t75" stroked="false">
                <v:imagedata r:id="rId149" o:title=""/>
              </v:shape>
              <v:shape style="position:absolute;left:4873;top:-2453;width:10;height:7" type="#_x0000_t75" stroked="false">
                <v:imagedata r:id="rId149" o:title=""/>
              </v:shape>
              <v:shape style="position:absolute;left:6042;top:-2453;width:10;height:7" type="#_x0000_t75" stroked="false">
                <v:imagedata r:id="rId149" o:title=""/>
              </v:shape>
              <v:shape style="position:absolute;left:7033;top:-2453;width:10;height:7" type="#_x0000_t75" stroked="false">
                <v:imagedata r:id="rId149" o:title=""/>
              </v:shape>
            </v:group>
            <v:group style="position:absolute;left:8382;top:-2991;width:10;height:20" coordorigin="8382,-2991" coordsize="10,20">
              <v:shape style="position:absolute;left:8382;top:-2991;width:10;height:20" coordorigin="8382,-2991" coordsize="10,20" path="m8382,-2972l8392,-2972,8392,-2991,8382,-2991,8382,-2972xe" filled="true" fillcolor="#000000" stroked="false">
                <v:path arrowok="t"/>
                <v:fill type="solid"/>
              </v:shape>
            </v:group>
            <v:group style="position:absolute;left:8382;top:-2972;width:10;height:20" coordorigin="8382,-2972" coordsize="10,20">
              <v:shape style="position:absolute;left:8382;top:-2972;width:10;height:20" coordorigin="8382,-2972" coordsize="10,20" path="m8382,-2953l8392,-2953,8392,-2972,8382,-2972,8382,-2953xe" filled="true" fillcolor="#000000" stroked="false">
                <v:path arrowok="t"/>
                <v:fill type="solid"/>
              </v:shape>
            </v:group>
            <v:group style="position:absolute;left:8382;top:-2953;width:10;height:20" coordorigin="8382,-2953" coordsize="10,20">
              <v:shape style="position:absolute;left:8382;top:-2953;width:10;height:20" coordorigin="8382,-2953" coordsize="10,20" path="m8382,-2933l8392,-2933,8392,-2953,8382,-2953,8382,-2933xe" filled="true" fillcolor="#000000" stroked="false">
                <v:path arrowok="t"/>
                <v:fill type="solid"/>
              </v:shape>
            </v:group>
            <v:group style="position:absolute;left:8382;top:-2933;width:10;height:20" coordorigin="8382,-2933" coordsize="10,20">
              <v:shape style="position:absolute;left:8382;top:-2933;width:10;height:20" coordorigin="8382,-2933" coordsize="10,20" path="m8382,-2914l8392,-2914,8392,-2933,8382,-2933,8382,-2914xe" filled="true" fillcolor="#000000" stroked="false">
                <v:path arrowok="t"/>
                <v:fill type="solid"/>
              </v:shape>
            </v:group>
            <v:group style="position:absolute;left:8382;top:-2914;width:10;height:20" coordorigin="8382,-2914" coordsize="10,20">
              <v:shape style="position:absolute;left:8382;top:-2914;width:10;height:20" coordorigin="8382,-2914" coordsize="10,20" path="m8382,-2895l8392,-2895,8392,-2914,8382,-2914,8382,-2895xe" filled="true" fillcolor="#000000" stroked="false">
                <v:path arrowok="t"/>
                <v:fill type="solid"/>
              </v:shape>
            </v:group>
            <v:group style="position:absolute;left:8382;top:-2895;width:10;height:20" coordorigin="8382,-2895" coordsize="10,20">
              <v:shape style="position:absolute;left:8382;top:-2895;width:10;height:20" coordorigin="8382,-2895" coordsize="10,20" path="m8382,-2876l8392,-2876,8392,-2895,8382,-2895,8382,-2876xe" filled="true" fillcolor="#000000" stroked="false">
                <v:path arrowok="t"/>
                <v:fill type="solid"/>
              </v:shape>
            </v:group>
            <v:group style="position:absolute;left:8382;top:-2876;width:10;height:20" coordorigin="8382,-2876" coordsize="10,20">
              <v:shape style="position:absolute;left:8382;top:-2876;width:10;height:20" coordorigin="8382,-2876" coordsize="10,20" path="m8382,-2857l8392,-2857,8392,-2876,8382,-2876,8382,-2857xe" filled="true" fillcolor="#000000" stroked="false">
                <v:path arrowok="t"/>
                <v:fill type="solid"/>
              </v:shape>
            </v:group>
            <v:group style="position:absolute;left:8382;top:-2857;width:10;height:20" coordorigin="8382,-2857" coordsize="10,20">
              <v:shape style="position:absolute;left:8382;top:-2857;width:10;height:20" coordorigin="8382,-2857" coordsize="10,20" path="m8382,-2837l8392,-2837,8392,-2857,8382,-2857,8382,-2837xe" filled="true" fillcolor="#000000" stroked="false">
                <v:path arrowok="t"/>
                <v:fill type="solid"/>
              </v:shape>
            </v:group>
            <v:group style="position:absolute;left:8382;top:-2837;width:10;height:20" coordorigin="8382,-2837" coordsize="10,20">
              <v:shape style="position:absolute;left:8382;top:-2837;width:10;height:20" coordorigin="8382,-2837" coordsize="10,20" path="m8382,-2818l8392,-2818,8392,-2837,8382,-2837,8382,-2818xe" filled="true" fillcolor="#000000" stroked="false">
                <v:path arrowok="t"/>
                <v:fill type="solid"/>
              </v:shape>
            </v:group>
            <v:group style="position:absolute;left:8382;top:-2818;width:10;height:20" coordorigin="8382,-2818" coordsize="10,20">
              <v:shape style="position:absolute;left:8382;top:-2818;width:10;height:20" coordorigin="8382,-2818" coordsize="10,20" path="m8382,-2799l8392,-2799,8392,-2818,8382,-2818,8382,-2799xe" filled="true" fillcolor="#000000" stroked="false">
                <v:path arrowok="t"/>
                <v:fill type="solid"/>
              </v:shape>
            </v:group>
            <v:group style="position:absolute;left:8382;top:-2799;width:10;height:20" coordorigin="8382,-2799" coordsize="10,20">
              <v:shape style="position:absolute;left:8382;top:-2799;width:10;height:20" coordorigin="8382,-2799" coordsize="10,20" path="m8382,-2780l8392,-2780,8392,-2799,8382,-2799,8382,-2780xe" filled="true" fillcolor="#000000" stroked="false">
                <v:path arrowok="t"/>
                <v:fill type="solid"/>
              </v:shape>
            </v:group>
            <v:group style="position:absolute;left:8382;top:-2780;width:10;height:20" coordorigin="8382,-2780" coordsize="10,20">
              <v:shape style="position:absolute;left:8382;top:-2780;width:10;height:20" coordorigin="8382,-2780" coordsize="10,20" path="m8382,-2761l8392,-2761,8392,-2780,8382,-2780,8382,-2761xe" filled="true" fillcolor="#000000" stroked="false">
                <v:path arrowok="t"/>
                <v:fill type="solid"/>
              </v:shape>
            </v:group>
            <v:group style="position:absolute;left:8382;top:-2761;width:10;height:20" coordorigin="8382,-2761" coordsize="10,20">
              <v:shape style="position:absolute;left:8382;top:-2761;width:10;height:20" coordorigin="8382,-2761" coordsize="10,20" path="m8382,-2741l8392,-2741,8392,-2761,8382,-2761,8382,-2741xe" filled="true" fillcolor="#000000" stroked="false">
                <v:path arrowok="t"/>
                <v:fill type="solid"/>
              </v:shape>
            </v:group>
            <v:group style="position:absolute;left:8382;top:-2741;width:10;height:20" coordorigin="8382,-2741" coordsize="10,20">
              <v:shape style="position:absolute;left:8382;top:-2741;width:10;height:20" coordorigin="8382,-2741" coordsize="10,20" path="m8382,-2722l8392,-2722,8392,-2741,8382,-2741,8382,-2722xe" filled="true" fillcolor="#000000" stroked="false">
                <v:path arrowok="t"/>
                <v:fill type="solid"/>
              </v:shape>
            </v:group>
            <v:group style="position:absolute;left:8382;top:-2722;width:10;height:20" coordorigin="8382,-2722" coordsize="10,20">
              <v:shape style="position:absolute;left:8382;top:-2722;width:10;height:20" coordorigin="8382,-2722" coordsize="10,20" path="m8382,-2703l8392,-2703,8392,-2722,8382,-2722,8382,-2703xe" filled="true" fillcolor="#000000" stroked="false">
                <v:path arrowok="t"/>
                <v:fill type="solid"/>
              </v:shape>
            </v:group>
            <v:group style="position:absolute;left:8382;top:-2703;width:10;height:20" coordorigin="8382,-2703" coordsize="10,20">
              <v:shape style="position:absolute;left:8382;top:-2703;width:10;height:20" coordorigin="8382,-2703" coordsize="10,20" path="m8382,-2684l8392,-2684,8392,-2703,8382,-2703,8382,-2684xe" filled="true" fillcolor="#000000" stroked="false">
                <v:path arrowok="t"/>
                <v:fill type="solid"/>
              </v:shape>
            </v:group>
            <v:group style="position:absolute;left:8382;top:-2684;width:10;height:20" coordorigin="8382,-2684" coordsize="10,20">
              <v:shape style="position:absolute;left:8382;top:-2684;width:10;height:20" coordorigin="8382,-2684" coordsize="10,20" path="m8382,-2665l8392,-2665,8392,-2684,8382,-2684,8382,-2665xe" filled="true" fillcolor="#000000" stroked="false">
                <v:path arrowok="t"/>
                <v:fill type="solid"/>
              </v:shape>
            </v:group>
            <v:group style="position:absolute;left:8382;top:-2665;width:10;height:20" coordorigin="8382,-2665" coordsize="10,20">
              <v:shape style="position:absolute;left:8382;top:-2665;width:10;height:20" coordorigin="8382,-2665" coordsize="10,20" path="m8382,-2645l8392,-2645,8392,-2665,8382,-2665,8382,-2645xe" filled="true" fillcolor="#000000" stroked="false">
                <v:path arrowok="t"/>
                <v:fill type="solid"/>
              </v:shape>
            </v:group>
            <v:group style="position:absolute;left:8382;top:-2645;width:10;height:20" coordorigin="8382,-2645" coordsize="10,20">
              <v:shape style="position:absolute;left:8382;top:-2645;width:10;height:20" coordorigin="8382,-2645" coordsize="10,20" path="m8382,-2626l8392,-2626,8392,-2645,8382,-2645,8382,-2626xe" filled="true" fillcolor="#000000" stroked="false">
                <v:path arrowok="t"/>
                <v:fill type="solid"/>
              </v:shape>
            </v:group>
            <v:group style="position:absolute;left:8382;top:-2626;width:10;height:20" coordorigin="8382,-2626" coordsize="10,20">
              <v:shape style="position:absolute;left:8382;top:-2626;width:10;height:20" coordorigin="8382,-2626" coordsize="10,20" path="m8382,-2607l8392,-2607,8392,-2626,8382,-2626,8382,-2607xe" filled="true" fillcolor="#000000" stroked="false">
                <v:path arrowok="t"/>
                <v:fill type="solid"/>
              </v:shape>
            </v:group>
            <v:group style="position:absolute;left:8382;top:-2607;width:10;height:20" coordorigin="8382,-2607" coordsize="10,20">
              <v:shape style="position:absolute;left:8382;top:-2607;width:10;height:20" coordorigin="8382,-2607" coordsize="10,20" path="m8382,-2588l8392,-2588,8392,-2607,8382,-2607,8382,-2588xe" filled="true" fillcolor="#000000" stroked="false">
                <v:path arrowok="t"/>
                <v:fill type="solid"/>
              </v:shape>
            </v:group>
            <v:group style="position:absolute;left:8382;top:-2588;width:10;height:20" coordorigin="8382,-2588" coordsize="10,20">
              <v:shape style="position:absolute;left:8382;top:-2588;width:10;height:20" coordorigin="8382,-2588" coordsize="10,20" path="m8382,-2569l8392,-2569,8392,-2588,8382,-2588,8382,-2569xe" filled="true" fillcolor="#000000" stroked="false">
                <v:path arrowok="t"/>
                <v:fill type="solid"/>
              </v:shape>
            </v:group>
            <v:group style="position:absolute;left:8382;top:-2569;width:10;height:20" coordorigin="8382,-2569" coordsize="10,20">
              <v:shape style="position:absolute;left:8382;top:-2569;width:10;height:20" coordorigin="8382,-2569" coordsize="10,20" path="m8382,-2549l8392,-2549,8392,-2569,8382,-2569,8382,-2549xe" filled="true" fillcolor="#000000" stroked="false">
                <v:path arrowok="t"/>
                <v:fill type="solid"/>
              </v:shape>
            </v:group>
            <v:group style="position:absolute;left:8382;top:-2549;width:10;height:20" coordorigin="8382,-2549" coordsize="10,20">
              <v:shape style="position:absolute;left:8382;top:-2549;width:10;height:20" coordorigin="8382,-2549" coordsize="10,20" path="m8382,-2530l8392,-2530,8392,-2549,8382,-2549,8382,-2530xe" filled="true" fillcolor="#000000" stroked="false">
                <v:path arrowok="t"/>
                <v:fill type="solid"/>
              </v:shape>
            </v:group>
            <v:group style="position:absolute;left:8382;top:-2530;width:10;height:20" coordorigin="8382,-2530" coordsize="10,20">
              <v:shape style="position:absolute;left:8382;top:-2530;width:10;height:20" coordorigin="8382,-2530" coordsize="10,20" path="m8382,-2511l8392,-2511,8392,-2530,8382,-2530,8382,-2511xe" filled="true" fillcolor="#000000" stroked="false">
                <v:path arrowok="t"/>
                <v:fill type="solid"/>
              </v:shape>
            </v:group>
            <v:group style="position:absolute;left:8382;top:-2511;width:10;height:20" coordorigin="8382,-2511" coordsize="10,20">
              <v:shape style="position:absolute;left:8382;top:-2511;width:10;height:20" coordorigin="8382,-2511" coordsize="10,20" path="m8382,-2492l8392,-2492,8392,-2511,8382,-2511,8382,-2492xe" filled="true" fillcolor="#000000" stroked="false">
                <v:path arrowok="t"/>
                <v:fill type="solid"/>
              </v:shape>
            </v:group>
            <v:group style="position:absolute;left:8382;top:-2492;width:10;height:20" coordorigin="8382,-2492" coordsize="10,20">
              <v:shape style="position:absolute;left:8382;top:-2492;width:10;height:20" coordorigin="8382,-2492" coordsize="10,20" path="m8382,-2473l8392,-2473,8392,-2492,8382,-2492,8382,-2473xe" filled="true" fillcolor="#000000" stroked="false">
                <v:path arrowok="t"/>
                <v:fill type="solid"/>
              </v:shape>
              <v:shape style="position:absolute;left:8382;top:-2453;width:10;height:7" type="#_x0000_t75" stroked="false">
                <v:imagedata r:id="rId149" o:title=""/>
              </v:shape>
              <v:shape style="position:absolute;left:9283;top:-2453;width:10;height:7" type="#_x0000_t75" stroked="false">
                <v:imagedata r:id="rId149" o:title=""/>
              </v:shape>
              <v:shape style="position:absolute;left:10363;top:-2453;width:10;height:7" type="#_x0000_t75" stroked="false">
                <v:imagedata r:id="rId149" o:title=""/>
              </v:shape>
            </v:group>
            <v:group style="position:absolute;left:4062;top:-2417;width:10;height:20" coordorigin="4062,-2417" coordsize="10,20">
              <v:shape style="position:absolute;left:4062;top:-2417;width:10;height:20" coordorigin="4062,-2417" coordsize="10,20" path="m4062,-2398l4071,-2398,4071,-2417,4062,-2417,4062,-2398xe" filled="true" fillcolor="#000000" stroked="false">
                <v:path arrowok="t"/>
                <v:fill type="solid"/>
              </v:shape>
            </v:group>
            <v:group style="position:absolute;left:4062;top:-2398;width:10;height:20" coordorigin="4062,-2398" coordsize="10,20">
              <v:shape style="position:absolute;left:4062;top:-2398;width:10;height:20" coordorigin="4062,-2398" coordsize="10,20" path="m4062,-2379l4071,-2379,4071,-2398,4062,-2398,4062,-2379xe" filled="true" fillcolor="#000000" stroked="false">
                <v:path arrowok="t"/>
                <v:fill type="solid"/>
              </v:shape>
            </v:group>
            <v:group style="position:absolute;left:4062;top:-2379;width:10;height:20" coordorigin="4062,-2379" coordsize="10,20">
              <v:shape style="position:absolute;left:4062;top:-2379;width:10;height:20" coordorigin="4062,-2379" coordsize="10,20" path="m4062,-2360l4071,-2360,4071,-2379,4062,-2379,4062,-2360xe" filled="true" fillcolor="#000000" stroked="false">
                <v:path arrowok="t"/>
                <v:fill type="solid"/>
              </v:shape>
            </v:group>
            <v:group style="position:absolute;left:4062;top:-2360;width:10;height:20" coordorigin="4062,-2360" coordsize="10,20">
              <v:shape style="position:absolute;left:4062;top:-2360;width:10;height:20" coordorigin="4062,-2360" coordsize="10,20" path="m4062,-2341l4071,-2341,4071,-2360,4062,-2360,4062,-2341xe" filled="true" fillcolor="#000000" stroked="false">
                <v:path arrowok="t"/>
                <v:fill type="solid"/>
              </v:shape>
            </v:group>
            <v:group style="position:absolute;left:4062;top:-2341;width:10;height:20" coordorigin="4062,-2341" coordsize="10,20">
              <v:shape style="position:absolute;left:4062;top:-2341;width:10;height:20" coordorigin="4062,-2341" coordsize="10,20" path="m4062,-2321l4071,-2321,4071,-2341,4062,-2341,4062,-2321xe" filled="true" fillcolor="#000000" stroked="false">
                <v:path arrowok="t"/>
                <v:fill type="solid"/>
              </v:shape>
            </v:group>
            <v:group style="position:absolute;left:4062;top:-2321;width:10;height:20" coordorigin="4062,-2321" coordsize="10,20">
              <v:shape style="position:absolute;left:4062;top:-2321;width:10;height:20" coordorigin="4062,-2321" coordsize="10,20" path="m4062,-2302l4071,-2302,4071,-2321,4062,-2321,4062,-2302xe" filled="true" fillcolor="#000000" stroked="false">
                <v:path arrowok="t"/>
                <v:fill type="solid"/>
              </v:shape>
            </v:group>
            <v:group style="position:absolute;left:4062;top:-2302;width:10;height:20" coordorigin="4062,-2302" coordsize="10,20">
              <v:shape style="position:absolute;left:4062;top:-2302;width:10;height:20" coordorigin="4062,-2302" coordsize="10,20" path="m4062,-2283l4071,-2283,4071,-2302,4062,-2302,4062,-2283xe" filled="true" fillcolor="#000000" stroked="false">
                <v:path arrowok="t"/>
                <v:fill type="solid"/>
              </v:shape>
            </v:group>
            <v:group style="position:absolute;left:4062;top:-2283;width:10;height:20" coordorigin="4062,-2283" coordsize="10,20">
              <v:shape style="position:absolute;left:4062;top:-2283;width:10;height:20" coordorigin="4062,-2283" coordsize="10,20" path="m4062,-2264l4071,-2264,4071,-2283,4062,-2283,4062,-2264xe" filled="true" fillcolor="#000000" stroked="false">
                <v:path arrowok="t"/>
                <v:fill type="solid"/>
              </v:shape>
            </v:group>
            <v:group style="position:absolute;left:4062;top:-2264;width:10;height:20" coordorigin="4062,-2264" coordsize="10,20">
              <v:shape style="position:absolute;left:4062;top:-2264;width:10;height:20" coordorigin="4062,-2264" coordsize="10,20" path="m4062,-2245l4071,-2245,4071,-2264,4062,-2264,4062,-2245xe" filled="true" fillcolor="#000000" stroked="false">
                <v:path arrowok="t"/>
                <v:fill type="solid"/>
              </v:shape>
            </v:group>
            <v:group style="position:absolute;left:4062;top:-2245;width:10;height:20" coordorigin="4062,-2245" coordsize="10,20">
              <v:shape style="position:absolute;left:4062;top:-2245;width:10;height:20" coordorigin="4062,-2245" coordsize="10,20" path="m4062,-2225l4071,-2225,4071,-2245,4062,-2245,4062,-2225xe" filled="true" fillcolor="#000000" stroked="false">
                <v:path arrowok="t"/>
                <v:fill type="solid"/>
              </v:shape>
            </v:group>
            <v:group style="position:absolute;left:4062;top:-2225;width:10;height:20" coordorigin="4062,-2225" coordsize="10,20">
              <v:shape style="position:absolute;left:4062;top:-2225;width:10;height:20" coordorigin="4062,-2225" coordsize="10,20" path="m4062,-2206l4071,-2206,4071,-2225,4062,-2225,4062,-2206xe" filled="true" fillcolor="#000000" stroked="false">
                <v:path arrowok="t"/>
                <v:fill type="solid"/>
              </v:shape>
            </v:group>
            <v:group style="position:absolute;left:4062;top:-2206;width:10;height:20" coordorigin="4062,-2206" coordsize="10,20">
              <v:shape style="position:absolute;left:4062;top:-2206;width:10;height:20" coordorigin="4062,-2206" coordsize="10,20" path="m4062,-2187l4071,-2187,4071,-2206,4062,-2206,4062,-2187xe" filled="true" fillcolor="#000000" stroked="false">
                <v:path arrowok="t"/>
                <v:fill type="solid"/>
              </v:shape>
            </v:group>
            <v:group style="position:absolute;left:4062;top:-2187;width:10;height:20" coordorigin="4062,-2187" coordsize="10,20">
              <v:shape style="position:absolute;left:4062;top:-2187;width:10;height:20" coordorigin="4062,-2187" coordsize="10,20" path="m4062,-2168l4071,-2168,4071,-2187,4062,-2187,4062,-2168xe" filled="true" fillcolor="#000000" stroked="false">
                <v:path arrowok="t"/>
                <v:fill type="solid"/>
              </v:shape>
            </v:group>
            <v:group style="position:absolute;left:4062;top:-2168;width:10;height:20" coordorigin="4062,-2168" coordsize="10,20">
              <v:shape style="position:absolute;left:4062;top:-2168;width:10;height:20" coordorigin="4062,-2168" coordsize="10,20" path="m4062,-2149l4071,-2149,4071,-2168,4062,-2168,4062,-2149xe" filled="true" fillcolor="#000000" stroked="false">
                <v:path arrowok="t"/>
                <v:fill type="solid"/>
              </v:shape>
            </v:group>
            <v:group style="position:absolute;left:4062;top:-2149;width:10;height:20" coordorigin="4062,-2149" coordsize="10,20">
              <v:shape style="position:absolute;left:4062;top:-2149;width:10;height:20" coordorigin="4062,-2149" coordsize="10,20" path="m4062,-2129l4071,-2129,4071,-2149,4062,-2149,4062,-2129xe" filled="true" fillcolor="#000000" stroked="false">
                <v:path arrowok="t"/>
                <v:fill type="solid"/>
              </v:shape>
            </v:group>
            <v:group style="position:absolute;left:4062;top:-2129;width:10;height:20" coordorigin="4062,-2129" coordsize="10,20">
              <v:shape style="position:absolute;left:4062;top:-2129;width:10;height:20" coordorigin="4062,-2129" coordsize="10,20" path="m4062,-2110l4071,-2110,4071,-2129,4062,-2129,4062,-2110xe" filled="true" fillcolor="#000000" stroked="false">
                <v:path arrowok="t"/>
                <v:fill type="solid"/>
              </v:shape>
            </v:group>
            <v:group style="position:absolute;left:4062;top:-2110;width:10;height:20" coordorigin="4062,-2110" coordsize="10,20">
              <v:shape style="position:absolute;left:4062;top:-2110;width:10;height:20" coordorigin="4062,-2110" coordsize="10,20" path="m4062,-2091l4071,-2091,4071,-2110,4062,-2110,4062,-2091xe" filled="true" fillcolor="#000000" stroked="false">
                <v:path arrowok="t"/>
                <v:fill type="solid"/>
              </v:shape>
            </v:group>
            <v:group style="position:absolute;left:4062;top:-2091;width:10;height:20" coordorigin="4062,-2091" coordsize="10,20">
              <v:shape style="position:absolute;left:4062;top:-2091;width:10;height:20" coordorigin="4062,-2091" coordsize="10,20" path="m4062,-2072l4071,-2072,4071,-2091,4062,-2091,4062,-2072xe" filled="true" fillcolor="#000000" stroked="false">
                <v:path arrowok="t"/>
                <v:fill type="solid"/>
              </v:shape>
            </v:group>
            <v:group style="position:absolute;left:4062;top:-2072;width:10;height:20" coordorigin="4062,-2072" coordsize="10,20">
              <v:shape style="position:absolute;left:4062;top:-2072;width:10;height:20" coordorigin="4062,-2072" coordsize="10,20" path="m4062,-2053l4071,-2053,4071,-2072,4062,-2072,4062,-2053xe" filled="true" fillcolor="#000000" stroked="false">
                <v:path arrowok="t"/>
                <v:fill type="solid"/>
              </v:shape>
            </v:group>
            <v:group style="position:absolute;left:8382;top:-2437;width:10;height:20" coordorigin="8382,-2437" coordsize="10,20">
              <v:shape style="position:absolute;left:8382;top:-2437;width:10;height:20" coordorigin="8382,-2437" coordsize="10,20" path="m8382,-2417l8392,-2417,8392,-2437,8382,-2437,8382,-2417xe" filled="true" fillcolor="#000000" stroked="false">
                <v:path arrowok="t"/>
                <v:fill type="solid"/>
              </v:shape>
            </v:group>
            <v:group style="position:absolute;left:8382;top:-2417;width:10;height:20" coordorigin="8382,-2417" coordsize="10,20">
              <v:shape style="position:absolute;left:8382;top:-2417;width:10;height:20" coordorigin="8382,-2417" coordsize="10,20" path="m8382,-2398l8392,-2398,8392,-2417,8382,-2417,8382,-2398xe" filled="true" fillcolor="#000000" stroked="false">
                <v:path arrowok="t"/>
                <v:fill type="solid"/>
              </v:shape>
            </v:group>
            <v:group style="position:absolute;left:8382;top:-2398;width:10;height:20" coordorigin="8382,-2398" coordsize="10,20">
              <v:shape style="position:absolute;left:8382;top:-2398;width:10;height:20" coordorigin="8382,-2398" coordsize="10,20" path="m8382,-2379l8392,-2379,8392,-2398,8382,-2398,8382,-2379xe" filled="true" fillcolor="#000000" stroked="false">
                <v:path arrowok="t"/>
                <v:fill type="solid"/>
              </v:shape>
            </v:group>
            <v:group style="position:absolute;left:8382;top:-2379;width:10;height:20" coordorigin="8382,-2379" coordsize="10,20">
              <v:shape style="position:absolute;left:8382;top:-2379;width:10;height:20" coordorigin="8382,-2379" coordsize="10,20" path="m8382,-2360l8392,-2360,8392,-2379,8382,-2379,8382,-2360xe" filled="true" fillcolor="#000000" stroked="false">
                <v:path arrowok="t"/>
                <v:fill type="solid"/>
              </v:shape>
            </v:group>
            <v:group style="position:absolute;left:8382;top:-2360;width:10;height:20" coordorigin="8382,-2360" coordsize="10,20">
              <v:shape style="position:absolute;left:8382;top:-2360;width:10;height:20" coordorigin="8382,-2360" coordsize="10,20" path="m8382,-2341l8392,-2341,8392,-2360,8382,-2360,8382,-2341xe" filled="true" fillcolor="#000000" stroked="false">
                <v:path arrowok="t"/>
                <v:fill type="solid"/>
              </v:shape>
            </v:group>
            <v:group style="position:absolute;left:8382;top:-2341;width:10;height:20" coordorigin="8382,-2341" coordsize="10,20">
              <v:shape style="position:absolute;left:8382;top:-2341;width:10;height:20" coordorigin="8382,-2341" coordsize="10,20" path="m8382,-2321l8392,-2321,8392,-2341,8382,-2341,8382,-2321xe" filled="true" fillcolor="#000000" stroked="false">
                <v:path arrowok="t"/>
                <v:fill type="solid"/>
              </v:shape>
            </v:group>
            <v:group style="position:absolute;left:8382;top:-2321;width:10;height:20" coordorigin="8382,-2321" coordsize="10,20">
              <v:shape style="position:absolute;left:8382;top:-2321;width:10;height:20" coordorigin="8382,-2321" coordsize="10,20" path="m8382,-2302l8392,-2302,8392,-2321,8382,-2321,8382,-2302xe" filled="true" fillcolor="#000000" stroked="false">
                <v:path arrowok="t"/>
                <v:fill type="solid"/>
              </v:shape>
            </v:group>
            <v:group style="position:absolute;left:8382;top:-2302;width:10;height:20" coordorigin="8382,-2302" coordsize="10,20">
              <v:shape style="position:absolute;left:8382;top:-2302;width:10;height:20" coordorigin="8382,-2302" coordsize="10,20" path="m8382,-2283l8392,-2283,8392,-2302,8382,-2302,8382,-2283xe" filled="true" fillcolor="#000000" stroked="false">
                <v:path arrowok="t"/>
                <v:fill type="solid"/>
              </v:shape>
            </v:group>
            <v:group style="position:absolute;left:8382;top:-2283;width:10;height:20" coordorigin="8382,-2283" coordsize="10,20">
              <v:shape style="position:absolute;left:8382;top:-2283;width:10;height:20" coordorigin="8382,-2283" coordsize="10,20" path="m8382,-2264l8392,-2264,8392,-2283,8382,-2283,8382,-2264xe" filled="true" fillcolor="#000000" stroked="false">
                <v:path arrowok="t"/>
                <v:fill type="solid"/>
              </v:shape>
            </v:group>
            <v:group style="position:absolute;left:8382;top:-2264;width:10;height:20" coordorigin="8382,-2264" coordsize="10,20">
              <v:shape style="position:absolute;left:8382;top:-2264;width:10;height:20" coordorigin="8382,-2264" coordsize="10,20" path="m8382,-2245l8392,-2245,8392,-2264,8382,-2264,8382,-2245xe" filled="true" fillcolor="#000000" stroked="false">
                <v:path arrowok="t"/>
                <v:fill type="solid"/>
              </v:shape>
            </v:group>
            <v:group style="position:absolute;left:8382;top:-2245;width:10;height:20" coordorigin="8382,-2245" coordsize="10,20">
              <v:shape style="position:absolute;left:8382;top:-2245;width:10;height:20" coordorigin="8382,-2245" coordsize="10,20" path="m8382,-2225l8392,-2225,8392,-2245,8382,-2245,8382,-2225xe" filled="true" fillcolor="#000000" stroked="false">
                <v:path arrowok="t"/>
                <v:fill type="solid"/>
              </v:shape>
            </v:group>
            <v:group style="position:absolute;left:8382;top:-2225;width:10;height:20" coordorigin="8382,-2225" coordsize="10,20">
              <v:shape style="position:absolute;left:8382;top:-2225;width:10;height:20" coordorigin="8382,-2225" coordsize="10,20" path="m8382,-2206l8392,-2206,8392,-2225,8382,-2225,8382,-2206xe" filled="true" fillcolor="#000000" stroked="false">
                <v:path arrowok="t"/>
                <v:fill type="solid"/>
              </v:shape>
            </v:group>
            <v:group style="position:absolute;left:8382;top:-2206;width:10;height:20" coordorigin="8382,-2206" coordsize="10,20">
              <v:shape style="position:absolute;left:8382;top:-2206;width:10;height:20" coordorigin="8382,-2206" coordsize="10,20" path="m8382,-2187l8392,-2187,8392,-2206,8382,-2206,8382,-2187xe" filled="true" fillcolor="#000000" stroked="false">
                <v:path arrowok="t"/>
                <v:fill type="solid"/>
              </v:shape>
            </v:group>
            <v:group style="position:absolute;left:8382;top:-2187;width:10;height:20" coordorigin="8382,-2187" coordsize="10,20">
              <v:shape style="position:absolute;left:8382;top:-2187;width:10;height:20" coordorigin="8382,-2187" coordsize="10,20" path="m8382,-2168l8392,-2168,8392,-2187,8382,-2187,8382,-2168xe" filled="true" fillcolor="#000000" stroked="false">
                <v:path arrowok="t"/>
                <v:fill type="solid"/>
              </v:shape>
            </v:group>
            <v:group style="position:absolute;left:8382;top:-2168;width:10;height:20" coordorigin="8382,-2168" coordsize="10,20">
              <v:shape style="position:absolute;left:8382;top:-2168;width:10;height:20" coordorigin="8382,-2168" coordsize="10,20" path="m8382,-2149l8392,-2149,8392,-2168,8382,-2168,8382,-2149xe" filled="true" fillcolor="#000000" stroked="false">
                <v:path arrowok="t"/>
                <v:fill type="solid"/>
              </v:shape>
            </v:group>
            <v:group style="position:absolute;left:8382;top:-2149;width:10;height:20" coordorigin="8382,-2149" coordsize="10,20">
              <v:shape style="position:absolute;left:8382;top:-2149;width:10;height:20" coordorigin="8382,-2149" coordsize="10,20" path="m8382,-2129l8392,-2129,8392,-2149,8382,-2149,8382,-2129xe" filled="true" fillcolor="#000000" stroked="false">
                <v:path arrowok="t"/>
                <v:fill type="solid"/>
              </v:shape>
            </v:group>
            <v:group style="position:absolute;left:8382;top:-2129;width:10;height:20" coordorigin="8382,-2129" coordsize="10,20">
              <v:shape style="position:absolute;left:8382;top:-2129;width:10;height:20" coordorigin="8382,-2129" coordsize="10,20" path="m8382,-2110l8392,-2110,8392,-2129,8382,-2129,8382,-2110xe" filled="true" fillcolor="#000000" stroked="false">
                <v:path arrowok="t"/>
                <v:fill type="solid"/>
              </v:shape>
            </v:group>
            <v:group style="position:absolute;left:8382;top:-2110;width:10;height:20" coordorigin="8382,-2110" coordsize="10,20">
              <v:shape style="position:absolute;left:8382;top:-2110;width:10;height:20" coordorigin="8382,-2110" coordsize="10,20" path="m8382,-2091l8392,-2091,8392,-2110,8382,-2110,8382,-2091xe" filled="true" fillcolor="#000000" stroked="false">
                <v:path arrowok="t"/>
                <v:fill type="solid"/>
              </v:shape>
            </v:group>
            <v:group style="position:absolute;left:8382;top:-2091;width:10;height:20" coordorigin="8382,-2091" coordsize="10,20">
              <v:shape style="position:absolute;left:8382;top:-2091;width:10;height:20" coordorigin="8382,-2091" coordsize="10,20" path="m8382,-2072l8392,-2072,8392,-2091,8382,-2091,8382,-2072xe" filled="true" fillcolor="#000000" stroked="false">
                <v:path arrowok="t"/>
                <v:fill type="solid"/>
              </v:shape>
            </v:group>
            <v:group style="position:absolute;left:8382;top:-2072;width:10;height:20" coordorigin="8382,-2072" coordsize="10,20">
              <v:shape style="position:absolute;left:8382;top:-2072;width:10;height:20" coordorigin="8382,-2072" coordsize="10,20" path="m8382,-2053l8392,-2053,8392,-2072,8382,-2072,8382,-2053xe" filled="true" fillcolor="#000000" stroked="false">
                <v:path arrowok="t"/>
                <v:fill type="solid"/>
              </v:shape>
              <v:shape style="position:absolute;left:1078;top:-2149;width:1563;height:108" type="#_x0000_t75" stroked="false">
                <v:imagedata r:id="rId171" o:title=""/>
              </v:shape>
              <v:shape style="position:absolute;left:2616;top:-2053;width:1455;height:12" type="#_x0000_t75" stroked="false">
                <v:imagedata r:id="rId172" o:title=""/>
              </v:shape>
              <v:shape style="position:absolute;left:4057;top:-2053;width:826;height:12" type="#_x0000_t75" stroked="false">
                <v:imagedata r:id="rId173" o:title=""/>
              </v:shape>
              <v:shape style="position:absolute;left:4868;top:-2053;width:1183;height:12" type="#_x0000_t75" stroked="false">
                <v:imagedata r:id="rId174" o:title=""/>
              </v:shape>
              <v:shape style="position:absolute;left:6037;top:-2053;width:1006;height:12" type="#_x0000_t75" stroked="false">
                <v:imagedata r:id="rId156" o:title=""/>
              </v:shape>
              <v:shape style="position:absolute;left:7029;top:-2053;width:1363;height:12" type="#_x0000_t75" stroked="false">
                <v:imagedata r:id="rId175" o:title=""/>
              </v:shape>
              <v:shape style="position:absolute;left:8377;top:-2053;width:915;height:12" type="#_x0000_t75" stroked="false">
                <v:imagedata r:id="rId176" o:title=""/>
              </v:shape>
              <v:shape style="position:absolute;left:9278;top:-2053;width:1094;height:12" type="#_x0000_t75" stroked="false">
                <v:imagedata r:id="rId177" o:title=""/>
              </v:shape>
              <v:shape style="position:absolute;left:10358;top:-2050;width:994;height:10" type="#_x0000_t75" stroked="false">
                <v:imagedata r:id="rId178" o:title=""/>
              </v:shape>
            </v:group>
            <v:group style="position:absolute;left:4062;top:-2041;width:10;height:20" coordorigin="4062,-2041" coordsize="10,20">
              <v:shape style="position:absolute;left:4062;top:-2041;width:10;height:20" coordorigin="4062,-2041" coordsize="10,20" path="m4062,-2021l4071,-2021,4071,-2041,4062,-2041,4062,-2021xe" filled="true" fillcolor="#000000" stroked="false">
                <v:path arrowok="t"/>
                <v:fill type="solid"/>
              </v:shape>
            </v:group>
            <v:group style="position:absolute;left:4062;top:-2021;width:10;height:20" coordorigin="4062,-2021" coordsize="10,20">
              <v:shape style="position:absolute;left:4062;top:-2021;width:10;height:20" coordorigin="4062,-2021" coordsize="10,20" path="m4062,-2002l4071,-2002,4071,-2021,4062,-2021,4062,-2002xe" filled="true" fillcolor="#000000" stroked="false">
                <v:path arrowok="t"/>
                <v:fill type="solid"/>
              </v:shape>
            </v:group>
            <v:group style="position:absolute;left:4062;top:-2002;width:10;height:20" coordorigin="4062,-2002" coordsize="10,20">
              <v:shape style="position:absolute;left:4062;top:-2002;width:10;height:20" coordorigin="4062,-2002" coordsize="10,20" path="m4062,-1983l4071,-1983,4071,-2002,4062,-2002,4062,-1983xe" filled="true" fillcolor="#000000" stroked="false">
                <v:path arrowok="t"/>
                <v:fill type="solid"/>
              </v:shape>
            </v:group>
            <v:group style="position:absolute;left:4062;top:-1983;width:10;height:20" coordorigin="4062,-1983" coordsize="10,20">
              <v:shape style="position:absolute;left:4062;top:-1983;width:10;height:20" coordorigin="4062,-1983" coordsize="10,20" path="m4062,-1964l4071,-1964,4071,-1983,4062,-1983,4062,-1964xe" filled="true" fillcolor="#000000" stroked="false">
                <v:path arrowok="t"/>
                <v:fill type="solid"/>
              </v:shape>
            </v:group>
            <v:group style="position:absolute;left:4062;top:-1964;width:10;height:20" coordorigin="4062,-1964" coordsize="10,20">
              <v:shape style="position:absolute;left:4062;top:-1964;width:10;height:20" coordorigin="4062,-1964" coordsize="10,20" path="m4062,-1945l4071,-1945,4071,-1964,4062,-1964,4062,-1945xe" filled="true" fillcolor="#000000" stroked="false">
                <v:path arrowok="t"/>
                <v:fill type="solid"/>
              </v:shape>
            </v:group>
            <v:group style="position:absolute;left:4062;top:-1945;width:10;height:20" coordorigin="4062,-1945" coordsize="10,20">
              <v:shape style="position:absolute;left:4062;top:-1945;width:10;height:20" coordorigin="4062,-1945" coordsize="10,20" path="m4062,-1925l4071,-1925,4071,-1945,4062,-1945,4062,-1925xe" filled="true" fillcolor="#000000" stroked="false">
                <v:path arrowok="t"/>
                <v:fill type="solid"/>
              </v:shape>
            </v:group>
            <v:group style="position:absolute;left:4062;top:-1925;width:10;height:20" coordorigin="4062,-1925" coordsize="10,20">
              <v:shape style="position:absolute;left:4062;top:-1925;width:10;height:20" coordorigin="4062,-1925" coordsize="10,20" path="m4062,-1906l4071,-1906,4071,-1925,4062,-1925,4062,-1906xe" filled="true" fillcolor="#000000" stroked="false">
                <v:path arrowok="t"/>
                <v:fill type="solid"/>
              </v:shape>
            </v:group>
            <v:group style="position:absolute;left:4062;top:-1906;width:10;height:20" coordorigin="4062,-1906" coordsize="10,20">
              <v:shape style="position:absolute;left:4062;top:-1906;width:10;height:20" coordorigin="4062,-1906" coordsize="10,20" path="m4062,-1887l4071,-1887,4071,-1906,4062,-1906,4062,-1887xe" filled="true" fillcolor="#000000" stroked="false">
                <v:path arrowok="t"/>
                <v:fill type="solid"/>
              </v:shape>
            </v:group>
            <v:group style="position:absolute;left:4062;top:-1887;width:10;height:20" coordorigin="4062,-1887" coordsize="10,20">
              <v:shape style="position:absolute;left:4062;top:-1887;width:10;height:20" coordorigin="4062,-1887" coordsize="10,20" path="m4062,-1868l4071,-1868,4071,-1887,4062,-1887,4062,-1868xe" filled="true" fillcolor="#000000" stroked="false">
                <v:path arrowok="t"/>
                <v:fill type="solid"/>
              </v:shape>
            </v:group>
            <v:group style="position:absolute;left:4062;top:-1868;width:10;height:20" coordorigin="4062,-1868" coordsize="10,20">
              <v:shape style="position:absolute;left:4062;top:-1868;width:10;height:20" coordorigin="4062,-1868" coordsize="10,20" path="m4062,-1849l4071,-1849,4071,-1868,4062,-1868,4062,-1849xe" filled="true" fillcolor="#000000" stroked="false">
                <v:path arrowok="t"/>
                <v:fill type="solid"/>
              </v:shape>
            </v:group>
            <v:group style="position:absolute;left:4062;top:-1849;width:10;height:20" coordorigin="4062,-1849" coordsize="10,20">
              <v:shape style="position:absolute;left:4062;top:-1849;width:10;height:20" coordorigin="4062,-1849" coordsize="10,20" path="m4062,-1829l4071,-1829,4071,-1849,4062,-1849,4062,-1829xe" filled="true" fillcolor="#000000" stroked="false">
                <v:path arrowok="t"/>
                <v:fill type="solid"/>
              </v:shape>
            </v:group>
            <v:group style="position:absolute;left:4062;top:-1829;width:10;height:20" coordorigin="4062,-1829" coordsize="10,20">
              <v:shape style="position:absolute;left:4062;top:-1829;width:10;height:20" coordorigin="4062,-1829" coordsize="10,20" path="m4062,-1810l4071,-1810,4071,-1829,4062,-1829,4062,-1810xe" filled="true" fillcolor="#000000" stroked="false">
                <v:path arrowok="t"/>
                <v:fill type="solid"/>
              </v:shape>
            </v:group>
            <v:group style="position:absolute;left:4062;top:-1810;width:10;height:20" coordorigin="4062,-1810" coordsize="10,20">
              <v:shape style="position:absolute;left:4062;top:-1810;width:10;height:20" coordorigin="4062,-1810" coordsize="10,20" path="m4062,-1791l4071,-1791,4071,-1810,4062,-1810,4062,-1791xe" filled="true" fillcolor="#000000" stroked="false">
                <v:path arrowok="t"/>
                <v:fill type="solid"/>
              </v:shape>
            </v:group>
            <v:group style="position:absolute;left:4062;top:-1791;width:10;height:20" coordorigin="4062,-1791" coordsize="10,20">
              <v:shape style="position:absolute;left:4062;top:-1791;width:10;height:20" coordorigin="4062,-1791" coordsize="10,20" path="m4062,-1772l4071,-1772,4071,-1791,4062,-1791,4062,-1772xe" filled="true" fillcolor="#000000" stroked="false">
                <v:path arrowok="t"/>
                <v:fill type="solid"/>
              </v:shape>
            </v:group>
            <v:group style="position:absolute;left:4062;top:-1772;width:10;height:20" coordorigin="4062,-1772" coordsize="10,20">
              <v:shape style="position:absolute;left:4062;top:-1772;width:10;height:20" coordorigin="4062,-1772" coordsize="10,20" path="m4062,-1753l4071,-1753,4071,-1772,4062,-1772,4062,-1753xe" filled="true" fillcolor="#000000" stroked="false">
                <v:path arrowok="t"/>
                <v:fill type="solid"/>
              </v:shape>
            </v:group>
            <v:group style="position:absolute;left:4062;top:-1753;width:10;height:20" coordorigin="4062,-1753" coordsize="10,20">
              <v:shape style="position:absolute;left:4062;top:-1753;width:10;height:20" coordorigin="4062,-1753" coordsize="10,20" path="m4062,-1733l4071,-1733,4071,-1753,4062,-1753,4062,-1733xe" filled="true" fillcolor="#000000" stroked="false">
                <v:path arrowok="t"/>
                <v:fill type="solid"/>
              </v:shape>
            </v:group>
            <v:group style="position:absolute;left:4062;top:-1733;width:10;height:20" coordorigin="4062,-1733" coordsize="10,20">
              <v:shape style="position:absolute;left:4062;top:-1733;width:10;height:20" coordorigin="4062,-1733" coordsize="10,20" path="m4062,-1714l4071,-1714,4071,-1733,4062,-1733,4062,-1714xe" filled="true" fillcolor="#000000" stroked="false">
                <v:path arrowok="t"/>
                <v:fill type="solid"/>
              </v:shape>
            </v:group>
            <v:group style="position:absolute;left:4062;top:-1714;width:10;height:20" coordorigin="4062,-1714" coordsize="10,20">
              <v:shape style="position:absolute;left:4062;top:-1714;width:10;height:20" coordorigin="4062,-1714" coordsize="10,20" path="m4062,-1695l4071,-1695,4071,-1714,4062,-1714,4062,-1695xe" filled="true" fillcolor="#000000" stroked="false">
                <v:path arrowok="t"/>
                <v:fill type="solid"/>
              </v:shape>
            </v:group>
            <v:group style="position:absolute;left:4062;top:-1695;width:10;height:20" coordorigin="4062,-1695" coordsize="10,20">
              <v:shape style="position:absolute;left:4062;top:-1695;width:10;height:20" coordorigin="4062,-1695" coordsize="10,20" path="m4062,-1676l4071,-1676,4071,-1695,4062,-1695,4062,-1676xe" filled="true" fillcolor="#000000" stroked="false">
                <v:path arrowok="t"/>
                <v:fill type="solid"/>
              </v:shape>
            </v:group>
            <v:group style="position:absolute;left:4062;top:-1676;width:10;height:20" coordorigin="4062,-1676" coordsize="10,20">
              <v:shape style="position:absolute;left:4062;top:-1676;width:10;height:20" coordorigin="4062,-1676" coordsize="10,20" path="m4062,-1657l4071,-1657,4071,-1676,4062,-1676,4062,-1657xe" filled="true" fillcolor="#000000" stroked="false">
                <v:path arrowok="t"/>
                <v:fill type="solid"/>
              </v:shape>
            </v:group>
            <v:group style="position:absolute;left:8382;top:-2041;width:10;height:20" coordorigin="8382,-2041" coordsize="10,20">
              <v:shape style="position:absolute;left:8382;top:-2041;width:10;height:20" coordorigin="8382,-2041" coordsize="10,20" path="m8382,-2021l8392,-2021,8392,-2041,8382,-2041,8382,-2021xe" filled="true" fillcolor="#000000" stroked="false">
                <v:path arrowok="t"/>
                <v:fill type="solid"/>
              </v:shape>
            </v:group>
            <v:group style="position:absolute;left:8382;top:-2021;width:10;height:20" coordorigin="8382,-2021" coordsize="10,20">
              <v:shape style="position:absolute;left:8382;top:-2021;width:10;height:20" coordorigin="8382,-2021" coordsize="10,20" path="m8382,-2002l8392,-2002,8392,-2021,8382,-2021,8382,-2002xe" filled="true" fillcolor="#000000" stroked="false">
                <v:path arrowok="t"/>
                <v:fill type="solid"/>
              </v:shape>
            </v:group>
            <v:group style="position:absolute;left:8382;top:-2002;width:10;height:20" coordorigin="8382,-2002" coordsize="10,20">
              <v:shape style="position:absolute;left:8382;top:-2002;width:10;height:20" coordorigin="8382,-2002" coordsize="10,20" path="m8382,-1983l8392,-1983,8392,-2002,8382,-2002,8382,-1983xe" filled="true" fillcolor="#000000" stroked="false">
                <v:path arrowok="t"/>
                <v:fill type="solid"/>
              </v:shape>
            </v:group>
            <v:group style="position:absolute;left:8382;top:-1983;width:10;height:20" coordorigin="8382,-1983" coordsize="10,20">
              <v:shape style="position:absolute;left:8382;top:-1983;width:10;height:20" coordorigin="8382,-1983" coordsize="10,20" path="m8382,-1964l8392,-1964,8392,-1983,8382,-1983,8382,-1964xe" filled="true" fillcolor="#000000" stroked="false">
                <v:path arrowok="t"/>
                <v:fill type="solid"/>
              </v:shape>
            </v:group>
            <v:group style="position:absolute;left:8382;top:-1964;width:10;height:20" coordorigin="8382,-1964" coordsize="10,20">
              <v:shape style="position:absolute;left:8382;top:-1964;width:10;height:20" coordorigin="8382,-1964" coordsize="10,20" path="m8382,-1945l8392,-1945,8392,-1964,8382,-1964,8382,-1945xe" filled="true" fillcolor="#000000" stroked="false">
                <v:path arrowok="t"/>
                <v:fill type="solid"/>
              </v:shape>
            </v:group>
            <v:group style="position:absolute;left:8382;top:-1945;width:10;height:20" coordorigin="8382,-1945" coordsize="10,20">
              <v:shape style="position:absolute;left:8382;top:-1945;width:10;height:20" coordorigin="8382,-1945" coordsize="10,20" path="m8382,-1925l8392,-1925,8392,-1945,8382,-1945,8382,-1925xe" filled="true" fillcolor="#000000" stroked="false">
                <v:path arrowok="t"/>
                <v:fill type="solid"/>
              </v:shape>
            </v:group>
            <v:group style="position:absolute;left:8382;top:-1925;width:10;height:20" coordorigin="8382,-1925" coordsize="10,20">
              <v:shape style="position:absolute;left:8382;top:-1925;width:10;height:20" coordorigin="8382,-1925" coordsize="10,20" path="m8382,-1906l8392,-1906,8392,-1925,8382,-1925,8382,-1906xe" filled="true" fillcolor="#000000" stroked="false">
                <v:path arrowok="t"/>
                <v:fill type="solid"/>
              </v:shape>
            </v:group>
            <v:group style="position:absolute;left:8382;top:-1906;width:10;height:20" coordorigin="8382,-1906" coordsize="10,20">
              <v:shape style="position:absolute;left:8382;top:-1906;width:10;height:20" coordorigin="8382,-1906" coordsize="10,20" path="m8382,-1887l8392,-1887,8392,-1906,8382,-1906,8382,-1887xe" filled="true" fillcolor="#000000" stroked="false">
                <v:path arrowok="t"/>
                <v:fill type="solid"/>
              </v:shape>
            </v:group>
            <v:group style="position:absolute;left:8382;top:-1887;width:10;height:20" coordorigin="8382,-1887" coordsize="10,20">
              <v:shape style="position:absolute;left:8382;top:-1887;width:10;height:20" coordorigin="8382,-1887" coordsize="10,20" path="m8382,-1868l8392,-1868,8392,-1887,8382,-1887,8382,-1868xe" filled="true" fillcolor="#000000" stroked="false">
                <v:path arrowok="t"/>
                <v:fill type="solid"/>
              </v:shape>
            </v:group>
            <v:group style="position:absolute;left:8382;top:-1868;width:10;height:20" coordorigin="8382,-1868" coordsize="10,20">
              <v:shape style="position:absolute;left:8382;top:-1868;width:10;height:20" coordorigin="8382,-1868" coordsize="10,20" path="m8382,-1849l8392,-1849,8392,-1868,8382,-1868,8382,-1849xe" filled="true" fillcolor="#000000" stroked="false">
                <v:path arrowok="t"/>
                <v:fill type="solid"/>
              </v:shape>
            </v:group>
            <v:group style="position:absolute;left:8382;top:-1849;width:10;height:20" coordorigin="8382,-1849" coordsize="10,20">
              <v:shape style="position:absolute;left:8382;top:-1849;width:10;height:20" coordorigin="8382,-1849" coordsize="10,20" path="m8382,-1829l8392,-1829,8392,-1849,8382,-1849,8382,-1829xe" filled="true" fillcolor="#000000" stroked="false">
                <v:path arrowok="t"/>
                <v:fill type="solid"/>
              </v:shape>
            </v:group>
            <v:group style="position:absolute;left:8382;top:-1829;width:10;height:20" coordorigin="8382,-1829" coordsize="10,20">
              <v:shape style="position:absolute;left:8382;top:-1829;width:10;height:20" coordorigin="8382,-1829" coordsize="10,20" path="m8382,-1810l8392,-1810,8392,-1829,8382,-1829,8382,-1810xe" filled="true" fillcolor="#000000" stroked="false">
                <v:path arrowok="t"/>
                <v:fill type="solid"/>
              </v:shape>
            </v:group>
            <v:group style="position:absolute;left:8382;top:-1810;width:10;height:20" coordorigin="8382,-1810" coordsize="10,20">
              <v:shape style="position:absolute;left:8382;top:-1810;width:10;height:20" coordorigin="8382,-1810" coordsize="10,20" path="m8382,-1791l8392,-1791,8392,-1810,8382,-1810,8382,-1791xe" filled="true" fillcolor="#000000" stroked="false">
                <v:path arrowok="t"/>
                <v:fill type="solid"/>
              </v:shape>
            </v:group>
            <v:group style="position:absolute;left:8382;top:-1791;width:10;height:20" coordorigin="8382,-1791" coordsize="10,20">
              <v:shape style="position:absolute;left:8382;top:-1791;width:10;height:20" coordorigin="8382,-1791" coordsize="10,20" path="m8382,-1772l8392,-1772,8392,-1791,8382,-1791,8382,-1772xe" filled="true" fillcolor="#000000" stroked="false">
                <v:path arrowok="t"/>
                <v:fill type="solid"/>
              </v:shape>
            </v:group>
            <v:group style="position:absolute;left:8382;top:-1772;width:10;height:20" coordorigin="8382,-1772" coordsize="10,20">
              <v:shape style="position:absolute;left:8382;top:-1772;width:10;height:20" coordorigin="8382,-1772" coordsize="10,20" path="m8382,-1753l8392,-1753,8392,-1772,8382,-1772,8382,-1753xe" filled="true" fillcolor="#000000" stroked="false">
                <v:path arrowok="t"/>
                <v:fill type="solid"/>
              </v:shape>
            </v:group>
            <v:group style="position:absolute;left:8382;top:-1753;width:10;height:20" coordorigin="8382,-1753" coordsize="10,20">
              <v:shape style="position:absolute;left:8382;top:-1753;width:10;height:20" coordorigin="8382,-1753" coordsize="10,20" path="m8382,-1733l8392,-1733,8392,-1753,8382,-1753,8382,-1733xe" filled="true" fillcolor="#000000" stroked="false">
                <v:path arrowok="t"/>
                <v:fill type="solid"/>
              </v:shape>
            </v:group>
            <v:group style="position:absolute;left:8382;top:-1733;width:10;height:20" coordorigin="8382,-1733" coordsize="10,20">
              <v:shape style="position:absolute;left:8382;top:-1733;width:10;height:20" coordorigin="8382,-1733" coordsize="10,20" path="m8382,-1714l8392,-1714,8392,-1733,8382,-1733,8382,-1714xe" filled="true" fillcolor="#000000" stroked="false">
                <v:path arrowok="t"/>
                <v:fill type="solid"/>
              </v:shape>
            </v:group>
            <v:group style="position:absolute;left:8382;top:-1714;width:10;height:20" coordorigin="8382,-1714" coordsize="10,20">
              <v:shape style="position:absolute;left:8382;top:-1714;width:10;height:20" coordorigin="8382,-1714" coordsize="10,20" path="m8382,-1695l8392,-1695,8392,-1714,8382,-1714,8382,-1695xe" filled="true" fillcolor="#000000" stroked="false">
                <v:path arrowok="t"/>
                <v:fill type="solid"/>
              </v:shape>
            </v:group>
            <v:group style="position:absolute;left:8382;top:-1695;width:10;height:20" coordorigin="8382,-1695" coordsize="10,20">
              <v:shape style="position:absolute;left:8382;top:-1695;width:10;height:20" coordorigin="8382,-1695" coordsize="10,20" path="m8382,-1676l8392,-1676,8392,-1695,8382,-1695,8382,-1676xe" filled="true" fillcolor="#000000" stroked="false">
                <v:path arrowok="t"/>
                <v:fill type="solid"/>
              </v:shape>
            </v:group>
            <v:group style="position:absolute;left:8382;top:-1676;width:10;height:20" coordorigin="8382,-1676" coordsize="10,20">
              <v:shape style="position:absolute;left:8382;top:-1676;width:10;height:20" coordorigin="8382,-1676" coordsize="10,20" path="m8382,-1657l8392,-1657,8392,-1676,8382,-1676,8382,-1657xe" filled="true" fillcolor="#000000" stroked="false">
                <v:path arrowok="t"/>
                <v:fill type="solid"/>
              </v:shape>
              <v:shape style="position:absolute;left:1078;top:-1753;width:1563;height:110" type="#_x0000_t75" stroked="false">
                <v:imagedata r:id="rId179" o:title=""/>
              </v:shape>
              <v:shape style="position:absolute;left:2616;top:-1657;width:1455;height:14" type="#_x0000_t75" stroked="false">
                <v:imagedata r:id="rId180" o:title=""/>
              </v:shape>
              <v:shape style="position:absolute;left:4057;top:-1657;width:826;height:14" type="#_x0000_t75" stroked="false">
                <v:imagedata r:id="rId181" o:title=""/>
              </v:shape>
              <v:shape style="position:absolute;left:4868;top:-1652;width:1174;height:10" type="#_x0000_t75" stroked="false">
                <v:imagedata r:id="rId163" o:title=""/>
              </v:shape>
              <v:shape style="position:absolute;left:6037;top:-1657;width:1006;height:14" type="#_x0000_t75" stroked="false">
                <v:imagedata r:id="rId182" o:title=""/>
              </v:shape>
              <v:shape style="position:absolute;left:7029;top:-1657;width:1363;height:14" type="#_x0000_t75" stroked="false">
                <v:imagedata r:id="rId183" o:title=""/>
              </v:shape>
              <v:shape style="position:absolute;left:8377;top:-1657;width:915;height:14" type="#_x0000_t75" stroked="false">
                <v:imagedata r:id="rId184" o:title=""/>
              </v:shape>
              <v:shape style="position:absolute;left:9278;top:-1657;width:1094;height:14" type="#_x0000_t75" stroked="false">
                <v:imagedata r:id="rId185" o:title=""/>
              </v:shape>
              <v:shape style="position:absolute;left:10358;top:-1652;width:994;height:10" type="#_x0000_t75" stroked="false">
                <v:imagedata r:id="rId178" o:title=""/>
              </v:shape>
            </v:group>
            <v:group style="position:absolute;left:4062;top:-1642;width:10;height:20" coordorigin="4062,-1642" coordsize="10,20">
              <v:shape style="position:absolute;left:4062;top:-1642;width:10;height:20" coordorigin="4062,-1642" coordsize="10,20" path="m4062,-1623l4071,-1623,4071,-1642,4062,-1642,4062,-1623xe" filled="true" fillcolor="#000000" stroked="false">
                <v:path arrowok="t"/>
                <v:fill type="solid"/>
              </v:shape>
            </v:group>
            <v:group style="position:absolute;left:4062;top:-1623;width:10;height:20" coordorigin="4062,-1623" coordsize="10,20">
              <v:shape style="position:absolute;left:4062;top:-1623;width:10;height:20" coordorigin="4062,-1623" coordsize="10,20" path="m4062,-1604l4071,-1604,4071,-1623,4062,-1623,4062,-1604xe" filled="true" fillcolor="#000000" stroked="false">
                <v:path arrowok="t"/>
                <v:fill type="solid"/>
              </v:shape>
            </v:group>
            <v:group style="position:absolute;left:4062;top:-1604;width:10;height:20" coordorigin="4062,-1604" coordsize="10,20">
              <v:shape style="position:absolute;left:4062;top:-1604;width:10;height:20" coordorigin="4062,-1604" coordsize="10,20" path="m4062,-1585l4071,-1585,4071,-1604,4062,-1604,4062,-1585xe" filled="true" fillcolor="#000000" stroked="false">
                <v:path arrowok="t"/>
                <v:fill type="solid"/>
              </v:shape>
            </v:group>
            <v:group style="position:absolute;left:4062;top:-1585;width:10;height:20" coordorigin="4062,-1585" coordsize="10,20">
              <v:shape style="position:absolute;left:4062;top:-1585;width:10;height:20" coordorigin="4062,-1585" coordsize="10,20" path="m4062,-1565l4071,-1565,4071,-1585,4062,-1585,4062,-1565xe" filled="true" fillcolor="#000000" stroked="false">
                <v:path arrowok="t"/>
                <v:fill type="solid"/>
              </v:shape>
            </v:group>
            <v:group style="position:absolute;left:4062;top:-1565;width:10;height:20" coordorigin="4062,-1565" coordsize="10,20">
              <v:shape style="position:absolute;left:4062;top:-1565;width:10;height:20" coordorigin="4062,-1565" coordsize="10,20" path="m4062,-1546l4071,-1546,4071,-1565,4062,-1565,4062,-1546xe" filled="true" fillcolor="#000000" stroked="false">
                <v:path arrowok="t"/>
                <v:fill type="solid"/>
              </v:shape>
            </v:group>
            <v:group style="position:absolute;left:4062;top:-1546;width:10;height:20" coordorigin="4062,-1546" coordsize="10,20">
              <v:shape style="position:absolute;left:4062;top:-1546;width:10;height:20" coordorigin="4062,-1546" coordsize="10,20" path="m4062,-1527l4071,-1527,4071,-1546,4062,-1546,4062,-1527xe" filled="true" fillcolor="#000000" stroked="false">
                <v:path arrowok="t"/>
                <v:fill type="solid"/>
              </v:shape>
            </v:group>
            <v:group style="position:absolute;left:4062;top:-1527;width:10;height:20" coordorigin="4062,-1527" coordsize="10,20">
              <v:shape style="position:absolute;left:4062;top:-1527;width:10;height:20" coordorigin="4062,-1527" coordsize="10,20" path="m4062,-1508l4071,-1508,4071,-1527,4062,-1527,4062,-1508xe" filled="true" fillcolor="#000000" stroked="false">
                <v:path arrowok="t"/>
                <v:fill type="solid"/>
              </v:shape>
            </v:group>
            <v:group style="position:absolute;left:4062;top:-1508;width:10;height:20" coordorigin="4062,-1508" coordsize="10,20">
              <v:shape style="position:absolute;left:4062;top:-1508;width:10;height:20" coordorigin="4062,-1508" coordsize="10,20" path="m4062,-1489l4071,-1489,4071,-1508,4062,-1508,4062,-1489xe" filled="true" fillcolor="#000000" stroked="false">
                <v:path arrowok="t"/>
                <v:fill type="solid"/>
              </v:shape>
            </v:group>
            <v:group style="position:absolute;left:4062;top:-1489;width:10;height:20" coordorigin="4062,-1489" coordsize="10,20">
              <v:shape style="position:absolute;left:4062;top:-1489;width:10;height:20" coordorigin="4062,-1489" coordsize="10,20" path="m4062,-1469l4071,-1469,4071,-1489,4062,-1489,4062,-1469xe" filled="true" fillcolor="#000000" stroked="false">
                <v:path arrowok="t"/>
                <v:fill type="solid"/>
              </v:shape>
            </v:group>
            <v:group style="position:absolute;left:4062;top:-1469;width:10;height:20" coordorigin="4062,-1469" coordsize="10,20">
              <v:shape style="position:absolute;left:4062;top:-1469;width:10;height:20" coordorigin="4062,-1469" coordsize="10,20" path="m4062,-1450l4071,-1450,4071,-1469,4062,-1469,4062,-1450xe" filled="true" fillcolor="#000000" stroked="false">
                <v:path arrowok="t"/>
                <v:fill type="solid"/>
              </v:shape>
            </v:group>
            <v:group style="position:absolute;left:4062;top:-1450;width:10;height:20" coordorigin="4062,-1450" coordsize="10,20">
              <v:shape style="position:absolute;left:4062;top:-1450;width:10;height:20" coordorigin="4062,-1450" coordsize="10,20" path="m4062,-1431l4071,-1431,4071,-1450,4062,-1450,4062,-1431xe" filled="true" fillcolor="#000000" stroked="false">
                <v:path arrowok="t"/>
                <v:fill type="solid"/>
              </v:shape>
            </v:group>
            <v:group style="position:absolute;left:4062;top:-1431;width:10;height:20" coordorigin="4062,-1431" coordsize="10,20">
              <v:shape style="position:absolute;left:4062;top:-1431;width:10;height:20" coordorigin="4062,-1431" coordsize="10,20" path="m4062,-1412l4071,-1412,4071,-1431,4062,-1431,4062,-1412xe" filled="true" fillcolor="#000000" stroked="false">
                <v:path arrowok="t"/>
                <v:fill type="solid"/>
              </v:shape>
            </v:group>
            <v:group style="position:absolute;left:4062;top:-1412;width:10;height:20" coordorigin="4062,-1412" coordsize="10,20">
              <v:shape style="position:absolute;left:4062;top:-1412;width:10;height:20" coordorigin="4062,-1412" coordsize="10,20" path="m4062,-1393l4071,-1393,4071,-1412,4062,-1412,4062,-1393xe" filled="true" fillcolor="#000000" stroked="false">
                <v:path arrowok="t"/>
                <v:fill type="solid"/>
              </v:shape>
            </v:group>
            <v:group style="position:absolute;left:4062;top:-1393;width:10;height:20" coordorigin="4062,-1393" coordsize="10,20">
              <v:shape style="position:absolute;left:4062;top:-1393;width:10;height:20" coordorigin="4062,-1393" coordsize="10,20" path="m4062,-1373l4071,-1373,4071,-1393,4062,-1393,4062,-1373xe" filled="true" fillcolor="#000000" stroked="false">
                <v:path arrowok="t"/>
                <v:fill type="solid"/>
              </v:shape>
            </v:group>
            <v:group style="position:absolute;left:4062;top:-1373;width:10;height:20" coordorigin="4062,-1373" coordsize="10,20">
              <v:shape style="position:absolute;left:4062;top:-1373;width:10;height:20" coordorigin="4062,-1373" coordsize="10,20" path="m4062,-1354l4071,-1354,4071,-1373,4062,-1373,4062,-1354xe" filled="true" fillcolor="#000000" stroked="false">
                <v:path arrowok="t"/>
                <v:fill type="solid"/>
              </v:shape>
            </v:group>
            <v:group style="position:absolute;left:4062;top:-1354;width:10;height:20" coordorigin="4062,-1354" coordsize="10,20">
              <v:shape style="position:absolute;left:4062;top:-1354;width:10;height:20" coordorigin="4062,-1354" coordsize="10,20" path="m4062,-1335l4071,-1335,4071,-1354,4062,-1354,4062,-1335xe" filled="true" fillcolor="#000000" stroked="false">
                <v:path arrowok="t"/>
                <v:fill type="solid"/>
              </v:shape>
            </v:group>
            <v:group style="position:absolute;left:4062;top:-1335;width:10;height:20" coordorigin="4062,-1335" coordsize="10,20">
              <v:shape style="position:absolute;left:4062;top:-1335;width:10;height:20" coordorigin="4062,-1335" coordsize="10,20" path="m4062,-1316l4071,-1316,4071,-1335,4062,-1335,4062,-1316xe" filled="true" fillcolor="#000000" stroked="false">
                <v:path arrowok="t"/>
                <v:fill type="solid"/>
              </v:shape>
            </v:group>
            <v:group style="position:absolute;left:4062;top:-1316;width:10;height:20" coordorigin="4062,-1316" coordsize="10,20">
              <v:shape style="position:absolute;left:4062;top:-1316;width:10;height:20" coordorigin="4062,-1316" coordsize="10,20" path="m4062,-1297l4071,-1297,4071,-1316,4062,-1316,4062,-1297xe" filled="true" fillcolor="#000000" stroked="false">
                <v:path arrowok="t"/>
                <v:fill type="solid"/>
              </v:shape>
            </v:group>
            <v:group style="position:absolute;left:4062;top:-1297;width:10;height:20" coordorigin="4062,-1297" coordsize="10,20">
              <v:shape style="position:absolute;left:4062;top:-1297;width:10;height:20" coordorigin="4062,-1297" coordsize="10,20" path="m4062,-1277l4071,-1277,4071,-1297,4062,-1297,4062,-1277xe" filled="true" fillcolor="#000000" stroked="false">
                <v:path arrowok="t"/>
                <v:fill type="solid"/>
              </v:shape>
            </v:group>
            <v:group style="position:absolute;left:4062;top:-1277;width:10;height:20" coordorigin="4062,-1277" coordsize="10,20">
              <v:shape style="position:absolute;left:4062;top:-1277;width:10;height:20" coordorigin="4062,-1277" coordsize="10,20" path="m4062,-1258l4071,-1258,4071,-1277,4062,-1277,4062,-1258xe" filled="true" fillcolor="#000000" stroked="false">
                <v:path arrowok="t"/>
                <v:fill type="solid"/>
              </v:shape>
            </v:group>
            <v:group style="position:absolute;left:4062;top:-1258;width:10;height:20" coordorigin="4062,-1258" coordsize="10,20">
              <v:shape style="position:absolute;left:4062;top:-1258;width:10;height:20" coordorigin="4062,-1258" coordsize="10,20" path="m4062,-1239l4071,-1239,4071,-1258,4062,-1258,4062,-1239xe" filled="true" fillcolor="#000000" stroked="false">
                <v:path arrowok="t"/>
                <v:fill type="solid"/>
              </v:shape>
            </v:group>
            <v:group style="position:absolute;left:4062;top:-1239;width:10;height:20" coordorigin="4062,-1239" coordsize="10,20">
              <v:shape style="position:absolute;left:4062;top:-1239;width:10;height:20" coordorigin="4062,-1239" coordsize="10,20" path="m4062,-1220l4071,-1220,4071,-1239,4062,-1239,4062,-1220xe" filled="true" fillcolor="#000000" stroked="false">
                <v:path arrowok="t"/>
                <v:fill type="solid"/>
              </v:shape>
            </v:group>
            <v:group style="position:absolute;left:4062;top:-1220;width:10;height:20" coordorigin="4062,-1220" coordsize="10,20">
              <v:shape style="position:absolute;left:4062;top:-1220;width:10;height:20" coordorigin="4062,-1220" coordsize="10,20" path="m4062,-1201l4071,-1201,4071,-1220,4062,-1220,4062,-1201xe" filled="true" fillcolor="#000000" stroked="false">
                <v:path arrowok="t"/>
                <v:fill type="solid"/>
              </v:shape>
            </v:group>
            <v:group style="position:absolute;left:4062;top:-1201;width:10;height:20" coordorigin="4062,-1201" coordsize="10,20">
              <v:shape style="position:absolute;left:4062;top:-1201;width:10;height:20" coordorigin="4062,-1201" coordsize="10,20" path="m4062,-1181l4071,-1181,4071,-1201,4062,-1201,4062,-1181xe" filled="true" fillcolor="#000000" stroked="false">
                <v:path arrowok="t"/>
                <v:fill type="solid"/>
              </v:shape>
            </v:group>
            <v:group style="position:absolute;left:4062;top:-1181;width:10;height:20" coordorigin="4062,-1181" coordsize="10,20">
              <v:shape style="position:absolute;left:4062;top:-1181;width:10;height:20" coordorigin="4062,-1181" coordsize="10,20" path="m4062,-1162l4071,-1162,4071,-1181,4062,-1181,4062,-1162xe" filled="true" fillcolor="#000000" stroked="false">
                <v:path arrowok="t"/>
                <v:fill type="solid"/>
              </v:shape>
            </v:group>
            <v:group style="position:absolute;left:4062;top:-1162;width:10;height:20" coordorigin="4062,-1162" coordsize="10,20">
              <v:shape style="position:absolute;left:4062;top:-1162;width:10;height:20" coordorigin="4062,-1162" coordsize="10,20" path="m4062,-1143l4071,-1143,4071,-1162,4062,-1162,4062,-1143xe" filled="true" fillcolor="#000000" stroked="false">
                <v:path arrowok="t"/>
                <v:fill type="solid"/>
              </v:shape>
            </v:group>
            <v:group style="position:absolute;left:4062;top:-1143;width:10;height:20" coordorigin="4062,-1143" coordsize="10,20">
              <v:shape style="position:absolute;left:4062;top:-1143;width:10;height:20" coordorigin="4062,-1143" coordsize="10,20" path="m4062,-1124l4071,-1124,4071,-1143,4062,-1143,4062,-1124xe" filled="true" fillcolor="#000000" stroked="false">
                <v:path arrowok="t"/>
                <v:fill type="solid"/>
              </v:shape>
            </v:group>
            <v:group style="position:absolute;left:4062;top:-1124;width:10;height:20" coordorigin="4062,-1124" coordsize="10,20">
              <v:shape style="position:absolute;left:4062;top:-1124;width:10;height:20" coordorigin="4062,-1124" coordsize="10,20" path="m4062,-1105l4071,-1105,4071,-1124,4062,-1124,4062,-1105xe" filled="true" fillcolor="#000000" stroked="false">
                <v:path arrowok="t"/>
                <v:fill type="solid"/>
              </v:shape>
            </v:group>
            <v:group style="position:absolute;left:4062;top:-1105;width:10;height:20" coordorigin="4062,-1105" coordsize="10,20">
              <v:shape style="position:absolute;left:4062;top:-1105;width:10;height:20" coordorigin="4062,-1105" coordsize="10,20" path="m4062,-1085l4071,-1085,4071,-1105,4062,-1105,4062,-1085xe" filled="true" fillcolor="#000000" stroked="false">
                <v:path arrowok="t"/>
                <v:fill type="solid"/>
              </v:shape>
            </v:group>
            <v:group style="position:absolute;left:4062;top:-1085;width:10;height:20" coordorigin="4062,-1085" coordsize="10,20">
              <v:shape style="position:absolute;left:4062;top:-1085;width:10;height:20" coordorigin="4062,-1085" coordsize="10,20" path="m4062,-1066l4071,-1066,4071,-1085,4062,-1085,4062,-1066xe" filled="true" fillcolor="#000000" stroked="false">
                <v:path arrowok="t"/>
                <v:fill type="solid"/>
              </v:shape>
            </v:group>
            <v:group style="position:absolute;left:4062;top:-1066;width:10;height:20" coordorigin="4062,-1066" coordsize="10,20">
              <v:shape style="position:absolute;left:4062;top:-1066;width:10;height:20" coordorigin="4062,-1066" coordsize="10,20" path="m4062,-1047l4071,-1047,4071,-1066,4062,-1066,4062,-1047xe" filled="true" fillcolor="#000000" stroked="false">
                <v:path arrowok="t"/>
                <v:fill type="solid"/>
              </v:shape>
            </v:group>
            <v:group style="position:absolute;left:4062;top:-1047;width:10;height:20" coordorigin="4062,-1047" coordsize="10,20">
              <v:shape style="position:absolute;left:4062;top:-1047;width:10;height:20" coordorigin="4062,-1047" coordsize="10,20" path="m4062,-1028l4071,-1028,4071,-1047,4062,-1047,4062,-1028xe" filled="true" fillcolor="#000000" stroked="false">
                <v:path arrowok="t"/>
                <v:fill type="solid"/>
              </v:shape>
            </v:group>
            <v:group style="position:absolute;left:4062;top:-1028;width:10;height:20" coordorigin="4062,-1028" coordsize="10,20">
              <v:shape style="position:absolute;left:4062;top:-1028;width:10;height:20" coordorigin="4062,-1028" coordsize="10,20" path="m4062,-1009l4071,-1009,4071,-1028,4062,-1028,4062,-1009xe" filled="true" fillcolor="#000000" stroked="false">
                <v:path arrowok="t"/>
                <v:fill type="solid"/>
              </v:shape>
            </v:group>
            <v:group style="position:absolute;left:4062;top:-1009;width:10;height:20" coordorigin="4062,-1009" coordsize="10,20">
              <v:shape style="position:absolute;left:4062;top:-1009;width:10;height:20" coordorigin="4062,-1009" coordsize="10,20" path="m4062,-989l4071,-989,4071,-1009,4062,-1009,4062,-989xe" filled="true" fillcolor="#000000" stroked="false">
                <v:path arrowok="t"/>
                <v:fill type="solid"/>
              </v:shape>
            </v:group>
            <v:group style="position:absolute;left:4062;top:-989;width:10;height:20" coordorigin="4062,-989" coordsize="10,20">
              <v:shape style="position:absolute;left:4062;top:-989;width:10;height:20" coordorigin="4062,-989" coordsize="10,20" path="m4062,-970l4071,-970,4071,-989,4062,-989,4062,-970xe" filled="true" fillcolor="#000000" stroked="false">
                <v:path arrowok="t"/>
                <v:fill type="solid"/>
              </v:shape>
            </v:group>
            <v:group style="position:absolute;left:4062;top:-970;width:10;height:20" coordorigin="4062,-970" coordsize="10,20">
              <v:shape style="position:absolute;left:4062;top:-970;width:10;height:20" coordorigin="4062,-970" coordsize="10,20" path="m4062,-951l4071,-951,4071,-970,4062,-970,4062,-951xe" filled="true" fillcolor="#000000" stroked="false">
                <v:path arrowok="t"/>
                <v:fill type="solid"/>
              </v:shape>
            </v:group>
            <v:group style="position:absolute;left:4062;top:-951;width:10;height:20" coordorigin="4062,-951" coordsize="10,20">
              <v:shape style="position:absolute;left:4062;top:-951;width:10;height:20" coordorigin="4062,-951" coordsize="10,20" path="m4062,-932l4071,-932,4071,-951,4062,-951,4062,-932xe" filled="true" fillcolor="#000000" stroked="false">
                <v:path arrowok="t"/>
                <v:fill type="solid"/>
              </v:shape>
            </v:group>
            <v:group style="position:absolute;left:4062;top:-932;width:10;height:20" coordorigin="4062,-932" coordsize="10,20">
              <v:shape style="position:absolute;left:4062;top:-932;width:10;height:20" coordorigin="4062,-932" coordsize="10,20" path="m4062,-913l4071,-913,4071,-932,4062,-932,4062,-913xe" filled="true" fillcolor="#000000" stroked="false">
                <v:path arrowok="t"/>
                <v:fill type="solid"/>
              </v:shape>
            </v:group>
            <v:group style="position:absolute;left:4062;top:-913;width:10;height:20" coordorigin="4062,-913" coordsize="10,20">
              <v:shape style="position:absolute;left:4062;top:-913;width:10;height:20" coordorigin="4062,-913" coordsize="10,20" path="m4062,-893l4071,-893,4071,-913,4062,-913,4062,-893xe" filled="true" fillcolor="#000000" stroked="false">
                <v:path arrowok="t"/>
                <v:fill type="solid"/>
              </v:shape>
            </v:group>
            <v:group style="position:absolute;left:4062;top:-893;width:10;height:20" coordorigin="4062,-893" coordsize="10,20">
              <v:shape style="position:absolute;left:4062;top:-893;width:10;height:20" coordorigin="4062,-893" coordsize="10,20" path="m4062,-874l4071,-874,4071,-893,4062,-893,4062,-874xe" filled="true" fillcolor="#000000" stroked="false">
                <v:path arrowok="t"/>
                <v:fill type="solid"/>
              </v:shape>
            </v:group>
            <v:group style="position:absolute;left:4062;top:-874;width:10;height:20" coordorigin="4062,-874" coordsize="10,20">
              <v:shape style="position:absolute;left:4062;top:-874;width:10;height:20" coordorigin="4062,-874" coordsize="10,20" path="m4062,-855l4071,-855,4071,-874,4062,-874,4062,-855xe" filled="true" fillcolor="#000000" stroked="false">
                <v:path arrowok="t"/>
                <v:fill type="solid"/>
              </v:shape>
            </v:group>
            <v:group style="position:absolute;left:4062;top:-855;width:10;height:20" coordorigin="4062,-855" coordsize="10,20">
              <v:shape style="position:absolute;left:4062;top:-855;width:10;height:20" coordorigin="4062,-855" coordsize="10,20" path="m4062,-836l4071,-836,4071,-855,4062,-855,4062,-836xe" filled="true" fillcolor="#000000" stroked="false">
                <v:path arrowok="t"/>
                <v:fill type="solid"/>
              </v:shape>
            </v:group>
            <v:group style="position:absolute;left:4062;top:-836;width:10;height:20" coordorigin="4062,-836" coordsize="10,20">
              <v:shape style="position:absolute;left:4062;top:-836;width:10;height:20" coordorigin="4062,-836" coordsize="10,20" path="m4062,-817l4071,-817,4071,-836,4062,-836,4062,-817xe" filled="true" fillcolor="#000000" stroked="false">
                <v:path arrowok="t"/>
                <v:fill type="solid"/>
              </v:shape>
            </v:group>
            <v:group style="position:absolute;left:4062;top:-817;width:10;height:20" coordorigin="4062,-817" coordsize="10,20">
              <v:shape style="position:absolute;left:4062;top:-817;width:10;height:20" coordorigin="4062,-817" coordsize="10,20" path="m4062,-797l4071,-797,4071,-817,4062,-817,4062,-797xe" filled="true" fillcolor="#000000" stroked="false">
                <v:path arrowok="t"/>
                <v:fill type="solid"/>
              </v:shape>
            </v:group>
            <v:group style="position:absolute;left:4062;top:-797;width:10;height:20" coordorigin="4062,-797" coordsize="10,20">
              <v:shape style="position:absolute;left:4062;top:-797;width:10;height:20" coordorigin="4062,-797" coordsize="10,20" path="m4062,-778l4071,-778,4071,-797,4062,-797,4062,-778xe" filled="true" fillcolor="#000000" stroked="false">
                <v:path arrowok="t"/>
                <v:fill type="solid"/>
              </v:shape>
            </v:group>
            <v:group style="position:absolute;left:4062;top:-778;width:10;height:20" coordorigin="4062,-778" coordsize="10,20">
              <v:shape style="position:absolute;left:4062;top:-778;width:10;height:20" coordorigin="4062,-778" coordsize="10,20" path="m4062,-759l4071,-759,4071,-778,4062,-778,4062,-759xe" filled="true" fillcolor="#000000" stroked="false">
                <v:path arrowok="t"/>
                <v:fill type="solid"/>
              </v:shape>
            </v:group>
            <v:group style="position:absolute;left:4062;top:-759;width:10;height:20" coordorigin="4062,-759" coordsize="10,20">
              <v:shape style="position:absolute;left:4062;top:-759;width:10;height:20" coordorigin="4062,-759" coordsize="10,20" path="m4062,-740l4071,-740,4071,-759,4062,-759,4062,-740xe" filled="true" fillcolor="#000000" stroked="false">
                <v:path arrowok="t"/>
                <v:fill type="solid"/>
              </v:shape>
            </v:group>
            <v:group style="position:absolute;left:4062;top:-740;width:10;height:20" coordorigin="4062,-740" coordsize="10,20">
              <v:shape style="position:absolute;left:4062;top:-740;width:10;height:20" coordorigin="4062,-740" coordsize="10,20" path="m4062,-721l4071,-721,4071,-740,4062,-740,4062,-721xe" filled="true" fillcolor="#000000" stroked="false">
                <v:path arrowok="t"/>
                <v:fill type="solid"/>
              </v:shape>
            </v:group>
            <v:group style="position:absolute;left:4062;top:-721;width:10;height:20" coordorigin="4062,-721" coordsize="10,20">
              <v:shape style="position:absolute;left:4062;top:-721;width:10;height:20" coordorigin="4062,-721" coordsize="10,20" path="m4062,-701l4071,-701,4071,-721,4062,-721,4062,-701xe" filled="true" fillcolor="#000000" stroked="false">
                <v:path arrowok="t"/>
                <v:fill type="solid"/>
              </v:shape>
            </v:group>
            <v:group style="position:absolute;left:4062;top:-701;width:10;height:20" coordorigin="4062,-701" coordsize="10,20">
              <v:shape style="position:absolute;left:4062;top:-701;width:10;height:20" coordorigin="4062,-701" coordsize="10,20" path="m4062,-682l4071,-682,4071,-701,4062,-701,4062,-682xe" filled="true" fillcolor="#000000" stroked="false">
                <v:path arrowok="t"/>
                <v:fill type="solid"/>
              </v:shape>
            </v:group>
            <v:group style="position:absolute;left:4062;top:-682;width:10;height:20" coordorigin="4062,-682" coordsize="10,20">
              <v:shape style="position:absolute;left:4062;top:-682;width:10;height:20" coordorigin="4062,-682" coordsize="10,20" path="m4062,-663l4071,-663,4071,-682,4062,-682,4062,-663xe" filled="true" fillcolor="#000000" stroked="false">
                <v:path arrowok="t"/>
                <v:fill type="solid"/>
              </v:shape>
            </v:group>
            <v:group style="position:absolute;left:4062;top:-663;width:10;height:20" coordorigin="4062,-663" coordsize="10,20">
              <v:shape style="position:absolute;left:4062;top:-663;width:10;height:20" coordorigin="4062,-663" coordsize="10,20" path="m4062,-644l4071,-644,4071,-663,4062,-663,4062,-644xe" filled="true" fillcolor="#000000" stroked="false">
                <v:path arrowok="t"/>
                <v:fill type="solid"/>
              </v:shape>
            </v:group>
            <v:group style="position:absolute;left:4062;top:-644;width:10;height:20" coordorigin="4062,-644" coordsize="10,20">
              <v:shape style="position:absolute;left:4062;top:-644;width:10;height:20" coordorigin="4062,-644" coordsize="10,20" path="m4062,-625l4071,-625,4071,-644,4062,-644,4062,-625xe" filled="true" fillcolor="#000000" stroked="false">
                <v:path arrowok="t"/>
                <v:fill type="solid"/>
              </v:shape>
            </v:group>
            <v:group style="position:absolute;left:4062;top:-625;width:10;height:20" coordorigin="4062,-625" coordsize="10,20">
              <v:shape style="position:absolute;left:4062;top:-625;width:10;height:20" coordorigin="4062,-625" coordsize="10,20" path="m4062,-605l4071,-605,4071,-625,4062,-625,4062,-605xe" filled="true" fillcolor="#000000" stroked="false">
                <v:path arrowok="t"/>
                <v:fill type="solid"/>
              </v:shape>
            </v:group>
            <v:group style="position:absolute;left:4062;top:-605;width:10;height:20" coordorigin="4062,-605" coordsize="10,20">
              <v:shape style="position:absolute;left:4062;top:-605;width:10;height:20" coordorigin="4062,-605" coordsize="10,20" path="m4062,-586l4071,-586,4071,-605,4062,-605,4062,-586xe" filled="true" fillcolor="#000000" stroked="false">
                <v:path arrowok="t"/>
                <v:fill type="solid"/>
              </v:shape>
            </v:group>
            <v:group style="position:absolute;left:4062;top:-586;width:10;height:20" coordorigin="4062,-586" coordsize="10,20">
              <v:shape style="position:absolute;left:4062;top:-586;width:10;height:20" coordorigin="4062,-586" coordsize="10,20" path="m4062,-567l4071,-567,4071,-586,4062,-586,4062,-567xe" filled="true" fillcolor="#000000" stroked="false">
                <v:path arrowok="t"/>
                <v:fill type="solid"/>
              </v:shape>
            </v:group>
            <v:group style="position:absolute;left:4062;top:-560;width:10;height:2" coordorigin="4062,-560" coordsize="10,2">
              <v:shape style="position:absolute;left:4062;top:-560;width:10;height:2" coordorigin="4062,-560" coordsize="10,0" path="m4062,-560l4071,-560e" filled="false" stroked="true" strokeweight=".71997pt" strokecolor="#000000">
                <v:path arrowok="t"/>
              </v:shape>
            </v:group>
            <v:group style="position:absolute;left:8382;top:-1642;width:10;height:20" coordorigin="8382,-1642" coordsize="10,20">
              <v:shape style="position:absolute;left:8382;top:-1642;width:10;height:20" coordorigin="8382,-1642" coordsize="10,20" path="m8382,-1623l8392,-1623,8392,-1642,8382,-1642,8382,-1623xe" filled="true" fillcolor="#000000" stroked="false">
                <v:path arrowok="t"/>
                <v:fill type="solid"/>
              </v:shape>
            </v:group>
            <v:group style="position:absolute;left:8382;top:-1623;width:10;height:20" coordorigin="8382,-1623" coordsize="10,20">
              <v:shape style="position:absolute;left:8382;top:-1623;width:10;height:20" coordorigin="8382,-1623" coordsize="10,20" path="m8382,-1604l8392,-1604,8392,-1623,8382,-1623,8382,-1604xe" filled="true" fillcolor="#000000" stroked="false">
                <v:path arrowok="t"/>
                <v:fill type="solid"/>
              </v:shape>
            </v:group>
            <v:group style="position:absolute;left:8382;top:-1604;width:10;height:20" coordorigin="8382,-1604" coordsize="10,20">
              <v:shape style="position:absolute;left:8382;top:-1604;width:10;height:20" coordorigin="8382,-1604" coordsize="10,20" path="m8382,-1585l8392,-1585,8392,-1604,8382,-1604,8382,-1585xe" filled="true" fillcolor="#000000" stroked="false">
                <v:path arrowok="t"/>
                <v:fill type="solid"/>
              </v:shape>
            </v:group>
            <v:group style="position:absolute;left:8382;top:-1585;width:10;height:20" coordorigin="8382,-1585" coordsize="10,20">
              <v:shape style="position:absolute;left:8382;top:-1585;width:10;height:20" coordorigin="8382,-1585" coordsize="10,20" path="m8382,-1565l8392,-1565,8392,-1585,8382,-1585,8382,-1565xe" filled="true" fillcolor="#000000" stroked="false">
                <v:path arrowok="t"/>
                <v:fill type="solid"/>
              </v:shape>
            </v:group>
            <v:group style="position:absolute;left:8382;top:-1565;width:10;height:20" coordorigin="8382,-1565" coordsize="10,20">
              <v:shape style="position:absolute;left:8382;top:-1565;width:10;height:20" coordorigin="8382,-1565" coordsize="10,20" path="m8382,-1546l8392,-1546,8392,-1565,8382,-1565,8382,-1546xe" filled="true" fillcolor="#000000" stroked="false">
                <v:path arrowok="t"/>
                <v:fill type="solid"/>
              </v:shape>
            </v:group>
            <v:group style="position:absolute;left:8382;top:-1546;width:10;height:20" coordorigin="8382,-1546" coordsize="10,20">
              <v:shape style="position:absolute;left:8382;top:-1546;width:10;height:20" coordorigin="8382,-1546" coordsize="10,20" path="m8382,-1527l8392,-1527,8392,-1546,8382,-1546,8382,-1527xe" filled="true" fillcolor="#000000" stroked="false">
                <v:path arrowok="t"/>
                <v:fill type="solid"/>
              </v:shape>
            </v:group>
            <v:group style="position:absolute;left:8382;top:-1527;width:10;height:20" coordorigin="8382,-1527" coordsize="10,20">
              <v:shape style="position:absolute;left:8382;top:-1527;width:10;height:20" coordorigin="8382,-1527" coordsize="10,20" path="m8382,-1508l8392,-1508,8392,-1527,8382,-1527,8382,-1508xe" filled="true" fillcolor="#000000" stroked="false">
                <v:path arrowok="t"/>
                <v:fill type="solid"/>
              </v:shape>
            </v:group>
            <v:group style="position:absolute;left:8382;top:-1508;width:10;height:20" coordorigin="8382,-1508" coordsize="10,20">
              <v:shape style="position:absolute;left:8382;top:-1508;width:10;height:20" coordorigin="8382,-1508" coordsize="10,20" path="m8382,-1489l8392,-1489,8392,-1508,8382,-1508,8382,-1489xe" filled="true" fillcolor="#000000" stroked="false">
                <v:path arrowok="t"/>
                <v:fill type="solid"/>
              </v:shape>
            </v:group>
            <v:group style="position:absolute;left:8382;top:-1489;width:10;height:20" coordorigin="8382,-1489" coordsize="10,20">
              <v:shape style="position:absolute;left:8382;top:-1489;width:10;height:20" coordorigin="8382,-1489" coordsize="10,20" path="m8382,-1469l8392,-1469,8392,-1489,8382,-1489,8382,-1469xe" filled="true" fillcolor="#000000" stroked="false">
                <v:path arrowok="t"/>
                <v:fill type="solid"/>
              </v:shape>
            </v:group>
            <v:group style="position:absolute;left:8382;top:-1469;width:10;height:20" coordorigin="8382,-1469" coordsize="10,20">
              <v:shape style="position:absolute;left:8382;top:-1469;width:10;height:20" coordorigin="8382,-1469" coordsize="10,20" path="m8382,-1450l8392,-1450,8392,-1469,8382,-1469,8382,-1450xe" filled="true" fillcolor="#000000" stroked="false">
                <v:path arrowok="t"/>
                <v:fill type="solid"/>
              </v:shape>
            </v:group>
            <v:group style="position:absolute;left:8382;top:-1450;width:10;height:20" coordorigin="8382,-1450" coordsize="10,20">
              <v:shape style="position:absolute;left:8382;top:-1450;width:10;height:20" coordorigin="8382,-1450" coordsize="10,20" path="m8382,-1431l8392,-1431,8392,-1450,8382,-1450,8382,-1431xe" filled="true" fillcolor="#000000" stroked="false">
                <v:path arrowok="t"/>
                <v:fill type="solid"/>
              </v:shape>
            </v:group>
            <v:group style="position:absolute;left:8382;top:-1431;width:10;height:20" coordorigin="8382,-1431" coordsize="10,20">
              <v:shape style="position:absolute;left:8382;top:-1431;width:10;height:20" coordorigin="8382,-1431" coordsize="10,20" path="m8382,-1412l8392,-1412,8392,-1431,8382,-1431,8382,-1412xe" filled="true" fillcolor="#000000" stroked="false">
                <v:path arrowok="t"/>
                <v:fill type="solid"/>
              </v:shape>
            </v:group>
            <v:group style="position:absolute;left:8382;top:-1412;width:10;height:20" coordorigin="8382,-1412" coordsize="10,20">
              <v:shape style="position:absolute;left:8382;top:-1412;width:10;height:20" coordorigin="8382,-1412" coordsize="10,20" path="m8382,-1393l8392,-1393,8392,-1412,8382,-1412,8382,-1393xe" filled="true" fillcolor="#000000" stroked="false">
                <v:path arrowok="t"/>
                <v:fill type="solid"/>
              </v:shape>
            </v:group>
            <v:group style="position:absolute;left:8382;top:-1393;width:10;height:20" coordorigin="8382,-1393" coordsize="10,20">
              <v:shape style="position:absolute;left:8382;top:-1393;width:10;height:20" coordorigin="8382,-1393" coordsize="10,20" path="m8382,-1373l8392,-1373,8392,-1393,8382,-1393,8382,-1373xe" filled="true" fillcolor="#000000" stroked="false">
                <v:path arrowok="t"/>
                <v:fill type="solid"/>
              </v:shape>
            </v:group>
            <v:group style="position:absolute;left:8382;top:-1373;width:10;height:20" coordorigin="8382,-1373" coordsize="10,20">
              <v:shape style="position:absolute;left:8382;top:-1373;width:10;height:20" coordorigin="8382,-1373" coordsize="10,20" path="m8382,-1354l8392,-1354,8392,-1373,8382,-1373,8382,-1354xe" filled="true" fillcolor="#000000" stroked="false">
                <v:path arrowok="t"/>
                <v:fill type="solid"/>
              </v:shape>
            </v:group>
            <v:group style="position:absolute;left:8382;top:-1354;width:10;height:20" coordorigin="8382,-1354" coordsize="10,20">
              <v:shape style="position:absolute;left:8382;top:-1354;width:10;height:20" coordorigin="8382,-1354" coordsize="10,20" path="m8382,-1335l8392,-1335,8392,-1354,8382,-1354,8382,-1335xe" filled="true" fillcolor="#000000" stroked="false">
                <v:path arrowok="t"/>
                <v:fill type="solid"/>
              </v:shape>
            </v:group>
            <v:group style="position:absolute;left:8382;top:-1335;width:10;height:20" coordorigin="8382,-1335" coordsize="10,20">
              <v:shape style="position:absolute;left:8382;top:-1335;width:10;height:20" coordorigin="8382,-1335" coordsize="10,20" path="m8382,-1316l8392,-1316,8392,-1335,8382,-1335,8382,-1316xe" filled="true" fillcolor="#000000" stroked="false">
                <v:path arrowok="t"/>
                <v:fill type="solid"/>
              </v:shape>
            </v:group>
            <v:group style="position:absolute;left:8382;top:-1316;width:10;height:20" coordorigin="8382,-1316" coordsize="10,20">
              <v:shape style="position:absolute;left:8382;top:-1316;width:10;height:20" coordorigin="8382,-1316" coordsize="10,20" path="m8382,-1297l8392,-1297,8392,-1316,8382,-1316,8382,-1297xe" filled="true" fillcolor="#000000" stroked="false">
                <v:path arrowok="t"/>
                <v:fill type="solid"/>
              </v:shape>
            </v:group>
            <v:group style="position:absolute;left:8382;top:-1297;width:10;height:20" coordorigin="8382,-1297" coordsize="10,20">
              <v:shape style="position:absolute;left:8382;top:-1297;width:10;height:20" coordorigin="8382,-1297" coordsize="10,20" path="m8382,-1277l8392,-1277,8392,-1297,8382,-1297,8382,-1277xe" filled="true" fillcolor="#000000" stroked="false">
                <v:path arrowok="t"/>
                <v:fill type="solid"/>
              </v:shape>
            </v:group>
            <v:group style="position:absolute;left:8382;top:-1277;width:10;height:20" coordorigin="8382,-1277" coordsize="10,20">
              <v:shape style="position:absolute;left:8382;top:-1277;width:10;height:20" coordorigin="8382,-1277" coordsize="10,20" path="m8382,-1258l8392,-1258,8392,-1277,8382,-1277,8382,-1258xe" filled="true" fillcolor="#000000" stroked="false">
                <v:path arrowok="t"/>
                <v:fill type="solid"/>
              </v:shape>
            </v:group>
            <v:group style="position:absolute;left:8382;top:-1258;width:10;height:20" coordorigin="8382,-1258" coordsize="10,20">
              <v:shape style="position:absolute;left:8382;top:-1258;width:10;height:20" coordorigin="8382,-1258" coordsize="10,20" path="m8382,-1239l8392,-1239,8392,-1258,8382,-1258,8382,-1239xe" filled="true" fillcolor="#000000" stroked="false">
                <v:path arrowok="t"/>
                <v:fill type="solid"/>
              </v:shape>
            </v:group>
            <v:group style="position:absolute;left:8382;top:-1239;width:10;height:20" coordorigin="8382,-1239" coordsize="10,20">
              <v:shape style="position:absolute;left:8382;top:-1239;width:10;height:20" coordorigin="8382,-1239" coordsize="10,20" path="m8382,-1220l8392,-1220,8392,-1239,8382,-1239,8382,-1220xe" filled="true" fillcolor="#000000" stroked="false">
                <v:path arrowok="t"/>
                <v:fill type="solid"/>
              </v:shape>
            </v:group>
            <v:group style="position:absolute;left:8382;top:-1220;width:10;height:20" coordorigin="8382,-1220" coordsize="10,20">
              <v:shape style="position:absolute;left:8382;top:-1220;width:10;height:20" coordorigin="8382,-1220" coordsize="10,20" path="m8382,-1201l8392,-1201,8392,-1220,8382,-1220,8382,-1201xe" filled="true" fillcolor="#000000" stroked="false">
                <v:path arrowok="t"/>
                <v:fill type="solid"/>
              </v:shape>
            </v:group>
            <v:group style="position:absolute;left:8382;top:-1201;width:10;height:20" coordorigin="8382,-1201" coordsize="10,20">
              <v:shape style="position:absolute;left:8382;top:-1201;width:10;height:20" coordorigin="8382,-1201" coordsize="10,20" path="m8382,-1181l8392,-1181,8392,-1201,8382,-1201,8382,-1181xe" filled="true" fillcolor="#000000" stroked="false">
                <v:path arrowok="t"/>
                <v:fill type="solid"/>
              </v:shape>
            </v:group>
            <v:group style="position:absolute;left:8382;top:-1181;width:10;height:20" coordorigin="8382,-1181" coordsize="10,20">
              <v:shape style="position:absolute;left:8382;top:-1181;width:10;height:20" coordorigin="8382,-1181" coordsize="10,20" path="m8382,-1162l8392,-1162,8392,-1181,8382,-1181,8382,-1162xe" filled="true" fillcolor="#000000" stroked="false">
                <v:path arrowok="t"/>
                <v:fill type="solid"/>
              </v:shape>
            </v:group>
            <v:group style="position:absolute;left:8382;top:-1162;width:10;height:20" coordorigin="8382,-1162" coordsize="10,20">
              <v:shape style="position:absolute;left:8382;top:-1162;width:10;height:20" coordorigin="8382,-1162" coordsize="10,20" path="m8382,-1143l8392,-1143,8392,-1162,8382,-1162,8382,-1143xe" filled="true" fillcolor="#000000" stroked="false">
                <v:path arrowok="t"/>
                <v:fill type="solid"/>
              </v:shape>
            </v:group>
            <v:group style="position:absolute;left:8382;top:-1143;width:10;height:20" coordorigin="8382,-1143" coordsize="10,20">
              <v:shape style="position:absolute;left:8382;top:-1143;width:10;height:20" coordorigin="8382,-1143" coordsize="10,20" path="m8382,-1124l8392,-1124,8392,-1143,8382,-1143,8382,-1124xe" filled="true" fillcolor="#000000" stroked="false">
                <v:path arrowok="t"/>
                <v:fill type="solid"/>
              </v:shape>
            </v:group>
            <v:group style="position:absolute;left:8382;top:-1124;width:10;height:20" coordorigin="8382,-1124" coordsize="10,20">
              <v:shape style="position:absolute;left:8382;top:-1124;width:10;height:20" coordorigin="8382,-1124" coordsize="10,20" path="m8382,-1105l8392,-1105,8392,-1124,8382,-1124,8382,-1105xe" filled="true" fillcolor="#000000" stroked="false">
                <v:path arrowok="t"/>
                <v:fill type="solid"/>
              </v:shape>
            </v:group>
            <v:group style="position:absolute;left:8382;top:-1105;width:10;height:20" coordorigin="8382,-1105" coordsize="10,20">
              <v:shape style="position:absolute;left:8382;top:-1105;width:10;height:20" coordorigin="8382,-1105" coordsize="10,20" path="m8382,-1085l8392,-1085,8392,-1105,8382,-1105,8382,-1085xe" filled="true" fillcolor="#000000" stroked="false">
                <v:path arrowok="t"/>
                <v:fill type="solid"/>
              </v:shape>
            </v:group>
            <v:group style="position:absolute;left:8382;top:-1085;width:10;height:20" coordorigin="8382,-1085" coordsize="10,20">
              <v:shape style="position:absolute;left:8382;top:-1085;width:10;height:20" coordorigin="8382,-1085" coordsize="10,20" path="m8382,-1066l8392,-1066,8392,-1085,8382,-1085,8382,-1066xe" filled="true" fillcolor="#000000" stroked="false">
                <v:path arrowok="t"/>
                <v:fill type="solid"/>
              </v:shape>
            </v:group>
            <v:group style="position:absolute;left:8382;top:-1066;width:10;height:20" coordorigin="8382,-1066" coordsize="10,20">
              <v:shape style="position:absolute;left:8382;top:-1066;width:10;height:20" coordorigin="8382,-1066" coordsize="10,20" path="m8382,-1047l8392,-1047,8392,-1066,8382,-1066,8382,-1047xe" filled="true" fillcolor="#000000" stroked="false">
                <v:path arrowok="t"/>
                <v:fill type="solid"/>
              </v:shape>
            </v:group>
            <v:group style="position:absolute;left:8382;top:-1047;width:10;height:20" coordorigin="8382,-1047" coordsize="10,20">
              <v:shape style="position:absolute;left:8382;top:-1047;width:10;height:20" coordorigin="8382,-1047" coordsize="10,20" path="m8382,-1028l8392,-1028,8392,-1047,8382,-1047,8382,-1028xe" filled="true" fillcolor="#000000" stroked="false">
                <v:path arrowok="t"/>
                <v:fill type="solid"/>
              </v:shape>
            </v:group>
            <v:group style="position:absolute;left:8382;top:-1028;width:10;height:20" coordorigin="8382,-1028" coordsize="10,20">
              <v:shape style="position:absolute;left:8382;top:-1028;width:10;height:20" coordorigin="8382,-1028" coordsize="10,20" path="m8382,-1009l8392,-1009,8392,-1028,8382,-1028,8382,-1009xe" filled="true" fillcolor="#000000" stroked="false">
                <v:path arrowok="t"/>
                <v:fill type="solid"/>
              </v:shape>
            </v:group>
            <v:group style="position:absolute;left:8382;top:-1009;width:10;height:20" coordorigin="8382,-1009" coordsize="10,20">
              <v:shape style="position:absolute;left:8382;top:-1009;width:10;height:20" coordorigin="8382,-1009" coordsize="10,20" path="m8382,-989l8392,-989,8392,-1009,8382,-1009,8382,-989xe" filled="true" fillcolor="#000000" stroked="false">
                <v:path arrowok="t"/>
                <v:fill type="solid"/>
              </v:shape>
            </v:group>
            <v:group style="position:absolute;left:8382;top:-989;width:10;height:20" coordorigin="8382,-989" coordsize="10,20">
              <v:shape style="position:absolute;left:8382;top:-989;width:10;height:20" coordorigin="8382,-989" coordsize="10,20" path="m8382,-970l8392,-970,8392,-989,8382,-989,8382,-970xe" filled="true" fillcolor="#000000" stroked="false">
                <v:path arrowok="t"/>
                <v:fill type="solid"/>
              </v:shape>
            </v:group>
            <v:group style="position:absolute;left:8382;top:-970;width:10;height:20" coordorigin="8382,-970" coordsize="10,20">
              <v:shape style="position:absolute;left:8382;top:-970;width:10;height:20" coordorigin="8382,-970" coordsize="10,20" path="m8382,-951l8392,-951,8392,-970,8382,-970,8382,-951xe" filled="true" fillcolor="#000000" stroked="false">
                <v:path arrowok="t"/>
                <v:fill type="solid"/>
              </v:shape>
            </v:group>
            <v:group style="position:absolute;left:8382;top:-951;width:10;height:20" coordorigin="8382,-951" coordsize="10,20">
              <v:shape style="position:absolute;left:8382;top:-951;width:10;height:20" coordorigin="8382,-951" coordsize="10,20" path="m8382,-932l8392,-932,8392,-951,8382,-951,8382,-932xe" filled="true" fillcolor="#000000" stroked="false">
                <v:path arrowok="t"/>
                <v:fill type="solid"/>
              </v:shape>
            </v:group>
            <v:group style="position:absolute;left:8382;top:-932;width:10;height:20" coordorigin="8382,-932" coordsize="10,20">
              <v:shape style="position:absolute;left:8382;top:-932;width:10;height:20" coordorigin="8382,-932" coordsize="10,20" path="m8382,-913l8392,-913,8392,-932,8382,-932,8382,-913xe" filled="true" fillcolor="#000000" stroked="false">
                <v:path arrowok="t"/>
                <v:fill type="solid"/>
              </v:shape>
            </v:group>
            <v:group style="position:absolute;left:8382;top:-913;width:10;height:20" coordorigin="8382,-913" coordsize="10,20">
              <v:shape style="position:absolute;left:8382;top:-913;width:10;height:20" coordorigin="8382,-913" coordsize="10,20" path="m8382,-893l8392,-893,8392,-913,8382,-913,8382,-893xe" filled="true" fillcolor="#000000" stroked="false">
                <v:path arrowok="t"/>
                <v:fill type="solid"/>
              </v:shape>
            </v:group>
            <v:group style="position:absolute;left:8382;top:-893;width:10;height:20" coordorigin="8382,-893" coordsize="10,20">
              <v:shape style="position:absolute;left:8382;top:-893;width:10;height:20" coordorigin="8382,-893" coordsize="10,20" path="m8382,-874l8392,-874,8392,-893,8382,-893,8382,-874xe" filled="true" fillcolor="#000000" stroked="false">
                <v:path arrowok="t"/>
                <v:fill type="solid"/>
              </v:shape>
            </v:group>
            <v:group style="position:absolute;left:8382;top:-874;width:10;height:20" coordorigin="8382,-874" coordsize="10,20">
              <v:shape style="position:absolute;left:8382;top:-874;width:10;height:20" coordorigin="8382,-874" coordsize="10,20" path="m8382,-855l8392,-855,8392,-874,8382,-874,8382,-855xe" filled="true" fillcolor="#000000" stroked="false">
                <v:path arrowok="t"/>
                <v:fill type="solid"/>
              </v:shape>
            </v:group>
            <v:group style="position:absolute;left:8382;top:-855;width:10;height:20" coordorigin="8382,-855" coordsize="10,20">
              <v:shape style="position:absolute;left:8382;top:-855;width:10;height:20" coordorigin="8382,-855" coordsize="10,20" path="m8382,-836l8392,-836,8392,-855,8382,-855,8382,-836xe" filled="true" fillcolor="#000000" stroked="false">
                <v:path arrowok="t"/>
                <v:fill type="solid"/>
              </v:shape>
            </v:group>
            <v:group style="position:absolute;left:8382;top:-836;width:10;height:20" coordorigin="8382,-836" coordsize="10,20">
              <v:shape style="position:absolute;left:8382;top:-836;width:10;height:20" coordorigin="8382,-836" coordsize="10,20" path="m8382,-817l8392,-817,8392,-836,8382,-836,8382,-817xe" filled="true" fillcolor="#000000" stroked="false">
                <v:path arrowok="t"/>
                <v:fill type="solid"/>
              </v:shape>
            </v:group>
            <v:group style="position:absolute;left:8382;top:-817;width:10;height:20" coordorigin="8382,-817" coordsize="10,20">
              <v:shape style="position:absolute;left:8382;top:-817;width:10;height:20" coordorigin="8382,-817" coordsize="10,20" path="m8382,-797l8392,-797,8392,-817,8382,-817,8382,-797xe" filled="true" fillcolor="#000000" stroked="false">
                <v:path arrowok="t"/>
                <v:fill type="solid"/>
              </v:shape>
            </v:group>
            <v:group style="position:absolute;left:8382;top:-797;width:10;height:20" coordorigin="8382,-797" coordsize="10,20">
              <v:shape style="position:absolute;left:8382;top:-797;width:10;height:20" coordorigin="8382,-797" coordsize="10,20" path="m8382,-778l8392,-778,8392,-797,8382,-797,8382,-778xe" filled="true" fillcolor="#000000" stroked="false">
                <v:path arrowok="t"/>
                <v:fill type="solid"/>
              </v:shape>
            </v:group>
            <v:group style="position:absolute;left:8382;top:-778;width:10;height:20" coordorigin="8382,-778" coordsize="10,20">
              <v:shape style="position:absolute;left:8382;top:-778;width:10;height:20" coordorigin="8382,-778" coordsize="10,20" path="m8382,-759l8392,-759,8392,-778,8382,-778,8382,-759xe" filled="true" fillcolor="#000000" stroked="false">
                <v:path arrowok="t"/>
                <v:fill type="solid"/>
              </v:shape>
            </v:group>
            <v:group style="position:absolute;left:8382;top:-759;width:10;height:20" coordorigin="8382,-759" coordsize="10,20">
              <v:shape style="position:absolute;left:8382;top:-759;width:10;height:20" coordorigin="8382,-759" coordsize="10,20" path="m8382,-740l8392,-740,8392,-759,8382,-759,8382,-740xe" filled="true" fillcolor="#000000" stroked="false">
                <v:path arrowok="t"/>
                <v:fill type="solid"/>
              </v:shape>
            </v:group>
            <v:group style="position:absolute;left:8382;top:-740;width:10;height:20" coordorigin="8382,-740" coordsize="10,20">
              <v:shape style="position:absolute;left:8382;top:-740;width:10;height:20" coordorigin="8382,-740" coordsize="10,20" path="m8382,-721l8392,-721,8392,-740,8382,-740,8382,-721xe" filled="true" fillcolor="#000000" stroked="false">
                <v:path arrowok="t"/>
                <v:fill type="solid"/>
              </v:shape>
            </v:group>
            <v:group style="position:absolute;left:8382;top:-721;width:10;height:20" coordorigin="8382,-721" coordsize="10,20">
              <v:shape style="position:absolute;left:8382;top:-721;width:10;height:20" coordorigin="8382,-721" coordsize="10,20" path="m8382,-701l8392,-701,8392,-721,8382,-721,8382,-701xe" filled="true" fillcolor="#000000" stroked="false">
                <v:path arrowok="t"/>
                <v:fill type="solid"/>
              </v:shape>
            </v:group>
            <v:group style="position:absolute;left:8382;top:-701;width:10;height:20" coordorigin="8382,-701" coordsize="10,20">
              <v:shape style="position:absolute;left:8382;top:-701;width:10;height:20" coordorigin="8382,-701" coordsize="10,20" path="m8382,-682l8392,-682,8392,-701,8382,-701,8382,-682xe" filled="true" fillcolor="#000000" stroked="false">
                <v:path arrowok="t"/>
                <v:fill type="solid"/>
              </v:shape>
            </v:group>
            <v:group style="position:absolute;left:8382;top:-682;width:10;height:20" coordorigin="8382,-682" coordsize="10,20">
              <v:shape style="position:absolute;left:8382;top:-682;width:10;height:20" coordorigin="8382,-682" coordsize="10,20" path="m8382,-663l8392,-663,8392,-682,8382,-682,8382,-663xe" filled="true" fillcolor="#000000" stroked="false">
                <v:path arrowok="t"/>
                <v:fill type="solid"/>
              </v:shape>
            </v:group>
            <v:group style="position:absolute;left:8382;top:-663;width:10;height:20" coordorigin="8382,-663" coordsize="10,20">
              <v:shape style="position:absolute;left:8382;top:-663;width:10;height:20" coordorigin="8382,-663" coordsize="10,20" path="m8382,-644l8392,-644,8392,-663,8382,-663,8382,-644xe" filled="true" fillcolor="#000000" stroked="false">
                <v:path arrowok="t"/>
                <v:fill type="solid"/>
              </v:shape>
            </v:group>
            <v:group style="position:absolute;left:8382;top:-644;width:10;height:20" coordorigin="8382,-644" coordsize="10,20">
              <v:shape style="position:absolute;left:8382;top:-644;width:10;height:20" coordorigin="8382,-644" coordsize="10,20" path="m8382,-625l8392,-625,8392,-644,8382,-644,8382,-625xe" filled="true" fillcolor="#000000" stroked="false">
                <v:path arrowok="t"/>
                <v:fill type="solid"/>
              </v:shape>
            </v:group>
            <v:group style="position:absolute;left:8382;top:-625;width:10;height:20" coordorigin="8382,-625" coordsize="10,20">
              <v:shape style="position:absolute;left:8382;top:-625;width:10;height:20" coordorigin="8382,-625" coordsize="10,20" path="m8382,-605l8392,-605,8392,-625,8382,-625,8382,-605xe" filled="true" fillcolor="#000000" stroked="false">
                <v:path arrowok="t"/>
                <v:fill type="solid"/>
              </v:shape>
            </v:group>
            <v:group style="position:absolute;left:8382;top:-605;width:10;height:20" coordorigin="8382,-605" coordsize="10,20">
              <v:shape style="position:absolute;left:8382;top:-605;width:10;height:20" coordorigin="8382,-605" coordsize="10,20" path="m8382,-586l8392,-586,8392,-605,8382,-605,8382,-586xe" filled="true" fillcolor="#000000" stroked="false">
                <v:path arrowok="t"/>
                <v:fill type="solid"/>
              </v:shape>
            </v:group>
            <v:group style="position:absolute;left:8382;top:-586;width:10;height:20" coordorigin="8382,-586" coordsize="10,20">
              <v:shape style="position:absolute;left:8382;top:-586;width:10;height:20" coordorigin="8382,-586" coordsize="10,20" path="m8382,-567l8392,-567,8392,-586,8382,-586,8382,-567xe" filled="true" fillcolor="#000000" stroked="false">
                <v:path arrowok="t"/>
                <v:fill type="solid"/>
              </v:shape>
            </v:group>
            <v:group style="position:absolute;left:8382;top:-560;width:10;height:2" coordorigin="8382,-560" coordsize="10,2">
              <v:shape style="position:absolute;left:8382;top:-560;width:10;height:2" coordorigin="8382,-560" coordsize="10,0" path="m8382,-560l8392,-560e" filled="false" stroked="true" strokeweight=".71997pt" strokecolor="#000000">
                <v:path arrowok="t"/>
              </v:shape>
              <v:shape style="position:absolute;left:1078;top:-644;width:1563;height:101" type="#_x0000_t75" stroked="false">
                <v:imagedata r:id="rId186" o:title=""/>
              </v:shape>
              <v:shape style="position:absolute;left:2616;top:-553;width:1445;height:10" type="#_x0000_t75" stroked="false">
                <v:imagedata r:id="rId187" o:title=""/>
              </v:shape>
              <v:shape style="position:absolute;left:4057;top:-553;width:816;height:10" type="#_x0000_t75" stroked="false">
                <v:imagedata r:id="rId188" o:title=""/>
              </v:shape>
              <v:shape style="position:absolute;left:4868;top:-553;width:1174;height:10" type="#_x0000_t75" stroked="false">
                <v:imagedata r:id="rId155" o:title=""/>
              </v:shape>
              <v:shape style="position:absolute;left:6037;top:-553;width:996;height:10" type="#_x0000_t75" stroked="false">
                <v:imagedata r:id="rId189" o:title=""/>
              </v:shape>
              <v:shape style="position:absolute;left:7029;top:-553;width:1354;height:10" type="#_x0000_t75" stroked="false">
                <v:imagedata r:id="rId157" o:title=""/>
              </v:shape>
              <v:shape style="position:absolute;left:8377;top:-553;width:2975;height:10" type="#_x0000_t75" stroked="false">
                <v:imagedata r:id="rId190" o:title=""/>
              </v:shape>
            </v:group>
            <v:group style="position:absolute;left:4062;top:-543;width:10;height:20" coordorigin="4062,-543" coordsize="10,20">
              <v:shape style="position:absolute;left:4062;top:-543;width:10;height:20" coordorigin="4062,-543" coordsize="10,20" path="m4062,-524l4071,-524,4071,-543,4062,-543,4062,-524xe" filled="true" fillcolor="#000000" stroked="false">
                <v:path arrowok="t"/>
                <v:fill type="solid"/>
              </v:shape>
            </v:group>
            <v:group style="position:absolute;left:4062;top:-524;width:10;height:20" coordorigin="4062,-524" coordsize="10,20">
              <v:shape style="position:absolute;left:4062;top:-524;width:10;height:20" coordorigin="4062,-524" coordsize="10,20" path="m4062,-505l4071,-505,4071,-524,4062,-524,4062,-505xe" filled="true" fillcolor="#000000" stroked="false">
                <v:path arrowok="t"/>
                <v:fill type="solid"/>
              </v:shape>
            </v:group>
            <v:group style="position:absolute;left:4062;top:-505;width:10;height:20" coordorigin="4062,-505" coordsize="10,20">
              <v:shape style="position:absolute;left:4062;top:-505;width:10;height:20" coordorigin="4062,-505" coordsize="10,20" path="m4062,-485l4071,-485,4071,-505,4062,-505,4062,-485xe" filled="true" fillcolor="#000000" stroked="false">
                <v:path arrowok="t"/>
                <v:fill type="solid"/>
              </v:shape>
            </v:group>
            <v:group style="position:absolute;left:4062;top:-485;width:10;height:20" coordorigin="4062,-485" coordsize="10,20">
              <v:shape style="position:absolute;left:4062;top:-485;width:10;height:20" coordorigin="4062,-485" coordsize="10,20" path="m4062,-466l4071,-466,4071,-485,4062,-485,4062,-466xe" filled="true" fillcolor="#000000" stroked="false">
                <v:path arrowok="t"/>
                <v:fill type="solid"/>
              </v:shape>
            </v:group>
            <v:group style="position:absolute;left:4062;top:-466;width:10;height:20" coordorigin="4062,-466" coordsize="10,20">
              <v:shape style="position:absolute;left:4062;top:-466;width:10;height:20" coordorigin="4062,-466" coordsize="10,20" path="m4062,-447l4071,-447,4071,-466,4062,-466,4062,-447xe" filled="true" fillcolor="#000000" stroked="false">
                <v:path arrowok="t"/>
                <v:fill type="solid"/>
              </v:shape>
            </v:group>
            <v:group style="position:absolute;left:4062;top:-447;width:10;height:20" coordorigin="4062,-447" coordsize="10,20">
              <v:shape style="position:absolute;left:4062;top:-447;width:10;height:20" coordorigin="4062,-447" coordsize="10,20" path="m4062,-428l4071,-428,4071,-447,4062,-447,4062,-428xe" filled="true" fillcolor="#000000" stroked="false">
                <v:path arrowok="t"/>
                <v:fill type="solid"/>
              </v:shape>
            </v:group>
            <v:group style="position:absolute;left:4062;top:-428;width:10;height:20" coordorigin="4062,-428" coordsize="10,20">
              <v:shape style="position:absolute;left:4062;top:-428;width:10;height:20" coordorigin="4062,-428" coordsize="10,20" path="m4062,-409l4071,-409,4071,-428,4062,-428,4062,-409xe" filled="true" fillcolor="#000000" stroked="false">
                <v:path arrowok="t"/>
                <v:fill type="solid"/>
              </v:shape>
            </v:group>
            <v:group style="position:absolute;left:4062;top:-409;width:10;height:20" coordorigin="4062,-409" coordsize="10,20">
              <v:shape style="position:absolute;left:4062;top:-409;width:10;height:20" coordorigin="4062,-409" coordsize="10,20" path="m4062,-389l4071,-389,4071,-409,4062,-409,4062,-389xe" filled="true" fillcolor="#000000" stroked="false">
                <v:path arrowok="t"/>
                <v:fill type="solid"/>
              </v:shape>
            </v:group>
            <v:group style="position:absolute;left:4062;top:-389;width:10;height:20" coordorigin="4062,-389" coordsize="10,20">
              <v:shape style="position:absolute;left:4062;top:-389;width:10;height:20" coordorigin="4062,-389" coordsize="10,20" path="m4062,-370l4071,-370,4071,-389,4062,-389,4062,-370xe" filled="true" fillcolor="#000000" stroked="false">
                <v:path arrowok="t"/>
                <v:fill type="solid"/>
              </v:shape>
            </v:group>
            <v:group style="position:absolute;left:4062;top:-370;width:10;height:20" coordorigin="4062,-370" coordsize="10,20">
              <v:shape style="position:absolute;left:4062;top:-370;width:10;height:20" coordorigin="4062,-370" coordsize="10,20" path="m4062,-351l4071,-351,4071,-370,4062,-370,4062,-351xe" filled="true" fillcolor="#000000" stroked="false">
                <v:path arrowok="t"/>
                <v:fill type="solid"/>
              </v:shape>
            </v:group>
            <v:group style="position:absolute;left:4062;top:-351;width:10;height:20" coordorigin="4062,-351" coordsize="10,20">
              <v:shape style="position:absolute;left:4062;top:-351;width:10;height:20" coordorigin="4062,-351" coordsize="10,20" path="m4062,-332l4071,-332,4071,-351,4062,-351,4062,-332xe" filled="true" fillcolor="#000000" stroked="false">
                <v:path arrowok="t"/>
                <v:fill type="solid"/>
              </v:shape>
            </v:group>
            <v:group style="position:absolute;left:4062;top:-332;width:10;height:20" coordorigin="4062,-332" coordsize="10,20">
              <v:shape style="position:absolute;left:4062;top:-332;width:10;height:20" coordorigin="4062,-332" coordsize="10,20" path="m4062,-313l4071,-313,4071,-332,4062,-332,4062,-313xe" filled="true" fillcolor="#000000" stroked="false">
                <v:path arrowok="t"/>
                <v:fill type="solid"/>
              </v:shape>
            </v:group>
            <v:group style="position:absolute;left:4062;top:-313;width:10;height:20" coordorigin="4062,-313" coordsize="10,20">
              <v:shape style="position:absolute;left:4062;top:-313;width:10;height:20" coordorigin="4062,-313" coordsize="10,20" path="m4062,-293l4071,-293,4071,-313,4062,-313,4062,-293xe" filled="true" fillcolor="#000000" stroked="false">
                <v:path arrowok="t"/>
                <v:fill type="solid"/>
              </v:shape>
            </v:group>
            <v:group style="position:absolute;left:4062;top:-293;width:10;height:20" coordorigin="4062,-293" coordsize="10,20">
              <v:shape style="position:absolute;left:4062;top:-293;width:10;height:20" coordorigin="4062,-293" coordsize="10,20" path="m4062,-274l4071,-274,4071,-293,4062,-293,4062,-274xe" filled="true" fillcolor="#000000" stroked="false">
                <v:path arrowok="t"/>
                <v:fill type="solid"/>
              </v:shape>
            </v:group>
            <v:group style="position:absolute;left:4062;top:-274;width:10;height:20" coordorigin="4062,-274" coordsize="10,20">
              <v:shape style="position:absolute;left:4062;top:-274;width:10;height:20" coordorigin="4062,-274" coordsize="10,20" path="m4062,-255l4071,-255,4071,-274,4062,-274,4062,-255xe" filled="true" fillcolor="#000000" stroked="false">
                <v:path arrowok="t"/>
                <v:fill type="solid"/>
              </v:shape>
            </v:group>
            <v:group style="position:absolute;left:4062;top:-255;width:10;height:20" coordorigin="4062,-255" coordsize="10,20">
              <v:shape style="position:absolute;left:4062;top:-255;width:10;height:20" coordorigin="4062,-255" coordsize="10,20" path="m4062,-236l4071,-236,4071,-255,4062,-255,4062,-236xe" filled="true" fillcolor="#000000" stroked="false">
                <v:path arrowok="t"/>
                <v:fill type="solid"/>
              </v:shape>
            </v:group>
            <v:group style="position:absolute;left:4062;top:-236;width:10;height:20" coordorigin="4062,-236" coordsize="10,20">
              <v:shape style="position:absolute;left:4062;top:-236;width:10;height:20" coordorigin="4062,-236" coordsize="10,20" path="m4062,-217l4071,-217,4071,-236,4062,-236,4062,-217xe" filled="true" fillcolor="#000000" stroked="false">
                <v:path arrowok="t"/>
                <v:fill type="solid"/>
              </v:shape>
            </v:group>
            <v:group style="position:absolute;left:4062;top:-217;width:10;height:20" coordorigin="4062,-217" coordsize="10,20">
              <v:shape style="position:absolute;left:4062;top:-217;width:10;height:20" coordorigin="4062,-217" coordsize="10,20" path="m4062,-197l4071,-197,4071,-217,4062,-217,4062,-197xe" filled="true" fillcolor="#000000" stroked="false">
                <v:path arrowok="t"/>
                <v:fill type="solid"/>
              </v:shape>
            </v:group>
            <v:group style="position:absolute;left:4062;top:-197;width:10;height:20" coordorigin="4062,-197" coordsize="10,20">
              <v:shape style="position:absolute;left:4062;top:-197;width:10;height:20" coordorigin="4062,-197" coordsize="10,20" path="m4062,-178l4071,-178,4071,-197,4062,-197,4062,-178xe" filled="true" fillcolor="#000000" stroked="false">
                <v:path arrowok="t"/>
                <v:fill type="solid"/>
              </v:shape>
              <v:shape style="position:absolute;left:4062;top:-159;width:10;height:2" type="#_x0000_t75" stroked="false">
                <v:imagedata r:id="rId191" o:title=""/>
              </v:shape>
              <v:shape style="position:absolute;left:4873;top:-159;width:10;height:2" type="#_x0000_t75" stroked="false">
                <v:imagedata r:id="rId191" o:title=""/>
              </v:shape>
              <v:shape style="position:absolute;left:6042;top:-159;width:10;height:2" type="#_x0000_t75" stroked="false">
                <v:imagedata r:id="rId191" o:title=""/>
              </v:shape>
              <v:shape style="position:absolute;left:7033;top:-159;width:10;height:2" type="#_x0000_t75" stroked="false">
                <v:imagedata r:id="rId191" o:title=""/>
              </v:shape>
            </v:group>
            <v:group style="position:absolute;left:8382;top:-543;width:10;height:20" coordorigin="8382,-543" coordsize="10,20">
              <v:shape style="position:absolute;left:8382;top:-543;width:10;height:20" coordorigin="8382,-543" coordsize="10,20" path="m8382,-524l8392,-524,8392,-543,8382,-543,8382,-524xe" filled="true" fillcolor="#000000" stroked="false">
                <v:path arrowok="t"/>
                <v:fill type="solid"/>
              </v:shape>
            </v:group>
            <v:group style="position:absolute;left:8382;top:-524;width:10;height:20" coordorigin="8382,-524" coordsize="10,20">
              <v:shape style="position:absolute;left:8382;top:-524;width:10;height:20" coordorigin="8382,-524" coordsize="10,20" path="m8382,-505l8392,-505,8392,-524,8382,-524,8382,-505xe" filled="true" fillcolor="#000000" stroked="false">
                <v:path arrowok="t"/>
                <v:fill type="solid"/>
              </v:shape>
            </v:group>
            <v:group style="position:absolute;left:8382;top:-505;width:10;height:20" coordorigin="8382,-505" coordsize="10,20">
              <v:shape style="position:absolute;left:8382;top:-505;width:10;height:20" coordorigin="8382,-505" coordsize="10,20" path="m8382,-485l8392,-485,8392,-505,8382,-505,8382,-485xe" filled="true" fillcolor="#000000" stroked="false">
                <v:path arrowok="t"/>
                <v:fill type="solid"/>
              </v:shape>
            </v:group>
            <v:group style="position:absolute;left:8382;top:-485;width:10;height:20" coordorigin="8382,-485" coordsize="10,20">
              <v:shape style="position:absolute;left:8382;top:-485;width:10;height:20" coordorigin="8382,-485" coordsize="10,20" path="m8382,-466l8392,-466,8392,-485,8382,-485,8382,-466xe" filled="true" fillcolor="#000000" stroked="false">
                <v:path arrowok="t"/>
                <v:fill type="solid"/>
              </v:shape>
            </v:group>
            <v:group style="position:absolute;left:8382;top:-466;width:10;height:20" coordorigin="8382,-466" coordsize="10,20">
              <v:shape style="position:absolute;left:8382;top:-466;width:10;height:20" coordorigin="8382,-466" coordsize="10,20" path="m8382,-447l8392,-447,8392,-466,8382,-466,8382,-447xe" filled="true" fillcolor="#000000" stroked="false">
                <v:path arrowok="t"/>
                <v:fill type="solid"/>
              </v:shape>
            </v:group>
            <v:group style="position:absolute;left:8382;top:-447;width:10;height:20" coordorigin="8382,-447" coordsize="10,20">
              <v:shape style="position:absolute;left:8382;top:-447;width:10;height:20" coordorigin="8382,-447" coordsize="10,20" path="m8382,-428l8392,-428,8392,-447,8382,-447,8382,-428xe" filled="true" fillcolor="#000000" stroked="false">
                <v:path arrowok="t"/>
                <v:fill type="solid"/>
              </v:shape>
            </v:group>
            <v:group style="position:absolute;left:8382;top:-428;width:10;height:20" coordorigin="8382,-428" coordsize="10,20">
              <v:shape style="position:absolute;left:8382;top:-428;width:10;height:20" coordorigin="8382,-428" coordsize="10,20" path="m8382,-409l8392,-409,8392,-428,8382,-428,8382,-409xe" filled="true" fillcolor="#000000" stroked="false">
                <v:path arrowok="t"/>
                <v:fill type="solid"/>
              </v:shape>
            </v:group>
            <v:group style="position:absolute;left:8382;top:-409;width:10;height:20" coordorigin="8382,-409" coordsize="10,20">
              <v:shape style="position:absolute;left:8382;top:-409;width:10;height:20" coordorigin="8382,-409" coordsize="10,20" path="m8382,-389l8392,-389,8392,-409,8382,-409,8382,-389xe" filled="true" fillcolor="#000000" stroked="false">
                <v:path arrowok="t"/>
                <v:fill type="solid"/>
              </v:shape>
            </v:group>
            <v:group style="position:absolute;left:8382;top:-389;width:10;height:20" coordorigin="8382,-389" coordsize="10,20">
              <v:shape style="position:absolute;left:8382;top:-389;width:10;height:20" coordorigin="8382,-389" coordsize="10,20" path="m8382,-370l8392,-370,8392,-389,8382,-389,8382,-370xe" filled="true" fillcolor="#000000" stroked="false">
                <v:path arrowok="t"/>
                <v:fill type="solid"/>
              </v:shape>
            </v:group>
            <v:group style="position:absolute;left:8382;top:-370;width:10;height:20" coordorigin="8382,-370" coordsize="10,20">
              <v:shape style="position:absolute;left:8382;top:-370;width:10;height:20" coordorigin="8382,-370" coordsize="10,20" path="m8382,-351l8392,-351,8392,-370,8382,-370,8382,-351xe" filled="true" fillcolor="#000000" stroked="false">
                <v:path arrowok="t"/>
                <v:fill type="solid"/>
              </v:shape>
            </v:group>
            <v:group style="position:absolute;left:8382;top:-351;width:10;height:20" coordorigin="8382,-351" coordsize="10,20">
              <v:shape style="position:absolute;left:8382;top:-351;width:10;height:20" coordorigin="8382,-351" coordsize="10,20" path="m8382,-332l8392,-332,8392,-351,8382,-351,8382,-332xe" filled="true" fillcolor="#000000" stroked="false">
                <v:path arrowok="t"/>
                <v:fill type="solid"/>
              </v:shape>
            </v:group>
            <v:group style="position:absolute;left:8382;top:-332;width:10;height:20" coordorigin="8382,-332" coordsize="10,20">
              <v:shape style="position:absolute;left:8382;top:-332;width:10;height:20" coordorigin="8382,-332" coordsize="10,20" path="m8382,-313l8392,-313,8392,-332,8382,-332,8382,-313xe" filled="true" fillcolor="#000000" stroked="false">
                <v:path arrowok="t"/>
                <v:fill type="solid"/>
              </v:shape>
            </v:group>
            <v:group style="position:absolute;left:8382;top:-313;width:10;height:20" coordorigin="8382,-313" coordsize="10,20">
              <v:shape style="position:absolute;left:8382;top:-313;width:10;height:20" coordorigin="8382,-313" coordsize="10,20" path="m8382,-293l8392,-293,8392,-313,8382,-313,8382,-293xe" filled="true" fillcolor="#000000" stroked="false">
                <v:path arrowok="t"/>
                <v:fill type="solid"/>
              </v:shape>
            </v:group>
            <v:group style="position:absolute;left:8382;top:-293;width:10;height:20" coordorigin="8382,-293" coordsize="10,20">
              <v:shape style="position:absolute;left:8382;top:-293;width:10;height:20" coordorigin="8382,-293" coordsize="10,20" path="m8382,-274l8392,-274,8392,-293,8382,-293,8382,-274xe" filled="true" fillcolor="#000000" stroked="false">
                <v:path arrowok="t"/>
                <v:fill type="solid"/>
              </v:shape>
            </v:group>
            <v:group style="position:absolute;left:8382;top:-274;width:10;height:20" coordorigin="8382,-274" coordsize="10,20">
              <v:shape style="position:absolute;left:8382;top:-274;width:10;height:20" coordorigin="8382,-274" coordsize="10,20" path="m8382,-255l8392,-255,8392,-274,8382,-274,8382,-255xe" filled="true" fillcolor="#000000" stroked="false">
                <v:path arrowok="t"/>
                <v:fill type="solid"/>
              </v:shape>
            </v:group>
            <v:group style="position:absolute;left:8382;top:-255;width:10;height:20" coordorigin="8382,-255" coordsize="10,20">
              <v:shape style="position:absolute;left:8382;top:-255;width:10;height:20" coordorigin="8382,-255" coordsize="10,20" path="m8382,-236l8392,-236,8392,-255,8382,-255,8382,-236xe" filled="true" fillcolor="#000000" stroked="false">
                <v:path arrowok="t"/>
                <v:fill type="solid"/>
              </v:shape>
            </v:group>
            <v:group style="position:absolute;left:8382;top:-236;width:10;height:20" coordorigin="8382,-236" coordsize="10,20">
              <v:shape style="position:absolute;left:8382;top:-236;width:10;height:20" coordorigin="8382,-236" coordsize="10,20" path="m8382,-217l8392,-217,8392,-236,8382,-236,8382,-217xe" filled="true" fillcolor="#000000" stroked="false">
                <v:path arrowok="t"/>
                <v:fill type="solid"/>
              </v:shape>
            </v:group>
            <v:group style="position:absolute;left:8382;top:-217;width:10;height:20" coordorigin="8382,-217" coordsize="10,20">
              <v:shape style="position:absolute;left:8382;top:-217;width:10;height:20" coordorigin="8382,-217" coordsize="10,20" path="m8382,-197l8392,-197,8392,-217,8382,-217,8382,-197xe" filled="true" fillcolor="#000000" stroked="false">
                <v:path arrowok="t"/>
                <v:fill type="solid"/>
              </v:shape>
            </v:group>
            <v:group style="position:absolute;left:8382;top:-197;width:10;height:20" coordorigin="8382,-197" coordsize="10,20">
              <v:shape style="position:absolute;left:8382;top:-197;width:10;height:20" coordorigin="8382,-197" coordsize="10,20" path="m8382,-178l8392,-178,8392,-197,8382,-197,8382,-178xe" filled="true" fillcolor="#000000" stroked="false">
                <v:path arrowok="t"/>
                <v:fill type="solid"/>
              </v:shape>
              <v:shape style="position:absolute;left:8382;top:-159;width:10;height:2" type="#_x0000_t75" stroked="false">
                <v:imagedata r:id="rId191" o:title=""/>
              </v:shape>
              <v:shape style="position:absolute;left:9283;top:-159;width:10;height:2" type="#_x0000_t75" stroked="false">
                <v:imagedata r:id="rId191" o:title=""/>
              </v:shape>
              <v:shape style="position:absolute;left:10363;top:-159;width:10;height:2" type="#_x0000_t75" stroked="false">
                <v:imagedata r:id="rId191" o:title=""/>
              </v:shape>
            </v:group>
            <w10:wrap type="none"/>
          </v:group>
        </w:pict>
      </w:r>
      <w:r>
        <w:rPr/>
        <w:pict>
          <v:shape style="position:absolute;margin-left:131.059998pt;margin-top:-7.948979pt;width:.48001pt;height:.12pt;mso-position-horizontal-relative:page;mso-position-vertical-relative:paragraph;z-index:-1155712" type="#_x0000_t75" stroked="false">
            <v:imagedata r:id="rId191" o:title=""/>
          </v:shape>
        </w:pict>
      </w:r>
      <w:r>
        <w:rPr>
          <w:rFonts w:ascii="宋体" w:hAnsi="宋体" w:cs="宋体" w:eastAsia="宋体" w:hint="default"/>
          <w:spacing w:val="-2"/>
          <w:sz w:val="21"/>
          <w:szCs w:val="21"/>
        </w:rPr>
        <w:t>说明：单项金额重大并单项计提坏账准备的其他应收款为合并子公司东华信通高管借款，单</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pacing w:val="-2"/>
          <w:sz w:val="21"/>
          <w:szCs w:val="21"/>
        </w:rPr>
        <w:t>项金额虽不重大但单项计提坏账准备的其他应收款为代扣代缴员工社保，上述两部分未计提</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坏账准备。</w:t>
      </w:r>
    </w:p>
    <w:p>
      <w:pPr>
        <w:spacing w:line="240" w:lineRule="auto" w:before="6"/>
        <w:rPr>
          <w:rFonts w:ascii="宋体" w:hAnsi="宋体" w:cs="宋体" w:eastAsia="宋体" w:hint="default"/>
          <w:sz w:val="16"/>
          <w:szCs w:val="16"/>
        </w:rPr>
      </w:pPr>
    </w:p>
    <w:p>
      <w:pPr>
        <w:spacing w:before="0"/>
        <w:ind w:left="838" w:right="0" w:firstLine="0"/>
        <w:jc w:val="both"/>
        <w:rPr>
          <w:rFonts w:ascii="宋体" w:hAnsi="宋体" w:cs="宋体" w:eastAsia="宋体" w:hint="default"/>
          <w:sz w:val="21"/>
          <w:szCs w:val="21"/>
        </w:rPr>
      </w:pPr>
      <w:r>
        <w:rPr/>
        <w:pict>
          <v:group style="position:absolute;margin-left:150.019989pt;margin-top:40.943695pt;width:360.95pt;height:5.55pt;mso-position-horizontal-relative:page;mso-position-vertical-relative:paragraph;z-index:-1155688" coordorigin="3000,819" coordsize="7219,111">
            <v:shape style="position:absolute;left:3000;top:819;width:2473;height:110" type="#_x0000_t75" stroked="false">
              <v:imagedata r:id="rId192" o:title=""/>
            </v:shape>
            <v:shape style="position:absolute;left:5468;top:915;width:1210;height:14" type="#_x0000_t75" stroked="false">
              <v:imagedata r:id="rId193" o:title=""/>
            </v:shape>
            <v:shape style="position:absolute;left:6664;top:920;width:2372;height:10" type="#_x0000_t75" stroked="false">
              <v:imagedata r:id="rId194" o:title=""/>
            </v:shape>
            <v:shape style="position:absolute;left:9031;top:920;width:1188;height:10" type="#_x0000_t75" stroked="false">
              <v:imagedata r:id="rId195" o:title=""/>
            </v:shape>
            <w10:wrap type="none"/>
          </v:group>
        </w:pict>
      </w:r>
      <w:r>
        <w:rPr/>
        <w:pict>
          <v:group style="position:absolute;margin-left:150.019989pt;margin-top:60.863667pt;width:124.15pt;height:5.4pt;mso-position-horizontal-relative:page;mso-position-vertical-relative:paragraph;z-index:-1155664" coordorigin="3000,1217" coordsize="2483,108">
            <v:shape style="position:absolute;left:3000;top:1217;width:1328;height:108" type="#_x0000_t75" stroked="false">
              <v:imagedata r:id="rId196" o:title=""/>
            </v:shape>
            <v:shape style="position:absolute;left:4323;top:1313;width:1159;height:12" type="#_x0000_t75" stroked="false">
              <v:imagedata r:id="rId197" o:title=""/>
            </v:shape>
            <w10:wrap type="none"/>
          </v:group>
        </w:pict>
      </w:r>
      <w:r>
        <w:rPr/>
        <w:pict>
          <v:group style="position:absolute;margin-left:332.949982pt;margin-top:60.863667pt;width:119.35pt;height:5.4pt;mso-position-horizontal-relative:page;mso-position-vertical-relative:paragraph;z-index:-1155640" coordorigin="6659,1217" coordsize="2387,108">
            <v:shape style="position:absolute;left:6659;top:1217;width:1231;height:108" type="#_x0000_t75" stroked="false">
              <v:imagedata r:id="rId198" o:title=""/>
            </v:shape>
            <v:shape style="position:absolute;left:7885;top:1313;width:1160;height:12" type="#_x0000_t75" stroked="false">
              <v:imagedata r:id="rId197" o:title=""/>
            </v:shape>
            <w10:wrap type="none"/>
          </v:group>
        </w:pict>
      </w:r>
      <w:r>
        <w:rPr/>
        <w:pict>
          <v:shape style="position:absolute;margin-left:150.5pt;margin-top:85.463699pt;width:.48002pt;height:.24pt;mso-position-horizontal-relative:page;mso-position-vertical-relative:paragraph;z-index:5032" type="#_x0000_t75" stroked="false">
            <v:imagedata r:id="rId191" o:title=""/>
          </v:shape>
        </w:pict>
      </w:r>
      <w:r>
        <w:rPr/>
        <w:pict>
          <v:shape style="position:absolute;margin-left:216.410004pt;margin-top:85.463699pt;width:.48002pt;height:.24pt;mso-position-horizontal-relative:page;mso-position-vertical-relative:paragraph;z-index:5056" type="#_x0000_t75" stroked="false">
            <v:imagedata r:id="rId191" o:title=""/>
          </v:shape>
        </w:pict>
      </w:r>
      <w:r>
        <w:rPr/>
        <w:pict>
          <v:shape style="position:absolute;margin-left:273.649994pt;margin-top:85.463699pt;width:.48pt;height:.24pt;mso-position-horizontal-relative:page;mso-position-vertical-relative:paragraph;z-index:5080" type="#_x0000_t75" stroked="false">
            <v:imagedata r:id="rId191" o:title=""/>
          </v:shape>
        </w:pict>
      </w:r>
      <w:r>
        <w:rPr/>
        <w:pict>
          <v:shape style="position:absolute;margin-left:333.429993pt;margin-top:85.463699pt;width:.48pt;height:.24pt;mso-position-horizontal-relative:page;mso-position-vertical-relative:paragraph;z-index:5104" type="#_x0000_t75" stroked="false">
            <v:imagedata r:id="rId191" o:title=""/>
          </v:shape>
        </w:pict>
      </w:r>
      <w:r>
        <w:rPr/>
        <w:pict>
          <v:shape style="position:absolute;margin-left:394.51001pt;margin-top:85.463699pt;width:.48003pt;height:.24pt;mso-position-horizontal-relative:page;mso-position-vertical-relative:paragraph;z-index:5128" type="#_x0000_t75" stroked="false">
            <v:imagedata r:id="rId191" o:title=""/>
          </v:shape>
        </w:pict>
      </w:r>
      <w:r>
        <w:rPr/>
        <w:pict>
          <v:shape style="position:absolute;margin-left:451.779999pt;margin-top:85.463699pt;width:.48003pt;height:.24pt;mso-position-horizontal-relative:page;mso-position-vertical-relative:paragraph;z-index:5152" type="#_x0000_t75" stroked="false">
            <v:imagedata r:id="rId191" o:title=""/>
          </v:shape>
        </w:pict>
      </w:r>
      <w:r>
        <w:rPr/>
        <w:pict>
          <v:group style="position:absolute;margin-left:84.503998pt;margin-top:100.583664pt;width:426.45pt;height:5.4pt;mso-position-horizontal-relative:page;mso-position-vertical-relative:paragraph;z-index:-1155472" coordorigin="1690,2012" coordsize="8529,108">
            <v:shape style="position:absolute;left:1690;top:2012;width:1339;height:108" type="#_x0000_t75" stroked="false">
              <v:imagedata r:id="rId199" o:title=""/>
            </v:shape>
            <v:shape style="position:absolute;left:3005;top:2108;width:1333;height:12" type="#_x0000_t75" stroked="false">
              <v:imagedata r:id="rId200" o:title=""/>
            </v:shape>
            <v:shape style="position:absolute;left:4323;top:2108;width:1159;height:12" type="#_x0000_t75" stroked="false">
              <v:imagedata r:id="rId197" o:title=""/>
            </v:shape>
            <v:shape style="position:absolute;left:5468;top:2108;width:1210;height:12" type="#_x0000_t75" stroked="false">
              <v:imagedata r:id="rId201" o:title=""/>
            </v:shape>
            <v:shape style="position:absolute;left:6664;top:2108;width:1236;height:12" type="#_x0000_t75" stroked="false">
              <v:imagedata r:id="rId202" o:title=""/>
            </v:shape>
            <v:shape style="position:absolute;left:7885;top:2108;width:1160;height:12" type="#_x0000_t75" stroked="false">
              <v:imagedata r:id="rId197" o:title=""/>
            </v:shape>
            <v:shape style="position:absolute;left:9031;top:2110;width:1188;height:10" type="#_x0000_t75" stroked="false">
              <v:imagedata r:id="rId195"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）组合中按账龄分析法计提坏账准备的其他应收款</w:t>
      </w:r>
    </w:p>
    <w:p>
      <w:pPr>
        <w:spacing w:line="240" w:lineRule="auto" w:before="9"/>
        <w:rPr>
          <w:rFonts w:ascii="宋体" w:hAnsi="宋体" w:cs="宋体" w:eastAsia="宋体" w:hint="default"/>
          <w:sz w:val="17"/>
          <w:szCs w:val="17"/>
        </w:rPr>
      </w:pPr>
    </w:p>
    <w:tbl>
      <w:tblPr>
        <w:tblW w:w="0" w:type="auto"/>
        <w:jc w:val="left"/>
        <w:tblInd w:w="715" w:type="dxa"/>
        <w:tblLayout w:type="fixed"/>
        <w:tblCellMar>
          <w:top w:w="0" w:type="dxa"/>
          <w:left w:w="0" w:type="dxa"/>
          <w:bottom w:w="0" w:type="dxa"/>
          <w:right w:w="0" w:type="dxa"/>
        </w:tblCellMar>
        <w:tblLook w:val="01E0"/>
      </w:tblPr>
      <w:tblGrid>
        <w:gridCol w:w="1339"/>
        <w:gridCol w:w="1318"/>
        <w:gridCol w:w="1145"/>
        <w:gridCol w:w="1196"/>
        <w:gridCol w:w="1222"/>
        <w:gridCol w:w="1145"/>
        <w:gridCol w:w="1178"/>
      </w:tblGrid>
      <w:tr>
        <w:trPr>
          <w:trHeight w:val="303" w:hRule="exact"/>
        </w:trPr>
        <w:tc>
          <w:tcPr>
            <w:tcW w:w="1339" w:type="dxa"/>
            <w:tcBorders>
              <w:top w:val="single" w:sz="4" w:space="0" w:color="000000"/>
              <w:left w:val="nil" w:sz="6" w:space="0" w:color="auto"/>
              <w:bottom w:val="nil" w:sz="6" w:space="0" w:color="auto"/>
              <w:right w:val="single" w:sz="4" w:space="0" w:color="000000"/>
            </w:tcBorders>
          </w:tcPr>
          <w:p>
            <w:pPr/>
          </w:p>
        </w:tc>
        <w:tc>
          <w:tcPr>
            <w:tcW w:w="1318" w:type="dxa"/>
            <w:tcBorders>
              <w:top w:val="single" w:sz="4" w:space="0" w:color="000000"/>
              <w:left w:val="single" w:sz="4" w:space="0" w:color="000000"/>
              <w:bottom w:val="nil" w:sz="6" w:space="0" w:color="auto"/>
              <w:right w:val="nil" w:sz="6" w:space="0" w:color="auto"/>
            </w:tcBorders>
          </w:tcPr>
          <w:p>
            <w:pPr/>
          </w:p>
        </w:tc>
        <w:tc>
          <w:tcPr>
            <w:tcW w:w="114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88"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196" w:type="dxa"/>
            <w:tcBorders>
              <w:top w:val="single" w:sz="4" w:space="0" w:color="000000"/>
              <w:left w:val="nil" w:sz="6" w:space="0" w:color="auto"/>
              <w:bottom w:val="nil" w:sz="6" w:space="0" w:color="auto"/>
              <w:right w:val="single" w:sz="4" w:space="0" w:color="000000"/>
            </w:tcBorders>
          </w:tcPr>
          <w:p>
            <w:pPr/>
          </w:p>
        </w:tc>
        <w:tc>
          <w:tcPr>
            <w:tcW w:w="1222" w:type="dxa"/>
            <w:tcBorders>
              <w:top w:val="single" w:sz="4" w:space="0" w:color="000000"/>
              <w:left w:val="single" w:sz="4" w:space="0" w:color="000000"/>
              <w:bottom w:val="nil" w:sz="6" w:space="0" w:color="auto"/>
              <w:right w:val="nil" w:sz="6" w:space="0" w:color="auto"/>
            </w:tcBorders>
          </w:tcPr>
          <w:p>
            <w:pPr/>
          </w:p>
        </w:tc>
        <w:tc>
          <w:tcPr>
            <w:tcW w:w="114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29"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178" w:type="dxa"/>
            <w:tcBorders>
              <w:top w:val="single" w:sz="4" w:space="0" w:color="000000"/>
              <w:left w:val="nil" w:sz="6" w:space="0" w:color="auto"/>
              <w:bottom w:val="nil" w:sz="6" w:space="0" w:color="auto"/>
              <w:right w:val="nil" w:sz="6" w:space="0" w:color="auto"/>
            </w:tcBorders>
          </w:tcPr>
          <w:p>
            <w:pPr/>
          </w:p>
        </w:tc>
      </w:tr>
      <w:tr>
        <w:trPr>
          <w:trHeight w:val="100" w:hRule="exact"/>
        </w:trPr>
        <w:tc>
          <w:tcPr>
            <w:tcW w:w="133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145"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c>
          <w:tcPr>
            <w:tcW w:w="114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92" w:hRule="exact"/>
        </w:trPr>
        <w:tc>
          <w:tcPr>
            <w:tcW w:w="133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right="444"/>
              <w:jc w:val="righ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246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804"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196" w:type="dxa"/>
            <w:tcBorders>
              <w:top w:val="nil" w:sz="6" w:space="0" w:color="auto"/>
              <w:left w:val="single" w:sz="4" w:space="0" w:color="000000"/>
              <w:bottom w:val="nil" w:sz="6" w:space="0" w:color="auto"/>
              <w:right w:val="single" w:sz="4" w:space="0" w:color="000000"/>
            </w:tcBorders>
          </w:tcPr>
          <w:p>
            <w:pPr/>
          </w:p>
        </w:tc>
        <w:tc>
          <w:tcPr>
            <w:tcW w:w="236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756"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178" w:type="dxa"/>
            <w:tcBorders>
              <w:top w:val="nil" w:sz="6" w:space="0" w:color="auto"/>
              <w:left w:val="single" w:sz="4" w:space="0" w:color="000000"/>
              <w:bottom w:val="nil" w:sz="6" w:space="0" w:color="auto"/>
              <w:right w:val="nil" w:sz="6" w:space="0" w:color="auto"/>
            </w:tcBorders>
          </w:tcPr>
          <w:p>
            <w:pPr/>
          </w:p>
        </w:tc>
      </w:tr>
      <w:tr>
        <w:trPr>
          <w:trHeight w:val="198" w:hRule="exact"/>
        </w:trPr>
        <w:tc>
          <w:tcPr>
            <w:tcW w:w="1339"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70"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Style w:val="TableParagraph"/>
              <w:spacing w:line="205" w:lineRule="exact"/>
              <w:ind w:right="163"/>
              <w:jc w:val="righ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99" w:hRule="exact"/>
        </w:trPr>
        <w:tc>
          <w:tcPr>
            <w:tcW w:w="1339" w:type="dxa"/>
            <w:tcBorders>
              <w:top w:val="nil" w:sz="6" w:space="0" w:color="auto"/>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45" w:type="dxa"/>
            <w:tcBorders>
              <w:top w:val="nil" w:sz="6" w:space="0" w:color="auto"/>
              <w:left w:val="single" w:sz="4" w:space="0" w:color="000000"/>
              <w:bottom w:val="single" w:sz="4" w:space="0" w:color="000000"/>
              <w:right w:val="single" w:sz="4" w:space="0" w:color="000000"/>
            </w:tcBorders>
          </w:tcPr>
          <w:p>
            <w:pPr>
              <w:pStyle w:val="TableParagraph"/>
              <w:spacing w:line="218"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222"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393"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45" w:type="dxa"/>
            <w:tcBorders>
              <w:top w:val="nil" w:sz="6" w:space="0" w:color="auto"/>
              <w:left w:val="single" w:sz="4" w:space="0" w:color="000000"/>
              <w:bottom w:val="single" w:sz="4" w:space="0" w:color="000000"/>
              <w:right w:val="single" w:sz="4" w:space="0" w:color="000000"/>
            </w:tcBorders>
          </w:tcPr>
          <w:p>
            <w:pPr>
              <w:pStyle w:val="TableParagraph"/>
              <w:spacing w:line="218"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78" w:type="dxa"/>
            <w:tcBorders>
              <w:top w:val="nil" w:sz="6" w:space="0" w:color="auto"/>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2"/>
                <w:szCs w:val="22"/>
              </w:rPr>
            </w:pPr>
          </w:p>
        </w:tc>
      </w:tr>
      <w:tr>
        <w:trPr>
          <w:trHeight w:val="313" w:hRule="exact"/>
        </w:trPr>
        <w:tc>
          <w:tcPr>
            <w:tcW w:w="1339"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right="429"/>
              <w:jc w:val="righ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13,688,909.07</w:t>
            </w:r>
            <w:r>
              <w:rPr>
                <w:rFonts w:ascii="Arial Narrow"/>
                <w:sz w:val="21"/>
              </w:rPr>
            </w:r>
          </w:p>
        </w:tc>
        <w:tc>
          <w:tcPr>
            <w:tcW w:w="11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97.67</w:t>
            </w:r>
            <w:r>
              <w:rPr>
                <w:rFonts w:ascii="Arial Narrow"/>
                <w:sz w:val="21"/>
              </w:rPr>
            </w:r>
          </w:p>
        </w:tc>
        <w:tc>
          <w:tcPr>
            <w:tcW w:w="11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136,889.09</w:t>
            </w:r>
            <w:r>
              <w:rPr>
                <w:rFonts w:ascii="Arial Narrow"/>
                <w:sz w:val="21"/>
              </w:rPr>
            </w:r>
          </w:p>
        </w:tc>
        <w:tc>
          <w:tcPr>
            <w:tcW w:w="12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1,525,583.85</w:t>
            </w:r>
            <w:r>
              <w:rPr>
                <w:rFonts w:ascii="Arial Narrow"/>
                <w:sz w:val="21"/>
              </w:rPr>
            </w:r>
          </w:p>
        </w:tc>
        <w:tc>
          <w:tcPr>
            <w:tcW w:w="11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99.47</w:t>
            </w:r>
            <w:r>
              <w:rPr>
                <w:rFonts w:ascii="Arial Narrow"/>
                <w:sz w:val="21"/>
              </w:rPr>
            </w:r>
          </w:p>
        </w:tc>
        <w:tc>
          <w:tcPr>
            <w:tcW w:w="1178"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15,255.84</w:t>
            </w:r>
            <w:r>
              <w:rPr>
                <w:rFonts w:ascii="Arial Narrow"/>
                <w:sz w:val="21"/>
              </w:rPr>
            </w:r>
          </w:p>
        </w:tc>
      </w:tr>
      <w:tr>
        <w:trPr>
          <w:trHeight w:val="88" w:hRule="exact"/>
        </w:trPr>
        <w:tc>
          <w:tcPr>
            <w:tcW w:w="133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33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right="439"/>
              <w:jc w:val="righ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326,060.00</w:t>
            </w:r>
            <w:r>
              <w:rPr>
                <w:rFonts w:ascii="Arial Narrow"/>
                <w:sz w:val="21"/>
              </w:rPr>
            </w:r>
          </w:p>
        </w:tc>
        <w:tc>
          <w:tcPr>
            <w:tcW w:w="114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2.33</w:t>
            </w:r>
            <w:r>
              <w:rPr>
                <w:rFonts w:ascii="Arial Narrow"/>
                <w:sz w:val="21"/>
              </w:rPr>
            </w: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32,606.00</w:t>
            </w:r>
            <w:r>
              <w:rPr>
                <w:rFonts w:ascii="Arial Narrow"/>
                <w:sz w:val="21"/>
              </w:rPr>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8,159.14</w:t>
            </w:r>
            <w:r>
              <w:rPr>
                <w:rFonts w:ascii="Arial Narrow"/>
                <w:sz w:val="21"/>
              </w:rPr>
            </w:r>
          </w:p>
        </w:tc>
        <w:tc>
          <w:tcPr>
            <w:tcW w:w="114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0.53</w:t>
            </w:r>
            <w:r>
              <w:rPr>
                <w:rFonts w:ascii="Arial Narrow"/>
                <w:sz w:val="21"/>
              </w:rPr>
            </w:r>
          </w:p>
        </w:tc>
        <w:tc>
          <w:tcPr>
            <w:tcW w:w="117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815.91</w:t>
            </w:r>
            <w:r>
              <w:rPr>
                <w:rFonts w:ascii="Arial Narrow"/>
                <w:sz w:val="21"/>
              </w:rPr>
            </w:r>
          </w:p>
        </w:tc>
      </w:tr>
      <w:tr>
        <w:trPr>
          <w:trHeight w:val="88" w:hRule="exact"/>
        </w:trPr>
        <w:tc>
          <w:tcPr>
            <w:tcW w:w="133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339"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right="439"/>
              <w:jc w:val="righ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18"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
        </w:tc>
      </w:tr>
      <w:tr>
        <w:trPr>
          <w:trHeight w:val="91" w:hRule="exact"/>
        </w:trPr>
        <w:tc>
          <w:tcPr>
            <w:tcW w:w="133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33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right="439"/>
              <w:jc w:val="righ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18"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
        </w:tc>
      </w:tr>
      <w:tr>
        <w:trPr>
          <w:trHeight w:val="88" w:hRule="exact"/>
        </w:trPr>
        <w:tc>
          <w:tcPr>
            <w:tcW w:w="133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339"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444"/>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14,014,969.07</w:t>
            </w:r>
            <w:r>
              <w:rPr>
                <w:rFonts w:ascii="Arial Narrow"/>
                <w:sz w:val="21"/>
              </w:rPr>
            </w:r>
          </w:p>
        </w:tc>
        <w:tc>
          <w:tcPr>
            <w:tcW w:w="11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169,495.09</w:t>
            </w:r>
            <w:r>
              <w:rPr>
                <w:rFonts w:ascii="Arial Narrow"/>
                <w:sz w:val="21"/>
              </w:rPr>
            </w:r>
          </w:p>
        </w:tc>
        <w:tc>
          <w:tcPr>
            <w:tcW w:w="12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1,533,742.99</w:t>
            </w:r>
            <w:r>
              <w:rPr>
                <w:rFonts w:ascii="Arial Narrow"/>
                <w:sz w:val="21"/>
              </w:rPr>
            </w:r>
          </w:p>
        </w:tc>
        <w:tc>
          <w:tcPr>
            <w:tcW w:w="11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78"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16,071.75</w:t>
            </w:r>
            <w:r>
              <w:rPr>
                <w:rFonts w:ascii="Arial Narrow"/>
                <w:sz w:val="21"/>
              </w:rPr>
            </w:r>
          </w:p>
        </w:tc>
      </w:tr>
    </w:tbl>
    <w:p>
      <w:pPr>
        <w:spacing w:line="240" w:lineRule="auto" w:before="2"/>
        <w:rPr>
          <w:rFonts w:ascii="宋体" w:hAnsi="宋体" w:cs="宋体" w:eastAsia="宋体" w:hint="default"/>
          <w:sz w:val="11"/>
          <w:szCs w:val="11"/>
        </w:rPr>
      </w:pPr>
    </w:p>
    <w:p>
      <w:pPr>
        <w:spacing w:before="36"/>
        <w:ind w:left="838" w:right="0" w:firstLine="0"/>
        <w:jc w:val="left"/>
        <w:rPr>
          <w:rFonts w:ascii="宋体" w:hAnsi="宋体" w:cs="宋体" w:eastAsia="宋体" w:hint="default"/>
          <w:sz w:val="21"/>
          <w:szCs w:val="21"/>
        </w:rPr>
      </w:pPr>
      <w:r>
        <w:rPr/>
        <w:pict>
          <v:group style="position:absolute;margin-left:84.503998pt;margin-top:-72.356316pt;width:426.45pt;height:5.4pt;mso-position-horizontal-relative:page;mso-position-vertical-relative:paragraph;z-index:-1155448" coordorigin="1690,-1447" coordsize="8529,108">
            <v:shape style="position:absolute;left:1690;top:-1447;width:1339;height:108" type="#_x0000_t75" stroked="false">
              <v:imagedata r:id="rId199" o:title=""/>
            </v:shape>
            <v:shape style="position:absolute;left:3005;top:-1351;width:1333;height:12" type="#_x0000_t75" stroked="false">
              <v:imagedata r:id="rId109" o:title=""/>
            </v:shape>
            <v:shape style="position:absolute;left:4323;top:-1351;width:1159;height:12" type="#_x0000_t75" stroked="false">
              <v:imagedata r:id="rId203" o:title=""/>
            </v:shape>
            <v:shape style="position:absolute;left:5468;top:-1351;width:1210;height:12" type="#_x0000_t75" stroked="false">
              <v:imagedata r:id="rId204" o:title=""/>
            </v:shape>
            <v:shape style="position:absolute;left:6664;top:-1351;width:1236;height:12" type="#_x0000_t75" stroked="false">
              <v:imagedata r:id="rId205" o:title=""/>
            </v:shape>
            <v:shape style="position:absolute;left:7885;top:-1351;width:1160;height:12" type="#_x0000_t75" stroked="false">
              <v:imagedata r:id="rId203" o:title=""/>
            </v:shape>
            <v:shape style="position:absolute;left:9031;top:-1349;width:1188;height:10" type="#_x0000_t75" stroked="false">
              <v:imagedata r:id="rId195" o:title=""/>
            </v:shape>
            <w10:wrap type="none"/>
          </v:group>
        </w:pict>
      </w:r>
      <w:r>
        <w:rPr/>
        <w:pict>
          <v:group style="position:absolute;margin-left:84.503998pt;margin-top:-52.536343pt;width:426.45pt;height:5.55pt;mso-position-horizontal-relative:page;mso-position-vertical-relative:paragraph;z-index:-1155424" coordorigin="1690,-1051" coordsize="8529,111">
            <v:shape style="position:absolute;left:1690;top:-1051;width:1339;height:110" type="#_x0000_t75" stroked="false">
              <v:imagedata r:id="rId206" o:title=""/>
            </v:shape>
            <v:shape style="position:absolute;left:3005;top:-955;width:1333;height:14" type="#_x0000_t75" stroked="false">
              <v:imagedata r:id="rId207" o:title=""/>
            </v:shape>
            <v:shape style="position:absolute;left:4323;top:-955;width:1159;height:14" type="#_x0000_t75" stroked="false">
              <v:imagedata r:id="rId208" o:title=""/>
            </v:shape>
            <v:shape style="position:absolute;left:5468;top:-955;width:1210;height:14" type="#_x0000_t75" stroked="false">
              <v:imagedata r:id="rId209" o:title=""/>
            </v:shape>
            <v:shape style="position:absolute;left:6664;top:-955;width:1236;height:14" type="#_x0000_t75" stroked="false">
              <v:imagedata r:id="rId210" o:title=""/>
            </v:shape>
            <v:shape style="position:absolute;left:7885;top:-955;width:1160;height:14" type="#_x0000_t75" stroked="false">
              <v:imagedata r:id="rId208" o:title=""/>
            </v:shape>
            <v:shape style="position:absolute;left:9031;top:-950;width:1188;height:10" type="#_x0000_t75" stroked="false">
              <v:imagedata r:id="rId195" o:title=""/>
            </v:shape>
            <w10:wrap type="none"/>
          </v:group>
        </w:pict>
      </w:r>
      <w:r>
        <w:rPr/>
        <w:pict>
          <v:group style="position:absolute;margin-left:84.503998pt;margin-top:-32.61631pt;width:426.45pt;height:5.4pt;mso-position-horizontal-relative:page;mso-position-vertical-relative:paragraph;z-index:-1155400" coordorigin="1690,-652" coordsize="8529,108">
            <v:shape style="position:absolute;left:1690;top:-652;width:1339;height:108" type="#_x0000_t75" stroked="false">
              <v:imagedata r:id="rId199" o:title=""/>
            </v:shape>
            <v:shape style="position:absolute;left:3005;top:-556;width:1333;height:12" type="#_x0000_t75" stroked="false">
              <v:imagedata r:id="rId109" o:title=""/>
            </v:shape>
            <v:shape style="position:absolute;left:4323;top:-556;width:1159;height:12" type="#_x0000_t75" stroked="false">
              <v:imagedata r:id="rId203" o:title=""/>
            </v:shape>
            <v:shape style="position:absolute;left:5468;top:-556;width:1210;height:12" type="#_x0000_t75" stroked="false">
              <v:imagedata r:id="rId211" o:title=""/>
            </v:shape>
            <v:shape style="position:absolute;left:6664;top:-556;width:1236;height:12" type="#_x0000_t75" stroked="false">
              <v:imagedata r:id="rId205" o:title=""/>
            </v:shape>
            <v:shape style="position:absolute;left:7885;top:-556;width:1160;height:12" type="#_x0000_t75" stroked="false">
              <v:imagedata r:id="rId203" o:title=""/>
            </v:shape>
            <v:shape style="position:absolute;left:9031;top:-554;width:1188;height:10" type="#_x0000_t75" stroked="false">
              <v:imagedata r:id="rId195" o:title=""/>
            </v:shape>
            <w10:wrap type="none"/>
          </v:group>
        </w:pict>
      </w:r>
      <w:r>
        <w:rPr/>
        <w:pict>
          <v:shape style="position:absolute;margin-left:150.5pt;margin-top:-8.016312pt;width:.48002pt;height:.24pt;mso-position-horizontal-relative:page;mso-position-vertical-relative:paragraph;z-index:5272" type="#_x0000_t75" stroked="false">
            <v:imagedata r:id="rId212" o:title=""/>
          </v:shape>
        </w:pict>
      </w:r>
      <w:r>
        <w:rPr/>
        <w:pict>
          <v:shape style="position:absolute;margin-left:216.410004pt;margin-top:-8.016312pt;width:.48002pt;height:.24pt;mso-position-horizontal-relative:page;mso-position-vertical-relative:paragraph;z-index:5296" type="#_x0000_t75" stroked="false">
            <v:imagedata r:id="rId212" o:title=""/>
          </v:shape>
        </w:pict>
      </w:r>
      <w:r>
        <w:rPr/>
        <w:pict>
          <v:shape style="position:absolute;margin-left:273.649994pt;margin-top:-8.016312pt;width:.48pt;height:.24pt;mso-position-horizontal-relative:page;mso-position-vertical-relative:paragraph;z-index:5320" type="#_x0000_t75" stroked="false">
            <v:imagedata r:id="rId212" o:title=""/>
          </v:shape>
        </w:pict>
      </w:r>
      <w:r>
        <w:rPr/>
        <w:pict>
          <v:shape style="position:absolute;margin-left:333.429993pt;margin-top:-8.016312pt;width:.48pt;height:.24pt;mso-position-horizontal-relative:page;mso-position-vertical-relative:paragraph;z-index:5344" type="#_x0000_t75" stroked="false">
            <v:imagedata r:id="rId212" o:title=""/>
          </v:shape>
        </w:pict>
      </w:r>
      <w:r>
        <w:rPr/>
        <w:pict>
          <v:shape style="position:absolute;margin-left:394.51001pt;margin-top:-8.016312pt;width:.48003pt;height:.24pt;mso-position-horizontal-relative:page;mso-position-vertical-relative:paragraph;z-index:5368" type="#_x0000_t75" stroked="false">
            <v:imagedata r:id="rId212" o:title=""/>
          </v:shape>
        </w:pict>
      </w:r>
      <w:r>
        <w:rPr/>
        <w:pict>
          <v:shape style="position:absolute;margin-left:451.779999pt;margin-top:-8.016312pt;width:.48003pt;height:.24pt;mso-position-horizontal-relative:page;mso-position-vertical-relative:paragraph;z-index:5392" type="#_x0000_t75" stroked="false">
            <v:imagedata r:id="rId212" o:title=""/>
          </v:shape>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）本公司期末其他应收款中无持公司</w:t>
      </w:r>
      <w:r>
        <w:rPr>
          <w:rFonts w:ascii="宋体" w:hAnsi="宋体" w:cs="宋体" w:eastAsia="宋体" w:hint="default"/>
          <w:spacing w:val="-5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％以上（含</w:t>
      </w:r>
      <w:r>
        <w:rPr>
          <w:rFonts w:ascii="宋体" w:hAnsi="宋体" w:cs="宋体" w:eastAsia="宋体" w:hint="default"/>
          <w:spacing w:val="-58"/>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％）表决权股份的股东单位款项。</w:t>
      </w:r>
    </w:p>
    <w:p>
      <w:pPr>
        <w:spacing w:before="197"/>
        <w:ind w:left="838" w:right="0" w:firstLine="0"/>
        <w:jc w:val="left"/>
        <w:rPr>
          <w:rFonts w:ascii="宋体" w:hAnsi="宋体" w:cs="宋体" w:eastAsia="宋体" w:hint="default"/>
          <w:sz w:val="21"/>
          <w:szCs w:val="21"/>
        </w:rPr>
      </w:pPr>
      <w:r>
        <w:rPr/>
        <w:pict>
          <v:shape style="position:absolute;margin-left:265.850006pt;margin-top:76.833626pt;width:.47997pt;height:.48pt;mso-position-horizontal-relative:page;mso-position-vertical-relative:paragraph;z-index:5416" type="#_x0000_t75" stroked="false">
            <v:imagedata r:id="rId213" o:title=""/>
          </v:shape>
        </w:pict>
      </w:r>
      <w:r>
        <w:rPr/>
        <w:pict>
          <v:shape style="position:absolute;margin-left:343.51001pt;margin-top:76.833626pt;width:.47997pt;height:.48pt;mso-position-horizontal-relative:page;mso-position-vertical-relative:paragraph;z-index:5440" type="#_x0000_t75" stroked="false">
            <v:imagedata r:id="rId213" o:title=""/>
          </v:shape>
        </w:pict>
      </w:r>
      <w:r>
        <w:rPr/>
        <w:pict>
          <v:shape style="position:absolute;margin-left:409.390015pt;margin-top:76.833626pt;width:.47997pt;height:.48pt;mso-position-horizontal-relative:page;mso-position-vertical-relative:paragraph;z-index:5464" type="#_x0000_t75" stroked="false">
            <v:imagedata r:id="rId213" o:title=""/>
          </v:shape>
        </w:pict>
      </w:r>
      <w:r>
        <w:rPr/>
        <w:pict>
          <v:shape style="position:absolute;margin-left:458.5pt;margin-top:76.833626pt;width:.47997pt;height:.48pt;mso-position-horizontal-relative:page;mso-position-vertical-relative:paragraph;z-index:5488" type="#_x0000_t75" stroked="false">
            <v:imagedata r:id="rId213" o:title=""/>
          </v:shape>
        </w:pict>
      </w:r>
      <w:r>
        <w:rPr/>
        <w:pict>
          <v:group style="position:absolute;margin-left:84.503998pt;margin-top:92.193703pt;width:453.7pt;height:5.55pt;mso-position-horizontal-relative:page;mso-position-vertical-relative:paragraph;z-index:-1155136" coordorigin="1690,1844" coordsize="9074,111">
            <v:shape style="position:absolute;left:1690;top:1844;width:3646;height:110" type="#_x0000_t75" stroked="false">
              <v:imagedata r:id="rId214" o:title=""/>
            </v:shape>
            <v:shape style="position:absolute;left:5312;top:1940;width:1568;height:14" type="#_x0000_t75" stroked="false">
              <v:imagedata r:id="rId215" o:title=""/>
            </v:shape>
            <v:shape style="position:absolute;left:6865;top:1940;width:1332;height:14" type="#_x0000_t75" stroked="false">
              <v:imagedata r:id="rId60" o:title=""/>
            </v:shape>
            <v:shape style="position:absolute;left:8183;top:1940;width:997;height:14" type="#_x0000_t75" stroked="false">
              <v:imagedata r:id="rId216" o:title=""/>
            </v:shape>
            <v:shape style="position:absolute;left:9165;top:1945;width:1598;height:10" type="#_x0000_t75" stroked="false">
              <v:imagedata r:id="rId217" o:title=""/>
            </v:shape>
            <w10:wrap type="none"/>
          </v:group>
        </w:pict>
      </w:r>
      <w:r>
        <w:rPr/>
        <w:pict>
          <v:group style="position:absolute;margin-left:84.503998pt;margin-top:112.143639pt;width:453.7pt;height:5.4pt;mso-position-horizontal-relative:page;mso-position-vertical-relative:paragraph;z-index:-1155112" coordorigin="1690,2243" coordsize="9074,108">
            <v:shape style="position:absolute;left:1690;top:2243;width:3646;height:108" type="#_x0000_t75" stroked="false">
              <v:imagedata r:id="rId218" o:title=""/>
            </v:shape>
            <v:shape style="position:absolute;left:5312;top:2339;width:1568;height:12" type="#_x0000_t75" stroked="false">
              <v:imagedata r:id="rId219" o:title=""/>
            </v:shape>
            <v:shape style="position:absolute;left:6865;top:2339;width:1332;height:12" type="#_x0000_t75" stroked="false">
              <v:imagedata r:id="rId52" o:title=""/>
            </v:shape>
            <v:shape style="position:absolute;left:8183;top:2339;width:997;height:12" type="#_x0000_t75" stroked="false">
              <v:imagedata r:id="rId220" o:title=""/>
            </v:shape>
            <v:shape style="position:absolute;left:9165;top:2341;width:1598;height:10" type="#_x0000_t75" stroked="false">
              <v:imagedata r:id="rId217"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）期末其他应收款中欠款金额前五名情况</w:t>
      </w:r>
    </w:p>
    <w:p>
      <w:pPr>
        <w:spacing w:line="240" w:lineRule="auto" w:before="12"/>
        <w:rPr>
          <w:rFonts w:ascii="宋体" w:hAnsi="宋体" w:cs="宋体" w:eastAsia="宋体" w:hint="default"/>
          <w:sz w:val="17"/>
          <w:szCs w:val="17"/>
        </w:rPr>
      </w:pPr>
    </w:p>
    <w:tbl>
      <w:tblPr>
        <w:tblW w:w="0" w:type="auto"/>
        <w:jc w:val="left"/>
        <w:tblInd w:w="715" w:type="dxa"/>
        <w:tblLayout w:type="fixed"/>
        <w:tblCellMar>
          <w:top w:w="0" w:type="dxa"/>
          <w:left w:w="0" w:type="dxa"/>
          <w:bottom w:w="0" w:type="dxa"/>
          <w:right w:w="0" w:type="dxa"/>
        </w:tblCellMar>
        <w:tblLook w:val="01E0"/>
      </w:tblPr>
      <w:tblGrid>
        <w:gridCol w:w="3646"/>
        <w:gridCol w:w="1553"/>
        <w:gridCol w:w="1318"/>
        <w:gridCol w:w="982"/>
        <w:gridCol w:w="1589"/>
      </w:tblGrid>
      <w:tr>
        <w:trPr>
          <w:trHeight w:val="826" w:hRule="exact"/>
        </w:trPr>
        <w:tc>
          <w:tcPr>
            <w:tcW w:w="36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0"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与本公司关系</w:t>
            </w:r>
            <w:r>
              <w:rPr>
                <w:rFonts w:ascii="宋体" w:hAnsi="宋体" w:cs="宋体" w:eastAsia="宋体" w:hint="default"/>
                <w:sz w:val="21"/>
                <w:szCs w:val="21"/>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32" w:right="122" w:hanging="106"/>
              <w:jc w:val="left"/>
              <w:rPr>
                <w:rFonts w:ascii="宋体" w:hAnsi="宋体" w:cs="宋体" w:eastAsia="宋体" w:hint="default"/>
                <w:sz w:val="21"/>
                <w:szCs w:val="21"/>
              </w:rPr>
            </w:pPr>
            <w:r>
              <w:rPr>
                <w:rFonts w:ascii="宋体" w:hAnsi="宋体" w:cs="宋体" w:eastAsia="宋体" w:hint="default"/>
                <w:b/>
                <w:bCs/>
                <w:sz w:val="21"/>
                <w:szCs w:val="21"/>
              </w:rPr>
              <w:t>其他应收款</w:t>
            </w:r>
            <w:r>
              <w:rPr>
                <w:rFonts w:ascii="宋体" w:hAnsi="宋体" w:cs="宋体" w:eastAsia="宋体" w:hint="default"/>
                <w:b/>
                <w:bCs/>
                <w:w w:val="100"/>
                <w:sz w:val="21"/>
                <w:szCs w:val="21"/>
              </w:rPr>
              <w:t> </w:t>
            </w:r>
            <w:r>
              <w:rPr>
                <w:rFonts w:ascii="宋体" w:hAnsi="宋体" w:cs="宋体" w:eastAsia="宋体" w:hint="default"/>
                <w:b/>
                <w:bCs/>
                <w:sz w:val="21"/>
                <w:szCs w:val="21"/>
              </w:rPr>
              <w:t>期末余额</w:t>
            </w:r>
            <w:r>
              <w:rPr>
                <w:rFonts w:ascii="宋体" w:hAnsi="宋体" w:cs="宋体" w:eastAsia="宋体" w:hint="default"/>
                <w:sz w:val="21"/>
                <w:szCs w:val="21"/>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39"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占其他应收款</w:t>
            </w:r>
            <w:r>
              <w:rPr>
                <w:rFonts w:ascii="宋体" w:hAnsi="宋体" w:cs="宋体" w:eastAsia="宋体" w:hint="default"/>
                <w:sz w:val="21"/>
                <w:szCs w:val="21"/>
              </w:rPr>
            </w:r>
          </w:p>
          <w:p>
            <w:pPr>
              <w:pStyle w:val="TableParagraph"/>
              <w:spacing w:line="272"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总额的比例</w:t>
            </w:r>
            <w:r>
              <w:rPr>
                <w:rFonts w:ascii="宋体" w:hAnsi="宋体" w:cs="宋体" w:eastAsia="宋体" w:hint="default"/>
                <w:sz w:val="21"/>
                <w:szCs w:val="21"/>
              </w:rPr>
            </w:r>
          </w:p>
          <w:p>
            <w:pPr>
              <w:pStyle w:val="TableParagraph"/>
              <w:spacing w:line="289"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w:t>
            </w:r>
            <w:r>
              <w:rPr>
                <w:rFonts w:ascii="Arial Narrow" w:hAnsi="Arial Narrow" w:cs="Arial Narrow" w:eastAsia="Arial Narrow" w:hint="default"/>
                <w:b/>
                <w:bCs/>
                <w:color w:val="212121"/>
                <w:sz w:val="21"/>
                <w:szCs w:val="21"/>
              </w:rPr>
              <w:t>%</w:t>
            </w:r>
            <w:r>
              <w:rPr>
                <w:rFonts w:ascii="宋体" w:hAnsi="宋体" w:cs="宋体" w:eastAsia="宋体" w:hint="default"/>
                <w:b/>
                <w:bCs/>
                <w:color w:val="212121"/>
                <w:sz w:val="21"/>
                <w:szCs w:val="21"/>
              </w:rPr>
              <w:t>）</w:t>
            </w:r>
            <w:r>
              <w:rPr>
                <w:rFonts w:ascii="宋体" w:hAnsi="宋体" w:cs="宋体" w:eastAsia="宋体" w:hint="default"/>
                <w:sz w:val="21"/>
                <w:szCs w:val="21"/>
              </w:rPr>
            </w:r>
          </w:p>
        </w:tc>
      </w:tr>
      <w:tr>
        <w:trPr>
          <w:trHeight w:val="293" w:hRule="exact"/>
        </w:trPr>
        <w:tc>
          <w:tcPr>
            <w:tcW w:w="3646"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内蒙古鼎讯人才劳务派遣有限公司</w:t>
            </w:r>
          </w:p>
        </w:tc>
        <w:tc>
          <w:tcPr>
            <w:tcW w:w="15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5,514,446.40</w:t>
            </w:r>
            <w:r>
              <w:rPr>
                <w:rFonts w:ascii="Arial Narrow"/>
                <w:sz w:val="21"/>
              </w:rPr>
            </w:r>
          </w:p>
        </w:tc>
        <w:tc>
          <w:tcPr>
            <w:tcW w:w="9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年以内</w:t>
            </w:r>
          </w:p>
        </w:tc>
        <w:tc>
          <w:tcPr>
            <w:tcW w:w="1589"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32.53</w:t>
            </w:r>
            <w:r>
              <w:rPr>
                <w:rFonts w:ascii="Arial Narrow"/>
                <w:sz w:val="21"/>
              </w:rPr>
            </w:r>
          </w:p>
        </w:tc>
      </w:tr>
      <w:tr>
        <w:trPr>
          <w:trHeight w:val="419" w:hRule="exact"/>
        </w:trPr>
        <w:tc>
          <w:tcPr>
            <w:tcW w:w="3646"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秦英</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sz w:val="21"/>
                <w:szCs w:val="21"/>
              </w:rPr>
              <w:t>子公司高管</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8"/>
              <w:ind w:right="99"/>
              <w:jc w:val="right"/>
              <w:rPr>
                <w:rFonts w:ascii="Arial Narrow" w:hAnsi="Arial Narrow" w:cs="Arial Narrow" w:eastAsia="Arial Narrow" w:hint="default"/>
                <w:sz w:val="21"/>
                <w:szCs w:val="21"/>
              </w:rPr>
            </w:pPr>
            <w:r>
              <w:rPr>
                <w:rFonts w:ascii="Arial Narrow"/>
                <w:spacing w:val="-1"/>
                <w:sz w:val="21"/>
              </w:rPr>
              <w:t>2,913,499.00</w:t>
            </w:r>
            <w:r>
              <w:rPr>
                <w:rFonts w:ascii="Arial Narrow"/>
                <w:sz w:val="21"/>
              </w:rPr>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年以内</w:t>
            </w: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178"/>
              <w:ind w:right="106"/>
              <w:jc w:val="right"/>
              <w:rPr>
                <w:rFonts w:ascii="Arial Narrow" w:hAnsi="Arial Narrow" w:cs="Arial Narrow" w:eastAsia="Arial Narrow" w:hint="default"/>
                <w:sz w:val="21"/>
                <w:szCs w:val="21"/>
              </w:rPr>
            </w:pPr>
            <w:r>
              <w:rPr>
                <w:rFonts w:ascii="Arial Narrow"/>
                <w:spacing w:val="-1"/>
                <w:sz w:val="21"/>
              </w:rPr>
              <w:t>17.19</w:t>
            </w:r>
            <w:r>
              <w:rPr>
                <w:rFonts w:ascii="Arial Narrow"/>
                <w:sz w:val="21"/>
              </w:rPr>
            </w:r>
          </w:p>
        </w:tc>
      </w:tr>
      <w:tr>
        <w:trPr>
          <w:trHeight w:val="88" w:hRule="exact"/>
        </w:trPr>
        <w:tc>
          <w:tcPr>
            <w:tcW w:w="3646"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308" w:hRule="exact"/>
        </w:trPr>
        <w:tc>
          <w:tcPr>
            <w:tcW w:w="36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齐齐哈尔市恒益房地产开发有限公司</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年以内</w:t>
            </w: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4"/>
                <w:sz w:val="21"/>
              </w:rPr>
              <w:t>11.80</w:t>
            </w:r>
            <w:r>
              <w:rPr>
                <w:rFonts w:ascii="Arial Narrow"/>
                <w:sz w:val="21"/>
              </w:rPr>
            </w:r>
          </w:p>
        </w:tc>
      </w:tr>
      <w:tr>
        <w:trPr>
          <w:trHeight w:val="91" w:hRule="exact"/>
        </w:trPr>
        <w:tc>
          <w:tcPr>
            <w:tcW w:w="3646"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308" w:hRule="exact"/>
        </w:trPr>
        <w:tc>
          <w:tcPr>
            <w:tcW w:w="36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叶青大厦物业公司</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1,344,977.00</w:t>
            </w:r>
            <w:r>
              <w:rPr>
                <w:rFonts w:ascii="Arial Narrow"/>
                <w:sz w:val="21"/>
              </w:rPr>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年以内</w:t>
            </w: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6"/>
              <w:jc w:val="right"/>
              <w:rPr>
                <w:rFonts w:ascii="Arial Narrow" w:hAnsi="Arial Narrow" w:cs="Arial Narrow" w:eastAsia="Arial Narrow" w:hint="default"/>
                <w:sz w:val="21"/>
                <w:szCs w:val="21"/>
              </w:rPr>
            </w:pPr>
            <w:r>
              <w:rPr>
                <w:rFonts w:ascii="Arial Narrow"/>
                <w:spacing w:val="-1"/>
                <w:sz w:val="21"/>
              </w:rPr>
              <w:t>7.93</w:t>
            </w:r>
            <w:r>
              <w:rPr>
                <w:rFonts w:ascii="Arial Narrow"/>
                <w:sz w:val="21"/>
              </w:rPr>
            </w:r>
          </w:p>
        </w:tc>
      </w:tr>
      <w:tr>
        <w:trPr>
          <w:trHeight w:val="88" w:hRule="exact"/>
        </w:trPr>
        <w:tc>
          <w:tcPr>
            <w:tcW w:w="3646"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6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马文波</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689,536.65</w:t>
            </w:r>
            <w:r>
              <w:rPr>
                <w:rFonts w:ascii="Arial Narrow"/>
                <w:sz w:val="21"/>
              </w:rPr>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年以内</w:t>
            </w: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4.07</w:t>
            </w:r>
            <w:r>
              <w:rPr>
                <w:rFonts w:ascii="Arial Narrow"/>
                <w:sz w:val="21"/>
              </w:rPr>
            </w:r>
          </w:p>
        </w:tc>
      </w:tr>
      <w:tr>
        <w:trPr>
          <w:trHeight w:val="394" w:hRule="exact"/>
        </w:trPr>
        <w:tc>
          <w:tcPr>
            <w:tcW w:w="3646"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16"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12,462,459.05</w:t>
            </w:r>
            <w:r>
              <w:rPr>
                <w:rFonts w:ascii="Arial Narrow"/>
                <w:sz w:val="21"/>
              </w:rPr>
            </w:r>
          </w:p>
        </w:tc>
        <w:tc>
          <w:tcPr>
            <w:tcW w:w="9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589"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b/>
                <w:spacing w:val="-1"/>
                <w:sz w:val="21"/>
              </w:rPr>
              <w:t>73.52</w:t>
            </w:r>
            <w:r>
              <w:rPr>
                <w:rFonts w:ascii="Arial Narrow"/>
                <w:sz w:val="21"/>
              </w:rPr>
            </w:r>
          </w:p>
        </w:tc>
      </w:tr>
    </w:tbl>
    <w:p>
      <w:pPr>
        <w:spacing w:line="240" w:lineRule="auto" w:before="2"/>
        <w:rPr>
          <w:rFonts w:ascii="宋体" w:hAnsi="宋体" w:cs="宋体" w:eastAsia="宋体" w:hint="default"/>
          <w:sz w:val="11"/>
          <w:szCs w:val="11"/>
        </w:rPr>
      </w:pPr>
    </w:p>
    <w:p>
      <w:pPr>
        <w:spacing w:before="36"/>
        <w:ind w:left="838" w:right="0" w:firstLine="0"/>
        <w:jc w:val="left"/>
        <w:rPr>
          <w:rFonts w:ascii="宋体" w:hAnsi="宋体" w:cs="宋体" w:eastAsia="宋体" w:hint="default"/>
          <w:sz w:val="21"/>
          <w:szCs w:val="21"/>
        </w:rPr>
      </w:pPr>
      <w:r>
        <w:rPr/>
        <w:pict>
          <v:group style="position:absolute;margin-left:84.503998pt;margin-top:-72.332352pt;width:453.7pt;height:5.55pt;mso-position-horizontal-relative:page;mso-position-vertical-relative:paragraph;z-index:-1155088" coordorigin="1690,-1447" coordsize="9074,111">
            <v:shape style="position:absolute;left:1690;top:-1447;width:3646;height:110" type="#_x0000_t75" stroked="false">
              <v:imagedata r:id="rId221" o:title=""/>
            </v:shape>
            <v:shape style="position:absolute;left:5312;top:-1351;width:1568;height:14" type="#_x0000_t75" stroked="false">
              <v:imagedata r:id="rId222" o:title=""/>
            </v:shape>
            <v:shape style="position:absolute;left:6865;top:-1351;width:1332;height:14" type="#_x0000_t75" stroked="false">
              <v:imagedata r:id="rId60" o:title=""/>
            </v:shape>
            <v:shape style="position:absolute;left:8183;top:-1351;width:997;height:14" type="#_x0000_t75" stroked="false">
              <v:imagedata r:id="rId223" o:title=""/>
            </v:shape>
            <v:shape style="position:absolute;left:9165;top:-1346;width:1598;height:10" type="#_x0000_t75" stroked="false">
              <v:imagedata r:id="rId217" o:title=""/>
            </v:shape>
            <w10:wrap type="none"/>
          </v:group>
        </w:pict>
      </w:r>
      <w:r>
        <w:rPr/>
        <w:pict>
          <v:group style="position:absolute;margin-left:84.503998pt;margin-top:-52.412289pt;width:453.7pt;height:5.4pt;mso-position-horizontal-relative:page;mso-position-vertical-relative:paragraph;z-index:-1155064" coordorigin="1690,-1048" coordsize="9074,108">
            <v:shape style="position:absolute;left:1690;top:-1048;width:3646;height:108" type="#_x0000_t75" stroked="false">
              <v:imagedata r:id="rId224" o:title=""/>
            </v:shape>
            <v:shape style="position:absolute;left:5312;top:-952;width:1568;height:12" type="#_x0000_t75" stroked="false">
              <v:imagedata r:id="rId225" o:title=""/>
            </v:shape>
            <v:shape style="position:absolute;left:6865;top:-952;width:1332;height:12" type="#_x0000_t75" stroked="false">
              <v:imagedata r:id="rId226" o:title=""/>
            </v:shape>
            <v:shape style="position:absolute;left:8183;top:-952;width:997;height:12" type="#_x0000_t75" stroked="false">
              <v:imagedata r:id="rId164" o:title=""/>
            </v:shape>
            <v:shape style="position:absolute;left:9165;top:-950;width:1598;height:10" type="#_x0000_t75" stroked="false">
              <v:imagedata r:id="rId227" o:title=""/>
            </v:shape>
            <w10:wrap type="none"/>
          </v:group>
        </w:pict>
      </w:r>
      <w:r>
        <w:rPr/>
        <w:pict>
          <v:group style="position:absolute;margin-left:84.503998pt;margin-top:-32.612289pt;width:453.7pt;height:5.4pt;mso-position-horizontal-relative:page;mso-position-vertical-relative:paragraph;z-index:-1155040" coordorigin="1690,-652" coordsize="9074,108">
            <v:shape style="position:absolute;left:1690;top:-652;width:3646;height:108" type="#_x0000_t75" stroked="false">
              <v:imagedata r:id="rId224" o:title=""/>
            </v:shape>
            <v:shape style="position:absolute;left:5312;top:-556;width:1568;height:12" type="#_x0000_t75" stroked="false">
              <v:imagedata r:id="rId225" o:title=""/>
            </v:shape>
            <v:shape style="position:absolute;left:6865;top:-556;width:1332;height:12" type="#_x0000_t75" stroked="false">
              <v:imagedata r:id="rId226" o:title=""/>
            </v:shape>
            <v:shape style="position:absolute;left:8183;top:-556;width:997;height:12" type="#_x0000_t75" stroked="false">
              <v:imagedata r:id="rId164" o:title=""/>
            </v:shape>
            <v:shape style="position:absolute;left:9165;top:-554;width:1598;height:10" type="#_x0000_t75" stroked="false">
              <v:imagedata r:id="rId227" o:title=""/>
            </v:shape>
            <w10:wrap type="none"/>
          </v:group>
        </w:pict>
      </w:r>
      <w:r>
        <w:rPr/>
        <w:pict>
          <v:shape style="position:absolute;margin-left:265.850006pt;margin-top:-8.012319pt;width:.48003pt;height:.24pt;mso-position-horizontal-relative:page;mso-position-vertical-relative:paragraph;z-index:5632" type="#_x0000_t75" stroked="false">
            <v:imagedata r:id="rId213" o:title=""/>
          </v:shape>
        </w:pict>
      </w:r>
      <w:r>
        <w:rPr/>
        <w:pict>
          <v:shape style="position:absolute;margin-left:343.51001pt;margin-top:-8.012319pt;width:.48003pt;height:.24pt;mso-position-horizontal-relative:page;mso-position-vertical-relative:paragraph;z-index:5656" type="#_x0000_t75" stroked="false">
            <v:imagedata r:id="rId213" o:title=""/>
          </v:shape>
        </w:pict>
      </w:r>
      <w:r>
        <w:rPr/>
        <w:pict>
          <v:shape style="position:absolute;margin-left:409.390015pt;margin-top:-8.012319pt;width:.48003pt;height:.24pt;mso-position-horizontal-relative:page;mso-position-vertical-relative:paragraph;z-index:5680" type="#_x0000_t75" stroked="false">
            <v:imagedata r:id="rId213" o:title=""/>
          </v:shape>
        </w:pict>
      </w:r>
      <w:r>
        <w:rPr/>
        <w:pict>
          <v:shape style="position:absolute;margin-left:458.5pt;margin-top:-8.012319pt;width:.48003pt;height:.24pt;mso-position-horizontal-relative:page;mso-position-vertical-relative:paragraph;z-index:5704" type="#_x0000_t75" stroked="false">
            <v:imagedata r:id="rId213" o:title=""/>
          </v:shape>
        </w:pict>
      </w:r>
      <w:r>
        <w:rPr>
          <w:rFonts w:ascii="宋体" w:hAnsi="宋体" w:cs="宋体" w:eastAsia="宋体" w:hint="default"/>
          <w:sz w:val="21"/>
          <w:szCs w:val="21"/>
        </w:rPr>
        <w:t>（</w:t>
      </w:r>
      <w:r>
        <w:rPr>
          <w:rFonts w:ascii="Arial Narrow" w:hAnsi="Arial Narrow" w:cs="Arial Narrow" w:eastAsia="Arial Narrow" w:hint="default"/>
          <w:sz w:val="21"/>
          <w:szCs w:val="21"/>
        </w:rPr>
        <w:t>5</w:t>
      </w:r>
      <w:r>
        <w:rPr>
          <w:rFonts w:ascii="宋体" w:hAnsi="宋体" w:cs="宋体" w:eastAsia="宋体" w:hint="default"/>
          <w:sz w:val="21"/>
          <w:szCs w:val="21"/>
        </w:rPr>
        <w:t>）本公司期末其他应收款中无应收关联方款项。</w:t>
      </w:r>
    </w:p>
    <w:p>
      <w:pPr>
        <w:spacing w:after="0"/>
        <w:jc w:val="left"/>
        <w:rPr>
          <w:rFonts w:ascii="宋体" w:hAnsi="宋体" w:cs="宋体" w:eastAsia="宋体" w:hint="default"/>
          <w:sz w:val="21"/>
          <w:szCs w:val="21"/>
        </w:rPr>
        <w:sectPr>
          <w:footerReference w:type="default" r:id="rId167"/>
          <w:pgSz w:w="11910" w:h="16840"/>
          <w:pgMar w:footer="980" w:header="877" w:top="1060" w:bottom="1160" w:left="960" w:right="0"/>
          <w:pgNumType w:start="110"/>
        </w:sectPr>
      </w:pPr>
    </w:p>
    <w:p>
      <w:pPr>
        <w:spacing w:line="240" w:lineRule="auto" w:before="11"/>
        <w:rPr>
          <w:rFonts w:ascii="宋体" w:hAnsi="宋体" w:cs="宋体" w:eastAsia="宋体" w:hint="default"/>
          <w:sz w:val="2"/>
          <w:szCs w:val="2"/>
        </w:rPr>
      </w:pP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8"/>
          <w:szCs w:val="18"/>
        </w:rPr>
      </w:pPr>
    </w:p>
    <w:p>
      <w:pPr>
        <w:spacing w:before="36"/>
        <w:ind w:left="238" w:right="1041" w:firstLine="0"/>
        <w:jc w:val="left"/>
        <w:rPr>
          <w:rFonts w:ascii="宋体" w:hAnsi="宋体" w:cs="宋体" w:eastAsia="宋体" w:hint="default"/>
          <w:sz w:val="21"/>
          <w:szCs w:val="21"/>
        </w:rPr>
      </w:pPr>
      <w:r>
        <w:rPr/>
        <w:pict>
          <v:shape style="position:absolute;margin-left:169.460007pt;margin-top:47.563667pt;width:.48002pt;height:.24pt;mso-position-horizontal-relative:page;mso-position-vertical-relative:paragraph;z-index:5752" type="#_x0000_t75" stroked="false">
            <v:imagedata r:id="rId228" o:title=""/>
          </v:shape>
        </w:pict>
      </w:r>
      <w:r>
        <w:rPr/>
        <w:pict>
          <v:group style="position:absolute;margin-left:254.329987pt;margin-top:42.763638pt;width:171.65pt;height:5.55pt;mso-position-horizontal-relative:page;mso-position-vertical-relative:paragraph;z-index:-1154872" coordorigin="5087,855" coordsize="3433,111">
            <v:shape style="position:absolute;left:5087;top:855;width:1716;height:110" type="#_x0000_t75" stroked="false">
              <v:imagedata r:id="rId229" o:title=""/>
            </v:shape>
            <v:shape style="position:absolute;left:6798;top:951;width:1721;height:14" type="#_x0000_t75" stroked="false">
              <v:imagedata r:id="rId230"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6</w:t>
      </w:r>
      <w:r>
        <w:rPr>
          <w:rFonts w:ascii="宋体" w:hAnsi="宋体" w:cs="宋体" w:eastAsia="宋体" w:hint="default"/>
          <w:sz w:val="21"/>
          <w:szCs w:val="21"/>
        </w:rPr>
        <w:t>）坏账准备</w:t>
      </w:r>
    </w:p>
    <w:p>
      <w:pPr>
        <w:spacing w:line="240" w:lineRule="auto" w:before="10"/>
        <w:rPr>
          <w:rFonts w:ascii="宋体" w:hAnsi="宋体" w:cs="宋体" w:eastAsia="宋体" w:hint="default"/>
          <w:sz w:val="17"/>
          <w:szCs w:val="17"/>
        </w:rPr>
      </w:pPr>
    </w:p>
    <w:tbl>
      <w:tblPr>
        <w:tblW w:w="0" w:type="auto"/>
        <w:jc w:val="left"/>
        <w:tblInd w:w="110" w:type="dxa"/>
        <w:tblLayout w:type="fixed"/>
        <w:tblCellMar>
          <w:top w:w="0" w:type="dxa"/>
          <w:left w:w="0" w:type="dxa"/>
          <w:bottom w:w="0" w:type="dxa"/>
          <w:right w:w="0" w:type="dxa"/>
        </w:tblCellMar>
        <w:tblLook w:val="01E0"/>
      </w:tblPr>
      <w:tblGrid>
        <w:gridCol w:w="1718"/>
        <w:gridCol w:w="1707"/>
        <w:gridCol w:w="1707"/>
        <w:gridCol w:w="1706"/>
        <w:gridCol w:w="1704"/>
      </w:tblGrid>
      <w:tr>
        <w:trPr>
          <w:trHeight w:val="293" w:hRule="exact"/>
        </w:trPr>
        <w:tc>
          <w:tcPr>
            <w:tcW w:w="1718" w:type="dxa"/>
            <w:vMerge w:val="restart"/>
            <w:tcBorders>
              <w:top w:val="single" w:sz="4" w:space="0" w:color="000000"/>
              <w:left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4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707" w:type="dxa"/>
            <w:tcBorders>
              <w:top w:val="single" w:sz="4" w:space="0" w:color="000000"/>
              <w:left w:val="single" w:sz="4" w:space="0" w:color="000000"/>
              <w:bottom w:val="nil" w:sz="6" w:space="0" w:color="auto"/>
              <w:right w:val="single" w:sz="4" w:space="0" w:color="000000"/>
            </w:tcBorders>
          </w:tcPr>
          <w:p>
            <w:pPr/>
          </w:p>
        </w:tc>
        <w:tc>
          <w:tcPr>
            <w:tcW w:w="3413"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04" w:type="dxa"/>
            <w:vMerge w:val="restart"/>
            <w:tcBorders>
              <w:top w:val="single" w:sz="4" w:space="0" w:color="000000"/>
              <w:left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25"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502" w:hRule="exact"/>
        </w:trPr>
        <w:tc>
          <w:tcPr>
            <w:tcW w:w="1718" w:type="dxa"/>
            <w:vMerge/>
            <w:tcBorders>
              <w:left w:val="nil" w:sz="6" w:space="0" w:color="auto"/>
              <w:bottom w:val="single" w:sz="4" w:space="0" w:color="000000"/>
              <w:right w:val="single" w:sz="4" w:space="0" w:color="000000"/>
            </w:tcBorders>
          </w:tcPr>
          <w:p>
            <w:pPr/>
          </w:p>
        </w:tc>
        <w:tc>
          <w:tcPr>
            <w:tcW w:w="1707"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425"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7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17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5"/>
              <w:jc w:val="center"/>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1704" w:type="dxa"/>
            <w:vMerge/>
            <w:tcBorders>
              <w:left w:val="single" w:sz="4" w:space="0" w:color="000000"/>
              <w:bottom w:val="single" w:sz="4" w:space="0" w:color="000000"/>
              <w:right w:val="nil" w:sz="6" w:space="0" w:color="auto"/>
            </w:tcBorders>
          </w:tcPr>
          <w:p>
            <w:pPr/>
          </w:p>
        </w:tc>
      </w:tr>
      <w:tr>
        <w:trPr>
          <w:trHeight w:val="398" w:hRule="exact"/>
        </w:trPr>
        <w:tc>
          <w:tcPr>
            <w:tcW w:w="17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9"/>
              <w:ind w:left="844" w:right="0"/>
              <w:jc w:val="left"/>
              <w:rPr>
                <w:rFonts w:ascii="Arial Narrow" w:hAnsi="Arial Narrow" w:cs="Arial Narrow" w:eastAsia="Arial Narrow" w:hint="default"/>
                <w:sz w:val="21"/>
                <w:szCs w:val="21"/>
              </w:rPr>
            </w:pPr>
            <w:r>
              <w:rPr>
                <w:rFonts w:ascii="Arial Narrow"/>
                <w:sz w:val="21"/>
              </w:rPr>
              <w:t>16,071.75</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730" w:right="0"/>
              <w:jc w:val="left"/>
              <w:rPr>
                <w:rFonts w:ascii="Arial Narrow" w:hAnsi="Arial Narrow" w:cs="Arial Narrow" w:eastAsia="Arial Narrow" w:hint="default"/>
                <w:sz w:val="21"/>
                <w:szCs w:val="21"/>
              </w:rPr>
            </w:pPr>
            <w:r>
              <w:rPr>
                <w:rFonts w:ascii="Arial Narrow"/>
                <w:sz w:val="21"/>
              </w:rPr>
              <w:t>153,423.34</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7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9"/>
              <w:ind w:left="730" w:right="0"/>
              <w:jc w:val="left"/>
              <w:rPr>
                <w:rFonts w:ascii="Arial Narrow" w:hAnsi="Arial Narrow" w:cs="Arial Narrow" w:eastAsia="Arial Narrow" w:hint="default"/>
                <w:sz w:val="21"/>
                <w:szCs w:val="21"/>
              </w:rPr>
            </w:pPr>
            <w:r>
              <w:rPr>
                <w:rFonts w:ascii="Arial Narrow"/>
                <w:sz w:val="21"/>
              </w:rPr>
              <w:t>169,495.09</w:t>
            </w:r>
          </w:p>
        </w:tc>
      </w:tr>
    </w:tbl>
    <w:p>
      <w:pPr>
        <w:spacing w:line="240" w:lineRule="auto" w:before="2"/>
        <w:rPr>
          <w:rFonts w:ascii="宋体" w:hAnsi="宋体" w:cs="宋体" w:eastAsia="宋体" w:hint="default"/>
          <w:sz w:val="11"/>
          <w:szCs w:val="11"/>
        </w:rPr>
      </w:pPr>
    </w:p>
    <w:p>
      <w:pPr>
        <w:spacing w:line="348" w:lineRule="auto" w:before="36"/>
        <w:ind w:left="238" w:right="1789" w:firstLine="0"/>
        <w:jc w:val="both"/>
        <w:rPr>
          <w:rFonts w:ascii="宋体" w:hAnsi="宋体" w:cs="宋体" w:eastAsia="宋体" w:hint="default"/>
          <w:sz w:val="21"/>
          <w:szCs w:val="21"/>
        </w:rPr>
      </w:pPr>
      <w:r>
        <w:rPr/>
        <w:pict>
          <v:shape style="position:absolute;margin-left:169.460007pt;margin-top:-27.81633pt;width:.48pt;height:.12pt;mso-position-horizontal-relative:page;mso-position-vertical-relative:paragraph;z-index:5800" type="#_x0000_t75" stroked="false">
            <v:imagedata r:id="rId228" o:title=""/>
          </v:shape>
        </w:pict>
      </w:r>
      <w:r>
        <w:rPr/>
        <w:pict>
          <v:shape style="position:absolute;margin-left:254.809998pt;margin-top:-27.81633pt;width:.48pt;height:.12pt;mso-position-horizontal-relative:page;mso-position-vertical-relative:paragraph;z-index:5824" type="#_x0000_t75" stroked="false">
            <v:imagedata r:id="rId228" o:title=""/>
          </v:shape>
        </w:pict>
      </w:r>
      <w:r>
        <w:rPr/>
        <w:pict>
          <v:shape style="position:absolute;margin-left:340.149994pt;margin-top:-27.81633pt;width:.47998pt;height:.12pt;mso-position-horizontal-relative:page;mso-position-vertical-relative:paragraph;z-index:5848" type="#_x0000_t75" stroked="false">
            <v:imagedata r:id="rId228" o:title=""/>
          </v:shape>
        </w:pict>
      </w:r>
      <w:r>
        <w:rPr/>
        <w:pict>
          <v:shape style="position:absolute;margin-left:425.470001pt;margin-top:-27.81633pt;width:.48001pt;height:.12pt;mso-position-horizontal-relative:page;mso-position-vertical-relative:paragraph;z-index:5872" type="#_x0000_t75" stroked="false">
            <v:imagedata r:id="rId228" o:title=""/>
          </v:shape>
        </w:pict>
      </w:r>
      <w:r>
        <w:rPr/>
        <w:pict>
          <v:shape style="position:absolute;margin-left:169.460007pt;margin-top:-8.01632pt;width:.48002pt;height:.24pt;mso-position-horizontal-relative:page;mso-position-vertical-relative:paragraph;z-index:5896" type="#_x0000_t75" stroked="false">
            <v:imagedata r:id="rId231" o:title=""/>
          </v:shape>
        </w:pict>
      </w:r>
      <w:r>
        <w:rPr/>
        <w:pict>
          <v:shape style="position:absolute;margin-left:254.809998pt;margin-top:-8.01632pt;width:.48002pt;height:.24pt;mso-position-horizontal-relative:page;mso-position-vertical-relative:paragraph;z-index:5920" type="#_x0000_t75" stroked="false">
            <v:imagedata r:id="rId231" o:title=""/>
          </v:shape>
        </w:pict>
      </w:r>
      <w:r>
        <w:rPr/>
        <w:pict>
          <v:shape style="position:absolute;margin-left:340.149994pt;margin-top:-8.01632pt;width:.48pt;height:.24pt;mso-position-horizontal-relative:page;mso-position-vertical-relative:paragraph;z-index:5944" type="#_x0000_t75" stroked="false">
            <v:imagedata r:id="rId231" o:title=""/>
          </v:shape>
        </w:pict>
      </w:r>
      <w:r>
        <w:rPr/>
        <w:pict>
          <v:shape style="position:absolute;margin-left:425.470001pt;margin-top:-8.01632pt;width:.48003pt;height:.24pt;mso-position-horizontal-relative:page;mso-position-vertical-relative:paragraph;z-index:5968" type="#_x0000_t75" stroked="false">
            <v:imagedata r:id="rId231" o:title=""/>
          </v:shape>
        </w:pict>
      </w:r>
      <w:r>
        <w:rPr>
          <w:rFonts w:ascii="宋体" w:hAnsi="宋体" w:cs="宋体" w:eastAsia="宋体" w:hint="default"/>
          <w:sz w:val="21"/>
          <w:szCs w:val="21"/>
        </w:rPr>
        <w:t>（</w:t>
      </w:r>
      <w:r>
        <w:rPr>
          <w:rFonts w:ascii="Arial Narrow" w:hAnsi="Arial Narrow" w:cs="Arial Narrow" w:eastAsia="Arial Narrow" w:hint="default"/>
          <w:sz w:val="21"/>
          <w:szCs w:val="21"/>
        </w:rPr>
        <w:t>7</w:t>
      </w:r>
      <w:r>
        <w:rPr>
          <w:rFonts w:ascii="宋体" w:hAnsi="宋体" w:cs="宋体" w:eastAsia="宋体" w:hint="default"/>
          <w:sz w:val="21"/>
          <w:szCs w:val="21"/>
        </w:rPr>
        <w:t>）</w:t>
      </w:r>
      <w:r>
        <w:rPr>
          <w:rFonts w:ascii="宋体" w:hAnsi="宋体" w:cs="宋体" w:eastAsia="宋体" w:hint="default"/>
          <w:spacing w:val="-58"/>
          <w:sz w:val="21"/>
          <w:szCs w:val="21"/>
        </w:rPr>
        <w:t> </w:t>
      </w:r>
      <w:r>
        <w:rPr>
          <w:rFonts w:ascii="宋体" w:hAnsi="宋体" w:cs="宋体" w:eastAsia="宋体" w:hint="default"/>
          <w:sz w:val="21"/>
          <w:szCs w:val="21"/>
        </w:rPr>
        <w:t>其他应收款期末余额较期初增长</w:t>
      </w:r>
      <w:r>
        <w:rPr>
          <w:rFonts w:ascii="宋体" w:hAnsi="宋体" w:cs="宋体" w:eastAsia="宋体" w:hint="default"/>
          <w:spacing w:val="-54"/>
          <w:sz w:val="21"/>
          <w:szCs w:val="21"/>
        </w:rPr>
        <w:t> </w:t>
      </w:r>
      <w:r>
        <w:rPr>
          <w:rFonts w:ascii="Arial Narrow" w:hAnsi="Arial Narrow" w:cs="Arial Narrow" w:eastAsia="Arial Narrow" w:hint="default"/>
          <w:sz w:val="21"/>
          <w:szCs w:val="21"/>
        </w:rPr>
        <w:t>10.06</w:t>
      </w:r>
      <w:r>
        <w:rPr>
          <w:rFonts w:ascii="Arial Narrow" w:hAnsi="Arial Narrow" w:cs="Arial Narrow" w:eastAsia="Arial Narrow" w:hint="default"/>
          <w:spacing w:val="1"/>
          <w:sz w:val="21"/>
          <w:szCs w:val="21"/>
        </w:rPr>
        <w:t> </w:t>
      </w:r>
      <w:r>
        <w:rPr>
          <w:rFonts w:ascii="宋体" w:hAnsi="宋体" w:cs="宋体" w:eastAsia="宋体" w:hint="default"/>
          <w:sz w:val="21"/>
          <w:szCs w:val="21"/>
        </w:rPr>
        <w:t>倍，主要原因为：本期公司收购子公司东华信</w:t>
      </w:r>
      <w:r>
        <w:rPr>
          <w:rFonts w:ascii="宋体" w:hAnsi="宋体" w:cs="宋体" w:eastAsia="宋体" w:hint="default"/>
          <w:w w:val="100"/>
          <w:sz w:val="21"/>
          <w:szCs w:val="21"/>
        </w:rPr>
        <w:t> </w:t>
      </w:r>
      <w:r>
        <w:rPr>
          <w:rFonts w:ascii="宋体" w:hAnsi="宋体" w:cs="宋体" w:eastAsia="宋体" w:hint="default"/>
          <w:spacing w:val="-4"/>
          <w:sz w:val="21"/>
          <w:szCs w:val="21"/>
        </w:rPr>
        <w:t>通，该子公司应收内蒙古鼎讯人才劳务派遣有限公司、齐齐哈尔市恒益房地产开发有限公司</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及秦英等外部款项未归还所致。</w:t>
      </w:r>
    </w:p>
    <w:p>
      <w:pPr>
        <w:spacing w:line="240" w:lineRule="auto" w:before="8"/>
        <w:rPr>
          <w:rFonts w:ascii="宋体" w:hAnsi="宋体" w:cs="宋体" w:eastAsia="宋体" w:hint="default"/>
          <w:sz w:val="19"/>
          <w:szCs w:val="19"/>
        </w:rPr>
      </w:pPr>
    </w:p>
    <w:p>
      <w:pPr>
        <w:spacing w:before="0"/>
        <w:ind w:left="238" w:right="0" w:firstLine="0"/>
        <w:jc w:val="both"/>
        <w:rPr>
          <w:rFonts w:ascii="宋体" w:hAnsi="宋体" w:cs="宋体" w:eastAsia="宋体" w:hint="default"/>
          <w:sz w:val="21"/>
          <w:szCs w:val="21"/>
        </w:rPr>
      </w:pPr>
      <w:r>
        <w:rPr/>
        <w:pict>
          <v:shape style="position:absolute;margin-left:184.339996pt;margin-top:45.773643pt;width:.47999pt;height:.72pt;mso-position-horizontal-relative:page;mso-position-vertical-relative:paragraph;z-index:5992" type="#_x0000_t75" stroked="false">
            <v:imagedata r:id="rId232" o:title=""/>
          </v:shape>
        </w:pict>
      </w:r>
      <w:r>
        <w:rPr/>
        <w:pict>
          <v:shape style="position:absolute;margin-left:265.850006pt;margin-top:45.773643pt;width:.47999pt;height:.72pt;mso-position-horizontal-relative:page;mso-position-vertical-relative:paragraph;z-index:6016" type="#_x0000_t75" stroked="false">
            <v:imagedata r:id="rId232" o:title=""/>
          </v:shape>
        </w:pict>
      </w:r>
      <w:r>
        <w:rPr/>
        <w:pict>
          <v:shape style="position:absolute;margin-left:347.470001pt;margin-top:45.773643pt;width:.47999pt;height:.72pt;mso-position-horizontal-relative:page;mso-position-vertical-relative:paragraph;z-index:6040" type="#_x0000_t75" stroked="false">
            <v:imagedata r:id="rId232" o:title=""/>
          </v:shape>
        </w:pict>
      </w:r>
      <w:r>
        <w:rPr/>
        <w:pict>
          <v:shape style="position:absolute;margin-left:429.070007pt;margin-top:45.773643pt;width:.47999pt;height:.72pt;mso-position-horizontal-relative:page;mso-position-vertical-relative:paragraph;z-index:6064" type="#_x0000_t75" stroked="false">
            <v:imagedata r:id="rId232" o:title=""/>
          </v:shape>
        </w:pict>
      </w:r>
      <w:r>
        <w:rPr>
          <w:rFonts w:ascii="Arial Narrow" w:hAnsi="Arial Narrow" w:cs="Arial Narrow" w:eastAsia="Arial Narrow"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9"/>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2016"/>
        <w:gridCol w:w="1630"/>
        <w:gridCol w:w="1632"/>
        <w:gridCol w:w="1632"/>
        <w:gridCol w:w="1632"/>
      </w:tblGrid>
      <w:tr>
        <w:trPr>
          <w:trHeight w:val="409" w:hRule="exact"/>
        </w:trPr>
        <w:tc>
          <w:tcPr>
            <w:tcW w:w="20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89"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91"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91" w:right="0"/>
              <w:jc w:val="left"/>
              <w:rPr>
                <w:rFonts w:ascii="宋体" w:hAnsi="宋体" w:cs="宋体" w:eastAsia="宋体" w:hint="default"/>
                <w:sz w:val="21"/>
                <w:szCs w:val="21"/>
              </w:rPr>
            </w:pPr>
            <w:r>
              <w:rPr>
                <w:rFonts w:ascii="宋体" w:hAnsi="宋体" w:cs="宋体" w:eastAsia="宋体" w:hint="default"/>
                <w:color w:val="212121"/>
                <w:sz w:val="21"/>
                <w:szCs w:val="21"/>
              </w:rPr>
              <w:t>本期减少</w:t>
            </w:r>
            <w:r>
              <w:rPr>
                <w:rFonts w:ascii="宋体" w:hAnsi="宋体" w:cs="宋体" w:eastAsia="宋体" w:hint="default"/>
                <w:sz w:val="21"/>
                <w:szCs w:val="21"/>
              </w:rPr>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9"/>
              <w:ind w:left="391" w:right="0"/>
              <w:jc w:val="left"/>
              <w:rPr>
                <w:rFonts w:ascii="宋体" w:hAnsi="宋体" w:cs="宋体" w:eastAsia="宋体" w:hint="default"/>
                <w:sz w:val="21"/>
                <w:szCs w:val="21"/>
              </w:rPr>
            </w:pPr>
            <w:r>
              <w:rPr>
                <w:rFonts w:ascii="宋体" w:hAnsi="宋体" w:cs="宋体" w:eastAsia="宋体" w:hint="default"/>
                <w:color w:val="212121"/>
                <w:sz w:val="21"/>
                <w:szCs w:val="21"/>
              </w:rPr>
              <w:t>期末余额</w:t>
            </w:r>
            <w:r>
              <w:rPr>
                <w:rFonts w:ascii="宋体" w:hAnsi="宋体" w:cs="宋体" w:eastAsia="宋体" w:hint="default"/>
                <w:sz w:val="21"/>
                <w:szCs w:val="21"/>
              </w:rPr>
            </w:r>
          </w:p>
        </w:tc>
      </w:tr>
      <w:tr>
        <w:trPr>
          <w:trHeight w:val="408" w:hRule="exact"/>
        </w:trPr>
        <w:tc>
          <w:tcPr>
            <w:tcW w:w="2016"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7" w:right="0"/>
              <w:jc w:val="center"/>
              <w:rPr>
                <w:rFonts w:ascii="宋体" w:hAnsi="宋体" w:cs="宋体" w:eastAsia="宋体" w:hint="default"/>
                <w:sz w:val="21"/>
                <w:szCs w:val="21"/>
              </w:rPr>
            </w:pPr>
            <w:r>
              <w:rPr>
                <w:rFonts w:ascii="宋体" w:hAnsi="宋体" w:cs="宋体" w:eastAsia="宋体" w:hint="default"/>
                <w:sz w:val="21"/>
                <w:szCs w:val="21"/>
              </w:rPr>
              <w:t>银行定期存款利息</w:t>
            </w:r>
          </w:p>
        </w:tc>
        <w:tc>
          <w:tcPr>
            <w:tcW w:w="16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1"/>
                <w:szCs w:val="21"/>
              </w:rPr>
            </w:pPr>
          </w:p>
        </w:tc>
        <w:tc>
          <w:tcPr>
            <w:tcW w:w="16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99"/>
              <w:jc w:val="right"/>
              <w:rPr>
                <w:rFonts w:ascii="Arial Narrow" w:hAnsi="Arial Narrow" w:cs="Arial Narrow" w:eastAsia="Arial Narrow" w:hint="default"/>
                <w:sz w:val="21"/>
                <w:szCs w:val="21"/>
              </w:rPr>
            </w:pPr>
            <w:r>
              <w:rPr>
                <w:rFonts w:ascii="Arial Narrow"/>
                <w:spacing w:val="-1"/>
                <w:sz w:val="21"/>
              </w:rPr>
              <w:t>4,585,714.54</w:t>
            </w:r>
            <w:r>
              <w:rPr>
                <w:rFonts w:ascii="Arial Narrow"/>
                <w:sz w:val="21"/>
              </w:rPr>
            </w:r>
          </w:p>
        </w:tc>
        <w:tc>
          <w:tcPr>
            <w:tcW w:w="16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1"/>
                <w:szCs w:val="21"/>
              </w:rPr>
            </w:pPr>
          </w:p>
        </w:tc>
        <w:tc>
          <w:tcPr>
            <w:tcW w:w="1632" w:type="dxa"/>
            <w:tcBorders>
              <w:top w:val="single" w:sz="4" w:space="0" w:color="000000"/>
              <w:left w:val="single" w:sz="4" w:space="0" w:color="000000"/>
              <w:bottom w:val="nil" w:sz="6" w:space="0" w:color="auto"/>
              <w:right w:val="nil" w:sz="6" w:space="0" w:color="auto"/>
            </w:tcBorders>
          </w:tcPr>
          <w:p>
            <w:pPr>
              <w:pStyle w:val="TableParagraph"/>
              <w:spacing w:line="240" w:lineRule="auto" w:before="72"/>
              <w:ind w:right="103"/>
              <w:jc w:val="right"/>
              <w:rPr>
                <w:rFonts w:ascii="Arial Narrow" w:hAnsi="Arial Narrow" w:cs="Arial Narrow" w:eastAsia="Arial Narrow" w:hint="default"/>
                <w:sz w:val="21"/>
                <w:szCs w:val="21"/>
              </w:rPr>
            </w:pPr>
            <w:r>
              <w:rPr>
                <w:rFonts w:ascii="Arial Narrow"/>
                <w:spacing w:val="-1"/>
                <w:sz w:val="21"/>
              </w:rPr>
              <w:t>4,585,714.54</w:t>
            </w:r>
            <w:r>
              <w:rPr>
                <w:rFonts w:ascii="Arial Narrow"/>
                <w:sz w:val="21"/>
              </w:rPr>
            </w:r>
          </w:p>
        </w:tc>
      </w:tr>
      <w:tr>
        <w:trPr>
          <w:trHeight w:val="406" w:hRule="exact"/>
        </w:trPr>
        <w:tc>
          <w:tcPr>
            <w:tcW w:w="2016" w:type="dxa"/>
            <w:tcBorders>
              <w:top w:val="nil" w:sz="6" w:space="0" w:color="auto"/>
              <w:left w:val="nil" w:sz="6" w:space="0" w:color="auto"/>
              <w:bottom w:val="single" w:sz="4" w:space="0" w:color="000000"/>
              <w:right w:val="single" w:sz="4" w:space="0" w:color="000000"/>
            </w:tcBorders>
          </w:tcPr>
          <w:p>
            <w:pPr>
              <w:pStyle w:val="TableParagraph"/>
              <w:spacing w:line="240" w:lineRule="auto" w:before="31"/>
              <w:ind w:left="19"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30" w:type="dxa"/>
            <w:vMerge/>
            <w:tcBorders>
              <w:left w:val="single" w:sz="4" w:space="0" w:color="000000"/>
              <w:bottom w:val="single" w:sz="4" w:space="0" w:color="000000"/>
              <w:right w:val="single" w:sz="4" w:space="0" w:color="000000"/>
            </w:tcBorders>
          </w:tcPr>
          <w:p>
            <w:pPr/>
          </w:p>
        </w:tc>
        <w:tc>
          <w:tcPr>
            <w:tcW w:w="16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7"/>
              <w:ind w:right="99"/>
              <w:jc w:val="right"/>
              <w:rPr>
                <w:rFonts w:ascii="Arial Narrow" w:hAnsi="Arial Narrow" w:cs="Arial Narrow" w:eastAsia="Arial Narrow" w:hint="default"/>
                <w:sz w:val="21"/>
                <w:szCs w:val="21"/>
              </w:rPr>
            </w:pPr>
            <w:r>
              <w:rPr>
                <w:rFonts w:ascii="Arial Narrow"/>
                <w:b/>
                <w:spacing w:val="-1"/>
                <w:sz w:val="21"/>
              </w:rPr>
              <w:t>4,585,714.54</w:t>
            </w:r>
            <w:r>
              <w:rPr>
                <w:rFonts w:ascii="Arial Narrow"/>
                <w:sz w:val="21"/>
              </w:rPr>
            </w:r>
          </w:p>
        </w:tc>
        <w:tc>
          <w:tcPr>
            <w:tcW w:w="1632" w:type="dxa"/>
            <w:vMerge/>
            <w:tcBorders>
              <w:left w:val="single" w:sz="4" w:space="0" w:color="000000"/>
              <w:bottom w:val="single" w:sz="4" w:space="0" w:color="000000"/>
              <w:right w:val="single" w:sz="4" w:space="0" w:color="000000"/>
            </w:tcBorders>
          </w:tcPr>
          <w:p>
            <w:pPr/>
          </w:p>
        </w:tc>
        <w:tc>
          <w:tcPr>
            <w:tcW w:w="1632" w:type="dxa"/>
            <w:tcBorders>
              <w:top w:val="nil" w:sz="6" w:space="0" w:color="auto"/>
              <w:left w:val="single" w:sz="4" w:space="0" w:color="000000"/>
              <w:bottom w:val="single" w:sz="4" w:space="0" w:color="000000"/>
              <w:right w:val="nil" w:sz="6" w:space="0" w:color="auto"/>
            </w:tcBorders>
          </w:tcPr>
          <w:p>
            <w:pPr>
              <w:pStyle w:val="TableParagraph"/>
              <w:spacing w:line="240" w:lineRule="auto" w:before="77"/>
              <w:ind w:right="103"/>
              <w:jc w:val="right"/>
              <w:rPr>
                <w:rFonts w:ascii="Arial Narrow" w:hAnsi="Arial Narrow" w:cs="Arial Narrow" w:eastAsia="Arial Narrow" w:hint="default"/>
                <w:sz w:val="21"/>
                <w:szCs w:val="21"/>
              </w:rPr>
            </w:pPr>
            <w:r>
              <w:rPr>
                <w:rFonts w:ascii="Arial Narrow"/>
                <w:b/>
                <w:spacing w:val="-1"/>
                <w:sz w:val="21"/>
              </w:rPr>
              <w:t>4,585,714.54</w:t>
            </w:r>
            <w:r>
              <w:rPr>
                <w:rFonts w:ascii="Arial Narrow"/>
                <w:sz w:val="21"/>
              </w:rPr>
            </w:r>
          </w:p>
        </w:tc>
      </w:tr>
    </w:tbl>
    <w:p>
      <w:pPr>
        <w:spacing w:line="240" w:lineRule="auto" w:before="2"/>
        <w:rPr>
          <w:rFonts w:ascii="宋体" w:hAnsi="宋体" w:cs="宋体" w:eastAsia="宋体" w:hint="default"/>
          <w:b/>
          <w:bCs/>
          <w:sz w:val="11"/>
          <w:szCs w:val="11"/>
        </w:rPr>
      </w:pPr>
    </w:p>
    <w:p>
      <w:pPr>
        <w:spacing w:before="36"/>
        <w:ind w:left="238" w:right="1041" w:firstLine="0"/>
        <w:jc w:val="left"/>
        <w:rPr>
          <w:rFonts w:ascii="宋体" w:hAnsi="宋体" w:cs="宋体" w:eastAsia="宋体" w:hint="default"/>
          <w:sz w:val="21"/>
          <w:szCs w:val="21"/>
        </w:rPr>
      </w:pPr>
      <w:r>
        <w:rPr/>
        <w:pict>
          <v:shape style="position:absolute;margin-left:84.503998pt;margin-top:-28.176306pt;width:426.453769pt;height:.48pt;mso-position-horizontal-relative:page;mso-position-vertical-relative:paragraph;z-index:-1154560" type="#_x0000_t75" stroked="false">
            <v:imagedata r:id="rId233" o:title=""/>
          </v:shape>
        </w:pict>
      </w:r>
      <w:r>
        <w:rPr/>
        <w:pict>
          <v:shape style="position:absolute;margin-left:184.339996pt;margin-top:-8.496296pt;width:.48003pt;height:.72pt;mso-position-horizontal-relative:page;mso-position-vertical-relative:paragraph;z-index:6112" type="#_x0000_t75" stroked="false">
            <v:imagedata r:id="rId234" o:title=""/>
          </v:shape>
        </w:pict>
      </w:r>
      <w:r>
        <w:rPr/>
        <w:pict>
          <v:shape style="position:absolute;margin-left:265.850006pt;margin-top:-8.496296pt;width:.48003pt;height:.72pt;mso-position-horizontal-relative:page;mso-position-vertical-relative:paragraph;z-index:6136" type="#_x0000_t75" stroked="false">
            <v:imagedata r:id="rId234" o:title=""/>
          </v:shape>
        </w:pict>
      </w:r>
      <w:r>
        <w:rPr/>
        <w:pict>
          <v:shape style="position:absolute;margin-left:347.470001pt;margin-top:-8.496296pt;width:.48003pt;height:.72pt;mso-position-horizontal-relative:page;mso-position-vertical-relative:paragraph;z-index:6160" type="#_x0000_t75" stroked="false">
            <v:imagedata r:id="rId234" o:title=""/>
          </v:shape>
        </w:pict>
      </w:r>
      <w:r>
        <w:rPr/>
        <w:pict>
          <v:shape style="position:absolute;margin-left:429.070007pt;margin-top:-8.496296pt;width:.48003pt;height:.72pt;mso-position-horizontal-relative:page;mso-position-vertical-relative:paragraph;z-index:6184" type="#_x0000_t75" stroked="false">
            <v:imagedata r:id="rId234" o:title=""/>
          </v:shape>
        </w:pict>
      </w:r>
      <w:r>
        <w:rPr>
          <w:rFonts w:ascii="Arial Narrow" w:hAnsi="Arial Narrow" w:cs="Arial Narrow" w:eastAsia="Arial Narrow" w:hint="default"/>
          <w:b/>
          <w:bCs/>
          <w:sz w:val="21"/>
          <w:szCs w:val="21"/>
        </w:rPr>
        <w:t>6</w:t>
      </w:r>
      <w:r>
        <w:rPr>
          <w:rFonts w:ascii="宋体" w:hAnsi="宋体" w:cs="宋体" w:eastAsia="宋体" w:hint="default"/>
          <w:b/>
          <w:bCs/>
          <w:sz w:val="21"/>
          <w:szCs w:val="21"/>
        </w:rPr>
        <w:t>、</w:t>
      </w:r>
      <w:r>
        <w:rPr>
          <w:rFonts w:ascii="宋体" w:hAnsi="宋体" w:cs="宋体" w:eastAsia="宋体" w:hint="default"/>
          <w:b/>
          <w:bCs/>
          <w:spacing w:val="6"/>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tabs>
          <w:tab w:pos="965" w:val="left" w:leader="none"/>
        </w:tabs>
        <w:spacing w:before="197"/>
        <w:ind w:left="245" w:right="1041"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w:t>
        <w:tab/>
        <w:t>存货的分类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203" w:type="dxa"/>
        <w:tblLayout w:type="fixed"/>
        <w:tblCellMar>
          <w:top w:w="0" w:type="dxa"/>
          <w:left w:w="0" w:type="dxa"/>
          <w:bottom w:w="0" w:type="dxa"/>
          <w:right w:w="0" w:type="dxa"/>
        </w:tblCellMar>
        <w:tblLook w:val="01E0"/>
      </w:tblPr>
      <w:tblGrid>
        <w:gridCol w:w="1441"/>
        <w:gridCol w:w="1222"/>
        <w:gridCol w:w="982"/>
        <w:gridCol w:w="1222"/>
        <w:gridCol w:w="1308"/>
        <w:gridCol w:w="973"/>
        <w:gridCol w:w="1237"/>
      </w:tblGrid>
      <w:tr>
        <w:trPr>
          <w:trHeight w:val="306" w:hRule="exact"/>
        </w:trPr>
        <w:tc>
          <w:tcPr>
            <w:tcW w:w="1441" w:type="dxa"/>
            <w:tcBorders>
              <w:top w:val="nil" w:sz="6" w:space="0" w:color="auto"/>
              <w:left w:val="nil" w:sz="6" w:space="0" w:color="auto"/>
              <w:bottom w:val="single" w:sz="4" w:space="0" w:color="000000"/>
              <w:right w:val="nil" w:sz="6" w:space="0" w:color="auto"/>
            </w:tcBorders>
          </w:tcPr>
          <w:p>
            <w:pPr/>
          </w:p>
        </w:tc>
        <w:tc>
          <w:tcPr>
            <w:tcW w:w="1222" w:type="dxa"/>
            <w:tcBorders>
              <w:top w:val="nil" w:sz="6" w:space="0" w:color="auto"/>
              <w:left w:val="nil" w:sz="6" w:space="0" w:color="auto"/>
              <w:bottom w:val="single" w:sz="4" w:space="0" w:color="000000"/>
              <w:right w:val="nil" w:sz="6" w:space="0" w:color="auto"/>
            </w:tcBorders>
          </w:tcPr>
          <w:p>
            <w:pPr>
              <w:pStyle w:val="TableParagraph"/>
              <w:spacing w:line="211" w:lineRule="exact"/>
              <w:ind w:left="189"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82" w:type="dxa"/>
            <w:tcBorders>
              <w:top w:val="nil" w:sz="6" w:space="0" w:color="auto"/>
              <w:left w:val="nil" w:sz="6" w:space="0" w:color="auto"/>
              <w:bottom w:val="single" w:sz="4" w:space="0" w:color="000000"/>
              <w:right w:val="nil" w:sz="6" w:space="0" w:color="auto"/>
            </w:tcBorders>
          </w:tcPr>
          <w:p>
            <w:pPr>
              <w:pStyle w:val="TableParagraph"/>
              <w:spacing w:line="153" w:lineRule="exact"/>
              <w:ind w:left="172" w:right="0"/>
              <w:jc w:val="left"/>
              <w:rPr>
                <w:rFonts w:ascii="宋体" w:hAnsi="宋体" w:cs="宋体" w:eastAsia="宋体" w:hint="default"/>
                <w:sz w:val="21"/>
                <w:szCs w:val="21"/>
              </w:rPr>
            </w:pPr>
            <w:r>
              <w:rPr>
                <w:rFonts w:ascii="宋体" w:hAnsi="宋体" w:cs="宋体" w:eastAsia="宋体" w:hint="default"/>
                <w:b/>
                <w:bCs/>
                <w:sz w:val="21"/>
                <w:szCs w:val="21"/>
              </w:rPr>
              <w:t>跌价准</w:t>
            </w:r>
            <w:r>
              <w:rPr>
                <w:rFonts w:ascii="宋体" w:hAnsi="宋体" w:cs="宋体" w:eastAsia="宋体" w:hint="default"/>
                <w:sz w:val="21"/>
                <w:szCs w:val="21"/>
              </w:rPr>
            </w:r>
          </w:p>
        </w:tc>
        <w:tc>
          <w:tcPr>
            <w:tcW w:w="1222" w:type="dxa"/>
            <w:tcBorders>
              <w:top w:val="nil" w:sz="6" w:space="0" w:color="auto"/>
              <w:left w:val="nil" w:sz="6" w:space="0" w:color="auto"/>
              <w:bottom w:val="single" w:sz="4" w:space="0" w:color="000000"/>
              <w:right w:val="nil" w:sz="6" w:space="0" w:color="auto"/>
            </w:tcBorders>
          </w:tcPr>
          <w:p>
            <w:pPr>
              <w:pStyle w:val="TableParagraph"/>
              <w:spacing w:line="211" w:lineRule="exact"/>
              <w:ind w:left="187"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c>
          <w:tcPr>
            <w:tcW w:w="1308" w:type="dxa"/>
            <w:tcBorders>
              <w:top w:val="nil" w:sz="6" w:space="0" w:color="auto"/>
              <w:left w:val="nil" w:sz="6" w:space="0" w:color="auto"/>
              <w:bottom w:val="single" w:sz="4" w:space="0" w:color="000000"/>
              <w:right w:val="single" w:sz="4" w:space="0" w:color="000000"/>
            </w:tcBorders>
          </w:tcPr>
          <w:p>
            <w:pPr>
              <w:pStyle w:val="TableParagraph"/>
              <w:spacing w:line="211" w:lineRule="exact"/>
              <w:ind w:left="232"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73" w:type="dxa"/>
            <w:tcBorders>
              <w:top w:val="nil" w:sz="6" w:space="0" w:color="auto"/>
              <w:left w:val="single" w:sz="4" w:space="0" w:color="000000"/>
              <w:bottom w:val="single" w:sz="4" w:space="0" w:color="000000"/>
              <w:right w:val="single" w:sz="4" w:space="0" w:color="000000"/>
            </w:tcBorders>
          </w:tcPr>
          <w:p>
            <w:pPr>
              <w:pStyle w:val="TableParagraph"/>
              <w:spacing w:line="153" w:lineRule="exact"/>
              <w:ind w:left="163" w:right="0"/>
              <w:jc w:val="left"/>
              <w:rPr>
                <w:rFonts w:ascii="宋体" w:hAnsi="宋体" w:cs="宋体" w:eastAsia="宋体" w:hint="default"/>
                <w:sz w:val="21"/>
                <w:szCs w:val="21"/>
              </w:rPr>
            </w:pPr>
            <w:r>
              <w:rPr>
                <w:rFonts w:ascii="宋体" w:hAnsi="宋体" w:cs="宋体" w:eastAsia="宋体" w:hint="default"/>
                <w:b/>
                <w:bCs/>
                <w:sz w:val="21"/>
                <w:szCs w:val="21"/>
              </w:rPr>
              <w:t>跌价准</w:t>
            </w:r>
            <w:r>
              <w:rPr>
                <w:rFonts w:ascii="宋体" w:hAnsi="宋体" w:cs="宋体" w:eastAsia="宋体" w:hint="default"/>
                <w:sz w:val="21"/>
                <w:szCs w:val="21"/>
              </w:rPr>
            </w:r>
          </w:p>
        </w:tc>
        <w:tc>
          <w:tcPr>
            <w:tcW w:w="1237" w:type="dxa"/>
            <w:tcBorders>
              <w:top w:val="nil" w:sz="6" w:space="0" w:color="auto"/>
              <w:left w:val="single" w:sz="4" w:space="0" w:color="000000"/>
              <w:bottom w:val="single" w:sz="4" w:space="0" w:color="000000"/>
              <w:right w:val="nil" w:sz="6" w:space="0" w:color="auto"/>
            </w:tcBorders>
          </w:tcPr>
          <w:p>
            <w:pPr>
              <w:pStyle w:val="TableParagraph"/>
              <w:spacing w:line="211" w:lineRule="exact"/>
              <w:ind w:left="227"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308" w:hRule="exact"/>
        </w:trPr>
        <w:tc>
          <w:tcPr>
            <w:tcW w:w="1441"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right="561"/>
              <w:jc w:val="right"/>
              <w:rPr>
                <w:rFonts w:ascii="宋体" w:hAnsi="宋体" w:cs="宋体" w:eastAsia="宋体" w:hint="default"/>
                <w:sz w:val="21"/>
                <w:szCs w:val="21"/>
              </w:rPr>
            </w:pPr>
            <w:r>
              <w:rPr>
                <w:rFonts w:ascii="宋体" w:hAnsi="宋体" w:cs="宋体" w:eastAsia="宋体" w:hint="default"/>
                <w:spacing w:val="-1"/>
                <w:sz w:val="21"/>
                <w:szCs w:val="21"/>
              </w:rPr>
              <w:t>库存商品</w:t>
            </w:r>
          </w:p>
        </w:tc>
        <w:tc>
          <w:tcPr>
            <w:tcW w:w="1222" w:type="dxa"/>
            <w:tcBorders>
              <w:top w:val="single" w:sz="4" w:space="0" w:color="000000"/>
              <w:left w:val="nil" w:sz="6" w:space="0" w:color="auto"/>
              <w:bottom w:val="nil" w:sz="6" w:space="0" w:color="auto"/>
              <w:right w:val="nil" w:sz="6" w:space="0" w:color="auto"/>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spacing w:val="-1"/>
                <w:sz w:val="21"/>
              </w:rPr>
              <w:t>238,352.00</w:t>
            </w:r>
            <w:r>
              <w:rPr>
                <w:rFonts w:ascii="Arial Narrow"/>
                <w:sz w:val="21"/>
              </w:rPr>
            </w:r>
          </w:p>
        </w:tc>
        <w:tc>
          <w:tcPr>
            <w:tcW w:w="982" w:type="dxa"/>
            <w:tcBorders>
              <w:top w:val="single" w:sz="4" w:space="0" w:color="000000"/>
              <w:left w:val="nil" w:sz="6" w:space="0" w:color="auto"/>
              <w:bottom w:val="nil" w:sz="6" w:space="0" w:color="auto"/>
              <w:right w:val="nil" w:sz="6" w:space="0" w:color="auto"/>
            </w:tcBorders>
          </w:tcPr>
          <w:p>
            <w:pPr/>
          </w:p>
        </w:tc>
        <w:tc>
          <w:tcPr>
            <w:tcW w:w="1222" w:type="dxa"/>
            <w:tcBorders>
              <w:top w:val="single" w:sz="4" w:space="0" w:color="000000"/>
              <w:left w:val="nil" w:sz="6" w:space="0" w:color="auto"/>
              <w:bottom w:val="nil" w:sz="6" w:space="0" w:color="auto"/>
              <w:right w:val="nil" w:sz="6" w:space="0" w:color="auto"/>
            </w:tcBorders>
          </w:tcPr>
          <w:p>
            <w:pPr>
              <w:pStyle w:val="TableParagraph"/>
              <w:spacing w:line="240" w:lineRule="auto" w:before="67"/>
              <w:ind w:right="106"/>
              <w:jc w:val="right"/>
              <w:rPr>
                <w:rFonts w:ascii="Arial Narrow" w:hAnsi="Arial Narrow" w:cs="Arial Narrow" w:eastAsia="Arial Narrow" w:hint="default"/>
                <w:sz w:val="21"/>
                <w:szCs w:val="21"/>
              </w:rPr>
            </w:pPr>
            <w:r>
              <w:rPr>
                <w:rFonts w:ascii="Arial Narrow"/>
                <w:spacing w:val="-1"/>
                <w:sz w:val="21"/>
              </w:rPr>
              <w:t>238,352.00</w:t>
            </w:r>
            <w:r>
              <w:rPr>
                <w:rFonts w:ascii="Arial Narrow"/>
                <w:sz w:val="21"/>
              </w:rPr>
            </w:r>
          </w:p>
        </w:tc>
        <w:tc>
          <w:tcPr>
            <w:tcW w:w="1308" w:type="dxa"/>
            <w:tcBorders>
              <w:top w:val="single" w:sz="4" w:space="0" w:color="000000"/>
              <w:left w:val="nil" w:sz="6" w:space="0" w:color="auto"/>
              <w:bottom w:val="nil" w:sz="6" w:space="0" w:color="auto"/>
              <w:right w:val="single" w:sz="4" w:space="0" w:color="000000"/>
            </w:tcBorders>
          </w:tcPr>
          <w:p>
            <w:pPr/>
          </w:p>
        </w:tc>
        <w:tc>
          <w:tcPr>
            <w:tcW w:w="973" w:type="dxa"/>
            <w:tcBorders>
              <w:top w:val="single" w:sz="4" w:space="0" w:color="000000"/>
              <w:left w:val="single" w:sz="4" w:space="0" w:color="000000"/>
              <w:bottom w:val="nil" w:sz="6" w:space="0" w:color="auto"/>
              <w:right w:val="single" w:sz="4" w:space="0" w:color="000000"/>
            </w:tcBorders>
          </w:tcPr>
          <w:p>
            <w:pPr/>
          </w:p>
        </w:tc>
        <w:tc>
          <w:tcPr>
            <w:tcW w:w="1237" w:type="dxa"/>
            <w:tcBorders>
              <w:top w:val="single" w:sz="4" w:space="0" w:color="000000"/>
              <w:left w:val="single" w:sz="4" w:space="0" w:color="000000"/>
              <w:bottom w:val="nil" w:sz="6" w:space="0" w:color="auto"/>
              <w:right w:val="nil" w:sz="6" w:space="0" w:color="auto"/>
            </w:tcBorders>
          </w:tcPr>
          <w:p>
            <w:pPr/>
          </w:p>
        </w:tc>
      </w:tr>
      <w:tr>
        <w:trPr>
          <w:trHeight w:val="93" w:hRule="exact"/>
        </w:trPr>
        <w:tc>
          <w:tcPr>
            <w:tcW w:w="1441"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1237" w:type="dxa"/>
            <w:tcBorders>
              <w:top w:val="nil" w:sz="6" w:space="0" w:color="auto"/>
              <w:left w:val="single" w:sz="4" w:space="0" w:color="000000"/>
              <w:bottom w:val="nil" w:sz="6" w:space="0" w:color="auto"/>
              <w:right w:val="nil" w:sz="6" w:space="0" w:color="auto"/>
            </w:tcBorders>
          </w:tcPr>
          <w:p>
            <w:pPr/>
          </w:p>
        </w:tc>
      </w:tr>
      <w:tr>
        <w:trPr>
          <w:trHeight w:val="306" w:hRule="exact"/>
        </w:trPr>
        <w:tc>
          <w:tcPr>
            <w:tcW w:w="144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right="557"/>
              <w:jc w:val="right"/>
              <w:rPr>
                <w:rFonts w:ascii="宋体" w:hAnsi="宋体" w:cs="宋体" w:eastAsia="宋体" w:hint="default"/>
                <w:sz w:val="21"/>
                <w:szCs w:val="21"/>
              </w:rPr>
            </w:pPr>
            <w:r>
              <w:rPr>
                <w:rFonts w:ascii="宋体" w:hAnsi="宋体" w:cs="宋体" w:eastAsia="宋体" w:hint="default"/>
                <w:spacing w:val="-1"/>
                <w:sz w:val="21"/>
                <w:szCs w:val="21"/>
              </w:rPr>
              <w:t>劳务成本</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4"/>
              <w:jc w:val="right"/>
              <w:rPr>
                <w:rFonts w:ascii="Arial Narrow" w:hAnsi="Arial Narrow" w:cs="Arial Narrow" w:eastAsia="Arial Narrow" w:hint="default"/>
                <w:sz w:val="21"/>
                <w:szCs w:val="21"/>
              </w:rPr>
            </w:pPr>
            <w:r>
              <w:rPr>
                <w:rFonts w:ascii="Arial Narrow"/>
                <w:spacing w:val="-1"/>
                <w:sz w:val="21"/>
              </w:rPr>
              <w:t>1,215,197.24</w:t>
            </w:r>
            <w:r>
              <w:rPr>
                <w:rFonts w:ascii="Arial Narrow"/>
                <w:sz w:val="21"/>
              </w:rPr>
            </w:r>
          </w:p>
        </w:tc>
        <w:tc>
          <w:tcPr>
            <w:tcW w:w="982"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6"/>
              <w:jc w:val="right"/>
              <w:rPr>
                <w:rFonts w:ascii="Arial Narrow" w:hAnsi="Arial Narrow" w:cs="Arial Narrow" w:eastAsia="Arial Narrow" w:hint="default"/>
                <w:sz w:val="21"/>
                <w:szCs w:val="21"/>
              </w:rPr>
            </w:pPr>
            <w:r>
              <w:rPr>
                <w:rFonts w:ascii="Arial Narrow"/>
                <w:spacing w:val="-1"/>
                <w:sz w:val="21"/>
              </w:rPr>
              <w:t>1,215,197.24</w:t>
            </w:r>
            <w:r>
              <w:rPr>
                <w:rFonts w:ascii="Arial Narrow"/>
                <w:sz w:val="21"/>
              </w:rPr>
            </w:r>
          </w:p>
        </w:tc>
        <w:tc>
          <w:tcPr>
            <w:tcW w:w="130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94" w:right="0"/>
              <w:jc w:val="left"/>
              <w:rPr>
                <w:rFonts w:ascii="Arial Narrow" w:hAnsi="Arial Narrow" w:cs="Arial Narrow" w:eastAsia="Arial Narrow" w:hint="default"/>
                <w:sz w:val="21"/>
                <w:szCs w:val="21"/>
              </w:rPr>
            </w:pPr>
            <w:r>
              <w:rPr>
                <w:rFonts w:ascii="Arial Narrow"/>
                <w:sz w:val="21"/>
              </w:rPr>
              <w:t>3,773,320.56</w:t>
            </w:r>
          </w:p>
        </w:tc>
        <w:tc>
          <w:tcPr>
            <w:tcW w:w="973" w:type="dxa"/>
            <w:tcBorders>
              <w:top w:val="nil" w:sz="6" w:space="0" w:color="auto"/>
              <w:left w:val="single" w:sz="4" w:space="0" w:color="000000"/>
              <w:bottom w:val="nil" w:sz="6" w:space="0" w:color="auto"/>
              <w:right w:val="single" w:sz="4" w:space="0" w:color="000000"/>
            </w:tcBorders>
          </w:tcPr>
          <w:p>
            <w:pPr/>
          </w:p>
        </w:tc>
        <w:tc>
          <w:tcPr>
            <w:tcW w:w="1237"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189" w:right="0"/>
              <w:jc w:val="left"/>
              <w:rPr>
                <w:rFonts w:ascii="Arial Narrow" w:hAnsi="Arial Narrow" w:cs="Arial Narrow" w:eastAsia="Arial Narrow" w:hint="default"/>
                <w:sz w:val="21"/>
                <w:szCs w:val="21"/>
              </w:rPr>
            </w:pPr>
            <w:r>
              <w:rPr>
                <w:rFonts w:ascii="Arial Narrow"/>
                <w:sz w:val="21"/>
              </w:rPr>
              <w:t>3,773,320.56</w:t>
            </w:r>
          </w:p>
        </w:tc>
      </w:tr>
      <w:tr>
        <w:trPr>
          <w:trHeight w:val="93" w:hRule="exact"/>
        </w:trPr>
        <w:tc>
          <w:tcPr>
            <w:tcW w:w="1441"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1237"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441"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540"/>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22"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b/>
                <w:spacing w:val="-1"/>
                <w:sz w:val="21"/>
              </w:rPr>
              <w:t>1,453,549.24</w:t>
            </w:r>
            <w:r>
              <w:rPr>
                <w:rFonts w:ascii="Arial Narrow"/>
                <w:sz w:val="21"/>
              </w:rPr>
            </w:r>
          </w:p>
        </w:tc>
        <w:tc>
          <w:tcPr>
            <w:tcW w:w="982" w:type="dxa"/>
            <w:tcBorders>
              <w:top w:val="nil" w:sz="6" w:space="0" w:color="auto"/>
              <w:left w:val="nil" w:sz="6" w:space="0" w:color="auto"/>
              <w:bottom w:val="single" w:sz="4" w:space="0" w:color="000000"/>
              <w:right w:val="nil" w:sz="6" w:space="0" w:color="auto"/>
            </w:tcBorders>
          </w:tcPr>
          <w:p>
            <w:pPr/>
          </w:p>
        </w:tc>
        <w:tc>
          <w:tcPr>
            <w:tcW w:w="1222" w:type="dxa"/>
            <w:tcBorders>
              <w:top w:val="nil" w:sz="6" w:space="0" w:color="auto"/>
              <w:left w:val="nil" w:sz="6" w:space="0" w:color="auto"/>
              <w:bottom w:val="single" w:sz="4" w:space="0" w:color="000000"/>
              <w:right w:val="nil" w:sz="6" w:space="0" w:color="auto"/>
            </w:tcBorders>
          </w:tcPr>
          <w:p>
            <w:pPr>
              <w:pStyle w:val="TableParagraph"/>
              <w:spacing w:line="240" w:lineRule="auto" w:before="67"/>
              <w:ind w:right="106"/>
              <w:jc w:val="right"/>
              <w:rPr>
                <w:rFonts w:ascii="Arial Narrow" w:hAnsi="Arial Narrow" w:cs="Arial Narrow" w:eastAsia="Arial Narrow" w:hint="default"/>
                <w:sz w:val="21"/>
                <w:szCs w:val="21"/>
              </w:rPr>
            </w:pPr>
            <w:r>
              <w:rPr>
                <w:rFonts w:ascii="Arial Narrow"/>
                <w:b/>
                <w:spacing w:val="-1"/>
                <w:sz w:val="21"/>
              </w:rPr>
              <w:t>1,453,549.24</w:t>
            </w:r>
            <w:r>
              <w:rPr>
                <w:rFonts w:ascii="Arial Narrow"/>
                <w:sz w:val="21"/>
              </w:rPr>
            </w:r>
          </w:p>
        </w:tc>
        <w:tc>
          <w:tcPr>
            <w:tcW w:w="1308" w:type="dxa"/>
            <w:tcBorders>
              <w:top w:val="nil" w:sz="6" w:space="0" w:color="auto"/>
              <w:left w:val="nil" w:sz="6" w:space="0" w:color="auto"/>
              <w:bottom w:val="single" w:sz="4" w:space="0" w:color="000000"/>
              <w:right w:val="single" w:sz="4" w:space="0" w:color="000000"/>
            </w:tcBorders>
          </w:tcPr>
          <w:p>
            <w:pPr>
              <w:pStyle w:val="TableParagraph"/>
              <w:spacing w:line="240" w:lineRule="auto" w:before="67"/>
              <w:ind w:left="194" w:right="0"/>
              <w:jc w:val="left"/>
              <w:rPr>
                <w:rFonts w:ascii="Arial Narrow" w:hAnsi="Arial Narrow" w:cs="Arial Narrow" w:eastAsia="Arial Narrow" w:hint="default"/>
                <w:sz w:val="21"/>
                <w:szCs w:val="21"/>
              </w:rPr>
            </w:pPr>
            <w:r>
              <w:rPr>
                <w:rFonts w:ascii="Arial Narrow"/>
                <w:b/>
                <w:sz w:val="21"/>
              </w:rPr>
              <w:t>3,773,320.56</w:t>
            </w:r>
            <w:r>
              <w:rPr>
                <w:rFonts w:ascii="Arial Narrow"/>
                <w:sz w:val="21"/>
              </w:rPr>
            </w:r>
          </w:p>
        </w:tc>
        <w:tc>
          <w:tcPr>
            <w:tcW w:w="973" w:type="dxa"/>
            <w:tcBorders>
              <w:top w:val="nil" w:sz="6" w:space="0" w:color="auto"/>
              <w:left w:val="single" w:sz="4" w:space="0" w:color="000000"/>
              <w:bottom w:val="single" w:sz="4" w:space="0" w:color="000000"/>
              <w:right w:val="single" w:sz="4" w:space="0" w:color="000000"/>
            </w:tcBorders>
          </w:tcPr>
          <w:p>
            <w:pPr/>
          </w:p>
        </w:tc>
        <w:tc>
          <w:tcPr>
            <w:tcW w:w="1237"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left="189" w:right="0"/>
              <w:jc w:val="left"/>
              <w:rPr>
                <w:rFonts w:ascii="Arial Narrow" w:hAnsi="Arial Narrow" w:cs="Arial Narrow" w:eastAsia="Arial Narrow" w:hint="default"/>
                <w:sz w:val="21"/>
                <w:szCs w:val="21"/>
              </w:rPr>
            </w:pPr>
            <w:r>
              <w:rPr>
                <w:rFonts w:ascii="Arial Narrow"/>
                <w:b/>
                <w:sz w:val="21"/>
              </w:rPr>
              <w:t>3,773,320.56</w:t>
            </w:r>
            <w:r>
              <w:rPr>
                <w:rFonts w:ascii="Arial Narrow"/>
                <w:sz w:val="21"/>
              </w:rPr>
            </w:r>
          </w:p>
        </w:tc>
      </w:tr>
    </w:tbl>
    <w:p>
      <w:pPr>
        <w:spacing w:line="240" w:lineRule="auto" w:before="3"/>
        <w:rPr>
          <w:rFonts w:ascii="宋体" w:hAnsi="宋体" w:cs="宋体" w:eastAsia="宋体" w:hint="default"/>
          <w:sz w:val="5"/>
          <w:szCs w:val="5"/>
        </w:rPr>
      </w:pPr>
    </w:p>
    <w:p>
      <w:pPr>
        <w:spacing w:line="282" w:lineRule="exact" w:before="36"/>
        <w:ind w:left="662" w:right="1041" w:firstLine="0"/>
        <w:jc w:val="left"/>
        <w:rPr>
          <w:rFonts w:ascii="Arial Narrow" w:hAnsi="Arial Narrow" w:cs="Arial Narrow" w:eastAsia="Arial Narrow" w:hint="default"/>
          <w:sz w:val="21"/>
          <w:szCs w:val="21"/>
        </w:rPr>
      </w:pPr>
      <w:r>
        <w:rPr/>
        <w:pict>
          <v:group style="position:absolute;margin-left:84.263992pt;margin-top:-103.436333pt;width:426.95pt;height:99.3pt;mso-position-horizontal-relative:page;mso-position-vertical-relative:paragraph;z-index:-1154368" coordorigin="1685,-2069" coordsize="8539,1986">
            <v:group style="position:absolute;left:1690;top:-2064;width:1510;height:2" coordorigin="1690,-2064" coordsize="1510,2">
              <v:shape style="position:absolute;left:1690;top:-2064;width:1510;height:2" coordorigin="1690,-2064" coordsize="1510,0" path="m1690,-2064l3200,-2064e" filled="false" stroked="true" strokeweight=".48001pt" strokecolor="#000000">
                <v:path arrowok="t"/>
              </v:shape>
            </v:group>
            <v:group style="position:absolute;left:3200;top:-2064;width:10;height:2" coordorigin="3200,-2064" coordsize="10,2">
              <v:shape style="position:absolute;left:3200;top:-2064;width:10;height:2" coordorigin="3200,-2064" coordsize="10,0" path="m3200,-2064l3209,-2064e" filled="false" stroked="true" strokeweight=".48001pt" strokecolor="#000000">
                <v:path arrowok="t"/>
              </v:shape>
            </v:group>
            <v:group style="position:absolute;left:3209;top:-2064;width:3417;height:2" coordorigin="3209,-2064" coordsize="3417,2">
              <v:shape style="position:absolute;left:3209;top:-2064;width:3417;height:2" coordorigin="3209,-2064" coordsize="3417,0" path="m3209,-2064l6625,-2064e" filled="false" stroked="true" strokeweight=".48001pt" strokecolor="#000000">
                <v:path arrowok="t"/>
              </v:shape>
            </v:group>
            <v:group style="position:absolute;left:6625;top:-2064;width:10;height:2" coordorigin="6625,-2064" coordsize="10,2">
              <v:shape style="position:absolute;left:6625;top:-2064;width:10;height:2" coordorigin="6625,-2064" coordsize="10,0" path="m6625,-2064l6635,-2064e" filled="false" stroked="true" strokeweight=".48001pt" strokecolor="#000000">
                <v:path arrowok="t"/>
              </v:shape>
            </v:group>
            <v:group style="position:absolute;left:6635;top:-2064;width:3584;height:2" coordorigin="6635,-2064" coordsize="3584,2">
              <v:shape style="position:absolute;left:6635;top:-2064;width:3584;height:2" coordorigin="6635,-2064" coordsize="3584,0" path="m6635,-2064l10219,-2064e" filled="false" stroked="true" strokeweight=".48001pt" strokecolor="#000000">
                <v:path arrowok="t"/>
              </v:shape>
            </v:group>
            <v:group style="position:absolute;left:3200;top:-2059;width:10;height:20" coordorigin="3200,-2059" coordsize="10,20">
              <v:shape style="position:absolute;left:3200;top:-2059;width:10;height:20" coordorigin="3200,-2059" coordsize="10,20" path="m3200,-2040l3209,-2040,3209,-2059,3200,-2059,3200,-2040xe" filled="true" fillcolor="#000000" stroked="false">
                <v:path arrowok="t"/>
                <v:fill type="solid"/>
              </v:shape>
            </v:group>
            <v:group style="position:absolute;left:3200;top:-2040;width:10;height:20" coordorigin="3200,-2040" coordsize="10,20">
              <v:shape style="position:absolute;left:3200;top:-2040;width:10;height:20" coordorigin="3200,-2040" coordsize="10,20" path="m3200,-2021l3209,-2021,3209,-2040,3200,-2040,3200,-2021xe" filled="true" fillcolor="#000000" stroked="false">
                <v:path arrowok="t"/>
                <v:fill type="solid"/>
              </v:shape>
            </v:group>
            <v:group style="position:absolute;left:3200;top:-2021;width:10;height:20" coordorigin="3200,-2021" coordsize="10,20">
              <v:shape style="position:absolute;left:3200;top:-2021;width:10;height:20" coordorigin="3200,-2021" coordsize="10,20" path="m3200,-2002l3209,-2002,3209,-2021,3200,-2021,3200,-2002xe" filled="true" fillcolor="#000000" stroked="false">
                <v:path arrowok="t"/>
                <v:fill type="solid"/>
              </v:shape>
            </v:group>
            <v:group style="position:absolute;left:3200;top:-2002;width:10;height:20" coordorigin="3200,-2002" coordsize="10,20">
              <v:shape style="position:absolute;left:3200;top:-2002;width:10;height:20" coordorigin="3200,-2002" coordsize="10,20" path="m3200,-1982l3209,-1982,3209,-2002,3200,-2002,3200,-1982xe" filled="true" fillcolor="#000000" stroked="false">
                <v:path arrowok="t"/>
                <v:fill type="solid"/>
              </v:shape>
            </v:group>
            <v:group style="position:absolute;left:3200;top:-1982;width:10;height:20" coordorigin="3200,-1982" coordsize="10,20">
              <v:shape style="position:absolute;left:3200;top:-1982;width:10;height:20" coordorigin="3200,-1982" coordsize="10,20" path="m3200,-1963l3209,-1963,3209,-1982,3200,-1982,3200,-1963xe" filled="true" fillcolor="#000000" stroked="false">
                <v:path arrowok="t"/>
                <v:fill type="solid"/>
              </v:shape>
            </v:group>
            <v:group style="position:absolute;left:3200;top:-1963;width:10;height:20" coordorigin="3200,-1963" coordsize="10,20">
              <v:shape style="position:absolute;left:3200;top:-1963;width:10;height:20" coordorigin="3200,-1963" coordsize="10,20" path="m3200,-1944l3209,-1944,3209,-1963,3200,-1963,3200,-1944xe" filled="true" fillcolor="#000000" stroked="false">
                <v:path arrowok="t"/>
                <v:fill type="solid"/>
              </v:shape>
            </v:group>
            <v:group style="position:absolute;left:3200;top:-1944;width:10;height:20" coordorigin="3200,-1944" coordsize="10,20">
              <v:shape style="position:absolute;left:3200;top:-1944;width:10;height:20" coordorigin="3200,-1944" coordsize="10,20" path="m3200,-1925l3209,-1925,3209,-1944,3200,-1944,3200,-1925xe" filled="true" fillcolor="#000000" stroked="false">
                <v:path arrowok="t"/>
                <v:fill type="solid"/>
              </v:shape>
            </v:group>
            <v:group style="position:absolute;left:3200;top:-1925;width:10;height:20" coordorigin="3200,-1925" coordsize="10,20">
              <v:shape style="position:absolute;left:3200;top:-1925;width:10;height:20" coordorigin="3200,-1925" coordsize="10,20" path="m3200,-1906l3209,-1906,3209,-1925,3200,-1925,3200,-1906xe" filled="true" fillcolor="#000000" stroked="false">
                <v:path arrowok="t"/>
                <v:fill type="solid"/>
              </v:shape>
            </v:group>
            <v:group style="position:absolute;left:3200;top:-1906;width:10;height:20" coordorigin="3200,-1906" coordsize="10,20">
              <v:shape style="position:absolute;left:3200;top:-1906;width:10;height:20" coordorigin="3200,-1906" coordsize="10,20" path="m3200,-1886l3209,-1886,3209,-1906,3200,-1906,3200,-1886xe" filled="true" fillcolor="#000000" stroked="false">
                <v:path arrowok="t"/>
                <v:fill type="solid"/>
              </v:shape>
            </v:group>
            <v:group style="position:absolute;left:3200;top:-1886;width:10;height:20" coordorigin="3200,-1886" coordsize="10,20">
              <v:shape style="position:absolute;left:3200;top:-1886;width:10;height:20" coordorigin="3200,-1886" coordsize="10,20" path="m3200,-1867l3209,-1867,3209,-1886,3200,-1886,3200,-1867xe" filled="true" fillcolor="#000000" stroked="false">
                <v:path arrowok="t"/>
                <v:fill type="solid"/>
              </v:shape>
            </v:group>
            <v:group style="position:absolute;left:3200;top:-1867;width:10;height:20" coordorigin="3200,-1867" coordsize="10,20">
              <v:shape style="position:absolute;left:3200;top:-1867;width:10;height:20" coordorigin="3200,-1867" coordsize="10,20" path="m3200,-1848l3209,-1848,3209,-1867,3200,-1867,3200,-1848xe" filled="true" fillcolor="#000000" stroked="false">
                <v:path arrowok="t"/>
                <v:fill type="solid"/>
              </v:shape>
            </v:group>
            <v:group style="position:absolute;left:3200;top:-1848;width:10;height:20" coordorigin="3200,-1848" coordsize="10,20">
              <v:shape style="position:absolute;left:3200;top:-1848;width:10;height:20" coordorigin="3200,-1848" coordsize="10,20" path="m3200,-1829l3209,-1829,3209,-1848,3200,-1848,3200,-1829xe" filled="true" fillcolor="#000000" stroked="false">
                <v:path arrowok="t"/>
                <v:fill type="solid"/>
              </v:shape>
            </v:group>
            <v:group style="position:absolute;left:3200;top:-1829;width:10;height:20" coordorigin="3200,-1829" coordsize="10,20">
              <v:shape style="position:absolute;left:3200;top:-1829;width:10;height:20" coordorigin="3200,-1829" coordsize="10,20" path="m3200,-1810l3209,-1810,3209,-1829,3200,-1829,3200,-1810xe" filled="true" fillcolor="#000000" stroked="false">
                <v:path arrowok="t"/>
                <v:fill type="solid"/>
              </v:shape>
            </v:group>
            <v:group style="position:absolute;left:3200;top:-1810;width:10;height:20" coordorigin="3200,-1810" coordsize="10,20">
              <v:shape style="position:absolute;left:3200;top:-1810;width:10;height:20" coordorigin="3200,-1810" coordsize="10,20" path="m3200,-1790l3209,-1790,3209,-1810,3200,-1810,3200,-1790xe" filled="true" fillcolor="#000000" stroked="false">
                <v:path arrowok="t"/>
                <v:fill type="solid"/>
              </v:shape>
            </v:group>
            <v:group style="position:absolute;left:3200;top:-1790;width:10;height:20" coordorigin="3200,-1790" coordsize="10,20">
              <v:shape style="position:absolute;left:3200;top:-1790;width:10;height:20" coordorigin="3200,-1790" coordsize="10,20" path="m3200,-1771l3209,-1771,3209,-1790,3200,-1790,3200,-1771xe" filled="true" fillcolor="#000000" stroked="false">
                <v:path arrowok="t"/>
                <v:fill type="solid"/>
              </v:shape>
            </v:group>
            <v:group style="position:absolute;left:6625;top:-2059;width:10;height:20" coordorigin="6625,-2059" coordsize="10,20">
              <v:shape style="position:absolute;left:6625;top:-2059;width:10;height:20" coordorigin="6625,-2059" coordsize="10,20" path="m6625,-2040l6635,-2040,6635,-2059,6625,-2059,6625,-2040xe" filled="true" fillcolor="#000000" stroked="false">
                <v:path arrowok="t"/>
                <v:fill type="solid"/>
              </v:shape>
            </v:group>
            <v:group style="position:absolute;left:6625;top:-2040;width:10;height:20" coordorigin="6625,-2040" coordsize="10,20">
              <v:shape style="position:absolute;left:6625;top:-2040;width:10;height:20" coordorigin="6625,-2040" coordsize="10,20" path="m6625,-2021l6635,-2021,6635,-2040,6625,-2040,6625,-2021xe" filled="true" fillcolor="#000000" stroked="false">
                <v:path arrowok="t"/>
                <v:fill type="solid"/>
              </v:shape>
            </v:group>
            <v:group style="position:absolute;left:6625;top:-2021;width:10;height:20" coordorigin="6625,-2021" coordsize="10,20">
              <v:shape style="position:absolute;left:6625;top:-2021;width:10;height:20" coordorigin="6625,-2021" coordsize="10,20" path="m6625,-2002l6635,-2002,6635,-2021,6625,-2021,6625,-2002xe" filled="true" fillcolor="#000000" stroked="false">
                <v:path arrowok="t"/>
                <v:fill type="solid"/>
              </v:shape>
            </v:group>
            <v:group style="position:absolute;left:6625;top:-2002;width:10;height:20" coordorigin="6625,-2002" coordsize="10,20">
              <v:shape style="position:absolute;left:6625;top:-2002;width:10;height:20" coordorigin="6625,-2002" coordsize="10,20" path="m6625,-1982l6635,-1982,6635,-2002,6625,-2002,6625,-1982xe" filled="true" fillcolor="#000000" stroked="false">
                <v:path arrowok="t"/>
                <v:fill type="solid"/>
              </v:shape>
            </v:group>
            <v:group style="position:absolute;left:6625;top:-1982;width:10;height:20" coordorigin="6625,-1982" coordsize="10,20">
              <v:shape style="position:absolute;left:6625;top:-1982;width:10;height:20" coordorigin="6625,-1982" coordsize="10,20" path="m6625,-1963l6635,-1963,6635,-1982,6625,-1982,6625,-1963xe" filled="true" fillcolor="#000000" stroked="false">
                <v:path arrowok="t"/>
                <v:fill type="solid"/>
              </v:shape>
            </v:group>
            <v:group style="position:absolute;left:6625;top:-1963;width:10;height:20" coordorigin="6625,-1963" coordsize="10,20">
              <v:shape style="position:absolute;left:6625;top:-1963;width:10;height:20" coordorigin="6625,-1963" coordsize="10,20" path="m6625,-1944l6635,-1944,6635,-1963,6625,-1963,6625,-1944xe" filled="true" fillcolor="#000000" stroked="false">
                <v:path arrowok="t"/>
                <v:fill type="solid"/>
              </v:shape>
            </v:group>
            <v:group style="position:absolute;left:6625;top:-1944;width:10;height:20" coordorigin="6625,-1944" coordsize="10,20">
              <v:shape style="position:absolute;left:6625;top:-1944;width:10;height:20" coordorigin="6625,-1944" coordsize="10,20" path="m6625,-1925l6635,-1925,6635,-1944,6625,-1944,6625,-1925xe" filled="true" fillcolor="#000000" stroked="false">
                <v:path arrowok="t"/>
                <v:fill type="solid"/>
              </v:shape>
            </v:group>
            <v:group style="position:absolute;left:6625;top:-1925;width:10;height:20" coordorigin="6625,-1925" coordsize="10,20">
              <v:shape style="position:absolute;left:6625;top:-1925;width:10;height:20" coordorigin="6625,-1925" coordsize="10,20" path="m6625,-1906l6635,-1906,6635,-1925,6625,-1925,6625,-1906xe" filled="true" fillcolor="#000000" stroked="false">
                <v:path arrowok="t"/>
                <v:fill type="solid"/>
              </v:shape>
            </v:group>
            <v:group style="position:absolute;left:6625;top:-1906;width:10;height:20" coordorigin="6625,-1906" coordsize="10,20">
              <v:shape style="position:absolute;left:6625;top:-1906;width:10;height:20" coordorigin="6625,-1906" coordsize="10,20" path="m6625,-1886l6635,-1886,6635,-1906,6625,-1906,6625,-1886xe" filled="true" fillcolor="#000000" stroked="false">
                <v:path arrowok="t"/>
                <v:fill type="solid"/>
              </v:shape>
            </v:group>
            <v:group style="position:absolute;left:6625;top:-1886;width:10;height:20" coordorigin="6625,-1886" coordsize="10,20">
              <v:shape style="position:absolute;left:6625;top:-1886;width:10;height:20" coordorigin="6625,-1886" coordsize="10,20" path="m6625,-1867l6635,-1867,6635,-1886,6625,-1886,6625,-1867xe" filled="true" fillcolor="#000000" stroked="false">
                <v:path arrowok="t"/>
                <v:fill type="solid"/>
              </v:shape>
            </v:group>
            <v:group style="position:absolute;left:6625;top:-1867;width:10;height:20" coordorigin="6625,-1867" coordsize="10,20">
              <v:shape style="position:absolute;left:6625;top:-1867;width:10;height:20" coordorigin="6625,-1867" coordsize="10,20" path="m6625,-1848l6635,-1848,6635,-1867,6625,-1867,6625,-1848xe" filled="true" fillcolor="#000000" stroked="false">
                <v:path arrowok="t"/>
                <v:fill type="solid"/>
              </v:shape>
            </v:group>
            <v:group style="position:absolute;left:6625;top:-1848;width:10;height:20" coordorigin="6625,-1848" coordsize="10,20">
              <v:shape style="position:absolute;left:6625;top:-1848;width:10;height:20" coordorigin="6625,-1848" coordsize="10,20" path="m6625,-1829l6635,-1829,6635,-1848,6625,-1848,6625,-1829xe" filled="true" fillcolor="#000000" stroked="false">
                <v:path arrowok="t"/>
                <v:fill type="solid"/>
              </v:shape>
            </v:group>
            <v:group style="position:absolute;left:6625;top:-1829;width:10;height:20" coordorigin="6625,-1829" coordsize="10,20">
              <v:shape style="position:absolute;left:6625;top:-1829;width:10;height:20" coordorigin="6625,-1829" coordsize="10,20" path="m6625,-1810l6635,-1810,6635,-1829,6625,-1829,6625,-1810xe" filled="true" fillcolor="#000000" stroked="false">
                <v:path arrowok="t"/>
                <v:fill type="solid"/>
              </v:shape>
            </v:group>
            <v:group style="position:absolute;left:6625;top:-1810;width:10;height:20" coordorigin="6625,-1810" coordsize="10,20">
              <v:shape style="position:absolute;left:6625;top:-1810;width:10;height:20" coordorigin="6625,-1810" coordsize="10,20" path="m6625,-1790l6635,-1790,6635,-1810,6625,-1810,6625,-1790xe" filled="true" fillcolor="#000000" stroked="false">
                <v:path arrowok="t"/>
                <v:fill type="solid"/>
              </v:shape>
            </v:group>
            <v:group style="position:absolute;left:6625;top:-1790;width:10;height:20" coordorigin="6625,-1790" coordsize="10,20">
              <v:shape style="position:absolute;left:6625;top:-1790;width:10;height:20" coordorigin="6625,-1790" coordsize="10,20" path="m6625,-1771l6635,-1771,6635,-1790,6625,-1790,6625,-1771xe" filled="true" fillcolor="#000000" stroked="false">
                <v:path arrowok="t"/>
                <v:fill type="solid"/>
              </v:shape>
            </v:group>
            <v:group style="position:absolute;left:6625;top:-1771;width:10;height:20" coordorigin="6625,-1771" coordsize="10,20">
              <v:shape style="position:absolute;left:6625;top:-1771;width:10;height:20" coordorigin="6625,-1771" coordsize="10,20" path="m6625,-1752l6635,-1752,6635,-1771,6625,-1771,6625,-1752xe" filled="true" fillcolor="#000000" stroked="false">
                <v:path arrowok="t"/>
                <v:fill type="solid"/>
              </v:shape>
            </v:group>
            <v:group style="position:absolute;left:6625;top:-1752;width:10;height:20" coordorigin="6625,-1752" coordsize="10,20">
              <v:shape style="position:absolute;left:6625;top:-1752;width:10;height:20" coordorigin="6625,-1752" coordsize="10,20" path="m6625,-1733l6635,-1733,6635,-1752,6625,-1752,6625,-1733xe" filled="true" fillcolor="#000000" stroked="false">
                <v:path arrowok="t"/>
                <v:fill type="solid"/>
              </v:shape>
            </v:group>
            <v:group style="position:absolute;left:6625;top:-1733;width:10;height:20" coordorigin="6625,-1733" coordsize="10,20">
              <v:shape style="position:absolute;left:6625;top:-1733;width:10;height:20" coordorigin="6625,-1733" coordsize="10,20" path="m6625,-1714l6635,-1714,6635,-1733,6625,-1733,6625,-1714xe" filled="true" fillcolor="#000000" stroked="false">
                <v:path arrowok="t"/>
                <v:fill type="solid"/>
              </v:shape>
            </v:group>
            <v:group style="position:absolute;left:6625;top:-1714;width:10;height:20" coordorigin="6625,-1714" coordsize="10,20">
              <v:shape style="position:absolute;left:6625;top:-1714;width:10;height:20" coordorigin="6625,-1714" coordsize="10,20" path="m6625,-1694l6635,-1694,6635,-1714,6625,-1714,6625,-1694xe" filled="true" fillcolor="#000000" stroked="false">
                <v:path arrowok="t"/>
                <v:fill type="solid"/>
              </v:shape>
            </v:group>
            <v:group style="position:absolute;left:6625;top:-1694;width:10;height:20" coordorigin="6625,-1694" coordsize="10,20">
              <v:shape style="position:absolute;left:6625;top:-1694;width:10;height:20" coordorigin="6625,-1694" coordsize="10,20" path="m6625,-1675l6635,-1675,6635,-1694,6625,-1694,6625,-1675xe" filled="true" fillcolor="#000000" stroked="false">
                <v:path arrowok="t"/>
                <v:fill type="solid"/>
              </v:shape>
              <v:shape style="position:absolute;left:3190;top:-1771;width:1232;height:108" type="#_x0000_t75" stroked="false">
                <v:imagedata r:id="rId235" o:title=""/>
              </v:shape>
              <v:shape style="position:absolute;left:4417;top:-1673;width:986;height:10" type="#_x0000_t75" stroked="false">
                <v:imagedata r:id="rId236" o:title=""/>
              </v:shape>
              <v:shape style="position:absolute;left:5399;top:-1675;width:1236;height:12" type="#_x0000_t75" stroked="false">
                <v:imagedata r:id="rId108" o:title=""/>
              </v:shape>
              <v:shape style="position:absolute;left:6621;top:-1673;width:1313;height:10" type="#_x0000_t75" stroked="false">
                <v:imagedata r:id="rId237" o:title=""/>
              </v:shape>
              <v:shape style="position:absolute;left:7929;top:-1673;width:977;height:10" type="#_x0000_t75" stroked="false">
                <v:imagedata r:id="rId238" o:title=""/>
              </v:shape>
              <v:shape style="position:absolute;left:8901;top:-1673;width:1318;height:10" type="#_x0000_t75" stroked="false">
                <v:imagedata r:id="rId239" o:title=""/>
              </v:shape>
            </v:group>
            <v:group style="position:absolute;left:3200;top:-1663;width:10;height:20" coordorigin="3200,-1663" coordsize="10,20">
              <v:shape style="position:absolute;left:3200;top:-1663;width:10;height:20" coordorigin="3200,-1663" coordsize="10,20" path="m3200,-1644l3209,-1644,3209,-1663,3200,-1663,3200,-1644xe" filled="true" fillcolor="#000000" stroked="false">
                <v:path arrowok="t"/>
                <v:fill type="solid"/>
              </v:shape>
            </v:group>
            <v:group style="position:absolute;left:3200;top:-1644;width:10;height:20" coordorigin="3200,-1644" coordsize="10,20">
              <v:shape style="position:absolute;left:3200;top:-1644;width:10;height:20" coordorigin="3200,-1644" coordsize="10,20" path="m3200,-1625l3209,-1625,3209,-1644,3200,-1644,3200,-1625xe" filled="true" fillcolor="#000000" stroked="false">
                <v:path arrowok="t"/>
                <v:fill type="solid"/>
              </v:shape>
            </v:group>
            <v:group style="position:absolute;left:3200;top:-1625;width:10;height:20" coordorigin="3200,-1625" coordsize="10,20">
              <v:shape style="position:absolute;left:3200;top:-1625;width:10;height:20" coordorigin="3200,-1625" coordsize="10,20" path="m3200,-1606l3209,-1606,3209,-1625,3200,-1625,3200,-1606xe" filled="true" fillcolor="#000000" stroked="false">
                <v:path arrowok="t"/>
                <v:fill type="solid"/>
              </v:shape>
            </v:group>
            <v:group style="position:absolute;left:3200;top:-1606;width:10;height:20" coordorigin="3200,-1606" coordsize="10,20">
              <v:shape style="position:absolute;left:3200;top:-1606;width:10;height:20" coordorigin="3200,-1606" coordsize="10,20" path="m3200,-1586l3209,-1586,3209,-1606,3200,-1606,3200,-1586xe" filled="true" fillcolor="#000000" stroked="false">
                <v:path arrowok="t"/>
                <v:fill type="solid"/>
              </v:shape>
            </v:group>
            <v:group style="position:absolute;left:3200;top:-1586;width:10;height:20" coordorigin="3200,-1586" coordsize="10,20">
              <v:shape style="position:absolute;left:3200;top:-1586;width:10;height:20" coordorigin="3200,-1586" coordsize="10,20" path="m3200,-1567l3209,-1567,3209,-1586,3200,-1586,3200,-1567xe" filled="true" fillcolor="#000000" stroked="false">
                <v:path arrowok="t"/>
                <v:fill type="solid"/>
              </v:shape>
            </v:group>
            <v:group style="position:absolute;left:3200;top:-1567;width:10;height:20" coordorigin="3200,-1567" coordsize="10,20">
              <v:shape style="position:absolute;left:3200;top:-1567;width:10;height:20" coordorigin="3200,-1567" coordsize="10,20" path="m3200,-1548l3209,-1548,3209,-1567,3200,-1567,3200,-1548xe" filled="true" fillcolor="#000000" stroked="false">
                <v:path arrowok="t"/>
                <v:fill type="solid"/>
              </v:shape>
            </v:group>
            <v:group style="position:absolute;left:3200;top:-1548;width:10;height:20" coordorigin="3200,-1548" coordsize="10,20">
              <v:shape style="position:absolute;left:3200;top:-1548;width:10;height:20" coordorigin="3200,-1548" coordsize="10,20" path="m3200,-1529l3209,-1529,3209,-1548,3200,-1548,3200,-1529xe" filled="true" fillcolor="#000000" stroked="false">
                <v:path arrowok="t"/>
                <v:fill type="solid"/>
              </v:shape>
            </v:group>
            <v:group style="position:absolute;left:3200;top:-1529;width:10;height:20" coordorigin="3200,-1529" coordsize="10,20">
              <v:shape style="position:absolute;left:3200;top:-1529;width:10;height:20" coordorigin="3200,-1529" coordsize="10,20" path="m3200,-1510l3209,-1510,3209,-1529,3200,-1529,3200,-1510xe" filled="true" fillcolor="#000000" stroked="false">
                <v:path arrowok="t"/>
                <v:fill type="solid"/>
              </v:shape>
            </v:group>
            <v:group style="position:absolute;left:3200;top:-1510;width:10;height:20" coordorigin="3200,-1510" coordsize="10,20">
              <v:shape style="position:absolute;left:3200;top:-1510;width:10;height:20" coordorigin="3200,-1510" coordsize="10,20" path="m3200,-1490l3209,-1490,3209,-1510,3200,-1510,3200,-1490xe" filled="true" fillcolor="#000000" stroked="false">
                <v:path arrowok="t"/>
                <v:fill type="solid"/>
              </v:shape>
            </v:group>
            <v:group style="position:absolute;left:3200;top:-1490;width:10;height:20" coordorigin="3200,-1490" coordsize="10,20">
              <v:shape style="position:absolute;left:3200;top:-1490;width:10;height:20" coordorigin="3200,-1490" coordsize="10,20" path="m3200,-1471l3209,-1471,3209,-1490,3200,-1490,3200,-1471xe" filled="true" fillcolor="#000000" stroked="false">
                <v:path arrowok="t"/>
                <v:fill type="solid"/>
              </v:shape>
            </v:group>
            <v:group style="position:absolute;left:3200;top:-1471;width:10;height:20" coordorigin="3200,-1471" coordsize="10,20">
              <v:shape style="position:absolute;left:3200;top:-1471;width:10;height:20" coordorigin="3200,-1471" coordsize="10,20" path="m3200,-1452l3209,-1452,3209,-1471,3200,-1471,3200,-1452xe" filled="true" fillcolor="#000000" stroked="false">
                <v:path arrowok="t"/>
                <v:fill type="solid"/>
              </v:shape>
            </v:group>
            <v:group style="position:absolute;left:3200;top:-1452;width:10;height:20" coordorigin="3200,-1452" coordsize="10,20">
              <v:shape style="position:absolute;left:3200;top:-1452;width:10;height:20" coordorigin="3200,-1452" coordsize="10,20" path="m3200,-1433l3209,-1433,3209,-1452,3200,-1452,3200,-1433xe" filled="true" fillcolor="#000000" stroked="false">
                <v:path arrowok="t"/>
                <v:fill type="solid"/>
              </v:shape>
            </v:group>
            <v:group style="position:absolute;left:3200;top:-1433;width:10;height:20" coordorigin="3200,-1433" coordsize="10,20">
              <v:shape style="position:absolute;left:3200;top:-1433;width:10;height:20" coordorigin="3200,-1433" coordsize="10,20" path="m3200,-1414l3209,-1414,3209,-1433,3200,-1433,3200,-1414xe" filled="true" fillcolor="#000000" stroked="false">
                <v:path arrowok="t"/>
                <v:fill type="solid"/>
              </v:shape>
            </v:group>
            <v:group style="position:absolute;left:3200;top:-1414;width:10;height:20" coordorigin="3200,-1414" coordsize="10,20">
              <v:shape style="position:absolute;left:3200;top:-1414;width:10;height:20" coordorigin="3200,-1414" coordsize="10,20" path="m3200,-1394l3209,-1394,3209,-1414,3200,-1414,3200,-1394xe" filled="true" fillcolor="#000000" stroked="false">
                <v:path arrowok="t"/>
                <v:fill type="solid"/>
              </v:shape>
            </v:group>
            <v:group style="position:absolute;left:3200;top:-1394;width:10;height:20" coordorigin="3200,-1394" coordsize="10,20">
              <v:shape style="position:absolute;left:3200;top:-1394;width:10;height:20" coordorigin="3200,-1394" coordsize="10,20" path="m3200,-1375l3209,-1375,3209,-1394,3200,-1394,3200,-1375xe" filled="true" fillcolor="#000000" stroked="false">
                <v:path arrowok="t"/>
                <v:fill type="solid"/>
              </v:shape>
            </v:group>
            <v:group style="position:absolute;left:3200;top:-1375;width:10;height:20" coordorigin="3200,-1375" coordsize="10,20">
              <v:shape style="position:absolute;left:3200;top:-1375;width:10;height:20" coordorigin="3200,-1375" coordsize="10,20" path="m3200,-1356l3209,-1356,3209,-1375,3200,-1375,3200,-1356xe" filled="true" fillcolor="#000000" stroked="false">
                <v:path arrowok="t"/>
                <v:fill type="solid"/>
              </v:shape>
            </v:group>
            <v:group style="position:absolute;left:3200;top:-1356;width:10;height:20" coordorigin="3200,-1356" coordsize="10,20">
              <v:shape style="position:absolute;left:3200;top:-1356;width:10;height:20" coordorigin="3200,-1356" coordsize="10,20" path="m3200,-1337l3209,-1337,3209,-1356,3200,-1356,3200,-1337xe" filled="true" fillcolor="#000000" stroked="false">
                <v:path arrowok="t"/>
                <v:fill type="solid"/>
              </v:shape>
            </v:group>
            <v:group style="position:absolute;left:3200;top:-1337;width:10;height:20" coordorigin="3200,-1337" coordsize="10,20">
              <v:shape style="position:absolute;left:3200;top:-1337;width:10;height:20" coordorigin="3200,-1337" coordsize="10,20" path="m3200,-1318l3209,-1318,3209,-1337,3200,-1337,3200,-1318xe" filled="true" fillcolor="#000000" stroked="false">
                <v:path arrowok="t"/>
                <v:fill type="solid"/>
              </v:shape>
            </v:group>
            <v:group style="position:absolute;left:3200;top:-1318;width:10;height:20" coordorigin="3200,-1318" coordsize="10,20">
              <v:shape style="position:absolute;left:3200;top:-1318;width:10;height:20" coordorigin="3200,-1318" coordsize="10,20" path="m3200,-1298l3209,-1298,3209,-1318,3200,-1318,3200,-1298xe" filled="true" fillcolor="#000000" stroked="false">
                <v:path arrowok="t"/>
                <v:fill type="solid"/>
              </v:shape>
              <v:shape style="position:absolute;left:3200;top:-1279;width:10;height:5" type="#_x0000_t75" stroked="false">
                <v:imagedata r:id="rId231" o:title=""/>
              </v:shape>
            </v:group>
            <v:group style="position:absolute;left:4422;top:-1663;width:10;height:20" coordorigin="4422,-1663" coordsize="10,20">
              <v:shape style="position:absolute;left:4422;top:-1663;width:10;height:20" coordorigin="4422,-1663" coordsize="10,20" path="m4422,-1644l4431,-1644,4431,-1663,4422,-1663,4422,-1644xe" filled="true" fillcolor="#000000" stroked="false">
                <v:path arrowok="t"/>
                <v:fill type="solid"/>
              </v:shape>
            </v:group>
            <v:group style="position:absolute;left:4422;top:-1644;width:10;height:20" coordorigin="4422,-1644" coordsize="10,20">
              <v:shape style="position:absolute;left:4422;top:-1644;width:10;height:20" coordorigin="4422,-1644" coordsize="10,20" path="m4422,-1625l4431,-1625,4431,-1644,4422,-1644,4422,-1625xe" filled="true" fillcolor="#000000" stroked="false">
                <v:path arrowok="t"/>
                <v:fill type="solid"/>
              </v:shape>
            </v:group>
            <v:group style="position:absolute;left:4422;top:-1625;width:10;height:20" coordorigin="4422,-1625" coordsize="10,20">
              <v:shape style="position:absolute;left:4422;top:-1625;width:10;height:20" coordorigin="4422,-1625" coordsize="10,20" path="m4422,-1606l4431,-1606,4431,-1625,4422,-1625,4422,-1606xe" filled="true" fillcolor="#000000" stroked="false">
                <v:path arrowok="t"/>
                <v:fill type="solid"/>
              </v:shape>
            </v:group>
            <v:group style="position:absolute;left:4422;top:-1606;width:10;height:20" coordorigin="4422,-1606" coordsize="10,20">
              <v:shape style="position:absolute;left:4422;top:-1606;width:10;height:20" coordorigin="4422,-1606" coordsize="10,20" path="m4422,-1586l4431,-1586,4431,-1606,4422,-1606,4422,-1586xe" filled="true" fillcolor="#000000" stroked="false">
                <v:path arrowok="t"/>
                <v:fill type="solid"/>
              </v:shape>
            </v:group>
            <v:group style="position:absolute;left:4422;top:-1586;width:10;height:20" coordorigin="4422,-1586" coordsize="10,20">
              <v:shape style="position:absolute;left:4422;top:-1586;width:10;height:20" coordorigin="4422,-1586" coordsize="10,20" path="m4422,-1567l4431,-1567,4431,-1586,4422,-1586,4422,-1567xe" filled="true" fillcolor="#000000" stroked="false">
                <v:path arrowok="t"/>
                <v:fill type="solid"/>
              </v:shape>
            </v:group>
            <v:group style="position:absolute;left:4422;top:-1567;width:10;height:20" coordorigin="4422,-1567" coordsize="10,20">
              <v:shape style="position:absolute;left:4422;top:-1567;width:10;height:20" coordorigin="4422,-1567" coordsize="10,20" path="m4422,-1548l4431,-1548,4431,-1567,4422,-1567,4422,-1548xe" filled="true" fillcolor="#000000" stroked="false">
                <v:path arrowok="t"/>
                <v:fill type="solid"/>
              </v:shape>
            </v:group>
            <v:group style="position:absolute;left:4422;top:-1548;width:10;height:20" coordorigin="4422,-1548" coordsize="10,20">
              <v:shape style="position:absolute;left:4422;top:-1548;width:10;height:20" coordorigin="4422,-1548" coordsize="10,20" path="m4422,-1529l4431,-1529,4431,-1548,4422,-1548,4422,-1529xe" filled="true" fillcolor="#000000" stroked="false">
                <v:path arrowok="t"/>
                <v:fill type="solid"/>
              </v:shape>
            </v:group>
            <v:group style="position:absolute;left:4422;top:-1529;width:10;height:20" coordorigin="4422,-1529" coordsize="10,20">
              <v:shape style="position:absolute;left:4422;top:-1529;width:10;height:20" coordorigin="4422,-1529" coordsize="10,20" path="m4422,-1510l4431,-1510,4431,-1529,4422,-1529,4422,-1510xe" filled="true" fillcolor="#000000" stroked="false">
                <v:path arrowok="t"/>
                <v:fill type="solid"/>
              </v:shape>
            </v:group>
            <v:group style="position:absolute;left:4422;top:-1510;width:10;height:20" coordorigin="4422,-1510" coordsize="10,20">
              <v:shape style="position:absolute;left:4422;top:-1510;width:10;height:20" coordorigin="4422,-1510" coordsize="10,20" path="m4422,-1490l4431,-1490,4431,-1510,4422,-1510,4422,-1490xe" filled="true" fillcolor="#000000" stroked="false">
                <v:path arrowok="t"/>
                <v:fill type="solid"/>
              </v:shape>
            </v:group>
            <v:group style="position:absolute;left:4422;top:-1490;width:10;height:20" coordorigin="4422,-1490" coordsize="10,20">
              <v:shape style="position:absolute;left:4422;top:-1490;width:10;height:20" coordorigin="4422,-1490" coordsize="10,20" path="m4422,-1471l4431,-1471,4431,-1490,4422,-1490,4422,-1471xe" filled="true" fillcolor="#000000" stroked="false">
                <v:path arrowok="t"/>
                <v:fill type="solid"/>
              </v:shape>
            </v:group>
            <v:group style="position:absolute;left:4422;top:-1471;width:10;height:20" coordorigin="4422,-1471" coordsize="10,20">
              <v:shape style="position:absolute;left:4422;top:-1471;width:10;height:20" coordorigin="4422,-1471" coordsize="10,20" path="m4422,-1452l4431,-1452,4431,-1471,4422,-1471,4422,-1452xe" filled="true" fillcolor="#000000" stroked="false">
                <v:path arrowok="t"/>
                <v:fill type="solid"/>
              </v:shape>
            </v:group>
            <v:group style="position:absolute;left:4422;top:-1452;width:10;height:20" coordorigin="4422,-1452" coordsize="10,20">
              <v:shape style="position:absolute;left:4422;top:-1452;width:10;height:20" coordorigin="4422,-1452" coordsize="10,20" path="m4422,-1433l4431,-1433,4431,-1452,4422,-1452,4422,-1433xe" filled="true" fillcolor="#000000" stroked="false">
                <v:path arrowok="t"/>
                <v:fill type="solid"/>
              </v:shape>
            </v:group>
            <v:group style="position:absolute;left:4422;top:-1433;width:10;height:20" coordorigin="4422,-1433" coordsize="10,20">
              <v:shape style="position:absolute;left:4422;top:-1433;width:10;height:20" coordorigin="4422,-1433" coordsize="10,20" path="m4422,-1414l4431,-1414,4431,-1433,4422,-1433,4422,-1414xe" filled="true" fillcolor="#000000" stroked="false">
                <v:path arrowok="t"/>
                <v:fill type="solid"/>
              </v:shape>
            </v:group>
            <v:group style="position:absolute;left:4422;top:-1414;width:10;height:20" coordorigin="4422,-1414" coordsize="10,20">
              <v:shape style="position:absolute;left:4422;top:-1414;width:10;height:20" coordorigin="4422,-1414" coordsize="10,20" path="m4422,-1394l4431,-1394,4431,-1414,4422,-1414,4422,-1394xe" filled="true" fillcolor="#000000" stroked="false">
                <v:path arrowok="t"/>
                <v:fill type="solid"/>
              </v:shape>
            </v:group>
            <v:group style="position:absolute;left:4422;top:-1394;width:10;height:20" coordorigin="4422,-1394" coordsize="10,20">
              <v:shape style="position:absolute;left:4422;top:-1394;width:10;height:20" coordorigin="4422,-1394" coordsize="10,20" path="m4422,-1375l4431,-1375,4431,-1394,4422,-1394,4422,-1375xe" filled="true" fillcolor="#000000" stroked="false">
                <v:path arrowok="t"/>
                <v:fill type="solid"/>
              </v:shape>
            </v:group>
            <v:group style="position:absolute;left:4422;top:-1375;width:10;height:20" coordorigin="4422,-1375" coordsize="10,20">
              <v:shape style="position:absolute;left:4422;top:-1375;width:10;height:20" coordorigin="4422,-1375" coordsize="10,20" path="m4422,-1356l4431,-1356,4431,-1375,4422,-1375,4422,-1356xe" filled="true" fillcolor="#000000" stroked="false">
                <v:path arrowok="t"/>
                <v:fill type="solid"/>
              </v:shape>
            </v:group>
            <v:group style="position:absolute;left:4422;top:-1356;width:10;height:20" coordorigin="4422,-1356" coordsize="10,20">
              <v:shape style="position:absolute;left:4422;top:-1356;width:10;height:20" coordorigin="4422,-1356" coordsize="10,20" path="m4422,-1337l4431,-1337,4431,-1356,4422,-1356,4422,-1337xe" filled="true" fillcolor="#000000" stroked="false">
                <v:path arrowok="t"/>
                <v:fill type="solid"/>
              </v:shape>
            </v:group>
            <v:group style="position:absolute;left:4422;top:-1337;width:10;height:20" coordorigin="4422,-1337" coordsize="10,20">
              <v:shape style="position:absolute;left:4422;top:-1337;width:10;height:20" coordorigin="4422,-1337" coordsize="10,20" path="m4422,-1318l4431,-1318,4431,-1337,4422,-1337,4422,-1318xe" filled="true" fillcolor="#000000" stroked="false">
                <v:path arrowok="t"/>
                <v:fill type="solid"/>
              </v:shape>
            </v:group>
            <v:group style="position:absolute;left:4422;top:-1318;width:10;height:20" coordorigin="4422,-1318" coordsize="10,20">
              <v:shape style="position:absolute;left:4422;top:-1318;width:10;height:20" coordorigin="4422,-1318" coordsize="10,20" path="m4422,-1298l4431,-1298,4431,-1318,4422,-1318,4422,-1298xe" filled="true" fillcolor="#000000" stroked="false">
                <v:path arrowok="t"/>
                <v:fill type="solid"/>
              </v:shape>
              <v:shape style="position:absolute;left:4422;top:-1279;width:10;height:5" type="#_x0000_t75" stroked="false">
                <v:imagedata r:id="rId231" o:title=""/>
              </v:shape>
            </v:group>
            <v:group style="position:absolute;left:5403;top:-1663;width:10;height:20" coordorigin="5403,-1663" coordsize="10,20">
              <v:shape style="position:absolute;left:5403;top:-1663;width:10;height:20" coordorigin="5403,-1663" coordsize="10,20" path="m5403,-1644l5413,-1644,5413,-1663,5403,-1663,5403,-1644xe" filled="true" fillcolor="#000000" stroked="false">
                <v:path arrowok="t"/>
                <v:fill type="solid"/>
              </v:shape>
            </v:group>
            <v:group style="position:absolute;left:5403;top:-1644;width:10;height:20" coordorigin="5403,-1644" coordsize="10,20">
              <v:shape style="position:absolute;left:5403;top:-1644;width:10;height:20" coordorigin="5403,-1644" coordsize="10,20" path="m5403,-1625l5413,-1625,5413,-1644,5403,-1644,5403,-1625xe" filled="true" fillcolor="#000000" stroked="false">
                <v:path arrowok="t"/>
                <v:fill type="solid"/>
              </v:shape>
            </v:group>
            <v:group style="position:absolute;left:5403;top:-1625;width:10;height:20" coordorigin="5403,-1625" coordsize="10,20">
              <v:shape style="position:absolute;left:5403;top:-1625;width:10;height:20" coordorigin="5403,-1625" coordsize="10,20" path="m5403,-1606l5413,-1606,5413,-1625,5403,-1625,5403,-1606xe" filled="true" fillcolor="#000000" stroked="false">
                <v:path arrowok="t"/>
                <v:fill type="solid"/>
              </v:shape>
            </v:group>
            <v:group style="position:absolute;left:5403;top:-1606;width:10;height:20" coordorigin="5403,-1606" coordsize="10,20">
              <v:shape style="position:absolute;left:5403;top:-1606;width:10;height:20" coordorigin="5403,-1606" coordsize="10,20" path="m5403,-1586l5413,-1586,5413,-1606,5403,-1606,5403,-1586xe" filled="true" fillcolor="#000000" stroked="false">
                <v:path arrowok="t"/>
                <v:fill type="solid"/>
              </v:shape>
            </v:group>
            <v:group style="position:absolute;left:5403;top:-1586;width:10;height:20" coordorigin="5403,-1586" coordsize="10,20">
              <v:shape style="position:absolute;left:5403;top:-1586;width:10;height:20" coordorigin="5403,-1586" coordsize="10,20" path="m5403,-1567l5413,-1567,5413,-1586,5403,-1586,5403,-1567xe" filled="true" fillcolor="#000000" stroked="false">
                <v:path arrowok="t"/>
                <v:fill type="solid"/>
              </v:shape>
            </v:group>
            <v:group style="position:absolute;left:5403;top:-1567;width:10;height:20" coordorigin="5403,-1567" coordsize="10,20">
              <v:shape style="position:absolute;left:5403;top:-1567;width:10;height:20" coordorigin="5403,-1567" coordsize="10,20" path="m5403,-1548l5413,-1548,5413,-1567,5403,-1567,5403,-1548xe" filled="true" fillcolor="#000000" stroked="false">
                <v:path arrowok="t"/>
                <v:fill type="solid"/>
              </v:shape>
            </v:group>
            <v:group style="position:absolute;left:5403;top:-1548;width:10;height:20" coordorigin="5403,-1548" coordsize="10,20">
              <v:shape style="position:absolute;left:5403;top:-1548;width:10;height:20" coordorigin="5403,-1548" coordsize="10,20" path="m5403,-1529l5413,-1529,5413,-1548,5403,-1548,5403,-1529xe" filled="true" fillcolor="#000000" stroked="false">
                <v:path arrowok="t"/>
                <v:fill type="solid"/>
              </v:shape>
            </v:group>
            <v:group style="position:absolute;left:5403;top:-1529;width:10;height:20" coordorigin="5403,-1529" coordsize="10,20">
              <v:shape style="position:absolute;left:5403;top:-1529;width:10;height:20" coordorigin="5403,-1529" coordsize="10,20" path="m5403,-1510l5413,-1510,5413,-1529,5403,-1529,5403,-1510xe" filled="true" fillcolor="#000000" stroked="false">
                <v:path arrowok="t"/>
                <v:fill type="solid"/>
              </v:shape>
            </v:group>
            <v:group style="position:absolute;left:5403;top:-1510;width:10;height:20" coordorigin="5403,-1510" coordsize="10,20">
              <v:shape style="position:absolute;left:5403;top:-1510;width:10;height:20" coordorigin="5403,-1510" coordsize="10,20" path="m5403,-1490l5413,-1490,5413,-1510,5403,-1510,5403,-1490xe" filled="true" fillcolor="#000000" stroked="false">
                <v:path arrowok="t"/>
                <v:fill type="solid"/>
              </v:shape>
            </v:group>
            <v:group style="position:absolute;left:5403;top:-1490;width:10;height:20" coordorigin="5403,-1490" coordsize="10,20">
              <v:shape style="position:absolute;left:5403;top:-1490;width:10;height:20" coordorigin="5403,-1490" coordsize="10,20" path="m5403,-1471l5413,-1471,5413,-1490,5403,-1490,5403,-1471xe" filled="true" fillcolor="#000000" stroked="false">
                <v:path arrowok="t"/>
                <v:fill type="solid"/>
              </v:shape>
            </v:group>
            <v:group style="position:absolute;left:5403;top:-1471;width:10;height:20" coordorigin="5403,-1471" coordsize="10,20">
              <v:shape style="position:absolute;left:5403;top:-1471;width:10;height:20" coordorigin="5403,-1471" coordsize="10,20" path="m5403,-1452l5413,-1452,5413,-1471,5403,-1471,5403,-1452xe" filled="true" fillcolor="#000000" stroked="false">
                <v:path arrowok="t"/>
                <v:fill type="solid"/>
              </v:shape>
            </v:group>
            <v:group style="position:absolute;left:5403;top:-1452;width:10;height:20" coordorigin="5403,-1452" coordsize="10,20">
              <v:shape style="position:absolute;left:5403;top:-1452;width:10;height:20" coordorigin="5403,-1452" coordsize="10,20" path="m5403,-1433l5413,-1433,5413,-1452,5403,-1452,5403,-1433xe" filled="true" fillcolor="#000000" stroked="false">
                <v:path arrowok="t"/>
                <v:fill type="solid"/>
              </v:shape>
            </v:group>
            <v:group style="position:absolute;left:5403;top:-1433;width:10;height:20" coordorigin="5403,-1433" coordsize="10,20">
              <v:shape style="position:absolute;left:5403;top:-1433;width:10;height:20" coordorigin="5403,-1433" coordsize="10,20" path="m5403,-1414l5413,-1414,5413,-1433,5403,-1433,5403,-1414xe" filled="true" fillcolor="#000000" stroked="false">
                <v:path arrowok="t"/>
                <v:fill type="solid"/>
              </v:shape>
            </v:group>
            <v:group style="position:absolute;left:5403;top:-1414;width:10;height:20" coordorigin="5403,-1414" coordsize="10,20">
              <v:shape style="position:absolute;left:5403;top:-1414;width:10;height:20" coordorigin="5403,-1414" coordsize="10,20" path="m5403,-1394l5413,-1394,5413,-1414,5403,-1414,5403,-1394xe" filled="true" fillcolor="#000000" stroked="false">
                <v:path arrowok="t"/>
                <v:fill type="solid"/>
              </v:shape>
            </v:group>
            <v:group style="position:absolute;left:5403;top:-1394;width:10;height:20" coordorigin="5403,-1394" coordsize="10,20">
              <v:shape style="position:absolute;left:5403;top:-1394;width:10;height:20" coordorigin="5403,-1394" coordsize="10,20" path="m5403,-1375l5413,-1375,5413,-1394,5403,-1394,5403,-1375xe" filled="true" fillcolor="#000000" stroked="false">
                <v:path arrowok="t"/>
                <v:fill type="solid"/>
              </v:shape>
            </v:group>
            <v:group style="position:absolute;left:5403;top:-1375;width:10;height:20" coordorigin="5403,-1375" coordsize="10,20">
              <v:shape style="position:absolute;left:5403;top:-1375;width:10;height:20" coordorigin="5403,-1375" coordsize="10,20" path="m5403,-1356l5413,-1356,5413,-1375,5403,-1375,5403,-1356xe" filled="true" fillcolor="#000000" stroked="false">
                <v:path arrowok="t"/>
                <v:fill type="solid"/>
              </v:shape>
            </v:group>
            <v:group style="position:absolute;left:5403;top:-1356;width:10;height:20" coordorigin="5403,-1356" coordsize="10,20">
              <v:shape style="position:absolute;left:5403;top:-1356;width:10;height:20" coordorigin="5403,-1356" coordsize="10,20" path="m5403,-1337l5413,-1337,5413,-1356,5403,-1356,5403,-1337xe" filled="true" fillcolor="#000000" stroked="false">
                <v:path arrowok="t"/>
                <v:fill type="solid"/>
              </v:shape>
            </v:group>
            <v:group style="position:absolute;left:5403;top:-1337;width:10;height:20" coordorigin="5403,-1337" coordsize="10,20">
              <v:shape style="position:absolute;left:5403;top:-1337;width:10;height:20" coordorigin="5403,-1337" coordsize="10,20" path="m5403,-1318l5413,-1318,5413,-1337,5403,-1337,5403,-1318xe" filled="true" fillcolor="#000000" stroked="false">
                <v:path arrowok="t"/>
                <v:fill type="solid"/>
              </v:shape>
            </v:group>
            <v:group style="position:absolute;left:5403;top:-1318;width:10;height:20" coordorigin="5403,-1318" coordsize="10,20">
              <v:shape style="position:absolute;left:5403;top:-1318;width:10;height:20" coordorigin="5403,-1318" coordsize="10,20" path="m5403,-1298l5413,-1298,5413,-1318,5403,-1318,5403,-1298xe" filled="true" fillcolor="#000000" stroked="false">
                <v:path arrowok="t"/>
                <v:fill type="solid"/>
              </v:shape>
              <v:shape style="position:absolute;left:5403;top:-1279;width:10;height:5" type="#_x0000_t75" stroked="false">
                <v:imagedata r:id="rId231" o:title=""/>
              </v:shape>
            </v:group>
            <v:group style="position:absolute;left:6625;top:-1663;width:10;height:20" coordorigin="6625,-1663" coordsize="10,20">
              <v:shape style="position:absolute;left:6625;top:-1663;width:10;height:20" coordorigin="6625,-1663" coordsize="10,20" path="m6625,-1644l6635,-1644,6635,-1663,6625,-1663,6625,-1644xe" filled="true" fillcolor="#000000" stroked="false">
                <v:path arrowok="t"/>
                <v:fill type="solid"/>
              </v:shape>
            </v:group>
            <v:group style="position:absolute;left:6625;top:-1644;width:10;height:20" coordorigin="6625,-1644" coordsize="10,20">
              <v:shape style="position:absolute;left:6625;top:-1644;width:10;height:20" coordorigin="6625,-1644" coordsize="10,20" path="m6625,-1625l6635,-1625,6635,-1644,6625,-1644,6625,-1625xe" filled="true" fillcolor="#000000" stroked="false">
                <v:path arrowok="t"/>
                <v:fill type="solid"/>
              </v:shape>
            </v:group>
            <v:group style="position:absolute;left:6625;top:-1625;width:10;height:20" coordorigin="6625,-1625" coordsize="10,20">
              <v:shape style="position:absolute;left:6625;top:-1625;width:10;height:20" coordorigin="6625,-1625" coordsize="10,20" path="m6625,-1606l6635,-1606,6635,-1625,6625,-1625,6625,-1606xe" filled="true" fillcolor="#000000" stroked="false">
                <v:path arrowok="t"/>
                <v:fill type="solid"/>
              </v:shape>
            </v:group>
            <v:group style="position:absolute;left:6625;top:-1606;width:10;height:20" coordorigin="6625,-1606" coordsize="10,20">
              <v:shape style="position:absolute;left:6625;top:-1606;width:10;height:20" coordorigin="6625,-1606" coordsize="10,20" path="m6625,-1586l6635,-1586,6635,-1606,6625,-1606,6625,-1586xe" filled="true" fillcolor="#000000" stroked="false">
                <v:path arrowok="t"/>
                <v:fill type="solid"/>
              </v:shape>
            </v:group>
            <v:group style="position:absolute;left:6625;top:-1586;width:10;height:20" coordorigin="6625,-1586" coordsize="10,20">
              <v:shape style="position:absolute;left:6625;top:-1586;width:10;height:20" coordorigin="6625,-1586" coordsize="10,20" path="m6625,-1567l6635,-1567,6635,-1586,6625,-1586,6625,-1567xe" filled="true" fillcolor="#000000" stroked="false">
                <v:path arrowok="t"/>
                <v:fill type="solid"/>
              </v:shape>
            </v:group>
            <v:group style="position:absolute;left:6625;top:-1567;width:10;height:20" coordorigin="6625,-1567" coordsize="10,20">
              <v:shape style="position:absolute;left:6625;top:-1567;width:10;height:20" coordorigin="6625,-1567" coordsize="10,20" path="m6625,-1548l6635,-1548,6635,-1567,6625,-1567,6625,-1548xe" filled="true" fillcolor="#000000" stroked="false">
                <v:path arrowok="t"/>
                <v:fill type="solid"/>
              </v:shape>
            </v:group>
            <v:group style="position:absolute;left:6625;top:-1548;width:10;height:20" coordorigin="6625,-1548" coordsize="10,20">
              <v:shape style="position:absolute;left:6625;top:-1548;width:10;height:20" coordorigin="6625,-1548" coordsize="10,20" path="m6625,-1529l6635,-1529,6635,-1548,6625,-1548,6625,-1529xe" filled="true" fillcolor="#000000" stroked="false">
                <v:path arrowok="t"/>
                <v:fill type="solid"/>
              </v:shape>
            </v:group>
            <v:group style="position:absolute;left:6625;top:-1529;width:10;height:20" coordorigin="6625,-1529" coordsize="10,20">
              <v:shape style="position:absolute;left:6625;top:-1529;width:10;height:20" coordorigin="6625,-1529" coordsize="10,20" path="m6625,-1510l6635,-1510,6635,-1529,6625,-1529,6625,-1510xe" filled="true" fillcolor="#000000" stroked="false">
                <v:path arrowok="t"/>
                <v:fill type="solid"/>
              </v:shape>
            </v:group>
            <v:group style="position:absolute;left:6625;top:-1510;width:10;height:20" coordorigin="6625,-1510" coordsize="10,20">
              <v:shape style="position:absolute;left:6625;top:-1510;width:10;height:20" coordorigin="6625,-1510" coordsize="10,20" path="m6625,-1490l6635,-1490,6635,-1510,6625,-1510,6625,-1490xe" filled="true" fillcolor="#000000" stroked="false">
                <v:path arrowok="t"/>
                <v:fill type="solid"/>
              </v:shape>
            </v:group>
            <v:group style="position:absolute;left:6625;top:-1490;width:10;height:20" coordorigin="6625,-1490" coordsize="10,20">
              <v:shape style="position:absolute;left:6625;top:-1490;width:10;height:20" coordorigin="6625,-1490" coordsize="10,20" path="m6625,-1471l6635,-1471,6635,-1490,6625,-1490,6625,-1471xe" filled="true" fillcolor="#000000" stroked="false">
                <v:path arrowok="t"/>
                <v:fill type="solid"/>
              </v:shape>
            </v:group>
            <v:group style="position:absolute;left:6625;top:-1471;width:10;height:20" coordorigin="6625,-1471" coordsize="10,20">
              <v:shape style="position:absolute;left:6625;top:-1471;width:10;height:20" coordorigin="6625,-1471" coordsize="10,20" path="m6625,-1452l6635,-1452,6635,-1471,6625,-1471,6625,-1452xe" filled="true" fillcolor="#000000" stroked="false">
                <v:path arrowok="t"/>
                <v:fill type="solid"/>
              </v:shape>
            </v:group>
            <v:group style="position:absolute;left:6625;top:-1452;width:10;height:20" coordorigin="6625,-1452" coordsize="10,20">
              <v:shape style="position:absolute;left:6625;top:-1452;width:10;height:20" coordorigin="6625,-1452" coordsize="10,20" path="m6625,-1433l6635,-1433,6635,-1452,6625,-1452,6625,-1433xe" filled="true" fillcolor="#000000" stroked="false">
                <v:path arrowok="t"/>
                <v:fill type="solid"/>
              </v:shape>
            </v:group>
            <v:group style="position:absolute;left:6625;top:-1433;width:10;height:20" coordorigin="6625,-1433" coordsize="10,20">
              <v:shape style="position:absolute;left:6625;top:-1433;width:10;height:20" coordorigin="6625,-1433" coordsize="10,20" path="m6625,-1414l6635,-1414,6635,-1433,6625,-1433,6625,-1414xe" filled="true" fillcolor="#000000" stroked="false">
                <v:path arrowok="t"/>
                <v:fill type="solid"/>
              </v:shape>
            </v:group>
            <v:group style="position:absolute;left:6625;top:-1414;width:10;height:20" coordorigin="6625,-1414" coordsize="10,20">
              <v:shape style="position:absolute;left:6625;top:-1414;width:10;height:20" coordorigin="6625,-1414" coordsize="10,20" path="m6625,-1394l6635,-1394,6635,-1414,6625,-1414,6625,-1394xe" filled="true" fillcolor="#000000" stroked="false">
                <v:path arrowok="t"/>
                <v:fill type="solid"/>
              </v:shape>
            </v:group>
            <v:group style="position:absolute;left:6625;top:-1394;width:10;height:20" coordorigin="6625,-1394" coordsize="10,20">
              <v:shape style="position:absolute;left:6625;top:-1394;width:10;height:20" coordorigin="6625,-1394" coordsize="10,20" path="m6625,-1375l6635,-1375,6635,-1394,6625,-1394,6625,-1375xe" filled="true" fillcolor="#000000" stroked="false">
                <v:path arrowok="t"/>
                <v:fill type="solid"/>
              </v:shape>
            </v:group>
            <v:group style="position:absolute;left:6625;top:-1375;width:10;height:20" coordorigin="6625,-1375" coordsize="10,20">
              <v:shape style="position:absolute;left:6625;top:-1375;width:10;height:20" coordorigin="6625,-1375" coordsize="10,20" path="m6625,-1356l6635,-1356,6635,-1375,6625,-1375,6625,-1356xe" filled="true" fillcolor="#000000" stroked="false">
                <v:path arrowok="t"/>
                <v:fill type="solid"/>
              </v:shape>
            </v:group>
            <v:group style="position:absolute;left:6625;top:-1356;width:10;height:20" coordorigin="6625,-1356" coordsize="10,20">
              <v:shape style="position:absolute;left:6625;top:-1356;width:10;height:20" coordorigin="6625,-1356" coordsize="10,20" path="m6625,-1337l6635,-1337,6635,-1356,6625,-1356,6625,-1337xe" filled="true" fillcolor="#000000" stroked="false">
                <v:path arrowok="t"/>
                <v:fill type="solid"/>
              </v:shape>
            </v:group>
            <v:group style="position:absolute;left:6625;top:-1337;width:10;height:20" coordorigin="6625,-1337" coordsize="10,20">
              <v:shape style="position:absolute;left:6625;top:-1337;width:10;height:20" coordorigin="6625,-1337" coordsize="10,20" path="m6625,-1318l6635,-1318,6635,-1337,6625,-1337,6625,-1318xe" filled="true" fillcolor="#000000" stroked="false">
                <v:path arrowok="t"/>
                <v:fill type="solid"/>
              </v:shape>
            </v:group>
            <v:group style="position:absolute;left:6625;top:-1318;width:10;height:20" coordorigin="6625,-1318" coordsize="10,20">
              <v:shape style="position:absolute;left:6625;top:-1318;width:10;height:20" coordorigin="6625,-1318" coordsize="10,20" path="m6625,-1298l6635,-1298,6635,-1318,6625,-1318,6625,-1298xe" filled="true" fillcolor="#000000" stroked="false">
                <v:path arrowok="t"/>
                <v:fill type="solid"/>
              </v:shape>
              <v:shape style="position:absolute;left:6625;top:-1279;width:10;height:5" type="#_x0000_t75" stroked="false">
                <v:imagedata r:id="rId231" o:title=""/>
              </v:shape>
              <v:shape style="position:absolute;left:7933;top:-1279;width:10;height:5" type="#_x0000_t75" stroked="false">
                <v:imagedata r:id="rId231" o:title=""/>
              </v:shape>
              <v:shape style="position:absolute;left:8906;top:-1279;width:10;height:5" type="#_x0000_t75" stroked="false">
                <v:imagedata r:id="rId231" o:title=""/>
              </v:shape>
            </v:group>
            <v:group style="position:absolute;left:3200;top:-1246;width:10;height:20" coordorigin="3200,-1246" coordsize="10,20">
              <v:shape style="position:absolute;left:3200;top:-1246;width:10;height:20" coordorigin="3200,-1246" coordsize="10,20" path="m3200,-1226l3209,-1226,3209,-1246,3200,-1246,3200,-1226xe" filled="true" fillcolor="#000000" stroked="false">
                <v:path arrowok="t"/>
                <v:fill type="solid"/>
              </v:shape>
            </v:group>
            <v:group style="position:absolute;left:3200;top:-1226;width:10;height:20" coordorigin="3200,-1226" coordsize="10,20">
              <v:shape style="position:absolute;left:3200;top:-1226;width:10;height:20" coordorigin="3200,-1226" coordsize="10,20" path="m3200,-1207l3209,-1207,3209,-1226,3200,-1226,3200,-1207xe" filled="true" fillcolor="#000000" stroked="false">
                <v:path arrowok="t"/>
                <v:fill type="solid"/>
              </v:shape>
            </v:group>
            <v:group style="position:absolute;left:3200;top:-1207;width:10;height:20" coordorigin="3200,-1207" coordsize="10,20">
              <v:shape style="position:absolute;left:3200;top:-1207;width:10;height:20" coordorigin="3200,-1207" coordsize="10,20" path="m3200,-1188l3209,-1188,3209,-1207,3200,-1207,3200,-1188xe" filled="true" fillcolor="#000000" stroked="false">
                <v:path arrowok="t"/>
                <v:fill type="solid"/>
              </v:shape>
            </v:group>
            <v:group style="position:absolute;left:3200;top:-1188;width:10;height:20" coordorigin="3200,-1188" coordsize="10,20">
              <v:shape style="position:absolute;left:3200;top:-1188;width:10;height:20" coordorigin="3200,-1188" coordsize="10,20" path="m3200,-1169l3209,-1169,3209,-1188,3200,-1188,3200,-1169xe" filled="true" fillcolor="#000000" stroked="false">
                <v:path arrowok="t"/>
                <v:fill type="solid"/>
              </v:shape>
            </v:group>
            <v:group style="position:absolute;left:3200;top:-1169;width:10;height:20" coordorigin="3200,-1169" coordsize="10,20">
              <v:shape style="position:absolute;left:3200;top:-1169;width:10;height:20" coordorigin="3200,-1169" coordsize="10,20" path="m3200,-1150l3209,-1150,3209,-1169,3200,-1169,3200,-1150xe" filled="true" fillcolor="#000000" stroked="false">
                <v:path arrowok="t"/>
                <v:fill type="solid"/>
              </v:shape>
            </v:group>
            <v:group style="position:absolute;left:3200;top:-1150;width:10;height:20" coordorigin="3200,-1150" coordsize="10,20">
              <v:shape style="position:absolute;left:3200;top:-1150;width:10;height:20" coordorigin="3200,-1150" coordsize="10,20" path="m3200,-1130l3209,-1130,3209,-1150,3200,-1150,3200,-1130xe" filled="true" fillcolor="#000000" stroked="false">
                <v:path arrowok="t"/>
                <v:fill type="solid"/>
              </v:shape>
            </v:group>
            <v:group style="position:absolute;left:3200;top:-1130;width:10;height:20" coordorigin="3200,-1130" coordsize="10,20">
              <v:shape style="position:absolute;left:3200;top:-1130;width:10;height:20" coordorigin="3200,-1130" coordsize="10,20" path="m3200,-1111l3209,-1111,3209,-1130,3200,-1130,3200,-1111xe" filled="true" fillcolor="#000000" stroked="false">
                <v:path arrowok="t"/>
                <v:fill type="solid"/>
              </v:shape>
            </v:group>
            <v:group style="position:absolute;left:3200;top:-1111;width:10;height:20" coordorigin="3200,-1111" coordsize="10,20">
              <v:shape style="position:absolute;left:3200;top:-1111;width:10;height:20" coordorigin="3200,-1111" coordsize="10,20" path="m3200,-1092l3209,-1092,3209,-1111,3200,-1111,3200,-1092xe" filled="true" fillcolor="#000000" stroked="false">
                <v:path arrowok="t"/>
                <v:fill type="solid"/>
              </v:shape>
            </v:group>
            <v:group style="position:absolute;left:3200;top:-1092;width:10;height:20" coordorigin="3200,-1092" coordsize="10,20">
              <v:shape style="position:absolute;left:3200;top:-1092;width:10;height:20" coordorigin="3200,-1092" coordsize="10,20" path="m3200,-1073l3209,-1073,3209,-1092,3200,-1092,3200,-1073xe" filled="true" fillcolor="#000000" stroked="false">
                <v:path arrowok="t"/>
                <v:fill type="solid"/>
              </v:shape>
            </v:group>
            <v:group style="position:absolute;left:3200;top:-1073;width:10;height:20" coordorigin="3200,-1073" coordsize="10,20">
              <v:shape style="position:absolute;left:3200;top:-1073;width:10;height:20" coordorigin="3200,-1073" coordsize="10,20" path="m3200,-1054l3209,-1054,3209,-1073,3200,-1073,3200,-1054xe" filled="true" fillcolor="#000000" stroked="false">
                <v:path arrowok="t"/>
                <v:fill type="solid"/>
              </v:shape>
            </v:group>
            <v:group style="position:absolute;left:3200;top:-1054;width:10;height:20" coordorigin="3200,-1054" coordsize="10,20">
              <v:shape style="position:absolute;left:3200;top:-1054;width:10;height:20" coordorigin="3200,-1054" coordsize="10,20" path="m3200,-1034l3209,-1034,3209,-1054,3200,-1054,3200,-1034xe" filled="true" fillcolor="#000000" stroked="false">
                <v:path arrowok="t"/>
                <v:fill type="solid"/>
              </v:shape>
            </v:group>
            <v:group style="position:absolute;left:3200;top:-1034;width:10;height:20" coordorigin="3200,-1034" coordsize="10,20">
              <v:shape style="position:absolute;left:3200;top:-1034;width:10;height:20" coordorigin="3200,-1034" coordsize="10,20" path="m3200,-1015l3209,-1015,3209,-1034,3200,-1034,3200,-1015xe" filled="true" fillcolor="#000000" stroked="false">
                <v:path arrowok="t"/>
                <v:fill type="solid"/>
              </v:shape>
            </v:group>
            <v:group style="position:absolute;left:3200;top:-1015;width:10;height:20" coordorigin="3200,-1015" coordsize="10,20">
              <v:shape style="position:absolute;left:3200;top:-1015;width:10;height:20" coordorigin="3200,-1015" coordsize="10,20" path="m3200,-996l3209,-996,3209,-1015,3200,-1015,3200,-996xe" filled="true" fillcolor="#000000" stroked="false">
                <v:path arrowok="t"/>
                <v:fill type="solid"/>
              </v:shape>
            </v:group>
            <v:group style="position:absolute;left:3200;top:-996;width:10;height:20" coordorigin="3200,-996" coordsize="10,20">
              <v:shape style="position:absolute;left:3200;top:-996;width:10;height:20" coordorigin="3200,-996" coordsize="10,20" path="m3200,-977l3209,-977,3209,-996,3200,-996,3200,-977xe" filled="true" fillcolor="#000000" stroked="false">
                <v:path arrowok="t"/>
                <v:fill type="solid"/>
              </v:shape>
            </v:group>
            <v:group style="position:absolute;left:4422;top:-1246;width:10;height:20" coordorigin="4422,-1246" coordsize="10,20">
              <v:shape style="position:absolute;left:4422;top:-1246;width:10;height:20" coordorigin="4422,-1246" coordsize="10,20" path="m4422,-1226l4431,-1226,4431,-1246,4422,-1246,4422,-1226xe" filled="true" fillcolor="#000000" stroked="false">
                <v:path arrowok="t"/>
                <v:fill type="solid"/>
              </v:shape>
            </v:group>
            <v:group style="position:absolute;left:4422;top:-1226;width:10;height:20" coordorigin="4422,-1226" coordsize="10,20">
              <v:shape style="position:absolute;left:4422;top:-1226;width:10;height:20" coordorigin="4422,-1226" coordsize="10,20" path="m4422,-1207l4431,-1207,4431,-1226,4422,-1226,4422,-1207xe" filled="true" fillcolor="#000000" stroked="false">
                <v:path arrowok="t"/>
                <v:fill type="solid"/>
              </v:shape>
            </v:group>
            <v:group style="position:absolute;left:4422;top:-1207;width:10;height:20" coordorigin="4422,-1207" coordsize="10,20">
              <v:shape style="position:absolute;left:4422;top:-1207;width:10;height:20" coordorigin="4422,-1207" coordsize="10,20" path="m4422,-1188l4431,-1188,4431,-1207,4422,-1207,4422,-1188xe" filled="true" fillcolor="#000000" stroked="false">
                <v:path arrowok="t"/>
                <v:fill type="solid"/>
              </v:shape>
            </v:group>
            <v:group style="position:absolute;left:4422;top:-1188;width:10;height:20" coordorigin="4422,-1188" coordsize="10,20">
              <v:shape style="position:absolute;left:4422;top:-1188;width:10;height:20" coordorigin="4422,-1188" coordsize="10,20" path="m4422,-1169l4431,-1169,4431,-1188,4422,-1188,4422,-1169xe" filled="true" fillcolor="#000000" stroked="false">
                <v:path arrowok="t"/>
                <v:fill type="solid"/>
              </v:shape>
            </v:group>
            <v:group style="position:absolute;left:4422;top:-1169;width:10;height:20" coordorigin="4422,-1169" coordsize="10,20">
              <v:shape style="position:absolute;left:4422;top:-1169;width:10;height:20" coordorigin="4422,-1169" coordsize="10,20" path="m4422,-1150l4431,-1150,4431,-1169,4422,-1169,4422,-1150xe" filled="true" fillcolor="#000000" stroked="false">
                <v:path arrowok="t"/>
                <v:fill type="solid"/>
              </v:shape>
            </v:group>
            <v:group style="position:absolute;left:4422;top:-1150;width:10;height:20" coordorigin="4422,-1150" coordsize="10,20">
              <v:shape style="position:absolute;left:4422;top:-1150;width:10;height:20" coordorigin="4422,-1150" coordsize="10,20" path="m4422,-1130l4431,-1130,4431,-1150,4422,-1150,4422,-1130xe" filled="true" fillcolor="#000000" stroked="false">
                <v:path arrowok="t"/>
                <v:fill type="solid"/>
              </v:shape>
            </v:group>
            <v:group style="position:absolute;left:4422;top:-1130;width:10;height:20" coordorigin="4422,-1130" coordsize="10,20">
              <v:shape style="position:absolute;left:4422;top:-1130;width:10;height:20" coordorigin="4422,-1130" coordsize="10,20" path="m4422,-1111l4431,-1111,4431,-1130,4422,-1130,4422,-1111xe" filled="true" fillcolor="#000000" stroked="false">
                <v:path arrowok="t"/>
                <v:fill type="solid"/>
              </v:shape>
            </v:group>
            <v:group style="position:absolute;left:4422;top:-1111;width:10;height:20" coordorigin="4422,-1111" coordsize="10,20">
              <v:shape style="position:absolute;left:4422;top:-1111;width:10;height:20" coordorigin="4422,-1111" coordsize="10,20" path="m4422,-1092l4431,-1092,4431,-1111,4422,-1111,4422,-1092xe" filled="true" fillcolor="#000000" stroked="false">
                <v:path arrowok="t"/>
                <v:fill type="solid"/>
              </v:shape>
            </v:group>
            <v:group style="position:absolute;left:4422;top:-1092;width:10;height:20" coordorigin="4422,-1092" coordsize="10,20">
              <v:shape style="position:absolute;left:4422;top:-1092;width:10;height:20" coordorigin="4422,-1092" coordsize="10,20" path="m4422,-1073l4431,-1073,4431,-1092,4422,-1092,4422,-1073xe" filled="true" fillcolor="#000000" stroked="false">
                <v:path arrowok="t"/>
                <v:fill type="solid"/>
              </v:shape>
            </v:group>
            <v:group style="position:absolute;left:4422;top:-1073;width:10;height:20" coordorigin="4422,-1073" coordsize="10,20">
              <v:shape style="position:absolute;left:4422;top:-1073;width:10;height:20" coordorigin="4422,-1073" coordsize="10,20" path="m4422,-1054l4431,-1054,4431,-1073,4422,-1073,4422,-1054xe" filled="true" fillcolor="#000000" stroked="false">
                <v:path arrowok="t"/>
                <v:fill type="solid"/>
              </v:shape>
            </v:group>
            <v:group style="position:absolute;left:4422;top:-1054;width:10;height:20" coordorigin="4422,-1054" coordsize="10,20">
              <v:shape style="position:absolute;left:4422;top:-1054;width:10;height:20" coordorigin="4422,-1054" coordsize="10,20" path="m4422,-1034l4431,-1034,4431,-1054,4422,-1054,4422,-1034xe" filled="true" fillcolor="#000000" stroked="false">
                <v:path arrowok="t"/>
                <v:fill type="solid"/>
              </v:shape>
            </v:group>
            <v:group style="position:absolute;left:4422;top:-1034;width:10;height:20" coordorigin="4422,-1034" coordsize="10,20">
              <v:shape style="position:absolute;left:4422;top:-1034;width:10;height:20" coordorigin="4422,-1034" coordsize="10,20" path="m4422,-1015l4431,-1015,4431,-1034,4422,-1034,4422,-1015xe" filled="true" fillcolor="#000000" stroked="false">
                <v:path arrowok="t"/>
                <v:fill type="solid"/>
              </v:shape>
            </v:group>
            <v:group style="position:absolute;left:4422;top:-1015;width:10;height:20" coordorigin="4422,-1015" coordsize="10,20">
              <v:shape style="position:absolute;left:4422;top:-1015;width:10;height:20" coordorigin="4422,-1015" coordsize="10,20" path="m4422,-996l4431,-996,4431,-1015,4422,-1015,4422,-996xe" filled="true" fillcolor="#000000" stroked="false">
                <v:path arrowok="t"/>
                <v:fill type="solid"/>
              </v:shape>
            </v:group>
            <v:group style="position:absolute;left:4422;top:-996;width:10;height:20" coordorigin="4422,-996" coordsize="10,20">
              <v:shape style="position:absolute;left:4422;top:-996;width:10;height:20" coordorigin="4422,-996" coordsize="10,20" path="m4422,-977l4431,-977,4431,-996,4422,-996,4422,-977xe" filled="true" fillcolor="#000000" stroked="false">
                <v:path arrowok="t"/>
                <v:fill type="solid"/>
              </v:shape>
            </v:group>
            <v:group style="position:absolute;left:4422;top:-977;width:10;height:20" coordorigin="4422,-977" coordsize="10,20">
              <v:shape style="position:absolute;left:4422;top:-977;width:10;height:20" coordorigin="4422,-977" coordsize="10,20" path="m4422,-958l4431,-958,4431,-977,4422,-977,4422,-958xe" filled="true" fillcolor="#000000" stroked="false">
                <v:path arrowok="t"/>
                <v:fill type="solid"/>
              </v:shape>
            </v:group>
            <v:group style="position:absolute;left:4422;top:-958;width:10;height:20" coordorigin="4422,-958" coordsize="10,20">
              <v:shape style="position:absolute;left:4422;top:-958;width:10;height:20" coordorigin="4422,-958" coordsize="10,20" path="m4422,-938l4431,-938,4431,-958,4422,-958,4422,-938xe" filled="true" fillcolor="#000000" stroked="false">
                <v:path arrowok="t"/>
                <v:fill type="solid"/>
              </v:shape>
            </v:group>
            <v:group style="position:absolute;left:4422;top:-938;width:10;height:20" coordorigin="4422,-938" coordsize="10,20">
              <v:shape style="position:absolute;left:4422;top:-938;width:10;height:20" coordorigin="4422,-938" coordsize="10,20" path="m4422,-919l4431,-919,4431,-938,4422,-938,4422,-919xe" filled="true" fillcolor="#000000" stroked="false">
                <v:path arrowok="t"/>
                <v:fill type="solid"/>
              </v:shape>
            </v:group>
            <v:group style="position:absolute;left:4422;top:-919;width:10;height:20" coordorigin="4422,-919" coordsize="10,20">
              <v:shape style="position:absolute;left:4422;top:-919;width:10;height:20" coordorigin="4422,-919" coordsize="10,20" path="m4422,-900l4431,-900,4431,-919,4422,-919,4422,-900xe" filled="true" fillcolor="#000000" stroked="false">
                <v:path arrowok="t"/>
                <v:fill type="solid"/>
              </v:shape>
            </v:group>
            <v:group style="position:absolute;left:4422;top:-900;width:10;height:20" coordorigin="4422,-900" coordsize="10,20">
              <v:shape style="position:absolute;left:4422;top:-900;width:10;height:20" coordorigin="4422,-900" coordsize="10,20" path="m4422,-881l4431,-881,4431,-900,4422,-900,4422,-881xe" filled="true" fillcolor="#000000" stroked="false">
                <v:path arrowok="t"/>
                <v:fill type="solid"/>
              </v:shape>
            </v:group>
            <v:group style="position:absolute;left:5403;top:-1265;width:10;height:20" coordorigin="5403,-1265" coordsize="10,20">
              <v:shape style="position:absolute;left:5403;top:-1265;width:10;height:20" coordorigin="5403,-1265" coordsize="10,20" path="m5403,-1246l5413,-1246,5413,-1265,5403,-1265,5403,-1246xe" filled="true" fillcolor="#000000" stroked="false">
                <v:path arrowok="t"/>
                <v:fill type="solid"/>
              </v:shape>
            </v:group>
            <v:group style="position:absolute;left:5403;top:-1246;width:10;height:20" coordorigin="5403,-1246" coordsize="10,20">
              <v:shape style="position:absolute;left:5403;top:-1246;width:10;height:20" coordorigin="5403,-1246" coordsize="10,20" path="m5403,-1226l5413,-1226,5413,-1246,5403,-1246,5403,-1226xe" filled="true" fillcolor="#000000" stroked="false">
                <v:path arrowok="t"/>
                <v:fill type="solid"/>
              </v:shape>
            </v:group>
            <v:group style="position:absolute;left:5403;top:-1226;width:10;height:20" coordorigin="5403,-1226" coordsize="10,20">
              <v:shape style="position:absolute;left:5403;top:-1226;width:10;height:20" coordorigin="5403,-1226" coordsize="10,20" path="m5403,-1207l5413,-1207,5413,-1226,5403,-1226,5403,-1207xe" filled="true" fillcolor="#000000" stroked="false">
                <v:path arrowok="t"/>
                <v:fill type="solid"/>
              </v:shape>
            </v:group>
            <v:group style="position:absolute;left:5403;top:-1207;width:10;height:20" coordorigin="5403,-1207" coordsize="10,20">
              <v:shape style="position:absolute;left:5403;top:-1207;width:10;height:20" coordorigin="5403,-1207" coordsize="10,20" path="m5403,-1188l5413,-1188,5413,-1207,5403,-1207,5403,-1188xe" filled="true" fillcolor="#000000" stroked="false">
                <v:path arrowok="t"/>
                <v:fill type="solid"/>
              </v:shape>
            </v:group>
            <v:group style="position:absolute;left:5403;top:-1188;width:10;height:20" coordorigin="5403,-1188" coordsize="10,20">
              <v:shape style="position:absolute;left:5403;top:-1188;width:10;height:20" coordorigin="5403,-1188" coordsize="10,20" path="m5403,-1169l5413,-1169,5413,-1188,5403,-1188,5403,-1169xe" filled="true" fillcolor="#000000" stroked="false">
                <v:path arrowok="t"/>
                <v:fill type="solid"/>
              </v:shape>
            </v:group>
            <v:group style="position:absolute;left:5403;top:-1169;width:10;height:20" coordorigin="5403,-1169" coordsize="10,20">
              <v:shape style="position:absolute;left:5403;top:-1169;width:10;height:20" coordorigin="5403,-1169" coordsize="10,20" path="m5403,-1150l5413,-1150,5413,-1169,5403,-1169,5403,-1150xe" filled="true" fillcolor="#000000" stroked="false">
                <v:path arrowok="t"/>
                <v:fill type="solid"/>
              </v:shape>
            </v:group>
            <v:group style="position:absolute;left:5403;top:-1150;width:10;height:20" coordorigin="5403,-1150" coordsize="10,20">
              <v:shape style="position:absolute;left:5403;top:-1150;width:10;height:20" coordorigin="5403,-1150" coordsize="10,20" path="m5403,-1130l5413,-1130,5413,-1150,5403,-1150,5403,-1130xe" filled="true" fillcolor="#000000" stroked="false">
                <v:path arrowok="t"/>
                <v:fill type="solid"/>
              </v:shape>
            </v:group>
            <v:group style="position:absolute;left:5403;top:-1130;width:10;height:20" coordorigin="5403,-1130" coordsize="10,20">
              <v:shape style="position:absolute;left:5403;top:-1130;width:10;height:20" coordorigin="5403,-1130" coordsize="10,20" path="m5403,-1111l5413,-1111,5413,-1130,5403,-1130,5403,-1111xe" filled="true" fillcolor="#000000" stroked="false">
                <v:path arrowok="t"/>
                <v:fill type="solid"/>
              </v:shape>
            </v:group>
            <v:group style="position:absolute;left:5403;top:-1111;width:10;height:20" coordorigin="5403,-1111" coordsize="10,20">
              <v:shape style="position:absolute;left:5403;top:-1111;width:10;height:20" coordorigin="5403,-1111" coordsize="10,20" path="m5403,-1092l5413,-1092,5413,-1111,5403,-1111,5403,-1092xe" filled="true" fillcolor="#000000" stroked="false">
                <v:path arrowok="t"/>
                <v:fill type="solid"/>
              </v:shape>
            </v:group>
            <v:group style="position:absolute;left:5403;top:-1092;width:10;height:20" coordorigin="5403,-1092" coordsize="10,20">
              <v:shape style="position:absolute;left:5403;top:-1092;width:10;height:20" coordorigin="5403,-1092" coordsize="10,20" path="m5403,-1073l5413,-1073,5413,-1092,5403,-1092,5403,-1073xe" filled="true" fillcolor="#000000" stroked="false">
                <v:path arrowok="t"/>
                <v:fill type="solid"/>
              </v:shape>
            </v:group>
            <v:group style="position:absolute;left:5403;top:-1073;width:10;height:20" coordorigin="5403,-1073" coordsize="10,20">
              <v:shape style="position:absolute;left:5403;top:-1073;width:10;height:20" coordorigin="5403,-1073" coordsize="10,20" path="m5403,-1054l5413,-1054,5413,-1073,5403,-1073,5403,-1054xe" filled="true" fillcolor="#000000" stroked="false">
                <v:path arrowok="t"/>
                <v:fill type="solid"/>
              </v:shape>
            </v:group>
            <v:group style="position:absolute;left:5403;top:-1054;width:10;height:20" coordorigin="5403,-1054" coordsize="10,20">
              <v:shape style="position:absolute;left:5403;top:-1054;width:10;height:20" coordorigin="5403,-1054" coordsize="10,20" path="m5403,-1034l5413,-1034,5413,-1054,5403,-1054,5403,-1034xe" filled="true" fillcolor="#000000" stroked="false">
                <v:path arrowok="t"/>
                <v:fill type="solid"/>
              </v:shape>
            </v:group>
            <v:group style="position:absolute;left:5403;top:-1034;width:10;height:20" coordorigin="5403,-1034" coordsize="10,20">
              <v:shape style="position:absolute;left:5403;top:-1034;width:10;height:20" coordorigin="5403,-1034" coordsize="10,20" path="m5403,-1015l5413,-1015,5413,-1034,5403,-1034,5403,-1015xe" filled="true" fillcolor="#000000" stroked="false">
                <v:path arrowok="t"/>
                <v:fill type="solid"/>
              </v:shape>
            </v:group>
            <v:group style="position:absolute;left:5403;top:-1015;width:10;height:20" coordorigin="5403,-1015" coordsize="10,20">
              <v:shape style="position:absolute;left:5403;top:-1015;width:10;height:20" coordorigin="5403,-1015" coordsize="10,20" path="m5403,-996l5413,-996,5413,-1015,5403,-1015,5403,-996xe" filled="true" fillcolor="#000000" stroked="false">
                <v:path arrowok="t"/>
                <v:fill type="solid"/>
              </v:shape>
            </v:group>
            <v:group style="position:absolute;left:5403;top:-996;width:10;height:20" coordorigin="5403,-996" coordsize="10,20">
              <v:shape style="position:absolute;left:5403;top:-996;width:10;height:20" coordorigin="5403,-996" coordsize="10,20" path="m5403,-977l5413,-977,5413,-996,5403,-996,5403,-977xe" filled="true" fillcolor="#000000" stroked="false">
                <v:path arrowok="t"/>
                <v:fill type="solid"/>
              </v:shape>
            </v:group>
            <v:group style="position:absolute;left:5403;top:-977;width:10;height:20" coordorigin="5403,-977" coordsize="10,20">
              <v:shape style="position:absolute;left:5403;top:-977;width:10;height:20" coordorigin="5403,-977" coordsize="10,20" path="m5403,-958l5413,-958,5413,-977,5403,-977,5403,-958xe" filled="true" fillcolor="#000000" stroked="false">
                <v:path arrowok="t"/>
                <v:fill type="solid"/>
              </v:shape>
            </v:group>
            <v:group style="position:absolute;left:5403;top:-958;width:10;height:20" coordorigin="5403,-958" coordsize="10,20">
              <v:shape style="position:absolute;left:5403;top:-958;width:10;height:20" coordorigin="5403,-958" coordsize="10,20" path="m5403,-938l5413,-938,5413,-958,5403,-958,5403,-938xe" filled="true" fillcolor="#000000" stroked="false">
                <v:path arrowok="t"/>
                <v:fill type="solid"/>
              </v:shape>
            </v:group>
            <v:group style="position:absolute;left:5403;top:-938;width:10;height:20" coordorigin="5403,-938" coordsize="10,20">
              <v:shape style="position:absolute;left:5403;top:-938;width:10;height:20" coordorigin="5403,-938" coordsize="10,20" path="m5403,-919l5413,-919,5413,-938,5403,-938,5403,-919xe" filled="true" fillcolor="#000000" stroked="false">
                <v:path arrowok="t"/>
                <v:fill type="solid"/>
              </v:shape>
            </v:group>
            <v:group style="position:absolute;left:5403;top:-919;width:10;height:20" coordorigin="5403,-919" coordsize="10,20">
              <v:shape style="position:absolute;left:5403;top:-919;width:10;height:20" coordorigin="5403,-919" coordsize="10,20" path="m5403,-900l5413,-900,5413,-919,5403,-919,5403,-900xe" filled="true" fillcolor="#000000" stroked="false">
                <v:path arrowok="t"/>
                <v:fill type="solid"/>
              </v:shape>
            </v:group>
            <v:group style="position:absolute;left:5403;top:-900;width:10;height:20" coordorigin="5403,-900" coordsize="10,20">
              <v:shape style="position:absolute;left:5403;top:-900;width:10;height:20" coordorigin="5403,-900" coordsize="10,20" path="m5403,-881l5413,-881,5413,-900,5403,-900,5403,-881xe" filled="true" fillcolor="#000000" stroked="false">
                <v:path arrowok="t"/>
                <v:fill type="solid"/>
              </v:shape>
            </v:group>
            <v:group style="position:absolute;left:6625;top:-1265;width:10;height:20" coordorigin="6625,-1265" coordsize="10,20">
              <v:shape style="position:absolute;left:6625;top:-1265;width:10;height:20" coordorigin="6625,-1265" coordsize="10,20" path="m6625,-1246l6635,-1246,6635,-1265,6625,-1265,6625,-1246xe" filled="true" fillcolor="#000000" stroked="false">
                <v:path arrowok="t"/>
                <v:fill type="solid"/>
              </v:shape>
            </v:group>
            <v:group style="position:absolute;left:6625;top:-1246;width:10;height:20" coordorigin="6625,-1246" coordsize="10,20">
              <v:shape style="position:absolute;left:6625;top:-1246;width:10;height:20" coordorigin="6625,-1246" coordsize="10,20" path="m6625,-1226l6635,-1226,6635,-1246,6625,-1246,6625,-1226xe" filled="true" fillcolor="#000000" stroked="false">
                <v:path arrowok="t"/>
                <v:fill type="solid"/>
              </v:shape>
            </v:group>
            <v:group style="position:absolute;left:6625;top:-1226;width:10;height:20" coordorigin="6625,-1226" coordsize="10,20">
              <v:shape style="position:absolute;left:6625;top:-1226;width:10;height:20" coordorigin="6625,-1226" coordsize="10,20" path="m6625,-1207l6635,-1207,6635,-1226,6625,-1226,6625,-1207xe" filled="true" fillcolor="#000000" stroked="false">
                <v:path arrowok="t"/>
                <v:fill type="solid"/>
              </v:shape>
            </v:group>
            <v:group style="position:absolute;left:6625;top:-1207;width:10;height:20" coordorigin="6625,-1207" coordsize="10,20">
              <v:shape style="position:absolute;left:6625;top:-1207;width:10;height:20" coordorigin="6625,-1207" coordsize="10,20" path="m6625,-1188l6635,-1188,6635,-1207,6625,-1207,6625,-1188xe" filled="true" fillcolor="#000000" stroked="false">
                <v:path arrowok="t"/>
                <v:fill type="solid"/>
              </v:shape>
            </v:group>
            <v:group style="position:absolute;left:6625;top:-1188;width:10;height:20" coordorigin="6625,-1188" coordsize="10,20">
              <v:shape style="position:absolute;left:6625;top:-1188;width:10;height:20" coordorigin="6625,-1188" coordsize="10,20" path="m6625,-1169l6635,-1169,6635,-1188,6625,-1188,6625,-1169xe" filled="true" fillcolor="#000000" stroked="false">
                <v:path arrowok="t"/>
                <v:fill type="solid"/>
              </v:shape>
            </v:group>
            <v:group style="position:absolute;left:6625;top:-1169;width:10;height:20" coordorigin="6625,-1169" coordsize="10,20">
              <v:shape style="position:absolute;left:6625;top:-1169;width:10;height:20" coordorigin="6625,-1169" coordsize="10,20" path="m6625,-1150l6635,-1150,6635,-1169,6625,-1169,6625,-1150xe" filled="true" fillcolor="#000000" stroked="false">
                <v:path arrowok="t"/>
                <v:fill type="solid"/>
              </v:shape>
            </v:group>
            <v:group style="position:absolute;left:6625;top:-1150;width:10;height:20" coordorigin="6625,-1150" coordsize="10,20">
              <v:shape style="position:absolute;left:6625;top:-1150;width:10;height:20" coordorigin="6625,-1150" coordsize="10,20" path="m6625,-1130l6635,-1130,6635,-1150,6625,-1150,6625,-1130xe" filled="true" fillcolor="#000000" stroked="false">
                <v:path arrowok="t"/>
                <v:fill type="solid"/>
              </v:shape>
            </v:group>
            <v:group style="position:absolute;left:6625;top:-1130;width:10;height:20" coordorigin="6625,-1130" coordsize="10,20">
              <v:shape style="position:absolute;left:6625;top:-1130;width:10;height:20" coordorigin="6625,-1130" coordsize="10,20" path="m6625,-1111l6635,-1111,6635,-1130,6625,-1130,6625,-1111xe" filled="true" fillcolor="#000000" stroked="false">
                <v:path arrowok="t"/>
                <v:fill type="solid"/>
              </v:shape>
            </v:group>
            <v:group style="position:absolute;left:6625;top:-1111;width:10;height:20" coordorigin="6625,-1111" coordsize="10,20">
              <v:shape style="position:absolute;left:6625;top:-1111;width:10;height:20" coordorigin="6625,-1111" coordsize="10,20" path="m6625,-1092l6635,-1092,6635,-1111,6625,-1111,6625,-1092xe" filled="true" fillcolor="#000000" stroked="false">
                <v:path arrowok="t"/>
                <v:fill type="solid"/>
              </v:shape>
            </v:group>
            <v:group style="position:absolute;left:6625;top:-1092;width:10;height:20" coordorigin="6625,-1092" coordsize="10,20">
              <v:shape style="position:absolute;left:6625;top:-1092;width:10;height:20" coordorigin="6625,-1092" coordsize="10,20" path="m6625,-1073l6635,-1073,6635,-1092,6625,-1092,6625,-1073xe" filled="true" fillcolor="#000000" stroked="false">
                <v:path arrowok="t"/>
                <v:fill type="solid"/>
              </v:shape>
            </v:group>
            <v:group style="position:absolute;left:6625;top:-1073;width:10;height:20" coordorigin="6625,-1073" coordsize="10,20">
              <v:shape style="position:absolute;left:6625;top:-1073;width:10;height:20" coordorigin="6625,-1073" coordsize="10,20" path="m6625,-1054l6635,-1054,6635,-1073,6625,-1073,6625,-1054xe" filled="true" fillcolor="#000000" stroked="false">
                <v:path arrowok="t"/>
                <v:fill type="solid"/>
              </v:shape>
            </v:group>
            <v:group style="position:absolute;left:6625;top:-1054;width:10;height:20" coordorigin="6625,-1054" coordsize="10,20">
              <v:shape style="position:absolute;left:6625;top:-1054;width:10;height:20" coordorigin="6625,-1054" coordsize="10,20" path="m6625,-1034l6635,-1034,6635,-1054,6625,-1054,6625,-1034xe" filled="true" fillcolor="#000000" stroked="false">
                <v:path arrowok="t"/>
                <v:fill type="solid"/>
              </v:shape>
            </v:group>
            <v:group style="position:absolute;left:6625;top:-1034;width:10;height:20" coordorigin="6625,-1034" coordsize="10,20">
              <v:shape style="position:absolute;left:6625;top:-1034;width:10;height:20" coordorigin="6625,-1034" coordsize="10,20" path="m6625,-1015l6635,-1015,6635,-1034,6625,-1034,6625,-1015xe" filled="true" fillcolor="#000000" stroked="false">
                <v:path arrowok="t"/>
                <v:fill type="solid"/>
              </v:shape>
            </v:group>
            <v:group style="position:absolute;left:6625;top:-1015;width:10;height:20" coordorigin="6625,-1015" coordsize="10,20">
              <v:shape style="position:absolute;left:6625;top:-1015;width:10;height:20" coordorigin="6625,-1015" coordsize="10,20" path="m6625,-996l6635,-996,6635,-1015,6625,-1015,6625,-996xe" filled="true" fillcolor="#000000" stroked="false">
                <v:path arrowok="t"/>
                <v:fill type="solid"/>
              </v:shape>
            </v:group>
            <v:group style="position:absolute;left:6625;top:-996;width:10;height:20" coordorigin="6625,-996" coordsize="10,20">
              <v:shape style="position:absolute;left:6625;top:-996;width:10;height:20" coordorigin="6625,-996" coordsize="10,20" path="m6625,-977l6635,-977,6635,-996,6625,-996,6625,-977xe" filled="true" fillcolor="#000000" stroked="false">
                <v:path arrowok="t"/>
                <v:fill type="solid"/>
              </v:shape>
            </v:group>
            <v:group style="position:absolute;left:6625;top:-977;width:10;height:20" coordorigin="6625,-977" coordsize="10,20">
              <v:shape style="position:absolute;left:6625;top:-977;width:10;height:20" coordorigin="6625,-977" coordsize="10,20" path="m6625,-958l6635,-958,6635,-977,6625,-977,6625,-958xe" filled="true" fillcolor="#000000" stroked="false">
                <v:path arrowok="t"/>
                <v:fill type="solid"/>
              </v:shape>
            </v:group>
            <v:group style="position:absolute;left:6625;top:-958;width:10;height:20" coordorigin="6625,-958" coordsize="10,20">
              <v:shape style="position:absolute;left:6625;top:-958;width:10;height:20" coordorigin="6625,-958" coordsize="10,20" path="m6625,-938l6635,-938,6635,-958,6625,-958,6625,-938xe" filled="true" fillcolor="#000000" stroked="false">
                <v:path arrowok="t"/>
                <v:fill type="solid"/>
              </v:shape>
            </v:group>
            <v:group style="position:absolute;left:6625;top:-938;width:10;height:20" coordorigin="6625,-938" coordsize="10,20">
              <v:shape style="position:absolute;left:6625;top:-938;width:10;height:20" coordorigin="6625,-938" coordsize="10,20" path="m6625,-919l6635,-919,6635,-938,6625,-938,6625,-919xe" filled="true" fillcolor="#000000" stroked="false">
                <v:path arrowok="t"/>
                <v:fill type="solid"/>
              </v:shape>
            </v:group>
            <v:group style="position:absolute;left:6625;top:-919;width:10;height:20" coordorigin="6625,-919" coordsize="10,20">
              <v:shape style="position:absolute;left:6625;top:-919;width:10;height:20" coordorigin="6625,-919" coordsize="10,20" path="m6625,-900l6635,-900,6635,-919,6625,-919,6625,-900xe" filled="true" fillcolor="#000000" stroked="false">
                <v:path arrowok="t"/>
                <v:fill type="solid"/>
              </v:shape>
            </v:group>
            <v:group style="position:absolute;left:6625;top:-900;width:10;height:20" coordorigin="6625,-900" coordsize="10,20">
              <v:shape style="position:absolute;left:6625;top:-900;width:10;height:20" coordorigin="6625,-900" coordsize="10,20" path="m6625,-881l6635,-881,6635,-900,6625,-900,6625,-881xe" filled="true" fillcolor="#000000" stroked="false">
                <v:path arrowok="t"/>
                <v:fill type="solid"/>
              </v:shape>
              <v:shape style="position:absolute;left:1690;top:-977;width:1529;height:108" type="#_x0000_t75" stroked="false">
                <v:imagedata r:id="rId240" o:title=""/>
              </v:shape>
              <v:shape style="position:absolute;left:3195;top:-881;width:1237;height:12" type="#_x0000_t75" stroked="false">
                <v:imagedata r:id="rId108" o:title=""/>
              </v:shape>
              <v:shape style="position:absolute;left:4417;top:-881;width:996;height:12" type="#_x0000_t75" stroked="false">
                <v:imagedata r:id="rId220" o:title=""/>
              </v:shape>
              <v:shape style="position:absolute;left:5399;top:-881;width:1236;height:12" type="#_x0000_t75" stroked="false">
                <v:imagedata r:id="rId108" o:title=""/>
              </v:shape>
              <v:shape style="position:absolute;left:6621;top:-881;width:1322;height:12" type="#_x0000_t75" stroked="false">
                <v:imagedata r:id="rId241" o:title=""/>
              </v:shape>
              <v:shape style="position:absolute;left:7929;top:-881;width:987;height:12" type="#_x0000_t75" stroked="false">
                <v:imagedata r:id="rId242" o:title=""/>
              </v:shape>
              <v:shape style="position:absolute;left:8901;top:-878;width:1318;height:10" type="#_x0000_t75" stroked="false">
                <v:imagedata r:id="rId239" o:title=""/>
              </v:shape>
            </v:group>
            <v:group style="position:absolute;left:4422;top:-869;width:10;height:20" coordorigin="4422,-869" coordsize="10,20">
              <v:shape style="position:absolute;left:4422;top:-869;width:10;height:20" coordorigin="4422,-869" coordsize="10,20" path="m4422,-849l4431,-849,4431,-869,4422,-869,4422,-849xe" filled="true" fillcolor="#000000" stroked="false">
                <v:path arrowok="t"/>
                <v:fill type="solid"/>
              </v:shape>
            </v:group>
            <v:group style="position:absolute;left:4422;top:-849;width:10;height:20" coordorigin="4422,-849" coordsize="10,20">
              <v:shape style="position:absolute;left:4422;top:-849;width:10;height:20" coordorigin="4422,-849" coordsize="10,20" path="m4422,-830l4431,-830,4431,-849,4422,-849,4422,-830xe" filled="true" fillcolor="#000000" stroked="false">
                <v:path arrowok="t"/>
                <v:fill type="solid"/>
              </v:shape>
            </v:group>
            <v:group style="position:absolute;left:4422;top:-830;width:10;height:20" coordorigin="4422,-830" coordsize="10,20">
              <v:shape style="position:absolute;left:4422;top:-830;width:10;height:20" coordorigin="4422,-830" coordsize="10,20" path="m4422,-811l4431,-811,4431,-830,4422,-830,4422,-811xe" filled="true" fillcolor="#000000" stroked="false">
                <v:path arrowok="t"/>
                <v:fill type="solid"/>
              </v:shape>
            </v:group>
            <v:group style="position:absolute;left:4422;top:-811;width:10;height:20" coordorigin="4422,-811" coordsize="10,20">
              <v:shape style="position:absolute;left:4422;top:-811;width:10;height:20" coordorigin="4422,-811" coordsize="10,20" path="m4422,-792l4431,-792,4431,-811,4422,-811,4422,-792xe" filled="true" fillcolor="#000000" stroked="false">
                <v:path arrowok="t"/>
                <v:fill type="solid"/>
              </v:shape>
            </v:group>
            <v:group style="position:absolute;left:4422;top:-792;width:10;height:20" coordorigin="4422,-792" coordsize="10,20">
              <v:shape style="position:absolute;left:4422;top:-792;width:10;height:20" coordorigin="4422,-792" coordsize="10,20" path="m4422,-772l4431,-772,4431,-792,4422,-792,4422,-772xe" filled="true" fillcolor="#000000" stroked="false">
                <v:path arrowok="t"/>
                <v:fill type="solid"/>
              </v:shape>
            </v:group>
            <v:group style="position:absolute;left:4422;top:-772;width:10;height:20" coordorigin="4422,-772" coordsize="10,20">
              <v:shape style="position:absolute;left:4422;top:-772;width:10;height:20" coordorigin="4422,-772" coordsize="10,20" path="m4422,-753l4431,-753,4431,-772,4422,-772,4422,-753xe" filled="true" fillcolor="#000000" stroked="false">
                <v:path arrowok="t"/>
                <v:fill type="solid"/>
              </v:shape>
            </v:group>
            <v:group style="position:absolute;left:4422;top:-753;width:10;height:20" coordorigin="4422,-753" coordsize="10,20">
              <v:shape style="position:absolute;left:4422;top:-753;width:10;height:20" coordorigin="4422,-753" coordsize="10,20" path="m4422,-734l4431,-734,4431,-753,4422,-753,4422,-734xe" filled="true" fillcolor="#000000" stroked="false">
                <v:path arrowok="t"/>
                <v:fill type="solid"/>
              </v:shape>
            </v:group>
            <v:group style="position:absolute;left:4422;top:-734;width:10;height:20" coordorigin="4422,-734" coordsize="10,20">
              <v:shape style="position:absolute;left:4422;top:-734;width:10;height:20" coordorigin="4422,-734" coordsize="10,20" path="m4422,-715l4431,-715,4431,-734,4422,-734,4422,-715xe" filled="true" fillcolor="#000000" stroked="false">
                <v:path arrowok="t"/>
                <v:fill type="solid"/>
              </v:shape>
            </v:group>
            <v:group style="position:absolute;left:4422;top:-715;width:10;height:20" coordorigin="4422,-715" coordsize="10,20">
              <v:shape style="position:absolute;left:4422;top:-715;width:10;height:20" coordorigin="4422,-715" coordsize="10,20" path="m4422,-696l4431,-696,4431,-715,4422,-715,4422,-696xe" filled="true" fillcolor="#000000" stroked="false">
                <v:path arrowok="t"/>
                <v:fill type="solid"/>
              </v:shape>
            </v:group>
            <v:group style="position:absolute;left:4422;top:-696;width:10;height:20" coordorigin="4422,-696" coordsize="10,20">
              <v:shape style="position:absolute;left:4422;top:-696;width:10;height:20" coordorigin="4422,-696" coordsize="10,20" path="m4422,-676l4431,-676,4431,-696,4422,-696,4422,-676xe" filled="true" fillcolor="#000000" stroked="false">
                <v:path arrowok="t"/>
                <v:fill type="solid"/>
              </v:shape>
            </v:group>
            <v:group style="position:absolute;left:4422;top:-676;width:10;height:20" coordorigin="4422,-676" coordsize="10,20">
              <v:shape style="position:absolute;left:4422;top:-676;width:10;height:20" coordorigin="4422,-676" coordsize="10,20" path="m4422,-657l4431,-657,4431,-676,4422,-676,4422,-657xe" filled="true" fillcolor="#000000" stroked="false">
                <v:path arrowok="t"/>
                <v:fill type="solid"/>
              </v:shape>
            </v:group>
            <v:group style="position:absolute;left:4422;top:-657;width:10;height:20" coordorigin="4422,-657" coordsize="10,20">
              <v:shape style="position:absolute;left:4422;top:-657;width:10;height:20" coordorigin="4422,-657" coordsize="10,20" path="m4422,-638l4431,-638,4431,-657,4422,-657,4422,-638xe" filled="true" fillcolor="#000000" stroked="false">
                <v:path arrowok="t"/>
                <v:fill type="solid"/>
              </v:shape>
            </v:group>
            <v:group style="position:absolute;left:4422;top:-638;width:10;height:20" coordorigin="4422,-638" coordsize="10,20">
              <v:shape style="position:absolute;left:4422;top:-638;width:10;height:20" coordorigin="4422,-638" coordsize="10,20" path="m4422,-619l4431,-619,4431,-638,4422,-638,4422,-619xe" filled="true" fillcolor="#000000" stroked="false">
                <v:path arrowok="t"/>
                <v:fill type="solid"/>
              </v:shape>
            </v:group>
            <v:group style="position:absolute;left:4422;top:-619;width:10;height:20" coordorigin="4422,-619" coordsize="10,20">
              <v:shape style="position:absolute;left:4422;top:-619;width:10;height:20" coordorigin="4422,-619" coordsize="10,20" path="m4422,-600l4431,-600,4431,-619,4422,-619,4422,-600xe" filled="true" fillcolor="#000000" stroked="false">
                <v:path arrowok="t"/>
                <v:fill type="solid"/>
              </v:shape>
            </v:group>
            <v:group style="position:absolute;left:4422;top:-600;width:10;height:20" coordorigin="4422,-600" coordsize="10,20">
              <v:shape style="position:absolute;left:4422;top:-600;width:10;height:20" coordorigin="4422,-600" coordsize="10,20" path="m4422,-580l4431,-580,4431,-600,4422,-600,4422,-580xe" filled="true" fillcolor="#000000" stroked="false">
                <v:path arrowok="t"/>
                <v:fill type="solid"/>
              </v:shape>
            </v:group>
            <v:group style="position:absolute;left:4422;top:-580;width:10;height:20" coordorigin="4422,-580" coordsize="10,20">
              <v:shape style="position:absolute;left:4422;top:-580;width:10;height:20" coordorigin="4422,-580" coordsize="10,20" path="m4422,-561l4431,-561,4431,-580,4422,-580,4422,-561xe" filled="true" fillcolor="#000000" stroked="false">
                <v:path arrowok="t"/>
                <v:fill type="solid"/>
              </v:shape>
            </v:group>
            <v:group style="position:absolute;left:4422;top:-561;width:10;height:20" coordorigin="4422,-561" coordsize="10,20">
              <v:shape style="position:absolute;left:4422;top:-561;width:10;height:20" coordorigin="4422,-561" coordsize="10,20" path="m4422,-542l4431,-542,4431,-561,4422,-561,4422,-542xe" filled="true" fillcolor="#000000" stroked="false">
                <v:path arrowok="t"/>
                <v:fill type="solid"/>
              </v:shape>
            </v:group>
            <v:group style="position:absolute;left:4422;top:-542;width:10;height:20" coordorigin="4422,-542" coordsize="10,20">
              <v:shape style="position:absolute;left:4422;top:-542;width:10;height:20" coordorigin="4422,-542" coordsize="10,20" path="m4422,-523l4431,-523,4431,-542,4422,-542,4422,-523xe" filled="true" fillcolor="#000000" stroked="false">
                <v:path arrowok="t"/>
                <v:fill type="solid"/>
              </v:shape>
            </v:group>
            <v:group style="position:absolute;left:4422;top:-523;width:10;height:20" coordorigin="4422,-523" coordsize="10,20">
              <v:shape style="position:absolute;left:4422;top:-523;width:10;height:20" coordorigin="4422,-523" coordsize="10,20" path="m4422,-504l4431,-504,4431,-523,4422,-523,4422,-504xe" filled="true" fillcolor="#000000" stroked="false">
                <v:path arrowok="t"/>
                <v:fill type="solid"/>
              </v:shape>
            </v:group>
            <v:group style="position:absolute;left:4422;top:-504;width:10;height:20" coordorigin="4422,-504" coordsize="10,20">
              <v:shape style="position:absolute;left:4422;top:-504;width:10;height:20" coordorigin="4422,-504" coordsize="10,20" path="m4422,-484l4431,-484,4431,-504,4422,-504,4422,-484xe" filled="true" fillcolor="#000000" stroked="false">
                <v:path arrowok="t"/>
                <v:fill type="solid"/>
              </v:shape>
            </v:group>
            <v:group style="position:absolute;left:5403;top:-869;width:10;height:20" coordorigin="5403,-869" coordsize="10,20">
              <v:shape style="position:absolute;left:5403;top:-869;width:10;height:20" coordorigin="5403,-869" coordsize="10,20" path="m5403,-849l5413,-849,5413,-869,5403,-869,5403,-849xe" filled="true" fillcolor="#000000" stroked="false">
                <v:path arrowok="t"/>
                <v:fill type="solid"/>
              </v:shape>
            </v:group>
            <v:group style="position:absolute;left:5403;top:-849;width:10;height:20" coordorigin="5403,-849" coordsize="10,20">
              <v:shape style="position:absolute;left:5403;top:-849;width:10;height:20" coordorigin="5403,-849" coordsize="10,20" path="m5403,-830l5413,-830,5413,-849,5403,-849,5403,-830xe" filled="true" fillcolor="#000000" stroked="false">
                <v:path arrowok="t"/>
                <v:fill type="solid"/>
              </v:shape>
            </v:group>
            <v:group style="position:absolute;left:5403;top:-830;width:10;height:20" coordorigin="5403,-830" coordsize="10,20">
              <v:shape style="position:absolute;left:5403;top:-830;width:10;height:20" coordorigin="5403,-830" coordsize="10,20" path="m5403,-811l5413,-811,5413,-830,5403,-830,5403,-811xe" filled="true" fillcolor="#000000" stroked="false">
                <v:path arrowok="t"/>
                <v:fill type="solid"/>
              </v:shape>
            </v:group>
            <v:group style="position:absolute;left:5403;top:-811;width:10;height:20" coordorigin="5403,-811" coordsize="10,20">
              <v:shape style="position:absolute;left:5403;top:-811;width:10;height:20" coordorigin="5403,-811" coordsize="10,20" path="m5403,-792l5413,-792,5413,-811,5403,-811,5403,-792xe" filled="true" fillcolor="#000000" stroked="false">
                <v:path arrowok="t"/>
                <v:fill type="solid"/>
              </v:shape>
            </v:group>
            <v:group style="position:absolute;left:5403;top:-792;width:10;height:20" coordorigin="5403,-792" coordsize="10,20">
              <v:shape style="position:absolute;left:5403;top:-792;width:10;height:20" coordorigin="5403,-792" coordsize="10,20" path="m5403,-772l5413,-772,5413,-792,5403,-792,5403,-772xe" filled="true" fillcolor="#000000" stroked="false">
                <v:path arrowok="t"/>
                <v:fill type="solid"/>
              </v:shape>
            </v:group>
            <v:group style="position:absolute;left:5403;top:-772;width:10;height:20" coordorigin="5403,-772" coordsize="10,20">
              <v:shape style="position:absolute;left:5403;top:-772;width:10;height:20" coordorigin="5403,-772" coordsize="10,20" path="m5403,-753l5413,-753,5413,-772,5403,-772,5403,-753xe" filled="true" fillcolor="#000000" stroked="false">
                <v:path arrowok="t"/>
                <v:fill type="solid"/>
              </v:shape>
            </v:group>
            <v:group style="position:absolute;left:5403;top:-753;width:10;height:20" coordorigin="5403,-753" coordsize="10,20">
              <v:shape style="position:absolute;left:5403;top:-753;width:10;height:20" coordorigin="5403,-753" coordsize="10,20" path="m5403,-734l5413,-734,5413,-753,5403,-753,5403,-734xe" filled="true" fillcolor="#000000" stroked="false">
                <v:path arrowok="t"/>
                <v:fill type="solid"/>
              </v:shape>
            </v:group>
            <v:group style="position:absolute;left:5403;top:-734;width:10;height:20" coordorigin="5403,-734" coordsize="10,20">
              <v:shape style="position:absolute;left:5403;top:-734;width:10;height:20" coordorigin="5403,-734" coordsize="10,20" path="m5403,-715l5413,-715,5413,-734,5403,-734,5403,-715xe" filled="true" fillcolor="#000000" stroked="false">
                <v:path arrowok="t"/>
                <v:fill type="solid"/>
              </v:shape>
            </v:group>
            <v:group style="position:absolute;left:5403;top:-715;width:10;height:20" coordorigin="5403,-715" coordsize="10,20">
              <v:shape style="position:absolute;left:5403;top:-715;width:10;height:20" coordorigin="5403,-715" coordsize="10,20" path="m5403,-696l5413,-696,5413,-715,5403,-715,5403,-696xe" filled="true" fillcolor="#000000" stroked="false">
                <v:path arrowok="t"/>
                <v:fill type="solid"/>
              </v:shape>
            </v:group>
            <v:group style="position:absolute;left:5403;top:-696;width:10;height:20" coordorigin="5403,-696" coordsize="10,20">
              <v:shape style="position:absolute;left:5403;top:-696;width:10;height:20" coordorigin="5403,-696" coordsize="10,20" path="m5403,-676l5413,-676,5413,-696,5403,-696,5403,-676xe" filled="true" fillcolor="#000000" stroked="false">
                <v:path arrowok="t"/>
                <v:fill type="solid"/>
              </v:shape>
            </v:group>
            <v:group style="position:absolute;left:5403;top:-676;width:10;height:20" coordorigin="5403,-676" coordsize="10,20">
              <v:shape style="position:absolute;left:5403;top:-676;width:10;height:20" coordorigin="5403,-676" coordsize="10,20" path="m5403,-657l5413,-657,5413,-676,5403,-676,5403,-657xe" filled="true" fillcolor="#000000" stroked="false">
                <v:path arrowok="t"/>
                <v:fill type="solid"/>
              </v:shape>
            </v:group>
            <v:group style="position:absolute;left:5403;top:-657;width:10;height:20" coordorigin="5403,-657" coordsize="10,20">
              <v:shape style="position:absolute;left:5403;top:-657;width:10;height:20" coordorigin="5403,-657" coordsize="10,20" path="m5403,-638l5413,-638,5413,-657,5403,-657,5403,-638xe" filled="true" fillcolor="#000000" stroked="false">
                <v:path arrowok="t"/>
                <v:fill type="solid"/>
              </v:shape>
            </v:group>
            <v:group style="position:absolute;left:5403;top:-638;width:10;height:20" coordorigin="5403,-638" coordsize="10,20">
              <v:shape style="position:absolute;left:5403;top:-638;width:10;height:20" coordorigin="5403,-638" coordsize="10,20" path="m5403,-619l5413,-619,5413,-638,5403,-638,5403,-619xe" filled="true" fillcolor="#000000" stroked="false">
                <v:path arrowok="t"/>
                <v:fill type="solid"/>
              </v:shape>
            </v:group>
            <v:group style="position:absolute;left:5403;top:-619;width:10;height:20" coordorigin="5403,-619" coordsize="10,20">
              <v:shape style="position:absolute;left:5403;top:-619;width:10;height:20" coordorigin="5403,-619" coordsize="10,20" path="m5403,-600l5413,-600,5413,-619,5403,-619,5403,-600xe" filled="true" fillcolor="#000000" stroked="false">
                <v:path arrowok="t"/>
                <v:fill type="solid"/>
              </v:shape>
            </v:group>
            <v:group style="position:absolute;left:5403;top:-600;width:10;height:20" coordorigin="5403,-600" coordsize="10,20">
              <v:shape style="position:absolute;left:5403;top:-600;width:10;height:20" coordorigin="5403,-600" coordsize="10,20" path="m5403,-580l5413,-580,5413,-600,5403,-600,5403,-580xe" filled="true" fillcolor="#000000" stroked="false">
                <v:path arrowok="t"/>
                <v:fill type="solid"/>
              </v:shape>
            </v:group>
            <v:group style="position:absolute;left:5403;top:-580;width:10;height:20" coordorigin="5403,-580" coordsize="10,20">
              <v:shape style="position:absolute;left:5403;top:-580;width:10;height:20" coordorigin="5403,-580" coordsize="10,20" path="m5403,-561l5413,-561,5413,-580,5403,-580,5403,-561xe" filled="true" fillcolor="#000000" stroked="false">
                <v:path arrowok="t"/>
                <v:fill type="solid"/>
              </v:shape>
            </v:group>
            <v:group style="position:absolute;left:5403;top:-561;width:10;height:20" coordorigin="5403,-561" coordsize="10,20">
              <v:shape style="position:absolute;left:5403;top:-561;width:10;height:20" coordorigin="5403,-561" coordsize="10,20" path="m5403,-542l5413,-542,5413,-561,5403,-561,5403,-542xe" filled="true" fillcolor="#000000" stroked="false">
                <v:path arrowok="t"/>
                <v:fill type="solid"/>
              </v:shape>
            </v:group>
            <v:group style="position:absolute;left:5403;top:-542;width:10;height:20" coordorigin="5403,-542" coordsize="10,20">
              <v:shape style="position:absolute;left:5403;top:-542;width:10;height:20" coordorigin="5403,-542" coordsize="10,20" path="m5403,-523l5413,-523,5413,-542,5403,-542,5403,-523xe" filled="true" fillcolor="#000000" stroked="false">
                <v:path arrowok="t"/>
                <v:fill type="solid"/>
              </v:shape>
            </v:group>
            <v:group style="position:absolute;left:5403;top:-523;width:10;height:20" coordorigin="5403,-523" coordsize="10,20">
              <v:shape style="position:absolute;left:5403;top:-523;width:10;height:20" coordorigin="5403,-523" coordsize="10,20" path="m5403,-504l5413,-504,5413,-523,5403,-523,5403,-504xe" filled="true" fillcolor="#000000" stroked="false">
                <v:path arrowok="t"/>
                <v:fill type="solid"/>
              </v:shape>
            </v:group>
            <v:group style="position:absolute;left:5403;top:-504;width:10;height:20" coordorigin="5403,-504" coordsize="10,20">
              <v:shape style="position:absolute;left:5403;top:-504;width:10;height:20" coordorigin="5403,-504" coordsize="10,20" path="m5403,-484l5413,-484,5413,-504,5403,-504,5403,-484xe" filled="true" fillcolor="#000000" stroked="false">
                <v:path arrowok="t"/>
                <v:fill type="solid"/>
              </v:shape>
            </v:group>
            <v:group style="position:absolute;left:6625;top:-869;width:10;height:20" coordorigin="6625,-869" coordsize="10,20">
              <v:shape style="position:absolute;left:6625;top:-869;width:10;height:20" coordorigin="6625,-869" coordsize="10,20" path="m6625,-849l6635,-849,6635,-869,6625,-869,6625,-849xe" filled="true" fillcolor="#000000" stroked="false">
                <v:path arrowok="t"/>
                <v:fill type="solid"/>
              </v:shape>
            </v:group>
            <v:group style="position:absolute;left:6625;top:-849;width:10;height:20" coordorigin="6625,-849" coordsize="10,20">
              <v:shape style="position:absolute;left:6625;top:-849;width:10;height:20" coordorigin="6625,-849" coordsize="10,20" path="m6625,-830l6635,-830,6635,-849,6625,-849,6625,-830xe" filled="true" fillcolor="#000000" stroked="false">
                <v:path arrowok="t"/>
                <v:fill type="solid"/>
              </v:shape>
            </v:group>
            <v:group style="position:absolute;left:6625;top:-830;width:10;height:20" coordorigin="6625,-830" coordsize="10,20">
              <v:shape style="position:absolute;left:6625;top:-830;width:10;height:20" coordorigin="6625,-830" coordsize="10,20" path="m6625,-811l6635,-811,6635,-830,6625,-830,6625,-811xe" filled="true" fillcolor="#000000" stroked="false">
                <v:path arrowok="t"/>
                <v:fill type="solid"/>
              </v:shape>
            </v:group>
            <v:group style="position:absolute;left:6625;top:-811;width:10;height:20" coordorigin="6625,-811" coordsize="10,20">
              <v:shape style="position:absolute;left:6625;top:-811;width:10;height:20" coordorigin="6625,-811" coordsize="10,20" path="m6625,-792l6635,-792,6635,-811,6625,-811,6625,-792xe" filled="true" fillcolor="#000000" stroked="false">
                <v:path arrowok="t"/>
                <v:fill type="solid"/>
              </v:shape>
            </v:group>
            <v:group style="position:absolute;left:6625;top:-792;width:10;height:20" coordorigin="6625,-792" coordsize="10,20">
              <v:shape style="position:absolute;left:6625;top:-792;width:10;height:20" coordorigin="6625,-792" coordsize="10,20" path="m6625,-772l6635,-772,6635,-792,6625,-792,6625,-772xe" filled="true" fillcolor="#000000" stroked="false">
                <v:path arrowok="t"/>
                <v:fill type="solid"/>
              </v:shape>
            </v:group>
            <v:group style="position:absolute;left:6625;top:-772;width:10;height:20" coordorigin="6625,-772" coordsize="10,20">
              <v:shape style="position:absolute;left:6625;top:-772;width:10;height:20" coordorigin="6625,-772" coordsize="10,20" path="m6625,-753l6635,-753,6635,-772,6625,-772,6625,-753xe" filled="true" fillcolor="#000000" stroked="false">
                <v:path arrowok="t"/>
                <v:fill type="solid"/>
              </v:shape>
            </v:group>
            <v:group style="position:absolute;left:6625;top:-753;width:10;height:20" coordorigin="6625,-753" coordsize="10,20">
              <v:shape style="position:absolute;left:6625;top:-753;width:10;height:20" coordorigin="6625,-753" coordsize="10,20" path="m6625,-734l6635,-734,6635,-753,6625,-753,6625,-734xe" filled="true" fillcolor="#000000" stroked="false">
                <v:path arrowok="t"/>
                <v:fill type="solid"/>
              </v:shape>
            </v:group>
            <v:group style="position:absolute;left:6625;top:-734;width:10;height:20" coordorigin="6625,-734" coordsize="10,20">
              <v:shape style="position:absolute;left:6625;top:-734;width:10;height:20" coordorigin="6625,-734" coordsize="10,20" path="m6625,-715l6635,-715,6635,-734,6625,-734,6625,-715xe" filled="true" fillcolor="#000000" stroked="false">
                <v:path arrowok="t"/>
                <v:fill type="solid"/>
              </v:shape>
            </v:group>
            <v:group style="position:absolute;left:6625;top:-715;width:10;height:20" coordorigin="6625,-715" coordsize="10,20">
              <v:shape style="position:absolute;left:6625;top:-715;width:10;height:20" coordorigin="6625,-715" coordsize="10,20" path="m6625,-696l6635,-696,6635,-715,6625,-715,6625,-696xe" filled="true" fillcolor="#000000" stroked="false">
                <v:path arrowok="t"/>
                <v:fill type="solid"/>
              </v:shape>
            </v:group>
            <v:group style="position:absolute;left:6625;top:-696;width:10;height:20" coordorigin="6625,-696" coordsize="10,20">
              <v:shape style="position:absolute;left:6625;top:-696;width:10;height:20" coordorigin="6625,-696" coordsize="10,20" path="m6625,-676l6635,-676,6635,-696,6625,-696,6625,-676xe" filled="true" fillcolor="#000000" stroked="false">
                <v:path arrowok="t"/>
                <v:fill type="solid"/>
              </v:shape>
            </v:group>
            <v:group style="position:absolute;left:6625;top:-676;width:10;height:20" coordorigin="6625,-676" coordsize="10,20">
              <v:shape style="position:absolute;left:6625;top:-676;width:10;height:20" coordorigin="6625,-676" coordsize="10,20" path="m6625,-657l6635,-657,6635,-676,6625,-676,6625,-657xe" filled="true" fillcolor="#000000" stroked="false">
                <v:path arrowok="t"/>
                <v:fill type="solid"/>
              </v:shape>
            </v:group>
            <v:group style="position:absolute;left:6625;top:-657;width:10;height:20" coordorigin="6625,-657" coordsize="10,20">
              <v:shape style="position:absolute;left:6625;top:-657;width:10;height:20" coordorigin="6625,-657" coordsize="10,20" path="m6625,-638l6635,-638,6635,-657,6625,-657,6625,-638xe" filled="true" fillcolor="#000000" stroked="false">
                <v:path arrowok="t"/>
                <v:fill type="solid"/>
              </v:shape>
            </v:group>
            <v:group style="position:absolute;left:6625;top:-638;width:10;height:20" coordorigin="6625,-638" coordsize="10,20">
              <v:shape style="position:absolute;left:6625;top:-638;width:10;height:20" coordorigin="6625,-638" coordsize="10,20" path="m6625,-619l6635,-619,6635,-638,6625,-638,6625,-619xe" filled="true" fillcolor="#000000" stroked="false">
                <v:path arrowok="t"/>
                <v:fill type="solid"/>
              </v:shape>
            </v:group>
            <v:group style="position:absolute;left:6625;top:-619;width:10;height:20" coordorigin="6625,-619" coordsize="10,20">
              <v:shape style="position:absolute;left:6625;top:-619;width:10;height:20" coordorigin="6625,-619" coordsize="10,20" path="m6625,-600l6635,-600,6635,-619,6625,-619,6625,-600xe" filled="true" fillcolor="#000000" stroked="false">
                <v:path arrowok="t"/>
                <v:fill type="solid"/>
              </v:shape>
            </v:group>
            <v:group style="position:absolute;left:6625;top:-600;width:10;height:20" coordorigin="6625,-600" coordsize="10,20">
              <v:shape style="position:absolute;left:6625;top:-600;width:10;height:20" coordorigin="6625,-600" coordsize="10,20" path="m6625,-580l6635,-580,6635,-600,6625,-600,6625,-580xe" filled="true" fillcolor="#000000" stroked="false">
                <v:path arrowok="t"/>
                <v:fill type="solid"/>
              </v:shape>
            </v:group>
            <v:group style="position:absolute;left:6625;top:-580;width:10;height:20" coordorigin="6625,-580" coordsize="10,20">
              <v:shape style="position:absolute;left:6625;top:-580;width:10;height:20" coordorigin="6625,-580" coordsize="10,20" path="m6625,-561l6635,-561,6635,-580,6625,-580,6625,-561xe" filled="true" fillcolor="#000000" stroked="false">
                <v:path arrowok="t"/>
                <v:fill type="solid"/>
              </v:shape>
            </v:group>
            <v:group style="position:absolute;left:6625;top:-561;width:10;height:20" coordorigin="6625,-561" coordsize="10,20">
              <v:shape style="position:absolute;left:6625;top:-561;width:10;height:20" coordorigin="6625,-561" coordsize="10,20" path="m6625,-542l6635,-542,6635,-561,6625,-561,6625,-542xe" filled="true" fillcolor="#000000" stroked="false">
                <v:path arrowok="t"/>
                <v:fill type="solid"/>
              </v:shape>
            </v:group>
            <v:group style="position:absolute;left:6625;top:-542;width:10;height:20" coordorigin="6625,-542" coordsize="10,20">
              <v:shape style="position:absolute;left:6625;top:-542;width:10;height:20" coordorigin="6625,-542" coordsize="10,20" path="m6625,-523l6635,-523,6635,-542,6625,-542,6625,-523xe" filled="true" fillcolor="#000000" stroked="false">
                <v:path arrowok="t"/>
                <v:fill type="solid"/>
              </v:shape>
            </v:group>
            <v:group style="position:absolute;left:6625;top:-523;width:10;height:20" coordorigin="6625,-523" coordsize="10,20">
              <v:shape style="position:absolute;left:6625;top:-523;width:10;height:20" coordorigin="6625,-523" coordsize="10,20" path="m6625,-504l6635,-504,6635,-523,6625,-523,6625,-504xe" filled="true" fillcolor="#000000" stroked="false">
                <v:path arrowok="t"/>
                <v:fill type="solid"/>
              </v:shape>
            </v:group>
            <v:group style="position:absolute;left:6625;top:-504;width:10;height:20" coordorigin="6625,-504" coordsize="10,20">
              <v:shape style="position:absolute;left:6625;top:-504;width:10;height:20" coordorigin="6625,-504" coordsize="10,20" path="m6625,-484l6635,-484,6635,-504,6625,-504,6625,-484xe" filled="true" fillcolor="#000000" stroked="false">
                <v:path arrowok="t"/>
                <v:fill type="solid"/>
              </v:shape>
              <v:shape style="position:absolute;left:1690;top:-580;width:1529;height:110" type="#_x0000_t75" stroked="false">
                <v:imagedata r:id="rId243" o:title=""/>
              </v:shape>
              <v:shape style="position:absolute;left:3195;top:-484;width:1237;height:14" type="#_x0000_t75" stroked="false">
                <v:imagedata r:id="rId244" o:title=""/>
              </v:shape>
              <v:shape style="position:absolute;left:4417;top:-484;width:996;height:14" type="#_x0000_t75" stroked="false">
                <v:imagedata r:id="rId245" o:title=""/>
              </v:shape>
              <v:shape style="position:absolute;left:5399;top:-484;width:1236;height:14" type="#_x0000_t75" stroked="false">
                <v:imagedata r:id="rId244" o:title=""/>
              </v:shape>
              <v:shape style="position:absolute;left:6621;top:-484;width:1322;height:14" type="#_x0000_t75" stroked="false">
                <v:imagedata r:id="rId246" o:title=""/>
              </v:shape>
              <v:shape style="position:absolute;left:7929;top:-484;width:987;height:14" type="#_x0000_t75" stroked="false">
                <v:imagedata r:id="rId247" o:title=""/>
              </v:shape>
              <v:shape style="position:absolute;left:8901;top:-480;width:1318;height:10" type="#_x0000_t75" stroked="false">
                <v:imagedata r:id="rId239" o:title=""/>
              </v:shape>
            </v:group>
            <v:group style="position:absolute;left:4422;top:-470;width:10;height:20" coordorigin="4422,-470" coordsize="10,20">
              <v:shape style="position:absolute;left:4422;top:-470;width:10;height:20" coordorigin="4422,-470" coordsize="10,20" path="m4422,-451l4431,-451,4431,-470,4422,-470,4422,-451xe" filled="true" fillcolor="#000000" stroked="false">
                <v:path arrowok="t"/>
                <v:fill type="solid"/>
              </v:shape>
            </v:group>
            <v:group style="position:absolute;left:4422;top:-451;width:10;height:20" coordorigin="4422,-451" coordsize="10,20">
              <v:shape style="position:absolute;left:4422;top:-451;width:10;height:20" coordorigin="4422,-451" coordsize="10,20" path="m4422,-432l4431,-432,4431,-451,4422,-451,4422,-432xe" filled="true" fillcolor="#000000" stroked="false">
                <v:path arrowok="t"/>
                <v:fill type="solid"/>
              </v:shape>
            </v:group>
            <v:group style="position:absolute;left:4422;top:-432;width:10;height:20" coordorigin="4422,-432" coordsize="10,20">
              <v:shape style="position:absolute;left:4422;top:-432;width:10;height:20" coordorigin="4422,-432" coordsize="10,20" path="m4422,-412l4431,-412,4431,-432,4422,-432,4422,-412xe" filled="true" fillcolor="#000000" stroked="false">
                <v:path arrowok="t"/>
                <v:fill type="solid"/>
              </v:shape>
            </v:group>
            <v:group style="position:absolute;left:4422;top:-412;width:10;height:20" coordorigin="4422,-412" coordsize="10,20">
              <v:shape style="position:absolute;left:4422;top:-412;width:10;height:20" coordorigin="4422,-412" coordsize="10,20" path="m4422,-393l4431,-393,4431,-412,4422,-412,4422,-393xe" filled="true" fillcolor="#000000" stroked="false">
                <v:path arrowok="t"/>
                <v:fill type="solid"/>
              </v:shape>
            </v:group>
            <v:group style="position:absolute;left:4422;top:-393;width:10;height:20" coordorigin="4422,-393" coordsize="10,20">
              <v:shape style="position:absolute;left:4422;top:-393;width:10;height:20" coordorigin="4422,-393" coordsize="10,20" path="m4422,-374l4431,-374,4431,-393,4422,-393,4422,-374xe" filled="true" fillcolor="#000000" stroked="false">
                <v:path arrowok="t"/>
                <v:fill type="solid"/>
              </v:shape>
            </v:group>
            <v:group style="position:absolute;left:4422;top:-374;width:10;height:20" coordorigin="4422,-374" coordsize="10,20">
              <v:shape style="position:absolute;left:4422;top:-374;width:10;height:20" coordorigin="4422,-374" coordsize="10,20" path="m4422,-355l4431,-355,4431,-374,4422,-374,4422,-355xe" filled="true" fillcolor="#000000" stroked="false">
                <v:path arrowok="t"/>
                <v:fill type="solid"/>
              </v:shape>
            </v:group>
            <v:group style="position:absolute;left:4422;top:-355;width:10;height:20" coordorigin="4422,-355" coordsize="10,20">
              <v:shape style="position:absolute;left:4422;top:-355;width:10;height:20" coordorigin="4422,-355" coordsize="10,20" path="m4422,-336l4431,-336,4431,-355,4422,-355,4422,-336xe" filled="true" fillcolor="#000000" stroked="false">
                <v:path arrowok="t"/>
                <v:fill type="solid"/>
              </v:shape>
            </v:group>
            <v:group style="position:absolute;left:4422;top:-336;width:10;height:20" coordorigin="4422,-336" coordsize="10,20">
              <v:shape style="position:absolute;left:4422;top:-336;width:10;height:20" coordorigin="4422,-336" coordsize="10,20" path="m4422,-316l4431,-316,4431,-336,4422,-336,4422,-316xe" filled="true" fillcolor="#000000" stroked="false">
                <v:path arrowok="t"/>
                <v:fill type="solid"/>
              </v:shape>
            </v:group>
            <v:group style="position:absolute;left:4422;top:-316;width:10;height:20" coordorigin="4422,-316" coordsize="10,20">
              <v:shape style="position:absolute;left:4422;top:-316;width:10;height:20" coordorigin="4422,-316" coordsize="10,20" path="m4422,-297l4431,-297,4431,-316,4422,-316,4422,-297xe" filled="true" fillcolor="#000000" stroked="false">
                <v:path arrowok="t"/>
                <v:fill type="solid"/>
              </v:shape>
            </v:group>
            <v:group style="position:absolute;left:4422;top:-297;width:10;height:20" coordorigin="4422,-297" coordsize="10,20">
              <v:shape style="position:absolute;left:4422;top:-297;width:10;height:20" coordorigin="4422,-297" coordsize="10,20" path="m4422,-278l4431,-278,4431,-297,4422,-297,4422,-278xe" filled="true" fillcolor="#000000" stroked="false">
                <v:path arrowok="t"/>
                <v:fill type="solid"/>
              </v:shape>
            </v:group>
            <v:group style="position:absolute;left:4422;top:-278;width:10;height:20" coordorigin="4422,-278" coordsize="10,20">
              <v:shape style="position:absolute;left:4422;top:-278;width:10;height:20" coordorigin="4422,-278" coordsize="10,20" path="m4422,-259l4431,-259,4431,-278,4422,-278,4422,-259xe" filled="true" fillcolor="#000000" stroked="false">
                <v:path arrowok="t"/>
                <v:fill type="solid"/>
              </v:shape>
            </v:group>
            <v:group style="position:absolute;left:4422;top:-259;width:10;height:20" coordorigin="4422,-259" coordsize="10,20">
              <v:shape style="position:absolute;left:4422;top:-259;width:10;height:20" coordorigin="4422,-259" coordsize="10,20" path="m4422,-240l4431,-240,4431,-259,4422,-259,4422,-240xe" filled="true" fillcolor="#000000" stroked="false">
                <v:path arrowok="t"/>
                <v:fill type="solid"/>
              </v:shape>
            </v:group>
            <v:group style="position:absolute;left:4422;top:-240;width:10;height:20" coordorigin="4422,-240" coordsize="10,20">
              <v:shape style="position:absolute;left:4422;top:-240;width:10;height:20" coordorigin="4422,-240" coordsize="10,20" path="m4422,-220l4431,-220,4431,-240,4422,-240,4422,-220xe" filled="true" fillcolor="#000000" stroked="false">
                <v:path arrowok="t"/>
                <v:fill type="solid"/>
              </v:shape>
            </v:group>
            <v:group style="position:absolute;left:4422;top:-220;width:10;height:20" coordorigin="4422,-220" coordsize="10,20">
              <v:shape style="position:absolute;left:4422;top:-220;width:10;height:20" coordorigin="4422,-220" coordsize="10,20" path="m4422,-201l4431,-201,4431,-220,4422,-220,4422,-201xe" filled="true" fillcolor="#000000" stroked="false">
                <v:path arrowok="t"/>
                <v:fill type="solid"/>
              </v:shape>
            </v:group>
            <v:group style="position:absolute;left:4422;top:-201;width:10;height:20" coordorigin="4422,-201" coordsize="10,20">
              <v:shape style="position:absolute;left:4422;top:-201;width:10;height:20" coordorigin="4422,-201" coordsize="10,20" path="m4422,-182l4431,-182,4431,-201,4422,-201,4422,-182xe" filled="true" fillcolor="#000000" stroked="false">
                <v:path arrowok="t"/>
                <v:fill type="solid"/>
              </v:shape>
            </v:group>
            <v:group style="position:absolute;left:4422;top:-182;width:10;height:20" coordorigin="4422,-182" coordsize="10,20">
              <v:shape style="position:absolute;left:4422;top:-182;width:10;height:20" coordorigin="4422,-182" coordsize="10,20" path="m4422,-163l4431,-163,4431,-182,4422,-182,4422,-163xe" filled="true" fillcolor="#000000" stroked="false">
                <v:path arrowok="t"/>
                <v:fill type="solid"/>
              </v:shape>
            </v:group>
            <v:group style="position:absolute;left:4422;top:-163;width:10;height:20" coordorigin="4422,-163" coordsize="10,20">
              <v:shape style="position:absolute;left:4422;top:-163;width:10;height:20" coordorigin="4422,-163" coordsize="10,20" path="m4422,-144l4431,-144,4431,-163,4422,-163,4422,-144xe" filled="true" fillcolor="#000000" stroked="false">
                <v:path arrowok="t"/>
                <v:fill type="solid"/>
              </v:shape>
            </v:group>
            <v:group style="position:absolute;left:4422;top:-144;width:10;height:20" coordorigin="4422,-144" coordsize="10,20">
              <v:shape style="position:absolute;left:4422;top:-144;width:10;height:20" coordorigin="4422,-144" coordsize="10,20" path="m4422,-124l4431,-124,4431,-144,4422,-144,4422,-124xe" filled="true" fillcolor="#000000" stroked="false">
                <v:path arrowok="t"/>
                <v:fill type="solid"/>
              </v:shape>
            </v:group>
            <v:group style="position:absolute;left:4422;top:-124;width:10;height:20" coordorigin="4422,-124" coordsize="10,20">
              <v:shape style="position:absolute;left:4422;top:-124;width:10;height:20" coordorigin="4422,-124" coordsize="10,20" path="m4422,-105l4431,-105,4431,-124,4422,-124,4422,-105xe" filled="true" fillcolor="#000000" stroked="false">
                <v:path arrowok="t"/>
                <v:fill type="solid"/>
              </v:shape>
              <v:shape style="position:absolute;left:4422;top:-86;width:10;height:2" type="#_x0000_t75" stroked="false">
                <v:imagedata r:id="rId231" o:title=""/>
              </v:shape>
            </v:group>
            <v:group style="position:absolute;left:5403;top:-470;width:10;height:20" coordorigin="5403,-470" coordsize="10,20">
              <v:shape style="position:absolute;left:5403;top:-470;width:10;height:20" coordorigin="5403,-470" coordsize="10,20" path="m5403,-451l5413,-451,5413,-470,5403,-470,5403,-451xe" filled="true" fillcolor="#000000" stroked="false">
                <v:path arrowok="t"/>
                <v:fill type="solid"/>
              </v:shape>
            </v:group>
            <v:group style="position:absolute;left:5403;top:-451;width:10;height:20" coordorigin="5403,-451" coordsize="10,20">
              <v:shape style="position:absolute;left:5403;top:-451;width:10;height:20" coordorigin="5403,-451" coordsize="10,20" path="m5403,-432l5413,-432,5413,-451,5403,-451,5403,-432xe" filled="true" fillcolor="#000000" stroked="false">
                <v:path arrowok="t"/>
                <v:fill type="solid"/>
              </v:shape>
            </v:group>
            <v:group style="position:absolute;left:5403;top:-432;width:10;height:20" coordorigin="5403,-432" coordsize="10,20">
              <v:shape style="position:absolute;left:5403;top:-432;width:10;height:20" coordorigin="5403,-432" coordsize="10,20" path="m5403,-412l5413,-412,5413,-432,5403,-432,5403,-412xe" filled="true" fillcolor="#000000" stroked="false">
                <v:path arrowok="t"/>
                <v:fill type="solid"/>
              </v:shape>
            </v:group>
            <v:group style="position:absolute;left:5403;top:-412;width:10;height:20" coordorigin="5403,-412" coordsize="10,20">
              <v:shape style="position:absolute;left:5403;top:-412;width:10;height:20" coordorigin="5403,-412" coordsize="10,20" path="m5403,-393l5413,-393,5413,-412,5403,-412,5403,-393xe" filled="true" fillcolor="#000000" stroked="false">
                <v:path arrowok="t"/>
                <v:fill type="solid"/>
              </v:shape>
            </v:group>
            <v:group style="position:absolute;left:5403;top:-393;width:10;height:20" coordorigin="5403,-393" coordsize="10,20">
              <v:shape style="position:absolute;left:5403;top:-393;width:10;height:20" coordorigin="5403,-393" coordsize="10,20" path="m5403,-374l5413,-374,5413,-393,5403,-393,5403,-374xe" filled="true" fillcolor="#000000" stroked="false">
                <v:path arrowok="t"/>
                <v:fill type="solid"/>
              </v:shape>
            </v:group>
            <v:group style="position:absolute;left:5403;top:-374;width:10;height:20" coordorigin="5403,-374" coordsize="10,20">
              <v:shape style="position:absolute;left:5403;top:-374;width:10;height:20" coordorigin="5403,-374" coordsize="10,20" path="m5403,-355l5413,-355,5413,-374,5403,-374,5403,-355xe" filled="true" fillcolor="#000000" stroked="false">
                <v:path arrowok="t"/>
                <v:fill type="solid"/>
              </v:shape>
            </v:group>
            <v:group style="position:absolute;left:5403;top:-355;width:10;height:20" coordorigin="5403,-355" coordsize="10,20">
              <v:shape style="position:absolute;left:5403;top:-355;width:10;height:20" coordorigin="5403,-355" coordsize="10,20" path="m5403,-336l5413,-336,5413,-355,5403,-355,5403,-336xe" filled="true" fillcolor="#000000" stroked="false">
                <v:path arrowok="t"/>
                <v:fill type="solid"/>
              </v:shape>
            </v:group>
            <v:group style="position:absolute;left:5403;top:-336;width:10;height:20" coordorigin="5403,-336" coordsize="10,20">
              <v:shape style="position:absolute;left:5403;top:-336;width:10;height:20" coordorigin="5403,-336" coordsize="10,20" path="m5403,-316l5413,-316,5413,-336,5403,-336,5403,-316xe" filled="true" fillcolor="#000000" stroked="false">
                <v:path arrowok="t"/>
                <v:fill type="solid"/>
              </v:shape>
            </v:group>
            <v:group style="position:absolute;left:5403;top:-316;width:10;height:20" coordorigin="5403,-316" coordsize="10,20">
              <v:shape style="position:absolute;left:5403;top:-316;width:10;height:20" coordorigin="5403,-316" coordsize="10,20" path="m5403,-297l5413,-297,5413,-316,5403,-316,5403,-297xe" filled="true" fillcolor="#000000" stroked="false">
                <v:path arrowok="t"/>
                <v:fill type="solid"/>
              </v:shape>
            </v:group>
            <v:group style="position:absolute;left:5403;top:-297;width:10;height:20" coordorigin="5403,-297" coordsize="10,20">
              <v:shape style="position:absolute;left:5403;top:-297;width:10;height:20" coordorigin="5403,-297" coordsize="10,20" path="m5403,-278l5413,-278,5413,-297,5403,-297,5403,-278xe" filled="true" fillcolor="#000000" stroked="false">
                <v:path arrowok="t"/>
                <v:fill type="solid"/>
              </v:shape>
            </v:group>
            <v:group style="position:absolute;left:5403;top:-278;width:10;height:20" coordorigin="5403,-278" coordsize="10,20">
              <v:shape style="position:absolute;left:5403;top:-278;width:10;height:20" coordorigin="5403,-278" coordsize="10,20" path="m5403,-259l5413,-259,5413,-278,5403,-278,5403,-259xe" filled="true" fillcolor="#000000" stroked="false">
                <v:path arrowok="t"/>
                <v:fill type="solid"/>
              </v:shape>
            </v:group>
            <v:group style="position:absolute;left:5403;top:-259;width:10;height:20" coordorigin="5403,-259" coordsize="10,20">
              <v:shape style="position:absolute;left:5403;top:-259;width:10;height:20" coordorigin="5403,-259" coordsize="10,20" path="m5403,-240l5413,-240,5413,-259,5403,-259,5403,-240xe" filled="true" fillcolor="#000000" stroked="false">
                <v:path arrowok="t"/>
                <v:fill type="solid"/>
              </v:shape>
            </v:group>
            <v:group style="position:absolute;left:5403;top:-240;width:10;height:20" coordorigin="5403,-240" coordsize="10,20">
              <v:shape style="position:absolute;left:5403;top:-240;width:10;height:20" coordorigin="5403,-240" coordsize="10,20" path="m5403,-220l5413,-220,5413,-240,5403,-240,5403,-220xe" filled="true" fillcolor="#000000" stroked="false">
                <v:path arrowok="t"/>
                <v:fill type="solid"/>
              </v:shape>
            </v:group>
            <v:group style="position:absolute;left:5403;top:-220;width:10;height:20" coordorigin="5403,-220" coordsize="10,20">
              <v:shape style="position:absolute;left:5403;top:-220;width:10;height:20" coordorigin="5403,-220" coordsize="10,20" path="m5403,-201l5413,-201,5413,-220,5403,-220,5403,-201xe" filled="true" fillcolor="#000000" stroked="false">
                <v:path arrowok="t"/>
                <v:fill type="solid"/>
              </v:shape>
            </v:group>
            <v:group style="position:absolute;left:5403;top:-201;width:10;height:20" coordorigin="5403,-201" coordsize="10,20">
              <v:shape style="position:absolute;left:5403;top:-201;width:10;height:20" coordorigin="5403,-201" coordsize="10,20" path="m5403,-182l5413,-182,5413,-201,5403,-201,5403,-182xe" filled="true" fillcolor="#000000" stroked="false">
                <v:path arrowok="t"/>
                <v:fill type="solid"/>
              </v:shape>
            </v:group>
            <v:group style="position:absolute;left:5403;top:-182;width:10;height:20" coordorigin="5403,-182" coordsize="10,20">
              <v:shape style="position:absolute;left:5403;top:-182;width:10;height:20" coordorigin="5403,-182" coordsize="10,20" path="m5403,-163l5413,-163,5413,-182,5403,-182,5403,-163xe" filled="true" fillcolor="#000000" stroked="false">
                <v:path arrowok="t"/>
                <v:fill type="solid"/>
              </v:shape>
            </v:group>
            <v:group style="position:absolute;left:5403;top:-163;width:10;height:20" coordorigin="5403,-163" coordsize="10,20">
              <v:shape style="position:absolute;left:5403;top:-163;width:10;height:20" coordorigin="5403,-163" coordsize="10,20" path="m5403,-144l5413,-144,5413,-163,5403,-163,5403,-144xe" filled="true" fillcolor="#000000" stroked="false">
                <v:path arrowok="t"/>
                <v:fill type="solid"/>
              </v:shape>
            </v:group>
            <v:group style="position:absolute;left:5403;top:-144;width:10;height:20" coordorigin="5403,-144" coordsize="10,20">
              <v:shape style="position:absolute;left:5403;top:-144;width:10;height:20" coordorigin="5403,-144" coordsize="10,20" path="m5403,-124l5413,-124,5413,-144,5403,-144,5403,-124xe" filled="true" fillcolor="#000000" stroked="false">
                <v:path arrowok="t"/>
                <v:fill type="solid"/>
              </v:shape>
            </v:group>
            <v:group style="position:absolute;left:5403;top:-124;width:10;height:20" coordorigin="5403,-124" coordsize="10,20">
              <v:shape style="position:absolute;left:5403;top:-124;width:10;height:20" coordorigin="5403,-124" coordsize="10,20" path="m5403,-105l5413,-105,5413,-124,5403,-124,5403,-105xe" filled="true" fillcolor="#000000" stroked="false">
                <v:path arrowok="t"/>
                <v:fill type="solid"/>
              </v:shape>
              <v:shape style="position:absolute;left:5403;top:-86;width:10;height:2" type="#_x0000_t75" stroked="false">
                <v:imagedata r:id="rId231" o:title=""/>
              </v:shape>
            </v:group>
            <v:group style="position:absolute;left:6625;top:-470;width:10;height:20" coordorigin="6625,-470" coordsize="10,20">
              <v:shape style="position:absolute;left:6625;top:-470;width:10;height:20" coordorigin="6625,-470" coordsize="10,20" path="m6625,-451l6635,-451,6635,-470,6625,-470,6625,-451xe" filled="true" fillcolor="#000000" stroked="false">
                <v:path arrowok="t"/>
                <v:fill type="solid"/>
              </v:shape>
            </v:group>
            <v:group style="position:absolute;left:6625;top:-451;width:10;height:20" coordorigin="6625,-451" coordsize="10,20">
              <v:shape style="position:absolute;left:6625;top:-451;width:10;height:20" coordorigin="6625,-451" coordsize="10,20" path="m6625,-432l6635,-432,6635,-451,6625,-451,6625,-432xe" filled="true" fillcolor="#000000" stroked="false">
                <v:path arrowok="t"/>
                <v:fill type="solid"/>
              </v:shape>
            </v:group>
            <v:group style="position:absolute;left:6625;top:-432;width:10;height:20" coordorigin="6625,-432" coordsize="10,20">
              <v:shape style="position:absolute;left:6625;top:-432;width:10;height:20" coordorigin="6625,-432" coordsize="10,20" path="m6625,-412l6635,-412,6635,-432,6625,-432,6625,-412xe" filled="true" fillcolor="#000000" stroked="false">
                <v:path arrowok="t"/>
                <v:fill type="solid"/>
              </v:shape>
            </v:group>
            <v:group style="position:absolute;left:6625;top:-412;width:10;height:20" coordorigin="6625,-412" coordsize="10,20">
              <v:shape style="position:absolute;left:6625;top:-412;width:10;height:20" coordorigin="6625,-412" coordsize="10,20" path="m6625,-393l6635,-393,6635,-412,6625,-412,6625,-393xe" filled="true" fillcolor="#000000" stroked="false">
                <v:path arrowok="t"/>
                <v:fill type="solid"/>
              </v:shape>
            </v:group>
            <v:group style="position:absolute;left:6625;top:-393;width:10;height:20" coordorigin="6625,-393" coordsize="10,20">
              <v:shape style="position:absolute;left:6625;top:-393;width:10;height:20" coordorigin="6625,-393" coordsize="10,20" path="m6625,-374l6635,-374,6635,-393,6625,-393,6625,-374xe" filled="true" fillcolor="#000000" stroked="false">
                <v:path arrowok="t"/>
                <v:fill type="solid"/>
              </v:shape>
            </v:group>
            <v:group style="position:absolute;left:6625;top:-374;width:10;height:20" coordorigin="6625,-374" coordsize="10,20">
              <v:shape style="position:absolute;left:6625;top:-374;width:10;height:20" coordorigin="6625,-374" coordsize="10,20" path="m6625,-355l6635,-355,6635,-374,6625,-374,6625,-355xe" filled="true" fillcolor="#000000" stroked="false">
                <v:path arrowok="t"/>
                <v:fill type="solid"/>
              </v:shape>
            </v:group>
            <v:group style="position:absolute;left:6625;top:-355;width:10;height:20" coordorigin="6625,-355" coordsize="10,20">
              <v:shape style="position:absolute;left:6625;top:-355;width:10;height:20" coordorigin="6625,-355" coordsize="10,20" path="m6625,-336l6635,-336,6635,-355,6625,-355,6625,-336xe" filled="true" fillcolor="#000000" stroked="false">
                <v:path arrowok="t"/>
                <v:fill type="solid"/>
              </v:shape>
            </v:group>
            <v:group style="position:absolute;left:6625;top:-336;width:10;height:20" coordorigin="6625,-336" coordsize="10,20">
              <v:shape style="position:absolute;left:6625;top:-336;width:10;height:20" coordorigin="6625,-336" coordsize="10,20" path="m6625,-316l6635,-316,6635,-336,6625,-336,6625,-316xe" filled="true" fillcolor="#000000" stroked="false">
                <v:path arrowok="t"/>
                <v:fill type="solid"/>
              </v:shape>
            </v:group>
            <v:group style="position:absolute;left:6625;top:-316;width:10;height:20" coordorigin="6625,-316" coordsize="10,20">
              <v:shape style="position:absolute;left:6625;top:-316;width:10;height:20" coordorigin="6625,-316" coordsize="10,20" path="m6625,-297l6635,-297,6635,-316,6625,-316,6625,-297xe" filled="true" fillcolor="#000000" stroked="false">
                <v:path arrowok="t"/>
                <v:fill type="solid"/>
              </v:shape>
            </v:group>
            <v:group style="position:absolute;left:6625;top:-297;width:10;height:20" coordorigin="6625,-297" coordsize="10,20">
              <v:shape style="position:absolute;left:6625;top:-297;width:10;height:20" coordorigin="6625,-297" coordsize="10,20" path="m6625,-278l6635,-278,6635,-297,6625,-297,6625,-278xe" filled="true" fillcolor="#000000" stroked="false">
                <v:path arrowok="t"/>
                <v:fill type="solid"/>
              </v:shape>
            </v:group>
            <v:group style="position:absolute;left:6625;top:-278;width:10;height:20" coordorigin="6625,-278" coordsize="10,20">
              <v:shape style="position:absolute;left:6625;top:-278;width:10;height:20" coordorigin="6625,-278" coordsize="10,20" path="m6625,-259l6635,-259,6635,-278,6625,-278,6625,-259xe" filled="true" fillcolor="#000000" stroked="false">
                <v:path arrowok="t"/>
                <v:fill type="solid"/>
              </v:shape>
            </v:group>
            <v:group style="position:absolute;left:6625;top:-259;width:10;height:20" coordorigin="6625,-259" coordsize="10,20">
              <v:shape style="position:absolute;left:6625;top:-259;width:10;height:20" coordorigin="6625,-259" coordsize="10,20" path="m6625,-240l6635,-240,6635,-259,6625,-259,6625,-240xe" filled="true" fillcolor="#000000" stroked="false">
                <v:path arrowok="t"/>
                <v:fill type="solid"/>
              </v:shape>
            </v:group>
            <v:group style="position:absolute;left:6625;top:-240;width:10;height:20" coordorigin="6625,-240" coordsize="10,20">
              <v:shape style="position:absolute;left:6625;top:-240;width:10;height:20" coordorigin="6625,-240" coordsize="10,20" path="m6625,-220l6635,-220,6635,-240,6625,-240,6625,-220xe" filled="true" fillcolor="#000000" stroked="false">
                <v:path arrowok="t"/>
                <v:fill type="solid"/>
              </v:shape>
            </v:group>
            <v:group style="position:absolute;left:6625;top:-220;width:10;height:20" coordorigin="6625,-220" coordsize="10,20">
              <v:shape style="position:absolute;left:6625;top:-220;width:10;height:20" coordorigin="6625,-220" coordsize="10,20" path="m6625,-201l6635,-201,6635,-220,6625,-220,6625,-201xe" filled="true" fillcolor="#000000" stroked="false">
                <v:path arrowok="t"/>
                <v:fill type="solid"/>
              </v:shape>
            </v:group>
            <v:group style="position:absolute;left:6625;top:-201;width:10;height:20" coordorigin="6625,-201" coordsize="10,20">
              <v:shape style="position:absolute;left:6625;top:-201;width:10;height:20" coordorigin="6625,-201" coordsize="10,20" path="m6625,-182l6635,-182,6635,-201,6625,-201,6625,-182xe" filled="true" fillcolor="#000000" stroked="false">
                <v:path arrowok="t"/>
                <v:fill type="solid"/>
              </v:shape>
            </v:group>
            <v:group style="position:absolute;left:6625;top:-182;width:10;height:20" coordorigin="6625,-182" coordsize="10,20">
              <v:shape style="position:absolute;left:6625;top:-182;width:10;height:20" coordorigin="6625,-182" coordsize="10,20" path="m6625,-163l6635,-163,6635,-182,6625,-182,6625,-163xe" filled="true" fillcolor="#000000" stroked="false">
                <v:path arrowok="t"/>
                <v:fill type="solid"/>
              </v:shape>
            </v:group>
            <v:group style="position:absolute;left:6625;top:-163;width:10;height:20" coordorigin="6625,-163" coordsize="10,20">
              <v:shape style="position:absolute;left:6625;top:-163;width:10;height:20" coordorigin="6625,-163" coordsize="10,20" path="m6625,-144l6635,-144,6635,-163,6625,-163,6625,-144xe" filled="true" fillcolor="#000000" stroked="false">
                <v:path arrowok="t"/>
                <v:fill type="solid"/>
              </v:shape>
            </v:group>
            <v:group style="position:absolute;left:6625;top:-144;width:10;height:20" coordorigin="6625,-144" coordsize="10,20">
              <v:shape style="position:absolute;left:6625;top:-144;width:10;height:20" coordorigin="6625,-144" coordsize="10,20" path="m6625,-124l6635,-124,6635,-144,6625,-144,6625,-124xe" filled="true" fillcolor="#000000" stroked="false">
                <v:path arrowok="t"/>
                <v:fill type="solid"/>
              </v:shape>
            </v:group>
            <v:group style="position:absolute;left:6625;top:-124;width:10;height:20" coordorigin="6625,-124" coordsize="10,20">
              <v:shape style="position:absolute;left:6625;top:-124;width:10;height:20" coordorigin="6625,-124" coordsize="10,20" path="m6625,-105l6635,-105,6635,-124,6625,-124,6625,-105xe" filled="true" fillcolor="#000000" stroked="false">
                <v:path arrowok="t"/>
                <v:fill type="solid"/>
              </v:shape>
              <v:shape style="position:absolute;left:6625;top:-86;width:10;height:2" type="#_x0000_t75" stroked="false">
                <v:imagedata r:id="rId231" o:title=""/>
              </v:shape>
              <v:shape style="position:absolute;left:7933;top:-86;width:10;height:2" type="#_x0000_t75" stroked="false">
                <v:imagedata r:id="rId231" o:title=""/>
              </v:shape>
              <v:shape style="position:absolute;left:8906;top:-86;width:10;height:2" type="#_x0000_t75" stroked="false">
                <v:imagedata r:id="rId231" o:title=""/>
              </v:shape>
              <v:shape style="position:absolute;left:4496;top:-1972;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8003;top:-1972;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2235;top:-177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group>
            <w10:wrap type="none"/>
          </v:group>
        </w:pict>
      </w:r>
      <w:r>
        <w:rPr/>
        <w:pict>
          <v:shape style="position:absolute;margin-left:159.979996pt;margin-top:-4.296324pt;width:.48001pt;height:.12pt;mso-position-horizontal-relative:page;mso-position-vertical-relative:paragraph;z-index:-1154344" type="#_x0000_t75" stroked="false">
            <v:imagedata r:id="rId231" o:title=""/>
          </v:shape>
        </w:pict>
      </w:r>
      <w:r>
        <w:rPr>
          <w:rFonts w:ascii="宋体" w:hAnsi="宋体" w:cs="宋体" w:eastAsia="宋体" w:hint="default"/>
          <w:sz w:val="21"/>
          <w:szCs w:val="21"/>
        </w:rPr>
        <w:t>说明：存货期末余额主要为未完工项目的劳务成本，本年未完工项目较上年末减少</w:t>
      </w:r>
      <w:r>
        <w:rPr>
          <w:rFonts w:ascii="宋体" w:hAnsi="宋体" w:cs="宋体" w:eastAsia="宋体" w:hint="default"/>
          <w:spacing w:val="36"/>
          <w:sz w:val="21"/>
          <w:szCs w:val="21"/>
        </w:rPr>
        <w:t> </w:t>
      </w:r>
      <w:r>
        <w:rPr>
          <w:rFonts w:ascii="Arial Narrow" w:hAnsi="Arial Narrow" w:cs="Arial Narrow" w:eastAsia="Arial Narrow" w:hint="default"/>
          <w:spacing w:val="-3"/>
          <w:sz w:val="21"/>
          <w:szCs w:val="21"/>
        </w:rPr>
        <w:t>12</w:t>
      </w:r>
      <w:r>
        <w:rPr>
          <w:rFonts w:ascii="Arial Narrow" w:hAnsi="Arial Narrow" w:cs="Arial Narrow" w:eastAsia="Arial Narrow" w:hint="default"/>
          <w:sz w:val="21"/>
          <w:szCs w:val="21"/>
        </w:rPr>
      </w:r>
    </w:p>
    <w:p>
      <w:pPr>
        <w:spacing w:line="267" w:lineRule="exact" w:before="0"/>
        <w:ind w:left="238" w:right="1041" w:firstLine="0"/>
        <w:jc w:val="left"/>
        <w:rPr>
          <w:rFonts w:ascii="宋体" w:hAnsi="宋体" w:cs="宋体" w:eastAsia="宋体" w:hint="default"/>
          <w:sz w:val="21"/>
          <w:szCs w:val="21"/>
        </w:rPr>
      </w:pPr>
      <w:r>
        <w:rPr>
          <w:rFonts w:ascii="宋体" w:hAnsi="宋体" w:cs="宋体" w:eastAsia="宋体" w:hint="default"/>
          <w:sz w:val="21"/>
          <w:szCs w:val="21"/>
        </w:rPr>
        <w:t>个项目，是导致存货期末余额减少的主要原因。</w:t>
      </w:r>
    </w:p>
    <w:p>
      <w:pPr>
        <w:tabs>
          <w:tab w:pos="965" w:val="left" w:leader="none"/>
        </w:tabs>
        <w:spacing w:line="427" w:lineRule="auto" w:before="140"/>
        <w:ind w:left="238" w:right="2960" w:firstLine="7"/>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w:t>
        <w:tab/>
        <w:t>存货跌价准备</w:t>
      </w:r>
      <w:r>
        <w:rPr>
          <w:rFonts w:ascii="宋体" w:hAnsi="宋体" w:cs="宋体" w:eastAsia="宋体" w:hint="default"/>
          <w:w w:val="100"/>
          <w:sz w:val="21"/>
          <w:szCs w:val="21"/>
        </w:rPr>
        <w:t> </w:t>
      </w:r>
      <w:r>
        <w:rPr>
          <w:rFonts w:ascii="宋体" w:hAnsi="宋体" w:cs="宋体" w:eastAsia="宋体" w:hint="default"/>
          <w:spacing w:val="-2"/>
          <w:sz w:val="21"/>
          <w:szCs w:val="21"/>
        </w:rPr>
        <w:t>公司存货主要系项目成本，经检查测试无减值事项，故未计提存货跌价准备。</w:t>
      </w:r>
    </w:p>
    <w:p>
      <w:pPr>
        <w:spacing w:before="137"/>
        <w:ind w:left="238" w:right="1041"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7</w:t>
      </w:r>
      <w:r>
        <w:rPr>
          <w:rFonts w:ascii="宋体" w:hAnsi="宋体" w:cs="宋体" w:eastAsia="宋体" w:hint="default"/>
          <w:b/>
          <w:bCs/>
          <w:sz w:val="21"/>
          <w:szCs w:val="21"/>
        </w:rPr>
        <w:t>、</w:t>
      </w:r>
      <w:r>
        <w:rPr>
          <w:rFonts w:ascii="宋体" w:hAnsi="宋体" w:cs="宋体" w:eastAsia="宋体" w:hint="default"/>
          <w:b/>
          <w:bCs/>
          <w:spacing w:val="15"/>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965" w:val="left" w:leader="none"/>
        </w:tabs>
        <w:spacing w:before="152"/>
        <w:ind w:left="245" w:right="1041"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w:t>
        <w:tab/>
        <w:t>固定资产情况</w:t>
      </w:r>
    </w:p>
    <w:p>
      <w:pPr>
        <w:spacing w:before="150"/>
        <w:ind w:left="238" w:right="1041" w:firstLine="0"/>
        <w:jc w:val="left"/>
        <w:rPr>
          <w:rFonts w:ascii="宋体" w:hAnsi="宋体" w:cs="宋体" w:eastAsia="宋体" w:hint="default"/>
          <w:sz w:val="21"/>
          <w:szCs w:val="21"/>
        </w:rPr>
      </w:pPr>
      <w:r>
        <w:rPr/>
        <w:pict>
          <v:shape style="position:absolute;margin-left:166.580002pt;margin-top:53.363674pt;width:.48pt;height:.12pt;mso-position-horizontal-relative:page;mso-position-vertical-relative:paragraph;z-index:6328" type="#_x0000_t75" stroked="false">
            <v:imagedata r:id="rId231" o:title=""/>
          </v:shape>
        </w:pict>
      </w:r>
      <w:r>
        <w:rPr/>
        <w:pict>
          <v:shape style="position:absolute;margin-left:252.529999pt;margin-top:53.363674pt;width:.48pt;height:.12pt;mso-position-horizontal-relative:page;mso-position-vertical-relative:paragraph;z-index:6352" type="#_x0000_t75" stroked="false">
            <v:imagedata r:id="rId231" o:title=""/>
          </v:shape>
        </w:pict>
      </w:r>
      <w:r>
        <w:rPr/>
        <w:pict>
          <v:shape style="position:absolute;margin-left:338.950012pt;margin-top:53.363674pt;width:.48001pt;height:.12pt;mso-position-horizontal-relative:page;mso-position-vertical-relative:paragraph;z-index:6376" type="#_x0000_t75" stroked="false">
            <v:imagedata r:id="rId231" o:title=""/>
          </v:shape>
        </w:pict>
      </w:r>
      <w:r>
        <w:rPr/>
        <w:pict>
          <v:shape style="position:absolute;margin-left:424.269989pt;margin-top:53.363674pt;width:.48001pt;height:.12pt;mso-position-horizontal-relative:page;mso-position-vertical-relative:paragraph;z-index:6400" type="#_x0000_t75" stroked="false">
            <v:imagedata r:id="rId231" o:title=""/>
          </v:shape>
        </w:pict>
      </w:r>
      <w:r>
        <w:rPr/>
        <w:pict>
          <v:group style="position:absolute;margin-left:84.503998pt;margin-top:68.363655pt;width:426.45pt;height:5.55pt;mso-position-horizontal-relative:page;mso-position-vertical-relative:paragraph;z-index:-1154224" coordorigin="1690,1367" coordsize="8529,111">
            <v:shape style="position:absolute;left:1690;top:1367;width:1661;height:110" type="#_x0000_t75" stroked="false">
              <v:imagedata r:id="rId248" o:title=""/>
            </v:shape>
            <v:shape style="position:absolute;left:3327;top:1463;width:1733;height:14" type="#_x0000_t75" stroked="false">
              <v:imagedata r:id="rId249" o:title=""/>
            </v:shape>
            <v:shape style="position:absolute;left:5046;top:1463;width:1743;height:14" type="#_x0000_t75" stroked="false">
              <v:imagedata r:id="rId250" o:title=""/>
            </v:shape>
            <v:shape style="position:absolute;left:6774;top:1463;width:1721;height:14" type="#_x0000_t75" stroked="false">
              <v:imagedata r:id="rId230" o:title=""/>
            </v:shape>
            <v:shape style="position:absolute;left:8481;top:1468;width:1738;height:10" type="#_x0000_t75" stroked="false">
              <v:imagedata r:id="rId251" o:title=""/>
            </v:shape>
            <w10:wrap type="none"/>
          </v:group>
        </w:pict>
      </w:r>
      <w:r>
        <w:rPr>
          <w:rFonts w:ascii="Arial Narrow" w:hAnsi="Arial Narrow" w:cs="Arial Narrow" w:eastAsia="Arial Narrow" w:hint="default"/>
          <w:color w:val="212121"/>
          <w:sz w:val="21"/>
          <w:szCs w:val="21"/>
        </w:rPr>
        <w:t>a. </w:t>
      </w:r>
      <w:r>
        <w:rPr>
          <w:rFonts w:ascii="Arial Narrow" w:hAnsi="Arial Narrow" w:cs="Arial Narrow" w:eastAsia="Arial Narrow" w:hint="default"/>
          <w:color w:val="212121"/>
          <w:spacing w:val="43"/>
          <w:sz w:val="21"/>
          <w:szCs w:val="21"/>
        </w:rPr>
        <w:t> </w:t>
      </w:r>
      <w:r>
        <w:rPr>
          <w:rFonts w:ascii="宋体" w:hAnsi="宋体" w:cs="宋体" w:eastAsia="宋体" w:hint="default"/>
          <w:sz w:val="21"/>
          <w:szCs w:val="21"/>
        </w:rPr>
        <w:t>固定资产账面原值</w:t>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1661"/>
        <w:gridCol w:w="1719"/>
        <w:gridCol w:w="1728"/>
        <w:gridCol w:w="1706"/>
        <w:gridCol w:w="1728"/>
      </w:tblGrid>
      <w:tr>
        <w:trPr>
          <w:trHeight w:val="396" w:hRule="exact"/>
        </w:trPr>
        <w:tc>
          <w:tcPr>
            <w:tcW w:w="16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31"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36"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2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43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93" w:hRule="exact"/>
        </w:trPr>
        <w:tc>
          <w:tcPr>
            <w:tcW w:w="1661"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7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1,364,108.00</w:t>
            </w:r>
            <w:r>
              <w:rPr>
                <w:rFonts w:ascii="Arial Narrow"/>
                <w:sz w:val="21"/>
              </w:rPr>
            </w:r>
          </w:p>
        </w:tc>
        <w:tc>
          <w:tcPr>
            <w:tcW w:w="172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5,101,158.78</w:t>
            </w:r>
            <w:r>
              <w:rPr>
                <w:rFonts w:ascii="Arial Narrow"/>
                <w:sz w:val="21"/>
              </w:rPr>
            </w:r>
          </w:p>
        </w:tc>
        <w:tc>
          <w:tcPr>
            <w:tcW w:w="17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218,100.00</w:t>
            </w:r>
            <w:r>
              <w:rPr>
                <w:rFonts w:ascii="Arial Narrow"/>
                <w:sz w:val="21"/>
              </w:rPr>
            </w:r>
          </w:p>
        </w:tc>
        <w:tc>
          <w:tcPr>
            <w:tcW w:w="1728"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6,247,166.78</w:t>
            </w:r>
            <w:r>
              <w:rPr>
                <w:rFonts w:ascii="Arial Narrow"/>
                <w:sz w:val="21"/>
              </w:rPr>
            </w:r>
          </w:p>
        </w:tc>
      </w:tr>
      <w:tr>
        <w:trPr>
          <w:trHeight w:val="506" w:hRule="exact"/>
        </w:trPr>
        <w:tc>
          <w:tcPr>
            <w:tcW w:w="1661"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办</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设</w:t>
            </w:r>
            <w:r>
              <w:rPr>
                <w:rFonts w:ascii="宋体" w:hAnsi="宋体" w:cs="宋体" w:eastAsia="宋体" w:hint="default"/>
                <w:spacing w:val="-71"/>
                <w:sz w:val="21"/>
                <w:szCs w:val="21"/>
              </w:rPr>
              <w:t> </w:t>
            </w:r>
            <w:r>
              <w:rPr>
                <w:rFonts w:ascii="宋体" w:hAnsi="宋体" w:cs="宋体" w:eastAsia="宋体" w:hint="default"/>
                <w:sz w:val="21"/>
                <w:szCs w:val="21"/>
              </w:rPr>
              <w:t>备</w:t>
            </w:r>
            <w:r>
              <w:rPr>
                <w:rFonts w:ascii="宋体" w:hAnsi="宋体" w:cs="宋体" w:eastAsia="宋体" w:hint="default"/>
                <w:spacing w:val="-73"/>
                <w:sz w:val="21"/>
                <w:szCs w:val="21"/>
              </w:rPr>
              <w:t> </w:t>
            </w:r>
            <w:r>
              <w:rPr>
                <w:rFonts w:ascii="宋体" w:hAnsi="宋体" w:cs="宋体" w:eastAsia="宋体" w:hint="default"/>
                <w:sz w:val="21"/>
                <w:szCs w:val="21"/>
              </w:rPr>
              <w:t>及</w:t>
            </w:r>
            <w:r>
              <w:rPr>
                <w:rFonts w:ascii="宋体" w:hAnsi="宋体" w:cs="宋体" w:eastAsia="宋体" w:hint="default"/>
                <w:spacing w:val="-71"/>
                <w:sz w:val="21"/>
                <w:szCs w:val="21"/>
              </w:rPr>
              <w:t> </w:t>
            </w:r>
            <w:r>
              <w:rPr>
                <w:rFonts w:ascii="宋体" w:hAnsi="宋体" w:cs="宋体" w:eastAsia="宋体" w:hint="default"/>
                <w:sz w:val="21"/>
                <w:szCs w:val="21"/>
              </w:rPr>
              <w:t>其</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4,478,872.97</w:t>
            </w:r>
            <w:r>
              <w:rPr>
                <w:rFonts w:ascii="Arial Narrow"/>
                <w:sz w:val="21"/>
              </w:rPr>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8,734,360.32</w:t>
            </w:r>
            <w:r>
              <w:rPr>
                <w:rFonts w:ascii="Arial Narrow"/>
                <w:sz w:val="21"/>
              </w:rPr>
            </w:r>
          </w:p>
        </w:tc>
        <w:tc>
          <w:tcPr>
            <w:tcW w:w="1706" w:type="dxa"/>
            <w:tcBorders>
              <w:top w:val="nil" w:sz="6" w:space="0" w:color="auto"/>
              <w:left w:val="single" w:sz="4" w:space="0" w:color="000000"/>
              <w:bottom w:val="nil" w:sz="6" w:space="0" w:color="auto"/>
              <w:right w:val="single" w:sz="4" w:space="0" w:color="000000"/>
            </w:tcBorders>
          </w:tcPr>
          <w:p>
            <w:pPr/>
          </w:p>
        </w:tc>
        <w:tc>
          <w:tcPr>
            <w:tcW w:w="1728"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13,213,233.29</w:t>
            </w:r>
            <w:r>
              <w:rPr>
                <w:rFonts w:ascii="Arial Narrow"/>
                <w:sz w:val="21"/>
              </w:rPr>
            </w:r>
          </w:p>
        </w:tc>
      </w:tr>
      <w:tr>
        <w:trPr>
          <w:trHeight w:val="394" w:hRule="exact"/>
        </w:trPr>
        <w:tc>
          <w:tcPr>
            <w:tcW w:w="1661"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5,842,980.97</w:t>
            </w:r>
            <w:r>
              <w:rPr>
                <w:rFonts w:ascii="Arial Narrow"/>
                <w:sz w:val="21"/>
              </w:rPr>
            </w:r>
          </w:p>
        </w:tc>
        <w:tc>
          <w:tcPr>
            <w:tcW w:w="17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13,835,519.10</w:t>
            </w:r>
            <w:r>
              <w:rPr>
                <w:rFonts w:ascii="Arial Narrow"/>
                <w:sz w:val="21"/>
              </w:rPr>
            </w:r>
          </w:p>
        </w:tc>
        <w:tc>
          <w:tcPr>
            <w:tcW w:w="17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218,100.00</w:t>
            </w:r>
            <w:r>
              <w:rPr>
                <w:rFonts w:ascii="Arial Narrow"/>
                <w:sz w:val="21"/>
              </w:rPr>
            </w:r>
          </w:p>
        </w:tc>
        <w:tc>
          <w:tcPr>
            <w:tcW w:w="1728"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19,460,400.07</w:t>
            </w:r>
            <w:r>
              <w:rPr>
                <w:rFonts w:ascii="Arial Narrow"/>
                <w:sz w:val="21"/>
              </w:rPr>
            </w:r>
          </w:p>
        </w:tc>
      </w:tr>
    </w:tbl>
    <w:p>
      <w:pPr>
        <w:spacing w:line="240" w:lineRule="auto" w:before="4"/>
        <w:rPr>
          <w:rFonts w:ascii="宋体" w:hAnsi="宋体" w:cs="宋体" w:eastAsia="宋体" w:hint="default"/>
          <w:sz w:val="9"/>
          <w:szCs w:val="9"/>
        </w:rPr>
      </w:pPr>
    </w:p>
    <w:p>
      <w:pPr>
        <w:spacing w:before="36"/>
        <w:ind w:left="238" w:right="1041" w:firstLine="0"/>
        <w:jc w:val="left"/>
        <w:rPr>
          <w:rFonts w:ascii="宋体" w:hAnsi="宋体" w:cs="宋体" w:eastAsia="宋体" w:hint="default"/>
          <w:sz w:val="21"/>
          <w:szCs w:val="21"/>
        </w:rPr>
      </w:pPr>
      <w:r>
        <w:rPr/>
        <w:pict>
          <v:group style="position:absolute;margin-left:84.503998pt;margin-top:-31.412348pt;width:426.45pt;height:5.4pt;mso-position-horizontal-relative:page;mso-position-vertical-relative:paragraph;z-index:-1154200" coordorigin="1690,-628" coordsize="8529,108">
            <v:shape style="position:absolute;left:1690;top:-628;width:1661;height:108" type="#_x0000_t75" stroked="false">
              <v:imagedata r:id="rId252" o:title=""/>
            </v:shape>
            <v:shape style="position:absolute;left:3327;top:-532;width:1733;height:12" type="#_x0000_t75" stroked="false">
              <v:imagedata r:id="rId253" o:title=""/>
            </v:shape>
            <v:shape style="position:absolute;left:5046;top:-532;width:1743;height:12" type="#_x0000_t75" stroked="false">
              <v:imagedata r:id="rId254" o:title=""/>
            </v:shape>
            <v:shape style="position:absolute;left:6774;top:-532;width:1721;height:12" type="#_x0000_t75" stroked="false">
              <v:imagedata r:id="rId255" o:title=""/>
            </v:shape>
            <v:shape style="position:absolute;left:8481;top:-530;width:1738;height:10" type="#_x0000_t75" stroked="false">
              <v:imagedata r:id="rId251" o:title=""/>
            </v:shape>
            <w10:wrap type="none"/>
          </v:group>
        </w:pict>
      </w:r>
      <w:r>
        <w:rPr/>
        <w:pict>
          <v:shape style="position:absolute;margin-left:166.580002pt;margin-top:-6.812317pt;width:.48002pt;height:.24pt;mso-position-horizontal-relative:page;mso-position-vertical-relative:paragraph;z-index:6472" type="#_x0000_t75" stroked="false">
            <v:imagedata r:id="rId231" o:title=""/>
          </v:shape>
        </w:pict>
      </w:r>
      <w:r>
        <w:rPr/>
        <w:pict>
          <v:shape style="position:absolute;margin-left:252.529999pt;margin-top:-6.812317pt;width:.48002pt;height:.24pt;mso-position-horizontal-relative:page;mso-position-vertical-relative:paragraph;z-index:6496" type="#_x0000_t75" stroked="false">
            <v:imagedata r:id="rId231" o:title=""/>
          </v:shape>
        </w:pict>
      </w:r>
      <w:r>
        <w:rPr/>
        <w:pict>
          <v:shape style="position:absolute;margin-left:338.950012pt;margin-top:-6.812317pt;width:.48003pt;height:.24pt;mso-position-horizontal-relative:page;mso-position-vertical-relative:paragraph;z-index:6520" type="#_x0000_t75" stroked="false">
            <v:imagedata r:id="rId231" o:title=""/>
          </v:shape>
        </w:pict>
      </w:r>
      <w:r>
        <w:rPr/>
        <w:pict>
          <v:shape style="position:absolute;margin-left:424.269989pt;margin-top:-6.812317pt;width:.48003pt;height:.24pt;mso-position-horizontal-relative:page;mso-position-vertical-relative:paragraph;z-index:6544" type="#_x0000_t75" stroked="false">
            <v:imagedata r:id="rId231" o:title=""/>
          </v:shape>
        </w:pict>
      </w:r>
      <w:r>
        <w:rPr>
          <w:rFonts w:ascii="Arial Narrow" w:hAnsi="Arial Narrow" w:cs="Arial Narrow" w:eastAsia="Arial Narrow" w:hint="default"/>
          <w:sz w:val="21"/>
          <w:szCs w:val="21"/>
        </w:rPr>
        <w:t>b. </w:t>
      </w:r>
      <w:r>
        <w:rPr>
          <w:rFonts w:ascii="Arial Narrow" w:hAnsi="Arial Narrow" w:cs="Arial Narrow" w:eastAsia="Arial Narrow" w:hint="default"/>
          <w:spacing w:val="44"/>
          <w:sz w:val="21"/>
          <w:szCs w:val="21"/>
        </w:rPr>
        <w:t> </w:t>
      </w:r>
      <w:r>
        <w:rPr>
          <w:rFonts w:ascii="宋体" w:hAnsi="宋体" w:cs="宋体" w:eastAsia="宋体" w:hint="default"/>
          <w:sz w:val="21"/>
          <w:szCs w:val="21"/>
        </w:rPr>
        <w:t>累计折旧</w:t>
      </w:r>
    </w:p>
    <w:p>
      <w:pPr>
        <w:spacing w:after="0"/>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shape style="position:absolute;margin-left:216.050003pt;margin-top:750.695984pt;width:.48pt;height:.12pt;mso-position-horizontal-relative:page;mso-position-vertical-relative:page;z-index:7312" type="#_x0000_t75" stroked="false">
            <v:imagedata r:id="rId256" o:title=""/>
          </v:shape>
        </w:pict>
      </w:r>
      <w:r>
        <w:rPr/>
        <w:pict>
          <v:shape style="position:absolute;margin-left:290.570007pt;margin-top:750.695984pt;width:.48001pt;height:.12pt;mso-position-horizontal-relative:page;mso-position-vertical-relative:page;z-index:7336" type="#_x0000_t75" stroked="false">
            <v:imagedata r:id="rId256" o:title=""/>
          </v:shape>
        </w:pict>
      </w:r>
      <w:r>
        <w:rPr/>
        <w:pict>
          <v:shape style="position:absolute;margin-left:364.630005pt;margin-top:750.695984pt;width:.48001pt;height:.12pt;mso-position-horizontal-relative:page;mso-position-vertical-relative:page;z-index:7360" type="#_x0000_t75" stroked="false">
            <v:imagedata r:id="rId256" o:title=""/>
          </v:shape>
        </w:pict>
      </w:r>
      <w:r>
        <w:rPr/>
        <w:pict>
          <v:shape style="position:absolute;margin-left:436.149994pt;margin-top:750.695984pt;width:.47998pt;height:.12pt;mso-position-horizontal-relative:page;mso-position-vertical-relative:page;z-index:7384" type="#_x0000_t75" stroked="false">
            <v:imagedata r:id="rId256" o:title=""/>
          </v:shape>
        </w:pict>
      </w:r>
    </w:p>
    <w:tbl>
      <w:tblPr>
        <w:tblW w:w="0" w:type="auto"/>
        <w:jc w:val="left"/>
        <w:tblInd w:w="115" w:type="dxa"/>
        <w:tblLayout w:type="fixed"/>
        <w:tblCellMar>
          <w:top w:w="0" w:type="dxa"/>
          <w:left w:w="0" w:type="dxa"/>
          <w:bottom w:w="0" w:type="dxa"/>
          <w:right w:w="0" w:type="dxa"/>
        </w:tblCellMar>
        <w:tblLook w:val="01E0"/>
      </w:tblPr>
      <w:tblGrid>
        <w:gridCol w:w="1642"/>
        <w:gridCol w:w="1388"/>
        <w:gridCol w:w="1368"/>
        <w:gridCol w:w="1390"/>
        <w:gridCol w:w="1369"/>
        <w:gridCol w:w="1387"/>
      </w:tblGrid>
      <w:tr>
        <w:trPr>
          <w:trHeight w:val="396" w:hRule="exact"/>
        </w:trPr>
        <w:tc>
          <w:tcPr>
            <w:tcW w:w="1642"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3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26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56"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66" w:right="0"/>
              <w:jc w:val="left"/>
              <w:rPr>
                <w:rFonts w:ascii="宋体" w:hAnsi="宋体" w:cs="宋体" w:eastAsia="宋体" w:hint="default"/>
                <w:sz w:val="21"/>
                <w:szCs w:val="21"/>
              </w:rPr>
            </w:pPr>
            <w:r>
              <w:rPr>
                <w:rFonts w:ascii="宋体" w:hAnsi="宋体" w:cs="宋体" w:eastAsia="宋体" w:hint="default"/>
                <w:b/>
                <w:bCs/>
                <w:sz w:val="21"/>
                <w:szCs w:val="21"/>
              </w:rPr>
              <w:t>本期计提</w:t>
            </w:r>
            <w:r>
              <w:rPr>
                <w:rFonts w:ascii="宋体" w:hAnsi="宋体" w:cs="宋体" w:eastAsia="宋体" w:hint="default"/>
                <w:sz w:val="21"/>
                <w:szCs w:val="21"/>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54"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3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266"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372"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2"/>
              <w:jc w:val="right"/>
              <w:rPr>
                <w:rFonts w:ascii="Arial Narrow" w:hAnsi="Arial Narrow" w:cs="Arial Narrow" w:eastAsia="Arial Narrow" w:hint="default"/>
                <w:sz w:val="21"/>
                <w:szCs w:val="21"/>
              </w:rPr>
            </w:pPr>
            <w:r>
              <w:rPr>
                <w:rFonts w:ascii="Arial Narrow"/>
                <w:spacing w:val="-1"/>
                <w:sz w:val="21"/>
              </w:rPr>
              <w:t>279,987.85</w:t>
            </w:r>
            <w:r>
              <w:rPr>
                <w:rFonts w:ascii="Arial Narrow"/>
                <w:sz w:val="21"/>
              </w:rPr>
            </w:r>
          </w:p>
        </w:tc>
        <w:tc>
          <w:tcPr>
            <w:tcW w:w="13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781,251.69</w:t>
            </w:r>
            <w:r>
              <w:rPr>
                <w:rFonts w:ascii="Arial Narrow"/>
                <w:sz w:val="21"/>
              </w:rPr>
            </w:r>
          </w:p>
        </w:tc>
        <w:tc>
          <w:tcPr>
            <w:tcW w:w="13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292,777.92</w:t>
            </w:r>
            <w:r>
              <w:rPr>
                <w:rFonts w:ascii="Arial Narrow"/>
                <w:sz w:val="21"/>
              </w:rPr>
            </w:r>
          </w:p>
        </w:tc>
        <w:tc>
          <w:tcPr>
            <w:tcW w:w="13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126,934.31</w:t>
            </w:r>
            <w:r>
              <w:rPr>
                <w:rFonts w:ascii="Arial Narrow"/>
                <w:sz w:val="21"/>
              </w:rPr>
            </w:r>
          </w:p>
        </w:tc>
        <w:tc>
          <w:tcPr>
            <w:tcW w:w="1387"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left="268" w:right="0"/>
              <w:jc w:val="left"/>
              <w:rPr>
                <w:rFonts w:ascii="Arial Narrow" w:hAnsi="Arial Narrow" w:cs="Arial Narrow" w:eastAsia="Arial Narrow" w:hint="default"/>
                <w:sz w:val="21"/>
                <w:szCs w:val="21"/>
              </w:rPr>
            </w:pPr>
            <w:r>
              <w:rPr>
                <w:rFonts w:ascii="Arial Narrow"/>
                <w:sz w:val="21"/>
              </w:rPr>
              <w:t>1,227,083.15</w:t>
            </w:r>
          </w:p>
        </w:tc>
      </w:tr>
      <w:tr>
        <w:trPr>
          <w:trHeight w:val="320"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办</w:t>
            </w:r>
            <w:r>
              <w:rPr>
                <w:rFonts w:ascii="宋体" w:hAnsi="宋体" w:cs="宋体" w:eastAsia="宋体" w:hint="default"/>
                <w:spacing w:val="-76"/>
                <w:sz w:val="21"/>
                <w:szCs w:val="21"/>
              </w:rPr>
              <w:t> </w:t>
            </w:r>
            <w:r>
              <w:rPr>
                <w:rFonts w:ascii="宋体" w:hAnsi="宋体" w:cs="宋体" w:eastAsia="宋体" w:hint="default"/>
                <w:sz w:val="21"/>
                <w:szCs w:val="21"/>
              </w:rPr>
              <w:t>公</w:t>
            </w:r>
            <w:r>
              <w:rPr>
                <w:rFonts w:ascii="宋体" w:hAnsi="宋体" w:cs="宋体" w:eastAsia="宋体" w:hint="default"/>
                <w:spacing w:val="-76"/>
                <w:sz w:val="21"/>
                <w:szCs w:val="21"/>
              </w:rPr>
              <w:t> </w:t>
            </w:r>
            <w:r>
              <w:rPr>
                <w:rFonts w:ascii="宋体" w:hAnsi="宋体" w:cs="宋体" w:eastAsia="宋体" w:hint="default"/>
                <w:sz w:val="21"/>
                <w:szCs w:val="21"/>
              </w:rPr>
              <w:t>设</w:t>
            </w:r>
            <w:r>
              <w:rPr>
                <w:rFonts w:ascii="宋体" w:hAnsi="宋体" w:cs="宋体" w:eastAsia="宋体" w:hint="default"/>
                <w:spacing w:val="-76"/>
                <w:sz w:val="21"/>
                <w:szCs w:val="21"/>
              </w:rPr>
              <w:t> </w:t>
            </w:r>
            <w:r>
              <w:rPr>
                <w:rFonts w:ascii="宋体" w:hAnsi="宋体" w:cs="宋体" w:eastAsia="宋体" w:hint="default"/>
                <w:sz w:val="21"/>
                <w:szCs w:val="21"/>
              </w:rPr>
              <w:t>备</w:t>
            </w:r>
            <w:r>
              <w:rPr>
                <w:rFonts w:ascii="宋体" w:hAnsi="宋体" w:cs="宋体" w:eastAsia="宋体" w:hint="default"/>
                <w:spacing w:val="-76"/>
                <w:sz w:val="21"/>
                <w:szCs w:val="21"/>
              </w:rPr>
              <w:t> </w:t>
            </w:r>
            <w:r>
              <w:rPr>
                <w:rFonts w:ascii="宋体" w:hAnsi="宋体" w:cs="宋体" w:eastAsia="宋体" w:hint="default"/>
                <w:sz w:val="21"/>
                <w:szCs w:val="21"/>
              </w:rPr>
              <w:t>及</w:t>
            </w:r>
            <w:r>
              <w:rPr>
                <w:rFonts w:ascii="宋体" w:hAnsi="宋体" w:cs="宋体" w:eastAsia="宋体" w:hint="default"/>
                <w:spacing w:val="-73"/>
                <w:sz w:val="21"/>
                <w:szCs w:val="21"/>
              </w:rPr>
              <w:t> </w:t>
            </w:r>
            <w:r>
              <w:rPr>
                <w:rFonts w:ascii="宋体" w:hAnsi="宋体" w:cs="宋体" w:eastAsia="宋体" w:hint="default"/>
                <w:sz w:val="21"/>
                <w:szCs w:val="21"/>
              </w:rPr>
              <w:t>其</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Arial Narrow" w:hAnsi="Arial Narrow" w:cs="Arial Narrow" w:eastAsia="Arial Narrow" w:hint="default"/>
                <w:sz w:val="21"/>
                <w:szCs w:val="21"/>
              </w:rPr>
            </w:pPr>
            <w:r>
              <w:rPr>
                <w:rFonts w:ascii="Arial Narrow"/>
                <w:spacing w:val="-1"/>
                <w:sz w:val="21"/>
              </w:rPr>
              <w:t>2,146,101.19</w:t>
            </w:r>
            <w:r>
              <w:rPr>
                <w:rFonts w:ascii="Arial Narrow"/>
                <w:sz w:val="21"/>
              </w:rPr>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Arial Narrow" w:hAnsi="Arial Narrow" w:cs="Arial Narrow" w:eastAsia="Arial Narrow" w:hint="default"/>
                <w:sz w:val="21"/>
                <w:szCs w:val="21"/>
              </w:rPr>
            </w:pPr>
            <w:r>
              <w:rPr>
                <w:rFonts w:ascii="Arial Narrow"/>
                <w:spacing w:val="-1"/>
                <w:sz w:val="21"/>
              </w:rPr>
              <w:t>19,555.4</w:t>
            </w:r>
            <w:r>
              <w:rPr>
                <w:rFonts w:ascii="Arial Narrow"/>
                <w:sz w:val="21"/>
              </w:rPr>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Arial Narrow" w:hAnsi="Arial Narrow" w:cs="Arial Narrow" w:eastAsia="Arial Narrow" w:hint="default"/>
                <w:sz w:val="21"/>
                <w:szCs w:val="21"/>
              </w:rPr>
            </w:pPr>
            <w:r>
              <w:rPr>
                <w:rFonts w:ascii="Arial Narrow"/>
                <w:spacing w:val="-1"/>
                <w:sz w:val="21"/>
              </w:rPr>
              <w:t>1,236,782.92</w:t>
            </w:r>
            <w:r>
              <w:rPr>
                <w:rFonts w:ascii="Arial Narrow"/>
                <w:sz w:val="21"/>
              </w:rPr>
            </w:r>
          </w:p>
        </w:tc>
        <w:tc>
          <w:tcPr>
            <w:tcW w:w="1369" w:type="dxa"/>
            <w:tcBorders>
              <w:top w:val="nil" w:sz="6" w:space="0" w:color="auto"/>
              <w:left w:val="single" w:sz="4" w:space="0" w:color="000000"/>
              <w:bottom w:val="nil" w:sz="6" w:space="0" w:color="auto"/>
              <w:right w:val="single" w:sz="4" w:space="0" w:color="000000"/>
            </w:tcBorders>
          </w:tcPr>
          <w:p>
            <w:pPr/>
          </w:p>
        </w:tc>
        <w:tc>
          <w:tcPr>
            <w:tcW w:w="1387"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left="268" w:right="0"/>
              <w:jc w:val="left"/>
              <w:rPr>
                <w:rFonts w:ascii="Arial Narrow" w:hAnsi="Arial Narrow" w:cs="Arial Narrow" w:eastAsia="Arial Narrow" w:hint="default"/>
                <w:sz w:val="21"/>
                <w:szCs w:val="21"/>
              </w:rPr>
            </w:pPr>
            <w:r>
              <w:rPr>
                <w:rFonts w:ascii="Arial Narrow"/>
                <w:sz w:val="21"/>
              </w:rPr>
              <w:t>3,402,439.51</w:t>
            </w:r>
          </w:p>
        </w:tc>
      </w:tr>
      <w:tr>
        <w:trPr>
          <w:trHeight w:val="502" w:hRule="exact"/>
        </w:trPr>
        <w:tc>
          <w:tcPr>
            <w:tcW w:w="1642" w:type="dxa"/>
            <w:tcBorders>
              <w:top w:val="nil" w:sz="6" w:space="0" w:color="auto"/>
              <w:left w:val="nil" w:sz="6" w:space="0" w:color="auto"/>
              <w:bottom w:val="single" w:sz="4" w:space="0" w:color="000000"/>
              <w:right w:val="single" w:sz="4" w:space="0" w:color="000000"/>
            </w:tcBorders>
          </w:tcPr>
          <w:p>
            <w:pPr>
              <w:pStyle w:val="TableParagraph"/>
              <w:spacing w:line="240" w:lineRule="auto" w:before="131"/>
              <w:ind w:left="19"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b/>
                <w:spacing w:val="-1"/>
                <w:sz w:val="21"/>
              </w:rPr>
              <w:t>2,426,089.04</w:t>
            </w:r>
            <w:r>
              <w:rPr>
                <w:rFonts w:ascii="Arial Narrow"/>
                <w:sz w:val="21"/>
              </w:rPr>
            </w:r>
          </w:p>
        </w:tc>
        <w:tc>
          <w:tcPr>
            <w:tcW w:w="13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b/>
                <w:spacing w:val="-1"/>
                <w:sz w:val="21"/>
              </w:rPr>
              <w:t>800,807.09</w:t>
            </w:r>
            <w:r>
              <w:rPr>
                <w:rFonts w:ascii="Arial Narrow"/>
                <w:sz w:val="21"/>
              </w:rPr>
            </w:r>
          </w:p>
        </w:tc>
        <w:tc>
          <w:tcPr>
            <w:tcW w:w="13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b/>
                <w:spacing w:val="-1"/>
                <w:sz w:val="21"/>
              </w:rPr>
              <w:t>1,529,560.84</w:t>
            </w:r>
            <w:r>
              <w:rPr>
                <w:rFonts w:ascii="Arial Narrow"/>
                <w:sz w:val="21"/>
              </w:rPr>
            </w:r>
          </w:p>
        </w:tc>
        <w:tc>
          <w:tcPr>
            <w:tcW w:w="13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b/>
                <w:spacing w:val="-1"/>
                <w:sz w:val="21"/>
              </w:rPr>
              <w:t>126,934.31</w:t>
            </w:r>
            <w:r>
              <w:rPr>
                <w:rFonts w:ascii="Arial Narrow"/>
                <w:sz w:val="21"/>
              </w:rPr>
            </w:r>
          </w:p>
        </w:tc>
        <w:tc>
          <w:tcPr>
            <w:tcW w:w="1387" w:type="dxa"/>
            <w:tcBorders>
              <w:top w:val="nil" w:sz="6" w:space="0" w:color="auto"/>
              <w:left w:val="single" w:sz="4" w:space="0" w:color="000000"/>
              <w:bottom w:val="single" w:sz="4" w:space="0" w:color="000000"/>
              <w:right w:val="nil" w:sz="6" w:space="0" w:color="auto"/>
            </w:tcBorders>
          </w:tcPr>
          <w:p>
            <w:pPr>
              <w:pStyle w:val="TableParagraph"/>
              <w:spacing w:line="240" w:lineRule="auto" w:before="177"/>
              <w:ind w:left="268" w:right="0"/>
              <w:jc w:val="left"/>
              <w:rPr>
                <w:rFonts w:ascii="Arial Narrow" w:hAnsi="Arial Narrow" w:cs="Arial Narrow" w:eastAsia="Arial Narrow" w:hint="default"/>
                <w:sz w:val="21"/>
                <w:szCs w:val="21"/>
              </w:rPr>
            </w:pPr>
            <w:r>
              <w:rPr>
                <w:rFonts w:ascii="Arial Narrow"/>
                <w:b/>
                <w:sz w:val="21"/>
              </w:rPr>
              <w:t>4,629,522.66</w:t>
            </w:r>
            <w:r>
              <w:rPr>
                <w:rFonts w:ascii="Arial Narrow"/>
                <w:sz w:val="21"/>
              </w:rPr>
            </w:r>
          </w:p>
        </w:tc>
      </w:tr>
    </w:tbl>
    <w:p>
      <w:pPr>
        <w:spacing w:line="240" w:lineRule="auto" w:before="2"/>
        <w:rPr>
          <w:rFonts w:ascii="宋体" w:hAnsi="宋体" w:cs="宋体" w:eastAsia="宋体" w:hint="default"/>
          <w:sz w:val="11"/>
          <w:szCs w:val="11"/>
        </w:rPr>
      </w:pPr>
    </w:p>
    <w:p>
      <w:pPr>
        <w:spacing w:before="36"/>
        <w:ind w:left="238" w:right="1041" w:firstLine="0"/>
        <w:jc w:val="left"/>
        <w:rPr>
          <w:rFonts w:ascii="宋体" w:hAnsi="宋体" w:cs="宋体" w:eastAsia="宋体" w:hint="default"/>
          <w:sz w:val="21"/>
          <w:szCs w:val="21"/>
        </w:rPr>
      </w:pPr>
      <w:r>
        <w:rPr/>
        <w:pict>
          <v:group style="position:absolute;margin-left:84.264pt;margin-top:-67.536331pt;width:81.850pt;height:.6pt;mso-position-horizontal-relative:page;mso-position-vertical-relative:paragraph;z-index:-1154080" coordorigin="1685,-1351" coordsize="1637,12">
            <v:shape style="position:absolute;left:3312;top:-1351;width:10;height:2" type="#_x0000_t75" stroked="false">
              <v:imagedata r:id="rId257" o:title=""/>
            </v:shape>
            <v:group style="position:absolute;left:1690;top:-1344;width:1623;height:2" coordorigin="1690,-1344" coordsize="1623,2">
              <v:shape style="position:absolute;left:1690;top:-1344;width:1623;height:2" coordorigin="1690,-1344" coordsize="1623,0" path="m1690,-1344l3312,-1344e" filled="false" stroked="true" strokeweight=".48pt" strokecolor="#000000">
                <v:path arrowok="t"/>
              </v:shape>
            </v:group>
            <w10:wrap type="none"/>
          </v:group>
        </w:pict>
      </w:r>
      <w:r>
        <w:rPr/>
        <w:pict>
          <v:shape style="position:absolute;margin-left:235.009995pt;margin-top:-67.536331pt;width:.48001pt;height:.12pt;mso-position-horizontal-relative:page;mso-position-vertical-relative:paragraph;z-index:6592" type="#_x0000_t75" stroked="false">
            <v:imagedata r:id="rId257" o:title=""/>
          </v:shape>
        </w:pict>
      </w:r>
      <w:r>
        <w:rPr/>
        <w:pict>
          <v:shape style="position:absolute;margin-left:303.410004pt;margin-top:-67.536331pt;width:.48001pt;height:.12pt;mso-position-horizontal-relative:page;mso-position-vertical-relative:paragraph;z-index:6616" type="#_x0000_t75" stroked="false">
            <v:imagedata r:id="rId257" o:title=""/>
          </v:shape>
        </w:pict>
      </w:r>
      <w:r>
        <w:rPr/>
        <w:pict>
          <v:shape style="position:absolute;margin-left:372.910004pt;margin-top:-67.536331pt;width:.48001pt;height:.12pt;mso-position-horizontal-relative:page;mso-position-vertical-relative:paragraph;z-index:6640" type="#_x0000_t75" stroked="false">
            <v:imagedata r:id="rId257" o:title=""/>
          </v:shape>
        </w:pict>
      </w:r>
      <w:r>
        <w:rPr/>
        <w:pict>
          <v:shape style="position:absolute;margin-left:441.339996pt;margin-top:-67.536331pt;width:.48001pt;height:.12pt;mso-position-horizontal-relative:page;mso-position-vertical-relative:paragraph;z-index:6664" type="#_x0000_t75" stroked="false">
            <v:imagedata r:id="rId257" o:title=""/>
          </v:shape>
        </w:pict>
      </w:r>
      <w:r>
        <w:rPr/>
        <w:pict>
          <v:group style="position:absolute;margin-left:84.503998pt;margin-top:-47.496311pt;width:426.45pt;height:.5pt;mso-position-horizontal-relative:page;mso-position-vertical-relative:paragraph;z-index:-1153960" coordorigin="1690,-950" coordsize="8529,10">
            <v:shape style="position:absolute;left:1690;top:-950;width:3010;height:10" type="#_x0000_t75" stroked="false">
              <v:imagedata r:id="rId258" o:title=""/>
            </v:shape>
            <v:shape style="position:absolute;left:4695;top:-950;width:1373;height:10" type="#_x0000_t75" stroked="false">
              <v:imagedata r:id="rId259" o:title=""/>
            </v:shape>
            <v:shape style="position:absolute;left:6063;top:-950;width:4155;height:10" type="#_x0000_t75" stroked="false">
              <v:imagedata r:id="rId260" o:title=""/>
            </v:shape>
            <w10:wrap type="none"/>
          </v:group>
        </w:pict>
      </w:r>
      <w:r>
        <w:rPr/>
        <w:pict>
          <v:group style="position:absolute;margin-left:84.503998pt;margin-top:-32.616295pt;width:426.45pt;height:5.4pt;mso-position-horizontal-relative:page;mso-position-vertical-relative:paragraph;z-index:-1153936" coordorigin="1690,-652" coordsize="8529,108">
            <v:shape style="position:absolute;left:1690;top:-652;width:1642;height:108" type="#_x0000_t75" stroked="false">
              <v:imagedata r:id="rId261" o:title=""/>
            </v:shape>
            <v:shape style="position:absolute;left:3308;top:-556;width:1402;height:12" type="#_x0000_t75" stroked="false">
              <v:imagedata r:id="rId262" o:title=""/>
            </v:shape>
            <v:shape style="position:absolute;left:4695;top:-556;width:1382;height:12" type="#_x0000_t75" stroked="false">
              <v:imagedata r:id="rId263" o:title=""/>
            </v:shape>
            <v:shape style="position:absolute;left:6063;top:-556;width:1404;height:12" type="#_x0000_t75" stroked="false">
              <v:imagedata r:id="rId264" o:title=""/>
            </v:shape>
            <v:shape style="position:absolute;left:7453;top:-556;width:1383;height:12" type="#_x0000_t75" stroked="false">
              <v:imagedata r:id="rId265" o:title=""/>
            </v:shape>
            <v:shape style="position:absolute;left:8822;top:-554;width:1397;height:10" type="#_x0000_t75" stroked="false">
              <v:imagedata r:id="rId266" o:title=""/>
            </v:shape>
            <w10:wrap type="none"/>
          </v:group>
        </w:pict>
      </w:r>
      <w:r>
        <w:rPr/>
        <w:pict>
          <v:shape style="position:absolute;margin-left:165.619995pt;margin-top:-8.016323pt;width:.48003pt;height:.24pt;mso-position-horizontal-relative:page;mso-position-vertical-relative:paragraph;z-index:-1153912" type="#_x0000_t75" stroked="false">
            <v:imagedata r:id="rId257" o:title=""/>
          </v:shape>
        </w:pict>
      </w:r>
      <w:r>
        <w:rPr/>
        <w:pict>
          <v:shape style="position:absolute;margin-left:235.009995pt;margin-top:-8.016323pt;width:.48003pt;height:.24pt;mso-position-horizontal-relative:page;mso-position-vertical-relative:paragraph;z-index:-1153888" type="#_x0000_t75" stroked="false">
            <v:imagedata r:id="rId257" o:title=""/>
          </v:shape>
        </w:pict>
      </w:r>
      <w:r>
        <w:rPr/>
        <w:pict>
          <v:shape style="position:absolute;margin-left:303.410004pt;margin-top:-8.016323pt;width:.48003pt;height:.24pt;mso-position-horizontal-relative:page;mso-position-vertical-relative:paragraph;z-index:-1153864" type="#_x0000_t75" stroked="false">
            <v:imagedata r:id="rId257" o:title=""/>
          </v:shape>
        </w:pict>
      </w:r>
      <w:r>
        <w:rPr/>
        <w:pict>
          <v:shape style="position:absolute;margin-left:372.910004pt;margin-top:-8.016323pt;width:.48003pt;height:.24pt;mso-position-horizontal-relative:page;mso-position-vertical-relative:paragraph;z-index:-1153840" type="#_x0000_t75" stroked="false">
            <v:imagedata r:id="rId257" o:title=""/>
          </v:shape>
        </w:pict>
      </w:r>
      <w:r>
        <w:rPr/>
        <w:pict>
          <v:shape style="position:absolute;margin-left:441.339996pt;margin-top:-8.016323pt;width:.48003pt;height:.24pt;mso-position-horizontal-relative:page;mso-position-vertical-relative:paragraph;z-index:-1153816" type="#_x0000_t75" stroked="false">
            <v:imagedata r:id="rId257" o:title=""/>
          </v:shape>
        </w:pict>
      </w:r>
      <w:r>
        <w:rPr>
          <w:rFonts w:ascii="宋体" w:hAnsi="宋体" w:cs="宋体" w:eastAsia="宋体" w:hint="default"/>
          <w:sz w:val="21"/>
          <w:szCs w:val="21"/>
        </w:rPr>
        <w:t>注：本期计提折旧金额为</w:t>
      </w:r>
      <w:r>
        <w:rPr>
          <w:rFonts w:ascii="宋体" w:hAnsi="宋体" w:cs="宋体" w:eastAsia="宋体" w:hint="default"/>
          <w:spacing w:val="-58"/>
          <w:sz w:val="21"/>
          <w:szCs w:val="21"/>
        </w:rPr>
        <w:t> </w:t>
      </w:r>
      <w:r>
        <w:rPr>
          <w:rFonts w:ascii="Arial Narrow" w:hAnsi="Arial Narrow" w:cs="Arial Narrow" w:eastAsia="Arial Narrow" w:hint="default"/>
          <w:sz w:val="21"/>
          <w:szCs w:val="21"/>
        </w:rPr>
        <w:t>1,529,560.84</w:t>
      </w:r>
      <w:r>
        <w:rPr>
          <w:rFonts w:ascii="Arial Narrow" w:hAnsi="Arial Narrow" w:cs="Arial Narrow" w:eastAsia="Arial Narrow" w:hint="default"/>
          <w:spacing w:val="-1"/>
          <w:sz w:val="21"/>
          <w:szCs w:val="21"/>
        </w:rPr>
        <w:t> </w:t>
      </w:r>
      <w:r>
        <w:rPr>
          <w:rFonts w:ascii="宋体" w:hAnsi="宋体" w:cs="宋体" w:eastAsia="宋体" w:hint="default"/>
          <w:sz w:val="21"/>
          <w:szCs w:val="21"/>
        </w:rPr>
        <w:t>元。</w:t>
      </w:r>
    </w:p>
    <w:p>
      <w:pPr>
        <w:spacing w:before="197"/>
        <w:ind w:left="238" w:right="1041" w:firstLine="0"/>
        <w:jc w:val="left"/>
        <w:rPr>
          <w:rFonts w:ascii="宋体" w:hAnsi="宋体" w:cs="宋体" w:eastAsia="宋体" w:hint="default"/>
          <w:sz w:val="21"/>
          <w:szCs w:val="21"/>
        </w:rPr>
      </w:pPr>
      <w:r>
        <w:rPr/>
        <w:pict>
          <v:shape style="position:absolute;margin-left:226.009995pt;margin-top:55.71368pt;width:.48001pt;height:.12pt;mso-position-horizontal-relative:page;mso-position-vertical-relative:paragraph;z-index:6856" type="#_x0000_t75" stroked="false">
            <v:imagedata r:id="rId267" o:title=""/>
          </v:shape>
        </w:pict>
      </w:r>
      <w:r>
        <w:rPr/>
        <w:pict>
          <v:shape style="position:absolute;margin-left:367.75pt;margin-top:55.71368pt;width:.47998pt;height:.12pt;mso-position-horizontal-relative:page;mso-position-vertical-relative:paragraph;z-index:6880" type="#_x0000_t75" stroked="false">
            <v:imagedata r:id="rId267" o:title=""/>
          </v:shape>
        </w:pict>
      </w:r>
      <w:r>
        <w:rPr/>
        <w:pict>
          <v:group style="position:absolute;margin-left:84.503998pt;margin-top:70.713661pt;width:425.25pt;height:5.55pt;mso-position-horizontal-relative:page;mso-position-vertical-relative:paragraph;z-index:-1153744" coordorigin="1690,1414" coordsize="8505,111">
            <v:shape style="position:absolute;left:1690;top:1414;width:2849;height:110" type="#_x0000_t75" stroked="false">
              <v:imagedata r:id="rId268" o:title=""/>
            </v:shape>
            <v:shape style="position:absolute;left:4515;top:1515;width:2840;height:10" type="#_x0000_t75" stroked="false">
              <v:imagedata r:id="rId269" o:title=""/>
            </v:shape>
            <v:shape style="position:absolute;left:7350;top:1515;width:2845;height:10" type="#_x0000_t75" stroked="false">
              <v:imagedata r:id="rId270" o:title=""/>
            </v:shape>
            <w10:wrap type="none"/>
          </v:group>
        </w:pict>
      </w:r>
      <w:r>
        <w:rPr>
          <w:rFonts w:ascii="Arial Narrow" w:hAnsi="Arial Narrow" w:cs="Arial Narrow" w:eastAsia="Arial Narrow" w:hint="default"/>
          <w:sz w:val="21"/>
          <w:szCs w:val="21"/>
        </w:rPr>
        <w:t>c.  </w:t>
      </w:r>
      <w:r>
        <w:rPr>
          <w:rFonts w:ascii="Arial Narrow" w:hAnsi="Arial Narrow" w:cs="Arial Narrow" w:eastAsia="Arial Narrow" w:hint="default"/>
          <w:spacing w:val="4"/>
          <w:sz w:val="21"/>
          <w:szCs w:val="21"/>
        </w:rPr>
        <w:t> </w:t>
      </w:r>
      <w:r>
        <w:rPr>
          <w:rFonts w:ascii="宋体" w:hAnsi="宋体" w:cs="宋体" w:eastAsia="宋体" w:hint="default"/>
          <w:sz w:val="21"/>
          <w:szCs w:val="21"/>
        </w:rPr>
        <w:t>固定资产账面净值</w:t>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2849"/>
        <w:gridCol w:w="2835"/>
        <w:gridCol w:w="2835"/>
      </w:tblGrid>
      <w:tr>
        <w:trPr>
          <w:trHeight w:val="396" w:hRule="exact"/>
        </w:trPr>
        <w:tc>
          <w:tcPr>
            <w:tcW w:w="28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2"/>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2849"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83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5,020,083.63</w:t>
            </w:r>
            <w:r>
              <w:rPr>
                <w:rFonts w:ascii="Arial Narrow"/>
                <w:sz w:val="21"/>
              </w:rPr>
            </w:r>
          </w:p>
        </w:tc>
        <w:tc>
          <w:tcPr>
            <w:tcW w:w="2835"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1,084,120.15</w:t>
            </w:r>
            <w:r>
              <w:rPr>
                <w:rFonts w:ascii="Arial Narrow"/>
                <w:sz w:val="21"/>
              </w:rPr>
            </w:r>
          </w:p>
        </w:tc>
      </w:tr>
      <w:tr>
        <w:trPr>
          <w:trHeight w:val="507"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9,810,793.78</w:t>
            </w:r>
            <w:r>
              <w:rPr>
                <w:rFonts w:ascii="Arial Narrow"/>
                <w:sz w:val="21"/>
              </w:rPr>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2,332,771.78</w:t>
            </w:r>
            <w:r>
              <w:rPr>
                <w:rFonts w:ascii="Arial Narrow"/>
                <w:sz w:val="21"/>
              </w:rPr>
            </w:r>
          </w:p>
        </w:tc>
      </w:tr>
      <w:tr>
        <w:trPr>
          <w:trHeight w:val="394" w:hRule="exact"/>
        </w:trPr>
        <w:tc>
          <w:tcPr>
            <w:tcW w:w="2849"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202"/>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14,830,877.41</w:t>
            </w:r>
            <w:r>
              <w:rPr>
                <w:rFonts w:ascii="Arial Narrow"/>
                <w:sz w:val="21"/>
              </w:rPr>
            </w:r>
          </w:p>
        </w:tc>
        <w:tc>
          <w:tcPr>
            <w:tcW w:w="2835"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3,416,891.93</w:t>
            </w:r>
            <w:r>
              <w:rPr>
                <w:rFonts w:ascii="Arial Narrow"/>
                <w:sz w:val="21"/>
              </w:rPr>
            </w:r>
          </w:p>
        </w:tc>
      </w:tr>
    </w:tbl>
    <w:p>
      <w:pPr>
        <w:spacing w:line="240" w:lineRule="auto" w:before="2"/>
        <w:rPr>
          <w:rFonts w:ascii="宋体" w:hAnsi="宋体" w:cs="宋体" w:eastAsia="宋体" w:hint="default"/>
          <w:sz w:val="11"/>
          <w:szCs w:val="11"/>
        </w:rPr>
      </w:pPr>
    </w:p>
    <w:p>
      <w:pPr>
        <w:spacing w:before="36"/>
        <w:ind w:left="238" w:right="1041" w:firstLine="0"/>
        <w:jc w:val="left"/>
        <w:rPr>
          <w:rFonts w:ascii="宋体" w:hAnsi="宋体" w:cs="宋体" w:eastAsia="宋体" w:hint="default"/>
          <w:sz w:val="21"/>
          <w:szCs w:val="21"/>
        </w:rPr>
      </w:pPr>
      <w:r>
        <w:rPr/>
        <w:pict>
          <v:group style="position:absolute;margin-left:84.503998pt;margin-top:-32.646259pt;width:425.25pt;height:5.45pt;mso-position-horizontal-relative:page;mso-position-vertical-relative:paragraph;z-index:-1153720" coordorigin="1690,-653" coordsize="8505,109">
            <v:shape style="position:absolute;left:1690;top:-653;width:2850;height:109" type="#_x0000_t75" stroked="false">
              <v:imagedata r:id="rId271" o:title=""/>
            </v:shape>
            <v:shape style="position:absolute;left:4515;top:-556;width:2849;height:12" type="#_x0000_t75" stroked="false">
              <v:imagedata r:id="rId272" o:title=""/>
            </v:shape>
            <v:shape style="position:absolute;left:7350;top:-554;width:2845;height:10" type="#_x0000_t75" stroked="false">
              <v:imagedata r:id="rId270" o:title=""/>
            </v:shape>
            <w10:wrap type="none"/>
          </v:group>
        </w:pict>
      </w:r>
      <w:r>
        <w:rPr/>
        <w:pict>
          <v:shape style="position:absolute;margin-left:226.009995pt;margin-top:-8.016289pt;width:.48003pt;height:.24pt;mso-position-horizontal-relative:page;mso-position-vertical-relative:paragraph;z-index:6952" type="#_x0000_t75" stroked="false">
            <v:imagedata r:id="rId267" o:title=""/>
          </v:shape>
        </w:pict>
      </w:r>
      <w:r>
        <w:rPr/>
        <w:pict>
          <v:shape style="position:absolute;margin-left:367.75pt;margin-top:-8.016289pt;width:.48pt;height:.24pt;mso-position-horizontal-relative:page;mso-position-vertical-relative:paragraph;z-index:6976" type="#_x0000_t75" stroked="false">
            <v:imagedata r:id="rId267" o:title=""/>
          </v:shape>
        </w:pict>
      </w:r>
      <w:r>
        <w:rPr>
          <w:rFonts w:ascii="Arial Narrow" w:hAnsi="Arial Narrow" w:cs="Arial Narrow" w:eastAsia="Arial Narrow" w:hint="default"/>
          <w:sz w:val="21"/>
          <w:szCs w:val="21"/>
        </w:rPr>
        <w:t>d. </w:t>
      </w:r>
      <w:r>
        <w:rPr>
          <w:rFonts w:ascii="Arial Narrow" w:hAnsi="Arial Narrow" w:cs="Arial Narrow" w:eastAsia="Arial Narrow" w:hint="default"/>
          <w:spacing w:val="43"/>
          <w:sz w:val="21"/>
          <w:szCs w:val="21"/>
        </w:rPr>
        <w:t> </w:t>
      </w:r>
      <w:r>
        <w:rPr>
          <w:rFonts w:ascii="宋体" w:hAnsi="宋体" w:cs="宋体" w:eastAsia="宋体" w:hint="default"/>
          <w:sz w:val="21"/>
          <w:szCs w:val="21"/>
        </w:rPr>
        <w:t>固定资产减值准备</w:t>
      </w:r>
    </w:p>
    <w:p>
      <w:pPr>
        <w:spacing w:line="331" w:lineRule="auto" w:before="89"/>
        <w:ind w:left="238" w:right="1041" w:firstLine="419"/>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36"/>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36"/>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21"/>
          <w:sz w:val="21"/>
          <w:szCs w:val="21"/>
        </w:rPr>
        <w:t> </w:t>
      </w: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21"/>
          <w:sz w:val="21"/>
          <w:szCs w:val="21"/>
        </w:rPr>
        <w:t> </w:t>
      </w:r>
      <w:r>
        <w:rPr>
          <w:rFonts w:ascii="宋体" w:hAnsi="宋体" w:cs="宋体" w:eastAsia="宋体" w:hint="default"/>
          <w:sz w:val="21"/>
          <w:szCs w:val="21"/>
        </w:rPr>
        <w:t>日，本公司固定资产期末未发生明显减值迹象，故未计提固定资</w:t>
      </w:r>
      <w:r>
        <w:rPr>
          <w:rFonts w:ascii="宋体" w:hAnsi="宋体" w:cs="宋体" w:eastAsia="宋体" w:hint="default"/>
          <w:w w:val="100"/>
          <w:sz w:val="21"/>
          <w:szCs w:val="21"/>
        </w:rPr>
        <w:t> </w:t>
      </w:r>
      <w:r>
        <w:rPr>
          <w:rFonts w:ascii="宋体" w:hAnsi="宋体" w:cs="宋体" w:eastAsia="宋体" w:hint="default"/>
          <w:sz w:val="21"/>
          <w:szCs w:val="21"/>
        </w:rPr>
        <w:t>产减值准备。</w:t>
      </w:r>
    </w:p>
    <w:p>
      <w:pPr>
        <w:spacing w:before="151"/>
        <w:ind w:left="238" w:right="1041" w:firstLine="0"/>
        <w:jc w:val="left"/>
        <w:rPr>
          <w:rFonts w:ascii="宋体" w:hAnsi="宋体" w:cs="宋体" w:eastAsia="宋体" w:hint="default"/>
          <w:sz w:val="21"/>
          <w:szCs w:val="21"/>
        </w:rPr>
      </w:pPr>
      <w:r>
        <w:rPr/>
        <w:pict>
          <v:shape style="position:absolute;margin-left:226.009995pt;margin-top:53.413662pt;width:.48001pt;height:.12pt;mso-position-horizontal-relative:page;mso-position-vertical-relative:paragraph;z-index:7000" type="#_x0000_t75" stroked="false">
            <v:imagedata r:id="rId267" o:title=""/>
          </v:shape>
        </w:pict>
      </w:r>
      <w:r>
        <w:rPr/>
        <w:pict>
          <v:shape style="position:absolute;margin-left:367.75pt;margin-top:53.413662pt;width:.47998pt;height:.12pt;mso-position-horizontal-relative:page;mso-position-vertical-relative:paragraph;z-index:7024" type="#_x0000_t75" stroked="false">
            <v:imagedata r:id="rId267" o:title=""/>
          </v:shape>
        </w:pict>
      </w:r>
      <w:r>
        <w:rPr/>
        <w:pict>
          <v:group style="position:absolute;margin-left:84.503998pt;margin-top:68.413673pt;width:425.25pt;height:5.55pt;mso-position-horizontal-relative:page;mso-position-vertical-relative:paragraph;z-index:-1153600" coordorigin="1690,1368" coordsize="8505,111">
            <v:shape style="position:absolute;left:1690;top:1368;width:2849;height:110" type="#_x0000_t75" stroked="false">
              <v:imagedata r:id="rId273" o:title=""/>
            </v:shape>
            <v:shape style="position:absolute;left:4515;top:1464;width:2849;height:14" type="#_x0000_t75" stroked="false">
              <v:imagedata r:id="rId274" o:title=""/>
            </v:shape>
            <v:shape style="position:absolute;left:7350;top:1469;width:2845;height:10" type="#_x0000_t75" stroked="false">
              <v:imagedata r:id="rId270" o:title=""/>
            </v:shape>
            <w10:wrap type="none"/>
          </v:group>
        </w:pict>
      </w:r>
      <w:r>
        <w:rPr>
          <w:rFonts w:ascii="Arial Narrow" w:hAnsi="Arial Narrow" w:cs="Arial Narrow" w:eastAsia="Arial Narrow" w:hint="default"/>
          <w:sz w:val="21"/>
          <w:szCs w:val="21"/>
        </w:rPr>
        <w:t>e. </w:t>
      </w:r>
      <w:r>
        <w:rPr>
          <w:rFonts w:ascii="Arial Narrow" w:hAnsi="Arial Narrow" w:cs="Arial Narrow" w:eastAsia="Arial Narrow" w:hint="default"/>
          <w:spacing w:val="43"/>
          <w:sz w:val="21"/>
          <w:szCs w:val="21"/>
        </w:rPr>
        <w:t> </w:t>
      </w:r>
      <w:r>
        <w:rPr>
          <w:rFonts w:ascii="宋体" w:hAnsi="宋体" w:cs="宋体" w:eastAsia="宋体" w:hint="default"/>
          <w:sz w:val="21"/>
          <w:szCs w:val="21"/>
        </w:rPr>
        <w:t>固定资产账面价值</w:t>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2849"/>
        <w:gridCol w:w="2835"/>
        <w:gridCol w:w="2835"/>
      </w:tblGrid>
      <w:tr>
        <w:trPr>
          <w:trHeight w:val="396" w:hRule="exact"/>
        </w:trPr>
        <w:tc>
          <w:tcPr>
            <w:tcW w:w="28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2"/>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2849"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83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5,020,083.63</w:t>
            </w:r>
            <w:r>
              <w:rPr>
                <w:rFonts w:ascii="Arial Narrow"/>
                <w:sz w:val="21"/>
              </w:rPr>
            </w:r>
          </w:p>
        </w:tc>
        <w:tc>
          <w:tcPr>
            <w:tcW w:w="2835"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1,084,120.15</w:t>
            </w:r>
            <w:r>
              <w:rPr>
                <w:rFonts w:ascii="Arial Narrow"/>
                <w:sz w:val="21"/>
              </w:rPr>
            </w:r>
          </w:p>
        </w:tc>
      </w:tr>
      <w:tr>
        <w:trPr>
          <w:trHeight w:val="507"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9,810,793.78</w:t>
            </w:r>
            <w:r>
              <w:rPr>
                <w:rFonts w:ascii="Arial Narrow"/>
                <w:sz w:val="21"/>
              </w:rPr>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2,332,771.78</w:t>
            </w:r>
            <w:r>
              <w:rPr>
                <w:rFonts w:ascii="Arial Narrow"/>
                <w:sz w:val="21"/>
              </w:rPr>
            </w:r>
          </w:p>
        </w:tc>
      </w:tr>
      <w:tr>
        <w:trPr>
          <w:trHeight w:val="394" w:hRule="exact"/>
        </w:trPr>
        <w:tc>
          <w:tcPr>
            <w:tcW w:w="2849"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202"/>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14,830,877.41</w:t>
            </w:r>
            <w:r>
              <w:rPr>
                <w:rFonts w:ascii="Arial Narrow"/>
                <w:sz w:val="21"/>
              </w:rPr>
            </w:r>
          </w:p>
        </w:tc>
        <w:tc>
          <w:tcPr>
            <w:tcW w:w="2835"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3,416,891.93</w:t>
            </w:r>
            <w:r>
              <w:rPr>
                <w:rFonts w:ascii="Arial Narrow"/>
                <w:sz w:val="21"/>
              </w:rPr>
            </w:r>
          </w:p>
        </w:tc>
      </w:tr>
    </w:tbl>
    <w:p>
      <w:pPr>
        <w:spacing w:line="240" w:lineRule="auto" w:before="4"/>
        <w:rPr>
          <w:rFonts w:ascii="宋体" w:hAnsi="宋体" w:cs="宋体" w:eastAsia="宋体" w:hint="default"/>
          <w:sz w:val="9"/>
          <w:szCs w:val="9"/>
        </w:rPr>
      </w:pPr>
    </w:p>
    <w:p>
      <w:pPr>
        <w:tabs>
          <w:tab w:pos="965" w:val="left" w:leader="none"/>
        </w:tabs>
        <w:spacing w:before="36"/>
        <w:ind w:left="245" w:right="1041" w:firstLine="0"/>
        <w:jc w:val="left"/>
        <w:rPr>
          <w:rFonts w:ascii="宋体" w:hAnsi="宋体" w:cs="宋体" w:eastAsia="宋体" w:hint="default"/>
          <w:sz w:val="21"/>
          <w:szCs w:val="21"/>
        </w:rPr>
      </w:pPr>
      <w:r>
        <w:rPr/>
        <w:pict>
          <v:group style="position:absolute;margin-left:84.503998pt;margin-top:-31.416315pt;width:425.25pt;height:5.4pt;mso-position-horizontal-relative:page;mso-position-vertical-relative:paragraph;z-index:-1153576" coordorigin="1690,-628" coordsize="8505,108">
            <v:shape style="position:absolute;left:1690;top:-628;width:2849;height:108" type="#_x0000_t75" stroked="false">
              <v:imagedata r:id="rId275" o:title=""/>
            </v:shape>
            <v:shape style="position:absolute;left:4515;top:-532;width:2849;height:12" type="#_x0000_t75" stroked="false">
              <v:imagedata r:id="rId276" o:title=""/>
            </v:shape>
            <v:shape style="position:absolute;left:7350;top:-530;width:2845;height:10" type="#_x0000_t75" stroked="false">
              <v:imagedata r:id="rId270" o:title=""/>
            </v:shape>
            <w10:wrap type="none"/>
          </v:group>
        </w:pict>
      </w:r>
      <w:r>
        <w:rPr/>
        <w:pict>
          <v:shape style="position:absolute;margin-left:226.009995pt;margin-top:-6.816346pt;width:.47997pt;height:.24pt;mso-position-horizontal-relative:page;mso-position-vertical-relative:paragraph;z-index:7096" type="#_x0000_t75" stroked="false">
            <v:imagedata r:id="rId267" o:title=""/>
          </v:shape>
        </w:pict>
      </w:r>
      <w:r>
        <w:rPr/>
        <w:pict>
          <v:shape style="position:absolute;margin-left:367.75pt;margin-top:-6.816346pt;width:.47994pt;height:.24pt;mso-position-horizontal-relative:page;mso-position-vertical-relative:paragraph;z-index:7120" type="#_x0000_t75" stroked="false">
            <v:imagedata r:id="rId267" o:title=""/>
          </v:shape>
        </w:pict>
      </w: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w:t>
        <w:tab/>
      </w:r>
      <w:r>
        <w:rPr>
          <w:rFonts w:ascii="宋体" w:hAnsi="宋体" w:cs="宋体" w:eastAsia="宋体" w:hint="default"/>
          <w:spacing w:val="-2"/>
          <w:sz w:val="21"/>
          <w:szCs w:val="21"/>
        </w:rPr>
        <w:t>期末本公司不存在暂时闲置的固定资产。</w:t>
      </w:r>
    </w:p>
    <w:p>
      <w:pPr>
        <w:tabs>
          <w:tab w:pos="965" w:val="left" w:leader="none"/>
        </w:tabs>
        <w:spacing w:before="197"/>
        <w:ind w:left="245" w:right="1041"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3</w:t>
      </w:r>
      <w:r>
        <w:rPr>
          <w:rFonts w:ascii="宋体" w:hAnsi="宋体" w:cs="宋体" w:eastAsia="宋体" w:hint="default"/>
          <w:spacing w:val="-1"/>
          <w:sz w:val="21"/>
          <w:szCs w:val="21"/>
        </w:rPr>
        <w:t>）</w:t>
        <w:tab/>
      </w:r>
      <w:r>
        <w:rPr>
          <w:rFonts w:ascii="宋体" w:hAnsi="宋体" w:cs="宋体" w:eastAsia="宋体" w:hint="default"/>
          <w:spacing w:val="-2"/>
          <w:sz w:val="21"/>
          <w:szCs w:val="21"/>
        </w:rPr>
        <w:t>期末本公司不存在融资租赁租入的固定资产。</w:t>
      </w:r>
    </w:p>
    <w:p>
      <w:pPr>
        <w:spacing w:line="240" w:lineRule="auto" w:before="4"/>
        <w:rPr>
          <w:rFonts w:ascii="宋体" w:hAnsi="宋体" w:cs="宋体" w:eastAsia="宋体" w:hint="default"/>
          <w:sz w:val="15"/>
          <w:szCs w:val="15"/>
        </w:rPr>
      </w:pPr>
    </w:p>
    <w:p>
      <w:pPr>
        <w:tabs>
          <w:tab w:pos="965" w:val="left" w:leader="none"/>
        </w:tabs>
        <w:spacing w:before="0"/>
        <w:ind w:left="245" w:right="1041"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4</w:t>
      </w:r>
      <w:r>
        <w:rPr>
          <w:rFonts w:ascii="宋体" w:hAnsi="宋体" w:cs="宋体" w:eastAsia="宋体" w:hint="default"/>
          <w:spacing w:val="-1"/>
          <w:sz w:val="21"/>
          <w:szCs w:val="21"/>
        </w:rPr>
        <w:t>）</w:t>
        <w:tab/>
      </w:r>
      <w:r>
        <w:rPr>
          <w:rFonts w:ascii="宋体" w:hAnsi="宋体" w:cs="宋体" w:eastAsia="宋体" w:hint="default"/>
          <w:spacing w:val="-2"/>
          <w:sz w:val="21"/>
          <w:szCs w:val="21"/>
        </w:rPr>
        <w:t>期末本公司不存在经营租赁租出的固定资产。</w:t>
      </w:r>
    </w:p>
    <w:p>
      <w:pPr>
        <w:tabs>
          <w:tab w:pos="965" w:val="left" w:leader="none"/>
        </w:tabs>
        <w:spacing w:before="197"/>
        <w:ind w:left="245" w:right="1041"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5</w:t>
      </w:r>
      <w:r>
        <w:rPr>
          <w:rFonts w:ascii="宋体" w:hAnsi="宋体" w:cs="宋体" w:eastAsia="宋体" w:hint="default"/>
          <w:spacing w:val="-1"/>
          <w:sz w:val="21"/>
          <w:szCs w:val="21"/>
        </w:rPr>
        <w:t>）</w:t>
        <w:tab/>
      </w:r>
      <w:r>
        <w:rPr>
          <w:rFonts w:ascii="宋体" w:hAnsi="宋体" w:cs="宋体" w:eastAsia="宋体" w:hint="default"/>
          <w:spacing w:val="-2"/>
          <w:sz w:val="21"/>
          <w:szCs w:val="21"/>
        </w:rPr>
        <w:t>期末本公司不存在持有待售的固定资产。</w:t>
      </w:r>
    </w:p>
    <w:p>
      <w:pPr>
        <w:spacing w:line="240" w:lineRule="auto" w:before="4"/>
        <w:rPr>
          <w:rFonts w:ascii="宋体" w:hAnsi="宋体" w:cs="宋体" w:eastAsia="宋体" w:hint="default"/>
          <w:sz w:val="15"/>
          <w:szCs w:val="15"/>
        </w:rPr>
      </w:pPr>
    </w:p>
    <w:p>
      <w:pPr>
        <w:tabs>
          <w:tab w:pos="965" w:val="left" w:leader="none"/>
        </w:tabs>
        <w:spacing w:before="0"/>
        <w:ind w:left="245" w:right="1041"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6</w:t>
      </w:r>
      <w:r>
        <w:rPr>
          <w:rFonts w:ascii="宋体" w:hAnsi="宋体" w:cs="宋体" w:eastAsia="宋体" w:hint="default"/>
          <w:spacing w:val="-1"/>
          <w:sz w:val="21"/>
          <w:szCs w:val="21"/>
        </w:rPr>
        <w:t>）</w:t>
        <w:tab/>
      </w:r>
      <w:r>
        <w:rPr>
          <w:rFonts w:ascii="宋体" w:hAnsi="宋体" w:cs="宋体" w:eastAsia="宋体" w:hint="default"/>
          <w:spacing w:val="-2"/>
          <w:sz w:val="21"/>
          <w:szCs w:val="21"/>
        </w:rPr>
        <w:t>期末本公司不存在未办妥产权证书的固定资产。</w:t>
      </w:r>
    </w:p>
    <w:p>
      <w:pPr>
        <w:spacing w:before="197"/>
        <w:ind w:left="238" w:right="1041"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8</w:t>
      </w:r>
      <w:r>
        <w:rPr>
          <w:rFonts w:ascii="宋体" w:hAnsi="宋体" w:cs="宋体" w:eastAsia="宋体" w:hint="default"/>
          <w:b/>
          <w:bCs/>
          <w:sz w:val="21"/>
          <w:szCs w:val="21"/>
        </w:rPr>
        <w:t>、</w:t>
      </w:r>
      <w:r>
        <w:rPr>
          <w:rFonts w:ascii="宋体" w:hAnsi="宋体" w:cs="宋体" w:eastAsia="宋体" w:hint="default"/>
          <w:b/>
          <w:bCs/>
          <w:spacing w:val="15"/>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4"/>
        <w:rPr>
          <w:rFonts w:ascii="宋体" w:hAnsi="宋体" w:cs="宋体" w:eastAsia="宋体" w:hint="default"/>
          <w:b/>
          <w:bCs/>
          <w:sz w:val="15"/>
          <w:szCs w:val="15"/>
        </w:rPr>
      </w:pPr>
    </w:p>
    <w:p>
      <w:pPr>
        <w:tabs>
          <w:tab w:pos="965" w:val="left" w:leader="none"/>
        </w:tabs>
        <w:spacing w:before="0"/>
        <w:ind w:left="245" w:right="1041" w:firstLine="0"/>
        <w:jc w:val="left"/>
        <w:rPr>
          <w:rFonts w:ascii="宋体" w:hAnsi="宋体" w:cs="宋体" w:eastAsia="宋体" w:hint="default"/>
          <w:sz w:val="21"/>
          <w:szCs w:val="21"/>
        </w:rPr>
      </w:pPr>
      <w:r>
        <w:rPr/>
        <w:pict>
          <v:shape style="position:absolute;margin-left:216.050003pt;margin-top:45.743683pt;width:.48002pt;height:.24pt;mso-position-horizontal-relative:page;mso-position-vertical-relative:paragraph;z-index:7144" type="#_x0000_t75" stroked="false">
            <v:imagedata r:id="rId277" o:title=""/>
          </v:shape>
        </w:pict>
      </w:r>
      <w:r>
        <w:rPr/>
        <w:pict>
          <v:shape style="position:absolute;margin-left:290.570007pt;margin-top:45.743683pt;width:.48003pt;height:.24pt;mso-position-horizontal-relative:page;mso-position-vertical-relative:paragraph;z-index:7168" type="#_x0000_t75" stroked="false">
            <v:imagedata r:id="rId277" o:title=""/>
          </v:shape>
        </w:pict>
      </w:r>
      <w:r>
        <w:rPr/>
        <w:pict>
          <v:shape style="position:absolute;margin-left:364.630005pt;margin-top:45.743683pt;width:.48003pt;height:.24pt;mso-position-horizontal-relative:page;mso-position-vertical-relative:paragraph;z-index:7192" type="#_x0000_t75" stroked="false">
            <v:imagedata r:id="rId277" o:title=""/>
          </v:shape>
        </w:pict>
      </w:r>
      <w:r>
        <w:rPr/>
        <w:pict>
          <v:shape style="position:absolute;margin-left:436.149994pt;margin-top:45.743683pt;width:.48pt;height:.24pt;mso-position-horizontal-relative:page;mso-position-vertical-relative:paragraph;z-index:7216" type="#_x0000_t75" stroked="false">
            <v:imagedata r:id="rId277" o:title=""/>
          </v:shape>
        </w:pict>
      </w:r>
      <w:r>
        <w:rPr/>
        <w:pict>
          <v:group style="position:absolute;margin-left:84.503998pt;margin-top:60.863651pt;width:426.45pt;height:5.4pt;mso-position-horizontal-relative:page;mso-position-vertical-relative:paragraph;z-index:-1153408" coordorigin="1690,1217" coordsize="8529,108">
            <v:shape style="position:absolute;left:1690;top:1217;width:2650;height:108" type="#_x0000_t75" stroked="false">
              <v:imagedata r:id="rId278" o:title=""/>
            </v:shape>
            <v:shape style="position:absolute;left:4316;top:1313;width:1505;height:12" type="#_x0000_t75" stroked="false">
              <v:imagedata r:id="rId279" o:title=""/>
            </v:shape>
            <v:shape style="position:absolute;left:5807;top:1313;width:1496;height:12" type="#_x0000_t75" stroked="false">
              <v:imagedata r:id="rId280" o:title=""/>
            </v:shape>
            <v:shape style="position:absolute;left:7288;top:1313;width:1445;height:12" type="#_x0000_t75" stroked="false">
              <v:imagedata r:id="rId281" o:title=""/>
            </v:shape>
            <v:shape style="position:absolute;left:8718;top:1316;width:1501;height:10" type="#_x0000_t75" stroked="false">
              <v:imagedata r:id="rId282" o:title=""/>
            </v:shape>
            <w10:wrap type="none"/>
          </v:group>
        </w:pict>
      </w:r>
      <w:r>
        <w:rPr/>
        <w:pict>
          <v:group style="position:absolute;margin-left:84.503998pt;margin-top:80.663712pt;width:426.45pt;height:5.4pt;mso-position-horizontal-relative:page;mso-position-vertical-relative:paragraph;z-index:-1153384" coordorigin="1690,1613" coordsize="8529,108">
            <v:shape style="position:absolute;left:1690;top:1613;width:2650;height:108" type="#_x0000_t75" stroked="false">
              <v:imagedata r:id="rId283" o:title=""/>
            </v:shape>
            <v:shape style="position:absolute;left:4316;top:1709;width:1505;height:12" type="#_x0000_t75" stroked="false">
              <v:imagedata r:id="rId284" o:title=""/>
            </v:shape>
            <v:shape style="position:absolute;left:5807;top:1709;width:1496;height:12" type="#_x0000_t75" stroked="false">
              <v:imagedata r:id="rId285" o:title=""/>
            </v:shape>
            <v:shape style="position:absolute;left:7288;top:1709;width:1445;height:12" type="#_x0000_t75" stroked="false">
              <v:imagedata r:id="rId286" o:title=""/>
            </v:shape>
            <v:shape style="position:absolute;left:8718;top:1712;width:1501;height:10" type="#_x0000_t75" stroked="false">
              <v:imagedata r:id="rId287" o:title=""/>
            </v:shape>
            <w10:wrap type="none"/>
          </v:group>
        </w:pict>
      </w:r>
      <w:r>
        <w:rPr/>
        <w:pict>
          <v:group style="position:absolute;margin-left:84.503998pt;margin-top:100.463715pt;width:426.45pt;height:5.55pt;mso-position-horizontal-relative:page;mso-position-vertical-relative:paragraph;z-index:-1153360" coordorigin="1690,2009" coordsize="8529,111">
            <v:shape style="position:absolute;left:1690;top:2009;width:2650;height:110" type="#_x0000_t75" stroked="false">
              <v:imagedata r:id="rId288" o:title=""/>
            </v:shape>
            <v:shape style="position:absolute;left:4316;top:2105;width:1505;height:14" type="#_x0000_t75" stroked="false">
              <v:imagedata r:id="rId289" o:title=""/>
            </v:shape>
            <v:shape style="position:absolute;left:5807;top:2105;width:1496;height:14" type="#_x0000_t75" stroked="false">
              <v:imagedata r:id="rId290" o:title=""/>
            </v:shape>
            <v:shape style="position:absolute;left:7288;top:2110;width:1435;height:10" type="#_x0000_t75" stroked="false">
              <v:imagedata r:id="rId291" o:title=""/>
            </v:shape>
            <v:shape style="position:absolute;left:8718;top:2110;width:1501;height:10" type="#_x0000_t75" stroked="false">
              <v:imagedata r:id="rId282" o:title=""/>
            </v:shape>
            <w10:wrap type="none"/>
          </v:group>
        </w:pict>
      </w:r>
      <w:r>
        <w:rPr>
          <w:rFonts w:ascii="宋体" w:hAnsi="宋体" w:cs="宋体" w:eastAsia="宋体" w:hint="default"/>
          <w:color w:val="212121"/>
          <w:spacing w:val="-1"/>
          <w:sz w:val="21"/>
          <w:szCs w:val="21"/>
        </w:rPr>
        <w:t>（</w:t>
      </w:r>
      <w:r>
        <w:rPr>
          <w:rFonts w:ascii="Arial Narrow" w:hAnsi="Arial Narrow" w:cs="Arial Narrow" w:eastAsia="Arial Narrow" w:hint="default"/>
          <w:color w:val="212121"/>
          <w:spacing w:val="-1"/>
          <w:sz w:val="21"/>
          <w:szCs w:val="21"/>
        </w:rPr>
        <w:t>1</w:t>
      </w:r>
      <w:r>
        <w:rPr>
          <w:rFonts w:ascii="宋体" w:hAnsi="宋体" w:cs="宋体" w:eastAsia="宋体" w:hint="default"/>
          <w:color w:val="212121"/>
          <w:spacing w:val="-1"/>
          <w:sz w:val="21"/>
          <w:szCs w:val="21"/>
        </w:rPr>
        <w:t>）</w:t>
        <w:tab/>
      </w:r>
      <w:r>
        <w:rPr>
          <w:rFonts w:ascii="宋体" w:hAnsi="宋体" w:cs="宋体" w:eastAsia="宋体" w:hint="default"/>
          <w:spacing w:val="-1"/>
          <w:sz w:val="21"/>
          <w:szCs w:val="21"/>
        </w:rPr>
        <w:t>无形资产情况</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2650"/>
        <w:gridCol w:w="1490"/>
        <w:gridCol w:w="1481"/>
        <w:gridCol w:w="1430"/>
        <w:gridCol w:w="1491"/>
      </w:tblGrid>
      <w:tr>
        <w:trPr>
          <w:trHeight w:val="398" w:hRule="exact"/>
        </w:trPr>
        <w:tc>
          <w:tcPr>
            <w:tcW w:w="26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19"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14"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8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4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31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93" w:hRule="exact"/>
        </w:trPr>
        <w:tc>
          <w:tcPr>
            <w:tcW w:w="265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一、账面原值合计</w:t>
            </w:r>
            <w:r>
              <w:rPr>
                <w:rFonts w:ascii="宋体" w:hAnsi="宋体" w:cs="宋体" w:eastAsia="宋体" w:hint="default"/>
                <w:sz w:val="21"/>
                <w:szCs w:val="21"/>
              </w:rPr>
            </w:r>
          </w:p>
        </w:tc>
        <w:tc>
          <w:tcPr>
            <w:tcW w:w="14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0"/>
              <w:jc w:val="right"/>
              <w:rPr>
                <w:rFonts w:ascii="Arial Narrow" w:hAnsi="Arial Narrow" w:cs="Arial Narrow" w:eastAsia="Arial Narrow" w:hint="default"/>
                <w:sz w:val="21"/>
                <w:szCs w:val="21"/>
              </w:rPr>
            </w:pPr>
            <w:r>
              <w:rPr>
                <w:rFonts w:ascii="Arial Narrow"/>
                <w:b/>
                <w:spacing w:val="-2"/>
                <w:sz w:val="21"/>
              </w:rPr>
              <w:t>3,004,117.08</w:t>
            </w:r>
            <w:r>
              <w:rPr>
                <w:rFonts w:ascii="Arial Narrow"/>
                <w:sz w:val="21"/>
              </w:rPr>
            </w:r>
          </w:p>
        </w:tc>
        <w:tc>
          <w:tcPr>
            <w:tcW w:w="148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c>
          <w:tcPr>
            <w:tcW w:w="14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c>
          <w:tcPr>
            <w:tcW w:w="1491"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5"/>
              <w:jc w:val="right"/>
              <w:rPr>
                <w:rFonts w:ascii="Arial Narrow" w:hAnsi="Arial Narrow" w:cs="Arial Narrow" w:eastAsia="Arial Narrow" w:hint="default"/>
                <w:sz w:val="21"/>
                <w:szCs w:val="21"/>
              </w:rPr>
            </w:pPr>
            <w:r>
              <w:rPr>
                <w:rFonts w:ascii="Arial Narrow"/>
                <w:b/>
                <w:spacing w:val="-2"/>
                <w:sz w:val="21"/>
              </w:rPr>
              <w:t>3,004,117.08</w:t>
            </w:r>
            <w:r>
              <w:rPr>
                <w:rFonts w:ascii="Arial Narrow"/>
                <w:sz w:val="21"/>
              </w:rPr>
            </w:r>
          </w:p>
        </w:tc>
      </w:tr>
      <w:tr>
        <w:trPr>
          <w:trHeight w:val="413"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企</w:t>
            </w:r>
            <w:r>
              <w:rPr>
                <w:rFonts w:ascii="宋体" w:hAnsi="宋体" w:cs="宋体" w:eastAsia="宋体" w:hint="default"/>
                <w:spacing w:val="-69"/>
                <w:sz w:val="21"/>
                <w:szCs w:val="21"/>
              </w:rPr>
              <w:t> </w:t>
            </w:r>
            <w:r>
              <w:rPr>
                <w:rFonts w:ascii="宋体" w:hAnsi="宋体" w:cs="宋体" w:eastAsia="宋体" w:hint="default"/>
                <w:sz w:val="21"/>
                <w:szCs w:val="21"/>
              </w:rPr>
              <w:t>业</w:t>
            </w:r>
            <w:r>
              <w:rPr>
                <w:rFonts w:ascii="宋体" w:hAnsi="宋体" w:cs="宋体" w:eastAsia="宋体" w:hint="default"/>
                <w:spacing w:val="-71"/>
                <w:sz w:val="21"/>
                <w:szCs w:val="21"/>
              </w:rPr>
              <w:t> </w:t>
            </w:r>
            <w:r>
              <w:rPr>
                <w:rFonts w:ascii="宋体" w:hAnsi="宋体" w:cs="宋体" w:eastAsia="宋体" w:hint="default"/>
                <w:sz w:val="21"/>
                <w:szCs w:val="21"/>
              </w:rPr>
              <w:t>数</w:t>
            </w:r>
            <w:r>
              <w:rPr>
                <w:rFonts w:ascii="宋体" w:hAnsi="宋体" w:cs="宋体" w:eastAsia="宋体" w:hint="default"/>
                <w:spacing w:val="-71"/>
                <w:sz w:val="21"/>
                <w:szCs w:val="21"/>
              </w:rPr>
              <w:t> </w:t>
            </w:r>
            <w:r>
              <w:rPr>
                <w:rFonts w:ascii="宋体" w:hAnsi="宋体" w:cs="宋体" w:eastAsia="宋体" w:hint="default"/>
                <w:sz w:val="21"/>
                <w:szCs w:val="21"/>
              </w:rPr>
              <w:t>据</w:t>
            </w:r>
            <w:r>
              <w:rPr>
                <w:rFonts w:ascii="宋体" w:hAnsi="宋体" w:cs="宋体" w:eastAsia="宋体" w:hint="default"/>
                <w:spacing w:val="-71"/>
                <w:sz w:val="21"/>
                <w:szCs w:val="21"/>
              </w:rPr>
              <w:t> </w:t>
            </w:r>
            <w:r>
              <w:rPr>
                <w:rFonts w:ascii="宋体" w:hAnsi="宋体" w:cs="宋体" w:eastAsia="宋体" w:hint="default"/>
                <w:sz w:val="21"/>
                <w:szCs w:val="21"/>
              </w:rPr>
              <w:t>仓</w:t>
            </w:r>
            <w:r>
              <w:rPr>
                <w:rFonts w:ascii="宋体" w:hAnsi="宋体" w:cs="宋体" w:eastAsia="宋体" w:hint="default"/>
                <w:spacing w:val="-69"/>
                <w:sz w:val="21"/>
                <w:szCs w:val="21"/>
              </w:rPr>
              <w:t> </w:t>
            </w:r>
            <w:r>
              <w:rPr>
                <w:rFonts w:ascii="宋体" w:hAnsi="宋体" w:cs="宋体" w:eastAsia="宋体" w:hint="default"/>
                <w:sz w:val="21"/>
                <w:szCs w:val="21"/>
              </w:rPr>
              <w:t>库</w:t>
            </w:r>
            <w:r>
              <w:rPr>
                <w:rFonts w:ascii="宋体" w:hAnsi="宋体" w:cs="宋体" w:eastAsia="宋体" w:hint="default"/>
                <w:spacing w:val="-71"/>
                <w:sz w:val="21"/>
                <w:szCs w:val="21"/>
              </w:rPr>
              <w:t> </w:t>
            </w:r>
            <w:r>
              <w:rPr>
                <w:rFonts w:ascii="宋体" w:hAnsi="宋体" w:cs="宋体" w:eastAsia="宋体" w:hint="default"/>
                <w:sz w:val="21"/>
                <w:szCs w:val="21"/>
              </w:rPr>
              <w:t>系</w:t>
            </w:r>
            <w:r>
              <w:rPr>
                <w:rFonts w:ascii="宋体" w:hAnsi="宋体" w:cs="宋体" w:eastAsia="宋体" w:hint="default"/>
                <w:spacing w:val="-71"/>
                <w:sz w:val="21"/>
                <w:szCs w:val="21"/>
              </w:rPr>
              <w:t> </w:t>
            </w:r>
            <w:r>
              <w:rPr>
                <w:rFonts w:ascii="宋体" w:hAnsi="宋体" w:cs="宋体" w:eastAsia="宋体" w:hint="default"/>
                <w:sz w:val="21"/>
                <w:szCs w:val="21"/>
              </w:rPr>
              <w:t>统</w:t>
            </w:r>
            <w:r>
              <w:rPr>
                <w:rFonts w:ascii="宋体" w:hAnsi="宋体" w:cs="宋体" w:eastAsia="宋体" w:hint="default"/>
                <w:spacing w:val="-71"/>
                <w:sz w:val="21"/>
                <w:szCs w:val="21"/>
              </w:rPr>
              <w:t> </w:t>
            </w:r>
            <w:r>
              <w:rPr>
                <w:rFonts w:ascii="宋体" w:hAnsi="宋体" w:cs="宋体" w:eastAsia="宋体" w:hint="default"/>
                <w:sz w:val="21"/>
                <w:szCs w:val="21"/>
              </w:rPr>
              <w:t>软</w:t>
            </w:r>
            <w:r>
              <w:rPr>
                <w:rFonts w:ascii="宋体" w:hAnsi="宋体" w:cs="宋体" w:eastAsia="宋体" w:hint="default"/>
                <w:spacing w:val="-69"/>
                <w:sz w:val="21"/>
                <w:szCs w:val="21"/>
              </w:rPr>
              <w:t> </w:t>
            </w:r>
            <w:r>
              <w:rPr>
                <w:rFonts w:ascii="宋体" w:hAnsi="宋体" w:cs="宋体" w:eastAsia="宋体" w:hint="default"/>
                <w:sz w:val="21"/>
                <w:szCs w:val="21"/>
              </w:rPr>
              <w:t>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1,234,106.00</w:t>
            </w:r>
            <w:r>
              <w:rPr>
                <w:rFonts w:ascii="Arial Narrow"/>
                <w:sz w:val="21"/>
              </w:rPr>
            </w:r>
          </w:p>
        </w:tc>
        <w:tc>
          <w:tcPr>
            <w:tcW w:w="1481" w:type="dxa"/>
            <w:vMerge/>
            <w:tcBorders>
              <w:left w:val="single" w:sz="4" w:space="0" w:color="000000"/>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1,234,106.00</w:t>
            </w:r>
            <w:r>
              <w:rPr>
                <w:rFonts w:ascii="Arial Narrow"/>
                <w:sz w:val="21"/>
              </w:rPr>
            </w:r>
          </w:p>
        </w:tc>
      </w:tr>
      <w:tr>
        <w:trPr>
          <w:trHeight w:val="91"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vMerge/>
            <w:tcBorders>
              <w:left w:val="single" w:sz="4" w:space="0" w:color="000000"/>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决策支持系统软件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669,221.50</w:t>
            </w:r>
            <w:r>
              <w:rPr>
                <w:rFonts w:ascii="Arial Narrow"/>
                <w:sz w:val="21"/>
              </w:rPr>
            </w:r>
          </w:p>
        </w:tc>
        <w:tc>
          <w:tcPr>
            <w:tcW w:w="1481" w:type="dxa"/>
            <w:vMerge/>
            <w:tcBorders>
              <w:left w:val="single" w:sz="4" w:space="0" w:color="000000"/>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669,221.50</w:t>
            </w:r>
            <w:r>
              <w:rPr>
                <w:rFonts w:ascii="Arial Narrow"/>
                <w:sz w:val="21"/>
              </w:rPr>
            </w:r>
          </w:p>
        </w:tc>
      </w:tr>
      <w:tr>
        <w:trPr>
          <w:trHeight w:val="391" w:hRule="exact"/>
        </w:trPr>
        <w:tc>
          <w:tcPr>
            <w:tcW w:w="2650" w:type="dxa"/>
            <w:tcBorders>
              <w:top w:val="nil" w:sz="6" w:space="0" w:color="auto"/>
              <w:left w:val="nil" w:sz="6" w:space="0" w:color="auto"/>
              <w:bottom w:val="single" w:sz="4" w:space="0" w:color="000000"/>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针对性营销与维系挽留系</w:t>
            </w:r>
          </w:p>
        </w:tc>
        <w:tc>
          <w:tcPr>
            <w:tcW w:w="14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1,100,789.58</w:t>
            </w:r>
            <w:r>
              <w:rPr>
                <w:rFonts w:ascii="Arial Narrow"/>
                <w:sz w:val="21"/>
              </w:rPr>
            </w:r>
          </w:p>
        </w:tc>
        <w:tc>
          <w:tcPr>
            <w:tcW w:w="1481" w:type="dxa"/>
            <w:vMerge/>
            <w:tcBorders>
              <w:left w:val="single" w:sz="4" w:space="0" w:color="000000"/>
              <w:bottom w:val="single" w:sz="4" w:space="0" w:color="000000"/>
              <w:right w:val="single" w:sz="4" w:space="0" w:color="000000"/>
            </w:tcBorders>
          </w:tcPr>
          <w:p>
            <w:pPr/>
          </w:p>
        </w:tc>
        <w:tc>
          <w:tcPr>
            <w:tcW w:w="1430" w:type="dxa"/>
            <w:vMerge/>
            <w:tcBorders>
              <w:left w:val="single" w:sz="4" w:space="0" w:color="000000"/>
              <w:bottom w:val="single" w:sz="4" w:space="0" w:color="000000"/>
              <w:right w:val="single" w:sz="4" w:space="0" w:color="000000"/>
            </w:tcBorders>
          </w:tcPr>
          <w:p>
            <w:pPr/>
          </w:p>
        </w:tc>
        <w:tc>
          <w:tcPr>
            <w:tcW w:w="1491"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1,100,789.58</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shape style="position:absolute;margin-left:216.050003pt;margin-top:91.699982pt;width:.48pt;height:.12pt;mso-position-horizontal-relative:page;mso-position-vertical-relative:page;z-index:7408" type="#_x0000_t75" stroked="false">
            <v:imagedata r:id="rId277" o:title=""/>
          </v:shape>
        </w:pict>
      </w:r>
      <w:r>
        <w:rPr/>
        <w:pict>
          <v:shape style="position:absolute;margin-left:290.570007pt;margin-top:91.699982pt;width:.48001pt;height:.12pt;mso-position-horizontal-relative:page;mso-position-vertical-relative:page;z-index:7432" type="#_x0000_t75" stroked="false">
            <v:imagedata r:id="rId277" o:title=""/>
          </v:shape>
        </w:pict>
      </w:r>
      <w:r>
        <w:rPr/>
        <w:pict>
          <v:shape style="position:absolute;margin-left:364.630005pt;margin-top:91.699982pt;width:.48001pt;height:.12pt;mso-position-horizontal-relative:page;mso-position-vertical-relative:page;z-index:7456" type="#_x0000_t75" stroked="false">
            <v:imagedata r:id="rId277" o:title=""/>
          </v:shape>
        </w:pict>
      </w:r>
      <w:r>
        <w:rPr/>
        <w:pict>
          <v:shape style="position:absolute;margin-left:436.149994pt;margin-top:91.699982pt;width:.47998pt;height:.12pt;mso-position-horizontal-relative:page;mso-position-vertical-relative:page;z-index:7480" type="#_x0000_t75" stroked="false">
            <v:imagedata r:id="rId277" o:title=""/>
          </v:shape>
        </w:pict>
      </w:r>
      <w:r>
        <w:rPr/>
        <w:pict>
          <v:group style="position:absolute;margin-left:84.503998pt;margin-top:111.740005pt;width:426.45pt;height:.5pt;mso-position-horizontal-relative:page;mso-position-vertical-relative:page;z-index:-1153144" coordorigin="1690,2235" coordsize="8529,10">
            <v:shape style="position:absolute;left:1690;top:2235;width:2631;height:10" type="#_x0000_t75" stroked="false">
              <v:imagedata r:id="rId292" o:title=""/>
            </v:shape>
            <v:shape style="position:absolute;left:4316;top:2235;width:1495;height:10" type="#_x0000_t75" stroked="false">
              <v:imagedata r:id="rId285" o:title=""/>
            </v:shape>
            <v:shape style="position:absolute;left:5807;top:2235;width:2916;height:10" type="#_x0000_t75" stroked="false">
              <v:imagedata r:id="rId293" o:title=""/>
            </v:shape>
            <v:shape style="position:absolute;left:8718;top:2235;width:1501;height:10" type="#_x0000_t75" stroked="false">
              <v:imagedata r:id="rId287" o:title=""/>
            </v:shape>
            <w10:wrap type="none"/>
          </v:group>
        </w:pict>
      </w:r>
      <w:r>
        <w:rPr/>
        <w:pict>
          <v:group style="position:absolute;margin-left:84.503998pt;margin-top:126.620026pt;width:426.45pt;height:5.4pt;mso-position-horizontal-relative:page;mso-position-vertical-relative:page;z-index:-1153120" coordorigin="1690,2532" coordsize="8529,108">
            <v:shape style="position:absolute;left:1690;top:2532;width:2650;height:108" type="#_x0000_t75" stroked="false">
              <v:imagedata r:id="rId283" o:title=""/>
            </v:shape>
            <v:shape style="position:absolute;left:4316;top:2628;width:1505;height:12" type="#_x0000_t75" stroked="false">
              <v:imagedata r:id="rId279" o:title=""/>
            </v:shape>
            <v:shape style="position:absolute;left:5807;top:2628;width:1496;height:12" type="#_x0000_t75" stroked="false">
              <v:imagedata r:id="rId294" o:title=""/>
            </v:shape>
            <v:shape style="position:absolute;left:7288;top:2628;width:1445;height:12" type="#_x0000_t75" stroked="false">
              <v:imagedata r:id="rId295" o:title=""/>
            </v:shape>
            <v:shape style="position:absolute;left:8718;top:2631;width:1501;height:10" type="#_x0000_t75" stroked="false">
              <v:imagedata r:id="rId287" o:title=""/>
            </v:shape>
            <w10:wrap type="none"/>
          </v:group>
        </w:pict>
      </w:r>
      <w:r>
        <w:rPr/>
        <w:pict>
          <v:group style="position:absolute;margin-left:84.503998pt;margin-top:146.420029pt;width:426.45pt;height:5.55pt;mso-position-horizontal-relative:page;mso-position-vertical-relative:page;z-index:-1153096" coordorigin="1690,2928" coordsize="8529,111">
            <v:shape style="position:absolute;left:1690;top:2928;width:2650;height:110" type="#_x0000_t75" stroked="false">
              <v:imagedata r:id="rId288" o:title=""/>
            </v:shape>
            <v:shape style="position:absolute;left:4316;top:3024;width:1505;height:14" type="#_x0000_t75" stroked="false">
              <v:imagedata r:id="rId289" o:title=""/>
            </v:shape>
            <v:shape style="position:absolute;left:5807;top:3024;width:1496;height:14" type="#_x0000_t75" stroked="false">
              <v:imagedata r:id="rId296" o:title=""/>
            </v:shape>
            <v:shape style="position:absolute;left:7288;top:3029;width:1435;height:10" type="#_x0000_t75" stroked="false">
              <v:imagedata r:id="rId90" o:title=""/>
            </v:shape>
            <v:shape style="position:absolute;left:8718;top:3029;width:1501;height:10" type="#_x0000_t75" stroked="false">
              <v:imagedata r:id="rId287" o:title=""/>
            </v:shape>
            <w10:wrap type="none"/>
          </v:group>
        </w:pict>
      </w:r>
      <w:r>
        <w:rPr/>
        <w:pict>
          <v:group style="position:absolute;margin-left:84.503998pt;margin-top:166.339966pt;width:426.45pt;height:5.4pt;mso-position-horizontal-relative:page;mso-position-vertical-relative:page;z-index:-1153072" coordorigin="1690,3327" coordsize="8529,108">
            <v:shape style="position:absolute;left:1690;top:3327;width:2650;height:108" type="#_x0000_t75" stroked="false">
              <v:imagedata r:id="rId278" o:title=""/>
            </v:shape>
            <v:shape style="position:absolute;left:4316;top:3423;width:1505;height:12" type="#_x0000_t75" stroked="false">
              <v:imagedata r:id="rId279" o:title=""/>
            </v:shape>
            <v:shape style="position:absolute;left:5807;top:3423;width:1496;height:12" type="#_x0000_t75" stroked="false">
              <v:imagedata r:id="rId297" o:title=""/>
            </v:shape>
            <v:shape style="position:absolute;left:7288;top:3423;width:1445;height:12" type="#_x0000_t75" stroked="false">
              <v:imagedata r:id="rId298" o:title=""/>
            </v:shape>
            <v:shape style="position:absolute;left:8718;top:3425;width:1501;height:10" type="#_x0000_t75" stroked="false">
              <v:imagedata r:id="rId287" o:title=""/>
            </v:shape>
            <w10:wrap type="none"/>
          </v:group>
        </w:pict>
      </w:r>
      <w:r>
        <w:rPr/>
        <w:pict>
          <v:group style="position:absolute;margin-left:84.503998pt;margin-top:186.139969pt;width:426.45pt;height:5.55pt;mso-position-horizontal-relative:page;mso-position-vertical-relative:page;z-index:-1153048" coordorigin="1690,3723" coordsize="8529,111">
            <v:shape style="position:absolute;left:1690;top:3723;width:2650;height:110" type="#_x0000_t75" stroked="false">
              <v:imagedata r:id="rId299" o:title=""/>
            </v:shape>
            <v:shape style="position:absolute;left:4316;top:3819;width:1505;height:14" type="#_x0000_t75" stroked="false">
              <v:imagedata r:id="rId289" o:title=""/>
            </v:shape>
            <v:shape style="position:absolute;left:5807;top:3819;width:1496;height:14" type="#_x0000_t75" stroked="false">
              <v:imagedata r:id="rId296" o:title=""/>
            </v:shape>
            <v:shape style="position:absolute;left:7288;top:3824;width:1435;height:10" type="#_x0000_t75" stroked="false">
              <v:imagedata r:id="rId90" o:title=""/>
            </v:shape>
            <v:shape style="position:absolute;left:8718;top:3824;width:1501;height:10" type="#_x0000_t75" stroked="false">
              <v:imagedata r:id="rId287" o:title=""/>
            </v:shape>
            <w10:wrap type="none"/>
          </v:group>
        </w:pict>
      </w:r>
      <w:r>
        <w:rPr/>
        <w:pict>
          <v:group style="position:absolute;margin-left:84.503998pt;margin-top:206.060028pt;width:426.45pt;height:5.4pt;mso-position-horizontal-relative:page;mso-position-vertical-relative:page;z-index:-1153024" coordorigin="1690,4121" coordsize="8529,108">
            <v:shape style="position:absolute;left:1690;top:4121;width:2650;height:108" type="#_x0000_t75" stroked="false">
              <v:imagedata r:id="rId278" o:title=""/>
            </v:shape>
            <v:shape style="position:absolute;left:4316;top:4217;width:1505;height:12" type="#_x0000_t75" stroked="false">
              <v:imagedata r:id="rId279" o:title=""/>
            </v:shape>
            <v:shape style="position:absolute;left:5807;top:4217;width:1496;height:12" type="#_x0000_t75" stroked="false">
              <v:imagedata r:id="rId294" o:title=""/>
            </v:shape>
            <v:shape style="position:absolute;left:7288;top:4217;width:1445;height:12" type="#_x0000_t75" stroked="false">
              <v:imagedata r:id="rId295" o:title=""/>
            </v:shape>
            <v:shape style="position:absolute;left:8718;top:4220;width:1501;height:10" type="#_x0000_t75" stroked="false">
              <v:imagedata r:id="rId282" o:title=""/>
            </v:shape>
            <w10:wrap type="none"/>
          </v:group>
        </w:pict>
      </w:r>
      <w:r>
        <w:rPr/>
        <w:pict>
          <v:group style="position:absolute;margin-left:84.503998pt;margin-top:225.85997pt;width:426.45pt;height:5.4pt;mso-position-horizontal-relative:page;mso-position-vertical-relative:page;z-index:-1153000" coordorigin="1690,4517" coordsize="8529,108">
            <v:shape style="position:absolute;left:1690;top:4517;width:2650;height:108" type="#_x0000_t75" stroked="false">
              <v:imagedata r:id="rId278" o:title=""/>
            </v:shape>
            <v:shape style="position:absolute;left:4316;top:4613;width:1505;height:12" type="#_x0000_t75" stroked="false">
              <v:imagedata r:id="rId279" o:title=""/>
            </v:shape>
            <v:shape style="position:absolute;left:5807;top:4613;width:1496;height:12" type="#_x0000_t75" stroked="false">
              <v:imagedata r:id="rId297" o:title=""/>
            </v:shape>
            <v:shape style="position:absolute;left:7288;top:4613;width:1445;height:12" type="#_x0000_t75" stroked="false">
              <v:imagedata r:id="rId295" o:title=""/>
            </v:shape>
            <v:shape style="position:absolute;left:8718;top:4616;width:1501;height:10" type="#_x0000_t75" stroked="false">
              <v:imagedata r:id="rId282" o:title=""/>
            </v:shape>
            <w10:wrap type="none"/>
          </v:group>
        </w:pict>
      </w:r>
      <w:r>
        <w:rPr/>
        <w:pict>
          <v:group style="position:absolute;margin-left:84.503998pt;margin-top:245.660019pt;width:426.45pt;height:5.55pt;mso-position-horizontal-relative:page;mso-position-vertical-relative:page;z-index:-1152976" coordorigin="1690,4913" coordsize="8529,111">
            <v:shape style="position:absolute;left:1690;top:4913;width:2650;height:110" type="#_x0000_t75" stroked="false">
              <v:imagedata r:id="rId300" o:title=""/>
            </v:shape>
            <v:shape style="position:absolute;left:4316;top:5009;width:1505;height:14" type="#_x0000_t75" stroked="false">
              <v:imagedata r:id="rId289" o:title=""/>
            </v:shape>
            <v:shape style="position:absolute;left:5807;top:5009;width:1496;height:14" type="#_x0000_t75" stroked="false">
              <v:imagedata r:id="rId296" o:title=""/>
            </v:shape>
            <v:shape style="position:absolute;left:7288;top:5014;width:1435;height:10" type="#_x0000_t75" stroked="false">
              <v:imagedata r:id="rId291" o:title=""/>
            </v:shape>
            <v:shape style="position:absolute;left:8718;top:5014;width:1501;height:10" type="#_x0000_t75" stroked="false">
              <v:imagedata r:id="rId282" o:title=""/>
            </v:shape>
            <w10:wrap type="none"/>
          </v:group>
        </w:pict>
      </w:r>
      <w:r>
        <w:rPr/>
        <w:pict>
          <v:group style="position:absolute;margin-left:84.503998pt;margin-top:265.580017pt;width:426.45pt;height:5.45pt;mso-position-horizontal-relative:page;mso-position-vertical-relative:page;z-index:-1152952" coordorigin="1690,5312" coordsize="8529,109">
            <v:shape style="position:absolute;left:1690;top:5312;width:2650;height:109" type="#_x0000_t75" stroked="false">
              <v:imagedata r:id="rId301" o:title=""/>
            </v:shape>
            <v:shape style="position:absolute;left:4316;top:5408;width:1505;height:12" type="#_x0000_t75" stroked="false">
              <v:imagedata r:id="rId279" o:title=""/>
            </v:shape>
            <v:shape style="position:absolute;left:5807;top:5408;width:1496;height:12" type="#_x0000_t75" stroked="false">
              <v:imagedata r:id="rId294" o:title=""/>
            </v:shape>
            <v:shape style="position:absolute;left:7288;top:5408;width:1445;height:12" type="#_x0000_t75" stroked="false">
              <v:imagedata r:id="rId302" o:title=""/>
            </v:shape>
            <v:shape style="position:absolute;left:8718;top:5411;width:1501;height:10" type="#_x0000_t75" stroked="false">
              <v:imagedata r:id="rId282" o:title=""/>
            </v:shape>
            <w10:wrap type="none"/>
          </v:group>
        </w:pict>
      </w:r>
      <w:r>
        <w:rPr/>
        <w:pict>
          <v:group style="position:absolute;margin-left:84.503998pt;margin-top:285.410034pt;width:426.45pt;height:5.55pt;mso-position-horizontal-relative:page;mso-position-vertical-relative:page;z-index:-1152928" coordorigin="1690,5708" coordsize="8529,111">
            <v:shape style="position:absolute;left:1690;top:5708;width:2650;height:110" type="#_x0000_t75" stroked="false">
              <v:imagedata r:id="rId300" o:title=""/>
            </v:shape>
            <v:shape style="position:absolute;left:4316;top:5804;width:1505;height:14" type="#_x0000_t75" stroked="false">
              <v:imagedata r:id="rId289" o:title=""/>
            </v:shape>
            <v:shape style="position:absolute;left:5807;top:5804;width:1496;height:14" type="#_x0000_t75" stroked="false">
              <v:imagedata r:id="rId296" o:title=""/>
            </v:shape>
            <v:shape style="position:absolute;left:7288;top:5809;width:1435;height:10" type="#_x0000_t75" stroked="false">
              <v:imagedata r:id="rId291" o:title=""/>
            </v:shape>
            <v:shape style="position:absolute;left:8718;top:5809;width:1501;height:10" type="#_x0000_t75" stroked="false">
              <v:imagedata r:id="rId282" o:title=""/>
            </v:shape>
            <w10:wrap type="none"/>
          </v:group>
        </w:pict>
      </w:r>
      <w:r>
        <w:rPr/>
        <w:pict>
          <v:group style="position:absolute;margin-left:84.503998pt;margin-top:305.329956pt;width:426.45pt;height:5.4pt;mso-position-horizontal-relative:page;mso-position-vertical-relative:page;z-index:-1152904" coordorigin="1690,6107" coordsize="8529,108">
            <v:shape style="position:absolute;left:1690;top:6107;width:2650;height:108" type="#_x0000_t75" stroked="false">
              <v:imagedata r:id="rId283" o:title=""/>
            </v:shape>
            <v:shape style="position:absolute;left:4316;top:6203;width:1505;height:12" type="#_x0000_t75" stroked="false">
              <v:imagedata r:id="rId284" o:title=""/>
            </v:shape>
            <v:shape style="position:absolute;left:5807;top:6203;width:1496;height:12" type="#_x0000_t75" stroked="false">
              <v:imagedata r:id="rId285" o:title=""/>
            </v:shape>
            <v:shape style="position:absolute;left:7288;top:6203;width:1445;height:12" type="#_x0000_t75" stroked="false">
              <v:imagedata r:id="rId286" o:title=""/>
            </v:shape>
            <v:shape style="position:absolute;left:8718;top:6205;width:1501;height:10" type="#_x0000_t75" stroked="false">
              <v:imagedata r:id="rId287" o:title=""/>
            </v:shape>
            <w10:wrap type="none"/>
          </v:group>
        </w:pict>
      </w:r>
    </w:p>
    <w:tbl>
      <w:tblPr>
        <w:tblW w:w="0" w:type="auto"/>
        <w:jc w:val="left"/>
        <w:tblInd w:w="555" w:type="dxa"/>
        <w:tblLayout w:type="fixed"/>
        <w:tblCellMar>
          <w:top w:w="0" w:type="dxa"/>
          <w:left w:w="0" w:type="dxa"/>
          <w:bottom w:w="0" w:type="dxa"/>
          <w:right w:w="0" w:type="dxa"/>
        </w:tblCellMar>
        <w:tblLook w:val="01E0"/>
      </w:tblPr>
      <w:tblGrid>
        <w:gridCol w:w="2650"/>
        <w:gridCol w:w="1490"/>
        <w:gridCol w:w="1481"/>
        <w:gridCol w:w="1430"/>
        <w:gridCol w:w="1491"/>
      </w:tblGrid>
      <w:tr>
        <w:trPr>
          <w:trHeight w:val="396" w:hRule="exact"/>
        </w:trPr>
        <w:tc>
          <w:tcPr>
            <w:tcW w:w="26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19"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14"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8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4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31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372" w:hRule="exact"/>
        </w:trPr>
        <w:tc>
          <w:tcPr>
            <w:tcW w:w="265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二、累计摊销合计</w:t>
            </w:r>
            <w:r>
              <w:rPr>
                <w:rFonts w:ascii="宋体" w:hAnsi="宋体" w:cs="宋体" w:eastAsia="宋体" w:hint="default"/>
                <w:sz w:val="21"/>
                <w:szCs w:val="21"/>
              </w:rPr>
            </w:r>
          </w:p>
        </w:tc>
        <w:tc>
          <w:tcPr>
            <w:tcW w:w="14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1,013,211.05</w:t>
            </w:r>
            <w:r>
              <w:rPr>
                <w:rFonts w:ascii="Arial Narrow"/>
                <w:sz w:val="21"/>
              </w:rPr>
            </w:r>
          </w:p>
        </w:tc>
        <w:tc>
          <w:tcPr>
            <w:tcW w:w="14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600,823.32</w:t>
            </w:r>
            <w:r>
              <w:rPr>
                <w:rFonts w:ascii="Arial Narrow"/>
                <w:sz w:val="21"/>
              </w:rPr>
            </w:r>
          </w:p>
        </w:tc>
        <w:tc>
          <w:tcPr>
            <w:tcW w:w="14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4"/>
                <w:szCs w:val="24"/>
              </w:rPr>
            </w:pPr>
          </w:p>
        </w:tc>
        <w:tc>
          <w:tcPr>
            <w:tcW w:w="1491"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1,614,034.37</w:t>
            </w:r>
            <w:r>
              <w:rPr>
                <w:rFonts w:ascii="Arial Narrow"/>
                <w:sz w:val="21"/>
              </w:rPr>
            </w:r>
          </w:p>
        </w:tc>
      </w:tr>
      <w:tr>
        <w:trPr>
          <w:trHeight w:val="320"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企</w:t>
            </w:r>
            <w:r>
              <w:rPr>
                <w:rFonts w:ascii="宋体" w:hAnsi="宋体" w:cs="宋体" w:eastAsia="宋体" w:hint="default"/>
                <w:spacing w:val="-69"/>
                <w:sz w:val="21"/>
                <w:szCs w:val="21"/>
              </w:rPr>
              <w:t> </w:t>
            </w:r>
            <w:r>
              <w:rPr>
                <w:rFonts w:ascii="宋体" w:hAnsi="宋体" w:cs="宋体" w:eastAsia="宋体" w:hint="default"/>
                <w:sz w:val="21"/>
                <w:szCs w:val="21"/>
              </w:rPr>
              <w:t>业</w:t>
            </w:r>
            <w:r>
              <w:rPr>
                <w:rFonts w:ascii="宋体" w:hAnsi="宋体" w:cs="宋体" w:eastAsia="宋体" w:hint="default"/>
                <w:spacing w:val="-71"/>
                <w:sz w:val="21"/>
                <w:szCs w:val="21"/>
              </w:rPr>
              <w:t> </w:t>
            </w:r>
            <w:r>
              <w:rPr>
                <w:rFonts w:ascii="宋体" w:hAnsi="宋体" w:cs="宋体" w:eastAsia="宋体" w:hint="default"/>
                <w:sz w:val="21"/>
                <w:szCs w:val="21"/>
              </w:rPr>
              <w:t>数</w:t>
            </w:r>
            <w:r>
              <w:rPr>
                <w:rFonts w:ascii="宋体" w:hAnsi="宋体" w:cs="宋体" w:eastAsia="宋体" w:hint="default"/>
                <w:spacing w:val="-71"/>
                <w:sz w:val="21"/>
                <w:szCs w:val="21"/>
              </w:rPr>
              <w:t> </w:t>
            </w:r>
            <w:r>
              <w:rPr>
                <w:rFonts w:ascii="宋体" w:hAnsi="宋体" w:cs="宋体" w:eastAsia="宋体" w:hint="default"/>
                <w:sz w:val="21"/>
                <w:szCs w:val="21"/>
              </w:rPr>
              <w:t>据</w:t>
            </w:r>
            <w:r>
              <w:rPr>
                <w:rFonts w:ascii="宋体" w:hAnsi="宋体" w:cs="宋体" w:eastAsia="宋体" w:hint="default"/>
                <w:spacing w:val="-71"/>
                <w:sz w:val="21"/>
                <w:szCs w:val="21"/>
              </w:rPr>
              <w:t> </w:t>
            </w:r>
            <w:r>
              <w:rPr>
                <w:rFonts w:ascii="宋体" w:hAnsi="宋体" w:cs="宋体" w:eastAsia="宋体" w:hint="default"/>
                <w:sz w:val="21"/>
                <w:szCs w:val="21"/>
              </w:rPr>
              <w:t>仓</w:t>
            </w:r>
            <w:r>
              <w:rPr>
                <w:rFonts w:ascii="宋体" w:hAnsi="宋体" w:cs="宋体" w:eastAsia="宋体" w:hint="default"/>
                <w:spacing w:val="-69"/>
                <w:sz w:val="21"/>
                <w:szCs w:val="21"/>
              </w:rPr>
              <w:t> </w:t>
            </w:r>
            <w:r>
              <w:rPr>
                <w:rFonts w:ascii="宋体" w:hAnsi="宋体" w:cs="宋体" w:eastAsia="宋体" w:hint="default"/>
                <w:sz w:val="21"/>
                <w:szCs w:val="21"/>
              </w:rPr>
              <w:t>库</w:t>
            </w:r>
            <w:r>
              <w:rPr>
                <w:rFonts w:ascii="宋体" w:hAnsi="宋体" w:cs="宋体" w:eastAsia="宋体" w:hint="default"/>
                <w:spacing w:val="-71"/>
                <w:sz w:val="21"/>
                <w:szCs w:val="21"/>
              </w:rPr>
              <w:t> </w:t>
            </w:r>
            <w:r>
              <w:rPr>
                <w:rFonts w:ascii="宋体" w:hAnsi="宋体" w:cs="宋体" w:eastAsia="宋体" w:hint="default"/>
                <w:sz w:val="21"/>
                <w:szCs w:val="21"/>
              </w:rPr>
              <w:t>系</w:t>
            </w:r>
            <w:r>
              <w:rPr>
                <w:rFonts w:ascii="宋体" w:hAnsi="宋体" w:cs="宋体" w:eastAsia="宋体" w:hint="default"/>
                <w:spacing w:val="-71"/>
                <w:sz w:val="21"/>
                <w:szCs w:val="21"/>
              </w:rPr>
              <w:t> </w:t>
            </w:r>
            <w:r>
              <w:rPr>
                <w:rFonts w:ascii="宋体" w:hAnsi="宋体" w:cs="宋体" w:eastAsia="宋体" w:hint="default"/>
                <w:sz w:val="21"/>
                <w:szCs w:val="21"/>
              </w:rPr>
              <w:t>统</w:t>
            </w:r>
            <w:r>
              <w:rPr>
                <w:rFonts w:ascii="宋体" w:hAnsi="宋体" w:cs="宋体" w:eastAsia="宋体" w:hint="default"/>
                <w:spacing w:val="-71"/>
                <w:sz w:val="21"/>
                <w:szCs w:val="21"/>
              </w:rPr>
              <w:t> </w:t>
            </w:r>
            <w:r>
              <w:rPr>
                <w:rFonts w:ascii="宋体" w:hAnsi="宋体" w:cs="宋体" w:eastAsia="宋体" w:hint="default"/>
                <w:sz w:val="21"/>
                <w:szCs w:val="21"/>
              </w:rPr>
              <w:t>软</w:t>
            </w:r>
            <w:r>
              <w:rPr>
                <w:rFonts w:ascii="宋体" w:hAnsi="宋体" w:cs="宋体" w:eastAsia="宋体" w:hint="default"/>
                <w:spacing w:val="-69"/>
                <w:sz w:val="21"/>
                <w:szCs w:val="21"/>
              </w:rPr>
              <w:t> </w:t>
            </w:r>
            <w:r>
              <w:rPr>
                <w:rFonts w:ascii="宋体" w:hAnsi="宋体" w:cs="宋体" w:eastAsia="宋体" w:hint="default"/>
                <w:sz w:val="21"/>
                <w:szCs w:val="21"/>
              </w:rPr>
              <w:t>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99"/>
              <w:jc w:val="right"/>
              <w:rPr>
                <w:rFonts w:ascii="Arial Narrow" w:hAnsi="Arial Narrow" w:cs="Arial Narrow" w:eastAsia="Arial Narrow" w:hint="default"/>
                <w:sz w:val="21"/>
                <w:szCs w:val="21"/>
              </w:rPr>
            </w:pPr>
            <w:r>
              <w:rPr>
                <w:rFonts w:ascii="Arial Narrow"/>
                <w:spacing w:val="-1"/>
                <w:sz w:val="21"/>
              </w:rPr>
              <w:t>514,210.83</w:t>
            </w:r>
            <w:r>
              <w:rPr>
                <w:rFonts w:ascii="Arial Narrow"/>
                <w:sz w:val="21"/>
              </w:rPr>
            </w:r>
          </w:p>
        </w:tc>
        <w:tc>
          <w:tcPr>
            <w:tcW w:w="1481" w:type="dxa"/>
            <w:vMerge w:val="restart"/>
            <w:tcBorders>
              <w:top w:val="nil" w:sz="6" w:space="0" w:color="auto"/>
              <w:left w:val="single" w:sz="4" w:space="0" w:color="000000"/>
              <w:right w:val="single" w:sz="4" w:space="0" w:color="000000"/>
            </w:tcBorders>
          </w:tcPr>
          <w:p>
            <w:pPr>
              <w:pStyle w:val="TableParagraph"/>
              <w:spacing w:line="240" w:lineRule="auto" w:before="173"/>
              <w:ind w:left="506" w:right="0"/>
              <w:jc w:val="left"/>
              <w:rPr>
                <w:rFonts w:ascii="Arial Narrow" w:hAnsi="Arial Narrow" w:cs="Arial Narrow" w:eastAsia="Arial Narrow" w:hint="default"/>
                <w:sz w:val="21"/>
                <w:szCs w:val="21"/>
              </w:rPr>
            </w:pPr>
            <w:r>
              <w:rPr>
                <w:rFonts w:ascii="Arial Narrow"/>
                <w:sz w:val="21"/>
              </w:rPr>
              <w:t>246,821.16</w:t>
            </w: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right="103"/>
              <w:jc w:val="right"/>
              <w:rPr>
                <w:rFonts w:ascii="Arial Narrow" w:hAnsi="Arial Narrow" w:cs="Arial Narrow" w:eastAsia="Arial Narrow" w:hint="default"/>
                <w:sz w:val="21"/>
                <w:szCs w:val="21"/>
              </w:rPr>
            </w:pPr>
            <w:r>
              <w:rPr>
                <w:rFonts w:ascii="Arial Narrow"/>
                <w:spacing w:val="-1"/>
                <w:sz w:val="21"/>
              </w:rPr>
              <w:t>761,031.99</w:t>
            </w:r>
            <w:r>
              <w:rPr>
                <w:rFonts w:ascii="Arial Narrow"/>
                <w:sz w:val="21"/>
              </w:rPr>
            </w:r>
          </w:p>
        </w:tc>
      </w:tr>
      <w:tr>
        <w:trPr>
          <w:trHeight w:val="89"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vMerge/>
            <w:tcBorders>
              <w:left w:val="single" w:sz="4" w:space="0" w:color="000000"/>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19"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481" w:type="dxa"/>
            <w:vMerge/>
            <w:tcBorders>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377"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决策支持系统软件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278,842.30</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Arial Narrow" w:hAnsi="Arial Narrow" w:cs="Arial Narrow" w:eastAsia="Arial Narrow" w:hint="default"/>
                <w:sz w:val="21"/>
                <w:szCs w:val="21"/>
              </w:rPr>
            </w:pPr>
            <w:r>
              <w:rPr>
                <w:rFonts w:ascii="Arial Narrow"/>
                <w:spacing w:val="-1"/>
                <w:sz w:val="21"/>
              </w:rPr>
              <w:t>133,844.28</w:t>
            </w:r>
            <w:r>
              <w:rPr>
                <w:rFonts w:ascii="Arial Narrow"/>
                <w:sz w:val="21"/>
              </w:rPr>
            </w: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412,686.58</w:t>
            </w:r>
            <w:r>
              <w:rPr>
                <w:rFonts w:ascii="Arial Narrow"/>
                <w:sz w:val="21"/>
              </w:rPr>
            </w:r>
          </w:p>
        </w:tc>
      </w:tr>
      <w:tr>
        <w:trPr>
          <w:trHeight w:val="21"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针对性营销与维系挽留系</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220,157.92</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1" w:lineRule="exact" w:before="141"/>
              <w:ind w:right="99"/>
              <w:jc w:val="right"/>
              <w:rPr>
                <w:rFonts w:ascii="Arial Narrow" w:hAnsi="Arial Narrow" w:cs="Arial Narrow" w:eastAsia="Arial Narrow" w:hint="default"/>
                <w:sz w:val="21"/>
                <w:szCs w:val="21"/>
              </w:rPr>
            </w:pPr>
            <w:r>
              <w:rPr>
                <w:rFonts w:ascii="Arial Narrow"/>
                <w:spacing w:val="-1"/>
                <w:sz w:val="21"/>
              </w:rPr>
              <w:t>220,157.88</w:t>
            </w:r>
            <w:r>
              <w:rPr>
                <w:rFonts w:ascii="Arial Narrow"/>
                <w:sz w:val="21"/>
              </w:rPr>
            </w: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440,315.80</w:t>
            </w:r>
            <w:r>
              <w:rPr>
                <w:rFonts w:ascii="Arial Narrow"/>
                <w:sz w:val="21"/>
              </w:rPr>
            </w:r>
          </w:p>
        </w:tc>
      </w:tr>
      <w:tr>
        <w:trPr>
          <w:trHeight w:val="93"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w w:val="100"/>
                <w:sz w:val="21"/>
                <w:szCs w:val="21"/>
              </w:rPr>
              <w:t>三</w:t>
            </w:r>
            <w:r>
              <w:rPr>
                <w:rFonts w:ascii="宋体" w:hAnsi="宋体" w:cs="宋体" w:eastAsia="宋体" w:hint="default"/>
                <w:spacing w:val="-104"/>
                <w:w w:val="100"/>
                <w:sz w:val="21"/>
                <w:szCs w:val="21"/>
              </w:rPr>
              <w:t>、</w:t>
            </w:r>
            <w:r>
              <w:rPr>
                <w:rFonts w:ascii="宋体" w:hAnsi="宋体" w:cs="宋体" w:eastAsia="宋体" w:hint="default"/>
                <w:w w:val="100"/>
                <w:sz w:val="21"/>
                <w:szCs w:val="21"/>
              </w:rPr>
              <w:t>无</w:t>
            </w:r>
            <w:r>
              <w:rPr>
                <w:rFonts w:ascii="宋体" w:hAnsi="宋体" w:cs="宋体" w:eastAsia="宋体" w:hint="default"/>
                <w:spacing w:val="-3"/>
                <w:w w:val="100"/>
                <w:sz w:val="21"/>
                <w:szCs w:val="21"/>
              </w:rPr>
              <w:t>形</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账</w:t>
            </w:r>
            <w:r>
              <w:rPr>
                <w:rFonts w:ascii="宋体" w:hAnsi="宋体" w:cs="宋体" w:eastAsia="宋体" w:hint="default"/>
                <w:spacing w:val="-3"/>
                <w:w w:val="100"/>
                <w:sz w:val="21"/>
                <w:szCs w:val="21"/>
              </w:rPr>
              <w:t>面</w:t>
            </w:r>
            <w:r>
              <w:rPr>
                <w:rFonts w:ascii="宋体" w:hAnsi="宋体" w:cs="宋体" w:eastAsia="宋体" w:hint="default"/>
                <w:w w:val="100"/>
                <w:sz w:val="21"/>
                <w:szCs w:val="21"/>
              </w:rPr>
              <w:t>净</w:t>
            </w:r>
            <w:r>
              <w:rPr>
                <w:rFonts w:ascii="宋体" w:hAnsi="宋体" w:cs="宋体" w:eastAsia="宋体" w:hint="default"/>
                <w:spacing w:val="-3"/>
                <w:w w:val="100"/>
                <w:sz w:val="21"/>
                <w:szCs w:val="21"/>
              </w:rPr>
              <w:t>值</w:t>
            </w:r>
            <w:r>
              <w:rPr>
                <w:rFonts w:ascii="宋体" w:hAnsi="宋体" w:cs="宋体" w:eastAsia="宋体" w:hint="default"/>
                <w:w w:val="100"/>
                <w:sz w:val="21"/>
                <w:szCs w:val="21"/>
              </w:rPr>
              <w:t>合计</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1,990,906.03</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1,390,082.71</w:t>
            </w:r>
            <w:r>
              <w:rPr>
                <w:rFonts w:ascii="Arial Narrow"/>
                <w:sz w:val="21"/>
              </w:rPr>
            </w:r>
          </w:p>
        </w:tc>
      </w:tr>
      <w:tr>
        <w:trPr>
          <w:trHeight w:val="93"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企</w:t>
            </w:r>
            <w:r>
              <w:rPr>
                <w:rFonts w:ascii="宋体" w:hAnsi="宋体" w:cs="宋体" w:eastAsia="宋体" w:hint="default"/>
                <w:spacing w:val="-69"/>
                <w:sz w:val="21"/>
                <w:szCs w:val="21"/>
              </w:rPr>
              <w:t> </w:t>
            </w:r>
            <w:r>
              <w:rPr>
                <w:rFonts w:ascii="宋体" w:hAnsi="宋体" w:cs="宋体" w:eastAsia="宋体" w:hint="default"/>
                <w:sz w:val="21"/>
                <w:szCs w:val="21"/>
              </w:rPr>
              <w:t>业</w:t>
            </w:r>
            <w:r>
              <w:rPr>
                <w:rFonts w:ascii="宋体" w:hAnsi="宋体" w:cs="宋体" w:eastAsia="宋体" w:hint="default"/>
                <w:spacing w:val="-71"/>
                <w:sz w:val="21"/>
                <w:szCs w:val="21"/>
              </w:rPr>
              <w:t> </w:t>
            </w:r>
            <w:r>
              <w:rPr>
                <w:rFonts w:ascii="宋体" w:hAnsi="宋体" w:cs="宋体" w:eastAsia="宋体" w:hint="default"/>
                <w:sz w:val="21"/>
                <w:szCs w:val="21"/>
              </w:rPr>
              <w:t>数</w:t>
            </w:r>
            <w:r>
              <w:rPr>
                <w:rFonts w:ascii="宋体" w:hAnsi="宋体" w:cs="宋体" w:eastAsia="宋体" w:hint="default"/>
                <w:spacing w:val="-71"/>
                <w:sz w:val="21"/>
                <w:szCs w:val="21"/>
              </w:rPr>
              <w:t> </w:t>
            </w:r>
            <w:r>
              <w:rPr>
                <w:rFonts w:ascii="宋体" w:hAnsi="宋体" w:cs="宋体" w:eastAsia="宋体" w:hint="default"/>
                <w:sz w:val="21"/>
                <w:szCs w:val="21"/>
              </w:rPr>
              <w:t>据</w:t>
            </w:r>
            <w:r>
              <w:rPr>
                <w:rFonts w:ascii="宋体" w:hAnsi="宋体" w:cs="宋体" w:eastAsia="宋体" w:hint="default"/>
                <w:spacing w:val="-71"/>
                <w:sz w:val="21"/>
                <w:szCs w:val="21"/>
              </w:rPr>
              <w:t> </w:t>
            </w:r>
            <w:r>
              <w:rPr>
                <w:rFonts w:ascii="宋体" w:hAnsi="宋体" w:cs="宋体" w:eastAsia="宋体" w:hint="default"/>
                <w:sz w:val="21"/>
                <w:szCs w:val="21"/>
              </w:rPr>
              <w:t>仓</w:t>
            </w:r>
            <w:r>
              <w:rPr>
                <w:rFonts w:ascii="宋体" w:hAnsi="宋体" w:cs="宋体" w:eastAsia="宋体" w:hint="default"/>
                <w:spacing w:val="-69"/>
                <w:sz w:val="21"/>
                <w:szCs w:val="21"/>
              </w:rPr>
              <w:t> </w:t>
            </w:r>
            <w:r>
              <w:rPr>
                <w:rFonts w:ascii="宋体" w:hAnsi="宋体" w:cs="宋体" w:eastAsia="宋体" w:hint="default"/>
                <w:sz w:val="21"/>
                <w:szCs w:val="21"/>
              </w:rPr>
              <w:t>库</w:t>
            </w:r>
            <w:r>
              <w:rPr>
                <w:rFonts w:ascii="宋体" w:hAnsi="宋体" w:cs="宋体" w:eastAsia="宋体" w:hint="default"/>
                <w:spacing w:val="-71"/>
                <w:sz w:val="21"/>
                <w:szCs w:val="21"/>
              </w:rPr>
              <w:t> </w:t>
            </w:r>
            <w:r>
              <w:rPr>
                <w:rFonts w:ascii="宋体" w:hAnsi="宋体" w:cs="宋体" w:eastAsia="宋体" w:hint="default"/>
                <w:sz w:val="21"/>
                <w:szCs w:val="21"/>
              </w:rPr>
              <w:t>系</w:t>
            </w:r>
            <w:r>
              <w:rPr>
                <w:rFonts w:ascii="宋体" w:hAnsi="宋体" w:cs="宋体" w:eastAsia="宋体" w:hint="default"/>
                <w:spacing w:val="-71"/>
                <w:sz w:val="21"/>
                <w:szCs w:val="21"/>
              </w:rPr>
              <w:t> </w:t>
            </w:r>
            <w:r>
              <w:rPr>
                <w:rFonts w:ascii="宋体" w:hAnsi="宋体" w:cs="宋体" w:eastAsia="宋体" w:hint="default"/>
                <w:sz w:val="21"/>
                <w:szCs w:val="21"/>
              </w:rPr>
              <w:t>统</w:t>
            </w:r>
            <w:r>
              <w:rPr>
                <w:rFonts w:ascii="宋体" w:hAnsi="宋体" w:cs="宋体" w:eastAsia="宋体" w:hint="default"/>
                <w:spacing w:val="-71"/>
                <w:sz w:val="21"/>
                <w:szCs w:val="21"/>
              </w:rPr>
              <w:t> </w:t>
            </w:r>
            <w:r>
              <w:rPr>
                <w:rFonts w:ascii="宋体" w:hAnsi="宋体" w:cs="宋体" w:eastAsia="宋体" w:hint="default"/>
                <w:sz w:val="21"/>
                <w:szCs w:val="21"/>
              </w:rPr>
              <w:t>软</w:t>
            </w:r>
            <w:r>
              <w:rPr>
                <w:rFonts w:ascii="宋体" w:hAnsi="宋体" w:cs="宋体" w:eastAsia="宋体" w:hint="default"/>
                <w:spacing w:val="-69"/>
                <w:sz w:val="21"/>
                <w:szCs w:val="21"/>
              </w:rPr>
              <w:t> </w:t>
            </w:r>
            <w:r>
              <w:rPr>
                <w:rFonts w:ascii="宋体" w:hAnsi="宋体" w:cs="宋体" w:eastAsia="宋体" w:hint="default"/>
                <w:sz w:val="21"/>
                <w:szCs w:val="21"/>
              </w:rPr>
              <w:t>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719,895.17</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473,074.01</w:t>
            </w:r>
            <w:r>
              <w:rPr>
                <w:rFonts w:ascii="Arial Narrow"/>
                <w:sz w:val="21"/>
              </w:rPr>
            </w:r>
          </w:p>
        </w:tc>
      </w:tr>
      <w:tr>
        <w:trPr>
          <w:trHeight w:val="93"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决策支持系统软件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390,379.20</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256,534.92</w:t>
            </w:r>
            <w:r>
              <w:rPr>
                <w:rFonts w:ascii="Arial Narrow"/>
                <w:sz w:val="21"/>
              </w:rPr>
            </w:r>
          </w:p>
        </w:tc>
      </w:tr>
      <w:tr>
        <w:trPr>
          <w:trHeight w:val="91"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针对性营销与维系挽留系</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880,631.66</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660,473.78</w:t>
            </w:r>
            <w:r>
              <w:rPr>
                <w:rFonts w:ascii="Arial Narrow"/>
                <w:sz w:val="21"/>
              </w:rPr>
            </w:r>
          </w:p>
        </w:tc>
      </w:tr>
      <w:tr>
        <w:trPr>
          <w:trHeight w:val="93"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298"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四、减值准备合计</w:t>
            </w:r>
            <w:r>
              <w:rPr>
                <w:rFonts w:ascii="宋体" w:hAnsi="宋体" w:cs="宋体" w:eastAsia="宋体" w:hint="default"/>
                <w:sz w:val="21"/>
                <w:szCs w:val="21"/>
              </w:rPr>
            </w:r>
          </w:p>
        </w:tc>
        <w:tc>
          <w:tcPr>
            <w:tcW w:w="149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98"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企</w:t>
            </w:r>
            <w:r>
              <w:rPr>
                <w:rFonts w:ascii="宋体" w:hAnsi="宋体" w:cs="宋体" w:eastAsia="宋体" w:hint="default"/>
                <w:spacing w:val="-69"/>
                <w:sz w:val="21"/>
                <w:szCs w:val="21"/>
              </w:rPr>
              <w:t> </w:t>
            </w:r>
            <w:r>
              <w:rPr>
                <w:rFonts w:ascii="宋体" w:hAnsi="宋体" w:cs="宋体" w:eastAsia="宋体" w:hint="default"/>
                <w:sz w:val="21"/>
                <w:szCs w:val="21"/>
              </w:rPr>
              <w:t>业</w:t>
            </w:r>
            <w:r>
              <w:rPr>
                <w:rFonts w:ascii="宋体" w:hAnsi="宋体" w:cs="宋体" w:eastAsia="宋体" w:hint="default"/>
                <w:spacing w:val="-71"/>
                <w:sz w:val="21"/>
                <w:szCs w:val="21"/>
              </w:rPr>
              <w:t> </w:t>
            </w:r>
            <w:r>
              <w:rPr>
                <w:rFonts w:ascii="宋体" w:hAnsi="宋体" w:cs="宋体" w:eastAsia="宋体" w:hint="default"/>
                <w:sz w:val="21"/>
                <w:szCs w:val="21"/>
              </w:rPr>
              <w:t>数</w:t>
            </w:r>
            <w:r>
              <w:rPr>
                <w:rFonts w:ascii="宋体" w:hAnsi="宋体" w:cs="宋体" w:eastAsia="宋体" w:hint="default"/>
                <w:spacing w:val="-71"/>
                <w:sz w:val="21"/>
                <w:szCs w:val="21"/>
              </w:rPr>
              <w:t> </w:t>
            </w:r>
            <w:r>
              <w:rPr>
                <w:rFonts w:ascii="宋体" w:hAnsi="宋体" w:cs="宋体" w:eastAsia="宋体" w:hint="default"/>
                <w:sz w:val="21"/>
                <w:szCs w:val="21"/>
              </w:rPr>
              <w:t>据</w:t>
            </w:r>
            <w:r>
              <w:rPr>
                <w:rFonts w:ascii="宋体" w:hAnsi="宋体" w:cs="宋体" w:eastAsia="宋体" w:hint="default"/>
                <w:spacing w:val="-71"/>
                <w:sz w:val="21"/>
                <w:szCs w:val="21"/>
              </w:rPr>
              <w:t> </w:t>
            </w:r>
            <w:r>
              <w:rPr>
                <w:rFonts w:ascii="宋体" w:hAnsi="宋体" w:cs="宋体" w:eastAsia="宋体" w:hint="default"/>
                <w:sz w:val="21"/>
                <w:szCs w:val="21"/>
              </w:rPr>
              <w:t>仓</w:t>
            </w:r>
            <w:r>
              <w:rPr>
                <w:rFonts w:ascii="宋体" w:hAnsi="宋体" w:cs="宋体" w:eastAsia="宋体" w:hint="default"/>
                <w:spacing w:val="-69"/>
                <w:sz w:val="21"/>
                <w:szCs w:val="21"/>
              </w:rPr>
              <w:t> </w:t>
            </w:r>
            <w:r>
              <w:rPr>
                <w:rFonts w:ascii="宋体" w:hAnsi="宋体" w:cs="宋体" w:eastAsia="宋体" w:hint="default"/>
                <w:sz w:val="21"/>
                <w:szCs w:val="21"/>
              </w:rPr>
              <w:t>库</w:t>
            </w:r>
            <w:r>
              <w:rPr>
                <w:rFonts w:ascii="宋体" w:hAnsi="宋体" w:cs="宋体" w:eastAsia="宋体" w:hint="default"/>
                <w:spacing w:val="-71"/>
                <w:sz w:val="21"/>
                <w:szCs w:val="21"/>
              </w:rPr>
              <w:t> </w:t>
            </w:r>
            <w:r>
              <w:rPr>
                <w:rFonts w:ascii="宋体" w:hAnsi="宋体" w:cs="宋体" w:eastAsia="宋体" w:hint="default"/>
                <w:sz w:val="21"/>
                <w:szCs w:val="21"/>
              </w:rPr>
              <w:t>系</w:t>
            </w:r>
            <w:r>
              <w:rPr>
                <w:rFonts w:ascii="宋体" w:hAnsi="宋体" w:cs="宋体" w:eastAsia="宋体" w:hint="default"/>
                <w:spacing w:val="-71"/>
                <w:sz w:val="21"/>
                <w:szCs w:val="21"/>
              </w:rPr>
              <w:t> </w:t>
            </w:r>
            <w:r>
              <w:rPr>
                <w:rFonts w:ascii="宋体" w:hAnsi="宋体" w:cs="宋体" w:eastAsia="宋体" w:hint="default"/>
                <w:sz w:val="21"/>
                <w:szCs w:val="21"/>
              </w:rPr>
              <w:t>统</w:t>
            </w:r>
            <w:r>
              <w:rPr>
                <w:rFonts w:ascii="宋体" w:hAnsi="宋体" w:cs="宋体" w:eastAsia="宋体" w:hint="default"/>
                <w:spacing w:val="-71"/>
                <w:sz w:val="21"/>
                <w:szCs w:val="21"/>
              </w:rPr>
              <w:t> </w:t>
            </w:r>
            <w:r>
              <w:rPr>
                <w:rFonts w:ascii="宋体" w:hAnsi="宋体" w:cs="宋体" w:eastAsia="宋体" w:hint="default"/>
                <w:sz w:val="21"/>
                <w:szCs w:val="21"/>
              </w:rPr>
              <w:t>软</w:t>
            </w:r>
            <w:r>
              <w:rPr>
                <w:rFonts w:ascii="宋体" w:hAnsi="宋体" w:cs="宋体" w:eastAsia="宋体" w:hint="default"/>
                <w:spacing w:val="-69"/>
                <w:sz w:val="21"/>
                <w:szCs w:val="21"/>
              </w:rPr>
              <w:t> </w:t>
            </w:r>
            <w:r>
              <w:rPr>
                <w:rFonts w:ascii="宋体" w:hAnsi="宋体" w:cs="宋体" w:eastAsia="宋体" w:hint="default"/>
                <w:sz w:val="21"/>
                <w:szCs w:val="21"/>
              </w:rPr>
              <w:t>件</w:t>
            </w:r>
          </w:p>
        </w:tc>
        <w:tc>
          <w:tcPr>
            <w:tcW w:w="149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110"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298"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决策支持系统软件</w:t>
            </w:r>
          </w:p>
        </w:tc>
        <w:tc>
          <w:tcPr>
            <w:tcW w:w="149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97"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针对性营销与维系挽留系</w:t>
            </w:r>
          </w:p>
        </w:tc>
        <w:tc>
          <w:tcPr>
            <w:tcW w:w="149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108"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b/>
                <w:bCs/>
                <w:spacing w:val="8"/>
                <w:sz w:val="21"/>
                <w:szCs w:val="21"/>
              </w:rPr>
              <w:t>五、无形资产账面价值合</w:t>
            </w:r>
            <w:r>
              <w:rPr>
                <w:rFonts w:ascii="宋体" w:hAnsi="宋体" w:cs="宋体" w:eastAsia="宋体" w:hint="default"/>
                <w:sz w:val="21"/>
                <w:szCs w:val="21"/>
              </w:rPr>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1,990,906.03</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1,390,082.71</w:t>
            </w:r>
            <w:r>
              <w:rPr>
                <w:rFonts w:ascii="Arial Narrow"/>
                <w:sz w:val="21"/>
              </w:rPr>
            </w:r>
          </w:p>
        </w:tc>
      </w:tr>
      <w:tr>
        <w:trPr>
          <w:trHeight w:val="93"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企</w:t>
            </w:r>
            <w:r>
              <w:rPr>
                <w:rFonts w:ascii="宋体" w:hAnsi="宋体" w:cs="宋体" w:eastAsia="宋体" w:hint="default"/>
                <w:spacing w:val="-69"/>
                <w:sz w:val="21"/>
                <w:szCs w:val="21"/>
              </w:rPr>
              <w:t> </w:t>
            </w:r>
            <w:r>
              <w:rPr>
                <w:rFonts w:ascii="宋体" w:hAnsi="宋体" w:cs="宋体" w:eastAsia="宋体" w:hint="default"/>
                <w:sz w:val="21"/>
                <w:szCs w:val="21"/>
              </w:rPr>
              <w:t>业</w:t>
            </w:r>
            <w:r>
              <w:rPr>
                <w:rFonts w:ascii="宋体" w:hAnsi="宋体" w:cs="宋体" w:eastAsia="宋体" w:hint="default"/>
                <w:spacing w:val="-71"/>
                <w:sz w:val="21"/>
                <w:szCs w:val="21"/>
              </w:rPr>
              <w:t> </w:t>
            </w:r>
            <w:r>
              <w:rPr>
                <w:rFonts w:ascii="宋体" w:hAnsi="宋体" w:cs="宋体" w:eastAsia="宋体" w:hint="default"/>
                <w:sz w:val="21"/>
                <w:szCs w:val="21"/>
              </w:rPr>
              <w:t>数</w:t>
            </w:r>
            <w:r>
              <w:rPr>
                <w:rFonts w:ascii="宋体" w:hAnsi="宋体" w:cs="宋体" w:eastAsia="宋体" w:hint="default"/>
                <w:spacing w:val="-71"/>
                <w:sz w:val="21"/>
                <w:szCs w:val="21"/>
              </w:rPr>
              <w:t> </w:t>
            </w:r>
            <w:r>
              <w:rPr>
                <w:rFonts w:ascii="宋体" w:hAnsi="宋体" w:cs="宋体" w:eastAsia="宋体" w:hint="default"/>
                <w:sz w:val="21"/>
                <w:szCs w:val="21"/>
              </w:rPr>
              <w:t>据</w:t>
            </w:r>
            <w:r>
              <w:rPr>
                <w:rFonts w:ascii="宋体" w:hAnsi="宋体" w:cs="宋体" w:eastAsia="宋体" w:hint="default"/>
                <w:spacing w:val="-71"/>
                <w:sz w:val="21"/>
                <w:szCs w:val="21"/>
              </w:rPr>
              <w:t> </w:t>
            </w:r>
            <w:r>
              <w:rPr>
                <w:rFonts w:ascii="宋体" w:hAnsi="宋体" w:cs="宋体" w:eastAsia="宋体" w:hint="default"/>
                <w:sz w:val="21"/>
                <w:szCs w:val="21"/>
              </w:rPr>
              <w:t>仓</w:t>
            </w:r>
            <w:r>
              <w:rPr>
                <w:rFonts w:ascii="宋体" w:hAnsi="宋体" w:cs="宋体" w:eastAsia="宋体" w:hint="default"/>
                <w:spacing w:val="-69"/>
                <w:sz w:val="21"/>
                <w:szCs w:val="21"/>
              </w:rPr>
              <w:t> </w:t>
            </w:r>
            <w:r>
              <w:rPr>
                <w:rFonts w:ascii="宋体" w:hAnsi="宋体" w:cs="宋体" w:eastAsia="宋体" w:hint="default"/>
                <w:sz w:val="21"/>
                <w:szCs w:val="21"/>
              </w:rPr>
              <w:t>库</w:t>
            </w:r>
            <w:r>
              <w:rPr>
                <w:rFonts w:ascii="宋体" w:hAnsi="宋体" w:cs="宋体" w:eastAsia="宋体" w:hint="default"/>
                <w:spacing w:val="-71"/>
                <w:sz w:val="21"/>
                <w:szCs w:val="21"/>
              </w:rPr>
              <w:t> </w:t>
            </w:r>
            <w:r>
              <w:rPr>
                <w:rFonts w:ascii="宋体" w:hAnsi="宋体" w:cs="宋体" w:eastAsia="宋体" w:hint="default"/>
                <w:sz w:val="21"/>
                <w:szCs w:val="21"/>
              </w:rPr>
              <w:t>系</w:t>
            </w:r>
            <w:r>
              <w:rPr>
                <w:rFonts w:ascii="宋体" w:hAnsi="宋体" w:cs="宋体" w:eastAsia="宋体" w:hint="default"/>
                <w:spacing w:val="-71"/>
                <w:sz w:val="21"/>
                <w:szCs w:val="21"/>
              </w:rPr>
              <w:t> </w:t>
            </w:r>
            <w:r>
              <w:rPr>
                <w:rFonts w:ascii="宋体" w:hAnsi="宋体" w:cs="宋体" w:eastAsia="宋体" w:hint="default"/>
                <w:sz w:val="21"/>
                <w:szCs w:val="21"/>
              </w:rPr>
              <w:t>统</w:t>
            </w:r>
            <w:r>
              <w:rPr>
                <w:rFonts w:ascii="宋体" w:hAnsi="宋体" w:cs="宋体" w:eastAsia="宋体" w:hint="default"/>
                <w:spacing w:val="-71"/>
                <w:sz w:val="21"/>
                <w:szCs w:val="21"/>
              </w:rPr>
              <w:t> </w:t>
            </w:r>
            <w:r>
              <w:rPr>
                <w:rFonts w:ascii="宋体" w:hAnsi="宋体" w:cs="宋体" w:eastAsia="宋体" w:hint="default"/>
                <w:sz w:val="21"/>
                <w:szCs w:val="21"/>
              </w:rPr>
              <w:t>软</w:t>
            </w:r>
            <w:r>
              <w:rPr>
                <w:rFonts w:ascii="宋体" w:hAnsi="宋体" w:cs="宋体" w:eastAsia="宋体" w:hint="default"/>
                <w:spacing w:val="-69"/>
                <w:sz w:val="21"/>
                <w:szCs w:val="21"/>
              </w:rPr>
              <w:t> </w:t>
            </w:r>
            <w:r>
              <w:rPr>
                <w:rFonts w:ascii="宋体" w:hAnsi="宋体" w:cs="宋体" w:eastAsia="宋体" w:hint="default"/>
                <w:sz w:val="21"/>
                <w:szCs w:val="21"/>
              </w:rPr>
              <w:t>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719,895.17</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473,074.01</w:t>
            </w:r>
            <w:r>
              <w:rPr>
                <w:rFonts w:ascii="Arial Narrow"/>
                <w:sz w:val="21"/>
              </w:rPr>
            </w:r>
          </w:p>
        </w:tc>
      </w:tr>
      <w:tr>
        <w:trPr>
          <w:trHeight w:val="93" w:hRule="exact"/>
        </w:trPr>
        <w:tc>
          <w:tcPr>
            <w:tcW w:w="265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65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决策支持系统软件</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390,379.20</w:t>
            </w:r>
            <w:r>
              <w:rPr>
                <w:rFonts w:ascii="Arial Narrow"/>
                <w:sz w:val="21"/>
              </w:rPr>
            </w:r>
          </w:p>
        </w:tc>
        <w:tc>
          <w:tcPr>
            <w:tcW w:w="1481" w:type="dxa"/>
            <w:tcBorders>
              <w:top w:val="nil" w:sz="6" w:space="0" w:color="auto"/>
              <w:left w:val="single" w:sz="4" w:space="0" w:color="000000"/>
              <w:bottom w:val="nil" w:sz="6" w:space="0" w:color="auto"/>
              <w:right w:val="single" w:sz="4" w:space="0" w:color="000000"/>
            </w:tcBorders>
          </w:tcPr>
          <w:p>
            <w:pPr/>
          </w:p>
        </w:tc>
        <w:tc>
          <w:tcPr>
            <w:tcW w:w="1430" w:type="dxa"/>
            <w:vMerge/>
            <w:tcBorders>
              <w:left w:val="single" w:sz="4" w:space="0" w:color="000000"/>
              <w:right w:val="single" w:sz="4" w:space="0" w:color="000000"/>
            </w:tcBorders>
          </w:tcPr>
          <w:p>
            <w:pPr/>
          </w:p>
        </w:tc>
        <w:tc>
          <w:tcPr>
            <w:tcW w:w="149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256,534.92</w:t>
            </w:r>
            <w:r>
              <w:rPr>
                <w:rFonts w:ascii="Arial Narrow"/>
                <w:sz w:val="21"/>
              </w:rPr>
            </w:r>
          </w:p>
        </w:tc>
      </w:tr>
      <w:tr>
        <w:trPr>
          <w:trHeight w:val="391" w:hRule="exact"/>
        </w:trPr>
        <w:tc>
          <w:tcPr>
            <w:tcW w:w="2650" w:type="dxa"/>
            <w:tcBorders>
              <w:top w:val="nil" w:sz="6" w:space="0" w:color="auto"/>
              <w:left w:val="nil" w:sz="6" w:space="0" w:color="auto"/>
              <w:bottom w:val="single" w:sz="4" w:space="0" w:color="000000"/>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针对性营销与维系挽留系</w:t>
            </w:r>
          </w:p>
        </w:tc>
        <w:tc>
          <w:tcPr>
            <w:tcW w:w="14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spacing w:val="-1"/>
                <w:sz w:val="21"/>
              </w:rPr>
              <w:t>880,631.66</w:t>
            </w:r>
          </w:p>
        </w:tc>
        <w:tc>
          <w:tcPr>
            <w:tcW w:w="14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1430" w:type="dxa"/>
            <w:vMerge/>
            <w:tcBorders>
              <w:left w:val="single" w:sz="4" w:space="0" w:color="000000"/>
              <w:bottom w:val="single" w:sz="4" w:space="0" w:color="000000"/>
              <w:right w:val="single" w:sz="4" w:space="0" w:color="000000"/>
            </w:tcBorders>
          </w:tcPr>
          <w:p>
            <w:pPr/>
          </w:p>
        </w:tc>
        <w:tc>
          <w:tcPr>
            <w:tcW w:w="1491"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660,473.78</w:t>
            </w:r>
            <w:r>
              <w:rPr>
                <w:rFonts w:ascii="Arial Narrow"/>
                <w:sz w:val="21"/>
              </w:rPr>
            </w:r>
          </w:p>
        </w:tc>
      </w:tr>
    </w:tbl>
    <w:p>
      <w:pPr>
        <w:spacing w:line="240" w:lineRule="auto" w:before="2"/>
        <w:rPr>
          <w:rFonts w:ascii="宋体" w:hAnsi="宋体" w:cs="宋体" w:eastAsia="宋体" w:hint="default"/>
          <w:sz w:val="11"/>
          <w:szCs w:val="11"/>
        </w:rPr>
      </w:pPr>
    </w:p>
    <w:p>
      <w:pPr>
        <w:spacing w:before="36"/>
        <w:ind w:left="678" w:right="0" w:firstLine="0"/>
        <w:jc w:val="left"/>
        <w:rPr>
          <w:rFonts w:ascii="宋体" w:hAnsi="宋体" w:cs="宋体" w:eastAsia="宋体" w:hint="default"/>
          <w:sz w:val="21"/>
          <w:szCs w:val="21"/>
        </w:rPr>
      </w:pPr>
      <w:r>
        <w:rPr/>
        <w:pict>
          <v:group style="position:absolute;margin-left:84.503998pt;margin-top:-92.136353pt;width:426.45pt;height:5.4pt;mso-position-horizontal-relative:page;mso-position-vertical-relative:paragraph;z-index:-1152880" coordorigin="1690,-1843" coordsize="8529,108">
            <v:shape style="position:absolute;left:1690;top:-1843;width:2650;height:108" type="#_x0000_t75" stroked="false">
              <v:imagedata r:id="rId283" o:title=""/>
            </v:shape>
            <v:shape style="position:absolute;left:4316;top:-1747;width:1505;height:12" type="#_x0000_t75" stroked="false">
              <v:imagedata r:id="rId284" o:title=""/>
            </v:shape>
            <v:shape style="position:absolute;left:5807;top:-1747;width:1496;height:12" type="#_x0000_t75" stroked="false">
              <v:imagedata r:id="rId285" o:title=""/>
            </v:shape>
            <v:shape style="position:absolute;left:7288;top:-1747;width:1445;height:12" type="#_x0000_t75" stroked="false">
              <v:imagedata r:id="rId286" o:title=""/>
            </v:shape>
            <v:shape style="position:absolute;left:8718;top:-1744;width:1501;height:10" type="#_x0000_t75" stroked="false">
              <v:imagedata r:id="rId287" o:title=""/>
            </v:shape>
            <w10:wrap type="none"/>
          </v:group>
        </w:pict>
      </w:r>
      <w:r>
        <w:rPr/>
        <w:pict>
          <v:group style="position:absolute;margin-left:84.503998pt;margin-top:-72.336319pt;width:426.45pt;height:5.55pt;mso-position-horizontal-relative:page;mso-position-vertical-relative:paragraph;z-index:-1152856" coordorigin="1690,-1447" coordsize="8529,111">
            <v:shape style="position:absolute;left:1690;top:-1447;width:2650;height:110" type="#_x0000_t75" stroked="false">
              <v:imagedata r:id="rId303" o:title=""/>
            </v:shape>
            <v:shape style="position:absolute;left:4316;top:-1351;width:1505;height:14" type="#_x0000_t75" stroked="false">
              <v:imagedata r:id="rId289" o:title=""/>
            </v:shape>
            <v:shape style="position:absolute;left:5807;top:-1351;width:1496;height:14" type="#_x0000_t75" stroked="false">
              <v:imagedata r:id="rId296" o:title=""/>
            </v:shape>
            <v:shape style="position:absolute;left:7288;top:-1351;width:1445;height:14" type="#_x0000_t75" stroked="false">
              <v:imagedata r:id="rId304" o:title=""/>
            </v:shape>
            <v:shape style="position:absolute;left:8718;top:-1346;width:1501;height:10" type="#_x0000_t75" stroked="false">
              <v:imagedata r:id="rId287" o:title=""/>
            </v:shape>
            <w10:wrap type="none"/>
          </v:group>
        </w:pict>
      </w:r>
      <w:r>
        <w:rPr/>
        <w:pict>
          <v:group style="position:absolute;margin-left:84.503998pt;margin-top:-52.416351pt;width:426.45pt;height:5.4pt;mso-position-horizontal-relative:page;mso-position-vertical-relative:paragraph;z-index:-1152832" coordorigin="1690,-1048" coordsize="8529,108">
            <v:shape style="position:absolute;left:1690;top:-1048;width:2650;height:108" type="#_x0000_t75" stroked="false">
              <v:imagedata r:id="rId305" o:title=""/>
            </v:shape>
            <v:shape style="position:absolute;left:4316;top:-952;width:1505;height:12" type="#_x0000_t75" stroked="false">
              <v:imagedata r:id="rId284" o:title=""/>
            </v:shape>
            <v:shape style="position:absolute;left:5807;top:-952;width:1496;height:12" type="#_x0000_t75" stroked="false">
              <v:imagedata r:id="rId285" o:title=""/>
            </v:shape>
            <v:shape style="position:absolute;left:7288;top:-952;width:1445;height:12" type="#_x0000_t75" stroked="false">
              <v:imagedata r:id="rId286" o:title=""/>
            </v:shape>
            <v:shape style="position:absolute;left:8718;top:-950;width:1501;height:10" type="#_x0000_t75" stroked="false">
              <v:imagedata r:id="rId287" o:title=""/>
            </v:shape>
            <w10:wrap type="none"/>
          </v:group>
        </w:pict>
      </w:r>
      <w:r>
        <w:rPr/>
        <w:pict>
          <v:group style="position:absolute;margin-left:84.503998pt;margin-top:-32.616322pt;width:426.45pt;height:5.55pt;mso-position-horizontal-relative:page;mso-position-vertical-relative:paragraph;z-index:-1152808" coordorigin="1690,-652" coordsize="8529,111">
            <v:shape style="position:absolute;left:1690;top:-652;width:2650;height:110" type="#_x0000_t75" stroked="false">
              <v:imagedata r:id="rId306" o:title=""/>
            </v:shape>
            <v:shape style="position:absolute;left:4316;top:-556;width:1505;height:14" type="#_x0000_t75" stroked="false">
              <v:imagedata r:id="rId289" o:title=""/>
            </v:shape>
            <v:shape style="position:absolute;left:5807;top:-556;width:1496;height:14" type="#_x0000_t75" stroked="false">
              <v:imagedata r:id="rId296" o:title=""/>
            </v:shape>
            <v:shape style="position:absolute;left:7288;top:-556;width:1445;height:14" type="#_x0000_t75" stroked="false">
              <v:imagedata r:id="rId304" o:title=""/>
            </v:shape>
            <v:shape style="position:absolute;left:8718;top:-552;width:1501;height:10" type="#_x0000_t75" stroked="false">
              <v:imagedata r:id="rId287" o:title=""/>
            </v:shape>
            <w10:wrap type="none"/>
          </v:group>
        </w:pict>
      </w:r>
      <w:r>
        <w:rPr/>
        <w:pict>
          <v:shape style="position:absolute;margin-left:216.050003pt;margin-top:-7.896332pt;width:.48pt;height:.12pt;mso-position-horizontal-relative:page;mso-position-vertical-relative:paragraph;z-index:-1152784" type="#_x0000_t75" stroked="false">
            <v:imagedata r:id="rId277" o:title=""/>
          </v:shape>
        </w:pict>
      </w:r>
      <w:r>
        <w:rPr/>
        <w:pict>
          <v:shape style="position:absolute;margin-left:290.570007pt;margin-top:-7.896332pt;width:.48001pt;height:.12pt;mso-position-horizontal-relative:page;mso-position-vertical-relative:paragraph;z-index:-1152760" type="#_x0000_t75" stroked="false">
            <v:imagedata r:id="rId277" o:title=""/>
          </v:shape>
        </w:pict>
      </w:r>
      <w:r>
        <w:rPr/>
        <w:pict>
          <v:shape style="position:absolute;margin-left:364.630005pt;margin-top:-7.896332pt;width:.48001pt;height:.12pt;mso-position-horizontal-relative:page;mso-position-vertical-relative:paragraph;z-index:-1152736" type="#_x0000_t75" stroked="false">
            <v:imagedata r:id="rId277" o:title=""/>
          </v:shape>
        </w:pict>
      </w:r>
      <w:r>
        <w:rPr/>
        <w:pict>
          <v:shape style="position:absolute;margin-left:436.149994pt;margin-top:-7.896332pt;width:.47998pt;height:.12pt;mso-position-horizontal-relative:page;mso-position-vertical-relative:paragraph;z-index:-1152712" type="#_x0000_t75" stroked="false">
            <v:imagedata r:id="rId277" o:title=""/>
          </v:shape>
        </w:pict>
      </w:r>
      <w:r>
        <w:rPr>
          <w:rFonts w:ascii="宋体" w:hAnsi="宋体" w:cs="宋体" w:eastAsia="宋体" w:hint="default"/>
          <w:color w:val="212121"/>
          <w:sz w:val="21"/>
          <w:szCs w:val="21"/>
        </w:rPr>
        <w:t>本期无形资产摊销额</w:t>
      </w:r>
      <w:r>
        <w:rPr>
          <w:rFonts w:ascii="宋体" w:hAnsi="宋体" w:cs="宋体" w:eastAsia="宋体" w:hint="default"/>
          <w:color w:val="212121"/>
          <w:spacing w:val="-53"/>
          <w:sz w:val="21"/>
          <w:szCs w:val="21"/>
        </w:rPr>
        <w:t> </w:t>
      </w:r>
      <w:r>
        <w:rPr>
          <w:rFonts w:ascii="Arial Narrow" w:hAnsi="Arial Narrow" w:cs="Arial Narrow" w:eastAsia="Arial Narrow" w:hint="default"/>
          <w:color w:val="212121"/>
          <w:sz w:val="21"/>
          <w:szCs w:val="21"/>
        </w:rPr>
        <w:t>600,823.32</w:t>
      </w:r>
      <w:r>
        <w:rPr>
          <w:rFonts w:ascii="Arial Narrow" w:hAnsi="Arial Narrow" w:cs="Arial Narrow" w:eastAsia="Arial Narrow" w:hint="default"/>
          <w:color w:val="212121"/>
          <w:spacing w:val="4"/>
          <w:sz w:val="21"/>
          <w:szCs w:val="21"/>
        </w:rPr>
        <w:t> </w:t>
      </w:r>
      <w:r>
        <w:rPr>
          <w:rFonts w:ascii="宋体" w:hAnsi="宋体" w:cs="宋体" w:eastAsia="宋体" w:hint="default"/>
          <w:color w:val="212121"/>
          <w:spacing w:val="-3"/>
          <w:sz w:val="21"/>
          <w:szCs w:val="21"/>
        </w:rPr>
        <w:t>元。</w:t>
      </w:r>
      <w:r>
        <w:rPr>
          <w:rFonts w:ascii="宋体" w:hAnsi="宋体" w:cs="宋体" w:eastAsia="宋体" w:hint="default"/>
          <w:sz w:val="21"/>
          <w:szCs w:val="21"/>
        </w:rPr>
      </w:r>
    </w:p>
    <w:p>
      <w:pPr>
        <w:spacing w:line="240" w:lineRule="auto" w:before="4"/>
        <w:rPr>
          <w:rFonts w:ascii="宋体" w:hAnsi="宋体" w:cs="宋体" w:eastAsia="宋体" w:hint="default"/>
          <w:sz w:val="15"/>
          <w:szCs w:val="15"/>
        </w:rPr>
      </w:pPr>
    </w:p>
    <w:p>
      <w:pPr>
        <w:tabs>
          <w:tab w:pos="1405" w:val="left" w:leader="none"/>
        </w:tabs>
        <w:spacing w:before="0"/>
        <w:ind w:left="685"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w:t>
      </w:r>
      <w:r>
        <w:rPr>
          <w:rFonts w:ascii="宋体" w:hAnsi="宋体" w:cs="宋体" w:eastAsia="宋体" w:hint="default"/>
          <w:spacing w:val="-1"/>
          <w:sz w:val="21"/>
          <w:szCs w:val="21"/>
        </w:rPr>
        <w:t>）</w:t>
        <w:tab/>
        <w:t>开发项目支出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tbl>
      <w:tblPr>
        <w:tblW w:w="0" w:type="auto"/>
        <w:jc w:val="left"/>
        <w:tblInd w:w="211" w:type="dxa"/>
        <w:tblLayout w:type="fixed"/>
        <w:tblCellMar>
          <w:top w:w="0" w:type="dxa"/>
          <w:left w:w="0" w:type="dxa"/>
          <w:bottom w:w="0" w:type="dxa"/>
          <w:right w:w="0" w:type="dxa"/>
        </w:tblCellMar>
        <w:tblLook w:val="01E0"/>
      </w:tblPr>
      <w:tblGrid>
        <w:gridCol w:w="2736"/>
        <w:gridCol w:w="1260"/>
        <w:gridCol w:w="1474"/>
        <w:gridCol w:w="1486"/>
        <w:gridCol w:w="1594"/>
        <w:gridCol w:w="1306"/>
      </w:tblGrid>
      <w:tr>
        <w:trPr>
          <w:trHeight w:val="304" w:hRule="exact"/>
        </w:trPr>
        <w:tc>
          <w:tcPr>
            <w:tcW w:w="6955" w:type="dxa"/>
            <w:gridSpan w:val="4"/>
            <w:tcBorders>
              <w:top w:val="nil" w:sz="6" w:space="0" w:color="auto"/>
              <w:left w:val="nil" w:sz="6" w:space="0" w:color="auto"/>
              <w:bottom w:val="single" w:sz="8" w:space="0" w:color="000000"/>
              <w:right w:val="nil" w:sz="6" w:space="0" w:color="auto"/>
            </w:tcBorders>
          </w:tcPr>
          <w:p>
            <w:pPr/>
          </w:p>
        </w:tc>
        <w:tc>
          <w:tcPr>
            <w:tcW w:w="1594" w:type="dxa"/>
            <w:tcBorders>
              <w:top w:val="nil" w:sz="6" w:space="0" w:color="auto"/>
              <w:left w:val="nil" w:sz="6" w:space="0" w:color="auto"/>
              <w:bottom w:val="single" w:sz="4" w:space="0" w:color="000000"/>
              <w:right w:val="nil" w:sz="6" w:space="0" w:color="auto"/>
            </w:tcBorders>
          </w:tcPr>
          <w:p>
            <w:pPr>
              <w:pStyle w:val="TableParagraph"/>
              <w:spacing w:line="211" w:lineRule="exact"/>
              <w:ind w:right="2"/>
              <w:jc w:val="center"/>
              <w:rPr>
                <w:rFonts w:ascii="宋体" w:hAnsi="宋体" w:cs="宋体" w:eastAsia="宋体" w:hint="default"/>
                <w:sz w:val="21"/>
                <w:szCs w:val="21"/>
              </w:rPr>
            </w:pPr>
            <w:r>
              <w:rPr>
                <w:rFonts w:ascii="宋体" w:hAnsi="宋体" w:cs="宋体" w:eastAsia="宋体" w:hint="default"/>
                <w:b/>
                <w:bCs/>
                <w:w w:val="100"/>
                <w:sz w:val="21"/>
                <w:szCs w:val="21"/>
              </w:rPr>
              <w:t>产</w:t>
            </w:r>
            <w:r>
              <w:rPr>
                <w:rFonts w:ascii="宋体" w:hAnsi="宋体" w:cs="宋体" w:eastAsia="宋体" w:hint="default"/>
                <w:w w:val="100"/>
                <w:sz w:val="21"/>
                <w:szCs w:val="21"/>
              </w:rPr>
            </w:r>
          </w:p>
        </w:tc>
        <w:tc>
          <w:tcPr>
            <w:tcW w:w="1306" w:type="dxa"/>
            <w:tcBorders>
              <w:top w:val="nil" w:sz="6" w:space="0" w:color="auto"/>
              <w:left w:val="nil" w:sz="6" w:space="0" w:color="auto"/>
              <w:bottom w:val="single" w:sz="4" w:space="0" w:color="000000"/>
              <w:right w:val="nil" w:sz="6" w:space="0" w:color="auto"/>
            </w:tcBorders>
          </w:tcPr>
          <w:p>
            <w:pPr/>
          </w:p>
        </w:tc>
      </w:tr>
      <w:tr>
        <w:trPr>
          <w:trHeight w:val="310" w:hRule="exact"/>
        </w:trPr>
        <w:tc>
          <w:tcPr>
            <w:tcW w:w="2736"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商业智能应用构建工具</w:t>
            </w:r>
          </w:p>
        </w:tc>
        <w:tc>
          <w:tcPr>
            <w:tcW w:w="1260" w:type="dxa"/>
            <w:tcBorders>
              <w:top w:val="single" w:sz="4" w:space="0" w:color="000000"/>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21"/>
                <w:szCs w:val="21"/>
              </w:rPr>
            </w:pPr>
            <w:r>
              <w:rPr>
                <w:rFonts w:ascii="Arial Narrow"/>
                <w:spacing w:val="-1"/>
                <w:sz w:val="21"/>
              </w:rPr>
              <w:t>14,530,009.70</w:t>
            </w:r>
            <w:r>
              <w:rPr>
                <w:rFonts w:ascii="Arial Narrow"/>
                <w:sz w:val="21"/>
              </w:rPr>
            </w:r>
          </w:p>
        </w:tc>
        <w:tc>
          <w:tcPr>
            <w:tcW w:w="1486"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3,817,854.56</w:t>
            </w:r>
            <w:r>
              <w:rPr>
                <w:rFonts w:ascii="Arial Narrow"/>
                <w:sz w:val="21"/>
              </w:rPr>
            </w:r>
          </w:p>
        </w:tc>
        <w:tc>
          <w:tcPr>
            <w:tcW w:w="1594" w:type="dxa"/>
            <w:tcBorders>
              <w:top w:val="single" w:sz="4" w:space="0" w:color="000000"/>
              <w:left w:val="nil" w:sz="6" w:space="0" w:color="auto"/>
              <w:bottom w:val="nil" w:sz="6" w:space="0" w:color="auto"/>
              <w:right w:val="nil" w:sz="6" w:space="0" w:color="auto"/>
            </w:tcBorders>
          </w:tcPr>
          <w:p>
            <w:pPr/>
          </w:p>
        </w:tc>
        <w:tc>
          <w:tcPr>
            <w:tcW w:w="1306"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10,712,155.14</w:t>
            </w:r>
            <w:r>
              <w:rPr>
                <w:rFonts w:ascii="Arial Narrow"/>
                <w:sz w:val="21"/>
              </w:rPr>
            </w:r>
          </w:p>
        </w:tc>
      </w:tr>
      <w:tr>
        <w:trPr>
          <w:trHeight w:val="91" w:hRule="exact"/>
        </w:trPr>
        <w:tc>
          <w:tcPr>
            <w:tcW w:w="2736"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305" w:hRule="exact"/>
        </w:trPr>
        <w:tc>
          <w:tcPr>
            <w:tcW w:w="273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探索式数据分析及应用平台</w:t>
            </w:r>
          </w:p>
        </w:tc>
        <w:tc>
          <w:tcPr>
            <w:tcW w:w="1260" w:type="dxa"/>
            <w:tcBorders>
              <w:top w:val="nil" w:sz="6" w:space="0" w:color="auto"/>
              <w:left w:val="single" w:sz="4" w:space="0" w:color="000000"/>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2"/>
                <w:sz w:val="21"/>
              </w:rPr>
              <w:t>11,766,815.97</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2,763,498.33</w:t>
            </w:r>
            <w:r>
              <w:rPr>
                <w:rFonts w:ascii="Arial Narrow"/>
                <w:sz w:val="21"/>
              </w:rPr>
            </w:r>
          </w:p>
        </w:tc>
        <w:tc>
          <w:tcPr>
            <w:tcW w:w="159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9,003,317.64</w:t>
            </w:r>
            <w:r>
              <w:rPr>
                <w:rFonts w:ascii="Arial Narrow"/>
                <w:sz w:val="21"/>
              </w:rPr>
            </w:r>
          </w:p>
        </w:tc>
      </w:tr>
      <w:tr>
        <w:trPr>
          <w:trHeight w:val="93" w:hRule="exact"/>
        </w:trPr>
        <w:tc>
          <w:tcPr>
            <w:tcW w:w="2736"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303" w:hRule="exact"/>
        </w:trPr>
        <w:tc>
          <w:tcPr>
            <w:tcW w:w="273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企业数据仓库构建系统项目</w:t>
            </w:r>
          </w:p>
        </w:tc>
        <w:tc>
          <w:tcPr>
            <w:tcW w:w="1260" w:type="dxa"/>
            <w:tcBorders>
              <w:top w:val="nil" w:sz="6" w:space="0" w:color="auto"/>
              <w:left w:val="single" w:sz="4" w:space="0" w:color="000000"/>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7"/>
              <w:jc w:val="right"/>
              <w:rPr>
                <w:rFonts w:ascii="Arial Narrow" w:hAnsi="Arial Narrow" w:cs="Arial Narrow" w:eastAsia="Arial Narrow" w:hint="default"/>
                <w:sz w:val="21"/>
                <w:szCs w:val="21"/>
              </w:rPr>
            </w:pPr>
            <w:r>
              <w:rPr>
                <w:rFonts w:ascii="Arial Narrow"/>
                <w:spacing w:val="-1"/>
                <w:sz w:val="21"/>
              </w:rPr>
              <w:t>2,917,335.00</w:t>
            </w:r>
            <w:r>
              <w:rPr>
                <w:rFonts w:ascii="Arial Narrow"/>
                <w:sz w:val="21"/>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2,917,335.00</w:t>
            </w:r>
          </w:p>
        </w:tc>
        <w:tc>
          <w:tcPr>
            <w:tcW w:w="159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p>
      <w:pPr>
        <w:spacing w:before="36"/>
        <w:ind w:left="678" w:right="0" w:firstLine="0"/>
        <w:jc w:val="left"/>
        <w:rPr>
          <w:rFonts w:ascii="宋体" w:hAnsi="宋体" w:cs="宋体" w:eastAsia="宋体" w:hint="default"/>
          <w:sz w:val="21"/>
          <w:szCs w:val="21"/>
        </w:rPr>
      </w:pPr>
      <w:r>
        <w:rPr/>
        <w:pict>
          <v:group style="position:absolute;margin-left:61.92001pt;margin-top:-180.246307pt;width:501.5pt;height:172.95pt;mso-position-horizontal-relative:page;mso-position-vertical-relative:paragraph;z-index:-1152448" coordorigin="1238,-3605" coordsize="10030,3459">
            <v:group style="position:absolute;left:1258;top:-3600;width:2805;height:2" coordorigin="1258,-3600" coordsize="2805,2">
              <v:shape style="position:absolute;left:1258;top:-3600;width:2805;height:2" coordorigin="1258,-3600" coordsize="2805,0" path="m1258,-3600l4062,-3600e" filled="false" stroked="true" strokeweight=".47998pt" strokecolor="#000000">
                <v:path arrowok="t"/>
              </v:shape>
            </v:group>
            <v:group style="position:absolute;left:4062;top:-3600;width:10;height:2" coordorigin="4062,-3600" coordsize="10,2">
              <v:shape style="position:absolute;left:4062;top:-3600;width:10;height:2" coordorigin="4062,-3600" coordsize="10,0" path="m4062,-3600l4071,-3600e" filled="false" stroked="true" strokeweight=".47998pt" strokecolor="#000000">
                <v:path arrowok="t"/>
              </v:shape>
            </v:group>
            <v:group style="position:absolute;left:4071;top:-3600;width:1251;height:2" coordorigin="4071,-3600" coordsize="1251,2">
              <v:shape style="position:absolute;left:4071;top:-3600;width:1251;height:2" coordorigin="4071,-3600" coordsize="1251,0" path="m4071,-3600l5322,-3600e" filled="false" stroked="true" strokeweight=".47998pt" strokecolor="#000000">
                <v:path arrowok="t"/>
              </v:shape>
            </v:group>
            <v:group style="position:absolute;left:5322;top:-3600;width:10;height:2" coordorigin="5322,-3600" coordsize="10,2">
              <v:shape style="position:absolute;left:5322;top:-3600;width:10;height:2" coordorigin="5322,-3600" coordsize="10,0" path="m5322,-3600l5331,-3600e" filled="false" stroked="true" strokeweight=".47998pt" strokecolor="#000000">
                <v:path arrowok="t"/>
              </v:shape>
            </v:group>
            <v:group style="position:absolute;left:5331;top:-3600;width:1465;height:2" coordorigin="5331,-3600" coordsize="1465,2">
              <v:shape style="position:absolute;left:5331;top:-3600;width:1465;height:2" coordorigin="5331,-3600" coordsize="1465,0" path="m5331,-3600l6796,-3600e" filled="false" stroked="true" strokeweight=".47998pt" strokecolor="#000000">
                <v:path arrowok="t"/>
              </v:shape>
            </v:group>
            <v:group style="position:absolute;left:6796;top:-3600;width:10;height:2" coordorigin="6796,-3600" coordsize="10,2">
              <v:shape style="position:absolute;left:6796;top:-3600;width:10;height:2" coordorigin="6796,-3600" coordsize="10,0" path="m6796,-3600l6805,-3600e" filled="false" stroked="true" strokeweight=".47998pt" strokecolor="#000000">
                <v:path arrowok="t"/>
              </v:shape>
            </v:group>
            <v:group style="position:absolute;left:6805;top:-3600;width:3070;height:2" coordorigin="6805,-3600" coordsize="3070,2">
              <v:shape style="position:absolute;left:6805;top:-3600;width:3070;height:2" coordorigin="6805,-3600" coordsize="3070,0" path="m6805,-3600l9875,-3600e" filled="false" stroked="true" strokeweight=".47998pt" strokecolor="#000000">
                <v:path arrowok="t"/>
              </v:shape>
            </v:group>
            <v:group style="position:absolute;left:9876;top:-3600;width:10;height:2" coordorigin="9876,-3600" coordsize="10,2">
              <v:shape style="position:absolute;left:9876;top:-3600;width:10;height:2" coordorigin="9876,-3600" coordsize="10,0" path="m9876,-3600l9885,-3600e" filled="false" stroked="true" strokeweight=".47998pt" strokecolor="#000000">
                <v:path arrowok="t"/>
              </v:shape>
            </v:group>
            <v:group style="position:absolute;left:9885;top:-3600;width:1378;height:2" coordorigin="9885,-3600" coordsize="1378,2">
              <v:shape style="position:absolute;left:9885;top:-3600;width:1378;height:2" coordorigin="9885,-3600" coordsize="1378,0" path="m9885,-3600l11263,-3600e" filled="false" stroked="true" strokeweight=".47998pt" strokecolor="#000000">
                <v:path arrowok="t"/>
              </v:shape>
            </v:group>
            <v:group style="position:absolute;left:4062;top:-3595;width:10;height:20" coordorigin="4062,-3595" coordsize="10,20">
              <v:shape style="position:absolute;left:4062;top:-3595;width:10;height:20" coordorigin="4062,-3595" coordsize="10,20" path="m4062,-3576l4071,-3576,4071,-3595,4062,-3595,4062,-3576xe" filled="true" fillcolor="#000000" stroked="false">
                <v:path arrowok="t"/>
                <v:fill type="solid"/>
              </v:shape>
            </v:group>
            <v:group style="position:absolute;left:4062;top:-3576;width:10;height:20" coordorigin="4062,-3576" coordsize="10,20">
              <v:shape style="position:absolute;left:4062;top:-3576;width:10;height:20" coordorigin="4062,-3576" coordsize="10,20" path="m4062,-3557l4071,-3557,4071,-3576,4062,-3576,4062,-3557xe" filled="true" fillcolor="#000000" stroked="false">
                <v:path arrowok="t"/>
                <v:fill type="solid"/>
              </v:shape>
            </v:group>
            <v:group style="position:absolute;left:4062;top:-3557;width:10;height:20" coordorigin="4062,-3557" coordsize="10,20">
              <v:shape style="position:absolute;left:4062;top:-3557;width:10;height:20" coordorigin="4062,-3557" coordsize="10,20" path="m4062,-3538l4071,-3538,4071,-3557,4062,-3557,4062,-3538xe" filled="true" fillcolor="#000000" stroked="false">
                <v:path arrowok="t"/>
                <v:fill type="solid"/>
              </v:shape>
            </v:group>
            <v:group style="position:absolute;left:4062;top:-3538;width:10;height:20" coordorigin="4062,-3538" coordsize="10,20">
              <v:shape style="position:absolute;left:4062;top:-3538;width:10;height:20" coordorigin="4062,-3538" coordsize="10,20" path="m4062,-3519l4071,-3519,4071,-3538,4062,-3538,4062,-3519xe" filled="true" fillcolor="#000000" stroked="false">
                <v:path arrowok="t"/>
                <v:fill type="solid"/>
              </v:shape>
            </v:group>
            <v:group style="position:absolute;left:4062;top:-3519;width:10;height:20" coordorigin="4062,-3519" coordsize="10,20">
              <v:shape style="position:absolute;left:4062;top:-3519;width:10;height:20" coordorigin="4062,-3519" coordsize="10,20" path="m4062,-3499l4071,-3499,4071,-3519,4062,-3519,4062,-3499xe" filled="true" fillcolor="#000000" stroked="false">
                <v:path arrowok="t"/>
                <v:fill type="solid"/>
              </v:shape>
            </v:group>
            <v:group style="position:absolute;left:4062;top:-3499;width:10;height:20" coordorigin="4062,-3499" coordsize="10,20">
              <v:shape style="position:absolute;left:4062;top:-3499;width:10;height:20" coordorigin="4062,-3499" coordsize="10,20" path="m4062,-3480l4071,-3480,4071,-3499,4062,-3499,4062,-3480xe" filled="true" fillcolor="#000000" stroked="false">
                <v:path arrowok="t"/>
                <v:fill type="solid"/>
              </v:shape>
            </v:group>
            <v:group style="position:absolute;left:4062;top:-3480;width:10;height:20" coordorigin="4062,-3480" coordsize="10,20">
              <v:shape style="position:absolute;left:4062;top:-3480;width:10;height:20" coordorigin="4062,-3480" coordsize="10,20" path="m4062,-3461l4071,-3461,4071,-3480,4062,-3480,4062,-3461xe" filled="true" fillcolor="#000000" stroked="false">
                <v:path arrowok="t"/>
                <v:fill type="solid"/>
              </v:shape>
            </v:group>
            <v:group style="position:absolute;left:4062;top:-3461;width:10;height:20" coordorigin="4062,-3461" coordsize="10,20">
              <v:shape style="position:absolute;left:4062;top:-3461;width:10;height:20" coordorigin="4062,-3461" coordsize="10,20" path="m4062,-3442l4071,-3442,4071,-3461,4062,-3461,4062,-3442xe" filled="true" fillcolor="#000000" stroked="false">
                <v:path arrowok="t"/>
                <v:fill type="solid"/>
              </v:shape>
            </v:group>
            <v:group style="position:absolute;left:4062;top:-3442;width:10;height:20" coordorigin="4062,-3442" coordsize="10,20">
              <v:shape style="position:absolute;left:4062;top:-3442;width:10;height:20" coordorigin="4062,-3442" coordsize="10,20" path="m4062,-3423l4071,-3423,4071,-3442,4062,-3442,4062,-3423xe" filled="true" fillcolor="#000000" stroked="false">
                <v:path arrowok="t"/>
                <v:fill type="solid"/>
              </v:shape>
            </v:group>
            <v:group style="position:absolute;left:4062;top:-3423;width:10;height:20" coordorigin="4062,-3423" coordsize="10,20">
              <v:shape style="position:absolute;left:4062;top:-3423;width:10;height:20" coordorigin="4062,-3423" coordsize="10,20" path="m4062,-3403l4071,-3403,4071,-3423,4062,-3423,4062,-3403xe" filled="true" fillcolor="#000000" stroked="false">
                <v:path arrowok="t"/>
                <v:fill type="solid"/>
              </v:shape>
            </v:group>
            <v:group style="position:absolute;left:4062;top:-3403;width:10;height:20" coordorigin="4062,-3403" coordsize="10,20">
              <v:shape style="position:absolute;left:4062;top:-3403;width:10;height:20" coordorigin="4062,-3403" coordsize="10,20" path="m4062,-3384l4071,-3384,4071,-3403,4062,-3403,4062,-3384xe" filled="true" fillcolor="#000000" stroked="false">
                <v:path arrowok="t"/>
                <v:fill type="solid"/>
              </v:shape>
            </v:group>
            <v:group style="position:absolute;left:4062;top:-3384;width:10;height:20" coordorigin="4062,-3384" coordsize="10,20">
              <v:shape style="position:absolute;left:4062;top:-3384;width:10;height:20" coordorigin="4062,-3384" coordsize="10,20" path="m4062,-3365l4071,-3365,4071,-3384,4062,-3384,4062,-3365xe" filled="true" fillcolor="#000000" stroked="false">
                <v:path arrowok="t"/>
                <v:fill type="solid"/>
              </v:shape>
            </v:group>
            <v:group style="position:absolute;left:4062;top:-3365;width:10;height:20" coordorigin="4062,-3365" coordsize="10,20">
              <v:shape style="position:absolute;left:4062;top:-3365;width:10;height:20" coordorigin="4062,-3365" coordsize="10,20" path="m4062,-3346l4071,-3346,4071,-3365,4062,-3365,4062,-3346xe" filled="true" fillcolor="#000000" stroked="false">
                <v:path arrowok="t"/>
                <v:fill type="solid"/>
              </v:shape>
            </v:group>
            <v:group style="position:absolute;left:4062;top:-3346;width:10;height:20" coordorigin="4062,-3346" coordsize="10,20">
              <v:shape style="position:absolute;left:4062;top:-3346;width:10;height:20" coordorigin="4062,-3346" coordsize="10,20" path="m4062,-3327l4071,-3327,4071,-3346,4062,-3346,4062,-3327xe" filled="true" fillcolor="#000000" stroked="false">
                <v:path arrowok="t"/>
                <v:fill type="solid"/>
              </v:shape>
            </v:group>
            <v:group style="position:absolute;left:4062;top:-3327;width:10;height:20" coordorigin="4062,-3327" coordsize="10,20">
              <v:shape style="position:absolute;left:4062;top:-3327;width:10;height:20" coordorigin="4062,-3327" coordsize="10,20" path="m4062,-3307l4071,-3307,4071,-3327,4062,-3327,4062,-3307xe" filled="true" fillcolor="#000000" stroked="false">
                <v:path arrowok="t"/>
                <v:fill type="solid"/>
              </v:shape>
            </v:group>
            <v:group style="position:absolute;left:4062;top:-3307;width:10;height:20" coordorigin="4062,-3307" coordsize="10,20">
              <v:shape style="position:absolute;left:4062;top:-3307;width:10;height:20" coordorigin="4062,-3307" coordsize="10,20" path="m4062,-3288l4071,-3288,4071,-3307,4062,-3307,4062,-3288xe" filled="true" fillcolor="#000000" stroked="false">
                <v:path arrowok="t"/>
                <v:fill type="solid"/>
              </v:shape>
            </v:group>
            <v:group style="position:absolute;left:4062;top:-3288;width:10;height:20" coordorigin="4062,-3288" coordsize="10,20">
              <v:shape style="position:absolute;left:4062;top:-3288;width:10;height:20" coordorigin="4062,-3288" coordsize="10,20" path="m4062,-3269l4071,-3269,4071,-3288,4062,-3288,4062,-3269xe" filled="true" fillcolor="#000000" stroked="false">
                <v:path arrowok="t"/>
                <v:fill type="solid"/>
              </v:shape>
            </v:group>
            <v:group style="position:absolute;left:4062;top:-3269;width:10;height:20" coordorigin="4062,-3269" coordsize="10,20">
              <v:shape style="position:absolute;left:4062;top:-3269;width:10;height:20" coordorigin="4062,-3269" coordsize="10,20" path="m4062,-3250l4071,-3250,4071,-3269,4062,-3269,4062,-3250xe" filled="true" fillcolor="#000000" stroked="false">
                <v:path arrowok="t"/>
                <v:fill type="solid"/>
              </v:shape>
            </v:group>
            <v:group style="position:absolute;left:4062;top:-3250;width:10;height:20" coordorigin="4062,-3250" coordsize="10,20">
              <v:shape style="position:absolute;left:4062;top:-3250;width:10;height:20" coordorigin="4062,-3250" coordsize="10,20" path="m4062,-3231l4071,-3231,4071,-3250,4062,-3250,4062,-3231xe" filled="true" fillcolor="#000000" stroked="false">
                <v:path arrowok="t"/>
                <v:fill type="solid"/>
              </v:shape>
            </v:group>
            <v:group style="position:absolute;left:4062;top:-3231;width:10;height:20" coordorigin="4062,-3231" coordsize="10,20">
              <v:shape style="position:absolute;left:4062;top:-3231;width:10;height:20" coordorigin="4062,-3231" coordsize="10,20" path="m4062,-3211l4071,-3211,4071,-3231,4062,-3231,4062,-3211xe" filled="true" fillcolor="#000000" stroked="false">
                <v:path arrowok="t"/>
                <v:fill type="solid"/>
              </v:shape>
              <v:shape style="position:absolute;left:4062;top:-3211;width:10;height:5" type="#_x0000_t75" stroked="false">
                <v:imagedata r:id="rId307" o:title=""/>
              </v:shape>
            </v:group>
            <v:group style="position:absolute;left:5322;top:-3595;width:10;height:20" coordorigin="5322,-3595" coordsize="10,20">
              <v:shape style="position:absolute;left:5322;top:-3595;width:10;height:20" coordorigin="5322,-3595" coordsize="10,20" path="m5322,-3576l5331,-3576,5331,-3595,5322,-3595,5322,-3576xe" filled="true" fillcolor="#000000" stroked="false">
                <v:path arrowok="t"/>
                <v:fill type="solid"/>
              </v:shape>
            </v:group>
            <v:group style="position:absolute;left:5322;top:-3576;width:10;height:20" coordorigin="5322,-3576" coordsize="10,20">
              <v:shape style="position:absolute;left:5322;top:-3576;width:10;height:20" coordorigin="5322,-3576" coordsize="10,20" path="m5322,-3557l5331,-3557,5331,-3576,5322,-3576,5322,-3557xe" filled="true" fillcolor="#000000" stroked="false">
                <v:path arrowok="t"/>
                <v:fill type="solid"/>
              </v:shape>
            </v:group>
            <v:group style="position:absolute;left:5322;top:-3557;width:10;height:20" coordorigin="5322,-3557" coordsize="10,20">
              <v:shape style="position:absolute;left:5322;top:-3557;width:10;height:20" coordorigin="5322,-3557" coordsize="10,20" path="m5322,-3538l5331,-3538,5331,-3557,5322,-3557,5322,-3538xe" filled="true" fillcolor="#000000" stroked="false">
                <v:path arrowok="t"/>
                <v:fill type="solid"/>
              </v:shape>
            </v:group>
            <v:group style="position:absolute;left:5322;top:-3538;width:10;height:20" coordorigin="5322,-3538" coordsize="10,20">
              <v:shape style="position:absolute;left:5322;top:-3538;width:10;height:20" coordorigin="5322,-3538" coordsize="10,20" path="m5322,-3519l5331,-3519,5331,-3538,5322,-3538,5322,-3519xe" filled="true" fillcolor="#000000" stroked="false">
                <v:path arrowok="t"/>
                <v:fill type="solid"/>
              </v:shape>
            </v:group>
            <v:group style="position:absolute;left:5322;top:-3519;width:10;height:20" coordorigin="5322,-3519" coordsize="10,20">
              <v:shape style="position:absolute;left:5322;top:-3519;width:10;height:20" coordorigin="5322,-3519" coordsize="10,20" path="m5322,-3499l5331,-3499,5331,-3519,5322,-3519,5322,-3499xe" filled="true" fillcolor="#000000" stroked="false">
                <v:path arrowok="t"/>
                <v:fill type="solid"/>
              </v:shape>
            </v:group>
            <v:group style="position:absolute;left:5322;top:-3499;width:10;height:20" coordorigin="5322,-3499" coordsize="10,20">
              <v:shape style="position:absolute;left:5322;top:-3499;width:10;height:20" coordorigin="5322,-3499" coordsize="10,20" path="m5322,-3480l5331,-3480,5331,-3499,5322,-3499,5322,-3480xe" filled="true" fillcolor="#000000" stroked="false">
                <v:path arrowok="t"/>
                <v:fill type="solid"/>
              </v:shape>
            </v:group>
            <v:group style="position:absolute;left:5322;top:-3480;width:10;height:20" coordorigin="5322,-3480" coordsize="10,20">
              <v:shape style="position:absolute;left:5322;top:-3480;width:10;height:20" coordorigin="5322,-3480" coordsize="10,20" path="m5322,-3461l5331,-3461,5331,-3480,5322,-3480,5322,-3461xe" filled="true" fillcolor="#000000" stroked="false">
                <v:path arrowok="t"/>
                <v:fill type="solid"/>
              </v:shape>
            </v:group>
            <v:group style="position:absolute;left:5322;top:-3461;width:10;height:20" coordorigin="5322,-3461" coordsize="10,20">
              <v:shape style="position:absolute;left:5322;top:-3461;width:10;height:20" coordorigin="5322,-3461" coordsize="10,20" path="m5322,-3442l5331,-3442,5331,-3461,5322,-3461,5322,-3442xe" filled="true" fillcolor="#000000" stroked="false">
                <v:path arrowok="t"/>
                <v:fill type="solid"/>
              </v:shape>
            </v:group>
            <v:group style="position:absolute;left:5322;top:-3442;width:10;height:20" coordorigin="5322,-3442" coordsize="10,20">
              <v:shape style="position:absolute;left:5322;top:-3442;width:10;height:20" coordorigin="5322,-3442" coordsize="10,20" path="m5322,-3423l5331,-3423,5331,-3442,5322,-3442,5322,-3423xe" filled="true" fillcolor="#000000" stroked="false">
                <v:path arrowok="t"/>
                <v:fill type="solid"/>
              </v:shape>
            </v:group>
            <v:group style="position:absolute;left:5322;top:-3423;width:10;height:20" coordorigin="5322,-3423" coordsize="10,20">
              <v:shape style="position:absolute;left:5322;top:-3423;width:10;height:20" coordorigin="5322,-3423" coordsize="10,20" path="m5322,-3403l5331,-3403,5331,-3423,5322,-3423,5322,-3403xe" filled="true" fillcolor="#000000" stroked="false">
                <v:path arrowok="t"/>
                <v:fill type="solid"/>
              </v:shape>
            </v:group>
            <v:group style="position:absolute;left:5322;top:-3403;width:10;height:20" coordorigin="5322,-3403" coordsize="10,20">
              <v:shape style="position:absolute;left:5322;top:-3403;width:10;height:20" coordorigin="5322,-3403" coordsize="10,20" path="m5322,-3384l5331,-3384,5331,-3403,5322,-3403,5322,-3384xe" filled="true" fillcolor="#000000" stroked="false">
                <v:path arrowok="t"/>
                <v:fill type="solid"/>
              </v:shape>
            </v:group>
            <v:group style="position:absolute;left:5322;top:-3384;width:10;height:20" coordorigin="5322,-3384" coordsize="10,20">
              <v:shape style="position:absolute;left:5322;top:-3384;width:10;height:20" coordorigin="5322,-3384" coordsize="10,20" path="m5322,-3365l5331,-3365,5331,-3384,5322,-3384,5322,-3365xe" filled="true" fillcolor="#000000" stroked="false">
                <v:path arrowok="t"/>
                <v:fill type="solid"/>
              </v:shape>
            </v:group>
            <v:group style="position:absolute;left:5322;top:-3365;width:10;height:20" coordorigin="5322,-3365" coordsize="10,20">
              <v:shape style="position:absolute;left:5322;top:-3365;width:10;height:20" coordorigin="5322,-3365" coordsize="10,20" path="m5322,-3346l5331,-3346,5331,-3365,5322,-3365,5322,-3346xe" filled="true" fillcolor="#000000" stroked="false">
                <v:path arrowok="t"/>
                <v:fill type="solid"/>
              </v:shape>
            </v:group>
            <v:group style="position:absolute;left:5322;top:-3346;width:10;height:20" coordorigin="5322,-3346" coordsize="10,20">
              <v:shape style="position:absolute;left:5322;top:-3346;width:10;height:20" coordorigin="5322,-3346" coordsize="10,20" path="m5322,-3327l5331,-3327,5331,-3346,5322,-3346,5322,-3327xe" filled="true" fillcolor="#000000" stroked="false">
                <v:path arrowok="t"/>
                <v:fill type="solid"/>
              </v:shape>
            </v:group>
            <v:group style="position:absolute;left:5322;top:-3327;width:10;height:20" coordorigin="5322,-3327" coordsize="10,20">
              <v:shape style="position:absolute;left:5322;top:-3327;width:10;height:20" coordorigin="5322,-3327" coordsize="10,20" path="m5322,-3307l5331,-3307,5331,-3327,5322,-3327,5322,-3307xe" filled="true" fillcolor="#000000" stroked="false">
                <v:path arrowok="t"/>
                <v:fill type="solid"/>
              </v:shape>
            </v:group>
            <v:group style="position:absolute;left:5322;top:-3307;width:10;height:20" coordorigin="5322,-3307" coordsize="10,20">
              <v:shape style="position:absolute;left:5322;top:-3307;width:10;height:20" coordorigin="5322,-3307" coordsize="10,20" path="m5322,-3288l5331,-3288,5331,-3307,5322,-3307,5322,-3288xe" filled="true" fillcolor="#000000" stroked="false">
                <v:path arrowok="t"/>
                <v:fill type="solid"/>
              </v:shape>
            </v:group>
            <v:group style="position:absolute;left:5322;top:-3288;width:10;height:20" coordorigin="5322,-3288" coordsize="10,20">
              <v:shape style="position:absolute;left:5322;top:-3288;width:10;height:20" coordorigin="5322,-3288" coordsize="10,20" path="m5322,-3269l5331,-3269,5331,-3288,5322,-3288,5322,-3269xe" filled="true" fillcolor="#000000" stroked="false">
                <v:path arrowok="t"/>
                <v:fill type="solid"/>
              </v:shape>
            </v:group>
            <v:group style="position:absolute;left:5322;top:-3269;width:10;height:20" coordorigin="5322,-3269" coordsize="10,20">
              <v:shape style="position:absolute;left:5322;top:-3269;width:10;height:20" coordorigin="5322,-3269" coordsize="10,20" path="m5322,-3250l5331,-3250,5331,-3269,5322,-3269,5322,-3250xe" filled="true" fillcolor="#000000" stroked="false">
                <v:path arrowok="t"/>
                <v:fill type="solid"/>
              </v:shape>
            </v:group>
            <v:group style="position:absolute;left:5322;top:-3250;width:10;height:20" coordorigin="5322,-3250" coordsize="10,20">
              <v:shape style="position:absolute;left:5322;top:-3250;width:10;height:20" coordorigin="5322,-3250" coordsize="10,20" path="m5322,-3231l5331,-3231,5331,-3250,5322,-3250,5322,-3231xe" filled="true" fillcolor="#000000" stroked="false">
                <v:path arrowok="t"/>
                <v:fill type="solid"/>
              </v:shape>
            </v:group>
            <v:group style="position:absolute;left:5322;top:-3231;width:10;height:20" coordorigin="5322,-3231" coordsize="10,20">
              <v:shape style="position:absolute;left:5322;top:-3231;width:10;height:20" coordorigin="5322,-3231" coordsize="10,20" path="m5322,-3211l5331,-3211,5331,-3231,5322,-3231,5322,-3211xe" filled="true" fillcolor="#000000" stroked="false">
                <v:path arrowok="t"/>
                <v:fill type="solid"/>
              </v:shape>
              <v:shape style="position:absolute;left:5322;top:-3211;width:10;height:5" type="#_x0000_t75" stroked="false">
                <v:imagedata r:id="rId307" o:title=""/>
              </v:shape>
            </v:group>
            <v:group style="position:absolute;left:6796;top:-3595;width:10;height:20" coordorigin="6796,-3595" coordsize="10,20">
              <v:shape style="position:absolute;left:6796;top:-3595;width:10;height:20" coordorigin="6796,-3595" coordsize="10,20" path="m6796,-3576l6805,-3576,6805,-3595,6796,-3595,6796,-3576xe" filled="true" fillcolor="#000000" stroked="false">
                <v:path arrowok="t"/>
                <v:fill type="solid"/>
              </v:shape>
            </v:group>
            <v:group style="position:absolute;left:6796;top:-3576;width:10;height:20" coordorigin="6796,-3576" coordsize="10,20">
              <v:shape style="position:absolute;left:6796;top:-3576;width:10;height:20" coordorigin="6796,-3576" coordsize="10,20" path="m6796,-3557l6805,-3557,6805,-3576,6796,-3576,6796,-3557xe" filled="true" fillcolor="#000000" stroked="false">
                <v:path arrowok="t"/>
                <v:fill type="solid"/>
              </v:shape>
            </v:group>
            <v:group style="position:absolute;left:6796;top:-3557;width:10;height:20" coordorigin="6796,-3557" coordsize="10,20">
              <v:shape style="position:absolute;left:6796;top:-3557;width:10;height:20" coordorigin="6796,-3557" coordsize="10,20" path="m6796,-3538l6805,-3538,6805,-3557,6796,-3557,6796,-3538xe" filled="true" fillcolor="#000000" stroked="false">
                <v:path arrowok="t"/>
                <v:fill type="solid"/>
              </v:shape>
            </v:group>
            <v:group style="position:absolute;left:6796;top:-3538;width:10;height:20" coordorigin="6796,-3538" coordsize="10,20">
              <v:shape style="position:absolute;left:6796;top:-3538;width:10;height:20" coordorigin="6796,-3538" coordsize="10,20" path="m6796,-3519l6805,-3519,6805,-3538,6796,-3538,6796,-3519xe" filled="true" fillcolor="#000000" stroked="false">
                <v:path arrowok="t"/>
                <v:fill type="solid"/>
              </v:shape>
            </v:group>
            <v:group style="position:absolute;left:6796;top:-3519;width:10;height:20" coordorigin="6796,-3519" coordsize="10,20">
              <v:shape style="position:absolute;left:6796;top:-3519;width:10;height:20" coordorigin="6796,-3519" coordsize="10,20" path="m6796,-3499l6805,-3499,6805,-3519,6796,-3519,6796,-3499xe" filled="true" fillcolor="#000000" stroked="false">
                <v:path arrowok="t"/>
                <v:fill type="solid"/>
              </v:shape>
            </v:group>
            <v:group style="position:absolute;left:6796;top:-3499;width:10;height:20" coordorigin="6796,-3499" coordsize="10,20">
              <v:shape style="position:absolute;left:6796;top:-3499;width:10;height:20" coordorigin="6796,-3499" coordsize="10,20" path="m6796,-3480l6805,-3480,6805,-3499,6796,-3499,6796,-3480xe" filled="true" fillcolor="#000000" stroked="false">
                <v:path arrowok="t"/>
                <v:fill type="solid"/>
              </v:shape>
            </v:group>
            <v:group style="position:absolute;left:6796;top:-3480;width:10;height:20" coordorigin="6796,-3480" coordsize="10,20">
              <v:shape style="position:absolute;left:6796;top:-3480;width:10;height:20" coordorigin="6796,-3480" coordsize="10,20" path="m6796,-3461l6805,-3461,6805,-3480,6796,-3480,6796,-3461xe" filled="true" fillcolor="#000000" stroked="false">
                <v:path arrowok="t"/>
                <v:fill type="solid"/>
              </v:shape>
            </v:group>
            <v:group style="position:absolute;left:6796;top:-3461;width:10;height:20" coordorigin="6796,-3461" coordsize="10,20">
              <v:shape style="position:absolute;left:6796;top:-3461;width:10;height:20" coordorigin="6796,-3461" coordsize="10,20" path="m6796,-3442l6805,-3442,6805,-3461,6796,-3461,6796,-3442xe" filled="true" fillcolor="#000000" stroked="false">
                <v:path arrowok="t"/>
                <v:fill type="solid"/>
              </v:shape>
            </v:group>
            <v:group style="position:absolute;left:6796;top:-3442;width:10;height:20" coordorigin="6796,-3442" coordsize="10,20">
              <v:shape style="position:absolute;left:6796;top:-3442;width:10;height:20" coordorigin="6796,-3442" coordsize="10,20" path="m6796,-3423l6805,-3423,6805,-3442,6796,-3442,6796,-3423xe" filled="true" fillcolor="#000000" stroked="false">
                <v:path arrowok="t"/>
                <v:fill type="solid"/>
              </v:shape>
            </v:group>
            <v:group style="position:absolute;left:6796;top:-3423;width:10;height:20" coordorigin="6796,-3423" coordsize="10,20">
              <v:shape style="position:absolute;left:6796;top:-3423;width:10;height:20" coordorigin="6796,-3423" coordsize="10,20" path="m6796,-3403l6805,-3403,6805,-3423,6796,-3423,6796,-3403xe" filled="true" fillcolor="#000000" stroked="false">
                <v:path arrowok="t"/>
                <v:fill type="solid"/>
              </v:shape>
            </v:group>
            <v:group style="position:absolute;left:6796;top:-3403;width:10;height:20" coordorigin="6796,-3403" coordsize="10,20">
              <v:shape style="position:absolute;left:6796;top:-3403;width:10;height:20" coordorigin="6796,-3403" coordsize="10,20" path="m6796,-3384l6805,-3384,6805,-3403,6796,-3403,6796,-3384xe" filled="true" fillcolor="#000000" stroked="false">
                <v:path arrowok="t"/>
                <v:fill type="solid"/>
              </v:shape>
            </v:group>
            <v:group style="position:absolute;left:6796;top:-3384;width:10;height:20" coordorigin="6796,-3384" coordsize="10,20">
              <v:shape style="position:absolute;left:6796;top:-3384;width:10;height:20" coordorigin="6796,-3384" coordsize="10,20" path="m6796,-3365l6805,-3365,6805,-3384,6796,-3384,6796,-3365xe" filled="true" fillcolor="#000000" stroked="false">
                <v:path arrowok="t"/>
                <v:fill type="solid"/>
              </v:shape>
            </v:group>
            <v:group style="position:absolute;left:6796;top:-3365;width:10;height:20" coordorigin="6796,-3365" coordsize="10,20">
              <v:shape style="position:absolute;left:6796;top:-3365;width:10;height:20" coordorigin="6796,-3365" coordsize="10,20" path="m6796,-3346l6805,-3346,6805,-3365,6796,-3365,6796,-3346xe" filled="true" fillcolor="#000000" stroked="false">
                <v:path arrowok="t"/>
                <v:fill type="solid"/>
              </v:shape>
            </v:group>
            <v:group style="position:absolute;left:6796;top:-3346;width:10;height:20" coordorigin="6796,-3346" coordsize="10,20">
              <v:shape style="position:absolute;left:6796;top:-3346;width:10;height:20" coordorigin="6796,-3346" coordsize="10,20" path="m6796,-3327l6805,-3327,6805,-3346,6796,-3346,6796,-3327xe" filled="true" fillcolor="#000000" stroked="false">
                <v:path arrowok="t"/>
                <v:fill type="solid"/>
              </v:shape>
            </v:group>
            <v:group style="position:absolute;left:6796;top:-3327;width:10;height:20" coordorigin="6796,-3327" coordsize="10,20">
              <v:shape style="position:absolute;left:6796;top:-3327;width:10;height:20" coordorigin="6796,-3327" coordsize="10,20" path="m6796,-3307l6805,-3307,6805,-3327,6796,-3327,6796,-3307xe" filled="true" fillcolor="#000000" stroked="false">
                <v:path arrowok="t"/>
                <v:fill type="solid"/>
              </v:shape>
            </v:group>
            <v:group style="position:absolute;left:9876;top:-3595;width:10;height:20" coordorigin="9876,-3595" coordsize="10,20">
              <v:shape style="position:absolute;left:9876;top:-3595;width:10;height:20" coordorigin="9876,-3595" coordsize="10,20" path="m9876,-3576l9885,-3576,9885,-3595,9876,-3595,9876,-3576xe" filled="true" fillcolor="#000000" stroked="false">
                <v:path arrowok="t"/>
                <v:fill type="solid"/>
              </v:shape>
            </v:group>
            <v:group style="position:absolute;left:9876;top:-3576;width:10;height:20" coordorigin="9876,-3576" coordsize="10,20">
              <v:shape style="position:absolute;left:9876;top:-3576;width:10;height:20" coordorigin="9876,-3576" coordsize="10,20" path="m9876,-3557l9885,-3557,9885,-3576,9876,-3576,9876,-3557xe" filled="true" fillcolor="#000000" stroked="false">
                <v:path arrowok="t"/>
                <v:fill type="solid"/>
              </v:shape>
            </v:group>
            <v:group style="position:absolute;left:9876;top:-3557;width:10;height:20" coordorigin="9876,-3557" coordsize="10,20">
              <v:shape style="position:absolute;left:9876;top:-3557;width:10;height:20" coordorigin="9876,-3557" coordsize="10,20" path="m9876,-3538l9885,-3538,9885,-3557,9876,-3557,9876,-3538xe" filled="true" fillcolor="#000000" stroked="false">
                <v:path arrowok="t"/>
                <v:fill type="solid"/>
              </v:shape>
            </v:group>
            <v:group style="position:absolute;left:9876;top:-3538;width:10;height:20" coordorigin="9876,-3538" coordsize="10,20">
              <v:shape style="position:absolute;left:9876;top:-3538;width:10;height:20" coordorigin="9876,-3538" coordsize="10,20" path="m9876,-3519l9885,-3519,9885,-3538,9876,-3538,9876,-3519xe" filled="true" fillcolor="#000000" stroked="false">
                <v:path arrowok="t"/>
                <v:fill type="solid"/>
              </v:shape>
            </v:group>
            <v:group style="position:absolute;left:9876;top:-3519;width:10;height:20" coordorigin="9876,-3519" coordsize="10,20">
              <v:shape style="position:absolute;left:9876;top:-3519;width:10;height:20" coordorigin="9876,-3519" coordsize="10,20" path="m9876,-3499l9885,-3499,9885,-3519,9876,-3519,9876,-3499xe" filled="true" fillcolor="#000000" stroked="false">
                <v:path arrowok="t"/>
                <v:fill type="solid"/>
              </v:shape>
            </v:group>
            <v:group style="position:absolute;left:9876;top:-3499;width:10;height:20" coordorigin="9876,-3499" coordsize="10,20">
              <v:shape style="position:absolute;left:9876;top:-3499;width:10;height:20" coordorigin="9876,-3499" coordsize="10,20" path="m9876,-3480l9885,-3480,9885,-3499,9876,-3499,9876,-3480xe" filled="true" fillcolor="#000000" stroked="false">
                <v:path arrowok="t"/>
                <v:fill type="solid"/>
              </v:shape>
            </v:group>
            <v:group style="position:absolute;left:9876;top:-3480;width:10;height:20" coordorigin="9876,-3480" coordsize="10,20">
              <v:shape style="position:absolute;left:9876;top:-3480;width:10;height:20" coordorigin="9876,-3480" coordsize="10,20" path="m9876,-3461l9885,-3461,9885,-3480,9876,-3480,9876,-3461xe" filled="true" fillcolor="#000000" stroked="false">
                <v:path arrowok="t"/>
                <v:fill type="solid"/>
              </v:shape>
            </v:group>
            <v:group style="position:absolute;left:9876;top:-3461;width:10;height:20" coordorigin="9876,-3461" coordsize="10,20">
              <v:shape style="position:absolute;left:9876;top:-3461;width:10;height:20" coordorigin="9876,-3461" coordsize="10,20" path="m9876,-3442l9885,-3442,9885,-3461,9876,-3461,9876,-3442xe" filled="true" fillcolor="#000000" stroked="false">
                <v:path arrowok="t"/>
                <v:fill type="solid"/>
              </v:shape>
            </v:group>
            <v:group style="position:absolute;left:9876;top:-3442;width:10;height:20" coordorigin="9876,-3442" coordsize="10,20">
              <v:shape style="position:absolute;left:9876;top:-3442;width:10;height:20" coordorigin="9876,-3442" coordsize="10,20" path="m9876,-3423l9885,-3423,9885,-3442,9876,-3442,9876,-3423xe" filled="true" fillcolor="#000000" stroked="false">
                <v:path arrowok="t"/>
                <v:fill type="solid"/>
              </v:shape>
            </v:group>
            <v:group style="position:absolute;left:9876;top:-3423;width:10;height:20" coordorigin="9876,-3423" coordsize="10,20">
              <v:shape style="position:absolute;left:9876;top:-3423;width:10;height:20" coordorigin="9876,-3423" coordsize="10,20" path="m9876,-3403l9885,-3403,9885,-3423,9876,-3423,9876,-3403xe" filled="true" fillcolor="#000000" stroked="false">
                <v:path arrowok="t"/>
                <v:fill type="solid"/>
              </v:shape>
            </v:group>
            <v:group style="position:absolute;left:9876;top:-3403;width:10;height:20" coordorigin="9876,-3403" coordsize="10,20">
              <v:shape style="position:absolute;left:9876;top:-3403;width:10;height:20" coordorigin="9876,-3403" coordsize="10,20" path="m9876,-3384l9885,-3384,9885,-3403,9876,-3403,9876,-3384xe" filled="true" fillcolor="#000000" stroked="false">
                <v:path arrowok="t"/>
                <v:fill type="solid"/>
              </v:shape>
            </v:group>
            <v:group style="position:absolute;left:9876;top:-3384;width:10;height:20" coordorigin="9876,-3384" coordsize="10,20">
              <v:shape style="position:absolute;left:9876;top:-3384;width:10;height:20" coordorigin="9876,-3384" coordsize="10,20" path="m9876,-3365l9885,-3365,9885,-3384,9876,-3384,9876,-3365xe" filled="true" fillcolor="#000000" stroked="false">
                <v:path arrowok="t"/>
                <v:fill type="solid"/>
              </v:shape>
            </v:group>
            <v:group style="position:absolute;left:9876;top:-3365;width:10;height:20" coordorigin="9876,-3365" coordsize="10,20">
              <v:shape style="position:absolute;left:9876;top:-3365;width:10;height:20" coordorigin="9876,-3365" coordsize="10,20" path="m9876,-3346l9885,-3346,9885,-3365,9876,-3365,9876,-3346xe" filled="true" fillcolor="#000000" stroked="false">
                <v:path arrowok="t"/>
                <v:fill type="solid"/>
              </v:shape>
            </v:group>
            <v:group style="position:absolute;left:9876;top:-3346;width:10;height:20" coordorigin="9876,-3346" coordsize="10,20">
              <v:shape style="position:absolute;left:9876;top:-3346;width:10;height:20" coordorigin="9876,-3346" coordsize="10,20" path="m9876,-3327l9885,-3327,9885,-3346,9876,-3346,9876,-3327xe" filled="true" fillcolor="#000000" stroked="false">
                <v:path arrowok="t"/>
                <v:fill type="solid"/>
              </v:shape>
            </v:group>
            <v:group style="position:absolute;left:9876;top:-3327;width:10;height:20" coordorigin="9876,-3327" coordsize="10,20">
              <v:shape style="position:absolute;left:9876;top:-3327;width:10;height:20" coordorigin="9876,-3327" coordsize="10,20" path="m9876,-3307l9885,-3307,9885,-3327,9876,-3327,9876,-3307xe" filled="true" fillcolor="#000000" stroked="false">
                <v:path arrowok="t"/>
                <v:fill type="solid"/>
              </v:shape>
            </v:group>
            <v:group style="position:absolute;left:9876;top:-3307;width:10;height:20" coordorigin="9876,-3307" coordsize="10,20">
              <v:shape style="position:absolute;left:9876;top:-3307;width:10;height:20" coordorigin="9876,-3307" coordsize="10,20" path="m9876,-3288l9885,-3288,9885,-3307,9876,-3307,9876,-3288xe" filled="true" fillcolor="#000000" stroked="false">
                <v:path arrowok="t"/>
                <v:fill type="solid"/>
              </v:shape>
            </v:group>
            <v:group style="position:absolute;left:9876;top:-3288;width:10;height:20" coordorigin="9876,-3288" coordsize="10,20">
              <v:shape style="position:absolute;left:9876;top:-3288;width:10;height:20" coordorigin="9876,-3288" coordsize="10,20" path="m9876,-3269l9885,-3269,9885,-3288,9876,-3288,9876,-3269xe" filled="true" fillcolor="#000000" stroked="false">
                <v:path arrowok="t"/>
                <v:fill type="solid"/>
              </v:shape>
            </v:group>
            <v:group style="position:absolute;left:9876;top:-3269;width:10;height:20" coordorigin="9876,-3269" coordsize="10,20">
              <v:shape style="position:absolute;left:9876;top:-3269;width:10;height:20" coordorigin="9876,-3269" coordsize="10,20" path="m9876,-3250l9885,-3250,9885,-3269,9876,-3269,9876,-3250xe" filled="true" fillcolor="#000000" stroked="false">
                <v:path arrowok="t"/>
                <v:fill type="solid"/>
              </v:shape>
            </v:group>
            <v:group style="position:absolute;left:9876;top:-3250;width:10;height:20" coordorigin="9876,-3250" coordsize="10,20">
              <v:shape style="position:absolute;left:9876;top:-3250;width:10;height:20" coordorigin="9876,-3250" coordsize="10,20" path="m9876,-3231l9885,-3231,9885,-3250,9876,-3250,9876,-3231xe" filled="true" fillcolor="#000000" stroked="false">
                <v:path arrowok="t"/>
                <v:fill type="solid"/>
              </v:shape>
            </v:group>
            <v:group style="position:absolute;left:9876;top:-3231;width:10;height:20" coordorigin="9876,-3231" coordsize="10,20">
              <v:shape style="position:absolute;left:9876;top:-3231;width:10;height:20" coordorigin="9876,-3231" coordsize="10,20" path="m9876,-3211l9885,-3211,9885,-3231,9876,-3231,9876,-3211xe" filled="true" fillcolor="#000000" stroked="false">
                <v:path arrowok="t"/>
                <v:fill type="solid"/>
              </v:shape>
            </v:group>
            <v:group style="position:absolute;left:4062;top:-3202;width:10;height:2" coordorigin="4062,-3202" coordsize="10,2">
              <v:shape style="position:absolute;left:4062;top:-3202;width:10;height:2" coordorigin="4062,-3202" coordsize="10,0" path="m4062,-3202l4071,-3202e" filled="false" stroked="true" strokeweight=".48001pt" strokecolor="#000000">
                <v:path arrowok="t"/>
              </v:shape>
            </v:group>
            <v:group style="position:absolute;left:5322;top:-3202;width:10;height:2" coordorigin="5322,-3202" coordsize="10,2">
              <v:shape style="position:absolute;left:5322;top:-3202;width:10;height:2" coordorigin="5322,-3202" coordsize="10,0" path="m5322,-3202l5331,-3202e" filled="false" stroked="true" strokeweight=".48001pt" strokecolor="#000000">
                <v:path arrowok="t"/>
              </v:shape>
              <v:shape style="position:absolute;left:6786;top:-3307;width:1495;height:110" type="#_x0000_t75" stroked="false">
                <v:imagedata r:id="rId308" o:title=""/>
              </v:shape>
              <v:shape style="position:absolute;left:8277;top:-3211;width:1609;height:14" type="#_x0000_t75" stroked="false">
                <v:imagedata r:id="rId309" o:title=""/>
              </v:shape>
            </v:group>
            <v:group style="position:absolute;left:9876;top:-3202;width:10;height:2" coordorigin="9876,-3202" coordsize="10,2">
              <v:shape style="position:absolute;left:9876;top:-3202;width:10;height:2" coordorigin="9876,-3202" coordsize="10,0" path="m9876,-3202l9885,-3202e" filled="false" stroked="true" strokeweight=".48001pt" strokecolor="#000000">
                <v:path arrowok="t"/>
              </v:shape>
            </v:group>
            <v:group style="position:absolute;left:4062;top:-3197;width:10;height:20" coordorigin="4062,-3197" coordsize="10,20">
              <v:shape style="position:absolute;left:4062;top:-3197;width:10;height:20" coordorigin="4062,-3197" coordsize="10,20" path="m4062,-3178l4071,-3178,4071,-3197,4062,-3197,4062,-3178xe" filled="true" fillcolor="#000000" stroked="false">
                <v:path arrowok="t"/>
                <v:fill type="solid"/>
              </v:shape>
            </v:group>
            <v:group style="position:absolute;left:4062;top:-3178;width:10;height:20" coordorigin="4062,-3178" coordsize="10,20">
              <v:shape style="position:absolute;left:4062;top:-3178;width:10;height:20" coordorigin="4062,-3178" coordsize="10,20" path="m4062,-3159l4071,-3159,4071,-3178,4062,-3178,4062,-3159xe" filled="true" fillcolor="#000000" stroked="false">
                <v:path arrowok="t"/>
                <v:fill type="solid"/>
              </v:shape>
            </v:group>
            <v:group style="position:absolute;left:4062;top:-3159;width:10;height:20" coordorigin="4062,-3159" coordsize="10,20">
              <v:shape style="position:absolute;left:4062;top:-3159;width:10;height:20" coordorigin="4062,-3159" coordsize="10,20" path="m4062,-3139l4071,-3139,4071,-3159,4062,-3159,4062,-3139xe" filled="true" fillcolor="#000000" stroked="false">
                <v:path arrowok="t"/>
                <v:fill type="solid"/>
              </v:shape>
            </v:group>
            <v:group style="position:absolute;left:4062;top:-3139;width:10;height:20" coordorigin="4062,-3139" coordsize="10,20">
              <v:shape style="position:absolute;left:4062;top:-3139;width:10;height:20" coordorigin="4062,-3139" coordsize="10,20" path="m4062,-3120l4071,-3120,4071,-3139,4062,-3139,4062,-3120xe" filled="true" fillcolor="#000000" stroked="false">
                <v:path arrowok="t"/>
                <v:fill type="solid"/>
              </v:shape>
            </v:group>
            <v:group style="position:absolute;left:4062;top:-3120;width:10;height:20" coordorigin="4062,-3120" coordsize="10,20">
              <v:shape style="position:absolute;left:4062;top:-3120;width:10;height:20" coordorigin="4062,-3120" coordsize="10,20" path="m4062,-3101l4071,-3101,4071,-3120,4062,-3120,4062,-3101xe" filled="true" fillcolor="#000000" stroked="false">
                <v:path arrowok="t"/>
                <v:fill type="solid"/>
              </v:shape>
            </v:group>
            <v:group style="position:absolute;left:4062;top:-3101;width:10;height:20" coordorigin="4062,-3101" coordsize="10,20">
              <v:shape style="position:absolute;left:4062;top:-3101;width:10;height:20" coordorigin="4062,-3101" coordsize="10,20" path="m4062,-3082l4071,-3082,4071,-3101,4062,-3101,4062,-3082xe" filled="true" fillcolor="#000000" stroked="false">
                <v:path arrowok="t"/>
                <v:fill type="solid"/>
              </v:shape>
            </v:group>
            <v:group style="position:absolute;left:4062;top:-3082;width:10;height:20" coordorigin="4062,-3082" coordsize="10,20">
              <v:shape style="position:absolute;left:4062;top:-3082;width:10;height:20" coordorigin="4062,-3082" coordsize="10,20" path="m4062,-3063l4071,-3063,4071,-3082,4062,-3082,4062,-3063xe" filled="true" fillcolor="#000000" stroked="false">
                <v:path arrowok="t"/>
                <v:fill type="solid"/>
              </v:shape>
            </v:group>
            <v:group style="position:absolute;left:4062;top:-3063;width:10;height:20" coordorigin="4062,-3063" coordsize="10,20">
              <v:shape style="position:absolute;left:4062;top:-3063;width:10;height:20" coordorigin="4062,-3063" coordsize="10,20" path="m4062,-3043l4071,-3043,4071,-3063,4062,-3063,4062,-3043xe" filled="true" fillcolor="#000000" stroked="false">
                <v:path arrowok="t"/>
                <v:fill type="solid"/>
              </v:shape>
            </v:group>
            <v:group style="position:absolute;left:4062;top:-3043;width:10;height:20" coordorigin="4062,-3043" coordsize="10,20">
              <v:shape style="position:absolute;left:4062;top:-3043;width:10;height:20" coordorigin="4062,-3043" coordsize="10,20" path="m4062,-3024l4071,-3024,4071,-3043,4062,-3043,4062,-3024xe" filled="true" fillcolor="#000000" stroked="false">
                <v:path arrowok="t"/>
                <v:fill type="solid"/>
              </v:shape>
            </v:group>
            <v:group style="position:absolute;left:4062;top:-3024;width:10;height:20" coordorigin="4062,-3024" coordsize="10,20">
              <v:shape style="position:absolute;left:4062;top:-3024;width:10;height:20" coordorigin="4062,-3024" coordsize="10,20" path="m4062,-3005l4071,-3005,4071,-3024,4062,-3024,4062,-3005xe" filled="true" fillcolor="#000000" stroked="false">
                <v:path arrowok="t"/>
                <v:fill type="solid"/>
              </v:shape>
            </v:group>
            <v:group style="position:absolute;left:4062;top:-3005;width:10;height:20" coordorigin="4062,-3005" coordsize="10,20">
              <v:shape style="position:absolute;left:4062;top:-3005;width:10;height:20" coordorigin="4062,-3005" coordsize="10,20" path="m4062,-2986l4071,-2986,4071,-3005,4062,-3005,4062,-2986xe" filled="true" fillcolor="#000000" stroked="false">
                <v:path arrowok="t"/>
                <v:fill type="solid"/>
              </v:shape>
            </v:group>
            <v:group style="position:absolute;left:4062;top:-2986;width:10;height:20" coordorigin="4062,-2986" coordsize="10,20">
              <v:shape style="position:absolute;left:4062;top:-2986;width:10;height:20" coordorigin="4062,-2986" coordsize="10,20" path="m4062,-2967l4071,-2967,4071,-2986,4062,-2986,4062,-2967xe" filled="true" fillcolor="#000000" stroked="false">
                <v:path arrowok="t"/>
                <v:fill type="solid"/>
              </v:shape>
            </v:group>
            <v:group style="position:absolute;left:4062;top:-2967;width:10;height:20" coordorigin="4062,-2967" coordsize="10,20">
              <v:shape style="position:absolute;left:4062;top:-2967;width:10;height:20" coordorigin="4062,-2967" coordsize="10,20" path="m4062,-2947l4071,-2947,4071,-2967,4062,-2967,4062,-2947xe" filled="true" fillcolor="#000000" stroked="false">
                <v:path arrowok="t"/>
                <v:fill type="solid"/>
              </v:shape>
            </v:group>
            <v:group style="position:absolute;left:4062;top:-2947;width:10;height:20" coordorigin="4062,-2947" coordsize="10,20">
              <v:shape style="position:absolute;left:4062;top:-2947;width:10;height:20" coordorigin="4062,-2947" coordsize="10,20" path="m4062,-2928l4071,-2928,4071,-2947,4062,-2947,4062,-2928xe" filled="true" fillcolor="#000000" stroked="false">
                <v:path arrowok="t"/>
                <v:fill type="solid"/>
              </v:shape>
            </v:group>
            <v:group style="position:absolute;left:4062;top:-2928;width:10;height:20" coordorigin="4062,-2928" coordsize="10,20">
              <v:shape style="position:absolute;left:4062;top:-2928;width:10;height:20" coordorigin="4062,-2928" coordsize="10,20" path="m4062,-2909l4071,-2909,4071,-2928,4062,-2928,4062,-2909xe" filled="true" fillcolor="#000000" stroked="false">
                <v:path arrowok="t"/>
                <v:fill type="solid"/>
              </v:shape>
            </v:group>
            <v:group style="position:absolute;left:4062;top:-2909;width:10;height:20" coordorigin="4062,-2909" coordsize="10,20">
              <v:shape style="position:absolute;left:4062;top:-2909;width:10;height:20" coordorigin="4062,-2909" coordsize="10,20" path="m4062,-2890l4071,-2890,4071,-2909,4062,-2909,4062,-2890xe" filled="true" fillcolor="#000000" stroked="false">
                <v:path arrowok="t"/>
                <v:fill type="solid"/>
              </v:shape>
            </v:group>
            <v:group style="position:absolute;left:4062;top:-2890;width:10;height:20" coordorigin="4062,-2890" coordsize="10,20">
              <v:shape style="position:absolute;left:4062;top:-2890;width:10;height:20" coordorigin="4062,-2890" coordsize="10,20" path="m4062,-2871l4071,-2871,4071,-2890,4062,-2890,4062,-2871xe" filled="true" fillcolor="#000000" stroked="false">
                <v:path arrowok="t"/>
                <v:fill type="solid"/>
              </v:shape>
            </v:group>
            <v:group style="position:absolute;left:4062;top:-2871;width:10;height:20" coordorigin="4062,-2871" coordsize="10,20">
              <v:shape style="position:absolute;left:4062;top:-2871;width:10;height:20" coordorigin="4062,-2871" coordsize="10,20" path="m4062,-2851l4071,-2851,4071,-2871,4062,-2871,4062,-2851xe" filled="true" fillcolor="#000000" stroked="false">
                <v:path arrowok="t"/>
                <v:fill type="solid"/>
              </v:shape>
            </v:group>
            <v:group style="position:absolute;left:4062;top:-2851;width:10;height:20" coordorigin="4062,-2851" coordsize="10,20">
              <v:shape style="position:absolute;left:4062;top:-2851;width:10;height:20" coordorigin="4062,-2851" coordsize="10,20" path="m4062,-2832l4071,-2832,4071,-2851,4062,-2851,4062,-2832xe" filled="true" fillcolor="#000000" stroked="false">
                <v:path arrowok="t"/>
                <v:fill type="solid"/>
              </v:shape>
            </v:group>
            <v:group style="position:absolute;left:4062;top:-2832;width:10;height:20" coordorigin="4062,-2832" coordsize="10,20">
              <v:shape style="position:absolute;left:4062;top:-2832;width:10;height:20" coordorigin="4062,-2832" coordsize="10,20" path="m4062,-2813l4071,-2813,4071,-2832,4062,-2832,4062,-2813xe" filled="true" fillcolor="#000000" stroked="false">
                <v:path arrowok="t"/>
                <v:fill type="solid"/>
              </v:shape>
            </v:group>
            <v:group style="position:absolute;left:4062;top:-2813;width:10;height:20" coordorigin="4062,-2813" coordsize="10,20">
              <v:shape style="position:absolute;left:4062;top:-2813;width:10;height:20" coordorigin="4062,-2813" coordsize="10,20" path="m4062,-2794l4071,-2794,4071,-2813,4062,-2813,4062,-2794xe" filled="true" fillcolor="#000000" stroked="false">
                <v:path arrowok="t"/>
                <v:fill type="solid"/>
              </v:shape>
            </v:group>
            <v:group style="position:absolute;left:4062;top:-2794;width:10;height:20" coordorigin="4062,-2794" coordsize="10,20">
              <v:shape style="position:absolute;left:4062;top:-2794;width:10;height:20" coordorigin="4062,-2794" coordsize="10,20" path="m4062,-2775l4071,-2775,4071,-2794,4062,-2794,4062,-2775xe" filled="true" fillcolor="#000000" stroked="false">
                <v:path arrowok="t"/>
                <v:fill type="solid"/>
              </v:shape>
            </v:group>
            <v:group style="position:absolute;left:4062;top:-2775;width:10;height:20" coordorigin="4062,-2775" coordsize="10,20">
              <v:shape style="position:absolute;left:4062;top:-2775;width:10;height:20" coordorigin="4062,-2775" coordsize="10,20" path="m4062,-2755l4071,-2755,4071,-2775,4062,-2775,4062,-2755xe" filled="true" fillcolor="#000000" stroked="false">
                <v:path arrowok="t"/>
                <v:fill type="solid"/>
              </v:shape>
            </v:group>
            <v:group style="position:absolute;left:4062;top:-2755;width:10;height:20" coordorigin="4062,-2755" coordsize="10,20">
              <v:shape style="position:absolute;left:4062;top:-2755;width:10;height:20" coordorigin="4062,-2755" coordsize="10,20" path="m4062,-2736l4071,-2736,4071,-2755,4062,-2755,4062,-2736xe" filled="true" fillcolor="#000000" stroked="false">
                <v:path arrowok="t"/>
                <v:fill type="solid"/>
              </v:shape>
            </v:group>
            <v:group style="position:absolute;left:4062;top:-2736;width:10;height:20" coordorigin="4062,-2736" coordsize="10,20">
              <v:shape style="position:absolute;left:4062;top:-2736;width:10;height:20" coordorigin="4062,-2736" coordsize="10,20" path="m4062,-2717l4071,-2717,4071,-2736,4062,-2736,4062,-2717xe" filled="true" fillcolor="#000000" stroked="false">
                <v:path arrowok="t"/>
                <v:fill type="solid"/>
              </v:shape>
            </v:group>
            <v:group style="position:absolute;left:4062;top:-2717;width:10;height:20" coordorigin="4062,-2717" coordsize="10,20">
              <v:shape style="position:absolute;left:4062;top:-2717;width:10;height:20" coordorigin="4062,-2717" coordsize="10,20" path="m4062,-2698l4071,-2698,4071,-2717,4062,-2717,4062,-2698xe" filled="true" fillcolor="#000000" stroked="false">
                <v:path arrowok="t"/>
                <v:fill type="solid"/>
              </v:shape>
            </v:group>
            <v:group style="position:absolute;left:4062;top:-2698;width:10;height:20" coordorigin="4062,-2698" coordsize="10,20">
              <v:shape style="position:absolute;left:4062;top:-2698;width:10;height:20" coordorigin="4062,-2698" coordsize="10,20" path="m4062,-2679l4071,-2679,4071,-2698,4062,-2698,4062,-2679xe" filled="true" fillcolor="#000000" stroked="false">
                <v:path arrowok="t"/>
                <v:fill type="solid"/>
              </v:shape>
            </v:group>
            <v:group style="position:absolute;left:4062;top:-2679;width:10;height:20" coordorigin="4062,-2679" coordsize="10,20">
              <v:shape style="position:absolute;left:4062;top:-2679;width:10;height:20" coordorigin="4062,-2679" coordsize="10,20" path="m4062,-2659l4071,-2659,4071,-2679,4062,-2679,4062,-2659xe" filled="true" fillcolor="#000000" stroked="false">
                <v:path arrowok="t"/>
                <v:fill type="solid"/>
              </v:shape>
            </v:group>
            <v:group style="position:absolute;left:4062;top:-2659;width:10;height:20" coordorigin="4062,-2659" coordsize="10,20">
              <v:shape style="position:absolute;left:4062;top:-2659;width:10;height:20" coordorigin="4062,-2659" coordsize="10,20" path="m4062,-2640l4071,-2640,4071,-2659,4062,-2659,4062,-2640xe" filled="true" fillcolor="#000000" stroked="false">
                <v:path arrowok="t"/>
                <v:fill type="solid"/>
              </v:shape>
            </v:group>
            <v:group style="position:absolute;left:4062;top:-2640;width:10;height:20" coordorigin="4062,-2640" coordsize="10,20">
              <v:shape style="position:absolute;left:4062;top:-2640;width:10;height:20" coordorigin="4062,-2640" coordsize="10,20" path="m4062,-2621l4071,-2621,4071,-2640,4062,-2640,4062,-2621xe" filled="true" fillcolor="#000000" stroked="false">
                <v:path arrowok="t"/>
                <v:fill type="solid"/>
              </v:shape>
            </v:group>
            <v:group style="position:absolute;left:4062;top:-2621;width:10;height:20" coordorigin="4062,-2621" coordsize="10,20">
              <v:shape style="position:absolute;left:4062;top:-2621;width:10;height:20" coordorigin="4062,-2621" coordsize="10,20" path="m4062,-2602l4071,-2602,4071,-2621,4062,-2621,4062,-2602xe" filled="true" fillcolor="#000000" stroked="false">
                <v:path arrowok="t"/>
                <v:fill type="solid"/>
              </v:shape>
            </v:group>
            <v:group style="position:absolute;left:4062;top:-2602;width:10;height:20" coordorigin="4062,-2602" coordsize="10,20">
              <v:shape style="position:absolute;left:4062;top:-2602;width:10;height:20" coordorigin="4062,-2602" coordsize="10,20" path="m4062,-2583l4071,-2583,4071,-2602,4062,-2602,4062,-2583xe" filled="true" fillcolor="#000000" stroked="false">
                <v:path arrowok="t"/>
                <v:fill type="solid"/>
              </v:shape>
            </v:group>
            <v:group style="position:absolute;left:4062;top:-2583;width:10;height:20" coordorigin="4062,-2583" coordsize="10,20">
              <v:shape style="position:absolute;left:4062;top:-2583;width:10;height:20" coordorigin="4062,-2583" coordsize="10,20" path="m4062,-2563l4071,-2563,4071,-2583,4062,-2583,4062,-2563xe" filled="true" fillcolor="#000000" stroked="false">
                <v:path arrowok="t"/>
                <v:fill type="solid"/>
              </v:shape>
              <v:shape style="position:absolute;left:4062;top:-2544;width:10;height:5" type="#_x0000_t75" stroked="false">
                <v:imagedata r:id="rId310" o:title=""/>
              </v:shape>
            </v:group>
            <v:group style="position:absolute;left:5322;top:-3197;width:10;height:20" coordorigin="5322,-3197" coordsize="10,20">
              <v:shape style="position:absolute;left:5322;top:-3197;width:10;height:20" coordorigin="5322,-3197" coordsize="10,20" path="m5322,-3178l5331,-3178,5331,-3197,5322,-3197,5322,-3178xe" filled="true" fillcolor="#000000" stroked="false">
                <v:path arrowok="t"/>
                <v:fill type="solid"/>
              </v:shape>
            </v:group>
            <v:group style="position:absolute;left:5322;top:-3178;width:10;height:20" coordorigin="5322,-3178" coordsize="10,20">
              <v:shape style="position:absolute;left:5322;top:-3178;width:10;height:20" coordorigin="5322,-3178" coordsize="10,20" path="m5322,-3159l5331,-3159,5331,-3178,5322,-3178,5322,-3159xe" filled="true" fillcolor="#000000" stroked="false">
                <v:path arrowok="t"/>
                <v:fill type="solid"/>
              </v:shape>
            </v:group>
            <v:group style="position:absolute;left:5322;top:-3159;width:10;height:20" coordorigin="5322,-3159" coordsize="10,20">
              <v:shape style="position:absolute;left:5322;top:-3159;width:10;height:20" coordorigin="5322,-3159" coordsize="10,20" path="m5322,-3139l5331,-3139,5331,-3159,5322,-3159,5322,-3139xe" filled="true" fillcolor="#000000" stroked="false">
                <v:path arrowok="t"/>
                <v:fill type="solid"/>
              </v:shape>
            </v:group>
            <v:group style="position:absolute;left:5322;top:-3139;width:10;height:20" coordorigin="5322,-3139" coordsize="10,20">
              <v:shape style="position:absolute;left:5322;top:-3139;width:10;height:20" coordorigin="5322,-3139" coordsize="10,20" path="m5322,-3120l5331,-3120,5331,-3139,5322,-3139,5322,-3120xe" filled="true" fillcolor="#000000" stroked="false">
                <v:path arrowok="t"/>
                <v:fill type="solid"/>
              </v:shape>
            </v:group>
            <v:group style="position:absolute;left:5322;top:-3120;width:10;height:20" coordorigin="5322,-3120" coordsize="10,20">
              <v:shape style="position:absolute;left:5322;top:-3120;width:10;height:20" coordorigin="5322,-3120" coordsize="10,20" path="m5322,-3101l5331,-3101,5331,-3120,5322,-3120,5322,-3101xe" filled="true" fillcolor="#000000" stroked="false">
                <v:path arrowok="t"/>
                <v:fill type="solid"/>
              </v:shape>
            </v:group>
            <v:group style="position:absolute;left:5322;top:-3101;width:10;height:20" coordorigin="5322,-3101" coordsize="10,20">
              <v:shape style="position:absolute;left:5322;top:-3101;width:10;height:20" coordorigin="5322,-3101" coordsize="10,20" path="m5322,-3082l5331,-3082,5331,-3101,5322,-3101,5322,-3082xe" filled="true" fillcolor="#000000" stroked="false">
                <v:path arrowok="t"/>
                <v:fill type="solid"/>
              </v:shape>
            </v:group>
            <v:group style="position:absolute;left:5322;top:-3082;width:10;height:20" coordorigin="5322,-3082" coordsize="10,20">
              <v:shape style="position:absolute;left:5322;top:-3082;width:10;height:20" coordorigin="5322,-3082" coordsize="10,20" path="m5322,-3063l5331,-3063,5331,-3082,5322,-3082,5322,-3063xe" filled="true" fillcolor="#000000" stroked="false">
                <v:path arrowok="t"/>
                <v:fill type="solid"/>
              </v:shape>
            </v:group>
            <v:group style="position:absolute;left:5322;top:-3063;width:10;height:20" coordorigin="5322,-3063" coordsize="10,20">
              <v:shape style="position:absolute;left:5322;top:-3063;width:10;height:20" coordorigin="5322,-3063" coordsize="10,20" path="m5322,-3043l5331,-3043,5331,-3063,5322,-3063,5322,-3043xe" filled="true" fillcolor="#000000" stroked="false">
                <v:path arrowok="t"/>
                <v:fill type="solid"/>
              </v:shape>
            </v:group>
            <v:group style="position:absolute;left:5322;top:-3043;width:10;height:20" coordorigin="5322,-3043" coordsize="10,20">
              <v:shape style="position:absolute;left:5322;top:-3043;width:10;height:20" coordorigin="5322,-3043" coordsize="10,20" path="m5322,-3024l5331,-3024,5331,-3043,5322,-3043,5322,-3024xe" filled="true" fillcolor="#000000" stroked="false">
                <v:path arrowok="t"/>
                <v:fill type="solid"/>
              </v:shape>
            </v:group>
            <v:group style="position:absolute;left:5322;top:-3024;width:10;height:20" coordorigin="5322,-3024" coordsize="10,20">
              <v:shape style="position:absolute;left:5322;top:-3024;width:10;height:20" coordorigin="5322,-3024" coordsize="10,20" path="m5322,-3005l5331,-3005,5331,-3024,5322,-3024,5322,-3005xe" filled="true" fillcolor="#000000" stroked="false">
                <v:path arrowok="t"/>
                <v:fill type="solid"/>
              </v:shape>
            </v:group>
            <v:group style="position:absolute;left:5322;top:-3005;width:10;height:20" coordorigin="5322,-3005" coordsize="10,20">
              <v:shape style="position:absolute;left:5322;top:-3005;width:10;height:20" coordorigin="5322,-3005" coordsize="10,20" path="m5322,-2986l5331,-2986,5331,-3005,5322,-3005,5322,-2986xe" filled="true" fillcolor="#000000" stroked="false">
                <v:path arrowok="t"/>
                <v:fill type="solid"/>
              </v:shape>
            </v:group>
            <v:group style="position:absolute;left:5322;top:-2986;width:10;height:20" coordorigin="5322,-2986" coordsize="10,20">
              <v:shape style="position:absolute;left:5322;top:-2986;width:10;height:20" coordorigin="5322,-2986" coordsize="10,20" path="m5322,-2967l5331,-2967,5331,-2986,5322,-2986,5322,-2967xe" filled="true" fillcolor="#000000" stroked="false">
                <v:path arrowok="t"/>
                <v:fill type="solid"/>
              </v:shape>
            </v:group>
            <v:group style="position:absolute;left:5322;top:-2967;width:10;height:20" coordorigin="5322,-2967" coordsize="10,20">
              <v:shape style="position:absolute;left:5322;top:-2967;width:10;height:20" coordorigin="5322,-2967" coordsize="10,20" path="m5322,-2947l5331,-2947,5331,-2967,5322,-2967,5322,-2947xe" filled="true" fillcolor="#000000" stroked="false">
                <v:path arrowok="t"/>
                <v:fill type="solid"/>
              </v:shape>
            </v:group>
            <v:group style="position:absolute;left:5322;top:-2947;width:10;height:20" coordorigin="5322,-2947" coordsize="10,20">
              <v:shape style="position:absolute;left:5322;top:-2947;width:10;height:20" coordorigin="5322,-2947" coordsize="10,20" path="m5322,-2928l5331,-2928,5331,-2947,5322,-2947,5322,-2928xe" filled="true" fillcolor="#000000" stroked="false">
                <v:path arrowok="t"/>
                <v:fill type="solid"/>
              </v:shape>
            </v:group>
            <v:group style="position:absolute;left:5322;top:-2928;width:10;height:20" coordorigin="5322,-2928" coordsize="10,20">
              <v:shape style="position:absolute;left:5322;top:-2928;width:10;height:20" coordorigin="5322,-2928" coordsize="10,20" path="m5322,-2909l5331,-2909,5331,-2928,5322,-2928,5322,-2909xe" filled="true" fillcolor="#000000" stroked="false">
                <v:path arrowok="t"/>
                <v:fill type="solid"/>
              </v:shape>
            </v:group>
            <v:group style="position:absolute;left:5322;top:-2909;width:10;height:20" coordorigin="5322,-2909" coordsize="10,20">
              <v:shape style="position:absolute;left:5322;top:-2909;width:10;height:20" coordorigin="5322,-2909" coordsize="10,20" path="m5322,-2890l5331,-2890,5331,-2909,5322,-2909,5322,-2890xe" filled="true" fillcolor="#000000" stroked="false">
                <v:path arrowok="t"/>
                <v:fill type="solid"/>
              </v:shape>
            </v:group>
            <v:group style="position:absolute;left:5322;top:-2890;width:10;height:20" coordorigin="5322,-2890" coordsize="10,20">
              <v:shape style="position:absolute;left:5322;top:-2890;width:10;height:20" coordorigin="5322,-2890" coordsize="10,20" path="m5322,-2871l5331,-2871,5331,-2890,5322,-2890,5322,-2871xe" filled="true" fillcolor="#000000" stroked="false">
                <v:path arrowok="t"/>
                <v:fill type="solid"/>
              </v:shape>
            </v:group>
            <v:group style="position:absolute;left:5322;top:-2871;width:10;height:20" coordorigin="5322,-2871" coordsize="10,20">
              <v:shape style="position:absolute;left:5322;top:-2871;width:10;height:20" coordorigin="5322,-2871" coordsize="10,20" path="m5322,-2851l5331,-2851,5331,-2871,5322,-2871,5322,-2851xe" filled="true" fillcolor="#000000" stroked="false">
                <v:path arrowok="t"/>
                <v:fill type="solid"/>
              </v:shape>
            </v:group>
            <v:group style="position:absolute;left:5322;top:-2851;width:10;height:20" coordorigin="5322,-2851" coordsize="10,20">
              <v:shape style="position:absolute;left:5322;top:-2851;width:10;height:20" coordorigin="5322,-2851" coordsize="10,20" path="m5322,-2832l5331,-2832,5331,-2851,5322,-2851,5322,-2832xe" filled="true" fillcolor="#000000" stroked="false">
                <v:path arrowok="t"/>
                <v:fill type="solid"/>
              </v:shape>
            </v:group>
            <v:group style="position:absolute;left:5322;top:-2832;width:10;height:20" coordorigin="5322,-2832" coordsize="10,20">
              <v:shape style="position:absolute;left:5322;top:-2832;width:10;height:20" coordorigin="5322,-2832" coordsize="10,20" path="m5322,-2813l5331,-2813,5331,-2832,5322,-2832,5322,-2813xe" filled="true" fillcolor="#000000" stroked="false">
                <v:path arrowok="t"/>
                <v:fill type="solid"/>
              </v:shape>
            </v:group>
            <v:group style="position:absolute;left:5322;top:-2813;width:10;height:20" coordorigin="5322,-2813" coordsize="10,20">
              <v:shape style="position:absolute;left:5322;top:-2813;width:10;height:20" coordorigin="5322,-2813" coordsize="10,20" path="m5322,-2794l5331,-2794,5331,-2813,5322,-2813,5322,-2794xe" filled="true" fillcolor="#000000" stroked="false">
                <v:path arrowok="t"/>
                <v:fill type="solid"/>
              </v:shape>
            </v:group>
            <v:group style="position:absolute;left:5322;top:-2794;width:10;height:20" coordorigin="5322,-2794" coordsize="10,20">
              <v:shape style="position:absolute;left:5322;top:-2794;width:10;height:20" coordorigin="5322,-2794" coordsize="10,20" path="m5322,-2775l5331,-2775,5331,-2794,5322,-2794,5322,-2775xe" filled="true" fillcolor="#000000" stroked="false">
                <v:path arrowok="t"/>
                <v:fill type="solid"/>
              </v:shape>
            </v:group>
            <v:group style="position:absolute;left:5322;top:-2775;width:10;height:20" coordorigin="5322,-2775" coordsize="10,20">
              <v:shape style="position:absolute;left:5322;top:-2775;width:10;height:20" coordorigin="5322,-2775" coordsize="10,20" path="m5322,-2755l5331,-2755,5331,-2775,5322,-2775,5322,-2755xe" filled="true" fillcolor="#000000" stroked="false">
                <v:path arrowok="t"/>
                <v:fill type="solid"/>
              </v:shape>
            </v:group>
            <v:group style="position:absolute;left:5322;top:-2755;width:10;height:20" coordorigin="5322,-2755" coordsize="10,20">
              <v:shape style="position:absolute;left:5322;top:-2755;width:10;height:20" coordorigin="5322,-2755" coordsize="10,20" path="m5322,-2736l5331,-2736,5331,-2755,5322,-2755,5322,-2736xe" filled="true" fillcolor="#000000" stroked="false">
                <v:path arrowok="t"/>
                <v:fill type="solid"/>
              </v:shape>
            </v:group>
            <v:group style="position:absolute;left:5322;top:-2736;width:10;height:20" coordorigin="5322,-2736" coordsize="10,20">
              <v:shape style="position:absolute;left:5322;top:-2736;width:10;height:20" coordorigin="5322,-2736" coordsize="10,20" path="m5322,-2717l5331,-2717,5331,-2736,5322,-2736,5322,-2717xe" filled="true" fillcolor="#000000" stroked="false">
                <v:path arrowok="t"/>
                <v:fill type="solid"/>
              </v:shape>
            </v:group>
            <v:group style="position:absolute;left:5322;top:-2717;width:10;height:20" coordorigin="5322,-2717" coordsize="10,20">
              <v:shape style="position:absolute;left:5322;top:-2717;width:10;height:20" coordorigin="5322,-2717" coordsize="10,20" path="m5322,-2698l5331,-2698,5331,-2717,5322,-2717,5322,-2698xe" filled="true" fillcolor="#000000" stroked="false">
                <v:path arrowok="t"/>
                <v:fill type="solid"/>
              </v:shape>
            </v:group>
            <v:group style="position:absolute;left:5322;top:-2698;width:10;height:20" coordorigin="5322,-2698" coordsize="10,20">
              <v:shape style="position:absolute;left:5322;top:-2698;width:10;height:20" coordorigin="5322,-2698" coordsize="10,20" path="m5322,-2679l5331,-2679,5331,-2698,5322,-2698,5322,-2679xe" filled="true" fillcolor="#000000" stroked="false">
                <v:path arrowok="t"/>
                <v:fill type="solid"/>
              </v:shape>
            </v:group>
            <v:group style="position:absolute;left:5322;top:-2679;width:10;height:20" coordorigin="5322,-2679" coordsize="10,20">
              <v:shape style="position:absolute;left:5322;top:-2679;width:10;height:20" coordorigin="5322,-2679" coordsize="10,20" path="m5322,-2659l5331,-2659,5331,-2679,5322,-2679,5322,-2659xe" filled="true" fillcolor="#000000" stroked="false">
                <v:path arrowok="t"/>
                <v:fill type="solid"/>
              </v:shape>
            </v:group>
            <v:group style="position:absolute;left:5322;top:-2659;width:10;height:20" coordorigin="5322,-2659" coordsize="10,20">
              <v:shape style="position:absolute;left:5322;top:-2659;width:10;height:20" coordorigin="5322,-2659" coordsize="10,20" path="m5322,-2640l5331,-2640,5331,-2659,5322,-2659,5322,-2640xe" filled="true" fillcolor="#000000" stroked="false">
                <v:path arrowok="t"/>
                <v:fill type="solid"/>
              </v:shape>
            </v:group>
            <v:group style="position:absolute;left:5322;top:-2640;width:10;height:20" coordorigin="5322,-2640" coordsize="10,20">
              <v:shape style="position:absolute;left:5322;top:-2640;width:10;height:20" coordorigin="5322,-2640" coordsize="10,20" path="m5322,-2621l5331,-2621,5331,-2640,5322,-2640,5322,-2621xe" filled="true" fillcolor="#000000" stroked="false">
                <v:path arrowok="t"/>
                <v:fill type="solid"/>
              </v:shape>
            </v:group>
            <v:group style="position:absolute;left:5322;top:-2621;width:10;height:20" coordorigin="5322,-2621" coordsize="10,20">
              <v:shape style="position:absolute;left:5322;top:-2621;width:10;height:20" coordorigin="5322,-2621" coordsize="10,20" path="m5322,-2602l5331,-2602,5331,-2621,5322,-2621,5322,-2602xe" filled="true" fillcolor="#000000" stroked="false">
                <v:path arrowok="t"/>
                <v:fill type="solid"/>
              </v:shape>
            </v:group>
            <v:group style="position:absolute;left:5322;top:-2602;width:10;height:20" coordorigin="5322,-2602" coordsize="10,20">
              <v:shape style="position:absolute;left:5322;top:-2602;width:10;height:20" coordorigin="5322,-2602" coordsize="10,20" path="m5322,-2583l5331,-2583,5331,-2602,5322,-2602,5322,-2583xe" filled="true" fillcolor="#000000" stroked="false">
                <v:path arrowok="t"/>
                <v:fill type="solid"/>
              </v:shape>
            </v:group>
            <v:group style="position:absolute;left:5322;top:-2583;width:10;height:20" coordorigin="5322,-2583" coordsize="10,20">
              <v:shape style="position:absolute;left:5322;top:-2583;width:10;height:20" coordorigin="5322,-2583" coordsize="10,20" path="m5322,-2563l5331,-2563,5331,-2583,5322,-2583,5322,-2563xe" filled="true" fillcolor="#000000" stroked="false">
                <v:path arrowok="t"/>
                <v:fill type="solid"/>
              </v:shape>
              <v:shape style="position:absolute;left:5322;top:-2544;width:10;height:5" type="#_x0000_t75" stroked="false">
                <v:imagedata r:id="rId310" o:title=""/>
              </v:shape>
            </v:group>
            <v:group style="position:absolute;left:6796;top:-3197;width:10;height:20" coordorigin="6796,-3197" coordsize="10,20">
              <v:shape style="position:absolute;left:6796;top:-3197;width:10;height:20" coordorigin="6796,-3197" coordsize="10,20" path="m6796,-3178l6805,-3178,6805,-3197,6796,-3197,6796,-3178xe" filled="true" fillcolor="#000000" stroked="false">
                <v:path arrowok="t"/>
                <v:fill type="solid"/>
              </v:shape>
            </v:group>
            <v:group style="position:absolute;left:6796;top:-3178;width:10;height:20" coordorigin="6796,-3178" coordsize="10,20">
              <v:shape style="position:absolute;left:6796;top:-3178;width:10;height:20" coordorigin="6796,-3178" coordsize="10,20" path="m6796,-3159l6805,-3159,6805,-3178,6796,-3178,6796,-3159xe" filled="true" fillcolor="#000000" stroked="false">
                <v:path arrowok="t"/>
                <v:fill type="solid"/>
              </v:shape>
            </v:group>
            <v:group style="position:absolute;left:6796;top:-3159;width:10;height:20" coordorigin="6796,-3159" coordsize="10,20">
              <v:shape style="position:absolute;left:6796;top:-3159;width:10;height:20" coordorigin="6796,-3159" coordsize="10,20" path="m6796,-3139l6805,-3139,6805,-3159,6796,-3159,6796,-3139xe" filled="true" fillcolor="#000000" stroked="false">
                <v:path arrowok="t"/>
                <v:fill type="solid"/>
              </v:shape>
            </v:group>
            <v:group style="position:absolute;left:6796;top:-3139;width:10;height:20" coordorigin="6796,-3139" coordsize="10,20">
              <v:shape style="position:absolute;left:6796;top:-3139;width:10;height:20" coordorigin="6796,-3139" coordsize="10,20" path="m6796,-3120l6805,-3120,6805,-3139,6796,-3139,6796,-3120xe" filled="true" fillcolor="#000000" stroked="false">
                <v:path arrowok="t"/>
                <v:fill type="solid"/>
              </v:shape>
            </v:group>
            <v:group style="position:absolute;left:6796;top:-3120;width:10;height:20" coordorigin="6796,-3120" coordsize="10,20">
              <v:shape style="position:absolute;left:6796;top:-3120;width:10;height:20" coordorigin="6796,-3120" coordsize="10,20" path="m6796,-3101l6805,-3101,6805,-3120,6796,-3120,6796,-3101xe" filled="true" fillcolor="#000000" stroked="false">
                <v:path arrowok="t"/>
                <v:fill type="solid"/>
              </v:shape>
            </v:group>
            <v:group style="position:absolute;left:6796;top:-3101;width:10;height:20" coordorigin="6796,-3101" coordsize="10,20">
              <v:shape style="position:absolute;left:6796;top:-3101;width:10;height:20" coordorigin="6796,-3101" coordsize="10,20" path="m6796,-3082l6805,-3082,6805,-3101,6796,-3101,6796,-3082xe" filled="true" fillcolor="#000000" stroked="false">
                <v:path arrowok="t"/>
                <v:fill type="solid"/>
              </v:shape>
            </v:group>
            <v:group style="position:absolute;left:6796;top:-3082;width:10;height:20" coordorigin="6796,-3082" coordsize="10,20">
              <v:shape style="position:absolute;left:6796;top:-3082;width:10;height:20" coordorigin="6796,-3082" coordsize="10,20" path="m6796,-3063l6805,-3063,6805,-3082,6796,-3082,6796,-3063xe" filled="true" fillcolor="#000000" stroked="false">
                <v:path arrowok="t"/>
                <v:fill type="solid"/>
              </v:shape>
            </v:group>
            <v:group style="position:absolute;left:6796;top:-3063;width:10;height:20" coordorigin="6796,-3063" coordsize="10,20">
              <v:shape style="position:absolute;left:6796;top:-3063;width:10;height:20" coordorigin="6796,-3063" coordsize="10,20" path="m6796,-3043l6805,-3043,6805,-3063,6796,-3063,6796,-3043xe" filled="true" fillcolor="#000000" stroked="false">
                <v:path arrowok="t"/>
                <v:fill type="solid"/>
              </v:shape>
            </v:group>
            <v:group style="position:absolute;left:6796;top:-3043;width:10;height:20" coordorigin="6796,-3043" coordsize="10,20">
              <v:shape style="position:absolute;left:6796;top:-3043;width:10;height:20" coordorigin="6796,-3043" coordsize="10,20" path="m6796,-3024l6805,-3024,6805,-3043,6796,-3043,6796,-3024xe" filled="true" fillcolor="#000000" stroked="false">
                <v:path arrowok="t"/>
                <v:fill type="solid"/>
              </v:shape>
            </v:group>
            <v:group style="position:absolute;left:6796;top:-3024;width:10;height:20" coordorigin="6796,-3024" coordsize="10,20">
              <v:shape style="position:absolute;left:6796;top:-3024;width:10;height:20" coordorigin="6796,-3024" coordsize="10,20" path="m6796,-3005l6805,-3005,6805,-3024,6796,-3024,6796,-3005xe" filled="true" fillcolor="#000000" stroked="false">
                <v:path arrowok="t"/>
                <v:fill type="solid"/>
              </v:shape>
            </v:group>
            <v:group style="position:absolute;left:6796;top:-3005;width:10;height:20" coordorigin="6796,-3005" coordsize="10,20">
              <v:shape style="position:absolute;left:6796;top:-3005;width:10;height:20" coordorigin="6796,-3005" coordsize="10,20" path="m6796,-2986l6805,-2986,6805,-3005,6796,-3005,6796,-2986xe" filled="true" fillcolor="#000000" stroked="false">
                <v:path arrowok="t"/>
                <v:fill type="solid"/>
              </v:shape>
            </v:group>
            <v:group style="position:absolute;left:6796;top:-2986;width:10;height:20" coordorigin="6796,-2986" coordsize="10,20">
              <v:shape style="position:absolute;left:6796;top:-2986;width:10;height:20" coordorigin="6796,-2986" coordsize="10,20" path="m6796,-2967l6805,-2967,6805,-2986,6796,-2986,6796,-2967xe" filled="true" fillcolor="#000000" stroked="false">
                <v:path arrowok="t"/>
                <v:fill type="solid"/>
              </v:shape>
            </v:group>
            <v:group style="position:absolute;left:6796;top:-2967;width:10;height:20" coordorigin="6796,-2967" coordsize="10,20">
              <v:shape style="position:absolute;left:6796;top:-2967;width:10;height:20" coordorigin="6796,-2967" coordsize="10,20" path="m6796,-2947l6805,-2947,6805,-2967,6796,-2967,6796,-2947xe" filled="true" fillcolor="#000000" stroked="false">
                <v:path arrowok="t"/>
                <v:fill type="solid"/>
              </v:shape>
            </v:group>
            <v:group style="position:absolute;left:6796;top:-2947;width:10;height:20" coordorigin="6796,-2947" coordsize="10,20">
              <v:shape style="position:absolute;left:6796;top:-2947;width:10;height:20" coordorigin="6796,-2947" coordsize="10,20" path="m6796,-2928l6805,-2928,6805,-2947,6796,-2947,6796,-2928xe" filled="true" fillcolor="#000000" stroked="false">
                <v:path arrowok="t"/>
                <v:fill type="solid"/>
              </v:shape>
            </v:group>
            <v:group style="position:absolute;left:6796;top:-2928;width:10;height:20" coordorigin="6796,-2928" coordsize="10,20">
              <v:shape style="position:absolute;left:6796;top:-2928;width:10;height:20" coordorigin="6796,-2928" coordsize="10,20" path="m6796,-2909l6805,-2909,6805,-2928,6796,-2928,6796,-2909xe" filled="true" fillcolor="#000000" stroked="false">
                <v:path arrowok="t"/>
                <v:fill type="solid"/>
              </v:shape>
            </v:group>
            <v:group style="position:absolute;left:6796;top:-2909;width:10;height:20" coordorigin="6796,-2909" coordsize="10,20">
              <v:shape style="position:absolute;left:6796;top:-2909;width:10;height:20" coordorigin="6796,-2909" coordsize="10,20" path="m6796,-2890l6805,-2890,6805,-2909,6796,-2909,6796,-2890xe" filled="true" fillcolor="#000000" stroked="false">
                <v:path arrowok="t"/>
                <v:fill type="solid"/>
              </v:shape>
            </v:group>
            <v:group style="position:absolute;left:6796;top:-2890;width:10;height:20" coordorigin="6796,-2890" coordsize="10,20">
              <v:shape style="position:absolute;left:6796;top:-2890;width:10;height:20" coordorigin="6796,-2890" coordsize="10,20" path="m6796,-2871l6805,-2871,6805,-2890,6796,-2890,6796,-2871xe" filled="true" fillcolor="#000000" stroked="false">
                <v:path arrowok="t"/>
                <v:fill type="solid"/>
              </v:shape>
            </v:group>
            <v:group style="position:absolute;left:6796;top:-2871;width:10;height:20" coordorigin="6796,-2871" coordsize="10,20">
              <v:shape style="position:absolute;left:6796;top:-2871;width:10;height:20" coordorigin="6796,-2871" coordsize="10,20" path="m6796,-2851l6805,-2851,6805,-2871,6796,-2871,6796,-2851xe" filled="true" fillcolor="#000000" stroked="false">
                <v:path arrowok="t"/>
                <v:fill type="solid"/>
              </v:shape>
            </v:group>
            <v:group style="position:absolute;left:6796;top:-2851;width:10;height:20" coordorigin="6796,-2851" coordsize="10,20">
              <v:shape style="position:absolute;left:6796;top:-2851;width:10;height:20" coordorigin="6796,-2851" coordsize="10,20" path="m6796,-2832l6805,-2832,6805,-2851,6796,-2851,6796,-2832xe" filled="true" fillcolor="#000000" stroked="false">
                <v:path arrowok="t"/>
                <v:fill type="solid"/>
              </v:shape>
            </v:group>
            <v:group style="position:absolute;left:6796;top:-2832;width:10;height:20" coordorigin="6796,-2832" coordsize="10,20">
              <v:shape style="position:absolute;left:6796;top:-2832;width:10;height:20" coordorigin="6796,-2832" coordsize="10,20" path="m6796,-2813l6805,-2813,6805,-2832,6796,-2832,6796,-2813xe" filled="true" fillcolor="#000000" stroked="false">
                <v:path arrowok="t"/>
                <v:fill type="solid"/>
              </v:shape>
            </v:group>
            <v:group style="position:absolute;left:6796;top:-2813;width:10;height:20" coordorigin="6796,-2813" coordsize="10,20">
              <v:shape style="position:absolute;left:6796;top:-2813;width:10;height:20" coordorigin="6796,-2813" coordsize="10,20" path="m6796,-2794l6805,-2794,6805,-2813,6796,-2813,6796,-2794xe" filled="true" fillcolor="#000000" stroked="false">
                <v:path arrowok="t"/>
                <v:fill type="solid"/>
              </v:shape>
            </v:group>
            <v:group style="position:absolute;left:6796;top:-2794;width:10;height:20" coordorigin="6796,-2794" coordsize="10,20">
              <v:shape style="position:absolute;left:6796;top:-2794;width:10;height:20" coordorigin="6796,-2794" coordsize="10,20" path="m6796,-2775l6805,-2775,6805,-2794,6796,-2794,6796,-2775xe" filled="true" fillcolor="#000000" stroked="false">
                <v:path arrowok="t"/>
                <v:fill type="solid"/>
              </v:shape>
            </v:group>
            <v:group style="position:absolute;left:6796;top:-2775;width:10;height:20" coordorigin="6796,-2775" coordsize="10,20">
              <v:shape style="position:absolute;left:6796;top:-2775;width:10;height:20" coordorigin="6796,-2775" coordsize="10,20" path="m6796,-2755l6805,-2755,6805,-2775,6796,-2775,6796,-2755xe" filled="true" fillcolor="#000000" stroked="false">
                <v:path arrowok="t"/>
                <v:fill type="solid"/>
              </v:shape>
            </v:group>
            <v:group style="position:absolute;left:6796;top:-2755;width:10;height:20" coordorigin="6796,-2755" coordsize="10,20">
              <v:shape style="position:absolute;left:6796;top:-2755;width:10;height:20" coordorigin="6796,-2755" coordsize="10,20" path="m6796,-2736l6805,-2736,6805,-2755,6796,-2755,6796,-2736xe" filled="true" fillcolor="#000000" stroked="false">
                <v:path arrowok="t"/>
                <v:fill type="solid"/>
              </v:shape>
            </v:group>
            <v:group style="position:absolute;left:6796;top:-2736;width:10;height:20" coordorigin="6796,-2736" coordsize="10,20">
              <v:shape style="position:absolute;left:6796;top:-2736;width:10;height:20" coordorigin="6796,-2736" coordsize="10,20" path="m6796,-2717l6805,-2717,6805,-2736,6796,-2736,6796,-2717xe" filled="true" fillcolor="#000000" stroked="false">
                <v:path arrowok="t"/>
                <v:fill type="solid"/>
              </v:shape>
            </v:group>
            <v:group style="position:absolute;left:6796;top:-2717;width:10;height:20" coordorigin="6796,-2717" coordsize="10,20">
              <v:shape style="position:absolute;left:6796;top:-2717;width:10;height:20" coordorigin="6796,-2717" coordsize="10,20" path="m6796,-2698l6805,-2698,6805,-2717,6796,-2717,6796,-2698xe" filled="true" fillcolor="#000000" stroked="false">
                <v:path arrowok="t"/>
                <v:fill type="solid"/>
              </v:shape>
            </v:group>
            <v:group style="position:absolute;left:6796;top:-2698;width:10;height:20" coordorigin="6796,-2698" coordsize="10,20">
              <v:shape style="position:absolute;left:6796;top:-2698;width:10;height:20" coordorigin="6796,-2698" coordsize="10,20" path="m6796,-2679l6805,-2679,6805,-2698,6796,-2698,6796,-2679xe" filled="true" fillcolor="#000000" stroked="false">
                <v:path arrowok="t"/>
                <v:fill type="solid"/>
              </v:shape>
            </v:group>
            <v:group style="position:absolute;left:6796;top:-2679;width:10;height:20" coordorigin="6796,-2679" coordsize="10,20">
              <v:shape style="position:absolute;left:6796;top:-2679;width:10;height:20" coordorigin="6796,-2679" coordsize="10,20" path="m6796,-2659l6805,-2659,6805,-2679,6796,-2679,6796,-2659xe" filled="true" fillcolor="#000000" stroked="false">
                <v:path arrowok="t"/>
                <v:fill type="solid"/>
              </v:shape>
            </v:group>
            <v:group style="position:absolute;left:6796;top:-2659;width:10;height:20" coordorigin="6796,-2659" coordsize="10,20">
              <v:shape style="position:absolute;left:6796;top:-2659;width:10;height:20" coordorigin="6796,-2659" coordsize="10,20" path="m6796,-2640l6805,-2640,6805,-2659,6796,-2659,6796,-2640xe" filled="true" fillcolor="#000000" stroked="false">
                <v:path arrowok="t"/>
                <v:fill type="solid"/>
              </v:shape>
            </v:group>
            <v:group style="position:absolute;left:6796;top:-2640;width:10;height:20" coordorigin="6796,-2640" coordsize="10,20">
              <v:shape style="position:absolute;left:6796;top:-2640;width:10;height:20" coordorigin="6796,-2640" coordsize="10,20" path="m6796,-2621l6805,-2621,6805,-2640,6796,-2640,6796,-2621xe" filled="true" fillcolor="#000000" stroked="false">
                <v:path arrowok="t"/>
                <v:fill type="solid"/>
              </v:shape>
            </v:group>
            <v:group style="position:absolute;left:6796;top:-2621;width:10;height:20" coordorigin="6796,-2621" coordsize="10,20">
              <v:shape style="position:absolute;left:6796;top:-2621;width:10;height:20" coordorigin="6796,-2621" coordsize="10,20" path="m6796,-2602l6805,-2602,6805,-2621,6796,-2621,6796,-2602xe" filled="true" fillcolor="#000000" stroked="false">
                <v:path arrowok="t"/>
                <v:fill type="solid"/>
              </v:shape>
            </v:group>
            <v:group style="position:absolute;left:6796;top:-2602;width:10;height:20" coordorigin="6796,-2602" coordsize="10,20">
              <v:shape style="position:absolute;left:6796;top:-2602;width:10;height:20" coordorigin="6796,-2602" coordsize="10,20" path="m6796,-2583l6805,-2583,6805,-2602,6796,-2602,6796,-2583xe" filled="true" fillcolor="#000000" stroked="false">
                <v:path arrowok="t"/>
                <v:fill type="solid"/>
              </v:shape>
            </v:group>
            <v:group style="position:absolute;left:6796;top:-2583;width:10;height:20" coordorigin="6796,-2583" coordsize="10,20">
              <v:shape style="position:absolute;left:6796;top:-2583;width:10;height:20" coordorigin="6796,-2583" coordsize="10,20" path="m6796,-2563l6805,-2563,6805,-2583,6796,-2583,6796,-2563xe" filled="true" fillcolor="#000000" stroked="false">
                <v:path arrowok="t"/>
                <v:fill type="solid"/>
              </v:shape>
              <v:shape style="position:absolute;left:6796;top:-2544;width:10;height:5" type="#_x0000_t75" stroked="false">
                <v:imagedata r:id="rId310" o:title=""/>
              </v:shape>
            </v:group>
            <v:group style="position:absolute;left:8281;top:-3197;width:10;height:20" coordorigin="8281,-3197" coordsize="10,20">
              <v:shape style="position:absolute;left:8281;top:-3197;width:10;height:20" coordorigin="8281,-3197" coordsize="10,20" path="m8281,-3178l8291,-3178,8291,-3197,8281,-3197,8281,-3178xe" filled="true" fillcolor="#000000" stroked="false">
                <v:path arrowok="t"/>
                <v:fill type="solid"/>
              </v:shape>
            </v:group>
            <v:group style="position:absolute;left:8281;top:-3178;width:10;height:20" coordorigin="8281,-3178" coordsize="10,20">
              <v:shape style="position:absolute;left:8281;top:-3178;width:10;height:20" coordorigin="8281,-3178" coordsize="10,20" path="m8281,-3159l8291,-3159,8291,-3178,8281,-3178,8281,-3159xe" filled="true" fillcolor="#000000" stroked="false">
                <v:path arrowok="t"/>
                <v:fill type="solid"/>
              </v:shape>
            </v:group>
            <v:group style="position:absolute;left:8281;top:-3159;width:10;height:20" coordorigin="8281,-3159" coordsize="10,20">
              <v:shape style="position:absolute;left:8281;top:-3159;width:10;height:20" coordorigin="8281,-3159" coordsize="10,20" path="m8281,-3139l8291,-3139,8291,-3159,8281,-3159,8281,-3139xe" filled="true" fillcolor="#000000" stroked="false">
                <v:path arrowok="t"/>
                <v:fill type="solid"/>
              </v:shape>
            </v:group>
            <v:group style="position:absolute;left:8281;top:-3139;width:10;height:20" coordorigin="8281,-3139" coordsize="10,20">
              <v:shape style="position:absolute;left:8281;top:-3139;width:10;height:20" coordorigin="8281,-3139" coordsize="10,20" path="m8281,-3120l8291,-3120,8291,-3139,8281,-3139,8281,-3120xe" filled="true" fillcolor="#000000" stroked="false">
                <v:path arrowok="t"/>
                <v:fill type="solid"/>
              </v:shape>
            </v:group>
            <v:group style="position:absolute;left:8281;top:-3120;width:10;height:20" coordorigin="8281,-3120" coordsize="10,20">
              <v:shape style="position:absolute;left:8281;top:-3120;width:10;height:20" coordorigin="8281,-3120" coordsize="10,20" path="m8281,-3101l8291,-3101,8291,-3120,8281,-3120,8281,-3101xe" filled="true" fillcolor="#000000" stroked="false">
                <v:path arrowok="t"/>
                <v:fill type="solid"/>
              </v:shape>
            </v:group>
            <v:group style="position:absolute;left:8281;top:-3101;width:10;height:20" coordorigin="8281,-3101" coordsize="10,20">
              <v:shape style="position:absolute;left:8281;top:-3101;width:10;height:20" coordorigin="8281,-3101" coordsize="10,20" path="m8281,-3082l8291,-3082,8291,-3101,8281,-3101,8281,-3082xe" filled="true" fillcolor="#000000" stroked="false">
                <v:path arrowok="t"/>
                <v:fill type="solid"/>
              </v:shape>
            </v:group>
            <v:group style="position:absolute;left:8281;top:-3082;width:10;height:20" coordorigin="8281,-3082" coordsize="10,20">
              <v:shape style="position:absolute;left:8281;top:-3082;width:10;height:20" coordorigin="8281,-3082" coordsize="10,20" path="m8281,-3063l8291,-3063,8291,-3082,8281,-3082,8281,-3063xe" filled="true" fillcolor="#000000" stroked="false">
                <v:path arrowok="t"/>
                <v:fill type="solid"/>
              </v:shape>
            </v:group>
            <v:group style="position:absolute;left:8281;top:-3063;width:10;height:20" coordorigin="8281,-3063" coordsize="10,20">
              <v:shape style="position:absolute;left:8281;top:-3063;width:10;height:20" coordorigin="8281,-3063" coordsize="10,20" path="m8281,-3043l8291,-3043,8291,-3063,8281,-3063,8281,-3043xe" filled="true" fillcolor="#000000" stroked="false">
                <v:path arrowok="t"/>
                <v:fill type="solid"/>
              </v:shape>
            </v:group>
            <v:group style="position:absolute;left:8281;top:-3043;width:10;height:20" coordorigin="8281,-3043" coordsize="10,20">
              <v:shape style="position:absolute;left:8281;top:-3043;width:10;height:20" coordorigin="8281,-3043" coordsize="10,20" path="m8281,-3024l8291,-3024,8291,-3043,8281,-3043,8281,-3024xe" filled="true" fillcolor="#000000" stroked="false">
                <v:path arrowok="t"/>
                <v:fill type="solid"/>
              </v:shape>
            </v:group>
            <v:group style="position:absolute;left:8281;top:-3024;width:10;height:20" coordorigin="8281,-3024" coordsize="10,20">
              <v:shape style="position:absolute;left:8281;top:-3024;width:10;height:20" coordorigin="8281,-3024" coordsize="10,20" path="m8281,-3005l8291,-3005,8291,-3024,8281,-3024,8281,-3005xe" filled="true" fillcolor="#000000" stroked="false">
                <v:path arrowok="t"/>
                <v:fill type="solid"/>
              </v:shape>
            </v:group>
            <v:group style="position:absolute;left:8281;top:-3005;width:10;height:20" coordorigin="8281,-3005" coordsize="10,20">
              <v:shape style="position:absolute;left:8281;top:-3005;width:10;height:20" coordorigin="8281,-3005" coordsize="10,20" path="m8281,-2986l8291,-2986,8291,-3005,8281,-3005,8281,-2986xe" filled="true" fillcolor="#000000" stroked="false">
                <v:path arrowok="t"/>
                <v:fill type="solid"/>
              </v:shape>
            </v:group>
            <v:group style="position:absolute;left:8281;top:-2986;width:10;height:20" coordorigin="8281,-2986" coordsize="10,20">
              <v:shape style="position:absolute;left:8281;top:-2986;width:10;height:20" coordorigin="8281,-2986" coordsize="10,20" path="m8281,-2967l8291,-2967,8291,-2986,8281,-2986,8281,-2967xe" filled="true" fillcolor="#000000" stroked="false">
                <v:path arrowok="t"/>
                <v:fill type="solid"/>
              </v:shape>
            </v:group>
            <v:group style="position:absolute;left:8281;top:-2967;width:10;height:20" coordorigin="8281,-2967" coordsize="10,20">
              <v:shape style="position:absolute;left:8281;top:-2967;width:10;height:20" coordorigin="8281,-2967" coordsize="10,20" path="m8281,-2947l8291,-2947,8291,-2967,8281,-2967,8281,-2947xe" filled="true" fillcolor="#000000" stroked="false">
                <v:path arrowok="t"/>
                <v:fill type="solid"/>
              </v:shape>
            </v:group>
            <v:group style="position:absolute;left:8281;top:-2947;width:10;height:20" coordorigin="8281,-2947" coordsize="10,20">
              <v:shape style="position:absolute;left:8281;top:-2947;width:10;height:20" coordorigin="8281,-2947" coordsize="10,20" path="m8281,-2928l8291,-2928,8291,-2947,8281,-2947,8281,-2928xe" filled="true" fillcolor="#000000" stroked="false">
                <v:path arrowok="t"/>
                <v:fill type="solid"/>
              </v:shape>
            </v:group>
            <v:group style="position:absolute;left:8281;top:-2928;width:10;height:20" coordorigin="8281,-2928" coordsize="10,20">
              <v:shape style="position:absolute;left:8281;top:-2928;width:10;height:20" coordorigin="8281,-2928" coordsize="10,20" path="m8281,-2909l8291,-2909,8291,-2928,8281,-2928,8281,-2909xe" filled="true" fillcolor="#000000" stroked="false">
                <v:path arrowok="t"/>
                <v:fill type="solid"/>
              </v:shape>
            </v:group>
            <v:group style="position:absolute;left:8281;top:-2909;width:10;height:20" coordorigin="8281,-2909" coordsize="10,20">
              <v:shape style="position:absolute;left:8281;top:-2909;width:10;height:20" coordorigin="8281,-2909" coordsize="10,20" path="m8281,-2890l8291,-2890,8291,-2909,8281,-2909,8281,-2890xe" filled="true" fillcolor="#000000" stroked="false">
                <v:path arrowok="t"/>
                <v:fill type="solid"/>
              </v:shape>
            </v:group>
            <v:group style="position:absolute;left:8281;top:-2890;width:10;height:20" coordorigin="8281,-2890" coordsize="10,20">
              <v:shape style="position:absolute;left:8281;top:-2890;width:10;height:20" coordorigin="8281,-2890" coordsize="10,20" path="m8281,-2871l8291,-2871,8291,-2890,8281,-2890,8281,-2871xe" filled="true" fillcolor="#000000" stroked="false">
                <v:path arrowok="t"/>
                <v:fill type="solid"/>
              </v:shape>
            </v:group>
            <v:group style="position:absolute;left:8281;top:-2871;width:10;height:20" coordorigin="8281,-2871" coordsize="10,20">
              <v:shape style="position:absolute;left:8281;top:-2871;width:10;height:20" coordorigin="8281,-2871" coordsize="10,20" path="m8281,-2851l8291,-2851,8291,-2871,8281,-2871,8281,-2851xe" filled="true" fillcolor="#000000" stroked="false">
                <v:path arrowok="t"/>
                <v:fill type="solid"/>
              </v:shape>
            </v:group>
            <v:group style="position:absolute;left:8281;top:-2851;width:10;height:20" coordorigin="8281,-2851" coordsize="10,20">
              <v:shape style="position:absolute;left:8281;top:-2851;width:10;height:20" coordorigin="8281,-2851" coordsize="10,20" path="m8281,-2832l8291,-2832,8291,-2851,8281,-2851,8281,-2832xe" filled="true" fillcolor="#000000" stroked="false">
                <v:path arrowok="t"/>
                <v:fill type="solid"/>
              </v:shape>
            </v:group>
            <v:group style="position:absolute;left:8281;top:-2832;width:10;height:20" coordorigin="8281,-2832" coordsize="10,20">
              <v:shape style="position:absolute;left:8281;top:-2832;width:10;height:20" coordorigin="8281,-2832" coordsize="10,20" path="m8281,-2813l8291,-2813,8291,-2832,8281,-2832,8281,-2813xe" filled="true" fillcolor="#000000" stroked="false">
                <v:path arrowok="t"/>
                <v:fill type="solid"/>
              </v:shape>
            </v:group>
            <v:group style="position:absolute;left:8281;top:-2813;width:10;height:20" coordorigin="8281,-2813" coordsize="10,20">
              <v:shape style="position:absolute;left:8281;top:-2813;width:10;height:20" coordorigin="8281,-2813" coordsize="10,20" path="m8281,-2794l8291,-2794,8291,-2813,8281,-2813,8281,-2794xe" filled="true" fillcolor="#000000" stroked="false">
                <v:path arrowok="t"/>
                <v:fill type="solid"/>
              </v:shape>
            </v:group>
            <v:group style="position:absolute;left:8281;top:-2794;width:10;height:20" coordorigin="8281,-2794" coordsize="10,20">
              <v:shape style="position:absolute;left:8281;top:-2794;width:10;height:20" coordorigin="8281,-2794" coordsize="10,20" path="m8281,-2775l8291,-2775,8291,-2794,8281,-2794,8281,-2775xe" filled="true" fillcolor="#000000" stroked="false">
                <v:path arrowok="t"/>
                <v:fill type="solid"/>
              </v:shape>
            </v:group>
            <v:group style="position:absolute;left:8281;top:-2775;width:10;height:20" coordorigin="8281,-2775" coordsize="10,20">
              <v:shape style="position:absolute;left:8281;top:-2775;width:10;height:20" coordorigin="8281,-2775" coordsize="10,20" path="m8281,-2755l8291,-2755,8291,-2775,8281,-2775,8281,-2755xe" filled="true" fillcolor="#000000" stroked="false">
                <v:path arrowok="t"/>
                <v:fill type="solid"/>
              </v:shape>
            </v:group>
            <v:group style="position:absolute;left:8281;top:-2755;width:10;height:20" coordorigin="8281,-2755" coordsize="10,20">
              <v:shape style="position:absolute;left:8281;top:-2755;width:10;height:20" coordorigin="8281,-2755" coordsize="10,20" path="m8281,-2736l8291,-2736,8291,-2755,8281,-2755,8281,-2736xe" filled="true" fillcolor="#000000" stroked="false">
                <v:path arrowok="t"/>
                <v:fill type="solid"/>
              </v:shape>
            </v:group>
            <v:group style="position:absolute;left:8281;top:-2736;width:10;height:20" coordorigin="8281,-2736" coordsize="10,20">
              <v:shape style="position:absolute;left:8281;top:-2736;width:10;height:20" coordorigin="8281,-2736" coordsize="10,20" path="m8281,-2717l8291,-2717,8291,-2736,8281,-2736,8281,-2717xe" filled="true" fillcolor="#000000" stroked="false">
                <v:path arrowok="t"/>
                <v:fill type="solid"/>
              </v:shape>
            </v:group>
            <v:group style="position:absolute;left:8281;top:-2717;width:10;height:20" coordorigin="8281,-2717" coordsize="10,20">
              <v:shape style="position:absolute;left:8281;top:-2717;width:10;height:20" coordorigin="8281,-2717" coordsize="10,20" path="m8281,-2698l8291,-2698,8291,-2717,8281,-2717,8281,-2698xe" filled="true" fillcolor="#000000" stroked="false">
                <v:path arrowok="t"/>
                <v:fill type="solid"/>
              </v:shape>
            </v:group>
            <v:group style="position:absolute;left:8281;top:-2698;width:10;height:20" coordorigin="8281,-2698" coordsize="10,20">
              <v:shape style="position:absolute;left:8281;top:-2698;width:10;height:20" coordorigin="8281,-2698" coordsize="10,20" path="m8281,-2679l8291,-2679,8291,-2698,8281,-2698,8281,-2679xe" filled="true" fillcolor="#000000" stroked="false">
                <v:path arrowok="t"/>
                <v:fill type="solid"/>
              </v:shape>
            </v:group>
            <v:group style="position:absolute;left:8281;top:-2679;width:10;height:20" coordorigin="8281,-2679" coordsize="10,20">
              <v:shape style="position:absolute;left:8281;top:-2679;width:10;height:20" coordorigin="8281,-2679" coordsize="10,20" path="m8281,-2659l8291,-2659,8291,-2679,8281,-2679,8281,-2659xe" filled="true" fillcolor="#000000" stroked="false">
                <v:path arrowok="t"/>
                <v:fill type="solid"/>
              </v:shape>
            </v:group>
            <v:group style="position:absolute;left:8281;top:-2659;width:10;height:20" coordorigin="8281,-2659" coordsize="10,20">
              <v:shape style="position:absolute;left:8281;top:-2659;width:10;height:20" coordorigin="8281,-2659" coordsize="10,20" path="m8281,-2640l8291,-2640,8291,-2659,8281,-2659,8281,-2640xe" filled="true" fillcolor="#000000" stroked="false">
                <v:path arrowok="t"/>
                <v:fill type="solid"/>
              </v:shape>
            </v:group>
            <v:group style="position:absolute;left:8281;top:-2640;width:10;height:20" coordorigin="8281,-2640" coordsize="10,20">
              <v:shape style="position:absolute;left:8281;top:-2640;width:10;height:20" coordorigin="8281,-2640" coordsize="10,20" path="m8281,-2621l8291,-2621,8291,-2640,8281,-2640,8281,-2621xe" filled="true" fillcolor="#000000" stroked="false">
                <v:path arrowok="t"/>
                <v:fill type="solid"/>
              </v:shape>
            </v:group>
            <v:group style="position:absolute;left:8281;top:-2621;width:10;height:20" coordorigin="8281,-2621" coordsize="10,20">
              <v:shape style="position:absolute;left:8281;top:-2621;width:10;height:20" coordorigin="8281,-2621" coordsize="10,20" path="m8281,-2602l8291,-2602,8291,-2621,8281,-2621,8281,-2602xe" filled="true" fillcolor="#000000" stroked="false">
                <v:path arrowok="t"/>
                <v:fill type="solid"/>
              </v:shape>
            </v:group>
            <v:group style="position:absolute;left:8281;top:-2602;width:10;height:20" coordorigin="8281,-2602" coordsize="10,20">
              <v:shape style="position:absolute;left:8281;top:-2602;width:10;height:20" coordorigin="8281,-2602" coordsize="10,20" path="m8281,-2583l8291,-2583,8291,-2602,8281,-2602,8281,-2583xe" filled="true" fillcolor="#000000" stroked="false">
                <v:path arrowok="t"/>
                <v:fill type="solid"/>
              </v:shape>
            </v:group>
            <v:group style="position:absolute;left:8281;top:-2583;width:10;height:20" coordorigin="8281,-2583" coordsize="10,20">
              <v:shape style="position:absolute;left:8281;top:-2583;width:10;height:20" coordorigin="8281,-2583" coordsize="10,20" path="m8281,-2563l8291,-2563,8291,-2583,8281,-2583,8281,-2563xe" filled="true" fillcolor="#000000" stroked="false">
                <v:path arrowok="t"/>
                <v:fill type="solid"/>
              </v:shape>
              <v:shape style="position:absolute;left:8281;top:-2544;width:10;height:5" type="#_x0000_t75" stroked="false">
                <v:imagedata r:id="rId310" o:title=""/>
              </v:shape>
            </v:group>
            <v:group style="position:absolute;left:9876;top:-3197;width:10;height:20" coordorigin="9876,-3197" coordsize="10,20">
              <v:shape style="position:absolute;left:9876;top:-3197;width:10;height:20" coordorigin="9876,-3197" coordsize="10,20" path="m9876,-3178l9885,-3178,9885,-3197,9876,-3197,9876,-3178xe" filled="true" fillcolor="#000000" stroked="false">
                <v:path arrowok="t"/>
                <v:fill type="solid"/>
              </v:shape>
            </v:group>
            <v:group style="position:absolute;left:9876;top:-3178;width:10;height:20" coordorigin="9876,-3178" coordsize="10,20">
              <v:shape style="position:absolute;left:9876;top:-3178;width:10;height:20" coordorigin="9876,-3178" coordsize="10,20" path="m9876,-3159l9885,-3159,9885,-3178,9876,-3178,9876,-3159xe" filled="true" fillcolor="#000000" stroked="false">
                <v:path arrowok="t"/>
                <v:fill type="solid"/>
              </v:shape>
            </v:group>
            <v:group style="position:absolute;left:9876;top:-3159;width:10;height:20" coordorigin="9876,-3159" coordsize="10,20">
              <v:shape style="position:absolute;left:9876;top:-3159;width:10;height:20" coordorigin="9876,-3159" coordsize="10,20" path="m9876,-3139l9885,-3139,9885,-3159,9876,-3159,9876,-3139xe" filled="true" fillcolor="#000000" stroked="false">
                <v:path arrowok="t"/>
                <v:fill type="solid"/>
              </v:shape>
            </v:group>
            <v:group style="position:absolute;left:9876;top:-3139;width:10;height:20" coordorigin="9876,-3139" coordsize="10,20">
              <v:shape style="position:absolute;left:9876;top:-3139;width:10;height:20" coordorigin="9876,-3139" coordsize="10,20" path="m9876,-3120l9885,-3120,9885,-3139,9876,-3139,9876,-3120xe" filled="true" fillcolor="#000000" stroked="false">
                <v:path arrowok="t"/>
                <v:fill type="solid"/>
              </v:shape>
            </v:group>
            <v:group style="position:absolute;left:9876;top:-3120;width:10;height:20" coordorigin="9876,-3120" coordsize="10,20">
              <v:shape style="position:absolute;left:9876;top:-3120;width:10;height:20" coordorigin="9876,-3120" coordsize="10,20" path="m9876,-3101l9885,-3101,9885,-3120,9876,-3120,9876,-3101xe" filled="true" fillcolor="#000000" stroked="false">
                <v:path arrowok="t"/>
                <v:fill type="solid"/>
              </v:shape>
            </v:group>
            <v:group style="position:absolute;left:9876;top:-3101;width:10;height:20" coordorigin="9876,-3101" coordsize="10,20">
              <v:shape style="position:absolute;left:9876;top:-3101;width:10;height:20" coordorigin="9876,-3101" coordsize="10,20" path="m9876,-3082l9885,-3082,9885,-3101,9876,-3101,9876,-3082xe" filled="true" fillcolor="#000000" stroked="false">
                <v:path arrowok="t"/>
                <v:fill type="solid"/>
              </v:shape>
            </v:group>
            <v:group style="position:absolute;left:9876;top:-3082;width:10;height:20" coordorigin="9876,-3082" coordsize="10,20">
              <v:shape style="position:absolute;left:9876;top:-3082;width:10;height:20" coordorigin="9876,-3082" coordsize="10,20" path="m9876,-3063l9885,-3063,9885,-3082,9876,-3082,9876,-3063xe" filled="true" fillcolor="#000000" stroked="false">
                <v:path arrowok="t"/>
                <v:fill type="solid"/>
              </v:shape>
            </v:group>
            <v:group style="position:absolute;left:9876;top:-3063;width:10;height:20" coordorigin="9876,-3063" coordsize="10,20">
              <v:shape style="position:absolute;left:9876;top:-3063;width:10;height:20" coordorigin="9876,-3063" coordsize="10,20" path="m9876,-3043l9885,-3043,9885,-3063,9876,-3063,9876,-3043xe" filled="true" fillcolor="#000000" stroked="false">
                <v:path arrowok="t"/>
                <v:fill type="solid"/>
              </v:shape>
            </v:group>
            <v:group style="position:absolute;left:9876;top:-3043;width:10;height:20" coordorigin="9876,-3043" coordsize="10,20">
              <v:shape style="position:absolute;left:9876;top:-3043;width:10;height:20" coordorigin="9876,-3043" coordsize="10,20" path="m9876,-3024l9885,-3024,9885,-3043,9876,-3043,9876,-3024xe" filled="true" fillcolor="#000000" stroked="false">
                <v:path arrowok="t"/>
                <v:fill type="solid"/>
              </v:shape>
            </v:group>
            <v:group style="position:absolute;left:9876;top:-3024;width:10;height:20" coordorigin="9876,-3024" coordsize="10,20">
              <v:shape style="position:absolute;left:9876;top:-3024;width:10;height:20" coordorigin="9876,-3024" coordsize="10,20" path="m9876,-3005l9885,-3005,9885,-3024,9876,-3024,9876,-3005xe" filled="true" fillcolor="#000000" stroked="false">
                <v:path arrowok="t"/>
                <v:fill type="solid"/>
              </v:shape>
            </v:group>
            <v:group style="position:absolute;left:9876;top:-3005;width:10;height:20" coordorigin="9876,-3005" coordsize="10,20">
              <v:shape style="position:absolute;left:9876;top:-3005;width:10;height:20" coordorigin="9876,-3005" coordsize="10,20" path="m9876,-2986l9885,-2986,9885,-3005,9876,-3005,9876,-2986xe" filled="true" fillcolor="#000000" stroked="false">
                <v:path arrowok="t"/>
                <v:fill type="solid"/>
              </v:shape>
            </v:group>
            <v:group style="position:absolute;left:9876;top:-2986;width:10;height:20" coordorigin="9876,-2986" coordsize="10,20">
              <v:shape style="position:absolute;left:9876;top:-2986;width:10;height:20" coordorigin="9876,-2986" coordsize="10,20" path="m9876,-2967l9885,-2967,9885,-2986,9876,-2986,9876,-2967xe" filled="true" fillcolor="#000000" stroked="false">
                <v:path arrowok="t"/>
                <v:fill type="solid"/>
              </v:shape>
            </v:group>
            <v:group style="position:absolute;left:9876;top:-2967;width:10;height:20" coordorigin="9876,-2967" coordsize="10,20">
              <v:shape style="position:absolute;left:9876;top:-2967;width:10;height:20" coordorigin="9876,-2967" coordsize="10,20" path="m9876,-2947l9885,-2947,9885,-2967,9876,-2967,9876,-2947xe" filled="true" fillcolor="#000000" stroked="false">
                <v:path arrowok="t"/>
                <v:fill type="solid"/>
              </v:shape>
            </v:group>
            <v:group style="position:absolute;left:9876;top:-2947;width:10;height:20" coordorigin="9876,-2947" coordsize="10,20">
              <v:shape style="position:absolute;left:9876;top:-2947;width:10;height:20" coordorigin="9876,-2947" coordsize="10,20" path="m9876,-2928l9885,-2928,9885,-2947,9876,-2947,9876,-2928xe" filled="true" fillcolor="#000000" stroked="false">
                <v:path arrowok="t"/>
                <v:fill type="solid"/>
              </v:shape>
            </v:group>
            <v:group style="position:absolute;left:9876;top:-2928;width:10;height:20" coordorigin="9876,-2928" coordsize="10,20">
              <v:shape style="position:absolute;left:9876;top:-2928;width:10;height:20" coordorigin="9876,-2928" coordsize="10,20" path="m9876,-2909l9885,-2909,9885,-2928,9876,-2928,9876,-2909xe" filled="true" fillcolor="#000000" stroked="false">
                <v:path arrowok="t"/>
                <v:fill type="solid"/>
              </v:shape>
            </v:group>
            <v:group style="position:absolute;left:9876;top:-2909;width:10;height:20" coordorigin="9876,-2909" coordsize="10,20">
              <v:shape style="position:absolute;left:9876;top:-2909;width:10;height:20" coordorigin="9876,-2909" coordsize="10,20" path="m9876,-2890l9885,-2890,9885,-2909,9876,-2909,9876,-2890xe" filled="true" fillcolor="#000000" stroked="false">
                <v:path arrowok="t"/>
                <v:fill type="solid"/>
              </v:shape>
            </v:group>
            <v:group style="position:absolute;left:9876;top:-2890;width:10;height:20" coordorigin="9876,-2890" coordsize="10,20">
              <v:shape style="position:absolute;left:9876;top:-2890;width:10;height:20" coordorigin="9876,-2890" coordsize="10,20" path="m9876,-2871l9885,-2871,9885,-2890,9876,-2890,9876,-2871xe" filled="true" fillcolor="#000000" stroked="false">
                <v:path arrowok="t"/>
                <v:fill type="solid"/>
              </v:shape>
            </v:group>
            <v:group style="position:absolute;left:9876;top:-2871;width:10;height:20" coordorigin="9876,-2871" coordsize="10,20">
              <v:shape style="position:absolute;left:9876;top:-2871;width:10;height:20" coordorigin="9876,-2871" coordsize="10,20" path="m9876,-2851l9885,-2851,9885,-2871,9876,-2871,9876,-2851xe" filled="true" fillcolor="#000000" stroked="false">
                <v:path arrowok="t"/>
                <v:fill type="solid"/>
              </v:shape>
            </v:group>
            <v:group style="position:absolute;left:9876;top:-2851;width:10;height:20" coordorigin="9876,-2851" coordsize="10,20">
              <v:shape style="position:absolute;left:9876;top:-2851;width:10;height:20" coordorigin="9876,-2851" coordsize="10,20" path="m9876,-2832l9885,-2832,9885,-2851,9876,-2851,9876,-2832xe" filled="true" fillcolor="#000000" stroked="false">
                <v:path arrowok="t"/>
                <v:fill type="solid"/>
              </v:shape>
            </v:group>
            <v:group style="position:absolute;left:9876;top:-2832;width:10;height:20" coordorigin="9876,-2832" coordsize="10,20">
              <v:shape style="position:absolute;left:9876;top:-2832;width:10;height:20" coordorigin="9876,-2832" coordsize="10,20" path="m9876,-2813l9885,-2813,9885,-2832,9876,-2832,9876,-2813xe" filled="true" fillcolor="#000000" stroked="false">
                <v:path arrowok="t"/>
                <v:fill type="solid"/>
              </v:shape>
            </v:group>
            <v:group style="position:absolute;left:9876;top:-2813;width:10;height:20" coordorigin="9876,-2813" coordsize="10,20">
              <v:shape style="position:absolute;left:9876;top:-2813;width:10;height:20" coordorigin="9876,-2813" coordsize="10,20" path="m9876,-2794l9885,-2794,9885,-2813,9876,-2813,9876,-2794xe" filled="true" fillcolor="#000000" stroked="false">
                <v:path arrowok="t"/>
                <v:fill type="solid"/>
              </v:shape>
            </v:group>
            <v:group style="position:absolute;left:9876;top:-2794;width:10;height:20" coordorigin="9876,-2794" coordsize="10,20">
              <v:shape style="position:absolute;left:9876;top:-2794;width:10;height:20" coordorigin="9876,-2794" coordsize="10,20" path="m9876,-2775l9885,-2775,9885,-2794,9876,-2794,9876,-2775xe" filled="true" fillcolor="#000000" stroked="false">
                <v:path arrowok="t"/>
                <v:fill type="solid"/>
              </v:shape>
            </v:group>
            <v:group style="position:absolute;left:9876;top:-2775;width:10;height:20" coordorigin="9876,-2775" coordsize="10,20">
              <v:shape style="position:absolute;left:9876;top:-2775;width:10;height:20" coordorigin="9876,-2775" coordsize="10,20" path="m9876,-2755l9885,-2755,9885,-2775,9876,-2775,9876,-2755xe" filled="true" fillcolor="#000000" stroked="false">
                <v:path arrowok="t"/>
                <v:fill type="solid"/>
              </v:shape>
            </v:group>
            <v:group style="position:absolute;left:9876;top:-2755;width:10;height:20" coordorigin="9876,-2755" coordsize="10,20">
              <v:shape style="position:absolute;left:9876;top:-2755;width:10;height:20" coordorigin="9876,-2755" coordsize="10,20" path="m9876,-2736l9885,-2736,9885,-2755,9876,-2755,9876,-2736xe" filled="true" fillcolor="#000000" stroked="false">
                <v:path arrowok="t"/>
                <v:fill type="solid"/>
              </v:shape>
            </v:group>
            <v:group style="position:absolute;left:9876;top:-2736;width:10;height:20" coordorigin="9876,-2736" coordsize="10,20">
              <v:shape style="position:absolute;left:9876;top:-2736;width:10;height:20" coordorigin="9876,-2736" coordsize="10,20" path="m9876,-2717l9885,-2717,9885,-2736,9876,-2736,9876,-2717xe" filled="true" fillcolor="#000000" stroked="false">
                <v:path arrowok="t"/>
                <v:fill type="solid"/>
              </v:shape>
            </v:group>
            <v:group style="position:absolute;left:9876;top:-2717;width:10;height:20" coordorigin="9876,-2717" coordsize="10,20">
              <v:shape style="position:absolute;left:9876;top:-2717;width:10;height:20" coordorigin="9876,-2717" coordsize="10,20" path="m9876,-2698l9885,-2698,9885,-2717,9876,-2717,9876,-2698xe" filled="true" fillcolor="#000000" stroked="false">
                <v:path arrowok="t"/>
                <v:fill type="solid"/>
              </v:shape>
            </v:group>
            <v:group style="position:absolute;left:9876;top:-2698;width:10;height:20" coordorigin="9876,-2698" coordsize="10,20">
              <v:shape style="position:absolute;left:9876;top:-2698;width:10;height:20" coordorigin="9876,-2698" coordsize="10,20" path="m9876,-2679l9885,-2679,9885,-2698,9876,-2698,9876,-2679xe" filled="true" fillcolor="#000000" stroked="false">
                <v:path arrowok="t"/>
                <v:fill type="solid"/>
              </v:shape>
            </v:group>
            <v:group style="position:absolute;left:9876;top:-2679;width:10;height:20" coordorigin="9876,-2679" coordsize="10,20">
              <v:shape style="position:absolute;left:9876;top:-2679;width:10;height:20" coordorigin="9876,-2679" coordsize="10,20" path="m9876,-2659l9885,-2659,9885,-2679,9876,-2679,9876,-2659xe" filled="true" fillcolor="#000000" stroked="false">
                <v:path arrowok="t"/>
                <v:fill type="solid"/>
              </v:shape>
            </v:group>
            <v:group style="position:absolute;left:9876;top:-2659;width:10;height:20" coordorigin="9876,-2659" coordsize="10,20">
              <v:shape style="position:absolute;left:9876;top:-2659;width:10;height:20" coordorigin="9876,-2659" coordsize="10,20" path="m9876,-2640l9885,-2640,9885,-2659,9876,-2659,9876,-2640xe" filled="true" fillcolor="#000000" stroked="false">
                <v:path arrowok="t"/>
                <v:fill type="solid"/>
              </v:shape>
            </v:group>
            <v:group style="position:absolute;left:9876;top:-2640;width:10;height:20" coordorigin="9876,-2640" coordsize="10,20">
              <v:shape style="position:absolute;left:9876;top:-2640;width:10;height:20" coordorigin="9876,-2640" coordsize="10,20" path="m9876,-2621l9885,-2621,9885,-2640,9876,-2640,9876,-2621xe" filled="true" fillcolor="#000000" stroked="false">
                <v:path arrowok="t"/>
                <v:fill type="solid"/>
              </v:shape>
            </v:group>
            <v:group style="position:absolute;left:9876;top:-2621;width:10;height:20" coordorigin="9876,-2621" coordsize="10,20">
              <v:shape style="position:absolute;left:9876;top:-2621;width:10;height:20" coordorigin="9876,-2621" coordsize="10,20" path="m9876,-2602l9885,-2602,9885,-2621,9876,-2621,9876,-2602xe" filled="true" fillcolor="#000000" stroked="false">
                <v:path arrowok="t"/>
                <v:fill type="solid"/>
              </v:shape>
            </v:group>
            <v:group style="position:absolute;left:9876;top:-2602;width:10;height:20" coordorigin="9876,-2602" coordsize="10,20">
              <v:shape style="position:absolute;left:9876;top:-2602;width:10;height:20" coordorigin="9876,-2602" coordsize="10,20" path="m9876,-2583l9885,-2583,9885,-2602,9876,-2602,9876,-2583xe" filled="true" fillcolor="#000000" stroked="false">
                <v:path arrowok="t"/>
                <v:fill type="solid"/>
              </v:shape>
            </v:group>
            <v:group style="position:absolute;left:9876;top:-2583;width:10;height:20" coordorigin="9876,-2583" coordsize="10,20">
              <v:shape style="position:absolute;left:9876;top:-2583;width:10;height:20" coordorigin="9876,-2583" coordsize="10,20" path="m9876,-2563l9885,-2563,9885,-2583,9876,-2583,9876,-2563xe" filled="true" fillcolor="#000000" stroked="false">
                <v:path arrowok="t"/>
                <v:fill type="solid"/>
              </v:shape>
              <v:shape style="position:absolute;left:9876;top:-2544;width:10;height:5" type="#_x0000_t75" stroked="false">
                <v:imagedata r:id="rId310" o:title=""/>
              </v:shape>
            </v:group>
            <v:group style="position:absolute;left:4062;top:-2511;width:10;height:20" coordorigin="4062,-2511" coordsize="10,20">
              <v:shape style="position:absolute;left:4062;top:-2511;width:10;height:20" coordorigin="4062,-2511" coordsize="10,20" path="m4062,-2491l4071,-2491,4071,-2511,4062,-2511,4062,-2491xe" filled="true" fillcolor="#000000" stroked="false">
                <v:path arrowok="t"/>
                <v:fill type="solid"/>
              </v:shape>
            </v:group>
            <v:group style="position:absolute;left:4062;top:-2491;width:10;height:20" coordorigin="4062,-2491" coordsize="10,20">
              <v:shape style="position:absolute;left:4062;top:-2491;width:10;height:20" coordorigin="4062,-2491" coordsize="10,20" path="m4062,-2472l4071,-2472,4071,-2491,4062,-2491,4062,-2472xe" filled="true" fillcolor="#000000" stroked="false">
                <v:path arrowok="t"/>
                <v:fill type="solid"/>
              </v:shape>
            </v:group>
            <v:group style="position:absolute;left:4062;top:-2472;width:10;height:20" coordorigin="4062,-2472" coordsize="10,20">
              <v:shape style="position:absolute;left:4062;top:-2472;width:10;height:20" coordorigin="4062,-2472" coordsize="10,20" path="m4062,-2453l4071,-2453,4071,-2472,4062,-2472,4062,-2453xe" filled="true" fillcolor="#000000" stroked="false">
                <v:path arrowok="t"/>
                <v:fill type="solid"/>
              </v:shape>
            </v:group>
            <v:group style="position:absolute;left:4062;top:-2453;width:10;height:20" coordorigin="4062,-2453" coordsize="10,20">
              <v:shape style="position:absolute;left:4062;top:-2453;width:10;height:20" coordorigin="4062,-2453" coordsize="10,20" path="m4062,-2434l4071,-2434,4071,-2453,4062,-2453,4062,-2434xe" filled="true" fillcolor="#000000" stroked="false">
                <v:path arrowok="t"/>
                <v:fill type="solid"/>
              </v:shape>
            </v:group>
            <v:group style="position:absolute;left:4062;top:-2434;width:10;height:20" coordorigin="4062,-2434" coordsize="10,20">
              <v:shape style="position:absolute;left:4062;top:-2434;width:10;height:20" coordorigin="4062,-2434" coordsize="10,20" path="m4062,-2415l4071,-2415,4071,-2434,4062,-2434,4062,-2415xe" filled="true" fillcolor="#000000" stroked="false">
                <v:path arrowok="t"/>
                <v:fill type="solid"/>
              </v:shape>
            </v:group>
            <v:group style="position:absolute;left:4062;top:-2415;width:10;height:20" coordorigin="4062,-2415" coordsize="10,20">
              <v:shape style="position:absolute;left:4062;top:-2415;width:10;height:20" coordorigin="4062,-2415" coordsize="10,20" path="m4062,-2395l4071,-2395,4071,-2415,4062,-2415,4062,-2395xe" filled="true" fillcolor="#000000" stroked="false">
                <v:path arrowok="t"/>
                <v:fill type="solid"/>
              </v:shape>
            </v:group>
            <v:group style="position:absolute;left:4062;top:-2395;width:10;height:20" coordorigin="4062,-2395" coordsize="10,20">
              <v:shape style="position:absolute;left:4062;top:-2395;width:10;height:20" coordorigin="4062,-2395" coordsize="10,20" path="m4062,-2376l4071,-2376,4071,-2395,4062,-2395,4062,-2376xe" filled="true" fillcolor="#000000" stroked="false">
                <v:path arrowok="t"/>
                <v:fill type="solid"/>
              </v:shape>
            </v:group>
            <v:group style="position:absolute;left:4062;top:-2376;width:10;height:20" coordorigin="4062,-2376" coordsize="10,20">
              <v:shape style="position:absolute;left:4062;top:-2376;width:10;height:20" coordorigin="4062,-2376" coordsize="10,20" path="m4062,-2357l4071,-2357,4071,-2376,4062,-2376,4062,-2357xe" filled="true" fillcolor="#000000" stroked="false">
                <v:path arrowok="t"/>
                <v:fill type="solid"/>
              </v:shape>
            </v:group>
            <v:group style="position:absolute;left:4062;top:-2357;width:10;height:20" coordorigin="4062,-2357" coordsize="10,20">
              <v:shape style="position:absolute;left:4062;top:-2357;width:10;height:20" coordorigin="4062,-2357" coordsize="10,20" path="m4062,-2338l4071,-2338,4071,-2357,4062,-2357,4062,-2338xe" filled="true" fillcolor="#000000" stroked="false">
                <v:path arrowok="t"/>
                <v:fill type="solid"/>
              </v:shape>
            </v:group>
            <v:group style="position:absolute;left:4062;top:-2338;width:10;height:20" coordorigin="4062,-2338" coordsize="10,20">
              <v:shape style="position:absolute;left:4062;top:-2338;width:10;height:20" coordorigin="4062,-2338" coordsize="10,20" path="m4062,-2319l4071,-2319,4071,-2338,4062,-2338,4062,-2319xe" filled="true" fillcolor="#000000" stroked="false">
                <v:path arrowok="t"/>
                <v:fill type="solid"/>
              </v:shape>
            </v:group>
            <v:group style="position:absolute;left:4062;top:-2319;width:10;height:20" coordorigin="4062,-2319" coordsize="10,20">
              <v:shape style="position:absolute;left:4062;top:-2319;width:10;height:20" coordorigin="4062,-2319" coordsize="10,20" path="m4062,-2299l4071,-2299,4071,-2319,4062,-2319,4062,-2299xe" filled="true" fillcolor="#000000" stroked="false">
                <v:path arrowok="t"/>
                <v:fill type="solid"/>
              </v:shape>
            </v:group>
            <v:group style="position:absolute;left:4062;top:-2299;width:10;height:20" coordorigin="4062,-2299" coordsize="10,20">
              <v:shape style="position:absolute;left:4062;top:-2299;width:10;height:20" coordorigin="4062,-2299" coordsize="10,20" path="m4062,-2280l4071,-2280,4071,-2299,4062,-2299,4062,-2280xe" filled="true" fillcolor="#000000" stroked="false">
                <v:path arrowok="t"/>
                <v:fill type="solid"/>
              </v:shape>
            </v:group>
            <v:group style="position:absolute;left:4062;top:-2280;width:10;height:20" coordorigin="4062,-2280" coordsize="10,20">
              <v:shape style="position:absolute;left:4062;top:-2280;width:10;height:20" coordorigin="4062,-2280" coordsize="10,20" path="m4062,-2261l4071,-2261,4071,-2280,4062,-2280,4062,-2261xe" filled="true" fillcolor="#000000" stroked="false">
                <v:path arrowok="t"/>
                <v:fill type="solid"/>
              </v:shape>
            </v:group>
            <v:group style="position:absolute;left:4062;top:-2261;width:10;height:20" coordorigin="4062,-2261" coordsize="10,20">
              <v:shape style="position:absolute;left:4062;top:-2261;width:10;height:20" coordorigin="4062,-2261" coordsize="10,20" path="m4062,-2242l4071,-2242,4071,-2261,4062,-2261,4062,-2242xe" filled="true" fillcolor="#000000" stroked="false">
                <v:path arrowok="t"/>
                <v:fill type="solid"/>
              </v:shape>
            </v:group>
            <v:group style="position:absolute;left:5322;top:-2511;width:10;height:20" coordorigin="5322,-2511" coordsize="10,20">
              <v:shape style="position:absolute;left:5322;top:-2511;width:10;height:20" coordorigin="5322,-2511" coordsize="10,20" path="m5322,-2491l5331,-2491,5331,-2511,5322,-2511,5322,-2491xe" filled="true" fillcolor="#000000" stroked="false">
                <v:path arrowok="t"/>
                <v:fill type="solid"/>
              </v:shape>
            </v:group>
            <v:group style="position:absolute;left:5322;top:-2491;width:10;height:20" coordorigin="5322,-2491" coordsize="10,20">
              <v:shape style="position:absolute;left:5322;top:-2491;width:10;height:20" coordorigin="5322,-2491" coordsize="10,20" path="m5322,-2472l5331,-2472,5331,-2491,5322,-2491,5322,-2472xe" filled="true" fillcolor="#000000" stroked="false">
                <v:path arrowok="t"/>
                <v:fill type="solid"/>
              </v:shape>
            </v:group>
            <v:group style="position:absolute;left:5322;top:-2472;width:10;height:20" coordorigin="5322,-2472" coordsize="10,20">
              <v:shape style="position:absolute;left:5322;top:-2472;width:10;height:20" coordorigin="5322,-2472" coordsize="10,20" path="m5322,-2453l5331,-2453,5331,-2472,5322,-2472,5322,-2453xe" filled="true" fillcolor="#000000" stroked="false">
                <v:path arrowok="t"/>
                <v:fill type="solid"/>
              </v:shape>
            </v:group>
            <v:group style="position:absolute;left:5322;top:-2453;width:10;height:20" coordorigin="5322,-2453" coordsize="10,20">
              <v:shape style="position:absolute;left:5322;top:-2453;width:10;height:20" coordorigin="5322,-2453" coordsize="10,20" path="m5322,-2434l5331,-2434,5331,-2453,5322,-2453,5322,-2434xe" filled="true" fillcolor="#000000" stroked="false">
                <v:path arrowok="t"/>
                <v:fill type="solid"/>
              </v:shape>
            </v:group>
            <v:group style="position:absolute;left:5322;top:-2434;width:10;height:20" coordorigin="5322,-2434" coordsize="10,20">
              <v:shape style="position:absolute;left:5322;top:-2434;width:10;height:20" coordorigin="5322,-2434" coordsize="10,20" path="m5322,-2415l5331,-2415,5331,-2434,5322,-2434,5322,-2415xe" filled="true" fillcolor="#000000" stroked="false">
                <v:path arrowok="t"/>
                <v:fill type="solid"/>
              </v:shape>
            </v:group>
            <v:group style="position:absolute;left:5322;top:-2415;width:10;height:20" coordorigin="5322,-2415" coordsize="10,20">
              <v:shape style="position:absolute;left:5322;top:-2415;width:10;height:20" coordorigin="5322,-2415" coordsize="10,20" path="m5322,-2395l5331,-2395,5331,-2415,5322,-2415,5322,-2395xe" filled="true" fillcolor="#000000" stroked="false">
                <v:path arrowok="t"/>
                <v:fill type="solid"/>
              </v:shape>
            </v:group>
            <v:group style="position:absolute;left:5322;top:-2395;width:10;height:20" coordorigin="5322,-2395" coordsize="10,20">
              <v:shape style="position:absolute;left:5322;top:-2395;width:10;height:20" coordorigin="5322,-2395" coordsize="10,20" path="m5322,-2376l5331,-2376,5331,-2395,5322,-2395,5322,-2376xe" filled="true" fillcolor="#000000" stroked="false">
                <v:path arrowok="t"/>
                <v:fill type="solid"/>
              </v:shape>
            </v:group>
            <v:group style="position:absolute;left:5322;top:-2376;width:10;height:20" coordorigin="5322,-2376" coordsize="10,20">
              <v:shape style="position:absolute;left:5322;top:-2376;width:10;height:20" coordorigin="5322,-2376" coordsize="10,20" path="m5322,-2357l5331,-2357,5331,-2376,5322,-2376,5322,-2357xe" filled="true" fillcolor="#000000" stroked="false">
                <v:path arrowok="t"/>
                <v:fill type="solid"/>
              </v:shape>
            </v:group>
            <v:group style="position:absolute;left:5322;top:-2357;width:10;height:20" coordorigin="5322,-2357" coordsize="10,20">
              <v:shape style="position:absolute;left:5322;top:-2357;width:10;height:20" coordorigin="5322,-2357" coordsize="10,20" path="m5322,-2338l5331,-2338,5331,-2357,5322,-2357,5322,-2338xe" filled="true" fillcolor="#000000" stroked="false">
                <v:path arrowok="t"/>
                <v:fill type="solid"/>
              </v:shape>
            </v:group>
            <v:group style="position:absolute;left:5322;top:-2338;width:10;height:20" coordorigin="5322,-2338" coordsize="10,20">
              <v:shape style="position:absolute;left:5322;top:-2338;width:10;height:20" coordorigin="5322,-2338" coordsize="10,20" path="m5322,-2319l5331,-2319,5331,-2338,5322,-2338,5322,-2319xe" filled="true" fillcolor="#000000" stroked="false">
                <v:path arrowok="t"/>
                <v:fill type="solid"/>
              </v:shape>
            </v:group>
            <v:group style="position:absolute;left:5322;top:-2319;width:10;height:20" coordorigin="5322,-2319" coordsize="10,20">
              <v:shape style="position:absolute;left:5322;top:-2319;width:10;height:20" coordorigin="5322,-2319" coordsize="10,20" path="m5322,-2299l5331,-2299,5331,-2319,5322,-2319,5322,-2299xe" filled="true" fillcolor="#000000" stroked="false">
                <v:path arrowok="t"/>
                <v:fill type="solid"/>
              </v:shape>
            </v:group>
            <v:group style="position:absolute;left:5322;top:-2299;width:10;height:20" coordorigin="5322,-2299" coordsize="10,20">
              <v:shape style="position:absolute;left:5322;top:-2299;width:10;height:20" coordorigin="5322,-2299" coordsize="10,20" path="m5322,-2280l5331,-2280,5331,-2299,5322,-2299,5322,-2280xe" filled="true" fillcolor="#000000" stroked="false">
                <v:path arrowok="t"/>
                <v:fill type="solid"/>
              </v:shape>
            </v:group>
            <v:group style="position:absolute;left:5322;top:-2280;width:10;height:20" coordorigin="5322,-2280" coordsize="10,20">
              <v:shape style="position:absolute;left:5322;top:-2280;width:10;height:20" coordorigin="5322,-2280" coordsize="10,20" path="m5322,-2261l5331,-2261,5331,-2280,5322,-2280,5322,-2261xe" filled="true" fillcolor="#000000" stroked="false">
                <v:path arrowok="t"/>
                <v:fill type="solid"/>
              </v:shape>
            </v:group>
            <v:group style="position:absolute;left:5322;top:-2261;width:10;height:20" coordorigin="5322,-2261" coordsize="10,20">
              <v:shape style="position:absolute;left:5322;top:-2261;width:10;height:20" coordorigin="5322,-2261" coordsize="10,20" path="m5322,-2242l5331,-2242,5331,-2261,5322,-2261,5322,-2242xe" filled="true" fillcolor="#000000" stroked="false">
                <v:path arrowok="t"/>
                <v:fill type="solid"/>
              </v:shape>
            </v:group>
            <v:group style="position:absolute;left:5322;top:-2242;width:10;height:20" coordorigin="5322,-2242" coordsize="10,20">
              <v:shape style="position:absolute;left:5322;top:-2242;width:10;height:20" coordorigin="5322,-2242" coordsize="10,20" path="m5322,-2223l5331,-2223,5331,-2242,5322,-2242,5322,-2223xe" filled="true" fillcolor="#000000" stroked="false">
                <v:path arrowok="t"/>
                <v:fill type="solid"/>
              </v:shape>
            </v:group>
            <v:group style="position:absolute;left:5322;top:-2223;width:10;height:20" coordorigin="5322,-2223" coordsize="10,20">
              <v:shape style="position:absolute;left:5322;top:-2223;width:10;height:20" coordorigin="5322,-2223" coordsize="10,20" path="m5322,-2203l5331,-2203,5331,-2223,5322,-2223,5322,-2203xe" filled="true" fillcolor="#000000" stroked="false">
                <v:path arrowok="t"/>
                <v:fill type="solid"/>
              </v:shape>
            </v:group>
            <v:group style="position:absolute;left:5322;top:-2203;width:10;height:20" coordorigin="5322,-2203" coordsize="10,20">
              <v:shape style="position:absolute;left:5322;top:-2203;width:10;height:20" coordorigin="5322,-2203" coordsize="10,20" path="m5322,-2184l5331,-2184,5331,-2203,5322,-2203,5322,-2184xe" filled="true" fillcolor="#000000" stroked="false">
                <v:path arrowok="t"/>
                <v:fill type="solid"/>
              </v:shape>
            </v:group>
            <v:group style="position:absolute;left:5322;top:-2184;width:10;height:20" coordorigin="5322,-2184" coordsize="10,20">
              <v:shape style="position:absolute;left:5322;top:-2184;width:10;height:20" coordorigin="5322,-2184" coordsize="10,20" path="m5322,-2165l5331,-2165,5331,-2184,5322,-2184,5322,-2165xe" filled="true" fillcolor="#000000" stroked="false">
                <v:path arrowok="t"/>
                <v:fill type="solid"/>
              </v:shape>
            </v:group>
            <v:group style="position:absolute;left:5322;top:-2165;width:10;height:20" coordorigin="5322,-2165" coordsize="10,20">
              <v:shape style="position:absolute;left:5322;top:-2165;width:10;height:20" coordorigin="5322,-2165" coordsize="10,20" path="m5322,-2146l5331,-2146,5331,-2165,5322,-2165,5322,-2146xe" filled="true" fillcolor="#000000" stroked="false">
                <v:path arrowok="t"/>
                <v:fill type="solid"/>
              </v:shape>
            </v:group>
            <v:group style="position:absolute;left:6796;top:-2511;width:10;height:20" coordorigin="6796,-2511" coordsize="10,20">
              <v:shape style="position:absolute;left:6796;top:-2511;width:10;height:20" coordorigin="6796,-2511" coordsize="10,20" path="m6796,-2491l6805,-2491,6805,-2511,6796,-2511,6796,-2491xe" filled="true" fillcolor="#000000" stroked="false">
                <v:path arrowok="t"/>
                <v:fill type="solid"/>
              </v:shape>
            </v:group>
            <v:group style="position:absolute;left:6796;top:-2491;width:10;height:20" coordorigin="6796,-2491" coordsize="10,20">
              <v:shape style="position:absolute;left:6796;top:-2491;width:10;height:20" coordorigin="6796,-2491" coordsize="10,20" path="m6796,-2472l6805,-2472,6805,-2491,6796,-2491,6796,-2472xe" filled="true" fillcolor="#000000" stroked="false">
                <v:path arrowok="t"/>
                <v:fill type="solid"/>
              </v:shape>
            </v:group>
            <v:group style="position:absolute;left:6796;top:-2472;width:10;height:20" coordorigin="6796,-2472" coordsize="10,20">
              <v:shape style="position:absolute;left:6796;top:-2472;width:10;height:20" coordorigin="6796,-2472" coordsize="10,20" path="m6796,-2453l6805,-2453,6805,-2472,6796,-2472,6796,-2453xe" filled="true" fillcolor="#000000" stroked="false">
                <v:path arrowok="t"/>
                <v:fill type="solid"/>
              </v:shape>
            </v:group>
            <v:group style="position:absolute;left:6796;top:-2453;width:10;height:20" coordorigin="6796,-2453" coordsize="10,20">
              <v:shape style="position:absolute;left:6796;top:-2453;width:10;height:20" coordorigin="6796,-2453" coordsize="10,20" path="m6796,-2434l6805,-2434,6805,-2453,6796,-2453,6796,-2434xe" filled="true" fillcolor="#000000" stroked="false">
                <v:path arrowok="t"/>
                <v:fill type="solid"/>
              </v:shape>
            </v:group>
            <v:group style="position:absolute;left:6796;top:-2434;width:10;height:20" coordorigin="6796,-2434" coordsize="10,20">
              <v:shape style="position:absolute;left:6796;top:-2434;width:10;height:20" coordorigin="6796,-2434" coordsize="10,20" path="m6796,-2415l6805,-2415,6805,-2434,6796,-2434,6796,-2415xe" filled="true" fillcolor="#000000" stroked="false">
                <v:path arrowok="t"/>
                <v:fill type="solid"/>
              </v:shape>
            </v:group>
            <v:group style="position:absolute;left:6796;top:-2415;width:10;height:20" coordorigin="6796,-2415" coordsize="10,20">
              <v:shape style="position:absolute;left:6796;top:-2415;width:10;height:20" coordorigin="6796,-2415" coordsize="10,20" path="m6796,-2395l6805,-2395,6805,-2415,6796,-2415,6796,-2395xe" filled="true" fillcolor="#000000" stroked="false">
                <v:path arrowok="t"/>
                <v:fill type="solid"/>
              </v:shape>
            </v:group>
            <v:group style="position:absolute;left:6796;top:-2395;width:10;height:20" coordorigin="6796,-2395" coordsize="10,20">
              <v:shape style="position:absolute;left:6796;top:-2395;width:10;height:20" coordorigin="6796,-2395" coordsize="10,20" path="m6796,-2376l6805,-2376,6805,-2395,6796,-2395,6796,-2376xe" filled="true" fillcolor="#000000" stroked="false">
                <v:path arrowok="t"/>
                <v:fill type="solid"/>
              </v:shape>
            </v:group>
            <v:group style="position:absolute;left:6796;top:-2376;width:10;height:20" coordorigin="6796,-2376" coordsize="10,20">
              <v:shape style="position:absolute;left:6796;top:-2376;width:10;height:20" coordorigin="6796,-2376" coordsize="10,20" path="m6796,-2357l6805,-2357,6805,-2376,6796,-2376,6796,-2357xe" filled="true" fillcolor="#000000" stroked="false">
                <v:path arrowok="t"/>
                <v:fill type="solid"/>
              </v:shape>
            </v:group>
            <v:group style="position:absolute;left:6796;top:-2357;width:10;height:20" coordorigin="6796,-2357" coordsize="10,20">
              <v:shape style="position:absolute;left:6796;top:-2357;width:10;height:20" coordorigin="6796,-2357" coordsize="10,20" path="m6796,-2338l6805,-2338,6805,-2357,6796,-2357,6796,-2338xe" filled="true" fillcolor="#000000" stroked="false">
                <v:path arrowok="t"/>
                <v:fill type="solid"/>
              </v:shape>
            </v:group>
            <v:group style="position:absolute;left:6796;top:-2338;width:10;height:20" coordorigin="6796,-2338" coordsize="10,20">
              <v:shape style="position:absolute;left:6796;top:-2338;width:10;height:20" coordorigin="6796,-2338" coordsize="10,20" path="m6796,-2319l6805,-2319,6805,-2338,6796,-2338,6796,-2319xe" filled="true" fillcolor="#000000" stroked="false">
                <v:path arrowok="t"/>
                <v:fill type="solid"/>
              </v:shape>
            </v:group>
            <v:group style="position:absolute;left:6796;top:-2319;width:10;height:20" coordorigin="6796,-2319" coordsize="10,20">
              <v:shape style="position:absolute;left:6796;top:-2319;width:10;height:20" coordorigin="6796,-2319" coordsize="10,20" path="m6796,-2299l6805,-2299,6805,-2319,6796,-2319,6796,-2299xe" filled="true" fillcolor="#000000" stroked="false">
                <v:path arrowok="t"/>
                <v:fill type="solid"/>
              </v:shape>
            </v:group>
            <v:group style="position:absolute;left:6796;top:-2299;width:10;height:20" coordorigin="6796,-2299" coordsize="10,20">
              <v:shape style="position:absolute;left:6796;top:-2299;width:10;height:20" coordorigin="6796,-2299" coordsize="10,20" path="m6796,-2280l6805,-2280,6805,-2299,6796,-2299,6796,-2280xe" filled="true" fillcolor="#000000" stroked="false">
                <v:path arrowok="t"/>
                <v:fill type="solid"/>
              </v:shape>
            </v:group>
            <v:group style="position:absolute;left:6796;top:-2280;width:10;height:20" coordorigin="6796,-2280" coordsize="10,20">
              <v:shape style="position:absolute;left:6796;top:-2280;width:10;height:20" coordorigin="6796,-2280" coordsize="10,20" path="m6796,-2261l6805,-2261,6805,-2280,6796,-2280,6796,-2261xe" filled="true" fillcolor="#000000" stroked="false">
                <v:path arrowok="t"/>
                <v:fill type="solid"/>
              </v:shape>
            </v:group>
            <v:group style="position:absolute;left:6796;top:-2261;width:10;height:20" coordorigin="6796,-2261" coordsize="10,20">
              <v:shape style="position:absolute;left:6796;top:-2261;width:10;height:20" coordorigin="6796,-2261" coordsize="10,20" path="m6796,-2242l6805,-2242,6805,-2261,6796,-2261,6796,-2242xe" filled="true" fillcolor="#000000" stroked="false">
                <v:path arrowok="t"/>
                <v:fill type="solid"/>
              </v:shape>
            </v:group>
            <v:group style="position:absolute;left:6796;top:-2242;width:10;height:20" coordorigin="6796,-2242" coordsize="10,20">
              <v:shape style="position:absolute;left:6796;top:-2242;width:10;height:20" coordorigin="6796,-2242" coordsize="10,20" path="m6796,-2223l6805,-2223,6805,-2242,6796,-2242,6796,-2223xe" filled="true" fillcolor="#000000" stroked="false">
                <v:path arrowok="t"/>
                <v:fill type="solid"/>
              </v:shape>
            </v:group>
            <v:group style="position:absolute;left:6796;top:-2223;width:10;height:20" coordorigin="6796,-2223" coordsize="10,20">
              <v:shape style="position:absolute;left:6796;top:-2223;width:10;height:20" coordorigin="6796,-2223" coordsize="10,20" path="m6796,-2203l6805,-2203,6805,-2223,6796,-2223,6796,-2203xe" filled="true" fillcolor="#000000" stroked="false">
                <v:path arrowok="t"/>
                <v:fill type="solid"/>
              </v:shape>
            </v:group>
            <v:group style="position:absolute;left:6796;top:-2203;width:10;height:20" coordorigin="6796,-2203" coordsize="10,20">
              <v:shape style="position:absolute;left:6796;top:-2203;width:10;height:20" coordorigin="6796,-2203" coordsize="10,20" path="m6796,-2184l6805,-2184,6805,-2203,6796,-2203,6796,-2184xe" filled="true" fillcolor="#000000" stroked="false">
                <v:path arrowok="t"/>
                <v:fill type="solid"/>
              </v:shape>
            </v:group>
            <v:group style="position:absolute;left:6796;top:-2184;width:10;height:20" coordorigin="6796,-2184" coordsize="10,20">
              <v:shape style="position:absolute;left:6796;top:-2184;width:10;height:20" coordorigin="6796,-2184" coordsize="10,20" path="m6796,-2165l6805,-2165,6805,-2184,6796,-2184,6796,-2165xe" filled="true" fillcolor="#000000" stroked="false">
                <v:path arrowok="t"/>
                <v:fill type="solid"/>
              </v:shape>
            </v:group>
            <v:group style="position:absolute;left:6796;top:-2165;width:10;height:20" coordorigin="6796,-2165" coordsize="10,20">
              <v:shape style="position:absolute;left:6796;top:-2165;width:10;height:20" coordorigin="6796,-2165" coordsize="10,20" path="m6796,-2146l6805,-2146,6805,-2165,6796,-2165,6796,-2146xe" filled="true" fillcolor="#000000" stroked="false">
                <v:path arrowok="t"/>
                <v:fill type="solid"/>
              </v:shape>
            </v:group>
            <v:group style="position:absolute;left:8281;top:-2511;width:10;height:20" coordorigin="8281,-2511" coordsize="10,20">
              <v:shape style="position:absolute;left:8281;top:-2511;width:10;height:20" coordorigin="8281,-2511" coordsize="10,20" path="m8281,-2491l8291,-2491,8291,-2511,8281,-2511,8281,-2491xe" filled="true" fillcolor="#000000" stroked="false">
                <v:path arrowok="t"/>
                <v:fill type="solid"/>
              </v:shape>
            </v:group>
            <v:group style="position:absolute;left:8281;top:-2491;width:10;height:20" coordorigin="8281,-2491" coordsize="10,20">
              <v:shape style="position:absolute;left:8281;top:-2491;width:10;height:20" coordorigin="8281,-2491" coordsize="10,20" path="m8281,-2472l8291,-2472,8291,-2491,8281,-2491,8281,-2472xe" filled="true" fillcolor="#000000" stroked="false">
                <v:path arrowok="t"/>
                <v:fill type="solid"/>
              </v:shape>
            </v:group>
            <v:group style="position:absolute;left:8281;top:-2472;width:10;height:20" coordorigin="8281,-2472" coordsize="10,20">
              <v:shape style="position:absolute;left:8281;top:-2472;width:10;height:20" coordorigin="8281,-2472" coordsize="10,20" path="m8281,-2453l8291,-2453,8291,-2472,8281,-2472,8281,-2453xe" filled="true" fillcolor="#000000" stroked="false">
                <v:path arrowok="t"/>
                <v:fill type="solid"/>
              </v:shape>
            </v:group>
            <v:group style="position:absolute;left:8281;top:-2453;width:10;height:20" coordorigin="8281,-2453" coordsize="10,20">
              <v:shape style="position:absolute;left:8281;top:-2453;width:10;height:20" coordorigin="8281,-2453" coordsize="10,20" path="m8281,-2434l8291,-2434,8291,-2453,8281,-2453,8281,-2434xe" filled="true" fillcolor="#000000" stroked="false">
                <v:path arrowok="t"/>
                <v:fill type="solid"/>
              </v:shape>
            </v:group>
            <v:group style="position:absolute;left:8281;top:-2434;width:10;height:20" coordorigin="8281,-2434" coordsize="10,20">
              <v:shape style="position:absolute;left:8281;top:-2434;width:10;height:20" coordorigin="8281,-2434" coordsize="10,20" path="m8281,-2415l8291,-2415,8291,-2434,8281,-2434,8281,-2415xe" filled="true" fillcolor="#000000" stroked="false">
                <v:path arrowok="t"/>
                <v:fill type="solid"/>
              </v:shape>
            </v:group>
            <v:group style="position:absolute;left:8281;top:-2415;width:10;height:20" coordorigin="8281,-2415" coordsize="10,20">
              <v:shape style="position:absolute;left:8281;top:-2415;width:10;height:20" coordorigin="8281,-2415" coordsize="10,20" path="m8281,-2395l8291,-2395,8291,-2415,8281,-2415,8281,-2395xe" filled="true" fillcolor="#000000" stroked="false">
                <v:path arrowok="t"/>
                <v:fill type="solid"/>
              </v:shape>
            </v:group>
            <v:group style="position:absolute;left:8281;top:-2395;width:10;height:20" coordorigin="8281,-2395" coordsize="10,20">
              <v:shape style="position:absolute;left:8281;top:-2395;width:10;height:20" coordorigin="8281,-2395" coordsize="10,20" path="m8281,-2376l8291,-2376,8291,-2395,8281,-2395,8281,-2376xe" filled="true" fillcolor="#000000" stroked="false">
                <v:path arrowok="t"/>
                <v:fill type="solid"/>
              </v:shape>
            </v:group>
            <v:group style="position:absolute;left:8281;top:-2376;width:10;height:20" coordorigin="8281,-2376" coordsize="10,20">
              <v:shape style="position:absolute;left:8281;top:-2376;width:10;height:20" coordorigin="8281,-2376" coordsize="10,20" path="m8281,-2357l8291,-2357,8291,-2376,8281,-2376,8281,-2357xe" filled="true" fillcolor="#000000" stroked="false">
                <v:path arrowok="t"/>
                <v:fill type="solid"/>
              </v:shape>
            </v:group>
            <v:group style="position:absolute;left:8281;top:-2357;width:10;height:20" coordorigin="8281,-2357" coordsize="10,20">
              <v:shape style="position:absolute;left:8281;top:-2357;width:10;height:20" coordorigin="8281,-2357" coordsize="10,20" path="m8281,-2338l8291,-2338,8291,-2357,8281,-2357,8281,-2338xe" filled="true" fillcolor="#000000" stroked="false">
                <v:path arrowok="t"/>
                <v:fill type="solid"/>
              </v:shape>
            </v:group>
            <v:group style="position:absolute;left:8281;top:-2338;width:10;height:20" coordorigin="8281,-2338" coordsize="10,20">
              <v:shape style="position:absolute;left:8281;top:-2338;width:10;height:20" coordorigin="8281,-2338" coordsize="10,20" path="m8281,-2319l8291,-2319,8291,-2338,8281,-2338,8281,-2319xe" filled="true" fillcolor="#000000" stroked="false">
                <v:path arrowok="t"/>
                <v:fill type="solid"/>
              </v:shape>
            </v:group>
            <v:group style="position:absolute;left:8281;top:-2319;width:10;height:20" coordorigin="8281,-2319" coordsize="10,20">
              <v:shape style="position:absolute;left:8281;top:-2319;width:10;height:20" coordorigin="8281,-2319" coordsize="10,20" path="m8281,-2299l8291,-2299,8291,-2319,8281,-2319,8281,-2299xe" filled="true" fillcolor="#000000" stroked="false">
                <v:path arrowok="t"/>
                <v:fill type="solid"/>
              </v:shape>
            </v:group>
            <v:group style="position:absolute;left:8281;top:-2299;width:10;height:20" coordorigin="8281,-2299" coordsize="10,20">
              <v:shape style="position:absolute;left:8281;top:-2299;width:10;height:20" coordorigin="8281,-2299" coordsize="10,20" path="m8281,-2280l8291,-2280,8291,-2299,8281,-2299,8281,-2280xe" filled="true" fillcolor="#000000" stroked="false">
                <v:path arrowok="t"/>
                <v:fill type="solid"/>
              </v:shape>
            </v:group>
            <v:group style="position:absolute;left:8281;top:-2280;width:10;height:20" coordorigin="8281,-2280" coordsize="10,20">
              <v:shape style="position:absolute;left:8281;top:-2280;width:10;height:20" coordorigin="8281,-2280" coordsize="10,20" path="m8281,-2261l8291,-2261,8291,-2280,8281,-2280,8281,-2261xe" filled="true" fillcolor="#000000" stroked="false">
                <v:path arrowok="t"/>
                <v:fill type="solid"/>
              </v:shape>
            </v:group>
            <v:group style="position:absolute;left:8281;top:-2261;width:10;height:20" coordorigin="8281,-2261" coordsize="10,20">
              <v:shape style="position:absolute;left:8281;top:-2261;width:10;height:20" coordorigin="8281,-2261" coordsize="10,20" path="m8281,-2242l8291,-2242,8291,-2261,8281,-2261,8281,-2242xe" filled="true" fillcolor="#000000" stroked="false">
                <v:path arrowok="t"/>
                <v:fill type="solid"/>
              </v:shape>
            </v:group>
            <v:group style="position:absolute;left:8281;top:-2242;width:10;height:20" coordorigin="8281,-2242" coordsize="10,20">
              <v:shape style="position:absolute;left:8281;top:-2242;width:10;height:20" coordorigin="8281,-2242" coordsize="10,20" path="m8281,-2223l8291,-2223,8291,-2242,8281,-2242,8281,-2223xe" filled="true" fillcolor="#000000" stroked="false">
                <v:path arrowok="t"/>
                <v:fill type="solid"/>
              </v:shape>
            </v:group>
            <v:group style="position:absolute;left:8281;top:-2223;width:10;height:20" coordorigin="8281,-2223" coordsize="10,20">
              <v:shape style="position:absolute;left:8281;top:-2223;width:10;height:20" coordorigin="8281,-2223" coordsize="10,20" path="m8281,-2203l8291,-2203,8291,-2223,8281,-2223,8281,-2203xe" filled="true" fillcolor="#000000" stroked="false">
                <v:path arrowok="t"/>
                <v:fill type="solid"/>
              </v:shape>
            </v:group>
            <v:group style="position:absolute;left:8281;top:-2203;width:10;height:20" coordorigin="8281,-2203" coordsize="10,20">
              <v:shape style="position:absolute;left:8281;top:-2203;width:10;height:20" coordorigin="8281,-2203" coordsize="10,20" path="m8281,-2184l8291,-2184,8291,-2203,8281,-2203,8281,-2184xe" filled="true" fillcolor="#000000" stroked="false">
                <v:path arrowok="t"/>
                <v:fill type="solid"/>
              </v:shape>
            </v:group>
            <v:group style="position:absolute;left:8281;top:-2184;width:10;height:20" coordorigin="8281,-2184" coordsize="10,20">
              <v:shape style="position:absolute;left:8281;top:-2184;width:10;height:20" coordorigin="8281,-2184" coordsize="10,20" path="m8281,-2165l8291,-2165,8291,-2184,8281,-2184,8281,-2165xe" filled="true" fillcolor="#000000" stroked="false">
                <v:path arrowok="t"/>
                <v:fill type="solid"/>
              </v:shape>
            </v:group>
            <v:group style="position:absolute;left:8281;top:-2165;width:10;height:20" coordorigin="8281,-2165" coordsize="10,20">
              <v:shape style="position:absolute;left:8281;top:-2165;width:10;height:20" coordorigin="8281,-2165" coordsize="10,20" path="m8281,-2146l8291,-2146,8291,-2165,8281,-2165,8281,-2146xe" filled="true" fillcolor="#000000" stroked="false">
                <v:path arrowok="t"/>
                <v:fill type="solid"/>
              </v:shape>
            </v:group>
            <v:group style="position:absolute;left:9876;top:-2530;width:10;height:20" coordorigin="9876,-2530" coordsize="10,20">
              <v:shape style="position:absolute;left:9876;top:-2530;width:10;height:20" coordorigin="9876,-2530" coordsize="10,20" path="m9876,-2511l9885,-2511,9885,-2530,9876,-2530,9876,-2511xe" filled="true" fillcolor="#000000" stroked="false">
                <v:path arrowok="t"/>
                <v:fill type="solid"/>
              </v:shape>
            </v:group>
            <v:group style="position:absolute;left:9876;top:-2511;width:10;height:20" coordorigin="9876,-2511" coordsize="10,20">
              <v:shape style="position:absolute;left:9876;top:-2511;width:10;height:20" coordorigin="9876,-2511" coordsize="10,20" path="m9876,-2491l9885,-2491,9885,-2511,9876,-2511,9876,-2491xe" filled="true" fillcolor="#000000" stroked="false">
                <v:path arrowok="t"/>
                <v:fill type="solid"/>
              </v:shape>
            </v:group>
            <v:group style="position:absolute;left:9876;top:-2491;width:10;height:20" coordorigin="9876,-2491" coordsize="10,20">
              <v:shape style="position:absolute;left:9876;top:-2491;width:10;height:20" coordorigin="9876,-2491" coordsize="10,20" path="m9876,-2472l9885,-2472,9885,-2491,9876,-2491,9876,-2472xe" filled="true" fillcolor="#000000" stroked="false">
                <v:path arrowok="t"/>
                <v:fill type="solid"/>
              </v:shape>
            </v:group>
            <v:group style="position:absolute;left:9876;top:-2472;width:10;height:20" coordorigin="9876,-2472" coordsize="10,20">
              <v:shape style="position:absolute;left:9876;top:-2472;width:10;height:20" coordorigin="9876,-2472" coordsize="10,20" path="m9876,-2453l9885,-2453,9885,-2472,9876,-2472,9876,-2453xe" filled="true" fillcolor="#000000" stroked="false">
                <v:path arrowok="t"/>
                <v:fill type="solid"/>
              </v:shape>
            </v:group>
            <v:group style="position:absolute;left:9876;top:-2453;width:10;height:20" coordorigin="9876,-2453" coordsize="10,20">
              <v:shape style="position:absolute;left:9876;top:-2453;width:10;height:20" coordorigin="9876,-2453" coordsize="10,20" path="m9876,-2434l9885,-2434,9885,-2453,9876,-2453,9876,-2434xe" filled="true" fillcolor="#000000" stroked="false">
                <v:path arrowok="t"/>
                <v:fill type="solid"/>
              </v:shape>
            </v:group>
            <v:group style="position:absolute;left:9876;top:-2434;width:10;height:20" coordorigin="9876,-2434" coordsize="10,20">
              <v:shape style="position:absolute;left:9876;top:-2434;width:10;height:20" coordorigin="9876,-2434" coordsize="10,20" path="m9876,-2415l9885,-2415,9885,-2434,9876,-2434,9876,-2415xe" filled="true" fillcolor="#000000" stroked="false">
                <v:path arrowok="t"/>
                <v:fill type="solid"/>
              </v:shape>
            </v:group>
            <v:group style="position:absolute;left:9876;top:-2415;width:10;height:20" coordorigin="9876,-2415" coordsize="10,20">
              <v:shape style="position:absolute;left:9876;top:-2415;width:10;height:20" coordorigin="9876,-2415" coordsize="10,20" path="m9876,-2395l9885,-2395,9885,-2415,9876,-2415,9876,-2395xe" filled="true" fillcolor="#000000" stroked="false">
                <v:path arrowok="t"/>
                <v:fill type="solid"/>
              </v:shape>
            </v:group>
            <v:group style="position:absolute;left:9876;top:-2395;width:10;height:20" coordorigin="9876,-2395" coordsize="10,20">
              <v:shape style="position:absolute;left:9876;top:-2395;width:10;height:20" coordorigin="9876,-2395" coordsize="10,20" path="m9876,-2376l9885,-2376,9885,-2395,9876,-2395,9876,-2376xe" filled="true" fillcolor="#000000" stroked="false">
                <v:path arrowok="t"/>
                <v:fill type="solid"/>
              </v:shape>
            </v:group>
            <v:group style="position:absolute;left:9876;top:-2376;width:10;height:20" coordorigin="9876,-2376" coordsize="10,20">
              <v:shape style="position:absolute;left:9876;top:-2376;width:10;height:20" coordorigin="9876,-2376" coordsize="10,20" path="m9876,-2357l9885,-2357,9885,-2376,9876,-2376,9876,-2357xe" filled="true" fillcolor="#000000" stroked="false">
                <v:path arrowok="t"/>
                <v:fill type="solid"/>
              </v:shape>
            </v:group>
            <v:group style="position:absolute;left:9876;top:-2357;width:10;height:20" coordorigin="9876,-2357" coordsize="10,20">
              <v:shape style="position:absolute;left:9876;top:-2357;width:10;height:20" coordorigin="9876,-2357" coordsize="10,20" path="m9876,-2338l9885,-2338,9885,-2357,9876,-2357,9876,-2338xe" filled="true" fillcolor="#000000" stroked="false">
                <v:path arrowok="t"/>
                <v:fill type="solid"/>
              </v:shape>
            </v:group>
            <v:group style="position:absolute;left:9876;top:-2338;width:10;height:20" coordorigin="9876,-2338" coordsize="10,20">
              <v:shape style="position:absolute;left:9876;top:-2338;width:10;height:20" coordorigin="9876,-2338" coordsize="10,20" path="m9876,-2319l9885,-2319,9885,-2338,9876,-2338,9876,-2319xe" filled="true" fillcolor="#000000" stroked="false">
                <v:path arrowok="t"/>
                <v:fill type="solid"/>
              </v:shape>
            </v:group>
            <v:group style="position:absolute;left:9876;top:-2319;width:10;height:20" coordorigin="9876,-2319" coordsize="10,20">
              <v:shape style="position:absolute;left:9876;top:-2319;width:10;height:20" coordorigin="9876,-2319" coordsize="10,20" path="m9876,-2299l9885,-2299,9885,-2319,9876,-2319,9876,-2299xe" filled="true" fillcolor="#000000" stroked="false">
                <v:path arrowok="t"/>
                <v:fill type="solid"/>
              </v:shape>
            </v:group>
            <v:group style="position:absolute;left:9876;top:-2299;width:10;height:20" coordorigin="9876,-2299" coordsize="10,20">
              <v:shape style="position:absolute;left:9876;top:-2299;width:10;height:20" coordorigin="9876,-2299" coordsize="10,20" path="m9876,-2280l9885,-2280,9885,-2299,9876,-2299,9876,-2280xe" filled="true" fillcolor="#000000" stroked="false">
                <v:path arrowok="t"/>
                <v:fill type="solid"/>
              </v:shape>
            </v:group>
            <v:group style="position:absolute;left:9876;top:-2280;width:10;height:20" coordorigin="9876,-2280" coordsize="10,20">
              <v:shape style="position:absolute;left:9876;top:-2280;width:10;height:20" coordorigin="9876,-2280" coordsize="10,20" path="m9876,-2261l9885,-2261,9885,-2280,9876,-2280,9876,-2261xe" filled="true" fillcolor="#000000" stroked="false">
                <v:path arrowok="t"/>
                <v:fill type="solid"/>
              </v:shape>
            </v:group>
            <v:group style="position:absolute;left:9876;top:-2261;width:10;height:20" coordorigin="9876,-2261" coordsize="10,20">
              <v:shape style="position:absolute;left:9876;top:-2261;width:10;height:20" coordorigin="9876,-2261" coordsize="10,20" path="m9876,-2242l9885,-2242,9885,-2261,9876,-2261,9876,-2242xe" filled="true" fillcolor="#000000" stroked="false">
                <v:path arrowok="t"/>
                <v:fill type="solid"/>
              </v:shape>
            </v:group>
            <v:group style="position:absolute;left:9876;top:-2242;width:10;height:20" coordorigin="9876,-2242" coordsize="10,20">
              <v:shape style="position:absolute;left:9876;top:-2242;width:10;height:20" coordorigin="9876,-2242" coordsize="10,20" path="m9876,-2223l9885,-2223,9885,-2242,9876,-2242,9876,-2223xe" filled="true" fillcolor="#000000" stroked="false">
                <v:path arrowok="t"/>
                <v:fill type="solid"/>
              </v:shape>
            </v:group>
            <v:group style="position:absolute;left:9876;top:-2223;width:10;height:20" coordorigin="9876,-2223" coordsize="10,20">
              <v:shape style="position:absolute;left:9876;top:-2223;width:10;height:20" coordorigin="9876,-2223" coordsize="10,20" path="m9876,-2203l9885,-2203,9885,-2223,9876,-2223,9876,-2203xe" filled="true" fillcolor="#000000" stroked="false">
                <v:path arrowok="t"/>
                <v:fill type="solid"/>
              </v:shape>
            </v:group>
            <v:group style="position:absolute;left:9876;top:-2203;width:10;height:20" coordorigin="9876,-2203" coordsize="10,20">
              <v:shape style="position:absolute;left:9876;top:-2203;width:10;height:20" coordorigin="9876,-2203" coordsize="10,20" path="m9876,-2184l9885,-2184,9885,-2203,9876,-2203,9876,-2184xe" filled="true" fillcolor="#000000" stroked="false">
                <v:path arrowok="t"/>
                <v:fill type="solid"/>
              </v:shape>
            </v:group>
            <v:group style="position:absolute;left:9876;top:-2184;width:10;height:20" coordorigin="9876,-2184" coordsize="10,20">
              <v:shape style="position:absolute;left:9876;top:-2184;width:10;height:20" coordorigin="9876,-2184" coordsize="10,20" path="m9876,-2165l9885,-2165,9885,-2184,9876,-2184,9876,-2165xe" filled="true" fillcolor="#000000" stroked="false">
                <v:path arrowok="t"/>
                <v:fill type="solid"/>
              </v:shape>
            </v:group>
            <v:group style="position:absolute;left:9876;top:-2165;width:10;height:20" coordorigin="9876,-2165" coordsize="10,20">
              <v:shape style="position:absolute;left:9876;top:-2165;width:10;height:20" coordorigin="9876,-2165" coordsize="10,20" path="m9876,-2146l9885,-2146,9885,-2165,9876,-2165,9876,-2146xe" filled="true" fillcolor="#000000" stroked="false">
                <v:path arrowok="t"/>
                <v:fill type="solid"/>
              </v:shape>
              <v:shape style="position:absolute;left:1258;top:-2242;width:2823;height:108" type="#_x0000_t75" stroked="false">
                <v:imagedata r:id="rId311" o:title=""/>
              </v:shape>
              <v:shape style="position:absolute;left:4057;top:-2146;width:1274;height:12" type="#_x0000_t75" stroked="false">
                <v:imagedata r:id="rId312" o:title=""/>
              </v:shape>
              <v:shape style="position:absolute;left:5317;top:-2146;width:1488;height:12" type="#_x0000_t75" stroked="false">
                <v:imagedata r:id="rId313" o:title=""/>
              </v:shape>
              <v:shape style="position:absolute;left:6791;top:-2146;width:1500;height:12" type="#_x0000_t75" stroked="false">
                <v:imagedata r:id="rId314" o:title=""/>
              </v:shape>
              <v:shape style="position:absolute;left:8277;top:-2146;width:1609;height:12" type="#_x0000_t75" stroked="false">
                <v:imagedata r:id="rId315" o:title=""/>
              </v:shape>
              <v:shape style="position:absolute;left:9871;top:-2143;width:1392;height:10" type="#_x0000_t75" stroked="false">
                <v:imagedata r:id="rId316" o:title=""/>
              </v:shape>
            </v:group>
            <v:group style="position:absolute;left:5322;top:-2134;width:10;height:20" coordorigin="5322,-2134" coordsize="10,20">
              <v:shape style="position:absolute;left:5322;top:-2134;width:10;height:20" coordorigin="5322,-2134" coordsize="10,20" path="m5322,-2115l5331,-2115,5331,-2134,5322,-2134,5322,-2115xe" filled="true" fillcolor="#000000" stroked="false">
                <v:path arrowok="t"/>
                <v:fill type="solid"/>
              </v:shape>
            </v:group>
            <v:group style="position:absolute;left:5322;top:-2115;width:10;height:20" coordorigin="5322,-2115" coordsize="10,20">
              <v:shape style="position:absolute;left:5322;top:-2115;width:10;height:20" coordorigin="5322,-2115" coordsize="10,20" path="m5322,-2095l5331,-2095,5331,-2115,5322,-2115,5322,-2095xe" filled="true" fillcolor="#000000" stroked="false">
                <v:path arrowok="t"/>
                <v:fill type="solid"/>
              </v:shape>
            </v:group>
            <v:group style="position:absolute;left:5322;top:-2095;width:10;height:20" coordorigin="5322,-2095" coordsize="10,20">
              <v:shape style="position:absolute;left:5322;top:-2095;width:10;height:20" coordorigin="5322,-2095" coordsize="10,20" path="m5322,-2076l5331,-2076,5331,-2095,5322,-2095,5322,-2076xe" filled="true" fillcolor="#000000" stroked="false">
                <v:path arrowok="t"/>
                <v:fill type="solid"/>
              </v:shape>
            </v:group>
            <v:group style="position:absolute;left:5322;top:-2076;width:10;height:20" coordorigin="5322,-2076" coordsize="10,20">
              <v:shape style="position:absolute;left:5322;top:-2076;width:10;height:20" coordorigin="5322,-2076" coordsize="10,20" path="m5322,-2057l5331,-2057,5331,-2076,5322,-2076,5322,-2057xe" filled="true" fillcolor="#000000" stroked="false">
                <v:path arrowok="t"/>
                <v:fill type="solid"/>
              </v:shape>
            </v:group>
            <v:group style="position:absolute;left:5322;top:-2057;width:10;height:20" coordorigin="5322,-2057" coordsize="10,20">
              <v:shape style="position:absolute;left:5322;top:-2057;width:10;height:20" coordorigin="5322,-2057" coordsize="10,20" path="m5322,-2038l5331,-2038,5331,-2057,5322,-2057,5322,-2038xe" filled="true" fillcolor="#000000" stroked="false">
                <v:path arrowok="t"/>
                <v:fill type="solid"/>
              </v:shape>
            </v:group>
            <v:group style="position:absolute;left:5322;top:-2038;width:10;height:20" coordorigin="5322,-2038" coordsize="10,20">
              <v:shape style="position:absolute;left:5322;top:-2038;width:10;height:20" coordorigin="5322,-2038" coordsize="10,20" path="m5322,-2019l5331,-2019,5331,-2038,5322,-2038,5322,-2019xe" filled="true" fillcolor="#000000" stroked="false">
                <v:path arrowok="t"/>
                <v:fill type="solid"/>
              </v:shape>
            </v:group>
            <v:group style="position:absolute;left:5322;top:-2019;width:10;height:20" coordorigin="5322,-2019" coordsize="10,20">
              <v:shape style="position:absolute;left:5322;top:-2019;width:10;height:20" coordorigin="5322,-2019" coordsize="10,20" path="m5322,-1999l5331,-1999,5331,-2019,5322,-2019,5322,-1999xe" filled="true" fillcolor="#000000" stroked="false">
                <v:path arrowok="t"/>
                <v:fill type="solid"/>
              </v:shape>
            </v:group>
            <v:group style="position:absolute;left:5322;top:-1999;width:10;height:20" coordorigin="5322,-1999" coordsize="10,20">
              <v:shape style="position:absolute;left:5322;top:-1999;width:10;height:20" coordorigin="5322,-1999" coordsize="10,20" path="m5322,-1980l5331,-1980,5331,-1999,5322,-1999,5322,-1980xe" filled="true" fillcolor="#000000" stroked="false">
                <v:path arrowok="t"/>
                <v:fill type="solid"/>
              </v:shape>
            </v:group>
            <v:group style="position:absolute;left:5322;top:-1980;width:10;height:20" coordorigin="5322,-1980" coordsize="10,20">
              <v:shape style="position:absolute;left:5322;top:-1980;width:10;height:20" coordorigin="5322,-1980" coordsize="10,20" path="m5322,-1961l5331,-1961,5331,-1980,5322,-1980,5322,-1961xe" filled="true" fillcolor="#000000" stroked="false">
                <v:path arrowok="t"/>
                <v:fill type="solid"/>
              </v:shape>
            </v:group>
            <v:group style="position:absolute;left:5322;top:-1961;width:10;height:20" coordorigin="5322,-1961" coordsize="10,20">
              <v:shape style="position:absolute;left:5322;top:-1961;width:10;height:20" coordorigin="5322,-1961" coordsize="10,20" path="m5322,-1942l5331,-1942,5331,-1961,5322,-1961,5322,-1942xe" filled="true" fillcolor="#000000" stroked="false">
                <v:path arrowok="t"/>
                <v:fill type="solid"/>
              </v:shape>
            </v:group>
            <v:group style="position:absolute;left:5322;top:-1942;width:10;height:20" coordorigin="5322,-1942" coordsize="10,20">
              <v:shape style="position:absolute;left:5322;top:-1942;width:10;height:20" coordorigin="5322,-1942" coordsize="10,20" path="m5322,-1923l5331,-1923,5331,-1942,5322,-1942,5322,-1923xe" filled="true" fillcolor="#000000" stroked="false">
                <v:path arrowok="t"/>
                <v:fill type="solid"/>
              </v:shape>
            </v:group>
            <v:group style="position:absolute;left:5322;top:-1923;width:10;height:20" coordorigin="5322,-1923" coordsize="10,20">
              <v:shape style="position:absolute;left:5322;top:-1923;width:10;height:20" coordorigin="5322,-1923" coordsize="10,20" path="m5322,-1903l5331,-1903,5331,-1923,5322,-1923,5322,-1903xe" filled="true" fillcolor="#000000" stroked="false">
                <v:path arrowok="t"/>
                <v:fill type="solid"/>
              </v:shape>
            </v:group>
            <v:group style="position:absolute;left:5322;top:-1903;width:10;height:20" coordorigin="5322,-1903" coordsize="10,20">
              <v:shape style="position:absolute;left:5322;top:-1903;width:10;height:20" coordorigin="5322,-1903" coordsize="10,20" path="m5322,-1884l5331,-1884,5331,-1903,5322,-1903,5322,-1884xe" filled="true" fillcolor="#000000" stroked="false">
                <v:path arrowok="t"/>
                <v:fill type="solid"/>
              </v:shape>
            </v:group>
            <v:group style="position:absolute;left:5322;top:-1884;width:10;height:20" coordorigin="5322,-1884" coordsize="10,20">
              <v:shape style="position:absolute;left:5322;top:-1884;width:10;height:20" coordorigin="5322,-1884" coordsize="10,20" path="m5322,-1865l5331,-1865,5331,-1884,5322,-1884,5322,-1865xe" filled="true" fillcolor="#000000" stroked="false">
                <v:path arrowok="t"/>
                <v:fill type="solid"/>
              </v:shape>
            </v:group>
            <v:group style="position:absolute;left:5322;top:-1865;width:10;height:20" coordorigin="5322,-1865" coordsize="10,20">
              <v:shape style="position:absolute;left:5322;top:-1865;width:10;height:20" coordorigin="5322,-1865" coordsize="10,20" path="m5322,-1846l5331,-1846,5331,-1865,5322,-1865,5322,-1846xe" filled="true" fillcolor="#000000" stroked="false">
                <v:path arrowok="t"/>
                <v:fill type="solid"/>
              </v:shape>
            </v:group>
            <v:group style="position:absolute;left:5322;top:-1846;width:10;height:20" coordorigin="5322,-1846" coordsize="10,20">
              <v:shape style="position:absolute;left:5322;top:-1846;width:10;height:20" coordorigin="5322,-1846" coordsize="10,20" path="m5322,-1827l5331,-1827,5331,-1846,5322,-1846,5322,-1827xe" filled="true" fillcolor="#000000" stroked="false">
                <v:path arrowok="t"/>
                <v:fill type="solid"/>
              </v:shape>
            </v:group>
            <v:group style="position:absolute;left:5322;top:-1827;width:10;height:20" coordorigin="5322,-1827" coordsize="10,20">
              <v:shape style="position:absolute;left:5322;top:-1827;width:10;height:20" coordorigin="5322,-1827" coordsize="10,20" path="m5322,-1807l5331,-1807,5331,-1827,5322,-1827,5322,-1807xe" filled="true" fillcolor="#000000" stroked="false">
                <v:path arrowok="t"/>
                <v:fill type="solid"/>
              </v:shape>
            </v:group>
            <v:group style="position:absolute;left:5322;top:-1807;width:10;height:20" coordorigin="5322,-1807" coordsize="10,20">
              <v:shape style="position:absolute;left:5322;top:-1807;width:10;height:20" coordorigin="5322,-1807" coordsize="10,20" path="m5322,-1788l5331,-1788,5331,-1807,5322,-1807,5322,-1788xe" filled="true" fillcolor="#000000" stroked="false">
                <v:path arrowok="t"/>
                <v:fill type="solid"/>
              </v:shape>
            </v:group>
            <v:group style="position:absolute;left:5322;top:-1788;width:10;height:20" coordorigin="5322,-1788" coordsize="10,20">
              <v:shape style="position:absolute;left:5322;top:-1788;width:10;height:20" coordorigin="5322,-1788" coordsize="10,20" path="m5322,-1769l5331,-1769,5331,-1788,5322,-1788,5322,-1769xe" filled="true" fillcolor="#000000" stroked="false">
                <v:path arrowok="t"/>
                <v:fill type="solid"/>
              </v:shape>
            </v:group>
            <v:group style="position:absolute;left:5322;top:-1769;width:10;height:20" coordorigin="5322,-1769" coordsize="10,20">
              <v:shape style="position:absolute;left:5322;top:-1769;width:10;height:20" coordorigin="5322,-1769" coordsize="10,20" path="m5322,-1750l5331,-1750,5331,-1769,5322,-1769,5322,-1750xe" filled="true" fillcolor="#000000" stroked="false">
                <v:path arrowok="t"/>
                <v:fill type="solid"/>
              </v:shape>
            </v:group>
            <v:group style="position:absolute;left:6796;top:-2134;width:10;height:20" coordorigin="6796,-2134" coordsize="10,20">
              <v:shape style="position:absolute;left:6796;top:-2134;width:10;height:20" coordorigin="6796,-2134" coordsize="10,20" path="m6796,-2115l6805,-2115,6805,-2134,6796,-2134,6796,-2115xe" filled="true" fillcolor="#000000" stroked="false">
                <v:path arrowok="t"/>
                <v:fill type="solid"/>
              </v:shape>
            </v:group>
            <v:group style="position:absolute;left:6796;top:-2115;width:10;height:20" coordorigin="6796,-2115" coordsize="10,20">
              <v:shape style="position:absolute;left:6796;top:-2115;width:10;height:20" coordorigin="6796,-2115" coordsize="10,20" path="m6796,-2095l6805,-2095,6805,-2115,6796,-2115,6796,-2095xe" filled="true" fillcolor="#000000" stroked="false">
                <v:path arrowok="t"/>
                <v:fill type="solid"/>
              </v:shape>
            </v:group>
            <v:group style="position:absolute;left:6796;top:-2095;width:10;height:20" coordorigin="6796,-2095" coordsize="10,20">
              <v:shape style="position:absolute;left:6796;top:-2095;width:10;height:20" coordorigin="6796,-2095" coordsize="10,20" path="m6796,-2076l6805,-2076,6805,-2095,6796,-2095,6796,-2076xe" filled="true" fillcolor="#000000" stroked="false">
                <v:path arrowok="t"/>
                <v:fill type="solid"/>
              </v:shape>
            </v:group>
            <v:group style="position:absolute;left:6796;top:-2076;width:10;height:20" coordorigin="6796,-2076" coordsize="10,20">
              <v:shape style="position:absolute;left:6796;top:-2076;width:10;height:20" coordorigin="6796,-2076" coordsize="10,20" path="m6796,-2057l6805,-2057,6805,-2076,6796,-2076,6796,-2057xe" filled="true" fillcolor="#000000" stroked="false">
                <v:path arrowok="t"/>
                <v:fill type="solid"/>
              </v:shape>
            </v:group>
            <v:group style="position:absolute;left:6796;top:-2057;width:10;height:20" coordorigin="6796,-2057" coordsize="10,20">
              <v:shape style="position:absolute;left:6796;top:-2057;width:10;height:20" coordorigin="6796,-2057" coordsize="10,20" path="m6796,-2038l6805,-2038,6805,-2057,6796,-2057,6796,-2038xe" filled="true" fillcolor="#000000" stroked="false">
                <v:path arrowok="t"/>
                <v:fill type="solid"/>
              </v:shape>
            </v:group>
            <v:group style="position:absolute;left:6796;top:-2038;width:10;height:20" coordorigin="6796,-2038" coordsize="10,20">
              <v:shape style="position:absolute;left:6796;top:-2038;width:10;height:20" coordorigin="6796,-2038" coordsize="10,20" path="m6796,-2019l6805,-2019,6805,-2038,6796,-2038,6796,-2019xe" filled="true" fillcolor="#000000" stroked="false">
                <v:path arrowok="t"/>
                <v:fill type="solid"/>
              </v:shape>
            </v:group>
            <v:group style="position:absolute;left:6796;top:-2019;width:10;height:20" coordorigin="6796,-2019" coordsize="10,20">
              <v:shape style="position:absolute;left:6796;top:-2019;width:10;height:20" coordorigin="6796,-2019" coordsize="10,20" path="m6796,-1999l6805,-1999,6805,-2019,6796,-2019,6796,-1999xe" filled="true" fillcolor="#000000" stroked="false">
                <v:path arrowok="t"/>
                <v:fill type="solid"/>
              </v:shape>
            </v:group>
            <v:group style="position:absolute;left:6796;top:-1999;width:10;height:20" coordorigin="6796,-1999" coordsize="10,20">
              <v:shape style="position:absolute;left:6796;top:-1999;width:10;height:20" coordorigin="6796,-1999" coordsize="10,20" path="m6796,-1980l6805,-1980,6805,-1999,6796,-1999,6796,-1980xe" filled="true" fillcolor="#000000" stroked="false">
                <v:path arrowok="t"/>
                <v:fill type="solid"/>
              </v:shape>
            </v:group>
            <v:group style="position:absolute;left:6796;top:-1980;width:10;height:20" coordorigin="6796,-1980" coordsize="10,20">
              <v:shape style="position:absolute;left:6796;top:-1980;width:10;height:20" coordorigin="6796,-1980" coordsize="10,20" path="m6796,-1961l6805,-1961,6805,-1980,6796,-1980,6796,-1961xe" filled="true" fillcolor="#000000" stroked="false">
                <v:path arrowok="t"/>
                <v:fill type="solid"/>
              </v:shape>
            </v:group>
            <v:group style="position:absolute;left:6796;top:-1961;width:10;height:20" coordorigin="6796,-1961" coordsize="10,20">
              <v:shape style="position:absolute;left:6796;top:-1961;width:10;height:20" coordorigin="6796,-1961" coordsize="10,20" path="m6796,-1942l6805,-1942,6805,-1961,6796,-1961,6796,-1942xe" filled="true" fillcolor="#000000" stroked="false">
                <v:path arrowok="t"/>
                <v:fill type="solid"/>
              </v:shape>
            </v:group>
            <v:group style="position:absolute;left:6796;top:-1942;width:10;height:20" coordorigin="6796,-1942" coordsize="10,20">
              <v:shape style="position:absolute;left:6796;top:-1942;width:10;height:20" coordorigin="6796,-1942" coordsize="10,20" path="m6796,-1923l6805,-1923,6805,-1942,6796,-1942,6796,-1923xe" filled="true" fillcolor="#000000" stroked="false">
                <v:path arrowok="t"/>
                <v:fill type="solid"/>
              </v:shape>
            </v:group>
            <v:group style="position:absolute;left:6796;top:-1923;width:10;height:20" coordorigin="6796,-1923" coordsize="10,20">
              <v:shape style="position:absolute;left:6796;top:-1923;width:10;height:20" coordorigin="6796,-1923" coordsize="10,20" path="m6796,-1903l6805,-1903,6805,-1923,6796,-1923,6796,-1903xe" filled="true" fillcolor="#000000" stroked="false">
                <v:path arrowok="t"/>
                <v:fill type="solid"/>
              </v:shape>
            </v:group>
            <v:group style="position:absolute;left:6796;top:-1903;width:10;height:20" coordorigin="6796,-1903" coordsize="10,20">
              <v:shape style="position:absolute;left:6796;top:-1903;width:10;height:20" coordorigin="6796,-1903" coordsize="10,20" path="m6796,-1884l6805,-1884,6805,-1903,6796,-1903,6796,-1884xe" filled="true" fillcolor="#000000" stroked="false">
                <v:path arrowok="t"/>
                <v:fill type="solid"/>
              </v:shape>
            </v:group>
            <v:group style="position:absolute;left:6796;top:-1884;width:10;height:20" coordorigin="6796,-1884" coordsize="10,20">
              <v:shape style="position:absolute;left:6796;top:-1884;width:10;height:20" coordorigin="6796,-1884" coordsize="10,20" path="m6796,-1865l6805,-1865,6805,-1884,6796,-1884,6796,-1865xe" filled="true" fillcolor="#000000" stroked="false">
                <v:path arrowok="t"/>
                <v:fill type="solid"/>
              </v:shape>
            </v:group>
            <v:group style="position:absolute;left:6796;top:-1865;width:10;height:20" coordorigin="6796,-1865" coordsize="10,20">
              <v:shape style="position:absolute;left:6796;top:-1865;width:10;height:20" coordorigin="6796,-1865" coordsize="10,20" path="m6796,-1846l6805,-1846,6805,-1865,6796,-1865,6796,-1846xe" filled="true" fillcolor="#000000" stroked="false">
                <v:path arrowok="t"/>
                <v:fill type="solid"/>
              </v:shape>
            </v:group>
            <v:group style="position:absolute;left:6796;top:-1846;width:10;height:20" coordorigin="6796,-1846" coordsize="10,20">
              <v:shape style="position:absolute;left:6796;top:-1846;width:10;height:20" coordorigin="6796,-1846" coordsize="10,20" path="m6796,-1827l6805,-1827,6805,-1846,6796,-1846,6796,-1827xe" filled="true" fillcolor="#000000" stroked="false">
                <v:path arrowok="t"/>
                <v:fill type="solid"/>
              </v:shape>
            </v:group>
            <v:group style="position:absolute;left:6796;top:-1827;width:10;height:20" coordorigin="6796,-1827" coordsize="10,20">
              <v:shape style="position:absolute;left:6796;top:-1827;width:10;height:20" coordorigin="6796,-1827" coordsize="10,20" path="m6796,-1807l6805,-1807,6805,-1827,6796,-1827,6796,-1807xe" filled="true" fillcolor="#000000" stroked="false">
                <v:path arrowok="t"/>
                <v:fill type="solid"/>
              </v:shape>
            </v:group>
            <v:group style="position:absolute;left:6796;top:-1807;width:10;height:20" coordorigin="6796,-1807" coordsize="10,20">
              <v:shape style="position:absolute;left:6796;top:-1807;width:10;height:20" coordorigin="6796,-1807" coordsize="10,20" path="m6796,-1788l6805,-1788,6805,-1807,6796,-1807,6796,-1788xe" filled="true" fillcolor="#000000" stroked="false">
                <v:path arrowok="t"/>
                <v:fill type="solid"/>
              </v:shape>
            </v:group>
            <v:group style="position:absolute;left:6796;top:-1788;width:10;height:20" coordorigin="6796,-1788" coordsize="10,20">
              <v:shape style="position:absolute;left:6796;top:-1788;width:10;height:20" coordorigin="6796,-1788" coordsize="10,20" path="m6796,-1769l6805,-1769,6805,-1788,6796,-1788,6796,-1769xe" filled="true" fillcolor="#000000" stroked="false">
                <v:path arrowok="t"/>
                <v:fill type="solid"/>
              </v:shape>
            </v:group>
            <v:group style="position:absolute;left:6796;top:-1769;width:10;height:20" coordorigin="6796,-1769" coordsize="10,20">
              <v:shape style="position:absolute;left:6796;top:-1769;width:10;height:20" coordorigin="6796,-1769" coordsize="10,20" path="m6796,-1750l6805,-1750,6805,-1769,6796,-1769,6796,-1750xe" filled="true" fillcolor="#000000" stroked="false">
                <v:path arrowok="t"/>
                <v:fill type="solid"/>
              </v:shape>
            </v:group>
            <v:group style="position:absolute;left:8281;top:-2134;width:10;height:20" coordorigin="8281,-2134" coordsize="10,20">
              <v:shape style="position:absolute;left:8281;top:-2134;width:10;height:20" coordorigin="8281,-2134" coordsize="10,20" path="m8281,-2115l8291,-2115,8291,-2134,8281,-2134,8281,-2115xe" filled="true" fillcolor="#000000" stroked="false">
                <v:path arrowok="t"/>
                <v:fill type="solid"/>
              </v:shape>
            </v:group>
            <v:group style="position:absolute;left:8281;top:-2115;width:10;height:20" coordorigin="8281,-2115" coordsize="10,20">
              <v:shape style="position:absolute;left:8281;top:-2115;width:10;height:20" coordorigin="8281,-2115" coordsize="10,20" path="m8281,-2095l8291,-2095,8291,-2115,8281,-2115,8281,-2095xe" filled="true" fillcolor="#000000" stroked="false">
                <v:path arrowok="t"/>
                <v:fill type="solid"/>
              </v:shape>
            </v:group>
            <v:group style="position:absolute;left:8281;top:-2095;width:10;height:20" coordorigin="8281,-2095" coordsize="10,20">
              <v:shape style="position:absolute;left:8281;top:-2095;width:10;height:20" coordorigin="8281,-2095" coordsize="10,20" path="m8281,-2076l8291,-2076,8291,-2095,8281,-2095,8281,-2076xe" filled="true" fillcolor="#000000" stroked="false">
                <v:path arrowok="t"/>
                <v:fill type="solid"/>
              </v:shape>
            </v:group>
            <v:group style="position:absolute;left:8281;top:-2076;width:10;height:20" coordorigin="8281,-2076" coordsize="10,20">
              <v:shape style="position:absolute;left:8281;top:-2076;width:10;height:20" coordorigin="8281,-2076" coordsize="10,20" path="m8281,-2057l8291,-2057,8291,-2076,8281,-2076,8281,-2057xe" filled="true" fillcolor="#000000" stroked="false">
                <v:path arrowok="t"/>
                <v:fill type="solid"/>
              </v:shape>
            </v:group>
            <v:group style="position:absolute;left:8281;top:-2057;width:10;height:20" coordorigin="8281,-2057" coordsize="10,20">
              <v:shape style="position:absolute;left:8281;top:-2057;width:10;height:20" coordorigin="8281,-2057" coordsize="10,20" path="m8281,-2038l8291,-2038,8291,-2057,8281,-2057,8281,-2038xe" filled="true" fillcolor="#000000" stroked="false">
                <v:path arrowok="t"/>
                <v:fill type="solid"/>
              </v:shape>
            </v:group>
            <v:group style="position:absolute;left:8281;top:-2038;width:10;height:20" coordorigin="8281,-2038" coordsize="10,20">
              <v:shape style="position:absolute;left:8281;top:-2038;width:10;height:20" coordorigin="8281,-2038" coordsize="10,20" path="m8281,-2019l8291,-2019,8291,-2038,8281,-2038,8281,-2019xe" filled="true" fillcolor="#000000" stroked="false">
                <v:path arrowok="t"/>
                <v:fill type="solid"/>
              </v:shape>
            </v:group>
            <v:group style="position:absolute;left:8281;top:-2019;width:10;height:20" coordorigin="8281,-2019" coordsize="10,20">
              <v:shape style="position:absolute;left:8281;top:-2019;width:10;height:20" coordorigin="8281,-2019" coordsize="10,20" path="m8281,-1999l8291,-1999,8291,-2019,8281,-2019,8281,-1999xe" filled="true" fillcolor="#000000" stroked="false">
                <v:path arrowok="t"/>
                <v:fill type="solid"/>
              </v:shape>
            </v:group>
            <v:group style="position:absolute;left:8281;top:-1999;width:10;height:20" coordorigin="8281,-1999" coordsize="10,20">
              <v:shape style="position:absolute;left:8281;top:-1999;width:10;height:20" coordorigin="8281,-1999" coordsize="10,20" path="m8281,-1980l8291,-1980,8291,-1999,8281,-1999,8281,-1980xe" filled="true" fillcolor="#000000" stroked="false">
                <v:path arrowok="t"/>
                <v:fill type="solid"/>
              </v:shape>
            </v:group>
            <v:group style="position:absolute;left:8281;top:-1980;width:10;height:20" coordorigin="8281,-1980" coordsize="10,20">
              <v:shape style="position:absolute;left:8281;top:-1980;width:10;height:20" coordorigin="8281,-1980" coordsize="10,20" path="m8281,-1961l8291,-1961,8291,-1980,8281,-1980,8281,-1961xe" filled="true" fillcolor="#000000" stroked="false">
                <v:path arrowok="t"/>
                <v:fill type="solid"/>
              </v:shape>
            </v:group>
            <v:group style="position:absolute;left:8281;top:-1961;width:10;height:20" coordorigin="8281,-1961" coordsize="10,20">
              <v:shape style="position:absolute;left:8281;top:-1961;width:10;height:20" coordorigin="8281,-1961" coordsize="10,20" path="m8281,-1942l8291,-1942,8291,-1961,8281,-1961,8281,-1942xe" filled="true" fillcolor="#000000" stroked="false">
                <v:path arrowok="t"/>
                <v:fill type="solid"/>
              </v:shape>
            </v:group>
            <v:group style="position:absolute;left:8281;top:-1942;width:10;height:20" coordorigin="8281,-1942" coordsize="10,20">
              <v:shape style="position:absolute;left:8281;top:-1942;width:10;height:20" coordorigin="8281,-1942" coordsize="10,20" path="m8281,-1923l8291,-1923,8291,-1942,8281,-1942,8281,-1923xe" filled="true" fillcolor="#000000" stroked="false">
                <v:path arrowok="t"/>
                <v:fill type="solid"/>
              </v:shape>
            </v:group>
            <v:group style="position:absolute;left:8281;top:-1923;width:10;height:20" coordorigin="8281,-1923" coordsize="10,20">
              <v:shape style="position:absolute;left:8281;top:-1923;width:10;height:20" coordorigin="8281,-1923" coordsize="10,20" path="m8281,-1903l8291,-1903,8291,-1923,8281,-1923,8281,-1903xe" filled="true" fillcolor="#000000" stroked="false">
                <v:path arrowok="t"/>
                <v:fill type="solid"/>
              </v:shape>
            </v:group>
            <v:group style="position:absolute;left:8281;top:-1903;width:10;height:20" coordorigin="8281,-1903" coordsize="10,20">
              <v:shape style="position:absolute;left:8281;top:-1903;width:10;height:20" coordorigin="8281,-1903" coordsize="10,20" path="m8281,-1884l8291,-1884,8291,-1903,8281,-1903,8281,-1884xe" filled="true" fillcolor="#000000" stroked="false">
                <v:path arrowok="t"/>
                <v:fill type="solid"/>
              </v:shape>
            </v:group>
            <v:group style="position:absolute;left:8281;top:-1884;width:10;height:20" coordorigin="8281,-1884" coordsize="10,20">
              <v:shape style="position:absolute;left:8281;top:-1884;width:10;height:20" coordorigin="8281,-1884" coordsize="10,20" path="m8281,-1865l8291,-1865,8291,-1884,8281,-1884,8281,-1865xe" filled="true" fillcolor="#000000" stroked="false">
                <v:path arrowok="t"/>
                <v:fill type="solid"/>
              </v:shape>
            </v:group>
            <v:group style="position:absolute;left:8281;top:-1865;width:10;height:20" coordorigin="8281,-1865" coordsize="10,20">
              <v:shape style="position:absolute;left:8281;top:-1865;width:10;height:20" coordorigin="8281,-1865" coordsize="10,20" path="m8281,-1846l8291,-1846,8291,-1865,8281,-1865,8281,-1846xe" filled="true" fillcolor="#000000" stroked="false">
                <v:path arrowok="t"/>
                <v:fill type="solid"/>
              </v:shape>
            </v:group>
            <v:group style="position:absolute;left:8281;top:-1846;width:10;height:20" coordorigin="8281,-1846" coordsize="10,20">
              <v:shape style="position:absolute;left:8281;top:-1846;width:10;height:20" coordorigin="8281,-1846" coordsize="10,20" path="m8281,-1827l8291,-1827,8291,-1846,8281,-1846,8281,-1827xe" filled="true" fillcolor="#000000" stroked="false">
                <v:path arrowok="t"/>
                <v:fill type="solid"/>
              </v:shape>
            </v:group>
            <v:group style="position:absolute;left:8281;top:-1827;width:10;height:20" coordorigin="8281,-1827" coordsize="10,20">
              <v:shape style="position:absolute;left:8281;top:-1827;width:10;height:20" coordorigin="8281,-1827" coordsize="10,20" path="m8281,-1807l8291,-1807,8291,-1827,8281,-1827,8281,-1807xe" filled="true" fillcolor="#000000" stroked="false">
                <v:path arrowok="t"/>
                <v:fill type="solid"/>
              </v:shape>
            </v:group>
            <v:group style="position:absolute;left:8281;top:-1807;width:10;height:20" coordorigin="8281,-1807" coordsize="10,20">
              <v:shape style="position:absolute;left:8281;top:-1807;width:10;height:20" coordorigin="8281,-1807" coordsize="10,20" path="m8281,-1788l8291,-1788,8291,-1807,8281,-1807,8281,-1788xe" filled="true" fillcolor="#000000" stroked="false">
                <v:path arrowok="t"/>
                <v:fill type="solid"/>
              </v:shape>
            </v:group>
            <v:group style="position:absolute;left:8281;top:-1788;width:10;height:20" coordorigin="8281,-1788" coordsize="10,20">
              <v:shape style="position:absolute;left:8281;top:-1788;width:10;height:20" coordorigin="8281,-1788" coordsize="10,20" path="m8281,-1769l8291,-1769,8291,-1788,8281,-1788,8281,-1769xe" filled="true" fillcolor="#000000" stroked="false">
                <v:path arrowok="t"/>
                <v:fill type="solid"/>
              </v:shape>
            </v:group>
            <v:group style="position:absolute;left:8281;top:-1769;width:10;height:20" coordorigin="8281,-1769" coordsize="10,20">
              <v:shape style="position:absolute;left:8281;top:-1769;width:10;height:20" coordorigin="8281,-1769" coordsize="10,20" path="m8281,-1750l8291,-1750,8291,-1769,8281,-1769,8281,-1750xe" filled="true" fillcolor="#000000" stroked="false">
                <v:path arrowok="t"/>
                <v:fill type="solid"/>
              </v:shape>
            </v:group>
            <v:group style="position:absolute;left:9876;top:-2134;width:10;height:20" coordorigin="9876,-2134" coordsize="10,20">
              <v:shape style="position:absolute;left:9876;top:-2134;width:10;height:20" coordorigin="9876,-2134" coordsize="10,20" path="m9876,-2115l9885,-2115,9885,-2134,9876,-2134,9876,-2115xe" filled="true" fillcolor="#000000" stroked="false">
                <v:path arrowok="t"/>
                <v:fill type="solid"/>
              </v:shape>
            </v:group>
            <v:group style="position:absolute;left:9876;top:-2115;width:10;height:20" coordorigin="9876,-2115" coordsize="10,20">
              <v:shape style="position:absolute;left:9876;top:-2115;width:10;height:20" coordorigin="9876,-2115" coordsize="10,20" path="m9876,-2095l9885,-2095,9885,-2115,9876,-2115,9876,-2095xe" filled="true" fillcolor="#000000" stroked="false">
                <v:path arrowok="t"/>
                <v:fill type="solid"/>
              </v:shape>
            </v:group>
            <v:group style="position:absolute;left:9876;top:-2095;width:10;height:20" coordorigin="9876,-2095" coordsize="10,20">
              <v:shape style="position:absolute;left:9876;top:-2095;width:10;height:20" coordorigin="9876,-2095" coordsize="10,20" path="m9876,-2076l9885,-2076,9885,-2095,9876,-2095,9876,-2076xe" filled="true" fillcolor="#000000" stroked="false">
                <v:path arrowok="t"/>
                <v:fill type="solid"/>
              </v:shape>
            </v:group>
            <v:group style="position:absolute;left:9876;top:-2076;width:10;height:20" coordorigin="9876,-2076" coordsize="10,20">
              <v:shape style="position:absolute;left:9876;top:-2076;width:10;height:20" coordorigin="9876,-2076" coordsize="10,20" path="m9876,-2057l9885,-2057,9885,-2076,9876,-2076,9876,-2057xe" filled="true" fillcolor="#000000" stroked="false">
                <v:path arrowok="t"/>
                <v:fill type="solid"/>
              </v:shape>
            </v:group>
            <v:group style="position:absolute;left:9876;top:-2057;width:10;height:20" coordorigin="9876,-2057" coordsize="10,20">
              <v:shape style="position:absolute;left:9876;top:-2057;width:10;height:20" coordorigin="9876,-2057" coordsize="10,20" path="m9876,-2038l9885,-2038,9885,-2057,9876,-2057,9876,-2038xe" filled="true" fillcolor="#000000" stroked="false">
                <v:path arrowok="t"/>
                <v:fill type="solid"/>
              </v:shape>
            </v:group>
            <v:group style="position:absolute;left:9876;top:-2038;width:10;height:20" coordorigin="9876,-2038" coordsize="10,20">
              <v:shape style="position:absolute;left:9876;top:-2038;width:10;height:20" coordorigin="9876,-2038" coordsize="10,20" path="m9876,-2019l9885,-2019,9885,-2038,9876,-2038,9876,-2019xe" filled="true" fillcolor="#000000" stroked="false">
                <v:path arrowok="t"/>
                <v:fill type="solid"/>
              </v:shape>
            </v:group>
            <v:group style="position:absolute;left:9876;top:-2019;width:10;height:20" coordorigin="9876,-2019" coordsize="10,20">
              <v:shape style="position:absolute;left:9876;top:-2019;width:10;height:20" coordorigin="9876,-2019" coordsize="10,20" path="m9876,-1999l9885,-1999,9885,-2019,9876,-2019,9876,-1999xe" filled="true" fillcolor="#000000" stroked="false">
                <v:path arrowok="t"/>
                <v:fill type="solid"/>
              </v:shape>
            </v:group>
            <v:group style="position:absolute;left:9876;top:-1999;width:10;height:20" coordorigin="9876,-1999" coordsize="10,20">
              <v:shape style="position:absolute;left:9876;top:-1999;width:10;height:20" coordorigin="9876,-1999" coordsize="10,20" path="m9876,-1980l9885,-1980,9885,-1999,9876,-1999,9876,-1980xe" filled="true" fillcolor="#000000" stroked="false">
                <v:path arrowok="t"/>
                <v:fill type="solid"/>
              </v:shape>
            </v:group>
            <v:group style="position:absolute;left:9876;top:-1980;width:10;height:20" coordorigin="9876,-1980" coordsize="10,20">
              <v:shape style="position:absolute;left:9876;top:-1980;width:10;height:20" coordorigin="9876,-1980" coordsize="10,20" path="m9876,-1961l9885,-1961,9885,-1980,9876,-1980,9876,-1961xe" filled="true" fillcolor="#000000" stroked="false">
                <v:path arrowok="t"/>
                <v:fill type="solid"/>
              </v:shape>
            </v:group>
            <v:group style="position:absolute;left:9876;top:-1961;width:10;height:20" coordorigin="9876,-1961" coordsize="10,20">
              <v:shape style="position:absolute;left:9876;top:-1961;width:10;height:20" coordorigin="9876,-1961" coordsize="10,20" path="m9876,-1942l9885,-1942,9885,-1961,9876,-1961,9876,-1942xe" filled="true" fillcolor="#000000" stroked="false">
                <v:path arrowok="t"/>
                <v:fill type="solid"/>
              </v:shape>
            </v:group>
            <v:group style="position:absolute;left:9876;top:-1942;width:10;height:20" coordorigin="9876,-1942" coordsize="10,20">
              <v:shape style="position:absolute;left:9876;top:-1942;width:10;height:20" coordorigin="9876,-1942" coordsize="10,20" path="m9876,-1923l9885,-1923,9885,-1942,9876,-1942,9876,-1923xe" filled="true" fillcolor="#000000" stroked="false">
                <v:path arrowok="t"/>
                <v:fill type="solid"/>
              </v:shape>
            </v:group>
            <v:group style="position:absolute;left:9876;top:-1923;width:10;height:20" coordorigin="9876,-1923" coordsize="10,20">
              <v:shape style="position:absolute;left:9876;top:-1923;width:10;height:20" coordorigin="9876,-1923" coordsize="10,20" path="m9876,-1903l9885,-1903,9885,-1923,9876,-1923,9876,-1903xe" filled="true" fillcolor="#000000" stroked="false">
                <v:path arrowok="t"/>
                <v:fill type="solid"/>
              </v:shape>
            </v:group>
            <v:group style="position:absolute;left:9876;top:-1903;width:10;height:20" coordorigin="9876,-1903" coordsize="10,20">
              <v:shape style="position:absolute;left:9876;top:-1903;width:10;height:20" coordorigin="9876,-1903" coordsize="10,20" path="m9876,-1884l9885,-1884,9885,-1903,9876,-1903,9876,-1884xe" filled="true" fillcolor="#000000" stroked="false">
                <v:path arrowok="t"/>
                <v:fill type="solid"/>
              </v:shape>
            </v:group>
            <v:group style="position:absolute;left:9876;top:-1884;width:10;height:20" coordorigin="9876,-1884" coordsize="10,20">
              <v:shape style="position:absolute;left:9876;top:-1884;width:10;height:20" coordorigin="9876,-1884" coordsize="10,20" path="m9876,-1865l9885,-1865,9885,-1884,9876,-1884,9876,-1865xe" filled="true" fillcolor="#000000" stroked="false">
                <v:path arrowok="t"/>
                <v:fill type="solid"/>
              </v:shape>
            </v:group>
            <v:group style="position:absolute;left:9876;top:-1865;width:10;height:20" coordorigin="9876,-1865" coordsize="10,20">
              <v:shape style="position:absolute;left:9876;top:-1865;width:10;height:20" coordorigin="9876,-1865" coordsize="10,20" path="m9876,-1846l9885,-1846,9885,-1865,9876,-1865,9876,-1846xe" filled="true" fillcolor="#000000" stroked="false">
                <v:path arrowok="t"/>
                <v:fill type="solid"/>
              </v:shape>
            </v:group>
            <v:group style="position:absolute;left:9876;top:-1846;width:10;height:20" coordorigin="9876,-1846" coordsize="10,20">
              <v:shape style="position:absolute;left:9876;top:-1846;width:10;height:20" coordorigin="9876,-1846" coordsize="10,20" path="m9876,-1827l9885,-1827,9885,-1846,9876,-1846,9876,-1827xe" filled="true" fillcolor="#000000" stroked="false">
                <v:path arrowok="t"/>
                <v:fill type="solid"/>
              </v:shape>
            </v:group>
            <v:group style="position:absolute;left:9876;top:-1827;width:10;height:20" coordorigin="9876,-1827" coordsize="10,20">
              <v:shape style="position:absolute;left:9876;top:-1827;width:10;height:20" coordorigin="9876,-1827" coordsize="10,20" path="m9876,-1807l9885,-1807,9885,-1827,9876,-1827,9876,-1807xe" filled="true" fillcolor="#000000" stroked="false">
                <v:path arrowok="t"/>
                <v:fill type="solid"/>
              </v:shape>
            </v:group>
            <v:group style="position:absolute;left:9876;top:-1807;width:10;height:20" coordorigin="9876,-1807" coordsize="10,20">
              <v:shape style="position:absolute;left:9876;top:-1807;width:10;height:20" coordorigin="9876,-1807" coordsize="10,20" path="m9876,-1788l9885,-1788,9885,-1807,9876,-1807,9876,-1788xe" filled="true" fillcolor="#000000" stroked="false">
                <v:path arrowok="t"/>
                <v:fill type="solid"/>
              </v:shape>
            </v:group>
            <v:group style="position:absolute;left:9876;top:-1788;width:10;height:20" coordorigin="9876,-1788" coordsize="10,20">
              <v:shape style="position:absolute;left:9876;top:-1788;width:10;height:20" coordorigin="9876,-1788" coordsize="10,20" path="m9876,-1769l9885,-1769,9885,-1788,9876,-1788,9876,-1769xe" filled="true" fillcolor="#000000" stroked="false">
                <v:path arrowok="t"/>
                <v:fill type="solid"/>
              </v:shape>
            </v:group>
            <v:group style="position:absolute;left:9876;top:-1769;width:10;height:20" coordorigin="9876,-1769" coordsize="10,20">
              <v:shape style="position:absolute;left:9876;top:-1769;width:10;height:20" coordorigin="9876,-1769" coordsize="10,20" path="m9876,-1750l9885,-1750,9885,-1769,9876,-1769,9876,-1750xe" filled="true" fillcolor="#000000" stroked="false">
                <v:path arrowok="t"/>
                <v:fill type="solid"/>
              </v:shape>
              <v:shape style="position:absolute;left:1258;top:-1846;width:2823;height:110" type="#_x0000_t75" stroked="false">
                <v:imagedata r:id="rId317" o:title=""/>
              </v:shape>
              <v:shape style="position:absolute;left:4057;top:-1750;width:1274;height:14" type="#_x0000_t75" stroked="false">
                <v:imagedata r:id="rId318" o:title=""/>
              </v:shape>
              <v:shape style="position:absolute;left:5317;top:-1750;width:1488;height:14" type="#_x0000_t75" stroked="false">
                <v:imagedata r:id="rId319" o:title=""/>
              </v:shape>
              <v:shape style="position:absolute;left:6791;top:-1750;width:1500;height:14" type="#_x0000_t75" stroked="false">
                <v:imagedata r:id="rId320" o:title=""/>
              </v:shape>
              <v:shape style="position:absolute;left:8277;top:-1750;width:1609;height:14" type="#_x0000_t75" stroked="false">
                <v:imagedata r:id="rId321" o:title=""/>
              </v:shape>
              <v:shape style="position:absolute;left:9871;top:-1745;width:1392;height:10" type="#_x0000_t75" stroked="false">
                <v:imagedata r:id="rId322" o:title=""/>
              </v:shape>
            </v:group>
            <v:group style="position:absolute;left:5322;top:-1735;width:10;height:20" coordorigin="5322,-1735" coordsize="10,20">
              <v:shape style="position:absolute;left:5322;top:-1735;width:10;height:20" coordorigin="5322,-1735" coordsize="10,20" path="m5322,-1716l5331,-1716,5331,-1735,5322,-1735,5322,-1716xe" filled="true" fillcolor="#000000" stroked="false">
                <v:path arrowok="t"/>
                <v:fill type="solid"/>
              </v:shape>
            </v:group>
            <v:group style="position:absolute;left:5322;top:-1716;width:10;height:20" coordorigin="5322,-1716" coordsize="10,20">
              <v:shape style="position:absolute;left:5322;top:-1716;width:10;height:20" coordorigin="5322,-1716" coordsize="10,20" path="m5322,-1697l5331,-1697,5331,-1716,5322,-1716,5322,-1697xe" filled="true" fillcolor="#000000" stroked="false">
                <v:path arrowok="t"/>
                <v:fill type="solid"/>
              </v:shape>
            </v:group>
            <v:group style="position:absolute;left:5322;top:-1697;width:10;height:20" coordorigin="5322,-1697" coordsize="10,20">
              <v:shape style="position:absolute;left:5322;top:-1697;width:10;height:20" coordorigin="5322,-1697" coordsize="10,20" path="m5322,-1678l5331,-1678,5331,-1697,5322,-1697,5322,-1678xe" filled="true" fillcolor="#000000" stroked="false">
                <v:path arrowok="t"/>
                <v:fill type="solid"/>
              </v:shape>
            </v:group>
            <v:group style="position:absolute;left:5322;top:-1678;width:10;height:20" coordorigin="5322,-1678" coordsize="10,20">
              <v:shape style="position:absolute;left:5322;top:-1678;width:10;height:20" coordorigin="5322,-1678" coordsize="10,20" path="m5322,-1659l5331,-1659,5331,-1678,5322,-1678,5322,-1659xe" filled="true" fillcolor="#000000" stroked="false">
                <v:path arrowok="t"/>
                <v:fill type="solid"/>
              </v:shape>
            </v:group>
            <v:group style="position:absolute;left:5322;top:-1659;width:10;height:20" coordorigin="5322,-1659" coordsize="10,20">
              <v:shape style="position:absolute;left:5322;top:-1659;width:10;height:20" coordorigin="5322,-1659" coordsize="10,20" path="m5322,-1639l5331,-1639,5331,-1659,5322,-1659,5322,-1639xe" filled="true" fillcolor="#000000" stroked="false">
                <v:path arrowok="t"/>
                <v:fill type="solid"/>
              </v:shape>
            </v:group>
            <v:group style="position:absolute;left:5322;top:-1639;width:10;height:20" coordorigin="5322,-1639" coordsize="10,20">
              <v:shape style="position:absolute;left:5322;top:-1639;width:10;height:20" coordorigin="5322,-1639" coordsize="10,20" path="m5322,-1620l5331,-1620,5331,-1639,5322,-1639,5322,-1620xe" filled="true" fillcolor="#000000" stroked="false">
                <v:path arrowok="t"/>
                <v:fill type="solid"/>
              </v:shape>
            </v:group>
            <v:group style="position:absolute;left:5322;top:-1620;width:10;height:20" coordorigin="5322,-1620" coordsize="10,20">
              <v:shape style="position:absolute;left:5322;top:-1620;width:10;height:20" coordorigin="5322,-1620" coordsize="10,20" path="m5322,-1601l5331,-1601,5331,-1620,5322,-1620,5322,-1601xe" filled="true" fillcolor="#000000" stroked="false">
                <v:path arrowok="t"/>
                <v:fill type="solid"/>
              </v:shape>
            </v:group>
            <v:group style="position:absolute;left:5322;top:-1601;width:10;height:20" coordorigin="5322,-1601" coordsize="10,20">
              <v:shape style="position:absolute;left:5322;top:-1601;width:10;height:20" coordorigin="5322,-1601" coordsize="10,20" path="m5322,-1582l5331,-1582,5331,-1601,5322,-1601,5322,-1582xe" filled="true" fillcolor="#000000" stroked="false">
                <v:path arrowok="t"/>
                <v:fill type="solid"/>
              </v:shape>
            </v:group>
            <v:group style="position:absolute;left:5322;top:-1582;width:10;height:20" coordorigin="5322,-1582" coordsize="10,20">
              <v:shape style="position:absolute;left:5322;top:-1582;width:10;height:20" coordorigin="5322,-1582" coordsize="10,20" path="m5322,-1563l5331,-1563,5331,-1582,5322,-1582,5322,-1563xe" filled="true" fillcolor="#000000" stroked="false">
                <v:path arrowok="t"/>
                <v:fill type="solid"/>
              </v:shape>
            </v:group>
            <v:group style="position:absolute;left:5322;top:-1563;width:10;height:20" coordorigin="5322,-1563" coordsize="10,20">
              <v:shape style="position:absolute;left:5322;top:-1563;width:10;height:20" coordorigin="5322,-1563" coordsize="10,20" path="m5322,-1543l5331,-1543,5331,-1563,5322,-1563,5322,-1543xe" filled="true" fillcolor="#000000" stroked="false">
                <v:path arrowok="t"/>
                <v:fill type="solid"/>
              </v:shape>
            </v:group>
            <v:group style="position:absolute;left:5322;top:-1543;width:10;height:20" coordorigin="5322,-1543" coordsize="10,20">
              <v:shape style="position:absolute;left:5322;top:-1543;width:10;height:20" coordorigin="5322,-1543" coordsize="10,20" path="m5322,-1524l5331,-1524,5331,-1543,5322,-1543,5322,-1524xe" filled="true" fillcolor="#000000" stroked="false">
                <v:path arrowok="t"/>
                <v:fill type="solid"/>
              </v:shape>
            </v:group>
            <v:group style="position:absolute;left:5322;top:-1524;width:10;height:20" coordorigin="5322,-1524" coordsize="10,20">
              <v:shape style="position:absolute;left:5322;top:-1524;width:10;height:20" coordorigin="5322,-1524" coordsize="10,20" path="m5322,-1505l5331,-1505,5331,-1524,5322,-1524,5322,-1505xe" filled="true" fillcolor="#000000" stroked="false">
                <v:path arrowok="t"/>
                <v:fill type="solid"/>
              </v:shape>
            </v:group>
            <v:group style="position:absolute;left:5322;top:-1505;width:10;height:20" coordorigin="5322,-1505" coordsize="10,20">
              <v:shape style="position:absolute;left:5322;top:-1505;width:10;height:20" coordorigin="5322,-1505" coordsize="10,20" path="m5322,-1486l5331,-1486,5331,-1505,5322,-1505,5322,-1486xe" filled="true" fillcolor="#000000" stroked="false">
                <v:path arrowok="t"/>
                <v:fill type="solid"/>
              </v:shape>
            </v:group>
            <v:group style="position:absolute;left:5322;top:-1486;width:10;height:20" coordorigin="5322,-1486" coordsize="10,20">
              <v:shape style="position:absolute;left:5322;top:-1486;width:10;height:20" coordorigin="5322,-1486" coordsize="10,20" path="m5322,-1467l5331,-1467,5331,-1486,5322,-1486,5322,-1467xe" filled="true" fillcolor="#000000" stroked="false">
                <v:path arrowok="t"/>
                <v:fill type="solid"/>
              </v:shape>
            </v:group>
            <v:group style="position:absolute;left:5322;top:-1467;width:10;height:20" coordorigin="5322,-1467" coordsize="10,20">
              <v:shape style="position:absolute;left:5322;top:-1467;width:10;height:20" coordorigin="5322,-1467" coordsize="10,20" path="m5322,-1447l5331,-1447,5331,-1467,5322,-1467,5322,-1447xe" filled="true" fillcolor="#000000" stroked="false">
                <v:path arrowok="t"/>
                <v:fill type="solid"/>
              </v:shape>
            </v:group>
            <v:group style="position:absolute;left:5322;top:-1447;width:10;height:20" coordorigin="5322,-1447" coordsize="10,20">
              <v:shape style="position:absolute;left:5322;top:-1447;width:10;height:20" coordorigin="5322,-1447" coordsize="10,20" path="m5322,-1428l5331,-1428,5331,-1447,5322,-1447,5322,-1428xe" filled="true" fillcolor="#000000" stroked="false">
                <v:path arrowok="t"/>
                <v:fill type="solid"/>
              </v:shape>
            </v:group>
            <v:group style="position:absolute;left:5322;top:-1428;width:10;height:20" coordorigin="5322,-1428" coordsize="10,20">
              <v:shape style="position:absolute;left:5322;top:-1428;width:10;height:20" coordorigin="5322,-1428" coordsize="10,20" path="m5322,-1409l5331,-1409,5331,-1428,5322,-1428,5322,-1409xe" filled="true" fillcolor="#000000" stroked="false">
                <v:path arrowok="t"/>
                <v:fill type="solid"/>
              </v:shape>
            </v:group>
            <v:group style="position:absolute;left:5322;top:-1409;width:10;height:20" coordorigin="5322,-1409" coordsize="10,20">
              <v:shape style="position:absolute;left:5322;top:-1409;width:10;height:20" coordorigin="5322,-1409" coordsize="10,20" path="m5322,-1390l5331,-1390,5331,-1409,5322,-1409,5322,-1390xe" filled="true" fillcolor="#000000" stroked="false">
                <v:path arrowok="t"/>
                <v:fill type="solid"/>
              </v:shape>
            </v:group>
            <v:group style="position:absolute;left:5322;top:-1390;width:10;height:20" coordorigin="5322,-1390" coordsize="10,20">
              <v:shape style="position:absolute;left:5322;top:-1390;width:10;height:20" coordorigin="5322,-1390" coordsize="10,20" path="m5322,-1371l5331,-1371,5331,-1390,5322,-1390,5322,-1371xe" filled="true" fillcolor="#000000" stroked="false">
                <v:path arrowok="t"/>
                <v:fill type="solid"/>
              </v:shape>
            </v:group>
            <v:group style="position:absolute;left:5322;top:-1371;width:10;height:20" coordorigin="5322,-1371" coordsize="10,20">
              <v:shape style="position:absolute;left:5322;top:-1371;width:10;height:20" coordorigin="5322,-1371" coordsize="10,20" path="m5322,-1351l5331,-1351,5331,-1371,5322,-1371,5322,-1351xe" filled="true" fillcolor="#000000" stroked="false">
                <v:path arrowok="t"/>
                <v:fill type="solid"/>
              </v:shape>
            </v:group>
            <v:group style="position:absolute;left:6796;top:-1735;width:10;height:20" coordorigin="6796,-1735" coordsize="10,20">
              <v:shape style="position:absolute;left:6796;top:-1735;width:10;height:20" coordorigin="6796,-1735" coordsize="10,20" path="m6796,-1716l6805,-1716,6805,-1735,6796,-1735,6796,-1716xe" filled="true" fillcolor="#000000" stroked="false">
                <v:path arrowok="t"/>
                <v:fill type="solid"/>
              </v:shape>
            </v:group>
            <v:group style="position:absolute;left:6796;top:-1716;width:10;height:20" coordorigin="6796,-1716" coordsize="10,20">
              <v:shape style="position:absolute;left:6796;top:-1716;width:10;height:20" coordorigin="6796,-1716" coordsize="10,20" path="m6796,-1697l6805,-1697,6805,-1716,6796,-1716,6796,-1697xe" filled="true" fillcolor="#000000" stroked="false">
                <v:path arrowok="t"/>
                <v:fill type="solid"/>
              </v:shape>
            </v:group>
            <v:group style="position:absolute;left:6796;top:-1697;width:10;height:20" coordorigin="6796,-1697" coordsize="10,20">
              <v:shape style="position:absolute;left:6796;top:-1697;width:10;height:20" coordorigin="6796,-1697" coordsize="10,20" path="m6796,-1678l6805,-1678,6805,-1697,6796,-1697,6796,-1678xe" filled="true" fillcolor="#000000" stroked="false">
                <v:path arrowok="t"/>
                <v:fill type="solid"/>
              </v:shape>
            </v:group>
            <v:group style="position:absolute;left:6796;top:-1678;width:10;height:20" coordorigin="6796,-1678" coordsize="10,20">
              <v:shape style="position:absolute;left:6796;top:-1678;width:10;height:20" coordorigin="6796,-1678" coordsize="10,20" path="m6796,-1659l6805,-1659,6805,-1678,6796,-1678,6796,-1659xe" filled="true" fillcolor="#000000" stroked="false">
                <v:path arrowok="t"/>
                <v:fill type="solid"/>
              </v:shape>
            </v:group>
            <v:group style="position:absolute;left:6796;top:-1659;width:10;height:20" coordorigin="6796,-1659" coordsize="10,20">
              <v:shape style="position:absolute;left:6796;top:-1659;width:10;height:20" coordorigin="6796,-1659" coordsize="10,20" path="m6796,-1639l6805,-1639,6805,-1659,6796,-1659,6796,-1639xe" filled="true" fillcolor="#000000" stroked="false">
                <v:path arrowok="t"/>
                <v:fill type="solid"/>
              </v:shape>
            </v:group>
            <v:group style="position:absolute;left:6796;top:-1639;width:10;height:20" coordorigin="6796,-1639" coordsize="10,20">
              <v:shape style="position:absolute;left:6796;top:-1639;width:10;height:20" coordorigin="6796,-1639" coordsize="10,20" path="m6796,-1620l6805,-1620,6805,-1639,6796,-1639,6796,-1620xe" filled="true" fillcolor="#000000" stroked="false">
                <v:path arrowok="t"/>
                <v:fill type="solid"/>
              </v:shape>
            </v:group>
            <v:group style="position:absolute;left:6796;top:-1620;width:10;height:20" coordorigin="6796,-1620" coordsize="10,20">
              <v:shape style="position:absolute;left:6796;top:-1620;width:10;height:20" coordorigin="6796,-1620" coordsize="10,20" path="m6796,-1601l6805,-1601,6805,-1620,6796,-1620,6796,-1601xe" filled="true" fillcolor="#000000" stroked="false">
                <v:path arrowok="t"/>
                <v:fill type="solid"/>
              </v:shape>
            </v:group>
            <v:group style="position:absolute;left:6796;top:-1601;width:10;height:20" coordorigin="6796,-1601" coordsize="10,20">
              <v:shape style="position:absolute;left:6796;top:-1601;width:10;height:20" coordorigin="6796,-1601" coordsize="10,20" path="m6796,-1582l6805,-1582,6805,-1601,6796,-1601,6796,-1582xe" filled="true" fillcolor="#000000" stroked="false">
                <v:path arrowok="t"/>
                <v:fill type="solid"/>
              </v:shape>
            </v:group>
            <v:group style="position:absolute;left:6796;top:-1582;width:10;height:20" coordorigin="6796,-1582" coordsize="10,20">
              <v:shape style="position:absolute;left:6796;top:-1582;width:10;height:20" coordorigin="6796,-1582" coordsize="10,20" path="m6796,-1563l6805,-1563,6805,-1582,6796,-1582,6796,-1563xe" filled="true" fillcolor="#000000" stroked="false">
                <v:path arrowok="t"/>
                <v:fill type="solid"/>
              </v:shape>
            </v:group>
            <v:group style="position:absolute;left:6796;top:-1563;width:10;height:20" coordorigin="6796,-1563" coordsize="10,20">
              <v:shape style="position:absolute;left:6796;top:-1563;width:10;height:20" coordorigin="6796,-1563" coordsize="10,20" path="m6796,-1543l6805,-1543,6805,-1563,6796,-1563,6796,-1543xe" filled="true" fillcolor="#000000" stroked="false">
                <v:path arrowok="t"/>
                <v:fill type="solid"/>
              </v:shape>
            </v:group>
            <v:group style="position:absolute;left:6796;top:-1543;width:10;height:20" coordorigin="6796,-1543" coordsize="10,20">
              <v:shape style="position:absolute;left:6796;top:-1543;width:10;height:20" coordorigin="6796,-1543" coordsize="10,20" path="m6796,-1524l6805,-1524,6805,-1543,6796,-1543,6796,-1524xe" filled="true" fillcolor="#000000" stroked="false">
                <v:path arrowok="t"/>
                <v:fill type="solid"/>
              </v:shape>
            </v:group>
            <v:group style="position:absolute;left:6796;top:-1524;width:10;height:20" coordorigin="6796,-1524" coordsize="10,20">
              <v:shape style="position:absolute;left:6796;top:-1524;width:10;height:20" coordorigin="6796,-1524" coordsize="10,20" path="m6796,-1505l6805,-1505,6805,-1524,6796,-1524,6796,-1505xe" filled="true" fillcolor="#000000" stroked="false">
                <v:path arrowok="t"/>
                <v:fill type="solid"/>
              </v:shape>
            </v:group>
            <v:group style="position:absolute;left:6796;top:-1505;width:10;height:20" coordorigin="6796,-1505" coordsize="10,20">
              <v:shape style="position:absolute;left:6796;top:-1505;width:10;height:20" coordorigin="6796,-1505" coordsize="10,20" path="m6796,-1486l6805,-1486,6805,-1505,6796,-1505,6796,-1486xe" filled="true" fillcolor="#000000" stroked="false">
                <v:path arrowok="t"/>
                <v:fill type="solid"/>
              </v:shape>
            </v:group>
            <v:group style="position:absolute;left:6796;top:-1486;width:10;height:20" coordorigin="6796,-1486" coordsize="10,20">
              <v:shape style="position:absolute;left:6796;top:-1486;width:10;height:20" coordorigin="6796,-1486" coordsize="10,20" path="m6796,-1467l6805,-1467,6805,-1486,6796,-1486,6796,-1467xe" filled="true" fillcolor="#000000" stroked="false">
                <v:path arrowok="t"/>
                <v:fill type="solid"/>
              </v:shape>
            </v:group>
            <v:group style="position:absolute;left:6796;top:-1467;width:10;height:20" coordorigin="6796,-1467" coordsize="10,20">
              <v:shape style="position:absolute;left:6796;top:-1467;width:10;height:20" coordorigin="6796,-1467" coordsize="10,20" path="m6796,-1447l6805,-1447,6805,-1467,6796,-1467,6796,-1447xe" filled="true" fillcolor="#000000" stroked="false">
                <v:path arrowok="t"/>
                <v:fill type="solid"/>
              </v:shape>
            </v:group>
            <v:group style="position:absolute;left:6796;top:-1447;width:10;height:20" coordorigin="6796,-1447" coordsize="10,20">
              <v:shape style="position:absolute;left:6796;top:-1447;width:10;height:20" coordorigin="6796,-1447" coordsize="10,20" path="m6796,-1428l6805,-1428,6805,-1447,6796,-1447,6796,-1428xe" filled="true" fillcolor="#000000" stroked="false">
                <v:path arrowok="t"/>
                <v:fill type="solid"/>
              </v:shape>
            </v:group>
            <v:group style="position:absolute;left:6796;top:-1428;width:10;height:20" coordorigin="6796,-1428" coordsize="10,20">
              <v:shape style="position:absolute;left:6796;top:-1428;width:10;height:20" coordorigin="6796,-1428" coordsize="10,20" path="m6796,-1409l6805,-1409,6805,-1428,6796,-1428,6796,-1409xe" filled="true" fillcolor="#000000" stroked="false">
                <v:path arrowok="t"/>
                <v:fill type="solid"/>
              </v:shape>
            </v:group>
            <v:group style="position:absolute;left:6796;top:-1409;width:10;height:20" coordorigin="6796,-1409" coordsize="10,20">
              <v:shape style="position:absolute;left:6796;top:-1409;width:10;height:20" coordorigin="6796,-1409" coordsize="10,20" path="m6796,-1390l6805,-1390,6805,-1409,6796,-1409,6796,-1390xe" filled="true" fillcolor="#000000" stroked="false">
                <v:path arrowok="t"/>
                <v:fill type="solid"/>
              </v:shape>
            </v:group>
            <v:group style="position:absolute;left:6796;top:-1390;width:10;height:20" coordorigin="6796,-1390" coordsize="10,20">
              <v:shape style="position:absolute;left:6796;top:-1390;width:10;height:20" coordorigin="6796,-1390" coordsize="10,20" path="m6796,-1371l6805,-1371,6805,-1390,6796,-1390,6796,-1371xe" filled="true" fillcolor="#000000" stroked="false">
                <v:path arrowok="t"/>
                <v:fill type="solid"/>
              </v:shape>
            </v:group>
            <v:group style="position:absolute;left:6796;top:-1371;width:10;height:20" coordorigin="6796,-1371" coordsize="10,20">
              <v:shape style="position:absolute;left:6796;top:-1371;width:10;height:20" coordorigin="6796,-1371" coordsize="10,20" path="m6796,-1351l6805,-1351,6805,-1371,6796,-1371,6796,-1351xe" filled="true" fillcolor="#000000" stroked="false">
                <v:path arrowok="t"/>
                <v:fill type="solid"/>
              </v:shape>
            </v:group>
            <v:group style="position:absolute;left:8281;top:-1735;width:10;height:20" coordorigin="8281,-1735" coordsize="10,20">
              <v:shape style="position:absolute;left:8281;top:-1735;width:10;height:20" coordorigin="8281,-1735" coordsize="10,20" path="m8281,-1716l8291,-1716,8291,-1735,8281,-1735,8281,-1716xe" filled="true" fillcolor="#000000" stroked="false">
                <v:path arrowok="t"/>
                <v:fill type="solid"/>
              </v:shape>
            </v:group>
            <v:group style="position:absolute;left:8281;top:-1716;width:10;height:20" coordorigin="8281,-1716" coordsize="10,20">
              <v:shape style="position:absolute;left:8281;top:-1716;width:10;height:20" coordorigin="8281,-1716" coordsize="10,20" path="m8281,-1697l8291,-1697,8291,-1716,8281,-1716,8281,-1697xe" filled="true" fillcolor="#000000" stroked="false">
                <v:path arrowok="t"/>
                <v:fill type="solid"/>
              </v:shape>
            </v:group>
            <v:group style="position:absolute;left:8281;top:-1697;width:10;height:20" coordorigin="8281,-1697" coordsize="10,20">
              <v:shape style="position:absolute;left:8281;top:-1697;width:10;height:20" coordorigin="8281,-1697" coordsize="10,20" path="m8281,-1678l8291,-1678,8291,-1697,8281,-1697,8281,-1678xe" filled="true" fillcolor="#000000" stroked="false">
                <v:path arrowok="t"/>
                <v:fill type="solid"/>
              </v:shape>
            </v:group>
            <v:group style="position:absolute;left:8281;top:-1678;width:10;height:20" coordorigin="8281,-1678" coordsize="10,20">
              <v:shape style="position:absolute;left:8281;top:-1678;width:10;height:20" coordorigin="8281,-1678" coordsize="10,20" path="m8281,-1659l8291,-1659,8291,-1678,8281,-1678,8281,-1659xe" filled="true" fillcolor="#000000" stroked="false">
                <v:path arrowok="t"/>
                <v:fill type="solid"/>
              </v:shape>
            </v:group>
            <v:group style="position:absolute;left:8281;top:-1659;width:10;height:20" coordorigin="8281,-1659" coordsize="10,20">
              <v:shape style="position:absolute;left:8281;top:-1659;width:10;height:20" coordorigin="8281,-1659" coordsize="10,20" path="m8281,-1639l8291,-1639,8291,-1659,8281,-1659,8281,-1639xe" filled="true" fillcolor="#000000" stroked="false">
                <v:path arrowok="t"/>
                <v:fill type="solid"/>
              </v:shape>
            </v:group>
            <v:group style="position:absolute;left:8281;top:-1639;width:10;height:20" coordorigin="8281,-1639" coordsize="10,20">
              <v:shape style="position:absolute;left:8281;top:-1639;width:10;height:20" coordorigin="8281,-1639" coordsize="10,20" path="m8281,-1620l8291,-1620,8291,-1639,8281,-1639,8281,-1620xe" filled="true" fillcolor="#000000" stroked="false">
                <v:path arrowok="t"/>
                <v:fill type="solid"/>
              </v:shape>
            </v:group>
            <v:group style="position:absolute;left:8281;top:-1620;width:10;height:20" coordorigin="8281,-1620" coordsize="10,20">
              <v:shape style="position:absolute;left:8281;top:-1620;width:10;height:20" coordorigin="8281,-1620" coordsize="10,20" path="m8281,-1601l8291,-1601,8291,-1620,8281,-1620,8281,-1601xe" filled="true" fillcolor="#000000" stroked="false">
                <v:path arrowok="t"/>
                <v:fill type="solid"/>
              </v:shape>
            </v:group>
            <v:group style="position:absolute;left:8281;top:-1601;width:10;height:20" coordorigin="8281,-1601" coordsize="10,20">
              <v:shape style="position:absolute;left:8281;top:-1601;width:10;height:20" coordorigin="8281,-1601" coordsize="10,20" path="m8281,-1582l8291,-1582,8291,-1601,8281,-1601,8281,-1582xe" filled="true" fillcolor="#000000" stroked="false">
                <v:path arrowok="t"/>
                <v:fill type="solid"/>
              </v:shape>
            </v:group>
            <v:group style="position:absolute;left:8281;top:-1582;width:10;height:20" coordorigin="8281,-1582" coordsize="10,20">
              <v:shape style="position:absolute;left:8281;top:-1582;width:10;height:20" coordorigin="8281,-1582" coordsize="10,20" path="m8281,-1563l8291,-1563,8291,-1582,8281,-1582,8281,-1563xe" filled="true" fillcolor="#000000" stroked="false">
                <v:path arrowok="t"/>
                <v:fill type="solid"/>
              </v:shape>
            </v:group>
            <v:group style="position:absolute;left:8281;top:-1563;width:10;height:20" coordorigin="8281,-1563" coordsize="10,20">
              <v:shape style="position:absolute;left:8281;top:-1563;width:10;height:20" coordorigin="8281,-1563" coordsize="10,20" path="m8281,-1543l8291,-1543,8291,-1563,8281,-1563,8281,-1543xe" filled="true" fillcolor="#000000" stroked="false">
                <v:path arrowok="t"/>
                <v:fill type="solid"/>
              </v:shape>
            </v:group>
            <v:group style="position:absolute;left:8281;top:-1543;width:10;height:20" coordorigin="8281,-1543" coordsize="10,20">
              <v:shape style="position:absolute;left:8281;top:-1543;width:10;height:20" coordorigin="8281,-1543" coordsize="10,20" path="m8281,-1524l8291,-1524,8291,-1543,8281,-1543,8281,-1524xe" filled="true" fillcolor="#000000" stroked="false">
                <v:path arrowok="t"/>
                <v:fill type="solid"/>
              </v:shape>
            </v:group>
            <v:group style="position:absolute;left:8281;top:-1524;width:10;height:20" coordorigin="8281,-1524" coordsize="10,20">
              <v:shape style="position:absolute;left:8281;top:-1524;width:10;height:20" coordorigin="8281,-1524" coordsize="10,20" path="m8281,-1505l8291,-1505,8291,-1524,8281,-1524,8281,-1505xe" filled="true" fillcolor="#000000" stroked="false">
                <v:path arrowok="t"/>
                <v:fill type="solid"/>
              </v:shape>
            </v:group>
            <v:group style="position:absolute;left:8281;top:-1505;width:10;height:20" coordorigin="8281,-1505" coordsize="10,20">
              <v:shape style="position:absolute;left:8281;top:-1505;width:10;height:20" coordorigin="8281,-1505" coordsize="10,20" path="m8281,-1486l8291,-1486,8291,-1505,8281,-1505,8281,-1486xe" filled="true" fillcolor="#000000" stroked="false">
                <v:path arrowok="t"/>
                <v:fill type="solid"/>
              </v:shape>
            </v:group>
            <v:group style="position:absolute;left:8281;top:-1486;width:10;height:20" coordorigin="8281,-1486" coordsize="10,20">
              <v:shape style="position:absolute;left:8281;top:-1486;width:10;height:20" coordorigin="8281,-1486" coordsize="10,20" path="m8281,-1467l8291,-1467,8291,-1486,8281,-1486,8281,-1467xe" filled="true" fillcolor="#000000" stroked="false">
                <v:path arrowok="t"/>
                <v:fill type="solid"/>
              </v:shape>
            </v:group>
            <v:group style="position:absolute;left:8281;top:-1467;width:10;height:20" coordorigin="8281,-1467" coordsize="10,20">
              <v:shape style="position:absolute;left:8281;top:-1467;width:10;height:20" coordorigin="8281,-1467" coordsize="10,20" path="m8281,-1447l8291,-1447,8291,-1467,8281,-1467,8281,-1447xe" filled="true" fillcolor="#000000" stroked="false">
                <v:path arrowok="t"/>
                <v:fill type="solid"/>
              </v:shape>
            </v:group>
            <v:group style="position:absolute;left:8281;top:-1447;width:10;height:20" coordorigin="8281,-1447" coordsize="10,20">
              <v:shape style="position:absolute;left:8281;top:-1447;width:10;height:20" coordorigin="8281,-1447" coordsize="10,20" path="m8281,-1428l8291,-1428,8291,-1447,8281,-1447,8281,-1428xe" filled="true" fillcolor="#000000" stroked="false">
                <v:path arrowok="t"/>
                <v:fill type="solid"/>
              </v:shape>
            </v:group>
            <v:group style="position:absolute;left:8281;top:-1428;width:10;height:20" coordorigin="8281,-1428" coordsize="10,20">
              <v:shape style="position:absolute;left:8281;top:-1428;width:10;height:20" coordorigin="8281,-1428" coordsize="10,20" path="m8281,-1409l8291,-1409,8291,-1428,8281,-1428,8281,-1409xe" filled="true" fillcolor="#000000" stroked="false">
                <v:path arrowok="t"/>
                <v:fill type="solid"/>
              </v:shape>
            </v:group>
            <v:group style="position:absolute;left:8281;top:-1409;width:10;height:20" coordorigin="8281,-1409" coordsize="10,20">
              <v:shape style="position:absolute;left:8281;top:-1409;width:10;height:20" coordorigin="8281,-1409" coordsize="10,20" path="m8281,-1390l8291,-1390,8291,-1409,8281,-1409,8281,-1390xe" filled="true" fillcolor="#000000" stroked="false">
                <v:path arrowok="t"/>
                <v:fill type="solid"/>
              </v:shape>
            </v:group>
            <v:group style="position:absolute;left:8281;top:-1390;width:10;height:20" coordorigin="8281,-1390" coordsize="10,20">
              <v:shape style="position:absolute;left:8281;top:-1390;width:10;height:20" coordorigin="8281,-1390" coordsize="10,20" path="m8281,-1371l8291,-1371,8291,-1390,8281,-1390,8281,-1371xe" filled="true" fillcolor="#000000" stroked="false">
                <v:path arrowok="t"/>
                <v:fill type="solid"/>
              </v:shape>
            </v:group>
            <v:group style="position:absolute;left:8281;top:-1371;width:10;height:20" coordorigin="8281,-1371" coordsize="10,20">
              <v:shape style="position:absolute;left:8281;top:-1371;width:10;height:20" coordorigin="8281,-1371" coordsize="10,20" path="m8281,-1351l8291,-1351,8291,-1371,8281,-1371,8281,-1351xe" filled="true" fillcolor="#000000" stroked="false">
                <v:path arrowok="t"/>
                <v:fill type="solid"/>
              </v:shape>
            </v:group>
            <v:group style="position:absolute;left:9876;top:-1735;width:10;height:20" coordorigin="9876,-1735" coordsize="10,20">
              <v:shape style="position:absolute;left:9876;top:-1735;width:10;height:20" coordorigin="9876,-1735" coordsize="10,20" path="m9876,-1716l9885,-1716,9885,-1735,9876,-1735,9876,-1716xe" filled="true" fillcolor="#000000" stroked="false">
                <v:path arrowok="t"/>
                <v:fill type="solid"/>
              </v:shape>
            </v:group>
            <v:group style="position:absolute;left:9876;top:-1716;width:10;height:20" coordorigin="9876,-1716" coordsize="10,20">
              <v:shape style="position:absolute;left:9876;top:-1716;width:10;height:20" coordorigin="9876,-1716" coordsize="10,20" path="m9876,-1697l9885,-1697,9885,-1716,9876,-1716,9876,-1697xe" filled="true" fillcolor="#000000" stroked="false">
                <v:path arrowok="t"/>
                <v:fill type="solid"/>
              </v:shape>
            </v:group>
            <v:group style="position:absolute;left:9876;top:-1697;width:10;height:20" coordorigin="9876,-1697" coordsize="10,20">
              <v:shape style="position:absolute;left:9876;top:-1697;width:10;height:20" coordorigin="9876,-1697" coordsize="10,20" path="m9876,-1678l9885,-1678,9885,-1697,9876,-1697,9876,-1678xe" filled="true" fillcolor="#000000" stroked="false">
                <v:path arrowok="t"/>
                <v:fill type="solid"/>
              </v:shape>
            </v:group>
            <v:group style="position:absolute;left:9876;top:-1678;width:10;height:20" coordorigin="9876,-1678" coordsize="10,20">
              <v:shape style="position:absolute;left:9876;top:-1678;width:10;height:20" coordorigin="9876,-1678" coordsize="10,20" path="m9876,-1659l9885,-1659,9885,-1678,9876,-1678,9876,-1659xe" filled="true" fillcolor="#000000" stroked="false">
                <v:path arrowok="t"/>
                <v:fill type="solid"/>
              </v:shape>
            </v:group>
            <v:group style="position:absolute;left:9876;top:-1659;width:10;height:20" coordorigin="9876,-1659" coordsize="10,20">
              <v:shape style="position:absolute;left:9876;top:-1659;width:10;height:20" coordorigin="9876,-1659" coordsize="10,20" path="m9876,-1639l9885,-1639,9885,-1659,9876,-1659,9876,-1639xe" filled="true" fillcolor="#000000" stroked="false">
                <v:path arrowok="t"/>
                <v:fill type="solid"/>
              </v:shape>
            </v:group>
            <v:group style="position:absolute;left:9876;top:-1639;width:10;height:20" coordorigin="9876,-1639" coordsize="10,20">
              <v:shape style="position:absolute;left:9876;top:-1639;width:10;height:20" coordorigin="9876,-1639" coordsize="10,20" path="m9876,-1620l9885,-1620,9885,-1639,9876,-1639,9876,-1620xe" filled="true" fillcolor="#000000" stroked="false">
                <v:path arrowok="t"/>
                <v:fill type="solid"/>
              </v:shape>
            </v:group>
            <v:group style="position:absolute;left:9876;top:-1620;width:10;height:20" coordorigin="9876,-1620" coordsize="10,20">
              <v:shape style="position:absolute;left:9876;top:-1620;width:10;height:20" coordorigin="9876,-1620" coordsize="10,20" path="m9876,-1601l9885,-1601,9885,-1620,9876,-1620,9876,-1601xe" filled="true" fillcolor="#000000" stroked="false">
                <v:path arrowok="t"/>
                <v:fill type="solid"/>
              </v:shape>
            </v:group>
            <v:group style="position:absolute;left:9876;top:-1601;width:10;height:20" coordorigin="9876,-1601" coordsize="10,20">
              <v:shape style="position:absolute;left:9876;top:-1601;width:10;height:20" coordorigin="9876,-1601" coordsize="10,20" path="m9876,-1582l9885,-1582,9885,-1601,9876,-1601,9876,-1582xe" filled="true" fillcolor="#000000" stroked="false">
                <v:path arrowok="t"/>
                <v:fill type="solid"/>
              </v:shape>
            </v:group>
            <v:group style="position:absolute;left:9876;top:-1582;width:10;height:20" coordorigin="9876,-1582" coordsize="10,20">
              <v:shape style="position:absolute;left:9876;top:-1582;width:10;height:20" coordorigin="9876,-1582" coordsize="10,20" path="m9876,-1563l9885,-1563,9885,-1582,9876,-1582,9876,-1563xe" filled="true" fillcolor="#000000" stroked="false">
                <v:path arrowok="t"/>
                <v:fill type="solid"/>
              </v:shape>
            </v:group>
            <v:group style="position:absolute;left:9876;top:-1563;width:10;height:20" coordorigin="9876,-1563" coordsize="10,20">
              <v:shape style="position:absolute;left:9876;top:-1563;width:10;height:20" coordorigin="9876,-1563" coordsize="10,20" path="m9876,-1543l9885,-1543,9885,-1563,9876,-1563,9876,-1543xe" filled="true" fillcolor="#000000" stroked="false">
                <v:path arrowok="t"/>
                <v:fill type="solid"/>
              </v:shape>
            </v:group>
            <v:group style="position:absolute;left:9876;top:-1543;width:10;height:20" coordorigin="9876,-1543" coordsize="10,20">
              <v:shape style="position:absolute;left:9876;top:-1543;width:10;height:20" coordorigin="9876,-1543" coordsize="10,20" path="m9876,-1524l9885,-1524,9885,-1543,9876,-1543,9876,-1524xe" filled="true" fillcolor="#000000" stroked="false">
                <v:path arrowok="t"/>
                <v:fill type="solid"/>
              </v:shape>
            </v:group>
            <v:group style="position:absolute;left:9876;top:-1524;width:10;height:20" coordorigin="9876,-1524" coordsize="10,20">
              <v:shape style="position:absolute;left:9876;top:-1524;width:10;height:20" coordorigin="9876,-1524" coordsize="10,20" path="m9876,-1505l9885,-1505,9885,-1524,9876,-1524,9876,-1505xe" filled="true" fillcolor="#000000" stroked="false">
                <v:path arrowok="t"/>
                <v:fill type="solid"/>
              </v:shape>
            </v:group>
            <v:group style="position:absolute;left:9876;top:-1505;width:10;height:20" coordorigin="9876,-1505" coordsize="10,20">
              <v:shape style="position:absolute;left:9876;top:-1505;width:10;height:20" coordorigin="9876,-1505" coordsize="10,20" path="m9876,-1486l9885,-1486,9885,-1505,9876,-1505,9876,-1486xe" filled="true" fillcolor="#000000" stroked="false">
                <v:path arrowok="t"/>
                <v:fill type="solid"/>
              </v:shape>
            </v:group>
            <v:group style="position:absolute;left:9876;top:-1486;width:10;height:20" coordorigin="9876,-1486" coordsize="10,20">
              <v:shape style="position:absolute;left:9876;top:-1486;width:10;height:20" coordorigin="9876,-1486" coordsize="10,20" path="m9876,-1467l9885,-1467,9885,-1486,9876,-1486,9876,-1467xe" filled="true" fillcolor="#000000" stroked="false">
                <v:path arrowok="t"/>
                <v:fill type="solid"/>
              </v:shape>
            </v:group>
            <v:group style="position:absolute;left:9876;top:-1467;width:10;height:20" coordorigin="9876,-1467" coordsize="10,20">
              <v:shape style="position:absolute;left:9876;top:-1467;width:10;height:20" coordorigin="9876,-1467" coordsize="10,20" path="m9876,-1447l9885,-1447,9885,-1467,9876,-1467,9876,-1447xe" filled="true" fillcolor="#000000" stroked="false">
                <v:path arrowok="t"/>
                <v:fill type="solid"/>
              </v:shape>
            </v:group>
            <v:group style="position:absolute;left:9876;top:-1447;width:10;height:20" coordorigin="9876,-1447" coordsize="10,20">
              <v:shape style="position:absolute;left:9876;top:-1447;width:10;height:20" coordorigin="9876,-1447" coordsize="10,20" path="m9876,-1428l9885,-1428,9885,-1447,9876,-1447,9876,-1428xe" filled="true" fillcolor="#000000" stroked="false">
                <v:path arrowok="t"/>
                <v:fill type="solid"/>
              </v:shape>
            </v:group>
            <v:group style="position:absolute;left:9876;top:-1428;width:10;height:20" coordorigin="9876,-1428" coordsize="10,20">
              <v:shape style="position:absolute;left:9876;top:-1428;width:10;height:20" coordorigin="9876,-1428" coordsize="10,20" path="m9876,-1409l9885,-1409,9885,-1428,9876,-1428,9876,-1409xe" filled="true" fillcolor="#000000" stroked="false">
                <v:path arrowok="t"/>
                <v:fill type="solid"/>
              </v:shape>
            </v:group>
            <v:group style="position:absolute;left:9876;top:-1409;width:10;height:20" coordorigin="9876,-1409" coordsize="10,20">
              <v:shape style="position:absolute;left:9876;top:-1409;width:10;height:20" coordorigin="9876,-1409" coordsize="10,20" path="m9876,-1390l9885,-1390,9885,-1409,9876,-1409,9876,-1390xe" filled="true" fillcolor="#000000" stroked="false">
                <v:path arrowok="t"/>
                <v:fill type="solid"/>
              </v:shape>
            </v:group>
            <v:group style="position:absolute;left:9876;top:-1390;width:10;height:20" coordorigin="9876,-1390" coordsize="10,20">
              <v:shape style="position:absolute;left:9876;top:-1390;width:10;height:20" coordorigin="9876,-1390" coordsize="10,20" path="m9876,-1371l9885,-1371,9885,-1390,9876,-1390,9876,-1371xe" filled="true" fillcolor="#000000" stroked="false">
                <v:path arrowok="t"/>
                <v:fill type="solid"/>
              </v:shape>
            </v:group>
            <v:group style="position:absolute;left:9876;top:-1371;width:10;height:20" coordorigin="9876,-1371" coordsize="10,20">
              <v:shape style="position:absolute;left:9876;top:-1371;width:10;height:20" coordorigin="9876,-1371" coordsize="10,20" path="m9876,-1351l9885,-1351,9885,-1371,9876,-1371,9876,-1351xe" filled="true" fillcolor="#000000" stroked="false">
                <v:path arrowok="t"/>
                <v:fill type="solid"/>
              </v:shape>
              <v:shape style="position:absolute;left:1258;top:-1447;width:2823;height:108" type="#_x0000_t75" stroked="false">
                <v:imagedata r:id="rId311" o:title=""/>
              </v:shape>
              <v:shape style="position:absolute;left:4057;top:-1351;width:1274;height:12" type="#_x0000_t75" stroked="false">
                <v:imagedata r:id="rId312" o:title=""/>
              </v:shape>
              <v:shape style="position:absolute;left:5317;top:-1351;width:1488;height:12" type="#_x0000_t75" stroked="false">
                <v:imagedata r:id="rId313" o:title=""/>
              </v:shape>
              <v:shape style="position:absolute;left:6791;top:-1351;width:1500;height:12" type="#_x0000_t75" stroked="false">
                <v:imagedata r:id="rId314" o:title=""/>
              </v:shape>
              <v:shape style="position:absolute;left:8277;top:-1351;width:1609;height:12" type="#_x0000_t75" stroked="false">
                <v:imagedata r:id="rId315" o:title=""/>
              </v:shape>
              <v:shape style="position:absolute;left:9871;top:-1349;width:1392;height:10" type="#_x0000_t75" stroked="false">
                <v:imagedata r:id="rId316" o:title=""/>
              </v:shape>
            </v:group>
            <v:group style="position:absolute;left:4062;top:-1339;width:10;height:20" coordorigin="4062,-1339" coordsize="10,20">
              <v:shape style="position:absolute;left:4062;top:-1339;width:10;height:20" coordorigin="4062,-1339" coordsize="10,20" path="m4062,-1320l4071,-1320,4071,-1339,4062,-1339,4062,-1320xe" filled="true" fillcolor="#000000" stroked="false">
                <v:path arrowok="t"/>
                <v:fill type="solid"/>
              </v:shape>
            </v:group>
            <v:group style="position:absolute;left:4062;top:-1320;width:10;height:20" coordorigin="4062,-1320" coordsize="10,20">
              <v:shape style="position:absolute;left:4062;top:-1320;width:10;height:20" coordorigin="4062,-1320" coordsize="10,20" path="m4062,-1301l4071,-1301,4071,-1320,4062,-1320,4062,-1301xe" filled="true" fillcolor="#000000" stroked="false">
                <v:path arrowok="t"/>
                <v:fill type="solid"/>
              </v:shape>
            </v:group>
            <v:group style="position:absolute;left:4062;top:-1301;width:10;height:20" coordorigin="4062,-1301" coordsize="10,20">
              <v:shape style="position:absolute;left:4062;top:-1301;width:10;height:20" coordorigin="4062,-1301" coordsize="10,20" path="m4062,-1282l4071,-1282,4071,-1301,4062,-1301,4062,-1282xe" filled="true" fillcolor="#000000" stroked="false">
                <v:path arrowok="t"/>
                <v:fill type="solid"/>
              </v:shape>
            </v:group>
            <v:group style="position:absolute;left:4062;top:-1282;width:10;height:20" coordorigin="4062,-1282" coordsize="10,20">
              <v:shape style="position:absolute;left:4062;top:-1282;width:10;height:20" coordorigin="4062,-1282" coordsize="10,20" path="m4062,-1263l4071,-1263,4071,-1282,4062,-1282,4062,-1263xe" filled="true" fillcolor="#000000" stroked="false">
                <v:path arrowok="t"/>
                <v:fill type="solid"/>
              </v:shape>
            </v:group>
            <v:group style="position:absolute;left:4062;top:-1263;width:10;height:20" coordorigin="4062,-1263" coordsize="10,20">
              <v:shape style="position:absolute;left:4062;top:-1263;width:10;height:20" coordorigin="4062,-1263" coordsize="10,20" path="m4062,-1243l4071,-1243,4071,-1263,4062,-1263,4062,-1243xe" filled="true" fillcolor="#000000" stroked="false">
                <v:path arrowok="t"/>
                <v:fill type="solid"/>
              </v:shape>
            </v:group>
            <v:group style="position:absolute;left:4062;top:-1243;width:10;height:20" coordorigin="4062,-1243" coordsize="10,20">
              <v:shape style="position:absolute;left:4062;top:-1243;width:10;height:20" coordorigin="4062,-1243" coordsize="10,20" path="m4062,-1224l4071,-1224,4071,-1243,4062,-1243,4062,-1224xe" filled="true" fillcolor="#000000" stroked="false">
                <v:path arrowok="t"/>
                <v:fill type="solid"/>
              </v:shape>
            </v:group>
            <v:group style="position:absolute;left:4062;top:-1224;width:10;height:20" coordorigin="4062,-1224" coordsize="10,20">
              <v:shape style="position:absolute;left:4062;top:-1224;width:10;height:20" coordorigin="4062,-1224" coordsize="10,20" path="m4062,-1205l4071,-1205,4071,-1224,4062,-1224,4062,-1205xe" filled="true" fillcolor="#000000" stroked="false">
                <v:path arrowok="t"/>
                <v:fill type="solid"/>
              </v:shape>
            </v:group>
            <v:group style="position:absolute;left:4062;top:-1205;width:10;height:20" coordorigin="4062,-1205" coordsize="10,20">
              <v:shape style="position:absolute;left:4062;top:-1205;width:10;height:20" coordorigin="4062,-1205" coordsize="10,20" path="m4062,-1186l4071,-1186,4071,-1205,4062,-1205,4062,-1186xe" filled="true" fillcolor="#000000" stroked="false">
                <v:path arrowok="t"/>
                <v:fill type="solid"/>
              </v:shape>
            </v:group>
            <v:group style="position:absolute;left:4062;top:-1186;width:10;height:20" coordorigin="4062,-1186" coordsize="10,20">
              <v:shape style="position:absolute;left:4062;top:-1186;width:10;height:20" coordorigin="4062,-1186" coordsize="10,20" path="m4062,-1167l4071,-1167,4071,-1186,4062,-1186,4062,-1167xe" filled="true" fillcolor="#000000" stroked="false">
                <v:path arrowok="t"/>
                <v:fill type="solid"/>
              </v:shape>
            </v:group>
            <v:group style="position:absolute;left:4062;top:-1167;width:10;height:20" coordorigin="4062,-1167" coordsize="10,20">
              <v:shape style="position:absolute;left:4062;top:-1167;width:10;height:20" coordorigin="4062,-1167" coordsize="10,20" path="m4062,-1147l4071,-1147,4071,-1167,4062,-1167,4062,-1147xe" filled="true" fillcolor="#000000" stroked="false">
                <v:path arrowok="t"/>
                <v:fill type="solid"/>
              </v:shape>
            </v:group>
            <v:group style="position:absolute;left:4062;top:-1147;width:10;height:20" coordorigin="4062,-1147" coordsize="10,20">
              <v:shape style="position:absolute;left:4062;top:-1147;width:10;height:20" coordorigin="4062,-1147" coordsize="10,20" path="m4062,-1128l4071,-1128,4071,-1147,4062,-1147,4062,-1128xe" filled="true" fillcolor="#000000" stroked="false">
                <v:path arrowok="t"/>
                <v:fill type="solid"/>
              </v:shape>
            </v:group>
            <v:group style="position:absolute;left:4062;top:-1128;width:10;height:20" coordorigin="4062,-1128" coordsize="10,20">
              <v:shape style="position:absolute;left:4062;top:-1128;width:10;height:20" coordorigin="4062,-1128" coordsize="10,20" path="m4062,-1109l4071,-1109,4071,-1128,4062,-1128,4062,-1109xe" filled="true" fillcolor="#000000" stroked="false">
                <v:path arrowok="t"/>
                <v:fill type="solid"/>
              </v:shape>
            </v:group>
            <v:group style="position:absolute;left:4062;top:-1109;width:10;height:20" coordorigin="4062,-1109" coordsize="10,20">
              <v:shape style="position:absolute;left:4062;top:-1109;width:10;height:20" coordorigin="4062,-1109" coordsize="10,20" path="m4062,-1090l4071,-1090,4071,-1109,4062,-1109,4062,-1090xe" filled="true" fillcolor="#000000" stroked="false">
                <v:path arrowok="t"/>
                <v:fill type="solid"/>
              </v:shape>
            </v:group>
            <v:group style="position:absolute;left:4062;top:-1090;width:10;height:20" coordorigin="4062,-1090" coordsize="10,20">
              <v:shape style="position:absolute;left:4062;top:-1090;width:10;height:20" coordorigin="4062,-1090" coordsize="10,20" path="m4062,-1071l4071,-1071,4071,-1090,4062,-1090,4062,-1071xe" filled="true" fillcolor="#000000" stroked="false">
                <v:path arrowok="t"/>
                <v:fill type="solid"/>
              </v:shape>
            </v:group>
            <v:group style="position:absolute;left:4062;top:-1071;width:10;height:20" coordorigin="4062,-1071" coordsize="10,20">
              <v:shape style="position:absolute;left:4062;top:-1071;width:10;height:20" coordorigin="4062,-1071" coordsize="10,20" path="m4062,-1051l4071,-1051,4071,-1071,4062,-1071,4062,-1051xe" filled="true" fillcolor="#000000" stroked="false">
                <v:path arrowok="t"/>
                <v:fill type="solid"/>
              </v:shape>
            </v:group>
            <v:group style="position:absolute;left:5322;top:-1339;width:10;height:20" coordorigin="5322,-1339" coordsize="10,20">
              <v:shape style="position:absolute;left:5322;top:-1339;width:10;height:20" coordorigin="5322,-1339" coordsize="10,20" path="m5322,-1320l5331,-1320,5331,-1339,5322,-1339,5322,-1320xe" filled="true" fillcolor="#000000" stroked="false">
                <v:path arrowok="t"/>
                <v:fill type="solid"/>
              </v:shape>
            </v:group>
            <v:group style="position:absolute;left:5322;top:-1320;width:10;height:20" coordorigin="5322,-1320" coordsize="10,20">
              <v:shape style="position:absolute;left:5322;top:-1320;width:10;height:20" coordorigin="5322,-1320" coordsize="10,20" path="m5322,-1301l5331,-1301,5331,-1320,5322,-1320,5322,-1301xe" filled="true" fillcolor="#000000" stroked="false">
                <v:path arrowok="t"/>
                <v:fill type="solid"/>
              </v:shape>
            </v:group>
            <v:group style="position:absolute;left:5322;top:-1301;width:10;height:20" coordorigin="5322,-1301" coordsize="10,20">
              <v:shape style="position:absolute;left:5322;top:-1301;width:10;height:20" coordorigin="5322,-1301" coordsize="10,20" path="m5322,-1282l5331,-1282,5331,-1301,5322,-1301,5322,-1282xe" filled="true" fillcolor="#000000" stroked="false">
                <v:path arrowok="t"/>
                <v:fill type="solid"/>
              </v:shape>
            </v:group>
            <v:group style="position:absolute;left:5322;top:-1282;width:10;height:20" coordorigin="5322,-1282" coordsize="10,20">
              <v:shape style="position:absolute;left:5322;top:-1282;width:10;height:20" coordorigin="5322,-1282" coordsize="10,20" path="m5322,-1263l5331,-1263,5331,-1282,5322,-1282,5322,-1263xe" filled="true" fillcolor="#000000" stroked="false">
                <v:path arrowok="t"/>
                <v:fill type="solid"/>
              </v:shape>
            </v:group>
            <v:group style="position:absolute;left:5322;top:-1263;width:10;height:20" coordorigin="5322,-1263" coordsize="10,20">
              <v:shape style="position:absolute;left:5322;top:-1263;width:10;height:20" coordorigin="5322,-1263" coordsize="10,20" path="m5322,-1243l5331,-1243,5331,-1263,5322,-1263,5322,-1243xe" filled="true" fillcolor="#000000" stroked="false">
                <v:path arrowok="t"/>
                <v:fill type="solid"/>
              </v:shape>
            </v:group>
            <v:group style="position:absolute;left:5322;top:-1243;width:10;height:20" coordorigin="5322,-1243" coordsize="10,20">
              <v:shape style="position:absolute;left:5322;top:-1243;width:10;height:20" coordorigin="5322,-1243" coordsize="10,20" path="m5322,-1224l5331,-1224,5331,-1243,5322,-1243,5322,-1224xe" filled="true" fillcolor="#000000" stroked="false">
                <v:path arrowok="t"/>
                <v:fill type="solid"/>
              </v:shape>
            </v:group>
            <v:group style="position:absolute;left:5322;top:-1224;width:10;height:20" coordorigin="5322,-1224" coordsize="10,20">
              <v:shape style="position:absolute;left:5322;top:-1224;width:10;height:20" coordorigin="5322,-1224" coordsize="10,20" path="m5322,-1205l5331,-1205,5331,-1224,5322,-1224,5322,-1205xe" filled="true" fillcolor="#000000" stroked="false">
                <v:path arrowok="t"/>
                <v:fill type="solid"/>
              </v:shape>
            </v:group>
            <v:group style="position:absolute;left:5322;top:-1205;width:10;height:20" coordorigin="5322,-1205" coordsize="10,20">
              <v:shape style="position:absolute;left:5322;top:-1205;width:10;height:20" coordorigin="5322,-1205" coordsize="10,20" path="m5322,-1186l5331,-1186,5331,-1205,5322,-1205,5322,-1186xe" filled="true" fillcolor="#000000" stroked="false">
                <v:path arrowok="t"/>
                <v:fill type="solid"/>
              </v:shape>
            </v:group>
            <v:group style="position:absolute;left:5322;top:-1186;width:10;height:20" coordorigin="5322,-1186" coordsize="10,20">
              <v:shape style="position:absolute;left:5322;top:-1186;width:10;height:20" coordorigin="5322,-1186" coordsize="10,20" path="m5322,-1167l5331,-1167,5331,-1186,5322,-1186,5322,-1167xe" filled="true" fillcolor="#000000" stroked="false">
                <v:path arrowok="t"/>
                <v:fill type="solid"/>
              </v:shape>
            </v:group>
            <v:group style="position:absolute;left:5322;top:-1167;width:10;height:20" coordorigin="5322,-1167" coordsize="10,20">
              <v:shape style="position:absolute;left:5322;top:-1167;width:10;height:20" coordorigin="5322,-1167" coordsize="10,20" path="m5322,-1147l5331,-1147,5331,-1167,5322,-1167,5322,-1147xe" filled="true" fillcolor="#000000" stroked="false">
                <v:path arrowok="t"/>
                <v:fill type="solid"/>
              </v:shape>
            </v:group>
            <v:group style="position:absolute;left:5322;top:-1147;width:10;height:20" coordorigin="5322,-1147" coordsize="10,20">
              <v:shape style="position:absolute;left:5322;top:-1147;width:10;height:20" coordorigin="5322,-1147" coordsize="10,20" path="m5322,-1128l5331,-1128,5331,-1147,5322,-1147,5322,-1128xe" filled="true" fillcolor="#000000" stroked="false">
                <v:path arrowok="t"/>
                <v:fill type="solid"/>
              </v:shape>
            </v:group>
            <v:group style="position:absolute;left:5322;top:-1128;width:10;height:20" coordorigin="5322,-1128" coordsize="10,20">
              <v:shape style="position:absolute;left:5322;top:-1128;width:10;height:20" coordorigin="5322,-1128" coordsize="10,20" path="m5322,-1109l5331,-1109,5331,-1128,5322,-1128,5322,-1109xe" filled="true" fillcolor="#000000" stroked="false">
                <v:path arrowok="t"/>
                <v:fill type="solid"/>
              </v:shape>
            </v:group>
            <v:group style="position:absolute;left:5322;top:-1109;width:10;height:20" coordorigin="5322,-1109" coordsize="10,20">
              <v:shape style="position:absolute;left:5322;top:-1109;width:10;height:20" coordorigin="5322,-1109" coordsize="10,20" path="m5322,-1090l5331,-1090,5331,-1109,5322,-1109,5322,-1090xe" filled="true" fillcolor="#000000" stroked="false">
                <v:path arrowok="t"/>
                <v:fill type="solid"/>
              </v:shape>
            </v:group>
            <v:group style="position:absolute;left:5322;top:-1090;width:10;height:20" coordorigin="5322,-1090" coordsize="10,20">
              <v:shape style="position:absolute;left:5322;top:-1090;width:10;height:20" coordorigin="5322,-1090" coordsize="10,20" path="m5322,-1071l5331,-1071,5331,-1090,5322,-1090,5322,-1071xe" filled="true" fillcolor="#000000" stroked="false">
                <v:path arrowok="t"/>
                <v:fill type="solid"/>
              </v:shape>
            </v:group>
            <v:group style="position:absolute;left:5322;top:-1071;width:10;height:20" coordorigin="5322,-1071" coordsize="10,20">
              <v:shape style="position:absolute;left:5322;top:-1071;width:10;height:20" coordorigin="5322,-1071" coordsize="10,20" path="m5322,-1051l5331,-1051,5331,-1071,5322,-1071,5322,-1051xe" filled="true" fillcolor="#000000" stroked="false">
                <v:path arrowok="t"/>
                <v:fill type="solid"/>
              </v:shape>
            </v:group>
            <v:group style="position:absolute;left:5322;top:-1051;width:10;height:20" coordorigin="5322,-1051" coordsize="10,20">
              <v:shape style="position:absolute;left:5322;top:-1051;width:10;height:20" coordorigin="5322,-1051" coordsize="10,20" path="m5322,-1032l5331,-1032,5331,-1051,5322,-1051,5322,-1032xe" filled="true" fillcolor="#000000" stroked="false">
                <v:path arrowok="t"/>
                <v:fill type="solid"/>
              </v:shape>
            </v:group>
            <v:group style="position:absolute;left:5322;top:-1032;width:10;height:20" coordorigin="5322,-1032" coordsize="10,20">
              <v:shape style="position:absolute;left:5322;top:-1032;width:10;height:20" coordorigin="5322,-1032" coordsize="10,20" path="m5322,-1013l5331,-1013,5331,-1032,5322,-1032,5322,-1013xe" filled="true" fillcolor="#000000" stroked="false">
                <v:path arrowok="t"/>
                <v:fill type="solid"/>
              </v:shape>
            </v:group>
            <v:group style="position:absolute;left:5322;top:-1013;width:10;height:20" coordorigin="5322,-1013" coordsize="10,20">
              <v:shape style="position:absolute;left:5322;top:-1013;width:10;height:20" coordorigin="5322,-1013" coordsize="10,20" path="m5322,-994l5331,-994,5331,-1013,5322,-1013,5322,-994xe" filled="true" fillcolor="#000000" stroked="false">
                <v:path arrowok="t"/>
                <v:fill type="solid"/>
              </v:shape>
            </v:group>
            <v:group style="position:absolute;left:5322;top:-994;width:10;height:20" coordorigin="5322,-994" coordsize="10,20">
              <v:shape style="position:absolute;left:5322;top:-994;width:10;height:20" coordorigin="5322,-994" coordsize="10,20" path="m5322,-975l5331,-975,5331,-994,5322,-994,5322,-975xe" filled="true" fillcolor="#000000" stroked="false">
                <v:path arrowok="t"/>
                <v:fill type="solid"/>
              </v:shape>
            </v:group>
            <v:group style="position:absolute;left:5322;top:-975;width:10;height:20" coordorigin="5322,-975" coordsize="10,20">
              <v:shape style="position:absolute;left:5322;top:-975;width:10;height:20" coordorigin="5322,-975" coordsize="10,20" path="m5322,-955l5331,-955,5331,-975,5322,-975,5322,-955xe" filled="true" fillcolor="#000000" stroked="false">
                <v:path arrowok="t"/>
                <v:fill type="solid"/>
              </v:shape>
            </v:group>
            <v:group style="position:absolute;left:5322;top:-953;width:10;height:2" coordorigin="5322,-953" coordsize="10,2">
              <v:shape style="position:absolute;left:5322;top:-953;width:10;height:2" coordorigin="5322,-953" coordsize="10,0" path="m5322,-953l5331,-953e" filled="false" stroked="true" strokeweight=".23999pt" strokecolor="#000000">
                <v:path arrowok="t"/>
              </v:shape>
            </v:group>
            <v:group style="position:absolute;left:6796;top:-1339;width:10;height:20" coordorigin="6796,-1339" coordsize="10,20">
              <v:shape style="position:absolute;left:6796;top:-1339;width:10;height:20" coordorigin="6796,-1339" coordsize="10,20" path="m6796,-1320l6805,-1320,6805,-1339,6796,-1339,6796,-1320xe" filled="true" fillcolor="#000000" stroked="false">
                <v:path arrowok="t"/>
                <v:fill type="solid"/>
              </v:shape>
            </v:group>
            <v:group style="position:absolute;left:6796;top:-1320;width:10;height:20" coordorigin="6796,-1320" coordsize="10,20">
              <v:shape style="position:absolute;left:6796;top:-1320;width:10;height:20" coordorigin="6796,-1320" coordsize="10,20" path="m6796,-1301l6805,-1301,6805,-1320,6796,-1320,6796,-1301xe" filled="true" fillcolor="#000000" stroked="false">
                <v:path arrowok="t"/>
                <v:fill type="solid"/>
              </v:shape>
            </v:group>
            <v:group style="position:absolute;left:6796;top:-1301;width:10;height:20" coordorigin="6796,-1301" coordsize="10,20">
              <v:shape style="position:absolute;left:6796;top:-1301;width:10;height:20" coordorigin="6796,-1301" coordsize="10,20" path="m6796,-1282l6805,-1282,6805,-1301,6796,-1301,6796,-1282xe" filled="true" fillcolor="#000000" stroked="false">
                <v:path arrowok="t"/>
                <v:fill type="solid"/>
              </v:shape>
            </v:group>
            <v:group style="position:absolute;left:6796;top:-1282;width:10;height:20" coordorigin="6796,-1282" coordsize="10,20">
              <v:shape style="position:absolute;left:6796;top:-1282;width:10;height:20" coordorigin="6796,-1282" coordsize="10,20" path="m6796,-1263l6805,-1263,6805,-1282,6796,-1282,6796,-1263xe" filled="true" fillcolor="#000000" stroked="false">
                <v:path arrowok="t"/>
                <v:fill type="solid"/>
              </v:shape>
            </v:group>
            <v:group style="position:absolute;left:6796;top:-1263;width:10;height:20" coordorigin="6796,-1263" coordsize="10,20">
              <v:shape style="position:absolute;left:6796;top:-1263;width:10;height:20" coordorigin="6796,-1263" coordsize="10,20" path="m6796,-1243l6805,-1243,6805,-1263,6796,-1263,6796,-1243xe" filled="true" fillcolor="#000000" stroked="false">
                <v:path arrowok="t"/>
                <v:fill type="solid"/>
              </v:shape>
            </v:group>
            <v:group style="position:absolute;left:6796;top:-1243;width:10;height:20" coordorigin="6796,-1243" coordsize="10,20">
              <v:shape style="position:absolute;left:6796;top:-1243;width:10;height:20" coordorigin="6796,-1243" coordsize="10,20" path="m6796,-1224l6805,-1224,6805,-1243,6796,-1243,6796,-1224xe" filled="true" fillcolor="#000000" stroked="false">
                <v:path arrowok="t"/>
                <v:fill type="solid"/>
              </v:shape>
            </v:group>
            <v:group style="position:absolute;left:6796;top:-1224;width:10;height:20" coordorigin="6796,-1224" coordsize="10,20">
              <v:shape style="position:absolute;left:6796;top:-1224;width:10;height:20" coordorigin="6796,-1224" coordsize="10,20" path="m6796,-1205l6805,-1205,6805,-1224,6796,-1224,6796,-1205xe" filled="true" fillcolor="#000000" stroked="false">
                <v:path arrowok="t"/>
                <v:fill type="solid"/>
              </v:shape>
            </v:group>
            <v:group style="position:absolute;left:6796;top:-1205;width:10;height:20" coordorigin="6796,-1205" coordsize="10,20">
              <v:shape style="position:absolute;left:6796;top:-1205;width:10;height:20" coordorigin="6796,-1205" coordsize="10,20" path="m6796,-1186l6805,-1186,6805,-1205,6796,-1205,6796,-1186xe" filled="true" fillcolor="#000000" stroked="false">
                <v:path arrowok="t"/>
                <v:fill type="solid"/>
              </v:shape>
            </v:group>
            <v:group style="position:absolute;left:6796;top:-1186;width:10;height:20" coordorigin="6796,-1186" coordsize="10,20">
              <v:shape style="position:absolute;left:6796;top:-1186;width:10;height:20" coordorigin="6796,-1186" coordsize="10,20" path="m6796,-1167l6805,-1167,6805,-1186,6796,-1186,6796,-1167xe" filled="true" fillcolor="#000000" stroked="false">
                <v:path arrowok="t"/>
                <v:fill type="solid"/>
              </v:shape>
            </v:group>
            <v:group style="position:absolute;left:6796;top:-1167;width:10;height:20" coordorigin="6796,-1167" coordsize="10,20">
              <v:shape style="position:absolute;left:6796;top:-1167;width:10;height:20" coordorigin="6796,-1167" coordsize="10,20" path="m6796,-1147l6805,-1147,6805,-1167,6796,-1167,6796,-1147xe" filled="true" fillcolor="#000000" stroked="false">
                <v:path arrowok="t"/>
                <v:fill type="solid"/>
              </v:shape>
            </v:group>
            <v:group style="position:absolute;left:6796;top:-1147;width:10;height:20" coordorigin="6796,-1147" coordsize="10,20">
              <v:shape style="position:absolute;left:6796;top:-1147;width:10;height:20" coordorigin="6796,-1147" coordsize="10,20" path="m6796,-1128l6805,-1128,6805,-1147,6796,-1147,6796,-1128xe" filled="true" fillcolor="#000000" stroked="false">
                <v:path arrowok="t"/>
                <v:fill type="solid"/>
              </v:shape>
            </v:group>
            <v:group style="position:absolute;left:6796;top:-1128;width:10;height:20" coordorigin="6796,-1128" coordsize="10,20">
              <v:shape style="position:absolute;left:6796;top:-1128;width:10;height:20" coordorigin="6796,-1128" coordsize="10,20" path="m6796,-1109l6805,-1109,6805,-1128,6796,-1128,6796,-1109xe" filled="true" fillcolor="#000000" stroked="false">
                <v:path arrowok="t"/>
                <v:fill type="solid"/>
              </v:shape>
            </v:group>
            <v:group style="position:absolute;left:6796;top:-1109;width:10;height:20" coordorigin="6796,-1109" coordsize="10,20">
              <v:shape style="position:absolute;left:6796;top:-1109;width:10;height:20" coordorigin="6796,-1109" coordsize="10,20" path="m6796,-1090l6805,-1090,6805,-1109,6796,-1109,6796,-1090xe" filled="true" fillcolor="#000000" stroked="false">
                <v:path arrowok="t"/>
                <v:fill type="solid"/>
              </v:shape>
            </v:group>
            <v:group style="position:absolute;left:6796;top:-1090;width:10;height:20" coordorigin="6796,-1090" coordsize="10,20">
              <v:shape style="position:absolute;left:6796;top:-1090;width:10;height:20" coordorigin="6796,-1090" coordsize="10,20" path="m6796,-1071l6805,-1071,6805,-1090,6796,-1090,6796,-1071xe" filled="true" fillcolor="#000000" stroked="false">
                <v:path arrowok="t"/>
                <v:fill type="solid"/>
              </v:shape>
            </v:group>
            <v:group style="position:absolute;left:6796;top:-1071;width:10;height:20" coordorigin="6796,-1071" coordsize="10,20">
              <v:shape style="position:absolute;left:6796;top:-1071;width:10;height:20" coordorigin="6796,-1071" coordsize="10,20" path="m6796,-1051l6805,-1051,6805,-1071,6796,-1071,6796,-1051xe" filled="true" fillcolor="#000000" stroked="false">
                <v:path arrowok="t"/>
                <v:fill type="solid"/>
              </v:shape>
            </v:group>
            <v:group style="position:absolute;left:6796;top:-1051;width:10;height:20" coordorigin="6796,-1051" coordsize="10,20">
              <v:shape style="position:absolute;left:6796;top:-1051;width:10;height:20" coordorigin="6796,-1051" coordsize="10,20" path="m6796,-1032l6805,-1032,6805,-1051,6796,-1051,6796,-1032xe" filled="true" fillcolor="#000000" stroked="false">
                <v:path arrowok="t"/>
                <v:fill type="solid"/>
              </v:shape>
            </v:group>
            <v:group style="position:absolute;left:6796;top:-1032;width:10;height:20" coordorigin="6796,-1032" coordsize="10,20">
              <v:shape style="position:absolute;left:6796;top:-1032;width:10;height:20" coordorigin="6796,-1032" coordsize="10,20" path="m6796,-1013l6805,-1013,6805,-1032,6796,-1032,6796,-1013xe" filled="true" fillcolor="#000000" stroked="false">
                <v:path arrowok="t"/>
                <v:fill type="solid"/>
              </v:shape>
            </v:group>
            <v:group style="position:absolute;left:6796;top:-1013;width:10;height:20" coordorigin="6796,-1013" coordsize="10,20">
              <v:shape style="position:absolute;left:6796;top:-1013;width:10;height:20" coordorigin="6796,-1013" coordsize="10,20" path="m6796,-994l6805,-994,6805,-1013,6796,-1013,6796,-994xe" filled="true" fillcolor="#000000" stroked="false">
                <v:path arrowok="t"/>
                <v:fill type="solid"/>
              </v:shape>
            </v:group>
            <v:group style="position:absolute;left:6796;top:-994;width:10;height:20" coordorigin="6796,-994" coordsize="10,20">
              <v:shape style="position:absolute;left:6796;top:-994;width:10;height:20" coordorigin="6796,-994" coordsize="10,20" path="m6796,-975l6805,-975,6805,-994,6796,-994,6796,-975xe" filled="true" fillcolor="#000000" stroked="false">
                <v:path arrowok="t"/>
                <v:fill type="solid"/>
              </v:shape>
            </v:group>
            <v:group style="position:absolute;left:6796;top:-975;width:10;height:20" coordorigin="6796,-975" coordsize="10,20">
              <v:shape style="position:absolute;left:6796;top:-975;width:10;height:20" coordorigin="6796,-975" coordsize="10,20" path="m6796,-955l6805,-955,6805,-975,6796,-975,6796,-955xe" filled="true" fillcolor="#000000" stroked="false">
                <v:path arrowok="t"/>
                <v:fill type="solid"/>
              </v:shape>
            </v:group>
            <v:group style="position:absolute;left:8281;top:-1339;width:10;height:20" coordorigin="8281,-1339" coordsize="10,20">
              <v:shape style="position:absolute;left:8281;top:-1339;width:10;height:20" coordorigin="8281,-1339" coordsize="10,20" path="m8281,-1320l8291,-1320,8291,-1339,8281,-1339,8281,-1320xe" filled="true" fillcolor="#000000" stroked="false">
                <v:path arrowok="t"/>
                <v:fill type="solid"/>
              </v:shape>
            </v:group>
            <v:group style="position:absolute;left:8281;top:-1320;width:10;height:20" coordorigin="8281,-1320" coordsize="10,20">
              <v:shape style="position:absolute;left:8281;top:-1320;width:10;height:20" coordorigin="8281,-1320" coordsize="10,20" path="m8281,-1301l8291,-1301,8291,-1320,8281,-1320,8281,-1301xe" filled="true" fillcolor="#000000" stroked="false">
                <v:path arrowok="t"/>
                <v:fill type="solid"/>
              </v:shape>
            </v:group>
            <v:group style="position:absolute;left:8281;top:-1301;width:10;height:20" coordorigin="8281,-1301" coordsize="10,20">
              <v:shape style="position:absolute;left:8281;top:-1301;width:10;height:20" coordorigin="8281,-1301" coordsize="10,20" path="m8281,-1282l8291,-1282,8291,-1301,8281,-1301,8281,-1282xe" filled="true" fillcolor="#000000" stroked="false">
                <v:path arrowok="t"/>
                <v:fill type="solid"/>
              </v:shape>
            </v:group>
            <v:group style="position:absolute;left:8281;top:-1282;width:10;height:20" coordorigin="8281,-1282" coordsize="10,20">
              <v:shape style="position:absolute;left:8281;top:-1282;width:10;height:20" coordorigin="8281,-1282" coordsize="10,20" path="m8281,-1263l8291,-1263,8291,-1282,8281,-1282,8281,-1263xe" filled="true" fillcolor="#000000" stroked="false">
                <v:path arrowok="t"/>
                <v:fill type="solid"/>
              </v:shape>
            </v:group>
            <v:group style="position:absolute;left:8281;top:-1263;width:10;height:20" coordorigin="8281,-1263" coordsize="10,20">
              <v:shape style="position:absolute;left:8281;top:-1263;width:10;height:20" coordorigin="8281,-1263" coordsize="10,20" path="m8281,-1243l8291,-1243,8291,-1263,8281,-1263,8281,-1243xe" filled="true" fillcolor="#000000" stroked="false">
                <v:path arrowok="t"/>
                <v:fill type="solid"/>
              </v:shape>
            </v:group>
            <v:group style="position:absolute;left:8281;top:-1243;width:10;height:20" coordorigin="8281,-1243" coordsize="10,20">
              <v:shape style="position:absolute;left:8281;top:-1243;width:10;height:20" coordorigin="8281,-1243" coordsize="10,20" path="m8281,-1224l8291,-1224,8291,-1243,8281,-1243,8281,-1224xe" filled="true" fillcolor="#000000" stroked="false">
                <v:path arrowok="t"/>
                <v:fill type="solid"/>
              </v:shape>
            </v:group>
            <v:group style="position:absolute;left:8281;top:-1224;width:10;height:20" coordorigin="8281,-1224" coordsize="10,20">
              <v:shape style="position:absolute;left:8281;top:-1224;width:10;height:20" coordorigin="8281,-1224" coordsize="10,20" path="m8281,-1205l8291,-1205,8291,-1224,8281,-1224,8281,-1205xe" filled="true" fillcolor="#000000" stroked="false">
                <v:path arrowok="t"/>
                <v:fill type="solid"/>
              </v:shape>
            </v:group>
            <v:group style="position:absolute;left:8281;top:-1205;width:10;height:20" coordorigin="8281,-1205" coordsize="10,20">
              <v:shape style="position:absolute;left:8281;top:-1205;width:10;height:20" coordorigin="8281,-1205" coordsize="10,20" path="m8281,-1186l8291,-1186,8291,-1205,8281,-1205,8281,-1186xe" filled="true" fillcolor="#000000" stroked="false">
                <v:path arrowok="t"/>
                <v:fill type="solid"/>
              </v:shape>
            </v:group>
            <v:group style="position:absolute;left:8281;top:-1186;width:10;height:20" coordorigin="8281,-1186" coordsize="10,20">
              <v:shape style="position:absolute;left:8281;top:-1186;width:10;height:20" coordorigin="8281,-1186" coordsize="10,20" path="m8281,-1167l8291,-1167,8291,-1186,8281,-1186,8281,-1167xe" filled="true" fillcolor="#000000" stroked="false">
                <v:path arrowok="t"/>
                <v:fill type="solid"/>
              </v:shape>
            </v:group>
            <v:group style="position:absolute;left:8281;top:-1167;width:10;height:20" coordorigin="8281,-1167" coordsize="10,20">
              <v:shape style="position:absolute;left:8281;top:-1167;width:10;height:20" coordorigin="8281,-1167" coordsize="10,20" path="m8281,-1147l8291,-1147,8291,-1167,8281,-1167,8281,-1147xe" filled="true" fillcolor="#000000" stroked="false">
                <v:path arrowok="t"/>
                <v:fill type="solid"/>
              </v:shape>
            </v:group>
            <v:group style="position:absolute;left:8281;top:-1147;width:10;height:20" coordorigin="8281,-1147" coordsize="10,20">
              <v:shape style="position:absolute;left:8281;top:-1147;width:10;height:20" coordorigin="8281,-1147" coordsize="10,20" path="m8281,-1128l8291,-1128,8291,-1147,8281,-1147,8281,-1128xe" filled="true" fillcolor="#000000" stroked="false">
                <v:path arrowok="t"/>
                <v:fill type="solid"/>
              </v:shape>
            </v:group>
            <v:group style="position:absolute;left:8281;top:-1128;width:10;height:20" coordorigin="8281,-1128" coordsize="10,20">
              <v:shape style="position:absolute;left:8281;top:-1128;width:10;height:20" coordorigin="8281,-1128" coordsize="10,20" path="m8281,-1109l8291,-1109,8291,-1128,8281,-1128,8281,-1109xe" filled="true" fillcolor="#000000" stroked="false">
                <v:path arrowok="t"/>
                <v:fill type="solid"/>
              </v:shape>
            </v:group>
            <v:group style="position:absolute;left:8281;top:-1109;width:10;height:20" coordorigin="8281,-1109" coordsize="10,20">
              <v:shape style="position:absolute;left:8281;top:-1109;width:10;height:20" coordorigin="8281,-1109" coordsize="10,20" path="m8281,-1090l8291,-1090,8291,-1109,8281,-1109,8281,-1090xe" filled="true" fillcolor="#000000" stroked="false">
                <v:path arrowok="t"/>
                <v:fill type="solid"/>
              </v:shape>
            </v:group>
            <v:group style="position:absolute;left:8281;top:-1090;width:10;height:20" coordorigin="8281,-1090" coordsize="10,20">
              <v:shape style="position:absolute;left:8281;top:-1090;width:10;height:20" coordorigin="8281,-1090" coordsize="10,20" path="m8281,-1071l8291,-1071,8291,-1090,8281,-1090,8281,-1071xe" filled="true" fillcolor="#000000" stroked="false">
                <v:path arrowok="t"/>
                <v:fill type="solid"/>
              </v:shape>
            </v:group>
            <v:group style="position:absolute;left:8281;top:-1071;width:10;height:20" coordorigin="8281,-1071" coordsize="10,20">
              <v:shape style="position:absolute;left:8281;top:-1071;width:10;height:20" coordorigin="8281,-1071" coordsize="10,20" path="m8281,-1051l8291,-1051,8291,-1071,8281,-1071,8281,-1051xe" filled="true" fillcolor="#000000" stroked="false">
                <v:path arrowok="t"/>
                <v:fill type="solid"/>
              </v:shape>
            </v:group>
            <v:group style="position:absolute;left:8281;top:-1051;width:10;height:20" coordorigin="8281,-1051" coordsize="10,20">
              <v:shape style="position:absolute;left:8281;top:-1051;width:10;height:20" coordorigin="8281,-1051" coordsize="10,20" path="m8281,-1032l8291,-1032,8291,-1051,8281,-1051,8281,-1032xe" filled="true" fillcolor="#000000" stroked="false">
                <v:path arrowok="t"/>
                <v:fill type="solid"/>
              </v:shape>
            </v:group>
            <v:group style="position:absolute;left:8281;top:-1032;width:10;height:20" coordorigin="8281,-1032" coordsize="10,20">
              <v:shape style="position:absolute;left:8281;top:-1032;width:10;height:20" coordorigin="8281,-1032" coordsize="10,20" path="m8281,-1013l8291,-1013,8291,-1032,8281,-1032,8281,-1013xe" filled="true" fillcolor="#000000" stroked="false">
                <v:path arrowok="t"/>
                <v:fill type="solid"/>
              </v:shape>
            </v:group>
            <v:group style="position:absolute;left:8281;top:-1013;width:10;height:20" coordorigin="8281,-1013" coordsize="10,20">
              <v:shape style="position:absolute;left:8281;top:-1013;width:10;height:20" coordorigin="8281,-1013" coordsize="10,20" path="m8281,-994l8291,-994,8291,-1013,8281,-1013,8281,-994xe" filled="true" fillcolor="#000000" stroked="false">
                <v:path arrowok="t"/>
                <v:fill type="solid"/>
              </v:shape>
            </v:group>
            <v:group style="position:absolute;left:8281;top:-994;width:10;height:20" coordorigin="8281,-994" coordsize="10,20">
              <v:shape style="position:absolute;left:8281;top:-994;width:10;height:20" coordorigin="8281,-994" coordsize="10,20" path="m8281,-975l8291,-975,8291,-994,8281,-994,8281,-975xe" filled="true" fillcolor="#000000" stroked="false">
                <v:path arrowok="t"/>
                <v:fill type="solid"/>
              </v:shape>
            </v:group>
            <v:group style="position:absolute;left:8281;top:-975;width:10;height:20" coordorigin="8281,-975" coordsize="10,20">
              <v:shape style="position:absolute;left:8281;top:-975;width:10;height:20" coordorigin="8281,-975" coordsize="10,20" path="m8281,-955l8291,-955,8291,-975,8281,-975,8281,-955xe" filled="true" fillcolor="#000000" stroked="false">
                <v:path arrowok="t"/>
                <v:fill type="solid"/>
              </v:shape>
            </v:group>
            <v:group style="position:absolute;left:9876;top:-1339;width:10;height:20" coordorigin="9876,-1339" coordsize="10,20">
              <v:shape style="position:absolute;left:9876;top:-1339;width:10;height:20" coordorigin="9876,-1339" coordsize="10,20" path="m9876,-1320l9885,-1320,9885,-1339,9876,-1339,9876,-1320xe" filled="true" fillcolor="#000000" stroked="false">
                <v:path arrowok="t"/>
                <v:fill type="solid"/>
              </v:shape>
            </v:group>
            <v:group style="position:absolute;left:9876;top:-1320;width:10;height:20" coordorigin="9876,-1320" coordsize="10,20">
              <v:shape style="position:absolute;left:9876;top:-1320;width:10;height:20" coordorigin="9876,-1320" coordsize="10,20" path="m9876,-1301l9885,-1301,9885,-1320,9876,-1320,9876,-1301xe" filled="true" fillcolor="#000000" stroked="false">
                <v:path arrowok="t"/>
                <v:fill type="solid"/>
              </v:shape>
            </v:group>
            <v:group style="position:absolute;left:9876;top:-1301;width:10;height:20" coordorigin="9876,-1301" coordsize="10,20">
              <v:shape style="position:absolute;left:9876;top:-1301;width:10;height:20" coordorigin="9876,-1301" coordsize="10,20" path="m9876,-1282l9885,-1282,9885,-1301,9876,-1301,9876,-1282xe" filled="true" fillcolor="#000000" stroked="false">
                <v:path arrowok="t"/>
                <v:fill type="solid"/>
              </v:shape>
            </v:group>
            <v:group style="position:absolute;left:9876;top:-1282;width:10;height:20" coordorigin="9876,-1282" coordsize="10,20">
              <v:shape style="position:absolute;left:9876;top:-1282;width:10;height:20" coordorigin="9876,-1282" coordsize="10,20" path="m9876,-1263l9885,-1263,9885,-1282,9876,-1282,9876,-1263xe" filled="true" fillcolor="#000000" stroked="false">
                <v:path arrowok="t"/>
                <v:fill type="solid"/>
              </v:shape>
            </v:group>
            <v:group style="position:absolute;left:9876;top:-1263;width:10;height:20" coordorigin="9876,-1263" coordsize="10,20">
              <v:shape style="position:absolute;left:9876;top:-1263;width:10;height:20" coordorigin="9876,-1263" coordsize="10,20" path="m9876,-1243l9885,-1243,9885,-1263,9876,-1263,9876,-1243xe" filled="true" fillcolor="#000000" stroked="false">
                <v:path arrowok="t"/>
                <v:fill type="solid"/>
              </v:shape>
            </v:group>
            <v:group style="position:absolute;left:9876;top:-1243;width:10;height:20" coordorigin="9876,-1243" coordsize="10,20">
              <v:shape style="position:absolute;left:9876;top:-1243;width:10;height:20" coordorigin="9876,-1243" coordsize="10,20" path="m9876,-1224l9885,-1224,9885,-1243,9876,-1243,9876,-1224xe" filled="true" fillcolor="#000000" stroked="false">
                <v:path arrowok="t"/>
                <v:fill type="solid"/>
              </v:shape>
            </v:group>
            <v:group style="position:absolute;left:9876;top:-1224;width:10;height:20" coordorigin="9876,-1224" coordsize="10,20">
              <v:shape style="position:absolute;left:9876;top:-1224;width:10;height:20" coordorigin="9876,-1224" coordsize="10,20" path="m9876,-1205l9885,-1205,9885,-1224,9876,-1224,9876,-1205xe" filled="true" fillcolor="#000000" stroked="false">
                <v:path arrowok="t"/>
                <v:fill type="solid"/>
              </v:shape>
            </v:group>
            <v:group style="position:absolute;left:9876;top:-1205;width:10;height:20" coordorigin="9876,-1205" coordsize="10,20">
              <v:shape style="position:absolute;left:9876;top:-1205;width:10;height:20" coordorigin="9876,-1205" coordsize="10,20" path="m9876,-1186l9885,-1186,9885,-1205,9876,-1205,9876,-1186xe" filled="true" fillcolor="#000000" stroked="false">
                <v:path arrowok="t"/>
                <v:fill type="solid"/>
              </v:shape>
            </v:group>
            <v:group style="position:absolute;left:9876;top:-1186;width:10;height:20" coordorigin="9876,-1186" coordsize="10,20">
              <v:shape style="position:absolute;left:9876;top:-1186;width:10;height:20" coordorigin="9876,-1186" coordsize="10,20" path="m9876,-1167l9885,-1167,9885,-1186,9876,-1186,9876,-1167xe" filled="true" fillcolor="#000000" stroked="false">
                <v:path arrowok="t"/>
                <v:fill type="solid"/>
              </v:shape>
            </v:group>
            <v:group style="position:absolute;left:9876;top:-1167;width:10;height:20" coordorigin="9876,-1167" coordsize="10,20">
              <v:shape style="position:absolute;left:9876;top:-1167;width:10;height:20" coordorigin="9876,-1167" coordsize="10,20" path="m9876,-1147l9885,-1147,9885,-1167,9876,-1167,9876,-1147xe" filled="true" fillcolor="#000000" stroked="false">
                <v:path arrowok="t"/>
                <v:fill type="solid"/>
              </v:shape>
            </v:group>
            <v:group style="position:absolute;left:9876;top:-1147;width:10;height:20" coordorigin="9876,-1147" coordsize="10,20">
              <v:shape style="position:absolute;left:9876;top:-1147;width:10;height:20" coordorigin="9876,-1147" coordsize="10,20" path="m9876,-1128l9885,-1128,9885,-1147,9876,-1147,9876,-1128xe" filled="true" fillcolor="#000000" stroked="false">
                <v:path arrowok="t"/>
                <v:fill type="solid"/>
              </v:shape>
            </v:group>
            <v:group style="position:absolute;left:9876;top:-1128;width:10;height:20" coordorigin="9876,-1128" coordsize="10,20">
              <v:shape style="position:absolute;left:9876;top:-1128;width:10;height:20" coordorigin="9876,-1128" coordsize="10,20" path="m9876,-1109l9885,-1109,9885,-1128,9876,-1128,9876,-1109xe" filled="true" fillcolor="#000000" stroked="false">
                <v:path arrowok="t"/>
                <v:fill type="solid"/>
              </v:shape>
            </v:group>
            <v:group style="position:absolute;left:9876;top:-1109;width:10;height:20" coordorigin="9876,-1109" coordsize="10,20">
              <v:shape style="position:absolute;left:9876;top:-1109;width:10;height:20" coordorigin="9876,-1109" coordsize="10,20" path="m9876,-1090l9885,-1090,9885,-1109,9876,-1109,9876,-1090xe" filled="true" fillcolor="#000000" stroked="false">
                <v:path arrowok="t"/>
                <v:fill type="solid"/>
              </v:shape>
            </v:group>
            <v:group style="position:absolute;left:9876;top:-1090;width:10;height:20" coordorigin="9876,-1090" coordsize="10,20">
              <v:shape style="position:absolute;left:9876;top:-1090;width:10;height:20" coordorigin="9876,-1090" coordsize="10,20" path="m9876,-1071l9885,-1071,9885,-1090,9876,-1090,9876,-1071xe" filled="true" fillcolor="#000000" stroked="false">
                <v:path arrowok="t"/>
                <v:fill type="solid"/>
              </v:shape>
            </v:group>
            <v:group style="position:absolute;left:9876;top:-1071;width:10;height:20" coordorigin="9876,-1071" coordsize="10,20">
              <v:shape style="position:absolute;left:9876;top:-1071;width:10;height:20" coordorigin="9876,-1071" coordsize="10,20" path="m9876,-1051l9885,-1051,9885,-1071,9876,-1071,9876,-1051xe" filled="true" fillcolor="#000000" stroked="false">
                <v:path arrowok="t"/>
                <v:fill type="solid"/>
              </v:shape>
            </v:group>
            <v:group style="position:absolute;left:9876;top:-1051;width:10;height:20" coordorigin="9876,-1051" coordsize="10,20">
              <v:shape style="position:absolute;left:9876;top:-1051;width:10;height:20" coordorigin="9876,-1051" coordsize="10,20" path="m9876,-1032l9885,-1032,9885,-1051,9876,-1051,9876,-1032xe" filled="true" fillcolor="#000000" stroked="false">
                <v:path arrowok="t"/>
                <v:fill type="solid"/>
              </v:shape>
            </v:group>
            <v:group style="position:absolute;left:9876;top:-1032;width:10;height:20" coordorigin="9876,-1032" coordsize="10,20">
              <v:shape style="position:absolute;left:9876;top:-1032;width:10;height:20" coordorigin="9876,-1032" coordsize="10,20" path="m9876,-1013l9885,-1013,9885,-1032,9876,-1032,9876,-1013xe" filled="true" fillcolor="#000000" stroked="false">
                <v:path arrowok="t"/>
                <v:fill type="solid"/>
              </v:shape>
            </v:group>
            <v:group style="position:absolute;left:9876;top:-1013;width:10;height:20" coordorigin="9876,-1013" coordsize="10,20">
              <v:shape style="position:absolute;left:9876;top:-1013;width:10;height:20" coordorigin="9876,-1013" coordsize="10,20" path="m9876,-994l9885,-994,9885,-1013,9876,-1013,9876,-994xe" filled="true" fillcolor="#000000" stroked="false">
                <v:path arrowok="t"/>
                <v:fill type="solid"/>
              </v:shape>
            </v:group>
            <v:group style="position:absolute;left:9876;top:-994;width:10;height:20" coordorigin="9876,-994" coordsize="10,20">
              <v:shape style="position:absolute;left:9876;top:-994;width:10;height:20" coordorigin="9876,-994" coordsize="10,20" path="m9876,-975l9885,-975,9885,-994,9876,-994,9876,-975xe" filled="true" fillcolor="#000000" stroked="false">
                <v:path arrowok="t"/>
                <v:fill type="solid"/>
              </v:shape>
            </v:group>
            <v:group style="position:absolute;left:9876;top:-975;width:10;height:20" coordorigin="9876,-975" coordsize="10,20">
              <v:shape style="position:absolute;left:9876;top:-975;width:10;height:20" coordorigin="9876,-975" coordsize="10,20" path="m9876,-955l9885,-955,9885,-975,9876,-975,9876,-955xe" filled="true" fillcolor="#000000" stroked="false">
                <v:path arrowok="t"/>
                <v:fill type="solid"/>
              </v:shape>
              <v:shape style="position:absolute;left:1258;top:-1051;width:2823;height:110" type="#_x0000_t75" stroked="false">
                <v:imagedata r:id="rId323" o:title=""/>
              </v:shape>
              <v:shape style="position:absolute;left:4057;top:-951;width:1265;height:10" type="#_x0000_t75" stroked="false">
                <v:imagedata r:id="rId324" o:title=""/>
              </v:shape>
              <v:shape style="position:absolute;left:5317;top:-955;width:1488;height:14" type="#_x0000_t75" stroked="false">
                <v:imagedata r:id="rId313" o:title=""/>
              </v:shape>
              <v:shape style="position:absolute;left:6791;top:-955;width:1500;height:14" type="#_x0000_t75" stroked="false">
                <v:imagedata r:id="rId314" o:title=""/>
              </v:shape>
              <v:shape style="position:absolute;left:8277;top:-955;width:1609;height:14" type="#_x0000_t75" stroked="false">
                <v:imagedata r:id="rId315" o:title=""/>
              </v:shape>
              <v:shape style="position:absolute;left:9871;top:-951;width:1392;height:10" type="#_x0000_t75" stroked="false">
                <v:imagedata r:id="rId316" o:title=""/>
              </v:shape>
            </v:group>
            <v:group style="position:absolute;left:4062;top:-941;width:10;height:20" coordorigin="4062,-941" coordsize="10,20">
              <v:shape style="position:absolute;left:4062;top:-941;width:10;height:20" coordorigin="4062,-941" coordsize="10,20" path="m4062,-922l4071,-922,4071,-941,4062,-941,4062,-922xe" filled="true" fillcolor="#000000" stroked="false">
                <v:path arrowok="t"/>
                <v:fill type="solid"/>
              </v:shape>
            </v:group>
            <v:group style="position:absolute;left:4062;top:-922;width:10;height:20" coordorigin="4062,-922" coordsize="10,20">
              <v:shape style="position:absolute;left:4062;top:-922;width:10;height:20" coordorigin="4062,-922" coordsize="10,20" path="m4062,-903l4071,-903,4071,-922,4062,-922,4062,-903xe" filled="true" fillcolor="#000000" stroked="false">
                <v:path arrowok="t"/>
                <v:fill type="solid"/>
              </v:shape>
            </v:group>
            <v:group style="position:absolute;left:4062;top:-903;width:10;height:20" coordorigin="4062,-903" coordsize="10,20">
              <v:shape style="position:absolute;left:4062;top:-903;width:10;height:20" coordorigin="4062,-903" coordsize="10,20" path="m4062,-883l4071,-883,4071,-903,4062,-903,4062,-883xe" filled="true" fillcolor="#000000" stroked="false">
                <v:path arrowok="t"/>
                <v:fill type="solid"/>
              </v:shape>
            </v:group>
            <v:group style="position:absolute;left:4062;top:-883;width:10;height:20" coordorigin="4062,-883" coordsize="10,20">
              <v:shape style="position:absolute;left:4062;top:-883;width:10;height:20" coordorigin="4062,-883" coordsize="10,20" path="m4062,-864l4071,-864,4071,-883,4062,-883,4062,-864xe" filled="true" fillcolor="#000000" stroked="false">
                <v:path arrowok="t"/>
                <v:fill type="solid"/>
              </v:shape>
            </v:group>
            <v:group style="position:absolute;left:4062;top:-864;width:10;height:20" coordorigin="4062,-864" coordsize="10,20">
              <v:shape style="position:absolute;left:4062;top:-864;width:10;height:20" coordorigin="4062,-864" coordsize="10,20" path="m4062,-845l4071,-845,4071,-864,4062,-864,4062,-845xe" filled="true" fillcolor="#000000" stroked="false">
                <v:path arrowok="t"/>
                <v:fill type="solid"/>
              </v:shape>
            </v:group>
            <v:group style="position:absolute;left:4062;top:-845;width:10;height:20" coordorigin="4062,-845" coordsize="10,20">
              <v:shape style="position:absolute;left:4062;top:-845;width:10;height:20" coordorigin="4062,-845" coordsize="10,20" path="m4062,-826l4071,-826,4071,-845,4062,-845,4062,-826xe" filled="true" fillcolor="#000000" stroked="false">
                <v:path arrowok="t"/>
                <v:fill type="solid"/>
              </v:shape>
            </v:group>
            <v:group style="position:absolute;left:4062;top:-826;width:10;height:20" coordorigin="4062,-826" coordsize="10,20">
              <v:shape style="position:absolute;left:4062;top:-826;width:10;height:20" coordorigin="4062,-826" coordsize="10,20" path="m4062,-807l4071,-807,4071,-826,4062,-826,4062,-807xe" filled="true" fillcolor="#000000" stroked="false">
                <v:path arrowok="t"/>
                <v:fill type="solid"/>
              </v:shape>
            </v:group>
            <v:group style="position:absolute;left:4062;top:-807;width:10;height:20" coordorigin="4062,-807" coordsize="10,20">
              <v:shape style="position:absolute;left:4062;top:-807;width:10;height:20" coordorigin="4062,-807" coordsize="10,20" path="m4062,-787l4071,-787,4071,-807,4062,-807,4062,-787xe" filled="true" fillcolor="#000000" stroked="false">
                <v:path arrowok="t"/>
                <v:fill type="solid"/>
              </v:shape>
            </v:group>
            <v:group style="position:absolute;left:4062;top:-787;width:10;height:20" coordorigin="4062,-787" coordsize="10,20">
              <v:shape style="position:absolute;left:4062;top:-787;width:10;height:20" coordorigin="4062,-787" coordsize="10,20" path="m4062,-768l4071,-768,4071,-787,4062,-787,4062,-768xe" filled="true" fillcolor="#000000" stroked="false">
                <v:path arrowok="t"/>
                <v:fill type="solid"/>
              </v:shape>
            </v:group>
            <v:group style="position:absolute;left:4062;top:-768;width:10;height:20" coordorigin="4062,-768" coordsize="10,20">
              <v:shape style="position:absolute;left:4062;top:-768;width:10;height:20" coordorigin="4062,-768" coordsize="10,20" path="m4062,-749l4071,-749,4071,-768,4062,-768,4062,-749xe" filled="true" fillcolor="#000000" stroked="false">
                <v:path arrowok="t"/>
                <v:fill type="solid"/>
              </v:shape>
            </v:group>
            <v:group style="position:absolute;left:4062;top:-749;width:10;height:20" coordorigin="4062,-749" coordsize="10,20">
              <v:shape style="position:absolute;left:4062;top:-749;width:10;height:20" coordorigin="4062,-749" coordsize="10,20" path="m4062,-730l4071,-730,4071,-749,4062,-749,4062,-730xe" filled="true" fillcolor="#000000" stroked="false">
                <v:path arrowok="t"/>
                <v:fill type="solid"/>
              </v:shape>
            </v:group>
            <v:group style="position:absolute;left:4062;top:-730;width:10;height:20" coordorigin="4062,-730" coordsize="10,20">
              <v:shape style="position:absolute;left:4062;top:-730;width:10;height:20" coordorigin="4062,-730" coordsize="10,20" path="m4062,-711l4071,-711,4071,-730,4062,-730,4062,-711xe" filled="true" fillcolor="#000000" stroked="false">
                <v:path arrowok="t"/>
                <v:fill type="solid"/>
              </v:shape>
            </v:group>
            <v:group style="position:absolute;left:4062;top:-711;width:10;height:20" coordorigin="4062,-711" coordsize="10,20">
              <v:shape style="position:absolute;left:4062;top:-711;width:10;height:20" coordorigin="4062,-711" coordsize="10,20" path="m4062,-691l4071,-691,4071,-711,4062,-711,4062,-691xe" filled="true" fillcolor="#000000" stroked="false">
                <v:path arrowok="t"/>
                <v:fill type="solid"/>
              </v:shape>
            </v:group>
            <v:group style="position:absolute;left:4062;top:-691;width:10;height:20" coordorigin="4062,-691" coordsize="10,20">
              <v:shape style="position:absolute;left:4062;top:-691;width:10;height:20" coordorigin="4062,-691" coordsize="10,20" path="m4062,-672l4071,-672,4071,-691,4062,-691,4062,-672xe" filled="true" fillcolor="#000000" stroked="false">
                <v:path arrowok="t"/>
                <v:fill type="solid"/>
              </v:shape>
            </v:group>
            <v:group style="position:absolute;left:4062;top:-672;width:10;height:20" coordorigin="4062,-672" coordsize="10,20">
              <v:shape style="position:absolute;left:4062;top:-672;width:10;height:20" coordorigin="4062,-672" coordsize="10,20" path="m4062,-653l4071,-653,4071,-672,4062,-672,4062,-653xe" filled="true" fillcolor="#000000" stroked="false">
                <v:path arrowok="t"/>
                <v:fill type="solid"/>
              </v:shape>
            </v:group>
            <v:group style="position:absolute;left:5322;top:-941;width:10;height:20" coordorigin="5322,-941" coordsize="10,20">
              <v:shape style="position:absolute;left:5322;top:-941;width:10;height:20" coordorigin="5322,-941" coordsize="10,20" path="m5322,-922l5331,-922,5331,-941,5322,-941,5322,-922xe" filled="true" fillcolor="#000000" stroked="false">
                <v:path arrowok="t"/>
                <v:fill type="solid"/>
              </v:shape>
            </v:group>
            <v:group style="position:absolute;left:5322;top:-922;width:10;height:20" coordorigin="5322,-922" coordsize="10,20">
              <v:shape style="position:absolute;left:5322;top:-922;width:10;height:20" coordorigin="5322,-922" coordsize="10,20" path="m5322,-903l5331,-903,5331,-922,5322,-922,5322,-903xe" filled="true" fillcolor="#000000" stroked="false">
                <v:path arrowok="t"/>
                <v:fill type="solid"/>
              </v:shape>
            </v:group>
            <v:group style="position:absolute;left:5322;top:-903;width:10;height:20" coordorigin="5322,-903" coordsize="10,20">
              <v:shape style="position:absolute;left:5322;top:-903;width:10;height:20" coordorigin="5322,-903" coordsize="10,20" path="m5322,-883l5331,-883,5331,-903,5322,-903,5322,-883xe" filled="true" fillcolor="#000000" stroked="false">
                <v:path arrowok="t"/>
                <v:fill type="solid"/>
              </v:shape>
            </v:group>
            <v:group style="position:absolute;left:5322;top:-883;width:10;height:20" coordorigin="5322,-883" coordsize="10,20">
              <v:shape style="position:absolute;left:5322;top:-883;width:10;height:20" coordorigin="5322,-883" coordsize="10,20" path="m5322,-864l5331,-864,5331,-883,5322,-883,5322,-864xe" filled="true" fillcolor="#000000" stroked="false">
                <v:path arrowok="t"/>
                <v:fill type="solid"/>
              </v:shape>
            </v:group>
            <v:group style="position:absolute;left:5322;top:-864;width:10;height:20" coordorigin="5322,-864" coordsize="10,20">
              <v:shape style="position:absolute;left:5322;top:-864;width:10;height:20" coordorigin="5322,-864" coordsize="10,20" path="m5322,-845l5331,-845,5331,-864,5322,-864,5322,-845xe" filled="true" fillcolor="#000000" stroked="false">
                <v:path arrowok="t"/>
                <v:fill type="solid"/>
              </v:shape>
            </v:group>
            <v:group style="position:absolute;left:5322;top:-845;width:10;height:20" coordorigin="5322,-845" coordsize="10,20">
              <v:shape style="position:absolute;left:5322;top:-845;width:10;height:20" coordorigin="5322,-845" coordsize="10,20" path="m5322,-826l5331,-826,5331,-845,5322,-845,5322,-826xe" filled="true" fillcolor="#000000" stroked="false">
                <v:path arrowok="t"/>
                <v:fill type="solid"/>
              </v:shape>
            </v:group>
            <v:group style="position:absolute;left:5322;top:-826;width:10;height:20" coordorigin="5322,-826" coordsize="10,20">
              <v:shape style="position:absolute;left:5322;top:-826;width:10;height:20" coordorigin="5322,-826" coordsize="10,20" path="m5322,-807l5331,-807,5331,-826,5322,-826,5322,-807xe" filled="true" fillcolor="#000000" stroked="false">
                <v:path arrowok="t"/>
                <v:fill type="solid"/>
              </v:shape>
            </v:group>
            <v:group style="position:absolute;left:5322;top:-807;width:10;height:20" coordorigin="5322,-807" coordsize="10,20">
              <v:shape style="position:absolute;left:5322;top:-807;width:10;height:20" coordorigin="5322,-807" coordsize="10,20" path="m5322,-787l5331,-787,5331,-807,5322,-807,5322,-787xe" filled="true" fillcolor="#000000" stroked="false">
                <v:path arrowok="t"/>
                <v:fill type="solid"/>
              </v:shape>
            </v:group>
            <v:group style="position:absolute;left:5322;top:-787;width:10;height:20" coordorigin="5322,-787" coordsize="10,20">
              <v:shape style="position:absolute;left:5322;top:-787;width:10;height:20" coordorigin="5322,-787" coordsize="10,20" path="m5322,-768l5331,-768,5331,-787,5322,-787,5322,-768xe" filled="true" fillcolor="#000000" stroked="false">
                <v:path arrowok="t"/>
                <v:fill type="solid"/>
              </v:shape>
            </v:group>
            <v:group style="position:absolute;left:5322;top:-768;width:10;height:20" coordorigin="5322,-768" coordsize="10,20">
              <v:shape style="position:absolute;left:5322;top:-768;width:10;height:20" coordorigin="5322,-768" coordsize="10,20" path="m5322,-749l5331,-749,5331,-768,5322,-768,5322,-749xe" filled="true" fillcolor="#000000" stroked="false">
                <v:path arrowok="t"/>
                <v:fill type="solid"/>
              </v:shape>
            </v:group>
            <v:group style="position:absolute;left:5322;top:-749;width:10;height:20" coordorigin="5322,-749" coordsize="10,20">
              <v:shape style="position:absolute;left:5322;top:-749;width:10;height:20" coordorigin="5322,-749" coordsize="10,20" path="m5322,-730l5331,-730,5331,-749,5322,-749,5322,-730xe" filled="true" fillcolor="#000000" stroked="false">
                <v:path arrowok="t"/>
                <v:fill type="solid"/>
              </v:shape>
            </v:group>
            <v:group style="position:absolute;left:5322;top:-730;width:10;height:20" coordorigin="5322,-730" coordsize="10,20">
              <v:shape style="position:absolute;left:5322;top:-730;width:10;height:20" coordorigin="5322,-730" coordsize="10,20" path="m5322,-711l5331,-711,5331,-730,5322,-730,5322,-711xe" filled="true" fillcolor="#000000" stroked="false">
                <v:path arrowok="t"/>
                <v:fill type="solid"/>
              </v:shape>
            </v:group>
            <v:group style="position:absolute;left:5322;top:-711;width:10;height:20" coordorigin="5322,-711" coordsize="10,20">
              <v:shape style="position:absolute;left:5322;top:-711;width:10;height:20" coordorigin="5322,-711" coordsize="10,20" path="m5322,-691l5331,-691,5331,-711,5322,-711,5322,-691xe" filled="true" fillcolor="#000000" stroked="false">
                <v:path arrowok="t"/>
                <v:fill type="solid"/>
              </v:shape>
            </v:group>
            <v:group style="position:absolute;left:5322;top:-691;width:10;height:20" coordorigin="5322,-691" coordsize="10,20">
              <v:shape style="position:absolute;left:5322;top:-691;width:10;height:20" coordorigin="5322,-691" coordsize="10,20" path="m5322,-672l5331,-672,5331,-691,5322,-691,5322,-672xe" filled="true" fillcolor="#000000" stroked="false">
                <v:path arrowok="t"/>
                <v:fill type="solid"/>
              </v:shape>
            </v:group>
            <v:group style="position:absolute;left:5322;top:-672;width:10;height:20" coordorigin="5322,-672" coordsize="10,20">
              <v:shape style="position:absolute;left:5322;top:-672;width:10;height:20" coordorigin="5322,-672" coordsize="10,20" path="m5322,-653l5331,-653,5331,-672,5322,-672,5322,-653xe" filled="true" fillcolor="#000000" stroked="false">
                <v:path arrowok="t"/>
                <v:fill type="solid"/>
              </v:shape>
            </v:group>
            <v:group style="position:absolute;left:5322;top:-653;width:10;height:20" coordorigin="5322,-653" coordsize="10,20">
              <v:shape style="position:absolute;left:5322;top:-653;width:10;height:20" coordorigin="5322,-653" coordsize="10,20" path="m5322,-634l5331,-634,5331,-653,5322,-653,5322,-634xe" filled="true" fillcolor="#000000" stroked="false">
                <v:path arrowok="t"/>
                <v:fill type="solid"/>
              </v:shape>
            </v:group>
            <v:group style="position:absolute;left:5322;top:-634;width:10;height:20" coordorigin="5322,-634" coordsize="10,20">
              <v:shape style="position:absolute;left:5322;top:-634;width:10;height:20" coordorigin="5322,-634" coordsize="10,20" path="m5322,-615l5331,-615,5331,-634,5322,-634,5322,-615xe" filled="true" fillcolor="#000000" stroked="false">
                <v:path arrowok="t"/>
                <v:fill type="solid"/>
              </v:shape>
            </v:group>
            <v:group style="position:absolute;left:5322;top:-615;width:10;height:20" coordorigin="5322,-615" coordsize="10,20">
              <v:shape style="position:absolute;left:5322;top:-615;width:10;height:20" coordorigin="5322,-615" coordsize="10,20" path="m5322,-595l5331,-595,5331,-615,5322,-615,5322,-595xe" filled="true" fillcolor="#000000" stroked="false">
                <v:path arrowok="t"/>
                <v:fill type="solid"/>
              </v:shape>
            </v:group>
            <v:group style="position:absolute;left:5322;top:-595;width:10;height:20" coordorigin="5322,-595" coordsize="10,20">
              <v:shape style="position:absolute;left:5322;top:-595;width:10;height:20" coordorigin="5322,-595" coordsize="10,20" path="m5322,-576l5331,-576,5331,-595,5322,-595,5322,-576xe" filled="true" fillcolor="#000000" stroked="false">
                <v:path arrowok="t"/>
                <v:fill type="solid"/>
              </v:shape>
            </v:group>
            <v:group style="position:absolute;left:5322;top:-576;width:10;height:20" coordorigin="5322,-576" coordsize="10,20">
              <v:shape style="position:absolute;left:5322;top:-576;width:10;height:20" coordorigin="5322,-576" coordsize="10,20" path="m5322,-557l5331,-557,5331,-576,5322,-576,5322,-557xe" filled="true" fillcolor="#000000" stroked="false">
                <v:path arrowok="t"/>
                <v:fill type="solid"/>
              </v:shape>
            </v:group>
            <v:group style="position:absolute;left:6796;top:-941;width:10;height:20" coordorigin="6796,-941" coordsize="10,20">
              <v:shape style="position:absolute;left:6796;top:-941;width:10;height:20" coordorigin="6796,-941" coordsize="10,20" path="m6796,-922l6805,-922,6805,-941,6796,-941,6796,-922xe" filled="true" fillcolor="#000000" stroked="false">
                <v:path arrowok="t"/>
                <v:fill type="solid"/>
              </v:shape>
            </v:group>
            <v:group style="position:absolute;left:6796;top:-922;width:10;height:20" coordorigin="6796,-922" coordsize="10,20">
              <v:shape style="position:absolute;left:6796;top:-922;width:10;height:20" coordorigin="6796,-922" coordsize="10,20" path="m6796,-903l6805,-903,6805,-922,6796,-922,6796,-903xe" filled="true" fillcolor="#000000" stroked="false">
                <v:path arrowok="t"/>
                <v:fill type="solid"/>
              </v:shape>
            </v:group>
            <v:group style="position:absolute;left:6796;top:-903;width:10;height:20" coordorigin="6796,-903" coordsize="10,20">
              <v:shape style="position:absolute;left:6796;top:-903;width:10;height:20" coordorigin="6796,-903" coordsize="10,20" path="m6796,-883l6805,-883,6805,-903,6796,-903,6796,-883xe" filled="true" fillcolor="#000000" stroked="false">
                <v:path arrowok="t"/>
                <v:fill type="solid"/>
              </v:shape>
            </v:group>
            <v:group style="position:absolute;left:6796;top:-883;width:10;height:20" coordorigin="6796,-883" coordsize="10,20">
              <v:shape style="position:absolute;left:6796;top:-883;width:10;height:20" coordorigin="6796,-883" coordsize="10,20" path="m6796,-864l6805,-864,6805,-883,6796,-883,6796,-864xe" filled="true" fillcolor="#000000" stroked="false">
                <v:path arrowok="t"/>
                <v:fill type="solid"/>
              </v:shape>
            </v:group>
            <v:group style="position:absolute;left:6796;top:-864;width:10;height:20" coordorigin="6796,-864" coordsize="10,20">
              <v:shape style="position:absolute;left:6796;top:-864;width:10;height:20" coordorigin="6796,-864" coordsize="10,20" path="m6796,-845l6805,-845,6805,-864,6796,-864,6796,-845xe" filled="true" fillcolor="#000000" stroked="false">
                <v:path arrowok="t"/>
                <v:fill type="solid"/>
              </v:shape>
            </v:group>
            <v:group style="position:absolute;left:6796;top:-845;width:10;height:20" coordorigin="6796,-845" coordsize="10,20">
              <v:shape style="position:absolute;left:6796;top:-845;width:10;height:20" coordorigin="6796,-845" coordsize="10,20" path="m6796,-826l6805,-826,6805,-845,6796,-845,6796,-826xe" filled="true" fillcolor="#000000" stroked="false">
                <v:path arrowok="t"/>
                <v:fill type="solid"/>
              </v:shape>
            </v:group>
            <v:group style="position:absolute;left:6796;top:-826;width:10;height:20" coordorigin="6796,-826" coordsize="10,20">
              <v:shape style="position:absolute;left:6796;top:-826;width:10;height:20" coordorigin="6796,-826" coordsize="10,20" path="m6796,-807l6805,-807,6805,-826,6796,-826,6796,-807xe" filled="true" fillcolor="#000000" stroked="false">
                <v:path arrowok="t"/>
                <v:fill type="solid"/>
              </v:shape>
            </v:group>
            <v:group style="position:absolute;left:6796;top:-807;width:10;height:20" coordorigin="6796,-807" coordsize="10,20">
              <v:shape style="position:absolute;left:6796;top:-807;width:10;height:20" coordorigin="6796,-807" coordsize="10,20" path="m6796,-787l6805,-787,6805,-807,6796,-807,6796,-787xe" filled="true" fillcolor="#000000" stroked="false">
                <v:path arrowok="t"/>
                <v:fill type="solid"/>
              </v:shape>
            </v:group>
            <v:group style="position:absolute;left:6796;top:-787;width:10;height:20" coordorigin="6796,-787" coordsize="10,20">
              <v:shape style="position:absolute;left:6796;top:-787;width:10;height:20" coordorigin="6796,-787" coordsize="10,20" path="m6796,-768l6805,-768,6805,-787,6796,-787,6796,-768xe" filled="true" fillcolor="#000000" stroked="false">
                <v:path arrowok="t"/>
                <v:fill type="solid"/>
              </v:shape>
            </v:group>
            <v:group style="position:absolute;left:6796;top:-768;width:10;height:20" coordorigin="6796,-768" coordsize="10,20">
              <v:shape style="position:absolute;left:6796;top:-768;width:10;height:20" coordorigin="6796,-768" coordsize="10,20" path="m6796,-749l6805,-749,6805,-768,6796,-768,6796,-749xe" filled="true" fillcolor="#000000" stroked="false">
                <v:path arrowok="t"/>
                <v:fill type="solid"/>
              </v:shape>
            </v:group>
            <v:group style="position:absolute;left:6796;top:-749;width:10;height:20" coordorigin="6796,-749" coordsize="10,20">
              <v:shape style="position:absolute;left:6796;top:-749;width:10;height:20" coordorigin="6796,-749" coordsize="10,20" path="m6796,-730l6805,-730,6805,-749,6796,-749,6796,-730xe" filled="true" fillcolor="#000000" stroked="false">
                <v:path arrowok="t"/>
                <v:fill type="solid"/>
              </v:shape>
            </v:group>
            <v:group style="position:absolute;left:6796;top:-730;width:10;height:20" coordorigin="6796,-730" coordsize="10,20">
              <v:shape style="position:absolute;left:6796;top:-730;width:10;height:20" coordorigin="6796,-730" coordsize="10,20" path="m6796,-711l6805,-711,6805,-730,6796,-730,6796,-711xe" filled="true" fillcolor="#000000" stroked="false">
                <v:path arrowok="t"/>
                <v:fill type="solid"/>
              </v:shape>
            </v:group>
            <v:group style="position:absolute;left:6796;top:-711;width:10;height:20" coordorigin="6796,-711" coordsize="10,20">
              <v:shape style="position:absolute;left:6796;top:-711;width:10;height:20" coordorigin="6796,-711" coordsize="10,20" path="m6796,-691l6805,-691,6805,-711,6796,-711,6796,-691xe" filled="true" fillcolor="#000000" stroked="false">
                <v:path arrowok="t"/>
                <v:fill type="solid"/>
              </v:shape>
            </v:group>
            <v:group style="position:absolute;left:6796;top:-691;width:10;height:20" coordorigin="6796,-691" coordsize="10,20">
              <v:shape style="position:absolute;left:6796;top:-691;width:10;height:20" coordorigin="6796,-691" coordsize="10,20" path="m6796,-672l6805,-672,6805,-691,6796,-691,6796,-672xe" filled="true" fillcolor="#000000" stroked="false">
                <v:path arrowok="t"/>
                <v:fill type="solid"/>
              </v:shape>
            </v:group>
            <v:group style="position:absolute;left:6796;top:-672;width:10;height:20" coordorigin="6796,-672" coordsize="10,20">
              <v:shape style="position:absolute;left:6796;top:-672;width:10;height:20" coordorigin="6796,-672" coordsize="10,20" path="m6796,-653l6805,-653,6805,-672,6796,-672,6796,-653xe" filled="true" fillcolor="#000000" stroked="false">
                <v:path arrowok="t"/>
                <v:fill type="solid"/>
              </v:shape>
            </v:group>
            <v:group style="position:absolute;left:6796;top:-653;width:10;height:20" coordorigin="6796,-653" coordsize="10,20">
              <v:shape style="position:absolute;left:6796;top:-653;width:10;height:20" coordorigin="6796,-653" coordsize="10,20" path="m6796,-634l6805,-634,6805,-653,6796,-653,6796,-634xe" filled="true" fillcolor="#000000" stroked="false">
                <v:path arrowok="t"/>
                <v:fill type="solid"/>
              </v:shape>
            </v:group>
            <v:group style="position:absolute;left:6796;top:-634;width:10;height:20" coordorigin="6796,-634" coordsize="10,20">
              <v:shape style="position:absolute;left:6796;top:-634;width:10;height:20" coordorigin="6796,-634" coordsize="10,20" path="m6796,-615l6805,-615,6805,-634,6796,-634,6796,-615xe" filled="true" fillcolor="#000000" stroked="false">
                <v:path arrowok="t"/>
                <v:fill type="solid"/>
              </v:shape>
            </v:group>
            <v:group style="position:absolute;left:6796;top:-615;width:10;height:20" coordorigin="6796,-615" coordsize="10,20">
              <v:shape style="position:absolute;left:6796;top:-615;width:10;height:20" coordorigin="6796,-615" coordsize="10,20" path="m6796,-595l6805,-595,6805,-615,6796,-615,6796,-595xe" filled="true" fillcolor="#000000" stroked="false">
                <v:path arrowok="t"/>
                <v:fill type="solid"/>
              </v:shape>
            </v:group>
            <v:group style="position:absolute;left:6796;top:-595;width:10;height:20" coordorigin="6796,-595" coordsize="10,20">
              <v:shape style="position:absolute;left:6796;top:-595;width:10;height:20" coordorigin="6796,-595" coordsize="10,20" path="m6796,-576l6805,-576,6805,-595,6796,-595,6796,-576xe" filled="true" fillcolor="#000000" stroked="false">
                <v:path arrowok="t"/>
                <v:fill type="solid"/>
              </v:shape>
            </v:group>
            <v:group style="position:absolute;left:6796;top:-576;width:10;height:20" coordorigin="6796,-576" coordsize="10,20">
              <v:shape style="position:absolute;left:6796;top:-576;width:10;height:20" coordorigin="6796,-576" coordsize="10,20" path="m6796,-557l6805,-557,6805,-576,6796,-576,6796,-557xe" filled="true" fillcolor="#000000" stroked="false">
                <v:path arrowok="t"/>
                <v:fill type="solid"/>
              </v:shape>
            </v:group>
            <v:group style="position:absolute;left:8281;top:-941;width:10;height:20" coordorigin="8281,-941" coordsize="10,20">
              <v:shape style="position:absolute;left:8281;top:-941;width:10;height:20" coordorigin="8281,-941" coordsize="10,20" path="m8281,-922l8291,-922,8291,-941,8281,-941,8281,-922xe" filled="true" fillcolor="#000000" stroked="false">
                <v:path arrowok="t"/>
                <v:fill type="solid"/>
              </v:shape>
            </v:group>
            <v:group style="position:absolute;left:8281;top:-922;width:10;height:20" coordorigin="8281,-922" coordsize="10,20">
              <v:shape style="position:absolute;left:8281;top:-922;width:10;height:20" coordorigin="8281,-922" coordsize="10,20" path="m8281,-903l8291,-903,8291,-922,8281,-922,8281,-903xe" filled="true" fillcolor="#000000" stroked="false">
                <v:path arrowok="t"/>
                <v:fill type="solid"/>
              </v:shape>
            </v:group>
            <v:group style="position:absolute;left:8281;top:-903;width:10;height:20" coordorigin="8281,-903" coordsize="10,20">
              <v:shape style="position:absolute;left:8281;top:-903;width:10;height:20" coordorigin="8281,-903" coordsize="10,20" path="m8281,-883l8291,-883,8291,-903,8281,-903,8281,-883xe" filled="true" fillcolor="#000000" stroked="false">
                <v:path arrowok="t"/>
                <v:fill type="solid"/>
              </v:shape>
            </v:group>
            <v:group style="position:absolute;left:8281;top:-883;width:10;height:20" coordorigin="8281,-883" coordsize="10,20">
              <v:shape style="position:absolute;left:8281;top:-883;width:10;height:20" coordorigin="8281,-883" coordsize="10,20" path="m8281,-864l8291,-864,8291,-883,8281,-883,8281,-864xe" filled="true" fillcolor="#000000" stroked="false">
                <v:path arrowok="t"/>
                <v:fill type="solid"/>
              </v:shape>
            </v:group>
            <v:group style="position:absolute;left:8281;top:-864;width:10;height:20" coordorigin="8281,-864" coordsize="10,20">
              <v:shape style="position:absolute;left:8281;top:-864;width:10;height:20" coordorigin="8281,-864" coordsize="10,20" path="m8281,-845l8291,-845,8291,-864,8281,-864,8281,-845xe" filled="true" fillcolor="#000000" stroked="false">
                <v:path arrowok="t"/>
                <v:fill type="solid"/>
              </v:shape>
            </v:group>
            <v:group style="position:absolute;left:8281;top:-845;width:10;height:20" coordorigin="8281,-845" coordsize="10,20">
              <v:shape style="position:absolute;left:8281;top:-845;width:10;height:20" coordorigin="8281,-845" coordsize="10,20" path="m8281,-826l8291,-826,8291,-845,8281,-845,8281,-826xe" filled="true" fillcolor="#000000" stroked="false">
                <v:path arrowok="t"/>
                <v:fill type="solid"/>
              </v:shape>
            </v:group>
            <v:group style="position:absolute;left:8281;top:-826;width:10;height:20" coordorigin="8281,-826" coordsize="10,20">
              <v:shape style="position:absolute;left:8281;top:-826;width:10;height:20" coordorigin="8281,-826" coordsize="10,20" path="m8281,-807l8291,-807,8291,-826,8281,-826,8281,-807xe" filled="true" fillcolor="#000000" stroked="false">
                <v:path arrowok="t"/>
                <v:fill type="solid"/>
              </v:shape>
            </v:group>
            <v:group style="position:absolute;left:8281;top:-807;width:10;height:20" coordorigin="8281,-807" coordsize="10,20">
              <v:shape style="position:absolute;left:8281;top:-807;width:10;height:20" coordorigin="8281,-807" coordsize="10,20" path="m8281,-787l8291,-787,8291,-807,8281,-807,8281,-787xe" filled="true" fillcolor="#000000" stroked="false">
                <v:path arrowok="t"/>
                <v:fill type="solid"/>
              </v:shape>
            </v:group>
            <v:group style="position:absolute;left:8281;top:-787;width:10;height:20" coordorigin="8281,-787" coordsize="10,20">
              <v:shape style="position:absolute;left:8281;top:-787;width:10;height:20" coordorigin="8281,-787" coordsize="10,20" path="m8281,-768l8291,-768,8291,-787,8281,-787,8281,-768xe" filled="true" fillcolor="#000000" stroked="false">
                <v:path arrowok="t"/>
                <v:fill type="solid"/>
              </v:shape>
            </v:group>
            <v:group style="position:absolute;left:8281;top:-768;width:10;height:20" coordorigin="8281,-768" coordsize="10,20">
              <v:shape style="position:absolute;left:8281;top:-768;width:10;height:20" coordorigin="8281,-768" coordsize="10,20" path="m8281,-749l8291,-749,8291,-768,8281,-768,8281,-749xe" filled="true" fillcolor="#000000" stroked="false">
                <v:path arrowok="t"/>
                <v:fill type="solid"/>
              </v:shape>
            </v:group>
            <v:group style="position:absolute;left:8281;top:-749;width:10;height:20" coordorigin="8281,-749" coordsize="10,20">
              <v:shape style="position:absolute;left:8281;top:-749;width:10;height:20" coordorigin="8281,-749" coordsize="10,20" path="m8281,-730l8291,-730,8291,-749,8281,-749,8281,-730xe" filled="true" fillcolor="#000000" stroked="false">
                <v:path arrowok="t"/>
                <v:fill type="solid"/>
              </v:shape>
            </v:group>
            <v:group style="position:absolute;left:8281;top:-730;width:10;height:20" coordorigin="8281,-730" coordsize="10,20">
              <v:shape style="position:absolute;left:8281;top:-730;width:10;height:20" coordorigin="8281,-730" coordsize="10,20" path="m8281,-711l8291,-711,8291,-730,8281,-730,8281,-711xe" filled="true" fillcolor="#000000" stroked="false">
                <v:path arrowok="t"/>
                <v:fill type="solid"/>
              </v:shape>
            </v:group>
            <v:group style="position:absolute;left:8281;top:-711;width:10;height:20" coordorigin="8281,-711" coordsize="10,20">
              <v:shape style="position:absolute;left:8281;top:-711;width:10;height:20" coordorigin="8281,-711" coordsize="10,20" path="m8281,-691l8291,-691,8291,-711,8281,-711,8281,-691xe" filled="true" fillcolor="#000000" stroked="false">
                <v:path arrowok="t"/>
                <v:fill type="solid"/>
              </v:shape>
            </v:group>
            <v:group style="position:absolute;left:8281;top:-691;width:10;height:20" coordorigin="8281,-691" coordsize="10,20">
              <v:shape style="position:absolute;left:8281;top:-691;width:10;height:20" coordorigin="8281,-691" coordsize="10,20" path="m8281,-672l8291,-672,8291,-691,8281,-691,8281,-672xe" filled="true" fillcolor="#000000" stroked="false">
                <v:path arrowok="t"/>
                <v:fill type="solid"/>
              </v:shape>
            </v:group>
            <v:group style="position:absolute;left:8281;top:-672;width:10;height:20" coordorigin="8281,-672" coordsize="10,20">
              <v:shape style="position:absolute;left:8281;top:-672;width:10;height:20" coordorigin="8281,-672" coordsize="10,20" path="m8281,-653l8291,-653,8291,-672,8281,-672,8281,-653xe" filled="true" fillcolor="#000000" stroked="false">
                <v:path arrowok="t"/>
                <v:fill type="solid"/>
              </v:shape>
            </v:group>
            <v:group style="position:absolute;left:8281;top:-653;width:10;height:20" coordorigin="8281,-653" coordsize="10,20">
              <v:shape style="position:absolute;left:8281;top:-653;width:10;height:20" coordorigin="8281,-653" coordsize="10,20" path="m8281,-634l8291,-634,8291,-653,8281,-653,8281,-634xe" filled="true" fillcolor="#000000" stroked="false">
                <v:path arrowok="t"/>
                <v:fill type="solid"/>
              </v:shape>
            </v:group>
            <v:group style="position:absolute;left:8281;top:-634;width:10;height:20" coordorigin="8281,-634" coordsize="10,20">
              <v:shape style="position:absolute;left:8281;top:-634;width:10;height:20" coordorigin="8281,-634" coordsize="10,20" path="m8281,-615l8291,-615,8291,-634,8281,-634,8281,-615xe" filled="true" fillcolor="#000000" stroked="false">
                <v:path arrowok="t"/>
                <v:fill type="solid"/>
              </v:shape>
            </v:group>
            <v:group style="position:absolute;left:8281;top:-615;width:10;height:20" coordorigin="8281,-615" coordsize="10,20">
              <v:shape style="position:absolute;left:8281;top:-615;width:10;height:20" coordorigin="8281,-615" coordsize="10,20" path="m8281,-595l8291,-595,8291,-615,8281,-615,8281,-595xe" filled="true" fillcolor="#000000" stroked="false">
                <v:path arrowok="t"/>
                <v:fill type="solid"/>
              </v:shape>
            </v:group>
            <v:group style="position:absolute;left:8281;top:-595;width:10;height:20" coordorigin="8281,-595" coordsize="10,20">
              <v:shape style="position:absolute;left:8281;top:-595;width:10;height:20" coordorigin="8281,-595" coordsize="10,20" path="m8281,-576l8291,-576,8291,-595,8281,-595,8281,-576xe" filled="true" fillcolor="#000000" stroked="false">
                <v:path arrowok="t"/>
                <v:fill type="solid"/>
              </v:shape>
            </v:group>
            <v:group style="position:absolute;left:8281;top:-576;width:10;height:20" coordorigin="8281,-576" coordsize="10,20">
              <v:shape style="position:absolute;left:8281;top:-576;width:10;height:20" coordorigin="8281,-576" coordsize="10,20" path="m8281,-557l8291,-557,8291,-576,8281,-576,8281,-557xe" filled="true" fillcolor="#000000" stroked="false">
                <v:path arrowok="t"/>
                <v:fill type="solid"/>
              </v:shape>
            </v:group>
            <v:group style="position:absolute;left:9876;top:-941;width:10;height:20" coordorigin="9876,-941" coordsize="10,20">
              <v:shape style="position:absolute;left:9876;top:-941;width:10;height:20" coordorigin="9876,-941" coordsize="10,20" path="m9876,-922l9885,-922,9885,-941,9876,-941,9876,-922xe" filled="true" fillcolor="#000000" stroked="false">
                <v:path arrowok="t"/>
                <v:fill type="solid"/>
              </v:shape>
            </v:group>
            <v:group style="position:absolute;left:9876;top:-922;width:10;height:20" coordorigin="9876,-922" coordsize="10,20">
              <v:shape style="position:absolute;left:9876;top:-922;width:10;height:20" coordorigin="9876,-922" coordsize="10,20" path="m9876,-903l9885,-903,9885,-922,9876,-922,9876,-903xe" filled="true" fillcolor="#000000" stroked="false">
                <v:path arrowok="t"/>
                <v:fill type="solid"/>
              </v:shape>
            </v:group>
            <v:group style="position:absolute;left:9876;top:-903;width:10;height:20" coordorigin="9876,-903" coordsize="10,20">
              <v:shape style="position:absolute;left:9876;top:-903;width:10;height:20" coordorigin="9876,-903" coordsize="10,20" path="m9876,-883l9885,-883,9885,-903,9876,-903,9876,-883xe" filled="true" fillcolor="#000000" stroked="false">
                <v:path arrowok="t"/>
                <v:fill type="solid"/>
              </v:shape>
            </v:group>
            <v:group style="position:absolute;left:9876;top:-883;width:10;height:20" coordorigin="9876,-883" coordsize="10,20">
              <v:shape style="position:absolute;left:9876;top:-883;width:10;height:20" coordorigin="9876,-883" coordsize="10,20" path="m9876,-864l9885,-864,9885,-883,9876,-883,9876,-864xe" filled="true" fillcolor="#000000" stroked="false">
                <v:path arrowok="t"/>
                <v:fill type="solid"/>
              </v:shape>
            </v:group>
            <v:group style="position:absolute;left:9876;top:-864;width:10;height:20" coordorigin="9876,-864" coordsize="10,20">
              <v:shape style="position:absolute;left:9876;top:-864;width:10;height:20" coordorigin="9876,-864" coordsize="10,20" path="m9876,-845l9885,-845,9885,-864,9876,-864,9876,-845xe" filled="true" fillcolor="#000000" stroked="false">
                <v:path arrowok="t"/>
                <v:fill type="solid"/>
              </v:shape>
            </v:group>
            <v:group style="position:absolute;left:9876;top:-845;width:10;height:20" coordorigin="9876,-845" coordsize="10,20">
              <v:shape style="position:absolute;left:9876;top:-845;width:10;height:20" coordorigin="9876,-845" coordsize="10,20" path="m9876,-826l9885,-826,9885,-845,9876,-845,9876,-826xe" filled="true" fillcolor="#000000" stroked="false">
                <v:path arrowok="t"/>
                <v:fill type="solid"/>
              </v:shape>
            </v:group>
            <v:group style="position:absolute;left:9876;top:-826;width:10;height:20" coordorigin="9876,-826" coordsize="10,20">
              <v:shape style="position:absolute;left:9876;top:-826;width:10;height:20" coordorigin="9876,-826" coordsize="10,20" path="m9876,-807l9885,-807,9885,-826,9876,-826,9876,-807xe" filled="true" fillcolor="#000000" stroked="false">
                <v:path arrowok="t"/>
                <v:fill type="solid"/>
              </v:shape>
            </v:group>
            <v:group style="position:absolute;left:9876;top:-807;width:10;height:20" coordorigin="9876,-807" coordsize="10,20">
              <v:shape style="position:absolute;left:9876;top:-807;width:10;height:20" coordorigin="9876,-807" coordsize="10,20" path="m9876,-787l9885,-787,9885,-807,9876,-807,9876,-787xe" filled="true" fillcolor="#000000" stroked="false">
                <v:path arrowok="t"/>
                <v:fill type="solid"/>
              </v:shape>
            </v:group>
            <v:group style="position:absolute;left:9876;top:-787;width:10;height:20" coordorigin="9876,-787" coordsize="10,20">
              <v:shape style="position:absolute;left:9876;top:-787;width:10;height:20" coordorigin="9876,-787" coordsize="10,20" path="m9876,-768l9885,-768,9885,-787,9876,-787,9876,-768xe" filled="true" fillcolor="#000000" stroked="false">
                <v:path arrowok="t"/>
                <v:fill type="solid"/>
              </v:shape>
            </v:group>
            <v:group style="position:absolute;left:9876;top:-768;width:10;height:20" coordorigin="9876,-768" coordsize="10,20">
              <v:shape style="position:absolute;left:9876;top:-768;width:10;height:20" coordorigin="9876,-768" coordsize="10,20" path="m9876,-749l9885,-749,9885,-768,9876,-768,9876,-749xe" filled="true" fillcolor="#000000" stroked="false">
                <v:path arrowok="t"/>
                <v:fill type="solid"/>
              </v:shape>
            </v:group>
            <v:group style="position:absolute;left:9876;top:-749;width:10;height:20" coordorigin="9876,-749" coordsize="10,20">
              <v:shape style="position:absolute;left:9876;top:-749;width:10;height:20" coordorigin="9876,-749" coordsize="10,20" path="m9876,-730l9885,-730,9885,-749,9876,-749,9876,-730xe" filled="true" fillcolor="#000000" stroked="false">
                <v:path arrowok="t"/>
                <v:fill type="solid"/>
              </v:shape>
            </v:group>
            <v:group style="position:absolute;left:9876;top:-730;width:10;height:20" coordorigin="9876,-730" coordsize="10,20">
              <v:shape style="position:absolute;left:9876;top:-730;width:10;height:20" coordorigin="9876,-730" coordsize="10,20" path="m9876,-711l9885,-711,9885,-730,9876,-730,9876,-711xe" filled="true" fillcolor="#000000" stroked="false">
                <v:path arrowok="t"/>
                <v:fill type="solid"/>
              </v:shape>
            </v:group>
            <v:group style="position:absolute;left:9876;top:-711;width:10;height:20" coordorigin="9876,-711" coordsize="10,20">
              <v:shape style="position:absolute;left:9876;top:-711;width:10;height:20" coordorigin="9876,-711" coordsize="10,20" path="m9876,-691l9885,-691,9885,-711,9876,-711,9876,-691xe" filled="true" fillcolor="#000000" stroked="false">
                <v:path arrowok="t"/>
                <v:fill type="solid"/>
              </v:shape>
            </v:group>
            <v:group style="position:absolute;left:9876;top:-691;width:10;height:20" coordorigin="9876,-691" coordsize="10,20">
              <v:shape style="position:absolute;left:9876;top:-691;width:10;height:20" coordorigin="9876,-691" coordsize="10,20" path="m9876,-672l9885,-672,9885,-691,9876,-691,9876,-672xe" filled="true" fillcolor="#000000" stroked="false">
                <v:path arrowok="t"/>
                <v:fill type="solid"/>
              </v:shape>
            </v:group>
            <v:group style="position:absolute;left:9876;top:-672;width:10;height:20" coordorigin="9876,-672" coordsize="10,20">
              <v:shape style="position:absolute;left:9876;top:-672;width:10;height:20" coordorigin="9876,-672" coordsize="10,20" path="m9876,-653l9885,-653,9885,-672,9876,-672,9876,-653xe" filled="true" fillcolor="#000000" stroked="false">
                <v:path arrowok="t"/>
                <v:fill type="solid"/>
              </v:shape>
            </v:group>
            <v:group style="position:absolute;left:9876;top:-653;width:10;height:20" coordorigin="9876,-653" coordsize="10,20">
              <v:shape style="position:absolute;left:9876;top:-653;width:10;height:20" coordorigin="9876,-653" coordsize="10,20" path="m9876,-634l9885,-634,9885,-653,9876,-653,9876,-634xe" filled="true" fillcolor="#000000" stroked="false">
                <v:path arrowok="t"/>
                <v:fill type="solid"/>
              </v:shape>
            </v:group>
            <v:group style="position:absolute;left:9876;top:-634;width:10;height:20" coordorigin="9876,-634" coordsize="10,20">
              <v:shape style="position:absolute;left:9876;top:-634;width:10;height:20" coordorigin="9876,-634" coordsize="10,20" path="m9876,-615l9885,-615,9885,-634,9876,-634,9876,-615xe" filled="true" fillcolor="#000000" stroked="false">
                <v:path arrowok="t"/>
                <v:fill type="solid"/>
              </v:shape>
            </v:group>
            <v:group style="position:absolute;left:9876;top:-615;width:10;height:20" coordorigin="9876,-615" coordsize="10,20">
              <v:shape style="position:absolute;left:9876;top:-615;width:10;height:20" coordorigin="9876,-615" coordsize="10,20" path="m9876,-595l9885,-595,9885,-615,9876,-615,9876,-595xe" filled="true" fillcolor="#000000" stroked="false">
                <v:path arrowok="t"/>
                <v:fill type="solid"/>
              </v:shape>
            </v:group>
            <v:group style="position:absolute;left:9876;top:-595;width:10;height:20" coordorigin="9876,-595" coordsize="10,20">
              <v:shape style="position:absolute;left:9876;top:-595;width:10;height:20" coordorigin="9876,-595" coordsize="10,20" path="m9876,-576l9885,-576,9885,-595,9876,-595,9876,-576xe" filled="true" fillcolor="#000000" stroked="false">
                <v:path arrowok="t"/>
                <v:fill type="solid"/>
              </v:shape>
            </v:group>
            <v:group style="position:absolute;left:9876;top:-576;width:10;height:20" coordorigin="9876,-576" coordsize="10,20">
              <v:shape style="position:absolute;left:9876;top:-576;width:10;height:20" coordorigin="9876,-576" coordsize="10,20" path="m9876,-557l9885,-557,9885,-576,9876,-576,9876,-557xe" filled="true" fillcolor="#000000" stroked="false">
                <v:path arrowok="t"/>
                <v:fill type="solid"/>
              </v:shape>
              <v:shape style="position:absolute;left:1258;top:-653;width:2823;height:108" type="#_x0000_t75" stroked="false">
                <v:imagedata r:id="rId325" o:title=""/>
              </v:shape>
              <v:shape style="position:absolute;left:4057;top:-557;width:1274;height:12" type="#_x0000_t75" stroked="false">
                <v:imagedata r:id="rId312" o:title=""/>
              </v:shape>
              <v:shape style="position:absolute;left:5317;top:-557;width:1488;height:12" type="#_x0000_t75" stroked="false">
                <v:imagedata r:id="rId313" o:title=""/>
              </v:shape>
              <v:shape style="position:absolute;left:6791;top:-557;width:1500;height:12" type="#_x0000_t75" stroked="false">
                <v:imagedata r:id="rId314" o:title=""/>
              </v:shape>
              <v:shape style="position:absolute;left:8277;top:-557;width:1609;height:12" type="#_x0000_t75" stroked="false">
                <v:imagedata r:id="rId315" o:title=""/>
              </v:shape>
              <v:shape style="position:absolute;left:9871;top:-555;width:1392;height:10" type="#_x0000_t75" stroked="false">
                <v:imagedata r:id="rId316" o:title=""/>
              </v:shape>
            </v:group>
            <v:group style="position:absolute;left:4062;top:-545;width:10;height:20" coordorigin="4062,-545" coordsize="10,20">
              <v:shape style="position:absolute;left:4062;top:-545;width:10;height:20" coordorigin="4062,-545" coordsize="10,20" path="m4062,-526l4071,-526,4071,-545,4062,-545,4062,-526xe" filled="true" fillcolor="#000000" stroked="false">
                <v:path arrowok="t"/>
                <v:fill type="solid"/>
              </v:shape>
            </v:group>
            <v:group style="position:absolute;left:4062;top:-526;width:10;height:20" coordorigin="4062,-526" coordsize="10,20">
              <v:shape style="position:absolute;left:4062;top:-526;width:10;height:20" coordorigin="4062,-526" coordsize="10,20" path="m4062,-506l4071,-506,4071,-526,4062,-526,4062,-506xe" filled="true" fillcolor="#000000" stroked="false">
                <v:path arrowok="t"/>
                <v:fill type="solid"/>
              </v:shape>
            </v:group>
            <v:group style="position:absolute;left:4062;top:-506;width:10;height:20" coordorigin="4062,-506" coordsize="10,20">
              <v:shape style="position:absolute;left:4062;top:-506;width:10;height:20" coordorigin="4062,-506" coordsize="10,20" path="m4062,-487l4071,-487,4071,-506,4062,-506,4062,-487xe" filled="true" fillcolor="#000000" stroked="false">
                <v:path arrowok="t"/>
                <v:fill type="solid"/>
              </v:shape>
            </v:group>
            <v:group style="position:absolute;left:4062;top:-487;width:10;height:20" coordorigin="4062,-487" coordsize="10,20">
              <v:shape style="position:absolute;left:4062;top:-487;width:10;height:20" coordorigin="4062,-487" coordsize="10,20" path="m4062,-468l4071,-468,4071,-487,4062,-487,4062,-468xe" filled="true" fillcolor="#000000" stroked="false">
                <v:path arrowok="t"/>
                <v:fill type="solid"/>
              </v:shape>
            </v:group>
            <v:group style="position:absolute;left:4062;top:-468;width:10;height:20" coordorigin="4062,-468" coordsize="10,20">
              <v:shape style="position:absolute;left:4062;top:-468;width:10;height:20" coordorigin="4062,-468" coordsize="10,20" path="m4062,-448l4071,-448,4071,-468,4062,-468,4062,-448xe" filled="true" fillcolor="#000000" stroked="false">
                <v:path arrowok="t"/>
                <v:fill type="solid"/>
              </v:shape>
            </v:group>
            <v:group style="position:absolute;left:4062;top:-448;width:10;height:20" coordorigin="4062,-448" coordsize="10,20">
              <v:shape style="position:absolute;left:4062;top:-448;width:10;height:20" coordorigin="4062,-448" coordsize="10,20" path="m4062,-429l4071,-429,4071,-448,4062,-448,4062,-429xe" filled="true" fillcolor="#000000" stroked="false">
                <v:path arrowok="t"/>
                <v:fill type="solid"/>
              </v:shape>
            </v:group>
            <v:group style="position:absolute;left:4062;top:-429;width:10;height:20" coordorigin="4062,-429" coordsize="10,20">
              <v:shape style="position:absolute;left:4062;top:-429;width:10;height:20" coordorigin="4062,-429" coordsize="10,20" path="m4062,-410l4071,-410,4071,-429,4062,-429,4062,-410xe" filled="true" fillcolor="#000000" stroked="false">
                <v:path arrowok="t"/>
                <v:fill type="solid"/>
              </v:shape>
            </v:group>
            <v:group style="position:absolute;left:4062;top:-410;width:10;height:20" coordorigin="4062,-410" coordsize="10,20">
              <v:shape style="position:absolute;left:4062;top:-410;width:10;height:20" coordorigin="4062,-410" coordsize="10,20" path="m4062,-391l4071,-391,4071,-410,4062,-410,4062,-391xe" filled="true" fillcolor="#000000" stroked="false">
                <v:path arrowok="t"/>
                <v:fill type="solid"/>
              </v:shape>
            </v:group>
            <v:group style="position:absolute;left:4062;top:-391;width:10;height:20" coordorigin="4062,-391" coordsize="10,20">
              <v:shape style="position:absolute;left:4062;top:-391;width:10;height:20" coordorigin="4062,-391" coordsize="10,20" path="m4062,-372l4071,-372,4071,-391,4062,-391,4062,-372xe" filled="true" fillcolor="#000000" stroked="false">
                <v:path arrowok="t"/>
                <v:fill type="solid"/>
              </v:shape>
            </v:group>
            <v:group style="position:absolute;left:4062;top:-372;width:10;height:20" coordorigin="4062,-372" coordsize="10,20">
              <v:shape style="position:absolute;left:4062;top:-372;width:10;height:20" coordorigin="4062,-372" coordsize="10,20" path="m4062,-352l4071,-352,4071,-372,4062,-372,4062,-352xe" filled="true" fillcolor="#000000" stroked="false">
                <v:path arrowok="t"/>
                <v:fill type="solid"/>
              </v:shape>
            </v:group>
            <v:group style="position:absolute;left:4062;top:-352;width:10;height:20" coordorigin="4062,-352" coordsize="10,20">
              <v:shape style="position:absolute;left:4062;top:-352;width:10;height:20" coordorigin="4062,-352" coordsize="10,20" path="m4062,-333l4071,-333,4071,-352,4062,-352,4062,-333xe" filled="true" fillcolor="#000000" stroked="false">
                <v:path arrowok="t"/>
                <v:fill type="solid"/>
              </v:shape>
            </v:group>
            <v:group style="position:absolute;left:4062;top:-333;width:10;height:20" coordorigin="4062,-333" coordsize="10,20">
              <v:shape style="position:absolute;left:4062;top:-333;width:10;height:20" coordorigin="4062,-333" coordsize="10,20" path="m4062,-314l4071,-314,4071,-333,4062,-333,4062,-314xe" filled="true" fillcolor="#000000" stroked="false">
                <v:path arrowok="t"/>
                <v:fill type="solid"/>
              </v:shape>
            </v:group>
            <v:group style="position:absolute;left:4062;top:-314;width:10;height:20" coordorigin="4062,-314" coordsize="10,20">
              <v:shape style="position:absolute;left:4062;top:-314;width:10;height:20" coordorigin="4062,-314" coordsize="10,20" path="m4062,-295l4071,-295,4071,-314,4062,-314,4062,-295xe" filled="true" fillcolor="#000000" stroked="false">
                <v:path arrowok="t"/>
                <v:fill type="solid"/>
              </v:shape>
            </v:group>
            <v:group style="position:absolute;left:4062;top:-295;width:10;height:20" coordorigin="4062,-295" coordsize="10,20">
              <v:shape style="position:absolute;left:4062;top:-295;width:10;height:20" coordorigin="4062,-295" coordsize="10,20" path="m4062,-276l4071,-276,4071,-295,4062,-295,4062,-276xe" filled="true" fillcolor="#000000" stroked="false">
                <v:path arrowok="t"/>
                <v:fill type="solid"/>
              </v:shape>
            </v:group>
            <v:group style="position:absolute;left:4062;top:-276;width:10;height:20" coordorigin="4062,-276" coordsize="10,20">
              <v:shape style="position:absolute;left:4062;top:-276;width:10;height:20" coordorigin="4062,-276" coordsize="10,20" path="m4062,-256l4071,-256,4071,-276,4062,-276,4062,-256xe" filled="true" fillcolor="#000000" stroked="false">
                <v:path arrowok="t"/>
                <v:fill type="solid"/>
              </v:shape>
            </v:group>
            <v:group style="position:absolute;left:4062;top:-256;width:10;height:20" coordorigin="4062,-256" coordsize="10,20">
              <v:shape style="position:absolute;left:4062;top:-256;width:10;height:20" coordorigin="4062,-256" coordsize="10,20" path="m4062,-237l4071,-237,4071,-256,4062,-256,4062,-237xe" filled="true" fillcolor="#000000" stroked="false">
                <v:path arrowok="t"/>
                <v:fill type="solid"/>
              </v:shape>
            </v:group>
            <v:group style="position:absolute;left:1243;top:-151;width:2819;height:2" coordorigin="1243,-151" coordsize="2819,2">
              <v:shape style="position:absolute;left:1243;top:-151;width:2819;height:2" coordorigin="1243,-151" coordsize="2819,0" path="m1243,-151l4062,-151e" filled="false" stroked="true" strokeweight=".47998pt" strokecolor="#000000">
                <v:path arrowok="t"/>
              </v:shape>
            </v:group>
            <v:group style="position:absolute;left:4062;top:-237;width:10;height:20" coordorigin="4062,-237" coordsize="10,20">
              <v:shape style="position:absolute;left:4062;top:-237;width:10;height:20" coordorigin="4062,-237" coordsize="10,20" path="m4062,-218l4071,-218,4071,-237,4062,-237,4062,-218xe" filled="true" fillcolor="#000000" stroked="false">
                <v:path arrowok="t"/>
                <v:fill type="solid"/>
              </v:shape>
            </v:group>
            <v:group style="position:absolute;left:4062;top:-218;width:10;height:20" coordorigin="4062,-218" coordsize="10,20">
              <v:shape style="position:absolute;left:4062;top:-218;width:10;height:20" coordorigin="4062,-218" coordsize="10,20" path="m4062,-199l4071,-199,4071,-218,4062,-218,4062,-199xe" filled="true" fillcolor="#000000" stroked="false">
                <v:path arrowok="t"/>
                <v:fill type="solid"/>
              </v:shape>
            </v:group>
            <v:group style="position:absolute;left:4062;top:-199;width:10;height:20" coordorigin="4062,-199" coordsize="10,20">
              <v:shape style="position:absolute;left:4062;top:-199;width:10;height:20" coordorigin="4062,-199" coordsize="10,20" path="m4062,-180l4071,-180,4071,-199,4062,-199,4062,-180xe" filled="true" fillcolor="#000000" stroked="false">
                <v:path arrowok="t"/>
                <v:fill type="solid"/>
              </v:shape>
            </v:group>
            <v:group style="position:absolute;left:4062;top:-180;width:10;height:20" coordorigin="4062,-180" coordsize="10,20">
              <v:shape style="position:absolute;left:4062;top:-180;width:10;height:20" coordorigin="4062,-180" coordsize="10,20" path="m4062,-160l4071,-160,4071,-180,4062,-180,4062,-160xe" filled="true" fillcolor="#000000" stroked="false">
                <v:path arrowok="t"/>
                <v:fill type="solid"/>
              </v:shape>
              <v:shape style="position:absolute;left:4062;top:-160;width:10;height:5" type="#_x0000_t75" stroked="false">
                <v:imagedata r:id="rId310" o:title=""/>
              </v:shape>
            </v:group>
            <v:group style="position:absolute;left:4062;top:-151;width:10;height:2" coordorigin="4062,-151" coordsize="10,2">
              <v:shape style="position:absolute;left:4062;top:-151;width:10;height:2" coordorigin="4062,-151" coordsize="10,0" path="m4062,-151l4071,-151e" filled="false" stroked="true" strokeweight=".47998pt" strokecolor="#000000">
                <v:path arrowok="t"/>
              </v:shape>
            </v:group>
            <v:group style="position:absolute;left:4071;top:-151;width:1251;height:2" coordorigin="4071,-151" coordsize="1251,2">
              <v:shape style="position:absolute;left:4071;top:-151;width:1251;height:2" coordorigin="4071,-151" coordsize="1251,0" path="m4071,-151l5322,-151e" filled="false" stroked="true" strokeweight=".47998pt" strokecolor="#000000">
                <v:path arrowok="t"/>
              </v:shape>
            </v:group>
            <v:group style="position:absolute;left:5322;top:-545;width:10;height:20" coordorigin="5322,-545" coordsize="10,20">
              <v:shape style="position:absolute;left:5322;top:-545;width:10;height:20" coordorigin="5322,-545" coordsize="10,20" path="m5322,-526l5331,-526,5331,-545,5322,-545,5322,-526xe" filled="true" fillcolor="#000000" stroked="false">
                <v:path arrowok="t"/>
                <v:fill type="solid"/>
              </v:shape>
            </v:group>
            <v:group style="position:absolute;left:5322;top:-526;width:10;height:20" coordorigin="5322,-526" coordsize="10,20">
              <v:shape style="position:absolute;left:5322;top:-526;width:10;height:20" coordorigin="5322,-526" coordsize="10,20" path="m5322,-506l5331,-506,5331,-526,5322,-526,5322,-506xe" filled="true" fillcolor="#000000" stroked="false">
                <v:path arrowok="t"/>
                <v:fill type="solid"/>
              </v:shape>
            </v:group>
            <v:group style="position:absolute;left:5322;top:-506;width:10;height:20" coordorigin="5322,-506" coordsize="10,20">
              <v:shape style="position:absolute;left:5322;top:-506;width:10;height:20" coordorigin="5322,-506" coordsize="10,20" path="m5322,-487l5331,-487,5331,-506,5322,-506,5322,-487xe" filled="true" fillcolor="#000000" stroked="false">
                <v:path arrowok="t"/>
                <v:fill type="solid"/>
              </v:shape>
            </v:group>
            <v:group style="position:absolute;left:5322;top:-487;width:10;height:20" coordorigin="5322,-487" coordsize="10,20">
              <v:shape style="position:absolute;left:5322;top:-487;width:10;height:20" coordorigin="5322,-487" coordsize="10,20" path="m5322,-468l5331,-468,5331,-487,5322,-487,5322,-468xe" filled="true" fillcolor="#000000" stroked="false">
                <v:path arrowok="t"/>
                <v:fill type="solid"/>
              </v:shape>
            </v:group>
            <v:group style="position:absolute;left:5322;top:-468;width:10;height:20" coordorigin="5322,-468" coordsize="10,20">
              <v:shape style="position:absolute;left:5322;top:-468;width:10;height:20" coordorigin="5322,-468" coordsize="10,20" path="m5322,-448l5331,-448,5331,-468,5322,-468,5322,-448xe" filled="true" fillcolor="#000000" stroked="false">
                <v:path arrowok="t"/>
                <v:fill type="solid"/>
              </v:shape>
            </v:group>
            <v:group style="position:absolute;left:5322;top:-448;width:10;height:20" coordorigin="5322,-448" coordsize="10,20">
              <v:shape style="position:absolute;left:5322;top:-448;width:10;height:20" coordorigin="5322,-448" coordsize="10,20" path="m5322,-429l5331,-429,5331,-448,5322,-448,5322,-429xe" filled="true" fillcolor="#000000" stroked="false">
                <v:path arrowok="t"/>
                <v:fill type="solid"/>
              </v:shape>
            </v:group>
            <v:group style="position:absolute;left:5322;top:-429;width:10;height:20" coordorigin="5322,-429" coordsize="10,20">
              <v:shape style="position:absolute;left:5322;top:-429;width:10;height:20" coordorigin="5322,-429" coordsize="10,20" path="m5322,-410l5331,-410,5331,-429,5322,-429,5322,-410xe" filled="true" fillcolor="#000000" stroked="false">
                <v:path arrowok="t"/>
                <v:fill type="solid"/>
              </v:shape>
            </v:group>
            <v:group style="position:absolute;left:5322;top:-410;width:10;height:20" coordorigin="5322,-410" coordsize="10,20">
              <v:shape style="position:absolute;left:5322;top:-410;width:10;height:20" coordorigin="5322,-410" coordsize="10,20" path="m5322,-391l5331,-391,5331,-410,5322,-410,5322,-391xe" filled="true" fillcolor="#000000" stroked="false">
                <v:path arrowok="t"/>
                <v:fill type="solid"/>
              </v:shape>
            </v:group>
            <v:group style="position:absolute;left:5322;top:-391;width:10;height:20" coordorigin="5322,-391" coordsize="10,20">
              <v:shape style="position:absolute;left:5322;top:-391;width:10;height:20" coordorigin="5322,-391" coordsize="10,20" path="m5322,-372l5331,-372,5331,-391,5322,-391,5322,-372xe" filled="true" fillcolor="#000000" stroked="false">
                <v:path arrowok="t"/>
                <v:fill type="solid"/>
              </v:shape>
            </v:group>
            <v:group style="position:absolute;left:5322;top:-372;width:10;height:20" coordorigin="5322,-372" coordsize="10,20">
              <v:shape style="position:absolute;left:5322;top:-372;width:10;height:20" coordorigin="5322,-372" coordsize="10,20" path="m5322,-352l5331,-352,5331,-372,5322,-372,5322,-352xe" filled="true" fillcolor="#000000" stroked="false">
                <v:path arrowok="t"/>
                <v:fill type="solid"/>
              </v:shape>
            </v:group>
            <v:group style="position:absolute;left:5322;top:-352;width:10;height:20" coordorigin="5322,-352" coordsize="10,20">
              <v:shape style="position:absolute;left:5322;top:-352;width:10;height:20" coordorigin="5322,-352" coordsize="10,20" path="m5322,-333l5331,-333,5331,-352,5322,-352,5322,-333xe" filled="true" fillcolor="#000000" stroked="false">
                <v:path arrowok="t"/>
                <v:fill type="solid"/>
              </v:shape>
            </v:group>
            <v:group style="position:absolute;left:5322;top:-333;width:10;height:20" coordorigin="5322,-333" coordsize="10,20">
              <v:shape style="position:absolute;left:5322;top:-333;width:10;height:20" coordorigin="5322,-333" coordsize="10,20" path="m5322,-314l5331,-314,5331,-333,5322,-333,5322,-314xe" filled="true" fillcolor="#000000" stroked="false">
                <v:path arrowok="t"/>
                <v:fill type="solid"/>
              </v:shape>
            </v:group>
            <v:group style="position:absolute;left:5322;top:-314;width:10;height:20" coordorigin="5322,-314" coordsize="10,20">
              <v:shape style="position:absolute;left:5322;top:-314;width:10;height:20" coordorigin="5322,-314" coordsize="10,20" path="m5322,-295l5331,-295,5331,-314,5322,-314,5322,-295xe" filled="true" fillcolor="#000000" stroked="false">
                <v:path arrowok="t"/>
                <v:fill type="solid"/>
              </v:shape>
            </v:group>
            <v:group style="position:absolute;left:5322;top:-295;width:10;height:20" coordorigin="5322,-295" coordsize="10,20">
              <v:shape style="position:absolute;left:5322;top:-295;width:10;height:20" coordorigin="5322,-295" coordsize="10,20" path="m5322,-276l5331,-276,5331,-295,5322,-295,5322,-276xe" filled="true" fillcolor="#000000" stroked="false">
                <v:path arrowok="t"/>
                <v:fill type="solid"/>
              </v:shape>
            </v:group>
            <v:group style="position:absolute;left:5322;top:-276;width:10;height:20" coordorigin="5322,-276" coordsize="10,20">
              <v:shape style="position:absolute;left:5322;top:-276;width:10;height:20" coordorigin="5322,-276" coordsize="10,20" path="m5322,-256l5331,-256,5331,-276,5322,-276,5322,-256xe" filled="true" fillcolor="#000000" stroked="false">
                <v:path arrowok="t"/>
                <v:fill type="solid"/>
              </v:shape>
            </v:group>
            <v:group style="position:absolute;left:5322;top:-256;width:10;height:20" coordorigin="5322,-256" coordsize="10,20">
              <v:shape style="position:absolute;left:5322;top:-256;width:10;height:20" coordorigin="5322,-256" coordsize="10,20" path="m5322,-237l5331,-237,5331,-256,5322,-256,5322,-237xe" filled="true" fillcolor="#000000" stroked="false">
                <v:path arrowok="t"/>
                <v:fill type="solid"/>
              </v:shape>
            </v:group>
            <v:group style="position:absolute;left:5322;top:-237;width:10;height:20" coordorigin="5322,-237" coordsize="10,20">
              <v:shape style="position:absolute;left:5322;top:-237;width:10;height:20" coordorigin="5322,-237" coordsize="10,20" path="m5322,-218l5331,-218,5331,-237,5322,-237,5322,-218xe" filled="true" fillcolor="#000000" stroked="false">
                <v:path arrowok="t"/>
                <v:fill type="solid"/>
              </v:shape>
            </v:group>
            <v:group style="position:absolute;left:5322;top:-218;width:10;height:20" coordorigin="5322,-218" coordsize="10,20">
              <v:shape style="position:absolute;left:5322;top:-218;width:10;height:20" coordorigin="5322,-218" coordsize="10,20" path="m5322,-199l5331,-199,5331,-218,5322,-218,5322,-199xe" filled="true" fillcolor="#000000" stroked="false">
                <v:path arrowok="t"/>
                <v:fill type="solid"/>
              </v:shape>
            </v:group>
            <v:group style="position:absolute;left:5322;top:-199;width:10;height:20" coordorigin="5322,-199" coordsize="10,20">
              <v:shape style="position:absolute;left:5322;top:-199;width:10;height:20" coordorigin="5322,-199" coordsize="10,20" path="m5322,-180l5331,-180,5331,-199,5322,-199,5322,-180xe" filled="true" fillcolor="#000000" stroked="false">
                <v:path arrowok="t"/>
                <v:fill type="solid"/>
              </v:shape>
            </v:group>
            <v:group style="position:absolute;left:5322;top:-180;width:10;height:20" coordorigin="5322,-180" coordsize="10,20">
              <v:shape style="position:absolute;left:5322;top:-180;width:10;height:20" coordorigin="5322,-180" coordsize="10,20" path="m5322,-160l5331,-160,5331,-180,5322,-180,5322,-160xe" filled="true" fillcolor="#000000" stroked="false">
                <v:path arrowok="t"/>
                <v:fill type="solid"/>
              </v:shape>
              <v:shape style="position:absolute;left:5322;top:-160;width:10;height:5" type="#_x0000_t75" stroked="false">
                <v:imagedata r:id="rId310" o:title=""/>
              </v:shape>
            </v:group>
            <v:group style="position:absolute;left:5322;top:-151;width:10;height:2" coordorigin="5322,-151" coordsize="10,2">
              <v:shape style="position:absolute;left:5322;top:-151;width:10;height:2" coordorigin="5322,-151" coordsize="10,0" path="m5322,-151l5331,-151e" filled="false" stroked="true" strokeweight=".47998pt" strokecolor="#000000">
                <v:path arrowok="t"/>
              </v:shape>
            </v:group>
            <v:group style="position:absolute;left:5331;top:-151;width:1465;height:2" coordorigin="5331,-151" coordsize="1465,2">
              <v:shape style="position:absolute;left:5331;top:-151;width:1465;height:2" coordorigin="5331,-151" coordsize="1465,0" path="m5331,-151l6796,-151e" filled="false" stroked="true" strokeweight=".47998pt" strokecolor="#000000">
                <v:path arrowok="t"/>
              </v:shape>
            </v:group>
            <v:group style="position:absolute;left:6796;top:-545;width:10;height:20" coordorigin="6796,-545" coordsize="10,20">
              <v:shape style="position:absolute;left:6796;top:-545;width:10;height:20" coordorigin="6796,-545" coordsize="10,20" path="m6796,-526l6805,-526,6805,-545,6796,-545,6796,-526xe" filled="true" fillcolor="#000000" stroked="false">
                <v:path arrowok="t"/>
                <v:fill type="solid"/>
              </v:shape>
            </v:group>
            <v:group style="position:absolute;left:6796;top:-526;width:10;height:20" coordorigin="6796,-526" coordsize="10,20">
              <v:shape style="position:absolute;left:6796;top:-526;width:10;height:20" coordorigin="6796,-526" coordsize="10,20" path="m6796,-506l6805,-506,6805,-526,6796,-526,6796,-506xe" filled="true" fillcolor="#000000" stroked="false">
                <v:path arrowok="t"/>
                <v:fill type="solid"/>
              </v:shape>
            </v:group>
            <v:group style="position:absolute;left:6796;top:-506;width:10;height:20" coordorigin="6796,-506" coordsize="10,20">
              <v:shape style="position:absolute;left:6796;top:-506;width:10;height:20" coordorigin="6796,-506" coordsize="10,20" path="m6796,-487l6805,-487,6805,-506,6796,-506,6796,-487xe" filled="true" fillcolor="#000000" stroked="false">
                <v:path arrowok="t"/>
                <v:fill type="solid"/>
              </v:shape>
            </v:group>
            <v:group style="position:absolute;left:6796;top:-487;width:10;height:20" coordorigin="6796,-487" coordsize="10,20">
              <v:shape style="position:absolute;left:6796;top:-487;width:10;height:20" coordorigin="6796,-487" coordsize="10,20" path="m6796,-468l6805,-468,6805,-487,6796,-487,6796,-468xe" filled="true" fillcolor="#000000" stroked="false">
                <v:path arrowok="t"/>
                <v:fill type="solid"/>
              </v:shape>
            </v:group>
            <v:group style="position:absolute;left:6796;top:-468;width:10;height:20" coordorigin="6796,-468" coordsize="10,20">
              <v:shape style="position:absolute;left:6796;top:-468;width:10;height:20" coordorigin="6796,-468" coordsize="10,20" path="m6796,-448l6805,-448,6805,-468,6796,-468,6796,-448xe" filled="true" fillcolor="#000000" stroked="false">
                <v:path arrowok="t"/>
                <v:fill type="solid"/>
              </v:shape>
            </v:group>
            <v:group style="position:absolute;left:6796;top:-448;width:10;height:20" coordorigin="6796,-448" coordsize="10,20">
              <v:shape style="position:absolute;left:6796;top:-448;width:10;height:20" coordorigin="6796,-448" coordsize="10,20" path="m6796,-429l6805,-429,6805,-448,6796,-448,6796,-429xe" filled="true" fillcolor="#000000" stroked="false">
                <v:path arrowok="t"/>
                <v:fill type="solid"/>
              </v:shape>
            </v:group>
            <v:group style="position:absolute;left:6796;top:-429;width:10;height:20" coordorigin="6796,-429" coordsize="10,20">
              <v:shape style="position:absolute;left:6796;top:-429;width:10;height:20" coordorigin="6796,-429" coordsize="10,20" path="m6796,-410l6805,-410,6805,-429,6796,-429,6796,-410xe" filled="true" fillcolor="#000000" stroked="false">
                <v:path arrowok="t"/>
                <v:fill type="solid"/>
              </v:shape>
            </v:group>
            <v:group style="position:absolute;left:6796;top:-410;width:10;height:20" coordorigin="6796,-410" coordsize="10,20">
              <v:shape style="position:absolute;left:6796;top:-410;width:10;height:20" coordorigin="6796,-410" coordsize="10,20" path="m6796,-391l6805,-391,6805,-410,6796,-410,6796,-391xe" filled="true" fillcolor="#000000" stroked="false">
                <v:path arrowok="t"/>
                <v:fill type="solid"/>
              </v:shape>
            </v:group>
            <v:group style="position:absolute;left:6796;top:-391;width:10;height:20" coordorigin="6796,-391" coordsize="10,20">
              <v:shape style="position:absolute;left:6796;top:-391;width:10;height:20" coordorigin="6796,-391" coordsize="10,20" path="m6796,-372l6805,-372,6805,-391,6796,-391,6796,-372xe" filled="true" fillcolor="#000000" stroked="false">
                <v:path arrowok="t"/>
                <v:fill type="solid"/>
              </v:shape>
            </v:group>
            <v:group style="position:absolute;left:6796;top:-372;width:10;height:20" coordorigin="6796,-372" coordsize="10,20">
              <v:shape style="position:absolute;left:6796;top:-372;width:10;height:20" coordorigin="6796,-372" coordsize="10,20" path="m6796,-352l6805,-352,6805,-372,6796,-372,6796,-352xe" filled="true" fillcolor="#000000" stroked="false">
                <v:path arrowok="t"/>
                <v:fill type="solid"/>
              </v:shape>
            </v:group>
            <v:group style="position:absolute;left:6796;top:-352;width:10;height:20" coordorigin="6796,-352" coordsize="10,20">
              <v:shape style="position:absolute;left:6796;top:-352;width:10;height:20" coordorigin="6796,-352" coordsize="10,20" path="m6796,-333l6805,-333,6805,-352,6796,-352,6796,-333xe" filled="true" fillcolor="#000000" stroked="false">
                <v:path arrowok="t"/>
                <v:fill type="solid"/>
              </v:shape>
            </v:group>
            <v:group style="position:absolute;left:6796;top:-333;width:10;height:20" coordorigin="6796,-333" coordsize="10,20">
              <v:shape style="position:absolute;left:6796;top:-333;width:10;height:20" coordorigin="6796,-333" coordsize="10,20" path="m6796,-314l6805,-314,6805,-333,6796,-333,6796,-314xe" filled="true" fillcolor="#000000" stroked="false">
                <v:path arrowok="t"/>
                <v:fill type="solid"/>
              </v:shape>
            </v:group>
            <v:group style="position:absolute;left:6796;top:-314;width:10;height:20" coordorigin="6796,-314" coordsize="10,20">
              <v:shape style="position:absolute;left:6796;top:-314;width:10;height:20" coordorigin="6796,-314" coordsize="10,20" path="m6796,-295l6805,-295,6805,-314,6796,-314,6796,-295xe" filled="true" fillcolor="#000000" stroked="false">
                <v:path arrowok="t"/>
                <v:fill type="solid"/>
              </v:shape>
            </v:group>
            <v:group style="position:absolute;left:6796;top:-295;width:10;height:20" coordorigin="6796,-295" coordsize="10,20">
              <v:shape style="position:absolute;left:6796;top:-295;width:10;height:20" coordorigin="6796,-295" coordsize="10,20" path="m6796,-276l6805,-276,6805,-295,6796,-295,6796,-276xe" filled="true" fillcolor="#000000" stroked="false">
                <v:path arrowok="t"/>
                <v:fill type="solid"/>
              </v:shape>
            </v:group>
            <v:group style="position:absolute;left:6796;top:-276;width:10;height:20" coordorigin="6796,-276" coordsize="10,20">
              <v:shape style="position:absolute;left:6796;top:-276;width:10;height:20" coordorigin="6796,-276" coordsize="10,20" path="m6796,-256l6805,-256,6805,-276,6796,-276,6796,-256xe" filled="true" fillcolor="#000000" stroked="false">
                <v:path arrowok="t"/>
                <v:fill type="solid"/>
              </v:shape>
            </v:group>
            <v:group style="position:absolute;left:6796;top:-256;width:10;height:20" coordorigin="6796,-256" coordsize="10,20">
              <v:shape style="position:absolute;left:6796;top:-256;width:10;height:20" coordorigin="6796,-256" coordsize="10,20" path="m6796,-237l6805,-237,6805,-256,6796,-256,6796,-237xe" filled="true" fillcolor="#000000" stroked="false">
                <v:path arrowok="t"/>
                <v:fill type="solid"/>
              </v:shape>
            </v:group>
            <v:group style="position:absolute;left:6796;top:-237;width:10;height:20" coordorigin="6796,-237" coordsize="10,20">
              <v:shape style="position:absolute;left:6796;top:-237;width:10;height:20" coordorigin="6796,-237" coordsize="10,20" path="m6796,-218l6805,-218,6805,-237,6796,-237,6796,-218xe" filled="true" fillcolor="#000000" stroked="false">
                <v:path arrowok="t"/>
                <v:fill type="solid"/>
              </v:shape>
            </v:group>
            <v:group style="position:absolute;left:6796;top:-218;width:10;height:20" coordorigin="6796,-218" coordsize="10,20">
              <v:shape style="position:absolute;left:6796;top:-218;width:10;height:20" coordorigin="6796,-218" coordsize="10,20" path="m6796,-199l6805,-199,6805,-218,6796,-218,6796,-199xe" filled="true" fillcolor="#000000" stroked="false">
                <v:path arrowok="t"/>
                <v:fill type="solid"/>
              </v:shape>
            </v:group>
            <v:group style="position:absolute;left:6796;top:-199;width:10;height:20" coordorigin="6796,-199" coordsize="10,20">
              <v:shape style="position:absolute;left:6796;top:-199;width:10;height:20" coordorigin="6796,-199" coordsize="10,20" path="m6796,-180l6805,-180,6805,-199,6796,-199,6796,-180xe" filled="true" fillcolor="#000000" stroked="false">
                <v:path arrowok="t"/>
                <v:fill type="solid"/>
              </v:shape>
            </v:group>
            <v:group style="position:absolute;left:6796;top:-180;width:10;height:20" coordorigin="6796,-180" coordsize="10,20">
              <v:shape style="position:absolute;left:6796;top:-180;width:10;height:20" coordorigin="6796,-180" coordsize="10,20" path="m6796,-160l6805,-160,6805,-180,6796,-180,6796,-160xe" filled="true" fillcolor="#000000" stroked="false">
                <v:path arrowok="t"/>
                <v:fill type="solid"/>
              </v:shape>
              <v:shape style="position:absolute;left:6796;top:-160;width:10;height:5" type="#_x0000_t75" stroked="false">
                <v:imagedata r:id="rId310" o:title=""/>
              </v:shape>
            </v:group>
            <v:group style="position:absolute;left:6796;top:-151;width:10;height:2" coordorigin="6796,-151" coordsize="10,2">
              <v:shape style="position:absolute;left:6796;top:-151;width:10;height:2" coordorigin="6796,-151" coordsize="10,0" path="m6796,-151l6805,-151e" filled="false" stroked="true" strokeweight=".47998pt" strokecolor="#000000">
                <v:path arrowok="t"/>
              </v:shape>
            </v:group>
            <v:group style="position:absolute;left:6805;top:-151;width:1476;height:2" coordorigin="6805,-151" coordsize="1476,2">
              <v:shape style="position:absolute;left:6805;top:-151;width:1476;height:2" coordorigin="6805,-151" coordsize="1476,0" path="m6805,-151l8281,-151e" filled="false" stroked="true" strokeweight=".47998pt" strokecolor="#000000">
                <v:path arrowok="t"/>
              </v:shape>
            </v:group>
            <v:group style="position:absolute;left:8281;top:-545;width:10;height:20" coordorigin="8281,-545" coordsize="10,20">
              <v:shape style="position:absolute;left:8281;top:-545;width:10;height:20" coordorigin="8281,-545" coordsize="10,20" path="m8281,-526l8291,-526,8291,-545,8281,-545,8281,-526xe" filled="true" fillcolor="#000000" stroked="false">
                <v:path arrowok="t"/>
                <v:fill type="solid"/>
              </v:shape>
            </v:group>
            <v:group style="position:absolute;left:8281;top:-526;width:10;height:20" coordorigin="8281,-526" coordsize="10,20">
              <v:shape style="position:absolute;left:8281;top:-526;width:10;height:20" coordorigin="8281,-526" coordsize="10,20" path="m8281,-506l8291,-506,8291,-526,8281,-526,8281,-506xe" filled="true" fillcolor="#000000" stroked="false">
                <v:path arrowok="t"/>
                <v:fill type="solid"/>
              </v:shape>
            </v:group>
            <v:group style="position:absolute;left:8281;top:-506;width:10;height:20" coordorigin="8281,-506" coordsize="10,20">
              <v:shape style="position:absolute;left:8281;top:-506;width:10;height:20" coordorigin="8281,-506" coordsize="10,20" path="m8281,-487l8291,-487,8291,-506,8281,-506,8281,-487xe" filled="true" fillcolor="#000000" stroked="false">
                <v:path arrowok="t"/>
                <v:fill type="solid"/>
              </v:shape>
            </v:group>
            <v:group style="position:absolute;left:8281;top:-487;width:10;height:20" coordorigin="8281,-487" coordsize="10,20">
              <v:shape style="position:absolute;left:8281;top:-487;width:10;height:20" coordorigin="8281,-487" coordsize="10,20" path="m8281,-468l8291,-468,8291,-487,8281,-487,8281,-468xe" filled="true" fillcolor="#000000" stroked="false">
                <v:path arrowok="t"/>
                <v:fill type="solid"/>
              </v:shape>
            </v:group>
            <v:group style="position:absolute;left:8281;top:-468;width:10;height:20" coordorigin="8281,-468" coordsize="10,20">
              <v:shape style="position:absolute;left:8281;top:-468;width:10;height:20" coordorigin="8281,-468" coordsize="10,20" path="m8281,-448l8291,-448,8291,-468,8281,-468,8281,-448xe" filled="true" fillcolor="#000000" stroked="false">
                <v:path arrowok="t"/>
                <v:fill type="solid"/>
              </v:shape>
            </v:group>
            <v:group style="position:absolute;left:8281;top:-448;width:10;height:20" coordorigin="8281,-448" coordsize="10,20">
              <v:shape style="position:absolute;left:8281;top:-448;width:10;height:20" coordorigin="8281,-448" coordsize="10,20" path="m8281,-429l8291,-429,8291,-448,8281,-448,8281,-429xe" filled="true" fillcolor="#000000" stroked="false">
                <v:path arrowok="t"/>
                <v:fill type="solid"/>
              </v:shape>
            </v:group>
            <v:group style="position:absolute;left:8281;top:-429;width:10;height:20" coordorigin="8281,-429" coordsize="10,20">
              <v:shape style="position:absolute;left:8281;top:-429;width:10;height:20" coordorigin="8281,-429" coordsize="10,20" path="m8281,-410l8291,-410,8291,-429,8281,-429,8281,-410xe" filled="true" fillcolor="#000000" stroked="false">
                <v:path arrowok="t"/>
                <v:fill type="solid"/>
              </v:shape>
            </v:group>
            <v:group style="position:absolute;left:8281;top:-410;width:10;height:20" coordorigin="8281,-410" coordsize="10,20">
              <v:shape style="position:absolute;left:8281;top:-410;width:10;height:20" coordorigin="8281,-410" coordsize="10,20" path="m8281,-391l8291,-391,8291,-410,8281,-410,8281,-391xe" filled="true" fillcolor="#000000" stroked="false">
                <v:path arrowok="t"/>
                <v:fill type="solid"/>
              </v:shape>
            </v:group>
            <v:group style="position:absolute;left:8281;top:-391;width:10;height:20" coordorigin="8281,-391" coordsize="10,20">
              <v:shape style="position:absolute;left:8281;top:-391;width:10;height:20" coordorigin="8281,-391" coordsize="10,20" path="m8281,-372l8291,-372,8291,-391,8281,-391,8281,-372xe" filled="true" fillcolor="#000000" stroked="false">
                <v:path arrowok="t"/>
                <v:fill type="solid"/>
              </v:shape>
            </v:group>
            <v:group style="position:absolute;left:8281;top:-372;width:10;height:20" coordorigin="8281,-372" coordsize="10,20">
              <v:shape style="position:absolute;left:8281;top:-372;width:10;height:20" coordorigin="8281,-372" coordsize="10,20" path="m8281,-352l8291,-352,8291,-372,8281,-372,8281,-352xe" filled="true" fillcolor="#000000" stroked="false">
                <v:path arrowok="t"/>
                <v:fill type="solid"/>
              </v:shape>
            </v:group>
            <v:group style="position:absolute;left:8281;top:-352;width:10;height:20" coordorigin="8281,-352" coordsize="10,20">
              <v:shape style="position:absolute;left:8281;top:-352;width:10;height:20" coordorigin="8281,-352" coordsize="10,20" path="m8281,-333l8291,-333,8291,-352,8281,-352,8281,-333xe" filled="true" fillcolor="#000000" stroked="false">
                <v:path arrowok="t"/>
                <v:fill type="solid"/>
              </v:shape>
            </v:group>
            <v:group style="position:absolute;left:8281;top:-333;width:10;height:20" coordorigin="8281,-333" coordsize="10,20">
              <v:shape style="position:absolute;left:8281;top:-333;width:10;height:20" coordorigin="8281,-333" coordsize="10,20" path="m8281,-314l8291,-314,8291,-333,8281,-333,8281,-314xe" filled="true" fillcolor="#000000" stroked="false">
                <v:path arrowok="t"/>
                <v:fill type="solid"/>
              </v:shape>
            </v:group>
            <v:group style="position:absolute;left:8281;top:-314;width:10;height:20" coordorigin="8281,-314" coordsize="10,20">
              <v:shape style="position:absolute;left:8281;top:-314;width:10;height:20" coordorigin="8281,-314" coordsize="10,20" path="m8281,-295l8291,-295,8291,-314,8281,-314,8281,-295xe" filled="true" fillcolor="#000000" stroked="false">
                <v:path arrowok="t"/>
                <v:fill type="solid"/>
              </v:shape>
            </v:group>
            <v:group style="position:absolute;left:8281;top:-295;width:10;height:20" coordorigin="8281,-295" coordsize="10,20">
              <v:shape style="position:absolute;left:8281;top:-295;width:10;height:20" coordorigin="8281,-295" coordsize="10,20" path="m8281,-276l8291,-276,8291,-295,8281,-295,8281,-276xe" filled="true" fillcolor="#000000" stroked="false">
                <v:path arrowok="t"/>
                <v:fill type="solid"/>
              </v:shape>
            </v:group>
            <v:group style="position:absolute;left:8281;top:-276;width:10;height:20" coordorigin="8281,-276" coordsize="10,20">
              <v:shape style="position:absolute;left:8281;top:-276;width:10;height:20" coordorigin="8281,-276" coordsize="10,20" path="m8281,-256l8291,-256,8291,-276,8281,-276,8281,-256xe" filled="true" fillcolor="#000000" stroked="false">
                <v:path arrowok="t"/>
                <v:fill type="solid"/>
              </v:shape>
            </v:group>
            <v:group style="position:absolute;left:8281;top:-256;width:10;height:20" coordorigin="8281,-256" coordsize="10,20">
              <v:shape style="position:absolute;left:8281;top:-256;width:10;height:20" coordorigin="8281,-256" coordsize="10,20" path="m8281,-237l8291,-237,8291,-256,8281,-256,8281,-237xe" filled="true" fillcolor="#000000" stroked="false">
                <v:path arrowok="t"/>
                <v:fill type="solid"/>
              </v:shape>
            </v:group>
            <v:group style="position:absolute;left:8281;top:-237;width:10;height:20" coordorigin="8281,-237" coordsize="10,20">
              <v:shape style="position:absolute;left:8281;top:-237;width:10;height:20" coordorigin="8281,-237" coordsize="10,20" path="m8281,-218l8291,-218,8291,-237,8281,-237,8281,-218xe" filled="true" fillcolor="#000000" stroked="false">
                <v:path arrowok="t"/>
                <v:fill type="solid"/>
              </v:shape>
            </v:group>
            <v:group style="position:absolute;left:8281;top:-218;width:10;height:20" coordorigin="8281,-218" coordsize="10,20">
              <v:shape style="position:absolute;left:8281;top:-218;width:10;height:20" coordorigin="8281,-218" coordsize="10,20" path="m8281,-199l8291,-199,8291,-218,8281,-218,8281,-199xe" filled="true" fillcolor="#000000" stroked="false">
                <v:path arrowok="t"/>
                <v:fill type="solid"/>
              </v:shape>
            </v:group>
            <v:group style="position:absolute;left:8281;top:-199;width:10;height:20" coordorigin="8281,-199" coordsize="10,20">
              <v:shape style="position:absolute;left:8281;top:-199;width:10;height:20" coordorigin="8281,-199" coordsize="10,20" path="m8281,-180l8291,-180,8291,-199,8281,-199,8281,-180xe" filled="true" fillcolor="#000000" stroked="false">
                <v:path arrowok="t"/>
                <v:fill type="solid"/>
              </v:shape>
            </v:group>
            <v:group style="position:absolute;left:8281;top:-180;width:10;height:20" coordorigin="8281,-180" coordsize="10,20">
              <v:shape style="position:absolute;left:8281;top:-180;width:10;height:20" coordorigin="8281,-180" coordsize="10,20" path="m8281,-160l8291,-160,8291,-180,8281,-180,8281,-160xe" filled="true" fillcolor="#000000" stroked="false">
                <v:path arrowok="t"/>
                <v:fill type="solid"/>
              </v:shape>
              <v:shape style="position:absolute;left:8281;top:-160;width:10;height:5" type="#_x0000_t75" stroked="false">
                <v:imagedata r:id="rId310" o:title=""/>
              </v:shape>
            </v:group>
            <v:group style="position:absolute;left:8281;top:-151;width:10;height:2" coordorigin="8281,-151" coordsize="10,2">
              <v:shape style="position:absolute;left:8281;top:-151;width:10;height:2" coordorigin="8281,-151" coordsize="10,0" path="m8281,-151l8291,-151e" filled="false" stroked="true" strokeweight=".47998pt" strokecolor="#000000">
                <v:path arrowok="t"/>
              </v:shape>
            </v:group>
            <v:group style="position:absolute;left:8291;top:-151;width:1585;height:2" coordorigin="8291,-151" coordsize="1585,2">
              <v:shape style="position:absolute;left:8291;top:-151;width:1585;height:2" coordorigin="8291,-151" coordsize="1585,0" path="m8291,-151l9875,-151e" filled="false" stroked="true" strokeweight=".47998pt" strokecolor="#000000">
                <v:path arrowok="t"/>
              </v:shape>
            </v:group>
            <v:group style="position:absolute;left:9876;top:-545;width:10;height:20" coordorigin="9876,-545" coordsize="10,20">
              <v:shape style="position:absolute;left:9876;top:-545;width:10;height:20" coordorigin="9876,-545" coordsize="10,20" path="m9876,-526l9885,-526,9885,-545,9876,-545,9876,-526xe" filled="true" fillcolor="#000000" stroked="false">
                <v:path arrowok="t"/>
                <v:fill type="solid"/>
              </v:shape>
            </v:group>
            <v:group style="position:absolute;left:9876;top:-526;width:10;height:20" coordorigin="9876,-526" coordsize="10,20">
              <v:shape style="position:absolute;left:9876;top:-526;width:10;height:20" coordorigin="9876,-526" coordsize="10,20" path="m9876,-506l9885,-506,9885,-526,9876,-526,9876,-506xe" filled="true" fillcolor="#000000" stroked="false">
                <v:path arrowok="t"/>
                <v:fill type="solid"/>
              </v:shape>
            </v:group>
            <v:group style="position:absolute;left:9876;top:-506;width:10;height:20" coordorigin="9876,-506" coordsize="10,20">
              <v:shape style="position:absolute;left:9876;top:-506;width:10;height:20" coordorigin="9876,-506" coordsize="10,20" path="m9876,-487l9885,-487,9885,-506,9876,-506,9876,-487xe" filled="true" fillcolor="#000000" stroked="false">
                <v:path arrowok="t"/>
                <v:fill type="solid"/>
              </v:shape>
            </v:group>
            <v:group style="position:absolute;left:9876;top:-487;width:10;height:20" coordorigin="9876,-487" coordsize="10,20">
              <v:shape style="position:absolute;left:9876;top:-487;width:10;height:20" coordorigin="9876,-487" coordsize="10,20" path="m9876,-468l9885,-468,9885,-487,9876,-487,9876,-468xe" filled="true" fillcolor="#000000" stroked="false">
                <v:path arrowok="t"/>
                <v:fill type="solid"/>
              </v:shape>
            </v:group>
            <v:group style="position:absolute;left:9876;top:-468;width:10;height:20" coordorigin="9876,-468" coordsize="10,20">
              <v:shape style="position:absolute;left:9876;top:-468;width:10;height:20" coordorigin="9876,-468" coordsize="10,20" path="m9876,-448l9885,-448,9885,-468,9876,-468,9876,-448xe" filled="true" fillcolor="#000000" stroked="false">
                <v:path arrowok="t"/>
                <v:fill type="solid"/>
              </v:shape>
            </v:group>
            <v:group style="position:absolute;left:9876;top:-448;width:10;height:20" coordorigin="9876,-448" coordsize="10,20">
              <v:shape style="position:absolute;left:9876;top:-448;width:10;height:20" coordorigin="9876,-448" coordsize="10,20" path="m9876,-429l9885,-429,9885,-448,9876,-448,9876,-429xe" filled="true" fillcolor="#000000" stroked="false">
                <v:path arrowok="t"/>
                <v:fill type="solid"/>
              </v:shape>
            </v:group>
            <v:group style="position:absolute;left:9876;top:-429;width:10;height:20" coordorigin="9876,-429" coordsize="10,20">
              <v:shape style="position:absolute;left:9876;top:-429;width:10;height:20" coordorigin="9876,-429" coordsize="10,20" path="m9876,-410l9885,-410,9885,-429,9876,-429,9876,-410xe" filled="true" fillcolor="#000000" stroked="false">
                <v:path arrowok="t"/>
                <v:fill type="solid"/>
              </v:shape>
            </v:group>
            <v:group style="position:absolute;left:9876;top:-410;width:10;height:20" coordorigin="9876,-410" coordsize="10,20">
              <v:shape style="position:absolute;left:9876;top:-410;width:10;height:20" coordorigin="9876,-410" coordsize="10,20" path="m9876,-391l9885,-391,9885,-410,9876,-410,9876,-391xe" filled="true" fillcolor="#000000" stroked="false">
                <v:path arrowok="t"/>
                <v:fill type="solid"/>
              </v:shape>
            </v:group>
            <v:group style="position:absolute;left:9876;top:-391;width:10;height:20" coordorigin="9876,-391" coordsize="10,20">
              <v:shape style="position:absolute;left:9876;top:-391;width:10;height:20" coordorigin="9876,-391" coordsize="10,20" path="m9876,-372l9885,-372,9885,-391,9876,-391,9876,-372xe" filled="true" fillcolor="#000000" stroked="false">
                <v:path arrowok="t"/>
                <v:fill type="solid"/>
              </v:shape>
            </v:group>
            <v:group style="position:absolute;left:9876;top:-372;width:10;height:20" coordorigin="9876,-372" coordsize="10,20">
              <v:shape style="position:absolute;left:9876;top:-372;width:10;height:20" coordorigin="9876,-372" coordsize="10,20" path="m9876,-352l9885,-352,9885,-372,9876,-372,9876,-352xe" filled="true" fillcolor="#000000" stroked="false">
                <v:path arrowok="t"/>
                <v:fill type="solid"/>
              </v:shape>
            </v:group>
            <v:group style="position:absolute;left:9876;top:-352;width:10;height:20" coordorigin="9876,-352" coordsize="10,20">
              <v:shape style="position:absolute;left:9876;top:-352;width:10;height:20" coordorigin="9876,-352" coordsize="10,20" path="m9876,-333l9885,-333,9885,-352,9876,-352,9876,-333xe" filled="true" fillcolor="#000000" stroked="false">
                <v:path arrowok="t"/>
                <v:fill type="solid"/>
              </v:shape>
            </v:group>
            <v:group style="position:absolute;left:9876;top:-333;width:10;height:20" coordorigin="9876,-333" coordsize="10,20">
              <v:shape style="position:absolute;left:9876;top:-333;width:10;height:20" coordorigin="9876,-333" coordsize="10,20" path="m9876,-314l9885,-314,9885,-333,9876,-333,9876,-314xe" filled="true" fillcolor="#000000" stroked="false">
                <v:path arrowok="t"/>
                <v:fill type="solid"/>
              </v:shape>
            </v:group>
            <v:group style="position:absolute;left:9876;top:-314;width:10;height:20" coordorigin="9876,-314" coordsize="10,20">
              <v:shape style="position:absolute;left:9876;top:-314;width:10;height:20" coordorigin="9876,-314" coordsize="10,20" path="m9876,-295l9885,-295,9885,-314,9876,-314,9876,-295xe" filled="true" fillcolor="#000000" stroked="false">
                <v:path arrowok="t"/>
                <v:fill type="solid"/>
              </v:shape>
            </v:group>
            <v:group style="position:absolute;left:9876;top:-295;width:10;height:20" coordorigin="9876,-295" coordsize="10,20">
              <v:shape style="position:absolute;left:9876;top:-295;width:10;height:20" coordorigin="9876,-295" coordsize="10,20" path="m9876,-276l9885,-276,9885,-295,9876,-295,9876,-276xe" filled="true" fillcolor="#000000" stroked="false">
                <v:path arrowok="t"/>
                <v:fill type="solid"/>
              </v:shape>
            </v:group>
            <v:group style="position:absolute;left:9876;top:-276;width:10;height:20" coordorigin="9876,-276" coordsize="10,20">
              <v:shape style="position:absolute;left:9876;top:-276;width:10;height:20" coordorigin="9876,-276" coordsize="10,20" path="m9876,-256l9885,-256,9885,-276,9876,-276,9876,-256xe" filled="true" fillcolor="#000000" stroked="false">
                <v:path arrowok="t"/>
                <v:fill type="solid"/>
              </v:shape>
            </v:group>
            <v:group style="position:absolute;left:9876;top:-256;width:10;height:20" coordorigin="9876,-256" coordsize="10,20">
              <v:shape style="position:absolute;left:9876;top:-256;width:10;height:20" coordorigin="9876,-256" coordsize="10,20" path="m9876,-237l9885,-237,9885,-256,9876,-256,9876,-237xe" filled="true" fillcolor="#000000" stroked="false">
                <v:path arrowok="t"/>
                <v:fill type="solid"/>
              </v:shape>
            </v:group>
            <v:group style="position:absolute;left:9876;top:-237;width:10;height:20" coordorigin="9876,-237" coordsize="10,20">
              <v:shape style="position:absolute;left:9876;top:-237;width:10;height:20" coordorigin="9876,-237" coordsize="10,20" path="m9876,-218l9885,-218,9885,-237,9876,-237,9876,-218xe" filled="true" fillcolor="#000000" stroked="false">
                <v:path arrowok="t"/>
                <v:fill type="solid"/>
              </v:shape>
            </v:group>
            <v:group style="position:absolute;left:9876;top:-218;width:10;height:20" coordorigin="9876,-218" coordsize="10,20">
              <v:shape style="position:absolute;left:9876;top:-218;width:10;height:20" coordorigin="9876,-218" coordsize="10,20" path="m9876,-199l9885,-199,9885,-218,9876,-218,9876,-199xe" filled="true" fillcolor="#000000" stroked="false">
                <v:path arrowok="t"/>
                <v:fill type="solid"/>
              </v:shape>
            </v:group>
            <v:group style="position:absolute;left:9876;top:-199;width:10;height:20" coordorigin="9876,-199" coordsize="10,20">
              <v:shape style="position:absolute;left:9876;top:-199;width:10;height:20" coordorigin="9876,-199" coordsize="10,20" path="m9876,-180l9885,-180,9885,-199,9876,-199,9876,-180xe" filled="true" fillcolor="#000000" stroked="false">
                <v:path arrowok="t"/>
                <v:fill type="solid"/>
              </v:shape>
            </v:group>
            <v:group style="position:absolute;left:9876;top:-180;width:10;height:20" coordorigin="9876,-180" coordsize="10,20">
              <v:shape style="position:absolute;left:9876;top:-180;width:10;height:20" coordorigin="9876,-180" coordsize="10,20" path="m9876,-160l9885,-160,9885,-180,9876,-180,9876,-160xe" filled="true" fillcolor="#000000" stroked="false">
                <v:path arrowok="t"/>
                <v:fill type="solid"/>
              </v:shape>
              <v:shape style="position:absolute;left:9876;top:-160;width:10;height:5" type="#_x0000_t75" stroked="false">
                <v:imagedata r:id="rId310" o:title=""/>
              </v:shape>
            </v:group>
            <v:group style="position:absolute;left:9876;top:-151;width:10;height:2" coordorigin="9876,-151" coordsize="10,2">
              <v:shape style="position:absolute;left:9876;top:-151;width:10;height:2" coordorigin="9876,-151" coordsize="10,0" path="m9876,-151l9885,-151e" filled="false" stroked="true" strokeweight=".47998pt" strokecolor="#000000">
                <v:path arrowok="t"/>
              </v:shape>
            </v:group>
            <v:group style="position:absolute;left:9885;top:-151;width:1378;height:2" coordorigin="9885,-151" coordsize="1378,2">
              <v:shape style="position:absolute;left:9885;top:-151;width:1378;height:2" coordorigin="9885,-151" coordsize="1378,0" path="m9885,-151l11263,-151e" filled="false" stroked="true" strokeweight=".47998pt" strokecolor="#000000">
                <v:path arrowok="t"/>
              </v:shape>
              <v:shape style="position:absolute;left:7919;top:-3508;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xbxContent>
                </v:textbox>
                <w10:wrap type="none"/>
              </v:shape>
              <v:shape style="position:absolute;left:2451;top:-317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275;top:-317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5641;top:-317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xbxContent>
                </v:textbox>
                <w10:wrap type="none"/>
              </v:shape>
              <v:shape style="position:absolute;left:6911;top:-2975;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计入当期损益</w:t>
                      </w:r>
                      <w:r>
                        <w:rPr>
                          <w:rFonts w:ascii="宋体" w:hAnsi="宋体" w:cs="宋体" w:eastAsia="宋体" w:hint="default"/>
                          <w:sz w:val="21"/>
                          <w:szCs w:val="21"/>
                        </w:rPr>
                      </w:r>
                    </w:p>
                  </w:txbxContent>
                </v:textbox>
                <w10:wrap type="none"/>
              </v:shape>
              <v:shape style="position:absolute;left:8449;top:-3112;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确认为无形资</w:t>
                      </w:r>
                      <w:r>
                        <w:rPr>
                          <w:rFonts w:ascii="宋体" w:hAnsi="宋体" w:cs="宋体" w:eastAsia="宋体" w:hint="default"/>
                          <w:sz w:val="21"/>
                          <w:szCs w:val="21"/>
                        </w:rPr>
                      </w:r>
                    </w:p>
                  </w:txbxContent>
                </v:textbox>
                <w10:wrap type="none"/>
              </v:shape>
              <v:shape style="position:absolute;left:10147;top:-317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1366;top:-1310;width:2593;height:106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全业务营销及维系挽留系统</w:t>
                      </w:r>
                    </w:p>
                    <w:p>
                      <w:pPr>
                        <w:spacing w:line="240" w:lineRule="auto" w:before="11"/>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数据集成和管理工具项目</w:t>
                      </w:r>
                    </w:p>
                    <w:p>
                      <w:pPr>
                        <w:spacing w:before="121"/>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588;top:-1245;width:2592;height:1007" type="#_x0000_t202" filled="false" stroked="false">
                <v:textbox inset="0,0,0,0">
                  <w:txbxContent>
                    <w:p>
                      <w:pPr>
                        <w:tabs>
                          <w:tab w:pos="1584" w:val="left" w:leader="none"/>
                        </w:tabs>
                        <w:spacing w:line="216" w:lineRule="exact" w:before="0"/>
                        <w:ind w:left="95" w:right="0" w:firstLine="0"/>
                        <w:jc w:val="left"/>
                        <w:rPr>
                          <w:rFonts w:ascii="Arial Narrow" w:hAnsi="Arial Narrow" w:cs="Arial Narrow" w:eastAsia="Arial Narrow" w:hint="default"/>
                          <w:sz w:val="21"/>
                          <w:szCs w:val="21"/>
                        </w:rPr>
                      </w:pPr>
                      <w:r>
                        <w:rPr>
                          <w:rFonts w:ascii="Arial Narrow"/>
                          <w:spacing w:val="-1"/>
                          <w:sz w:val="21"/>
                        </w:rPr>
                        <w:t>4,477,079.17</w:t>
                        <w:tab/>
                        <w:t>4,477,079.17</w:t>
                      </w:r>
                      <w:r>
                        <w:rPr>
                          <w:rFonts w:ascii="Arial Narrow"/>
                          <w:sz w:val="21"/>
                        </w:rPr>
                      </w:r>
                    </w:p>
                    <w:p>
                      <w:pPr>
                        <w:tabs>
                          <w:tab w:pos="1584" w:val="left" w:leader="none"/>
                        </w:tabs>
                        <w:spacing w:before="155"/>
                        <w:ind w:left="95" w:right="0" w:firstLine="0"/>
                        <w:jc w:val="left"/>
                        <w:rPr>
                          <w:rFonts w:ascii="Arial Narrow" w:hAnsi="Arial Narrow" w:cs="Arial Narrow" w:eastAsia="Arial Narrow" w:hint="default"/>
                          <w:sz w:val="21"/>
                          <w:szCs w:val="21"/>
                        </w:rPr>
                      </w:pPr>
                      <w:r>
                        <w:rPr>
                          <w:rFonts w:ascii="Arial Narrow"/>
                          <w:spacing w:val="-1"/>
                          <w:sz w:val="21"/>
                        </w:rPr>
                        <w:t>4,281,881.24</w:t>
                        <w:tab/>
                        <w:t>4,281,881.24</w:t>
                      </w:r>
                      <w:r>
                        <w:rPr>
                          <w:rFonts w:ascii="Arial Narrow"/>
                          <w:sz w:val="21"/>
                        </w:rPr>
                      </w:r>
                    </w:p>
                    <w:p>
                      <w:pPr>
                        <w:tabs>
                          <w:tab w:pos="1488" w:val="left" w:leader="none"/>
                        </w:tabs>
                        <w:spacing w:line="236" w:lineRule="exact" w:before="158"/>
                        <w:ind w:left="0" w:right="0" w:firstLine="0"/>
                        <w:jc w:val="left"/>
                        <w:rPr>
                          <w:rFonts w:ascii="Arial Narrow" w:hAnsi="Arial Narrow" w:cs="Arial Narrow" w:eastAsia="Arial Narrow" w:hint="default"/>
                          <w:sz w:val="21"/>
                          <w:szCs w:val="21"/>
                        </w:rPr>
                      </w:pPr>
                      <w:r>
                        <w:rPr>
                          <w:rFonts w:ascii="Arial Narrow"/>
                          <w:b/>
                          <w:spacing w:val="-1"/>
                          <w:sz w:val="21"/>
                        </w:rPr>
                        <w:t>37,973,121.08</w:t>
                        <w:tab/>
                        <w:t>18,257,648.30</w:t>
                      </w:r>
                      <w:r>
                        <w:rPr>
                          <w:rFonts w:ascii="Arial Narrow"/>
                          <w:sz w:val="21"/>
                        </w:rPr>
                      </w:r>
                    </w:p>
                  </w:txbxContent>
                </v:textbox>
                <w10:wrap type="none"/>
              </v:shape>
              <v:shape style="position:absolute;left:10048;top:-450;width:1105;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b/>
                          <w:spacing w:val="-1"/>
                          <w:sz w:val="21"/>
                        </w:rPr>
                        <w:t>19,715,472.78</w:t>
                      </w:r>
                      <w:r>
                        <w:rPr>
                          <w:rFonts w:ascii="Arial Narrow"/>
                          <w:spacing w:val="-1"/>
                          <w:sz w:val="21"/>
                        </w:rPr>
                      </w:r>
                    </w:p>
                  </w:txbxContent>
                </v:textbox>
                <w10:wrap type="none"/>
              </v:shape>
            </v:group>
            <w10:wrap type="none"/>
          </v:group>
        </w:pict>
      </w:r>
      <w:r>
        <w:rPr/>
        <w:pict>
          <v:shape style="position:absolute;margin-left:122.540001pt;margin-top:82.103699pt;width:.48002pt;height:.72pt;mso-position-horizontal-relative:page;mso-position-vertical-relative:paragraph;z-index:8224" type="#_x0000_t75" stroked="false">
            <v:imagedata r:id="rId326" o:title=""/>
          </v:shape>
        </w:pict>
      </w:r>
      <w:r>
        <w:rPr/>
        <w:pict>
          <v:shape style="position:absolute;margin-left:176.419998pt;margin-top:82.103699pt;width:.48003pt;height:.72pt;mso-position-horizontal-relative:page;mso-position-vertical-relative:paragraph;z-index:8248" type="#_x0000_t75" stroked="false">
            <v:imagedata r:id="rId326" o:title=""/>
          </v:shape>
        </w:pict>
      </w:r>
      <w:r>
        <w:rPr/>
        <w:pict>
          <v:shape style="position:absolute;margin-left:225.649994pt;margin-top:82.103699pt;width:.48003pt;height:.72pt;mso-position-horizontal-relative:page;mso-position-vertical-relative:paragraph;z-index:8272" type="#_x0000_t75" stroked="false">
            <v:imagedata r:id="rId326" o:title=""/>
          </v:shape>
        </w:pict>
      </w:r>
      <w:r>
        <w:rPr/>
        <w:pict>
          <v:shape style="position:absolute;margin-left:270.290009pt;margin-top:82.103699pt;width:.48003pt;height:.72pt;mso-position-horizontal-relative:page;mso-position-vertical-relative:paragraph;z-index:8296" type="#_x0000_t75" stroked="false">
            <v:imagedata r:id="rId326" o:title=""/>
          </v:shape>
        </w:pict>
      </w:r>
      <w:r>
        <w:rPr/>
        <w:pict>
          <v:shape style="position:absolute;margin-left:319.510010pt;margin-top:82.103699pt;width:.48003pt;height:.72pt;mso-position-horizontal-relative:page;mso-position-vertical-relative:paragraph;z-index:8320" type="#_x0000_t75" stroked="false">
            <v:imagedata r:id="rId326" o:title=""/>
          </v:shape>
        </w:pict>
      </w:r>
      <w:r>
        <w:rPr/>
        <w:pict>
          <v:shape style="position:absolute;margin-left:373.390015pt;margin-top:82.103699pt;width:.48003pt;height:.72pt;mso-position-horizontal-relative:page;mso-position-vertical-relative:paragraph;z-index:8344" type="#_x0000_t75" stroked="false">
            <v:imagedata r:id="rId326" o:title=""/>
          </v:shape>
        </w:pict>
      </w:r>
      <w:r>
        <w:rPr/>
        <w:pict>
          <v:shape style="position:absolute;margin-left:404.470001pt;margin-top:82.103699pt;width:.48003pt;height:.72pt;mso-position-horizontal-relative:page;mso-position-vertical-relative:paragraph;z-index:8368" type="#_x0000_t75" stroked="false">
            <v:imagedata r:id="rId326" o:title=""/>
          </v:shape>
        </w:pict>
      </w:r>
      <w:r>
        <w:rPr/>
        <w:pict>
          <v:shape style="position:absolute;margin-left:441.459991pt;margin-top:82.103699pt;width:.48003pt;height:.72pt;mso-position-horizontal-relative:page;mso-position-vertical-relative:paragraph;z-index:8392" type="#_x0000_t75" stroked="false">
            <v:imagedata r:id="rId326" o:title=""/>
          </v:shape>
        </w:pict>
      </w:r>
      <w:r>
        <w:rPr/>
        <w:pict>
          <v:shape style="position:absolute;margin-left:484.540009pt;margin-top:82.103699pt;width:.48pt;height:.72pt;mso-position-horizontal-relative:page;mso-position-vertical-relative:paragraph;z-index:8416" type="#_x0000_t75" stroked="false">
            <v:imagedata r:id="rId326" o:title=""/>
          </v:shape>
        </w:pict>
      </w:r>
      <w:r>
        <w:rPr/>
        <w:pict>
          <v:group style="position:absolute;margin-left:83.783997pt;margin-top:102.739685pt;width:435.8pt;height:.5pt;mso-position-horizontal-relative:page;mso-position-vertical-relative:paragraph;z-index:-1152208" coordorigin="1676,2055" coordsize="8716,10">
            <v:shape style="position:absolute;left:1676;top:2055;width:775;height:10" type="#_x0000_t75" stroked="false">
              <v:imagedata r:id="rId327" o:title=""/>
            </v:shape>
            <v:shape style="position:absolute;left:2460;top:2055;width:2053;height:10" type="#_x0000_t75" stroked="false">
              <v:imagedata r:id="rId328" o:title=""/>
            </v:shape>
            <v:shape style="position:absolute;left:4523;top:2055;width:1868;height:10" type="#_x0000_t75" stroked="false">
              <v:imagedata r:id="rId329" o:title=""/>
            </v:shape>
            <v:shape style="position:absolute;left:6400;top:2055;width:1068;height:10" type="#_x0000_t75" stroked="false">
              <v:imagedata r:id="rId330" o:title=""/>
            </v:shape>
            <v:shape style="position:absolute;left:7477;top:2055;width:2213;height:10" type="#_x0000_t75" stroked="false">
              <v:imagedata r:id="rId331" o:title=""/>
            </v:shape>
            <v:shape style="position:absolute;left:9700;top:2055;width:691;height:10" type="#_x0000_t75" stroked="false">
              <v:imagedata r:id="rId332" o:title=""/>
            </v:shape>
            <w10:wrap type="none"/>
          </v:group>
        </w:pict>
      </w:r>
      <w:r>
        <w:rPr>
          <w:rFonts w:ascii="Arial Narrow" w:hAnsi="Arial Narrow" w:cs="Arial Narrow" w:eastAsia="Arial Narrow" w:hint="default"/>
          <w:b/>
          <w:bCs/>
          <w:sz w:val="21"/>
          <w:szCs w:val="21"/>
        </w:rPr>
        <w:t>9</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9"/>
        <w:rPr>
          <w:rFonts w:ascii="宋体" w:hAnsi="宋体" w:cs="宋体" w:eastAsia="宋体" w:hint="default"/>
          <w:b/>
          <w:bCs/>
          <w:sz w:val="17"/>
          <w:szCs w:val="17"/>
        </w:rPr>
      </w:pPr>
    </w:p>
    <w:tbl>
      <w:tblPr>
        <w:tblW w:w="0" w:type="auto"/>
        <w:jc w:val="left"/>
        <w:tblInd w:w="565" w:type="dxa"/>
        <w:tblLayout w:type="fixed"/>
        <w:tblCellMar>
          <w:top w:w="0" w:type="dxa"/>
          <w:left w:w="0" w:type="dxa"/>
          <w:bottom w:w="0" w:type="dxa"/>
          <w:right w:w="0" w:type="dxa"/>
        </w:tblCellMar>
        <w:tblLook w:val="01E0"/>
      </w:tblPr>
      <w:tblGrid>
        <w:gridCol w:w="766"/>
        <w:gridCol w:w="1078"/>
        <w:gridCol w:w="985"/>
        <w:gridCol w:w="893"/>
        <w:gridCol w:w="984"/>
        <w:gridCol w:w="1078"/>
        <w:gridCol w:w="622"/>
        <w:gridCol w:w="740"/>
        <w:gridCol w:w="862"/>
        <w:gridCol w:w="696"/>
      </w:tblGrid>
      <w:tr>
        <w:trPr>
          <w:trHeight w:val="1099" w:hRule="exact"/>
        </w:trPr>
        <w:tc>
          <w:tcPr>
            <w:tcW w:w="7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right="163"/>
              <w:jc w:val="right"/>
              <w:rPr>
                <w:rFonts w:ascii="宋体" w:hAnsi="宋体" w:cs="宋体" w:eastAsia="宋体" w:hint="default"/>
                <w:sz w:val="21"/>
                <w:szCs w:val="21"/>
              </w:rPr>
            </w:pPr>
            <w:r>
              <w:rPr>
                <w:rFonts w:ascii="宋体" w:hAnsi="宋体" w:cs="宋体" w:eastAsia="宋体" w:hint="default"/>
                <w:color w:val="212121"/>
                <w:sz w:val="21"/>
                <w:szCs w:val="21"/>
              </w:rPr>
              <w:t>项目</w:t>
            </w:r>
            <w:r>
              <w:rPr>
                <w:rFonts w:ascii="宋体" w:hAnsi="宋体" w:cs="宋体" w:eastAsia="宋体" w:hint="default"/>
                <w:sz w:val="21"/>
                <w:szCs w:val="21"/>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218" w:right="215" w:firstLine="103"/>
              <w:jc w:val="left"/>
              <w:rPr>
                <w:rFonts w:ascii="宋体" w:hAnsi="宋体" w:cs="宋体" w:eastAsia="宋体" w:hint="default"/>
                <w:sz w:val="21"/>
                <w:szCs w:val="21"/>
              </w:rPr>
            </w:pPr>
            <w:r>
              <w:rPr>
                <w:rFonts w:ascii="宋体" w:hAnsi="宋体" w:cs="宋体" w:eastAsia="宋体" w:hint="default"/>
                <w:color w:val="212121"/>
                <w:sz w:val="21"/>
                <w:szCs w:val="21"/>
              </w:rPr>
              <w:t>原始</w:t>
            </w:r>
            <w:r>
              <w:rPr>
                <w:rFonts w:ascii="宋体" w:hAnsi="宋体" w:cs="宋体" w:eastAsia="宋体" w:hint="default"/>
                <w:color w:val="212121"/>
                <w:w w:val="100"/>
                <w:sz w:val="21"/>
                <w:szCs w:val="21"/>
              </w:rPr>
              <w:t> </w:t>
            </w:r>
            <w:r>
              <w:rPr>
                <w:rFonts w:ascii="宋体" w:hAnsi="宋体" w:cs="宋体" w:eastAsia="宋体" w:hint="default"/>
                <w:color w:val="212121"/>
                <w:sz w:val="21"/>
                <w:szCs w:val="21"/>
              </w:rPr>
              <w:t>发生额</w:t>
            </w:r>
            <w:r>
              <w:rPr>
                <w:rFonts w:ascii="宋体" w:hAnsi="宋体" w:cs="宋体" w:eastAsia="宋体" w:hint="default"/>
                <w:sz w:val="21"/>
                <w:szCs w:val="21"/>
              </w:rPr>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276" w:right="275"/>
              <w:jc w:val="left"/>
              <w:rPr>
                <w:rFonts w:ascii="宋体" w:hAnsi="宋体" w:cs="宋体" w:eastAsia="宋体" w:hint="default"/>
                <w:sz w:val="21"/>
                <w:szCs w:val="21"/>
              </w:rPr>
            </w:pPr>
            <w:r>
              <w:rPr>
                <w:rFonts w:ascii="宋体" w:hAnsi="宋体" w:cs="宋体" w:eastAsia="宋体" w:hint="default"/>
                <w:color w:val="212121"/>
                <w:sz w:val="21"/>
                <w:szCs w:val="21"/>
              </w:rPr>
              <w:t>期初</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余额</w:t>
            </w:r>
            <w:r>
              <w:rPr>
                <w:rFonts w:ascii="宋体" w:hAnsi="宋体" w:cs="宋体" w:eastAsia="宋体" w:hint="default"/>
                <w:sz w:val="21"/>
                <w:szCs w:val="21"/>
              </w:rPr>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230" w:right="228" w:hanging="3"/>
              <w:jc w:val="left"/>
              <w:rPr>
                <w:rFonts w:ascii="宋体" w:hAnsi="宋体" w:cs="宋体" w:eastAsia="宋体" w:hint="default"/>
                <w:sz w:val="21"/>
                <w:szCs w:val="21"/>
              </w:rPr>
            </w:pPr>
            <w:r>
              <w:rPr>
                <w:rFonts w:ascii="宋体" w:hAnsi="宋体" w:cs="宋体" w:eastAsia="宋体" w:hint="default"/>
                <w:color w:val="212121"/>
                <w:sz w:val="21"/>
                <w:szCs w:val="21"/>
              </w:rPr>
              <w:t>本期</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增加</w:t>
            </w:r>
            <w:r>
              <w:rPr>
                <w:rFonts w:ascii="宋体" w:hAnsi="宋体" w:cs="宋体" w:eastAsia="宋体" w:hint="default"/>
                <w:sz w:val="21"/>
                <w:szCs w:val="21"/>
              </w:rPr>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275" w:right="274"/>
              <w:jc w:val="left"/>
              <w:rPr>
                <w:rFonts w:ascii="宋体" w:hAnsi="宋体" w:cs="宋体" w:eastAsia="宋体" w:hint="default"/>
                <w:sz w:val="21"/>
                <w:szCs w:val="21"/>
              </w:rPr>
            </w:pPr>
            <w:r>
              <w:rPr>
                <w:rFonts w:ascii="宋体" w:hAnsi="宋体" w:cs="宋体" w:eastAsia="宋体" w:hint="default"/>
                <w:color w:val="212121"/>
                <w:sz w:val="21"/>
                <w:szCs w:val="21"/>
              </w:rPr>
              <w:t>本期</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摊销</w:t>
            </w:r>
            <w:r>
              <w:rPr>
                <w:rFonts w:ascii="宋体" w:hAnsi="宋体" w:cs="宋体" w:eastAsia="宋体" w:hint="default"/>
                <w:sz w:val="21"/>
                <w:szCs w:val="21"/>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323" w:right="319" w:hanging="3"/>
              <w:jc w:val="left"/>
              <w:rPr>
                <w:rFonts w:ascii="宋体" w:hAnsi="宋体" w:cs="宋体" w:eastAsia="宋体" w:hint="default"/>
                <w:sz w:val="21"/>
                <w:szCs w:val="21"/>
              </w:rPr>
            </w:pPr>
            <w:r>
              <w:rPr>
                <w:rFonts w:ascii="宋体" w:hAnsi="宋体" w:cs="宋体" w:eastAsia="宋体" w:hint="default"/>
                <w:color w:val="212121"/>
                <w:sz w:val="21"/>
                <w:szCs w:val="21"/>
              </w:rPr>
              <w:t>累计</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摊销</w:t>
            </w:r>
            <w:r>
              <w:rPr>
                <w:rFonts w:ascii="宋体" w:hAnsi="宋体" w:cs="宋体" w:eastAsia="宋体" w:hint="default"/>
                <w:sz w:val="21"/>
                <w:szCs w:val="21"/>
              </w:rPr>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9" w:right="0"/>
              <w:jc w:val="both"/>
              <w:rPr>
                <w:rFonts w:ascii="宋体" w:hAnsi="宋体" w:cs="宋体" w:eastAsia="宋体" w:hint="default"/>
                <w:sz w:val="21"/>
                <w:szCs w:val="21"/>
              </w:rPr>
            </w:pPr>
            <w:r>
              <w:rPr>
                <w:rFonts w:ascii="宋体" w:hAnsi="宋体" w:cs="宋体" w:eastAsia="宋体" w:hint="default"/>
                <w:color w:val="212121"/>
                <w:w w:val="100"/>
                <w:sz w:val="21"/>
                <w:szCs w:val="21"/>
              </w:rPr>
              <w:t>其</w:t>
            </w:r>
            <w:r>
              <w:rPr>
                <w:rFonts w:ascii="宋体" w:hAnsi="宋体" w:cs="宋体" w:eastAsia="宋体" w:hint="default"/>
                <w:w w:val="100"/>
                <w:sz w:val="21"/>
                <w:szCs w:val="21"/>
              </w:rPr>
            </w:r>
          </w:p>
          <w:p>
            <w:pPr>
              <w:pStyle w:val="TableParagraph"/>
              <w:spacing w:line="237" w:lineRule="auto" w:before="2"/>
              <w:ind w:left="199" w:right="199"/>
              <w:jc w:val="both"/>
              <w:rPr>
                <w:rFonts w:ascii="宋体" w:hAnsi="宋体" w:cs="宋体" w:eastAsia="宋体" w:hint="default"/>
                <w:sz w:val="21"/>
                <w:szCs w:val="21"/>
              </w:rPr>
            </w:pPr>
            <w:r>
              <w:rPr>
                <w:rFonts w:ascii="宋体" w:hAnsi="宋体" w:cs="宋体" w:eastAsia="宋体" w:hint="default"/>
                <w:color w:val="212121"/>
                <w:sz w:val="21"/>
                <w:szCs w:val="21"/>
              </w:rPr>
              <w:t>他</w:t>
            </w:r>
            <w:r>
              <w:rPr>
                <w:rFonts w:ascii="宋体" w:hAnsi="宋体" w:cs="宋体" w:eastAsia="宋体" w:hint="default"/>
                <w:color w:val="212121"/>
                <w:w w:val="100"/>
                <w:sz w:val="21"/>
                <w:szCs w:val="21"/>
              </w:rPr>
              <w:t> </w:t>
            </w:r>
            <w:r>
              <w:rPr>
                <w:rFonts w:ascii="宋体" w:hAnsi="宋体" w:cs="宋体" w:eastAsia="宋体" w:hint="default"/>
                <w:color w:val="212121"/>
                <w:sz w:val="21"/>
                <w:szCs w:val="21"/>
              </w:rPr>
              <w:t>减</w:t>
            </w:r>
            <w:r>
              <w:rPr>
                <w:rFonts w:ascii="宋体" w:hAnsi="宋体" w:cs="宋体" w:eastAsia="宋体" w:hint="default"/>
                <w:color w:val="212121"/>
                <w:w w:val="100"/>
                <w:sz w:val="21"/>
                <w:szCs w:val="21"/>
              </w:rPr>
              <w:t> </w:t>
            </w:r>
            <w:r>
              <w:rPr>
                <w:rFonts w:ascii="宋体" w:hAnsi="宋体" w:cs="宋体" w:eastAsia="宋体" w:hint="default"/>
                <w:color w:val="212121"/>
                <w:sz w:val="21"/>
                <w:szCs w:val="21"/>
              </w:rPr>
              <w:t>少</w:t>
            </w:r>
            <w:r>
              <w:rPr>
                <w:rFonts w:ascii="宋体" w:hAnsi="宋体" w:cs="宋体" w:eastAsia="宋体" w:hint="default"/>
                <w:sz w:val="21"/>
                <w:szCs w:val="21"/>
              </w:rPr>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151" w:right="154"/>
              <w:jc w:val="left"/>
              <w:rPr>
                <w:rFonts w:ascii="宋体" w:hAnsi="宋体" w:cs="宋体" w:eastAsia="宋体" w:hint="default"/>
                <w:sz w:val="21"/>
                <w:szCs w:val="21"/>
              </w:rPr>
            </w:pPr>
            <w:r>
              <w:rPr>
                <w:rFonts w:ascii="宋体" w:hAnsi="宋体" w:cs="宋体" w:eastAsia="宋体" w:hint="default"/>
                <w:color w:val="212121"/>
                <w:sz w:val="21"/>
                <w:szCs w:val="21"/>
              </w:rPr>
              <w:t>期末</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余额</w:t>
            </w:r>
            <w:r>
              <w:rPr>
                <w:rFonts w:ascii="宋体" w:hAnsi="宋体" w:cs="宋体" w:eastAsia="宋体" w:hint="default"/>
                <w:sz w:val="21"/>
                <w:szCs w:val="21"/>
              </w:rPr>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110" w:right="107"/>
              <w:jc w:val="left"/>
              <w:rPr>
                <w:rFonts w:ascii="宋体" w:hAnsi="宋体" w:cs="宋体" w:eastAsia="宋体" w:hint="default"/>
                <w:sz w:val="21"/>
                <w:szCs w:val="21"/>
              </w:rPr>
            </w:pPr>
            <w:r>
              <w:rPr>
                <w:rFonts w:ascii="宋体" w:hAnsi="宋体" w:cs="宋体" w:eastAsia="宋体" w:hint="default"/>
                <w:color w:val="212121"/>
                <w:sz w:val="21"/>
                <w:szCs w:val="21"/>
              </w:rPr>
              <w:t>剩余摊</w:t>
            </w:r>
            <w:r>
              <w:rPr>
                <w:rFonts w:ascii="宋体" w:hAnsi="宋体" w:cs="宋体" w:eastAsia="宋体" w:hint="default"/>
                <w:color w:val="212121"/>
                <w:spacing w:val="-102"/>
                <w:sz w:val="21"/>
                <w:szCs w:val="21"/>
              </w:rPr>
              <w:t> </w:t>
            </w:r>
            <w:r>
              <w:rPr>
                <w:rFonts w:ascii="宋体" w:hAnsi="宋体" w:cs="宋体" w:eastAsia="宋体" w:hint="default"/>
                <w:color w:val="212121"/>
                <w:sz w:val="21"/>
                <w:szCs w:val="21"/>
              </w:rPr>
              <w:t>销期限</w:t>
            </w:r>
            <w:r>
              <w:rPr>
                <w:rFonts w:ascii="宋体" w:hAnsi="宋体" w:cs="宋体" w:eastAsia="宋体" w:hint="default"/>
                <w:sz w:val="21"/>
                <w:szCs w:val="21"/>
              </w:rPr>
            </w:r>
          </w:p>
        </w:tc>
        <w:tc>
          <w:tcPr>
            <w:tcW w:w="696" w:type="dxa"/>
            <w:tcBorders>
              <w:top w:val="single" w:sz="4" w:space="0" w:color="000000"/>
              <w:left w:val="single" w:sz="4" w:space="0" w:color="000000"/>
              <w:bottom w:val="single" w:sz="4" w:space="0" w:color="000000"/>
              <w:right w:val="nil" w:sz="6" w:space="0" w:color="auto"/>
            </w:tcBorders>
          </w:tcPr>
          <w:p>
            <w:pPr>
              <w:pStyle w:val="TableParagraph"/>
              <w:spacing w:line="237" w:lineRule="auto" w:before="105"/>
              <w:ind w:left="132" w:right="134"/>
              <w:jc w:val="both"/>
              <w:rPr>
                <w:rFonts w:ascii="宋体" w:hAnsi="宋体" w:cs="宋体" w:eastAsia="宋体" w:hint="default"/>
                <w:sz w:val="21"/>
                <w:szCs w:val="21"/>
              </w:rPr>
            </w:pPr>
            <w:r>
              <w:rPr>
                <w:rFonts w:ascii="宋体" w:hAnsi="宋体" w:cs="宋体" w:eastAsia="宋体" w:hint="default"/>
                <w:color w:val="212121"/>
                <w:sz w:val="21"/>
                <w:szCs w:val="21"/>
              </w:rPr>
              <w:t>其他</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减少</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原因</w:t>
            </w:r>
            <w:r>
              <w:rPr>
                <w:rFonts w:ascii="宋体" w:hAnsi="宋体" w:cs="宋体" w:eastAsia="宋体" w:hint="default"/>
                <w:sz w:val="21"/>
                <w:szCs w:val="21"/>
              </w:rPr>
            </w:r>
          </w:p>
        </w:tc>
      </w:tr>
      <w:tr>
        <w:trPr>
          <w:trHeight w:val="403" w:hRule="exact"/>
        </w:trPr>
        <w:tc>
          <w:tcPr>
            <w:tcW w:w="766" w:type="dxa"/>
            <w:tcBorders>
              <w:top w:val="single" w:sz="4" w:space="0" w:color="000000"/>
              <w:left w:val="nil" w:sz="6" w:space="0" w:color="auto"/>
              <w:bottom w:val="nil" w:sz="6" w:space="0" w:color="auto"/>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color w:val="212121"/>
                <w:sz w:val="21"/>
                <w:szCs w:val="21"/>
              </w:rPr>
              <w:t>装</w:t>
            </w:r>
            <w:r>
              <w:rPr>
                <w:rFonts w:ascii="宋体" w:hAnsi="宋体" w:cs="宋体" w:eastAsia="宋体" w:hint="default"/>
                <w:color w:val="212121"/>
                <w:spacing w:val="26"/>
                <w:sz w:val="21"/>
                <w:szCs w:val="21"/>
              </w:rPr>
              <w:t> </w:t>
            </w:r>
            <w:r>
              <w:rPr>
                <w:rFonts w:ascii="宋体" w:hAnsi="宋体" w:cs="宋体" w:eastAsia="宋体" w:hint="default"/>
                <w:color w:val="212121"/>
                <w:sz w:val="21"/>
                <w:szCs w:val="21"/>
              </w:rPr>
              <w:t>修</w:t>
            </w:r>
            <w:r>
              <w:rPr>
                <w:rFonts w:ascii="宋体" w:hAnsi="宋体" w:cs="宋体" w:eastAsia="宋体" w:hint="default"/>
                <w:sz w:val="21"/>
                <w:szCs w:val="21"/>
              </w:rPr>
            </w:r>
          </w:p>
        </w:tc>
        <w:tc>
          <w:tcPr>
            <w:tcW w:w="10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103" w:right="0"/>
              <w:jc w:val="left"/>
              <w:rPr>
                <w:rFonts w:ascii="Arial Narrow" w:hAnsi="Arial Narrow" w:cs="Arial Narrow" w:eastAsia="Arial Narrow" w:hint="default"/>
                <w:sz w:val="21"/>
                <w:szCs w:val="21"/>
              </w:rPr>
            </w:pPr>
            <w:r>
              <w:rPr>
                <w:rFonts w:ascii="Arial Narrow"/>
                <w:sz w:val="21"/>
              </w:rPr>
              <w:t>106,003.88</w:t>
            </w:r>
          </w:p>
        </w:tc>
        <w:tc>
          <w:tcPr>
            <w:tcW w:w="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105" w:right="0"/>
              <w:jc w:val="left"/>
              <w:rPr>
                <w:rFonts w:ascii="Arial Narrow" w:hAnsi="Arial Narrow" w:cs="Arial Narrow" w:eastAsia="Arial Narrow" w:hint="default"/>
                <w:sz w:val="21"/>
                <w:szCs w:val="21"/>
              </w:rPr>
            </w:pPr>
            <w:r>
              <w:rPr>
                <w:rFonts w:ascii="Arial Narrow"/>
                <w:color w:val="212121"/>
                <w:sz w:val="21"/>
              </w:rPr>
              <w:t>58,891.08</w:t>
            </w:r>
            <w:r>
              <w:rPr>
                <w:rFonts w:ascii="Arial Narrow"/>
                <w:sz w:val="21"/>
              </w:rPr>
            </w:r>
          </w:p>
        </w:tc>
        <w:tc>
          <w:tcPr>
            <w:tcW w:w="893"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9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105" w:right="0"/>
              <w:jc w:val="left"/>
              <w:rPr>
                <w:rFonts w:ascii="Arial Narrow" w:hAnsi="Arial Narrow" w:cs="Arial Narrow" w:eastAsia="Arial Narrow" w:hint="default"/>
                <w:sz w:val="21"/>
                <w:szCs w:val="21"/>
              </w:rPr>
            </w:pPr>
            <w:r>
              <w:rPr>
                <w:rFonts w:ascii="Arial Narrow"/>
                <w:color w:val="212121"/>
                <w:sz w:val="21"/>
              </w:rPr>
              <w:t>58,891.08</w:t>
            </w:r>
            <w:r>
              <w:rPr>
                <w:rFonts w:ascii="Arial Narrow"/>
                <w:sz w:val="21"/>
              </w:rPr>
            </w:r>
          </w:p>
        </w:tc>
        <w:tc>
          <w:tcPr>
            <w:tcW w:w="10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103" w:right="0"/>
              <w:jc w:val="left"/>
              <w:rPr>
                <w:rFonts w:ascii="Arial Narrow" w:hAnsi="Arial Narrow" w:cs="Arial Narrow" w:eastAsia="Arial Narrow" w:hint="default"/>
                <w:sz w:val="21"/>
                <w:szCs w:val="21"/>
              </w:rPr>
            </w:pPr>
            <w:r>
              <w:rPr>
                <w:rFonts w:ascii="Arial Narrow"/>
                <w:sz w:val="21"/>
              </w:rPr>
              <w:t>106,003.88</w:t>
            </w:r>
          </w:p>
        </w:tc>
        <w:tc>
          <w:tcPr>
            <w:tcW w:w="62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74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86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696"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bl>
    <w:p>
      <w:pPr>
        <w:spacing w:after="0" w:line="240" w:lineRule="auto"/>
        <w:jc w:val="left"/>
        <w:rPr>
          <w:rFonts w:ascii="宋体" w:hAnsi="宋体" w:cs="宋体" w:eastAsia="宋体" w:hint="default"/>
          <w:sz w:val="20"/>
          <w:szCs w:val="20"/>
        </w:rPr>
        <w:sectPr>
          <w:pgSz w:w="11910" w:h="16840"/>
          <w:pgMar w:header="877" w:footer="980" w:top="1060" w:bottom="1160" w:left="1120" w:right="0"/>
        </w:sectPr>
      </w:pPr>
    </w:p>
    <w:p>
      <w:pPr>
        <w:spacing w:line="240" w:lineRule="auto" w:before="6"/>
        <w:rPr>
          <w:rFonts w:ascii="宋体" w:hAnsi="宋体" w:cs="宋体" w:eastAsia="宋体" w:hint="default"/>
          <w:b/>
          <w:bCs/>
          <w:sz w:val="28"/>
          <w:szCs w:val="28"/>
        </w:rPr>
      </w:pPr>
    </w:p>
    <w:tbl>
      <w:tblPr>
        <w:tblW w:w="0" w:type="auto"/>
        <w:jc w:val="left"/>
        <w:tblInd w:w="110" w:type="dxa"/>
        <w:tblLayout w:type="fixed"/>
        <w:tblCellMar>
          <w:top w:w="0" w:type="dxa"/>
          <w:left w:w="0" w:type="dxa"/>
          <w:bottom w:w="0" w:type="dxa"/>
          <w:right w:w="0" w:type="dxa"/>
        </w:tblCellMar>
        <w:tblLook w:val="01E0"/>
      </w:tblPr>
      <w:tblGrid>
        <w:gridCol w:w="780"/>
        <w:gridCol w:w="1078"/>
        <w:gridCol w:w="985"/>
        <w:gridCol w:w="893"/>
        <w:gridCol w:w="984"/>
        <w:gridCol w:w="1078"/>
        <w:gridCol w:w="622"/>
        <w:gridCol w:w="740"/>
        <w:gridCol w:w="862"/>
        <w:gridCol w:w="696"/>
      </w:tblGrid>
      <w:tr>
        <w:trPr>
          <w:trHeight w:val="1100" w:hRule="exact"/>
        </w:trPr>
        <w:tc>
          <w:tcPr>
            <w:tcW w:w="7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color w:val="212121"/>
                <w:sz w:val="21"/>
                <w:szCs w:val="21"/>
              </w:rPr>
              <w:t>项目</w:t>
            </w:r>
            <w:r>
              <w:rPr>
                <w:rFonts w:ascii="宋体" w:hAnsi="宋体" w:cs="宋体" w:eastAsia="宋体" w:hint="default"/>
                <w:sz w:val="21"/>
                <w:szCs w:val="21"/>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218" w:right="215" w:firstLine="103"/>
              <w:jc w:val="left"/>
              <w:rPr>
                <w:rFonts w:ascii="宋体" w:hAnsi="宋体" w:cs="宋体" w:eastAsia="宋体" w:hint="default"/>
                <w:sz w:val="21"/>
                <w:szCs w:val="21"/>
              </w:rPr>
            </w:pPr>
            <w:r>
              <w:rPr>
                <w:rFonts w:ascii="宋体" w:hAnsi="宋体" w:cs="宋体" w:eastAsia="宋体" w:hint="default"/>
                <w:color w:val="212121"/>
                <w:sz w:val="21"/>
                <w:szCs w:val="21"/>
              </w:rPr>
              <w:t>原始</w:t>
            </w:r>
            <w:r>
              <w:rPr>
                <w:rFonts w:ascii="宋体" w:hAnsi="宋体" w:cs="宋体" w:eastAsia="宋体" w:hint="default"/>
                <w:color w:val="212121"/>
                <w:w w:val="100"/>
                <w:sz w:val="21"/>
                <w:szCs w:val="21"/>
              </w:rPr>
              <w:t> </w:t>
            </w:r>
            <w:r>
              <w:rPr>
                <w:rFonts w:ascii="宋体" w:hAnsi="宋体" w:cs="宋体" w:eastAsia="宋体" w:hint="default"/>
                <w:color w:val="212121"/>
                <w:sz w:val="21"/>
                <w:szCs w:val="21"/>
              </w:rPr>
              <w:t>发生额</w:t>
            </w:r>
            <w:r>
              <w:rPr>
                <w:rFonts w:ascii="宋体" w:hAnsi="宋体" w:cs="宋体" w:eastAsia="宋体" w:hint="default"/>
                <w:sz w:val="21"/>
                <w:szCs w:val="21"/>
              </w:rPr>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276" w:right="275"/>
              <w:jc w:val="left"/>
              <w:rPr>
                <w:rFonts w:ascii="宋体" w:hAnsi="宋体" w:cs="宋体" w:eastAsia="宋体" w:hint="default"/>
                <w:sz w:val="21"/>
                <w:szCs w:val="21"/>
              </w:rPr>
            </w:pPr>
            <w:r>
              <w:rPr>
                <w:rFonts w:ascii="宋体" w:hAnsi="宋体" w:cs="宋体" w:eastAsia="宋体" w:hint="default"/>
                <w:color w:val="212121"/>
                <w:sz w:val="21"/>
                <w:szCs w:val="21"/>
              </w:rPr>
              <w:t>期初</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余额</w:t>
            </w:r>
            <w:r>
              <w:rPr>
                <w:rFonts w:ascii="宋体" w:hAnsi="宋体" w:cs="宋体" w:eastAsia="宋体" w:hint="default"/>
                <w:sz w:val="21"/>
                <w:szCs w:val="21"/>
              </w:rPr>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230" w:right="228" w:hanging="3"/>
              <w:jc w:val="left"/>
              <w:rPr>
                <w:rFonts w:ascii="宋体" w:hAnsi="宋体" w:cs="宋体" w:eastAsia="宋体" w:hint="default"/>
                <w:sz w:val="21"/>
                <w:szCs w:val="21"/>
              </w:rPr>
            </w:pPr>
            <w:r>
              <w:rPr>
                <w:rFonts w:ascii="宋体" w:hAnsi="宋体" w:cs="宋体" w:eastAsia="宋体" w:hint="default"/>
                <w:color w:val="212121"/>
                <w:sz w:val="21"/>
                <w:szCs w:val="21"/>
              </w:rPr>
              <w:t>本期</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增加</w:t>
            </w:r>
            <w:r>
              <w:rPr>
                <w:rFonts w:ascii="宋体" w:hAnsi="宋体" w:cs="宋体" w:eastAsia="宋体" w:hint="default"/>
                <w:sz w:val="21"/>
                <w:szCs w:val="21"/>
              </w:rPr>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275" w:right="274"/>
              <w:jc w:val="left"/>
              <w:rPr>
                <w:rFonts w:ascii="宋体" w:hAnsi="宋体" w:cs="宋体" w:eastAsia="宋体" w:hint="default"/>
                <w:sz w:val="21"/>
                <w:szCs w:val="21"/>
              </w:rPr>
            </w:pPr>
            <w:r>
              <w:rPr>
                <w:rFonts w:ascii="宋体" w:hAnsi="宋体" w:cs="宋体" w:eastAsia="宋体" w:hint="default"/>
                <w:color w:val="212121"/>
                <w:sz w:val="21"/>
                <w:szCs w:val="21"/>
              </w:rPr>
              <w:t>本期</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摊销</w:t>
            </w:r>
            <w:r>
              <w:rPr>
                <w:rFonts w:ascii="宋体" w:hAnsi="宋体" w:cs="宋体" w:eastAsia="宋体" w:hint="default"/>
                <w:sz w:val="21"/>
                <w:szCs w:val="21"/>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323" w:right="319" w:hanging="3"/>
              <w:jc w:val="left"/>
              <w:rPr>
                <w:rFonts w:ascii="宋体" w:hAnsi="宋体" w:cs="宋体" w:eastAsia="宋体" w:hint="default"/>
                <w:sz w:val="21"/>
                <w:szCs w:val="21"/>
              </w:rPr>
            </w:pPr>
            <w:r>
              <w:rPr>
                <w:rFonts w:ascii="宋体" w:hAnsi="宋体" w:cs="宋体" w:eastAsia="宋体" w:hint="default"/>
                <w:color w:val="212121"/>
                <w:sz w:val="21"/>
                <w:szCs w:val="21"/>
              </w:rPr>
              <w:t>累计</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摊销</w:t>
            </w:r>
            <w:r>
              <w:rPr>
                <w:rFonts w:ascii="宋体" w:hAnsi="宋体" w:cs="宋体" w:eastAsia="宋体" w:hint="default"/>
                <w:sz w:val="21"/>
                <w:szCs w:val="21"/>
              </w:rPr>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9" w:right="0"/>
              <w:jc w:val="both"/>
              <w:rPr>
                <w:rFonts w:ascii="宋体" w:hAnsi="宋体" w:cs="宋体" w:eastAsia="宋体" w:hint="default"/>
                <w:sz w:val="21"/>
                <w:szCs w:val="21"/>
              </w:rPr>
            </w:pPr>
            <w:r>
              <w:rPr>
                <w:rFonts w:ascii="宋体" w:hAnsi="宋体" w:cs="宋体" w:eastAsia="宋体" w:hint="default"/>
                <w:color w:val="212121"/>
                <w:w w:val="100"/>
                <w:sz w:val="21"/>
                <w:szCs w:val="21"/>
              </w:rPr>
              <w:t>其</w:t>
            </w:r>
            <w:r>
              <w:rPr>
                <w:rFonts w:ascii="宋体" w:hAnsi="宋体" w:cs="宋体" w:eastAsia="宋体" w:hint="default"/>
                <w:w w:val="100"/>
                <w:sz w:val="21"/>
                <w:szCs w:val="21"/>
              </w:rPr>
            </w:r>
          </w:p>
          <w:p>
            <w:pPr>
              <w:pStyle w:val="TableParagraph"/>
              <w:spacing w:line="237" w:lineRule="auto" w:before="2"/>
              <w:ind w:left="199" w:right="199"/>
              <w:jc w:val="both"/>
              <w:rPr>
                <w:rFonts w:ascii="宋体" w:hAnsi="宋体" w:cs="宋体" w:eastAsia="宋体" w:hint="default"/>
                <w:sz w:val="21"/>
                <w:szCs w:val="21"/>
              </w:rPr>
            </w:pPr>
            <w:r>
              <w:rPr>
                <w:rFonts w:ascii="宋体" w:hAnsi="宋体" w:cs="宋体" w:eastAsia="宋体" w:hint="default"/>
                <w:color w:val="212121"/>
                <w:sz w:val="21"/>
                <w:szCs w:val="21"/>
              </w:rPr>
              <w:t>他</w:t>
            </w:r>
            <w:r>
              <w:rPr>
                <w:rFonts w:ascii="宋体" w:hAnsi="宋体" w:cs="宋体" w:eastAsia="宋体" w:hint="default"/>
                <w:color w:val="212121"/>
                <w:w w:val="100"/>
                <w:sz w:val="21"/>
                <w:szCs w:val="21"/>
              </w:rPr>
              <w:t> </w:t>
            </w:r>
            <w:r>
              <w:rPr>
                <w:rFonts w:ascii="宋体" w:hAnsi="宋体" w:cs="宋体" w:eastAsia="宋体" w:hint="default"/>
                <w:color w:val="212121"/>
                <w:sz w:val="21"/>
                <w:szCs w:val="21"/>
              </w:rPr>
              <w:t>减</w:t>
            </w:r>
            <w:r>
              <w:rPr>
                <w:rFonts w:ascii="宋体" w:hAnsi="宋体" w:cs="宋体" w:eastAsia="宋体" w:hint="default"/>
                <w:color w:val="212121"/>
                <w:w w:val="100"/>
                <w:sz w:val="21"/>
                <w:szCs w:val="21"/>
              </w:rPr>
              <w:t> </w:t>
            </w:r>
            <w:r>
              <w:rPr>
                <w:rFonts w:ascii="宋体" w:hAnsi="宋体" w:cs="宋体" w:eastAsia="宋体" w:hint="default"/>
                <w:color w:val="212121"/>
                <w:sz w:val="21"/>
                <w:szCs w:val="21"/>
              </w:rPr>
              <w:t>少</w:t>
            </w:r>
            <w:r>
              <w:rPr>
                <w:rFonts w:ascii="宋体" w:hAnsi="宋体" w:cs="宋体" w:eastAsia="宋体" w:hint="default"/>
                <w:sz w:val="21"/>
                <w:szCs w:val="21"/>
              </w:rPr>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151" w:right="154"/>
              <w:jc w:val="left"/>
              <w:rPr>
                <w:rFonts w:ascii="宋体" w:hAnsi="宋体" w:cs="宋体" w:eastAsia="宋体" w:hint="default"/>
                <w:sz w:val="21"/>
                <w:szCs w:val="21"/>
              </w:rPr>
            </w:pPr>
            <w:r>
              <w:rPr>
                <w:rFonts w:ascii="宋体" w:hAnsi="宋体" w:cs="宋体" w:eastAsia="宋体" w:hint="default"/>
                <w:color w:val="212121"/>
                <w:sz w:val="21"/>
                <w:szCs w:val="21"/>
              </w:rPr>
              <w:t>期末</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余额</w:t>
            </w:r>
            <w:r>
              <w:rPr>
                <w:rFonts w:ascii="宋体" w:hAnsi="宋体" w:cs="宋体" w:eastAsia="宋体" w:hint="default"/>
                <w:sz w:val="21"/>
                <w:szCs w:val="21"/>
              </w:rPr>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72" w:lineRule="exact"/>
              <w:ind w:left="110" w:right="107"/>
              <w:jc w:val="left"/>
              <w:rPr>
                <w:rFonts w:ascii="宋体" w:hAnsi="宋体" w:cs="宋体" w:eastAsia="宋体" w:hint="default"/>
                <w:sz w:val="21"/>
                <w:szCs w:val="21"/>
              </w:rPr>
            </w:pPr>
            <w:r>
              <w:rPr>
                <w:rFonts w:ascii="宋体" w:hAnsi="宋体" w:cs="宋体" w:eastAsia="宋体" w:hint="default"/>
                <w:color w:val="212121"/>
                <w:sz w:val="21"/>
                <w:szCs w:val="21"/>
              </w:rPr>
              <w:t>剩余摊</w:t>
            </w:r>
            <w:r>
              <w:rPr>
                <w:rFonts w:ascii="宋体" w:hAnsi="宋体" w:cs="宋体" w:eastAsia="宋体" w:hint="default"/>
                <w:color w:val="212121"/>
                <w:spacing w:val="-102"/>
                <w:sz w:val="21"/>
                <w:szCs w:val="21"/>
              </w:rPr>
              <w:t> </w:t>
            </w:r>
            <w:r>
              <w:rPr>
                <w:rFonts w:ascii="宋体" w:hAnsi="宋体" w:cs="宋体" w:eastAsia="宋体" w:hint="default"/>
                <w:color w:val="212121"/>
                <w:sz w:val="21"/>
                <w:szCs w:val="21"/>
              </w:rPr>
              <w:t>销期限</w:t>
            </w:r>
            <w:r>
              <w:rPr>
                <w:rFonts w:ascii="宋体" w:hAnsi="宋体" w:cs="宋体" w:eastAsia="宋体" w:hint="default"/>
                <w:sz w:val="21"/>
                <w:szCs w:val="21"/>
              </w:rPr>
            </w:r>
          </w:p>
        </w:tc>
        <w:tc>
          <w:tcPr>
            <w:tcW w:w="696" w:type="dxa"/>
            <w:tcBorders>
              <w:top w:val="single" w:sz="4" w:space="0" w:color="000000"/>
              <w:left w:val="single" w:sz="4" w:space="0" w:color="000000"/>
              <w:bottom w:val="single" w:sz="4" w:space="0" w:color="000000"/>
              <w:right w:val="nil" w:sz="6" w:space="0" w:color="auto"/>
            </w:tcBorders>
          </w:tcPr>
          <w:p>
            <w:pPr>
              <w:pStyle w:val="TableParagraph"/>
              <w:spacing w:line="237" w:lineRule="auto" w:before="105"/>
              <w:ind w:left="132" w:right="134"/>
              <w:jc w:val="both"/>
              <w:rPr>
                <w:rFonts w:ascii="宋体" w:hAnsi="宋体" w:cs="宋体" w:eastAsia="宋体" w:hint="default"/>
                <w:sz w:val="21"/>
                <w:szCs w:val="21"/>
              </w:rPr>
            </w:pPr>
            <w:r>
              <w:rPr>
                <w:rFonts w:ascii="宋体" w:hAnsi="宋体" w:cs="宋体" w:eastAsia="宋体" w:hint="default"/>
                <w:color w:val="212121"/>
                <w:sz w:val="21"/>
                <w:szCs w:val="21"/>
              </w:rPr>
              <w:t>其他</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减少</w:t>
            </w:r>
            <w:r>
              <w:rPr>
                <w:rFonts w:ascii="宋体" w:hAnsi="宋体" w:cs="宋体" w:eastAsia="宋体" w:hint="default"/>
                <w:color w:val="212121"/>
                <w:spacing w:val="-103"/>
                <w:sz w:val="21"/>
                <w:szCs w:val="21"/>
              </w:rPr>
              <w:t> </w:t>
            </w:r>
            <w:r>
              <w:rPr>
                <w:rFonts w:ascii="宋体" w:hAnsi="宋体" w:cs="宋体" w:eastAsia="宋体" w:hint="default"/>
                <w:color w:val="212121"/>
                <w:sz w:val="21"/>
                <w:szCs w:val="21"/>
              </w:rPr>
              <w:t>原因</w:t>
            </w:r>
            <w:r>
              <w:rPr>
                <w:rFonts w:ascii="宋体" w:hAnsi="宋体" w:cs="宋体" w:eastAsia="宋体" w:hint="default"/>
                <w:sz w:val="21"/>
                <w:szCs w:val="21"/>
              </w:rPr>
            </w:r>
          </w:p>
        </w:tc>
      </w:tr>
      <w:tr>
        <w:trPr>
          <w:trHeight w:val="398" w:hRule="exact"/>
        </w:trPr>
        <w:tc>
          <w:tcPr>
            <w:tcW w:w="7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color w:val="212121"/>
                <w:sz w:val="21"/>
                <w:szCs w:val="21"/>
              </w:rPr>
              <w:t>合计</w:t>
            </w:r>
            <w:r>
              <w:rPr>
                <w:rFonts w:ascii="宋体" w:hAnsi="宋体" w:cs="宋体" w:eastAsia="宋体" w:hint="default"/>
                <w:sz w:val="21"/>
                <w:szCs w:val="21"/>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3" w:right="0"/>
              <w:jc w:val="left"/>
              <w:rPr>
                <w:rFonts w:ascii="Arial Narrow" w:hAnsi="Arial Narrow" w:cs="Arial Narrow" w:eastAsia="Arial Narrow" w:hint="default"/>
                <w:sz w:val="21"/>
                <w:szCs w:val="21"/>
              </w:rPr>
            </w:pPr>
            <w:r>
              <w:rPr>
                <w:rFonts w:ascii="Arial Narrow"/>
                <w:b/>
                <w:sz w:val="21"/>
              </w:rPr>
              <w:t>106,003.88</w:t>
            </w:r>
            <w:r>
              <w:rPr>
                <w:rFonts w:ascii="Arial Narrow"/>
                <w:sz w:val="21"/>
              </w:rPr>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5" w:right="0"/>
              <w:jc w:val="left"/>
              <w:rPr>
                <w:rFonts w:ascii="Arial Narrow" w:hAnsi="Arial Narrow" w:cs="Arial Narrow" w:eastAsia="Arial Narrow" w:hint="default"/>
                <w:sz w:val="21"/>
                <w:szCs w:val="21"/>
              </w:rPr>
            </w:pPr>
            <w:r>
              <w:rPr>
                <w:rFonts w:ascii="Arial Narrow"/>
                <w:b/>
                <w:color w:val="212121"/>
                <w:sz w:val="21"/>
              </w:rPr>
              <w:t>58,891.08</w:t>
            </w:r>
            <w:r>
              <w:rPr>
                <w:rFonts w:ascii="Arial Narrow"/>
                <w:sz w:val="21"/>
              </w:rPr>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5" w:right="0"/>
              <w:jc w:val="left"/>
              <w:rPr>
                <w:rFonts w:ascii="Arial Narrow" w:hAnsi="Arial Narrow" w:cs="Arial Narrow" w:eastAsia="Arial Narrow" w:hint="default"/>
                <w:sz w:val="21"/>
                <w:szCs w:val="21"/>
              </w:rPr>
            </w:pPr>
            <w:r>
              <w:rPr>
                <w:rFonts w:ascii="Arial Narrow"/>
                <w:b/>
                <w:color w:val="212121"/>
                <w:sz w:val="21"/>
              </w:rPr>
              <w:t>58,891.08</w:t>
            </w:r>
            <w:r>
              <w:rPr>
                <w:rFonts w:ascii="Arial Narrow"/>
                <w:sz w:val="21"/>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3" w:right="0"/>
              <w:jc w:val="left"/>
              <w:rPr>
                <w:rFonts w:ascii="Arial Narrow" w:hAnsi="Arial Narrow" w:cs="Arial Narrow" w:eastAsia="Arial Narrow" w:hint="default"/>
                <w:sz w:val="21"/>
                <w:szCs w:val="21"/>
              </w:rPr>
            </w:pPr>
            <w:r>
              <w:rPr>
                <w:rFonts w:ascii="Arial Narrow"/>
                <w:b/>
                <w:sz w:val="21"/>
              </w:rPr>
              <w:t>106,003.88</w:t>
            </w:r>
            <w:r>
              <w:rPr>
                <w:rFonts w:ascii="Arial Narrow"/>
                <w:sz w:val="21"/>
              </w:rPr>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tc>
        <w:tc>
          <w:tcPr>
            <w:tcW w:w="6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29"/>
                <w:szCs w:val="29"/>
              </w:rPr>
            </w:pPr>
          </w:p>
        </w:tc>
      </w:tr>
    </w:tbl>
    <w:p>
      <w:pPr>
        <w:spacing w:line="240" w:lineRule="auto" w:before="2"/>
        <w:rPr>
          <w:rFonts w:ascii="宋体" w:hAnsi="宋体" w:cs="宋体" w:eastAsia="宋体" w:hint="default"/>
          <w:b/>
          <w:bCs/>
          <w:sz w:val="11"/>
          <w:szCs w:val="11"/>
        </w:rPr>
      </w:pPr>
    </w:p>
    <w:p>
      <w:pPr>
        <w:spacing w:before="36"/>
        <w:ind w:left="238" w:right="1041" w:firstLine="0"/>
        <w:jc w:val="left"/>
        <w:rPr>
          <w:rFonts w:ascii="宋体" w:hAnsi="宋体" w:cs="宋体" w:eastAsia="宋体" w:hint="default"/>
          <w:sz w:val="21"/>
          <w:szCs w:val="21"/>
        </w:rPr>
      </w:pPr>
      <w:r>
        <w:rPr/>
        <w:pict>
          <v:shape style="position:absolute;margin-left:122.540001pt;margin-top:-28.416365pt;width:.47998pt;height:.72pt;mso-position-horizontal-relative:page;mso-position-vertical-relative:paragraph;z-index:8464" type="#_x0000_t75" stroked="false">
            <v:imagedata r:id="rId333" o:title=""/>
          </v:shape>
        </w:pict>
      </w:r>
      <w:r>
        <w:rPr/>
        <w:pict>
          <v:shape style="position:absolute;margin-left:176.419998pt;margin-top:-28.416365pt;width:.47999pt;height:.72pt;mso-position-horizontal-relative:page;mso-position-vertical-relative:paragraph;z-index:8488" type="#_x0000_t75" stroked="false">
            <v:imagedata r:id="rId333" o:title=""/>
          </v:shape>
        </w:pict>
      </w:r>
      <w:r>
        <w:rPr/>
        <w:pict>
          <v:shape style="position:absolute;margin-left:225.649994pt;margin-top:-28.416365pt;width:.47999pt;height:.72pt;mso-position-horizontal-relative:page;mso-position-vertical-relative:paragraph;z-index:8512" type="#_x0000_t75" stroked="false">
            <v:imagedata r:id="rId333" o:title=""/>
          </v:shape>
        </w:pict>
      </w:r>
      <w:r>
        <w:rPr/>
        <w:pict>
          <v:shape style="position:absolute;margin-left:270.290009pt;margin-top:-28.416365pt;width:.47999pt;height:.72pt;mso-position-horizontal-relative:page;mso-position-vertical-relative:paragraph;z-index:8536" type="#_x0000_t75" stroked="false">
            <v:imagedata r:id="rId333" o:title=""/>
          </v:shape>
        </w:pict>
      </w:r>
      <w:r>
        <w:rPr/>
        <w:pict>
          <v:shape style="position:absolute;margin-left:319.510010pt;margin-top:-28.416365pt;width:.47999pt;height:.72pt;mso-position-horizontal-relative:page;mso-position-vertical-relative:paragraph;z-index:8560" type="#_x0000_t75" stroked="false">
            <v:imagedata r:id="rId333" o:title=""/>
          </v:shape>
        </w:pict>
      </w:r>
      <w:r>
        <w:rPr/>
        <w:pict>
          <v:shape style="position:absolute;margin-left:373.390015pt;margin-top:-28.416365pt;width:.47999pt;height:.72pt;mso-position-horizontal-relative:page;mso-position-vertical-relative:paragraph;z-index:8584" type="#_x0000_t75" stroked="false">
            <v:imagedata r:id="rId333" o:title=""/>
          </v:shape>
        </w:pict>
      </w:r>
      <w:r>
        <w:rPr/>
        <w:pict>
          <v:shape style="position:absolute;margin-left:404.470001pt;margin-top:-28.416365pt;width:.47999pt;height:.72pt;mso-position-horizontal-relative:page;mso-position-vertical-relative:paragraph;z-index:8608" type="#_x0000_t75" stroked="false">
            <v:imagedata r:id="rId333" o:title=""/>
          </v:shape>
        </w:pict>
      </w:r>
      <w:r>
        <w:rPr/>
        <w:pict>
          <v:shape style="position:absolute;margin-left:441.459991pt;margin-top:-28.416365pt;width:.47999pt;height:.72pt;mso-position-horizontal-relative:page;mso-position-vertical-relative:paragraph;z-index:8632" type="#_x0000_t75" stroked="false">
            <v:imagedata r:id="rId333" o:title=""/>
          </v:shape>
        </w:pict>
      </w:r>
      <w:r>
        <w:rPr/>
        <w:pict>
          <v:shape style="position:absolute;margin-left:484.540009pt;margin-top:-28.416365pt;width:.47996pt;height:.72pt;mso-position-horizontal-relative:page;mso-position-vertical-relative:paragraph;z-index:8656" type="#_x0000_t75" stroked="false">
            <v:imagedata r:id="rId333" o:title=""/>
          </v:shape>
        </w:pict>
      </w:r>
      <w:r>
        <w:rPr/>
        <w:pict>
          <v:shape style="position:absolute;margin-left:122.540001pt;margin-top:-8.016325pt;width:.48002pt;height:.24pt;mso-position-horizontal-relative:page;mso-position-vertical-relative:paragraph;z-index:8680" type="#_x0000_t75" stroked="false">
            <v:imagedata r:id="rId334" o:title=""/>
          </v:shape>
        </w:pict>
      </w:r>
      <w:r>
        <w:rPr/>
        <w:pict>
          <v:shape style="position:absolute;margin-left:176.419998pt;margin-top:-8.016325pt;width:.48003pt;height:.24pt;mso-position-horizontal-relative:page;mso-position-vertical-relative:paragraph;z-index:8704" type="#_x0000_t75" stroked="false">
            <v:imagedata r:id="rId334" o:title=""/>
          </v:shape>
        </w:pict>
      </w:r>
      <w:r>
        <w:rPr/>
        <w:pict>
          <v:shape style="position:absolute;margin-left:225.649994pt;margin-top:-8.016325pt;width:.48003pt;height:.24pt;mso-position-horizontal-relative:page;mso-position-vertical-relative:paragraph;z-index:8728" type="#_x0000_t75" stroked="false">
            <v:imagedata r:id="rId334" o:title=""/>
          </v:shape>
        </w:pict>
      </w:r>
      <w:r>
        <w:rPr/>
        <w:pict>
          <v:shape style="position:absolute;margin-left:270.290009pt;margin-top:-8.016325pt;width:.48003pt;height:.24pt;mso-position-horizontal-relative:page;mso-position-vertical-relative:paragraph;z-index:8752" type="#_x0000_t75" stroked="false">
            <v:imagedata r:id="rId334" o:title=""/>
          </v:shape>
        </w:pict>
      </w:r>
      <w:r>
        <w:rPr/>
        <w:pict>
          <v:shape style="position:absolute;margin-left:319.510010pt;margin-top:-8.016325pt;width:.48003pt;height:.24pt;mso-position-horizontal-relative:page;mso-position-vertical-relative:paragraph;z-index:8776" type="#_x0000_t75" stroked="false">
            <v:imagedata r:id="rId334" o:title=""/>
          </v:shape>
        </w:pict>
      </w:r>
      <w:r>
        <w:rPr/>
        <w:pict>
          <v:shape style="position:absolute;margin-left:373.390015pt;margin-top:-8.016325pt;width:.48003pt;height:.24pt;mso-position-horizontal-relative:page;mso-position-vertical-relative:paragraph;z-index:8800" type="#_x0000_t75" stroked="false">
            <v:imagedata r:id="rId334" o:title=""/>
          </v:shape>
        </w:pict>
      </w:r>
      <w:r>
        <w:rPr/>
        <w:pict>
          <v:shape style="position:absolute;margin-left:404.470001pt;margin-top:-8.016325pt;width:.48003pt;height:.24pt;mso-position-horizontal-relative:page;mso-position-vertical-relative:paragraph;z-index:8824" type="#_x0000_t75" stroked="false">
            <v:imagedata r:id="rId334" o:title=""/>
          </v:shape>
        </w:pict>
      </w:r>
      <w:r>
        <w:rPr/>
        <w:pict>
          <v:shape style="position:absolute;margin-left:441.459991pt;margin-top:-8.016325pt;width:.48003pt;height:.24pt;mso-position-horizontal-relative:page;mso-position-vertical-relative:paragraph;z-index:8848" type="#_x0000_t75" stroked="false">
            <v:imagedata r:id="rId334" o:title=""/>
          </v:shape>
        </w:pict>
      </w:r>
      <w:r>
        <w:rPr/>
        <w:pict>
          <v:shape style="position:absolute;margin-left:484.540009pt;margin-top:-8.016325pt;width:.48pt;height:.24pt;mso-position-horizontal-relative:page;mso-position-vertical-relative:paragraph;z-index:8872" type="#_x0000_t75" stroked="false">
            <v:imagedata r:id="rId334" o:title=""/>
          </v:shape>
        </w:pict>
      </w:r>
      <w:r>
        <w:rPr/>
        <w:pict>
          <v:shape style="position:absolute;margin-left:210.529999pt;margin-top:55.223675pt;width:.480013pt;height:.36pt;mso-position-horizontal-relative:page;mso-position-vertical-relative:paragraph;z-index:8896" type="#_x0000_t75" stroked="false">
            <v:imagedata r:id="rId334" o:title=""/>
          </v:shape>
        </w:pict>
      </w:r>
      <w:r>
        <w:rPr/>
        <w:pict>
          <v:shape style="position:absolute;margin-left:260.570007pt;margin-top:55.223675pt;width:.480023pt;height:.36pt;mso-position-horizontal-relative:page;mso-position-vertical-relative:paragraph;z-index:8920" type="#_x0000_t75" stroked="false">
            <v:imagedata r:id="rId334" o:title=""/>
          </v:shape>
        </w:pict>
      </w:r>
      <w:r>
        <w:rPr/>
        <w:pict>
          <v:shape style="position:absolute;margin-left:326.470001pt;margin-top:55.223675pt;width:.480023pt;height:.36pt;mso-position-horizontal-relative:page;mso-position-vertical-relative:paragraph;z-index:8944" type="#_x0000_t75" stroked="false">
            <v:imagedata r:id="rId334" o:title=""/>
          </v:shape>
        </w:pict>
      </w:r>
      <w:r>
        <w:rPr/>
        <w:pict>
          <v:shape style="position:absolute;margin-left:376.51001pt;margin-top:55.223675pt;width:.480023pt;height:.36pt;mso-position-horizontal-relative:page;mso-position-vertical-relative:paragraph;z-index:8968" type="#_x0000_t75" stroked="false">
            <v:imagedata r:id="rId334" o:title=""/>
          </v:shape>
        </w:pict>
      </w:r>
      <w:r>
        <w:rPr/>
        <w:pict>
          <v:shape style="position:absolute;margin-left:442.420013pt;margin-top:55.223675pt;width:.480023pt;height:.36pt;mso-position-horizontal-relative:page;mso-position-vertical-relative:paragraph;z-index:8992" type="#_x0000_t75" stroked="false">
            <v:imagedata r:id="rId334" o:title=""/>
          </v:shape>
        </w:pict>
      </w:r>
      <w:r>
        <w:rPr>
          <w:rFonts w:ascii="Arial Narrow" w:hAnsi="Arial Narrow" w:cs="Arial Narrow" w:eastAsia="Arial Narrow"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82"/>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9"/>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2540"/>
        <w:gridCol w:w="1001"/>
        <w:gridCol w:w="1318"/>
        <w:gridCol w:w="1001"/>
        <w:gridCol w:w="1318"/>
        <w:gridCol w:w="1366"/>
      </w:tblGrid>
      <w:tr>
        <w:trPr>
          <w:trHeight w:val="554" w:hRule="exact"/>
        </w:trPr>
        <w:tc>
          <w:tcPr>
            <w:tcW w:w="2540" w:type="dxa"/>
            <w:tcBorders>
              <w:top w:val="single" w:sz="4" w:space="0" w:color="000000"/>
              <w:left w:val="nil" w:sz="6" w:space="0" w:color="auto"/>
              <w:bottom w:val="single" w:sz="4" w:space="0" w:color="000000"/>
              <w:right w:val="single" w:sz="4" w:space="0" w:color="000000"/>
            </w:tcBorders>
          </w:tcPr>
          <w:p>
            <w:pPr>
              <w:pStyle w:val="TableParagraph"/>
              <w:spacing w:line="240" w:lineRule="exact"/>
              <w:ind w:left="18" w:right="0"/>
              <w:jc w:val="center"/>
              <w:rPr>
                <w:rFonts w:ascii="宋体" w:hAnsi="宋体" w:cs="宋体" w:eastAsia="宋体" w:hint="default"/>
                <w:sz w:val="21"/>
                <w:szCs w:val="21"/>
              </w:rPr>
            </w:pPr>
            <w:r>
              <w:rPr>
                <w:rFonts w:ascii="宋体" w:hAnsi="宋体" w:cs="宋体" w:eastAsia="宋体" w:hint="default"/>
                <w:sz w:val="21"/>
                <w:szCs w:val="21"/>
              </w:rPr>
              <w:t>被投资单位或形成商誉</w:t>
            </w:r>
          </w:p>
          <w:p>
            <w:pPr>
              <w:pStyle w:val="TableParagraph"/>
              <w:spacing w:line="274" w:lineRule="exact"/>
              <w:ind w:left="18"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年初余</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本期增加</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本期减</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1366" w:type="dxa"/>
            <w:tcBorders>
              <w:top w:val="single" w:sz="4" w:space="0" w:color="000000"/>
              <w:left w:val="single" w:sz="4" w:space="0" w:color="000000"/>
              <w:bottom w:val="single" w:sz="4" w:space="0" w:color="000000"/>
              <w:right w:val="nil" w:sz="6" w:space="0" w:color="auto"/>
            </w:tcBorders>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期末减值准</w:t>
            </w:r>
          </w:p>
          <w:p>
            <w:pPr>
              <w:pStyle w:val="TableParagraph"/>
              <w:spacing w:line="274" w:lineRule="exact"/>
              <w:ind w:right="5"/>
              <w:jc w:val="center"/>
              <w:rPr>
                <w:rFonts w:ascii="宋体" w:hAnsi="宋体" w:cs="宋体" w:eastAsia="宋体" w:hint="default"/>
                <w:sz w:val="21"/>
                <w:szCs w:val="21"/>
              </w:rPr>
            </w:pPr>
            <w:r>
              <w:rPr>
                <w:rFonts w:ascii="宋体" w:hAnsi="宋体" w:cs="宋体" w:eastAsia="宋体" w:hint="default"/>
                <w:w w:val="100"/>
                <w:sz w:val="21"/>
                <w:szCs w:val="21"/>
              </w:rPr>
              <w:t>备</w:t>
            </w:r>
          </w:p>
        </w:tc>
      </w:tr>
      <w:tr>
        <w:trPr>
          <w:trHeight w:val="586" w:hRule="exact"/>
        </w:trPr>
        <w:tc>
          <w:tcPr>
            <w:tcW w:w="2540" w:type="dxa"/>
            <w:tcBorders>
              <w:top w:val="single" w:sz="4" w:space="0" w:color="000000"/>
              <w:left w:val="nil" w:sz="6" w:space="0" w:color="auto"/>
              <w:bottom w:val="nil" w:sz="6" w:space="0" w:color="auto"/>
              <w:right w:val="single" w:sz="4"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z w:val="21"/>
                <w:szCs w:val="21"/>
              </w:rPr>
              <w:t>北京东华信通信息技术</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0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9"/>
              <w:ind w:left="1" w:right="0"/>
              <w:jc w:val="center"/>
              <w:rPr>
                <w:rFonts w:ascii="Arial Narrow" w:hAnsi="Arial Narrow" w:cs="Arial Narrow" w:eastAsia="Arial Narrow" w:hint="default"/>
                <w:sz w:val="21"/>
                <w:szCs w:val="21"/>
              </w:rPr>
            </w:pPr>
            <w:r>
              <w:rPr>
                <w:rFonts w:ascii="Arial Narrow"/>
                <w:sz w:val="21"/>
              </w:rPr>
              <w:t>35,300,223.21</w:t>
            </w:r>
          </w:p>
        </w:tc>
        <w:tc>
          <w:tcPr>
            <w:tcW w:w="100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9"/>
              <w:ind w:right="1"/>
              <w:jc w:val="center"/>
              <w:rPr>
                <w:rFonts w:ascii="Arial Narrow" w:hAnsi="Arial Narrow" w:cs="Arial Narrow" w:eastAsia="Arial Narrow" w:hint="default"/>
                <w:sz w:val="21"/>
                <w:szCs w:val="21"/>
              </w:rPr>
            </w:pPr>
            <w:r>
              <w:rPr>
                <w:rFonts w:ascii="Arial Narrow"/>
                <w:sz w:val="21"/>
              </w:rPr>
              <w:t>35,300,223.21</w:t>
            </w:r>
          </w:p>
        </w:tc>
        <w:tc>
          <w:tcPr>
            <w:tcW w:w="136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r>
      <w:tr>
        <w:trPr>
          <w:trHeight w:val="376" w:hRule="exact"/>
        </w:trPr>
        <w:tc>
          <w:tcPr>
            <w:tcW w:w="2540" w:type="dxa"/>
            <w:tcBorders>
              <w:top w:val="nil" w:sz="6" w:space="0" w:color="auto"/>
              <w:left w:val="nil" w:sz="6" w:space="0" w:color="auto"/>
              <w:bottom w:val="single" w:sz="4" w:space="0" w:color="000000"/>
              <w:right w:val="single" w:sz="4" w:space="0" w:color="000000"/>
            </w:tcBorders>
          </w:tcPr>
          <w:p>
            <w:pPr>
              <w:pStyle w:val="TableParagraph"/>
              <w:spacing w:line="240" w:lineRule="auto" w:before="3"/>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001" w:type="dxa"/>
            <w:vMerge/>
            <w:tcBorders>
              <w:left w:val="single" w:sz="4" w:space="0" w:color="000000"/>
              <w:bottom w:val="single" w:sz="4" w:space="0" w:color="000000"/>
              <w:right w:val="single" w:sz="4" w:space="0" w:color="000000"/>
            </w:tcBorders>
          </w:tcPr>
          <w:p>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Arial Narrow" w:hAnsi="Arial Narrow" w:cs="Arial Narrow" w:eastAsia="Arial Narrow" w:hint="default"/>
                <w:sz w:val="21"/>
                <w:szCs w:val="21"/>
              </w:rPr>
            </w:pPr>
            <w:r>
              <w:rPr>
                <w:rFonts w:ascii="Arial Narrow"/>
                <w:b/>
                <w:sz w:val="21"/>
              </w:rPr>
              <w:t>35,300,223.21</w:t>
            </w:r>
            <w:r>
              <w:rPr>
                <w:rFonts w:ascii="Arial Narrow"/>
                <w:sz w:val="21"/>
              </w:rPr>
            </w:r>
          </w:p>
        </w:tc>
        <w:tc>
          <w:tcPr>
            <w:tcW w:w="1001" w:type="dxa"/>
            <w:vMerge/>
            <w:tcBorders>
              <w:left w:val="single" w:sz="4" w:space="0" w:color="000000"/>
              <w:bottom w:val="single" w:sz="4" w:space="0" w:color="000000"/>
              <w:right w:val="single" w:sz="4" w:space="0" w:color="000000"/>
            </w:tcBorders>
          </w:tcPr>
          <w:p>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
              <w:jc w:val="center"/>
              <w:rPr>
                <w:rFonts w:ascii="Arial Narrow" w:hAnsi="Arial Narrow" w:cs="Arial Narrow" w:eastAsia="Arial Narrow" w:hint="default"/>
                <w:sz w:val="21"/>
                <w:szCs w:val="21"/>
              </w:rPr>
            </w:pPr>
            <w:r>
              <w:rPr>
                <w:rFonts w:ascii="Arial Narrow"/>
                <w:b/>
                <w:sz w:val="21"/>
              </w:rPr>
              <w:t>35,300,223.21</w:t>
            </w:r>
            <w:r>
              <w:rPr>
                <w:rFonts w:ascii="Arial Narrow"/>
                <w:sz w:val="21"/>
              </w:rPr>
            </w:r>
          </w:p>
        </w:tc>
        <w:tc>
          <w:tcPr>
            <w:tcW w:w="1366" w:type="dxa"/>
            <w:vMerge/>
            <w:tcBorders>
              <w:left w:val="single" w:sz="4" w:space="0" w:color="000000"/>
              <w:bottom w:val="single" w:sz="4" w:space="0" w:color="000000"/>
              <w:right w:val="nil" w:sz="6" w:space="0" w:color="auto"/>
            </w:tcBorders>
          </w:tcPr>
          <w:p>
            <w:pPr/>
          </w:p>
        </w:tc>
      </w:tr>
    </w:tbl>
    <w:p>
      <w:pPr>
        <w:spacing w:before="43"/>
        <w:ind w:left="658" w:right="1041" w:firstLine="0"/>
        <w:jc w:val="left"/>
        <w:rPr>
          <w:rFonts w:ascii="宋体" w:hAnsi="宋体" w:cs="宋体" w:eastAsia="宋体" w:hint="default"/>
          <w:sz w:val="21"/>
          <w:szCs w:val="21"/>
        </w:rPr>
      </w:pPr>
      <w:r>
        <w:rPr/>
        <w:pict>
          <v:group style="position:absolute;margin-left:84.503998pt;margin-top:-20.896303pt;width:426.45pt;height:.5pt;mso-position-horizontal-relative:page;mso-position-vertical-relative:paragraph;z-index:-1151632" coordorigin="1690,-418" coordsize="8529,10">
            <v:shape style="position:absolute;left:1690;top:-418;width:2521;height:10" type="#_x0000_t75" stroked="false">
              <v:imagedata r:id="rId335" o:title=""/>
            </v:shape>
            <v:shape style="position:absolute;left:4206;top:-418;width:1006;height:10" type="#_x0000_t75" stroked="false">
              <v:imagedata r:id="rId336" o:title=""/>
            </v:shape>
            <v:shape style="position:absolute;left:5207;top:-418;width:1323;height:10" type="#_x0000_t75" stroked="false">
              <v:imagedata r:id="rId64" o:title=""/>
            </v:shape>
            <v:shape style="position:absolute;left:6525;top:-418;width:1006;height:10" type="#_x0000_t75" stroked="false">
              <v:imagedata r:id="rId336" o:title=""/>
            </v:shape>
            <v:shape style="position:absolute;left:7525;top:-418;width:1323;height:10" type="#_x0000_t75" stroked="false">
              <v:imagedata r:id="rId64" o:title=""/>
            </v:shape>
            <v:shape style="position:absolute;left:8844;top:-418;width:1375;height:10" type="#_x0000_t75" stroked="false">
              <v:imagedata r:id="rId337" o:title=""/>
            </v:shape>
            <w10:wrap type="none"/>
          </v:group>
        </w:pict>
      </w:r>
      <w:r>
        <w:rPr/>
        <w:pict>
          <v:shape style="position:absolute;margin-left:210.529999pt;margin-top:-1.216293pt;width:.48002pt;height:.72pt;mso-position-horizontal-relative:page;mso-position-vertical-relative:paragraph;z-index:9040" type="#_x0000_t75" stroked="false">
            <v:imagedata r:id="rId338" o:title=""/>
          </v:shape>
        </w:pict>
      </w:r>
      <w:r>
        <w:rPr/>
        <w:pict>
          <v:shape style="position:absolute;margin-left:260.570007pt;margin-top:-1.216293pt;width:.48003pt;height:.72pt;mso-position-horizontal-relative:page;mso-position-vertical-relative:paragraph;z-index:9064" type="#_x0000_t75" stroked="false">
            <v:imagedata r:id="rId338" o:title=""/>
          </v:shape>
        </w:pict>
      </w:r>
      <w:r>
        <w:rPr/>
        <w:pict>
          <v:shape style="position:absolute;margin-left:326.470001pt;margin-top:-1.216293pt;width:.48003pt;height:.72pt;mso-position-horizontal-relative:page;mso-position-vertical-relative:paragraph;z-index:9088" type="#_x0000_t75" stroked="false">
            <v:imagedata r:id="rId338" o:title=""/>
          </v:shape>
        </w:pict>
      </w:r>
      <w:r>
        <w:rPr/>
        <w:pict>
          <v:shape style="position:absolute;margin-left:376.51001pt;margin-top:-1.216293pt;width:.48003pt;height:.72pt;mso-position-horizontal-relative:page;mso-position-vertical-relative:paragraph;z-index:9112" type="#_x0000_t75" stroked="false">
            <v:imagedata r:id="rId338" o:title=""/>
          </v:shape>
        </w:pict>
      </w:r>
      <w:r>
        <w:rPr/>
        <w:pict>
          <v:shape style="position:absolute;margin-left:442.420013pt;margin-top:-1.216293pt;width:.48003pt;height:.72pt;mso-position-horizontal-relative:page;mso-position-vertical-relative:paragraph;z-index:9136" type="#_x0000_t75" stroked="false">
            <v:imagedata r:id="rId338" o:title=""/>
          </v:shape>
        </w:pict>
      </w:r>
      <w:r>
        <w:rPr>
          <w:rFonts w:ascii="宋体" w:hAnsi="宋体" w:cs="宋体" w:eastAsia="宋体" w:hint="default"/>
          <w:sz w:val="21"/>
          <w:szCs w:val="21"/>
        </w:rPr>
        <w:t>说明：</w:t>
      </w:r>
    </w:p>
    <w:p>
      <w:pPr>
        <w:spacing w:before="85"/>
        <w:ind w:left="658" w:right="1041" w:firstLine="0"/>
        <w:jc w:val="left"/>
        <w:rPr>
          <w:rFonts w:ascii="Arial Narrow" w:hAnsi="Arial Narrow" w:cs="Arial Narrow" w:eastAsia="Arial Narrow" w:hint="default"/>
          <w:sz w:val="21"/>
          <w:szCs w:val="21"/>
        </w:rPr>
      </w:pPr>
      <w:r>
        <w:rPr>
          <w:rFonts w:ascii="宋体" w:hAnsi="宋体" w:cs="宋体" w:eastAsia="宋体" w:hint="default"/>
          <w:spacing w:val="-11"/>
          <w:sz w:val="21"/>
          <w:szCs w:val="21"/>
        </w:rPr>
        <w:t>（</w:t>
      </w:r>
      <w:r>
        <w:rPr>
          <w:rFonts w:ascii="Arial Narrow" w:hAnsi="Arial Narrow" w:cs="Arial Narrow" w:eastAsia="Arial Narrow" w:hint="default"/>
          <w:spacing w:val="-11"/>
          <w:sz w:val="21"/>
          <w:szCs w:val="21"/>
        </w:rPr>
        <w:t>1</w:t>
      </w:r>
      <w:r>
        <w:rPr>
          <w:rFonts w:ascii="宋体" w:hAnsi="宋体" w:cs="宋体" w:eastAsia="宋体" w:hint="default"/>
          <w:spacing w:val="-11"/>
          <w:sz w:val="21"/>
          <w:szCs w:val="21"/>
        </w:rPr>
        <w:t>）公司 </w:t>
      </w:r>
      <w:r>
        <w:rPr>
          <w:rFonts w:ascii="Arial Narrow" w:hAnsi="Arial Narrow" w:cs="Arial Narrow" w:eastAsia="Arial Narrow" w:hint="default"/>
          <w:sz w:val="21"/>
          <w:szCs w:val="21"/>
        </w:rPr>
        <w:t>2011 </w:t>
      </w:r>
      <w:r>
        <w:rPr>
          <w:rFonts w:ascii="宋体" w:hAnsi="宋体" w:cs="宋体" w:eastAsia="宋体" w:hint="default"/>
          <w:sz w:val="21"/>
          <w:szCs w:val="21"/>
        </w:rPr>
        <w:t>年 </w:t>
      </w:r>
      <w:r>
        <w:rPr>
          <w:rFonts w:ascii="Arial Narrow" w:hAnsi="Arial Narrow" w:cs="Arial Narrow" w:eastAsia="Arial Narrow" w:hint="default"/>
          <w:sz w:val="21"/>
          <w:szCs w:val="21"/>
        </w:rPr>
        <w:t>12 </w:t>
      </w:r>
      <w:r>
        <w:rPr>
          <w:rFonts w:ascii="宋体" w:hAnsi="宋体" w:cs="宋体" w:eastAsia="宋体" w:hint="default"/>
          <w:spacing w:val="-6"/>
          <w:sz w:val="21"/>
          <w:szCs w:val="21"/>
        </w:rPr>
        <w:t>月签订协议，收购北京东华信通信息技术有限公司，合并日为</w:t>
      </w:r>
      <w:r>
        <w:rPr>
          <w:rFonts w:ascii="宋体" w:hAnsi="宋体" w:cs="宋体" w:eastAsia="宋体" w:hint="default"/>
          <w:spacing w:val="-77"/>
          <w:sz w:val="21"/>
          <w:szCs w:val="21"/>
        </w:rPr>
        <w:t> </w:t>
      </w:r>
      <w:r>
        <w:rPr>
          <w:rFonts w:ascii="Arial Narrow" w:hAnsi="Arial Narrow" w:cs="Arial Narrow" w:eastAsia="Arial Narrow" w:hint="default"/>
          <w:sz w:val="21"/>
          <w:szCs w:val="21"/>
        </w:rPr>
        <w:t>2011</w:t>
      </w:r>
    </w:p>
    <w:p>
      <w:pPr>
        <w:spacing w:before="70"/>
        <w:ind w:left="238" w:right="1041"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
          <w:sz w:val="21"/>
          <w:szCs w:val="21"/>
        </w:rPr>
        <w:t> </w:t>
      </w:r>
      <w:r>
        <w:rPr>
          <w:rFonts w:ascii="宋体" w:hAnsi="宋体" w:cs="宋体" w:eastAsia="宋体" w:hint="default"/>
          <w:sz w:val="21"/>
          <w:szCs w:val="21"/>
        </w:rPr>
        <w:t>日，北京东华信通信息技术有限公司经审计净资产为</w:t>
      </w:r>
      <w:r>
        <w:rPr>
          <w:rFonts w:ascii="宋体" w:hAnsi="宋体" w:cs="宋体" w:eastAsia="宋体" w:hint="default"/>
          <w:spacing w:val="-53"/>
          <w:sz w:val="21"/>
          <w:szCs w:val="21"/>
        </w:rPr>
        <w:t> </w:t>
      </w:r>
      <w:r>
        <w:rPr>
          <w:rFonts w:ascii="Arial Narrow" w:hAnsi="Arial Narrow" w:cs="Arial Narrow" w:eastAsia="Arial Narrow" w:hint="default"/>
          <w:sz w:val="21"/>
          <w:szCs w:val="21"/>
        </w:rPr>
        <w:t>16,699,776.79</w:t>
      </w:r>
      <w:r>
        <w:rPr>
          <w:rFonts w:ascii="Arial Narrow" w:hAnsi="Arial Narrow" w:cs="Arial Narrow" w:eastAsia="Arial Narrow" w:hint="default"/>
          <w:spacing w:val="4"/>
          <w:sz w:val="21"/>
          <w:szCs w:val="21"/>
        </w:rPr>
        <w:t> </w:t>
      </w:r>
      <w:r>
        <w:rPr>
          <w:rFonts w:ascii="宋体" w:hAnsi="宋体" w:cs="宋体" w:eastAsia="宋体" w:hint="default"/>
          <w:sz w:val="21"/>
          <w:szCs w:val="21"/>
        </w:rPr>
        <w:t>元，收购价格</w:t>
      </w:r>
    </w:p>
    <w:p>
      <w:pPr>
        <w:spacing w:before="70"/>
        <w:ind w:left="238" w:right="1041" w:firstLine="0"/>
        <w:jc w:val="left"/>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57"/>
          <w:sz w:val="21"/>
          <w:szCs w:val="21"/>
        </w:rPr>
        <w:t> </w:t>
      </w:r>
      <w:r>
        <w:rPr>
          <w:rFonts w:ascii="Arial Narrow" w:hAnsi="Arial Narrow" w:cs="Arial Narrow" w:eastAsia="Arial Narrow" w:hint="default"/>
          <w:sz w:val="21"/>
          <w:szCs w:val="21"/>
        </w:rPr>
        <w:t>52,000,000.00 </w:t>
      </w:r>
      <w:r>
        <w:rPr>
          <w:rFonts w:ascii="宋体" w:hAnsi="宋体" w:cs="宋体" w:eastAsia="宋体" w:hint="default"/>
          <w:sz w:val="21"/>
          <w:szCs w:val="21"/>
        </w:rPr>
        <w:t>元，差额</w:t>
      </w:r>
      <w:r>
        <w:rPr>
          <w:rFonts w:ascii="宋体" w:hAnsi="宋体" w:cs="宋体" w:eastAsia="宋体" w:hint="default"/>
          <w:spacing w:val="-56"/>
          <w:sz w:val="21"/>
          <w:szCs w:val="21"/>
        </w:rPr>
        <w:t> </w:t>
      </w:r>
      <w:r>
        <w:rPr>
          <w:rFonts w:ascii="Arial Narrow" w:hAnsi="Arial Narrow" w:cs="Arial Narrow" w:eastAsia="Arial Narrow" w:hint="default"/>
          <w:sz w:val="21"/>
          <w:szCs w:val="21"/>
        </w:rPr>
        <w:t>35,300,223.21</w:t>
      </w:r>
      <w:r>
        <w:rPr>
          <w:rFonts w:ascii="Arial Narrow" w:hAnsi="Arial Narrow" w:cs="Arial Narrow" w:eastAsia="Arial Narrow" w:hint="default"/>
          <w:spacing w:val="-2"/>
          <w:sz w:val="21"/>
          <w:szCs w:val="21"/>
        </w:rPr>
        <w:t> </w:t>
      </w:r>
      <w:r>
        <w:rPr>
          <w:rFonts w:ascii="宋体" w:hAnsi="宋体" w:cs="宋体" w:eastAsia="宋体" w:hint="default"/>
          <w:sz w:val="21"/>
          <w:szCs w:val="21"/>
        </w:rPr>
        <w:t>作为商誉。</w:t>
      </w:r>
    </w:p>
    <w:p>
      <w:pPr>
        <w:spacing w:before="70"/>
        <w:ind w:left="65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）公司对商誉减值进行测试，未发现商誉存在减值迹象。</w:t>
      </w:r>
    </w:p>
    <w:p>
      <w:pPr>
        <w:spacing w:line="240" w:lineRule="auto" w:before="0"/>
        <w:rPr>
          <w:rFonts w:ascii="宋体" w:hAnsi="宋体" w:cs="宋体" w:eastAsia="宋体" w:hint="default"/>
          <w:sz w:val="16"/>
          <w:szCs w:val="16"/>
        </w:rPr>
      </w:pPr>
    </w:p>
    <w:p>
      <w:pPr>
        <w:spacing w:before="0"/>
        <w:ind w:left="238" w:right="1041"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11</w:t>
      </w:r>
      <w:r>
        <w:rPr>
          <w:rFonts w:ascii="宋体" w:hAnsi="宋体" w:cs="宋体" w:eastAsia="宋体" w:hint="default"/>
          <w:b/>
          <w:bCs/>
          <w:sz w:val="21"/>
          <w:szCs w:val="21"/>
        </w:rPr>
        <w:t>、</w:t>
      </w:r>
      <w:r>
        <w:rPr>
          <w:rFonts w:ascii="宋体" w:hAnsi="宋体" w:cs="宋体" w:eastAsia="宋体" w:hint="default"/>
          <w:b/>
          <w:bCs/>
          <w:spacing w:val="-80"/>
          <w:sz w:val="21"/>
          <w:szCs w:val="21"/>
        </w:rPr>
        <w:t> </w:t>
      </w:r>
      <w:r>
        <w:rPr>
          <w:rFonts w:ascii="宋体" w:hAnsi="宋体" w:cs="宋体" w:eastAsia="宋体" w:hint="default"/>
          <w:b/>
          <w:bCs/>
          <w:sz w:val="21"/>
          <w:szCs w:val="21"/>
        </w:rPr>
        <w:t>递延所得税资产</w:t>
      </w:r>
      <w:r>
        <w:rPr>
          <w:rFonts w:ascii="宋体" w:hAnsi="宋体" w:cs="宋体" w:eastAsia="宋体" w:hint="default"/>
          <w:sz w:val="21"/>
          <w:szCs w:val="21"/>
        </w:rPr>
      </w:r>
    </w:p>
    <w:p>
      <w:pPr>
        <w:spacing w:line="240" w:lineRule="auto" w:before="4"/>
        <w:rPr>
          <w:rFonts w:ascii="宋体" w:hAnsi="宋体" w:cs="宋体" w:eastAsia="宋体" w:hint="default"/>
          <w:b/>
          <w:bCs/>
          <w:sz w:val="15"/>
          <w:szCs w:val="15"/>
        </w:rPr>
      </w:pPr>
    </w:p>
    <w:p>
      <w:pPr>
        <w:spacing w:before="0"/>
        <w:ind w:left="238" w:right="1041" w:firstLine="0"/>
        <w:jc w:val="left"/>
        <w:rPr>
          <w:rFonts w:ascii="宋体" w:hAnsi="宋体" w:cs="宋体" w:eastAsia="宋体" w:hint="default"/>
          <w:sz w:val="21"/>
          <w:szCs w:val="21"/>
        </w:rPr>
      </w:pPr>
      <w:r>
        <w:rPr/>
        <w:pict>
          <v:shape style="position:absolute;margin-left:307.970001pt;margin-top:45.743675pt;width:.48001pt;height:.72pt;mso-position-horizontal-relative:page;mso-position-vertical-relative:paragraph;z-index:9160" type="#_x0000_t75" stroked="false">
            <v:imagedata r:id="rId338" o:title=""/>
          </v:shape>
        </w:pict>
      </w:r>
      <w:r>
        <w:rPr/>
        <w:pict>
          <v:shape style="position:absolute;margin-left:409.269989pt;margin-top:45.743675pt;width:.48001pt;height:.72pt;mso-position-horizontal-relative:page;mso-position-vertical-relative:paragraph;z-index:9184" type="#_x0000_t75" stroked="false">
            <v:imagedata r:id="rId338" o:title=""/>
          </v:shape>
        </w:pict>
      </w:r>
      <w:r>
        <w:rPr/>
        <w:pict>
          <v:group style="position:absolute;margin-left:84.503998pt;margin-top:66.763664pt;width:426.45pt;height:.5pt;mso-position-horizontal-relative:page;mso-position-vertical-relative:paragraph;z-index:-1151440" coordorigin="1690,1335" coordsize="8529,10">
            <v:shape style="position:absolute;left:1690;top:1335;width:4469;height:10" type="#_x0000_t75" stroked="false">
              <v:imagedata r:id="rId339" o:title=""/>
            </v:shape>
            <v:shape style="position:absolute;left:6155;top:1335;width:4064;height:10" type="#_x0000_t75" stroked="false">
              <v:imagedata r:id="rId340" o:title=""/>
            </v:shape>
            <w10:wrap type="none"/>
          </v:group>
        </w:pict>
      </w:r>
      <w:r>
        <w:rPr/>
        <w:pict>
          <v:group style="position:absolute;margin-left:84.503998pt;margin-top:82.603653pt;width:426.45pt;height:5.05pt;mso-position-horizontal-relative:page;mso-position-vertical-relative:paragraph;z-index:-1151416" coordorigin="1690,1652" coordsize="8529,101">
            <v:shape style="position:absolute;left:1690;top:1652;width:4489;height:101" type="#_x0000_t75" stroked="false">
              <v:imagedata r:id="rId341" o:title=""/>
            </v:shape>
            <v:shape style="position:absolute;left:6155;top:1743;width:4064;height:10" type="#_x0000_t75" stroked="false">
              <v:imagedata r:id="rId342"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已确认的递延所得税资产</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4489"/>
        <w:gridCol w:w="2026"/>
        <w:gridCol w:w="2028"/>
      </w:tblGrid>
      <w:tr>
        <w:trPr>
          <w:trHeight w:val="408" w:hRule="exact"/>
        </w:trPr>
        <w:tc>
          <w:tcPr>
            <w:tcW w:w="44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85"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0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left="587"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422" w:hRule="exact"/>
        </w:trPr>
        <w:tc>
          <w:tcPr>
            <w:tcW w:w="4489"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20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51" w:right="0"/>
              <w:jc w:val="left"/>
              <w:rPr>
                <w:rFonts w:ascii="Arial Narrow" w:hAnsi="Arial Narrow" w:cs="Arial Narrow" w:eastAsia="Arial Narrow" w:hint="default"/>
                <w:sz w:val="21"/>
                <w:szCs w:val="21"/>
              </w:rPr>
            </w:pPr>
            <w:r>
              <w:rPr>
                <w:rFonts w:ascii="Arial Narrow"/>
                <w:sz w:val="21"/>
              </w:rPr>
              <w:t>258,971.59</w:t>
            </w:r>
          </w:p>
        </w:tc>
        <w:tc>
          <w:tcPr>
            <w:tcW w:w="2028"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tc>
      </w:tr>
      <w:tr>
        <w:trPr>
          <w:trHeight w:val="296" w:hRule="exact"/>
        </w:trPr>
        <w:tc>
          <w:tcPr>
            <w:tcW w:w="448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应收账款坏账准备</w:t>
            </w:r>
          </w:p>
        </w:tc>
        <w:tc>
          <w:tcPr>
            <w:tcW w:w="2026" w:type="dxa"/>
            <w:vMerge/>
            <w:tcBorders>
              <w:left w:val="single" w:sz="4" w:space="0" w:color="000000"/>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3"/>
              <w:jc w:val="right"/>
              <w:rPr>
                <w:rFonts w:ascii="Arial Narrow" w:hAnsi="Arial Narrow" w:cs="Arial Narrow" w:eastAsia="Arial Narrow" w:hint="default"/>
                <w:sz w:val="21"/>
                <w:szCs w:val="21"/>
              </w:rPr>
            </w:pPr>
            <w:r>
              <w:rPr>
                <w:rFonts w:ascii="Arial Narrow"/>
                <w:spacing w:val="-1"/>
                <w:sz w:val="21"/>
              </w:rPr>
              <w:t>145,651.38</w:t>
            </w:r>
            <w:r>
              <w:rPr>
                <w:rFonts w:ascii="Arial Narrow"/>
                <w:sz w:val="21"/>
              </w:rPr>
            </w:r>
          </w:p>
        </w:tc>
      </w:tr>
      <w:tr>
        <w:trPr>
          <w:trHeight w:val="522" w:hRule="exact"/>
        </w:trPr>
        <w:tc>
          <w:tcPr>
            <w:tcW w:w="4489" w:type="dxa"/>
            <w:tcBorders>
              <w:top w:val="nil" w:sz="6" w:space="0" w:color="auto"/>
              <w:left w:val="nil" w:sz="6" w:space="0" w:color="auto"/>
              <w:bottom w:val="nil" w:sz="6" w:space="0" w:color="auto"/>
              <w:right w:val="single" w:sz="4" w:space="0" w:color="000000"/>
            </w:tcBorders>
          </w:tcPr>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其他应收款坏账准备</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75"/>
              <w:ind w:right="99"/>
              <w:jc w:val="right"/>
              <w:rPr>
                <w:rFonts w:ascii="Arial Narrow" w:hAnsi="Arial Narrow" w:cs="Arial Narrow" w:eastAsia="Arial Narrow" w:hint="default"/>
                <w:sz w:val="21"/>
                <w:szCs w:val="21"/>
              </w:rPr>
            </w:pPr>
            <w:r>
              <w:rPr>
                <w:rFonts w:ascii="Arial Narrow"/>
                <w:spacing w:val="-1"/>
                <w:sz w:val="21"/>
              </w:rPr>
              <w:t>23,845.75</w:t>
            </w:r>
            <w:r>
              <w:rPr>
                <w:rFonts w:ascii="Arial Narrow"/>
                <w:sz w:val="21"/>
              </w:rPr>
            </w: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175"/>
              <w:ind w:right="103"/>
              <w:jc w:val="right"/>
              <w:rPr>
                <w:rFonts w:ascii="Arial Narrow" w:hAnsi="Arial Narrow" w:cs="Arial Narrow" w:eastAsia="Arial Narrow" w:hint="default"/>
                <w:sz w:val="21"/>
                <w:szCs w:val="21"/>
              </w:rPr>
            </w:pPr>
            <w:r>
              <w:rPr>
                <w:rFonts w:ascii="Arial Narrow"/>
                <w:spacing w:val="-1"/>
                <w:sz w:val="21"/>
              </w:rPr>
              <w:t>2,410.76</w:t>
            </w:r>
            <w:r>
              <w:rPr>
                <w:rFonts w:ascii="Arial Narrow"/>
                <w:sz w:val="21"/>
              </w:rPr>
            </w:r>
          </w:p>
        </w:tc>
      </w:tr>
      <w:tr>
        <w:trPr>
          <w:trHeight w:val="322" w:hRule="exact"/>
        </w:trPr>
        <w:tc>
          <w:tcPr>
            <w:tcW w:w="448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97"/>
              <w:jc w:val="right"/>
              <w:rPr>
                <w:rFonts w:ascii="Arial Narrow" w:hAnsi="Arial Narrow" w:cs="Arial Narrow" w:eastAsia="Arial Narrow" w:hint="default"/>
                <w:sz w:val="21"/>
                <w:szCs w:val="21"/>
              </w:rPr>
            </w:pPr>
            <w:r>
              <w:rPr>
                <w:rFonts w:ascii="Arial Narrow"/>
                <w:spacing w:val="-2"/>
                <w:sz w:val="21"/>
              </w:rPr>
              <w:t>115,215.00</w:t>
            </w: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2"/>
              <w:jc w:val="right"/>
              <w:rPr>
                <w:rFonts w:ascii="Arial Narrow" w:hAnsi="Arial Narrow" w:cs="Arial Narrow" w:eastAsia="Arial Narrow" w:hint="default"/>
                <w:sz w:val="21"/>
                <w:szCs w:val="21"/>
              </w:rPr>
            </w:pPr>
            <w:r>
              <w:rPr>
                <w:rFonts w:ascii="Arial Narrow"/>
                <w:spacing w:val="-2"/>
                <w:sz w:val="21"/>
              </w:rPr>
              <w:t>115,215.00</w:t>
            </w:r>
          </w:p>
        </w:tc>
      </w:tr>
      <w:tr>
        <w:trPr>
          <w:trHeight w:val="71" w:hRule="exact"/>
        </w:trPr>
        <w:tc>
          <w:tcPr>
            <w:tcW w:w="4489"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
        </w:tc>
      </w:tr>
      <w:tr>
        <w:trPr>
          <w:trHeight w:val="408" w:hRule="exact"/>
        </w:trPr>
        <w:tc>
          <w:tcPr>
            <w:tcW w:w="4489"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02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Arial Narrow" w:hAnsi="Arial Narrow" w:cs="Arial Narrow" w:eastAsia="Arial Narrow" w:hint="default"/>
                <w:sz w:val="21"/>
                <w:szCs w:val="21"/>
              </w:rPr>
            </w:pPr>
            <w:r>
              <w:rPr>
                <w:rFonts w:ascii="Arial Narrow"/>
                <w:spacing w:val="-1"/>
                <w:sz w:val="21"/>
              </w:rPr>
              <w:t>87,459.82</w:t>
            </w: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Arial Narrow" w:hAnsi="Arial Narrow" w:cs="Arial Narrow" w:eastAsia="Arial Narrow" w:hint="default"/>
                <w:sz w:val="21"/>
                <w:szCs w:val="21"/>
              </w:rPr>
            </w:pPr>
            <w:r>
              <w:rPr>
                <w:rFonts w:ascii="Arial Narrow"/>
                <w:spacing w:val="-1"/>
                <w:sz w:val="21"/>
              </w:rPr>
              <w:t>75,990.82</w:t>
            </w:r>
            <w:r>
              <w:rPr>
                <w:rFonts w:ascii="Arial Narrow"/>
                <w:sz w:val="21"/>
              </w:rPr>
            </w:r>
          </w:p>
        </w:tc>
      </w:tr>
      <w:tr>
        <w:trPr>
          <w:trHeight w:val="401" w:hRule="exact"/>
        </w:trPr>
        <w:tc>
          <w:tcPr>
            <w:tcW w:w="4489" w:type="dxa"/>
            <w:tcBorders>
              <w:top w:val="nil" w:sz="6" w:space="0" w:color="auto"/>
              <w:left w:val="nil" w:sz="6" w:space="0" w:color="auto"/>
              <w:bottom w:val="single" w:sz="4"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b/>
                <w:bCs/>
                <w:color w:val="212121"/>
                <w:sz w:val="21"/>
                <w:szCs w:val="21"/>
              </w:rPr>
              <w:t>合计</w:t>
            </w:r>
            <w:r>
              <w:rPr>
                <w:rFonts w:ascii="宋体" w:hAnsi="宋体" w:cs="宋体" w:eastAsia="宋体" w:hint="default"/>
                <w:sz w:val="21"/>
                <w:szCs w:val="21"/>
              </w:rPr>
            </w:r>
          </w:p>
        </w:tc>
        <w:tc>
          <w:tcPr>
            <w:tcW w:w="20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right="99"/>
              <w:jc w:val="right"/>
              <w:rPr>
                <w:rFonts w:ascii="Arial Narrow" w:hAnsi="Arial Narrow" w:cs="Arial Narrow" w:eastAsia="Arial Narrow" w:hint="default"/>
                <w:sz w:val="21"/>
                <w:szCs w:val="21"/>
              </w:rPr>
            </w:pPr>
            <w:r>
              <w:rPr>
                <w:rFonts w:ascii="Arial Narrow"/>
                <w:b/>
                <w:spacing w:val="-1"/>
                <w:sz w:val="21"/>
              </w:rPr>
              <w:t>485,492.16</w:t>
            </w:r>
            <w:r>
              <w:rPr>
                <w:rFonts w:ascii="Arial Narrow"/>
                <w:sz w:val="21"/>
              </w:rPr>
            </w:r>
          </w:p>
        </w:tc>
        <w:tc>
          <w:tcPr>
            <w:tcW w:w="2028" w:type="dxa"/>
            <w:tcBorders>
              <w:top w:val="nil" w:sz="6" w:space="0" w:color="auto"/>
              <w:left w:val="single" w:sz="4" w:space="0" w:color="000000"/>
              <w:bottom w:val="single" w:sz="4" w:space="0" w:color="000000"/>
              <w:right w:val="nil" w:sz="6" w:space="0" w:color="auto"/>
            </w:tcBorders>
          </w:tcPr>
          <w:p>
            <w:pPr>
              <w:pStyle w:val="TableParagraph"/>
              <w:spacing w:line="240" w:lineRule="auto" w:before="72"/>
              <w:ind w:right="103"/>
              <w:jc w:val="right"/>
              <w:rPr>
                <w:rFonts w:ascii="Arial Narrow" w:hAnsi="Arial Narrow" w:cs="Arial Narrow" w:eastAsia="Arial Narrow" w:hint="default"/>
                <w:sz w:val="21"/>
                <w:szCs w:val="21"/>
              </w:rPr>
            </w:pPr>
            <w:r>
              <w:rPr>
                <w:rFonts w:ascii="Arial Narrow"/>
                <w:b/>
                <w:spacing w:val="-1"/>
                <w:sz w:val="21"/>
              </w:rPr>
              <w:t>339,267.96</w:t>
            </w:r>
            <w:r>
              <w:rPr>
                <w:rFonts w:ascii="Arial Narrow"/>
                <w:sz w:val="21"/>
              </w:rPr>
            </w:r>
          </w:p>
        </w:tc>
      </w:tr>
    </w:tbl>
    <w:p>
      <w:pPr>
        <w:spacing w:line="240" w:lineRule="auto" w:before="2"/>
        <w:rPr>
          <w:rFonts w:ascii="宋体" w:hAnsi="宋体" w:cs="宋体" w:eastAsia="宋体" w:hint="default"/>
          <w:sz w:val="11"/>
          <w:szCs w:val="11"/>
        </w:rPr>
      </w:pPr>
    </w:p>
    <w:p>
      <w:pPr>
        <w:spacing w:before="36"/>
        <w:ind w:left="238" w:right="1041" w:firstLine="0"/>
        <w:jc w:val="left"/>
        <w:rPr>
          <w:rFonts w:ascii="宋体" w:hAnsi="宋体" w:cs="宋体" w:eastAsia="宋体" w:hint="default"/>
          <w:sz w:val="21"/>
          <w:szCs w:val="21"/>
        </w:rPr>
      </w:pPr>
      <w:r>
        <w:rPr/>
        <w:pict>
          <v:group style="position:absolute;margin-left:84.503998pt;margin-top:-68.856339pt;width:426.45pt;height:.5pt;mso-position-horizontal-relative:page;mso-position-vertical-relative:paragraph;z-index:-1151392" coordorigin="1690,-1377" coordsize="8529,10">
            <v:shape style="position:absolute;left:1690;top:-1377;width:4469;height:10" type="#_x0000_t75" stroked="false">
              <v:imagedata r:id="rId339" o:title=""/>
            </v:shape>
            <v:shape style="position:absolute;left:6155;top:-1377;width:4064;height:10" type="#_x0000_t75" stroked="false">
              <v:imagedata r:id="rId342" o:title=""/>
            </v:shape>
            <w10:wrap type="none"/>
          </v:group>
        </w:pict>
      </w:r>
      <w:r>
        <w:rPr/>
        <w:pict>
          <v:group style="position:absolute;margin-left:84.503998pt;margin-top:-53.016323pt;width:426.45pt;height:5.05pt;mso-position-horizontal-relative:page;mso-position-vertical-relative:paragraph;z-index:-1151368" coordorigin="1690,-1060" coordsize="8529,101">
            <v:shape style="position:absolute;left:1690;top:-1060;width:4489;height:101" type="#_x0000_t75" stroked="false">
              <v:imagedata r:id="rId343" o:title=""/>
            </v:shape>
            <v:shape style="position:absolute;left:6155;top:-969;width:4064;height:10" type="#_x0000_t75" stroked="false">
              <v:imagedata r:id="rId340" o:title=""/>
            </v:shape>
            <w10:wrap type="none"/>
          </v:group>
        </w:pict>
      </w:r>
      <w:r>
        <w:rPr/>
        <w:pict>
          <v:group style="position:absolute;margin-left:84.503998pt;margin-top:-32.616352pt;width:426.45pt;height:5.05pt;mso-position-horizontal-relative:page;mso-position-vertical-relative:paragraph;z-index:-1151344" coordorigin="1690,-652" coordsize="8529,101">
            <v:shape style="position:absolute;left:1690;top:-652;width:4489;height:101" type="#_x0000_t75" stroked="false">
              <v:imagedata r:id="rId343" o:title=""/>
            </v:shape>
            <v:shape style="position:absolute;left:6155;top:-561;width:4064;height:10" type="#_x0000_t75" stroked="false">
              <v:imagedata r:id="rId340" o:title=""/>
            </v:shape>
            <w10:wrap type="none"/>
          </v:group>
        </w:pict>
      </w:r>
      <w:r>
        <w:rPr/>
        <w:pict>
          <v:shape style="position:absolute;margin-left:307.970001pt;margin-top:-8.376312pt;width:.480026pt;height:.6pt;mso-position-horizontal-relative:page;mso-position-vertical-relative:paragraph;z-index:-1151320" type="#_x0000_t75" stroked="false">
            <v:imagedata r:id="rId344" o:title=""/>
          </v:shape>
        </w:pict>
      </w:r>
      <w:r>
        <w:rPr/>
        <w:pict>
          <v:shape style="position:absolute;margin-left:409.269989pt;margin-top:-8.376312pt;width:.480026pt;height:.6pt;mso-position-horizontal-relative:page;mso-position-vertical-relative:paragraph;z-index:-1151296" type="#_x0000_t75" stroked="false">
            <v:imagedata r:id="rId344"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可抵扣差异项目明细</w:t>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4277"/>
        <w:gridCol w:w="4266"/>
      </w:tblGrid>
      <w:tr>
        <w:trPr>
          <w:trHeight w:val="396"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3"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266"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399"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可抵扣差异项目</w:t>
            </w:r>
            <w:r>
              <w:rPr>
                <w:rFonts w:ascii="宋体" w:hAnsi="宋体" w:cs="宋体" w:eastAsia="宋体" w:hint="default"/>
                <w:sz w:val="21"/>
                <w:szCs w:val="21"/>
              </w:rPr>
            </w:r>
          </w:p>
        </w:tc>
        <w:tc>
          <w:tcPr>
            <w:tcW w:w="4266" w:type="dxa"/>
            <w:tcBorders>
              <w:top w:val="single" w:sz="4" w:space="0" w:color="000000"/>
              <w:left w:val="nil" w:sz="6" w:space="0" w:color="auto"/>
              <w:bottom w:val="single" w:sz="4" w:space="0" w:color="000000"/>
              <w:right w:val="nil" w:sz="6" w:space="0" w:color="auto"/>
            </w:tcBorders>
          </w:tcPr>
          <w:p>
            <w:pPr/>
          </w:p>
        </w:tc>
      </w:tr>
      <w:tr>
        <w:trPr>
          <w:trHeight w:val="396"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应收账款坏账准备</w:t>
            </w:r>
          </w:p>
        </w:tc>
        <w:tc>
          <w:tcPr>
            <w:tcW w:w="4266"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105"/>
              <w:jc w:val="right"/>
              <w:rPr>
                <w:rFonts w:ascii="Arial Narrow" w:hAnsi="Arial Narrow" w:cs="Arial Narrow" w:eastAsia="Arial Narrow" w:hint="default"/>
                <w:sz w:val="21"/>
                <w:szCs w:val="21"/>
              </w:rPr>
            </w:pPr>
            <w:r>
              <w:rPr>
                <w:rFonts w:ascii="Arial Narrow"/>
                <w:spacing w:val="-1"/>
                <w:sz w:val="21"/>
              </w:rPr>
              <w:t>1,755,691.73</w:t>
            </w:r>
          </w:p>
        </w:tc>
      </w:tr>
      <w:tr>
        <w:trPr>
          <w:trHeight w:val="396"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其他应收款坏账准备</w:t>
            </w:r>
          </w:p>
        </w:tc>
        <w:tc>
          <w:tcPr>
            <w:tcW w:w="4266" w:type="dxa"/>
            <w:tcBorders>
              <w:top w:val="single" w:sz="4" w:space="0" w:color="000000"/>
              <w:left w:val="nil" w:sz="6" w:space="0" w:color="auto"/>
              <w:bottom w:val="single" w:sz="4" w:space="0" w:color="000000"/>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169,495.09</w:t>
            </w:r>
            <w:r>
              <w:rPr>
                <w:rFonts w:ascii="Arial Narrow"/>
                <w:sz w:val="21"/>
              </w:rPr>
            </w:r>
          </w:p>
        </w:tc>
      </w:tr>
      <w:tr>
        <w:trPr>
          <w:trHeight w:val="398"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4266" w:type="dxa"/>
            <w:tcBorders>
              <w:top w:val="single" w:sz="4" w:space="0" w:color="000000"/>
              <w:left w:val="nil" w:sz="6" w:space="0" w:color="auto"/>
              <w:bottom w:val="single" w:sz="4" w:space="0" w:color="000000"/>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768,100.00</w:t>
            </w:r>
            <w:r>
              <w:rPr>
                <w:rFonts w:ascii="Arial Narrow"/>
                <w:sz w:val="21"/>
              </w:rPr>
            </w:r>
          </w:p>
        </w:tc>
      </w:tr>
      <w:tr>
        <w:trPr>
          <w:trHeight w:val="396"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4266"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106"/>
              <w:jc w:val="right"/>
              <w:rPr>
                <w:rFonts w:ascii="Arial Narrow" w:hAnsi="Arial Narrow" w:cs="Arial Narrow" w:eastAsia="Arial Narrow" w:hint="default"/>
                <w:sz w:val="21"/>
                <w:szCs w:val="21"/>
              </w:rPr>
            </w:pPr>
            <w:r>
              <w:rPr>
                <w:rFonts w:ascii="Arial Narrow"/>
                <w:spacing w:val="-1"/>
                <w:sz w:val="21"/>
              </w:rPr>
              <w:t>583,065.48</w:t>
            </w:r>
            <w:r>
              <w:rPr>
                <w:rFonts w:ascii="Arial Narrow"/>
                <w:sz w:val="21"/>
              </w:rPr>
            </w:r>
          </w:p>
        </w:tc>
      </w:tr>
      <w:tr>
        <w:trPr>
          <w:trHeight w:val="398" w:hRule="exact"/>
        </w:trPr>
        <w:tc>
          <w:tcPr>
            <w:tcW w:w="427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4266" w:type="dxa"/>
            <w:tcBorders>
              <w:top w:val="single" w:sz="4" w:space="0" w:color="000000"/>
              <w:left w:val="nil" w:sz="6" w:space="0" w:color="auto"/>
              <w:bottom w:val="single" w:sz="4" w:space="0" w:color="000000"/>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b/>
                <w:spacing w:val="-1"/>
                <w:sz w:val="21"/>
              </w:rPr>
              <w:t>3,276,352.30</w:t>
            </w:r>
            <w:r>
              <w:rPr>
                <w:rFonts w:ascii="Arial Narrow"/>
                <w:sz w:val="21"/>
              </w:rPr>
            </w:r>
          </w:p>
        </w:tc>
      </w:tr>
    </w:tbl>
    <w:p>
      <w:pPr>
        <w:spacing w:line="240" w:lineRule="auto" w:before="2"/>
        <w:rPr>
          <w:rFonts w:ascii="宋体" w:hAnsi="宋体" w:cs="宋体" w:eastAsia="宋体" w:hint="default"/>
          <w:sz w:val="11"/>
          <w:szCs w:val="11"/>
        </w:rPr>
      </w:pPr>
    </w:p>
    <w:p>
      <w:pPr>
        <w:spacing w:before="36"/>
        <w:ind w:left="238" w:right="1041" w:firstLine="0"/>
        <w:jc w:val="left"/>
        <w:rPr>
          <w:rFonts w:ascii="宋体" w:hAnsi="宋体" w:cs="宋体" w:eastAsia="宋体" w:hint="default"/>
          <w:sz w:val="21"/>
          <w:szCs w:val="21"/>
        </w:rPr>
      </w:pPr>
      <w:r>
        <w:rPr/>
        <w:pict>
          <v:group style="position:absolute;margin-left:297.529999pt;margin-top:-145.322281pt;width:.5pt;height:136.35pt;mso-position-horizontal-relative:page;mso-position-vertical-relative:paragraph;z-index:-1151272" coordorigin="5951,-2906" coordsize="10,2727">
            <v:group style="position:absolute;left:5951;top:-2906;width:10;height:20" coordorigin="5951,-2906" coordsize="10,20">
              <v:shape style="position:absolute;left:5951;top:-2906;width:10;height:20" coordorigin="5951,-2906" coordsize="10,20" path="m5951,-2887l5960,-2887,5960,-2906,5951,-2906,5951,-2887xe" filled="true" fillcolor="#000000" stroked="false">
                <v:path arrowok="t"/>
                <v:fill type="solid"/>
              </v:shape>
            </v:group>
            <v:group style="position:absolute;left:5951;top:-2887;width:10;height:20" coordorigin="5951,-2887" coordsize="10,20">
              <v:shape style="position:absolute;left:5951;top:-2887;width:10;height:20" coordorigin="5951,-2887" coordsize="10,20" path="m5951,-2868l5960,-2868,5960,-2887,5951,-2887,5951,-2868xe" filled="true" fillcolor="#000000" stroked="false">
                <v:path arrowok="t"/>
                <v:fill type="solid"/>
              </v:shape>
            </v:group>
            <v:group style="position:absolute;left:5951;top:-2868;width:10;height:20" coordorigin="5951,-2868" coordsize="10,20">
              <v:shape style="position:absolute;left:5951;top:-2868;width:10;height:20" coordorigin="5951,-2868" coordsize="10,20" path="m5951,-2849l5960,-2849,5960,-2868,5951,-2868,5951,-2849xe" filled="true" fillcolor="#000000" stroked="false">
                <v:path arrowok="t"/>
                <v:fill type="solid"/>
              </v:shape>
            </v:group>
            <v:group style="position:absolute;left:5951;top:-2849;width:10;height:20" coordorigin="5951,-2849" coordsize="10,20">
              <v:shape style="position:absolute;left:5951;top:-2849;width:10;height:20" coordorigin="5951,-2849" coordsize="10,20" path="m5951,-2830l5960,-2830,5960,-2849,5951,-2849,5951,-2830xe" filled="true" fillcolor="#000000" stroked="false">
                <v:path arrowok="t"/>
                <v:fill type="solid"/>
              </v:shape>
            </v:group>
            <v:group style="position:absolute;left:5951;top:-2830;width:10;height:20" coordorigin="5951,-2830" coordsize="10,20">
              <v:shape style="position:absolute;left:5951;top:-2830;width:10;height:20" coordorigin="5951,-2830" coordsize="10,20" path="m5951,-2810l5960,-2810,5960,-2830,5951,-2830,5951,-2810xe" filled="true" fillcolor="#000000" stroked="false">
                <v:path arrowok="t"/>
                <v:fill type="solid"/>
              </v:shape>
            </v:group>
            <v:group style="position:absolute;left:5951;top:-2810;width:10;height:20" coordorigin="5951,-2810" coordsize="10,20">
              <v:shape style="position:absolute;left:5951;top:-2810;width:10;height:20" coordorigin="5951,-2810" coordsize="10,20" path="m5951,-2791l5960,-2791,5960,-2810,5951,-2810,5951,-2791xe" filled="true" fillcolor="#000000" stroked="false">
                <v:path arrowok="t"/>
                <v:fill type="solid"/>
              </v:shape>
            </v:group>
            <v:group style="position:absolute;left:5951;top:-2791;width:10;height:20" coordorigin="5951,-2791" coordsize="10,20">
              <v:shape style="position:absolute;left:5951;top:-2791;width:10;height:20" coordorigin="5951,-2791" coordsize="10,20" path="m5951,-2772l5960,-2772,5960,-2791,5951,-2791,5951,-2772xe" filled="true" fillcolor="#000000" stroked="false">
                <v:path arrowok="t"/>
                <v:fill type="solid"/>
              </v:shape>
            </v:group>
            <v:group style="position:absolute;left:5951;top:-2772;width:10;height:20" coordorigin="5951,-2772" coordsize="10,20">
              <v:shape style="position:absolute;left:5951;top:-2772;width:10;height:20" coordorigin="5951,-2772" coordsize="10,20" path="m5951,-2753l5960,-2753,5960,-2772,5951,-2772,5951,-2753xe" filled="true" fillcolor="#000000" stroked="false">
                <v:path arrowok="t"/>
                <v:fill type="solid"/>
              </v:shape>
            </v:group>
            <v:group style="position:absolute;left:5951;top:-2753;width:10;height:20" coordorigin="5951,-2753" coordsize="10,20">
              <v:shape style="position:absolute;left:5951;top:-2753;width:10;height:20" coordorigin="5951,-2753" coordsize="10,20" path="m5951,-2734l5960,-2734,5960,-2753,5951,-2753,5951,-2734xe" filled="true" fillcolor="#000000" stroked="false">
                <v:path arrowok="t"/>
                <v:fill type="solid"/>
              </v:shape>
            </v:group>
            <v:group style="position:absolute;left:5951;top:-2734;width:10;height:20" coordorigin="5951,-2734" coordsize="10,20">
              <v:shape style="position:absolute;left:5951;top:-2734;width:10;height:20" coordorigin="5951,-2734" coordsize="10,20" path="m5951,-2714l5960,-2714,5960,-2734,5951,-2734,5951,-2714xe" filled="true" fillcolor="#000000" stroked="false">
                <v:path arrowok="t"/>
                <v:fill type="solid"/>
              </v:shape>
            </v:group>
            <v:group style="position:absolute;left:5951;top:-2714;width:10;height:20" coordorigin="5951,-2714" coordsize="10,20">
              <v:shape style="position:absolute;left:5951;top:-2714;width:10;height:20" coordorigin="5951,-2714" coordsize="10,20" path="m5951,-2695l5960,-2695,5960,-2714,5951,-2714,5951,-2695xe" filled="true" fillcolor="#000000" stroked="false">
                <v:path arrowok="t"/>
                <v:fill type="solid"/>
              </v:shape>
            </v:group>
            <v:group style="position:absolute;left:5951;top:-2695;width:10;height:20" coordorigin="5951,-2695" coordsize="10,20">
              <v:shape style="position:absolute;left:5951;top:-2695;width:10;height:20" coordorigin="5951,-2695" coordsize="10,20" path="m5951,-2676l5960,-2676,5960,-2695,5951,-2695,5951,-2676xe" filled="true" fillcolor="#000000" stroked="false">
                <v:path arrowok="t"/>
                <v:fill type="solid"/>
              </v:shape>
            </v:group>
            <v:group style="position:absolute;left:5951;top:-2676;width:10;height:20" coordorigin="5951,-2676" coordsize="10,20">
              <v:shape style="position:absolute;left:5951;top:-2676;width:10;height:20" coordorigin="5951,-2676" coordsize="10,20" path="m5951,-2657l5960,-2657,5960,-2676,5951,-2676,5951,-2657xe" filled="true" fillcolor="#000000" stroked="false">
                <v:path arrowok="t"/>
                <v:fill type="solid"/>
              </v:shape>
            </v:group>
            <v:group style="position:absolute;left:5951;top:-2657;width:10;height:20" coordorigin="5951,-2657" coordsize="10,20">
              <v:shape style="position:absolute;left:5951;top:-2657;width:10;height:20" coordorigin="5951,-2657" coordsize="10,20" path="m5951,-2638l5960,-2638,5960,-2657,5951,-2657,5951,-2638xe" filled="true" fillcolor="#000000" stroked="false">
                <v:path arrowok="t"/>
                <v:fill type="solid"/>
              </v:shape>
            </v:group>
            <v:group style="position:absolute;left:5951;top:-2638;width:10;height:20" coordorigin="5951,-2638" coordsize="10,20">
              <v:shape style="position:absolute;left:5951;top:-2638;width:10;height:20" coordorigin="5951,-2638" coordsize="10,20" path="m5951,-2618l5960,-2618,5960,-2638,5951,-2638,5951,-2618xe" filled="true" fillcolor="#000000" stroked="false">
                <v:path arrowok="t"/>
                <v:fill type="solid"/>
              </v:shape>
            </v:group>
            <v:group style="position:absolute;left:5951;top:-2618;width:10;height:20" coordorigin="5951,-2618" coordsize="10,20">
              <v:shape style="position:absolute;left:5951;top:-2618;width:10;height:20" coordorigin="5951,-2618" coordsize="10,20" path="m5951,-2599l5960,-2599,5960,-2618,5951,-2618,5951,-2599xe" filled="true" fillcolor="#000000" stroked="false">
                <v:path arrowok="t"/>
                <v:fill type="solid"/>
              </v:shape>
            </v:group>
            <v:group style="position:absolute;left:5951;top:-2599;width:10;height:20" coordorigin="5951,-2599" coordsize="10,20">
              <v:shape style="position:absolute;left:5951;top:-2599;width:10;height:20" coordorigin="5951,-2599" coordsize="10,20" path="m5951,-2580l5960,-2580,5960,-2599,5951,-2599,5951,-2580xe" filled="true" fillcolor="#000000" stroked="false">
                <v:path arrowok="t"/>
                <v:fill type="solid"/>
              </v:shape>
            </v:group>
            <v:group style="position:absolute;left:5951;top:-2580;width:10;height:20" coordorigin="5951,-2580" coordsize="10,20">
              <v:shape style="position:absolute;left:5951;top:-2580;width:10;height:20" coordorigin="5951,-2580" coordsize="10,20" path="m5951,-2561l5960,-2561,5960,-2580,5951,-2580,5951,-2561xe" filled="true" fillcolor="#000000" stroked="false">
                <v:path arrowok="t"/>
                <v:fill type="solid"/>
              </v:shape>
              <v:shape style="position:absolute;left:5951;top:-2542;width:10;height:2" type="#_x0000_t75" stroked="false">
                <v:imagedata r:id="rId345" o:title=""/>
              </v:shape>
            </v:group>
            <v:group style="position:absolute;left:5951;top:-2510;width:10;height:20" coordorigin="5951,-2510" coordsize="10,20">
              <v:shape style="position:absolute;left:5951;top:-2510;width:10;height:20" coordorigin="5951,-2510" coordsize="10,20" path="m5951,-2491l5960,-2491,5960,-2510,5951,-2510,5951,-2491xe" filled="true" fillcolor="#000000" stroked="false">
                <v:path arrowok="t"/>
                <v:fill type="solid"/>
              </v:shape>
            </v:group>
            <v:group style="position:absolute;left:5951;top:-2491;width:10;height:20" coordorigin="5951,-2491" coordsize="10,20">
              <v:shape style="position:absolute;left:5951;top:-2491;width:10;height:20" coordorigin="5951,-2491" coordsize="10,20" path="m5951,-2472l5960,-2472,5960,-2491,5951,-2491,5951,-2472xe" filled="true" fillcolor="#000000" stroked="false">
                <v:path arrowok="t"/>
                <v:fill type="solid"/>
              </v:shape>
            </v:group>
            <v:group style="position:absolute;left:5951;top:-2472;width:10;height:20" coordorigin="5951,-2472" coordsize="10,20">
              <v:shape style="position:absolute;left:5951;top:-2472;width:10;height:20" coordorigin="5951,-2472" coordsize="10,20" path="m5951,-2453l5960,-2453,5960,-2472,5951,-2472,5951,-2453xe" filled="true" fillcolor="#000000" stroked="false">
                <v:path arrowok="t"/>
                <v:fill type="solid"/>
              </v:shape>
            </v:group>
            <v:group style="position:absolute;left:5951;top:-2453;width:10;height:20" coordorigin="5951,-2453" coordsize="10,20">
              <v:shape style="position:absolute;left:5951;top:-2453;width:10;height:20" coordorigin="5951,-2453" coordsize="10,20" path="m5951,-2434l5960,-2434,5960,-2453,5951,-2453,5951,-2434xe" filled="true" fillcolor="#000000" stroked="false">
                <v:path arrowok="t"/>
                <v:fill type="solid"/>
              </v:shape>
            </v:group>
            <v:group style="position:absolute;left:5951;top:-2434;width:10;height:20" coordorigin="5951,-2434" coordsize="10,20">
              <v:shape style="position:absolute;left:5951;top:-2434;width:10;height:20" coordorigin="5951,-2434" coordsize="10,20" path="m5951,-2414l5960,-2414,5960,-2434,5951,-2434,5951,-2414xe" filled="true" fillcolor="#000000" stroked="false">
                <v:path arrowok="t"/>
                <v:fill type="solid"/>
              </v:shape>
            </v:group>
            <v:group style="position:absolute;left:5951;top:-2414;width:10;height:20" coordorigin="5951,-2414" coordsize="10,20">
              <v:shape style="position:absolute;left:5951;top:-2414;width:10;height:20" coordorigin="5951,-2414" coordsize="10,20" path="m5951,-2395l5960,-2395,5960,-2414,5951,-2414,5951,-2395xe" filled="true" fillcolor="#000000" stroked="false">
                <v:path arrowok="t"/>
                <v:fill type="solid"/>
              </v:shape>
            </v:group>
            <v:group style="position:absolute;left:5951;top:-2395;width:10;height:20" coordorigin="5951,-2395" coordsize="10,20">
              <v:shape style="position:absolute;left:5951;top:-2395;width:10;height:20" coordorigin="5951,-2395" coordsize="10,20" path="m5951,-2376l5960,-2376,5960,-2395,5951,-2395,5951,-2376xe" filled="true" fillcolor="#000000" stroked="false">
                <v:path arrowok="t"/>
                <v:fill type="solid"/>
              </v:shape>
            </v:group>
            <v:group style="position:absolute;left:5951;top:-2376;width:10;height:20" coordorigin="5951,-2376" coordsize="10,20">
              <v:shape style="position:absolute;left:5951;top:-2376;width:10;height:20" coordorigin="5951,-2376" coordsize="10,20" path="m5951,-2357l5960,-2357,5960,-2376,5951,-2376,5951,-2357xe" filled="true" fillcolor="#000000" stroked="false">
                <v:path arrowok="t"/>
                <v:fill type="solid"/>
              </v:shape>
            </v:group>
            <v:group style="position:absolute;left:5951;top:-2357;width:10;height:20" coordorigin="5951,-2357" coordsize="10,20">
              <v:shape style="position:absolute;left:5951;top:-2357;width:10;height:20" coordorigin="5951,-2357" coordsize="10,20" path="m5951,-2338l5960,-2338,5960,-2357,5951,-2357,5951,-2338xe" filled="true" fillcolor="#000000" stroked="false">
                <v:path arrowok="t"/>
                <v:fill type="solid"/>
              </v:shape>
            </v:group>
            <v:group style="position:absolute;left:5951;top:-2338;width:10;height:20" coordorigin="5951,-2338" coordsize="10,20">
              <v:shape style="position:absolute;left:5951;top:-2338;width:10;height:20" coordorigin="5951,-2338" coordsize="10,20" path="m5951,-2318l5960,-2318,5960,-2338,5951,-2338,5951,-2318xe" filled="true" fillcolor="#000000" stroked="false">
                <v:path arrowok="t"/>
                <v:fill type="solid"/>
              </v:shape>
            </v:group>
            <v:group style="position:absolute;left:5951;top:-2318;width:10;height:20" coordorigin="5951,-2318" coordsize="10,20">
              <v:shape style="position:absolute;left:5951;top:-2318;width:10;height:20" coordorigin="5951,-2318" coordsize="10,20" path="m5951,-2299l5960,-2299,5960,-2318,5951,-2318,5951,-2299xe" filled="true" fillcolor="#000000" stroked="false">
                <v:path arrowok="t"/>
                <v:fill type="solid"/>
              </v:shape>
            </v:group>
            <v:group style="position:absolute;left:5951;top:-2299;width:10;height:20" coordorigin="5951,-2299" coordsize="10,20">
              <v:shape style="position:absolute;left:5951;top:-2299;width:10;height:20" coordorigin="5951,-2299" coordsize="10,20" path="m5951,-2280l5960,-2280,5960,-2299,5951,-2299,5951,-2280xe" filled="true" fillcolor="#000000" stroked="false">
                <v:path arrowok="t"/>
                <v:fill type="solid"/>
              </v:shape>
            </v:group>
            <v:group style="position:absolute;left:5951;top:-2280;width:10;height:20" coordorigin="5951,-2280" coordsize="10,20">
              <v:shape style="position:absolute;left:5951;top:-2280;width:10;height:20" coordorigin="5951,-2280" coordsize="10,20" path="m5951,-2261l5960,-2261,5960,-2280,5951,-2280,5951,-2261xe" filled="true" fillcolor="#000000" stroked="false">
                <v:path arrowok="t"/>
                <v:fill type="solid"/>
              </v:shape>
            </v:group>
            <v:group style="position:absolute;left:5951;top:-2261;width:10;height:20" coordorigin="5951,-2261" coordsize="10,20">
              <v:shape style="position:absolute;left:5951;top:-2261;width:10;height:20" coordorigin="5951,-2261" coordsize="10,20" path="m5951,-2242l5960,-2242,5960,-2261,5951,-2261,5951,-2242xe" filled="true" fillcolor="#000000" stroked="false">
                <v:path arrowok="t"/>
                <v:fill type="solid"/>
              </v:shape>
            </v:group>
            <v:group style="position:absolute;left:5951;top:-2242;width:10;height:20" coordorigin="5951,-2242" coordsize="10,20">
              <v:shape style="position:absolute;left:5951;top:-2242;width:10;height:20" coordorigin="5951,-2242" coordsize="10,20" path="m5951,-2222l5960,-2222,5960,-2242,5951,-2242,5951,-2222xe" filled="true" fillcolor="#000000" stroked="false">
                <v:path arrowok="t"/>
                <v:fill type="solid"/>
              </v:shape>
            </v:group>
            <v:group style="position:absolute;left:5951;top:-2222;width:10;height:20" coordorigin="5951,-2222" coordsize="10,20">
              <v:shape style="position:absolute;left:5951;top:-2222;width:10;height:20" coordorigin="5951,-2222" coordsize="10,20" path="m5951,-2203l5960,-2203,5960,-2222,5951,-2222,5951,-2203xe" filled="true" fillcolor="#000000" stroked="false">
                <v:path arrowok="t"/>
                <v:fill type="solid"/>
              </v:shape>
            </v:group>
            <v:group style="position:absolute;left:5951;top:-2203;width:10;height:20" coordorigin="5951,-2203" coordsize="10,20">
              <v:shape style="position:absolute;left:5951;top:-2203;width:10;height:20" coordorigin="5951,-2203" coordsize="10,20" path="m5951,-2183l5960,-2183,5960,-2203,5951,-2203,5951,-2183xe" filled="true" fillcolor="#000000" stroked="false">
                <v:path arrowok="t"/>
                <v:fill type="solid"/>
              </v:shape>
            </v:group>
            <v:group style="position:absolute;left:5951;top:-2183;width:10;height:20" coordorigin="5951,-2183" coordsize="10,20">
              <v:shape style="position:absolute;left:5951;top:-2183;width:10;height:20" coordorigin="5951,-2183" coordsize="10,20" path="m5951,-2164l5960,-2164,5960,-2183,5951,-2183,5951,-2164xe" filled="true" fillcolor="#000000" stroked="false">
                <v:path arrowok="t"/>
                <v:fill type="solid"/>
              </v:shape>
            </v:group>
            <v:group style="position:absolute;left:5951;top:-2111;width:10;height:20" coordorigin="5951,-2111" coordsize="10,20">
              <v:shape style="position:absolute;left:5951;top:-2111;width:10;height:20" coordorigin="5951,-2111" coordsize="10,20" path="m5951,-2092l5960,-2092,5960,-2111,5951,-2111,5951,-2092xe" filled="true" fillcolor="#000000" stroked="false">
                <v:path arrowok="t"/>
                <v:fill type="solid"/>
              </v:shape>
            </v:group>
            <v:group style="position:absolute;left:5951;top:-2092;width:10;height:20" coordorigin="5951,-2092" coordsize="10,20">
              <v:shape style="position:absolute;left:5951;top:-2092;width:10;height:20" coordorigin="5951,-2092" coordsize="10,20" path="m5951,-2073l5960,-2073,5960,-2092,5951,-2092,5951,-2073xe" filled="true" fillcolor="#000000" stroked="false">
                <v:path arrowok="t"/>
                <v:fill type="solid"/>
              </v:shape>
            </v:group>
            <v:group style="position:absolute;left:5951;top:-2073;width:10;height:20" coordorigin="5951,-2073" coordsize="10,20">
              <v:shape style="position:absolute;left:5951;top:-2073;width:10;height:20" coordorigin="5951,-2073" coordsize="10,20" path="m5951,-2054l5960,-2054,5960,-2073,5951,-2073,5951,-2054xe" filled="true" fillcolor="#000000" stroked="false">
                <v:path arrowok="t"/>
                <v:fill type="solid"/>
              </v:shape>
            </v:group>
            <v:group style="position:absolute;left:5951;top:-2054;width:10;height:20" coordorigin="5951,-2054" coordsize="10,20">
              <v:shape style="position:absolute;left:5951;top:-2054;width:10;height:20" coordorigin="5951,-2054" coordsize="10,20" path="m5951,-2035l5960,-2035,5960,-2054,5951,-2054,5951,-2035xe" filled="true" fillcolor="#000000" stroked="false">
                <v:path arrowok="t"/>
                <v:fill type="solid"/>
              </v:shape>
            </v:group>
            <v:group style="position:absolute;left:5951;top:-2035;width:10;height:20" coordorigin="5951,-2035" coordsize="10,20">
              <v:shape style="position:absolute;left:5951;top:-2035;width:10;height:20" coordorigin="5951,-2035" coordsize="10,20" path="m5951,-2015l5960,-2015,5960,-2035,5951,-2035,5951,-2015xe" filled="true" fillcolor="#000000" stroked="false">
                <v:path arrowok="t"/>
                <v:fill type="solid"/>
              </v:shape>
            </v:group>
            <v:group style="position:absolute;left:5951;top:-2015;width:10;height:20" coordorigin="5951,-2015" coordsize="10,20">
              <v:shape style="position:absolute;left:5951;top:-2015;width:10;height:20" coordorigin="5951,-2015" coordsize="10,20" path="m5951,-1996l5960,-1996,5960,-2015,5951,-2015,5951,-1996xe" filled="true" fillcolor="#000000" stroked="false">
                <v:path arrowok="t"/>
                <v:fill type="solid"/>
              </v:shape>
            </v:group>
            <v:group style="position:absolute;left:5951;top:-1996;width:10;height:20" coordorigin="5951,-1996" coordsize="10,20">
              <v:shape style="position:absolute;left:5951;top:-1996;width:10;height:20" coordorigin="5951,-1996" coordsize="10,20" path="m5951,-1977l5960,-1977,5960,-1996,5951,-1996,5951,-1977xe" filled="true" fillcolor="#000000" stroked="false">
                <v:path arrowok="t"/>
                <v:fill type="solid"/>
              </v:shape>
            </v:group>
            <v:group style="position:absolute;left:5951;top:-1977;width:10;height:20" coordorigin="5951,-1977" coordsize="10,20">
              <v:shape style="position:absolute;left:5951;top:-1977;width:10;height:20" coordorigin="5951,-1977" coordsize="10,20" path="m5951,-1958l5960,-1958,5960,-1977,5951,-1977,5951,-1958xe" filled="true" fillcolor="#000000" stroked="false">
                <v:path arrowok="t"/>
                <v:fill type="solid"/>
              </v:shape>
            </v:group>
            <v:group style="position:absolute;left:5951;top:-1958;width:10;height:20" coordorigin="5951,-1958" coordsize="10,20">
              <v:shape style="position:absolute;left:5951;top:-1958;width:10;height:20" coordorigin="5951,-1958" coordsize="10,20" path="m5951,-1939l5960,-1939,5960,-1958,5951,-1958,5951,-1939xe" filled="true" fillcolor="#000000" stroked="false">
                <v:path arrowok="t"/>
                <v:fill type="solid"/>
              </v:shape>
            </v:group>
            <v:group style="position:absolute;left:5951;top:-1939;width:10;height:20" coordorigin="5951,-1939" coordsize="10,20">
              <v:shape style="position:absolute;left:5951;top:-1939;width:10;height:20" coordorigin="5951,-1939" coordsize="10,20" path="m5951,-1919l5960,-1919,5960,-1939,5951,-1939,5951,-1919xe" filled="true" fillcolor="#000000" stroked="false">
                <v:path arrowok="t"/>
                <v:fill type="solid"/>
              </v:shape>
            </v:group>
            <v:group style="position:absolute;left:5951;top:-1919;width:10;height:20" coordorigin="5951,-1919" coordsize="10,20">
              <v:shape style="position:absolute;left:5951;top:-1919;width:10;height:20" coordorigin="5951,-1919" coordsize="10,20" path="m5951,-1900l5960,-1900,5960,-1919,5951,-1919,5951,-1900xe" filled="true" fillcolor="#000000" stroked="false">
                <v:path arrowok="t"/>
                <v:fill type="solid"/>
              </v:shape>
            </v:group>
            <v:group style="position:absolute;left:5951;top:-1900;width:10;height:20" coordorigin="5951,-1900" coordsize="10,20">
              <v:shape style="position:absolute;left:5951;top:-1900;width:10;height:20" coordorigin="5951,-1900" coordsize="10,20" path="m5951,-1881l5960,-1881,5960,-1900,5951,-1900,5951,-1881xe" filled="true" fillcolor="#000000" stroked="false">
                <v:path arrowok="t"/>
                <v:fill type="solid"/>
              </v:shape>
            </v:group>
            <v:group style="position:absolute;left:5951;top:-1881;width:10;height:20" coordorigin="5951,-1881" coordsize="10,20">
              <v:shape style="position:absolute;left:5951;top:-1881;width:10;height:20" coordorigin="5951,-1881" coordsize="10,20" path="m5951,-1862l5960,-1862,5960,-1881,5951,-1881,5951,-1862xe" filled="true" fillcolor="#000000" stroked="false">
                <v:path arrowok="t"/>
                <v:fill type="solid"/>
              </v:shape>
            </v:group>
            <v:group style="position:absolute;left:5951;top:-1862;width:10;height:20" coordorigin="5951,-1862" coordsize="10,20">
              <v:shape style="position:absolute;left:5951;top:-1862;width:10;height:20" coordorigin="5951,-1862" coordsize="10,20" path="m5951,-1843l5960,-1843,5960,-1862,5951,-1862,5951,-1843xe" filled="true" fillcolor="#000000" stroked="false">
                <v:path arrowok="t"/>
                <v:fill type="solid"/>
              </v:shape>
            </v:group>
            <v:group style="position:absolute;left:5951;top:-1843;width:10;height:20" coordorigin="5951,-1843" coordsize="10,20">
              <v:shape style="position:absolute;left:5951;top:-1843;width:10;height:20" coordorigin="5951,-1843" coordsize="10,20" path="m5951,-1823l5960,-1823,5960,-1843,5951,-1843,5951,-1823xe" filled="true" fillcolor="#000000" stroked="false">
                <v:path arrowok="t"/>
                <v:fill type="solid"/>
              </v:shape>
            </v:group>
            <v:group style="position:absolute;left:5951;top:-1823;width:10;height:20" coordorigin="5951,-1823" coordsize="10,20">
              <v:shape style="position:absolute;left:5951;top:-1823;width:10;height:20" coordorigin="5951,-1823" coordsize="10,20" path="m5951,-1804l5960,-1804,5960,-1823,5951,-1823,5951,-1804xe" filled="true" fillcolor="#000000" stroked="false">
                <v:path arrowok="t"/>
                <v:fill type="solid"/>
              </v:shape>
            </v:group>
            <v:group style="position:absolute;left:5951;top:-1804;width:10;height:20" coordorigin="5951,-1804" coordsize="10,20">
              <v:shape style="position:absolute;left:5951;top:-1804;width:10;height:20" coordorigin="5951,-1804" coordsize="10,20" path="m5951,-1785l5960,-1785,5960,-1804,5951,-1804,5951,-1785xe" filled="true" fillcolor="#000000" stroked="false">
                <v:path arrowok="t"/>
                <v:fill type="solid"/>
              </v:shape>
            </v:group>
            <v:group style="position:absolute;left:5951;top:-1785;width:10;height:20" coordorigin="5951,-1785" coordsize="10,20">
              <v:shape style="position:absolute;left:5951;top:-1785;width:10;height:20" coordorigin="5951,-1785" coordsize="10,20" path="m5951,-1766l5960,-1766,5960,-1785,5951,-1785,5951,-1766xe" filled="true" fillcolor="#000000" stroked="false">
                <v:path arrowok="t"/>
                <v:fill type="solid"/>
              </v:shape>
              <v:shape style="position:absolute;left:5951;top:-1747;width:10;height:2" type="#_x0000_t75" stroked="false">
                <v:imagedata r:id="rId346" o:title=""/>
              </v:shape>
            </v:group>
            <v:group style="position:absolute;left:5951;top:-1715;width:10;height:20" coordorigin="5951,-1715" coordsize="10,20">
              <v:shape style="position:absolute;left:5951;top:-1715;width:10;height:20" coordorigin="5951,-1715" coordsize="10,20" path="m5951,-1696l5960,-1696,5960,-1715,5951,-1715,5951,-1696xe" filled="true" fillcolor="#000000" stroked="false">
                <v:path arrowok="t"/>
                <v:fill type="solid"/>
              </v:shape>
            </v:group>
            <v:group style="position:absolute;left:5951;top:-1696;width:10;height:20" coordorigin="5951,-1696" coordsize="10,20">
              <v:shape style="position:absolute;left:5951;top:-1696;width:10;height:20" coordorigin="5951,-1696" coordsize="10,20" path="m5951,-1677l5960,-1677,5960,-1696,5951,-1696,5951,-1677xe" filled="true" fillcolor="#000000" stroked="false">
                <v:path arrowok="t"/>
                <v:fill type="solid"/>
              </v:shape>
            </v:group>
            <v:group style="position:absolute;left:5951;top:-1677;width:10;height:20" coordorigin="5951,-1677" coordsize="10,20">
              <v:shape style="position:absolute;left:5951;top:-1677;width:10;height:20" coordorigin="5951,-1677" coordsize="10,20" path="m5951,-1658l5960,-1658,5960,-1677,5951,-1677,5951,-1658xe" filled="true" fillcolor="#000000" stroked="false">
                <v:path arrowok="t"/>
                <v:fill type="solid"/>
              </v:shape>
            </v:group>
            <v:group style="position:absolute;left:5951;top:-1658;width:10;height:20" coordorigin="5951,-1658" coordsize="10,20">
              <v:shape style="position:absolute;left:5951;top:-1658;width:10;height:20" coordorigin="5951,-1658" coordsize="10,20" path="m5951,-1639l5960,-1639,5960,-1658,5951,-1658,5951,-1639xe" filled="true" fillcolor="#000000" stroked="false">
                <v:path arrowok="t"/>
                <v:fill type="solid"/>
              </v:shape>
            </v:group>
            <v:group style="position:absolute;left:5951;top:-1639;width:10;height:20" coordorigin="5951,-1639" coordsize="10,20">
              <v:shape style="position:absolute;left:5951;top:-1639;width:10;height:20" coordorigin="5951,-1639" coordsize="10,20" path="m5951,-1619l5960,-1619,5960,-1639,5951,-1639,5951,-1619xe" filled="true" fillcolor="#000000" stroked="false">
                <v:path arrowok="t"/>
                <v:fill type="solid"/>
              </v:shape>
            </v:group>
            <v:group style="position:absolute;left:5951;top:-1619;width:10;height:20" coordorigin="5951,-1619" coordsize="10,20">
              <v:shape style="position:absolute;left:5951;top:-1619;width:10;height:20" coordorigin="5951,-1619" coordsize="10,20" path="m5951,-1600l5960,-1600,5960,-1619,5951,-1619,5951,-1600xe" filled="true" fillcolor="#000000" stroked="false">
                <v:path arrowok="t"/>
                <v:fill type="solid"/>
              </v:shape>
            </v:group>
            <v:group style="position:absolute;left:5951;top:-1600;width:10;height:20" coordorigin="5951,-1600" coordsize="10,20">
              <v:shape style="position:absolute;left:5951;top:-1600;width:10;height:20" coordorigin="5951,-1600" coordsize="10,20" path="m5951,-1581l5960,-1581,5960,-1600,5951,-1600,5951,-1581xe" filled="true" fillcolor="#000000" stroked="false">
                <v:path arrowok="t"/>
                <v:fill type="solid"/>
              </v:shape>
            </v:group>
            <v:group style="position:absolute;left:5951;top:-1581;width:10;height:20" coordorigin="5951,-1581" coordsize="10,20">
              <v:shape style="position:absolute;left:5951;top:-1581;width:10;height:20" coordorigin="5951,-1581" coordsize="10,20" path="m5951,-1562l5960,-1562,5960,-1581,5951,-1581,5951,-1562xe" filled="true" fillcolor="#000000" stroked="false">
                <v:path arrowok="t"/>
                <v:fill type="solid"/>
              </v:shape>
            </v:group>
            <v:group style="position:absolute;left:5951;top:-1562;width:10;height:20" coordorigin="5951,-1562" coordsize="10,20">
              <v:shape style="position:absolute;left:5951;top:-1562;width:10;height:20" coordorigin="5951,-1562" coordsize="10,20" path="m5951,-1543l5960,-1543,5960,-1562,5951,-1562,5951,-1543xe" filled="true" fillcolor="#000000" stroked="false">
                <v:path arrowok="t"/>
                <v:fill type="solid"/>
              </v:shape>
            </v:group>
            <v:group style="position:absolute;left:5951;top:-1543;width:10;height:20" coordorigin="5951,-1543" coordsize="10,20">
              <v:shape style="position:absolute;left:5951;top:-1543;width:10;height:20" coordorigin="5951,-1543" coordsize="10,20" path="m5951,-1523l5960,-1523,5960,-1543,5951,-1543,5951,-1523xe" filled="true" fillcolor="#000000" stroked="false">
                <v:path arrowok="t"/>
                <v:fill type="solid"/>
              </v:shape>
            </v:group>
            <v:group style="position:absolute;left:5951;top:-1523;width:10;height:20" coordorigin="5951,-1523" coordsize="10,20">
              <v:shape style="position:absolute;left:5951;top:-1523;width:10;height:20" coordorigin="5951,-1523" coordsize="10,20" path="m5951,-1504l5960,-1504,5960,-1523,5951,-1523,5951,-1504xe" filled="true" fillcolor="#000000" stroked="false">
                <v:path arrowok="t"/>
                <v:fill type="solid"/>
              </v:shape>
            </v:group>
            <v:group style="position:absolute;left:5951;top:-1504;width:10;height:20" coordorigin="5951,-1504" coordsize="10,20">
              <v:shape style="position:absolute;left:5951;top:-1504;width:10;height:20" coordorigin="5951,-1504" coordsize="10,20" path="m5951,-1485l5960,-1485,5960,-1504,5951,-1504,5951,-1485xe" filled="true" fillcolor="#000000" stroked="false">
                <v:path arrowok="t"/>
                <v:fill type="solid"/>
              </v:shape>
            </v:group>
            <v:group style="position:absolute;left:5951;top:-1485;width:10;height:20" coordorigin="5951,-1485" coordsize="10,20">
              <v:shape style="position:absolute;left:5951;top:-1485;width:10;height:20" coordorigin="5951,-1485" coordsize="10,20" path="m5951,-1466l5960,-1466,5960,-1485,5951,-1485,5951,-1466xe" filled="true" fillcolor="#000000" stroked="false">
                <v:path arrowok="t"/>
                <v:fill type="solid"/>
              </v:shape>
            </v:group>
            <v:group style="position:absolute;left:5951;top:-1466;width:10;height:20" coordorigin="5951,-1466" coordsize="10,20">
              <v:shape style="position:absolute;left:5951;top:-1466;width:10;height:20" coordorigin="5951,-1466" coordsize="10,20" path="m5951,-1447l5960,-1447,5960,-1466,5951,-1466,5951,-1447xe" filled="true" fillcolor="#000000" stroked="false">
                <v:path arrowok="t"/>
                <v:fill type="solid"/>
              </v:shape>
            </v:group>
            <v:group style="position:absolute;left:5951;top:-1447;width:10;height:20" coordorigin="5951,-1447" coordsize="10,20">
              <v:shape style="position:absolute;left:5951;top:-1447;width:10;height:20" coordorigin="5951,-1447" coordsize="10,20" path="m5951,-1427l5960,-1427,5960,-1447,5951,-1447,5951,-1427xe" filled="true" fillcolor="#000000" stroked="false">
                <v:path arrowok="t"/>
                <v:fill type="solid"/>
              </v:shape>
            </v:group>
            <v:group style="position:absolute;left:5951;top:-1427;width:10;height:20" coordorigin="5951,-1427" coordsize="10,20">
              <v:shape style="position:absolute;left:5951;top:-1427;width:10;height:20" coordorigin="5951,-1427" coordsize="10,20" path="m5951,-1408l5960,-1408,5960,-1427,5951,-1427,5951,-1408xe" filled="true" fillcolor="#000000" stroked="false">
                <v:path arrowok="t"/>
                <v:fill type="solid"/>
              </v:shape>
            </v:group>
            <v:group style="position:absolute;left:5951;top:-1408;width:10;height:20" coordorigin="5951,-1408" coordsize="10,20">
              <v:shape style="position:absolute;left:5951;top:-1408;width:10;height:20" coordorigin="5951,-1408" coordsize="10,20" path="m5951,-1389l5960,-1389,5960,-1408,5951,-1408,5951,-1389xe" filled="true" fillcolor="#000000" stroked="false">
                <v:path arrowok="t"/>
                <v:fill type="solid"/>
              </v:shape>
            </v:group>
            <v:group style="position:absolute;left:5951;top:-1389;width:10;height:20" coordorigin="5951,-1389" coordsize="10,20">
              <v:shape style="position:absolute;left:5951;top:-1389;width:10;height:20" coordorigin="5951,-1389" coordsize="10,20" path="m5951,-1370l5960,-1370,5960,-1389,5951,-1389,5951,-1370xe" filled="true" fillcolor="#000000" stroked="false">
                <v:path arrowok="t"/>
                <v:fill type="solid"/>
              </v:shape>
              <v:shape style="position:absolute;left:5951;top:-1351;width:10;height:2" type="#_x0000_t75" stroked="false">
                <v:imagedata r:id="rId347" o:title=""/>
              </v:shape>
            </v:group>
            <v:group style="position:absolute;left:5951;top:-1319;width:10;height:20" coordorigin="5951,-1319" coordsize="10,20">
              <v:shape style="position:absolute;left:5951;top:-1319;width:10;height:20" coordorigin="5951,-1319" coordsize="10,20" path="m5951,-1300l5960,-1300,5960,-1319,5951,-1319,5951,-1300xe" filled="true" fillcolor="#000000" stroked="false">
                <v:path arrowok="t"/>
                <v:fill type="solid"/>
              </v:shape>
            </v:group>
            <v:group style="position:absolute;left:5951;top:-1300;width:10;height:20" coordorigin="5951,-1300" coordsize="10,20">
              <v:shape style="position:absolute;left:5951;top:-1300;width:10;height:20" coordorigin="5951,-1300" coordsize="10,20" path="m5951,-1281l5960,-1281,5960,-1300,5951,-1300,5951,-1281xe" filled="true" fillcolor="#000000" stroked="false">
                <v:path arrowok="t"/>
                <v:fill type="solid"/>
              </v:shape>
            </v:group>
            <v:group style="position:absolute;left:5951;top:-1281;width:10;height:20" coordorigin="5951,-1281" coordsize="10,20">
              <v:shape style="position:absolute;left:5951;top:-1281;width:10;height:20" coordorigin="5951,-1281" coordsize="10,20" path="m5951,-1262l5960,-1262,5960,-1281,5951,-1281,5951,-1262xe" filled="true" fillcolor="#000000" stroked="false">
                <v:path arrowok="t"/>
                <v:fill type="solid"/>
              </v:shape>
            </v:group>
            <v:group style="position:absolute;left:5951;top:-1262;width:10;height:20" coordorigin="5951,-1262" coordsize="10,20">
              <v:shape style="position:absolute;left:5951;top:-1262;width:10;height:20" coordorigin="5951,-1262" coordsize="10,20" path="m5951,-1243l5960,-1243,5960,-1262,5951,-1262,5951,-1243xe" filled="true" fillcolor="#000000" stroked="false">
                <v:path arrowok="t"/>
                <v:fill type="solid"/>
              </v:shape>
            </v:group>
            <v:group style="position:absolute;left:5951;top:-1243;width:10;height:20" coordorigin="5951,-1243" coordsize="10,20">
              <v:shape style="position:absolute;left:5951;top:-1243;width:10;height:20" coordorigin="5951,-1243" coordsize="10,20" path="m5951,-1223l5960,-1223,5960,-1243,5951,-1243,5951,-1223xe" filled="true" fillcolor="#000000" stroked="false">
                <v:path arrowok="t"/>
                <v:fill type="solid"/>
              </v:shape>
            </v:group>
            <v:group style="position:absolute;left:5951;top:-1223;width:10;height:20" coordorigin="5951,-1223" coordsize="10,20">
              <v:shape style="position:absolute;left:5951;top:-1223;width:10;height:20" coordorigin="5951,-1223" coordsize="10,20" path="m5951,-1204l5960,-1204,5960,-1223,5951,-1223,5951,-1204xe" filled="true" fillcolor="#000000" stroked="false">
                <v:path arrowok="t"/>
                <v:fill type="solid"/>
              </v:shape>
            </v:group>
            <v:group style="position:absolute;left:5951;top:-1204;width:10;height:20" coordorigin="5951,-1204" coordsize="10,20">
              <v:shape style="position:absolute;left:5951;top:-1204;width:10;height:20" coordorigin="5951,-1204" coordsize="10,20" path="m5951,-1185l5960,-1185,5960,-1204,5951,-1204,5951,-1185xe" filled="true" fillcolor="#000000" stroked="false">
                <v:path arrowok="t"/>
                <v:fill type="solid"/>
              </v:shape>
            </v:group>
            <v:group style="position:absolute;left:5951;top:-1185;width:10;height:20" coordorigin="5951,-1185" coordsize="10,20">
              <v:shape style="position:absolute;left:5951;top:-1185;width:10;height:20" coordorigin="5951,-1185" coordsize="10,20" path="m5951,-1166l5960,-1166,5960,-1185,5951,-1185,5951,-1166xe" filled="true" fillcolor="#000000" stroked="false">
                <v:path arrowok="t"/>
                <v:fill type="solid"/>
              </v:shape>
            </v:group>
            <v:group style="position:absolute;left:5951;top:-1166;width:10;height:20" coordorigin="5951,-1166" coordsize="10,20">
              <v:shape style="position:absolute;left:5951;top:-1166;width:10;height:20" coordorigin="5951,-1166" coordsize="10,20" path="m5951,-1147l5960,-1147,5960,-1166,5951,-1166,5951,-1147xe" filled="true" fillcolor="#000000" stroked="false">
                <v:path arrowok="t"/>
                <v:fill type="solid"/>
              </v:shape>
            </v:group>
            <v:group style="position:absolute;left:5951;top:-1147;width:10;height:20" coordorigin="5951,-1147" coordsize="10,20">
              <v:shape style="position:absolute;left:5951;top:-1147;width:10;height:20" coordorigin="5951,-1147" coordsize="10,20" path="m5951,-1127l5960,-1127,5960,-1147,5951,-1147,5951,-1127xe" filled="true" fillcolor="#000000" stroked="false">
                <v:path arrowok="t"/>
                <v:fill type="solid"/>
              </v:shape>
            </v:group>
            <v:group style="position:absolute;left:5951;top:-1127;width:10;height:20" coordorigin="5951,-1127" coordsize="10,20">
              <v:shape style="position:absolute;left:5951;top:-1127;width:10;height:20" coordorigin="5951,-1127" coordsize="10,20" path="m5951,-1108l5960,-1108,5960,-1127,5951,-1127,5951,-1108xe" filled="true" fillcolor="#000000" stroked="false">
                <v:path arrowok="t"/>
                <v:fill type="solid"/>
              </v:shape>
            </v:group>
            <v:group style="position:absolute;left:5951;top:-1108;width:10;height:20" coordorigin="5951,-1108" coordsize="10,20">
              <v:shape style="position:absolute;left:5951;top:-1108;width:10;height:20" coordorigin="5951,-1108" coordsize="10,20" path="m5951,-1089l5960,-1089,5960,-1108,5951,-1108,5951,-1089xe" filled="true" fillcolor="#000000" stroked="false">
                <v:path arrowok="t"/>
                <v:fill type="solid"/>
              </v:shape>
            </v:group>
            <v:group style="position:absolute;left:5951;top:-1089;width:10;height:20" coordorigin="5951,-1089" coordsize="10,20">
              <v:shape style="position:absolute;left:5951;top:-1089;width:10;height:20" coordorigin="5951,-1089" coordsize="10,20" path="m5951,-1070l5960,-1070,5960,-1089,5951,-1089,5951,-1070xe" filled="true" fillcolor="#000000" stroked="false">
                <v:path arrowok="t"/>
                <v:fill type="solid"/>
              </v:shape>
            </v:group>
            <v:group style="position:absolute;left:5951;top:-1070;width:10;height:20" coordorigin="5951,-1070" coordsize="10,20">
              <v:shape style="position:absolute;left:5951;top:-1070;width:10;height:20" coordorigin="5951,-1070" coordsize="10,20" path="m5951,-1051l5960,-1051,5960,-1070,5951,-1070,5951,-1051xe" filled="true" fillcolor="#000000" stroked="false">
                <v:path arrowok="t"/>
                <v:fill type="solid"/>
              </v:shape>
            </v:group>
            <v:group style="position:absolute;left:5951;top:-1051;width:10;height:20" coordorigin="5951,-1051" coordsize="10,20">
              <v:shape style="position:absolute;left:5951;top:-1051;width:10;height:20" coordorigin="5951,-1051" coordsize="10,20" path="m5951,-1031l5960,-1031,5960,-1051,5951,-1051,5951,-1031xe" filled="true" fillcolor="#000000" stroked="false">
                <v:path arrowok="t"/>
                <v:fill type="solid"/>
              </v:shape>
            </v:group>
            <v:group style="position:absolute;left:5951;top:-1031;width:10;height:20" coordorigin="5951,-1031" coordsize="10,20">
              <v:shape style="position:absolute;left:5951;top:-1031;width:10;height:20" coordorigin="5951,-1031" coordsize="10,20" path="m5951,-1012l5960,-1012,5960,-1031,5951,-1031,5951,-1012xe" filled="true" fillcolor="#000000" stroked="false">
                <v:path arrowok="t"/>
                <v:fill type="solid"/>
              </v:shape>
            </v:group>
            <v:group style="position:absolute;left:5951;top:-1012;width:10;height:20" coordorigin="5951,-1012" coordsize="10,20">
              <v:shape style="position:absolute;left:5951;top:-1012;width:10;height:20" coordorigin="5951,-1012" coordsize="10,20" path="m5951,-993l5960,-993,5960,-1012,5951,-1012,5951,-993xe" filled="true" fillcolor="#000000" stroked="false">
                <v:path arrowok="t"/>
                <v:fill type="solid"/>
              </v:shape>
            </v:group>
            <v:group style="position:absolute;left:5951;top:-993;width:10;height:20" coordorigin="5951,-993" coordsize="10,20">
              <v:shape style="position:absolute;left:5951;top:-993;width:10;height:20" coordorigin="5951,-993" coordsize="10,20" path="m5951,-974l5960,-974,5960,-993,5951,-993,5951,-974xe" filled="true" fillcolor="#000000" stroked="false">
                <v:path arrowok="t"/>
                <v:fill type="solid"/>
              </v:shape>
            </v:group>
            <v:group style="position:absolute;left:5951;top:-921;width:10;height:20" coordorigin="5951,-921" coordsize="10,20">
              <v:shape style="position:absolute;left:5951;top:-921;width:10;height:20" coordorigin="5951,-921" coordsize="10,20" path="m5951,-902l5960,-902,5960,-921,5951,-921,5951,-902xe" filled="true" fillcolor="#000000" stroked="false">
                <v:path arrowok="t"/>
                <v:fill type="solid"/>
              </v:shape>
            </v:group>
            <v:group style="position:absolute;left:5951;top:-902;width:10;height:20" coordorigin="5951,-902" coordsize="10,20">
              <v:shape style="position:absolute;left:5951;top:-902;width:10;height:20" coordorigin="5951,-902" coordsize="10,20" path="m5951,-883l5960,-883,5960,-902,5951,-902,5951,-883xe" filled="true" fillcolor="#000000" stroked="false">
                <v:path arrowok="t"/>
                <v:fill type="solid"/>
              </v:shape>
            </v:group>
            <v:group style="position:absolute;left:5951;top:-883;width:10;height:20" coordorigin="5951,-883" coordsize="10,20">
              <v:shape style="position:absolute;left:5951;top:-883;width:10;height:20" coordorigin="5951,-883" coordsize="10,20" path="m5951,-863l5960,-863,5960,-883,5951,-883,5951,-863xe" filled="true" fillcolor="#000000" stroked="false">
                <v:path arrowok="t"/>
                <v:fill type="solid"/>
              </v:shape>
            </v:group>
            <v:group style="position:absolute;left:5951;top:-863;width:10;height:20" coordorigin="5951,-863" coordsize="10,20">
              <v:shape style="position:absolute;left:5951;top:-863;width:10;height:20" coordorigin="5951,-863" coordsize="10,20" path="m5951,-844l5960,-844,5960,-863,5951,-863,5951,-844xe" filled="true" fillcolor="#000000" stroked="false">
                <v:path arrowok="t"/>
                <v:fill type="solid"/>
              </v:shape>
            </v:group>
            <v:group style="position:absolute;left:5951;top:-844;width:10;height:20" coordorigin="5951,-844" coordsize="10,20">
              <v:shape style="position:absolute;left:5951;top:-844;width:10;height:20" coordorigin="5951,-844" coordsize="10,20" path="m5951,-825l5960,-825,5960,-844,5951,-844,5951,-825xe" filled="true" fillcolor="#000000" stroked="false">
                <v:path arrowok="t"/>
                <v:fill type="solid"/>
              </v:shape>
            </v:group>
            <v:group style="position:absolute;left:5951;top:-825;width:10;height:20" coordorigin="5951,-825" coordsize="10,20">
              <v:shape style="position:absolute;left:5951;top:-825;width:10;height:20" coordorigin="5951,-825" coordsize="10,20" path="m5951,-806l5960,-806,5960,-825,5951,-825,5951,-806xe" filled="true" fillcolor="#000000" stroked="false">
                <v:path arrowok="t"/>
                <v:fill type="solid"/>
              </v:shape>
            </v:group>
            <v:group style="position:absolute;left:5951;top:-806;width:10;height:20" coordorigin="5951,-806" coordsize="10,20">
              <v:shape style="position:absolute;left:5951;top:-806;width:10;height:20" coordorigin="5951,-806" coordsize="10,20" path="m5951,-787l5960,-787,5960,-806,5951,-806,5951,-787xe" filled="true" fillcolor="#000000" stroked="false">
                <v:path arrowok="t"/>
                <v:fill type="solid"/>
              </v:shape>
            </v:group>
            <v:group style="position:absolute;left:5951;top:-787;width:10;height:20" coordorigin="5951,-787" coordsize="10,20">
              <v:shape style="position:absolute;left:5951;top:-787;width:10;height:20" coordorigin="5951,-787" coordsize="10,20" path="m5951,-767l5960,-767,5960,-787,5951,-787,5951,-767xe" filled="true" fillcolor="#000000" stroked="false">
                <v:path arrowok="t"/>
                <v:fill type="solid"/>
              </v:shape>
            </v:group>
            <v:group style="position:absolute;left:5951;top:-767;width:10;height:20" coordorigin="5951,-767" coordsize="10,20">
              <v:shape style="position:absolute;left:5951;top:-767;width:10;height:20" coordorigin="5951,-767" coordsize="10,20" path="m5951,-748l5960,-748,5960,-767,5951,-767,5951,-748xe" filled="true" fillcolor="#000000" stroked="false">
                <v:path arrowok="t"/>
                <v:fill type="solid"/>
              </v:shape>
            </v:group>
            <v:group style="position:absolute;left:5951;top:-748;width:10;height:20" coordorigin="5951,-748" coordsize="10,20">
              <v:shape style="position:absolute;left:5951;top:-748;width:10;height:20" coordorigin="5951,-748" coordsize="10,20" path="m5951,-729l5960,-729,5960,-748,5951,-748,5951,-729xe" filled="true" fillcolor="#000000" stroked="false">
                <v:path arrowok="t"/>
                <v:fill type="solid"/>
              </v:shape>
            </v:group>
            <v:group style="position:absolute;left:5951;top:-729;width:10;height:20" coordorigin="5951,-729" coordsize="10,20">
              <v:shape style="position:absolute;left:5951;top:-729;width:10;height:20" coordorigin="5951,-729" coordsize="10,20" path="m5951,-710l5960,-710,5960,-729,5951,-729,5951,-710xe" filled="true" fillcolor="#000000" stroked="false">
                <v:path arrowok="t"/>
                <v:fill type="solid"/>
              </v:shape>
            </v:group>
            <v:group style="position:absolute;left:5951;top:-710;width:10;height:20" coordorigin="5951,-710" coordsize="10,20">
              <v:shape style="position:absolute;left:5951;top:-710;width:10;height:20" coordorigin="5951,-710" coordsize="10,20" path="m5951,-691l5960,-691,5960,-710,5951,-710,5951,-691xe" filled="true" fillcolor="#000000" stroked="false">
                <v:path arrowok="t"/>
                <v:fill type="solid"/>
              </v:shape>
            </v:group>
            <v:group style="position:absolute;left:5951;top:-691;width:10;height:20" coordorigin="5951,-691" coordsize="10,20">
              <v:shape style="position:absolute;left:5951;top:-691;width:10;height:20" coordorigin="5951,-691" coordsize="10,20" path="m5951,-671l5960,-671,5960,-691,5951,-691,5951,-671xe" filled="true" fillcolor="#000000" stroked="false">
                <v:path arrowok="t"/>
                <v:fill type="solid"/>
              </v:shape>
            </v:group>
            <v:group style="position:absolute;left:5951;top:-671;width:10;height:20" coordorigin="5951,-671" coordsize="10,20">
              <v:shape style="position:absolute;left:5951;top:-671;width:10;height:20" coordorigin="5951,-671" coordsize="10,20" path="m5951,-652l5960,-652,5960,-671,5951,-671,5951,-652xe" filled="true" fillcolor="#000000" stroked="false">
                <v:path arrowok="t"/>
                <v:fill type="solid"/>
              </v:shape>
            </v:group>
            <v:group style="position:absolute;left:5951;top:-652;width:10;height:20" coordorigin="5951,-652" coordsize="10,20">
              <v:shape style="position:absolute;left:5951;top:-652;width:10;height:20" coordorigin="5951,-652" coordsize="10,20" path="m5951,-633l5960,-633,5960,-652,5951,-652,5951,-633xe" filled="true" fillcolor="#000000" stroked="false">
                <v:path arrowok="t"/>
                <v:fill type="solid"/>
              </v:shape>
            </v:group>
            <v:group style="position:absolute;left:5951;top:-633;width:10;height:20" coordorigin="5951,-633" coordsize="10,20">
              <v:shape style="position:absolute;left:5951;top:-633;width:10;height:20" coordorigin="5951,-633" coordsize="10,20" path="m5951,-614l5960,-614,5960,-633,5951,-633,5951,-614xe" filled="true" fillcolor="#000000" stroked="false">
                <v:path arrowok="t"/>
                <v:fill type="solid"/>
              </v:shape>
            </v:group>
            <v:group style="position:absolute;left:5951;top:-614;width:10;height:20" coordorigin="5951,-614" coordsize="10,20">
              <v:shape style="position:absolute;left:5951;top:-614;width:10;height:20" coordorigin="5951,-614" coordsize="10,20" path="m5951,-595l5960,-595,5960,-614,5951,-614,5951,-595xe" filled="true" fillcolor="#000000" stroked="false">
                <v:path arrowok="t"/>
                <v:fill type="solid"/>
              </v:shape>
            </v:group>
            <v:group style="position:absolute;left:5951;top:-595;width:10;height:20" coordorigin="5951,-595" coordsize="10,20">
              <v:shape style="position:absolute;left:5951;top:-595;width:10;height:20" coordorigin="5951,-595" coordsize="10,20" path="m5951,-575l5960,-575,5960,-595,5951,-595,5951,-575xe" filled="true" fillcolor="#000000" stroked="false">
                <v:path arrowok="t"/>
                <v:fill type="solid"/>
              </v:shape>
              <v:shape style="position:absolute;left:5951;top:-556;width:10;height:2" type="#_x0000_t75" stroked="false">
                <v:imagedata r:id="rId348" o:title=""/>
              </v:shape>
            </v:group>
            <v:group style="position:absolute;left:5951;top:-525;width:10;height:20" coordorigin="5951,-525" coordsize="10,20">
              <v:shape style="position:absolute;left:5951;top:-525;width:10;height:20" coordorigin="5951,-525" coordsize="10,20" path="m5951,-506l5960,-506,5960,-525,5951,-525,5951,-506xe" filled="true" fillcolor="#000000" stroked="false">
                <v:path arrowok="t"/>
                <v:fill type="solid"/>
              </v:shape>
            </v:group>
            <v:group style="position:absolute;left:5951;top:-506;width:10;height:20" coordorigin="5951,-506" coordsize="10,20">
              <v:shape style="position:absolute;left:5951;top:-506;width:10;height:20" coordorigin="5951,-506" coordsize="10,20" path="m5951,-487l5960,-487,5960,-506,5951,-506,5951,-487xe" filled="true" fillcolor="#000000" stroked="false">
                <v:path arrowok="t"/>
                <v:fill type="solid"/>
              </v:shape>
            </v:group>
            <v:group style="position:absolute;left:5951;top:-487;width:10;height:20" coordorigin="5951,-487" coordsize="10,20">
              <v:shape style="position:absolute;left:5951;top:-487;width:10;height:20" coordorigin="5951,-487" coordsize="10,20" path="m5951,-467l5960,-467,5960,-487,5951,-487,5951,-467xe" filled="true" fillcolor="#000000" stroked="false">
                <v:path arrowok="t"/>
                <v:fill type="solid"/>
              </v:shape>
            </v:group>
            <v:group style="position:absolute;left:5951;top:-467;width:10;height:20" coordorigin="5951,-467" coordsize="10,20">
              <v:shape style="position:absolute;left:5951;top:-467;width:10;height:20" coordorigin="5951,-467" coordsize="10,20" path="m5951,-448l5960,-448,5960,-467,5951,-467,5951,-448xe" filled="true" fillcolor="#000000" stroked="false">
                <v:path arrowok="t"/>
                <v:fill type="solid"/>
              </v:shape>
            </v:group>
            <v:group style="position:absolute;left:5951;top:-448;width:10;height:20" coordorigin="5951,-448" coordsize="10,20">
              <v:shape style="position:absolute;left:5951;top:-448;width:10;height:20" coordorigin="5951,-448" coordsize="10,20" path="m5951,-429l5960,-429,5960,-448,5951,-448,5951,-429xe" filled="true" fillcolor="#000000" stroked="false">
                <v:path arrowok="t"/>
                <v:fill type="solid"/>
              </v:shape>
            </v:group>
            <v:group style="position:absolute;left:5951;top:-429;width:10;height:20" coordorigin="5951,-429" coordsize="10,20">
              <v:shape style="position:absolute;left:5951;top:-429;width:10;height:20" coordorigin="5951,-429" coordsize="10,20" path="m5951,-410l5960,-410,5960,-429,5951,-429,5951,-410xe" filled="true" fillcolor="#000000" stroked="false">
                <v:path arrowok="t"/>
                <v:fill type="solid"/>
              </v:shape>
            </v:group>
            <v:group style="position:absolute;left:5951;top:-410;width:10;height:20" coordorigin="5951,-410" coordsize="10,20">
              <v:shape style="position:absolute;left:5951;top:-410;width:10;height:20" coordorigin="5951,-410" coordsize="10,20" path="m5951,-391l5960,-391,5960,-410,5951,-410,5951,-391xe" filled="true" fillcolor="#000000" stroked="false">
                <v:path arrowok="t"/>
                <v:fill type="solid"/>
              </v:shape>
            </v:group>
            <v:group style="position:absolute;left:5951;top:-391;width:10;height:20" coordorigin="5951,-391" coordsize="10,20">
              <v:shape style="position:absolute;left:5951;top:-391;width:10;height:20" coordorigin="5951,-391" coordsize="10,20" path="m5951,-371l5960,-371,5960,-391,5951,-391,5951,-371xe" filled="true" fillcolor="#000000" stroked="false">
                <v:path arrowok="t"/>
                <v:fill type="solid"/>
              </v:shape>
            </v:group>
            <v:group style="position:absolute;left:5951;top:-371;width:10;height:20" coordorigin="5951,-371" coordsize="10,20">
              <v:shape style="position:absolute;left:5951;top:-371;width:10;height:20" coordorigin="5951,-371" coordsize="10,20" path="m5951,-352l5960,-352,5960,-371,5951,-371,5951,-352xe" filled="true" fillcolor="#000000" stroked="false">
                <v:path arrowok="t"/>
                <v:fill type="solid"/>
              </v:shape>
            </v:group>
            <v:group style="position:absolute;left:5951;top:-352;width:10;height:20" coordorigin="5951,-352" coordsize="10,20">
              <v:shape style="position:absolute;left:5951;top:-352;width:10;height:20" coordorigin="5951,-352" coordsize="10,20" path="m5951,-333l5960,-333,5960,-352,5951,-352,5951,-333xe" filled="true" fillcolor="#000000" stroked="false">
                <v:path arrowok="t"/>
                <v:fill type="solid"/>
              </v:shape>
            </v:group>
            <v:group style="position:absolute;left:5951;top:-333;width:10;height:20" coordorigin="5951,-333" coordsize="10,20">
              <v:shape style="position:absolute;left:5951;top:-333;width:10;height:20" coordorigin="5951,-333" coordsize="10,20" path="m5951,-314l5960,-314,5960,-333,5951,-333,5951,-314xe" filled="true" fillcolor="#000000" stroked="false">
                <v:path arrowok="t"/>
                <v:fill type="solid"/>
              </v:shape>
            </v:group>
            <v:group style="position:absolute;left:5951;top:-314;width:10;height:20" coordorigin="5951,-314" coordsize="10,20">
              <v:shape style="position:absolute;left:5951;top:-314;width:10;height:20" coordorigin="5951,-314" coordsize="10,20" path="m5951,-295l5960,-295,5960,-314,5951,-314,5951,-295xe" filled="true" fillcolor="#000000" stroked="false">
                <v:path arrowok="t"/>
                <v:fill type="solid"/>
              </v:shape>
            </v:group>
            <v:group style="position:absolute;left:5951;top:-295;width:10;height:20" coordorigin="5951,-295" coordsize="10,20">
              <v:shape style="position:absolute;left:5951;top:-295;width:10;height:20" coordorigin="5951,-295" coordsize="10,20" path="m5951,-275l5960,-275,5960,-295,5951,-295,5951,-275xe" filled="true" fillcolor="#000000" stroked="false">
                <v:path arrowok="t"/>
                <v:fill type="solid"/>
              </v:shape>
            </v:group>
            <v:group style="position:absolute;left:5951;top:-275;width:10;height:20" coordorigin="5951,-275" coordsize="10,20">
              <v:shape style="position:absolute;left:5951;top:-275;width:10;height:20" coordorigin="5951,-275" coordsize="10,20" path="m5951,-256l5960,-256,5960,-275,5951,-275,5951,-256xe" filled="true" fillcolor="#000000" stroked="false">
                <v:path arrowok="t"/>
                <v:fill type="solid"/>
              </v:shape>
            </v:group>
            <v:group style="position:absolute;left:5951;top:-256;width:10;height:20" coordorigin="5951,-256" coordsize="10,20">
              <v:shape style="position:absolute;left:5951;top:-256;width:10;height:20" coordorigin="5951,-256" coordsize="10,20" path="m5951,-237l5960,-237,5960,-256,5951,-256,5951,-237xe" filled="true" fillcolor="#000000" stroked="false">
                <v:path arrowok="t"/>
                <v:fill type="solid"/>
              </v:shape>
            </v:group>
            <v:group style="position:absolute;left:5951;top:-237;width:10;height:20" coordorigin="5951,-237" coordsize="10,20">
              <v:shape style="position:absolute;left:5951;top:-237;width:10;height:20" coordorigin="5951,-237" coordsize="10,20" path="m5951,-218l5960,-218,5960,-237,5951,-237,5951,-218xe" filled="true" fillcolor="#000000" stroked="false">
                <v:path arrowok="t"/>
                <v:fill type="solid"/>
              </v:shape>
            </v:group>
            <v:group style="position:absolute;left:5951;top:-218;width:10;height:20" coordorigin="5951,-218" coordsize="10,20">
              <v:shape style="position:absolute;left:5951;top:-218;width:10;height:20" coordorigin="5951,-218" coordsize="10,20" path="m5951,-199l5960,-199,5960,-218,5951,-218,5951,-199xe" filled="true" fillcolor="#000000" stroked="false">
                <v:path arrowok="t"/>
                <v:fill type="solid"/>
              </v:shape>
            </v:group>
            <v:group style="position:absolute;left:5951;top:-199;width:10;height:20" coordorigin="5951,-199" coordsize="10,20">
              <v:shape style="position:absolute;left:5951;top:-199;width:10;height:20" coordorigin="5951,-199" coordsize="10,20" path="m5951,-179l5960,-179,5960,-199,5951,-199,5951,-179xe" filled="true" fillcolor="#000000" stroked="false">
                <v:path arrowok="t"/>
                <v:fill type="solid"/>
              </v:shape>
            </v:group>
            <w10:wrap type="none"/>
          </v:group>
        </w:pict>
      </w:r>
      <w:r>
        <w:rPr/>
        <w:pict>
          <v:shape style="position:absolute;margin-left:297.529999pt;margin-top:-8.012377pt;width:.47988pt;height:.24pt;mso-position-horizontal-relative:page;mso-position-vertical-relative:paragraph;z-index:9400" type="#_x0000_t75" stroked="false">
            <v:imagedata r:id="rId349" o:title=""/>
          </v:shape>
        </w:pict>
      </w:r>
      <w:r>
        <w:rPr>
          <w:rFonts w:ascii="Arial Narrow" w:hAnsi="Arial Narrow" w:cs="Arial Narrow" w:eastAsia="Arial Narrow" w:hint="default"/>
          <w:b/>
          <w:bCs/>
          <w:sz w:val="21"/>
          <w:szCs w:val="21"/>
        </w:rPr>
        <w:t>12</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11"/>
        <w:rPr>
          <w:rFonts w:ascii="宋体" w:hAnsi="宋体" w:cs="宋体" w:eastAsia="宋体" w:hint="default"/>
          <w:b/>
          <w:bCs/>
          <w:sz w:val="2"/>
          <w:szCs w:val="2"/>
        </w:rPr>
      </w:pPr>
    </w:p>
    <w:tbl>
      <w:tblPr>
        <w:tblW w:w="0" w:type="auto"/>
        <w:jc w:val="left"/>
        <w:tblInd w:w="115" w:type="dxa"/>
        <w:tblLayout w:type="fixed"/>
        <w:tblCellMar>
          <w:top w:w="0" w:type="dxa"/>
          <w:left w:w="0" w:type="dxa"/>
          <w:bottom w:w="0" w:type="dxa"/>
          <w:right w:w="0" w:type="dxa"/>
        </w:tblCellMar>
        <w:tblLook w:val="01E0"/>
      </w:tblPr>
      <w:tblGrid>
        <w:gridCol w:w="3183"/>
        <w:gridCol w:w="1128"/>
        <w:gridCol w:w="1256"/>
        <w:gridCol w:w="919"/>
        <w:gridCol w:w="2057"/>
      </w:tblGrid>
      <w:tr>
        <w:trPr>
          <w:trHeight w:val="334" w:hRule="exact"/>
        </w:trPr>
        <w:tc>
          <w:tcPr>
            <w:tcW w:w="3183" w:type="dxa"/>
            <w:tcBorders>
              <w:top w:val="single" w:sz="6" w:space="0" w:color="000000"/>
              <w:left w:val="nil" w:sz="6" w:space="0" w:color="auto"/>
              <w:bottom w:val="single" w:sz="4" w:space="0" w:color="000000"/>
              <w:right w:val="nil" w:sz="6" w:space="0" w:color="auto"/>
            </w:tcBorders>
          </w:tcPr>
          <w:p>
            <w:pPr/>
          </w:p>
        </w:tc>
        <w:tc>
          <w:tcPr>
            <w:tcW w:w="1128" w:type="dxa"/>
            <w:tcBorders>
              <w:top w:val="single" w:sz="6" w:space="0" w:color="000000"/>
              <w:left w:val="nil" w:sz="6" w:space="0" w:color="auto"/>
              <w:bottom w:val="single" w:sz="4" w:space="0" w:color="000000"/>
              <w:right w:val="nil" w:sz="6" w:space="0" w:color="auto"/>
            </w:tcBorders>
          </w:tcPr>
          <w:p>
            <w:pPr/>
          </w:p>
        </w:tc>
        <w:tc>
          <w:tcPr>
            <w:tcW w:w="1256" w:type="dxa"/>
            <w:tcBorders>
              <w:top w:val="single" w:sz="6" w:space="0" w:color="000000"/>
              <w:left w:val="nil" w:sz="6" w:space="0" w:color="auto"/>
              <w:bottom w:val="single" w:sz="4" w:space="0" w:color="000000"/>
              <w:right w:val="nil" w:sz="6" w:space="0" w:color="auto"/>
            </w:tcBorders>
          </w:tcPr>
          <w:p>
            <w:pPr/>
          </w:p>
        </w:tc>
        <w:tc>
          <w:tcPr>
            <w:tcW w:w="2977" w:type="dxa"/>
            <w:gridSpan w:val="2"/>
            <w:tcBorders>
              <w:top w:val="single" w:sz="6" w:space="0" w:color="000000"/>
              <w:left w:val="nil" w:sz="6" w:space="0" w:color="auto"/>
              <w:bottom w:val="single" w:sz="8" w:space="0" w:color="000000"/>
              <w:right w:val="nil" w:sz="6" w:space="0" w:color="auto"/>
            </w:tcBorders>
          </w:tcPr>
          <w:p>
            <w:pPr/>
          </w:p>
        </w:tc>
      </w:tr>
      <w:tr>
        <w:trPr>
          <w:trHeight w:val="298" w:hRule="exact"/>
        </w:trPr>
        <w:tc>
          <w:tcPr>
            <w:tcW w:w="3183" w:type="dxa"/>
            <w:tcBorders>
              <w:top w:val="single" w:sz="4" w:space="0" w:color="000000"/>
              <w:left w:val="nil" w:sz="6" w:space="0" w:color="auto"/>
              <w:bottom w:val="nil" w:sz="6" w:space="0" w:color="auto"/>
              <w:right w:val="single" w:sz="4" w:space="0" w:color="000000"/>
            </w:tcBorders>
          </w:tcPr>
          <w:p>
            <w:pPr/>
          </w:p>
        </w:tc>
        <w:tc>
          <w:tcPr>
            <w:tcW w:w="1128" w:type="dxa"/>
            <w:tcBorders>
              <w:top w:val="single" w:sz="4" w:space="0" w:color="000000"/>
              <w:left w:val="single" w:sz="4" w:space="0" w:color="000000"/>
              <w:bottom w:val="nil" w:sz="6" w:space="0" w:color="auto"/>
              <w:right w:val="single" w:sz="4" w:space="0" w:color="000000"/>
            </w:tcBorders>
          </w:tcPr>
          <w:p>
            <w:pPr/>
          </w:p>
        </w:tc>
        <w:tc>
          <w:tcPr>
            <w:tcW w:w="1256" w:type="dxa"/>
            <w:vMerge w:val="restart"/>
            <w:tcBorders>
              <w:top w:val="single" w:sz="4" w:space="0" w:color="000000"/>
              <w:left w:val="single" w:sz="4" w:space="0" w:color="000000"/>
              <w:right w:val="single" w:sz="4" w:space="0" w:color="000000"/>
            </w:tcBorders>
          </w:tcPr>
          <w:p>
            <w:pPr>
              <w:pStyle w:val="TableParagraph"/>
              <w:spacing w:line="240" w:lineRule="auto" w:before="86"/>
              <w:ind w:left="516" w:right="201" w:hanging="318"/>
              <w:jc w:val="left"/>
              <w:rPr>
                <w:rFonts w:ascii="宋体" w:hAnsi="宋体" w:cs="宋体" w:eastAsia="宋体" w:hint="default"/>
                <w:sz w:val="21"/>
                <w:szCs w:val="21"/>
              </w:rPr>
            </w:pPr>
            <w:r>
              <w:rPr>
                <w:rFonts w:ascii="宋体" w:hAnsi="宋体" w:cs="宋体" w:eastAsia="宋体" w:hint="default"/>
                <w:b/>
                <w:bCs/>
                <w:sz w:val="21"/>
                <w:szCs w:val="21"/>
              </w:rPr>
              <w:t>本期计提</w:t>
            </w:r>
            <w:r>
              <w:rPr>
                <w:rFonts w:ascii="宋体" w:hAnsi="宋体" w:cs="宋体" w:eastAsia="宋体" w:hint="default"/>
                <w:b/>
                <w:bCs/>
                <w:w w:val="100"/>
                <w:sz w:val="21"/>
                <w:szCs w:val="21"/>
              </w:rPr>
              <w:t> </w:t>
            </w:r>
            <w:r>
              <w:rPr>
                <w:rFonts w:ascii="宋体" w:hAnsi="宋体" w:cs="宋体" w:eastAsia="宋体" w:hint="default"/>
                <w:b/>
                <w:bCs/>
                <w:sz w:val="21"/>
                <w:szCs w:val="21"/>
              </w:rPr>
              <w:t>额</w:t>
            </w:r>
            <w:r>
              <w:rPr>
                <w:rFonts w:ascii="宋体" w:hAnsi="宋体" w:cs="宋体" w:eastAsia="宋体" w:hint="default"/>
                <w:sz w:val="21"/>
                <w:szCs w:val="21"/>
              </w:rPr>
            </w:r>
          </w:p>
        </w:tc>
        <w:tc>
          <w:tcPr>
            <w:tcW w:w="2977" w:type="dxa"/>
            <w:gridSpan w:val="2"/>
            <w:tcBorders>
              <w:top w:val="single" w:sz="8" w:space="0" w:color="000000"/>
              <w:left w:val="single" w:sz="4" w:space="0" w:color="000000"/>
              <w:bottom w:val="nil" w:sz="6" w:space="0" w:color="auto"/>
              <w:right w:val="nil" w:sz="6" w:space="0" w:color="auto"/>
            </w:tcBorders>
          </w:tcPr>
          <w:p>
            <w:pPr/>
          </w:p>
        </w:tc>
      </w:tr>
      <w:tr>
        <w:trPr>
          <w:trHeight w:val="198" w:hRule="exact"/>
        </w:trPr>
        <w:tc>
          <w:tcPr>
            <w:tcW w:w="3183" w:type="dxa"/>
            <w:tcBorders>
              <w:top w:val="nil" w:sz="6" w:space="0" w:color="auto"/>
              <w:left w:val="nil" w:sz="6" w:space="0" w:color="auto"/>
              <w:bottom w:val="nil" w:sz="6" w:space="0" w:color="auto"/>
              <w:right w:val="single" w:sz="4" w:space="0" w:color="000000"/>
            </w:tcBorders>
          </w:tcPr>
          <w:p>
            <w:pPr>
              <w:pStyle w:val="TableParagraph"/>
              <w:spacing w:line="205" w:lineRule="exact"/>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05" w:lineRule="exact"/>
              <w:ind w:right="0"/>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256" w:type="dxa"/>
            <w:vMerge/>
            <w:tcBorders>
              <w:left w:val="single" w:sz="4" w:space="0" w:color="000000"/>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nil" w:sz="6" w:space="0" w:color="auto"/>
            </w:tcBorders>
          </w:tcPr>
          <w:p>
            <w:pPr/>
          </w:p>
        </w:tc>
      </w:tr>
      <w:tr>
        <w:trPr>
          <w:trHeight w:val="299" w:hRule="exact"/>
        </w:trPr>
        <w:tc>
          <w:tcPr>
            <w:tcW w:w="3183" w:type="dxa"/>
            <w:tcBorders>
              <w:top w:val="nil" w:sz="6" w:space="0" w:color="auto"/>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tc>
        <w:tc>
          <w:tcPr>
            <w:tcW w:w="11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tc>
        <w:tc>
          <w:tcPr>
            <w:tcW w:w="1256" w:type="dxa"/>
            <w:vMerge/>
            <w:tcBorders>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242" w:right="0"/>
              <w:jc w:val="left"/>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2057" w:type="dxa"/>
            <w:tcBorders>
              <w:top w:val="nil" w:sz="6" w:space="0" w:color="auto"/>
              <w:left w:val="single" w:sz="4" w:space="0" w:color="000000"/>
              <w:bottom w:val="single" w:sz="8" w:space="0" w:color="000000"/>
              <w:right w:val="nil" w:sz="6" w:space="0" w:color="auto"/>
            </w:tcBorders>
          </w:tcPr>
          <w:p>
            <w:pPr>
              <w:pStyle w:val="TableParagraph"/>
              <w:spacing w:line="204" w:lineRule="exact"/>
              <w:ind w:left="184" w:right="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r>
      <w:tr>
        <w:trPr>
          <w:trHeight w:val="398" w:hRule="exact"/>
        </w:trPr>
        <w:tc>
          <w:tcPr>
            <w:tcW w:w="318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20" w:right="0"/>
              <w:jc w:val="center"/>
              <w:rPr>
                <w:rFonts w:ascii="宋体" w:hAnsi="宋体" w:cs="宋体" w:eastAsia="宋体" w:hint="default"/>
                <w:sz w:val="21"/>
                <w:szCs w:val="21"/>
              </w:rPr>
            </w:pPr>
            <w:r>
              <w:rPr>
                <w:rFonts w:ascii="宋体" w:hAnsi="宋体" w:cs="宋体" w:eastAsia="宋体" w:hint="default"/>
                <w:sz w:val="21"/>
                <w:szCs w:val="21"/>
              </w:rPr>
              <w:t>坏账准备</w:t>
            </w:r>
          </w:p>
        </w:tc>
        <w:tc>
          <w:tcPr>
            <w:tcW w:w="112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left="52" w:right="0"/>
              <w:jc w:val="center"/>
              <w:rPr>
                <w:rFonts w:ascii="Arial Narrow" w:hAnsi="Arial Narrow" w:cs="Arial Narrow" w:eastAsia="Arial Narrow" w:hint="default"/>
                <w:sz w:val="21"/>
                <w:szCs w:val="21"/>
              </w:rPr>
            </w:pPr>
            <w:r>
              <w:rPr>
                <w:rFonts w:ascii="Arial Narrow"/>
                <w:sz w:val="21"/>
              </w:rPr>
              <w:t>987,080.93</w:t>
            </w:r>
          </w:p>
        </w:tc>
        <w:tc>
          <w:tcPr>
            <w:tcW w:w="12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938,105.89</w:t>
            </w:r>
            <w:r>
              <w:rPr>
                <w:rFonts w:ascii="Arial Narrow"/>
                <w:sz w:val="21"/>
              </w:rPr>
            </w:r>
          </w:p>
        </w:tc>
        <w:tc>
          <w:tcPr>
            <w:tcW w:w="91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057" w:type="dxa"/>
            <w:tcBorders>
              <w:top w:val="single" w:sz="8" w:space="0" w:color="000000"/>
              <w:left w:val="single" w:sz="4" w:space="0" w:color="000000"/>
              <w:bottom w:val="nil" w:sz="6" w:space="0" w:color="auto"/>
              <w:right w:val="nil" w:sz="6" w:space="0" w:color="auto"/>
            </w:tcBorders>
          </w:tcPr>
          <w:p>
            <w:pPr>
              <w:pStyle w:val="TableParagraph"/>
              <w:spacing w:line="240" w:lineRule="auto" w:before="62"/>
              <w:ind w:right="104"/>
              <w:jc w:val="right"/>
              <w:rPr>
                <w:rFonts w:ascii="Arial Narrow" w:hAnsi="Arial Narrow" w:cs="Arial Narrow" w:eastAsia="Arial Narrow" w:hint="default"/>
                <w:sz w:val="21"/>
                <w:szCs w:val="21"/>
              </w:rPr>
            </w:pPr>
            <w:r>
              <w:rPr>
                <w:rFonts w:ascii="Arial Narrow"/>
                <w:spacing w:val="-1"/>
                <w:sz w:val="21"/>
              </w:rPr>
              <w:t>1,925,186.82</w:t>
            </w:r>
            <w:r>
              <w:rPr>
                <w:rFonts w:ascii="Arial Narrow"/>
                <w:sz w:val="21"/>
              </w:rPr>
            </w:r>
          </w:p>
        </w:tc>
      </w:tr>
      <w:tr>
        <w:trPr>
          <w:trHeight w:val="396" w:hRule="exact"/>
        </w:trPr>
        <w:tc>
          <w:tcPr>
            <w:tcW w:w="3183"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1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left="52" w:right="0"/>
              <w:jc w:val="center"/>
              <w:rPr>
                <w:rFonts w:ascii="Arial Narrow" w:hAnsi="Arial Narrow" w:cs="Arial Narrow" w:eastAsia="Arial Narrow" w:hint="default"/>
                <w:sz w:val="21"/>
                <w:szCs w:val="21"/>
              </w:rPr>
            </w:pPr>
            <w:r>
              <w:rPr>
                <w:rFonts w:ascii="Arial Narrow"/>
                <w:b/>
                <w:sz w:val="21"/>
              </w:rPr>
              <w:t>987,080.93</w:t>
            </w:r>
            <w:r>
              <w:rPr>
                <w:rFonts w:ascii="Arial Narrow"/>
                <w:sz w:val="21"/>
              </w:rPr>
            </w:r>
          </w:p>
        </w:tc>
        <w:tc>
          <w:tcPr>
            <w:tcW w:w="12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right="101"/>
              <w:jc w:val="right"/>
              <w:rPr>
                <w:rFonts w:ascii="Arial Narrow" w:hAnsi="Arial Narrow" w:cs="Arial Narrow" w:eastAsia="Arial Narrow" w:hint="default"/>
                <w:sz w:val="21"/>
                <w:szCs w:val="21"/>
              </w:rPr>
            </w:pPr>
            <w:r>
              <w:rPr>
                <w:rFonts w:ascii="Arial Narrow"/>
                <w:b/>
                <w:spacing w:val="-1"/>
                <w:sz w:val="21"/>
              </w:rPr>
              <w:t>938,105.89</w:t>
            </w:r>
            <w:r>
              <w:rPr>
                <w:rFonts w:ascii="Arial Narrow"/>
                <w:sz w:val="21"/>
              </w:rPr>
            </w:r>
          </w:p>
        </w:tc>
        <w:tc>
          <w:tcPr>
            <w:tcW w:w="9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9"/>
                <w:szCs w:val="29"/>
              </w:rPr>
            </w:pPr>
          </w:p>
        </w:tc>
        <w:tc>
          <w:tcPr>
            <w:tcW w:w="2057" w:type="dxa"/>
            <w:tcBorders>
              <w:top w:val="nil" w:sz="6" w:space="0" w:color="auto"/>
              <w:left w:val="single" w:sz="4" w:space="0" w:color="000000"/>
              <w:bottom w:val="single" w:sz="8" w:space="0" w:color="000000"/>
              <w:right w:val="nil" w:sz="6" w:space="0" w:color="auto"/>
            </w:tcBorders>
          </w:tcPr>
          <w:p>
            <w:pPr>
              <w:pStyle w:val="TableParagraph"/>
              <w:spacing w:line="240" w:lineRule="auto" w:before="72"/>
              <w:ind w:right="104"/>
              <w:jc w:val="right"/>
              <w:rPr>
                <w:rFonts w:ascii="Arial Narrow" w:hAnsi="Arial Narrow" w:cs="Arial Narrow" w:eastAsia="Arial Narrow" w:hint="default"/>
                <w:sz w:val="21"/>
                <w:szCs w:val="21"/>
              </w:rPr>
            </w:pPr>
            <w:r>
              <w:rPr>
                <w:rFonts w:ascii="Arial Narrow"/>
                <w:b/>
                <w:spacing w:val="-1"/>
                <w:sz w:val="21"/>
              </w:rPr>
              <w:t>1,925,186.82</w:t>
            </w:r>
            <w:r>
              <w:rPr>
                <w:rFonts w:ascii="Arial Narrow"/>
                <w:sz w:val="21"/>
              </w:rPr>
            </w:r>
          </w:p>
          <w:p>
            <w:pPr>
              <w:pStyle w:val="TableParagraph"/>
              <w:spacing w:line="240" w:lineRule="auto" w:before="8"/>
              <w:ind w:right="0"/>
              <w:jc w:val="left"/>
              <w:rPr>
                <w:rFonts w:ascii="宋体" w:hAnsi="宋体" w:cs="宋体" w:eastAsia="宋体" w:hint="default"/>
                <w:b/>
                <w:bCs/>
                <w:sz w:val="5"/>
                <w:szCs w:val="5"/>
              </w:rPr>
            </w:pPr>
          </w:p>
          <w:p>
            <w:pPr>
              <w:pStyle w:val="TableParagraph"/>
              <w:spacing w:line="20" w:lineRule="exact"/>
              <w:ind w:left="79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33" name="image332.png" descr=""/>
                  <wp:cNvGraphicFramePr>
                    <a:graphicFrameLocks noChangeAspect="1"/>
                  </wp:cNvGraphicFramePr>
                  <a:graphic>
                    <a:graphicData uri="http://schemas.openxmlformats.org/drawingml/2006/picture">
                      <pic:pic>
                        <pic:nvPicPr>
                          <pic:cNvPr id="34" name="image332.png"/>
                          <pic:cNvPicPr/>
                        </pic:nvPicPr>
                        <pic:blipFill>
                          <a:blip r:embed="rId350"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r>
    </w:tbl>
    <w:p>
      <w:pPr>
        <w:spacing w:line="240" w:lineRule="auto" w:before="10"/>
        <w:rPr>
          <w:rFonts w:ascii="宋体" w:hAnsi="宋体" w:cs="宋体" w:eastAsia="宋体" w:hint="default"/>
          <w:b/>
          <w:bCs/>
          <w:sz w:val="6"/>
          <w:szCs w:val="6"/>
        </w:rPr>
      </w:pPr>
    </w:p>
    <w:p>
      <w:pPr>
        <w:spacing w:line="367" w:lineRule="auto" w:before="36"/>
        <w:ind w:left="238" w:right="1041" w:firstLine="419"/>
        <w:jc w:val="left"/>
        <w:rPr>
          <w:rFonts w:ascii="宋体" w:hAnsi="宋体" w:cs="宋体" w:eastAsia="宋体" w:hint="default"/>
          <w:sz w:val="21"/>
          <w:szCs w:val="21"/>
        </w:rPr>
      </w:pPr>
      <w:r>
        <w:rPr/>
        <w:pict>
          <v:shape style="position:absolute;margin-left:242.690002pt;margin-top:-64.896317pt;width:.48pt;height:.12pt;mso-position-horizontal-relative:page;mso-position-vertical-relative:paragraph;z-index:10024" type="#_x0000_t75" stroked="false">
            <v:imagedata r:id="rId350" o:title=""/>
          </v:shape>
        </w:pict>
      </w:r>
      <w:r>
        <w:rPr/>
        <w:pict>
          <v:shape style="position:absolute;margin-left:299.089996pt;margin-top:-64.896317pt;width:.47998pt;height:.12pt;mso-position-horizontal-relative:page;mso-position-vertical-relative:paragraph;z-index:10048" type="#_x0000_t75" stroked="false">
            <v:imagedata r:id="rId350" o:title=""/>
          </v:shape>
        </w:pict>
      </w:r>
      <w:r>
        <w:rPr/>
        <w:pict>
          <v:group style="position:absolute;margin-left:84.503998pt;margin-top:-83.156342pt;width:426.45pt;height:76.850pt;mso-position-horizontal-relative:page;mso-position-vertical-relative:paragraph;z-index:-1150528" coordorigin="1690,-1663" coordsize="8529,1537">
            <v:group style="position:absolute;left:8961;top:-1663;width:10;height:20" coordorigin="8961,-1663" coordsize="10,20">
              <v:shape style="position:absolute;left:8961;top:-1663;width:10;height:20" coordorigin="8961,-1663" coordsize="10,20" path="m8961,-1644l8971,-1644,8971,-1663,8961,-1663,8961,-1644xe" filled="true" fillcolor="#000000" stroked="false">
                <v:path arrowok="t"/>
                <v:fill type="solid"/>
              </v:shape>
            </v:group>
            <v:group style="position:absolute;left:8961;top:-1644;width:10;height:20" coordorigin="8961,-1644" coordsize="10,20">
              <v:shape style="position:absolute;left:8961;top:-1644;width:10;height:20" coordorigin="8961,-1644" coordsize="10,20" path="m8961,-1625l8971,-1625,8971,-1644,8961,-1644,8961,-1625xe" filled="true" fillcolor="#000000" stroked="false">
                <v:path arrowok="t"/>
                <v:fill type="solid"/>
              </v:shape>
            </v:group>
            <v:group style="position:absolute;left:8961;top:-1625;width:10;height:20" coordorigin="8961,-1625" coordsize="10,20">
              <v:shape style="position:absolute;left:8961;top:-1625;width:10;height:20" coordorigin="8961,-1625" coordsize="10,20" path="m8961,-1606l8971,-1606,8971,-1625,8961,-1625,8961,-1606xe" filled="true" fillcolor="#000000" stroked="false">
                <v:path arrowok="t"/>
                <v:fill type="solid"/>
              </v:shape>
            </v:group>
            <v:group style="position:absolute;left:8961;top:-1606;width:10;height:20" coordorigin="8961,-1606" coordsize="10,20">
              <v:shape style="position:absolute;left:8961;top:-1606;width:10;height:20" coordorigin="8961,-1606" coordsize="10,20" path="m8961,-1586l8971,-1586,8971,-1606,8961,-1606,8961,-1586xe" filled="true" fillcolor="#000000" stroked="false">
                <v:path arrowok="t"/>
                <v:fill type="solid"/>
              </v:shape>
            </v:group>
            <v:group style="position:absolute;left:8961;top:-1586;width:10;height:20" coordorigin="8961,-1586" coordsize="10,20">
              <v:shape style="position:absolute;left:8961;top:-1586;width:10;height:20" coordorigin="8961,-1586" coordsize="10,20" path="m8961,-1567l8971,-1567,8971,-1586,8961,-1586,8961,-1567xe" filled="true" fillcolor="#000000" stroked="false">
                <v:path arrowok="t"/>
                <v:fill type="solid"/>
              </v:shape>
            </v:group>
            <v:group style="position:absolute;left:8961;top:-1567;width:10;height:20" coordorigin="8961,-1567" coordsize="10,20">
              <v:shape style="position:absolute;left:8961;top:-1567;width:10;height:20" coordorigin="8961,-1567" coordsize="10,20" path="m8961,-1548l8971,-1548,8971,-1567,8961,-1567,8961,-1548xe" filled="true" fillcolor="#000000" stroked="false">
                <v:path arrowok="t"/>
                <v:fill type="solid"/>
              </v:shape>
            </v:group>
            <v:group style="position:absolute;left:8961;top:-1548;width:10;height:20" coordorigin="8961,-1548" coordsize="10,20">
              <v:shape style="position:absolute;left:8961;top:-1548;width:10;height:20" coordorigin="8961,-1548" coordsize="10,20" path="m8961,-1529l8971,-1529,8971,-1548,8961,-1548,8961,-1529xe" filled="true" fillcolor="#000000" stroked="false">
                <v:path arrowok="t"/>
                <v:fill type="solid"/>
              </v:shape>
            </v:group>
            <v:group style="position:absolute;left:8961;top:-1529;width:10;height:20" coordorigin="8961,-1529" coordsize="10,20">
              <v:shape style="position:absolute;left:8961;top:-1529;width:10;height:20" coordorigin="8961,-1529" coordsize="10,20" path="m8961,-1510l8971,-1510,8971,-1529,8961,-1529,8961,-1510xe" filled="true" fillcolor="#000000" stroked="false">
                <v:path arrowok="t"/>
                <v:fill type="solid"/>
              </v:shape>
            </v:group>
            <v:group style="position:absolute;left:8961;top:-1510;width:10;height:20" coordorigin="8961,-1510" coordsize="10,20">
              <v:shape style="position:absolute;left:8961;top:-1510;width:10;height:20" coordorigin="8961,-1510" coordsize="10,20" path="m8961,-1490l8971,-1490,8971,-1510,8961,-1510,8961,-1490xe" filled="true" fillcolor="#000000" stroked="false">
                <v:path arrowok="t"/>
                <v:fill type="solid"/>
              </v:shape>
            </v:group>
            <v:group style="position:absolute;left:8961;top:-1490;width:10;height:20" coordorigin="8961,-1490" coordsize="10,20">
              <v:shape style="position:absolute;left:8961;top:-1490;width:10;height:20" coordorigin="8961,-1490" coordsize="10,20" path="m8961,-1471l8971,-1471,8971,-1490,8961,-1490,8961,-1471xe" filled="true" fillcolor="#000000" stroked="false">
                <v:path arrowok="t"/>
                <v:fill type="solid"/>
              </v:shape>
            </v:group>
            <v:group style="position:absolute;left:8961;top:-1471;width:10;height:20" coordorigin="8961,-1471" coordsize="10,20">
              <v:shape style="position:absolute;left:8961;top:-1471;width:10;height:20" coordorigin="8961,-1471" coordsize="10,20" path="m8961,-1452l8971,-1452,8971,-1471,8961,-1471,8961,-1452xe" filled="true" fillcolor="#000000" stroked="false">
                <v:path arrowok="t"/>
                <v:fill type="solid"/>
              </v:shape>
            </v:group>
            <v:group style="position:absolute;left:8961;top:-1452;width:10;height:20" coordorigin="8961,-1452" coordsize="10,20">
              <v:shape style="position:absolute;left:8961;top:-1452;width:10;height:20" coordorigin="8961,-1452" coordsize="10,20" path="m8961,-1433l8971,-1433,8971,-1452,8961,-1452,8961,-1433xe" filled="true" fillcolor="#000000" stroked="false">
                <v:path arrowok="t"/>
                <v:fill type="solid"/>
              </v:shape>
            </v:group>
            <v:group style="position:absolute;left:8961;top:-1433;width:10;height:20" coordorigin="8961,-1433" coordsize="10,20">
              <v:shape style="position:absolute;left:8961;top:-1433;width:10;height:20" coordorigin="8961,-1433" coordsize="10,20" path="m8961,-1414l8971,-1414,8971,-1433,8961,-1433,8961,-1414xe" filled="true" fillcolor="#000000" stroked="false">
                <v:path arrowok="t"/>
                <v:fill type="solid"/>
              </v:shape>
            </v:group>
            <v:group style="position:absolute;left:8961;top:-1414;width:10;height:20" coordorigin="8961,-1414" coordsize="10,20">
              <v:shape style="position:absolute;left:8961;top:-1414;width:10;height:20" coordorigin="8961,-1414" coordsize="10,20" path="m8961,-1394l8971,-1394,8971,-1414,8961,-1414,8961,-1394xe" filled="true" fillcolor="#000000" stroked="false">
                <v:path arrowok="t"/>
                <v:fill type="solid"/>
              </v:shape>
            </v:group>
            <v:group style="position:absolute;left:8961;top:-1394;width:10;height:20" coordorigin="8961,-1394" coordsize="10,20">
              <v:shape style="position:absolute;left:8961;top:-1394;width:10;height:20" coordorigin="8961,-1394" coordsize="10,20" path="m8961,-1375l8971,-1375,8971,-1394,8961,-1394,8961,-1375xe" filled="true" fillcolor="#000000" stroked="false">
                <v:path arrowok="t"/>
                <v:fill type="solid"/>
              </v:shape>
            </v:group>
            <v:group style="position:absolute;left:8961;top:-1375;width:10;height:20" coordorigin="8961,-1375" coordsize="10,20">
              <v:shape style="position:absolute;left:8961;top:-1375;width:10;height:20" coordorigin="8961,-1375" coordsize="10,20" path="m8961,-1356l8971,-1356,8971,-1375,8961,-1375,8961,-1356xe" filled="true" fillcolor="#000000" stroked="false">
                <v:path arrowok="t"/>
                <v:fill type="solid"/>
              </v:shape>
            </v:group>
            <v:group style="position:absolute;left:8961;top:-1356;width:10;height:20" coordorigin="8961,-1356" coordsize="10,20">
              <v:shape style="position:absolute;left:8961;top:-1356;width:10;height:20" coordorigin="8961,-1356" coordsize="10,20" path="m8961,-1336l8971,-1336,8971,-1356,8961,-1356,8961,-1336xe" filled="true" fillcolor="#000000" stroked="false">
                <v:path arrowok="t"/>
                <v:fill type="solid"/>
              </v:shape>
            </v:group>
            <v:group style="position:absolute;left:8961;top:-1336;width:10;height:20" coordorigin="8961,-1336" coordsize="10,20">
              <v:shape style="position:absolute;left:8961;top:-1336;width:10;height:20" coordorigin="8961,-1336" coordsize="10,20" path="m8961,-1317l8971,-1317,8971,-1336,8961,-1336,8961,-1317xe" filled="true" fillcolor="#000000" stroked="false">
                <v:path arrowok="t"/>
                <v:fill type="solid"/>
              </v:shape>
            </v:group>
            <v:group style="position:absolute;left:8961;top:-1317;width:10;height:20" coordorigin="8961,-1317" coordsize="10,20">
              <v:shape style="position:absolute;left:8961;top:-1317;width:10;height:20" coordorigin="8961,-1317" coordsize="10,20" path="m8961,-1298l8971,-1298,8971,-1317,8961,-1317,8961,-1298xe" filled="true" fillcolor="#000000" stroked="false">
                <v:path arrowok="t"/>
                <v:fill type="solid"/>
              </v:shape>
              <v:shape style="position:absolute;left:7228;top:-1394;width:929;height:108" type="#_x0000_t75" stroked="false">
                <v:imagedata r:id="rId351" o:title=""/>
              </v:shape>
              <v:shape style="position:absolute;left:8152;top:-1298;width:819;height:12" type="#_x0000_t75" stroked="false">
                <v:imagedata r:id="rId352" o:title=""/>
              </v:shape>
            </v:group>
            <v:group style="position:absolute;left:8961;top:-1291;width:10;height:2" coordorigin="8961,-1291" coordsize="10,2">
              <v:shape style="position:absolute;left:8961;top:-1291;width:10;height:2" coordorigin="8961,-1291" coordsize="10,0" path="m8961,-1291l8971,-1291e" filled="false" stroked="true" strokeweight=".48004pt" strokecolor="#000000">
                <v:path arrowok="t"/>
              </v:shape>
            </v:group>
            <v:group style="position:absolute;left:8961;top:-1286;width:10;height:20" coordorigin="8961,-1286" coordsize="10,20">
              <v:shape style="position:absolute;left:8961;top:-1286;width:10;height:20" coordorigin="8961,-1286" coordsize="10,20" path="m8961,-1267l8971,-1267,8971,-1286,8961,-1286,8961,-1267xe" filled="true" fillcolor="#000000" stroked="false">
                <v:path arrowok="t"/>
                <v:fill type="solid"/>
              </v:shape>
            </v:group>
            <v:group style="position:absolute;left:8961;top:-1267;width:10;height:20" coordorigin="8961,-1267" coordsize="10,20">
              <v:shape style="position:absolute;left:8961;top:-1267;width:10;height:20" coordorigin="8961,-1267" coordsize="10,20" path="m8961,-1248l8971,-1248,8971,-1267,8961,-1267,8961,-1248xe" filled="true" fillcolor="#000000" stroked="false">
                <v:path arrowok="t"/>
                <v:fill type="solid"/>
              </v:shape>
            </v:group>
            <v:group style="position:absolute;left:8961;top:-1248;width:10;height:20" coordorigin="8961,-1248" coordsize="10,20">
              <v:shape style="position:absolute;left:8961;top:-1248;width:10;height:20" coordorigin="8961,-1248" coordsize="10,20" path="m8961,-1228l8971,-1228,8971,-1248,8961,-1248,8961,-1228xe" filled="true" fillcolor="#000000" stroked="false">
                <v:path arrowok="t"/>
                <v:fill type="solid"/>
              </v:shape>
            </v:group>
            <v:group style="position:absolute;left:8961;top:-1228;width:10;height:20" coordorigin="8961,-1228" coordsize="10,20">
              <v:shape style="position:absolute;left:8961;top:-1228;width:10;height:20" coordorigin="8961,-1228" coordsize="10,20" path="m8961,-1209l8971,-1209,8971,-1228,8961,-1228,8961,-1209xe" filled="true" fillcolor="#000000" stroked="false">
                <v:path arrowok="t"/>
                <v:fill type="solid"/>
              </v:shape>
            </v:group>
            <v:group style="position:absolute;left:8961;top:-1209;width:10;height:20" coordorigin="8961,-1209" coordsize="10,20">
              <v:shape style="position:absolute;left:8961;top:-1209;width:10;height:20" coordorigin="8961,-1209" coordsize="10,20" path="m8961,-1190l8971,-1190,8971,-1209,8961,-1209,8961,-1190xe" filled="true" fillcolor="#000000" stroked="false">
                <v:path arrowok="t"/>
                <v:fill type="solid"/>
              </v:shape>
            </v:group>
            <v:group style="position:absolute;left:8961;top:-1190;width:10;height:20" coordorigin="8961,-1190" coordsize="10,20">
              <v:shape style="position:absolute;left:8961;top:-1190;width:10;height:20" coordorigin="8961,-1190" coordsize="10,20" path="m8961,-1171l8971,-1171,8971,-1190,8961,-1190,8961,-1171xe" filled="true" fillcolor="#000000" stroked="false">
                <v:path arrowok="t"/>
                <v:fill type="solid"/>
              </v:shape>
            </v:group>
            <v:group style="position:absolute;left:8961;top:-1171;width:10;height:20" coordorigin="8961,-1171" coordsize="10,20">
              <v:shape style="position:absolute;left:8961;top:-1171;width:10;height:20" coordorigin="8961,-1171" coordsize="10,20" path="m8961,-1152l8971,-1152,8971,-1171,8961,-1171,8961,-1152xe" filled="true" fillcolor="#000000" stroked="false">
                <v:path arrowok="t"/>
                <v:fill type="solid"/>
              </v:shape>
            </v:group>
            <v:group style="position:absolute;left:8961;top:-1152;width:10;height:20" coordorigin="8961,-1152" coordsize="10,20">
              <v:shape style="position:absolute;left:8961;top:-1152;width:10;height:20" coordorigin="8961,-1152" coordsize="10,20" path="m8961,-1132l8971,-1132,8971,-1152,8961,-1152,8961,-1132xe" filled="true" fillcolor="#000000" stroked="false">
                <v:path arrowok="t"/>
                <v:fill type="solid"/>
              </v:shape>
            </v:group>
            <v:group style="position:absolute;left:8961;top:-1132;width:10;height:20" coordorigin="8961,-1132" coordsize="10,20">
              <v:shape style="position:absolute;left:8961;top:-1132;width:10;height:20" coordorigin="8961,-1132" coordsize="10,20" path="m8961,-1113l8971,-1113,8971,-1132,8961,-1132,8961,-1113xe" filled="true" fillcolor="#000000" stroked="false">
                <v:path arrowok="t"/>
                <v:fill type="solid"/>
              </v:shape>
            </v:group>
            <v:group style="position:absolute;left:8961;top:-1113;width:10;height:20" coordorigin="8961,-1113" coordsize="10,20">
              <v:shape style="position:absolute;left:8961;top:-1113;width:10;height:20" coordorigin="8961,-1113" coordsize="10,20" path="m8961,-1094l8971,-1094,8971,-1113,8961,-1113,8961,-1094xe" filled="true" fillcolor="#000000" stroked="false">
                <v:path arrowok="t"/>
                <v:fill type="solid"/>
              </v:shape>
            </v:group>
            <v:group style="position:absolute;left:8961;top:-1094;width:10;height:20" coordorigin="8961,-1094" coordsize="10,20">
              <v:shape style="position:absolute;left:8961;top:-1094;width:10;height:20" coordorigin="8961,-1094" coordsize="10,20" path="m8961,-1075l8971,-1075,8971,-1094,8961,-1094,8961,-1075xe" filled="true" fillcolor="#000000" stroked="false">
                <v:path arrowok="t"/>
                <v:fill type="solid"/>
              </v:shape>
            </v:group>
            <v:group style="position:absolute;left:8961;top:-1075;width:10;height:20" coordorigin="8961,-1075" coordsize="10,20">
              <v:shape style="position:absolute;left:8961;top:-1075;width:10;height:20" coordorigin="8961,-1075" coordsize="10,20" path="m8961,-1056l8971,-1056,8971,-1075,8961,-1075,8961,-1056xe" filled="true" fillcolor="#000000" stroked="false">
                <v:path arrowok="t"/>
                <v:fill type="solid"/>
              </v:shape>
            </v:group>
            <v:group style="position:absolute;left:8961;top:-1056;width:10;height:20" coordorigin="8961,-1056" coordsize="10,20">
              <v:shape style="position:absolute;left:8961;top:-1056;width:10;height:20" coordorigin="8961,-1056" coordsize="10,20" path="m8961,-1036l8971,-1036,8971,-1056,8961,-1056,8961,-1036xe" filled="true" fillcolor="#000000" stroked="false">
                <v:path arrowok="t"/>
                <v:fill type="solid"/>
              </v:shape>
            </v:group>
            <v:group style="position:absolute;left:8961;top:-1036;width:10;height:20" coordorigin="8961,-1036" coordsize="10,20">
              <v:shape style="position:absolute;left:8961;top:-1036;width:10;height:20" coordorigin="8961,-1036" coordsize="10,20" path="m8961,-1017l8971,-1017,8971,-1036,8961,-1036,8961,-1017xe" filled="true" fillcolor="#000000" stroked="false">
                <v:path arrowok="t"/>
                <v:fill type="solid"/>
              </v:shape>
            </v:group>
            <v:group style="position:absolute;left:8961;top:-1017;width:10;height:20" coordorigin="8961,-1017" coordsize="10,20">
              <v:shape style="position:absolute;left:8961;top:-1017;width:10;height:20" coordorigin="8961,-1017" coordsize="10,20" path="m8961,-998l8971,-998,8971,-1017,8961,-1017,8961,-998xe" filled="true" fillcolor="#000000" stroked="false">
                <v:path arrowok="t"/>
                <v:fill type="solid"/>
              </v:shape>
            </v:group>
            <v:group style="position:absolute;left:8961;top:-998;width:10;height:20" coordorigin="8961,-998" coordsize="10,20">
              <v:shape style="position:absolute;left:8961;top:-998;width:10;height:20" coordorigin="8961,-998" coordsize="10,20" path="m8961,-979l8971,-979,8971,-998,8961,-998,8961,-979xe" filled="true" fillcolor="#000000" stroked="false">
                <v:path arrowok="t"/>
                <v:fill type="solid"/>
              </v:shape>
            </v:group>
            <v:group style="position:absolute;left:8961;top:-979;width:10;height:20" coordorigin="8961,-979" coordsize="10,20">
              <v:shape style="position:absolute;left:8961;top:-979;width:10;height:20" coordorigin="8961,-979" coordsize="10,20" path="m8961,-960l8971,-960,8971,-979,8961,-979,8961,-960xe" filled="true" fillcolor="#000000" stroked="false">
                <v:path arrowok="t"/>
                <v:fill type="solid"/>
              </v:shape>
            </v:group>
            <v:group style="position:absolute;left:8961;top:-960;width:10;height:20" coordorigin="8961,-960" coordsize="10,20">
              <v:shape style="position:absolute;left:8961;top:-960;width:10;height:20" coordorigin="8961,-960" coordsize="10,20" path="m8961,-940l8971,-940,8971,-960,8961,-960,8961,-940xe" filled="true" fillcolor="#000000" stroked="false">
                <v:path arrowok="t"/>
                <v:fill type="solid"/>
              </v:shape>
            </v:group>
            <v:group style="position:absolute;left:8961;top:-940;width:10;height:20" coordorigin="8961,-940" coordsize="10,20">
              <v:shape style="position:absolute;left:8961;top:-940;width:10;height:20" coordorigin="8961,-940" coordsize="10,20" path="m8961,-921l8971,-921,8971,-940,8961,-940,8961,-921xe" filled="true" fillcolor="#000000" stroked="false">
                <v:path arrowok="t"/>
                <v:fill type="solid"/>
              </v:shape>
              <v:shape style="position:absolute;left:8961;top:-902;width:10;height:5" type="#_x0000_t75" stroked="false">
                <v:imagedata r:id="rId350" o:title=""/>
              </v:shape>
            </v:group>
            <v:group style="position:absolute;left:8961;top:-888;width:10;height:20" coordorigin="8961,-888" coordsize="10,20">
              <v:shape style="position:absolute;left:8961;top:-888;width:10;height:20" coordorigin="8961,-888" coordsize="10,20" path="m8961,-868l8971,-868,8971,-888,8961,-888,8961,-868xe" filled="true" fillcolor="#000000" stroked="false">
                <v:path arrowok="t"/>
                <v:fill type="solid"/>
              </v:shape>
            </v:group>
            <v:group style="position:absolute;left:8961;top:-868;width:10;height:20" coordorigin="8961,-868" coordsize="10,20">
              <v:shape style="position:absolute;left:8961;top:-868;width:10;height:20" coordorigin="8961,-868" coordsize="10,20" path="m8961,-849l8971,-849,8971,-868,8961,-868,8961,-849xe" filled="true" fillcolor="#000000" stroked="false">
                <v:path arrowok="t"/>
                <v:fill type="solid"/>
              </v:shape>
            </v:group>
            <v:group style="position:absolute;left:8961;top:-849;width:10;height:20" coordorigin="8961,-849" coordsize="10,20">
              <v:shape style="position:absolute;left:8961;top:-849;width:10;height:20" coordorigin="8961,-849" coordsize="10,20" path="m8961,-830l8971,-830,8971,-849,8961,-849,8961,-830xe" filled="true" fillcolor="#000000" stroked="false">
                <v:path arrowok="t"/>
                <v:fill type="solid"/>
              </v:shape>
            </v:group>
            <v:group style="position:absolute;left:8961;top:-830;width:10;height:20" coordorigin="8961,-830" coordsize="10,20">
              <v:shape style="position:absolute;left:8961;top:-830;width:10;height:20" coordorigin="8961,-830" coordsize="10,20" path="m8961,-811l8971,-811,8971,-830,8961,-830,8961,-811xe" filled="true" fillcolor="#000000" stroked="false">
                <v:path arrowok="t"/>
                <v:fill type="solid"/>
              </v:shape>
            </v:group>
            <v:group style="position:absolute;left:8961;top:-811;width:10;height:20" coordorigin="8961,-811" coordsize="10,20">
              <v:shape style="position:absolute;left:8961;top:-811;width:10;height:20" coordorigin="8961,-811" coordsize="10,20" path="m8961,-792l8971,-792,8971,-811,8961,-811,8961,-792xe" filled="true" fillcolor="#000000" stroked="false">
                <v:path arrowok="t"/>
                <v:fill type="solid"/>
              </v:shape>
            </v:group>
            <v:group style="position:absolute;left:8961;top:-792;width:10;height:20" coordorigin="8961,-792" coordsize="10,20">
              <v:shape style="position:absolute;left:8961;top:-792;width:10;height:20" coordorigin="8961,-792" coordsize="10,20" path="m8961,-772l8971,-772,8971,-792,8961,-792,8961,-772xe" filled="true" fillcolor="#000000" stroked="false">
                <v:path arrowok="t"/>
                <v:fill type="solid"/>
              </v:shape>
            </v:group>
            <v:group style="position:absolute;left:8961;top:-772;width:10;height:20" coordorigin="8961,-772" coordsize="10,20">
              <v:shape style="position:absolute;left:8961;top:-772;width:10;height:20" coordorigin="8961,-772" coordsize="10,20" path="m8961,-753l8971,-753,8971,-772,8961,-772,8961,-753xe" filled="true" fillcolor="#000000" stroked="false">
                <v:path arrowok="t"/>
                <v:fill type="solid"/>
              </v:shape>
            </v:group>
            <v:group style="position:absolute;left:8961;top:-753;width:10;height:20" coordorigin="8961,-753" coordsize="10,20">
              <v:shape style="position:absolute;left:8961;top:-753;width:10;height:20" coordorigin="8961,-753" coordsize="10,20" path="m8961,-734l8971,-734,8971,-753,8961,-753,8961,-734xe" filled="true" fillcolor="#000000" stroked="false">
                <v:path arrowok="t"/>
                <v:fill type="solid"/>
              </v:shape>
            </v:group>
            <v:group style="position:absolute;left:8961;top:-734;width:10;height:20" coordorigin="8961,-734" coordsize="10,20">
              <v:shape style="position:absolute;left:8961;top:-734;width:10;height:20" coordorigin="8961,-734" coordsize="10,20" path="m8961,-715l8971,-715,8971,-734,8961,-734,8961,-715xe" filled="true" fillcolor="#000000" stroked="false">
                <v:path arrowok="t"/>
                <v:fill type="solid"/>
              </v:shape>
            </v:group>
            <v:group style="position:absolute;left:8961;top:-715;width:10;height:20" coordorigin="8961,-715" coordsize="10,20">
              <v:shape style="position:absolute;left:8961;top:-715;width:10;height:20" coordorigin="8961,-715" coordsize="10,20" path="m8961,-696l8971,-696,8971,-715,8961,-715,8961,-696xe" filled="true" fillcolor="#000000" stroked="false">
                <v:path arrowok="t"/>
                <v:fill type="solid"/>
              </v:shape>
            </v:group>
            <v:group style="position:absolute;left:8961;top:-696;width:10;height:20" coordorigin="8961,-696" coordsize="10,20">
              <v:shape style="position:absolute;left:8961;top:-696;width:10;height:20" coordorigin="8961,-696" coordsize="10,20" path="m8961,-676l8971,-676,8971,-696,8961,-696,8961,-676xe" filled="true" fillcolor="#000000" stroked="false">
                <v:path arrowok="t"/>
                <v:fill type="solid"/>
              </v:shape>
            </v:group>
            <v:group style="position:absolute;left:8961;top:-676;width:10;height:20" coordorigin="8961,-676" coordsize="10,20">
              <v:shape style="position:absolute;left:8961;top:-676;width:10;height:20" coordorigin="8961,-676" coordsize="10,20" path="m8961,-657l8971,-657,8971,-676,8961,-676,8961,-657xe" filled="true" fillcolor="#000000" stroked="false">
                <v:path arrowok="t"/>
                <v:fill type="solid"/>
              </v:shape>
            </v:group>
            <v:group style="position:absolute;left:8961;top:-657;width:10;height:20" coordorigin="8961,-657" coordsize="10,20">
              <v:shape style="position:absolute;left:8961;top:-657;width:10;height:20" coordorigin="8961,-657" coordsize="10,20" path="m8961,-638l8971,-638,8971,-657,8961,-657,8961,-638xe" filled="true" fillcolor="#000000" stroked="false">
                <v:path arrowok="t"/>
                <v:fill type="solid"/>
              </v:shape>
            </v:group>
            <v:group style="position:absolute;left:8961;top:-638;width:10;height:20" coordorigin="8961,-638" coordsize="10,20">
              <v:shape style="position:absolute;left:8961;top:-638;width:10;height:20" coordorigin="8961,-638" coordsize="10,20" path="m8961,-619l8971,-619,8971,-638,8961,-638,8961,-619xe" filled="true" fillcolor="#000000" stroked="false">
                <v:path arrowok="t"/>
                <v:fill type="solid"/>
              </v:shape>
            </v:group>
            <v:group style="position:absolute;left:8961;top:-619;width:10;height:20" coordorigin="8961,-619" coordsize="10,20">
              <v:shape style="position:absolute;left:8961;top:-619;width:10;height:20" coordorigin="8961,-619" coordsize="10,20" path="m8961,-600l8971,-600,8971,-619,8961,-619,8961,-600xe" filled="true" fillcolor="#000000" stroked="false">
                <v:path arrowok="t"/>
                <v:fill type="solid"/>
              </v:shape>
            </v:group>
            <v:group style="position:absolute;left:8961;top:-600;width:10;height:20" coordorigin="8961,-600" coordsize="10,20">
              <v:shape style="position:absolute;left:8961;top:-600;width:10;height:20" coordorigin="8961,-600" coordsize="10,20" path="m8961,-580l8971,-580,8971,-600,8961,-600,8961,-580xe" filled="true" fillcolor="#000000" stroked="false">
                <v:path arrowok="t"/>
                <v:fill type="solid"/>
              </v:shape>
            </v:group>
            <v:group style="position:absolute;left:8961;top:-580;width:10;height:20" coordorigin="8961,-580" coordsize="10,20">
              <v:shape style="position:absolute;left:8961;top:-580;width:10;height:20" coordorigin="8961,-580" coordsize="10,20" path="m8961,-561l8971,-561,8971,-580,8961,-580,8961,-561xe" filled="true" fillcolor="#000000" stroked="false">
                <v:path arrowok="t"/>
                <v:fill type="solid"/>
              </v:shape>
            </v:group>
            <v:group style="position:absolute;left:8961;top:-561;width:10;height:20" coordorigin="8961,-561" coordsize="10,20">
              <v:shape style="position:absolute;left:8961;top:-561;width:10;height:20" coordorigin="8961,-561" coordsize="10,20" path="m8961,-542l8971,-542,8971,-561,8961,-561,8961,-542xe" filled="true" fillcolor="#000000" stroked="false">
                <v:path arrowok="t"/>
                <v:fill type="solid"/>
              </v:shape>
            </v:group>
            <v:group style="position:absolute;left:8961;top:-542;width:10;height:20" coordorigin="8961,-542" coordsize="10,20">
              <v:shape style="position:absolute;left:8961;top:-542;width:10;height:20" coordorigin="8961,-542" coordsize="10,20" path="m8961,-523l8971,-523,8971,-542,8961,-542,8961,-523xe" filled="true" fillcolor="#000000" stroked="false">
                <v:path arrowok="t"/>
                <v:fill type="solid"/>
              </v:shape>
            </v:group>
            <v:group style="position:absolute;left:8961;top:-523;width:10;height:20" coordorigin="8961,-523" coordsize="10,20">
              <v:shape style="position:absolute;left:8961;top:-523;width:10;height:20" coordorigin="8961,-523" coordsize="10,20" path="m8961,-504l8971,-504,8971,-523,8961,-523,8961,-504xe" filled="true" fillcolor="#000000" stroked="false">
                <v:path arrowok="t"/>
                <v:fill type="solid"/>
              </v:shape>
              <v:shape style="position:absolute;left:1690;top:-600;width:3183;height:108" type="#_x0000_t75" stroked="false">
                <v:imagedata r:id="rId353" o:title=""/>
              </v:shape>
              <v:shape style="position:absolute;left:4849;top:-504;width:1142;height:12" type="#_x0000_t75" stroked="false">
                <v:imagedata r:id="rId354" o:title=""/>
              </v:shape>
              <v:shape style="position:absolute;left:5977;top:-504;width:1270;height:12" type="#_x0000_t75" stroked="false">
                <v:imagedata r:id="rId355" o:title=""/>
              </v:shape>
              <v:shape style="position:absolute;left:7233;top:-504;width:934;height:12" type="#_x0000_t75" stroked="false">
                <v:imagedata r:id="rId356" o:title=""/>
              </v:shape>
              <v:shape style="position:absolute;left:8152;top:-504;width:819;height:12" type="#_x0000_t75" stroked="false">
                <v:imagedata r:id="rId357" o:title=""/>
              </v:shape>
              <v:shape style="position:absolute;left:8956;top:-501;width:1262;height:10" type="#_x0000_t75" stroked="false">
                <v:imagedata r:id="rId358" o:title=""/>
              </v:shape>
            </v:group>
            <v:group style="position:absolute;left:8961;top:-492;width:10;height:20" coordorigin="8961,-492" coordsize="10,20">
              <v:shape style="position:absolute;left:8961;top:-492;width:10;height:20" coordorigin="8961,-492" coordsize="10,20" path="m8961,-472l8971,-472,8971,-492,8961,-492,8961,-472xe" filled="true" fillcolor="#000000" stroked="false">
                <v:path arrowok="t"/>
                <v:fill type="solid"/>
              </v:shape>
            </v:group>
            <v:group style="position:absolute;left:8961;top:-472;width:10;height:20" coordorigin="8961,-472" coordsize="10,20">
              <v:shape style="position:absolute;left:8961;top:-472;width:10;height:20" coordorigin="8961,-472" coordsize="10,20" path="m8961,-453l8971,-453,8971,-472,8961,-472,8961,-453xe" filled="true" fillcolor="#000000" stroked="false">
                <v:path arrowok="t"/>
                <v:fill type="solid"/>
              </v:shape>
            </v:group>
            <v:group style="position:absolute;left:8961;top:-453;width:10;height:20" coordorigin="8961,-453" coordsize="10,20">
              <v:shape style="position:absolute;left:8961;top:-453;width:10;height:20" coordorigin="8961,-453" coordsize="10,20" path="m8961,-434l8971,-434,8971,-453,8961,-453,8961,-434xe" filled="true" fillcolor="#000000" stroked="false">
                <v:path arrowok="t"/>
                <v:fill type="solid"/>
              </v:shape>
            </v:group>
            <v:group style="position:absolute;left:8961;top:-434;width:10;height:20" coordorigin="8961,-434" coordsize="10,20">
              <v:shape style="position:absolute;left:8961;top:-434;width:10;height:20" coordorigin="8961,-434" coordsize="10,20" path="m8961,-415l8971,-415,8971,-434,8961,-434,8961,-415xe" filled="true" fillcolor="#000000" stroked="false">
                <v:path arrowok="t"/>
                <v:fill type="solid"/>
              </v:shape>
            </v:group>
            <v:group style="position:absolute;left:8961;top:-415;width:10;height:20" coordorigin="8961,-415" coordsize="10,20">
              <v:shape style="position:absolute;left:8961;top:-415;width:10;height:20" coordorigin="8961,-415" coordsize="10,20" path="m8961,-396l8971,-396,8971,-415,8961,-415,8961,-396xe" filled="true" fillcolor="#000000" stroked="false">
                <v:path arrowok="t"/>
                <v:fill type="solid"/>
              </v:shape>
            </v:group>
            <v:group style="position:absolute;left:8961;top:-396;width:10;height:20" coordorigin="8961,-396" coordsize="10,20">
              <v:shape style="position:absolute;left:8961;top:-396;width:10;height:20" coordorigin="8961,-396" coordsize="10,20" path="m8961,-376l8971,-376,8971,-396,8961,-396,8961,-376xe" filled="true" fillcolor="#000000" stroked="false">
                <v:path arrowok="t"/>
                <v:fill type="solid"/>
              </v:shape>
            </v:group>
            <v:group style="position:absolute;left:8961;top:-376;width:10;height:20" coordorigin="8961,-376" coordsize="10,20">
              <v:shape style="position:absolute;left:8961;top:-376;width:10;height:20" coordorigin="8961,-376" coordsize="10,20" path="m8961,-357l8971,-357,8971,-376,8961,-376,8961,-357xe" filled="true" fillcolor="#000000" stroked="false">
                <v:path arrowok="t"/>
                <v:fill type="solid"/>
              </v:shape>
            </v:group>
            <v:group style="position:absolute;left:8961;top:-357;width:10;height:20" coordorigin="8961,-357" coordsize="10,20">
              <v:shape style="position:absolute;left:8961;top:-357;width:10;height:20" coordorigin="8961,-357" coordsize="10,20" path="m8961,-338l8971,-338,8971,-357,8961,-357,8961,-338xe" filled="true" fillcolor="#000000" stroked="false">
                <v:path arrowok="t"/>
                <v:fill type="solid"/>
              </v:shape>
            </v:group>
            <v:group style="position:absolute;left:8961;top:-338;width:10;height:20" coordorigin="8961,-338" coordsize="10,20">
              <v:shape style="position:absolute;left:8961;top:-338;width:10;height:20" coordorigin="8961,-338" coordsize="10,20" path="m8961,-319l8971,-319,8971,-338,8961,-338,8961,-319xe" filled="true" fillcolor="#000000" stroked="false">
                <v:path arrowok="t"/>
                <v:fill type="solid"/>
              </v:shape>
            </v:group>
            <v:group style="position:absolute;left:8961;top:-319;width:10;height:20" coordorigin="8961,-319" coordsize="10,20">
              <v:shape style="position:absolute;left:8961;top:-319;width:10;height:20" coordorigin="8961,-319" coordsize="10,20" path="m8961,-300l8971,-300,8971,-319,8961,-319,8961,-300xe" filled="true" fillcolor="#000000" stroked="false">
                <v:path arrowok="t"/>
                <v:fill type="solid"/>
              </v:shape>
            </v:group>
            <v:group style="position:absolute;left:8961;top:-300;width:10;height:20" coordorigin="8961,-300" coordsize="10,20">
              <v:shape style="position:absolute;left:8961;top:-300;width:10;height:20" coordorigin="8961,-300" coordsize="10,20" path="m8961,-280l8971,-280,8971,-300,8961,-300,8961,-280xe" filled="true" fillcolor="#000000" stroked="false">
                <v:path arrowok="t"/>
                <v:fill type="solid"/>
              </v:shape>
            </v:group>
            <v:group style="position:absolute;left:8961;top:-280;width:10;height:20" coordorigin="8961,-280" coordsize="10,20">
              <v:shape style="position:absolute;left:8961;top:-280;width:10;height:20" coordorigin="8961,-280" coordsize="10,20" path="m8961,-261l8971,-261,8971,-280,8961,-280,8961,-261xe" filled="true" fillcolor="#000000" stroked="false">
                <v:path arrowok="t"/>
                <v:fill type="solid"/>
              </v:shape>
            </v:group>
            <v:group style="position:absolute;left:8961;top:-261;width:10;height:20" coordorigin="8961,-261" coordsize="10,20">
              <v:shape style="position:absolute;left:8961;top:-261;width:10;height:20" coordorigin="8961,-261" coordsize="10,20" path="m8961,-242l8971,-242,8971,-261,8961,-261,8961,-242xe" filled="true" fillcolor="#000000" stroked="false">
                <v:path arrowok="t"/>
                <v:fill type="solid"/>
              </v:shape>
            </v:group>
            <v:group style="position:absolute;left:8961;top:-242;width:10;height:20" coordorigin="8961,-242" coordsize="10,20">
              <v:shape style="position:absolute;left:8961;top:-242;width:10;height:20" coordorigin="8961,-242" coordsize="10,20" path="m8961,-223l8971,-223,8971,-242,8961,-242,8961,-223xe" filled="true" fillcolor="#000000" stroked="false">
                <v:path arrowok="t"/>
                <v:fill type="solid"/>
              </v:shape>
            </v:group>
            <v:group style="position:absolute;left:8961;top:-223;width:10;height:20" coordorigin="8961,-223" coordsize="10,20">
              <v:shape style="position:absolute;left:8961;top:-223;width:10;height:20" coordorigin="8961,-223" coordsize="10,20" path="m8961,-204l8971,-204,8971,-223,8961,-223,8961,-204xe" filled="true" fillcolor="#000000" stroked="false">
                <v:path arrowok="t"/>
                <v:fill type="solid"/>
              </v:shape>
            </v:group>
            <v:group style="position:absolute;left:8961;top:-204;width:10;height:20" coordorigin="8961,-204" coordsize="10,20">
              <v:shape style="position:absolute;left:8961;top:-204;width:10;height:20" coordorigin="8961,-204" coordsize="10,20" path="m8961,-184l8971,-184,8971,-204,8961,-204,8961,-184xe" filled="true" fillcolor="#000000" stroked="false">
                <v:path arrowok="t"/>
                <v:fill type="solid"/>
              </v:shape>
            </v:group>
            <v:group style="position:absolute;left:8961;top:-184;width:10;height:20" coordorigin="8961,-184" coordsize="10,20">
              <v:shape style="position:absolute;left:8961;top:-184;width:10;height:20" coordorigin="8961,-184" coordsize="10,20" path="m8961,-165l8971,-165,8971,-184,8961,-184,8961,-165xe" filled="true" fillcolor="#000000" stroked="false">
                <v:path arrowok="t"/>
                <v:fill type="solid"/>
              </v:shape>
            </v:group>
            <v:group style="position:absolute;left:8961;top:-165;width:10;height:20" coordorigin="8961,-165" coordsize="10,20">
              <v:shape style="position:absolute;left:8961;top:-165;width:10;height:20" coordorigin="8961,-165" coordsize="10,20" path="m8961,-146l8971,-146,8971,-165,8961,-165,8961,-146xe" filled="true" fillcolor="#000000" stroked="false">
                <v:path arrowok="t"/>
                <v:fill type="solid"/>
              </v:shape>
            </v:group>
            <v:group style="position:absolute;left:8961;top:-146;width:10;height:20" coordorigin="8961,-146" coordsize="10,20">
              <v:shape style="position:absolute;left:8961;top:-146;width:10;height:20" coordorigin="8961,-146" coordsize="10,20" path="m8961,-127l8971,-127,8971,-146,8961,-146,8961,-127xe" filled="true" fillcolor="#000000" stroked="false">
                <v:path arrowok="t"/>
                <v:fill type="solid"/>
              </v:shape>
              <v:shape style="position:absolute;left:7679;top:-1595;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xbxContent>
                </v:textbox>
                <w10:wrap type="none"/>
              </v:shape>
              <v:shape style="position:absolute;left:9170;top:-1395;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group>
            <w10:wrap type="none"/>
          </v:group>
        </w:pict>
      </w:r>
      <w:r>
        <w:rPr/>
        <w:pict>
          <v:shape style="position:absolute;margin-left:242.690002pt;margin-top:-45.096367pt;width:.4799pt;height:.24pt;mso-position-horizontal-relative:page;mso-position-vertical-relative:paragraph;z-index:10144" type="#_x0000_t75" stroked="false">
            <v:imagedata r:id="rId350" o:title=""/>
          </v:shape>
        </w:pict>
      </w:r>
      <w:r>
        <w:rPr/>
        <w:pict>
          <v:shape style="position:absolute;margin-left:299.089996pt;margin-top:-45.096367pt;width:.47988pt;height:.24pt;mso-position-horizontal-relative:page;mso-position-vertical-relative:paragraph;z-index:10168" type="#_x0000_t75" stroked="false">
            <v:imagedata r:id="rId350" o:title=""/>
          </v:shape>
        </w:pict>
      </w:r>
      <w:r>
        <w:rPr/>
        <w:pict>
          <v:shape style="position:absolute;margin-left:361.869995pt;margin-top:-45.096367pt;width:.47988pt;height:.24pt;mso-position-horizontal-relative:page;mso-position-vertical-relative:paragraph;z-index:10192" type="#_x0000_t75" stroked="false">
            <v:imagedata r:id="rId350" o:title=""/>
          </v:shape>
        </w:pict>
      </w:r>
      <w:r>
        <w:rPr/>
        <w:pict>
          <v:shape style="position:absolute;margin-left:407.829987pt;margin-top:-45.096367pt;width:.47991pt;height:.24pt;mso-position-horizontal-relative:page;mso-position-vertical-relative:paragraph;z-index:10216" type="#_x0000_t75" stroked="false">
            <v:imagedata r:id="rId350" o:title=""/>
          </v:shape>
        </w:pict>
      </w:r>
      <w:r>
        <w:rPr/>
        <w:pict>
          <v:shape style="position:absolute;margin-left:242.690002pt;margin-top:-5.376308pt;width:.48002pt;height:.24pt;mso-position-horizontal-relative:page;mso-position-vertical-relative:paragraph;z-index:10240" type="#_x0000_t75" stroked="false">
            <v:imagedata r:id="rId350" o:title=""/>
          </v:shape>
        </w:pict>
      </w:r>
      <w:r>
        <w:rPr/>
        <w:pict>
          <v:shape style="position:absolute;margin-left:299.089996pt;margin-top:-5.376308pt;width:.48pt;height:.24pt;mso-position-horizontal-relative:page;mso-position-vertical-relative:paragraph;z-index:10264" type="#_x0000_t75" stroked="false">
            <v:imagedata r:id="rId350" o:title=""/>
          </v:shape>
        </w:pict>
      </w:r>
      <w:r>
        <w:rPr/>
        <w:pict>
          <v:shape style="position:absolute;margin-left:361.869995pt;margin-top:-5.376308pt;width:.48pt;height:.24pt;mso-position-horizontal-relative:page;mso-position-vertical-relative:paragraph;z-index:10288" type="#_x0000_t75" stroked="false">
            <v:imagedata r:id="rId350" o:title=""/>
          </v:shape>
        </w:pict>
      </w:r>
      <w:r>
        <w:rPr/>
        <w:pict>
          <v:shape style="position:absolute;margin-left:407.829987pt;margin-top:-5.376308pt;width:.48003pt;height:.24pt;mso-position-horizontal-relative:page;mso-position-vertical-relative:paragraph;z-index:10312" type="#_x0000_t75" stroked="false">
            <v:imagedata r:id="rId350" o:title=""/>
          </v:shape>
        </w:pict>
      </w:r>
      <w:r>
        <w:rPr>
          <w:rFonts w:ascii="宋体" w:hAnsi="宋体" w:cs="宋体" w:eastAsia="宋体" w:hint="default"/>
          <w:spacing w:val="-4"/>
          <w:sz w:val="21"/>
          <w:szCs w:val="21"/>
        </w:rPr>
        <w:t>说明：期末资产减值准备主要为应收账款和其他应收款计提的坏账准备，变动较大是因</w:t>
      </w:r>
      <w:r>
        <w:rPr>
          <w:rFonts w:ascii="宋体" w:hAnsi="宋体" w:cs="宋体" w:eastAsia="宋体" w:hint="default"/>
          <w:w w:val="100"/>
          <w:sz w:val="21"/>
          <w:szCs w:val="21"/>
        </w:rPr>
        <w:t> </w:t>
      </w:r>
      <w:r>
        <w:rPr>
          <w:rFonts w:ascii="宋体" w:hAnsi="宋体" w:cs="宋体" w:eastAsia="宋体" w:hint="default"/>
          <w:sz w:val="21"/>
          <w:szCs w:val="21"/>
        </w:rPr>
        <w:t>为期初不包含子公司天津国信和东华信通的坏账准备。</w:t>
      </w:r>
    </w:p>
    <w:p>
      <w:pPr>
        <w:spacing w:before="125"/>
        <w:ind w:left="238" w:right="1041"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13</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spacing w:line="240" w:lineRule="auto" w:before="4"/>
        <w:rPr>
          <w:rFonts w:ascii="宋体" w:hAnsi="宋体" w:cs="宋体" w:eastAsia="宋体" w:hint="default"/>
          <w:b/>
          <w:bCs/>
          <w:sz w:val="15"/>
          <w:szCs w:val="15"/>
        </w:rPr>
      </w:pPr>
    </w:p>
    <w:p>
      <w:pPr>
        <w:spacing w:before="0"/>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账龄分析及百分比</w:t>
      </w:r>
    </w:p>
    <w:p>
      <w:pPr>
        <w:spacing w:line="240" w:lineRule="auto" w:before="9"/>
        <w:rPr>
          <w:rFonts w:ascii="宋体" w:hAnsi="宋体" w:cs="宋体" w:eastAsia="宋体" w:hint="default"/>
          <w:sz w:val="17"/>
          <w:szCs w:val="17"/>
        </w:rPr>
      </w:pPr>
    </w:p>
    <w:p>
      <w:pPr>
        <w:spacing w:line="1997" w:lineRule="exact"/>
        <w:ind w:left="11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27.65pt;height:99.9pt;mso-position-horizontal-relative:char;mso-position-vertical-relative:line" coordorigin="0,0" coordsize="8553,1998">
            <v:group style="position:absolute;left:19;top:5;width:1668;height:2" coordorigin="19,5" coordsize="1668,2">
              <v:shape style="position:absolute;left:19;top:5;width:1668;height:2" coordorigin="19,5" coordsize="1668,0" path="m19,5l1687,5e" filled="false" stroked="true" strokeweight=".48001pt" strokecolor="#000000">
                <v:path arrowok="t"/>
              </v:shape>
            </v:group>
            <v:group style="position:absolute;left:1687;top:5;width:10;height:2" coordorigin="1687,5" coordsize="10,2">
              <v:shape style="position:absolute;left:1687;top:5;width:10;height:2" coordorigin="1687,5" coordsize="10,0" path="m1687,5l1697,5e" filled="false" stroked="true" strokeweight=".48001pt" strokecolor="#000000">
                <v:path arrowok="t"/>
              </v:shape>
            </v:group>
            <v:group style="position:absolute;left:1697;top:5;width:3419;height:2" coordorigin="1697,5" coordsize="3419,2">
              <v:shape style="position:absolute;left:1697;top:5;width:3419;height:2" coordorigin="1697,5" coordsize="3419,0" path="m1697,5l5115,5e" filled="false" stroked="true" strokeweight=".48001pt" strokecolor="#000000">
                <v:path arrowok="t"/>
              </v:shape>
            </v:group>
            <v:group style="position:absolute;left:5115;top:5;width:10;height:2" coordorigin="5115,5" coordsize="10,2">
              <v:shape style="position:absolute;left:5115;top:5;width:10;height:2" coordorigin="5115,5" coordsize="10,0" path="m5115,5l5125,5e" filled="false" stroked="true" strokeweight=".48001pt" strokecolor="#000000">
                <v:path arrowok="t"/>
              </v:shape>
            </v:group>
            <v:group style="position:absolute;left:5125;top:5;width:3423;height:2" coordorigin="5125,5" coordsize="3423,2">
              <v:shape style="position:absolute;left:5125;top:5;width:3423;height:2" coordorigin="5125,5" coordsize="3423,0" path="m5125,5l8548,5e" filled="false" stroked="true" strokeweight=".48001pt" strokecolor="#000000">
                <v:path arrowok="t"/>
              </v:shape>
            </v:group>
            <v:group style="position:absolute;left:1687;top:10;width:10;height:20" coordorigin="1687,10" coordsize="10,20">
              <v:shape style="position:absolute;left:1687;top:10;width:10;height:20" coordorigin="1687,10" coordsize="10,20" path="m1687,29l1697,29,1697,10,1687,10,1687,29xe" filled="true" fillcolor="#000000" stroked="false">
                <v:path arrowok="t"/>
                <v:fill type="solid"/>
              </v:shape>
            </v:group>
            <v:group style="position:absolute;left:1687;top:29;width:10;height:20" coordorigin="1687,29" coordsize="10,20">
              <v:shape style="position:absolute;left:1687;top:29;width:10;height:20" coordorigin="1687,29" coordsize="10,20" path="m1687,48l1697,48,1697,29,1687,29,1687,48xe" filled="true" fillcolor="#000000" stroked="false">
                <v:path arrowok="t"/>
                <v:fill type="solid"/>
              </v:shape>
            </v:group>
            <v:group style="position:absolute;left:1687;top:48;width:10;height:20" coordorigin="1687,48" coordsize="10,20">
              <v:shape style="position:absolute;left:1687;top:48;width:10;height:20" coordorigin="1687,48" coordsize="10,20" path="m1687,67l1697,67,1697,48,1687,48,1687,67xe" filled="true" fillcolor="#000000" stroked="false">
                <v:path arrowok="t"/>
                <v:fill type="solid"/>
              </v:shape>
            </v:group>
            <v:group style="position:absolute;left:1687;top:67;width:10;height:20" coordorigin="1687,67" coordsize="10,20">
              <v:shape style="position:absolute;left:1687;top:67;width:10;height:20" coordorigin="1687,67" coordsize="10,20" path="m1687,86l1697,86,1697,67,1687,67,1687,86xe" filled="true" fillcolor="#000000" stroked="false">
                <v:path arrowok="t"/>
                <v:fill type="solid"/>
              </v:shape>
            </v:group>
            <v:group style="position:absolute;left:1687;top:86;width:10;height:20" coordorigin="1687,86" coordsize="10,20">
              <v:shape style="position:absolute;left:1687;top:86;width:10;height:20" coordorigin="1687,86" coordsize="10,20" path="m1687,106l1697,106,1697,86,1687,86,1687,106xe" filled="true" fillcolor="#000000" stroked="false">
                <v:path arrowok="t"/>
                <v:fill type="solid"/>
              </v:shape>
            </v:group>
            <v:group style="position:absolute;left:1687;top:106;width:10;height:20" coordorigin="1687,106" coordsize="10,20">
              <v:shape style="position:absolute;left:1687;top:106;width:10;height:20" coordorigin="1687,106" coordsize="10,20" path="m1687,125l1697,125,1697,106,1687,106,1687,125xe" filled="true" fillcolor="#000000" stroked="false">
                <v:path arrowok="t"/>
                <v:fill type="solid"/>
              </v:shape>
            </v:group>
            <v:group style="position:absolute;left:1687;top:125;width:10;height:20" coordorigin="1687,125" coordsize="10,20">
              <v:shape style="position:absolute;left:1687;top:125;width:10;height:20" coordorigin="1687,125" coordsize="10,20" path="m1687,144l1697,144,1697,125,1687,125,1687,144xe" filled="true" fillcolor="#000000" stroked="false">
                <v:path arrowok="t"/>
                <v:fill type="solid"/>
              </v:shape>
            </v:group>
            <v:group style="position:absolute;left:1687;top:144;width:10;height:20" coordorigin="1687,144" coordsize="10,20">
              <v:shape style="position:absolute;left:1687;top:144;width:10;height:20" coordorigin="1687,144" coordsize="10,20" path="m1687,163l1697,163,1697,144,1687,144,1687,163xe" filled="true" fillcolor="#000000" stroked="false">
                <v:path arrowok="t"/>
                <v:fill type="solid"/>
              </v:shape>
            </v:group>
            <v:group style="position:absolute;left:1687;top:163;width:10;height:20" coordorigin="1687,163" coordsize="10,20">
              <v:shape style="position:absolute;left:1687;top:163;width:10;height:20" coordorigin="1687,163" coordsize="10,20" path="m1687,182l1697,182,1697,163,1687,163,1687,182xe" filled="true" fillcolor="#000000" stroked="false">
                <v:path arrowok="t"/>
                <v:fill type="solid"/>
              </v:shape>
            </v:group>
            <v:group style="position:absolute;left:1687;top:182;width:10;height:20" coordorigin="1687,182" coordsize="10,20">
              <v:shape style="position:absolute;left:1687;top:182;width:10;height:20" coordorigin="1687,182" coordsize="10,20" path="m1687,202l1697,202,1697,182,1687,182,1687,202xe" filled="true" fillcolor="#000000" stroked="false">
                <v:path arrowok="t"/>
                <v:fill type="solid"/>
              </v:shape>
            </v:group>
            <v:group style="position:absolute;left:1687;top:202;width:10;height:20" coordorigin="1687,202" coordsize="10,20">
              <v:shape style="position:absolute;left:1687;top:202;width:10;height:20" coordorigin="1687,202" coordsize="10,20" path="m1687,221l1697,221,1697,202,1687,202,1687,221xe" filled="true" fillcolor="#000000" stroked="false">
                <v:path arrowok="t"/>
                <v:fill type="solid"/>
              </v:shape>
            </v:group>
            <v:group style="position:absolute;left:1687;top:221;width:10;height:20" coordorigin="1687,221" coordsize="10,20">
              <v:shape style="position:absolute;left:1687;top:221;width:10;height:20" coordorigin="1687,221" coordsize="10,20" path="m1687,241l1697,241,1697,221,1687,221,1687,241xe" filled="true" fillcolor="#000000" stroked="false">
                <v:path arrowok="t"/>
                <v:fill type="solid"/>
              </v:shape>
            </v:group>
            <v:group style="position:absolute;left:1687;top:241;width:10;height:20" coordorigin="1687,241" coordsize="10,20">
              <v:shape style="position:absolute;left:1687;top:241;width:10;height:20" coordorigin="1687,241" coordsize="10,20" path="m1687,260l1697,260,1697,241,1687,241,1687,260xe" filled="true" fillcolor="#000000" stroked="false">
                <v:path arrowok="t"/>
                <v:fill type="solid"/>
              </v:shape>
            </v:group>
            <v:group style="position:absolute;left:1687;top:260;width:10;height:20" coordorigin="1687,260" coordsize="10,20">
              <v:shape style="position:absolute;left:1687;top:260;width:10;height:20" coordorigin="1687,260" coordsize="10,20" path="m1687,279l1697,279,1697,260,1687,260,1687,279xe" filled="true" fillcolor="#000000" stroked="false">
                <v:path arrowok="t"/>
                <v:fill type="solid"/>
              </v:shape>
            </v:group>
            <v:group style="position:absolute;left:1687;top:279;width:10;height:20" coordorigin="1687,279" coordsize="10,20">
              <v:shape style="position:absolute;left:1687;top:279;width:10;height:20" coordorigin="1687,279" coordsize="10,20" path="m1687,298l1697,298,1697,279,1687,279,1687,298xe" filled="true" fillcolor="#000000" stroked="false">
                <v:path arrowok="t"/>
                <v:fill type="solid"/>
              </v:shape>
            </v:group>
            <v:group style="position:absolute;left:1687;top:298;width:10;height:20" coordorigin="1687,298" coordsize="10,20">
              <v:shape style="position:absolute;left:1687;top:298;width:10;height:20" coordorigin="1687,298" coordsize="10,20" path="m1687,317l1697,317,1697,298,1687,298,1687,317xe" filled="true" fillcolor="#000000" stroked="false">
                <v:path arrowok="t"/>
                <v:fill type="solid"/>
              </v:shape>
            </v:group>
            <v:group style="position:absolute;left:1687;top:317;width:10;height:20" coordorigin="1687,317" coordsize="10,20">
              <v:shape style="position:absolute;left:1687;top:317;width:10;height:20" coordorigin="1687,317" coordsize="10,20" path="m1687,337l1697,337,1697,317,1687,317,1687,337xe" filled="true" fillcolor="#000000" stroked="false">
                <v:path arrowok="t"/>
                <v:fill type="solid"/>
              </v:shape>
            </v:group>
            <v:group style="position:absolute;left:1687;top:337;width:10;height:20" coordorigin="1687,337" coordsize="10,20">
              <v:shape style="position:absolute;left:1687;top:337;width:10;height:20" coordorigin="1687,337" coordsize="10,20" path="m1687,356l1697,356,1697,337,1687,337,1687,356xe" filled="true" fillcolor="#000000" stroked="false">
                <v:path arrowok="t"/>
                <v:fill type="solid"/>
              </v:shape>
            </v:group>
            <v:group style="position:absolute;left:1687;top:356;width:10;height:20" coordorigin="1687,356" coordsize="10,20">
              <v:shape style="position:absolute;left:1687;top:356;width:10;height:20" coordorigin="1687,356" coordsize="10,20" path="m1687,375l1697,375,1697,356,1687,356,1687,375xe" filled="true" fillcolor="#000000" stroked="false">
                <v:path arrowok="t"/>
                <v:fill type="solid"/>
              </v:shape>
            </v:group>
            <v:group style="position:absolute;left:1687;top:375;width:10;height:20" coordorigin="1687,375" coordsize="10,20">
              <v:shape style="position:absolute;left:1687;top:375;width:10;height:20" coordorigin="1687,375" coordsize="10,20" path="m1687,394l1697,394,1697,375,1687,375,1687,394xe" filled="true" fillcolor="#000000" stroked="false">
                <v:path arrowok="t"/>
                <v:fill type="solid"/>
              </v:shape>
            </v:group>
            <v:group style="position:absolute;left:5115;top:10;width:10;height:20" coordorigin="5115,10" coordsize="10,20">
              <v:shape style="position:absolute;left:5115;top:10;width:10;height:20" coordorigin="5115,10" coordsize="10,20" path="m5115,29l5125,29,5125,10,5115,10,5115,29xe" filled="true" fillcolor="#000000" stroked="false">
                <v:path arrowok="t"/>
                <v:fill type="solid"/>
              </v:shape>
            </v:group>
            <v:group style="position:absolute;left:5115;top:29;width:10;height:20" coordorigin="5115,29" coordsize="10,20">
              <v:shape style="position:absolute;left:5115;top:29;width:10;height:20" coordorigin="5115,29" coordsize="10,20" path="m5115,48l5125,48,5125,29,5115,29,5115,48xe" filled="true" fillcolor="#000000" stroked="false">
                <v:path arrowok="t"/>
                <v:fill type="solid"/>
              </v:shape>
            </v:group>
            <v:group style="position:absolute;left:5115;top:48;width:10;height:20" coordorigin="5115,48" coordsize="10,20">
              <v:shape style="position:absolute;left:5115;top:48;width:10;height:20" coordorigin="5115,48" coordsize="10,20" path="m5115,67l5125,67,5125,48,5115,48,5115,67xe" filled="true" fillcolor="#000000" stroked="false">
                <v:path arrowok="t"/>
                <v:fill type="solid"/>
              </v:shape>
            </v:group>
            <v:group style="position:absolute;left:5115;top:67;width:10;height:20" coordorigin="5115,67" coordsize="10,20">
              <v:shape style="position:absolute;left:5115;top:67;width:10;height:20" coordorigin="5115,67" coordsize="10,20" path="m5115,86l5125,86,5125,67,5115,67,5115,86xe" filled="true" fillcolor="#000000" stroked="false">
                <v:path arrowok="t"/>
                <v:fill type="solid"/>
              </v:shape>
            </v:group>
            <v:group style="position:absolute;left:5115;top:86;width:10;height:20" coordorigin="5115,86" coordsize="10,20">
              <v:shape style="position:absolute;left:5115;top:86;width:10;height:20" coordorigin="5115,86" coordsize="10,20" path="m5115,106l5125,106,5125,86,5115,86,5115,106xe" filled="true" fillcolor="#000000" stroked="false">
                <v:path arrowok="t"/>
                <v:fill type="solid"/>
              </v:shape>
            </v:group>
            <v:group style="position:absolute;left:5115;top:106;width:10;height:20" coordorigin="5115,106" coordsize="10,20">
              <v:shape style="position:absolute;left:5115;top:106;width:10;height:20" coordorigin="5115,106" coordsize="10,20" path="m5115,125l5125,125,5125,106,5115,106,5115,125xe" filled="true" fillcolor="#000000" stroked="false">
                <v:path arrowok="t"/>
                <v:fill type="solid"/>
              </v:shape>
            </v:group>
            <v:group style="position:absolute;left:5115;top:125;width:10;height:20" coordorigin="5115,125" coordsize="10,20">
              <v:shape style="position:absolute;left:5115;top:125;width:10;height:20" coordorigin="5115,125" coordsize="10,20" path="m5115,144l5125,144,5125,125,5115,125,5115,144xe" filled="true" fillcolor="#000000" stroked="false">
                <v:path arrowok="t"/>
                <v:fill type="solid"/>
              </v:shape>
            </v:group>
            <v:group style="position:absolute;left:5115;top:144;width:10;height:20" coordorigin="5115,144" coordsize="10,20">
              <v:shape style="position:absolute;left:5115;top:144;width:10;height:20" coordorigin="5115,144" coordsize="10,20" path="m5115,163l5125,163,5125,144,5115,144,5115,163xe" filled="true" fillcolor="#000000" stroked="false">
                <v:path arrowok="t"/>
                <v:fill type="solid"/>
              </v:shape>
            </v:group>
            <v:group style="position:absolute;left:5115;top:163;width:10;height:20" coordorigin="5115,163" coordsize="10,20">
              <v:shape style="position:absolute;left:5115;top:163;width:10;height:20" coordorigin="5115,163" coordsize="10,20" path="m5115,182l5125,182,5125,163,5115,163,5115,182xe" filled="true" fillcolor="#000000" stroked="false">
                <v:path arrowok="t"/>
                <v:fill type="solid"/>
              </v:shape>
            </v:group>
            <v:group style="position:absolute;left:5115;top:182;width:10;height:20" coordorigin="5115,182" coordsize="10,20">
              <v:shape style="position:absolute;left:5115;top:182;width:10;height:20" coordorigin="5115,182" coordsize="10,20" path="m5115,202l5125,202,5125,182,5115,182,5115,202xe" filled="true" fillcolor="#000000" stroked="false">
                <v:path arrowok="t"/>
                <v:fill type="solid"/>
              </v:shape>
            </v:group>
            <v:group style="position:absolute;left:5115;top:202;width:10;height:20" coordorigin="5115,202" coordsize="10,20">
              <v:shape style="position:absolute;left:5115;top:202;width:10;height:20" coordorigin="5115,202" coordsize="10,20" path="m5115,221l5125,221,5125,202,5115,202,5115,221xe" filled="true" fillcolor="#000000" stroked="false">
                <v:path arrowok="t"/>
                <v:fill type="solid"/>
              </v:shape>
            </v:group>
            <v:group style="position:absolute;left:5115;top:221;width:10;height:20" coordorigin="5115,221" coordsize="10,20">
              <v:shape style="position:absolute;left:5115;top:221;width:10;height:20" coordorigin="5115,221" coordsize="10,20" path="m5115,241l5125,241,5125,221,5115,221,5115,241xe" filled="true" fillcolor="#000000" stroked="false">
                <v:path arrowok="t"/>
                <v:fill type="solid"/>
              </v:shape>
            </v:group>
            <v:group style="position:absolute;left:5115;top:241;width:10;height:20" coordorigin="5115,241" coordsize="10,20">
              <v:shape style="position:absolute;left:5115;top:241;width:10;height:20" coordorigin="5115,241" coordsize="10,20" path="m5115,260l5125,260,5125,241,5115,241,5115,260xe" filled="true" fillcolor="#000000" stroked="false">
                <v:path arrowok="t"/>
                <v:fill type="solid"/>
              </v:shape>
            </v:group>
            <v:group style="position:absolute;left:5115;top:260;width:10;height:20" coordorigin="5115,260" coordsize="10,20">
              <v:shape style="position:absolute;left:5115;top:260;width:10;height:20" coordorigin="5115,260" coordsize="10,20" path="m5115,279l5125,279,5125,260,5115,260,5115,279xe" filled="true" fillcolor="#000000" stroked="false">
                <v:path arrowok="t"/>
                <v:fill type="solid"/>
              </v:shape>
            </v:group>
            <v:group style="position:absolute;left:5115;top:279;width:10;height:20" coordorigin="5115,279" coordsize="10,20">
              <v:shape style="position:absolute;left:5115;top:279;width:10;height:20" coordorigin="5115,279" coordsize="10,20" path="m5115,298l5125,298,5125,279,5115,279,5115,298xe" filled="true" fillcolor="#000000" stroked="false">
                <v:path arrowok="t"/>
                <v:fill type="solid"/>
              </v:shape>
              <v:shape style="position:absolute;left:1682;top:298;width:3452;height:110" type="#_x0000_t75" stroked="false">
                <v:imagedata r:id="rId359" o:title=""/>
              </v:shape>
              <v:shape style="position:absolute;left:5111;top:399;width:1735;height:10" type="#_x0000_t75" stroked="false">
                <v:imagedata r:id="rId360" o:title=""/>
              </v:shape>
              <v:shape style="position:absolute;left:6841;top:399;width:1707;height:10" type="#_x0000_t75" stroked="false">
                <v:imagedata r:id="rId361" o:title=""/>
              </v:shape>
            </v:group>
            <v:group style="position:absolute;left:1687;top:409;width:10;height:20" coordorigin="1687,409" coordsize="10,20">
              <v:shape style="position:absolute;left:1687;top:409;width:10;height:20" coordorigin="1687,409" coordsize="10,20" path="m1687,428l1697,428,1697,409,1687,409,1687,428xe" filled="true" fillcolor="#000000" stroked="false">
                <v:path arrowok="t"/>
                <v:fill type="solid"/>
              </v:shape>
            </v:group>
            <v:group style="position:absolute;left:1687;top:428;width:10;height:20" coordorigin="1687,428" coordsize="10,20">
              <v:shape style="position:absolute;left:1687;top:428;width:10;height:20" coordorigin="1687,428" coordsize="10,20" path="m1687,447l1697,447,1697,428,1687,428,1687,447xe" filled="true" fillcolor="#000000" stroked="false">
                <v:path arrowok="t"/>
                <v:fill type="solid"/>
              </v:shape>
            </v:group>
            <v:group style="position:absolute;left:1687;top:447;width:10;height:20" coordorigin="1687,447" coordsize="10,20">
              <v:shape style="position:absolute;left:1687;top:447;width:10;height:20" coordorigin="1687,447" coordsize="10,20" path="m1687,466l1697,466,1697,447,1687,447,1687,466xe" filled="true" fillcolor="#000000" stroked="false">
                <v:path arrowok="t"/>
                <v:fill type="solid"/>
              </v:shape>
            </v:group>
            <v:group style="position:absolute;left:1687;top:466;width:10;height:20" coordorigin="1687,466" coordsize="10,20">
              <v:shape style="position:absolute;left:1687;top:466;width:10;height:20" coordorigin="1687,466" coordsize="10,20" path="m1687,485l1697,485,1697,466,1687,466,1687,485xe" filled="true" fillcolor="#000000" stroked="false">
                <v:path arrowok="t"/>
                <v:fill type="solid"/>
              </v:shape>
            </v:group>
            <v:group style="position:absolute;left:1687;top:485;width:10;height:20" coordorigin="1687,485" coordsize="10,20">
              <v:shape style="position:absolute;left:1687;top:485;width:10;height:20" coordorigin="1687,485" coordsize="10,20" path="m1687,505l1697,505,1697,485,1687,485,1687,505xe" filled="true" fillcolor="#000000" stroked="false">
                <v:path arrowok="t"/>
                <v:fill type="solid"/>
              </v:shape>
            </v:group>
            <v:group style="position:absolute;left:1687;top:505;width:10;height:20" coordorigin="1687,505" coordsize="10,20">
              <v:shape style="position:absolute;left:1687;top:505;width:10;height:20" coordorigin="1687,505" coordsize="10,20" path="m1687,524l1697,524,1697,505,1687,505,1687,524xe" filled="true" fillcolor="#000000" stroked="false">
                <v:path arrowok="t"/>
                <v:fill type="solid"/>
              </v:shape>
            </v:group>
            <v:group style="position:absolute;left:1687;top:524;width:10;height:20" coordorigin="1687,524" coordsize="10,20">
              <v:shape style="position:absolute;left:1687;top:524;width:10;height:20" coordorigin="1687,524" coordsize="10,20" path="m1687,543l1697,543,1697,524,1687,524,1687,543xe" filled="true" fillcolor="#000000" stroked="false">
                <v:path arrowok="t"/>
                <v:fill type="solid"/>
              </v:shape>
            </v:group>
            <v:group style="position:absolute;left:1687;top:543;width:10;height:20" coordorigin="1687,543" coordsize="10,20">
              <v:shape style="position:absolute;left:1687;top:543;width:10;height:20" coordorigin="1687,543" coordsize="10,20" path="m1687,562l1697,562,1697,543,1687,543,1687,562xe" filled="true" fillcolor="#000000" stroked="false">
                <v:path arrowok="t"/>
                <v:fill type="solid"/>
              </v:shape>
            </v:group>
            <v:group style="position:absolute;left:1687;top:562;width:10;height:20" coordorigin="1687,562" coordsize="10,20">
              <v:shape style="position:absolute;left:1687;top:562;width:10;height:20" coordorigin="1687,562" coordsize="10,20" path="m1687,581l1697,581,1697,562,1687,562,1687,581xe" filled="true" fillcolor="#000000" stroked="false">
                <v:path arrowok="t"/>
                <v:fill type="solid"/>
              </v:shape>
            </v:group>
            <v:group style="position:absolute;left:1687;top:581;width:10;height:20" coordorigin="1687,581" coordsize="10,20">
              <v:shape style="position:absolute;left:1687;top:581;width:10;height:20" coordorigin="1687,581" coordsize="10,20" path="m1687,601l1697,601,1697,581,1687,581,1687,601xe" filled="true" fillcolor="#000000" stroked="false">
                <v:path arrowok="t"/>
                <v:fill type="solid"/>
              </v:shape>
            </v:group>
            <v:group style="position:absolute;left:1687;top:601;width:10;height:20" coordorigin="1687,601" coordsize="10,20">
              <v:shape style="position:absolute;left:1687;top:601;width:10;height:20" coordorigin="1687,601" coordsize="10,20" path="m1687,620l1697,620,1697,601,1687,601,1687,620xe" filled="true" fillcolor="#000000" stroked="false">
                <v:path arrowok="t"/>
                <v:fill type="solid"/>
              </v:shape>
            </v:group>
            <v:group style="position:absolute;left:1687;top:620;width:10;height:20" coordorigin="1687,620" coordsize="10,20">
              <v:shape style="position:absolute;left:1687;top:620;width:10;height:20" coordorigin="1687,620" coordsize="10,20" path="m1687,639l1697,639,1697,620,1687,620,1687,639xe" filled="true" fillcolor="#000000" stroked="false">
                <v:path arrowok="t"/>
                <v:fill type="solid"/>
              </v:shape>
            </v:group>
            <v:group style="position:absolute;left:1687;top:639;width:10;height:20" coordorigin="1687,639" coordsize="10,20">
              <v:shape style="position:absolute;left:1687;top:639;width:10;height:20" coordorigin="1687,639" coordsize="10,20" path="m1687,658l1697,658,1697,639,1687,639,1687,658xe" filled="true" fillcolor="#000000" stroked="false">
                <v:path arrowok="t"/>
                <v:fill type="solid"/>
              </v:shape>
            </v:group>
            <v:group style="position:absolute;left:1687;top:658;width:10;height:20" coordorigin="1687,658" coordsize="10,20">
              <v:shape style="position:absolute;left:1687;top:658;width:10;height:20" coordorigin="1687,658" coordsize="10,20" path="m1687,677l1697,677,1697,658,1687,658,1687,677xe" filled="true" fillcolor="#000000" stroked="false">
                <v:path arrowok="t"/>
                <v:fill type="solid"/>
              </v:shape>
            </v:group>
            <v:group style="position:absolute;left:1687;top:677;width:10;height:20" coordorigin="1687,677" coordsize="10,20">
              <v:shape style="position:absolute;left:1687;top:677;width:10;height:20" coordorigin="1687,677" coordsize="10,20" path="m1687,697l1697,697,1697,677,1687,677,1687,697xe" filled="true" fillcolor="#000000" stroked="false">
                <v:path arrowok="t"/>
                <v:fill type="solid"/>
              </v:shape>
            </v:group>
            <v:group style="position:absolute;left:1687;top:697;width:10;height:20" coordorigin="1687,697" coordsize="10,20">
              <v:shape style="position:absolute;left:1687;top:697;width:10;height:20" coordorigin="1687,697" coordsize="10,20" path="m1687,716l1697,716,1697,697,1687,697,1687,716xe" filled="true" fillcolor="#000000" stroked="false">
                <v:path arrowok="t"/>
                <v:fill type="solid"/>
              </v:shape>
            </v:group>
            <v:group style="position:absolute;left:1687;top:716;width:10;height:20" coordorigin="1687,716" coordsize="10,20">
              <v:shape style="position:absolute;left:1687;top:716;width:10;height:20" coordorigin="1687,716" coordsize="10,20" path="m1687,735l1697,735,1697,716,1687,716,1687,735xe" filled="true" fillcolor="#000000" stroked="false">
                <v:path arrowok="t"/>
                <v:fill type="solid"/>
              </v:shape>
            </v:group>
            <v:group style="position:absolute;left:1687;top:735;width:10;height:20" coordorigin="1687,735" coordsize="10,20">
              <v:shape style="position:absolute;left:1687;top:735;width:10;height:20" coordorigin="1687,735" coordsize="10,20" path="m1687,754l1697,754,1697,735,1687,735,1687,754xe" filled="true" fillcolor="#000000" stroked="false">
                <v:path arrowok="t"/>
                <v:fill type="solid"/>
              </v:shape>
            </v:group>
            <v:group style="position:absolute;left:1687;top:754;width:10;height:20" coordorigin="1687,754" coordsize="10,20">
              <v:shape style="position:absolute;left:1687;top:754;width:10;height:20" coordorigin="1687,754" coordsize="10,20" path="m1687,773l1697,773,1697,754,1687,754,1687,773xe" filled="true" fillcolor="#000000" stroked="false">
                <v:path arrowok="t"/>
                <v:fill type="solid"/>
              </v:shape>
            </v:group>
            <v:group style="position:absolute;left:1687;top:773;width:10;height:20" coordorigin="1687,773" coordsize="10,20">
              <v:shape style="position:absolute;left:1687;top:773;width:10;height:20" coordorigin="1687,773" coordsize="10,20" path="m1687,793l1697,793,1697,773,1687,773,1687,793xe" filled="true" fillcolor="#000000" stroked="false">
                <v:path arrowok="t"/>
                <v:fill type="solid"/>
              </v:shape>
              <v:shape style="position:absolute;left:1687;top:793;width:10;height:2" type="#_x0000_t75" stroked="false">
                <v:imagedata r:id="rId350" o:title=""/>
              </v:shape>
            </v:group>
            <v:group style="position:absolute;left:3418;top:409;width:10;height:20" coordorigin="3418,409" coordsize="10,20">
              <v:shape style="position:absolute;left:3418;top:409;width:10;height:20" coordorigin="3418,409" coordsize="10,20" path="m3418,428l3428,428,3428,409,3418,409,3418,428xe" filled="true" fillcolor="#000000" stroked="false">
                <v:path arrowok="t"/>
                <v:fill type="solid"/>
              </v:shape>
            </v:group>
            <v:group style="position:absolute;left:3418;top:428;width:10;height:20" coordorigin="3418,428" coordsize="10,20">
              <v:shape style="position:absolute;left:3418;top:428;width:10;height:20" coordorigin="3418,428" coordsize="10,20" path="m3418,447l3428,447,3428,428,3418,428,3418,447xe" filled="true" fillcolor="#000000" stroked="false">
                <v:path arrowok="t"/>
                <v:fill type="solid"/>
              </v:shape>
            </v:group>
            <v:group style="position:absolute;left:3418;top:447;width:10;height:20" coordorigin="3418,447" coordsize="10,20">
              <v:shape style="position:absolute;left:3418;top:447;width:10;height:20" coordorigin="3418,447" coordsize="10,20" path="m3418,466l3428,466,3428,447,3418,447,3418,466xe" filled="true" fillcolor="#000000" stroked="false">
                <v:path arrowok="t"/>
                <v:fill type="solid"/>
              </v:shape>
            </v:group>
            <v:group style="position:absolute;left:3418;top:466;width:10;height:20" coordorigin="3418,466" coordsize="10,20">
              <v:shape style="position:absolute;left:3418;top:466;width:10;height:20" coordorigin="3418,466" coordsize="10,20" path="m3418,485l3428,485,3428,466,3418,466,3418,485xe" filled="true" fillcolor="#000000" stroked="false">
                <v:path arrowok="t"/>
                <v:fill type="solid"/>
              </v:shape>
            </v:group>
            <v:group style="position:absolute;left:3418;top:485;width:10;height:20" coordorigin="3418,485" coordsize="10,20">
              <v:shape style="position:absolute;left:3418;top:485;width:10;height:20" coordorigin="3418,485" coordsize="10,20" path="m3418,505l3428,505,3428,485,3418,485,3418,505xe" filled="true" fillcolor="#000000" stroked="false">
                <v:path arrowok="t"/>
                <v:fill type="solid"/>
              </v:shape>
            </v:group>
            <v:group style="position:absolute;left:3418;top:505;width:10;height:20" coordorigin="3418,505" coordsize="10,20">
              <v:shape style="position:absolute;left:3418;top:505;width:10;height:20" coordorigin="3418,505" coordsize="10,20" path="m3418,524l3428,524,3428,505,3418,505,3418,524xe" filled="true" fillcolor="#000000" stroked="false">
                <v:path arrowok="t"/>
                <v:fill type="solid"/>
              </v:shape>
            </v:group>
            <v:group style="position:absolute;left:3418;top:524;width:10;height:20" coordorigin="3418,524" coordsize="10,20">
              <v:shape style="position:absolute;left:3418;top:524;width:10;height:20" coordorigin="3418,524" coordsize="10,20" path="m3418,543l3428,543,3428,524,3418,524,3418,543xe" filled="true" fillcolor="#000000" stroked="false">
                <v:path arrowok="t"/>
                <v:fill type="solid"/>
              </v:shape>
            </v:group>
            <v:group style="position:absolute;left:3418;top:543;width:10;height:20" coordorigin="3418,543" coordsize="10,20">
              <v:shape style="position:absolute;left:3418;top:543;width:10;height:20" coordorigin="3418,543" coordsize="10,20" path="m3418,562l3428,562,3428,543,3418,543,3418,562xe" filled="true" fillcolor="#000000" stroked="false">
                <v:path arrowok="t"/>
                <v:fill type="solid"/>
              </v:shape>
            </v:group>
            <v:group style="position:absolute;left:3418;top:562;width:10;height:20" coordorigin="3418,562" coordsize="10,20">
              <v:shape style="position:absolute;left:3418;top:562;width:10;height:20" coordorigin="3418,562" coordsize="10,20" path="m3418,581l3428,581,3428,562,3418,562,3418,581xe" filled="true" fillcolor="#000000" stroked="false">
                <v:path arrowok="t"/>
                <v:fill type="solid"/>
              </v:shape>
            </v:group>
            <v:group style="position:absolute;left:3418;top:581;width:10;height:20" coordorigin="3418,581" coordsize="10,20">
              <v:shape style="position:absolute;left:3418;top:581;width:10;height:20" coordorigin="3418,581" coordsize="10,20" path="m3418,601l3428,601,3428,581,3418,581,3418,601xe" filled="true" fillcolor="#000000" stroked="false">
                <v:path arrowok="t"/>
                <v:fill type="solid"/>
              </v:shape>
            </v:group>
            <v:group style="position:absolute;left:3418;top:601;width:10;height:20" coordorigin="3418,601" coordsize="10,20">
              <v:shape style="position:absolute;left:3418;top:601;width:10;height:20" coordorigin="3418,601" coordsize="10,20" path="m3418,620l3428,620,3428,601,3418,601,3418,620xe" filled="true" fillcolor="#000000" stroked="false">
                <v:path arrowok="t"/>
                <v:fill type="solid"/>
              </v:shape>
            </v:group>
            <v:group style="position:absolute;left:3418;top:620;width:10;height:20" coordorigin="3418,620" coordsize="10,20">
              <v:shape style="position:absolute;left:3418;top:620;width:10;height:20" coordorigin="3418,620" coordsize="10,20" path="m3418,639l3428,639,3428,620,3418,620,3418,639xe" filled="true" fillcolor="#000000" stroked="false">
                <v:path arrowok="t"/>
                <v:fill type="solid"/>
              </v:shape>
            </v:group>
            <v:group style="position:absolute;left:3418;top:639;width:10;height:20" coordorigin="3418,639" coordsize="10,20">
              <v:shape style="position:absolute;left:3418;top:639;width:10;height:20" coordorigin="3418,639" coordsize="10,20" path="m3418,658l3428,658,3428,639,3418,639,3418,658xe" filled="true" fillcolor="#000000" stroked="false">
                <v:path arrowok="t"/>
                <v:fill type="solid"/>
              </v:shape>
            </v:group>
            <v:group style="position:absolute;left:3418;top:658;width:10;height:20" coordorigin="3418,658" coordsize="10,20">
              <v:shape style="position:absolute;left:3418;top:658;width:10;height:20" coordorigin="3418,658" coordsize="10,20" path="m3418,677l3428,677,3428,658,3418,658,3418,677xe" filled="true" fillcolor="#000000" stroked="false">
                <v:path arrowok="t"/>
                <v:fill type="solid"/>
              </v:shape>
            </v:group>
            <v:group style="position:absolute;left:3418;top:677;width:10;height:20" coordorigin="3418,677" coordsize="10,20">
              <v:shape style="position:absolute;left:3418;top:677;width:10;height:20" coordorigin="3418,677" coordsize="10,20" path="m3418,697l3428,697,3428,677,3418,677,3418,697xe" filled="true" fillcolor="#000000" stroked="false">
                <v:path arrowok="t"/>
                <v:fill type="solid"/>
              </v:shape>
            </v:group>
            <v:group style="position:absolute;left:3418;top:697;width:10;height:20" coordorigin="3418,697" coordsize="10,20">
              <v:shape style="position:absolute;left:3418;top:697;width:10;height:20" coordorigin="3418,697" coordsize="10,20" path="m3418,716l3428,716,3428,697,3418,697,3418,716xe" filled="true" fillcolor="#000000" stroked="false">
                <v:path arrowok="t"/>
                <v:fill type="solid"/>
              </v:shape>
            </v:group>
            <v:group style="position:absolute;left:3418;top:716;width:10;height:20" coordorigin="3418,716" coordsize="10,20">
              <v:shape style="position:absolute;left:3418;top:716;width:10;height:20" coordorigin="3418,716" coordsize="10,20" path="m3418,735l3428,735,3428,716,3418,716,3418,735xe" filled="true" fillcolor="#000000" stroked="false">
                <v:path arrowok="t"/>
                <v:fill type="solid"/>
              </v:shape>
            </v:group>
            <v:group style="position:absolute;left:3418;top:735;width:10;height:20" coordorigin="3418,735" coordsize="10,20">
              <v:shape style="position:absolute;left:3418;top:735;width:10;height:20" coordorigin="3418,735" coordsize="10,20" path="m3418,754l3428,754,3428,735,3418,735,3418,754xe" filled="true" fillcolor="#000000" stroked="false">
                <v:path arrowok="t"/>
                <v:fill type="solid"/>
              </v:shape>
            </v:group>
            <v:group style="position:absolute;left:3418;top:754;width:10;height:20" coordorigin="3418,754" coordsize="10,20">
              <v:shape style="position:absolute;left:3418;top:754;width:10;height:20" coordorigin="3418,754" coordsize="10,20" path="m3418,773l3428,773,3428,754,3418,754,3418,773xe" filled="true" fillcolor="#000000" stroked="false">
                <v:path arrowok="t"/>
                <v:fill type="solid"/>
              </v:shape>
            </v:group>
            <v:group style="position:absolute;left:3418;top:773;width:10;height:20" coordorigin="3418,773" coordsize="10,20">
              <v:shape style="position:absolute;left:3418;top:773;width:10;height:20" coordorigin="3418,773" coordsize="10,20" path="m3418,793l3428,793,3428,773,3418,773,3418,793xe" filled="true" fillcolor="#000000" stroked="false">
                <v:path arrowok="t"/>
                <v:fill type="solid"/>
              </v:shape>
              <v:shape style="position:absolute;left:3418;top:793;width:10;height:2" type="#_x0000_t75" stroked="false">
                <v:imagedata r:id="rId350" o:title=""/>
              </v:shape>
            </v:group>
            <v:group style="position:absolute;left:5115;top:409;width:10;height:20" coordorigin="5115,409" coordsize="10,20">
              <v:shape style="position:absolute;left:5115;top:409;width:10;height:20" coordorigin="5115,409" coordsize="10,20" path="m5115,428l5125,428,5125,409,5115,409,5115,428xe" filled="true" fillcolor="#000000" stroked="false">
                <v:path arrowok="t"/>
                <v:fill type="solid"/>
              </v:shape>
            </v:group>
            <v:group style="position:absolute;left:5115;top:428;width:10;height:20" coordorigin="5115,428" coordsize="10,20">
              <v:shape style="position:absolute;left:5115;top:428;width:10;height:20" coordorigin="5115,428" coordsize="10,20" path="m5115,447l5125,447,5125,428,5115,428,5115,447xe" filled="true" fillcolor="#000000" stroked="false">
                <v:path arrowok="t"/>
                <v:fill type="solid"/>
              </v:shape>
            </v:group>
            <v:group style="position:absolute;left:5115;top:447;width:10;height:20" coordorigin="5115,447" coordsize="10,20">
              <v:shape style="position:absolute;left:5115;top:447;width:10;height:20" coordorigin="5115,447" coordsize="10,20" path="m5115,466l5125,466,5125,447,5115,447,5115,466xe" filled="true" fillcolor="#000000" stroked="false">
                <v:path arrowok="t"/>
                <v:fill type="solid"/>
              </v:shape>
            </v:group>
            <v:group style="position:absolute;left:5115;top:466;width:10;height:20" coordorigin="5115,466" coordsize="10,20">
              <v:shape style="position:absolute;left:5115;top:466;width:10;height:20" coordorigin="5115,466" coordsize="10,20" path="m5115,485l5125,485,5125,466,5115,466,5115,485xe" filled="true" fillcolor="#000000" stroked="false">
                <v:path arrowok="t"/>
                <v:fill type="solid"/>
              </v:shape>
            </v:group>
            <v:group style="position:absolute;left:5115;top:485;width:10;height:20" coordorigin="5115,485" coordsize="10,20">
              <v:shape style="position:absolute;left:5115;top:485;width:10;height:20" coordorigin="5115,485" coordsize="10,20" path="m5115,505l5125,505,5125,485,5115,485,5115,505xe" filled="true" fillcolor="#000000" stroked="false">
                <v:path arrowok="t"/>
                <v:fill type="solid"/>
              </v:shape>
            </v:group>
            <v:group style="position:absolute;left:5115;top:505;width:10;height:20" coordorigin="5115,505" coordsize="10,20">
              <v:shape style="position:absolute;left:5115;top:505;width:10;height:20" coordorigin="5115,505" coordsize="10,20" path="m5115,524l5125,524,5125,505,5115,505,5115,524xe" filled="true" fillcolor="#000000" stroked="false">
                <v:path arrowok="t"/>
                <v:fill type="solid"/>
              </v:shape>
            </v:group>
            <v:group style="position:absolute;left:5115;top:524;width:10;height:20" coordorigin="5115,524" coordsize="10,20">
              <v:shape style="position:absolute;left:5115;top:524;width:10;height:20" coordorigin="5115,524" coordsize="10,20" path="m5115,543l5125,543,5125,524,5115,524,5115,543xe" filled="true" fillcolor="#000000" stroked="false">
                <v:path arrowok="t"/>
                <v:fill type="solid"/>
              </v:shape>
            </v:group>
            <v:group style="position:absolute;left:5115;top:543;width:10;height:20" coordorigin="5115,543" coordsize="10,20">
              <v:shape style="position:absolute;left:5115;top:543;width:10;height:20" coordorigin="5115,543" coordsize="10,20" path="m5115,562l5125,562,5125,543,5115,543,5115,562xe" filled="true" fillcolor="#000000" stroked="false">
                <v:path arrowok="t"/>
                <v:fill type="solid"/>
              </v:shape>
            </v:group>
            <v:group style="position:absolute;left:5115;top:562;width:10;height:20" coordorigin="5115,562" coordsize="10,20">
              <v:shape style="position:absolute;left:5115;top:562;width:10;height:20" coordorigin="5115,562" coordsize="10,20" path="m5115,581l5125,581,5125,562,5115,562,5115,581xe" filled="true" fillcolor="#000000" stroked="false">
                <v:path arrowok="t"/>
                <v:fill type="solid"/>
              </v:shape>
            </v:group>
            <v:group style="position:absolute;left:5115;top:581;width:10;height:20" coordorigin="5115,581" coordsize="10,20">
              <v:shape style="position:absolute;left:5115;top:581;width:10;height:20" coordorigin="5115,581" coordsize="10,20" path="m5115,601l5125,601,5125,581,5115,581,5115,601xe" filled="true" fillcolor="#000000" stroked="false">
                <v:path arrowok="t"/>
                <v:fill type="solid"/>
              </v:shape>
            </v:group>
            <v:group style="position:absolute;left:5115;top:601;width:10;height:20" coordorigin="5115,601" coordsize="10,20">
              <v:shape style="position:absolute;left:5115;top:601;width:10;height:20" coordorigin="5115,601" coordsize="10,20" path="m5115,620l5125,620,5125,601,5115,601,5115,620xe" filled="true" fillcolor="#000000" stroked="false">
                <v:path arrowok="t"/>
                <v:fill type="solid"/>
              </v:shape>
            </v:group>
            <v:group style="position:absolute;left:5115;top:620;width:10;height:20" coordorigin="5115,620" coordsize="10,20">
              <v:shape style="position:absolute;left:5115;top:620;width:10;height:20" coordorigin="5115,620" coordsize="10,20" path="m5115,639l5125,639,5125,620,5115,620,5115,639xe" filled="true" fillcolor="#000000" stroked="false">
                <v:path arrowok="t"/>
                <v:fill type="solid"/>
              </v:shape>
            </v:group>
            <v:group style="position:absolute;left:5115;top:639;width:10;height:20" coordorigin="5115,639" coordsize="10,20">
              <v:shape style="position:absolute;left:5115;top:639;width:10;height:20" coordorigin="5115,639" coordsize="10,20" path="m5115,658l5125,658,5125,639,5115,639,5115,658xe" filled="true" fillcolor="#000000" stroked="false">
                <v:path arrowok="t"/>
                <v:fill type="solid"/>
              </v:shape>
            </v:group>
            <v:group style="position:absolute;left:5115;top:658;width:10;height:20" coordorigin="5115,658" coordsize="10,20">
              <v:shape style="position:absolute;left:5115;top:658;width:10;height:20" coordorigin="5115,658" coordsize="10,20" path="m5115,677l5125,677,5125,658,5115,658,5115,677xe" filled="true" fillcolor="#000000" stroked="false">
                <v:path arrowok="t"/>
                <v:fill type="solid"/>
              </v:shape>
            </v:group>
            <v:group style="position:absolute;left:5115;top:677;width:10;height:20" coordorigin="5115,677" coordsize="10,20">
              <v:shape style="position:absolute;left:5115;top:677;width:10;height:20" coordorigin="5115,677" coordsize="10,20" path="m5115,697l5125,697,5125,677,5115,677,5115,697xe" filled="true" fillcolor="#000000" stroked="false">
                <v:path arrowok="t"/>
                <v:fill type="solid"/>
              </v:shape>
            </v:group>
            <v:group style="position:absolute;left:5115;top:697;width:10;height:20" coordorigin="5115,697" coordsize="10,20">
              <v:shape style="position:absolute;left:5115;top:697;width:10;height:20" coordorigin="5115,697" coordsize="10,20" path="m5115,716l5125,716,5125,697,5115,697,5115,716xe" filled="true" fillcolor="#000000" stroked="false">
                <v:path arrowok="t"/>
                <v:fill type="solid"/>
              </v:shape>
            </v:group>
            <v:group style="position:absolute;left:5115;top:716;width:10;height:20" coordorigin="5115,716" coordsize="10,20">
              <v:shape style="position:absolute;left:5115;top:716;width:10;height:20" coordorigin="5115,716" coordsize="10,20" path="m5115,735l5125,735,5125,716,5115,716,5115,735xe" filled="true" fillcolor="#000000" stroked="false">
                <v:path arrowok="t"/>
                <v:fill type="solid"/>
              </v:shape>
            </v:group>
            <v:group style="position:absolute;left:5115;top:735;width:10;height:20" coordorigin="5115,735" coordsize="10,20">
              <v:shape style="position:absolute;left:5115;top:735;width:10;height:20" coordorigin="5115,735" coordsize="10,20" path="m5115,754l5125,754,5125,735,5115,735,5115,754xe" filled="true" fillcolor="#000000" stroked="false">
                <v:path arrowok="t"/>
                <v:fill type="solid"/>
              </v:shape>
            </v:group>
            <v:group style="position:absolute;left:5115;top:754;width:10;height:20" coordorigin="5115,754" coordsize="10,20">
              <v:shape style="position:absolute;left:5115;top:754;width:10;height:20" coordorigin="5115,754" coordsize="10,20" path="m5115,773l5125,773,5125,754,5115,754,5115,773xe" filled="true" fillcolor="#000000" stroked="false">
                <v:path arrowok="t"/>
                <v:fill type="solid"/>
              </v:shape>
            </v:group>
            <v:group style="position:absolute;left:5115;top:773;width:10;height:20" coordorigin="5115,773" coordsize="10,20">
              <v:shape style="position:absolute;left:5115;top:773;width:10;height:20" coordorigin="5115,773" coordsize="10,20" path="m5115,793l5125,793,5125,773,5115,773,5115,793xe" filled="true" fillcolor="#000000" stroked="false">
                <v:path arrowok="t"/>
                <v:fill type="solid"/>
              </v:shape>
              <v:shape style="position:absolute;left:5115;top:793;width:10;height:2" type="#_x0000_t75" stroked="false">
                <v:imagedata r:id="rId350" o:title=""/>
              </v:shape>
            </v:group>
            <v:group style="position:absolute;left:6846;top:409;width:10;height:20" coordorigin="6846,409" coordsize="10,20">
              <v:shape style="position:absolute;left:6846;top:409;width:10;height:20" coordorigin="6846,409" coordsize="10,20" path="m6846,428l6855,428,6855,409,6846,409,6846,428xe" filled="true" fillcolor="#000000" stroked="false">
                <v:path arrowok="t"/>
                <v:fill type="solid"/>
              </v:shape>
            </v:group>
            <v:group style="position:absolute;left:6846;top:428;width:10;height:20" coordorigin="6846,428" coordsize="10,20">
              <v:shape style="position:absolute;left:6846;top:428;width:10;height:20" coordorigin="6846,428" coordsize="10,20" path="m6846,447l6855,447,6855,428,6846,428,6846,447xe" filled="true" fillcolor="#000000" stroked="false">
                <v:path arrowok="t"/>
                <v:fill type="solid"/>
              </v:shape>
            </v:group>
            <v:group style="position:absolute;left:6846;top:447;width:10;height:20" coordorigin="6846,447" coordsize="10,20">
              <v:shape style="position:absolute;left:6846;top:447;width:10;height:20" coordorigin="6846,447" coordsize="10,20" path="m6846,466l6855,466,6855,447,6846,447,6846,466xe" filled="true" fillcolor="#000000" stroked="false">
                <v:path arrowok="t"/>
                <v:fill type="solid"/>
              </v:shape>
            </v:group>
            <v:group style="position:absolute;left:6846;top:466;width:10;height:20" coordorigin="6846,466" coordsize="10,20">
              <v:shape style="position:absolute;left:6846;top:466;width:10;height:20" coordorigin="6846,466" coordsize="10,20" path="m6846,485l6855,485,6855,466,6846,466,6846,485xe" filled="true" fillcolor="#000000" stroked="false">
                <v:path arrowok="t"/>
                <v:fill type="solid"/>
              </v:shape>
            </v:group>
            <v:group style="position:absolute;left:6846;top:485;width:10;height:20" coordorigin="6846,485" coordsize="10,20">
              <v:shape style="position:absolute;left:6846;top:485;width:10;height:20" coordorigin="6846,485" coordsize="10,20" path="m6846,505l6855,505,6855,485,6846,485,6846,505xe" filled="true" fillcolor="#000000" stroked="false">
                <v:path arrowok="t"/>
                <v:fill type="solid"/>
              </v:shape>
            </v:group>
            <v:group style="position:absolute;left:6846;top:505;width:10;height:20" coordorigin="6846,505" coordsize="10,20">
              <v:shape style="position:absolute;left:6846;top:505;width:10;height:20" coordorigin="6846,505" coordsize="10,20" path="m6846,524l6855,524,6855,505,6846,505,6846,524xe" filled="true" fillcolor="#000000" stroked="false">
                <v:path arrowok="t"/>
                <v:fill type="solid"/>
              </v:shape>
            </v:group>
            <v:group style="position:absolute;left:6846;top:524;width:10;height:20" coordorigin="6846,524" coordsize="10,20">
              <v:shape style="position:absolute;left:6846;top:524;width:10;height:20" coordorigin="6846,524" coordsize="10,20" path="m6846,543l6855,543,6855,524,6846,524,6846,543xe" filled="true" fillcolor="#000000" stroked="false">
                <v:path arrowok="t"/>
                <v:fill type="solid"/>
              </v:shape>
            </v:group>
            <v:group style="position:absolute;left:6846;top:543;width:10;height:20" coordorigin="6846,543" coordsize="10,20">
              <v:shape style="position:absolute;left:6846;top:543;width:10;height:20" coordorigin="6846,543" coordsize="10,20" path="m6846,562l6855,562,6855,543,6846,543,6846,562xe" filled="true" fillcolor="#000000" stroked="false">
                <v:path arrowok="t"/>
                <v:fill type="solid"/>
              </v:shape>
            </v:group>
            <v:group style="position:absolute;left:6846;top:562;width:10;height:20" coordorigin="6846,562" coordsize="10,20">
              <v:shape style="position:absolute;left:6846;top:562;width:10;height:20" coordorigin="6846,562" coordsize="10,20" path="m6846,581l6855,581,6855,562,6846,562,6846,581xe" filled="true" fillcolor="#000000" stroked="false">
                <v:path arrowok="t"/>
                <v:fill type="solid"/>
              </v:shape>
            </v:group>
            <v:group style="position:absolute;left:6846;top:581;width:10;height:20" coordorigin="6846,581" coordsize="10,20">
              <v:shape style="position:absolute;left:6846;top:581;width:10;height:20" coordorigin="6846,581" coordsize="10,20" path="m6846,601l6855,601,6855,581,6846,581,6846,601xe" filled="true" fillcolor="#000000" stroked="false">
                <v:path arrowok="t"/>
                <v:fill type="solid"/>
              </v:shape>
            </v:group>
            <v:group style="position:absolute;left:6846;top:601;width:10;height:20" coordorigin="6846,601" coordsize="10,20">
              <v:shape style="position:absolute;left:6846;top:601;width:10;height:20" coordorigin="6846,601" coordsize="10,20" path="m6846,620l6855,620,6855,601,6846,601,6846,620xe" filled="true" fillcolor="#000000" stroked="false">
                <v:path arrowok="t"/>
                <v:fill type="solid"/>
              </v:shape>
            </v:group>
            <v:group style="position:absolute;left:6846;top:620;width:10;height:20" coordorigin="6846,620" coordsize="10,20">
              <v:shape style="position:absolute;left:6846;top:620;width:10;height:20" coordorigin="6846,620" coordsize="10,20" path="m6846,639l6855,639,6855,620,6846,620,6846,639xe" filled="true" fillcolor="#000000" stroked="false">
                <v:path arrowok="t"/>
                <v:fill type="solid"/>
              </v:shape>
            </v:group>
            <v:group style="position:absolute;left:6846;top:639;width:10;height:20" coordorigin="6846,639" coordsize="10,20">
              <v:shape style="position:absolute;left:6846;top:639;width:10;height:20" coordorigin="6846,639" coordsize="10,20" path="m6846,658l6855,658,6855,639,6846,639,6846,658xe" filled="true" fillcolor="#000000" stroked="false">
                <v:path arrowok="t"/>
                <v:fill type="solid"/>
              </v:shape>
            </v:group>
            <v:group style="position:absolute;left:6846;top:658;width:10;height:20" coordorigin="6846,658" coordsize="10,20">
              <v:shape style="position:absolute;left:6846;top:658;width:10;height:20" coordorigin="6846,658" coordsize="10,20" path="m6846,677l6855,677,6855,658,6846,658,6846,677xe" filled="true" fillcolor="#000000" stroked="false">
                <v:path arrowok="t"/>
                <v:fill type="solid"/>
              </v:shape>
            </v:group>
            <v:group style="position:absolute;left:6846;top:677;width:10;height:20" coordorigin="6846,677" coordsize="10,20">
              <v:shape style="position:absolute;left:6846;top:677;width:10;height:20" coordorigin="6846,677" coordsize="10,20" path="m6846,697l6855,697,6855,677,6846,677,6846,697xe" filled="true" fillcolor="#000000" stroked="false">
                <v:path arrowok="t"/>
                <v:fill type="solid"/>
              </v:shape>
            </v:group>
            <v:group style="position:absolute;left:6846;top:697;width:10;height:20" coordorigin="6846,697" coordsize="10,20">
              <v:shape style="position:absolute;left:6846;top:697;width:10;height:20" coordorigin="6846,697" coordsize="10,20" path="m6846,716l6855,716,6855,697,6846,697,6846,716xe" filled="true" fillcolor="#000000" stroked="false">
                <v:path arrowok="t"/>
                <v:fill type="solid"/>
              </v:shape>
            </v:group>
            <v:group style="position:absolute;left:6846;top:716;width:10;height:20" coordorigin="6846,716" coordsize="10,20">
              <v:shape style="position:absolute;left:6846;top:716;width:10;height:20" coordorigin="6846,716" coordsize="10,20" path="m6846,735l6855,735,6855,716,6846,716,6846,735xe" filled="true" fillcolor="#000000" stroked="false">
                <v:path arrowok="t"/>
                <v:fill type="solid"/>
              </v:shape>
            </v:group>
            <v:group style="position:absolute;left:6846;top:735;width:10;height:20" coordorigin="6846,735" coordsize="10,20">
              <v:shape style="position:absolute;left:6846;top:735;width:10;height:20" coordorigin="6846,735" coordsize="10,20" path="m6846,754l6855,754,6855,735,6846,735,6846,754xe" filled="true" fillcolor="#000000" stroked="false">
                <v:path arrowok="t"/>
                <v:fill type="solid"/>
              </v:shape>
            </v:group>
            <v:group style="position:absolute;left:6846;top:754;width:10;height:20" coordorigin="6846,754" coordsize="10,20">
              <v:shape style="position:absolute;left:6846;top:754;width:10;height:20" coordorigin="6846,754" coordsize="10,20" path="m6846,773l6855,773,6855,754,6846,754,6846,773xe" filled="true" fillcolor="#000000" stroked="false">
                <v:path arrowok="t"/>
                <v:fill type="solid"/>
              </v:shape>
            </v:group>
            <v:group style="position:absolute;left:6846;top:773;width:10;height:20" coordorigin="6846,773" coordsize="10,20">
              <v:shape style="position:absolute;left:6846;top:773;width:10;height:20" coordorigin="6846,773" coordsize="10,20" path="m6846,793l6855,793,6855,773,6846,773,6846,793xe" filled="true" fillcolor="#000000" stroked="false">
                <v:path arrowok="t"/>
                <v:fill type="solid"/>
              </v:shape>
              <v:shape style="position:absolute;left:6846;top:793;width:10;height:2" type="#_x0000_t75" stroked="false">
                <v:imagedata r:id="rId350" o:title=""/>
              </v:shape>
            </v:group>
            <v:group style="position:absolute;left:19;top:800;width:1668;height:2" coordorigin="19,800" coordsize="1668,2">
              <v:shape style="position:absolute;left:19;top:800;width:1668;height:2" coordorigin="19,800" coordsize="1668,0" path="m19,800l1687,800e" filled="false" stroked="true" strokeweight=".47998pt" strokecolor="#000000">
                <v:path arrowok="t"/>
              </v:shape>
            </v:group>
            <v:group style="position:absolute;left:1687;top:800;width:10;height:2" coordorigin="1687,800" coordsize="10,2">
              <v:shape style="position:absolute;left:1687;top:800;width:10;height:2" coordorigin="1687,800" coordsize="10,0" path="m1687,800l1697,800e" filled="false" stroked="true" strokeweight=".47998pt" strokecolor="#000000">
                <v:path arrowok="t"/>
              </v:shape>
            </v:group>
            <v:group style="position:absolute;left:1697;top:800;width:1722;height:2" coordorigin="1697,800" coordsize="1722,2">
              <v:shape style="position:absolute;left:1697;top:800;width:1722;height:2" coordorigin="1697,800" coordsize="1722,0" path="m1697,800l3418,800e" filled="false" stroked="true" strokeweight=".47998pt" strokecolor="#000000">
                <v:path arrowok="t"/>
              </v:shape>
            </v:group>
            <v:group style="position:absolute;left:3418;top:800;width:10;height:2" coordorigin="3418,800" coordsize="10,2">
              <v:shape style="position:absolute;left:3418;top:800;width:10;height:2" coordorigin="3418,800" coordsize="10,0" path="m3418,800l3428,800e" filled="false" stroked="true" strokeweight=".47998pt" strokecolor="#000000">
                <v:path arrowok="t"/>
              </v:shape>
            </v:group>
            <v:group style="position:absolute;left:3428;top:800;width:1688;height:2" coordorigin="3428,800" coordsize="1688,2">
              <v:shape style="position:absolute;left:3428;top:800;width:1688;height:2" coordorigin="3428,800" coordsize="1688,0" path="m3428,800l5115,800e" filled="false" stroked="true" strokeweight=".47998pt" strokecolor="#000000">
                <v:path arrowok="t"/>
              </v:shape>
            </v:group>
            <v:group style="position:absolute;left:5115;top:800;width:10;height:2" coordorigin="5115,800" coordsize="10,2">
              <v:shape style="position:absolute;left:5115;top:800;width:10;height:2" coordorigin="5115,800" coordsize="10,0" path="m5115,800l5125,800e" filled="false" stroked="true" strokeweight=".47998pt" strokecolor="#000000">
                <v:path arrowok="t"/>
              </v:shape>
            </v:group>
            <v:group style="position:absolute;left:5125;top:800;width:1721;height:2" coordorigin="5125,800" coordsize="1721,2">
              <v:shape style="position:absolute;left:5125;top:800;width:1721;height:2" coordorigin="5125,800" coordsize="1721,0" path="m5125,800l6846,800e" filled="false" stroked="true" strokeweight=".47998pt" strokecolor="#000000">
                <v:path arrowok="t"/>
              </v:shape>
            </v:group>
            <v:group style="position:absolute;left:6846;top:800;width:10;height:2" coordorigin="6846,800" coordsize="10,2">
              <v:shape style="position:absolute;left:6846;top:800;width:10;height:2" coordorigin="6846,800" coordsize="10,0" path="m6846,800l6855,800e" filled="false" stroked="true" strokeweight=".47998pt" strokecolor="#000000">
                <v:path arrowok="t"/>
              </v:shape>
            </v:group>
            <v:group style="position:absolute;left:6855;top:800;width:1693;height:2" coordorigin="6855,800" coordsize="1693,2">
              <v:shape style="position:absolute;left:6855;top:800;width:1693;height:2" coordorigin="6855,800" coordsize="1693,0" path="m6855,800l8548,800e" filled="false" stroked="true" strokeweight=".47998pt" strokecolor="#000000">
                <v:path arrowok="t"/>
              </v:shape>
            </v:group>
            <v:group style="position:absolute;left:1687;top:805;width:10;height:20" coordorigin="1687,805" coordsize="10,20">
              <v:shape style="position:absolute;left:1687;top:805;width:10;height:20" coordorigin="1687,805" coordsize="10,20" path="m1687,824l1697,824,1697,805,1687,805,1687,824xe" filled="true" fillcolor="#000000" stroked="false">
                <v:path arrowok="t"/>
                <v:fill type="solid"/>
              </v:shape>
            </v:group>
            <v:group style="position:absolute;left:1687;top:824;width:10;height:20" coordorigin="1687,824" coordsize="10,20">
              <v:shape style="position:absolute;left:1687;top:824;width:10;height:20" coordorigin="1687,824" coordsize="10,20" path="m1687,843l1697,843,1697,824,1687,824,1687,843xe" filled="true" fillcolor="#000000" stroked="false">
                <v:path arrowok="t"/>
                <v:fill type="solid"/>
              </v:shape>
            </v:group>
            <v:group style="position:absolute;left:1687;top:843;width:10;height:20" coordorigin="1687,843" coordsize="10,20">
              <v:shape style="position:absolute;left:1687;top:843;width:10;height:20" coordorigin="1687,843" coordsize="10,20" path="m1687,862l1697,862,1697,843,1687,843,1687,862xe" filled="true" fillcolor="#000000" stroked="false">
                <v:path arrowok="t"/>
                <v:fill type="solid"/>
              </v:shape>
            </v:group>
            <v:group style="position:absolute;left:1687;top:862;width:10;height:20" coordorigin="1687,862" coordsize="10,20">
              <v:shape style="position:absolute;left:1687;top:862;width:10;height:20" coordorigin="1687,862" coordsize="10,20" path="m1687,881l1697,881,1697,862,1687,862,1687,881xe" filled="true" fillcolor="#000000" stroked="false">
                <v:path arrowok="t"/>
                <v:fill type="solid"/>
              </v:shape>
            </v:group>
            <v:group style="position:absolute;left:1687;top:881;width:10;height:20" coordorigin="1687,881" coordsize="10,20">
              <v:shape style="position:absolute;left:1687;top:881;width:10;height:20" coordorigin="1687,881" coordsize="10,20" path="m1687,901l1697,901,1697,881,1687,881,1687,901xe" filled="true" fillcolor="#000000" stroked="false">
                <v:path arrowok="t"/>
                <v:fill type="solid"/>
              </v:shape>
            </v:group>
            <v:group style="position:absolute;left:1687;top:901;width:10;height:20" coordorigin="1687,901" coordsize="10,20">
              <v:shape style="position:absolute;left:1687;top:901;width:10;height:20" coordorigin="1687,901" coordsize="10,20" path="m1687,920l1697,920,1697,901,1687,901,1687,920xe" filled="true" fillcolor="#000000" stroked="false">
                <v:path arrowok="t"/>
                <v:fill type="solid"/>
              </v:shape>
            </v:group>
            <v:group style="position:absolute;left:1687;top:920;width:10;height:20" coordorigin="1687,920" coordsize="10,20">
              <v:shape style="position:absolute;left:1687;top:920;width:10;height:20" coordorigin="1687,920" coordsize="10,20" path="m1687,939l1697,939,1697,920,1687,920,1687,939xe" filled="true" fillcolor="#000000" stroked="false">
                <v:path arrowok="t"/>
                <v:fill type="solid"/>
              </v:shape>
            </v:group>
            <v:group style="position:absolute;left:1687;top:939;width:10;height:20" coordorigin="1687,939" coordsize="10,20">
              <v:shape style="position:absolute;left:1687;top:939;width:10;height:20" coordorigin="1687,939" coordsize="10,20" path="m1687,958l1697,958,1697,939,1687,939,1687,958xe" filled="true" fillcolor="#000000" stroked="false">
                <v:path arrowok="t"/>
                <v:fill type="solid"/>
              </v:shape>
            </v:group>
            <v:group style="position:absolute;left:1687;top:958;width:10;height:20" coordorigin="1687,958" coordsize="10,20">
              <v:shape style="position:absolute;left:1687;top:958;width:10;height:20" coordorigin="1687,958" coordsize="10,20" path="m1687,977l1697,977,1697,958,1687,958,1687,977xe" filled="true" fillcolor="#000000" stroked="false">
                <v:path arrowok="t"/>
                <v:fill type="solid"/>
              </v:shape>
            </v:group>
            <v:group style="position:absolute;left:1687;top:977;width:10;height:20" coordorigin="1687,977" coordsize="10,20">
              <v:shape style="position:absolute;left:1687;top:977;width:10;height:20" coordorigin="1687,977" coordsize="10,20" path="m1687,997l1697,997,1697,977,1687,977,1687,997xe" filled="true" fillcolor="#000000" stroked="false">
                <v:path arrowok="t"/>
                <v:fill type="solid"/>
              </v:shape>
            </v:group>
            <v:group style="position:absolute;left:1687;top:997;width:10;height:20" coordorigin="1687,997" coordsize="10,20">
              <v:shape style="position:absolute;left:1687;top:997;width:10;height:20" coordorigin="1687,997" coordsize="10,20" path="m1687,1016l1697,1016,1697,997,1687,997,1687,1016xe" filled="true" fillcolor="#000000" stroked="false">
                <v:path arrowok="t"/>
                <v:fill type="solid"/>
              </v:shape>
            </v:group>
            <v:group style="position:absolute;left:1687;top:1016;width:10;height:20" coordorigin="1687,1016" coordsize="10,20">
              <v:shape style="position:absolute;left:1687;top:1016;width:10;height:20" coordorigin="1687,1016" coordsize="10,20" path="m1687,1035l1697,1035,1697,1016,1687,1016,1687,1035xe" filled="true" fillcolor="#000000" stroked="false">
                <v:path arrowok="t"/>
                <v:fill type="solid"/>
              </v:shape>
            </v:group>
            <v:group style="position:absolute;left:1687;top:1035;width:10;height:20" coordorigin="1687,1035" coordsize="10,20">
              <v:shape style="position:absolute;left:1687;top:1035;width:10;height:20" coordorigin="1687,1035" coordsize="10,20" path="m1687,1054l1697,1054,1697,1035,1687,1035,1687,1054xe" filled="true" fillcolor="#000000" stroked="false">
                <v:path arrowok="t"/>
                <v:fill type="solid"/>
              </v:shape>
            </v:group>
            <v:group style="position:absolute;left:1687;top:1054;width:10;height:20" coordorigin="1687,1054" coordsize="10,20">
              <v:shape style="position:absolute;left:1687;top:1054;width:10;height:20" coordorigin="1687,1054" coordsize="10,20" path="m1687,1073l1697,1073,1697,1054,1687,1054,1687,1073xe" filled="true" fillcolor="#000000" stroked="false">
                <v:path arrowok="t"/>
                <v:fill type="solid"/>
              </v:shape>
            </v:group>
            <v:group style="position:absolute;left:1687;top:1073;width:10;height:20" coordorigin="1687,1073" coordsize="10,20">
              <v:shape style="position:absolute;left:1687;top:1073;width:10;height:20" coordorigin="1687,1073" coordsize="10,20" path="m1687,1093l1697,1093,1697,1073,1687,1073,1687,1093xe" filled="true" fillcolor="#000000" stroked="false">
                <v:path arrowok="t"/>
                <v:fill type="solid"/>
              </v:shape>
            </v:group>
            <v:group style="position:absolute;left:3418;top:805;width:10;height:20" coordorigin="3418,805" coordsize="10,20">
              <v:shape style="position:absolute;left:3418;top:805;width:10;height:20" coordorigin="3418,805" coordsize="10,20" path="m3418,824l3428,824,3428,805,3418,805,3418,824xe" filled="true" fillcolor="#000000" stroked="false">
                <v:path arrowok="t"/>
                <v:fill type="solid"/>
              </v:shape>
            </v:group>
            <v:group style="position:absolute;left:3418;top:824;width:10;height:20" coordorigin="3418,824" coordsize="10,20">
              <v:shape style="position:absolute;left:3418;top:824;width:10;height:20" coordorigin="3418,824" coordsize="10,20" path="m3418,843l3428,843,3428,824,3418,824,3418,843xe" filled="true" fillcolor="#000000" stroked="false">
                <v:path arrowok="t"/>
                <v:fill type="solid"/>
              </v:shape>
            </v:group>
            <v:group style="position:absolute;left:3418;top:843;width:10;height:20" coordorigin="3418,843" coordsize="10,20">
              <v:shape style="position:absolute;left:3418;top:843;width:10;height:20" coordorigin="3418,843" coordsize="10,20" path="m3418,862l3428,862,3428,843,3418,843,3418,862xe" filled="true" fillcolor="#000000" stroked="false">
                <v:path arrowok="t"/>
                <v:fill type="solid"/>
              </v:shape>
            </v:group>
            <v:group style="position:absolute;left:3418;top:862;width:10;height:20" coordorigin="3418,862" coordsize="10,20">
              <v:shape style="position:absolute;left:3418;top:862;width:10;height:20" coordorigin="3418,862" coordsize="10,20" path="m3418,881l3428,881,3428,862,3418,862,3418,881xe" filled="true" fillcolor="#000000" stroked="false">
                <v:path arrowok="t"/>
                <v:fill type="solid"/>
              </v:shape>
            </v:group>
            <v:group style="position:absolute;left:3418;top:881;width:10;height:20" coordorigin="3418,881" coordsize="10,20">
              <v:shape style="position:absolute;left:3418;top:881;width:10;height:20" coordorigin="3418,881" coordsize="10,20" path="m3418,901l3428,901,3428,881,3418,881,3418,901xe" filled="true" fillcolor="#000000" stroked="false">
                <v:path arrowok="t"/>
                <v:fill type="solid"/>
              </v:shape>
            </v:group>
            <v:group style="position:absolute;left:3418;top:901;width:10;height:20" coordorigin="3418,901" coordsize="10,20">
              <v:shape style="position:absolute;left:3418;top:901;width:10;height:20" coordorigin="3418,901" coordsize="10,20" path="m3418,920l3428,920,3428,901,3418,901,3418,920xe" filled="true" fillcolor="#000000" stroked="false">
                <v:path arrowok="t"/>
                <v:fill type="solid"/>
              </v:shape>
            </v:group>
            <v:group style="position:absolute;left:3418;top:920;width:10;height:20" coordorigin="3418,920" coordsize="10,20">
              <v:shape style="position:absolute;left:3418;top:920;width:10;height:20" coordorigin="3418,920" coordsize="10,20" path="m3418,939l3428,939,3428,920,3418,920,3418,939xe" filled="true" fillcolor="#000000" stroked="false">
                <v:path arrowok="t"/>
                <v:fill type="solid"/>
              </v:shape>
            </v:group>
            <v:group style="position:absolute;left:3418;top:939;width:10;height:20" coordorigin="3418,939" coordsize="10,20">
              <v:shape style="position:absolute;left:3418;top:939;width:10;height:20" coordorigin="3418,939" coordsize="10,20" path="m3418,958l3428,958,3428,939,3418,939,3418,958xe" filled="true" fillcolor="#000000" stroked="false">
                <v:path arrowok="t"/>
                <v:fill type="solid"/>
              </v:shape>
            </v:group>
            <v:group style="position:absolute;left:3418;top:958;width:10;height:20" coordorigin="3418,958" coordsize="10,20">
              <v:shape style="position:absolute;left:3418;top:958;width:10;height:20" coordorigin="3418,958" coordsize="10,20" path="m3418,977l3428,977,3428,958,3418,958,3418,977xe" filled="true" fillcolor="#000000" stroked="false">
                <v:path arrowok="t"/>
                <v:fill type="solid"/>
              </v:shape>
            </v:group>
            <v:group style="position:absolute;left:3418;top:977;width:10;height:20" coordorigin="3418,977" coordsize="10,20">
              <v:shape style="position:absolute;left:3418;top:977;width:10;height:20" coordorigin="3418,977" coordsize="10,20" path="m3418,997l3428,997,3428,977,3418,977,3418,997xe" filled="true" fillcolor="#000000" stroked="false">
                <v:path arrowok="t"/>
                <v:fill type="solid"/>
              </v:shape>
            </v:group>
            <v:group style="position:absolute;left:3418;top:997;width:10;height:20" coordorigin="3418,997" coordsize="10,20">
              <v:shape style="position:absolute;left:3418;top:997;width:10;height:20" coordorigin="3418,997" coordsize="10,20" path="m3418,1016l3428,1016,3428,997,3418,997,3418,1016xe" filled="true" fillcolor="#000000" stroked="false">
                <v:path arrowok="t"/>
                <v:fill type="solid"/>
              </v:shape>
            </v:group>
            <v:group style="position:absolute;left:3418;top:1016;width:10;height:20" coordorigin="3418,1016" coordsize="10,20">
              <v:shape style="position:absolute;left:3418;top:1016;width:10;height:20" coordorigin="3418,1016" coordsize="10,20" path="m3418,1035l3428,1035,3428,1016,3418,1016,3418,1035xe" filled="true" fillcolor="#000000" stroked="false">
                <v:path arrowok="t"/>
                <v:fill type="solid"/>
              </v:shape>
            </v:group>
            <v:group style="position:absolute;left:3418;top:1035;width:10;height:20" coordorigin="3418,1035" coordsize="10,20">
              <v:shape style="position:absolute;left:3418;top:1035;width:10;height:20" coordorigin="3418,1035" coordsize="10,20" path="m3418,1054l3428,1054,3428,1035,3418,1035,3418,1054xe" filled="true" fillcolor="#000000" stroked="false">
                <v:path arrowok="t"/>
                <v:fill type="solid"/>
              </v:shape>
            </v:group>
            <v:group style="position:absolute;left:3418;top:1054;width:10;height:20" coordorigin="3418,1054" coordsize="10,20">
              <v:shape style="position:absolute;left:3418;top:1054;width:10;height:20" coordorigin="3418,1054" coordsize="10,20" path="m3418,1073l3428,1073,3428,1054,3418,1054,3418,1073xe" filled="true" fillcolor="#000000" stroked="false">
                <v:path arrowok="t"/>
                <v:fill type="solid"/>
              </v:shape>
            </v:group>
            <v:group style="position:absolute;left:3418;top:1073;width:10;height:20" coordorigin="3418,1073" coordsize="10,20">
              <v:shape style="position:absolute;left:3418;top:1073;width:10;height:20" coordorigin="3418,1073" coordsize="10,20" path="m3418,1093l3428,1093,3428,1073,3418,1073,3418,1093xe" filled="true" fillcolor="#000000" stroked="false">
                <v:path arrowok="t"/>
                <v:fill type="solid"/>
              </v:shape>
            </v:group>
            <v:group style="position:absolute;left:3418;top:1093;width:10;height:20" coordorigin="3418,1093" coordsize="10,20">
              <v:shape style="position:absolute;left:3418;top:1093;width:10;height:20" coordorigin="3418,1093" coordsize="10,20" path="m3418,1112l3428,1112,3428,1093,3418,1093,3418,1112xe" filled="true" fillcolor="#000000" stroked="false">
                <v:path arrowok="t"/>
                <v:fill type="solid"/>
              </v:shape>
            </v:group>
            <v:group style="position:absolute;left:3418;top:1112;width:10;height:20" coordorigin="3418,1112" coordsize="10,20">
              <v:shape style="position:absolute;left:3418;top:1112;width:10;height:20" coordorigin="3418,1112" coordsize="10,20" path="m3418,1131l3428,1131,3428,1112,3418,1112,3418,1131xe" filled="true" fillcolor="#000000" stroked="false">
                <v:path arrowok="t"/>
                <v:fill type="solid"/>
              </v:shape>
            </v:group>
            <v:group style="position:absolute;left:3418;top:1131;width:10;height:20" coordorigin="3418,1131" coordsize="10,20">
              <v:shape style="position:absolute;left:3418;top:1131;width:10;height:20" coordorigin="3418,1131" coordsize="10,20" path="m3418,1150l3428,1150,3428,1131,3418,1131,3418,1150xe" filled="true" fillcolor="#000000" stroked="false">
                <v:path arrowok="t"/>
                <v:fill type="solid"/>
              </v:shape>
            </v:group>
            <v:group style="position:absolute;left:3418;top:1150;width:10;height:20" coordorigin="3418,1150" coordsize="10,20">
              <v:shape style="position:absolute;left:3418;top:1150;width:10;height:20" coordorigin="3418,1150" coordsize="10,20" path="m3418,1169l3428,1169,3428,1150,3418,1150,3418,1169xe" filled="true" fillcolor="#000000" stroked="false">
                <v:path arrowok="t"/>
                <v:fill type="solid"/>
              </v:shape>
            </v:group>
            <v:group style="position:absolute;left:3418;top:1169;width:10;height:20" coordorigin="3418,1169" coordsize="10,20">
              <v:shape style="position:absolute;left:3418;top:1169;width:10;height:20" coordorigin="3418,1169" coordsize="10,20" path="m3418,1189l3428,1189,3428,1169,3418,1169,3418,1189xe" filled="true" fillcolor="#000000" stroked="false">
                <v:path arrowok="t"/>
                <v:fill type="solid"/>
              </v:shape>
            </v:group>
            <v:group style="position:absolute;left:5115;top:805;width:10;height:20" coordorigin="5115,805" coordsize="10,20">
              <v:shape style="position:absolute;left:5115;top:805;width:10;height:20" coordorigin="5115,805" coordsize="10,20" path="m5115,824l5125,824,5125,805,5115,805,5115,824xe" filled="true" fillcolor="#000000" stroked="false">
                <v:path arrowok="t"/>
                <v:fill type="solid"/>
              </v:shape>
            </v:group>
            <v:group style="position:absolute;left:5115;top:824;width:10;height:20" coordorigin="5115,824" coordsize="10,20">
              <v:shape style="position:absolute;left:5115;top:824;width:10;height:20" coordorigin="5115,824" coordsize="10,20" path="m5115,843l5125,843,5125,824,5115,824,5115,843xe" filled="true" fillcolor="#000000" stroked="false">
                <v:path arrowok="t"/>
                <v:fill type="solid"/>
              </v:shape>
            </v:group>
            <v:group style="position:absolute;left:5115;top:843;width:10;height:20" coordorigin="5115,843" coordsize="10,20">
              <v:shape style="position:absolute;left:5115;top:843;width:10;height:20" coordorigin="5115,843" coordsize="10,20" path="m5115,862l5125,862,5125,843,5115,843,5115,862xe" filled="true" fillcolor="#000000" stroked="false">
                <v:path arrowok="t"/>
                <v:fill type="solid"/>
              </v:shape>
            </v:group>
            <v:group style="position:absolute;left:5115;top:862;width:10;height:20" coordorigin="5115,862" coordsize="10,20">
              <v:shape style="position:absolute;left:5115;top:862;width:10;height:20" coordorigin="5115,862" coordsize="10,20" path="m5115,881l5125,881,5125,862,5115,862,5115,881xe" filled="true" fillcolor="#000000" stroked="false">
                <v:path arrowok="t"/>
                <v:fill type="solid"/>
              </v:shape>
            </v:group>
            <v:group style="position:absolute;left:5115;top:881;width:10;height:20" coordorigin="5115,881" coordsize="10,20">
              <v:shape style="position:absolute;left:5115;top:881;width:10;height:20" coordorigin="5115,881" coordsize="10,20" path="m5115,901l5125,901,5125,881,5115,881,5115,901xe" filled="true" fillcolor="#000000" stroked="false">
                <v:path arrowok="t"/>
                <v:fill type="solid"/>
              </v:shape>
            </v:group>
            <v:group style="position:absolute;left:5115;top:901;width:10;height:20" coordorigin="5115,901" coordsize="10,20">
              <v:shape style="position:absolute;left:5115;top:901;width:10;height:20" coordorigin="5115,901" coordsize="10,20" path="m5115,920l5125,920,5125,901,5115,901,5115,920xe" filled="true" fillcolor="#000000" stroked="false">
                <v:path arrowok="t"/>
                <v:fill type="solid"/>
              </v:shape>
            </v:group>
            <v:group style="position:absolute;left:5115;top:920;width:10;height:20" coordorigin="5115,920" coordsize="10,20">
              <v:shape style="position:absolute;left:5115;top:920;width:10;height:20" coordorigin="5115,920" coordsize="10,20" path="m5115,939l5125,939,5125,920,5115,920,5115,939xe" filled="true" fillcolor="#000000" stroked="false">
                <v:path arrowok="t"/>
                <v:fill type="solid"/>
              </v:shape>
            </v:group>
            <v:group style="position:absolute;left:5115;top:939;width:10;height:20" coordorigin="5115,939" coordsize="10,20">
              <v:shape style="position:absolute;left:5115;top:939;width:10;height:20" coordorigin="5115,939" coordsize="10,20" path="m5115,958l5125,958,5125,939,5115,939,5115,958xe" filled="true" fillcolor="#000000" stroked="false">
                <v:path arrowok="t"/>
                <v:fill type="solid"/>
              </v:shape>
            </v:group>
            <v:group style="position:absolute;left:5115;top:958;width:10;height:20" coordorigin="5115,958" coordsize="10,20">
              <v:shape style="position:absolute;left:5115;top:958;width:10;height:20" coordorigin="5115,958" coordsize="10,20" path="m5115,977l5125,977,5125,958,5115,958,5115,977xe" filled="true" fillcolor="#000000" stroked="false">
                <v:path arrowok="t"/>
                <v:fill type="solid"/>
              </v:shape>
            </v:group>
            <v:group style="position:absolute;left:5115;top:977;width:10;height:20" coordorigin="5115,977" coordsize="10,20">
              <v:shape style="position:absolute;left:5115;top:977;width:10;height:20" coordorigin="5115,977" coordsize="10,20" path="m5115,997l5125,997,5125,977,5115,977,5115,997xe" filled="true" fillcolor="#000000" stroked="false">
                <v:path arrowok="t"/>
                <v:fill type="solid"/>
              </v:shape>
            </v:group>
            <v:group style="position:absolute;left:5115;top:997;width:10;height:20" coordorigin="5115,997" coordsize="10,20">
              <v:shape style="position:absolute;left:5115;top:997;width:10;height:20" coordorigin="5115,997" coordsize="10,20" path="m5115,1016l5125,1016,5125,997,5115,997,5115,1016xe" filled="true" fillcolor="#000000" stroked="false">
                <v:path arrowok="t"/>
                <v:fill type="solid"/>
              </v:shape>
            </v:group>
            <v:group style="position:absolute;left:5115;top:1016;width:10;height:20" coordorigin="5115,1016" coordsize="10,20">
              <v:shape style="position:absolute;left:5115;top:1016;width:10;height:20" coordorigin="5115,1016" coordsize="10,20" path="m5115,1035l5125,1035,5125,1016,5115,1016,5115,1035xe" filled="true" fillcolor="#000000" stroked="false">
                <v:path arrowok="t"/>
                <v:fill type="solid"/>
              </v:shape>
            </v:group>
            <v:group style="position:absolute;left:5115;top:1035;width:10;height:20" coordorigin="5115,1035" coordsize="10,20">
              <v:shape style="position:absolute;left:5115;top:1035;width:10;height:20" coordorigin="5115,1035" coordsize="10,20" path="m5115,1054l5125,1054,5125,1035,5115,1035,5115,1054xe" filled="true" fillcolor="#000000" stroked="false">
                <v:path arrowok="t"/>
                <v:fill type="solid"/>
              </v:shape>
            </v:group>
            <v:group style="position:absolute;left:5115;top:1054;width:10;height:20" coordorigin="5115,1054" coordsize="10,20">
              <v:shape style="position:absolute;left:5115;top:1054;width:10;height:20" coordorigin="5115,1054" coordsize="10,20" path="m5115,1073l5125,1073,5125,1054,5115,1054,5115,1073xe" filled="true" fillcolor="#000000" stroked="false">
                <v:path arrowok="t"/>
                <v:fill type="solid"/>
              </v:shape>
            </v:group>
            <v:group style="position:absolute;left:5115;top:1073;width:10;height:20" coordorigin="5115,1073" coordsize="10,20">
              <v:shape style="position:absolute;left:5115;top:1073;width:10;height:20" coordorigin="5115,1073" coordsize="10,20" path="m5115,1093l5125,1093,5125,1073,5115,1073,5115,1093xe" filled="true" fillcolor="#000000" stroked="false">
                <v:path arrowok="t"/>
                <v:fill type="solid"/>
              </v:shape>
            </v:group>
            <v:group style="position:absolute;left:5115;top:1093;width:10;height:20" coordorigin="5115,1093" coordsize="10,20">
              <v:shape style="position:absolute;left:5115;top:1093;width:10;height:20" coordorigin="5115,1093" coordsize="10,20" path="m5115,1112l5125,1112,5125,1093,5115,1093,5115,1112xe" filled="true" fillcolor="#000000" stroked="false">
                <v:path arrowok="t"/>
                <v:fill type="solid"/>
              </v:shape>
            </v:group>
            <v:group style="position:absolute;left:5115;top:1112;width:10;height:20" coordorigin="5115,1112" coordsize="10,20">
              <v:shape style="position:absolute;left:5115;top:1112;width:10;height:20" coordorigin="5115,1112" coordsize="10,20" path="m5115,1131l5125,1131,5125,1112,5115,1112,5115,1131xe" filled="true" fillcolor="#000000" stroked="false">
                <v:path arrowok="t"/>
                <v:fill type="solid"/>
              </v:shape>
            </v:group>
            <v:group style="position:absolute;left:5115;top:1131;width:10;height:20" coordorigin="5115,1131" coordsize="10,20">
              <v:shape style="position:absolute;left:5115;top:1131;width:10;height:20" coordorigin="5115,1131" coordsize="10,20" path="m5115,1150l5125,1150,5125,1131,5115,1131,5115,1150xe" filled="true" fillcolor="#000000" stroked="false">
                <v:path arrowok="t"/>
                <v:fill type="solid"/>
              </v:shape>
            </v:group>
            <v:group style="position:absolute;left:5115;top:1150;width:10;height:20" coordorigin="5115,1150" coordsize="10,20">
              <v:shape style="position:absolute;left:5115;top:1150;width:10;height:20" coordorigin="5115,1150" coordsize="10,20" path="m5115,1169l5125,1169,5125,1150,5115,1150,5115,1169xe" filled="true" fillcolor="#000000" stroked="false">
                <v:path arrowok="t"/>
                <v:fill type="solid"/>
              </v:shape>
            </v:group>
            <v:group style="position:absolute;left:5115;top:1169;width:10;height:20" coordorigin="5115,1169" coordsize="10,20">
              <v:shape style="position:absolute;left:5115;top:1169;width:10;height:20" coordorigin="5115,1169" coordsize="10,20" path="m5115,1189l5125,1189,5125,1169,5115,1169,5115,1189xe" filled="true" fillcolor="#000000" stroked="false">
                <v:path arrowok="t"/>
                <v:fill type="solid"/>
              </v:shape>
            </v:group>
            <v:group style="position:absolute;left:5115;top:1191;width:10;height:2" coordorigin="5115,1191" coordsize="10,2">
              <v:shape style="position:absolute;left:5115;top:1191;width:10;height:2" coordorigin="5115,1191" coordsize="10,0" path="m5115,1191l5125,1191e" filled="false" stroked="true" strokeweight=".23999pt" strokecolor="#000000">
                <v:path arrowok="t"/>
              </v:shape>
            </v:group>
            <v:group style="position:absolute;left:6846;top:805;width:10;height:20" coordorigin="6846,805" coordsize="10,20">
              <v:shape style="position:absolute;left:6846;top:805;width:10;height:20" coordorigin="6846,805" coordsize="10,20" path="m6846,824l6855,824,6855,805,6846,805,6846,824xe" filled="true" fillcolor="#000000" stroked="false">
                <v:path arrowok="t"/>
                <v:fill type="solid"/>
              </v:shape>
            </v:group>
            <v:group style="position:absolute;left:6846;top:824;width:10;height:20" coordorigin="6846,824" coordsize="10,20">
              <v:shape style="position:absolute;left:6846;top:824;width:10;height:20" coordorigin="6846,824" coordsize="10,20" path="m6846,843l6855,843,6855,824,6846,824,6846,843xe" filled="true" fillcolor="#000000" stroked="false">
                <v:path arrowok="t"/>
                <v:fill type="solid"/>
              </v:shape>
            </v:group>
            <v:group style="position:absolute;left:6846;top:843;width:10;height:20" coordorigin="6846,843" coordsize="10,20">
              <v:shape style="position:absolute;left:6846;top:843;width:10;height:20" coordorigin="6846,843" coordsize="10,20" path="m6846,862l6855,862,6855,843,6846,843,6846,862xe" filled="true" fillcolor="#000000" stroked="false">
                <v:path arrowok="t"/>
                <v:fill type="solid"/>
              </v:shape>
            </v:group>
            <v:group style="position:absolute;left:6846;top:862;width:10;height:20" coordorigin="6846,862" coordsize="10,20">
              <v:shape style="position:absolute;left:6846;top:862;width:10;height:20" coordorigin="6846,862" coordsize="10,20" path="m6846,881l6855,881,6855,862,6846,862,6846,881xe" filled="true" fillcolor="#000000" stroked="false">
                <v:path arrowok="t"/>
                <v:fill type="solid"/>
              </v:shape>
            </v:group>
            <v:group style="position:absolute;left:6846;top:881;width:10;height:20" coordorigin="6846,881" coordsize="10,20">
              <v:shape style="position:absolute;left:6846;top:881;width:10;height:20" coordorigin="6846,881" coordsize="10,20" path="m6846,901l6855,901,6855,881,6846,881,6846,901xe" filled="true" fillcolor="#000000" stroked="false">
                <v:path arrowok="t"/>
                <v:fill type="solid"/>
              </v:shape>
            </v:group>
            <v:group style="position:absolute;left:6846;top:901;width:10;height:20" coordorigin="6846,901" coordsize="10,20">
              <v:shape style="position:absolute;left:6846;top:901;width:10;height:20" coordorigin="6846,901" coordsize="10,20" path="m6846,920l6855,920,6855,901,6846,901,6846,920xe" filled="true" fillcolor="#000000" stroked="false">
                <v:path arrowok="t"/>
                <v:fill type="solid"/>
              </v:shape>
            </v:group>
            <v:group style="position:absolute;left:6846;top:920;width:10;height:20" coordorigin="6846,920" coordsize="10,20">
              <v:shape style="position:absolute;left:6846;top:920;width:10;height:20" coordorigin="6846,920" coordsize="10,20" path="m6846,939l6855,939,6855,920,6846,920,6846,939xe" filled="true" fillcolor="#000000" stroked="false">
                <v:path arrowok="t"/>
                <v:fill type="solid"/>
              </v:shape>
            </v:group>
            <v:group style="position:absolute;left:6846;top:939;width:10;height:20" coordorigin="6846,939" coordsize="10,20">
              <v:shape style="position:absolute;left:6846;top:939;width:10;height:20" coordorigin="6846,939" coordsize="10,20" path="m6846,958l6855,958,6855,939,6846,939,6846,958xe" filled="true" fillcolor="#000000" stroked="false">
                <v:path arrowok="t"/>
                <v:fill type="solid"/>
              </v:shape>
            </v:group>
            <v:group style="position:absolute;left:6846;top:958;width:10;height:20" coordorigin="6846,958" coordsize="10,20">
              <v:shape style="position:absolute;left:6846;top:958;width:10;height:20" coordorigin="6846,958" coordsize="10,20" path="m6846,977l6855,977,6855,958,6846,958,6846,977xe" filled="true" fillcolor="#000000" stroked="false">
                <v:path arrowok="t"/>
                <v:fill type="solid"/>
              </v:shape>
            </v:group>
            <v:group style="position:absolute;left:6846;top:977;width:10;height:20" coordorigin="6846,977" coordsize="10,20">
              <v:shape style="position:absolute;left:6846;top:977;width:10;height:20" coordorigin="6846,977" coordsize="10,20" path="m6846,997l6855,997,6855,977,6846,977,6846,997xe" filled="true" fillcolor="#000000" stroked="false">
                <v:path arrowok="t"/>
                <v:fill type="solid"/>
              </v:shape>
            </v:group>
            <v:group style="position:absolute;left:6846;top:997;width:10;height:20" coordorigin="6846,997" coordsize="10,20">
              <v:shape style="position:absolute;left:6846;top:997;width:10;height:20" coordorigin="6846,997" coordsize="10,20" path="m6846,1016l6855,1016,6855,997,6846,997,6846,1016xe" filled="true" fillcolor="#000000" stroked="false">
                <v:path arrowok="t"/>
                <v:fill type="solid"/>
              </v:shape>
            </v:group>
            <v:group style="position:absolute;left:6846;top:1016;width:10;height:20" coordorigin="6846,1016" coordsize="10,20">
              <v:shape style="position:absolute;left:6846;top:1016;width:10;height:20" coordorigin="6846,1016" coordsize="10,20" path="m6846,1035l6855,1035,6855,1016,6846,1016,6846,1035xe" filled="true" fillcolor="#000000" stroked="false">
                <v:path arrowok="t"/>
                <v:fill type="solid"/>
              </v:shape>
            </v:group>
            <v:group style="position:absolute;left:6846;top:1035;width:10;height:20" coordorigin="6846,1035" coordsize="10,20">
              <v:shape style="position:absolute;left:6846;top:1035;width:10;height:20" coordorigin="6846,1035" coordsize="10,20" path="m6846,1054l6855,1054,6855,1035,6846,1035,6846,1054xe" filled="true" fillcolor="#000000" stroked="false">
                <v:path arrowok="t"/>
                <v:fill type="solid"/>
              </v:shape>
            </v:group>
            <v:group style="position:absolute;left:6846;top:1054;width:10;height:20" coordorigin="6846,1054" coordsize="10,20">
              <v:shape style="position:absolute;left:6846;top:1054;width:10;height:20" coordorigin="6846,1054" coordsize="10,20" path="m6846,1073l6855,1073,6855,1054,6846,1054,6846,1073xe" filled="true" fillcolor="#000000" stroked="false">
                <v:path arrowok="t"/>
                <v:fill type="solid"/>
              </v:shape>
            </v:group>
            <v:group style="position:absolute;left:6846;top:1073;width:10;height:20" coordorigin="6846,1073" coordsize="10,20">
              <v:shape style="position:absolute;left:6846;top:1073;width:10;height:20" coordorigin="6846,1073" coordsize="10,20" path="m6846,1093l6855,1093,6855,1073,6846,1073,6846,1093xe" filled="true" fillcolor="#000000" stroked="false">
                <v:path arrowok="t"/>
                <v:fill type="solid"/>
              </v:shape>
            </v:group>
            <v:group style="position:absolute;left:6846;top:1093;width:10;height:20" coordorigin="6846,1093" coordsize="10,20">
              <v:shape style="position:absolute;left:6846;top:1093;width:10;height:20" coordorigin="6846,1093" coordsize="10,20" path="m6846,1112l6855,1112,6855,1093,6846,1093,6846,1112xe" filled="true" fillcolor="#000000" stroked="false">
                <v:path arrowok="t"/>
                <v:fill type="solid"/>
              </v:shape>
            </v:group>
            <v:group style="position:absolute;left:6846;top:1112;width:10;height:20" coordorigin="6846,1112" coordsize="10,20">
              <v:shape style="position:absolute;left:6846;top:1112;width:10;height:20" coordorigin="6846,1112" coordsize="10,20" path="m6846,1131l6855,1131,6855,1112,6846,1112,6846,1131xe" filled="true" fillcolor="#000000" stroked="false">
                <v:path arrowok="t"/>
                <v:fill type="solid"/>
              </v:shape>
            </v:group>
            <v:group style="position:absolute;left:6846;top:1131;width:10;height:20" coordorigin="6846,1131" coordsize="10,20">
              <v:shape style="position:absolute;left:6846;top:1131;width:10;height:20" coordorigin="6846,1131" coordsize="10,20" path="m6846,1150l6855,1150,6855,1131,6846,1131,6846,1150xe" filled="true" fillcolor="#000000" stroked="false">
                <v:path arrowok="t"/>
                <v:fill type="solid"/>
              </v:shape>
            </v:group>
            <v:group style="position:absolute;left:6846;top:1150;width:10;height:20" coordorigin="6846,1150" coordsize="10,20">
              <v:shape style="position:absolute;left:6846;top:1150;width:10;height:20" coordorigin="6846,1150" coordsize="10,20" path="m6846,1169l6855,1169,6855,1150,6846,1150,6846,1169xe" filled="true" fillcolor="#000000" stroked="false">
                <v:path arrowok="t"/>
                <v:fill type="solid"/>
              </v:shape>
            </v:group>
            <v:group style="position:absolute;left:6846;top:1169;width:10;height:20" coordorigin="6846,1169" coordsize="10,20">
              <v:shape style="position:absolute;left:6846;top:1169;width:10;height:20" coordorigin="6846,1169" coordsize="10,20" path="m6846,1189l6855,1189,6855,1169,6846,1169,6846,1189xe" filled="true" fillcolor="#000000" stroked="false">
                <v:path arrowok="t"/>
                <v:fill type="solid"/>
              </v:shape>
              <v:shape style="position:absolute;left:19;top:1093;width:1687;height:110" type="#_x0000_t75" stroked="false">
                <v:imagedata r:id="rId362" o:title=""/>
              </v:shape>
              <v:shape style="position:absolute;left:1682;top:1189;width:1745;height:14" type="#_x0000_t75" stroked="false">
                <v:imagedata r:id="rId363" o:title=""/>
              </v:shape>
              <v:shape style="position:absolute;left:3413;top:1193;width:1702;height:10" type="#_x0000_t75" stroked="false">
                <v:imagedata r:id="rId364" o:title=""/>
              </v:shape>
              <v:shape style="position:absolute;left:5111;top:1189;width:1745;height:14" type="#_x0000_t75" stroked="false">
                <v:imagedata r:id="rId363" o:title=""/>
              </v:shape>
              <v:shape style="position:absolute;left:6841;top:1193;width:1707;height:10" type="#_x0000_t75" stroked="false">
                <v:imagedata r:id="rId361" o:title=""/>
              </v:shape>
            </v:group>
            <v:group style="position:absolute;left:1687;top:1203;width:10;height:20" coordorigin="1687,1203" coordsize="10,20">
              <v:shape style="position:absolute;left:1687;top:1203;width:10;height:20" coordorigin="1687,1203" coordsize="10,20" path="m1687,1222l1697,1222,1697,1203,1687,1203,1687,1222xe" filled="true" fillcolor="#000000" stroked="false">
                <v:path arrowok="t"/>
                <v:fill type="solid"/>
              </v:shape>
            </v:group>
            <v:group style="position:absolute;left:1687;top:1222;width:10;height:20" coordorigin="1687,1222" coordsize="10,20">
              <v:shape style="position:absolute;left:1687;top:1222;width:10;height:20" coordorigin="1687,1222" coordsize="10,20" path="m1687,1241l1697,1241,1697,1222,1687,1222,1687,1241xe" filled="true" fillcolor="#000000" stroked="false">
                <v:path arrowok="t"/>
                <v:fill type="solid"/>
              </v:shape>
            </v:group>
            <v:group style="position:absolute;left:1687;top:1241;width:10;height:20" coordorigin="1687,1241" coordsize="10,20">
              <v:shape style="position:absolute;left:1687;top:1241;width:10;height:20" coordorigin="1687,1241" coordsize="10,20" path="m1687,1261l1697,1261,1697,1241,1687,1241,1687,1261xe" filled="true" fillcolor="#000000" stroked="false">
                <v:path arrowok="t"/>
                <v:fill type="solid"/>
              </v:shape>
            </v:group>
            <v:group style="position:absolute;left:1687;top:1261;width:10;height:20" coordorigin="1687,1261" coordsize="10,20">
              <v:shape style="position:absolute;left:1687;top:1261;width:10;height:20" coordorigin="1687,1261" coordsize="10,20" path="m1687,1280l1697,1280,1697,1261,1687,1261,1687,1280xe" filled="true" fillcolor="#000000" stroked="false">
                <v:path arrowok="t"/>
                <v:fill type="solid"/>
              </v:shape>
            </v:group>
            <v:group style="position:absolute;left:1687;top:1280;width:10;height:20" coordorigin="1687,1280" coordsize="10,20">
              <v:shape style="position:absolute;left:1687;top:1280;width:10;height:20" coordorigin="1687,1280" coordsize="10,20" path="m1687,1299l1697,1299,1697,1280,1687,1280,1687,1299xe" filled="true" fillcolor="#000000" stroked="false">
                <v:path arrowok="t"/>
                <v:fill type="solid"/>
              </v:shape>
            </v:group>
            <v:group style="position:absolute;left:1687;top:1299;width:10;height:20" coordorigin="1687,1299" coordsize="10,20">
              <v:shape style="position:absolute;left:1687;top:1299;width:10;height:20" coordorigin="1687,1299" coordsize="10,20" path="m1687,1318l1697,1318,1697,1299,1687,1299,1687,1318xe" filled="true" fillcolor="#000000" stroked="false">
                <v:path arrowok="t"/>
                <v:fill type="solid"/>
              </v:shape>
            </v:group>
            <v:group style="position:absolute;left:1687;top:1318;width:10;height:20" coordorigin="1687,1318" coordsize="10,20">
              <v:shape style="position:absolute;left:1687;top:1318;width:10;height:20" coordorigin="1687,1318" coordsize="10,20" path="m1687,1337l1697,1337,1697,1318,1687,1318,1687,1337xe" filled="true" fillcolor="#000000" stroked="false">
                <v:path arrowok="t"/>
                <v:fill type="solid"/>
              </v:shape>
            </v:group>
            <v:group style="position:absolute;left:1687;top:1337;width:10;height:20" coordorigin="1687,1337" coordsize="10,20">
              <v:shape style="position:absolute;left:1687;top:1337;width:10;height:20" coordorigin="1687,1337" coordsize="10,20" path="m1687,1357l1697,1357,1697,1337,1687,1337,1687,1357xe" filled="true" fillcolor="#000000" stroked="false">
                <v:path arrowok="t"/>
                <v:fill type="solid"/>
              </v:shape>
            </v:group>
            <v:group style="position:absolute;left:1687;top:1357;width:10;height:20" coordorigin="1687,1357" coordsize="10,20">
              <v:shape style="position:absolute;left:1687;top:1357;width:10;height:20" coordorigin="1687,1357" coordsize="10,20" path="m1687,1376l1697,1376,1697,1357,1687,1357,1687,1376xe" filled="true" fillcolor="#000000" stroked="false">
                <v:path arrowok="t"/>
                <v:fill type="solid"/>
              </v:shape>
            </v:group>
            <v:group style="position:absolute;left:1687;top:1376;width:10;height:20" coordorigin="1687,1376" coordsize="10,20">
              <v:shape style="position:absolute;left:1687;top:1376;width:10;height:20" coordorigin="1687,1376" coordsize="10,20" path="m1687,1395l1697,1395,1697,1376,1687,1376,1687,1395xe" filled="true" fillcolor="#000000" stroked="false">
                <v:path arrowok="t"/>
                <v:fill type="solid"/>
              </v:shape>
            </v:group>
            <v:group style="position:absolute;left:1687;top:1395;width:10;height:20" coordorigin="1687,1395" coordsize="10,20">
              <v:shape style="position:absolute;left:1687;top:1395;width:10;height:20" coordorigin="1687,1395" coordsize="10,20" path="m1687,1414l1697,1414,1697,1395,1687,1395,1687,1414xe" filled="true" fillcolor="#000000" stroked="false">
                <v:path arrowok="t"/>
                <v:fill type="solid"/>
              </v:shape>
            </v:group>
            <v:group style="position:absolute;left:1687;top:1414;width:10;height:20" coordorigin="1687,1414" coordsize="10,20">
              <v:shape style="position:absolute;left:1687;top:1414;width:10;height:20" coordorigin="1687,1414" coordsize="10,20" path="m1687,1433l1697,1433,1697,1414,1687,1414,1687,1433xe" filled="true" fillcolor="#000000" stroked="false">
                <v:path arrowok="t"/>
                <v:fill type="solid"/>
              </v:shape>
            </v:group>
            <v:group style="position:absolute;left:1687;top:1433;width:10;height:20" coordorigin="1687,1433" coordsize="10,20">
              <v:shape style="position:absolute;left:1687;top:1433;width:10;height:20" coordorigin="1687,1433" coordsize="10,20" path="m1687,1453l1697,1453,1697,1433,1687,1433,1687,1453xe" filled="true" fillcolor="#000000" stroked="false">
                <v:path arrowok="t"/>
                <v:fill type="solid"/>
              </v:shape>
            </v:group>
            <v:group style="position:absolute;left:1687;top:1453;width:10;height:20" coordorigin="1687,1453" coordsize="10,20">
              <v:shape style="position:absolute;left:1687;top:1453;width:10;height:20" coordorigin="1687,1453" coordsize="10,20" path="m1687,1472l1697,1472,1697,1453,1687,1453,1687,1472xe" filled="true" fillcolor="#000000" stroked="false">
                <v:path arrowok="t"/>
                <v:fill type="solid"/>
              </v:shape>
            </v:group>
            <v:group style="position:absolute;left:1687;top:1472;width:10;height:20" coordorigin="1687,1472" coordsize="10,20">
              <v:shape style="position:absolute;left:1687;top:1472;width:10;height:20" coordorigin="1687,1472" coordsize="10,20" path="m1687,1491l1697,1491,1697,1472,1687,1472,1687,1491xe" filled="true" fillcolor="#000000" stroked="false">
                <v:path arrowok="t"/>
                <v:fill type="solid"/>
              </v:shape>
            </v:group>
            <v:group style="position:absolute;left:3418;top:1203;width:10;height:20" coordorigin="3418,1203" coordsize="10,20">
              <v:shape style="position:absolute;left:3418;top:1203;width:10;height:20" coordorigin="3418,1203" coordsize="10,20" path="m3418,1222l3428,1222,3428,1203,3418,1203,3418,1222xe" filled="true" fillcolor="#000000" stroked="false">
                <v:path arrowok="t"/>
                <v:fill type="solid"/>
              </v:shape>
            </v:group>
            <v:group style="position:absolute;left:3418;top:1222;width:10;height:20" coordorigin="3418,1222" coordsize="10,20">
              <v:shape style="position:absolute;left:3418;top:1222;width:10;height:20" coordorigin="3418,1222" coordsize="10,20" path="m3418,1241l3428,1241,3428,1222,3418,1222,3418,1241xe" filled="true" fillcolor="#000000" stroked="false">
                <v:path arrowok="t"/>
                <v:fill type="solid"/>
              </v:shape>
            </v:group>
            <v:group style="position:absolute;left:3418;top:1241;width:10;height:20" coordorigin="3418,1241" coordsize="10,20">
              <v:shape style="position:absolute;left:3418;top:1241;width:10;height:20" coordorigin="3418,1241" coordsize="10,20" path="m3418,1261l3428,1261,3428,1241,3418,1241,3418,1261xe" filled="true" fillcolor="#000000" stroked="false">
                <v:path arrowok="t"/>
                <v:fill type="solid"/>
              </v:shape>
            </v:group>
            <v:group style="position:absolute;left:3418;top:1261;width:10;height:20" coordorigin="3418,1261" coordsize="10,20">
              <v:shape style="position:absolute;left:3418;top:1261;width:10;height:20" coordorigin="3418,1261" coordsize="10,20" path="m3418,1280l3428,1280,3428,1261,3418,1261,3418,1280xe" filled="true" fillcolor="#000000" stroked="false">
                <v:path arrowok="t"/>
                <v:fill type="solid"/>
              </v:shape>
            </v:group>
            <v:group style="position:absolute;left:3418;top:1280;width:10;height:20" coordorigin="3418,1280" coordsize="10,20">
              <v:shape style="position:absolute;left:3418;top:1280;width:10;height:20" coordorigin="3418,1280" coordsize="10,20" path="m3418,1299l3428,1299,3428,1280,3418,1280,3418,1299xe" filled="true" fillcolor="#000000" stroked="false">
                <v:path arrowok="t"/>
                <v:fill type="solid"/>
              </v:shape>
            </v:group>
            <v:group style="position:absolute;left:3418;top:1299;width:10;height:20" coordorigin="3418,1299" coordsize="10,20">
              <v:shape style="position:absolute;left:3418;top:1299;width:10;height:20" coordorigin="3418,1299" coordsize="10,20" path="m3418,1318l3428,1318,3428,1299,3418,1299,3418,1318xe" filled="true" fillcolor="#000000" stroked="false">
                <v:path arrowok="t"/>
                <v:fill type="solid"/>
              </v:shape>
            </v:group>
            <v:group style="position:absolute;left:3418;top:1318;width:10;height:20" coordorigin="3418,1318" coordsize="10,20">
              <v:shape style="position:absolute;left:3418;top:1318;width:10;height:20" coordorigin="3418,1318" coordsize="10,20" path="m3418,1337l3428,1337,3428,1318,3418,1318,3418,1337xe" filled="true" fillcolor="#000000" stroked="false">
                <v:path arrowok="t"/>
                <v:fill type="solid"/>
              </v:shape>
            </v:group>
            <v:group style="position:absolute;left:3418;top:1337;width:10;height:20" coordorigin="3418,1337" coordsize="10,20">
              <v:shape style="position:absolute;left:3418;top:1337;width:10;height:20" coordorigin="3418,1337" coordsize="10,20" path="m3418,1357l3428,1357,3428,1337,3418,1337,3418,1357xe" filled="true" fillcolor="#000000" stroked="false">
                <v:path arrowok="t"/>
                <v:fill type="solid"/>
              </v:shape>
            </v:group>
            <v:group style="position:absolute;left:3418;top:1357;width:10;height:20" coordorigin="3418,1357" coordsize="10,20">
              <v:shape style="position:absolute;left:3418;top:1357;width:10;height:20" coordorigin="3418,1357" coordsize="10,20" path="m3418,1376l3428,1376,3428,1357,3418,1357,3418,1376xe" filled="true" fillcolor="#000000" stroked="false">
                <v:path arrowok="t"/>
                <v:fill type="solid"/>
              </v:shape>
            </v:group>
            <v:group style="position:absolute;left:3418;top:1376;width:10;height:20" coordorigin="3418,1376" coordsize="10,20">
              <v:shape style="position:absolute;left:3418;top:1376;width:10;height:20" coordorigin="3418,1376" coordsize="10,20" path="m3418,1395l3428,1395,3428,1376,3418,1376,3418,1395xe" filled="true" fillcolor="#000000" stroked="false">
                <v:path arrowok="t"/>
                <v:fill type="solid"/>
              </v:shape>
            </v:group>
            <v:group style="position:absolute;left:3418;top:1395;width:10;height:20" coordorigin="3418,1395" coordsize="10,20">
              <v:shape style="position:absolute;left:3418;top:1395;width:10;height:20" coordorigin="3418,1395" coordsize="10,20" path="m3418,1414l3428,1414,3428,1395,3418,1395,3418,1414xe" filled="true" fillcolor="#000000" stroked="false">
                <v:path arrowok="t"/>
                <v:fill type="solid"/>
              </v:shape>
            </v:group>
            <v:group style="position:absolute;left:3418;top:1414;width:10;height:20" coordorigin="3418,1414" coordsize="10,20">
              <v:shape style="position:absolute;left:3418;top:1414;width:10;height:20" coordorigin="3418,1414" coordsize="10,20" path="m3418,1433l3428,1433,3428,1414,3418,1414,3418,1433xe" filled="true" fillcolor="#000000" stroked="false">
                <v:path arrowok="t"/>
                <v:fill type="solid"/>
              </v:shape>
            </v:group>
            <v:group style="position:absolute;left:3418;top:1433;width:10;height:20" coordorigin="3418,1433" coordsize="10,20">
              <v:shape style="position:absolute;left:3418;top:1433;width:10;height:20" coordorigin="3418,1433" coordsize="10,20" path="m3418,1453l3428,1453,3428,1433,3418,1433,3418,1453xe" filled="true" fillcolor="#000000" stroked="false">
                <v:path arrowok="t"/>
                <v:fill type="solid"/>
              </v:shape>
            </v:group>
            <v:group style="position:absolute;left:3418;top:1453;width:10;height:20" coordorigin="3418,1453" coordsize="10,20">
              <v:shape style="position:absolute;left:3418;top:1453;width:10;height:20" coordorigin="3418,1453" coordsize="10,20" path="m3418,1472l3428,1472,3428,1453,3418,1453,3418,1472xe" filled="true" fillcolor="#000000" stroked="false">
                <v:path arrowok="t"/>
                <v:fill type="solid"/>
              </v:shape>
            </v:group>
            <v:group style="position:absolute;left:3418;top:1472;width:10;height:20" coordorigin="3418,1472" coordsize="10,20">
              <v:shape style="position:absolute;left:3418;top:1472;width:10;height:20" coordorigin="3418,1472" coordsize="10,20" path="m3418,1491l3428,1491,3428,1472,3418,1472,3418,1491xe" filled="true" fillcolor="#000000" stroked="false">
                <v:path arrowok="t"/>
                <v:fill type="solid"/>
              </v:shape>
            </v:group>
            <v:group style="position:absolute;left:3418;top:1491;width:10;height:20" coordorigin="3418,1491" coordsize="10,20">
              <v:shape style="position:absolute;left:3418;top:1491;width:10;height:20" coordorigin="3418,1491" coordsize="10,20" path="m3418,1510l3428,1510,3428,1491,3418,1491,3418,1510xe" filled="true" fillcolor="#000000" stroked="false">
                <v:path arrowok="t"/>
                <v:fill type="solid"/>
              </v:shape>
            </v:group>
            <v:group style="position:absolute;left:3418;top:1510;width:10;height:20" coordorigin="3418,1510" coordsize="10,20">
              <v:shape style="position:absolute;left:3418;top:1510;width:10;height:20" coordorigin="3418,1510" coordsize="10,20" path="m3418,1529l3428,1529,3428,1510,3418,1510,3418,1529xe" filled="true" fillcolor="#000000" stroked="false">
                <v:path arrowok="t"/>
                <v:fill type="solid"/>
              </v:shape>
            </v:group>
            <v:group style="position:absolute;left:3418;top:1529;width:10;height:20" coordorigin="3418,1529" coordsize="10,20">
              <v:shape style="position:absolute;left:3418;top:1529;width:10;height:20" coordorigin="3418,1529" coordsize="10,20" path="m3418,1549l3428,1549,3428,1529,3418,1529,3418,1549xe" filled="true" fillcolor="#000000" stroked="false">
                <v:path arrowok="t"/>
                <v:fill type="solid"/>
              </v:shape>
            </v:group>
            <v:group style="position:absolute;left:3418;top:1549;width:10;height:20" coordorigin="3418,1549" coordsize="10,20">
              <v:shape style="position:absolute;left:3418;top:1549;width:10;height:20" coordorigin="3418,1549" coordsize="10,20" path="m3418,1568l3428,1568,3428,1549,3418,1549,3418,1568xe" filled="true" fillcolor="#000000" stroked="false">
                <v:path arrowok="t"/>
                <v:fill type="solid"/>
              </v:shape>
            </v:group>
            <v:group style="position:absolute;left:3418;top:1568;width:10;height:20" coordorigin="3418,1568" coordsize="10,20">
              <v:shape style="position:absolute;left:3418;top:1568;width:10;height:20" coordorigin="3418,1568" coordsize="10,20" path="m3418,1587l3428,1587,3428,1568,3418,1568,3418,1587xe" filled="true" fillcolor="#000000" stroked="false">
                <v:path arrowok="t"/>
                <v:fill type="solid"/>
              </v:shape>
            </v:group>
            <v:group style="position:absolute;left:5115;top:1203;width:10;height:20" coordorigin="5115,1203" coordsize="10,20">
              <v:shape style="position:absolute;left:5115;top:1203;width:10;height:20" coordorigin="5115,1203" coordsize="10,20" path="m5115,1222l5125,1222,5125,1203,5115,1203,5115,1222xe" filled="true" fillcolor="#000000" stroked="false">
                <v:path arrowok="t"/>
                <v:fill type="solid"/>
              </v:shape>
            </v:group>
            <v:group style="position:absolute;left:5115;top:1222;width:10;height:20" coordorigin="5115,1222" coordsize="10,20">
              <v:shape style="position:absolute;left:5115;top:1222;width:10;height:20" coordorigin="5115,1222" coordsize="10,20" path="m5115,1241l5125,1241,5125,1222,5115,1222,5115,1241xe" filled="true" fillcolor="#000000" stroked="false">
                <v:path arrowok="t"/>
                <v:fill type="solid"/>
              </v:shape>
            </v:group>
            <v:group style="position:absolute;left:5115;top:1241;width:10;height:20" coordorigin="5115,1241" coordsize="10,20">
              <v:shape style="position:absolute;left:5115;top:1241;width:10;height:20" coordorigin="5115,1241" coordsize="10,20" path="m5115,1261l5125,1261,5125,1241,5115,1241,5115,1261xe" filled="true" fillcolor="#000000" stroked="false">
                <v:path arrowok="t"/>
                <v:fill type="solid"/>
              </v:shape>
            </v:group>
            <v:group style="position:absolute;left:5115;top:1261;width:10;height:20" coordorigin="5115,1261" coordsize="10,20">
              <v:shape style="position:absolute;left:5115;top:1261;width:10;height:20" coordorigin="5115,1261" coordsize="10,20" path="m5115,1280l5125,1280,5125,1261,5115,1261,5115,1280xe" filled="true" fillcolor="#000000" stroked="false">
                <v:path arrowok="t"/>
                <v:fill type="solid"/>
              </v:shape>
            </v:group>
            <v:group style="position:absolute;left:5115;top:1280;width:10;height:20" coordorigin="5115,1280" coordsize="10,20">
              <v:shape style="position:absolute;left:5115;top:1280;width:10;height:20" coordorigin="5115,1280" coordsize="10,20" path="m5115,1299l5125,1299,5125,1280,5115,1280,5115,1299xe" filled="true" fillcolor="#000000" stroked="false">
                <v:path arrowok="t"/>
                <v:fill type="solid"/>
              </v:shape>
            </v:group>
            <v:group style="position:absolute;left:5115;top:1299;width:10;height:20" coordorigin="5115,1299" coordsize="10,20">
              <v:shape style="position:absolute;left:5115;top:1299;width:10;height:20" coordorigin="5115,1299" coordsize="10,20" path="m5115,1318l5125,1318,5125,1299,5115,1299,5115,1318xe" filled="true" fillcolor="#000000" stroked="false">
                <v:path arrowok="t"/>
                <v:fill type="solid"/>
              </v:shape>
            </v:group>
            <v:group style="position:absolute;left:5115;top:1318;width:10;height:20" coordorigin="5115,1318" coordsize="10,20">
              <v:shape style="position:absolute;left:5115;top:1318;width:10;height:20" coordorigin="5115,1318" coordsize="10,20" path="m5115,1337l5125,1337,5125,1318,5115,1318,5115,1337xe" filled="true" fillcolor="#000000" stroked="false">
                <v:path arrowok="t"/>
                <v:fill type="solid"/>
              </v:shape>
            </v:group>
            <v:group style="position:absolute;left:5115;top:1337;width:10;height:20" coordorigin="5115,1337" coordsize="10,20">
              <v:shape style="position:absolute;left:5115;top:1337;width:10;height:20" coordorigin="5115,1337" coordsize="10,20" path="m5115,1357l5125,1357,5125,1337,5115,1337,5115,1357xe" filled="true" fillcolor="#000000" stroked="false">
                <v:path arrowok="t"/>
                <v:fill type="solid"/>
              </v:shape>
            </v:group>
            <v:group style="position:absolute;left:5115;top:1357;width:10;height:20" coordorigin="5115,1357" coordsize="10,20">
              <v:shape style="position:absolute;left:5115;top:1357;width:10;height:20" coordorigin="5115,1357" coordsize="10,20" path="m5115,1376l5125,1376,5125,1357,5115,1357,5115,1376xe" filled="true" fillcolor="#000000" stroked="false">
                <v:path arrowok="t"/>
                <v:fill type="solid"/>
              </v:shape>
            </v:group>
            <v:group style="position:absolute;left:5115;top:1376;width:10;height:20" coordorigin="5115,1376" coordsize="10,20">
              <v:shape style="position:absolute;left:5115;top:1376;width:10;height:20" coordorigin="5115,1376" coordsize="10,20" path="m5115,1395l5125,1395,5125,1376,5115,1376,5115,1395xe" filled="true" fillcolor="#000000" stroked="false">
                <v:path arrowok="t"/>
                <v:fill type="solid"/>
              </v:shape>
            </v:group>
            <v:group style="position:absolute;left:5115;top:1395;width:10;height:20" coordorigin="5115,1395" coordsize="10,20">
              <v:shape style="position:absolute;left:5115;top:1395;width:10;height:20" coordorigin="5115,1395" coordsize="10,20" path="m5115,1414l5125,1414,5125,1395,5115,1395,5115,1414xe" filled="true" fillcolor="#000000" stroked="false">
                <v:path arrowok="t"/>
                <v:fill type="solid"/>
              </v:shape>
            </v:group>
            <v:group style="position:absolute;left:5115;top:1414;width:10;height:20" coordorigin="5115,1414" coordsize="10,20">
              <v:shape style="position:absolute;left:5115;top:1414;width:10;height:20" coordorigin="5115,1414" coordsize="10,20" path="m5115,1433l5125,1433,5125,1414,5115,1414,5115,1433xe" filled="true" fillcolor="#000000" stroked="false">
                <v:path arrowok="t"/>
                <v:fill type="solid"/>
              </v:shape>
            </v:group>
            <v:group style="position:absolute;left:5115;top:1433;width:10;height:20" coordorigin="5115,1433" coordsize="10,20">
              <v:shape style="position:absolute;left:5115;top:1433;width:10;height:20" coordorigin="5115,1433" coordsize="10,20" path="m5115,1453l5125,1453,5125,1433,5115,1433,5115,1453xe" filled="true" fillcolor="#000000" stroked="false">
                <v:path arrowok="t"/>
                <v:fill type="solid"/>
              </v:shape>
            </v:group>
            <v:group style="position:absolute;left:5115;top:1453;width:10;height:20" coordorigin="5115,1453" coordsize="10,20">
              <v:shape style="position:absolute;left:5115;top:1453;width:10;height:20" coordorigin="5115,1453" coordsize="10,20" path="m5115,1472l5125,1472,5125,1453,5115,1453,5115,1472xe" filled="true" fillcolor="#000000" stroked="false">
                <v:path arrowok="t"/>
                <v:fill type="solid"/>
              </v:shape>
            </v:group>
            <v:group style="position:absolute;left:5115;top:1472;width:10;height:20" coordorigin="5115,1472" coordsize="10,20">
              <v:shape style="position:absolute;left:5115;top:1472;width:10;height:20" coordorigin="5115,1472" coordsize="10,20" path="m5115,1491l5125,1491,5125,1472,5115,1472,5115,1491xe" filled="true" fillcolor="#000000" stroked="false">
                <v:path arrowok="t"/>
                <v:fill type="solid"/>
              </v:shape>
            </v:group>
            <v:group style="position:absolute;left:5115;top:1491;width:10;height:20" coordorigin="5115,1491" coordsize="10,20">
              <v:shape style="position:absolute;left:5115;top:1491;width:10;height:20" coordorigin="5115,1491" coordsize="10,20" path="m5115,1510l5125,1510,5125,1491,5115,1491,5115,1510xe" filled="true" fillcolor="#000000" stroked="false">
                <v:path arrowok="t"/>
                <v:fill type="solid"/>
              </v:shape>
            </v:group>
            <v:group style="position:absolute;left:5115;top:1510;width:10;height:20" coordorigin="5115,1510" coordsize="10,20">
              <v:shape style="position:absolute;left:5115;top:1510;width:10;height:20" coordorigin="5115,1510" coordsize="10,20" path="m5115,1529l5125,1529,5125,1510,5115,1510,5115,1529xe" filled="true" fillcolor="#000000" stroked="false">
                <v:path arrowok="t"/>
                <v:fill type="solid"/>
              </v:shape>
            </v:group>
            <v:group style="position:absolute;left:5115;top:1529;width:10;height:20" coordorigin="5115,1529" coordsize="10,20">
              <v:shape style="position:absolute;left:5115;top:1529;width:10;height:20" coordorigin="5115,1529" coordsize="10,20" path="m5115,1549l5125,1549,5125,1529,5115,1529,5115,1549xe" filled="true" fillcolor="#000000" stroked="false">
                <v:path arrowok="t"/>
                <v:fill type="solid"/>
              </v:shape>
            </v:group>
            <v:group style="position:absolute;left:5115;top:1549;width:10;height:20" coordorigin="5115,1549" coordsize="10,20">
              <v:shape style="position:absolute;left:5115;top:1549;width:10;height:20" coordorigin="5115,1549" coordsize="10,20" path="m5115,1568l5125,1568,5125,1549,5115,1549,5115,1568xe" filled="true" fillcolor="#000000" stroked="false">
                <v:path arrowok="t"/>
                <v:fill type="solid"/>
              </v:shape>
            </v:group>
            <v:group style="position:absolute;left:5115;top:1568;width:10;height:20" coordorigin="5115,1568" coordsize="10,20">
              <v:shape style="position:absolute;left:5115;top:1568;width:10;height:20" coordorigin="5115,1568" coordsize="10,20" path="m5115,1587l5125,1587,5125,1568,5115,1568,5115,1587xe" filled="true" fillcolor="#000000" stroked="false">
                <v:path arrowok="t"/>
                <v:fill type="solid"/>
              </v:shape>
            </v:group>
            <v:group style="position:absolute;left:6846;top:1203;width:10;height:20" coordorigin="6846,1203" coordsize="10,20">
              <v:shape style="position:absolute;left:6846;top:1203;width:10;height:20" coordorigin="6846,1203" coordsize="10,20" path="m6846,1222l6855,1222,6855,1203,6846,1203,6846,1222xe" filled="true" fillcolor="#000000" stroked="false">
                <v:path arrowok="t"/>
                <v:fill type="solid"/>
              </v:shape>
            </v:group>
            <v:group style="position:absolute;left:6846;top:1222;width:10;height:20" coordorigin="6846,1222" coordsize="10,20">
              <v:shape style="position:absolute;left:6846;top:1222;width:10;height:20" coordorigin="6846,1222" coordsize="10,20" path="m6846,1241l6855,1241,6855,1222,6846,1222,6846,1241xe" filled="true" fillcolor="#000000" stroked="false">
                <v:path arrowok="t"/>
                <v:fill type="solid"/>
              </v:shape>
            </v:group>
            <v:group style="position:absolute;left:6846;top:1241;width:10;height:20" coordorigin="6846,1241" coordsize="10,20">
              <v:shape style="position:absolute;left:6846;top:1241;width:10;height:20" coordorigin="6846,1241" coordsize="10,20" path="m6846,1261l6855,1261,6855,1241,6846,1241,6846,1261xe" filled="true" fillcolor="#000000" stroked="false">
                <v:path arrowok="t"/>
                <v:fill type="solid"/>
              </v:shape>
            </v:group>
            <v:group style="position:absolute;left:6846;top:1261;width:10;height:20" coordorigin="6846,1261" coordsize="10,20">
              <v:shape style="position:absolute;left:6846;top:1261;width:10;height:20" coordorigin="6846,1261" coordsize="10,20" path="m6846,1280l6855,1280,6855,1261,6846,1261,6846,1280xe" filled="true" fillcolor="#000000" stroked="false">
                <v:path arrowok="t"/>
                <v:fill type="solid"/>
              </v:shape>
            </v:group>
            <v:group style="position:absolute;left:6846;top:1280;width:10;height:20" coordorigin="6846,1280" coordsize="10,20">
              <v:shape style="position:absolute;left:6846;top:1280;width:10;height:20" coordorigin="6846,1280" coordsize="10,20" path="m6846,1299l6855,1299,6855,1280,6846,1280,6846,1299xe" filled="true" fillcolor="#000000" stroked="false">
                <v:path arrowok="t"/>
                <v:fill type="solid"/>
              </v:shape>
            </v:group>
            <v:group style="position:absolute;left:6846;top:1299;width:10;height:20" coordorigin="6846,1299" coordsize="10,20">
              <v:shape style="position:absolute;left:6846;top:1299;width:10;height:20" coordorigin="6846,1299" coordsize="10,20" path="m6846,1318l6855,1318,6855,1299,6846,1299,6846,1318xe" filled="true" fillcolor="#000000" stroked="false">
                <v:path arrowok="t"/>
                <v:fill type="solid"/>
              </v:shape>
            </v:group>
            <v:group style="position:absolute;left:6846;top:1318;width:10;height:20" coordorigin="6846,1318" coordsize="10,20">
              <v:shape style="position:absolute;left:6846;top:1318;width:10;height:20" coordorigin="6846,1318" coordsize="10,20" path="m6846,1337l6855,1337,6855,1318,6846,1318,6846,1337xe" filled="true" fillcolor="#000000" stroked="false">
                <v:path arrowok="t"/>
                <v:fill type="solid"/>
              </v:shape>
            </v:group>
            <v:group style="position:absolute;left:6846;top:1337;width:10;height:20" coordorigin="6846,1337" coordsize="10,20">
              <v:shape style="position:absolute;left:6846;top:1337;width:10;height:20" coordorigin="6846,1337" coordsize="10,20" path="m6846,1357l6855,1357,6855,1337,6846,1337,6846,1357xe" filled="true" fillcolor="#000000" stroked="false">
                <v:path arrowok="t"/>
                <v:fill type="solid"/>
              </v:shape>
            </v:group>
            <v:group style="position:absolute;left:6846;top:1357;width:10;height:20" coordorigin="6846,1357" coordsize="10,20">
              <v:shape style="position:absolute;left:6846;top:1357;width:10;height:20" coordorigin="6846,1357" coordsize="10,20" path="m6846,1376l6855,1376,6855,1357,6846,1357,6846,1376xe" filled="true" fillcolor="#000000" stroked="false">
                <v:path arrowok="t"/>
                <v:fill type="solid"/>
              </v:shape>
            </v:group>
            <v:group style="position:absolute;left:6846;top:1376;width:10;height:20" coordorigin="6846,1376" coordsize="10,20">
              <v:shape style="position:absolute;left:6846;top:1376;width:10;height:20" coordorigin="6846,1376" coordsize="10,20" path="m6846,1395l6855,1395,6855,1376,6846,1376,6846,1395xe" filled="true" fillcolor="#000000" stroked="false">
                <v:path arrowok="t"/>
                <v:fill type="solid"/>
              </v:shape>
            </v:group>
            <v:group style="position:absolute;left:6846;top:1395;width:10;height:20" coordorigin="6846,1395" coordsize="10,20">
              <v:shape style="position:absolute;left:6846;top:1395;width:10;height:20" coordorigin="6846,1395" coordsize="10,20" path="m6846,1414l6855,1414,6855,1395,6846,1395,6846,1414xe" filled="true" fillcolor="#000000" stroked="false">
                <v:path arrowok="t"/>
                <v:fill type="solid"/>
              </v:shape>
            </v:group>
            <v:group style="position:absolute;left:6846;top:1414;width:10;height:20" coordorigin="6846,1414" coordsize="10,20">
              <v:shape style="position:absolute;left:6846;top:1414;width:10;height:20" coordorigin="6846,1414" coordsize="10,20" path="m6846,1433l6855,1433,6855,1414,6846,1414,6846,1433xe" filled="true" fillcolor="#000000" stroked="false">
                <v:path arrowok="t"/>
                <v:fill type="solid"/>
              </v:shape>
            </v:group>
            <v:group style="position:absolute;left:6846;top:1433;width:10;height:20" coordorigin="6846,1433" coordsize="10,20">
              <v:shape style="position:absolute;left:6846;top:1433;width:10;height:20" coordorigin="6846,1433" coordsize="10,20" path="m6846,1453l6855,1453,6855,1433,6846,1433,6846,1453xe" filled="true" fillcolor="#000000" stroked="false">
                <v:path arrowok="t"/>
                <v:fill type="solid"/>
              </v:shape>
            </v:group>
            <v:group style="position:absolute;left:6846;top:1453;width:10;height:20" coordorigin="6846,1453" coordsize="10,20">
              <v:shape style="position:absolute;left:6846;top:1453;width:10;height:20" coordorigin="6846,1453" coordsize="10,20" path="m6846,1472l6855,1472,6855,1453,6846,1453,6846,1472xe" filled="true" fillcolor="#000000" stroked="false">
                <v:path arrowok="t"/>
                <v:fill type="solid"/>
              </v:shape>
            </v:group>
            <v:group style="position:absolute;left:6846;top:1472;width:10;height:20" coordorigin="6846,1472" coordsize="10,20">
              <v:shape style="position:absolute;left:6846;top:1472;width:10;height:20" coordorigin="6846,1472" coordsize="10,20" path="m6846,1491l6855,1491,6855,1472,6846,1472,6846,1491xe" filled="true" fillcolor="#000000" stroked="false">
                <v:path arrowok="t"/>
                <v:fill type="solid"/>
              </v:shape>
            </v:group>
            <v:group style="position:absolute;left:6846;top:1491;width:10;height:20" coordorigin="6846,1491" coordsize="10,20">
              <v:shape style="position:absolute;left:6846;top:1491;width:10;height:20" coordorigin="6846,1491" coordsize="10,20" path="m6846,1510l6855,1510,6855,1491,6846,1491,6846,1510xe" filled="true" fillcolor="#000000" stroked="false">
                <v:path arrowok="t"/>
                <v:fill type="solid"/>
              </v:shape>
            </v:group>
            <v:group style="position:absolute;left:6846;top:1510;width:10;height:20" coordorigin="6846,1510" coordsize="10,20">
              <v:shape style="position:absolute;left:6846;top:1510;width:10;height:20" coordorigin="6846,1510" coordsize="10,20" path="m6846,1529l6855,1529,6855,1510,6846,1510,6846,1529xe" filled="true" fillcolor="#000000" stroked="false">
                <v:path arrowok="t"/>
                <v:fill type="solid"/>
              </v:shape>
            </v:group>
            <v:group style="position:absolute;left:6846;top:1529;width:10;height:20" coordorigin="6846,1529" coordsize="10,20">
              <v:shape style="position:absolute;left:6846;top:1529;width:10;height:20" coordorigin="6846,1529" coordsize="10,20" path="m6846,1549l6855,1549,6855,1529,6846,1529,6846,1549xe" filled="true" fillcolor="#000000" stroked="false">
                <v:path arrowok="t"/>
                <v:fill type="solid"/>
              </v:shape>
            </v:group>
            <v:group style="position:absolute;left:6846;top:1549;width:10;height:20" coordorigin="6846,1549" coordsize="10,20">
              <v:shape style="position:absolute;left:6846;top:1549;width:10;height:20" coordorigin="6846,1549" coordsize="10,20" path="m6846,1568l6855,1568,6855,1549,6846,1549,6846,1568xe" filled="true" fillcolor="#000000" stroked="false">
                <v:path arrowok="t"/>
                <v:fill type="solid"/>
              </v:shape>
            </v:group>
            <v:group style="position:absolute;left:6846;top:1568;width:10;height:20" coordorigin="6846,1568" coordsize="10,20">
              <v:shape style="position:absolute;left:6846;top:1568;width:10;height:20" coordorigin="6846,1568" coordsize="10,20" path="m6846,1587l6855,1587,6855,1568,6846,1568,6846,1587xe" filled="true" fillcolor="#000000" stroked="false">
                <v:path arrowok="t"/>
                <v:fill type="solid"/>
              </v:shape>
              <v:shape style="position:absolute;left:19;top:1491;width:1687;height:108" type="#_x0000_t75" stroked="false">
                <v:imagedata r:id="rId365" o:title=""/>
              </v:shape>
              <v:shape style="position:absolute;left:1682;top:1587;width:1745;height:12" type="#_x0000_t75" stroked="false">
                <v:imagedata r:id="rId366" o:title=""/>
              </v:shape>
              <v:shape style="position:absolute;left:3413;top:1587;width:1712;height:12" type="#_x0000_t75" stroked="false">
                <v:imagedata r:id="rId367" o:title=""/>
              </v:shape>
              <v:shape style="position:absolute;left:5111;top:1587;width:1745;height:12" type="#_x0000_t75" stroked="false">
                <v:imagedata r:id="rId366" o:title=""/>
              </v:shape>
              <v:shape style="position:absolute;left:6841;top:1589;width:1707;height:10" type="#_x0000_t75" stroked="false">
                <v:imagedata r:id="rId368" o:title=""/>
              </v:shape>
            </v:group>
            <v:group style="position:absolute;left:1687;top:1599;width:10;height:20" coordorigin="1687,1599" coordsize="10,20">
              <v:shape style="position:absolute;left:1687;top:1599;width:10;height:20" coordorigin="1687,1599" coordsize="10,20" path="m1687,1618l1697,1618,1697,1599,1687,1599,1687,1618xe" filled="true" fillcolor="#000000" stroked="false">
                <v:path arrowok="t"/>
                <v:fill type="solid"/>
              </v:shape>
            </v:group>
            <v:group style="position:absolute;left:1687;top:1618;width:10;height:20" coordorigin="1687,1618" coordsize="10,20">
              <v:shape style="position:absolute;left:1687;top:1618;width:10;height:20" coordorigin="1687,1618" coordsize="10,20" path="m1687,1637l1697,1637,1697,1618,1687,1618,1687,1637xe" filled="true" fillcolor="#000000" stroked="false">
                <v:path arrowok="t"/>
                <v:fill type="solid"/>
              </v:shape>
            </v:group>
            <v:group style="position:absolute;left:1687;top:1637;width:10;height:20" coordorigin="1687,1637" coordsize="10,20">
              <v:shape style="position:absolute;left:1687;top:1637;width:10;height:20" coordorigin="1687,1637" coordsize="10,20" path="m1687,1657l1697,1657,1697,1637,1687,1637,1687,1657xe" filled="true" fillcolor="#000000" stroked="false">
                <v:path arrowok="t"/>
                <v:fill type="solid"/>
              </v:shape>
            </v:group>
            <v:group style="position:absolute;left:1687;top:1657;width:10;height:20" coordorigin="1687,1657" coordsize="10,20">
              <v:shape style="position:absolute;left:1687;top:1657;width:10;height:20" coordorigin="1687,1657" coordsize="10,20" path="m1687,1676l1697,1676,1697,1657,1687,1657,1687,1676xe" filled="true" fillcolor="#000000" stroked="false">
                <v:path arrowok="t"/>
                <v:fill type="solid"/>
              </v:shape>
            </v:group>
            <v:group style="position:absolute;left:1687;top:1676;width:10;height:20" coordorigin="1687,1676" coordsize="10,20">
              <v:shape style="position:absolute;left:1687;top:1676;width:10;height:20" coordorigin="1687,1676" coordsize="10,20" path="m1687,1695l1697,1695,1697,1676,1687,1676,1687,1695xe" filled="true" fillcolor="#000000" stroked="false">
                <v:path arrowok="t"/>
                <v:fill type="solid"/>
              </v:shape>
            </v:group>
            <v:group style="position:absolute;left:1687;top:1695;width:10;height:20" coordorigin="1687,1695" coordsize="10,20">
              <v:shape style="position:absolute;left:1687;top:1695;width:10;height:20" coordorigin="1687,1695" coordsize="10,20" path="m1687,1714l1697,1714,1697,1695,1687,1695,1687,1714xe" filled="true" fillcolor="#000000" stroked="false">
                <v:path arrowok="t"/>
                <v:fill type="solid"/>
              </v:shape>
            </v:group>
            <v:group style="position:absolute;left:1687;top:1714;width:10;height:20" coordorigin="1687,1714" coordsize="10,20">
              <v:shape style="position:absolute;left:1687;top:1714;width:10;height:20" coordorigin="1687,1714" coordsize="10,20" path="m1687,1733l1697,1733,1697,1714,1687,1714,1687,1733xe" filled="true" fillcolor="#000000" stroked="false">
                <v:path arrowok="t"/>
                <v:fill type="solid"/>
              </v:shape>
            </v:group>
            <v:group style="position:absolute;left:1687;top:1733;width:10;height:20" coordorigin="1687,1733" coordsize="10,20">
              <v:shape style="position:absolute;left:1687;top:1733;width:10;height:20" coordorigin="1687,1733" coordsize="10,20" path="m1687,1753l1697,1753,1697,1733,1687,1733,1687,1753xe" filled="true" fillcolor="#000000" stroked="false">
                <v:path arrowok="t"/>
                <v:fill type="solid"/>
              </v:shape>
            </v:group>
            <v:group style="position:absolute;left:1687;top:1753;width:10;height:20" coordorigin="1687,1753" coordsize="10,20">
              <v:shape style="position:absolute;left:1687;top:1753;width:10;height:20" coordorigin="1687,1753" coordsize="10,20" path="m1687,1772l1697,1772,1697,1753,1687,1753,1687,1772xe" filled="true" fillcolor="#000000" stroked="false">
                <v:path arrowok="t"/>
                <v:fill type="solid"/>
              </v:shape>
            </v:group>
            <v:group style="position:absolute;left:1687;top:1772;width:10;height:20" coordorigin="1687,1772" coordsize="10,20">
              <v:shape style="position:absolute;left:1687;top:1772;width:10;height:20" coordorigin="1687,1772" coordsize="10,20" path="m1687,1791l1697,1791,1697,1772,1687,1772,1687,1791xe" filled="true" fillcolor="#000000" stroked="false">
                <v:path arrowok="t"/>
                <v:fill type="solid"/>
              </v:shape>
            </v:group>
            <v:group style="position:absolute;left:1687;top:1791;width:10;height:20" coordorigin="1687,1791" coordsize="10,20">
              <v:shape style="position:absolute;left:1687;top:1791;width:10;height:20" coordorigin="1687,1791" coordsize="10,20" path="m1687,1810l1697,1810,1697,1791,1687,1791,1687,1810xe" filled="true" fillcolor="#000000" stroked="false">
                <v:path arrowok="t"/>
                <v:fill type="solid"/>
              </v:shape>
            </v:group>
            <v:group style="position:absolute;left:1687;top:1810;width:10;height:20" coordorigin="1687,1810" coordsize="10,20">
              <v:shape style="position:absolute;left:1687;top:1810;width:10;height:20" coordorigin="1687,1810" coordsize="10,20" path="m1687,1829l1697,1829,1697,1810,1687,1810,1687,1829xe" filled="true" fillcolor="#000000" stroked="false">
                <v:path arrowok="t"/>
                <v:fill type="solid"/>
              </v:shape>
            </v:group>
            <v:group style="position:absolute;left:1687;top:1829;width:10;height:20" coordorigin="1687,1829" coordsize="10,20">
              <v:shape style="position:absolute;left:1687;top:1829;width:10;height:20" coordorigin="1687,1829" coordsize="10,20" path="m1687,1849l1697,1849,1697,1829,1687,1829,1687,1849xe" filled="true" fillcolor="#000000" stroked="false">
                <v:path arrowok="t"/>
                <v:fill type="solid"/>
              </v:shape>
            </v:group>
            <v:group style="position:absolute;left:1687;top:1849;width:10;height:20" coordorigin="1687,1849" coordsize="10,20">
              <v:shape style="position:absolute;left:1687;top:1849;width:10;height:20" coordorigin="1687,1849" coordsize="10,20" path="m1687,1868l1697,1868,1697,1849,1687,1849,1687,1868xe" filled="true" fillcolor="#000000" stroked="false">
                <v:path arrowok="t"/>
                <v:fill type="solid"/>
              </v:shape>
            </v:group>
            <v:group style="position:absolute;left:1687;top:1868;width:10;height:20" coordorigin="1687,1868" coordsize="10,20">
              <v:shape style="position:absolute;left:1687;top:1868;width:10;height:20" coordorigin="1687,1868" coordsize="10,20" path="m1687,1887l1697,1887,1697,1868,1687,1868,1687,1887xe" filled="true" fillcolor="#000000" stroked="false">
                <v:path arrowok="t"/>
                <v:fill type="solid"/>
              </v:shape>
            </v:group>
            <v:group style="position:absolute;left:1687;top:1887;width:10;height:20" coordorigin="1687,1887" coordsize="10,20">
              <v:shape style="position:absolute;left:1687;top:1887;width:10;height:20" coordorigin="1687,1887" coordsize="10,20" path="m1687,1906l1697,1906,1697,1887,1687,1887,1687,1906xe" filled="true" fillcolor="#000000" stroked="false">
                <v:path arrowok="t"/>
                <v:fill type="solid"/>
              </v:shape>
            </v:group>
            <v:group style="position:absolute;left:5;top:1993;width:1683;height:2" coordorigin="5,1993" coordsize="1683,2">
              <v:shape style="position:absolute;left:5;top:1993;width:1683;height:2" coordorigin="5,1993" coordsize="1683,0" path="m5,1993l1687,1993e" filled="false" stroked="true" strokeweight=".48001pt" strokecolor="#000000">
                <v:path arrowok="t"/>
              </v:shape>
            </v:group>
            <v:group style="position:absolute;left:1687;top:1906;width:10;height:20" coordorigin="1687,1906" coordsize="10,20">
              <v:shape style="position:absolute;left:1687;top:1906;width:10;height:20" coordorigin="1687,1906" coordsize="10,20" path="m1687,1925l1697,1925,1697,1906,1687,1906,1687,1925xe" filled="true" fillcolor="#000000" stroked="false">
                <v:path arrowok="t"/>
                <v:fill type="solid"/>
              </v:shape>
            </v:group>
            <v:group style="position:absolute;left:1687;top:1925;width:10;height:20" coordorigin="1687,1925" coordsize="10,20">
              <v:shape style="position:absolute;left:1687;top:1925;width:10;height:20" coordorigin="1687,1925" coordsize="10,20" path="m1687,1945l1697,1945,1697,1925,1687,1925,1687,1945xe" filled="true" fillcolor="#000000" stroked="false">
                <v:path arrowok="t"/>
                <v:fill type="solid"/>
              </v:shape>
            </v:group>
            <v:group style="position:absolute;left:1687;top:1945;width:10;height:20" coordorigin="1687,1945" coordsize="10,20">
              <v:shape style="position:absolute;left:1687;top:1945;width:10;height:20" coordorigin="1687,1945" coordsize="10,20" path="m1687,1964l1697,1964,1697,1945,1687,1945,1687,1964xe" filled="true" fillcolor="#000000" stroked="false">
                <v:path arrowok="t"/>
                <v:fill type="solid"/>
              </v:shape>
            </v:group>
            <v:group style="position:absolute;left:1687;top:1964;width:10;height:20" coordorigin="1687,1964" coordsize="10,20">
              <v:shape style="position:absolute;left:1687;top:1964;width:10;height:20" coordorigin="1687,1964" coordsize="10,20" path="m1687,1983l1697,1983,1697,1964,1687,1964,1687,1983xe" filled="true" fillcolor="#000000" stroked="false">
                <v:path arrowok="t"/>
                <v:fill type="solid"/>
              </v:shape>
              <v:shape style="position:absolute;left:1687;top:1983;width:10;height:5" type="#_x0000_t75" stroked="false">
                <v:imagedata r:id="rId350" o:title=""/>
              </v:shape>
            </v:group>
            <v:group style="position:absolute;left:1687;top:1993;width:10;height:2" coordorigin="1687,1993" coordsize="10,2">
              <v:shape style="position:absolute;left:1687;top:1993;width:10;height:2" coordorigin="1687,1993" coordsize="10,0" path="m1687,1993l1697,1993e" filled="false" stroked="true" strokeweight=".48001pt" strokecolor="#000000">
                <v:path arrowok="t"/>
              </v:shape>
            </v:group>
            <v:group style="position:absolute;left:1697;top:1993;width:1722;height:2" coordorigin="1697,1993" coordsize="1722,2">
              <v:shape style="position:absolute;left:1697;top:1993;width:1722;height:2" coordorigin="1697,1993" coordsize="1722,0" path="m1697,1993l3418,1993e" filled="false" stroked="true" strokeweight=".48001pt" strokecolor="#000000">
                <v:path arrowok="t"/>
              </v:shape>
            </v:group>
            <v:group style="position:absolute;left:3418;top:1599;width:10;height:20" coordorigin="3418,1599" coordsize="10,20">
              <v:shape style="position:absolute;left:3418;top:1599;width:10;height:20" coordorigin="3418,1599" coordsize="10,20" path="m3418,1618l3428,1618,3428,1599,3418,1599,3418,1618xe" filled="true" fillcolor="#000000" stroked="false">
                <v:path arrowok="t"/>
                <v:fill type="solid"/>
              </v:shape>
            </v:group>
            <v:group style="position:absolute;left:3418;top:1618;width:10;height:20" coordorigin="3418,1618" coordsize="10,20">
              <v:shape style="position:absolute;left:3418;top:1618;width:10;height:20" coordorigin="3418,1618" coordsize="10,20" path="m3418,1637l3428,1637,3428,1618,3418,1618,3418,1637xe" filled="true" fillcolor="#000000" stroked="false">
                <v:path arrowok="t"/>
                <v:fill type="solid"/>
              </v:shape>
            </v:group>
            <v:group style="position:absolute;left:3418;top:1637;width:10;height:20" coordorigin="3418,1637" coordsize="10,20">
              <v:shape style="position:absolute;left:3418;top:1637;width:10;height:20" coordorigin="3418,1637" coordsize="10,20" path="m3418,1657l3428,1657,3428,1637,3418,1637,3418,1657xe" filled="true" fillcolor="#000000" stroked="false">
                <v:path arrowok="t"/>
                <v:fill type="solid"/>
              </v:shape>
            </v:group>
            <v:group style="position:absolute;left:3418;top:1657;width:10;height:20" coordorigin="3418,1657" coordsize="10,20">
              <v:shape style="position:absolute;left:3418;top:1657;width:10;height:20" coordorigin="3418,1657" coordsize="10,20" path="m3418,1676l3428,1676,3428,1657,3418,1657,3418,1676xe" filled="true" fillcolor="#000000" stroked="false">
                <v:path arrowok="t"/>
                <v:fill type="solid"/>
              </v:shape>
            </v:group>
            <v:group style="position:absolute;left:3418;top:1676;width:10;height:20" coordorigin="3418,1676" coordsize="10,20">
              <v:shape style="position:absolute;left:3418;top:1676;width:10;height:20" coordorigin="3418,1676" coordsize="10,20" path="m3418,1695l3428,1695,3428,1676,3418,1676,3418,1695xe" filled="true" fillcolor="#000000" stroked="false">
                <v:path arrowok="t"/>
                <v:fill type="solid"/>
              </v:shape>
            </v:group>
            <v:group style="position:absolute;left:3418;top:1695;width:10;height:20" coordorigin="3418,1695" coordsize="10,20">
              <v:shape style="position:absolute;left:3418;top:1695;width:10;height:20" coordorigin="3418,1695" coordsize="10,20" path="m3418,1714l3428,1714,3428,1695,3418,1695,3418,1714xe" filled="true" fillcolor="#000000" stroked="false">
                <v:path arrowok="t"/>
                <v:fill type="solid"/>
              </v:shape>
            </v:group>
            <v:group style="position:absolute;left:3418;top:1714;width:10;height:20" coordorigin="3418,1714" coordsize="10,20">
              <v:shape style="position:absolute;left:3418;top:1714;width:10;height:20" coordorigin="3418,1714" coordsize="10,20" path="m3418,1733l3428,1733,3428,1714,3418,1714,3418,1733xe" filled="true" fillcolor="#000000" stroked="false">
                <v:path arrowok="t"/>
                <v:fill type="solid"/>
              </v:shape>
            </v:group>
            <v:group style="position:absolute;left:3418;top:1733;width:10;height:20" coordorigin="3418,1733" coordsize="10,20">
              <v:shape style="position:absolute;left:3418;top:1733;width:10;height:20" coordorigin="3418,1733" coordsize="10,20" path="m3418,1753l3428,1753,3428,1733,3418,1733,3418,1753xe" filled="true" fillcolor="#000000" stroked="false">
                <v:path arrowok="t"/>
                <v:fill type="solid"/>
              </v:shape>
            </v:group>
            <v:group style="position:absolute;left:3418;top:1753;width:10;height:20" coordorigin="3418,1753" coordsize="10,20">
              <v:shape style="position:absolute;left:3418;top:1753;width:10;height:20" coordorigin="3418,1753" coordsize="10,20" path="m3418,1772l3428,1772,3428,1753,3418,1753,3418,1772xe" filled="true" fillcolor="#000000" stroked="false">
                <v:path arrowok="t"/>
                <v:fill type="solid"/>
              </v:shape>
            </v:group>
            <v:group style="position:absolute;left:3418;top:1772;width:10;height:20" coordorigin="3418,1772" coordsize="10,20">
              <v:shape style="position:absolute;left:3418;top:1772;width:10;height:20" coordorigin="3418,1772" coordsize="10,20" path="m3418,1791l3428,1791,3428,1772,3418,1772,3418,1791xe" filled="true" fillcolor="#000000" stroked="false">
                <v:path arrowok="t"/>
                <v:fill type="solid"/>
              </v:shape>
            </v:group>
            <v:group style="position:absolute;left:3418;top:1791;width:10;height:20" coordorigin="3418,1791" coordsize="10,20">
              <v:shape style="position:absolute;left:3418;top:1791;width:10;height:20" coordorigin="3418,1791" coordsize="10,20" path="m3418,1810l3428,1810,3428,1791,3418,1791,3418,1810xe" filled="true" fillcolor="#000000" stroked="false">
                <v:path arrowok="t"/>
                <v:fill type="solid"/>
              </v:shape>
            </v:group>
            <v:group style="position:absolute;left:3418;top:1810;width:10;height:20" coordorigin="3418,1810" coordsize="10,20">
              <v:shape style="position:absolute;left:3418;top:1810;width:10;height:20" coordorigin="3418,1810" coordsize="10,20" path="m3418,1829l3428,1829,3428,1810,3418,1810,3418,1829xe" filled="true" fillcolor="#000000" stroked="false">
                <v:path arrowok="t"/>
                <v:fill type="solid"/>
              </v:shape>
            </v:group>
            <v:group style="position:absolute;left:3418;top:1829;width:10;height:20" coordorigin="3418,1829" coordsize="10,20">
              <v:shape style="position:absolute;left:3418;top:1829;width:10;height:20" coordorigin="3418,1829" coordsize="10,20" path="m3418,1849l3428,1849,3428,1829,3418,1829,3418,1849xe" filled="true" fillcolor="#000000" stroked="false">
                <v:path arrowok="t"/>
                <v:fill type="solid"/>
              </v:shape>
            </v:group>
            <v:group style="position:absolute;left:3418;top:1849;width:10;height:20" coordorigin="3418,1849" coordsize="10,20">
              <v:shape style="position:absolute;left:3418;top:1849;width:10;height:20" coordorigin="3418,1849" coordsize="10,20" path="m3418,1868l3428,1868,3428,1849,3418,1849,3418,1868xe" filled="true" fillcolor="#000000" stroked="false">
                <v:path arrowok="t"/>
                <v:fill type="solid"/>
              </v:shape>
            </v:group>
            <v:group style="position:absolute;left:3418;top:1868;width:10;height:20" coordorigin="3418,1868" coordsize="10,20">
              <v:shape style="position:absolute;left:3418;top:1868;width:10;height:20" coordorigin="3418,1868" coordsize="10,20" path="m3418,1887l3428,1887,3428,1868,3418,1868,3418,1887xe" filled="true" fillcolor="#000000" stroked="false">
                <v:path arrowok="t"/>
                <v:fill type="solid"/>
              </v:shape>
            </v:group>
            <v:group style="position:absolute;left:3418;top:1887;width:10;height:20" coordorigin="3418,1887" coordsize="10,20">
              <v:shape style="position:absolute;left:3418;top:1887;width:10;height:20" coordorigin="3418,1887" coordsize="10,20" path="m3418,1906l3428,1906,3428,1887,3418,1887,3418,1906xe" filled="true" fillcolor="#000000" stroked="false">
                <v:path arrowok="t"/>
                <v:fill type="solid"/>
              </v:shape>
            </v:group>
            <v:group style="position:absolute;left:3418;top:1906;width:10;height:20" coordorigin="3418,1906" coordsize="10,20">
              <v:shape style="position:absolute;left:3418;top:1906;width:10;height:20" coordorigin="3418,1906" coordsize="10,20" path="m3418,1925l3428,1925,3428,1906,3418,1906,3418,1925xe" filled="true" fillcolor="#000000" stroked="false">
                <v:path arrowok="t"/>
                <v:fill type="solid"/>
              </v:shape>
            </v:group>
            <v:group style="position:absolute;left:3418;top:1925;width:10;height:20" coordorigin="3418,1925" coordsize="10,20">
              <v:shape style="position:absolute;left:3418;top:1925;width:10;height:20" coordorigin="3418,1925" coordsize="10,20" path="m3418,1945l3428,1945,3428,1925,3418,1925,3418,1945xe" filled="true" fillcolor="#000000" stroked="false">
                <v:path arrowok="t"/>
                <v:fill type="solid"/>
              </v:shape>
            </v:group>
            <v:group style="position:absolute;left:3418;top:1945;width:10;height:20" coordorigin="3418,1945" coordsize="10,20">
              <v:shape style="position:absolute;left:3418;top:1945;width:10;height:20" coordorigin="3418,1945" coordsize="10,20" path="m3418,1964l3428,1964,3428,1945,3418,1945,3418,1964xe" filled="true" fillcolor="#000000" stroked="false">
                <v:path arrowok="t"/>
                <v:fill type="solid"/>
              </v:shape>
            </v:group>
            <v:group style="position:absolute;left:3418;top:1964;width:10;height:20" coordorigin="3418,1964" coordsize="10,20">
              <v:shape style="position:absolute;left:3418;top:1964;width:10;height:20" coordorigin="3418,1964" coordsize="10,20" path="m3418,1983l3428,1983,3428,1964,3418,1964,3418,1983xe" filled="true" fillcolor="#000000" stroked="false">
                <v:path arrowok="t"/>
                <v:fill type="solid"/>
              </v:shape>
              <v:shape style="position:absolute;left:3418;top:1983;width:10;height:5" type="#_x0000_t75" stroked="false">
                <v:imagedata r:id="rId350" o:title=""/>
              </v:shape>
            </v:group>
            <v:group style="position:absolute;left:3418;top:1993;width:10;height:2" coordorigin="3418,1993" coordsize="10,2">
              <v:shape style="position:absolute;left:3418;top:1993;width:10;height:2" coordorigin="3418,1993" coordsize="10,0" path="m3418,1993l3428,1993e" filled="false" stroked="true" strokeweight=".48001pt" strokecolor="#000000">
                <v:path arrowok="t"/>
              </v:shape>
            </v:group>
            <v:group style="position:absolute;left:3428;top:1993;width:1688;height:2" coordorigin="3428,1993" coordsize="1688,2">
              <v:shape style="position:absolute;left:3428;top:1993;width:1688;height:2" coordorigin="3428,1993" coordsize="1688,0" path="m3428,1993l5115,1993e" filled="false" stroked="true" strokeweight=".48001pt" strokecolor="#000000">
                <v:path arrowok="t"/>
              </v:shape>
            </v:group>
            <v:group style="position:absolute;left:5115;top:1599;width:10;height:20" coordorigin="5115,1599" coordsize="10,20">
              <v:shape style="position:absolute;left:5115;top:1599;width:10;height:20" coordorigin="5115,1599" coordsize="10,20" path="m5115,1618l5125,1618,5125,1599,5115,1599,5115,1618xe" filled="true" fillcolor="#000000" stroked="false">
                <v:path arrowok="t"/>
                <v:fill type="solid"/>
              </v:shape>
            </v:group>
            <v:group style="position:absolute;left:5115;top:1618;width:10;height:20" coordorigin="5115,1618" coordsize="10,20">
              <v:shape style="position:absolute;left:5115;top:1618;width:10;height:20" coordorigin="5115,1618" coordsize="10,20" path="m5115,1637l5125,1637,5125,1618,5115,1618,5115,1637xe" filled="true" fillcolor="#000000" stroked="false">
                <v:path arrowok="t"/>
                <v:fill type="solid"/>
              </v:shape>
            </v:group>
            <v:group style="position:absolute;left:5115;top:1637;width:10;height:20" coordorigin="5115,1637" coordsize="10,20">
              <v:shape style="position:absolute;left:5115;top:1637;width:10;height:20" coordorigin="5115,1637" coordsize="10,20" path="m5115,1657l5125,1657,5125,1637,5115,1637,5115,1657xe" filled="true" fillcolor="#000000" stroked="false">
                <v:path arrowok="t"/>
                <v:fill type="solid"/>
              </v:shape>
            </v:group>
            <v:group style="position:absolute;left:5115;top:1657;width:10;height:20" coordorigin="5115,1657" coordsize="10,20">
              <v:shape style="position:absolute;left:5115;top:1657;width:10;height:20" coordorigin="5115,1657" coordsize="10,20" path="m5115,1676l5125,1676,5125,1657,5115,1657,5115,1676xe" filled="true" fillcolor="#000000" stroked="false">
                <v:path arrowok="t"/>
                <v:fill type="solid"/>
              </v:shape>
            </v:group>
            <v:group style="position:absolute;left:5115;top:1676;width:10;height:20" coordorigin="5115,1676" coordsize="10,20">
              <v:shape style="position:absolute;left:5115;top:1676;width:10;height:20" coordorigin="5115,1676" coordsize="10,20" path="m5115,1695l5125,1695,5125,1676,5115,1676,5115,1695xe" filled="true" fillcolor="#000000" stroked="false">
                <v:path arrowok="t"/>
                <v:fill type="solid"/>
              </v:shape>
            </v:group>
            <v:group style="position:absolute;left:5115;top:1695;width:10;height:20" coordorigin="5115,1695" coordsize="10,20">
              <v:shape style="position:absolute;left:5115;top:1695;width:10;height:20" coordorigin="5115,1695" coordsize="10,20" path="m5115,1714l5125,1714,5125,1695,5115,1695,5115,1714xe" filled="true" fillcolor="#000000" stroked="false">
                <v:path arrowok="t"/>
                <v:fill type="solid"/>
              </v:shape>
            </v:group>
            <v:group style="position:absolute;left:5115;top:1714;width:10;height:20" coordorigin="5115,1714" coordsize="10,20">
              <v:shape style="position:absolute;left:5115;top:1714;width:10;height:20" coordorigin="5115,1714" coordsize="10,20" path="m5115,1733l5125,1733,5125,1714,5115,1714,5115,1733xe" filled="true" fillcolor="#000000" stroked="false">
                <v:path arrowok="t"/>
                <v:fill type="solid"/>
              </v:shape>
            </v:group>
            <v:group style="position:absolute;left:5115;top:1733;width:10;height:20" coordorigin="5115,1733" coordsize="10,20">
              <v:shape style="position:absolute;left:5115;top:1733;width:10;height:20" coordorigin="5115,1733" coordsize="10,20" path="m5115,1753l5125,1753,5125,1733,5115,1733,5115,1753xe" filled="true" fillcolor="#000000" stroked="false">
                <v:path arrowok="t"/>
                <v:fill type="solid"/>
              </v:shape>
            </v:group>
            <v:group style="position:absolute;left:5115;top:1753;width:10;height:20" coordorigin="5115,1753" coordsize="10,20">
              <v:shape style="position:absolute;left:5115;top:1753;width:10;height:20" coordorigin="5115,1753" coordsize="10,20" path="m5115,1772l5125,1772,5125,1753,5115,1753,5115,1772xe" filled="true" fillcolor="#000000" stroked="false">
                <v:path arrowok="t"/>
                <v:fill type="solid"/>
              </v:shape>
            </v:group>
            <v:group style="position:absolute;left:5115;top:1772;width:10;height:20" coordorigin="5115,1772" coordsize="10,20">
              <v:shape style="position:absolute;left:5115;top:1772;width:10;height:20" coordorigin="5115,1772" coordsize="10,20" path="m5115,1791l5125,1791,5125,1772,5115,1772,5115,1791xe" filled="true" fillcolor="#000000" stroked="false">
                <v:path arrowok="t"/>
                <v:fill type="solid"/>
              </v:shape>
            </v:group>
            <v:group style="position:absolute;left:5115;top:1791;width:10;height:20" coordorigin="5115,1791" coordsize="10,20">
              <v:shape style="position:absolute;left:5115;top:1791;width:10;height:20" coordorigin="5115,1791" coordsize="10,20" path="m5115,1810l5125,1810,5125,1791,5115,1791,5115,1810xe" filled="true" fillcolor="#000000" stroked="false">
                <v:path arrowok="t"/>
                <v:fill type="solid"/>
              </v:shape>
            </v:group>
            <v:group style="position:absolute;left:5115;top:1810;width:10;height:20" coordorigin="5115,1810" coordsize="10,20">
              <v:shape style="position:absolute;left:5115;top:1810;width:10;height:20" coordorigin="5115,1810" coordsize="10,20" path="m5115,1829l5125,1829,5125,1810,5115,1810,5115,1829xe" filled="true" fillcolor="#000000" stroked="false">
                <v:path arrowok="t"/>
                <v:fill type="solid"/>
              </v:shape>
            </v:group>
            <v:group style="position:absolute;left:5115;top:1829;width:10;height:20" coordorigin="5115,1829" coordsize="10,20">
              <v:shape style="position:absolute;left:5115;top:1829;width:10;height:20" coordorigin="5115,1829" coordsize="10,20" path="m5115,1849l5125,1849,5125,1829,5115,1829,5115,1849xe" filled="true" fillcolor="#000000" stroked="false">
                <v:path arrowok="t"/>
                <v:fill type="solid"/>
              </v:shape>
            </v:group>
            <v:group style="position:absolute;left:5115;top:1849;width:10;height:20" coordorigin="5115,1849" coordsize="10,20">
              <v:shape style="position:absolute;left:5115;top:1849;width:10;height:20" coordorigin="5115,1849" coordsize="10,20" path="m5115,1868l5125,1868,5125,1849,5115,1849,5115,1868xe" filled="true" fillcolor="#000000" stroked="false">
                <v:path arrowok="t"/>
                <v:fill type="solid"/>
              </v:shape>
            </v:group>
            <v:group style="position:absolute;left:5115;top:1868;width:10;height:20" coordorigin="5115,1868" coordsize="10,20">
              <v:shape style="position:absolute;left:5115;top:1868;width:10;height:20" coordorigin="5115,1868" coordsize="10,20" path="m5115,1887l5125,1887,5125,1868,5115,1868,5115,1887xe" filled="true" fillcolor="#000000" stroked="false">
                <v:path arrowok="t"/>
                <v:fill type="solid"/>
              </v:shape>
            </v:group>
            <v:group style="position:absolute;left:5115;top:1887;width:10;height:20" coordorigin="5115,1887" coordsize="10,20">
              <v:shape style="position:absolute;left:5115;top:1887;width:10;height:20" coordorigin="5115,1887" coordsize="10,20" path="m5115,1906l5125,1906,5125,1887,5115,1887,5115,1906xe" filled="true" fillcolor="#000000" stroked="false">
                <v:path arrowok="t"/>
                <v:fill type="solid"/>
              </v:shape>
            </v:group>
            <v:group style="position:absolute;left:5115;top:1906;width:10;height:20" coordorigin="5115,1906" coordsize="10,20">
              <v:shape style="position:absolute;left:5115;top:1906;width:10;height:20" coordorigin="5115,1906" coordsize="10,20" path="m5115,1925l5125,1925,5125,1906,5115,1906,5115,1925xe" filled="true" fillcolor="#000000" stroked="false">
                <v:path arrowok="t"/>
                <v:fill type="solid"/>
              </v:shape>
            </v:group>
            <v:group style="position:absolute;left:5115;top:1925;width:10;height:20" coordorigin="5115,1925" coordsize="10,20">
              <v:shape style="position:absolute;left:5115;top:1925;width:10;height:20" coordorigin="5115,1925" coordsize="10,20" path="m5115,1945l5125,1945,5125,1925,5115,1925,5115,1945xe" filled="true" fillcolor="#000000" stroked="false">
                <v:path arrowok="t"/>
                <v:fill type="solid"/>
              </v:shape>
            </v:group>
            <v:group style="position:absolute;left:5115;top:1945;width:10;height:20" coordorigin="5115,1945" coordsize="10,20">
              <v:shape style="position:absolute;left:5115;top:1945;width:10;height:20" coordorigin="5115,1945" coordsize="10,20" path="m5115,1964l5125,1964,5125,1945,5115,1945,5115,1964xe" filled="true" fillcolor="#000000" stroked="false">
                <v:path arrowok="t"/>
                <v:fill type="solid"/>
              </v:shape>
            </v:group>
            <v:group style="position:absolute;left:5115;top:1964;width:10;height:20" coordorigin="5115,1964" coordsize="10,20">
              <v:shape style="position:absolute;left:5115;top:1964;width:10;height:20" coordorigin="5115,1964" coordsize="10,20" path="m5115,1983l5125,1983,5125,1964,5115,1964,5115,1983xe" filled="true" fillcolor="#000000" stroked="false">
                <v:path arrowok="t"/>
                <v:fill type="solid"/>
              </v:shape>
              <v:shape style="position:absolute;left:5115;top:1983;width:10;height:5" type="#_x0000_t75" stroked="false">
                <v:imagedata r:id="rId350" o:title=""/>
              </v:shape>
            </v:group>
            <v:group style="position:absolute;left:5115;top:1993;width:10;height:2" coordorigin="5115,1993" coordsize="10,2">
              <v:shape style="position:absolute;left:5115;top:1993;width:10;height:2" coordorigin="5115,1993" coordsize="10,0" path="m5115,1993l5125,1993e" filled="false" stroked="true" strokeweight=".48001pt" strokecolor="#000000">
                <v:path arrowok="t"/>
              </v:shape>
            </v:group>
            <v:group style="position:absolute;left:5125;top:1993;width:1721;height:2" coordorigin="5125,1993" coordsize="1721,2">
              <v:shape style="position:absolute;left:5125;top:1993;width:1721;height:2" coordorigin="5125,1993" coordsize="1721,0" path="m5125,1993l6846,1993e" filled="false" stroked="true" strokeweight=".48001pt" strokecolor="#000000">
                <v:path arrowok="t"/>
              </v:shape>
            </v:group>
            <v:group style="position:absolute;left:6846;top:1599;width:10;height:20" coordorigin="6846,1599" coordsize="10,20">
              <v:shape style="position:absolute;left:6846;top:1599;width:10;height:20" coordorigin="6846,1599" coordsize="10,20" path="m6846,1618l6855,1618,6855,1599,6846,1599,6846,1618xe" filled="true" fillcolor="#000000" stroked="false">
                <v:path arrowok="t"/>
                <v:fill type="solid"/>
              </v:shape>
            </v:group>
            <v:group style="position:absolute;left:6846;top:1618;width:10;height:20" coordorigin="6846,1618" coordsize="10,20">
              <v:shape style="position:absolute;left:6846;top:1618;width:10;height:20" coordorigin="6846,1618" coordsize="10,20" path="m6846,1637l6855,1637,6855,1618,6846,1618,6846,1637xe" filled="true" fillcolor="#000000" stroked="false">
                <v:path arrowok="t"/>
                <v:fill type="solid"/>
              </v:shape>
            </v:group>
            <v:group style="position:absolute;left:6846;top:1637;width:10;height:20" coordorigin="6846,1637" coordsize="10,20">
              <v:shape style="position:absolute;left:6846;top:1637;width:10;height:20" coordorigin="6846,1637" coordsize="10,20" path="m6846,1657l6855,1657,6855,1637,6846,1637,6846,1657xe" filled="true" fillcolor="#000000" stroked="false">
                <v:path arrowok="t"/>
                <v:fill type="solid"/>
              </v:shape>
            </v:group>
            <v:group style="position:absolute;left:6846;top:1657;width:10;height:20" coordorigin="6846,1657" coordsize="10,20">
              <v:shape style="position:absolute;left:6846;top:1657;width:10;height:20" coordorigin="6846,1657" coordsize="10,20" path="m6846,1676l6855,1676,6855,1657,6846,1657,6846,1676xe" filled="true" fillcolor="#000000" stroked="false">
                <v:path arrowok="t"/>
                <v:fill type="solid"/>
              </v:shape>
            </v:group>
            <v:group style="position:absolute;left:6846;top:1676;width:10;height:20" coordorigin="6846,1676" coordsize="10,20">
              <v:shape style="position:absolute;left:6846;top:1676;width:10;height:20" coordorigin="6846,1676" coordsize="10,20" path="m6846,1695l6855,1695,6855,1676,6846,1676,6846,1695xe" filled="true" fillcolor="#000000" stroked="false">
                <v:path arrowok="t"/>
                <v:fill type="solid"/>
              </v:shape>
            </v:group>
            <v:group style="position:absolute;left:6846;top:1695;width:10;height:20" coordorigin="6846,1695" coordsize="10,20">
              <v:shape style="position:absolute;left:6846;top:1695;width:10;height:20" coordorigin="6846,1695" coordsize="10,20" path="m6846,1714l6855,1714,6855,1695,6846,1695,6846,1714xe" filled="true" fillcolor="#000000" stroked="false">
                <v:path arrowok="t"/>
                <v:fill type="solid"/>
              </v:shape>
            </v:group>
            <v:group style="position:absolute;left:6846;top:1714;width:10;height:20" coordorigin="6846,1714" coordsize="10,20">
              <v:shape style="position:absolute;left:6846;top:1714;width:10;height:20" coordorigin="6846,1714" coordsize="10,20" path="m6846,1733l6855,1733,6855,1714,6846,1714,6846,1733xe" filled="true" fillcolor="#000000" stroked="false">
                <v:path arrowok="t"/>
                <v:fill type="solid"/>
              </v:shape>
            </v:group>
            <v:group style="position:absolute;left:6846;top:1733;width:10;height:20" coordorigin="6846,1733" coordsize="10,20">
              <v:shape style="position:absolute;left:6846;top:1733;width:10;height:20" coordorigin="6846,1733" coordsize="10,20" path="m6846,1753l6855,1753,6855,1733,6846,1733,6846,1753xe" filled="true" fillcolor="#000000" stroked="false">
                <v:path arrowok="t"/>
                <v:fill type="solid"/>
              </v:shape>
            </v:group>
            <v:group style="position:absolute;left:6846;top:1753;width:10;height:20" coordorigin="6846,1753" coordsize="10,20">
              <v:shape style="position:absolute;left:6846;top:1753;width:10;height:20" coordorigin="6846,1753" coordsize="10,20" path="m6846,1772l6855,1772,6855,1753,6846,1753,6846,1772xe" filled="true" fillcolor="#000000" stroked="false">
                <v:path arrowok="t"/>
                <v:fill type="solid"/>
              </v:shape>
            </v:group>
            <v:group style="position:absolute;left:6846;top:1772;width:10;height:20" coordorigin="6846,1772" coordsize="10,20">
              <v:shape style="position:absolute;left:6846;top:1772;width:10;height:20" coordorigin="6846,1772" coordsize="10,20" path="m6846,1791l6855,1791,6855,1772,6846,1772,6846,1791xe" filled="true" fillcolor="#000000" stroked="false">
                <v:path arrowok="t"/>
                <v:fill type="solid"/>
              </v:shape>
            </v:group>
            <v:group style="position:absolute;left:6846;top:1791;width:10;height:20" coordorigin="6846,1791" coordsize="10,20">
              <v:shape style="position:absolute;left:6846;top:1791;width:10;height:20" coordorigin="6846,1791" coordsize="10,20" path="m6846,1810l6855,1810,6855,1791,6846,1791,6846,1810xe" filled="true" fillcolor="#000000" stroked="false">
                <v:path arrowok="t"/>
                <v:fill type="solid"/>
              </v:shape>
            </v:group>
            <v:group style="position:absolute;left:6846;top:1810;width:10;height:20" coordorigin="6846,1810" coordsize="10,20">
              <v:shape style="position:absolute;left:6846;top:1810;width:10;height:20" coordorigin="6846,1810" coordsize="10,20" path="m6846,1829l6855,1829,6855,1810,6846,1810,6846,1829xe" filled="true" fillcolor="#000000" stroked="false">
                <v:path arrowok="t"/>
                <v:fill type="solid"/>
              </v:shape>
            </v:group>
            <v:group style="position:absolute;left:6846;top:1829;width:10;height:20" coordorigin="6846,1829" coordsize="10,20">
              <v:shape style="position:absolute;left:6846;top:1829;width:10;height:20" coordorigin="6846,1829" coordsize="10,20" path="m6846,1849l6855,1849,6855,1829,6846,1829,6846,1849xe" filled="true" fillcolor="#000000" stroked="false">
                <v:path arrowok="t"/>
                <v:fill type="solid"/>
              </v:shape>
            </v:group>
            <v:group style="position:absolute;left:6846;top:1849;width:10;height:20" coordorigin="6846,1849" coordsize="10,20">
              <v:shape style="position:absolute;left:6846;top:1849;width:10;height:20" coordorigin="6846,1849" coordsize="10,20" path="m6846,1868l6855,1868,6855,1849,6846,1849,6846,1868xe" filled="true" fillcolor="#000000" stroked="false">
                <v:path arrowok="t"/>
                <v:fill type="solid"/>
              </v:shape>
            </v:group>
            <v:group style="position:absolute;left:6846;top:1868;width:10;height:20" coordorigin="6846,1868" coordsize="10,20">
              <v:shape style="position:absolute;left:6846;top:1868;width:10;height:20" coordorigin="6846,1868" coordsize="10,20" path="m6846,1887l6855,1887,6855,1868,6846,1868,6846,1887xe" filled="true" fillcolor="#000000" stroked="false">
                <v:path arrowok="t"/>
                <v:fill type="solid"/>
              </v:shape>
            </v:group>
            <v:group style="position:absolute;left:6846;top:1887;width:10;height:20" coordorigin="6846,1887" coordsize="10,20">
              <v:shape style="position:absolute;left:6846;top:1887;width:10;height:20" coordorigin="6846,1887" coordsize="10,20" path="m6846,1906l6855,1906,6855,1887,6846,1887,6846,1906xe" filled="true" fillcolor="#000000" stroked="false">
                <v:path arrowok="t"/>
                <v:fill type="solid"/>
              </v:shape>
            </v:group>
            <v:group style="position:absolute;left:6846;top:1906;width:10;height:20" coordorigin="6846,1906" coordsize="10,20">
              <v:shape style="position:absolute;left:6846;top:1906;width:10;height:20" coordorigin="6846,1906" coordsize="10,20" path="m6846,1925l6855,1925,6855,1906,6846,1906,6846,1925xe" filled="true" fillcolor="#000000" stroked="false">
                <v:path arrowok="t"/>
                <v:fill type="solid"/>
              </v:shape>
            </v:group>
            <v:group style="position:absolute;left:6846;top:1925;width:10;height:20" coordorigin="6846,1925" coordsize="10,20">
              <v:shape style="position:absolute;left:6846;top:1925;width:10;height:20" coordorigin="6846,1925" coordsize="10,20" path="m6846,1945l6855,1945,6855,1925,6846,1925,6846,1945xe" filled="true" fillcolor="#000000" stroked="false">
                <v:path arrowok="t"/>
                <v:fill type="solid"/>
              </v:shape>
            </v:group>
            <v:group style="position:absolute;left:6846;top:1945;width:10;height:20" coordorigin="6846,1945" coordsize="10,20">
              <v:shape style="position:absolute;left:6846;top:1945;width:10;height:20" coordorigin="6846,1945" coordsize="10,20" path="m6846,1964l6855,1964,6855,1945,6846,1945,6846,1964xe" filled="true" fillcolor="#000000" stroked="false">
                <v:path arrowok="t"/>
                <v:fill type="solid"/>
              </v:shape>
            </v:group>
            <v:group style="position:absolute;left:6846;top:1964;width:10;height:20" coordorigin="6846,1964" coordsize="10,20">
              <v:shape style="position:absolute;left:6846;top:1964;width:10;height:20" coordorigin="6846,1964" coordsize="10,20" path="m6846,1983l6855,1983,6855,1964,6846,1964,6846,1983xe" filled="true" fillcolor="#000000" stroked="false">
                <v:path arrowok="t"/>
                <v:fill type="solid"/>
              </v:shape>
              <v:shape style="position:absolute;left:6846;top:1983;width:10;height:5" type="#_x0000_t75" stroked="false">
                <v:imagedata r:id="rId350" o:title=""/>
              </v:shape>
            </v:group>
            <v:group style="position:absolute;left:6846;top:1993;width:10;height:2" coordorigin="6846,1993" coordsize="10,2">
              <v:shape style="position:absolute;left:6846;top:1993;width:10;height:2" coordorigin="6846,1993" coordsize="10,0" path="m6846,1993l6855,1993e" filled="false" stroked="true" strokeweight=".48001pt" strokecolor="#000000">
                <v:path arrowok="t"/>
              </v:shape>
            </v:group>
            <v:group style="position:absolute;left:6855;top:1993;width:1693;height:2" coordorigin="6855,1993" coordsize="1693,2">
              <v:shape style="position:absolute;left:6855;top:1993;width:1693;height:2" coordorigin="6855,1993" coordsize="1693,0" path="m6855,1993l8548,1993e" filled="false" stroked="true" strokeweight=".48001pt" strokecolor="#000000">
                <v:path arrowok="t"/>
              </v:shape>
              <v:shape style="position:absolute;left:4486;top:899;width:52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100.00</w:t>
                      </w:r>
                      <w:r>
                        <w:rPr>
                          <w:rFonts w:ascii="Arial Narrow"/>
                          <w:sz w:val="21"/>
                        </w:rPr>
                      </w:r>
                    </w:p>
                  </w:txbxContent>
                </v:textbox>
                <w10:wrap type="none"/>
              </v:shape>
              <v:shape style="position:absolute;left:4486;top:1693;width:52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b/>
                          <w:spacing w:val="-1"/>
                          <w:sz w:val="21"/>
                        </w:rPr>
                        <w:t>100.00</w:t>
                      </w:r>
                      <w:r>
                        <w:rPr>
                          <w:rFonts w:ascii="Arial Narrow"/>
                          <w:sz w:val="21"/>
                        </w:rPr>
                      </w:r>
                    </w:p>
                  </w:txbxContent>
                </v:textbox>
                <w10:wrap type="none"/>
              </v:shape>
              <v:shape style="position:absolute;left:5120;top:800;width:1731;height:1193" type="#_x0000_t202" filled="false" stroked="false">
                <v:textbox inset="0,0,0,0">
                  <w:txbxContent>
                    <w:p>
                      <w:pPr>
                        <w:spacing w:before="74"/>
                        <w:ind w:left="616" w:right="0" w:firstLine="0"/>
                        <w:jc w:val="left"/>
                        <w:rPr>
                          <w:rFonts w:ascii="Arial Narrow" w:hAnsi="Arial Narrow" w:cs="Arial Narrow" w:eastAsia="Arial Narrow" w:hint="default"/>
                          <w:sz w:val="21"/>
                          <w:szCs w:val="21"/>
                        </w:rPr>
                      </w:pPr>
                      <w:r>
                        <w:rPr>
                          <w:rFonts w:ascii="Arial Narrow"/>
                          <w:sz w:val="21"/>
                        </w:rPr>
                        <w:t>2,432,137.50</w:t>
                      </w:r>
                    </w:p>
                    <w:p>
                      <w:pPr>
                        <w:spacing w:before="155"/>
                        <w:ind w:left="856" w:right="0" w:firstLine="0"/>
                        <w:jc w:val="left"/>
                        <w:rPr>
                          <w:rFonts w:ascii="Arial Narrow" w:hAnsi="Arial Narrow" w:cs="Arial Narrow" w:eastAsia="Arial Narrow" w:hint="default"/>
                          <w:sz w:val="21"/>
                          <w:szCs w:val="21"/>
                        </w:rPr>
                      </w:pPr>
                      <w:r>
                        <w:rPr>
                          <w:rFonts w:ascii="Arial Narrow"/>
                          <w:sz w:val="21"/>
                        </w:rPr>
                        <w:t>50,000.00</w:t>
                      </w:r>
                    </w:p>
                    <w:p>
                      <w:pPr>
                        <w:spacing w:before="157"/>
                        <w:ind w:left="616" w:right="0" w:firstLine="0"/>
                        <w:jc w:val="left"/>
                        <w:rPr>
                          <w:rFonts w:ascii="Arial Narrow" w:hAnsi="Arial Narrow" w:cs="Arial Narrow" w:eastAsia="Arial Narrow" w:hint="default"/>
                          <w:sz w:val="21"/>
                          <w:szCs w:val="21"/>
                        </w:rPr>
                      </w:pPr>
                      <w:r>
                        <w:rPr>
                          <w:rFonts w:ascii="Arial Narrow"/>
                          <w:b/>
                          <w:sz w:val="21"/>
                        </w:rPr>
                        <w:t>2,482,137.50</w:t>
                      </w:r>
                      <w:r>
                        <w:rPr>
                          <w:rFonts w:ascii="Arial Narrow"/>
                          <w:sz w:val="21"/>
                        </w:rPr>
                      </w:r>
                    </w:p>
                  </w:txbxContent>
                </v:textbox>
                <w10:wrap type="none"/>
              </v:shape>
              <v:shape style="position:absolute;left:2984;top:100;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6411;top:100;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643;top:297;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2309;top:496;width:1008;height:615" type="#_x0000_t202" filled="false" stroked="false">
                <v:textbox inset="0,0,0,0">
                  <w:txbxContent>
                    <w:p>
                      <w:pPr>
                        <w:spacing w:line="211" w:lineRule="exact" w:before="0"/>
                        <w:ind w:left="36"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line="236" w:lineRule="exact" w:before="167"/>
                        <w:ind w:left="0" w:right="0" w:firstLine="0"/>
                        <w:jc w:val="left"/>
                        <w:rPr>
                          <w:rFonts w:ascii="Arial Narrow" w:hAnsi="Arial Narrow" w:cs="Arial Narrow" w:eastAsia="Arial Narrow" w:hint="default"/>
                          <w:sz w:val="21"/>
                          <w:szCs w:val="21"/>
                        </w:rPr>
                      </w:pPr>
                      <w:r>
                        <w:rPr>
                          <w:rFonts w:ascii="Arial Narrow"/>
                          <w:spacing w:val="-1"/>
                          <w:sz w:val="21"/>
                        </w:rPr>
                        <w:t>3,156,855.00</w:t>
                      </w:r>
                      <w:r>
                        <w:rPr>
                          <w:rFonts w:ascii="Arial Narrow"/>
                          <w:sz w:val="21"/>
                        </w:rPr>
                      </w:r>
                    </w:p>
                  </w:txbxContent>
                </v:textbox>
                <w10:wrap type="none"/>
              </v:shape>
              <v:shape style="position:absolute;left:3985;top:496;width:577;height:221" type="#_x0000_t202" filled="false" stroked="false">
                <v:textbox inset="0,0,0,0">
                  <w:txbxContent>
                    <w:p>
                      <w:pPr>
                        <w:spacing w:line="221"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xbxContent>
                </v:textbox>
                <w10:wrap type="none"/>
              </v:shape>
              <v:shape style="position:absolute;left:5773;top:49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413;top:496;width:577;height:221" type="#_x0000_t202" filled="false" stroked="false">
                <v:textbox inset="0,0,0,0">
                  <w:txbxContent>
                    <w:p>
                      <w:pPr>
                        <w:spacing w:line="221"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xbxContent>
                </v:textbox>
                <w10:wrap type="none"/>
              </v:shape>
              <v:shape style="position:absolute;left:127;top:892;width:939;height:1006"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p>
                      <w:pPr>
                        <w:spacing w:before="109"/>
                        <w:ind w:left="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p>
                      <w:pPr>
                        <w:spacing w:before="106"/>
                        <w:ind w:left="515"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309;top:1693;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b/>
                          <w:spacing w:val="-1"/>
                          <w:sz w:val="21"/>
                        </w:rPr>
                        <w:t>3,156,855.00</w:t>
                      </w:r>
                      <w:r>
                        <w:rPr>
                          <w:rFonts w:ascii="Arial Narrow"/>
                          <w:sz w:val="21"/>
                        </w:rPr>
                      </w:r>
                    </w:p>
                  </w:txbxContent>
                </v:textbox>
                <w10:wrap type="none"/>
              </v:shape>
              <v:shape style="position:absolute;left:7914;top:899;width:529;height:1006" type="#_x0000_t202" filled="false" stroked="false">
                <v:textbox inset="0,0,0,0">
                  <w:txbxContent>
                    <w:p>
                      <w:pPr>
                        <w:spacing w:line="216" w:lineRule="exact" w:before="0"/>
                        <w:ind w:left="93" w:right="0" w:firstLine="0"/>
                        <w:jc w:val="left"/>
                        <w:rPr>
                          <w:rFonts w:ascii="Arial Narrow" w:hAnsi="Arial Narrow" w:cs="Arial Narrow" w:eastAsia="Arial Narrow" w:hint="default"/>
                          <w:sz w:val="21"/>
                          <w:szCs w:val="21"/>
                        </w:rPr>
                      </w:pPr>
                      <w:r>
                        <w:rPr>
                          <w:rFonts w:ascii="Arial Narrow"/>
                          <w:sz w:val="21"/>
                        </w:rPr>
                        <w:t>97.99</w:t>
                      </w:r>
                    </w:p>
                    <w:p>
                      <w:pPr>
                        <w:spacing w:before="155"/>
                        <w:ind w:left="186" w:right="0" w:firstLine="0"/>
                        <w:jc w:val="center"/>
                        <w:rPr>
                          <w:rFonts w:ascii="Arial Narrow" w:hAnsi="Arial Narrow" w:cs="Arial Narrow" w:eastAsia="Arial Narrow" w:hint="default"/>
                          <w:sz w:val="21"/>
                          <w:szCs w:val="21"/>
                        </w:rPr>
                      </w:pPr>
                      <w:r>
                        <w:rPr>
                          <w:rFonts w:ascii="Arial Narrow"/>
                          <w:spacing w:val="-1"/>
                          <w:sz w:val="21"/>
                        </w:rPr>
                        <w:t>2.01</w:t>
                      </w:r>
                      <w:r>
                        <w:rPr>
                          <w:rFonts w:ascii="Arial Narrow"/>
                          <w:sz w:val="21"/>
                        </w:rPr>
                      </w:r>
                    </w:p>
                    <w:p>
                      <w:pPr>
                        <w:spacing w:line="236" w:lineRule="exact" w:before="157"/>
                        <w:ind w:left="0" w:right="0" w:firstLine="0"/>
                        <w:jc w:val="center"/>
                        <w:rPr>
                          <w:rFonts w:ascii="Arial Narrow" w:hAnsi="Arial Narrow" w:cs="Arial Narrow" w:eastAsia="Arial Narrow" w:hint="default"/>
                          <w:sz w:val="21"/>
                          <w:szCs w:val="21"/>
                        </w:rPr>
                      </w:pPr>
                      <w:r>
                        <w:rPr>
                          <w:rFonts w:ascii="Arial Narrow"/>
                          <w:b/>
                          <w:spacing w:val="-1"/>
                          <w:sz w:val="21"/>
                        </w:rPr>
                        <w:t>100.00</w:t>
                      </w:r>
                      <w:r>
                        <w:rPr>
                          <w:rFonts w:ascii="Arial Narrow"/>
                          <w:sz w:val="21"/>
                        </w:rPr>
                      </w:r>
                    </w:p>
                  </w:txbxContent>
                </v:textbox>
                <w10:wrap type="none"/>
              </v:shape>
            </v:group>
          </v:group>
        </w:pict>
      </w:r>
      <w:r>
        <w:rPr>
          <w:rFonts w:ascii="宋体" w:hAnsi="宋体" w:cs="宋体" w:eastAsia="宋体" w:hint="default"/>
          <w:position w:val="-39"/>
          <w:sz w:val="20"/>
          <w:szCs w:val="20"/>
        </w:rPr>
      </w:r>
    </w:p>
    <w:p>
      <w:pPr>
        <w:spacing w:line="240" w:lineRule="auto" w:before="13"/>
        <w:rPr>
          <w:rFonts w:ascii="宋体" w:hAnsi="宋体" w:cs="宋体" w:eastAsia="宋体" w:hint="default"/>
          <w:sz w:val="12"/>
          <w:szCs w:val="12"/>
        </w:rPr>
      </w:pPr>
    </w:p>
    <w:p>
      <w:pPr>
        <w:spacing w:before="36"/>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9"/>
          <w:sz w:val="21"/>
          <w:szCs w:val="21"/>
        </w:rPr>
        <w:t> </w:t>
      </w:r>
      <w:r>
        <w:rPr>
          <w:rFonts w:ascii="宋体" w:hAnsi="宋体" w:cs="宋体" w:eastAsia="宋体" w:hint="default"/>
          <w:sz w:val="21"/>
          <w:szCs w:val="21"/>
        </w:rPr>
        <w:t>期末应付账款中无欠持本公司</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）以上表决权股份的股东单位款项。</w:t>
      </w:r>
    </w:p>
    <w:p>
      <w:pPr>
        <w:spacing w:before="197"/>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期末应付账款中无欠付关联方款项。</w:t>
      </w:r>
    </w:p>
    <w:p>
      <w:pPr>
        <w:spacing w:line="240" w:lineRule="auto" w:before="4"/>
        <w:rPr>
          <w:rFonts w:ascii="宋体" w:hAnsi="宋体" w:cs="宋体" w:eastAsia="宋体" w:hint="default"/>
          <w:sz w:val="15"/>
          <w:szCs w:val="15"/>
        </w:rPr>
      </w:pPr>
    </w:p>
    <w:p>
      <w:pPr>
        <w:spacing w:before="0"/>
        <w:ind w:left="238" w:right="1041"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14</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2"/>
        <w:rPr>
          <w:rFonts w:ascii="宋体" w:hAnsi="宋体" w:cs="宋体" w:eastAsia="宋体" w:hint="default"/>
          <w:b/>
          <w:bCs/>
          <w:sz w:val="15"/>
          <w:szCs w:val="15"/>
        </w:rPr>
      </w:pPr>
    </w:p>
    <w:p>
      <w:pPr>
        <w:spacing w:before="0"/>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账龄分析及百分比</w:t>
      </w:r>
    </w:p>
    <w:p>
      <w:pPr>
        <w:spacing w:line="240" w:lineRule="auto" w:before="12"/>
        <w:rPr>
          <w:rFonts w:ascii="宋体" w:hAnsi="宋体" w:cs="宋体" w:eastAsia="宋体" w:hint="default"/>
          <w:sz w:val="17"/>
          <w:szCs w:val="17"/>
        </w:rPr>
      </w:pPr>
    </w:p>
    <w:p>
      <w:pPr>
        <w:spacing w:line="1994" w:lineRule="exact"/>
        <w:ind w:left="11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27.65pt;height:99.75pt;mso-position-horizontal-relative:char;mso-position-vertical-relative:line" coordorigin="0,0" coordsize="8553,1995">
            <v:group style="position:absolute;left:19;top:5;width:1688;height:2" coordorigin="19,5" coordsize="1688,2">
              <v:shape style="position:absolute;left:19;top:5;width:1688;height:2" coordorigin="19,5" coordsize="1688,0" path="m19,5l1706,5e" filled="false" stroked="true" strokeweight=".48001pt" strokecolor="#000000">
                <v:path arrowok="t"/>
              </v:shape>
            </v:group>
            <v:group style="position:absolute;left:1706;top:5;width:10;height:2" coordorigin="1706,5" coordsize="10,2">
              <v:shape style="position:absolute;left:1706;top:5;width:10;height:2" coordorigin="1706,5" coordsize="10,0" path="m1706,5l1716,5e" filled="false" stroked="true" strokeweight=".48001pt" strokecolor="#000000">
                <v:path arrowok="t"/>
              </v:shape>
            </v:group>
            <v:group style="position:absolute;left:1716;top:5;width:3438;height:2" coordorigin="1716,5" coordsize="3438,2">
              <v:shape style="position:absolute;left:1716;top:5;width:3438;height:2" coordorigin="1716,5" coordsize="3438,0" path="m1716,5l5154,5e" filled="false" stroked="true" strokeweight=".48001pt" strokecolor="#000000">
                <v:path arrowok="t"/>
              </v:shape>
            </v:group>
            <v:group style="position:absolute;left:5154;top:5;width:10;height:2" coordorigin="5154,5" coordsize="10,2">
              <v:shape style="position:absolute;left:5154;top:5;width:10;height:2" coordorigin="5154,5" coordsize="10,0" path="m5154,5l5163,5e" filled="false" stroked="true" strokeweight=".48001pt" strokecolor="#000000">
                <v:path arrowok="t"/>
              </v:shape>
            </v:group>
            <v:group style="position:absolute;left:5163;top:5;width:3385;height:2" coordorigin="5163,5" coordsize="3385,2">
              <v:shape style="position:absolute;left:5163;top:5;width:3385;height:2" coordorigin="5163,5" coordsize="3385,0" path="m5163,5l8548,5e" filled="false" stroked="true" strokeweight=".48001pt" strokecolor="#000000">
                <v:path arrowok="t"/>
              </v:shape>
            </v:group>
            <v:group style="position:absolute;left:1706;top:10;width:10;height:20" coordorigin="1706,10" coordsize="10,20">
              <v:shape style="position:absolute;left:1706;top:10;width:10;height:20" coordorigin="1706,10" coordsize="10,20" path="m1706,29l1716,29,1716,10,1706,10,1706,29xe" filled="true" fillcolor="#000000" stroked="false">
                <v:path arrowok="t"/>
                <v:fill type="solid"/>
              </v:shape>
            </v:group>
            <v:group style="position:absolute;left:1706;top:29;width:10;height:20" coordorigin="1706,29" coordsize="10,20">
              <v:shape style="position:absolute;left:1706;top:29;width:10;height:20" coordorigin="1706,29" coordsize="10,20" path="m1706,48l1716,48,1716,29,1706,29,1706,48xe" filled="true" fillcolor="#000000" stroked="false">
                <v:path arrowok="t"/>
                <v:fill type="solid"/>
              </v:shape>
            </v:group>
            <v:group style="position:absolute;left:1706;top:48;width:10;height:20" coordorigin="1706,48" coordsize="10,20">
              <v:shape style="position:absolute;left:1706;top:48;width:10;height:20" coordorigin="1706,48" coordsize="10,20" path="m1706,67l1716,67,1716,48,1706,48,1706,67xe" filled="true" fillcolor="#000000" stroked="false">
                <v:path arrowok="t"/>
                <v:fill type="solid"/>
              </v:shape>
            </v:group>
            <v:group style="position:absolute;left:1706;top:67;width:10;height:20" coordorigin="1706,67" coordsize="10,20">
              <v:shape style="position:absolute;left:1706;top:67;width:10;height:20" coordorigin="1706,67" coordsize="10,20" path="m1706,86l1716,86,1716,67,1706,67,1706,86xe" filled="true" fillcolor="#000000" stroked="false">
                <v:path arrowok="t"/>
                <v:fill type="solid"/>
              </v:shape>
            </v:group>
            <v:group style="position:absolute;left:1706;top:86;width:10;height:20" coordorigin="1706,86" coordsize="10,20">
              <v:shape style="position:absolute;left:1706;top:86;width:10;height:20" coordorigin="1706,86" coordsize="10,20" path="m1706,106l1716,106,1716,86,1706,86,1706,106xe" filled="true" fillcolor="#000000" stroked="false">
                <v:path arrowok="t"/>
                <v:fill type="solid"/>
              </v:shape>
            </v:group>
            <v:group style="position:absolute;left:1706;top:106;width:10;height:20" coordorigin="1706,106" coordsize="10,20">
              <v:shape style="position:absolute;left:1706;top:106;width:10;height:20" coordorigin="1706,106" coordsize="10,20" path="m1706,125l1716,125,1716,106,1706,106,1706,125xe" filled="true" fillcolor="#000000" stroked="false">
                <v:path arrowok="t"/>
                <v:fill type="solid"/>
              </v:shape>
            </v:group>
            <v:group style="position:absolute;left:1706;top:125;width:10;height:20" coordorigin="1706,125" coordsize="10,20">
              <v:shape style="position:absolute;left:1706;top:125;width:10;height:20" coordorigin="1706,125" coordsize="10,20" path="m1706,144l1716,144,1716,125,1706,125,1706,144xe" filled="true" fillcolor="#000000" stroked="false">
                <v:path arrowok="t"/>
                <v:fill type="solid"/>
              </v:shape>
            </v:group>
            <v:group style="position:absolute;left:1706;top:144;width:10;height:20" coordorigin="1706,144" coordsize="10,20">
              <v:shape style="position:absolute;left:1706;top:144;width:10;height:20" coordorigin="1706,144" coordsize="10,20" path="m1706,163l1716,163,1716,144,1706,144,1706,163xe" filled="true" fillcolor="#000000" stroked="false">
                <v:path arrowok="t"/>
                <v:fill type="solid"/>
              </v:shape>
            </v:group>
            <v:group style="position:absolute;left:1706;top:163;width:10;height:20" coordorigin="1706,163" coordsize="10,20">
              <v:shape style="position:absolute;left:1706;top:163;width:10;height:20" coordorigin="1706,163" coordsize="10,20" path="m1706,182l1716,182,1716,163,1706,163,1706,182xe" filled="true" fillcolor="#000000" stroked="false">
                <v:path arrowok="t"/>
                <v:fill type="solid"/>
              </v:shape>
            </v:group>
            <v:group style="position:absolute;left:1706;top:182;width:10;height:20" coordorigin="1706,182" coordsize="10,20">
              <v:shape style="position:absolute;left:1706;top:182;width:10;height:20" coordorigin="1706,182" coordsize="10,20" path="m1706,202l1716,202,1716,182,1706,182,1706,202xe" filled="true" fillcolor="#000000" stroked="false">
                <v:path arrowok="t"/>
                <v:fill type="solid"/>
              </v:shape>
            </v:group>
            <v:group style="position:absolute;left:1706;top:202;width:10;height:20" coordorigin="1706,202" coordsize="10,20">
              <v:shape style="position:absolute;left:1706;top:202;width:10;height:20" coordorigin="1706,202" coordsize="10,20" path="m1706,221l1716,221,1716,202,1706,202,1706,221xe" filled="true" fillcolor="#000000" stroked="false">
                <v:path arrowok="t"/>
                <v:fill type="solid"/>
              </v:shape>
            </v:group>
            <v:group style="position:absolute;left:1706;top:221;width:10;height:20" coordorigin="1706,221" coordsize="10,20">
              <v:shape style="position:absolute;left:1706;top:221;width:10;height:20" coordorigin="1706,221" coordsize="10,20" path="m1706,240l1716,240,1716,221,1706,221,1706,240xe" filled="true" fillcolor="#000000" stroked="false">
                <v:path arrowok="t"/>
                <v:fill type="solid"/>
              </v:shape>
            </v:group>
            <v:group style="position:absolute;left:1706;top:240;width:10;height:20" coordorigin="1706,240" coordsize="10,20">
              <v:shape style="position:absolute;left:1706;top:240;width:10;height:20" coordorigin="1706,240" coordsize="10,20" path="m1706,259l1716,259,1716,240,1706,240,1706,259xe" filled="true" fillcolor="#000000" stroked="false">
                <v:path arrowok="t"/>
                <v:fill type="solid"/>
              </v:shape>
            </v:group>
            <v:group style="position:absolute;left:1706;top:259;width:10;height:20" coordorigin="1706,259" coordsize="10,20">
              <v:shape style="position:absolute;left:1706;top:259;width:10;height:20" coordorigin="1706,259" coordsize="10,20" path="m1706,278l1716,278,1716,259,1706,259,1706,278xe" filled="true" fillcolor="#000000" stroked="false">
                <v:path arrowok="t"/>
                <v:fill type="solid"/>
              </v:shape>
            </v:group>
            <v:group style="position:absolute;left:1706;top:278;width:10;height:20" coordorigin="1706,278" coordsize="10,20">
              <v:shape style="position:absolute;left:1706;top:278;width:10;height:20" coordorigin="1706,278" coordsize="10,20" path="m1706,298l1716,298,1716,278,1706,278,1706,298xe" filled="true" fillcolor="#000000" stroked="false">
                <v:path arrowok="t"/>
                <v:fill type="solid"/>
              </v:shape>
            </v:group>
            <v:group style="position:absolute;left:5154;top:10;width:10;height:20" coordorigin="5154,10" coordsize="10,20">
              <v:shape style="position:absolute;left:5154;top:10;width:10;height:20" coordorigin="5154,10" coordsize="10,20" path="m5154,29l5163,29,5163,10,5154,10,5154,29xe" filled="true" fillcolor="#000000" stroked="false">
                <v:path arrowok="t"/>
                <v:fill type="solid"/>
              </v:shape>
            </v:group>
            <v:group style="position:absolute;left:5154;top:29;width:10;height:20" coordorigin="5154,29" coordsize="10,20">
              <v:shape style="position:absolute;left:5154;top:29;width:10;height:20" coordorigin="5154,29" coordsize="10,20" path="m5154,48l5163,48,5163,29,5154,29,5154,48xe" filled="true" fillcolor="#000000" stroked="false">
                <v:path arrowok="t"/>
                <v:fill type="solid"/>
              </v:shape>
            </v:group>
            <v:group style="position:absolute;left:5154;top:48;width:10;height:20" coordorigin="5154,48" coordsize="10,20">
              <v:shape style="position:absolute;left:5154;top:48;width:10;height:20" coordorigin="5154,48" coordsize="10,20" path="m5154,67l5163,67,5163,48,5154,48,5154,67xe" filled="true" fillcolor="#000000" stroked="false">
                <v:path arrowok="t"/>
                <v:fill type="solid"/>
              </v:shape>
            </v:group>
            <v:group style="position:absolute;left:5154;top:67;width:10;height:20" coordorigin="5154,67" coordsize="10,20">
              <v:shape style="position:absolute;left:5154;top:67;width:10;height:20" coordorigin="5154,67" coordsize="10,20" path="m5154,86l5163,86,5163,67,5154,67,5154,86xe" filled="true" fillcolor="#000000" stroked="false">
                <v:path arrowok="t"/>
                <v:fill type="solid"/>
              </v:shape>
            </v:group>
            <v:group style="position:absolute;left:5154;top:86;width:10;height:20" coordorigin="5154,86" coordsize="10,20">
              <v:shape style="position:absolute;left:5154;top:86;width:10;height:20" coordorigin="5154,86" coordsize="10,20" path="m5154,106l5163,106,5163,86,5154,86,5154,106xe" filled="true" fillcolor="#000000" stroked="false">
                <v:path arrowok="t"/>
                <v:fill type="solid"/>
              </v:shape>
            </v:group>
            <v:group style="position:absolute;left:5154;top:106;width:10;height:20" coordorigin="5154,106" coordsize="10,20">
              <v:shape style="position:absolute;left:5154;top:106;width:10;height:20" coordorigin="5154,106" coordsize="10,20" path="m5154,125l5163,125,5163,106,5154,106,5154,125xe" filled="true" fillcolor="#000000" stroked="false">
                <v:path arrowok="t"/>
                <v:fill type="solid"/>
              </v:shape>
            </v:group>
            <v:group style="position:absolute;left:5154;top:125;width:10;height:20" coordorigin="5154,125" coordsize="10,20">
              <v:shape style="position:absolute;left:5154;top:125;width:10;height:20" coordorigin="5154,125" coordsize="10,20" path="m5154,144l5163,144,5163,125,5154,125,5154,144xe" filled="true" fillcolor="#000000" stroked="false">
                <v:path arrowok="t"/>
                <v:fill type="solid"/>
              </v:shape>
            </v:group>
            <v:group style="position:absolute;left:5154;top:144;width:10;height:20" coordorigin="5154,144" coordsize="10,20">
              <v:shape style="position:absolute;left:5154;top:144;width:10;height:20" coordorigin="5154,144" coordsize="10,20" path="m5154,163l5163,163,5163,144,5154,144,5154,163xe" filled="true" fillcolor="#000000" stroked="false">
                <v:path arrowok="t"/>
                <v:fill type="solid"/>
              </v:shape>
            </v:group>
            <v:group style="position:absolute;left:5154;top:163;width:10;height:20" coordorigin="5154,163" coordsize="10,20">
              <v:shape style="position:absolute;left:5154;top:163;width:10;height:20" coordorigin="5154,163" coordsize="10,20" path="m5154,182l5163,182,5163,163,5154,163,5154,182xe" filled="true" fillcolor="#000000" stroked="false">
                <v:path arrowok="t"/>
                <v:fill type="solid"/>
              </v:shape>
            </v:group>
            <v:group style="position:absolute;left:5154;top:182;width:10;height:20" coordorigin="5154,182" coordsize="10,20">
              <v:shape style="position:absolute;left:5154;top:182;width:10;height:20" coordorigin="5154,182" coordsize="10,20" path="m5154,202l5163,202,5163,182,5154,182,5154,202xe" filled="true" fillcolor="#000000" stroked="false">
                <v:path arrowok="t"/>
                <v:fill type="solid"/>
              </v:shape>
            </v:group>
            <v:group style="position:absolute;left:5154;top:202;width:10;height:20" coordorigin="5154,202" coordsize="10,20">
              <v:shape style="position:absolute;left:5154;top:202;width:10;height:20" coordorigin="5154,202" coordsize="10,20" path="m5154,221l5163,221,5163,202,5154,202,5154,221xe" filled="true" fillcolor="#000000" stroked="false">
                <v:path arrowok="t"/>
                <v:fill type="solid"/>
              </v:shape>
            </v:group>
            <v:group style="position:absolute;left:5154;top:221;width:10;height:20" coordorigin="5154,221" coordsize="10,20">
              <v:shape style="position:absolute;left:5154;top:221;width:10;height:20" coordorigin="5154,221" coordsize="10,20" path="m5154,240l5163,240,5163,221,5154,221,5154,240xe" filled="true" fillcolor="#000000" stroked="false">
                <v:path arrowok="t"/>
                <v:fill type="solid"/>
              </v:shape>
            </v:group>
            <v:group style="position:absolute;left:5154;top:240;width:10;height:20" coordorigin="5154,240" coordsize="10,20">
              <v:shape style="position:absolute;left:5154;top:240;width:10;height:20" coordorigin="5154,240" coordsize="10,20" path="m5154,259l5163,259,5163,240,5154,240,5154,259xe" filled="true" fillcolor="#000000" stroked="false">
                <v:path arrowok="t"/>
                <v:fill type="solid"/>
              </v:shape>
            </v:group>
            <v:group style="position:absolute;left:5154;top:259;width:10;height:20" coordorigin="5154,259" coordsize="10,20">
              <v:shape style="position:absolute;left:5154;top:259;width:10;height:20" coordorigin="5154,259" coordsize="10,20" path="m5154,278l5163,278,5163,259,5154,259,5154,278xe" filled="true" fillcolor="#000000" stroked="false">
                <v:path arrowok="t"/>
                <v:fill type="solid"/>
              </v:shape>
            </v:group>
            <v:group style="position:absolute;left:5154;top:278;width:10;height:20" coordorigin="5154,278" coordsize="10,20">
              <v:shape style="position:absolute;left:5154;top:278;width:10;height:20" coordorigin="5154,278" coordsize="10,20" path="m5154,298l5163,298,5163,278,5154,278,5154,298xe" filled="true" fillcolor="#000000" stroked="false">
                <v:path arrowok="t"/>
                <v:fill type="solid"/>
              </v:shape>
            </v:group>
            <v:group style="position:absolute;left:5154;top:298;width:10;height:20" coordorigin="5154,298" coordsize="10,20">
              <v:shape style="position:absolute;left:5154;top:298;width:10;height:20" coordorigin="5154,298" coordsize="10,20" path="m5154,317l5163,317,5163,298,5154,298,5154,317xe" filled="true" fillcolor="#000000" stroked="false">
                <v:path arrowok="t"/>
                <v:fill type="solid"/>
              </v:shape>
            </v:group>
            <v:group style="position:absolute;left:5154;top:317;width:10;height:20" coordorigin="5154,317" coordsize="10,20">
              <v:shape style="position:absolute;left:5154;top:317;width:10;height:20" coordorigin="5154,317" coordsize="10,20" path="m5154,336l5163,336,5163,317,5154,317,5154,336xe" filled="true" fillcolor="#000000" stroked="false">
                <v:path arrowok="t"/>
                <v:fill type="solid"/>
              </v:shape>
            </v:group>
            <v:group style="position:absolute;left:5154;top:336;width:10;height:20" coordorigin="5154,336" coordsize="10,20">
              <v:shape style="position:absolute;left:5154;top:336;width:10;height:20" coordorigin="5154,336" coordsize="10,20" path="m5154,355l5163,355,5163,336,5154,336,5154,355xe" filled="true" fillcolor="#000000" stroked="false">
                <v:path arrowok="t"/>
                <v:fill type="solid"/>
              </v:shape>
            </v:group>
            <v:group style="position:absolute;left:5154;top:355;width:10;height:20" coordorigin="5154,355" coordsize="10,20">
              <v:shape style="position:absolute;left:5154;top:355;width:10;height:20" coordorigin="5154,355" coordsize="10,20" path="m5154,374l5163,374,5163,355,5154,355,5154,374xe" filled="true" fillcolor="#000000" stroked="false">
                <v:path arrowok="t"/>
                <v:fill type="solid"/>
              </v:shape>
            </v:group>
            <v:group style="position:absolute;left:5154;top:374;width:10;height:20" coordorigin="5154,374" coordsize="10,20">
              <v:shape style="position:absolute;left:5154;top:374;width:10;height:20" coordorigin="5154,374" coordsize="10,20" path="m5154,394l5163,394,5163,374,5154,374,5154,394xe" filled="true" fillcolor="#000000" stroked="false">
                <v:path arrowok="t"/>
                <v:fill type="solid"/>
              </v:shape>
              <v:shape style="position:absolute;left:1697;top:298;width:1748;height:108" type="#_x0000_t75" stroked="false">
                <v:imagedata r:id="rId369" o:title=""/>
              </v:shape>
              <v:shape style="position:absolute;left:3440;top:394;width:1724;height:12" type="#_x0000_t75" stroked="false">
                <v:imagedata r:id="rId370" o:title=""/>
              </v:shape>
              <v:shape style="position:absolute;left:5149;top:396;width:1694;height:10" type="#_x0000_t75" stroked="false">
                <v:imagedata r:id="rId371" o:title=""/>
              </v:shape>
              <v:shape style="position:absolute;left:6839;top:396;width:1709;height:10" type="#_x0000_t75" stroked="false">
                <v:imagedata r:id="rId368" o:title=""/>
              </v:shape>
            </v:group>
            <v:group style="position:absolute;left:1706;top:406;width:10;height:20" coordorigin="1706,406" coordsize="10,20">
              <v:shape style="position:absolute;left:1706;top:406;width:10;height:20" coordorigin="1706,406" coordsize="10,20" path="m1706,425l1716,425,1716,406,1706,406,1706,425xe" filled="true" fillcolor="#000000" stroked="false">
                <v:path arrowok="t"/>
                <v:fill type="solid"/>
              </v:shape>
            </v:group>
            <v:group style="position:absolute;left:1706;top:425;width:10;height:20" coordorigin="1706,425" coordsize="10,20">
              <v:shape style="position:absolute;left:1706;top:425;width:10;height:20" coordorigin="1706,425" coordsize="10,20" path="m1706,444l1716,444,1716,425,1706,425,1706,444xe" filled="true" fillcolor="#000000" stroked="false">
                <v:path arrowok="t"/>
                <v:fill type="solid"/>
              </v:shape>
            </v:group>
            <v:group style="position:absolute;left:1706;top:444;width:10;height:20" coordorigin="1706,444" coordsize="10,20">
              <v:shape style="position:absolute;left:1706;top:444;width:10;height:20" coordorigin="1706,444" coordsize="10,20" path="m1706,463l1716,463,1716,444,1706,444,1706,463xe" filled="true" fillcolor="#000000" stroked="false">
                <v:path arrowok="t"/>
                <v:fill type="solid"/>
              </v:shape>
            </v:group>
            <v:group style="position:absolute;left:1706;top:463;width:10;height:20" coordorigin="1706,463" coordsize="10,20">
              <v:shape style="position:absolute;left:1706;top:463;width:10;height:20" coordorigin="1706,463" coordsize="10,20" path="m1706,482l1716,482,1716,463,1706,463,1706,482xe" filled="true" fillcolor="#000000" stroked="false">
                <v:path arrowok="t"/>
                <v:fill type="solid"/>
              </v:shape>
            </v:group>
            <v:group style="position:absolute;left:1706;top:482;width:10;height:20" coordorigin="1706,482" coordsize="10,20">
              <v:shape style="position:absolute;left:1706;top:482;width:10;height:20" coordorigin="1706,482" coordsize="10,20" path="m1706,502l1716,502,1716,482,1706,482,1706,502xe" filled="true" fillcolor="#000000" stroked="false">
                <v:path arrowok="t"/>
                <v:fill type="solid"/>
              </v:shape>
            </v:group>
            <v:group style="position:absolute;left:1706;top:502;width:10;height:20" coordorigin="1706,502" coordsize="10,20">
              <v:shape style="position:absolute;left:1706;top:502;width:10;height:20" coordorigin="1706,502" coordsize="10,20" path="m1706,521l1716,521,1716,502,1706,502,1706,521xe" filled="true" fillcolor="#000000" stroked="false">
                <v:path arrowok="t"/>
                <v:fill type="solid"/>
              </v:shape>
            </v:group>
            <v:group style="position:absolute;left:1706;top:521;width:10;height:20" coordorigin="1706,521" coordsize="10,20">
              <v:shape style="position:absolute;left:1706;top:521;width:10;height:20" coordorigin="1706,521" coordsize="10,20" path="m1706,540l1716,540,1716,521,1706,521,1706,540xe" filled="true" fillcolor="#000000" stroked="false">
                <v:path arrowok="t"/>
                <v:fill type="solid"/>
              </v:shape>
            </v:group>
            <v:group style="position:absolute;left:1706;top:540;width:10;height:20" coordorigin="1706,540" coordsize="10,20">
              <v:shape style="position:absolute;left:1706;top:540;width:10;height:20" coordorigin="1706,540" coordsize="10,20" path="m1706,559l1716,559,1716,540,1706,540,1706,559xe" filled="true" fillcolor="#000000" stroked="false">
                <v:path arrowok="t"/>
                <v:fill type="solid"/>
              </v:shape>
            </v:group>
            <v:group style="position:absolute;left:1706;top:559;width:10;height:20" coordorigin="1706,559" coordsize="10,20">
              <v:shape style="position:absolute;left:1706;top:559;width:10;height:20" coordorigin="1706,559" coordsize="10,20" path="m1706,578l1716,578,1716,559,1706,559,1706,578xe" filled="true" fillcolor="#000000" stroked="false">
                <v:path arrowok="t"/>
                <v:fill type="solid"/>
              </v:shape>
            </v:group>
            <v:group style="position:absolute;left:1706;top:578;width:10;height:20" coordorigin="1706,578" coordsize="10,20">
              <v:shape style="position:absolute;left:1706;top:578;width:10;height:20" coordorigin="1706,578" coordsize="10,20" path="m1706,598l1716,598,1716,578,1706,578,1706,598xe" filled="true" fillcolor="#000000" stroked="false">
                <v:path arrowok="t"/>
                <v:fill type="solid"/>
              </v:shape>
            </v:group>
            <v:group style="position:absolute;left:1706;top:598;width:10;height:20" coordorigin="1706,598" coordsize="10,20">
              <v:shape style="position:absolute;left:1706;top:598;width:10;height:20" coordorigin="1706,598" coordsize="10,20" path="m1706,617l1716,617,1716,598,1706,598,1706,617xe" filled="true" fillcolor="#000000" stroked="false">
                <v:path arrowok="t"/>
                <v:fill type="solid"/>
              </v:shape>
            </v:group>
            <v:group style="position:absolute;left:1706;top:617;width:10;height:20" coordorigin="1706,617" coordsize="10,20">
              <v:shape style="position:absolute;left:1706;top:617;width:10;height:20" coordorigin="1706,617" coordsize="10,20" path="m1706,636l1716,636,1716,617,1706,617,1706,636xe" filled="true" fillcolor="#000000" stroked="false">
                <v:path arrowok="t"/>
                <v:fill type="solid"/>
              </v:shape>
            </v:group>
            <v:group style="position:absolute;left:1706;top:636;width:10;height:20" coordorigin="1706,636" coordsize="10,20">
              <v:shape style="position:absolute;left:1706;top:636;width:10;height:20" coordorigin="1706,636" coordsize="10,20" path="m1706,655l1716,655,1716,636,1706,636,1706,655xe" filled="true" fillcolor="#000000" stroked="false">
                <v:path arrowok="t"/>
                <v:fill type="solid"/>
              </v:shape>
            </v:group>
            <v:group style="position:absolute;left:1706;top:655;width:10;height:20" coordorigin="1706,655" coordsize="10,20">
              <v:shape style="position:absolute;left:1706;top:655;width:10;height:20" coordorigin="1706,655" coordsize="10,20" path="m1706,674l1716,674,1716,655,1706,655,1706,674xe" filled="true" fillcolor="#000000" stroked="false">
                <v:path arrowok="t"/>
                <v:fill type="solid"/>
              </v:shape>
            </v:group>
            <v:group style="position:absolute;left:1706;top:674;width:10;height:20" coordorigin="1706,674" coordsize="10,20">
              <v:shape style="position:absolute;left:1706;top:674;width:10;height:20" coordorigin="1706,674" coordsize="10,20" path="m1706,694l1716,694,1716,674,1706,674,1706,694xe" filled="true" fillcolor="#000000" stroked="false">
                <v:path arrowok="t"/>
                <v:fill type="solid"/>
              </v:shape>
            </v:group>
            <v:group style="position:absolute;left:1706;top:694;width:10;height:20" coordorigin="1706,694" coordsize="10,20">
              <v:shape style="position:absolute;left:1706;top:694;width:10;height:20" coordorigin="1706,694" coordsize="10,20" path="m1706,713l1716,713,1716,694,1706,694,1706,713xe" filled="true" fillcolor="#000000" stroked="false">
                <v:path arrowok="t"/>
                <v:fill type="solid"/>
              </v:shape>
            </v:group>
            <v:group style="position:absolute;left:1706;top:713;width:10;height:20" coordorigin="1706,713" coordsize="10,20">
              <v:shape style="position:absolute;left:1706;top:713;width:10;height:20" coordorigin="1706,713" coordsize="10,20" path="m1706,732l1716,732,1716,713,1706,713,1706,732xe" filled="true" fillcolor="#000000" stroked="false">
                <v:path arrowok="t"/>
                <v:fill type="solid"/>
              </v:shape>
            </v:group>
            <v:group style="position:absolute;left:1706;top:732;width:10;height:20" coordorigin="1706,732" coordsize="10,20">
              <v:shape style="position:absolute;left:1706;top:732;width:10;height:20" coordorigin="1706,732" coordsize="10,20" path="m1706,751l1716,751,1716,732,1706,732,1706,751xe" filled="true" fillcolor="#000000" stroked="false">
                <v:path arrowok="t"/>
                <v:fill type="solid"/>
              </v:shape>
            </v:group>
            <v:group style="position:absolute;left:1706;top:751;width:10;height:20" coordorigin="1706,751" coordsize="10,20">
              <v:shape style="position:absolute;left:1706;top:751;width:10;height:20" coordorigin="1706,751" coordsize="10,20" path="m1706,770l1716,770,1716,751,1706,751,1706,770xe" filled="true" fillcolor="#000000" stroked="false">
                <v:path arrowok="t"/>
                <v:fill type="solid"/>
              </v:shape>
            </v:group>
            <v:group style="position:absolute;left:1706;top:770;width:10;height:20" coordorigin="1706,770" coordsize="10,20">
              <v:shape style="position:absolute;left:1706;top:770;width:10;height:20" coordorigin="1706,770" coordsize="10,20" path="m1706,790l1716,790,1716,770,1706,770,1706,790xe" filled="true" fillcolor="#000000" stroked="false">
                <v:path arrowok="t"/>
                <v:fill type="solid"/>
              </v:shape>
              <v:shape style="position:absolute;left:1706;top:790;width:10;height:2" type="#_x0000_t75" stroked="false">
                <v:imagedata r:id="rId350" o:title=""/>
              </v:shape>
            </v:group>
            <v:group style="position:absolute;left:3445;top:406;width:10;height:20" coordorigin="3445,406" coordsize="10,20">
              <v:shape style="position:absolute;left:3445;top:406;width:10;height:20" coordorigin="3445,406" coordsize="10,20" path="m3445,425l3454,425,3454,406,3445,406,3445,425xe" filled="true" fillcolor="#000000" stroked="false">
                <v:path arrowok="t"/>
                <v:fill type="solid"/>
              </v:shape>
            </v:group>
            <v:group style="position:absolute;left:3445;top:425;width:10;height:20" coordorigin="3445,425" coordsize="10,20">
              <v:shape style="position:absolute;left:3445;top:425;width:10;height:20" coordorigin="3445,425" coordsize="10,20" path="m3445,444l3454,444,3454,425,3445,425,3445,444xe" filled="true" fillcolor="#000000" stroked="false">
                <v:path arrowok="t"/>
                <v:fill type="solid"/>
              </v:shape>
            </v:group>
            <v:group style="position:absolute;left:3445;top:444;width:10;height:20" coordorigin="3445,444" coordsize="10,20">
              <v:shape style="position:absolute;left:3445;top:444;width:10;height:20" coordorigin="3445,444" coordsize="10,20" path="m3445,463l3454,463,3454,444,3445,444,3445,463xe" filled="true" fillcolor="#000000" stroked="false">
                <v:path arrowok="t"/>
                <v:fill type="solid"/>
              </v:shape>
            </v:group>
            <v:group style="position:absolute;left:3445;top:463;width:10;height:20" coordorigin="3445,463" coordsize="10,20">
              <v:shape style="position:absolute;left:3445;top:463;width:10;height:20" coordorigin="3445,463" coordsize="10,20" path="m3445,482l3454,482,3454,463,3445,463,3445,482xe" filled="true" fillcolor="#000000" stroked="false">
                <v:path arrowok="t"/>
                <v:fill type="solid"/>
              </v:shape>
            </v:group>
            <v:group style="position:absolute;left:3445;top:482;width:10;height:20" coordorigin="3445,482" coordsize="10,20">
              <v:shape style="position:absolute;left:3445;top:482;width:10;height:20" coordorigin="3445,482" coordsize="10,20" path="m3445,502l3454,502,3454,482,3445,482,3445,502xe" filled="true" fillcolor="#000000" stroked="false">
                <v:path arrowok="t"/>
                <v:fill type="solid"/>
              </v:shape>
            </v:group>
            <v:group style="position:absolute;left:3445;top:502;width:10;height:20" coordorigin="3445,502" coordsize="10,20">
              <v:shape style="position:absolute;left:3445;top:502;width:10;height:20" coordorigin="3445,502" coordsize="10,20" path="m3445,521l3454,521,3454,502,3445,502,3445,521xe" filled="true" fillcolor="#000000" stroked="false">
                <v:path arrowok="t"/>
                <v:fill type="solid"/>
              </v:shape>
            </v:group>
            <v:group style="position:absolute;left:3445;top:521;width:10;height:20" coordorigin="3445,521" coordsize="10,20">
              <v:shape style="position:absolute;left:3445;top:521;width:10;height:20" coordorigin="3445,521" coordsize="10,20" path="m3445,540l3454,540,3454,521,3445,521,3445,540xe" filled="true" fillcolor="#000000" stroked="false">
                <v:path arrowok="t"/>
                <v:fill type="solid"/>
              </v:shape>
            </v:group>
            <v:group style="position:absolute;left:3445;top:540;width:10;height:20" coordorigin="3445,540" coordsize="10,20">
              <v:shape style="position:absolute;left:3445;top:540;width:10;height:20" coordorigin="3445,540" coordsize="10,20" path="m3445,559l3454,559,3454,540,3445,540,3445,559xe" filled="true" fillcolor="#000000" stroked="false">
                <v:path arrowok="t"/>
                <v:fill type="solid"/>
              </v:shape>
            </v:group>
            <v:group style="position:absolute;left:3445;top:559;width:10;height:20" coordorigin="3445,559" coordsize="10,20">
              <v:shape style="position:absolute;left:3445;top:559;width:10;height:20" coordorigin="3445,559" coordsize="10,20" path="m3445,578l3454,578,3454,559,3445,559,3445,578xe" filled="true" fillcolor="#000000" stroked="false">
                <v:path arrowok="t"/>
                <v:fill type="solid"/>
              </v:shape>
            </v:group>
            <v:group style="position:absolute;left:3445;top:578;width:10;height:20" coordorigin="3445,578" coordsize="10,20">
              <v:shape style="position:absolute;left:3445;top:578;width:10;height:20" coordorigin="3445,578" coordsize="10,20" path="m3445,598l3454,598,3454,578,3445,578,3445,598xe" filled="true" fillcolor="#000000" stroked="false">
                <v:path arrowok="t"/>
                <v:fill type="solid"/>
              </v:shape>
            </v:group>
            <v:group style="position:absolute;left:3445;top:598;width:10;height:20" coordorigin="3445,598" coordsize="10,20">
              <v:shape style="position:absolute;left:3445;top:598;width:10;height:20" coordorigin="3445,598" coordsize="10,20" path="m3445,617l3454,617,3454,598,3445,598,3445,617xe" filled="true" fillcolor="#000000" stroked="false">
                <v:path arrowok="t"/>
                <v:fill type="solid"/>
              </v:shape>
            </v:group>
            <v:group style="position:absolute;left:3445;top:617;width:10;height:20" coordorigin="3445,617" coordsize="10,20">
              <v:shape style="position:absolute;left:3445;top:617;width:10;height:20" coordorigin="3445,617" coordsize="10,20" path="m3445,636l3454,636,3454,617,3445,617,3445,636xe" filled="true" fillcolor="#000000" stroked="false">
                <v:path arrowok="t"/>
                <v:fill type="solid"/>
              </v:shape>
            </v:group>
            <v:group style="position:absolute;left:3445;top:636;width:10;height:20" coordorigin="3445,636" coordsize="10,20">
              <v:shape style="position:absolute;left:3445;top:636;width:10;height:20" coordorigin="3445,636" coordsize="10,20" path="m3445,655l3454,655,3454,636,3445,636,3445,655xe" filled="true" fillcolor="#000000" stroked="false">
                <v:path arrowok="t"/>
                <v:fill type="solid"/>
              </v:shape>
            </v:group>
            <v:group style="position:absolute;left:3445;top:655;width:10;height:20" coordorigin="3445,655" coordsize="10,20">
              <v:shape style="position:absolute;left:3445;top:655;width:10;height:20" coordorigin="3445,655" coordsize="10,20" path="m3445,674l3454,674,3454,655,3445,655,3445,674xe" filled="true" fillcolor="#000000" stroked="false">
                <v:path arrowok="t"/>
                <v:fill type="solid"/>
              </v:shape>
            </v:group>
            <v:group style="position:absolute;left:3445;top:674;width:10;height:20" coordorigin="3445,674" coordsize="10,20">
              <v:shape style="position:absolute;left:3445;top:674;width:10;height:20" coordorigin="3445,674" coordsize="10,20" path="m3445,694l3454,694,3454,674,3445,674,3445,694xe" filled="true" fillcolor="#000000" stroked="false">
                <v:path arrowok="t"/>
                <v:fill type="solid"/>
              </v:shape>
            </v:group>
            <v:group style="position:absolute;left:3445;top:694;width:10;height:20" coordorigin="3445,694" coordsize="10,20">
              <v:shape style="position:absolute;left:3445;top:694;width:10;height:20" coordorigin="3445,694" coordsize="10,20" path="m3445,713l3454,713,3454,694,3445,694,3445,713xe" filled="true" fillcolor="#000000" stroked="false">
                <v:path arrowok="t"/>
                <v:fill type="solid"/>
              </v:shape>
            </v:group>
            <v:group style="position:absolute;left:3445;top:713;width:10;height:20" coordorigin="3445,713" coordsize="10,20">
              <v:shape style="position:absolute;left:3445;top:713;width:10;height:20" coordorigin="3445,713" coordsize="10,20" path="m3445,732l3454,732,3454,713,3445,713,3445,732xe" filled="true" fillcolor="#000000" stroked="false">
                <v:path arrowok="t"/>
                <v:fill type="solid"/>
              </v:shape>
            </v:group>
            <v:group style="position:absolute;left:3445;top:732;width:10;height:20" coordorigin="3445,732" coordsize="10,20">
              <v:shape style="position:absolute;left:3445;top:732;width:10;height:20" coordorigin="3445,732" coordsize="10,20" path="m3445,751l3454,751,3454,732,3445,732,3445,751xe" filled="true" fillcolor="#000000" stroked="false">
                <v:path arrowok="t"/>
                <v:fill type="solid"/>
              </v:shape>
            </v:group>
            <v:group style="position:absolute;left:3445;top:751;width:10;height:20" coordorigin="3445,751" coordsize="10,20">
              <v:shape style="position:absolute;left:3445;top:751;width:10;height:20" coordorigin="3445,751" coordsize="10,20" path="m3445,770l3454,770,3454,751,3445,751,3445,770xe" filled="true" fillcolor="#000000" stroked="false">
                <v:path arrowok="t"/>
                <v:fill type="solid"/>
              </v:shape>
            </v:group>
            <v:group style="position:absolute;left:3445;top:770;width:10;height:20" coordorigin="3445,770" coordsize="10,20">
              <v:shape style="position:absolute;left:3445;top:770;width:10;height:20" coordorigin="3445,770" coordsize="10,20" path="m3445,790l3454,790,3454,770,3445,770,3445,790xe" filled="true" fillcolor="#000000" stroked="false">
                <v:path arrowok="t"/>
                <v:fill type="solid"/>
              </v:shape>
              <v:shape style="position:absolute;left:3445;top:790;width:10;height:2" type="#_x0000_t75" stroked="false">
                <v:imagedata r:id="rId350" o:title=""/>
              </v:shape>
            </v:group>
            <v:group style="position:absolute;left:5154;top:406;width:10;height:20" coordorigin="5154,406" coordsize="10,20">
              <v:shape style="position:absolute;left:5154;top:406;width:10;height:20" coordorigin="5154,406" coordsize="10,20" path="m5154,425l5163,425,5163,406,5154,406,5154,425xe" filled="true" fillcolor="#000000" stroked="false">
                <v:path arrowok="t"/>
                <v:fill type="solid"/>
              </v:shape>
            </v:group>
            <v:group style="position:absolute;left:5154;top:425;width:10;height:20" coordorigin="5154,425" coordsize="10,20">
              <v:shape style="position:absolute;left:5154;top:425;width:10;height:20" coordorigin="5154,425" coordsize="10,20" path="m5154,444l5163,444,5163,425,5154,425,5154,444xe" filled="true" fillcolor="#000000" stroked="false">
                <v:path arrowok="t"/>
                <v:fill type="solid"/>
              </v:shape>
            </v:group>
            <v:group style="position:absolute;left:5154;top:444;width:10;height:20" coordorigin="5154,444" coordsize="10,20">
              <v:shape style="position:absolute;left:5154;top:444;width:10;height:20" coordorigin="5154,444" coordsize="10,20" path="m5154,463l5163,463,5163,444,5154,444,5154,463xe" filled="true" fillcolor="#000000" stroked="false">
                <v:path arrowok="t"/>
                <v:fill type="solid"/>
              </v:shape>
            </v:group>
            <v:group style="position:absolute;left:5154;top:463;width:10;height:20" coordorigin="5154,463" coordsize="10,20">
              <v:shape style="position:absolute;left:5154;top:463;width:10;height:20" coordorigin="5154,463" coordsize="10,20" path="m5154,482l5163,482,5163,463,5154,463,5154,482xe" filled="true" fillcolor="#000000" stroked="false">
                <v:path arrowok="t"/>
                <v:fill type="solid"/>
              </v:shape>
            </v:group>
            <v:group style="position:absolute;left:5154;top:482;width:10;height:20" coordorigin="5154,482" coordsize="10,20">
              <v:shape style="position:absolute;left:5154;top:482;width:10;height:20" coordorigin="5154,482" coordsize="10,20" path="m5154,502l5163,502,5163,482,5154,482,5154,502xe" filled="true" fillcolor="#000000" stroked="false">
                <v:path arrowok="t"/>
                <v:fill type="solid"/>
              </v:shape>
            </v:group>
            <v:group style="position:absolute;left:5154;top:502;width:10;height:20" coordorigin="5154,502" coordsize="10,20">
              <v:shape style="position:absolute;left:5154;top:502;width:10;height:20" coordorigin="5154,502" coordsize="10,20" path="m5154,521l5163,521,5163,502,5154,502,5154,521xe" filled="true" fillcolor="#000000" stroked="false">
                <v:path arrowok="t"/>
                <v:fill type="solid"/>
              </v:shape>
            </v:group>
            <v:group style="position:absolute;left:5154;top:521;width:10;height:20" coordorigin="5154,521" coordsize="10,20">
              <v:shape style="position:absolute;left:5154;top:521;width:10;height:20" coordorigin="5154,521" coordsize="10,20" path="m5154,540l5163,540,5163,521,5154,521,5154,540xe" filled="true" fillcolor="#000000" stroked="false">
                <v:path arrowok="t"/>
                <v:fill type="solid"/>
              </v:shape>
            </v:group>
            <v:group style="position:absolute;left:5154;top:540;width:10;height:20" coordorigin="5154,540" coordsize="10,20">
              <v:shape style="position:absolute;left:5154;top:540;width:10;height:20" coordorigin="5154,540" coordsize="10,20" path="m5154,559l5163,559,5163,540,5154,540,5154,559xe" filled="true" fillcolor="#000000" stroked="false">
                <v:path arrowok="t"/>
                <v:fill type="solid"/>
              </v:shape>
            </v:group>
            <v:group style="position:absolute;left:5154;top:559;width:10;height:20" coordorigin="5154,559" coordsize="10,20">
              <v:shape style="position:absolute;left:5154;top:559;width:10;height:20" coordorigin="5154,559" coordsize="10,20" path="m5154,578l5163,578,5163,559,5154,559,5154,578xe" filled="true" fillcolor="#000000" stroked="false">
                <v:path arrowok="t"/>
                <v:fill type="solid"/>
              </v:shape>
            </v:group>
            <v:group style="position:absolute;left:5154;top:578;width:10;height:20" coordorigin="5154,578" coordsize="10,20">
              <v:shape style="position:absolute;left:5154;top:578;width:10;height:20" coordorigin="5154,578" coordsize="10,20" path="m5154,598l5163,598,5163,578,5154,578,5154,598xe" filled="true" fillcolor="#000000" stroked="false">
                <v:path arrowok="t"/>
                <v:fill type="solid"/>
              </v:shape>
            </v:group>
            <v:group style="position:absolute;left:5154;top:598;width:10;height:20" coordorigin="5154,598" coordsize="10,20">
              <v:shape style="position:absolute;left:5154;top:598;width:10;height:20" coordorigin="5154,598" coordsize="10,20" path="m5154,617l5163,617,5163,598,5154,598,5154,617xe" filled="true" fillcolor="#000000" stroked="false">
                <v:path arrowok="t"/>
                <v:fill type="solid"/>
              </v:shape>
            </v:group>
            <v:group style="position:absolute;left:5154;top:617;width:10;height:20" coordorigin="5154,617" coordsize="10,20">
              <v:shape style="position:absolute;left:5154;top:617;width:10;height:20" coordorigin="5154,617" coordsize="10,20" path="m5154,636l5163,636,5163,617,5154,617,5154,636xe" filled="true" fillcolor="#000000" stroked="false">
                <v:path arrowok="t"/>
                <v:fill type="solid"/>
              </v:shape>
            </v:group>
            <v:group style="position:absolute;left:5154;top:636;width:10;height:20" coordorigin="5154,636" coordsize="10,20">
              <v:shape style="position:absolute;left:5154;top:636;width:10;height:20" coordorigin="5154,636" coordsize="10,20" path="m5154,655l5163,655,5163,636,5154,636,5154,655xe" filled="true" fillcolor="#000000" stroked="false">
                <v:path arrowok="t"/>
                <v:fill type="solid"/>
              </v:shape>
            </v:group>
            <v:group style="position:absolute;left:5154;top:655;width:10;height:20" coordorigin="5154,655" coordsize="10,20">
              <v:shape style="position:absolute;left:5154;top:655;width:10;height:20" coordorigin="5154,655" coordsize="10,20" path="m5154,674l5163,674,5163,655,5154,655,5154,674xe" filled="true" fillcolor="#000000" stroked="false">
                <v:path arrowok="t"/>
                <v:fill type="solid"/>
              </v:shape>
            </v:group>
            <v:group style="position:absolute;left:5154;top:674;width:10;height:20" coordorigin="5154,674" coordsize="10,20">
              <v:shape style="position:absolute;left:5154;top:674;width:10;height:20" coordorigin="5154,674" coordsize="10,20" path="m5154,694l5163,694,5163,674,5154,674,5154,694xe" filled="true" fillcolor="#000000" stroked="false">
                <v:path arrowok="t"/>
                <v:fill type="solid"/>
              </v:shape>
            </v:group>
            <v:group style="position:absolute;left:5154;top:694;width:10;height:20" coordorigin="5154,694" coordsize="10,20">
              <v:shape style="position:absolute;left:5154;top:694;width:10;height:20" coordorigin="5154,694" coordsize="10,20" path="m5154,713l5163,713,5163,694,5154,694,5154,713xe" filled="true" fillcolor="#000000" stroked="false">
                <v:path arrowok="t"/>
                <v:fill type="solid"/>
              </v:shape>
            </v:group>
            <v:group style="position:absolute;left:5154;top:713;width:10;height:20" coordorigin="5154,713" coordsize="10,20">
              <v:shape style="position:absolute;left:5154;top:713;width:10;height:20" coordorigin="5154,713" coordsize="10,20" path="m5154,732l5163,732,5163,713,5154,713,5154,732xe" filled="true" fillcolor="#000000" stroked="false">
                <v:path arrowok="t"/>
                <v:fill type="solid"/>
              </v:shape>
            </v:group>
            <v:group style="position:absolute;left:5154;top:732;width:10;height:20" coordorigin="5154,732" coordsize="10,20">
              <v:shape style="position:absolute;left:5154;top:732;width:10;height:20" coordorigin="5154,732" coordsize="10,20" path="m5154,751l5163,751,5163,732,5154,732,5154,751xe" filled="true" fillcolor="#000000" stroked="false">
                <v:path arrowok="t"/>
                <v:fill type="solid"/>
              </v:shape>
            </v:group>
            <v:group style="position:absolute;left:5154;top:751;width:10;height:20" coordorigin="5154,751" coordsize="10,20">
              <v:shape style="position:absolute;left:5154;top:751;width:10;height:20" coordorigin="5154,751" coordsize="10,20" path="m5154,770l5163,770,5163,751,5154,751,5154,770xe" filled="true" fillcolor="#000000" stroked="false">
                <v:path arrowok="t"/>
                <v:fill type="solid"/>
              </v:shape>
            </v:group>
            <v:group style="position:absolute;left:5154;top:770;width:10;height:20" coordorigin="5154,770" coordsize="10,20">
              <v:shape style="position:absolute;left:5154;top:770;width:10;height:20" coordorigin="5154,770" coordsize="10,20" path="m5154,790l5163,790,5163,770,5154,770,5154,790xe" filled="true" fillcolor="#000000" stroked="false">
                <v:path arrowok="t"/>
                <v:fill type="solid"/>
              </v:shape>
              <v:shape style="position:absolute;left:5154;top:790;width:10;height:2" type="#_x0000_t75" stroked="false">
                <v:imagedata r:id="rId350" o:title=""/>
              </v:shape>
            </v:group>
            <v:group style="position:absolute;left:6843;top:406;width:10;height:20" coordorigin="6843,406" coordsize="10,20">
              <v:shape style="position:absolute;left:6843;top:406;width:10;height:20" coordorigin="6843,406" coordsize="10,20" path="m6843,425l6853,425,6853,406,6843,406,6843,425xe" filled="true" fillcolor="#000000" stroked="false">
                <v:path arrowok="t"/>
                <v:fill type="solid"/>
              </v:shape>
            </v:group>
            <v:group style="position:absolute;left:6843;top:425;width:10;height:20" coordorigin="6843,425" coordsize="10,20">
              <v:shape style="position:absolute;left:6843;top:425;width:10;height:20" coordorigin="6843,425" coordsize="10,20" path="m6843,444l6853,444,6853,425,6843,425,6843,444xe" filled="true" fillcolor="#000000" stroked="false">
                <v:path arrowok="t"/>
                <v:fill type="solid"/>
              </v:shape>
            </v:group>
            <v:group style="position:absolute;left:6843;top:444;width:10;height:20" coordorigin="6843,444" coordsize="10,20">
              <v:shape style="position:absolute;left:6843;top:444;width:10;height:20" coordorigin="6843,444" coordsize="10,20" path="m6843,463l6853,463,6853,444,6843,444,6843,463xe" filled="true" fillcolor="#000000" stroked="false">
                <v:path arrowok="t"/>
                <v:fill type="solid"/>
              </v:shape>
            </v:group>
            <v:group style="position:absolute;left:6843;top:463;width:10;height:20" coordorigin="6843,463" coordsize="10,20">
              <v:shape style="position:absolute;left:6843;top:463;width:10;height:20" coordorigin="6843,463" coordsize="10,20" path="m6843,482l6853,482,6853,463,6843,463,6843,482xe" filled="true" fillcolor="#000000" stroked="false">
                <v:path arrowok="t"/>
                <v:fill type="solid"/>
              </v:shape>
            </v:group>
            <v:group style="position:absolute;left:6843;top:482;width:10;height:20" coordorigin="6843,482" coordsize="10,20">
              <v:shape style="position:absolute;left:6843;top:482;width:10;height:20" coordorigin="6843,482" coordsize="10,20" path="m6843,502l6853,502,6853,482,6843,482,6843,502xe" filled="true" fillcolor="#000000" stroked="false">
                <v:path arrowok="t"/>
                <v:fill type="solid"/>
              </v:shape>
            </v:group>
            <v:group style="position:absolute;left:6843;top:502;width:10;height:20" coordorigin="6843,502" coordsize="10,20">
              <v:shape style="position:absolute;left:6843;top:502;width:10;height:20" coordorigin="6843,502" coordsize="10,20" path="m6843,521l6853,521,6853,502,6843,502,6843,521xe" filled="true" fillcolor="#000000" stroked="false">
                <v:path arrowok="t"/>
                <v:fill type="solid"/>
              </v:shape>
            </v:group>
            <v:group style="position:absolute;left:6843;top:521;width:10;height:20" coordorigin="6843,521" coordsize="10,20">
              <v:shape style="position:absolute;left:6843;top:521;width:10;height:20" coordorigin="6843,521" coordsize="10,20" path="m6843,540l6853,540,6853,521,6843,521,6843,540xe" filled="true" fillcolor="#000000" stroked="false">
                <v:path arrowok="t"/>
                <v:fill type="solid"/>
              </v:shape>
            </v:group>
            <v:group style="position:absolute;left:6843;top:540;width:10;height:20" coordorigin="6843,540" coordsize="10,20">
              <v:shape style="position:absolute;left:6843;top:540;width:10;height:20" coordorigin="6843,540" coordsize="10,20" path="m6843,559l6853,559,6853,540,6843,540,6843,559xe" filled="true" fillcolor="#000000" stroked="false">
                <v:path arrowok="t"/>
                <v:fill type="solid"/>
              </v:shape>
            </v:group>
            <v:group style="position:absolute;left:6843;top:559;width:10;height:20" coordorigin="6843,559" coordsize="10,20">
              <v:shape style="position:absolute;left:6843;top:559;width:10;height:20" coordorigin="6843,559" coordsize="10,20" path="m6843,578l6853,578,6853,559,6843,559,6843,578xe" filled="true" fillcolor="#000000" stroked="false">
                <v:path arrowok="t"/>
                <v:fill type="solid"/>
              </v:shape>
            </v:group>
            <v:group style="position:absolute;left:6843;top:578;width:10;height:20" coordorigin="6843,578" coordsize="10,20">
              <v:shape style="position:absolute;left:6843;top:578;width:10;height:20" coordorigin="6843,578" coordsize="10,20" path="m6843,598l6853,598,6853,578,6843,578,6843,598xe" filled="true" fillcolor="#000000" stroked="false">
                <v:path arrowok="t"/>
                <v:fill type="solid"/>
              </v:shape>
            </v:group>
            <v:group style="position:absolute;left:6843;top:598;width:10;height:20" coordorigin="6843,598" coordsize="10,20">
              <v:shape style="position:absolute;left:6843;top:598;width:10;height:20" coordorigin="6843,598" coordsize="10,20" path="m6843,617l6853,617,6853,598,6843,598,6843,617xe" filled="true" fillcolor="#000000" stroked="false">
                <v:path arrowok="t"/>
                <v:fill type="solid"/>
              </v:shape>
            </v:group>
            <v:group style="position:absolute;left:6843;top:617;width:10;height:20" coordorigin="6843,617" coordsize="10,20">
              <v:shape style="position:absolute;left:6843;top:617;width:10;height:20" coordorigin="6843,617" coordsize="10,20" path="m6843,636l6853,636,6853,617,6843,617,6843,636xe" filled="true" fillcolor="#000000" stroked="false">
                <v:path arrowok="t"/>
                <v:fill type="solid"/>
              </v:shape>
            </v:group>
            <v:group style="position:absolute;left:6843;top:636;width:10;height:20" coordorigin="6843,636" coordsize="10,20">
              <v:shape style="position:absolute;left:6843;top:636;width:10;height:20" coordorigin="6843,636" coordsize="10,20" path="m6843,655l6853,655,6853,636,6843,636,6843,655xe" filled="true" fillcolor="#000000" stroked="false">
                <v:path arrowok="t"/>
                <v:fill type="solid"/>
              </v:shape>
            </v:group>
            <v:group style="position:absolute;left:6843;top:655;width:10;height:20" coordorigin="6843,655" coordsize="10,20">
              <v:shape style="position:absolute;left:6843;top:655;width:10;height:20" coordorigin="6843,655" coordsize="10,20" path="m6843,674l6853,674,6853,655,6843,655,6843,674xe" filled="true" fillcolor="#000000" stroked="false">
                <v:path arrowok="t"/>
                <v:fill type="solid"/>
              </v:shape>
            </v:group>
            <v:group style="position:absolute;left:6843;top:674;width:10;height:20" coordorigin="6843,674" coordsize="10,20">
              <v:shape style="position:absolute;left:6843;top:674;width:10;height:20" coordorigin="6843,674" coordsize="10,20" path="m6843,694l6853,694,6853,674,6843,674,6843,694xe" filled="true" fillcolor="#000000" stroked="false">
                <v:path arrowok="t"/>
                <v:fill type="solid"/>
              </v:shape>
            </v:group>
            <v:group style="position:absolute;left:6843;top:694;width:10;height:20" coordorigin="6843,694" coordsize="10,20">
              <v:shape style="position:absolute;left:6843;top:694;width:10;height:20" coordorigin="6843,694" coordsize="10,20" path="m6843,713l6853,713,6853,694,6843,694,6843,713xe" filled="true" fillcolor="#000000" stroked="false">
                <v:path arrowok="t"/>
                <v:fill type="solid"/>
              </v:shape>
            </v:group>
            <v:group style="position:absolute;left:6843;top:713;width:10;height:20" coordorigin="6843,713" coordsize="10,20">
              <v:shape style="position:absolute;left:6843;top:713;width:10;height:20" coordorigin="6843,713" coordsize="10,20" path="m6843,732l6853,732,6853,713,6843,713,6843,732xe" filled="true" fillcolor="#000000" stroked="false">
                <v:path arrowok="t"/>
                <v:fill type="solid"/>
              </v:shape>
            </v:group>
            <v:group style="position:absolute;left:6843;top:732;width:10;height:20" coordorigin="6843,732" coordsize="10,20">
              <v:shape style="position:absolute;left:6843;top:732;width:10;height:20" coordorigin="6843,732" coordsize="10,20" path="m6843,751l6853,751,6853,732,6843,732,6843,751xe" filled="true" fillcolor="#000000" stroked="false">
                <v:path arrowok="t"/>
                <v:fill type="solid"/>
              </v:shape>
            </v:group>
            <v:group style="position:absolute;left:6843;top:751;width:10;height:20" coordorigin="6843,751" coordsize="10,20">
              <v:shape style="position:absolute;left:6843;top:751;width:10;height:20" coordorigin="6843,751" coordsize="10,20" path="m6843,770l6853,770,6853,751,6843,751,6843,770xe" filled="true" fillcolor="#000000" stroked="false">
                <v:path arrowok="t"/>
                <v:fill type="solid"/>
              </v:shape>
            </v:group>
            <v:group style="position:absolute;left:6843;top:770;width:10;height:20" coordorigin="6843,770" coordsize="10,20">
              <v:shape style="position:absolute;left:6843;top:770;width:10;height:20" coordorigin="6843,770" coordsize="10,20" path="m6843,790l6853,790,6853,770,6843,770,6843,790xe" filled="true" fillcolor="#000000" stroked="false">
                <v:path arrowok="t"/>
                <v:fill type="solid"/>
              </v:shape>
              <v:shape style="position:absolute;left:6843;top:790;width:10;height:2" type="#_x0000_t75" stroked="false">
                <v:imagedata r:id="rId350" o:title=""/>
              </v:shape>
            </v:group>
            <v:group style="position:absolute;left:19;top:797;width:1688;height:2" coordorigin="19,797" coordsize="1688,2">
              <v:shape style="position:absolute;left:19;top:797;width:1688;height:2" coordorigin="19,797" coordsize="1688,0" path="m19,797l1706,797e" filled="false" stroked="true" strokeweight=".48001pt" strokecolor="#000000">
                <v:path arrowok="t"/>
              </v:shape>
            </v:group>
            <v:group style="position:absolute;left:1706;top:797;width:10;height:2" coordorigin="1706,797" coordsize="10,2">
              <v:shape style="position:absolute;left:1706;top:797;width:10;height:2" coordorigin="1706,797" coordsize="10,0" path="m1706,797l1716,797e" filled="false" stroked="true" strokeweight=".48001pt" strokecolor="#000000">
                <v:path arrowok="t"/>
              </v:shape>
            </v:group>
            <v:group style="position:absolute;left:1716;top:797;width:1729;height:2" coordorigin="1716,797" coordsize="1729,2">
              <v:shape style="position:absolute;left:1716;top:797;width:1729;height:2" coordorigin="1716,797" coordsize="1729,0" path="m1716,797l3444,797e" filled="false" stroked="true" strokeweight=".48001pt" strokecolor="#000000">
                <v:path arrowok="t"/>
              </v:shape>
            </v:group>
            <v:group style="position:absolute;left:3445;top:797;width:10;height:2" coordorigin="3445,797" coordsize="10,2">
              <v:shape style="position:absolute;left:3445;top:797;width:10;height:2" coordorigin="3445,797" coordsize="10,0" path="m3445,797l3454,797e" filled="false" stroked="true" strokeweight=".48001pt" strokecolor="#000000">
                <v:path arrowok="t"/>
              </v:shape>
            </v:group>
            <v:group style="position:absolute;left:3454;top:797;width:1700;height:2" coordorigin="3454,797" coordsize="1700,2">
              <v:shape style="position:absolute;left:3454;top:797;width:1700;height:2" coordorigin="3454,797" coordsize="1700,0" path="m3454,797l5154,797e" filled="false" stroked="true" strokeweight=".48001pt" strokecolor="#000000">
                <v:path arrowok="t"/>
              </v:shape>
            </v:group>
            <v:group style="position:absolute;left:5154;top:797;width:10;height:2" coordorigin="5154,797" coordsize="10,2">
              <v:shape style="position:absolute;left:5154;top:797;width:10;height:2" coordorigin="5154,797" coordsize="10,0" path="m5154,797l5163,797e" filled="false" stroked="true" strokeweight=".48001pt" strokecolor="#000000">
                <v:path arrowok="t"/>
              </v:shape>
            </v:group>
            <v:group style="position:absolute;left:5163;top:797;width:1680;height:2" coordorigin="5163,797" coordsize="1680,2">
              <v:shape style="position:absolute;left:5163;top:797;width:1680;height:2" coordorigin="5163,797" coordsize="1680,0" path="m5163,797l6843,797e" filled="false" stroked="true" strokeweight=".48001pt" strokecolor="#000000">
                <v:path arrowok="t"/>
              </v:shape>
            </v:group>
            <v:group style="position:absolute;left:6843;top:797;width:10;height:2" coordorigin="6843,797" coordsize="10,2">
              <v:shape style="position:absolute;left:6843;top:797;width:10;height:2" coordorigin="6843,797" coordsize="10,0" path="m6843,797l6853,797e" filled="false" stroked="true" strokeweight=".48001pt" strokecolor="#000000">
                <v:path arrowok="t"/>
              </v:shape>
            </v:group>
            <v:group style="position:absolute;left:6853;top:797;width:1695;height:2" coordorigin="6853,797" coordsize="1695,2">
              <v:shape style="position:absolute;left:6853;top:797;width:1695;height:2" coordorigin="6853,797" coordsize="1695,0" path="m6853,797l8548,797e" filled="false" stroked="true" strokeweight=".48001pt" strokecolor="#000000">
                <v:path arrowok="t"/>
              </v:shape>
            </v:group>
            <v:group style="position:absolute;left:1706;top:802;width:10;height:20" coordorigin="1706,802" coordsize="10,20">
              <v:shape style="position:absolute;left:1706;top:802;width:10;height:20" coordorigin="1706,802" coordsize="10,20" path="m1706,821l1716,821,1716,802,1706,802,1706,821xe" filled="true" fillcolor="#000000" stroked="false">
                <v:path arrowok="t"/>
                <v:fill type="solid"/>
              </v:shape>
            </v:group>
            <v:group style="position:absolute;left:1706;top:821;width:10;height:20" coordorigin="1706,821" coordsize="10,20">
              <v:shape style="position:absolute;left:1706;top:821;width:10;height:20" coordorigin="1706,821" coordsize="10,20" path="m1706,840l1716,840,1716,821,1706,821,1706,840xe" filled="true" fillcolor="#000000" stroked="false">
                <v:path arrowok="t"/>
                <v:fill type="solid"/>
              </v:shape>
            </v:group>
            <v:group style="position:absolute;left:1706;top:840;width:10;height:20" coordorigin="1706,840" coordsize="10,20">
              <v:shape style="position:absolute;left:1706;top:840;width:10;height:20" coordorigin="1706,840" coordsize="10,20" path="m1706,859l1716,859,1716,840,1706,840,1706,859xe" filled="true" fillcolor="#000000" stroked="false">
                <v:path arrowok="t"/>
                <v:fill type="solid"/>
              </v:shape>
            </v:group>
            <v:group style="position:absolute;left:1706;top:859;width:10;height:20" coordorigin="1706,859" coordsize="10,20">
              <v:shape style="position:absolute;left:1706;top:859;width:10;height:20" coordorigin="1706,859" coordsize="10,20" path="m1706,878l1716,878,1716,859,1706,859,1706,878xe" filled="true" fillcolor="#000000" stroked="false">
                <v:path arrowok="t"/>
                <v:fill type="solid"/>
              </v:shape>
            </v:group>
            <v:group style="position:absolute;left:1706;top:878;width:10;height:20" coordorigin="1706,878" coordsize="10,20">
              <v:shape style="position:absolute;left:1706;top:878;width:10;height:20" coordorigin="1706,878" coordsize="10,20" path="m1706,898l1716,898,1716,878,1706,878,1706,898xe" filled="true" fillcolor="#000000" stroked="false">
                <v:path arrowok="t"/>
                <v:fill type="solid"/>
              </v:shape>
            </v:group>
            <v:group style="position:absolute;left:1706;top:898;width:10;height:20" coordorigin="1706,898" coordsize="10,20">
              <v:shape style="position:absolute;left:1706;top:898;width:10;height:20" coordorigin="1706,898" coordsize="10,20" path="m1706,917l1716,917,1716,898,1706,898,1706,917xe" filled="true" fillcolor="#000000" stroked="false">
                <v:path arrowok="t"/>
                <v:fill type="solid"/>
              </v:shape>
            </v:group>
            <v:group style="position:absolute;left:1706;top:917;width:10;height:20" coordorigin="1706,917" coordsize="10,20">
              <v:shape style="position:absolute;left:1706;top:917;width:10;height:20" coordorigin="1706,917" coordsize="10,20" path="m1706,936l1716,936,1716,917,1706,917,1706,936xe" filled="true" fillcolor="#000000" stroked="false">
                <v:path arrowok="t"/>
                <v:fill type="solid"/>
              </v:shape>
            </v:group>
            <v:group style="position:absolute;left:1706;top:936;width:10;height:20" coordorigin="1706,936" coordsize="10,20">
              <v:shape style="position:absolute;left:1706;top:936;width:10;height:20" coordorigin="1706,936" coordsize="10,20" path="m1706,955l1716,955,1716,936,1706,936,1706,955xe" filled="true" fillcolor="#000000" stroked="false">
                <v:path arrowok="t"/>
                <v:fill type="solid"/>
              </v:shape>
            </v:group>
            <v:group style="position:absolute;left:1706;top:955;width:10;height:20" coordorigin="1706,955" coordsize="10,20">
              <v:shape style="position:absolute;left:1706;top:955;width:10;height:20" coordorigin="1706,955" coordsize="10,20" path="m1706,974l1716,974,1716,955,1706,955,1706,974xe" filled="true" fillcolor="#000000" stroked="false">
                <v:path arrowok="t"/>
                <v:fill type="solid"/>
              </v:shape>
            </v:group>
            <v:group style="position:absolute;left:1706;top:974;width:10;height:20" coordorigin="1706,974" coordsize="10,20">
              <v:shape style="position:absolute;left:1706;top:974;width:10;height:20" coordorigin="1706,974" coordsize="10,20" path="m1706,994l1716,994,1716,974,1706,974,1706,994xe" filled="true" fillcolor="#000000" stroked="false">
                <v:path arrowok="t"/>
                <v:fill type="solid"/>
              </v:shape>
            </v:group>
            <v:group style="position:absolute;left:1706;top:994;width:10;height:20" coordorigin="1706,994" coordsize="10,20">
              <v:shape style="position:absolute;left:1706;top:994;width:10;height:20" coordorigin="1706,994" coordsize="10,20" path="m1706,1013l1716,1013,1716,994,1706,994,1706,1013xe" filled="true" fillcolor="#000000" stroked="false">
                <v:path arrowok="t"/>
                <v:fill type="solid"/>
              </v:shape>
            </v:group>
            <v:group style="position:absolute;left:1706;top:1013;width:10;height:20" coordorigin="1706,1013" coordsize="10,20">
              <v:shape style="position:absolute;left:1706;top:1013;width:10;height:20" coordorigin="1706,1013" coordsize="10,20" path="m1706,1032l1716,1032,1716,1013,1706,1013,1706,1032xe" filled="true" fillcolor="#000000" stroked="false">
                <v:path arrowok="t"/>
                <v:fill type="solid"/>
              </v:shape>
            </v:group>
            <v:group style="position:absolute;left:1706;top:1032;width:10;height:20" coordorigin="1706,1032" coordsize="10,20">
              <v:shape style="position:absolute;left:1706;top:1032;width:10;height:20" coordorigin="1706,1032" coordsize="10,20" path="m1706,1051l1716,1051,1716,1032,1706,1032,1706,1051xe" filled="true" fillcolor="#000000" stroked="false">
                <v:path arrowok="t"/>
                <v:fill type="solid"/>
              </v:shape>
            </v:group>
            <v:group style="position:absolute;left:1706;top:1051;width:10;height:20" coordorigin="1706,1051" coordsize="10,20">
              <v:shape style="position:absolute;left:1706;top:1051;width:10;height:20" coordorigin="1706,1051" coordsize="10,20" path="m1706,1070l1716,1070,1716,1051,1706,1051,1706,1070xe" filled="true" fillcolor="#000000" stroked="false">
                <v:path arrowok="t"/>
                <v:fill type="solid"/>
              </v:shape>
            </v:group>
            <v:group style="position:absolute;left:1706;top:1070;width:10;height:20" coordorigin="1706,1070" coordsize="10,20">
              <v:shape style="position:absolute;left:1706;top:1070;width:10;height:20" coordorigin="1706,1070" coordsize="10,20" path="m1706,1090l1716,1090,1716,1070,1706,1070,1706,1090xe" filled="true" fillcolor="#000000" stroked="false">
                <v:path arrowok="t"/>
                <v:fill type="solid"/>
              </v:shape>
            </v:group>
            <v:group style="position:absolute;left:3445;top:802;width:10;height:20" coordorigin="3445,802" coordsize="10,20">
              <v:shape style="position:absolute;left:3445;top:802;width:10;height:20" coordorigin="3445,802" coordsize="10,20" path="m3445,821l3454,821,3454,802,3445,802,3445,821xe" filled="true" fillcolor="#000000" stroked="false">
                <v:path arrowok="t"/>
                <v:fill type="solid"/>
              </v:shape>
            </v:group>
            <v:group style="position:absolute;left:3445;top:821;width:10;height:20" coordorigin="3445,821" coordsize="10,20">
              <v:shape style="position:absolute;left:3445;top:821;width:10;height:20" coordorigin="3445,821" coordsize="10,20" path="m3445,840l3454,840,3454,821,3445,821,3445,840xe" filled="true" fillcolor="#000000" stroked="false">
                <v:path arrowok="t"/>
                <v:fill type="solid"/>
              </v:shape>
            </v:group>
            <v:group style="position:absolute;left:3445;top:840;width:10;height:20" coordorigin="3445,840" coordsize="10,20">
              <v:shape style="position:absolute;left:3445;top:840;width:10;height:20" coordorigin="3445,840" coordsize="10,20" path="m3445,859l3454,859,3454,840,3445,840,3445,859xe" filled="true" fillcolor="#000000" stroked="false">
                <v:path arrowok="t"/>
                <v:fill type="solid"/>
              </v:shape>
            </v:group>
            <v:group style="position:absolute;left:3445;top:859;width:10;height:20" coordorigin="3445,859" coordsize="10,20">
              <v:shape style="position:absolute;left:3445;top:859;width:10;height:20" coordorigin="3445,859" coordsize="10,20" path="m3445,878l3454,878,3454,859,3445,859,3445,878xe" filled="true" fillcolor="#000000" stroked="false">
                <v:path arrowok="t"/>
                <v:fill type="solid"/>
              </v:shape>
            </v:group>
            <v:group style="position:absolute;left:3445;top:878;width:10;height:20" coordorigin="3445,878" coordsize="10,20">
              <v:shape style="position:absolute;left:3445;top:878;width:10;height:20" coordorigin="3445,878" coordsize="10,20" path="m3445,898l3454,898,3454,878,3445,878,3445,898xe" filled="true" fillcolor="#000000" stroked="false">
                <v:path arrowok="t"/>
                <v:fill type="solid"/>
              </v:shape>
            </v:group>
            <v:group style="position:absolute;left:3445;top:898;width:10;height:20" coordorigin="3445,898" coordsize="10,20">
              <v:shape style="position:absolute;left:3445;top:898;width:10;height:20" coordorigin="3445,898" coordsize="10,20" path="m3445,917l3454,917,3454,898,3445,898,3445,917xe" filled="true" fillcolor="#000000" stroked="false">
                <v:path arrowok="t"/>
                <v:fill type="solid"/>
              </v:shape>
            </v:group>
            <v:group style="position:absolute;left:3445;top:917;width:10;height:20" coordorigin="3445,917" coordsize="10,20">
              <v:shape style="position:absolute;left:3445;top:917;width:10;height:20" coordorigin="3445,917" coordsize="10,20" path="m3445,936l3454,936,3454,917,3445,917,3445,936xe" filled="true" fillcolor="#000000" stroked="false">
                <v:path arrowok="t"/>
                <v:fill type="solid"/>
              </v:shape>
            </v:group>
            <v:group style="position:absolute;left:3445;top:936;width:10;height:20" coordorigin="3445,936" coordsize="10,20">
              <v:shape style="position:absolute;left:3445;top:936;width:10;height:20" coordorigin="3445,936" coordsize="10,20" path="m3445,955l3454,955,3454,936,3445,936,3445,955xe" filled="true" fillcolor="#000000" stroked="false">
                <v:path arrowok="t"/>
                <v:fill type="solid"/>
              </v:shape>
            </v:group>
            <v:group style="position:absolute;left:3445;top:955;width:10;height:20" coordorigin="3445,955" coordsize="10,20">
              <v:shape style="position:absolute;left:3445;top:955;width:10;height:20" coordorigin="3445,955" coordsize="10,20" path="m3445,974l3454,974,3454,955,3445,955,3445,974xe" filled="true" fillcolor="#000000" stroked="false">
                <v:path arrowok="t"/>
                <v:fill type="solid"/>
              </v:shape>
            </v:group>
            <v:group style="position:absolute;left:3445;top:974;width:10;height:20" coordorigin="3445,974" coordsize="10,20">
              <v:shape style="position:absolute;left:3445;top:974;width:10;height:20" coordorigin="3445,974" coordsize="10,20" path="m3445,994l3454,994,3454,974,3445,974,3445,994xe" filled="true" fillcolor="#000000" stroked="false">
                <v:path arrowok="t"/>
                <v:fill type="solid"/>
              </v:shape>
            </v:group>
            <v:group style="position:absolute;left:3445;top:994;width:10;height:20" coordorigin="3445,994" coordsize="10,20">
              <v:shape style="position:absolute;left:3445;top:994;width:10;height:20" coordorigin="3445,994" coordsize="10,20" path="m3445,1013l3454,1013,3454,994,3445,994,3445,1013xe" filled="true" fillcolor="#000000" stroked="false">
                <v:path arrowok="t"/>
                <v:fill type="solid"/>
              </v:shape>
            </v:group>
            <v:group style="position:absolute;left:3445;top:1013;width:10;height:20" coordorigin="3445,1013" coordsize="10,20">
              <v:shape style="position:absolute;left:3445;top:1013;width:10;height:20" coordorigin="3445,1013" coordsize="10,20" path="m3445,1032l3454,1032,3454,1013,3445,1013,3445,1032xe" filled="true" fillcolor="#000000" stroked="false">
                <v:path arrowok="t"/>
                <v:fill type="solid"/>
              </v:shape>
            </v:group>
            <v:group style="position:absolute;left:3445;top:1032;width:10;height:20" coordorigin="3445,1032" coordsize="10,20">
              <v:shape style="position:absolute;left:3445;top:1032;width:10;height:20" coordorigin="3445,1032" coordsize="10,20" path="m3445,1051l3454,1051,3454,1032,3445,1032,3445,1051xe" filled="true" fillcolor="#000000" stroked="false">
                <v:path arrowok="t"/>
                <v:fill type="solid"/>
              </v:shape>
            </v:group>
            <v:group style="position:absolute;left:3445;top:1051;width:10;height:20" coordorigin="3445,1051" coordsize="10,20">
              <v:shape style="position:absolute;left:3445;top:1051;width:10;height:20" coordorigin="3445,1051" coordsize="10,20" path="m3445,1070l3454,1070,3454,1051,3445,1051,3445,1070xe" filled="true" fillcolor="#000000" stroked="false">
                <v:path arrowok="t"/>
                <v:fill type="solid"/>
              </v:shape>
            </v:group>
            <v:group style="position:absolute;left:3445;top:1070;width:10;height:20" coordorigin="3445,1070" coordsize="10,20">
              <v:shape style="position:absolute;left:3445;top:1070;width:10;height:20" coordorigin="3445,1070" coordsize="10,20" path="m3445,1090l3454,1090,3454,1070,3445,1070,3445,1090xe" filled="true" fillcolor="#000000" stroked="false">
                <v:path arrowok="t"/>
                <v:fill type="solid"/>
              </v:shape>
            </v:group>
            <v:group style="position:absolute;left:3445;top:1090;width:10;height:20" coordorigin="3445,1090" coordsize="10,20">
              <v:shape style="position:absolute;left:3445;top:1090;width:10;height:20" coordorigin="3445,1090" coordsize="10,20" path="m3445,1109l3454,1109,3454,1090,3445,1090,3445,1109xe" filled="true" fillcolor="#000000" stroked="false">
                <v:path arrowok="t"/>
                <v:fill type="solid"/>
              </v:shape>
            </v:group>
            <v:group style="position:absolute;left:3445;top:1109;width:10;height:20" coordorigin="3445,1109" coordsize="10,20">
              <v:shape style="position:absolute;left:3445;top:1109;width:10;height:20" coordorigin="3445,1109" coordsize="10,20" path="m3445,1128l3454,1128,3454,1109,3445,1109,3445,1128xe" filled="true" fillcolor="#000000" stroked="false">
                <v:path arrowok="t"/>
                <v:fill type="solid"/>
              </v:shape>
            </v:group>
            <v:group style="position:absolute;left:3445;top:1128;width:10;height:20" coordorigin="3445,1128" coordsize="10,20">
              <v:shape style="position:absolute;left:3445;top:1128;width:10;height:20" coordorigin="3445,1128" coordsize="10,20" path="m3445,1147l3454,1147,3454,1128,3445,1128,3445,1147xe" filled="true" fillcolor="#000000" stroked="false">
                <v:path arrowok="t"/>
                <v:fill type="solid"/>
              </v:shape>
            </v:group>
            <v:group style="position:absolute;left:3445;top:1147;width:10;height:20" coordorigin="3445,1147" coordsize="10,20">
              <v:shape style="position:absolute;left:3445;top:1147;width:10;height:20" coordorigin="3445,1147" coordsize="10,20" path="m3445,1166l3454,1166,3454,1147,3445,1147,3445,1166xe" filled="true" fillcolor="#000000" stroked="false">
                <v:path arrowok="t"/>
                <v:fill type="solid"/>
              </v:shape>
            </v:group>
            <v:group style="position:absolute;left:3445;top:1166;width:10;height:20" coordorigin="3445,1166" coordsize="10,20">
              <v:shape style="position:absolute;left:3445;top:1166;width:10;height:20" coordorigin="3445,1166" coordsize="10,20" path="m3445,1186l3454,1186,3454,1166,3445,1166,3445,1186xe" filled="true" fillcolor="#000000" stroked="false">
                <v:path arrowok="t"/>
                <v:fill type="solid"/>
              </v:shape>
            </v:group>
            <v:group style="position:absolute;left:5154;top:802;width:10;height:20" coordorigin="5154,802" coordsize="10,20">
              <v:shape style="position:absolute;left:5154;top:802;width:10;height:20" coordorigin="5154,802" coordsize="10,20" path="m5154,821l5163,821,5163,802,5154,802,5154,821xe" filled="true" fillcolor="#000000" stroked="false">
                <v:path arrowok="t"/>
                <v:fill type="solid"/>
              </v:shape>
            </v:group>
            <v:group style="position:absolute;left:5154;top:821;width:10;height:20" coordorigin="5154,821" coordsize="10,20">
              <v:shape style="position:absolute;left:5154;top:821;width:10;height:20" coordorigin="5154,821" coordsize="10,20" path="m5154,840l5163,840,5163,821,5154,821,5154,840xe" filled="true" fillcolor="#000000" stroked="false">
                <v:path arrowok="t"/>
                <v:fill type="solid"/>
              </v:shape>
            </v:group>
            <v:group style="position:absolute;left:5154;top:840;width:10;height:20" coordorigin="5154,840" coordsize="10,20">
              <v:shape style="position:absolute;left:5154;top:840;width:10;height:20" coordorigin="5154,840" coordsize="10,20" path="m5154,859l5163,859,5163,840,5154,840,5154,859xe" filled="true" fillcolor="#000000" stroked="false">
                <v:path arrowok="t"/>
                <v:fill type="solid"/>
              </v:shape>
            </v:group>
            <v:group style="position:absolute;left:5154;top:859;width:10;height:20" coordorigin="5154,859" coordsize="10,20">
              <v:shape style="position:absolute;left:5154;top:859;width:10;height:20" coordorigin="5154,859" coordsize="10,20" path="m5154,878l5163,878,5163,859,5154,859,5154,878xe" filled="true" fillcolor="#000000" stroked="false">
                <v:path arrowok="t"/>
                <v:fill type="solid"/>
              </v:shape>
            </v:group>
            <v:group style="position:absolute;left:5154;top:878;width:10;height:20" coordorigin="5154,878" coordsize="10,20">
              <v:shape style="position:absolute;left:5154;top:878;width:10;height:20" coordorigin="5154,878" coordsize="10,20" path="m5154,898l5163,898,5163,878,5154,878,5154,898xe" filled="true" fillcolor="#000000" stroked="false">
                <v:path arrowok="t"/>
                <v:fill type="solid"/>
              </v:shape>
            </v:group>
            <v:group style="position:absolute;left:5154;top:898;width:10;height:20" coordorigin="5154,898" coordsize="10,20">
              <v:shape style="position:absolute;left:5154;top:898;width:10;height:20" coordorigin="5154,898" coordsize="10,20" path="m5154,917l5163,917,5163,898,5154,898,5154,917xe" filled="true" fillcolor="#000000" stroked="false">
                <v:path arrowok="t"/>
                <v:fill type="solid"/>
              </v:shape>
            </v:group>
            <v:group style="position:absolute;left:5154;top:917;width:10;height:20" coordorigin="5154,917" coordsize="10,20">
              <v:shape style="position:absolute;left:5154;top:917;width:10;height:20" coordorigin="5154,917" coordsize="10,20" path="m5154,936l5163,936,5163,917,5154,917,5154,936xe" filled="true" fillcolor="#000000" stroked="false">
                <v:path arrowok="t"/>
                <v:fill type="solid"/>
              </v:shape>
            </v:group>
            <v:group style="position:absolute;left:5154;top:936;width:10;height:20" coordorigin="5154,936" coordsize="10,20">
              <v:shape style="position:absolute;left:5154;top:936;width:10;height:20" coordorigin="5154,936" coordsize="10,20" path="m5154,955l5163,955,5163,936,5154,936,5154,955xe" filled="true" fillcolor="#000000" stroked="false">
                <v:path arrowok="t"/>
                <v:fill type="solid"/>
              </v:shape>
            </v:group>
            <v:group style="position:absolute;left:5154;top:955;width:10;height:20" coordorigin="5154,955" coordsize="10,20">
              <v:shape style="position:absolute;left:5154;top:955;width:10;height:20" coordorigin="5154,955" coordsize="10,20" path="m5154,974l5163,974,5163,955,5154,955,5154,974xe" filled="true" fillcolor="#000000" stroked="false">
                <v:path arrowok="t"/>
                <v:fill type="solid"/>
              </v:shape>
            </v:group>
            <v:group style="position:absolute;left:5154;top:974;width:10;height:20" coordorigin="5154,974" coordsize="10,20">
              <v:shape style="position:absolute;left:5154;top:974;width:10;height:20" coordorigin="5154,974" coordsize="10,20" path="m5154,994l5163,994,5163,974,5154,974,5154,994xe" filled="true" fillcolor="#000000" stroked="false">
                <v:path arrowok="t"/>
                <v:fill type="solid"/>
              </v:shape>
            </v:group>
            <v:group style="position:absolute;left:5154;top:994;width:10;height:20" coordorigin="5154,994" coordsize="10,20">
              <v:shape style="position:absolute;left:5154;top:994;width:10;height:20" coordorigin="5154,994" coordsize="10,20" path="m5154,1013l5163,1013,5163,994,5154,994,5154,1013xe" filled="true" fillcolor="#000000" stroked="false">
                <v:path arrowok="t"/>
                <v:fill type="solid"/>
              </v:shape>
            </v:group>
            <v:group style="position:absolute;left:5154;top:1013;width:10;height:20" coordorigin="5154,1013" coordsize="10,20">
              <v:shape style="position:absolute;left:5154;top:1013;width:10;height:20" coordorigin="5154,1013" coordsize="10,20" path="m5154,1032l5163,1032,5163,1013,5154,1013,5154,1032xe" filled="true" fillcolor="#000000" stroked="false">
                <v:path arrowok="t"/>
                <v:fill type="solid"/>
              </v:shape>
            </v:group>
            <v:group style="position:absolute;left:5154;top:1032;width:10;height:20" coordorigin="5154,1032" coordsize="10,20">
              <v:shape style="position:absolute;left:5154;top:1032;width:10;height:20" coordorigin="5154,1032" coordsize="10,20" path="m5154,1051l5163,1051,5163,1032,5154,1032,5154,1051xe" filled="true" fillcolor="#000000" stroked="false">
                <v:path arrowok="t"/>
                <v:fill type="solid"/>
              </v:shape>
            </v:group>
            <v:group style="position:absolute;left:5154;top:1051;width:10;height:20" coordorigin="5154,1051" coordsize="10,20">
              <v:shape style="position:absolute;left:5154;top:1051;width:10;height:20" coordorigin="5154,1051" coordsize="10,20" path="m5154,1070l5163,1070,5163,1051,5154,1051,5154,1070xe" filled="true" fillcolor="#000000" stroked="false">
                <v:path arrowok="t"/>
                <v:fill type="solid"/>
              </v:shape>
            </v:group>
            <v:group style="position:absolute;left:5154;top:1070;width:10;height:20" coordorigin="5154,1070" coordsize="10,20">
              <v:shape style="position:absolute;left:5154;top:1070;width:10;height:20" coordorigin="5154,1070" coordsize="10,20" path="m5154,1090l5163,1090,5163,1070,5154,1070,5154,1090xe" filled="true" fillcolor="#000000" stroked="false">
                <v:path arrowok="t"/>
                <v:fill type="solid"/>
              </v:shape>
            </v:group>
            <v:group style="position:absolute;left:5154;top:1090;width:10;height:20" coordorigin="5154,1090" coordsize="10,20">
              <v:shape style="position:absolute;left:5154;top:1090;width:10;height:20" coordorigin="5154,1090" coordsize="10,20" path="m5154,1109l5163,1109,5163,1090,5154,1090,5154,1109xe" filled="true" fillcolor="#000000" stroked="false">
                <v:path arrowok="t"/>
                <v:fill type="solid"/>
              </v:shape>
            </v:group>
            <v:group style="position:absolute;left:5154;top:1109;width:10;height:20" coordorigin="5154,1109" coordsize="10,20">
              <v:shape style="position:absolute;left:5154;top:1109;width:10;height:20" coordorigin="5154,1109" coordsize="10,20" path="m5154,1128l5163,1128,5163,1109,5154,1109,5154,1128xe" filled="true" fillcolor="#000000" stroked="false">
                <v:path arrowok="t"/>
                <v:fill type="solid"/>
              </v:shape>
            </v:group>
            <v:group style="position:absolute;left:5154;top:1128;width:10;height:20" coordorigin="5154,1128" coordsize="10,20">
              <v:shape style="position:absolute;left:5154;top:1128;width:10;height:20" coordorigin="5154,1128" coordsize="10,20" path="m5154,1147l5163,1147,5163,1128,5154,1128,5154,1147xe" filled="true" fillcolor="#000000" stroked="false">
                <v:path arrowok="t"/>
                <v:fill type="solid"/>
              </v:shape>
            </v:group>
            <v:group style="position:absolute;left:5154;top:1147;width:10;height:20" coordorigin="5154,1147" coordsize="10,20">
              <v:shape style="position:absolute;left:5154;top:1147;width:10;height:20" coordorigin="5154,1147" coordsize="10,20" path="m5154,1166l5163,1166,5163,1147,5154,1147,5154,1166xe" filled="true" fillcolor="#000000" stroked="false">
                <v:path arrowok="t"/>
                <v:fill type="solid"/>
              </v:shape>
            </v:group>
            <v:group style="position:absolute;left:5154;top:1166;width:10;height:20" coordorigin="5154,1166" coordsize="10,20">
              <v:shape style="position:absolute;left:5154;top:1166;width:10;height:20" coordorigin="5154,1166" coordsize="10,20" path="m5154,1186l5163,1186,5163,1166,5154,1166,5154,1186xe" filled="true" fillcolor="#000000" stroked="false">
                <v:path arrowok="t"/>
                <v:fill type="solid"/>
              </v:shape>
            </v:group>
            <v:group style="position:absolute;left:6843;top:802;width:10;height:20" coordorigin="6843,802" coordsize="10,20">
              <v:shape style="position:absolute;left:6843;top:802;width:10;height:20" coordorigin="6843,802" coordsize="10,20" path="m6843,821l6853,821,6853,802,6843,802,6843,821xe" filled="true" fillcolor="#000000" stroked="false">
                <v:path arrowok="t"/>
                <v:fill type="solid"/>
              </v:shape>
            </v:group>
            <v:group style="position:absolute;left:6843;top:821;width:10;height:20" coordorigin="6843,821" coordsize="10,20">
              <v:shape style="position:absolute;left:6843;top:821;width:10;height:20" coordorigin="6843,821" coordsize="10,20" path="m6843,840l6853,840,6853,821,6843,821,6843,840xe" filled="true" fillcolor="#000000" stroked="false">
                <v:path arrowok="t"/>
                <v:fill type="solid"/>
              </v:shape>
            </v:group>
            <v:group style="position:absolute;left:6843;top:840;width:10;height:20" coordorigin="6843,840" coordsize="10,20">
              <v:shape style="position:absolute;left:6843;top:840;width:10;height:20" coordorigin="6843,840" coordsize="10,20" path="m6843,859l6853,859,6853,840,6843,840,6843,859xe" filled="true" fillcolor="#000000" stroked="false">
                <v:path arrowok="t"/>
                <v:fill type="solid"/>
              </v:shape>
            </v:group>
            <v:group style="position:absolute;left:6843;top:859;width:10;height:20" coordorigin="6843,859" coordsize="10,20">
              <v:shape style="position:absolute;left:6843;top:859;width:10;height:20" coordorigin="6843,859" coordsize="10,20" path="m6843,878l6853,878,6853,859,6843,859,6843,878xe" filled="true" fillcolor="#000000" stroked="false">
                <v:path arrowok="t"/>
                <v:fill type="solid"/>
              </v:shape>
            </v:group>
            <v:group style="position:absolute;left:6843;top:878;width:10;height:20" coordorigin="6843,878" coordsize="10,20">
              <v:shape style="position:absolute;left:6843;top:878;width:10;height:20" coordorigin="6843,878" coordsize="10,20" path="m6843,898l6853,898,6853,878,6843,878,6843,898xe" filled="true" fillcolor="#000000" stroked="false">
                <v:path arrowok="t"/>
                <v:fill type="solid"/>
              </v:shape>
            </v:group>
            <v:group style="position:absolute;left:6843;top:898;width:10;height:20" coordorigin="6843,898" coordsize="10,20">
              <v:shape style="position:absolute;left:6843;top:898;width:10;height:20" coordorigin="6843,898" coordsize="10,20" path="m6843,917l6853,917,6853,898,6843,898,6843,917xe" filled="true" fillcolor="#000000" stroked="false">
                <v:path arrowok="t"/>
                <v:fill type="solid"/>
              </v:shape>
            </v:group>
            <v:group style="position:absolute;left:6843;top:917;width:10;height:20" coordorigin="6843,917" coordsize="10,20">
              <v:shape style="position:absolute;left:6843;top:917;width:10;height:20" coordorigin="6843,917" coordsize="10,20" path="m6843,936l6853,936,6853,917,6843,917,6843,936xe" filled="true" fillcolor="#000000" stroked="false">
                <v:path arrowok="t"/>
                <v:fill type="solid"/>
              </v:shape>
            </v:group>
            <v:group style="position:absolute;left:6843;top:936;width:10;height:20" coordorigin="6843,936" coordsize="10,20">
              <v:shape style="position:absolute;left:6843;top:936;width:10;height:20" coordorigin="6843,936" coordsize="10,20" path="m6843,955l6853,955,6853,936,6843,936,6843,955xe" filled="true" fillcolor="#000000" stroked="false">
                <v:path arrowok="t"/>
                <v:fill type="solid"/>
              </v:shape>
            </v:group>
            <v:group style="position:absolute;left:6843;top:955;width:10;height:20" coordorigin="6843,955" coordsize="10,20">
              <v:shape style="position:absolute;left:6843;top:955;width:10;height:20" coordorigin="6843,955" coordsize="10,20" path="m6843,974l6853,974,6853,955,6843,955,6843,974xe" filled="true" fillcolor="#000000" stroked="false">
                <v:path arrowok="t"/>
                <v:fill type="solid"/>
              </v:shape>
            </v:group>
            <v:group style="position:absolute;left:6843;top:974;width:10;height:20" coordorigin="6843,974" coordsize="10,20">
              <v:shape style="position:absolute;left:6843;top:974;width:10;height:20" coordorigin="6843,974" coordsize="10,20" path="m6843,994l6853,994,6853,974,6843,974,6843,994xe" filled="true" fillcolor="#000000" stroked="false">
                <v:path arrowok="t"/>
                <v:fill type="solid"/>
              </v:shape>
            </v:group>
            <v:group style="position:absolute;left:6843;top:994;width:10;height:20" coordorigin="6843,994" coordsize="10,20">
              <v:shape style="position:absolute;left:6843;top:994;width:10;height:20" coordorigin="6843,994" coordsize="10,20" path="m6843,1013l6853,1013,6853,994,6843,994,6843,1013xe" filled="true" fillcolor="#000000" stroked="false">
                <v:path arrowok="t"/>
                <v:fill type="solid"/>
              </v:shape>
            </v:group>
            <v:group style="position:absolute;left:6843;top:1013;width:10;height:20" coordorigin="6843,1013" coordsize="10,20">
              <v:shape style="position:absolute;left:6843;top:1013;width:10;height:20" coordorigin="6843,1013" coordsize="10,20" path="m6843,1032l6853,1032,6853,1013,6843,1013,6843,1032xe" filled="true" fillcolor="#000000" stroked="false">
                <v:path arrowok="t"/>
                <v:fill type="solid"/>
              </v:shape>
            </v:group>
            <v:group style="position:absolute;left:6843;top:1032;width:10;height:20" coordorigin="6843,1032" coordsize="10,20">
              <v:shape style="position:absolute;left:6843;top:1032;width:10;height:20" coordorigin="6843,1032" coordsize="10,20" path="m6843,1051l6853,1051,6853,1032,6843,1032,6843,1051xe" filled="true" fillcolor="#000000" stroked="false">
                <v:path arrowok="t"/>
                <v:fill type="solid"/>
              </v:shape>
            </v:group>
            <v:group style="position:absolute;left:6843;top:1051;width:10;height:20" coordorigin="6843,1051" coordsize="10,20">
              <v:shape style="position:absolute;left:6843;top:1051;width:10;height:20" coordorigin="6843,1051" coordsize="10,20" path="m6843,1070l6853,1070,6853,1051,6843,1051,6843,1070xe" filled="true" fillcolor="#000000" stroked="false">
                <v:path arrowok="t"/>
                <v:fill type="solid"/>
              </v:shape>
            </v:group>
            <v:group style="position:absolute;left:6843;top:1070;width:10;height:20" coordorigin="6843,1070" coordsize="10,20">
              <v:shape style="position:absolute;left:6843;top:1070;width:10;height:20" coordorigin="6843,1070" coordsize="10,20" path="m6843,1090l6853,1090,6853,1070,6843,1070,6843,1090xe" filled="true" fillcolor="#000000" stroked="false">
                <v:path arrowok="t"/>
                <v:fill type="solid"/>
              </v:shape>
            </v:group>
            <v:group style="position:absolute;left:6843;top:1090;width:10;height:20" coordorigin="6843,1090" coordsize="10,20">
              <v:shape style="position:absolute;left:6843;top:1090;width:10;height:20" coordorigin="6843,1090" coordsize="10,20" path="m6843,1109l6853,1109,6853,1090,6843,1090,6843,1109xe" filled="true" fillcolor="#000000" stroked="false">
                <v:path arrowok="t"/>
                <v:fill type="solid"/>
              </v:shape>
            </v:group>
            <v:group style="position:absolute;left:6843;top:1109;width:10;height:20" coordorigin="6843,1109" coordsize="10,20">
              <v:shape style="position:absolute;left:6843;top:1109;width:10;height:20" coordorigin="6843,1109" coordsize="10,20" path="m6843,1128l6853,1128,6853,1109,6843,1109,6843,1128xe" filled="true" fillcolor="#000000" stroked="false">
                <v:path arrowok="t"/>
                <v:fill type="solid"/>
              </v:shape>
            </v:group>
            <v:group style="position:absolute;left:6843;top:1128;width:10;height:20" coordorigin="6843,1128" coordsize="10,20">
              <v:shape style="position:absolute;left:6843;top:1128;width:10;height:20" coordorigin="6843,1128" coordsize="10,20" path="m6843,1147l6853,1147,6853,1128,6843,1128,6843,1147xe" filled="true" fillcolor="#000000" stroked="false">
                <v:path arrowok="t"/>
                <v:fill type="solid"/>
              </v:shape>
            </v:group>
            <v:group style="position:absolute;left:6843;top:1147;width:10;height:20" coordorigin="6843,1147" coordsize="10,20">
              <v:shape style="position:absolute;left:6843;top:1147;width:10;height:20" coordorigin="6843,1147" coordsize="10,20" path="m6843,1166l6853,1166,6853,1147,6843,1147,6843,1166xe" filled="true" fillcolor="#000000" stroked="false">
                <v:path arrowok="t"/>
                <v:fill type="solid"/>
              </v:shape>
            </v:group>
            <v:group style="position:absolute;left:6843;top:1166;width:10;height:20" coordorigin="6843,1166" coordsize="10,20">
              <v:shape style="position:absolute;left:6843;top:1166;width:10;height:20" coordorigin="6843,1166" coordsize="10,20" path="m6843,1186l6853,1186,6853,1166,6843,1166,6843,1186xe" filled="true" fillcolor="#000000" stroked="false">
                <v:path arrowok="t"/>
                <v:fill type="solid"/>
              </v:shape>
              <v:shape style="position:absolute;left:19;top:1090;width:1706;height:110" type="#_x0000_t75" stroked="false">
                <v:imagedata r:id="rId372" o:title=""/>
              </v:shape>
              <v:shape style="position:absolute;left:1702;top:1186;width:1753;height:14" type="#_x0000_t75" stroked="false">
                <v:imagedata r:id="rId373" o:title=""/>
              </v:shape>
              <v:shape style="position:absolute;left:3440;top:1186;width:1724;height:14" type="#_x0000_t75" stroked="false">
                <v:imagedata r:id="rId374" o:title=""/>
              </v:shape>
              <v:shape style="position:absolute;left:5149;top:1186;width:1704;height:14" type="#_x0000_t75" stroked="false">
                <v:imagedata r:id="rId375" o:title=""/>
              </v:shape>
              <v:shape style="position:absolute;left:6839;top:1190;width:1709;height:10" type="#_x0000_t75" stroked="false">
                <v:imagedata r:id="rId368" o:title=""/>
              </v:shape>
            </v:group>
            <v:group style="position:absolute;left:1706;top:1200;width:10;height:20" coordorigin="1706,1200" coordsize="10,20">
              <v:shape style="position:absolute;left:1706;top:1200;width:10;height:20" coordorigin="1706,1200" coordsize="10,20" path="m1706,1219l1716,1219,1716,1200,1706,1200,1706,1219xe" filled="true" fillcolor="#000000" stroked="false">
                <v:path arrowok="t"/>
                <v:fill type="solid"/>
              </v:shape>
            </v:group>
            <v:group style="position:absolute;left:1706;top:1219;width:10;height:20" coordorigin="1706,1219" coordsize="10,20">
              <v:shape style="position:absolute;left:1706;top:1219;width:10;height:20" coordorigin="1706,1219" coordsize="10,20" path="m1706,1238l1716,1238,1716,1219,1706,1219,1706,1238xe" filled="true" fillcolor="#000000" stroked="false">
                <v:path arrowok="t"/>
                <v:fill type="solid"/>
              </v:shape>
            </v:group>
            <v:group style="position:absolute;left:1706;top:1238;width:10;height:20" coordorigin="1706,1238" coordsize="10,20">
              <v:shape style="position:absolute;left:1706;top:1238;width:10;height:20" coordorigin="1706,1238" coordsize="10,20" path="m1706,1258l1716,1258,1716,1238,1706,1238,1706,1258xe" filled="true" fillcolor="#000000" stroked="false">
                <v:path arrowok="t"/>
                <v:fill type="solid"/>
              </v:shape>
            </v:group>
            <v:group style="position:absolute;left:1706;top:1258;width:10;height:20" coordorigin="1706,1258" coordsize="10,20">
              <v:shape style="position:absolute;left:1706;top:1258;width:10;height:20" coordorigin="1706,1258" coordsize="10,20" path="m1706,1277l1716,1277,1716,1258,1706,1258,1706,1277xe" filled="true" fillcolor="#000000" stroked="false">
                <v:path arrowok="t"/>
                <v:fill type="solid"/>
              </v:shape>
            </v:group>
            <v:group style="position:absolute;left:1706;top:1277;width:10;height:20" coordorigin="1706,1277" coordsize="10,20">
              <v:shape style="position:absolute;left:1706;top:1277;width:10;height:20" coordorigin="1706,1277" coordsize="10,20" path="m1706,1296l1716,1296,1716,1277,1706,1277,1706,1296xe" filled="true" fillcolor="#000000" stroked="false">
                <v:path arrowok="t"/>
                <v:fill type="solid"/>
              </v:shape>
            </v:group>
            <v:group style="position:absolute;left:1706;top:1296;width:10;height:20" coordorigin="1706,1296" coordsize="10,20">
              <v:shape style="position:absolute;left:1706;top:1296;width:10;height:20" coordorigin="1706,1296" coordsize="10,20" path="m1706,1315l1716,1315,1716,1296,1706,1296,1706,1315xe" filled="true" fillcolor="#000000" stroked="false">
                <v:path arrowok="t"/>
                <v:fill type="solid"/>
              </v:shape>
            </v:group>
            <v:group style="position:absolute;left:1706;top:1315;width:10;height:20" coordorigin="1706,1315" coordsize="10,20">
              <v:shape style="position:absolute;left:1706;top:1315;width:10;height:20" coordorigin="1706,1315" coordsize="10,20" path="m1706,1334l1716,1334,1716,1315,1706,1315,1706,1334xe" filled="true" fillcolor="#000000" stroked="false">
                <v:path arrowok="t"/>
                <v:fill type="solid"/>
              </v:shape>
            </v:group>
            <v:group style="position:absolute;left:1706;top:1334;width:10;height:20" coordorigin="1706,1334" coordsize="10,20">
              <v:shape style="position:absolute;left:1706;top:1334;width:10;height:20" coordorigin="1706,1334" coordsize="10,20" path="m1706,1354l1716,1354,1716,1334,1706,1334,1706,1354xe" filled="true" fillcolor="#000000" stroked="false">
                <v:path arrowok="t"/>
                <v:fill type="solid"/>
              </v:shape>
            </v:group>
            <v:group style="position:absolute;left:1706;top:1354;width:10;height:20" coordorigin="1706,1354" coordsize="10,20">
              <v:shape style="position:absolute;left:1706;top:1354;width:10;height:20" coordorigin="1706,1354" coordsize="10,20" path="m1706,1373l1716,1373,1716,1354,1706,1354,1706,1373xe" filled="true" fillcolor="#000000" stroked="false">
                <v:path arrowok="t"/>
                <v:fill type="solid"/>
              </v:shape>
            </v:group>
            <v:group style="position:absolute;left:1706;top:1373;width:10;height:20" coordorigin="1706,1373" coordsize="10,20">
              <v:shape style="position:absolute;left:1706;top:1373;width:10;height:20" coordorigin="1706,1373" coordsize="10,20" path="m1706,1392l1716,1392,1716,1373,1706,1373,1706,1392xe" filled="true" fillcolor="#000000" stroked="false">
                <v:path arrowok="t"/>
                <v:fill type="solid"/>
              </v:shape>
            </v:group>
            <v:group style="position:absolute;left:1706;top:1392;width:10;height:20" coordorigin="1706,1392" coordsize="10,20">
              <v:shape style="position:absolute;left:1706;top:1392;width:10;height:20" coordorigin="1706,1392" coordsize="10,20" path="m1706,1411l1716,1411,1716,1392,1706,1392,1706,1411xe" filled="true" fillcolor="#000000" stroked="false">
                <v:path arrowok="t"/>
                <v:fill type="solid"/>
              </v:shape>
            </v:group>
            <v:group style="position:absolute;left:1706;top:1411;width:10;height:20" coordorigin="1706,1411" coordsize="10,20">
              <v:shape style="position:absolute;left:1706;top:1411;width:10;height:20" coordorigin="1706,1411" coordsize="10,20" path="m1706,1430l1716,1430,1716,1411,1706,1411,1706,1430xe" filled="true" fillcolor="#000000" stroked="false">
                <v:path arrowok="t"/>
                <v:fill type="solid"/>
              </v:shape>
            </v:group>
            <v:group style="position:absolute;left:1706;top:1430;width:10;height:20" coordorigin="1706,1430" coordsize="10,20">
              <v:shape style="position:absolute;left:1706;top:1430;width:10;height:20" coordorigin="1706,1430" coordsize="10,20" path="m1706,1450l1716,1450,1716,1430,1706,1430,1706,1450xe" filled="true" fillcolor="#000000" stroked="false">
                <v:path arrowok="t"/>
                <v:fill type="solid"/>
              </v:shape>
            </v:group>
            <v:group style="position:absolute;left:1706;top:1450;width:10;height:20" coordorigin="1706,1450" coordsize="10,20">
              <v:shape style="position:absolute;left:1706;top:1450;width:10;height:20" coordorigin="1706,1450" coordsize="10,20" path="m1706,1469l1716,1469,1716,1450,1706,1450,1706,1469xe" filled="true" fillcolor="#000000" stroked="false">
                <v:path arrowok="t"/>
                <v:fill type="solid"/>
              </v:shape>
            </v:group>
            <v:group style="position:absolute;left:1706;top:1469;width:10;height:20" coordorigin="1706,1469" coordsize="10,20">
              <v:shape style="position:absolute;left:1706;top:1469;width:10;height:20" coordorigin="1706,1469" coordsize="10,20" path="m1706,1488l1716,1488,1716,1469,1706,1469,1706,1488xe" filled="true" fillcolor="#000000" stroked="false">
                <v:path arrowok="t"/>
                <v:fill type="solid"/>
              </v:shape>
            </v:group>
            <v:group style="position:absolute;left:3445;top:1200;width:10;height:20" coordorigin="3445,1200" coordsize="10,20">
              <v:shape style="position:absolute;left:3445;top:1200;width:10;height:20" coordorigin="3445,1200" coordsize="10,20" path="m3445,1219l3454,1219,3454,1200,3445,1200,3445,1219xe" filled="true" fillcolor="#000000" stroked="false">
                <v:path arrowok="t"/>
                <v:fill type="solid"/>
              </v:shape>
            </v:group>
            <v:group style="position:absolute;left:3445;top:1219;width:10;height:20" coordorigin="3445,1219" coordsize="10,20">
              <v:shape style="position:absolute;left:3445;top:1219;width:10;height:20" coordorigin="3445,1219" coordsize="10,20" path="m3445,1238l3454,1238,3454,1219,3445,1219,3445,1238xe" filled="true" fillcolor="#000000" stroked="false">
                <v:path arrowok="t"/>
                <v:fill type="solid"/>
              </v:shape>
            </v:group>
            <v:group style="position:absolute;left:3445;top:1238;width:10;height:20" coordorigin="3445,1238" coordsize="10,20">
              <v:shape style="position:absolute;left:3445;top:1238;width:10;height:20" coordorigin="3445,1238" coordsize="10,20" path="m3445,1258l3454,1258,3454,1238,3445,1238,3445,1258xe" filled="true" fillcolor="#000000" stroked="false">
                <v:path arrowok="t"/>
                <v:fill type="solid"/>
              </v:shape>
            </v:group>
            <v:group style="position:absolute;left:3445;top:1258;width:10;height:20" coordorigin="3445,1258" coordsize="10,20">
              <v:shape style="position:absolute;left:3445;top:1258;width:10;height:20" coordorigin="3445,1258" coordsize="10,20" path="m3445,1277l3454,1277,3454,1258,3445,1258,3445,1277xe" filled="true" fillcolor="#000000" stroked="false">
                <v:path arrowok="t"/>
                <v:fill type="solid"/>
              </v:shape>
            </v:group>
            <v:group style="position:absolute;left:3445;top:1277;width:10;height:20" coordorigin="3445,1277" coordsize="10,20">
              <v:shape style="position:absolute;left:3445;top:1277;width:10;height:20" coordorigin="3445,1277" coordsize="10,20" path="m3445,1296l3454,1296,3454,1277,3445,1277,3445,1296xe" filled="true" fillcolor="#000000" stroked="false">
                <v:path arrowok="t"/>
                <v:fill type="solid"/>
              </v:shape>
            </v:group>
            <v:group style="position:absolute;left:3445;top:1296;width:10;height:20" coordorigin="3445,1296" coordsize="10,20">
              <v:shape style="position:absolute;left:3445;top:1296;width:10;height:20" coordorigin="3445,1296" coordsize="10,20" path="m3445,1315l3454,1315,3454,1296,3445,1296,3445,1315xe" filled="true" fillcolor="#000000" stroked="false">
                <v:path arrowok="t"/>
                <v:fill type="solid"/>
              </v:shape>
            </v:group>
            <v:group style="position:absolute;left:3445;top:1315;width:10;height:20" coordorigin="3445,1315" coordsize="10,20">
              <v:shape style="position:absolute;left:3445;top:1315;width:10;height:20" coordorigin="3445,1315" coordsize="10,20" path="m3445,1334l3454,1334,3454,1315,3445,1315,3445,1334xe" filled="true" fillcolor="#000000" stroked="false">
                <v:path arrowok="t"/>
                <v:fill type="solid"/>
              </v:shape>
            </v:group>
            <v:group style="position:absolute;left:3445;top:1334;width:10;height:20" coordorigin="3445,1334" coordsize="10,20">
              <v:shape style="position:absolute;left:3445;top:1334;width:10;height:20" coordorigin="3445,1334" coordsize="10,20" path="m3445,1354l3454,1354,3454,1334,3445,1334,3445,1354xe" filled="true" fillcolor="#000000" stroked="false">
                <v:path arrowok="t"/>
                <v:fill type="solid"/>
              </v:shape>
            </v:group>
            <v:group style="position:absolute;left:3445;top:1354;width:10;height:20" coordorigin="3445,1354" coordsize="10,20">
              <v:shape style="position:absolute;left:3445;top:1354;width:10;height:20" coordorigin="3445,1354" coordsize="10,20" path="m3445,1373l3454,1373,3454,1354,3445,1354,3445,1373xe" filled="true" fillcolor="#000000" stroked="false">
                <v:path arrowok="t"/>
                <v:fill type="solid"/>
              </v:shape>
            </v:group>
            <v:group style="position:absolute;left:3445;top:1373;width:10;height:20" coordorigin="3445,1373" coordsize="10,20">
              <v:shape style="position:absolute;left:3445;top:1373;width:10;height:20" coordorigin="3445,1373" coordsize="10,20" path="m3445,1392l3454,1392,3454,1373,3445,1373,3445,1392xe" filled="true" fillcolor="#000000" stroked="false">
                <v:path arrowok="t"/>
                <v:fill type="solid"/>
              </v:shape>
            </v:group>
            <v:group style="position:absolute;left:3445;top:1392;width:10;height:20" coordorigin="3445,1392" coordsize="10,20">
              <v:shape style="position:absolute;left:3445;top:1392;width:10;height:20" coordorigin="3445,1392" coordsize="10,20" path="m3445,1411l3454,1411,3454,1392,3445,1392,3445,1411xe" filled="true" fillcolor="#000000" stroked="false">
                <v:path arrowok="t"/>
                <v:fill type="solid"/>
              </v:shape>
            </v:group>
            <v:group style="position:absolute;left:3445;top:1411;width:10;height:20" coordorigin="3445,1411" coordsize="10,20">
              <v:shape style="position:absolute;left:3445;top:1411;width:10;height:20" coordorigin="3445,1411" coordsize="10,20" path="m3445,1430l3454,1430,3454,1411,3445,1411,3445,1430xe" filled="true" fillcolor="#000000" stroked="false">
                <v:path arrowok="t"/>
                <v:fill type="solid"/>
              </v:shape>
            </v:group>
            <v:group style="position:absolute;left:3445;top:1430;width:10;height:20" coordorigin="3445,1430" coordsize="10,20">
              <v:shape style="position:absolute;left:3445;top:1430;width:10;height:20" coordorigin="3445,1430" coordsize="10,20" path="m3445,1450l3454,1450,3454,1430,3445,1430,3445,1450xe" filled="true" fillcolor="#000000" stroked="false">
                <v:path arrowok="t"/>
                <v:fill type="solid"/>
              </v:shape>
            </v:group>
            <v:group style="position:absolute;left:3445;top:1450;width:10;height:20" coordorigin="3445,1450" coordsize="10,20">
              <v:shape style="position:absolute;left:3445;top:1450;width:10;height:20" coordorigin="3445,1450" coordsize="10,20" path="m3445,1469l3454,1469,3454,1450,3445,1450,3445,1469xe" filled="true" fillcolor="#000000" stroked="false">
                <v:path arrowok="t"/>
                <v:fill type="solid"/>
              </v:shape>
            </v:group>
            <v:group style="position:absolute;left:3445;top:1469;width:10;height:20" coordorigin="3445,1469" coordsize="10,20">
              <v:shape style="position:absolute;left:3445;top:1469;width:10;height:20" coordorigin="3445,1469" coordsize="10,20" path="m3445,1488l3454,1488,3454,1469,3445,1469,3445,1488xe" filled="true" fillcolor="#000000" stroked="false">
                <v:path arrowok="t"/>
                <v:fill type="solid"/>
              </v:shape>
            </v:group>
            <v:group style="position:absolute;left:3445;top:1488;width:10;height:20" coordorigin="3445,1488" coordsize="10,20">
              <v:shape style="position:absolute;left:3445;top:1488;width:10;height:20" coordorigin="3445,1488" coordsize="10,20" path="m3445,1507l3454,1507,3454,1488,3445,1488,3445,1507xe" filled="true" fillcolor="#000000" stroked="false">
                <v:path arrowok="t"/>
                <v:fill type="solid"/>
              </v:shape>
            </v:group>
            <v:group style="position:absolute;left:3445;top:1507;width:10;height:20" coordorigin="3445,1507" coordsize="10,20">
              <v:shape style="position:absolute;left:3445;top:1507;width:10;height:20" coordorigin="3445,1507" coordsize="10,20" path="m3445,1526l3454,1526,3454,1507,3445,1507,3445,1526xe" filled="true" fillcolor="#000000" stroked="false">
                <v:path arrowok="t"/>
                <v:fill type="solid"/>
              </v:shape>
            </v:group>
            <v:group style="position:absolute;left:3445;top:1526;width:10;height:20" coordorigin="3445,1526" coordsize="10,20">
              <v:shape style="position:absolute;left:3445;top:1526;width:10;height:20" coordorigin="3445,1526" coordsize="10,20" path="m3445,1546l3454,1546,3454,1526,3445,1526,3445,1546xe" filled="true" fillcolor="#000000" stroked="false">
                <v:path arrowok="t"/>
                <v:fill type="solid"/>
              </v:shape>
            </v:group>
            <v:group style="position:absolute;left:3445;top:1546;width:10;height:20" coordorigin="3445,1546" coordsize="10,20">
              <v:shape style="position:absolute;left:3445;top:1546;width:10;height:20" coordorigin="3445,1546" coordsize="10,20" path="m3445,1565l3454,1565,3454,1546,3445,1546,3445,1565xe" filled="true" fillcolor="#000000" stroked="false">
                <v:path arrowok="t"/>
                <v:fill type="solid"/>
              </v:shape>
            </v:group>
            <v:group style="position:absolute;left:3445;top:1565;width:10;height:20" coordorigin="3445,1565" coordsize="10,20">
              <v:shape style="position:absolute;left:3445;top:1565;width:10;height:20" coordorigin="3445,1565" coordsize="10,20" path="m3445,1584l3454,1584,3454,1565,3445,1565,3445,1584xe" filled="true" fillcolor="#000000" stroked="false">
                <v:path arrowok="t"/>
                <v:fill type="solid"/>
              </v:shape>
            </v:group>
            <v:group style="position:absolute;left:5154;top:1200;width:10;height:20" coordorigin="5154,1200" coordsize="10,20">
              <v:shape style="position:absolute;left:5154;top:1200;width:10;height:20" coordorigin="5154,1200" coordsize="10,20" path="m5154,1219l5163,1219,5163,1200,5154,1200,5154,1219xe" filled="true" fillcolor="#000000" stroked="false">
                <v:path arrowok="t"/>
                <v:fill type="solid"/>
              </v:shape>
            </v:group>
            <v:group style="position:absolute;left:5154;top:1219;width:10;height:20" coordorigin="5154,1219" coordsize="10,20">
              <v:shape style="position:absolute;left:5154;top:1219;width:10;height:20" coordorigin="5154,1219" coordsize="10,20" path="m5154,1238l5163,1238,5163,1219,5154,1219,5154,1238xe" filled="true" fillcolor="#000000" stroked="false">
                <v:path arrowok="t"/>
                <v:fill type="solid"/>
              </v:shape>
            </v:group>
            <v:group style="position:absolute;left:5154;top:1238;width:10;height:20" coordorigin="5154,1238" coordsize="10,20">
              <v:shape style="position:absolute;left:5154;top:1238;width:10;height:20" coordorigin="5154,1238" coordsize="10,20" path="m5154,1258l5163,1258,5163,1238,5154,1238,5154,1258xe" filled="true" fillcolor="#000000" stroked="false">
                <v:path arrowok="t"/>
                <v:fill type="solid"/>
              </v:shape>
            </v:group>
            <v:group style="position:absolute;left:5154;top:1258;width:10;height:20" coordorigin="5154,1258" coordsize="10,20">
              <v:shape style="position:absolute;left:5154;top:1258;width:10;height:20" coordorigin="5154,1258" coordsize="10,20" path="m5154,1277l5163,1277,5163,1258,5154,1258,5154,1277xe" filled="true" fillcolor="#000000" stroked="false">
                <v:path arrowok="t"/>
                <v:fill type="solid"/>
              </v:shape>
            </v:group>
            <v:group style="position:absolute;left:5154;top:1277;width:10;height:20" coordorigin="5154,1277" coordsize="10,20">
              <v:shape style="position:absolute;left:5154;top:1277;width:10;height:20" coordorigin="5154,1277" coordsize="10,20" path="m5154,1296l5163,1296,5163,1277,5154,1277,5154,1296xe" filled="true" fillcolor="#000000" stroked="false">
                <v:path arrowok="t"/>
                <v:fill type="solid"/>
              </v:shape>
            </v:group>
            <v:group style="position:absolute;left:5154;top:1296;width:10;height:20" coordorigin="5154,1296" coordsize="10,20">
              <v:shape style="position:absolute;left:5154;top:1296;width:10;height:20" coordorigin="5154,1296" coordsize="10,20" path="m5154,1315l5163,1315,5163,1296,5154,1296,5154,1315xe" filled="true" fillcolor="#000000" stroked="false">
                <v:path arrowok="t"/>
                <v:fill type="solid"/>
              </v:shape>
            </v:group>
            <v:group style="position:absolute;left:5154;top:1315;width:10;height:20" coordorigin="5154,1315" coordsize="10,20">
              <v:shape style="position:absolute;left:5154;top:1315;width:10;height:20" coordorigin="5154,1315" coordsize="10,20" path="m5154,1334l5163,1334,5163,1315,5154,1315,5154,1334xe" filled="true" fillcolor="#000000" stroked="false">
                <v:path arrowok="t"/>
                <v:fill type="solid"/>
              </v:shape>
            </v:group>
            <v:group style="position:absolute;left:5154;top:1334;width:10;height:20" coordorigin="5154,1334" coordsize="10,20">
              <v:shape style="position:absolute;left:5154;top:1334;width:10;height:20" coordorigin="5154,1334" coordsize="10,20" path="m5154,1354l5163,1354,5163,1334,5154,1334,5154,1354xe" filled="true" fillcolor="#000000" stroked="false">
                <v:path arrowok="t"/>
                <v:fill type="solid"/>
              </v:shape>
            </v:group>
            <v:group style="position:absolute;left:5154;top:1354;width:10;height:20" coordorigin="5154,1354" coordsize="10,20">
              <v:shape style="position:absolute;left:5154;top:1354;width:10;height:20" coordorigin="5154,1354" coordsize="10,20" path="m5154,1373l5163,1373,5163,1354,5154,1354,5154,1373xe" filled="true" fillcolor="#000000" stroked="false">
                <v:path arrowok="t"/>
                <v:fill type="solid"/>
              </v:shape>
            </v:group>
            <v:group style="position:absolute;left:5154;top:1373;width:10;height:20" coordorigin="5154,1373" coordsize="10,20">
              <v:shape style="position:absolute;left:5154;top:1373;width:10;height:20" coordorigin="5154,1373" coordsize="10,20" path="m5154,1392l5163,1392,5163,1373,5154,1373,5154,1392xe" filled="true" fillcolor="#000000" stroked="false">
                <v:path arrowok="t"/>
                <v:fill type="solid"/>
              </v:shape>
            </v:group>
            <v:group style="position:absolute;left:5154;top:1392;width:10;height:20" coordorigin="5154,1392" coordsize="10,20">
              <v:shape style="position:absolute;left:5154;top:1392;width:10;height:20" coordorigin="5154,1392" coordsize="10,20" path="m5154,1411l5163,1411,5163,1392,5154,1392,5154,1411xe" filled="true" fillcolor="#000000" stroked="false">
                <v:path arrowok="t"/>
                <v:fill type="solid"/>
              </v:shape>
            </v:group>
            <v:group style="position:absolute;left:5154;top:1411;width:10;height:20" coordorigin="5154,1411" coordsize="10,20">
              <v:shape style="position:absolute;left:5154;top:1411;width:10;height:20" coordorigin="5154,1411" coordsize="10,20" path="m5154,1430l5163,1430,5163,1411,5154,1411,5154,1430xe" filled="true" fillcolor="#000000" stroked="false">
                <v:path arrowok="t"/>
                <v:fill type="solid"/>
              </v:shape>
            </v:group>
            <v:group style="position:absolute;left:5154;top:1430;width:10;height:20" coordorigin="5154,1430" coordsize="10,20">
              <v:shape style="position:absolute;left:5154;top:1430;width:10;height:20" coordorigin="5154,1430" coordsize="10,20" path="m5154,1450l5163,1450,5163,1430,5154,1430,5154,1450xe" filled="true" fillcolor="#000000" stroked="false">
                <v:path arrowok="t"/>
                <v:fill type="solid"/>
              </v:shape>
            </v:group>
            <v:group style="position:absolute;left:5154;top:1450;width:10;height:20" coordorigin="5154,1450" coordsize="10,20">
              <v:shape style="position:absolute;left:5154;top:1450;width:10;height:20" coordorigin="5154,1450" coordsize="10,20" path="m5154,1469l5163,1469,5163,1450,5154,1450,5154,1469xe" filled="true" fillcolor="#000000" stroked="false">
                <v:path arrowok="t"/>
                <v:fill type="solid"/>
              </v:shape>
            </v:group>
            <v:group style="position:absolute;left:5154;top:1469;width:10;height:20" coordorigin="5154,1469" coordsize="10,20">
              <v:shape style="position:absolute;left:5154;top:1469;width:10;height:20" coordorigin="5154,1469" coordsize="10,20" path="m5154,1488l5163,1488,5163,1469,5154,1469,5154,1488xe" filled="true" fillcolor="#000000" stroked="false">
                <v:path arrowok="t"/>
                <v:fill type="solid"/>
              </v:shape>
            </v:group>
            <v:group style="position:absolute;left:5154;top:1488;width:10;height:20" coordorigin="5154,1488" coordsize="10,20">
              <v:shape style="position:absolute;left:5154;top:1488;width:10;height:20" coordorigin="5154,1488" coordsize="10,20" path="m5154,1507l5163,1507,5163,1488,5154,1488,5154,1507xe" filled="true" fillcolor="#000000" stroked="false">
                <v:path arrowok="t"/>
                <v:fill type="solid"/>
              </v:shape>
            </v:group>
            <v:group style="position:absolute;left:5154;top:1507;width:10;height:20" coordorigin="5154,1507" coordsize="10,20">
              <v:shape style="position:absolute;left:5154;top:1507;width:10;height:20" coordorigin="5154,1507" coordsize="10,20" path="m5154,1526l5163,1526,5163,1507,5154,1507,5154,1526xe" filled="true" fillcolor="#000000" stroked="false">
                <v:path arrowok="t"/>
                <v:fill type="solid"/>
              </v:shape>
            </v:group>
            <v:group style="position:absolute;left:5154;top:1526;width:10;height:20" coordorigin="5154,1526" coordsize="10,20">
              <v:shape style="position:absolute;left:5154;top:1526;width:10;height:20" coordorigin="5154,1526" coordsize="10,20" path="m5154,1546l5163,1546,5163,1526,5154,1526,5154,1546xe" filled="true" fillcolor="#000000" stroked="false">
                <v:path arrowok="t"/>
                <v:fill type="solid"/>
              </v:shape>
            </v:group>
            <v:group style="position:absolute;left:5154;top:1546;width:10;height:20" coordorigin="5154,1546" coordsize="10,20">
              <v:shape style="position:absolute;left:5154;top:1546;width:10;height:20" coordorigin="5154,1546" coordsize="10,20" path="m5154,1565l5163,1565,5163,1546,5154,1546,5154,1565xe" filled="true" fillcolor="#000000" stroked="false">
                <v:path arrowok="t"/>
                <v:fill type="solid"/>
              </v:shape>
            </v:group>
            <v:group style="position:absolute;left:5154;top:1565;width:10;height:20" coordorigin="5154,1565" coordsize="10,20">
              <v:shape style="position:absolute;left:5154;top:1565;width:10;height:20" coordorigin="5154,1565" coordsize="10,20" path="m5154,1584l5163,1584,5163,1565,5154,1565,5154,1584xe" filled="true" fillcolor="#000000" stroked="false">
                <v:path arrowok="t"/>
                <v:fill type="solid"/>
              </v:shape>
            </v:group>
            <v:group style="position:absolute;left:6843;top:1200;width:10;height:20" coordorigin="6843,1200" coordsize="10,20">
              <v:shape style="position:absolute;left:6843;top:1200;width:10;height:20" coordorigin="6843,1200" coordsize="10,20" path="m6843,1219l6853,1219,6853,1200,6843,1200,6843,1219xe" filled="true" fillcolor="#000000" stroked="false">
                <v:path arrowok="t"/>
                <v:fill type="solid"/>
              </v:shape>
            </v:group>
            <v:group style="position:absolute;left:6843;top:1219;width:10;height:20" coordorigin="6843,1219" coordsize="10,20">
              <v:shape style="position:absolute;left:6843;top:1219;width:10;height:20" coordorigin="6843,1219" coordsize="10,20" path="m6843,1238l6853,1238,6853,1219,6843,1219,6843,1238xe" filled="true" fillcolor="#000000" stroked="false">
                <v:path arrowok="t"/>
                <v:fill type="solid"/>
              </v:shape>
            </v:group>
            <v:group style="position:absolute;left:6843;top:1238;width:10;height:20" coordorigin="6843,1238" coordsize="10,20">
              <v:shape style="position:absolute;left:6843;top:1238;width:10;height:20" coordorigin="6843,1238" coordsize="10,20" path="m6843,1258l6853,1258,6853,1238,6843,1238,6843,1258xe" filled="true" fillcolor="#000000" stroked="false">
                <v:path arrowok="t"/>
                <v:fill type="solid"/>
              </v:shape>
            </v:group>
            <v:group style="position:absolute;left:6843;top:1258;width:10;height:20" coordorigin="6843,1258" coordsize="10,20">
              <v:shape style="position:absolute;left:6843;top:1258;width:10;height:20" coordorigin="6843,1258" coordsize="10,20" path="m6843,1277l6853,1277,6853,1258,6843,1258,6843,1277xe" filled="true" fillcolor="#000000" stroked="false">
                <v:path arrowok="t"/>
                <v:fill type="solid"/>
              </v:shape>
            </v:group>
            <v:group style="position:absolute;left:6843;top:1277;width:10;height:20" coordorigin="6843,1277" coordsize="10,20">
              <v:shape style="position:absolute;left:6843;top:1277;width:10;height:20" coordorigin="6843,1277" coordsize="10,20" path="m6843,1296l6853,1296,6853,1277,6843,1277,6843,1296xe" filled="true" fillcolor="#000000" stroked="false">
                <v:path arrowok="t"/>
                <v:fill type="solid"/>
              </v:shape>
            </v:group>
            <v:group style="position:absolute;left:6843;top:1296;width:10;height:20" coordorigin="6843,1296" coordsize="10,20">
              <v:shape style="position:absolute;left:6843;top:1296;width:10;height:20" coordorigin="6843,1296" coordsize="10,20" path="m6843,1315l6853,1315,6853,1296,6843,1296,6843,1315xe" filled="true" fillcolor="#000000" stroked="false">
                <v:path arrowok="t"/>
                <v:fill type="solid"/>
              </v:shape>
            </v:group>
            <v:group style="position:absolute;left:6843;top:1315;width:10;height:20" coordorigin="6843,1315" coordsize="10,20">
              <v:shape style="position:absolute;left:6843;top:1315;width:10;height:20" coordorigin="6843,1315" coordsize="10,20" path="m6843,1334l6853,1334,6853,1315,6843,1315,6843,1334xe" filled="true" fillcolor="#000000" stroked="false">
                <v:path arrowok="t"/>
                <v:fill type="solid"/>
              </v:shape>
            </v:group>
            <v:group style="position:absolute;left:6843;top:1334;width:10;height:20" coordorigin="6843,1334" coordsize="10,20">
              <v:shape style="position:absolute;left:6843;top:1334;width:10;height:20" coordorigin="6843,1334" coordsize="10,20" path="m6843,1354l6853,1354,6853,1334,6843,1334,6843,1354xe" filled="true" fillcolor="#000000" stroked="false">
                <v:path arrowok="t"/>
                <v:fill type="solid"/>
              </v:shape>
            </v:group>
            <v:group style="position:absolute;left:6843;top:1354;width:10;height:20" coordorigin="6843,1354" coordsize="10,20">
              <v:shape style="position:absolute;left:6843;top:1354;width:10;height:20" coordorigin="6843,1354" coordsize="10,20" path="m6843,1373l6853,1373,6853,1354,6843,1354,6843,1373xe" filled="true" fillcolor="#000000" stroked="false">
                <v:path arrowok="t"/>
                <v:fill type="solid"/>
              </v:shape>
            </v:group>
            <v:group style="position:absolute;left:6843;top:1373;width:10;height:20" coordorigin="6843,1373" coordsize="10,20">
              <v:shape style="position:absolute;left:6843;top:1373;width:10;height:20" coordorigin="6843,1373" coordsize="10,20" path="m6843,1392l6853,1392,6853,1373,6843,1373,6843,1392xe" filled="true" fillcolor="#000000" stroked="false">
                <v:path arrowok="t"/>
                <v:fill type="solid"/>
              </v:shape>
            </v:group>
            <v:group style="position:absolute;left:6843;top:1392;width:10;height:20" coordorigin="6843,1392" coordsize="10,20">
              <v:shape style="position:absolute;left:6843;top:1392;width:10;height:20" coordorigin="6843,1392" coordsize="10,20" path="m6843,1411l6853,1411,6853,1392,6843,1392,6843,1411xe" filled="true" fillcolor="#000000" stroked="false">
                <v:path arrowok="t"/>
                <v:fill type="solid"/>
              </v:shape>
            </v:group>
            <v:group style="position:absolute;left:6843;top:1411;width:10;height:20" coordorigin="6843,1411" coordsize="10,20">
              <v:shape style="position:absolute;left:6843;top:1411;width:10;height:20" coordorigin="6843,1411" coordsize="10,20" path="m6843,1430l6853,1430,6853,1411,6843,1411,6843,1430xe" filled="true" fillcolor="#000000" stroked="false">
                <v:path arrowok="t"/>
                <v:fill type="solid"/>
              </v:shape>
            </v:group>
            <v:group style="position:absolute;left:6843;top:1430;width:10;height:20" coordorigin="6843,1430" coordsize="10,20">
              <v:shape style="position:absolute;left:6843;top:1430;width:10;height:20" coordorigin="6843,1430" coordsize="10,20" path="m6843,1450l6853,1450,6853,1430,6843,1430,6843,1450xe" filled="true" fillcolor="#000000" stroked="false">
                <v:path arrowok="t"/>
                <v:fill type="solid"/>
              </v:shape>
            </v:group>
            <v:group style="position:absolute;left:6843;top:1450;width:10;height:20" coordorigin="6843,1450" coordsize="10,20">
              <v:shape style="position:absolute;left:6843;top:1450;width:10;height:20" coordorigin="6843,1450" coordsize="10,20" path="m6843,1469l6853,1469,6853,1450,6843,1450,6843,1469xe" filled="true" fillcolor="#000000" stroked="false">
                <v:path arrowok="t"/>
                <v:fill type="solid"/>
              </v:shape>
            </v:group>
            <v:group style="position:absolute;left:6843;top:1469;width:10;height:20" coordorigin="6843,1469" coordsize="10,20">
              <v:shape style="position:absolute;left:6843;top:1469;width:10;height:20" coordorigin="6843,1469" coordsize="10,20" path="m6843,1488l6853,1488,6853,1469,6843,1469,6843,1488xe" filled="true" fillcolor="#000000" stroked="false">
                <v:path arrowok="t"/>
                <v:fill type="solid"/>
              </v:shape>
            </v:group>
            <v:group style="position:absolute;left:6843;top:1488;width:10;height:20" coordorigin="6843,1488" coordsize="10,20">
              <v:shape style="position:absolute;left:6843;top:1488;width:10;height:20" coordorigin="6843,1488" coordsize="10,20" path="m6843,1507l6853,1507,6853,1488,6843,1488,6843,1507xe" filled="true" fillcolor="#000000" stroked="false">
                <v:path arrowok="t"/>
                <v:fill type="solid"/>
              </v:shape>
            </v:group>
            <v:group style="position:absolute;left:6843;top:1507;width:10;height:20" coordorigin="6843,1507" coordsize="10,20">
              <v:shape style="position:absolute;left:6843;top:1507;width:10;height:20" coordorigin="6843,1507" coordsize="10,20" path="m6843,1526l6853,1526,6853,1507,6843,1507,6843,1526xe" filled="true" fillcolor="#000000" stroked="false">
                <v:path arrowok="t"/>
                <v:fill type="solid"/>
              </v:shape>
            </v:group>
            <v:group style="position:absolute;left:6843;top:1526;width:10;height:20" coordorigin="6843,1526" coordsize="10,20">
              <v:shape style="position:absolute;left:6843;top:1526;width:10;height:20" coordorigin="6843,1526" coordsize="10,20" path="m6843,1546l6853,1546,6853,1526,6843,1526,6843,1546xe" filled="true" fillcolor="#000000" stroked="false">
                <v:path arrowok="t"/>
                <v:fill type="solid"/>
              </v:shape>
            </v:group>
            <v:group style="position:absolute;left:6843;top:1546;width:10;height:20" coordorigin="6843,1546" coordsize="10,20">
              <v:shape style="position:absolute;left:6843;top:1546;width:10;height:20" coordorigin="6843,1546" coordsize="10,20" path="m6843,1565l6853,1565,6853,1546,6843,1546,6843,1565xe" filled="true" fillcolor="#000000" stroked="false">
                <v:path arrowok="t"/>
                <v:fill type="solid"/>
              </v:shape>
            </v:group>
            <v:group style="position:absolute;left:6843;top:1565;width:10;height:20" coordorigin="6843,1565" coordsize="10,20">
              <v:shape style="position:absolute;left:6843;top:1565;width:10;height:20" coordorigin="6843,1565" coordsize="10,20" path="m6843,1584l6853,1584,6853,1565,6843,1565,6843,1584xe" filled="true" fillcolor="#000000" stroked="false">
                <v:path arrowok="t"/>
                <v:fill type="solid"/>
              </v:shape>
              <v:shape style="position:absolute;left:19;top:1488;width:1706;height:108" type="#_x0000_t75" stroked="false">
                <v:imagedata r:id="rId376" o:title=""/>
              </v:shape>
              <v:shape style="position:absolute;left:1702;top:1584;width:1753;height:12" type="#_x0000_t75" stroked="false">
                <v:imagedata r:id="rId377" o:title=""/>
              </v:shape>
              <v:shape style="position:absolute;left:3440;top:1584;width:1724;height:12" type="#_x0000_t75" stroked="false">
                <v:imagedata r:id="rId378" o:title=""/>
              </v:shape>
              <v:shape style="position:absolute;left:5149;top:1584;width:1704;height:12" type="#_x0000_t75" stroked="false">
                <v:imagedata r:id="rId379" o:title=""/>
              </v:shape>
              <v:shape style="position:absolute;left:6839;top:1586;width:1709;height:10" type="#_x0000_t75" stroked="false">
                <v:imagedata r:id="rId368" o:title=""/>
              </v:shape>
            </v:group>
            <v:group style="position:absolute;left:1706;top:1596;width:10;height:20" coordorigin="1706,1596" coordsize="10,20">
              <v:shape style="position:absolute;left:1706;top:1596;width:10;height:20" coordorigin="1706,1596" coordsize="10,20" path="m1706,1615l1716,1615,1716,1596,1706,1596,1706,1615xe" filled="true" fillcolor="#000000" stroked="false">
                <v:path arrowok="t"/>
                <v:fill type="solid"/>
              </v:shape>
            </v:group>
            <v:group style="position:absolute;left:1706;top:1615;width:10;height:20" coordorigin="1706,1615" coordsize="10,20">
              <v:shape style="position:absolute;left:1706;top:1615;width:10;height:20" coordorigin="1706,1615" coordsize="10,20" path="m1706,1634l1716,1634,1716,1615,1706,1615,1706,1634xe" filled="true" fillcolor="#000000" stroked="false">
                <v:path arrowok="t"/>
                <v:fill type="solid"/>
              </v:shape>
            </v:group>
            <v:group style="position:absolute;left:1706;top:1634;width:10;height:20" coordorigin="1706,1634" coordsize="10,20">
              <v:shape style="position:absolute;left:1706;top:1634;width:10;height:20" coordorigin="1706,1634" coordsize="10,20" path="m1706,1654l1716,1654,1716,1634,1706,1634,1706,1654xe" filled="true" fillcolor="#000000" stroked="false">
                <v:path arrowok="t"/>
                <v:fill type="solid"/>
              </v:shape>
            </v:group>
            <v:group style="position:absolute;left:1706;top:1654;width:10;height:20" coordorigin="1706,1654" coordsize="10,20">
              <v:shape style="position:absolute;left:1706;top:1654;width:10;height:20" coordorigin="1706,1654" coordsize="10,20" path="m1706,1673l1716,1673,1716,1654,1706,1654,1706,1673xe" filled="true" fillcolor="#000000" stroked="false">
                <v:path arrowok="t"/>
                <v:fill type="solid"/>
              </v:shape>
            </v:group>
            <v:group style="position:absolute;left:1706;top:1673;width:10;height:20" coordorigin="1706,1673" coordsize="10,20">
              <v:shape style="position:absolute;left:1706;top:1673;width:10;height:20" coordorigin="1706,1673" coordsize="10,20" path="m1706,1692l1716,1692,1716,1673,1706,1673,1706,1692xe" filled="true" fillcolor="#000000" stroked="false">
                <v:path arrowok="t"/>
                <v:fill type="solid"/>
              </v:shape>
            </v:group>
            <v:group style="position:absolute;left:1706;top:1692;width:10;height:20" coordorigin="1706,1692" coordsize="10,20">
              <v:shape style="position:absolute;left:1706;top:1692;width:10;height:20" coordorigin="1706,1692" coordsize="10,20" path="m1706,1711l1716,1711,1716,1692,1706,1692,1706,1711xe" filled="true" fillcolor="#000000" stroked="false">
                <v:path arrowok="t"/>
                <v:fill type="solid"/>
              </v:shape>
            </v:group>
            <v:group style="position:absolute;left:1706;top:1711;width:10;height:20" coordorigin="1706,1711" coordsize="10,20">
              <v:shape style="position:absolute;left:1706;top:1711;width:10;height:20" coordorigin="1706,1711" coordsize="10,20" path="m1706,1730l1716,1730,1716,1711,1706,1711,1706,1730xe" filled="true" fillcolor="#000000" stroked="false">
                <v:path arrowok="t"/>
                <v:fill type="solid"/>
              </v:shape>
            </v:group>
            <v:group style="position:absolute;left:1706;top:1730;width:10;height:20" coordorigin="1706,1730" coordsize="10,20">
              <v:shape style="position:absolute;left:1706;top:1730;width:10;height:20" coordorigin="1706,1730" coordsize="10,20" path="m1706,1750l1716,1750,1716,1730,1706,1730,1706,1750xe" filled="true" fillcolor="#000000" stroked="false">
                <v:path arrowok="t"/>
                <v:fill type="solid"/>
              </v:shape>
            </v:group>
            <v:group style="position:absolute;left:1706;top:1750;width:10;height:20" coordorigin="1706,1750" coordsize="10,20">
              <v:shape style="position:absolute;left:1706;top:1750;width:10;height:20" coordorigin="1706,1750" coordsize="10,20" path="m1706,1769l1716,1769,1716,1750,1706,1750,1706,1769xe" filled="true" fillcolor="#000000" stroked="false">
                <v:path arrowok="t"/>
                <v:fill type="solid"/>
              </v:shape>
            </v:group>
            <v:group style="position:absolute;left:1706;top:1769;width:10;height:20" coordorigin="1706,1769" coordsize="10,20">
              <v:shape style="position:absolute;left:1706;top:1769;width:10;height:20" coordorigin="1706,1769" coordsize="10,20" path="m1706,1788l1716,1788,1716,1769,1706,1769,1706,1788xe" filled="true" fillcolor="#000000" stroked="false">
                <v:path arrowok="t"/>
                <v:fill type="solid"/>
              </v:shape>
            </v:group>
            <v:group style="position:absolute;left:1706;top:1788;width:10;height:20" coordorigin="1706,1788" coordsize="10,20">
              <v:shape style="position:absolute;left:1706;top:1788;width:10;height:20" coordorigin="1706,1788" coordsize="10,20" path="m1706,1807l1716,1807,1716,1788,1706,1788,1706,1807xe" filled="true" fillcolor="#000000" stroked="false">
                <v:path arrowok="t"/>
                <v:fill type="solid"/>
              </v:shape>
            </v:group>
            <v:group style="position:absolute;left:1706;top:1807;width:10;height:20" coordorigin="1706,1807" coordsize="10,20">
              <v:shape style="position:absolute;left:1706;top:1807;width:10;height:20" coordorigin="1706,1807" coordsize="10,20" path="m1706,1826l1716,1826,1716,1807,1706,1807,1706,1826xe" filled="true" fillcolor="#000000" stroked="false">
                <v:path arrowok="t"/>
                <v:fill type="solid"/>
              </v:shape>
            </v:group>
            <v:group style="position:absolute;left:1706;top:1826;width:10;height:20" coordorigin="1706,1826" coordsize="10,20">
              <v:shape style="position:absolute;left:1706;top:1826;width:10;height:20" coordorigin="1706,1826" coordsize="10,20" path="m1706,1846l1716,1846,1716,1826,1706,1826,1706,1846xe" filled="true" fillcolor="#000000" stroked="false">
                <v:path arrowok="t"/>
                <v:fill type="solid"/>
              </v:shape>
            </v:group>
            <v:group style="position:absolute;left:1706;top:1846;width:10;height:20" coordorigin="1706,1846" coordsize="10,20">
              <v:shape style="position:absolute;left:1706;top:1846;width:10;height:20" coordorigin="1706,1846" coordsize="10,20" path="m1706,1865l1716,1865,1716,1846,1706,1846,1706,1865xe" filled="true" fillcolor="#000000" stroked="false">
                <v:path arrowok="t"/>
                <v:fill type="solid"/>
              </v:shape>
            </v:group>
            <v:group style="position:absolute;left:1706;top:1865;width:10;height:20" coordorigin="1706,1865" coordsize="10,20">
              <v:shape style="position:absolute;left:1706;top:1865;width:10;height:20" coordorigin="1706,1865" coordsize="10,20" path="m1706,1884l1716,1884,1716,1865,1706,1865,1706,1884xe" filled="true" fillcolor="#000000" stroked="false">
                <v:path arrowok="t"/>
                <v:fill type="solid"/>
              </v:shape>
            </v:group>
            <v:group style="position:absolute;left:1706;top:1884;width:10;height:20" coordorigin="1706,1884" coordsize="10,20">
              <v:shape style="position:absolute;left:1706;top:1884;width:10;height:20" coordorigin="1706,1884" coordsize="10,20" path="m1706,1903l1716,1903,1716,1884,1706,1884,1706,1903xe" filled="true" fillcolor="#000000" stroked="false">
                <v:path arrowok="t"/>
                <v:fill type="solid"/>
              </v:shape>
            </v:group>
            <v:group style="position:absolute;left:5;top:1990;width:1702;height:2" coordorigin="5,1990" coordsize="1702,2">
              <v:shape style="position:absolute;left:5;top:1990;width:1702;height:2" coordorigin="5,1990" coordsize="1702,0" path="m5,1990l1706,1990e" filled="false" stroked="true" strokeweight=".47998pt" strokecolor="#000000">
                <v:path arrowok="t"/>
              </v:shape>
            </v:group>
            <v:group style="position:absolute;left:1706;top:1903;width:10;height:20" coordorigin="1706,1903" coordsize="10,20">
              <v:shape style="position:absolute;left:1706;top:1903;width:10;height:20" coordorigin="1706,1903" coordsize="10,20" path="m1706,1922l1716,1922,1716,1903,1706,1903,1706,1922xe" filled="true" fillcolor="#000000" stroked="false">
                <v:path arrowok="t"/>
                <v:fill type="solid"/>
              </v:shape>
            </v:group>
            <v:group style="position:absolute;left:1706;top:1922;width:10;height:20" coordorigin="1706,1922" coordsize="10,20">
              <v:shape style="position:absolute;left:1706;top:1922;width:10;height:20" coordorigin="1706,1922" coordsize="10,20" path="m1706,1942l1716,1942,1716,1922,1706,1922,1706,1942xe" filled="true" fillcolor="#000000" stroked="false">
                <v:path arrowok="t"/>
                <v:fill type="solid"/>
              </v:shape>
            </v:group>
            <v:group style="position:absolute;left:1706;top:1942;width:10;height:20" coordorigin="1706,1942" coordsize="10,20">
              <v:shape style="position:absolute;left:1706;top:1942;width:10;height:20" coordorigin="1706,1942" coordsize="10,20" path="m1706,1961l1716,1961,1716,1942,1706,1942,1706,1961xe" filled="true" fillcolor="#000000" stroked="false">
                <v:path arrowok="t"/>
                <v:fill type="solid"/>
              </v:shape>
            </v:group>
            <v:group style="position:absolute;left:1706;top:1961;width:10;height:20" coordorigin="1706,1961" coordsize="10,20">
              <v:shape style="position:absolute;left:1706;top:1961;width:10;height:20" coordorigin="1706,1961" coordsize="10,20" path="m1706,1980l1716,1980,1716,1961,1706,1961,1706,1980xe" filled="true" fillcolor="#000000" stroked="false">
                <v:path arrowok="t"/>
                <v:fill type="solid"/>
              </v:shape>
              <v:shape style="position:absolute;left:1706;top:1980;width:10;height:5" type="#_x0000_t75" stroked="false">
                <v:imagedata r:id="rId350" o:title=""/>
              </v:shape>
            </v:group>
            <v:group style="position:absolute;left:1706;top:1990;width:10;height:2" coordorigin="1706,1990" coordsize="10,2">
              <v:shape style="position:absolute;left:1706;top:1990;width:10;height:2" coordorigin="1706,1990" coordsize="10,0" path="m1706,1990l1716,1990e" filled="false" stroked="true" strokeweight=".47998pt" strokecolor="#000000">
                <v:path arrowok="t"/>
              </v:shape>
            </v:group>
            <v:group style="position:absolute;left:1716;top:1990;width:1729;height:2" coordorigin="1716,1990" coordsize="1729,2">
              <v:shape style="position:absolute;left:1716;top:1990;width:1729;height:2" coordorigin="1716,1990" coordsize="1729,0" path="m1716,1990l3444,1990e" filled="false" stroked="true" strokeweight=".47998pt" strokecolor="#000000">
                <v:path arrowok="t"/>
              </v:shape>
            </v:group>
            <v:group style="position:absolute;left:3445;top:1596;width:10;height:20" coordorigin="3445,1596" coordsize="10,20">
              <v:shape style="position:absolute;left:3445;top:1596;width:10;height:20" coordorigin="3445,1596" coordsize="10,20" path="m3445,1615l3454,1615,3454,1596,3445,1596,3445,1615xe" filled="true" fillcolor="#000000" stroked="false">
                <v:path arrowok="t"/>
                <v:fill type="solid"/>
              </v:shape>
            </v:group>
            <v:group style="position:absolute;left:3445;top:1615;width:10;height:20" coordorigin="3445,1615" coordsize="10,20">
              <v:shape style="position:absolute;left:3445;top:1615;width:10;height:20" coordorigin="3445,1615" coordsize="10,20" path="m3445,1634l3454,1634,3454,1615,3445,1615,3445,1634xe" filled="true" fillcolor="#000000" stroked="false">
                <v:path arrowok="t"/>
                <v:fill type="solid"/>
              </v:shape>
            </v:group>
            <v:group style="position:absolute;left:3445;top:1634;width:10;height:20" coordorigin="3445,1634" coordsize="10,20">
              <v:shape style="position:absolute;left:3445;top:1634;width:10;height:20" coordorigin="3445,1634" coordsize="10,20" path="m3445,1654l3454,1654,3454,1634,3445,1634,3445,1654xe" filled="true" fillcolor="#000000" stroked="false">
                <v:path arrowok="t"/>
                <v:fill type="solid"/>
              </v:shape>
            </v:group>
            <v:group style="position:absolute;left:3445;top:1654;width:10;height:20" coordorigin="3445,1654" coordsize="10,20">
              <v:shape style="position:absolute;left:3445;top:1654;width:10;height:20" coordorigin="3445,1654" coordsize="10,20" path="m3445,1673l3454,1673,3454,1654,3445,1654,3445,1673xe" filled="true" fillcolor="#000000" stroked="false">
                <v:path arrowok="t"/>
                <v:fill type="solid"/>
              </v:shape>
            </v:group>
            <v:group style="position:absolute;left:3445;top:1673;width:10;height:20" coordorigin="3445,1673" coordsize="10,20">
              <v:shape style="position:absolute;left:3445;top:1673;width:10;height:20" coordorigin="3445,1673" coordsize="10,20" path="m3445,1692l3454,1692,3454,1673,3445,1673,3445,1692xe" filled="true" fillcolor="#000000" stroked="false">
                <v:path arrowok="t"/>
                <v:fill type="solid"/>
              </v:shape>
            </v:group>
            <v:group style="position:absolute;left:3445;top:1692;width:10;height:20" coordorigin="3445,1692" coordsize="10,20">
              <v:shape style="position:absolute;left:3445;top:1692;width:10;height:20" coordorigin="3445,1692" coordsize="10,20" path="m3445,1711l3454,1711,3454,1692,3445,1692,3445,1711xe" filled="true" fillcolor="#000000" stroked="false">
                <v:path arrowok="t"/>
                <v:fill type="solid"/>
              </v:shape>
            </v:group>
            <v:group style="position:absolute;left:3445;top:1711;width:10;height:20" coordorigin="3445,1711" coordsize="10,20">
              <v:shape style="position:absolute;left:3445;top:1711;width:10;height:20" coordorigin="3445,1711" coordsize="10,20" path="m3445,1730l3454,1730,3454,1711,3445,1711,3445,1730xe" filled="true" fillcolor="#000000" stroked="false">
                <v:path arrowok="t"/>
                <v:fill type="solid"/>
              </v:shape>
            </v:group>
            <v:group style="position:absolute;left:3445;top:1730;width:10;height:20" coordorigin="3445,1730" coordsize="10,20">
              <v:shape style="position:absolute;left:3445;top:1730;width:10;height:20" coordorigin="3445,1730" coordsize="10,20" path="m3445,1750l3454,1750,3454,1730,3445,1730,3445,1750xe" filled="true" fillcolor="#000000" stroked="false">
                <v:path arrowok="t"/>
                <v:fill type="solid"/>
              </v:shape>
            </v:group>
            <v:group style="position:absolute;left:3445;top:1750;width:10;height:20" coordorigin="3445,1750" coordsize="10,20">
              <v:shape style="position:absolute;left:3445;top:1750;width:10;height:20" coordorigin="3445,1750" coordsize="10,20" path="m3445,1769l3454,1769,3454,1750,3445,1750,3445,1769xe" filled="true" fillcolor="#000000" stroked="false">
                <v:path arrowok="t"/>
                <v:fill type="solid"/>
              </v:shape>
            </v:group>
            <v:group style="position:absolute;left:3445;top:1769;width:10;height:20" coordorigin="3445,1769" coordsize="10,20">
              <v:shape style="position:absolute;left:3445;top:1769;width:10;height:20" coordorigin="3445,1769" coordsize="10,20" path="m3445,1788l3454,1788,3454,1769,3445,1769,3445,1788xe" filled="true" fillcolor="#000000" stroked="false">
                <v:path arrowok="t"/>
                <v:fill type="solid"/>
              </v:shape>
            </v:group>
            <v:group style="position:absolute;left:3445;top:1788;width:10;height:20" coordorigin="3445,1788" coordsize="10,20">
              <v:shape style="position:absolute;left:3445;top:1788;width:10;height:20" coordorigin="3445,1788" coordsize="10,20" path="m3445,1807l3454,1807,3454,1788,3445,1788,3445,1807xe" filled="true" fillcolor="#000000" stroked="false">
                <v:path arrowok="t"/>
                <v:fill type="solid"/>
              </v:shape>
            </v:group>
            <v:group style="position:absolute;left:3445;top:1807;width:10;height:20" coordorigin="3445,1807" coordsize="10,20">
              <v:shape style="position:absolute;left:3445;top:1807;width:10;height:20" coordorigin="3445,1807" coordsize="10,20" path="m3445,1826l3454,1826,3454,1807,3445,1807,3445,1826xe" filled="true" fillcolor="#000000" stroked="false">
                <v:path arrowok="t"/>
                <v:fill type="solid"/>
              </v:shape>
            </v:group>
            <v:group style="position:absolute;left:3445;top:1826;width:10;height:20" coordorigin="3445,1826" coordsize="10,20">
              <v:shape style="position:absolute;left:3445;top:1826;width:10;height:20" coordorigin="3445,1826" coordsize="10,20" path="m3445,1846l3454,1846,3454,1826,3445,1826,3445,1846xe" filled="true" fillcolor="#000000" stroked="false">
                <v:path arrowok="t"/>
                <v:fill type="solid"/>
              </v:shape>
            </v:group>
            <v:group style="position:absolute;left:3445;top:1846;width:10;height:20" coordorigin="3445,1846" coordsize="10,20">
              <v:shape style="position:absolute;left:3445;top:1846;width:10;height:20" coordorigin="3445,1846" coordsize="10,20" path="m3445,1865l3454,1865,3454,1846,3445,1846,3445,1865xe" filled="true" fillcolor="#000000" stroked="false">
                <v:path arrowok="t"/>
                <v:fill type="solid"/>
              </v:shape>
            </v:group>
            <v:group style="position:absolute;left:3445;top:1865;width:10;height:20" coordorigin="3445,1865" coordsize="10,20">
              <v:shape style="position:absolute;left:3445;top:1865;width:10;height:20" coordorigin="3445,1865" coordsize="10,20" path="m3445,1884l3454,1884,3454,1865,3445,1865,3445,1884xe" filled="true" fillcolor="#000000" stroked="false">
                <v:path arrowok="t"/>
                <v:fill type="solid"/>
              </v:shape>
            </v:group>
            <v:group style="position:absolute;left:3445;top:1884;width:10;height:20" coordorigin="3445,1884" coordsize="10,20">
              <v:shape style="position:absolute;left:3445;top:1884;width:10;height:20" coordorigin="3445,1884" coordsize="10,20" path="m3445,1903l3454,1903,3454,1884,3445,1884,3445,1903xe" filled="true" fillcolor="#000000" stroked="false">
                <v:path arrowok="t"/>
                <v:fill type="solid"/>
              </v:shape>
            </v:group>
            <v:group style="position:absolute;left:3445;top:1903;width:10;height:20" coordorigin="3445,1903" coordsize="10,20">
              <v:shape style="position:absolute;left:3445;top:1903;width:10;height:20" coordorigin="3445,1903" coordsize="10,20" path="m3445,1922l3454,1922,3454,1903,3445,1903,3445,1922xe" filled="true" fillcolor="#000000" stroked="false">
                <v:path arrowok="t"/>
                <v:fill type="solid"/>
              </v:shape>
            </v:group>
            <v:group style="position:absolute;left:3445;top:1922;width:10;height:20" coordorigin="3445,1922" coordsize="10,20">
              <v:shape style="position:absolute;left:3445;top:1922;width:10;height:20" coordorigin="3445,1922" coordsize="10,20" path="m3445,1942l3454,1942,3454,1922,3445,1922,3445,1942xe" filled="true" fillcolor="#000000" stroked="false">
                <v:path arrowok="t"/>
                <v:fill type="solid"/>
              </v:shape>
            </v:group>
            <v:group style="position:absolute;left:3445;top:1942;width:10;height:20" coordorigin="3445,1942" coordsize="10,20">
              <v:shape style="position:absolute;left:3445;top:1942;width:10;height:20" coordorigin="3445,1942" coordsize="10,20" path="m3445,1961l3454,1961,3454,1942,3445,1942,3445,1961xe" filled="true" fillcolor="#000000" stroked="false">
                <v:path arrowok="t"/>
                <v:fill type="solid"/>
              </v:shape>
            </v:group>
            <v:group style="position:absolute;left:3445;top:1961;width:10;height:20" coordorigin="3445,1961" coordsize="10,20">
              <v:shape style="position:absolute;left:3445;top:1961;width:10;height:20" coordorigin="3445,1961" coordsize="10,20" path="m3445,1980l3454,1980,3454,1961,3445,1961,3445,1980xe" filled="true" fillcolor="#000000" stroked="false">
                <v:path arrowok="t"/>
                <v:fill type="solid"/>
              </v:shape>
              <v:shape style="position:absolute;left:3445;top:1980;width:10;height:5" type="#_x0000_t75" stroked="false">
                <v:imagedata r:id="rId350" o:title=""/>
              </v:shape>
            </v:group>
            <v:group style="position:absolute;left:3445;top:1990;width:10;height:2" coordorigin="3445,1990" coordsize="10,2">
              <v:shape style="position:absolute;left:3445;top:1990;width:10;height:2" coordorigin="3445,1990" coordsize="10,0" path="m3445,1990l3454,1990e" filled="false" stroked="true" strokeweight=".47998pt" strokecolor="#000000">
                <v:path arrowok="t"/>
              </v:shape>
            </v:group>
            <v:group style="position:absolute;left:3454;top:1990;width:1700;height:2" coordorigin="3454,1990" coordsize="1700,2">
              <v:shape style="position:absolute;left:3454;top:1990;width:1700;height:2" coordorigin="3454,1990" coordsize="1700,0" path="m3454,1990l5154,1990e" filled="false" stroked="true" strokeweight=".47998pt" strokecolor="#000000">
                <v:path arrowok="t"/>
              </v:shape>
            </v:group>
            <v:group style="position:absolute;left:5154;top:1596;width:10;height:20" coordorigin="5154,1596" coordsize="10,20">
              <v:shape style="position:absolute;left:5154;top:1596;width:10;height:20" coordorigin="5154,1596" coordsize="10,20" path="m5154,1615l5163,1615,5163,1596,5154,1596,5154,1615xe" filled="true" fillcolor="#000000" stroked="false">
                <v:path arrowok="t"/>
                <v:fill type="solid"/>
              </v:shape>
            </v:group>
            <v:group style="position:absolute;left:5154;top:1615;width:10;height:20" coordorigin="5154,1615" coordsize="10,20">
              <v:shape style="position:absolute;left:5154;top:1615;width:10;height:20" coordorigin="5154,1615" coordsize="10,20" path="m5154,1634l5163,1634,5163,1615,5154,1615,5154,1634xe" filled="true" fillcolor="#000000" stroked="false">
                <v:path arrowok="t"/>
                <v:fill type="solid"/>
              </v:shape>
            </v:group>
            <v:group style="position:absolute;left:5154;top:1634;width:10;height:20" coordorigin="5154,1634" coordsize="10,20">
              <v:shape style="position:absolute;left:5154;top:1634;width:10;height:20" coordorigin="5154,1634" coordsize="10,20" path="m5154,1654l5163,1654,5163,1634,5154,1634,5154,1654xe" filled="true" fillcolor="#000000" stroked="false">
                <v:path arrowok="t"/>
                <v:fill type="solid"/>
              </v:shape>
            </v:group>
            <v:group style="position:absolute;left:5154;top:1654;width:10;height:20" coordorigin="5154,1654" coordsize="10,20">
              <v:shape style="position:absolute;left:5154;top:1654;width:10;height:20" coordorigin="5154,1654" coordsize="10,20" path="m5154,1673l5163,1673,5163,1654,5154,1654,5154,1673xe" filled="true" fillcolor="#000000" stroked="false">
                <v:path arrowok="t"/>
                <v:fill type="solid"/>
              </v:shape>
            </v:group>
            <v:group style="position:absolute;left:5154;top:1673;width:10;height:20" coordorigin="5154,1673" coordsize="10,20">
              <v:shape style="position:absolute;left:5154;top:1673;width:10;height:20" coordorigin="5154,1673" coordsize="10,20" path="m5154,1692l5163,1692,5163,1673,5154,1673,5154,1692xe" filled="true" fillcolor="#000000" stroked="false">
                <v:path arrowok="t"/>
                <v:fill type="solid"/>
              </v:shape>
            </v:group>
            <v:group style="position:absolute;left:5154;top:1692;width:10;height:20" coordorigin="5154,1692" coordsize="10,20">
              <v:shape style="position:absolute;left:5154;top:1692;width:10;height:20" coordorigin="5154,1692" coordsize="10,20" path="m5154,1711l5163,1711,5163,1692,5154,1692,5154,1711xe" filled="true" fillcolor="#000000" stroked="false">
                <v:path arrowok="t"/>
                <v:fill type="solid"/>
              </v:shape>
            </v:group>
            <v:group style="position:absolute;left:5154;top:1711;width:10;height:20" coordorigin="5154,1711" coordsize="10,20">
              <v:shape style="position:absolute;left:5154;top:1711;width:10;height:20" coordorigin="5154,1711" coordsize="10,20" path="m5154,1730l5163,1730,5163,1711,5154,1711,5154,1730xe" filled="true" fillcolor="#000000" stroked="false">
                <v:path arrowok="t"/>
                <v:fill type="solid"/>
              </v:shape>
            </v:group>
            <v:group style="position:absolute;left:5154;top:1730;width:10;height:20" coordorigin="5154,1730" coordsize="10,20">
              <v:shape style="position:absolute;left:5154;top:1730;width:10;height:20" coordorigin="5154,1730" coordsize="10,20" path="m5154,1750l5163,1750,5163,1730,5154,1730,5154,1750xe" filled="true" fillcolor="#000000" stroked="false">
                <v:path arrowok="t"/>
                <v:fill type="solid"/>
              </v:shape>
            </v:group>
            <v:group style="position:absolute;left:5154;top:1750;width:10;height:20" coordorigin="5154,1750" coordsize="10,20">
              <v:shape style="position:absolute;left:5154;top:1750;width:10;height:20" coordorigin="5154,1750" coordsize="10,20" path="m5154,1769l5163,1769,5163,1750,5154,1750,5154,1769xe" filled="true" fillcolor="#000000" stroked="false">
                <v:path arrowok="t"/>
                <v:fill type="solid"/>
              </v:shape>
            </v:group>
            <v:group style="position:absolute;left:5154;top:1769;width:10;height:20" coordorigin="5154,1769" coordsize="10,20">
              <v:shape style="position:absolute;left:5154;top:1769;width:10;height:20" coordorigin="5154,1769" coordsize="10,20" path="m5154,1788l5163,1788,5163,1769,5154,1769,5154,1788xe" filled="true" fillcolor="#000000" stroked="false">
                <v:path arrowok="t"/>
                <v:fill type="solid"/>
              </v:shape>
            </v:group>
            <v:group style="position:absolute;left:5154;top:1788;width:10;height:20" coordorigin="5154,1788" coordsize="10,20">
              <v:shape style="position:absolute;left:5154;top:1788;width:10;height:20" coordorigin="5154,1788" coordsize="10,20" path="m5154,1807l5163,1807,5163,1788,5154,1788,5154,1807xe" filled="true" fillcolor="#000000" stroked="false">
                <v:path arrowok="t"/>
                <v:fill type="solid"/>
              </v:shape>
            </v:group>
            <v:group style="position:absolute;left:5154;top:1807;width:10;height:20" coordorigin="5154,1807" coordsize="10,20">
              <v:shape style="position:absolute;left:5154;top:1807;width:10;height:20" coordorigin="5154,1807" coordsize="10,20" path="m5154,1826l5163,1826,5163,1807,5154,1807,5154,1826xe" filled="true" fillcolor="#000000" stroked="false">
                <v:path arrowok="t"/>
                <v:fill type="solid"/>
              </v:shape>
            </v:group>
            <v:group style="position:absolute;left:5154;top:1826;width:10;height:20" coordorigin="5154,1826" coordsize="10,20">
              <v:shape style="position:absolute;left:5154;top:1826;width:10;height:20" coordorigin="5154,1826" coordsize="10,20" path="m5154,1846l5163,1846,5163,1826,5154,1826,5154,1846xe" filled="true" fillcolor="#000000" stroked="false">
                <v:path arrowok="t"/>
                <v:fill type="solid"/>
              </v:shape>
            </v:group>
            <v:group style="position:absolute;left:5154;top:1846;width:10;height:20" coordorigin="5154,1846" coordsize="10,20">
              <v:shape style="position:absolute;left:5154;top:1846;width:10;height:20" coordorigin="5154,1846" coordsize="10,20" path="m5154,1865l5163,1865,5163,1846,5154,1846,5154,1865xe" filled="true" fillcolor="#000000" stroked="false">
                <v:path arrowok="t"/>
                <v:fill type="solid"/>
              </v:shape>
            </v:group>
            <v:group style="position:absolute;left:5154;top:1865;width:10;height:20" coordorigin="5154,1865" coordsize="10,20">
              <v:shape style="position:absolute;left:5154;top:1865;width:10;height:20" coordorigin="5154,1865" coordsize="10,20" path="m5154,1884l5163,1884,5163,1865,5154,1865,5154,1884xe" filled="true" fillcolor="#000000" stroked="false">
                <v:path arrowok="t"/>
                <v:fill type="solid"/>
              </v:shape>
            </v:group>
            <v:group style="position:absolute;left:5154;top:1884;width:10;height:20" coordorigin="5154,1884" coordsize="10,20">
              <v:shape style="position:absolute;left:5154;top:1884;width:10;height:20" coordorigin="5154,1884" coordsize="10,20" path="m5154,1903l5163,1903,5163,1884,5154,1884,5154,1903xe" filled="true" fillcolor="#000000" stroked="false">
                <v:path arrowok="t"/>
                <v:fill type="solid"/>
              </v:shape>
            </v:group>
            <v:group style="position:absolute;left:5154;top:1903;width:10;height:20" coordorigin="5154,1903" coordsize="10,20">
              <v:shape style="position:absolute;left:5154;top:1903;width:10;height:20" coordorigin="5154,1903" coordsize="10,20" path="m5154,1922l5163,1922,5163,1903,5154,1903,5154,1922xe" filled="true" fillcolor="#000000" stroked="false">
                <v:path arrowok="t"/>
                <v:fill type="solid"/>
              </v:shape>
            </v:group>
            <v:group style="position:absolute;left:5154;top:1922;width:10;height:20" coordorigin="5154,1922" coordsize="10,20">
              <v:shape style="position:absolute;left:5154;top:1922;width:10;height:20" coordorigin="5154,1922" coordsize="10,20" path="m5154,1942l5163,1942,5163,1922,5154,1922,5154,1942xe" filled="true" fillcolor="#000000" stroked="false">
                <v:path arrowok="t"/>
                <v:fill type="solid"/>
              </v:shape>
            </v:group>
            <v:group style="position:absolute;left:5154;top:1942;width:10;height:20" coordorigin="5154,1942" coordsize="10,20">
              <v:shape style="position:absolute;left:5154;top:1942;width:10;height:20" coordorigin="5154,1942" coordsize="10,20" path="m5154,1961l5163,1961,5163,1942,5154,1942,5154,1961xe" filled="true" fillcolor="#000000" stroked="false">
                <v:path arrowok="t"/>
                <v:fill type="solid"/>
              </v:shape>
            </v:group>
            <v:group style="position:absolute;left:5154;top:1961;width:10;height:20" coordorigin="5154,1961" coordsize="10,20">
              <v:shape style="position:absolute;left:5154;top:1961;width:10;height:20" coordorigin="5154,1961" coordsize="10,20" path="m5154,1980l5163,1980,5163,1961,5154,1961,5154,1980xe" filled="true" fillcolor="#000000" stroked="false">
                <v:path arrowok="t"/>
                <v:fill type="solid"/>
              </v:shape>
              <v:shape style="position:absolute;left:5154;top:1980;width:10;height:5" type="#_x0000_t75" stroked="false">
                <v:imagedata r:id="rId350" o:title=""/>
              </v:shape>
            </v:group>
            <v:group style="position:absolute;left:5154;top:1990;width:10;height:2" coordorigin="5154,1990" coordsize="10,2">
              <v:shape style="position:absolute;left:5154;top:1990;width:10;height:2" coordorigin="5154,1990" coordsize="10,0" path="m5154,1990l5163,1990e" filled="false" stroked="true" strokeweight=".47998pt" strokecolor="#000000">
                <v:path arrowok="t"/>
              </v:shape>
            </v:group>
            <v:group style="position:absolute;left:5163;top:1990;width:1680;height:2" coordorigin="5163,1990" coordsize="1680,2">
              <v:shape style="position:absolute;left:5163;top:1990;width:1680;height:2" coordorigin="5163,1990" coordsize="1680,0" path="m5163,1990l6843,1990e" filled="false" stroked="true" strokeweight=".47998pt" strokecolor="#000000">
                <v:path arrowok="t"/>
              </v:shape>
            </v:group>
            <v:group style="position:absolute;left:6843;top:1596;width:10;height:20" coordorigin="6843,1596" coordsize="10,20">
              <v:shape style="position:absolute;left:6843;top:1596;width:10;height:20" coordorigin="6843,1596" coordsize="10,20" path="m6843,1615l6853,1615,6853,1596,6843,1596,6843,1615xe" filled="true" fillcolor="#000000" stroked="false">
                <v:path arrowok="t"/>
                <v:fill type="solid"/>
              </v:shape>
            </v:group>
            <v:group style="position:absolute;left:6843;top:1615;width:10;height:20" coordorigin="6843,1615" coordsize="10,20">
              <v:shape style="position:absolute;left:6843;top:1615;width:10;height:20" coordorigin="6843,1615" coordsize="10,20" path="m6843,1634l6853,1634,6853,1615,6843,1615,6843,1634xe" filled="true" fillcolor="#000000" stroked="false">
                <v:path arrowok="t"/>
                <v:fill type="solid"/>
              </v:shape>
            </v:group>
            <v:group style="position:absolute;left:6843;top:1634;width:10;height:20" coordorigin="6843,1634" coordsize="10,20">
              <v:shape style="position:absolute;left:6843;top:1634;width:10;height:20" coordorigin="6843,1634" coordsize="10,20" path="m6843,1654l6853,1654,6853,1634,6843,1634,6843,1654xe" filled="true" fillcolor="#000000" stroked="false">
                <v:path arrowok="t"/>
                <v:fill type="solid"/>
              </v:shape>
            </v:group>
            <v:group style="position:absolute;left:6843;top:1654;width:10;height:20" coordorigin="6843,1654" coordsize="10,20">
              <v:shape style="position:absolute;left:6843;top:1654;width:10;height:20" coordorigin="6843,1654" coordsize="10,20" path="m6843,1673l6853,1673,6853,1654,6843,1654,6843,1673xe" filled="true" fillcolor="#000000" stroked="false">
                <v:path arrowok="t"/>
                <v:fill type="solid"/>
              </v:shape>
            </v:group>
            <v:group style="position:absolute;left:6843;top:1673;width:10;height:20" coordorigin="6843,1673" coordsize="10,20">
              <v:shape style="position:absolute;left:6843;top:1673;width:10;height:20" coordorigin="6843,1673" coordsize="10,20" path="m6843,1692l6853,1692,6853,1673,6843,1673,6843,1692xe" filled="true" fillcolor="#000000" stroked="false">
                <v:path arrowok="t"/>
                <v:fill type="solid"/>
              </v:shape>
            </v:group>
            <v:group style="position:absolute;left:6843;top:1692;width:10;height:20" coordorigin="6843,1692" coordsize="10,20">
              <v:shape style="position:absolute;left:6843;top:1692;width:10;height:20" coordorigin="6843,1692" coordsize="10,20" path="m6843,1711l6853,1711,6853,1692,6843,1692,6843,1711xe" filled="true" fillcolor="#000000" stroked="false">
                <v:path arrowok="t"/>
                <v:fill type="solid"/>
              </v:shape>
            </v:group>
            <v:group style="position:absolute;left:6843;top:1711;width:10;height:20" coordorigin="6843,1711" coordsize="10,20">
              <v:shape style="position:absolute;left:6843;top:1711;width:10;height:20" coordorigin="6843,1711" coordsize="10,20" path="m6843,1730l6853,1730,6853,1711,6843,1711,6843,1730xe" filled="true" fillcolor="#000000" stroked="false">
                <v:path arrowok="t"/>
                <v:fill type="solid"/>
              </v:shape>
            </v:group>
            <v:group style="position:absolute;left:6843;top:1730;width:10;height:20" coordorigin="6843,1730" coordsize="10,20">
              <v:shape style="position:absolute;left:6843;top:1730;width:10;height:20" coordorigin="6843,1730" coordsize="10,20" path="m6843,1750l6853,1750,6853,1730,6843,1730,6843,1750xe" filled="true" fillcolor="#000000" stroked="false">
                <v:path arrowok="t"/>
                <v:fill type="solid"/>
              </v:shape>
            </v:group>
            <v:group style="position:absolute;left:6843;top:1750;width:10;height:20" coordorigin="6843,1750" coordsize="10,20">
              <v:shape style="position:absolute;left:6843;top:1750;width:10;height:20" coordorigin="6843,1750" coordsize="10,20" path="m6843,1769l6853,1769,6853,1750,6843,1750,6843,1769xe" filled="true" fillcolor="#000000" stroked="false">
                <v:path arrowok="t"/>
                <v:fill type="solid"/>
              </v:shape>
            </v:group>
            <v:group style="position:absolute;left:6843;top:1769;width:10;height:20" coordorigin="6843,1769" coordsize="10,20">
              <v:shape style="position:absolute;left:6843;top:1769;width:10;height:20" coordorigin="6843,1769" coordsize="10,20" path="m6843,1788l6853,1788,6853,1769,6843,1769,6843,1788xe" filled="true" fillcolor="#000000" stroked="false">
                <v:path arrowok="t"/>
                <v:fill type="solid"/>
              </v:shape>
            </v:group>
            <v:group style="position:absolute;left:6843;top:1788;width:10;height:20" coordorigin="6843,1788" coordsize="10,20">
              <v:shape style="position:absolute;left:6843;top:1788;width:10;height:20" coordorigin="6843,1788" coordsize="10,20" path="m6843,1807l6853,1807,6853,1788,6843,1788,6843,1807xe" filled="true" fillcolor="#000000" stroked="false">
                <v:path arrowok="t"/>
                <v:fill type="solid"/>
              </v:shape>
            </v:group>
            <v:group style="position:absolute;left:6843;top:1807;width:10;height:20" coordorigin="6843,1807" coordsize="10,20">
              <v:shape style="position:absolute;left:6843;top:1807;width:10;height:20" coordorigin="6843,1807" coordsize="10,20" path="m6843,1826l6853,1826,6853,1807,6843,1807,6843,1826xe" filled="true" fillcolor="#000000" stroked="false">
                <v:path arrowok="t"/>
                <v:fill type="solid"/>
              </v:shape>
            </v:group>
            <v:group style="position:absolute;left:6843;top:1826;width:10;height:20" coordorigin="6843,1826" coordsize="10,20">
              <v:shape style="position:absolute;left:6843;top:1826;width:10;height:20" coordorigin="6843,1826" coordsize="10,20" path="m6843,1846l6853,1846,6853,1826,6843,1826,6843,1846xe" filled="true" fillcolor="#000000" stroked="false">
                <v:path arrowok="t"/>
                <v:fill type="solid"/>
              </v:shape>
            </v:group>
            <v:group style="position:absolute;left:6843;top:1846;width:10;height:20" coordorigin="6843,1846" coordsize="10,20">
              <v:shape style="position:absolute;left:6843;top:1846;width:10;height:20" coordorigin="6843,1846" coordsize="10,20" path="m6843,1865l6853,1865,6853,1846,6843,1846,6843,1865xe" filled="true" fillcolor="#000000" stroked="false">
                <v:path arrowok="t"/>
                <v:fill type="solid"/>
              </v:shape>
            </v:group>
            <v:group style="position:absolute;left:6843;top:1865;width:10;height:20" coordorigin="6843,1865" coordsize="10,20">
              <v:shape style="position:absolute;left:6843;top:1865;width:10;height:20" coordorigin="6843,1865" coordsize="10,20" path="m6843,1884l6853,1884,6853,1865,6843,1865,6843,1884xe" filled="true" fillcolor="#000000" stroked="false">
                <v:path arrowok="t"/>
                <v:fill type="solid"/>
              </v:shape>
            </v:group>
            <v:group style="position:absolute;left:6843;top:1884;width:10;height:20" coordorigin="6843,1884" coordsize="10,20">
              <v:shape style="position:absolute;left:6843;top:1884;width:10;height:20" coordorigin="6843,1884" coordsize="10,20" path="m6843,1903l6853,1903,6853,1884,6843,1884,6843,1903xe" filled="true" fillcolor="#000000" stroked="false">
                <v:path arrowok="t"/>
                <v:fill type="solid"/>
              </v:shape>
            </v:group>
            <v:group style="position:absolute;left:6843;top:1903;width:10;height:20" coordorigin="6843,1903" coordsize="10,20">
              <v:shape style="position:absolute;left:6843;top:1903;width:10;height:20" coordorigin="6843,1903" coordsize="10,20" path="m6843,1922l6853,1922,6853,1903,6843,1903,6843,1922xe" filled="true" fillcolor="#000000" stroked="false">
                <v:path arrowok="t"/>
                <v:fill type="solid"/>
              </v:shape>
            </v:group>
            <v:group style="position:absolute;left:6843;top:1922;width:10;height:20" coordorigin="6843,1922" coordsize="10,20">
              <v:shape style="position:absolute;left:6843;top:1922;width:10;height:20" coordorigin="6843,1922" coordsize="10,20" path="m6843,1942l6853,1942,6853,1922,6843,1922,6843,1942xe" filled="true" fillcolor="#000000" stroked="false">
                <v:path arrowok="t"/>
                <v:fill type="solid"/>
              </v:shape>
            </v:group>
            <v:group style="position:absolute;left:6843;top:1942;width:10;height:20" coordorigin="6843,1942" coordsize="10,20">
              <v:shape style="position:absolute;left:6843;top:1942;width:10;height:20" coordorigin="6843,1942" coordsize="10,20" path="m6843,1961l6853,1961,6853,1942,6843,1942,6843,1961xe" filled="true" fillcolor="#000000" stroked="false">
                <v:path arrowok="t"/>
                <v:fill type="solid"/>
              </v:shape>
            </v:group>
            <v:group style="position:absolute;left:6843;top:1961;width:10;height:20" coordorigin="6843,1961" coordsize="10,20">
              <v:shape style="position:absolute;left:6843;top:1961;width:10;height:20" coordorigin="6843,1961" coordsize="10,20" path="m6843,1980l6853,1980,6853,1961,6843,1961,6843,1980xe" filled="true" fillcolor="#000000" stroked="false">
                <v:path arrowok="t"/>
                <v:fill type="solid"/>
              </v:shape>
              <v:shape style="position:absolute;left:6843;top:1980;width:10;height:5" type="#_x0000_t75" stroked="false">
                <v:imagedata r:id="rId350" o:title=""/>
              </v:shape>
            </v:group>
            <v:group style="position:absolute;left:6843;top:1990;width:10;height:2" coordorigin="6843,1990" coordsize="10,2">
              <v:shape style="position:absolute;left:6843;top:1990;width:10;height:2" coordorigin="6843,1990" coordsize="10,0" path="m6843,1990l6853,1990e" filled="false" stroked="true" strokeweight=".47998pt" strokecolor="#000000">
                <v:path arrowok="t"/>
              </v:shape>
            </v:group>
            <v:group style="position:absolute;left:6853;top:1990;width:1695;height:2" coordorigin="6853,1990" coordsize="1695,2">
              <v:shape style="position:absolute;left:6853;top:1990;width:1695;height:2" coordorigin="6853,1990" coordsize="1695,0" path="m6853,1990l8548,1990e" filled="false" stroked="true" strokeweight=".47998pt" strokecolor="#000000">
                <v:path arrowok="t"/>
              </v:shape>
              <v:shape style="position:absolute;left:3010;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6431;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653;top:29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2367;top:49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016;top:493;width:577;height:221" type="#_x0000_t202" filled="false" stroked="false">
                <v:textbox inset="0,0,0,0">
                  <w:txbxContent>
                    <w:p>
                      <w:pPr>
                        <w:spacing w:line="221"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xbxContent>
                </v:textbox>
                <w10:wrap type="none"/>
              </v:shape>
              <v:shape style="position:absolute;left:5792;top:49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410;top:493;width:577;height:221" type="#_x0000_t202" filled="false" stroked="false">
                <v:textbox inset="0,0,0,0">
                  <w:txbxContent>
                    <w:p>
                      <w:pPr>
                        <w:spacing w:line="221"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xbxContent>
                </v:textbox>
                <w10:wrap type="none"/>
              </v:shape>
              <v:shape style="position:absolute;left:127;top:891;width:948;height:1004"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p>
                      <w:pPr>
                        <w:spacing w:before="106"/>
                        <w:ind w:left="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1-2</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p>
                    <w:p>
                      <w:pPr>
                        <w:spacing w:before="106"/>
                        <w:ind w:left="525"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333;top:1292;width:1008;height:610" type="#_x0000_t202" filled="false" stroked="false">
                <v:textbox inset="0,0,0,0">
                  <w:txbxContent>
                    <w:p>
                      <w:pPr>
                        <w:spacing w:line="216" w:lineRule="exact" w:before="0"/>
                        <w:ind w:left="0" w:right="0" w:firstLine="0"/>
                        <w:jc w:val="left"/>
                        <w:rPr>
                          <w:rFonts w:ascii="Arial Narrow" w:hAnsi="Arial Narrow" w:cs="Arial Narrow" w:eastAsia="Arial Narrow" w:hint="default"/>
                          <w:sz w:val="21"/>
                          <w:szCs w:val="21"/>
                        </w:rPr>
                      </w:pPr>
                      <w:r>
                        <w:rPr>
                          <w:rFonts w:ascii="Arial Narrow"/>
                          <w:spacing w:val="-1"/>
                          <w:sz w:val="21"/>
                        </w:rPr>
                        <w:t>3,883,400.00</w:t>
                      </w:r>
                      <w:r>
                        <w:rPr>
                          <w:rFonts w:ascii="Arial Narrow"/>
                          <w:sz w:val="21"/>
                        </w:rPr>
                      </w:r>
                    </w:p>
                    <w:p>
                      <w:pPr>
                        <w:spacing w:line="236" w:lineRule="exact" w:before="157"/>
                        <w:ind w:left="0" w:right="0" w:firstLine="0"/>
                        <w:jc w:val="left"/>
                        <w:rPr>
                          <w:rFonts w:ascii="Arial Narrow" w:hAnsi="Arial Narrow" w:cs="Arial Narrow" w:eastAsia="Arial Narrow" w:hint="default"/>
                          <w:sz w:val="21"/>
                          <w:szCs w:val="21"/>
                        </w:rPr>
                      </w:pPr>
                      <w:r>
                        <w:rPr>
                          <w:rFonts w:ascii="Arial Narrow"/>
                          <w:b/>
                          <w:spacing w:val="-1"/>
                          <w:sz w:val="21"/>
                        </w:rPr>
                        <w:t>3,883,400.00</w:t>
                      </w:r>
                      <w:r>
                        <w:rPr>
                          <w:rFonts w:ascii="Arial Narrow"/>
                          <w:sz w:val="21"/>
                        </w:rPr>
                      </w:r>
                    </w:p>
                  </w:txbxContent>
                </v:textbox>
                <w10:wrap type="none"/>
              </v:shape>
              <v:shape style="position:absolute;left:4525;top:1292;width:528;height:610" type="#_x0000_t202" filled="false" stroked="false">
                <v:textbox inset="0,0,0,0">
                  <w:txbxContent>
                    <w:p>
                      <w:pPr>
                        <w:spacing w:line="216" w:lineRule="exact" w:before="0"/>
                        <w:ind w:left="0" w:right="0" w:firstLine="0"/>
                        <w:jc w:val="left"/>
                        <w:rPr>
                          <w:rFonts w:ascii="Arial Narrow" w:hAnsi="Arial Narrow" w:cs="Arial Narrow" w:eastAsia="Arial Narrow" w:hint="default"/>
                          <w:sz w:val="21"/>
                          <w:szCs w:val="21"/>
                        </w:rPr>
                      </w:pPr>
                      <w:r>
                        <w:rPr>
                          <w:rFonts w:ascii="Arial Narrow"/>
                          <w:spacing w:val="-1"/>
                          <w:sz w:val="21"/>
                        </w:rPr>
                        <w:t>100.00</w:t>
                      </w:r>
                      <w:r>
                        <w:rPr>
                          <w:rFonts w:ascii="Arial Narrow"/>
                          <w:sz w:val="21"/>
                        </w:rPr>
                      </w:r>
                    </w:p>
                    <w:p>
                      <w:pPr>
                        <w:spacing w:line="236" w:lineRule="exact" w:before="157"/>
                        <w:ind w:left="0" w:right="0" w:firstLine="0"/>
                        <w:jc w:val="left"/>
                        <w:rPr>
                          <w:rFonts w:ascii="Arial Narrow" w:hAnsi="Arial Narrow" w:cs="Arial Narrow" w:eastAsia="Arial Narrow" w:hint="default"/>
                          <w:sz w:val="21"/>
                          <w:szCs w:val="21"/>
                        </w:rPr>
                      </w:pPr>
                      <w:r>
                        <w:rPr>
                          <w:rFonts w:ascii="Arial Narrow"/>
                          <w:b/>
                          <w:spacing w:val="-1"/>
                          <w:sz w:val="21"/>
                        </w:rPr>
                        <w:t>100.00</w:t>
                      </w:r>
                      <w:r>
                        <w:rPr>
                          <w:rFonts w:ascii="Arial Narrow"/>
                          <w:sz w:val="21"/>
                        </w:rPr>
                      </w:r>
                    </w:p>
                  </w:txbxContent>
                </v:textbox>
                <w10:wrap type="none"/>
              </v:shape>
            </v:group>
          </v:group>
        </w:pict>
      </w:r>
      <w:r>
        <w:rPr>
          <w:rFonts w:ascii="宋体" w:hAnsi="宋体" w:cs="宋体" w:eastAsia="宋体" w:hint="default"/>
          <w:position w:val="-39"/>
          <w:sz w:val="20"/>
          <w:szCs w:val="20"/>
        </w:rPr>
      </w:r>
    </w:p>
    <w:p>
      <w:pPr>
        <w:spacing w:line="240" w:lineRule="auto" w:before="2"/>
        <w:rPr>
          <w:rFonts w:ascii="宋体" w:hAnsi="宋体" w:cs="宋体" w:eastAsia="宋体" w:hint="default"/>
          <w:sz w:val="11"/>
          <w:szCs w:val="11"/>
        </w:rPr>
      </w:pPr>
    </w:p>
    <w:p>
      <w:pPr>
        <w:spacing w:before="36"/>
        <w:ind w:left="343" w:right="1041" w:firstLine="0"/>
        <w:jc w:val="left"/>
        <w:rPr>
          <w:rFonts w:ascii="宋体" w:hAnsi="宋体" w:cs="宋体" w:eastAsia="宋体" w:hint="default"/>
          <w:sz w:val="21"/>
          <w:szCs w:val="21"/>
        </w:rPr>
      </w:pPr>
      <w:r>
        <w:rPr>
          <w:rFonts w:ascii="宋体" w:hAnsi="宋体" w:cs="宋体" w:eastAsia="宋体" w:hint="default"/>
          <w:sz w:val="21"/>
          <w:szCs w:val="21"/>
        </w:rPr>
        <w:t>说明：预收账款为本期合并子公司东华信通年初结转至本期的，帐龄为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p>
      <w:pPr>
        <w:spacing w:before="196"/>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9"/>
          <w:sz w:val="21"/>
          <w:szCs w:val="21"/>
        </w:rPr>
        <w:t> </w:t>
      </w:r>
      <w:r>
        <w:rPr>
          <w:rFonts w:ascii="宋体" w:hAnsi="宋体" w:cs="宋体" w:eastAsia="宋体" w:hint="default"/>
          <w:sz w:val="21"/>
          <w:szCs w:val="21"/>
        </w:rPr>
        <w:t>期末本公司预收账款中无持公司</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）以上表决权股份的股东单位款项。</w:t>
      </w:r>
    </w:p>
    <w:p>
      <w:pPr>
        <w:spacing w:line="240" w:lineRule="auto" w:before="4"/>
        <w:rPr>
          <w:rFonts w:ascii="宋体" w:hAnsi="宋体" w:cs="宋体" w:eastAsia="宋体" w:hint="default"/>
          <w:sz w:val="15"/>
          <w:szCs w:val="15"/>
        </w:rPr>
      </w:pPr>
    </w:p>
    <w:p>
      <w:pPr>
        <w:spacing w:before="0"/>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58"/>
          <w:sz w:val="21"/>
          <w:szCs w:val="21"/>
        </w:rPr>
        <w:t> </w:t>
      </w:r>
      <w:r>
        <w:rPr>
          <w:rFonts w:ascii="宋体" w:hAnsi="宋体" w:cs="宋体" w:eastAsia="宋体" w:hint="default"/>
          <w:sz w:val="21"/>
          <w:szCs w:val="21"/>
        </w:rPr>
        <w:t>期末本公司预收账款中无预收关联方款项。</w:t>
      </w:r>
    </w:p>
    <w:p>
      <w:pPr>
        <w:spacing w:before="197"/>
        <w:ind w:left="238" w:right="1041" w:firstLine="0"/>
        <w:jc w:val="left"/>
        <w:rPr>
          <w:rFonts w:ascii="宋体" w:hAnsi="宋体" w:cs="宋体" w:eastAsia="宋体" w:hint="default"/>
          <w:sz w:val="21"/>
          <w:szCs w:val="21"/>
        </w:rPr>
      </w:pPr>
      <w:r>
        <w:rPr/>
        <w:pict>
          <v:shape style="position:absolute;margin-left:237.050003pt;margin-top:55.713665pt;width:.48pt;height:.12pt;mso-position-horizontal-relative:page;mso-position-vertical-relative:paragraph;z-index:10336" type="#_x0000_t75" stroked="false">
            <v:imagedata r:id="rId380" o:title=""/>
          </v:shape>
        </w:pict>
      </w:r>
      <w:r>
        <w:rPr/>
        <w:pict>
          <v:shape style="position:absolute;margin-left:303.769989pt;margin-top:55.713665pt;width:.47998pt;height:.12pt;mso-position-horizontal-relative:page;mso-position-vertical-relative:paragraph;z-index:10360" type="#_x0000_t75" stroked="false">
            <v:imagedata r:id="rId380" o:title=""/>
          </v:shape>
        </w:pict>
      </w:r>
      <w:r>
        <w:rPr/>
        <w:pict>
          <v:shape style="position:absolute;margin-left:374.109985pt;margin-top:55.713665pt;width:.48001pt;height:.12pt;mso-position-horizontal-relative:page;mso-position-vertical-relative:paragraph;z-index:10384" type="#_x0000_t75" stroked="false">
            <v:imagedata r:id="rId380" o:title=""/>
          </v:shape>
        </w:pict>
      </w:r>
      <w:r>
        <w:rPr/>
        <w:pict>
          <v:shape style="position:absolute;margin-left:444.100006pt;margin-top:55.713665pt;width:.47998pt;height:.12pt;mso-position-horizontal-relative:page;mso-position-vertical-relative:paragraph;z-index:10408" type="#_x0000_t75" stroked="false">
            <v:imagedata r:id="rId380" o:title=""/>
          </v:shape>
        </w:pict>
      </w:r>
      <w:r>
        <w:rPr/>
        <w:pict>
          <v:group style="position:absolute;margin-left:84.503998pt;margin-top:70.713707pt;width:426.45pt;height:25.35pt;mso-position-horizontal-relative:page;mso-position-vertical-relative:paragraph;z-index:-1150216" coordorigin="1690,1414" coordsize="8529,507">
            <v:shape style="position:absolute;left:1690;top:1414;width:3070;height:110" type="#_x0000_t75" stroked="false">
              <v:imagedata r:id="rId381" o:title=""/>
            </v:shape>
            <v:shape style="position:absolute;left:4736;top:1510;width:2756;height:14" type="#_x0000_t75" stroked="false">
              <v:imagedata r:id="rId382" o:title=""/>
            </v:shape>
            <v:shape style="position:absolute;left:7477;top:1515;width:1405;height:10" type="#_x0000_t75" stroked="false">
              <v:imagedata r:id="rId383" o:title=""/>
            </v:shape>
            <v:shape style="position:absolute;left:8877;top:1515;width:1342;height:10" type="#_x0000_t75" stroked="false">
              <v:imagedata r:id="rId384" o:title=""/>
            </v:shape>
            <v:group style="position:absolute;left:4741;top:1525;width:10;height:20" coordorigin="4741,1525" coordsize="10,20">
              <v:shape style="position:absolute;left:4741;top:1525;width:10;height:20" coordorigin="4741,1525" coordsize="10,20" path="m4741,1544l4751,1544,4751,1525,4741,1525,4741,1544xe" filled="true" fillcolor="#000000" stroked="false">
                <v:path arrowok="t"/>
                <v:fill type="solid"/>
              </v:shape>
            </v:group>
            <v:group style="position:absolute;left:4741;top:1544;width:10;height:20" coordorigin="4741,1544" coordsize="10,20">
              <v:shape style="position:absolute;left:4741;top:1544;width:10;height:20" coordorigin="4741,1544" coordsize="10,20" path="m4741,1563l4751,1563,4751,1544,4741,1544,4741,1563xe" filled="true" fillcolor="#000000" stroked="false">
                <v:path arrowok="t"/>
                <v:fill type="solid"/>
              </v:shape>
            </v:group>
            <v:group style="position:absolute;left:4741;top:1563;width:10;height:20" coordorigin="4741,1563" coordsize="10,20">
              <v:shape style="position:absolute;left:4741;top:1563;width:10;height:20" coordorigin="4741,1563" coordsize="10,20" path="m4741,1582l4751,1582,4751,1563,4741,1563,4741,1582xe" filled="true" fillcolor="#000000" stroked="false">
                <v:path arrowok="t"/>
                <v:fill type="solid"/>
              </v:shape>
            </v:group>
            <v:group style="position:absolute;left:4741;top:1582;width:10;height:20" coordorigin="4741,1582" coordsize="10,20">
              <v:shape style="position:absolute;left:4741;top:1582;width:10;height:20" coordorigin="4741,1582" coordsize="10,20" path="m4741,1601l4751,1601,4751,1582,4741,1582,4741,1601xe" filled="true" fillcolor="#000000" stroked="false">
                <v:path arrowok="t"/>
                <v:fill type="solid"/>
              </v:shape>
            </v:group>
            <v:group style="position:absolute;left:4741;top:1601;width:10;height:20" coordorigin="4741,1601" coordsize="10,20">
              <v:shape style="position:absolute;left:4741;top:1601;width:10;height:20" coordorigin="4741,1601" coordsize="10,20" path="m4741,1621l4751,1621,4751,1601,4741,1601,4741,1621xe" filled="true" fillcolor="#000000" stroked="false">
                <v:path arrowok="t"/>
                <v:fill type="solid"/>
              </v:shape>
            </v:group>
            <v:group style="position:absolute;left:4741;top:1621;width:10;height:20" coordorigin="4741,1621" coordsize="10,20">
              <v:shape style="position:absolute;left:4741;top:1621;width:10;height:20" coordorigin="4741,1621" coordsize="10,20" path="m4741,1640l4751,1640,4751,1621,4741,1621,4741,1640xe" filled="true" fillcolor="#000000" stroked="false">
                <v:path arrowok="t"/>
                <v:fill type="solid"/>
              </v:shape>
            </v:group>
            <v:group style="position:absolute;left:4741;top:1640;width:10;height:20" coordorigin="4741,1640" coordsize="10,20">
              <v:shape style="position:absolute;left:4741;top:1640;width:10;height:20" coordorigin="4741,1640" coordsize="10,20" path="m4741,1659l4751,1659,4751,1640,4741,1640,4741,1659xe" filled="true" fillcolor="#000000" stroked="false">
                <v:path arrowok="t"/>
                <v:fill type="solid"/>
              </v:shape>
            </v:group>
            <v:group style="position:absolute;left:4741;top:1659;width:10;height:20" coordorigin="4741,1659" coordsize="10,20">
              <v:shape style="position:absolute;left:4741;top:1659;width:10;height:20" coordorigin="4741,1659" coordsize="10,20" path="m4741,1678l4751,1678,4751,1659,4741,1659,4741,1678xe" filled="true" fillcolor="#000000" stroked="false">
                <v:path arrowok="t"/>
                <v:fill type="solid"/>
              </v:shape>
            </v:group>
            <v:group style="position:absolute;left:4741;top:1678;width:10;height:20" coordorigin="4741,1678" coordsize="10,20">
              <v:shape style="position:absolute;left:4741;top:1678;width:10;height:20" coordorigin="4741,1678" coordsize="10,20" path="m4741,1697l4751,1697,4751,1678,4741,1678,4741,1697xe" filled="true" fillcolor="#000000" stroked="false">
                <v:path arrowok="t"/>
                <v:fill type="solid"/>
              </v:shape>
            </v:group>
            <v:group style="position:absolute;left:4741;top:1697;width:10;height:20" coordorigin="4741,1697" coordsize="10,20">
              <v:shape style="position:absolute;left:4741;top:1697;width:10;height:20" coordorigin="4741,1697" coordsize="10,20" path="m4741,1717l4751,1717,4751,1697,4741,1697,4741,1717xe" filled="true" fillcolor="#000000" stroked="false">
                <v:path arrowok="t"/>
                <v:fill type="solid"/>
              </v:shape>
            </v:group>
            <v:group style="position:absolute;left:4741;top:1717;width:10;height:20" coordorigin="4741,1717" coordsize="10,20">
              <v:shape style="position:absolute;left:4741;top:1717;width:10;height:20" coordorigin="4741,1717" coordsize="10,20" path="m4741,1736l4751,1736,4751,1717,4741,1717,4741,1736xe" filled="true" fillcolor="#000000" stroked="false">
                <v:path arrowok="t"/>
                <v:fill type="solid"/>
              </v:shape>
            </v:group>
            <v:group style="position:absolute;left:4741;top:1736;width:10;height:20" coordorigin="4741,1736" coordsize="10,20">
              <v:shape style="position:absolute;left:4741;top:1736;width:10;height:20" coordorigin="4741,1736" coordsize="10,20" path="m4741,1755l4751,1755,4751,1736,4741,1736,4741,1755xe" filled="true" fillcolor="#000000" stroked="false">
                <v:path arrowok="t"/>
                <v:fill type="solid"/>
              </v:shape>
            </v:group>
            <v:group style="position:absolute;left:4741;top:1755;width:10;height:20" coordorigin="4741,1755" coordsize="10,20">
              <v:shape style="position:absolute;left:4741;top:1755;width:10;height:20" coordorigin="4741,1755" coordsize="10,20" path="m4741,1774l4751,1774,4751,1755,4741,1755,4741,1774xe" filled="true" fillcolor="#000000" stroked="false">
                <v:path arrowok="t"/>
                <v:fill type="solid"/>
              </v:shape>
            </v:group>
            <v:group style="position:absolute;left:4741;top:1774;width:10;height:20" coordorigin="4741,1774" coordsize="10,20">
              <v:shape style="position:absolute;left:4741;top:1774;width:10;height:20" coordorigin="4741,1774" coordsize="10,20" path="m4741,1793l4751,1793,4751,1774,4741,1774,4741,1793xe" filled="true" fillcolor="#000000" stroked="false">
                <v:path arrowok="t"/>
                <v:fill type="solid"/>
              </v:shape>
            </v:group>
            <v:group style="position:absolute;left:4741;top:1793;width:10;height:20" coordorigin="4741,1793" coordsize="10,20">
              <v:shape style="position:absolute;left:4741;top:1793;width:10;height:20" coordorigin="4741,1793" coordsize="10,20" path="m4741,1813l4751,1813,4751,1793,4741,1793,4741,1813xe" filled="true" fillcolor="#000000" stroked="false">
                <v:path arrowok="t"/>
                <v:fill type="solid"/>
              </v:shape>
              <v:shape style="position:absolute;left:1690;top:1813;width:3070;height:108" type="#_x0000_t75" stroked="false">
                <v:imagedata r:id="rId385" o:title=""/>
              </v:shape>
              <v:shape style="position:absolute;left:4736;top:1909;width:1349;height:12" type="#_x0000_t75" stroked="false">
                <v:imagedata r:id="rId386" o:title=""/>
              </v:shape>
              <v:shape style="position:absolute;left:6071;top:1909;width:1421;height:12" type="#_x0000_t75" stroked="false">
                <v:imagedata r:id="rId387" o:title=""/>
              </v:shape>
              <v:shape style="position:absolute;left:7477;top:1909;width:1414;height:12" type="#_x0000_t75" stroked="false">
                <v:imagedata r:id="rId388" o:title=""/>
              </v:shape>
              <v:shape style="position:absolute;left:8877;top:1911;width:1342;height:10" type="#_x0000_t75" stroked="false">
                <v:imagedata r:id="rId389" o:title=""/>
              </v:shape>
            </v:group>
            <w10:wrap type="none"/>
          </v:group>
        </w:pict>
      </w:r>
      <w:r>
        <w:rPr/>
        <w:pict>
          <v:shape style="position:absolute;margin-left:237.050003pt;margin-top:115.229614pt;width:.4799pt;height:.24pt;mso-position-horizontal-relative:page;mso-position-vertical-relative:paragraph;z-index:10456" type="#_x0000_t75" stroked="false">
            <v:imagedata r:id="rId380" o:title=""/>
          </v:shape>
        </w:pict>
      </w:r>
      <w:r>
        <w:rPr/>
        <w:pict>
          <v:shape style="position:absolute;margin-left:303.769989pt;margin-top:115.229614pt;width:.47988pt;height:.24pt;mso-position-horizontal-relative:page;mso-position-vertical-relative:paragraph;z-index:10480" type="#_x0000_t75" stroked="false">
            <v:imagedata r:id="rId380" o:title=""/>
          </v:shape>
        </w:pict>
      </w:r>
      <w:r>
        <w:rPr/>
        <w:pict>
          <v:shape style="position:absolute;margin-left:374.109985pt;margin-top:115.229614pt;width:.47991pt;height:.24pt;mso-position-horizontal-relative:page;mso-position-vertical-relative:paragraph;z-index:10504" type="#_x0000_t75" stroked="false">
            <v:imagedata r:id="rId380" o:title=""/>
          </v:shape>
        </w:pict>
      </w:r>
      <w:r>
        <w:rPr/>
        <w:pict>
          <v:shape style="position:absolute;margin-left:444.100006pt;margin-top:115.229614pt;width:.47988pt;height:.24pt;mso-position-horizontal-relative:page;mso-position-vertical-relative:paragraph;z-index:10528" type="#_x0000_t75" stroked="false">
            <v:imagedata r:id="rId380" o:title=""/>
          </v:shape>
        </w:pict>
      </w:r>
      <w:r>
        <w:rPr>
          <w:rFonts w:ascii="Arial Narrow" w:hAnsi="Arial Narrow" w:cs="Arial Narrow" w:eastAsia="Arial Narrow" w:hint="default"/>
          <w:b/>
          <w:bCs/>
          <w:sz w:val="21"/>
          <w:szCs w:val="21"/>
        </w:rPr>
        <w:t>15</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3070"/>
        <w:gridCol w:w="1334"/>
        <w:gridCol w:w="1407"/>
        <w:gridCol w:w="1400"/>
        <w:gridCol w:w="1332"/>
      </w:tblGrid>
      <w:tr>
        <w:trPr>
          <w:trHeight w:val="396" w:hRule="exact"/>
        </w:trPr>
        <w:tc>
          <w:tcPr>
            <w:tcW w:w="30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39"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71" w:right="0"/>
              <w:jc w:val="left"/>
              <w:rPr>
                <w:rFonts w:ascii="宋体" w:hAnsi="宋体" w:cs="宋体" w:eastAsia="宋体" w:hint="default"/>
                <w:sz w:val="21"/>
                <w:szCs w:val="21"/>
              </w:rPr>
            </w:pPr>
            <w:r>
              <w:rPr>
                <w:rFonts w:ascii="宋体" w:hAnsi="宋体" w:cs="宋体" w:eastAsia="宋体" w:hint="default"/>
                <w:b/>
                <w:bCs/>
                <w:sz w:val="21"/>
                <w:szCs w:val="21"/>
              </w:rPr>
              <w:t>本期支付</w:t>
            </w:r>
            <w:r>
              <w:rPr>
                <w:rFonts w:ascii="宋体" w:hAnsi="宋体" w:cs="宋体" w:eastAsia="宋体" w:hint="default"/>
                <w:sz w:val="21"/>
                <w:szCs w:val="21"/>
              </w:rPr>
            </w:r>
          </w:p>
        </w:tc>
        <w:tc>
          <w:tcPr>
            <w:tcW w:w="13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23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93" w:hRule="exact"/>
        </w:trPr>
        <w:tc>
          <w:tcPr>
            <w:tcW w:w="307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工资、奖金、津贴和补贴</w:t>
            </w:r>
          </w:p>
        </w:tc>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21"/>
                <w:szCs w:val="21"/>
              </w:rPr>
            </w:pPr>
            <w:r>
              <w:rPr>
                <w:rFonts w:ascii="Arial Narrow"/>
                <w:spacing w:val="-2"/>
                <w:sz w:val="21"/>
              </w:rPr>
              <w:t>11,783,473.00</w:t>
            </w:r>
          </w:p>
        </w:tc>
        <w:tc>
          <w:tcPr>
            <w:tcW w:w="14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90" w:right="0"/>
              <w:jc w:val="center"/>
              <w:rPr>
                <w:rFonts w:ascii="Arial Narrow" w:hAnsi="Arial Narrow" w:cs="Arial Narrow" w:eastAsia="Arial Narrow" w:hint="default"/>
                <w:sz w:val="21"/>
                <w:szCs w:val="21"/>
              </w:rPr>
            </w:pPr>
            <w:r>
              <w:rPr>
                <w:rFonts w:ascii="Arial Narrow"/>
                <w:sz w:val="21"/>
              </w:rPr>
              <w:t>74,815,515.81</w:t>
            </w:r>
          </w:p>
        </w:tc>
        <w:tc>
          <w:tcPr>
            <w:tcW w:w="14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64,883,199.27</w:t>
            </w:r>
            <w:r>
              <w:rPr>
                <w:rFonts w:ascii="Arial Narrow"/>
                <w:sz w:val="21"/>
              </w:rPr>
            </w:r>
          </w:p>
        </w:tc>
        <w:tc>
          <w:tcPr>
            <w:tcW w:w="133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21,715,789.54</w:t>
            </w:r>
            <w:r>
              <w:rPr>
                <w:rFonts w:ascii="Arial Narrow"/>
                <w:sz w:val="21"/>
              </w:rPr>
            </w:r>
          </w:p>
        </w:tc>
      </w:tr>
      <w:tr>
        <w:trPr>
          <w:trHeight w:val="506" w:hRule="exact"/>
        </w:trPr>
        <w:tc>
          <w:tcPr>
            <w:tcW w:w="440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left="187" w:right="0"/>
              <w:jc w:val="center"/>
              <w:rPr>
                <w:rFonts w:ascii="Arial Narrow" w:hAnsi="Arial Narrow" w:cs="Arial Narrow" w:eastAsia="Arial Narrow" w:hint="default"/>
                <w:sz w:val="21"/>
                <w:szCs w:val="21"/>
              </w:rPr>
            </w:pPr>
            <w:r>
              <w:rPr>
                <w:rFonts w:ascii="Arial Narrow"/>
                <w:sz w:val="21"/>
              </w:rPr>
              <w:t>2,806,838.00</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spacing w:val="-1"/>
                <w:sz w:val="21"/>
              </w:rPr>
              <w:t>2,806,838.00</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
        </w:tc>
      </w:tr>
      <w:tr>
        <w:trPr>
          <w:trHeight w:val="394" w:hRule="exact"/>
        </w:trPr>
        <w:tc>
          <w:tcPr>
            <w:tcW w:w="3070"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13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1,199,692.76</w:t>
            </w:r>
            <w:r>
              <w:rPr>
                <w:rFonts w:ascii="Arial Narrow"/>
                <w:sz w:val="21"/>
              </w:rPr>
            </w:r>
          </w:p>
        </w:tc>
        <w:tc>
          <w:tcPr>
            <w:tcW w:w="14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187" w:right="0"/>
              <w:jc w:val="center"/>
              <w:rPr>
                <w:rFonts w:ascii="Arial Narrow" w:hAnsi="Arial Narrow" w:cs="Arial Narrow" w:eastAsia="Arial Narrow" w:hint="default"/>
                <w:sz w:val="21"/>
                <w:szCs w:val="21"/>
              </w:rPr>
            </w:pPr>
            <w:r>
              <w:rPr>
                <w:rFonts w:ascii="Arial Narrow"/>
                <w:sz w:val="21"/>
              </w:rPr>
              <w:t>7,463,141.27</w:t>
            </w:r>
          </w:p>
        </w:tc>
        <w:tc>
          <w:tcPr>
            <w:tcW w:w="14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2"/>
                <w:sz w:val="21"/>
              </w:rPr>
              <w:t>7,311,659.04</w:t>
            </w:r>
          </w:p>
        </w:tc>
        <w:tc>
          <w:tcPr>
            <w:tcW w:w="1332"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1,351,174.99</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877" w:footer="980" w:top="1060" w:bottom="1160" w:left="1560" w:right="0"/>
        </w:sectPr>
      </w:pPr>
    </w:p>
    <w:p>
      <w:pPr>
        <w:spacing w:line="240" w:lineRule="auto" w:before="11"/>
        <w:rPr>
          <w:rFonts w:ascii="宋体" w:hAnsi="宋体" w:cs="宋体" w:eastAsia="宋体" w:hint="default"/>
          <w:b/>
          <w:bCs/>
          <w:sz w:val="2"/>
          <w:szCs w:val="2"/>
        </w:rPr>
      </w:pPr>
      <w:r>
        <w:rPr/>
        <w:pict>
          <v:shape style="position:absolute;margin-left:237.050003pt;margin-top:91.699982pt;width:.48pt;height:.12pt;mso-position-horizontal-relative:page;mso-position-vertical-relative:page;z-index:10792" type="#_x0000_t75" stroked="false">
            <v:imagedata r:id="rId390" o:title=""/>
          </v:shape>
        </w:pict>
      </w:r>
      <w:r>
        <w:rPr/>
        <w:pict>
          <v:shape style="position:absolute;margin-left:303.769989pt;margin-top:91.699982pt;width:.47998pt;height:.12pt;mso-position-horizontal-relative:page;mso-position-vertical-relative:page;z-index:10816" type="#_x0000_t75" stroked="false">
            <v:imagedata r:id="rId390" o:title=""/>
          </v:shape>
        </w:pict>
      </w:r>
      <w:r>
        <w:rPr/>
        <w:pict>
          <v:shape style="position:absolute;margin-left:374.109985pt;margin-top:91.699982pt;width:.48001pt;height:.12pt;mso-position-horizontal-relative:page;mso-position-vertical-relative:page;z-index:10840" type="#_x0000_t75" stroked="false">
            <v:imagedata r:id="rId390" o:title=""/>
          </v:shape>
        </w:pict>
      </w:r>
      <w:r>
        <w:rPr/>
        <w:pict>
          <v:shape style="position:absolute;margin-left:444.100006pt;margin-top:91.699982pt;width:.47998pt;height:.12pt;mso-position-horizontal-relative:page;mso-position-vertical-relative:page;z-index:10864" type="#_x0000_t75" stroked="false">
            <v:imagedata r:id="rId390" o:title=""/>
          </v:shape>
        </w:pict>
      </w:r>
      <w:r>
        <w:rPr/>
        <w:pict>
          <v:group style="position:absolute;margin-left:84.503998pt;margin-top:111.740005pt;width:426.45pt;height:.5pt;mso-position-horizontal-relative:page;mso-position-vertical-relative:page;z-index:-1149760" coordorigin="1690,2235" coordsize="8529,10">
            <v:shape style="position:absolute;left:1690;top:2235;width:3051;height:10" type="#_x0000_t75" stroked="false">
              <v:imagedata r:id="rId391" o:title=""/>
            </v:shape>
            <v:shape style="position:absolute;left:4736;top:2235;width:2746;height:10" type="#_x0000_t75" stroked="false">
              <v:imagedata r:id="rId392" o:title=""/>
            </v:shape>
            <v:shape style="position:absolute;left:7477;top:2235;width:1405;height:10" type="#_x0000_t75" stroked="false">
              <v:imagedata r:id="rId393" o:title=""/>
            </v:shape>
            <v:shape style="position:absolute;left:8877;top:2235;width:1342;height:10" type="#_x0000_t75" stroked="false">
              <v:imagedata r:id="rId389" o:title=""/>
            </v:shape>
            <w10:wrap type="none"/>
          </v:group>
        </w:pict>
      </w:r>
      <w:r>
        <w:rPr/>
        <w:pict>
          <v:group style="position:absolute;margin-left:84.503998pt;margin-top:126.620026pt;width:426.45pt;height:5.4pt;mso-position-horizontal-relative:page;mso-position-vertical-relative:page;z-index:-1149736" coordorigin="1690,2532" coordsize="8529,108">
            <v:shape style="position:absolute;left:1690;top:2532;width:3070;height:108" type="#_x0000_t75" stroked="false">
              <v:imagedata r:id="rId385" o:title=""/>
            </v:shape>
            <v:shape style="position:absolute;left:4736;top:2628;width:1349;height:12" type="#_x0000_t75" stroked="false">
              <v:imagedata r:id="rId394" o:title=""/>
            </v:shape>
            <v:shape style="position:absolute;left:6071;top:2628;width:1421;height:12" type="#_x0000_t75" stroked="false">
              <v:imagedata r:id="rId395" o:title=""/>
            </v:shape>
            <v:shape style="position:absolute;left:7477;top:2628;width:1414;height:12" type="#_x0000_t75" stroked="false">
              <v:imagedata r:id="rId396" o:title=""/>
            </v:shape>
            <v:shape style="position:absolute;left:8877;top:2631;width:1342;height:10" type="#_x0000_t75" stroked="false">
              <v:imagedata r:id="rId389" o:title=""/>
            </v:shape>
            <w10:wrap type="none"/>
          </v:group>
        </w:pict>
      </w:r>
      <w:r>
        <w:rPr/>
        <w:pict>
          <v:group style="position:absolute;margin-left:84.503998pt;margin-top:146.420029pt;width:426.45pt;height:5.55pt;mso-position-horizontal-relative:page;mso-position-vertical-relative:page;z-index:-1149712" coordorigin="1690,2928" coordsize="8529,111">
            <v:shape style="position:absolute;left:1690;top:2928;width:3070;height:110" type="#_x0000_t75" stroked="false">
              <v:imagedata r:id="rId381" o:title=""/>
            </v:shape>
            <v:shape style="position:absolute;left:4736;top:3024;width:2756;height:14" type="#_x0000_t75" stroked="false">
              <v:imagedata r:id="rId382" o:title=""/>
            </v:shape>
            <v:shape style="position:absolute;left:7477;top:3029;width:1405;height:10" type="#_x0000_t75" stroked="false">
              <v:imagedata r:id="rId393" o:title=""/>
            </v:shape>
            <v:shape style="position:absolute;left:8877;top:3029;width:1342;height:10" type="#_x0000_t75" stroked="false">
              <v:imagedata r:id="rId389" o:title=""/>
            </v:shape>
            <w10:wrap type="none"/>
          </v:group>
        </w:pict>
      </w:r>
      <w:r>
        <w:rPr/>
        <w:pict>
          <v:group style="position:absolute;margin-left:84.503998pt;margin-top:166.339966pt;width:426.45pt;height:5.4pt;mso-position-horizontal-relative:page;mso-position-vertical-relative:page;z-index:-1149688" coordorigin="1690,3327" coordsize="8529,108">
            <v:shape style="position:absolute;left:1690;top:3327;width:3070;height:108" type="#_x0000_t75" stroked="false">
              <v:imagedata r:id="rId397" o:title=""/>
            </v:shape>
            <v:shape style="position:absolute;left:4736;top:3423;width:1349;height:12" type="#_x0000_t75" stroked="false">
              <v:imagedata r:id="rId394" o:title=""/>
            </v:shape>
            <v:shape style="position:absolute;left:6071;top:3423;width:1421;height:12" type="#_x0000_t75" stroked="false">
              <v:imagedata r:id="rId395" o:title=""/>
            </v:shape>
            <v:shape style="position:absolute;left:7477;top:3423;width:1414;height:12" type="#_x0000_t75" stroked="false">
              <v:imagedata r:id="rId396" o:title=""/>
            </v:shape>
            <v:shape style="position:absolute;left:8877;top:3425;width:1342;height:10" type="#_x0000_t75" stroked="false">
              <v:imagedata r:id="rId389" o:title=""/>
            </v:shape>
            <w10:wrap type="none"/>
          </v:group>
        </w:pict>
      </w:r>
      <w:r>
        <w:rPr/>
        <w:pict>
          <v:group style="position:absolute;margin-left:84.503998pt;margin-top:186.139969pt;width:426.45pt;height:5.55pt;mso-position-horizontal-relative:page;mso-position-vertical-relative:page;z-index:-1149664" coordorigin="1690,3723" coordsize="8529,111">
            <v:shape style="position:absolute;left:1690;top:3723;width:3070;height:110" type="#_x0000_t75" stroked="false">
              <v:imagedata r:id="rId398" o:title=""/>
            </v:shape>
            <v:shape style="position:absolute;left:4736;top:3819;width:2756;height:14" type="#_x0000_t75" stroked="false">
              <v:imagedata r:id="rId382" o:title=""/>
            </v:shape>
            <v:shape style="position:absolute;left:7477;top:3824;width:1405;height:10" type="#_x0000_t75" stroked="false">
              <v:imagedata r:id="rId393" o:title=""/>
            </v:shape>
            <v:shape style="position:absolute;left:8877;top:3824;width:1342;height:10" type="#_x0000_t75" stroked="false">
              <v:imagedata r:id="rId389" o:title=""/>
            </v:shape>
            <w10:wrap type="none"/>
          </v:group>
        </w:pict>
      </w:r>
      <w:r>
        <w:rPr/>
        <w:pict>
          <v:group style="position:absolute;margin-left:84.503998pt;margin-top:206.060028pt;width:426.45pt;height:5.4pt;mso-position-horizontal-relative:page;mso-position-vertical-relative:page;z-index:-1149640" coordorigin="1690,4121" coordsize="8529,108">
            <v:shape style="position:absolute;left:1690;top:4121;width:3070;height:108" type="#_x0000_t75" stroked="false">
              <v:imagedata r:id="rId399" o:title=""/>
            </v:shape>
            <v:shape style="position:absolute;left:4736;top:4217;width:1349;height:12" type="#_x0000_t75" stroked="false">
              <v:imagedata r:id="rId394" o:title=""/>
            </v:shape>
            <v:shape style="position:absolute;left:6071;top:4217;width:1421;height:12" type="#_x0000_t75" stroked="false">
              <v:imagedata r:id="rId400" o:title=""/>
            </v:shape>
            <v:shape style="position:absolute;left:7477;top:4217;width:1414;height:12" type="#_x0000_t75" stroked="false">
              <v:imagedata r:id="rId396" o:title=""/>
            </v:shape>
            <v:shape style="position:absolute;left:8877;top:4220;width:1342;height:10" type="#_x0000_t75" stroked="false">
              <v:imagedata r:id="rId384" o:title=""/>
            </v:shape>
            <w10:wrap type="none"/>
          </v:group>
        </w:pict>
      </w:r>
      <w:r>
        <w:rPr/>
        <w:pict>
          <v:group style="position:absolute;margin-left:84.503998pt;margin-top:225.85997pt;width:426.45pt;height:5.4pt;mso-position-horizontal-relative:page;mso-position-vertical-relative:page;z-index:-1149616" coordorigin="1690,4517" coordsize="8529,108">
            <v:shape style="position:absolute;left:1690;top:4517;width:3070;height:108" type="#_x0000_t75" stroked="false">
              <v:imagedata r:id="rId401" o:title=""/>
            </v:shape>
            <v:shape style="position:absolute;left:4736;top:4613;width:1349;height:12" type="#_x0000_t75" stroked="false">
              <v:imagedata r:id="rId394" o:title=""/>
            </v:shape>
            <v:shape style="position:absolute;left:6071;top:4613;width:1421;height:12" type="#_x0000_t75" stroked="false">
              <v:imagedata r:id="rId395" o:title=""/>
            </v:shape>
            <v:shape style="position:absolute;left:7477;top:4613;width:1414;height:12" type="#_x0000_t75" stroked="false">
              <v:imagedata r:id="rId396" o:title=""/>
            </v:shape>
            <v:shape style="position:absolute;left:8877;top:4616;width:1342;height:10" type="#_x0000_t75" stroked="false">
              <v:imagedata r:id="rId384" o:title=""/>
            </v:shape>
            <w10:wrap type="none"/>
          </v:group>
        </w:pict>
      </w:r>
      <w:r>
        <w:rPr/>
        <w:pict>
          <v:group style="position:absolute;margin-left:84.503998pt;margin-top:245.660019pt;width:426.45pt;height:5.55pt;mso-position-horizontal-relative:page;mso-position-vertical-relative:page;z-index:-1149592" coordorigin="1690,4913" coordsize="8529,111">
            <v:shape style="position:absolute;left:1690;top:4913;width:3070;height:110" type="#_x0000_t75" stroked="false">
              <v:imagedata r:id="rId402" o:title=""/>
            </v:shape>
            <v:shape style="position:absolute;left:4736;top:5009;width:2756;height:14" type="#_x0000_t75" stroked="false">
              <v:imagedata r:id="rId382" o:title=""/>
            </v:shape>
            <v:shape style="position:absolute;left:7477;top:5014;width:1405;height:10" type="#_x0000_t75" stroked="false">
              <v:imagedata r:id="rId383" o:title=""/>
            </v:shape>
            <v:shape style="position:absolute;left:8877;top:5014;width:1342;height:10" type="#_x0000_t75" stroked="false">
              <v:imagedata r:id="rId384" o:title=""/>
            </v:shape>
            <w10:wrap type="none"/>
          </v:group>
        </w:pict>
      </w:r>
      <w:r>
        <w:rPr/>
        <w:pict>
          <v:group style="position:absolute;margin-left:84.503998pt;margin-top:542.469971pt;width:426.45pt;height:5.4pt;mso-position-horizontal-relative:page;mso-position-vertical-relative:page;z-index:-1149256" coordorigin="1690,10849" coordsize="8529,108">
            <v:shape style="position:absolute;left:1690;top:10849;width:2857;height:108" type="#_x0000_t75" stroked="false">
              <v:imagedata r:id="rId403" o:title=""/>
            </v:shape>
            <v:shape style="position:absolute;left:4523;top:10945;width:2859;height:12" type="#_x0000_t75" stroked="false">
              <v:imagedata r:id="rId404" o:title=""/>
            </v:shape>
            <v:shape style="position:absolute;left:7367;top:10948;width:2852;height:10" type="#_x0000_t75" stroked="false">
              <v:imagedata r:id="rId405" o:title=""/>
            </v:shape>
            <w10:wrap type="none"/>
          </v:group>
        </w:pict>
      </w: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b/>
          <w:bCs/>
          <w:sz w:val="24"/>
          <w:szCs w:val="24"/>
        </w:rPr>
      </w:pPr>
    </w:p>
    <w:tbl>
      <w:tblPr>
        <w:tblW w:w="0" w:type="auto"/>
        <w:jc w:val="left"/>
        <w:tblInd w:w="115" w:type="dxa"/>
        <w:tblLayout w:type="fixed"/>
        <w:tblCellMar>
          <w:top w:w="0" w:type="dxa"/>
          <w:left w:w="0" w:type="dxa"/>
          <w:bottom w:w="0" w:type="dxa"/>
          <w:right w:w="0" w:type="dxa"/>
        </w:tblCellMar>
        <w:tblLook w:val="01E0"/>
      </w:tblPr>
      <w:tblGrid>
        <w:gridCol w:w="3070"/>
        <w:gridCol w:w="1334"/>
        <w:gridCol w:w="1407"/>
        <w:gridCol w:w="1400"/>
        <w:gridCol w:w="1332"/>
      </w:tblGrid>
      <w:tr>
        <w:trPr>
          <w:trHeight w:val="396" w:hRule="exact"/>
        </w:trPr>
        <w:tc>
          <w:tcPr>
            <w:tcW w:w="30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39"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76"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71" w:right="0"/>
              <w:jc w:val="left"/>
              <w:rPr>
                <w:rFonts w:ascii="宋体" w:hAnsi="宋体" w:cs="宋体" w:eastAsia="宋体" w:hint="default"/>
                <w:sz w:val="21"/>
                <w:szCs w:val="21"/>
              </w:rPr>
            </w:pPr>
            <w:r>
              <w:rPr>
                <w:rFonts w:ascii="宋体" w:hAnsi="宋体" w:cs="宋体" w:eastAsia="宋体" w:hint="default"/>
                <w:b/>
                <w:bCs/>
                <w:sz w:val="21"/>
                <w:szCs w:val="21"/>
              </w:rPr>
              <w:t>本期支付</w:t>
            </w:r>
            <w:r>
              <w:rPr>
                <w:rFonts w:ascii="宋体" w:hAnsi="宋体" w:cs="宋体" w:eastAsia="宋体" w:hint="default"/>
                <w:sz w:val="21"/>
                <w:szCs w:val="21"/>
              </w:rPr>
            </w:r>
          </w:p>
        </w:tc>
        <w:tc>
          <w:tcPr>
            <w:tcW w:w="13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23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400" w:hRule="exact"/>
        </w:trPr>
        <w:tc>
          <w:tcPr>
            <w:tcW w:w="307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其中：医疗保险费</w:t>
            </w:r>
          </w:p>
        </w:tc>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120,631.00</w:t>
            </w:r>
            <w:r>
              <w:rPr>
                <w:rFonts w:ascii="Arial Narrow"/>
                <w:sz w:val="21"/>
              </w:rPr>
            </w:r>
          </w:p>
        </w:tc>
        <w:tc>
          <w:tcPr>
            <w:tcW w:w="14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2,526,161.33</w:t>
            </w:r>
            <w:r>
              <w:rPr>
                <w:rFonts w:ascii="Arial Narrow"/>
                <w:sz w:val="21"/>
              </w:rPr>
            </w:r>
          </w:p>
        </w:tc>
        <w:tc>
          <w:tcPr>
            <w:tcW w:w="14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2,407,082.31</w:t>
            </w:r>
            <w:r>
              <w:rPr>
                <w:rFonts w:ascii="Arial Narrow"/>
                <w:sz w:val="21"/>
              </w:rPr>
            </w:r>
          </w:p>
        </w:tc>
        <w:tc>
          <w:tcPr>
            <w:tcW w:w="133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239,710.02</w:t>
            </w:r>
            <w:r>
              <w:rPr>
                <w:rFonts w:ascii="Arial Narrow"/>
                <w:sz w:val="21"/>
              </w:rPr>
            </w:r>
          </w:p>
        </w:tc>
      </w:tr>
      <w:tr>
        <w:trPr>
          <w:trHeight w:val="291"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753" w:right="0"/>
              <w:jc w:val="left"/>
              <w:rPr>
                <w:rFonts w:ascii="宋体" w:hAnsi="宋体" w:cs="宋体" w:eastAsia="宋体" w:hint="default"/>
                <w:sz w:val="21"/>
                <w:szCs w:val="21"/>
              </w:rPr>
            </w:pPr>
            <w:r>
              <w:rPr>
                <w:rFonts w:ascii="宋体" w:hAnsi="宋体" w:cs="宋体" w:eastAsia="宋体" w:hint="default"/>
                <w:sz w:val="21"/>
                <w:szCs w:val="21"/>
              </w:rPr>
              <w:t>养老保险费</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1,079,061.76</w:t>
            </w:r>
            <w:r>
              <w:rPr>
                <w:rFonts w:ascii="Arial Narrow"/>
                <w:sz w:val="21"/>
              </w:rPr>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4,583,526.63</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2"/>
              <w:jc w:val="right"/>
              <w:rPr>
                <w:rFonts w:ascii="Arial Narrow" w:hAnsi="Arial Narrow" w:cs="Arial Narrow" w:eastAsia="Arial Narrow" w:hint="default"/>
                <w:sz w:val="21"/>
                <w:szCs w:val="21"/>
              </w:rPr>
            </w:pPr>
            <w:r>
              <w:rPr>
                <w:rFonts w:ascii="Arial Narrow"/>
                <w:spacing w:val="-1"/>
                <w:sz w:val="21"/>
              </w:rPr>
              <w:t>4,588,792.08</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4"/>
              <w:jc w:val="right"/>
              <w:rPr>
                <w:rFonts w:ascii="Arial Narrow" w:hAnsi="Arial Narrow" w:cs="Arial Narrow" w:eastAsia="Arial Narrow" w:hint="default"/>
                <w:sz w:val="21"/>
                <w:szCs w:val="21"/>
              </w:rPr>
            </w:pPr>
            <w:r>
              <w:rPr>
                <w:rFonts w:ascii="Arial Narrow"/>
                <w:spacing w:val="-1"/>
                <w:sz w:val="21"/>
              </w:rPr>
              <w:t>1,073,796.31</w:t>
            </w:r>
            <w:r>
              <w:rPr>
                <w:rFonts w:ascii="Arial Narrow"/>
                <w:sz w:val="21"/>
              </w:rPr>
            </w:r>
          </w:p>
        </w:tc>
      </w:tr>
      <w:tr>
        <w:trPr>
          <w:trHeight w:val="413"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753" w:right="0"/>
              <w:jc w:val="left"/>
              <w:rPr>
                <w:rFonts w:ascii="宋体" w:hAnsi="宋体" w:cs="宋体" w:eastAsia="宋体" w:hint="default"/>
                <w:sz w:val="21"/>
                <w:szCs w:val="21"/>
              </w:rPr>
            </w:pPr>
            <w:r>
              <w:rPr>
                <w:rFonts w:ascii="宋体" w:hAnsi="宋体" w:cs="宋体" w:eastAsia="宋体" w:hint="default"/>
                <w:sz w:val="21"/>
                <w:szCs w:val="21"/>
              </w:rPr>
              <w:t>失业保险费</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238,445.37</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spacing w:val="-1"/>
                <w:sz w:val="21"/>
              </w:rPr>
              <w:t>213,161.17</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25,284.20</w:t>
            </w:r>
            <w:r>
              <w:rPr>
                <w:rFonts w:ascii="Arial Narrow"/>
                <w:sz w:val="21"/>
              </w:rPr>
            </w:r>
          </w:p>
        </w:tc>
      </w:tr>
      <w:tr>
        <w:trPr>
          <w:trHeight w:val="93"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753" w:right="0"/>
              <w:jc w:val="left"/>
              <w:rPr>
                <w:rFonts w:ascii="宋体" w:hAnsi="宋体" w:cs="宋体" w:eastAsia="宋体" w:hint="default"/>
                <w:sz w:val="21"/>
                <w:szCs w:val="21"/>
              </w:rPr>
            </w:pPr>
            <w:r>
              <w:rPr>
                <w:rFonts w:ascii="宋体" w:hAnsi="宋体" w:cs="宋体" w:eastAsia="宋体" w:hint="default"/>
                <w:sz w:val="21"/>
                <w:szCs w:val="21"/>
              </w:rPr>
              <w:t>工伤保险费</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76,876.15</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Arial Narrow" w:hAnsi="Arial Narrow" w:cs="Arial Narrow" w:eastAsia="Arial Narrow" w:hint="default"/>
                <w:sz w:val="21"/>
                <w:szCs w:val="21"/>
              </w:rPr>
            </w:pPr>
            <w:r>
              <w:rPr>
                <w:rFonts w:ascii="Arial Narrow"/>
                <w:spacing w:val="-1"/>
                <w:sz w:val="21"/>
              </w:rPr>
              <w:t>68,532.10</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8,344.05</w:t>
            </w:r>
            <w:r>
              <w:rPr>
                <w:rFonts w:ascii="Arial Narrow"/>
                <w:sz w:val="21"/>
              </w:rPr>
            </w:r>
          </w:p>
        </w:tc>
      </w:tr>
      <w:tr>
        <w:trPr>
          <w:trHeight w:val="93"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753" w:right="0"/>
              <w:jc w:val="left"/>
              <w:rPr>
                <w:rFonts w:ascii="宋体" w:hAnsi="宋体" w:cs="宋体" w:eastAsia="宋体" w:hint="default"/>
                <w:sz w:val="21"/>
                <w:szCs w:val="21"/>
              </w:rPr>
            </w:pPr>
            <w:r>
              <w:rPr>
                <w:rFonts w:ascii="宋体" w:hAnsi="宋体" w:cs="宋体" w:eastAsia="宋体" w:hint="default"/>
                <w:sz w:val="21"/>
                <w:szCs w:val="21"/>
              </w:rPr>
              <w:t>生育保险费</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38,131.79</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34,091.38</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4,040.41</w:t>
            </w:r>
            <w:r>
              <w:rPr>
                <w:rFonts w:ascii="Arial Narrow"/>
                <w:sz w:val="21"/>
              </w:rPr>
            </w:r>
          </w:p>
        </w:tc>
      </w:tr>
      <w:tr>
        <w:trPr>
          <w:trHeight w:val="93"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2,695,625.70</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Arial Narrow" w:hAnsi="Arial Narrow" w:cs="Arial Narrow" w:eastAsia="Arial Narrow" w:hint="default"/>
                <w:sz w:val="21"/>
                <w:szCs w:val="21"/>
              </w:rPr>
            </w:pPr>
            <w:r>
              <w:rPr>
                <w:rFonts w:ascii="Arial Narrow"/>
                <w:spacing w:val="-1"/>
                <w:sz w:val="21"/>
              </w:rPr>
              <w:t>2,667,756.70</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27,869.00</w:t>
            </w:r>
            <w:r>
              <w:rPr>
                <w:rFonts w:ascii="Arial Narrow"/>
                <w:sz w:val="21"/>
              </w:rPr>
            </w:r>
          </w:p>
        </w:tc>
      </w:tr>
      <w:tr>
        <w:trPr>
          <w:trHeight w:val="93"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工会经费和职工教育经费</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2,120.70</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2,120.70</w:t>
            </w:r>
          </w:p>
        </w:tc>
        <w:tc>
          <w:tcPr>
            <w:tcW w:w="1332" w:type="dxa"/>
            <w:tcBorders>
              <w:top w:val="nil" w:sz="6" w:space="0" w:color="auto"/>
              <w:left w:val="single" w:sz="4" w:space="0" w:color="000000"/>
              <w:bottom w:val="nil" w:sz="6" w:space="0" w:color="auto"/>
              <w:right w:val="nil" w:sz="6" w:space="0" w:color="auto"/>
            </w:tcBorders>
          </w:tcPr>
          <w:p>
            <w:pPr/>
          </w:p>
        </w:tc>
      </w:tr>
      <w:tr>
        <w:trPr>
          <w:trHeight w:val="91"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299"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非货币性福利</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100"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辞退福利</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25,000.00</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Arial Narrow" w:hAnsi="Arial Narrow" w:cs="Arial Narrow" w:eastAsia="Arial Narrow" w:hint="default"/>
                <w:sz w:val="21"/>
                <w:szCs w:val="21"/>
              </w:rPr>
            </w:pPr>
            <w:r>
              <w:rPr>
                <w:rFonts w:ascii="Arial Narrow"/>
                <w:spacing w:val="-1"/>
                <w:sz w:val="21"/>
              </w:rPr>
              <w:t>25,000.00</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
        </w:tc>
      </w:tr>
      <w:tr>
        <w:trPr>
          <w:trHeight w:val="94"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其中</w:t>
            </w:r>
            <w:r>
              <w:rPr>
                <w:rFonts w:ascii="宋体" w:hAnsi="宋体" w:cs="宋体" w:eastAsia="宋体" w:hint="default"/>
                <w:spacing w:val="-104"/>
                <w:w w:val="100"/>
                <w:sz w:val="21"/>
                <w:szCs w:val="21"/>
              </w:rPr>
              <w:t>：</w:t>
            </w:r>
            <w:r>
              <w:rPr>
                <w:rFonts w:ascii="宋体" w:hAnsi="宋体" w:cs="宋体" w:eastAsia="宋体" w:hint="default"/>
                <w:w w:val="100"/>
                <w:sz w:val="21"/>
                <w:szCs w:val="21"/>
              </w:rPr>
              <w:t>因</w:t>
            </w:r>
            <w:r>
              <w:rPr>
                <w:rFonts w:ascii="宋体" w:hAnsi="宋体" w:cs="宋体" w:eastAsia="宋体" w:hint="default"/>
                <w:spacing w:val="-3"/>
                <w:w w:val="100"/>
                <w:sz w:val="21"/>
                <w:szCs w:val="21"/>
              </w:rPr>
              <w:t>解</w:t>
            </w:r>
            <w:r>
              <w:rPr>
                <w:rFonts w:ascii="宋体" w:hAnsi="宋体" w:cs="宋体" w:eastAsia="宋体" w:hint="default"/>
                <w:w w:val="100"/>
                <w:sz w:val="21"/>
                <w:szCs w:val="21"/>
              </w:rPr>
              <w:t>除</w:t>
            </w:r>
            <w:r>
              <w:rPr>
                <w:rFonts w:ascii="宋体" w:hAnsi="宋体" w:cs="宋体" w:eastAsia="宋体" w:hint="default"/>
                <w:spacing w:val="-3"/>
                <w:w w:val="100"/>
                <w:sz w:val="21"/>
                <w:szCs w:val="21"/>
              </w:rPr>
              <w:t>劳</w:t>
            </w:r>
            <w:r>
              <w:rPr>
                <w:rFonts w:ascii="宋体" w:hAnsi="宋体" w:cs="宋体" w:eastAsia="宋体" w:hint="default"/>
                <w:w w:val="100"/>
                <w:sz w:val="21"/>
                <w:szCs w:val="21"/>
              </w:rPr>
              <w:t>动</w:t>
            </w:r>
            <w:r>
              <w:rPr>
                <w:rFonts w:ascii="宋体" w:hAnsi="宋体" w:cs="宋体" w:eastAsia="宋体" w:hint="default"/>
                <w:spacing w:val="-3"/>
                <w:w w:val="100"/>
                <w:sz w:val="21"/>
                <w:szCs w:val="21"/>
              </w:rPr>
              <w:t>关</w:t>
            </w:r>
            <w:r>
              <w:rPr>
                <w:rFonts w:ascii="宋体" w:hAnsi="宋体" w:cs="宋体" w:eastAsia="宋体" w:hint="default"/>
                <w:w w:val="100"/>
                <w:sz w:val="21"/>
                <w:szCs w:val="21"/>
              </w:rPr>
              <w:t>系</w:t>
            </w:r>
            <w:r>
              <w:rPr>
                <w:rFonts w:ascii="宋体" w:hAnsi="宋体" w:cs="宋体" w:eastAsia="宋体" w:hint="default"/>
                <w:spacing w:val="-3"/>
                <w:w w:val="100"/>
                <w:sz w:val="21"/>
                <w:szCs w:val="21"/>
              </w:rPr>
              <w:t>给予</w:t>
            </w:r>
            <w:r>
              <w:rPr>
                <w:rFonts w:ascii="宋体" w:hAnsi="宋体" w:cs="宋体" w:eastAsia="宋体" w:hint="default"/>
                <w:w w:val="100"/>
                <w:sz w:val="21"/>
                <w:szCs w:val="21"/>
              </w:rPr>
              <w:t>的补</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25,000.00</w:t>
            </w:r>
            <w:r>
              <w:rPr>
                <w:rFonts w:ascii="Arial Narrow"/>
                <w:sz w:val="21"/>
              </w:rPr>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25,000.00</w:t>
            </w:r>
            <w:r>
              <w:rPr>
                <w:rFonts w:ascii="Arial Narrow"/>
                <w:sz w:val="21"/>
              </w:rPr>
            </w:r>
          </w:p>
        </w:tc>
        <w:tc>
          <w:tcPr>
            <w:tcW w:w="1332" w:type="dxa"/>
            <w:tcBorders>
              <w:top w:val="nil" w:sz="6" w:space="0" w:color="auto"/>
              <w:left w:val="single" w:sz="4" w:space="0" w:color="000000"/>
              <w:bottom w:val="nil" w:sz="6" w:space="0" w:color="auto"/>
              <w:right w:val="nil" w:sz="6" w:space="0" w:color="auto"/>
            </w:tcBorders>
          </w:tcPr>
          <w:p>
            <w:pPr/>
          </w:p>
        </w:tc>
      </w:tr>
      <w:tr>
        <w:trPr>
          <w:trHeight w:val="110"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298"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2"/>
                <w:sz w:val="21"/>
                <w:szCs w:val="21"/>
              </w:rPr>
              <w:t> </w:t>
            </w:r>
            <w:r>
              <w:rPr>
                <w:rFonts w:ascii="宋体" w:hAnsi="宋体" w:cs="宋体" w:eastAsia="宋体" w:hint="default"/>
                <w:sz w:val="21"/>
                <w:szCs w:val="21"/>
              </w:rPr>
              <w:t>他</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97" w:hRule="exact"/>
        </w:trPr>
        <w:tc>
          <w:tcPr>
            <w:tcW w:w="307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07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其中：以现金结算的股份支付</w:t>
            </w:r>
          </w:p>
        </w:tc>
        <w:tc>
          <w:tcPr>
            <w:tcW w:w="1334"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nil" w:sz="6" w:space="0" w:color="auto"/>
            </w:tcBorders>
          </w:tcPr>
          <w:p>
            <w:pPr/>
          </w:p>
        </w:tc>
      </w:tr>
      <w:tr>
        <w:trPr>
          <w:trHeight w:val="394" w:hRule="exact"/>
        </w:trPr>
        <w:tc>
          <w:tcPr>
            <w:tcW w:w="3070"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12,983,165.76</w:t>
            </w:r>
            <w:r>
              <w:rPr>
                <w:rFonts w:ascii="Arial Narrow"/>
                <w:sz w:val="21"/>
              </w:rPr>
            </w:r>
          </w:p>
        </w:tc>
        <w:tc>
          <w:tcPr>
            <w:tcW w:w="14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87,808,241.48</w:t>
            </w:r>
            <w:r>
              <w:rPr>
                <w:rFonts w:ascii="Arial Narrow"/>
                <w:sz w:val="21"/>
              </w:rPr>
            </w:r>
          </w:p>
        </w:tc>
        <w:tc>
          <w:tcPr>
            <w:tcW w:w="14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b/>
                <w:spacing w:val="-1"/>
                <w:sz w:val="21"/>
              </w:rPr>
              <w:t>77,696,573.71</w:t>
            </w:r>
            <w:r>
              <w:rPr>
                <w:rFonts w:ascii="Arial Narrow"/>
                <w:sz w:val="21"/>
              </w:rPr>
            </w:r>
          </w:p>
        </w:tc>
        <w:tc>
          <w:tcPr>
            <w:tcW w:w="1332"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b/>
                <w:spacing w:val="-1"/>
                <w:sz w:val="21"/>
              </w:rPr>
              <w:t>23,094,833.53</w:t>
            </w:r>
            <w:r>
              <w:rPr>
                <w:rFonts w:ascii="Arial Narrow"/>
                <w:sz w:val="21"/>
              </w:rPr>
            </w:r>
          </w:p>
        </w:tc>
      </w:tr>
    </w:tbl>
    <w:p>
      <w:pPr>
        <w:spacing w:line="240" w:lineRule="auto" w:before="2"/>
        <w:rPr>
          <w:rFonts w:ascii="宋体" w:hAnsi="宋体" w:cs="宋体" w:eastAsia="宋体" w:hint="default"/>
          <w:b/>
          <w:bCs/>
          <w:sz w:val="11"/>
          <w:szCs w:val="11"/>
        </w:rPr>
      </w:pPr>
    </w:p>
    <w:p>
      <w:pPr>
        <w:spacing w:before="36"/>
        <w:ind w:left="238" w:right="1041" w:firstLine="0"/>
        <w:jc w:val="left"/>
        <w:rPr>
          <w:rFonts w:ascii="宋体" w:hAnsi="宋体" w:cs="宋体" w:eastAsia="宋体" w:hint="default"/>
          <w:sz w:val="21"/>
          <w:szCs w:val="21"/>
        </w:rPr>
      </w:pPr>
      <w:r>
        <w:rPr/>
        <w:pict>
          <v:group style="position:absolute;margin-left:84.503998pt;margin-top:-92.166306pt;width:426.45pt;height:5.45pt;mso-position-horizontal-relative:page;mso-position-vertical-relative:paragraph;z-index:-1149568" coordorigin="1690,-1843" coordsize="8529,109">
            <v:shape style="position:absolute;left:1690;top:-1843;width:3070;height:109" type="#_x0000_t75" stroked="false">
              <v:imagedata r:id="rId406" o:title=""/>
            </v:shape>
            <v:shape style="position:absolute;left:4736;top:-1747;width:1349;height:12" type="#_x0000_t75" stroked="false">
              <v:imagedata r:id="rId394" o:title=""/>
            </v:shape>
            <v:shape style="position:absolute;left:6071;top:-1747;width:1421;height:12" type="#_x0000_t75" stroked="false">
              <v:imagedata r:id="rId395" o:title=""/>
            </v:shape>
            <v:shape style="position:absolute;left:7477;top:-1747;width:1414;height:12" type="#_x0000_t75" stroked="false">
              <v:imagedata r:id="rId407" o:title=""/>
            </v:shape>
            <v:shape style="position:absolute;left:8877;top:-1744;width:1342;height:10" type="#_x0000_t75" stroked="false">
              <v:imagedata r:id="rId384" o:title=""/>
            </v:shape>
            <w10:wrap type="none"/>
          </v:group>
        </w:pict>
      </w:r>
      <w:r>
        <w:rPr/>
        <w:pict>
          <v:group style="position:absolute;margin-left:84.503998pt;margin-top:-72.336304pt;width:426.45pt;height:5.55pt;mso-position-horizontal-relative:page;mso-position-vertical-relative:paragraph;z-index:-1149544" coordorigin="1690,-1447" coordsize="8529,111">
            <v:shape style="position:absolute;left:1690;top:-1447;width:3070;height:110" type="#_x0000_t75" stroked="false">
              <v:imagedata r:id="rId402" o:title=""/>
            </v:shape>
            <v:shape style="position:absolute;left:4736;top:-1351;width:2756;height:14" type="#_x0000_t75" stroked="false">
              <v:imagedata r:id="rId382" o:title=""/>
            </v:shape>
            <v:shape style="position:absolute;left:7477;top:-1346;width:1405;height:10" type="#_x0000_t75" stroked="false">
              <v:imagedata r:id="rId383" o:title=""/>
            </v:shape>
            <v:shape style="position:absolute;left:8877;top:-1346;width:1342;height:10" type="#_x0000_t75" stroked="false">
              <v:imagedata r:id="rId384" o:title=""/>
            </v:shape>
            <w10:wrap type="none"/>
          </v:group>
        </w:pict>
      </w:r>
      <w:r>
        <w:rPr/>
        <w:pict>
          <v:group style="position:absolute;margin-left:84.503998pt;margin-top:-52.416363pt;width:426.45pt;height:5.4pt;mso-position-horizontal-relative:page;mso-position-vertical-relative:paragraph;z-index:-1149520" coordorigin="1690,-1048" coordsize="8529,108">
            <v:shape style="position:absolute;left:1690;top:-1048;width:3070;height:108" type="#_x0000_t75" stroked="false">
              <v:imagedata r:id="rId385" o:title=""/>
            </v:shape>
            <v:shape style="position:absolute;left:4736;top:-952;width:1349;height:12" type="#_x0000_t75" stroked="false">
              <v:imagedata r:id="rId386" o:title=""/>
            </v:shape>
            <v:shape style="position:absolute;left:6071;top:-952;width:1421;height:12" type="#_x0000_t75" stroked="false">
              <v:imagedata r:id="rId387" o:title=""/>
            </v:shape>
            <v:shape style="position:absolute;left:7477;top:-952;width:1414;height:12" type="#_x0000_t75" stroked="false">
              <v:imagedata r:id="rId388" o:title=""/>
            </v:shape>
            <v:shape style="position:absolute;left:8877;top:-950;width:1342;height:10" type="#_x0000_t75" stroked="false">
              <v:imagedata r:id="rId389" o:title=""/>
            </v:shape>
            <w10:wrap type="none"/>
          </v:group>
        </w:pict>
      </w:r>
      <w:r>
        <w:rPr/>
        <w:pict>
          <v:group style="position:absolute;margin-left:84.503998pt;margin-top:-32.616364pt;width:426.45pt;height:5.4pt;mso-position-horizontal-relative:page;mso-position-vertical-relative:paragraph;z-index:-1149496" coordorigin="1690,-652" coordsize="8529,108">
            <v:shape style="position:absolute;left:1690;top:-652;width:3070;height:108" type="#_x0000_t75" stroked="false">
              <v:imagedata r:id="rId385" o:title=""/>
            </v:shape>
            <v:shape style="position:absolute;left:4736;top:-556;width:1349;height:12" type="#_x0000_t75" stroked="false">
              <v:imagedata r:id="rId386" o:title=""/>
            </v:shape>
            <v:shape style="position:absolute;left:6071;top:-556;width:1421;height:12" type="#_x0000_t75" stroked="false">
              <v:imagedata r:id="rId387" o:title=""/>
            </v:shape>
            <v:shape style="position:absolute;left:7477;top:-556;width:1414;height:12" type="#_x0000_t75" stroked="false">
              <v:imagedata r:id="rId388" o:title=""/>
            </v:shape>
            <v:shape style="position:absolute;left:8877;top:-554;width:1342;height:10" type="#_x0000_t75" stroked="false">
              <v:imagedata r:id="rId389" o:title=""/>
            </v:shape>
            <w10:wrap type="none"/>
          </v:group>
        </w:pict>
      </w:r>
      <w:r>
        <w:rPr/>
        <w:pict>
          <v:shape style="position:absolute;margin-left:237.050003pt;margin-top:-8.016333pt;width:.48002pt;height:.24pt;mso-position-horizontal-relative:page;mso-position-vertical-relative:paragraph;z-index:-1149472" type="#_x0000_t75" stroked="false">
            <v:imagedata r:id="rId390" o:title=""/>
          </v:shape>
        </w:pict>
      </w:r>
      <w:r>
        <w:rPr/>
        <w:pict>
          <v:shape style="position:absolute;margin-left:303.769989pt;margin-top:-8.016333pt;width:.48pt;height:.24pt;mso-position-horizontal-relative:page;mso-position-vertical-relative:paragraph;z-index:-1149448" type="#_x0000_t75" stroked="false">
            <v:imagedata r:id="rId390" o:title=""/>
          </v:shape>
        </w:pict>
      </w:r>
      <w:r>
        <w:rPr/>
        <w:pict>
          <v:shape style="position:absolute;margin-left:374.109985pt;margin-top:-8.016333pt;width:.48003pt;height:.24pt;mso-position-horizontal-relative:page;mso-position-vertical-relative:paragraph;z-index:-1149424" type="#_x0000_t75" stroked="false">
            <v:imagedata r:id="rId390" o:title=""/>
          </v:shape>
        </w:pict>
      </w:r>
      <w:r>
        <w:rPr/>
        <w:pict>
          <v:shape style="position:absolute;margin-left:444.100006pt;margin-top:-8.016333pt;width:.48pt;height:.24pt;mso-position-horizontal-relative:page;mso-position-vertical-relative:paragraph;z-index:-1149400" type="#_x0000_t75" stroked="false">
            <v:imagedata r:id="rId390" o:title=""/>
          </v:shape>
        </w:pict>
      </w:r>
      <w:r>
        <w:rPr>
          <w:rFonts w:ascii="宋体" w:hAnsi="宋体" w:cs="宋体" w:eastAsia="宋体" w:hint="default"/>
          <w:sz w:val="21"/>
          <w:szCs w:val="21"/>
        </w:rPr>
        <w:t>注</w:t>
      </w:r>
      <w:r>
        <w:rPr>
          <w:rFonts w:ascii="宋体" w:hAnsi="宋体" w:cs="宋体" w:eastAsia="宋体" w:hint="default"/>
          <w:spacing w:val="-57"/>
          <w:sz w:val="21"/>
          <w:szCs w:val="21"/>
        </w:rPr>
        <w:t> </w:t>
      </w:r>
      <w:r>
        <w:rPr>
          <w:rFonts w:ascii="Arial Narrow" w:hAnsi="Arial Narrow" w:cs="Arial Narrow" w:eastAsia="Arial Narrow" w:hint="default"/>
          <w:sz w:val="21"/>
          <w:szCs w:val="21"/>
        </w:rPr>
        <w:t>1</w:t>
      </w:r>
      <w:r>
        <w:rPr>
          <w:rFonts w:ascii="宋体" w:hAnsi="宋体" w:cs="宋体" w:eastAsia="宋体" w:hint="default"/>
          <w:sz w:val="21"/>
          <w:szCs w:val="21"/>
        </w:rPr>
        <w:t>：应付职工薪酬中无属于拖欠性质的金额。</w:t>
      </w:r>
    </w:p>
    <w:p>
      <w:pPr>
        <w:spacing w:line="240" w:lineRule="auto" w:before="4"/>
        <w:rPr>
          <w:rFonts w:ascii="宋体" w:hAnsi="宋体" w:cs="宋体" w:eastAsia="宋体" w:hint="default"/>
          <w:sz w:val="12"/>
          <w:szCs w:val="12"/>
        </w:rPr>
      </w:pPr>
    </w:p>
    <w:p>
      <w:pPr>
        <w:spacing w:line="282" w:lineRule="exact" w:before="36"/>
        <w:ind w:left="238" w:right="1041" w:firstLine="0"/>
        <w:jc w:val="left"/>
        <w:rPr>
          <w:rFonts w:ascii="Arial Narrow" w:hAnsi="Arial Narrow" w:cs="Arial Narrow" w:eastAsia="Arial Narrow" w:hint="default"/>
          <w:sz w:val="21"/>
          <w:szCs w:val="21"/>
        </w:rPr>
      </w:pPr>
      <w:r>
        <w:rPr>
          <w:rFonts w:ascii="宋体" w:hAnsi="宋体" w:cs="宋体" w:eastAsia="宋体" w:hint="default"/>
          <w:sz w:val="21"/>
          <w:szCs w:val="21"/>
        </w:rPr>
        <w:t>注</w:t>
      </w:r>
      <w:r>
        <w:rPr>
          <w:rFonts w:ascii="宋体" w:hAnsi="宋体" w:cs="宋体" w:eastAsia="宋体" w:hint="default"/>
          <w:spacing w:val="-39"/>
          <w:sz w:val="21"/>
          <w:szCs w:val="21"/>
        </w:rPr>
        <w:t> </w:t>
      </w:r>
      <w:r>
        <w:rPr>
          <w:rFonts w:ascii="Arial Narrow" w:hAnsi="Arial Narrow" w:cs="Arial Narrow" w:eastAsia="Arial Narrow" w:hint="default"/>
          <w:sz w:val="21"/>
          <w:szCs w:val="21"/>
        </w:rPr>
        <w:t>2</w:t>
      </w:r>
      <w:r>
        <w:rPr>
          <w:rFonts w:ascii="宋体" w:hAnsi="宋体" w:cs="宋体" w:eastAsia="宋体" w:hint="default"/>
          <w:sz w:val="21"/>
          <w:szCs w:val="21"/>
        </w:rPr>
        <w:t>：应付职工薪酬预计发放时间、金额等安排：本公司工资、奖金计划于</w:t>
      </w:r>
      <w:r>
        <w:rPr>
          <w:rFonts w:ascii="宋体" w:hAnsi="宋体" w:cs="宋体" w:eastAsia="宋体" w:hint="default"/>
          <w:spacing w:val="-42"/>
          <w:sz w:val="21"/>
          <w:szCs w:val="21"/>
        </w:rPr>
        <w:t> </w:t>
      </w:r>
      <w:r>
        <w:rPr>
          <w:rFonts w:ascii="Arial Narrow" w:hAnsi="Arial Narrow" w:cs="Arial Narrow" w:eastAsia="Arial Narrow" w:hint="default"/>
          <w:sz w:val="21"/>
          <w:szCs w:val="21"/>
        </w:rPr>
        <w:t>2012</w:t>
      </w:r>
      <w:r>
        <w:rPr>
          <w:rFonts w:ascii="Arial Narrow" w:hAnsi="Arial Narrow" w:cs="Arial Narrow" w:eastAsia="Arial Narrow"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18"/>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Arial Narrow" w:hAnsi="Arial Narrow" w:cs="Arial Narrow" w:eastAsia="Arial Narrow" w:hint="default"/>
          <w:sz w:val="21"/>
          <w:szCs w:val="21"/>
        </w:rPr>
        <w:t>31</w:t>
      </w:r>
    </w:p>
    <w:p>
      <w:pPr>
        <w:spacing w:line="267" w:lineRule="exact" w:before="0"/>
        <w:ind w:left="238" w:right="1041" w:firstLine="0"/>
        <w:jc w:val="left"/>
        <w:rPr>
          <w:rFonts w:ascii="宋体" w:hAnsi="宋体" w:cs="宋体" w:eastAsia="宋体" w:hint="default"/>
          <w:sz w:val="21"/>
          <w:szCs w:val="21"/>
        </w:rPr>
      </w:pPr>
      <w:r>
        <w:rPr>
          <w:rFonts w:ascii="宋体" w:hAnsi="宋体" w:cs="宋体" w:eastAsia="宋体" w:hint="default"/>
          <w:sz w:val="21"/>
          <w:szCs w:val="21"/>
        </w:rPr>
        <w:t>日之前发放。</w:t>
      </w:r>
    </w:p>
    <w:p>
      <w:pPr>
        <w:spacing w:line="240" w:lineRule="auto" w:before="3"/>
        <w:rPr>
          <w:rFonts w:ascii="宋体" w:hAnsi="宋体" w:cs="宋体" w:eastAsia="宋体" w:hint="default"/>
          <w:sz w:val="16"/>
          <w:szCs w:val="16"/>
        </w:rPr>
      </w:pPr>
    </w:p>
    <w:p>
      <w:pPr>
        <w:spacing w:before="0"/>
        <w:ind w:left="238" w:right="1041" w:firstLine="0"/>
        <w:jc w:val="left"/>
        <w:rPr>
          <w:rFonts w:ascii="宋体" w:hAnsi="宋体" w:cs="宋体" w:eastAsia="宋体" w:hint="default"/>
          <w:sz w:val="21"/>
          <w:szCs w:val="21"/>
        </w:rPr>
      </w:pPr>
      <w:r>
        <w:rPr/>
        <w:pict>
          <v:shape style="position:absolute;margin-left:226.369995pt;margin-top:45.883663pt;width:.48001pt;height:.12pt;mso-position-horizontal-relative:page;mso-position-vertical-relative:paragraph;z-index:11272" type="#_x0000_t75" stroked="false">
            <v:imagedata r:id="rId390" o:title=""/>
          </v:shape>
        </w:pict>
      </w:r>
      <w:r>
        <w:rPr/>
        <w:pict>
          <v:shape style="position:absolute;margin-left:368.589996pt;margin-top:45.883663pt;width:.47998pt;height:.12pt;mso-position-horizontal-relative:page;mso-position-vertical-relative:paragraph;z-index:11296" type="#_x0000_t75" stroked="false">
            <v:imagedata r:id="rId390" o:title=""/>
          </v:shape>
        </w:pict>
      </w:r>
      <w:r>
        <w:rPr/>
        <w:pict>
          <v:group style="position:absolute;margin-left:84.503998pt;margin-top:65.923683pt;width:426.45pt;height:.5pt;mso-position-horizontal-relative:page;mso-position-vertical-relative:paragraph;z-index:-1149328" coordorigin="1690,1318" coordsize="8529,10">
            <v:shape style="position:absolute;left:1690;top:1318;width:2837;height:10" type="#_x0000_t75" stroked="false">
              <v:imagedata r:id="rId408" o:title=""/>
            </v:shape>
            <v:shape style="position:absolute;left:4523;top:1318;width:2849;height:10" type="#_x0000_t75" stroked="false">
              <v:imagedata r:id="rId272" o:title=""/>
            </v:shape>
            <v:shape style="position:absolute;left:7367;top:1318;width:2852;height:10" type="#_x0000_t75" stroked="false">
              <v:imagedata r:id="rId405" o:title=""/>
            </v:shape>
            <w10:wrap type="none"/>
          </v:group>
        </w:pict>
      </w:r>
      <w:r>
        <w:rPr/>
        <w:pict>
          <v:group style="position:absolute;margin-left:84.503998pt;margin-top:80.803673pt;width:426.45pt;height:5.4pt;mso-position-horizontal-relative:page;mso-position-vertical-relative:paragraph;z-index:-1149304" coordorigin="1690,1616" coordsize="8529,108">
            <v:shape style="position:absolute;left:1690;top:1616;width:2857;height:108" type="#_x0000_t75" stroked="false">
              <v:imagedata r:id="rId409" o:title=""/>
            </v:shape>
            <v:shape style="position:absolute;left:4523;top:1712;width:2859;height:12" type="#_x0000_t75" stroked="false">
              <v:imagedata r:id="rId410" o:title=""/>
            </v:shape>
            <v:shape style="position:absolute;left:7367;top:1714;width:2852;height:10" type="#_x0000_t75" stroked="false">
              <v:imagedata r:id="rId405" o:title=""/>
            </v:shape>
            <w10:wrap type="none"/>
          </v:group>
        </w:pict>
      </w:r>
      <w:r>
        <w:rPr/>
        <w:pict>
          <v:group style="position:absolute;margin-left:84.503998pt;margin-top:100.603645pt;width:426.45pt;height:5.55pt;mso-position-horizontal-relative:page;mso-position-vertical-relative:paragraph;z-index:-1149280" coordorigin="1690,2012" coordsize="8529,111">
            <v:shape style="position:absolute;left:1690;top:2012;width:2857;height:110" type="#_x0000_t75" stroked="false">
              <v:imagedata r:id="rId411" o:title=""/>
            </v:shape>
            <v:shape style="position:absolute;left:4523;top:2108;width:2859;height:14" type="#_x0000_t75" stroked="false">
              <v:imagedata r:id="rId412" o:title=""/>
            </v:shape>
            <v:shape style="position:absolute;left:7367;top:2113;width:2852;height:10" type="#_x0000_t75" stroked="false">
              <v:imagedata r:id="rId413" o:title=""/>
            </v:shape>
            <w10:wrap type="none"/>
          </v:group>
        </w:pict>
      </w:r>
      <w:r>
        <w:rPr>
          <w:rFonts w:ascii="Arial Narrow" w:hAnsi="Arial Narrow" w:cs="Arial Narrow" w:eastAsia="Arial Narrow" w:hint="default"/>
          <w:b/>
          <w:bCs/>
          <w:sz w:val="21"/>
          <w:szCs w:val="21"/>
        </w:rPr>
        <w:t>16</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396"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税种</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400"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-328,672.97</w:t>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2,677,204.17</w:t>
            </w:r>
            <w:r>
              <w:rPr>
                <w:rFonts w:ascii="Arial Narrow"/>
                <w:sz w:val="21"/>
              </w:rPr>
            </w:r>
          </w:p>
        </w:tc>
      </w:tr>
      <w:tr>
        <w:trPr>
          <w:trHeight w:val="291"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2"/>
                <w:sz w:val="21"/>
              </w:rPr>
              <w:t>1,279,108.20</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304,006.82</w:t>
            </w:r>
            <w:r>
              <w:rPr>
                <w:rFonts w:ascii="Arial Narrow"/>
                <w:sz w:val="21"/>
              </w:rPr>
            </w:r>
          </w:p>
        </w:tc>
      </w:tr>
      <w:tr>
        <w:trPr>
          <w:trHeight w:val="413"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2"/>
                <w:sz w:val="21"/>
              </w:rPr>
              <w:t>6,777,489.53</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1"/>
                <w:sz w:val="21"/>
              </w:rPr>
              <w:t>3,760,749.96</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122,272.74</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212,628.74</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52,402.60</w:t>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91,126.60</w:t>
            </w:r>
            <w:r>
              <w:rPr>
                <w:rFonts w:ascii="Arial Narrow"/>
                <w:sz w:val="21"/>
              </w:rPr>
            </w:r>
          </w:p>
        </w:tc>
      </w:tr>
      <w:tr>
        <w:trPr>
          <w:trHeight w:val="91"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219,649.17</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214,965.82</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6,400.40</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防洪费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3,200.21</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
        </w:tc>
      </w:tr>
      <w:tr>
        <w:trPr>
          <w:trHeight w:val="391"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8,131,849.88</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0"/>
              <w:jc w:val="right"/>
              <w:rPr>
                <w:rFonts w:ascii="Arial Narrow" w:hAnsi="Arial Narrow" w:cs="Arial Narrow" w:eastAsia="Arial Narrow" w:hint="default"/>
                <w:sz w:val="21"/>
                <w:szCs w:val="21"/>
              </w:rPr>
            </w:pPr>
            <w:r>
              <w:rPr>
                <w:rFonts w:ascii="Arial Narrow"/>
                <w:b/>
                <w:spacing w:val="-2"/>
                <w:sz w:val="21"/>
              </w:rPr>
              <w:t>7,260,682.11</w:t>
            </w:r>
            <w:r>
              <w:rPr>
                <w:rFonts w:ascii="Arial Narrow"/>
                <w:spacing w:val="-2"/>
                <w:sz w:val="21"/>
              </w:rPr>
            </w:r>
          </w:p>
        </w:tc>
      </w:tr>
    </w:tbl>
    <w:p>
      <w:pPr>
        <w:spacing w:line="240" w:lineRule="auto" w:before="2"/>
        <w:rPr>
          <w:rFonts w:ascii="宋体" w:hAnsi="宋体" w:cs="宋体" w:eastAsia="宋体" w:hint="default"/>
          <w:b/>
          <w:bCs/>
          <w:sz w:val="11"/>
          <w:szCs w:val="11"/>
        </w:rPr>
      </w:pPr>
    </w:p>
    <w:p>
      <w:pPr>
        <w:spacing w:before="36"/>
        <w:ind w:left="238" w:right="1041" w:firstLine="0"/>
        <w:jc w:val="left"/>
        <w:rPr>
          <w:rFonts w:ascii="宋体" w:hAnsi="宋体" w:cs="宋体" w:eastAsia="宋体" w:hint="default"/>
          <w:sz w:val="21"/>
          <w:szCs w:val="21"/>
        </w:rPr>
      </w:pPr>
      <w:r>
        <w:rPr/>
        <w:pict>
          <v:group style="position:absolute;margin-left:84.503998pt;margin-top:-92.166351pt;width:426.45pt;height:5.4pt;mso-position-horizontal-relative:page;mso-position-vertical-relative:paragraph;z-index:-1149232" coordorigin="1690,-1843" coordsize="8529,108">
            <v:shape style="position:absolute;left:1690;top:-1843;width:2857;height:108" type="#_x0000_t75" stroked="false">
              <v:imagedata r:id="rId403" o:title=""/>
            </v:shape>
            <v:shape style="position:absolute;left:4523;top:-1747;width:2859;height:12" type="#_x0000_t75" stroked="false">
              <v:imagedata r:id="rId414" o:title=""/>
            </v:shape>
            <v:shape style="position:absolute;left:7367;top:-1745;width:2852;height:10" type="#_x0000_t75" stroked="false">
              <v:imagedata r:id="rId415" o:title=""/>
            </v:shape>
            <w10:wrap type="none"/>
          </v:group>
        </w:pict>
      </w:r>
      <w:r>
        <w:rPr/>
        <w:pict>
          <v:group style="position:absolute;margin-left:84.503998pt;margin-top:-72.366287pt;width:426.45pt;height:5.55pt;mso-position-horizontal-relative:page;mso-position-vertical-relative:paragraph;z-index:-1149208" coordorigin="1690,-1447" coordsize="8529,111">
            <v:shape style="position:absolute;left:1690;top:-1447;width:2857;height:110" type="#_x0000_t75" stroked="false">
              <v:imagedata r:id="rId411" o:title=""/>
            </v:shape>
            <v:shape style="position:absolute;left:4523;top:-1347;width:2849;height:10" type="#_x0000_t75" stroked="false">
              <v:imagedata r:id="rId272" o:title=""/>
            </v:shape>
            <v:shape style="position:absolute;left:7367;top:-1347;width:2852;height:10" type="#_x0000_t75" stroked="false">
              <v:imagedata r:id="rId405" o:title=""/>
            </v:shape>
            <w10:wrap type="none"/>
          </v:group>
        </w:pict>
      </w:r>
      <w:r>
        <w:rPr/>
        <w:pict>
          <v:group style="position:absolute;margin-left:84.503998pt;margin-top:-52.44635pt;width:426.45pt;height:5.4pt;mso-position-horizontal-relative:page;mso-position-vertical-relative:paragraph;z-index:-1149184" coordorigin="1690,-1049" coordsize="8529,108">
            <v:shape style="position:absolute;left:1690;top:-1049;width:2857;height:108" type="#_x0000_t75" stroked="false">
              <v:imagedata r:id="rId403" o:title=""/>
            </v:shape>
            <v:shape style="position:absolute;left:4523;top:-953;width:2859;height:12" type="#_x0000_t75" stroked="false">
              <v:imagedata r:id="rId416" o:title=""/>
            </v:shape>
            <v:shape style="position:absolute;left:7367;top:-951;width:2852;height:10" type="#_x0000_t75" stroked="false">
              <v:imagedata r:id="rId417" o:title=""/>
            </v:shape>
            <w10:wrap type="none"/>
          </v:group>
        </w:pict>
      </w:r>
      <w:r>
        <w:rPr/>
        <w:pict>
          <v:group style="position:absolute;margin-left:84.503998pt;margin-top:-32.646351pt;width:426.45pt;height:5.55pt;mso-position-horizontal-relative:page;mso-position-vertical-relative:paragraph;z-index:-1149160" coordorigin="1690,-653" coordsize="8529,111">
            <v:shape style="position:absolute;left:1690;top:-653;width:2857;height:111" type="#_x0000_t75" stroked="false">
              <v:imagedata r:id="rId418" o:title=""/>
            </v:shape>
            <v:shape style="position:absolute;left:4523;top:-552;width:2849;height:10" type="#_x0000_t75" stroked="false">
              <v:imagedata r:id="rId272" o:title=""/>
            </v:shape>
            <v:shape style="position:absolute;left:7367;top:-552;width:2852;height:10" type="#_x0000_t75" stroked="false">
              <v:imagedata r:id="rId405" o:title=""/>
            </v:shape>
            <w10:wrap type="none"/>
          </v:group>
        </w:pict>
      </w:r>
      <w:r>
        <w:rPr/>
        <w:pict>
          <v:shape style="position:absolute;margin-left:226.369995pt;margin-top:-7.89633pt;width:.48001pt;height:.12pt;mso-position-horizontal-relative:page;mso-position-vertical-relative:paragraph;z-index:11512" type="#_x0000_t75" stroked="false">
            <v:imagedata r:id="rId390" o:title=""/>
          </v:shape>
        </w:pict>
      </w:r>
      <w:r>
        <w:rPr/>
        <w:pict>
          <v:shape style="position:absolute;margin-left:368.589996pt;margin-top:-7.89633pt;width:.47998pt;height:.12pt;mso-position-horizontal-relative:page;mso-position-vertical-relative:paragraph;z-index:11536" type="#_x0000_t75" stroked="false">
            <v:imagedata r:id="rId390" o:title=""/>
          </v:shape>
        </w:pict>
      </w:r>
      <w:r>
        <w:rPr>
          <w:rFonts w:ascii="Arial Narrow" w:hAnsi="Arial Narrow" w:cs="Arial Narrow" w:eastAsia="Arial Narrow" w:hint="default"/>
          <w:b/>
          <w:bCs/>
          <w:sz w:val="21"/>
          <w:szCs w:val="21"/>
        </w:rPr>
        <w:t>17</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4"/>
        <w:rPr>
          <w:rFonts w:ascii="宋体" w:hAnsi="宋体" w:cs="宋体" w:eastAsia="宋体" w:hint="default"/>
          <w:b/>
          <w:bCs/>
          <w:sz w:val="15"/>
          <w:szCs w:val="15"/>
        </w:rPr>
      </w:pPr>
    </w:p>
    <w:p>
      <w:pPr>
        <w:spacing w:before="0"/>
        <w:ind w:left="238"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账龄分析及百分比</w:t>
      </w:r>
    </w:p>
    <w:p>
      <w:pPr>
        <w:spacing w:line="240" w:lineRule="auto" w:before="9"/>
        <w:rPr>
          <w:rFonts w:ascii="宋体" w:hAnsi="宋体" w:cs="宋体" w:eastAsia="宋体" w:hint="default"/>
          <w:sz w:val="17"/>
          <w:szCs w:val="17"/>
        </w:rPr>
      </w:pPr>
    </w:p>
    <w:p>
      <w:pPr>
        <w:spacing w:line="1202"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4pt;height:60.15pt;mso-position-horizontal-relative:char;mso-position-vertical-relative:line" coordorigin="0,0" coordsize="8548,1203">
            <v:group style="position:absolute;left:14;top:5;width:1700;height:2" coordorigin="14,5" coordsize="1700,2">
              <v:shape style="position:absolute;left:14;top:5;width:1700;height:2" coordorigin="14,5" coordsize="1700,0" path="m14,5l1714,5e" filled="false" stroked="true" strokeweight=".47998pt" strokecolor="#000000">
                <v:path arrowok="t"/>
              </v:shape>
            </v:group>
            <v:group style="position:absolute;left:1714;top:5;width:10;height:2" coordorigin="1714,5" coordsize="10,2">
              <v:shape style="position:absolute;left:1714;top:5;width:10;height:2" coordorigin="1714,5" coordsize="10,0" path="m1714,5l1723,5e" filled="false" stroked="true" strokeweight=".47998pt" strokecolor="#000000">
                <v:path arrowok="t"/>
              </v:shape>
            </v:group>
            <v:group style="position:absolute;left:1723;top:5;width:3405;height:2" coordorigin="1723,5" coordsize="3405,2">
              <v:shape style="position:absolute;left:1723;top:5;width:3405;height:2" coordorigin="1723,5" coordsize="3405,0" path="m1723,5l5127,5e" filled="false" stroked="true" strokeweight=".47998pt" strokecolor="#000000">
                <v:path arrowok="t"/>
              </v:shape>
            </v:group>
            <v:group style="position:absolute;left:5127;top:5;width:10;height:2" coordorigin="5127,5" coordsize="10,2">
              <v:shape style="position:absolute;left:5127;top:5;width:10;height:2" coordorigin="5127,5" coordsize="10,0" path="m5127,5l5137,5e" filled="false" stroked="true" strokeweight=".47998pt" strokecolor="#000000">
                <v:path arrowok="t"/>
              </v:shape>
            </v:group>
            <v:group style="position:absolute;left:5137;top:5;width:3406;height:2" coordorigin="5137,5" coordsize="3406,2">
              <v:shape style="position:absolute;left:5137;top:5;width:3406;height:2" coordorigin="5137,5" coordsize="3406,0" path="m5137,5l8543,5e" filled="false" stroked="true" strokeweight=".47998pt" strokecolor="#000000">
                <v:path arrowok="t"/>
              </v:shape>
            </v:group>
            <v:group style="position:absolute;left:1714;top:10;width:10;height:20" coordorigin="1714,10" coordsize="10,20">
              <v:shape style="position:absolute;left:1714;top:10;width:10;height:20" coordorigin="1714,10" coordsize="10,20" path="m1714,29l1723,29,1723,10,1714,10,1714,29xe" filled="true" fillcolor="#000000" stroked="false">
                <v:path arrowok="t"/>
                <v:fill type="solid"/>
              </v:shape>
            </v:group>
            <v:group style="position:absolute;left:1714;top:29;width:10;height:20" coordorigin="1714,29" coordsize="10,20">
              <v:shape style="position:absolute;left:1714;top:29;width:10;height:20" coordorigin="1714,29" coordsize="10,20" path="m1714,48l1723,48,1723,29,1714,29,1714,48xe" filled="true" fillcolor="#000000" stroked="false">
                <v:path arrowok="t"/>
                <v:fill type="solid"/>
              </v:shape>
            </v:group>
            <v:group style="position:absolute;left:1714;top:48;width:10;height:20" coordorigin="1714,48" coordsize="10,20">
              <v:shape style="position:absolute;left:1714;top:48;width:10;height:20" coordorigin="1714,48" coordsize="10,20" path="m1714,67l1723,67,1723,48,1714,48,1714,67xe" filled="true" fillcolor="#000000" stroked="false">
                <v:path arrowok="t"/>
                <v:fill type="solid"/>
              </v:shape>
            </v:group>
            <v:group style="position:absolute;left:1714;top:67;width:10;height:20" coordorigin="1714,67" coordsize="10,20">
              <v:shape style="position:absolute;left:1714;top:67;width:10;height:20" coordorigin="1714,67" coordsize="10,20" path="m1714,86l1723,86,1723,67,1714,67,1714,86xe" filled="true" fillcolor="#000000" stroked="false">
                <v:path arrowok="t"/>
                <v:fill type="solid"/>
              </v:shape>
            </v:group>
            <v:group style="position:absolute;left:1714;top:86;width:10;height:20" coordorigin="1714,86" coordsize="10,20">
              <v:shape style="position:absolute;left:1714;top:86;width:10;height:20" coordorigin="1714,86" coordsize="10,20" path="m1714,106l1723,106,1723,86,1714,86,1714,106xe" filled="true" fillcolor="#000000" stroked="false">
                <v:path arrowok="t"/>
                <v:fill type="solid"/>
              </v:shape>
            </v:group>
            <v:group style="position:absolute;left:1714;top:106;width:10;height:20" coordorigin="1714,106" coordsize="10,20">
              <v:shape style="position:absolute;left:1714;top:106;width:10;height:20" coordorigin="1714,106" coordsize="10,20" path="m1714,125l1723,125,1723,106,1714,106,1714,125xe" filled="true" fillcolor="#000000" stroked="false">
                <v:path arrowok="t"/>
                <v:fill type="solid"/>
              </v:shape>
            </v:group>
            <v:group style="position:absolute;left:1714;top:125;width:10;height:20" coordorigin="1714,125" coordsize="10,20">
              <v:shape style="position:absolute;left:1714;top:125;width:10;height:20" coordorigin="1714,125" coordsize="10,20" path="m1714,144l1723,144,1723,125,1714,125,1714,144xe" filled="true" fillcolor="#000000" stroked="false">
                <v:path arrowok="t"/>
                <v:fill type="solid"/>
              </v:shape>
            </v:group>
            <v:group style="position:absolute;left:1714;top:144;width:10;height:20" coordorigin="1714,144" coordsize="10,20">
              <v:shape style="position:absolute;left:1714;top:144;width:10;height:20" coordorigin="1714,144" coordsize="10,20" path="m1714,163l1723,163,1723,144,1714,144,1714,163xe" filled="true" fillcolor="#000000" stroked="false">
                <v:path arrowok="t"/>
                <v:fill type="solid"/>
              </v:shape>
            </v:group>
            <v:group style="position:absolute;left:1714;top:163;width:10;height:20" coordorigin="1714,163" coordsize="10,20">
              <v:shape style="position:absolute;left:1714;top:163;width:10;height:20" coordorigin="1714,163" coordsize="10,20" path="m1714,182l1723,182,1723,163,1714,163,1714,182xe" filled="true" fillcolor="#000000" stroked="false">
                <v:path arrowok="t"/>
                <v:fill type="solid"/>
              </v:shape>
            </v:group>
            <v:group style="position:absolute;left:1714;top:182;width:10;height:20" coordorigin="1714,182" coordsize="10,20">
              <v:shape style="position:absolute;left:1714;top:182;width:10;height:20" coordorigin="1714,182" coordsize="10,20" path="m1714,202l1723,202,1723,182,1714,182,1714,202xe" filled="true" fillcolor="#000000" stroked="false">
                <v:path arrowok="t"/>
                <v:fill type="solid"/>
              </v:shape>
            </v:group>
            <v:group style="position:absolute;left:1714;top:202;width:10;height:20" coordorigin="1714,202" coordsize="10,20">
              <v:shape style="position:absolute;left:1714;top:202;width:10;height:20" coordorigin="1714,202" coordsize="10,20" path="m1714,221l1723,221,1723,202,1714,202,1714,221xe" filled="true" fillcolor="#000000" stroked="false">
                <v:path arrowok="t"/>
                <v:fill type="solid"/>
              </v:shape>
            </v:group>
            <v:group style="position:absolute;left:1714;top:221;width:10;height:20" coordorigin="1714,221" coordsize="10,20">
              <v:shape style="position:absolute;left:1714;top:221;width:10;height:20" coordorigin="1714,221" coordsize="10,20" path="m1714,240l1723,240,1723,221,1714,221,1714,240xe" filled="true" fillcolor="#000000" stroked="false">
                <v:path arrowok="t"/>
                <v:fill type="solid"/>
              </v:shape>
            </v:group>
            <v:group style="position:absolute;left:1714;top:240;width:10;height:20" coordorigin="1714,240" coordsize="10,20">
              <v:shape style="position:absolute;left:1714;top:240;width:10;height:20" coordorigin="1714,240" coordsize="10,20" path="m1714,259l1723,259,1723,240,1714,240,1714,259xe" filled="true" fillcolor="#000000" stroked="false">
                <v:path arrowok="t"/>
                <v:fill type="solid"/>
              </v:shape>
            </v:group>
            <v:group style="position:absolute;left:1714;top:259;width:10;height:20" coordorigin="1714,259" coordsize="10,20">
              <v:shape style="position:absolute;left:1714;top:259;width:10;height:20" coordorigin="1714,259" coordsize="10,20" path="m1714,278l1723,278,1723,259,1714,259,1714,278xe" filled="true" fillcolor="#000000" stroked="false">
                <v:path arrowok="t"/>
                <v:fill type="solid"/>
              </v:shape>
            </v:group>
            <v:group style="position:absolute;left:1714;top:278;width:10;height:20" coordorigin="1714,278" coordsize="10,20">
              <v:shape style="position:absolute;left:1714;top:278;width:10;height:20" coordorigin="1714,278" coordsize="10,20" path="m1714,298l1723,298,1723,278,1714,278,1714,298xe" filled="true" fillcolor="#000000" stroked="false">
                <v:path arrowok="t"/>
                <v:fill type="solid"/>
              </v:shape>
            </v:group>
            <v:group style="position:absolute;left:5127;top:10;width:10;height:20" coordorigin="5127,10" coordsize="10,20">
              <v:shape style="position:absolute;left:5127;top:10;width:10;height:20" coordorigin="5127,10" coordsize="10,20" path="m5127,29l5137,29,5137,10,5127,10,5127,29xe" filled="true" fillcolor="#000000" stroked="false">
                <v:path arrowok="t"/>
                <v:fill type="solid"/>
              </v:shape>
            </v:group>
            <v:group style="position:absolute;left:5127;top:29;width:10;height:20" coordorigin="5127,29" coordsize="10,20">
              <v:shape style="position:absolute;left:5127;top:29;width:10;height:20" coordorigin="5127,29" coordsize="10,20" path="m5127,48l5137,48,5137,29,5127,29,5127,48xe" filled="true" fillcolor="#000000" stroked="false">
                <v:path arrowok="t"/>
                <v:fill type="solid"/>
              </v:shape>
            </v:group>
            <v:group style="position:absolute;left:5127;top:48;width:10;height:20" coordorigin="5127,48" coordsize="10,20">
              <v:shape style="position:absolute;left:5127;top:48;width:10;height:20" coordorigin="5127,48" coordsize="10,20" path="m5127,67l5137,67,5137,48,5127,48,5127,67xe" filled="true" fillcolor="#000000" stroked="false">
                <v:path arrowok="t"/>
                <v:fill type="solid"/>
              </v:shape>
            </v:group>
            <v:group style="position:absolute;left:5127;top:67;width:10;height:20" coordorigin="5127,67" coordsize="10,20">
              <v:shape style="position:absolute;left:5127;top:67;width:10;height:20" coordorigin="5127,67" coordsize="10,20" path="m5127,86l5137,86,5137,67,5127,67,5127,86xe" filled="true" fillcolor="#000000" stroked="false">
                <v:path arrowok="t"/>
                <v:fill type="solid"/>
              </v:shape>
            </v:group>
            <v:group style="position:absolute;left:5127;top:86;width:10;height:20" coordorigin="5127,86" coordsize="10,20">
              <v:shape style="position:absolute;left:5127;top:86;width:10;height:20" coordorigin="5127,86" coordsize="10,20" path="m5127,106l5137,106,5137,86,5127,86,5127,106xe" filled="true" fillcolor="#000000" stroked="false">
                <v:path arrowok="t"/>
                <v:fill type="solid"/>
              </v:shape>
            </v:group>
            <v:group style="position:absolute;left:5127;top:106;width:10;height:20" coordorigin="5127,106" coordsize="10,20">
              <v:shape style="position:absolute;left:5127;top:106;width:10;height:20" coordorigin="5127,106" coordsize="10,20" path="m5127,125l5137,125,5137,106,5127,106,5127,125xe" filled="true" fillcolor="#000000" stroked="false">
                <v:path arrowok="t"/>
                <v:fill type="solid"/>
              </v:shape>
            </v:group>
            <v:group style="position:absolute;left:5127;top:125;width:10;height:20" coordorigin="5127,125" coordsize="10,20">
              <v:shape style="position:absolute;left:5127;top:125;width:10;height:20" coordorigin="5127,125" coordsize="10,20" path="m5127,144l5137,144,5137,125,5127,125,5127,144xe" filled="true" fillcolor="#000000" stroked="false">
                <v:path arrowok="t"/>
                <v:fill type="solid"/>
              </v:shape>
            </v:group>
            <v:group style="position:absolute;left:5127;top:144;width:10;height:20" coordorigin="5127,144" coordsize="10,20">
              <v:shape style="position:absolute;left:5127;top:144;width:10;height:20" coordorigin="5127,144" coordsize="10,20" path="m5127,163l5137,163,5137,144,5127,144,5127,163xe" filled="true" fillcolor="#000000" stroked="false">
                <v:path arrowok="t"/>
                <v:fill type="solid"/>
              </v:shape>
            </v:group>
            <v:group style="position:absolute;left:5127;top:163;width:10;height:20" coordorigin="5127,163" coordsize="10,20">
              <v:shape style="position:absolute;left:5127;top:163;width:10;height:20" coordorigin="5127,163" coordsize="10,20" path="m5127,182l5137,182,5137,163,5127,163,5127,182xe" filled="true" fillcolor="#000000" stroked="false">
                <v:path arrowok="t"/>
                <v:fill type="solid"/>
              </v:shape>
            </v:group>
            <v:group style="position:absolute;left:5127;top:182;width:10;height:20" coordorigin="5127,182" coordsize="10,20">
              <v:shape style="position:absolute;left:5127;top:182;width:10;height:20" coordorigin="5127,182" coordsize="10,20" path="m5127,202l5137,202,5137,182,5127,182,5127,202xe" filled="true" fillcolor="#000000" stroked="false">
                <v:path arrowok="t"/>
                <v:fill type="solid"/>
              </v:shape>
            </v:group>
            <v:group style="position:absolute;left:5127;top:202;width:10;height:20" coordorigin="5127,202" coordsize="10,20">
              <v:shape style="position:absolute;left:5127;top:202;width:10;height:20" coordorigin="5127,202" coordsize="10,20" path="m5127,221l5137,221,5137,202,5127,202,5127,221xe" filled="true" fillcolor="#000000" stroked="false">
                <v:path arrowok="t"/>
                <v:fill type="solid"/>
              </v:shape>
            </v:group>
            <v:group style="position:absolute;left:5127;top:221;width:10;height:20" coordorigin="5127,221" coordsize="10,20">
              <v:shape style="position:absolute;left:5127;top:221;width:10;height:20" coordorigin="5127,221" coordsize="10,20" path="m5127,240l5137,240,5137,221,5127,221,5127,240xe" filled="true" fillcolor="#000000" stroked="false">
                <v:path arrowok="t"/>
                <v:fill type="solid"/>
              </v:shape>
            </v:group>
            <v:group style="position:absolute;left:5127;top:240;width:10;height:20" coordorigin="5127,240" coordsize="10,20">
              <v:shape style="position:absolute;left:5127;top:240;width:10;height:20" coordorigin="5127,240" coordsize="10,20" path="m5127,259l5137,259,5137,240,5127,240,5127,259xe" filled="true" fillcolor="#000000" stroked="false">
                <v:path arrowok="t"/>
                <v:fill type="solid"/>
              </v:shape>
            </v:group>
            <v:group style="position:absolute;left:5127;top:259;width:10;height:20" coordorigin="5127,259" coordsize="10,20">
              <v:shape style="position:absolute;left:5127;top:259;width:10;height:20" coordorigin="5127,259" coordsize="10,20" path="m5127,278l5137,278,5137,259,5127,259,5127,278xe" filled="true" fillcolor="#000000" stroked="false">
                <v:path arrowok="t"/>
                <v:fill type="solid"/>
              </v:shape>
            </v:group>
            <v:group style="position:absolute;left:5127;top:278;width:10;height:20" coordorigin="5127,278" coordsize="10,20">
              <v:shape style="position:absolute;left:5127;top:278;width:10;height:20" coordorigin="5127,278" coordsize="10,20" path="m5127,298l5137,298,5137,278,5127,278,5127,298xe" filled="true" fillcolor="#000000" stroked="false">
                <v:path arrowok="t"/>
                <v:fill type="solid"/>
              </v:shape>
            </v:group>
            <v:group style="position:absolute;left:5127;top:298;width:10;height:20" coordorigin="5127,298" coordsize="10,20">
              <v:shape style="position:absolute;left:5127;top:298;width:10;height:20" coordorigin="5127,298" coordsize="10,20" path="m5127,317l5137,317,5137,298,5127,298,5127,317xe" filled="true" fillcolor="#000000" stroked="false">
                <v:path arrowok="t"/>
                <v:fill type="solid"/>
              </v:shape>
            </v:group>
            <v:group style="position:absolute;left:5127;top:317;width:10;height:20" coordorigin="5127,317" coordsize="10,20">
              <v:shape style="position:absolute;left:5127;top:317;width:10;height:20" coordorigin="5127,317" coordsize="10,20" path="m5127,336l5137,336,5137,317,5127,317,5127,336xe" filled="true" fillcolor="#000000" stroked="false">
                <v:path arrowok="t"/>
                <v:fill type="solid"/>
              </v:shape>
            </v:group>
            <v:group style="position:absolute;left:5127;top:336;width:10;height:20" coordorigin="5127,336" coordsize="10,20">
              <v:shape style="position:absolute;left:5127;top:336;width:10;height:20" coordorigin="5127,336" coordsize="10,20" path="m5127,355l5137,355,5137,336,5127,336,5127,355xe" filled="true" fillcolor="#000000" stroked="false">
                <v:path arrowok="t"/>
                <v:fill type="solid"/>
              </v:shape>
            </v:group>
            <v:group style="position:absolute;left:5127;top:355;width:10;height:20" coordorigin="5127,355" coordsize="10,20">
              <v:shape style="position:absolute;left:5127;top:355;width:10;height:20" coordorigin="5127,355" coordsize="10,20" path="m5127,374l5137,374,5137,355,5127,355,5127,374xe" filled="true" fillcolor="#000000" stroked="false">
                <v:path arrowok="t"/>
                <v:fill type="solid"/>
              </v:shape>
            </v:group>
            <v:group style="position:absolute;left:5127;top:374;width:10;height:20" coordorigin="5127,374" coordsize="10,20">
              <v:shape style="position:absolute;left:5127;top:374;width:10;height:20" coordorigin="5127,374" coordsize="10,20" path="m5127,394l5137,394,5137,374,5127,374,5127,394xe" filled="true" fillcolor="#000000" stroked="false">
                <v:path arrowok="t"/>
                <v:fill type="solid"/>
              </v:shape>
            </v:group>
            <v:group style="position:absolute;left:5127;top:396;width:10;height:2" coordorigin="5127,396" coordsize="10,2">
              <v:shape style="position:absolute;left:5127;top:396;width:10;height:2" coordorigin="5127,396" coordsize="10,0" path="m5127,396l5137,396e" filled="false" stroked="true" strokeweight=".23999pt" strokecolor="#000000">
                <v:path arrowok="t"/>
              </v:shape>
              <v:shape style="position:absolute;left:1704;top:298;width:1717;height:110" type="#_x0000_t75" stroked="false">
                <v:imagedata r:id="rId419" o:title=""/>
              </v:shape>
              <v:shape style="position:absolute;left:3416;top:398;width:1712;height:10" type="#_x0000_t75" stroked="false">
                <v:imagedata r:id="rId367" o:title=""/>
              </v:shape>
              <v:shape style="position:absolute;left:5123;top:398;width:3421;height:10" type="#_x0000_t75" stroked="false">
                <v:imagedata r:id="rId420" o:title=""/>
              </v:shape>
            </v:group>
            <v:group style="position:absolute;left:1714;top:408;width:10;height:20" coordorigin="1714,408" coordsize="10,20">
              <v:shape style="position:absolute;left:1714;top:408;width:10;height:20" coordorigin="1714,408" coordsize="10,20" path="m1714,427l1723,427,1723,408,1714,408,1714,427xe" filled="true" fillcolor="#000000" stroked="false">
                <v:path arrowok="t"/>
                <v:fill type="solid"/>
              </v:shape>
            </v:group>
            <v:group style="position:absolute;left:1714;top:427;width:10;height:20" coordorigin="1714,427" coordsize="10,20">
              <v:shape style="position:absolute;left:1714;top:427;width:10;height:20" coordorigin="1714,427" coordsize="10,20" path="m1714,446l1723,446,1723,427,1714,427,1714,446xe" filled="true" fillcolor="#000000" stroked="false">
                <v:path arrowok="t"/>
                <v:fill type="solid"/>
              </v:shape>
            </v:group>
            <v:group style="position:absolute;left:1714;top:446;width:10;height:20" coordorigin="1714,446" coordsize="10,20">
              <v:shape style="position:absolute;left:1714;top:446;width:10;height:20" coordorigin="1714,446" coordsize="10,20" path="m1714,466l1723,466,1723,446,1714,446,1714,466xe" filled="true" fillcolor="#000000" stroked="false">
                <v:path arrowok="t"/>
                <v:fill type="solid"/>
              </v:shape>
            </v:group>
            <v:group style="position:absolute;left:1714;top:466;width:10;height:20" coordorigin="1714,466" coordsize="10,20">
              <v:shape style="position:absolute;left:1714;top:466;width:10;height:20" coordorigin="1714,466" coordsize="10,20" path="m1714,485l1723,485,1723,466,1714,466,1714,485xe" filled="true" fillcolor="#000000" stroked="false">
                <v:path arrowok="t"/>
                <v:fill type="solid"/>
              </v:shape>
            </v:group>
            <v:group style="position:absolute;left:1714;top:485;width:10;height:20" coordorigin="1714,485" coordsize="10,20">
              <v:shape style="position:absolute;left:1714;top:485;width:10;height:20" coordorigin="1714,485" coordsize="10,20" path="m1714,504l1723,504,1723,485,1714,485,1714,504xe" filled="true" fillcolor="#000000" stroked="false">
                <v:path arrowok="t"/>
                <v:fill type="solid"/>
              </v:shape>
            </v:group>
            <v:group style="position:absolute;left:1714;top:504;width:10;height:20" coordorigin="1714,504" coordsize="10,20">
              <v:shape style="position:absolute;left:1714;top:504;width:10;height:20" coordorigin="1714,504" coordsize="10,20" path="m1714,523l1723,523,1723,504,1714,504,1714,523xe" filled="true" fillcolor="#000000" stroked="false">
                <v:path arrowok="t"/>
                <v:fill type="solid"/>
              </v:shape>
            </v:group>
            <v:group style="position:absolute;left:1714;top:523;width:10;height:20" coordorigin="1714,523" coordsize="10,20">
              <v:shape style="position:absolute;left:1714;top:523;width:10;height:20" coordorigin="1714,523" coordsize="10,20" path="m1714,542l1723,542,1723,523,1714,523,1714,542xe" filled="true" fillcolor="#000000" stroked="false">
                <v:path arrowok="t"/>
                <v:fill type="solid"/>
              </v:shape>
            </v:group>
            <v:group style="position:absolute;left:1714;top:542;width:10;height:20" coordorigin="1714,542" coordsize="10,20">
              <v:shape style="position:absolute;left:1714;top:542;width:10;height:20" coordorigin="1714,542" coordsize="10,20" path="m1714,562l1723,562,1723,542,1714,542,1714,562xe" filled="true" fillcolor="#000000" stroked="false">
                <v:path arrowok="t"/>
                <v:fill type="solid"/>
              </v:shape>
            </v:group>
            <v:group style="position:absolute;left:1714;top:562;width:10;height:20" coordorigin="1714,562" coordsize="10,20">
              <v:shape style="position:absolute;left:1714;top:562;width:10;height:20" coordorigin="1714,562" coordsize="10,20" path="m1714,581l1723,581,1723,562,1714,562,1714,581xe" filled="true" fillcolor="#000000" stroked="false">
                <v:path arrowok="t"/>
                <v:fill type="solid"/>
              </v:shape>
            </v:group>
            <v:group style="position:absolute;left:1714;top:581;width:10;height:20" coordorigin="1714,581" coordsize="10,20">
              <v:shape style="position:absolute;left:1714;top:581;width:10;height:20" coordorigin="1714,581" coordsize="10,20" path="m1714,600l1723,600,1723,581,1714,581,1714,600xe" filled="true" fillcolor="#000000" stroked="false">
                <v:path arrowok="t"/>
                <v:fill type="solid"/>
              </v:shape>
            </v:group>
            <v:group style="position:absolute;left:1714;top:600;width:10;height:20" coordorigin="1714,600" coordsize="10,20">
              <v:shape style="position:absolute;left:1714;top:600;width:10;height:20" coordorigin="1714,600" coordsize="10,20" path="m1714,619l1723,619,1723,600,1714,600,1714,619xe" filled="true" fillcolor="#000000" stroked="false">
                <v:path arrowok="t"/>
                <v:fill type="solid"/>
              </v:shape>
            </v:group>
            <v:group style="position:absolute;left:1714;top:619;width:10;height:20" coordorigin="1714,619" coordsize="10,20">
              <v:shape style="position:absolute;left:1714;top:619;width:10;height:20" coordorigin="1714,619" coordsize="10,20" path="m1714,638l1723,638,1723,619,1714,619,1714,638xe" filled="true" fillcolor="#000000" stroked="false">
                <v:path arrowok="t"/>
                <v:fill type="solid"/>
              </v:shape>
            </v:group>
            <v:group style="position:absolute;left:1714;top:638;width:10;height:20" coordorigin="1714,638" coordsize="10,20">
              <v:shape style="position:absolute;left:1714;top:638;width:10;height:20" coordorigin="1714,638" coordsize="10,20" path="m1714,658l1723,658,1723,638,1714,638,1714,658xe" filled="true" fillcolor="#000000" stroked="false">
                <v:path arrowok="t"/>
                <v:fill type="solid"/>
              </v:shape>
            </v:group>
            <v:group style="position:absolute;left:1714;top:658;width:10;height:20" coordorigin="1714,658" coordsize="10,20">
              <v:shape style="position:absolute;left:1714;top:658;width:10;height:20" coordorigin="1714,658" coordsize="10,20" path="m1714,677l1723,677,1723,658,1714,658,1714,677xe" filled="true" fillcolor="#000000" stroked="false">
                <v:path arrowok="t"/>
                <v:fill type="solid"/>
              </v:shape>
            </v:group>
            <v:group style="position:absolute;left:1714;top:677;width:10;height:20" coordorigin="1714,677" coordsize="10,20">
              <v:shape style="position:absolute;left:1714;top:677;width:10;height:20" coordorigin="1714,677" coordsize="10,20" path="m1714,696l1723,696,1723,677,1714,677,1714,696xe" filled="true" fillcolor="#000000" stroked="false">
                <v:path arrowok="t"/>
                <v:fill type="solid"/>
              </v:shape>
            </v:group>
            <v:group style="position:absolute;left:1714;top:696;width:10;height:20" coordorigin="1714,696" coordsize="10,20">
              <v:shape style="position:absolute;left:1714;top:696;width:10;height:20" coordorigin="1714,696" coordsize="10,20" path="m1714,715l1723,715,1723,696,1714,696,1714,715xe" filled="true" fillcolor="#000000" stroked="false">
                <v:path arrowok="t"/>
                <v:fill type="solid"/>
              </v:shape>
            </v:group>
            <v:group style="position:absolute;left:1714;top:715;width:10;height:20" coordorigin="1714,715" coordsize="10,20">
              <v:shape style="position:absolute;left:1714;top:715;width:10;height:20" coordorigin="1714,715" coordsize="10,20" path="m1714,734l1723,734,1723,715,1714,715,1714,734xe" filled="true" fillcolor="#000000" stroked="false">
                <v:path arrowok="t"/>
                <v:fill type="solid"/>
              </v:shape>
            </v:group>
            <v:group style="position:absolute;left:1714;top:734;width:10;height:20" coordorigin="1714,734" coordsize="10,20">
              <v:shape style="position:absolute;left:1714;top:734;width:10;height:20" coordorigin="1714,734" coordsize="10,20" path="m1714,754l1723,754,1723,734,1714,734,1714,754xe" filled="true" fillcolor="#000000" stroked="false">
                <v:path arrowok="t"/>
                <v:fill type="solid"/>
              </v:shape>
            </v:group>
            <v:group style="position:absolute;left:1714;top:754;width:10;height:20" coordorigin="1714,754" coordsize="10,20">
              <v:shape style="position:absolute;left:1714;top:754;width:10;height:20" coordorigin="1714,754" coordsize="10,20" path="m1714,773l1723,773,1723,754,1714,754,1714,773xe" filled="true" fillcolor="#000000" stroked="false">
                <v:path arrowok="t"/>
                <v:fill type="solid"/>
              </v:shape>
            </v:group>
            <v:group style="position:absolute;left:1714;top:773;width:10;height:20" coordorigin="1714,773" coordsize="10,20">
              <v:shape style="position:absolute;left:1714;top:773;width:10;height:20" coordorigin="1714,773" coordsize="10,20" path="m1714,792l1723,792,1723,773,1714,773,1714,792xe" filled="true" fillcolor="#000000" stroked="false">
                <v:path arrowok="t"/>
                <v:fill type="solid"/>
              </v:shape>
              <v:shape style="position:absolute;left:1714;top:792;width:10;height:2" type="#_x0000_t75" stroked="false">
                <v:imagedata r:id="rId390" o:title=""/>
              </v:shape>
            </v:group>
            <v:group style="position:absolute;left:3421;top:408;width:10;height:20" coordorigin="3421,408" coordsize="10,20">
              <v:shape style="position:absolute;left:3421;top:408;width:10;height:20" coordorigin="3421,408" coordsize="10,20" path="m3421,427l3430,427,3430,408,3421,408,3421,427xe" filled="true" fillcolor="#000000" stroked="false">
                <v:path arrowok="t"/>
                <v:fill type="solid"/>
              </v:shape>
            </v:group>
            <v:group style="position:absolute;left:3421;top:427;width:10;height:20" coordorigin="3421,427" coordsize="10,20">
              <v:shape style="position:absolute;left:3421;top:427;width:10;height:20" coordorigin="3421,427" coordsize="10,20" path="m3421,446l3430,446,3430,427,3421,427,3421,446xe" filled="true" fillcolor="#000000" stroked="false">
                <v:path arrowok="t"/>
                <v:fill type="solid"/>
              </v:shape>
            </v:group>
            <v:group style="position:absolute;left:3421;top:446;width:10;height:20" coordorigin="3421,446" coordsize="10,20">
              <v:shape style="position:absolute;left:3421;top:446;width:10;height:20" coordorigin="3421,446" coordsize="10,20" path="m3421,466l3430,466,3430,446,3421,446,3421,466xe" filled="true" fillcolor="#000000" stroked="false">
                <v:path arrowok="t"/>
                <v:fill type="solid"/>
              </v:shape>
            </v:group>
            <v:group style="position:absolute;left:3421;top:466;width:10;height:20" coordorigin="3421,466" coordsize="10,20">
              <v:shape style="position:absolute;left:3421;top:466;width:10;height:20" coordorigin="3421,466" coordsize="10,20" path="m3421,485l3430,485,3430,466,3421,466,3421,485xe" filled="true" fillcolor="#000000" stroked="false">
                <v:path arrowok="t"/>
                <v:fill type="solid"/>
              </v:shape>
            </v:group>
            <v:group style="position:absolute;left:3421;top:485;width:10;height:20" coordorigin="3421,485" coordsize="10,20">
              <v:shape style="position:absolute;left:3421;top:485;width:10;height:20" coordorigin="3421,485" coordsize="10,20" path="m3421,504l3430,504,3430,485,3421,485,3421,504xe" filled="true" fillcolor="#000000" stroked="false">
                <v:path arrowok="t"/>
                <v:fill type="solid"/>
              </v:shape>
            </v:group>
            <v:group style="position:absolute;left:3421;top:504;width:10;height:20" coordorigin="3421,504" coordsize="10,20">
              <v:shape style="position:absolute;left:3421;top:504;width:10;height:20" coordorigin="3421,504" coordsize="10,20" path="m3421,523l3430,523,3430,504,3421,504,3421,523xe" filled="true" fillcolor="#000000" stroked="false">
                <v:path arrowok="t"/>
                <v:fill type="solid"/>
              </v:shape>
            </v:group>
            <v:group style="position:absolute;left:3421;top:523;width:10;height:20" coordorigin="3421,523" coordsize="10,20">
              <v:shape style="position:absolute;left:3421;top:523;width:10;height:20" coordorigin="3421,523" coordsize="10,20" path="m3421,542l3430,542,3430,523,3421,523,3421,542xe" filled="true" fillcolor="#000000" stroked="false">
                <v:path arrowok="t"/>
                <v:fill type="solid"/>
              </v:shape>
            </v:group>
            <v:group style="position:absolute;left:3421;top:542;width:10;height:20" coordorigin="3421,542" coordsize="10,20">
              <v:shape style="position:absolute;left:3421;top:542;width:10;height:20" coordorigin="3421,542" coordsize="10,20" path="m3421,562l3430,562,3430,542,3421,542,3421,562xe" filled="true" fillcolor="#000000" stroked="false">
                <v:path arrowok="t"/>
                <v:fill type="solid"/>
              </v:shape>
            </v:group>
            <v:group style="position:absolute;left:3421;top:562;width:10;height:20" coordorigin="3421,562" coordsize="10,20">
              <v:shape style="position:absolute;left:3421;top:562;width:10;height:20" coordorigin="3421,562" coordsize="10,20" path="m3421,581l3430,581,3430,562,3421,562,3421,581xe" filled="true" fillcolor="#000000" stroked="false">
                <v:path arrowok="t"/>
                <v:fill type="solid"/>
              </v:shape>
            </v:group>
            <v:group style="position:absolute;left:3421;top:581;width:10;height:20" coordorigin="3421,581" coordsize="10,20">
              <v:shape style="position:absolute;left:3421;top:581;width:10;height:20" coordorigin="3421,581" coordsize="10,20" path="m3421,600l3430,600,3430,581,3421,581,3421,600xe" filled="true" fillcolor="#000000" stroked="false">
                <v:path arrowok="t"/>
                <v:fill type="solid"/>
              </v:shape>
            </v:group>
            <v:group style="position:absolute;left:3421;top:600;width:10;height:20" coordorigin="3421,600" coordsize="10,20">
              <v:shape style="position:absolute;left:3421;top:600;width:10;height:20" coordorigin="3421,600" coordsize="10,20" path="m3421,619l3430,619,3430,600,3421,600,3421,619xe" filled="true" fillcolor="#000000" stroked="false">
                <v:path arrowok="t"/>
                <v:fill type="solid"/>
              </v:shape>
            </v:group>
            <v:group style="position:absolute;left:3421;top:619;width:10;height:20" coordorigin="3421,619" coordsize="10,20">
              <v:shape style="position:absolute;left:3421;top:619;width:10;height:20" coordorigin="3421,619" coordsize="10,20" path="m3421,638l3430,638,3430,619,3421,619,3421,638xe" filled="true" fillcolor="#000000" stroked="false">
                <v:path arrowok="t"/>
                <v:fill type="solid"/>
              </v:shape>
            </v:group>
            <v:group style="position:absolute;left:3421;top:638;width:10;height:20" coordorigin="3421,638" coordsize="10,20">
              <v:shape style="position:absolute;left:3421;top:638;width:10;height:20" coordorigin="3421,638" coordsize="10,20" path="m3421,658l3430,658,3430,638,3421,638,3421,658xe" filled="true" fillcolor="#000000" stroked="false">
                <v:path arrowok="t"/>
                <v:fill type="solid"/>
              </v:shape>
            </v:group>
            <v:group style="position:absolute;left:3421;top:658;width:10;height:20" coordorigin="3421,658" coordsize="10,20">
              <v:shape style="position:absolute;left:3421;top:658;width:10;height:20" coordorigin="3421,658" coordsize="10,20" path="m3421,677l3430,677,3430,658,3421,658,3421,677xe" filled="true" fillcolor="#000000" stroked="false">
                <v:path arrowok="t"/>
                <v:fill type="solid"/>
              </v:shape>
            </v:group>
            <v:group style="position:absolute;left:3421;top:677;width:10;height:20" coordorigin="3421,677" coordsize="10,20">
              <v:shape style="position:absolute;left:3421;top:677;width:10;height:20" coordorigin="3421,677" coordsize="10,20" path="m3421,696l3430,696,3430,677,3421,677,3421,696xe" filled="true" fillcolor="#000000" stroked="false">
                <v:path arrowok="t"/>
                <v:fill type="solid"/>
              </v:shape>
            </v:group>
            <v:group style="position:absolute;left:3421;top:696;width:10;height:20" coordorigin="3421,696" coordsize="10,20">
              <v:shape style="position:absolute;left:3421;top:696;width:10;height:20" coordorigin="3421,696" coordsize="10,20" path="m3421,715l3430,715,3430,696,3421,696,3421,715xe" filled="true" fillcolor="#000000" stroked="false">
                <v:path arrowok="t"/>
                <v:fill type="solid"/>
              </v:shape>
            </v:group>
            <v:group style="position:absolute;left:3421;top:715;width:10;height:20" coordorigin="3421,715" coordsize="10,20">
              <v:shape style="position:absolute;left:3421;top:715;width:10;height:20" coordorigin="3421,715" coordsize="10,20" path="m3421,734l3430,734,3430,715,3421,715,3421,734xe" filled="true" fillcolor="#000000" stroked="false">
                <v:path arrowok="t"/>
                <v:fill type="solid"/>
              </v:shape>
            </v:group>
            <v:group style="position:absolute;left:3421;top:734;width:10;height:20" coordorigin="3421,734" coordsize="10,20">
              <v:shape style="position:absolute;left:3421;top:734;width:10;height:20" coordorigin="3421,734" coordsize="10,20" path="m3421,754l3430,754,3430,734,3421,734,3421,754xe" filled="true" fillcolor="#000000" stroked="false">
                <v:path arrowok="t"/>
                <v:fill type="solid"/>
              </v:shape>
            </v:group>
            <v:group style="position:absolute;left:3421;top:754;width:10;height:20" coordorigin="3421,754" coordsize="10,20">
              <v:shape style="position:absolute;left:3421;top:754;width:10;height:20" coordorigin="3421,754" coordsize="10,20" path="m3421,773l3430,773,3430,754,3421,754,3421,773xe" filled="true" fillcolor="#000000" stroked="false">
                <v:path arrowok="t"/>
                <v:fill type="solid"/>
              </v:shape>
            </v:group>
            <v:group style="position:absolute;left:3421;top:773;width:10;height:20" coordorigin="3421,773" coordsize="10,20">
              <v:shape style="position:absolute;left:3421;top:773;width:10;height:20" coordorigin="3421,773" coordsize="10,20" path="m3421,792l3430,792,3430,773,3421,773,3421,792xe" filled="true" fillcolor="#000000" stroked="false">
                <v:path arrowok="t"/>
                <v:fill type="solid"/>
              </v:shape>
              <v:shape style="position:absolute;left:3421;top:792;width:10;height:2" type="#_x0000_t75" stroked="false">
                <v:imagedata r:id="rId390" o:title=""/>
              </v:shape>
            </v:group>
            <v:group style="position:absolute;left:5127;top:408;width:10;height:20" coordorigin="5127,408" coordsize="10,20">
              <v:shape style="position:absolute;left:5127;top:408;width:10;height:20" coordorigin="5127,408" coordsize="10,20" path="m5127,427l5137,427,5137,408,5127,408,5127,427xe" filled="true" fillcolor="#000000" stroked="false">
                <v:path arrowok="t"/>
                <v:fill type="solid"/>
              </v:shape>
            </v:group>
            <v:group style="position:absolute;left:5127;top:427;width:10;height:20" coordorigin="5127,427" coordsize="10,20">
              <v:shape style="position:absolute;left:5127;top:427;width:10;height:20" coordorigin="5127,427" coordsize="10,20" path="m5127,446l5137,446,5137,427,5127,427,5127,446xe" filled="true" fillcolor="#000000" stroked="false">
                <v:path arrowok="t"/>
                <v:fill type="solid"/>
              </v:shape>
            </v:group>
            <v:group style="position:absolute;left:5127;top:446;width:10;height:20" coordorigin="5127,446" coordsize="10,20">
              <v:shape style="position:absolute;left:5127;top:446;width:10;height:20" coordorigin="5127,446" coordsize="10,20" path="m5127,466l5137,466,5137,446,5127,446,5127,466xe" filled="true" fillcolor="#000000" stroked="false">
                <v:path arrowok="t"/>
                <v:fill type="solid"/>
              </v:shape>
            </v:group>
            <v:group style="position:absolute;left:5127;top:466;width:10;height:20" coordorigin="5127,466" coordsize="10,20">
              <v:shape style="position:absolute;left:5127;top:466;width:10;height:20" coordorigin="5127,466" coordsize="10,20" path="m5127,485l5137,485,5137,466,5127,466,5127,485xe" filled="true" fillcolor="#000000" stroked="false">
                <v:path arrowok="t"/>
                <v:fill type="solid"/>
              </v:shape>
            </v:group>
            <v:group style="position:absolute;left:5127;top:485;width:10;height:20" coordorigin="5127,485" coordsize="10,20">
              <v:shape style="position:absolute;left:5127;top:485;width:10;height:20" coordorigin="5127,485" coordsize="10,20" path="m5127,504l5137,504,5137,485,5127,485,5127,504xe" filled="true" fillcolor="#000000" stroked="false">
                <v:path arrowok="t"/>
                <v:fill type="solid"/>
              </v:shape>
            </v:group>
            <v:group style="position:absolute;left:5127;top:504;width:10;height:20" coordorigin="5127,504" coordsize="10,20">
              <v:shape style="position:absolute;left:5127;top:504;width:10;height:20" coordorigin="5127,504" coordsize="10,20" path="m5127,523l5137,523,5137,504,5127,504,5127,523xe" filled="true" fillcolor="#000000" stroked="false">
                <v:path arrowok="t"/>
                <v:fill type="solid"/>
              </v:shape>
            </v:group>
            <v:group style="position:absolute;left:5127;top:523;width:10;height:20" coordorigin="5127,523" coordsize="10,20">
              <v:shape style="position:absolute;left:5127;top:523;width:10;height:20" coordorigin="5127,523" coordsize="10,20" path="m5127,542l5137,542,5137,523,5127,523,5127,542xe" filled="true" fillcolor="#000000" stroked="false">
                <v:path arrowok="t"/>
                <v:fill type="solid"/>
              </v:shape>
            </v:group>
            <v:group style="position:absolute;left:5127;top:542;width:10;height:20" coordorigin="5127,542" coordsize="10,20">
              <v:shape style="position:absolute;left:5127;top:542;width:10;height:20" coordorigin="5127,542" coordsize="10,20" path="m5127,562l5137,562,5137,542,5127,542,5127,562xe" filled="true" fillcolor="#000000" stroked="false">
                <v:path arrowok="t"/>
                <v:fill type="solid"/>
              </v:shape>
            </v:group>
            <v:group style="position:absolute;left:5127;top:562;width:10;height:20" coordorigin="5127,562" coordsize="10,20">
              <v:shape style="position:absolute;left:5127;top:562;width:10;height:20" coordorigin="5127,562" coordsize="10,20" path="m5127,581l5137,581,5137,562,5127,562,5127,581xe" filled="true" fillcolor="#000000" stroked="false">
                <v:path arrowok="t"/>
                <v:fill type="solid"/>
              </v:shape>
            </v:group>
            <v:group style="position:absolute;left:5127;top:581;width:10;height:20" coordorigin="5127,581" coordsize="10,20">
              <v:shape style="position:absolute;left:5127;top:581;width:10;height:20" coordorigin="5127,581" coordsize="10,20" path="m5127,600l5137,600,5137,581,5127,581,5127,600xe" filled="true" fillcolor="#000000" stroked="false">
                <v:path arrowok="t"/>
                <v:fill type="solid"/>
              </v:shape>
            </v:group>
            <v:group style="position:absolute;left:5127;top:600;width:10;height:20" coordorigin="5127,600" coordsize="10,20">
              <v:shape style="position:absolute;left:5127;top:600;width:10;height:20" coordorigin="5127,600" coordsize="10,20" path="m5127,619l5137,619,5137,600,5127,600,5127,619xe" filled="true" fillcolor="#000000" stroked="false">
                <v:path arrowok="t"/>
                <v:fill type="solid"/>
              </v:shape>
            </v:group>
            <v:group style="position:absolute;left:5127;top:619;width:10;height:20" coordorigin="5127,619" coordsize="10,20">
              <v:shape style="position:absolute;left:5127;top:619;width:10;height:20" coordorigin="5127,619" coordsize="10,20" path="m5127,638l5137,638,5137,619,5127,619,5127,638xe" filled="true" fillcolor="#000000" stroked="false">
                <v:path arrowok="t"/>
                <v:fill type="solid"/>
              </v:shape>
            </v:group>
            <v:group style="position:absolute;left:5127;top:638;width:10;height:20" coordorigin="5127,638" coordsize="10,20">
              <v:shape style="position:absolute;left:5127;top:638;width:10;height:20" coordorigin="5127,638" coordsize="10,20" path="m5127,658l5137,658,5137,638,5127,638,5127,658xe" filled="true" fillcolor="#000000" stroked="false">
                <v:path arrowok="t"/>
                <v:fill type="solid"/>
              </v:shape>
            </v:group>
            <v:group style="position:absolute;left:5127;top:658;width:10;height:20" coordorigin="5127,658" coordsize="10,20">
              <v:shape style="position:absolute;left:5127;top:658;width:10;height:20" coordorigin="5127,658" coordsize="10,20" path="m5127,677l5137,677,5137,658,5127,658,5127,677xe" filled="true" fillcolor="#000000" stroked="false">
                <v:path arrowok="t"/>
                <v:fill type="solid"/>
              </v:shape>
            </v:group>
            <v:group style="position:absolute;left:5127;top:677;width:10;height:20" coordorigin="5127,677" coordsize="10,20">
              <v:shape style="position:absolute;left:5127;top:677;width:10;height:20" coordorigin="5127,677" coordsize="10,20" path="m5127,696l5137,696,5137,677,5127,677,5127,696xe" filled="true" fillcolor="#000000" stroked="false">
                <v:path arrowok="t"/>
                <v:fill type="solid"/>
              </v:shape>
            </v:group>
            <v:group style="position:absolute;left:5127;top:696;width:10;height:20" coordorigin="5127,696" coordsize="10,20">
              <v:shape style="position:absolute;left:5127;top:696;width:10;height:20" coordorigin="5127,696" coordsize="10,20" path="m5127,715l5137,715,5137,696,5127,696,5127,715xe" filled="true" fillcolor="#000000" stroked="false">
                <v:path arrowok="t"/>
                <v:fill type="solid"/>
              </v:shape>
            </v:group>
            <v:group style="position:absolute;left:5127;top:715;width:10;height:20" coordorigin="5127,715" coordsize="10,20">
              <v:shape style="position:absolute;left:5127;top:715;width:10;height:20" coordorigin="5127,715" coordsize="10,20" path="m5127,734l5137,734,5137,715,5127,715,5127,734xe" filled="true" fillcolor="#000000" stroked="false">
                <v:path arrowok="t"/>
                <v:fill type="solid"/>
              </v:shape>
            </v:group>
            <v:group style="position:absolute;left:5127;top:734;width:10;height:20" coordorigin="5127,734" coordsize="10,20">
              <v:shape style="position:absolute;left:5127;top:734;width:10;height:20" coordorigin="5127,734" coordsize="10,20" path="m5127,754l5137,754,5137,734,5127,734,5127,754xe" filled="true" fillcolor="#000000" stroked="false">
                <v:path arrowok="t"/>
                <v:fill type="solid"/>
              </v:shape>
            </v:group>
            <v:group style="position:absolute;left:5127;top:754;width:10;height:20" coordorigin="5127,754" coordsize="10,20">
              <v:shape style="position:absolute;left:5127;top:754;width:10;height:20" coordorigin="5127,754" coordsize="10,20" path="m5127,773l5137,773,5137,754,5127,754,5127,773xe" filled="true" fillcolor="#000000" stroked="false">
                <v:path arrowok="t"/>
                <v:fill type="solid"/>
              </v:shape>
            </v:group>
            <v:group style="position:absolute;left:5127;top:773;width:10;height:20" coordorigin="5127,773" coordsize="10,20">
              <v:shape style="position:absolute;left:5127;top:773;width:10;height:20" coordorigin="5127,773" coordsize="10,20" path="m5127,792l5137,792,5137,773,5127,773,5127,792xe" filled="true" fillcolor="#000000" stroked="false">
                <v:path arrowok="t"/>
                <v:fill type="solid"/>
              </v:shape>
              <v:shape style="position:absolute;left:5127;top:792;width:10;height:2" type="#_x0000_t75" stroked="false">
                <v:imagedata r:id="rId390" o:title=""/>
              </v:shape>
            </v:group>
            <v:group style="position:absolute;left:6834;top:408;width:10;height:20" coordorigin="6834,408" coordsize="10,20">
              <v:shape style="position:absolute;left:6834;top:408;width:10;height:20" coordorigin="6834,408" coordsize="10,20" path="m6834,427l6843,427,6843,408,6834,408,6834,427xe" filled="true" fillcolor="#000000" stroked="false">
                <v:path arrowok="t"/>
                <v:fill type="solid"/>
              </v:shape>
            </v:group>
            <v:group style="position:absolute;left:6834;top:427;width:10;height:20" coordorigin="6834,427" coordsize="10,20">
              <v:shape style="position:absolute;left:6834;top:427;width:10;height:20" coordorigin="6834,427" coordsize="10,20" path="m6834,446l6843,446,6843,427,6834,427,6834,446xe" filled="true" fillcolor="#000000" stroked="false">
                <v:path arrowok="t"/>
                <v:fill type="solid"/>
              </v:shape>
            </v:group>
            <v:group style="position:absolute;left:6834;top:446;width:10;height:20" coordorigin="6834,446" coordsize="10,20">
              <v:shape style="position:absolute;left:6834;top:446;width:10;height:20" coordorigin="6834,446" coordsize="10,20" path="m6834,466l6843,466,6843,446,6834,446,6834,466xe" filled="true" fillcolor="#000000" stroked="false">
                <v:path arrowok="t"/>
                <v:fill type="solid"/>
              </v:shape>
            </v:group>
            <v:group style="position:absolute;left:6834;top:466;width:10;height:20" coordorigin="6834,466" coordsize="10,20">
              <v:shape style="position:absolute;left:6834;top:466;width:10;height:20" coordorigin="6834,466" coordsize="10,20" path="m6834,485l6843,485,6843,466,6834,466,6834,485xe" filled="true" fillcolor="#000000" stroked="false">
                <v:path arrowok="t"/>
                <v:fill type="solid"/>
              </v:shape>
            </v:group>
            <v:group style="position:absolute;left:6834;top:485;width:10;height:20" coordorigin="6834,485" coordsize="10,20">
              <v:shape style="position:absolute;left:6834;top:485;width:10;height:20" coordorigin="6834,485" coordsize="10,20" path="m6834,504l6843,504,6843,485,6834,485,6834,504xe" filled="true" fillcolor="#000000" stroked="false">
                <v:path arrowok="t"/>
                <v:fill type="solid"/>
              </v:shape>
            </v:group>
            <v:group style="position:absolute;left:6834;top:504;width:10;height:20" coordorigin="6834,504" coordsize="10,20">
              <v:shape style="position:absolute;left:6834;top:504;width:10;height:20" coordorigin="6834,504" coordsize="10,20" path="m6834,523l6843,523,6843,504,6834,504,6834,523xe" filled="true" fillcolor="#000000" stroked="false">
                <v:path arrowok="t"/>
                <v:fill type="solid"/>
              </v:shape>
            </v:group>
            <v:group style="position:absolute;left:6834;top:523;width:10;height:20" coordorigin="6834,523" coordsize="10,20">
              <v:shape style="position:absolute;left:6834;top:523;width:10;height:20" coordorigin="6834,523" coordsize="10,20" path="m6834,542l6843,542,6843,523,6834,523,6834,542xe" filled="true" fillcolor="#000000" stroked="false">
                <v:path arrowok="t"/>
                <v:fill type="solid"/>
              </v:shape>
            </v:group>
            <v:group style="position:absolute;left:6834;top:542;width:10;height:20" coordorigin="6834,542" coordsize="10,20">
              <v:shape style="position:absolute;left:6834;top:542;width:10;height:20" coordorigin="6834,542" coordsize="10,20" path="m6834,562l6843,562,6843,542,6834,542,6834,562xe" filled="true" fillcolor="#000000" stroked="false">
                <v:path arrowok="t"/>
                <v:fill type="solid"/>
              </v:shape>
            </v:group>
            <v:group style="position:absolute;left:6834;top:562;width:10;height:20" coordorigin="6834,562" coordsize="10,20">
              <v:shape style="position:absolute;left:6834;top:562;width:10;height:20" coordorigin="6834,562" coordsize="10,20" path="m6834,581l6843,581,6843,562,6834,562,6834,581xe" filled="true" fillcolor="#000000" stroked="false">
                <v:path arrowok="t"/>
                <v:fill type="solid"/>
              </v:shape>
            </v:group>
            <v:group style="position:absolute;left:6834;top:581;width:10;height:20" coordorigin="6834,581" coordsize="10,20">
              <v:shape style="position:absolute;left:6834;top:581;width:10;height:20" coordorigin="6834,581" coordsize="10,20" path="m6834,600l6843,600,6843,581,6834,581,6834,600xe" filled="true" fillcolor="#000000" stroked="false">
                <v:path arrowok="t"/>
                <v:fill type="solid"/>
              </v:shape>
            </v:group>
            <v:group style="position:absolute;left:6834;top:600;width:10;height:20" coordorigin="6834,600" coordsize="10,20">
              <v:shape style="position:absolute;left:6834;top:600;width:10;height:20" coordorigin="6834,600" coordsize="10,20" path="m6834,619l6843,619,6843,600,6834,600,6834,619xe" filled="true" fillcolor="#000000" stroked="false">
                <v:path arrowok="t"/>
                <v:fill type="solid"/>
              </v:shape>
            </v:group>
            <v:group style="position:absolute;left:6834;top:619;width:10;height:20" coordorigin="6834,619" coordsize="10,20">
              <v:shape style="position:absolute;left:6834;top:619;width:10;height:20" coordorigin="6834,619" coordsize="10,20" path="m6834,638l6843,638,6843,619,6834,619,6834,638xe" filled="true" fillcolor="#000000" stroked="false">
                <v:path arrowok="t"/>
                <v:fill type="solid"/>
              </v:shape>
            </v:group>
            <v:group style="position:absolute;left:6834;top:638;width:10;height:20" coordorigin="6834,638" coordsize="10,20">
              <v:shape style="position:absolute;left:6834;top:638;width:10;height:20" coordorigin="6834,638" coordsize="10,20" path="m6834,658l6843,658,6843,638,6834,638,6834,658xe" filled="true" fillcolor="#000000" stroked="false">
                <v:path arrowok="t"/>
                <v:fill type="solid"/>
              </v:shape>
            </v:group>
            <v:group style="position:absolute;left:6834;top:658;width:10;height:20" coordorigin="6834,658" coordsize="10,20">
              <v:shape style="position:absolute;left:6834;top:658;width:10;height:20" coordorigin="6834,658" coordsize="10,20" path="m6834,677l6843,677,6843,658,6834,658,6834,677xe" filled="true" fillcolor="#000000" stroked="false">
                <v:path arrowok="t"/>
                <v:fill type="solid"/>
              </v:shape>
            </v:group>
            <v:group style="position:absolute;left:6834;top:677;width:10;height:20" coordorigin="6834,677" coordsize="10,20">
              <v:shape style="position:absolute;left:6834;top:677;width:10;height:20" coordorigin="6834,677" coordsize="10,20" path="m6834,696l6843,696,6843,677,6834,677,6834,696xe" filled="true" fillcolor="#000000" stroked="false">
                <v:path arrowok="t"/>
                <v:fill type="solid"/>
              </v:shape>
            </v:group>
            <v:group style="position:absolute;left:6834;top:696;width:10;height:20" coordorigin="6834,696" coordsize="10,20">
              <v:shape style="position:absolute;left:6834;top:696;width:10;height:20" coordorigin="6834,696" coordsize="10,20" path="m6834,715l6843,715,6843,696,6834,696,6834,715xe" filled="true" fillcolor="#000000" stroked="false">
                <v:path arrowok="t"/>
                <v:fill type="solid"/>
              </v:shape>
            </v:group>
            <v:group style="position:absolute;left:6834;top:715;width:10;height:20" coordorigin="6834,715" coordsize="10,20">
              <v:shape style="position:absolute;left:6834;top:715;width:10;height:20" coordorigin="6834,715" coordsize="10,20" path="m6834,734l6843,734,6843,715,6834,715,6834,734xe" filled="true" fillcolor="#000000" stroked="false">
                <v:path arrowok="t"/>
                <v:fill type="solid"/>
              </v:shape>
            </v:group>
            <v:group style="position:absolute;left:6834;top:734;width:10;height:20" coordorigin="6834,734" coordsize="10,20">
              <v:shape style="position:absolute;left:6834;top:734;width:10;height:20" coordorigin="6834,734" coordsize="10,20" path="m6834,754l6843,754,6843,734,6834,734,6834,754xe" filled="true" fillcolor="#000000" stroked="false">
                <v:path arrowok="t"/>
                <v:fill type="solid"/>
              </v:shape>
            </v:group>
            <v:group style="position:absolute;left:6834;top:754;width:10;height:20" coordorigin="6834,754" coordsize="10,20">
              <v:shape style="position:absolute;left:6834;top:754;width:10;height:20" coordorigin="6834,754" coordsize="10,20" path="m6834,773l6843,773,6843,754,6834,754,6834,773xe" filled="true" fillcolor="#000000" stroked="false">
                <v:path arrowok="t"/>
                <v:fill type="solid"/>
              </v:shape>
            </v:group>
            <v:group style="position:absolute;left:6834;top:773;width:10;height:20" coordorigin="6834,773" coordsize="10,20">
              <v:shape style="position:absolute;left:6834;top:773;width:10;height:20" coordorigin="6834,773" coordsize="10,20" path="m6834,792l6843,792,6843,773,6834,773,6834,792xe" filled="true" fillcolor="#000000" stroked="false">
                <v:path arrowok="t"/>
                <v:fill type="solid"/>
              </v:shape>
              <v:shape style="position:absolute;left:6834;top:792;width:10;height:2" type="#_x0000_t75" stroked="false">
                <v:imagedata r:id="rId390" o:title=""/>
              </v:shape>
            </v:group>
            <v:group style="position:absolute;left:14;top:799;width:1700;height:2" coordorigin="14,799" coordsize="1700,2">
              <v:shape style="position:absolute;left:14;top:799;width:1700;height:2" coordorigin="14,799" coordsize="1700,0" path="m14,799l1714,799e" filled="false" stroked="true" strokeweight=".47998pt" strokecolor="#000000">
                <v:path arrowok="t"/>
              </v:shape>
            </v:group>
            <v:group style="position:absolute;left:1714;top:799;width:10;height:2" coordorigin="1714,799" coordsize="10,2">
              <v:shape style="position:absolute;left:1714;top:799;width:10;height:2" coordorigin="1714,799" coordsize="10,0" path="m1714,799l1723,799e" filled="false" stroked="true" strokeweight=".47998pt" strokecolor="#000000">
                <v:path arrowok="t"/>
              </v:shape>
            </v:group>
            <v:group style="position:absolute;left:1723;top:799;width:1698;height:2" coordorigin="1723,799" coordsize="1698,2">
              <v:shape style="position:absolute;left:1723;top:799;width:1698;height:2" coordorigin="1723,799" coordsize="1698,0" path="m1723,799l3420,799e" filled="false" stroked="true" strokeweight=".47998pt" strokecolor="#000000">
                <v:path arrowok="t"/>
              </v:shape>
            </v:group>
            <v:group style="position:absolute;left:3421;top:799;width:10;height:2" coordorigin="3421,799" coordsize="10,2">
              <v:shape style="position:absolute;left:3421;top:799;width:10;height:2" coordorigin="3421,799" coordsize="10,0" path="m3421,799l3430,799e" filled="false" stroked="true" strokeweight=".47998pt" strokecolor="#000000">
                <v:path arrowok="t"/>
              </v:shape>
            </v:group>
            <v:group style="position:absolute;left:3430;top:799;width:1698;height:2" coordorigin="3430,799" coordsize="1698,2">
              <v:shape style="position:absolute;left:3430;top:799;width:1698;height:2" coordorigin="3430,799" coordsize="1698,0" path="m3430,799l5127,799e" filled="false" stroked="true" strokeweight=".47998pt" strokecolor="#000000">
                <v:path arrowok="t"/>
              </v:shape>
            </v:group>
            <v:group style="position:absolute;left:5127;top:799;width:10;height:2" coordorigin="5127,799" coordsize="10,2">
              <v:shape style="position:absolute;left:5127;top:799;width:10;height:2" coordorigin="5127,799" coordsize="10,0" path="m5127,799l5137,799e" filled="false" stroked="true" strokeweight=".47998pt" strokecolor="#000000">
                <v:path arrowok="t"/>
              </v:shape>
            </v:group>
            <v:group style="position:absolute;left:5137;top:799;width:1697;height:2" coordorigin="5137,799" coordsize="1697,2">
              <v:shape style="position:absolute;left:5137;top:799;width:1697;height:2" coordorigin="5137,799" coordsize="1697,0" path="m5137,799l6834,799e" filled="false" stroked="true" strokeweight=".47998pt" strokecolor="#000000">
                <v:path arrowok="t"/>
              </v:shape>
            </v:group>
            <v:group style="position:absolute;left:6834;top:799;width:10;height:2" coordorigin="6834,799" coordsize="10,2">
              <v:shape style="position:absolute;left:6834;top:799;width:10;height:2" coordorigin="6834,799" coordsize="10,0" path="m6834,799l6843,799e" filled="false" stroked="true" strokeweight=".47998pt" strokecolor="#000000">
                <v:path arrowok="t"/>
              </v:shape>
            </v:group>
            <v:group style="position:absolute;left:6843;top:799;width:1700;height:2" coordorigin="6843,799" coordsize="1700,2">
              <v:shape style="position:absolute;left:6843;top:799;width:1700;height:2" coordorigin="6843,799" coordsize="1700,0" path="m6843,799l8543,799e" filled="false" stroked="true" strokeweight=".47998pt" strokecolor="#000000">
                <v:path arrowok="t"/>
              </v:shape>
            </v:group>
            <v:group style="position:absolute;left:1714;top:804;width:10;height:20" coordorigin="1714,804" coordsize="10,20">
              <v:shape style="position:absolute;left:1714;top:804;width:10;height:20" coordorigin="1714,804" coordsize="10,20" path="m1714,823l1723,823,1723,804,1714,804,1714,823xe" filled="true" fillcolor="#000000" stroked="false">
                <v:path arrowok="t"/>
                <v:fill type="solid"/>
              </v:shape>
            </v:group>
            <v:group style="position:absolute;left:1714;top:823;width:10;height:20" coordorigin="1714,823" coordsize="10,20">
              <v:shape style="position:absolute;left:1714;top:823;width:10;height:20" coordorigin="1714,823" coordsize="10,20" path="m1714,842l1723,842,1723,823,1714,823,1714,842xe" filled="true" fillcolor="#000000" stroked="false">
                <v:path arrowok="t"/>
                <v:fill type="solid"/>
              </v:shape>
            </v:group>
            <v:group style="position:absolute;left:1714;top:842;width:10;height:20" coordorigin="1714,842" coordsize="10,20">
              <v:shape style="position:absolute;left:1714;top:842;width:10;height:20" coordorigin="1714,842" coordsize="10,20" path="m1714,862l1723,862,1723,842,1714,842,1714,862xe" filled="true" fillcolor="#000000" stroked="false">
                <v:path arrowok="t"/>
                <v:fill type="solid"/>
              </v:shape>
            </v:group>
            <v:group style="position:absolute;left:1714;top:862;width:10;height:20" coordorigin="1714,862" coordsize="10,20">
              <v:shape style="position:absolute;left:1714;top:862;width:10;height:20" coordorigin="1714,862" coordsize="10,20" path="m1714,881l1723,881,1723,862,1714,862,1714,881xe" filled="true" fillcolor="#000000" stroked="false">
                <v:path arrowok="t"/>
                <v:fill type="solid"/>
              </v:shape>
            </v:group>
            <v:group style="position:absolute;left:1714;top:881;width:10;height:20" coordorigin="1714,881" coordsize="10,20">
              <v:shape style="position:absolute;left:1714;top:881;width:10;height:20" coordorigin="1714,881" coordsize="10,20" path="m1714,900l1723,900,1723,881,1714,881,1714,900xe" filled="true" fillcolor="#000000" stroked="false">
                <v:path arrowok="t"/>
                <v:fill type="solid"/>
              </v:shape>
            </v:group>
            <v:group style="position:absolute;left:1714;top:900;width:10;height:20" coordorigin="1714,900" coordsize="10,20">
              <v:shape style="position:absolute;left:1714;top:900;width:10;height:20" coordorigin="1714,900" coordsize="10,20" path="m1714,919l1723,919,1723,900,1714,900,1714,919xe" filled="true" fillcolor="#000000" stroked="false">
                <v:path arrowok="t"/>
                <v:fill type="solid"/>
              </v:shape>
            </v:group>
            <v:group style="position:absolute;left:1714;top:919;width:10;height:20" coordorigin="1714,919" coordsize="10,20">
              <v:shape style="position:absolute;left:1714;top:919;width:10;height:20" coordorigin="1714,919" coordsize="10,20" path="m1714,938l1723,938,1723,919,1714,919,1714,938xe" filled="true" fillcolor="#000000" stroked="false">
                <v:path arrowok="t"/>
                <v:fill type="solid"/>
              </v:shape>
            </v:group>
            <v:group style="position:absolute;left:1714;top:938;width:10;height:20" coordorigin="1714,938" coordsize="10,20">
              <v:shape style="position:absolute;left:1714;top:938;width:10;height:20" coordorigin="1714,938" coordsize="10,20" path="m1714,958l1723,958,1723,938,1714,938,1714,958xe" filled="true" fillcolor="#000000" stroked="false">
                <v:path arrowok="t"/>
                <v:fill type="solid"/>
              </v:shape>
            </v:group>
            <v:group style="position:absolute;left:1714;top:958;width:10;height:20" coordorigin="1714,958" coordsize="10,20">
              <v:shape style="position:absolute;left:1714;top:958;width:10;height:20" coordorigin="1714,958" coordsize="10,20" path="m1714,977l1723,977,1723,958,1714,958,1714,977xe" filled="true" fillcolor="#000000" stroked="false">
                <v:path arrowok="t"/>
                <v:fill type="solid"/>
              </v:shape>
            </v:group>
            <v:group style="position:absolute;left:1714;top:977;width:10;height:20" coordorigin="1714,977" coordsize="10,20">
              <v:shape style="position:absolute;left:1714;top:977;width:10;height:20" coordorigin="1714,977" coordsize="10,20" path="m1714,996l1723,996,1723,977,1714,977,1714,996xe" filled="true" fillcolor="#000000" stroked="false">
                <v:path arrowok="t"/>
                <v:fill type="solid"/>
              </v:shape>
            </v:group>
            <v:group style="position:absolute;left:1714;top:996;width:10;height:20" coordorigin="1714,996" coordsize="10,20">
              <v:shape style="position:absolute;left:1714;top:996;width:10;height:20" coordorigin="1714,996" coordsize="10,20" path="m1714,1015l1723,1015,1723,996,1714,996,1714,1015xe" filled="true" fillcolor="#000000" stroked="false">
                <v:path arrowok="t"/>
                <v:fill type="solid"/>
              </v:shape>
            </v:group>
            <v:group style="position:absolute;left:1714;top:1015;width:10;height:20" coordorigin="1714,1015" coordsize="10,20">
              <v:shape style="position:absolute;left:1714;top:1015;width:10;height:20" coordorigin="1714,1015" coordsize="10,20" path="m1714,1034l1723,1034,1723,1015,1714,1015,1714,1034xe" filled="true" fillcolor="#000000" stroked="false">
                <v:path arrowok="t"/>
                <v:fill type="solid"/>
              </v:shape>
            </v:group>
            <v:group style="position:absolute;left:1714;top:1034;width:10;height:20" coordorigin="1714,1034" coordsize="10,20">
              <v:shape style="position:absolute;left:1714;top:1034;width:10;height:20" coordorigin="1714,1034" coordsize="10,20" path="m1714,1054l1723,1054,1723,1034,1714,1034,1714,1054xe" filled="true" fillcolor="#000000" stroked="false">
                <v:path arrowok="t"/>
                <v:fill type="solid"/>
              </v:shape>
            </v:group>
            <v:group style="position:absolute;left:1714;top:1054;width:10;height:20" coordorigin="1714,1054" coordsize="10,20">
              <v:shape style="position:absolute;left:1714;top:1054;width:10;height:20" coordorigin="1714,1054" coordsize="10,20" path="m1714,1073l1723,1073,1723,1054,1714,1054,1714,1073xe" filled="true" fillcolor="#000000" stroked="false">
                <v:path arrowok="t"/>
                <v:fill type="solid"/>
              </v:shape>
            </v:group>
            <v:group style="position:absolute;left:1714;top:1073;width:10;height:20" coordorigin="1714,1073" coordsize="10,20">
              <v:shape style="position:absolute;left:1714;top:1073;width:10;height:20" coordorigin="1714,1073" coordsize="10,20" path="m1714,1092l1723,1092,1723,1073,1714,1073,1714,1092xe" filled="true" fillcolor="#000000" stroked="false">
                <v:path arrowok="t"/>
                <v:fill type="solid"/>
              </v:shape>
              <v:shape style="position:absolute;left:0;top:1092;width:1733;height:110" type="#_x0000_t75" stroked="false">
                <v:imagedata r:id="rId421" o:title=""/>
              </v:shape>
            </v:group>
            <v:group style="position:absolute;left:1714;top:1198;width:10;height:2" coordorigin="1714,1198" coordsize="10,2">
              <v:shape style="position:absolute;left:1714;top:1198;width:10;height:2" coordorigin="1714,1198" coordsize="10,0" path="m1714,1198l1723,1198e" filled="false" stroked="true" strokeweight=".47998pt" strokecolor="#000000">
                <v:path arrowok="t"/>
              </v:shape>
            </v:group>
            <v:group style="position:absolute;left:3421;top:804;width:10;height:20" coordorigin="3421,804" coordsize="10,20">
              <v:shape style="position:absolute;left:3421;top:804;width:10;height:20" coordorigin="3421,804" coordsize="10,20" path="m3421,823l3430,823,3430,804,3421,804,3421,823xe" filled="true" fillcolor="#000000" stroked="false">
                <v:path arrowok="t"/>
                <v:fill type="solid"/>
              </v:shape>
            </v:group>
            <v:group style="position:absolute;left:3421;top:823;width:10;height:20" coordorigin="3421,823" coordsize="10,20">
              <v:shape style="position:absolute;left:3421;top:823;width:10;height:20" coordorigin="3421,823" coordsize="10,20" path="m3421,842l3430,842,3430,823,3421,823,3421,842xe" filled="true" fillcolor="#000000" stroked="false">
                <v:path arrowok="t"/>
                <v:fill type="solid"/>
              </v:shape>
            </v:group>
            <v:group style="position:absolute;left:3421;top:842;width:10;height:20" coordorigin="3421,842" coordsize="10,20">
              <v:shape style="position:absolute;left:3421;top:842;width:10;height:20" coordorigin="3421,842" coordsize="10,20" path="m3421,862l3430,862,3430,842,3421,842,3421,862xe" filled="true" fillcolor="#000000" stroked="false">
                <v:path arrowok="t"/>
                <v:fill type="solid"/>
              </v:shape>
            </v:group>
            <v:group style="position:absolute;left:3421;top:862;width:10;height:20" coordorigin="3421,862" coordsize="10,20">
              <v:shape style="position:absolute;left:3421;top:862;width:10;height:20" coordorigin="3421,862" coordsize="10,20" path="m3421,881l3430,881,3430,862,3421,862,3421,881xe" filled="true" fillcolor="#000000" stroked="false">
                <v:path arrowok="t"/>
                <v:fill type="solid"/>
              </v:shape>
            </v:group>
            <v:group style="position:absolute;left:3421;top:881;width:10;height:20" coordorigin="3421,881" coordsize="10,20">
              <v:shape style="position:absolute;left:3421;top:881;width:10;height:20" coordorigin="3421,881" coordsize="10,20" path="m3421,900l3430,900,3430,881,3421,881,3421,900xe" filled="true" fillcolor="#000000" stroked="false">
                <v:path arrowok="t"/>
                <v:fill type="solid"/>
              </v:shape>
            </v:group>
            <v:group style="position:absolute;left:3421;top:900;width:10;height:20" coordorigin="3421,900" coordsize="10,20">
              <v:shape style="position:absolute;left:3421;top:900;width:10;height:20" coordorigin="3421,900" coordsize="10,20" path="m3421,919l3430,919,3430,900,3421,900,3421,919xe" filled="true" fillcolor="#000000" stroked="false">
                <v:path arrowok="t"/>
                <v:fill type="solid"/>
              </v:shape>
            </v:group>
            <v:group style="position:absolute;left:3421;top:919;width:10;height:20" coordorigin="3421,919" coordsize="10,20">
              <v:shape style="position:absolute;left:3421;top:919;width:10;height:20" coordorigin="3421,919" coordsize="10,20" path="m3421,938l3430,938,3430,919,3421,919,3421,938xe" filled="true" fillcolor="#000000" stroked="false">
                <v:path arrowok="t"/>
                <v:fill type="solid"/>
              </v:shape>
            </v:group>
            <v:group style="position:absolute;left:3421;top:938;width:10;height:20" coordorigin="3421,938" coordsize="10,20">
              <v:shape style="position:absolute;left:3421;top:938;width:10;height:20" coordorigin="3421,938" coordsize="10,20" path="m3421,958l3430,958,3430,938,3421,938,3421,958xe" filled="true" fillcolor="#000000" stroked="false">
                <v:path arrowok="t"/>
                <v:fill type="solid"/>
              </v:shape>
            </v:group>
            <v:group style="position:absolute;left:3421;top:958;width:10;height:20" coordorigin="3421,958" coordsize="10,20">
              <v:shape style="position:absolute;left:3421;top:958;width:10;height:20" coordorigin="3421,958" coordsize="10,20" path="m3421,977l3430,977,3430,958,3421,958,3421,977xe" filled="true" fillcolor="#000000" stroked="false">
                <v:path arrowok="t"/>
                <v:fill type="solid"/>
              </v:shape>
            </v:group>
            <v:group style="position:absolute;left:3421;top:977;width:10;height:20" coordorigin="3421,977" coordsize="10,20">
              <v:shape style="position:absolute;left:3421;top:977;width:10;height:20" coordorigin="3421,977" coordsize="10,20" path="m3421,996l3430,996,3430,977,3421,977,3421,996xe" filled="true" fillcolor="#000000" stroked="false">
                <v:path arrowok="t"/>
                <v:fill type="solid"/>
              </v:shape>
            </v:group>
            <v:group style="position:absolute;left:3421;top:996;width:10;height:20" coordorigin="3421,996" coordsize="10,20">
              <v:shape style="position:absolute;left:3421;top:996;width:10;height:20" coordorigin="3421,996" coordsize="10,20" path="m3421,1015l3430,1015,3430,996,3421,996,3421,1015xe" filled="true" fillcolor="#000000" stroked="false">
                <v:path arrowok="t"/>
                <v:fill type="solid"/>
              </v:shape>
            </v:group>
            <v:group style="position:absolute;left:3421;top:1015;width:10;height:20" coordorigin="3421,1015" coordsize="10,20">
              <v:shape style="position:absolute;left:3421;top:1015;width:10;height:20" coordorigin="3421,1015" coordsize="10,20" path="m3421,1034l3430,1034,3430,1015,3421,1015,3421,1034xe" filled="true" fillcolor="#000000" stroked="false">
                <v:path arrowok="t"/>
                <v:fill type="solid"/>
              </v:shape>
            </v:group>
            <v:group style="position:absolute;left:3421;top:1034;width:10;height:20" coordorigin="3421,1034" coordsize="10,20">
              <v:shape style="position:absolute;left:3421;top:1034;width:10;height:20" coordorigin="3421,1034" coordsize="10,20" path="m3421,1054l3430,1054,3430,1034,3421,1034,3421,1054xe" filled="true" fillcolor="#000000" stroked="false">
                <v:path arrowok="t"/>
                <v:fill type="solid"/>
              </v:shape>
            </v:group>
            <v:group style="position:absolute;left:3421;top:1054;width:10;height:20" coordorigin="3421,1054" coordsize="10,20">
              <v:shape style="position:absolute;left:3421;top:1054;width:10;height:20" coordorigin="3421,1054" coordsize="10,20" path="m3421,1073l3430,1073,3430,1054,3421,1054,3421,1073xe" filled="true" fillcolor="#000000" stroked="false">
                <v:path arrowok="t"/>
                <v:fill type="solid"/>
              </v:shape>
            </v:group>
            <v:group style="position:absolute;left:3421;top:1073;width:10;height:20" coordorigin="3421,1073" coordsize="10,20">
              <v:shape style="position:absolute;left:3421;top:1073;width:10;height:20" coordorigin="3421,1073" coordsize="10,20" path="m3421,1092l3430,1092,3430,1073,3421,1073,3421,1092xe" filled="true" fillcolor="#000000" stroked="false">
                <v:path arrowok="t"/>
                <v:fill type="solid"/>
              </v:shape>
              <v:shape style="position:absolute;left:1723;top:1092;width:1717;height:110" type="#_x0000_t75" stroked="false">
                <v:imagedata r:id="rId422" o:title=""/>
              </v:shape>
              <v:shape style="position:absolute;left:3416;top:1193;width:1712;height:10" type="#_x0000_t75" stroked="false">
                <v:imagedata r:id="rId367" o:title=""/>
              </v:shape>
            </v:group>
            <v:group style="position:absolute;left:5127;top:804;width:10;height:20" coordorigin="5127,804" coordsize="10,20">
              <v:shape style="position:absolute;left:5127;top:804;width:10;height:20" coordorigin="5127,804" coordsize="10,20" path="m5127,823l5137,823,5137,804,5127,804,5127,823xe" filled="true" fillcolor="#000000" stroked="false">
                <v:path arrowok="t"/>
                <v:fill type="solid"/>
              </v:shape>
            </v:group>
            <v:group style="position:absolute;left:5127;top:823;width:10;height:20" coordorigin="5127,823" coordsize="10,20">
              <v:shape style="position:absolute;left:5127;top:823;width:10;height:20" coordorigin="5127,823" coordsize="10,20" path="m5127,842l5137,842,5137,823,5127,823,5127,842xe" filled="true" fillcolor="#000000" stroked="false">
                <v:path arrowok="t"/>
                <v:fill type="solid"/>
              </v:shape>
            </v:group>
            <v:group style="position:absolute;left:5127;top:842;width:10;height:20" coordorigin="5127,842" coordsize="10,20">
              <v:shape style="position:absolute;left:5127;top:842;width:10;height:20" coordorigin="5127,842" coordsize="10,20" path="m5127,862l5137,862,5137,842,5127,842,5127,862xe" filled="true" fillcolor="#000000" stroked="false">
                <v:path arrowok="t"/>
                <v:fill type="solid"/>
              </v:shape>
            </v:group>
            <v:group style="position:absolute;left:5127;top:862;width:10;height:20" coordorigin="5127,862" coordsize="10,20">
              <v:shape style="position:absolute;left:5127;top:862;width:10;height:20" coordorigin="5127,862" coordsize="10,20" path="m5127,881l5137,881,5137,862,5127,862,5127,881xe" filled="true" fillcolor="#000000" stroked="false">
                <v:path arrowok="t"/>
                <v:fill type="solid"/>
              </v:shape>
            </v:group>
            <v:group style="position:absolute;left:5127;top:881;width:10;height:20" coordorigin="5127,881" coordsize="10,20">
              <v:shape style="position:absolute;left:5127;top:881;width:10;height:20" coordorigin="5127,881" coordsize="10,20" path="m5127,900l5137,900,5137,881,5127,881,5127,900xe" filled="true" fillcolor="#000000" stroked="false">
                <v:path arrowok="t"/>
                <v:fill type="solid"/>
              </v:shape>
            </v:group>
            <v:group style="position:absolute;left:5127;top:900;width:10;height:20" coordorigin="5127,900" coordsize="10,20">
              <v:shape style="position:absolute;left:5127;top:900;width:10;height:20" coordorigin="5127,900" coordsize="10,20" path="m5127,919l5137,919,5137,900,5127,900,5127,919xe" filled="true" fillcolor="#000000" stroked="false">
                <v:path arrowok="t"/>
                <v:fill type="solid"/>
              </v:shape>
            </v:group>
            <v:group style="position:absolute;left:5127;top:919;width:10;height:20" coordorigin="5127,919" coordsize="10,20">
              <v:shape style="position:absolute;left:5127;top:919;width:10;height:20" coordorigin="5127,919" coordsize="10,20" path="m5127,938l5137,938,5137,919,5127,919,5127,938xe" filled="true" fillcolor="#000000" stroked="false">
                <v:path arrowok="t"/>
                <v:fill type="solid"/>
              </v:shape>
            </v:group>
            <v:group style="position:absolute;left:5127;top:938;width:10;height:20" coordorigin="5127,938" coordsize="10,20">
              <v:shape style="position:absolute;left:5127;top:938;width:10;height:20" coordorigin="5127,938" coordsize="10,20" path="m5127,958l5137,958,5137,938,5127,938,5127,958xe" filled="true" fillcolor="#000000" stroked="false">
                <v:path arrowok="t"/>
                <v:fill type="solid"/>
              </v:shape>
            </v:group>
            <v:group style="position:absolute;left:5127;top:958;width:10;height:20" coordorigin="5127,958" coordsize="10,20">
              <v:shape style="position:absolute;left:5127;top:958;width:10;height:20" coordorigin="5127,958" coordsize="10,20" path="m5127,977l5137,977,5137,958,5127,958,5127,977xe" filled="true" fillcolor="#000000" stroked="false">
                <v:path arrowok="t"/>
                <v:fill type="solid"/>
              </v:shape>
            </v:group>
            <v:group style="position:absolute;left:5127;top:977;width:10;height:20" coordorigin="5127,977" coordsize="10,20">
              <v:shape style="position:absolute;left:5127;top:977;width:10;height:20" coordorigin="5127,977" coordsize="10,20" path="m5127,996l5137,996,5137,977,5127,977,5127,996xe" filled="true" fillcolor="#000000" stroked="false">
                <v:path arrowok="t"/>
                <v:fill type="solid"/>
              </v:shape>
            </v:group>
            <v:group style="position:absolute;left:5127;top:996;width:10;height:20" coordorigin="5127,996" coordsize="10,20">
              <v:shape style="position:absolute;left:5127;top:996;width:10;height:20" coordorigin="5127,996" coordsize="10,20" path="m5127,1015l5137,1015,5137,996,5127,996,5127,1015xe" filled="true" fillcolor="#000000" stroked="false">
                <v:path arrowok="t"/>
                <v:fill type="solid"/>
              </v:shape>
            </v:group>
            <v:group style="position:absolute;left:5127;top:1015;width:10;height:20" coordorigin="5127,1015" coordsize="10,20">
              <v:shape style="position:absolute;left:5127;top:1015;width:10;height:20" coordorigin="5127,1015" coordsize="10,20" path="m5127,1034l5137,1034,5137,1015,5127,1015,5127,1034xe" filled="true" fillcolor="#000000" stroked="false">
                <v:path arrowok="t"/>
                <v:fill type="solid"/>
              </v:shape>
            </v:group>
            <v:group style="position:absolute;left:5127;top:1034;width:10;height:20" coordorigin="5127,1034" coordsize="10,20">
              <v:shape style="position:absolute;left:5127;top:1034;width:10;height:20" coordorigin="5127,1034" coordsize="10,20" path="m5127,1054l5137,1054,5137,1034,5127,1034,5127,1054xe" filled="true" fillcolor="#000000" stroked="false">
                <v:path arrowok="t"/>
                <v:fill type="solid"/>
              </v:shape>
            </v:group>
            <v:group style="position:absolute;left:5127;top:1054;width:10;height:20" coordorigin="5127,1054" coordsize="10,20">
              <v:shape style="position:absolute;left:5127;top:1054;width:10;height:20" coordorigin="5127,1054" coordsize="10,20" path="m5127,1073l5137,1073,5137,1054,5127,1054,5127,1073xe" filled="true" fillcolor="#000000" stroked="false">
                <v:path arrowok="t"/>
                <v:fill type="solid"/>
              </v:shape>
            </v:group>
            <v:group style="position:absolute;left:5127;top:1073;width:10;height:20" coordorigin="5127,1073" coordsize="10,20">
              <v:shape style="position:absolute;left:5127;top:1073;width:10;height:20" coordorigin="5127,1073" coordsize="10,20" path="m5127,1092l5137,1092,5137,1073,5127,1073,5127,1092xe" filled="true" fillcolor="#000000" stroked="false">
                <v:path arrowok="t"/>
                <v:fill type="solid"/>
              </v:shape>
            </v:group>
            <v:group style="position:absolute;left:5127;top:1092;width:10;height:20" coordorigin="5127,1092" coordsize="10,20">
              <v:shape style="position:absolute;left:5127;top:1092;width:10;height:20" coordorigin="5127,1092" coordsize="10,20" path="m5127,1111l5137,1111,5137,1092,5127,1092,5127,1111xe" filled="true" fillcolor="#000000" stroked="false">
                <v:path arrowok="t"/>
                <v:fill type="solid"/>
              </v:shape>
            </v:group>
            <v:group style="position:absolute;left:5127;top:1111;width:10;height:20" coordorigin="5127,1111" coordsize="10,20">
              <v:shape style="position:absolute;left:5127;top:1111;width:10;height:20" coordorigin="5127,1111" coordsize="10,20" path="m5127,1130l5137,1130,5137,1111,5127,1111,5127,1130xe" filled="true" fillcolor="#000000" stroked="false">
                <v:path arrowok="t"/>
                <v:fill type="solid"/>
              </v:shape>
            </v:group>
            <v:group style="position:absolute;left:5127;top:1130;width:10;height:20" coordorigin="5127,1130" coordsize="10,20">
              <v:shape style="position:absolute;left:5127;top:1130;width:10;height:20" coordorigin="5127,1130" coordsize="10,20" path="m5127,1150l5137,1150,5137,1130,5127,1130,5127,1150xe" filled="true" fillcolor="#000000" stroked="false">
                <v:path arrowok="t"/>
                <v:fill type="solid"/>
              </v:shape>
            </v:group>
            <v:group style="position:absolute;left:5127;top:1150;width:10;height:20" coordorigin="5127,1150" coordsize="10,20">
              <v:shape style="position:absolute;left:5127;top:1150;width:10;height:20" coordorigin="5127,1150" coordsize="10,20" path="m5127,1169l5137,1169,5137,1150,5127,1150,5127,1169xe" filled="true" fillcolor="#000000" stroked="false">
                <v:path arrowok="t"/>
                <v:fill type="solid"/>
              </v:shape>
            </v:group>
            <v:group style="position:absolute;left:5127;top:1169;width:10;height:20" coordorigin="5127,1169" coordsize="10,20">
              <v:shape style="position:absolute;left:5127;top:1169;width:10;height:20" coordorigin="5127,1169" coordsize="10,20" path="m5127,1188l5137,1188,5137,1169,5127,1169,5127,1188xe" filled="true" fillcolor="#000000" stroked="false">
                <v:path arrowok="t"/>
                <v:fill type="solid"/>
              </v:shape>
            </v:group>
            <v:group style="position:absolute;left:5127;top:1190;width:10;height:2" coordorigin="5127,1190" coordsize="10,2">
              <v:shape style="position:absolute;left:5127;top:1190;width:10;height:2" coordorigin="5127,1190" coordsize="10,0" path="m5127,1190l5137,1190e" filled="false" stroked="true" strokeweight=".23999pt" strokecolor="#000000">
                <v:path arrowok="t"/>
              </v:shape>
            </v:group>
            <v:group style="position:absolute;left:5127;top:1198;width:10;height:2" coordorigin="5127,1198" coordsize="10,2">
              <v:shape style="position:absolute;left:5127;top:1198;width:10;height:2" coordorigin="5127,1198" coordsize="10,0" path="m5127,1198l5137,1198e" filled="false" stroked="true" strokeweight=".47998pt" strokecolor="#000000">
                <v:path arrowok="t"/>
              </v:shape>
            </v:group>
            <v:group style="position:absolute;left:6834;top:804;width:10;height:20" coordorigin="6834,804" coordsize="10,20">
              <v:shape style="position:absolute;left:6834;top:804;width:10;height:20" coordorigin="6834,804" coordsize="10,20" path="m6834,823l6843,823,6843,804,6834,804,6834,823xe" filled="true" fillcolor="#000000" stroked="false">
                <v:path arrowok="t"/>
                <v:fill type="solid"/>
              </v:shape>
            </v:group>
            <v:group style="position:absolute;left:6834;top:823;width:10;height:20" coordorigin="6834,823" coordsize="10,20">
              <v:shape style="position:absolute;left:6834;top:823;width:10;height:20" coordorigin="6834,823" coordsize="10,20" path="m6834,842l6843,842,6843,823,6834,823,6834,842xe" filled="true" fillcolor="#000000" stroked="false">
                <v:path arrowok="t"/>
                <v:fill type="solid"/>
              </v:shape>
            </v:group>
            <v:group style="position:absolute;left:6834;top:842;width:10;height:20" coordorigin="6834,842" coordsize="10,20">
              <v:shape style="position:absolute;left:6834;top:842;width:10;height:20" coordorigin="6834,842" coordsize="10,20" path="m6834,862l6843,862,6843,842,6834,842,6834,862xe" filled="true" fillcolor="#000000" stroked="false">
                <v:path arrowok="t"/>
                <v:fill type="solid"/>
              </v:shape>
            </v:group>
            <v:group style="position:absolute;left:6834;top:862;width:10;height:20" coordorigin="6834,862" coordsize="10,20">
              <v:shape style="position:absolute;left:6834;top:862;width:10;height:20" coordorigin="6834,862" coordsize="10,20" path="m6834,881l6843,881,6843,862,6834,862,6834,881xe" filled="true" fillcolor="#000000" stroked="false">
                <v:path arrowok="t"/>
                <v:fill type="solid"/>
              </v:shape>
            </v:group>
            <v:group style="position:absolute;left:6834;top:881;width:10;height:20" coordorigin="6834,881" coordsize="10,20">
              <v:shape style="position:absolute;left:6834;top:881;width:10;height:20" coordorigin="6834,881" coordsize="10,20" path="m6834,900l6843,900,6843,881,6834,881,6834,900xe" filled="true" fillcolor="#000000" stroked="false">
                <v:path arrowok="t"/>
                <v:fill type="solid"/>
              </v:shape>
            </v:group>
            <v:group style="position:absolute;left:6834;top:900;width:10;height:20" coordorigin="6834,900" coordsize="10,20">
              <v:shape style="position:absolute;left:6834;top:900;width:10;height:20" coordorigin="6834,900" coordsize="10,20" path="m6834,919l6843,919,6843,900,6834,900,6834,919xe" filled="true" fillcolor="#000000" stroked="false">
                <v:path arrowok="t"/>
                <v:fill type="solid"/>
              </v:shape>
            </v:group>
            <v:group style="position:absolute;left:6834;top:919;width:10;height:20" coordorigin="6834,919" coordsize="10,20">
              <v:shape style="position:absolute;left:6834;top:919;width:10;height:20" coordorigin="6834,919" coordsize="10,20" path="m6834,938l6843,938,6843,919,6834,919,6834,938xe" filled="true" fillcolor="#000000" stroked="false">
                <v:path arrowok="t"/>
                <v:fill type="solid"/>
              </v:shape>
            </v:group>
            <v:group style="position:absolute;left:6834;top:938;width:10;height:20" coordorigin="6834,938" coordsize="10,20">
              <v:shape style="position:absolute;left:6834;top:938;width:10;height:20" coordorigin="6834,938" coordsize="10,20" path="m6834,958l6843,958,6843,938,6834,938,6834,958xe" filled="true" fillcolor="#000000" stroked="false">
                <v:path arrowok="t"/>
                <v:fill type="solid"/>
              </v:shape>
            </v:group>
            <v:group style="position:absolute;left:6834;top:958;width:10;height:20" coordorigin="6834,958" coordsize="10,20">
              <v:shape style="position:absolute;left:6834;top:958;width:10;height:20" coordorigin="6834,958" coordsize="10,20" path="m6834,977l6843,977,6843,958,6834,958,6834,977xe" filled="true" fillcolor="#000000" stroked="false">
                <v:path arrowok="t"/>
                <v:fill type="solid"/>
              </v:shape>
            </v:group>
            <v:group style="position:absolute;left:6834;top:977;width:10;height:20" coordorigin="6834,977" coordsize="10,20">
              <v:shape style="position:absolute;left:6834;top:977;width:10;height:20" coordorigin="6834,977" coordsize="10,20" path="m6834,996l6843,996,6843,977,6834,977,6834,996xe" filled="true" fillcolor="#000000" stroked="false">
                <v:path arrowok="t"/>
                <v:fill type="solid"/>
              </v:shape>
            </v:group>
            <v:group style="position:absolute;left:6834;top:996;width:10;height:20" coordorigin="6834,996" coordsize="10,20">
              <v:shape style="position:absolute;left:6834;top:996;width:10;height:20" coordorigin="6834,996" coordsize="10,20" path="m6834,1015l6843,1015,6843,996,6834,996,6834,1015xe" filled="true" fillcolor="#000000" stroked="false">
                <v:path arrowok="t"/>
                <v:fill type="solid"/>
              </v:shape>
            </v:group>
            <v:group style="position:absolute;left:6834;top:1015;width:10;height:20" coordorigin="6834,1015" coordsize="10,20">
              <v:shape style="position:absolute;left:6834;top:1015;width:10;height:20" coordorigin="6834,1015" coordsize="10,20" path="m6834,1034l6843,1034,6843,1015,6834,1015,6834,1034xe" filled="true" fillcolor="#000000" stroked="false">
                <v:path arrowok="t"/>
                <v:fill type="solid"/>
              </v:shape>
            </v:group>
            <v:group style="position:absolute;left:6834;top:1034;width:10;height:20" coordorigin="6834,1034" coordsize="10,20">
              <v:shape style="position:absolute;left:6834;top:1034;width:10;height:20" coordorigin="6834,1034" coordsize="10,20" path="m6834,1054l6843,1054,6843,1034,6834,1034,6834,1054xe" filled="true" fillcolor="#000000" stroked="false">
                <v:path arrowok="t"/>
                <v:fill type="solid"/>
              </v:shape>
            </v:group>
            <v:group style="position:absolute;left:6834;top:1054;width:10;height:20" coordorigin="6834,1054" coordsize="10,20">
              <v:shape style="position:absolute;left:6834;top:1054;width:10;height:20" coordorigin="6834,1054" coordsize="10,20" path="m6834,1073l6843,1073,6843,1054,6834,1054,6834,1073xe" filled="true" fillcolor="#000000" stroked="false">
                <v:path arrowok="t"/>
                <v:fill type="solid"/>
              </v:shape>
            </v:group>
            <v:group style="position:absolute;left:6834;top:1073;width:10;height:20" coordorigin="6834,1073" coordsize="10,20">
              <v:shape style="position:absolute;left:6834;top:1073;width:10;height:20" coordorigin="6834,1073" coordsize="10,20" path="m6834,1092l6843,1092,6843,1073,6834,1073,6834,1092xe" filled="true" fillcolor="#000000" stroked="false">
                <v:path arrowok="t"/>
                <v:fill type="solid"/>
              </v:shape>
              <v:shape style="position:absolute;left:5137;top:1092;width:1716;height:110" type="#_x0000_t75" stroked="false">
                <v:imagedata r:id="rId423" o:title=""/>
              </v:shape>
              <v:shape style="position:absolute;left:6829;top:1193;width:1714;height:10" type="#_x0000_t75" stroked="false">
                <v:imagedata r:id="rId424" o:title=""/>
              </v:shape>
              <v:shape style="position:absolute;left:3003;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6414;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655;top:29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122;top:942;width:781;height:221"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xbxContent>
                </v:textbox>
                <w10:wrap type="none"/>
              </v:shape>
              <v:shape style="position:absolute;left:2213;top:495;width:1104;height:615" type="#_x0000_t202" filled="false" stroked="false">
                <v:textbox inset="0,0,0,0">
                  <w:txbxContent>
                    <w:p>
                      <w:pPr>
                        <w:spacing w:line="211" w:lineRule="exact" w:before="0"/>
                        <w:ind w:left="146"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line="236" w:lineRule="exact" w:before="167"/>
                        <w:ind w:left="0" w:right="0" w:firstLine="0"/>
                        <w:jc w:val="left"/>
                        <w:rPr>
                          <w:rFonts w:ascii="Arial Narrow" w:hAnsi="Arial Narrow" w:cs="Arial Narrow" w:eastAsia="Arial Narrow" w:hint="default"/>
                          <w:sz w:val="21"/>
                          <w:szCs w:val="21"/>
                        </w:rPr>
                      </w:pPr>
                      <w:r>
                        <w:rPr>
                          <w:rFonts w:ascii="Arial Narrow"/>
                          <w:spacing w:val="-1"/>
                          <w:sz w:val="21"/>
                        </w:rPr>
                        <w:t>26,601,278.68</w:t>
                      </w:r>
                      <w:r>
                        <w:rPr>
                          <w:rFonts w:ascii="Arial Narrow"/>
                          <w:sz w:val="21"/>
                        </w:rPr>
                      </w:r>
                    </w:p>
                  </w:txbxContent>
                </v:textbox>
                <w10:wrap type="none"/>
              </v:shape>
              <v:shape style="position:absolute;left:3992;top:495;width:1035;height:615" type="#_x0000_t202" filled="false" stroked="false">
                <v:textbox inset="0,0,0,0">
                  <w:txbxContent>
                    <w:p>
                      <w:pPr>
                        <w:spacing w:line="226"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p>
                      <w:pPr>
                        <w:spacing w:line="236" w:lineRule="exact" w:before="152"/>
                        <w:ind w:left="506" w:right="0" w:firstLine="0"/>
                        <w:jc w:val="left"/>
                        <w:rPr>
                          <w:rFonts w:ascii="Arial Narrow" w:hAnsi="Arial Narrow" w:cs="Arial Narrow" w:eastAsia="Arial Narrow" w:hint="default"/>
                          <w:sz w:val="21"/>
                          <w:szCs w:val="21"/>
                        </w:rPr>
                      </w:pPr>
                      <w:r>
                        <w:rPr>
                          <w:rFonts w:ascii="Arial Narrow"/>
                          <w:spacing w:val="-1"/>
                          <w:sz w:val="21"/>
                        </w:rPr>
                        <w:t>100.00</w:t>
                      </w:r>
                      <w:r>
                        <w:rPr>
                          <w:rFonts w:ascii="Arial Narrow"/>
                          <w:sz w:val="21"/>
                        </w:rPr>
                      </w:r>
                    </w:p>
                  </w:txbxContent>
                </v:textbox>
                <w10:wrap type="none"/>
              </v:shape>
              <v:shape style="position:absolute;left:5771;top:495;width:960;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line="236" w:lineRule="exact" w:before="167"/>
                        <w:ind w:left="96" w:right="0" w:firstLine="0"/>
                        <w:jc w:val="left"/>
                        <w:rPr>
                          <w:rFonts w:ascii="Arial Narrow" w:hAnsi="Arial Narrow" w:cs="Arial Narrow" w:eastAsia="Arial Narrow" w:hint="default"/>
                          <w:sz w:val="21"/>
                          <w:szCs w:val="21"/>
                        </w:rPr>
                      </w:pPr>
                      <w:r>
                        <w:rPr>
                          <w:rFonts w:ascii="Arial Narrow"/>
                          <w:spacing w:val="-1"/>
                          <w:sz w:val="21"/>
                        </w:rPr>
                        <w:t>208,501.77</w:t>
                      </w:r>
                      <w:r>
                        <w:rPr>
                          <w:rFonts w:ascii="Arial Narrow"/>
                          <w:sz w:val="21"/>
                        </w:rPr>
                      </w:r>
                    </w:p>
                  </w:txbxContent>
                </v:textbox>
                <w10:wrap type="none"/>
              </v:shape>
              <v:shape style="position:absolute;left:7403;top:495;width:1035;height:615" type="#_x0000_t202" filled="false" stroked="false">
                <v:textbox inset="0,0,0,0">
                  <w:txbxContent>
                    <w:p>
                      <w:pPr>
                        <w:spacing w:line="226"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p>
                      <w:pPr>
                        <w:spacing w:line="236" w:lineRule="exact" w:before="152"/>
                        <w:ind w:left="506" w:right="0" w:firstLine="0"/>
                        <w:jc w:val="left"/>
                        <w:rPr>
                          <w:rFonts w:ascii="Arial Narrow" w:hAnsi="Arial Narrow" w:cs="Arial Narrow" w:eastAsia="Arial Narrow" w:hint="default"/>
                          <w:sz w:val="21"/>
                          <w:szCs w:val="21"/>
                        </w:rPr>
                      </w:pPr>
                      <w:r>
                        <w:rPr>
                          <w:rFonts w:ascii="Arial Narrow"/>
                          <w:spacing w:val="-1"/>
                          <w:sz w:val="21"/>
                        </w:rPr>
                        <w:t>100.00</w:t>
                      </w:r>
                      <w:r>
                        <w:rPr>
                          <w:rFonts w:ascii="Arial Narrow"/>
                          <w:sz w:val="21"/>
                        </w:rPr>
                      </w:r>
                    </w:p>
                  </w:txbxContent>
                </v:textbox>
                <w10:wrap type="none"/>
              </v:shape>
            </v:group>
          </v:group>
        </w:pict>
      </w:r>
      <w:r>
        <w:rPr>
          <w:rFonts w:ascii="宋体" w:hAnsi="宋体" w:cs="宋体" w:eastAsia="宋体" w:hint="default"/>
          <w:position w:val="-23"/>
          <w:sz w:val="20"/>
          <w:szCs w:val="20"/>
        </w:rPr>
      </w:r>
    </w:p>
    <w:p>
      <w:pPr>
        <w:spacing w:after="0" w:line="1202" w:lineRule="exact"/>
        <w:rPr>
          <w:rFonts w:ascii="宋体" w:hAnsi="宋体" w:cs="宋体" w:eastAsia="宋体" w:hint="default"/>
          <w:sz w:val="20"/>
          <w:szCs w:val="20"/>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p>
    <w:p>
      <w:pPr>
        <w:spacing w:line="1200" w:lineRule="exact"/>
        <w:ind w:left="109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65pt;height:60.05pt;mso-position-horizontal-relative:char;mso-position-vertical-relative:line" coordorigin="0,0" coordsize="8553,1201">
            <v:group style="position:absolute;left:19;top:5;width:1700;height:2" coordorigin="19,5" coordsize="1700,2">
              <v:shape style="position:absolute;left:19;top:5;width:1700;height:2" coordorigin="19,5" coordsize="1700,0" path="m19,5l1718,5e" filled="false" stroked="true" strokeweight=".48pt" strokecolor="#000000">
                <v:path arrowok="t"/>
              </v:shape>
            </v:group>
            <v:group style="position:absolute;left:1718;top:5;width:10;height:2" coordorigin="1718,5" coordsize="10,2">
              <v:shape style="position:absolute;left:1718;top:5;width:10;height:2" coordorigin="1718,5" coordsize="10,0" path="m1718,5l1728,5e" filled="false" stroked="true" strokeweight=".48pt" strokecolor="#000000">
                <v:path arrowok="t"/>
              </v:shape>
            </v:group>
            <v:group style="position:absolute;left:1728;top:5;width:3405;height:2" coordorigin="1728,5" coordsize="3405,2">
              <v:shape style="position:absolute;left:1728;top:5;width:3405;height:2" coordorigin="1728,5" coordsize="3405,0" path="m1728,5l5132,5e" filled="false" stroked="true" strokeweight=".48pt" strokecolor="#000000">
                <v:path arrowok="t"/>
              </v:shape>
            </v:group>
            <v:group style="position:absolute;left:5132;top:5;width:10;height:2" coordorigin="5132,5" coordsize="10,2">
              <v:shape style="position:absolute;left:5132;top:5;width:10;height:2" coordorigin="5132,5" coordsize="10,0" path="m5132,5l5142,5e" filled="false" stroked="true" strokeweight=".48pt" strokecolor="#000000">
                <v:path arrowok="t"/>
              </v:shape>
            </v:group>
            <v:group style="position:absolute;left:5142;top:5;width:3406;height:2" coordorigin="5142,5" coordsize="3406,2">
              <v:shape style="position:absolute;left:5142;top:5;width:3406;height:2" coordorigin="5142,5" coordsize="3406,0" path="m5142,5l8548,5e" filled="false" stroked="true" strokeweight=".48pt" strokecolor="#000000">
                <v:path arrowok="t"/>
              </v:shape>
            </v:group>
            <v:group style="position:absolute;left:1718;top:10;width:10;height:20" coordorigin="1718,10" coordsize="10,20">
              <v:shape style="position:absolute;left:1718;top:10;width:10;height:20" coordorigin="1718,10" coordsize="10,20" path="m1718,29l1728,29,1728,10,1718,10,1718,29xe" filled="true" fillcolor="#000000" stroked="false">
                <v:path arrowok="t"/>
                <v:fill type="solid"/>
              </v:shape>
            </v:group>
            <v:group style="position:absolute;left:1718;top:29;width:10;height:20" coordorigin="1718,29" coordsize="10,20">
              <v:shape style="position:absolute;left:1718;top:29;width:10;height:20" coordorigin="1718,29" coordsize="10,20" path="m1718,48l1728,48,1728,29,1718,29,1718,48xe" filled="true" fillcolor="#000000" stroked="false">
                <v:path arrowok="t"/>
                <v:fill type="solid"/>
              </v:shape>
            </v:group>
            <v:group style="position:absolute;left:1718;top:48;width:10;height:20" coordorigin="1718,48" coordsize="10,20">
              <v:shape style="position:absolute;left:1718;top:48;width:10;height:20" coordorigin="1718,48" coordsize="10,20" path="m1718,67l1728,67,1728,48,1718,48,1718,67xe" filled="true" fillcolor="#000000" stroked="false">
                <v:path arrowok="t"/>
                <v:fill type="solid"/>
              </v:shape>
            </v:group>
            <v:group style="position:absolute;left:1718;top:67;width:10;height:20" coordorigin="1718,67" coordsize="10,20">
              <v:shape style="position:absolute;left:1718;top:67;width:10;height:20" coordorigin="1718,67" coordsize="10,20" path="m1718,86l1728,86,1728,67,1718,67,1718,86xe" filled="true" fillcolor="#000000" stroked="false">
                <v:path arrowok="t"/>
                <v:fill type="solid"/>
              </v:shape>
            </v:group>
            <v:group style="position:absolute;left:1718;top:86;width:10;height:20" coordorigin="1718,86" coordsize="10,20">
              <v:shape style="position:absolute;left:1718;top:86;width:10;height:20" coordorigin="1718,86" coordsize="10,20" path="m1718,106l1728,106,1728,86,1718,86,1718,106xe" filled="true" fillcolor="#000000" stroked="false">
                <v:path arrowok="t"/>
                <v:fill type="solid"/>
              </v:shape>
            </v:group>
            <v:group style="position:absolute;left:1718;top:106;width:10;height:20" coordorigin="1718,106" coordsize="10,20">
              <v:shape style="position:absolute;left:1718;top:106;width:10;height:20" coordorigin="1718,106" coordsize="10,20" path="m1718,125l1728,125,1728,106,1718,106,1718,125xe" filled="true" fillcolor="#000000" stroked="false">
                <v:path arrowok="t"/>
                <v:fill type="solid"/>
              </v:shape>
            </v:group>
            <v:group style="position:absolute;left:1718;top:125;width:10;height:20" coordorigin="1718,125" coordsize="10,20">
              <v:shape style="position:absolute;left:1718;top:125;width:10;height:20" coordorigin="1718,125" coordsize="10,20" path="m1718,144l1728,144,1728,125,1718,125,1718,144xe" filled="true" fillcolor="#000000" stroked="false">
                <v:path arrowok="t"/>
                <v:fill type="solid"/>
              </v:shape>
            </v:group>
            <v:group style="position:absolute;left:1718;top:144;width:10;height:20" coordorigin="1718,144" coordsize="10,20">
              <v:shape style="position:absolute;left:1718;top:144;width:10;height:20" coordorigin="1718,144" coordsize="10,20" path="m1718,163l1728,163,1728,144,1718,144,1718,163xe" filled="true" fillcolor="#000000" stroked="false">
                <v:path arrowok="t"/>
                <v:fill type="solid"/>
              </v:shape>
            </v:group>
            <v:group style="position:absolute;left:1718;top:163;width:10;height:20" coordorigin="1718,163" coordsize="10,20">
              <v:shape style="position:absolute;left:1718;top:163;width:10;height:20" coordorigin="1718,163" coordsize="10,20" path="m1718,182l1728,182,1728,163,1718,163,1718,182xe" filled="true" fillcolor="#000000" stroked="false">
                <v:path arrowok="t"/>
                <v:fill type="solid"/>
              </v:shape>
            </v:group>
            <v:group style="position:absolute;left:1718;top:182;width:10;height:20" coordorigin="1718,182" coordsize="10,20">
              <v:shape style="position:absolute;left:1718;top:182;width:10;height:20" coordorigin="1718,182" coordsize="10,20" path="m1718,202l1728,202,1728,182,1718,182,1718,202xe" filled="true" fillcolor="#000000" stroked="false">
                <v:path arrowok="t"/>
                <v:fill type="solid"/>
              </v:shape>
            </v:group>
            <v:group style="position:absolute;left:1718;top:202;width:10;height:20" coordorigin="1718,202" coordsize="10,20">
              <v:shape style="position:absolute;left:1718;top:202;width:10;height:20" coordorigin="1718,202" coordsize="10,20" path="m1718,221l1728,221,1728,202,1718,202,1718,221xe" filled="true" fillcolor="#000000" stroked="false">
                <v:path arrowok="t"/>
                <v:fill type="solid"/>
              </v:shape>
            </v:group>
            <v:group style="position:absolute;left:1718;top:221;width:10;height:20" coordorigin="1718,221" coordsize="10,20">
              <v:shape style="position:absolute;left:1718;top:221;width:10;height:20" coordorigin="1718,221" coordsize="10,20" path="m1718,240l1728,240,1728,221,1718,221,1718,240xe" filled="true" fillcolor="#000000" stroked="false">
                <v:path arrowok="t"/>
                <v:fill type="solid"/>
              </v:shape>
            </v:group>
            <v:group style="position:absolute;left:1718;top:240;width:10;height:20" coordorigin="1718,240" coordsize="10,20">
              <v:shape style="position:absolute;left:1718;top:240;width:10;height:20" coordorigin="1718,240" coordsize="10,20" path="m1718,259l1728,259,1728,240,1718,240,1718,259xe" filled="true" fillcolor="#000000" stroked="false">
                <v:path arrowok="t"/>
                <v:fill type="solid"/>
              </v:shape>
            </v:group>
            <v:group style="position:absolute;left:1718;top:259;width:10;height:20" coordorigin="1718,259" coordsize="10,20">
              <v:shape style="position:absolute;left:1718;top:259;width:10;height:20" coordorigin="1718,259" coordsize="10,20" path="m1718,278l1728,278,1728,259,1718,259,1718,278xe" filled="true" fillcolor="#000000" stroked="false">
                <v:path arrowok="t"/>
                <v:fill type="solid"/>
              </v:shape>
            </v:group>
            <v:group style="position:absolute;left:1718;top:278;width:10;height:20" coordorigin="1718,278" coordsize="10,20">
              <v:shape style="position:absolute;left:1718;top:278;width:10;height:20" coordorigin="1718,278" coordsize="10,20" path="m1718,298l1728,298,1728,278,1718,278,1718,298xe" filled="true" fillcolor="#000000" stroked="false">
                <v:path arrowok="t"/>
                <v:fill type="solid"/>
              </v:shape>
            </v:group>
            <v:group style="position:absolute;left:5132;top:10;width:10;height:20" coordorigin="5132,10" coordsize="10,20">
              <v:shape style="position:absolute;left:5132;top:10;width:10;height:20" coordorigin="5132,10" coordsize="10,20" path="m5132,29l5142,29,5142,10,5132,10,5132,29xe" filled="true" fillcolor="#000000" stroked="false">
                <v:path arrowok="t"/>
                <v:fill type="solid"/>
              </v:shape>
            </v:group>
            <v:group style="position:absolute;left:5132;top:29;width:10;height:20" coordorigin="5132,29" coordsize="10,20">
              <v:shape style="position:absolute;left:5132;top:29;width:10;height:20" coordorigin="5132,29" coordsize="10,20" path="m5132,48l5142,48,5142,29,5132,29,5132,48xe" filled="true" fillcolor="#000000" stroked="false">
                <v:path arrowok="t"/>
                <v:fill type="solid"/>
              </v:shape>
            </v:group>
            <v:group style="position:absolute;left:5132;top:48;width:10;height:20" coordorigin="5132,48" coordsize="10,20">
              <v:shape style="position:absolute;left:5132;top:48;width:10;height:20" coordorigin="5132,48" coordsize="10,20" path="m5132,67l5142,67,5142,48,5132,48,5132,67xe" filled="true" fillcolor="#000000" stroked="false">
                <v:path arrowok="t"/>
                <v:fill type="solid"/>
              </v:shape>
            </v:group>
            <v:group style="position:absolute;left:5132;top:67;width:10;height:20" coordorigin="5132,67" coordsize="10,20">
              <v:shape style="position:absolute;left:5132;top:67;width:10;height:20" coordorigin="5132,67" coordsize="10,20" path="m5132,86l5142,86,5142,67,5132,67,5132,86xe" filled="true" fillcolor="#000000" stroked="false">
                <v:path arrowok="t"/>
                <v:fill type="solid"/>
              </v:shape>
            </v:group>
            <v:group style="position:absolute;left:5132;top:86;width:10;height:20" coordorigin="5132,86" coordsize="10,20">
              <v:shape style="position:absolute;left:5132;top:86;width:10;height:20" coordorigin="5132,86" coordsize="10,20" path="m5132,106l5142,106,5142,86,5132,86,5132,106xe" filled="true" fillcolor="#000000" stroked="false">
                <v:path arrowok="t"/>
                <v:fill type="solid"/>
              </v:shape>
            </v:group>
            <v:group style="position:absolute;left:5132;top:106;width:10;height:20" coordorigin="5132,106" coordsize="10,20">
              <v:shape style="position:absolute;left:5132;top:106;width:10;height:20" coordorigin="5132,106" coordsize="10,20" path="m5132,125l5142,125,5142,106,5132,106,5132,125xe" filled="true" fillcolor="#000000" stroked="false">
                <v:path arrowok="t"/>
                <v:fill type="solid"/>
              </v:shape>
            </v:group>
            <v:group style="position:absolute;left:5132;top:125;width:10;height:20" coordorigin="5132,125" coordsize="10,20">
              <v:shape style="position:absolute;left:5132;top:125;width:10;height:20" coordorigin="5132,125" coordsize="10,20" path="m5132,144l5142,144,5142,125,5132,125,5132,144xe" filled="true" fillcolor="#000000" stroked="false">
                <v:path arrowok="t"/>
                <v:fill type="solid"/>
              </v:shape>
            </v:group>
            <v:group style="position:absolute;left:5132;top:144;width:10;height:20" coordorigin="5132,144" coordsize="10,20">
              <v:shape style="position:absolute;left:5132;top:144;width:10;height:20" coordorigin="5132,144" coordsize="10,20" path="m5132,163l5142,163,5142,144,5132,144,5132,163xe" filled="true" fillcolor="#000000" stroked="false">
                <v:path arrowok="t"/>
                <v:fill type="solid"/>
              </v:shape>
            </v:group>
            <v:group style="position:absolute;left:5132;top:163;width:10;height:20" coordorigin="5132,163" coordsize="10,20">
              <v:shape style="position:absolute;left:5132;top:163;width:10;height:20" coordorigin="5132,163" coordsize="10,20" path="m5132,182l5142,182,5142,163,5132,163,5132,182xe" filled="true" fillcolor="#000000" stroked="false">
                <v:path arrowok="t"/>
                <v:fill type="solid"/>
              </v:shape>
            </v:group>
            <v:group style="position:absolute;left:5132;top:182;width:10;height:20" coordorigin="5132,182" coordsize="10,20">
              <v:shape style="position:absolute;left:5132;top:182;width:10;height:20" coordorigin="5132,182" coordsize="10,20" path="m5132,202l5142,202,5142,182,5132,182,5132,202xe" filled="true" fillcolor="#000000" stroked="false">
                <v:path arrowok="t"/>
                <v:fill type="solid"/>
              </v:shape>
            </v:group>
            <v:group style="position:absolute;left:5132;top:202;width:10;height:20" coordorigin="5132,202" coordsize="10,20">
              <v:shape style="position:absolute;left:5132;top:202;width:10;height:20" coordorigin="5132,202" coordsize="10,20" path="m5132,221l5142,221,5142,202,5132,202,5132,221xe" filled="true" fillcolor="#000000" stroked="false">
                <v:path arrowok="t"/>
                <v:fill type="solid"/>
              </v:shape>
            </v:group>
            <v:group style="position:absolute;left:5132;top:221;width:10;height:20" coordorigin="5132,221" coordsize="10,20">
              <v:shape style="position:absolute;left:5132;top:221;width:10;height:20" coordorigin="5132,221" coordsize="10,20" path="m5132,240l5142,240,5142,221,5132,221,5132,240xe" filled="true" fillcolor="#000000" stroked="false">
                <v:path arrowok="t"/>
                <v:fill type="solid"/>
              </v:shape>
            </v:group>
            <v:group style="position:absolute;left:5132;top:240;width:10;height:20" coordorigin="5132,240" coordsize="10,20">
              <v:shape style="position:absolute;left:5132;top:240;width:10;height:20" coordorigin="5132,240" coordsize="10,20" path="m5132,259l5142,259,5142,240,5132,240,5132,259xe" filled="true" fillcolor="#000000" stroked="false">
                <v:path arrowok="t"/>
                <v:fill type="solid"/>
              </v:shape>
            </v:group>
            <v:group style="position:absolute;left:5132;top:259;width:10;height:20" coordorigin="5132,259" coordsize="10,20">
              <v:shape style="position:absolute;left:5132;top:259;width:10;height:20" coordorigin="5132,259" coordsize="10,20" path="m5132,278l5142,278,5142,259,5132,259,5132,278xe" filled="true" fillcolor="#000000" stroked="false">
                <v:path arrowok="t"/>
                <v:fill type="solid"/>
              </v:shape>
            </v:group>
            <v:group style="position:absolute;left:5132;top:278;width:10;height:20" coordorigin="5132,278" coordsize="10,20">
              <v:shape style="position:absolute;left:5132;top:278;width:10;height:20" coordorigin="5132,278" coordsize="10,20" path="m5132,298l5142,298,5142,278,5132,278,5132,298xe" filled="true" fillcolor="#000000" stroked="false">
                <v:path arrowok="t"/>
                <v:fill type="solid"/>
              </v:shape>
            </v:group>
            <v:group style="position:absolute;left:5132;top:298;width:10;height:20" coordorigin="5132,298" coordsize="10,20">
              <v:shape style="position:absolute;left:5132;top:298;width:10;height:20" coordorigin="5132,298" coordsize="10,20" path="m5132,317l5142,317,5142,298,5132,298,5132,317xe" filled="true" fillcolor="#000000" stroked="false">
                <v:path arrowok="t"/>
                <v:fill type="solid"/>
              </v:shape>
            </v:group>
            <v:group style="position:absolute;left:5132;top:317;width:10;height:20" coordorigin="5132,317" coordsize="10,20">
              <v:shape style="position:absolute;left:5132;top:317;width:10;height:20" coordorigin="5132,317" coordsize="10,20" path="m5132,336l5142,336,5142,317,5132,317,5132,336xe" filled="true" fillcolor="#000000" stroked="false">
                <v:path arrowok="t"/>
                <v:fill type="solid"/>
              </v:shape>
            </v:group>
            <v:group style="position:absolute;left:5132;top:336;width:10;height:20" coordorigin="5132,336" coordsize="10,20">
              <v:shape style="position:absolute;left:5132;top:336;width:10;height:20" coordorigin="5132,336" coordsize="10,20" path="m5132,356l5142,356,5142,336,5132,336,5132,356xe" filled="true" fillcolor="#000000" stroked="false">
                <v:path arrowok="t"/>
                <v:fill type="solid"/>
              </v:shape>
            </v:group>
            <v:group style="position:absolute;left:5132;top:356;width:10;height:20" coordorigin="5132,356" coordsize="10,20">
              <v:shape style="position:absolute;left:5132;top:356;width:10;height:20" coordorigin="5132,356" coordsize="10,20" path="m5132,375l5142,375,5142,356,5132,356,5132,375xe" filled="true" fillcolor="#000000" stroked="false">
                <v:path arrowok="t"/>
                <v:fill type="solid"/>
              </v:shape>
            </v:group>
            <v:group style="position:absolute;left:5132;top:375;width:10;height:20" coordorigin="5132,375" coordsize="10,20">
              <v:shape style="position:absolute;left:5132;top:375;width:10;height:20" coordorigin="5132,375" coordsize="10,20" path="m5132,394l5142,394,5142,375,5132,375,5132,394xe" filled="true" fillcolor="#000000" stroked="false">
                <v:path arrowok="t"/>
                <v:fill type="solid"/>
              </v:shape>
              <v:shape style="position:absolute;left:1708;top:298;width:1717;height:108" type="#_x0000_t75" stroked="false">
                <v:imagedata r:id="rId425" o:title=""/>
              </v:shape>
              <v:shape style="position:absolute;left:3421;top:394;width:1721;height:12" type="#_x0000_t75" stroked="false">
                <v:imagedata r:id="rId426" o:title=""/>
              </v:shape>
              <v:shape style="position:absolute;left:5127;top:396;width:3421;height:10" type="#_x0000_t75" stroked="false">
                <v:imagedata r:id="rId420" o:title=""/>
              </v:shape>
            </v:group>
            <v:group style="position:absolute;left:1718;top:406;width:10;height:20" coordorigin="1718,406" coordsize="10,20">
              <v:shape style="position:absolute;left:1718;top:406;width:10;height:20" coordorigin="1718,406" coordsize="10,20" path="m1718,425l1728,425,1728,406,1718,406,1718,425xe" filled="true" fillcolor="#000000" stroked="false">
                <v:path arrowok="t"/>
                <v:fill type="solid"/>
              </v:shape>
            </v:group>
            <v:group style="position:absolute;left:1718;top:425;width:10;height:20" coordorigin="1718,425" coordsize="10,20">
              <v:shape style="position:absolute;left:1718;top:425;width:10;height:20" coordorigin="1718,425" coordsize="10,20" path="m1718,444l1728,444,1728,425,1718,425,1718,444xe" filled="true" fillcolor="#000000" stroked="false">
                <v:path arrowok="t"/>
                <v:fill type="solid"/>
              </v:shape>
            </v:group>
            <v:group style="position:absolute;left:1718;top:444;width:10;height:20" coordorigin="1718,444" coordsize="10,20">
              <v:shape style="position:absolute;left:1718;top:444;width:10;height:20" coordorigin="1718,444" coordsize="10,20" path="m1718,464l1728,464,1728,444,1718,444,1718,464xe" filled="true" fillcolor="#000000" stroked="false">
                <v:path arrowok="t"/>
                <v:fill type="solid"/>
              </v:shape>
            </v:group>
            <v:group style="position:absolute;left:1718;top:464;width:10;height:20" coordorigin="1718,464" coordsize="10,20">
              <v:shape style="position:absolute;left:1718;top:464;width:10;height:20" coordorigin="1718,464" coordsize="10,20" path="m1718,483l1728,483,1728,464,1718,464,1718,483xe" filled="true" fillcolor="#000000" stroked="false">
                <v:path arrowok="t"/>
                <v:fill type="solid"/>
              </v:shape>
            </v:group>
            <v:group style="position:absolute;left:1718;top:483;width:10;height:20" coordorigin="1718,483" coordsize="10,20">
              <v:shape style="position:absolute;left:1718;top:483;width:10;height:20" coordorigin="1718,483" coordsize="10,20" path="m1718,502l1728,502,1728,483,1718,483,1718,502xe" filled="true" fillcolor="#000000" stroked="false">
                <v:path arrowok="t"/>
                <v:fill type="solid"/>
              </v:shape>
            </v:group>
            <v:group style="position:absolute;left:1718;top:502;width:10;height:20" coordorigin="1718,502" coordsize="10,20">
              <v:shape style="position:absolute;left:1718;top:502;width:10;height:20" coordorigin="1718,502" coordsize="10,20" path="m1718,521l1728,521,1728,502,1718,502,1718,521xe" filled="true" fillcolor="#000000" stroked="false">
                <v:path arrowok="t"/>
                <v:fill type="solid"/>
              </v:shape>
            </v:group>
            <v:group style="position:absolute;left:1718;top:521;width:10;height:20" coordorigin="1718,521" coordsize="10,20">
              <v:shape style="position:absolute;left:1718;top:521;width:10;height:20" coordorigin="1718,521" coordsize="10,20" path="m1718,540l1728,540,1728,521,1718,521,1718,540xe" filled="true" fillcolor="#000000" stroked="false">
                <v:path arrowok="t"/>
                <v:fill type="solid"/>
              </v:shape>
            </v:group>
            <v:group style="position:absolute;left:1718;top:540;width:10;height:20" coordorigin="1718,540" coordsize="10,20">
              <v:shape style="position:absolute;left:1718;top:540;width:10;height:20" coordorigin="1718,540" coordsize="10,20" path="m1718,560l1728,560,1728,540,1718,540,1718,560xe" filled="true" fillcolor="#000000" stroked="false">
                <v:path arrowok="t"/>
                <v:fill type="solid"/>
              </v:shape>
            </v:group>
            <v:group style="position:absolute;left:1718;top:560;width:10;height:20" coordorigin="1718,560" coordsize="10,20">
              <v:shape style="position:absolute;left:1718;top:560;width:10;height:20" coordorigin="1718,560" coordsize="10,20" path="m1718,579l1728,579,1728,560,1718,560,1718,579xe" filled="true" fillcolor="#000000" stroked="false">
                <v:path arrowok="t"/>
                <v:fill type="solid"/>
              </v:shape>
            </v:group>
            <v:group style="position:absolute;left:1718;top:579;width:10;height:20" coordorigin="1718,579" coordsize="10,20">
              <v:shape style="position:absolute;left:1718;top:579;width:10;height:20" coordorigin="1718,579" coordsize="10,20" path="m1718,598l1728,598,1728,579,1718,579,1718,598xe" filled="true" fillcolor="#000000" stroked="false">
                <v:path arrowok="t"/>
                <v:fill type="solid"/>
              </v:shape>
            </v:group>
            <v:group style="position:absolute;left:1718;top:598;width:10;height:20" coordorigin="1718,598" coordsize="10,20">
              <v:shape style="position:absolute;left:1718;top:598;width:10;height:20" coordorigin="1718,598" coordsize="10,20" path="m1718,617l1728,617,1728,598,1718,598,1718,617xe" filled="true" fillcolor="#000000" stroked="false">
                <v:path arrowok="t"/>
                <v:fill type="solid"/>
              </v:shape>
            </v:group>
            <v:group style="position:absolute;left:1718;top:617;width:10;height:20" coordorigin="1718,617" coordsize="10,20">
              <v:shape style="position:absolute;left:1718;top:617;width:10;height:20" coordorigin="1718,617" coordsize="10,20" path="m1718,636l1728,636,1728,617,1718,617,1718,636xe" filled="true" fillcolor="#000000" stroked="false">
                <v:path arrowok="t"/>
                <v:fill type="solid"/>
              </v:shape>
            </v:group>
            <v:group style="position:absolute;left:1718;top:636;width:10;height:20" coordorigin="1718,636" coordsize="10,20">
              <v:shape style="position:absolute;left:1718;top:636;width:10;height:20" coordorigin="1718,636" coordsize="10,20" path="m1718,656l1728,656,1728,636,1718,636,1718,656xe" filled="true" fillcolor="#000000" stroked="false">
                <v:path arrowok="t"/>
                <v:fill type="solid"/>
              </v:shape>
            </v:group>
            <v:group style="position:absolute;left:1718;top:656;width:10;height:20" coordorigin="1718,656" coordsize="10,20">
              <v:shape style="position:absolute;left:1718;top:656;width:10;height:20" coordorigin="1718,656" coordsize="10,20" path="m1718,675l1728,675,1728,656,1718,656,1718,675xe" filled="true" fillcolor="#000000" stroked="false">
                <v:path arrowok="t"/>
                <v:fill type="solid"/>
              </v:shape>
            </v:group>
            <v:group style="position:absolute;left:1718;top:675;width:10;height:20" coordorigin="1718,675" coordsize="10,20">
              <v:shape style="position:absolute;left:1718;top:675;width:10;height:20" coordorigin="1718,675" coordsize="10,20" path="m1718,694l1728,694,1728,675,1718,675,1718,694xe" filled="true" fillcolor="#000000" stroked="false">
                <v:path arrowok="t"/>
                <v:fill type="solid"/>
              </v:shape>
            </v:group>
            <v:group style="position:absolute;left:1718;top:694;width:10;height:20" coordorigin="1718,694" coordsize="10,20">
              <v:shape style="position:absolute;left:1718;top:694;width:10;height:20" coordorigin="1718,694" coordsize="10,20" path="m1718,713l1728,713,1728,694,1718,694,1718,713xe" filled="true" fillcolor="#000000" stroked="false">
                <v:path arrowok="t"/>
                <v:fill type="solid"/>
              </v:shape>
            </v:group>
            <v:group style="position:absolute;left:1718;top:713;width:10;height:20" coordorigin="1718,713" coordsize="10,20">
              <v:shape style="position:absolute;left:1718;top:713;width:10;height:20" coordorigin="1718,713" coordsize="10,20" path="m1718,732l1728,732,1728,713,1718,713,1718,732xe" filled="true" fillcolor="#000000" stroked="false">
                <v:path arrowok="t"/>
                <v:fill type="solid"/>
              </v:shape>
            </v:group>
            <v:group style="position:absolute;left:1718;top:732;width:10;height:20" coordorigin="1718,732" coordsize="10,20">
              <v:shape style="position:absolute;left:1718;top:732;width:10;height:20" coordorigin="1718,732" coordsize="10,20" path="m1718,752l1728,752,1728,732,1718,732,1718,752xe" filled="true" fillcolor="#000000" stroked="false">
                <v:path arrowok="t"/>
                <v:fill type="solid"/>
              </v:shape>
            </v:group>
            <v:group style="position:absolute;left:1718;top:752;width:10;height:20" coordorigin="1718,752" coordsize="10,20">
              <v:shape style="position:absolute;left:1718;top:752;width:10;height:20" coordorigin="1718,752" coordsize="10,20" path="m1718,771l1728,771,1728,752,1718,752,1718,771xe" filled="true" fillcolor="#000000" stroked="false">
                <v:path arrowok="t"/>
                <v:fill type="solid"/>
              </v:shape>
            </v:group>
            <v:group style="position:absolute;left:1718;top:771;width:10;height:20" coordorigin="1718,771" coordsize="10,20">
              <v:shape style="position:absolute;left:1718;top:771;width:10;height:20" coordorigin="1718,771" coordsize="10,20" path="m1718,790l1728,790,1728,771,1718,771,1718,790xe" filled="true" fillcolor="#000000" stroked="false">
                <v:path arrowok="t"/>
                <v:fill type="solid"/>
              </v:shape>
              <v:shape style="position:absolute;left:1718;top:790;width:10;height:5" type="#_x0000_t75" stroked="false">
                <v:imagedata r:id="rId390" o:title=""/>
              </v:shape>
            </v:group>
            <v:group style="position:absolute;left:3425;top:406;width:10;height:20" coordorigin="3425,406" coordsize="10,20">
              <v:shape style="position:absolute;left:3425;top:406;width:10;height:20" coordorigin="3425,406" coordsize="10,20" path="m3425,425l3435,425,3435,406,3425,406,3425,425xe" filled="true" fillcolor="#000000" stroked="false">
                <v:path arrowok="t"/>
                <v:fill type="solid"/>
              </v:shape>
            </v:group>
            <v:group style="position:absolute;left:3425;top:425;width:10;height:20" coordorigin="3425,425" coordsize="10,20">
              <v:shape style="position:absolute;left:3425;top:425;width:10;height:20" coordorigin="3425,425" coordsize="10,20" path="m3425,444l3435,444,3435,425,3425,425,3425,444xe" filled="true" fillcolor="#000000" stroked="false">
                <v:path arrowok="t"/>
                <v:fill type="solid"/>
              </v:shape>
            </v:group>
            <v:group style="position:absolute;left:3425;top:444;width:10;height:20" coordorigin="3425,444" coordsize="10,20">
              <v:shape style="position:absolute;left:3425;top:444;width:10;height:20" coordorigin="3425,444" coordsize="10,20" path="m3425,464l3435,464,3435,444,3425,444,3425,464xe" filled="true" fillcolor="#000000" stroked="false">
                <v:path arrowok="t"/>
                <v:fill type="solid"/>
              </v:shape>
            </v:group>
            <v:group style="position:absolute;left:3425;top:464;width:10;height:20" coordorigin="3425,464" coordsize="10,20">
              <v:shape style="position:absolute;left:3425;top:464;width:10;height:20" coordorigin="3425,464" coordsize="10,20" path="m3425,483l3435,483,3435,464,3425,464,3425,483xe" filled="true" fillcolor="#000000" stroked="false">
                <v:path arrowok="t"/>
                <v:fill type="solid"/>
              </v:shape>
            </v:group>
            <v:group style="position:absolute;left:3425;top:483;width:10;height:20" coordorigin="3425,483" coordsize="10,20">
              <v:shape style="position:absolute;left:3425;top:483;width:10;height:20" coordorigin="3425,483" coordsize="10,20" path="m3425,502l3435,502,3435,483,3425,483,3425,502xe" filled="true" fillcolor="#000000" stroked="false">
                <v:path arrowok="t"/>
                <v:fill type="solid"/>
              </v:shape>
            </v:group>
            <v:group style="position:absolute;left:3425;top:502;width:10;height:20" coordorigin="3425,502" coordsize="10,20">
              <v:shape style="position:absolute;left:3425;top:502;width:10;height:20" coordorigin="3425,502" coordsize="10,20" path="m3425,521l3435,521,3435,502,3425,502,3425,521xe" filled="true" fillcolor="#000000" stroked="false">
                <v:path arrowok="t"/>
                <v:fill type="solid"/>
              </v:shape>
            </v:group>
            <v:group style="position:absolute;left:3425;top:521;width:10;height:20" coordorigin="3425,521" coordsize="10,20">
              <v:shape style="position:absolute;left:3425;top:521;width:10;height:20" coordorigin="3425,521" coordsize="10,20" path="m3425,540l3435,540,3435,521,3425,521,3425,540xe" filled="true" fillcolor="#000000" stroked="false">
                <v:path arrowok="t"/>
                <v:fill type="solid"/>
              </v:shape>
            </v:group>
            <v:group style="position:absolute;left:3425;top:540;width:10;height:20" coordorigin="3425,540" coordsize="10,20">
              <v:shape style="position:absolute;left:3425;top:540;width:10;height:20" coordorigin="3425,540" coordsize="10,20" path="m3425,560l3435,560,3435,540,3425,540,3425,560xe" filled="true" fillcolor="#000000" stroked="false">
                <v:path arrowok="t"/>
                <v:fill type="solid"/>
              </v:shape>
            </v:group>
            <v:group style="position:absolute;left:3425;top:560;width:10;height:20" coordorigin="3425,560" coordsize="10,20">
              <v:shape style="position:absolute;left:3425;top:560;width:10;height:20" coordorigin="3425,560" coordsize="10,20" path="m3425,579l3435,579,3435,560,3425,560,3425,579xe" filled="true" fillcolor="#000000" stroked="false">
                <v:path arrowok="t"/>
                <v:fill type="solid"/>
              </v:shape>
            </v:group>
            <v:group style="position:absolute;left:3425;top:579;width:10;height:20" coordorigin="3425,579" coordsize="10,20">
              <v:shape style="position:absolute;left:3425;top:579;width:10;height:20" coordorigin="3425,579" coordsize="10,20" path="m3425,598l3435,598,3435,579,3425,579,3425,598xe" filled="true" fillcolor="#000000" stroked="false">
                <v:path arrowok="t"/>
                <v:fill type="solid"/>
              </v:shape>
            </v:group>
            <v:group style="position:absolute;left:3425;top:598;width:10;height:20" coordorigin="3425,598" coordsize="10,20">
              <v:shape style="position:absolute;left:3425;top:598;width:10;height:20" coordorigin="3425,598" coordsize="10,20" path="m3425,617l3435,617,3435,598,3425,598,3425,617xe" filled="true" fillcolor="#000000" stroked="false">
                <v:path arrowok="t"/>
                <v:fill type="solid"/>
              </v:shape>
            </v:group>
            <v:group style="position:absolute;left:3425;top:617;width:10;height:20" coordorigin="3425,617" coordsize="10,20">
              <v:shape style="position:absolute;left:3425;top:617;width:10;height:20" coordorigin="3425,617" coordsize="10,20" path="m3425,636l3435,636,3435,617,3425,617,3425,636xe" filled="true" fillcolor="#000000" stroked="false">
                <v:path arrowok="t"/>
                <v:fill type="solid"/>
              </v:shape>
            </v:group>
            <v:group style="position:absolute;left:3425;top:636;width:10;height:20" coordorigin="3425,636" coordsize="10,20">
              <v:shape style="position:absolute;left:3425;top:636;width:10;height:20" coordorigin="3425,636" coordsize="10,20" path="m3425,656l3435,656,3435,636,3425,636,3425,656xe" filled="true" fillcolor="#000000" stroked="false">
                <v:path arrowok="t"/>
                <v:fill type="solid"/>
              </v:shape>
            </v:group>
            <v:group style="position:absolute;left:3425;top:656;width:10;height:20" coordorigin="3425,656" coordsize="10,20">
              <v:shape style="position:absolute;left:3425;top:656;width:10;height:20" coordorigin="3425,656" coordsize="10,20" path="m3425,675l3435,675,3435,656,3425,656,3425,675xe" filled="true" fillcolor="#000000" stroked="false">
                <v:path arrowok="t"/>
                <v:fill type="solid"/>
              </v:shape>
            </v:group>
            <v:group style="position:absolute;left:3425;top:675;width:10;height:20" coordorigin="3425,675" coordsize="10,20">
              <v:shape style="position:absolute;left:3425;top:675;width:10;height:20" coordorigin="3425,675" coordsize="10,20" path="m3425,694l3435,694,3435,675,3425,675,3425,694xe" filled="true" fillcolor="#000000" stroked="false">
                <v:path arrowok="t"/>
                <v:fill type="solid"/>
              </v:shape>
            </v:group>
            <v:group style="position:absolute;left:3425;top:694;width:10;height:20" coordorigin="3425,694" coordsize="10,20">
              <v:shape style="position:absolute;left:3425;top:694;width:10;height:20" coordorigin="3425,694" coordsize="10,20" path="m3425,713l3435,713,3435,694,3425,694,3425,713xe" filled="true" fillcolor="#000000" stroked="false">
                <v:path arrowok="t"/>
                <v:fill type="solid"/>
              </v:shape>
            </v:group>
            <v:group style="position:absolute;left:3425;top:713;width:10;height:20" coordorigin="3425,713" coordsize="10,20">
              <v:shape style="position:absolute;left:3425;top:713;width:10;height:20" coordorigin="3425,713" coordsize="10,20" path="m3425,732l3435,732,3435,713,3425,713,3425,732xe" filled="true" fillcolor="#000000" stroked="false">
                <v:path arrowok="t"/>
                <v:fill type="solid"/>
              </v:shape>
            </v:group>
            <v:group style="position:absolute;left:3425;top:732;width:10;height:20" coordorigin="3425,732" coordsize="10,20">
              <v:shape style="position:absolute;left:3425;top:732;width:10;height:20" coordorigin="3425,732" coordsize="10,20" path="m3425,752l3435,752,3435,732,3425,732,3425,752xe" filled="true" fillcolor="#000000" stroked="false">
                <v:path arrowok="t"/>
                <v:fill type="solid"/>
              </v:shape>
            </v:group>
            <v:group style="position:absolute;left:3425;top:752;width:10;height:20" coordorigin="3425,752" coordsize="10,20">
              <v:shape style="position:absolute;left:3425;top:752;width:10;height:20" coordorigin="3425,752" coordsize="10,20" path="m3425,771l3435,771,3435,752,3425,752,3425,771xe" filled="true" fillcolor="#000000" stroked="false">
                <v:path arrowok="t"/>
                <v:fill type="solid"/>
              </v:shape>
            </v:group>
            <v:group style="position:absolute;left:3425;top:771;width:10;height:20" coordorigin="3425,771" coordsize="10,20">
              <v:shape style="position:absolute;left:3425;top:771;width:10;height:20" coordorigin="3425,771" coordsize="10,20" path="m3425,790l3435,790,3435,771,3425,771,3425,790xe" filled="true" fillcolor="#000000" stroked="false">
                <v:path arrowok="t"/>
                <v:fill type="solid"/>
              </v:shape>
              <v:shape style="position:absolute;left:3425;top:790;width:10;height:5" type="#_x0000_t75" stroked="false">
                <v:imagedata r:id="rId390" o:title=""/>
              </v:shape>
            </v:group>
            <v:group style="position:absolute;left:5132;top:406;width:10;height:20" coordorigin="5132,406" coordsize="10,20">
              <v:shape style="position:absolute;left:5132;top:406;width:10;height:20" coordorigin="5132,406" coordsize="10,20" path="m5132,425l5142,425,5142,406,5132,406,5132,425xe" filled="true" fillcolor="#000000" stroked="false">
                <v:path arrowok="t"/>
                <v:fill type="solid"/>
              </v:shape>
            </v:group>
            <v:group style="position:absolute;left:5132;top:425;width:10;height:20" coordorigin="5132,425" coordsize="10,20">
              <v:shape style="position:absolute;left:5132;top:425;width:10;height:20" coordorigin="5132,425" coordsize="10,20" path="m5132,444l5142,444,5142,425,5132,425,5132,444xe" filled="true" fillcolor="#000000" stroked="false">
                <v:path arrowok="t"/>
                <v:fill type="solid"/>
              </v:shape>
            </v:group>
            <v:group style="position:absolute;left:5132;top:444;width:10;height:20" coordorigin="5132,444" coordsize="10,20">
              <v:shape style="position:absolute;left:5132;top:444;width:10;height:20" coordorigin="5132,444" coordsize="10,20" path="m5132,464l5142,464,5142,444,5132,444,5132,464xe" filled="true" fillcolor="#000000" stroked="false">
                <v:path arrowok="t"/>
                <v:fill type="solid"/>
              </v:shape>
            </v:group>
            <v:group style="position:absolute;left:5132;top:464;width:10;height:20" coordorigin="5132,464" coordsize="10,20">
              <v:shape style="position:absolute;left:5132;top:464;width:10;height:20" coordorigin="5132,464" coordsize="10,20" path="m5132,483l5142,483,5142,464,5132,464,5132,483xe" filled="true" fillcolor="#000000" stroked="false">
                <v:path arrowok="t"/>
                <v:fill type="solid"/>
              </v:shape>
            </v:group>
            <v:group style="position:absolute;left:5132;top:483;width:10;height:20" coordorigin="5132,483" coordsize="10,20">
              <v:shape style="position:absolute;left:5132;top:483;width:10;height:20" coordorigin="5132,483" coordsize="10,20" path="m5132,502l5142,502,5142,483,5132,483,5132,502xe" filled="true" fillcolor="#000000" stroked="false">
                <v:path arrowok="t"/>
                <v:fill type="solid"/>
              </v:shape>
            </v:group>
            <v:group style="position:absolute;left:5132;top:502;width:10;height:20" coordorigin="5132,502" coordsize="10,20">
              <v:shape style="position:absolute;left:5132;top:502;width:10;height:20" coordorigin="5132,502" coordsize="10,20" path="m5132,521l5142,521,5142,502,5132,502,5132,521xe" filled="true" fillcolor="#000000" stroked="false">
                <v:path arrowok="t"/>
                <v:fill type="solid"/>
              </v:shape>
            </v:group>
            <v:group style="position:absolute;left:5132;top:521;width:10;height:20" coordorigin="5132,521" coordsize="10,20">
              <v:shape style="position:absolute;left:5132;top:521;width:10;height:20" coordorigin="5132,521" coordsize="10,20" path="m5132,540l5142,540,5142,521,5132,521,5132,540xe" filled="true" fillcolor="#000000" stroked="false">
                <v:path arrowok="t"/>
                <v:fill type="solid"/>
              </v:shape>
            </v:group>
            <v:group style="position:absolute;left:5132;top:540;width:10;height:20" coordorigin="5132,540" coordsize="10,20">
              <v:shape style="position:absolute;left:5132;top:540;width:10;height:20" coordorigin="5132,540" coordsize="10,20" path="m5132,560l5142,560,5142,540,5132,540,5132,560xe" filled="true" fillcolor="#000000" stroked="false">
                <v:path arrowok="t"/>
                <v:fill type="solid"/>
              </v:shape>
            </v:group>
            <v:group style="position:absolute;left:5132;top:560;width:10;height:20" coordorigin="5132,560" coordsize="10,20">
              <v:shape style="position:absolute;left:5132;top:560;width:10;height:20" coordorigin="5132,560" coordsize="10,20" path="m5132,579l5142,579,5142,560,5132,560,5132,579xe" filled="true" fillcolor="#000000" stroked="false">
                <v:path arrowok="t"/>
                <v:fill type="solid"/>
              </v:shape>
            </v:group>
            <v:group style="position:absolute;left:5132;top:579;width:10;height:20" coordorigin="5132,579" coordsize="10,20">
              <v:shape style="position:absolute;left:5132;top:579;width:10;height:20" coordorigin="5132,579" coordsize="10,20" path="m5132,598l5142,598,5142,579,5132,579,5132,598xe" filled="true" fillcolor="#000000" stroked="false">
                <v:path arrowok="t"/>
                <v:fill type="solid"/>
              </v:shape>
            </v:group>
            <v:group style="position:absolute;left:5132;top:598;width:10;height:20" coordorigin="5132,598" coordsize="10,20">
              <v:shape style="position:absolute;left:5132;top:598;width:10;height:20" coordorigin="5132,598" coordsize="10,20" path="m5132,617l5142,617,5142,598,5132,598,5132,617xe" filled="true" fillcolor="#000000" stroked="false">
                <v:path arrowok="t"/>
                <v:fill type="solid"/>
              </v:shape>
            </v:group>
            <v:group style="position:absolute;left:5132;top:617;width:10;height:20" coordorigin="5132,617" coordsize="10,20">
              <v:shape style="position:absolute;left:5132;top:617;width:10;height:20" coordorigin="5132,617" coordsize="10,20" path="m5132,636l5142,636,5142,617,5132,617,5132,636xe" filled="true" fillcolor="#000000" stroked="false">
                <v:path arrowok="t"/>
                <v:fill type="solid"/>
              </v:shape>
            </v:group>
            <v:group style="position:absolute;left:5132;top:636;width:10;height:20" coordorigin="5132,636" coordsize="10,20">
              <v:shape style="position:absolute;left:5132;top:636;width:10;height:20" coordorigin="5132,636" coordsize="10,20" path="m5132,656l5142,656,5142,636,5132,636,5132,656xe" filled="true" fillcolor="#000000" stroked="false">
                <v:path arrowok="t"/>
                <v:fill type="solid"/>
              </v:shape>
            </v:group>
            <v:group style="position:absolute;left:5132;top:656;width:10;height:20" coordorigin="5132,656" coordsize="10,20">
              <v:shape style="position:absolute;left:5132;top:656;width:10;height:20" coordorigin="5132,656" coordsize="10,20" path="m5132,675l5142,675,5142,656,5132,656,5132,675xe" filled="true" fillcolor="#000000" stroked="false">
                <v:path arrowok="t"/>
                <v:fill type="solid"/>
              </v:shape>
            </v:group>
            <v:group style="position:absolute;left:5132;top:675;width:10;height:20" coordorigin="5132,675" coordsize="10,20">
              <v:shape style="position:absolute;left:5132;top:675;width:10;height:20" coordorigin="5132,675" coordsize="10,20" path="m5132,694l5142,694,5142,675,5132,675,5132,694xe" filled="true" fillcolor="#000000" stroked="false">
                <v:path arrowok="t"/>
                <v:fill type="solid"/>
              </v:shape>
            </v:group>
            <v:group style="position:absolute;left:5132;top:694;width:10;height:20" coordorigin="5132,694" coordsize="10,20">
              <v:shape style="position:absolute;left:5132;top:694;width:10;height:20" coordorigin="5132,694" coordsize="10,20" path="m5132,713l5142,713,5142,694,5132,694,5132,713xe" filled="true" fillcolor="#000000" stroked="false">
                <v:path arrowok="t"/>
                <v:fill type="solid"/>
              </v:shape>
            </v:group>
            <v:group style="position:absolute;left:5132;top:713;width:10;height:20" coordorigin="5132,713" coordsize="10,20">
              <v:shape style="position:absolute;left:5132;top:713;width:10;height:20" coordorigin="5132,713" coordsize="10,20" path="m5132,732l5142,732,5142,713,5132,713,5132,732xe" filled="true" fillcolor="#000000" stroked="false">
                <v:path arrowok="t"/>
                <v:fill type="solid"/>
              </v:shape>
            </v:group>
            <v:group style="position:absolute;left:5132;top:732;width:10;height:20" coordorigin="5132,732" coordsize="10,20">
              <v:shape style="position:absolute;left:5132;top:732;width:10;height:20" coordorigin="5132,732" coordsize="10,20" path="m5132,752l5142,752,5142,732,5132,732,5132,752xe" filled="true" fillcolor="#000000" stroked="false">
                <v:path arrowok="t"/>
                <v:fill type="solid"/>
              </v:shape>
            </v:group>
            <v:group style="position:absolute;left:5132;top:752;width:10;height:20" coordorigin="5132,752" coordsize="10,20">
              <v:shape style="position:absolute;left:5132;top:752;width:10;height:20" coordorigin="5132,752" coordsize="10,20" path="m5132,771l5142,771,5142,752,5132,752,5132,771xe" filled="true" fillcolor="#000000" stroked="false">
                <v:path arrowok="t"/>
                <v:fill type="solid"/>
              </v:shape>
            </v:group>
            <v:group style="position:absolute;left:5132;top:771;width:10;height:20" coordorigin="5132,771" coordsize="10,20">
              <v:shape style="position:absolute;left:5132;top:771;width:10;height:20" coordorigin="5132,771" coordsize="10,20" path="m5132,790l5142,790,5142,771,5132,771,5132,790xe" filled="true" fillcolor="#000000" stroked="false">
                <v:path arrowok="t"/>
                <v:fill type="solid"/>
              </v:shape>
              <v:shape style="position:absolute;left:5132;top:790;width:10;height:5" type="#_x0000_t75" stroked="false">
                <v:imagedata r:id="rId390" o:title=""/>
              </v:shape>
            </v:group>
            <v:group style="position:absolute;left:6839;top:406;width:10;height:20" coordorigin="6839,406" coordsize="10,20">
              <v:shape style="position:absolute;left:6839;top:406;width:10;height:20" coordorigin="6839,406" coordsize="10,20" path="m6839,425l6848,425,6848,406,6839,406,6839,425xe" filled="true" fillcolor="#000000" stroked="false">
                <v:path arrowok="t"/>
                <v:fill type="solid"/>
              </v:shape>
            </v:group>
            <v:group style="position:absolute;left:6839;top:425;width:10;height:20" coordorigin="6839,425" coordsize="10,20">
              <v:shape style="position:absolute;left:6839;top:425;width:10;height:20" coordorigin="6839,425" coordsize="10,20" path="m6839,444l6848,444,6848,425,6839,425,6839,444xe" filled="true" fillcolor="#000000" stroked="false">
                <v:path arrowok="t"/>
                <v:fill type="solid"/>
              </v:shape>
            </v:group>
            <v:group style="position:absolute;left:6839;top:444;width:10;height:20" coordorigin="6839,444" coordsize="10,20">
              <v:shape style="position:absolute;left:6839;top:444;width:10;height:20" coordorigin="6839,444" coordsize="10,20" path="m6839,464l6848,464,6848,444,6839,444,6839,464xe" filled="true" fillcolor="#000000" stroked="false">
                <v:path arrowok="t"/>
                <v:fill type="solid"/>
              </v:shape>
            </v:group>
            <v:group style="position:absolute;left:6839;top:464;width:10;height:20" coordorigin="6839,464" coordsize="10,20">
              <v:shape style="position:absolute;left:6839;top:464;width:10;height:20" coordorigin="6839,464" coordsize="10,20" path="m6839,483l6848,483,6848,464,6839,464,6839,483xe" filled="true" fillcolor="#000000" stroked="false">
                <v:path arrowok="t"/>
                <v:fill type="solid"/>
              </v:shape>
            </v:group>
            <v:group style="position:absolute;left:6839;top:483;width:10;height:20" coordorigin="6839,483" coordsize="10,20">
              <v:shape style="position:absolute;left:6839;top:483;width:10;height:20" coordorigin="6839,483" coordsize="10,20" path="m6839,502l6848,502,6848,483,6839,483,6839,502xe" filled="true" fillcolor="#000000" stroked="false">
                <v:path arrowok="t"/>
                <v:fill type="solid"/>
              </v:shape>
            </v:group>
            <v:group style="position:absolute;left:6839;top:502;width:10;height:20" coordorigin="6839,502" coordsize="10,20">
              <v:shape style="position:absolute;left:6839;top:502;width:10;height:20" coordorigin="6839,502" coordsize="10,20" path="m6839,521l6848,521,6848,502,6839,502,6839,521xe" filled="true" fillcolor="#000000" stroked="false">
                <v:path arrowok="t"/>
                <v:fill type="solid"/>
              </v:shape>
            </v:group>
            <v:group style="position:absolute;left:6839;top:521;width:10;height:20" coordorigin="6839,521" coordsize="10,20">
              <v:shape style="position:absolute;left:6839;top:521;width:10;height:20" coordorigin="6839,521" coordsize="10,20" path="m6839,540l6848,540,6848,521,6839,521,6839,540xe" filled="true" fillcolor="#000000" stroked="false">
                <v:path arrowok="t"/>
                <v:fill type="solid"/>
              </v:shape>
            </v:group>
            <v:group style="position:absolute;left:6839;top:540;width:10;height:20" coordorigin="6839,540" coordsize="10,20">
              <v:shape style="position:absolute;left:6839;top:540;width:10;height:20" coordorigin="6839,540" coordsize="10,20" path="m6839,560l6848,560,6848,540,6839,540,6839,560xe" filled="true" fillcolor="#000000" stroked="false">
                <v:path arrowok="t"/>
                <v:fill type="solid"/>
              </v:shape>
            </v:group>
            <v:group style="position:absolute;left:6839;top:560;width:10;height:20" coordorigin="6839,560" coordsize="10,20">
              <v:shape style="position:absolute;left:6839;top:560;width:10;height:20" coordorigin="6839,560" coordsize="10,20" path="m6839,579l6848,579,6848,560,6839,560,6839,579xe" filled="true" fillcolor="#000000" stroked="false">
                <v:path arrowok="t"/>
                <v:fill type="solid"/>
              </v:shape>
            </v:group>
            <v:group style="position:absolute;left:6839;top:579;width:10;height:20" coordorigin="6839,579" coordsize="10,20">
              <v:shape style="position:absolute;left:6839;top:579;width:10;height:20" coordorigin="6839,579" coordsize="10,20" path="m6839,598l6848,598,6848,579,6839,579,6839,598xe" filled="true" fillcolor="#000000" stroked="false">
                <v:path arrowok="t"/>
                <v:fill type="solid"/>
              </v:shape>
            </v:group>
            <v:group style="position:absolute;left:6839;top:598;width:10;height:20" coordorigin="6839,598" coordsize="10,20">
              <v:shape style="position:absolute;left:6839;top:598;width:10;height:20" coordorigin="6839,598" coordsize="10,20" path="m6839,617l6848,617,6848,598,6839,598,6839,617xe" filled="true" fillcolor="#000000" stroked="false">
                <v:path arrowok="t"/>
                <v:fill type="solid"/>
              </v:shape>
            </v:group>
            <v:group style="position:absolute;left:6839;top:617;width:10;height:20" coordorigin="6839,617" coordsize="10,20">
              <v:shape style="position:absolute;left:6839;top:617;width:10;height:20" coordorigin="6839,617" coordsize="10,20" path="m6839,636l6848,636,6848,617,6839,617,6839,636xe" filled="true" fillcolor="#000000" stroked="false">
                <v:path arrowok="t"/>
                <v:fill type="solid"/>
              </v:shape>
            </v:group>
            <v:group style="position:absolute;left:6839;top:636;width:10;height:20" coordorigin="6839,636" coordsize="10,20">
              <v:shape style="position:absolute;left:6839;top:636;width:10;height:20" coordorigin="6839,636" coordsize="10,20" path="m6839,656l6848,656,6848,636,6839,636,6839,656xe" filled="true" fillcolor="#000000" stroked="false">
                <v:path arrowok="t"/>
                <v:fill type="solid"/>
              </v:shape>
            </v:group>
            <v:group style="position:absolute;left:6839;top:656;width:10;height:20" coordorigin="6839,656" coordsize="10,20">
              <v:shape style="position:absolute;left:6839;top:656;width:10;height:20" coordorigin="6839,656" coordsize="10,20" path="m6839,675l6848,675,6848,656,6839,656,6839,675xe" filled="true" fillcolor="#000000" stroked="false">
                <v:path arrowok="t"/>
                <v:fill type="solid"/>
              </v:shape>
            </v:group>
            <v:group style="position:absolute;left:6839;top:675;width:10;height:20" coordorigin="6839,675" coordsize="10,20">
              <v:shape style="position:absolute;left:6839;top:675;width:10;height:20" coordorigin="6839,675" coordsize="10,20" path="m6839,694l6848,694,6848,675,6839,675,6839,694xe" filled="true" fillcolor="#000000" stroked="false">
                <v:path arrowok="t"/>
                <v:fill type="solid"/>
              </v:shape>
            </v:group>
            <v:group style="position:absolute;left:6839;top:694;width:10;height:20" coordorigin="6839,694" coordsize="10,20">
              <v:shape style="position:absolute;left:6839;top:694;width:10;height:20" coordorigin="6839,694" coordsize="10,20" path="m6839,713l6848,713,6848,694,6839,694,6839,713xe" filled="true" fillcolor="#000000" stroked="false">
                <v:path arrowok="t"/>
                <v:fill type="solid"/>
              </v:shape>
            </v:group>
            <v:group style="position:absolute;left:6839;top:713;width:10;height:20" coordorigin="6839,713" coordsize="10,20">
              <v:shape style="position:absolute;left:6839;top:713;width:10;height:20" coordorigin="6839,713" coordsize="10,20" path="m6839,732l6848,732,6848,713,6839,713,6839,732xe" filled="true" fillcolor="#000000" stroked="false">
                <v:path arrowok="t"/>
                <v:fill type="solid"/>
              </v:shape>
            </v:group>
            <v:group style="position:absolute;left:6839;top:732;width:10;height:20" coordorigin="6839,732" coordsize="10,20">
              <v:shape style="position:absolute;left:6839;top:732;width:10;height:20" coordorigin="6839,732" coordsize="10,20" path="m6839,752l6848,752,6848,732,6839,732,6839,752xe" filled="true" fillcolor="#000000" stroked="false">
                <v:path arrowok="t"/>
                <v:fill type="solid"/>
              </v:shape>
            </v:group>
            <v:group style="position:absolute;left:6839;top:752;width:10;height:20" coordorigin="6839,752" coordsize="10,20">
              <v:shape style="position:absolute;left:6839;top:752;width:10;height:20" coordorigin="6839,752" coordsize="10,20" path="m6839,771l6848,771,6848,752,6839,752,6839,771xe" filled="true" fillcolor="#000000" stroked="false">
                <v:path arrowok="t"/>
                <v:fill type="solid"/>
              </v:shape>
            </v:group>
            <v:group style="position:absolute;left:6839;top:771;width:10;height:20" coordorigin="6839,771" coordsize="10,20">
              <v:shape style="position:absolute;left:6839;top:771;width:10;height:20" coordorigin="6839,771" coordsize="10,20" path="m6839,790l6848,790,6848,771,6839,771,6839,790xe" filled="true" fillcolor="#000000" stroked="false">
                <v:path arrowok="t"/>
                <v:fill type="solid"/>
              </v:shape>
              <v:shape style="position:absolute;left:6839;top:790;width:10;height:5" type="#_x0000_t75" stroked="false">
                <v:imagedata r:id="rId390" o:title=""/>
              </v:shape>
            </v:group>
            <v:group style="position:absolute;left:19;top:800;width:1700;height:2" coordorigin="19,800" coordsize="1700,2">
              <v:shape style="position:absolute;left:19;top:800;width:1700;height:2" coordorigin="19,800" coordsize="1700,0" path="m19,800l1718,800e" filled="false" stroked="true" strokeweight=".48pt" strokecolor="#000000">
                <v:path arrowok="t"/>
              </v:shape>
            </v:group>
            <v:group style="position:absolute;left:1718;top:800;width:10;height:2" coordorigin="1718,800" coordsize="10,2">
              <v:shape style="position:absolute;left:1718;top:800;width:10;height:2" coordorigin="1718,800" coordsize="10,0" path="m1718,800l1728,800e" filled="false" stroked="true" strokeweight=".48pt" strokecolor="#000000">
                <v:path arrowok="t"/>
              </v:shape>
            </v:group>
            <v:group style="position:absolute;left:1728;top:800;width:1698;height:2" coordorigin="1728,800" coordsize="1698,2">
              <v:shape style="position:absolute;left:1728;top:800;width:1698;height:2" coordorigin="1728,800" coordsize="1698,0" path="m1728,800l3425,800e" filled="false" stroked="true" strokeweight=".48pt" strokecolor="#000000">
                <v:path arrowok="t"/>
              </v:shape>
            </v:group>
            <v:group style="position:absolute;left:3425;top:800;width:10;height:2" coordorigin="3425,800" coordsize="10,2">
              <v:shape style="position:absolute;left:3425;top:800;width:10;height:2" coordorigin="3425,800" coordsize="10,0" path="m3425,800l3435,800e" filled="false" stroked="true" strokeweight=".48pt" strokecolor="#000000">
                <v:path arrowok="t"/>
              </v:shape>
            </v:group>
            <v:group style="position:absolute;left:3435;top:800;width:1698;height:2" coordorigin="3435,800" coordsize="1698,2">
              <v:shape style="position:absolute;left:3435;top:800;width:1698;height:2" coordorigin="3435,800" coordsize="1698,0" path="m3435,800l5132,800e" filled="false" stroked="true" strokeweight=".48pt" strokecolor="#000000">
                <v:path arrowok="t"/>
              </v:shape>
            </v:group>
            <v:group style="position:absolute;left:5132;top:800;width:10;height:2" coordorigin="5132,800" coordsize="10,2">
              <v:shape style="position:absolute;left:5132;top:800;width:10;height:2" coordorigin="5132,800" coordsize="10,0" path="m5132,800l5142,800e" filled="false" stroked="true" strokeweight=".48pt" strokecolor="#000000">
                <v:path arrowok="t"/>
              </v:shape>
            </v:group>
            <v:group style="position:absolute;left:5142;top:800;width:1697;height:2" coordorigin="5142,800" coordsize="1697,2">
              <v:shape style="position:absolute;left:5142;top:800;width:1697;height:2" coordorigin="5142,800" coordsize="1697,0" path="m5142,800l6839,800e" filled="false" stroked="true" strokeweight=".48pt" strokecolor="#000000">
                <v:path arrowok="t"/>
              </v:shape>
            </v:group>
            <v:group style="position:absolute;left:6839;top:800;width:10;height:2" coordorigin="6839,800" coordsize="10,2">
              <v:shape style="position:absolute;left:6839;top:800;width:10;height:2" coordorigin="6839,800" coordsize="10,0" path="m6839,800l6848,800e" filled="false" stroked="true" strokeweight=".48pt" strokecolor="#000000">
                <v:path arrowok="t"/>
              </v:shape>
            </v:group>
            <v:group style="position:absolute;left:6848;top:800;width:1700;height:2" coordorigin="6848,800" coordsize="1700,2">
              <v:shape style="position:absolute;left:6848;top:800;width:1700;height:2" coordorigin="6848,800" coordsize="1700,0" path="m6848,800l8548,800e" filled="false" stroked="true" strokeweight=".48pt" strokecolor="#000000">
                <v:path arrowok="t"/>
              </v:shape>
            </v:group>
            <v:group style="position:absolute;left:1718;top:804;width:10;height:20" coordorigin="1718,804" coordsize="10,20">
              <v:shape style="position:absolute;left:1718;top:804;width:10;height:20" coordorigin="1718,804" coordsize="10,20" path="m1718,824l1728,824,1728,804,1718,804,1718,824xe" filled="true" fillcolor="#000000" stroked="false">
                <v:path arrowok="t"/>
                <v:fill type="solid"/>
              </v:shape>
            </v:group>
            <v:group style="position:absolute;left:1718;top:824;width:10;height:20" coordorigin="1718,824" coordsize="10,20">
              <v:shape style="position:absolute;left:1718;top:824;width:10;height:20" coordorigin="1718,824" coordsize="10,20" path="m1718,843l1728,843,1728,824,1718,824,1718,843xe" filled="true" fillcolor="#000000" stroked="false">
                <v:path arrowok="t"/>
                <v:fill type="solid"/>
              </v:shape>
            </v:group>
            <v:group style="position:absolute;left:1718;top:843;width:10;height:20" coordorigin="1718,843" coordsize="10,20">
              <v:shape style="position:absolute;left:1718;top:843;width:10;height:20" coordorigin="1718,843" coordsize="10,20" path="m1718,862l1728,862,1728,843,1718,843,1718,862xe" filled="true" fillcolor="#000000" stroked="false">
                <v:path arrowok="t"/>
                <v:fill type="solid"/>
              </v:shape>
            </v:group>
            <v:group style="position:absolute;left:1718;top:862;width:10;height:20" coordorigin="1718,862" coordsize="10,20">
              <v:shape style="position:absolute;left:1718;top:862;width:10;height:20" coordorigin="1718,862" coordsize="10,20" path="m1718,881l1728,881,1728,862,1718,862,1718,881xe" filled="true" fillcolor="#000000" stroked="false">
                <v:path arrowok="t"/>
                <v:fill type="solid"/>
              </v:shape>
            </v:group>
            <v:group style="position:absolute;left:1718;top:881;width:10;height:20" coordorigin="1718,881" coordsize="10,20">
              <v:shape style="position:absolute;left:1718;top:881;width:10;height:20" coordorigin="1718,881" coordsize="10,20" path="m1718,900l1728,900,1728,881,1718,881,1718,900xe" filled="true" fillcolor="#000000" stroked="false">
                <v:path arrowok="t"/>
                <v:fill type="solid"/>
              </v:shape>
            </v:group>
            <v:group style="position:absolute;left:1718;top:900;width:10;height:20" coordorigin="1718,900" coordsize="10,20">
              <v:shape style="position:absolute;left:1718;top:900;width:10;height:20" coordorigin="1718,900" coordsize="10,20" path="m1718,920l1728,920,1728,900,1718,900,1718,920xe" filled="true" fillcolor="#000000" stroked="false">
                <v:path arrowok="t"/>
                <v:fill type="solid"/>
              </v:shape>
            </v:group>
            <v:group style="position:absolute;left:1718;top:920;width:10;height:20" coordorigin="1718,920" coordsize="10,20">
              <v:shape style="position:absolute;left:1718;top:920;width:10;height:20" coordorigin="1718,920" coordsize="10,20" path="m1718,939l1728,939,1728,920,1718,920,1718,939xe" filled="true" fillcolor="#000000" stroked="false">
                <v:path arrowok="t"/>
                <v:fill type="solid"/>
              </v:shape>
            </v:group>
            <v:group style="position:absolute;left:1718;top:939;width:10;height:20" coordorigin="1718,939" coordsize="10,20">
              <v:shape style="position:absolute;left:1718;top:939;width:10;height:20" coordorigin="1718,939" coordsize="10,20" path="m1718,958l1728,958,1728,939,1718,939,1718,958xe" filled="true" fillcolor="#000000" stroked="false">
                <v:path arrowok="t"/>
                <v:fill type="solid"/>
              </v:shape>
            </v:group>
            <v:group style="position:absolute;left:1718;top:958;width:10;height:20" coordorigin="1718,958" coordsize="10,20">
              <v:shape style="position:absolute;left:1718;top:958;width:10;height:20" coordorigin="1718,958" coordsize="10,20" path="m1718,977l1728,977,1728,958,1718,958,1718,977xe" filled="true" fillcolor="#000000" stroked="false">
                <v:path arrowok="t"/>
                <v:fill type="solid"/>
              </v:shape>
            </v:group>
            <v:group style="position:absolute;left:1718;top:977;width:10;height:20" coordorigin="1718,977" coordsize="10,20">
              <v:shape style="position:absolute;left:1718;top:977;width:10;height:20" coordorigin="1718,977" coordsize="10,20" path="m1718,996l1728,996,1728,977,1718,977,1718,996xe" filled="true" fillcolor="#000000" stroked="false">
                <v:path arrowok="t"/>
                <v:fill type="solid"/>
              </v:shape>
            </v:group>
            <v:group style="position:absolute;left:1718;top:996;width:10;height:20" coordorigin="1718,996" coordsize="10,20">
              <v:shape style="position:absolute;left:1718;top:996;width:10;height:20" coordorigin="1718,996" coordsize="10,20" path="m1718,1016l1728,1016,1728,996,1718,996,1718,1016xe" filled="true" fillcolor="#000000" stroked="false">
                <v:path arrowok="t"/>
                <v:fill type="solid"/>
              </v:shape>
            </v:group>
            <v:group style="position:absolute;left:1718;top:1016;width:10;height:20" coordorigin="1718,1016" coordsize="10,20">
              <v:shape style="position:absolute;left:1718;top:1016;width:10;height:20" coordorigin="1718,1016" coordsize="10,20" path="m1718,1035l1728,1035,1728,1016,1718,1016,1718,1035xe" filled="true" fillcolor="#000000" stroked="false">
                <v:path arrowok="t"/>
                <v:fill type="solid"/>
              </v:shape>
            </v:group>
            <v:group style="position:absolute;left:1718;top:1035;width:10;height:20" coordorigin="1718,1035" coordsize="10,20">
              <v:shape style="position:absolute;left:1718;top:1035;width:10;height:20" coordorigin="1718,1035" coordsize="10,20" path="m1718,1054l1728,1054,1728,1035,1718,1035,1718,1054xe" filled="true" fillcolor="#000000" stroked="false">
                <v:path arrowok="t"/>
                <v:fill type="solid"/>
              </v:shape>
            </v:group>
            <v:group style="position:absolute;left:1718;top:1054;width:10;height:20" coordorigin="1718,1054" coordsize="10,20">
              <v:shape style="position:absolute;left:1718;top:1054;width:10;height:20" coordorigin="1718,1054" coordsize="10,20" path="m1718,1073l1728,1073,1728,1054,1718,1054,1718,1073xe" filled="true" fillcolor="#000000" stroked="false">
                <v:path arrowok="t"/>
                <v:fill type="solid"/>
              </v:shape>
            </v:group>
            <v:group style="position:absolute;left:1718;top:1073;width:10;height:20" coordorigin="1718,1073" coordsize="10,20">
              <v:shape style="position:absolute;left:1718;top:1073;width:10;height:20" coordorigin="1718,1073" coordsize="10,20" path="m1718,1092l1728,1092,1728,1073,1718,1073,1718,1092xe" filled="true" fillcolor="#000000" stroked="false">
                <v:path arrowok="t"/>
                <v:fill type="solid"/>
              </v:shape>
            </v:group>
            <v:group style="position:absolute;left:1718;top:1092;width:10;height:20" coordorigin="1718,1092" coordsize="10,20">
              <v:shape style="position:absolute;left:1718;top:1092;width:10;height:20" coordorigin="1718,1092" coordsize="10,20" path="m1718,1112l1728,1112,1728,1092,1718,1092,1718,1112xe" filled="true" fillcolor="#000000" stroked="false">
                <v:path arrowok="t"/>
                <v:fill type="solid"/>
              </v:shape>
            </v:group>
            <v:group style="position:absolute;left:5;top:1196;width:1714;height:2" coordorigin="5,1196" coordsize="1714,2">
              <v:shape style="position:absolute;left:5;top:1196;width:1714;height:2" coordorigin="5,1196" coordsize="1714,0" path="m5,1196l1718,1196e" filled="false" stroked="true" strokeweight=".48pt" strokecolor="#000000">
                <v:path arrowok="t"/>
              </v:shape>
            </v:group>
            <v:group style="position:absolute;left:1718;top:1112;width:10;height:20" coordorigin="1718,1112" coordsize="10,20">
              <v:shape style="position:absolute;left:1718;top:1112;width:10;height:20" coordorigin="1718,1112" coordsize="10,20" path="m1718,1131l1728,1131,1728,1112,1718,1112,1718,1131xe" filled="true" fillcolor="#000000" stroked="false">
                <v:path arrowok="t"/>
                <v:fill type="solid"/>
              </v:shape>
            </v:group>
            <v:group style="position:absolute;left:1718;top:1131;width:10;height:20" coordorigin="1718,1131" coordsize="10,20">
              <v:shape style="position:absolute;left:1718;top:1131;width:10;height:20" coordorigin="1718,1131" coordsize="10,20" path="m1718,1150l1728,1150,1728,1131,1718,1131,1718,1150xe" filled="true" fillcolor="#000000" stroked="false">
                <v:path arrowok="t"/>
                <v:fill type="solid"/>
              </v:shape>
            </v:group>
            <v:group style="position:absolute;left:1718;top:1150;width:10;height:20" coordorigin="1718,1150" coordsize="10,20">
              <v:shape style="position:absolute;left:1718;top:1150;width:10;height:20" coordorigin="1718,1150" coordsize="10,20" path="m1718,1169l1728,1169,1728,1150,1718,1150,1718,1169xe" filled="true" fillcolor="#000000" stroked="false">
                <v:path arrowok="t"/>
                <v:fill type="solid"/>
              </v:shape>
            </v:group>
            <v:group style="position:absolute;left:1718;top:1169;width:10;height:20" coordorigin="1718,1169" coordsize="10,20">
              <v:shape style="position:absolute;left:1718;top:1169;width:10;height:20" coordorigin="1718,1169" coordsize="10,20" path="m1718,1188l1728,1188,1728,1169,1718,1169,1718,1188xe" filled="true" fillcolor="#000000" stroked="false">
                <v:path arrowok="t"/>
                <v:fill type="solid"/>
              </v:shape>
              <v:shape style="position:absolute;left:1718;top:1188;width:10;height:2" type="#_x0000_t75" stroked="false">
                <v:imagedata r:id="rId427" o:title=""/>
              </v:shape>
            </v:group>
            <v:group style="position:absolute;left:1718;top:1196;width:10;height:2" coordorigin="1718,1196" coordsize="10,2">
              <v:shape style="position:absolute;left:1718;top:1196;width:10;height:2" coordorigin="1718,1196" coordsize="10,0" path="m1718,1196l1728,1196e" filled="false" stroked="true" strokeweight=".48pt" strokecolor="#000000">
                <v:path arrowok="t"/>
              </v:shape>
            </v:group>
            <v:group style="position:absolute;left:1728;top:1196;width:1698;height:2" coordorigin="1728,1196" coordsize="1698,2">
              <v:shape style="position:absolute;left:1728;top:1196;width:1698;height:2" coordorigin="1728,1196" coordsize="1698,0" path="m1728,1196l3425,1196e" filled="false" stroked="true" strokeweight=".48pt" strokecolor="#000000">
                <v:path arrowok="t"/>
              </v:shape>
            </v:group>
            <v:group style="position:absolute;left:3425;top:804;width:10;height:20" coordorigin="3425,804" coordsize="10,20">
              <v:shape style="position:absolute;left:3425;top:804;width:10;height:20" coordorigin="3425,804" coordsize="10,20" path="m3425,824l3435,824,3435,804,3425,804,3425,824xe" filled="true" fillcolor="#000000" stroked="false">
                <v:path arrowok="t"/>
                <v:fill type="solid"/>
              </v:shape>
            </v:group>
            <v:group style="position:absolute;left:3425;top:824;width:10;height:20" coordorigin="3425,824" coordsize="10,20">
              <v:shape style="position:absolute;left:3425;top:824;width:10;height:20" coordorigin="3425,824" coordsize="10,20" path="m3425,843l3435,843,3435,824,3425,824,3425,843xe" filled="true" fillcolor="#000000" stroked="false">
                <v:path arrowok="t"/>
                <v:fill type="solid"/>
              </v:shape>
            </v:group>
            <v:group style="position:absolute;left:3425;top:843;width:10;height:20" coordorigin="3425,843" coordsize="10,20">
              <v:shape style="position:absolute;left:3425;top:843;width:10;height:20" coordorigin="3425,843" coordsize="10,20" path="m3425,862l3435,862,3435,843,3425,843,3425,862xe" filled="true" fillcolor="#000000" stroked="false">
                <v:path arrowok="t"/>
                <v:fill type="solid"/>
              </v:shape>
            </v:group>
            <v:group style="position:absolute;left:3425;top:862;width:10;height:20" coordorigin="3425,862" coordsize="10,20">
              <v:shape style="position:absolute;left:3425;top:862;width:10;height:20" coordorigin="3425,862" coordsize="10,20" path="m3425,881l3435,881,3435,862,3425,862,3425,881xe" filled="true" fillcolor="#000000" stroked="false">
                <v:path arrowok="t"/>
                <v:fill type="solid"/>
              </v:shape>
            </v:group>
            <v:group style="position:absolute;left:3425;top:881;width:10;height:20" coordorigin="3425,881" coordsize="10,20">
              <v:shape style="position:absolute;left:3425;top:881;width:10;height:20" coordorigin="3425,881" coordsize="10,20" path="m3425,900l3435,900,3435,881,3425,881,3425,900xe" filled="true" fillcolor="#000000" stroked="false">
                <v:path arrowok="t"/>
                <v:fill type="solid"/>
              </v:shape>
            </v:group>
            <v:group style="position:absolute;left:3425;top:900;width:10;height:20" coordorigin="3425,900" coordsize="10,20">
              <v:shape style="position:absolute;left:3425;top:900;width:10;height:20" coordorigin="3425,900" coordsize="10,20" path="m3425,920l3435,920,3435,900,3425,900,3425,920xe" filled="true" fillcolor="#000000" stroked="false">
                <v:path arrowok="t"/>
                <v:fill type="solid"/>
              </v:shape>
            </v:group>
            <v:group style="position:absolute;left:3425;top:920;width:10;height:20" coordorigin="3425,920" coordsize="10,20">
              <v:shape style="position:absolute;left:3425;top:920;width:10;height:20" coordorigin="3425,920" coordsize="10,20" path="m3425,939l3435,939,3435,920,3425,920,3425,939xe" filled="true" fillcolor="#000000" stroked="false">
                <v:path arrowok="t"/>
                <v:fill type="solid"/>
              </v:shape>
            </v:group>
            <v:group style="position:absolute;left:3425;top:939;width:10;height:20" coordorigin="3425,939" coordsize="10,20">
              <v:shape style="position:absolute;left:3425;top:939;width:10;height:20" coordorigin="3425,939" coordsize="10,20" path="m3425,958l3435,958,3435,939,3425,939,3425,958xe" filled="true" fillcolor="#000000" stroked="false">
                <v:path arrowok="t"/>
                <v:fill type="solid"/>
              </v:shape>
            </v:group>
            <v:group style="position:absolute;left:3425;top:958;width:10;height:20" coordorigin="3425,958" coordsize="10,20">
              <v:shape style="position:absolute;left:3425;top:958;width:10;height:20" coordorigin="3425,958" coordsize="10,20" path="m3425,977l3435,977,3435,958,3425,958,3425,977xe" filled="true" fillcolor="#000000" stroked="false">
                <v:path arrowok="t"/>
                <v:fill type="solid"/>
              </v:shape>
            </v:group>
            <v:group style="position:absolute;left:3425;top:977;width:10;height:20" coordorigin="3425,977" coordsize="10,20">
              <v:shape style="position:absolute;left:3425;top:977;width:10;height:20" coordorigin="3425,977" coordsize="10,20" path="m3425,996l3435,996,3435,977,3425,977,3425,996xe" filled="true" fillcolor="#000000" stroked="false">
                <v:path arrowok="t"/>
                <v:fill type="solid"/>
              </v:shape>
            </v:group>
            <v:group style="position:absolute;left:3425;top:996;width:10;height:20" coordorigin="3425,996" coordsize="10,20">
              <v:shape style="position:absolute;left:3425;top:996;width:10;height:20" coordorigin="3425,996" coordsize="10,20" path="m3425,1016l3435,1016,3435,996,3425,996,3425,1016xe" filled="true" fillcolor="#000000" stroked="false">
                <v:path arrowok="t"/>
                <v:fill type="solid"/>
              </v:shape>
            </v:group>
            <v:group style="position:absolute;left:3425;top:1016;width:10;height:20" coordorigin="3425,1016" coordsize="10,20">
              <v:shape style="position:absolute;left:3425;top:1016;width:10;height:20" coordorigin="3425,1016" coordsize="10,20" path="m3425,1035l3435,1035,3435,1016,3425,1016,3425,1035xe" filled="true" fillcolor="#000000" stroked="false">
                <v:path arrowok="t"/>
                <v:fill type="solid"/>
              </v:shape>
            </v:group>
            <v:group style="position:absolute;left:3425;top:1035;width:10;height:20" coordorigin="3425,1035" coordsize="10,20">
              <v:shape style="position:absolute;left:3425;top:1035;width:10;height:20" coordorigin="3425,1035" coordsize="10,20" path="m3425,1054l3435,1054,3435,1035,3425,1035,3425,1054xe" filled="true" fillcolor="#000000" stroked="false">
                <v:path arrowok="t"/>
                <v:fill type="solid"/>
              </v:shape>
            </v:group>
            <v:group style="position:absolute;left:3425;top:1054;width:10;height:20" coordorigin="3425,1054" coordsize="10,20">
              <v:shape style="position:absolute;left:3425;top:1054;width:10;height:20" coordorigin="3425,1054" coordsize="10,20" path="m3425,1073l3435,1073,3435,1054,3425,1054,3425,1073xe" filled="true" fillcolor="#000000" stroked="false">
                <v:path arrowok="t"/>
                <v:fill type="solid"/>
              </v:shape>
            </v:group>
            <v:group style="position:absolute;left:3425;top:1073;width:10;height:20" coordorigin="3425,1073" coordsize="10,20">
              <v:shape style="position:absolute;left:3425;top:1073;width:10;height:20" coordorigin="3425,1073" coordsize="10,20" path="m3425,1092l3435,1092,3435,1073,3425,1073,3425,1092xe" filled="true" fillcolor="#000000" stroked="false">
                <v:path arrowok="t"/>
                <v:fill type="solid"/>
              </v:shape>
            </v:group>
            <v:group style="position:absolute;left:3425;top:1092;width:10;height:20" coordorigin="3425,1092" coordsize="10,20">
              <v:shape style="position:absolute;left:3425;top:1092;width:10;height:20" coordorigin="3425,1092" coordsize="10,20" path="m3425,1112l3435,1112,3435,1092,3425,1092,3425,1112xe" filled="true" fillcolor="#000000" stroked="false">
                <v:path arrowok="t"/>
                <v:fill type="solid"/>
              </v:shape>
            </v:group>
            <v:group style="position:absolute;left:3425;top:1112;width:10;height:20" coordorigin="3425,1112" coordsize="10,20">
              <v:shape style="position:absolute;left:3425;top:1112;width:10;height:20" coordorigin="3425,1112" coordsize="10,20" path="m3425,1131l3435,1131,3435,1112,3425,1112,3425,1131xe" filled="true" fillcolor="#000000" stroked="false">
                <v:path arrowok="t"/>
                <v:fill type="solid"/>
              </v:shape>
            </v:group>
            <v:group style="position:absolute;left:3425;top:1131;width:10;height:20" coordorigin="3425,1131" coordsize="10,20">
              <v:shape style="position:absolute;left:3425;top:1131;width:10;height:20" coordorigin="3425,1131" coordsize="10,20" path="m3425,1150l3435,1150,3435,1131,3425,1131,3425,1150xe" filled="true" fillcolor="#000000" stroked="false">
                <v:path arrowok="t"/>
                <v:fill type="solid"/>
              </v:shape>
            </v:group>
            <v:group style="position:absolute;left:3425;top:1150;width:10;height:20" coordorigin="3425,1150" coordsize="10,20">
              <v:shape style="position:absolute;left:3425;top:1150;width:10;height:20" coordorigin="3425,1150" coordsize="10,20" path="m3425,1169l3435,1169,3435,1150,3425,1150,3425,1169xe" filled="true" fillcolor="#000000" stroked="false">
                <v:path arrowok="t"/>
                <v:fill type="solid"/>
              </v:shape>
            </v:group>
            <v:group style="position:absolute;left:3425;top:1169;width:10;height:20" coordorigin="3425,1169" coordsize="10,20">
              <v:shape style="position:absolute;left:3425;top:1169;width:10;height:20" coordorigin="3425,1169" coordsize="10,20" path="m3425,1188l3435,1188,3435,1169,3425,1169,3425,1188xe" filled="true" fillcolor="#000000" stroked="false">
                <v:path arrowok="t"/>
                <v:fill type="solid"/>
              </v:shape>
              <v:shape style="position:absolute;left:3425;top:1188;width:10;height:2" type="#_x0000_t75" stroked="false">
                <v:imagedata r:id="rId427" o:title=""/>
              </v:shape>
            </v:group>
            <v:group style="position:absolute;left:3425;top:1196;width:10;height:2" coordorigin="3425,1196" coordsize="10,2">
              <v:shape style="position:absolute;left:3425;top:1196;width:10;height:2" coordorigin="3425,1196" coordsize="10,0" path="m3425,1196l3435,1196e" filled="false" stroked="true" strokeweight=".48pt" strokecolor="#000000">
                <v:path arrowok="t"/>
              </v:shape>
            </v:group>
            <v:group style="position:absolute;left:3435;top:1196;width:1698;height:2" coordorigin="3435,1196" coordsize="1698,2">
              <v:shape style="position:absolute;left:3435;top:1196;width:1698;height:2" coordorigin="3435,1196" coordsize="1698,0" path="m3435,1196l5132,1196e" filled="false" stroked="true" strokeweight=".48pt" strokecolor="#000000">
                <v:path arrowok="t"/>
              </v:shape>
            </v:group>
            <v:group style="position:absolute;left:5132;top:804;width:10;height:20" coordorigin="5132,804" coordsize="10,20">
              <v:shape style="position:absolute;left:5132;top:804;width:10;height:20" coordorigin="5132,804" coordsize="10,20" path="m5132,824l5142,824,5142,804,5132,804,5132,824xe" filled="true" fillcolor="#000000" stroked="false">
                <v:path arrowok="t"/>
                <v:fill type="solid"/>
              </v:shape>
            </v:group>
            <v:group style="position:absolute;left:5132;top:824;width:10;height:20" coordorigin="5132,824" coordsize="10,20">
              <v:shape style="position:absolute;left:5132;top:824;width:10;height:20" coordorigin="5132,824" coordsize="10,20" path="m5132,843l5142,843,5142,824,5132,824,5132,843xe" filled="true" fillcolor="#000000" stroked="false">
                <v:path arrowok="t"/>
                <v:fill type="solid"/>
              </v:shape>
            </v:group>
            <v:group style="position:absolute;left:5132;top:843;width:10;height:20" coordorigin="5132,843" coordsize="10,20">
              <v:shape style="position:absolute;left:5132;top:843;width:10;height:20" coordorigin="5132,843" coordsize="10,20" path="m5132,862l5142,862,5142,843,5132,843,5132,862xe" filled="true" fillcolor="#000000" stroked="false">
                <v:path arrowok="t"/>
                <v:fill type="solid"/>
              </v:shape>
            </v:group>
            <v:group style="position:absolute;left:5132;top:862;width:10;height:20" coordorigin="5132,862" coordsize="10,20">
              <v:shape style="position:absolute;left:5132;top:862;width:10;height:20" coordorigin="5132,862" coordsize="10,20" path="m5132,881l5142,881,5142,862,5132,862,5132,881xe" filled="true" fillcolor="#000000" stroked="false">
                <v:path arrowok="t"/>
                <v:fill type="solid"/>
              </v:shape>
            </v:group>
            <v:group style="position:absolute;left:5132;top:881;width:10;height:20" coordorigin="5132,881" coordsize="10,20">
              <v:shape style="position:absolute;left:5132;top:881;width:10;height:20" coordorigin="5132,881" coordsize="10,20" path="m5132,900l5142,900,5142,881,5132,881,5132,900xe" filled="true" fillcolor="#000000" stroked="false">
                <v:path arrowok="t"/>
                <v:fill type="solid"/>
              </v:shape>
            </v:group>
            <v:group style="position:absolute;left:5132;top:900;width:10;height:20" coordorigin="5132,900" coordsize="10,20">
              <v:shape style="position:absolute;left:5132;top:900;width:10;height:20" coordorigin="5132,900" coordsize="10,20" path="m5132,920l5142,920,5142,900,5132,900,5132,920xe" filled="true" fillcolor="#000000" stroked="false">
                <v:path arrowok="t"/>
                <v:fill type="solid"/>
              </v:shape>
            </v:group>
            <v:group style="position:absolute;left:5132;top:920;width:10;height:20" coordorigin="5132,920" coordsize="10,20">
              <v:shape style="position:absolute;left:5132;top:920;width:10;height:20" coordorigin="5132,920" coordsize="10,20" path="m5132,939l5142,939,5142,920,5132,920,5132,939xe" filled="true" fillcolor="#000000" stroked="false">
                <v:path arrowok="t"/>
                <v:fill type="solid"/>
              </v:shape>
            </v:group>
            <v:group style="position:absolute;left:5132;top:939;width:10;height:20" coordorigin="5132,939" coordsize="10,20">
              <v:shape style="position:absolute;left:5132;top:939;width:10;height:20" coordorigin="5132,939" coordsize="10,20" path="m5132,958l5142,958,5142,939,5132,939,5132,958xe" filled="true" fillcolor="#000000" stroked="false">
                <v:path arrowok="t"/>
                <v:fill type="solid"/>
              </v:shape>
            </v:group>
            <v:group style="position:absolute;left:5132;top:958;width:10;height:20" coordorigin="5132,958" coordsize="10,20">
              <v:shape style="position:absolute;left:5132;top:958;width:10;height:20" coordorigin="5132,958" coordsize="10,20" path="m5132,977l5142,977,5142,958,5132,958,5132,977xe" filled="true" fillcolor="#000000" stroked="false">
                <v:path arrowok="t"/>
                <v:fill type="solid"/>
              </v:shape>
            </v:group>
            <v:group style="position:absolute;left:5132;top:977;width:10;height:20" coordorigin="5132,977" coordsize="10,20">
              <v:shape style="position:absolute;left:5132;top:977;width:10;height:20" coordorigin="5132,977" coordsize="10,20" path="m5132,996l5142,996,5142,977,5132,977,5132,996xe" filled="true" fillcolor="#000000" stroked="false">
                <v:path arrowok="t"/>
                <v:fill type="solid"/>
              </v:shape>
            </v:group>
            <v:group style="position:absolute;left:5132;top:996;width:10;height:20" coordorigin="5132,996" coordsize="10,20">
              <v:shape style="position:absolute;left:5132;top:996;width:10;height:20" coordorigin="5132,996" coordsize="10,20" path="m5132,1016l5142,1016,5142,996,5132,996,5132,1016xe" filled="true" fillcolor="#000000" stroked="false">
                <v:path arrowok="t"/>
                <v:fill type="solid"/>
              </v:shape>
            </v:group>
            <v:group style="position:absolute;left:5132;top:1016;width:10;height:20" coordorigin="5132,1016" coordsize="10,20">
              <v:shape style="position:absolute;left:5132;top:1016;width:10;height:20" coordorigin="5132,1016" coordsize="10,20" path="m5132,1035l5142,1035,5142,1016,5132,1016,5132,1035xe" filled="true" fillcolor="#000000" stroked="false">
                <v:path arrowok="t"/>
                <v:fill type="solid"/>
              </v:shape>
            </v:group>
            <v:group style="position:absolute;left:5132;top:1035;width:10;height:20" coordorigin="5132,1035" coordsize="10,20">
              <v:shape style="position:absolute;left:5132;top:1035;width:10;height:20" coordorigin="5132,1035" coordsize="10,20" path="m5132,1054l5142,1054,5142,1035,5132,1035,5132,1054xe" filled="true" fillcolor="#000000" stroked="false">
                <v:path arrowok="t"/>
                <v:fill type="solid"/>
              </v:shape>
            </v:group>
            <v:group style="position:absolute;left:5132;top:1054;width:10;height:20" coordorigin="5132,1054" coordsize="10,20">
              <v:shape style="position:absolute;left:5132;top:1054;width:10;height:20" coordorigin="5132,1054" coordsize="10,20" path="m5132,1073l5142,1073,5142,1054,5132,1054,5132,1073xe" filled="true" fillcolor="#000000" stroked="false">
                <v:path arrowok="t"/>
                <v:fill type="solid"/>
              </v:shape>
            </v:group>
            <v:group style="position:absolute;left:5132;top:1073;width:10;height:20" coordorigin="5132,1073" coordsize="10,20">
              <v:shape style="position:absolute;left:5132;top:1073;width:10;height:20" coordorigin="5132,1073" coordsize="10,20" path="m5132,1092l5142,1092,5142,1073,5132,1073,5132,1092xe" filled="true" fillcolor="#000000" stroked="false">
                <v:path arrowok="t"/>
                <v:fill type="solid"/>
              </v:shape>
            </v:group>
            <v:group style="position:absolute;left:5132;top:1092;width:10;height:20" coordorigin="5132,1092" coordsize="10,20">
              <v:shape style="position:absolute;left:5132;top:1092;width:10;height:20" coordorigin="5132,1092" coordsize="10,20" path="m5132,1112l5142,1112,5142,1092,5132,1092,5132,1112xe" filled="true" fillcolor="#000000" stroked="false">
                <v:path arrowok="t"/>
                <v:fill type="solid"/>
              </v:shape>
            </v:group>
            <v:group style="position:absolute;left:5132;top:1112;width:10;height:20" coordorigin="5132,1112" coordsize="10,20">
              <v:shape style="position:absolute;left:5132;top:1112;width:10;height:20" coordorigin="5132,1112" coordsize="10,20" path="m5132,1131l5142,1131,5142,1112,5132,1112,5132,1131xe" filled="true" fillcolor="#000000" stroked="false">
                <v:path arrowok="t"/>
                <v:fill type="solid"/>
              </v:shape>
            </v:group>
            <v:group style="position:absolute;left:5132;top:1131;width:10;height:20" coordorigin="5132,1131" coordsize="10,20">
              <v:shape style="position:absolute;left:5132;top:1131;width:10;height:20" coordorigin="5132,1131" coordsize="10,20" path="m5132,1150l5142,1150,5142,1131,5132,1131,5132,1150xe" filled="true" fillcolor="#000000" stroked="false">
                <v:path arrowok="t"/>
                <v:fill type="solid"/>
              </v:shape>
            </v:group>
            <v:group style="position:absolute;left:5132;top:1150;width:10;height:20" coordorigin="5132,1150" coordsize="10,20">
              <v:shape style="position:absolute;left:5132;top:1150;width:10;height:20" coordorigin="5132,1150" coordsize="10,20" path="m5132,1169l5142,1169,5142,1150,5132,1150,5132,1169xe" filled="true" fillcolor="#000000" stroked="false">
                <v:path arrowok="t"/>
                <v:fill type="solid"/>
              </v:shape>
            </v:group>
            <v:group style="position:absolute;left:5132;top:1169;width:10;height:20" coordorigin="5132,1169" coordsize="10,20">
              <v:shape style="position:absolute;left:5132;top:1169;width:10;height:20" coordorigin="5132,1169" coordsize="10,20" path="m5132,1188l5142,1188,5142,1169,5132,1169,5132,1188xe" filled="true" fillcolor="#000000" stroked="false">
                <v:path arrowok="t"/>
                <v:fill type="solid"/>
              </v:shape>
              <v:shape style="position:absolute;left:5132;top:1188;width:10;height:2" type="#_x0000_t75" stroked="false">
                <v:imagedata r:id="rId427" o:title=""/>
              </v:shape>
            </v:group>
            <v:group style="position:absolute;left:5132;top:1196;width:10;height:2" coordorigin="5132,1196" coordsize="10,2">
              <v:shape style="position:absolute;left:5132;top:1196;width:10;height:2" coordorigin="5132,1196" coordsize="10,0" path="m5132,1196l5142,1196e" filled="false" stroked="true" strokeweight=".48pt" strokecolor="#000000">
                <v:path arrowok="t"/>
              </v:shape>
            </v:group>
            <v:group style="position:absolute;left:5142;top:1196;width:1697;height:2" coordorigin="5142,1196" coordsize="1697,2">
              <v:shape style="position:absolute;left:5142;top:1196;width:1697;height:2" coordorigin="5142,1196" coordsize="1697,0" path="m5142,1196l6839,1196e" filled="false" stroked="true" strokeweight=".48pt" strokecolor="#000000">
                <v:path arrowok="t"/>
              </v:shape>
            </v:group>
            <v:group style="position:absolute;left:6839;top:804;width:10;height:20" coordorigin="6839,804" coordsize="10,20">
              <v:shape style="position:absolute;left:6839;top:804;width:10;height:20" coordorigin="6839,804" coordsize="10,20" path="m6839,824l6848,824,6848,804,6839,804,6839,824xe" filled="true" fillcolor="#000000" stroked="false">
                <v:path arrowok="t"/>
                <v:fill type="solid"/>
              </v:shape>
            </v:group>
            <v:group style="position:absolute;left:6839;top:824;width:10;height:20" coordorigin="6839,824" coordsize="10,20">
              <v:shape style="position:absolute;left:6839;top:824;width:10;height:20" coordorigin="6839,824" coordsize="10,20" path="m6839,843l6848,843,6848,824,6839,824,6839,843xe" filled="true" fillcolor="#000000" stroked="false">
                <v:path arrowok="t"/>
                <v:fill type="solid"/>
              </v:shape>
            </v:group>
            <v:group style="position:absolute;left:6839;top:843;width:10;height:20" coordorigin="6839,843" coordsize="10,20">
              <v:shape style="position:absolute;left:6839;top:843;width:10;height:20" coordorigin="6839,843" coordsize="10,20" path="m6839,862l6848,862,6848,843,6839,843,6839,862xe" filled="true" fillcolor="#000000" stroked="false">
                <v:path arrowok="t"/>
                <v:fill type="solid"/>
              </v:shape>
            </v:group>
            <v:group style="position:absolute;left:6839;top:862;width:10;height:20" coordorigin="6839,862" coordsize="10,20">
              <v:shape style="position:absolute;left:6839;top:862;width:10;height:20" coordorigin="6839,862" coordsize="10,20" path="m6839,881l6848,881,6848,862,6839,862,6839,881xe" filled="true" fillcolor="#000000" stroked="false">
                <v:path arrowok="t"/>
                <v:fill type="solid"/>
              </v:shape>
            </v:group>
            <v:group style="position:absolute;left:6839;top:881;width:10;height:20" coordorigin="6839,881" coordsize="10,20">
              <v:shape style="position:absolute;left:6839;top:881;width:10;height:20" coordorigin="6839,881" coordsize="10,20" path="m6839,900l6848,900,6848,881,6839,881,6839,900xe" filled="true" fillcolor="#000000" stroked="false">
                <v:path arrowok="t"/>
                <v:fill type="solid"/>
              </v:shape>
            </v:group>
            <v:group style="position:absolute;left:6839;top:900;width:10;height:20" coordorigin="6839,900" coordsize="10,20">
              <v:shape style="position:absolute;left:6839;top:900;width:10;height:20" coordorigin="6839,900" coordsize="10,20" path="m6839,920l6848,920,6848,900,6839,900,6839,920xe" filled="true" fillcolor="#000000" stroked="false">
                <v:path arrowok="t"/>
                <v:fill type="solid"/>
              </v:shape>
            </v:group>
            <v:group style="position:absolute;left:6839;top:920;width:10;height:20" coordorigin="6839,920" coordsize="10,20">
              <v:shape style="position:absolute;left:6839;top:920;width:10;height:20" coordorigin="6839,920" coordsize="10,20" path="m6839,939l6848,939,6848,920,6839,920,6839,939xe" filled="true" fillcolor="#000000" stroked="false">
                <v:path arrowok="t"/>
                <v:fill type="solid"/>
              </v:shape>
            </v:group>
            <v:group style="position:absolute;left:6839;top:939;width:10;height:20" coordorigin="6839,939" coordsize="10,20">
              <v:shape style="position:absolute;left:6839;top:939;width:10;height:20" coordorigin="6839,939" coordsize="10,20" path="m6839,958l6848,958,6848,939,6839,939,6839,958xe" filled="true" fillcolor="#000000" stroked="false">
                <v:path arrowok="t"/>
                <v:fill type="solid"/>
              </v:shape>
            </v:group>
            <v:group style="position:absolute;left:6839;top:958;width:10;height:20" coordorigin="6839,958" coordsize="10,20">
              <v:shape style="position:absolute;left:6839;top:958;width:10;height:20" coordorigin="6839,958" coordsize="10,20" path="m6839,977l6848,977,6848,958,6839,958,6839,977xe" filled="true" fillcolor="#000000" stroked="false">
                <v:path arrowok="t"/>
                <v:fill type="solid"/>
              </v:shape>
            </v:group>
            <v:group style="position:absolute;left:6839;top:977;width:10;height:20" coordorigin="6839,977" coordsize="10,20">
              <v:shape style="position:absolute;left:6839;top:977;width:10;height:20" coordorigin="6839,977" coordsize="10,20" path="m6839,996l6848,996,6848,977,6839,977,6839,996xe" filled="true" fillcolor="#000000" stroked="false">
                <v:path arrowok="t"/>
                <v:fill type="solid"/>
              </v:shape>
            </v:group>
            <v:group style="position:absolute;left:6839;top:996;width:10;height:20" coordorigin="6839,996" coordsize="10,20">
              <v:shape style="position:absolute;left:6839;top:996;width:10;height:20" coordorigin="6839,996" coordsize="10,20" path="m6839,1016l6848,1016,6848,996,6839,996,6839,1016xe" filled="true" fillcolor="#000000" stroked="false">
                <v:path arrowok="t"/>
                <v:fill type="solid"/>
              </v:shape>
            </v:group>
            <v:group style="position:absolute;left:6839;top:1016;width:10;height:20" coordorigin="6839,1016" coordsize="10,20">
              <v:shape style="position:absolute;left:6839;top:1016;width:10;height:20" coordorigin="6839,1016" coordsize="10,20" path="m6839,1035l6848,1035,6848,1016,6839,1016,6839,1035xe" filled="true" fillcolor="#000000" stroked="false">
                <v:path arrowok="t"/>
                <v:fill type="solid"/>
              </v:shape>
            </v:group>
            <v:group style="position:absolute;left:6839;top:1035;width:10;height:20" coordorigin="6839,1035" coordsize="10,20">
              <v:shape style="position:absolute;left:6839;top:1035;width:10;height:20" coordorigin="6839,1035" coordsize="10,20" path="m6839,1054l6848,1054,6848,1035,6839,1035,6839,1054xe" filled="true" fillcolor="#000000" stroked="false">
                <v:path arrowok="t"/>
                <v:fill type="solid"/>
              </v:shape>
            </v:group>
            <v:group style="position:absolute;left:6839;top:1054;width:10;height:20" coordorigin="6839,1054" coordsize="10,20">
              <v:shape style="position:absolute;left:6839;top:1054;width:10;height:20" coordorigin="6839,1054" coordsize="10,20" path="m6839,1073l6848,1073,6848,1054,6839,1054,6839,1073xe" filled="true" fillcolor="#000000" stroked="false">
                <v:path arrowok="t"/>
                <v:fill type="solid"/>
              </v:shape>
            </v:group>
            <v:group style="position:absolute;left:6839;top:1073;width:10;height:20" coordorigin="6839,1073" coordsize="10,20">
              <v:shape style="position:absolute;left:6839;top:1073;width:10;height:20" coordorigin="6839,1073" coordsize="10,20" path="m6839,1092l6848,1092,6848,1073,6839,1073,6839,1092xe" filled="true" fillcolor="#000000" stroked="false">
                <v:path arrowok="t"/>
                <v:fill type="solid"/>
              </v:shape>
            </v:group>
            <v:group style="position:absolute;left:6839;top:1092;width:10;height:20" coordorigin="6839,1092" coordsize="10,20">
              <v:shape style="position:absolute;left:6839;top:1092;width:10;height:20" coordorigin="6839,1092" coordsize="10,20" path="m6839,1112l6848,1112,6848,1092,6839,1092,6839,1112xe" filled="true" fillcolor="#000000" stroked="false">
                <v:path arrowok="t"/>
                <v:fill type="solid"/>
              </v:shape>
            </v:group>
            <v:group style="position:absolute;left:6839;top:1112;width:10;height:20" coordorigin="6839,1112" coordsize="10,20">
              <v:shape style="position:absolute;left:6839;top:1112;width:10;height:20" coordorigin="6839,1112" coordsize="10,20" path="m6839,1131l6848,1131,6848,1112,6839,1112,6839,1131xe" filled="true" fillcolor="#000000" stroked="false">
                <v:path arrowok="t"/>
                <v:fill type="solid"/>
              </v:shape>
            </v:group>
            <v:group style="position:absolute;left:6839;top:1131;width:10;height:20" coordorigin="6839,1131" coordsize="10,20">
              <v:shape style="position:absolute;left:6839;top:1131;width:10;height:20" coordorigin="6839,1131" coordsize="10,20" path="m6839,1150l6848,1150,6848,1131,6839,1131,6839,1150xe" filled="true" fillcolor="#000000" stroked="false">
                <v:path arrowok="t"/>
                <v:fill type="solid"/>
              </v:shape>
            </v:group>
            <v:group style="position:absolute;left:6839;top:1150;width:10;height:20" coordorigin="6839,1150" coordsize="10,20">
              <v:shape style="position:absolute;left:6839;top:1150;width:10;height:20" coordorigin="6839,1150" coordsize="10,20" path="m6839,1169l6848,1169,6848,1150,6839,1150,6839,1169xe" filled="true" fillcolor="#000000" stroked="false">
                <v:path arrowok="t"/>
                <v:fill type="solid"/>
              </v:shape>
            </v:group>
            <v:group style="position:absolute;left:6839;top:1169;width:10;height:20" coordorigin="6839,1169" coordsize="10,20">
              <v:shape style="position:absolute;left:6839;top:1169;width:10;height:20" coordorigin="6839,1169" coordsize="10,20" path="m6839,1188l6848,1188,6848,1169,6839,1169,6839,1188xe" filled="true" fillcolor="#000000" stroked="false">
                <v:path arrowok="t"/>
                <v:fill type="solid"/>
              </v:shape>
              <v:shape style="position:absolute;left:6839;top:1188;width:10;height:2" type="#_x0000_t75" stroked="false">
                <v:imagedata r:id="rId427" o:title=""/>
              </v:shape>
            </v:group>
            <v:group style="position:absolute;left:6839;top:1196;width:10;height:2" coordorigin="6839,1196" coordsize="10,2">
              <v:shape style="position:absolute;left:6839;top:1196;width:10;height:2" coordorigin="6839,1196" coordsize="10,0" path="m6839,1196l6848,1196e" filled="false" stroked="true" strokeweight=".48pt" strokecolor="#000000">
                <v:path arrowok="t"/>
              </v:shape>
            </v:group>
            <v:group style="position:absolute;left:6848;top:1196;width:1700;height:2" coordorigin="6848,1196" coordsize="1700,2">
              <v:shape style="position:absolute;left:6848;top:1196;width:1700;height:2" coordorigin="6848,1196" coordsize="1700,0" path="m6848,1196l8548,1196e" filled="false" stroked="true" strokeweight=".48pt" strokecolor="#000000">
                <v:path arrowok="t"/>
              </v:shape>
              <v:shape style="position:absolute;left:1723;top:800;width:1707;height:396" type="#_x0000_t202" filled="false" stroked="false">
                <v:textbox inset="0,0,0,0">
                  <w:txbxContent>
                    <w:p>
                      <w:pPr>
                        <w:spacing w:before="72"/>
                        <w:ind w:left="495" w:right="0" w:firstLine="0"/>
                        <w:jc w:val="left"/>
                        <w:rPr>
                          <w:rFonts w:ascii="Arial Narrow" w:hAnsi="Arial Narrow" w:cs="Arial Narrow" w:eastAsia="Arial Narrow" w:hint="default"/>
                          <w:sz w:val="21"/>
                          <w:szCs w:val="21"/>
                        </w:rPr>
                      </w:pPr>
                      <w:r>
                        <w:rPr>
                          <w:rFonts w:ascii="Arial Narrow"/>
                          <w:b/>
                          <w:sz w:val="21"/>
                        </w:rPr>
                        <w:t>26,601,278.68</w:t>
                      </w:r>
                      <w:r>
                        <w:rPr>
                          <w:rFonts w:ascii="Arial Narrow"/>
                          <w:sz w:val="21"/>
                        </w:rPr>
                      </w:r>
                    </w:p>
                  </w:txbxContent>
                </v:textbox>
                <w10:wrap type="none"/>
              </v:shape>
              <v:shape style="position:absolute;left:3430;top:800;width:1707;height:396" type="#_x0000_t202" filled="false" stroked="false">
                <v:textbox inset="0,0,0,0">
                  <w:txbxContent>
                    <w:p>
                      <w:pPr>
                        <w:spacing w:before="72"/>
                        <w:ind w:left="1072" w:right="0" w:firstLine="0"/>
                        <w:jc w:val="left"/>
                        <w:rPr>
                          <w:rFonts w:ascii="Arial Narrow" w:hAnsi="Arial Narrow" w:cs="Arial Narrow" w:eastAsia="Arial Narrow" w:hint="default"/>
                          <w:sz w:val="21"/>
                          <w:szCs w:val="21"/>
                        </w:rPr>
                      </w:pPr>
                      <w:r>
                        <w:rPr>
                          <w:rFonts w:ascii="Arial Narrow"/>
                          <w:b/>
                          <w:sz w:val="21"/>
                        </w:rPr>
                        <w:t>100.00</w:t>
                      </w:r>
                      <w:r>
                        <w:rPr>
                          <w:rFonts w:ascii="Arial Narrow"/>
                          <w:sz w:val="21"/>
                        </w:rPr>
                      </w:r>
                    </w:p>
                  </w:txbxContent>
                </v:textbox>
                <w10:wrap type="none"/>
              </v:shape>
              <v:shape style="position:absolute;left:5137;top:800;width:1707;height:396" type="#_x0000_t202" filled="false" stroked="false">
                <v:textbox inset="0,0,0,0">
                  <w:txbxContent>
                    <w:p>
                      <w:pPr>
                        <w:spacing w:before="72"/>
                        <w:ind w:left="734" w:right="0" w:firstLine="0"/>
                        <w:jc w:val="left"/>
                        <w:rPr>
                          <w:rFonts w:ascii="Arial Narrow" w:hAnsi="Arial Narrow" w:cs="Arial Narrow" w:eastAsia="Arial Narrow" w:hint="default"/>
                          <w:sz w:val="21"/>
                          <w:szCs w:val="21"/>
                        </w:rPr>
                      </w:pPr>
                      <w:r>
                        <w:rPr>
                          <w:rFonts w:ascii="Arial Narrow"/>
                          <w:b/>
                          <w:sz w:val="21"/>
                        </w:rPr>
                        <w:t>208,501.77</w:t>
                      </w:r>
                      <w:r>
                        <w:rPr>
                          <w:rFonts w:ascii="Arial Narrow"/>
                          <w:sz w:val="21"/>
                        </w:rPr>
                      </w:r>
                    </w:p>
                  </w:txbxContent>
                </v:textbox>
                <w10:wrap type="none"/>
              </v:shape>
              <v:shape style="position:absolute;left:3008;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6419;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660;top:296;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2365;top:49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3997;top:493;width:577;height:221" type="#_x0000_t202" filled="false" stroked="false">
                <v:textbox inset="0,0,0,0">
                  <w:txbxContent>
                    <w:p>
                      <w:pPr>
                        <w:spacing w:line="221"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txbxContent>
                </v:textbox>
                <w10:wrap type="none"/>
              </v:shape>
              <v:shape style="position:absolute;left:5775;top:493;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60;top:892;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7408;top:493;width:1035;height:615" type="#_x0000_t202" filled="false" stroked="false">
                <v:textbox inset="0,0,0,0">
                  <w:txbxContent>
                    <w:p>
                      <w:pPr>
                        <w:spacing w:line="226" w:lineRule="exact" w:before="0"/>
                        <w:ind w:left="0" w:right="0" w:firstLine="0"/>
                        <w:jc w:val="left"/>
                        <w:rPr>
                          <w:rFonts w:ascii="Arial Narrow" w:hAnsi="Arial Narrow" w:cs="Arial Narrow" w:eastAsia="Arial Narrow"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Arial Narrow" w:hAnsi="Arial Narrow" w:cs="Arial Narrow" w:eastAsia="Arial Narrow" w:hint="default"/>
                          <w:sz w:val="21"/>
                          <w:szCs w:val="21"/>
                        </w:rPr>
                      </w:r>
                    </w:p>
                    <w:p>
                      <w:pPr>
                        <w:spacing w:line="236" w:lineRule="exact" w:before="152"/>
                        <w:ind w:left="506" w:right="0" w:firstLine="0"/>
                        <w:jc w:val="left"/>
                        <w:rPr>
                          <w:rFonts w:ascii="Arial Narrow" w:hAnsi="Arial Narrow" w:cs="Arial Narrow" w:eastAsia="Arial Narrow" w:hint="default"/>
                          <w:sz w:val="21"/>
                          <w:szCs w:val="21"/>
                        </w:rPr>
                      </w:pPr>
                      <w:r>
                        <w:rPr>
                          <w:rFonts w:ascii="Arial Narrow"/>
                          <w:b/>
                          <w:spacing w:val="-1"/>
                          <w:sz w:val="21"/>
                        </w:rPr>
                        <w:t>100.00</w:t>
                      </w:r>
                      <w:r>
                        <w:rPr>
                          <w:rFonts w:ascii="Arial Narrow"/>
                          <w:sz w:val="21"/>
                        </w:rPr>
                      </w:r>
                    </w:p>
                  </w:txbxContent>
                </v:textbox>
                <w10:wrap type="none"/>
              </v:shape>
            </v:group>
          </v:group>
        </w:pict>
      </w:r>
      <w:r>
        <w:rPr>
          <w:rFonts w:ascii="宋体" w:hAnsi="宋体" w:cs="宋体" w:eastAsia="宋体" w:hint="default"/>
          <w:position w:val="-23"/>
          <w:sz w:val="20"/>
          <w:szCs w:val="20"/>
        </w:rPr>
      </w:r>
    </w:p>
    <w:p>
      <w:pPr>
        <w:spacing w:line="240" w:lineRule="auto" w:before="2"/>
        <w:rPr>
          <w:rFonts w:ascii="宋体" w:hAnsi="宋体" w:cs="宋体" w:eastAsia="宋体" w:hint="default"/>
          <w:sz w:val="11"/>
          <w:szCs w:val="11"/>
        </w:rPr>
      </w:pPr>
    </w:p>
    <w:p>
      <w:pPr>
        <w:spacing w:before="36"/>
        <w:ind w:left="121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7"/>
          <w:sz w:val="21"/>
          <w:szCs w:val="21"/>
        </w:rPr>
        <w:t> </w:t>
      </w:r>
      <w:r>
        <w:rPr>
          <w:rFonts w:ascii="宋体" w:hAnsi="宋体" w:cs="宋体" w:eastAsia="宋体" w:hint="default"/>
          <w:sz w:val="21"/>
          <w:szCs w:val="21"/>
        </w:rPr>
        <w:t>期末其他应付款无账龄超过</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3"/>
          <w:sz w:val="21"/>
          <w:szCs w:val="21"/>
        </w:rPr>
        <w:t> </w:t>
      </w:r>
      <w:r>
        <w:rPr>
          <w:rFonts w:ascii="宋体" w:hAnsi="宋体" w:cs="宋体" w:eastAsia="宋体" w:hint="default"/>
          <w:sz w:val="21"/>
          <w:szCs w:val="21"/>
        </w:rPr>
        <w:t>年的款项。</w:t>
      </w:r>
    </w:p>
    <w:p>
      <w:pPr>
        <w:spacing w:line="240" w:lineRule="auto" w:before="4"/>
        <w:rPr>
          <w:rFonts w:ascii="宋体" w:hAnsi="宋体" w:cs="宋体" w:eastAsia="宋体" w:hint="default"/>
          <w:sz w:val="15"/>
          <w:szCs w:val="15"/>
        </w:rPr>
      </w:pPr>
    </w:p>
    <w:p>
      <w:pPr>
        <w:spacing w:before="0"/>
        <w:ind w:left="121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59"/>
          <w:sz w:val="21"/>
          <w:szCs w:val="21"/>
        </w:rPr>
        <w:t> </w:t>
      </w:r>
      <w:r>
        <w:rPr>
          <w:rFonts w:ascii="宋体" w:hAnsi="宋体" w:cs="宋体" w:eastAsia="宋体" w:hint="default"/>
          <w:sz w:val="21"/>
          <w:szCs w:val="21"/>
        </w:rPr>
        <w:t>期末其他应付款无欠持本公司</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）以上表决权股份的股东单位款项。</w:t>
      </w:r>
    </w:p>
    <w:p>
      <w:pPr>
        <w:spacing w:before="197"/>
        <w:ind w:left="121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期末其他应付款无欠关联方款项。</w:t>
      </w:r>
    </w:p>
    <w:p>
      <w:pPr>
        <w:spacing w:line="240" w:lineRule="auto" w:before="11"/>
        <w:rPr>
          <w:rFonts w:ascii="宋体" w:hAnsi="宋体" w:cs="宋体" w:eastAsia="宋体" w:hint="default"/>
          <w:sz w:val="24"/>
          <w:szCs w:val="24"/>
        </w:rPr>
      </w:pPr>
    </w:p>
    <w:p>
      <w:pPr>
        <w:spacing w:before="0"/>
        <w:ind w:left="1218" w:right="0"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5</w:t>
      </w:r>
      <w:r>
        <w:rPr>
          <w:rFonts w:ascii="宋体" w:hAnsi="宋体" w:cs="宋体" w:eastAsia="宋体" w:hint="default"/>
          <w:spacing w:val="-3"/>
          <w:sz w:val="21"/>
          <w:szCs w:val="21"/>
        </w:rPr>
        <w:t>）期末其他应付款比期初增长</w:t>
      </w:r>
      <w:r>
        <w:rPr>
          <w:rFonts w:ascii="宋体" w:hAnsi="宋体" w:cs="宋体" w:eastAsia="宋体" w:hint="default"/>
          <w:spacing w:val="-42"/>
          <w:sz w:val="21"/>
          <w:szCs w:val="21"/>
        </w:rPr>
        <w:t> </w:t>
      </w:r>
      <w:r>
        <w:rPr>
          <w:rFonts w:ascii="Arial Narrow" w:hAnsi="Arial Narrow" w:cs="Arial Narrow" w:eastAsia="Arial Narrow" w:hint="default"/>
          <w:sz w:val="21"/>
          <w:szCs w:val="21"/>
        </w:rPr>
        <w:t>126.58</w:t>
      </w:r>
      <w:r>
        <w:rPr>
          <w:rFonts w:ascii="Arial Narrow" w:hAnsi="Arial Narrow" w:cs="Arial Narrow" w:eastAsia="Arial Narrow" w:hint="default"/>
          <w:spacing w:val="12"/>
          <w:sz w:val="21"/>
          <w:szCs w:val="21"/>
        </w:rPr>
        <w:t> </w:t>
      </w:r>
      <w:r>
        <w:rPr>
          <w:rFonts w:ascii="宋体" w:hAnsi="宋体" w:cs="宋体" w:eastAsia="宋体" w:hint="default"/>
          <w:spacing w:val="-3"/>
          <w:sz w:val="21"/>
          <w:szCs w:val="21"/>
        </w:rPr>
        <w:t>倍，主要原因为公司收购东华信通尚有</w:t>
      </w:r>
      <w:r>
        <w:rPr>
          <w:rFonts w:ascii="宋体" w:hAnsi="宋体" w:cs="宋体" w:eastAsia="宋体" w:hint="default"/>
          <w:spacing w:val="-42"/>
          <w:sz w:val="21"/>
          <w:szCs w:val="21"/>
        </w:rPr>
        <w:t> </w:t>
      </w:r>
      <w:r>
        <w:rPr>
          <w:rFonts w:ascii="Arial Narrow" w:hAnsi="Arial Narrow" w:cs="Arial Narrow" w:eastAsia="Arial Narrow" w:hint="default"/>
          <w:sz w:val="21"/>
          <w:szCs w:val="21"/>
        </w:rPr>
        <w:t>1040</w:t>
      </w:r>
      <w:r>
        <w:rPr>
          <w:rFonts w:ascii="Arial Narrow" w:hAnsi="Arial Narrow" w:cs="Arial Narrow" w:eastAsia="Arial Narrow" w:hint="default"/>
          <w:spacing w:val="12"/>
          <w:sz w:val="21"/>
          <w:szCs w:val="21"/>
        </w:rPr>
        <w:t> </w:t>
      </w:r>
      <w:r>
        <w:rPr>
          <w:rFonts w:ascii="宋体" w:hAnsi="宋体" w:cs="宋体" w:eastAsia="宋体" w:hint="default"/>
          <w:sz w:val="21"/>
          <w:szCs w:val="21"/>
        </w:rPr>
        <w:t>万元股</w:t>
      </w:r>
    </w:p>
    <w:p>
      <w:pPr>
        <w:spacing w:line="345" w:lineRule="auto" w:before="130"/>
        <w:ind w:left="1218" w:right="1782" w:firstLine="0"/>
        <w:jc w:val="left"/>
        <w:rPr>
          <w:rFonts w:ascii="宋体" w:hAnsi="宋体" w:cs="宋体" w:eastAsia="宋体" w:hint="default"/>
          <w:sz w:val="21"/>
          <w:szCs w:val="21"/>
        </w:rPr>
      </w:pPr>
      <w:r>
        <w:rPr>
          <w:rFonts w:ascii="宋体" w:hAnsi="宋体" w:cs="宋体" w:eastAsia="宋体" w:hint="default"/>
          <w:sz w:val="21"/>
          <w:szCs w:val="21"/>
        </w:rPr>
        <w:t>权转让款尚未支付引起；另外收购东华信通前，该子公司以前年度分利 </w:t>
      </w:r>
      <w:r>
        <w:rPr>
          <w:rFonts w:ascii="Arial Narrow" w:hAnsi="Arial Narrow" w:cs="Arial Narrow" w:eastAsia="Arial Narrow" w:hint="default"/>
          <w:sz w:val="21"/>
          <w:szCs w:val="21"/>
        </w:rPr>
        <w:t>1500 </w:t>
      </w:r>
      <w:r>
        <w:rPr>
          <w:rFonts w:ascii="宋体" w:hAnsi="宋体" w:cs="宋体" w:eastAsia="宋体" w:hint="default"/>
          <w:sz w:val="21"/>
          <w:szCs w:val="21"/>
        </w:rPr>
        <w:t>万元未支付形</w:t>
      </w:r>
      <w:r>
        <w:rPr>
          <w:rFonts w:ascii="宋体" w:hAnsi="宋体" w:cs="宋体" w:eastAsia="宋体" w:hint="default"/>
          <w:w w:val="100"/>
          <w:sz w:val="21"/>
          <w:szCs w:val="21"/>
        </w:rPr>
        <w:t> </w:t>
      </w:r>
      <w:r>
        <w:rPr>
          <w:rFonts w:ascii="宋体" w:hAnsi="宋体" w:cs="宋体" w:eastAsia="宋体" w:hint="default"/>
          <w:sz w:val="21"/>
          <w:szCs w:val="21"/>
        </w:rPr>
        <w:t>成引起期末余额较大增长。</w:t>
      </w:r>
    </w:p>
    <w:p>
      <w:pPr>
        <w:spacing w:before="146"/>
        <w:ind w:left="1218" w:right="0" w:firstLine="0"/>
        <w:jc w:val="left"/>
        <w:rPr>
          <w:rFonts w:ascii="宋体" w:hAnsi="宋体" w:cs="宋体" w:eastAsia="宋体" w:hint="default"/>
          <w:sz w:val="21"/>
          <w:szCs w:val="21"/>
        </w:rPr>
      </w:pPr>
      <w:r>
        <w:rPr/>
        <w:pict>
          <v:shape style="position:absolute;margin-left:184.940002pt;margin-top:53.043697pt;width:.48002pt;height:.24pt;mso-position-horizontal-relative:page;mso-position-vertical-relative:paragraph;z-index:11848" type="#_x0000_t75" stroked="false">
            <v:imagedata r:id="rId427" o:title=""/>
          </v:shape>
        </w:pict>
      </w:r>
      <w:r>
        <w:rPr/>
        <w:pict>
          <v:shape style="position:absolute;margin-left:261.410004pt;margin-top:53.043697pt;width:.48003pt;height:.24pt;mso-position-horizontal-relative:page;mso-position-vertical-relative:paragraph;z-index:11872" type="#_x0000_t75" stroked="false">
            <v:imagedata r:id="rId427" o:title=""/>
          </v:shape>
        </w:pict>
      </w:r>
      <w:r>
        <w:rPr/>
        <w:pict>
          <v:shape style="position:absolute;margin-left:344.470001pt;margin-top:53.043697pt;width:.48003pt;height:.24pt;mso-position-horizontal-relative:page;mso-position-vertical-relative:paragraph;z-index:11896" type="#_x0000_t75" stroked="false">
            <v:imagedata r:id="rId427" o:title=""/>
          </v:shape>
        </w:pict>
      </w:r>
      <w:r>
        <w:rPr/>
        <w:pict>
          <v:shape style="position:absolute;margin-left:427.51001pt;margin-top:53.043697pt;width:.48003pt;height:.24pt;mso-position-horizontal-relative:page;mso-position-vertical-relative:paragraph;z-index:11920" type="#_x0000_t75" stroked="false">
            <v:imagedata r:id="rId427" o:title=""/>
          </v:shape>
        </w:pict>
      </w:r>
      <w:r>
        <w:rPr/>
        <w:pict>
          <v:group style="position:absolute;margin-left:84.503998pt;margin-top:68.163666pt;width:426.45pt;height:5.4pt;mso-position-horizontal-relative:page;mso-position-vertical-relative:paragraph;z-index:-1148704" coordorigin="1690,1363" coordsize="8529,108">
            <v:shape style="position:absolute;left:1690;top:1363;width:2028;height:108" type="#_x0000_t75" stroked="false">
              <v:imagedata r:id="rId428" o:title=""/>
            </v:shape>
            <v:shape style="position:absolute;left:3694;top:1459;width:1544;height:12" type="#_x0000_t75" stroked="false">
              <v:imagedata r:id="rId429" o:title=""/>
            </v:shape>
            <v:shape style="position:absolute;left:5223;top:1459;width:1676;height:12" type="#_x0000_t75" stroked="false">
              <v:imagedata r:id="rId430" o:title=""/>
            </v:shape>
            <v:shape style="position:absolute;left:6885;top:1459;width:1675;height:12" type="#_x0000_t75" stroked="false">
              <v:imagedata r:id="rId431" o:title=""/>
            </v:shape>
            <v:shape style="position:absolute;left:8545;top:1462;width:1673;height:10" type="#_x0000_t75" stroked="false">
              <v:imagedata r:id="rId430" o:title=""/>
            </v:shape>
            <w10:wrap type="none"/>
          </v:group>
        </w:pict>
      </w:r>
      <w:r>
        <w:rPr>
          <w:rFonts w:ascii="Arial Narrow" w:hAnsi="Arial Narrow" w:cs="Arial Narrow" w:eastAsia="Arial Narrow" w:hint="default"/>
          <w:b/>
          <w:bCs/>
          <w:sz w:val="21"/>
          <w:szCs w:val="21"/>
        </w:rPr>
        <w:t>18</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9"/>
        <w:rPr>
          <w:rFonts w:ascii="宋体" w:hAnsi="宋体" w:cs="宋体" w:eastAsia="宋体" w:hint="default"/>
          <w:b/>
          <w:bCs/>
          <w:sz w:val="17"/>
          <w:szCs w:val="17"/>
        </w:rPr>
      </w:pPr>
    </w:p>
    <w:tbl>
      <w:tblPr>
        <w:tblW w:w="0" w:type="auto"/>
        <w:jc w:val="left"/>
        <w:tblInd w:w="1095" w:type="dxa"/>
        <w:tblLayout w:type="fixed"/>
        <w:tblCellMar>
          <w:top w:w="0" w:type="dxa"/>
          <w:left w:w="0" w:type="dxa"/>
          <w:bottom w:w="0" w:type="dxa"/>
          <w:right w:w="0" w:type="dxa"/>
        </w:tblCellMar>
        <w:tblLook w:val="01E0"/>
      </w:tblPr>
      <w:tblGrid>
        <w:gridCol w:w="2028"/>
        <w:gridCol w:w="1529"/>
        <w:gridCol w:w="1661"/>
        <w:gridCol w:w="1661"/>
        <w:gridCol w:w="1664"/>
      </w:tblGrid>
      <w:tr>
        <w:trPr>
          <w:trHeight w:val="398" w:hRule="exact"/>
        </w:trPr>
        <w:tc>
          <w:tcPr>
            <w:tcW w:w="20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38"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03"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03" w:right="0"/>
              <w:jc w:val="left"/>
              <w:rPr>
                <w:rFonts w:ascii="宋体" w:hAnsi="宋体" w:cs="宋体" w:eastAsia="宋体" w:hint="default"/>
                <w:sz w:val="21"/>
                <w:szCs w:val="21"/>
              </w:rPr>
            </w:pPr>
            <w:r>
              <w:rPr>
                <w:rFonts w:ascii="宋体" w:hAnsi="宋体" w:cs="宋体" w:eastAsia="宋体" w:hint="default"/>
                <w:b/>
                <w:bCs/>
                <w:sz w:val="21"/>
                <w:szCs w:val="21"/>
              </w:rPr>
              <w:t>本期支付</w:t>
            </w:r>
            <w:r>
              <w:rPr>
                <w:rFonts w:ascii="宋体" w:hAnsi="宋体" w:cs="宋体" w:eastAsia="宋体" w:hint="default"/>
                <w:sz w:val="21"/>
                <w:szCs w:val="21"/>
              </w:rPr>
            </w:r>
          </w:p>
        </w:tc>
        <w:tc>
          <w:tcPr>
            <w:tcW w:w="1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406"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93" w:hRule="exact"/>
        </w:trPr>
        <w:tc>
          <w:tcPr>
            <w:tcW w:w="2028"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企业所得税滞纳金</w:t>
            </w:r>
          </w:p>
        </w:tc>
        <w:tc>
          <w:tcPr>
            <w:tcW w:w="15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288,700.00</w:t>
            </w:r>
            <w:r>
              <w:rPr>
                <w:rFonts w:ascii="Arial Narrow"/>
                <w:sz w:val="21"/>
              </w:rPr>
            </w:r>
          </w:p>
        </w:tc>
        <w:tc>
          <w:tcPr>
            <w:tcW w:w="1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664"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288,700.00</w:t>
            </w:r>
            <w:r>
              <w:rPr>
                <w:rFonts w:ascii="Arial Narrow"/>
                <w:sz w:val="21"/>
              </w:rPr>
            </w:r>
          </w:p>
        </w:tc>
      </w:tr>
      <w:tr>
        <w:trPr>
          <w:trHeight w:val="506" w:hRule="exact"/>
        </w:trPr>
        <w:tc>
          <w:tcPr>
            <w:tcW w:w="2028"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增值税滞纳金</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86,800.00</w:t>
            </w:r>
            <w:r>
              <w:rPr>
                <w:rFonts w:ascii="Arial Narrow"/>
                <w:sz w:val="21"/>
              </w:rPr>
            </w:r>
          </w:p>
        </w:tc>
        <w:tc>
          <w:tcPr>
            <w:tcW w:w="1661" w:type="dxa"/>
            <w:vMerge/>
            <w:tcBorders>
              <w:left w:val="single" w:sz="4" w:space="0" w:color="000000"/>
              <w:right w:val="single" w:sz="4" w:space="0" w:color="000000"/>
            </w:tcBorders>
          </w:tcPr>
          <w:p>
            <w:pPr/>
          </w:p>
        </w:tc>
        <w:tc>
          <w:tcPr>
            <w:tcW w:w="1661" w:type="dxa"/>
            <w:vMerge/>
            <w:tcBorders>
              <w:left w:val="single" w:sz="4" w:space="0" w:color="000000"/>
              <w:right w:val="single" w:sz="4" w:space="0" w:color="000000"/>
            </w:tcBorders>
          </w:tcPr>
          <w:p>
            <w:pPr/>
          </w:p>
        </w:tc>
        <w:tc>
          <w:tcPr>
            <w:tcW w:w="1664"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86,800.00</w:t>
            </w:r>
            <w:r>
              <w:rPr>
                <w:rFonts w:ascii="Arial Narrow"/>
                <w:sz w:val="21"/>
              </w:rPr>
            </w:r>
          </w:p>
        </w:tc>
      </w:tr>
      <w:tr>
        <w:trPr>
          <w:trHeight w:val="391" w:hRule="exact"/>
        </w:trPr>
        <w:tc>
          <w:tcPr>
            <w:tcW w:w="2028"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b/>
                <w:spacing w:val="-1"/>
                <w:sz w:val="21"/>
              </w:rPr>
              <w:t>375,500.00</w:t>
            </w:r>
            <w:r>
              <w:rPr>
                <w:rFonts w:ascii="Arial Narrow"/>
                <w:spacing w:val="-1"/>
                <w:sz w:val="21"/>
              </w:rPr>
            </w:r>
          </w:p>
        </w:tc>
        <w:tc>
          <w:tcPr>
            <w:tcW w:w="1661" w:type="dxa"/>
            <w:vMerge/>
            <w:tcBorders>
              <w:left w:val="single" w:sz="4" w:space="0" w:color="000000"/>
              <w:bottom w:val="single" w:sz="4" w:space="0" w:color="000000"/>
              <w:right w:val="single" w:sz="4" w:space="0" w:color="000000"/>
            </w:tcBorders>
          </w:tcPr>
          <w:p>
            <w:pPr/>
          </w:p>
        </w:tc>
        <w:tc>
          <w:tcPr>
            <w:tcW w:w="1661" w:type="dxa"/>
            <w:vMerge/>
            <w:tcBorders>
              <w:left w:val="single" w:sz="4" w:space="0" w:color="000000"/>
              <w:bottom w:val="single" w:sz="4" w:space="0" w:color="000000"/>
              <w:right w:val="single" w:sz="4" w:space="0" w:color="000000"/>
            </w:tcBorders>
          </w:tcPr>
          <w:p>
            <w:pPr/>
          </w:p>
        </w:tc>
        <w:tc>
          <w:tcPr>
            <w:tcW w:w="1664"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b/>
                <w:spacing w:val="-1"/>
                <w:sz w:val="21"/>
              </w:rPr>
              <w:t>375,500.00</w:t>
            </w:r>
            <w:r>
              <w:rPr>
                <w:rFonts w:ascii="Arial Narrow"/>
                <w:spacing w:val="-1"/>
                <w:sz w:val="21"/>
              </w:rPr>
            </w:r>
          </w:p>
        </w:tc>
      </w:tr>
    </w:tbl>
    <w:p>
      <w:pPr>
        <w:spacing w:line="240" w:lineRule="auto" w:before="2"/>
        <w:rPr>
          <w:rFonts w:ascii="宋体" w:hAnsi="宋体" w:cs="宋体" w:eastAsia="宋体" w:hint="default"/>
          <w:b/>
          <w:bCs/>
          <w:sz w:val="11"/>
          <w:szCs w:val="11"/>
        </w:rPr>
      </w:pPr>
    </w:p>
    <w:p>
      <w:pPr>
        <w:spacing w:after="0" w:line="240" w:lineRule="auto"/>
        <w:rPr>
          <w:rFonts w:ascii="宋体" w:hAnsi="宋体" w:cs="宋体" w:eastAsia="宋体" w:hint="default"/>
          <w:sz w:val="11"/>
          <w:szCs w:val="11"/>
        </w:rPr>
        <w:sectPr>
          <w:pgSz w:w="11910" w:h="16840"/>
          <w:pgMar w:header="877" w:footer="980" w:top="1060" w:bottom="1160" w:left="580" w:right="0"/>
        </w:sectPr>
      </w:pPr>
    </w:p>
    <w:p>
      <w:pPr>
        <w:spacing w:before="36"/>
        <w:ind w:left="1218" w:right="0" w:firstLine="0"/>
        <w:jc w:val="left"/>
        <w:rPr>
          <w:rFonts w:ascii="宋体" w:hAnsi="宋体" w:cs="宋体" w:eastAsia="宋体" w:hint="default"/>
          <w:sz w:val="21"/>
          <w:szCs w:val="21"/>
        </w:rPr>
      </w:pPr>
      <w:r>
        <w:rPr/>
        <w:pict>
          <v:group style="position:absolute;margin-left:84.503998pt;margin-top:-32.616322pt;width:426.45pt;height:5.55pt;mso-position-horizontal-relative:page;mso-position-vertical-relative:paragraph;z-index:-1148680" coordorigin="1690,-652" coordsize="8529,111">
            <v:shape style="position:absolute;left:1690;top:-652;width:2028;height:110" type="#_x0000_t75" stroked="false">
              <v:imagedata r:id="rId432" o:title=""/>
            </v:shape>
            <v:shape style="position:absolute;left:3694;top:-556;width:1544;height:14" type="#_x0000_t75" stroked="false">
              <v:imagedata r:id="rId433" o:title=""/>
            </v:shape>
            <v:shape style="position:absolute;left:5223;top:-556;width:1676;height:14" type="#_x0000_t75" stroked="false">
              <v:imagedata r:id="rId434" o:title=""/>
            </v:shape>
            <v:shape style="position:absolute;left:6885;top:-556;width:1675;height:14" type="#_x0000_t75" stroked="false">
              <v:imagedata r:id="rId435" o:title=""/>
            </v:shape>
            <v:shape style="position:absolute;left:8545;top:-552;width:1673;height:10" type="#_x0000_t75" stroked="false">
              <v:imagedata r:id="rId430" o:title=""/>
            </v:shape>
            <w10:wrap type="none"/>
          </v:group>
        </w:pict>
      </w:r>
      <w:r>
        <w:rPr/>
        <w:pict>
          <v:shape style="position:absolute;margin-left:184.940002pt;margin-top:-7.89633pt;width:.48pt;height:.12pt;mso-position-horizontal-relative:page;mso-position-vertical-relative:paragraph;z-index:11992" type="#_x0000_t75" stroked="false">
            <v:imagedata r:id="rId436" o:title=""/>
          </v:shape>
        </w:pict>
      </w:r>
      <w:r>
        <w:rPr/>
        <w:pict>
          <v:shape style="position:absolute;margin-left:261.410004pt;margin-top:-7.89633pt;width:.48001pt;height:.12pt;mso-position-horizontal-relative:page;mso-position-vertical-relative:paragraph;z-index:12016" type="#_x0000_t75" stroked="false">
            <v:imagedata r:id="rId436" o:title=""/>
          </v:shape>
        </w:pict>
      </w:r>
      <w:r>
        <w:rPr/>
        <w:pict>
          <v:shape style="position:absolute;margin-left:344.470001pt;margin-top:-7.89633pt;width:.48001pt;height:.12pt;mso-position-horizontal-relative:page;mso-position-vertical-relative:paragraph;z-index:12040" type="#_x0000_t75" stroked="false">
            <v:imagedata r:id="rId436" o:title=""/>
          </v:shape>
        </w:pict>
      </w:r>
      <w:r>
        <w:rPr/>
        <w:pict>
          <v:shape style="position:absolute;margin-left:427.51001pt;margin-top:-7.89633pt;width:.48001pt;height:.12pt;mso-position-horizontal-relative:page;mso-position-vertical-relative:paragraph;z-index:12064" type="#_x0000_t75" stroked="false">
            <v:imagedata r:id="rId436" o:title=""/>
          </v:shape>
        </w:pict>
      </w:r>
      <w:r>
        <w:rPr>
          <w:rFonts w:ascii="Arial Narrow" w:hAnsi="Arial Narrow" w:cs="Arial Narrow" w:eastAsia="Arial Narrow" w:hint="default"/>
          <w:b/>
          <w:bCs/>
          <w:sz w:val="21"/>
          <w:szCs w:val="21"/>
        </w:rPr>
        <w:t>19</w:t>
      </w:r>
      <w:r>
        <w:rPr>
          <w:rFonts w:ascii="宋体" w:hAnsi="宋体" w:cs="宋体" w:eastAsia="宋体" w:hint="default"/>
          <w:b/>
          <w:bCs/>
          <w:sz w:val="21"/>
          <w:szCs w:val="21"/>
        </w:rPr>
        <w:t>、</w:t>
      </w:r>
      <w:r>
        <w:rPr>
          <w:rFonts w:ascii="宋体" w:hAnsi="宋体" w:cs="宋体" w:eastAsia="宋体" w:hint="default"/>
          <w:b/>
          <w:bCs/>
          <w:spacing w:val="-82"/>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218"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1"/>
          <w:sz w:val="21"/>
          <w:szCs w:val="21"/>
        </w:rPr>
        <w:t> </w:t>
      </w:r>
      <w:r>
        <w:rPr>
          <w:rFonts w:ascii="宋体" w:hAnsi="宋体" w:cs="宋体" w:eastAsia="宋体" w:hint="default"/>
          <w:sz w:val="21"/>
          <w:szCs w:val="21"/>
        </w:rPr>
        <w:t>明细情况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0"/>
        <w:ind w:left="3058" w:right="0" w:firstLine="0"/>
        <w:jc w:val="left"/>
        <w:rPr>
          <w:rFonts w:ascii="宋体" w:hAnsi="宋体" w:cs="宋体" w:eastAsia="宋体" w:hint="default"/>
          <w:sz w:val="21"/>
          <w:szCs w:val="21"/>
        </w:rPr>
      </w:pPr>
      <w:r>
        <w:rPr/>
        <w:pict>
          <v:group style="position:absolute;margin-left:34.92001pt;margin-top:26.183676pt;width:510.85pt;height:278.45pt;mso-position-horizontal-relative:page;mso-position-vertical-relative:paragraph;z-index:-1147864" coordorigin="698,524" coordsize="10217,5569">
            <v:group style="position:absolute;left:718;top:528;width:2710;height:2" coordorigin="718,528" coordsize="2710,2">
              <v:shape style="position:absolute;left:718;top:528;width:2710;height:2" coordorigin="718,528" coordsize="2710,0" path="m718,528l3428,528e" filled="false" stroked="true" strokeweight=".48001pt" strokecolor="#000000">
                <v:path arrowok="t"/>
              </v:shape>
            </v:group>
            <v:group style="position:absolute;left:3428;top:528;width:10;height:2" coordorigin="3428,528" coordsize="10,2">
              <v:shape style="position:absolute;left:3428;top:528;width:10;height:2" coordorigin="3428,528" coordsize="10,0" path="m3428,528l3437,528e" filled="false" stroked="true" strokeweight=".48001pt" strokecolor="#000000">
                <v:path arrowok="t"/>
              </v:shape>
            </v:group>
            <v:group style="position:absolute;left:3437;top:528;width:1657;height:2" coordorigin="3437,528" coordsize="1657,2">
              <v:shape style="position:absolute;left:3437;top:528;width:1657;height:2" coordorigin="3437,528" coordsize="1657,0" path="m3437,528l5094,528e" filled="false" stroked="true" strokeweight=".48001pt" strokecolor="#000000">
                <v:path arrowok="t"/>
              </v:shape>
            </v:group>
            <v:group style="position:absolute;left:5094;top:528;width:10;height:2" coordorigin="5094,528" coordsize="10,2">
              <v:shape style="position:absolute;left:5094;top:528;width:10;height:2" coordorigin="5094,528" coordsize="10,0" path="m5094,528l5103,528e" filled="false" stroked="true" strokeweight=".48001pt" strokecolor="#000000">
                <v:path arrowok="t"/>
              </v:shape>
            </v:group>
            <v:group style="position:absolute;left:5103;top:528;width:4177;height:2" coordorigin="5103,528" coordsize="4177,2">
              <v:shape style="position:absolute;left:5103;top:528;width:4177;height:2" coordorigin="5103,528" coordsize="4177,0" path="m5103,528l9280,528e" filled="false" stroked="true" strokeweight=".48001pt" strokecolor="#000000">
                <v:path arrowok="t"/>
              </v:shape>
            </v:group>
            <v:group style="position:absolute;left:9280;top:528;width:10;height:2" coordorigin="9280,528" coordsize="10,2">
              <v:shape style="position:absolute;left:9280;top:528;width:10;height:2" coordorigin="9280,528" coordsize="10,0" path="m9280,528l9290,528e" filled="false" stroked="true" strokeweight=".48001pt" strokecolor="#000000">
                <v:path arrowok="t"/>
              </v:shape>
            </v:group>
            <v:group style="position:absolute;left:9290;top:528;width:1620;height:2" coordorigin="9290,528" coordsize="1620,2">
              <v:shape style="position:absolute;left:9290;top:528;width:1620;height:2" coordorigin="9290,528" coordsize="1620,0" path="m9290,528l10910,528e" filled="false" stroked="true" strokeweight=".48001pt" strokecolor="#000000">
                <v:path arrowok="t"/>
              </v:shape>
            </v:group>
            <v:group style="position:absolute;left:3428;top:533;width:10;height:20" coordorigin="3428,533" coordsize="10,20">
              <v:shape style="position:absolute;left:3428;top:533;width:10;height:20" coordorigin="3428,533" coordsize="10,20" path="m3428,552l3437,552,3437,533,3428,533,3428,552xe" filled="true" fillcolor="#000000" stroked="false">
                <v:path arrowok="t"/>
                <v:fill type="solid"/>
              </v:shape>
            </v:group>
            <v:group style="position:absolute;left:3428;top:552;width:10;height:20" coordorigin="3428,552" coordsize="10,20">
              <v:shape style="position:absolute;left:3428;top:552;width:10;height:20" coordorigin="3428,552" coordsize="10,20" path="m3428,572l3437,572,3437,552,3428,552,3428,572xe" filled="true" fillcolor="#000000" stroked="false">
                <v:path arrowok="t"/>
                <v:fill type="solid"/>
              </v:shape>
            </v:group>
            <v:group style="position:absolute;left:3428;top:572;width:10;height:20" coordorigin="3428,572" coordsize="10,20">
              <v:shape style="position:absolute;left:3428;top:572;width:10;height:20" coordorigin="3428,572" coordsize="10,20" path="m3428,591l3437,591,3437,572,3428,572,3428,591xe" filled="true" fillcolor="#000000" stroked="false">
                <v:path arrowok="t"/>
                <v:fill type="solid"/>
              </v:shape>
            </v:group>
            <v:group style="position:absolute;left:3428;top:591;width:10;height:20" coordorigin="3428,591" coordsize="10,20">
              <v:shape style="position:absolute;left:3428;top:591;width:10;height:20" coordorigin="3428,591" coordsize="10,20" path="m3428,610l3437,610,3437,591,3428,591,3428,610xe" filled="true" fillcolor="#000000" stroked="false">
                <v:path arrowok="t"/>
                <v:fill type="solid"/>
              </v:shape>
            </v:group>
            <v:group style="position:absolute;left:3428;top:610;width:10;height:20" coordorigin="3428,610" coordsize="10,20">
              <v:shape style="position:absolute;left:3428;top:610;width:10;height:20" coordorigin="3428,610" coordsize="10,20" path="m3428,629l3437,629,3437,610,3428,610,3428,629xe" filled="true" fillcolor="#000000" stroked="false">
                <v:path arrowok="t"/>
                <v:fill type="solid"/>
              </v:shape>
            </v:group>
            <v:group style="position:absolute;left:3428;top:629;width:10;height:20" coordorigin="3428,629" coordsize="10,20">
              <v:shape style="position:absolute;left:3428;top:629;width:10;height:20" coordorigin="3428,629" coordsize="10,20" path="m3428,648l3437,648,3437,629,3428,629,3428,648xe" filled="true" fillcolor="#000000" stroked="false">
                <v:path arrowok="t"/>
                <v:fill type="solid"/>
              </v:shape>
            </v:group>
            <v:group style="position:absolute;left:3428;top:648;width:10;height:20" coordorigin="3428,648" coordsize="10,20">
              <v:shape style="position:absolute;left:3428;top:648;width:10;height:20" coordorigin="3428,648" coordsize="10,20" path="m3428,668l3437,668,3437,648,3428,648,3428,668xe" filled="true" fillcolor="#000000" stroked="false">
                <v:path arrowok="t"/>
                <v:fill type="solid"/>
              </v:shape>
            </v:group>
            <v:group style="position:absolute;left:3428;top:668;width:10;height:20" coordorigin="3428,668" coordsize="10,20">
              <v:shape style="position:absolute;left:3428;top:668;width:10;height:20" coordorigin="3428,668" coordsize="10,20" path="m3428,687l3437,687,3437,668,3428,668,3428,687xe" filled="true" fillcolor="#000000" stroked="false">
                <v:path arrowok="t"/>
                <v:fill type="solid"/>
              </v:shape>
            </v:group>
            <v:group style="position:absolute;left:3428;top:687;width:10;height:20" coordorigin="3428,687" coordsize="10,20">
              <v:shape style="position:absolute;left:3428;top:687;width:10;height:20" coordorigin="3428,687" coordsize="10,20" path="m3428,706l3437,706,3437,687,3428,687,3428,706xe" filled="true" fillcolor="#000000" stroked="false">
                <v:path arrowok="t"/>
                <v:fill type="solid"/>
              </v:shape>
            </v:group>
            <v:group style="position:absolute;left:3428;top:706;width:10;height:20" coordorigin="3428,706" coordsize="10,20">
              <v:shape style="position:absolute;left:3428;top:706;width:10;height:20" coordorigin="3428,706" coordsize="10,20" path="m3428,725l3437,725,3437,706,3428,706,3428,725xe" filled="true" fillcolor="#000000" stroked="false">
                <v:path arrowok="t"/>
                <v:fill type="solid"/>
              </v:shape>
            </v:group>
            <v:group style="position:absolute;left:3428;top:725;width:10;height:20" coordorigin="3428,725" coordsize="10,20">
              <v:shape style="position:absolute;left:3428;top:725;width:10;height:20" coordorigin="3428,725" coordsize="10,20" path="m3428,744l3437,744,3437,725,3428,725,3428,744xe" filled="true" fillcolor="#000000" stroked="false">
                <v:path arrowok="t"/>
                <v:fill type="solid"/>
              </v:shape>
            </v:group>
            <v:group style="position:absolute;left:3428;top:744;width:10;height:20" coordorigin="3428,744" coordsize="10,20">
              <v:shape style="position:absolute;left:3428;top:744;width:10;height:20" coordorigin="3428,744" coordsize="10,20" path="m3428,764l3437,764,3437,744,3428,744,3428,764xe" filled="true" fillcolor="#000000" stroked="false">
                <v:path arrowok="t"/>
                <v:fill type="solid"/>
              </v:shape>
            </v:group>
            <v:group style="position:absolute;left:3428;top:764;width:10;height:20" coordorigin="3428,764" coordsize="10,20">
              <v:shape style="position:absolute;left:3428;top:764;width:10;height:20" coordorigin="3428,764" coordsize="10,20" path="m3428,783l3437,783,3437,764,3428,764,3428,783xe" filled="true" fillcolor="#000000" stroked="false">
                <v:path arrowok="t"/>
                <v:fill type="solid"/>
              </v:shape>
            </v:group>
            <v:group style="position:absolute;left:3428;top:783;width:10;height:20" coordorigin="3428,783" coordsize="10,20">
              <v:shape style="position:absolute;left:3428;top:783;width:10;height:20" coordorigin="3428,783" coordsize="10,20" path="m3428,802l3437,802,3437,783,3428,783,3428,802xe" filled="true" fillcolor="#000000" stroked="false">
                <v:path arrowok="t"/>
                <v:fill type="solid"/>
              </v:shape>
            </v:group>
            <v:group style="position:absolute;left:3428;top:802;width:10;height:20" coordorigin="3428,802" coordsize="10,20">
              <v:shape style="position:absolute;left:3428;top:802;width:10;height:20" coordorigin="3428,802" coordsize="10,20" path="m3428,821l3437,821,3437,802,3428,802,3428,821xe" filled="true" fillcolor="#000000" stroked="false">
                <v:path arrowok="t"/>
                <v:fill type="solid"/>
              </v:shape>
            </v:group>
            <v:group style="position:absolute;left:3428;top:821;width:10;height:20" coordorigin="3428,821" coordsize="10,20">
              <v:shape style="position:absolute;left:3428;top:821;width:10;height:20" coordorigin="3428,821" coordsize="10,20" path="m3428,840l3437,840,3437,821,3428,821,3428,840xe" filled="true" fillcolor="#000000" stroked="false">
                <v:path arrowok="t"/>
                <v:fill type="solid"/>
              </v:shape>
            </v:group>
            <v:group style="position:absolute;left:3428;top:840;width:10;height:20" coordorigin="3428,840" coordsize="10,20">
              <v:shape style="position:absolute;left:3428;top:840;width:10;height:20" coordorigin="3428,840" coordsize="10,20" path="m3428,860l3437,860,3437,840,3428,840,3428,860xe" filled="true" fillcolor="#000000" stroked="false">
                <v:path arrowok="t"/>
                <v:fill type="solid"/>
              </v:shape>
            </v:group>
            <v:group style="position:absolute;left:3428;top:860;width:10;height:20" coordorigin="3428,860" coordsize="10,20">
              <v:shape style="position:absolute;left:3428;top:860;width:10;height:20" coordorigin="3428,860" coordsize="10,20" path="m3428,879l3437,879,3437,860,3428,860,3428,879xe" filled="true" fillcolor="#000000" stroked="false">
                <v:path arrowok="t"/>
                <v:fill type="solid"/>
              </v:shape>
            </v:group>
            <v:group style="position:absolute;left:3428;top:879;width:10;height:20" coordorigin="3428,879" coordsize="10,20">
              <v:shape style="position:absolute;left:3428;top:879;width:10;height:20" coordorigin="3428,879" coordsize="10,20" path="m3428,898l3437,898,3437,879,3428,879,3428,898xe" filled="true" fillcolor="#000000" stroked="false">
                <v:path arrowok="t"/>
                <v:fill type="solid"/>
              </v:shape>
            </v:group>
            <v:group style="position:absolute;left:3428;top:898;width:10;height:20" coordorigin="3428,898" coordsize="10,20">
              <v:shape style="position:absolute;left:3428;top:898;width:10;height:20" coordorigin="3428,898" coordsize="10,20" path="m3428,917l3437,917,3437,898,3428,898,3428,917xe" filled="true" fillcolor="#000000" stroked="false">
                <v:path arrowok="t"/>
                <v:fill type="solid"/>
              </v:shape>
            </v:group>
            <v:group style="position:absolute;left:5094;top:533;width:10;height:20" coordorigin="5094,533" coordsize="10,20">
              <v:shape style="position:absolute;left:5094;top:533;width:10;height:20" coordorigin="5094,533" coordsize="10,20" path="m5094,552l5103,552,5103,533,5094,533,5094,552xe" filled="true" fillcolor="#000000" stroked="false">
                <v:path arrowok="t"/>
                <v:fill type="solid"/>
              </v:shape>
            </v:group>
            <v:group style="position:absolute;left:5094;top:552;width:10;height:20" coordorigin="5094,552" coordsize="10,20">
              <v:shape style="position:absolute;left:5094;top:552;width:10;height:20" coordorigin="5094,552" coordsize="10,20" path="m5094,572l5103,572,5103,552,5094,552,5094,572xe" filled="true" fillcolor="#000000" stroked="false">
                <v:path arrowok="t"/>
                <v:fill type="solid"/>
              </v:shape>
            </v:group>
            <v:group style="position:absolute;left:5094;top:572;width:10;height:20" coordorigin="5094,572" coordsize="10,20">
              <v:shape style="position:absolute;left:5094;top:572;width:10;height:20" coordorigin="5094,572" coordsize="10,20" path="m5094,591l5103,591,5103,572,5094,572,5094,591xe" filled="true" fillcolor="#000000" stroked="false">
                <v:path arrowok="t"/>
                <v:fill type="solid"/>
              </v:shape>
            </v:group>
            <v:group style="position:absolute;left:5094;top:591;width:10;height:20" coordorigin="5094,591" coordsize="10,20">
              <v:shape style="position:absolute;left:5094;top:591;width:10;height:20" coordorigin="5094,591" coordsize="10,20" path="m5094,610l5103,610,5103,591,5094,591,5094,610xe" filled="true" fillcolor="#000000" stroked="false">
                <v:path arrowok="t"/>
                <v:fill type="solid"/>
              </v:shape>
            </v:group>
            <v:group style="position:absolute;left:5094;top:610;width:10;height:20" coordorigin="5094,610" coordsize="10,20">
              <v:shape style="position:absolute;left:5094;top:610;width:10;height:20" coordorigin="5094,610" coordsize="10,20" path="m5094,629l5103,629,5103,610,5094,610,5094,629xe" filled="true" fillcolor="#000000" stroked="false">
                <v:path arrowok="t"/>
                <v:fill type="solid"/>
              </v:shape>
            </v:group>
            <v:group style="position:absolute;left:5094;top:629;width:10;height:20" coordorigin="5094,629" coordsize="10,20">
              <v:shape style="position:absolute;left:5094;top:629;width:10;height:20" coordorigin="5094,629" coordsize="10,20" path="m5094,648l5103,648,5103,629,5094,629,5094,648xe" filled="true" fillcolor="#000000" stroked="false">
                <v:path arrowok="t"/>
                <v:fill type="solid"/>
              </v:shape>
            </v:group>
            <v:group style="position:absolute;left:5094;top:648;width:10;height:20" coordorigin="5094,648" coordsize="10,20">
              <v:shape style="position:absolute;left:5094;top:648;width:10;height:20" coordorigin="5094,648" coordsize="10,20" path="m5094,668l5103,668,5103,648,5094,648,5094,668xe" filled="true" fillcolor="#000000" stroked="false">
                <v:path arrowok="t"/>
                <v:fill type="solid"/>
              </v:shape>
            </v:group>
            <v:group style="position:absolute;left:5094;top:668;width:10;height:20" coordorigin="5094,668" coordsize="10,20">
              <v:shape style="position:absolute;left:5094;top:668;width:10;height:20" coordorigin="5094,668" coordsize="10,20" path="m5094,687l5103,687,5103,668,5094,668,5094,687xe" filled="true" fillcolor="#000000" stroked="false">
                <v:path arrowok="t"/>
                <v:fill type="solid"/>
              </v:shape>
            </v:group>
            <v:group style="position:absolute;left:5094;top:687;width:10;height:20" coordorigin="5094,687" coordsize="10,20">
              <v:shape style="position:absolute;left:5094;top:687;width:10;height:20" coordorigin="5094,687" coordsize="10,20" path="m5094,706l5103,706,5103,687,5094,687,5094,706xe" filled="true" fillcolor="#000000" stroked="false">
                <v:path arrowok="t"/>
                <v:fill type="solid"/>
              </v:shape>
            </v:group>
            <v:group style="position:absolute;left:5094;top:706;width:10;height:20" coordorigin="5094,706" coordsize="10,20">
              <v:shape style="position:absolute;left:5094;top:706;width:10;height:20" coordorigin="5094,706" coordsize="10,20" path="m5094,725l5103,725,5103,706,5094,706,5094,725xe" filled="true" fillcolor="#000000" stroked="false">
                <v:path arrowok="t"/>
                <v:fill type="solid"/>
              </v:shape>
            </v:group>
            <v:group style="position:absolute;left:5094;top:725;width:10;height:20" coordorigin="5094,725" coordsize="10,20">
              <v:shape style="position:absolute;left:5094;top:725;width:10;height:20" coordorigin="5094,725" coordsize="10,20" path="m5094,744l5103,744,5103,725,5094,725,5094,744xe" filled="true" fillcolor="#000000" stroked="false">
                <v:path arrowok="t"/>
                <v:fill type="solid"/>
              </v:shape>
            </v:group>
            <v:group style="position:absolute;left:5094;top:744;width:10;height:20" coordorigin="5094,744" coordsize="10,20">
              <v:shape style="position:absolute;left:5094;top:744;width:10;height:20" coordorigin="5094,744" coordsize="10,20" path="m5094,764l5103,764,5103,744,5094,744,5094,764xe" filled="true" fillcolor="#000000" stroked="false">
                <v:path arrowok="t"/>
                <v:fill type="solid"/>
              </v:shape>
            </v:group>
            <v:group style="position:absolute;left:5094;top:764;width:10;height:20" coordorigin="5094,764" coordsize="10,20">
              <v:shape style="position:absolute;left:5094;top:764;width:10;height:20" coordorigin="5094,764" coordsize="10,20" path="m5094,783l5103,783,5103,764,5094,764,5094,783xe" filled="true" fillcolor="#000000" stroked="false">
                <v:path arrowok="t"/>
                <v:fill type="solid"/>
              </v:shape>
            </v:group>
            <v:group style="position:absolute;left:5094;top:783;width:10;height:20" coordorigin="5094,783" coordsize="10,20">
              <v:shape style="position:absolute;left:5094;top:783;width:10;height:20" coordorigin="5094,783" coordsize="10,20" path="m5094,802l5103,802,5103,783,5094,783,5094,802xe" filled="true" fillcolor="#000000" stroked="false">
                <v:path arrowok="t"/>
                <v:fill type="solid"/>
              </v:shape>
            </v:group>
            <v:group style="position:absolute;left:5094;top:802;width:10;height:20" coordorigin="5094,802" coordsize="10,20">
              <v:shape style="position:absolute;left:5094;top:802;width:10;height:20" coordorigin="5094,802" coordsize="10,20" path="m5094,821l5103,821,5103,802,5094,802,5094,821xe" filled="true" fillcolor="#000000" stroked="false">
                <v:path arrowok="t"/>
                <v:fill type="solid"/>
              </v:shape>
            </v:group>
            <v:group style="position:absolute;left:9280;top:533;width:10;height:20" coordorigin="9280,533" coordsize="10,20">
              <v:shape style="position:absolute;left:9280;top:533;width:10;height:20" coordorigin="9280,533" coordsize="10,20" path="m9280,552l9290,552,9290,533,9280,533,9280,552xe" filled="true" fillcolor="#000000" stroked="false">
                <v:path arrowok="t"/>
                <v:fill type="solid"/>
              </v:shape>
            </v:group>
            <v:group style="position:absolute;left:9280;top:552;width:10;height:20" coordorigin="9280,552" coordsize="10,20">
              <v:shape style="position:absolute;left:9280;top:552;width:10;height:20" coordorigin="9280,552" coordsize="10,20" path="m9280,572l9290,572,9290,552,9280,552,9280,572xe" filled="true" fillcolor="#000000" stroked="false">
                <v:path arrowok="t"/>
                <v:fill type="solid"/>
              </v:shape>
            </v:group>
            <v:group style="position:absolute;left:9280;top:572;width:10;height:20" coordorigin="9280,572" coordsize="10,20">
              <v:shape style="position:absolute;left:9280;top:572;width:10;height:20" coordorigin="9280,572" coordsize="10,20" path="m9280,591l9290,591,9290,572,9280,572,9280,591xe" filled="true" fillcolor="#000000" stroked="false">
                <v:path arrowok="t"/>
                <v:fill type="solid"/>
              </v:shape>
            </v:group>
            <v:group style="position:absolute;left:9280;top:591;width:10;height:20" coordorigin="9280,591" coordsize="10,20">
              <v:shape style="position:absolute;left:9280;top:591;width:10;height:20" coordorigin="9280,591" coordsize="10,20" path="m9280,610l9290,610,9290,591,9280,591,9280,610xe" filled="true" fillcolor="#000000" stroked="false">
                <v:path arrowok="t"/>
                <v:fill type="solid"/>
              </v:shape>
            </v:group>
            <v:group style="position:absolute;left:9280;top:610;width:10;height:20" coordorigin="9280,610" coordsize="10,20">
              <v:shape style="position:absolute;left:9280;top:610;width:10;height:20" coordorigin="9280,610" coordsize="10,20" path="m9280,629l9290,629,9290,610,9280,610,9280,629xe" filled="true" fillcolor="#000000" stroked="false">
                <v:path arrowok="t"/>
                <v:fill type="solid"/>
              </v:shape>
            </v:group>
            <v:group style="position:absolute;left:9280;top:629;width:10;height:20" coordorigin="9280,629" coordsize="10,20">
              <v:shape style="position:absolute;left:9280;top:629;width:10;height:20" coordorigin="9280,629" coordsize="10,20" path="m9280,648l9290,648,9290,629,9280,629,9280,648xe" filled="true" fillcolor="#000000" stroked="false">
                <v:path arrowok="t"/>
                <v:fill type="solid"/>
              </v:shape>
            </v:group>
            <v:group style="position:absolute;left:9280;top:648;width:10;height:20" coordorigin="9280,648" coordsize="10,20">
              <v:shape style="position:absolute;left:9280;top:648;width:10;height:20" coordorigin="9280,648" coordsize="10,20" path="m9280,668l9290,668,9290,648,9280,648,9280,668xe" filled="true" fillcolor="#000000" stroked="false">
                <v:path arrowok="t"/>
                <v:fill type="solid"/>
              </v:shape>
            </v:group>
            <v:group style="position:absolute;left:9280;top:668;width:10;height:20" coordorigin="9280,668" coordsize="10,20">
              <v:shape style="position:absolute;left:9280;top:668;width:10;height:20" coordorigin="9280,668" coordsize="10,20" path="m9280,687l9290,687,9290,668,9280,668,9280,687xe" filled="true" fillcolor="#000000" stroked="false">
                <v:path arrowok="t"/>
                <v:fill type="solid"/>
              </v:shape>
            </v:group>
            <v:group style="position:absolute;left:9280;top:687;width:10;height:20" coordorigin="9280,687" coordsize="10,20">
              <v:shape style="position:absolute;left:9280;top:687;width:10;height:20" coordorigin="9280,687" coordsize="10,20" path="m9280,706l9290,706,9290,687,9280,687,9280,706xe" filled="true" fillcolor="#000000" stroked="false">
                <v:path arrowok="t"/>
                <v:fill type="solid"/>
              </v:shape>
            </v:group>
            <v:group style="position:absolute;left:9280;top:706;width:10;height:20" coordorigin="9280,706" coordsize="10,20">
              <v:shape style="position:absolute;left:9280;top:706;width:10;height:20" coordorigin="9280,706" coordsize="10,20" path="m9280,725l9290,725,9290,706,9280,706,9280,725xe" filled="true" fillcolor="#000000" stroked="false">
                <v:path arrowok="t"/>
                <v:fill type="solid"/>
              </v:shape>
            </v:group>
            <v:group style="position:absolute;left:9280;top:725;width:10;height:20" coordorigin="9280,725" coordsize="10,20">
              <v:shape style="position:absolute;left:9280;top:725;width:10;height:20" coordorigin="9280,725" coordsize="10,20" path="m9280,744l9290,744,9290,725,9280,725,9280,744xe" filled="true" fillcolor="#000000" stroked="false">
                <v:path arrowok="t"/>
                <v:fill type="solid"/>
              </v:shape>
            </v:group>
            <v:group style="position:absolute;left:9280;top:744;width:10;height:20" coordorigin="9280,744" coordsize="10,20">
              <v:shape style="position:absolute;left:9280;top:744;width:10;height:20" coordorigin="9280,744" coordsize="10,20" path="m9280,764l9290,764,9290,744,9280,744,9280,764xe" filled="true" fillcolor="#000000" stroked="false">
                <v:path arrowok="t"/>
                <v:fill type="solid"/>
              </v:shape>
            </v:group>
            <v:group style="position:absolute;left:9280;top:764;width:10;height:20" coordorigin="9280,764" coordsize="10,20">
              <v:shape style="position:absolute;left:9280;top:764;width:10;height:20" coordorigin="9280,764" coordsize="10,20" path="m9280,783l9290,783,9290,764,9280,764,9280,783xe" filled="true" fillcolor="#000000" stroked="false">
                <v:path arrowok="t"/>
                <v:fill type="solid"/>
              </v:shape>
            </v:group>
            <v:group style="position:absolute;left:9280;top:783;width:10;height:20" coordorigin="9280,783" coordsize="10,20">
              <v:shape style="position:absolute;left:9280;top:783;width:10;height:20" coordorigin="9280,783" coordsize="10,20" path="m9280,802l9290,802,9290,783,9280,783,9280,802xe" filled="true" fillcolor="#000000" stroked="false">
                <v:path arrowok="t"/>
                <v:fill type="solid"/>
              </v:shape>
            </v:group>
            <v:group style="position:absolute;left:9280;top:802;width:10;height:20" coordorigin="9280,802" coordsize="10,20">
              <v:shape style="position:absolute;left:9280;top:802;width:10;height:20" coordorigin="9280,802" coordsize="10,20" path="m9280,821l9290,821,9290,802,9280,802,9280,821xe" filled="true" fillcolor="#000000" stroked="false">
                <v:path arrowok="t"/>
                <v:fill type="solid"/>
              </v:shape>
            </v:group>
            <v:group style="position:absolute;left:9280;top:821;width:10;height:20" coordorigin="9280,821" coordsize="10,20">
              <v:shape style="position:absolute;left:9280;top:821;width:10;height:20" coordorigin="9280,821" coordsize="10,20" path="m9280,840l9290,840,9290,821,9280,821,9280,840xe" filled="true" fillcolor="#000000" stroked="false">
                <v:path arrowok="t"/>
                <v:fill type="solid"/>
              </v:shape>
            </v:group>
            <v:group style="position:absolute;left:9280;top:840;width:10;height:20" coordorigin="9280,840" coordsize="10,20">
              <v:shape style="position:absolute;left:9280;top:840;width:10;height:20" coordorigin="9280,840" coordsize="10,20" path="m9280,860l9290,860,9290,840,9280,840,9280,860xe" filled="true" fillcolor="#000000" stroked="false">
                <v:path arrowok="t"/>
                <v:fill type="solid"/>
              </v:shape>
            </v:group>
            <v:group style="position:absolute;left:9280;top:860;width:10;height:20" coordorigin="9280,860" coordsize="10,20">
              <v:shape style="position:absolute;left:9280;top:860;width:10;height:20" coordorigin="9280,860" coordsize="10,20" path="m9280,879l9290,879,9290,860,9280,860,9280,879xe" filled="true" fillcolor="#000000" stroked="false">
                <v:path arrowok="t"/>
                <v:fill type="solid"/>
              </v:shape>
            </v:group>
            <v:group style="position:absolute;left:9280;top:879;width:10;height:20" coordorigin="9280,879" coordsize="10,20">
              <v:shape style="position:absolute;left:9280;top:879;width:10;height:20" coordorigin="9280,879" coordsize="10,20" path="m9280,898l9290,898,9290,879,9280,879,9280,898xe" filled="true" fillcolor="#000000" stroked="false">
                <v:path arrowok="t"/>
                <v:fill type="solid"/>
              </v:shape>
            </v:group>
            <v:group style="position:absolute;left:9280;top:898;width:10;height:20" coordorigin="9280,898" coordsize="10,20">
              <v:shape style="position:absolute;left:9280;top:898;width:10;height:20" coordorigin="9280,898" coordsize="10,20" path="m9280,917l9290,917,9290,898,9280,898,9280,917xe" filled="true" fillcolor="#000000" stroked="false">
                <v:path arrowok="t"/>
                <v:fill type="solid"/>
              </v:shape>
              <v:shape style="position:absolute;left:3423;top:821;width:1690;height:108" type="#_x0000_t75" stroked="false">
                <v:imagedata r:id="rId437" o:title=""/>
              </v:shape>
              <v:shape style="position:absolute;left:5089;top:920;width:1505;height:10" type="#_x0000_t75" stroked="false">
                <v:imagedata r:id="rId438" o:title=""/>
              </v:shape>
              <v:shape style="position:absolute;left:6589;top:920;width:1130;height:10" type="#_x0000_t75" stroked="false">
                <v:imagedata r:id="rId439" o:title=""/>
              </v:shape>
              <v:shape style="position:absolute;left:7715;top:920;width:775;height:10" type="#_x0000_t75" stroked="false">
                <v:imagedata r:id="rId440" o:title=""/>
              </v:shape>
              <v:shape style="position:absolute;left:8485;top:917;width:805;height:12" type="#_x0000_t75" stroked="false">
                <v:imagedata r:id="rId441" o:title=""/>
              </v:shape>
              <v:shape style="position:absolute;left:9276;top:920;width:1634;height:10" type="#_x0000_t75" stroked="false">
                <v:imagedata r:id="rId442" o:title=""/>
              </v:shape>
            </v:group>
            <v:group style="position:absolute;left:3428;top:929;width:10;height:20" coordorigin="3428,929" coordsize="10,20">
              <v:shape style="position:absolute;left:3428;top:929;width:10;height:20" coordorigin="3428,929" coordsize="10,20" path="m3428,948l3437,948,3437,929,3428,929,3428,948xe" filled="true" fillcolor="#000000" stroked="false">
                <v:path arrowok="t"/>
                <v:fill type="solid"/>
              </v:shape>
            </v:group>
            <v:group style="position:absolute;left:3428;top:948;width:10;height:20" coordorigin="3428,948" coordsize="10,20">
              <v:shape style="position:absolute;left:3428;top:948;width:10;height:20" coordorigin="3428,948" coordsize="10,20" path="m3428,968l3437,968,3437,948,3428,948,3428,968xe" filled="true" fillcolor="#000000" stroked="false">
                <v:path arrowok="t"/>
                <v:fill type="solid"/>
              </v:shape>
            </v:group>
            <v:group style="position:absolute;left:3428;top:968;width:10;height:20" coordorigin="3428,968" coordsize="10,20">
              <v:shape style="position:absolute;left:3428;top:968;width:10;height:20" coordorigin="3428,968" coordsize="10,20" path="m3428,987l3437,987,3437,968,3428,968,3428,987xe" filled="true" fillcolor="#000000" stroked="false">
                <v:path arrowok="t"/>
                <v:fill type="solid"/>
              </v:shape>
            </v:group>
            <v:group style="position:absolute;left:3428;top:987;width:10;height:20" coordorigin="3428,987" coordsize="10,20">
              <v:shape style="position:absolute;left:3428;top:987;width:10;height:20" coordorigin="3428,987" coordsize="10,20" path="m3428,1006l3437,1006,3437,987,3428,987,3428,1006xe" filled="true" fillcolor="#000000" stroked="false">
                <v:path arrowok="t"/>
                <v:fill type="solid"/>
              </v:shape>
            </v:group>
            <v:group style="position:absolute;left:3428;top:1006;width:10;height:20" coordorigin="3428,1006" coordsize="10,20">
              <v:shape style="position:absolute;left:3428;top:1006;width:10;height:20" coordorigin="3428,1006" coordsize="10,20" path="m3428,1025l3437,1025,3437,1006,3428,1006,3428,1025xe" filled="true" fillcolor="#000000" stroked="false">
                <v:path arrowok="t"/>
                <v:fill type="solid"/>
              </v:shape>
            </v:group>
            <v:group style="position:absolute;left:3428;top:1025;width:10;height:20" coordorigin="3428,1025" coordsize="10,20">
              <v:shape style="position:absolute;left:3428;top:1025;width:10;height:20" coordorigin="3428,1025" coordsize="10,20" path="m3428,1044l3437,1044,3437,1025,3428,1025,3428,1044xe" filled="true" fillcolor="#000000" stroked="false">
                <v:path arrowok="t"/>
                <v:fill type="solid"/>
              </v:shape>
            </v:group>
            <v:group style="position:absolute;left:3428;top:1044;width:10;height:20" coordorigin="3428,1044" coordsize="10,20">
              <v:shape style="position:absolute;left:3428;top:1044;width:10;height:20" coordorigin="3428,1044" coordsize="10,20" path="m3428,1064l3437,1064,3437,1044,3428,1044,3428,1064xe" filled="true" fillcolor="#000000" stroked="false">
                <v:path arrowok="t"/>
                <v:fill type="solid"/>
              </v:shape>
            </v:group>
            <v:group style="position:absolute;left:3428;top:1064;width:10;height:20" coordorigin="3428,1064" coordsize="10,20">
              <v:shape style="position:absolute;left:3428;top:1064;width:10;height:20" coordorigin="3428,1064" coordsize="10,20" path="m3428,1083l3437,1083,3437,1064,3428,1064,3428,1083xe" filled="true" fillcolor="#000000" stroked="false">
                <v:path arrowok="t"/>
                <v:fill type="solid"/>
              </v:shape>
            </v:group>
            <v:group style="position:absolute;left:3428;top:1083;width:10;height:20" coordorigin="3428,1083" coordsize="10,20">
              <v:shape style="position:absolute;left:3428;top:1083;width:10;height:20" coordorigin="3428,1083" coordsize="10,20" path="m3428,1102l3437,1102,3437,1083,3428,1083,3428,1102xe" filled="true" fillcolor="#000000" stroked="false">
                <v:path arrowok="t"/>
                <v:fill type="solid"/>
              </v:shape>
            </v:group>
            <v:group style="position:absolute;left:3428;top:1102;width:10;height:20" coordorigin="3428,1102" coordsize="10,20">
              <v:shape style="position:absolute;left:3428;top:1102;width:10;height:20" coordorigin="3428,1102" coordsize="10,20" path="m3428,1121l3437,1121,3437,1102,3428,1102,3428,1121xe" filled="true" fillcolor="#000000" stroked="false">
                <v:path arrowok="t"/>
                <v:fill type="solid"/>
              </v:shape>
            </v:group>
            <v:group style="position:absolute;left:3428;top:1121;width:10;height:20" coordorigin="3428,1121" coordsize="10,20">
              <v:shape style="position:absolute;left:3428;top:1121;width:10;height:20" coordorigin="3428,1121" coordsize="10,20" path="m3428,1140l3437,1140,3437,1121,3428,1121,3428,1140xe" filled="true" fillcolor="#000000" stroked="false">
                <v:path arrowok="t"/>
                <v:fill type="solid"/>
              </v:shape>
            </v:group>
            <v:group style="position:absolute;left:3428;top:1140;width:10;height:20" coordorigin="3428,1140" coordsize="10,20">
              <v:shape style="position:absolute;left:3428;top:1140;width:10;height:20" coordorigin="3428,1140" coordsize="10,20" path="m3428,1160l3437,1160,3437,1140,3428,1140,3428,1160xe" filled="true" fillcolor="#000000" stroked="false">
                <v:path arrowok="t"/>
                <v:fill type="solid"/>
              </v:shape>
            </v:group>
            <v:group style="position:absolute;left:3428;top:1160;width:10;height:20" coordorigin="3428,1160" coordsize="10,20">
              <v:shape style="position:absolute;left:3428;top:1160;width:10;height:20" coordorigin="3428,1160" coordsize="10,20" path="m3428,1179l3437,1179,3437,1160,3428,1160,3428,1179xe" filled="true" fillcolor="#000000" stroked="false">
                <v:path arrowok="t"/>
                <v:fill type="solid"/>
              </v:shape>
            </v:group>
            <v:group style="position:absolute;left:3428;top:1179;width:10;height:20" coordorigin="3428,1179" coordsize="10,20">
              <v:shape style="position:absolute;left:3428;top:1179;width:10;height:20" coordorigin="3428,1179" coordsize="10,20" path="m3428,1198l3437,1198,3437,1179,3428,1179,3428,1198xe" filled="true" fillcolor="#000000" stroked="false">
                <v:path arrowok="t"/>
                <v:fill type="solid"/>
              </v:shape>
            </v:group>
            <v:group style="position:absolute;left:3428;top:1198;width:10;height:20" coordorigin="3428,1198" coordsize="10,20">
              <v:shape style="position:absolute;left:3428;top:1198;width:10;height:20" coordorigin="3428,1198" coordsize="10,20" path="m3428,1217l3437,1217,3437,1198,3428,1198,3428,1217xe" filled="true" fillcolor="#000000" stroked="false">
                <v:path arrowok="t"/>
                <v:fill type="solid"/>
              </v:shape>
            </v:group>
            <v:group style="position:absolute;left:3428;top:1217;width:10;height:20" coordorigin="3428,1217" coordsize="10,20">
              <v:shape style="position:absolute;left:3428;top:1217;width:10;height:20" coordorigin="3428,1217" coordsize="10,20" path="m3428,1236l3437,1236,3437,1217,3428,1217,3428,1236xe" filled="true" fillcolor="#000000" stroked="false">
                <v:path arrowok="t"/>
                <v:fill type="solid"/>
              </v:shape>
            </v:group>
            <v:group style="position:absolute;left:3428;top:1236;width:10;height:20" coordorigin="3428,1236" coordsize="10,20">
              <v:shape style="position:absolute;left:3428;top:1236;width:10;height:20" coordorigin="3428,1236" coordsize="10,20" path="m3428,1256l3437,1256,3437,1236,3428,1236,3428,1256xe" filled="true" fillcolor="#000000" stroked="false">
                <v:path arrowok="t"/>
                <v:fill type="solid"/>
              </v:shape>
            </v:group>
            <v:group style="position:absolute;left:3428;top:1256;width:10;height:20" coordorigin="3428,1256" coordsize="10,20">
              <v:shape style="position:absolute;left:3428;top:1256;width:10;height:20" coordorigin="3428,1256" coordsize="10,20" path="m3428,1275l3437,1275,3437,1256,3428,1256,3428,1275xe" filled="true" fillcolor="#000000" stroked="false">
                <v:path arrowok="t"/>
                <v:fill type="solid"/>
              </v:shape>
            </v:group>
            <v:group style="position:absolute;left:3428;top:1275;width:10;height:20" coordorigin="3428,1275" coordsize="10,20">
              <v:shape style="position:absolute;left:3428;top:1275;width:10;height:20" coordorigin="3428,1275" coordsize="10,20" path="m3428,1294l3437,1294,3437,1275,3428,1275,3428,1294xe" filled="true" fillcolor="#000000" stroked="false">
                <v:path arrowok="t"/>
                <v:fill type="solid"/>
              </v:shape>
            </v:group>
            <v:group style="position:absolute;left:3428;top:1294;width:10;height:20" coordorigin="3428,1294" coordsize="10,20">
              <v:shape style="position:absolute;left:3428;top:1294;width:10;height:20" coordorigin="3428,1294" coordsize="10,20" path="m3428,1313l3437,1313,3437,1294,3428,1294,3428,1313xe" filled="true" fillcolor="#000000" stroked="false">
                <v:path arrowok="t"/>
                <v:fill type="solid"/>
              </v:shape>
              <v:shape style="position:absolute;left:3428;top:1313;width:10;height:5" type="#_x0000_t75" stroked="false">
                <v:imagedata r:id="rId443" o:title=""/>
              </v:shape>
            </v:group>
            <v:group style="position:absolute;left:4302;top:929;width:10;height:20" coordorigin="4302,929" coordsize="10,20">
              <v:shape style="position:absolute;left:4302;top:929;width:10;height:20" coordorigin="4302,929" coordsize="10,20" path="m4302,948l4311,948,4311,929,4302,929,4302,948xe" filled="true" fillcolor="#000000" stroked="false">
                <v:path arrowok="t"/>
                <v:fill type="solid"/>
              </v:shape>
            </v:group>
            <v:group style="position:absolute;left:4302;top:948;width:10;height:20" coordorigin="4302,948" coordsize="10,20">
              <v:shape style="position:absolute;left:4302;top:948;width:10;height:20" coordorigin="4302,948" coordsize="10,20" path="m4302,968l4311,968,4311,948,4302,948,4302,968xe" filled="true" fillcolor="#000000" stroked="false">
                <v:path arrowok="t"/>
                <v:fill type="solid"/>
              </v:shape>
            </v:group>
            <v:group style="position:absolute;left:4302;top:968;width:10;height:20" coordorigin="4302,968" coordsize="10,20">
              <v:shape style="position:absolute;left:4302;top:968;width:10;height:20" coordorigin="4302,968" coordsize="10,20" path="m4302,987l4311,987,4311,968,4302,968,4302,987xe" filled="true" fillcolor="#000000" stroked="false">
                <v:path arrowok="t"/>
                <v:fill type="solid"/>
              </v:shape>
            </v:group>
            <v:group style="position:absolute;left:4302;top:987;width:10;height:20" coordorigin="4302,987" coordsize="10,20">
              <v:shape style="position:absolute;left:4302;top:987;width:10;height:20" coordorigin="4302,987" coordsize="10,20" path="m4302,1006l4311,1006,4311,987,4302,987,4302,1006xe" filled="true" fillcolor="#000000" stroked="false">
                <v:path arrowok="t"/>
                <v:fill type="solid"/>
              </v:shape>
            </v:group>
            <v:group style="position:absolute;left:4302;top:1006;width:10;height:20" coordorigin="4302,1006" coordsize="10,20">
              <v:shape style="position:absolute;left:4302;top:1006;width:10;height:20" coordorigin="4302,1006" coordsize="10,20" path="m4302,1025l4311,1025,4311,1006,4302,1006,4302,1025xe" filled="true" fillcolor="#000000" stroked="false">
                <v:path arrowok="t"/>
                <v:fill type="solid"/>
              </v:shape>
            </v:group>
            <v:group style="position:absolute;left:4302;top:1025;width:10;height:20" coordorigin="4302,1025" coordsize="10,20">
              <v:shape style="position:absolute;left:4302;top:1025;width:10;height:20" coordorigin="4302,1025" coordsize="10,20" path="m4302,1044l4311,1044,4311,1025,4302,1025,4302,1044xe" filled="true" fillcolor="#000000" stroked="false">
                <v:path arrowok="t"/>
                <v:fill type="solid"/>
              </v:shape>
            </v:group>
            <v:group style="position:absolute;left:4302;top:1044;width:10;height:20" coordorigin="4302,1044" coordsize="10,20">
              <v:shape style="position:absolute;left:4302;top:1044;width:10;height:20" coordorigin="4302,1044" coordsize="10,20" path="m4302,1064l4311,1064,4311,1044,4302,1044,4302,1064xe" filled="true" fillcolor="#000000" stroked="false">
                <v:path arrowok="t"/>
                <v:fill type="solid"/>
              </v:shape>
            </v:group>
            <v:group style="position:absolute;left:4302;top:1064;width:10;height:20" coordorigin="4302,1064" coordsize="10,20">
              <v:shape style="position:absolute;left:4302;top:1064;width:10;height:20" coordorigin="4302,1064" coordsize="10,20" path="m4302,1083l4311,1083,4311,1064,4302,1064,4302,1083xe" filled="true" fillcolor="#000000" stroked="false">
                <v:path arrowok="t"/>
                <v:fill type="solid"/>
              </v:shape>
            </v:group>
            <v:group style="position:absolute;left:4302;top:1083;width:10;height:20" coordorigin="4302,1083" coordsize="10,20">
              <v:shape style="position:absolute;left:4302;top:1083;width:10;height:20" coordorigin="4302,1083" coordsize="10,20" path="m4302,1102l4311,1102,4311,1083,4302,1083,4302,1102xe" filled="true" fillcolor="#000000" stroked="false">
                <v:path arrowok="t"/>
                <v:fill type="solid"/>
              </v:shape>
            </v:group>
            <v:group style="position:absolute;left:4302;top:1102;width:10;height:20" coordorigin="4302,1102" coordsize="10,20">
              <v:shape style="position:absolute;left:4302;top:1102;width:10;height:20" coordorigin="4302,1102" coordsize="10,20" path="m4302,1121l4311,1121,4311,1102,4302,1102,4302,1121xe" filled="true" fillcolor="#000000" stroked="false">
                <v:path arrowok="t"/>
                <v:fill type="solid"/>
              </v:shape>
            </v:group>
            <v:group style="position:absolute;left:4302;top:1121;width:10;height:20" coordorigin="4302,1121" coordsize="10,20">
              <v:shape style="position:absolute;left:4302;top:1121;width:10;height:20" coordorigin="4302,1121" coordsize="10,20" path="m4302,1140l4311,1140,4311,1121,4302,1121,4302,1140xe" filled="true" fillcolor="#000000" stroked="false">
                <v:path arrowok="t"/>
                <v:fill type="solid"/>
              </v:shape>
            </v:group>
            <v:group style="position:absolute;left:4302;top:1140;width:10;height:20" coordorigin="4302,1140" coordsize="10,20">
              <v:shape style="position:absolute;left:4302;top:1140;width:10;height:20" coordorigin="4302,1140" coordsize="10,20" path="m4302,1160l4311,1160,4311,1140,4302,1140,4302,1160xe" filled="true" fillcolor="#000000" stroked="false">
                <v:path arrowok="t"/>
                <v:fill type="solid"/>
              </v:shape>
            </v:group>
            <v:group style="position:absolute;left:4302;top:1160;width:10;height:20" coordorigin="4302,1160" coordsize="10,20">
              <v:shape style="position:absolute;left:4302;top:1160;width:10;height:20" coordorigin="4302,1160" coordsize="10,20" path="m4302,1179l4311,1179,4311,1160,4302,1160,4302,1179xe" filled="true" fillcolor="#000000" stroked="false">
                <v:path arrowok="t"/>
                <v:fill type="solid"/>
              </v:shape>
            </v:group>
            <v:group style="position:absolute;left:4302;top:1179;width:10;height:20" coordorigin="4302,1179" coordsize="10,20">
              <v:shape style="position:absolute;left:4302;top:1179;width:10;height:20" coordorigin="4302,1179" coordsize="10,20" path="m4302,1198l4311,1198,4311,1179,4302,1179,4302,1198xe" filled="true" fillcolor="#000000" stroked="false">
                <v:path arrowok="t"/>
                <v:fill type="solid"/>
              </v:shape>
            </v:group>
            <v:group style="position:absolute;left:4302;top:1198;width:10;height:20" coordorigin="4302,1198" coordsize="10,20">
              <v:shape style="position:absolute;left:4302;top:1198;width:10;height:20" coordorigin="4302,1198" coordsize="10,20" path="m4302,1217l4311,1217,4311,1198,4302,1198,4302,1217xe" filled="true" fillcolor="#000000" stroked="false">
                <v:path arrowok="t"/>
                <v:fill type="solid"/>
              </v:shape>
            </v:group>
            <v:group style="position:absolute;left:4302;top:1217;width:10;height:20" coordorigin="4302,1217" coordsize="10,20">
              <v:shape style="position:absolute;left:4302;top:1217;width:10;height:20" coordorigin="4302,1217" coordsize="10,20" path="m4302,1236l4311,1236,4311,1217,4302,1217,4302,1236xe" filled="true" fillcolor="#000000" stroked="false">
                <v:path arrowok="t"/>
                <v:fill type="solid"/>
              </v:shape>
            </v:group>
            <v:group style="position:absolute;left:4302;top:1236;width:10;height:20" coordorigin="4302,1236" coordsize="10,20">
              <v:shape style="position:absolute;left:4302;top:1236;width:10;height:20" coordorigin="4302,1236" coordsize="10,20" path="m4302,1256l4311,1256,4311,1236,4302,1236,4302,1256xe" filled="true" fillcolor="#000000" stroked="false">
                <v:path arrowok="t"/>
                <v:fill type="solid"/>
              </v:shape>
            </v:group>
            <v:group style="position:absolute;left:4302;top:1256;width:10;height:20" coordorigin="4302,1256" coordsize="10,20">
              <v:shape style="position:absolute;left:4302;top:1256;width:10;height:20" coordorigin="4302,1256" coordsize="10,20" path="m4302,1275l4311,1275,4311,1256,4302,1256,4302,1275xe" filled="true" fillcolor="#000000" stroked="false">
                <v:path arrowok="t"/>
                <v:fill type="solid"/>
              </v:shape>
            </v:group>
            <v:group style="position:absolute;left:4302;top:1275;width:10;height:20" coordorigin="4302,1275" coordsize="10,20">
              <v:shape style="position:absolute;left:4302;top:1275;width:10;height:20" coordorigin="4302,1275" coordsize="10,20" path="m4302,1294l4311,1294,4311,1275,4302,1275,4302,1294xe" filled="true" fillcolor="#000000" stroked="false">
                <v:path arrowok="t"/>
                <v:fill type="solid"/>
              </v:shape>
            </v:group>
            <v:group style="position:absolute;left:4302;top:1294;width:10;height:20" coordorigin="4302,1294" coordsize="10,20">
              <v:shape style="position:absolute;left:4302;top:1294;width:10;height:20" coordorigin="4302,1294" coordsize="10,20" path="m4302,1313l4311,1313,4311,1294,4302,1294,4302,1313xe" filled="true" fillcolor="#000000" stroked="false">
                <v:path arrowok="t"/>
                <v:fill type="solid"/>
              </v:shape>
              <v:shape style="position:absolute;left:4302;top:1313;width:10;height:5" type="#_x0000_t75" stroked="false">
                <v:imagedata r:id="rId443" o:title=""/>
              </v:shape>
            </v:group>
            <v:group style="position:absolute;left:5094;top:929;width:10;height:20" coordorigin="5094,929" coordsize="10,20">
              <v:shape style="position:absolute;left:5094;top:929;width:10;height:20" coordorigin="5094,929" coordsize="10,20" path="m5094,948l5103,948,5103,929,5094,929,5094,948xe" filled="true" fillcolor="#000000" stroked="false">
                <v:path arrowok="t"/>
                <v:fill type="solid"/>
              </v:shape>
            </v:group>
            <v:group style="position:absolute;left:5094;top:948;width:10;height:20" coordorigin="5094,948" coordsize="10,20">
              <v:shape style="position:absolute;left:5094;top:948;width:10;height:20" coordorigin="5094,948" coordsize="10,20" path="m5094,968l5103,968,5103,948,5094,948,5094,968xe" filled="true" fillcolor="#000000" stroked="false">
                <v:path arrowok="t"/>
                <v:fill type="solid"/>
              </v:shape>
            </v:group>
            <v:group style="position:absolute;left:5094;top:968;width:10;height:20" coordorigin="5094,968" coordsize="10,20">
              <v:shape style="position:absolute;left:5094;top:968;width:10;height:20" coordorigin="5094,968" coordsize="10,20" path="m5094,987l5103,987,5103,968,5094,968,5094,987xe" filled="true" fillcolor="#000000" stroked="false">
                <v:path arrowok="t"/>
                <v:fill type="solid"/>
              </v:shape>
            </v:group>
            <v:group style="position:absolute;left:5094;top:987;width:10;height:20" coordorigin="5094,987" coordsize="10,20">
              <v:shape style="position:absolute;left:5094;top:987;width:10;height:20" coordorigin="5094,987" coordsize="10,20" path="m5094,1006l5103,1006,5103,987,5094,987,5094,1006xe" filled="true" fillcolor="#000000" stroked="false">
                <v:path arrowok="t"/>
                <v:fill type="solid"/>
              </v:shape>
            </v:group>
            <v:group style="position:absolute;left:5094;top:1006;width:10;height:20" coordorigin="5094,1006" coordsize="10,20">
              <v:shape style="position:absolute;left:5094;top:1006;width:10;height:20" coordorigin="5094,1006" coordsize="10,20" path="m5094,1025l5103,1025,5103,1006,5094,1006,5094,1025xe" filled="true" fillcolor="#000000" stroked="false">
                <v:path arrowok="t"/>
                <v:fill type="solid"/>
              </v:shape>
            </v:group>
            <v:group style="position:absolute;left:5094;top:1025;width:10;height:20" coordorigin="5094,1025" coordsize="10,20">
              <v:shape style="position:absolute;left:5094;top:1025;width:10;height:20" coordorigin="5094,1025" coordsize="10,20" path="m5094,1044l5103,1044,5103,1025,5094,1025,5094,1044xe" filled="true" fillcolor="#000000" stroked="false">
                <v:path arrowok="t"/>
                <v:fill type="solid"/>
              </v:shape>
            </v:group>
            <v:group style="position:absolute;left:5094;top:1044;width:10;height:20" coordorigin="5094,1044" coordsize="10,20">
              <v:shape style="position:absolute;left:5094;top:1044;width:10;height:20" coordorigin="5094,1044" coordsize="10,20" path="m5094,1064l5103,1064,5103,1044,5094,1044,5094,1064xe" filled="true" fillcolor="#000000" stroked="false">
                <v:path arrowok="t"/>
                <v:fill type="solid"/>
              </v:shape>
            </v:group>
            <v:group style="position:absolute;left:5094;top:1064;width:10;height:20" coordorigin="5094,1064" coordsize="10,20">
              <v:shape style="position:absolute;left:5094;top:1064;width:10;height:20" coordorigin="5094,1064" coordsize="10,20" path="m5094,1083l5103,1083,5103,1064,5094,1064,5094,1083xe" filled="true" fillcolor="#000000" stroked="false">
                <v:path arrowok="t"/>
                <v:fill type="solid"/>
              </v:shape>
            </v:group>
            <v:group style="position:absolute;left:5094;top:1083;width:10;height:20" coordorigin="5094,1083" coordsize="10,20">
              <v:shape style="position:absolute;left:5094;top:1083;width:10;height:20" coordorigin="5094,1083" coordsize="10,20" path="m5094,1102l5103,1102,5103,1083,5094,1083,5094,1102xe" filled="true" fillcolor="#000000" stroked="false">
                <v:path arrowok="t"/>
                <v:fill type="solid"/>
              </v:shape>
            </v:group>
            <v:group style="position:absolute;left:5094;top:1102;width:10;height:20" coordorigin="5094,1102" coordsize="10,20">
              <v:shape style="position:absolute;left:5094;top:1102;width:10;height:20" coordorigin="5094,1102" coordsize="10,20" path="m5094,1121l5103,1121,5103,1102,5094,1102,5094,1121xe" filled="true" fillcolor="#000000" stroked="false">
                <v:path arrowok="t"/>
                <v:fill type="solid"/>
              </v:shape>
            </v:group>
            <v:group style="position:absolute;left:5094;top:1121;width:10;height:20" coordorigin="5094,1121" coordsize="10,20">
              <v:shape style="position:absolute;left:5094;top:1121;width:10;height:20" coordorigin="5094,1121" coordsize="10,20" path="m5094,1140l5103,1140,5103,1121,5094,1121,5094,1140xe" filled="true" fillcolor="#000000" stroked="false">
                <v:path arrowok="t"/>
                <v:fill type="solid"/>
              </v:shape>
            </v:group>
            <v:group style="position:absolute;left:5094;top:1140;width:10;height:20" coordorigin="5094,1140" coordsize="10,20">
              <v:shape style="position:absolute;left:5094;top:1140;width:10;height:20" coordorigin="5094,1140" coordsize="10,20" path="m5094,1160l5103,1160,5103,1140,5094,1140,5094,1160xe" filled="true" fillcolor="#000000" stroked="false">
                <v:path arrowok="t"/>
                <v:fill type="solid"/>
              </v:shape>
            </v:group>
            <v:group style="position:absolute;left:5094;top:1160;width:10;height:20" coordorigin="5094,1160" coordsize="10,20">
              <v:shape style="position:absolute;left:5094;top:1160;width:10;height:20" coordorigin="5094,1160" coordsize="10,20" path="m5094,1179l5103,1179,5103,1160,5094,1160,5094,1179xe" filled="true" fillcolor="#000000" stroked="false">
                <v:path arrowok="t"/>
                <v:fill type="solid"/>
              </v:shape>
            </v:group>
            <v:group style="position:absolute;left:5094;top:1179;width:10;height:20" coordorigin="5094,1179" coordsize="10,20">
              <v:shape style="position:absolute;left:5094;top:1179;width:10;height:20" coordorigin="5094,1179" coordsize="10,20" path="m5094,1198l5103,1198,5103,1179,5094,1179,5094,1198xe" filled="true" fillcolor="#000000" stroked="false">
                <v:path arrowok="t"/>
                <v:fill type="solid"/>
              </v:shape>
            </v:group>
            <v:group style="position:absolute;left:5094;top:1198;width:10;height:20" coordorigin="5094,1198" coordsize="10,20">
              <v:shape style="position:absolute;left:5094;top:1198;width:10;height:20" coordorigin="5094,1198" coordsize="10,20" path="m5094,1217l5103,1217,5103,1198,5094,1198,5094,1217xe" filled="true" fillcolor="#000000" stroked="false">
                <v:path arrowok="t"/>
                <v:fill type="solid"/>
              </v:shape>
            </v:group>
            <v:group style="position:absolute;left:5094;top:1217;width:10;height:20" coordorigin="5094,1217" coordsize="10,20">
              <v:shape style="position:absolute;left:5094;top:1217;width:10;height:20" coordorigin="5094,1217" coordsize="10,20" path="m5094,1236l5103,1236,5103,1217,5094,1217,5094,1236xe" filled="true" fillcolor="#000000" stroked="false">
                <v:path arrowok="t"/>
                <v:fill type="solid"/>
              </v:shape>
            </v:group>
            <v:group style="position:absolute;left:5094;top:1236;width:10;height:20" coordorigin="5094,1236" coordsize="10,20">
              <v:shape style="position:absolute;left:5094;top:1236;width:10;height:20" coordorigin="5094,1236" coordsize="10,20" path="m5094,1256l5103,1256,5103,1236,5094,1236,5094,1256xe" filled="true" fillcolor="#000000" stroked="false">
                <v:path arrowok="t"/>
                <v:fill type="solid"/>
              </v:shape>
            </v:group>
            <v:group style="position:absolute;left:5094;top:1256;width:10;height:20" coordorigin="5094,1256" coordsize="10,20">
              <v:shape style="position:absolute;left:5094;top:1256;width:10;height:20" coordorigin="5094,1256" coordsize="10,20" path="m5094,1275l5103,1275,5103,1256,5094,1256,5094,1275xe" filled="true" fillcolor="#000000" stroked="false">
                <v:path arrowok="t"/>
                <v:fill type="solid"/>
              </v:shape>
            </v:group>
            <v:group style="position:absolute;left:5094;top:1275;width:10;height:20" coordorigin="5094,1275" coordsize="10,20">
              <v:shape style="position:absolute;left:5094;top:1275;width:10;height:20" coordorigin="5094,1275" coordsize="10,20" path="m5094,1294l5103,1294,5103,1275,5094,1275,5094,1294xe" filled="true" fillcolor="#000000" stroked="false">
                <v:path arrowok="t"/>
                <v:fill type="solid"/>
              </v:shape>
            </v:group>
            <v:group style="position:absolute;left:5094;top:1294;width:10;height:20" coordorigin="5094,1294" coordsize="10,20">
              <v:shape style="position:absolute;left:5094;top:1294;width:10;height:20" coordorigin="5094,1294" coordsize="10,20" path="m5094,1313l5103,1313,5103,1294,5094,1294,5094,1313xe" filled="true" fillcolor="#000000" stroked="false">
                <v:path arrowok="t"/>
                <v:fill type="solid"/>
              </v:shape>
              <v:shape style="position:absolute;left:5094;top:1313;width:10;height:5" type="#_x0000_t75" stroked="false">
                <v:imagedata r:id="rId443" o:title=""/>
              </v:shape>
            </v:group>
            <v:group style="position:absolute;left:6025;top:929;width:10;height:20" coordorigin="6025,929" coordsize="10,20">
              <v:shape style="position:absolute;left:6025;top:929;width:10;height:20" coordorigin="6025,929" coordsize="10,20" path="m6025,948l6035,948,6035,929,6025,929,6025,948xe" filled="true" fillcolor="#000000" stroked="false">
                <v:path arrowok="t"/>
                <v:fill type="solid"/>
              </v:shape>
            </v:group>
            <v:group style="position:absolute;left:6025;top:948;width:10;height:20" coordorigin="6025,948" coordsize="10,20">
              <v:shape style="position:absolute;left:6025;top:948;width:10;height:20" coordorigin="6025,948" coordsize="10,20" path="m6025,968l6035,968,6035,948,6025,948,6025,968xe" filled="true" fillcolor="#000000" stroked="false">
                <v:path arrowok="t"/>
                <v:fill type="solid"/>
              </v:shape>
            </v:group>
            <v:group style="position:absolute;left:6025;top:968;width:10;height:20" coordorigin="6025,968" coordsize="10,20">
              <v:shape style="position:absolute;left:6025;top:968;width:10;height:20" coordorigin="6025,968" coordsize="10,20" path="m6025,987l6035,987,6035,968,6025,968,6025,987xe" filled="true" fillcolor="#000000" stroked="false">
                <v:path arrowok="t"/>
                <v:fill type="solid"/>
              </v:shape>
            </v:group>
            <v:group style="position:absolute;left:6025;top:987;width:10;height:20" coordorigin="6025,987" coordsize="10,20">
              <v:shape style="position:absolute;left:6025;top:987;width:10;height:20" coordorigin="6025,987" coordsize="10,20" path="m6025,1006l6035,1006,6035,987,6025,987,6025,1006xe" filled="true" fillcolor="#000000" stroked="false">
                <v:path arrowok="t"/>
                <v:fill type="solid"/>
              </v:shape>
            </v:group>
            <v:group style="position:absolute;left:6025;top:1006;width:10;height:20" coordorigin="6025,1006" coordsize="10,20">
              <v:shape style="position:absolute;left:6025;top:1006;width:10;height:20" coordorigin="6025,1006" coordsize="10,20" path="m6025,1025l6035,1025,6035,1006,6025,1006,6025,1025xe" filled="true" fillcolor="#000000" stroked="false">
                <v:path arrowok="t"/>
                <v:fill type="solid"/>
              </v:shape>
            </v:group>
            <v:group style="position:absolute;left:6025;top:1025;width:10;height:20" coordorigin="6025,1025" coordsize="10,20">
              <v:shape style="position:absolute;left:6025;top:1025;width:10;height:20" coordorigin="6025,1025" coordsize="10,20" path="m6025,1044l6035,1044,6035,1025,6025,1025,6025,1044xe" filled="true" fillcolor="#000000" stroked="false">
                <v:path arrowok="t"/>
                <v:fill type="solid"/>
              </v:shape>
            </v:group>
            <v:group style="position:absolute;left:6025;top:1044;width:10;height:20" coordorigin="6025,1044" coordsize="10,20">
              <v:shape style="position:absolute;left:6025;top:1044;width:10;height:20" coordorigin="6025,1044" coordsize="10,20" path="m6025,1064l6035,1064,6035,1044,6025,1044,6025,1064xe" filled="true" fillcolor="#000000" stroked="false">
                <v:path arrowok="t"/>
                <v:fill type="solid"/>
              </v:shape>
            </v:group>
            <v:group style="position:absolute;left:6025;top:1064;width:10;height:20" coordorigin="6025,1064" coordsize="10,20">
              <v:shape style="position:absolute;left:6025;top:1064;width:10;height:20" coordorigin="6025,1064" coordsize="10,20" path="m6025,1083l6035,1083,6035,1064,6025,1064,6025,1083xe" filled="true" fillcolor="#000000" stroked="false">
                <v:path arrowok="t"/>
                <v:fill type="solid"/>
              </v:shape>
            </v:group>
            <v:group style="position:absolute;left:6025;top:1083;width:10;height:20" coordorigin="6025,1083" coordsize="10,20">
              <v:shape style="position:absolute;left:6025;top:1083;width:10;height:20" coordorigin="6025,1083" coordsize="10,20" path="m6025,1102l6035,1102,6035,1083,6025,1083,6025,1102xe" filled="true" fillcolor="#000000" stroked="false">
                <v:path arrowok="t"/>
                <v:fill type="solid"/>
              </v:shape>
            </v:group>
            <v:group style="position:absolute;left:6025;top:1102;width:10;height:20" coordorigin="6025,1102" coordsize="10,20">
              <v:shape style="position:absolute;left:6025;top:1102;width:10;height:20" coordorigin="6025,1102" coordsize="10,20" path="m6025,1121l6035,1121,6035,1102,6025,1102,6025,1121xe" filled="true" fillcolor="#000000" stroked="false">
                <v:path arrowok="t"/>
                <v:fill type="solid"/>
              </v:shape>
            </v:group>
            <v:group style="position:absolute;left:6025;top:1121;width:10;height:20" coordorigin="6025,1121" coordsize="10,20">
              <v:shape style="position:absolute;left:6025;top:1121;width:10;height:20" coordorigin="6025,1121" coordsize="10,20" path="m6025,1140l6035,1140,6035,1121,6025,1121,6025,1140xe" filled="true" fillcolor="#000000" stroked="false">
                <v:path arrowok="t"/>
                <v:fill type="solid"/>
              </v:shape>
            </v:group>
            <v:group style="position:absolute;left:6025;top:1140;width:10;height:20" coordorigin="6025,1140" coordsize="10,20">
              <v:shape style="position:absolute;left:6025;top:1140;width:10;height:20" coordorigin="6025,1140" coordsize="10,20" path="m6025,1160l6035,1160,6035,1140,6025,1140,6025,1160xe" filled="true" fillcolor="#000000" stroked="false">
                <v:path arrowok="t"/>
                <v:fill type="solid"/>
              </v:shape>
            </v:group>
            <v:group style="position:absolute;left:6025;top:1160;width:10;height:20" coordorigin="6025,1160" coordsize="10,20">
              <v:shape style="position:absolute;left:6025;top:1160;width:10;height:20" coordorigin="6025,1160" coordsize="10,20" path="m6025,1179l6035,1179,6035,1160,6025,1160,6025,1179xe" filled="true" fillcolor="#000000" stroked="false">
                <v:path arrowok="t"/>
                <v:fill type="solid"/>
              </v:shape>
            </v:group>
            <v:group style="position:absolute;left:6025;top:1179;width:10;height:20" coordorigin="6025,1179" coordsize="10,20">
              <v:shape style="position:absolute;left:6025;top:1179;width:10;height:20" coordorigin="6025,1179" coordsize="10,20" path="m6025,1198l6035,1198,6035,1179,6025,1179,6025,1198xe" filled="true" fillcolor="#000000" stroked="false">
                <v:path arrowok="t"/>
                <v:fill type="solid"/>
              </v:shape>
            </v:group>
            <v:group style="position:absolute;left:6025;top:1198;width:10;height:20" coordorigin="6025,1198" coordsize="10,20">
              <v:shape style="position:absolute;left:6025;top:1198;width:10;height:20" coordorigin="6025,1198" coordsize="10,20" path="m6025,1217l6035,1217,6035,1198,6025,1198,6025,1217xe" filled="true" fillcolor="#000000" stroked="false">
                <v:path arrowok="t"/>
                <v:fill type="solid"/>
              </v:shape>
            </v:group>
            <v:group style="position:absolute;left:6025;top:1217;width:10;height:20" coordorigin="6025,1217" coordsize="10,20">
              <v:shape style="position:absolute;left:6025;top:1217;width:10;height:20" coordorigin="6025,1217" coordsize="10,20" path="m6025,1236l6035,1236,6035,1217,6025,1217,6025,1236xe" filled="true" fillcolor="#000000" stroked="false">
                <v:path arrowok="t"/>
                <v:fill type="solid"/>
              </v:shape>
            </v:group>
            <v:group style="position:absolute;left:6025;top:1236;width:10;height:20" coordorigin="6025,1236" coordsize="10,20">
              <v:shape style="position:absolute;left:6025;top:1236;width:10;height:20" coordorigin="6025,1236" coordsize="10,20" path="m6025,1256l6035,1256,6035,1236,6025,1236,6025,1256xe" filled="true" fillcolor="#000000" stroked="false">
                <v:path arrowok="t"/>
                <v:fill type="solid"/>
              </v:shape>
            </v:group>
            <v:group style="position:absolute;left:6025;top:1256;width:10;height:20" coordorigin="6025,1256" coordsize="10,20">
              <v:shape style="position:absolute;left:6025;top:1256;width:10;height:20" coordorigin="6025,1256" coordsize="10,20" path="m6025,1275l6035,1275,6035,1256,6025,1256,6025,1275xe" filled="true" fillcolor="#000000" stroked="false">
                <v:path arrowok="t"/>
                <v:fill type="solid"/>
              </v:shape>
            </v:group>
            <v:group style="position:absolute;left:6025;top:1275;width:10;height:20" coordorigin="6025,1275" coordsize="10,20">
              <v:shape style="position:absolute;left:6025;top:1275;width:10;height:20" coordorigin="6025,1275" coordsize="10,20" path="m6025,1294l6035,1294,6035,1275,6025,1275,6025,1294xe" filled="true" fillcolor="#000000" stroked="false">
                <v:path arrowok="t"/>
                <v:fill type="solid"/>
              </v:shape>
            </v:group>
            <v:group style="position:absolute;left:6025;top:1294;width:10;height:20" coordorigin="6025,1294" coordsize="10,20">
              <v:shape style="position:absolute;left:6025;top:1294;width:10;height:20" coordorigin="6025,1294" coordsize="10,20" path="m6025,1313l6035,1313,6035,1294,6025,1294,6025,1313xe" filled="true" fillcolor="#000000" stroked="false">
                <v:path arrowok="t"/>
                <v:fill type="solid"/>
              </v:shape>
              <v:shape style="position:absolute;left:6025;top:1313;width:10;height:5" type="#_x0000_t75" stroked="false">
                <v:imagedata r:id="rId443" o:title=""/>
              </v:shape>
            </v:group>
            <v:group style="position:absolute;left:6594;top:929;width:10;height:20" coordorigin="6594,929" coordsize="10,20">
              <v:shape style="position:absolute;left:6594;top:929;width:10;height:20" coordorigin="6594,929" coordsize="10,20" path="m6594,948l6604,948,6604,929,6594,929,6594,948xe" filled="true" fillcolor="#000000" stroked="false">
                <v:path arrowok="t"/>
                <v:fill type="solid"/>
              </v:shape>
            </v:group>
            <v:group style="position:absolute;left:6594;top:948;width:10;height:20" coordorigin="6594,948" coordsize="10,20">
              <v:shape style="position:absolute;left:6594;top:948;width:10;height:20" coordorigin="6594,948" coordsize="10,20" path="m6594,968l6604,968,6604,948,6594,948,6594,968xe" filled="true" fillcolor="#000000" stroked="false">
                <v:path arrowok="t"/>
                <v:fill type="solid"/>
              </v:shape>
            </v:group>
            <v:group style="position:absolute;left:6594;top:968;width:10;height:20" coordorigin="6594,968" coordsize="10,20">
              <v:shape style="position:absolute;left:6594;top:968;width:10;height:20" coordorigin="6594,968" coordsize="10,20" path="m6594,987l6604,987,6604,968,6594,968,6594,987xe" filled="true" fillcolor="#000000" stroked="false">
                <v:path arrowok="t"/>
                <v:fill type="solid"/>
              </v:shape>
            </v:group>
            <v:group style="position:absolute;left:6594;top:987;width:10;height:20" coordorigin="6594,987" coordsize="10,20">
              <v:shape style="position:absolute;left:6594;top:987;width:10;height:20" coordorigin="6594,987" coordsize="10,20" path="m6594,1006l6604,1006,6604,987,6594,987,6594,1006xe" filled="true" fillcolor="#000000" stroked="false">
                <v:path arrowok="t"/>
                <v:fill type="solid"/>
              </v:shape>
            </v:group>
            <v:group style="position:absolute;left:6594;top:1006;width:10;height:20" coordorigin="6594,1006" coordsize="10,20">
              <v:shape style="position:absolute;left:6594;top:1006;width:10;height:20" coordorigin="6594,1006" coordsize="10,20" path="m6594,1025l6604,1025,6604,1006,6594,1006,6594,1025xe" filled="true" fillcolor="#000000" stroked="false">
                <v:path arrowok="t"/>
                <v:fill type="solid"/>
              </v:shape>
            </v:group>
            <v:group style="position:absolute;left:6594;top:1025;width:10;height:20" coordorigin="6594,1025" coordsize="10,20">
              <v:shape style="position:absolute;left:6594;top:1025;width:10;height:20" coordorigin="6594,1025" coordsize="10,20" path="m6594,1044l6604,1044,6604,1025,6594,1025,6594,1044xe" filled="true" fillcolor="#000000" stroked="false">
                <v:path arrowok="t"/>
                <v:fill type="solid"/>
              </v:shape>
            </v:group>
            <v:group style="position:absolute;left:6594;top:1044;width:10;height:20" coordorigin="6594,1044" coordsize="10,20">
              <v:shape style="position:absolute;left:6594;top:1044;width:10;height:20" coordorigin="6594,1044" coordsize="10,20" path="m6594,1064l6604,1064,6604,1044,6594,1044,6594,1064xe" filled="true" fillcolor="#000000" stroked="false">
                <v:path arrowok="t"/>
                <v:fill type="solid"/>
              </v:shape>
            </v:group>
            <v:group style="position:absolute;left:6594;top:1064;width:10;height:20" coordorigin="6594,1064" coordsize="10,20">
              <v:shape style="position:absolute;left:6594;top:1064;width:10;height:20" coordorigin="6594,1064" coordsize="10,20" path="m6594,1083l6604,1083,6604,1064,6594,1064,6594,1083xe" filled="true" fillcolor="#000000" stroked="false">
                <v:path arrowok="t"/>
                <v:fill type="solid"/>
              </v:shape>
            </v:group>
            <v:group style="position:absolute;left:6594;top:1083;width:10;height:20" coordorigin="6594,1083" coordsize="10,20">
              <v:shape style="position:absolute;left:6594;top:1083;width:10;height:20" coordorigin="6594,1083" coordsize="10,20" path="m6594,1102l6604,1102,6604,1083,6594,1083,6594,1102xe" filled="true" fillcolor="#000000" stroked="false">
                <v:path arrowok="t"/>
                <v:fill type="solid"/>
              </v:shape>
            </v:group>
            <v:group style="position:absolute;left:6594;top:1102;width:10;height:20" coordorigin="6594,1102" coordsize="10,20">
              <v:shape style="position:absolute;left:6594;top:1102;width:10;height:20" coordorigin="6594,1102" coordsize="10,20" path="m6594,1121l6604,1121,6604,1102,6594,1102,6594,1121xe" filled="true" fillcolor="#000000" stroked="false">
                <v:path arrowok="t"/>
                <v:fill type="solid"/>
              </v:shape>
            </v:group>
            <v:group style="position:absolute;left:6594;top:1121;width:10;height:20" coordorigin="6594,1121" coordsize="10,20">
              <v:shape style="position:absolute;left:6594;top:1121;width:10;height:20" coordorigin="6594,1121" coordsize="10,20" path="m6594,1140l6604,1140,6604,1121,6594,1121,6594,1140xe" filled="true" fillcolor="#000000" stroked="false">
                <v:path arrowok="t"/>
                <v:fill type="solid"/>
              </v:shape>
            </v:group>
            <v:group style="position:absolute;left:6594;top:1140;width:10;height:20" coordorigin="6594,1140" coordsize="10,20">
              <v:shape style="position:absolute;left:6594;top:1140;width:10;height:20" coordorigin="6594,1140" coordsize="10,20" path="m6594,1160l6604,1160,6604,1140,6594,1140,6594,1160xe" filled="true" fillcolor="#000000" stroked="false">
                <v:path arrowok="t"/>
                <v:fill type="solid"/>
              </v:shape>
            </v:group>
            <v:group style="position:absolute;left:6594;top:1160;width:10;height:20" coordorigin="6594,1160" coordsize="10,20">
              <v:shape style="position:absolute;left:6594;top:1160;width:10;height:20" coordorigin="6594,1160" coordsize="10,20" path="m6594,1179l6604,1179,6604,1160,6594,1160,6594,1179xe" filled="true" fillcolor="#000000" stroked="false">
                <v:path arrowok="t"/>
                <v:fill type="solid"/>
              </v:shape>
            </v:group>
            <v:group style="position:absolute;left:6594;top:1179;width:10;height:20" coordorigin="6594,1179" coordsize="10,20">
              <v:shape style="position:absolute;left:6594;top:1179;width:10;height:20" coordorigin="6594,1179" coordsize="10,20" path="m6594,1198l6604,1198,6604,1179,6594,1179,6594,1198xe" filled="true" fillcolor="#000000" stroked="false">
                <v:path arrowok="t"/>
                <v:fill type="solid"/>
              </v:shape>
            </v:group>
            <v:group style="position:absolute;left:6594;top:1198;width:10;height:20" coordorigin="6594,1198" coordsize="10,20">
              <v:shape style="position:absolute;left:6594;top:1198;width:10;height:20" coordorigin="6594,1198" coordsize="10,20" path="m6594,1217l6604,1217,6604,1198,6594,1198,6594,1217xe" filled="true" fillcolor="#000000" stroked="false">
                <v:path arrowok="t"/>
                <v:fill type="solid"/>
              </v:shape>
            </v:group>
            <v:group style="position:absolute;left:6594;top:1217;width:10;height:20" coordorigin="6594,1217" coordsize="10,20">
              <v:shape style="position:absolute;left:6594;top:1217;width:10;height:20" coordorigin="6594,1217" coordsize="10,20" path="m6594,1236l6604,1236,6604,1217,6594,1217,6594,1236xe" filled="true" fillcolor="#000000" stroked="false">
                <v:path arrowok="t"/>
                <v:fill type="solid"/>
              </v:shape>
            </v:group>
            <v:group style="position:absolute;left:6594;top:1236;width:10;height:20" coordorigin="6594,1236" coordsize="10,20">
              <v:shape style="position:absolute;left:6594;top:1236;width:10;height:20" coordorigin="6594,1236" coordsize="10,20" path="m6594,1256l6604,1256,6604,1236,6594,1236,6594,1256xe" filled="true" fillcolor="#000000" stroked="false">
                <v:path arrowok="t"/>
                <v:fill type="solid"/>
              </v:shape>
            </v:group>
            <v:group style="position:absolute;left:6594;top:1256;width:10;height:20" coordorigin="6594,1256" coordsize="10,20">
              <v:shape style="position:absolute;left:6594;top:1256;width:10;height:20" coordorigin="6594,1256" coordsize="10,20" path="m6594,1275l6604,1275,6604,1256,6594,1256,6594,1275xe" filled="true" fillcolor="#000000" stroked="false">
                <v:path arrowok="t"/>
                <v:fill type="solid"/>
              </v:shape>
            </v:group>
            <v:group style="position:absolute;left:6594;top:1275;width:10;height:20" coordorigin="6594,1275" coordsize="10,20">
              <v:shape style="position:absolute;left:6594;top:1275;width:10;height:20" coordorigin="6594,1275" coordsize="10,20" path="m6594,1294l6604,1294,6604,1275,6594,1275,6594,1294xe" filled="true" fillcolor="#000000" stroked="false">
                <v:path arrowok="t"/>
                <v:fill type="solid"/>
              </v:shape>
            </v:group>
            <v:group style="position:absolute;left:6594;top:1294;width:10;height:20" coordorigin="6594,1294" coordsize="10,20">
              <v:shape style="position:absolute;left:6594;top:1294;width:10;height:20" coordorigin="6594,1294" coordsize="10,20" path="m6594,1313l6604,1313,6604,1294,6594,1294,6594,1313xe" filled="true" fillcolor="#000000" stroked="false">
                <v:path arrowok="t"/>
                <v:fill type="solid"/>
              </v:shape>
              <v:shape style="position:absolute;left:6594;top:1313;width:10;height:5" type="#_x0000_t75" stroked="false">
                <v:imagedata r:id="rId443" o:title=""/>
              </v:shape>
            </v:group>
            <v:group style="position:absolute;left:7720;top:929;width:10;height:20" coordorigin="7720,929" coordsize="10,20">
              <v:shape style="position:absolute;left:7720;top:929;width:10;height:20" coordorigin="7720,929" coordsize="10,20" path="m7720,948l7729,948,7729,929,7720,929,7720,948xe" filled="true" fillcolor="#000000" stroked="false">
                <v:path arrowok="t"/>
                <v:fill type="solid"/>
              </v:shape>
            </v:group>
            <v:group style="position:absolute;left:7720;top:948;width:10;height:20" coordorigin="7720,948" coordsize="10,20">
              <v:shape style="position:absolute;left:7720;top:948;width:10;height:20" coordorigin="7720,948" coordsize="10,20" path="m7720,968l7729,968,7729,948,7720,948,7720,968xe" filled="true" fillcolor="#000000" stroked="false">
                <v:path arrowok="t"/>
                <v:fill type="solid"/>
              </v:shape>
            </v:group>
            <v:group style="position:absolute;left:7720;top:968;width:10;height:20" coordorigin="7720,968" coordsize="10,20">
              <v:shape style="position:absolute;left:7720;top:968;width:10;height:20" coordorigin="7720,968" coordsize="10,20" path="m7720,987l7729,987,7729,968,7720,968,7720,987xe" filled="true" fillcolor="#000000" stroked="false">
                <v:path arrowok="t"/>
                <v:fill type="solid"/>
              </v:shape>
            </v:group>
            <v:group style="position:absolute;left:7720;top:987;width:10;height:20" coordorigin="7720,987" coordsize="10,20">
              <v:shape style="position:absolute;left:7720;top:987;width:10;height:20" coordorigin="7720,987" coordsize="10,20" path="m7720,1006l7729,1006,7729,987,7720,987,7720,1006xe" filled="true" fillcolor="#000000" stroked="false">
                <v:path arrowok="t"/>
                <v:fill type="solid"/>
              </v:shape>
            </v:group>
            <v:group style="position:absolute;left:7720;top:1006;width:10;height:20" coordorigin="7720,1006" coordsize="10,20">
              <v:shape style="position:absolute;left:7720;top:1006;width:10;height:20" coordorigin="7720,1006" coordsize="10,20" path="m7720,1025l7729,1025,7729,1006,7720,1006,7720,1025xe" filled="true" fillcolor="#000000" stroked="false">
                <v:path arrowok="t"/>
                <v:fill type="solid"/>
              </v:shape>
            </v:group>
            <v:group style="position:absolute;left:7720;top:1025;width:10;height:20" coordorigin="7720,1025" coordsize="10,20">
              <v:shape style="position:absolute;left:7720;top:1025;width:10;height:20" coordorigin="7720,1025" coordsize="10,20" path="m7720,1044l7729,1044,7729,1025,7720,1025,7720,1044xe" filled="true" fillcolor="#000000" stroked="false">
                <v:path arrowok="t"/>
                <v:fill type="solid"/>
              </v:shape>
            </v:group>
            <v:group style="position:absolute;left:7720;top:1044;width:10;height:20" coordorigin="7720,1044" coordsize="10,20">
              <v:shape style="position:absolute;left:7720;top:1044;width:10;height:20" coordorigin="7720,1044" coordsize="10,20" path="m7720,1064l7729,1064,7729,1044,7720,1044,7720,1064xe" filled="true" fillcolor="#000000" stroked="false">
                <v:path arrowok="t"/>
                <v:fill type="solid"/>
              </v:shape>
            </v:group>
            <v:group style="position:absolute;left:7720;top:1064;width:10;height:20" coordorigin="7720,1064" coordsize="10,20">
              <v:shape style="position:absolute;left:7720;top:1064;width:10;height:20" coordorigin="7720,1064" coordsize="10,20" path="m7720,1083l7729,1083,7729,1064,7720,1064,7720,1083xe" filled="true" fillcolor="#000000" stroked="false">
                <v:path arrowok="t"/>
                <v:fill type="solid"/>
              </v:shape>
            </v:group>
            <v:group style="position:absolute;left:7720;top:1083;width:10;height:20" coordorigin="7720,1083" coordsize="10,20">
              <v:shape style="position:absolute;left:7720;top:1083;width:10;height:20" coordorigin="7720,1083" coordsize="10,20" path="m7720,1102l7729,1102,7729,1083,7720,1083,7720,1102xe" filled="true" fillcolor="#000000" stroked="false">
                <v:path arrowok="t"/>
                <v:fill type="solid"/>
              </v:shape>
            </v:group>
            <v:group style="position:absolute;left:7720;top:1102;width:10;height:20" coordorigin="7720,1102" coordsize="10,20">
              <v:shape style="position:absolute;left:7720;top:1102;width:10;height:20" coordorigin="7720,1102" coordsize="10,20" path="m7720,1121l7729,1121,7729,1102,7720,1102,7720,1121xe" filled="true" fillcolor="#000000" stroked="false">
                <v:path arrowok="t"/>
                <v:fill type="solid"/>
              </v:shape>
            </v:group>
            <v:group style="position:absolute;left:7720;top:1121;width:10;height:20" coordorigin="7720,1121" coordsize="10,20">
              <v:shape style="position:absolute;left:7720;top:1121;width:10;height:20" coordorigin="7720,1121" coordsize="10,20" path="m7720,1140l7729,1140,7729,1121,7720,1121,7720,1140xe" filled="true" fillcolor="#000000" stroked="false">
                <v:path arrowok="t"/>
                <v:fill type="solid"/>
              </v:shape>
            </v:group>
            <v:group style="position:absolute;left:7720;top:1140;width:10;height:20" coordorigin="7720,1140" coordsize="10,20">
              <v:shape style="position:absolute;left:7720;top:1140;width:10;height:20" coordorigin="7720,1140" coordsize="10,20" path="m7720,1160l7729,1160,7729,1140,7720,1140,7720,1160xe" filled="true" fillcolor="#000000" stroked="false">
                <v:path arrowok="t"/>
                <v:fill type="solid"/>
              </v:shape>
            </v:group>
            <v:group style="position:absolute;left:7720;top:1160;width:10;height:20" coordorigin="7720,1160" coordsize="10,20">
              <v:shape style="position:absolute;left:7720;top:1160;width:10;height:20" coordorigin="7720,1160" coordsize="10,20" path="m7720,1179l7729,1179,7729,1160,7720,1160,7720,1179xe" filled="true" fillcolor="#000000" stroked="false">
                <v:path arrowok="t"/>
                <v:fill type="solid"/>
              </v:shape>
            </v:group>
            <v:group style="position:absolute;left:7720;top:1179;width:10;height:20" coordorigin="7720,1179" coordsize="10,20">
              <v:shape style="position:absolute;left:7720;top:1179;width:10;height:20" coordorigin="7720,1179" coordsize="10,20" path="m7720,1198l7729,1198,7729,1179,7720,1179,7720,1198xe" filled="true" fillcolor="#000000" stroked="false">
                <v:path arrowok="t"/>
                <v:fill type="solid"/>
              </v:shape>
            </v:group>
            <v:group style="position:absolute;left:7720;top:1198;width:10;height:20" coordorigin="7720,1198" coordsize="10,20">
              <v:shape style="position:absolute;left:7720;top:1198;width:10;height:20" coordorigin="7720,1198" coordsize="10,20" path="m7720,1217l7729,1217,7729,1198,7720,1198,7720,1217xe" filled="true" fillcolor="#000000" stroked="false">
                <v:path arrowok="t"/>
                <v:fill type="solid"/>
              </v:shape>
            </v:group>
            <v:group style="position:absolute;left:7720;top:1217;width:10;height:20" coordorigin="7720,1217" coordsize="10,20">
              <v:shape style="position:absolute;left:7720;top:1217;width:10;height:20" coordorigin="7720,1217" coordsize="10,20" path="m7720,1236l7729,1236,7729,1217,7720,1217,7720,1236xe" filled="true" fillcolor="#000000" stroked="false">
                <v:path arrowok="t"/>
                <v:fill type="solid"/>
              </v:shape>
            </v:group>
            <v:group style="position:absolute;left:7720;top:1236;width:10;height:20" coordorigin="7720,1236" coordsize="10,20">
              <v:shape style="position:absolute;left:7720;top:1236;width:10;height:20" coordorigin="7720,1236" coordsize="10,20" path="m7720,1256l7729,1256,7729,1236,7720,1236,7720,1256xe" filled="true" fillcolor="#000000" stroked="false">
                <v:path arrowok="t"/>
                <v:fill type="solid"/>
              </v:shape>
            </v:group>
            <v:group style="position:absolute;left:7720;top:1256;width:10;height:20" coordorigin="7720,1256" coordsize="10,20">
              <v:shape style="position:absolute;left:7720;top:1256;width:10;height:20" coordorigin="7720,1256" coordsize="10,20" path="m7720,1275l7729,1275,7729,1256,7720,1256,7720,1275xe" filled="true" fillcolor="#000000" stroked="false">
                <v:path arrowok="t"/>
                <v:fill type="solid"/>
              </v:shape>
            </v:group>
            <v:group style="position:absolute;left:7720;top:1275;width:10;height:20" coordorigin="7720,1275" coordsize="10,20">
              <v:shape style="position:absolute;left:7720;top:1275;width:10;height:20" coordorigin="7720,1275" coordsize="10,20" path="m7720,1294l7729,1294,7729,1275,7720,1275,7720,1294xe" filled="true" fillcolor="#000000" stroked="false">
                <v:path arrowok="t"/>
                <v:fill type="solid"/>
              </v:shape>
            </v:group>
            <v:group style="position:absolute;left:7720;top:1294;width:10;height:20" coordorigin="7720,1294" coordsize="10,20">
              <v:shape style="position:absolute;left:7720;top:1294;width:10;height:20" coordorigin="7720,1294" coordsize="10,20" path="m7720,1313l7729,1313,7729,1294,7720,1294,7720,1313xe" filled="true" fillcolor="#000000" stroked="false">
                <v:path arrowok="t"/>
                <v:fill type="solid"/>
              </v:shape>
              <v:shape style="position:absolute;left:7720;top:1313;width:10;height:5" type="#_x0000_t75" stroked="false">
                <v:imagedata r:id="rId443" o:title=""/>
              </v:shape>
            </v:group>
            <v:group style="position:absolute;left:8490;top:929;width:10;height:20" coordorigin="8490,929" coordsize="10,20">
              <v:shape style="position:absolute;left:8490;top:929;width:10;height:20" coordorigin="8490,929" coordsize="10,20" path="m8490,948l8500,948,8500,929,8490,929,8490,948xe" filled="true" fillcolor="#000000" stroked="false">
                <v:path arrowok="t"/>
                <v:fill type="solid"/>
              </v:shape>
            </v:group>
            <v:group style="position:absolute;left:8490;top:948;width:10;height:20" coordorigin="8490,948" coordsize="10,20">
              <v:shape style="position:absolute;left:8490;top:948;width:10;height:20" coordorigin="8490,948" coordsize="10,20" path="m8490,968l8500,968,8500,948,8490,948,8490,968xe" filled="true" fillcolor="#000000" stroked="false">
                <v:path arrowok="t"/>
                <v:fill type="solid"/>
              </v:shape>
            </v:group>
            <v:group style="position:absolute;left:8490;top:968;width:10;height:20" coordorigin="8490,968" coordsize="10,20">
              <v:shape style="position:absolute;left:8490;top:968;width:10;height:20" coordorigin="8490,968" coordsize="10,20" path="m8490,987l8500,987,8500,968,8490,968,8490,987xe" filled="true" fillcolor="#000000" stroked="false">
                <v:path arrowok="t"/>
                <v:fill type="solid"/>
              </v:shape>
            </v:group>
            <v:group style="position:absolute;left:8490;top:987;width:10;height:20" coordorigin="8490,987" coordsize="10,20">
              <v:shape style="position:absolute;left:8490;top:987;width:10;height:20" coordorigin="8490,987" coordsize="10,20" path="m8490,1006l8500,1006,8500,987,8490,987,8490,1006xe" filled="true" fillcolor="#000000" stroked="false">
                <v:path arrowok="t"/>
                <v:fill type="solid"/>
              </v:shape>
            </v:group>
            <v:group style="position:absolute;left:8490;top:1006;width:10;height:20" coordorigin="8490,1006" coordsize="10,20">
              <v:shape style="position:absolute;left:8490;top:1006;width:10;height:20" coordorigin="8490,1006" coordsize="10,20" path="m8490,1025l8500,1025,8500,1006,8490,1006,8490,1025xe" filled="true" fillcolor="#000000" stroked="false">
                <v:path arrowok="t"/>
                <v:fill type="solid"/>
              </v:shape>
            </v:group>
            <v:group style="position:absolute;left:8490;top:1025;width:10;height:20" coordorigin="8490,1025" coordsize="10,20">
              <v:shape style="position:absolute;left:8490;top:1025;width:10;height:20" coordorigin="8490,1025" coordsize="10,20" path="m8490,1044l8500,1044,8500,1025,8490,1025,8490,1044xe" filled="true" fillcolor="#000000" stroked="false">
                <v:path arrowok="t"/>
                <v:fill type="solid"/>
              </v:shape>
            </v:group>
            <v:group style="position:absolute;left:8490;top:1044;width:10;height:20" coordorigin="8490,1044" coordsize="10,20">
              <v:shape style="position:absolute;left:8490;top:1044;width:10;height:20" coordorigin="8490,1044" coordsize="10,20" path="m8490,1064l8500,1064,8500,1044,8490,1044,8490,1064xe" filled="true" fillcolor="#000000" stroked="false">
                <v:path arrowok="t"/>
                <v:fill type="solid"/>
              </v:shape>
            </v:group>
            <v:group style="position:absolute;left:8490;top:1064;width:10;height:20" coordorigin="8490,1064" coordsize="10,20">
              <v:shape style="position:absolute;left:8490;top:1064;width:10;height:20" coordorigin="8490,1064" coordsize="10,20" path="m8490,1083l8500,1083,8500,1064,8490,1064,8490,1083xe" filled="true" fillcolor="#000000" stroked="false">
                <v:path arrowok="t"/>
                <v:fill type="solid"/>
              </v:shape>
            </v:group>
            <v:group style="position:absolute;left:8490;top:1083;width:10;height:20" coordorigin="8490,1083" coordsize="10,20">
              <v:shape style="position:absolute;left:8490;top:1083;width:10;height:20" coordorigin="8490,1083" coordsize="10,20" path="m8490,1102l8500,1102,8500,1083,8490,1083,8490,1102xe" filled="true" fillcolor="#000000" stroked="false">
                <v:path arrowok="t"/>
                <v:fill type="solid"/>
              </v:shape>
            </v:group>
            <v:group style="position:absolute;left:8490;top:1102;width:10;height:20" coordorigin="8490,1102" coordsize="10,20">
              <v:shape style="position:absolute;left:8490;top:1102;width:10;height:20" coordorigin="8490,1102" coordsize="10,20" path="m8490,1121l8500,1121,8500,1102,8490,1102,8490,1121xe" filled="true" fillcolor="#000000" stroked="false">
                <v:path arrowok="t"/>
                <v:fill type="solid"/>
              </v:shape>
            </v:group>
            <v:group style="position:absolute;left:8490;top:1121;width:10;height:20" coordorigin="8490,1121" coordsize="10,20">
              <v:shape style="position:absolute;left:8490;top:1121;width:10;height:20" coordorigin="8490,1121" coordsize="10,20" path="m8490,1140l8500,1140,8500,1121,8490,1121,8490,1140xe" filled="true" fillcolor="#000000" stroked="false">
                <v:path arrowok="t"/>
                <v:fill type="solid"/>
              </v:shape>
            </v:group>
            <v:group style="position:absolute;left:8490;top:1140;width:10;height:20" coordorigin="8490,1140" coordsize="10,20">
              <v:shape style="position:absolute;left:8490;top:1140;width:10;height:20" coordorigin="8490,1140" coordsize="10,20" path="m8490,1160l8500,1160,8500,1140,8490,1140,8490,1160xe" filled="true" fillcolor="#000000" stroked="false">
                <v:path arrowok="t"/>
                <v:fill type="solid"/>
              </v:shape>
            </v:group>
            <v:group style="position:absolute;left:8490;top:1160;width:10;height:20" coordorigin="8490,1160" coordsize="10,20">
              <v:shape style="position:absolute;left:8490;top:1160;width:10;height:20" coordorigin="8490,1160" coordsize="10,20" path="m8490,1179l8500,1179,8500,1160,8490,1160,8490,1179xe" filled="true" fillcolor="#000000" stroked="false">
                <v:path arrowok="t"/>
                <v:fill type="solid"/>
              </v:shape>
            </v:group>
            <v:group style="position:absolute;left:8490;top:1179;width:10;height:20" coordorigin="8490,1179" coordsize="10,20">
              <v:shape style="position:absolute;left:8490;top:1179;width:10;height:20" coordorigin="8490,1179" coordsize="10,20" path="m8490,1198l8500,1198,8500,1179,8490,1179,8490,1198xe" filled="true" fillcolor="#000000" stroked="false">
                <v:path arrowok="t"/>
                <v:fill type="solid"/>
              </v:shape>
            </v:group>
            <v:group style="position:absolute;left:8490;top:1198;width:10;height:20" coordorigin="8490,1198" coordsize="10,20">
              <v:shape style="position:absolute;left:8490;top:1198;width:10;height:20" coordorigin="8490,1198" coordsize="10,20" path="m8490,1217l8500,1217,8500,1198,8490,1198,8490,1217xe" filled="true" fillcolor="#000000" stroked="false">
                <v:path arrowok="t"/>
                <v:fill type="solid"/>
              </v:shape>
            </v:group>
            <v:group style="position:absolute;left:8490;top:1217;width:10;height:20" coordorigin="8490,1217" coordsize="10,20">
              <v:shape style="position:absolute;left:8490;top:1217;width:10;height:20" coordorigin="8490,1217" coordsize="10,20" path="m8490,1236l8500,1236,8500,1217,8490,1217,8490,1236xe" filled="true" fillcolor="#000000" stroked="false">
                <v:path arrowok="t"/>
                <v:fill type="solid"/>
              </v:shape>
            </v:group>
            <v:group style="position:absolute;left:8490;top:1236;width:10;height:20" coordorigin="8490,1236" coordsize="10,20">
              <v:shape style="position:absolute;left:8490;top:1236;width:10;height:20" coordorigin="8490,1236" coordsize="10,20" path="m8490,1256l8500,1256,8500,1236,8490,1236,8490,1256xe" filled="true" fillcolor="#000000" stroked="false">
                <v:path arrowok="t"/>
                <v:fill type="solid"/>
              </v:shape>
            </v:group>
            <v:group style="position:absolute;left:8490;top:1256;width:10;height:20" coordorigin="8490,1256" coordsize="10,20">
              <v:shape style="position:absolute;left:8490;top:1256;width:10;height:20" coordorigin="8490,1256" coordsize="10,20" path="m8490,1275l8500,1275,8500,1256,8490,1256,8490,1275xe" filled="true" fillcolor="#000000" stroked="false">
                <v:path arrowok="t"/>
                <v:fill type="solid"/>
              </v:shape>
            </v:group>
            <v:group style="position:absolute;left:8490;top:1275;width:10;height:20" coordorigin="8490,1275" coordsize="10,20">
              <v:shape style="position:absolute;left:8490;top:1275;width:10;height:20" coordorigin="8490,1275" coordsize="10,20" path="m8490,1294l8500,1294,8500,1275,8490,1275,8490,1294xe" filled="true" fillcolor="#000000" stroked="false">
                <v:path arrowok="t"/>
                <v:fill type="solid"/>
              </v:shape>
            </v:group>
            <v:group style="position:absolute;left:8490;top:1294;width:10;height:20" coordorigin="8490,1294" coordsize="10,20">
              <v:shape style="position:absolute;left:8490;top:1294;width:10;height:20" coordorigin="8490,1294" coordsize="10,20" path="m8490,1313l8500,1313,8500,1294,8490,1294,8490,1313xe" filled="true" fillcolor="#000000" stroked="false">
                <v:path arrowok="t"/>
                <v:fill type="solid"/>
              </v:shape>
              <v:shape style="position:absolute;left:8490;top:1313;width:10;height:5" type="#_x0000_t75" stroked="false">
                <v:imagedata r:id="rId443" o:title=""/>
              </v:shape>
            </v:group>
            <v:group style="position:absolute;left:9280;top:929;width:10;height:20" coordorigin="9280,929" coordsize="10,20">
              <v:shape style="position:absolute;left:9280;top:929;width:10;height:20" coordorigin="9280,929" coordsize="10,20" path="m9280,948l9290,948,9290,929,9280,929,9280,948xe" filled="true" fillcolor="#000000" stroked="false">
                <v:path arrowok="t"/>
                <v:fill type="solid"/>
              </v:shape>
            </v:group>
            <v:group style="position:absolute;left:9280;top:948;width:10;height:20" coordorigin="9280,948" coordsize="10,20">
              <v:shape style="position:absolute;left:9280;top:948;width:10;height:20" coordorigin="9280,948" coordsize="10,20" path="m9280,968l9290,968,9290,948,9280,948,9280,968xe" filled="true" fillcolor="#000000" stroked="false">
                <v:path arrowok="t"/>
                <v:fill type="solid"/>
              </v:shape>
            </v:group>
            <v:group style="position:absolute;left:9280;top:968;width:10;height:20" coordorigin="9280,968" coordsize="10,20">
              <v:shape style="position:absolute;left:9280;top:968;width:10;height:20" coordorigin="9280,968" coordsize="10,20" path="m9280,987l9290,987,9290,968,9280,968,9280,987xe" filled="true" fillcolor="#000000" stroked="false">
                <v:path arrowok="t"/>
                <v:fill type="solid"/>
              </v:shape>
            </v:group>
            <v:group style="position:absolute;left:9280;top:987;width:10;height:20" coordorigin="9280,987" coordsize="10,20">
              <v:shape style="position:absolute;left:9280;top:987;width:10;height:20" coordorigin="9280,987" coordsize="10,20" path="m9280,1006l9290,1006,9290,987,9280,987,9280,1006xe" filled="true" fillcolor="#000000" stroked="false">
                <v:path arrowok="t"/>
                <v:fill type="solid"/>
              </v:shape>
            </v:group>
            <v:group style="position:absolute;left:9280;top:1006;width:10;height:20" coordorigin="9280,1006" coordsize="10,20">
              <v:shape style="position:absolute;left:9280;top:1006;width:10;height:20" coordorigin="9280,1006" coordsize="10,20" path="m9280,1025l9290,1025,9290,1006,9280,1006,9280,1025xe" filled="true" fillcolor="#000000" stroked="false">
                <v:path arrowok="t"/>
                <v:fill type="solid"/>
              </v:shape>
            </v:group>
            <v:group style="position:absolute;left:9280;top:1025;width:10;height:20" coordorigin="9280,1025" coordsize="10,20">
              <v:shape style="position:absolute;left:9280;top:1025;width:10;height:20" coordorigin="9280,1025" coordsize="10,20" path="m9280,1044l9290,1044,9290,1025,9280,1025,9280,1044xe" filled="true" fillcolor="#000000" stroked="false">
                <v:path arrowok="t"/>
                <v:fill type="solid"/>
              </v:shape>
            </v:group>
            <v:group style="position:absolute;left:9280;top:1044;width:10;height:20" coordorigin="9280,1044" coordsize="10,20">
              <v:shape style="position:absolute;left:9280;top:1044;width:10;height:20" coordorigin="9280,1044" coordsize="10,20" path="m9280,1064l9290,1064,9290,1044,9280,1044,9280,1064xe" filled="true" fillcolor="#000000" stroked="false">
                <v:path arrowok="t"/>
                <v:fill type="solid"/>
              </v:shape>
            </v:group>
            <v:group style="position:absolute;left:9280;top:1064;width:10;height:20" coordorigin="9280,1064" coordsize="10,20">
              <v:shape style="position:absolute;left:9280;top:1064;width:10;height:20" coordorigin="9280,1064" coordsize="10,20" path="m9280,1083l9290,1083,9290,1064,9280,1064,9280,1083xe" filled="true" fillcolor="#000000" stroked="false">
                <v:path arrowok="t"/>
                <v:fill type="solid"/>
              </v:shape>
            </v:group>
            <v:group style="position:absolute;left:9280;top:1083;width:10;height:20" coordorigin="9280,1083" coordsize="10,20">
              <v:shape style="position:absolute;left:9280;top:1083;width:10;height:20" coordorigin="9280,1083" coordsize="10,20" path="m9280,1102l9290,1102,9290,1083,9280,1083,9280,1102xe" filled="true" fillcolor="#000000" stroked="false">
                <v:path arrowok="t"/>
                <v:fill type="solid"/>
              </v:shape>
            </v:group>
            <v:group style="position:absolute;left:9280;top:1102;width:10;height:20" coordorigin="9280,1102" coordsize="10,20">
              <v:shape style="position:absolute;left:9280;top:1102;width:10;height:20" coordorigin="9280,1102" coordsize="10,20" path="m9280,1121l9290,1121,9290,1102,9280,1102,9280,1121xe" filled="true" fillcolor="#000000" stroked="false">
                <v:path arrowok="t"/>
                <v:fill type="solid"/>
              </v:shape>
            </v:group>
            <v:group style="position:absolute;left:9280;top:1121;width:10;height:20" coordorigin="9280,1121" coordsize="10,20">
              <v:shape style="position:absolute;left:9280;top:1121;width:10;height:20" coordorigin="9280,1121" coordsize="10,20" path="m9280,1140l9290,1140,9290,1121,9280,1121,9280,1140xe" filled="true" fillcolor="#000000" stroked="false">
                <v:path arrowok="t"/>
                <v:fill type="solid"/>
              </v:shape>
            </v:group>
            <v:group style="position:absolute;left:9280;top:1140;width:10;height:20" coordorigin="9280,1140" coordsize="10,20">
              <v:shape style="position:absolute;left:9280;top:1140;width:10;height:20" coordorigin="9280,1140" coordsize="10,20" path="m9280,1160l9290,1160,9290,1140,9280,1140,9280,1160xe" filled="true" fillcolor="#000000" stroked="false">
                <v:path arrowok="t"/>
                <v:fill type="solid"/>
              </v:shape>
            </v:group>
            <v:group style="position:absolute;left:9280;top:1160;width:10;height:20" coordorigin="9280,1160" coordsize="10,20">
              <v:shape style="position:absolute;left:9280;top:1160;width:10;height:20" coordorigin="9280,1160" coordsize="10,20" path="m9280,1179l9290,1179,9290,1160,9280,1160,9280,1179xe" filled="true" fillcolor="#000000" stroked="false">
                <v:path arrowok="t"/>
                <v:fill type="solid"/>
              </v:shape>
            </v:group>
            <v:group style="position:absolute;left:9280;top:1179;width:10;height:20" coordorigin="9280,1179" coordsize="10,20">
              <v:shape style="position:absolute;left:9280;top:1179;width:10;height:20" coordorigin="9280,1179" coordsize="10,20" path="m9280,1198l9290,1198,9290,1179,9280,1179,9280,1198xe" filled="true" fillcolor="#000000" stroked="false">
                <v:path arrowok="t"/>
                <v:fill type="solid"/>
              </v:shape>
            </v:group>
            <v:group style="position:absolute;left:9280;top:1198;width:10;height:20" coordorigin="9280,1198" coordsize="10,20">
              <v:shape style="position:absolute;left:9280;top:1198;width:10;height:20" coordorigin="9280,1198" coordsize="10,20" path="m9280,1217l9290,1217,9290,1198,9280,1198,9280,1217xe" filled="true" fillcolor="#000000" stroked="false">
                <v:path arrowok="t"/>
                <v:fill type="solid"/>
              </v:shape>
            </v:group>
            <v:group style="position:absolute;left:9280;top:1217;width:10;height:20" coordorigin="9280,1217" coordsize="10,20">
              <v:shape style="position:absolute;left:9280;top:1217;width:10;height:20" coordorigin="9280,1217" coordsize="10,20" path="m9280,1236l9290,1236,9290,1217,9280,1217,9280,1236xe" filled="true" fillcolor="#000000" stroked="false">
                <v:path arrowok="t"/>
                <v:fill type="solid"/>
              </v:shape>
            </v:group>
            <v:group style="position:absolute;left:9280;top:1236;width:10;height:20" coordorigin="9280,1236" coordsize="10,20">
              <v:shape style="position:absolute;left:9280;top:1236;width:10;height:20" coordorigin="9280,1236" coordsize="10,20" path="m9280,1256l9290,1256,9290,1236,9280,1236,9280,1256xe" filled="true" fillcolor="#000000" stroked="false">
                <v:path arrowok="t"/>
                <v:fill type="solid"/>
              </v:shape>
            </v:group>
            <v:group style="position:absolute;left:9280;top:1256;width:10;height:20" coordorigin="9280,1256" coordsize="10,20">
              <v:shape style="position:absolute;left:9280;top:1256;width:10;height:20" coordorigin="9280,1256" coordsize="10,20" path="m9280,1275l9290,1275,9290,1256,9280,1256,9280,1275xe" filled="true" fillcolor="#000000" stroked="false">
                <v:path arrowok="t"/>
                <v:fill type="solid"/>
              </v:shape>
            </v:group>
            <v:group style="position:absolute;left:9280;top:1275;width:10;height:20" coordorigin="9280,1275" coordsize="10,20">
              <v:shape style="position:absolute;left:9280;top:1275;width:10;height:20" coordorigin="9280,1275" coordsize="10,20" path="m9280,1294l9290,1294,9290,1275,9280,1275,9280,1294xe" filled="true" fillcolor="#000000" stroked="false">
                <v:path arrowok="t"/>
                <v:fill type="solid"/>
              </v:shape>
            </v:group>
            <v:group style="position:absolute;left:9280;top:1294;width:10;height:20" coordorigin="9280,1294" coordsize="10,20">
              <v:shape style="position:absolute;left:9280;top:1294;width:10;height:20" coordorigin="9280,1294" coordsize="10,20" path="m9280,1313l9290,1313,9290,1294,9280,1294,9280,1313xe" filled="true" fillcolor="#000000" stroked="false">
                <v:path arrowok="t"/>
                <v:fill type="solid"/>
              </v:shape>
              <v:shape style="position:absolute;left:9280;top:1313;width:10;height:5" type="#_x0000_t75" stroked="false">
                <v:imagedata r:id="rId443" o:title=""/>
              </v:shape>
            </v:group>
            <v:group style="position:absolute;left:10116;top:929;width:10;height:20" coordorigin="10116,929" coordsize="10,20">
              <v:shape style="position:absolute;left:10116;top:929;width:10;height:20" coordorigin="10116,929" coordsize="10,20" path="m10116,948l10125,948,10125,929,10116,929,10116,948xe" filled="true" fillcolor="#000000" stroked="false">
                <v:path arrowok="t"/>
                <v:fill type="solid"/>
              </v:shape>
            </v:group>
            <v:group style="position:absolute;left:10116;top:948;width:10;height:20" coordorigin="10116,948" coordsize="10,20">
              <v:shape style="position:absolute;left:10116;top:948;width:10;height:20" coordorigin="10116,948" coordsize="10,20" path="m10116,968l10125,968,10125,948,10116,948,10116,968xe" filled="true" fillcolor="#000000" stroked="false">
                <v:path arrowok="t"/>
                <v:fill type="solid"/>
              </v:shape>
            </v:group>
            <v:group style="position:absolute;left:10116;top:968;width:10;height:20" coordorigin="10116,968" coordsize="10,20">
              <v:shape style="position:absolute;left:10116;top:968;width:10;height:20" coordorigin="10116,968" coordsize="10,20" path="m10116,987l10125,987,10125,968,10116,968,10116,987xe" filled="true" fillcolor="#000000" stroked="false">
                <v:path arrowok="t"/>
                <v:fill type="solid"/>
              </v:shape>
            </v:group>
            <v:group style="position:absolute;left:10116;top:987;width:10;height:20" coordorigin="10116,987" coordsize="10,20">
              <v:shape style="position:absolute;left:10116;top:987;width:10;height:20" coordorigin="10116,987" coordsize="10,20" path="m10116,1006l10125,1006,10125,987,10116,987,10116,1006xe" filled="true" fillcolor="#000000" stroked="false">
                <v:path arrowok="t"/>
                <v:fill type="solid"/>
              </v:shape>
            </v:group>
            <v:group style="position:absolute;left:10116;top:1006;width:10;height:20" coordorigin="10116,1006" coordsize="10,20">
              <v:shape style="position:absolute;left:10116;top:1006;width:10;height:20" coordorigin="10116,1006" coordsize="10,20" path="m10116,1025l10125,1025,10125,1006,10116,1006,10116,1025xe" filled="true" fillcolor="#000000" stroked="false">
                <v:path arrowok="t"/>
                <v:fill type="solid"/>
              </v:shape>
            </v:group>
            <v:group style="position:absolute;left:10116;top:1025;width:10;height:20" coordorigin="10116,1025" coordsize="10,20">
              <v:shape style="position:absolute;left:10116;top:1025;width:10;height:20" coordorigin="10116,1025" coordsize="10,20" path="m10116,1044l10125,1044,10125,1025,10116,1025,10116,1044xe" filled="true" fillcolor="#000000" stroked="false">
                <v:path arrowok="t"/>
                <v:fill type="solid"/>
              </v:shape>
            </v:group>
            <v:group style="position:absolute;left:10116;top:1044;width:10;height:20" coordorigin="10116,1044" coordsize="10,20">
              <v:shape style="position:absolute;left:10116;top:1044;width:10;height:20" coordorigin="10116,1044" coordsize="10,20" path="m10116,1064l10125,1064,10125,1044,10116,1044,10116,1064xe" filled="true" fillcolor="#000000" stroked="false">
                <v:path arrowok="t"/>
                <v:fill type="solid"/>
              </v:shape>
            </v:group>
            <v:group style="position:absolute;left:10116;top:1064;width:10;height:20" coordorigin="10116,1064" coordsize="10,20">
              <v:shape style="position:absolute;left:10116;top:1064;width:10;height:20" coordorigin="10116,1064" coordsize="10,20" path="m10116,1083l10125,1083,10125,1064,10116,1064,10116,1083xe" filled="true" fillcolor="#000000" stroked="false">
                <v:path arrowok="t"/>
                <v:fill type="solid"/>
              </v:shape>
            </v:group>
            <v:group style="position:absolute;left:10116;top:1083;width:10;height:20" coordorigin="10116,1083" coordsize="10,20">
              <v:shape style="position:absolute;left:10116;top:1083;width:10;height:20" coordorigin="10116,1083" coordsize="10,20" path="m10116,1102l10125,1102,10125,1083,10116,1083,10116,1102xe" filled="true" fillcolor="#000000" stroked="false">
                <v:path arrowok="t"/>
                <v:fill type="solid"/>
              </v:shape>
            </v:group>
            <v:group style="position:absolute;left:10116;top:1102;width:10;height:20" coordorigin="10116,1102" coordsize="10,20">
              <v:shape style="position:absolute;left:10116;top:1102;width:10;height:20" coordorigin="10116,1102" coordsize="10,20" path="m10116,1121l10125,1121,10125,1102,10116,1102,10116,1121xe" filled="true" fillcolor="#000000" stroked="false">
                <v:path arrowok="t"/>
                <v:fill type="solid"/>
              </v:shape>
            </v:group>
            <v:group style="position:absolute;left:10116;top:1121;width:10;height:20" coordorigin="10116,1121" coordsize="10,20">
              <v:shape style="position:absolute;left:10116;top:1121;width:10;height:20" coordorigin="10116,1121" coordsize="10,20" path="m10116,1140l10125,1140,10125,1121,10116,1121,10116,1140xe" filled="true" fillcolor="#000000" stroked="false">
                <v:path arrowok="t"/>
                <v:fill type="solid"/>
              </v:shape>
            </v:group>
            <v:group style="position:absolute;left:10116;top:1140;width:10;height:20" coordorigin="10116,1140" coordsize="10,20">
              <v:shape style="position:absolute;left:10116;top:1140;width:10;height:20" coordorigin="10116,1140" coordsize="10,20" path="m10116,1160l10125,1160,10125,1140,10116,1140,10116,1160xe" filled="true" fillcolor="#000000" stroked="false">
                <v:path arrowok="t"/>
                <v:fill type="solid"/>
              </v:shape>
            </v:group>
            <v:group style="position:absolute;left:10116;top:1160;width:10;height:20" coordorigin="10116,1160" coordsize="10,20">
              <v:shape style="position:absolute;left:10116;top:1160;width:10;height:20" coordorigin="10116,1160" coordsize="10,20" path="m10116,1179l10125,1179,10125,1160,10116,1160,10116,1179xe" filled="true" fillcolor="#000000" stroked="false">
                <v:path arrowok="t"/>
                <v:fill type="solid"/>
              </v:shape>
            </v:group>
            <v:group style="position:absolute;left:10116;top:1179;width:10;height:20" coordorigin="10116,1179" coordsize="10,20">
              <v:shape style="position:absolute;left:10116;top:1179;width:10;height:20" coordorigin="10116,1179" coordsize="10,20" path="m10116,1198l10125,1198,10125,1179,10116,1179,10116,1198xe" filled="true" fillcolor="#000000" stroked="false">
                <v:path arrowok="t"/>
                <v:fill type="solid"/>
              </v:shape>
            </v:group>
            <v:group style="position:absolute;left:10116;top:1198;width:10;height:20" coordorigin="10116,1198" coordsize="10,20">
              <v:shape style="position:absolute;left:10116;top:1198;width:10;height:20" coordorigin="10116,1198" coordsize="10,20" path="m10116,1217l10125,1217,10125,1198,10116,1198,10116,1217xe" filled="true" fillcolor="#000000" stroked="false">
                <v:path arrowok="t"/>
                <v:fill type="solid"/>
              </v:shape>
            </v:group>
            <v:group style="position:absolute;left:10116;top:1217;width:10;height:20" coordorigin="10116,1217" coordsize="10,20">
              <v:shape style="position:absolute;left:10116;top:1217;width:10;height:20" coordorigin="10116,1217" coordsize="10,20" path="m10116,1236l10125,1236,10125,1217,10116,1217,10116,1236xe" filled="true" fillcolor="#000000" stroked="false">
                <v:path arrowok="t"/>
                <v:fill type="solid"/>
              </v:shape>
            </v:group>
            <v:group style="position:absolute;left:10116;top:1236;width:10;height:20" coordorigin="10116,1236" coordsize="10,20">
              <v:shape style="position:absolute;left:10116;top:1236;width:10;height:20" coordorigin="10116,1236" coordsize="10,20" path="m10116,1256l10125,1256,10125,1236,10116,1236,10116,1256xe" filled="true" fillcolor="#000000" stroked="false">
                <v:path arrowok="t"/>
                <v:fill type="solid"/>
              </v:shape>
            </v:group>
            <v:group style="position:absolute;left:10116;top:1256;width:10;height:20" coordorigin="10116,1256" coordsize="10,20">
              <v:shape style="position:absolute;left:10116;top:1256;width:10;height:20" coordorigin="10116,1256" coordsize="10,20" path="m10116,1275l10125,1275,10125,1256,10116,1256,10116,1275xe" filled="true" fillcolor="#000000" stroked="false">
                <v:path arrowok="t"/>
                <v:fill type="solid"/>
              </v:shape>
            </v:group>
            <v:group style="position:absolute;left:10116;top:1275;width:10;height:20" coordorigin="10116,1275" coordsize="10,20">
              <v:shape style="position:absolute;left:10116;top:1275;width:10;height:20" coordorigin="10116,1275" coordsize="10,20" path="m10116,1294l10125,1294,10125,1275,10116,1275,10116,1294xe" filled="true" fillcolor="#000000" stroked="false">
                <v:path arrowok="t"/>
                <v:fill type="solid"/>
              </v:shape>
            </v:group>
            <v:group style="position:absolute;left:10116;top:1294;width:10;height:20" coordorigin="10116,1294" coordsize="10,20">
              <v:shape style="position:absolute;left:10116;top:1294;width:10;height:20" coordorigin="10116,1294" coordsize="10,20" path="m10116,1313l10125,1313,10125,1294,10116,1294,10116,1313xe" filled="true" fillcolor="#000000" stroked="false">
                <v:path arrowok="t"/>
                <v:fill type="solid"/>
              </v:shape>
              <v:shape style="position:absolute;left:10116;top:1313;width:10;height:5" type="#_x0000_t75" stroked="false">
                <v:imagedata r:id="rId443" o:title=""/>
              </v:shape>
            </v:group>
            <v:group style="position:absolute;left:718;top:1323;width:2710;height:2" coordorigin="718,1323" coordsize="2710,2">
              <v:shape style="position:absolute;left:718;top:1323;width:2710;height:2" coordorigin="718,1323" coordsize="2710,0" path="m718,1323l3428,1323e" filled="false" stroked="true" strokeweight=".47998pt" strokecolor="#000000">
                <v:path arrowok="t"/>
              </v:shape>
            </v:group>
            <v:group style="position:absolute;left:3428;top:1323;width:10;height:2" coordorigin="3428,1323" coordsize="10,2">
              <v:shape style="position:absolute;left:3428;top:1323;width:10;height:2" coordorigin="3428,1323" coordsize="10,0" path="m3428,1323l3437,1323e" filled="false" stroked="true" strokeweight=".47998pt" strokecolor="#000000">
                <v:path arrowok="t"/>
              </v:shape>
            </v:group>
            <v:group style="position:absolute;left:3437;top:1323;width:865;height:2" coordorigin="3437,1323" coordsize="865,2">
              <v:shape style="position:absolute;left:3437;top:1323;width:865;height:2" coordorigin="3437,1323" coordsize="865,0" path="m3437,1323l4302,1323e" filled="false" stroked="true" strokeweight=".47998pt" strokecolor="#000000">
                <v:path arrowok="t"/>
              </v:shape>
            </v:group>
            <v:group style="position:absolute;left:4302;top:1323;width:10;height:2" coordorigin="4302,1323" coordsize="10,2">
              <v:shape style="position:absolute;left:4302;top:1323;width:10;height:2" coordorigin="4302,1323" coordsize="10,0" path="m4302,1323l4311,1323e" filled="false" stroked="true" strokeweight=".47998pt" strokecolor="#000000">
                <v:path arrowok="t"/>
              </v:shape>
            </v:group>
            <v:group style="position:absolute;left:4311;top:1323;width:783;height:2" coordorigin="4311,1323" coordsize="783,2">
              <v:shape style="position:absolute;left:4311;top:1323;width:783;height:2" coordorigin="4311,1323" coordsize="783,0" path="m4311,1323l5094,1323e" filled="false" stroked="true" strokeweight=".47998pt" strokecolor="#000000">
                <v:path arrowok="t"/>
              </v:shape>
            </v:group>
            <v:group style="position:absolute;left:5094;top:1323;width:10;height:2" coordorigin="5094,1323" coordsize="10,2">
              <v:shape style="position:absolute;left:5094;top:1323;width:10;height:2" coordorigin="5094,1323" coordsize="10,0" path="m5094,1323l5103,1323e" filled="false" stroked="true" strokeweight=".47998pt" strokecolor="#000000">
                <v:path arrowok="t"/>
              </v:shape>
            </v:group>
            <v:group style="position:absolute;left:5103;top:1323;width:922;height:2" coordorigin="5103,1323" coordsize="922,2">
              <v:shape style="position:absolute;left:5103;top:1323;width:922;height:2" coordorigin="5103,1323" coordsize="922,0" path="m5103,1323l6025,1323e" filled="false" stroked="true" strokeweight=".47998pt" strokecolor="#000000">
                <v:path arrowok="t"/>
              </v:shape>
            </v:group>
            <v:group style="position:absolute;left:6025;top:1323;width:10;height:2" coordorigin="6025,1323" coordsize="10,2">
              <v:shape style="position:absolute;left:6025;top:1323;width:10;height:2" coordorigin="6025,1323" coordsize="10,0" path="m6025,1323l6035,1323e" filled="false" stroked="true" strokeweight=".47998pt" strokecolor="#000000">
                <v:path arrowok="t"/>
              </v:shape>
            </v:group>
            <v:group style="position:absolute;left:6035;top:1323;width:560;height:2" coordorigin="6035,1323" coordsize="560,2">
              <v:shape style="position:absolute;left:6035;top:1323;width:560;height:2" coordorigin="6035,1323" coordsize="560,0" path="m6035,1323l6594,1323e" filled="false" stroked="true" strokeweight=".47998pt" strokecolor="#000000">
                <v:path arrowok="t"/>
              </v:shape>
            </v:group>
            <v:group style="position:absolute;left:6594;top:1323;width:10;height:2" coordorigin="6594,1323" coordsize="10,2">
              <v:shape style="position:absolute;left:6594;top:1323;width:10;height:2" coordorigin="6594,1323" coordsize="10,0" path="m6594,1323l6604,1323e" filled="false" stroked="true" strokeweight=".47998pt" strokecolor="#000000">
                <v:path arrowok="t"/>
              </v:shape>
            </v:group>
            <v:group style="position:absolute;left:6604;top:1323;width:1116;height:2" coordorigin="6604,1323" coordsize="1116,2">
              <v:shape style="position:absolute;left:6604;top:1323;width:1116;height:2" coordorigin="6604,1323" coordsize="1116,0" path="m6604,1323l7720,1323e" filled="false" stroked="true" strokeweight=".47998pt" strokecolor="#000000">
                <v:path arrowok="t"/>
              </v:shape>
            </v:group>
            <v:group style="position:absolute;left:7720;top:1323;width:10;height:2" coordorigin="7720,1323" coordsize="10,2">
              <v:shape style="position:absolute;left:7720;top:1323;width:10;height:2" coordorigin="7720,1323" coordsize="10,0" path="m7720,1323l7729,1323e" filled="false" stroked="true" strokeweight=".47998pt" strokecolor="#000000">
                <v:path arrowok="t"/>
              </v:shape>
            </v:group>
            <v:group style="position:absolute;left:7729;top:1323;width:761;height:2" coordorigin="7729,1323" coordsize="761,2">
              <v:shape style="position:absolute;left:7729;top:1323;width:761;height:2" coordorigin="7729,1323" coordsize="761,0" path="m7729,1323l8490,1323e" filled="false" stroked="true" strokeweight=".47998pt" strokecolor="#000000">
                <v:path arrowok="t"/>
              </v:shape>
            </v:group>
            <v:group style="position:absolute;left:8490;top:1323;width:10;height:2" coordorigin="8490,1323" coordsize="10,2">
              <v:shape style="position:absolute;left:8490;top:1323;width:10;height:2" coordorigin="8490,1323" coordsize="10,0" path="m8490,1323l8500,1323e" filled="false" stroked="true" strokeweight=".47998pt" strokecolor="#000000">
                <v:path arrowok="t"/>
              </v:shape>
            </v:group>
            <v:group style="position:absolute;left:8500;top:1323;width:781;height:2" coordorigin="8500,1323" coordsize="781,2">
              <v:shape style="position:absolute;left:8500;top:1323;width:781;height:2" coordorigin="8500,1323" coordsize="781,0" path="m8500,1323l9280,1323e" filled="false" stroked="true" strokeweight=".47998pt" strokecolor="#000000">
                <v:path arrowok="t"/>
              </v:shape>
            </v:group>
            <v:group style="position:absolute;left:9280;top:1323;width:10;height:2" coordorigin="9280,1323" coordsize="10,2">
              <v:shape style="position:absolute;left:9280;top:1323;width:10;height:2" coordorigin="9280,1323" coordsize="10,0" path="m9280,1323l9290,1323e" filled="false" stroked="true" strokeweight=".47998pt" strokecolor="#000000">
                <v:path arrowok="t"/>
              </v:shape>
            </v:group>
            <v:group style="position:absolute;left:9290;top:1323;width:826;height:2" coordorigin="9290,1323" coordsize="826,2">
              <v:shape style="position:absolute;left:9290;top:1323;width:826;height:2" coordorigin="9290,1323" coordsize="826,0" path="m9290,1323l10116,1323e" filled="false" stroked="true" strokeweight=".47998pt" strokecolor="#000000">
                <v:path arrowok="t"/>
              </v:shape>
            </v:group>
            <v:group style="position:absolute;left:10116;top:1323;width:10;height:2" coordorigin="10116,1323" coordsize="10,2">
              <v:shape style="position:absolute;left:10116;top:1323;width:10;height:2" coordorigin="10116,1323" coordsize="10,0" path="m10116,1323l10125,1323e" filled="false" stroked="true" strokeweight=".47998pt" strokecolor="#000000">
                <v:path arrowok="t"/>
              </v:shape>
            </v:group>
            <v:group style="position:absolute;left:10125;top:1323;width:785;height:2" coordorigin="10125,1323" coordsize="785,2">
              <v:shape style="position:absolute;left:10125;top:1323;width:785;height:2" coordorigin="10125,1323" coordsize="785,0" path="m10125,1323l10910,1323e" filled="false" stroked="true" strokeweight=".47998pt" strokecolor="#000000">
                <v:path arrowok="t"/>
              </v:shape>
            </v:group>
            <v:group style="position:absolute;left:3428;top:1328;width:10;height:20" coordorigin="3428,1328" coordsize="10,20">
              <v:shape style="position:absolute;left:3428;top:1328;width:10;height:20" coordorigin="3428,1328" coordsize="10,20" path="m3428,1347l3437,1347,3437,1328,3428,1328,3428,1347xe" filled="true" fillcolor="#000000" stroked="false">
                <v:path arrowok="t"/>
                <v:fill type="solid"/>
              </v:shape>
            </v:group>
            <v:group style="position:absolute;left:3428;top:1347;width:10;height:20" coordorigin="3428,1347" coordsize="10,20">
              <v:shape style="position:absolute;left:3428;top:1347;width:10;height:20" coordorigin="3428,1347" coordsize="10,20" path="m3428,1366l3437,1366,3437,1347,3428,1347,3428,1366xe" filled="true" fillcolor="#000000" stroked="false">
                <v:path arrowok="t"/>
                <v:fill type="solid"/>
              </v:shape>
            </v:group>
            <v:group style="position:absolute;left:3428;top:1366;width:10;height:20" coordorigin="3428,1366" coordsize="10,20">
              <v:shape style="position:absolute;left:3428;top:1366;width:10;height:20" coordorigin="3428,1366" coordsize="10,20" path="m3428,1385l3437,1385,3437,1366,3428,1366,3428,1385xe" filled="true" fillcolor="#000000" stroked="false">
                <v:path arrowok="t"/>
                <v:fill type="solid"/>
              </v:shape>
            </v:group>
            <v:group style="position:absolute;left:3428;top:1385;width:10;height:20" coordorigin="3428,1385" coordsize="10,20">
              <v:shape style="position:absolute;left:3428;top:1385;width:10;height:20" coordorigin="3428,1385" coordsize="10,20" path="m3428,1404l3437,1404,3437,1385,3428,1385,3428,1404xe" filled="true" fillcolor="#000000" stroked="false">
                <v:path arrowok="t"/>
                <v:fill type="solid"/>
              </v:shape>
            </v:group>
            <v:group style="position:absolute;left:3428;top:1404;width:10;height:20" coordorigin="3428,1404" coordsize="10,20">
              <v:shape style="position:absolute;left:3428;top:1404;width:10;height:20" coordorigin="3428,1404" coordsize="10,20" path="m3428,1424l3437,1424,3437,1404,3428,1404,3428,1424xe" filled="true" fillcolor="#000000" stroked="false">
                <v:path arrowok="t"/>
                <v:fill type="solid"/>
              </v:shape>
            </v:group>
            <v:group style="position:absolute;left:3428;top:1424;width:10;height:20" coordorigin="3428,1424" coordsize="10,20">
              <v:shape style="position:absolute;left:3428;top:1424;width:10;height:20" coordorigin="3428,1424" coordsize="10,20" path="m3428,1443l3437,1443,3437,1424,3428,1424,3428,1443xe" filled="true" fillcolor="#000000" stroked="false">
                <v:path arrowok="t"/>
                <v:fill type="solid"/>
              </v:shape>
            </v:group>
            <v:group style="position:absolute;left:3428;top:1443;width:10;height:20" coordorigin="3428,1443" coordsize="10,20">
              <v:shape style="position:absolute;left:3428;top:1443;width:10;height:20" coordorigin="3428,1443" coordsize="10,20" path="m3428,1462l3437,1462,3437,1443,3428,1443,3428,1462xe" filled="true" fillcolor="#000000" stroked="false">
                <v:path arrowok="t"/>
                <v:fill type="solid"/>
              </v:shape>
            </v:group>
            <v:group style="position:absolute;left:3428;top:1462;width:10;height:20" coordorigin="3428,1462" coordsize="10,20">
              <v:shape style="position:absolute;left:3428;top:1462;width:10;height:20" coordorigin="3428,1462" coordsize="10,20" path="m3428,1481l3437,1481,3437,1462,3428,1462,3428,1481xe" filled="true" fillcolor="#000000" stroked="false">
                <v:path arrowok="t"/>
                <v:fill type="solid"/>
              </v:shape>
            </v:group>
            <v:group style="position:absolute;left:3428;top:1481;width:10;height:20" coordorigin="3428,1481" coordsize="10,20">
              <v:shape style="position:absolute;left:3428;top:1481;width:10;height:20" coordorigin="3428,1481" coordsize="10,20" path="m3428,1500l3437,1500,3437,1481,3428,1481,3428,1500xe" filled="true" fillcolor="#000000" stroked="false">
                <v:path arrowok="t"/>
                <v:fill type="solid"/>
              </v:shape>
            </v:group>
            <v:group style="position:absolute;left:3428;top:1500;width:10;height:20" coordorigin="3428,1500" coordsize="10,20">
              <v:shape style="position:absolute;left:3428;top:1500;width:10;height:20" coordorigin="3428,1500" coordsize="10,20" path="m3428,1520l3437,1520,3437,1500,3428,1500,3428,1520xe" filled="true" fillcolor="#000000" stroked="false">
                <v:path arrowok="t"/>
                <v:fill type="solid"/>
              </v:shape>
            </v:group>
            <v:group style="position:absolute;left:3428;top:1520;width:10;height:20" coordorigin="3428,1520" coordsize="10,20">
              <v:shape style="position:absolute;left:3428;top:1520;width:10;height:20" coordorigin="3428,1520" coordsize="10,20" path="m3428,1539l3437,1539,3437,1520,3428,1520,3428,1539xe" filled="true" fillcolor="#000000" stroked="false">
                <v:path arrowok="t"/>
                <v:fill type="solid"/>
              </v:shape>
            </v:group>
            <v:group style="position:absolute;left:3428;top:1539;width:10;height:20" coordorigin="3428,1539" coordsize="10,20">
              <v:shape style="position:absolute;left:3428;top:1539;width:10;height:20" coordorigin="3428,1539" coordsize="10,20" path="m3428,1558l3437,1558,3437,1539,3428,1539,3428,1558xe" filled="true" fillcolor="#000000" stroked="false">
                <v:path arrowok="t"/>
                <v:fill type="solid"/>
              </v:shape>
            </v:group>
            <v:group style="position:absolute;left:3428;top:1558;width:10;height:20" coordorigin="3428,1558" coordsize="10,20">
              <v:shape style="position:absolute;left:3428;top:1558;width:10;height:20" coordorigin="3428,1558" coordsize="10,20" path="m3428,1577l3437,1577,3437,1558,3428,1558,3428,1577xe" filled="true" fillcolor="#000000" stroked="false">
                <v:path arrowok="t"/>
                <v:fill type="solid"/>
              </v:shape>
            </v:group>
            <v:group style="position:absolute;left:3428;top:1577;width:10;height:20" coordorigin="3428,1577" coordsize="10,20">
              <v:shape style="position:absolute;left:3428;top:1577;width:10;height:20" coordorigin="3428,1577" coordsize="10,20" path="m3428,1596l3437,1596,3437,1577,3428,1577,3428,1596xe" filled="true" fillcolor="#000000" stroked="false">
                <v:path arrowok="t"/>
                <v:fill type="solid"/>
              </v:shape>
            </v:group>
            <v:group style="position:absolute;left:3428;top:1596;width:10;height:20" coordorigin="3428,1596" coordsize="10,20">
              <v:shape style="position:absolute;left:3428;top:1596;width:10;height:20" coordorigin="3428,1596" coordsize="10,20" path="m3428,1616l3437,1616,3437,1596,3428,1596,3428,1616xe" filled="true" fillcolor="#000000" stroked="false">
                <v:path arrowok="t"/>
                <v:fill type="solid"/>
              </v:shape>
            </v:group>
            <v:group style="position:absolute;left:4302;top:1328;width:10;height:20" coordorigin="4302,1328" coordsize="10,20">
              <v:shape style="position:absolute;left:4302;top:1328;width:10;height:20" coordorigin="4302,1328" coordsize="10,20" path="m4302,1347l4311,1347,4311,1328,4302,1328,4302,1347xe" filled="true" fillcolor="#000000" stroked="false">
                <v:path arrowok="t"/>
                <v:fill type="solid"/>
              </v:shape>
            </v:group>
            <v:group style="position:absolute;left:4302;top:1347;width:10;height:20" coordorigin="4302,1347" coordsize="10,20">
              <v:shape style="position:absolute;left:4302;top:1347;width:10;height:20" coordorigin="4302,1347" coordsize="10,20" path="m4302,1366l4311,1366,4311,1347,4302,1347,4302,1366xe" filled="true" fillcolor="#000000" stroked="false">
                <v:path arrowok="t"/>
                <v:fill type="solid"/>
              </v:shape>
            </v:group>
            <v:group style="position:absolute;left:4302;top:1366;width:10;height:20" coordorigin="4302,1366" coordsize="10,20">
              <v:shape style="position:absolute;left:4302;top:1366;width:10;height:20" coordorigin="4302,1366" coordsize="10,20" path="m4302,1385l4311,1385,4311,1366,4302,1366,4302,1385xe" filled="true" fillcolor="#000000" stroked="false">
                <v:path arrowok="t"/>
                <v:fill type="solid"/>
              </v:shape>
            </v:group>
            <v:group style="position:absolute;left:4302;top:1385;width:10;height:20" coordorigin="4302,1385" coordsize="10,20">
              <v:shape style="position:absolute;left:4302;top:1385;width:10;height:20" coordorigin="4302,1385" coordsize="10,20" path="m4302,1404l4311,1404,4311,1385,4302,1385,4302,1404xe" filled="true" fillcolor="#000000" stroked="false">
                <v:path arrowok="t"/>
                <v:fill type="solid"/>
              </v:shape>
            </v:group>
            <v:group style="position:absolute;left:4302;top:1404;width:10;height:20" coordorigin="4302,1404" coordsize="10,20">
              <v:shape style="position:absolute;left:4302;top:1404;width:10;height:20" coordorigin="4302,1404" coordsize="10,20" path="m4302,1424l4311,1424,4311,1404,4302,1404,4302,1424xe" filled="true" fillcolor="#000000" stroked="false">
                <v:path arrowok="t"/>
                <v:fill type="solid"/>
              </v:shape>
            </v:group>
            <v:group style="position:absolute;left:4302;top:1424;width:10;height:20" coordorigin="4302,1424" coordsize="10,20">
              <v:shape style="position:absolute;left:4302;top:1424;width:10;height:20" coordorigin="4302,1424" coordsize="10,20" path="m4302,1443l4311,1443,4311,1424,4302,1424,4302,1443xe" filled="true" fillcolor="#000000" stroked="false">
                <v:path arrowok="t"/>
                <v:fill type="solid"/>
              </v:shape>
            </v:group>
            <v:group style="position:absolute;left:4302;top:1443;width:10;height:20" coordorigin="4302,1443" coordsize="10,20">
              <v:shape style="position:absolute;left:4302;top:1443;width:10;height:20" coordorigin="4302,1443" coordsize="10,20" path="m4302,1462l4311,1462,4311,1443,4302,1443,4302,1462xe" filled="true" fillcolor="#000000" stroked="false">
                <v:path arrowok="t"/>
                <v:fill type="solid"/>
              </v:shape>
            </v:group>
            <v:group style="position:absolute;left:4302;top:1462;width:10;height:20" coordorigin="4302,1462" coordsize="10,20">
              <v:shape style="position:absolute;left:4302;top:1462;width:10;height:20" coordorigin="4302,1462" coordsize="10,20" path="m4302,1481l4311,1481,4311,1462,4302,1462,4302,1481xe" filled="true" fillcolor="#000000" stroked="false">
                <v:path arrowok="t"/>
                <v:fill type="solid"/>
              </v:shape>
            </v:group>
            <v:group style="position:absolute;left:4302;top:1481;width:10;height:20" coordorigin="4302,1481" coordsize="10,20">
              <v:shape style="position:absolute;left:4302;top:1481;width:10;height:20" coordorigin="4302,1481" coordsize="10,20" path="m4302,1500l4311,1500,4311,1481,4302,1481,4302,1500xe" filled="true" fillcolor="#000000" stroked="false">
                <v:path arrowok="t"/>
                <v:fill type="solid"/>
              </v:shape>
            </v:group>
            <v:group style="position:absolute;left:4302;top:1500;width:10;height:20" coordorigin="4302,1500" coordsize="10,20">
              <v:shape style="position:absolute;left:4302;top:1500;width:10;height:20" coordorigin="4302,1500" coordsize="10,20" path="m4302,1520l4311,1520,4311,1500,4302,1500,4302,1520xe" filled="true" fillcolor="#000000" stroked="false">
                <v:path arrowok="t"/>
                <v:fill type="solid"/>
              </v:shape>
            </v:group>
            <v:group style="position:absolute;left:4302;top:1520;width:10;height:20" coordorigin="4302,1520" coordsize="10,20">
              <v:shape style="position:absolute;left:4302;top:1520;width:10;height:20" coordorigin="4302,1520" coordsize="10,20" path="m4302,1539l4311,1539,4311,1520,4302,1520,4302,1539xe" filled="true" fillcolor="#000000" stroked="false">
                <v:path arrowok="t"/>
                <v:fill type="solid"/>
              </v:shape>
            </v:group>
            <v:group style="position:absolute;left:4302;top:1539;width:10;height:20" coordorigin="4302,1539" coordsize="10,20">
              <v:shape style="position:absolute;left:4302;top:1539;width:10;height:20" coordorigin="4302,1539" coordsize="10,20" path="m4302,1558l4311,1558,4311,1539,4302,1539,4302,1558xe" filled="true" fillcolor="#000000" stroked="false">
                <v:path arrowok="t"/>
                <v:fill type="solid"/>
              </v:shape>
            </v:group>
            <v:group style="position:absolute;left:4302;top:1558;width:10;height:20" coordorigin="4302,1558" coordsize="10,20">
              <v:shape style="position:absolute;left:4302;top:1558;width:10;height:20" coordorigin="4302,1558" coordsize="10,20" path="m4302,1577l4311,1577,4311,1558,4302,1558,4302,1577xe" filled="true" fillcolor="#000000" stroked="false">
                <v:path arrowok="t"/>
                <v:fill type="solid"/>
              </v:shape>
            </v:group>
            <v:group style="position:absolute;left:4302;top:1577;width:10;height:20" coordorigin="4302,1577" coordsize="10,20">
              <v:shape style="position:absolute;left:4302;top:1577;width:10;height:20" coordorigin="4302,1577" coordsize="10,20" path="m4302,1596l4311,1596,4311,1577,4302,1577,4302,1596xe" filled="true" fillcolor="#000000" stroked="false">
                <v:path arrowok="t"/>
                <v:fill type="solid"/>
              </v:shape>
            </v:group>
            <v:group style="position:absolute;left:4302;top:1596;width:10;height:20" coordorigin="4302,1596" coordsize="10,20">
              <v:shape style="position:absolute;left:4302;top:1596;width:10;height:20" coordorigin="4302,1596" coordsize="10,20" path="m4302,1616l4311,1616,4311,1596,4302,1596,4302,1616xe" filled="true" fillcolor="#000000" stroked="false">
                <v:path arrowok="t"/>
                <v:fill type="solid"/>
              </v:shape>
            </v:group>
            <v:group style="position:absolute;left:4302;top:1616;width:10;height:20" coordorigin="4302,1616" coordsize="10,20">
              <v:shape style="position:absolute;left:4302;top:1616;width:10;height:20" coordorigin="4302,1616" coordsize="10,20" path="m4302,1635l4311,1635,4311,1616,4302,1616,4302,1635xe" filled="true" fillcolor="#000000" stroked="false">
                <v:path arrowok="t"/>
                <v:fill type="solid"/>
              </v:shape>
            </v:group>
            <v:group style="position:absolute;left:4302;top:1635;width:10;height:20" coordorigin="4302,1635" coordsize="10,20">
              <v:shape style="position:absolute;left:4302;top:1635;width:10;height:20" coordorigin="4302,1635" coordsize="10,20" path="m4302,1654l4311,1654,4311,1635,4302,1635,4302,1654xe" filled="true" fillcolor="#000000" stroked="false">
                <v:path arrowok="t"/>
                <v:fill type="solid"/>
              </v:shape>
            </v:group>
            <v:group style="position:absolute;left:4302;top:1654;width:10;height:20" coordorigin="4302,1654" coordsize="10,20">
              <v:shape style="position:absolute;left:4302;top:1654;width:10;height:20" coordorigin="4302,1654" coordsize="10,20" path="m4302,1673l4311,1673,4311,1654,4302,1654,4302,1673xe" filled="true" fillcolor="#000000" stroked="false">
                <v:path arrowok="t"/>
                <v:fill type="solid"/>
              </v:shape>
            </v:group>
            <v:group style="position:absolute;left:4302;top:1673;width:10;height:20" coordorigin="4302,1673" coordsize="10,20">
              <v:shape style="position:absolute;left:4302;top:1673;width:10;height:20" coordorigin="4302,1673" coordsize="10,20" path="m4302,1692l4311,1692,4311,1673,4302,1673,4302,1692xe" filled="true" fillcolor="#000000" stroked="false">
                <v:path arrowok="t"/>
                <v:fill type="solid"/>
              </v:shape>
            </v:group>
            <v:group style="position:absolute;left:4302;top:1692;width:10;height:20" coordorigin="4302,1692" coordsize="10,20">
              <v:shape style="position:absolute;left:4302;top:1692;width:10;height:20" coordorigin="4302,1692" coordsize="10,20" path="m4302,1712l4311,1712,4311,1692,4302,1692,4302,1712xe" filled="true" fillcolor="#000000" stroked="false">
                <v:path arrowok="t"/>
                <v:fill type="solid"/>
              </v:shape>
            </v:group>
            <v:group style="position:absolute;left:5094;top:1328;width:10;height:20" coordorigin="5094,1328" coordsize="10,20">
              <v:shape style="position:absolute;left:5094;top:1328;width:10;height:20" coordorigin="5094,1328" coordsize="10,20" path="m5094,1347l5103,1347,5103,1328,5094,1328,5094,1347xe" filled="true" fillcolor="#000000" stroked="false">
                <v:path arrowok="t"/>
                <v:fill type="solid"/>
              </v:shape>
            </v:group>
            <v:group style="position:absolute;left:5094;top:1347;width:10;height:20" coordorigin="5094,1347" coordsize="10,20">
              <v:shape style="position:absolute;left:5094;top:1347;width:10;height:20" coordorigin="5094,1347" coordsize="10,20" path="m5094,1366l5103,1366,5103,1347,5094,1347,5094,1366xe" filled="true" fillcolor="#000000" stroked="false">
                <v:path arrowok="t"/>
                <v:fill type="solid"/>
              </v:shape>
            </v:group>
            <v:group style="position:absolute;left:5094;top:1366;width:10;height:20" coordorigin="5094,1366" coordsize="10,20">
              <v:shape style="position:absolute;left:5094;top:1366;width:10;height:20" coordorigin="5094,1366" coordsize="10,20" path="m5094,1385l5103,1385,5103,1366,5094,1366,5094,1385xe" filled="true" fillcolor="#000000" stroked="false">
                <v:path arrowok="t"/>
                <v:fill type="solid"/>
              </v:shape>
            </v:group>
            <v:group style="position:absolute;left:5094;top:1385;width:10;height:20" coordorigin="5094,1385" coordsize="10,20">
              <v:shape style="position:absolute;left:5094;top:1385;width:10;height:20" coordorigin="5094,1385" coordsize="10,20" path="m5094,1404l5103,1404,5103,1385,5094,1385,5094,1404xe" filled="true" fillcolor="#000000" stroked="false">
                <v:path arrowok="t"/>
                <v:fill type="solid"/>
              </v:shape>
            </v:group>
            <v:group style="position:absolute;left:5094;top:1404;width:10;height:20" coordorigin="5094,1404" coordsize="10,20">
              <v:shape style="position:absolute;left:5094;top:1404;width:10;height:20" coordorigin="5094,1404" coordsize="10,20" path="m5094,1424l5103,1424,5103,1404,5094,1404,5094,1424xe" filled="true" fillcolor="#000000" stroked="false">
                <v:path arrowok="t"/>
                <v:fill type="solid"/>
              </v:shape>
            </v:group>
            <v:group style="position:absolute;left:5094;top:1424;width:10;height:20" coordorigin="5094,1424" coordsize="10,20">
              <v:shape style="position:absolute;left:5094;top:1424;width:10;height:20" coordorigin="5094,1424" coordsize="10,20" path="m5094,1443l5103,1443,5103,1424,5094,1424,5094,1443xe" filled="true" fillcolor="#000000" stroked="false">
                <v:path arrowok="t"/>
                <v:fill type="solid"/>
              </v:shape>
            </v:group>
            <v:group style="position:absolute;left:5094;top:1443;width:10;height:20" coordorigin="5094,1443" coordsize="10,20">
              <v:shape style="position:absolute;left:5094;top:1443;width:10;height:20" coordorigin="5094,1443" coordsize="10,20" path="m5094,1462l5103,1462,5103,1443,5094,1443,5094,1462xe" filled="true" fillcolor="#000000" stroked="false">
                <v:path arrowok="t"/>
                <v:fill type="solid"/>
              </v:shape>
            </v:group>
            <v:group style="position:absolute;left:5094;top:1462;width:10;height:20" coordorigin="5094,1462" coordsize="10,20">
              <v:shape style="position:absolute;left:5094;top:1462;width:10;height:20" coordorigin="5094,1462" coordsize="10,20" path="m5094,1481l5103,1481,5103,1462,5094,1462,5094,1481xe" filled="true" fillcolor="#000000" stroked="false">
                <v:path arrowok="t"/>
                <v:fill type="solid"/>
              </v:shape>
            </v:group>
            <v:group style="position:absolute;left:5094;top:1481;width:10;height:20" coordorigin="5094,1481" coordsize="10,20">
              <v:shape style="position:absolute;left:5094;top:1481;width:10;height:20" coordorigin="5094,1481" coordsize="10,20" path="m5094,1500l5103,1500,5103,1481,5094,1481,5094,1500xe" filled="true" fillcolor="#000000" stroked="false">
                <v:path arrowok="t"/>
                <v:fill type="solid"/>
              </v:shape>
            </v:group>
            <v:group style="position:absolute;left:5094;top:1500;width:10;height:20" coordorigin="5094,1500" coordsize="10,20">
              <v:shape style="position:absolute;left:5094;top:1500;width:10;height:20" coordorigin="5094,1500" coordsize="10,20" path="m5094,1520l5103,1520,5103,1500,5094,1500,5094,1520xe" filled="true" fillcolor="#000000" stroked="false">
                <v:path arrowok="t"/>
                <v:fill type="solid"/>
              </v:shape>
            </v:group>
            <v:group style="position:absolute;left:5094;top:1520;width:10;height:20" coordorigin="5094,1520" coordsize="10,20">
              <v:shape style="position:absolute;left:5094;top:1520;width:10;height:20" coordorigin="5094,1520" coordsize="10,20" path="m5094,1539l5103,1539,5103,1520,5094,1520,5094,1539xe" filled="true" fillcolor="#000000" stroked="false">
                <v:path arrowok="t"/>
                <v:fill type="solid"/>
              </v:shape>
            </v:group>
            <v:group style="position:absolute;left:5094;top:1539;width:10;height:20" coordorigin="5094,1539" coordsize="10,20">
              <v:shape style="position:absolute;left:5094;top:1539;width:10;height:20" coordorigin="5094,1539" coordsize="10,20" path="m5094,1558l5103,1558,5103,1539,5094,1539,5094,1558xe" filled="true" fillcolor="#000000" stroked="false">
                <v:path arrowok="t"/>
                <v:fill type="solid"/>
              </v:shape>
            </v:group>
            <v:group style="position:absolute;left:5094;top:1558;width:10;height:20" coordorigin="5094,1558" coordsize="10,20">
              <v:shape style="position:absolute;left:5094;top:1558;width:10;height:20" coordorigin="5094,1558" coordsize="10,20" path="m5094,1577l5103,1577,5103,1558,5094,1558,5094,1577xe" filled="true" fillcolor="#000000" stroked="false">
                <v:path arrowok="t"/>
                <v:fill type="solid"/>
              </v:shape>
            </v:group>
            <v:group style="position:absolute;left:5094;top:1577;width:10;height:20" coordorigin="5094,1577" coordsize="10,20">
              <v:shape style="position:absolute;left:5094;top:1577;width:10;height:20" coordorigin="5094,1577" coordsize="10,20" path="m5094,1596l5103,1596,5103,1577,5094,1577,5094,1596xe" filled="true" fillcolor="#000000" stroked="false">
                <v:path arrowok="t"/>
                <v:fill type="solid"/>
              </v:shape>
            </v:group>
            <v:group style="position:absolute;left:5094;top:1596;width:10;height:20" coordorigin="5094,1596" coordsize="10,20">
              <v:shape style="position:absolute;left:5094;top:1596;width:10;height:20" coordorigin="5094,1596" coordsize="10,20" path="m5094,1616l5103,1616,5103,1596,5094,1596,5094,1616xe" filled="true" fillcolor="#000000" stroked="false">
                <v:path arrowok="t"/>
                <v:fill type="solid"/>
              </v:shape>
            </v:group>
            <v:group style="position:absolute;left:5094;top:1616;width:10;height:20" coordorigin="5094,1616" coordsize="10,20">
              <v:shape style="position:absolute;left:5094;top:1616;width:10;height:20" coordorigin="5094,1616" coordsize="10,20" path="m5094,1635l5103,1635,5103,1616,5094,1616,5094,1635xe" filled="true" fillcolor="#000000" stroked="false">
                <v:path arrowok="t"/>
                <v:fill type="solid"/>
              </v:shape>
            </v:group>
            <v:group style="position:absolute;left:5094;top:1635;width:10;height:20" coordorigin="5094,1635" coordsize="10,20">
              <v:shape style="position:absolute;left:5094;top:1635;width:10;height:20" coordorigin="5094,1635" coordsize="10,20" path="m5094,1654l5103,1654,5103,1635,5094,1635,5094,1654xe" filled="true" fillcolor="#000000" stroked="false">
                <v:path arrowok="t"/>
                <v:fill type="solid"/>
              </v:shape>
            </v:group>
            <v:group style="position:absolute;left:5094;top:1654;width:10;height:20" coordorigin="5094,1654" coordsize="10,20">
              <v:shape style="position:absolute;left:5094;top:1654;width:10;height:20" coordorigin="5094,1654" coordsize="10,20" path="m5094,1673l5103,1673,5103,1654,5094,1654,5094,1673xe" filled="true" fillcolor="#000000" stroked="false">
                <v:path arrowok="t"/>
                <v:fill type="solid"/>
              </v:shape>
            </v:group>
            <v:group style="position:absolute;left:5094;top:1673;width:10;height:20" coordorigin="5094,1673" coordsize="10,20">
              <v:shape style="position:absolute;left:5094;top:1673;width:10;height:20" coordorigin="5094,1673" coordsize="10,20" path="m5094,1692l5103,1692,5103,1673,5094,1673,5094,1692xe" filled="true" fillcolor="#000000" stroked="false">
                <v:path arrowok="t"/>
                <v:fill type="solid"/>
              </v:shape>
            </v:group>
            <v:group style="position:absolute;left:5094;top:1692;width:10;height:20" coordorigin="5094,1692" coordsize="10,20">
              <v:shape style="position:absolute;left:5094;top:1692;width:10;height:20" coordorigin="5094,1692" coordsize="10,20" path="m5094,1712l5103,1712,5103,1692,5094,1692,5094,1712xe" filled="true" fillcolor="#000000" stroked="false">
                <v:path arrowok="t"/>
                <v:fill type="solid"/>
              </v:shape>
            </v:group>
            <v:group style="position:absolute;left:6025;top:1328;width:10;height:20" coordorigin="6025,1328" coordsize="10,20">
              <v:shape style="position:absolute;left:6025;top:1328;width:10;height:20" coordorigin="6025,1328" coordsize="10,20" path="m6025,1347l6035,1347,6035,1328,6025,1328,6025,1347xe" filled="true" fillcolor="#000000" stroked="false">
                <v:path arrowok="t"/>
                <v:fill type="solid"/>
              </v:shape>
            </v:group>
            <v:group style="position:absolute;left:6025;top:1347;width:10;height:20" coordorigin="6025,1347" coordsize="10,20">
              <v:shape style="position:absolute;left:6025;top:1347;width:10;height:20" coordorigin="6025,1347" coordsize="10,20" path="m6025,1366l6035,1366,6035,1347,6025,1347,6025,1366xe" filled="true" fillcolor="#000000" stroked="false">
                <v:path arrowok="t"/>
                <v:fill type="solid"/>
              </v:shape>
            </v:group>
            <v:group style="position:absolute;left:6025;top:1366;width:10;height:20" coordorigin="6025,1366" coordsize="10,20">
              <v:shape style="position:absolute;left:6025;top:1366;width:10;height:20" coordorigin="6025,1366" coordsize="10,20" path="m6025,1385l6035,1385,6035,1366,6025,1366,6025,1385xe" filled="true" fillcolor="#000000" stroked="false">
                <v:path arrowok="t"/>
                <v:fill type="solid"/>
              </v:shape>
            </v:group>
            <v:group style="position:absolute;left:6025;top:1385;width:10;height:20" coordorigin="6025,1385" coordsize="10,20">
              <v:shape style="position:absolute;left:6025;top:1385;width:10;height:20" coordorigin="6025,1385" coordsize="10,20" path="m6025,1404l6035,1404,6035,1385,6025,1385,6025,1404xe" filled="true" fillcolor="#000000" stroked="false">
                <v:path arrowok="t"/>
                <v:fill type="solid"/>
              </v:shape>
            </v:group>
            <v:group style="position:absolute;left:6025;top:1404;width:10;height:20" coordorigin="6025,1404" coordsize="10,20">
              <v:shape style="position:absolute;left:6025;top:1404;width:10;height:20" coordorigin="6025,1404" coordsize="10,20" path="m6025,1424l6035,1424,6035,1404,6025,1404,6025,1424xe" filled="true" fillcolor="#000000" stroked="false">
                <v:path arrowok="t"/>
                <v:fill type="solid"/>
              </v:shape>
            </v:group>
            <v:group style="position:absolute;left:6025;top:1424;width:10;height:20" coordorigin="6025,1424" coordsize="10,20">
              <v:shape style="position:absolute;left:6025;top:1424;width:10;height:20" coordorigin="6025,1424" coordsize="10,20" path="m6025,1443l6035,1443,6035,1424,6025,1424,6025,1443xe" filled="true" fillcolor="#000000" stroked="false">
                <v:path arrowok="t"/>
                <v:fill type="solid"/>
              </v:shape>
            </v:group>
            <v:group style="position:absolute;left:6025;top:1443;width:10;height:20" coordorigin="6025,1443" coordsize="10,20">
              <v:shape style="position:absolute;left:6025;top:1443;width:10;height:20" coordorigin="6025,1443" coordsize="10,20" path="m6025,1462l6035,1462,6035,1443,6025,1443,6025,1462xe" filled="true" fillcolor="#000000" stroked="false">
                <v:path arrowok="t"/>
                <v:fill type="solid"/>
              </v:shape>
            </v:group>
            <v:group style="position:absolute;left:6025;top:1462;width:10;height:20" coordorigin="6025,1462" coordsize="10,20">
              <v:shape style="position:absolute;left:6025;top:1462;width:10;height:20" coordorigin="6025,1462" coordsize="10,20" path="m6025,1481l6035,1481,6035,1462,6025,1462,6025,1481xe" filled="true" fillcolor="#000000" stroked="false">
                <v:path arrowok="t"/>
                <v:fill type="solid"/>
              </v:shape>
            </v:group>
            <v:group style="position:absolute;left:6025;top:1481;width:10;height:20" coordorigin="6025,1481" coordsize="10,20">
              <v:shape style="position:absolute;left:6025;top:1481;width:10;height:20" coordorigin="6025,1481" coordsize="10,20" path="m6025,1500l6035,1500,6035,1481,6025,1481,6025,1500xe" filled="true" fillcolor="#000000" stroked="false">
                <v:path arrowok="t"/>
                <v:fill type="solid"/>
              </v:shape>
            </v:group>
            <v:group style="position:absolute;left:6025;top:1500;width:10;height:20" coordorigin="6025,1500" coordsize="10,20">
              <v:shape style="position:absolute;left:6025;top:1500;width:10;height:20" coordorigin="6025,1500" coordsize="10,20" path="m6025,1520l6035,1520,6035,1500,6025,1500,6025,1520xe" filled="true" fillcolor="#000000" stroked="false">
                <v:path arrowok="t"/>
                <v:fill type="solid"/>
              </v:shape>
            </v:group>
            <v:group style="position:absolute;left:6025;top:1520;width:10;height:20" coordorigin="6025,1520" coordsize="10,20">
              <v:shape style="position:absolute;left:6025;top:1520;width:10;height:20" coordorigin="6025,1520" coordsize="10,20" path="m6025,1539l6035,1539,6035,1520,6025,1520,6025,1539xe" filled="true" fillcolor="#000000" stroked="false">
                <v:path arrowok="t"/>
                <v:fill type="solid"/>
              </v:shape>
            </v:group>
            <v:group style="position:absolute;left:6025;top:1539;width:10;height:20" coordorigin="6025,1539" coordsize="10,20">
              <v:shape style="position:absolute;left:6025;top:1539;width:10;height:20" coordorigin="6025,1539" coordsize="10,20" path="m6025,1558l6035,1558,6035,1539,6025,1539,6025,1558xe" filled="true" fillcolor="#000000" stroked="false">
                <v:path arrowok="t"/>
                <v:fill type="solid"/>
              </v:shape>
            </v:group>
            <v:group style="position:absolute;left:6025;top:1558;width:10;height:20" coordorigin="6025,1558" coordsize="10,20">
              <v:shape style="position:absolute;left:6025;top:1558;width:10;height:20" coordorigin="6025,1558" coordsize="10,20" path="m6025,1577l6035,1577,6035,1558,6025,1558,6025,1577xe" filled="true" fillcolor="#000000" stroked="false">
                <v:path arrowok="t"/>
                <v:fill type="solid"/>
              </v:shape>
            </v:group>
            <v:group style="position:absolute;left:6025;top:1577;width:10;height:20" coordorigin="6025,1577" coordsize="10,20">
              <v:shape style="position:absolute;left:6025;top:1577;width:10;height:20" coordorigin="6025,1577" coordsize="10,20" path="m6025,1596l6035,1596,6035,1577,6025,1577,6025,1596xe" filled="true" fillcolor="#000000" stroked="false">
                <v:path arrowok="t"/>
                <v:fill type="solid"/>
              </v:shape>
            </v:group>
            <v:group style="position:absolute;left:6025;top:1596;width:10;height:20" coordorigin="6025,1596" coordsize="10,20">
              <v:shape style="position:absolute;left:6025;top:1596;width:10;height:20" coordorigin="6025,1596" coordsize="10,20" path="m6025,1616l6035,1616,6035,1596,6025,1596,6025,1616xe" filled="true" fillcolor="#000000" stroked="false">
                <v:path arrowok="t"/>
                <v:fill type="solid"/>
              </v:shape>
            </v:group>
            <v:group style="position:absolute;left:6025;top:1616;width:10;height:20" coordorigin="6025,1616" coordsize="10,20">
              <v:shape style="position:absolute;left:6025;top:1616;width:10;height:20" coordorigin="6025,1616" coordsize="10,20" path="m6025,1635l6035,1635,6035,1616,6025,1616,6025,1635xe" filled="true" fillcolor="#000000" stroked="false">
                <v:path arrowok="t"/>
                <v:fill type="solid"/>
              </v:shape>
            </v:group>
            <v:group style="position:absolute;left:6025;top:1635;width:10;height:20" coordorigin="6025,1635" coordsize="10,20">
              <v:shape style="position:absolute;left:6025;top:1635;width:10;height:20" coordorigin="6025,1635" coordsize="10,20" path="m6025,1654l6035,1654,6035,1635,6025,1635,6025,1654xe" filled="true" fillcolor="#000000" stroked="false">
                <v:path arrowok="t"/>
                <v:fill type="solid"/>
              </v:shape>
            </v:group>
            <v:group style="position:absolute;left:6025;top:1654;width:10;height:20" coordorigin="6025,1654" coordsize="10,20">
              <v:shape style="position:absolute;left:6025;top:1654;width:10;height:20" coordorigin="6025,1654" coordsize="10,20" path="m6025,1673l6035,1673,6035,1654,6025,1654,6025,1673xe" filled="true" fillcolor="#000000" stroked="false">
                <v:path arrowok="t"/>
                <v:fill type="solid"/>
              </v:shape>
            </v:group>
            <v:group style="position:absolute;left:6025;top:1673;width:10;height:20" coordorigin="6025,1673" coordsize="10,20">
              <v:shape style="position:absolute;left:6025;top:1673;width:10;height:20" coordorigin="6025,1673" coordsize="10,20" path="m6025,1692l6035,1692,6035,1673,6025,1673,6025,1692xe" filled="true" fillcolor="#000000" stroked="false">
                <v:path arrowok="t"/>
                <v:fill type="solid"/>
              </v:shape>
            </v:group>
            <v:group style="position:absolute;left:6025;top:1692;width:10;height:20" coordorigin="6025,1692" coordsize="10,20">
              <v:shape style="position:absolute;left:6025;top:1692;width:10;height:20" coordorigin="6025,1692" coordsize="10,20" path="m6025,1712l6035,1712,6035,1692,6025,1692,6025,1712xe" filled="true" fillcolor="#000000" stroked="false">
                <v:path arrowok="t"/>
                <v:fill type="solid"/>
              </v:shape>
            </v:group>
            <v:group style="position:absolute;left:6594;top:1328;width:10;height:20" coordorigin="6594,1328" coordsize="10,20">
              <v:shape style="position:absolute;left:6594;top:1328;width:10;height:20" coordorigin="6594,1328" coordsize="10,20" path="m6594,1347l6604,1347,6604,1328,6594,1328,6594,1347xe" filled="true" fillcolor="#000000" stroked="false">
                <v:path arrowok="t"/>
                <v:fill type="solid"/>
              </v:shape>
            </v:group>
            <v:group style="position:absolute;left:6594;top:1347;width:10;height:20" coordorigin="6594,1347" coordsize="10,20">
              <v:shape style="position:absolute;left:6594;top:1347;width:10;height:20" coordorigin="6594,1347" coordsize="10,20" path="m6594,1366l6604,1366,6604,1347,6594,1347,6594,1366xe" filled="true" fillcolor="#000000" stroked="false">
                <v:path arrowok="t"/>
                <v:fill type="solid"/>
              </v:shape>
            </v:group>
            <v:group style="position:absolute;left:6594;top:1366;width:10;height:20" coordorigin="6594,1366" coordsize="10,20">
              <v:shape style="position:absolute;left:6594;top:1366;width:10;height:20" coordorigin="6594,1366" coordsize="10,20" path="m6594,1385l6604,1385,6604,1366,6594,1366,6594,1385xe" filled="true" fillcolor="#000000" stroked="false">
                <v:path arrowok="t"/>
                <v:fill type="solid"/>
              </v:shape>
            </v:group>
            <v:group style="position:absolute;left:6594;top:1385;width:10;height:20" coordorigin="6594,1385" coordsize="10,20">
              <v:shape style="position:absolute;left:6594;top:1385;width:10;height:20" coordorigin="6594,1385" coordsize="10,20" path="m6594,1404l6604,1404,6604,1385,6594,1385,6594,1404xe" filled="true" fillcolor="#000000" stroked="false">
                <v:path arrowok="t"/>
                <v:fill type="solid"/>
              </v:shape>
            </v:group>
            <v:group style="position:absolute;left:6594;top:1404;width:10;height:20" coordorigin="6594,1404" coordsize="10,20">
              <v:shape style="position:absolute;left:6594;top:1404;width:10;height:20" coordorigin="6594,1404" coordsize="10,20" path="m6594,1424l6604,1424,6604,1404,6594,1404,6594,1424xe" filled="true" fillcolor="#000000" stroked="false">
                <v:path arrowok="t"/>
                <v:fill type="solid"/>
              </v:shape>
            </v:group>
            <v:group style="position:absolute;left:6594;top:1424;width:10;height:20" coordorigin="6594,1424" coordsize="10,20">
              <v:shape style="position:absolute;left:6594;top:1424;width:10;height:20" coordorigin="6594,1424" coordsize="10,20" path="m6594,1443l6604,1443,6604,1424,6594,1424,6594,1443xe" filled="true" fillcolor="#000000" stroked="false">
                <v:path arrowok="t"/>
                <v:fill type="solid"/>
              </v:shape>
            </v:group>
            <v:group style="position:absolute;left:6594;top:1443;width:10;height:20" coordorigin="6594,1443" coordsize="10,20">
              <v:shape style="position:absolute;left:6594;top:1443;width:10;height:20" coordorigin="6594,1443" coordsize="10,20" path="m6594,1462l6604,1462,6604,1443,6594,1443,6594,1462xe" filled="true" fillcolor="#000000" stroked="false">
                <v:path arrowok="t"/>
                <v:fill type="solid"/>
              </v:shape>
            </v:group>
            <v:group style="position:absolute;left:6594;top:1462;width:10;height:20" coordorigin="6594,1462" coordsize="10,20">
              <v:shape style="position:absolute;left:6594;top:1462;width:10;height:20" coordorigin="6594,1462" coordsize="10,20" path="m6594,1481l6604,1481,6604,1462,6594,1462,6594,1481xe" filled="true" fillcolor="#000000" stroked="false">
                <v:path arrowok="t"/>
                <v:fill type="solid"/>
              </v:shape>
            </v:group>
            <v:group style="position:absolute;left:6594;top:1481;width:10;height:20" coordorigin="6594,1481" coordsize="10,20">
              <v:shape style="position:absolute;left:6594;top:1481;width:10;height:20" coordorigin="6594,1481" coordsize="10,20" path="m6594,1500l6604,1500,6604,1481,6594,1481,6594,1500xe" filled="true" fillcolor="#000000" stroked="false">
                <v:path arrowok="t"/>
                <v:fill type="solid"/>
              </v:shape>
            </v:group>
            <v:group style="position:absolute;left:6594;top:1500;width:10;height:20" coordorigin="6594,1500" coordsize="10,20">
              <v:shape style="position:absolute;left:6594;top:1500;width:10;height:20" coordorigin="6594,1500" coordsize="10,20" path="m6594,1520l6604,1520,6604,1500,6594,1500,6594,1520xe" filled="true" fillcolor="#000000" stroked="false">
                <v:path arrowok="t"/>
                <v:fill type="solid"/>
              </v:shape>
            </v:group>
            <v:group style="position:absolute;left:6594;top:1520;width:10;height:20" coordorigin="6594,1520" coordsize="10,20">
              <v:shape style="position:absolute;left:6594;top:1520;width:10;height:20" coordorigin="6594,1520" coordsize="10,20" path="m6594,1539l6604,1539,6604,1520,6594,1520,6594,1539xe" filled="true" fillcolor="#000000" stroked="false">
                <v:path arrowok="t"/>
                <v:fill type="solid"/>
              </v:shape>
            </v:group>
            <v:group style="position:absolute;left:6594;top:1539;width:10;height:20" coordorigin="6594,1539" coordsize="10,20">
              <v:shape style="position:absolute;left:6594;top:1539;width:10;height:20" coordorigin="6594,1539" coordsize="10,20" path="m6594,1558l6604,1558,6604,1539,6594,1539,6594,1558xe" filled="true" fillcolor="#000000" stroked="false">
                <v:path arrowok="t"/>
                <v:fill type="solid"/>
              </v:shape>
            </v:group>
            <v:group style="position:absolute;left:6594;top:1558;width:10;height:20" coordorigin="6594,1558" coordsize="10,20">
              <v:shape style="position:absolute;left:6594;top:1558;width:10;height:20" coordorigin="6594,1558" coordsize="10,20" path="m6594,1577l6604,1577,6604,1558,6594,1558,6594,1577xe" filled="true" fillcolor="#000000" stroked="false">
                <v:path arrowok="t"/>
                <v:fill type="solid"/>
              </v:shape>
            </v:group>
            <v:group style="position:absolute;left:6594;top:1577;width:10;height:20" coordorigin="6594,1577" coordsize="10,20">
              <v:shape style="position:absolute;left:6594;top:1577;width:10;height:20" coordorigin="6594,1577" coordsize="10,20" path="m6594,1596l6604,1596,6604,1577,6594,1577,6594,1596xe" filled="true" fillcolor="#000000" stroked="false">
                <v:path arrowok="t"/>
                <v:fill type="solid"/>
              </v:shape>
            </v:group>
            <v:group style="position:absolute;left:6594;top:1596;width:10;height:20" coordorigin="6594,1596" coordsize="10,20">
              <v:shape style="position:absolute;left:6594;top:1596;width:10;height:20" coordorigin="6594,1596" coordsize="10,20" path="m6594,1616l6604,1616,6604,1596,6594,1596,6594,1616xe" filled="true" fillcolor="#000000" stroked="false">
                <v:path arrowok="t"/>
                <v:fill type="solid"/>
              </v:shape>
            </v:group>
            <v:group style="position:absolute;left:6594;top:1616;width:10;height:20" coordorigin="6594,1616" coordsize="10,20">
              <v:shape style="position:absolute;left:6594;top:1616;width:10;height:20" coordorigin="6594,1616" coordsize="10,20" path="m6594,1635l6604,1635,6604,1616,6594,1616,6594,1635xe" filled="true" fillcolor="#000000" stroked="false">
                <v:path arrowok="t"/>
                <v:fill type="solid"/>
              </v:shape>
            </v:group>
            <v:group style="position:absolute;left:6594;top:1635;width:10;height:20" coordorigin="6594,1635" coordsize="10,20">
              <v:shape style="position:absolute;left:6594;top:1635;width:10;height:20" coordorigin="6594,1635" coordsize="10,20" path="m6594,1654l6604,1654,6604,1635,6594,1635,6594,1654xe" filled="true" fillcolor="#000000" stroked="false">
                <v:path arrowok="t"/>
                <v:fill type="solid"/>
              </v:shape>
            </v:group>
            <v:group style="position:absolute;left:6594;top:1654;width:10;height:20" coordorigin="6594,1654" coordsize="10,20">
              <v:shape style="position:absolute;left:6594;top:1654;width:10;height:20" coordorigin="6594,1654" coordsize="10,20" path="m6594,1673l6604,1673,6604,1654,6594,1654,6594,1673xe" filled="true" fillcolor="#000000" stroked="false">
                <v:path arrowok="t"/>
                <v:fill type="solid"/>
              </v:shape>
            </v:group>
            <v:group style="position:absolute;left:6594;top:1673;width:10;height:20" coordorigin="6594,1673" coordsize="10,20">
              <v:shape style="position:absolute;left:6594;top:1673;width:10;height:20" coordorigin="6594,1673" coordsize="10,20" path="m6594,1692l6604,1692,6604,1673,6594,1673,6594,1692xe" filled="true" fillcolor="#000000" stroked="false">
                <v:path arrowok="t"/>
                <v:fill type="solid"/>
              </v:shape>
            </v:group>
            <v:group style="position:absolute;left:6594;top:1692;width:10;height:20" coordorigin="6594,1692" coordsize="10,20">
              <v:shape style="position:absolute;left:6594;top:1692;width:10;height:20" coordorigin="6594,1692" coordsize="10,20" path="m6594,1712l6604,1712,6604,1692,6594,1692,6594,1712xe" filled="true" fillcolor="#000000" stroked="false">
                <v:path arrowok="t"/>
                <v:fill type="solid"/>
              </v:shape>
            </v:group>
            <v:group style="position:absolute;left:7720;top:1328;width:10;height:20" coordorigin="7720,1328" coordsize="10,20">
              <v:shape style="position:absolute;left:7720;top:1328;width:10;height:20" coordorigin="7720,1328" coordsize="10,20" path="m7720,1347l7729,1347,7729,1328,7720,1328,7720,1347xe" filled="true" fillcolor="#000000" stroked="false">
                <v:path arrowok="t"/>
                <v:fill type="solid"/>
              </v:shape>
            </v:group>
            <v:group style="position:absolute;left:7720;top:1347;width:10;height:20" coordorigin="7720,1347" coordsize="10,20">
              <v:shape style="position:absolute;left:7720;top:1347;width:10;height:20" coordorigin="7720,1347" coordsize="10,20" path="m7720,1366l7729,1366,7729,1347,7720,1347,7720,1366xe" filled="true" fillcolor="#000000" stroked="false">
                <v:path arrowok="t"/>
                <v:fill type="solid"/>
              </v:shape>
            </v:group>
            <v:group style="position:absolute;left:7720;top:1366;width:10;height:20" coordorigin="7720,1366" coordsize="10,20">
              <v:shape style="position:absolute;left:7720;top:1366;width:10;height:20" coordorigin="7720,1366" coordsize="10,20" path="m7720,1385l7729,1385,7729,1366,7720,1366,7720,1385xe" filled="true" fillcolor="#000000" stroked="false">
                <v:path arrowok="t"/>
                <v:fill type="solid"/>
              </v:shape>
            </v:group>
            <v:group style="position:absolute;left:7720;top:1385;width:10;height:20" coordorigin="7720,1385" coordsize="10,20">
              <v:shape style="position:absolute;left:7720;top:1385;width:10;height:20" coordorigin="7720,1385" coordsize="10,20" path="m7720,1404l7729,1404,7729,1385,7720,1385,7720,1404xe" filled="true" fillcolor="#000000" stroked="false">
                <v:path arrowok="t"/>
                <v:fill type="solid"/>
              </v:shape>
            </v:group>
            <v:group style="position:absolute;left:7720;top:1404;width:10;height:20" coordorigin="7720,1404" coordsize="10,20">
              <v:shape style="position:absolute;left:7720;top:1404;width:10;height:20" coordorigin="7720,1404" coordsize="10,20" path="m7720,1424l7729,1424,7729,1404,7720,1404,7720,1424xe" filled="true" fillcolor="#000000" stroked="false">
                <v:path arrowok="t"/>
                <v:fill type="solid"/>
              </v:shape>
            </v:group>
            <v:group style="position:absolute;left:7720;top:1424;width:10;height:20" coordorigin="7720,1424" coordsize="10,20">
              <v:shape style="position:absolute;left:7720;top:1424;width:10;height:20" coordorigin="7720,1424" coordsize="10,20" path="m7720,1443l7729,1443,7729,1424,7720,1424,7720,1443xe" filled="true" fillcolor="#000000" stroked="false">
                <v:path arrowok="t"/>
                <v:fill type="solid"/>
              </v:shape>
            </v:group>
            <v:group style="position:absolute;left:7720;top:1443;width:10;height:20" coordorigin="7720,1443" coordsize="10,20">
              <v:shape style="position:absolute;left:7720;top:1443;width:10;height:20" coordorigin="7720,1443" coordsize="10,20" path="m7720,1462l7729,1462,7729,1443,7720,1443,7720,1462xe" filled="true" fillcolor="#000000" stroked="false">
                <v:path arrowok="t"/>
                <v:fill type="solid"/>
              </v:shape>
            </v:group>
            <v:group style="position:absolute;left:7720;top:1462;width:10;height:20" coordorigin="7720,1462" coordsize="10,20">
              <v:shape style="position:absolute;left:7720;top:1462;width:10;height:20" coordorigin="7720,1462" coordsize="10,20" path="m7720,1481l7729,1481,7729,1462,7720,1462,7720,1481xe" filled="true" fillcolor="#000000" stroked="false">
                <v:path arrowok="t"/>
                <v:fill type="solid"/>
              </v:shape>
            </v:group>
            <v:group style="position:absolute;left:7720;top:1481;width:10;height:20" coordorigin="7720,1481" coordsize="10,20">
              <v:shape style="position:absolute;left:7720;top:1481;width:10;height:20" coordorigin="7720,1481" coordsize="10,20" path="m7720,1500l7729,1500,7729,1481,7720,1481,7720,1500xe" filled="true" fillcolor="#000000" stroked="false">
                <v:path arrowok="t"/>
                <v:fill type="solid"/>
              </v:shape>
            </v:group>
            <v:group style="position:absolute;left:7720;top:1500;width:10;height:20" coordorigin="7720,1500" coordsize="10,20">
              <v:shape style="position:absolute;left:7720;top:1500;width:10;height:20" coordorigin="7720,1500" coordsize="10,20" path="m7720,1520l7729,1520,7729,1500,7720,1500,7720,1520xe" filled="true" fillcolor="#000000" stroked="false">
                <v:path arrowok="t"/>
                <v:fill type="solid"/>
              </v:shape>
            </v:group>
            <v:group style="position:absolute;left:7720;top:1520;width:10;height:20" coordorigin="7720,1520" coordsize="10,20">
              <v:shape style="position:absolute;left:7720;top:1520;width:10;height:20" coordorigin="7720,1520" coordsize="10,20" path="m7720,1539l7729,1539,7729,1520,7720,1520,7720,1539xe" filled="true" fillcolor="#000000" stroked="false">
                <v:path arrowok="t"/>
                <v:fill type="solid"/>
              </v:shape>
            </v:group>
            <v:group style="position:absolute;left:7720;top:1539;width:10;height:20" coordorigin="7720,1539" coordsize="10,20">
              <v:shape style="position:absolute;left:7720;top:1539;width:10;height:20" coordorigin="7720,1539" coordsize="10,20" path="m7720,1558l7729,1558,7729,1539,7720,1539,7720,1558xe" filled="true" fillcolor="#000000" stroked="false">
                <v:path arrowok="t"/>
                <v:fill type="solid"/>
              </v:shape>
            </v:group>
            <v:group style="position:absolute;left:7720;top:1558;width:10;height:20" coordorigin="7720,1558" coordsize="10,20">
              <v:shape style="position:absolute;left:7720;top:1558;width:10;height:20" coordorigin="7720,1558" coordsize="10,20" path="m7720,1577l7729,1577,7729,1558,7720,1558,7720,1577xe" filled="true" fillcolor="#000000" stroked="false">
                <v:path arrowok="t"/>
                <v:fill type="solid"/>
              </v:shape>
            </v:group>
            <v:group style="position:absolute;left:7720;top:1577;width:10;height:20" coordorigin="7720,1577" coordsize="10,20">
              <v:shape style="position:absolute;left:7720;top:1577;width:10;height:20" coordorigin="7720,1577" coordsize="10,20" path="m7720,1596l7729,1596,7729,1577,7720,1577,7720,1596xe" filled="true" fillcolor="#000000" stroked="false">
                <v:path arrowok="t"/>
                <v:fill type="solid"/>
              </v:shape>
            </v:group>
            <v:group style="position:absolute;left:7720;top:1596;width:10;height:20" coordorigin="7720,1596" coordsize="10,20">
              <v:shape style="position:absolute;left:7720;top:1596;width:10;height:20" coordorigin="7720,1596" coordsize="10,20" path="m7720,1616l7729,1616,7729,1596,7720,1596,7720,1616xe" filled="true" fillcolor="#000000" stroked="false">
                <v:path arrowok="t"/>
                <v:fill type="solid"/>
              </v:shape>
            </v:group>
            <v:group style="position:absolute;left:7720;top:1616;width:10;height:20" coordorigin="7720,1616" coordsize="10,20">
              <v:shape style="position:absolute;left:7720;top:1616;width:10;height:20" coordorigin="7720,1616" coordsize="10,20" path="m7720,1635l7729,1635,7729,1616,7720,1616,7720,1635xe" filled="true" fillcolor="#000000" stroked="false">
                <v:path arrowok="t"/>
                <v:fill type="solid"/>
              </v:shape>
            </v:group>
            <v:group style="position:absolute;left:7720;top:1635;width:10;height:20" coordorigin="7720,1635" coordsize="10,20">
              <v:shape style="position:absolute;left:7720;top:1635;width:10;height:20" coordorigin="7720,1635" coordsize="10,20" path="m7720,1654l7729,1654,7729,1635,7720,1635,7720,1654xe" filled="true" fillcolor="#000000" stroked="false">
                <v:path arrowok="t"/>
                <v:fill type="solid"/>
              </v:shape>
            </v:group>
            <v:group style="position:absolute;left:7720;top:1654;width:10;height:20" coordorigin="7720,1654" coordsize="10,20">
              <v:shape style="position:absolute;left:7720;top:1654;width:10;height:20" coordorigin="7720,1654" coordsize="10,20" path="m7720,1673l7729,1673,7729,1654,7720,1654,7720,1673xe" filled="true" fillcolor="#000000" stroked="false">
                <v:path arrowok="t"/>
                <v:fill type="solid"/>
              </v:shape>
            </v:group>
            <v:group style="position:absolute;left:7720;top:1673;width:10;height:20" coordorigin="7720,1673" coordsize="10,20">
              <v:shape style="position:absolute;left:7720;top:1673;width:10;height:20" coordorigin="7720,1673" coordsize="10,20" path="m7720,1692l7729,1692,7729,1673,7720,1673,7720,1692xe" filled="true" fillcolor="#000000" stroked="false">
                <v:path arrowok="t"/>
                <v:fill type="solid"/>
              </v:shape>
            </v:group>
            <v:group style="position:absolute;left:7720;top:1692;width:10;height:20" coordorigin="7720,1692" coordsize="10,20">
              <v:shape style="position:absolute;left:7720;top:1692;width:10;height:20" coordorigin="7720,1692" coordsize="10,20" path="m7720,1712l7729,1712,7729,1692,7720,1692,7720,1712xe" filled="true" fillcolor="#000000" stroked="false">
                <v:path arrowok="t"/>
                <v:fill type="solid"/>
              </v:shape>
            </v:group>
            <v:group style="position:absolute;left:8490;top:1328;width:10;height:20" coordorigin="8490,1328" coordsize="10,20">
              <v:shape style="position:absolute;left:8490;top:1328;width:10;height:20" coordorigin="8490,1328" coordsize="10,20" path="m8490,1347l8500,1347,8500,1328,8490,1328,8490,1347xe" filled="true" fillcolor="#000000" stroked="false">
                <v:path arrowok="t"/>
                <v:fill type="solid"/>
              </v:shape>
            </v:group>
            <v:group style="position:absolute;left:8490;top:1347;width:10;height:20" coordorigin="8490,1347" coordsize="10,20">
              <v:shape style="position:absolute;left:8490;top:1347;width:10;height:20" coordorigin="8490,1347" coordsize="10,20" path="m8490,1366l8500,1366,8500,1347,8490,1347,8490,1366xe" filled="true" fillcolor="#000000" stroked="false">
                <v:path arrowok="t"/>
                <v:fill type="solid"/>
              </v:shape>
            </v:group>
            <v:group style="position:absolute;left:8490;top:1366;width:10;height:20" coordorigin="8490,1366" coordsize="10,20">
              <v:shape style="position:absolute;left:8490;top:1366;width:10;height:20" coordorigin="8490,1366" coordsize="10,20" path="m8490,1385l8500,1385,8500,1366,8490,1366,8490,1385xe" filled="true" fillcolor="#000000" stroked="false">
                <v:path arrowok="t"/>
                <v:fill type="solid"/>
              </v:shape>
            </v:group>
            <v:group style="position:absolute;left:8490;top:1385;width:10;height:20" coordorigin="8490,1385" coordsize="10,20">
              <v:shape style="position:absolute;left:8490;top:1385;width:10;height:20" coordorigin="8490,1385" coordsize="10,20" path="m8490,1404l8500,1404,8500,1385,8490,1385,8490,1404xe" filled="true" fillcolor="#000000" stroked="false">
                <v:path arrowok="t"/>
                <v:fill type="solid"/>
              </v:shape>
            </v:group>
            <v:group style="position:absolute;left:8490;top:1404;width:10;height:20" coordorigin="8490,1404" coordsize="10,20">
              <v:shape style="position:absolute;left:8490;top:1404;width:10;height:20" coordorigin="8490,1404" coordsize="10,20" path="m8490,1424l8500,1424,8500,1404,8490,1404,8490,1424xe" filled="true" fillcolor="#000000" stroked="false">
                <v:path arrowok="t"/>
                <v:fill type="solid"/>
              </v:shape>
            </v:group>
            <v:group style="position:absolute;left:8490;top:1424;width:10;height:20" coordorigin="8490,1424" coordsize="10,20">
              <v:shape style="position:absolute;left:8490;top:1424;width:10;height:20" coordorigin="8490,1424" coordsize="10,20" path="m8490,1443l8500,1443,8500,1424,8490,1424,8490,1443xe" filled="true" fillcolor="#000000" stroked="false">
                <v:path arrowok="t"/>
                <v:fill type="solid"/>
              </v:shape>
            </v:group>
            <v:group style="position:absolute;left:8490;top:1443;width:10;height:20" coordorigin="8490,1443" coordsize="10,20">
              <v:shape style="position:absolute;left:8490;top:1443;width:10;height:20" coordorigin="8490,1443" coordsize="10,20" path="m8490,1462l8500,1462,8500,1443,8490,1443,8490,1462xe" filled="true" fillcolor="#000000" stroked="false">
                <v:path arrowok="t"/>
                <v:fill type="solid"/>
              </v:shape>
            </v:group>
            <v:group style="position:absolute;left:8490;top:1462;width:10;height:20" coordorigin="8490,1462" coordsize="10,20">
              <v:shape style="position:absolute;left:8490;top:1462;width:10;height:20" coordorigin="8490,1462" coordsize="10,20" path="m8490,1481l8500,1481,8500,1462,8490,1462,8490,1481xe" filled="true" fillcolor="#000000" stroked="false">
                <v:path arrowok="t"/>
                <v:fill type="solid"/>
              </v:shape>
            </v:group>
            <v:group style="position:absolute;left:8490;top:1481;width:10;height:20" coordorigin="8490,1481" coordsize="10,20">
              <v:shape style="position:absolute;left:8490;top:1481;width:10;height:20" coordorigin="8490,1481" coordsize="10,20" path="m8490,1500l8500,1500,8500,1481,8490,1481,8490,1500xe" filled="true" fillcolor="#000000" stroked="false">
                <v:path arrowok="t"/>
                <v:fill type="solid"/>
              </v:shape>
            </v:group>
            <v:group style="position:absolute;left:8490;top:1500;width:10;height:20" coordorigin="8490,1500" coordsize="10,20">
              <v:shape style="position:absolute;left:8490;top:1500;width:10;height:20" coordorigin="8490,1500" coordsize="10,20" path="m8490,1520l8500,1520,8500,1500,8490,1500,8490,1520xe" filled="true" fillcolor="#000000" stroked="false">
                <v:path arrowok="t"/>
                <v:fill type="solid"/>
              </v:shape>
            </v:group>
            <v:group style="position:absolute;left:8490;top:1520;width:10;height:20" coordorigin="8490,1520" coordsize="10,20">
              <v:shape style="position:absolute;left:8490;top:1520;width:10;height:20" coordorigin="8490,1520" coordsize="10,20" path="m8490,1539l8500,1539,8500,1520,8490,1520,8490,1539xe" filled="true" fillcolor="#000000" stroked="false">
                <v:path arrowok="t"/>
                <v:fill type="solid"/>
              </v:shape>
            </v:group>
            <v:group style="position:absolute;left:8490;top:1539;width:10;height:20" coordorigin="8490,1539" coordsize="10,20">
              <v:shape style="position:absolute;left:8490;top:1539;width:10;height:20" coordorigin="8490,1539" coordsize="10,20" path="m8490,1558l8500,1558,8500,1539,8490,1539,8490,1558xe" filled="true" fillcolor="#000000" stroked="false">
                <v:path arrowok="t"/>
                <v:fill type="solid"/>
              </v:shape>
            </v:group>
            <v:group style="position:absolute;left:8490;top:1558;width:10;height:20" coordorigin="8490,1558" coordsize="10,20">
              <v:shape style="position:absolute;left:8490;top:1558;width:10;height:20" coordorigin="8490,1558" coordsize="10,20" path="m8490,1577l8500,1577,8500,1558,8490,1558,8490,1577xe" filled="true" fillcolor="#000000" stroked="false">
                <v:path arrowok="t"/>
                <v:fill type="solid"/>
              </v:shape>
            </v:group>
            <v:group style="position:absolute;left:8490;top:1577;width:10;height:20" coordorigin="8490,1577" coordsize="10,20">
              <v:shape style="position:absolute;left:8490;top:1577;width:10;height:20" coordorigin="8490,1577" coordsize="10,20" path="m8490,1596l8500,1596,8500,1577,8490,1577,8490,1596xe" filled="true" fillcolor="#000000" stroked="false">
                <v:path arrowok="t"/>
                <v:fill type="solid"/>
              </v:shape>
            </v:group>
            <v:group style="position:absolute;left:8490;top:1596;width:10;height:20" coordorigin="8490,1596" coordsize="10,20">
              <v:shape style="position:absolute;left:8490;top:1596;width:10;height:20" coordorigin="8490,1596" coordsize="10,20" path="m8490,1616l8500,1616,8500,1596,8490,1596,8490,1616xe" filled="true" fillcolor="#000000" stroked="false">
                <v:path arrowok="t"/>
                <v:fill type="solid"/>
              </v:shape>
            </v:group>
            <v:group style="position:absolute;left:8490;top:1616;width:10;height:20" coordorigin="8490,1616" coordsize="10,20">
              <v:shape style="position:absolute;left:8490;top:1616;width:10;height:20" coordorigin="8490,1616" coordsize="10,20" path="m8490,1635l8500,1635,8500,1616,8490,1616,8490,1635xe" filled="true" fillcolor="#000000" stroked="false">
                <v:path arrowok="t"/>
                <v:fill type="solid"/>
              </v:shape>
            </v:group>
            <v:group style="position:absolute;left:8490;top:1635;width:10;height:20" coordorigin="8490,1635" coordsize="10,20">
              <v:shape style="position:absolute;left:8490;top:1635;width:10;height:20" coordorigin="8490,1635" coordsize="10,20" path="m8490,1654l8500,1654,8500,1635,8490,1635,8490,1654xe" filled="true" fillcolor="#000000" stroked="false">
                <v:path arrowok="t"/>
                <v:fill type="solid"/>
              </v:shape>
            </v:group>
            <v:group style="position:absolute;left:8490;top:1654;width:10;height:20" coordorigin="8490,1654" coordsize="10,20">
              <v:shape style="position:absolute;left:8490;top:1654;width:10;height:20" coordorigin="8490,1654" coordsize="10,20" path="m8490,1673l8500,1673,8500,1654,8490,1654,8490,1673xe" filled="true" fillcolor="#000000" stroked="false">
                <v:path arrowok="t"/>
                <v:fill type="solid"/>
              </v:shape>
            </v:group>
            <v:group style="position:absolute;left:8490;top:1673;width:10;height:20" coordorigin="8490,1673" coordsize="10,20">
              <v:shape style="position:absolute;left:8490;top:1673;width:10;height:20" coordorigin="8490,1673" coordsize="10,20" path="m8490,1692l8500,1692,8500,1673,8490,1673,8490,1692xe" filled="true" fillcolor="#000000" stroked="false">
                <v:path arrowok="t"/>
                <v:fill type="solid"/>
              </v:shape>
            </v:group>
            <v:group style="position:absolute;left:8490;top:1692;width:10;height:20" coordorigin="8490,1692" coordsize="10,20">
              <v:shape style="position:absolute;left:8490;top:1692;width:10;height:20" coordorigin="8490,1692" coordsize="10,20" path="m8490,1712l8500,1712,8500,1692,8490,1692,8490,1712xe" filled="true" fillcolor="#000000" stroked="false">
                <v:path arrowok="t"/>
                <v:fill type="solid"/>
              </v:shape>
            </v:group>
            <v:group style="position:absolute;left:9280;top:1328;width:10;height:20" coordorigin="9280,1328" coordsize="10,20">
              <v:shape style="position:absolute;left:9280;top:1328;width:10;height:20" coordorigin="9280,1328" coordsize="10,20" path="m9280,1347l9290,1347,9290,1328,9280,1328,9280,1347xe" filled="true" fillcolor="#000000" stroked="false">
                <v:path arrowok="t"/>
                <v:fill type="solid"/>
              </v:shape>
            </v:group>
            <v:group style="position:absolute;left:9280;top:1347;width:10;height:20" coordorigin="9280,1347" coordsize="10,20">
              <v:shape style="position:absolute;left:9280;top:1347;width:10;height:20" coordorigin="9280,1347" coordsize="10,20" path="m9280,1366l9290,1366,9290,1347,9280,1347,9280,1366xe" filled="true" fillcolor="#000000" stroked="false">
                <v:path arrowok="t"/>
                <v:fill type="solid"/>
              </v:shape>
            </v:group>
            <v:group style="position:absolute;left:9280;top:1366;width:10;height:20" coordorigin="9280,1366" coordsize="10,20">
              <v:shape style="position:absolute;left:9280;top:1366;width:10;height:20" coordorigin="9280,1366" coordsize="10,20" path="m9280,1385l9290,1385,9290,1366,9280,1366,9280,1385xe" filled="true" fillcolor="#000000" stroked="false">
                <v:path arrowok="t"/>
                <v:fill type="solid"/>
              </v:shape>
            </v:group>
            <v:group style="position:absolute;left:9280;top:1385;width:10;height:20" coordorigin="9280,1385" coordsize="10,20">
              <v:shape style="position:absolute;left:9280;top:1385;width:10;height:20" coordorigin="9280,1385" coordsize="10,20" path="m9280,1404l9290,1404,9290,1385,9280,1385,9280,1404xe" filled="true" fillcolor="#000000" stroked="false">
                <v:path arrowok="t"/>
                <v:fill type="solid"/>
              </v:shape>
            </v:group>
            <v:group style="position:absolute;left:9280;top:1404;width:10;height:20" coordorigin="9280,1404" coordsize="10,20">
              <v:shape style="position:absolute;left:9280;top:1404;width:10;height:20" coordorigin="9280,1404" coordsize="10,20" path="m9280,1424l9290,1424,9290,1404,9280,1404,9280,1424xe" filled="true" fillcolor="#000000" stroked="false">
                <v:path arrowok="t"/>
                <v:fill type="solid"/>
              </v:shape>
            </v:group>
            <v:group style="position:absolute;left:9280;top:1424;width:10;height:20" coordorigin="9280,1424" coordsize="10,20">
              <v:shape style="position:absolute;left:9280;top:1424;width:10;height:20" coordorigin="9280,1424" coordsize="10,20" path="m9280,1443l9290,1443,9290,1424,9280,1424,9280,1443xe" filled="true" fillcolor="#000000" stroked="false">
                <v:path arrowok="t"/>
                <v:fill type="solid"/>
              </v:shape>
            </v:group>
            <v:group style="position:absolute;left:9280;top:1443;width:10;height:20" coordorigin="9280,1443" coordsize="10,20">
              <v:shape style="position:absolute;left:9280;top:1443;width:10;height:20" coordorigin="9280,1443" coordsize="10,20" path="m9280,1462l9290,1462,9290,1443,9280,1443,9280,1462xe" filled="true" fillcolor="#000000" stroked="false">
                <v:path arrowok="t"/>
                <v:fill type="solid"/>
              </v:shape>
            </v:group>
            <v:group style="position:absolute;left:9280;top:1462;width:10;height:20" coordorigin="9280,1462" coordsize="10,20">
              <v:shape style="position:absolute;left:9280;top:1462;width:10;height:20" coordorigin="9280,1462" coordsize="10,20" path="m9280,1481l9290,1481,9290,1462,9280,1462,9280,1481xe" filled="true" fillcolor="#000000" stroked="false">
                <v:path arrowok="t"/>
                <v:fill type="solid"/>
              </v:shape>
            </v:group>
            <v:group style="position:absolute;left:9280;top:1481;width:10;height:20" coordorigin="9280,1481" coordsize="10,20">
              <v:shape style="position:absolute;left:9280;top:1481;width:10;height:20" coordorigin="9280,1481" coordsize="10,20" path="m9280,1500l9290,1500,9290,1481,9280,1481,9280,1500xe" filled="true" fillcolor="#000000" stroked="false">
                <v:path arrowok="t"/>
                <v:fill type="solid"/>
              </v:shape>
            </v:group>
            <v:group style="position:absolute;left:9280;top:1500;width:10;height:20" coordorigin="9280,1500" coordsize="10,20">
              <v:shape style="position:absolute;left:9280;top:1500;width:10;height:20" coordorigin="9280,1500" coordsize="10,20" path="m9280,1520l9290,1520,9290,1500,9280,1500,9280,1520xe" filled="true" fillcolor="#000000" stroked="false">
                <v:path arrowok="t"/>
                <v:fill type="solid"/>
              </v:shape>
            </v:group>
            <v:group style="position:absolute;left:9280;top:1520;width:10;height:20" coordorigin="9280,1520" coordsize="10,20">
              <v:shape style="position:absolute;left:9280;top:1520;width:10;height:20" coordorigin="9280,1520" coordsize="10,20" path="m9280,1539l9290,1539,9290,1520,9280,1520,9280,1539xe" filled="true" fillcolor="#000000" stroked="false">
                <v:path arrowok="t"/>
                <v:fill type="solid"/>
              </v:shape>
            </v:group>
            <v:group style="position:absolute;left:9280;top:1539;width:10;height:20" coordorigin="9280,1539" coordsize="10,20">
              <v:shape style="position:absolute;left:9280;top:1539;width:10;height:20" coordorigin="9280,1539" coordsize="10,20" path="m9280,1558l9290,1558,9290,1539,9280,1539,9280,1558xe" filled="true" fillcolor="#000000" stroked="false">
                <v:path arrowok="t"/>
                <v:fill type="solid"/>
              </v:shape>
            </v:group>
            <v:group style="position:absolute;left:9280;top:1558;width:10;height:20" coordorigin="9280,1558" coordsize="10,20">
              <v:shape style="position:absolute;left:9280;top:1558;width:10;height:20" coordorigin="9280,1558" coordsize="10,20" path="m9280,1577l9290,1577,9290,1558,9280,1558,9280,1577xe" filled="true" fillcolor="#000000" stroked="false">
                <v:path arrowok="t"/>
                <v:fill type="solid"/>
              </v:shape>
            </v:group>
            <v:group style="position:absolute;left:9280;top:1577;width:10;height:20" coordorigin="9280,1577" coordsize="10,20">
              <v:shape style="position:absolute;left:9280;top:1577;width:10;height:20" coordorigin="9280,1577" coordsize="10,20" path="m9280,1596l9290,1596,9290,1577,9280,1577,9280,1596xe" filled="true" fillcolor="#000000" stroked="false">
                <v:path arrowok="t"/>
                <v:fill type="solid"/>
              </v:shape>
            </v:group>
            <v:group style="position:absolute;left:9280;top:1596;width:10;height:20" coordorigin="9280,1596" coordsize="10,20">
              <v:shape style="position:absolute;left:9280;top:1596;width:10;height:20" coordorigin="9280,1596" coordsize="10,20" path="m9280,1616l9290,1616,9290,1596,9280,1596,9280,1616xe" filled="true" fillcolor="#000000" stroked="false">
                <v:path arrowok="t"/>
                <v:fill type="solid"/>
              </v:shape>
            </v:group>
            <v:group style="position:absolute;left:9280;top:1616;width:10;height:20" coordorigin="9280,1616" coordsize="10,20">
              <v:shape style="position:absolute;left:9280;top:1616;width:10;height:20" coordorigin="9280,1616" coordsize="10,20" path="m9280,1635l9290,1635,9290,1616,9280,1616,9280,1635xe" filled="true" fillcolor="#000000" stroked="false">
                <v:path arrowok="t"/>
                <v:fill type="solid"/>
              </v:shape>
            </v:group>
            <v:group style="position:absolute;left:9280;top:1635;width:10;height:20" coordorigin="9280,1635" coordsize="10,20">
              <v:shape style="position:absolute;left:9280;top:1635;width:10;height:20" coordorigin="9280,1635" coordsize="10,20" path="m9280,1654l9290,1654,9290,1635,9280,1635,9280,1654xe" filled="true" fillcolor="#000000" stroked="false">
                <v:path arrowok="t"/>
                <v:fill type="solid"/>
              </v:shape>
            </v:group>
            <v:group style="position:absolute;left:9280;top:1654;width:10;height:20" coordorigin="9280,1654" coordsize="10,20">
              <v:shape style="position:absolute;left:9280;top:1654;width:10;height:20" coordorigin="9280,1654" coordsize="10,20" path="m9280,1673l9290,1673,9290,1654,9280,1654,9280,1673xe" filled="true" fillcolor="#000000" stroked="false">
                <v:path arrowok="t"/>
                <v:fill type="solid"/>
              </v:shape>
            </v:group>
            <v:group style="position:absolute;left:9280;top:1673;width:10;height:20" coordorigin="9280,1673" coordsize="10,20">
              <v:shape style="position:absolute;left:9280;top:1673;width:10;height:20" coordorigin="9280,1673" coordsize="10,20" path="m9280,1692l9290,1692,9290,1673,9280,1673,9280,1692xe" filled="true" fillcolor="#000000" stroked="false">
                <v:path arrowok="t"/>
                <v:fill type="solid"/>
              </v:shape>
            </v:group>
            <v:group style="position:absolute;left:9280;top:1692;width:10;height:20" coordorigin="9280,1692" coordsize="10,20">
              <v:shape style="position:absolute;left:9280;top:1692;width:10;height:20" coordorigin="9280,1692" coordsize="10,20" path="m9280,1712l9290,1712,9290,1692,9280,1692,9280,1712xe" filled="true" fillcolor="#000000" stroked="false">
                <v:path arrowok="t"/>
                <v:fill type="solid"/>
              </v:shape>
            </v:group>
            <v:group style="position:absolute;left:10116;top:1328;width:10;height:20" coordorigin="10116,1328" coordsize="10,20">
              <v:shape style="position:absolute;left:10116;top:1328;width:10;height:20" coordorigin="10116,1328" coordsize="10,20" path="m10116,1347l10125,1347,10125,1328,10116,1328,10116,1347xe" filled="true" fillcolor="#000000" stroked="false">
                <v:path arrowok="t"/>
                <v:fill type="solid"/>
              </v:shape>
            </v:group>
            <v:group style="position:absolute;left:10116;top:1347;width:10;height:20" coordorigin="10116,1347" coordsize="10,20">
              <v:shape style="position:absolute;left:10116;top:1347;width:10;height:20" coordorigin="10116,1347" coordsize="10,20" path="m10116,1366l10125,1366,10125,1347,10116,1347,10116,1366xe" filled="true" fillcolor="#000000" stroked="false">
                <v:path arrowok="t"/>
                <v:fill type="solid"/>
              </v:shape>
            </v:group>
            <v:group style="position:absolute;left:10116;top:1366;width:10;height:20" coordorigin="10116,1366" coordsize="10,20">
              <v:shape style="position:absolute;left:10116;top:1366;width:10;height:20" coordorigin="10116,1366" coordsize="10,20" path="m10116,1385l10125,1385,10125,1366,10116,1366,10116,1385xe" filled="true" fillcolor="#000000" stroked="false">
                <v:path arrowok="t"/>
                <v:fill type="solid"/>
              </v:shape>
            </v:group>
            <v:group style="position:absolute;left:10116;top:1385;width:10;height:20" coordorigin="10116,1385" coordsize="10,20">
              <v:shape style="position:absolute;left:10116;top:1385;width:10;height:20" coordorigin="10116,1385" coordsize="10,20" path="m10116,1404l10125,1404,10125,1385,10116,1385,10116,1404xe" filled="true" fillcolor="#000000" stroked="false">
                <v:path arrowok="t"/>
                <v:fill type="solid"/>
              </v:shape>
            </v:group>
            <v:group style="position:absolute;left:10116;top:1404;width:10;height:20" coordorigin="10116,1404" coordsize="10,20">
              <v:shape style="position:absolute;left:10116;top:1404;width:10;height:20" coordorigin="10116,1404" coordsize="10,20" path="m10116,1424l10125,1424,10125,1404,10116,1404,10116,1424xe" filled="true" fillcolor="#000000" stroked="false">
                <v:path arrowok="t"/>
                <v:fill type="solid"/>
              </v:shape>
            </v:group>
            <v:group style="position:absolute;left:10116;top:1424;width:10;height:20" coordorigin="10116,1424" coordsize="10,20">
              <v:shape style="position:absolute;left:10116;top:1424;width:10;height:20" coordorigin="10116,1424" coordsize="10,20" path="m10116,1443l10125,1443,10125,1424,10116,1424,10116,1443xe" filled="true" fillcolor="#000000" stroked="false">
                <v:path arrowok="t"/>
                <v:fill type="solid"/>
              </v:shape>
            </v:group>
            <v:group style="position:absolute;left:10116;top:1443;width:10;height:20" coordorigin="10116,1443" coordsize="10,20">
              <v:shape style="position:absolute;left:10116;top:1443;width:10;height:20" coordorigin="10116,1443" coordsize="10,20" path="m10116,1462l10125,1462,10125,1443,10116,1443,10116,1462xe" filled="true" fillcolor="#000000" stroked="false">
                <v:path arrowok="t"/>
                <v:fill type="solid"/>
              </v:shape>
            </v:group>
            <v:group style="position:absolute;left:10116;top:1462;width:10;height:20" coordorigin="10116,1462" coordsize="10,20">
              <v:shape style="position:absolute;left:10116;top:1462;width:10;height:20" coordorigin="10116,1462" coordsize="10,20" path="m10116,1481l10125,1481,10125,1462,10116,1462,10116,1481xe" filled="true" fillcolor="#000000" stroked="false">
                <v:path arrowok="t"/>
                <v:fill type="solid"/>
              </v:shape>
            </v:group>
            <v:group style="position:absolute;left:10116;top:1481;width:10;height:20" coordorigin="10116,1481" coordsize="10,20">
              <v:shape style="position:absolute;left:10116;top:1481;width:10;height:20" coordorigin="10116,1481" coordsize="10,20" path="m10116,1500l10125,1500,10125,1481,10116,1481,10116,1500xe" filled="true" fillcolor="#000000" stroked="false">
                <v:path arrowok="t"/>
                <v:fill type="solid"/>
              </v:shape>
            </v:group>
            <v:group style="position:absolute;left:10116;top:1500;width:10;height:20" coordorigin="10116,1500" coordsize="10,20">
              <v:shape style="position:absolute;left:10116;top:1500;width:10;height:20" coordorigin="10116,1500" coordsize="10,20" path="m10116,1520l10125,1520,10125,1500,10116,1500,10116,1520xe" filled="true" fillcolor="#000000" stroked="false">
                <v:path arrowok="t"/>
                <v:fill type="solid"/>
              </v:shape>
            </v:group>
            <v:group style="position:absolute;left:10116;top:1520;width:10;height:20" coordorigin="10116,1520" coordsize="10,20">
              <v:shape style="position:absolute;left:10116;top:1520;width:10;height:20" coordorigin="10116,1520" coordsize="10,20" path="m10116,1539l10125,1539,10125,1520,10116,1520,10116,1539xe" filled="true" fillcolor="#000000" stroked="false">
                <v:path arrowok="t"/>
                <v:fill type="solid"/>
              </v:shape>
            </v:group>
            <v:group style="position:absolute;left:10116;top:1539;width:10;height:20" coordorigin="10116,1539" coordsize="10,20">
              <v:shape style="position:absolute;left:10116;top:1539;width:10;height:20" coordorigin="10116,1539" coordsize="10,20" path="m10116,1558l10125,1558,10125,1539,10116,1539,10116,1558xe" filled="true" fillcolor="#000000" stroked="false">
                <v:path arrowok="t"/>
                <v:fill type="solid"/>
              </v:shape>
            </v:group>
            <v:group style="position:absolute;left:10116;top:1558;width:10;height:20" coordorigin="10116,1558" coordsize="10,20">
              <v:shape style="position:absolute;left:10116;top:1558;width:10;height:20" coordorigin="10116,1558" coordsize="10,20" path="m10116,1577l10125,1577,10125,1558,10116,1558,10116,1577xe" filled="true" fillcolor="#000000" stroked="false">
                <v:path arrowok="t"/>
                <v:fill type="solid"/>
              </v:shape>
            </v:group>
            <v:group style="position:absolute;left:10116;top:1577;width:10;height:20" coordorigin="10116,1577" coordsize="10,20">
              <v:shape style="position:absolute;left:10116;top:1577;width:10;height:20" coordorigin="10116,1577" coordsize="10,20" path="m10116,1596l10125,1596,10125,1577,10116,1577,10116,1596xe" filled="true" fillcolor="#000000" stroked="false">
                <v:path arrowok="t"/>
                <v:fill type="solid"/>
              </v:shape>
            </v:group>
            <v:group style="position:absolute;left:10116;top:1596;width:10;height:20" coordorigin="10116,1596" coordsize="10,20">
              <v:shape style="position:absolute;left:10116;top:1596;width:10;height:20" coordorigin="10116,1596" coordsize="10,20" path="m10116,1616l10125,1616,10125,1596,10116,1596,10116,1616xe" filled="true" fillcolor="#000000" stroked="false">
                <v:path arrowok="t"/>
                <v:fill type="solid"/>
              </v:shape>
            </v:group>
            <v:group style="position:absolute;left:10116;top:1616;width:10;height:20" coordorigin="10116,1616" coordsize="10,20">
              <v:shape style="position:absolute;left:10116;top:1616;width:10;height:20" coordorigin="10116,1616" coordsize="10,20" path="m10116,1635l10125,1635,10125,1616,10116,1616,10116,1635xe" filled="true" fillcolor="#000000" stroked="false">
                <v:path arrowok="t"/>
                <v:fill type="solid"/>
              </v:shape>
            </v:group>
            <v:group style="position:absolute;left:10116;top:1635;width:10;height:20" coordorigin="10116,1635" coordsize="10,20">
              <v:shape style="position:absolute;left:10116;top:1635;width:10;height:20" coordorigin="10116,1635" coordsize="10,20" path="m10116,1654l10125,1654,10125,1635,10116,1635,10116,1654xe" filled="true" fillcolor="#000000" stroked="false">
                <v:path arrowok="t"/>
                <v:fill type="solid"/>
              </v:shape>
            </v:group>
            <v:group style="position:absolute;left:10116;top:1654;width:10;height:20" coordorigin="10116,1654" coordsize="10,20">
              <v:shape style="position:absolute;left:10116;top:1654;width:10;height:20" coordorigin="10116,1654" coordsize="10,20" path="m10116,1673l10125,1673,10125,1654,10116,1654,10116,1673xe" filled="true" fillcolor="#000000" stroked="false">
                <v:path arrowok="t"/>
                <v:fill type="solid"/>
              </v:shape>
            </v:group>
            <v:group style="position:absolute;left:10116;top:1673;width:10;height:20" coordorigin="10116,1673" coordsize="10,20">
              <v:shape style="position:absolute;left:10116;top:1673;width:10;height:20" coordorigin="10116,1673" coordsize="10,20" path="m10116,1692l10125,1692,10125,1673,10116,1673,10116,1692xe" filled="true" fillcolor="#000000" stroked="false">
                <v:path arrowok="t"/>
                <v:fill type="solid"/>
              </v:shape>
            </v:group>
            <v:group style="position:absolute;left:10116;top:1692;width:10;height:20" coordorigin="10116,1692" coordsize="10,20">
              <v:shape style="position:absolute;left:10116;top:1692;width:10;height:20" coordorigin="10116,1692" coordsize="10,20" path="m10116,1712l10125,1712,10125,1692,10116,1692,10116,1712xe" filled="true" fillcolor="#000000" stroked="false">
                <v:path arrowok="t"/>
                <v:fill type="solid"/>
              </v:shape>
              <v:shape style="position:absolute;left:718;top:1616;width:2729;height:108" type="#_x0000_t75" stroked="false">
                <v:imagedata r:id="rId444" o:title=""/>
              </v:shape>
              <v:shape style="position:absolute;left:3423;top:1712;width:889;height:12" type="#_x0000_t75" stroked="false">
                <v:imagedata r:id="rId445" o:title=""/>
              </v:shape>
              <v:shape style="position:absolute;left:4297;top:1712;width:806;height:12" type="#_x0000_t75" stroked="false">
                <v:imagedata r:id="rId446" o:title=""/>
              </v:shape>
              <v:shape style="position:absolute;left:5089;top:1712;width:946;height:12" type="#_x0000_t75" stroked="false">
                <v:imagedata r:id="rId447" o:title=""/>
              </v:shape>
              <v:shape style="position:absolute;left:6020;top:1712;width:584;height:12" type="#_x0000_t75" stroked="false">
                <v:imagedata r:id="rId448" o:title=""/>
              </v:shape>
              <v:shape style="position:absolute;left:6589;top:1712;width:1140;height:12" type="#_x0000_t75" stroked="false">
                <v:imagedata r:id="rId449" o:title=""/>
              </v:shape>
              <v:shape style="position:absolute;left:7715;top:1712;width:785;height:12" type="#_x0000_t75" stroked="false">
                <v:imagedata r:id="rId450" o:title=""/>
              </v:shape>
              <v:shape style="position:absolute;left:8485;top:1712;width:805;height:12" type="#_x0000_t75" stroked="false">
                <v:imagedata r:id="rId441" o:title=""/>
              </v:shape>
              <v:shape style="position:absolute;left:9276;top:1712;width:850;height:12" type="#_x0000_t75" stroked="false">
                <v:imagedata r:id="rId451" o:title=""/>
              </v:shape>
              <v:shape style="position:absolute;left:10111;top:1714;width:799;height:10" type="#_x0000_t75" stroked="false">
                <v:imagedata r:id="rId452" o:title=""/>
              </v:shape>
            </v:group>
            <v:group style="position:absolute;left:3428;top:1724;width:10;height:20" coordorigin="3428,1724" coordsize="10,20">
              <v:shape style="position:absolute;left:3428;top:1724;width:10;height:20" coordorigin="3428,1724" coordsize="10,20" path="m3428,1743l3437,1743,3437,1724,3428,1724,3428,1743xe" filled="true" fillcolor="#000000" stroked="false">
                <v:path arrowok="t"/>
                <v:fill type="solid"/>
              </v:shape>
            </v:group>
            <v:group style="position:absolute;left:3428;top:1743;width:10;height:20" coordorigin="3428,1743" coordsize="10,20">
              <v:shape style="position:absolute;left:3428;top:1743;width:10;height:20" coordorigin="3428,1743" coordsize="10,20" path="m3428,1762l3437,1762,3437,1743,3428,1743,3428,1762xe" filled="true" fillcolor="#000000" stroked="false">
                <v:path arrowok="t"/>
                <v:fill type="solid"/>
              </v:shape>
            </v:group>
            <v:group style="position:absolute;left:3428;top:1762;width:10;height:20" coordorigin="3428,1762" coordsize="10,20">
              <v:shape style="position:absolute;left:3428;top:1762;width:10;height:20" coordorigin="3428,1762" coordsize="10,20" path="m3428,1781l3437,1781,3437,1762,3428,1762,3428,1781xe" filled="true" fillcolor="#000000" stroked="false">
                <v:path arrowok="t"/>
                <v:fill type="solid"/>
              </v:shape>
            </v:group>
            <v:group style="position:absolute;left:3428;top:1781;width:10;height:20" coordorigin="3428,1781" coordsize="10,20">
              <v:shape style="position:absolute;left:3428;top:1781;width:10;height:20" coordorigin="3428,1781" coordsize="10,20" path="m3428,1800l3437,1800,3437,1781,3428,1781,3428,1800xe" filled="true" fillcolor="#000000" stroked="false">
                <v:path arrowok="t"/>
                <v:fill type="solid"/>
              </v:shape>
            </v:group>
            <v:group style="position:absolute;left:3428;top:1800;width:10;height:20" coordorigin="3428,1800" coordsize="10,20">
              <v:shape style="position:absolute;left:3428;top:1800;width:10;height:20" coordorigin="3428,1800" coordsize="10,20" path="m3428,1820l3437,1820,3437,1800,3428,1800,3428,1820xe" filled="true" fillcolor="#000000" stroked="false">
                <v:path arrowok="t"/>
                <v:fill type="solid"/>
              </v:shape>
            </v:group>
            <v:group style="position:absolute;left:3428;top:1820;width:10;height:20" coordorigin="3428,1820" coordsize="10,20">
              <v:shape style="position:absolute;left:3428;top:1820;width:10;height:20" coordorigin="3428,1820" coordsize="10,20" path="m3428,1839l3437,1839,3437,1820,3428,1820,3428,1839xe" filled="true" fillcolor="#000000" stroked="false">
                <v:path arrowok="t"/>
                <v:fill type="solid"/>
              </v:shape>
            </v:group>
            <v:group style="position:absolute;left:3428;top:1839;width:10;height:20" coordorigin="3428,1839" coordsize="10,20">
              <v:shape style="position:absolute;left:3428;top:1839;width:10;height:20" coordorigin="3428,1839" coordsize="10,20" path="m3428,1858l3437,1858,3437,1839,3428,1839,3428,1858xe" filled="true" fillcolor="#000000" stroked="false">
                <v:path arrowok="t"/>
                <v:fill type="solid"/>
              </v:shape>
            </v:group>
            <v:group style="position:absolute;left:3428;top:1858;width:10;height:20" coordorigin="3428,1858" coordsize="10,20">
              <v:shape style="position:absolute;left:3428;top:1858;width:10;height:20" coordorigin="3428,1858" coordsize="10,20" path="m3428,1877l3437,1877,3437,1858,3428,1858,3428,1877xe" filled="true" fillcolor="#000000" stroked="false">
                <v:path arrowok="t"/>
                <v:fill type="solid"/>
              </v:shape>
            </v:group>
            <v:group style="position:absolute;left:3428;top:1877;width:10;height:20" coordorigin="3428,1877" coordsize="10,20">
              <v:shape style="position:absolute;left:3428;top:1877;width:10;height:20" coordorigin="3428,1877" coordsize="10,20" path="m3428,1896l3437,1896,3437,1877,3428,1877,3428,1896xe" filled="true" fillcolor="#000000" stroked="false">
                <v:path arrowok="t"/>
                <v:fill type="solid"/>
              </v:shape>
            </v:group>
            <v:group style="position:absolute;left:3428;top:1896;width:10;height:20" coordorigin="3428,1896" coordsize="10,20">
              <v:shape style="position:absolute;left:3428;top:1896;width:10;height:20" coordorigin="3428,1896" coordsize="10,20" path="m3428,1916l3437,1916,3437,1896,3428,1896,3428,1916xe" filled="true" fillcolor="#000000" stroked="false">
                <v:path arrowok="t"/>
                <v:fill type="solid"/>
              </v:shape>
            </v:group>
            <v:group style="position:absolute;left:3428;top:1916;width:10;height:20" coordorigin="3428,1916" coordsize="10,20">
              <v:shape style="position:absolute;left:3428;top:1916;width:10;height:20" coordorigin="3428,1916" coordsize="10,20" path="m3428,1935l3437,1935,3437,1916,3428,1916,3428,1935xe" filled="true" fillcolor="#000000" stroked="false">
                <v:path arrowok="t"/>
                <v:fill type="solid"/>
              </v:shape>
            </v:group>
            <v:group style="position:absolute;left:3428;top:1935;width:10;height:20" coordorigin="3428,1935" coordsize="10,20">
              <v:shape style="position:absolute;left:3428;top:1935;width:10;height:20" coordorigin="3428,1935" coordsize="10,20" path="m3428,1954l3437,1954,3437,1935,3428,1935,3428,1954xe" filled="true" fillcolor="#000000" stroked="false">
                <v:path arrowok="t"/>
                <v:fill type="solid"/>
              </v:shape>
            </v:group>
            <v:group style="position:absolute;left:3428;top:1954;width:10;height:20" coordorigin="3428,1954" coordsize="10,20">
              <v:shape style="position:absolute;left:3428;top:1954;width:10;height:20" coordorigin="3428,1954" coordsize="10,20" path="m3428,1973l3437,1973,3437,1954,3428,1954,3428,1973xe" filled="true" fillcolor="#000000" stroked="false">
                <v:path arrowok="t"/>
                <v:fill type="solid"/>
              </v:shape>
            </v:group>
            <v:group style="position:absolute;left:3428;top:1973;width:10;height:20" coordorigin="3428,1973" coordsize="10,20">
              <v:shape style="position:absolute;left:3428;top:1973;width:10;height:20" coordorigin="3428,1973" coordsize="10,20" path="m3428,1992l3437,1992,3437,1973,3428,1973,3428,1992xe" filled="true" fillcolor="#000000" stroked="false">
                <v:path arrowok="t"/>
                <v:fill type="solid"/>
              </v:shape>
            </v:group>
            <v:group style="position:absolute;left:3428;top:1992;width:10;height:20" coordorigin="3428,1992" coordsize="10,20">
              <v:shape style="position:absolute;left:3428;top:1992;width:10;height:20" coordorigin="3428,1992" coordsize="10,20" path="m3428,2012l3437,2012,3437,1992,3428,1992,3428,2012xe" filled="true" fillcolor="#000000" stroked="false">
                <v:path arrowok="t"/>
                <v:fill type="solid"/>
              </v:shape>
            </v:group>
            <v:group style="position:absolute;left:4302;top:1724;width:10;height:20" coordorigin="4302,1724" coordsize="10,20">
              <v:shape style="position:absolute;left:4302;top:1724;width:10;height:20" coordorigin="4302,1724" coordsize="10,20" path="m4302,1743l4311,1743,4311,1724,4302,1724,4302,1743xe" filled="true" fillcolor="#000000" stroked="false">
                <v:path arrowok="t"/>
                <v:fill type="solid"/>
              </v:shape>
            </v:group>
            <v:group style="position:absolute;left:4302;top:1743;width:10;height:20" coordorigin="4302,1743" coordsize="10,20">
              <v:shape style="position:absolute;left:4302;top:1743;width:10;height:20" coordorigin="4302,1743" coordsize="10,20" path="m4302,1762l4311,1762,4311,1743,4302,1743,4302,1762xe" filled="true" fillcolor="#000000" stroked="false">
                <v:path arrowok="t"/>
                <v:fill type="solid"/>
              </v:shape>
            </v:group>
            <v:group style="position:absolute;left:4302;top:1762;width:10;height:20" coordorigin="4302,1762" coordsize="10,20">
              <v:shape style="position:absolute;left:4302;top:1762;width:10;height:20" coordorigin="4302,1762" coordsize="10,20" path="m4302,1781l4311,1781,4311,1762,4302,1762,4302,1781xe" filled="true" fillcolor="#000000" stroked="false">
                <v:path arrowok="t"/>
                <v:fill type="solid"/>
              </v:shape>
            </v:group>
            <v:group style="position:absolute;left:4302;top:1781;width:10;height:20" coordorigin="4302,1781" coordsize="10,20">
              <v:shape style="position:absolute;left:4302;top:1781;width:10;height:20" coordorigin="4302,1781" coordsize="10,20" path="m4302,1800l4311,1800,4311,1781,4302,1781,4302,1800xe" filled="true" fillcolor="#000000" stroked="false">
                <v:path arrowok="t"/>
                <v:fill type="solid"/>
              </v:shape>
            </v:group>
            <v:group style="position:absolute;left:4302;top:1800;width:10;height:20" coordorigin="4302,1800" coordsize="10,20">
              <v:shape style="position:absolute;left:4302;top:1800;width:10;height:20" coordorigin="4302,1800" coordsize="10,20" path="m4302,1820l4311,1820,4311,1800,4302,1800,4302,1820xe" filled="true" fillcolor="#000000" stroked="false">
                <v:path arrowok="t"/>
                <v:fill type="solid"/>
              </v:shape>
            </v:group>
            <v:group style="position:absolute;left:4302;top:1820;width:10;height:20" coordorigin="4302,1820" coordsize="10,20">
              <v:shape style="position:absolute;left:4302;top:1820;width:10;height:20" coordorigin="4302,1820" coordsize="10,20" path="m4302,1839l4311,1839,4311,1820,4302,1820,4302,1839xe" filled="true" fillcolor="#000000" stroked="false">
                <v:path arrowok="t"/>
                <v:fill type="solid"/>
              </v:shape>
            </v:group>
            <v:group style="position:absolute;left:4302;top:1839;width:10;height:20" coordorigin="4302,1839" coordsize="10,20">
              <v:shape style="position:absolute;left:4302;top:1839;width:10;height:20" coordorigin="4302,1839" coordsize="10,20" path="m4302,1858l4311,1858,4311,1839,4302,1839,4302,1858xe" filled="true" fillcolor="#000000" stroked="false">
                <v:path arrowok="t"/>
                <v:fill type="solid"/>
              </v:shape>
            </v:group>
            <v:group style="position:absolute;left:4302;top:1858;width:10;height:20" coordorigin="4302,1858" coordsize="10,20">
              <v:shape style="position:absolute;left:4302;top:1858;width:10;height:20" coordorigin="4302,1858" coordsize="10,20" path="m4302,1877l4311,1877,4311,1858,4302,1858,4302,1877xe" filled="true" fillcolor="#000000" stroked="false">
                <v:path arrowok="t"/>
                <v:fill type="solid"/>
              </v:shape>
            </v:group>
            <v:group style="position:absolute;left:4302;top:1877;width:10;height:20" coordorigin="4302,1877" coordsize="10,20">
              <v:shape style="position:absolute;left:4302;top:1877;width:10;height:20" coordorigin="4302,1877" coordsize="10,20" path="m4302,1896l4311,1896,4311,1877,4302,1877,4302,1896xe" filled="true" fillcolor="#000000" stroked="false">
                <v:path arrowok="t"/>
                <v:fill type="solid"/>
              </v:shape>
            </v:group>
            <v:group style="position:absolute;left:4302;top:1896;width:10;height:20" coordorigin="4302,1896" coordsize="10,20">
              <v:shape style="position:absolute;left:4302;top:1896;width:10;height:20" coordorigin="4302,1896" coordsize="10,20" path="m4302,1916l4311,1916,4311,1896,4302,1896,4302,1916xe" filled="true" fillcolor="#000000" stroked="false">
                <v:path arrowok="t"/>
                <v:fill type="solid"/>
              </v:shape>
            </v:group>
            <v:group style="position:absolute;left:4302;top:1916;width:10;height:20" coordorigin="4302,1916" coordsize="10,20">
              <v:shape style="position:absolute;left:4302;top:1916;width:10;height:20" coordorigin="4302,1916" coordsize="10,20" path="m4302,1935l4311,1935,4311,1916,4302,1916,4302,1935xe" filled="true" fillcolor="#000000" stroked="false">
                <v:path arrowok="t"/>
                <v:fill type="solid"/>
              </v:shape>
            </v:group>
            <v:group style="position:absolute;left:4302;top:1935;width:10;height:20" coordorigin="4302,1935" coordsize="10,20">
              <v:shape style="position:absolute;left:4302;top:1935;width:10;height:20" coordorigin="4302,1935" coordsize="10,20" path="m4302,1954l4311,1954,4311,1935,4302,1935,4302,1954xe" filled="true" fillcolor="#000000" stroked="false">
                <v:path arrowok="t"/>
                <v:fill type="solid"/>
              </v:shape>
            </v:group>
            <v:group style="position:absolute;left:4302;top:1954;width:10;height:20" coordorigin="4302,1954" coordsize="10,20">
              <v:shape style="position:absolute;left:4302;top:1954;width:10;height:20" coordorigin="4302,1954" coordsize="10,20" path="m4302,1973l4311,1973,4311,1954,4302,1954,4302,1973xe" filled="true" fillcolor="#000000" stroked="false">
                <v:path arrowok="t"/>
                <v:fill type="solid"/>
              </v:shape>
            </v:group>
            <v:group style="position:absolute;left:4302;top:1973;width:10;height:20" coordorigin="4302,1973" coordsize="10,20">
              <v:shape style="position:absolute;left:4302;top:1973;width:10;height:20" coordorigin="4302,1973" coordsize="10,20" path="m4302,1992l4311,1992,4311,1973,4302,1973,4302,1992xe" filled="true" fillcolor="#000000" stroked="false">
                <v:path arrowok="t"/>
                <v:fill type="solid"/>
              </v:shape>
            </v:group>
            <v:group style="position:absolute;left:4302;top:1992;width:10;height:20" coordorigin="4302,1992" coordsize="10,20">
              <v:shape style="position:absolute;left:4302;top:1992;width:10;height:20" coordorigin="4302,1992" coordsize="10,20" path="m4302,2012l4311,2012,4311,1992,4302,1992,4302,2012xe" filled="true" fillcolor="#000000" stroked="false">
                <v:path arrowok="t"/>
                <v:fill type="solid"/>
              </v:shape>
            </v:group>
            <v:group style="position:absolute;left:4302;top:2012;width:10;height:20" coordorigin="4302,2012" coordsize="10,20">
              <v:shape style="position:absolute;left:4302;top:2012;width:10;height:20" coordorigin="4302,2012" coordsize="10,20" path="m4302,2031l4311,2031,4311,2012,4302,2012,4302,2031xe" filled="true" fillcolor="#000000" stroked="false">
                <v:path arrowok="t"/>
                <v:fill type="solid"/>
              </v:shape>
            </v:group>
            <v:group style="position:absolute;left:4302;top:2031;width:10;height:20" coordorigin="4302,2031" coordsize="10,20">
              <v:shape style="position:absolute;left:4302;top:2031;width:10;height:20" coordorigin="4302,2031" coordsize="10,20" path="m4302,2050l4311,2050,4311,2031,4302,2031,4302,2050xe" filled="true" fillcolor="#000000" stroked="false">
                <v:path arrowok="t"/>
                <v:fill type="solid"/>
              </v:shape>
            </v:group>
            <v:group style="position:absolute;left:4302;top:2050;width:10;height:20" coordorigin="4302,2050" coordsize="10,20">
              <v:shape style="position:absolute;left:4302;top:2050;width:10;height:20" coordorigin="4302,2050" coordsize="10,20" path="m4302,2069l4311,2069,4311,2050,4302,2050,4302,2069xe" filled="true" fillcolor="#000000" stroked="false">
                <v:path arrowok="t"/>
                <v:fill type="solid"/>
              </v:shape>
            </v:group>
            <v:group style="position:absolute;left:4302;top:2069;width:10;height:20" coordorigin="4302,2069" coordsize="10,20">
              <v:shape style="position:absolute;left:4302;top:2069;width:10;height:20" coordorigin="4302,2069" coordsize="10,20" path="m4302,2088l4311,2088,4311,2069,4302,2069,4302,2088xe" filled="true" fillcolor="#000000" stroked="false">
                <v:path arrowok="t"/>
                <v:fill type="solid"/>
              </v:shape>
            </v:group>
            <v:group style="position:absolute;left:4302;top:2088;width:10;height:20" coordorigin="4302,2088" coordsize="10,20">
              <v:shape style="position:absolute;left:4302;top:2088;width:10;height:20" coordorigin="4302,2088" coordsize="10,20" path="m4302,2108l4311,2108,4311,2088,4302,2088,4302,2108xe" filled="true" fillcolor="#000000" stroked="false">
                <v:path arrowok="t"/>
                <v:fill type="solid"/>
              </v:shape>
            </v:group>
            <v:group style="position:absolute;left:5094;top:1724;width:10;height:20" coordorigin="5094,1724" coordsize="10,20">
              <v:shape style="position:absolute;left:5094;top:1724;width:10;height:20" coordorigin="5094,1724" coordsize="10,20" path="m5094,1743l5103,1743,5103,1724,5094,1724,5094,1743xe" filled="true" fillcolor="#000000" stroked="false">
                <v:path arrowok="t"/>
                <v:fill type="solid"/>
              </v:shape>
            </v:group>
            <v:group style="position:absolute;left:5094;top:1743;width:10;height:20" coordorigin="5094,1743" coordsize="10,20">
              <v:shape style="position:absolute;left:5094;top:1743;width:10;height:20" coordorigin="5094,1743" coordsize="10,20" path="m5094,1762l5103,1762,5103,1743,5094,1743,5094,1762xe" filled="true" fillcolor="#000000" stroked="false">
                <v:path arrowok="t"/>
                <v:fill type="solid"/>
              </v:shape>
            </v:group>
            <v:group style="position:absolute;left:5094;top:1762;width:10;height:20" coordorigin="5094,1762" coordsize="10,20">
              <v:shape style="position:absolute;left:5094;top:1762;width:10;height:20" coordorigin="5094,1762" coordsize="10,20" path="m5094,1781l5103,1781,5103,1762,5094,1762,5094,1781xe" filled="true" fillcolor="#000000" stroked="false">
                <v:path arrowok="t"/>
                <v:fill type="solid"/>
              </v:shape>
            </v:group>
            <v:group style="position:absolute;left:5094;top:1781;width:10;height:20" coordorigin="5094,1781" coordsize="10,20">
              <v:shape style="position:absolute;left:5094;top:1781;width:10;height:20" coordorigin="5094,1781" coordsize="10,20" path="m5094,1800l5103,1800,5103,1781,5094,1781,5094,1800xe" filled="true" fillcolor="#000000" stroked="false">
                <v:path arrowok="t"/>
                <v:fill type="solid"/>
              </v:shape>
            </v:group>
            <v:group style="position:absolute;left:5094;top:1800;width:10;height:20" coordorigin="5094,1800" coordsize="10,20">
              <v:shape style="position:absolute;left:5094;top:1800;width:10;height:20" coordorigin="5094,1800" coordsize="10,20" path="m5094,1820l5103,1820,5103,1800,5094,1800,5094,1820xe" filled="true" fillcolor="#000000" stroked="false">
                <v:path arrowok="t"/>
                <v:fill type="solid"/>
              </v:shape>
            </v:group>
            <v:group style="position:absolute;left:5094;top:1820;width:10;height:20" coordorigin="5094,1820" coordsize="10,20">
              <v:shape style="position:absolute;left:5094;top:1820;width:10;height:20" coordorigin="5094,1820" coordsize="10,20" path="m5094,1839l5103,1839,5103,1820,5094,1820,5094,1839xe" filled="true" fillcolor="#000000" stroked="false">
                <v:path arrowok="t"/>
                <v:fill type="solid"/>
              </v:shape>
            </v:group>
            <v:group style="position:absolute;left:5094;top:1839;width:10;height:20" coordorigin="5094,1839" coordsize="10,20">
              <v:shape style="position:absolute;left:5094;top:1839;width:10;height:20" coordorigin="5094,1839" coordsize="10,20" path="m5094,1858l5103,1858,5103,1839,5094,1839,5094,1858xe" filled="true" fillcolor="#000000" stroked="false">
                <v:path arrowok="t"/>
                <v:fill type="solid"/>
              </v:shape>
            </v:group>
            <v:group style="position:absolute;left:5094;top:1858;width:10;height:20" coordorigin="5094,1858" coordsize="10,20">
              <v:shape style="position:absolute;left:5094;top:1858;width:10;height:20" coordorigin="5094,1858" coordsize="10,20" path="m5094,1877l5103,1877,5103,1858,5094,1858,5094,1877xe" filled="true" fillcolor="#000000" stroked="false">
                <v:path arrowok="t"/>
                <v:fill type="solid"/>
              </v:shape>
            </v:group>
            <v:group style="position:absolute;left:5094;top:1877;width:10;height:20" coordorigin="5094,1877" coordsize="10,20">
              <v:shape style="position:absolute;left:5094;top:1877;width:10;height:20" coordorigin="5094,1877" coordsize="10,20" path="m5094,1896l5103,1896,5103,1877,5094,1877,5094,1896xe" filled="true" fillcolor="#000000" stroked="false">
                <v:path arrowok="t"/>
                <v:fill type="solid"/>
              </v:shape>
            </v:group>
            <v:group style="position:absolute;left:5094;top:1896;width:10;height:20" coordorigin="5094,1896" coordsize="10,20">
              <v:shape style="position:absolute;left:5094;top:1896;width:10;height:20" coordorigin="5094,1896" coordsize="10,20" path="m5094,1916l5103,1916,5103,1896,5094,1896,5094,1916xe" filled="true" fillcolor="#000000" stroked="false">
                <v:path arrowok="t"/>
                <v:fill type="solid"/>
              </v:shape>
            </v:group>
            <v:group style="position:absolute;left:5094;top:1916;width:10;height:20" coordorigin="5094,1916" coordsize="10,20">
              <v:shape style="position:absolute;left:5094;top:1916;width:10;height:20" coordorigin="5094,1916" coordsize="10,20" path="m5094,1935l5103,1935,5103,1916,5094,1916,5094,1935xe" filled="true" fillcolor="#000000" stroked="false">
                <v:path arrowok="t"/>
                <v:fill type="solid"/>
              </v:shape>
            </v:group>
            <v:group style="position:absolute;left:5094;top:1935;width:10;height:20" coordorigin="5094,1935" coordsize="10,20">
              <v:shape style="position:absolute;left:5094;top:1935;width:10;height:20" coordorigin="5094,1935" coordsize="10,20" path="m5094,1954l5103,1954,5103,1935,5094,1935,5094,1954xe" filled="true" fillcolor="#000000" stroked="false">
                <v:path arrowok="t"/>
                <v:fill type="solid"/>
              </v:shape>
            </v:group>
            <v:group style="position:absolute;left:5094;top:1954;width:10;height:20" coordorigin="5094,1954" coordsize="10,20">
              <v:shape style="position:absolute;left:5094;top:1954;width:10;height:20" coordorigin="5094,1954" coordsize="10,20" path="m5094,1973l5103,1973,5103,1954,5094,1954,5094,1973xe" filled="true" fillcolor="#000000" stroked="false">
                <v:path arrowok="t"/>
                <v:fill type="solid"/>
              </v:shape>
            </v:group>
            <v:group style="position:absolute;left:5094;top:1973;width:10;height:20" coordorigin="5094,1973" coordsize="10,20">
              <v:shape style="position:absolute;left:5094;top:1973;width:10;height:20" coordorigin="5094,1973" coordsize="10,20" path="m5094,1992l5103,1992,5103,1973,5094,1973,5094,1992xe" filled="true" fillcolor="#000000" stroked="false">
                <v:path arrowok="t"/>
                <v:fill type="solid"/>
              </v:shape>
            </v:group>
            <v:group style="position:absolute;left:5094;top:1992;width:10;height:20" coordorigin="5094,1992" coordsize="10,20">
              <v:shape style="position:absolute;left:5094;top:1992;width:10;height:20" coordorigin="5094,1992" coordsize="10,20" path="m5094,2012l5103,2012,5103,1992,5094,1992,5094,2012xe" filled="true" fillcolor="#000000" stroked="false">
                <v:path arrowok="t"/>
                <v:fill type="solid"/>
              </v:shape>
            </v:group>
            <v:group style="position:absolute;left:5094;top:2012;width:10;height:20" coordorigin="5094,2012" coordsize="10,20">
              <v:shape style="position:absolute;left:5094;top:2012;width:10;height:20" coordorigin="5094,2012" coordsize="10,20" path="m5094,2031l5103,2031,5103,2012,5094,2012,5094,2031xe" filled="true" fillcolor="#000000" stroked="false">
                <v:path arrowok="t"/>
                <v:fill type="solid"/>
              </v:shape>
            </v:group>
            <v:group style="position:absolute;left:5094;top:2031;width:10;height:20" coordorigin="5094,2031" coordsize="10,20">
              <v:shape style="position:absolute;left:5094;top:2031;width:10;height:20" coordorigin="5094,2031" coordsize="10,20" path="m5094,2050l5103,2050,5103,2031,5094,2031,5094,2050xe" filled="true" fillcolor="#000000" stroked="false">
                <v:path arrowok="t"/>
                <v:fill type="solid"/>
              </v:shape>
            </v:group>
            <v:group style="position:absolute;left:5094;top:2050;width:10;height:20" coordorigin="5094,2050" coordsize="10,20">
              <v:shape style="position:absolute;left:5094;top:2050;width:10;height:20" coordorigin="5094,2050" coordsize="10,20" path="m5094,2069l5103,2069,5103,2050,5094,2050,5094,2069xe" filled="true" fillcolor="#000000" stroked="false">
                <v:path arrowok="t"/>
                <v:fill type="solid"/>
              </v:shape>
            </v:group>
            <v:group style="position:absolute;left:5094;top:2069;width:10;height:20" coordorigin="5094,2069" coordsize="10,20">
              <v:shape style="position:absolute;left:5094;top:2069;width:10;height:20" coordorigin="5094,2069" coordsize="10,20" path="m5094,2088l5103,2088,5103,2069,5094,2069,5094,2088xe" filled="true" fillcolor="#000000" stroked="false">
                <v:path arrowok="t"/>
                <v:fill type="solid"/>
              </v:shape>
            </v:group>
            <v:group style="position:absolute;left:5094;top:2088;width:10;height:20" coordorigin="5094,2088" coordsize="10,20">
              <v:shape style="position:absolute;left:5094;top:2088;width:10;height:20" coordorigin="5094,2088" coordsize="10,20" path="m5094,2108l5103,2108,5103,2088,5094,2088,5094,2108xe" filled="true" fillcolor="#000000" stroked="false">
                <v:path arrowok="t"/>
                <v:fill type="solid"/>
              </v:shape>
            </v:group>
            <v:group style="position:absolute;left:6025;top:1724;width:10;height:20" coordorigin="6025,1724" coordsize="10,20">
              <v:shape style="position:absolute;left:6025;top:1724;width:10;height:20" coordorigin="6025,1724" coordsize="10,20" path="m6025,1743l6035,1743,6035,1724,6025,1724,6025,1743xe" filled="true" fillcolor="#000000" stroked="false">
                <v:path arrowok="t"/>
                <v:fill type="solid"/>
              </v:shape>
            </v:group>
            <v:group style="position:absolute;left:6025;top:1743;width:10;height:20" coordorigin="6025,1743" coordsize="10,20">
              <v:shape style="position:absolute;left:6025;top:1743;width:10;height:20" coordorigin="6025,1743" coordsize="10,20" path="m6025,1762l6035,1762,6035,1743,6025,1743,6025,1762xe" filled="true" fillcolor="#000000" stroked="false">
                <v:path arrowok="t"/>
                <v:fill type="solid"/>
              </v:shape>
            </v:group>
            <v:group style="position:absolute;left:6025;top:1762;width:10;height:20" coordorigin="6025,1762" coordsize="10,20">
              <v:shape style="position:absolute;left:6025;top:1762;width:10;height:20" coordorigin="6025,1762" coordsize="10,20" path="m6025,1781l6035,1781,6035,1762,6025,1762,6025,1781xe" filled="true" fillcolor="#000000" stroked="false">
                <v:path arrowok="t"/>
                <v:fill type="solid"/>
              </v:shape>
            </v:group>
            <v:group style="position:absolute;left:6025;top:1781;width:10;height:20" coordorigin="6025,1781" coordsize="10,20">
              <v:shape style="position:absolute;left:6025;top:1781;width:10;height:20" coordorigin="6025,1781" coordsize="10,20" path="m6025,1800l6035,1800,6035,1781,6025,1781,6025,1800xe" filled="true" fillcolor="#000000" stroked="false">
                <v:path arrowok="t"/>
                <v:fill type="solid"/>
              </v:shape>
            </v:group>
            <v:group style="position:absolute;left:6025;top:1800;width:10;height:20" coordorigin="6025,1800" coordsize="10,20">
              <v:shape style="position:absolute;left:6025;top:1800;width:10;height:20" coordorigin="6025,1800" coordsize="10,20" path="m6025,1820l6035,1820,6035,1800,6025,1800,6025,1820xe" filled="true" fillcolor="#000000" stroked="false">
                <v:path arrowok="t"/>
                <v:fill type="solid"/>
              </v:shape>
            </v:group>
            <v:group style="position:absolute;left:6025;top:1820;width:10;height:20" coordorigin="6025,1820" coordsize="10,20">
              <v:shape style="position:absolute;left:6025;top:1820;width:10;height:20" coordorigin="6025,1820" coordsize="10,20" path="m6025,1839l6035,1839,6035,1820,6025,1820,6025,1839xe" filled="true" fillcolor="#000000" stroked="false">
                <v:path arrowok="t"/>
                <v:fill type="solid"/>
              </v:shape>
            </v:group>
            <v:group style="position:absolute;left:6025;top:1839;width:10;height:20" coordorigin="6025,1839" coordsize="10,20">
              <v:shape style="position:absolute;left:6025;top:1839;width:10;height:20" coordorigin="6025,1839" coordsize="10,20" path="m6025,1858l6035,1858,6035,1839,6025,1839,6025,1858xe" filled="true" fillcolor="#000000" stroked="false">
                <v:path arrowok="t"/>
                <v:fill type="solid"/>
              </v:shape>
            </v:group>
            <v:group style="position:absolute;left:6025;top:1858;width:10;height:20" coordorigin="6025,1858" coordsize="10,20">
              <v:shape style="position:absolute;left:6025;top:1858;width:10;height:20" coordorigin="6025,1858" coordsize="10,20" path="m6025,1877l6035,1877,6035,1858,6025,1858,6025,1877xe" filled="true" fillcolor="#000000" stroked="false">
                <v:path arrowok="t"/>
                <v:fill type="solid"/>
              </v:shape>
            </v:group>
            <v:group style="position:absolute;left:6025;top:1877;width:10;height:20" coordorigin="6025,1877" coordsize="10,20">
              <v:shape style="position:absolute;left:6025;top:1877;width:10;height:20" coordorigin="6025,1877" coordsize="10,20" path="m6025,1896l6035,1896,6035,1877,6025,1877,6025,1896xe" filled="true" fillcolor="#000000" stroked="false">
                <v:path arrowok="t"/>
                <v:fill type="solid"/>
              </v:shape>
            </v:group>
            <v:group style="position:absolute;left:6025;top:1896;width:10;height:20" coordorigin="6025,1896" coordsize="10,20">
              <v:shape style="position:absolute;left:6025;top:1896;width:10;height:20" coordorigin="6025,1896" coordsize="10,20" path="m6025,1916l6035,1916,6035,1896,6025,1896,6025,1916xe" filled="true" fillcolor="#000000" stroked="false">
                <v:path arrowok="t"/>
                <v:fill type="solid"/>
              </v:shape>
            </v:group>
            <v:group style="position:absolute;left:6025;top:1916;width:10;height:20" coordorigin="6025,1916" coordsize="10,20">
              <v:shape style="position:absolute;left:6025;top:1916;width:10;height:20" coordorigin="6025,1916" coordsize="10,20" path="m6025,1935l6035,1935,6035,1916,6025,1916,6025,1935xe" filled="true" fillcolor="#000000" stroked="false">
                <v:path arrowok="t"/>
                <v:fill type="solid"/>
              </v:shape>
            </v:group>
            <v:group style="position:absolute;left:6025;top:1935;width:10;height:20" coordorigin="6025,1935" coordsize="10,20">
              <v:shape style="position:absolute;left:6025;top:1935;width:10;height:20" coordorigin="6025,1935" coordsize="10,20" path="m6025,1954l6035,1954,6035,1935,6025,1935,6025,1954xe" filled="true" fillcolor="#000000" stroked="false">
                <v:path arrowok="t"/>
                <v:fill type="solid"/>
              </v:shape>
            </v:group>
            <v:group style="position:absolute;left:6025;top:1954;width:10;height:20" coordorigin="6025,1954" coordsize="10,20">
              <v:shape style="position:absolute;left:6025;top:1954;width:10;height:20" coordorigin="6025,1954" coordsize="10,20" path="m6025,1973l6035,1973,6035,1954,6025,1954,6025,1973xe" filled="true" fillcolor="#000000" stroked="false">
                <v:path arrowok="t"/>
                <v:fill type="solid"/>
              </v:shape>
            </v:group>
            <v:group style="position:absolute;left:6025;top:1973;width:10;height:20" coordorigin="6025,1973" coordsize="10,20">
              <v:shape style="position:absolute;left:6025;top:1973;width:10;height:20" coordorigin="6025,1973" coordsize="10,20" path="m6025,1992l6035,1992,6035,1973,6025,1973,6025,1992xe" filled="true" fillcolor="#000000" stroked="false">
                <v:path arrowok="t"/>
                <v:fill type="solid"/>
              </v:shape>
            </v:group>
            <v:group style="position:absolute;left:6025;top:1992;width:10;height:20" coordorigin="6025,1992" coordsize="10,20">
              <v:shape style="position:absolute;left:6025;top:1992;width:10;height:20" coordorigin="6025,1992" coordsize="10,20" path="m6025,2012l6035,2012,6035,1992,6025,1992,6025,2012xe" filled="true" fillcolor="#000000" stroked="false">
                <v:path arrowok="t"/>
                <v:fill type="solid"/>
              </v:shape>
            </v:group>
            <v:group style="position:absolute;left:6025;top:2012;width:10;height:20" coordorigin="6025,2012" coordsize="10,20">
              <v:shape style="position:absolute;left:6025;top:2012;width:10;height:20" coordorigin="6025,2012" coordsize="10,20" path="m6025,2031l6035,2031,6035,2012,6025,2012,6025,2031xe" filled="true" fillcolor="#000000" stroked="false">
                <v:path arrowok="t"/>
                <v:fill type="solid"/>
              </v:shape>
            </v:group>
            <v:group style="position:absolute;left:6025;top:2031;width:10;height:20" coordorigin="6025,2031" coordsize="10,20">
              <v:shape style="position:absolute;left:6025;top:2031;width:10;height:20" coordorigin="6025,2031" coordsize="10,20" path="m6025,2050l6035,2050,6035,2031,6025,2031,6025,2050xe" filled="true" fillcolor="#000000" stroked="false">
                <v:path arrowok="t"/>
                <v:fill type="solid"/>
              </v:shape>
            </v:group>
            <v:group style="position:absolute;left:6025;top:2050;width:10;height:20" coordorigin="6025,2050" coordsize="10,20">
              <v:shape style="position:absolute;left:6025;top:2050;width:10;height:20" coordorigin="6025,2050" coordsize="10,20" path="m6025,2069l6035,2069,6035,2050,6025,2050,6025,2069xe" filled="true" fillcolor="#000000" stroked="false">
                <v:path arrowok="t"/>
                <v:fill type="solid"/>
              </v:shape>
            </v:group>
            <v:group style="position:absolute;left:6025;top:2069;width:10;height:20" coordorigin="6025,2069" coordsize="10,20">
              <v:shape style="position:absolute;left:6025;top:2069;width:10;height:20" coordorigin="6025,2069" coordsize="10,20" path="m6025,2088l6035,2088,6035,2069,6025,2069,6025,2088xe" filled="true" fillcolor="#000000" stroked="false">
                <v:path arrowok="t"/>
                <v:fill type="solid"/>
              </v:shape>
            </v:group>
            <v:group style="position:absolute;left:6025;top:2088;width:10;height:20" coordorigin="6025,2088" coordsize="10,20">
              <v:shape style="position:absolute;left:6025;top:2088;width:10;height:20" coordorigin="6025,2088" coordsize="10,20" path="m6025,2108l6035,2108,6035,2088,6025,2088,6025,2108xe" filled="true" fillcolor="#000000" stroked="false">
                <v:path arrowok="t"/>
                <v:fill type="solid"/>
              </v:shape>
            </v:group>
            <v:group style="position:absolute;left:6594;top:1724;width:10;height:20" coordorigin="6594,1724" coordsize="10,20">
              <v:shape style="position:absolute;left:6594;top:1724;width:10;height:20" coordorigin="6594,1724" coordsize="10,20" path="m6594,1743l6604,1743,6604,1724,6594,1724,6594,1743xe" filled="true" fillcolor="#000000" stroked="false">
                <v:path arrowok="t"/>
                <v:fill type="solid"/>
              </v:shape>
            </v:group>
            <v:group style="position:absolute;left:6594;top:1743;width:10;height:20" coordorigin="6594,1743" coordsize="10,20">
              <v:shape style="position:absolute;left:6594;top:1743;width:10;height:20" coordorigin="6594,1743" coordsize="10,20" path="m6594,1762l6604,1762,6604,1743,6594,1743,6594,1762xe" filled="true" fillcolor="#000000" stroked="false">
                <v:path arrowok="t"/>
                <v:fill type="solid"/>
              </v:shape>
            </v:group>
            <v:group style="position:absolute;left:6594;top:1762;width:10;height:20" coordorigin="6594,1762" coordsize="10,20">
              <v:shape style="position:absolute;left:6594;top:1762;width:10;height:20" coordorigin="6594,1762" coordsize="10,20" path="m6594,1781l6604,1781,6604,1762,6594,1762,6594,1781xe" filled="true" fillcolor="#000000" stroked="false">
                <v:path arrowok="t"/>
                <v:fill type="solid"/>
              </v:shape>
            </v:group>
            <v:group style="position:absolute;left:6594;top:1781;width:10;height:20" coordorigin="6594,1781" coordsize="10,20">
              <v:shape style="position:absolute;left:6594;top:1781;width:10;height:20" coordorigin="6594,1781" coordsize="10,20" path="m6594,1800l6604,1800,6604,1781,6594,1781,6594,1800xe" filled="true" fillcolor="#000000" stroked="false">
                <v:path arrowok="t"/>
                <v:fill type="solid"/>
              </v:shape>
            </v:group>
            <v:group style="position:absolute;left:6594;top:1800;width:10;height:20" coordorigin="6594,1800" coordsize="10,20">
              <v:shape style="position:absolute;left:6594;top:1800;width:10;height:20" coordorigin="6594,1800" coordsize="10,20" path="m6594,1820l6604,1820,6604,1800,6594,1800,6594,1820xe" filled="true" fillcolor="#000000" stroked="false">
                <v:path arrowok="t"/>
                <v:fill type="solid"/>
              </v:shape>
            </v:group>
            <v:group style="position:absolute;left:6594;top:1820;width:10;height:20" coordorigin="6594,1820" coordsize="10,20">
              <v:shape style="position:absolute;left:6594;top:1820;width:10;height:20" coordorigin="6594,1820" coordsize="10,20" path="m6594,1839l6604,1839,6604,1820,6594,1820,6594,1839xe" filled="true" fillcolor="#000000" stroked="false">
                <v:path arrowok="t"/>
                <v:fill type="solid"/>
              </v:shape>
            </v:group>
            <v:group style="position:absolute;left:6594;top:1839;width:10;height:20" coordorigin="6594,1839" coordsize="10,20">
              <v:shape style="position:absolute;left:6594;top:1839;width:10;height:20" coordorigin="6594,1839" coordsize="10,20" path="m6594,1858l6604,1858,6604,1839,6594,1839,6594,1858xe" filled="true" fillcolor="#000000" stroked="false">
                <v:path arrowok="t"/>
                <v:fill type="solid"/>
              </v:shape>
            </v:group>
            <v:group style="position:absolute;left:6594;top:1858;width:10;height:20" coordorigin="6594,1858" coordsize="10,20">
              <v:shape style="position:absolute;left:6594;top:1858;width:10;height:20" coordorigin="6594,1858" coordsize="10,20" path="m6594,1877l6604,1877,6604,1858,6594,1858,6594,1877xe" filled="true" fillcolor="#000000" stroked="false">
                <v:path arrowok="t"/>
                <v:fill type="solid"/>
              </v:shape>
            </v:group>
            <v:group style="position:absolute;left:6594;top:1877;width:10;height:20" coordorigin="6594,1877" coordsize="10,20">
              <v:shape style="position:absolute;left:6594;top:1877;width:10;height:20" coordorigin="6594,1877" coordsize="10,20" path="m6594,1896l6604,1896,6604,1877,6594,1877,6594,1896xe" filled="true" fillcolor="#000000" stroked="false">
                <v:path arrowok="t"/>
                <v:fill type="solid"/>
              </v:shape>
            </v:group>
            <v:group style="position:absolute;left:6594;top:1896;width:10;height:20" coordorigin="6594,1896" coordsize="10,20">
              <v:shape style="position:absolute;left:6594;top:1896;width:10;height:20" coordorigin="6594,1896" coordsize="10,20" path="m6594,1916l6604,1916,6604,1896,6594,1896,6594,1916xe" filled="true" fillcolor="#000000" stroked="false">
                <v:path arrowok="t"/>
                <v:fill type="solid"/>
              </v:shape>
            </v:group>
            <v:group style="position:absolute;left:6594;top:1916;width:10;height:20" coordorigin="6594,1916" coordsize="10,20">
              <v:shape style="position:absolute;left:6594;top:1916;width:10;height:20" coordorigin="6594,1916" coordsize="10,20" path="m6594,1935l6604,1935,6604,1916,6594,1916,6594,1935xe" filled="true" fillcolor="#000000" stroked="false">
                <v:path arrowok="t"/>
                <v:fill type="solid"/>
              </v:shape>
            </v:group>
            <v:group style="position:absolute;left:6594;top:1935;width:10;height:20" coordorigin="6594,1935" coordsize="10,20">
              <v:shape style="position:absolute;left:6594;top:1935;width:10;height:20" coordorigin="6594,1935" coordsize="10,20" path="m6594,1954l6604,1954,6604,1935,6594,1935,6594,1954xe" filled="true" fillcolor="#000000" stroked="false">
                <v:path arrowok="t"/>
                <v:fill type="solid"/>
              </v:shape>
            </v:group>
            <v:group style="position:absolute;left:6594;top:1954;width:10;height:20" coordorigin="6594,1954" coordsize="10,20">
              <v:shape style="position:absolute;left:6594;top:1954;width:10;height:20" coordorigin="6594,1954" coordsize="10,20" path="m6594,1973l6604,1973,6604,1954,6594,1954,6594,1973xe" filled="true" fillcolor="#000000" stroked="false">
                <v:path arrowok="t"/>
                <v:fill type="solid"/>
              </v:shape>
            </v:group>
            <v:group style="position:absolute;left:6594;top:1973;width:10;height:20" coordorigin="6594,1973" coordsize="10,20">
              <v:shape style="position:absolute;left:6594;top:1973;width:10;height:20" coordorigin="6594,1973" coordsize="10,20" path="m6594,1992l6604,1992,6604,1973,6594,1973,6594,1992xe" filled="true" fillcolor="#000000" stroked="false">
                <v:path arrowok="t"/>
                <v:fill type="solid"/>
              </v:shape>
            </v:group>
            <v:group style="position:absolute;left:6594;top:1992;width:10;height:20" coordorigin="6594,1992" coordsize="10,20">
              <v:shape style="position:absolute;left:6594;top:1992;width:10;height:20" coordorigin="6594,1992" coordsize="10,20" path="m6594,2012l6604,2012,6604,1992,6594,1992,6594,2012xe" filled="true" fillcolor="#000000" stroked="false">
                <v:path arrowok="t"/>
                <v:fill type="solid"/>
              </v:shape>
            </v:group>
            <v:group style="position:absolute;left:6594;top:2012;width:10;height:20" coordorigin="6594,2012" coordsize="10,20">
              <v:shape style="position:absolute;left:6594;top:2012;width:10;height:20" coordorigin="6594,2012" coordsize="10,20" path="m6594,2031l6604,2031,6604,2012,6594,2012,6594,2031xe" filled="true" fillcolor="#000000" stroked="false">
                <v:path arrowok="t"/>
                <v:fill type="solid"/>
              </v:shape>
            </v:group>
            <v:group style="position:absolute;left:6594;top:2031;width:10;height:20" coordorigin="6594,2031" coordsize="10,20">
              <v:shape style="position:absolute;left:6594;top:2031;width:10;height:20" coordorigin="6594,2031" coordsize="10,20" path="m6594,2050l6604,2050,6604,2031,6594,2031,6594,2050xe" filled="true" fillcolor="#000000" stroked="false">
                <v:path arrowok="t"/>
                <v:fill type="solid"/>
              </v:shape>
            </v:group>
            <v:group style="position:absolute;left:6594;top:2050;width:10;height:20" coordorigin="6594,2050" coordsize="10,20">
              <v:shape style="position:absolute;left:6594;top:2050;width:10;height:20" coordorigin="6594,2050" coordsize="10,20" path="m6594,2069l6604,2069,6604,2050,6594,2050,6594,2069xe" filled="true" fillcolor="#000000" stroked="false">
                <v:path arrowok="t"/>
                <v:fill type="solid"/>
              </v:shape>
            </v:group>
            <v:group style="position:absolute;left:6594;top:2069;width:10;height:20" coordorigin="6594,2069" coordsize="10,20">
              <v:shape style="position:absolute;left:6594;top:2069;width:10;height:20" coordorigin="6594,2069" coordsize="10,20" path="m6594,2088l6604,2088,6604,2069,6594,2069,6594,2088xe" filled="true" fillcolor="#000000" stroked="false">
                <v:path arrowok="t"/>
                <v:fill type="solid"/>
              </v:shape>
            </v:group>
            <v:group style="position:absolute;left:6594;top:2088;width:10;height:20" coordorigin="6594,2088" coordsize="10,20">
              <v:shape style="position:absolute;left:6594;top:2088;width:10;height:20" coordorigin="6594,2088" coordsize="10,20" path="m6594,2108l6604,2108,6604,2088,6594,2088,6594,2108xe" filled="true" fillcolor="#000000" stroked="false">
                <v:path arrowok="t"/>
                <v:fill type="solid"/>
              </v:shape>
            </v:group>
            <v:group style="position:absolute;left:7720;top:1724;width:10;height:20" coordorigin="7720,1724" coordsize="10,20">
              <v:shape style="position:absolute;left:7720;top:1724;width:10;height:20" coordorigin="7720,1724" coordsize="10,20" path="m7720,1743l7729,1743,7729,1724,7720,1724,7720,1743xe" filled="true" fillcolor="#000000" stroked="false">
                <v:path arrowok="t"/>
                <v:fill type="solid"/>
              </v:shape>
            </v:group>
            <v:group style="position:absolute;left:7720;top:1743;width:10;height:20" coordorigin="7720,1743" coordsize="10,20">
              <v:shape style="position:absolute;left:7720;top:1743;width:10;height:20" coordorigin="7720,1743" coordsize="10,20" path="m7720,1762l7729,1762,7729,1743,7720,1743,7720,1762xe" filled="true" fillcolor="#000000" stroked="false">
                <v:path arrowok="t"/>
                <v:fill type="solid"/>
              </v:shape>
            </v:group>
            <v:group style="position:absolute;left:7720;top:1762;width:10;height:20" coordorigin="7720,1762" coordsize="10,20">
              <v:shape style="position:absolute;left:7720;top:1762;width:10;height:20" coordorigin="7720,1762" coordsize="10,20" path="m7720,1781l7729,1781,7729,1762,7720,1762,7720,1781xe" filled="true" fillcolor="#000000" stroked="false">
                <v:path arrowok="t"/>
                <v:fill type="solid"/>
              </v:shape>
            </v:group>
            <v:group style="position:absolute;left:7720;top:1781;width:10;height:20" coordorigin="7720,1781" coordsize="10,20">
              <v:shape style="position:absolute;left:7720;top:1781;width:10;height:20" coordorigin="7720,1781" coordsize="10,20" path="m7720,1800l7729,1800,7729,1781,7720,1781,7720,1800xe" filled="true" fillcolor="#000000" stroked="false">
                <v:path arrowok="t"/>
                <v:fill type="solid"/>
              </v:shape>
            </v:group>
            <v:group style="position:absolute;left:7720;top:1800;width:10;height:20" coordorigin="7720,1800" coordsize="10,20">
              <v:shape style="position:absolute;left:7720;top:1800;width:10;height:20" coordorigin="7720,1800" coordsize="10,20" path="m7720,1820l7729,1820,7729,1800,7720,1800,7720,1820xe" filled="true" fillcolor="#000000" stroked="false">
                <v:path arrowok="t"/>
                <v:fill type="solid"/>
              </v:shape>
            </v:group>
            <v:group style="position:absolute;left:7720;top:1820;width:10;height:20" coordorigin="7720,1820" coordsize="10,20">
              <v:shape style="position:absolute;left:7720;top:1820;width:10;height:20" coordorigin="7720,1820" coordsize="10,20" path="m7720,1839l7729,1839,7729,1820,7720,1820,7720,1839xe" filled="true" fillcolor="#000000" stroked="false">
                <v:path arrowok="t"/>
                <v:fill type="solid"/>
              </v:shape>
            </v:group>
            <v:group style="position:absolute;left:7720;top:1839;width:10;height:20" coordorigin="7720,1839" coordsize="10,20">
              <v:shape style="position:absolute;left:7720;top:1839;width:10;height:20" coordorigin="7720,1839" coordsize="10,20" path="m7720,1858l7729,1858,7729,1839,7720,1839,7720,1858xe" filled="true" fillcolor="#000000" stroked="false">
                <v:path arrowok="t"/>
                <v:fill type="solid"/>
              </v:shape>
            </v:group>
            <v:group style="position:absolute;left:7720;top:1858;width:10;height:20" coordorigin="7720,1858" coordsize="10,20">
              <v:shape style="position:absolute;left:7720;top:1858;width:10;height:20" coordorigin="7720,1858" coordsize="10,20" path="m7720,1877l7729,1877,7729,1858,7720,1858,7720,1877xe" filled="true" fillcolor="#000000" stroked="false">
                <v:path arrowok="t"/>
                <v:fill type="solid"/>
              </v:shape>
            </v:group>
            <v:group style="position:absolute;left:7720;top:1877;width:10;height:20" coordorigin="7720,1877" coordsize="10,20">
              <v:shape style="position:absolute;left:7720;top:1877;width:10;height:20" coordorigin="7720,1877" coordsize="10,20" path="m7720,1896l7729,1896,7729,1877,7720,1877,7720,1896xe" filled="true" fillcolor="#000000" stroked="false">
                <v:path arrowok="t"/>
                <v:fill type="solid"/>
              </v:shape>
            </v:group>
            <v:group style="position:absolute;left:7720;top:1896;width:10;height:20" coordorigin="7720,1896" coordsize="10,20">
              <v:shape style="position:absolute;left:7720;top:1896;width:10;height:20" coordorigin="7720,1896" coordsize="10,20" path="m7720,1916l7729,1916,7729,1896,7720,1896,7720,1916xe" filled="true" fillcolor="#000000" stroked="false">
                <v:path arrowok="t"/>
                <v:fill type="solid"/>
              </v:shape>
            </v:group>
            <v:group style="position:absolute;left:7720;top:1916;width:10;height:20" coordorigin="7720,1916" coordsize="10,20">
              <v:shape style="position:absolute;left:7720;top:1916;width:10;height:20" coordorigin="7720,1916" coordsize="10,20" path="m7720,1935l7729,1935,7729,1916,7720,1916,7720,1935xe" filled="true" fillcolor="#000000" stroked="false">
                <v:path arrowok="t"/>
                <v:fill type="solid"/>
              </v:shape>
            </v:group>
            <v:group style="position:absolute;left:7720;top:1935;width:10;height:20" coordorigin="7720,1935" coordsize="10,20">
              <v:shape style="position:absolute;left:7720;top:1935;width:10;height:20" coordorigin="7720,1935" coordsize="10,20" path="m7720,1954l7729,1954,7729,1935,7720,1935,7720,1954xe" filled="true" fillcolor="#000000" stroked="false">
                <v:path arrowok="t"/>
                <v:fill type="solid"/>
              </v:shape>
            </v:group>
            <v:group style="position:absolute;left:7720;top:1954;width:10;height:20" coordorigin="7720,1954" coordsize="10,20">
              <v:shape style="position:absolute;left:7720;top:1954;width:10;height:20" coordorigin="7720,1954" coordsize="10,20" path="m7720,1973l7729,1973,7729,1954,7720,1954,7720,1973xe" filled="true" fillcolor="#000000" stroked="false">
                <v:path arrowok="t"/>
                <v:fill type="solid"/>
              </v:shape>
            </v:group>
            <v:group style="position:absolute;left:7720;top:1973;width:10;height:20" coordorigin="7720,1973" coordsize="10,20">
              <v:shape style="position:absolute;left:7720;top:1973;width:10;height:20" coordorigin="7720,1973" coordsize="10,20" path="m7720,1992l7729,1992,7729,1973,7720,1973,7720,1992xe" filled="true" fillcolor="#000000" stroked="false">
                <v:path arrowok="t"/>
                <v:fill type="solid"/>
              </v:shape>
            </v:group>
            <v:group style="position:absolute;left:7720;top:1992;width:10;height:20" coordorigin="7720,1992" coordsize="10,20">
              <v:shape style="position:absolute;left:7720;top:1992;width:10;height:20" coordorigin="7720,1992" coordsize="10,20" path="m7720,2012l7729,2012,7729,1992,7720,1992,7720,2012xe" filled="true" fillcolor="#000000" stroked="false">
                <v:path arrowok="t"/>
                <v:fill type="solid"/>
              </v:shape>
            </v:group>
            <v:group style="position:absolute;left:7720;top:2012;width:10;height:20" coordorigin="7720,2012" coordsize="10,20">
              <v:shape style="position:absolute;left:7720;top:2012;width:10;height:20" coordorigin="7720,2012" coordsize="10,20" path="m7720,2031l7729,2031,7729,2012,7720,2012,7720,2031xe" filled="true" fillcolor="#000000" stroked="false">
                <v:path arrowok="t"/>
                <v:fill type="solid"/>
              </v:shape>
            </v:group>
            <v:group style="position:absolute;left:7720;top:2031;width:10;height:20" coordorigin="7720,2031" coordsize="10,20">
              <v:shape style="position:absolute;left:7720;top:2031;width:10;height:20" coordorigin="7720,2031" coordsize="10,20" path="m7720,2050l7729,2050,7729,2031,7720,2031,7720,2050xe" filled="true" fillcolor="#000000" stroked="false">
                <v:path arrowok="t"/>
                <v:fill type="solid"/>
              </v:shape>
            </v:group>
            <v:group style="position:absolute;left:7720;top:2050;width:10;height:20" coordorigin="7720,2050" coordsize="10,20">
              <v:shape style="position:absolute;left:7720;top:2050;width:10;height:20" coordorigin="7720,2050" coordsize="10,20" path="m7720,2069l7729,2069,7729,2050,7720,2050,7720,2069xe" filled="true" fillcolor="#000000" stroked="false">
                <v:path arrowok="t"/>
                <v:fill type="solid"/>
              </v:shape>
            </v:group>
            <v:group style="position:absolute;left:7720;top:2069;width:10;height:20" coordorigin="7720,2069" coordsize="10,20">
              <v:shape style="position:absolute;left:7720;top:2069;width:10;height:20" coordorigin="7720,2069" coordsize="10,20" path="m7720,2088l7729,2088,7729,2069,7720,2069,7720,2088xe" filled="true" fillcolor="#000000" stroked="false">
                <v:path arrowok="t"/>
                <v:fill type="solid"/>
              </v:shape>
            </v:group>
            <v:group style="position:absolute;left:7720;top:2088;width:10;height:20" coordorigin="7720,2088" coordsize="10,20">
              <v:shape style="position:absolute;left:7720;top:2088;width:10;height:20" coordorigin="7720,2088" coordsize="10,20" path="m7720,2108l7729,2108,7729,2088,7720,2088,7720,2108xe" filled="true" fillcolor="#000000" stroked="false">
                <v:path arrowok="t"/>
                <v:fill type="solid"/>
              </v:shape>
            </v:group>
            <v:group style="position:absolute;left:8490;top:1724;width:10;height:20" coordorigin="8490,1724" coordsize="10,20">
              <v:shape style="position:absolute;left:8490;top:1724;width:10;height:20" coordorigin="8490,1724" coordsize="10,20" path="m8490,1743l8500,1743,8500,1724,8490,1724,8490,1743xe" filled="true" fillcolor="#000000" stroked="false">
                <v:path arrowok="t"/>
                <v:fill type="solid"/>
              </v:shape>
            </v:group>
            <v:group style="position:absolute;left:8490;top:1743;width:10;height:20" coordorigin="8490,1743" coordsize="10,20">
              <v:shape style="position:absolute;left:8490;top:1743;width:10;height:20" coordorigin="8490,1743" coordsize="10,20" path="m8490,1762l8500,1762,8500,1743,8490,1743,8490,1762xe" filled="true" fillcolor="#000000" stroked="false">
                <v:path arrowok="t"/>
                <v:fill type="solid"/>
              </v:shape>
            </v:group>
            <v:group style="position:absolute;left:8490;top:1762;width:10;height:20" coordorigin="8490,1762" coordsize="10,20">
              <v:shape style="position:absolute;left:8490;top:1762;width:10;height:20" coordorigin="8490,1762" coordsize="10,20" path="m8490,1781l8500,1781,8500,1762,8490,1762,8490,1781xe" filled="true" fillcolor="#000000" stroked="false">
                <v:path arrowok="t"/>
                <v:fill type="solid"/>
              </v:shape>
            </v:group>
            <v:group style="position:absolute;left:8490;top:1781;width:10;height:20" coordorigin="8490,1781" coordsize="10,20">
              <v:shape style="position:absolute;left:8490;top:1781;width:10;height:20" coordorigin="8490,1781" coordsize="10,20" path="m8490,1800l8500,1800,8500,1781,8490,1781,8490,1800xe" filled="true" fillcolor="#000000" stroked="false">
                <v:path arrowok="t"/>
                <v:fill type="solid"/>
              </v:shape>
            </v:group>
            <v:group style="position:absolute;left:8490;top:1800;width:10;height:20" coordorigin="8490,1800" coordsize="10,20">
              <v:shape style="position:absolute;left:8490;top:1800;width:10;height:20" coordorigin="8490,1800" coordsize="10,20" path="m8490,1820l8500,1820,8500,1800,8490,1800,8490,1820xe" filled="true" fillcolor="#000000" stroked="false">
                <v:path arrowok="t"/>
                <v:fill type="solid"/>
              </v:shape>
            </v:group>
            <v:group style="position:absolute;left:8490;top:1820;width:10;height:20" coordorigin="8490,1820" coordsize="10,20">
              <v:shape style="position:absolute;left:8490;top:1820;width:10;height:20" coordorigin="8490,1820" coordsize="10,20" path="m8490,1839l8500,1839,8500,1820,8490,1820,8490,1839xe" filled="true" fillcolor="#000000" stroked="false">
                <v:path arrowok="t"/>
                <v:fill type="solid"/>
              </v:shape>
            </v:group>
            <v:group style="position:absolute;left:8490;top:1839;width:10;height:20" coordorigin="8490,1839" coordsize="10,20">
              <v:shape style="position:absolute;left:8490;top:1839;width:10;height:20" coordorigin="8490,1839" coordsize="10,20" path="m8490,1858l8500,1858,8500,1839,8490,1839,8490,1858xe" filled="true" fillcolor="#000000" stroked="false">
                <v:path arrowok="t"/>
                <v:fill type="solid"/>
              </v:shape>
            </v:group>
            <v:group style="position:absolute;left:8490;top:1858;width:10;height:20" coordorigin="8490,1858" coordsize="10,20">
              <v:shape style="position:absolute;left:8490;top:1858;width:10;height:20" coordorigin="8490,1858" coordsize="10,20" path="m8490,1877l8500,1877,8500,1858,8490,1858,8490,1877xe" filled="true" fillcolor="#000000" stroked="false">
                <v:path arrowok="t"/>
                <v:fill type="solid"/>
              </v:shape>
            </v:group>
            <v:group style="position:absolute;left:8490;top:1877;width:10;height:20" coordorigin="8490,1877" coordsize="10,20">
              <v:shape style="position:absolute;left:8490;top:1877;width:10;height:20" coordorigin="8490,1877" coordsize="10,20" path="m8490,1896l8500,1896,8500,1877,8490,1877,8490,1896xe" filled="true" fillcolor="#000000" stroked="false">
                <v:path arrowok="t"/>
                <v:fill type="solid"/>
              </v:shape>
            </v:group>
            <v:group style="position:absolute;left:8490;top:1896;width:10;height:20" coordorigin="8490,1896" coordsize="10,20">
              <v:shape style="position:absolute;left:8490;top:1896;width:10;height:20" coordorigin="8490,1896" coordsize="10,20" path="m8490,1916l8500,1916,8500,1896,8490,1896,8490,1916xe" filled="true" fillcolor="#000000" stroked="false">
                <v:path arrowok="t"/>
                <v:fill type="solid"/>
              </v:shape>
            </v:group>
            <v:group style="position:absolute;left:8490;top:1916;width:10;height:20" coordorigin="8490,1916" coordsize="10,20">
              <v:shape style="position:absolute;left:8490;top:1916;width:10;height:20" coordorigin="8490,1916" coordsize="10,20" path="m8490,1935l8500,1935,8500,1916,8490,1916,8490,1935xe" filled="true" fillcolor="#000000" stroked="false">
                <v:path arrowok="t"/>
                <v:fill type="solid"/>
              </v:shape>
            </v:group>
            <v:group style="position:absolute;left:8490;top:1935;width:10;height:20" coordorigin="8490,1935" coordsize="10,20">
              <v:shape style="position:absolute;left:8490;top:1935;width:10;height:20" coordorigin="8490,1935" coordsize="10,20" path="m8490,1954l8500,1954,8500,1935,8490,1935,8490,1954xe" filled="true" fillcolor="#000000" stroked="false">
                <v:path arrowok="t"/>
                <v:fill type="solid"/>
              </v:shape>
            </v:group>
            <v:group style="position:absolute;left:8490;top:1954;width:10;height:20" coordorigin="8490,1954" coordsize="10,20">
              <v:shape style="position:absolute;left:8490;top:1954;width:10;height:20" coordorigin="8490,1954" coordsize="10,20" path="m8490,1973l8500,1973,8500,1954,8490,1954,8490,1973xe" filled="true" fillcolor="#000000" stroked="false">
                <v:path arrowok="t"/>
                <v:fill type="solid"/>
              </v:shape>
            </v:group>
            <v:group style="position:absolute;left:8490;top:1973;width:10;height:20" coordorigin="8490,1973" coordsize="10,20">
              <v:shape style="position:absolute;left:8490;top:1973;width:10;height:20" coordorigin="8490,1973" coordsize="10,20" path="m8490,1992l8500,1992,8500,1973,8490,1973,8490,1992xe" filled="true" fillcolor="#000000" stroked="false">
                <v:path arrowok="t"/>
                <v:fill type="solid"/>
              </v:shape>
            </v:group>
            <v:group style="position:absolute;left:8490;top:1992;width:10;height:20" coordorigin="8490,1992" coordsize="10,20">
              <v:shape style="position:absolute;left:8490;top:1992;width:10;height:20" coordorigin="8490,1992" coordsize="10,20" path="m8490,2012l8500,2012,8500,1992,8490,1992,8490,2012xe" filled="true" fillcolor="#000000" stroked="false">
                <v:path arrowok="t"/>
                <v:fill type="solid"/>
              </v:shape>
            </v:group>
            <v:group style="position:absolute;left:8490;top:2012;width:10;height:20" coordorigin="8490,2012" coordsize="10,20">
              <v:shape style="position:absolute;left:8490;top:2012;width:10;height:20" coordorigin="8490,2012" coordsize="10,20" path="m8490,2031l8500,2031,8500,2012,8490,2012,8490,2031xe" filled="true" fillcolor="#000000" stroked="false">
                <v:path arrowok="t"/>
                <v:fill type="solid"/>
              </v:shape>
            </v:group>
            <v:group style="position:absolute;left:8490;top:2031;width:10;height:20" coordorigin="8490,2031" coordsize="10,20">
              <v:shape style="position:absolute;left:8490;top:2031;width:10;height:20" coordorigin="8490,2031" coordsize="10,20" path="m8490,2050l8500,2050,8500,2031,8490,2031,8490,2050xe" filled="true" fillcolor="#000000" stroked="false">
                <v:path arrowok="t"/>
                <v:fill type="solid"/>
              </v:shape>
            </v:group>
            <v:group style="position:absolute;left:8490;top:2050;width:10;height:20" coordorigin="8490,2050" coordsize="10,20">
              <v:shape style="position:absolute;left:8490;top:2050;width:10;height:20" coordorigin="8490,2050" coordsize="10,20" path="m8490,2069l8500,2069,8500,2050,8490,2050,8490,2069xe" filled="true" fillcolor="#000000" stroked="false">
                <v:path arrowok="t"/>
                <v:fill type="solid"/>
              </v:shape>
            </v:group>
            <v:group style="position:absolute;left:8490;top:2069;width:10;height:20" coordorigin="8490,2069" coordsize="10,20">
              <v:shape style="position:absolute;left:8490;top:2069;width:10;height:20" coordorigin="8490,2069" coordsize="10,20" path="m8490,2088l8500,2088,8500,2069,8490,2069,8490,2088xe" filled="true" fillcolor="#000000" stroked="false">
                <v:path arrowok="t"/>
                <v:fill type="solid"/>
              </v:shape>
            </v:group>
            <v:group style="position:absolute;left:8490;top:2088;width:10;height:20" coordorigin="8490,2088" coordsize="10,20">
              <v:shape style="position:absolute;left:8490;top:2088;width:10;height:20" coordorigin="8490,2088" coordsize="10,20" path="m8490,2108l8500,2108,8500,2088,8490,2088,8490,2108xe" filled="true" fillcolor="#000000" stroked="false">
                <v:path arrowok="t"/>
                <v:fill type="solid"/>
              </v:shape>
            </v:group>
            <v:group style="position:absolute;left:9280;top:1724;width:10;height:20" coordorigin="9280,1724" coordsize="10,20">
              <v:shape style="position:absolute;left:9280;top:1724;width:10;height:20" coordorigin="9280,1724" coordsize="10,20" path="m9280,1743l9290,1743,9290,1724,9280,1724,9280,1743xe" filled="true" fillcolor="#000000" stroked="false">
                <v:path arrowok="t"/>
                <v:fill type="solid"/>
              </v:shape>
            </v:group>
            <v:group style="position:absolute;left:9280;top:1743;width:10;height:20" coordorigin="9280,1743" coordsize="10,20">
              <v:shape style="position:absolute;left:9280;top:1743;width:10;height:20" coordorigin="9280,1743" coordsize="10,20" path="m9280,1762l9290,1762,9290,1743,9280,1743,9280,1762xe" filled="true" fillcolor="#000000" stroked="false">
                <v:path arrowok="t"/>
                <v:fill type="solid"/>
              </v:shape>
            </v:group>
            <v:group style="position:absolute;left:9280;top:1762;width:10;height:20" coordorigin="9280,1762" coordsize="10,20">
              <v:shape style="position:absolute;left:9280;top:1762;width:10;height:20" coordorigin="9280,1762" coordsize="10,20" path="m9280,1781l9290,1781,9290,1762,9280,1762,9280,1781xe" filled="true" fillcolor="#000000" stroked="false">
                <v:path arrowok="t"/>
                <v:fill type="solid"/>
              </v:shape>
            </v:group>
            <v:group style="position:absolute;left:9280;top:1781;width:10;height:20" coordorigin="9280,1781" coordsize="10,20">
              <v:shape style="position:absolute;left:9280;top:1781;width:10;height:20" coordorigin="9280,1781" coordsize="10,20" path="m9280,1800l9290,1800,9290,1781,9280,1781,9280,1800xe" filled="true" fillcolor="#000000" stroked="false">
                <v:path arrowok="t"/>
                <v:fill type="solid"/>
              </v:shape>
            </v:group>
            <v:group style="position:absolute;left:9280;top:1800;width:10;height:20" coordorigin="9280,1800" coordsize="10,20">
              <v:shape style="position:absolute;left:9280;top:1800;width:10;height:20" coordorigin="9280,1800" coordsize="10,20" path="m9280,1820l9290,1820,9290,1800,9280,1800,9280,1820xe" filled="true" fillcolor="#000000" stroked="false">
                <v:path arrowok="t"/>
                <v:fill type="solid"/>
              </v:shape>
            </v:group>
            <v:group style="position:absolute;left:9280;top:1820;width:10;height:20" coordorigin="9280,1820" coordsize="10,20">
              <v:shape style="position:absolute;left:9280;top:1820;width:10;height:20" coordorigin="9280,1820" coordsize="10,20" path="m9280,1839l9290,1839,9290,1820,9280,1820,9280,1839xe" filled="true" fillcolor="#000000" stroked="false">
                <v:path arrowok="t"/>
                <v:fill type="solid"/>
              </v:shape>
            </v:group>
            <v:group style="position:absolute;left:9280;top:1839;width:10;height:20" coordorigin="9280,1839" coordsize="10,20">
              <v:shape style="position:absolute;left:9280;top:1839;width:10;height:20" coordorigin="9280,1839" coordsize="10,20" path="m9280,1858l9290,1858,9290,1839,9280,1839,9280,1858xe" filled="true" fillcolor="#000000" stroked="false">
                <v:path arrowok="t"/>
                <v:fill type="solid"/>
              </v:shape>
            </v:group>
            <v:group style="position:absolute;left:9280;top:1858;width:10;height:20" coordorigin="9280,1858" coordsize="10,20">
              <v:shape style="position:absolute;left:9280;top:1858;width:10;height:20" coordorigin="9280,1858" coordsize="10,20" path="m9280,1877l9290,1877,9290,1858,9280,1858,9280,1877xe" filled="true" fillcolor="#000000" stroked="false">
                <v:path arrowok="t"/>
                <v:fill type="solid"/>
              </v:shape>
            </v:group>
            <v:group style="position:absolute;left:9280;top:1877;width:10;height:20" coordorigin="9280,1877" coordsize="10,20">
              <v:shape style="position:absolute;left:9280;top:1877;width:10;height:20" coordorigin="9280,1877" coordsize="10,20" path="m9280,1896l9290,1896,9290,1877,9280,1877,9280,1896xe" filled="true" fillcolor="#000000" stroked="false">
                <v:path arrowok="t"/>
                <v:fill type="solid"/>
              </v:shape>
            </v:group>
            <v:group style="position:absolute;left:9280;top:1896;width:10;height:20" coordorigin="9280,1896" coordsize="10,20">
              <v:shape style="position:absolute;left:9280;top:1896;width:10;height:20" coordorigin="9280,1896" coordsize="10,20" path="m9280,1916l9290,1916,9290,1896,9280,1896,9280,1916xe" filled="true" fillcolor="#000000" stroked="false">
                <v:path arrowok="t"/>
                <v:fill type="solid"/>
              </v:shape>
            </v:group>
            <v:group style="position:absolute;left:9280;top:1916;width:10;height:20" coordorigin="9280,1916" coordsize="10,20">
              <v:shape style="position:absolute;left:9280;top:1916;width:10;height:20" coordorigin="9280,1916" coordsize="10,20" path="m9280,1935l9290,1935,9290,1916,9280,1916,9280,1935xe" filled="true" fillcolor="#000000" stroked="false">
                <v:path arrowok="t"/>
                <v:fill type="solid"/>
              </v:shape>
            </v:group>
            <v:group style="position:absolute;left:9280;top:1935;width:10;height:20" coordorigin="9280,1935" coordsize="10,20">
              <v:shape style="position:absolute;left:9280;top:1935;width:10;height:20" coordorigin="9280,1935" coordsize="10,20" path="m9280,1954l9290,1954,9290,1935,9280,1935,9280,1954xe" filled="true" fillcolor="#000000" stroked="false">
                <v:path arrowok="t"/>
                <v:fill type="solid"/>
              </v:shape>
            </v:group>
            <v:group style="position:absolute;left:9280;top:1954;width:10;height:20" coordorigin="9280,1954" coordsize="10,20">
              <v:shape style="position:absolute;left:9280;top:1954;width:10;height:20" coordorigin="9280,1954" coordsize="10,20" path="m9280,1973l9290,1973,9290,1954,9280,1954,9280,1973xe" filled="true" fillcolor="#000000" stroked="false">
                <v:path arrowok="t"/>
                <v:fill type="solid"/>
              </v:shape>
            </v:group>
            <v:group style="position:absolute;left:9280;top:1973;width:10;height:20" coordorigin="9280,1973" coordsize="10,20">
              <v:shape style="position:absolute;left:9280;top:1973;width:10;height:20" coordorigin="9280,1973" coordsize="10,20" path="m9280,1992l9290,1992,9290,1973,9280,1973,9280,1992xe" filled="true" fillcolor="#000000" stroked="false">
                <v:path arrowok="t"/>
                <v:fill type="solid"/>
              </v:shape>
            </v:group>
            <v:group style="position:absolute;left:9280;top:1992;width:10;height:20" coordorigin="9280,1992" coordsize="10,20">
              <v:shape style="position:absolute;left:9280;top:1992;width:10;height:20" coordorigin="9280,1992" coordsize="10,20" path="m9280,2012l9290,2012,9290,1992,9280,1992,9280,2012xe" filled="true" fillcolor="#000000" stroked="false">
                <v:path arrowok="t"/>
                <v:fill type="solid"/>
              </v:shape>
            </v:group>
            <v:group style="position:absolute;left:9280;top:2012;width:10;height:20" coordorigin="9280,2012" coordsize="10,20">
              <v:shape style="position:absolute;left:9280;top:2012;width:10;height:20" coordorigin="9280,2012" coordsize="10,20" path="m9280,2031l9290,2031,9290,2012,9280,2012,9280,2031xe" filled="true" fillcolor="#000000" stroked="false">
                <v:path arrowok="t"/>
                <v:fill type="solid"/>
              </v:shape>
            </v:group>
            <v:group style="position:absolute;left:9280;top:2031;width:10;height:20" coordorigin="9280,2031" coordsize="10,20">
              <v:shape style="position:absolute;left:9280;top:2031;width:10;height:20" coordorigin="9280,2031" coordsize="10,20" path="m9280,2050l9290,2050,9290,2031,9280,2031,9280,2050xe" filled="true" fillcolor="#000000" stroked="false">
                <v:path arrowok="t"/>
                <v:fill type="solid"/>
              </v:shape>
            </v:group>
            <v:group style="position:absolute;left:9280;top:2050;width:10;height:20" coordorigin="9280,2050" coordsize="10,20">
              <v:shape style="position:absolute;left:9280;top:2050;width:10;height:20" coordorigin="9280,2050" coordsize="10,20" path="m9280,2069l9290,2069,9290,2050,9280,2050,9280,2069xe" filled="true" fillcolor="#000000" stroked="false">
                <v:path arrowok="t"/>
                <v:fill type="solid"/>
              </v:shape>
            </v:group>
            <v:group style="position:absolute;left:9280;top:2069;width:10;height:20" coordorigin="9280,2069" coordsize="10,20">
              <v:shape style="position:absolute;left:9280;top:2069;width:10;height:20" coordorigin="9280,2069" coordsize="10,20" path="m9280,2088l9290,2088,9290,2069,9280,2069,9280,2088xe" filled="true" fillcolor="#000000" stroked="false">
                <v:path arrowok="t"/>
                <v:fill type="solid"/>
              </v:shape>
            </v:group>
            <v:group style="position:absolute;left:9280;top:2088;width:10;height:20" coordorigin="9280,2088" coordsize="10,20">
              <v:shape style="position:absolute;left:9280;top:2088;width:10;height:20" coordorigin="9280,2088" coordsize="10,20" path="m9280,2108l9290,2108,9290,2088,9280,2088,9280,2108xe" filled="true" fillcolor="#000000" stroked="false">
                <v:path arrowok="t"/>
                <v:fill type="solid"/>
              </v:shape>
            </v:group>
            <v:group style="position:absolute;left:10116;top:1724;width:10;height:20" coordorigin="10116,1724" coordsize="10,20">
              <v:shape style="position:absolute;left:10116;top:1724;width:10;height:20" coordorigin="10116,1724" coordsize="10,20" path="m10116,1743l10125,1743,10125,1724,10116,1724,10116,1743xe" filled="true" fillcolor="#000000" stroked="false">
                <v:path arrowok="t"/>
                <v:fill type="solid"/>
              </v:shape>
            </v:group>
            <v:group style="position:absolute;left:10116;top:1743;width:10;height:20" coordorigin="10116,1743" coordsize="10,20">
              <v:shape style="position:absolute;left:10116;top:1743;width:10;height:20" coordorigin="10116,1743" coordsize="10,20" path="m10116,1762l10125,1762,10125,1743,10116,1743,10116,1762xe" filled="true" fillcolor="#000000" stroked="false">
                <v:path arrowok="t"/>
                <v:fill type="solid"/>
              </v:shape>
            </v:group>
            <v:group style="position:absolute;left:10116;top:1762;width:10;height:20" coordorigin="10116,1762" coordsize="10,20">
              <v:shape style="position:absolute;left:10116;top:1762;width:10;height:20" coordorigin="10116,1762" coordsize="10,20" path="m10116,1781l10125,1781,10125,1762,10116,1762,10116,1781xe" filled="true" fillcolor="#000000" stroked="false">
                <v:path arrowok="t"/>
                <v:fill type="solid"/>
              </v:shape>
            </v:group>
            <v:group style="position:absolute;left:10116;top:1781;width:10;height:20" coordorigin="10116,1781" coordsize="10,20">
              <v:shape style="position:absolute;left:10116;top:1781;width:10;height:20" coordorigin="10116,1781" coordsize="10,20" path="m10116,1800l10125,1800,10125,1781,10116,1781,10116,1800xe" filled="true" fillcolor="#000000" stroked="false">
                <v:path arrowok="t"/>
                <v:fill type="solid"/>
              </v:shape>
            </v:group>
            <v:group style="position:absolute;left:10116;top:1800;width:10;height:20" coordorigin="10116,1800" coordsize="10,20">
              <v:shape style="position:absolute;left:10116;top:1800;width:10;height:20" coordorigin="10116,1800" coordsize="10,20" path="m10116,1820l10125,1820,10125,1800,10116,1800,10116,1820xe" filled="true" fillcolor="#000000" stroked="false">
                <v:path arrowok="t"/>
                <v:fill type="solid"/>
              </v:shape>
            </v:group>
            <v:group style="position:absolute;left:10116;top:1820;width:10;height:20" coordorigin="10116,1820" coordsize="10,20">
              <v:shape style="position:absolute;left:10116;top:1820;width:10;height:20" coordorigin="10116,1820" coordsize="10,20" path="m10116,1839l10125,1839,10125,1820,10116,1820,10116,1839xe" filled="true" fillcolor="#000000" stroked="false">
                <v:path arrowok="t"/>
                <v:fill type="solid"/>
              </v:shape>
            </v:group>
            <v:group style="position:absolute;left:10116;top:1839;width:10;height:20" coordorigin="10116,1839" coordsize="10,20">
              <v:shape style="position:absolute;left:10116;top:1839;width:10;height:20" coordorigin="10116,1839" coordsize="10,20" path="m10116,1858l10125,1858,10125,1839,10116,1839,10116,1858xe" filled="true" fillcolor="#000000" stroked="false">
                <v:path arrowok="t"/>
                <v:fill type="solid"/>
              </v:shape>
            </v:group>
            <v:group style="position:absolute;left:10116;top:1858;width:10;height:20" coordorigin="10116,1858" coordsize="10,20">
              <v:shape style="position:absolute;left:10116;top:1858;width:10;height:20" coordorigin="10116,1858" coordsize="10,20" path="m10116,1877l10125,1877,10125,1858,10116,1858,10116,1877xe" filled="true" fillcolor="#000000" stroked="false">
                <v:path arrowok="t"/>
                <v:fill type="solid"/>
              </v:shape>
            </v:group>
            <v:group style="position:absolute;left:10116;top:1877;width:10;height:20" coordorigin="10116,1877" coordsize="10,20">
              <v:shape style="position:absolute;left:10116;top:1877;width:10;height:20" coordorigin="10116,1877" coordsize="10,20" path="m10116,1896l10125,1896,10125,1877,10116,1877,10116,1896xe" filled="true" fillcolor="#000000" stroked="false">
                <v:path arrowok="t"/>
                <v:fill type="solid"/>
              </v:shape>
            </v:group>
            <v:group style="position:absolute;left:10116;top:1896;width:10;height:20" coordorigin="10116,1896" coordsize="10,20">
              <v:shape style="position:absolute;left:10116;top:1896;width:10;height:20" coordorigin="10116,1896" coordsize="10,20" path="m10116,1916l10125,1916,10125,1896,10116,1896,10116,1916xe" filled="true" fillcolor="#000000" stroked="false">
                <v:path arrowok="t"/>
                <v:fill type="solid"/>
              </v:shape>
            </v:group>
            <v:group style="position:absolute;left:10116;top:1916;width:10;height:20" coordorigin="10116,1916" coordsize="10,20">
              <v:shape style="position:absolute;left:10116;top:1916;width:10;height:20" coordorigin="10116,1916" coordsize="10,20" path="m10116,1935l10125,1935,10125,1916,10116,1916,10116,1935xe" filled="true" fillcolor="#000000" stroked="false">
                <v:path arrowok="t"/>
                <v:fill type="solid"/>
              </v:shape>
            </v:group>
            <v:group style="position:absolute;left:10116;top:1935;width:10;height:20" coordorigin="10116,1935" coordsize="10,20">
              <v:shape style="position:absolute;left:10116;top:1935;width:10;height:20" coordorigin="10116,1935" coordsize="10,20" path="m10116,1954l10125,1954,10125,1935,10116,1935,10116,1954xe" filled="true" fillcolor="#000000" stroked="false">
                <v:path arrowok="t"/>
                <v:fill type="solid"/>
              </v:shape>
            </v:group>
            <v:group style="position:absolute;left:10116;top:1954;width:10;height:20" coordorigin="10116,1954" coordsize="10,20">
              <v:shape style="position:absolute;left:10116;top:1954;width:10;height:20" coordorigin="10116,1954" coordsize="10,20" path="m10116,1973l10125,1973,10125,1954,10116,1954,10116,1973xe" filled="true" fillcolor="#000000" stroked="false">
                <v:path arrowok="t"/>
                <v:fill type="solid"/>
              </v:shape>
            </v:group>
            <v:group style="position:absolute;left:10116;top:1973;width:10;height:20" coordorigin="10116,1973" coordsize="10,20">
              <v:shape style="position:absolute;left:10116;top:1973;width:10;height:20" coordorigin="10116,1973" coordsize="10,20" path="m10116,1992l10125,1992,10125,1973,10116,1973,10116,1992xe" filled="true" fillcolor="#000000" stroked="false">
                <v:path arrowok="t"/>
                <v:fill type="solid"/>
              </v:shape>
            </v:group>
            <v:group style="position:absolute;left:10116;top:1992;width:10;height:20" coordorigin="10116,1992" coordsize="10,20">
              <v:shape style="position:absolute;left:10116;top:1992;width:10;height:20" coordorigin="10116,1992" coordsize="10,20" path="m10116,2012l10125,2012,10125,1992,10116,1992,10116,2012xe" filled="true" fillcolor="#000000" stroked="false">
                <v:path arrowok="t"/>
                <v:fill type="solid"/>
              </v:shape>
            </v:group>
            <v:group style="position:absolute;left:10116;top:2012;width:10;height:20" coordorigin="10116,2012" coordsize="10,20">
              <v:shape style="position:absolute;left:10116;top:2012;width:10;height:20" coordorigin="10116,2012" coordsize="10,20" path="m10116,2031l10125,2031,10125,2012,10116,2012,10116,2031xe" filled="true" fillcolor="#000000" stroked="false">
                <v:path arrowok="t"/>
                <v:fill type="solid"/>
              </v:shape>
            </v:group>
            <v:group style="position:absolute;left:10116;top:2031;width:10;height:20" coordorigin="10116,2031" coordsize="10,20">
              <v:shape style="position:absolute;left:10116;top:2031;width:10;height:20" coordorigin="10116,2031" coordsize="10,20" path="m10116,2050l10125,2050,10125,2031,10116,2031,10116,2050xe" filled="true" fillcolor="#000000" stroked="false">
                <v:path arrowok="t"/>
                <v:fill type="solid"/>
              </v:shape>
            </v:group>
            <v:group style="position:absolute;left:10116;top:2050;width:10;height:20" coordorigin="10116,2050" coordsize="10,20">
              <v:shape style="position:absolute;left:10116;top:2050;width:10;height:20" coordorigin="10116,2050" coordsize="10,20" path="m10116,2069l10125,2069,10125,2050,10116,2050,10116,2069xe" filled="true" fillcolor="#000000" stroked="false">
                <v:path arrowok="t"/>
                <v:fill type="solid"/>
              </v:shape>
            </v:group>
            <v:group style="position:absolute;left:10116;top:2069;width:10;height:20" coordorigin="10116,2069" coordsize="10,20">
              <v:shape style="position:absolute;left:10116;top:2069;width:10;height:20" coordorigin="10116,2069" coordsize="10,20" path="m10116,2088l10125,2088,10125,2069,10116,2069,10116,2088xe" filled="true" fillcolor="#000000" stroked="false">
                <v:path arrowok="t"/>
                <v:fill type="solid"/>
              </v:shape>
            </v:group>
            <v:group style="position:absolute;left:10116;top:2088;width:10;height:20" coordorigin="10116,2088" coordsize="10,20">
              <v:shape style="position:absolute;left:10116;top:2088;width:10;height:20" coordorigin="10116,2088" coordsize="10,20" path="m10116,2108l10125,2108,10125,2088,10116,2088,10116,2108xe" filled="true" fillcolor="#000000" stroked="false">
                <v:path arrowok="t"/>
                <v:fill type="solid"/>
              </v:shape>
              <v:shape style="position:absolute;left:718;top:2012;width:2729;height:108" type="#_x0000_t75" stroked="false">
                <v:imagedata r:id="rId444" o:title=""/>
              </v:shape>
              <v:shape style="position:absolute;left:3423;top:2108;width:889;height:12" type="#_x0000_t75" stroked="false">
                <v:imagedata r:id="rId445" o:title=""/>
              </v:shape>
              <v:shape style="position:absolute;left:4297;top:2108;width:806;height:12" type="#_x0000_t75" stroked="false">
                <v:imagedata r:id="rId453" o:title=""/>
              </v:shape>
              <v:shape style="position:absolute;left:5089;top:2108;width:946;height:12" type="#_x0000_t75" stroked="false">
                <v:imagedata r:id="rId447" o:title=""/>
              </v:shape>
              <v:shape style="position:absolute;left:6020;top:2108;width:584;height:12" type="#_x0000_t75" stroked="false">
                <v:imagedata r:id="rId448" o:title=""/>
              </v:shape>
              <v:shape style="position:absolute;left:6589;top:2108;width:1140;height:12" type="#_x0000_t75" stroked="false">
                <v:imagedata r:id="rId449" o:title=""/>
              </v:shape>
              <v:shape style="position:absolute;left:7715;top:2108;width:785;height:12" type="#_x0000_t75" stroked="false">
                <v:imagedata r:id="rId450" o:title=""/>
              </v:shape>
              <v:shape style="position:absolute;left:8485;top:2108;width:805;height:12" type="#_x0000_t75" stroked="false">
                <v:imagedata r:id="rId441" o:title=""/>
              </v:shape>
              <v:shape style="position:absolute;left:9276;top:2108;width:850;height:12" type="#_x0000_t75" stroked="false">
                <v:imagedata r:id="rId451" o:title=""/>
              </v:shape>
              <v:shape style="position:absolute;left:10111;top:2110;width:799;height:10" type="#_x0000_t75" stroked="false">
                <v:imagedata r:id="rId452" o:title=""/>
              </v:shape>
            </v:group>
            <v:group style="position:absolute;left:3428;top:2120;width:10;height:20" coordorigin="3428,2120" coordsize="10,20">
              <v:shape style="position:absolute;left:3428;top:2120;width:10;height:20" coordorigin="3428,2120" coordsize="10,20" path="m3428,2139l3437,2139,3437,2120,3428,2120,3428,2139xe" filled="true" fillcolor="#000000" stroked="false">
                <v:path arrowok="t"/>
                <v:fill type="solid"/>
              </v:shape>
            </v:group>
            <v:group style="position:absolute;left:3428;top:2139;width:10;height:20" coordorigin="3428,2139" coordsize="10,20">
              <v:shape style="position:absolute;left:3428;top:2139;width:10;height:20" coordorigin="3428,2139" coordsize="10,20" path="m3428,2158l3437,2158,3437,2139,3428,2139,3428,2158xe" filled="true" fillcolor="#000000" stroked="false">
                <v:path arrowok="t"/>
                <v:fill type="solid"/>
              </v:shape>
            </v:group>
            <v:group style="position:absolute;left:3428;top:2158;width:10;height:20" coordorigin="3428,2158" coordsize="10,20">
              <v:shape style="position:absolute;left:3428;top:2158;width:10;height:20" coordorigin="3428,2158" coordsize="10,20" path="m3428,2177l3437,2177,3437,2158,3428,2158,3428,2177xe" filled="true" fillcolor="#000000" stroked="false">
                <v:path arrowok="t"/>
                <v:fill type="solid"/>
              </v:shape>
            </v:group>
            <v:group style="position:absolute;left:3428;top:2177;width:10;height:20" coordorigin="3428,2177" coordsize="10,20">
              <v:shape style="position:absolute;left:3428;top:2177;width:10;height:20" coordorigin="3428,2177" coordsize="10,20" path="m3428,2196l3437,2196,3437,2177,3428,2177,3428,2196xe" filled="true" fillcolor="#000000" stroked="false">
                <v:path arrowok="t"/>
                <v:fill type="solid"/>
              </v:shape>
            </v:group>
            <v:group style="position:absolute;left:3428;top:2196;width:10;height:20" coordorigin="3428,2196" coordsize="10,20">
              <v:shape style="position:absolute;left:3428;top:2196;width:10;height:20" coordorigin="3428,2196" coordsize="10,20" path="m3428,2216l3437,2216,3437,2196,3428,2196,3428,2216xe" filled="true" fillcolor="#000000" stroked="false">
                <v:path arrowok="t"/>
                <v:fill type="solid"/>
              </v:shape>
            </v:group>
            <v:group style="position:absolute;left:3428;top:2216;width:10;height:20" coordorigin="3428,2216" coordsize="10,20">
              <v:shape style="position:absolute;left:3428;top:2216;width:10;height:20" coordorigin="3428,2216" coordsize="10,20" path="m3428,2235l3437,2235,3437,2216,3428,2216,3428,2235xe" filled="true" fillcolor="#000000" stroked="false">
                <v:path arrowok="t"/>
                <v:fill type="solid"/>
              </v:shape>
            </v:group>
            <v:group style="position:absolute;left:3428;top:2235;width:10;height:20" coordorigin="3428,2235" coordsize="10,20">
              <v:shape style="position:absolute;left:3428;top:2235;width:10;height:20" coordorigin="3428,2235" coordsize="10,20" path="m3428,2254l3437,2254,3437,2235,3428,2235,3428,2254xe" filled="true" fillcolor="#000000" stroked="false">
                <v:path arrowok="t"/>
                <v:fill type="solid"/>
              </v:shape>
            </v:group>
            <v:group style="position:absolute;left:3428;top:2254;width:10;height:20" coordorigin="3428,2254" coordsize="10,20">
              <v:shape style="position:absolute;left:3428;top:2254;width:10;height:20" coordorigin="3428,2254" coordsize="10,20" path="m3428,2273l3437,2273,3437,2254,3428,2254,3428,2273xe" filled="true" fillcolor="#000000" stroked="false">
                <v:path arrowok="t"/>
                <v:fill type="solid"/>
              </v:shape>
            </v:group>
            <v:group style="position:absolute;left:3428;top:2273;width:10;height:20" coordorigin="3428,2273" coordsize="10,20">
              <v:shape style="position:absolute;left:3428;top:2273;width:10;height:20" coordorigin="3428,2273" coordsize="10,20" path="m3428,2292l3437,2292,3437,2273,3428,2273,3428,2292xe" filled="true" fillcolor="#000000" stroked="false">
                <v:path arrowok="t"/>
                <v:fill type="solid"/>
              </v:shape>
            </v:group>
            <v:group style="position:absolute;left:3428;top:2292;width:10;height:20" coordorigin="3428,2292" coordsize="10,20">
              <v:shape style="position:absolute;left:3428;top:2292;width:10;height:20" coordorigin="3428,2292" coordsize="10,20" path="m3428,2312l3437,2312,3437,2292,3428,2292,3428,2312xe" filled="true" fillcolor="#000000" stroked="false">
                <v:path arrowok="t"/>
                <v:fill type="solid"/>
              </v:shape>
            </v:group>
            <v:group style="position:absolute;left:3428;top:2312;width:10;height:20" coordorigin="3428,2312" coordsize="10,20">
              <v:shape style="position:absolute;left:3428;top:2312;width:10;height:20" coordorigin="3428,2312" coordsize="10,20" path="m3428,2331l3437,2331,3437,2312,3428,2312,3428,2331xe" filled="true" fillcolor="#000000" stroked="false">
                <v:path arrowok="t"/>
                <v:fill type="solid"/>
              </v:shape>
            </v:group>
            <v:group style="position:absolute;left:3428;top:2331;width:10;height:20" coordorigin="3428,2331" coordsize="10,20">
              <v:shape style="position:absolute;left:3428;top:2331;width:10;height:20" coordorigin="3428,2331" coordsize="10,20" path="m3428,2350l3437,2350,3437,2331,3428,2331,3428,2350xe" filled="true" fillcolor="#000000" stroked="false">
                <v:path arrowok="t"/>
                <v:fill type="solid"/>
              </v:shape>
            </v:group>
            <v:group style="position:absolute;left:3428;top:2350;width:10;height:20" coordorigin="3428,2350" coordsize="10,20">
              <v:shape style="position:absolute;left:3428;top:2350;width:10;height:20" coordorigin="3428,2350" coordsize="10,20" path="m3428,2369l3437,2369,3437,2350,3428,2350,3428,2369xe" filled="true" fillcolor="#000000" stroked="false">
                <v:path arrowok="t"/>
                <v:fill type="solid"/>
              </v:shape>
            </v:group>
            <v:group style="position:absolute;left:3428;top:2369;width:10;height:20" coordorigin="3428,2369" coordsize="10,20">
              <v:shape style="position:absolute;left:3428;top:2369;width:10;height:20" coordorigin="3428,2369" coordsize="10,20" path="m3428,2388l3437,2388,3437,2369,3428,2369,3428,2388xe" filled="true" fillcolor="#000000" stroked="false">
                <v:path arrowok="t"/>
                <v:fill type="solid"/>
              </v:shape>
            </v:group>
            <v:group style="position:absolute;left:3428;top:2388;width:10;height:20" coordorigin="3428,2388" coordsize="10,20">
              <v:shape style="position:absolute;left:3428;top:2388;width:10;height:20" coordorigin="3428,2388" coordsize="10,20" path="m3428,2408l3437,2408,3437,2388,3428,2388,3428,2408xe" filled="true" fillcolor="#000000" stroked="false">
                <v:path arrowok="t"/>
                <v:fill type="solid"/>
              </v:shape>
            </v:group>
            <v:group style="position:absolute;left:4302;top:2120;width:10;height:20" coordorigin="4302,2120" coordsize="10,20">
              <v:shape style="position:absolute;left:4302;top:2120;width:10;height:20" coordorigin="4302,2120" coordsize="10,20" path="m4302,2139l4311,2139,4311,2120,4302,2120,4302,2139xe" filled="true" fillcolor="#000000" stroked="false">
                <v:path arrowok="t"/>
                <v:fill type="solid"/>
              </v:shape>
            </v:group>
            <v:group style="position:absolute;left:4302;top:2139;width:10;height:20" coordorigin="4302,2139" coordsize="10,20">
              <v:shape style="position:absolute;left:4302;top:2139;width:10;height:20" coordorigin="4302,2139" coordsize="10,20" path="m4302,2158l4311,2158,4311,2139,4302,2139,4302,2158xe" filled="true" fillcolor="#000000" stroked="false">
                <v:path arrowok="t"/>
                <v:fill type="solid"/>
              </v:shape>
            </v:group>
            <v:group style="position:absolute;left:4302;top:2158;width:10;height:20" coordorigin="4302,2158" coordsize="10,20">
              <v:shape style="position:absolute;left:4302;top:2158;width:10;height:20" coordorigin="4302,2158" coordsize="10,20" path="m4302,2177l4311,2177,4311,2158,4302,2158,4302,2177xe" filled="true" fillcolor="#000000" stroked="false">
                <v:path arrowok="t"/>
                <v:fill type="solid"/>
              </v:shape>
            </v:group>
            <v:group style="position:absolute;left:4302;top:2177;width:10;height:20" coordorigin="4302,2177" coordsize="10,20">
              <v:shape style="position:absolute;left:4302;top:2177;width:10;height:20" coordorigin="4302,2177" coordsize="10,20" path="m4302,2196l4311,2196,4311,2177,4302,2177,4302,2196xe" filled="true" fillcolor="#000000" stroked="false">
                <v:path arrowok="t"/>
                <v:fill type="solid"/>
              </v:shape>
            </v:group>
            <v:group style="position:absolute;left:4302;top:2196;width:10;height:20" coordorigin="4302,2196" coordsize="10,20">
              <v:shape style="position:absolute;left:4302;top:2196;width:10;height:20" coordorigin="4302,2196" coordsize="10,20" path="m4302,2216l4311,2216,4311,2196,4302,2196,4302,2216xe" filled="true" fillcolor="#000000" stroked="false">
                <v:path arrowok="t"/>
                <v:fill type="solid"/>
              </v:shape>
            </v:group>
            <v:group style="position:absolute;left:4302;top:2216;width:10;height:20" coordorigin="4302,2216" coordsize="10,20">
              <v:shape style="position:absolute;left:4302;top:2216;width:10;height:20" coordorigin="4302,2216" coordsize="10,20" path="m4302,2235l4311,2235,4311,2216,4302,2216,4302,2235xe" filled="true" fillcolor="#000000" stroked="false">
                <v:path arrowok="t"/>
                <v:fill type="solid"/>
              </v:shape>
            </v:group>
            <v:group style="position:absolute;left:4302;top:2235;width:10;height:20" coordorigin="4302,2235" coordsize="10,20">
              <v:shape style="position:absolute;left:4302;top:2235;width:10;height:20" coordorigin="4302,2235" coordsize="10,20" path="m4302,2254l4311,2254,4311,2235,4302,2235,4302,2254xe" filled="true" fillcolor="#000000" stroked="false">
                <v:path arrowok="t"/>
                <v:fill type="solid"/>
              </v:shape>
            </v:group>
            <v:group style="position:absolute;left:4302;top:2254;width:10;height:20" coordorigin="4302,2254" coordsize="10,20">
              <v:shape style="position:absolute;left:4302;top:2254;width:10;height:20" coordorigin="4302,2254" coordsize="10,20" path="m4302,2273l4311,2273,4311,2254,4302,2254,4302,2273xe" filled="true" fillcolor="#000000" stroked="false">
                <v:path arrowok="t"/>
                <v:fill type="solid"/>
              </v:shape>
            </v:group>
            <v:group style="position:absolute;left:4302;top:2273;width:10;height:20" coordorigin="4302,2273" coordsize="10,20">
              <v:shape style="position:absolute;left:4302;top:2273;width:10;height:20" coordorigin="4302,2273" coordsize="10,20" path="m4302,2292l4311,2292,4311,2273,4302,2273,4302,2292xe" filled="true" fillcolor="#000000" stroked="false">
                <v:path arrowok="t"/>
                <v:fill type="solid"/>
              </v:shape>
            </v:group>
            <v:group style="position:absolute;left:4302;top:2292;width:10;height:20" coordorigin="4302,2292" coordsize="10,20">
              <v:shape style="position:absolute;left:4302;top:2292;width:10;height:20" coordorigin="4302,2292" coordsize="10,20" path="m4302,2312l4311,2312,4311,2292,4302,2292,4302,2312xe" filled="true" fillcolor="#000000" stroked="false">
                <v:path arrowok="t"/>
                <v:fill type="solid"/>
              </v:shape>
            </v:group>
            <v:group style="position:absolute;left:4302;top:2312;width:10;height:20" coordorigin="4302,2312" coordsize="10,20">
              <v:shape style="position:absolute;left:4302;top:2312;width:10;height:20" coordorigin="4302,2312" coordsize="10,20" path="m4302,2331l4311,2331,4311,2312,4302,2312,4302,2331xe" filled="true" fillcolor="#000000" stroked="false">
                <v:path arrowok="t"/>
                <v:fill type="solid"/>
              </v:shape>
            </v:group>
            <v:group style="position:absolute;left:4302;top:2331;width:10;height:20" coordorigin="4302,2331" coordsize="10,20">
              <v:shape style="position:absolute;left:4302;top:2331;width:10;height:20" coordorigin="4302,2331" coordsize="10,20" path="m4302,2350l4311,2350,4311,2331,4302,2331,4302,2350xe" filled="true" fillcolor="#000000" stroked="false">
                <v:path arrowok="t"/>
                <v:fill type="solid"/>
              </v:shape>
            </v:group>
            <v:group style="position:absolute;left:4302;top:2350;width:10;height:20" coordorigin="4302,2350" coordsize="10,20">
              <v:shape style="position:absolute;left:4302;top:2350;width:10;height:20" coordorigin="4302,2350" coordsize="10,20" path="m4302,2369l4311,2369,4311,2350,4302,2350,4302,2369xe" filled="true" fillcolor="#000000" stroked="false">
                <v:path arrowok="t"/>
                <v:fill type="solid"/>
              </v:shape>
            </v:group>
            <v:group style="position:absolute;left:4302;top:2369;width:10;height:20" coordorigin="4302,2369" coordsize="10,20">
              <v:shape style="position:absolute;left:4302;top:2369;width:10;height:20" coordorigin="4302,2369" coordsize="10,20" path="m4302,2388l4311,2388,4311,2369,4302,2369,4302,2388xe" filled="true" fillcolor="#000000" stroked="false">
                <v:path arrowok="t"/>
                <v:fill type="solid"/>
              </v:shape>
            </v:group>
            <v:group style="position:absolute;left:4302;top:2388;width:10;height:20" coordorigin="4302,2388" coordsize="10,20">
              <v:shape style="position:absolute;left:4302;top:2388;width:10;height:20" coordorigin="4302,2388" coordsize="10,20" path="m4302,2408l4311,2408,4311,2388,4302,2388,4302,2408xe" filled="true" fillcolor="#000000" stroked="false">
                <v:path arrowok="t"/>
                <v:fill type="solid"/>
              </v:shape>
            </v:group>
            <v:group style="position:absolute;left:4302;top:2408;width:10;height:20" coordorigin="4302,2408" coordsize="10,20">
              <v:shape style="position:absolute;left:4302;top:2408;width:10;height:20" coordorigin="4302,2408" coordsize="10,20" path="m4302,2427l4311,2427,4311,2408,4302,2408,4302,2427xe" filled="true" fillcolor="#000000" stroked="false">
                <v:path arrowok="t"/>
                <v:fill type="solid"/>
              </v:shape>
            </v:group>
            <v:group style="position:absolute;left:4302;top:2427;width:10;height:20" coordorigin="4302,2427" coordsize="10,20">
              <v:shape style="position:absolute;left:4302;top:2427;width:10;height:20" coordorigin="4302,2427" coordsize="10,20" path="m4302,2446l4311,2446,4311,2427,4302,2427,4302,2446xe" filled="true" fillcolor="#000000" stroked="false">
                <v:path arrowok="t"/>
                <v:fill type="solid"/>
              </v:shape>
            </v:group>
            <v:group style="position:absolute;left:4302;top:2446;width:10;height:20" coordorigin="4302,2446" coordsize="10,20">
              <v:shape style="position:absolute;left:4302;top:2446;width:10;height:20" coordorigin="4302,2446" coordsize="10,20" path="m4302,2465l4311,2465,4311,2446,4302,2446,4302,2465xe" filled="true" fillcolor="#000000" stroked="false">
                <v:path arrowok="t"/>
                <v:fill type="solid"/>
              </v:shape>
            </v:group>
            <v:group style="position:absolute;left:4302;top:2465;width:10;height:20" coordorigin="4302,2465" coordsize="10,20">
              <v:shape style="position:absolute;left:4302;top:2465;width:10;height:20" coordorigin="4302,2465" coordsize="10,20" path="m4302,2484l4311,2484,4311,2465,4302,2465,4302,2484xe" filled="true" fillcolor="#000000" stroked="false">
                <v:path arrowok="t"/>
                <v:fill type="solid"/>
              </v:shape>
            </v:group>
            <v:group style="position:absolute;left:4302;top:2484;width:10;height:20" coordorigin="4302,2484" coordsize="10,20">
              <v:shape style="position:absolute;left:4302;top:2484;width:10;height:20" coordorigin="4302,2484" coordsize="10,20" path="m4302,2504l4311,2504,4311,2484,4302,2484,4302,2504xe" filled="true" fillcolor="#000000" stroked="false">
                <v:path arrowok="t"/>
                <v:fill type="solid"/>
              </v:shape>
            </v:group>
            <v:group style="position:absolute;left:5094;top:2120;width:10;height:20" coordorigin="5094,2120" coordsize="10,20">
              <v:shape style="position:absolute;left:5094;top:2120;width:10;height:20" coordorigin="5094,2120" coordsize="10,20" path="m5094,2139l5103,2139,5103,2120,5094,2120,5094,2139xe" filled="true" fillcolor="#000000" stroked="false">
                <v:path arrowok="t"/>
                <v:fill type="solid"/>
              </v:shape>
            </v:group>
            <v:group style="position:absolute;left:5094;top:2139;width:10;height:20" coordorigin="5094,2139" coordsize="10,20">
              <v:shape style="position:absolute;left:5094;top:2139;width:10;height:20" coordorigin="5094,2139" coordsize="10,20" path="m5094,2158l5103,2158,5103,2139,5094,2139,5094,2158xe" filled="true" fillcolor="#000000" stroked="false">
                <v:path arrowok="t"/>
                <v:fill type="solid"/>
              </v:shape>
            </v:group>
            <v:group style="position:absolute;left:5094;top:2158;width:10;height:20" coordorigin="5094,2158" coordsize="10,20">
              <v:shape style="position:absolute;left:5094;top:2158;width:10;height:20" coordorigin="5094,2158" coordsize="10,20" path="m5094,2177l5103,2177,5103,2158,5094,2158,5094,2177xe" filled="true" fillcolor="#000000" stroked="false">
                <v:path arrowok="t"/>
                <v:fill type="solid"/>
              </v:shape>
            </v:group>
            <v:group style="position:absolute;left:5094;top:2177;width:10;height:20" coordorigin="5094,2177" coordsize="10,20">
              <v:shape style="position:absolute;left:5094;top:2177;width:10;height:20" coordorigin="5094,2177" coordsize="10,20" path="m5094,2196l5103,2196,5103,2177,5094,2177,5094,2196xe" filled="true" fillcolor="#000000" stroked="false">
                <v:path arrowok="t"/>
                <v:fill type="solid"/>
              </v:shape>
            </v:group>
            <v:group style="position:absolute;left:5094;top:2196;width:10;height:20" coordorigin="5094,2196" coordsize="10,20">
              <v:shape style="position:absolute;left:5094;top:2196;width:10;height:20" coordorigin="5094,2196" coordsize="10,20" path="m5094,2216l5103,2216,5103,2196,5094,2196,5094,2216xe" filled="true" fillcolor="#000000" stroked="false">
                <v:path arrowok="t"/>
                <v:fill type="solid"/>
              </v:shape>
            </v:group>
            <v:group style="position:absolute;left:5094;top:2216;width:10;height:20" coordorigin="5094,2216" coordsize="10,20">
              <v:shape style="position:absolute;left:5094;top:2216;width:10;height:20" coordorigin="5094,2216" coordsize="10,20" path="m5094,2235l5103,2235,5103,2216,5094,2216,5094,2235xe" filled="true" fillcolor="#000000" stroked="false">
                <v:path arrowok="t"/>
                <v:fill type="solid"/>
              </v:shape>
            </v:group>
            <v:group style="position:absolute;left:5094;top:2235;width:10;height:20" coordorigin="5094,2235" coordsize="10,20">
              <v:shape style="position:absolute;left:5094;top:2235;width:10;height:20" coordorigin="5094,2235" coordsize="10,20" path="m5094,2254l5103,2254,5103,2235,5094,2235,5094,2254xe" filled="true" fillcolor="#000000" stroked="false">
                <v:path arrowok="t"/>
                <v:fill type="solid"/>
              </v:shape>
            </v:group>
            <v:group style="position:absolute;left:5094;top:2254;width:10;height:20" coordorigin="5094,2254" coordsize="10,20">
              <v:shape style="position:absolute;left:5094;top:2254;width:10;height:20" coordorigin="5094,2254" coordsize="10,20" path="m5094,2273l5103,2273,5103,2254,5094,2254,5094,2273xe" filled="true" fillcolor="#000000" stroked="false">
                <v:path arrowok="t"/>
                <v:fill type="solid"/>
              </v:shape>
            </v:group>
            <v:group style="position:absolute;left:5094;top:2273;width:10;height:20" coordorigin="5094,2273" coordsize="10,20">
              <v:shape style="position:absolute;left:5094;top:2273;width:10;height:20" coordorigin="5094,2273" coordsize="10,20" path="m5094,2292l5103,2292,5103,2273,5094,2273,5094,2292xe" filled="true" fillcolor="#000000" stroked="false">
                <v:path arrowok="t"/>
                <v:fill type="solid"/>
              </v:shape>
            </v:group>
            <v:group style="position:absolute;left:5094;top:2292;width:10;height:20" coordorigin="5094,2292" coordsize="10,20">
              <v:shape style="position:absolute;left:5094;top:2292;width:10;height:20" coordorigin="5094,2292" coordsize="10,20" path="m5094,2312l5103,2312,5103,2292,5094,2292,5094,2312xe" filled="true" fillcolor="#000000" stroked="false">
                <v:path arrowok="t"/>
                <v:fill type="solid"/>
              </v:shape>
            </v:group>
            <v:group style="position:absolute;left:5094;top:2312;width:10;height:20" coordorigin="5094,2312" coordsize="10,20">
              <v:shape style="position:absolute;left:5094;top:2312;width:10;height:20" coordorigin="5094,2312" coordsize="10,20" path="m5094,2331l5103,2331,5103,2312,5094,2312,5094,2331xe" filled="true" fillcolor="#000000" stroked="false">
                <v:path arrowok="t"/>
                <v:fill type="solid"/>
              </v:shape>
            </v:group>
            <v:group style="position:absolute;left:5094;top:2331;width:10;height:20" coordorigin="5094,2331" coordsize="10,20">
              <v:shape style="position:absolute;left:5094;top:2331;width:10;height:20" coordorigin="5094,2331" coordsize="10,20" path="m5094,2350l5103,2350,5103,2331,5094,2331,5094,2350xe" filled="true" fillcolor="#000000" stroked="false">
                <v:path arrowok="t"/>
                <v:fill type="solid"/>
              </v:shape>
            </v:group>
            <v:group style="position:absolute;left:5094;top:2350;width:10;height:20" coordorigin="5094,2350" coordsize="10,20">
              <v:shape style="position:absolute;left:5094;top:2350;width:10;height:20" coordorigin="5094,2350" coordsize="10,20" path="m5094,2369l5103,2369,5103,2350,5094,2350,5094,2369xe" filled="true" fillcolor="#000000" stroked="false">
                <v:path arrowok="t"/>
                <v:fill type="solid"/>
              </v:shape>
            </v:group>
            <v:group style="position:absolute;left:5094;top:2369;width:10;height:20" coordorigin="5094,2369" coordsize="10,20">
              <v:shape style="position:absolute;left:5094;top:2369;width:10;height:20" coordorigin="5094,2369" coordsize="10,20" path="m5094,2388l5103,2388,5103,2369,5094,2369,5094,2388xe" filled="true" fillcolor="#000000" stroked="false">
                <v:path arrowok="t"/>
                <v:fill type="solid"/>
              </v:shape>
            </v:group>
            <v:group style="position:absolute;left:5094;top:2388;width:10;height:20" coordorigin="5094,2388" coordsize="10,20">
              <v:shape style="position:absolute;left:5094;top:2388;width:10;height:20" coordorigin="5094,2388" coordsize="10,20" path="m5094,2408l5103,2408,5103,2388,5094,2388,5094,2408xe" filled="true" fillcolor="#000000" stroked="false">
                <v:path arrowok="t"/>
                <v:fill type="solid"/>
              </v:shape>
            </v:group>
            <v:group style="position:absolute;left:5094;top:2408;width:10;height:20" coordorigin="5094,2408" coordsize="10,20">
              <v:shape style="position:absolute;left:5094;top:2408;width:10;height:20" coordorigin="5094,2408" coordsize="10,20" path="m5094,2427l5103,2427,5103,2408,5094,2408,5094,2427xe" filled="true" fillcolor="#000000" stroked="false">
                <v:path arrowok="t"/>
                <v:fill type="solid"/>
              </v:shape>
            </v:group>
            <v:group style="position:absolute;left:5094;top:2427;width:10;height:20" coordorigin="5094,2427" coordsize="10,20">
              <v:shape style="position:absolute;left:5094;top:2427;width:10;height:20" coordorigin="5094,2427" coordsize="10,20" path="m5094,2446l5103,2446,5103,2427,5094,2427,5094,2446xe" filled="true" fillcolor="#000000" stroked="false">
                <v:path arrowok="t"/>
                <v:fill type="solid"/>
              </v:shape>
            </v:group>
            <v:group style="position:absolute;left:5094;top:2446;width:10;height:20" coordorigin="5094,2446" coordsize="10,20">
              <v:shape style="position:absolute;left:5094;top:2446;width:10;height:20" coordorigin="5094,2446" coordsize="10,20" path="m5094,2465l5103,2465,5103,2446,5094,2446,5094,2465xe" filled="true" fillcolor="#000000" stroked="false">
                <v:path arrowok="t"/>
                <v:fill type="solid"/>
              </v:shape>
            </v:group>
            <v:group style="position:absolute;left:5094;top:2465;width:10;height:20" coordorigin="5094,2465" coordsize="10,20">
              <v:shape style="position:absolute;left:5094;top:2465;width:10;height:20" coordorigin="5094,2465" coordsize="10,20" path="m5094,2484l5103,2484,5103,2465,5094,2465,5094,2484xe" filled="true" fillcolor="#000000" stroked="false">
                <v:path arrowok="t"/>
                <v:fill type="solid"/>
              </v:shape>
            </v:group>
            <v:group style="position:absolute;left:5094;top:2484;width:10;height:20" coordorigin="5094,2484" coordsize="10,20">
              <v:shape style="position:absolute;left:5094;top:2484;width:10;height:20" coordorigin="5094,2484" coordsize="10,20" path="m5094,2504l5103,2504,5103,2484,5094,2484,5094,2504xe" filled="true" fillcolor="#000000" stroked="false">
                <v:path arrowok="t"/>
                <v:fill type="solid"/>
              </v:shape>
            </v:group>
            <v:group style="position:absolute;left:6025;top:2120;width:10;height:20" coordorigin="6025,2120" coordsize="10,20">
              <v:shape style="position:absolute;left:6025;top:2120;width:10;height:20" coordorigin="6025,2120" coordsize="10,20" path="m6025,2139l6035,2139,6035,2120,6025,2120,6025,2139xe" filled="true" fillcolor="#000000" stroked="false">
                <v:path arrowok="t"/>
                <v:fill type="solid"/>
              </v:shape>
            </v:group>
            <v:group style="position:absolute;left:6025;top:2139;width:10;height:20" coordorigin="6025,2139" coordsize="10,20">
              <v:shape style="position:absolute;left:6025;top:2139;width:10;height:20" coordorigin="6025,2139" coordsize="10,20" path="m6025,2158l6035,2158,6035,2139,6025,2139,6025,2158xe" filled="true" fillcolor="#000000" stroked="false">
                <v:path arrowok="t"/>
                <v:fill type="solid"/>
              </v:shape>
            </v:group>
            <v:group style="position:absolute;left:6025;top:2158;width:10;height:20" coordorigin="6025,2158" coordsize="10,20">
              <v:shape style="position:absolute;left:6025;top:2158;width:10;height:20" coordorigin="6025,2158" coordsize="10,20" path="m6025,2177l6035,2177,6035,2158,6025,2158,6025,2177xe" filled="true" fillcolor="#000000" stroked="false">
                <v:path arrowok="t"/>
                <v:fill type="solid"/>
              </v:shape>
            </v:group>
            <v:group style="position:absolute;left:6025;top:2177;width:10;height:20" coordorigin="6025,2177" coordsize="10,20">
              <v:shape style="position:absolute;left:6025;top:2177;width:10;height:20" coordorigin="6025,2177" coordsize="10,20" path="m6025,2196l6035,2196,6035,2177,6025,2177,6025,2196xe" filled="true" fillcolor="#000000" stroked="false">
                <v:path arrowok="t"/>
                <v:fill type="solid"/>
              </v:shape>
            </v:group>
            <v:group style="position:absolute;left:6025;top:2196;width:10;height:20" coordorigin="6025,2196" coordsize="10,20">
              <v:shape style="position:absolute;left:6025;top:2196;width:10;height:20" coordorigin="6025,2196" coordsize="10,20" path="m6025,2216l6035,2216,6035,2196,6025,2196,6025,2216xe" filled="true" fillcolor="#000000" stroked="false">
                <v:path arrowok="t"/>
                <v:fill type="solid"/>
              </v:shape>
            </v:group>
            <v:group style="position:absolute;left:6025;top:2216;width:10;height:20" coordorigin="6025,2216" coordsize="10,20">
              <v:shape style="position:absolute;left:6025;top:2216;width:10;height:20" coordorigin="6025,2216" coordsize="10,20" path="m6025,2235l6035,2235,6035,2216,6025,2216,6025,2235xe" filled="true" fillcolor="#000000" stroked="false">
                <v:path arrowok="t"/>
                <v:fill type="solid"/>
              </v:shape>
            </v:group>
            <v:group style="position:absolute;left:6025;top:2235;width:10;height:20" coordorigin="6025,2235" coordsize="10,20">
              <v:shape style="position:absolute;left:6025;top:2235;width:10;height:20" coordorigin="6025,2235" coordsize="10,20" path="m6025,2254l6035,2254,6035,2235,6025,2235,6025,2254xe" filled="true" fillcolor="#000000" stroked="false">
                <v:path arrowok="t"/>
                <v:fill type="solid"/>
              </v:shape>
            </v:group>
            <v:group style="position:absolute;left:6025;top:2254;width:10;height:20" coordorigin="6025,2254" coordsize="10,20">
              <v:shape style="position:absolute;left:6025;top:2254;width:10;height:20" coordorigin="6025,2254" coordsize="10,20" path="m6025,2273l6035,2273,6035,2254,6025,2254,6025,2273xe" filled="true" fillcolor="#000000" stroked="false">
                <v:path arrowok="t"/>
                <v:fill type="solid"/>
              </v:shape>
            </v:group>
            <v:group style="position:absolute;left:6025;top:2273;width:10;height:20" coordorigin="6025,2273" coordsize="10,20">
              <v:shape style="position:absolute;left:6025;top:2273;width:10;height:20" coordorigin="6025,2273" coordsize="10,20" path="m6025,2292l6035,2292,6035,2273,6025,2273,6025,2292xe" filled="true" fillcolor="#000000" stroked="false">
                <v:path arrowok="t"/>
                <v:fill type="solid"/>
              </v:shape>
            </v:group>
            <v:group style="position:absolute;left:6025;top:2292;width:10;height:20" coordorigin="6025,2292" coordsize="10,20">
              <v:shape style="position:absolute;left:6025;top:2292;width:10;height:20" coordorigin="6025,2292" coordsize="10,20" path="m6025,2312l6035,2312,6035,2292,6025,2292,6025,2312xe" filled="true" fillcolor="#000000" stroked="false">
                <v:path arrowok="t"/>
                <v:fill type="solid"/>
              </v:shape>
            </v:group>
            <v:group style="position:absolute;left:6025;top:2312;width:10;height:20" coordorigin="6025,2312" coordsize="10,20">
              <v:shape style="position:absolute;left:6025;top:2312;width:10;height:20" coordorigin="6025,2312" coordsize="10,20" path="m6025,2331l6035,2331,6035,2312,6025,2312,6025,2331xe" filled="true" fillcolor="#000000" stroked="false">
                <v:path arrowok="t"/>
                <v:fill type="solid"/>
              </v:shape>
            </v:group>
            <v:group style="position:absolute;left:6025;top:2331;width:10;height:20" coordorigin="6025,2331" coordsize="10,20">
              <v:shape style="position:absolute;left:6025;top:2331;width:10;height:20" coordorigin="6025,2331" coordsize="10,20" path="m6025,2350l6035,2350,6035,2331,6025,2331,6025,2350xe" filled="true" fillcolor="#000000" stroked="false">
                <v:path arrowok="t"/>
                <v:fill type="solid"/>
              </v:shape>
            </v:group>
            <v:group style="position:absolute;left:6025;top:2350;width:10;height:20" coordorigin="6025,2350" coordsize="10,20">
              <v:shape style="position:absolute;left:6025;top:2350;width:10;height:20" coordorigin="6025,2350" coordsize="10,20" path="m6025,2369l6035,2369,6035,2350,6025,2350,6025,2369xe" filled="true" fillcolor="#000000" stroked="false">
                <v:path arrowok="t"/>
                <v:fill type="solid"/>
              </v:shape>
            </v:group>
            <v:group style="position:absolute;left:6025;top:2369;width:10;height:20" coordorigin="6025,2369" coordsize="10,20">
              <v:shape style="position:absolute;left:6025;top:2369;width:10;height:20" coordorigin="6025,2369" coordsize="10,20" path="m6025,2388l6035,2388,6035,2369,6025,2369,6025,2388xe" filled="true" fillcolor="#000000" stroked="false">
                <v:path arrowok="t"/>
                <v:fill type="solid"/>
              </v:shape>
            </v:group>
            <v:group style="position:absolute;left:6025;top:2388;width:10;height:20" coordorigin="6025,2388" coordsize="10,20">
              <v:shape style="position:absolute;left:6025;top:2388;width:10;height:20" coordorigin="6025,2388" coordsize="10,20" path="m6025,2408l6035,2408,6035,2388,6025,2388,6025,2408xe" filled="true" fillcolor="#000000" stroked="false">
                <v:path arrowok="t"/>
                <v:fill type="solid"/>
              </v:shape>
            </v:group>
            <v:group style="position:absolute;left:6025;top:2408;width:10;height:20" coordorigin="6025,2408" coordsize="10,20">
              <v:shape style="position:absolute;left:6025;top:2408;width:10;height:20" coordorigin="6025,2408" coordsize="10,20" path="m6025,2427l6035,2427,6035,2408,6025,2408,6025,2427xe" filled="true" fillcolor="#000000" stroked="false">
                <v:path arrowok="t"/>
                <v:fill type="solid"/>
              </v:shape>
            </v:group>
            <v:group style="position:absolute;left:6025;top:2427;width:10;height:20" coordorigin="6025,2427" coordsize="10,20">
              <v:shape style="position:absolute;left:6025;top:2427;width:10;height:20" coordorigin="6025,2427" coordsize="10,20" path="m6025,2446l6035,2446,6035,2427,6025,2427,6025,2446xe" filled="true" fillcolor="#000000" stroked="false">
                <v:path arrowok="t"/>
                <v:fill type="solid"/>
              </v:shape>
            </v:group>
            <v:group style="position:absolute;left:6025;top:2446;width:10;height:20" coordorigin="6025,2446" coordsize="10,20">
              <v:shape style="position:absolute;left:6025;top:2446;width:10;height:20" coordorigin="6025,2446" coordsize="10,20" path="m6025,2465l6035,2465,6035,2446,6025,2446,6025,2465xe" filled="true" fillcolor="#000000" stroked="false">
                <v:path arrowok="t"/>
                <v:fill type="solid"/>
              </v:shape>
            </v:group>
            <v:group style="position:absolute;left:6025;top:2465;width:10;height:20" coordorigin="6025,2465" coordsize="10,20">
              <v:shape style="position:absolute;left:6025;top:2465;width:10;height:20" coordorigin="6025,2465" coordsize="10,20" path="m6025,2484l6035,2484,6035,2465,6025,2465,6025,2484xe" filled="true" fillcolor="#000000" stroked="false">
                <v:path arrowok="t"/>
                <v:fill type="solid"/>
              </v:shape>
            </v:group>
            <v:group style="position:absolute;left:6025;top:2484;width:10;height:20" coordorigin="6025,2484" coordsize="10,20">
              <v:shape style="position:absolute;left:6025;top:2484;width:10;height:20" coordorigin="6025,2484" coordsize="10,20" path="m6025,2504l6035,2504,6035,2484,6025,2484,6025,2504xe" filled="true" fillcolor="#000000" stroked="false">
                <v:path arrowok="t"/>
                <v:fill type="solid"/>
              </v:shape>
            </v:group>
            <v:group style="position:absolute;left:6594;top:2120;width:10;height:20" coordorigin="6594,2120" coordsize="10,20">
              <v:shape style="position:absolute;left:6594;top:2120;width:10;height:20" coordorigin="6594,2120" coordsize="10,20" path="m6594,2139l6604,2139,6604,2120,6594,2120,6594,2139xe" filled="true" fillcolor="#000000" stroked="false">
                <v:path arrowok="t"/>
                <v:fill type="solid"/>
              </v:shape>
            </v:group>
            <v:group style="position:absolute;left:6594;top:2139;width:10;height:20" coordorigin="6594,2139" coordsize="10,20">
              <v:shape style="position:absolute;left:6594;top:2139;width:10;height:20" coordorigin="6594,2139" coordsize="10,20" path="m6594,2158l6604,2158,6604,2139,6594,2139,6594,2158xe" filled="true" fillcolor="#000000" stroked="false">
                <v:path arrowok="t"/>
                <v:fill type="solid"/>
              </v:shape>
            </v:group>
            <v:group style="position:absolute;left:6594;top:2158;width:10;height:20" coordorigin="6594,2158" coordsize="10,20">
              <v:shape style="position:absolute;left:6594;top:2158;width:10;height:20" coordorigin="6594,2158" coordsize="10,20" path="m6594,2177l6604,2177,6604,2158,6594,2158,6594,2177xe" filled="true" fillcolor="#000000" stroked="false">
                <v:path arrowok="t"/>
                <v:fill type="solid"/>
              </v:shape>
            </v:group>
            <v:group style="position:absolute;left:6594;top:2177;width:10;height:20" coordorigin="6594,2177" coordsize="10,20">
              <v:shape style="position:absolute;left:6594;top:2177;width:10;height:20" coordorigin="6594,2177" coordsize="10,20" path="m6594,2196l6604,2196,6604,2177,6594,2177,6594,2196xe" filled="true" fillcolor="#000000" stroked="false">
                <v:path arrowok="t"/>
                <v:fill type="solid"/>
              </v:shape>
            </v:group>
            <v:group style="position:absolute;left:6594;top:2196;width:10;height:20" coordorigin="6594,2196" coordsize="10,20">
              <v:shape style="position:absolute;left:6594;top:2196;width:10;height:20" coordorigin="6594,2196" coordsize="10,20" path="m6594,2216l6604,2216,6604,2196,6594,2196,6594,2216xe" filled="true" fillcolor="#000000" stroked="false">
                <v:path arrowok="t"/>
                <v:fill type="solid"/>
              </v:shape>
            </v:group>
            <v:group style="position:absolute;left:6594;top:2216;width:10;height:20" coordorigin="6594,2216" coordsize="10,20">
              <v:shape style="position:absolute;left:6594;top:2216;width:10;height:20" coordorigin="6594,2216" coordsize="10,20" path="m6594,2235l6604,2235,6604,2216,6594,2216,6594,2235xe" filled="true" fillcolor="#000000" stroked="false">
                <v:path arrowok="t"/>
                <v:fill type="solid"/>
              </v:shape>
            </v:group>
            <v:group style="position:absolute;left:6594;top:2235;width:10;height:20" coordorigin="6594,2235" coordsize="10,20">
              <v:shape style="position:absolute;left:6594;top:2235;width:10;height:20" coordorigin="6594,2235" coordsize="10,20" path="m6594,2254l6604,2254,6604,2235,6594,2235,6594,2254xe" filled="true" fillcolor="#000000" stroked="false">
                <v:path arrowok="t"/>
                <v:fill type="solid"/>
              </v:shape>
            </v:group>
            <v:group style="position:absolute;left:6594;top:2254;width:10;height:20" coordorigin="6594,2254" coordsize="10,20">
              <v:shape style="position:absolute;left:6594;top:2254;width:10;height:20" coordorigin="6594,2254" coordsize="10,20" path="m6594,2273l6604,2273,6604,2254,6594,2254,6594,2273xe" filled="true" fillcolor="#000000" stroked="false">
                <v:path arrowok="t"/>
                <v:fill type="solid"/>
              </v:shape>
            </v:group>
            <v:group style="position:absolute;left:6594;top:2273;width:10;height:20" coordorigin="6594,2273" coordsize="10,20">
              <v:shape style="position:absolute;left:6594;top:2273;width:10;height:20" coordorigin="6594,2273" coordsize="10,20" path="m6594,2292l6604,2292,6604,2273,6594,2273,6594,2292xe" filled="true" fillcolor="#000000" stroked="false">
                <v:path arrowok="t"/>
                <v:fill type="solid"/>
              </v:shape>
            </v:group>
            <v:group style="position:absolute;left:6594;top:2292;width:10;height:20" coordorigin="6594,2292" coordsize="10,20">
              <v:shape style="position:absolute;left:6594;top:2292;width:10;height:20" coordorigin="6594,2292" coordsize="10,20" path="m6594,2312l6604,2312,6604,2292,6594,2292,6594,2312xe" filled="true" fillcolor="#000000" stroked="false">
                <v:path arrowok="t"/>
                <v:fill type="solid"/>
              </v:shape>
            </v:group>
            <v:group style="position:absolute;left:6594;top:2312;width:10;height:20" coordorigin="6594,2312" coordsize="10,20">
              <v:shape style="position:absolute;left:6594;top:2312;width:10;height:20" coordorigin="6594,2312" coordsize="10,20" path="m6594,2331l6604,2331,6604,2312,6594,2312,6594,2331xe" filled="true" fillcolor="#000000" stroked="false">
                <v:path arrowok="t"/>
                <v:fill type="solid"/>
              </v:shape>
            </v:group>
            <v:group style="position:absolute;left:6594;top:2331;width:10;height:20" coordorigin="6594,2331" coordsize="10,20">
              <v:shape style="position:absolute;left:6594;top:2331;width:10;height:20" coordorigin="6594,2331" coordsize="10,20" path="m6594,2350l6604,2350,6604,2331,6594,2331,6594,2350xe" filled="true" fillcolor="#000000" stroked="false">
                <v:path arrowok="t"/>
                <v:fill type="solid"/>
              </v:shape>
            </v:group>
            <v:group style="position:absolute;left:6594;top:2350;width:10;height:20" coordorigin="6594,2350" coordsize="10,20">
              <v:shape style="position:absolute;left:6594;top:2350;width:10;height:20" coordorigin="6594,2350" coordsize="10,20" path="m6594,2369l6604,2369,6604,2350,6594,2350,6594,2369xe" filled="true" fillcolor="#000000" stroked="false">
                <v:path arrowok="t"/>
                <v:fill type="solid"/>
              </v:shape>
            </v:group>
            <v:group style="position:absolute;left:6594;top:2369;width:10;height:20" coordorigin="6594,2369" coordsize="10,20">
              <v:shape style="position:absolute;left:6594;top:2369;width:10;height:20" coordorigin="6594,2369" coordsize="10,20" path="m6594,2388l6604,2388,6604,2369,6594,2369,6594,2388xe" filled="true" fillcolor="#000000" stroked="false">
                <v:path arrowok="t"/>
                <v:fill type="solid"/>
              </v:shape>
            </v:group>
            <v:group style="position:absolute;left:6594;top:2388;width:10;height:20" coordorigin="6594,2388" coordsize="10,20">
              <v:shape style="position:absolute;left:6594;top:2388;width:10;height:20" coordorigin="6594,2388" coordsize="10,20" path="m6594,2408l6604,2408,6604,2388,6594,2388,6594,2408xe" filled="true" fillcolor="#000000" stroked="false">
                <v:path arrowok="t"/>
                <v:fill type="solid"/>
              </v:shape>
            </v:group>
            <v:group style="position:absolute;left:6594;top:2408;width:10;height:20" coordorigin="6594,2408" coordsize="10,20">
              <v:shape style="position:absolute;left:6594;top:2408;width:10;height:20" coordorigin="6594,2408" coordsize="10,20" path="m6594,2427l6604,2427,6604,2408,6594,2408,6594,2427xe" filled="true" fillcolor="#000000" stroked="false">
                <v:path arrowok="t"/>
                <v:fill type="solid"/>
              </v:shape>
            </v:group>
            <v:group style="position:absolute;left:6594;top:2427;width:10;height:20" coordorigin="6594,2427" coordsize="10,20">
              <v:shape style="position:absolute;left:6594;top:2427;width:10;height:20" coordorigin="6594,2427" coordsize="10,20" path="m6594,2446l6604,2446,6604,2427,6594,2427,6594,2446xe" filled="true" fillcolor="#000000" stroked="false">
                <v:path arrowok="t"/>
                <v:fill type="solid"/>
              </v:shape>
            </v:group>
            <v:group style="position:absolute;left:6594;top:2446;width:10;height:20" coordorigin="6594,2446" coordsize="10,20">
              <v:shape style="position:absolute;left:6594;top:2446;width:10;height:20" coordorigin="6594,2446" coordsize="10,20" path="m6594,2465l6604,2465,6604,2446,6594,2446,6594,2465xe" filled="true" fillcolor="#000000" stroked="false">
                <v:path arrowok="t"/>
                <v:fill type="solid"/>
              </v:shape>
            </v:group>
            <v:group style="position:absolute;left:6594;top:2465;width:10;height:20" coordorigin="6594,2465" coordsize="10,20">
              <v:shape style="position:absolute;left:6594;top:2465;width:10;height:20" coordorigin="6594,2465" coordsize="10,20" path="m6594,2484l6604,2484,6604,2465,6594,2465,6594,2484xe" filled="true" fillcolor="#000000" stroked="false">
                <v:path arrowok="t"/>
                <v:fill type="solid"/>
              </v:shape>
            </v:group>
            <v:group style="position:absolute;left:6594;top:2484;width:10;height:20" coordorigin="6594,2484" coordsize="10,20">
              <v:shape style="position:absolute;left:6594;top:2484;width:10;height:20" coordorigin="6594,2484" coordsize="10,20" path="m6594,2504l6604,2504,6604,2484,6594,2484,6594,2504xe" filled="true" fillcolor="#000000" stroked="false">
                <v:path arrowok="t"/>
                <v:fill type="solid"/>
              </v:shape>
            </v:group>
            <v:group style="position:absolute;left:7720;top:2120;width:10;height:20" coordorigin="7720,2120" coordsize="10,20">
              <v:shape style="position:absolute;left:7720;top:2120;width:10;height:20" coordorigin="7720,2120" coordsize="10,20" path="m7720,2139l7729,2139,7729,2120,7720,2120,7720,2139xe" filled="true" fillcolor="#000000" stroked="false">
                <v:path arrowok="t"/>
                <v:fill type="solid"/>
              </v:shape>
            </v:group>
            <v:group style="position:absolute;left:7720;top:2139;width:10;height:20" coordorigin="7720,2139" coordsize="10,20">
              <v:shape style="position:absolute;left:7720;top:2139;width:10;height:20" coordorigin="7720,2139" coordsize="10,20" path="m7720,2158l7729,2158,7729,2139,7720,2139,7720,2158xe" filled="true" fillcolor="#000000" stroked="false">
                <v:path arrowok="t"/>
                <v:fill type="solid"/>
              </v:shape>
            </v:group>
            <v:group style="position:absolute;left:7720;top:2158;width:10;height:20" coordorigin="7720,2158" coordsize="10,20">
              <v:shape style="position:absolute;left:7720;top:2158;width:10;height:20" coordorigin="7720,2158" coordsize="10,20" path="m7720,2177l7729,2177,7729,2158,7720,2158,7720,2177xe" filled="true" fillcolor="#000000" stroked="false">
                <v:path arrowok="t"/>
                <v:fill type="solid"/>
              </v:shape>
            </v:group>
            <v:group style="position:absolute;left:7720;top:2177;width:10;height:20" coordorigin="7720,2177" coordsize="10,20">
              <v:shape style="position:absolute;left:7720;top:2177;width:10;height:20" coordorigin="7720,2177" coordsize="10,20" path="m7720,2196l7729,2196,7729,2177,7720,2177,7720,2196xe" filled="true" fillcolor="#000000" stroked="false">
                <v:path arrowok="t"/>
                <v:fill type="solid"/>
              </v:shape>
            </v:group>
            <v:group style="position:absolute;left:7720;top:2196;width:10;height:20" coordorigin="7720,2196" coordsize="10,20">
              <v:shape style="position:absolute;left:7720;top:2196;width:10;height:20" coordorigin="7720,2196" coordsize="10,20" path="m7720,2216l7729,2216,7729,2196,7720,2196,7720,2216xe" filled="true" fillcolor="#000000" stroked="false">
                <v:path arrowok="t"/>
                <v:fill type="solid"/>
              </v:shape>
            </v:group>
            <v:group style="position:absolute;left:7720;top:2216;width:10;height:20" coordorigin="7720,2216" coordsize="10,20">
              <v:shape style="position:absolute;left:7720;top:2216;width:10;height:20" coordorigin="7720,2216" coordsize="10,20" path="m7720,2235l7729,2235,7729,2216,7720,2216,7720,2235xe" filled="true" fillcolor="#000000" stroked="false">
                <v:path arrowok="t"/>
                <v:fill type="solid"/>
              </v:shape>
            </v:group>
            <v:group style="position:absolute;left:7720;top:2235;width:10;height:20" coordorigin="7720,2235" coordsize="10,20">
              <v:shape style="position:absolute;left:7720;top:2235;width:10;height:20" coordorigin="7720,2235" coordsize="10,20" path="m7720,2254l7729,2254,7729,2235,7720,2235,7720,2254xe" filled="true" fillcolor="#000000" stroked="false">
                <v:path arrowok="t"/>
                <v:fill type="solid"/>
              </v:shape>
            </v:group>
            <v:group style="position:absolute;left:7720;top:2254;width:10;height:20" coordorigin="7720,2254" coordsize="10,20">
              <v:shape style="position:absolute;left:7720;top:2254;width:10;height:20" coordorigin="7720,2254" coordsize="10,20" path="m7720,2273l7729,2273,7729,2254,7720,2254,7720,2273xe" filled="true" fillcolor="#000000" stroked="false">
                <v:path arrowok="t"/>
                <v:fill type="solid"/>
              </v:shape>
            </v:group>
            <v:group style="position:absolute;left:7720;top:2273;width:10;height:20" coordorigin="7720,2273" coordsize="10,20">
              <v:shape style="position:absolute;left:7720;top:2273;width:10;height:20" coordorigin="7720,2273" coordsize="10,20" path="m7720,2292l7729,2292,7729,2273,7720,2273,7720,2292xe" filled="true" fillcolor="#000000" stroked="false">
                <v:path arrowok="t"/>
                <v:fill type="solid"/>
              </v:shape>
            </v:group>
            <v:group style="position:absolute;left:7720;top:2292;width:10;height:20" coordorigin="7720,2292" coordsize="10,20">
              <v:shape style="position:absolute;left:7720;top:2292;width:10;height:20" coordorigin="7720,2292" coordsize="10,20" path="m7720,2312l7729,2312,7729,2292,7720,2292,7720,2312xe" filled="true" fillcolor="#000000" stroked="false">
                <v:path arrowok="t"/>
                <v:fill type="solid"/>
              </v:shape>
            </v:group>
            <v:group style="position:absolute;left:7720;top:2312;width:10;height:20" coordorigin="7720,2312" coordsize="10,20">
              <v:shape style="position:absolute;left:7720;top:2312;width:10;height:20" coordorigin="7720,2312" coordsize="10,20" path="m7720,2331l7729,2331,7729,2312,7720,2312,7720,2331xe" filled="true" fillcolor="#000000" stroked="false">
                <v:path arrowok="t"/>
                <v:fill type="solid"/>
              </v:shape>
            </v:group>
            <v:group style="position:absolute;left:7720;top:2331;width:10;height:20" coordorigin="7720,2331" coordsize="10,20">
              <v:shape style="position:absolute;left:7720;top:2331;width:10;height:20" coordorigin="7720,2331" coordsize="10,20" path="m7720,2350l7729,2350,7729,2331,7720,2331,7720,2350xe" filled="true" fillcolor="#000000" stroked="false">
                <v:path arrowok="t"/>
                <v:fill type="solid"/>
              </v:shape>
            </v:group>
            <v:group style="position:absolute;left:7720;top:2350;width:10;height:20" coordorigin="7720,2350" coordsize="10,20">
              <v:shape style="position:absolute;left:7720;top:2350;width:10;height:20" coordorigin="7720,2350" coordsize="10,20" path="m7720,2369l7729,2369,7729,2350,7720,2350,7720,2369xe" filled="true" fillcolor="#000000" stroked="false">
                <v:path arrowok="t"/>
                <v:fill type="solid"/>
              </v:shape>
            </v:group>
            <v:group style="position:absolute;left:7720;top:2369;width:10;height:20" coordorigin="7720,2369" coordsize="10,20">
              <v:shape style="position:absolute;left:7720;top:2369;width:10;height:20" coordorigin="7720,2369" coordsize="10,20" path="m7720,2388l7729,2388,7729,2369,7720,2369,7720,2388xe" filled="true" fillcolor="#000000" stroked="false">
                <v:path arrowok="t"/>
                <v:fill type="solid"/>
              </v:shape>
            </v:group>
            <v:group style="position:absolute;left:7720;top:2388;width:10;height:20" coordorigin="7720,2388" coordsize="10,20">
              <v:shape style="position:absolute;left:7720;top:2388;width:10;height:20" coordorigin="7720,2388" coordsize="10,20" path="m7720,2408l7729,2408,7729,2388,7720,2388,7720,2408xe" filled="true" fillcolor="#000000" stroked="false">
                <v:path arrowok="t"/>
                <v:fill type="solid"/>
              </v:shape>
            </v:group>
            <v:group style="position:absolute;left:7720;top:2408;width:10;height:20" coordorigin="7720,2408" coordsize="10,20">
              <v:shape style="position:absolute;left:7720;top:2408;width:10;height:20" coordorigin="7720,2408" coordsize="10,20" path="m7720,2427l7729,2427,7729,2408,7720,2408,7720,2427xe" filled="true" fillcolor="#000000" stroked="false">
                <v:path arrowok="t"/>
                <v:fill type="solid"/>
              </v:shape>
            </v:group>
            <v:group style="position:absolute;left:7720;top:2427;width:10;height:20" coordorigin="7720,2427" coordsize="10,20">
              <v:shape style="position:absolute;left:7720;top:2427;width:10;height:20" coordorigin="7720,2427" coordsize="10,20" path="m7720,2446l7729,2446,7729,2427,7720,2427,7720,2446xe" filled="true" fillcolor="#000000" stroked="false">
                <v:path arrowok="t"/>
                <v:fill type="solid"/>
              </v:shape>
            </v:group>
            <v:group style="position:absolute;left:7720;top:2446;width:10;height:20" coordorigin="7720,2446" coordsize="10,20">
              <v:shape style="position:absolute;left:7720;top:2446;width:10;height:20" coordorigin="7720,2446" coordsize="10,20" path="m7720,2465l7729,2465,7729,2446,7720,2446,7720,2465xe" filled="true" fillcolor="#000000" stroked="false">
                <v:path arrowok="t"/>
                <v:fill type="solid"/>
              </v:shape>
            </v:group>
            <v:group style="position:absolute;left:7720;top:2465;width:10;height:20" coordorigin="7720,2465" coordsize="10,20">
              <v:shape style="position:absolute;left:7720;top:2465;width:10;height:20" coordorigin="7720,2465" coordsize="10,20" path="m7720,2484l7729,2484,7729,2465,7720,2465,7720,2484xe" filled="true" fillcolor="#000000" stroked="false">
                <v:path arrowok="t"/>
                <v:fill type="solid"/>
              </v:shape>
            </v:group>
            <v:group style="position:absolute;left:7720;top:2484;width:10;height:20" coordorigin="7720,2484" coordsize="10,20">
              <v:shape style="position:absolute;left:7720;top:2484;width:10;height:20" coordorigin="7720,2484" coordsize="10,20" path="m7720,2504l7729,2504,7729,2484,7720,2484,7720,2504xe" filled="true" fillcolor="#000000" stroked="false">
                <v:path arrowok="t"/>
                <v:fill type="solid"/>
              </v:shape>
            </v:group>
            <v:group style="position:absolute;left:8490;top:2120;width:10;height:20" coordorigin="8490,2120" coordsize="10,20">
              <v:shape style="position:absolute;left:8490;top:2120;width:10;height:20" coordorigin="8490,2120" coordsize="10,20" path="m8490,2139l8500,2139,8500,2120,8490,2120,8490,2139xe" filled="true" fillcolor="#000000" stroked="false">
                <v:path arrowok="t"/>
                <v:fill type="solid"/>
              </v:shape>
            </v:group>
            <v:group style="position:absolute;left:8490;top:2139;width:10;height:20" coordorigin="8490,2139" coordsize="10,20">
              <v:shape style="position:absolute;left:8490;top:2139;width:10;height:20" coordorigin="8490,2139" coordsize="10,20" path="m8490,2158l8500,2158,8500,2139,8490,2139,8490,2158xe" filled="true" fillcolor="#000000" stroked="false">
                <v:path arrowok="t"/>
                <v:fill type="solid"/>
              </v:shape>
            </v:group>
            <v:group style="position:absolute;left:8490;top:2158;width:10;height:20" coordorigin="8490,2158" coordsize="10,20">
              <v:shape style="position:absolute;left:8490;top:2158;width:10;height:20" coordorigin="8490,2158" coordsize="10,20" path="m8490,2177l8500,2177,8500,2158,8490,2158,8490,2177xe" filled="true" fillcolor="#000000" stroked="false">
                <v:path arrowok="t"/>
                <v:fill type="solid"/>
              </v:shape>
            </v:group>
            <v:group style="position:absolute;left:8490;top:2177;width:10;height:20" coordorigin="8490,2177" coordsize="10,20">
              <v:shape style="position:absolute;left:8490;top:2177;width:10;height:20" coordorigin="8490,2177" coordsize="10,20" path="m8490,2196l8500,2196,8500,2177,8490,2177,8490,2196xe" filled="true" fillcolor="#000000" stroked="false">
                <v:path arrowok="t"/>
                <v:fill type="solid"/>
              </v:shape>
            </v:group>
            <v:group style="position:absolute;left:8490;top:2196;width:10;height:20" coordorigin="8490,2196" coordsize="10,20">
              <v:shape style="position:absolute;left:8490;top:2196;width:10;height:20" coordorigin="8490,2196" coordsize="10,20" path="m8490,2216l8500,2216,8500,2196,8490,2196,8490,2216xe" filled="true" fillcolor="#000000" stroked="false">
                <v:path arrowok="t"/>
                <v:fill type="solid"/>
              </v:shape>
            </v:group>
            <v:group style="position:absolute;left:8490;top:2216;width:10;height:20" coordorigin="8490,2216" coordsize="10,20">
              <v:shape style="position:absolute;left:8490;top:2216;width:10;height:20" coordorigin="8490,2216" coordsize="10,20" path="m8490,2235l8500,2235,8500,2216,8490,2216,8490,2235xe" filled="true" fillcolor="#000000" stroked="false">
                <v:path arrowok="t"/>
                <v:fill type="solid"/>
              </v:shape>
            </v:group>
            <v:group style="position:absolute;left:8490;top:2235;width:10;height:20" coordorigin="8490,2235" coordsize="10,20">
              <v:shape style="position:absolute;left:8490;top:2235;width:10;height:20" coordorigin="8490,2235" coordsize="10,20" path="m8490,2254l8500,2254,8500,2235,8490,2235,8490,2254xe" filled="true" fillcolor="#000000" stroked="false">
                <v:path arrowok="t"/>
                <v:fill type="solid"/>
              </v:shape>
            </v:group>
            <v:group style="position:absolute;left:8490;top:2254;width:10;height:20" coordorigin="8490,2254" coordsize="10,20">
              <v:shape style="position:absolute;left:8490;top:2254;width:10;height:20" coordorigin="8490,2254" coordsize="10,20" path="m8490,2273l8500,2273,8500,2254,8490,2254,8490,2273xe" filled="true" fillcolor="#000000" stroked="false">
                <v:path arrowok="t"/>
                <v:fill type="solid"/>
              </v:shape>
            </v:group>
            <v:group style="position:absolute;left:8490;top:2273;width:10;height:20" coordorigin="8490,2273" coordsize="10,20">
              <v:shape style="position:absolute;left:8490;top:2273;width:10;height:20" coordorigin="8490,2273" coordsize="10,20" path="m8490,2292l8500,2292,8500,2273,8490,2273,8490,2292xe" filled="true" fillcolor="#000000" stroked="false">
                <v:path arrowok="t"/>
                <v:fill type="solid"/>
              </v:shape>
            </v:group>
            <v:group style="position:absolute;left:8490;top:2292;width:10;height:20" coordorigin="8490,2292" coordsize="10,20">
              <v:shape style="position:absolute;left:8490;top:2292;width:10;height:20" coordorigin="8490,2292" coordsize="10,20" path="m8490,2312l8500,2312,8500,2292,8490,2292,8490,2312xe" filled="true" fillcolor="#000000" stroked="false">
                <v:path arrowok="t"/>
                <v:fill type="solid"/>
              </v:shape>
            </v:group>
            <v:group style="position:absolute;left:8490;top:2312;width:10;height:20" coordorigin="8490,2312" coordsize="10,20">
              <v:shape style="position:absolute;left:8490;top:2312;width:10;height:20" coordorigin="8490,2312" coordsize="10,20" path="m8490,2331l8500,2331,8500,2312,8490,2312,8490,2331xe" filled="true" fillcolor="#000000" stroked="false">
                <v:path arrowok="t"/>
                <v:fill type="solid"/>
              </v:shape>
            </v:group>
            <v:group style="position:absolute;left:8490;top:2331;width:10;height:20" coordorigin="8490,2331" coordsize="10,20">
              <v:shape style="position:absolute;left:8490;top:2331;width:10;height:20" coordorigin="8490,2331" coordsize="10,20" path="m8490,2350l8500,2350,8500,2331,8490,2331,8490,2350xe" filled="true" fillcolor="#000000" stroked="false">
                <v:path arrowok="t"/>
                <v:fill type="solid"/>
              </v:shape>
            </v:group>
            <v:group style="position:absolute;left:8490;top:2350;width:10;height:20" coordorigin="8490,2350" coordsize="10,20">
              <v:shape style="position:absolute;left:8490;top:2350;width:10;height:20" coordorigin="8490,2350" coordsize="10,20" path="m8490,2369l8500,2369,8500,2350,8490,2350,8490,2369xe" filled="true" fillcolor="#000000" stroked="false">
                <v:path arrowok="t"/>
                <v:fill type="solid"/>
              </v:shape>
            </v:group>
            <v:group style="position:absolute;left:8490;top:2369;width:10;height:20" coordorigin="8490,2369" coordsize="10,20">
              <v:shape style="position:absolute;left:8490;top:2369;width:10;height:20" coordorigin="8490,2369" coordsize="10,20" path="m8490,2388l8500,2388,8500,2369,8490,2369,8490,2388xe" filled="true" fillcolor="#000000" stroked="false">
                <v:path arrowok="t"/>
                <v:fill type="solid"/>
              </v:shape>
            </v:group>
            <v:group style="position:absolute;left:8490;top:2388;width:10;height:20" coordorigin="8490,2388" coordsize="10,20">
              <v:shape style="position:absolute;left:8490;top:2388;width:10;height:20" coordorigin="8490,2388" coordsize="10,20" path="m8490,2408l8500,2408,8500,2388,8490,2388,8490,2408xe" filled="true" fillcolor="#000000" stroked="false">
                <v:path arrowok="t"/>
                <v:fill type="solid"/>
              </v:shape>
            </v:group>
            <v:group style="position:absolute;left:8490;top:2408;width:10;height:20" coordorigin="8490,2408" coordsize="10,20">
              <v:shape style="position:absolute;left:8490;top:2408;width:10;height:20" coordorigin="8490,2408" coordsize="10,20" path="m8490,2427l8500,2427,8500,2408,8490,2408,8490,2427xe" filled="true" fillcolor="#000000" stroked="false">
                <v:path arrowok="t"/>
                <v:fill type="solid"/>
              </v:shape>
            </v:group>
            <v:group style="position:absolute;left:8490;top:2427;width:10;height:20" coordorigin="8490,2427" coordsize="10,20">
              <v:shape style="position:absolute;left:8490;top:2427;width:10;height:20" coordorigin="8490,2427" coordsize="10,20" path="m8490,2446l8500,2446,8500,2427,8490,2427,8490,2446xe" filled="true" fillcolor="#000000" stroked="false">
                <v:path arrowok="t"/>
                <v:fill type="solid"/>
              </v:shape>
            </v:group>
            <v:group style="position:absolute;left:8490;top:2446;width:10;height:20" coordorigin="8490,2446" coordsize="10,20">
              <v:shape style="position:absolute;left:8490;top:2446;width:10;height:20" coordorigin="8490,2446" coordsize="10,20" path="m8490,2465l8500,2465,8500,2446,8490,2446,8490,2465xe" filled="true" fillcolor="#000000" stroked="false">
                <v:path arrowok="t"/>
                <v:fill type="solid"/>
              </v:shape>
            </v:group>
            <v:group style="position:absolute;left:8490;top:2465;width:10;height:20" coordorigin="8490,2465" coordsize="10,20">
              <v:shape style="position:absolute;left:8490;top:2465;width:10;height:20" coordorigin="8490,2465" coordsize="10,20" path="m8490,2484l8500,2484,8500,2465,8490,2465,8490,2484xe" filled="true" fillcolor="#000000" stroked="false">
                <v:path arrowok="t"/>
                <v:fill type="solid"/>
              </v:shape>
            </v:group>
            <v:group style="position:absolute;left:8490;top:2484;width:10;height:20" coordorigin="8490,2484" coordsize="10,20">
              <v:shape style="position:absolute;left:8490;top:2484;width:10;height:20" coordorigin="8490,2484" coordsize="10,20" path="m8490,2504l8500,2504,8500,2484,8490,2484,8490,2504xe" filled="true" fillcolor="#000000" stroked="false">
                <v:path arrowok="t"/>
                <v:fill type="solid"/>
              </v:shape>
            </v:group>
            <v:group style="position:absolute;left:9280;top:2120;width:10;height:20" coordorigin="9280,2120" coordsize="10,20">
              <v:shape style="position:absolute;left:9280;top:2120;width:10;height:20" coordorigin="9280,2120" coordsize="10,20" path="m9280,2139l9290,2139,9290,2120,9280,2120,9280,2139xe" filled="true" fillcolor="#000000" stroked="false">
                <v:path arrowok="t"/>
                <v:fill type="solid"/>
              </v:shape>
            </v:group>
            <v:group style="position:absolute;left:9280;top:2139;width:10;height:20" coordorigin="9280,2139" coordsize="10,20">
              <v:shape style="position:absolute;left:9280;top:2139;width:10;height:20" coordorigin="9280,2139" coordsize="10,20" path="m9280,2158l9290,2158,9290,2139,9280,2139,9280,2158xe" filled="true" fillcolor="#000000" stroked="false">
                <v:path arrowok="t"/>
                <v:fill type="solid"/>
              </v:shape>
            </v:group>
            <v:group style="position:absolute;left:9280;top:2158;width:10;height:20" coordorigin="9280,2158" coordsize="10,20">
              <v:shape style="position:absolute;left:9280;top:2158;width:10;height:20" coordorigin="9280,2158" coordsize="10,20" path="m9280,2177l9290,2177,9290,2158,9280,2158,9280,2177xe" filled="true" fillcolor="#000000" stroked="false">
                <v:path arrowok="t"/>
                <v:fill type="solid"/>
              </v:shape>
            </v:group>
            <v:group style="position:absolute;left:9280;top:2177;width:10;height:20" coordorigin="9280,2177" coordsize="10,20">
              <v:shape style="position:absolute;left:9280;top:2177;width:10;height:20" coordorigin="9280,2177" coordsize="10,20" path="m9280,2196l9290,2196,9290,2177,9280,2177,9280,2196xe" filled="true" fillcolor="#000000" stroked="false">
                <v:path arrowok="t"/>
                <v:fill type="solid"/>
              </v:shape>
            </v:group>
            <v:group style="position:absolute;left:9280;top:2196;width:10;height:20" coordorigin="9280,2196" coordsize="10,20">
              <v:shape style="position:absolute;left:9280;top:2196;width:10;height:20" coordorigin="9280,2196" coordsize="10,20" path="m9280,2216l9290,2216,9290,2196,9280,2196,9280,2216xe" filled="true" fillcolor="#000000" stroked="false">
                <v:path arrowok="t"/>
                <v:fill type="solid"/>
              </v:shape>
            </v:group>
            <v:group style="position:absolute;left:9280;top:2216;width:10;height:20" coordorigin="9280,2216" coordsize="10,20">
              <v:shape style="position:absolute;left:9280;top:2216;width:10;height:20" coordorigin="9280,2216" coordsize="10,20" path="m9280,2235l9290,2235,9290,2216,9280,2216,9280,2235xe" filled="true" fillcolor="#000000" stroked="false">
                <v:path arrowok="t"/>
                <v:fill type="solid"/>
              </v:shape>
            </v:group>
            <v:group style="position:absolute;left:9280;top:2235;width:10;height:20" coordorigin="9280,2235" coordsize="10,20">
              <v:shape style="position:absolute;left:9280;top:2235;width:10;height:20" coordorigin="9280,2235" coordsize="10,20" path="m9280,2254l9290,2254,9290,2235,9280,2235,9280,2254xe" filled="true" fillcolor="#000000" stroked="false">
                <v:path arrowok="t"/>
                <v:fill type="solid"/>
              </v:shape>
            </v:group>
            <v:group style="position:absolute;left:9280;top:2254;width:10;height:20" coordorigin="9280,2254" coordsize="10,20">
              <v:shape style="position:absolute;left:9280;top:2254;width:10;height:20" coordorigin="9280,2254" coordsize="10,20" path="m9280,2273l9290,2273,9290,2254,9280,2254,9280,2273xe" filled="true" fillcolor="#000000" stroked="false">
                <v:path arrowok="t"/>
                <v:fill type="solid"/>
              </v:shape>
            </v:group>
            <v:group style="position:absolute;left:9280;top:2273;width:10;height:20" coordorigin="9280,2273" coordsize="10,20">
              <v:shape style="position:absolute;left:9280;top:2273;width:10;height:20" coordorigin="9280,2273" coordsize="10,20" path="m9280,2292l9290,2292,9290,2273,9280,2273,9280,2292xe" filled="true" fillcolor="#000000" stroked="false">
                <v:path arrowok="t"/>
                <v:fill type="solid"/>
              </v:shape>
            </v:group>
            <v:group style="position:absolute;left:9280;top:2292;width:10;height:20" coordorigin="9280,2292" coordsize="10,20">
              <v:shape style="position:absolute;left:9280;top:2292;width:10;height:20" coordorigin="9280,2292" coordsize="10,20" path="m9280,2312l9290,2312,9290,2292,9280,2292,9280,2312xe" filled="true" fillcolor="#000000" stroked="false">
                <v:path arrowok="t"/>
                <v:fill type="solid"/>
              </v:shape>
            </v:group>
            <v:group style="position:absolute;left:9280;top:2312;width:10;height:20" coordorigin="9280,2312" coordsize="10,20">
              <v:shape style="position:absolute;left:9280;top:2312;width:10;height:20" coordorigin="9280,2312" coordsize="10,20" path="m9280,2331l9290,2331,9290,2312,9280,2312,9280,2331xe" filled="true" fillcolor="#000000" stroked="false">
                <v:path arrowok="t"/>
                <v:fill type="solid"/>
              </v:shape>
            </v:group>
            <v:group style="position:absolute;left:9280;top:2331;width:10;height:20" coordorigin="9280,2331" coordsize="10,20">
              <v:shape style="position:absolute;left:9280;top:2331;width:10;height:20" coordorigin="9280,2331" coordsize="10,20" path="m9280,2350l9290,2350,9290,2331,9280,2331,9280,2350xe" filled="true" fillcolor="#000000" stroked="false">
                <v:path arrowok="t"/>
                <v:fill type="solid"/>
              </v:shape>
            </v:group>
            <v:group style="position:absolute;left:9280;top:2350;width:10;height:20" coordorigin="9280,2350" coordsize="10,20">
              <v:shape style="position:absolute;left:9280;top:2350;width:10;height:20" coordorigin="9280,2350" coordsize="10,20" path="m9280,2369l9290,2369,9290,2350,9280,2350,9280,2369xe" filled="true" fillcolor="#000000" stroked="false">
                <v:path arrowok="t"/>
                <v:fill type="solid"/>
              </v:shape>
            </v:group>
            <v:group style="position:absolute;left:9280;top:2369;width:10;height:20" coordorigin="9280,2369" coordsize="10,20">
              <v:shape style="position:absolute;left:9280;top:2369;width:10;height:20" coordorigin="9280,2369" coordsize="10,20" path="m9280,2388l9290,2388,9290,2369,9280,2369,9280,2388xe" filled="true" fillcolor="#000000" stroked="false">
                <v:path arrowok="t"/>
                <v:fill type="solid"/>
              </v:shape>
            </v:group>
            <v:group style="position:absolute;left:9280;top:2388;width:10;height:20" coordorigin="9280,2388" coordsize="10,20">
              <v:shape style="position:absolute;left:9280;top:2388;width:10;height:20" coordorigin="9280,2388" coordsize="10,20" path="m9280,2408l9290,2408,9290,2388,9280,2388,9280,2408xe" filled="true" fillcolor="#000000" stroked="false">
                <v:path arrowok="t"/>
                <v:fill type="solid"/>
              </v:shape>
            </v:group>
            <v:group style="position:absolute;left:9280;top:2408;width:10;height:20" coordorigin="9280,2408" coordsize="10,20">
              <v:shape style="position:absolute;left:9280;top:2408;width:10;height:20" coordorigin="9280,2408" coordsize="10,20" path="m9280,2427l9290,2427,9290,2408,9280,2408,9280,2427xe" filled="true" fillcolor="#000000" stroked="false">
                <v:path arrowok="t"/>
                <v:fill type="solid"/>
              </v:shape>
            </v:group>
            <v:group style="position:absolute;left:9280;top:2427;width:10;height:20" coordorigin="9280,2427" coordsize="10,20">
              <v:shape style="position:absolute;left:9280;top:2427;width:10;height:20" coordorigin="9280,2427" coordsize="10,20" path="m9280,2446l9290,2446,9290,2427,9280,2427,9280,2446xe" filled="true" fillcolor="#000000" stroked="false">
                <v:path arrowok="t"/>
                <v:fill type="solid"/>
              </v:shape>
            </v:group>
            <v:group style="position:absolute;left:9280;top:2446;width:10;height:20" coordorigin="9280,2446" coordsize="10,20">
              <v:shape style="position:absolute;left:9280;top:2446;width:10;height:20" coordorigin="9280,2446" coordsize="10,20" path="m9280,2465l9290,2465,9290,2446,9280,2446,9280,2465xe" filled="true" fillcolor="#000000" stroked="false">
                <v:path arrowok="t"/>
                <v:fill type="solid"/>
              </v:shape>
            </v:group>
            <v:group style="position:absolute;left:9280;top:2465;width:10;height:20" coordorigin="9280,2465" coordsize="10,20">
              <v:shape style="position:absolute;left:9280;top:2465;width:10;height:20" coordorigin="9280,2465" coordsize="10,20" path="m9280,2484l9290,2484,9290,2465,9280,2465,9280,2484xe" filled="true" fillcolor="#000000" stroked="false">
                <v:path arrowok="t"/>
                <v:fill type="solid"/>
              </v:shape>
            </v:group>
            <v:group style="position:absolute;left:9280;top:2484;width:10;height:20" coordorigin="9280,2484" coordsize="10,20">
              <v:shape style="position:absolute;left:9280;top:2484;width:10;height:20" coordorigin="9280,2484" coordsize="10,20" path="m9280,2504l9290,2504,9290,2484,9280,2484,9280,2504xe" filled="true" fillcolor="#000000" stroked="false">
                <v:path arrowok="t"/>
                <v:fill type="solid"/>
              </v:shape>
            </v:group>
            <v:group style="position:absolute;left:10116;top:2120;width:10;height:20" coordorigin="10116,2120" coordsize="10,20">
              <v:shape style="position:absolute;left:10116;top:2120;width:10;height:20" coordorigin="10116,2120" coordsize="10,20" path="m10116,2139l10125,2139,10125,2120,10116,2120,10116,2139xe" filled="true" fillcolor="#000000" stroked="false">
                <v:path arrowok="t"/>
                <v:fill type="solid"/>
              </v:shape>
            </v:group>
            <v:group style="position:absolute;left:10116;top:2139;width:10;height:20" coordorigin="10116,2139" coordsize="10,20">
              <v:shape style="position:absolute;left:10116;top:2139;width:10;height:20" coordorigin="10116,2139" coordsize="10,20" path="m10116,2158l10125,2158,10125,2139,10116,2139,10116,2158xe" filled="true" fillcolor="#000000" stroked="false">
                <v:path arrowok="t"/>
                <v:fill type="solid"/>
              </v:shape>
            </v:group>
            <v:group style="position:absolute;left:10116;top:2158;width:10;height:20" coordorigin="10116,2158" coordsize="10,20">
              <v:shape style="position:absolute;left:10116;top:2158;width:10;height:20" coordorigin="10116,2158" coordsize="10,20" path="m10116,2177l10125,2177,10125,2158,10116,2158,10116,2177xe" filled="true" fillcolor="#000000" stroked="false">
                <v:path arrowok="t"/>
                <v:fill type="solid"/>
              </v:shape>
            </v:group>
            <v:group style="position:absolute;left:10116;top:2177;width:10;height:20" coordorigin="10116,2177" coordsize="10,20">
              <v:shape style="position:absolute;left:10116;top:2177;width:10;height:20" coordorigin="10116,2177" coordsize="10,20" path="m10116,2196l10125,2196,10125,2177,10116,2177,10116,2196xe" filled="true" fillcolor="#000000" stroked="false">
                <v:path arrowok="t"/>
                <v:fill type="solid"/>
              </v:shape>
            </v:group>
            <v:group style="position:absolute;left:10116;top:2196;width:10;height:20" coordorigin="10116,2196" coordsize="10,20">
              <v:shape style="position:absolute;left:10116;top:2196;width:10;height:20" coordorigin="10116,2196" coordsize="10,20" path="m10116,2216l10125,2216,10125,2196,10116,2196,10116,2216xe" filled="true" fillcolor="#000000" stroked="false">
                <v:path arrowok="t"/>
                <v:fill type="solid"/>
              </v:shape>
            </v:group>
            <v:group style="position:absolute;left:10116;top:2216;width:10;height:20" coordorigin="10116,2216" coordsize="10,20">
              <v:shape style="position:absolute;left:10116;top:2216;width:10;height:20" coordorigin="10116,2216" coordsize="10,20" path="m10116,2235l10125,2235,10125,2216,10116,2216,10116,2235xe" filled="true" fillcolor="#000000" stroked="false">
                <v:path arrowok="t"/>
                <v:fill type="solid"/>
              </v:shape>
            </v:group>
            <v:group style="position:absolute;left:10116;top:2235;width:10;height:20" coordorigin="10116,2235" coordsize="10,20">
              <v:shape style="position:absolute;left:10116;top:2235;width:10;height:20" coordorigin="10116,2235" coordsize="10,20" path="m10116,2254l10125,2254,10125,2235,10116,2235,10116,2254xe" filled="true" fillcolor="#000000" stroked="false">
                <v:path arrowok="t"/>
                <v:fill type="solid"/>
              </v:shape>
            </v:group>
            <v:group style="position:absolute;left:10116;top:2254;width:10;height:20" coordorigin="10116,2254" coordsize="10,20">
              <v:shape style="position:absolute;left:10116;top:2254;width:10;height:20" coordorigin="10116,2254" coordsize="10,20" path="m10116,2273l10125,2273,10125,2254,10116,2254,10116,2273xe" filled="true" fillcolor="#000000" stroked="false">
                <v:path arrowok="t"/>
                <v:fill type="solid"/>
              </v:shape>
            </v:group>
            <v:group style="position:absolute;left:10116;top:2273;width:10;height:20" coordorigin="10116,2273" coordsize="10,20">
              <v:shape style="position:absolute;left:10116;top:2273;width:10;height:20" coordorigin="10116,2273" coordsize="10,20" path="m10116,2292l10125,2292,10125,2273,10116,2273,10116,2292xe" filled="true" fillcolor="#000000" stroked="false">
                <v:path arrowok="t"/>
                <v:fill type="solid"/>
              </v:shape>
            </v:group>
            <v:group style="position:absolute;left:10116;top:2292;width:10;height:20" coordorigin="10116,2292" coordsize="10,20">
              <v:shape style="position:absolute;left:10116;top:2292;width:10;height:20" coordorigin="10116,2292" coordsize="10,20" path="m10116,2312l10125,2312,10125,2292,10116,2292,10116,2312xe" filled="true" fillcolor="#000000" stroked="false">
                <v:path arrowok="t"/>
                <v:fill type="solid"/>
              </v:shape>
            </v:group>
            <v:group style="position:absolute;left:10116;top:2312;width:10;height:20" coordorigin="10116,2312" coordsize="10,20">
              <v:shape style="position:absolute;left:10116;top:2312;width:10;height:20" coordorigin="10116,2312" coordsize="10,20" path="m10116,2331l10125,2331,10125,2312,10116,2312,10116,2331xe" filled="true" fillcolor="#000000" stroked="false">
                <v:path arrowok="t"/>
                <v:fill type="solid"/>
              </v:shape>
            </v:group>
            <v:group style="position:absolute;left:10116;top:2331;width:10;height:20" coordorigin="10116,2331" coordsize="10,20">
              <v:shape style="position:absolute;left:10116;top:2331;width:10;height:20" coordorigin="10116,2331" coordsize="10,20" path="m10116,2350l10125,2350,10125,2331,10116,2331,10116,2350xe" filled="true" fillcolor="#000000" stroked="false">
                <v:path arrowok="t"/>
                <v:fill type="solid"/>
              </v:shape>
            </v:group>
            <v:group style="position:absolute;left:10116;top:2350;width:10;height:20" coordorigin="10116,2350" coordsize="10,20">
              <v:shape style="position:absolute;left:10116;top:2350;width:10;height:20" coordorigin="10116,2350" coordsize="10,20" path="m10116,2369l10125,2369,10125,2350,10116,2350,10116,2369xe" filled="true" fillcolor="#000000" stroked="false">
                <v:path arrowok="t"/>
                <v:fill type="solid"/>
              </v:shape>
            </v:group>
            <v:group style="position:absolute;left:10116;top:2369;width:10;height:20" coordorigin="10116,2369" coordsize="10,20">
              <v:shape style="position:absolute;left:10116;top:2369;width:10;height:20" coordorigin="10116,2369" coordsize="10,20" path="m10116,2388l10125,2388,10125,2369,10116,2369,10116,2388xe" filled="true" fillcolor="#000000" stroked="false">
                <v:path arrowok="t"/>
                <v:fill type="solid"/>
              </v:shape>
            </v:group>
            <v:group style="position:absolute;left:10116;top:2388;width:10;height:20" coordorigin="10116,2388" coordsize="10,20">
              <v:shape style="position:absolute;left:10116;top:2388;width:10;height:20" coordorigin="10116,2388" coordsize="10,20" path="m10116,2408l10125,2408,10125,2388,10116,2388,10116,2408xe" filled="true" fillcolor="#000000" stroked="false">
                <v:path arrowok="t"/>
                <v:fill type="solid"/>
              </v:shape>
            </v:group>
            <v:group style="position:absolute;left:10116;top:2408;width:10;height:20" coordorigin="10116,2408" coordsize="10,20">
              <v:shape style="position:absolute;left:10116;top:2408;width:10;height:20" coordorigin="10116,2408" coordsize="10,20" path="m10116,2427l10125,2427,10125,2408,10116,2408,10116,2427xe" filled="true" fillcolor="#000000" stroked="false">
                <v:path arrowok="t"/>
                <v:fill type="solid"/>
              </v:shape>
            </v:group>
            <v:group style="position:absolute;left:10116;top:2427;width:10;height:20" coordorigin="10116,2427" coordsize="10,20">
              <v:shape style="position:absolute;left:10116;top:2427;width:10;height:20" coordorigin="10116,2427" coordsize="10,20" path="m10116,2446l10125,2446,10125,2427,10116,2427,10116,2446xe" filled="true" fillcolor="#000000" stroked="false">
                <v:path arrowok="t"/>
                <v:fill type="solid"/>
              </v:shape>
            </v:group>
            <v:group style="position:absolute;left:10116;top:2446;width:10;height:20" coordorigin="10116,2446" coordsize="10,20">
              <v:shape style="position:absolute;left:10116;top:2446;width:10;height:20" coordorigin="10116,2446" coordsize="10,20" path="m10116,2465l10125,2465,10125,2446,10116,2446,10116,2465xe" filled="true" fillcolor="#000000" stroked="false">
                <v:path arrowok="t"/>
                <v:fill type="solid"/>
              </v:shape>
            </v:group>
            <v:group style="position:absolute;left:10116;top:2465;width:10;height:20" coordorigin="10116,2465" coordsize="10,20">
              <v:shape style="position:absolute;left:10116;top:2465;width:10;height:20" coordorigin="10116,2465" coordsize="10,20" path="m10116,2484l10125,2484,10125,2465,10116,2465,10116,2484xe" filled="true" fillcolor="#000000" stroked="false">
                <v:path arrowok="t"/>
                <v:fill type="solid"/>
              </v:shape>
            </v:group>
            <v:group style="position:absolute;left:10116;top:2484;width:10;height:20" coordorigin="10116,2484" coordsize="10,20">
              <v:shape style="position:absolute;left:10116;top:2484;width:10;height:20" coordorigin="10116,2484" coordsize="10,20" path="m10116,2504l10125,2504,10125,2484,10116,2484,10116,2504xe" filled="true" fillcolor="#000000" stroked="false">
                <v:path arrowok="t"/>
                <v:fill type="solid"/>
              </v:shape>
              <v:shape style="position:absolute;left:718;top:2408;width:2729;height:110" type="#_x0000_t75" stroked="false">
                <v:imagedata r:id="rId454" o:title=""/>
              </v:shape>
              <v:shape style="position:absolute;left:3423;top:2504;width:889;height:14" type="#_x0000_t75" stroked="false">
                <v:imagedata r:id="rId455" o:title=""/>
              </v:shape>
              <v:shape style="position:absolute;left:4297;top:2504;width:806;height:14" type="#_x0000_t75" stroked="false">
                <v:imagedata r:id="rId456" o:title=""/>
              </v:shape>
              <v:shape style="position:absolute;left:5089;top:2504;width:946;height:14" type="#_x0000_t75" stroked="false">
                <v:imagedata r:id="rId457" o:title=""/>
              </v:shape>
              <v:shape style="position:absolute;left:6020;top:2504;width:584;height:14" type="#_x0000_t75" stroked="false">
                <v:imagedata r:id="rId458" o:title=""/>
              </v:shape>
              <v:shape style="position:absolute;left:6589;top:2504;width:1140;height:14" type="#_x0000_t75" stroked="false">
                <v:imagedata r:id="rId459" o:title=""/>
              </v:shape>
              <v:shape style="position:absolute;left:7715;top:2504;width:785;height:14" type="#_x0000_t75" stroked="false">
                <v:imagedata r:id="rId460" o:title=""/>
              </v:shape>
              <v:shape style="position:absolute;left:8485;top:2504;width:805;height:14" type="#_x0000_t75" stroked="false">
                <v:imagedata r:id="rId461" o:title=""/>
              </v:shape>
              <v:shape style="position:absolute;left:9276;top:2504;width:850;height:14" type="#_x0000_t75" stroked="false">
                <v:imagedata r:id="rId462" o:title=""/>
              </v:shape>
              <v:shape style="position:absolute;left:10111;top:2508;width:799;height:10" type="#_x0000_t75" stroked="false">
                <v:imagedata r:id="rId452" o:title=""/>
              </v:shape>
            </v:group>
            <v:group style="position:absolute;left:3428;top:2518;width:10;height:20" coordorigin="3428,2518" coordsize="10,20">
              <v:shape style="position:absolute;left:3428;top:2518;width:10;height:20" coordorigin="3428,2518" coordsize="10,20" path="m3428,2537l3437,2537,3437,2518,3428,2518,3428,2537xe" filled="true" fillcolor="#000000" stroked="false">
                <v:path arrowok="t"/>
                <v:fill type="solid"/>
              </v:shape>
            </v:group>
            <v:group style="position:absolute;left:3428;top:2537;width:10;height:20" coordorigin="3428,2537" coordsize="10,20">
              <v:shape style="position:absolute;left:3428;top:2537;width:10;height:20" coordorigin="3428,2537" coordsize="10,20" path="m3428,2556l3437,2556,3437,2537,3428,2537,3428,2556xe" filled="true" fillcolor="#000000" stroked="false">
                <v:path arrowok="t"/>
                <v:fill type="solid"/>
              </v:shape>
            </v:group>
            <v:group style="position:absolute;left:3428;top:2556;width:10;height:20" coordorigin="3428,2556" coordsize="10,20">
              <v:shape style="position:absolute;left:3428;top:2556;width:10;height:20" coordorigin="3428,2556" coordsize="10,20" path="m3428,2576l3437,2576,3437,2556,3428,2556,3428,2576xe" filled="true" fillcolor="#000000" stroked="false">
                <v:path arrowok="t"/>
                <v:fill type="solid"/>
              </v:shape>
            </v:group>
            <v:group style="position:absolute;left:3428;top:2576;width:10;height:20" coordorigin="3428,2576" coordsize="10,20">
              <v:shape style="position:absolute;left:3428;top:2576;width:10;height:20" coordorigin="3428,2576" coordsize="10,20" path="m3428,2595l3437,2595,3437,2576,3428,2576,3428,2595xe" filled="true" fillcolor="#000000" stroked="false">
                <v:path arrowok="t"/>
                <v:fill type="solid"/>
              </v:shape>
            </v:group>
            <v:group style="position:absolute;left:3428;top:2595;width:10;height:20" coordorigin="3428,2595" coordsize="10,20">
              <v:shape style="position:absolute;left:3428;top:2595;width:10;height:20" coordorigin="3428,2595" coordsize="10,20" path="m3428,2614l3437,2614,3437,2595,3428,2595,3428,2614xe" filled="true" fillcolor="#000000" stroked="false">
                <v:path arrowok="t"/>
                <v:fill type="solid"/>
              </v:shape>
            </v:group>
            <v:group style="position:absolute;left:3428;top:2614;width:10;height:20" coordorigin="3428,2614" coordsize="10,20">
              <v:shape style="position:absolute;left:3428;top:2614;width:10;height:20" coordorigin="3428,2614" coordsize="10,20" path="m3428,2633l3437,2633,3437,2614,3428,2614,3428,2633xe" filled="true" fillcolor="#000000" stroked="false">
                <v:path arrowok="t"/>
                <v:fill type="solid"/>
              </v:shape>
            </v:group>
            <v:group style="position:absolute;left:3428;top:2633;width:10;height:20" coordorigin="3428,2633" coordsize="10,20">
              <v:shape style="position:absolute;left:3428;top:2633;width:10;height:20" coordorigin="3428,2633" coordsize="10,20" path="m3428,2652l3437,2652,3437,2633,3428,2633,3428,2652xe" filled="true" fillcolor="#000000" stroked="false">
                <v:path arrowok="t"/>
                <v:fill type="solid"/>
              </v:shape>
            </v:group>
            <v:group style="position:absolute;left:3428;top:2652;width:10;height:20" coordorigin="3428,2652" coordsize="10,20">
              <v:shape style="position:absolute;left:3428;top:2652;width:10;height:20" coordorigin="3428,2652" coordsize="10,20" path="m3428,2672l3437,2672,3437,2652,3428,2652,3428,2672xe" filled="true" fillcolor="#000000" stroked="false">
                <v:path arrowok="t"/>
                <v:fill type="solid"/>
              </v:shape>
            </v:group>
            <v:group style="position:absolute;left:3428;top:2672;width:10;height:20" coordorigin="3428,2672" coordsize="10,20">
              <v:shape style="position:absolute;left:3428;top:2672;width:10;height:20" coordorigin="3428,2672" coordsize="10,20" path="m3428,2691l3437,2691,3437,2672,3428,2672,3428,2691xe" filled="true" fillcolor="#000000" stroked="false">
                <v:path arrowok="t"/>
                <v:fill type="solid"/>
              </v:shape>
            </v:group>
            <v:group style="position:absolute;left:3428;top:2691;width:10;height:20" coordorigin="3428,2691" coordsize="10,20">
              <v:shape style="position:absolute;left:3428;top:2691;width:10;height:20" coordorigin="3428,2691" coordsize="10,20" path="m3428,2710l3437,2710,3437,2691,3428,2691,3428,2710xe" filled="true" fillcolor="#000000" stroked="false">
                <v:path arrowok="t"/>
                <v:fill type="solid"/>
              </v:shape>
            </v:group>
            <v:group style="position:absolute;left:3428;top:2710;width:10;height:20" coordorigin="3428,2710" coordsize="10,20">
              <v:shape style="position:absolute;left:3428;top:2710;width:10;height:20" coordorigin="3428,2710" coordsize="10,20" path="m3428,2729l3437,2729,3437,2710,3428,2710,3428,2729xe" filled="true" fillcolor="#000000" stroked="false">
                <v:path arrowok="t"/>
                <v:fill type="solid"/>
              </v:shape>
            </v:group>
            <v:group style="position:absolute;left:3428;top:2729;width:10;height:20" coordorigin="3428,2729" coordsize="10,20">
              <v:shape style="position:absolute;left:3428;top:2729;width:10;height:20" coordorigin="3428,2729" coordsize="10,20" path="m3428,2748l3437,2748,3437,2729,3428,2729,3428,2748xe" filled="true" fillcolor="#000000" stroked="false">
                <v:path arrowok="t"/>
                <v:fill type="solid"/>
              </v:shape>
            </v:group>
            <v:group style="position:absolute;left:3428;top:2748;width:10;height:20" coordorigin="3428,2748" coordsize="10,20">
              <v:shape style="position:absolute;left:3428;top:2748;width:10;height:20" coordorigin="3428,2748" coordsize="10,20" path="m3428,2768l3437,2768,3437,2748,3428,2748,3428,2768xe" filled="true" fillcolor="#000000" stroked="false">
                <v:path arrowok="t"/>
                <v:fill type="solid"/>
              </v:shape>
            </v:group>
            <v:group style="position:absolute;left:3428;top:2768;width:10;height:20" coordorigin="3428,2768" coordsize="10,20">
              <v:shape style="position:absolute;left:3428;top:2768;width:10;height:20" coordorigin="3428,2768" coordsize="10,20" path="m3428,2787l3437,2787,3437,2768,3428,2768,3428,2787xe" filled="true" fillcolor="#000000" stroked="false">
                <v:path arrowok="t"/>
                <v:fill type="solid"/>
              </v:shape>
            </v:group>
            <v:group style="position:absolute;left:3428;top:2787;width:10;height:20" coordorigin="3428,2787" coordsize="10,20">
              <v:shape style="position:absolute;left:3428;top:2787;width:10;height:20" coordorigin="3428,2787" coordsize="10,20" path="m3428,2806l3437,2806,3437,2787,3428,2787,3428,2806xe" filled="true" fillcolor="#000000" stroked="false">
                <v:path arrowok="t"/>
                <v:fill type="solid"/>
              </v:shape>
            </v:group>
            <v:group style="position:absolute;left:4302;top:2518;width:10;height:20" coordorigin="4302,2518" coordsize="10,20">
              <v:shape style="position:absolute;left:4302;top:2518;width:10;height:20" coordorigin="4302,2518" coordsize="10,20" path="m4302,2537l4311,2537,4311,2518,4302,2518,4302,2537xe" filled="true" fillcolor="#000000" stroked="false">
                <v:path arrowok="t"/>
                <v:fill type="solid"/>
              </v:shape>
            </v:group>
            <v:group style="position:absolute;left:4302;top:2537;width:10;height:20" coordorigin="4302,2537" coordsize="10,20">
              <v:shape style="position:absolute;left:4302;top:2537;width:10;height:20" coordorigin="4302,2537" coordsize="10,20" path="m4302,2556l4311,2556,4311,2537,4302,2537,4302,2556xe" filled="true" fillcolor="#000000" stroked="false">
                <v:path arrowok="t"/>
                <v:fill type="solid"/>
              </v:shape>
            </v:group>
            <v:group style="position:absolute;left:4302;top:2556;width:10;height:20" coordorigin="4302,2556" coordsize="10,20">
              <v:shape style="position:absolute;left:4302;top:2556;width:10;height:20" coordorigin="4302,2556" coordsize="10,20" path="m4302,2576l4311,2576,4311,2556,4302,2556,4302,2576xe" filled="true" fillcolor="#000000" stroked="false">
                <v:path arrowok="t"/>
                <v:fill type="solid"/>
              </v:shape>
            </v:group>
            <v:group style="position:absolute;left:4302;top:2576;width:10;height:20" coordorigin="4302,2576" coordsize="10,20">
              <v:shape style="position:absolute;left:4302;top:2576;width:10;height:20" coordorigin="4302,2576" coordsize="10,20" path="m4302,2595l4311,2595,4311,2576,4302,2576,4302,2595xe" filled="true" fillcolor="#000000" stroked="false">
                <v:path arrowok="t"/>
                <v:fill type="solid"/>
              </v:shape>
            </v:group>
            <v:group style="position:absolute;left:4302;top:2595;width:10;height:20" coordorigin="4302,2595" coordsize="10,20">
              <v:shape style="position:absolute;left:4302;top:2595;width:10;height:20" coordorigin="4302,2595" coordsize="10,20" path="m4302,2614l4311,2614,4311,2595,4302,2595,4302,2614xe" filled="true" fillcolor="#000000" stroked="false">
                <v:path arrowok="t"/>
                <v:fill type="solid"/>
              </v:shape>
            </v:group>
            <v:group style="position:absolute;left:4302;top:2614;width:10;height:20" coordorigin="4302,2614" coordsize="10,20">
              <v:shape style="position:absolute;left:4302;top:2614;width:10;height:20" coordorigin="4302,2614" coordsize="10,20" path="m4302,2633l4311,2633,4311,2614,4302,2614,4302,2633xe" filled="true" fillcolor="#000000" stroked="false">
                <v:path arrowok="t"/>
                <v:fill type="solid"/>
              </v:shape>
            </v:group>
            <v:group style="position:absolute;left:4302;top:2633;width:10;height:20" coordorigin="4302,2633" coordsize="10,20">
              <v:shape style="position:absolute;left:4302;top:2633;width:10;height:20" coordorigin="4302,2633" coordsize="10,20" path="m4302,2652l4311,2652,4311,2633,4302,2633,4302,2652xe" filled="true" fillcolor="#000000" stroked="false">
                <v:path arrowok="t"/>
                <v:fill type="solid"/>
              </v:shape>
            </v:group>
            <v:group style="position:absolute;left:4302;top:2652;width:10;height:20" coordorigin="4302,2652" coordsize="10,20">
              <v:shape style="position:absolute;left:4302;top:2652;width:10;height:20" coordorigin="4302,2652" coordsize="10,20" path="m4302,2672l4311,2672,4311,2652,4302,2652,4302,2672xe" filled="true" fillcolor="#000000" stroked="false">
                <v:path arrowok="t"/>
                <v:fill type="solid"/>
              </v:shape>
            </v:group>
            <v:group style="position:absolute;left:4302;top:2672;width:10;height:20" coordorigin="4302,2672" coordsize="10,20">
              <v:shape style="position:absolute;left:4302;top:2672;width:10;height:20" coordorigin="4302,2672" coordsize="10,20" path="m4302,2691l4311,2691,4311,2672,4302,2672,4302,2691xe" filled="true" fillcolor="#000000" stroked="false">
                <v:path arrowok="t"/>
                <v:fill type="solid"/>
              </v:shape>
            </v:group>
            <v:group style="position:absolute;left:4302;top:2691;width:10;height:20" coordorigin="4302,2691" coordsize="10,20">
              <v:shape style="position:absolute;left:4302;top:2691;width:10;height:20" coordorigin="4302,2691" coordsize="10,20" path="m4302,2710l4311,2710,4311,2691,4302,2691,4302,2710xe" filled="true" fillcolor="#000000" stroked="false">
                <v:path arrowok="t"/>
                <v:fill type="solid"/>
              </v:shape>
            </v:group>
            <v:group style="position:absolute;left:4302;top:2710;width:10;height:20" coordorigin="4302,2710" coordsize="10,20">
              <v:shape style="position:absolute;left:4302;top:2710;width:10;height:20" coordorigin="4302,2710" coordsize="10,20" path="m4302,2729l4311,2729,4311,2710,4302,2710,4302,2729xe" filled="true" fillcolor="#000000" stroked="false">
                <v:path arrowok="t"/>
                <v:fill type="solid"/>
              </v:shape>
            </v:group>
            <v:group style="position:absolute;left:4302;top:2729;width:10;height:20" coordorigin="4302,2729" coordsize="10,20">
              <v:shape style="position:absolute;left:4302;top:2729;width:10;height:20" coordorigin="4302,2729" coordsize="10,20" path="m4302,2748l4311,2748,4311,2729,4302,2729,4302,2748xe" filled="true" fillcolor="#000000" stroked="false">
                <v:path arrowok="t"/>
                <v:fill type="solid"/>
              </v:shape>
            </v:group>
            <v:group style="position:absolute;left:4302;top:2748;width:10;height:20" coordorigin="4302,2748" coordsize="10,20">
              <v:shape style="position:absolute;left:4302;top:2748;width:10;height:20" coordorigin="4302,2748" coordsize="10,20" path="m4302,2768l4311,2768,4311,2748,4302,2748,4302,2768xe" filled="true" fillcolor="#000000" stroked="false">
                <v:path arrowok="t"/>
                <v:fill type="solid"/>
              </v:shape>
            </v:group>
            <v:group style="position:absolute;left:4302;top:2768;width:10;height:20" coordorigin="4302,2768" coordsize="10,20">
              <v:shape style="position:absolute;left:4302;top:2768;width:10;height:20" coordorigin="4302,2768" coordsize="10,20" path="m4302,2787l4311,2787,4311,2768,4302,2768,4302,2787xe" filled="true" fillcolor="#000000" stroked="false">
                <v:path arrowok="t"/>
                <v:fill type="solid"/>
              </v:shape>
            </v:group>
            <v:group style="position:absolute;left:4302;top:2787;width:10;height:20" coordorigin="4302,2787" coordsize="10,20">
              <v:shape style="position:absolute;left:4302;top:2787;width:10;height:20" coordorigin="4302,2787" coordsize="10,20" path="m4302,2806l4311,2806,4311,2787,4302,2787,4302,2806xe" filled="true" fillcolor="#000000" stroked="false">
                <v:path arrowok="t"/>
                <v:fill type="solid"/>
              </v:shape>
            </v:group>
            <v:group style="position:absolute;left:4302;top:2806;width:10;height:20" coordorigin="4302,2806" coordsize="10,20">
              <v:shape style="position:absolute;left:4302;top:2806;width:10;height:20" coordorigin="4302,2806" coordsize="10,20" path="m4302,2825l4311,2825,4311,2806,4302,2806,4302,2825xe" filled="true" fillcolor="#000000" stroked="false">
                <v:path arrowok="t"/>
                <v:fill type="solid"/>
              </v:shape>
            </v:group>
            <v:group style="position:absolute;left:4302;top:2825;width:10;height:20" coordorigin="4302,2825" coordsize="10,20">
              <v:shape style="position:absolute;left:4302;top:2825;width:10;height:20" coordorigin="4302,2825" coordsize="10,20" path="m4302,2844l4311,2844,4311,2825,4302,2825,4302,2844xe" filled="true" fillcolor="#000000" stroked="false">
                <v:path arrowok="t"/>
                <v:fill type="solid"/>
              </v:shape>
            </v:group>
            <v:group style="position:absolute;left:4302;top:2844;width:10;height:20" coordorigin="4302,2844" coordsize="10,20">
              <v:shape style="position:absolute;left:4302;top:2844;width:10;height:20" coordorigin="4302,2844" coordsize="10,20" path="m4302,2864l4311,2864,4311,2844,4302,2844,4302,2864xe" filled="true" fillcolor="#000000" stroked="false">
                <v:path arrowok="t"/>
                <v:fill type="solid"/>
              </v:shape>
            </v:group>
            <v:group style="position:absolute;left:4302;top:2864;width:10;height:20" coordorigin="4302,2864" coordsize="10,20">
              <v:shape style="position:absolute;left:4302;top:2864;width:10;height:20" coordorigin="4302,2864" coordsize="10,20" path="m4302,2883l4311,2883,4311,2864,4302,2864,4302,2883xe" filled="true" fillcolor="#000000" stroked="false">
                <v:path arrowok="t"/>
                <v:fill type="solid"/>
              </v:shape>
            </v:group>
            <v:group style="position:absolute;left:4302;top:2883;width:10;height:20" coordorigin="4302,2883" coordsize="10,20">
              <v:shape style="position:absolute;left:4302;top:2883;width:10;height:20" coordorigin="4302,2883" coordsize="10,20" path="m4302,2902l4311,2902,4311,2883,4302,2883,4302,2902xe" filled="true" fillcolor="#000000" stroked="false">
                <v:path arrowok="t"/>
                <v:fill type="solid"/>
              </v:shape>
            </v:group>
            <v:group style="position:absolute;left:5094;top:2518;width:10;height:20" coordorigin="5094,2518" coordsize="10,20">
              <v:shape style="position:absolute;left:5094;top:2518;width:10;height:20" coordorigin="5094,2518" coordsize="10,20" path="m5094,2537l5103,2537,5103,2518,5094,2518,5094,2537xe" filled="true" fillcolor="#000000" stroked="false">
                <v:path arrowok="t"/>
                <v:fill type="solid"/>
              </v:shape>
            </v:group>
            <v:group style="position:absolute;left:5094;top:2537;width:10;height:20" coordorigin="5094,2537" coordsize="10,20">
              <v:shape style="position:absolute;left:5094;top:2537;width:10;height:20" coordorigin="5094,2537" coordsize="10,20" path="m5094,2556l5103,2556,5103,2537,5094,2537,5094,2556xe" filled="true" fillcolor="#000000" stroked="false">
                <v:path arrowok="t"/>
                <v:fill type="solid"/>
              </v:shape>
            </v:group>
            <v:group style="position:absolute;left:5094;top:2556;width:10;height:20" coordorigin="5094,2556" coordsize="10,20">
              <v:shape style="position:absolute;left:5094;top:2556;width:10;height:20" coordorigin="5094,2556" coordsize="10,20" path="m5094,2576l5103,2576,5103,2556,5094,2556,5094,2576xe" filled="true" fillcolor="#000000" stroked="false">
                <v:path arrowok="t"/>
                <v:fill type="solid"/>
              </v:shape>
            </v:group>
            <v:group style="position:absolute;left:5094;top:2576;width:10;height:20" coordorigin="5094,2576" coordsize="10,20">
              <v:shape style="position:absolute;left:5094;top:2576;width:10;height:20" coordorigin="5094,2576" coordsize="10,20" path="m5094,2595l5103,2595,5103,2576,5094,2576,5094,2595xe" filled="true" fillcolor="#000000" stroked="false">
                <v:path arrowok="t"/>
                <v:fill type="solid"/>
              </v:shape>
            </v:group>
            <v:group style="position:absolute;left:5094;top:2595;width:10;height:20" coordorigin="5094,2595" coordsize="10,20">
              <v:shape style="position:absolute;left:5094;top:2595;width:10;height:20" coordorigin="5094,2595" coordsize="10,20" path="m5094,2614l5103,2614,5103,2595,5094,2595,5094,2614xe" filled="true" fillcolor="#000000" stroked="false">
                <v:path arrowok="t"/>
                <v:fill type="solid"/>
              </v:shape>
            </v:group>
            <v:group style="position:absolute;left:5094;top:2614;width:10;height:20" coordorigin="5094,2614" coordsize="10,20">
              <v:shape style="position:absolute;left:5094;top:2614;width:10;height:20" coordorigin="5094,2614" coordsize="10,20" path="m5094,2633l5103,2633,5103,2614,5094,2614,5094,2633xe" filled="true" fillcolor="#000000" stroked="false">
                <v:path arrowok="t"/>
                <v:fill type="solid"/>
              </v:shape>
            </v:group>
            <v:group style="position:absolute;left:5094;top:2633;width:10;height:20" coordorigin="5094,2633" coordsize="10,20">
              <v:shape style="position:absolute;left:5094;top:2633;width:10;height:20" coordorigin="5094,2633" coordsize="10,20" path="m5094,2652l5103,2652,5103,2633,5094,2633,5094,2652xe" filled="true" fillcolor="#000000" stroked="false">
                <v:path arrowok="t"/>
                <v:fill type="solid"/>
              </v:shape>
            </v:group>
            <v:group style="position:absolute;left:5094;top:2652;width:10;height:20" coordorigin="5094,2652" coordsize="10,20">
              <v:shape style="position:absolute;left:5094;top:2652;width:10;height:20" coordorigin="5094,2652" coordsize="10,20" path="m5094,2672l5103,2672,5103,2652,5094,2652,5094,2672xe" filled="true" fillcolor="#000000" stroked="false">
                <v:path arrowok="t"/>
                <v:fill type="solid"/>
              </v:shape>
            </v:group>
            <v:group style="position:absolute;left:5094;top:2672;width:10;height:20" coordorigin="5094,2672" coordsize="10,20">
              <v:shape style="position:absolute;left:5094;top:2672;width:10;height:20" coordorigin="5094,2672" coordsize="10,20" path="m5094,2691l5103,2691,5103,2672,5094,2672,5094,2691xe" filled="true" fillcolor="#000000" stroked="false">
                <v:path arrowok="t"/>
                <v:fill type="solid"/>
              </v:shape>
            </v:group>
            <v:group style="position:absolute;left:5094;top:2691;width:10;height:20" coordorigin="5094,2691" coordsize="10,20">
              <v:shape style="position:absolute;left:5094;top:2691;width:10;height:20" coordorigin="5094,2691" coordsize="10,20" path="m5094,2710l5103,2710,5103,2691,5094,2691,5094,2710xe" filled="true" fillcolor="#000000" stroked="false">
                <v:path arrowok="t"/>
                <v:fill type="solid"/>
              </v:shape>
            </v:group>
            <v:group style="position:absolute;left:5094;top:2710;width:10;height:20" coordorigin="5094,2710" coordsize="10,20">
              <v:shape style="position:absolute;left:5094;top:2710;width:10;height:20" coordorigin="5094,2710" coordsize="10,20" path="m5094,2729l5103,2729,5103,2710,5094,2710,5094,2729xe" filled="true" fillcolor="#000000" stroked="false">
                <v:path arrowok="t"/>
                <v:fill type="solid"/>
              </v:shape>
            </v:group>
            <v:group style="position:absolute;left:5094;top:2729;width:10;height:20" coordorigin="5094,2729" coordsize="10,20">
              <v:shape style="position:absolute;left:5094;top:2729;width:10;height:20" coordorigin="5094,2729" coordsize="10,20" path="m5094,2748l5103,2748,5103,2729,5094,2729,5094,2748xe" filled="true" fillcolor="#000000" stroked="false">
                <v:path arrowok="t"/>
                <v:fill type="solid"/>
              </v:shape>
            </v:group>
            <v:group style="position:absolute;left:5094;top:2748;width:10;height:20" coordorigin="5094,2748" coordsize="10,20">
              <v:shape style="position:absolute;left:5094;top:2748;width:10;height:20" coordorigin="5094,2748" coordsize="10,20" path="m5094,2768l5103,2768,5103,2748,5094,2748,5094,2768xe" filled="true" fillcolor="#000000" stroked="false">
                <v:path arrowok="t"/>
                <v:fill type="solid"/>
              </v:shape>
            </v:group>
            <v:group style="position:absolute;left:5094;top:2768;width:10;height:20" coordorigin="5094,2768" coordsize="10,20">
              <v:shape style="position:absolute;left:5094;top:2768;width:10;height:20" coordorigin="5094,2768" coordsize="10,20" path="m5094,2787l5103,2787,5103,2768,5094,2768,5094,2787xe" filled="true" fillcolor="#000000" stroked="false">
                <v:path arrowok="t"/>
                <v:fill type="solid"/>
              </v:shape>
            </v:group>
            <v:group style="position:absolute;left:5094;top:2787;width:10;height:20" coordorigin="5094,2787" coordsize="10,20">
              <v:shape style="position:absolute;left:5094;top:2787;width:10;height:20" coordorigin="5094,2787" coordsize="10,20" path="m5094,2806l5103,2806,5103,2787,5094,2787,5094,2806xe" filled="true" fillcolor="#000000" stroked="false">
                <v:path arrowok="t"/>
                <v:fill type="solid"/>
              </v:shape>
            </v:group>
            <v:group style="position:absolute;left:5094;top:2806;width:10;height:20" coordorigin="5094,2806" coordsize="10,20">
              <v:shape style="position:absolute;left:5094;top:2806;width:10;height:20" coordorigin="5094,2806" coordsize="10,20" path="m5094,2825l5103,2825,5103,2806,5094,2806,5094,2825xe" filled="true" fillcolor="#000000" stroked="false">
                <v:path arrowok="t"/>
                <v:fill type="solid"/>
              </v:shape>
            </v:group>
            <v:group style="position:absolute;left:5094;top:2825;width:10;height:20" coordorigin="5094,2825" coordsize="10,20">
              <v:shape style="position:absolute;left:5094;top:2825;width:10;height:20" coordorigin="5094,2825" coordsize="10,20" path="m5094,2844l5103,2844,5103,2825,5094,2825,5094,2844xe" filled="true" fillcolor="#000000" stroked="false">
                <v:path arrowok="t"/>
                <v:fill type="solid"/>
              </v:shape>
            </v:group>
            <v:group style="position:absolute;left:5094;top:2844;width:10;height:20" coordorigin="5094,2844" coordsize="10,20">
              <v:shape style="position:absolute;left:5094;top:2844;width:10;height:20" coordorigin="5094,2844" coordsize="10,20" path="m5094,2864l5103,2864,5103,2844,5094,2844,5094,2864xe" filled="true" fillcolor="#000000" stroked="false">
                <v:path arrowok="t"/>
                <v:fill type="solid"/>
              </v:shape>
            </v:group>
            <v:group style="position:absolute;left:5094;top:2864;width:10;height:20" coordorigin="5094,2864" coordsize="10,20">
              <v:shape style="position:absolute;left:5094;top:2864;width:10;height:20" coordorigin="5094,2864" coordsize="10,20" path="m5094,2883l5103,2883,5103,2864,5094,2864,5094,2883xe" filled="true" fillcolor="#000000" stroked="false">
                <v:path arrowok="t"/>
                <v:fill type="solid"/>
              </v:shape>
            </v:group>
            <v:group style="position:absolute;left:5094;top:2883;width:10;height:20" coordorigin="5094,2883" coordsize="10,20">
              <v:shape style="position:absolute;left:5094;top:2883;width:10;height:20" coordorigin="5094,2883" coordsize="10,20" path="m5094,2902l5103,2902,5103,2883,5094,2883,5094,2902xe" filled="true" fillcolor="#000000" stroked="false">
                <v:path arrowok="t"/>
                <v:fill type="solid"/>
              </v:shape>
            </v:group>
            <v:group style="position:absolute;left:6025;top:2518;width:10;height:20" coordorigin="6025,2518" coordsize="10,20">
              <v:shape style="position:absolute;left:6025;top:2518;width:10;height:20" coordorigin="6025,2518" coordsize="10,20" path="m6025,2537l6035,2537,6035,2518,6025,2518,6025,2537xe" filled="true" fillcolor="#000000" stroked="false">
                <v:path arrowok="t"/>
                <v:fill type="solid"/>
              </v:shape>
            </v:group>
            <v:group style="position:absolute;left:6025;top:2537;width:10;height:20" coordorigin="6025,2537" coordsize="10,20">
              <v:shape style="position:absolute;left:6025;top:2537;width:10;height:20" coordorigin="6025,2537" coordsize="10,20" path="m6025,2556l6035,2556,6035,2537,6025,2537,6025,2556xe" filled="true" fillcolor="#000000" stroked="false">
                <v:path arrowok="t"/>
                <v:fill type="solid"/>
              </v:shape>
            </v:group>
            <v:group style="position:absolute;left:6025;top:2556;width:10;height:20" coordorigin="6025,2556" coordsize="10,20">
              <v:shape style="position:absolute;left:6025;top:2556;width:10;height:20" coordorigin="6025,2556" coordsize="10,20" path="m6025,2576l6035,2576,6035,2556,6025,2556,6025,2576xe" filled="true" fillcolor="#000000" stroked="false">
                <v:path arrowok="t"/>
                <v:fill type="solid"/>
              </v:shape>
            </v:group>
            <v:group style="position:absolute;left:6025;top:2576;width:10;height:20" coordorigin="6025,2576" coordsize="10,20">
              <v:shape style="position:absolute;left:6025;top:2576;width:10;height:20" coordorigin="6025,2576" coordsize="10,20" path="m6025,2595l6035,2595,6035,2576,6025,2576,6025,2595xe" filled="true" fillcolor="#000000" stroked="false">
                <v:path arrowok="t"/>
                <v:fill type="solid"/>
              </v:shape>
            </v:group>
            <v:group style="position:absolute;left:6025;top:2595;width:10;height:20" coordorigin="6025,2595" coordsize="10,20">
              <v:shape style="position:absolute;left:6025;top:2595;width:10;height:20" coordorigin="6025,2595" coordsize="10,20" path="m6025,2614l6035,2614,6035,2595,6025,2595,6025,2614xe" filled="true" fillcolor="#000000" stroked="false">
                <v:path arrowok="t"/>
                <v:fill type="solid"/>
              </v:shape>
            </v:group>
            <v:group style="position:absolute;left:6025;top:2614;width:10;height:20" coordorigin="6025,2614" coordsize="10,20">
              <v:shape style="position:absolute;left:6025;top:2614;width:10;height:20" coordorigin="6025,2614" coordsize="10,20" path="m6025,2633l6035,2633,6035,2614,6025,2614,6025,2633xe" filled="true" fillcolor="#000000" stroked="false">
                <v:path arrowok="t"/>
                <v:fill type="solid"/>
              </v:shape>
            </v:group>
            <v:group style="position:absolute;left:6025;top:2633;width:10;height:20" coordorigin="6025,2633" coordsize="10,20">
              <v:shape style="position:absolute;left:6025;top:2633;width:10;height:20" coordorigin="6025,2633" coordsize="10,20" path="m6025,2652l6035,2652,6035,2633,6025,2633,6025,2652xe" filled="true" fillcolor="#000000" stroked="false">
                <v:path arrowok="t"/>
                <v:fill type="solid"/>
              </v:shape>
            </v:group>
            <v:group style="position:absolute;left:6025;top:2652;width:10;height:20" coordorigin="6025,2652" coordsize="10,20">
              <v:shape style="position:absolute;left:6025;top:2652;width:10;height:20" coordorigin="6025,2652" coordsize="10,20" path="m6025,2672l6035,2672,6035,2652,6025,2652,6025,2672xe" filled="true" fillcolor="#000000" stroked="false">
                <v:path arrowok="t"/>
                <v:fill type="solid"/>
              </v:shape>
            </v:group>
            <v:group style="position:absolute;left:6025;top:2672;width:10;height:20" coordorigin="6025,2672" coordsize="10,20">
              <v:shape style="position:absolute;left:6025;top:2672;width:10;height:20" coordorigin="6025,2672" coordsize="10,20" path="m6025,2691l6035,2691,6035,2672,6025,2672,6025,2691xe" filled="true" fillcolor="#000000" stroked="false">
                <v:path arrowok="t"/>
                <v:fill type="solid"/>
              </v:shape>
            </v:group>
            <v:group style="position:absolute;left:6025;top:2691;width:10;height:20" coordorigin="6025,2691" coordsize="10,20">
              <v:shape style="position:absolute;left:6025;top:2691;width:10;height:20" coordorigin="6025,2691" coordsize="10,20" path="m6025,2710l6035,2710,6035,2691,6025,2691,6025,2710xe" filled="true" fillcolor="#000000" stroked="false">
                <v:path arrowok="t"/>
                <v:fill type="solid"/>
              </v:shape>
            </v:group>
            <v:group style="position:absolute;left:6025;top:2710;width:10;height:20" coordorigin="6025,2710" coordsize="10,20">
              <v:shape style="position:absolute;left:6025;top:2710;width:10;height:20" coordorigin="6025,2710" coordsize="10,20" path="m6025,2729l6035,2729,6035,2710,6025,2710,6025,2729xe" filled="true" fillcolor="#000000" stroked="false">
                <v:path arrowok="t"/>
                <v:fill type="solid"/>
              </v:shape>
            </v:group>
            <v:group style="position:absolute;left:6025;top:2729;width:10;height:20" coordorigin="6025,2729" coordsize="10,20">
              <v:shape style="position:absolute;left:6025;top:2729;width:10;height:20" coordorigin="6025,2729" coordsize="10,20" path="m6025,2748l6035,2748,6035,2729,6025,2729,6025,2748xe" filled="true" fillcolor="#000000" stroked="false">
                <v:path arrowok="t"/>
                <v:fill type="solid"/>
              </v:shape>
            </v:group>
            <v:group style="position:absolute;left:6025;top:2748;width:10;height:20" coordorigin="6025,2748" coordsize="10,20">
              <v:shape style="position:absolute;left:6025;top:2748;width:10;height:20" coordorigin="6025,2748" coordsize="10,20" path="m6025,2768l6035,2768,6035,2748,6025,2748,6025,2768xe" filled="true" fillcolor="#000000" stroked="false">
                <v:path arrowok="t"/>
                <v:fill type="solid"/>
              </v:shape>
            </v:group>
            <v:group style="position:absolute;left:6025;top:2768;width:10;height:20" coordorigin="6025,2768" coordsize="10,20">
              <v:shape style="position:absolute;left:6025;top:2768;width:10;height:20" coordorigin="6025,2768" coordsize="10,20" path="m6025,2787l6035,2787,6035,2768,6025,2768,6025,2787xe" filled="true" fillcolor="#000000" stroked="false">
                <v:path arrowok="t"/>
                <v:fill type="solid"/>
              </v:shape>
            </v:group>
            <v:group style="position:absolute;left:6025;top:2787;width:10;height:20" coordorigin="6025,2787" coordsize="10,20">
              <v:shape style="position:absolute;left:6025;top:2787;width:10;height:20" coordorigin="6025,2787" coordsize="10,20" path="m6025,2806l6035,2806,6035,2787,6025,2787,6025,2806xe" filled="true" fillcolor="#000000" stroked="false">
                <v:path arrowok="t"/>
                <v:fill type="solid"/>
              </v:shape>
            </v:group>
            <v:group style="position:absolute;left:6025;top:2806;width:10;height:20" coordorigin="6025,2806" coordsize="10,20">
              <v:shape style="position:absolute;left:6025;top:2806;width:10;height:20" coordorigin="6025,2806" coordsize="10,20" path="m6025,2825l6035,2825,6035,2806,6025,2806,6025,2825xe" filled="true" fillcolor="#000000" stroked="false">
                <v:path arrowok="t"/>
                <v:fill type="solid"/>
              </v:shape>
            </v:group>
            <v:group style="position:absolute;left:6025;top:2825;width:10;height:20" coordorigin="6025,2825" coordsize="10,20">
              <v:shape style="position:absolute;left:6025;top:2825;width:10;height:20" coordorigin="6025,2825" coordsize="10,20" path="m6025,2844l6035,2844,6035,2825,6025,2825,6025,2844xe" filled="true" fillcolor="#000000" stroked="false">
                <v:path arrowok="t"/>
                <v:fill type="solid"/>
              </v:shape>
            </v:group>
            <v:group style="position:absolute;left:6025;top:2844;width:10;height:20" coordorigin="6025,2844" coordsize="10,20">
              <v:shape style="position:absolute;left:6025;top:2844;width:10;height:20" coordorigin="6025,2844" coordsize="10,20" path="m6025,2864l6035,2864,6035,2844,6025,2844,6025,2864xe" filled="true" fillcolor="#000000" stroked="false">
                <v:path arrowok="t"/>
                <v:fill type="solid"/>
              </v:shape>
            </v:group>
            <v:group style="position:absolute;left:6025;top:2864;width:10;height:20" coordorigin="6025,2864" coordsize="10,20">
              <v:shape style="position:absolute;left:6025;top:2864;width:10;height:20" coordorigin="6025,2864" coordsize="10,20" path="m6025,2883l6035,2883,6035,2864,6025,2864,6025,2883xe" filled="true" fillcolor="#000000" stroked="false">
                <v:path arrowok="t"/>
                <v:fill type="solid"/>
              </v:shape>
            </v:group>
            <v:group style="position:absolute;left:6025;top:2883;width:10;height:20" coordorigin="6025,2883" coordsize="10,20">
              <v:shape style="position:absolute;left:6025;top:2883;width:10;height:20" coordorigin="6025,2883" coordsize="10,20" path="m6025,2902l6035,2902,6035,2883,6025,2883,6025,2902xe" filled="true" fillcolor="#000000" stroked="false">
                <v:path arrowok="t"/>
                <v:fill type="solid"/>
              </v:shape>
            </v:group>
            <v:group style="position:absolute;left:6594;top:2518;width:10;height:20" coordorigin="6594,2518" coordsize="10,20">
              <v:shape style="position:absolute;left:6594;top:2518;width:10;height:20" coordorigin="6594,2518" coordsize="10,20" path="m6594,2537l6604,2537,6604,2518,6594,2518,6594,2537xe" filled="true" fillcolor="#000000" stroked="false">
                <v:path arrowok="t"/>
                <v:fill type="solid"/>
              </v:shape>
            </v:group>
            <v:group style="position:absolute;left:6594;top:2537;width:10;height:20" coordorigin="6594,2537" coordsize="10,20">
              <v:shape style="position:absolute;left:6594;top:2537;width:10;height:20" coordorigin="6594,2537" coordsize="10,20" path="m6594,2556l6604,2556,6604,2537,6594,2537,6594,2556xe" filled="true" fillcolor="#000000" stroked="false">
                <v:path arrowok="t"/>
                <v:fill type="solid"/>
              </v:shape>
            </v:group>
            <v:group style="position:absolute;left:6594;top:2556;width:10;height:20" coordorigin="6594,2556" coordsize="10,20">
              <v:shape style="position:absolute;left:6594;top:2556;width:10;height:20" coordorigin="6594,2556" coordsize="10,20" path="m6594,2576l6604,2576,6604,2556,6594,2556,6594,2576xe" filled="true" fillcolor="#000000" stroked="false">
                <v:path arrowok="t"/>
                <v:fill type="solid"/>
              </v:shape>
            </v:group>
            <v:group style="position:absolute;left:6594;top:2576;width:10;height:20" coordorigin="6594,2576" coordsize="10,20">
              <v:shape style="position:absolute;left:6594;top:2576;width:10;height:20" coordorigin="6594,2576" coordsize="10,20" path="m6594,2595l6604,2595,6604,2576,6594,2576,6594,2595xe" filled="true" fillcolor="#000000" stroked="false">
                <v:path arrowok="t"/>
                <v:fill type="solid"/>
              </v:shape>
            </v:group>
            <v:group style="position:absolute;left:6594;top:2595;width:10;height:20" coordorigin="6594,2595" coordsize="10,20">
              <v:shape style="position:absolute;left:6594;top:2595;width:10;height:20" coordorigin="6594,2595" coordsize="10,20" path="m6594,2614l6604,2614,6604,2595,6594,2595,6594,2614xe" filled="true" fillcolor="#000000" stroked="false">
                <v:path arrowok="t"/>
                <v:fill type="solid"/>
              </v:shape>
            </v:group>
            <v:group style="position:absolute;left:6594;top:2614;width:10;height:20" coordorigin="6594,2614" coordsize="10,20">
              <v:shape style="position:absolute;left:6594;top:2614;width:10;height:20" coordorigin="6594,2614" coordsize="10,20" path="m6594,2633l6604,2633,6604,2614,6594,2614,6594,2633xe" filled="true" fillcolor="#000000" stroked="false">
                <v:path arrowok="t"/>
                <v:fill type="solid"/>
              </v:shape>
            </v:group>
            <v:group style="position:absolute;left:6594;top:2633;width:10;height:20" coordorigin="6594,2633" coordsize="10,20">
              <v:shape style="position:absolute;left:6594;top:2633;width:10;height:20" coordorigin="6594,2633" coordsize="10,20" path="m6594,2652l6604,2652,6604,2633,6594,2633,6594,2652xe" filled="true" fillcolor="#000000" stroked="false">
                <v:path arrowok="t"/>
                <v:fill type="solid"/>
              </v:shape>
            </v:group>
            <v:group style="position:absolute;left:6594;top:2652;width:10;height:20" coordorigin="6594,2652" coordsize="10,20">
              <v:shape style="position:absolute;left:6594;top:2652;width:10;height:20" coordorigin="6594,2652" coordsize="10,20" path="m6594,2672l6604,2672,6604,2652,6594,2652,6594,2672xe" filled="true" fillcolor="#000000" stroked="false">
                <v:path arrowok="t"/>
                <v:fill type="solid"/>
              </v:shape>
            </v:group>
            <v:group style="position:absolute;left:6594;top:2672;width:10;height:20" coordorigin="6594,2672" coordsize="10,20">
              <v:shape style="position:absolute;left:6594;top:2672;width:10;height:20" coordorigin="6594,2672" coordsize="10,20" path="m6594,2691l6604,2691,6604,2672,6594,2672,6594,2691xe" filled="true" fillcolor="#000000" stroked="false">
                <v:path arrowok="t"/>
                <v:fill type="solid"/>
              </v:shape>
            </v:group>
            <v:group style="position:absolute;left:6594;top:2691;width:10;height:20" coordorigin="6594,2691" coordsize="10,20">
              <v:shape style="position:absolute;left:6594;top:2691;width:10;height:20" coordorigin="6594,2691" coordsize="10,20" path="m6594,2710l6604,2710,6604,2691,6594,2691,6594,2710xe" filled="true" fillcolor="#000000" stroked="false">
                <v:path arrowok="t"/>
                <v:fill type="solid"/>
              </v:shape>
            </v:group>
            <v:group style="position:absolute;left:6594;top:2710;width:10;height:20" coordorigin="6594,2710" coordsize="10,20">
              <v:shape style="position:absolute;left:6594;top:2710;width:10;height:20" coordorigin="6594,2710" coordsize="10,20" path="m6594,2729l6604,2729,6604,2710,6594,2710,6594,2729xe" filled="true" fillcolor="#000000" stroked="false">
                <v:path arrowok="t"/>
                <v:fill type="solid"/>
              </v:shape>
            </v:group>
            <v:group style="position:absolute;left:6594;top:2729;width:10;height:20" coordorigin="6594,2729" coordsize="10,20">
              <v:shape style="position:absolute;left:6594;top:2729;width:10;height:20" coordorigin="6594,2729" coordsize="10,20" path="m6594,2748l6604,2748,6604,2729,6594,2729,6594,2748xe" filled="true" fillcolor="#000000" stroked="false">
                <v:path arrowok="t"/>
                <v:fill type="solid"/>
              </v:shape>
            </v:group>
            <v:group style="position:absolute;left:6594;top:2748;width:10;height:20" coordorigin="6594,2748" coordsize="10,20">
              <v:shape style="position:absolute;left:6594;top:2748;width:10;height:20" coordorigin="6594,2748" coordsize="10,20" path="m6594,2768l6604,2768,6604,2748,6594,2748,6594,2768xe" filled="true" fillcolor="#000000" stroked="false">
                <v:path arrowok="t"/>
                <v:fill type="solid"/>
              </v:shape>
            </v:group>
            <v:group style="position:absolute;left:6594;top:2768;width:10;height:20" coordorigin="6594,2768" coordsize="10,20">
              <v:shape style="position:absolute;left:6594;top:2768;width:10;height:20" coordorigin="6594,2768" coordsize="10,20" path="m6594,2787l6604,2787,6604,2768,6594,2768,6594,2787xe" filled="true" fillcolor="#000000" stroked="false">
                <v:path arrowok="t"/>
                <v:fill type="solid"/>
              </v:shape>
            </v:group>
            <v:group style="position:absolute;left:6594;top:2787;width:10;height:20" coordorigin="6594,2787" coordsize="10,20">
              <v:shape style="position:absolute;left:6594;top:2787;width:10;height:20" coordorigin="6594,2787" coordsize="10,20" path="m6594,2806l6604,2806,6604,2787,6594,2787,6594,2806xe" filled="true" fillcolor="#000000" stroked="false">
                <v:path arrowok="t"/>
                <v:fill type="solid"/>
              </v:shape>
            </v:group>
            <v:group style="position:absolute;left:6594;top:2806;width:10;height:20" coordorigin="6594,2806" coordsize="10,20">
              <v:shape style="position:absolute;left:6594;top:2806;width:10;height:20" coordorigin="6594,2806" coordsize="10,20" path="m6594,2825l6604,2825,6604,2806,6594,2806,6594,2825xe" filled="true" fillcolor="#000000" stroked="false">
                <v:path arrowok="t"/>
                <v:fill type="solid"/>
              </v:shape>
            </v:group>
            <v:group style="position:absolute;left:6594;top:2825;width:10;height:20" coordorigin="6594,2825" coordsize="10,20">
              <v:shape style="position:absolute;left:6594;top:2825;width:10;height:20" coordorigin="6594,2825" coordsize="10,20" path="m6594,2844l6604,2844,6604,2825,6594,2825,6594,2844xe" filled="true" fillcolor="#000000" stroked="false">
                <v:path arrowok="t"/>
                <v:fill type="solid"/>
              </v:shape>
            </v:group>
            <v:group style="position:absolute;left:6594;top:2844;width:10;height:20" coordorigin="6594,2844" coordsize="10,20">
              <v:shape style="position:absolute;left:6594;top:2844;width:10;height:20" coordorigin="6594,2844" coordsize="10,20" path="m6594,2864l6604,2864,6604,2844,6594,2844,6594,2864xe" filled="true" fillcolor="#000000" stroked="false">
                <v:path arrowok="t"/>
                <v:fill type="solid"/>
              </v:shape>
            </v:group>
            <v:group style="position:absolute;left:6594;top:2864;width:10;height:20" coordorigin="6594,2864" coordsize="10,20">
              <v:shape style="position:absolute;left:6594;top:2864;width:10;height:20" coordorigin="6594,2864" coordsize="10,20" path="m6594,2883l6604,2883,6604,2864,6594,2864,6594,2883xe" filled="true" fillcolor="#000000" stroked="false">
                <v:path arrowok="t"/>
                <v:fill type="solid"/>
              </v:shape>
            </v:group>
            <v:group style="position:absolute;left:6594;top:2883;width:10;height:20" coordorigin="6594,2883" coordsize="10,20">
              <v:shape style="position:absolute;left:6594;top:2883;width:10;height:20" coordorigin="6594,2883" coordsize="10,20" path="m6594,2902l6604,2902,6604,2883,6594,2883,6594,2902xe" filled="true" fillcolor="#000000" stroked="false">
                <v:path arrowok="t"/>
                <v:fill type="solid"/>
              </v:shape>
            </v:group>
            <v:group style="position:absolute;left:7720;top:2518;width:10;height:20" coordorigin="7720,2518" coordsize="10,20">
              <v:shape style="position:absolute;left:7720;top:2518;width:10;height:20" coordorigin="7720,2518" coordsize="10,20" path="m7720,2537l7729,2537,7729,2518,7720,2518,7720,2537xe" filled="true" fillcolor="#000000" stroked="false">
                <v:path arrowok="t"/>
                <v:fill type="solid"/>
              </v:shape>
            </v:group>
            <v:group style="position:absolute;left:7720;top:2537;width:10;height:20" coordorigin="7720,2537" coordsize="10,20">
              <v:shape style="position:absolute;left:7720;top:2537;width:10;height:20" coordorigin="7720,2537" coordsize="10,20" path="m7720,2556l7729,2556,7729,2537,7720,2537,7720,2556xe" filled="true" fillcolor="#000000" stroked="false">
                <v:path arrowok="t"/>
                <v:fill type="solid"/>
              </v:shape>
            </v:group>
            <v:group style="position:absolute;left:7720;top:2556;width:10;height:20" coordorigin="7720,2556" coordsize="10,20">
              <v:shape style="position:absolute;left:7720;top:2556;width:10;height:20" coordorigin="7720,2556" coordsize="10,20" path="m7720,2576l7729,2576,7729,2556,7720,2556,7720,2576xe" filled="true" fillcolor="#000000" stroked="false">
                <v:path arrowok="t"/>
                <v:fill type="solid"/>
              </v:shape>
            </v:group>
            <v:group style="position:absolute;left:7720;top:2576;width:10;height:20" coordorigin="7720,2576" coordsize="10,20">
              <v:shape style="position:absolute;left:7720;top:2576;width:10;height:20" coordorigin="7720,2576" coordsize="10,20" path="m7720,2595l7729,2595,7729,2576,7720,2576,7720,2595xe" filled="true" fillcolor="#000000" stroked="false">
                <v:path arrowok="t"/>
                <v:fill type="solid"/>
              </v:shape>
            </v:group>
            <v:group style="position:absolute;left:7720;top:2595;width:10;height:20" coordorigin="7720,2595" coordsize="10,20">
              <v:shape style="position:absolute;left:7720;top:2595;width:10;height:20" coordorigin="7720,2595" coordsize="10,20" path="m7720,2614l7729,2614,7729,2595,7720,2595,7720,2614xe" filled="true" fillcolor="#000000" stroked="false">
                <v:path arrowok="t"/>
                <v:fill type="solid"/>
              </v:shape>
            </v:group>
            <v:group style="position:absolute;left:7720;top:2614;width:10;height:20" coordorigin="7720,2614" coordsize="10,20">
              <v:shape style="position:absolute;left:7720;top:2614;width:10;height:20" coordorigin="7720,2614" coordsize="10,20" path="m7720,2633l7729,2633,7729,2614,7720,2614,7720,2633xe" filled="true" fillcolor="#000000" stroked="false">
                <v:path arrowok="t"/>
                <v:fill type="solid"/>
              </v:shape>
            </v:group>
            <v:group style="position:absolute;left:7720;top:2633;width:10;height:20" coordorigin="7720,2633" coordsize="10,20">
              <v:shape style="position:absolute;left:7720;top:2633;width:10;height:20" coordorigin="7720,2633" coordsize="10,20" path="m7720,2652l7729,2652,7729,2633,7720,2633,7720,2652xe" filled="true" fillcolor="#000000" stroked="false">
                <v:path arrowok="t"/>
                <v:fill type="solid"/>
              </v:shape>
            </v:group>
            <v:group style="position:absolute;left:7720;top:2652;width:10;height:20" coordorigin="7720,2652" coordsize="10,20">
              <v:shape style="position:absolute;left:7720;top:2652;width:10;height:20" coordorigin="7720,2652" coordsize="10,20" path="m7720,2672l7729,2672,7729,2652,7720,2652,7720,2672xe" filled="true" fillcolor="#000000" stroked="false">
                <v:path arrowok="t"/>
                <v:fill type="solid"/>
              </v:shape>
            </v:group>
            <v:group style="position:absolute;left:7720;top:2672;width:10;height:20" coordorigin="7720,2672" coordsize="10,20">
              <v:shape style="position:absolute;left:7720;top:2672;width:10;height:20" coordorigin="7720,2672" coordsize="10,20" path="m7720,2691l7729,2691,7729,2672,7720,2672,7720,2691xe" filled="true" fillcolor="#000000" stroked="false">
                <v:path arrowok="t"/>
                <v:fill type="solid"/>
              </v:shape>
            </v:group>
            <v:group style="position:absolute;left:7720;top:2691;width:10;height:20" coordorigin="7720,2691" coordsize="10,20">
              <v:shape style="position:absolute;left:7720;top:2691;width:10;height:20" coordorigin="7720,2691" coordsize="10,20" path="m7720,2710l7729,2710,7729,2691,7720,2691,7720,2710xe" filled="true" fillcolor="#000000" stroked="false">
                <v:path arrowok="t"/>
                <v:fill type="solid"/>
              </v:shape>
            </v:group>
            <v:group style="position:absolute;left:7720;top:2710;width:10;height:20" coordorigin="7720,2710" coordsize="10,20">
              <v:shape style="position:absolute;left:7720;top:2710;width:10;height:20" coordorigin="7720,2710" coordsize="10,20" path="m7720,2729l7729,2729,7729,2710,7720,2710,7720,2729xe" filled="true" fillcolor="#000000" stroked="false">
                <v:path arrowok="t"/>
                <v:fill type="solid"/>
              </v:shape>
            </v:group>
            <v:group style="position:absolute;left:7720;top:2729;width:10;height:20" coordorigin="7720,2729" coordsize="10,20">
              <v:shape style="position:absolute;left:7720;top:2729;width:10;height:20" coordorigin="7720,2729" coordsize="10,20" path="m7720,2748l7729,2748,7729,2729,7720,2729,7720,2748xe" filled="true" fillcolor="#000000" stroked="false">
                <v:path arrowok="t"/>
                <v:fill type="solid"/>
              </v:shape>
            </v:group>
            <v:group style="position:absolute;left:7720;top:2748;width:10;height:20" coordorigin="7720,2748" coordsize="10,20">
              <v:shape style="position:absolute;left:7720;top:2748;width:10;height:20" coordorigin="7720,2748" coordsize="10,20" path="m7720,2768l7729,2768,7729,2748,7720,2748,7720,2768xe" filled="true" fillcolor="#000000" stroked="false">
                <v:path arrowok="t"/>
                <v:fill type="solid"/>
              </v:shape>
            </v:group>
            <v:group style="position:absolute;left:7720;top:2768;width:10;height:20" coordorigin="7720,2768" coordsize="10,20">
              <v:shape style="position:absolute;left:7720;top:2768;width:10;height:20" coordorigin="7720,2768" coordsize="10,20" path="m7720,2787l7729,2787,7729,2768,7720,2768,7720,2787xe" filled="true" fillcolor="#000000" stroked="false">
                <v:path arrowok="t"/>
                <v:fill type="solid"/>
              </v:shape>
            </v:group>
            <v:group style="position:absolute;left:7720;top:2787;width:10;height:20" coordorigin="7720,2787" coordsize="10,20">
              <v:shape style="position:absolute;left:7720;top:2787;width:10;height:20" coordorigin="7720,2787" coordsize="10,20" path="m7720,2806l7729,2806,7729,2787,7720,2787,7720,2806xe" filled="true" fillcolor="#000000" stroked="false">
                <v:path arrowok="t"/>
                <v:fill type="solid"/>
              </v:shape>
            </v:group>
            <v:group style="position:absolute;left:7720;top:2806;width:10;height:20" coordorigin="7720,2806" coordsize="10,20">
              <v:shape style="position:absolute;left:7720;top:2806;width:10;height:20" coordorigin="7720,2806" coordsize="10,20" path="m7720,2825l7729,2825,7729,2806,7720,2806,7720,2825xe" filled="true" fillcolor="#000000" stroked="false">
                <v:path arrowok="t"/>
                <v:fill type="solid"/>
              </v:shape>
            </v:group>
            <v:group style="position:absolute;left:7720;top:2825;width:10;height:20" coordorigin="7720,2825" coordsize="10,20">
              <v:shape style="position:absolute;left:7720;top:2825;width:10;height:20" coordorigin="7720,2825" coordsize="10,20" path="m7720,2844l7729,2844,7729,2825,7720,2825,7720,2844xe" filled="true" fillcolor="#000000" stroked="false">
                <v:path arrowok="t"/>
                <v:fill type="solid"/>
              </v:shape>
            </v:group>
            <v:group style="position:absolute;left:7720;top:2844;width:10;height:20" coordorigin="7720,2844" coordsize="10,20">
              <v:shape style="position:absolute;left:7720;top:2844;width:10;height:20" coordorigin="7720,2844" coordsize="10,20" path="m7720,2864l7729,2864,7729,2844,7720,2844,7720,2864xe" filled="true" fillcolor="#000000" stroked="false">
                <v:path arrowok="t"/>
                <v:fill type="solid"/>
              </v:shape>
            </v:group>
            <v:group style="position:absolute;left:7720;top:2864;width:10;height:20" coordorigin="7720,2864" coordsize="10,20">
              <v:shape style="position:absolute;left:7720;top:2864;width:10;height:20" coordorigin="7720,2864" coordsize="10,20" path="m7720,2883l7729,2883,7729,2864,7720,2864,7720,2883xe" filled="true" fillcolor="#000000" stroked="false">
                <v:path arrowok="t"/>
                <v:fill type="solid"/>
              </v:shape>
            </v:group>
            <v:group style="position:absolute;left:7720;top:2883;width:10;height:20" coordorigin="7720,2883" coordsize="10,20">
              <v:shape style="position:absolute;left:7720;top:2883;width:10;height:20" coordorigin="7720,2883" coordsize="10,20" path="m7720,2902l7729,2902,7729,2883,7720,2883,7720,2902xe" filled="true" fillcolor="#000000" stroked="false">
                <v:path arrowok="t"/>
                <v:fill type="solid"/>
              </v:shape>
            </v:group>
            <v:group style="position:absolute;left:8490;top:2518;width:10;height:20" coordorigin="8490,2518" coordsize="10,20">
              <v:shape style="position:absolute;left:8490;top:2518;width:10;height:20" coordorigin="8490,2518" coordsize="10,20" path="m8490,2537l8500,2537,8500,2518,8490,2518,8490,2537xe" filled="true" fillcolor="#000000" stroked="false">
                <v:path arrowok="t"/>
                <v:fill type="solid"/>
              </v:shape>
            </v:group>
            <v:group style="position:absolute;left:8490;top:2537;width:10;height:20" coordorigin="8490,2537" coordsize="10,20">
              <v:shape style="position:absolute;left:8490;top:2537;width:10;height:20" coordorigin="8490,2537" coordsize="10,20" path="m8490,2556l8500,2556,8500,2537,8490,2537,8490,2556xe" filled="true" fillcolor="#000000" stroked="false">
                <v:path arrowok="t"/>
                <v:fill type="solid"/>
              </v:shape>
            </v:group>
            <v:group style="position:absolute;left:8490;top:2556;width:10;height:20" coordorigin="8490,2556" coordsize="10,20">
              <v:shape style="position:absolute;left:8490;top:2556;width:10;height:20" coordorigin="8490,2556" coordsize="10,20" path="m8490,2576l8500,2576,8500,2556,8490,2556,8490,2576xe" filled="true" fillcolor="#000000" stroked="false">
                <v:path arrowok="t"/>
                <v:fill type="solid"/>
              </v:shape>
            </v:group>
            <v:group style="position:absolute;left:8490;top:2576;width:10;height:20" coordorigin="8490,2576" coordsize="10,20">
              <v:shape style="position:absolute;left:8490;top:2576;width:10;height:20" coordorigin="8490,2576" coordsize="10,20" path="m8490,2595l8500,2595,8500,2576,8490,2576,8490,2595xe" filled="true" fillcolor="#000000" stroked="false">
                <v:path arrowok="t"/>
                <v:fill type="solid"/>
              </v:shape>
            </v:group>
            <v:group style="position:absolute;left:8490;top:2595;width:10;height:20" coordorigin="8490,2595" coordsize="10,20">
              <v:shape style="position:absolute;left:8490;top:2595;width:10;height:20" coordorigin="8490,2595" coordsize="10,20" path="m8490,2614l8500,2614,8500,2595,8490,2595,8490,2614xe" filled="true" fillcolor="#000000" stroked="false">
                <v:path arrowok="t"/>
                <v:fill type="solid"/>
              </v:shape>
            </v:group>
            <v:group style="position:absolute;left:8490;top:2614;width:10;height:20" coordorigin="8490,2614" coordsize="10,20">
              <v:shape style="position:absolute;left:8490;top:2614;width:10;height:20" coordorigin="8490,2614" coordsize="10,20" path="m8490,2633l8500,2633,8500,2614,8490,2614,8490,2633xe" filled="true" fillcolor="#000000" stroked="false">
                <v:path arrowok="t"/>
                <v:fill type="solid"/>
              </v:shape>
            </v:group>
            <v:group style="position:absolute;left:8490;top:2633;width:10;height:20" coordorigin="8490,2633" coordsize="10,20">
              <v:shape style="position:absolute;left:8490;top:2633;width:10;height:20" coordorigin="8490,2633" coordsize="10,20" path="m8490,2652l8500,2652,8500,2633,8490,2633,8490,2652xe" filled="true" fillcolor="#000000" stroked="false">
                <v:path arrowok="t"/>
                <v:fill type="solid"/>
              </v:shape>
            </v:group>
            <v:group style="position:absolute;left:8490;top:2652;width:10;height:20" coordorigin="8490,2652" coordsize="10,20">
              <v:shape style="position:absolute;left:8490;top:2652;width:10;height:20" coordorigin="8490,2652" coordsize="10,20" path="m8490,2672l8500,2672,8500,2652,8490,2652,8490,2672xe" filled="true" fillcolor="#000000" stroked="false">
                <v:path arrowok="t"/>
                <v:fill type="solid"/>
              </v:shape>
            </v:group>
            <v:group style="position:absolute;left:8490;top:2672;width:10;height:20" coordorigin="8490,2672" coordsize="10,20">
              <v:shape style="position:absolute;left:8490;top:2672;width:10;height:20" coordorigin="8490,2672" coordsize="10,20" path="m8490,2691l8500,2691,8500,2672,8490,2672,8490,2691xe" filled="true" fillcolor="#000000" stroked="false">
                <v:path arrowok="t"/>
                <v:fill type="solid"/>
              </v:shape>
            </v:group>
            <v:group style="position:absolute;left:8490;top:2691;width:10;height:20" coordorigin="8490,2691" coordsize="10,20">
              <v:shape style="position:absolute;left:8490;top:2691;width:10;height:20" coordorigin="8490,2691" coordsize="10,20" path="m8490,2710l8500,2710,8500,2691,8490,2691,8490,2710xe" filled="true" fillcolor="#000000" stroked="false">
                <v:path arrowok="t"/>
                <v:fill type="solid"/>
              </v:shape>
            </v:group>
            <v:group style="position:absolute;left:8490;top:2710;width:10;height:20" coordorigin="8490,2710" coordsize="10,20">
              <v:shape style="position:absolute;left:8490;top:2710;width:10;height:20" coordorigin="8490,2710" coordsize="10,20" path="m8490,2729l8500,2729,8500,2710,8490,2710,8490,2729xe" filled="true" fillcolor="#000000" stroked="false">
                <v:path arrowok="t"/>
                <v:fill type="solid"/>
              </v:shape>
            </v:group>
            <v:group style="position:absolute;left:8490;top:2729;width:10;height:20" coordorigin="8490,2729" coordsize="10,20">
              <v:shape style="position:absolute;left:8490;top:2729;width:10;height:20" coordorigin="8490,2729" coordsize="10,20" path="m8490,2748l8500,2748,8500,2729,8490,2729,8490,2748xe" filled="true" fillcolor="#000000" stroked="false">
                <v:path arrowok="t"/>
                <v:fill type="solid"/>
              </v:shape>
            </v:group>
            <v:group style="position:absolute;left:8490;top:2748;width:10;height:20" coordorigin="8490,2748" coordsize="10,20">
              <v:shape style="position:absolute;left:8490;top:2748;width:10;height:20" coordorigin="8490,2748" coordsize="10,20" path="m8490,2768l8500,2768,8500,2748,8490,2748,8490,2768xe" filled="true" fillcolor="#000000" stroked="false">
                <v:path arrowok="t"/>
                <v:fill type="solid"/>
              </v:shape>
            </v:group>
            <v:group style="position:absolute;left:8490;top:2768;width:10;height:20" coordorigin="8490,2768" coordsize="10,20">
              <v:shape style="position:absolute;left:8490;top:2768;width:10;height:20" coordorigin="8490,2768" coordsize="10,20" path="m8490,2787l8500,2787,8500,2768,8490,2768,8490,2787xe" filled="true" fillcolor="#000000" stroked="false">
                <v:path arrowok="t"/>
                <v:fill type="solid"/>
              </v:shape>
            </v:group>
            <v:group style="position:absolute;left:8490;top:2787;width:10;height:20" coordorigin="8490,2787" coordsize="10,20">
              <v:shape style="position:absolute;left:8490;top:2787;width:10;height:20" coordorigin="8490,2787" coordsize="10,20" path="m8490,2806l8500,2806,8500,2787,8490,2787,8490,2806xe" filled="true" fillcolor="#000000" stroked="false">
                <v:path arrowok="t"/>
                <v:fill type="solid"/>
              </v:shape>
            </v:group>
            <v:group style="position:absolute;left:8490;top:2806;width:10;height:20" coordorigin="8490,2806" coordsize="10,20">
              <v:shape style="position:absolute;left:8490;top:2806;width:10;height:20" coordorigin="8490,2806" coordsize="10,20" path="m8490,2825l8500,2825,8500,2806,8490,2806,8490,2825xe" filled="true" fillcolor="#000000" stroked="false">
                <v:path arrowok="t"/>
                <v:fill type="solid"/>
              </v:shape>
            </v:group>
            <v:group style="position:absolute;left:8490;top:2825;width:10;height:20" coordorigin="8490,2825" coordsize="10,20">
              <v:shape style="position:absolute;left:8490;top:2825;width:10;height:20" coordorigin="8490,2825" coordsize="10,20" path="m8490,2844l8500,2844,8500,2825,8490,2825,8490,2844xe" filled="true" fillcolor="#000000" stroked="false">
                <v:path arrowok="t"/>
                <v:fill type="solid"/>
              </v:shape>
            </v:group>
            <v:group style="position:absolute;left:8490;top:2844;width:10;height:20" coordorigin="8490,2844" coordsize="10,20">
              <v:shape style="position:absolute;left:8490;top:2844;width:10;height:20" coordorigin="8490,2844" coordsize="10,20" path="m8490,2864l8500,2864,8500,2844,8490,2844,8490,2864xe" filled="true" fillcolor="#000000" stroked="false">
                <v:path arrowok="t"/>
                <v:fill type="solid"/>
              </v:shape>
            </v:group>
            <v:group style="position:absolute;left:8490;top:2864;width:10;height:20" coordorigin="8490,2864" coordsize="10,20">
              <v:shape style="position:absolute;left:8490;top:2864;width:10;height:20" coordorigin="8490,2864" coordsize="10,20" path="m8490,2883l8500,2883,8500,2864,8490,2864,8490,2883xe" filled="true" fillcolor="#000000" stroked="false">
                <v:path arrowok="t"/>
                <v:fill type="solid"/>
              </v:shape>
            </v:group>
            <v:group style="position:absolute;left:8490;top:2883;width:10;height:20" coordorigin="8490,2883" coordsize="10,20">
              <v:shape style="position:absolute;left:8490;top:2883;width:10;height:20" coordorigin="8490,2883" coordsize="10,20" path="m8490,2902l8500,2902,8500,2883,8490,2883,8490,2902xe" filled="true" fillcolor="#000000" stroked="false">
                <v:path arrowok="t"/>
                <v:fill type="solid"/>
              </v:shape>
            </v:group>
            <v:group style="position:absolute;left:9280;top:2518;width:10;height:20" coordorigin="9280,2518" coordsize="10,20">
              <v:shape style="position:absolute;left:9280;top:2518;width:10;height:20" coordorigin="9280,2518" coordsize="10,20" path="m9280,2537l9290,2537,9290,2518,9280,2518,9280,2537xe" filled="true" fillcolor="#000000" stroked="false">
                <v:path arrowok="t"/>
                <v:fill type="solid"/>
              </v:shape>
            </v:group>
            <v:group style="position:absolute;left:9280;top:2537;width:10;height:20" coordorigin="9280,2537" coordsize="10,20">
              <v:shape style="position:absolute;left:9280;top:2537;width:10;height:20" coordorigin="9280,2537" coordsize="10,20" path="m9280,2556l9290,2556,9290,2537,9280,2537,9280,2556xe" filled="true" fillcolor="#000000" stroked="false">
                <v:path arrowok="t"/>
                <v:fill type="solid"/>
              </v:shape>
            </v:group>
            <v:group style="position:absolute;left:9280;top:2556;width:10;height:20" coordorigin="9280,2556" coordsize="10,20">
              <v:shape style="position:absolute;left:9280;top:2556;width:10;height:20" coordorigin="9280,2556" coordsize="10,20" path="m9280,2576l9290,2576,9290,2556,9280,2556,9280,2576xe" filled="true" fillcolor="#000000" stroked="false">
                <v:path arrowok="t"/>
                <v:fill type="solid"/>
              </v:shape>
            </v:group>
            <v:group style="position:absolute;left:9280;top:2576;width:10;height:20" coordorigin="9280,2576" coordsize="10,20">
              <v:shape style="position:absolute;left:9280;top:2576;width:10;height:20" coordorigin="9280,2576" coordsize="10,20" path="m9280,2595l9290,2595,9290,2576,9280,2576,9280,2595xe" filled="true" fillcolor="#000000" stroked="false">
                <v:path arrowok="t"/>
                <v:fill type="solid"/>
              </v:shape>
            </v:group>
            <v:group style="position:absolute;left:9280;top:2595;width:10;height:20" coordorigin="9280,2595" coordsize="10,20">
              <v:shape style="position:absolute;left:9280;top:2595;width:10;height:20" coordorigin="9280,2595" coordsize="10,20" path="m9280,2614l9290,2614,9290,2595,9280,2595,9280,2614xe" filled="true" fillcolor="#000000" stroked="false">
                <v:path arrowok="t"/>
                <v:fill type="solid"/>
              </v:shape>
            </v:group>
            <v:group style="position:absolute;left:9280;top:2614;width:10;height:20" coordorigin="9280,2614" coordsize="10,20">
              <v:shape style="position:absolute;left:9280;top:2614;width:10;height:20" coordorigin="9280,2614" coordsize="10,20" path="m9280,2633l9290,2633,9290,2614,9280,2614,9280,2633xe" filled="true" fillcolor="#000000" stroked="false">
                <v:path arrowok="t"/>
                <v:fill type="solid"/>
              </v:shape>
            </v:group>
            <v:group style="position:absolute;left:9280;top:2633;width:10;height:20" coordorigin="9280,2633" coordsize="10,20">
              <v:shape style="position:absolute;left:9280;top:2633;width:10;height:20" coordorigin="9280,2633" coordsize="10,20" path="m9280,2652l9290,2652,9290,2633,9280,2633,9280,2652xe" filled="true" fillcolor="#000000" stroked="false">
                <v:path arrowok="t"/>
                <v:fill type="solid"/>
              </v:shape>
            </v:group>
            <v:group style="position:absolute;left:9280;top:2652;width:10;height:20" coordorigin="9280,2652" coordsize="10,20">
              <v:shape style="position:absolute;left:9280;top:2652;width:10;height:20" coordorigin="9280,2652" coordsize="10,20" path="m9280,2672l9290,2672,9290,2652,9280,2652,9280,2672xe" filled="true" fillcolor="#000000" stroked="false">
                <v:path arrowok="t"/>
                <v:fill type="solid"/>
              </v:shape>
            </v:group>
            <v:group style="position:absolute;left:9280;top:2672;width:10;height:20" coordorigin="9280,2672" coordsize="10,20">
              <v:shape style="position:absolute;left:9280;top:2672;width:10;height:20" coordorigin="9280,2672" coordsize="10,20" path="m9280,2691l9290,2691,9290,2672,9280,2672,9280,2691xe" filled="true" fillcolor="#000000" stroked="false">
                <v:path arrowok="t"/>
                <v:fill type="solid"/>
              </v:shape>
            </v:group>
            <v:group style="position:absolute;left:9280;top:2691;width:10;height:20" coordorigin="9280,2691" coordsize="10,20">
              <v:shape style="position:absolute;left:9280;top:2691;width:10;height:20" coordorigin="9280,2691" coordsize="10,20" path="m9280,2710l9290,2710,9290,2691,9280,2691,9280,2710xe" filled="true" fillcolor="#000000" stroked="false">
                <v:path arrowok="t"/>
                <v:fill type="solid"/>
              </v:shape>
            </v:group>
            <v:group style="position:absolute;left:9280;top:2710;width:10;height:20" coordorigin="9280,2710" coordsize="10,20">
              <v:shape style="position:absolute;left:9280;top:2710;width:10;height:20" coordorigin="9280,2710" coordsize="10,20" path="m9280,2729l9290,2729,9290,2710,9280,2710,9280,2729xe" filled="true" fillcolor="#000000" stroked="false">
                <v:path arrowok="t"/>
                <v:fill type="solid"/>
              </v:shape>
            </v:group>
            <v:group style="position:absolute;left:9280;top:2729;width:10;height:20" coordorigin="9280,2729" coordsize="10,20">
              <v:shape style="position:absolute;left:9280;top:2729;width:10;height:20" coordorigin="9280,2729" coordsize="10,20" path="m9280,2748l9290,2748,9290,2729,9280,2729,9280,2748xe" filled="true" fillcolor="#000000" stroked="false">
                <v:path arrowok="t"/>
                <v:fill type="solid"/>
              </v:shape>
            </v:group>
            <v:group style="position:absolute;left:9280;top:2748;width:10;height:20" coordorigin="9280,2748" coordsize="10,20">
              <v:shape style="position:absolute;left:9280;top:2748;width:10;height:20" coordorigin="9280,2748" coordsize="10,20" path="m9280,2768l9290,2768,9290,2748,9280,2748,9280,2768xe" filled="true" fillcolor="#000000" stroked="false">
                <v:path arrowok="t"/>
                <v:fill type="solid"/>
              </v:shape>
            </v:group>
            <v:group style="position:absolute;left:9280;top:2768;width:10;height:20" coordorigin="9280,2768" coordsize="10,20">
              <v:shape style="position:absolute;left:9280;top:2768;width:10;height:20" coordorigin="9280,2768" coordsize="10,20" path="m9280,2787l9290,2787,9290,2768,9280,2768,9280,2787xe" filled="true" fillcolor="#000000" stroked="false">
                <v:path arrowok="t"/>
                <v:fill type="solid"/>
              </v:shape>
            </v:group>
            <v:group style="position:absolute;left:9280;top:2787;width:10;height:20" coordorigin="9280,2787" coordsize="10,20">
              <v:shape style="position:absolute;left:9280;top:2787;width:10;height:20" coordorigin="9280,2787" coordsize="10,20" path="m9280,2806l9290,2806,9290,2787,9280,2787,9280,2806xe" filled="true" fillcolor="#000000" stroked="false">
                <v:path arrowok="t"/>
                <v:fill type="solid"/>
              </v:shape>
            </v:group>
            <v:group style="position:absolute;left:9280;top:2806;width:10;height:20" coordorigin="9280,2806" coordsize="10,20">
              <v:shape style="position:absolute;left:9280;top:2806;width:10;height:20" coordorigin="9280,2806" coordsize="10,20" path="m9280,2825l9290,2825,9290,2806,9280,2806,9280,2825xe" filled="true" fillcolor="#000000" stroked="false">
                <v:path arrowok="t"/>
                <v:fill type="solid"/>
              </v:shape>
            </v:group>
            <v:group style="position:absolute;left:9280;top:2825;width:10;height:20" coordorigin="9280,2825" coordsize="10,20">
              <v:shape style="position:absolute;left:9280;top:2825;width:10;height:20" coordorigin="9280,2825" coordsize="10,20" path="m9280,2844l9290,2844,9290,2825,9280,2825,9280,2844xe" filled="true" fillcolor="#000000" stroked="false">
                <v:path arrowok="t"/>
                <v:fill type="solid"/>
              </v:shape>
            </v:group>
            <v:group style="position:absolute;left:9280;top:2844;width:10;height:20" coordorigin="9280,2844" coordsize="10,20">
              <v:shape style="position:absolute;left:9280;top:2844;width:10;height:20" coordorigin="9280,2844" coordsize="10,20" path="m9280,2864l9290,2864,9290,2844,9280,2844,9280,2864xe" filled="true" fillcolor="#000000" stroked="false">
                <v:path arrowok="t"/>
                <v:fill type="solid"/>
              </v:shape>
            </v:group>
            <v:group style="position:absolute;left:9280;top:2864;width:10;height:20" coordorigin="9280,2864" coordsize="10,20">
              <v:shape style="position:absolute;left:9280;top:2864;width:10;height:20" coordorigin="9280,2864" coordsize="10,20" path="m9280,2883l9290,2883,9290,2864,9280,2864,9280,2883xe" filled="true" fillcolor="#000000" stroked="false">
                <v:path arrowok="t"/>
                <v:fill type="solid"/>
              </v:shape>
            </v:group>
            <v:group style="position:absolute;left:9280;top:2883;width:10;height:20" coordorigin="9280,2883" coordsize="10,20">
              <v:shape style="position:absolute;left:9280;top:2883;width:10;height:20" coordorigin="9280,2883" coordsize="10,20" path="m9280,2902l9290,2902,9290,2883,9280,2883,9280,2902xe" filled="true" fillcolor="#000000" stroked="false">
                <v:path arrowok="t"/>
                <v:fill type="solid"/>
              </v:shape>
            </v:group>
            <v:group style="position:absolute;left:10116;top:2518;width:10;height:20" coordorigin="10116,2518" coordsize="10,20">
              <v:shape style="position:absolute;left:10116;top:2518;width:10;height:20" coordorigin="10116,2518" coordsize="10,20" path="m10116,2537l10125,2537,10125,2518,10116,2518,10116,2537xe" filled="true" fillcolor="#000000" stroked="false">
                <v:path arrowok="t"/>
                <v:fill type="solid"/>
              </v:shape>
            </v:group>
            <v:group style="position:absolute;left:10116;top:2537;width:10;height:20" coordorigin="10116,2537" coordsize="10,20">
              <v:shape style="position:absolute;left:10116;top:2537;width:10;height:20" coordorigin="10116,2537" coordsize="10,20" path="m10116,2556l10125,2556,10125,2537,10116,2537,10116,2556xe" filled="true" fillcolor="#000000" stroked="false">
                <v:path arrowok="t"/>
                <v:fill type="solid"/>
              </v:shape>
            </v:group>
            <v:group style="position:absolute;left:10116;top:2556;width:10;height:20" coordorigin="10116,2556" coordsize="10,20">
              <v:shape style="position:absolute;left:10116;top:2556;width:10;height:20" coordorigin="10116,2556" coordsize="10,20" path="m10116,2576l10125,2576,10125,2556,10116,2556,10116,2576xe" filled="true" fillcolor="#000000" stroked="false">
                <v:path arrowok="t"/>
                <v:fill type="solid"/>
              </v:shape>
            </v:group>
            <v:group style="position:absolute;left:10116;top:2576;width:10;height:20" coordorigin="10116,2576" coordsize="10,20">
              <v:shape style="position:absolute;left:10116;top:2576;width:10;height:20" coordorigin="10116,2576" coordsize="10,20" path="m10116,2595l10125,2595,10125,2576,10116,2576,10116,2595xe" filled="true" fillcolor="#000000" stroked="false">
                <v:path arrowok="t"/>
                <v:fill type="solid"/>
              </v:shape>
            </v:group>
            <v:group style="position:absolute;left:10116;top:2595;width:10;height:20" coordorigin="10116,2595" coordsize="10,20">
              <v:shape style="position:absolute;left:10116;top:2595;width:10;height:20" coordorigin="10116,2595" coordsize="10,20" path="m10116,2614l10125,2614,10125,2595,10116,2595,10116,2614xe" filled="true" fillcolor="#000000" stroked="false">
                <v:path arrowok="t"/>
                <v:fill type="solid"/>
              </v:shape>
            </v:group>
            <v:group style="position:absolute;left:10116;top:2614;width:10;height:20" coordorigin="10116,2614" coordsize="10,20">
              <v:shape style="position:absolute;left:10116;top:2614;width:10;height:20" coordorigin="10116,2614" coordsize="10,20" path="m10116,2633l10125,2633,10125,2614,10116,2614,10116,2633xe" filled="true" fillcolor="#000000" stroked="false">
                <v:path arrowok="t"/>
                <v:fill type="solid"/>
              </v:shape>
            </v:group>
            <v:group style="position:absolute;left:10116;top:2633;width:10;height:20" coordorigin="10116,2633" coordsize="10,20">
              <v:shape style="position:absolute;left:10116;top:2633;width:10;height:20" coordorigin="10116,2633" coordsize="10,20" path="m10116,2652l10125,2652,10125,2633,10116,2633,10116,2652xe" filled="true" fillcolor="#000000" stroked="false">
                <v:path arrowok="t"/>
                <v:fill type="solid"/>
              </v:shape>
            </v:group>
            <v:group style="position:absolute;left:10116;top:2652;width:10;height:20" coordorigin="10116,2652" coordsize="10,20">
              <v:shape style="position:absolute;left:10116;top:2652;width:10;height:20" coordorigin="10116,2652" coordsize="10,20" path="m10116,2672l10125,2672,10125,2652,10116,2652,10116,2672xe" filled="true" fillcolor="#000000" stroked="false">
                <v:path arrowok="t"/>
                <v:fill type="solid"/>
              </v:shape>
            </v:group>
            <v:group style="position:absolute;left:10116;top:2672;width:10;height:20" coordorigin="10116,2672" coordsize="10,20">
              <v:shape style="position:absolute;left:10116;top:2672;width:10;height:20" coordorigin="10116,2672" coordsize="10,20" path="m10116,2691l10125,2691,10125,2672,10116,2672,10116,2691xe" filled="true" fillcolor="#000000" stroked="false">
                <v:path arrowok="t"/>
                <v:fill type="solid"/>
              </v:shape>
            </v:group>
            <v:group style="position:absolute;left:10116;top:2691;width:10;height:20" coordorigin="10116,2691" coordsize="10,20">
              <v:shape style="position:absolute;left:10116;top:2691;width:10;height:20" coordorigin="10116,2691" coordsize="10,20" path="m10116,2710l10125,2710,10125,2691,10116,2691,10116,2710xe" filled="true" fillcolor="#000000" stroked="false">
                <v:path arrowok="t"/>
                <v:fill type="solid"/>
              </v:shape>
            </v:group>
            <v:group style="position:absolute;left:10116;top:2710;width:10;height:20" coordorigin="10116,2710" coordsize="10,20">
              <v:shape style="position:absolute;left:10116;top:2710;width:10;height:20" coordorigin="10116,2710" coordsize="10,20" path="m10116,2729l10125,2729,10125,2710,10116,2710,10116,2729xe" filled="true" fillcolor="#000000" stroked="false">
                <v:path arrowok="t"/>
                <v:fill type="solid"/>
              </v:shape>
            </v:group>
            <v:group style="position:absolute;left:10116;top:2729;width:10;height:20" coordorigin="10116,2729" coordsize="10,20">
              <v:shape style="position:absolute;left:10116;top:2729;width:10;height:20" coordorigin="10116,2729" coordsize="10,20" path="m10116,2748l10125,2748,10125,2729,10116,2729,10116,2748xe" filled="true" fillcolor="#000000" stroked="false">
                <v:path arrowok="t"/>
                <v:fill type="solid"/>
              </v:shape>
            </v:group>
            <v:group style="position:absolute;left:10116;top:2748;width:10;height:20" coordorigin="10116,2748" coordsize="10,20">
              <v:shape style="position:absolute;left:10116;top:2748;width:10;height:20" coordorigin="10116,2748" coordsize="10,20" path="m10116,2768l10125,2768,10125,2748,10116,2748,10116,2768xe" filled="true" fillcolor="#000000" stroked="false">
                <v:path arrowok="t"/>
                <v:fill type="solid"/>
              </v:shape>
            </v:group>
            <v:group style="position:absolute;left:10116;top:2768;width:10;height:20" coordorigin="10116,2768" coordsize="10,20">
              <v:shape style="position:absolute;left:10116;top:2768;width:10;height:20" coordorigin="10116,2768" coordsize="10,20" path="m10116,2787l10125,2787,10125,2768,10116,2768,10116,2787xe" filled="true" fillcolor="#000000" stroked="false">
                <v:path arrowok="t"/>
                <v:fill type="solid"/>
              </v:shape>
            </v:group>
            <v:group style="position:absolute;left:10116;top:2787;width:10;height:20" coordorigin="10116,2787" coordsize="10,20">
              <v:shape style="position:absolute;left:10116;top:2787;width:10;height:20" coordorigin="10116,2787" coordsize="10,20" path="m10116,2806l10125,2806,10125,2787,10116,2787,10116,2806xe" filled="true" fillcolor="#000000" stroked="false">
                <v:path arrowok="t"/>
                <v:fill type="solid"/>
              </v:shape>
            </v:group>
            <v:group style="position:absolute;left:10116;top:2806;width:10;height:20" coordorigin="10116,2806" coordsize="10,20">
              <v:shape style="position:absolute;left:10116;top:2806;width:10;height:20" coordorigin="10116,2806" coordsize="10,20" path="m10116,2825l10125,2825,10125,2806,10116,2806,10116,2825xe" filled="true" fillcolor="#000000" stroked="false">
                <v:path arrowok="t"/>
                <v:fill type="solid"/>
              </v:shape>
            </v:group>
            <v:group style="position:absolute;left:10116;top:2825;width:10;height:20" coordorigin="10116,2825" coordsize="10,20">
              <v:shape style="position:absolute;left:10116;top:2825;width:10;height:20" coordorigin="10116,2825" coordsize="10,20" path="m10116,2844l10125,2844,10125,2825,10116,2825,10116,2844xe" filled="true" fillcolor="#000000" stroked="false">
                <v:path arrowok="t"/>
                <v:fill type="solid"/>
              </v:shape>
            </v:group>
            <v:group style="position:absolute;left:10116;top:2844;width:10;height:20" coordorigin="10116,2844" coordsize="10,20">
              <v:shape style="position:absolute;left:10116;top:2844;width:10;height:20" coordorigin="10116,2844" coordsize="10,20" path="m10116,2864l10125,2864,10125,2844,10116,2844,10116,2864xe" filled="true" fillcolor="#000000" stroked="false">
                <v:path arrowok="t"/>
                <v:fill type="solid"/>
              </v:shape>
            </v:group>
            <v:group style="position:absolute;left:10116;top:2864;width:10;height:20" coordorigin="10116,2864" coordsize="10,20">
              <v:shape style="position:absolute;left:10116;top:2864;width:10;height:20" coordorigin="10116,2864" coordsize="10,20" path="m10116,2883l10125,2883,10125,2864,10116,2864,10116,2883xe" filled="true" fillcolor="#000000" stroked="false">
                <v:path arrowok="t"/>
                <v:fill type="solid"/>
              </v:shape>
            </v:group>
            <v:group style="position:absolute;left:10116;top:2883;width:10;height:20" coordorigin="10116,2883" coordsize="10,20">
              <v:shape style="position:absolute;left:10116;top:2883;width:10;height:20" coordorigin="10116,2883" coordsize="10,20" path="m10116,2902l10125,2902,10125,2883,10116,2883,10116,2902xe" filled="true" fillcolor="#000000" stroked="false">
                <v:path arrowok="t"/>
                <v:fill type="solid"/>
              </v:shape>
              <v:shape style="position:absolute;left:718;top:2806;width:2729;height:108" type="#_x0000_t75" stroked="false">
                <v:imagedata r:id="rId463" o:title=""/>
              </v:shape>
              <v:shape style="position:absolute;left:3423;top:2902;width:889;height:12" type="#_x0000_t75" stroked="false">
                <v:imagedata r:id="rId464" o:title=""/>
              </v:shape>
              <v:shape style="position:absolute;left:4297;top:2902;width:806;height:12" type="#_x0000_t75" stroked="false">
                <v:imagedata r:id="rId465" o:title=""/>
              </v:shape>
              <v:shape style="position:absolute;left:5089;top:2902;width:946;height:12" type="#_x0000_t75" stroked="false">
                <v:imagedata r:id="rId466" o:title=""/>
              </v:shape>
              <v:shape style="position:absolute;left:6020;top:2902;width:584;height:12" type="#_x0000_t75" stroked="false">
                <v:imagedata r:id="rId467" o:title=""/>
              </v:shape>
              <v:shape style="position:absolute;left:6589;top:2902;width:1140;height:12" type="#_x0000_t75" stroked="false">
                <v:imagedata r:id="rId468" o:title=""/>
              </v:shape>
              <v:shape style="position:absolute;left:7715;top:2902;width:785;height:12" type="#_x0000_t75" stroked="false">
                <v:imagedata r:id="rId469" o:title=""/>
              </v:shape>
              <v:shape style="position:absolute;left:8485;top:2902;width:805;height:12" type="#_x0000_t75" stroked="false">
                <v:imagedata r:id="rId470" o:title=""/>
              </v:shape>
              <v:shape style="position:absolute;left:9276;top:2902;width:850;height:12" type="#_x0000_t75" stroked="false">
                <v:imagedata r:id="rId471" o:title=""/>
              </v:shape>
              <v:shape style="position:absolute;left:10111;top:2904;width:799;height:10" type="#_x0000_t75" stroked="false">
                <v:imagedata r:id="rId472" o:title=""/>
              </v:shape>
            </v:group>
            <v:group style="position:absolute;left:3428;top:2914;width:10;height:20" coordorigin="3428,2914" coordsize="10,20">
              <v:shape style="position:absolute;left:3428;top:2914;width:10;height:20" coordorigin="3428,2914" coordsize="10,20" path="m3428,2933l3437,2933,3437,2914,3428,2914,3428,2933xe" filled="true" fillcolor="#000000" stroked="false">
                <v:path arrowok="t"/>
                <v:fill type="solid"/>
              </v:shape>
            </v:group>
            <v:group style="position:absolute;left:3428;top:2933;width:10;height:20" coordorigin="3428,2933" coordsize="10,20">
              <v:shape style="position:absolute;left:3428;top:2933;width:10;height:20" coordorigin="3428,2933" coordsize="10,20" path="m3428,2952l3437,2952,3437,2933,3428,2933,3428,2952xe" filled="true" fillcolor="#000000" stroked="false">
                <v:path arrowok="t"/>
                <v:fill type="solid"/>
              </v:shape>
            </v:group>
            <v:group style="position:absolute;left:3428;top:2952;width:10;height:20" coordorigin="3428,2952" coordsize="10,20">
              <v:shape style="position:absolute;left:3428;top:2952;width:10;height:20" coordorigin="3428,2952" coordsize="10,20" path="m3428,2972l3437,2972,3437,2952,3428,2952,3428,2972xe" filled="true" fillcolor="#000000" stroked="false">
                <v:path arrowok="t"/>
                <v:fill type="solid"/>
              </v:shape>
            </v:group>
            <v:group style="position:absolute;left:3428;top:2972;width:10;height:20" coordorigin="3428,2972" coordsize="10,20">
              <v:shape style="position:absolute;left:3428;top:2972;width:10;height:20" coordorigin="3428,2972" coordsize="10,20" path="m3428,2991l3437,2991,3437,2972,3428,2972,3428,2991xe" filled="true" fillcolor="#000000" stroked="false">
                <v:path arrowok="t"/>
                <v:fill type="solid"/>
              </v:shape>
            </v:group>
            <v:group style="position:absolute;left:3428;top:2991;width:10;height:20" coordorigin="3428,2991" coordsize="10,20">
              <v:shape style="position:absolute;left:3428;top:2991;width:10;height:20" coordorigin="3428,2991" coordsize="10,20" path="m3428,3010l3437,3010,3437,2991,3428,2991,3428,3010xe" filled="true" fillcolor="#000000" stroked="false">
                <v:path arrowok="t"/>
                <v:fill type="solid"/>
              </v:shape>
            </v:group>
            <v:group style="position:absolute;left:3428;top:3010;width:10;height:20" coordorigin="3428,3010" coordsize="10,20">
              <v:shape style="position:absolute;left:3428;top:3010;width:10;height:20" coordorigin="3428,3010" coordsize="10,20" path="m3428,3029l3437,3029,3437,3010,3428,3010,3428,3029xe" filled="true" fillcolor="#000000" stroked="false">
                <v:path arrowok="t"/>
                <v:fill type="solid"/>
              </v:shape>
            </v:group>
            <v:group style="position:absolute;left:3428;top:3029;width:10;height:20" coordorigin="3428,3029" coordsize="10,20">
              <v:shape style="position:absolute;left:3428;top:3029;width:10;height:20" coordorigin="3428,3029" coordsize="10,20" path="m3428,3048l3437,3048,3437,3029,3428,3029,3428,3048xe" filled="true" fillcolor="#000000" stroked="false">
                <v:path arrowok="t"/>
                <v:fill type="solid"/>
              </v:shape>
            </v:group>
            <v:group style="position:absolute;left:3428;top:3048;width:10;height:20" coordorigin="3428,3048" coordsize="10,20">
              <v:shape style="position:absolute;left:3428;top:3048;width:10;height:20" coordorigin="3428,3048" coordsize="10,20" path="m3428,3068l3437,3068,3437,3048,3428,3048,3428,3068xe" filled="true" fillcolor="#000000" stroked="false">
                <v:path arrowok="t"/>
                <v:fill type="solid"/>
              </v:shape>
            </v:group>
            <v:group style="position:absolute;left:3428;top:3068;width:10;height:20" coordorigin="3428,3068" coordsize="10,20">
              <v:shape style="position:absolute;left:3428;top:3068;width:10;height:20" coordorigin="3428,3068" coordsize="10,20" path="m3428,3087l3437,3087,3437,3068,3428,3068,3428,3087xe" filled="true" fillcolor="#000000" stroked="false">
                <v:path arrowok="t"/>
                <v:fill type="solid"/>
              </v:shape>
            </v:group>
            <v:group style="position:absolute;left:3428;top:3087;width:10;height:20" coordorigin="3428,3087" coordsize="10,20">
              <v:shape style="position:absolute;left:3428;top:3087;width:10;height:20" coordorigin="3428,3087" coordsize="10,20" path="m3428,3106l3437,3106,3437,3087,3428,3087,3428,3106xe" filled="true" fillcolor="#000000" stroked="false">
                <v:path arrowok="t"/>
                <v:fill type="solid"/>
              </v:shape>
            </v:group>
            <v:group style="position:absolute;left:3428;top:3106;width:10;height:20" coordorigin="3428,3106" coordsize="10,20">
              <v:shape style="position:absolute;left:3428;top:3106;width:10;height:20" coordorigin="3428,3106" coordsize="10,20" path="m3428,3125l3437,3125,3437,3106,3428,3106,3428,3125xe" filled="true" fillcolor="#000000" stroked="false">
                <v:path arrowok="t"/>
                <v:fill type="solid"/>
              </v:shape>
            </v:group>
            <v:group style="position:absolute;left:3428;top:3125;width:10;height:20" coordorigin="3428,3125" coordsize="10,20">
              <v:shape style="position:absolute;left:3428;top:3125;width:10;height:20" coordorigin="3428,3125" coordsize="10,20" path="m3428,3144l3437,3144,3437,3125,3428,3125,3428,3144xe" filled="true" fillcolor="#000000" stroked="false">
                <v:path arrowok="t"/>
                <v:fill type="solid"/>
              </v:shape>
            </v:group>
            <v:group style="position:absolute;left:3428;top:3144;width:10;height:20" coordorigin="3428,3144" coordsize="10,20">
              <v:shape style="position:absolute;left:3428;top:3144;width:10;height:20" coordorigin="3428,3144" coordsize="10,20" path="m3428,3164l3437,3164,3437,3144,3428,3144,3428,3164xe" filled="true" fillcolor="#000000" stroked="false">
                <v:path arrowok="t"/>
                <v:fill type="solid"/>
              </v:shape>
            </v:group>
            <v:group style="position:absolute;left:3428;top:3164;width:10;height:20" coordorigin="3428,3164" coordsize="10,20">
              <v:shape style="position:absolute;left:3428;top:3164;width:10;height:20" coordorigin="3428,3164" coordsize="10,20" path="m3428,3183l3437,3183,3437,3164,3428,3164,3428,3183xe" filled="true" fillcolor="#000000" stroked="false">
                <v:path arrowok="t"/>
                <v:fill type="solid"/>
              </v:shape>
            </v:group>
            <v:group style="position:absolute;left:3428;top:3183;width:10;height:20" coordorigin="3428,3183" coordsize="10,20">
              <v:shape style="position:absolute;left:3428;top:3183;width:10;height:20" coordorigin="3428,3183" coordsize="10,20" path="m3428,3202l3437,3202,3437,3183,3428,3183,3428,3202xe" filled="true" fillcolor="#000000" stroked="false">
                <v:path arrowok="t"/>
                <v:fill type="solid"/>
              </v:shape>
            </v:group>
            <v:group style="position:absolute;left:4302;top:2914;width:10;height:20" coordorigin="4302,2914" coordsize="10,20">
              <v:shape style="position:absolute;left:4302;top:2914;width:10;height:20" coordorigin="4302,2914" coordsize="10,20" path="m4302,2933l4311,2933,4311,2914,4302,2914,4302,2933xe" filled="true" fillcolor="#000000" stroked="false">
                <v:path arrowok="t"/>
                <v:fill type="solid"/>
              </v:shape>
            </v:group>
            <v:group style="position:absolute;left:4302;top:2933;width:10;height:20" coordorigin="4302,2933" coordsize="10,20">
              <v:shape style="position:absolute;left:4302;top:2933;width:10;height:20" coordorigin="4302,2933" coordsize="10,20" path="m4302,2952l4311,2952,4311,2933,4302,2933,4302,2952xe" filled="true" fillcolor="#000000" stroked="false">
                <v:path arrowok="t"/>
                <v:fill type="solid"/>
              </v:shape>
            </v:group>
            <v:group style="position:absolute;left:4302;top:2952;width:10;height:20" coordorigin="4302,2952" coordsize="10,20">
              <v:shape style="position:absolute;left:4302;top:2952;width:10;height:20" coordorigin="4302,2952" coordsize="10,20" path="m4302,2972l4311,2972,4311,2952,4302,2952,4302,2972xe" filled="true" fillcolor="#000000" stroked="false">
                <v:path arrowok="t"/>
                <v:fill type="solid"/>
              </v:shape>
            </v:group>
            <v:group style="position:absolute;left:4302;top:2972;width:10;height:20" coordorigin="4302,2972" coordsize="10,20">
              <v:shape style="position:absolute;left:4302;top:2972;width:10;height:20" coordorigin="4302,2972" coordsize="10,20" path="m4302,2991l4311,2991,4311,2972,4302,2972,4302,2991xe" filled="true" fillcolor="#000000" stroked="false">
                <v:path arrowok="t"/>
                <v:fill type="solid"/>
              </v:shape>
            </v:group>
            <v:group style="position:absolute;left:4302;top:2991;width:10;height:20" coordorigin="4302,2991" coordsize="10,20">
              <v:shape style="position:absolute;left:4302;top:2991;width:10;height:20" coordorigin="4302,2991" coordsize="10,20" path="m4302,3010l4311,3010,4311,2991,4302,2991,4302,3010xe" filled="true" fillcolor="#000000" stroked="false">
                <v:path arrowok="t"/>
                <v:fill type="solid"/>
              </v:shape>
            </v:group>
            <v:group style="position:absolute;left:4302;top:3010;width:10;height:20" coordorigin="4302,3010" coordsize="10,20">
              <v:shape style="position:absolute;left:4302;top:3010;width:10;height:20" coordorigin="4302,3010" coordsize="10,20" path="m4302,3029l4311,3029,4311,3010,4302,3010,4302,3029xe" filled="true" fillcolor="#000000" stroked="false">
                <v:path arrowok="t"/>
                <v:fill type="solid"/>
              </v:shape>
            </v:group>
            <v:group style="position:absolute;left:4302;top:3029;width:10;height:20" coordorigin="4302,3029" coordsize="10,20">
              <v:shape style="position:absolute;left:4302;top:3029;width:10;height:20" coordorigin="4302,3029" coordsize="10,20" path="m4302,3048l4311,3048,4311,3029,4302,3029,4302,3048xe" filled="true" fillcolor="#000000" stroked="false">
                <v:path arrowok="t"/>
                <v:fill type="solid"/>
              </v:shape>
            </v:group>
            <v:group style="position:absolute;left:4302;top:3048;width:10;height:20" coordorigin="4302,3048" coordsize="10,20">
              <v:shape style="position:absolute;left:4302;top:3048;width:10;height:20" coordorigin="4302,3048" coordsize="10,20" path="m4302,3068l4311,3068,4311,3048,4302,3048,4302,3068xe" filled="true" fillcolor="#000000" stroked="false">
                <v:path arrowok="t"/>
                <v:fill type="solid"/>
              </v:shape>
            </v:group>
            <v:group style="position:absolute;left:4302;top:3068;width:10;height:20" coordorigin="4302,3068" coordsize="10,20">
              <v:shape style="position:absolute;left:4302;top:3068;width:10;height:20" coordorigin="4302,3068" coordsize="10,20" path="m4302,3087l4311,3087,4311,3068,4302,3068,4302,3087xe" filled="true" fillcolor="#000000" stroked="false">
                <v:path arrowok="t"/>
                <v:fill type="solid"/>
              </v:shape>
            </v:group>
            <v:group style="position:absolute;left:4302;top:3087;width:10;height:20" coordorigin="4302,3087" coordsize="10,20">
              <v:shape style="position:absolute;left:4302;top:3087;width:10;height:20" coordorigin="4302,3087" coordsize="10,20" path="m4302,3106l4311,3106,4311,3087,4302,3087,4302,3106xe" filled="true" fillcolor="#000000" stroked="false">
                <v:path arrowok="t"/>
                <v:fill type="solid"/>
              </v:shape>
            </v:group>
            <v:group style="position:absolute;left:4302;top:3106;width:10;height:20" coordorigin="4302,3106" coordsize="10,20">
              <v:shape style="position:absolute;left:4302;top:3106;width:10;height:20" coordorigin="4302,3106" coordsize="10,20" path="m4302,3125l4311,3125,4311,3106,4302,3106,4302,3125xe" filled="true" fillcolor="#000000" stroked="false">
                <v:path arrowok="t"/>
                <v:fill type="solid"/>
              </v:shape>
            </v:group>
            <v:group style="position:absolute;left:4302;top:3125;width:10;height:20" coordorigin="4302,3125" coordsize="10,20">
              <v:shape style="position:absolute;left:4302;top:3125;width:10;height:20" coordorigin="4302,3125" coordsize="10,20" path="m4302,3144l4311,3144,4311,3125,4302,3125,4302,3144xe" filled="true" fillcolor="#000000" stroked="false">
                <v:path arrowok="t"/>
                <v:fill type="solid"/>
              </v:shape>
            </v:group>
            <v:group style="position:absolute;left:4302;top:3144;width:10;height:20" coordorigin="4302,3144" coordsize="10,20">
              <v:shape style="position:absolute;left:4302;top:3144;width:10;height:20" coordorigin="4302,3144" coordsize="10,20" path="m4302,3164l4311,3164,4311,3144,4302,3144,4302,3164xe" filled="true" fillcolor="#000000" stroked="false">
                <v:path arrowok="t"/>
                <v:fill type="solid"/>
              </v:shape>
            </v:group>
            <v:group style="position:absolute;left:4302;top:3164;width:10;height:20" coordorigin="4302,3164" coordsize="10,20">
              <v:shape style="position:absolute;left:4302;top:3164;width:10;height:20" coordorigin="4302,3164" coordsize="10,20" path="m4302,3183l4311,3183,4311,3164,4302,3164,4302,3183xe" filled="true" fillcolor="#000000" stroked="false">
                <v:path arrowok="t"/>
                <v:fill type="solid"/>
              </v:shape>
            </v:group>
            <v:group style="position:absolute;left:4302;top:3183;width:10;height:20" coordorigin="4302,3183" coordsize="10,20">
              <v:shape style="position:absolute;left:4302;top:3183;width:10;height:20" coordorigin="4302,3183" coordsize="10,20" path="m4302,3202l4311,3202,4311,3183,4302,3183,4302,3202xe" filled="true" fillcolor="#000000" stroked="false">
                <v:path arrowok="t"/>
                <v:fill type="solid"/>
              </v:shape>
            </v:group>
            <v:group style="position:absolute;left:4302;top:3202;width:10;height:20" coordorigin="4302,3202" coordsize="10,20">
              <v:shape style="position:absolute;left:4302;top:3202;width:10;height:20" coordorigin="4302,3202" coordsize="10,20" path="m4302,3221l4311,3221,4311,3202,4302,3202,4302,3221xe" filled="true" fillcolor="#000000" stroked="false">
                <v:path arrowok="t"/>
                <v:fill type="solid"/>
              </v:shape>
            </v:group>
            <v:group style="position:absolute;left:4302;top:3221;width:10;height:20" coordorigin="4302,3221" coordsize="10,20">
              <v:shape style="position:absolute;left:4302;top:3221;width:10;height:20" coordorigin="4302,3221" coordsize="10,20" path="m4302,3240l4311,3240,4311,3221,4302,3221,4302,3240xe" filled="true" fillcolor="#000000" stroked="false">
                <v:path arrowok="t"/>
                <v:fill type="solid"/>
              </v:shape>
            </v:group>
            <v:group style="position:absolute;left:4302;top:3240;width:10;height:20" coordorigin="4302,3240" coordsize="10,20">
              <v:shape style="position:absolute;left:4302;top:3240;width:10;height:20" coordorigin="4302,3240" coordsize="10,20" path="m4302,3260l4311,3260,4311,3240,4302,3240,4302,3260xe" filled="true" fillcolor="#000000" stroked="false">
                <v:path arrowok="t"/>
                <v:fill type="solid"/>
              </v:shape>
            </v:group>
            <v:group style="position:absolute;left:4302;top:3260;width:10;height:20" coordorigin="4302,3260" coordsize="10,20">
              <v:shape style="position:absolute;left:4302;top:3260;width:10;height:20" coordorigin="4302,3260" coordsize="10,20" path="m4302,3279l4311,3279,4311,3260,4302,3260,4302,3279xe" filled="true" fillcolor="#000000" stroked="false">
                <v:path arrowok="t"/>
                <v:fill type="solid"/>
              </v:shape>
            </v:group>
            <v:group style="position:absolute;left:4302;top:3279;width:10;height:20" coordorigin="4302,3279" coordsize="10,20">
              <v:shape style="position:absolute;left:4302;top:3279;width:10;height:20" coordorigin="4302,3279" coordsize="10,20" path="m4302,3298l4311,3298,4311,3279,4302,3279,4302,3298xe" filled="true" fillcolor="#000000" stroked="false">
                <v:path arrowok="t"/>
                <v:fill type="solid"/>
              </v:shape>
            </v:group>
            <v:group style="position:absolute;left:5094;top:2914;width:10;height:20" coordorigin="5094,2914" coordsize="10,20">
              <v:shape style="position:absolute;left:5094;top:2914;width:10;height:20" coordorigin="5094,2914" coordsize="10,20" path="m5094,2933l5103,2933,5103,2914,5094,2914,5094,2933xe" filled="true" fillcolor="#000000" stroked="false">
                <v:path arrowok="t"/>
                <v:fill type="solid"/>
              </v:shape>
            </v:group>
            <v:group style="position:absolute;left:5094;top:2933;width:10;height:20" coordorigin="5094,2933" coordsize="10,20">
              <v:shape style="position:absolute;left:5094;top:2933;width:10;height:20" coordorigin="5094,2933" coordsize="10,20" path="m5094,2952l5103,2952,5103,2933,5094,2933,5094,2952xe" filled="true" fillcolor="#000000" stroked="false">
                <v:path arrowok="t"/>
                <v:fill type="solid"/>
              </v:shape>
            </v:group>
            <v:group style="position:absolute;left:5094;top:2952;width:10;height:20" coordorigin="5094,2952" coordsize="10,20">
              <v:shape style="position:absolute;left:5094;top:2952;width:10;height:20" coordorigin="5094,2952" coordsize="10,20" path="m5094,2972l5103,2972,5103,2952,5094,2952,5094,2972xe" filled="true" fillcolor="#000000" stroked="false">
                <v:path arrowok="t"/>
                <v:fill type="solid"/>
              </v:shape>
            </v:group>
            <v:group style="position:absolute;left:5094;top:2972;width:10;height:20" coordorigin="5094,2972" coordsize="10,20">
              <v:shape style="position:absolute;left:5094;top:2972;width:10;height:20" coordorigin="5094,2972" coordsize="10,20" path="m5094,2991l5103,2991,5103,2972,5094,2972,5094,2991xe" filled="true" fillcolor="#000000" stroked="false">
                <v:path arrowok="t"/>
                <v:fill type="solid"/>
              </v:shape>
            </v:group>
            <v:group style="position:absolute;left:5094;top:2991;width:10;height:20" coordorigin="5094,2991" coordsize="10,20">
              <v:shape style="position:absolute;left:5094;top:2991;width:10;height:20" coordorigin="5094,2991" coordsize="10,20" path="m5094,3010l5103,3010,5103,2991,5094,2991,5094,3010xe" filled="true" fillcolor="#000000" stroked="false">
                <v:path arrowok="t"/>
                <v:fill type="solid"/>
              </v:shape>
            </v:group>
            <v:group style="position:absolute;left:5094;top:3010;width:10;height:20" coordorigin="5094,3010" coordsize="10,20">
              <v:shape style="position:absolute;left:5094;top:3010;width:10;height:20" coordorigin="5094,3010" coordsize="10,20" path="m5094,3029l5103,3029,5103,3010,5094,3010,5094,3029xe" filled="true" fillcolor="#000000" stroked="false">
                <v:path arrowok="t"/>
                <v:fill type="solid"/>
              </v:shape>
            </v:group>
            <v:group style="position:absolute;left:5094;top:3029;width:10;height:20" coordorigin="5094,3029" coordsize="10,20">
              <v:shape style="position:absolute;left:5094;top:3029;width:10;height:20" coordorigin="5094,3029" coordsize="10,20" path="m5094,3048l5103,3048,5103,3029,5094,3029,5094,3048xe" filled="true" fillcolor="#000000" stroked="false">
                <v:path arrowok="t"/>
                <v:fill type="solid"/>
              </v:shape>
            </v:group>
            <v:group style="position:absolute;left:5094;top:3048;width:10;height:20" coordorigin="5094,3048" coordsize="10,20">
              <v:shape style="position:absolute;left:5094;top:3048;width:10;height:20" coordorigin="5094,3048" coordsize="10,20" path="m5094,3068l5103,3068,5103,3048,5094,3048,5094,3068xe" filled="true" fillcolor="#000000" stroked="false">
                <v:path arrowok="t"/>
                <v:fill type="solid"/>
              </v:shape>
            </v:group>
            <v:group style="position:absolute;left:5094;top:3068;width:10;height:20" coordorigin="5094,3068" coordsize="10,20">
              <v:shape style="position:absolute;left:5094;top:3068;width:10;height:20" coordorigin="5094,3068" coordsize="10,20" path="m5094,3087l5103,3087,5103,3068,5094,3068,5094,3087xe" filled="true" fillcolor="#000000" stroked="false">
                <v:path arrowok="t"/>
                <v:fill type="solid"/>
              </v:shape>
            </v:group>
            <v:group style="position:absolute;left:5094;top:3087;width:10;height:20" coordorigin="5094,3087" coordsize="10,20">
              <v:shape style="position:absolute;left:5094;top:3087;width:10;height:20" coordorigin="5094,3087" coordsize="10,20" path="m5094,3106l5103,3106,5103,3087,5094,3087,5094,3106xe" filled="true" fillcolor="#000000" stroked="false">
                <v:path arrowok="t"/>
                <v:fill type="solid"/>
              </v:shape>
            </v:group>
            <v:group style="position:absolute;left:5094;top:3106;width:10;height:20" coordorigin="5094,3106" coordsize="10,20">
              <v:shape style="position:absolute;left:5094;top:3106;width:10;height:20" coordorigin="5094,3106" coordsize="10,20" path="m5094,3125l5103,3125,5103,3106,5094,3106,5094,3125xe" filled="true" fillcolor="#000000" stroked="false">
                <v:path arrowok="t"/>
                <v:fill type="solid"/>
              </v:shape>
            </v:group>
            <v:group style="position:absolute;left:5094;top:3125;width:10;height:20" coordorigin="5094,3125" coordsize="10,20">
              <v:shape style="position:absolute;left:5094;top:3125;width:10;height:20" coordorigin="5094,3125" coordsize="10,20" path="m5094,3144l5103,3144,5103,3125,5094,3125,5094,3144xe" filled="true" fillcolor="#000000" stroked="false">
                <v:path arrowok="t"/>
                <v:fill type="solid"/>
              </v:shape>
            </v:group>
            <v:group style="position:absolute;left:5094;top:3144;width:10;height:20" coordorigin="5094,3144" coordsize="10,20">
              <v:shape style="position:absolute;left:5094;top:3144;width:10;height:20" coordorigin="5094,3144" coordsize="10,20" path="m5094,3164l5103,3164,5103,3144,5094,3144,5094,3164xe" filled="true" fillcolor="#000000" stroked="false">
                <v:path arrowok="t"/>
                <v:fill type="solid"/>
              </v:shape>
            </v:group>
            <v:group style="position:absolute;left:5094;top:3164;width:10;height:20" coordorigin="5094,3164" coordsize="10,20">
              <v:shape style="position:absolute;left:5094;top:3164;width:10;height:20" coordorigin="5094,3164" coordsize="10,20" path="m5094,3183l5103,3183,5103,3164,5094,3164,5094,3183xe" filled="true" fillcolor="#000000" stroked="false">
                <v:path arrowok="t"/>
                <v:fill type="solid"/>
              </v:shape>
            </v:group>
            <v:group style="position:absolute;left:5094;top:3183;width:10;height:20" coordorigin="5094,3183" coordsize="10,20">
              <v:shape style="position:absolute;left:5094;top:3183;width:10;height:20" coordorigin="5094,3183" coordsize="10,20" path="m5094,3202l5103,3202,5103,3183,5094,3183,5094,3202xe" filled="true" fillcolor="#000000" stroked="false">
                <v:path arrowok="t"/>
                <v:fill type="solid"/>
              </v:shape>
            </v:group>
            <v:group style="position:absolute;left:5094;top:3202;width:10;height:20" coordorigin="5094,3202" coordsize="10,20">
              <v:shape style="position:absolute;left:5094;top:3202;width:10;height:20" coordorigin="5094,3202" coordsize="10,20" path="m5094,3221l5103,3221,5103,3202,5094,3202,5094,3221xe" filled="true" fillcolor="#000000" stroked="false">
                <v:path arrowok="t"/>
                <v:fill type="solid"/>
              </v:shape>
            </v:group>
            <v:group style="position:absolute;left:5094;top:3221;width:10;height:20" coordorigin="5094,3221" coordsize="10,20">
              <v:shape style="position:absolute;left:5094;top:3221;width:10;height:20" coordorigin="5094,3221" coordsize="10,20" path="m5094,3240l5103,3240,5103,3221,5094,3221,5094,3240xe" filled="true" fillcolor="#000000" stroked="false">
                <v:path arrowok="t"/>
                <v:fill type="solid"/>
              </v:shape>
            </v:group>
            <v:group style="position:absolute;left:5094;top:3240;width:10;height:20" coordorigin="5094,3240" coordsize="10,20">
              <v:shape style="position:absolute;left:5094;top:3240;width:10;height:20" coordorigin="5094,3240" coordsize="10,20" path="m5094,3260l5103,3260,5103,3240,5094,3240,5094,3260xe" filled="true" fillcolor="#000000" stroked="false">
                <v:path arrowok="t"/>
                <v:fill type="solid"/>
              </v:shape>
            </v:group>
            <v:group style="position:absolute;left:5094;top:3260;width:10;height:20" coordorigin="5094,3260" coordsize="10,20">
              <v:shape style="position:absolute;left:5094;top:3260;width:10;height:20" coordorigin="5094,3260" coordsize="10,20" path="m5094,3279l5103,3279,5103,3260,5094,3260,5094,3279xe" filled="true" fillcolor="#000000" stroked="false">
                <v:path arrowok="t"/>
                <v:fill type="solid"/>
              </v:shape>
            </v:group>
            <v:group style="position:absolute;left:5094;top:3279;width:10;height:20" coordorigin="5094,3279" coordsize="10,20">
              <v:shape style="position:absolute;left:5094;top:3279;width:10;height:20" coordorigin="5094,3279" coordsize="10,20" path="m5094,3298l5103,3298,5103,3279,5094,3279,5094,3298xe" filled="true" fillcolor="#000000" stroked="false">
                <v:path arrowok="t"/>
                <v:fill type="solid"/>
              </v:shape>
            </v:group>
            <v:group style="position:absolute;left:6025;top:2914;width:10;height:20" coordorigin="6025,2914" coordsize="10,20">
              <v:shape style="position:absolute;left:6025;top:2914;width:10;height:20" coordorigin="6025,2914" coordsize="10,20" path="m6025,2933l6035,2933,6035,2914,6025,2914,6025,2933xe" filled="true" fillcolor="#000000" stroked="false">
                <v:path arrowok="t"/>
                <v:fill type="solid"/>
              </v:shape>
            </v:group>
            <v:group style="position:absolute;left:6025;top:2933;width:10;height:20" coordorigin="6025,2933" coordsize="10,20">
              <v:shape style="position:absolute;left:6025;top:2933;width:10;height:20" coordorigin="6025,2933" coordsize="10,20" path="m6025,2952l6035,2952,6035,2933,6025,2933,6025,2952xe" filled="true" fillcolor="#000000" stroked="false">
                <v:path arrowok="t"/>
                <v:fill type="solid"/>
              </v:shape>
            </v:group>
            <v:group style="position:absolute;left:6025;top:2952;width:10;height:20" coordorigin="6025,2952" coordsize="10,20">
              <v:shape style="position:absolute;left:6025;top:2952;width:10;height:20" coordorigin="6025,2952" coordsize="10,20" path="m6025,2972l6035,2972,6035,2952,6025,2952,6025,2972xe" filled="true" fillcolor="#000000" stroked="false">
                <v:path arrowok="t"/>
                <v:fill type="solid"/>
              </v:shape>
            </v:group>
            <v:group style="position:absolute;left:6025;top:2972;width:10;height:20" coordorigin="6025,2972" coordsize="10,20">
              <v:shape style="position:absolute;left:6025;top:2972;width:10;height:20" coordorigin="6025,2972" coordsize="10,20" path="m6025,2991l6035,2991,6035,2972,6025,2972,6025,2991xe" filled="true" fillcolor="#000000" stroked="false">
                <v:path arrowok="t"/>
                <v:fill type="solid"/>
              </v:shape>
            </v:group>
            <v:group style="position:absolute;left:6025;top:2991;width:10;height:20" coordorigin="6025,2991" coordsize="10,20">
              <v:shape style="position:absolute;left:6025;top:2991;width:10;height:20" coordorigin="6025,2991" coordsize="10,20" path="m6025,3010l6035,3010,6035,2991,6025,2991,6025,3010xe" filled="true" fillcolor="#000000" stroked="false">
                <v:path arrowok="t"/>
                <v:fill type="solid"/>
              </v:shape>
            </v:group>
            <v:group style="position:absolute;left:6025;top:3010;width:10;height:20" coordorigin="6025,3010" coordsize="10,20">
              <v:shape style="position:absolute;left:6025;top:3010;width:10;height:20" coordorigin="6025,3010" coordsize="10,20" path="m6025,3029l6035,3029,6035,3010,6025,3010,6025,3029xe" filled="true" fillcolor="#000000" stroked="false">
                <v:path arrowok="t"/>
                <v:fill type="solid"/>
              </v:shape>
            </v:group>
            <v:group style="position:absolute;left:6025;top:3029;width:10;height:20" coordorigin="6025,3029" coordsize="10,20">
              <v:shape style="position:absolute;left:6025;top:3029;width:10;height:20" coordorigin="6025,3029" coordsize="10,20" path="m6025,3048l6035,3048,6035,3029,6025,3029,6025,3048xe" filled="true" fillcolor="#000000" stroked="false">
                <v:path arrowok="t"/>
                <v:fill type="solid"/>
              </v:shape>
            </v:group>
            <v:group style="position:absolute;left:6025;top:3048;width:10;height:20" coordorigin="6025,3048" coordsize="10,20">
              <v:shape style="position:absolute;left:6025;top:3048;width:10;height:20" coordorigin="6025,3048" coordsize="10,20" path="m6025,3068l6035,3068,6035,3048,6025,3048,6025,3068xe" filled="true" fillcolor="#000000" stroked="false">
                <v:path arrowok="t"/>
                <v:fill type="solid"/>
              </v:shape>
            </v:group>
            <v:group style="position:absolute;left:6025;top:3068;width:10;height:20" coordorigin="6025,3068" coordsize="10,20">
              <v:shape style="position:absolute;left:6025;top:3068;width:10;height:20" coordorigin="6025,3068" coordsize="10,20" path="m6025,3087l6035,3087,6035,3068,6025,3068,6025,3087xe" filled="true" fillcolor="#000000" stroked="false">
                <v:path arrowok="t"/>
                <v:fill type="solid"/>
              </v:shape>
            </v:group>
            <v:group style="position:absolute;left:6025;top:3087;width:10;height:20" coordorigin="6025,3087" coordsize="10,20">
              <v:shape style="position:absolute;left:6025;top:3087;width:10;height:20" coordorigin="6025,3087" coordsize="10,20" path="m6025,3106l6035,3106,6035,3087,6025,3087,6025,3106xe" filled="true" fillcolor="#000000" stroked="false">
                <v:path arrowok="t"/>
                <v:fill type="solid"/>
              </v:shape>
            </v:group>
            <v:group style="position:absolute;left:6025;top:3106;width:10;height:20" coordorigin="6025,3106" coordsize="10,20">
              <v:shape style="position:absolute;left:6025;top:3106;width:10;height:20" coordorigin="6025,3106" coordsize="10,20" path="m6025,3125l6035,3125,6035,3106,6025,3106,6025,3125xe" filled="true" fillcolor="#000000" stroked="false">
                <v:path arrowok="t"/>
                <v:fill type="solid"/>
              </v:shape>
            </v:group>
            <v:group style="position:absolute;left:6025;top:3125;width:10;height:20" coordorigin="6025,3125" coordsize="10,20">
              <v:shape style="position:absolute;left:6025;top:3125;width:10;height:20" coordorigin="6025,3125" coordsize="10,20" path="m6025,3144l6035,3144,6035,3125,6025,3125,6025,3144xe" filled="true" fillcolor="#000000" stroked="false">
                <v:path arrowok="t"/>
                <v:fill type="solid"/>
              </v:shape>
            </v:group>
            <v:group style="position:absolute;left:6025;top:3144;width:10;height:20" coordorigin="6025,3144" coordsize="10,20">
              <v:shape style="position:absolute;left:6025;top:3144;width:10;height:20" coordorigin="6025,3144" coordsize="10,20" path="m6025,3164l6035,3164,6035,3144,6025,3144,6025,3164xe" filled="true" fillcolor="#000000" stroked="false">
                <v:path arrowok="t"/>
                <v:fill type="solid"/>
              </v:shape>
            </v:group>
            <v:group style="position:absolute;left:6025;top:3164;width:10;height:20" coordorigin="6025,3164" coordsize="10,20">
              <v:shape style="position:absolute;left:6025;top:3164;width:10;height:20" coordorigin="6025,3164" coordsize="10,20" path="m6025,3183l6035,3183,6035,3164,6025,3164,6025,3183xe" filled="true" fillcolor="#000000" stroked="false">
                <v:path arrowok="t"/>
                <v:fill type="solid"/>
              </v:shape>
            </v:group>
            <v:group style="position:absolute;left:6025;top:3183;width:10;height:20" coordorigin="6025,3183" coordsize="10,20">
              <v:shape style="position:absolute;left:6025;top:3183;width:10;height:20" coordorigin="6025,3183" coordsize="10,20" path="m6025,3202l6035,3202,6035,3183,6025,3183,6025,3202xe" filled="true" fillcolor="#000000" stroked="false">
                <v:path arrowok="t"/>
                <v:fill type="solid"/>
              </v:shape>
            </v:group>
            <v:group style="position:absolute;left:6025;top:3202;width:10;height:20" coordorigin="6025,3202" coordsize="10,20">
              <v:shape style="position:absolute;left:6025;top:3202;width:10;height:20" coordorigin="6025,3202" coordsize="10,20" path="m6025,3221l6035,3221,6035,3202,6025,3202,6025,3221xe" filled="true" fillcolor="#000000" stroked="false">
                <v:path arrowok="t"/>
                <v:fill type="solid"/>
              </v:shape>
            </v:group>
            <v:group style="position:absolute;left:6025;top:3221;width:10;height:20" coordorigin="6025,3221" coordsize="10,20">
              <v:shape style="position:absolute;left:6025;top:3221;width:10;height:20" coordorigin="6025,3221" coordsize="10,20" path="m6025,3240l6035,3240,6035,3221,6025,3221,6025,3240xe" filled="true" fillcolor="#000000" stroked="false">
                <v:path arrowok="t"/>
                <v:fill type="solid"/>
              </v:shape>
            </v:group>
            <v:group style="position:absolute;left:6025;top:3240;width:10;height:20" coordorigin="6025,3240" coordsize="10,20">
              <v:shape style="position:absolute;left:6025;top:3240;width:10;height:20" coordorigin="6025,3240" coordsize="10,20" path="m6025,3260l6035,3260,6035,3240,6025,3240,6025,3260xe" filled="true" fillcolor="#000000" stroked="false">
                <v:path arrowok="t"/>
                <v:fill type="solid"/>
              </v:shape>
            </v:group>
            <v:group style="position:absolute;left:6025;top:3260;width:10;height:20" coordorigin="6025,3260" coordsize="10,20">
              <v:shape style="position:absolute;left:6025;top:3260;width:10;height:20" coordorigin="6025,3260" coordsize="10,20" path="m6025,3279l6035,3279,6035,3260,6025,3260,6025,3279xe" filled="true" fillcolor="#000000" stroked="false">
                <v:path arrowok="t"/>
                <v:fill type="solid"/>
              </v:shape>
            </v:group>
            <v:group style="position:absolute;left:6025;top:3279;width:10;height:20" coordorigin="6025,3279" coordsize="10,20">
              <v:shape style="position:absolute;left:6025;top:3279;width:10;height:20" coordorigin="6025,3279" coordsize="10,20" path="m6025,3298l6035,3298,6035,3279,6025,3279,6025,3298xe" filled="true" fillcolor="#000000" stroked="false">
                <v:path arrowok="t"/>
                <v:fill type="solid"/>
              </v:shape>
            </v:group>
            <v:group style="position:absolute;left:6594;top:2914;width:10;height:20" coordorigin="6594,2914" coordsize="10,20">
              <v:shape style="position:absolute;left:6594;top:2914;width:10;height:20" coordorigin="6594,2914" coordsize="10,20" path="m6594,2933l6604,2933,6604,2914,6594,2914,6594,2933xe" filled="true" fillcolor="#000000" stroked="false">
                <v:path arrowok="t"/>
                <v:fill type="solid"/>
              </v:shape>
            </v:group>
            <v:group style="position:absolute;left:6594;top:2933;width:10;height:20" coordorigin="6594,2933" coordsize="10,20">
              <v:shape style="position:absolute;left:6594;top:2933;width:10;height:20" coordorigin="6594,2933" coordsize="10,20" path="m6594,2952l6604,2952,6604,2933,6594,2933,6594,2952xe" filled="true" fillcolor="#000000" stroked="false">
                <v:path arrowok="t"/>
                <v:fill type="solid"/>
              </v:shape>
            </v:group>
            <v:group style="position:absolute;left:6594;top:2952;width:10;height:20" coordorigin="6594,2952" coordsize="10,20">
              <v:shape style="position:absolute;left:6594;top:2952;width:10;height:20" coordorigin="6594,2952" coordsize="10,20" path="m6594,2972l6604,2972,6604,2952,6594,2952,6594,2972xe" filled="true" fillcolor="#000000" stroked="false">
                <v:path arrowok="t"/>
                <v:fill type="solid"/>
              </v:shape>
            </v:group>
            <v:group style="position:absolute;left:6594;top:2972;width:10;height:20" coordorigin="6594,2972" coordsize="10,20">
              <v:shape style="position:absolute;left:6594;top:2972;width:10;height:20" coordorigin="6594,2972" coordsize="10,20" path="m6594,2991l6604,2991,6604,2972,6594,2972,6594,2991xe" filled="true" fillcolor="#000000" stroked="false">
                <v:path arrowok="t"/>
                <v:fill type="solid"/>
              </v:shape>
            </v:group>
            <v:group style="position:absolute;left:6594;top:2991;width:10;height:20" coordorigin="6594,2991" coordsize="10,20">
              <v:shape style="position:absolute;left:6594;top:2991;width:10;height:20" coordorigin="6594,2991" coordsize="10,20" path="m6594,3010l6604,3010,6604,2991,6594,2991,6594,3010xe" filled="true" fillcolor="#000000" stroked="false">
                <v:path arrowok="t"/>
                <v:fill type="solid"/>
              </v:shape>
            </v:group>
            <v:group style="position:absolute;left:6594;top:3010;width:10;height:20" coordorigin="6594,3010" coordsize="10,20">
              <v:shape style="position:absolute;left:6594;top:3010;width:10;height:20" coordorigin="6594,3010" coordsize="10,20" path="m6594,3029l6604,3029,6604,3010,6594,3010,6594,3029xe" filled="true" fillcolor="#000000" stroked="false">
                <v:path arrowok="t"/>
                <v:fill type="solid"/>
              </v:shape>
            </v:group>
            <v:group style="position:absolute;left:6594;top:3029;width:10;height:20" coordorigin="6594,3029" coordsize="10,20">
              <v:shape style="position:absolute;left:6594;top:3029;width:10;height:20" coordorigin="6594,3029" coordsize="10,20" path="m6594,3048l6604,3048,6604,3029,6594,3029,6594,3048xe" filled="true" fillcolor="#000000" stroked="false">
                <v:path arrowok="t"/>
                <v:fill type="solid"/>
              </v:shape>
            </v:group>
            <v:group style="position:absolute;left:6594;top:3048;width:10;height:20" coordorigin="6594,3048" coordsize="10,20">
              <v:shape style="position:absolute;left:6594;top:3048;width:10;height:20" coordorigin="6594,3048" coordsize="10,20" path="m6594,3068l6604,3068,6604,3048,6594,3048,6594,3068xe" filled="true" fillcolor="#000000" stroked="false">
                <v:path arrowok="t"/>
                <v:fill type="solid"/>
              </v:shape>
            </v:group>
            <v:group style="position:absolute;left:6594;top:3068;width:10;height:20" coordorigin="6594,3068" coordsize="10,20">
              <v:shape style="position:absolute;left:6594;top:3068;width:10;height:20" coordorigin="6594,3068" coordsize="10,20" path="m6594,3087l6604,3087,6604,3068,6594,3068,6594,3087xe" filled="true" fillcolor="#000000" stroked="false">
                <v:path arrowok="t"/>
                <v:fill type="solid"/>
              </v:shape>
            </v:group>
            <v:group style="position:absolute;left:6594;top:3087;width:10;height:20" coordorigin="6594,3087" coordsize="10,20">
              <v:shape style="position:absolute;left:6594;top:3087;width:10;height:20" coordorigin="6594,3087" coordsize="10,20" path="m6594,3106l6604,3106,6604,3087,6594,3087,6594,3106xe" filled="true" fillcolor="#000000" stroked="false">
                <v:path arrowok="t"/>
                <v:fill type="solid"/>
              </v:shape>
            </v:group>
            <v:group style="position:absolute;left:6594;top:3106;width:10;height:20" coordorigin="6594,3106" coordsize="10,20">
              <v:shape style="position:absolute;left:6594;top:3106;width:10;height:20" coordorigin="6594,3106" coordsize="10,20" path="m6594,3125l6604,3125,6604,3106,6594,3106,6594,3125xe" filled="true" fillcolor="#000000" stroked="false">
                <v:path arrowok="t"/>
                <v:fill type="solid"/>
              </v:shape>
            </v:group>
            <v:group style="position:absolute;left:6594;top:3125;width:10;height:20" coordorigin="6594,3125" coordsize="10,20">
              <v:shape style="position:absolute;left:6594;top:3125;width:10;height:20" coordorigin="6594,3125" coordsize="10,20" path="m6594,3144l6604,3144,6604,3125,6594,3125,6594,3144xe" filled="true" fillcolor="#000000" stroked="false">
                <v:path arrowok="t"/>
                <v:fill type="solid"/>
              </v:shape>
            </v:group>
            <v:group style="position:absolute;left:6594;top:3144;width:10;height:20" coordorigin="6594,3144" coordsize="10,20">
              <v:shape style="position:absolute;left:6594;top:3144;width:10;height:20" coordorigin="6594,3144" coordsize="10,20" path="m6594,3164l6604,3164,6604,3144,6594,3144,6594,3164xe" filled="true" fillcolor="#000000" stroked="false">
                <v:path arrowok="t"/>
                <v:fill type="solid"/>
              </v:shape>
            </v:group>
            <v:group style="position:absolute;left:6594;top:3164;width:10;height:20" coordorigin="6594,3164" coordsize="10,20">
              <v:shape style="position:absolute;left:6594;top:3164;width:10;height:20" coordorigin="6594,3164" coordsize="10,20" path="m6594,3183l6604,3183,6604,3164,6594,3164,6594,3183xe" filled="true" fillcolor="#000000" stroked="false">
                <v:path arrowok="t"/>
                <v:fill type="solid"/>
              </v:shape>
            </v:group>
            <v:group style="position:absolute;left:6594;top:3183;width:10;height:20" coordorigin="6594,3183" coordsize="10,20">
              <v:shape style="position:absolute;left:6594;top:3183;width:10;height:20" coordorigin="6594,3183" coordsize="10,20" path="m6594,3202l6604,3202,6604,3183,6594,3183,6594,3202xe" filled="true" fillcolor="#000000" stroked="false">
                <v:path arrowok="t"/>
                <v:fill type="solid"/>
              </v:shape>
            </v:group>
            <v:group style="position:absolute;left:6594;top:3202;width:10;height:20" coordorigin="6594,3202" coordsize="10,20">
              <v:shape style="position:absolute;left:6594;top:3202;width:10;height:20" coordorigin="6594,3202" coordsize="10,20" path="m6594,3221l6604,3221,6604,3202,6594,3202,6594,3221xe" filled="true" fillcolor="#000000" stroked="false">
                <v:path arrowok="t"/>
                <v:fill type="solid"/>
              </v:shape>
            </v:group>
            <v:group style="position:absolute;left:6594;top:3221;width:10;height:20" coordorigin="6594,3221" coordsize="10,20">
              <v:shape style="position:absolute;left:6594;top:3221;width:10;height:20" coordorigin="6594,3221" coordsize="10,20" path="m6594,3240l6604,3240,6604,3221,6594,3221,6594,3240xe" filled="true" fillcolor="#000000" stroked="false">
                <v:path arrowok="t"/>
                <v:fill type="solid"/>
              </v:shape>
            </v:group>
            <v:group style="position:absolute;left:6594;top:3240;width:10;height:20" coordorigin="6594,3240" coordsize="10,20">
              <v:shape style="position:absolute;left:6594;top:3240;width:10;height:20" coordorigin="6594,3240" coordsize="10,20" path="m6594,3260l6604,3260,6604,3240,6594,3240,6594,3260xe" filled="true" fillcolor="#000000" stroked="false">
                <v:path arrowok="t"/>
                <v:fill type="solid"/>
              </v:shape>
            </v:group>
            <v:group style="position:absolute;left:6594;top:3260;width:10;height:20" coordorigin="6594,3260" coordsize="10,20">
              <v:shape style="position:absolute;left:6594;top:3260;width:10;height:20" coordorigin="6594,3260" coordsize="10,20" path="m6594,3279l6604,3279,6604,3260,6594,3260,6594,3279xe" filled="true" fillcolor="#000000" stroked="false">
                <v:path arrowok="t"/>
                <v:fill type="solid"/>
              </v:shape>
            </v:group>
            <v:group style="position:absolute;left:6594;top:3279;width:10;height:20" coordorigin="6594,3279" coordsize="10,20">
              <v:shape style="position:absolute;left:6594;top:3279;width:10;height:20" coordorigin="6594,3279" coordsize="10,20" path="m6594,3298l6604,3298,6604,3279,6594,3279,6594,3298xe" filled="true" fillcolor="#000000" stroked="false">
                <v:path arrowok="t"/>
                <v:fill type="solid"/>
              </v:shape>
            </v:group>
            <v:group style="position:absolute;left:6594;top:3300;width:10;height:2" coordorigin="6594,3300" coordsize="10,2">
              <v:shape style="position:absolute;left:6594;top:3300;width:10;height:2" coordorigin="6594,3300" coordsize="10,0" path="m6594,3300l6604,3300e" filled="false" stroked="true" strokeweight=".23999pt" strokecolor="#000000">
                <v:path arrowok="t"/>
              </v:shape>
            </v:group>
            <v:group style="position:absolute;left:7720;top:2914;width:10;height:20" coordorigin="7720,2914" coordsize="10,20">
              <v:shape style="position:absolute;left:7720;top:2914;width:10;height:20" coordorigin="7720,2914" coordsize="10,20" path="m7720,2933l7729,2933,7729,2914,7720,2914,7720,2933xe" filled="true" fillcolor="#000000" stroked="false">
                <v:path arrowok="t"/>
                <v:fill type="solid"/>
              </v:shape>
            </v:group>
            <v:group style="position:absolute;left:7720;top:2933;width:10;height:20" coordorigin="7720,2933" coordsize="10,20">
              <v:shape style="position:absolute;left:7720;top:2933;width:10;height:20" coordorigin="7720,2933" coordsize="10,20" path="m7720,2952l7729,2952,7729,2933,7720,2933,7720,2952xe" filled="true" fillcolor="#000000" stroked="false">
                <v:path arrowok="t"/>
                <v:fill type="solid"/>
              </v:shape>
            </v:group>
            <v:group style="position:absolute;left:7720;top:2952;width:10;height:20" coordorigin="7720,2952" coordsize="10,20">
              <v:shape style="position:absolute;left:7720;top:2952;width:10;height:20" coordorigin="7720,2952" coordsize="10,20" path="m7720,2972l7729,2972,7729,2952,7720,2952,7720,2972xe" filled="true" fillcolor="#000000" stroked="false">
                <v:path arrowok="t"/>
                <v:fill type="solid"/>
              </v:shape>
            </v:group>
            <v:group style="position:absolute;left:7720;top:2972;width:10;height:20" coordorigin="7720,2972" coordsize="10,20">
              <v:shape style="position:absolute;left:7720;top:2972;width:10;height:20" coordorigin="7720,2972" coordsize="10,20" path="m7720,2991l7729,2991,7729,2972,7720,2972,7720,2991xe" filled="true" fillcolor="#000000" stroked="false">
                <v:path arrowok="t"/>
                <v:fill type="solid"/>
              </v:shape>
            </v:group>
            <v:group style="position:absolute;left:7720;top:2991;width:10;height:20" coordorigin="7720,2991" coordsize="10,20">
              <v:shape style="position:absolute;left:7720;top:2991;width:10;height:20" coordorigin="7720,2991" coordsize="10,20" path="m7720,3010l7729,3010,7729,2991,7720,2991,7720,3010xe" filled="true" fillcolor="#000000" stroked="false">
                <v:path arrowok="t"/>
                <v:fill type="solid"/>
              </v:shape>
            </v:group>
            <v:group style="position:absolute;left:7720;top:3010;width:10;height:20" coordorigin="7720,3010" coordsize="10,20">
              <v:shape style="position:absolute;left:7720;top:3010;width:10;height:20" coordorigin="7720,3010" coordsize="10,20" path="m7720,3029l7729,3029,7729,3010,7720,3010,7720,3029xe" filled="true" fillcolor="#000000" stroked="false">
                <v:path arrowok="t"/>
                <v:fill type="solid"/>
              </v:shape>
            </v:group>
            <v:group style="position:absolute;left:7720;top:3029;width:10;height:20" coordorigin="7720,3029" coordsize="10,20">
              <v:shape style="position:absolute;left:7720;top:3029;width:10;height:20" coordorigin="7720,3029" coordsize="10,20" path="m7720,3048l7729,3048,7729,3029,7720,3029,7720,3048xe" filled="true" fillcolor="#000000" stroked="false">
                <v:path arrowok="t"/>
                <v:fill type="solid"/>
              </v:shape>
            </v:group>
            <v:group style="position:absolute;left:7720;top:3048;width:10;height:20" coordorigin="7720,3048" coordsize="10,20">
              <v:shape style="position:absolute;left:7720;top:3048;width:10;height:20" coordorigin="7720,3048" coordsize="10,20" path="m7720,3068l7729,3068,7729,3048,7720,3048,7720,3068xe" filled="true" fillcolor="#000000" stroked="false">
                <v:path arrowok="t"/>
                <v:fill type="solid"/>
              </v:shape>
            </v:group>
            <v:group style="position:absolute;left:7720;top:3068;width:10;height:20" coordorigin="7720,3068" coordsize="10,20">
              <v:shape style="position:absolute;left:7720;top:3068;width:10;height:20" coordorigin="7720,3068" coordsize="10,20" path="m7720,3087l7729,3087,7729,3068,7720,3068,7720,3087xe" filled="true" fillcolor="#000000" stroked="false">
                <v:path arrowok="t"/>
                <v:fill type="solid"/>
              </v:shape>
            </v:group>
            <v:group style="position:absolute;left:7720;top:3087;width:10;height:20" coordorigin="7720,3087" coordsize="10,20">
              <v:shape style="position:absolute;left:7720;top:3087;width:10;height:20" coordorigin="7720,3087" coordsize="10,20" path="m7720,3106l7729,3106,7729,3087,7720,3087,7720,3106xe" filled="true" fillcolor="#000000" stroked="false">
                <v:path arrowok="t"/>
                <v:fill type="solid"/>
              </v:shape>
            </v:group>
            <v:group style="position:absolute;left:7720;top:3106;width:10;height:20" coordorigin="7720,3106" coordsize="10,20">
              <v:shape style="position:absolute;left:7720;top:3106;width:10;height:20" coordorigin="7720,3106" coordsize="10,20" path="m7720,3125l7729,3125,7729,3106,7720,3106,7720,3125xe" filled="true" fillcolor="#000000" stroked="false">
                <v:path arrowok="t"/>
                <v:fill type="solid"/>
              </v:shape>
            </v:group>
            <v:group style="position:absolute;left:7720;top:3125;width:10;height:20" coordorigin="7720,3125" coordsize="10,20">
              <v:shape style="position:absolute;left:7720;top:3125;width:10;height:20" coordorigin="7720,3125" coordsize="10,20" path="m7720,3144l7729,3144,7729,3125,7720,3125,7720,3144xe" filled="true" fillcolor="#000000" stroked="false">
                <v:path arrowok="t"/>
                <v:fill type="solid"/>
              </v:shape>
            </v:group>
            <v:group style="position:absolute;left:7720;top:3144;width:10;height:20" coordorigin="7720,3144" coordsize="10,20">
              <v:shape style="position:absolute;left:7720;top:3144;width:10;height:20" coordorigin="7720,3144" coordsize="10,20" path="m7720,3164l7729,3164,7729,3144,7720,3144,7720,3164xe" filled="true" fillcolor="#000000" stroked="false">
                <v:path arrowok="t"/>
                <v:fill type="solid"/>
              </v:shape>
            </v:group>
            <v:group style="position:absolute;left:7720;top:3164;width:10;height:20" coordorigin="7720,3164" coordsize="10,20">
              <v:shape style="position:absolute;left:7720;top:3164;width:10;height:20" coordorigin="7720,3164" coordsize="10,20" path="m7720,3183l7729,3183,7729,3164,7720,3164,7720,3183xe" filled="true" fillcolor="#000000" stroked="false">
                <v:path arrowok="t"/>
                <v:fill type="solid"/>
              </v:shape>
            </v:group>
            <v:group style="position:absolute;left:7720;top:3183;width:10;height:20" coordorigin="7720,3183" coordsize="10,20">
              <v:shape style="position:absolute;left:7720;top:3183;width:10;height:20" coordorigin="7720,3183" coordsize="10,20" path="m7720,3202l7729,3202,7729,3183,7720,3183,7720,3202xe" filled="true" fillcolor="#000000" stroked="false">
                <v:path arrowok="t"/>
                <v:fill type="solid"/>
              </v:shape>
            </v:group>
            <v:group style="position:absolute;left:7720;top:3202;width:10;height:20" coordorigin="7720,3202" coordsize="10,20">
              <v:shape style="position:absolute;left:7720;top:3202;width:10;height:20" coordorigin="7720,3202" coordsize="10,20" path="m7720,3221l7729,3221,7729,3202,7720,3202,7720,3221xe" filled="true" fillcolor="#000000" stroked="false">
                <v:path arrowok="t"/>
                <v:fill type="solid"/>
              </v:shape>
            </v:group>
            <v:group style="position:absolute;left:7720;top:3221;width:10;height:20" coordorigin="7720,3221" coordsize="10,20">
              <v:shape style="position:absolute;left:7720;top:3221;width:10;height:20" coordorigin="7720,3221" coordsize="10,20" path="m7720,3240l7729,3240,7729,3221,7720,3221,7720,3240xe" filled="true" fillcolor="#000000" stroked="false">
                <v:path arrowok="t"/>
                <v:fill type="solid"/>
              </v:shape>
            </v:group>
            <v:group style="position:absolute;left:7720;top:3240;width:10;height:20" coordorigin="7720,3240" coordsize="10,20">
              <v:shape style="position:absolute;left:7720;top:3240;width:10;height:20" coordorigin="7720,3240" coordsize="10,20" path="m7720,3260l7729,3260,7729,3240,7720,3240,7720,3260xe" filled="true" fillcolor="#000000" stroked="false">
                <v:path arrowok="t"/>
                <v:fill type="solid"/>
              </v:shape>
            </v:group>
            <v:group style="position:absolute;left:7720;top:3260;width:10;height:20" coordorigin="7720,3260" coordsize="10,20">
              <v:shape style="position:absolute;left:7720;top:3260;width:10;height:20" coordorigin="7720,3260" coordsize="10,20" path="m7720,3279l7729,3279,7729,3260,7720,3260,7720,3279xe" filled="true" fillcolor="#000000" stroked="false">
                <v:path arrowok="t"/>
                <v:fill type="solid"/>
              </v:shape>
            </v:group>
            <v:group style="position:absolute;left:7720;top:3279;width:10;height:20" coordorigin="7720,3279" coordsize="10,20">
              <v:shape style="position:absolute;left:7720;top:3279;width:10;height:20" coordorigin="7720,3279" coordsize="10,20" path="m7720,3298l7729,3298,7729,3279,7720,3279,7720,3298xe" filled="true" fillcolor="#000000" stroked="false">
                <v:path arrowok="t"/>
                <v:fill type="solid"/>
              </v:shape>
            </v:group>
            <v:group style="position:absolute;left:7720;top:3300;width:10;height:2" coordorigin="7720,3300" coordsize="10,2">
              <v:shape style="position:absolute;left:7720;top:3300;width:10;height:2" coordorigin="7720,3300" coordsize="10,0" path="m7720,3300l7729,3300e" filled="false" stroked="true" strokeweight=".23999pt" strokecolor="#000000">
                <v:path arrowok="t"/>
              </v:shape>
            </v:group>
            <v:group style="position:absolute;left:8490;top:2914;width:10;height:20" coordorigin="8490,2914" coordsize="10,20">
              <v:shape style="position:absolute;left:8490;top:2914;width:10;height:20" coordorigin="8490,2914" coordsize="10,20" path="m8490,2933l8500,2933,8500,2914,8490,2914,8490,2933xe" filled="true" fillcolor="#000000" stroked="false">
                <v:path arrowok="t"/>
                <v:fill type="solid"/>
              </v:shape>
            </v:group>
            <v:group style="position:absolute;left:8490;top:2933;width:10;height:20" coordorigin="8490,2933" coordsize="10,20">
              <v:shape style="position:absolute;left:8490;top:2933;width:10;height:20" coordorigin="8490,2933" coordsize="10,20" path="m8490,2952l8500,2952,8500,2933,8490,2933,8490,2952xe" filled="true" fillcolor="#000000" stroked="false">
                <v:path arrowok="t"/>
                <v:fill type="solid"/>
              </v:shape>
            </v:group>
            <v:group style="position:absolute;left:8490;top:2952;width:10;height:20" coordorigin="8490,2952" coordsize="10,20">
              <v:shape style="position:absolute;left:8490;top:2952;width:10;height:20" coordorigin="8490,2952" coordsize="10,20" path="m8490,2972l8500,2972,8500,2952,8490,2952,8490,2972xe" filled="true" fillcolor="#000000" stroked="false">
                <v:path arrowok="t"/>
                <v:fill type="solid"/>
              </v:shape>
            </v:group>
            <v:group style="position:absolute;left:8490;top:2972;width:10;height:20" coordorigin="8490,2972" coordsize="10,20">
              <v:shape style="position:absolute;left:8490;top:2972;width:10;height:20" coordorigin="8490,2972" coordsize="10,20" path="m8490,2991l8500,2991,8500,2972,8490,2972,8490,2991xe" filled="true" fillcolor="#000000" stroked="false">
                <v:path arrowok="t"/>
                <v:fill type="solid"/>
              </v:shape>
            </v:group>
            <v:group style="position:absolute;left:8490;top:2991;width:10;height:20" coordorigin="8490,2991" coordsize="10,20">
              <v:shape style="position:absolute;left:8490;top:2991;width:10;height:20" coordorigin="8490,2991" coordsize="10,20" path="m8490,3010l8500,3010,8500,2991,8490,2991,8490,3010xe" filled="true" fillcolor="#000000" stroked="false">
                <v:path arrowok="t"/>
                <v:fill type="solid"/>
              </v:shape>
            </v:group>
            <v:group style="position:absolute;left:8490;top:3010;width:10;height:20" coordorigin="8490,3010" coordsize="10,20">
              <v:shape style="position:absolute;left:8490;top:3010;width:10;height:20" coordorigin="8490,3010" coordsize="10,20" path="m8490,3029l8500,3029,8500,3010,8490,3010,8490,3029xe" filled="true" fillcolor="#000000" stroked="false">
                <v:path arrowok="t"/>
                <v:fill type="solid"/>
              </v:shape>
            </v:group>
            <v:group style="position:absolute;left:8490;top:3029;width:10;height:20" coordorigin="8490,3029" coordsize="10,20">
              <v:shape style="position:absolute;left:8490;top:3029;width:10;height:20" coordorigin="8490,3029" coordsize="10,20" path="m8490,3048l8500,3048,8500,3029,8490,3029,8490,3048xe" filled="true" fillcolor="#000000" stroked="false">
                <v:path arrowok="t"/>
                <v:fill type="solid"/>
              </v:shape>
            </v:group>
            <v:group style="position:absolute;left:8490;top:3048;width:10;height:20" coordorigin="8490,3048" coordsize="10,20">
              <v:shape style="position:absolute;left:8490;top:3048;width:10;height:20" coordorigin="8490,3048" coordsize="10,20" path="m8490,3068l8500,3068,8500,3048,8490,3048,8490,3068xe" filled="true" fillcolor="#000000" stroked="false">
                <v:path arrowok="t"/>
                <v:fill type="solid"/>
              </v:shape>
            </v:group>
            <v:group style="position:absolute;left:8490;top:3068;width:10;height:20" coordorigin="8490,3068" coordsize="10,20">
              <v:shape style="position:absolute;left:8490;top:3068;width:10;height:20" coordorigin="8490,3068" coordsize="10,20" path="m8490,3087l8500,3087,8500,3068,8490,3068,8490,3087xe" filled="true" fillcolor="#000000" stroked="false">
                <v:path arrowok="t"/>
                <v:fill type="solid"/>
              </v:shape>
            </v:group>
            <v:group style="position:absolute;left:8490;top:3087;width:10;height:20" coordorigin="8490,3087" coordsize="10,20">
              <v:shape style="position:absolute;left:8490;top:3087;width:10;height:20" coordorigin="8490,3087" coordsize="10,20" path="m8490,3106l8500,3106,8500,3087,8490,3087,8490,3106xe" filled="true" fillcolor="#000000" stroked="false">
                <v:path arrowok="t"/>
                <v:fill type="solid"/>
              </v:shape>
            </v:group>
            <v:group style="position:absolute;left:8490;top:3106;width:10;height:20" coordorigin="8490,3106" coordsize="10,20">
              <v:shape style="position:absolute;left:8490;top:3106;width:10;height:20" coordorigin="8490,3106" coordsize="10,20" path="m8490,3125l8500,3125,8500,3106,8490,3106,8490,3125xe" filled="true" fillcolor="#000000" stroked="false">
                <v:path arrowok="t"/>
                <v:fill type="solid"/>
              </v:shape>
            </v:group>
            <v:group style="position:absolute;left:8490;top:3125;width:10;height:20" coordorigin="8490,3125" coordsize="10,20">
              <v:shape style="position:absolute;left:8490;top:3125;width:10;height:20" coordorigin="8490,3125" coordsize="10,20" path="m8490,3144l8500,3144,8500,3125,8490,3125,8490,3144xe" filled="true" fillcolor="#000000" stroked="false">
                <v:path arrowok="t"/>
                <v:fill type="solid"/>
              </v:shape>
            </v:group>
            <v:group style="position:absolute;left:8490;top:3144;width:10;height:20" coordorigin="8490,3144" coordsize="10,20">
              <v:shape style="position:absolute;left:8490;top:3144;width:10;height:20" coordorigin="8490,3144" coordsize="10,20" path="m8490,3164l8500,3164,8500,3144,8490,3144,8490,3164xe" filled="true" fillcolor="#000000" stroked="false">
                <v:path arrowok="t"/>
                <v:fill type="solid"/>
              </v:shape>
            </v:group>
            <v:group style="position:absolute;left:8490;top:3164;width:10;height:20" coordorigin="8490,3164" coordsize="10,20">
              <v:shape style="position:absolute;left:8490;top:3164;width:10;height:20" coordorigin="8490,3164" coordsize="10,20" path="m8490,3183l8500,3183,8500,3164,8490,3164,8490,3183xe" filled="true" fillcolor="#000000" stroked="false">
                <v:path arrowok="t"/>
                <v:fill type="solid"/>
              </v:shape>
            </v:group>
            <v:group style="position:absolute;left:8490;top:3183;width:10;height:20" coordorigin="8490,3183" coordsize="10,20">
              <v:shape style="position:absolute;left:8490;top:3183;width:10;height:20" coordorigin="8490,3183" coordsize="10,20" path="m8490,3202l8500,3202,8500,3183,8490,3183,8490,3202xe" filled="true" fillcolor="#000000" stroked="false">
                <v:path arrowok="t"/>
                <v:fill type="solid"/>
              </v:shape>
            </v:group>
            <v:group style="position:absolute;left:8490;top:3202;width:10;height:20" coordorigin="8490,3202" coordsize="10,20">
              <v:shape style="position:absolute;left:8490;top:3202;width:10;height:20" coordorigin="8490,3202" coordsize="10,20" path="m8490,3221l8500,3221,8500,3202,8490,3202,8490,3221xe" filled="true" fillcolor="#000000" stroked="false">
                <v:path arrowok="t"/>
                <v:fill type="solid"/>
              </v:shape>
            </v:group>
            <v:group style="position:absolute;left:8490;top:3221;width:10;height:20" coordorigin="8490,3221" coordsize="10,20">
              <v:shape style="position:absolute;left:8490;top:3221;width:10;height:20" coordorigin="8490,3221" coordsize="10,20" path="m8490,3240l8500,3240,8500,3221,8490,3221,8490,3240xe" filled="true" fillcolor="#000000" stroked="false">
                <v:path arrowok="t"/>
                <v:fill type="solid"/>
              </v:shape>
            </v:group>
            <v:group style="position:absolute;left:8490;top:3240;width:10;height:20" coordorigin="8490,3240" coordsize="10,20">
              <v:shape style="position:absolute;left:8490;top:3240;width:10;height:20" coordorigin="8490,3240" coordsize="10,20" path="m8490,3260l8500,3260,8500,3240,8490,3240,8490,3260xe" filled="true" fillcolor="#000000" stroked="false">
                <v:path arrowok="t"/>
                <v:fill type="solid"/>
              </v:shape>
            </v:group>
            <v:group style="position:absolute;left:8490;top:3260;width:10;height:20" coordorigin="8490,3260" coordsize="10,20">
              <v:shape style="position:absolute;left:8490;top:3260;width:10;height:20" coordorigin="8490,3260" coordsize="10,20" path="m8490,3279l8500,3279,8500,3260,8490,3260,8490,3279xe" filled="true" fillcolor="#000000" stroked="false">
                <v:path arrowok="t"/>
                <v:fill type="solid"/>
              </v:shape>
            </v:group>
            <v:group style="position:absolute;left:8490;top:3279;width:10;height:20" coordorigin="8490,3279" coordsize="10,20">
              <v:shape style="position:absolute;left:8490;top:3279;width:10;height:20" coordorigin="8490,3279" coordsize="10,20" path="m8490,3298l8500,3298,8500,3279,8490,3279,8490,3298xe" filled="true" fillcolor="#000000" stroked="false">
                <v:path arrowok="t"/>
                <v:fill type="solid"/>
              </v:shape>
            </v:group>
            <v:group style="position:absolute;left:9280;top:2914;width:10;height:20" coordorigin="9280,2914" coordsize="10,20">
              <v:shape style="position:absolute;left:9280;top:2914;width:10;height:20" coordorigin="9280,2914" coordsize="10,20" path="m9280,2933l9290,2933,9290,2914,9280,2914,9280,2933xe" filled="true" fillcolor="#000000" stroked="false">
                <v:path arrowok="t"/>
                <v:fill type="solid"/>
              </v:shape>
            </v:group>
            <v:group style="position:absolute;left:9280;top:2933;width:10;height:20" coordorigin="9280,2933" coordsize="10,20">
              <v:shape style="position:absolute;left:9280;top:2933;width:10;height:20" coordorigin="9280,2933" coordsize="10,20" path="m9280,2952l9290,2952,9290,2933,9280,2933,9280,2952xe" filled="true" fillcolor="#000000" stroked="false">
                <v:path arrowok="t"/>
                <v:fill type="solid"/>
              </v:shape>
            </v:group>
            <v:group style="position:absolute;left:9280;top:2952;width:10;height:20" coordorigin="9280,2952" coordsize="10,20">
              <v:shape style="position:absolute;left:9280;top:2952;width:10;height:20" coordorigin="9280,2952" coordsize="10,20" path="m9280,2972l9290,2972,9290,2952,9280,2952,9280,2972xe" filled="true" fillcolor="#000000" stroked="false">
                <v:path arrowok="t"/>
                <v:fill type="solid"/>
              </v:shape>
            </v:group>
            <v:group style="position:absolute;left:9280;top:2972;width:10;height:20" coordorigin="9280,2972" coordsize="10,20">
              <v:shape style="position:absolute;left:9280;top:2972;width:10;height:20" coordorigin="9280,2972" coordsize="10,20" path="m9280,2991l9290,2991,9290,2972,9280,2972,9280,2991xe" filled="true" fillcolor="#000000" stroked="false">
                <v:path arrowok="t"/>
                <v:fill type="solid"/>
              </v:shape>
            </v:group>
            <v:group style="position:absolute;left:9280;top:2991;width:10;height:20" coordorigin="9280,2991" coordsize="10,20">
              <v:shape style="position:absolute;left:9280;top:2991;width:10;height:20" coordorigin="9280,2991" coordsize="10,20" path="m9280,3010l9290,3010,9290,2991,9280,2991,9280,3010xe" filled="true" fillcolor="#000000" stroked="false">
                <v:path arrowok="t"/>
                <v:fill type="solid"/>
              </v:shape>
            </v:group>
            <v:group style="position:absolute;left:9280;top:3010;width:10;height:20" coordorigin="9280,3010" coordsize="10,20">
              <v:shape style="position:absolute;left:9280;top:3010;width:10;height:20" coordorigin="9280,3010" coordsize="10,20" path="m9280,3029l9290,3029,9290,3010,9280,3010,9280,3029xe" filled="true" fillcolor="#000000" stroked="false">
                <v:path arrowok="t"/>
                <v:fill type="solid"/>
              </v:shape>
            </v:group>
            <v:group style="position:absolute;left:9280;top:3029;width:10;height:20" coordorigin="9280,3029" coordsize="10,20">
              <v:shape style="position:absolute;left:9280;top:3029;width:10;height:20" coordorigin="9280,3029" coordsize="10,20" path="m9280,3048l9290,3048,9290,3029,9280,3029,9280,3048xe" filled="true" fillcolor="#000000" stroked="false">
                <v:path arrowok="t"/>
                <v:fill type="solid"/>
              </v:shape>
            </v:group>
            <v:group style="position:absolute;left:9280;top:3048;width:10;height:20" coordorigin="9280,3048" coordsize="10,20">
              <v:shape style="position:absolute;left:9280;top:3048;width:10;height:20" coordorigin="9280,3048" coordsize="10,20" path="m9280,3068l9290,3068,9290,3048,9280,3048,9280,3068xe" filled="true" fillcolor="#000000" stroked="false">
                <v:path arrowok="t"/>
                <v:fill type="solid"/>
              </v:shape>
            </v:group>
            <v:group style="position:absolute;left:9280;top:3068;width:10;height:20" coordorigin="9280,3068" coordsize="10,20">
              <v:shape style="position:absolute;left:9280;top:3068;width:10;height:20" coordorigin="9280,3068" coordsize="10,20" path="m9280,3087l9290,3087,9290,3068,9280,3068,9280,3087xe" filled="true" fillcolor="#000000" stroked="false">
                <v:path arrowok="t"/>
                <v:fill type="solid"/>
              </v:shape>
            </v:group>
            <v:group style="position:absolute;left:9280;top:3087;width:10;height:20" coordorigin="9280,3087" coordsize="10,20">
              <v:shape style="position:absolute;left:9280;top:3087;width:10;height:20" coordorigin="9280,3087" coordsize="10,20" path="m9280,3106l9290,3106,9290,3087,9280,3087,9280,3106xe" filled="true" fillcolor="#000000" stroked="false">
                <v:path arrowok="t"/>
                <v:fill type="solid"/>
              </v:shape>
            </v:group>
            <v:group style="position:absolute;left:9280;top:3106;width:10;height:20" coordorigin="9280,3106" coordsize="10,20">
              <v:shape style="position:absolute;left:9280;top:3106;width:10;height:20" coordorigin="9280,3106" coordsize="10,20" path="m9280,3125l9290,3125,9290,3106,9280,3106,9280,3125xe" filled="true" fillcolor="#000000" stroked="false">
                <v:path arrowok="t"/>
                <v:fill type="solid"/>
              </v:shape>
            </v:group>
            <v:group style="position:absolute;left:9280;top:3125;width:10;height:20" coordorigin="9280,3125" coordsize="10,20">
              <v:shape style="position:absolute;left:9280;top:3125;width:10;height:20" coordorigin="9280,3125" coordsize="10,20" path="m9280,3144l9290,3144,9290,3125,9280,3125,9280,3144xe" filled="true" fillcolor="#000000" stroked="false">
                <v:path arrowok="t"/>
                <v:fill type="solid"/>
              </v:shape>
            </v:group>
            <v:group style="position:absolute;left:9280;top:3144;width:10;height:20" coordorigin="9280,3144" coordsize="10,20">
              <v:shape style="position:absolute;left:9280;top:3144;width:10;height:20" coordorigin="9280,3144" coordsize="10,20" path="m9280,3164l9290,3164,9290,3144,9280,3144,9280,3164xe" filled="true" fillcolor="#000000" stroked="false">
                <v:path arrowok="t"/>
                <v:fill type="solid"/>
              </v:shape>
            </v:group>
            <v:group style="position:absolute;left:9280;top:3164;width:10;height:20" coordorigin="9280,3164" coordsize="10,20">
              <v:shape style="position:absolute;left:9280;top:3164;width:10;height:20" coordorigin="9280,3164" coordsize="10,20" path="m9280,3183l9290,3183,9290,3164,9280,3164,9280,3183xe" filled="true" fillcolor="#000000" stroked="false">
                <v:path arrowok="t"/>
                <v:fill type="solid"/>
              </v:shape>
            </v:group>
            <v:group style="position:absolute;left:9280;top:3183;width:10;height:20" coordorigin="9280,3183" coordsize="10,20">
              <v:shape style="position:absolute;left:9280;top:3183;width:10;height:20" coordorigin="9280,3183" coordsize="10,20" path="m9280,3202l9290,3202,9290,3183,9280,3183,9280,3202xe" filled="true" fillcolor="#000000" stroked="false">
                <v:path arrowok="t"/>
                <v:fill type="solid"/>
              </v:shape>
            </v:group>
            <v:group style="position:absolute;left:9280;top:3202;width:10;height:20" coordorigin="9280,3202" coordsize="10,20">
              <v:shape style="position:absolute;left:9280;top:3202;width:10;height:20" coordorigin="9280,3202" coordsize="10,20" path="m9280,3221l9290,3221,9290,3202,9280,3202,9280,3221xe" filled="true" fillcolor="#000000" stroked="false">
                <v:path arrowok="t"/>
                <v:fill type="solid"/>
              </v:shape>
            </v:group>
            <v:group style="position:absolute;left:9280;top:3221;width:10;height:20" coordorigin="9280,3221" coordsize="10,20">
              <v:shape style="position:absolute;left:9280;top:3221;width:10;height:20" coordorigin="9280,3221" coordsize="10,20" path="m9280,3240l9290,3240,9290,3221,9280,3221,9280,3240xe" filled="true" fillcolor="#000000" stroked="false">
                <v:path arrowok="t"/>
                <v:fill type="solid"/>
              </v:shape>
            </v:group>
            <v:group style="position:absolute;left:9280;top:3240;width:10;height:20" coordorigin="9280,3240" coordsize="10,20">
              <v:shape style="position:absolute;left:9280;top:3240;width:10;height:20" coordorigin="9280,3240" coordsize="10,20" path="m9280,3260l9290,3260,9290,3240,9280,3240,9280,3260xe" filled="true" fillcolor="#000000" stroked="false">
                <v:path arrowok="t"/>
                <v:fill type="solid"/>
              </v:shape>
            </v:group>
            <v:group style="position:absolute;left:9280;top:3260;width:10;height:20" coordorigin="9280,3260" coordsize="10,20">
              <v:shape style="position:absolute;left:9280;top:3260;width:10;height:20" coordorigin="9280,3260" coordsize="10,20" path="m9280,3279l9290,3279,9290,3260,9280,3260,9280,3279xe" filled="true" fillcolor="#000000" stroked="false">
                <v:path arrowok="t"/>
                <v:fill type="solid"/>
              </v:shape>
            </v:group>
            <v:group style="position:absolute;left:9280;top:3279;width:10;height:20" coordorigin="9280,3279" coordsize="10,20">
              <v:shape style="position:absolute;left:9280;top:3279;width:10;height:20" coordorigin="9280,3279" coordsize="10,20" path="m9280,3298l9290,3298,9290,3279,9280,3279,9280,3298xe" filled="true" fillcolor="#000000" stroked="false">
                <v:path arrowok="t"/>
                <v:fill type="solid"/>
              </v:shape>
            </v:group>
            <v:group style="position:absolute;left:10116;top:2914;width:10;height:20" coordorigin="10116,2914" coordsize="10,20">
              <v:shape style="position:absolute;left:10116;top:2914;width:10;height:20" coordorigin="10116,2914" coordsize="10,20" path="m10116,2933l10125,2933,10125,2914,10116,2914,10116,2933xe" filled="true" fillcolor="#000000" stroked="false">
                <v:path arrowok="t"/>
                <v:fill type="solid"/>
              </v:shape>
            </v:group>
            <v:group style="position:absolute;left:10116;top:2933;width:10;height:20" coordorigin="10116,2933" coordsize="10,20">
              <v:shape style="position:absolute;left:10116;top:2933;width:10;height:20" coordorigin="10116,2933" coordsize="10,20" path="m10116,2952l10125,2952,10125,2933,10116,2933,10116,2952xe" filled="true" fillcolor="#000000" stroked="false">
                <v:path arrowok="t"/>
                <v:fill type="solid"/>
              </v:shape>
            </v:group>
            <v:group style="position:absolute;left:10116;top:2952;width:10;height:20" coordorigin="10116,2952" coordsize="10,20">
              <v:shape style="position:absolute;left:10116;top:2952;width:10;height:20" coordorigin="10116,2952" coordsize="10,20" path="m10116,2972l10125,2972,10125,2952,10116,2952,10116,2972xe" filled="true" fillcolor="#000000" stroked="false">
                <v:path arrowok="t"/>
                <v:fill type="solid"/>
              </v:shape>
            </v:group>
            <v:group style="position:absolute;left:10116;top:2972;width:10;height:20" coordorigin="10116,2972" coordsize="10,20">
              <v:shape style="position:absolute;left:10116;top:2972;width:10;height:20" coordorigin="10116,2972" coordsize="10,20" path="m10116,2991l10125,2991,10125,2972,10116,2972,10116,2991xe" filled="true" fillcolor="#000000" stroked="false">
                <v:path arrowok="t"/>
                <v:fill type="solid"/>
              </v:shape>
            </v:group>
            <v:group style="position:absolute;left:10116;top:2991;width:10;height:20" coordorigin="10116,2991" coordsize="10,20">
              <v:shape style="position:absolute;left:10116;top:2991;width:10;height:20" coordorigin="10116,2991" coordsize="10,20" path="m10116,3010l10125,3010,10125,2991,10116,2991,10116,3010xe" filled="true" fillcolor="#000000" stroked="false">
                <v:path arrowok="t"/>
                <v:fill type="solid"/>
              </v:shape>
            </v:group>
            <v:group style="position:absolute;left:10116;top:3010;width:10;height:20" coordorigin="10116,3010" coordsize="10,20">
              <v:shape style="position:absolute;left:10116;top:3010;width:10;height:20" coordorigin="10116,3010" coordsize="10,20" path="m10116,3029l10125,3029,10125,3010,10116,3010,10116,3029xe" filled="true" fillcolor="#000000" stroked="false">
                <v:path arrowok="t"/>
                <v:fill type="solid"/>
              </v:shape>
            </v:group>
            <v:group style="position:absolute;left:10116;top:3029;width:10;height:20" coordorigin="10116,3029" coordsize="10,20">
              <v:shape style="position:absolute;left:10116;top:3029;width:10;height:20" coordorigin="10116,3029" coordsize="10,20" path="m10116,3048l10125,3048,10125,3029,10116,3029,10116,3048xe" filled="true" fillcolor="#000000" stroked="false">
                <v:path arrowok="t"/>
                <v:fill type="solid"/>
              </v:shape>
            </v:group>
            <v:group style="position:absolute;left:10116;top:3048;width:10;height:20" coordorigin="10116,3048" coordsize="10,20">
              <v:shape style="position:absolute;left:10116;top:3048;width:10;height:20" coordorigin="10116,3048" coordsize="10,20" path="m10116,3068l10125,3068,10125,3048,10116,3048,10116,3068xe" filled="true" fillcolor="#000000" stroked="false">
                <v:path arrowok="t"/>
                <v:fill type="solid"/>
              </v:shape>
            </v:group>
            <v:group style="position:absolute;left:10116;top:3068;width:10;height:20" coordorigin="10116,3068" coordsize="10,20">
              <v:shape style="position:absolute;left:10116;top:3068;width:10;height:20" coordorigin="10116,3068" coordsize="10,20" path="m10116,3087l10125,3087,10125,3068,10116,3068,10116,3087xe" filled="true" fillcolor="#000000" stroked="false">
                <v:path arrowok="t"/>
                <v:fill type="solid"/>
              </v:shape>
            </v:group>
            <v:group style="position:absolute;left:10116;top:3087;width:10;height:20" coordorigin="10116,3087" coordsize="10,20">
              <v:shape style="position:absolute;left:10116;top:3087;width:10;height:20" coordorigin="10116,3087" coordsize="10,20" path="m10116,3106l10125,3106,10125,3087,10116,3087,10116,3106xe" filled="true" fillcolor="#000000" stroked="false">
                <v:path arrowok="t"/>
                <v:fill type="solid"/>
              </v:shape>
            </v:group>
            <v:group style="position:absolute;left:10116;top:3106;width:10;height:20" coordorigin="10116,3106" coordsize="10,20">
              <v:shape style="position:absolute;left:10116;top:3106;width:10;height:20" coordorigin="10116,3106" coordsize="10,20" path="m10116,3125l10125,3125,10125,3106,10116,3106,10116,3125xe" filled="true" fillcolor="#000000" stroked="false">
                <v:path arrowok="t"/>
                <v:fill type="solid"/>
              </v:shape>
            </v:group>
            <v:group style="position:absolute;left:10116;top:3125;width:10;height:20" coordorigin="10116,3125" coordsize="10,20">
              <v:shape style="position:absolute;left:10116;top:3125;width:10;height:20" coordorigin="10116,3125" coordsize="10,20" path="m10116,3144l10125,3144,10125,3125,10116,3125,10116,3144xe" filled="true" fillcolor="#000000" stroked="false">
                <v:path arrowok="t"/>
                <v:fill type="solid"/>
              </v:shape>
            </v:group>
            <v:group style="position:absolute;left:10116;top:3144;width:10;height:20" coordorigin="10116,3144" coordsize="10,20">
              <v:shape style="position:absolute;left:10116;top:3144;width:10;height:20" coordorigin="10116,3144" coordsize="10,20" path="m10116,3164l10125,3164,10125,3144,10116,3144,10116,3164xe" filled="true" fillcolor="#000000" stroked="false">
                <v:path arrowok="t"/>
                <v:fill type="solid"/>
              </v:shape>
            </v:group>
            <v:group style="position:absolute;left:10116;top:3164;width:10;height:20" coordorigin="10116,3164" coordsize="10,20">
              <v:shape style="position:absolute;left:10116;top:3164;width:10;height:20" coordorigin="10116,3164" coordsize="10,20" path="m10116,3183l10125,3183,10125,3164,10116,3164,10116,3183xe" filled="true" fillcolor="#000000" stroked="false">
                <v:path arrowok="t"/>
                <v:fill type="solid"/>
              </v:shape>
            </v:group>
            <v:group style="position:absolute;left:10116;top:3183;width:10;height:20" coordorigin="10116,3183" coordsize="10,20">
              <v:shape style="position:absolute;left:10116;top:3183;width:10;height:20" coordorigin="10116,3183" coordsize="10,20" path="m10116,3202l10125,3202,10125,3183,10116,3183,10116,3202xe" filled="true" fillcolor="#000000" stroked="false">
                <v:path arrowok="t"/>
                <v:fill type="solid"/>
              </v:shape>
            </v:group>
            <v:group style="position:absolute;left:10116;top:3202;width:10;height:20" coordorigin="10116,3202" coordsize="10,20">
              <v:shape style="position:absolute;left:10116;top:3202;width:10;height:20" coordorigin="10116,3202" coordsize="10,20" path="m10116,3221l10125,3221,10125,3202,10116,3202,10116,3221xe" filled="true" fillcolor="#000000" stroked="false">
                <v:path arrowok="t"/>
                <v:fill type="solid"/>
              </v:shape>
            </v:group>
            <v:group style="position:absolute;left:10116;top:3221;width:10;height:20" coordorigin="10116,3221" coordsize="10,20">
              <v:shape style="position:absolute;left:10116;top:3221;width:10;height:20" coordorigin="10116,3221" coordsize="10,20" path="m10116,3240l10125,3240,10125,3221,10116,3221,10116,3240xe" filled="true" fillcolor="#000000" stroked="false">
                <v:path arrowok="t"/>
                <v:fill type="solid"/>
              </v:shape>
            </v:group>
            <v:group style="position:absolute;left:10116;top:3240;width:10;height:20" coordorigin="10116,3240" coordsize="10,20">
              <v:shape style="position:absolute;left:10116;top:3240;width:10;height:20" coordorigin="10116,3240" coordsize="10,20" path="m10116,3260l10125,3260,10125,3240,10116,3240,10116,3260xe" filled="true" fillcolor="#000000" stroked="false">
                <v:path arrowok="t"/>
                <v:fill type="solid"/>
              </v:shape>
            </v:group>
            <v:group style="position:absolute;left:10116;top:3260;width:10;height:20" coordorigin="10116,3260" coordsize="10,20">
              <v:shape style="position:absolute;left:10116;top:3260;width:10;height:20" coordorigin="10116,3260" coordsize="10,20" path="m10116,3279l10125,3279,10125,3260,10116,3260,10116,3279xe" filled="true" fillcolor="#000000" stroked="false">
                <v:path arrowok="t"/>
                <v:fill type="solid"/>
              </v:shape>
            </v:group>
            <v:group style="position:absolute;left:10116;top:3279;width:10;height:20" coordorigin="10116,3279" coordsize="10,20">
              <v:shape style="position:absolute;left:10116;top:3279;width:10;height:20" coordorigin="10116,3279" coordsize="10,20" path="m10116,3298l10125,3298,10125,3279,10116,3279,10116,3298xe" filled="true" fillcolor="#000000" stroked="false">
                <v:path arrowok="t"/>
                <v:fill type="solid"/>
              </v:shape>
              <v:shape style="position:absolute;left:718;top:3202;width:2729;height:110" type="#_x0000_t75" stroked="false">
                <v:imagedata r:id="rId454" o:title=""/>
              </v:shape>
              <v:shape style="position:absolute;left:3423;top:3298;width:889;height:14" type="#_x0000_t75" stroked="false">
                <v:imagedata r:id="rId473" o:title=""/>
              </v:shape>
              <v:shape style="position:absolute;left:4297;top:3298;width:806;height:14" type="#_x0000_t75" stroked="false">
                <v:imagedata r:id="rId456" o:title=""/>
              </v:shape>
              <v:shape style="position:absolute;left:5089;top:3298;width:946;height:14" type="#_x0000_t75" stroked="false">
                <v:imagedata r:id="rId474" o:title=""/>
              </v:shape>
              <v:shape style="position:absolute;left:6020;top:3303;width:574;height:10" type="#_x0000_t75" stroked="false">
                <v:imagedata r:id="rId475" o:title=""/>
              </v:shape>
              <v:shape style="position:absolute;left:6589;top:3303;width:1130;height:10" type="#_x0000_t75" stroked="false">
                <v:imagedata r:id="rId476" o:title=""/>
              </v:shape>
              <v:shape style="position:absolute;left:7715;top:3298;width:785;height:14" type="#_x0000_t75" stroked="false">
                <v:imagedata r:id="rId477" o:title=""/>
              </v:shape>
              <v:shape style="position:absolute;left:8485;top:3298;width:805;height:14" type="#_x0000_t75" stroked="false">
                <v:imagedata r:id="rId478" o:title=""/>
              </v:shape>
              <v:shape style="position:absolute;left:9276;top:3298;width:850;height:14" type="#_x0000_t75" stroked="false">
                <v:imagedata r:id="rId462" o:title=""/>
              </v:shape>
              <v:shape style="position:absolute;left:10111;top:3303;width:799;height:10" type="#_x0000_t75" stroked="false">
                <v:imagedata r:id="rId452" o:title=""/>
              </v:shape>
            </v:group>
            <v:group style="position:absolute;left:3428;top:3312;width:10;height:20" coordorigin="3428,3312" coordsize="10,20">
              <v:shape style="position:absolute;left:3428;top:3312;width:10;height:20" coordorigin="3428,3312" coordsize="10,20" path="m3428,3332l3437,3332,3437,3312,3428,3312,3428,3332xe" filled="true" fillcolor="#000000" stroked="false">
                <v:path arrowok="t"/>
                <v:fill type="solid"/>
              </v:shape>
            </v:group>
            <v:group style="position:absolute;left:3428;top:3332;width:10;height:20" coordorigin="3428,3332" coordsize="10,20">
              <v:shape style="position:absolute;left:3428;top:3332;width:10;height:20" coordorigin="3428,3332" coordsize="10,20" path="m3428,3351l3437,3351,3437,3332,3428,3332,3428,3351xe" filled="true" fillcolor="#000000" stroked="false">
                <v:path arrowok="t"/>
                <v:fill type="solid"/>
              </v:shape>
            </v:group>
            <v:group style="position:absolute;left:3428;top:3351;width:10;height:20" coordorigin="3428,3351" coordsize="10,20">
              <v:shape style="position:absolute;left:3428;top:3351;width:10;height:20" coordorigin="3428,3351" coordsize="10,20" path="m3428,3370l3437,3370,3437,3351,3428,3351,3428,3370xe" filled="true" fillcolor="#000000" stroked="false">
                <v:path arrowok="t"/>
                <v:fill type="solid"/>
              </v:shape>
            </v:group>
            <v:group style="position:absolute;left:3428;top:3370;width:10;height:20" coordorigin="3428,3370" coordsize="10,20">
              <v:shape style="position:absolute;left:3428;top:3370;width:10;height:20" coordorigin="3428,3370" coordsize="10,20" path="m3428,3389l3437,3389,3437,3370,3428,3370,3428,3389xe" filled="true" fillcolor="#000000" stroked="false">
                <v:path arrowok="t"/>
                <v:fill type="solid"/>
              </v:shape>
            </v:group>
            <v:group style="position:absolute;left:3428;top:3389;width:10;height:20" coordorigin="3428,3389" coordsize="10,20">
              <v:shape style="position:absolute;left:3428;top:3389;width:10;height:20" coordorigin="3428,3389" coordsize="10,20" path="m3428,3408l3437,3408,3437,3389,3428,3389,3428,3408xe" filled="true" fillcolor="#000000" stroked="false">
                <v:path arrowok="t"/>
                <v:fill type="solid"/>
              </v:shape>
            </v:group>
            <v:group style="position:absolute;left:3428;top:3408;width:10;height:20" coordorigin="3428,3408" coordsize="10,20">
              <v:shape style="position:absolute;left:3428;top:3408;width:10;height:20" coordorigin="3428,3408" coordsize="10,20" path="m3428,3428l3437,3428,3437,3408,3428,3408,3428,3428xe" filled="true" fillcolor="#000000" stroked="false">
                <v:path arrowok="t"/>
                <v:fill type="solid"/>
              </v:shape>
            </v:group>
            <v:group style="position:absolute;left:3428;top:3428;width:10;height:20" coordorigin="3428,3428" coordsize="10,20">
              <v:shape style="position:absolute;left:3428;top:3428;width:10;height:20" coordorigin="3428,3428" coordsize="10,20" path="m3428,3447l3437,3447,3437,3428,3428,3428,3428,3447xe" filled="true" fillcolor="#000000" stroked="false">
                <v:path arrowok="t"/>
                <v:fill type="solid"/>
              </v:shape>
            </v:group>
            <v:group style="position:absolute;left:3428;top:3447;width:10;height:20" coordorigin="3428,3447" coordsize="10,20">
              <v:shape style="position:absolute;left:3428;top:3447;width:10;height:20" coordorigin="3428,3447" coordsize="10,20" path="m3428,3467l3437,3467,3437,3447,3428,3447,3428,3467xe" filled="true" fillcolor="#000000" stroked="false">
                <v:path arrowok="t"/>
                <v:fill type="solid"/>
              </v:shape>
            </v:group>
            <v:group style="position:absolute;left:3428;top:3467;width:10;height:20" coordorigin="3428,3467" coordsize="10,20">
              <v:shape style="position:absolute;left:3428;top:3467;width:10;height:20" coordorigin="3428,3467" coordsize="10,20" path="m3428,3486l3437,3486,3437,3467,3428,3467,3428,3486xe" filled="true" fillcolor="#000000" stroked="false">
                <v:path arrowok="t"/>
                <v:fill type="solid"/>
              </v:shape>
            </v:group>
            <v:group style="position:absolute;left:3428;top:3486;width:10;height:20" coordorigin="3428,3486" coordsize="10,20">
              <v:shape style="position:absolute;left:3428;top:3486;width:10;height:20" coordorigin="3428,3486" coordsize="10,20" path="m3428,3505l3437,3505,3437,3486,3428,3486,3428,3505xe" filled="true" fillcolor="#000000" stroked="false">
                <v:path arrowok="t"/>
                <v:fill type="solid"/>
              </v:shape>
            </v:group>
            <v:group style="position:absolute;left:3428;top:3505;width:10;height:20" coordorigin="3428,3505" coordsize="10,20">
              <v:shape style="position:absolute;left:3428;top:3505;width:10;height:20" coordorigin="3428,3505" coordsize="10,20" path="m3428,3524l3437,3524,3437,3505,3428,3505,3428,3524xe" filled="true" fillcolor="#000000" stroked="false">
                <v:path arrowok="t"/>
                <v:fill type="solid"/>
              </v:shape>
            </v:group>
            <v:group style="position:absolute;left:3428;top:3524;width:10;height:20" coordorigin="3428,3524" coordsize="10,20">
              <v:shape style="position:absolute;left:3428;top:3524;width:10;height:20" coordorigin="3428,3524" coordsize="10,20" path="m3428,3543l3437,3543,3437,3524,3428,3524,3428,3543xe" filled="true" fillcolor="#000000" stroked="false">
                <v:path arrowok="t"/>
                <v:fill type="solid"/>
              </v:shape>
            </v:group>
            <v:group style="position:absolute;left:3428;top:3543;width:10;height:20" coordorigin="3428,3543" coordsize="10,20">
              <v:shape style="position:absolute;left:3428;top:3543;width:10;height:20" coordorigin="3428,3543" coordsize="10,20" path="m3428,3563l3437,3563,3437,3543,3428,3543,3428,3563xe" filled="true" fillcolor="#000000" stroked="false">
                <v:path arrowok="t"/>
                <v:fill type="solid"/>
              </v:shape>
            </v:group>
            <v:group style="position:absolute;left:3428;top:3563;width:10;height:20" coordorigin="3428,3563" coordsize="10,20">
              <v:shape style="position:absolute;left:3428;top:3563;width:10;height:20" coordorigin="3428,3563" coordsize="10,20" path="m3428,3582l3437,3582,3437,3563,3428,3563,3428,3582xe" filled="true" fillcolor="#000000" stroked="false">
                <v:path arrowok="t"/>
                <v:fill type="solid"/>
              </v:shape>
            </v:group>
            <v:group style="position:absolute;left:3428;top:3582;width:10;height:20" coordorigin="3428,3582" coordsize="10,20">
              <v:shape style="position:absolute;left:3428;top:3582;width:10;height:20" coordorigin="3428,3582" coordsize="10,20" path="m3428,3601l3437,3601,3437,3582,3428,3582,3428,3601xe" filled="true" fillcolor="#000000" stroked="false">
                <v:path arrowok="t"/>
                <v:fill type="solid"/>
              </v:shape>
            </v:group>
            <v:group style="position:absolute;left:4302;top:3312;width:10;height:20" coordorigin="4302,3312" coordsize="10,20">
              <v:shape style="position:absolute;left:4302;top:3312;width:10;height:20" coordorigin="4302,3312" coordsize="10,20" path="m4302,3332l4311,3332,4311,3312,4302,3312,4302,3332xe" filled="true" fillcolor="#000000" stroked="false">
                <v:path arrowok="t"/>
                <v:fill type="solid"/>
              </v:shape>
            </v:group>
            <v:group style="position:absolute;left:4302;top:3332;width:10;height:20" coordorigin="4302,3332" coordsize="10,20">
              <v:shape style="position:absolute;left:4302;top:3332;width:10;height:20" coordorigin="4302,3332" coordsize="10,20" path="m4302,3351l4311,3351,4311,3332,4302,3332,4302,3351xe" filled="true" fillcolor="#000000" stroked="false">
                <v:path arrowok="t"/>
                <v:fill type="solid"/>
              </v:shape>
            </v:group>
            <v:group style="position:absolute;left:4302;top:3351;width:10;height:20" coordorigin="4302,3351" coordsize="10,20">
              <v:shape style="position:absolute;left:4302;top:3351;width:10;height:20" coordorigin="4302,3351" coordsize="10,20" path="m4302,3370l4311,3370,4311,3351,4302,3351,4302,3370xe" filled="true" fillcolor="#000000" stroked="false">
                <v:path arrowok="t"/>
                <v:fill type="solid"/>
              </v:shape>
            </v:group>
            <v:group style="position:absolute;left:4302;top:3370;width:10;height:20" coordorigin="4302,3370" coordsize="10,20">
              <v:shape style="position:absolute;left:4302;top:3370;width:10;height:20" coordorigin="4302,3370" coordsize="10,20" path="m4302,3389l4311,3389,4311,3370,4302,3370,4302,3389xe" filled="true" fillcolor="#000000" stroked="false">
                <v:path arrowok="t"/>
                <v:fill type="solid"/>
              </v:shape>
            </v:group>
            <v:group style="position:absolute;left:4302;top:3389;width:10;height:20" coordorigin="4302,3389" coordsize="10,20">
              <v:shape style="position:absolute;left:4302;top:3389;width:10;height:20" coordorigin="4302,3389" coordsize="10,20" path="m4302,3408l4311,3408,4311,3389,4302,3389,4302,3408xe" filled="true" fillcolor="#000000" stroked="false">
                <v:path arrowok="t"/>
                <v:fill type="solid"/>
              </v:shape>
            </v:group>
            <v:group style="position:absolute;left:4302;top:3408;width:10;height:20" coordorigin="4302,3408" coordsize="10,20">
              <v:shape style="position:absolute;left:4302;top:3408;width:10;height:20" coordorigin="4302,3408" coordsize="10,20" path="m4302,3428l4311,3428,4311,3408,4302,3408,4302,3428xe" filled="true" fillcolor="#000000" stroked="false">
                <v:path arrowok="t"/>
                <v:fill type="solid"/>
              </v:shape>
            </v:group>
            <v:group style="position:absolute;left:4302;top:3428;width:10;height:20" coordorigin="4302,3428" coordsize="10,20">
              <v:shape style="position:absolute;left:4302;top:3428;width:10;height:20" coordorigin="4302,3428" coordsize="10,20" path="m4302,3447l4311,3447,4311,3428,4302,3428,4302,3447xe" filled="true" fillcolor="#000000" stroked="false">
                <v:path arrowok="t"/>
                <v:fill type="solid"/>
              </v:shape>
            </v:group>
            <v:group style="position:absolute;left:4302;top:3447;width:10;height:20" coordorigin="4302,3447" coordsize="10,20">
              <v:shape style="position:absolute;left:4302;top:3447;width:10;height:20" coordorigin="4302,3447" coordsize="10,20" path="m4302,3467l4311,3467,4311,3447,4302,3447,4302,3467xe" filled="true" fillcolor="#000000" stroked="false">
                <v:path arrowok="t"/>
                <v:fill type="solid"/>
              </v:shape>
            </v:group>
            <v:group style="position:absolute;left:4302;top:3467;width:10;height:20" coordorigin="4302,3467" coordsize="10,20">
              <v:shape style="position:absolute;left:4302;top:3467;width:10;height:20" coordorigin="4302,3467" coordsize="10,20" path="m4302,3486l4311,3486,4311,3467,4302,3467,4302,3486xe" filled="true" fillcolor="#000000" stroked="false">
                <v:path arrowok="t"/>
                <v:fill type="solid"/>
              </v:shape>
            </v:group>
            <v:group style="position:absolute;left:4302;top:3486;width:10;height:20" coordorigin="4302,3486" coordsize="10,20">
              <v:shape style="position:absolute;left:4302;top:3486;width:10;height:20" coordorigin="4302,3486" coordsize="10,20" path="m4302,3505l4311,3505,4311,3486,4302,3486,4302,3505xe" filled="true" fillcolor="#000000" stroked="false">
                <v:path arrowok="t"/>
                <v:fill type="solid"/>
              </v:shape>
            </v:group>
            <v:group style="position:absolute;left:4302;top:3505;width:10;height:20" coordorigin="4302,3505" coordsize="10,20">
              <v:shape style="position:absolute;left:4302;top:3505;width:10;height:20" coordorigin="4302,3505" coordsize="10,20" path="m4302,3524l4311,3524,4311,3505,4302,3505,4302,3524xe" filled="true" fillcolor="#000000" stroked="false">
                <v:path arrowok="t"/>
                <v:fill type="solid"/>
              </v:shape>
            </v:group>
            <v:group style="position:absolute;left:4302;top:3524;width:10;height:20" coordorigin="4302,3524" coordsize="10,20">
              <v:shape style="position:absolute;left:4302;top:3524;width:10;height:20" coordorigin="4302,3524" coordsize="10,20" path="m4302,3543l4311,3543,4311,3524,4302,3524,4302,3543xe" filled="true" fillcolor="#000000" stroked="false">
                <v:path arrowok="t"/>
                <v:fill type="solid"/>
              </v:shape>
            </v:group>
            <v:group style="position:absolute;left:4302;top:3543;width:10;height:20" coordorigin="4302,3543" coordsize="10,20">
              <v:shape style="position:absolute;left:4302;top:3543;width:10;height:20" coordorigin="4302,3543" coordsize="10,20" path="m4302,3563l4311,3563,4311,3543,4302,3543,4302,3563xe" filled="true" fillcolor="#000000" stroked="false">
                <v:path arrowok="t"/>
                <v:fill type="solid"/>
              </v:shape>
            </v:group>
            <v:group style="position:absolute;left:4302;top:3563;width:10;height:20" coordorigin="4302,3563" coordsize="10,20">
              <v:shape style="position:absolute;left:4302;top:3563;width:10;height:20" coordorigin="4302,3563" coordsize="10,20" path="m4302,3582l4311,3582,4311,3563,4302,3563,4302,3582xe" filled="true" fillcolor="#000000" stroked="false">
                <v:path arrowok="t"/>
                <v:fill type="solid"/>
              </v:shape>
            </v:group>
            <v:group style="position:absolute;left:4302;top:3582;width:10;height:20" coordorigin="4302,3582" coordsize="10,20">
              <v:shape style="position:absolute;left:4302;top:3582;width:10;height:20" coordorigin="4302,3582" coordsize="10,20" path="m4302,3601l4311,3601,4311,3582,4302,3582,4302,3601xe" filled="true" fillcolor="#000000" stroked="false">
                <v:path arrowok="t"/>
                <v:fill type="solid"/>
              </v:shape>
            </v:group>
            <v:group style="position:absolute;left:4302;top:3601;width:10;height:20" coordorigin="4302,3601" coordsize="10,20">
              <v:shape style="position:absolute;left:4302;top:3601;width:10;height:20" coordorigin="4302,3601" coordsize="10,20" path="m4302,3620l4311,3620,4311,3601,4302,3601,4302,3620xe" filled="true" fillcolor="#000000" stroked="false">
                <v:path arrowok="t"/>
                <v:fill type="solid"/>
              </v:shape>
            </v:group>
            <v:group style="position:absolute;left:4302;top:3620;width:10;height:20" coordorigin="4302,3620" coordsize="10,20">
              <v:shape style="position:absolute;left:4302;top:3620;width:10;height:20" coordorigin="4302,3620" coordsize="10,20" path="m4302,3639l4311,3639,4311,3620,4302,3620,4302,3639xe" filled="true" fillcolor="#000000" stroked="false">
                <v:path arrowok="t"/>
                <v:fill type="solid"/>
              </v:shape>
            </v:group>
            <v:group style="position:absolute;left:4302;top:3639;width:10;height:20" coordorigin="4302,3639" coordsize="10,20">
              <v:shape style="position:absolute;left:4302;top:3639;width:10;height:20" coordorigin="4302,3639" coordsize="10,20" path="m4302,3659l4311,3659,4311,3639,4302,3639,4302,3659xe" filled="true" fillcolor="#000000" stroked="false">
                <v:path arrowok="t"/>
                <v:fill type="solid"/>
              </v:shape>
            </v:group>
            <v:group style="position:absolute;left:4302;top:3659;width:10;height:20" coordorigin="4302,3659" coordsize="10,20">
              <v:shape style="position:absolute;left:4302;top:3659;width:10;height:20" coordorigin="4302,3659" coordsize="10,20" path="m4302,3678l4311,3678,4311,3659,4302,3659,4302,3678xe" filled="true" fillcolor="#000000" stroked="false">
                <v:path arrowok="t"/>
                <v:fill type="solid"/>
              </v:shape>
            </v:group>
            <v:group style="position:absolute;left:4302;top:3678;width:10;height:20" coordorigin="4302,3678" coordsize="10,20">
              <v:shape style="position:absolute;left:4302;top:3678;width:10;height:20" coordorigin="4302,3678" coordsize="10,20" path="m4302,3697l4311,3697,4311,3678,4302,3678,4302,3697xe" filled="true" fillcolor="#000000" stroked="false">
                <v:path arrowok="t"/>
                <v:fill type="solid"/>
              </v:shape>
            </v:group>
            <v:group style="position:absolute;left:5094;top:3312;width:10;height:20" coordorigin="5094,3312" coordsize="10,20">
              <v:shape style="position:absolute;left:5094;top:3312;width:10;height:20" coordorigin="5094,3312" coordsize="10,20" path="m5094,3332l5103,3332,5103,3312,5094,3312,5094,3332xe" filled="true" fillcolor="#000000" stroked="false">
                <v:path arrowok="t"/>
                <v:fill type="solid"/>
              </v:shape>
            </v:group>
            <v:group style="position:absolute;left:5094;top:3332;width:10;height:20" coordorigin="5094,3332" coordsize="10,20">
              <v:shape style="position:absolute;left:5094;top:3332;width:10;height:20" coordorigin="5094,3332" coordsize="10,20" path="m5094,3351l5103,3351,5103,3332,5094,3332,5094,3351xe" filled="true" fillcolor="#000000" stroked="false">
                <v:path arrowok="t"/>
                <v:fill type="solid"/>
              </v:shape>
            </v:group>
            <v:group style="position:absolute;left:5094;top:3351;width:10;height:20" coordorigin="5094,3351" coordsize="10,20">
              <v:shape style="position:absolute;left:5094;top:3351;width:10;height:20" coordorigin="5094,3351" coordsize="10,20" path="m5094,3370l5103,3370,5103,3351,5094,3351,5094,3370xe" filled="true" fillcolor="#000000" stroked="false">
                <v:path arrowok="t"/>
                <v:fill type="solid"/>
              </v:shape>
            </v:group>
            <v:group style="position:absolute;left:5094;top:3370;width:10;height:20" coordorigin="5094,3370" coordsize="10,20">
              <v:shape style="position:absolute;left:5094;top:3370;width:10;height:20" coordorigin="5094,3370" coordsize="10,20" path="m5094,3389l5103,3389,5103,3370,5094,3370,5094,3389xe" filled="true" fillcolor="#000000" stroked="false">
                <v:path arrowok="t"/>
                <v:fill type="solid"/>
              </v:shape>
            </v:group>
            <v:group style="position:absolute;left:5094;top:3389;width:10;height:20" coordorigin="5094,3389" coordsize="10,20">
              <v:shape style="position:absolute;left:5094;top:3389;width:10;height:20" coordorigin="5094,3389" coordsize="10,20" path="m5094,3408l5103,3408,5103,3389,5094,3389,5094,3408xe" filled="true" fillcolor="#000000" stroked="false">
                <v:path arrowok="t"/>
                <v:fill type="solid"/>
              </v:shape>
            </v:group>
            <v:group style="position:absolute;left:5094;top:3408;width:10;height:20" coordorigin="5094,3408" coordsize="10,20">
              <v:shape style="position:absolute;left:5094;top:3408;width:10;height:20" coordorigin="5094,3408" coordsize="10,20" path="m5094,3428l5103,3428,5103,3408,5094,3408,5094,3428xe" filled="true" fillcolor="#000000" stroked="false">
                <v:path arrowok="t"/>
                <v:fill type="solid"/>
              </v:shape>
            </v:group>
            <v:group style="position:absolute;left:5094;top:3428;width:10;height:20" coordorigin="5094,3428" coordsize="10,20">
              <v:shape style="position:absolute;left:5094;top:3428;width:10;height:20" coordorigin="5094,3428" coordsize="10,20" path="m5094,3447l5103,3447,5103,3428,5094,3428,5094,3447xe" filled="true" fillcolor="#000000" stroked="false">
                <v:path arrowok="t"/>
                <v:fill type="solid"/>
              </v:shape>
            </v:group>
            <v:group style="position:absolute;left:5094;top:3447;width:10;height:20" coordorigin="5094,3447" coordsize="10,20">
              <v:shape style="position:absolute;left:5094;top:3447;width:10;height:20" coordorigin="5094,3447" coordsize="10,20" path="m5094,3467l5103,3467,5103,3447,5094,3447,5094,3467xe" filled="true" fillcolor="#000000" stroked="false">
                <v:path arrowok="t"/>
                <v:fill type="solid"/>
              </v:shape>
            </v:group>
            <v:group style="position:absolute;left:5094;top:3467;width:10;height:20" coordorigin="5094,3467" coordsize="10,20">
              <v:shape style="position:absolute;left:5094;top:3467;width:10;height:20" coordorigin="5094,3467" coordsize="10,20" path="m5094,3486l5103,3486,5103,3467,5094,3467,5094,3486xe" filled="true" fillcolor="#000000" stroked="false">
                <v:path arrowok="t"/>
                <v:fill type="solid"/>
              </v:shape>
            </v:group>
            <v:group style="position:absolute;left:5094;top:3486;width:10;height:20" coordorigin="5094,3486" coordsize="10,20">
              <v:shape style="position:absolute;left:5094;top:3486;width:10;height:20" coordorigin="5094,3486" coordsize="10,20" path="m5094,3505l5103,3505,5103,3486,5094,3486,5094,3505xe" filled="true" fillcolor="#000000" stroked="false">
                <v:path arrowok="t"/>
                <v:fill type="solid"/>
              </v:shape>
            </v:group>
            <v:group style="position:absolute;left:5094;top:3505;width:10;height:20" coordorigin="5094,3505" coordsize="10,20">
              <v:shape style="position:absolute;left:5094;top:3505;width:10;height:20" coordorigin="5094,3505" coordsize="10,20" path="m5094,3524l5103,3524,5103,3505,5094,3505,5094,3524xe" filled="true" fillcolor="#000000" stroked="false">
                <v:path arrowok="t"/>
                <v:fill type="solid"/>
              </v:shape>
            </v:group>
            <v:group style="position:absolute;left:5094;top:3524;width:10;height:20" coordorigin="5094,3524" coordsize="10,20">
              <v:shape style="position:absolute;left:5094;top:3524;width:10;height:20" coordorigin="5094,3524" coordsize="10,20" path="m5094,3543l5103,3543,5103,3524,5094,3524,5094,3543xe" filled="true" fillcolor="#000000" stroked="false">
                <v:path arrowok="t"/>
                <v:fill type="solid"/>
              </v:shape>
            </v:group>
            <v:group style="position:absolute;left:5094;top:3543;width:10;height:20" coordorigin="5094,3543" coordsize="10,20">
              <v:shape style="position:absolute;left:5094;top:3543;width:10;height:20" coordorigin="5094,3543" coordsize="10,20" path="m5094,3563l5103,3563,5103,3543,5094,3543,5094,3563xe" filled="true" fillcolor="#000000" stroked="false">
                <v:path arrowok="t"/>
                <v:fill type="solid"/>
              </v:shape>
            </v:group>
            <v:group style="position:absolute;left:5094;top:3563;width:10;height:20" coordorigin="5094,3563" coordsize="10,20">
              <v:shape style="position:absolute;left:5094;top:3563;width:10;height:20" coordorigin="5094,3563" coordsize="10,20" path="m5094,3582l5103,3582,5103,3563,5094,3563,5094,3582xe" filled="true" fillcolor="#000000" stroked="false">
                <v:path arrowok="t"/>
                <v:fill type="solid"/>
              </v:shape>
            </v:group>
            <v:group style="position:absolute;left:5094;top:3582;width:10;height:20" coordorigin="5094,3582" coordsize="10,20">
              <v:shape style="position:absolute;left:5094;top:3582;width:10;height:20" coordorigin="5094,3582" coordsize="10,20" path="m5094,3601l5103,3601,5103,3582,5094,3582,5094,3601xe" filled="true" fillcolor="#000000" stroked="false">
                <v:path arrowok="t"/>
                <v:fill type="solid"/>
              </v:shape>
            </v:group>
            <v:group style="position:absolute;left:5094;top:3601;width:10;height:20" coordorigin="5094,3601" coordsize="10,20">
              <v:shape style="position:absolute;left:5094;top:3601;width:10;height:20" coordorigin="5094,3601" coordsize="10,20" path="m5094,3620l5103,3620,5103,3601,5094,3601,5094,3620xe" filled="true" fillcolor="#000000" stroked="false">
                <v:path arrowok="t"/>
                <v:fill type="solid"/>
              </v:shape>
            </v:group>
            <v:group style="position:absolute;left:5094;top:3620;width:10;height:20" coordorigin="5094,3620" coordsize="10,20">
              <v:shape style="position:absolute;left:5094;top:3620;width:10;height:20" coordorigin="5094,3620" coordsize="10,20" path="m5094,3639l5103,3639,5103,3620,5094,3620,5094,3639xe" filled="true" fillcolor="#000000" stroked="false">
                <v:path arrowok="t"/>
                <v:fill type="solid"/>
              </v:shape>
            </v:group>
            <v:group style="position:absolute;left:5094;top:3639;width:10;height:20" coordorigin="5094,3639" coordsize="10,20">
              <v:shape style="position:absolute;left:5094;top:3639;width:10;height:20" coordorigin="5094,3639" coordsize="10,20" path="m5094,3659l5103,3659,5103,3639,5094,3639,5094,3659xe" filled="true" fillcolor="#000000" stroked="false">
                <v:path arrowok="t"/>
                <v:fill type="solid"/>
              </v:shape>
            </v:group>
            <v:group style="position:absolute;left:5094;top:3659;width:10;height:20" coordorigin="5094,3659" coordsize="10,20">
              <v:shape style="position:absolute;left:5094;top:3659;width:10;height:20" coordorigin="5094,3659" coordsize="10,20" path="m5094,3678l5103,3678,5103,3659,5094,3659,5094,3678xe" filled="true" fillcolor="#000000" stroked="false">
                <v:path arrowok="t"/>
                <v:fill type="solid"/>
              </v:shape>
            </v:group>
            <v:group style="position:absolute;left:5094;top:3678;width:10;height:20" coordorigin="5094,3678" coordsize="10,20">
              <v:shape style="position:absolute;left:5094;top:3678;width:10;height:20" coordorigin="5094,3678" coordsize="10,20" path="m5094,3697l5103,3697,5103,3678,5094,3678,5094,3697xe" filled="true" fillcolor="#000000" stroked="false">
                <v:path arrowok="t"/>
                <v:fill type="solid"/>
              </v:shape>
            </v:group>
            <v:group style="position:absolute;left:6025;top:3312;width:10;height:20" coordorigin="6025,3312" coordsize="10,20">
              <v:shape style="position:absolute;left:6025;top:3312;width:10;height:20" coordorigin="6025,3312" coordsize="10,20" path="m6025,3332l6035,3332,6035,3312,6025,3312,6025,3332xe" filled="true" fillcolor="#000000" stroked="false">
                <v:path arrowok="t"/>
                <v:fill type="solid"/>
              </v:shape>
            </v:group>
            <v:group style="position:absolute;left:6025;top:3332;width:10;height:20" coordorigin="6025,3332" coordsize="10,20">
              <v:shape style="position:absolute;left:6025;top:3332;width:10;height:20" coordorigin="6025,3332" coordsize="10,20" path="m6025,3351l6035,3351,6035,3332,6025,3332,6025,3351xe" filled="true" fillcolor="#000000" stroked="false">
                <v:path arrowok="t"/>
                <v:fill type="solid"/>
              </v:shape>
            </v:group>
            <v:group style="position:absolute;left:6025;top:3351;width:10;height:20" coordorigin="6025,3351" coordsize="10,20">
              <v:shape style="position:absolute;left:6025;top:3351;width:10;height:20" coordorigin="6025,3351" coordsize="10,20" path="m6025,3370l6035,3370,6035,3351,6025,3351,6025,3370xe" filled="true" fillcolor="#000000" stroked="false">
                <v:path arrowok="t"/>
                <v:fill type="solid"/>
              </v:shape>
            </v:group>
            <v:group style="position:absolute;left:6025;top:3370;width:10;height:20" coordorigin="6025,3370" coordsize="10,20">
              <v:shape style="position:absolute;left:6025;top:3370;width:10;height:20" coordorigin="6025,3370" coordsize="10,20" path="m6025,3389l6035,3389,6035,3370,6025,3370,6025,3389xe" filled="true" fillcolor="#000000" stroked="false">
                <v:path arrowok="t"/>
                <v:fill type="solid"/>
              </v:shape>
            </v:group>
            <v:group style="position:absolute;left:6025;top:3389;width:10;height:20" coordorigin="6025,3389" coordsize="10,20">
              <v:shape style="position:absolute;left:6025;top:3389;width:10;height:20" coordorigin="6025,3389" coordsize="10,20" path="m6025,3408l6035,3408,6035,3389,6025,3389,6025,3408xe" filled="true" fillcolor="#000000" stroked="false">
                <v:path arrowok="t"/>
                <v:fill type="solid"/>
              </v:shape>
            </v:group>
            <v:group style="position:absolute;left:6025;top:3408;width:10;height:20" coordorigin="6025,3408" coordsize="10,20">
              <v:shape style="position:absolute;left:6025;top:3408;width:10;height:20" coordorigin="6025,3408" coordsize="10,20" path="m6025,3428l6035,3428,6035,3408,6025,3408,6025,3428xe" filled="true" fillcolor="#000000" stroked="false">
                <v:path arrowok="t"/>
                <v:fill type="solid"/>
              </v:shape>
            </v:group>
            <v:group style="position:absolute;left:6025;top:3428;width:10;height:20" coordorigin="6025,3428" coordsize="10,20">
              <v:shape style="position:absolute;left:6025;top:3428;width:10;height:20" coordorigin="6025,3428" coordsize="10,20" path="m6025,3447l6035,3447,6035,3428,6025,3428,6025,3447xe" filled="true" fillcolor="#000000" stroked="false">
                <v:path arrowok="t"/>
                <v:fill type="solid"/>
              </v:shape>
            </v:group>
            <v:group style="position:absolute;left:6025;top:3447;width:10;height:20" coordorigin="6025,3447" coordsize="10,20">
              <v:shape style="position:absolute;left:6025;top:3447;width:10;height:20" coordorigin="6025,3447" coordsize="10,20" path="m6025,3467l6035,3467,6035,3447,6025,3447,6025,3467xe" filled="true" fillcolor="#000000" stroked="false">
                <v:path arrowok="t"/>
                <v:fill type="solid"/>
              </v:shape>
            </v:group>
            <v:group style="position:absolute;left:6025;top:3467;width:10;height:20" coordorigin="6025,3467" coordsize="10,20">
              <v:shape style="position:absolute;left:6025;top:3467;width:10;height:20" coordorigin="6025,3467" coordsize="10,20" path="m6025,3486l6035,3486,6035,3467,6025,3467,6025,3486xe" filled="true" fillcolor="#000000" stroked="false">
                <v:path arrowok="t"/>
                <v:fill type="solid"/>
              </v:shape>
            </v:group>
            <v:group style="position:absolute;left:6025;top:3486;width:10;height:20" coordorigin="6025,3486" coordsize="10,20">
              <v:shape style="position:absolute;left:6025;top:3486;width:10;height:20" coordorigin="6025,3486" coordsize="10,20" path="m6025,3505l6035,3505,6035,3486,6025,3486,6025,3505xe" filled="true" fillcolor="#000000" stroked="false">
                <v:path arrowok="t"/>
                <v:fill type="solid"/>
              </v:shape>
            </v:group>
            <v:group style="position:absolute;left:6025;top:3505;width:10;height:20" coordorigin="6025,3505" coordsize="10,20">
              <v:shape style="position:absolute;left:6025;top:3505;width:10;height:20" coordorigin="6025,3505" coordsize="10,20" path="m6025,3524l6035,3524,6035,3505,6025,3505,6025,3524xe" filled="true" fillcolor="#000000" stroked="false">
                <v:path arrowok="t"/>
                <v:fill type="solid"/>
              </v:shape>
            </v:group>
            <v:group style="position:absolute;left:6025;top:3524;width:10;height:20" coordorigin="6025,3524" coordsize="10,20">
              <v:shape style="position:absolute;left:6025;top:3524;width:10;height:20" coordorigin="6025,3524" coordsize="10,20" path="m6025,3543l6035,3543,6035,3524,6025,3524,6025,3543xe" filled="true" fillcolor="#000000" stroked="false">
                <v:path arrowok="t"/>
                <v:fill type="solid"/>
              </v:shape>
            </v:group>
            <v:group style="position:absolute;left:6025;top:3543;width:10;height:20" coordorigin="6025,3543" coordsize="10,20">
              <v:shape style="position:absolute;left:6025;top:3543;width:10;height:20" coordorigin="6025,3543" coordsize="10,20" path="m6025,3563l6035,3563,6035,3543,6025,3543,6025,3563xe" filled="true" fillcolor="#000000" stroked="false">
                <v:path arrowok="t"/>
                <v:fill type="solid"/>
              </v:shape>
            </v:group>
            <v:group style="position:absolute;left:6025;top:3563;width:10;height:20" coordorigin="6025,3563" coordsize="10,20">
              <v:shape style="position:absolute;left:6025;top:3563;width:10;height:20" coordorigin="6025,3563" coordsize="10,20" path="m6025,3582l6035,3582,6035,3563,6025,3563,6025,3582xe" filled="true" fillcolor="#000000" stroked="false">
                <v:path arrowok="t"/>
                <v:fill type="solid"/>
              </v:shape>
            </v:group>
            <v:group style="position:absolute;left:6025;top:3582;width:10;height:20" coordorigin="6025,3582" coordsize="10,20">
              <v:shape style="position:absolute;left:6025;top:3582;width:10;height:20" coordorigin="6025,3582" coordsize="10,20" path="m6025,3601l6035,3601,6035,3582,6025,3582,6025,3601xe" filled="true" fillcolor="#000000" stroked="false">
                <v:path arrowok="t"/>
                <v:fill type="solid"/>
              </v:shape>
            </v:group>
            <v:group style="position:absolute;left:6025;top:3601;width:10;height:20" coordorigin="6025,3601" coordsize="10,20">
              <v:shape style="position:absolute;left:6025;top:3601;width:10;height:20" coordorigin="6025,3601" coordsize="10,20" path="m6025,3620l6035,3620,6035,3601,6025,3601,6025,3620xe" filled="true" fillcolor="#000000" stroked="false">
                <v:path arrowok="t"/>
                <v:fill type="solid"/>
              </v:shape>
            </v:group>
            <v:group style="position:absolute;left:6025;top:3620;width:10;height:20" coordorigin="6025,3620" coordsize="10,20">
              <v:shape style="position:absolute;left:6025;top:3620;width:10;height:20" coordorigin="6025,3620" coordsize="10,20" path="m6025,3639l6035,3639,6035,3620,6025,3620,6025,3639xe" filled="true" fillcolor="#000000" stroked="false">
                <v:path arrowok="t"/>
                <v:fill type="solid"/>
              </v:shape>
            </v:group>
            <v:group style="position:absolute;left:6025;top:3639;width:10;height:20" coordorigin="6025,3639" coordsize="10,20">
              <v:shape style="position:absolute;left:6025;top:3639;width:10;height:20" coordorigin="6025,3639" coordsize="10,20" path="m6025,3659l6035,3659,6035,3639,6025,3639,6025,3659xe" filled="true" fillcolor="#000000" stroked="false">
                <v:path arrowok="t"/>
                <v:fill type="solid"/>
              </v:shape>
            </v:group>
            <v:group style="position:absolute;left:6025;top:3659;width:10;height:20" coordorigin="6025,3659" coordsize="10,20">
              <v:shape style="position:absolute;left:6025;top:3659;width:10;height:20" coordorigin="6025,3659" coordsize="10,20" path="m6025,3678l6035,3678,6035,3659,6025,3659,6025,3678xe" filled="true" fillcolor="#000000" stroked="false">
                <v:path arrowok="t"/>
                <v:fill type="solid"/>
              </v:shape>
            </v:group>
            <v:group style="position:absolute;left:6025;top:3678;width:10;height:20" coordorigin="6025,3678" coordsize="10,20">
              <v:shape style="position:absolute;left:6025;top:3678;width:10;height:20" coordorigin="6025,3678" coordsize="10,20" path="m6025,3697l6035,3697,6035,3678,6025,3678,6025,3697xe" filled="true" fillcolor="#000000" stroked="false">
                <v:path arrowok="t"/>
                <v:fill type="solid"/>
              </v:shape>
            </v:group>
            <v:group style="position:absolute;left:6594;top:3312;width:10;height:20" coordorigin="6594,3312" coordsize="10,20">
              <v:shape style="position:absolute;left:6594;top:3312;width:10;height:20" coordorigin="6594,3312" coordsize="10,20" path="m6594,3332l6604,3332,6604,3312,6594,3312,6594,3332xe" filled="true" fillcolor="#000000" stroked="false">
                <v:path arrowok="t"/>
                <v:fill type="solid"/>
              </v:shape>
            </v:group>
            <v:group style="position:absolute;left:6594;top:3332;width:10;height:20" coordorigin="6594,3332" coordsize="10,20">
              <v:shape style="position:absolute;left:6594;top:3332;width:10;height:20" coordorigin="6594,3332" coordsize="10,20" path="m6594,3351l6604,3351,6604,3332,6594,3332,6594,3351xe" filled="true" fillcolor="#000000" stroked="false">
                <v:path arrowok="t"/>
                <v:fill type="solid"/>
              </v:shape>
            </v:group>
            <v:group style="position:absolute;left:6594;top:3351;width:10;height:20" coordorigin="6594,3351" coordsize="10,20">
              <v:shape style="position:absolute;left:6594;top:3351;width:10;height:20" coordorigin="6594,3351" coordsize="10,20" path="m6594,3370l6604,3370,6604,3351,6594,3351,6594,3370xe" filled="true" fillcolor="#000000" stroked="false">
                <v:path arrowok="t"/>
                <v:fill type="solid"/>
              </v:shape>
            </v:group>
            <v:group style="position:absolute;left:6594;top:3370;width:10;height:20" coordorigin="6594,3370" coordsize="10,20">
              <v:shape style="position:absolute;left:6594;top:3370;width:10;height:20" coordorigin="6594,3370" coordsize="10,20" path="m6594,3389l6604,3389,6604,3370,6594,3370,6594,3389xe" filled="true" fillcolor="#000000" stroked="false">
                <v:path arrowok="t"/>
                <v:fill type="solid"/>
              </v:shape>
            </v:group>
            <v:group style="position:absolute;left:6594;top:3389;width:10;height:20" coordorigin="6594,3389" coordsize="10,20">
              <v:shape style="position:absolute;left:6594;top:3389;width:10;height:20" coordorigin="6594,3389" coordsize="10,20" path="m6594,3408l6604,3408,6604,3389,6594,3389,6594,3408xe" filled="true" fillcolor="#000000" stroked="false">
                <v:path arrowok="t"/>
                <v:fill type="solid"/>
              </v:shape>
            </v:group>
            <v:group style="position:absolute;left:6594;top:3408;width:10;height:20" coordorigin="6594,3408" coordsize="10,20">
              <v:shape style="position:absolute;left:6594;top:3408;width:10;height:20" coordorigin="6594,3408" coordsize="10,20" path="m6594,3428l6604,3428,6604,3408,6594,3408,6594,3428xe" filled="true" fillcolor="#000000" stroked="false">
                <v:path arrowok="t"/>
                <v:fill type="solid"/>
              </v:shape>
            </v:group>
            <v:group style="position:absolute;left:6594;top:3428;width:10;height:20" coordorigin="6594,3428" coordsize="10,20">
              <v:shape style="position:absolute;left:6594;top:3428;width:10;height:20" coordorigin="6594,3428" coordsize="10,20" path="m6594,3447l6604,3447,6604,3428,6594,3428,6594,3447xe" filled="true" fillcolor="#000000" stroked="false">
                <v:path arrowok="t"/>
                <v:fill type="solid"/>
              </v:shape>
            </v:group>
            <v:group style="position:absolute;left:6594;top:3447;width:10;height:20" coordorigin="6594,3447" coordsize="10,20">
              <v:shape style="position:absolute;left:6594;top:3447;width:10;height:20" coordorigin="6594,3447" coordsize="10,20" path="m6594,3467l6604,3467,6604,3447,6594,3447,6594,3467xe" filled="true" fillcolor="#000000" stroked="false">
                <v:path arrowok="t"/>
                <v:fill type="solid"/>
              </v:shape>
            </v:group>
            <v:group style="position:absolute;left:6594;top:3467;width:10;height:20" coordorigin="6594,3467" coordsize="10,20">
              <v:shape style="position:absolute;left:6594;top:3467;width:10;height:20" coordorigin="6594,3467" coordsize="10,20" path="m6594,3486l6604,3486,6604,3467,6594,3467,6594,3486xe" filled="true" fillcolor="#000000" stroked="false">
                <v:path arrowok="t"/>
                <v:fill type="solid"/>
              </v:shape>
            </v:group>
            <v:group style="position:absolute;left:6594;top:3486;width:10;height:20" coordorigin="6594,3486" coordsize="10,20">
              <v:shape style="position:absolute;left:6594;top:3486;width:10;height:20" coordorigin="6594,3486" coordsize="10,20" path="m6594,3505l6604,3505,6604,3486,6594,3486,6594,3505xe" filled="true" fillcolor="#000000" stroked="false">
                <v:path arrowok="t"/>
                <v:fill type="solid"/>
              </v:shape>
            </v:group>
            <v:group style="position:absolute;left:6594;top:3505;width:10;height:20" coordorigin="6594,3505" coordsize="10,20">
              <v:shape style="position:absolute;left:6594;top:3505;width:10;height:20" coordorigin="6594,3505" coordsize="10,20" path="m6594,3524l6604,3524,6604,3505,6594,3505,6594,3524xe" filled="true" fillcolor="#000000" stroked="false">
                <v:path arrowok="t"/>
                <v:fill type="solid"/>
              </v:shape>
            </v:group>
            <v:group style="position:absolute;left:6594;top:3524;width:10;height:20" coordorigin="6594,3524" coordsize="10,20">
              <v:shape style="position:absolute;left:6594;top:3524;width:10;height:20" coordorigin="6594,3524" coordsize="10,20" path="m6594,3543l6604,3543,6604,3524,6594,3524,6594,3543xe" filled="true" fillcolor="#000000" stroked="false">
                <v:path arrowok="t"/>
                <v:fill type="solid"/>
              </v:shape>
            </v:group>
            <v:group style="position:absolute;left:6594;top:3543;width:10;height:20" coordorigin="6594,3543" coordsize="10,20">
              <v:shape style="position:absolute;left:6594;top:3543;width:10;height:20" coordorigin="6594,3543" coordsize="10,20" path="m6594,3563l6604,3563,6604,3543,6594,3543,6594,3563xe" filled="true" fillcolor="#000000" stroked="false">
                <v:path arrowok="t"/>
                <v:fill type="solid"/>
              </v:shape>
            </v:group>
            <v:group style="position:absolute;left:6594;top:3563;width:10;height:20" coordorigin="6594,3563" coordsize="10,20">
              <v:shape style="position:absolute;left:6594;top:3563;width:10;height:20" coordorigin="6594,3563" coordsize="10,20" path="m6594,3582l6604,3582,6604,3563,6594,3563,6594,3582xe" filled="true" fillcolor="#000000" stroked="false">
                <v:path arrowok="t"/>
                <v:fill type="solid"/>
              </v:shape>
            </v:group>
            <v:group style="position:absolute;left:6594;top:3582;width:10;height:20" coordorigin="6594,3582" coordsize="10,20">
              <v:shape style="position:absolute;left:6594;top:3582;width:10;height:20" coordorigin="6594,3582" coordsize="10,20" path="m6594,3601l6604,3601,6604,3582,6594,3582,6594,3601xe" filled="true" fillcolor="#000000" stroked="false">
                <v:path arrowok="t"/>
                <v:fill type="solid"/>
              </v:shape>
            </v:group>
            <v:group style="position:absolute;left:6594;top:3601;width:10;height:20" coordorigin="6594,3601" coordsize="10,20">
              <v:shape style="position:absolute;left:6594;top:3601;width:10;height:20" coordorigin="6594,3601" coordsize="10,20" path="m6594,3620l6604,3620,6604,3601,6594,3601,6594,3620xe" filled="true" fillcolor="#000000" stroked="false">
                <v:path arrowok="t"/>
                <v:fill type="solid"/>
              </v:shape>
            </v:group>
            <v:group style="position:absolute;left:6594;top:3620;width:10;height:20" coordorigin="6594,3620" coordsize="10,20">
              <v:shape style="position:absolute;left:6594;top:3620;width:10;height:20" coordorigin="6594,3620" coordsize="10,20" path="m6594,3639l6604,3639,6604,3620,6594,3620,6594,3639xe" filled="true" fillcolor="#000000" stroked="false">
                <v:path arrowok="t"/>
                <v:fill type="solid"/>
              </v:shape>
            </v:group>
            <v:group style="position:absolute;left:6594;top:3639;width:10;height:20" coordorigin="6594,3639" coordsize="10,20">
              <v:shape style="position:absolute;left:6594;top:3639;width:10;height:20" coordorigin="6594,3639" coordsize="10,20" path="m6594,3659l6604,3659,6604,3639,6594,3639,6594,3659xe" filled="true" fillcolor="#000000" stroked="false">
                <v:path arrowok="t"/>
                <v:fill type="solid"/>
              </v:shape>
            </v:group>
            <v:group style="position:absolute;left:6594;top:3659;width:10;height:20" coordorigin="6594,3659" coordsize="10,20">
              <v:shape style="position:absolute;left:6594;top:3659;width:10;height:20" coordorigin="6594,3659" coordsize="10,20" path="m6594,3678l6604,3678,6604,3659,6594,3659,6594,3678xe" filled="true" fillcolor="#000000" stroked="false">
                <v:path arrowok="t"/>
                <v:fill type="solid"/>
              </v:shape>
            </v:group>
            <v:group style="position:absolute;left:6594;top:3678;width:10;height:20" coordorigin="6594,3678" coordsize="10,20">
              <v:shape style="position:absolute;left:6594;top:3678;width:10;height:20" coordorigin="6594,3678" coordsize="10,20" path="m6594,3697l6604,3697,6604,3678,6594,3678,6594,3697xe" filled="true" fillcolor="#000000" stroked="false">
                <v:path arrowok="t"/>
                <v:fill type="solid"/>
              </v:shape>
            </v:group>
            <v:group style="position:absolute;left:7720;top:3312;width:10;height:20" coordorigin="7720,3312" coordsize="10,20">
              <v:shape style="position:absolute;left:7720;top:3312;width:10;height:20" coordorigin="7720,3312" coordsize="10,20" path="m7720,3332l7729,3332,7729,3312,7720,3312,7720,3332xe" filled="true" fillcolor="#000000" stroked="false">
                <v:path arrowok="t"/>
                <v:fill type="solid"/>
              </v:shape>
            </v:group>
            <v:group style="position:absolute;left:7720;top:3332;width:10;height:20" coordorigin="7720,3332" coordsize="10,20">
              <v:shape style="position:absolute;left:7720;top:3332;width:10;height:20" coordorigin="7720,3332" coordsize="10,20" path="m7720,3351l7729,3351,7729,3332,7720,3332,7720,3351xe" filled="true" fillcolor="#000000" stroked="false">
                <v:path arrowok="t"/>
                <v:fill type="solid"/>
              </v:shape>
            </v:group>
            <v:group style="position:absolute;left:7720;top:3351;width:10;height:20" coordorigin="7720,3351" coordsize="10,20">
              <v:shape style="position:absolute;left:7720;top:3351;width:10;height:20" coordorigin="7720,3351" coordsize="10,20" path="m7720,3370l7729,3370,7729,3351,7720,3351,7720,3370xe" filled="true" fillcolor="#000000" stroked="false">
                <v:path arrowok="t"/>
                <v:fill type="solid"/>
              </v:shape>
            </v:group>
            <v:group style="position:absolute;left:7720;top:3370;width:10;height:20" coordorigin="7720,3370" coordsize="10,20">
              <v:shape style="position:absolute;left:7720;top:3370;width:10;height:20" coordorigin="7720,3370" coordsize="10,20" path="m7720,3389l7729,3389,7729,3370,7720,3370,7720,3389xe" filled="true" fillcolor="#000000" stroked="false">
                <v:path arrowok="t"/>
                <v:fill type="solid"/>
              </v:shape>
            </v:group>
            <v:group style="position:absolute;left:7720;top:3389;width:10;height:20" coordorigin="7720,3389" coordsize="10,20">
              <v:shape style="position:absolute;left:7720;top:3389;width:10;height:20" coordorigin="7720,3389" coordsize="10,20" path="m7720,3408l7729,3408,7729,3389,7720,3389,7720,3408xe" filled="true" fillcolor="#000000" stroked="false">
                <v:path arrowok="t"/>
                <v:fill type="solid"/>
              </v:shape>
            </v:group>
            <v:group style="position:absolute;left:7720;top:3408;width:10;height:20" coordorigin="7720,3408" coordsize="10,20">
              <v:shape style="position:absolute;left:7720;top:3408;width:10;height:20" coordorigin="7720,3408" coordsize="10,20" path="m7720,3428l7729,3428,7729,3408,7720,3408,7720,3428xe" filled="true" fillcolor="#000000" stroked="false">
                <v:path arrowok="t"/>
                <v:fill type="solid"/>
              </v:shape>
            </v:group>
            <v:group style="position:absolute;left:7720;top:3428;width:10;height:20" coordorigin="7720,3428" coordsize="10,20">
              <v:shape style="position:absolute;left:7720;top:3428;width:10;height:20" coordorigin="7720,3428" coordsize="10,20" path="m7720,3447l7729,3447,7729,3428,7720,3428,7720,3447xe" filled="true" fillcolor="#000000" stroked="false">
                <v:path arrowok="t"/>
                <v:fill type="solid"/>
              </v:shape>
            </v:group>
            <v:group style="position:absolute;left:7720;top:3447;width:10;height:20" coordorigin="7720,3447" coordsize="10,20">
              <v:shape style="position:absolute;left:7720;top:3447;width:10;height:20" coordorigin="7720,3447" coordsize="10,20" path="m7720,3467l7729,3467,7729,3447,7720,3447,7720,3467xe" filled="true" fillcolor="#000000" stroked="false">
                <v:path arrowok="t"/>
                <v:fill type="solid"/>
              </v:shape>
            </v:group>
            <v:group style="position:absolute;left:7720;top:3467;width:10;height:20" coordorigin="7720,3467" coordsize="10,20">
              <v:shape style="position:absolute;left:7720;top:3467;width:10;height:20" coordorigin="7720,3467" coordsize="10,20" path="m7720,3486l7729,3486,7729,3467,7720,3467,7720,3486xe" filled="true" fillcolor="#000000" stroked="false">
                <v:path arrowok="t"/>
                <v:fill type="solid"/>
              </v:shape>
            </v:group>
            <v:group style="position:absolute;left:7720;top:3486;width:10;height:20" coordorigin="7720,3486" coordsize="10,20">
              <v:shape style="position:absolute;left:7720;top:3486;width:10;height:20" coordorigin="7720,3486" coordsize="10,20" path="m7720,3505l7729,3505,7729,3486,7720,3486,7720,3505xe" filled="true" fillcolor="#000000" stroked="false">
                <v:path arrowok="t"/>
                <v:fill type="solid"/>
              </v:shape>
            </v:group>
            <v:group style="position:absolute;left:7720;top:3505;width:10;height:20" coordorigin="7720,3505" coordsize="10,20">
              <v:shape style="position:absolute;left:7720;top:3505;width:10;height:20" coordorigin="7720,3505" coordsize="10,20" path="m7720,3524l7729,3524,7729,3505,7720,3505,7720,3524xe" filled="true" fillcolor="#000000" stroked="false">
                <v:path arrowok="t"/>
                <v:fill type="solid"/>
              </v:shape>
            </v:group>
            <v:group style="position:absolute;left:7720;top:3524;width:10;height:20" coordorigin="7720,3524" coordsize="10,20">
              <v:shape style="position:absolute;left:7720;top:3524;width:10;height:20" coordorigin="7720,3524" coordsize="10,20" path="m7720,3543l7729,3543,7729,3524,7720,3524,7720,3543xe" filled="true" fillcolor="#000000" stroked="false">
                <v:path arrowok="t"/>
                <v:fill type="solid"/>
              </v:shape>
            </v:group>
            <v:group style="position:absolute;left:7720;top:3543;width:10;height:20" coordorigin="7720,3543" coordsize="10,20">
              <v:shape style="position:absolute;left:7720;top:3543;width:10;height:20" coordorigin="7720,3543" coordsize="10,20" path="m7720,3563l7729,3563,7729,3543,7720,3543,7720,3563xe" filled="true" fillcolor="#000000" stroked="false">
                <v:path arrowok="t"/>
                <v:fill type="solid"/>
              </v:shape>
            </v:group>
            <v:group style="position:absolute;left:7720;top:3563;width:10;height:20" coordorigin="7720,3563" coordsize="10,20">
              <v:shape style="position:absolute;left:7720;top:3563;width:10;height:20" coordorigin="7720,3563" coordsize="10,20" path="m7720,3582l7729,3582,7729,3563,7720,3563,7720,3582xe" filled="true" fillcolor="#000000" stroked="false">
                <v:path arrowok="t"/>
                <v:fill type="solid"/>
              </v:shape>
            </v:group>
            <v:group style="position:absolute;left:7720;top:3582;width:10;height:20" coordorigin="7720,3582" coordsize="10,20">
              <v:shape style="position:absolute;left:7720;top:3582;width:10;height:20" coordorigin="7720,3582" coordsize="10,20" path="m7720,3601l7729,3601,7729,3582,7720,3582,7720,3601xe" filled="true" fillcolor="#000000" stroked="false">
                <v:path arrowok="t"/>
                <v:fill type="solid"/>
              </v:shape>
            </v:group>
            <v:group style="position:absolute;left:7720;top:3601;width:10;height:20" coordorigin="7720,3601" coordsize="10,20">
              <v:shape style="position:absolute;left:7720;top:3601;width:10;height:20" coordorigin="7720,3601" coordsize="10,20" path="m7720,3620l7729,3620,7729,3601,7720,3601,7720,3620xe" filled="true" fillcolor="#000000" stroked="false">
                <v:path arrowok="t"/>
                <v:fill type="solid"/>
              </v:shape>
            </v:group>
            <v:group style="position:absolute;left:7720;top:3620;width:10;height:20" coordorigin="7720,3620" coordsize="10,20">
              <v:shape style="position:absolute;left:7720;top:3620;width:10;height:20" coordorigin="7720,3620" coordsize="10,20" path="m7720,3639l7729,3639,7729,3620,7720,3620,7720,3639xe" filled="true" fillcolor="#000000" stroked="false">
                <v:path arrowok="t"/>
                <v:fill type="solid"/>
              </v:shape>
            </v:group>
            <v:group style="position:absolute;left:7720;top:3639;width:10;height:20" coordorigin="7720,3639" coordsize="10,20">
              <v:shape style="position:absolute;left:7720;top:3639;width:10;height:20" coordorigin="7720,3639" coordsize="10,20" path="m7720,3659l7729,3659,7729,3639,7720,3639,7720,3659xe" filled="true" fillcolor="#000000" stroked="false">
                <v:path arrowok="t"/>
                <v:fill type="solid"/>
              </v:shape>
            </v:group>
            <v:group style="position:absolute;left:7720;top:3659;width:10;height:20" coordorigin="7720,3659" coordsize="10,20">
              <v:shape style="position:absolute;left:7720;top:3659;width:10;height:20" coordorigin="7720,3659" coordsize="10,20" path="m7720,3678l7729,3678,7729,3659,7720,3659,7720,3678xe" filled="true" fillcolor="#000000" stroked="false">
                <v:path arrowok="t"/>
                <v:fill type="solid"/>
              </v:shape>
            </v:group>
            <v:group style="position:absolute;left:7720;top:3678;width:10;height:20" coordorigin="7720,3678" coordsize="10,20">
              <v:shape style="position:absolute;left:7720;top:3678;width:10;height:20" coordorigin="7720,3678" coordsize="10,20" path="m7720,3697l7729,3697,7729,3678,7720,3678,7720,3697xe" filled="true" fillcolor="#000000" stroked="false">
                <v:path arrowok="t"/>
                <v:fill type="solid"/>
              </v:shape>
            </v:group>
            <v:group style="position:absolute;left:8490;top:3312;width:10;height:20" coordorigin="8490,3312" coordsize="10,20">
              <v:shape style="position:absolute;left:8490;top:3312;width:10;height:20" coordorigin="8490,3312" coordsize="10,20" path="m8490,3332l8500,3332,8500,3312,8490,3312,8490,3332xe" filled="true" fillcolor="#000000" stroked="false">
                <v:path arrowok="t"/>
                <v:fill type="solid"/>
              </v:shape>
            </v:group>
            <v:group style="position:absolute;left:8490;top:3332;width:10;height:20" coordorigin="8490,3332" coordsize="10,20">
              <v:shape style="position:absolute;left:8490;top:3332;width:10;height:20" coordorigin="8490,3332" coordsize="10,20" path="m8490,3351l8500,3351,8500,3332,8490,3332,8490,3351xe" filled="true" fillcolor="#000000" stroked="false">
                <v:path arrowok="t"/>
                <v:fill type="solid"/>
              </v:shape>
            </v:group>
            <v:group style="position:absolute;left:8490;top:3351;width:10;height:20" coordorigin="8490,3351" coordsize="10,20">
              <v:shape style="position:absolute;left:8490;top:3351;width:10;height:20" coordorigin="8490,3351" coordsize="10,20" path="m8490,3370l8500,3370,8500,3351,8490,3351,8490,3370xe" filled="true" fillcolor="#000000" stroked="false">
                <v:path arrowok="t"/>
                <v:fill type="solid"/>
              </v:shape>
            </v:group>
            <v:group style="position:absolute;left:8490;top:3370;width:10;height:20" coordorigin="8490,3370" coordsize="10,20">
              <v:shape style="position:absolute;left:8490;top:3370;width:10;height:20" coordorigin="8490,3370" coordsize="10,20" path="m8490,3389l8500,3389,8500,3370,8490,3370,8490,3389xe" filled="true" fillcolor="#000000" stroked="false">
                <v:path arrowok="t"/>
                <v:fill type="solid"/>
              </v:shape>
            </v:group>
            <v:group style="position:absolute;left:8490;top:3389;width:10;height:20" coordorigin="8490,3389" coordsize="10,20">
              <v:shape style="position:absolute;left:8490;top:3389;width:10;height:20" coordorigin="8490,3389" coordsize="10,20" path="m8490,3408l8500,3408,8500,3389,8490,3389,8490,3408xe" filled="true" fillcolor="#000000" stroked="false">
                <v:path arrowok="t"/>
                <v:fill type="solid"/>
              </v:shape>
            </v:group>
            <v:group style="position:absolute;left:8490;top:3408;width:10;height:20" coordorigin="8490,3408" coordsize="10,20">
              <v:shape style="position:absolute;left:8490;top:3408;width:10;height:20" coordorigin="8490,3408" coordsize="10,20" path="m8490,3428l8500,3428,8500,3408,8490,3408,8490,3428xe" filled="true" fillcolor="#000000" stroked="false">
                <v:path arrowok="t"/>
                <v:fill type="solid"/>
              </v:shape>
            </v:group>
            <v:group style="position:absolute;left:8490;top:3428;width:10;height:20" coordorigin="8490,3428" coordsize="10,20">
              <v:shape style="position:absolute;left:8490;top:3428;width:10;height:20" coordorigin="8490,3428" coordsize="10,20" path="m8490,3447l8500,3447,8500,3428,8490,3428,8490,3447xe" filled="true" fillcolor="#000000" stroked="false">
                <v:path arrowok="t"/>
                <v:fill type="solid"/>
              </v:shape>
            </v:group>
            <v:group style="position:absolute;left:8490;top:3447;width:10;height:20" coordorigin="8490,3447" coordsize="10,20">
              <v:shape style="position:absolute;left:8490;top:3447;width:10;height:20" coordorigin="8490,3447" coordsize="10,20" path="m8490,3467l8500,3467,8500,3447,8490,3447,8490,3467xe" filled="true" fillcolor="#000000" stroked="false">
                <v:path arrowok="t"/>
                <v:fill type="solid"/>
              </v:shape>
            </v:group>
            <v:group style="position:absolute;left:8490;top:3467;width:10;height:20" coordorigin="8490,3467" coordsize="10,20">
              <v:shape style="position:absolute;left:8490;top:3467;width:10;height:20" coordorigin="8490,3467" coordsize="10,20" path="m8490,3486l8500,3486,8500,3467,8490,3467,8490,3486xe" filled="true" fillcolor="#000000" stroked="false">
                <v:path arrowok="t"/>
                <v:fill type="solid"/>
              </v:shape>
            </v:group>
            <v:group style="position:absolute;left:8490;top:3486;width:10;height:20" coordorigin="8490,3486" coordsize="10,20">
              <v:shape style="position:absolute;left:8490;top:3486;width:10;height:20" coordorigin="8490,3486" coordsize="10,20" path="m8490,3505l8500,3505,8500,3486,8490,3486,8490,3505xe" filled="true" fillcolor="#000000" stroked="false">
                <v:path arrowok="t"/>
                <v:fill type="solid"/>
              </v:shape>
            </v:group>
            <v:group style="position:absolute;left:8490;top:3505;width:10;height:20" coordorigin="8490,3505" coordsize="10,20">
              <v:shape style="position:absolute;left:8490;top:3505;width:10;height:20" coordorigin="8490,3505" coordsize="10,20" path="m8490,3524l8500,3524,8500,3505,8490,3505,8490,3524xe" filled="true" fillcolor="#000000" stroked="false">
                <v:path arrowok="t"/>
                <v:fill type="solid"/>
              </v:shape>
            </v:group>
            <v:group style="position:absolute;left:8490;top:3524;width:10;height:20" coordorigin="8490,3524" coordsize="10,20">
              <v:shape style="position:absolute;left:8490;top:3524;width:10;height:20" coordorigin="8490,3524" coordsize="10,20" path="m8490,3543l8500,3543,8500,3524,8490,3524,8490,3543xe" filled="true" fillcolor="#000000" stroked="false">
                <v:path arrowok="t"/>
                <v:fill type="solid"/>
              </v:shape>
            </v:group>
            <v:group style="position:absolute;left:8490;top:3543;width:10;height:20" coordorigin="8490,3543" coordsize="10,20">
              <v:shape style="position:absolute;left:8490;top:3543;width:10;height:20" coordorigin="8490,3543" coordsize="10,20" path="m8490,3563l8500,3563,8500,3543,8490,3543,8490,3563xe" filled="true" fillcolor="#000000" stroked="false">
                <v:path arrowok="t"/>
                <v:fill type="solid"/>
              </v:shape>
            </v:group>
            <v:group style="position:absolute;left:8490;top:3563;width:10;height:20" coordorigin="8490,3563" coordsize="10,20">
              <v:shape style="position:absolute;left:8490;top:3563;width:10;height:20" coordorigin="8490,3563" coordsize="10,20" path="m8490,3582l8500,3582,8500,3563,8490,3563,8490,3582xe" filled="true" fillcolor="#000000" stroked="false">
                <v:path arrowok="t"/>
                <v:fill type="solid"/>
              </v:shape>
            </v:group>
            <v:group style="position:absolute;left:8490;top:3582;width:10;height:20" coordorigin="8490,3582" coordsize="10,20">
              <v:shape style="position:absolute;left:8490;top:3582;width:10;height:20" coordorigin="8490,3582" coordsize="10,20" path="m8490,3601l8500,3601,8500,3582,8490,3582,8490,3601xe" filled="true" fillcolor="#000000" stroked="false">
                <v:path arrowok="t"/>
                <v:fill type="solid"/>
              </v:shape>
            </v:group>
            <v:group style="position:absolute;left:8490;top:3601;width:10;height:20" coordorigin="8490,3601" coordsize="10,20">
              <v:shape style="position:absolute;left:8490;top:3601;width:10;height:20" coordorigin="8490,3601" coordsize="10,20" path="m8490,3620l8500,3620,8500,3601,8490,3601,8490,3620xe" filled="true" fillcolor="#000000" stroked="false">
                <v:path arrowok="t"/>
                <v:fill type="solid"/>
              </v:shape>
            </v:group>
            <v:group style="position:absolute;left:8490;top:3620;width:10;height:20" coordorigin="8490,3620" coordsize="10,20">
              <v:shape style="position:absolute;left:8490;top:3620;width:10;height:20" coordorigin="8490,3620" coordsize="10,20" path="m8490,3639l8500,3639,8500,3620,8490,3620,8490,3639xe" filled="true" fillcolor="#000000" stroked="false">
                <v:path arrowok="t"/>
                <v:fill type="solid"/>
              </v:shape>
            </v:group>
            <v:group style="position:absolute;left:8490;top:3639;width:10;height:20" coordorigin="8490,3639" coordsize="10,20">
              <v:shape style="position:absolute;left:8490;top:3639;width:10;height:20" coordorigin="8490,3639" coordsize="10,20" path="m8490,3659l8500,3659,8500,3639,8490,3639,8490,3659xe" filled="true" fillcolor="#000000" stroked="false">
                <v:path arrowok="t"/>
                <v:fill type="solid"/>
              </v:shape>
            </v:group>
            <v:group style="position:absolute;left:8490;top:3659;width:10;height:20" coordorigin="8490,3659" coordsize="10,20">
              <v:shape style="position:absolute;left:8490;top:3659;width:10;height:20" coordorigin="8490,3659" coordsize="10,20" path="m8490,3678l8500,3678,8500,3659,8490,3659,8490,3678xe" filled="true" fillcolor="#000000" stroked="false">
                <v:path arrowok="t"/>
                <v:fill type="solid"/>
              </v:shape>
            </v:group>
            <v:group style="position:absolute;left:8490;top:3678;width:10;height:20" coordorigin="8490,3678" coordsize="10,20">
              <v:shape style="position:absolute;left:8490;top:3678;width:10;height:20" coordorigin="8490,3678" coordsize="10,20" path="m8490,3697l8500,3697,8500,3678,8490,3678,8490,3697xe" filled="true" fillcolor="#000000" stroked="false">
                <v:path arrowok="t"/>
                <v:fill type="solid"/>
              </v:shape>
            </v:group>
            <v:group style="position:absolute;left:9280;top:3312;width:10;height:20" coordorigin="9280,3312" coordsize="10,20">
              <v:shape style="position:absolute;left:9280;top:3312;width:10;height:20" coordorigin="9280,3312" coordsize="10,20" path="m9280,3332l9290,3332,9290,3312,9280,3312,9280,3332xe" filled="true" fillcolor="#000000" stroked="false">
                <v:path arrowok="t"/>
                <v:fill type="solid"/>
              </v:shape>
            </v:group>
            <v:group style="position:absolute;left:9280;top:3332;width:10;height:20" coordorigin="9280,3332" coordsize="10,20">
              <v:shape style="position:absolute;left:9280;top:3332;width:10;height:20" coordorigin="9280,3332" coordsize="10,20" path="m9280,3351l9290,3351,9290,3332,9280,3332,9280,3351xe" filled="true" fillcolor="#000000" stroked="false">
                <v:path arrowok="t"/>
                <v:fill type="solid"/>
              </v:shape>
            </v:group>
            <v:group style="position:absolute;left:9280;top:3351;width:10;height:20" coordorigin="9280,3351" coordsize="10,20">
              <v:shape style="position:absolute;left:9280;top:3351;width:10;height:20" coordorigin="9280,3351" coordsize="10,20" path="m9280,3370l9290,3370,9290,3351,9280,3351,9280,3370xe" filled="true" fillcolor="#000000" stroked="false">
                <v:path arrowok="t"/>
                <v:fill type="solid"/>
              </v:shape>
            </v:group>
            <v:group style="position:absolute;left:9280;top:3370;width:10;height:20" coordorigin="9280,3370" coordsize="10,20">
              <v:shape style="position:absolute;left:9280;top:3370;width:10;height:20" coordorigin="9280,3370" coordsize="10,20" path="m9280,3389l9290,3389,9290,3370,9280,3370,9280,3389xe" filled="true" fillcolor="#000000" stroked="false">
                <v:path arrowok="t"/>
                <v:fill type="solid"/>
              </v:shape>
            </v:group>
            <v:group style="position:absolute;left:9280;top:3389;width:10;height:20" coordorigin="9280,3389" coordsize="10,20">
              <v:shape style="position:absolute;left:9280;top:3389;width:10;height:20" coordorigin="9280,3389" coordsize="10,20" path="m9280,3408l9290,3408,9290,3389,9280,3389,9280,3408xe" filled="true" fillcolor="#000000" stroked="false">
                <v:path arrowok="t"/>
                <v:fill type="solid"/>
              </v:shape>
            </v:group>
            <v:group style="position:absolute;left:9280;top:3408;width:10;height:20" coordorigin="9280,3408" coordsize="10,20">
              <v:shape style="position:absolute;left:9280;top:3408;width:10;height:20" coordorigin="9280,3408" coordsize="10,20" path="m9280,3428l9290,3428,9290,3408,9280,3408,9280,3428xe" filled="true" fillcolor="#000000" stroked="false">
                <v:path arrowok="t"/>
                <v:fill type="solid"/>
              </v:shape>
            </v:group>
            <v:group style="position:absolute;left:9280;top:3428;width:10;height:20" coordorigin="9280,3428" coordsize="10,20">
              <v:shape style="position:absolute;left:9280;top:3428;width:10;height:20" coordorigin="9280,3428" coordsize="10,20" path="m9280,3447l9290,3447,9290,3428,9280,3428,9280,3447xe" filled="true" fillcolor="#000000" stroked="false">
                <v:path arrowok="t"/>
                <v:fill type="solid"/>
              </v:shape>
            </v:group>
            <v:group style="position:absolute;left:9280;top:3447;width:10;height:20" coordorigin="9280,3447" coordsize="10,20">
              <v:shape style="position:absolute;left:9280;top:3447;width:10;height:20" coordorigin="9280,3447" coordsize="10,20" path="m9280,3467l9290,3467,9290,3447,9280,3447,9280,3467xe" filled="true" fillcolor="#000000" stroked="false">
                <v:path arrowok="t"/>
                <v:fill type="solid"/>
              </v:shape>
            </v:group>
            <v:group style="position:absolute;left:9280;top:3467;width:10;height:20" coordorigin="9280,3467" coordsize="10,20">
              <v:shape style="position:absolute;left:9280;top:3467;width:10;height:20" coordorigin="9280,3467" coordsize="10,20" path="m9280,3486l9290,3486,9290,3467,9280,3467,9280,3486xe" filled="true" fillcolor="#000000" stroked="false">
                <v:path arrowok="t"/>
                <v:fill type="solid"/>
              </v:shape>
            </v:group>
            <v:group style="position:absolute;left:9280;top:3486;width:10;height:20" coordorigin="9280,3486" coordsize="10,20">
              <v:shape style="position:absolute;left:9280;top:3486;width:10;height:20" coordorigin="9280,3486" coordsize="10,20" path="m9280,3505l9290,3505,9290,3486,9280,3486,9280,3505xe" filled="true" fillcolor="#000000" stroked="false">
                <v:path arrowok="t"/>
                <v:fill type="solid"/>
              </v:shape>
            </v:group>
            <v:group style="position:absolute;left:9280;top:3505;width:10;height:20" coordorigin="9280,3505" coordsize="10,20">
              <v:shape style="position:absolute;left:9280;top:3505;width:10;height:20" coordorigin="9280,3505" coordsize="10,20" path="m9280,3524l9290,3524,9290,3505,9280,3505,9280,3524xe" filled="true" fillcolor="#000000" stroked="false">
                <v:path arrowok="t"/>
                <v:fill type="solid"/>
              </v:shape>
            </v:group>
            <v:group style="position:absolute;left:9280;top:3524;width:10;height:20" coordorigin="9280,3524" coordsize="10,20">
              <v:shape style="position:absolute;left:9280;top:3524;width:10;height:20" coordorigin="9280,3524" coordsize="10,20" path="m9280,3543l9290,3543,9290,3524,9280,3524,9280,3543xe" filled="true" fillcolor="#000000" stroked="false">
                <v:path arrowok="t"/>
                <v:fill type="solid"/>
              </v:shape>
            </v:group>
            <v:group style="position:absolute;left:9280;top:3543;width:10;height:20" coordorigin="9280,3543" coordsize="10,20">
              <v:shape style="position:absolute;left:9280;top:3543;width:10;height:20" coordorigin="9280,3543" coordsize="10,20" path="m9280,3563l9290,3563,9290,3543,9280,3543,9280,3563xe" filled="true" fillcolor="#000000" stroked="false">
                <v:path arrowok="t"/>
                <v:fill type="solid"/>
              </v:shape>
            </v:group>
            <v:group style="position:absolute;left:9280;top:3563;width:10;height:20" coordorigin="9280,3563" coordsize="10,20">
              <v:shape style="position:absolute;left:9280;top:3563;width:10;height:20" coordorigin="9280,3563" coordsize="10,20" path="m9280,3582l9290,3582,9290,3563,9280,3563,9280,3582xe" filled="true" fillcolor="#000000" stroked="false">
                <v:path arrowok="t"/>
                <v:fill type="solid"/>
              </v:shape>
            </v:group>
            <v:group style="position:absolute;left:9280;top:3582;width:10;height:20" coordorigin="9280,3582" coordsize="10,20">
              <v:shape style="position:absolute;left:9280;top:3582;width:10;height:20" coordorigin="9280,3582" coordsize="10,20" path="m9280,3601l9290,3601,9290,3582,9280,3582,9280,3601xe" filled="true" fillcolor="#000000" stroked="false">
                <v:path arrowok="t"/>
                <v:fill type="solid"/>
              </v:shape>
            </v:group>
            <v:group style="position:absolute;left:9280;top:3601;width:10;height:20" coordorigin="9280,3601" coordsize="10,20">
              <v:shape style="position:absolute;left:9280;top:3601;width:10;height:20" coordorigin="9280,3601" coordsize="10,20" path="m9280,3620l9290,3620,9290,3601,9280,3601,9280,3620xe" filled="true" fillcolor="#000000" stroked="false">
                <v:path arrowok="t"/>
                <v:fill type="solid"/>
              </v:shape>
            </v:group>
            <v:group style="position:absolute;left:9280;top:3620;width:10;height:20" coordorigin="9280,3620" coordsize="10,20">
              <v:shape style="position:absolute;left:9280;top:3620;width:10;height:20" coordorigin="9280,3620" coordsize="10,20" path="m9280,3639l9290,3639,9290,3620,9280,3620,9280,3639xe" filled="true" fillcolor="#000000" stroked="false">
                <v:path arrowok="t"/>
                <v:fill type="solid"/>
              </v:shape>
            </v:group>
            <v:group style="position:absolute;left:9280;top:3639;width:10;height:20" coordorigin="9280,3639" coordsize="10,20">
              <v:shape style="position:absolute;left:9280;top:3639;width:10;height:20" coordorigin="9280,3639" coordsize="10,20" path="m9280,3659l9290,3659,9290,3639,9280,3639,9280,3659xe" filled="true" fillcolor="#000000" stroked="false">
                <v:path arrowok="t"/>
                <v:fill type="solid"/>
              </v:shape>
            </v:group>
            <v:group style="position:absolute;left:9280;top:3659;width:10;height:20" coordorigin="9280,3659" coordsize="10,20">
              <v:shape style="position:absolute;left:9280;top:3659;width:10;height:20" coordorigin="9280,3659" coordsize="10,20" path="m9280,3678l9290,3678,9290,3659,9280,3659,9280,3678xe" filled="true" fillcolor="#000000" stroked="false">
                <v:path arrowok="t"/>
                <v:fill type="solid"/>
              </v:shape>
            </v:group>
            <v:group style="position:absolute;left:9280;top:3678;width:10;height:20" coordorigin="9280,3678" coordsize="10,20">
              <v:shape style="position:absolute;left:9280;top:3678;width:10;height:20" coordorigin="9280,3678" coordsize="10,20" path="m9280,3697l9290,3697,9290,3678,9280,3678,9280,3697xe" filled="true" fillcolor="#000000" stroked="false">
                <v:path arrowok="t"/>
                <v:fill type="solid"/>
              </v:shape>
            </v:group>
            <v:group style="position:absolute;left:10116;top:3312;width:10;height:20" coordorigin="10116,3312" coordsize="10,20">
              <v:shape style="position:absolute;left:10116;top:3312;width:10;height:20" coordorigin="10116,3312" coordsize="10,20" path="m10116,3332l10125,3332,10125,3312,10116,3312,10116,3332xe" filled="true" fillcolor="#000000" stroked="false">
                <v:path arrowok="t"/>
                <v:fill type="solid"/>
              </v:shape>
            </v:group>
            <v:group style="position:absolute;left:10116;top:3332;width:10;height:20" coordorigin="10116,3332" coordsize="10,20">
              <v:shape style="position:absolute;left:10116;top:3332;width:10;height:20" coordorigin="10116,3332" coordsize="10,20" path="m10116,3351l10125,3351,10125,3332,10116,3332,10116,3351xe" filled="true" fillcolor="#000000" stroked="false">
                <v:path arrowok="t"/>
                <v:fill type="solid"/>
              </v:shape>
            </v:group>
            <v:group style="position:absolute;left:10116;top:3351;width:10;height:20" coordorigin="10116,3351" coordsize="10,20">
              <v:shape style="position:absolute;left:10116;top:3351;width:10;height:20" coordorigin="10116,3351" coordsize="10,20" path="m10116,3370l10125,3370,10125,3351,10116,3351,10116,3370xe" filled="true" fillcolor="#000000" stroked="false">
                <v:path arrowok="t"/>
                <v:fill type="solid"/>
              </v:shape>
            </v:group>
            <v:group style="position:absolute;left:10116;top:3370;width:10;height:20" coordorigin="10116,3370" coordsize="10,20">
              <v:shape style="position:absolute;left:10116;top:3370;width:10;height:20" coordorigin="10116,3370" coordsize="10,20" path="m10116,3389l10125,3389,10125,3370,10116,3370,10116,3389xe" filled="true" fillcolor="#000000" stroked="false">
                <v:path arrowok="t"/>
                <v:fill type="solid"/>
              </v:shape>
            </v:group>
            <v:group style="position:absolute;left:10116;top:3389;width:10;height:20" coordorigin="10116,3389" coordsize="10,20">
              <v:shape style="position:absolute;left:10116;top:3389;width:10;height:20" coordorigin="10116,3389" coordsize="10,20" path="m10116,3408l10125,3408,10125,3389,10116,3389,10116,3408xe" filled="true" fillcolor="#000000" stroked="false">
                <v:path arrowok="t"/>
                <v:fill type="solid"/>
              </v:shape>
            </v:group>
            <v:group style="position:absolute;left:10116;top:3408;width:10;height:20" coordorigin="10116,3408" coordsize="10,20">
              <v:shape style="position:absolute;left:10116;top:3408;width:10;height:20" coordorigin="10116,3408" coordsize="10,20" path="m10116,3428l10125,3428,10125,3408,10116,3408,10116,3428xe" filled="true" fillcolor="#000000" stroked="false">
                <v:path arrowok="t"/>
                <v:fill type="solid"/>
              </v:shape>
            </v:group>
            <v:group style="position:absolute;left:10116;top:3428;width:10;height:20" coordorigin="10116,3428" coordsize="10,20">
              <v:shape style="position:absolute;left:10116;top:3428;width:10;height:20" coordorigin="10116,3428" coordsize="10,20" path="m10116,3447l10125,3447,10125,3428,10116,3428,10116,3447xe" filled="true" fillcolor="#000000" stroked="false">
                <v:path arrowok="t"/>
                <v:fill type="solid"/>
              </v:shape>
            </v:group>
            <v:group style="position:absolute;left:10116;top:3447;width:10;height:20" coordorigin="10116,3447" coordsize="10,20">
              <v:shape style="position:absolute;left:10116;top:3447;width:10;height:20" coordorigin="10116,3447" coordsize="10,20" path="m10116,3467l10125,3467,10125,3447,10116,3447,10116,3467xe" filled="true" fillcolor="#000000" stroked="false">
                <v:path arrowok="t"/>
                <v:fill type="solid"/>
              </v:shape>
            </v:group>
            <v:group style="position:absolute;left:10116;top:3467;width:10;height:20" coordorigin="10116,3467" coordsize="10,20">
              <v:shape style="position:absolute;left:10116;top:3467;width:10;height:20" coordorigin="10116,3467" coordsize="10,20" path="m10116,3486l10125,3486,10125,3467,10116,3467,10116,3486xe" filled="true" fillcolor="#000000" stroked="false">
                <v:path arrowok="t"/>
                <v:fill type="solid"/>
              </v:shape>
            </v:group>
            <v:group style="position:absolute;left:10116;top:3486;width:10;height:20" coordorigin="10116,3486" coordsize="10,20">
              <v:shape style="position:absolute;left:10116;top:3486;width:10;height:20" coordorigin="10116,3486" coordsize="10,20" path="m10116,3505l10125,3505,10125,3486,10116,3486,10116,3505xe" filled="true" fillcolor="#000000" stroked="false">
                <v:path arrowok="t"/>
                <v:fill type="solid"/>
              </v:shape>
            </v:group>
            <v:group style="position:absolute;left:10116;top:3505;width:10;height:20" coordorigin="10116,3505" coordsize="10,20">
              <v:shape style="position:absolute;left:10116;top:3505;width:10;height:20" coordorigin="10116,3505" coordsize="10,20" path="m10116,3524l10125,3524,10125,3505,10116,3505,10116,3524xe" filled="true" fillcolor="#000000" stroked="false">
                <v:path arrowok="t"/>
                <v:fill type="solid"/>
              </v:shape>
            </v:group>
            <v:group style="position:absolute;left:10116;top:3524;width:10;height:20" coordorigin="10116,3524" coordsize="10,20">
              <v:shape style="position:absolute;left:10116;top:3524;width:10;height:20" coordorigin="10116,3524" coordsize="10,20" path="m10116,3543l10125,3543,10125,3524,10116,3524,10116,3543xe" filled="true" fillcolor="#000000" stroked="false">
                <v:path arrowok="t"/>
                <v:fill type="solid"/>
              </v:shape>
            </v:group>
            <v:group style="position:absolute;left:10116;top:3543;width:10;height:20" coordorigin="10116,3543" coordsize="10,20">
              <v:shape style="position:absolute;left:10116;top:3543;width:10;height:20" coordorigin="10116,3543" coordsize="10,20" path="m10116,3563l10125,3563,10125,3543,10116,3543,10116,3563xe" filled="true" fillcolor="#000000" stroked="false">
                <v:path arrowok="t"/>
                <v:fill type="solid"/>
              </v:shape>
            </v:group>
            <v:group style="position:absolute;left:10116;top:3563;width:10;height:20" coordorigin="10116,3563" coordsize="10,20">
              <v:shape style="position:absolute;left:10116;top:3563;width:10;height:20" coordorigin="10116,3563" coordsize="10,20" path="m10116,3582l10125,3582,10125,3563,10116,3563,10116,3582xe" filled="true" fillcolor="#000000" stroked="false">
                <v:path arrowok="t"/>
                <v:fill type="solid"/>
              </v:shape>
            </v:group>
            <v:group style="position:absolute;left:10116;top:3582;width:10;height:20" coordorigin="10116,3582" coordsize="10,20">
              <v:shape style="position:absolute;left:10116;top:3582;width:10;height:20" coordorigin="10116,3582" coordsize="10,20" path="m10116,3601l10125,3601,10125,3582,10116,3582,10116,3601xe" filled="true" fillcolor="#000000" stroked="false">
                <v:path arrowok="t"/>
                <v:fill type="solid"/>
              </v:shape>
            </v:group>
            <v:group style="position:absolute;left:10116;top:3601;width:10;height:20" coordorigin="10116,3601" coordsize="10,20">
              <v:shape style="position:absolute;left:10116;top:3601;width:10;height:20" coordorigin="10116,3601" coordsize="10,20" path="m10116,3620l10125,3620,10125,3601,10116,3601,10116,3620xe" filled="true" fillcolor="#000000" stroked="false">
                <v:path arrowok="t"/>
                <v:fill type="solid"/>
              </v:shape>
            </v:group>
            <v:group style="position:absolute;left:10116;top:3620;width:10;height:20" coordorigin="10116,3620" coordsize="10,20">
              <v:shape style="position:absolute;left:10116;top:3620;width:10;height:20" coordorigin="10116,3620" coordsize="10,20" path="m10116,3639l10125,3639,10125,3620,10116,3620,10116,3639xe" filled="true" fillcolor="#000000" stroked="false">
                <v:path arrowok="t"/>
                <v:fill type="solid"/>
              </v:shape>
            </v:group>
            <v:group style="position:absolute;left:10116;top:3639;width:10;height:20" coordorigin="10116,3639" coordsize="10,20">
              <v:shape style="position:absolute;left:10116;top:3639;width:10;height:20" coordorigin="10116,3639" coordsize="10,20" path="m10116,3659l10125,3659,10125,3639,10116,3639,10116,3659xe" filled="true" fillcolor="#000000" stroked="false">
                <v:path arrowok="t"/>
                <v:fill type="solid"/>
              </v:shape>
            </v:group>
            <v:group style="position:absolute;left:10116;top:3659;width:10;height:20" coordorigin="10116,3659" coordsize="10,20">
              <v:shape style="position:absolute;left:10116;top:3659;width:10;height:20" coordorigin="10116,3659" coordsize="10,20" path="m10116,3678l10125,3678,10125,3659,10116,3659,10116,3678xe" filled="true" fillcolor="#000000" stroked="false">
                <v:path arrowok="t"/>
                <v:fill type="solid"/>
              </v:shape>
            </v:group>
            <v:group style="position:absolute;left:10116;top:3678;width:10;height:20" coordorigin="10116,3678" coordsize="10,20">
              <v:shape style="position:absolute;left:10116;top:3678;width:10;height:20" coordorigin="10116,3678" coordsize="10,20" path="m10116,3697l10125,3697,10125,3678,10116,3678,10116,3697xe" filled="true" fillcolor="#000000" stroked="false">
                <v:path arrowok="t"/>
                <v:fill type="solid"/>
              </v:shape>
              <v:shape style="position:absolute;left:718;top:3601;width:2729;height:108" type="#_x0000_t75" stroked="false">
                <v:imagedata r:id="rId479" o:title=""/>
              </v:shape>
              <v:shape style="position:absolute;left:3423;top:3697;width:889;height:12" type="#_x0000_t75" stroked="false">
                <v:imagedata r:id="rId464" o:title=""/>
              </v:shape>
              <v:shape style="position:absolute;left:4297;top:3697;width:806;height:12" type="#_x0000_t75" stroked="false">
                <v:imagedata r:id="rId465" o:title=""/>
              </v:shape>
              <v:shape style="position:absolute;left:5089;top:3697;width:946;height:12" type="#_x0000_t75" stroked="false">
                <v:imagedata r:id="rId466" o:title=""/>
              </v:shape>
              <v:shape style="position:absolute;left:6020;top:3697;width:584;height:12" type="#_x0000_t75" stroked="false">
                <v:imagedata r:id="rId467" o:title=""/>
              </v:shape>
              <v:shape style="position:absolute;left:6589;top:3697;width:1140;height:12" type="#_x0000_t75" stroked="false">
                <v:imagedata r:id="rId468" o:title=""/>
              </v:shape>
              <v:shape style="position:absolute;left:7715;top:3697;width:785;height:12" type="#_x0000_t75" stroked="false">
                <v:imagedata r:id="rId469" o:title=""/>
              </v:shape>
              <v:shape style="position:absolute;left:8485;top:3697;width:805;height:12" type="#_x0000_t75" stroked="false">
                <v:imagedata r:id="rId470" o:title=""/>
              </v:shape>
              <v:shape style="position:absolute;left:9276;top:3697;width:850;height:12" type="#_x0000_t75" stroked="false">
                <v:imagedata r:id="rId471" o:title=""/>
              </v:shape>
              <v:shape style="position:absolute;left:10111;top:3699;width:799;height:10" type="#_x0000_t75" stroked="false">
                <v:imagedata r:id="rId472" o:title=""/>
              </v:shape>
            </v:group>
            <v:group style="position:absolute;left:3428;top:3709;width:10;height:20" coordorigin="3428,3709" coordsize="10,20">
              <v:shape style="position:absolute;left:3428;top:3709;width:10;height:20" coordorigin="3428,3709" coordsize="10,20" path="m3428,3728l3437,3728,3437,3709,3428,3709,3428,3728xe" filled="true" fillcolor="#000000" stroked="false">
                <v:path arrowok="t"/>
                <v:fill type="solid"/>
              </v:shape>
            </v:group>
            <v:group style="position:absolute;left:3428;top:3728;width:10;height:20" coordorigin="3428,3728" coordsize="10,20">
              <v:shape style="position:absolute;left:3428;top:3728;width:10;height:20" coordorigin="3428,3728" coordsize="10,20" path="m3428,3747l3437,3747,3437,3728,3428,3728,3428,3747xe" filled="true" fillcolor="#000000" stroked="false">
                <v:path arrowok="t"/>
                <v:fill type="solid"/>
              </v:shape>
            </v:group>
            <v:group style="position:absolute;left:3428;top:3747;width:10;height:20" coordorigin="3428,3747" coordsize="10,20">
              <v:shape style="position:absolute;left:3428;top:3747;width:10;height:20" coordorigin="3428,3747" coordsize="10,20" path="m3428,3767l3437,3767,3437,3747,3428,3747,3428,3767xe" filled="true" fillcolor="#000000" stroked="false">
                <v:path arrowok="t"/>
                <v:fill type="solid"/>
              </v:shape>
            </v:group>
            <v:group style="position:absolute;left:3428;top:3767;width:10;height:20" coordorigin="3428,3767" coordsize="10,20">
              <v:shape style="position:absolute;left:3428;top:3767;width:10;height:20" coordorigin="3428,3767" coordsize="10,20" path="m3428,3786l3437,3786,3437,3767,3428,3767,3428,3786xe" filled="true" fillcolor="#000000" stroked="false">
                <v:path arrowok="t"/>
                <v:fill type="solid"/>
              </v:shape>
            </v:group>
            <v:group style="position:absolute;left:3428;top:3786;width:10;height:20" coordorigin="3428,3786" coordsize="10,20">
              <v:shape style="position:absolute;left:3428;top:3786;width:10;height:20" coordorigin="3428,3786" coordsize="10,20" path="m3428,3805l3437,3805,3437,3786,3428,3786,3428,3805xe" filled="true" fillcolor="#000000" stroked="false">
                <v:path arrowok="t"/>
                <v:fill type="solid"/>
              </v:shape>
            </v:group>
            <v:group style="position:absolute;left:3428;top:3805;width:10;height:20" coordorigin="3428,3805" coordsize="10,20">
              <v:shape style="position:absolute;left:3428;top:3805;width:10;height:20" coordorigin="3428,3805" coordsize="10,20" path="m3428,3824l3437,3824,3437,3805,3428,3805,3428,3824xe" filled="true" fillcolor="#000000" stroked="false">
                <v:path arrowok="t"/>
                <v:fill type="solid"/>
              </v:shape>
            </v:group>
            <v:group style="position:absolute;left:3428;top:3824;width:10;height:20" coordorigin="3428,3824" coordsize="10,20">
              <v:shape style="position:absolute;left:3428;top:3824;width:10;height:20" coordorigin="3428,3824" coordsize="10,20" path="m3428,3843l3437,3843,3437,3824,3428,3824,3428,3843xe" filled="true" fillcolor="#000000" stroked="false">
                <v:path arrowok="t"/>
                <v:fill type="solid"/>
              </v:shape>
            </v:group>
            <v:group style="position:absolute;left:3428;top:3843;width:10;height:20" coordorigin="3428,3843" coordsize="10,20">
              <v:shape style="position:absolute;left:3428;top:3843;width:10;height:20" coordorigin="3428,3843" coordsize="10,20" path="m3428,3863l3437,3863,3437,3843,3428,3843,3428,3863xe" filled="true" fillcolor="#000000" stroked="false">
                <v:path arrowok="t"/>
                <v:fill type="solid"/>
              </v:shape>
            </v:group>
            <v:group style="position:absolute;left:3428;top:3863;width:10;height:20" coordorigin="3428,3863" coordsize="10,20">
              <v:shape style="position:absolute;left:3428;top:3863;width:10;height:20" coordorigin="3428,3863" coordsize="10,20" path="m3428,3882l3437,3882,3437,3863,3428,3863,3428,3882xe" filled="true" fillcolor="#000000" stroked="false">
                <v:path arrowok="t"/>
                <v:fill type="solid"/>
              </v:shape>
            </v:group>
            <v:group style="position:absolute;left:3428;top:3882;width:10;height:20" coordorigin="3428,3882" coordsize="10,20">
              <v:shape style="position:absolute;left:3428;top:3882;width:10;height:20" coordorigin="3428,3882" coordsize="10,20" path="m3428,3901l3437,3901,3437,3882,3428,3882,3428,3901xe" filled="true" fillcolor="#000000" stroked="false">
                <v:path arrowok="t"/>
                <v:fill type="solid"/>
              </v:shape>
            </v:group>
            <v:group style="position:absolute;left:3428;top:3901;width:10;height:20" coordorigin="3428,3901" coordsize="10,20">
              <v:shape style="position:absolute;left:3428;top:3901;width:10;height:20" coordorigin="3428,3901" coordsize="10,20" path="m3428,3920l3437,3920,3437,3901,3428,3901,3428,3920xe" filled="true" fillcolor="#000000" stroked="false">
                <v:path arrowok="t"/>
                <v:fill type="solid"/>
              </v:shape>
            </v:group>
            <v:group style="position:absolute;left:3428;top:3920;width:10;height:20" coordorigin="3428,3920" coordsize="10,20">
              <v:shape style="position:absolute;left:3428;top:3920;width:10;height:20" coordorigin="3428,3920" coordsize="10,20" path="m3428,3939l3437,3939,3437,3920,3428,3920,3428,3939xe" filled="true" fillcolor="#000000" stroked="false">
                <v:path arrowok="t"/>
                <v:fill type="solid"/>
              </v:shape>
            </v:group>
            <v:group style="position:absolute;left:3428;top:3939;width:10;height:20" coordorigin="3428,3939" coordsize="10,20">
              <v:shape style="position:absolute;left:3428;top:3939;width:10;height:20" coordorigin="3428,3939" coordsize="10,20" path="m3428,3959l3437,3959,3437,3939,3428,3939,3428,3959xe" filled="true" fillcolor="#000000" stroked="false">
                <v:path arrowok="t"/>
                <v:fill type="solid"/>
              </v:shape>
            </v:group>
            <v:group style="position:absolute;left:3428;top:3959;width:10;height:20" coordorigin="3428,3959" coordsize="10,20">
              <v:shape style="position:absolute;left:3428;top:3959;width:10;height:20" coordorigin="3428,3959" coordsize="10,20" path="m3428,3978l3437,3978,3437,3959,3428,3959,3428,3978xe" filled="true" fillcolor="#000000" stroked="false">
                <v:path arrowok="t"/>
                <v:fill type="solid"/>
              </v:shape>
            </v:group>
            <v:group style="position:absolute;left:3428;top:3978;width:10;height:20" coordorigin="3428,3978" coordsize="10,20">
              <v:shape style="position:absolute;left:3428;top:3978;width:10;height:20" coordorigin="3428,3978" coordsize="10,20" path="m3428,3997l3437,3997,3437,3978,3428,3978,3428,3997xe" filled="true" fillcolor="#000000" stroked="false">
                <v:path arrowok="t"/>
                <v:fill type="solid"/>
              </v:shape>
            </v:group>
            <v:group style="position:absolute;left:4302;top:3709;width:10;height:20" coordorigin="4302,3709" coordsize="10,20">
              <v:shape style="position:absolute;left:4302;top:3709;width:10;height:20" coordorigin="4302,3709" coordsize="10,20" path="m4302,3728l4311,3728,4311,3709,4302,3709,4302,3728xe" filled="true" fillcolor="#000000" stroked="false">
                <v:path arrowok="t"/>
                <v:fill type="solid"/>
              </v:shape>
            </v:group>
            <v:group style="position:absolute;left:4302;top:3728;width:10;height:20" coordorigin="4302,3728" coordsize="10,20">
              <v:shape style="position:absolute;left:4302;top:3728;width:10;height:20" coordorigin="4302,3728" coordsize="10,20" path="m4302,3747l4311,3747,4311,3728,4302,3728,4302,3747xe" filled="true" fillcolor="#000000" stroked="false">
                <v:path arrowok="t"/>
                <v:fill type="solid"/>
              </v:shape>
            </v:group>
            <v:group style="position:absolute;left:4302;top:3747;width:10;height:20" coordorigin="4302,3747" coordsize="10,20">
              <v:shape style="position:absolute;left:4302;top:3747;width:10;height:20" coordorigin="4302,3747" coordsize="10,20" path="m4302,3767l4311,3767,4311,3747,4302,3747,4302,3767xe" filled="true" fillcolor="#000000" stroked="false">
                <v:path arrowok="t"/>
                <v:fill type="solid"/>
              </v:shape>
            </v:group>
            <v:group style="position:absolute;left:4302;top:3767;width:10;height:20" coordorigin="4302,3767" coordsize="10,20">
              <v:shape style="position:absolute;left:4302;top:3767;width:10;height:20" coordorigin="4302,3767" coordsize="10,20" path="m4302,3786l4311,3786,4311,3767,4302,3767,4302,3786xe" filled="true" fillcolor="#000000" stroked="false">
                <v:path arrowok="t"/>
                <v:fill type="solid"/>
              </v:shape>
            </v:group>
            <v:group style="position:absolute;left:4302;top:3786;width:10;height:20" coordorigin="4302,3786" coordsize="10,20">
              <v:shape style="position:absolute;left:4302;top:3786;width:10;height:20" coordorigin="4302,3786" coordsize="10,20" path="m4302,3805l4311,3805,4311,3786,4302,3786,4302,3805xe" filled="true" fillcolor="#000000" stroked="false">
                <v:path arrowok="t"/>
                <v:fill type="solid"/>
              </v:shape>
            </v:group>
            <v:group style="position:absolute;left:4302;top:3805;width:10;height:20" coordorigin="4302,3805" coordsize="10,20">
              <v:shape style="position:absolute;left:4302;top:3805;width:10;height:20" coordorigin="4302,3805" coordsize="10,20" path="m4302,3824l4311,3824,4311,3805,4302,3805,4302,3824xe" filled="true" fillcolor="#000000" stroked="false">
                <v:path arrowok="t"/>
                <v:fill type="solid"/>
              </v:shape>
            </v:group>
            <v:group style="position:absolute;left:4302;top:3824;width:10;height:20" coordorigin="4302,3824" coordsize="10,20">
              <v:shape style="position:absolute;left:4302;top:3824;width:10;height:20" coordorigin="4302,3824" coordsize="10,20" path="m4302,3843l4311,3843,4311,3824,4302,3824,4302,3843xe" filled="true" fillcolor="#000000" stroked="false">
                <v:path arrowok="t"/>
                <v:fill type="solid"/>
              </v:shape>
            </v:group>
            <v:group style="position:absolute;left:4302;top:3843;width:10;height:20" coordorigin="4302,3843" coordsize="10,20">
              <v:shape style="position:absolute;left:4302;top:3843;width:10;height:20" coordorigin="4302,3843" coordsize="10,20" path="m4302,3863l4311,3863,4311,3843,4302,3843,4302,3863xe" filled="true" fillcolor="#000000" stroked="false">
                <v:path arrowok="t"/>
                <v:fill type="solid"/>
              </v:shape>
            </v:group>
            <v:group style="position:absolute;left:4302;top:3863;width:10;height:20" coordorigin="4302,3863" coordsize="10,20">
              <v:shape style="position:absolute;left:4302;top:3863;width:10;height:20" coordorigin="4302,3863" coordsize="10,20" path="m4302,3882l4311,3882,4311,3863,4302,3863,4302,3882xe" filled="true" fillcolor="#000000" stroked="false">
                <v:path arrowok="t"/>
                <v:fill type="solid"/>
              </v:shape>
            </v:group>
            <v:group style="position:absolute;left:4302;top:3882;width:10;height:20" coordorigin="4302,3882" coordsize="10,20">
              <v:shape style="position:absolute;left:4302;top:3882;width:10;height:20" coordorigin="4302,3882" coordsize="10,20" path="m4302,3901l4311,3901,4311,3882,4302,3882,4302,3901xe" filled="true" fillcolor="#000000" stroked="false">
                <v:path arrowok="t"/>
                <v:fill type="solid"/>
              </v:shape>
            </v:group>
            <v:group style="position:absolute;left:4302;top:3901;width:10;height:20" coordorigin="4302,3901" coordsize="10,20">
              <v:shape style="position:absolute;left:4302;top:3901;width:10;height:20" coordorigin="4302,3901" coordsize="10,20" path="m4302,3920l4311,3920,4311,3901,4302,3901,4302,3920xe" filled="true" fillcolor="#000000" stroked="false">
                <v:path arrowok="t"/>
                <v:fill type="solid"/>
              </v:shape>
            </v:group>
            <v:group style="position:absolute;left:4302;top:3920;width:10;height:20" coordorigin="4302,3920" coordsize="10,20">
              <v:shape style="position:absolute;left:4302;top:3920;width:10;height:20" coordorigin="4302,3920" coordsize="10,20" path="m4302,3939l4311,3939,4311,3920,4302,3920,4302,3939xe" filled="true" fillcolor="#000000" stroked="false">
                <v:path arrowok="t"/>
                <v:fill type="solid"/>
              </v:shape>
            </v:group>
            <v:group style="position:absolute;left:4302;top:3939;width:10;height:20" coordorigin="4302,3939" coordsize="10,20">
              <v:shape style="position:absolute;left:4302;top:3939;width:10;height:20" coordorigin="4302,3939" coordsize="10,20" path="m4302,3959l4311,3959,4311,3939,4302,3939,4302,3959xe" filled="true" fillcolor="#000000" stroked="false">
                <v:path arrowok="t"/>
                <v:fill type="solid"/>
              </v:shape>
            </v:group>
            <v:group style="position:absolute;left:4302;top:3959;width:10;height:20" coordorigin="4302,3959" coordsize="10,20">
              <v:shape style="position:absolute;left:4302;top:3959;width:10;height:20" coordorigin="4302,3959" coordsize="10,20" path="m4302,3978l4311,3978,4311,3959,4302,3959,4302,3978xe" filled="true" fillcolor="#000000" stroked="false">
                <v:path arrowok="t"/>
                <v:fill type="solid"/>
              </v:shape>
            </v:group>
            <v:group style="position:absolute;left:4302;top:3978;width:10;height:20" coordorigin="4302,3978" coordsize="10,20">
              <v:shape style="position:absolute;left:4302;top:3978;width:10;height:20" coordorigin="4302,3978" coordsize="10,20" path="m4302,3997l4311,3997,4311,3978,4302,3978,4302,3997xe" filled="true" fillcolor="#000000" stroked="false">
                <v:path arrowok="t"/>
                <v:fill type="solid"/>
              </v:shape>
            </v:group>
            <v:group style="position:absolute;left:4302;top:3997;width:10;height:20" coordorigin="4302,3997" coordsize="10,20">
              <v:shape style="position:absolute;left:4302;top:3997;width:10;height:20" coordorigin="4302,3997" coordsize="10,20" path="m4302,4016l4311,4016,4311,3997,4302,3997,4302,4016xe" filled="true" fillcolor="#000000" stroked="false">
                <v:path arrowok="t"/>
                <v:fill type="solid"/>
              </v:shape>
            </v:group>
            <v:group style="position:absolute;left:4302;top:4016;width:10;height:20" coordorigin="4302,4016" coordsize="10,20">
              <v:shape style="position:absolute;left:4302;top:4016;width:10;height:20" coordorigin="4302,4016" coordsize="10,20" path="m4302,4035l4311,4035,4311,4016,4302,4016,4302,4035xe" filled="true" fillcolor="#000000" stroked="false">
                <v:path arrowok="t"/>
                <v:fill type="solid"/>
              </v:shape>
            </v:group>
            <v:group style="position:absolute;left:4302;top:4035;width:10;height:20" coordorigin="4302,4035" coordsize="10,20">
              <v:shape style="position:absolute;left:4302;top:4035;width:10;height:20" coordorigin="4302,4035" coordsize="10,20" path="m4302,4055l4311,4055,4311,4035,4302,4035,4302,4055xe" filled="true" fillcolor="#000000" stroked="false">
                <v:path arrowok="t"/>
                <v:fill type="solid"/>
              </v:shape>
            </v:group>
            <v:group style="position:absolute;left:4302;top:4055;width:10;height:20" coordorigin="4302,4055" coordsize="10,20">
              <v:shape style="position:absolute;left:4302;top:4055;width:10;height:20" coordorigin="4302,4055" coordsize="10,20" path="m4302,4074l4311,4074,4311,4055,4302,4055,4302,4074xe" filled="true" fillcolor="#000000" stroked="false">
                <v:path arrowok="t"/>
                <v:fill type="solid"/>
              </v:shape>
            </v:group>
            <v:group style="position:absolute;left:4302;top:4074;width:10;height:20" coordorigin="4302,4074" coordsize="10,20">
              <v:shape style="position:absolute;left:4302;top:4074;width:10;height:20" coordorigin="4302,4074" coordsize="10,20" path="m4302,4093l4311,4093,4311,4074,4302,4074,4302,4093xe" filled="true" fillcolor="#000000" stroked="false">
                <v:path arrowok="t"/>
                <v:fill type="solid"/>
              </v:shape>
            </v:group>
            <v:group style="position:absolute;left:5094;top:3709;width:10;height:20" coordorigin="5094,3709" coordsize="10,20">
              <v:shape style="position:absolute;left:5094;top:3709;width:10;height:20" coordorigin="5094,3709" coordsize="10,20" path="m5094,3728l5103,3728,5103,3709,5094,3709,5094,3728xe" filled="true" fillcolor="#000000" stroked="false">
                <v:path arrowok="t"/>
                <v:fill type="solid"/>
              </v:shape>
            </v:group>
            <v:group style="position:absolute;left:5094;top:3728;width:10;height:20" coordorigin="5094,3728" coordsize="10,20">
              <v:shape style="position:absolute;left:5094;top:3728;width:10;height:20" coordorigin="5094,3728" coordsize="10,20" path="m5094,3747l5103,3747,5103,3728,5094,3728,5094,3747xe" filled="true" fillcolor="#000000" stroked="false">
                <v:path arrowok="t"/>
                <v:fill type="solid"/>
              </v:shape>
            </v:group>
            <v:group style="position:absolute;left:5094;top:3747;width:10;height:20" coordorigin="5094,3747" coordsize="10,20">
              <v:shape style="position:absolute;left:5094;top:3747;width:10;height:20" coordorigin="5094,3747" coordsize="10,20" path="m5094,3767l5103,3767,5103,3747,5094,3747,5094,3767xe" filled="true" fillcolor="#000000" stroked="false">
                <v:path arrowok="t"/>
                <v:fill type="solid"/>
              </v:shape>
            </v:group>
            <v:group style="position:absolute;left:5094;top:3767;width:10;height:20" coordorigin="5094,3767" coordsize="10,20">
              <v:shape style="position:absolute;left:5094;top:3767;width:10;height:20" coordorigin="5094,3767" coordsize="10,20" path="m5094,3786l5103,3786,5103,3767,5094,3767,5094,3786xe" filled="true" fillcolor="#000000" stroked="false">
                <v:path arrowok="t"/>
                <v:fill type="solid"/>
              </v:shape>
            </v:group>
            <v:group style="position:absolute;left:5094;top:3786;width:10;height:20" coordorigin="5094,3786" coordsize="10,20">
              <v:shape style="position:absolute;left:5094;top:3786;width:10;height:20" coordorigin="5094,3786" coordsize="10,20" path="m5094,3805l5103,3805,5103,3786,5094,3786,5094,3805xe" filled="true" fillcolor="#000000" stroked="false">
                <v:path arrowok="t"/>
                <v:fill type="solid"/>
              </v:shape>
            </v:group>
            <v:group style="position:absolute;left:5094;top:3805;width:10;height:20" coordorigin="5094,3805" coordsize="10,20">
              <v:shape style="position:absolute;left:5094;top:3805;width:10;height:20" coordorigin="5094,3805" coordsize="10,20" path="m5094,3824l5103,3824,5103,3805,5094,3805,5094,3824xe" filled="true" fillcolor="#000000" stroked="false">
                <v:path arrowok="t"/>
                <v:fill type="solid"/>
              </v:shape>
            </v:group>
            <v:group style="position:absolute;left:5094;top:3824;width:10;height:20" coordorigin="5094,3824" coordsize="10,20">
              <v:shape style="position:absolute;left:5094;top:3824;width:10;height:20" coordorigin="5094,3824" coordsize="10,20" path="m5094,3843l5103,3843,5103,3824,5094,3824,5094,3843xe" filled="true" fillcolor="#000000" stroked="false">
                <v:path arrowok="t"/>
                <v:fill type="solid"/>
              </v:shape>
            </v:group>
            <v:group style="position:absolute;left:5094;top:3843;width:10;height:20" coordorigin="5094,3843" coordsize="10,20">
              <v:shape style="position:absolute;left:5094;top:3843;width:10;height:20" coordorigin="5094,3843" coordsize="10,20" path="m5094,3863l5103,3863,5103,3843,5094,3843,5094,3863xe" filled="true" fillcolor="#000000" stroked="false">
                <v:path arrowok="t"/>
                <v:fill type="solid"/>
              </v:shape>
            </v:group>
            <v:group style="position:absolute;left:5094;top:3863;width:10;height:20" coordorigin="5094,3863" coordsize="10,20">
              <v:shape style="position:absolute;left:5094;top:3863;width:10;height:20" coordorigin="5094,3863" coordsize="10,20" path="m5094,3882l5103,3882,5103,3863,5094,3863,5094,3882xe" filled="true" fillcolor="#000000" stroked="false">
                <v:path arrowok="t"/>
                <v:fill type="solid"/>
              </v:shape>
            </v:group>
            <v:group style="position:absolute;left:5094;top:3882;width:10;height:20" coordorigin="5094,3882" coordsize="10,20">
              <v:shape style="position:absolute;left:5094;top:3882;width:10;height:20" coordorigin="5094,3882" coordsize="10,20" path="m5094,3901l5103,3901,5103,3882,5094,3882,5094,3901xe" filled="true" fillcolor="#000000" stroked="false">
                <v:path arrowok="t"/>
                <v:fill type="solid"/>
              </v:shape>
            </v:group>
            <v:group style="position:absolute;left:5094;top:3901;width:10;height:20" coordorigin="5094,3901" coordsize="10,20">
              <v:shape style="position:absolute;left:5094;top:3901;width:10;height:20" coordorigin="5094,3901" coordsize="10,20" path="m5094,3920l5103,3920,5103,3901,5094,3901,5094,3920xe" filled="true" fillcolor="#000000" stroked="false">
                <v:path arrowok="t"/>
                <v:fill type="solid"/>
              </v:shape>
            </v:group>
            <v:group style="position:absolute;left:5094;top:3920;width:10;height:20" coordorigin="5094,3920" coordsize="10,20">
              <v:shape style="position:absolute;left:5094;top:3920;width:10;height:20" coordorigin="5094,3920" coordsize="10,20" path="m5094,3939l5103,3939,5103,3920,5094,3920,5094,3939xe" filled="true" fillcolor="#000000" stroked="false">
                <v:path arrowok="t"/>
                <v:fill type="solid"/>
              </v:shape>
            </v:group>
            <v:group style="position:absolute;left:5094;top:3939;width:10;height:20" coordorigin="5094,3939" coordsize="10,20">
              <v:shape style="position:absolute;left:5094;top:3939;width:10;height:20" coordorigin="5094,3939" coordsize="10,20" path="m5094,3959l5103,3959,5103,3939,5094,3939,5094,3959xe" filled="true" fillcolor="#000000" stroked="false">
                <v:path arrowok="t"/>
                <v:fill type="solid"/>
              </v:shape>
            </v:group>
            <v:group style="position:absolute;left:5094;top:3959;width:10;height:20" coordorigin="5094,3959" coordsize="10,20">
              <v:shape style="position:absolute;left:5094;top:3959;width:10;height:20" coordorigin="5094,3959" coordsize="10,20" path="m5094,3978l5103,3978,5103,3959,5094,3959,5094,3978xe" filled="true" fillcolor="#000000" stroked="false">
                <v:path arrowok="t"/>
                <v:fill type="solid"/>
              </v:shape>
            </v:group>
            <v:group style="position:absolute;left:5094;top:3978;width:10;height:20" coordorigin="5094,3978" coordsize="10,20">
              <v:shape style="position:absolute;left:5094;top:3978;width:10;height:20" coordorigin="5094,3978" coordsize="10,20" path="m5094,3997l5103,3997,5103,3978,5094,3978,5094,3997xe" filled="true" fillcolor="#000000" stroked="false">
                <v:path arrowok="t"/>
                <v:fill type="solid"/>
              </v:shape>
            </v:group>
            <v:group style="position:absolute;left:5094;top:3997;width:10;height:20" coordorigin="5094,3997" coordsize="10,20">
              <v:shape style="position:absolute;left:5094;top:3997;width:10;height:20" coordorigin="5094,3997" coordsize="10,20" path="m5094,4016l5103,4016,5103,3997,5094,3997,5094,4016xe" filled="true" fillcolor="#000000" stroked="false">
                <v:path arrowok="t"/>
                <v:fill type="solid"/>
              </v:shape>
            </v:group>
            <v:group style="position:absolute;left:5094;top:4016;width:10;height:20" coordorigin="5094,4016" coordsize="10,20">
              <v:shape style="position:absolute;left:5094;top:4016;width:10;height:20" coordorigin="5094,4016" coordsize="10,20" path="m5094,4035l5103,4035,5103,4016,5094,4016,5094,4035xe" filled="true" fillcolor="#000000" stroked="false">
                <v:path arrowok="t"/>
                <v:fill type="solid"/>
              </v:shape>
            </v:group>
            <v:group style="position:absolute;left:5094;top:4035;width:10;height:20" coordorigin="5094,4035" coordsize="10,20">
              <v:shape style="position:absolute;left:5094;top:4035;width:10;height:20" coordorigin="5094,4035" coordsize="10,20" path="m5094,4055l5103,4055,5103,4035,5094,4035,5094,4055xe" filled="true" fillcolor="#000000" stroked="false">
                <v:path arrowok="t"/>
                <v:fill type="solid"/>
              </v:shape>
            </v:group>
            <v:group style="position:absolute;left:5094;top:4055;width:10;height:20" coordorigin="5094,4055" coordsize="10,20">
              <v:shape style="position:absolute;left:5094;top:4055;width:10;height:20" coordorigin="5094,4055" coordsize="10,20" path="m5094,4074l5103,4074,5103,4055,5094,4055,5094,4074xe" filled="true" fillcolor="#000000" stroked="false">
                <v:path arrowok="t"/>
                <v:fill type="solid"/>
              </v:shape>
            </v:group>
            <v:group style="position:absolute;left:5094;top:4074;width:10;height:20" coordorigin="5094,4074" coordsize="10,20">
              <v:shape style="position:absolute;left:5094;top:4074;width:10;height:20" coordorigin="5094,4074" coordsize="10,20" path="m5094,4093l5103,4093,5103,4074,5094,4074,5094,4093xe" filled="true" fillcolor="#000000" stroked="false">
                <v:path arrowok="t"/>
                <v:fill type="solid"/>
              </v:shape>
            </v:group>
            <v:group style="position:absolute;left:6025;top:3709;width:10;height:20" coordorigin="6025,3709" coordsize="10,20">
              <v:shape style="position:absolute;left:6025;top:3709;width:10;height:20" coordorigin="6025,3709" coordsize="10,20" path="m6025,3728l6035,3728,6035,3709,6025,3709,6025,3728xe" filled="true" fillcolor="#000000" stroked="false">
                <v:path arrowok="t"/>
                <v:fill type="solid"/>
              </v:shape>
            </v:group>
            <v:group style="position:absolute;left:6025;top:3728;width:10;height:20" coordorigin="6025,3728" coordsize="10,20">
              <v:shape style="position:absolute;left:6025;top:3728;width:10;height:20" coordorigin="6025,3728" coordsize="10,20" path="m6025,3747l6035,3747,6035,3728,6025,3728,6025,3747xe" filled="true" fillcolor="#000000" stroked="false">
                <v:path arrowok="t"/>
                <v:fill type="solid"/>
              </v:shape>
            </v:group>
            <v:group style="position:absolute;left:6025;top:3747;width:10;height:20" coordorigin="6025,3747" coordsize="10,20">
              <v:shape style="position:absolute;left:6025;top:3747;width:10;height:20" coordorigin="6025,3747" coordsize="10,20" path="m6025,3767l6035,3767,6035,3747,6025,3747,6025,3767xe" filled="true" fillcolor="#000000" stroked="false">
                <v:path arrowok="t"/>
                <v:fill type="solid"/>
              </v:shape>
            </v:group>
            <v:group style="position:absolute;left:6025;top:3767;width:10;height:20" coordorigin="6025,3767" coordsize="10,20">
              <v:shape style="position:absolute;left:6025;top:3767;width:10;height:20" coordorigin="6025,3767" coordsize="10,20" path="m6025,3786l6035,3786,6035,3767,6025,3767,6025,3786xe" filled="true" fillcolor="#000000" stroked="false">
                <v:path arrowok="t"/>
                <v:fill type="solid"/>
              </v:shape>
            </v:group>
            <v:group style="position:absolute;left:6025;top:3786;width:10;height:20" coordorigin="6025,3786" coordsize="10,20">
              <v:shape style="position:absolute;left:6025;top:3786;width:10;height:20" coordorigin="6025,3786" coordsize="10,20" path="m6025,3805l6035,3805,6035,3786,6025,3786,6025,3805xe" filled="true" fillcolor="#000000" stroked="false">
                <v:path arrowok="t"/>
                <v:fill type="solid"/>
              </v:shape>
            </v:group>
            <v:group style="position:absolute;left:6025;top:3805;width:10;height:20" coordorigin="6025,3805" coordsize="10,20">
              <v:shape style="position:absolute;left:6025;top:3805;width:10;height:20" coordorigin="6025,3805" coordsize="10,20" path="m6025,3824l6035,3824,6035,3805,6025,3805,6025,3824xe" filled="true" fillcolor="#000000" stroked="false">
                <v:path arrowok="t"/>
                <v:fill type="solid"/>
              </v:shape>
            </v:group>
            <v:group style="position:absolute;left:6025;top:3824;width:10;height:20" coordorigin="6025,3824" coordsize="10,20">
              <v:shape style="position:absolute;left:6025;top:3824;width:10;height:20" coordorigin="6025,3824" coordsize="10,20" path="m6025,3843l6035,3843,6035,3824,6025,3824,6025,3843xe" filled="true" fillcolor="#000000" stroked="false">
                <v:path arrowok="t"/>
                <v:fill type="solid"/>
              </v:shape>
            </v:group>
            <v:group style="position:absolute;left:6025;top:3843;width:10;height:20" coordorigin="6025,3843" coordsize="10,20">
              <v:shape style="position:absolute;left:6025;top:3843;width:10;height:20" coordorigin="6025,3843" coordsize="10,20" path="m6025,3863l6035,3863,6035,3843,6025,3843,6025,3863xe" filled="true" fillcolor="#000000" stroked="false">
                <v:path arrowok="t"/>
                <v:fill type="solid"/>
              </v:shape>
            </v:group>
            <v:group style="position:absolute;left:6025;top:3863;width:10;height:20" coordorigin="6025,3863" coordsize="10,20">
              <v:shape style="position:absolute;left:6025;top:3863;width:10;height:20" coordorigin="6025,3863" coordsize="10,20" path="m6025,3882l6035,3882,6035,3863,6025,3863,6025,3882xe" filled="true" fillcolor="#000000" stroked="false">
                <v:path arrowok="t"/>
                <v:fill type="solid"/>
              </v:shape>
            </v:group>
            <v:group style="position:absolute;left:6025;top:3882;width:10;height:20" coordorigin="6025,3882" coordsize="10,20">
              <v:shape style="position:absolute;left:6025;top:3882;width:10;height:20" coordorigin="6025,3882" coordsize="10,20" path="m6025,3901l6035,3901,6035,3882,6025,3882,6025,3901xe" filled="true" fillcolor="#000000" stroked="false">
                <v:path arrowok="t"/>
                <v:fill type="solid"/>
              </v:shape>
            </v:group>
            <v:group style="position:absolute;left:6025;top:3901;width:10;height:20" coordorigin="6025,3901" coordsize="10,20">
              <v:shape style="position:absolute;left:6025;top:3901;width:10;height:20" coordorigin="6025,3901" coordsize="10,20" path="m6025,3920l6035,3920,6035,3901,6025,3901,6025,3920xe" filled="true" fillcolor="#000000" stroked="false">
                <v:path arrowok="t"/>
                <v:fill type="solid"/>
              </v:shape>
            </v:group>
            <v:group style="position:absolute;left:6025;top:3920;width:10;height:20" coordorigin="6025,3920" coordsize="10,20">
              <v:shape style="position:absolute;left:6025;top:3920;width:10;height:20" coordorigin="6025,3920" coordsize="10,20" path="m6025,3939l6035,3939,6035,3920,6025,3920,6025,3939xe" filled="true" fillcolor="#000000" stroked="false">
                <v:path arrowok="t"/>
                <v:fill type="solid"/>
              </v:shape>
            </v:group>
            <v:group style="position:absolute;left:6025;top:3939;width:10;height:20" coordorigin="6025,3939" coordsize="10,20">
              <v:shape style="position:absolute;left:6025;top:3939;width:10;height:20" coordorigin="6025,3939" coordsize="10,20" path="m6025,3959l6035,3959,6035,3939,6025,3939,6025,3959xe" filled="true" fillcolor="#000000" stroked="false">
                <v:path arrowok="t"/>
                <v:fill type="solid"/>
              </v:shape>
            </v:group>
            <v:group style="position:absolute;left:6025;top:3959;width:10;height:20" coordorigin="6025,3959" coordsize="10,20">
              <v:shape style="position:absolute;left:6025;top:3959;width:10;height:20" coordorigin="6025,3959" coordsize="10,20" path="m6025,3978l6035,3978,6035,3959,6025,3959,6025,3978xe" filled="true" fillcolor="#000000" stroked="false">
                <v:path arrowok="t"/>
                <v:fill type="solid"/>
              </v:shape>
            </v:group>
            <v:group style="position:absolute;left:6025;top:3978;width:10;height:20" coordorigin="6025,3978" coordsize="10,20">
              <v:shape style="position:absolute;left:6025;top:3978;width:10;height:20" coordorigin="6025,3978" coordsize="10,20" path="m6025,3997l6035,3997,6035,3978,6025,3978,6025,3997xe" filled="true" fillcolor="#000000" stroked="false">
                <v:path arrowok="t"/>
                <v:fill type="solid"/>
              </v:shape>
            </v:group>
            <v:group style="position:absolute;left:6025;top:3997;width:10;height:20" coordorigin="6025,3997" coordsize="10,20">
              <v:shape style="position:absolute;left:6025;top:3997;width:10;height:20" coordorigin="6025,3997" coordsize="10,20" path="m6025,4016l6035,4016,6035,3997,6025,3997,6025,4016xe" filled="true" fillcolor="#000000" stroked="false">
                <v:path arrowok="t"/>
                <v:fill type="solid"/>
              </v:shape>
            </v:group>
            <v:group style="position:absolute;left:6025;top:4016;width:10;height:20" coordorigin="6025,4016" coordsize="10,20">
              <v:shape style="position:absolute;left:6025;top:4016;width:10;height:20" coordorigin="6025,4016" coordsize="10,20" path="m6025,4035l6035,4035,6035,4016,6025,4016,6025,4035xe" filled="true" fillcolor="#000000" stroked="false">
                <v:path arrowok="t"/>
                <v:fill type="solid"/>
              </v:shape>
            </v:group>
            <v:group style="position:absolute;left:6025;top:4035;width:10;height:20" coordorigin="6025,4035" coordsize="10,20">
              <v:shape style="position:absolute;left:6025;top:4035;width:10;height:20" coordorigin="6025,4035" coordsize="10,20" path="m6025,4055l6035,4055,6035,4035,6025,4035,6025,4055xe" filled="true" fillcolor="#000000" stroked="false">
                <v:path arrowok="t"/>
                <v:fill type="solid"/>
              </v:shape>
            </v:group>
            <v:group style="position:absolute;left:6025;top:4055;width:10;height:20" coordorigin="6025,4055" coordsize="10,20">
              <v:shape style="position:absolute;left:6025;top:4055;width:10;height:20" coordorigin="6025,4055" coordsize="10,20" path="m6025,4074l6035,4074,6035,4055,6025,4055,6025,4074xe" filled="true" fillcolor="#000000" stroked="false">
                <v:path arrowok="t"/>
                <v:fill type="solid"/>
              </v:shape>
            </v:group>
            <v:group style="position:absolute;left:6025;top:4074;width:10;height:20" coordorigin="6025,4074" coordsize="10,20">
              <v:shape style="position:absolute;left:6025;top:4074;width:10;height:20" coordorigin="6025,4074" coordsize="10,20" path="m6025,4093l6035,4093,6035,4074,6025,4074,6025,4093xe" filled="true" fillcolor="#000000" stroked="false">
                <v:path arrowok="t"/>
                <v:fill type="solid"/>
              </v:shape>
            </v:group>
            <v:group style="position:absolute;left:6594;top:3709;width:10;height:20" coordorigin="6594,3709" coordsize="10,20">
              <v:shape style="position:absolute;left:6594;top:3709;width:10;height:20" coordorigin="6594,3709" coordsize="10,20" path="m6594,3728l6604,3728,6604,3709,6594,3709,6594,3728xe" filled="true" fillcolor="#000000" stroked="false">
                <v:path arrowok="t"/>
                <v:fill type="solid"/>
              </v:shape>
            </v:group>
            <v:group style="position:absolute;left:6594;top:3728;width:10;height:20" coordorigin="6594,3728" coordsize="10,20">
              <v:shape style="position:absolute;left:6594;top:3728;width:10;height:20" coordorigin="6594,3728" coordsize="10,20" path="m6594,3747l6604,3747,6604,3728,6594,3728,6594,3747xe" filled="true" fillcolor="#000000" stroked="false">
                <v:path arrowok="t"/>
                <v:fill type="solid"/>
              </v:shape>
            </v:group>
            <v:group style="position:absolute;left:6594;top:3747;width:10;height:20" coordorigin="6594,3747" coordsize="10,20">
              <v:shape style="position:absolute;left:6594;top:3747;width:10;height:20" coordorigin="6594,3747" coordsize="10,20" path="m6594,3767l6604,3767,6604,3747,6594,3747,6594,3767xe" filled="true" fillcolor="#000000" stroked="false">
                <v:path arrowok="t"/>
                <v:fill type="solid"/>
              </v:shape>
            </v:group>
            <v:group style="position:absolute;left:6594;top:3767;width:10;height:20" coordorigin="6594,3767" coordsize="10,20">
              <v:shape style="position:absolute;left:6594;top:3767;width:10;height:20" coordorigin="6594,3767" coordsize="10,20" path="m6594,3786l6604,3786,6604,3767,6594,3767,6594,3786xe" filled="true" fillcolor="#000000" stroked="false">
                <v:path arrowok="t"/>
                <v:fill type="solid"/>
              </v:shape>
            </v:group>
            <v:group style="position:absolute;left:6594;top:3786;width:10;height:20" coordorigin="6594,3786" coordsize="10,20">
              <v:shape style="position:absolute;left:6594;top:3786;width:10;height:20" coordorigin="6594,3786" coordsize="10,20" path="m6594,3805l6604,3805,6604,3786,6594,3786,6594,3805xe" filled="true" fillcolor="#000000" stroked="false">
                <v:path arrowok="t"/>
                <v:fill type="solid"/>
              </v:shape>
            </v:group>
            <v:group style="position:absolute;left:6594;top:3805;width:10;height:20" coordorigin="6594,3805" coordsize="10,20">
              <v:shape style="position:absolute;left:6594;top:3805;width:10;height:20" coordorigin="6594,3805" coordsize="10,20" path="m6594,3824l6604,3824,6604,3805,6594,3805,6594,3824xe" filled="true" fillcolor="#000000" stroked="false">
                <v:path arrowok="t"/>
                <v:fill type="solid"/>
              </v:shape>
            </v:group>
            <v:group style="position:absolute;left:6594;top:3824;width:10;height:20" coordorigin="6594,3824" coordsize="10,20">
              <v:shape style="position:absolute;left:6594;top:3824;width:10;height:20" coordorigin="6594,3824" coordsize="10,20" path="m6594,3843l6604,3843,6604,3824,6594,3824,6594,3843xe" filled="true" fillcolor="#000000" stroked="false">
                <v:path arrowok="t"/>
                <v:fill type="solid"/>
              </v:shape>
            </v:group>
            <v:group style="position:absolute;left:6594;top:3843;width:10;height:20" coordorigin="6594,3843" coordsize="10,20">
              <v:shape style="position:absolute;left:6594;top:3843;width:10;height:20" coordorigin="6594,3843" coordsize="10,20" path="m6594,3863l6604,3863,6604,3843,6594,3843,6594,3863xe" filled="true" fillcolor="#000000" stroked="false">
                <v:path arrowok="t"/>
                <v:fill type="solid"/>
              </v:shape>
            </v:group>
            <v:group style="position:absolute;left:6594;top:3863;width:10;height:20" coordorigin="6594,3863" coordsize="10,20">
              <v:shape style="position:absolute;left:6594;top:3863;width:10;height:20" coordorigin="6594,3863" coordsize="10,20" path="m6594,3882l6604,3882,6604,3863,6594,3863,6594,3882xe" filled="true" fillcolor="#000000" stroked="false">
                <v:path arrowok="t"/>
                <v:fill type="solid"/>
              </v:shape>
            </v:group>
            <v:group style="position:absolute;left:6594;top:3882;width:10;height:20" coordorigin="6594,3882" coordsize="10,20">
              <v:shape style="position:absolute;left:6594;top:3882;width:10;height:20" coordorigin="6594,3882" coordsize="10,20" path="m6594,3901l6604,3901,6604,3882,6594,3882,6594,3901xe" filled="true" fillcolor="#000000" stroked="false">
                <v:path arrowok="t"/>
                <v:fill type="solid"/>
              </v:shape>
            </v:group>
            <v:group style="position:absolute;left:6594;top:3901;width:10;height:20" coordorigin="6594,3901" coordsize="10,20">
              <v:shape style="position:absolute;left:6594;top:3901;width:10;height:20" coordorigin="6594,3901" coordsize="10,20" path="m6594,3920l6604,3920,6604,3901,6594,3901,6594,3920xe" filled="true" fillcolor="#000000" stroked="false">
                <v:path arrowok="t"/>
                <v:fill type="solid"/>
              </v:shape>
            </v:group>
            <v:group style="position:absolute;left:6594;top:3920;width:10;height:20" coordorigin="6594,3920" coordsize="10,20">
              <v:shape style="position:absolute;left:6594;top:3920;width:10;height:20" coordorigin="6594,3920" coordsize="10,20" path="m6594,3939l6604,3939,6604,3920,6594,3920,6594,3939xe" filled="true" fillcolor="#000000" stroked="false">
                <v:path arrowok="t"/>
                <v:fill type="solid"/>
              </v:shape>
            </v:group>
            <v:group style="position:absolute;left:6594;top:3939;width:10;height:20" coordorigin="6594,3939" coordsize="10,20">
              <v:shape style="position:absolute;left:6594;top:3939;width:10;height:20" coordorigin="6594,3939" coordsize="10,20" path="m6594,3959l6604,3959,6604,3939,6594,3939,6594,3959xe" filled="true" fillcolor="#000000" stroked="false">
                <v:path arrowok="t"/>
                <v:fill type="solid"/>
              </v:shape>
            </v:group>
            <v:group style="position:absolute;left:6594;top:3959;width:10;height:20" coordorigin="6594,3959" coordsize="10,20">
              <v:shape style="position:absolute;left:6594;top:3959;width:10;height:20" coordorigin="6594,3959" coordsize="10,20" path="m6594,3978l6604,3978,6604,3959,6594,3959,6594,3978xe" filled="true" fillcolor="#000000" stroked="false">
                <v:path arrowok="t"/>
                <v:fill type="solid"/>
              </v:shape>
            </v:group>
            <v:group style="position:absolute;left:6594;top:3978;width:10;height:20" coordorigin="6594,3978" coordsize="10,20">
              <v:shape style="position:absolute;left:6594;top:3978;width:10;height:20" coordorigin="6594,3978" coordsize="10,20" path="m6594,3997l6604,3997,6604,3978,6594,3978,6594,3997xe" filled="true" fillcolor="#000000" stroked="false">
                <v:path arrowok="t"/>
                <v:fill type="solid"/>
              </v:shape>
            </v:group>
            <v:group style="position:absolute;left:6594;top:3997;width:10;height:20" coordorigin="6594,3997" coordsize="10,20">
              <v:shape style="position:absolute;left:6594;top:3997;width:10;height:20" coordorigin="6594,3997" coordsize="10,20" path="m6594,4016l6604,4016,6604,3997,6594,3997,6594,4016xe" filled="true" fillcolor="#000000" stroked="false">
                <v:path arrowok="t"/>
                <v:fill type="solid"/>
              </v:shape>
            </v:group>
            <v:group style="position:absolute;left:6594;top:4016;width:10;height:20" coordorigin="6594,4016" coordsize="10,20">
              <v:shape style="position:absolute;left:6594;top:4016;width:10;height:20" coordorigin="6594,4016" coordsize="10,20" path="m6594,4035l6604,4035,6604,4016,6594,4016,6594,4035xe" filled="true" fillcolor="#000000" stroked="false">
                <v:path arrowok="t"/>
                <v:fill type="solid"/>
              </v:shape>
            </v:group>
            <v:group style="position:absolute;left:6594;top:4035;width:10;height:20" coordorigin="6594,4035" coordsize="10,20">
              <v:shape style="position:absolute;left:6594;top:4035;width:10;height:20" coordorigin="6594,4035" coordsize="10,20" path="m6594,4055l6604,4055,6604,4035,6594,4035,6594,4055xe" filled="true" fillcolor="#000000" stroked="false">
                <v:path arrowok="t"/>
                <v:fill type="solid"/>
              </v:shape>
            </v:group>
            <v:group style="position:absolute;left:6594;top:4055;width:10;height:20" coordorigin="6594,4055" coordsize="10,20">
              <v:shape style="position:absolute;left:6594;top:4055;width:10;height:20" coordorigin="6594,4055" coordsize="10,20" path="m6594,4074l6604,4074,6604,4055,6594,4055,6594,4074xe" filled="true" fillcolor="#000000" stroked="false">
                <v:path arrowok="t"/>
                <v:fill type="solid"/>
              </v:shape>
            </v:group>
            <v:group style="position:absolute;left:6594;top:4074;width:10;height:20" coordorigin="6594,4074" coordsize="10,20">
              <v:shape style="position:absolute;left:6594;top:4074;width:10;height:20" coordorigin="6594,4074" coordsize="10,20" path="m6594,4093l6604,4093,6604,4074,6594,4074,6594,4093xe" filled="true" fillcolor="#000000" stroked="false">
                <v:path arrowok="t"/>
                <v:fill type="solid"/>
              </v:shape>
            </v:group>
            <v:group style="position:absolute;left:6594;top:4095;width:10;height:2" coordorigin="6594,4095" coordsize="10,2">
              <v:shape style="position:absolute;left:6594;top:4095;width:10;height:2" coordorigin="6594,4095" coordsize="10,0" path="m6594,4095l6604,4095e" filled="false" stroked="true" strokeweight=".23999pt" strokecolor="#000000">
                <v:path arrowok="t"/>
              </v:shape>
            </v:group>
            <v:group style="position:absolute;left:7720;top:3709;width:10;height:20" coordorigin="7720,3709" coordsize="10,20">
              <v:shape style="position:absolute;left:7720;top:3709;width:10;height:20" coordorigin="7720,3709" coordsize="10,20" path="m7720,3728l7729,3728,7729,3709,7720,3709,7720,3728xe" filled="true" fillcolor="#000000" stroked="false">
                <v:path arrowok="t"/>
                <v:fill type="solid"/>
              </v:shape>
            </v:group>
            <v:group style="position:absolute;left:7720;top:3728;width:10;height:20" coordorigin="7720,3728" coordsize="10,20">
              <v:shape style="position:absolute;left:7720;top:3728;width:10;height:20" coordorigin="7720,3728" coordsize="10,20" path="m7720,3747l7729,3747,7729,3728,7720,3728,7720,3747xe" filled="true" fillcolor="#000000" stroked="false">
                <v:path arrowok="t"/>
                <v:fill type="solid"/>
              </v:shape>
            </v:group>
            <v:group style="position:absolute;left:7720;top:3747;width:10;height:20" coordorigin="7720,3747" coordsize="10,20">
              <v:shape style="position:absolute;left:7720;top:3747;width:10;height:20" coordorigin="7720,3747" coordsize="10,20" path="m7720,3767l7729,3767,7729,3747,7720,3747,7720,3767xe" filled="true" fillcolor="#000000" stroked="false">
                <v:path arrowok="t"/>
                <v:fill type="solid"/>
              </v:shape>
            </v:group>
            <v:group style="position:absolute;left:7720;top:3767;width:10;height:20" coordorigin="7720,3767" coordsize="10,20">
              <v:shape style="position:absolute;left:7720;top:3767;width:10;height:20" coordorigin="7720,3767" coordsize="10,20" path="m7720,3786l7729,3786,7729,3767,7720,3767,7720,3786xe" filled="true" fillcolor="#000000" stroked="false">
                <v:path arrowok="t"/>
                <v:fill type="solid"/>
              </v:shape>
            </v:group>
            <v:group style="position:absolute;left:7720;top:3786;width:10;height:20" coordorigin="7720,3786" coordsize="10,20">
              <v:shape style="position:absolute;left:7720;top:3786;width:10;height:20" coordorigin="7720,3786" coordsize="10,20" path="m7720,3805l7729,3805,7729,3786,7720,3786,7720,3805xe" filled="true" fillcolor="#000000" stroked="false">
                <v:path arrowok="t"/>
                <v:fill type="solid"/>
              </v:shape>
            </v:group>
            <v:group style="position:absolute;left:7720;top:3805;width:10;height:20" coordorigin="7720,3805" coordsize="10,20">
              <v:shape style="position:absolute;left:7720;top:3805;width:10;height:20" coordorigin="7720,3805" coordsize="10,20" path="m7720,3824l7729,3824,7729,3805,7720,3805,7720,3824xe" filled="true" fillcolor="#000000" stroked="false">
                <v:path arrowok="t"/>
                <v:fill type="solid"/>
              </v:shape>
            </v:group>
            <v:group style="position:absolute;left:7720;top:3824;width:10;height:20" coordorigin="7720,3824" coordsize="10,20">
              <v:shape style="position:absolute;left:7720;top:3824;width:10;height:20" coordorigin="7720,3824" coordsize="10,20" path="m7720,3843l7729,3843,7729,3824,7720,3824,7720,3843xe" filled="true" fillcolor="#000000" stroked="false">
                <v:path arrowok="t"/>
                <v:fill type="solid"/>
              </v:shape>
            </v:group>
            <v:group style="position:absolute;left:7720;top:3843;width:10;height:20" coordorigin="7720,3843" coordsize="10,20">
              <v:shape style="position:absolute;left:7720;top:3843;width:10;height:20" coordorigin="7720,3843" coordsize="10,20" path="m7720,3863l7729,3863,7729,3843,7720,3843,7720,3863xe" filled="true" fillcolor="#000000" stroked="false">
                <v:path arrowok="t"/>
                <v:fill type="solid"/>
              </v:shape>
            </v:group>
            <v:group style="position:absolute;left:7720;top:3863;width:10;height:20" coordorigin="7720,3863" coordsize="10,20">
              <v:shape style="position:absolute;left:7720;top:3863;width:10;height:20" coordorigin="7720,3863" coordsize="10,20" path="m7720,3882l7729,3882,7729,3863,7720,3863,7720,3882xe" filled="true" fillcolor="#000000" stroked="false">
                <v:path arrowok="t"/>
                <v:fill type="solid"/>
              </v:shape>
            </v:group>
            <v:group style="position:absolute;left:7720;top:3882;width:10;height:20" coordorigin="7720,3882" coordsize="10,20">
              <v:shape style="position:absolute;left:7720;top:3882;width:10;height:20" coordorigin="7720,3882" coordsize="10,20" path="m7720,3901l7729,3901,7729,3882,7720,3882,7720,3901xe" filled="true" fillcolor="#000000" stroked="false">
                <v:path arrowok="t"/>
                <v:fill type="solid"/>
              </v:shape>
            </v:group>
            <v:group style="position:absolute;left:7720;top:3901;width:10;height:20" coordorigin="7720,3901" coordsize="10,20">
              <v:shape style="position:absolute;left:7720;top:3901;width:10;height:20" coordorigin="7720,3901" coordsize="10,20" path="m7720,3920l7729,3920,7729,3901,7720,3901,7720,3920xe" filled="true" fillcolor="#000000" stroked="false">
                <v:path arrowok="t"/>
                <v:fill type="solid"/>
              </v:shape>
            </v:group>
            <v:group style="position:absolute;left:7720;top:3920;width:10;height:20" coordorigin="7720,3920" coordsize="10,20">
              <v:shape style="position:absolute;left:7720;top:3920;width:10;height:20" coordorigin="7720,3920" coordsize="10,20" path="m7720,3939l7729,3939,7729,3920,7720,3920,7720,3939xe" filled="true" fillcolor="#000000" stroked="false">
                <v:path arrowok="t"/>
                <v:fill type="solid"/>
              </v:shape>
            </v:group>
            <v:group style="position:absolute;left:7720;top:3939;width:10;height:20" coordorigin="7720,3939" coordsize="10,20">
              <v:shape style="position:absolute;left:7720;top:3939;width:10;height:20" coordorigin="7720,3939" coordsize="10,20" path="m7720,3959l7729,3959,7729,3939,7720,3939,7720,3959xe" filled="true" fillcolor="#000000" stroked="false">
                <v:path arrowok="t"/>
                <v:fill type="solid"/>
              </v:shape>
            </v:group>
            <v:group style="position:absolute;left:7720;top:3959;width:10;height:20" coordorigin="7720,3959" coordsize="10,20">
              <v:shape style="position:absolute;left:7720;top:3959;width:10;height:20" coordorigin="7720,3959" coordsize="10,20" path="m7720,3978l7729,3978,7729,3959,7720,3959,7720,3978xe" filled="true" fillcolor="#000000" stroked="false">
                <v:path arrowok="t"/>
                <v:fill type="solid"/>
              </v:shape>
            </v:group>
            <v:group style="position:absolute;left:7720;top:3978;width:10;height:20" coordorigin="7720,3978" coordsize="10,20">
              <v:shape style="position:absolute;left:7720;top:3978;width:10;height:20" coordorigin="7720,3978" coordsize="10,20" path="m7720,3997l7729,3997,7729,3978,7720,3978,7720,3997xe" filled="true" fillcolor="#000000" stroked="false">
                <v:path arrowok="t"/>
                <v:fill type="solid"/>
              </v:shape>
            </v:group>
            <v:group style="position:absolute;left:7720;top:3997;width:10;height:20" coordorigin="7720,3997" coordsize="10,20">
              <v:shape style="position:absolute;left:7720;top:3997;width:10;height:20" coordorigin="7720,3997" coordsize="10,20" path="m7720,4016l7729,4016,7729,3997,7720,3997,7720,4016xe" filled="true" fillcolor="#000000" stroked="false">
                <v:path arrowok="t"/>
                <v:fill type="solid"/>
              </v:shape>
            </v:group>
            <v:group style="position:absolute;left:7720;top:4016;width:10;height:20" coordorigin="7720,4016" coordsize="10,20">
              <v:shape style="position:absolute;left:7720;top:4016;width:10;height:20" coordorigin="7720,4016" coordsize="10,20" path="m7720,4035l7729,4035,7729,4016,7720,4016,7720,4035xe" filled="true" fillcolor="#000000" stroked="false">
                <v:path arrowok="t"/>
                <v:fill type="solid"/>
              </v:shape>
            </v:group>
            <v:group style="position:absolute;left:7720;top:4035;width:10;height:20" coordorigin="7720,4035" coordsize="10,20">
              <v:shape style="position:absolute;left:7720;top:4035;width:10;height:20" coordorigin="7720,4035" coordsize="10,20" path="m7720,4055l7729,4055,7729,4035,7720,4035,7720,4055xe" filled="true" fillcolor="#000000" stroked="false">
                <v:path arrowok="t"/>
                <v:fill type="solid"/>
              </v:shape>
            </v:group>
            <v:group style="position:absolute;left:7720;top:4055;width:10;height:20" coordorigin="7720,4055" coordsize="10,20">
              <v:shape style="position:absolute;left:7720;top:4055;width:10;height:20" coordorigin="7720,4055" coordsize="10,20" path="m7720,4074l7729,4074,7729,4055,7720,4055,7720,4074xe" filled="true" fillcolor="#000000" stroked="false">
                <v:path arrowok="t"/>
                <v:fill type="solid"/>
              </v:shape>
            </v:group>
            <v:group style="position:absolute;left:7720;top:4074;width:10;height:20" coordorigin="7720,4074" coordsize="10,20">
              <v:shape style="position:absolute;left:7720;top:4074;width:10;height:20" coordorigin="7720,4074" coordsize="10,20" path="m7720,4093l7729,4093,7729,4074,7720,4074,7720,4093xe" filled="true" fillcolor="#000000" stroked="false">
                <v:path arrowok="t"/>
                <v:fill type="solid"/>
              </v:shape>
            </v:group>
            <v:group style="position:absolute;left:7720;top:4095;width:10;height:2" coordorigin="7720,4095" coordsize="10,2">
              <v:shape style="position:absolute;left:7720;top:4095;width:10;height:2" coordorigin="7720,4095" coordsize="10,0" path="m7720,4095l7729,4095e" filled="false" stroked="true" strokeweight=".23999pt" strokecolor="#000000">
                <v:path arrowok="t"/>
              </v:shape>
            </v:group>
            <v:group style="position:absolute;left:8490;top:3709;width:10;height:20" coordorigin="8490,3709" coordsize="10,20">
              <v:shape style="position:absolute;left:8490;top:3709;width:10;height:20" coordorigin="8490,3709" coordsize="10,20" path="m8490,3728l8500,3728,8500,3709,8490,3709,8490,3728xe" filled="true" fillcolor="#000000" stroked="false">
                <v:path arrowok="t"/>
                <v:fill type="solid"/>
              </v:shape>
            </v:group>
            <v:group style="position:absolute;left:8490;top:3728;width:10;height:20" coordorigin="8490,3728" coordsize="10,20">
              <v:shape style="position:absolute;left:8490;top:3728;width:10;height:20" coordorigin="8490,3728" coordsize="10,20" path="m8490,3747l8500,3747,8500,3728,8490,3728,8490,3747xe" filled="true" fillcolor="#000000" stroked="false">
                <v:path arrowok="t"/>
                <v:fill type="solid"/>
              </v:shape>
            </v:group>
            <v:group style="position:absolute;left:8490;top:3747;width:10;height:20" coordorigin="8490,3747" coordsize="10,20">
              <v:shape style="position:absolute;left:8490;top:3747;width:10;height:20" coordorigin="8490,3747" coordsize="10,20" path="m8490,3767l8500,3767,8500,3747,8490,3747,8490,3767xe" filled="true" fillcolor="#000000" stroked="false">
                <v:path arrowok="t"/>
                <v:fill type="solid"/>
              </v:shape>
            </v:group>
            <v:group style="position:absolute;left:8490;top:3767;width:10;height:20" coordorigin="8490,3767" coordsize="10,20">
              <v:shape style="position:absolute;left:8490;top:3767;width:10;height:20" coordorigin="8490,3767" coordsize="10,20" path="m8490,3786l8500,3786,8500,3767,8490,3767,8490,3786xe" filled="true" fillcolor="#000000" stroked="false">
                <v:path arrowok="t"/>
                <v:fill type="solid"/>
              </v:shape>
            </v:group>
            <v:group style="position:absolute;left:8490;top:3786;width:10;height:20" coordorigin="8490,3786" coordsize="10,20">
              <v:shape style="position:absolute;left:8490;top:3786;width:10;height:20" coordorigin="8490,3786" coordsize="10,20" path="m8490,3805l8500,3805,8500,3786,8490,3786,8490,3805xe" filled="true" fillcolor="#000000" stroked="false">
                <v:path arrowok="t"/>
                <v:fill type="solid"/>
              </v:shape>
            </v:group>
            <v:group style="position:absolute;left:8490;top:3805;width:10;height:20" coordorigin="8490,3805" coordsize="10,20">
              <v:shape style="position:absolute;left:8490;top:3805;width:10;height:20" coordorigin="8490,3805" coordsize="10,20" path="m8490,3824l8500,3824,8500,3805,8490,3805,8490,3824xe" filled="true" fillcolor="#000000" stroked="false">
                <v:path arrowok="t"/>
                <v:fill type="solid"/>
              </v:shape>
            </v:group>
            <v:group style="position:absolute;left:8490;top:3824;width:10;height:20" coordorigin="8490,3824" coordsize="10,20">
              <v:shape style="position:absolute;left:8490;top:3824;width:10;height:20" coordorigin="8490,3824" coordsize="10,20" path="m8490,3843l8500,3843,8500,3824,8490,3824,8490,3843xe" filled="true" fillcolor="#000000" stroked="false">
                <v:path arrowok="t"/>
                <v:fill type="solid"/>
              </v:shape>
            </v:group>
            <v:group style="position:absolute;left:8490;top:3843;width:10;height:20" coordorigin="8490,3843" coordsize="10,20">
              <v:shape style="position:absolute;left:8490;top:3843;width:10;height:20" coordorigin="8490,3843" coordsize="10,20" path="m8490,3863l8500,3863,8500,3843,8490,3843,8490,3863xe" filled="true" fillcolor="#000000" stroked="false">
                <v:path arrowok="t"/>
                <v:fill type="solid"/>
              </v:shape>
            </v:group>
            <v:group style="position:absolute;left:8490;top:3863;width:10;height:20" coordorigin="8490,3863" coordsize="10,20">
              <v:shape style="position:absolute;left:8490;top:3863;width:10;height:20" coordorigin="8490,3863" coordsize="10,20" path="m8490,3882l8500,3882,8500,3863,8490,3863,8490,3882xe" filled="true" fillcolor="#000000" stroked="false">
                <v:path arrowok="t"/>
                <v:fill type="solid"/>
              </v:shape>
            </v:group>
            <v:group style="position:absolute;left:8490;top:3882;width:10;height:20" coordorigin="8490,3882" coordsize="10,20">
              <v:shape style="position:absolute;left:8490;top:3882;width:10;height:20" coordorigin="8490,3882" coordsize="10,20" path="m8490,3901l8500,3901,8500,3882,8490,3882,8490,3901xe" filled="true" fillcolor="#000000" stroked="false">
                <v:path arrowok="t"/>
                <v:fill type="solid"/>
              </v:shape>
            </v:group>
            <v:group style="position:absolute;left:8490;top:3901;width:10;height:20" coordorigin="8490,3901" coordsize="10,20">
              <v:shape style="position:absolute;left:8490;top:3901;width:10;height:20" coordorigin="8490,3901" coordsize="10,20" path="m8490,3920l8500,3920,8500,3901,8490,3901,8490,3920xe" filled="true" fillcolor="#000000" stroked="false">
                <v:path arrowok="t"/>
                <v:fill type="solid"/>
              </v:shape>
            </v:group>
            <v:group style="position:absolute;left:8490;top:3920;width:10;height:20" coordorigin="8490,3920" coordsize="10,20">
              <v:shape style="position:absolute;left:8490;top:3920;width:10;height:20" coordorigin="8490,3920" coordsize="10,20" path="m8490,3939l8500,3939,8500,3920,8490,3920,8490,3939xe" filled="true" fillcolor="#000000" stroked="false">
                <v:path arrowok="t"/>
                <v:fill type="solid"/>
              </v:shape>
            </v:group>
            <v:group style="position:absolute;left:8490;top:3939;width:10;height:20" coordorigin="8490,3939" coordsize="10,20">
              <v:shape style="position:absolute;left:8490;top:3939;width:10;height:20" coordorigin="8490,3939" coordsize="10,20" path="m8490,3959l8500,3959,8500,3939,8490,3939,8490,3959xe" filled="true" fillcolor="#000000" stroked="false">
                <v:path arrowok="t"/>
                <v:fill type="solid"/>
              </v:shape>
            </v:group>
            <v:group style="position:absolute;left:8490;top:3959;width:10;height:20" coordorigin="8490,3959" coordsize="10,20">
              <v:shape style="position:absolute;left:8490;top:3959;width:10;height:20" coordorigin="8490,3959" coordsize="10,20" path="m8490,3978l8500,3978,8500,3959,8490,3959,8490,3978xe" filled="true" fillcolor="#000000" stroked="false">
                <v:path arrowok="t"/>
                <v:fill type="solid"/>
              </v:shape>
            </v:group>
            <v:group style="position:absolute;left:8490;top:3978;width:10;height:20" coordorigin="8490,3978" coordsize="10,20">
              <v:shape style="position:absolute;left:8490;top:3978;width:10;height:20" coordorigin="8490,3978" coordsize="10,20" path="m8490,3997l8500,3997,8500,3978,8490,3978,8490,3997xe" filled="true" fillcolor="#000000" stroked="false">
                <v:path arrowok="t"/>
                <v:fill type="solid"/>
              </v:shape>
            </v:group>
            <v:group style="position:absolute;left:8490;top:3997;width:10;height:20" coordorigin="8490,3997" coordsize="10,20">
              <v:shape style="position:absolute;left:8490;top:3997;width:10;height:20" coordorigin="8490,3997" coordsize="10,20" path="m8490,4016l8500,4016,8500,3997,8490,3997,8490,4016xe" filled="true" fillcolor="#000000" stroked="false">
                <v:path arrowok="t"/>
                <v:fill type="solid"/>
              </v:shape>
            </v:group>
            <v:group style="position:absolute;left:8490;top:4016;width:10;height:20" coordorigin="8490,4016" coordsize="10,20">
              <v:shape style="position:absolute;left:8490;top:4016;width:10;height:20" coordorigin="8490,4016" coordsize="10,20" path="m8490,4035l8500,4035,8500,4016,8490,4016,8490,4035xe" filled="true" fillcolor="#000000" stroked="false">
                <v:path arrowok="t"/>
                <v:fill type="solid"/>
              </v:shape>
            </v:group>
            <v:group style="position:absolute;left:8490;top:4035;width:10;height:20" coordorigin="8490,4035" coordsize="10,20">
              <v:shape style="position:absolute;left:8490;top:4035;width:10;height:20" coordorigin="8490,4035" coordsize="10,20" path="m8490,4055l8500,4055,8500,4035,8490,4035,8490,4055xe" filled="true" fillcolor="#000000" stroked="false">
                <v:path arrowok="t"/>
                <v:fill type="solid"/>
              </v:shape>
            </v:group>
            <v:group style="position:absolute;left:8490;top:4055;width:10;height:20" coordorigin="8490,4055" coordsize="10,20">
              <v:shape style="position:absolute;left:8490;top:4055;width:10;height:20" coordorigin="8490,4055" coordsize="10,20" path="m8490,4074l8500,4074,8500,4055,8490,4055,8490,4074xe" filled="true" fillcolor="#000000" stroked="false">
                <v:path arrowok="t"/>
                <v:fill type="solid"/>
              </v:shape>
            </v:group>
            <v:group style="position:absolute;left:8490;top:4074;width:10;height:20" coordorigin="8490,4074" coordsize="10,20">
              <v:shape style="position:absolute;left:8490;top:4074;width:10;height:20" coordorigin="8490,4074" coordsize="10,20" path="m8490,4093l8500,4093,8500,4074,8490,4074,8490,4093xe" filled="true" fillcolor="#000000" stroked="false">
                <v:path arrowok="t"/>
                <v:fill type="solid"/>
              </v:shape>
            </v:group>
            <v:group style="position:absolute;left:9280;top:3709;width:10;height:20" coordorigin="9280,3709" coordsize="10,20">
              <v:shape style="position:absolute;left:9280;top:3709;width:10;height:20" coordorigin="9280,3709" coordsize="10,20" path="m9280,3728l9290,3728,9290,3709,9280,3709,9280,3728xe" filled="true" fillcolor="#000000" stroked="false">
                <v:path arrowok="t"/>
                <v:fill type="solid"/>
              </v:shape>
            </v:group>
            <v:group style="position:absolute;left:9280;top:3728;width:10;height:20" coordorigin="9280,3728" coordsize="10,20">
              <v:shape style="position:absolute;left:9280;top:3728;width:10;height:20" coordorigin="9280,3728" coordsize="10,20" path="m9280,3747l9290,3747,9290,3728,9280,3728,9280,3747xe" filled="true" fillcolor="#000000" stroked="false">
                <v:path arrowok="t"/>
                <v:fill type="solid"/>
              </v:shape>
            </v:group>
            <v:group style="position:absolute;left:9280;top:3747;width:10;height:20" coordorigin="9280,3747" coordsize="10,20">
              <v:shape style="position:absolute;left:9280;top:3747;width:10;height:20" coordorigin="9280,3747" coordsize="10,20" path="m9280,3767l9290,3767,9290,3747,9280,3747,9280,3767xe" filled="true" fillcolor="#000000" stroked="false">
                <v:path arrowok="t"/>
                <v:fill type="solid"/>
              </v:shape>
            </v:group>
            <v:group style="position:absolute;left:9280;top:3767;width:10;height:20" coordorigin="9280,3767" coordsize="10,20">
              <v:shape style="position:absolute;left:9280;top:3767;width:10;height:20" coordorigin="9280,3767" coordsize="10,20" path="m9280,3786l9290,3786,9290,3767,9280,3767,9280,3786xe" filled="true" fillcolor="#000000" stroked="false">
                <v:path arrowok="t"/>
                <v:fill type="solid"/>
              </v:shape>
            </v:group>
            <v:group style="position:absolute;left:9280;top:3786;width:10;height:20" coordorigin="9280,3786" coordsize="10,20">
              <v:shape style="position:absolute;left:9280;top:3786;width:10;height:20" coordorigin="9280,3786" coordsize="10,20" path="m9280,3805l9290,3805,9290,3786,9280,3786,9280,3805xe" filled="true" fillcolor="#000000" stroked="false">
                <v:path arrowok="t"/>
                <v:fill type="solid"/>
              </v:shape>
            </v:group>
            <v:group style="position:absolute;left:9280;top:3805;width:10;height:20" coordorigin="9280,3805" coordsize="10,20">
              <v:shape style="position:absolute;left:9280;top:3805;width:10;height:20" coordorigin="9280,3805" coordsize="10,20" path="m9280,3824l9290,3824,9290,3805,9280,3805,9280,3824xe" filled="true" fillcolor="#000000" stroked="false">
                <v:path arrowok="t"/>
                <v:fill type="solid"/>
              </v:shape>
            </v:group>
            <v:group style="position:absolute;left:9280;top:3824;width:10;height:20" coordorigin="9280,3824" coordsize="10,20">
              <v:shape style="position:absolute;left:9280;top:3824;width:10;height:20" coordorigin="9280,3824" coordsize="10,20" path="m9280,3843l9290,3843,9290,3824,9280,3824,9280,3843xe" filled="true" fillcolor="#000000" stroked="false">
                <v:path arrowok="t"/>
                <v:fill type="solid"/>
              </v:shape>
            </v:group>
            <v:group style="position:absolute;left:9280;top:3843;width:10;height:20" coordorigin="9280,3843" coordsize="10,20">
              <v:shape style="position:absolute;left:9280;top:3843;width:10;height:20" coordorigin="9280,3843" coordsize="10,20" path="m9280,3863l9290,3863,9290,3843,9280,3843,9280,3863xe" filled="true" fillcolor="#000000" stroked="false">
                <v:path arrowok="t"/>
                <v:fill type="solid"/>
              </v:shape>
            </v:group>
            <v:group style="position:absolute;left:9280;top:3863;width:10;height:20" coordorigin="9280,3863" coordsize="10,20">
              <v:shape style="position:absolute;left:9280;top:3863;width:10;height:20" coordorigin="9280,3863" coordsize="10,20" path="m9280,3882l9290,3882,9290,3863,9280,3863,9280,3882xe" filled="true" fillcolor="#000000" stroked="false">
                <v:path arrowok="t"/>
                <v:fill type="solid"/>
              </v:shape>
            </v:group>
            <v:group style="position:absolute;left:9280;top:3882;width:10;height:20" coordorigin="9280,3882" coordsize="10,20">
              <v:shape style="position:absolute;left:9280;top:3882;width:10;height:20" coordorigin="9280,3882" coordsize="10,20" path="m9280,3901l9290,3901,9290,3882,9280,3882,9280,3901xe" filled="true" fillcolor="#000000" stroked="false">
                <v:path arrowok="t"/>
                <v:fill type="solid"/>
              </v:shape>
            </v:group>
            <v:group style="position:absolute;left:9280;top:3901;width:10;height:20" coordorigin="9280,3901" coordsize="10,20">
              <v:shape style="position:absolute;left:9280;top:3901;width:10;height:20" coordorigin="9280,3901" coordsize="10,20" path="m9280,3920l9290,3920,9290,3901,9280,3901,9280,3920xe" filled="true" fillcolor="#000000" stroked="false">
                <v:path arrowok="t"/>
                <v:fill type="solid"/>
              </v:shape>
            </v:group>
            <v:group style="position:absolute;left:9280;top:3920;width:10;height:20" coordorigin="9280,3920" coordsize="10,20">
              <v:shape style="position:absolute;left:9280;top:3920;width:10;height:20" coordorigin="9280,3920" coordsize="10,20" path="m9280,3939l9290,3939,9290,3920,9280,3920,9280,3939xe" filled="true" fillcolor="#000000" stroked="false">
                <v:path arrowok="t"/>
                <v:fill type="solid"/>
              </v:shape>
            </v:group>
            <v:group style="position:absolute;left:9280;top:3939;width:10;height:20" coordorigin="9280,3939" coordsize="10,20">
              <v:shape style="position:absolute;left:9280;top:3939;width:10;height:20" coordorigin="9280,3939" coordsize="10,20" path="m9280,3959l9290,3959,9290,3939,9280,3939,9280,3959xe" filled="true" fillcolor="#000000" stroked="false">
                <v:path arrowok="t"/>
                <v:fill type="solid"/>
              </v:shape>
            </v:group>
            <v:group style="position:absolute;left:9280;top:3959;width:10;height:20" coordorigin="9280,3959" coordsize="10,20">
              <v:shape style="position:absolute;left:9280;top:3959;width:10;height:20" coordorigin="9280,3959" coordsize="10,20" path="m9280,3978l9290,3978,9290,3959,9280,3959,9280,3978xe" filled="true" fillcolor="#000000" stroked="false">
                <v:path arrowok="t"/>
                <v:fill type="solid"/>
              </v:shape>
            </v:group>
            <v:group style="position:absolute;left:9280;top:3978;width:10;height:20" coordorigin="9280,3978" coordsize="10,20">
              <v:shape style="position:absolute;left:9280;top:3978;width:10;height:20" coordorigin="9280,3978" coordsize="10,20" path="m9280,3997l9290,3997,9290,3978,9280,3978,9280,3997xe" filled="true" fillcolor="#000000" stroked="false">
                <v:path arrowok="t"/>
                <v:fill type="solid"/>
              </v:shape>
            </v:group>
            <v:group style="position:absolute;left:9280;top:3997;width:10;height:20" coordorigin="9280,3997" coordsize="10,20">
              <v:shape style="position:absolute;left:9280;top:3997;width:10;height:20" coordorigin="9280,3997" coordsize="10,20" path="m9280,4016l9290,4016,9290,3997,9280,3997,9280,4016xe" filled="true" fillcolor="#000000" stroked="false">
                <v:path arrowok="t"/>
                <v:fill type="solid"/>
              </v:shape>
            </v:group>
            <v:group style="position:absolute;left:9280;top:4016;width:10;height:20" coordorigin="9280,4016" coordsize="10,20">
              <v:shape style="position:absolute;left:9280;top:4016;width:10;height:20" coordorigin="9280,4016" coordsize="10,20" path="m9280,4035l9290,4035,9290,4016,9280,4016,9280,4035xe" filled="true" fillcolor="#000000" stroked="false">
                <v:path arrowok="t"/>
                <v:fill type="solid"/>
              </v:shape>
            </v:group>
            <v:group style="position:absolute;left:9280;top:4035;width:10;height:20" coordorigin="9280,4035" coordsize="10,20">
              <v:shape style="position:absolute;left:9280;top:4035;width:10;height:20" coordorigin="9280,4035" coordsize="10,20" path="m9280,4055l9290,4055,9290,4035,9280,4035,9280,4055xe" filled="true" fillcolor="#000000" stroked="false">
                <v:path arrowok="t"/>
                <v:fill type="solid"/>
              </v:shape>
            </v:group>
            <v:group style="position:absolute;left:9280;top:4055;width:10;height:20" coordorigin="9280,4055" coordsize="10,20">
              <v:shape style="position:absolute;left:9280;top:4055;width:10;height:20" coordorigin="9280,4055" coordsize="10,20" path="m9280,4074l9290,4074,9290,4055,9280,4055,9280,4074xe" filled="true" fillcolor="#000000" stroked="false">
                <v:path arrowok="t"/>
                <v:fill type="solid"/>
              </v:shape>
            </v:group>
            <v:group style="position:absolute;left:9280;top:4074;width:10;height:20" coordorigin="9280,4074" coordsize="10,20">
              <v:shape style="position:absolute;left:9280;top:4074;width:10;height:20" coordorigin="9280,4074" coordsize="10,20" path="m9280,4093l9290,4093,9290,4074,9280,4074,9280,4093xe" filled="true" fillcolor="#000000" stroked="false">
                <v:path arrowok="t"/>
                <v:fill type="solid"/>
              </v:shape>
            </v:group>
            <v:group style="position:absolute;left:10116;top:3709;width:10;height:20" coordorigin="10116,3709" coordsize="10,20">
              <v:shape style="position:absolute;left:10116;top:3709;width:10;height:20" coordorigin="10116,3709" coordsize="10,20" path="m10116,3728l10125,3728,10125,3709,10116,3709,10116,3728xe" filled="true" fillcolor="#000000" stroked="false">
                <v:path arrowok="t"/>
                <v:fill type="solid"/>
              </v:shape>
            </v:group>
            <v:group style="position:absolute;left:10116;top:3728;width:10;height:20" coordorigin="10116,3728" coordsize="10,20">
              <v:shape style="position:absolute;left:10116;top:3728;width:10;height:20" coordorigin="10116,3728" coordsize="10,20" path="m10116,3747l10125,3747,10125,3728,10116,3728,10116,3747xe" filled="true" fillcolor="#000000" stroked="false">
                <v:path arrowok="t"/>
                <v:fill type="solid"/>
              </v:shape>
            </v:group>
            <v:group style="position:absolute;left:10116;top:3747;width:10;height:20" coordorigin="10116,3747" coordsize="10,20">
              <v:shape style="position:absolute;left:10116;top:3747;width:10;height:20" coordorigin="10116,3747" coordsize="10,20" path="m10116,3767l10125,3767,10125,3747,10116,3747,10116,3767xe" filled="true" fillcolor="#000000" stroked="false">
                <v:path arrowok="t"/>
                <v:fill type="solid"/>
              </v:shape>
            </v:group>
            <v:group style="position:absolute;left:10116;top:3767;width:10;height:20" coordorigin="10116,3767" coordsize="10,20">
              <v:shape style="position:absolute;left:10116;top:3767;width:10;height:20" coordorigin="10116,3767" coordsize="10,20" path="m10116,3786l10125,3786,10125,3767,10116,3767,10116,3786xe" filled="true" fillcolor="#000000" stroked="false">
                <v:path arrowok="t"/>
                <v:fill type="solid"/>
              </v:shape>
            </v:group>
            <v:group style="position:absolute;left:10116;top:3786;width:10;height:20" coordorigin="10116,3786" coordsize="10,20">
              <v:shape style="position:absolute;left:10116;top:3786;width:10;height:20" coordorigin="10116,3786" coordsize="10,20" path="m10116,3805l10125,3805,10125,3786,10116,3786,10116,3805xe" filled="true" fillcolor="#000000" stroked="false">
                <v:path arrowok="t"/>
                <v:fill type="solid"/>
              </v:shape>
            </v:group>
            <v:group style="position:absolute;left:10116;top:3805;width:10;height:20" coordorigin="10116,3805" coordsize="10,20">
              <v:shape style="position:absolute;left:10116;top:3805;width:10;height:20" coordorigin="10116,3805" coordsize="10,20" path="m10116,3824l10125,3824,10125,3805,10116,3805,10116,3824xe" filled="true" fillcolor="#000000" stroked="false">
                <v:path arrowok="t"/>
                <v:fill type="solid"/>
              </v:shape>
            </v:group>
            <v:group style="position:absolute;left:10116;top:3824;width:10;height:20" coordorigin="10116,3824" coordsize="10,20">
              <v:shape style="position:absolute;left:10116;top:3824;width:10;height:20" coordorigin="10116,3824" coordsize="10,20" path="m10116,3843l10125,3843,10125,3824,10116,3824,10116,3843xe" filled="true" fillcolor="#000000" stroked="false">
                <v:path arrowok="t"/>
                <v:fill type="solid"/>
              </v:shape>
            </v:group>
            <v:group style="position:absolute;left:10116;top:3843;width:10;height:20" coordorigin="10116,3843" coordsize="10,20">
              <v:shape style="position:absolute;left:10116;top:3843;width:10;height:20" coordorigin="10116,3843" coordsize="10,20" path="m10116,3863l10125,3863,10125,3843,10116,3843,10116,3863xe" filled="true" fillcolor="#000000" stroked="false">
                <v:path arrowok="t"/>
                <v:fill type="solid"/>
              </v:shape>
            </v:group>
            <v:group style="position:absolute;left:10116;top:3863;width:10;height:20" coordorigin="10116,3863" coordsize="10,20">
              <v:shape style="position:absolute;left:10116;top:3863;width:10;height:20" coordorigin="10116,3863" coordsize="10,20" path="m10116,3882l10125,3882,10125,3863,10116,3863,10116,3882xe" filled="true" fillcolor="#000000" stroked="false">
                <v:path arrowok="t"/>
                <v:fill type="solid"/>
              </v:shape>
            </v:group>
            <v:group style="position:absolute;left:10116;top:3882;width:10;height:20" coordorigin="10116,3882" coordsize="10,20">
              <v:shape style="position:absolute;left:10116;top:3882;width:10;height:20" coordorigin="10116,3882" coordsize="10,20" path="m10116,3901l10125,3901,10125,3882,10116,3882,10116,3901xe" filled="true" fillcolor="#000000" stroked="false">
                <v:path arrowok="t"/>
                <v:fill type="solid"/>
              </v:shape>
            </v:group>
            <v:group style="position:absolute;left:10116;top:3901;width:10;height:20" coordorigin="10116,3901" coordsize="10,20">
              <v:shape style="position:absolute;left:10116;top:3901;width:10;height:20" coordorigin="10116,3901" coordsize="10,20" path="m10116,3920l10125,3920,10125,3901,10116,3901,10116,3920xe" filled="true" fillcolor="#000000" stroked="false">
                <v:path arrowok="t"/>
                <v:fill type="solid"/>
              </v:shape>
            </v:group>
            <v:group style="position:absolute;left:10116;top:3920;width:10;height:20" coordorigin="10116,3920" coordsize="10,20">
              <v:shape style="position:absolute;left:10116;top:3920;width:10;height:20" coordorigin="10116,3920" coordsize="10,20" path="m10116,3939l10125,3939,10125,3920,10116,3920,10116,3939xe" filled="true" fillcolor="#000000" stroked="false">
                <v:path arrowok="t"/>
                <v:fill type="solid"/>
              </v:shape>
            </v:group>
            <v:group style="position:absolute;left:10116;top:3939;width:10;height:20" coordorigin="10116,3939" coordsize="10,20">
              <v:shape style="position:absolute;left:10116;top:3939;width:10;height:20" coordorigin="10116,3939" coordsize="10,20" path="m10116,3959l10125,3959,10125,3939,10116,3939,10116,3959xe" filled="true" fillcolor="#000000" stroked="false">
                <v:path arrowok="t"/>
                <v:fill type="solid"/>
              </v:shape>
            </v:group>
            <v:group style="position:absolute;left:10116;top:3959;width:10;height:20" coordorigin="10116,3959" coordsize="10,20">
              <v:shape style="position:absolute;left:10116;top:3959;width:10;height:20" coordorigin="10116,3959" coordsize="10,20" path="m10116,3978l10125,3978,10125,3959,10116,3959,10116,3978xe" filled="true" fillcolor="#000000" stroked="false">
                <v:path arrowok="t"/>
                <v:fill type="solid"/>
              </v:shape>
            </v:group>
            <v:group style="position:absolute;left:10116;top:3978;width:10;height:20" coordorigin="10116,3978" coordsize="10,20">
              <v:shape style="position:absolute;left:10116;top:3978;width:10;height:20" coordorigin="10116,3978" coordsize="10,20" path="m10116,3997l10125,3997,10125,3978,10116,3978,10116,3997xe" filled="true" fillcolor="#000000" stroked="false">
                <v:path arrowok="t"/>
                <v:fill type="solid"/>
              </v:shape>
            </v:group>
            <v:group style="position:absolute;left:10116;top:3997;width:10;height:20" coordorigin="10116,3997" coordsize="10,20">
              <v:shape style="position:absolute;left:10116;top:3997;width:10;height:20" coordorigin="10116,3997" coordsize="10,20" path="m10116,4016l10125,4016,10125,3997,10116,3997,10116,4016xe" filled="true" fillcolor="#000000" stroked="false">
                <v:path arrowok="t"/>
                <v:fill type="solid"/>
              </v:shape>
            </v:group>
            <v:group style="position:absolute;left:10116;top:4016;width:10;height:20" coordorigin="10116,4016" coordsize="10,20">
              <v:shape style="position:absolute;left:10116;top:4016;width:10;height:20" coordorigin="10116,4016" coordsize="10,20" path="m10116,4035l10125,4035,10125,4016,10116,4016,10116,4035xe" filled="true" fillcolor="#000000" stroked="false">
                <v:path arrowok="t"/>
                <v:fill type="solid"/>
              </v:shape>
            </v:group>
            <v:group style="position:absolute;left:10116;top:4035;width:10;height:20" coordorigin="10116,4035" coordsize="10,20">
              <v:shape style="position:absolute;left:10116;top:4035;width:10;height:20" coordorigin="10116,4035" coordsize="10,20" path="m10116,4055l10125,4055,10125,4035,10116,4035,10116,4055xe" filled="true" fillcolor="#000000" stroked="false">
                <v:path arrowok="t"/>
                <v:fill type="solid"/>
              </v:shape>
            </v:group>
            <v:group style="position:absolute;left:10116;top:4055;width:10;height:20" coordorigin="10116,4055" coordsize="10,20">
              <v:shape style="position:absolute;left:10116;top:4055;width:10;height:20" coordorigin="10116,4055" coordsize="10,20" path="m10116,4074l10125,4074,10125,4055,10116,4055,10116,4074xe" filled="true" fillcolor="#000000" stroked="false">
                <v:path arrowok="t"/>
                <v:fill type="solid"/>
              </v:shape>
            </v:group>
            <v:group style="position:absolute;left:10116;top:4074;width:10;height:20" coordorigin="10116,4074" coordsize="10,20">
              <v:shape style="position:absolute;left:10116;top:4074;width:10;height:20" coordorigin="10116,4074" coordsize="10,20" path="m10116,4093l10125,4093,10125,4074,10116,4074,10116,4093xe" filled="true" fillcolor="#000000" stroked="false">
                <v:path arrowok="t"/>
                <v:fill type="solid"/>
              </v:shape>
              <v:shape style="position:absolute;left:718;top:3997;width:2729;height:110" type="#_x0000_t75" stroked="false">
                <v:imagedata r:id="rId454" o:title=""/>
              </v:shape>
              <v:shape style="position:absolute;left:3423;top:4093;width:889;height:14" type="#_x0000_t75" stroked="false">
                <v:imagedata r:id="rId480" o:title=""/>
              </v:shape>
              <v:shape style="position:absolute;left:4297;top:4093;width:806;height:14" type="#_x0000_t75" stroked="false">
                <v:imagedata r:id="rId481" o:title=""/>
              </v:shape>
              <v:shape style="position:absolute;left:5089;top:4093;width:946;height:14" type="#_x0000_t75" stroked="false">
                <v:imagedata r:id="rId474" o:title=""/>
              </v:shape>
              <v:shape style="position:absolute;left:6020;top:4098;width:574;height:10" type="#_x0000_t75" stroked="false">
                <v:imagedata r:id="rId475" o:title=""/>
              </v:shape>
              <v:shape style="position:absolute;left:6589;top:4098;width:1130;height:10" type="#_x0000_t75" stroked="false">
                <v:imagedata r:id="rId476" o:title=""/>
              </v:shape>
              <v:shape style="position:absolute;left:7715;top:4093;width:785;height:14" type="#_x0000_t75" stroked="false">
                <v:imagedata r:id="rId460" o:title=""/>
              </v:shape>
              <v:shape style="position:absolute;left:8485;top:4093;width:805;height:14" type="#_x0000_t75" stroked="false">
                <v:imagedata r:id="rId461" o:title=""/>
              </v:shape>
              <v:shape style="position:absolute;left:9276;top:4093;width:850;height:14" type="#_x0000_t75" stroked="false">
                <v:imagedata r:id="rId462" o:title=""/>
              </v:shape>
              <v:shape style="position:absolute;left:10111;top:4098;width:799;height:10" type="#_x0000_t75" stroked="false">
                <v:imagedata r:id="rId452" o:title=""/>
              </v:shape>
            </v:group>
            <v:group style="position:absolute;left:4302;top:4107;width:10;height:20" coordorigin="4302,4107" coordsize="10,20">
              <v:shape style="position:absolute;left:4302;top:4107;width:10;height:20" coordorigin="4302,4107" coordsize="10,20" path="m4302,4127l4311,4127,4311,4107,4302,4107,4302,4127xe" filled="true" fillcolor="#000000" stroked="false">
                <v:path arrowok="t"/>
                <v:fill type="solid"/>
              </v:shape>
            </v:group>
            <v:group style="position:absolute;left:4302;top:4127;width:10;height:20" coordorigin="4302,4127" coordsize="10,20">
              <v:shape style="position:absolute;left:4302;top:4127;width:10;height:20" coordorigin="4302,4127" coordsize="10,20" path="m4302,4146l4311,4146,4311,4127,4302,4127,4302,4146xe" filled="true" fillcolor="#000000" stroked="false">
                <v:path arrowok="t"/>
                <v:fill type="solid"/>
              </v:shape>
            </v:group>
            <v:group style="position:absolute;left:4302;top:4146;width:10;height:20" coordorigin="4302,4146" coordsize="10,20">
              <v:shape style="position:absolute;left:4302;top:4146;width:10;height:20" coordorigin="4302,4146" coordsize="10,20" path="m4302,4165l4311,4165,4311,4146,4302,4146,4302,4165xe" filled="true" fillcolor="#000000" stroked="false">
                <v:path arrowok="t"/>
                <v:fill type="solid"/>
              </v:shape>
            </v:group>
            <v:group style="position:absolute;left:4302;top:4165;width:10;height:20" coordorigin="4302,4165" coordsize="10,20">
              <v:shape style="position:absolute;left:4302;top:4165;width:10;height:20" coordorigin="4302,4165" coordsize="10,20" path="m4302,4184l4311,4184,4311,4165,4302,4165,4302,4184xe" filled="true" fillcolor="#000000" stroked="false">
                <v:path arrowok="t"/>
                <v:fill type="solid"/>
              </v:shape>
            </v:group>
            <v:group style="position:absolute;left:4302;top:4184;width:10;height:20" coordorigin="4302,4184" coordsize="10,20">
              <v:shape style="position:absolute;left:4302;top:4184;width:10;height:20" coordorigin="4302,4184" coordsize="10,20" path="m4302,4203l4311,4203,4311,4184,4302,4184,4302,4203xe" filled="true" fillcolor="#000000" stroked="false">
                <v:path arrowok="t"/>
                <v:fill type="solid"/>
              </v:shape>
            </v:group>
            <v:group style="position:absolute;left:4302;top:4203;width:10;height:20" coordorigin="4302,4203" coordsize="10,20">
              <v:shape style="position:absolute;left:4302;top:4203;width:10;height:20" coordorigin="4302,4203" coordsize="10,20" path="m4302,4223l4311,4223,4311,4203,4302,4203,4302,4223xe" filled="true" fillcolor="#000000" stroked="false">
                <v:path arrowok="t"/>
                <v:fill type="solid"/>
              </v:shape>
            </v:group>
            <v:group style="position:absolute;left:4302;top:4223;width:10;height:20" coordorigin="4302,4223" coordsize="10,20">
              <v:shape style="position:absolute;left:4302;top:4223;width:10;height:20" coordorigin="4302,4223" coordsize="10,20" path="m4302,4242l4311,4242,4311,4223,4302,4223,4302,4242xe" filled="true" fillcolor="#000000" stroked="false">
                <v:path arrowok="t"/>
                <v:fill type="solid"/>
              </v:shape>
            </v:group>
            <v:group style="position:absolute;left:4302;top:4242;width:10;height:20" coordorigin="4302,4242" coordsize="10,20">
              <v:shape style="position:absolute;left:4302;top:4242;width:10;height:20" coordorigin="4302,4242" coordsize="10,20" path="m4302,4261l4311,4261,4311,4242,4302,4242,4302,4261xe" filled="true" fillcolor="#000000" stroked="false">
                <v:path arrowok="t"/>
                <v:fill type="solid"/>
              </v:shape>
            </v:group>
            <v:group style="position:absolute;left:4302;top:4261;width:10;height:20" coordorigin="4302,4261" coordsize="10,20">
              <v:shape style="position:absolute;left:4302;top:4261;width:10;height:20" coordorigin="4302,4261" coordsize="10,20" path="m4302,4280l4311,4280,4311,4261,4302,4261,4302,4280xe" filled="true" fillcolor="#000000" stroked="false">
                <v:path arrowok="t"/>
                <v:fill type="solid"/>
              </v:shape>
            </v:group>
            <v:group style="position:absolute;left:4302;top:4280;width:10;height:20" coordorigin="4302,4280" coordsize="10,20">
              <v:shape style="position:absolute;left:4302;top:4280;width:10;height:20" coordorigin="4302,4280" coordsize="10,20" path="m4302,4299l4311,4299,4311,4280,4302,4280,4302,4299xe" filled="true" fillcolor="#000000" stroked="false">
                <v:path arrowok="t"/>
                <v:fill type="solid"/>
              </v:shape>
            </v:group>
            <v:group style="position:absolute;left:4302;top:4299;width:10;height:20" coordorigin="4302,4299" coordsize="10,20">
              <v:shape style="position:absolute;left:4302;top:4299;width:10;height:20" coordorigin="4302,4299" coordsize="10,20" path="m4302,4319l4311,4319,4311,4299,4302,4299,4302,4319xe" filled="true" fillcolor="#000000" stroked="false">
                <v:path arrowok="t"/>
                <v:fill type="solid"/>
              </v:shape>
            </v:group>
            <v:group style="position:absolute;left:4302;top:4319;width:10;height:20" coordorigin="4302,4319" coordsize="10,20">
              <v:shape style="position:absolute;left:4302;top:4319;width:10;height:20" coordorigin="4302,4319" coordsize="10,20" path="m4302,4338l4311,4338,4311,4319,4302,4319,4302,4338xe" filled="true" fillcolor="#000000" stroked="false">
                <v:path arrowok="t"/>
                <v:fill type="solid"/>
              </v:shape>
            </v:group>
            <v:group style="position:absolute;left:4302;top:4338;width:10;height:20" coordorigin="4302,4338" coordsize="10,20">
              <v:shape style="position:absolute;left:4302;top:4338;width:10;height:20" coordorigin="4302,4338" coordsize="10,20" path="m4302,4357l4311,4357,4311,4338,4302,4338,4302,4357xe" filled="true" fillcolor="#000000" stroked="false">
                <v:path arrowok="t"/>
                <v:fill type="solid"/>
              </v:shape>
            </v:group>
            <v:group style="position:absolute;left:4302;top:4357;width:10;height:20" coordorigin="4302,4357" coordsize="10,20">
              <v:shape style="position:absolute;left:4302;top:4357;width:10;height:20" coordorigin="4302,4357" coordsize="10,20" path="m4302,4376l4311,4376,4311,4357,4302,4357,4302,4376xe" filled="true" fillcolor="#000000" stroked="false">
                <v:path arrowok="t"/>
                <v:fill type="solid"/>
              </v:shape>
            </v:group>
            <v:group style="position:absolute;left:4302;top:4376;width:10;height:20" coordorigin="4302,4376" coordsize="10,20">
              <v:shape style="position:absolute;left:4302;top:4376;width:10;height:20" coordorigin="4302,4376" coordsize="10,20" path="m4302,4395l4311,4395,4311,4376,4302,4376,4302,4395xe" filled="true" fillcolor="#000000" stroked="false">
                <v:path arrowok="t"/>
                <v:fill type="solid"/>
              </v:shape>
            </v:group>
            <v:group style="position:absolute;left:4302;top:4395;width:10;height:20" coordorigin="4302,4395" coordsize="10,20">
              <v:shape style="position:absolute;left:4302;top:4395;width:10;height:20" coordorigin="4302,4395" coordsize="10,20" path="m4302,4415l4311,4415,4311,4395,4302,4395,4302,4415xe" filled="true" fillcolor="#000000" stroked="false">
                <v:path arrowok="t"/>
                <v:fill type="solid"/>
              </v:shape>
            </v:group>
            <v:group style="position:absolute;left:4302;top:4415;width:10;height:20" coordorigin="4302,4415" coordsize="10,20">
              <v:shape style="position:absolute;left:4302;top:4415;width:10;height:20" coordorigin="4302,4415" coordsize="10,20" path="m4302,4434l4311,4434,4311,4415,4302,4415,4302,4434xe" filled="true" fillcolor="#000000" stroked="false">
                <v:path arrowok="t"/>
                <v:fill type="solid"/>
              </v:shape>
            </v:group>
            <v:group style="position:absolute;left:4302;top:4434;width:10;height:20" coordorigin="4302,4434" coordsize="10,20">
              <v:shape style="position:absolute;left:4302;top:4434;width:10;height:20" coordorigin="4302,4434" coordsize="10,20" path="m4302,4453l4311,4453,4311,4434,4302,4434,4302,4453xe" filled="true" fillcolor="#000000" stroked="false">
                <v:path arrowok="t"/>
                <v:fill type="solid"/>
              </v:shape>
            </v:group>
            <v:group style="position:absolute;left:4302;top:4453;width:10;height:20" coordorigin="4302,4453" coordsize="10,20">
              <v:shape style="position:absolute;left:4302;top:4453;width:10;height:20" coordorigin="4302,4453" coordsize="10,20" path="m4302,4472l4311,4472,4311,4453,4302,4453,4302,4472xe" filled="true" fillcolor="#000000" stroked="false">
                <v:path arrowok="t"/>
                <v:fill type="solid"/>
              </v:shape>
            </v:group>
            <v:group style="position:absolute;left:4302;top:4472;width:10;height:20" coordorigin="4302,4472" coordsize="10,20">
              <v:shape style="position:absolute;left:4302;top:4472;width:10;height:20" coordorigin="4302,4472" coordsize="10,20" path="m4302,4491l4311,4491,4311,4472,4302,4472,4302,4491xe" filled="true" fillcolor="#000000" stroked="false">
                <v:path arrowok="t"/>
                <v:fill type="solid"/>
              </v:shape>
            </v:group>
            <v:group style="position:absolute;left:5094;top:4107;width:10;height:20" coordorigin="5094,4107" coordsize="10,20">
              <v:shape style="position:absolute;left:5094;top:4107;width:10;height:20" coordorigin="5094,4107" coordsize="10,20" path="m5094,4127l5103,4127,5103,4107,5094,4107,5094,4127xe" filled="true" fillcolor="#000000" stroked="false">
                <v:path arrowok="t"/>
                <v:fill type="solid"/>
              </v:shape>
            </v:group>
            <v:group style="position:absolute;left:5094;top:4127;width:10;height:20" coordorigin="5094,4127" coordsize="10,20">
              <v:shape style="position:absolute;left:5094;top:4127;width:10;height:20" coordorigin="5094,4127" coordsize="10,20" path="m5094,4146l5103,4146,5103,4127,5094,4127,5094,4146xe" filled="true" fillcolor="#000000" stroked="false">
                <v:path arrowok="t"/>
                <v:fill type="solid"/>
              </v:shape>
            </v:group>
            <v:group style="position:absolute;left:5094;top:4146;width:10;height:20" coordorigin="5094,4146" coordsize="10,20">
              <v:shape style="position:absolute;left:5094;top:4146;width:10;height:20" coordorigin="5094,4146" coordsize="10,20" path="m5094,4165l5103,4165,5103,4146,5094,4146,5094,4165xe" filled="true" fillcolor="#000000" stroked="false">
                <v:path arrowok="t"/>
                <v:fill type="solid"/>
              </v:shape>
            </v:group>
            <v:group style="position:absolute;left:5094;top:4165;width:10;height:20" coordorigin="5094,4165" coordsize="10,20">
              <v:shape style="position:absolute;left:5094;top:4165;width:10;height:20" coordorigin="5094,4165" coordsize="10,20" path="m5094,4184l5103,4184,5103,4165,5094,4165,5094,4184xe" filled="true" fillcolor="#000000" stroked="false">
                <v:path arrowok="t"/>
                <v:fill type="solid"/>
              </v:shape>
            </v:group>
            <v:group style="position:absolute;left:5094;top:4184;width:10;height:20" coordorigin="5094,4184" coordsize="10,20">
              <v:shape style="position:absolute;left:5094;top:4184;width:10;height:20" coordorigin="5094,4184" coordsize="10,20" path="m5094,4203l5103,4203,5103,4184,5094,4184,5094,4203xe" filled="true" fillcolor="#000000" stroked="false">
                <v:path arrowok="t"/>
                <v:fill type="solid"/>
              </v:shape>
            </v:group>
            <v:group style="position:absolute;left:5094;top:4203;width:10;height:20" coordorigin="5094,4203" coordsize="10,20">
              <v:shape style="position:absolute;left:5094;top:4203;width:10;height:20" coordorigin="5094,4203" coordsize="10,20" path="m5094,4223l5103,4223,5103,4203,5094,4203,5094,4223xe" filled="true" fillcolor="#000000" stroked="false">
                <v:path arrowok="t"/>
                <v:fill type="solid"/>
              </v:shape>
            </v:group>
            <v:group style="position:absolute;left:5094;top:4223;width:10;height:20" coordorigin="5094,4223" coordsize="10,20">
              <v:shape style="position:absolute;left:5094;top:4223;width:10;height:20" coordorigin="5094,4223" coordsize="10,20" path="m5094,4242l5103,4242,5103,4223,5094,4223,5094,4242xe" filled="true" fillcolor="#000000" stroked="false">
                <v:path arrowok="t"/>
                <v:fill type="solid"/>
              </v:shape>
            </v:group>
            <v:group style="position:absolute;left:5094;top:4242;width:10;height:20" coordorigin="5094,4242" coordsize="10,20">
              <v:shape style="position:absolute;left:5094;top:4242;width:10;height:20" coordorigin="5094,4242" coordsize="10,20" path="m5094,4261l5103,4261,5103,4242,5094,4242,5094,4261xe" filled="true" fillcolor="#000000" stroked="false">
                <v:path arrowok="t"/>
                <v:fill type="solid"/>
              </v:shape>
            </v:group>
            <v:group style="position:absolute;left:5094;top:4261;width:10;height:20" coordorigin="5094,4261" coordsize="10,20">
              <v:shape style="position:absolute;left:5094;top:4261;width:10;height:20" coordorigin="5094,4261" coordsize="10,20" path="m5094,4280l5103,4280,5103,4261,5094,4261,5094,4280xe" filled="true" fillcolor="#000000" stroked="false">
                <v:path arrowok="t"/>
                <v:fill type="solid"/>
              </v:shape>
            </v:group>
            <v:group style="position:absolute;left:5094;top:4280;width:10;height:20" coordorigin="5094,4280" coordsize="10,20">
              <v:shape style="position:absolute;left:5094;top:4280;width:10;height:20" coordorigin="5094,4280" coordsize="10,20" path="m5094,4299l5103,4299,5103,4280,5094,4280,5094,4299xe" filled="true" fillcolor="#000000" stroked="false">
                <v:path arrowok="t"/>
                <v:fill type="solid"/>
              </v:shape>
            </v:group>
            <v:group style="position:absolute;left:5094;top:4299;width:10;height:20" coordorigin="5094,4299" coordsize="10,20">
              <v:shape style="position:absolute;left:5094;top:4299;width:10;height:20" coordorigin="5094,4299" coordsize="10,20" path="m5094,4319l5103,4319,5103,4299,5094,4299,5094,4319xe" filled="true" fillcolor="#000000" stroked="false">
                <v:path arrowok="t"/>
                <v:fill type="solid"/>
              </v:shape>
            </v:group>
            <v:group style="position:absolute;left:5094;top:4319;width:10;height:20" coordorigin="5094,4319" coordsize="10,20">
              <v:shape style="position:absolute;left:5094;top:4319;width:10;height:20" coordorigin="5094,4319" coordsize="10,20" path="m5094,4338l5103,4338,5103,4319,5094,4319,5094,4338xe" filled="true" fillcolor="#000000" stroked="false">
                <v:path arrowok="t"/>
                <v:fill type="solid"/>
              </v:shape>
            </v:group>
            <v:group style="position:absolute;left:5094;top:4338;width:10;height:20" coordorigin="5094,4338" coordsize="10,20">
              <v:shape style="position:absolute;left:5094;top:4338;width:10;height:20" coordorigin="5094,4338" coordsize="10,20" path="m5094,4357l5103,4357,5103,4338,5094,4338,5094,4357xe" filled="true" fillcolor="#000000" stroked="false">
                <v:path arrowok="t"/>
                <v:fill type="solid"/>
              </v:shape>
            </v:group>
            <v:group style="position:absolute;left:5094;top:4357;width:10;height:20" coordorigin="5094,4357" coordsize="10,20">
              <v:shape style="position:absolute;left:5094;top:4357;width:10;height:20" coordorigin="5094,4357" coordsize="10,20" path="m5094,4376l5103,4376,5103,4357,5094,4357,5094,4376xe" filled="true" fillcolor="#000000" stroked="false">
                <v:path arrowok="t"/>
                <v:fill type="solid"/>
              </v:shape>
            </v:group>
            <v:group style="position:absolute;left:5094;top:4376;width:10;height:20" coordorigin="5094,4376" coordsize="10,20">
              <v:shape style="position:absolute;left:5094;top:4376;width:10;height:20" coordorigin="5094,4376" coordsize="10,20" path="m5094,4395l5103,4395,5103,4376,5094,4376,5094,4395xe" filled="true" fillcolor="#000000" stroked="false">
                <v:path arrowok="t"/>
                <v:fill type="solid"/>
              </v:shape>
            </v:group>
            <v:group style="position:absolute;left:5094;top:4395;width:10;height:20" coordorigin="5094,4395" coordsize="10,20">
              <v:shape style="position:absolute;left:5094;top:4395;width:10;height:20" coordorigin="5094,4395" coordsize="10,20" path="m5094,4415l5103,4415,5103,4395,5094,4395,5094,4415xe" filled="true" fillcolor="#000000" stroked="false">
                <v:path arrowok="t"/>
                <v:fill type="solid"/>
              </v:shape>
            </v:group>
            <v:group style="position:absolute;left:5094;top:4415;width:10;height:20" coordorigin="5094,4415" coordsize="10,20">
              <v:shape style="position:absolute;left:5094;top:4415;width:10;height:20" coordorigin="5094,4415" coordsize="10,20" path="m5094,4434l5103,4434,5103,4415,5094,4415,5094,4434xe" filled="true" fillcolor="#000000" stroked="false">
                <v:path arrowok="t"/>
                <v:fill type="solid"/>
              </v:shape>
            </v:group>
            <v:group style="position:absolute;left:5094;top:4434;width:10;height:20" coordorigin="5094,4434" coordsize="10,20">
              <v:shape style="position:absolute;left:5094;top:4434;width:10;height:20" coordorigin="5094,4434" coordsize="10,20" path="m5094,4453l5103,4453,5103,4434,5094,4434,5094,4453xe" filled="true" fillcolor="#000000" stroked="false">
                <v:path arrowok="t"/>
                <v:fill type="solid"/>
              </v:shape>
            </v:group>
            <v:group style="position:absolute;left:5094;top:4453;width:10;height:20" coordorigin="5094,4453" coordsize="10,20">
              <v:shape style="position:absolute;left:5094;top:4453;width:10;height:20" coordorigin="5094,4453" coordsize="10,20" path="m5094,4472l5103,4472,5103,4453,5094,4453,5094,4472xe" filled="true" fillcolor="#000000" stroked="false">
                <v:path arrowok="t"/>
                <v:fill type="solid"/>
              </v:shape>
            </v:group>
            <v:group style="position:absolute;left:5094;top:4472;width:10;height:20" coordorigin="5094,4472" coordsize="10,20">
              <v:shape style="position:absolute;left:5094;top:4472;width:10;height:20" coordorigin="5094,4472" coordsize="10,20" path="m5094,4491l5103,4491,5103,4472,5094,4472,5094,4491xe" filled="true" fillcolor="#000000" stroked="false">
                <v:path arrowok="t"/>
                <v:fill type="solid"/>
              </v:shape>
            </v:group>
            <v:group style="position:absolute;left:6025;top:4107;width:10;height:20" coordorigin="6025,4107" coordsize="10,20">
              <v:shape style="position:absolute;left:6025;top:4107;width:10;height:20" coordorigin="6025,4107" coordsize="10,20" path="m6025,4127l6035,4127,6035,4107,6025,4107,6025,4127xe" filled="true" fillcolor="#000000" stroked="false">
                <v:path arrowok="t"/>
                <v:fill type="solid"/>
              </v:shape>
            </v:group>
            <v:group style="position:absolute;left:6025;top:4127;width:10;height:20" coordorigin="6025,4127" coordsize="10,20">
              <v:shape style="position:absolute;left:6025;top:4127;width:10;height:20" coordorigin="6025,4127" coordsize="10,20" path="m6025,4146l6035,4146,6035,4127,6025,4127,6025,4146xe" filled="true" fillcolor="#000000" stroked="false">
                <v:path arrowok="t"/>
                <v:fill type="solid"/>
              </v:shape>
            </v:group>
            <v:group style="position:absolute;left:6025;top:4146;width:10;height:20" coordorigin="6025,4146" coordsize="10,20">
              <v:shape style="position:absolute;left:6025;top:4146;width:10;height:20" coordorigin="6025,4146" coordsize="10,20" path="m6025,4165l6035,4165,6035,4146,6025,4146,6025,4165xe" filled="true" fillcolor="#000000" stroked="false">
                <v:path arrowok="t"/>
                <v:fill type="solid"/>
              </v:shape>
            </v:group>
            <v:group style="position:absolute;left:6025;top:4165;width:10;height:20" coordorigin="6025,4165" coordsize="10,20">
              <v:shape style="position:absolute;left:6025;top:4165;width:10;height:20" coordorigin="6025,4165" coordsize="10,20" path="m6025,4184l6035,4184,6035,4165,6025,4165,6025,4184xe" filled="true" fillcolor="#000000" stroked="false">
                <v:path arrowok="t"/>
                <v:fill type="solid"/>
              </v:shape>
            </v:group>
            <v:group style="position:absolute;left:6025;top:4184;width:10;height:20" coordorigin="6025,4184" coordsize="10,20">
              <v:shape style="position:absolute;left:6025;top:4184;width:10;height:20" coordorigin="6025,4184" coordsize="10,20" path="m6025,4203l6035,4203,6035,4184,6025,4184,6025,4203xe" filled="true" fillcolor="#000000" stroked="false">
                <v:path arrowok="t"/>
                <v:fill type="solid"/>
              </v:shape>
            </v:group>
            <v:group style="position:absolute;left:6025;top:4203;width:10;height:20" coordorigin="6025,4203" coordsize="10,20">
              <v:shape style="position:absolute;left:6025;top:4203;width:10;height:20" coordorigin="6025,4203" coordsize="10,20" path="m6025,4223l6035,4223,6035,4203,6025,4203,6025,4223xe" filled="true" fillcolor="#000000" stroked="false">
                <v:path arrowok="t"/>
                <v:fill type="solid"/>
              </v:shape>
            </v:group>
            <v:group style="position:absolute;left:6025;top:4223;width:10;height:20" coordorigin="6025,4223" coordsize="10,20">
              <v:shape style="position:absolute;left:6025;top:4223;width:10;height:20" coordorigin="6025,4223" coordsize="10,20" path="m6025,4242l6035,4242,6035,4223,6025,4223,6025,4242xe" filled="true" fillcolor="#000000" stroked="false">
                <v:path arrowok="t"/>
                <v:fill type="solid"/>
              </v:shape>
            </v:group>
            <v:group style="position:absolute;left:6025;top:4242;width:10;height:20" coordorigin="6025,4242" coordsize="10,20">
              <v:shape style="position:absolute;left:6025;top:4242;width:10;height:20" coordorigin="6025,4242" coordsize="10,20" path="m6025,4261l6035,4261,6035,4242,6025,4242,6025,4261xe" filled="true" fillcolor="#000000" stroked="false">
                <v:path arrowok="t"/>
                <v:fill type="solid"/>
              </v:shape>
            </v:group>
            <v:group style="position:absolute;left:6025;top:4261;width:10;height:20" coordorigin="6025,4261" coordsize="10,20">
              <v:shape style="position:absolute;left:6025;top:4261;width:10;height:20" coordorigin="6025,4261" coordsize="10,20" path="m6025,4280l6035,4280,6035,4261,6025,4261,6025,4280xe" filled="true" fillcolor="#000000" stroked="false">
                <v:path arrowok="t"/>
                <v:fill type="solid"/>
              </v:shape>
            </v:group>
            <v:group style="position:absolute;left:6025;top:4280;width:10;height:20" coordorigin="6025,4280" coordsize="10,20">
              <v:shape style="position:absolute;left:6025;top:4280;width:10;height:20" coordorigin="6025,4280" coordsize="10,20" path="m6025,4299l6035,4299,6035,4280,6025,4280,6025,4299xe" filled="true" fillcolor="#000000" stroked="false">
                <v:path arrowok="t"/>
                <v:fill type="solid"/>
              </v:shape>
            </v:group>
            <v:group style="position:absolute;left:6025;top:4299;width:10;height:20" coordorigin="6025,4299" coordsize="10,20">
              <v:shape style="position:absolute;left:6025;top:4299;width:10;height:20" coordorigin="6025,4299" coordsize="10,20" path="m6025,4319l6035,4319,6035,4299,6025,4299,6025,4319xe" filled="true" fillcolor="#000000" stroked="false">
                <v:path arrowok="t"/>
                <v:fill type="solid"/>
              </v:shape>
            </v:group>
            <v:group style="position:absolute;left:6025;top:4319;width:10;height:20" coordorigin="6025,4319" coordsize="10,20">
              <v:shape style="position:absolute;left:6025;top:4319;width:10;height:20" coordorigin="6025,4319" coordsize="10,20" path="m6025,4338l6035,4338,6035,4319,6025,4319,6025,4338xe" filled="true" fillcolor="#000000" stroked="false">
                <v:path arrowok="t"/>
                <v:fill type="solid"/>
              </v:shape>
            </v:group>
            <v:group style="position:absolute;left:6025;top:4338;width:10;height:20" coordorigin="6025,4338" coordsize="10,20">
              <v:shape style="position:absolute;left:6025;top:4338;width:10;height:20" coordorigin="6025,4338" coordsize="10,20" path="m6025,4357l6035,4357,6035,4338,6025,4338,6025,4357xe" filled="true" fillcolor="#000000" stroked="false">
                <v:path arrowok="t"/>
                <v:fill type="solid"/>
              </v:shape>
            </v:group>
            <v:group style="position:absolute;left:6025;top:4357;width:10;height:20" coordorigin="6025,4357" coordsize="10,20">
              <v:shape style="position:absolute;left:6025;top:4357;width:10;height:20" coordorigin="6025,4357" coordsize="10,20" path="m6025,4376l6035,4376,6035,4357,6025,4357,6025,4376xe" filled="true" fillcolor="#000000" stroked="false">
                <v:path arrowok="t"/>
                <v:fill type="solid"/>
              </v:shape>
            </v:group>
            <v:group style="position:absolute;left:6025;top:4376;width:10;height:20" coordorigin="6025,4376" coordsize="10,20">
              <v:shape style="position:absolute;left:6025;top:4376;width:10;height:20" coordorigin="6025,4376" coordsize="10,20" path="m6025,4395l6035,4395,6035,4376,6025,4376,6025,4395xe" filled="true" fillcolor="#000000" stroked="false">
                <v:path arrowok="t"/>
                <v:fill type="solid"/>
              </v:shape>
            </v:group>
            <v:group style="position:absolute;left:6025;top:4395;width:10;height:20" coordorigin="6025,4395" coordsize="10,20">
              <v:shape style="position:absolute;left:6025;top:4395;width:10;height:20" coordorigin="6025,4395" coordsize="10,20" path="m6025,4415l6035,4415,6035,4395,6025,4395,6025,4415xe" filled="true" fillcolor="#000000" stroked="false">
                <v:path arrowok="t"/>
                <v:fill type="solid"/>
              </v:shape>
            </v:group>
            <v:group style="position:absolute;left:6025;top:4415;width:10;height:20" coordorigin="6025,4415" coordsize="10,20">
              <v:shape style="position:absolute;left:6025;top:4415;width:10;height:20" coordorigin="6025,4415" coordsize="10,20" path="m6025,4434l6035,4434,6035,4415,6025,4415,6025,4434xe" filled="true" fillcolor="#000000" stroked="false">
                <v:path arrowok="t"/>
                <v:fill type="solid"/>
              </v:shape>
            </v:group>
            <v:group style="position:absolute;left:6025;top:4434;width:10;height:20" coordorigin="6025,4434" coordsize="10,20">
              <v:shape style="position:absolute;left:6025;top:4434;width:10;height:20" coordorigin="6025,4434" coordsize="10,20" path="m6025,4453l6035,4453,6035,4434,6025,4434,6025,4453xe" filled="true" fillcolor="#000000" stroked="false">
                <v:path arrowok="t"/>
                <v:fill type="solid"/>
              </v:shape>
            </v:group>
            <v:group style="position:absolute;left:6025;top:4453;width:10;height:20" coordorigin="6025,4453" coordsize="10,20">
              <v:shape style="position:absolute;left:6025;top:4453;width:10;height:20" coordorigin="6025,4453" coordsize="10,20" path="m6025,4472l6035,4472,6035,4453,6025,4453,6025,4472xe" filled="true" fillcolor="#000000" stroked="false">
                <v:path arrowok="t"/>
                <v:fill type="solid"/>
              </v:shape>
            </v:group>
            <v:group style="position:absolute;left:6025;top:4472;width:10;height:20" coordorigin="6025,4472" coordsize="10,20">
              <v:shape style="position:absolute;left:6025;top:4472;width:10;height:20" coordorigin="6025,4472" coordsize="10,20" path="m6025,4491l6035,4491,6035,4472,6025,4472,6025,4491xe" filled="true" fillcolor="#000000" stroked="false">
                <v:path arrowok="t"/>
                <v:fill type="solid"/>
              </v:shape>
            </v:group>
            <v:group style="position:absolute;left:6594;top:4107;width:10;height:20" coordorigin="6594,4107" coordsize="10,20">
              <v:shape style="position:absolute;left:6594;top:4107;width:10;height:20" coordorigin="6594,4107" coordsize="10,20" path="m6594,4127l6604,4127,6604,4107,6594,4107,6594,4127xe" filled="true" fillcolor="#000000" stroked="false">
                <v:path arrowok="t"/>
                <v:fill type="solid"/>
              </v:shape>
            </v:group>
            <v:group style="position:absolute;left:6594;top:4127;width:10;height:20" coordorigin="6594,4127" coordsize="10,20">
              <v:shape style="position:absolute;left:6594;top:4127;width:10;height:20" coordorigin="6594,4127" coordsize="10,20" path="m6594,4146l6604,4146,6604,4127,6594,4127,6594,4146xe" filled="true" fillcolor="#000000" stroked="false">
                <v:path arrowok="t"/>
                <v:fill type="solid"/>
              </v:shape>
            </v:group>
            <v:group style="position:absolute;left:6594;top:4146;width:10;height:20" coordorigin="6594,4146" coordsize="10,20">
              <v:shape style="position:absolute;left:6594;top:4146;width:10;height:20" coordorigin="6594,4146" coordsize="10,20" path="m6594,4165l6604,4165,6604,4146,6594,4146,6594,4165xe" filled="true" fillcolor="#000000" stroked="false">
                <v:path arrowok="t"/>
                <v:fill type="solid"/>
              </v:shape>
            </v:group>
            <v:group style="position:absolute;left:6594;top:4165;width:10;height:20" coordorigin="6594,4165" coordsize="10,20">
              <v:shape style="position:absolute;left:6594;top:4165;width:10;height:20" coordorigin="6594,4165" coordsize="10,20" path="m6594,4184l6604,4184,6604,4165,6594,4165,6594,4184xe" filled="true" fillcolor="#000000" stroked="false">
                <v:path arrowok="t"/>
                <v:fill type="solid"/>
              </v:shape>
            </v:group>
            <v:group style="position:absolute;left:6594;top:4184;width:10;height:20" coordorigin="6594,4184" coordsize="10,20">
              <v:shape style="position:absolute;left:6594;top:4184;width:10;height:20" coordorigin="6594,4184" coordsize="10,20" path="m6594,4203l6604,4203,6604,4184,6594,4184,6594,4203xe" filled="true" fillcolor="#000000" stroked="false">
                <v:path arrowok="t"/>
                <v:fill type="solid"/>
              </v:shape>
            </v:group>
            <v:group style="position:absolute;left:6594;top:4203;width:10;height:20" coordorigin="6594,4203" coordsize="10,20">
              <v:shape style="position:absolute;left:6594;top:4203;width:10;height:20" coordorigin="6594,4203" coordsize="10,20" path="m6594,4223l6604,4223,6604,4203,6594,4203,6594,4223xe" filled="true" fillcolor="#000000" stroked="false">
                <v:path arrowok="t"/>
                <v:fill type="solid"/>
              </v:shape>
            </v:group>
            <v:group style="position:absolute;left:6594;top:4223;width:10;height:20" coordorigin="6594,4223" coordsize="10,20">
              <v:shape style="position:absolute;left:6594;top:4223;width:10;height:20" coordorigin="6594,4223" coordsize="10,20" path="m6594,4242l6604,4242,6604,4223,6594,4223,6594,4242xe" filled="true" fillcolor="#000000" stroked="false">
                <v:path arrowok="t"/>
                <v:fill type="solid"/>
              </v:shape>
            </v:group>
            <v:group style="position:absolute;left:6594;top:4242;width:10;height:20" coordorigin="6594,4242" coordsize="10,20">
              <v:shape style="position:absolute;left:6594;top:4242;width:10;height:20" coordorigin="6594,4242" coordsize="10,20" path="m6594,4261l6604,4261,6604,4242,6594,4242,6594,4261xe" filled="true" fillcolor="#000000" stroked="false">
                <v:path arrowok="t"/>
                <v:fill type="solid"/>
              </v:shape>
            </v:group>
            <v:group style="position:absolute;left:6594;top:4261;width:10;height:20" coordorigin="6594,4261" coordsize="10,20">
              <v:shape style="position:absolute;left:6594;top:4261;width:10;height:20" coordorigin="6594,4261" coordsize="10,20" path="m6594,4280l6604,4280,6604,4261,6594,4261,6594,4280xe" filled="true" fillcolor="#000000" stroked="false">
                <v:path arrowok="t"/>
                <v:fill type="solid"/>
              </v:shape>
            </v:group>
            <v:group style="position:absolute;left:6594;top:4280;width:10;height:20" coordorigin="6594,4280" coordsize="10,20">
              <v:shape style="position:absolute;left:6594;top:4280;width:10;height:20" coordorigin="6594,4280" coordsize="10,20" path="m6594,4299l6604,4299,6604,4280,6594,4280,6594,4299xe" filled="true" fillcolor="#000000" stroked="false">
                <v:path arrowok="t"/>
                <v:fill type="solid"/>
              </v:shape>
            </v:group>
            <v:group style="position:absolute;left:6594;top:4299;width:10;height:20" coordorigin="6594,4299" coordsize="10,20">
              <v:shape style="position:absolute;left:6594;top:4299;width:10;height:20" coordorigin="6594,4299" coordsize="10,20" path="m6594,4319l6604,4319,6604,4299,6594,4299,6594,4319xe" filled="true" fillcolor="#000000" stroked="false">
                <v:path arrowok="t"/>
                <v:fill type="solid"/>
              </v:shape>
            </v:group>
            <v:group style="position:absolute;left:6594;top:4319;width:10;height:20" coordorigin="6594,4319" coordsize="10,20">
              <v:shape style="position:absolute;left:6594;top:4319;width:10;height:20" coordorigin="6594,4319" coordsize="10,20" path="m6594,4338l6604,4338,6604,4319,6594,4319,6594,4338xe" filled="true" fillcolor="#000000" stroked="false">
                <v:path arrowok="t"/>
                <v:fill type="solid"/>
              </v:shape>
            </v:group>
            <v:group style="position:absolute;left:6594;top:4338;width:10;height:20" coordorigin="6594,4338" coordsize="10,20">
              <v:shape style="position:absolute;left:6594;top:4338;width:10;height:20" coordorigin="6594,4338" coordsize="10,20" path="m6594,4357l6604,4357,6604,4338,6594,4338,6594,4357xe" filled="true" fillcolor="#000000" stroked="false">
                <v:path arrowok="t"/>
                <v:fill type="solid"/>
              </v:shape>
            </v:group>
            <v:group style="position:absolute;left:6594;top:4357;width:10;height:20" coordorigin="6594,4357" coordsize="10,20">
              <v:shape style="position:absolute;left:6594;top:4357;width:10;height:20" coordorigin="6594,4357" coordsize="10,20" path="m6594,4376l6604,4376,6604,4357,6594,4357,6594,4376xe" filled="true" fillcolor="#000000" stroked="false">
                <v:path arrowok="t"/>
                <v:fill type="solid"/>
              </v:shape>
            </v:group>
            <v:group style="position:absolute;left:6594;top:4376;width:10;height:20" coordorigin="6594,4376" coordsize="10,20">
              <v:shape style="position:absolute;left:6594;top:4376;width:10;height:20" coordorigin="6594,4376" coordsize="10,20" path="m6594,4395l6604,4395,6604,4376,6594,4376,6594,4395xe" filled="true" fillcolor="#000000" stroked="false">
                <v:path arrowok="t"/>
                <v:fill type="solid"/>
              </v:shape>
            </v:group>
            <v:group style="position:absolute;left:6594;top:4395;width:10;height:20" coordorigin="6594,4395" coordsize="10,20">
              <v:shape style="position:absolute;left:6594;top:4395;width:10;height:20" coordorigin="6594,4395" coordsize="10,20" path="m6594,4415l6604,4415,6604,4395,6594,4395,6594,4415xe" filled="true" fillcolor="#000000" stroked="false">
                <v:path arrowok="t"/>
                <v:fill type="solid"/>
              </v:shape>
            </v:group>
            <v:group style="position:absolute;left:6594;top:4415;width:10;height:20" coordorigin="6594,4415" coordsize="10,20">
              <v:shape style="position:absolute;left:6594;top:4415;width:10;height:20" coordorigin="6594,4415" coordsize="10,20" path="m6594,4434l6604,4434,6604,4415,6594,4415,6594,4434xe" filled="true" fillcolor="#000000" stroked="false">
                <v:path arrowok="t"/>
                <v:fill type="solid"/>
              </v:shape>
            </v:group>
            <v:group style="position:absolute;left:6594;top:4434;width:10;height:20" coordorigin="6594,4434" coordsize="10,20">
              <v:shape style="position:absolute;left:6594;top:4434;width:10;height:20" coordorigin="6594,4434" coordsize="10,20" path="m6594,4453l6604,4453,6604,4434,6594,4434,6594,4453xe" filled="true" fillcolor="#000000" stroked="false">
                <v:path arrowok="t"/>
                <v:fill type="solid"/>
              </v:shape>
            </v:group>
            <v:group style="position:absolute;left:6594;top:4453;width:10;height:20" coordorigin="6594,4453" coordsize="10,20">
              <v:shape style="position:absolute;left:6594;top:4453;width:10;height:20" coordorigin="6594,4453" coordsize="10,20" path="m6594,4472l6604,4472,6604,4453,6594,4453,6594,4472xe" filled="true" fillcolor="#000000" stroked="false">
                <v:path arrowok="t"/>
                <v:fill type="solid"/>
              </v:shape>
            </v:group>
            <v:group style="position:absolute;left:6594;top:4472;width:10;height:20" coordorigin="6594,4472" coordsize="10,20">
              <v:shape style="position:absolute;left:6594;top:4472;width:10;height:20" coordorigin="6594,4472" coordsize="10,20" path="m6594,4491l6604,4491,6604,4472,6594,4472,6594,4491xe" filled="true" fillcolor="#000000" stroked="false">
                <v:path arrowok="t"/>
                <v:fill type="solid"/>
              </v:shape>
            </v:group>
            <v:group style="position:absolute;left:7720;top:4107;width:10;height:20" coordorigin="7720,4107" coordsize="10,20">
              <v:shape style="position:absolute;left:7720;top:4107;width:10;height:20" coordorigin="7720,4107" coordsize="10,20" path="m7720,4127l7729,4127,7729,4107,7720,4107,7720,4127xe" filled="true" fillcolor="#000000" stroked="false">
                <v:path arrowok="t"/>
                <v:fill type="solid"/>
              </v:shape>
            </v:group>
            <v:group style="position:absolute;left:7720;top:4127;width:10;height:20" coordorigin="7720,4127" coordsize="10,20">
              <v:shape style="position:absolute;left:7720;top:4127;width:10;height:20" coordorigin="7720,4127" coordsize="10,20" path="m7720,4146l7729,4146,7729,4127,7720,4127,7720,4146xe" filled="true" fillcolor="#000000" stroked="false">
                <v:path arrowok="t"/>
                <v:fill type="solid"/>
              </v:shape>
            </v:group>
            <v:group style="position:absolute;left:7720;top:4146;width:10;height:20" coordorigin="7720,4146" coordsize="10,20">
              <v:shape style="position:absolute;left:7720;top:4146;width:10;height:20" coordorigin="7720,4146" coordsize="10,20" path="m7720,4165l7729,4165,7729,4146,7720,4146,7720,4165xe" filled="true" fillcolor="#000000" stroked="false">
                <v:path arrowok="t"/>
                <v:fill type="solid"/>
              </v:shape>
            </v:group>
            <v:group style="position:absolute;left:7720;top:4165;width:10;height:20" coordorigin="7720,4165" coordsize="10,20">
              <v:shape style="position:absolute;left:7720;top:4165;width:10;height:20" coordorigin="7720,4165" coordsize="10,20" path="m7720,4184l7729,4184,7729,4165,7720,4165,7720,4184xe" filled="true" fillcolor="#000000" stroked="false">
                <v:path arrowok="t"/>
                <v:fill type="solid"/>
              </v:shape>
            </v:group>
            <v:group style="position:absolute;left:7720;top:4184;width:10;height:20" coordorigin="7720,4184" coordsize="10,20">
              <v:shape style="position:absolute;left:7720;top:4184;width:10;height:20" coordorigin="7720,4184" coordsize="10,20" path="m7720,4203l7729,4203,7729,4184,7720,4184,7720,4203xe" filled="true" fillcolor="#000000" stroked="false">
                <v:path arrowok="t"/>
                <v:fill type="solid"/>
              </v:shape>
            </v:group>
            <v:group style="position:absolute;left:7720;top:4203;width:10;height:20" coordorigin="7720,4203" coordsize="10,20">
              <v:shape style="position:absolute;left:7720;top:4203;width:10;height:20" coordorigin="7720,4203" coordsize="10,20" path="m7720,4223l7729,4223,7729,4203,7720,4203,7720,4223xe" filled="true" fillcolor="#000000" stroked="false">
                <v:path arrowok="t"/>
                <v:fill type="solid"/>
              </v:shape>
            </v:group>
            <v:group style="position:absolute;left:7720;top:4223;width:10;height:20" coordorigin="7720,4223" coordsize="10,20">
              <v:shape style="position:absolute;left:7720;top:4223;width:10;height:20" coordorigin="7720,4223" coordsize="10,20" path="m7720,4242l7729,4242,7729,4223,7720,4223,7720,4242xe" filled="true" fillcolor="#000000" stroked="false">
                <v:path arrowok="t"/>
                <v:fill type="solid"/>
              </v:shape>
            </v:group>
            <v:group style="position:absolute;left:7720;top:4242;width:10;height:20" coordorigin="7720,4242" coordsize="10,20">
              <v:shape style="position:absolute;left:7720;top:4242;width:10;height:20" coordorigin="7720,4242" coordsize="10,20" path="m7720,4261l7729,4261,7729,4242,7720,4242,7720,4261xe" filled="true" fillcolor="#000000" stroked="false">
                <v:path arrowok="t"/>
                <v:fill type="solid"/>
              </v:shape>
            </v:group>
            <v:group style="position:absolute;left:7720;top:4261;width:10;height:20" coordorigin="7720,4261" coordsize="10,20">
              <v:shape style="position:absolute;left:7720;top:4261;width:10;height:20" coordorigin="7720,4261" coordsize="10,20" path="m7720,4280l7729,4280,7729,4261,7720,4261,7720,4280xe" filled="true" fillcolor="#000000" stroked="false">
                <v:path arrowok="t"/>
                <v:fill type="solid"/>
              </v:shape>
            </v:group>
            <v:group style="position:absolute;left:7720;top:4280;width:10;height:20" coordorigin="7720,4280" coordsize="10,20">
              <v:shape style="position:absolute;left:7720;top:4280;width:10;height:20" coordorigin="7720,4280" coordsize="10,20" path="m7720,4299l7729,4299,7729,4280,7720,4280,7720,4299xe" filled="true" fillcolor="#000000" stroked="false">
                <v:path arrowok="t"/>
                <v:fill type="solid"/>
              </v:shape>
            </v:group>
            <v:group style="position:absolute;left:7720;top:4299;width:10;height:20" coordorigin="7720,4299" coordsize="10,20">
              <v:shape style="position:absolute;left:7720;top:4299;width:10;height:20" coordorigin="7720,4299" coordsize="10,20" path="m7720,4319l7729,4319,7729,4299,7720,4299,7720,4319xe" filled="true" fillcolor="#000000" stroked="false">
                <v:path arrowok="t"/>
                <v:fill type="solid"/>
              </v:shape>
            </v:group>
            <v:group style="position:absolute;left:7720;top:4319;width:10;height:20" coordorigin="7720,4319" coordsize="10,20">
              <v:shape style="position:absolute;left:7720;top:4319;width:10;height:20" coordorigin="7720,4319" coordsize="10,20" path="m7720,4338l7729,4338,7729,4319,7720,4319,7720,4338xe" filled="true" fillcolor="#000000" stroked="false">
                <v:path arrowok="t"/>
                <v:fill type="solid"/>
              </v:shape>
            </v:group>
            <v:group style="position:absolute;left:7720;top:4338;width:10;height:20" coordorigin="7720,4338" coordsize="10,20">
              <v:shape style="position:absolute;left:7720;top:4338;width:10;height:20" coordorigin="7720,4338" coordsize="10,20" path="m7720,4357l7729,4357,7729,4338,7720,4338,7720,4357xe" filled="true" fillcolor="#000000" stroked="false">
                <v:path arrowok="t"/>
                <v:fill type="solid"/>
              </v:shape>
            </v:group>
            <v:group style="position:absolute;left:7720;top:4357;width:10;height:20" coordorigin="7720,4357" coordsize="10,20">
              <v:shape style="position:absolute;left:7720;top:4357;width:10;height:20" coordorigin="7720,4357" coordsize="10,20" path="m7720,4376l7729,4376,7729,4357,7720,4357,7720,4376xe" filled="true" fillcolor="#000000" stroked="false">
                <v:path arrowok="t"/>
                <v:fill type="solid"/>
              </v:shape>
            </v:group>
            <v:group style="position:absolute;left:7720;top:4376;width:10;height:20" coordorigin="7720,4376" coordsize="10,20">
              <v:shape style="position:absolute;left:7720;top:4376;width:10;height:20" coordorigin="7720,4376" coordsize="10,20" path="m7720,4395l7729,4395,7729,4376,7720,4376,7720,4395xe" filled="true" fillcolor="#000000" stroked="false">
                <v:path arrowok="t"/>
                <v:fill type="solid"/>
              </v:shape>
            </v:group>
            <v:group style="position:absolute;left:7720;top:4395;width:10;height:20" coordorigin="7720,4395" coordsize="10,20">
              <v:shape style="position:absolute;left:7720;top:4395;width:10;height:20" coordorigin="7720,4395" coordsize="10,20" path="m7720,4415l7729,4415,7729,4395,7720,4395,7720,4415xe" filled="true" fillcolor="#000000" stroked="false">
                <v:path arrowok="t"/>
                <v:fill type="solid"/>
              </v:shape>
            </v:group>
            <v:group style="position:absolute;left:7720;top:4415;width:10;height:20" coordorigin="7720,4415" coordsize="10,20">
              <v:shape style="position:absolute;left:7720;top:4415;width:10;height:20" coordorigin="7720,4415" coordsize="10,20" path="m7720,4434l7729,4434,7729,4415,7720,4415,7720,4434xe" filled="true" fillcolor="#000000" stroked="false">
                <v:path arrowok="t"/>
                <v:fill type="solid"/>
              </v:shape>
            </v:group>
            <v:group style="position:absolute;left:7720;top:4434;width:10;height:20" coordorigin="7720,4434" coordsize="10,20">
              <v:shape style="position:absolute;left:7720;top:4434;width:10;height:20" coordorigin="7720,4434" coordsize="10,20" path="m7720,4453l7729,4453,7729,4434,7720,4434,7720,4453xe" filled="true" fillcolor="#000000" stroked="false">
                <v:path arrowok="t"/>
                <v:fill type="solid"/>
              </v:shape>
            </v:group>
            <v:group style="position:absolute;left:7720;top:4453;width:10;height:20" coordorigin="7720,4453" coordsize="10,20">
              <v:shape style="position:absolute;left:7720;top:4453;width:10;height:20" coordorigin="7720,4453" coordsize="10,20" path="m7720,4472l7729,4472,7729,4453,7720,4453,7720,4472xe" filled="true" fillcolor="#000000" stroked="false">
                <v:path arrowok="t"/>
                <v:fill type="solid"/>
              </v:shape>
            </v:group>
            <v:group style="position:absolute;left:7720;top:4472;width:10;height:20" coordorigin="7720,4472" coordsize="10,20">
              <v:shape style="position:absolute;left:7720;top:4472;width:10;height:20" coordorigin="7720,4472" coordsize="10,20" path="m7720,4491l7729,4491,7729,4472,7720,4472,7720,4491xe" filled="true" fillcolor="#000000" stroked="false">
                <v:path arrowok="t"/>
                <v:fill type="solid"/>
              </v:shape>
            </v:group>
            <v:group style="position:absolute;left:8490;top:4107;width:10;height:20" coordorigin="8490,4107" coordsize="10,20">
              <v:shape style="position:absolute;left:8490;top:4107;width:10;height:20" coordorigin="8490,4107" coordsize="10,20" path="m8490,4127l8500,4127,8500,4107,8490,4107,8490,4127xe" filled="true" fillcolor="#000000" stroked="false">
                <v:path arrowok="t"/>
                <v:fill type="solid"/>
              </v:shape>
            </v:group>
            <v:group style="position:absolute;left:8490;top:4127;width:10;height:20" coordorigin="8490,4127" coordsize="10,20">
              <v:shape style="position:absolute;left:8490;top:4127;width:10;height:20" coordorigin="8490,4127" coordsize="10,20" path="m8490,4146l8500,4146,8500,4127,8490,4127,8490,4146xe" filled="true" fillcolor="#000000" stroked="false">
                <v:path arrowok="t"/>
                <v:fill type="solid"/>
              </v:shape>
            </v:group>
            <v:group style="position:absolute;left:8490;top:4146;width:10;height:20" coordorigin="8490,4146" coordsize="10,20">
              <v:shape style="position:absolute;left:8490;top:4146;width:10;height:20" coordorigin="8490,4146" coordsize="10,20" path="m8490,4165l8500,4165,8500,4146,8490,4146,8490,4165xe" filled="true" fillcolor="#000000" stroked="false">
                <v:path arrowok="t"/>
                <v:fill type="solid"/>
              </v:shape>
            </v:group>
            <v:group style="position:absolute;left:8490;top:4165;width:10;height:20" coordorigin="8490,4165" coordsize="10,20">
              <v:shape style="position:absolute;left:8490;top:4165;width:10;height:20" coordorigin="8490,4165" coordsize="10,20" path="m8490,4184l8500,4184,8500,4165,8490,4165,8490,4184xe" filled="true" fillcolor="#000000" stroked="false">
                <v:path arrowok="t"/>
                <v:fill type="solid"/>
              </v:shape>
            </v:group>
            <v:group style="position:absolute;left:8490;top:4184;width:10;height:20" coordorigin="8490,4184" coordsize="10,20">
              <v:shape style="position:absolute;left:8490;top:4184;width:10;height:20" coordorigin="8490,4184" coordsize="10,20" path="m8490,4203l8500,4203,8500,4184,8490,4184,8490,4203xe" filled="true" fillcolor="#000000" stroked="false">
                <v:path arrowok="t"/>
                <v:fill type="solid"/>
              </v:shape>
            </v:group>
            <v:group style="position:absolute;left:8490;top:4203;width:10;height:20" coordorigin="8490,4203" coordsize="10,20">
              <v:shape style="position:absolute;left:8490;top:4203;width:10;height:20" coordorigin="8490,4203" coordsize="10,20" path="m8490,4223l8500,4223,8500,4203,8490,4203,8490,4223xe" filled="true" fillcolor="#000000" stroked="false">
                <v:path arrowok="t"/>
                <v:fill type="solid"/>
              </v:shape>
            </v:group>
            <v:group style="position:absolute;left:8490;top:4223;width:10;height:20" coordorigin="8490,4223" coordsize="10,20">
              <v:shape style="position:absolute;left:8490;top:4223;width:10;height:20" coordorigin="8490,4223" coordsize="10,20" path="m8490,4242l8500,4242,8500,4223,8490,4223,8490,4242xe" filled="true" fillcolor="#000000" stroked="false">
                <v:path arrowok="t"/>
                <v:fill type="solid"/>
              </v:shape>
            </v:group>
            <v:group style="position:absolute;left:8490;top:4242;width:10;height:20" coordorigin="8490,4242" coordsize="10,20">
              <v:shape style="position:absolute;left:8490;top:4242;width:10;height:20" coordorigin="8490,4242" coordsize="10,20" path="m8490,4261l8500,4261,8500,4242,8490,4242,8490,4261xe" filled="true" fillcolor="#000000" stroked="false">
                <v:path arrowok="t"/>
                <v:fill type="solid"/>
              </v:shape>
            </v:group>
            <v:group style="position:absolute;left:8490;top:4261;width:10;height:20" coordorigin="8490,4261" coordsize="10,20">
              <v:shape style="position:absolute;left:8490;top:4261;width:10;height:20" coordorigin="8490,4261" coordsize="10,20" path="m8490,4280l8500,4280,8500,4261,8490,4261,8490,4280xe" filled="true" fillcolor="#000000" stroked="false">
                <v:path arrowok="t"/>
                <v:fill type="solid"/>
              </v:shape>
            </v:group>
            <v:group style="position:absolute;left:8490;top:4280;width:10;height:20" coordorigin="8490,4280" coordsize="10,20">
              <v:shape style="position:absolute;left:8490;top:4280;width:10;height:20" coordorigin="8490,4280" coordsize="10,20" path="m8490,4299l8500,4299,8500,4280,8490,4280,8490,4299xe" filled="true" fillcolor="#000000" stroked="false">
                <v:path arrowok="t"/>
                <v:fill type="solid"/>
              </v:shape>
            </v:group>
            <v:group style="position:absolute;left:8490;top:4299;width:10;height:20" coordorigin="8490,4299" coordsize="10,20">
              <v:shape style="position:absolute;left:8490;top:4299;width:10;height:20" coordorigin="8490,4299" coordsize="10,20" path="m8490,4319l8500,4319,8500,4299,8490,4299,8490,4319xe" filled="true" fillcolor="#000000" stroked="false">
                <v:path arrowok="t"/>
                <v:fill type="solid"/>
              </v:shape>
            </v:group>
            <v:group style="position:absolute;left:8490;top:4319;width:10;height:20" coordorigin="8490,4319" coordsize="10,20">
              <v:shape style="position:absolute;left:8490;top:4319;width:10;height:20" coordorigin="8490,4319" coordsize="10,20" path="m8490,4338l8500,4338,8500,4319,8490,4319,8490,4338xe" filled="true" fillcolor="#000000" stroked="false">
                <v:path arrowok="t"/>
                <v:fill type="solid"/>
              </v:shape>
            </v:group>
            <v:group style="position:absolute;left:8490;top:4338;width:10;height:20" coordorigin="8490,4338" coordsize="10,20">
              <v:shape style="position:absolute;left:8490;top:4338;width:10;height:20" coordorigin="8490,4338" coordsize="10,20" path="m8490,4357l8500,4357,8500,4338,8490,4338,8490,4357xe" filled="true" fillcolor="#000000" stroked="false">
                <v:path arrowok="t"/>
                <v:fill type="solid"/>
              </v:shape>
            </v:group>
            <v:group style="position:absolute;left:8490;top:4357;width:10;height:20" coordorigin="8490,4357" coordsize="10,20">
              <v:shape style="position:absolute;left:8490;top:4357;width:10;height:20" coordorigin="8490,4357" coordsize="10,20" path="m8490,4376l8500,4376,8500,4357,8490,4357,8490,4376xe" filled="true" fillcolor="#000000" stroked="false">
                <v:path arrowok="t"/>
                <v:fill type="solid"/>
              </v:shape>
            </v:group>
            <v:group style="position:absolute;left:8490;top:4376;width:10;height:20" coordorigin="8490,4376" coordsize="10,20">
              <v:shape style="position:absolute;left:8490;top:4376;width:10;height:20" coordorigin="8490,4376" coordsize="10,20" path="m8490,4395l8500,4395,8500,4376,8490,4376,8490,4395xe" filled="true" fillcolor="#000000" stroked="false">
                <v:path arrowok="t"/>
                <v:fill type="solid"/>
              </v:shape>
            </v:group>
            <v:group style="position:absolute;left:8490;top:4395;width:10;height:20" coordorigin="8490,4395" coordsize="10,20">
              <v:shape style="position:absolute;left:8490;top:4395;width:10;height:20" coordorigin="8490,4395" coordsize="10,20" path="m8490,4415l8500,4415,8500,4395,8490,4395,8490,4415xe" filled="true" fillcolor="#000000" stroked="false">
                <v:path arrowok="t"/>
                <v:fill type="solid"/>
              </v:shape>
            </v:group>
            <v:group style="position:absolute;left:8490;top:4415;width:10;height:20" coordorigin="8490,4415" coordsize="10,20">
              <v:shape style="position:absolute;left:8490;top:4415;width:10;height:20" coordorigin="8490,4415" coordsize="10,20" path="m8490,4434l8500,4434,8500,4415,8490,4415,8490,4434xe" filled="true" fillcolor="#000000" stroked="false">
                <v:path arrowok="t"/>
                <v:fill type="solid"/>
              </v:shape>
            </v:group>
            <v:group style="position:absolute;left:8490;top:4434;width:10;height:20" coordorigin="8490,4434" coordsize="10,20">
              <v:shape style="position:absolute;left:8490;top:4434;width:10;height:20" coordorigin="8490,4434" coordsize="10,20" path="m8490,4453l8500,4453,8500,4434,8490,4434,8490,4453xe" filled="true" fillcolor="#000000" stroked="false">
                <v:path arrowok="t"/>
                <v:fill type="solid"/>
              </v:shape>
            </v:group>
            <v:group style="position:absolute;left:8490;top:4453;width:10;height:20" coordorigin="8490,4453" coordsize="10,20">
              <v:shape style="position:absolute;left:8490;top:4453;width:10;height:20" coordorigin="8490,4453" coordsize="10,20" path="m8490,4472l8500,4472,8500,4453,8490,4453,8490,4472xe" filled="true" fillcolor="#000000" stroked="false">
                <v:path arrowok="t"/>
                <v:fill type="solid"/>
              </v:shape>
            </v:group>
            <v:group style="position:absolute;left:8490;top:4472;width:10;height:20" coordorigin="8490,4472" coordsize="10,20">
              <v:shape style="position:absolute;left:8490;top:4472;width:10;height:20" coordorigin="8490,4472" coordsize="10,20" path="m8490,4491l8500,4491,8500,4472,8490,4472,8490,4491xe" filled="true" fillcolor="#000000" stroked="false">
                <v:path arrowok="t"/>
                <v:fill type="solid"/>
              </v:shape>
            </v:group>
            <v:group style="position:absolute;left:9280;top:4107;width:10;height:20" coordorigin="9280,4107" coordsize="10,20">
              <v:shape style="position:absolute;left:9280;top:4107;width:10;height:20" coordorigin="9280,4107" coordsize="10,20" path="m9280,4127l9290,4127,9290,4107,9280,4107,9280,4127xe" filled="true" fillcolor="#000000" stroked="false">
                <v:path arrowok="t"/>
                <v:fill type="solid"/>
              </v:shape>
            </v:group>
            <v:group style="position:absolute;left:9280;top:4127;width:10;height:20" coordorigin="9280,4127" coordsize="10,20">
              <v:shape style="position:absolute;left:9280;top:4127;width:10;height:20" coordorigin="9280,4127" coordsize="10,20" path="m9280,4146l9290,4146,9290,4127,9280,4127,9280,4146xe" filled="true" fillcolor="#000000" stroked="false">
                <v:path arrowok="t"/>
                <v:fill type="solid"/>
              </v:shape>
            </v:group>
            <v:group style="position:absolute;left:9280;top:4146;width:10;height:20" coordorigin="9280,4146" coordsize="10,20">
              <v:shape style="position:absolute;left:9280;top:4146;width:10;height:20" coordorigin="9280,4146" coordsize="10,20" path="m9280,4165l9290,4165,9290,4146,9280,4146,9280,4165xe" filled="true" fillcolor="#000000" stroked="false">
                <v:path arrowok="t"/>
                <v:fill type="solid"/>
              </v:shape>
            </v:group>
            <v:group style="position:absolute;left:9280;top:4165;width:10;height:20" coordorigin="9280,4165" coordsize="10,20">
              <v:shape style="position:absolute;left:9280;top:4165;width:10;height:20" coordorigin="9280,4165" coordsize="10,20" path="m9280,4184l9290,4184,9290,4165,9280,4165,9280,4184xe" filled="true" fillcolor="#000000" stroked="false">
                <v:path arrowok="t"/>
                <v:fill type="solid"/>
              </v:shape>
            </v:group>
            <v:group style="position:absolute;left:9280;top:4184;width:10;height:20" coordorigin="9280,4184" coordsize="10,20">
              <v:shape style="position:absolute;left:9280;top:4184;width:10;height:20" coordorigin="9280,4184" coordsize="10,20" path="m9280,4203l9290,4203,9290,4184,9280,4184,9280,4203xe" filled="true" fillcolor="#000000" stroked="false">
                <v:path arrowok="t"/>
                <v:fill type="solid"/>
              </v:shape>
            </v:group>
            <v:group style="position:absolute;left:9280;top:4203;width:10;height:20" coordorigin="9280,4203" coordsize="10,20">
              <v:shape style="position:absolute;left:9280;top:4203;width:10;height:20" coordorigin="9280,4203" coordsize="10,20" path="m9280,4223l9290,4223,9290,4203,9280,4203,9280,4223xe" filled="true" fillcolor="#000000" stroked="false">
                <v:path arrowok="t"/>
                <v:fill type="solid"/>
              </v:shape>
            </v:group>
            <v:group style="position:absolute;left:9280;top:4223;width:10;height:20" coordorigin="9280,4223" coordsize="10,20">
              <v:shape style="position:absolute;left:9280;top:4223;width:10;height:20" coordorigin="9280,4223" coordsize="10,20" path="m9280,4242l9290,4242,9290,4223,9280,4223,9280,4242xe" filled="true" fillcolor="#000000" stroked="false">
                <v:path arrowok="t"/>
                <v:fill type="solid"/>
              </v:shape>
            </v:group>
            <v:group style="position:absolute;left:9280;top:4242;width:10;height:20" coordorigin="9280,4242" coordsize="10,20">
              <v:shape style="position:absolute;left:9280;top:4242;width:10;height:20" coordorigin="9280,4242" coordsize="10,20" path="m9280,4261l9290,4261,9290,4242,9280,4242,9280,4261xe" filled="true" fillcolor="#000000" stroked="false">
                <v:path arrowok="t"/>
                <v:fill type="solid"/>
              </v:shape>
            </v:group>
            <v:group style="position:absolute;left:9280;top:4261;width:10;height:20" coordorigin="9280,4261" coordsize="10,20">
              <v:shape style="position:absolute;left:9280;top:4261;width:10;height:20" coordorigin="9280,4261" coordsize="10,20" path="m9280,4280l9290,4280,9290,4261,9280,4261,9280,4280xe" filled="true" fillcolor="#000000" stroked="false">
                <v:path arrowok="t"/>
                <v:fill type="solid"/>
              </v:shape>
            </v:group>
            <v:group style="position:absolute;left:9280;top:4280;width:10;height:20" coordorigin="9280,4280" coordsize="10,20">
              <v:shape style="position:absolute;left:9280;top:4280;width:10;height:20" coordorigin="9280,4280" coordsize="10,20" path="m9280,4299l9290,4299,9290,4280,9280,4280,9280,4299xe" filled="true" fillcolor="#000000" stroked="false">
                <v:path arrowok="t"/>
                <v:fill type="solid"/>
              </v:shape>
            </v:group>
            <v:group style="position:absolute;left:9280;top:4299;width:10;height:20" coordorigin="9280,4299" coordsize="10,20">
              <v:shape style="position:absolute;left:9280;top:4299;width:10;height:20" coordorigin="9280,4299" coordsize="10,20" path="m9280,4319l9290,4319,9290,4299,9280,4299,9280,4319xe" filled="true" fillcolor="#000000" stroked="false">
                <v:path arrowok="t"/>
                <v:fill type="solid"/>
              </v:shape>
            </v:group>
            <v:group style="position:absolute;left:9280;top:4319;width:10;height:20" coordorigin="9280,4319" coordsize="10,20">
              <v:shape style="position:absolute;left:9280;top:4319;width:10;height:20" coordorigin="9280,4319" coordsize="10,20" path="m9280,4338l9290,4338,9290,4319,9280,4319,9280,4338xe" filled="true" fillcolor="#000000" stroked="false">
                <v:path arrowok="t"/>
                <v:fill type="solid"/>
              </v:shape>
            </v:group>
            <v:group style="position:absolute;left:9280;top:4338;width:10;height:20" coordorigin="9280,4338" coordsize="10,20">
              <v:shape style="position:absolute;left:9280;top:4338;width:10;height:20" coordorigin="9280,4338" coordsize="10,20" path="m9280,4357l9290,4357,9290,4338,9280,4338,9280,4357xe" filled="true" fillcolor="#000000" stroked="false">
                <v:path arrowok="t"/>
                <v:fill type="solid"/>
              </v:shape>
            </v:group>
            <v:group style="position:absolute;left:9280;top:4357;width:10;height:20" coordorigin="9280,4357" coordsize="10,20">
              <v:shape style="position:absolute;left:9280;top:4357;width:10;height:20" coordorigin="9280,4357" coordsize="10,20" path="m9280,4376l9290,4376,9290,4357,9280,4357,9280,4376xe" filled="true" fillcolor="#000000" stroked="false">
                <v:path arrowok="t"/>
                <v:fill type="solid"/>
              </v:shape>
            </v:group>
            <v:group style="position:absolute;left:9280;top:4376;width:10;height:20" coordorigin="9280,4376" coordsize="10,20">
              <v:shape style="position:absolute;left:9280;top:4376;width:10;height:20" coordorigin="9280,4376" coordsize="10,20" path="m9280,4395l9290,4395,9290,4376,9280,4376,9280,4395xe" filled="true" fillcolor="#000000" stroked="false">
                <v:path arrowok="t"/>
                <v:fill type="solid"/>
              </v:shape>
            </v:group>
            <v:group style="position:absolute;left:9280;top:4395;width:10;height:20" coordorigin="9280,4395" coordsize="10,20">
              <v:shape style="position:absolute;left:9280;top:4395;width:10;height:20" coordorigin="9280,4395" coordsize="10,20" path="m9280,4415l9290,4415,9290,4395,9280,4395,9280,4415xe" filled="true" fillcolor="#000000" stroked="false">
                <v:path arrowok="t"/>
                <v:fill type="solid"/>
              </v:shape>
            </v:group>
            <v:group style="position:absolute;left:9280;top:4415;width:10;height:20" coordorigin="9280,4415" coordsize="10,20">
              <v:shape style="position:absolute;left:9280;top:4415;width:10;height:20" coordorigin="9280,4415" coordsize="10,20" path="m9280,4434l9290,4434,9290,4415,9280,4415,9280,4434xe" filled="true" fillcolor="#000000" stroked="false">
                <v:path arrowok="t"/>
                <v:fill type="solid"/>
              </v:shape>
            </v:group>
            <v:group style="position:absolute;left:9280;top:4434;width:10;height:20" coordorigin="9280,4434" coordsize="10,20">
              <v:shape style="position:absolute;left:9280;top:4434;width:10;height:20" coordorigin="9280,4434" coordsize="10,20" path="m9280,4453l9290,4453,9290,4434,9280,4434,9280,4453xe" filled="true" fillcolor="#000000" stroked="false">
                <v:path arrowok="t"/>
                <v:fill type="solid"/>
              </v:shape>
            </v:group>
            <v:group style="position:absolute;left:9280;top:4453;width:10;height:20" coordorigin="9280,4453" coordsize="10,20">
              <v:shape style="position:absolute;left:9280;top:4453;width:10;height:20" coordorigin="9280,4453" coordsize="10,20" path="m9280,4472l9290,4472,9290,4453,9280,4453,9280,4472xe" filled="true" fillcolor="#000000" stroked="false">
                <v:path arrowok="t"/>
                <v:fill type="solid"/>
              </v:shape>
            </v:group>
            <v:group style="position:absolute;left:9280;top:4472;width:10;height:20" coordorigin="9280,4472" coordsize="10,20">
              <v:shape style="position:absolute;left:9280;top:4472;width:10;height:20" coordorigin="9280,4472" coordsize="10,20" path="m9280,4491l9290,4491,9290,4472,9280,4472,9280,4491xe" filled="true" fillcolor="#000000" stroked="false">
                <v:path arrowok="t"/>
                <v:fill type="solid"/>
              </v:shape>
            </v:group>
            <v:group style="position:absolute;left:10116;top:4107;width:10;height:20" coordorigin="10116,4107" coordsize="10,20">
              <v:shape style="position:absolute;left:10116;top:4107;width:10;height:20" coordorigin="10116,4107" coordsize="10,20" path="m10116,4127l10125,4127,10125,4107,10116,4107,10116,4127xe" filled="true" fillcolor="#000000" stroked="false">
                <v:path arrowok="t"/>
                <v:fill type="solid"/>
              </v:shape>
            </v:group>
            <v:group style="position:absolute;left:10116;top:4127;width:10;height:20" coordorigin="10116,4127" coordsize="10,20">
              <v:shape style="position:absolute;left:10116;top:4127;width:10;height:20" coordorigin="10116,4127" coordsize="10,20" path="m10116,4146l10125,4146,10125,4127,10116,4127,10116,4146xe" filled="true" fillcolor="#000000" stroked="false">
                <v:path arrowok="t"/>
                <v:fill type="solid"/>
              </v:shape>
            </v:group>
            <v:group style="position:absolute;left:10116;top:4146;width:10;height:20" coordorigin="10116,4146" coordsize="10,20">
              <v:shape style="position:absolute;left:10116;top:4146;width:10;height:20" coordorigin="10116,4146" coordsize="10,20" path="m10116,4165l10125,4165,10125,4146,10116,4146,10116,4165xe" filled="true" fillcolor="#000000" stroked="false">
                <v:path arrowok="t"/>
                <v:fill type="solid"/>
              </v:shape>
            </v:group>
            <v:group style="position:absolute;left:10116;top:4165;width:10;height:20" coordorigin="10116,4165" coordsize="10,20">
              <v:shape style="position:absolute;left:10116;top:4165;width:10;height:20" coordorigin="10116,4165" coordsize="10,20" path="m10116,4184l10125,4184,10125,4165,10116,4165,10116,4184xe" filled="true" fillcolor="#000000" stroked="false">
                <v:path arrowok="t"/>
                <v:fill type="solid"/>
              </v:shape>
            </v:group>
            <v:group style="position:absolute;left:10116;top:4184;width:10;height:20" coordorigin="10116,4184" coordsize="10,20">
              <v:shape style="position:absolute;left:10116;top:4184;width:10;height:20" coordorigin="10116,4184" coordsize="10,20" path="m10116,4203l10125,4203,10125,4184,10116,4184,10116,4203xe" filled="true" fillcolor="#000000" stroked="false">
                <v:path arrowok="t"/>
                <v:fill type="solid"/>
              </v:shape>
            </v:group>
            <v:group style="position:absolute;left:10116;top:4203;width:10;height:20" coordorigin="10116,4203" coordsize="10,20">
              <v:shape style="position:absolute;left:10116;top:4203;width:10;height:20" coordorigin="10116,4203" coordsize="10,20" path="m10116,4223l10125,4223,10125,4203,10116,4203,10116,4223xe" filled="true" fillcolor="#000000" stroked="false">
                <v:path arrowok="t"/>
                <v:fill type="solid"/>
              </v:shape>
            </v:group>
            <v:group style="position:absolute;left:10116;top:4223;width:10;height:20" coordorigin="10116,4223" coordsize="10,20">
              <v:shape style="position:absolute;left:10116;top:4223;width:10;height:20" coordorigin="10116,4223" coordsize="10,20" path="m10116,4242l10125,4242,10125,4223,10116,4223,10116,4242xe" filled="true" fillcolor="#000000" stroked="false">
                <v:path arrowok="t"/>
                <v:fill type="solid"/>
              </v:shape>
            </v:group>
            <v:group style="position:absolute;left:10116;top:4242;width:10;height:20" coordorigin="10116,4242" coordsize="10,20">
              <v:shape style="position:absolute;left:10116;top:4242;width:10;height:20" coordorigin="10116,4242" coordsize="10,20" path="m10116,4261l10125,4261,10125,4242,10116,4242,10116,4261xe" filled="true" fillcolor="#000000" stroked="false">
                <v:path arrowok="t"/>
                <v:fill type="solid"/>
              </v:shape>
            </v:group>
            <v:group style="position:absolute;left:10116;top:4261;width:10;height:20" coordorigin="10116,4261" coordsize="10,20">
              <v:shape style="position:absolute;left:10116;top:4261;width:10;height:20" coordorigin="10116,4261" coordsize="10,20" path="m10116,4280l10125,4280,10125,4261,10116,4261,10116,4280xe" filled="true" fillcolor="#000000" stroked="false">
                <v:path arrowok="t"/>
                <v:fill type="solid"/>
              </v:shape>
            </v:group>
            <v:group style="position:absolute;left:10116;top:4280;width:10;height:20" coordorigin="10116,4280" coordsize="10,20">
              <v:shape style="position:absolute;left:10116;top:4280;width:10;height:20" coordorigin="10116,4280" coordsize="10,20" path="m10116,4299l10125,4299,10125,4280,10116,4280,10116,4299xe" filled="true" fillcolor="#000000" stroked="false">
                <v:path arrowok="t"/>
                <v:fill type="solid"/>
              </v:shape>
            </v:group>
            <v:group style="position:absolute;left:10116;top:4299;width:10;height:20" coordorigin="10116,4299" coordsize="10,20">
              <v:shape style="position:absolute;left:10116;top:4299;width:10;height:20" coordorigin="10116,4299" coordsize="10,20" path="m10116,4319l10125,4319,10125,4299,10116,4299,10116,4319xe" filled="true" fillcolor="#000000" stroked="false">
                <v:path arrowok="t"/>
                <v:fill type="solid"/>
              </v:shape>
            </v:group>
            <v:group style="position:absolute;left:10116;top:4319;width:10;height:20" coordorigin="10116,4319" coordsize="10,20">
              <v:shape style="position:absolute;left:10116;top:4319;width:10;height:20" coordorigin="10116,4319" coordsize="10,20" path="m10116,4338l10125,4338,10125,4319,10116,4319,10116,4338xe" filled="true" fillcolor="#000000" stroked="false">
                <v:path arrowok="t"/>
                <v:fill type="solid"/>
              </v:shape>
            </v:group>
            <v:group style="position:absolute;left:10116;top:4338;width:10;height:20" coordorigin="10116,4338" coordsize="10,20">
              <v:shape style="position:absolute;left:10116;top:4338;width:10;height:20" coordorigin="10116,4338" coordsize="10,20" path="m10116,4357l10125,4357,10125,4338,10116,4338,10116,4357xe" filled="true" fillcolor="#000000" stroked="false">
                <v:path arrowok="t"/>
                <v:fill type="solid"/>
              </v:shape>
            </v:group>
            <v:group style="position:absolute;left:10116;top:4357;width:10;height:20" coordorigin="10116,4357" coordsize="10,20">
              <v:shape style="position:absolute;left:10116;top:4357;width:10;height:20" coordorigin="10116,4357" coordsize="10,20" path="m10116,4376l10125,4376,10125,4357,10116,4357,10116,4376xe" filled="true" fillcolor="#000000" stroked="false">
                <v:path arrowok="t"/>
                <v:fill type="solid"/>
              </v:shape>
            </v:group>
            <v:group style="position:absolute;left:10116;top:4376;width:10;height:20" coordorigin="10116,4376" coordsize="10,20">
              <v:shape style="position:absolute;left:10116;top:4376;width:10;height:20" coordorigin="10116,4376" coordsize="10,20" path="m10116,4395l10125,4395,10125,4376,10116,4376,10116,4395xe" filled="true" fillcolor="#000000" stroked="false">
                <v:path arrowok="t"/>
                <v:fill type="solid"/>
              </v:shape>
            </v:group>
            <v:group style="position:absolute;left:10116;top:4395;width:10;height:20" coordorigin="10116,4395" coordsize="10,20">
              <v:shape style="position:absolute;left:10116;top:4395;width:10;height:20" coordorigin="10116,4395" coordsize="10,20" path="m10116,4415l10125,4415,10125,4395,10116,4395,10116,4415xe" filled="true" fillcolor="#000000" stroked="false">
                <v:path arrowok="t"/>
                <v:fill type="solid"/>
              </v:shape>
            </v:group>
            <v:group style="position:absolute;left:10116;top:4415;width:10;height:20" coordorigin="10116,4415" coordsize="10,20">
              <v:shape style="position:absolute;left:10116;top:4415;width:10;height:20" coordorigin="10116,4415" coordsize="10,20" path="m10116,4434l10125,4434,10125,4415,10116,4415,10116,4434xe" filled="true" fillcolor="#000000" stroked="false">
                <v:path arrowok="t"/>
                <v:fill type="solid"/>
              </v:shape>
            </v:group>
            <v:group style="position:absolute;left:10116;top:4434;width:10;height:20" coordorigin="10116,4434" coordsize="10,20">
              <v:shape style="position:absolute;left:10116;top:4434;width:10;height:20" coordorigin="10116,4434" coordsize="10,20" path="m10116,4453l10125,4453,10125,4434,10116,4434,10116,4453xe" filled="true" fillcolor="#000000" stroked="false">
                <v:path arrowok="t"/>
                <v:fill type="solid"/>
              </v:shape>
            </v:group>
            <v:group style="position:absolute;left:10116;top:4453;width:10;height:20" coordorigin="10116,4453" coordsize="10,20">
              <v:shape style="position:absolute;left:10116;top:4453;width:10;height:20" coordorigin="10116,4453" coordsize="10,20" path="m10116,4472l10125,4472,10125,4453,10116,4453,10116,4472xe" filled="true" fillcolor="#000000" stroked="false">
                <v:path arrowok="t"/>
                <v:fill type="solid"/>
              </v:shape>
            </v:group>
            <v:group style="position:absolute;left:10116;top:4472;width:10;height:20" coordorigin="10116,4472" coordsize="10,20">
              <v:shape style="position:absolute;left:10116;top:4472;width:10;height:20" coordorigin="10116,4472" coordsize="10,20" path="m10116,4491l10125,4491,10125,4472,10116,4472,10116,4491xe" filled="true" fillcolor="#000000" stroked="false">
                <v:path arrowok="t"/>
                <v:fill type="solid"/>
              </v:shape>
              <v:shape style="position:absolute;left:718;top:4395;width:2729;height:108" type="#_x0000_t75" stroked="false">
                <v:imagedata r:id="rId482" o:title=""/>
              </v:shape>
              <v:shape style="position:absolute;left:3423;top:4491;width:889;height:12" type="#_x0000_t75" stroked="false">
                <v:imagedata r:id="rId464" o:title=""/>
              </v:shape>
              <v:shape style="position:absolute;left:4297;top:4491;width:806;height:12" type="#_x0000_t75" stroked="false">
                <v:imagedata r:id="rId465" o:title=""/>
              </v:shape>
              <v:shape style="position:absolute;left:5089;top:4491;width:946;height:12" type="#_x0000_t75" stroked="false">
                <v:imagedata r:id="rId466" o:title=""/>
              </v:shape>
              <v:shape style="position:absolute;left:6020;top:4491;width:584;height:12" type="#_x0000_t75" stroked="false">
                <v:imagedata r:id="rId467" o:title=""/>
              </v:shape>
              <v:shape style="position:absolute;left:6589;top:4491;width:1140;height:12" type="#_x0000_t75" stroked="false">
                <v:imagedata r:id="rId468" o:title=""/>
              </v:shape>
              <v:shape style="position:absolute;left:7715;top:4491;width:785;height:12" type="#_x0000_t75" stroked="false">
                <v:imagedata r:id="rId469" o:title=""/>
              </v:shape>
              <v:shape style="position:absolute;left:8485;top:4491;width:805;height:12" type="#_x0000_t75" stroked="false">
                <v:imagedata r:id="rId470" o:title=""/>
              </v:shape>
              <v:shape style="position:absolute;left:9276;top:4491;width:850;height:12" type="#_x0000_t75" stroked="false">
                <v:imagedata r:id="rId471" o:title=""/>
              </v:shape>
              <v:shape style="position:absolute;left:10111;top:4494;width:799;height:10" type="#_x0000_t75" stroked="false">
                <v:imagedata r:id="rId472" o:title=""/>
              </v:shape>
            </v:group>
            <v:group style="position:absolute;left:4302;top:4503;width:10;height:20" coordorigin="4302,4503" coordsize="10,20">
              <v:shape style="position:absolute;left:4302;top:4503;width:10;height:20" coordorigin="4302,4503" coordsize="10,20" path="m4302,4523l4311,4523,4311,4503,4302,4503,4302,4523xe" filled="true" fillcolor="#000000" stroked="false">
                <v:path arrowok="t"/>
                <v:fill type="solid"/>
              </v:shape>
            </v:group>
            <v:group style="position:absolute;left:4302;top:4523;width:10;height:20" coordorigin="4302,4523" coordsize="10,20">
              <v:shape style="position:absolute;left:4302;top:4523;width:10;height:20" coordorigin="4302,4523" coordsize="10,20" path="m4302,4542l4311,4542,4311,4523,4302,4523,4302,4542xe" filled="true" fillcolor="#000000" stroked="false">
                <v:path arrowok="t"/>
                <v:fill type="solid"/>
              </v:shape>
            </v:group>
            <v:group style="position:absolute;left:4302;top:4542;width:10;height:20" coordorigin="4302,4542" coordsize="10,20">
              <v:shape style="position:absolute;left:4302;top:4542;width:10;height:20" coordorigin="4302,4542" coordsize="10,20" path="m4302,4561l4311,4561,4311,4542,4302,4542,4302,4561xe" filled="true" fillcolor="#000000" stroked="false">
                <v:path arrowok="t"/>
                <v:fill type="solid"/>
              </v:shape>
            </v:group>
            <v:group style="position:absolute;left:4302;top:4561;width:10;height:20" coordorigin="4302,4561" coordsize="10,20">
              <v:shape style="position:absolute;left:4302;top:4561;width:10;height:20" coordorigin="4302,4561" coordsize="10,20" path="m4302,4580l4311,4580,4311,4561,4302,4561,4302,4580xe" filled="true" fillcolor="#000000" stroked="false">
                <v:path arrowok="t"/>
                <v:fill type="solid"/>
              </v:shape>
            </v:group>
            <v:group style="position:absolute;left:4302;top:4580;width:10;height:20" coordorigin="4302,4580" coordsize="10,20">
              <v:shape style="position:absolute;left:4302;top:4580;width:10;height:20" coordorigin="4302,4580" coordsize="10,20" path="m4302,4599l4311,4599,4311,4580,4302,4580,4302,4599xe" filled="true" fillcolor="#000000" stroked="false">
                <v:path arrowok="t"/>
                <v:fill type="solid"/>
              </v:shape>
            </v:group>
            <v:group style="position:absolute;left:4302;top:4599;width:10;height:20" coordorigin="4302,4599" coordsize="10,20">
              <v:shape style="position:absolute;left:4302;top:4599;width:10;height:20" coordorigin="4302,4599" coordsize="10,20" path="m4302,4619l4311,4619,4311,4599,4302,4599,4302,4619xe" filled="true" fillcolor="#000000" stroked="false">
                <v:path arrowok="t"/>
                <v:fill type="solid"/>
              </v:shape>
            </v:group>
            <v:group style="position:absolute;left:4302;top:4619;width:10;height:20" coordorigin="4302,4619" coordsize="10,20">
              <v:shape style="position:absolute;left:4302;top:4619;width:10;height:20" coordorigin="4302,4619" coordsize="10,20" path="m4302,4638l4311,4638,4311,4619,4302,4619,4302,4638xe" filled="true" fillcolor="#000000" stroked="false">
                <v:path arrowok="t"/>
                <v:fill type="solid"/>
              </v:shape>
            </v:group>
            <v:group style="position:absolute;left:4302;top:4638;width:10;height:20" coordorigin="4302,4638" coordsize="10,20">
              <v:shape style="position:absolute;left:4302;top:4638;width:10;height:20" coordorigin="4302,4638" coordsize="10,20" path="m4302,4657l4311,4657,4311,4638,4302,4638,4302,4657xe" filled="true" fillcolor="#000000" stroked="false">
                <v:path arrowok="t"/>
                <v:fill type="solid"/>
              </v:shape>
            </v:group>
            <v:group style="position:absolute;left:4302;top:4657;width:10;height:20" coordorigin="4302,4657" coordsize="10,20">
              <v:shape style="position:absolute;left:4302;top:4657;width:10;height:20" coordorigin="4302,4657" coordsize="10,20" path="m4302,4676l4311,4676,4311,4657,4302,4657,4302,4676xe" filled="true" fillcolor="#000000" stroked="false">
                <v:path arrowok="t"/>
                <v:fill type="solid"/>
              </v:shape>
            </v:group>
            <v:group style="position:absolute;left:4302;top:4676;width:10;height:20" coordorigin="4302,4676" coordsize="10,20">
              <v:shape style="position:absolute;left:4302;top:4676;width:10;height:20" coordorigin="4302,4676" coordsize="10,20" path="m4302,4695l4311,4695,4311,4676,4302,4676,4302,4695xe" filled="true" fillcolor="#000000" stroked="false">
                <v:path arrowok="t"/>
                <v:fill type="solid"/>
              </v:shape>
            </v:group>
            <v:group style="position:absolute;left:4302;top:4695;width:10;height:20" coordorigin="4302,4695" coordsize="10,20">
              <v:shape style="position:absolute;left:4302;top:4695;width:10;height:20" coordorigin="4302,4695" coordsize="10,20" path="m4302,4715l4311,4715,4311,4695,4302,4695,4302,4715xe" filled="true" fillcolor="#000000" stroked="false">
                <v:path arrowok="t"/>
                <v:fill type="solid"/>
              </v:shape>
            </v:group>
            <v:group style="position:absolute;left:4302;top:4715;width:10;height:20" coordorigin="4302,4715" coordsize="10,20">
              <v:shape style="position:absolute;left:4302;top:4715;width:10;height:20" coordorigin="4302,4715" coordsize="10,20" path="m4302,4734l4311,4734,4311,4715,4302,4715,4302,4734xe" filled="true" fillcolor="#000000" stroked="false">
                <v:path arrowok="t"/>
                <v:fill type="solid"/>
              </v:shape>
            </v:group>
            <v:group style="position:absolute;left:4302;top:4734;width:10;height:20" coordorigin="4302,4734" coordsize="10,20">
              <v:shape style="position:absolute;left:4302;top:4734;width:10;height:20" coordorigin="4302,4734" coordsize="10,20" path="m4302,4753l4311,4753,4311,4734,4302,4734,4302,4753xe" filled="true" fillcolor="#000000" stroked="false">
                <v:path arrowok="t"/>
                <v:fill type="solid"/>
              </v:shape>
            </v:group>
            <v:group style="position:absolute;left:4302;top:4753;width:10;height:20" coordorigin="4302,4753" coordsize="10,20">
              <v:shape style="position:absolute;left:4302;top:4753;width:10;height:20" coordorigin="4302,4753" coordsize="10,20" path="m4302,4772l4311,4772,4311,4753,4302,4753,4302,4772xe" filled="true" fillcolor="#000000" stroked="false">
                <v:path arrowok="t"/>
                <v:fill type="solid"/>
              </v:shape>
            </v:group>
            <v:group style="position:absolute;left:4302;top:4772;width:10;height:20" coordorigin="4302,4772" coordsize="10,20">
              <v:shape style="position:absolute;left:4302;top:4772;width:10;height:20" coordorigin="4302,4772" coordsize="10,20" path="m4302,4791l4311,4791,4311,4772,4302,4772,4302,4791xe" filled="true" fillcolor="#000000" stroked="false">
                <v:path arrowok="t"/>
                <v:fill type="solid"/>
              </v:shape>
            </v:group>
            <v:group style="position:absolute;left:4302;top:4791;width:10;height:20" coordorigin="4302,4791" coordsize="10,20">
              <v:shape style="position:absolute;left:4302;top:4791;width:10;height:20" coordorigin="4302,4791" coordsize="10,20" path="m4302,4811l4311,4811,4311,4791,4302,4791,4302,4811xe" filled="true" fillcolor="#000000" stroked="false">
                <v:path arrowok="t"/>
                <v:fill type="solid"/>
              </v:shape>
            </v:group>
            <v:group style="position:absolute;left:4302;top:4811;width:10;height:20" coordorigin="4302,4811" coordsize="10,20">
              <v:shape style="position:absolute;left:4302;top:4811;width:10;height:20" coordorigin="4302,4811" coordsize="10,20" path="m4302,4830l4311,4830,4311,4811,4302,4811,4302,4830xe" filled="true" fillcolor="#000000" stroked="false">
                <v:path arrowok="t"/>
                <v:fill type="solid"/>
              </v:shape>
            </v:group>
            <v:group style="position:absolute;left:4302;top:4830;width:10;height:20" coordorigin="4302,4830" coordsize="10,20">
              <v:shape style="position:absolute;left:4302;top:4830;width:10;height:20" coordorigin="4302,4830" coordsize="10,20" path="m4302,4849l4311,4849,4311,4830,4302,4830,4302,4849xe" filled="true" fillcolor="#000000" stroked="false">
                <v:path arrowok="t"/>
                <v:fill type="solid"/>
              </v:shape>
            </v:group>
            <v:group style="position:absolute;left:4302;top:4849;width:10;height:20" coordorigin="4302,4849" coordsize="10,20">
              <v:shape style="position:absolute;left:4302;top:4849;width:10;height:20" coordorigin="4302,4849" coordsize="10,20" path="m4302,4868l4311,4868,4311,4849,4302,4849,4302,4868xe" filled="true" fillcolor="#000000" stroked="false">
                <v:path arrowok="t"/>
                <v:fill type="solid"/>
              </v:shape>
            </v:group>
            <v:group style="position:absolute;left:4302;top:4868;width:10;height:20" coordorigin="4302,4868" coordsize="10,20">
              <v:shape style="position:absolute;left:4302;top:4868;width:10;height:20" coordorigin="4302,4868" coordsize="10,20" path="m4302,4887l4311,4887,4311,4868,4302,4868,4302,4887xe" filled="true" fillcolor="#000000" stroked="false">
                <v:path arrowok="t"/>
                <v:fill type="solid"/>
              </v:shape>
            </v:group>
            <v:group style="position:absolute;left:5094;top:4503;width:10;height:20" coordorigin="5094,4503" coordsize="10,20">
              <v:shape style="position:absolute;left:5094;top:4503;width:10;height:20" coordorigin="5094,4503" coordsize="10,20" path="m5094,4523l5103,4523,5103,4503,5094,4503,5094,4523xe" filled="true" fillcolor="#000000" stroked="false">
                <v:path arrowok="t"/>
                <v:fill type="solid"/>
              </v:shape>
            </v:group>
            <v:group style="position:absolute;left:5094;top:4523;width:10;height:20" coordorigin="5094,4523" coordsize="10,20">
              <v:shape style="position:absolute;left:5094;top:4523;width:10;height:20" coordorigin="5094,4523" coordsize="10,20" path="m5094,4542l5103,4542,5103,4523,5094,4523,5094,4542xe" filled="true" fillcolor="#000000" stroked="false">
                <v:path arrowok="t"/>
                <v:fill type="solid"/>
              </v:shape>
            </v:group>
            <v:group style="position:absolute;left:5094;top:4542;width:10;height:20" coordorigin="5094,4542" coordsize="10,20">
              <v:shape style="position:absolute;left:5094;top:4542;width:10;height:20" coordorigin="5094,4542" coordsize="10,20" path="m5094,4561l5103,4561,5103,4542,5094,4542,5094,4561xe" filled="true" fillcolor="#000000" stroked="false">
                <v:path arrowok="t"/>
                <v:fill type="solid"/>
              </v:shape>
            </v:group>
            <v:group style="position:absolute;left:5094;top:4561;width:10;height:20" coordorigin="5094,4561" coordsize="10,20">
              <v:shape style="position:absolute;left:5094;top:4561;width:10;height:20" coordorigin="5094,4561" coordsize="10,20" path="m5094,4580l5103,4580,5103,4561,5094,4561,5094,4580xe" filled="true" fillcolor="#000000" stroked="false">
                <v:path arrowok="t"/>
                <v:fill type="solid"/>
              </v:shape>
            </v:group>
            <v:group style="position:absolute;left:5094;top:4580;width:10;height:20" coordorigin="5094,4580" coordsize="10,20">
              <v:shape style="position:absolute;left:5094;top:4580;width:10;height:20" coordorigin="5094,4580" coordsize="10,20" path="m5094,4599l5103,4599,5103,4580,5094,4580,5094,4599xe" filled="true" fillcolor="#000000" stroked="false">
                <v:path arrowok="t"/>
                <v:fill type="solid"/>
              </v:shape>
            </v:group>
            <v:group style="position:absolute;left:5094;top:4599;width:10;height:20" coordorigin="5094,4599" coordsize="10,20">
              <v:shape style="position:absolute;left:5094;top:4599;width:10;height:20" coordorigin="5094,4599" coordsize="10,20" path="m5094,4619l5103,4619,5103,4599,5094,4599,5094,4619xe" filled="true" fillcolor="#000000" stroked="false">
                <v:path arrowok="t"/>
                <v:fill type="solid"/>
              </v:shape>
            </v:group>
            <v:group style="position:absolute;left:5094;top:4619;width:10;height:20" coordorigin="5094,4619" coordsize="10,20">
              <v:shape style="position:absolute;left:5094;top:4619;width:10;height:20" coordorigin="5094,4619" coordsize="10,20" path="m5094,4638l5103,4638,5103,4619,5094,4619,5094,4638xe" filled="true" fillcolor="#000000" stroked="false">
                <v:path arrowok="t"/>
                <v:fill type="solid"/>
              </v:shape>
            </v:group>
            <v:group style="position:absolute;left:5094;top:4638;width:10;height:20" coordorigin="5094,4638" coordsize="10,20">
              <v:shape style="position:absolute;left:5094;top:4638;width:10;height:20" coordorigin="5094,4638" coordsize="10,20" path="m5094,4657l5103,4657,5103,4638,5094,4638,5094,4657xe" filled="true" fillcolor="#000000" stroked="false">
                <v:path arrowok="t"/>
                <v:fill type="solid"/>
              </v:shape>
            </v:group>
            <v:group style="position:absolute;left:5094;top:4657;width:10;height:20" coordorigin="5094,4657" coordsize="10,20">
              <v:shape style="position:absolute;left:5094;top:4657;width:10;height:20" coordorigin="5094,4657" coordsize="10,20" path="m5094,4676l5103,4676,5103,4657,5094,4657,5094,4676xe" filled="true" fillcolor="#000000" stroked="false">
                <v:path arrowok="t"/>
                <v:fill type="solid"/>
              </v:shape>
            </v:group>
            <v:group style="position:absolute;left:5094;top:4676;width:10;height:20" coordorigin="5094,4676" coordsize="10,20">
              <v:shape style="position:absolute;left:5094;top:4676;width:10;height:20" coordorigin="5094,4676" coordsize="10,20" path="m5094,4695l5103,4695,5103,4676,5094,4676,5094,4695xe" filled="true" fillcolor="#000000" stroked="false">
                <v:path arrowok="t"/>
                <v:fill type="solid"/>
              </v:shape>
            </v:group>
            <v:group style="position:absolute;left:5094;top:4695;width:10;height:20" coordorigin="5094,4695" coordsize="10,20">
              <v:shape style="position:absolute;left:5094;top:4695;width:10;height:20" coordorigin="5094,4695" coordsize="10,20" path="m5094,4715l5103,4715,5103,4695,5094,4695,5094,4715xe" filled="true" fillcolor="#000000" stroked="false">
                <v:path arrowok="t"/>
                <v:fill type="solid"/>
              </v:shape>
            </v:group>
            <v:group style="position:absolute;left:5094;top:4715;width:10;height:20" coordorigin="5094,4715" coordsize="10,20">
              <v:shape style="position:absolute;left:5094;top:4715;width:10;height:20" coordorigin="5094,4715" coordsize="10,20" path="m5094,4734l5103,4734,5103,4715,5094,4715,5094,4734xe" filled="true" fillcolor="#000000" stroked="false">
                <v:path arrowok="t"/>
                <v:fill type="solid"/>
              </v:shape>
            </v:group>
            <v:group style="position:absolute;left:5094;top:4734;width:10;height:20" coordorigin="5094,4734" coordsize="10,20">
              <v:shape style="position:absolute;left:5094;top:4734;width:10;height:20" coordorigin="5094,4734" coordsize="10,20" path="m5094,4753l5103,4753,5103,4734,5094,4734,5094,4753xe" filled="true" fillcolor="#000000" stroked="false">
                <v:path arrowok="t"/>
                <v:fill type="solid"/>
              </v:shape>
            </v:group>
            <v:group style="position:absolute;left:5094;top:4753;width:10;height:20" coordorigin="5094,4753" coordsize="10,20">
              <v:shape style="position:absolute;left:5094;top:4753;width:10;height:20" coordorigin="5094,4753" coordsize="10,20" path="m5094,4772l5103,4772,5103,4753,5094,4753,5094,4772xe" filled="true" fillcolor="#000000" stroked="false">
                <v:path arrowok="t"/>
                <v:fill type="solid"/>
              </v:shape>
            </v:group>
            <v:group style="position:absolute;left:5094;top:4772;width:10;height:20" coordorigin="5094,4772" coordsize="10,20">
              <v:shape style="position:absolute;left:5094;top:4772;width:10;height:20" coordorigin="5094,4772" coordsize="10,20" path="m5094,4791l5103,4791,5103,4772,5094,4772,5094,4791xe" filled="true" fillcolor="#000000" stroked="false">
                <v:path arrowok="t"/>
                <v:fill type="solid"/>
              </v:shape>
            </v:group>
            <v:group style="position:absolute;left:5094;top:4791;width:10;height:20" coordorigin="5094,4791" coordsize="10,20">
              <v:shape style="position:absolute;left:5094;top:4791;width:10;height:20" coordorigin="5094,4791" coordsize="10,20" path="m5094,4811l5103,4811,5103,4791,5094,4791,5094,4811xe" filled="true" fillcolor="#000000" stroked="false">
                <v:path arrowok="t"/>
                <v:fill type="solid"/>
              </v:shape>
            </v:group>
            <v:group style="position:absolute;left:5094;top:4811;width:10;height:20" coordorigin="5094,4811" coordsize="10,20">
              <v:shape style="position:absolute;left:5094;top:4811;width:10;height:20" coordorigin="5094,4811" coordsize="10,20" path="m5094,4830l5103,4830,5103,4811,5094,4811,5094,4830xe" filled="true" fillcolor="#000000" stroked="false">
                <v:path arrowok="t"/>
                <v:fill type="solid"/>
              </v:shape>
            </v:group>
            <v:group style="position:absolute;left:5094;top:4830;width:10;height:20" coordorigin="5094,4830" coordsize="10,20">
              <v:shape style="position:absolute;left:5094;top:4830;width:10;height:20" coordorigin="5094,4830" coordsize="10,20" path="m5094,4849l5103,4849,5103,4830,5094,4830,5094,4849xe" filled="true" fillcolor="#000000" stroked="false">
                <v:path arrowok="t"/>
                <v:fill type="solid"/>
              </v:shape>
            </v:group>
            <v:group style="position:absolute;left:5094;top:4849;width:10;height:20" coordorigin="5094,4849" coordsize="10,20">
              <v:shape style="position:absolute;left:5094;top:4849;width:10;height:20" coordorigin="5094,4849" coordsize="10,20" path="m5094,4868l5103,4868,5103,4849,5094,4849,5094,4868xe" filled="true" fillcolor="#000000" stroked="false">
                <v:path arrowok="t"/>
                <v:fill type="solid"/>
              </v:shape>
            </v:group>
            <v:group style="position:absolute;left:5094;top:4868;width:10;height:20" coordorigin="5094,4868" coordsize="10,20">
              <v:shape style="position:absolute;left:5094;top:4868;width:10;height:20" coordorigin="5094,4868" coordsize="10,20" path="m5094,4887l5103,4887,5103,4868,5094,4868,5094,4887xe" filled="true" fillcolor="#000000" stroked="false">
                <v:path arrowok="t"/>
                <v:fill type="solid"/>
              </v:shape>
            </v:group>
            <v:group style="position:absolute;left:6025;top:4503;width:10;height:20" coordorigin="6025,4503" coordsize="10,20">
              <v:shape style="position:absolute;left:6025;top:4503;width:10;height:20" coordorigin="6025,4503" coordsize="10,20" path="m6025,4523l6035,4523,6035,4503,6025,4503,6025,4523xe" filled="true" fillcolor="#000000" stroked="false">
                <v:path arrowok="t"/>
                <v:fill type="solid"/>
              </v:shape>
            </v:group>
            <v:group style="position:absolute;left:6025;top:4523;width:10;height:20" coordorigin="6025,4523" coordsize="10,20">
              <v:shape style="position:absolute;left:6025;top:4523;width:10;height:20" coordorigin="6025,4523" coordsize="10,20" path="m6025,4542l6035,4542,6035,4523,6025,4523,6025,4542xe" filled="true" fillcolor="#000000" stroked="false">
                <v:path arrowok="t"/>
                <v:fill type="solid"/>
              </v:shape>
            </v:group>
            <v:group style="position:absolute;left:6025;top:4542;width:10;height:20" coordorigin="6025,4542" coordsize="10,20">
              <v:shape style="position:absolute;left:6025;top:4542;width:10;height:20" coordorigin="6025,4542" coordsize="10,20" path="m6025,4561l6035,4561,6035,4542,6025,4542,6025,4561xe" filled="true" fillcolor="#000000" stroked="false">
                <v:path arrowok="t"/>
                <v:fill type="solid"/>
              </v:shape>
            </v:group>
            <v:group style="position:absolute;left:6025;top:4561;width:10;height:20" coordorigin="6025,4561" coordsize="10,20">
              <v:shape style="position:absolute;left:6025;top:4561;width:10;height:20" coordorigin="6025,4561" coordsize="10,20" path="m6025,4580l6035,4580,6035,4561,6025,4561,6025,4580xe" filled="true" fillcolor="#000000" stroked="false">
                <v:path arrowok="t"/>
                <v:fill type="solid"/>
              </v:shape>
            </v:group>
            <v:group style="position:absolute;left:6025;top:4580;width:10;height:20" coordorigin="6025,4580" coordsize="10,20">
              <v:shape style="position:absolute;left:6025;top:4580;width:10;height:20" coordorigin="6025,4580" coordsize="10,20" path="m6025,4599l6035,4599,6035,4580,6025,4580,6025,4599xe" filled="true" fillcolor="#000000" stroked="false">
                <v:path arrowok="t"/>
                <v:fill type="solid"/>
              </v:shape>
            </v:group>
            <v:group style="position:absolute;left:6025;top:4599;width:10;height:20" coordorigin="6025,4599" coordsize="10,20">
              <v:shape style="position:absolute;left:6025;top:4599;width:10;height:20" coordorigin="6025,4599" coordsize="10,20" path="m6025,4619l6035,4619,6035,4599,6025,4599,6025,4619xe" filled="true" fillcolor="#000000" stroked="false">
                <v:path arrowok="t"/>
                <v:fill type="solid"/>
              </v:shape>
            </v:group>
            <v:group style="position:absolute;left:6025;top:4619;width:10;height:20" coordorigin="6025,4619" coordsize="10,20">
              <v:shape style="position:absolute;left:6025;top:4619;width:10;height:20" coordorigin="6025,4619" coordsize="10,20" path="m6025,4638l6035,4638,6035,4619,6025,4619,6025,4638xe" filled="true" fillcolor="#000000" stroked="false">
                <v:path arrowok="t"/>
                <v:fill type="solid"/>
              </v:shape>
            </v:group>
            <v:group style="position:absolute;left:6025;top:4638;width:10;height:20" coordorigin="6025,4638" coordsize="10,20">
              <v:shape style="position:absolute;left:6025;top:4638;width:10;height:20" coordorigin="6025,4638" coordsize="10,20" path="m6025,4657l6035,4657,6035,4638,6025,4638,6025,4657xe" filled="true" fillcolor="#000000" stroked="false">
                <v:path arrowok="t"/>
                <v:fill type="solid"/>
              </v:shape>
            </v:group>
            <v:group style="position:absolute;left:6025;top:4657;width:10;height:20" coordorigin="6025,4657" coordsize="10,20">
              <v:shape style="position:absolute;left:6025;top:4657;width:10;height:20" coordorigin="6025,4657" coordsize="10,20" path="m6025,4676l6035,4676,6035,4657,6025,4657,6025,4676xe" filled="true" fillcolor="#000000" stroked="false">
                <v:path arrowok="t"/>
                <v:fill type="solid"/>
              </v:shape>
            </v:group>
            <v:group style="position:absolute;left:6025;top:4676;width:10;height:20" coordorigin="6025,4676" coordsize="10,20">
              <v:shape style="position:absolute;left:6025;top:4676;width:10;height:20" coordorigin="6025,4676" coordsize="10,20" path="m6025,4695l6035,4695,6035,4676,6025,4676,6025,4695xe" filled="true" fillcolor="#000000" stroked="false">
                <v:path arrowok="t"/>
                <v:fill type="solid"/>
              </v:shape>
            </v:group>
            <v:group style="position:absolute;left:6025;top:4695;width:10;height:20" coordorigin="6025,4695" coordsize="10,20">
              <v:shape style="position:absolute;left:6025;top:4695;width:10;height:20" coordorigin="6025,4695" coordsize="10,20" path="m6025,4715l6035,4715,6035,4695,6025,4695,6025,4715xe" filled="true" fillcolor="#000000" stroked="false">
                <v:path arrowok="t"/>
                <v:fill type="solid"/>
              </v:shape>
            </v:group>
            <v:group style="position:absolute;left:6025;top:4715;width:10;height:20" coordorigin="6025,4715" coordsize="10,20">
              <v:shape style="position:absolute;left:6025;top:4715;width:10;height:20" coordorigin="6025,4715" coordsize="10,20" path="m6025,4734l6035,4734,6035,4715,6025,4715,6025,4734xe" filled="true" fillcolor="#000000" stroked="false">
                <v:path arrowok="t"/>
                <v:fill type="solid"/>
              </v:shape>
            </v:group>
            <v:group style="position:absolute;left:6025;top:4734;width:10;height:20" coordorigin="6025,4734" coordsize="10,20">
              <v:shape style="position:absolute;left:6025;top:4734;width:10;height:20" coordorigin="6025,4734" coordsize="10,20" path="m6025,4753l6035,4753,6035,4734,6025,4734,6025,4753xe" filled="true" fillcolor="#000000" stroked="false">
                <v:path arrowok="t"/>
                <v:fill type="solid"/>
              </v:shape>
            </v:group>
            <v:group style="position:absolute;left:6025;top:4753;width:10;height:20" coordorigin="6025,4753" coordsize="10,20">
              <v:shape style="position:absolute;left:6025;top:4753;width:10;height:20" coordorigin="6025,4753" coordsize="10,20" path="m6025,4772l6035,4772,6035,4753,6025,4753,6025,4772xe" filled="true" fillcolor="#000000" stroked="false">
                <v:path arrowok="t"/>
                <v:fill type="solid"/>
              </v:shape>
            </v:group>
            <v:group style="position:absolute;left:6025;top:4772;width:10;height:20" coordorigin="6025,4772" coordsize="10,20">
              <v:shape style="position:absolute;left:6025;top:4772;width:10;height:20" coordorigin="6025,4772" coordsize="10,20" path="m6025,4791l6035,4791,6035,4772,6025,4772,6025,4791xe" filled="true" fillcolor="#000000" stroked="false">
                <v:path arrowok="t"/>
                <v:fill type="solid"/>
              </v:shape>
            </v:group>
            <v:group style="position:absolute;left:6025;top:4791;width:10;height:20" coordorigin="6025,4791" coordsize="10,20">
              <v:shape style="position:absolute;left:6025;top:4791;width:10;height:20" coordorigin="6025,4791" coordsize="10,20" path="m6025,4811l6035,4811,6035,4791,6025,4791,6025,4811xe" filled="true" fillcolor="#000000" stroked="false">
                <v:path arrowok="t"/>
                <v:fill type="solid"/>
              </v:shape>
            </v:group>
            <v:group style="position:absolute;left:6025;top:4811;width:10;height:20" coordorigin="6025,4811" coordsize="10,20">
              <v:shape style="position:absolute;left:6025;top:4811;width:10;height:20" coordorigin="6025,4811" coordsize="10,20" path="m6025,4830l6035,4830,6035,4811,6025,4811,6025,4830xe" filled="true" fillcolor="#000000" stroked="false">
                <v:path arrowok="t"/>
                <v:fill type="solid"/>
              </v:shape>
            </v:group>
            <v:group style="position:absolute;left:6025;top:4830;width:10;height:20" coordorigin="6025,4830" coordsize="10,20">
              <v:shape style="position:absolute;left:6025;top:4830;width:10;height:20" coordorigin="6025,4830" coordsize="10,20" path="m6025,4849l6035,4849,6035,4830,6025,4830,6025,4849xe" filled="true" fillcolor="#000000" stroked="false">
                <v:path arrowok="t"/>
                <v:fill type="solid"/>
              </v:shape>
            </v:group>
            <v:group style="position:absolute;left:6025;top:4849;width:10;height:20" coordorigin="6025,4849" coordsize="10,20">
              <v:shape style="position:absolute;left:6025;top:4849;width:10;height:20" coordorigin="6025,4849" coordsize="10,20" path="m6025,4868l6035,4868,6035,4849,6025,4849,6025,4868xe" filled="true" fillcolor="#000000" stroked="false">
                <v:path arrowok="t"/>
                <v:fill type="solid"/>
              </v:shape>
            </v:group>
            <v:group style="position:absolute;left:6025;top:4868;width:10;height:20" coordorigin="6025,4868" coordsize="10,20">
              <v:shape style="position:absolute;left:6025;top:4868;width:10;height:20" coordorigin="6025,4868" coordsize="10,20" path="m6025,4887l6035,4887,6035,4868,6025,4868,6025,4887xe" filled="true" fillcolor="#000000" stroked="false">
                <v:path arrowok="t"/>
                <v:fill type="solid"/>
              </v:shape>
            </v:group>
            <v:group style="position:absolute;left:6594;top:4503;width:10;height:20" coordorigin="6594,4503" coordsize="10,20">
              <v:shape style="position:absolute;left:6594;top:4503;width:10;height:20" coordorigin="6594,4503" coordsize="10,20" path="m6594,4523l6604,4523,6604,4503,6594,4503,6594,4523xe" filled="true" fillcolor="#000000" stroked="false">
                <v:path arrowok="t"/>
                <v:fill type="solid"/>
              </v:shape>
            </v:group>
            <v:group style="position:absolute;left:6594;top:4523;width:10;height:20" coordorigin="6594,4523" coordsize="10,20">
              <v:shape style="position:absolute;left:6594;top:4523;width:10;height:20" coordorigin="6594,4523" coordsize="10,20" path="m6594,4542l6604,4542,6604,4523,6594,4523,6594,4542xe" filled="true" fillcolor="#000000" stroked="false">
                <v:path arrowok="t"/>
                <v:fill type="solid"/>
              </v:shape>
            </v:group>
            <v:group style="position:absolute;left:6594;top:4542;width:10;height:20" coordorigin="6594,4542" coordsize="10,20">
              <v:shape style="position:absolute;left:6594;top:4542;width:10;height:20" coordorigin="6594,4542" coordsize="10,20" path="m6594,4561l6604,4561,6604,4542,6594,4542,6594,4561xe" filled="true" fillcolor="#000000" stroked="false">
                <v:path arrowok="t"/>
                <v:fill type="solid"/>
              </v:shape>
            </v:group>
            <v:group style="position:absolute;left:6594;top:4561;width:10;height:20" coordorigin="6594,4561" coordsize="10,20">
              <v:shape style="position:absolute;left:6594;top:4561;width:10;height:20" coordorigin="6594,4561" coordsize="10,20" path="m6594,4580l6604,4580,6604,4561,6594,4561,6594,4580xe" filled="true" fillcolor="#000000" stroked="false">
                <v:path arrowok="t"/>
                <v:fill type="solid"/>
              </v:shape>
            </v:group>
            <v:group style="position:absolute;left:6594;top:4580;width:10;height:20" coordorigin="6594,4580" coordsize="10,20">
              <v:shape style="position:absolute;left:6594;top:4580;width:10;height:20" coordorigin="6594,4580" coordsize="10,20" path="m6594,4599l6604,4599,6604,4580,6594,4580,6594,4599xe" filled="true" fillcolor="#000000" stroked="false">
                <v:path arrowok="t"/>
                <v:fill type="solid"/>
              </v:shape>
            </v:group>
            <v:group style="position:absolute;left:6594;top:4599;width:10;height:20" coordorigin="6594,4599" coordsize="10,20">
              <v:shape style="position:absolute;left:6594;top:4599;width:10;height:20" coordorigin="6594,4599" coordsize="10,20" path="m6594,4619l6604,4619,6604,4599,6594,4599,6594,4619xe" filled="true" fillcolor="#000000" stroked="false">
                <v:path arrowok="t"/>
                <v:fill type="solid"/>
              </v:shape>
            </v:group>
            <v:group style="position:absolute;left:6594;top:4619;width:10;height:20" coordorigin="6594,4619" coordsize="10,20">
              <v:shape style="position:absolute;left:6594;top:4619;width:10;height:20" coordorigin="6594,4619" coordsize="10,20" path="m6594,4638l6604,4638,6604,4619,6594,4619,6594,4638xe" filled="true" fillcolor="#000000" stroked="false">
                <v:path arrowok="t"/>
                <v:fill type="solid"/>
              </v:shape>
            </v:group>
            <v:group style="position:absolute;left:6594;top:4638;width:10;height:20" coordorigin="6594,4638" coordsize="10,20">
              <v:shape style="position:absolute;left:6594;top:4638;width:10;height:20" coordorigin="6594,4638" coordsize="10,20" path="m6594,4657l6604,4657,6604,4638,6594,4638,6594,4657xe" filled="true" fillcolor="#000000" stroked="false">
                <v:path arrowok="t"/>
                <v:fill type="solid"/>
              </v:shape>
            </v:group>
            <v:group style="position:absolute;left:6594;top:4657;width:10;height:20" coordorigin="6594,4657" coordsize="10,20">
              <v:shape style="position:absolute;left:6594;top:4657;width:10;height:20" coordorigin="6594,4657" coordsize="10,20" path="m6594,4676l6604,4676,6604,4657,6594,4657,6594,4676xe" filled="true" fillcolor="#000000" stroked="false">
                <v:path arrowok="t"/>
                <v:fill type="solid"/>
              </v:shape>
            </v:group>
            <v:group style="position:absolute;left:6594;top:4676;width:10;height:20" coordorigin="6594,4676" coordsize="10,20">
              <v:shape style="position:absolute;left:6594;top:4676;width:10;height:20" coordorigin="6594,4676" coordsize="10,20" path="m6594,4695l6604,4695,6604,4676,6594,4676,6594,4695xe" filled="true" fillcolor="#000000" stroked="false">
                <v:path arrowok="t"/>
                <v:fill type="solid"/>
              </v:shape>
            </v:group>
            <v:group style="position:absolute;left:6594;top:4695;width:10;height:20" coordorigin="6594,4695" coordsize="10,20">
              <v:shape style="position:absolute;left:6594;top:4695;width:10;height:20" coordorigin="6594,4695" coordsize="10,20" path="m6594,4715l6604,4715,6604,4695,6594,4695,6594,4715xe" filled="true" fillcolor="#000000" stroked="false">
                <v:path arrowok="t"/>
                <v:fill type="solid"/>
              </v:shape>
            </v:group>
            <v:group style="position:absolute;left:6594;top:4715;width:10;height:20" coordorigin="6594,4715" coordsize="10,20">
              <v:shape style="position:absolute;left:6594;top:4715;width:10;height:20" coordorigin="6594,4715" coordsize="10,20" path="m6594,4734l6604,4734,6604,4715,6594,4715,6594,4734xe" filled="true" fillcolor="#000000" stroked="false">
                <v:path arrowok="t"/>
                <v:fill type="solid"/>
              </v:shape>
            </v:group>
            <v:group style="position:absolute;left:6594;top:4734;width:10;height:20" coordorigin="6594,4734" coordsize="10,20">
              <v:shape style="position:absolute;left:6594;top:4734;width:10;height:20" coordorigin="6594,4734" coordsize="10,20" path="m6594,4753l6604,4753,6604,4734,6594,4734,6594,4753xe" filled="true" fillcolor="#000000" stroked="false">
                <v:path arrowok="t"/>
                <v:fill type="solid"/>
              </v:shape>
            </v:group>
            <v:group style="position:absolute;left:6594;top:4753;width:10;height:20" coordorigin="6594,4753" coordsize="10,20">
              <v:shape style="position:absolute;left:6594;top:4753;width:10;height:20" coordorigin="6594,4753" coordsize="10,20" path="m6594,4772l6604,4772,6604,4753,6594,4753,6594,4772xe" filled="true" fillcolor="#000000" stroked="false">
                <v:path arrowok="t"/>
                <v:fill type="solid"/>
              </v:shape>
            </v:group>
            <v:group style="position:absolute;left:6594;top:4772;width:10;height:20" coordorigin="6594,4772" coordsize="10,20">
              <v:shape style="position:absolute;left:6594;top:4772;width:10;height:20" coordorigin="6594,4772" coordsize="10,20" path="m6594,4791l6604,4791,6604,4772,6594,4772,6594,4791xe" filled="true" fillcolor="#000000" stroked="false">
                <v:path arrowok="t"/>
                <v:fill type="solid"/>
              </v:shape>
            </v:group>
            <v:group style="position:absolute;left:6594;top:4791;width:10;height:20" coordorigin="6594,4791" coordsize="10,20">
              <v:shape style="position:absolute;left:6594;top:4791;width:10;height:20" coordorigin="6594,4791" coordsize="10,20" path="m6594,4811l6604,4811,6604,4791,6594,4791,6594,4811xe" filled="true" fillcolor="#000000" stroked="false">
                <v:path arrowok="t"/>
                <v:fill type="solid"/>
              </v:shape>
            </v:group>
            <v:group style="position:absolute;left:6594;top:4811;width:10;height:20" coordorigin="6594,4811" coordsize="10,20">
              <v:shape style="position:absolute;left:6594;top:4811;width:10;height:20" coordorigin="6594,4811" coordsize="10,20" path="m6594,4830l6604,4830,6604,4811,6594,4811,6594,4830xe" filled="true" fillcolor="#000000" stroked="false">
                <v:path arrowok="t"/>
                <v:fill type="solid"/>
              </v:shape>
            </v:group>
            <v:group style="position:absolute;left:6594;top:4830;width:10;height:20" coordorigin="6594,4830" coordsize="10,20">
              <v:shape style="position:absolute;left:6594;top:4830;width:10;height:20" coordorigin="6594,4830" coordsize="10,20" path="m6594,4849l6604,4849,6604,4830,6594,4830,6594,4849xe" filled="true" fillcolor="#000000" stroked="false">
                <v:path arrowok="t"/>
                <v:fill type="solid"/>
              </v:shape>
            </v:group>
            <v:group style="position:absolute;left:6594;top:4849;width:10;height:20" coordorigin="6594,4849" coordsize="10,20">
              <v:shape style="position:absolute;left:6594;top:4849;width:10;height:20" coordorigin="6594,4849" coordsize="10,20" path="m6594,4868l6604,4868,6604,4849,6594,4849,6594,4868xe" filled="true" fillcolor="#000000" stroked="false">
                <v:path arrowok="t"/>
                <v:fill type="solid"/>
              </v:shape>
            </v:group>
            <v:group style="position:absolute;left:6594;top:4868;width:10;height:20" coordorigin="6594,4868" coordsize="10,20">
              <v:shape style="position:absolute;left:6594;top:4868;width:10;height:20" coordorigin="6594,4868" coordsize="10,20" path="m6594,4887l6604,4887,6604,4868,6594,4868,6594,4887xe" filled="true" fillcolor="#000000" stroked="false">
                <v:path arrowok="t"/>
                <v:fill type="solid"/>
              </v:shape>
            </v:group>
            <v:group style="position:absolute;left:7720;top:4503;width:10;height:20" coordorigin="7720,4503" coordsize="10,20">
              <v:shape style="position:absolute;left:7720;top:4503;width:10;height:20" coordorigin="7720,4503" coordsize="10,20" path="m7720,4523l7729,4523,7729,4503,7720,4503,7720,4523xe" filled="true" fillcolor="#000000" stroked="false">
                <v:path arrowok="t"/>
                <v:fill type="solid"/>
              </v:shape>
            </v:group>
            <v:group style="position:absolute;left:7720;top:4523;width:10;height:20" coordorigin="7720,4523" coordsize="10,20">
              <v:shape style="position:absolute;left:7720;top:4523;width:10;height:20" coordorigin="7720,4523" coordsize="10,20" path="m7720,4542l7729,4542,7729,4523,7720,4523,7720,4542xe" filled="true" fillcolor="#000000" stroked="false">
                <v:path arrowok="t"/>
                <v:fill type="solid"/>
              </v:shape>
            </v:group>
            <v:group style="position:absolute;left:7720;top:4542;width:10;height:20" coordorigin="7720,4542" coordsize="10,20">
              <v:shape style="position:absolute;left:7720;top:4542;width:10;height:20" coordorigin="7720,4542" coordsize="10,20" path="m7720,4561l7729,4561,7729,4542,7720,4542,7720,4561xe" filled="true" fillcolor="#000000" stroked="false">
                <v:path arrowok="t"/>
                <v:fill type="solid"/>
              </v:shape>
            </v:group>
            <v:group style="position:absolute;left:7720;top:4561;width:10;height:20" coordorigin="7720,4561" coordsize="10,20">
              <v:shape style="position:absolute;left:7720;top:4561;width:10;height:20" coordorigin="7720,4561" coordsize="10,20" path="m7720,4580l7729,4580,7729,4561,7720,4561,7720,4580xe" filled="true" fillcolor="#000000" stroked="false">
                <v:path arrowok="t"/>
                <v:fill type="solid"/>
              </v:shape>
            </v:group>
            <v:group style="position:absolute;left:7720;top:4580;width:10;height:20" coordorigin="7720,4580" coordsize="10,20">
              <v:shape style="position:absolute;left:7720;top:4580;width:10;height:20" coordorigin="7720,4580" coordsize="10,20" path="m7720,4599l7729,4599,7729,4580,7720,4580,7720,4599xe" filled="true" fillcolor="#000000" stroked="false">
                <v:path arrowok="t"/>
                <v:fill type="solid"/>
              </v:shape>
            </v:group>
            <v:group style="position:absolute;left:7720;top:4599;width:10;height:20" coordorigin="7720,4599" coordsize="10,20">
              <v:shape style="position:absolute;left:7720;top:4599;width:10;height:20" coordorigin="7720,4599" coordsize="10,20" path="m7720,4619l7729,4619,7729,4599,7720,4599,7720,4619xe" filled="true" fillcolor="#000000" stroked="false">
                <v:path arrowok="t"/>
                <v:fill type="solid"/>
              </v:shape>
            </v:group>
            <v:group style="position:absolute;left:7720;top:4619;width:10;height:20" coordorigin="7720,4619" coordsize="10,20">
              <v:shape style="position:absolute;left:7720;top:4619;width:10;height:20" coordorigin="7720,4619" coordsize="10,20" path="m7720,4638l7729,4638,7729,4619,7720,4619,7720,4638xe" filled="true" fillcolor="#000000" stroked="false">
                <v:path arrowok="t"/>
                <v:fill type="solid"/>
              </v:shape>
            </v:group>
            <v:group style="position:absolute;left:7720;top:4638;width:10;height:20" coordorigin="7720,4638" coordsize="10,20">
              <v:shape style="position:absolute;left:7720;top:4638;width:10;height:20" coordorigin="7720,4638" coordsize="10,20" path="m7720,4657l7729,4657,7729,4638,7720,4638,7720,4657xe" filled="true" fillcolor="#000000" stroked="false">
                <v:path arrowok="t"/>
                <v:fill type="solid"/>
              </v:shape>
            </v:group>
            <v:group style="position:absolute;left:7720;top:4657;width:10;height:20" coordorigin="7720,4657" coordsize="10,20">
              <v:shape style="position:absolute;left:7720;top:4657;width:10;height:20" coordorigin="7720,4657" coordsize="10,20" path="m7720,4676l7729,4676,7729,4657,7720,4657,7720,4676xe" filled="true" fillcolor="#000000" stroked="false">
                <v:path arrowok="t"/>
                <v:fill type="solid"/>
              </v:shape>
            </v:group>
            <v:group style="position:absolute;left:7720;top:4676;width:10;height:20" coordorigin="7720,4676" coordsize="10,20">
              <v:shape style="position:absolute;left:7720;top:4676;width:10;height:20" coordorigin="7720,4676" coordsize="10,20" path="m7720,4695l7729,4695,7729,4676,7720,4676,7720,4695xe" filled="true" fillcolor="#000000" stroked="false">
                <v:path arrowok="t"/>
                <v:fill type="solid"/>
              </v:shape>
            </v:group>
            <v:group style="position:absolute;left:7720;top:4695;width:10;height:20" coordorigin="7720,4695" coordsize="10,20">
              <v:shape style="position:absolute;left:7720;top:4695;width:10;height:20" coordorigin="7720,4695" coordsize="10,20" path="m7720,4715l7729,4715,7729,4695,7720,4695,7720,4715xe" filled="true" fillcolor="#000000" stroked="false">
                <v:path arrowok="t"/>
                <v:fill type="solid"/>
              </v:shape>
            </v:group>
            <v:group style="position:absolute;left:7720;top:4715;width:10;height:20" coordorigin="7720,4715" coordsize="10,20">
              <v:shape style="position:absolute;left:7720;top:4715;width:10;height:20" coordorigin="7720,4715" coordsize="10,20" path="m7720,4734l7729,4734,7729,4715,7720,4715,7720,4734xe" filled="true" fillcolor="#000000" stroked="false">
                <v:path arrowok="t"/>
                <v:fill type="solid"/>
              </v:shape>
            </v:group>
            <v:group style="position:absolute;left:7720;top:4734;width:10;height:20" coordorigin="7720,4734" coordsize="10,20">
              <v:shape style="position:absolute;left:7720;top:4734;width:10;height:20" coordorigin="7720,4734" coordsize="10,20" path="m7720,4753l7729,4753,7729,4734,7720,4734,7720,4753xe" filled="true" fillcolor="#000000" stroked="false">
                <v:path arrowok="t"/>
                <v:fill type="solid"/>
              </v:shape>
            </v:group>
            <v:group style="position:absolute;left:7720;top:4753;width:10;height:20" coordorigin="7720,4753" coordsize="10,20">
              <v:shape style="position:absolute;left:7720;top:4753;width:10;height:20" coordorigin="7720,4753" coordsize="10,20" path="m7720,4772l7729,4772,7729,4753,7720,4753,7720,4772xe" filled="true" fillcolor="#000000" stroked="false">
                <v:path arrowok="t"/>
                <v:fill type="solid"/>
              </v:shape>
            </v:group>
            <v:group style="position:absolute;left:7720;top:4772;width:10;height:20" coordorigin="7720,4772" coordsize="10,20">
              <v:shape style="position:absolute;left:7720;top:4772;width:10;height:20" coordorigin="7720,4772" coordsize="10,20" path="m7720,4791l7729,4791,7729,4772,7720,4772,7720,4791xe" filled="true" fillcolor="#000000" stroked="false">
                <v:path arrowok="t"/>
                <v:fill type="solid"/>
              </v:shape>
            </v:group>
            <v:group style="position:absolute;left:7720;top:4791;width:10;height:20" coordorigin="7720,4791" coordsize="10,20">
              <v:shape style="position:absolute;left:7720;top:4791;width:10;height:20" coordorigin="7720,4791" coordsize="10,20" path="m7720,4811l7729,4811,7729,4791,7720,4791,7720,4811xe" filled="true" fillcolor="#000000" stroked="false">
                <v:path arrowok="t"/>
                <v:fill type="solid"/>
              </v:shape>
            </v:group>
            <v:group style="position:absolute;left:7720;top:4811;width:10;height:20" coordorigin="7720,4811" coordsize="10,20">
              <v:shape style="position:absolute;left:7720;top:4811;width:10;height:20" coordorigin="7720,4811" coordsize="10,20" path="m7720,4830l7729,4830,7729,4811,7720,4811,7720,4830xe" filled="true" fillcolor="#000000" stroked="false">
                <v:path arrowok="t"/>
                <v:fill type="solid"/>
              </v:shape>
            </v:group>
            <v:group style="position:absolute;left:7720;top:4830;width:10;height:20" coordorigin="7720,4830" coordsize="10,20">
              <v:shape style="position:absolute;left:7720;top:4830;width:10;height:20" coordorigin="7720,4830" coordsize="10,20" path="m7720,4849l7729,4849,7729,4830,7720,4830,7720,4849xe" filled="true" fillcolor="#000000" stroked="false">
                <v:path arrowok="t"/>
                <v:fill type="solid"/>
              </v:shape>
            </v:group>
            <v:group style="position:absolute;left:7720;top:4849;width:10;height:20" coordorigin="7720,4849" coordsize="10,20">
              <v:shape style="position:absolute;left:7720;top:4849;width:10;height:20" coordorigin="7720,4849" coordsize="10,20" path="m7720,4868l7729,4868,7729,4849,7720,4849,7720,4868xe" filled="true" fillcolor="#000000" stroked="false">
                <v:path arrowok="t"/>
                <v:fill type="solid"/>
              </v:shape>
            </v:group>
            <v:group style="position:absolute;left:7720;top:4868;width:10;height:20" coordorigin="7720,4868" coordsize="10,20">
              <v:shape style="position:absolute;left:7720;top:4868;width:10;height:20" coordorigin="7720,4868" coordsize="10,20" path="m7720,4887l7729,4887,7729,4868,7720,4868,7720,4887xe" filled="true" fillcolor="#000000" stroked="false">
                <v:path arrowok="t"/>
                <v:fill type="solid"/>
              </v:shape>
            </v:group>
            <v:group style="position:absolute;left:8490;top:4503;width:10;height:20" coordorigin="8490,4503" coordsize="10,20">
              <v:shape style="position:absolute;left:8490;top:4503;width:10;height:20" coordorigin="8490,4503" coordsize="10,20" path="m8490,4523l8500,4523,8500,4503,8490,4503,8490,4523xe" filled="true" fillcolor="#000000" stroked="false">
                <v:path arrowok="t"/>
                <v:fill type="solid"/>
              </v:shape>
            </v:group>
            <v:group style="position:absolute;left:8490;top:4523;width:10;height:20" coordorigin="8490,4523" coordsize="10,20">
              <v:shape style="position:absolute;left:8490;top:4523;width:10;height:20" coordorigin="8490,4523" coordsize="10,20" path="m8490,4542l8500,4542,8500,4523,8490,4523,8490,4542xe" filled="true" fillcolor="#000000" stroked="false">
                <v:path arrowok="t"/>
                <v:fill type="solid"/>
              </v:shape>
            </v:group>
            <v:group style="position:absolute;left:8490;top:4542;width:10;height:20" coordorigin="8490,4542" coordsize="10,20">
              <v:shape style="position:absolute;left:8490;top:4542;width:10;height:20" coordorigin="8490,4542" coordsize="10,20" path="m8490,4561l8500,4561,8500,4542,8490,4542,8490,4561xe" filled="true" fillcolor="#000000" stroked="false">
                <v:path arrowok="t"/>
                <v:fill type="solid"/>
              </v:shape>
            </v:group>
            <v:group style="position:absolute;left:8490;top:4561;width:10;height:20" coordorigin="8490,4561" coordsize="10,20">
              <v:shape style="position:absolute;left:8490;top:4561;width:10;height:20" coordorigin="8490,4561" coordsize="10,20" path="m8490,4580l8500,4580,8500,4561,8490,4561,8490,4580xe" filled="true" fillcolor="#000000" stroked="false">
                <v:path arrowok="t"/>
                <v:fill type="solid"/>
              </v:shape>
            </v:group>
            <v:group style="position:absolute;left:8490;top:4580;width:10;height:20" coordorigin="8490,4580" coordsize="10,20">
              <v:shape style="position:absolute;left:8490;top:4580;width:10;height:20" coordorigin="8490,4580" coordsize="10,20" path="m8490,4599l8500,4599,8500,4580,8490,4580,8490,4599xe" filled="true" fillcolor="#000000" stroked="false">
                <v:path arrowok="t"/>
                <v:fill type="solid"/>
              </v:shape>
            </v:group>
            <v:group style="position:absolute;left:8490;top:4599;width:10;height:20" coordorigin="8490,4599" coordsize="10,20">
              <v:shape style="position:absolute;left:8490;top:4599;width:10;height:20" coordorigin="8490,4599" coordsize="10,20" path="m8490,4619l8500,4619,8500,4599,8490,4599,8490,4619xe" filled="true" fillcolor="#000000" stroked="false">
                <v:path arrowok="t"/>
                <v:fill type="solid"/>
              </v:shape>
            </v:group>
            <v:group style="position:absolute;left:8490;top:4619;width:10;height:20" coordorigin="8490,4619" coordsize="10,20">
              <v:shape style="position:absolute;left:8490;top:4619;width:10;height:20" coordorigin="8490,4619" coordsize="10,20" path="m8490,4638l8500,4638,8500,4619,8490,4619,8490,4638xe" filled="true" fillcolor="#000000" stroked="false">
                <v:path arrowok="t"/>
                <v:fill type="solid"/>
              </v:shape>
            </v:group>
            <v:group style="position:absolute;left:8490;top:4638;width:10;height:20" coordorigin="8490,4638" coordsize="10,20">
              <v:shape style="position:absolute;left:8490;top:4638;width:10;height:20" coordorigin="8490,4638" coordsize="10,20" path="m8490,4657l8500,4657,8500,4638,8490,4638,8490,4657xe" filled="true" fillcolor="#000000" stroked="false">
                <v:path arrowok="t"/>
                <v:fill type="solid"/>
              </v:shape>
            </v:group>
            <v:group style="position:absolute;left:8490;top:4657;width:10;height:20" coordorigin="8490,4657" coordsize="10,20">
              <v:shape style="position:absolute;left:8490;top:4657;width:10;height:20" coordorigin="8490,4657" coordsize="10,20" path="m8490,4676l8500,4676,8500,4657,8490,4657,8490,4676xe" filled="true" fillcolor="#000000" stroked="false">
                <v:path arrowok="t"/>
                <v:fill type="solid"/>
              </v:shape>
            </v:group>
            <v:group style="position:absolute;left:8490;top:4676;width:10;height:20" coordorigin="8490,4676" coordsize="10,20">
              <v:shape style="position:absolute;left:8490;top:4676;width:10;height:20" coordorigin="8490,4676" coordsize="10,20" path="m8490,4695l8500,4695,8500,4676,8490,4676,8490,4695xe" filled="true" fillcolor="#000000" stroked="false">
                <v:path arrowok="t"/>
                <v:fill type="solid"/>
              </v:shape>
            </v:group>
            <v:group style="position:absolute;left:8490;top:4695;width:10;height:20" coordorigin="8490,4695" coordsize="10,20">
              <v:shape style="position:absolute;left:8490;top:4695;width:10;height:20" coordorigin="8490,4695" coordsize="10,20" path="m8490,4715l8500,4715,8500,4695,8490,4695,8490,4715xe" filled="true" fillcolor="#000000" stroked="false">
                <v:path arrowok="t"/>
                <v:fill type="solid"/>
              </v:shape>
            </v:group>
            <v:group style="position:absolute;left:8490;top:4715;width:10;height:20" coordorigin="8490,4715" coordsize="10,20">
              <v:shape style="position:absolute;left:8490;top:4715;width:10;height:20" coordorigin="8490,4715" coordsize="10,20" path="m8490,4734l8500,4734,8500,4715,8490,4715,8490,4734xe" filled="true" fillcolor="#000000" stroked="false">
                <v:path arrowok="t"/>
                <v:fill type="solid"/>
              </v:shape>
            </v:group>
            <v:group style="position:absolute;left:8490;top:4734;width:10;height:20" coordorigin="8490,4734" coordsize="10,20">
              <v:shape style="position:absolute;left:8490;top:4734;width:10;height:20" coordorigin="8490,4734" coordsize="10,20" path="m8490,4753l8500,4753,8500,4734,8490,4734,8490,4753xe" filled="true" fillcolor="#000000" stroked="false">
                <v:path arrowok="t"/>
                <v:fill type="solid"/>
              </v:shape>
            </v:group>
            <v:group style="position:absolute;left:8490;top:4753;width:10;height:20" coordorigin="8490,4753" coordsize="10,20">
              <v:shape style="position:absolute;left:8490;top:4753;width:10;height:20" coordorigin="8490,4753" coordsize="10,20" path="m8490,4772l8500,4772,8500,4753,8490,4753,8490,4772xe" filled="true" fillcolor="#000000" stroked="false">
                <v:path arrowok="t"/>
                <v:fill type="solid"/>
              </v:shape>
            </v:group>
            <v:group style="position:absolute;left:8490;top:4772;width:10;height:20" coordorigin="8490,4772" coordsize="10,20">
              <v:shape style="position:absolute;left:8490;top:4772;width:10;height:20" coordorigin="8490,4772" coordsize="10,20" path="m8490,4791l8500,4791,8500,4772,8490,4772,8490,4791xe" filled="true" fillcolor="#000000" stroked="false">
                <v:path arrowok="t"/>
                <v:fill type="solid"/>
              </v:shape>
            </v:group>
            <v:group style="position:absolute;left:8490;top:4791;width:10;height:20" coordorigin="8490,4791" coordsize="10,20">
              <v:shape style="position:absolute;left:8490;top:4791;width:10;height:20" coordorigin="8490,4791" coordsize="10,20" path="m8490,4811l8500,4811,8500,4791,8490,4791,8490,4811xe" filled="true" fillcolor="#000000" stroked="false">
                <v:path arrowok="t"/>
                <v:fill type="solid"/>
              </v:shape>
            </v:group>
            <v:group style="position:absolute;left:8490;top:4811;width:10;height:20" coordorigin="8490,4811" coordsize="10,20">
              <v:shape style="position:absolute;left:8490;top:4811;width:10;height:20" coordorigin="8490,4811" coordsize="10,20" path="m8490,4830l8500,4830,8500,4811,8490,4811,8490,4830xe" filled="true" fillcolor="#000000" stroked="false">
                <v:path arrowok="t"/>
                <v:fill type="solid"/>
              </v:shape>
            </v:group>
            <v:group style="position:absolute;left:8490;top:4830;width:10;height:20" coordorigin="8490,4830" coordsize="10,20">
              <v:shape style="position:absolute;left:8490;top:4830;width:10;height:20" coordorigin="8490,4830" coordsize="10,20" path="m8490,4849l8500,4849,8500,4830,8490,4830,8490,4849xe" filled="true" fillcolor="#000000" stroked="false">
                <v:path arrowok="t"/>
                <v:fill type="solid"/>
              </v:shape>
            </v:group>
            <v:group style="position:absolute;left:8490;top:4849;width:10;height:20" coordorigin="8490,4849" coordsize="10,20">
              <v:shape style="position:absolute;left:8490;top:4849;width:10;height:20" coordorigin="8490,4849" coordsize="10,20" path="m8490,4868l8500,4868,8500,4849,8490,4849,8490,4868xe" filled="true" fillcolor="#000000" stroked="false">
                <v:path arrowok="t"/>
                <v:fill type="solid"/>
              </v:shape>
            </v:group>
            <v:group style="position:absolute;left:8490;top:4868;width:10;height:20" coordorigin="8490,4868" coordsize="10,20">
              <v:shape style="position:absolute;left:8490;top:4868;width:10;height:20" coordorigin="8490,4868" coordsize="10,20" path="m8490,4887l8500,4887,8500,4868,8490,4868,8490,4887xe" filled="true" fillcolor="#000000" stroked="false">
                <v:path arrowok="t"/>
                <v:fill type="solid"/>
              </v:shape>
            </v:group>
            <v:group style="position:absolute;left:9280;top:4503;width:10;height:20" coordorigin="9280,4503" coordsize="10,20">
              <v:shape style="position:absolute;left:9280;top:4503;width:10;height:20" coordorigin="9280,4503" coordsize="10,20" path="m9280,4523l9290,4523,9290,4503,9280,4503,9280,4523xe" filled="true" fillcolor="#000000" stroked="false">
                <v:path arrowok="t"/>
                <v:fill type="solid"/>
              </v:shape>
            </v:group>
            <v:group style="position:absolute;left:9280;top:4523;width:10;height:20" coordorigin="9280,4523" coordsize="10,20">
              <v:shape style="position:absolute;left:9280;top:4523;width:10;height:20" coordorigin="9280,4523" coordsize="10,20" path="m9280,4542l9290,4542,9290,4523,9280,4523,9280,4542xe" filled="true" fillcolor="#000000" stroked="false">
                <v:path arrowok="t"/>
                <v:fill type="solid"/>
              </v:shape>
            </v:group>
            <v:group style="position:absolute;left:9280;top:4542;width:10;height:20" coordorigin="9280,4542" coordsize="10,20">
              <v:shape style="position:absolute;left:9280;top:4542;width:10;height:20" coordorigin="9280,4542" coordsize="10,20" path="m9280,4561l9290,4561,9290,4542,9280,4542,9280,4561xe" filled="true" fillcolor="#000000" stroked="false">
                <v:path arrowok="t"/>
                <v:fill type="solid"/>
              </v:shape>
            </v:group>
            <v:group style="position:absolute;left:9280;top:4561;width:10;height:20" coordorigin="9280,4561" coordsize="10,20">
              <v:shape style="position:absolute;left:9280;top:4561;width:10;height:20" coordorigin="9280,4561" coordsize="10,20" path="m9280,4580l9290,4580,9290,4561,9280,4561,9280,4580xe" filled="true" fillcolor="#000000" stroked="false">
                <v:path arrowok="t"/>
                <v:fill type="solid"/>
              </v:shape>
            </v:group>
            <v:group style="position:absolute;left:9280;top:4580;width:10;height:20" coordorigin="9280,4580" coordsize="10,20">
              <v:shape style="position:absolute;left:9280;top:4580;width:10;height:20" coordorigin="9280,4580" coordsize="10,20" path="m9280,4599l9290,4599,9290,4580,9280,4580,9280,4599xe" filled="true" fillcolor="#000000" stroked="false">
                <v:path arrowok="t"/>
                <v:fill type="solid"/>
              </v:shape>
            </v:group>
            <v:group style="position:absolute;left:9280;top:4599;width:10;height:20" coordorigin="9280,4599" coordsize="10,20">
              <v:shape style="position:absolute;left:9280;top:4599;width:10;height:20" coordorigin="9280,4599" coordsize="10,20" path="m9280,4619l9290,4619,9290,4599,9280,4599,9280,4619xe" filled="true" fillcolor="#000000" stroked="false">
                <v:path arrowok="t"/>
                <v:fill type="solid"/>
              </v:shape>
            </v:group>
            <v:group style="position:absolute;left:9280;top:4619;width:10;height:20" coordorigin="9280,4619" coordsize="10,20">
              <v:shape style="position:absolute;left:9280;top:4619;width:10;height:20" coordorigin="9280,4619" coordsize="10,20" path="m9280,4638l9290,4638,9290,4619,9280,4619,9280,4638xe" filled="true" fillcolor="#000000" stroked="false">
                <v:path arrowok="t"/>
                <v:fill type="solid"/>
              </v:shape>
            </v:group>
            <v:group style="position:absolute;left:9280;top:4638;width:10;height:20" coordorigin="9280,4638" coordsize="10,20">
              <v:shape style="position:absolute;left:9280;top:4638;width:10;height:20" coordorigin="9280,4638" coordsize="10,20" path="m9280,4657l9290,4657,9290,4638,9280,4638,9280,4657xe" filled="true" fillcolor="#000000" stroked="false">
                <v:path arrowok="t"/>
                <v:fill type="solid"/>
              </v:shape>
            </v:group>
            <v:group style="position:absolute;left:9280;top:4657;width:10;height:20" coordorigin="9280,4657" coordsize="10,20">
              <v:shape style="position:absolute;left:9280;top:4657;width:10;height:20" coordorigin="9280,4657" coordsize="10,20" path="m9280,4676l9290,4676,9290,4657,9280,4657,9280,4676xe" filled="true" fillcolor="#000000" stroked="false">
                <v:path arrowok="t"/>
                <v:fill type="solid"/>
              </v:shape>
            </v:group>
            <v:group style="position:absolute;left:9280;top:4676;width:10;height:20" coordorigin="9280,4676" coordsize="10,20">
              <v:shape style="position:absolute;left:9280;top:4676;width:10;height:20" coordorigin="9280,4676" coordsize="10,20" path="m9280,4695l9290,4695,9290,4676,9280,4676,9280,4695xe" filled="true" fillcolor="#000000" stroked="false">
                <v:path arrowok="t"/>
                <v:fill type="solid"/>
              </v:shape>
            </v:group>
            <v:group style="position:absolute;left:9280;top:4695;width:10;height:20" coordorigin="9280,4695" coordsize="10,20">
              <v:shape style="position:absolute;left:9280;top:4695;width:10;height:20" coordorigin="9280,4695" coordsize="10,20" path="m9280,4715l9290,4715,9290,4695,9280,4695,9280,4715xe" filled="true" fillcolor="#000000" stroked="false">
                <v:path arrowok="t"/>
                <v:fill type="solid"/>
              </v:shape>
            </v:group>
            <v:group style="position:absolute;left:9280;top:4715;width:10;height:20" coordorigin="9280,4715" coordsize="10,20">
              <v:shape style="position:absolute;left:9280;top:4715;width:10;height:20" coordorigin="9280,4715" coordsize="10,20" path="m9280,4734l9290,4734,9290,4715,9280,4715,9280,4734xe" filled="true" fillcolor="#000000" stroked="false">
                <v:path arrowok="t"/>
                <v:fill type="solid"/>
              </v:shape>
            </v:group>
            <v:group style="position:absolute;left:9280;top:4734;width:10;height:20" coordorigin="9280,4734" coordsize="10,20">
              <v:shape style="position:absolute;left:9280;top:4734;width:10;height:20" coordorigin="9280,4734" coordsize="10,20" path="m9280,4753l9290,4753,9290,4734,9280,4734,9280,4753xe" filled="true" fillcolor="#000000" stroked="false">
                <v:path arrowok="t"/>
                <v:fill type="solid"/>
              </v:shape>
            </v:group>
            <v:group style="position:absolute;left:9280;top:4753;width:10;height:20" coordorigin="9280,4753" coordsize="10,20">
              <v:shape style="position:absolute;left:9280;top:4753;width:10;height:20" coordorigin="9280,4753" coordsize="10,20" path="m9280,4772l9290,4772,9290,4753,9280,4753,9280,4772xe" filled="true" fillcolor="#000000" stroked="false">
                <v:path arrowok="t"/>
                <v:fill type="solid"/>
              </v:shape>
            </v:group>
            <v:group style="position:absolute;left:9280;top:4772;width:10;height:20" coordorigin="9280,4772" coordsize="10,20">
              <v:shape style="position:absolute;left:9280;top:4772;width:10;height:20" coordorigin="9280,4772" coordsize="10,20" path="m9280,4791l9290,4791,9290,4772,9280,4772,9280,4791xe" filled="true" fillcolor="#000000" stroked="false">
                <v:path arrowok="t"/>
                <v:fill type="solid"/>
              </v:shape>
            </v:group>
            <v:group style="position:absolute;left:9280;top:4791;width:10;height:20" coordorigin="9280,4791" coordsize="10,20">
              <v:shape style="position:absolute;left:9280;top:4791;width:10;height:20" coordorigin="9280,4791" coordsize="10,20" path="m9280,4811l9290,4811,9290,4791,9280,4791,9280,4811xe" filled="true" fillcolor="#000000" stroked="false">
                <v:path arrowok="t"/>
                <v:fill type="solid"/>
              </v:shape>
            </v:group>
            <v:group style="position:absolute;left:9280;top:4811;width:10;height:20" coordorigin="9280,4811" coordsize="10,20">
              <v:shape style="position:absolute;left:9280;top:4811;width:10;height:20" coordorigin="9280,4811" coordsize="10,20" path="m9280,4830l9290,4830,9290,4811,9280,4811,9280,4830xe" filled="true" fillcolor="#000000" stroked="false">
                <v:path arrowok="t"/>
                <v:fill type="solid"/>
              </v:shape>
            </v:group>
            <v:group style="position:absolute;left:9280;top:4830;width:10;height:20" coordorigin="9280,4830" coordsize="10,20">
              <v:shape style="position:absolute;left:9280;top:4830;width:10;height:20" coordorigin="9280,4830" coordsize="10,20" path="m9280,4849l9290,4849,9290,4830,9280,4830,9280,4849xe" filled="true" fillcolor="#000000" stroked="false">
                <v:path arrowok="t"/>
                <v:fill type="solid"/>
              </v:shape>
            </v:group>
            <v:group style="position:absolute;left:9280;top:4849;width:10;height:20" coordorigin="9280,4849" coordsize="10,20">
              <v:shape style="position:absolute;left:9280;top:4849;width:10;height:20" coordorigin="9280,4849" coordsize="10,20" path="m9280,4868l9290,4868,9290,4849,9280,4849,9280,4868xe" filled="true" fillcolor="#000000" stroked="false">
                <v:path arrowok="t"/>
                <v:fill type="solid"/>
              </v:shape>
            </v:group>
            <v:group style="position:absolute;left:9280;top:4868;width:10;height:20" coordorigin="9280,4868" coordsize="10,20">
              <v:shape style="position:absolute;left:9280;top:4868;width:10;height:20" coordorigin="9280,4868" coordsize="10,20" path="m9280,4887l9290,4887,9290,4868,9280,4868,9280,4887xe" filled="true" fillcolor="#000000" stroked="false">
                <v:path arrowok="t"/>
                <v:fill type="solid"/>
              </v:shape>
            </v:group>
            <v:group style="position:absolute;left:10116;top:4503;width:10;height:20" coordorigin="10116,4503" coordsize="10,20">
              <v:shape style="position:absolute;left:10116;top:4503;width:10;height:20" coordorigin="10116,4503" coordsize="10,20" path="m10116,4523l10125,4523,10125,4503,10116,4503,10116,4523xe" filled="true" fillcolor="#000000" stroked="false">
                <v:path arrowok="t"/>
                <v:fill type="solid"/>
              </v:shape>
            </v:group>
            <v:group style="position:absolute;left:10116;top:4523;width:10;height:20" coordorigin="10116,4523" coordsize="10,20">
              <v:shape style="position:absolute;left:10116;top:4523;width:10;height:20" coordorigin="10116,4523" coordsize="10,20" path="m10116,4542l10125,4542,10125,4523,10116,4523,10116,4542xe" filled="true" fillcolor="#000000" stroked="false">
                <v:path arrowok="t"/>
                <v:fill type="solid"/>
              </v:shape>
            </v:group>
            <v:group style="position:absolute;left:10116;top:4542;width:10;height:20" coordorigin="10116,4542" coordsize="10,20">
              <v:shape style="position:absolute;left:10116;top:4542;width:10;height:20" coordorigin="10116,4542" coordsize="10,20" path="m10116,4561l10125,4561,10125,4542,10116,4542,10116,4561xe" filled="true" fillcolor="#000000" stroked="false">
                <v:path arrowok="t"/>
                <v:fill type="solid"/>
              </v:shape>
            </v:group>
            <v:group style="position:absolute;left:10116;top:4561;width:10;height:20" coordorigin="10116,4561" coordsize="10,20">
              <v:shape style="position:absolute;left:10116;top:4561;width:10;height:20" coordorigin="10116,4561" coordsize="10,20" path="m10116,4580l10125,4580,10125,4561,10116,4561,10116,4580xe" filled="true" fillcolor="#000000" stroked="false">
                <v:path arrowok="t"/>
                <v:fill type="solid"/>
              </v:shape>
            </v:group>
            <v:group style="position:absolute;left:10116;top:4580;width:10;height:20" coordorigin="10116,4580" coordsize="10,20">
              <v:shape style="position:absolute;left:10116;top:4580;width:10;height:20" coordorigin="10116,4580" coordsize="10,20" path="m10116,4599l10125,4599,10125,4580,10116,4580,10116,4599xe" filled="true" fillcolor="#000000" stroked="false">
                <v:path arrowok="t"/>
                <v:fill type="solid"/>
              </v:shape>
            </v:group>
            <v:group style="position:absolute;left:10116;top:4599;width:10;height:20" coordorigin="10116,4599" coordsize="10,20">
              <v:shape style="position:absolute;left:10116;top:4599;width:10;height:20" coordorigin="10116,4599" coordsize="10,20" path="m10116,4619l10125,4619,10125,4599,10116,4599,10116,4619xe" filled="true" fillcolor="#000000" stroked="false">
                <v:path arrowok="t"/>
                <v:fill type="solid"/>
              </v:shape>
            </v:group>
            <v:group style="position:absolute;left:10116;top:4619;width:10;height:20" coordorigin="10116,4619" coordsize="10,20">
              <v:shape style="position:absolute;left:10116;top:4619;width:10;height:20" coordorigin="10116,4619" coordsize="10,20" path="m10116,4638l10125,4638,10125,4619,10116,4619,10116,4638xe" filled="true" fillcolor="#000000" stroked="false">
                <v:path arrowok="t"/>
                <v:fill type="solid"/>
              </v:shape>
            </v:group>
            <v:group style="position:absolute;left:10116;top:4638;width:10;height:20" coordorigin="10116,4638" coordsize="10,20">
              <v:shape style="position:absolute;left:10116;top:4638;width:10;height:20" coordorigin="10116,4638" coordsize="10,20" path="m10116,4657l10125,4657,10125,4638,10116,4638,10116,4657xe" filled="true" fillcolor="#000000" stroked="false">
                <v:path arrowok="t"/>
                <v:fill type="solid"/>
              </v:shape>
            </v:group>
            <v:group style="position:absolute;left:10116;top:4657;width:10;height:20" coordorigin="10116,4657" coordsize="10,20">
              <v:shape style="position:absolute;left:10116;top:4657;width:10;height:20" coordorigin="10116,4657" coordsize="10,20" path="m10116,4676l10125,4676,10125,4657,10116,4657,10116,4676xe" filled="true" fillcolor="#000000" stroked="false">
                <v:path arrowok="t"/>
                <v:fill type="solid"/>
              </v:shape>
            </v:group>
            <v:group style="position:absolute;left:10116;top:4676;width:10;height:20" coordorigin="10116,4676" coordsize="10,20">
              <v:shape style="position:absolute;left:10116;top:4676;width:10;height:20" coordorigin="10116,4676" coordsize="10,20" path="m10116,4695l10125,4695,10125,4676,10116,4676,10116,4695xe" filled="true" fillcolor="#000000" stroked="false">
                <v:path arrowok="t"/>
                <v:fill type="solid"/>
              </v:shape>
            </v:group>
            <v:group style="position:absolute;left:10116;top:4695;width:10;height:20" coordorigin="10116,4695" coordsize="10,20">
              <v:shape style="position:absolute;left:10116;top:4695;width:10;height:20" coordorigin="10116,4695" coordsize="10,20" path="m10116,4715l10125,4715,10125,4695,10116,4695,10116,4715xe" filled="true" fillcolor="#000000" stroked="false">
                <v:path arrowok="t"/>
                <v:fill type="solid"/>
              </v:shape>
            </v:group>
            <v:group style="position:absolute;left:10116;top:4715;width:10;height:20" coordorigin="10116,4715" coordsize="10,20">
              <v:shape style="position:absolute;left:10116;top:4715;width:10;height:20" coordorigin="10116,4715" coordsize="10,20" path="m10116,4734l10125,4734,10125,4715,10116,4715,10116,4734xe" filled="true" fillcolor="#000000" stroked="false">
                <v:path arrowok="t"/>
                <v:fill type="solid"/>
              </v:shape>
            </v:group>
            <v:group style="position:absolute;left:10116;top:4734;width:10;height:20" coordorigin="10116,4734" coordsize="10,20">
              <v:shape style="position:absolute;left:10116;top:4734;width:10;height:20" coordorigin="10116,4734" coordsize="10,20" path="m10116,4753l10125,4753,10125,4734,10116,4734,10116,4753xe" filled="true" fillcolor="#000000" stroked="false">
                <v:path arrowok="t"/>
                <v:fill type="solid"/>
              </v:shape>
            </v:group>
            <v:group style="position:absolute;left:10116;top:4753;width:10;height:20" coordorigin="10116,4753" coordsize="10,20">
              <v:shape style="position:absolute;left:10116;top:4753;width:10;height:20" coordorigin="10116,4753" coordsize="10,20" path="m10116,4772l10125,4772,10125,4753,10116,4753,10116,4772xe" filled="true" fillcolor="#000000" stroked="false">
                <v:path arrowok="t"/>
                <v:fill type="solid"/>
              </v:shape>
            </v:group>
            <v:group style="position:absolute;left:10116;top:4772;width:10;height:20" coordorigin="10116,4772" coordsize="10,20">
              <v:shape style="position:absolute;left:10116;top:4772;width:10;height:20" coordorigin="10116,4772" coordsize="10,20" path="m10116,4791l10125,4791,10125,4772,10116,4772,10116,4791xe" filled="true" fillcolor="#000000" stroked="false">
                <v:path arrowok="t"/>
                <v:fill type="solid"/>
              </v:shape>
            </v:group>
            <v:group style="position:absolute;left:10116;top:4791;width:10;height:20" coordorigin="10116,4791" coordsize="10,20">
              <v:shape style="position:absolute;left:10116;top:4791;width:10;height:20" coordorigin="10116,4791" coordsize="10,20" path="m10116,4811l10125,4811,10125,4791,10116,4791,10116,4811xe" filled="true" fillcolor="#000000" stroked="false">
                <v:path arrowok="t"/>
                <v:fill type="solid"/>
              </v:shape>
            </v:group>
            <v:group style="position:absolute;left:10116;top:4811;width:10;height:20" coordorigin="10116,4811" coordsize="10,20">
              <v:shape style="position:absolute;left:10116;top:4811;width:10;height:20" coordorigin="10116,4811" coordsize="10,20" path="m10116,4830l10125,4830,10125,4811,10116,4811,10116,4830xe" filled="true" fillcolor="#000000" stroked="false">
                <v:path arrowok="t"/>
                <v:fill type="solid"/>
              </v:shape>
            </v:group>
            <v:group style="position:absolute;left:10116;top:4830;width:10;height:20" coordorigin="10116,4830" coordsize="10,20">
              <v:shape style="position:absolute;left:10116;top:4830;width:10;height:20" coordorigin="10116,4830" coordsize="10,20" path="m10116,4849l10125,4849,10125,4830,10116,4830,10116,4849xe" filled="true" fillcolor="#000000" stroked="false">
                <v:path arrowok="t"/>
                <v:fill type="solid"/>
              </v:shape>
            </v:group>
            <v:group style="position:absolute;left:10116;top:4849;width:10;height:20" coordorigin="10116,4849" coordsize="10,20">
              <v:shape style="position:absolute;left:10116;top:4849;width:10;height:20" coordorigin="10116,4849" coordsize="10,20" path="m10116,4868l10125,4868,10125,4849,10116,4849,10116,4868xe" filled="true" fillcolor="#000000" stroked="false">
                <v:path arrowok="t"/>
                <v:fill type="solid"/>
              </v:shape>
            </v:group>
            <v:group style="position:absolute;left:10116;top:4868;width:10;height:20" coordorigin="10116,4868" coordsize="10,20">
              <v:shape style="position:absolute;left:10116;top:4868;width:10;height:20" coordorigin="10116,4868" coordsize="10,20" path="m10116,4887l10125,4887,10125,4868,10116,4868,10116,4887xe" filled="true" fillcolor="#000000" stroked="false">
                <v:path arrowok="t"/>
                <v:fill type="solid"/>
              </v:shape>
              <v:shape style="position:absolute;left:718;top:4791;width:2729;height:108" type="#_x0000_t75" stroked="false">
                <v:imagedata r:id="rId483" o:title=""/>
              </v:shape>
              <v:shape style="position:absolute;left:3423;top:4887;width:889;height:12" type="#_x0000_t75" stroked="false">
                <v:imagedata r:id="rId464" o:title=""/>
              </v:shape>
              <v:shape style="position:absolute;left:4297;top:4887;width:806;height:12" type="#_x0000_t75" stroked="false">
                <v:imagedata r:id="rId465" o:title=""/>
              </v:shape>
              <v:shape style="position:absolute;left:5089;top:4887;width:946;height:12" type="#_x0000_t75" stroked="false">
                <v:imagedata r:id="rId466" o:title=""/>
              </v:shape>
              <v:shape style="position:absolute;left:6020;top:4887;width:584;height:12" type="#_x0000_t75" stroked="false">
                <v:imagedata r:id="rId467" o:title=""/>
              </v:shape>
              <v:shape style="position:absolute;left:6589;top:4887;width:1140;height:12" type="#_x0000_t75" stroked="false">
                <v:imagedata r:id="rId484" o:title=""/>
              </v:shape>
              <v:shape style="position:absolute;left:7715;top:4887;width:785;height:12" type="#_x0000_t75" stroked="false">
                <v:imagedata r:id="rId485" o:title=""/>
              </v:shape>
              <v:shape style="position:absolute;left:8485;top:4887;width:805;height:12" type="#_x0000_t75" stroked="false">
                <v:imagedata r:id="rId470" o:title=""/>
              </v:shape>
              <v:shape style="position:absolute;left:9276;top:4887;width:850;height:12" type="#_x0000_t75" stroked="false">
                <v:imagedata r:id="rId471" o:title=""/>
              </v:shape>
              <v:shape style="position:absolute;left:10111;top:4890;width:799;height:10" type="#_x0000_t75" stroked="false">
                <v:imagedata r:id="rId472" o:title=""/>
              </v:shape>
            </v:group>
            <v:group style="position:absolute;left:3428;top:4899;width:10;height:20" coordorigin="3428,4899" coordsize="10,20">
              <v:shape style="position:absolute;left:3428;top:4899;width:10;height:20" coordorigin="3428,4899" coordsize="10,20" path="m3428,4919l3437,4919,3437,4899,3428,4899,3428,4919xe" filled="true" fillcolor="#000000" stroked="false">
                <v:path arrowok="t"/>
                <v:fill type="solid"/>
              </v:shape>
            </v:group>
            <v:group style="position:absolute;left:3428;top:4919;width:10;height:20" coordorigin="3428,4919" coordsize="10,20">
              <v:shape style="position:absolute;left:3428;top:4919;width:10;height:20" coordorigin="3428,4919" coordsize="10,20" path="m3428,4938l3437,4938,3437,4919,3428,4919,3428,4938xe" filled="true" fillcolor="#000000" stroked="false">
                <v:path arrowok="t"/>
                <v:fill type="solid"/>
              </v:shape>
            </v:group>
            <v:group style="position:absolute;left:3428;top:4938;width:10;height:20" coordorigin="3428,4938" coordsize="10,20">
              <v:shape style="position:absolute;left:3428;top:4938;width:10;height:20" coordorigin="3428,4938" coordsize="10,20" path="m3428,4957l3437,4957,3437,4938,3428,4938,3428,4957xe" filled="true" fillcolor="#000000" stroked="false">
                <v:path arrowok="t"/>
                <v:fill type="solid"/>
              </v:shape>
            </v:group>
            <v:group style="position:absolute;left:3428;top:4957;width:10;height:20" coordorigin="3428,4957" coordsize="10,20">
              <v:shape style="position:absolute;left:3428;top:4957;width:10;height:20" coordorigin="3428,4957" coordsize="10,20" path="m3428,4976l3437,4976,3437,4957,3428,4957,3428,4976xe" filled="true" fillcolor="#000000" stroked="false">
                <v:path arrowok="t"/>
                <v:fill type="solid"/>
              </v:shape>
            </v:group>
            <v:group style="position:absolute;left:3428;top:4976;width:10;height:20" coordorigin="3428,4976" coordsize="10,20">
              <v:shape style="position:absolute;left:3428;top:4976;width:10;height:20" coordorigin="3428,4976" coordsize="10,20" path="m3428,4995l3437,4995,3437,4976,3428,4976,3428,4995xe" filled="true" fillcolor="#000000" stroked="false">
                <v:path arrowok="t"/>
                <v:fill type="solid"/>
              </v:shape>
            </v:group>
            <v:group style="position:absolute;left:3428;top:4995;width:10;height:20" coordorigin="3428,4995" coordsize="10,20">
              <v:shape style="position:absolute;left:3428;top:4995;width:10;height:20" coordorigin="3428,4995" coordsize="10,20" path="m3428,5015l3437,5015,3437,4995,3428,4995,3428,5015xe" filled="true" fillcolor="#000000" stroked="false">
                <v:path arrowok="t"/>
                <v:fill type="solid"/>
              </v:shape>
            </v:group>
            <v:group style="position:absolute;left:3428;top:5015;width:10;height:20" coordorigin="3428,5015" coordsize="10,20">
              <v:shape style="position:absolute;left:3428;top:5015;width:10;height:20" coordorigin="3428,5015" coordsize="10,20" path="m3428,5034l3437,5034,3437,5015,3428,5015,3428,5034xe" filled="true" fillcolor="#000000" stroked="false">
                <v:path arrowok="t"/>
                <v:fill type="solid"/>
              </v:shape>
            </v:group>
            <v:group style="position:absolute;left:3428;top:5034;width:10;height:20" coordorigin="3428,5034" coordsize="10,20">
              <v:shape style="position:absolute;left:3428;top:5034;width:10;height:20" coordorigin="3428,5034" coordsize="10,20" path="m3428,5053l3437,5053,3437,5034,3428,5034,3428,5053xe" filled="true" fillcolor="#000000" stroked="false">
                <v:path arrowok="t"/>
                <v:fill type="solid"/>
              </v:shape>
            </v:group>
            <v:group style="position:absolute;left:3428;top:5053;width:10;height:20" coordorigin="3428,5053" coordsize="10,20">
              <v:shape style="position:absolute;left:3428;top:5053;width:10;height:20" coordorigin="3428,5053" coordsize="10,20" path="m3428,5072l3437,5072,3437,5053,3428,5053,3428,5072xe" filled="true" fillcolor="#000000" stroked="false">
                <v:path arrowok="t"/>
                <v:fill type="solid"/>
              </v:shape>
            </v:group>
            <v:group style="position:absolute;left:3428;top:5072;width:10;height:20" coordorigin="3428,5072" coordsize="10,20">
              <v:shape style="position:absolute;left:3428;top:5072;width:10;height:20" coordorigin="3428,5072" coordsize="10,20" path="m3428,5091l3437,5091,3437,5072,3428,5072,3428,5091xe" filled="true" fillcolor="#000000" stroked="false">
                <v:path arrowok="t"/>
                <v:fill type="solid"/>
              </v:shape>
            </v:group>
            <v:group style="position:absolute;left:3428;top:5091;width:10;height:20" coordorigin="3428,5091" coordsize="10,20">
              <v:shape style="position:absolute;left:3428;top:5091;width:10;height:20" coordorigin="3428,5091" coordsize="10,20" path="m3428,5111l3437,5111,3437,5091,3428,5091,3428,5111xe" filled="true" fillcolor="#000000" stroked="false">
                <v:path arrowok="t"/>
                <v:fill type="solid"/>
              </v:shape>
            </v:group>
            <v:group style="position:absolute;left:3428;top:5111;width:10;height:20" coordorigin="3428,5111" coordsize="10,20">
              <v:shape style="position:absolute;left:3428;top:5111;width:10;height:20" coordorigin="3428,5111" coordsize="10,20" path="m3428,5130l3437,5130,3437,5111,3428,5111,3428,5130xe" filled="true" fillcolor="#000000" stroked="false">
                <v:path arrowok="t"/>
                <v:fill type="solid"/>
              </v:shape>
            </v:group>
            <v:group style="position:absolute;left:3428;top:5130;width:10;height:20" coordorigin="3428,5130" coordsize="10,20">
              <v:shape style="position:absolute;left:3428;top:5130;width:10;height:20" coordorigin="3428,5130" coordsize="10,20" path="m3428,5149l3437,5149,3437,5130,3428,5130,3428,5149xe" filled="true" fillcolor="#000000" stroked="false">
                <v:path arrowok="t"/>
                <v:fill type="solid"/>
              </v:shape>
            </v:group>
            <v:group style="position:absolute;left:3428;top:5149;width:10;height:20" coordorigin="3428,5149" coordsize="10,20">
              <v:shape style="position:absolute;left:3428;top:5149;width:10;height:20" coordorigin="3428,5149" coordsize="10,20" path="m3428,5168l3437,5168,3437,5149,3428,5149,3428,5168xe" filled="true" fillcolor="#000000" stroked="false">
                <v:path arrowok="t"/>
                <v:fill type="solid"/>
              </v:shape>
            </v:group>
            <v:group style="position:absolute;left:3428;top:5168;width:10;height:20" coordorigin="3428,5168" coordsize="10,20">
              <v:shape style="position:absolute;left:3428;top:5168;width:10;height:20" coordorigin="3428,5168" coordsize="10,20" path="m3428,5187l3437,5187,3437,5168,3428,5168,3428,5187xe" filled="true" fillcolor="#000000" stroked="false">
                <v:path arrowok="t"/>
                <v:fill type="solid"/>
              </v:shape>
            </v:group>
            <v:group style="position:absolute;left:3428;top:5187;width:10;height:20" coordorigin="3428,5187" coordsize="10,20">
              <v:shape style="position:absolute;left:3428;top:5187;width:10;height:20" coordorigin="3428,5187" coordsize="10,20" path="m3428,5207l3437,5207,3437,5187,3428,5187,3428,5207xe" filled="true" fillcolor="#000000" stroked="false">
                <v:path arrowok="t"/>
                <v:fill type="solid"/>
              </v:shape>
            </v:group>
            <v:group style="position:absolute;left:3428;top:5207;width:10;height:20" coordorigin="3428,5207" coordsize="10,20">
              <v:shape style="position:absolute;left:3428;top:5207;width:10;height:20" coordorigin="3428,5207" coordsize="10,20" path="m3428,5226l3437,5226,3437,5207,3428,5207,3428,5226xe" filled="true" fillcolor="#000000" stroked="false">
                <v:path arrowok="t"/>
                <v:fill type="solid"/>
              </v:shape>
            </v:group>
            <v:group style="position:absolute;left:3428;top:5226;width:10;height:20" coordorigin="3428,5226" coordsize="10,20">
              <v:shape style="position:absolute;left:3428;top:5226;width:10;height:20" coordorigin="3428,5226" coordsize="10,20" path="m3428,5245l3437,5245,3437,5226,3428,5226,3428,5245xe" filled="true" fillcolor="#000000" stroked="false">
                <v:path arrowok="t"/>
                <v:fill type="solid"/>
              </v:shape>
            </v:group>
            <v:group style="position:absolute;left:3428;top:5245;width:10;height:20" coordorigin="3428,5245" coordsize="10,20">
              <v:shape style="position:absolute;left:3428;top:5245;width:10;height:20" coordorigin="3428,5245" coordsize="10,20" path="m3428,5264l3437,5264,3437,5245,3428,5245,3428,5264xe" filled="true" fillcolor="#000000" stroked="false">
                <v:path arrowok="t"/>
                <v:fill type="solid"/>
              </v:shape>
            </v:group>
            <v:group style="position:absolute;left:3428;top:5264;width:10;height:20" coordorigin="3428,5264" coordsize="10,20">
              <v:shape style="position:absolute;left:3428;top:5264;width:10;height:20" coordorigin="3428,5264" coordsize="10,20" path="m3428,5283l3437,5283,3437,5264,3428,5264,3428,5283xe" filled="true" fillcolor="#000000" stroked="false">
                <v:path arrowok="t"/>
                <v:fill type="solid"/>
              </v:shape>
            </v:group>
            <v:group style="position:absolute;left:3428;top:5286;width:10;height:2" coordorigin="3428,5286" coordsize="10,2">
              <v:shape style="position:absolute;left:3428;top:5286;width:10;height:2" coordorigin="3428,5286" coordsize="10,0" path="m3428,5286l3437,5286e" filled="false" stroked="true" strokeweight=".24005pt" strokecolor="#000000">
                <v:path arrowok="t"/>
              </v:shape>
            </v:group>
            <v:group style="position:absolute;left:4302;top:4899;width:10;height:20" coordorigin="4302,4899" coordsize="10,20">
              <v:shape style="position:absolute;left:4302;top:4899;width:10;height:20" coordorigin="4302,4899" coordsize="10,20" path="m4302,4919l4311,4919,4311,4899,4302,4899,4302,4919xe" filled="true" fillcolor="#000000" stroked="false">
                <v:path arrowok="t"/>
                <v:fill type="solid"/>
              </v:shape>
            </v:group>
            <v:group style="position:absolute;left:4302;top:4919;width:10;height:20" coordorigin="4302,4919" coordsize="10,20">
              <v:shape style="position:absolute;left:4302;top:4919;width:10;height:20" coordorigin="4302,4919" coordsize="10,20" path="m4302,4938l4311,4938,4311,4919,4302,4919,4302,4938xe" filled="true" fillcolor="#000000" stroked="false">
                <v:path arrowok="t"/>
                <v:fill type="solid"/>
              </v:shape>
            </v:group>
            <v:group style="position:absolute;left:4302;top:4938;width:10;height:20" coordorigin="4302,4938" coordsize="10,20">
              <v:shape style="position:absolute;left:4302;top:4938;width:10;height:20" coordorigin="4302,4938" coordsize="10,20" path="m4302,4957l4311,4957,4311,4938,4302,4938,4302,4957xe" filled="true" fillcolor="#000000" stroked="false">
                <v:path arrowok="t"/>
                <v:fill type="solid"/>
              </v:shape>
            </v:group>
            <v:group style="position:absolute;left:4302;top:4957;width:10;height:20" coordorigin="4302,4957" coordsize="10,20">
              <v:shape style="position:absolute;left:4302;top:4957;width:10;height:20" coordorigin="4302,4957" coordsize="10,20" path="m4302,4976l4311,4976,4311,4957,4302,4957,4302,4976xe" filled="true" fillcolor="#000000" stroked="false">
                <v:path arrowok="t"/>
                <v:fill type="solid"/>
              </v:shape>
            </v:group>
            <v:group style="position:absolute;left:4302;top:4976;width:10;height:20" coordorigin="4302,4976" coordsize="10,20">
              <v:shape style="position:absolute;left:4302;top:4976;width:10;height:20" coordorigin="4302,4976" coordsize="10,20" path="m4302,4995l4311,4995,4311,4976,4302,4976,4302,4995xe" filled="true" fillcolor="#000000" stroked="false">
                <v:path arrowok="t"/>
                <v:fill type="solid"/>
              </v:shape>
            </v:group>
            <v:group style="position:absolute;left:4302;top:4995;width:10;height:20" coordorigin="4302,4995" coordsize="10,20">
              <v:shape style="position:absolute;left:4302;top:4995;width:10;height:20" coordorigin="4302,4995" coordsize="10,20" path="m4302,5015l4311,5015,4311,4995,4302,4995,4302,5015xe" filled="true" fillcolor="#000000" stroked="false">
                <v:path arrowok="t"/>
                <v:fill type="solid"/>
              </v:shape>
            </v:group>
            <v:group style="position:absolute;left:4302;top:5015;width:10;height:20" coordorigin="4302,5015" coordsize="10,20">
              <v:shape style="position:absolute;left:4302;top:5015;width:10;height:20" coordorigin="4302,5015" coordsize="10,20" path="m4302,5034l4311,5034,4311,5015,4302,5015,4302,5034xe" filled="true" fillcolor="#000000" stroked="false">
                <v:path arrowok="t"/>
                <v:fill type="solid"/>
              </v:shape>
            </v:group>
            <v:group style="position:absolute;left:4302;top:5034;width:10;height:20" coordorigin="4302,5034" coordsize="10,20">
              <v:shape style="position:absolute;left:4302;top:5034;width:10;height:20" coordorigin="4302,5034" coordsize="10,20" path="m4302,5053l4311,5053,4311,5034,4302,5034,4302,5053xe" filled="true" fillcolor="#000000" stroked="false">
                <v:path arrowok="t"/>
                <v:fill type="solid"/>
              </v:shape>
            </v:group>
            <v:group style="position:absolute;left:4302;top:5053;width:10;height:20" coordorigin="4302,5053" coordsize="10,20">
              <v:shape style="position:absolute;left:4302;top:5053;width:10;height:20" coordorigin="4302,5053" coordsize="10,20" path="m4302,5072l4311,5072,4311,5053,4302,5053,4302,5072xe" filled="true" fillcolor="#000000" stroked="false">
                <v:path arrowok="t"/>
                <v:fill type="solid"/>
              </v:shape>
            </v:group>
            <v:group style="position:absolute;left:4302;top:5072;width:10;height:20" coordorigin="4302,5072" coordsize="10,20">
              <v:shape style="position:absolute;left:4302;top:5072;width:10;height:20" coordorigin="4302,5072" coordsize="10,20" path="m4302,5091l4311,5091,4311,5072,4302,5072,4302,5091xe" filled="true" fillcolor="#000000" stroked="false">
                <v:path arrowok="t"/>
                <v:fill type="solid"/>
              </v:shape>
            </v:group>
            <v:group style="position:absolute;left:4302;top:5091;width:10;height:20" coordorigin="4302,5091" coordsize="10,20">
              <v:shape style="position:absolute;left:4302;top:5091;width:10;height:20" coordorigin="4302,5091" coordsize="10,20" path="m4302,5111l4311,5111,4311,5091,4302,5091,4302,5111xe" filled="true" fillcolor="#000000" stroked="false">
                <v:path arrowok="t"/>
                <v:fill type="solid"/>
              </v:shape>
            </v:group>
            <v:group style="position:absolute;left:4302;top:5111;width:10;height:20" coordorigin="4302,5111" coordsize="10,20">
              <v:shape style="position:absolute;left:4302;top:5111;width:10;height:20" coordorigin="4302,5111" coordsize="10,20" path="m4302,5130l4311,5130,4311,5111,4302,5111,4302,5130xe" filled="true" fillcolor="#000000" stroked="false">
                <v:path arrowok="t"/>
                <v:fill type="solid"/>
              </v:shape>
            </v:group>
            <v:group style="position:absolute;left:4302;top:5130;width:10;height:20" coordorigin="4302,5130" coordsize="10,20">
              <v:shape style="position:absolute;left:4302;top:5130;width:10;height:20" coordorigin="4302,5130" coordsize="10,20" path="m4302,5149l4311,5149,4311,5130,4302,5130,4302,5149xe" filled="true" fillcolor="#000000" stroked="false">
                <v:path arrowok="t"/>
                <v:fill type="solid"/>
              </v:shape>
            </v:group>
            <v:group style="position:absolute;left:4302;top:5149;width:10;height:20" coordorigin="4302,5149" coordsize="10,20">
              <v:shape style="position:absolute;left:4302;top:5149;width:10;height:20" coordorigin="4302,5149" coordsize="10,20" path="m4302,5168l4311,5168,4311,5149,4302,5149,4302,5168xe" filled="true" fillcolor="#000000" stroked="false">
                <v:path arrowok="t"/>
                <v:fill type="solid"/>
              </v:shape>
            </v:group>
            <v:group style="position:absolute;left:4302;top:5168;width:10;height:20" coordorigin="4302,5168" coordsize="10,20">
              <v:shape style="position:absolute;left:4302;top:5168;width:10;height:20" coordorigin="4302,5168" coordsize="10,20" path="m4302,5187l4311,5187,4311,5168,4302,5168,4302,5187xe" filled="true" fillcolor="#000000" stroked="false">
                <v:path arrowok="t"/>
                <v:fill type="solid"/>
              </v:shape>
            </v:group>
            <v:group style="position:absolute;left:4302;top:5187;width:10;height:20" coordorigin="4302,5187" coordsize="10,20">
              <v:shape style="position:absolute;left:4302;top:5187;width:10;height:20" coordorigin="4302,5187" coordsize="10,20" path="m4302,5207l4311,5207,4311,5187,4302,5187,4302,5207xe" filled="true" fillcolor="#000000" stroked="false">
                <v:path arrowok="t"/>
                <v:fill type="solid"/>
              </v:shape>
            </v:group>
            <v:group style="position:absolute;left:4302;top:5207;width:10;height:20" coordorigin="4302,5207" coordsize="10,20">
              <v:shape style="position:absolute;left:4302;top:5207;width:10;height:20" coordorigin="4302,5207" coordsize="10,20" path="m4302,5226l4311,5226,4311,5207,4302,5207,4302,5226xe" filled="true" fillcolor="#000000" stroked="false">
                <v:path arrowok="t"/>
                <v:fill type="solid"/>
              </v:shape>
            </v:group>
            <v:group style="position:absolute;left:4302;top:5226;width:10;height:20" coordorigin="4302,5226" coordsize="10,20">
              <v:shape style="position:absolute;left:4302;top:5226;width:10;height:20" coordorigin="4302,5226" coordsize="10,20" path="m4302,5245l4311,5245,4311,5226,4302,5226,4302,5245xe" filled="true" fillcolor="#000000" stroked="false">
                <v:path arrowok="t"/>
                <v:fill type="solid"/>
              </v:shape>
            </v:group>
            <v:group style="position:absolute;left:4302;top:5245;width:10;height:20" coordorigin="4302,5245" coordsize="10,20">
              <v:shape style="position:absolute;left:4302;top:5245;width:10;height:20" coordorigin="4302,5245" coordsize="10,20" path="m4302,5264l4311,5264,4311,5245,4302,5245,4302,5264xe" filled="true" fillcolor="#000000" stroked="false">
                <v:path arrowok="t"/>
                <v:fill type="solid"/>
              </v:shape>
            </v:group>
            <v:group style="position:absolute;left:4302;top:5264;width:10;height:20" coordorigin="4302,5264" coordsize="10,20">
              <v:shape style="position:absolute;left:4302;top:5264;width:10;height:20" coordorigin="4302,5264" coordsize="10,20" path="m4302,5283l4311,5283,4311,5264,4302,5264,4302,5283xe" filled="true" fillcolor="#000000" stroked="false">
                <v:path arrowok="t"/>
                <v:fill type="solid"/>
              </v:shape>
            </v:group>
            <v:group style="position:absolute;left:4302;top:5286;width:10;height:2" coordorigin="4302,5286" coordsize="10,2">
              <v:shape style="position:absolute;left:4302;top:5286;width:10;height:2" coordorigin="4302,5286" coordsize="10,0" path="m4302,5286l4311,5286e" filled="false" stroked="true" strokeweight=".24005pt" strokecolor="#000000">
                <v:path arrowok="t"/>
              </v:shape>
            </v:group>
            <v:group style="position:absolute;left:5094;top:4899;width:10;height:20" coordorigin="5094,4899" coordsize="10,20">
              <v:shape style="position:absolute;left:5094;top:4899;width:10;height:20" coordorigin="5094,4899" coordsize="10,20" path="m5094,4919l5103,4919,5103,4899,5094,4899,5094,4919xe" filled="true" fillcolor="#000000" stroked="false">
                <v:path arrowok="t"/>
                <v:fill type="solid"/>
              </v:shape>
            </v:group>
            <v:group style="position:absolute;left:5094;top:4919;width:10;height:20" coordorigin="5094,4919" coordsize="10,20">
              <v:shape style="position:absolute;left:5094;top:4919;width:10;height:20" coordorigin="5094,4919" coordsize="10,20" path="m5094,4938l5103,4938,5103,4919,5094,4919,5094,4938xe" filled="true" fillcolor="#000000" stroked="false">
                <v:path arrowok="t"/>
                <v:fill type="solid"/>
              </v:shape>
            </v:group>
            <v:group style="position:absolute;left:5094;top:4938;width:10;height:20" coordorigin="5094,4938" coordsize="10,20">
              <v:shape style="position:absolute;left:5094;top:4938;width:10;height:20" coordorigin="5094,4938" coordsize="10,20" path="m5094,4957l5103,4957,5103,4938,5094,4938,5094,4957xe" filled="true" fillcolor="#000000" stroked="false">
                <v:path arrowok="t"/>
                <v:fill type="solid"/>
              </v:shape>
            </v:group>
            <v:group style="position:absolute;left:5094;top:4957;width:10;height:20" coordorigin="5094,4957" coordsize="10,20">
              <v:shape style="position:absolute;left:5094;top:4957;width:10;height:20" coordorigin="5094,4957" coordsize="10,20" path="m5094,4976l5103,4976,5103,4957,5094,4957,5094,4976xe" filled="true" fillcolor="#000000" stroked="false">
                <v:path arrowok="t"/>
                <v:fill type="solid"/>
              </v:shape>
            </v:group>
            <v:group style="position:absolute;left:5094;top:4976;width:10;height:20" coordorigin="5094,4976" coordsize="10,20">
              <v:shape style="position:absolute;left:5094;top:4976;width:10;height:20" coordorigin="5094,4976" coordsize="10,20" path="m5094,4995l5103,4995,5103,4976,5094,4976,5094,4995xe" filled="true" fillcolor="#000000" stroked="false">
                <v:path arrowok="t"/>
                <v:fill type="solid"/>
              </v:shape>
            </v:group>
            <v:group style="position:absolute;left:5094;top:4995;width:10;height:20" coordorigin="5094,4995" coordsize="10,20">
              <v:shape style="position:absolute;left:5094;top:4995;width:10;height:20" coordorigin="5094,4995" coordsize="10,20" path="m5094,5015l5103,5015,5103,4995,5094,4995,5094,5015xe" filled="true" fillcolor="#000000" stroked="false">
                <v:path arrowok="t"/>
                <v:fill type="solid"/>
              </v:shape>
            </v:group>
            <v:group style="position:absolute;left:5094;top:5015;width:10;height:20" coordorigin="5094,5015" coordsize="10,20">
              <v:shape style="position:absolute;left:5094;top:5015;width:10;height:20" coordorigin="5094,5015" coordsize="10,20" path="m5094,5034l5103,5034,5103,5015,5094,5015,5094,5034xe" filled="true" fillcolor="#000000" stroked="false">
                <v:path arrowok="t"/>
                <v:fill type="solid"/>
              </v:shape>
            </v:group>
            <v:group style="position:absolute;left:5094;top:5034;width:10;height:20" coordorigin="5094,5034" coordsize="10,20">
              <v:shape style="position:absolute;left:5094;top:5034;width:10;height:20" coordorigin="5094,5034" coordsize="10,20" path="m5094,5053l5103,5053,5103,5034,5094,5034,5094,5053xe" filled="true" fillcolor="#000000" stroked="false">
                <v:path arrowok="t"/>
                <v:fill type="solid"/>
              </v:shape>
            </v:group>
            <v:group style="position:absolute;left:5094;top:5053;width:10;height:20" coordorigin="5094,5053" coordsize="10,20">
              <v:shape style="position:absolute;left:5094;top:5053;width:10;height:20" coordorigin="5094,5053" coordsize="10,20" path="m5094,5072l5103,5072,5103,5053,5094,5053,5094,5072xe" filled="true" fillcolor="#000000" stroked="false">
                <v:path arrowok="t"/>
                <v:fill type="solid"/>
              </v:shape>
            </v:group>
            <v:group style="position:absolute;left:5094;top:5072;width:10;height:20" coordorigin="5094,5072" coordsize="10,20">
              <v:shape style="position:absolute;left:5094;top:5072;width:10;height:20" coordorigin="5094,5072" coordsize="10,20" path="m5094,5091l5103,5091,5103,5072,5094,5072,5094,5091xe" filled="true" fillcolor="#000000" stroked="false">
                <v:path arrowok="t"/>
                <v:fill type="solid"/>
              </v:shape>
            </v:group>
            <v:group style="position:absolute;left:5094;top:5091;width:10;height:20" coordorigin="5094,5091" coordsize="10,20">
              <v:shape style="position:absolute;left:5094;top:5091;width:10;height:20" coordorigin="5094,5091" coordsize="10,20" path="m5094,5111l5103,5111,5103,5091,5094,5091,5094,5111xe" filled="true" fillcolor="#000000" stroked="false">
                <v:path arrowok="t"/>
                <v:fill type="solid"/>
              </v:shape>
            </v:group>
            <v:group style="position:absolute;left:5094;top:5111;width:10;height:20" coordorigin="5094,5111" coordsize="10,20">
              <v:shape style="position:absolute;left:5094;top:5111;width:10;height:20" coordorigin="5094,5111" coordsize="10,20" path="m5094,5130l5103,5130,5103,5111,5094,5111,5094,5130xe" filled="true" fillcolor="#000000" stroked="false">
                <v:path arrowok="t"/>
                <v:fill type="solid"/>
              </v:shape>
            </v:group>
            <v:group style="position:absolute;left:5094;top:5130;width:10;height:20" coordorigin="5094,5130" coordsize="10,20">
              <v:shape style="position:absolute;left:5094;top:5130;width:10;height:20" coordorigin="5094,5130" coordsize="10,20" path="m5094,5149l5103,5149,5103,5130,5094,5130,5094,5149xe" filled="true" fillcolor="#000000" stroked="false">
                <v:path arrowok="t"/>
                <v:fill type="solid"/>
              </v:shape>
            </v:group>
            <v:group style="position:absolute;left:5094;top:5149;width:10;height:20" coordorigin="5094,5149" coordsize="10,20">
              <v:shape style="position:absolute;left:5094;top:5149;width:10;height:20" coordorigin="5094,5149" coordsize="10,20" path="m5094,5168l5103,5168,5103,5149,5094,5149,5094,5168xe" filled="true" fillcolor="#000000" stroked="false">
                <v:path arrowok="t"/>
                <v:fill type="solid"/>
              </v:shape>
            </v:group>
            <v:group style="position:absolute;left:5094;top:5168;width:10;height:20" coordorigin="5094,5168" coordsize="10,20">
              <v:shape style="position:absolute;left:5094;top:5168;width:10;height:20" coordorigin="5094,5168" coordsize="10,20" path="m5094,5187l5103,5187,5103,5168,5094,5168,5094,5187xe" filled="true" fillcolor="#000000" stroked="false">
                <v:path arrowok="t"/>
                <v:fill type="solid"/>
              </v:shape>
            </v:group>
            <v:group style="position:absolute;left:5094;top:5187;width:10;height:20" coordorigin="5094,5187" coordsize="10,20">
              <v:shape style="position:absolute;left:5094;top:5187;width:10;height:20" coordorigin="5094,5187" coordsize="10,20" path="m5094,5207l5103,5207,5103,5187,5094,5187,5094,5207xe" filled="true" fillcolor="#000000" stroked="false">
                <v:path arrowok="t"/>
                <v:fill type="solid"/>
              </v:shape>
            </v:group>
            <v:group style="position:absolute;left:5094;top:5207;width:10;height:20" coordorigin="5094,5207" coordsize="10,20">
              <v:shape style="position:absolute;left:5094;top:5207;width:10;height:20" coordorigin="5094,5207" coordsize="10,20" path="m5094,5226l5103,5226,5103,5207,5094,5207,5094,5226xe" filled="true" fillcolor="#000000" stroked="false">
                <v:path arrowok="t"/>
                <v:fill type="solid"/>
              </v:shape>
            </v:group>
            <v:group style="position:absolute;left:5094;top:5226;width:10;height:20" coordorigin="5094,5226" coordsize="10,20">
              <v:shape style="position:absolute;left:5094;top:5226;width:10;height:20" coordorigin="5094,5226" coordsize="10,20" path="m5094,5245l5103,5245,5103,5226,5094,5226,5094,5245xe" filled="true" fillcolor="#000000" stroked="false">
                <v:path arrowok="t"/>
                <v:fill type="solid"/>
              </v:shape>
            </v:group>
            <v:group style="position:absolute;left:5094;top:5245;width:10;height:20" coordorigin="5094,5245" coordsize="10,20">
              <v:shape style="position:absolute;left:5094;top:5245;width:10;height:20" coordorigin="5094,5245" coordsize="10,20" path="m5094,5264l5103,5264,5103,5245,5094,5245,5094,5264xe" filled="true" fillcolor="#000000" stroked="false">
                <v:path arrowok="t"/>
                <v:fill type="solid"/>
              </v:shape>
            </v:group>
            <v:group style="position:absolute;left:5094;top:5264;width:10;height:20" coordorigin="5094,5264" coordsize="10,20">
              <v:shape style="position:absolute;left:5094;top:5264;width:10;height:20" coordorigin="5094,5264" coordsize="10,20" path="m5094,5283l5103,5283,5103,5264,5094,5264,5094,5283xe" filled="true" fillcolor="#000000" stroked="false">
                <v:path arrowok="t"/>
                <v:fill type="solid"/>
              </v:shape>
            </v:group>
            <v:group style="position:absolute;left:5094;top:5286;width:10;height:2" coordorigin="5094,5286" coordsize="10,2">
              <v:shape style="position:absolute;left:5094;top:5286;width:10;height:2" coordorigin="5094,5286" coordsize="10,0" path="m5094,5286l5103,5286e" filled="false" stroked="true" strokeweight=".24005pt" strokecolor="#000000">
                <v:path arrowok="t"/>
              </v:shape>
            </v:group>
            <v:group style="position:absolute;left:6025;top:4899;width:10;height:20" coordorigin="6025,4899" coordsize="10,20">
              <v:shape style="position:absolute;left:6025;top:4899;width:10;height:20" coordorigin="6025,4899" coordsize="10,20" path="m6025,4919l6035,4919,6035,4899,6025,4899,6025,4919xe" filled="true" fillcolor="#000000" stroked="false">
                <v:path arrowok="t"/>
                <v:fill type="solid"/>
              </v:shape>
            </v:group>
            <v:group style="position:absolute;left:6025;top:4919;width:10;height:20" coordorigin="6025,4919" coordsize="10,20">
              <v:shape style="position:absolute;left:6025;top:4919;width:10;height:20" coordorigin="6025,4919" coordsize="10,20" path="m6025,4938l6035,4938,6035,4919,6025,4919,6025,4938xe" filled="true" fillcolor="#000000" stroked="false">
                <v:path arrowok="t"/>
                <v:fill type="solid"/>
              </v:shape>
            </v:group>
            <v:group style="position:absolute;left:6025;top:4938;width:10;height:20" coordorigin="6025,4938" coordsize="10,20">
              <v:shape style="position:absolute;left:6025;top:4938;width:10;height:20" coordorigin="6025,4938" coordsize="10,20" path="m6025,4957l6035,4957,6035,4938,6025,4938,6025,4957xe" filled="true" fillcolor="#000000" stroked="false">
                <v:path arrowok="t"/>
                <v:fill type="solid"/>
              </v:shape>
            </v:group>
            <v:group style="position:absolute;left:6025;top:4957;width:10;height:20" coordorigin="6025,4957" coordsize="10,20">
              <v:shape style="position:absolute;left:6025;top:4957;width:10;height:20" coordorigin="6025,4957" coordsize="10,20" path="m6025,4976l6035,4976,6035,4957,6025,4957,6025,4976xe" filled="true" fillcolor="#000000" stroked="false">
                <v:path arrowok="t"/>
                <v:fill type="solid"/>
              </v:shape>
            </v:group>
            <v:group style="position:absolute;left:6025;top:4976;width:10;height:20" coordorigin="6025,4976" coordsize="10,20">
              <v:shape style="position:absolute;left:6025;top:4976;width:10;height:20" coordorigin="6025,4976" coordsize="10,20" path="m6025,4995l6035,4995,6035,4976,6025,4976,6025,4995xe" filled="true" fillcolor="#000000" stroked="false">
                <v:path arrowok="t"/>
                <v:fill type="solid"/>
              </v:shape>
            </v:group>
            <v:group style="position:absolute;left:6025;top:4995;width:10;height:20" coordorigin="6025,4995" coordsize="10,20">
              <v:shape style="position:absolute;left:6025;top:4995;width:10;height:20" coordorigin="6025,4995" coordsize="10,20" path="m6025,5015l6035,5015,6035,4995,6025,4995,6025,5015xe" filled="true" fillcolor="#000000" stroked="false">
                <v:path arrowok="t"/>
                <v:fill type="solid"/>
              </v:shape>
            </v:group>
            <v:group style="position:absolute;left:6025;top:5015;width:10;height:20" coordorigin="6025,5015" coordsize="10,20">
              <v:shape style="position:absolute;left:6025;top:5015;width:10;height:20" coordorigin="6025,5015" coordsize="10,20" path="m6025,5034l6035,5034,6035,5015,6025,5015,6025,5034xe" filled="true" fillcolor="#000000" stroked="false">
                <v:path arrowok="t"/>
                <v:fill type="solid"/>
              </v:shape>
            </v:group>
            <v:group style="position:absolute;left:6025;top:5034;width:10;height:20" coordorigin="6025,5034" coordsize="10,20">
              <v:shape style="position:absolute;left:6025;top:5034;width:10;height:20" coordorigin="6025,5034" coordsize="10,20" path="m6025,5053l6035,5053,6035,5034,6025,5034,6025,5053xe" filled="true" fillcolor="#000000" stroked="false">
                <v:path arrowok="t"/>
                <v:fill type="solid"/>
              </v:shape>
            </v:group>
            <v:group style="position:absolute;left:6025;top:5053;width:10;height:20" coordorigin="6025,5053" coordsize="10,20">
              <v:shape style="position:absolute;left:6025;top:5053;width:10;height:20" coordorigin="6025,5053" coordsize="10,20" path="m6025,5072l6035,5072,6035,5053,6025,5053,6025,5072xe" filled="true" fillcolor="#000000" stroked="false">
                <v:path arrowok="t"/>
                <v:fill type="solid"/>
              </v:shape>
            </v:group>
            <v:group style="position:absolute;left:6025;top:5072;width:10;height:20" coordorigin="6025,5072" coordsize="10,20">
              <v:shape style="position:absolute;left:6025;top:5072;width:10;height:20" coordorigin="6025,5072" coordsize="10,20" path="m6025,5091l6035,5091,6035,5072,6025,5072,6025,5091xe" filled="true" fillcolor="#000000" stroked="false">
                <v:path arrowok="t"/>
                <v:fill type="solid"/>
              </v:shape>
            </v:group>
            <v:group style="position:absolute;left:6025;top:5091;width:10;height:20" coordorigin="6025,5091" coordsize="10,20">
              <v:shape style="position:absolute;left:6025;top:5091;width:10;height:20" coordorigin="6025,5091" coordsize="10,20" path="m6025,5111l6035,5111,6035,5091,6025,5091,6025,5111xe" filled="true" fillcolor="#000000" stroked="false">
                <v:path arrowok="t"/>
                <v:fill type="solid"/>
              </v:shape>
            </v:group>
            <v:group style="position:absolute;left:6025;top:5111;width:10;height:20" coordorigin="6025,5111" coordsize="10,20">
              <v:shape style="position:absolute;left:6025;top:5111;width:10;height:20" coordorigin="6025,5111" coordsize="10,20" path="m6025,5130l6035,5130,6035,5111,6025,5111,6025,5130xe" filled="true" fillcolor="#000000" stroked="false">
                <v:path arrowok="t"/>
                <v:fill type="solid"/>
              </v:shape>
            </v:group>
            <v:group style="position:absolute;left:6025;top:5130;width:10;height:20" coordorigin="6025,5130" coordsize="10,20">
              <v:shape style="position:absolute;left:6025;top:5130;width:10;height:20" coordorigin="6025,5130" coordsize="10,20" path="m6025,5149l6035,5149,6035,5130,6025,5130,6025,5149xe" filled="true" fillcolor="#000000" stroked="false">
                <v:path arrowok="t"/>
                <v:fill type="solid"/>
              </v:shape>
            </v:group>
            <v:group style="position:absolute;left:6025;top:5149;width:10;height:20" coordorigin="6025,5149" coordsize="10,20">
              <v:shape style="position:absolute;left:6025;top:5149;width:10;height:20" coordorigin="6025,5149" coordsize="10,20" path="m6025,5168l6035,5168,6035,5149,6025,5149,6025,5168xe" filled="true" fillcolor="#000000" stroked="false">
                <v:path arrowok="t"/>
                <v:fill type="solid"/>
              </v:shape>
            </v:group>
            <v:group style="position:absolute;left:6025;top:5168;width:10;height:20" coordorigin="6025,5168" coordsize="10,20">
              <v:shape style="position:absolute;left:6025;top:5168;width:10;height:20" coordorigin="6025,5168" coordsize="10,20" path="m6025,5187l6035,5187,6035,5168,6025,5168,6025,5187xe" filled="true" fillcolor="#000000" stroked="false">
                <v:path arrowok="t"/>
                <v:fill type="solid"/>
              </v:shape>
            </v:group>
            <v:group style="position:absolute;left:6025;top:5187;width:10;height:20" coordorigin="6025,5187" coordsize="10,20">
              <v:shape style="position:absolute;left:6025;top:5187;width:10;height:20" coordorigin="6025,5187" coordsize="10,20" path="m6025,5207l6035,5207,6035,5187,6025,5187,6025,5207xe" filled="true" fillcolor="#000000" stroked="false">
                <v:path arrowok="t"/>
                <v:fill type="solid"/>
              </v:shape>
            </v:group>
            <v:group style="position:absolute;left:6025;top:5207;width:10;height:20" coordorigin="6025,5207" coordsize="10,20">
              <v:shape style="position:absolute;left:6025;top:5207;width:10;height:20" coordorigin="6025,5207" coordsize="10,20" path="m6025,5226l6035,5226,6035,5207,6025,5207,6025,5226xe" filled="true" fillcolor="#000000" stroked="false">
                <v:path arrowok="t"/>
                <v:fill type="solid"/>
              </v:shape>
            </v:group>
            <v:group style="position:absolute;left:6025;top:5226;width:10;height:20" coordorigin="6025,5226" coordsize="10,20">
              <v:shape style="position:absolute;left:6025;top:5226;width:10;height:20" coordorigin="6025,5226" coordsize="10,20" path="m6025,5245l6035,5245,6035,5226,6025,5226,6025,5245xe" filled="true" fillcolor="#000000" stroked="false">
                <v:path arrowok="t"/>
                <v:fill type="solid"/>
              </v:shape>
            </v:group>
            <v:group style="position:absolute;left:6025;top:5245;width:10;height:20" coordorigin="6025,5245" coordsize="10,20">
              <v:shape style="position:absolute;left:6025;top:5245;width:10;height:20" coordorigin="6025,5245" coordsize="10,20" path="m6025,5264l6035,5264,6035,5245,6025,5245,6025,5264xe" filled="true" fillcolor="#000000" stroked="false">
                <v:path arrowok="t"/>
                <v:fill type="solid"/>
              </v:shape>
            </v:group>
            <v:group style="position:absolute;left:6025;top:5264;width:10;height:20" coordorigin="6025,5264" coordsize="10,20">
              <v:shape style="position:absolute;left:6025;top:5264;width:10;height:20" coordorigin="6025,5264" coordsize="10,20" path="m6025,5283l6035,5283,6035,5264,6025,5264,6025,5283xe" filled="true" fillcolor="#000000" stroked="false">
                <v:path arrowok="t"/>
                <v:fill type="solid"/>
              </v:shape>
            </v:group>
            <v:group style="position:absolute;left:6025;top:5286;width:10;height:2" coordorigin="6025,5286" coordsize="10,2">
              <v:shape style="position:absolute;left:6025;top:5286;width:10;height:2" coordorigin="6025,5286" coordsize="10,0" path="m6025,5286l6035,5286e" filled="false" stroked="true" strokeweight=".24005pt" strokecolor="#000000">
                <v:path arrowok="t"/>
              </v:shape>
            </v:group>
            <v:group style="position:absolute;left:6594;top:4899;width:10;height:20" coordorigin="6594,4899" coordsize="10,20">
              <v:shape style="position:absolute;left:6594;top:4899;width:10;height:20" coordorigin="6594,4899" coordsize="10,20" path="m6594,4919l6604,4919,6604,4899,6594,4899,6594,4919xe" filled="true" fillcolor="#000000" stroked="false">
                <v:path arrowok="t"/>
                <v:fill type="solid"/>
              </v:shape>
            </v:group>
            <v:group style="position:absolute;left:6594;top:4919;width:10;height:20" coordorigin="6594,4919" coordsize="10,20">
              <v:shape style="position:absolute;left:6594;top:4919;width:10;height:20" coordorigin="6594,4919" coordsize="10,20" path="m6594,4938l6604,4938,6604,4919,6594,4919,6594,4938xe" filled="true" fillcolor="#000000" stroked="false">
                <v:path arrowok="t"/>
                <v:fill type="solid"/>
              </v:shape>
            </v:group>
            <v:group style="position:absolute;left:6594;top:4938;width:10;height:20" coordorigin="6594,4938" coordsize="10,20">
              <v:shape style="position:absolute;left:6594;top:4938;width:10;height:20" coordorigin="6594,4938" coordsize="10,20" path="m6594,4957l6604,4957,6604,4938,6594,4938,6594,4957xe" filled="true" fillcolor="#000000" stroked="false">
                <v:path arrowok="t"/>
                <v:fill type="solid"/>
              </v:shape>
            </v:group>
            <v:group style="position:absolute;left:6594;top:4957;width:10;height:20" coordorigin="6594,4957" coordsize="10,20">
              <v:shape style="position:absolute;left:6594;top:4957;width:10;height:20" coordorigin="6594,4957" coordsize="10,20" path="m6594,4976l6604,4976,6604,4957,6594,4957,6594,4976xe" filled="true" fillcolor="#000000" stroked="false">
                <v:path arrowok="t"/>
                <v:fill type="solid"/>
              </v:shape>
            </v:group>
            <v:group style="position:absolute;left:6594;top:4976;width:10;height:20" coordorigin="6594,4976" coordsize="10,20">
              <v:shape style="position:absolute;left:6594;top:4976;width:10;height:20" coordorigin="6594,4976" coordsize="10,20" path="m6594,4995l6604,4995,6604,4976,6594,4976,6594,4995xe" filled="true" fillcolor="#000000" stroked="false">
                <v:path arrowok="t"/>
                <v:fill type="solid"/>
              </v:shape>
            </v:group>
            <v:group style="position:absolute;left:6594;top:4995;width:10;height:20" coordorigin="6594,4995" coordsize="10,20">
              <v:shape style="position:absolute;left:6594;top:4995;width:10;height:20" coordorigin="6594,4995" coordsize="10,20" path="m6594,5015l6604,5015,6604,4995,6594,4995,6594,5015xe" filled="true" fillcolor="#000000" stroked="false">
                <v:path arrowok="t"/>
                <v:fill type="solid"/>
              </v:shape>
            </v:group>
            <v:group style="position:absolute;left:6594;top:5015;width:10;height:20" coordorigin="6594,5015" coordsize="10,20">
              <v:shape style="position:absolute;left:6594;top:5015;width:10;height:20" coordorigin="6594,5015" coordsize="10,20" path="m6594,5034l6604,5034,6604,5015,6594,5015,6594,5034xe" filled="true" fillcolor="#000000" stroked="false">
                <v:path arrowok="t"/>
                <v:fill type="solid"/>
              </v:shape>
            </v:group>
            <v:group style="position:absolute;left:6594;top:5034;width:10;height:20" coordorigin="6594,5034" coordsize="10,20">
              <v:shape style="position:absolute;left:6594;top:5034;width:10;height:20" coordorigin="6594,5034" coordsize="10,20" path="m6594,5053l6604,5053,6604,5034,6594,5034,6594,5053xe" filled="true" fillcolor="#000000" stroked="false">
                <v:path arrowok="t"/>
                <v:fill type="solid"/>
              </v:shape>
            </v:group>
            <v:group style="position:absolute;left:6594;top:5053;width:10;height:20" coordorigin="6594,5053" coordsize="10,20">
              <v:shape style="position:absolute;left:6594;top:5053;width:10;height:20" coordorigin="6594,5053" coordsize="10,20" path="m6594,5072l6604,5072,6604,5053,6594,5053,6594,5072xe" filled="true" fillcolor="#000000" stroked="false">
                <v:path arrowok="t"/>
                <v:fill type="solid"/>
              </v:shape>
            </v:group>
            <v:group style="position:absolute;left:6594;top:5072;width:10;height:20" coordorigin="6594,5072" coordsize="10,20">
              <v:shape style="position:absolute;left:6594;top:5072;width:10;height:20" coordorigin="6594,5072" coordsize="10,20" path="m6594,5091l6604,5091,6604,5072,6594,5072,6594,5091xe" filled="true" fillcolor="#000000" stroked="false">
                <v:path arrowok="t"/>
                <v:fill type="solid"/>
              </v:shape>
            </v:group>
            <v:group style="position:absolute;left:6594;top:5091;width:10;height:20" coordorigin="6594,5091" coordsize="10,20">
              <v:shape style="position:absolute;left:6594;top:5091;width:10;height:20" coordorigin="6594,5091" coordsize="10,20" path="m6594,5111l6604,5111,6604,5091,6594,5091,6594,5111xe" filled="true" fillcolor="#000000" stroked="false">
                <v:path arrowok="t"/>
                <v:fill type="solid"/>
              </v:shape>
            </v:group>
            <v:group style="position:absolute;left:6594;top:5111;width:10;height:20" coordorigin="6594,5111" coordsize="10,20">
              <v:shape style="position:absolute;left:6594;top:5111;width:10;height:20" coordorigin="6594,5111" coordsize="10,20" path="m6594,5130l6604,5130,6604,5111,6594,5111,6594,5130xe" filled="true" fillcolor="#000000" stroked="false">
                <v:path arrowok="t"/>
                <v:fill type="solid"/>
              </v:shape>
            </v:group>
            <v:group style="position:absolute;left:6594;top:5130;width:10;height:20" coordorigin="6594,5130" coordsize="10,20">
              <v:shape style="position:absolute;left:6594;top:5130;width:10;height:20" coordorigin="6594,5130" coordsize="10,20" path="m6594,5149l6604,5149,6604,5130,6594,5130,6594,5149xe" filled="true" fillcolor="#000000" stroked="false">
                <v:path arrowok="t"/>
                <v:fill type="solid"/>
              </v:shape>
            </v:group>
            <v:group style="position:absolute;left:6594;top:5149;width:10;height:20" coordorigin="6594,5149" coordsize="10,20">
              <v:shape style="position:absolute;left:6594;top:5149;width:10;height:20" coordorigin="6594,5149" coordsize="10,20" path="m6594,5168l6604,5168,6604,5149,6594,5149,6594,5168xe" filled="true" fillcolor="#000000" stroked="false">
                <v:path arrowok="t"/>
                <v:fill type="solid"/>
              </v:shape>
            </v:group>
            <v:group style="position:absolute;left:6594;top:5168;width:10;height:20" coordorigin="6594,5168" coordsize="10,20">
              <v:shape style="position:absolute;left:6594;top:5168;width:10;height:20" coordorigin="6594,5168" coordsize="10,20" path="m6594,5187l6604,5187,6604,5168,6594,5168,6594,5187xe" filled="true" fillcolor="#000000" stroked="false">
                <v:path arrowok="t"/>
                <v:fill type="solid"/>
              </v:shape>
            </v:group>
            <v:group style="position:absolute;left:6594;top:5187;width:10;height:20" coordorigin="6594,5187" coordsize="10,20">
              <v:shape style="position:absolute;left:6594;top:5187;width:10;height:20" coordorigin="6594,5187" coordsize="10,20" path="m6594,5207l6604,5207,6604,5187,6594,5187,6594,5207xe" filled="true" fillcolor="#000000" stroked="false">
                <v:path arrowok="t"/>
                <v:fill type="solid"/>
              </v:shape>
            </v:group>
            <v:group style="position:absolute;left:6594;top:5207;width:10;height:20" coordorigin="6594,5207" coordsize="10,20">
              <v:shape style="position:absolute;left:6594;top:5207;width:10;height:20" coordorigin="6594,5207" coordsize="10,20" path="m6594,5226l6604,5226,6604,5207,6594,5207,6594,5226xe" filled="true" fillcolor="#000000" stroked="false">
                <v:path arrowok="t"/>
                <v:fill type="solid"/>
              </v:shape>
            </v:group>
            <v:group style="position:absolute;left:6594;top:5226;width:10;height:20" coordorigin="6594,5226" coordsize="10,20">
              <v:shape style="position:absolute;left:6594;top:5226;width:10;height:20" coordorigin="6594,5226" coordsize="10,20" path="m6594,5245l6604,5245,6604,5226,6594,5226,6594,5245xe" filled="true" fillcolor="#000000" stroked="false">
                <v:path arrowok="t"/>
                <v:fill type="solid"/>
              </v:shape>
            </v:group>
            <v:group style="position:absolute;left:6594;top:5245;width:10;height:20" coordorigin="6594,5245" coordsize="10,20">
              <v:shape style="position:absolute;left:6594;top:5245;width:10;height:20" coordorigin="6594,5245" coordsize="10,20" path="m6594,5264l6604,5264,6604,5245,6594,5245,6594,5264xe" filled="true" fillcolor="#000000" stroked="false">
                <v:path arrowok="t"/>
                <v:fill type="solid"/>
              </v:shape>
            </v:group>
            <v:group style="position:absolute;left:6594;top:5264;width:10;height:20" coordorigin="6594,5264" coordsize="10,20">
              <v:shape style="position:absolute;left:6594;top:5264;width:10;height:20" coordorigin="6594,5264" coordsize="10,20" path="m6594,5283l6604,5283,6604,5264,6594,5264,6594,5283xe" filled="true" fillcolor="#000000" stroked="false">
                <v:path arrowok="t"/>
                <v:fill type="solid"/>
              </v:shape>
            </v:group>
            <v:group style="position:absolute;left:6594;top:5286;width:10;height:2" coordorigin="6594,5286" coordsize="10,2">
              <v:shape style="position:absolute;left:6594;top:5286;width:10;height:2" coordorigin="6594,5286" coordsize="10,0" path="m6594,5286l6604,5286e" filled="false" stroked="true" strokeweight=".24005pt" strokecolor="#000000">
                <v:path arrowok="t"/>
              </v:shape>
            </v:group>
            <v:group style="position:absolute;left:7720;top:4899;width:10;height:20" coordorigin="7720,4899" coordsize="10,20">
              <v:shape style="position:absolute;left:7720;top:4899;width:10;height:20" coordorigin="7720,4899" coordsize="10,20" path="m7720,4919l7729,4919,7729,4899,7720,4899,7720,4919xe" filled="true" fillcolor="#000000" stroked="false">
                <v:path arrowok="t"/>
                <v:fill type="solid"/>
              </v:shape>
            </v:group>
            <v:group style="position:absolute;left:7720;top:4919;width:10;height:20" coordorigin="7720,4919" coordsize="10,20">
              <v:shape style="position:absolute;left:7720;top:4919;width:10;height:20" coordorigin="7720,4919" coordsize="10,20" path="m7720,4938l7729,4938,7729,4919,7720,4919,7720,4938xe" filled="true" fillcolor="#000000" stroked="false">
                <v:path arrowok="t"/>
                <v:fill type="solid"/>
              </v:shape>
            </v:group>
            <v:group style="position:absolute;left:7720;top:4938;width:10;height:20" coordorigin="7720,4938" coordsize="10,20">
              <v:shape style="position:absolute;left:7720;top:4938;width:10;height:20" coordorigin="7720,4938" coordsize="10,20" path="m7720,4957l7729,4957,7729,4938,7720,4938,7720,4957xe" filled="true" fillcolor="#000000" stroked="false">
                <v:path arrowok="t"/>
                <v:fill type="solid"/>
              </v:shape>
            </v:group>
            <v:group style="position:absolute;left:7720;top:4957;width:10;height:20" coordorigin="7720,4957" coordsize="10,20">
              <v:shape style="position:absolute;left:7720;top:4957;width:10;height:20" coordorigin="7720,4957" coordsize="10,20" path="m7720,4976l7729,4976,7729,4957,7720,4957,7720,4976xe" filled="true" fillcolor="#000000" stroked="false">
                <v:path arrowok="t"/>
                <v:fill type="solid"/>
              </v:shape>
            </v:group>
            <v:group style="position:absolute;left:7720;top:4976;width:10;height:20" coordorigin="7720,4976" coordsize="10,20">
              <v:shape style="position:absolute;left:7720;top:4976;width:10;height:20" coordorigin="7720,4976" coordsize="10,20" path="m7720,4995l7729,4995,7729,4976,7720,4976,7720,4995xe" filled="true" fillcolor="#000000" stroked="false">
                <v:path arrowok="t"/>
                <v:fill type="solid"/>
              </v:shape>
            </v:group>
            <v:group style="position:absolute;left:7720;top:4995;width:10;height:20" coordorigin="7720,4995" coordsize="10,20">
              <v:shape style="position:absolute;left:7720;top:4995;width:10;height:20" coordorigin="7720,4995" coordsize="10,20" path="m7720,5015l7729,5015,7729,4995,7720,4995,7720,5015xe" filled="true" fillcolor="#000000" stroked="false">
                <v:path arrowok="t"/>
                <v:fill type="solid"/>
              </v:shape>
            </v:group>
            <v:group style="position:absolute;left:7720;top:5015;width:10;height:20" coordorigin="7720,5015" coordsize="10,20">
              <v:shape style="position:absolute;left:7720;top:5015;width:10;height:20" coordorigin="7720,5015" coordsize="10,20" path="m7720,5034l7729,5034,7729,5015,7720,5015,7720,5034xe" filled="true" fillcolor="#000000" stroked="false">
                <v:path arrowok="t"/>
                <v:fill type="solid"/>
              </v:shape>
            </v:group>
            <v:group style="position:absolute;left:7720;top:5034;width:10;height:20" coordorigin="7720,5034" coordsize="10,20">
              <v:shape style="position:absolute;left:7720;top:5034;width:10;height:20" coordorigin="7720,5034" coordsize="10,20" path="m7720,5053l7729,5053,7729,5034,7720,5034,7720,5053xe" filled="true" fillcolor="#000000" stroked="false">
                <v:path arrowok="t"/>
                <v:fill type="solid"/>
              </v:shape>
            </v:group>
            <v:group style="position:absolute;left:7720;top:5053;width:10;height:20" coordorigin="7720,5053" coordsize="10,20">
              <v:shape style="position:absolute;left:7720;top:5053;width:10;height:20" coordorigin="7720,5053" coordsize="10,20" path="m7720,5072l7729,5072,7729,5053,7720,5053,7720,5072xe" filled="true" fillcolor="#000000" stroked="false">
                <v:path arrowok="t"/>
                <v:fill type="solid"/>
              </v:shape>
            </v:group>
            <v:group style="position:absolute;left:7720;top:5072;width:10;height:20" coordorigin="7720,5072" coordsize="10,20">
              <v:shape style="position:absolute;left:7720;top:5072;width:10;height:20" coordorigin="7720,5072" coordsize="10,20" path="m7720,5091l7729,5091,7729,5072,7720,5072,7720,5091xe" filled="true" fillcolor="#000000" stroked="false">
                <v:path arrowok="t"/>
                <v:fill type="solid"/>
              </v:shape>
            </v:group>
            <v:group style="position:absolute;left:7720;top:5091;width:10;height:20" coordorigin="7720,5091" coordsize="10,20">
              <v:shape style="position:absolute;left:7720;top:5091;width:10;height:20" coordorigin="7720,5091" coordsize="10,20" path="m7720,5111l7729,5111,7729,5091,7720,5091,7720,5111xe" filled="true" fillcolor="#000000" stroked="false">
                <v:path arrowok="t"/>
                <v:fill type="solid"/>
              </v:shape>
            </v:group>
            <v:group style="position:absolute;left:7720;top:5111;width:10;height:20" coordorigin="7720,5111" coordsize="10,20">
              <v:shape style="position:absolute;left:7720;top:5111;width:10;height:20" coordorigin="7720,5111" coordsize="10,20" path="m7720,5130l7729,5130,7729,5111,7720,5111,7720,5130xe" filled="true" fillcolor="#000000" stroked="false">
                <v:path arrowok="t"/>
                <v:fill type="solid"/>
              </v:shape>
            </v:group>
            <v:group style="position:absolute;left:7720;top:5130;width:10;height:20" coordorigin="7720,5130" coordsize="10,20">
              <v:shape style="position:absolute;left:7720;top:5130;width:10;height:20" coordorigin="7720,5130" coordsize="10,20" path="m7720,5149l7729,5149,7729,5130,7720,5130,7720,5149xe" filled="true" fillcolor="#000000" stroked="false">
                <v:path arrowok="t"/>
                <v:fill type="solid"/>
              </v:shape>
            </v:group>
            <v:group style="position:absolute;left:7720;top:5149;width:10;height:20" coordorigin="7720,5149" coordsize="10,20">
              <v:shape style="position:absolute;left:7720;top:5149;width:10;height:20" coordorigin="7720,5149" coordsize="10,20" path="m7720,5168l7729,5168,7729,5149,7720,5149,7720,5168xe" filled="true" fillcolor="#000000" stroked="false">
                <v:path arrowok="t"/>
                <v:fill type="solid"/>
              </v:shape>
            </v:group>
            <v:group style="position:absolute;left:7720;top:5168;width:10;height:20" coordorigin="7720,5168" coordsize="10,20">
              <v:shape style="position:absolute;left:7720;top:5168;width:10;height:20" coordorigin="7720,5168" coordsize="10,20" path="m7720,5187l7729,5187,7729,5168,7720,5168,7720,5187xe" filled="true" fillcolor="#000000" stroked="false">
                <v:path arrowok="t"/>
                <v:fill type="solid"/>
              </v:shape>
            </v:group>
            <v:group style="position:absolute;left:7720;top:5187;width:10;height:20" coordorigin="7720,5187" coordsize="10,20">
              <v:shape style="position:absolute;left:7720;top:5187;width:10;height:20" coordorigin="7720,5187" coordsize="10,20" path="m7720,5207l7729,5207,7729,5187,7720,5187,7720,5207xe" filled="true" fillcolor="#000000" stroked="false">
                <v:path arrowok="t"/>
                <v:fill type="solid"/>
              </v:shape>
            </v:group>
            <v:group style="position:absolute;left:7720;top:5207;width:10;height:20" coordorigin="7720,5207" coordsize="10,20">
              <v:shape style="position:absolute;left:7720;top:5207;width:10;height:20" coordorigin="7720,5207" coordsize="10,20" path="m7720,5226l7729,5226,7729,5207,7720,5207,7720,5226xe" filled="true" fillcolor="#000000" stroked="false">
                <v:path arrowok="t"/>
                <v:fill type="solid"/>
              </v:shape>
            </v:group>
            <v:group style="position:absolute;left:7720;top:5226;width:10;height:20" coordorigin="7720,5226" coordsize="10,20">
              <v:shape style="position:absolute;left:7720;top:5226;width:10;height:20" coordorigin="7720,5226" coordsize="10,20" path="m7720,5245l7729,5245,7729,5226,7720,5226,7720,5245xe" filled="true" fillcolor="#000000" stroked="false">
                <v:path arrowok="t"/>
                <v:fill type="solid"/>
              </v:shape>
            </v:group>
            <v:group style="position:absolute;left:7720;top:5245;width:10;height:20" coordorigin="7720,5245" coordsize="10,20">
              <v:shape style="position:absolute;left:7720;top:5245;width:10;height:20" coordorigin="7720,5245" coordsize="10,20" path="m7720,5264l7729,5264,7729,5245,7720,5245,7720,5264xe" filled="true" fillcolor="#000000" stroked="false">
                <v:path arrowok="t"/>
                <v:fill type="solid"/>
              </v:shape>
            </v:group>
            <v:group style="position:absolute;left:7720;top:5264;width:10;height:20" coordorigin="7720,5264" coordsize="10,20">
              <v:shape style="position:absolute;left:7720;top:5264;width:10;height:20" coordorigin="7720,5264" coordsize="10,20" path="m7720,5283l7729,5283,7729,5264,7720,5264,7720,5283xe" filled="true" fillcolor="#000000" stroked="false">
                <v:path arrowok="t"/>
                <v:fill type="solid"/>
              </v:shape>
            </v:group>
            <v:group style="position:absolute;left:7720;top:5286;width:10;height:2" coordorigin="7720,5286" coordsize="10,2">
              <v:shape style="position:absolute;left:7720;top:5286;width:10;height:2" coordorigin="7720,5286" coordsize="10,0" path="m7720,5286l7729,5286e" filled="false" stroked="true" strokeweight=".24005pt" strokecolor="#000000">
                <v:path arrowok="t"/>
              </v:shape>
            </v:group>
            <v:group style="position:absolute;left:8490;top:4899;width:10;height:20" coordorigin="8490,4899" coordsize="10,20">
              <v:shape style="position:absolute;left:8490;top:4899;width:10;height:20" coordorigin="8490,4899" coordsize="10,20" path="m8490,4919l8500,4919,8500,4899,8490,4899,8490,4919xe" filled="true" fillcolor="#000000" stroked="false">
                <v:path arrowok="t"/>
                <v:fill type="solid"/>
              </v:shape>
            </v:group>
            <v:group style="position:absolute;left:8490;top:4919;width:10;height:20" coordorigin="8490,4919" coordsize="10,20">
              <v:shape style="position:absolute;left:8490;top:4919;width:10;height:20" coordorigin="8490,4919" coordsize="10,20" path="m8490,4938l8500,4938,8500,4919,8490,4919,8490,4938xe" filled="true" fillcolor="#000000" stroked="false">
                <v:path arrowok="t"/>
                <v:fill type="solid"/>
              </v:shape>
            </v:group>
            <v:group style="position:absolute;left:8490;top:4938;width:10;height:20" coordorigin="8490,4938" coordsize="10,20">
              <v:shape style="position:absolute;left:8490;top:4938;width:10;height:20" coordorigin="8490,4938" coordsize="10,20" path="m8490,4957l8500,4957,8500,4938,8490,4938,8490,4957xe" filled="true" fillcolor="#000000" stroked="false">
                <v:path arrowok="t"/>
                <v:fill type="solid"/>
              </v:shape>
            </v:group>
            <v:group style="position:absolute;left:8490;top:4957;width:10;height:20" coordorigin="8490,4957" coordsize="10,20">
              <v:shape style="position:absolute;left:8490;top:4957;width:10;height:20" coordorigin="8490,4957" coordsize="10,20" path="m8490,4976l8500,4976,8500,4957,8490,4957,8490,4976xe" filled="true" fillcolor="#000000" stroked="false">
                <v:path arrowok="t"/>
                <v:fill type="solid"/>
              </v:shape>
            </v:group>
            <v:group style="position:absolute;left:8490;top:4976;width:10;height:20" coordorigin="8490,4976" coordsize="10,20">
              <v:shape style="position:absolute;left:8490;top:4976;width:10;height:20" coordorigin="8490,4976" coordsize="10,20" path="m8490,4995l8500,4995,8500,4976,8490,4976,8490,4995xe" filled="true" fillcolor="#000000" stroked="false">
                <v:path arrowok="t"/>
                <v:fill type="solid"/>
              </v:shape>
            </v:group>
            <v:group style="position:absolute;left:8490;top:4995;width:10;height:20" coordorigin="8490,4995" coordsize="10,20">
              <v:shape style="position:absolute;left:8490;top:4995;width:10;height:20" coordorigin="8490,4995" coordsize="10,20" path="m8490,5015l8500,5015,8500,4995,8490,4995,8490,5015xe" filled="true" fillcolor="#000000" stroked="false">
                <v:path arrowok="t"/>
                <v:fill type="solid"/>
              </v:shape>
            </v:group>
            <v:group style="position:absolute;left:8490;top:5015;width:10;height:20" coordorigin="8490,5015" coordsize="10,20">
              <v:shape style="position:absolute;left:8490;top:5015;width:10;height:20" coordorigin="8490,5015" coordsize="10,20" path="m8490,5034l8500,5034,8500,5015,8490,5015,8490,5034xe" filled="true" fillcolor="#000000" stroked="false">
                <v:path arrowok="t"/>
                <v:fill type="solid"/>
              </v:shape>
            </v:group>
            <v:group style="position:absolute;left:8490;top:5034;width:10;height:20" coordorigin="8490,5034" coordsize="10,20">
              <v:shape style="position:absolute;left:8490;top:5034;width:10;height:20" coordorigin="8490,5034" coordsize="10,20" path="m8490,5053l8500,5053,8500,5034,8490,5034,8490,5053xe" filled="true" fillcolor="#000000" stroked="false">
                <v:path arrowok="t"/>
                <v:fill type="solid"/>
              </v:shape>
            </v:group>
            <v:group style="position:absolute;left:8490;top:5053;width:10;height:20" coordorigin="8490,5053" coordsize="10,20">
              <v:shape style="position:absolute;left:8490;top:5053;width:10;height:20" coordorigin="8490,5053" coordsize="10,20" path="m8490,5072l8500,5072,8500,5053,8490,5053,8490,5072xe" filled="true" fillcolor="#000000" stroked="false">
                <v:path arrowok="t"/>
                <v:fill type="solid"/>
              </v:shape>
            </v:group>
            <v:group style="position:absolute;left:8490;top:5072;width:10;height:20" coordorigin="8490,5072" coordsize="10,20">
              <v:shape style="position:absolute;left:8490;top:5072;width:10;height:20" coordorigin="8490,5072" coordsize="10,20" path="m8490,5091l8500,5091,8500,5072,8490,5072,8490,5091xe" filled="true" fillcolor="#000000" stroked="false">
                <v:path arrowok="t"/>
                <v:fill type="solid"/>
              </v:shape>
            </v:group>
            <v:group style="position:absolute;left:8490;top:5091;width:10;height:20" coordorigin="8490,5091" coordsize="10,20">
              <v:shape style="position:absolute;left:8490;top:5091;width:10;height:20" coordorigin="8490,5091" coordsize="10,20" path="m8490,5111l8500,5111,8500,5091,8490,5091,8490,5111xe" filled="true" fillcolor="#000000" stroked="false">
                <v:path arrowok="t"/>
                <v:fill type="solid"/>
              </v:shape>
            </v:group>
            <v:group style="position:absolute;left:8490;top:5111;width:10;height:20" coordorigin="8490,5111" coordsize="10,20">
              <v:shape style="position:absolute;left:8490;top:5111;width:10;height:20" coordorigin="8490,5111" coordsize="10,20" path="m8490,5130l8500,5130,8500,5111,8490,5111,8490,5130xe" filled="true" fillcolor="#000000" stroked="false">
                <v:path arrowok="t"/>
                <v:fill type="solid"/>
              </v:shape>
            </v:group>
            <v:group style="position:absolute;left:8490;top:5130;width:10;height:20" coordorigin="8490,5130" coordsize="10,20">
              <v:shape style="position:absolute;left:8490;top:5130;width:10;height:20" coordorigin="8490,5130" coordsize="10,20" path="m8490,5149l8500,5149,8500,5130,8490,5130,8490,5149xe" filled="true" fillcolor="#000000" stroked="false">
                <v:path arrowok="t"/>
                <v:fill type="solid"/>
              </v:shape>
            </v:group>
            <v:group style="position:absolute;left:8490;top:5149;width:10;height:20" coordorigin="8490,5149" coordsize="10,20">
              <v:shape style="position:absolute;left:8490;top:5149;width:10;height:20" coordorigin="8490,5149" coordsize="10,20" path="m8490,5168l8500,5168,8500,5149,8490,5149,8490,5168xe" filled="true" fillcolor="#000000" stroked="false">
                <v:path arrowok="t"/>
                <v:fill type="solid"/>
              </v:shape>
            </v:group>
            <v:group style="position:absolute;left:8490;top:5168;width:10;height:20" coordorigin="8490,5168" coordsize="10,20">
              <v:shape style="position:absolute;left:8490;top:5168;width:10;height:20" coordorigin="8490,5168" coordsize="10,20" path="m8490,5187l8500,5187,8500,5168,8490,5168,8490,5187xe" filled="true" fillcolor="#000000" stroked="false">
                <v:path arrowok="t"/>
                <v:fill type="solid"/>
              </v:shape>
            </v:group>
            <v:group style="position:absolute;left:8490;top:5187;width:10;height:20" coordorigin="8490,5187" coordsize="10,20">
              <v:shape style="position:absolute;left:8490;top:5187;width:10;height:20" coordorigin="8490,5187" coordsize="10,20" path="m8490,5207l8500,5207,8500,5187,8490,5187,8490,5207xe" filled="true" fillcolor="#000000" stroked="false">
                <v:path arrowok="t"/>
                <v:fill type="solid"/>
              </v:shape>
            </v:group>
            <v:group style="position:absolute;left:8490;top:5207;width:10;height:20" coordorigin="8490,5207" coordsize="10,20">
              <v:shape style="position:absolute;left:8490;top:5207;width:10;height:20" coordorigin="8490,5207" coordsize="10,20" path="m8490,5226l8500,5226,8500,5207,8490,5207,8490,5226xe" filled="true" fillcolor="#000000" stroked="false">
                <v:path arrowok="t"/>
                <v:fill type="solid"/>
              </v:shape>
            </v:group>
            <v:group style="position:absolute;left:8490;top:5226;width:10;height:20" coordorigin="8490,5226" coordsize="10,20">
              <v:shape style="position:absolute;left:8490;top:5226;width:10;height:20" coordorigin="8490,5226" coordsize="10,20" path="m8490,5245l8500,5245,8500,5226,8490,5226,8490,5245xe" filled="true" fillcolor="#000000" stroked="false">
                <v:path arrowok="t"/>
                <v:fill type="solid"/>
              </v:shape>
            </v:group>
            <v:group style="position:absolute;left:8490;top:5245;width:10;height:20" coordorigin="8490,5245" coordsize="10,20">
              <v:shape style="position:absolute;left:8490;top:5245;width:10;height:20" coordorigin="8490,5245" coordsize="10,20" path="m8490,5264l8500,5264,8500,5245,8490,5245,8490,5264xe" filled="true" fillcolor="#000000" stroked="false">
                <v:path arrowok="t"/>
                <v:fill type="solid"/>
              </v:shape>
            </v:group>
            <v:group style="position:absolute;left:8490;top:5264;width:10;height:20" coordorigin="8490,5264" coordsize="10,20">
              <v:shape style="position:absolute;left:8490;top:5264;width:10;height:20" coordorigin="8490,5264" coordsize="10,20" path="m8490,5283l8500,5283,8500,5264,8490,5264,8490,5283xe" filled="true" fillcolor="#000000" stroked="false">
                <v:path arrowok="t"/>
                <v:fill type="solid"/>
              </v:shape>
            </v:group>
            <v:group style="position:absolute;left:8490;top:5286;width:10;height:2" coordorigin="8490,5286" coordsize="10,2">
              <v:shape style="position:absolute;left:8490;top:5286;width:10;height:2" coordorigin="8490,5286" coordsize="10,0" path="m8490,5286l8500,5286e" filled="false" stroked="true" strokeweight=".24005pt" strokecolor="#000000">
                <v:path arrowok="t"/>
              </v:shape>
            </v:group>
            <v:group style="position:absolute;left:9280;top:4899;width:10;height:20" coordorigin="9280,4899" coordsize="10,20">
              <v:shape style="position:absolute;left:9280;top:4899;width:10;height:20" coordorigin="9280,4899" coordsize="10,20" path="m9280,4919l9290,4919,9290,4899,9280,4899,9280,4919xe" filled="true" fillcolor="#000000" stroked="false">
                <v:path arrowok="t"/>
                <v:fill type="solid"/>
              </v:shape>
            </v:group>
            <v:group style="position:absolute;left:9280;top:4919;width:10;height:20" coordorigin="9280,4919" coordsize="10,20">
              <v:shape style="position:absolute;left:9280;top:4919;width:10;height:20" coordorigin="9280,4919" coordsize="10,20" path="m9280,4938l9290,4938,9290,4919,9280,4919,9280,4938xe" filled="true" fillcolor="#000000" stroked="false">
                <v:path arrowok="t"/>
                <v:fill type="solid"/>
              </v:shape>
            </v:group>
            <v:group style="position:absolute;left:9280;top:4938;width:10;height:20" coordorigin="9280,4938" coordsize="10,20">
              <v:shape style="position:absolute;left:9280;top:4938;width:10;height:20" coordorigin="9280,4938" coordsize="10,20" path="m9280,4957l9290,4957,9290,4938,9280,4938,9280,4957xe" filled="true" fillcolor="#000000" stroked="false">
                <v:path arrowok="t"/>
                <v:fill type="solid"/>
              </v:shape>
            </v:group>
            <v:group style="position:absolute;left:9280;top:4957;width:10;height:20" coordorigin="9280,4957" coordsize="10,20">
              <v:shape style="position:absolute;left:9280;top:4957;width:10;height:20" coordorigin="9280,4957" coordsize="10,20" path="m9280,4976l9290,4976,9290,4957,9280,4957,9280,4976xe" filled="true" fillcolor="#000000" stroked="false">
                <v:path arrowok="t"/>
                <v:fill type="solid"/>
              </v:shape>
            </v:group>
            <v:group style="position:absolute;left:9280;top:4976;width:10;height:20" coordorigin="9280,4976" coordsize="10,20">
              <v:shape style="position:absolute;left:9280;top:4976;width:10;height:20" coordorigin="9280,4976" coordsize="10,20" path="m9280,4995l9290,4995,9290,4976,9280,4976,9280,4995xe" filled="true" fillcolor="#000000" stroked="false">
                <v:path arrowok="t"/>
                <v:fill type="solid"/>
              </v:shape>
            </v:group>
            <v:group style="position:absolute;left:9280;top:4995;width:10;height:20" coordorigin="9280,4995" coordsize="10,20">
              <v:shape style="position:absolute;left:9280;top:4995;width:10;height:20" coordorigin="9280,4995" coordsize="10,20" path="m9280,5015l9290,5015,9290,4995,9280,4995,9280,5015xe" filled="true" fillcolor="#000000" stroked="false">
                <v:path arrowok="t"/>
                <v:fill type="solid"/>
              </v:shape>
            </v:group>
            <v:group style="position:absolute;left:9280;top:5015;width:10;height:20" coordorigin="9280,5015" coordsize="10,20">
              <v:shape style="position:absolute;left:9280;top:5015;width:10;height:20" coordorigin="9280,5015" coordsize="10,20" path="m9280,5034l9290,5034,9290,5015,9280,5015,9280,5034xe" filled="true" fillcolor="#000000" stroked="false">
                <v:path arrowok="t"/>
                <v:fill type="solid"/>
              </v:shape>
            </v:group>
            <v:group style="position:absolute;left:9280;top:5034;width:10;height:20" coordorigin="9280,5034" coordsize="10,20">
              <v:shape style="position:absolute;left:9280;top:5034;width:10;height:20" coordorigin="9280,5034" coordsize="10,20" path="m9280,5053l9290,5053,9290,5034,9280,5034,9280,5053xe" filled="true" fillcolor="#000000" stroked="false">
                <v:path arrowok="t"/>
                <v:fill type="solid"/>
              </v:shape>
            </v:group>
            <v:group style="position:absolute;left:9280;top:5053;width:10;height:20" coordorigin="9280,5053" coordsize="10,20">
              <v:shape style="position:absolute;left:9280;top:5053;width:10;height:20" coordorigin="9280,5053" coordsize="10,20" path="m9280,5072l9290,5072,9290,5053,9280,5053,9280,5072xe" filled="true" fillcolor="#000000" stroked="false">
                <v:path arrowok="t"/>
                <v:fill type="solid"/>
              </v:shape>
            </v:group>
            <v:group style="position:absolute;left:9280;top:5072;width:10;height:20" coordorigin="9280,5072" coordsize="10,20">
              <v:shape style="position:absolute;left:9280;top:5072;width:10;height:20" coordorigin="9280,5072" coordsize="10,20" path="m9280,5091l9290,5091,9290,5072,9280,5072,9280,5091xe" filled="true" fillcolor="#000000" stroked="false">
                <v:path arrowok="t"/>
                <v:fill type="solid"/>
              </v:shape>
            </v:group>
            <v:group style="position:absolute;left:9280;top:5091;width:10;height:20" coordorigin="9280,5091" coordsize="10,20">
              <v:shape style="position:absolute;left:9280;top:5091;width:10;height:20" coordorigin="9280,5091" coordsize="10,20" path="m9280,5111l9290,5111,9290,5091,9280,5091,9280,5111xe" filled="true" fillcolor="#000000" stroked="false">
                <v:path arrowok="t"/>
                <v:fill type="solid"/>
              </v:shape>
            </v:group>
            <v:group style="position:absolute;left:9280;top:5111;width:10;height:20" coordorigin="9280,5111" coordsize="10,20">
              <v:shape style="position:absolute;left:9280;top:5111;width:10;height:20" coordorigin="9280,5111" coordsize="10,20" path="m9280,5130l9290,5130,9290,5111,9280,5111,9280,5130xe" filled="true" fillcolor="#000000" stroked="false">
                <v:path arrowok="t"/>
                <v:fill type="solid"/>
              </v:shape>
            </v:group>
            <v:group style="position:absolute;left:9280;top:5130;width:10;height:20" coordorigin="9280,5130" coordsize="10,20">
              <v:shape style="position:absolute;left:9280;top:5130;width:10;height:20" coordorigin="9280,5130" coordsize="10,20" path="m9280,5149l9290,5149,9290,5130,9280,5130,9280,5149xe" filled="true" fillcolor="#000000" stroked="false">
                <v:path arrowok="t"/>
                <v:fill type="solid"/>
              </v:shape>
            </v:group>
            <v:group style="position:absolute;left:9280;top:5149;width:10;height:20" coordorigin="9280,5149" coordsize="10,20">
              <v:shape style="position:absolute;left:9280;top:5149;width:10;height:20" coordorigin="9280,5149" coordsize="10,20" path="m9280,5168l9290,5168,9290,5149,9280,5149,9280,5168xe" filled="true" fillcolor="#000000" stroked="false">
                <v:path arrowok="t"/>
                <v:fill type="solid"/>
              </v:shape>
            </v:group>
            <v:group style="position:absolute;left:9280;top:5168;width:10;height:20" coordorigin="9280,5168" coordsize="10,20">
              <v:shape style="position:absolute;left:9280;top:5168;width:10;height:20" coordorigin="9280,5168" coordsize="10,20" path="m9280,5187l9290,5187,9290,5168,9280,5168,9280,5187xe" filled="true" fillcolor="#000000" stroked="false">
                <v:path arrowok="t"/>
                <v:fill type="solid"/>
              </v:shape>
            </v:group>
            <v:group style="position:absolute;left:9280;top:5187;width:10;height:20" coordorigin="9280,5187" coordsize="10,20">
              <v:shape style="position:absolute;left:9280;top:5187;width:10;height:20" coordorigin="9280,5187" coordsize="10,20" path="m9280,5207l9290,5207,9290,5187,9280,5187,9280,5207xe" filled="true" fillcolor="#000000" stroked="false">
                <v:path arrowok="t"/>
                <v:fill type="solid"/>
              </v:shape>
            </v:group>
            <v:group style="position:absolute;left:9280;top:5207;width:10;height:20" coordorigin="9280,5207" coordsize="10,20">
              <v:shape style="position:absolute;left:9280;top:5207;width:10;height:20" coordorigin="9280,5207" coordsize="10,20" path="m9280,5226l9290,5226,9290,5207,9280,5207,9280,5226xe" filled="true" fillcolor="#000000" stroked="false">
                <v:path arrowok="t"/>
                <v:fill type="solid"/>
              </v:shape>
            </v:group>
            <v:group style="position:absolute;left:9280;top:5226;width:10;height:20" coordorigin="9280,5226" coordsize="10,20">
              <v:shape style="position:absolute;left:9280;top:5226;width:10;height:20" coordorigin="9280,5226" coordsize="10,20" path="m9280,5245l9290,5245,9290,5226,9280,5226,9280,5245xe" filled="true" fillcolor="#000000" stroked="false">
                <v:path arrowok="t"/>
                <v:fill type="solid"/>
              </v:shape>
            </v:group>
            <v:group style="position:absolute;left:9280;top:5245;width:10;height:20" coordorigin="9280,5245" coordsize="10,20">
              <v:shape style="position:absolute;left:9280;top:5245;width:10;height:20" coordorigin="9280,5245" coordsize="10,20" path="m9280,5264l9290,5264,9290,5245,9280,5245,9280,5264xe" filled="true" fillcolor="#000000" stroked="false">
                <v:path arrowok="t"/>
                <v:fill type="solid"/>
              </v:shape>
            </v:group>
            <v:group style="position:absolute;left:9280;top:5264;width:10;height:20" coordorigin="9280,5264" coordsize="10,20">
              <v:shape style="position:absolute;left:9280;top:5264;width:10;height:20" coordorigin="9280,5264" coordsize="10,20" path="m9280,5283l9290,5283,9290,5264,9280,5264,9280,5283xe" filled="true" fillcolor="#000000" stroked="false">
                <v:path arrowok="t"/>
                <v:fill type="solid"/>
              </v:shape>
            </v:group>
            <v:group style="position:absolute;left:9280;top:5286;width:10;height:2" coordorigin="9280,5286" coordsize="10,2">
              <v:shape style="position:absolute;left:9280;top:5286;width:10;height:2" coordorigin="9280,5286" coordsize="10,0" path="m9280,5286l9290,5286e" filled="false" stroked="true" strokeweight=".24005pt" strokecolor="#000000">
                <v:path arrowok="t"/>
              </v:shape>
            </v:group>
            <v:group style="position:absolute;left:10116;top:4899;width:10;height:20" coordorigin="10116,4899" coordsize="10,20">
              <v:shape style="position:absolute;left:10116;top:4899;width:10;height:20" coordorigin="10116,4899" coordsize="10,20" path="m10116,4919l10125,4919,10125,4899,10116,4899,10116,4919xe" filled="true" fillcolor="#000000" stroked="false">
                <v:path arrowok="t"/>
                <v:fill type="solid"/>
              </v:shape>
            </v:group>
            <v:group style="position:absolute;left:10116;top:4919;width:10;height:20" coordorigin="10116,4919" coordsize="10,20">
              <v:shape style="position:absolute;left:10116;top:4919;width:10;height:20" coordorigin="10116,4919" coordsize="10,20" path="m10116,4938l10125,4938,10125,4919,10116,4919,10116,4938xe" filled="true" fillcolor="#000000" stroked="false">
                <v:path arrowok="t"/>
                <v:fill type="solid"/>
              </v:shape>
            </v:group>
            <v:group style="position:absolute;left:10116;top:4938;width:10;height:20" coordorigin="10116,4938" coordsize="10,20">
              <v:shape style="position:absolute;left:10116;top:4938;width:10;height:20" coordorigin="10116,4938" coordsize="10,20" path="m10116,4957l10125,4957,10125,4938,10116,4938,10116,4957xe" filled="true" fillcolor="#000000" stroked="false">
                <v:path arrowok="t"/>
                <v:fill type="solid"/>
              </v:shape>
            </v:group>
            <v:group style="position:absolute;left:10116;top:4957;width:10;height:20" coordorigin="10116,4957" coordsize="10,20">
              <v:shape style="position:absolute;left:10116;top:4957;width:10;height:20" coordorigin="10116,4957" coordsize="10,20" path="m10116,4976l10125,4976,10125,4957,10116,4957,10116,4976xe" filled="true" fillcolor="#000000" stroked="false">
                <v:path arrowok="t"/>
                <v:fill type="solid"/>
              </v:shape>
            </v:group>
            <v:group style="position:absolute;left:10116;top:4976;width:10;height:20" coordorigin="10116,4976" coordsize="10,20">
              <v:shape style="position:absolute;left:10116;top:4976;width:10;height:20" coordorigin="10116,4976" coordsize="10,20" path="m10116,4995l10125,4995,10125,4976,10116,4976,10116,4995xe" filled="true" fillcolor="#000000" stroked="false">
                <v:path arrowok="t"/>
                <v:fill type="solid"/>
              </v:shape>
            </v:group>
            <v:group style="position:absolute;left:10116;top:4995;width:10;height:20" coordorigin="10116,4995" coordsize="10,20">
              <v:shape style="position:absolute;left:10116;top:4995;width:10;height:20" coordorigin="10116,4995" coordsize="10,20" path="m10116,5015l10125,5015,10125,4995,10116,4995,10116,5015xe" filled="true" fillcolor="#000000" stroked="false">
                <v:path arrowok="t"/>
                <v:fill type="solid"/>
              </v:shape>
            </v:group>
            <v:group style="position:absolute;left:10116;top:5015;width:10;height:20" coordorigin="10116,5015" coordsize="10,20">
              <v:shape style="position:absolute;left:10116;top:5015;width:10;height:20" coordorigin="10116,5015" coordsize="10,20" path="m10116,5034l10125,5034,10125,5015,10116,5015,10116,5034xe" filled="true" fillcolor="#000000" stroked="false">
                <v:path arrowok="t"/>
                <v:fill type="solid"/>
              </v:shape>
            </v:group>
            <v:group style="position:absolute;left:10116;top:5034;width:10;height:20" coordorigin="10116,5034" coordsize="10,20">
              <v:shape style="position:absolute;left:10116;top:5034;width:10;height:20" coordorigin="10116,5034" coordsize="10,20" path="m10116,5053l10125,5053,10125,5034,10116,5034,10116,5053xe" filled="true" fillcolor="#000000" stroked="false">
                <v:path arrowok="t"/>
                <v:fill type="solid"/>
              </v:shape>
            </v:group>
            <v:group style="position:absolute;left:10116;top:5053;width:10;height:20" coordorigin="10116,5053" coordsize="10,20">
              <v:shape style="position:absolute;left:10116;top:5053;width:10;height:20" coordorigin="10116,5053" coordsize="10,20" path="m10116,5072l10125,5072,10125,5053,10116,5053,10116,5072xe" filled="true" fillcolor="#000000" stroked="false">
                <v:path arrowok="t"/>
                <v:fill type="solid"/>
              </v:shape>
            </v:group>
            <v:group style="position:absolute;left:10116;top:5072;width:10;height:20" coordorigin="10116,5072" coordsize="10,20">
              <v:shape style="position:absolute;left:10116;top:5072;width:10;height:20" coordorigin="10116,5072" coordsize="10,20" path="m10116,5091l10125,5091,10125,5072,10116,5072,10116,5091xe" filled="true" fillcolor="#000000" stroked="false">
                <v:path arrowok="t"/>
                <v:fill type="solid"/>
              </v:shape>
            </v:group>
            <v:group style="position:absolute;left:10116;top:5091;width:10;height:20" coordorigin="10116,5091" coordsize="10,20">
              <v:shape style="position:absolute;left:10116;top:5091;width:10;height:20" coordorigin="10116,5091" coordsize="10,20" path="m10116,5111l10125,5111,10125,5091,10116,5091,10116,5111xe" filled="true" fillcolor="#000000" stroked="false">
                <v:path arrowok="t"/>
                <v:fill type="solid"/>
              </v:shape>
            </v:group>
            <v:group style="position:absolute;left:10116;top:5111;width:10;height:20" coordorigin="10116,5111" coordsize="10,20">
              <v:shape style="position:absolute;left:10116;top:5111;width:10;height:20" coordorigin="10116,5111" coordsize="10,20" path="m10116,5130l10125,5130,10125,5111,10116,5111,10116,5130xe" filled="true" fillcolor="#000000" stroked="false">
                <v:path arrowok="t"/>
                <v:fill type="solid"/>
              </v:shape>
            </v:group>
            <v:group style="position:absolute;left:10116;top:5130;width:10;height:20" coordorigin="10116,5130" coordsize="10,20">
              <v:shape style="position:absolute;left:10116;top:5130;width:10;height:20" coordorigin="10116,5130" coordsize="10,20" path="m10116,5149l10125,5149,10125,5130,10116,5130,10116,5149xe" filled="true" fillcolor="#000000" stroked="false">
                <v:path arrowok="t"/>
                <v:fill type="solid"/>
              </v:shape>
            </v:group>
            <v:group style="position:absolute;left:10116;top:5149;width:10;height:20" coordorigin="10116,5149" coordsize="10,20">
              <v:shape style="position:absolute;left:10116;top:5149;width:10;height:20" coordorigin="10116,5149" coordsize="10,20" path="m10116,5168l10125,5168,10125,5149,10116,5149,10116,5168xe" filled="true" fillcolor="#000000" stroked="false">
                <v:path arrowok="t"/>
                <v:fill type="solid"/>
              </v:shape>
            </v:group>
            <v:group style="position:absolute;left:10116;top:5168;width:10;height:20" coordorigin="10116,5168" coordsize="10,20">
              <v:shape style="position:absolute;left:10116;top:5168;width:10;height:20" coordorigin="10116,5168" coordsize="10,20" path="m10116,5187l10125,5187,10125,5168,10116,5168,10116,5187xe" filled="true" fillcolor="#000000" stroked="false">
                <v:path arrowok="t"/>
                <v:fill type="solid"/>
              </v:shape>
            </v:group>
            <v:group style="position:absolute;left:10116;top:5187;width:10;height:20" coordorigin="10116,5187" coordsize="10,20">
              <v:shape style="position:absolute;left:10116;top:5187;width:10;height:20" coordorigin="10116,5187" coordsize="10,20" path="m10116,5207l10125,5207,10125,5187,10116,5187,10116,5207xe" filled="true" fillcolor="#000000" stroked="false">
                <v:path arrowok="t"/>
                <v:fill type="solid"/>
              </v:shape>
            </v:group>
            <v:group style="position:absolute;left:10116;top:5207;width:10;height:20" coordorigin="10116,5207" coordsize="10,20">
              <v:shape style="position:absolute;left:10116;top:5207;width:10;height:20" coordorigin="10116,5207" coordsize="10,20" path="m10116,5226l10125,5226,10125,5207,10116,5207,10116,5226xe" filled="true" fillcolor="#000000" stroked="false">
                <v:path arrowok="t"/>
                <v:fill type="solid"/>
              </v:shape>
            </v:group>
            <v:group style="position:absolute;left:10116;top:5226;width:10;height:20" coordorigin="10116,5226" coordsize="10,20">
              <v:shape style="position:absolute;left:10116;top:5226;width:10;height:20" coordorigin="10116,5226" coordsize="10,20" path="m10116,5245l10125,5245,10125,5226,10116,5226,10116,5245xe" filled="true" fillcolor="#000000" stroked="false">
                <v:path arrowok="t"/>
                <v:fill type="solid"/>
              </v:shape>
            </v:group>
            <v:group style="position:absolute;left:10116;top:5245;width:10;height:20" coordorigin="10116,5245" coordsize="10,20">
              <v:shape style="position:absolute;left:10116;top:5245;width:10;height:20" coordorigin="10116,5245" coordsize="10,20" path="m10116,5264l10125,5264,10125,5245,10116,5245,10116,5264xe" filled="true" fillcolor="#000000" stroked="false">
                <v:path arrowok="t"/>
                <v:fill type="solid"/>
              </v:shape>
            </v:group>
            <v:group style="position:absolute;left:10116;top:5264;width:10;height:20" coordorigin="10116,5264" coordsize="10,20">
              <v:shape style="position:absolute;left:10116;top:5264;width:10;height:20" coordorigin="10116,5264" coordsize="10,20" path="m10116,5283l10125,5283,10125,5264,10116,5264,10116,5283xe" filled="true" fillcolor="#000000" stroked="false">
                <v:path arrowok="t"/>
                <v:fill type="solid"/>
              </v:shape>
            </v:group>
            <v:group style="position:absolute;left:10116;top:5286;width:10;height:2" coordorigin="10116,5286" coordsize="10,2">
              <v:shape style="position:absolute;left:10116;top:5286;width:10;height:2" coordorigin="10116,5286" coordsize="10,0" path="m10116,5286l10125,5286e" filled="false" stroked="true" strokeweight=".24005pt" strokecolor="#000000">
                <v:path arrowok="t"/>
              </v:shape>
              <v:shape style="position:absolute;left:718;top:5288;width:2710;height:10" type="#_x0000_t75" stroked="false">
                <v:imagedata r:id="rId486" o:title=""/>
              </v:shape>
              <v:shape style="position:absolute;left:3423;top:5288;width:1671;height:10" type="#_x0000_t75" stroked="false">
                <v:imagedata r:id="rId487" o:title=""/>
              </v:shape>
              <v:shape style="position:absolute;left:5089;top:5288;width:1505;height:10" type="#_x0000_t75" stroked="false">
                <v:imagedata r:id="rId438" o:title=""/>
              </v:shape>
              <v:shape style="position:absolute;left:6589;top:5288;width:1130;height:10" type="#_x0000_t75" stroked="false">
                <v:imagedata r:id="rId439" o:title=""/>
              </v:shape>
              <v:shape style="position:absolute;left:7715;top:5288;width:775;height:10" type="#_x0000_t75" stroked="false">
                <v:imagedata r:id="rId440" o:title=""/>
              </v:shape>
              <v:shape style="position:absolute;left:8485;top:5288;width:795;height:10" type="#_x0000_t75" stroked="false">
                <v:imagedata r:id="rId488" o:title=""/>
              </v:shape>
              <v:shape style="position:absolute;left:9276;top:5288;width:1634;height:10" type="#_x0000_t75" stroked="false">
                <v:imagedata r:id="rId442" o:title=""/>
              </v:shape>
            </v:group>
            <v:group style="position:absolute;left:3428;top:5298;width:10;height:20" coordorigin="3428,5298" coordsize="10,20">
              <v:shape style="position:absolute;left:3428;top:5298;width:10;height:20" coordorigin="3428,5298" coordsize="10,20" path="m3428,5317l3437,5317,3437,5298,3428,5298,3428,5317xe" filled="true" fillcolor="#000000" stroked="false">
                <v:path arrowok="t"/>
                <v:fill type="solid"/>
              </v:shape>
            </v:group>
            <v:group style="position:absolute;left:3428;top:5317;width:10;height:20" coordorigin="3428,5317" coordsize="10,20">
              <v:shape style="position:absolute;left:3428;top:5317;width:10;height:20" coordorigin="3428,5317" coordsize="10,20" path="m3428,5336l3437,5336,3437,5317,3428,5317,3428,5336xe" filled="true" fillcolor="#000000" stroked="false">
                <v:path arrowok="t"/>
                <v:fill type="solid"/>
              </v:shape>
            </v:group>
            <v:group style="position:absolute;left:3428;top:5336;width:10;height:20" coordorigin="3428,5336" coordsize="10,20">
              <v:shape style="position:absolute;left:3428;top:5336;width:10;height:20" coordorigin="3428,5336" coordsize="10,20" path="m3428,5355l3437,5355,3437,5336,3428,5336,3428,5355xe" filled="true" fillcolor="#000000" stroked="false">
                <v:path arrowok="t"/>
                <v:fill type="solid"/>
              </v:shape>
            </v:group>
            <v:group style="position:absolute;left:3428;top:5355;width:10;height:20" coordorigin="3428,5355" coordsize="10,20">
              <v:shape style="position:absolute;left:3428;top:5355;width:10;height:20" coordorigin="3428,5355" coordsize="10,20" path="m3428,5375l3437,5375,3437,5355,3428,5355,3428,5375xe" filled="true" fillcolor="#000000" stroked="false">
                <v:path arrowok="t"/>
                <v:fill type="solid"/>
              </v:shape>
            </v:group>
            <v:group style="position:absolute;left:3428;top:5375;width:10;height:20" coordorigin="3428,5375" coordsize="10,20">
              <v:shape style="position:absolute;left:3428;top:5375;width:10;height:20" coordorigin="3428,5375" coordsize="10,20" path="m3428,5394l3437,5394,3437,5375,3428,5375,3428,5394xe" filled="true" fillcolor="#000000" stroked="false">
                <v:path arrowok="t"/>
                <v:fill type="solid"/>
              </v:shape>
            </v:group>
            <v:group style="position:absolute;left:3428;top:5394;width:10;height:20" coordorigin="3428,5394" coordsize="10,20">
              <v:shape style="position:absolute;left:3428;top:5394;width:10;height:20" coordorigin="3428,5394" coordsize="10,20" path="m3428,5413l3437,5413,3437,5394,3428,5394,3428,5413xe" filled="true" fillcolor="#000000" stroked="false">
                <v:path arrowok="t"/>
                <v:fill type="solid"/>
              </v:shape>
            </v:group>
            <v:group style="position:absolute;left:3428;top:5413;width:10;height:20" coordorigin="3428,5413" coordsize="10,20">
              <v:shape style="position:absolute;left:3428;top:5413;width:10;height:20" coordorigin="3428,5413" coordsize="10,20" path="m3428,5432l3437,5432,3437,5413,3428,5413,3428,5432xe" filled="true" fillcolor="#000000" stroked="false">
                <v:path arrowok="t"/>
                <v:fill type="solid"/>
              </v:shape>
            </v:group>
            <v:group style="position:absolute;left:3428;top:5432;width:10;height:20" coordorigin="3428,5432" coordsize="10,20">
              <v:shape style="position:absolute;left:3428;top:5432;width:10;height:20" coordorigin="3428,5432" coordsize="10,20" path="m3428,5451l3437,5451,3437,5432,3428,5432,3428,5451xe" filled="true" fillcolor="#000000" stroked="false">
                <v:path arrowok="t"/>
                <v:fill type="solid"/>
              </v:shape>
            </v:group>
            <v:group style="position:absolute;left:3428;top:5451;width:10;height:20" coordorigin="3428,5451" coordsize="10,20">
              <v:shape style="position:absolute;left:3428;top:5451;width:10;height:20" coordorigin="3428,5451" coordsize="10,20" path="m3428,5471l3437,5471,3437,5451,3428,5451,3428,5471xe" filled="true" fillcolor="#000000" stroked="false">
                <v:path arrowok="t"/>
                <v:fill type="solid"/>
              </v:shape>
            </v:group>
            <v:group style="position:absolute;left:3428;top:5471;width:10;height:20" coordorigin="3428,5471" coordsize="10,20">
              <v:shape style="position:absolute;left:3428;top:5471;width:10;height:20" coordorigin="3428,5471" coordsize="10,20" path="m3428,5490l3437,5490,3437,5471,3428,5471,3428,5490xe" filled="true" fillcolor="#000000" stroked="false">
                <v:path arrowok="t"/>
                <v:fill type="solid"/>
              </v:shape>
            </v:group>
            <v:group style="position:absolute;left:3428;top:5490;width:10;height:20" coordorigin="3428,5490" coordsize="10,20">
              <v:shape style="position:absolute;left:3428;top:5490;width:10;height:20" coordorigin="3428,5490" coordsize="10,20" path="m3428,5509l3437,5509,3437,5490,3428,5490,3428,5509xe" filled="true" fillcolor="#000000" stroked="false">
                <v:path arrowok="t"/>
                <v:fill type="solid"/>
              </v:shape>
            </v:group>
            <v:group style="position:absolute;left:3428;top:5509;width:10;height:20" coordorigin="3428,5509" coordsize="10,20">
              <v:shape style="position:absolute;left:3428;top:5509;width:10;height:20" coordorigin="3428,5509" coordsize="10,20" path="m3428,5528l3437,5528,3437,5509,3428,5509,3428,5528xe" filled="true" fillcolor="#000000" stroked="false">
                <v:path arrowok="t"/>
                <v:fill type="solid"/>
              </v:shape>
            </v:group>
            <v:group style="position:absolute;left:3428;top:5528;width:10;height:20" coordorigin="3428,5528" coordsize="10,20">
              <v:shape style="position:absolute;left:3428;top:5528;width:10;height:20" coordorigin="3428,5528" coordsize="10,20" path="m3428,5547l3437,5547,3437,5528,3428,5528,3428,5547xe" filled="true" fillcolor="#000000" stroked="false">
                <v:path arrowok="t"/>
                <v:fill type="solid"/>
              </v:shape>
            </v:group>
            <v:group style="position:absolute;left:3428;top:5547;width:10;height:20" coordorigin="3428,5547" coordsize="10,20">
              <v:shape style="position:absolute;left:3428;top:5547;width:10;height:20" coordorigin="3428,5547" coordsize="10,20" path="m3428,5567l3437,5567,3437,5547,3428,5547,3428,5567xe" filled="true" fillcolor="#000000" stroked="false">
                <v:path arrowok="t"/>
                <v:fill type="solid"/>
              </v:shape>
            </v:group>
            <v:group style="position:absolute;left:3428;top:5567;width:10;height:20" coordorigin="3428,5567" coordsize="10,20">
              <v:shape style="position:absolute;left:3428;top:5567;width:10;height:20" coordorigin="3428,5567" coordsize="10,20" path="m3428,5586l3437,5586,3437,5567,3428,5567,3428,5586xe" filled="true" fillcolor="#000000" stroked="false">
                <v:path arrowok="t"/>
                <v:fill type="solid"/>
              </v:shape>
            </v:group>
            <v:group style="position:absolute;left:4302;top:5298;width:10;height:20" coordorigin="4302,5298" coordsize="10,20">
              <v:shape style="position:absolute;left:4302;top:5298;width:10;height:20" coordorigin="4302,5298" coordsize="10,20" path="m4302,5317l4311,5317,4311,5298,4302,5298,4302,5317xe" filled="true" fillcolor="#000000" stroked="false">
                <v:path arrowok="t"/>
                <v:fill type="solid"/>
              </v:shape>
            </v:group>
            <v:group style="position:absolute;left:4302;top:5317;width:10;height:20" coordorigin="4302,5317" coordsize="10,20">
              <v:shape style="position:absolute;left:4302;top:5317;width:10;height:20" coordorigin="4302,5317" coordsize="10,20" path="m4302,5336l4311,5336,4311,5317,4302,5317,4302,5336xe" filled="true" fillcolor="#000000" stroked="false">
                <v:path arrowok="t"/>
                <v:fill type="solid"/>
              </v:shape>
            </v:group>
            <v:group style="position:absolute;left:4302;top:5336;width:10;height:20" coordorigin="4302,5336" coordsize="10,20">
              <v:shape style="position:absolute;left:4302;top:5336;width:10;height:20" coordorigin="4302,5336" coordsize="10,20" path="m4302,5355l4311,5355,4311,5336,4302,5336,4302,5355xe" filled="true" fillcolor="#000000" stroked="false">
                <v:path arrowok="t"/>
                <v:fill type="solid"/>
              </v:shape>
            </v:group>
            <v:group style="position:absolute;left:4302;top:5355;width:10;height:20" coordorigin="4302,5355" coordsize="10,20">
              <v:shape style="position:absolute;left:4302;top:5355;width:10;height:20" coordorigin="4302,5355" coordsize="10,20" path="m4302,5375l4311,5375,4311,5355,4302,5355,4302,5375xe" filled="true" fillcolor="#000000" stroked="false">
                <v:path arrowok="t"/>
                <v:fill type="solid"/>
              </v:shape>
            </v:group>
            <v:group style="position:absolute;left:4302;top:5375;width:10;height:20" coordorigin="4302,5375" coordsize="10,20">
              <v:shape style="position:absolute;left:4302;top:5375;width:10;height:20" coordorigin="4302,5375" coordsize="10,20" path="m4302,5394l4311,5394,4311,5375,4302,5375,4302,5394xe" filled="true" fillcolor="#000000" stroked="false">
                <v:path arrowok="t"/>
                <v:fill type="solid"/>
              </v:shape>
            </v:group>
            <v:group style="position:absolute;left:4302;top:5394;width:10;height:20" coordorigin="4302,5394" coordsize="10,20">
              <v:shape style="position:absolute;left:4302;top:5394;width:10;height:20" coordorigin="4302,5394" coordsize="10,20" path="m4302,5413l4311,5413,4311,5394,4302,5394,4302,5413xe" filled="true" fillcolor="#000000" stroked="false">
                <v:path arrowok="t"/>
                <v:fill type="solid"/>
              </v:shape>
            </v:group>
            <v:group style="position:absolute;left:4302;top:5413;width:10;height:20" coordorigin="4302,5413" coordsize="10,20">
              <v:shape style="position:absolute;left:4302;top:5413;width:10;height:20" coordorigin="4302,5413" coordsize="10,20" path="m4302,5432l4311,5432,4311,5413,4302,5413,4302,5432xe" filled="true" fillcolor="#000000" stroked="false">
                <v:path arrowok="t"/>
                <v:fill type="solid"/>
              </v:shape>
            </v:group>
            <v:group style="position:absolute;left:4302;top:5432;width:10;height:20" coordorigin="4302,5432" coordsize="10,20">
              <v:shape style="position:absolute;left:4302;top:5432;width:10;height:20" coordorigin="4302,5432" coordsize="10,20" path="m4302,5451l4311,5451,4311,5432,4302,5432,4302,5451xe" filled="true" fillcolor="#000000" stroked="false">
                <v:path arrowok="t"/>
                <v:fill type="solid"/>
              </v:shape>
            </v:group>
            <v:group style="position:absolute;left:4302;top:5451;width:10;height:20" coordorigin="4302,5451" coordsize="10,20">
              <v:shape style="position:absolute;left:4302;top:5451;width:10;height:20" coordorigin="4302,5451" coordsize="10,20" path="m4302,5471l4311,5471,4311,5451,4302,5451,4302,5471xe" filled="true" fillcolor="#000000" stroked="false">
                <v:path arrowok="t"/>
                <v:fill type="solid"/>
              </v:shape>
            </v:group>
            <v:group style="position:absolute;left:4302;top:5471;width:10;height:20" coordorigin="4302,5471" coordsize="10,20">
              <v:shape style="position:absolute;left:4302;top:5471;width:10;height:20" coordorigin="4302,5471" coordsize="10,20" path="m4302,5490l4311,5490,4311,5471,4302,5471,4302,5490xe" filled="true" fillcolor="#000000" stroked="false">
                <v:path arrowok="t"/>
                <v:fill type="solid"/>
              </v:shape>
            </v:group>
            <v:group style="position:absolute;left:4302;top:5490;width:10;height:20" coordorigin="4302,5490" coordsize="10,20">
              <v:shape style="position:absolute;left:4302;top:5490;width:10;height:20" coordorigin="4302,5490" coordsize="10,20" path="m4302,5509l4311,5509,4311,5490,4302,5490,4302,5509xe" filled="true" fillcolor="#000000" stroked="false">
                <v:path arrowok="t"/>
                <v:fill type="solid"/>
              </v:shape>
            </v:group>
            <v:group style="position:absolute;left:4302;top:5509;width:10;height:20" coordorigin="4302,5509" coordsize="10,20">
              <v:shape style="position:absolute;left:4302;top:5509;width:10;height:20" coordorigin="4302,5509" coordsize="10,20" path="m4302,5528l4311,5528,4311,5509,4302,5509,4302,5528xe" filled="true" fillcolor="#000000" stroked="false">
                <v:path arrowok="t"/>
                <v:fill type="solid"/>
              </v:shape>
            </v:group>
            <v:group style="position:absolute;left:4302;top:5528;width:10;height:20" coordorigin="4302,5528" coordsize="10,20">
              <v:shape style="position:absolute;left:4302;top:5528;width:10;height:20" coordorigin="4302,5528" coordsize="10,20" path="m4302,5547l4311,5547,4311,5528,4302,5528,4302,5547xe" filled="true" fillcolor="#000000" stroked="false">
                <v:path arrowok="t"/>
                <v:fill type="solid"/>
              </v:shape>
            </v:group>
            <v:group style="position:absolute;left:4302;top:5547;width:10;height:20" coordorigin="4302,5547" coordsize="10,20">
              <v:shape style="position:absolute;left:4302;top:5547;width:10;height:20" coordorigin="4302,5547" coordsize="10,20" path="m4302,5567l4311,5567,4311,5547,4302,5547,4302,5567xe" filled="true" fillcolor="#000000" stroked="false">
                <v:path arrowok="t"/>
                <v:fill type="solid"/>
              </v:shape>
            </v:group>
            <v:group style="position:absolute;left:4302;top:5567;width:10;height:20" coordorigin="4302,5567" coordsize="10,20">
              <v:shape style="position:absolute;left:4302;top:5567;width:10;height:20" coordorigin="4302,5567" coordsize="10,20" path="m4302,5586l4311,5586,4311,5567,4302,5567,4302,5586xe" filled="true" fillcolor="#000000" stroked="false">
                <v:path arrowok="t"/>
                <v:fill type="solid"/>
              </v:shape>
            </v:group>
            <v:group style="position:absolute;left:4302;top:5586;width:10;height:20" coordorigin="4302,5586" coordsize="10,20">
              <v:shape style="position:absolute;left:4302;top:5586;width:10;height:20" coordorigin="4302,5586" coordsize="10,20" path="m4302,5605l4311,5605,4311,5586,4302,5586,4302,5605xe" filled="true" fillcolor="#000000" stroked="false">
                <v:path arrowok="t"/>
                <v:fill type="solid"/>
              </v:shape>
            </v:group>
            <v:group style="position:absolute;left:4302;top:5605;width:10;height:20" coordorigin="4302,5605" coordsize="10,20">
              <v:shape style="position:absolute;left:4302;top:5605;width:10;height:20" coordorigin="4302,5605" coordsize="10,20" path="m4302,5624l4311,5624,4311,5605,4302,5605,4302,5624xe" filled="true" fillcolor="#000000" stroked="false">
                <v:path arrowok="t"/>
                <v:fill type="solid"/>
              </v:shape>
            </v:group>
            <v:group style="position:absolute;left:4302;top:5624;width:10;height:20" coordorigin="4302,5624" coordsize="10,20">
              <v:shape style="position:absolute;left:4302;top:5624;width:10;height:20" coordorigin="4302,5624" coordsize="10,20" path="m4302,5643l4311,5643,4311,5624,4302,5624,4302,5643xe" filled="true" fillcolor="#000000" stroked="false">
                <v:path arrowok="t"/>
                <v:fill type="solid"/>
              </v:shape>
            </v:group>
            <v:group style="position:absolute;left:4302;top:5643;width:10;height:20" coordorigin="4302,5643" coordsize="10,20">
              <v:shape style="position:absolute;left:4302;top:5643;width:10;height:20" coordorigin="4302,5643" coordsize="10,20" path="m4302,5663l4311,5663,4311,5643,4302,5643,4302,5663xe" filled="true" fillcolor="#000000" stroked="false">
                <v:path arrowok="t"/>
                <v:fill type="solid"/>
              </v:shape>
            </v:group>
            <v:group style="position:absolute;left:4302;top:5663;width:10;height:20" coordorigin="4302,5663" coordsize="10,20">
              <v:shape style="position:absolute;left:4302;top:5663;width:10;height:20" coordorigin="4302,5663" coordsize="10,20" path="m4302,5682l4311,5682,4311,5663,4302,5663,4302,5682xe" filled="true" fillcolor="#000000" stroked="false">
                <v:path arrowok="t"/>
                <v:fill type="solid"/>
              </v:shape>
            </v:group>
            <v:group style="position:absolute;left:5094;top:5298;width:10;height:20" coordorigin="5094,5298" coordsize="10,20">
              <v:shape style="position:absolute;left:5094;top:5298;width:10;height:20" coordorigin="5094,5298" coordsize="10,20" path="m5094,5317l5103,5317,5103,5298,5094,5298,5094,5317xe" filled="true" fillcolor="#000000" stroked="false">
                <v:path arrowok="t"/>
                <v:fill type="solid"/>
              </v:shape>
            </v:group>
            <v:group style="position:absolute;left:5094;top:5317;width:10;height:20" coordorigin="5094,5317" coordsize="10,20">
              <v:shape style="position:absolute;left:5094;top:5317;width:10;height:20" coordorigin="5094,5317" coordsize="10,20" path="m5094,5336l5103,5336,5103,5317,5094,5317,5094,5336xe" filled="true" fillcolor="#000000" stroked="false">
                <v:path arrowok="t"/>
                <v:fill type="solid"/>
              </v:shape>
            </v:group>
            <v:group style="position:absolute;left:5094;top:5336;width:10;height:20" coordorigin="5094,5336" coordsize="10,20">
              <v:shape style="position:absolute;left:5094;top:5336;width:10;height:20" coordorigin="5094,5336" coordsize="10,20" path="m5094,5355l5103,5355,5103,5336,5094,5336,5094,5355xe" filled="true" fillcolor="#000000" stroked="false">
                <v:path arrowok="t"/>
                <v:fill type="solid"/>
              </v:shape>
            </v:group>
            <v:group style="position:absolute;left:5094;top:5355;width:10;height:20" coordorigin="5094,5355" coordsize="10,20">
              <v:shape style="position:absolute;left:5094;top:5355;width:10;height:20" coordorigin="5094,5355" coordsize="10,20" path="m5094,5375l5103,5375,5103,5355,5094,5355,5094,5375xe" filled="true" fillcolor="#000000" stroked="false">
                <v:path arrowok="t"/>
                <v:fill type="solid"/>
              </v:shape>
            </v:group>
            <v:group style="position:absolute;left:5094;top:5375;width:10;height:20" coordorigin="5094,5375" coordsize="10,20">
              <v:shape style="position:absolute;left:5094;top:5375;width:10;height:20" coordorigin="5094,5375" coordsize="10,20" path="m5094,5394l5103,5394,5103,5375,5094,5375,5094,5394xe" filled="true" fillcolor="#000000" stroked="false">
                <v:path arrowok="t"/>
                <v:fill type="solid"/>
              </v:shape>
            </v:group>
            <v:group style="position:absolute;left:5094;top:5394;width:10;height:20" coordorigin="5094,5394" coordsize="10,20">
              <v:shape style="position:absolute;left:5094;top:5394;width:10;height:20" coordorigin="5094,5394" coordsize="10,20" path="m5094,5413l5103,5413,5103,5394,5094,5394,5094,5413xe" filled="true" fillcolor="#000000" stroked="false">
                <v:path arrowok="t"/>
                <v:fill type="solid"/>
              </v:shape>
            </v:group>
            <v:group style="position:absolute;left:5094;top:5413;width:10;height:20" coordorigin="5094,5413" coordsize="10,20">
              <v:shape style="position:absolute;left:5094;top:5413;width:10;height:20" coordorigin="5094,5413" coordsize="10,20" path="m5094,5432l5103,5432,5103,5413,5094,5413,5094,5432xe" filled="true" fillcolor="#000000" stroked="false">
                <v:path arrowok="t"/>
                <v:fill type="solid"/>
              </v:shape>
            </v:group>
            <v:group style="position:absolute;left:5094;top:5432;width:10;height:20" coordorigin="5094,5432" coordsize="10,20">
              <v:shape style="position:absolute;left:5094;top:5432;width:10;height:20" coordorigin="5094,5432" coordsize="10,20" path="m5094,5451l5103,5451,5103,5432,5094,5432,5094,5451xe" filled="true" fillcolor="#000000" stroked="false">
                <v:path arrowok="t"/>
                <v:fill type="solid"/>
              </v:shape>
            </v:group>
            <v:group style="position:absolute;left:5094;top:5451;width:10;height:20" coordorigin="5094,5451" coordsize="10,20">
              <v:shape style="position:absolute;left:5094;top:5451;width:10;height:20" coordorigin="5094,5451" coordsize="10,20" path="m5094,5471l5103,5471,5103,5451,5094,5451,5094,5471xe" filled="true" fillcolor="#000000" stroked="false">
                <v:path arrowok="t"/>
                <v:fill type="solid"/>
              </v:shape>
            </v:group>
            <v:group style="position:absolute;left:5094;top:5471;width:10;height:20" coordorigin="5094,5471" coordsize="10,20">
              <v:shape style="position:absolute;left:5094;top:5471;width:10;height:20" coordorigin="5094,5471" coordsize="10,20" path="m5094,5490l5103,5490,5103,5471,5094,5471,5094,5490xe" filled="true" fillcolor="#000000" stroked="false">
                <v:path arrowok="t"/>
                <v:fill type="solid"/>
              </v:shape>
            </v:group>
            <v:group style="position:absolute;left:5094;top:5490;width:10;height:20" coordorigin="5094,5490" coordsize="10,20">
              <v:shape style="position:absolute;left:5094;top:5490;width:10;height:20" coordorigin="5094,5490" coordsize="10,20" path="m5094,5509l5103,5509,5103,5490,5094,5490,5094,5509xe" filled="true" fillcolor="#000000" stroked="false">
                <v:path arrowok="t"/>
                <v:fill type="solid"/>
              </v:shape>
            </v:group>
            <v:group style="position:absolute;left:5094;top:5509;width:10;height:20" coordorigin="5094,5509" coordsize="10,20">
              <v:shape style="position:absolute;left:5094;top:5509;width:10;height:20" coordorigin="5094,5509" coordsize="10,20" path="m5094,5528l5103,5528,5103,5509,5094,5509,5094,5528xe" filled="true" fillcolor="#000000" stroked="false">
                <v:path arrowok="t"/>
                <v:fill type="solid"/>
              </v:shape>
            </v:group>
            <v:group style="position:absolute;left:5094;top:5528;width:10;height:20" coordorigin="5094,5528" coordsize="10,20">
              <v:shape style="position:absolute;left:5094;top:5528;width:10;height:20" coordorigin="5094,5528" coordsize="10,20" path="m5094,5547l5103,5547,5103,5528,5094,5528,5094,5547xe" filled="true" fillcolor="#000000" stroked="false">
                <v:path arrowok="t"/>
                <v:fill type="solid"/>
              </v:shape>
            </v:group>
            <v:group style="position:absolute;left:5094;top:5547;width:10;height:20" coordorigin="5094,5547" coordsize="10,20">
              <v:shape style="position:absolute;left:5094;top:5547;width:10;height:20" coordorigin="5094,5547" coordsize="10,20" path="m5094,5567l5103,5567,5103,5547,5094,5547,5094,5567xe" filled="true" fillcolor="#000000" stroked="false">
                <v:path arrowok="t"/>
                <v:fill type="solid"/>
              </v:shape>
            </v:group>
            <v:group style="position:absolute;left:5094;top:5567;width:10;height:20" coordorigin="5094,5567" coordsize="10,20">
              <v:shape style="position:absolute;left:5094;top:5567;width:10;height:20" coordorigin="5094,5567" coordsize="10,20" path="m5094,5586l5103,5586,5103,5567,5094,5567,5094,5586xe" filled="true" fillcolor="#000000" stroked="false">
                <v:path arrowok="t"/>
                <v:fill type="solid"/>
              </v:shape>
            </v:group>
            <v:group style="position:absolute;left:5094;top:5586;width:10;height:20" coordorigin="5094,5586" coordsize="10,20">
              <v:shape style="position:absolute;left:5094;top:5586;width:10;height:20" coordorigin="5094,5586" coordsize="10,20" path="m5094,5605l5103,5605,5103,5586,5094,5586,5094,5605xe" filled="true" fillcolor="#000000" stroked="false">
                <v:path arrowok="t"/>
                <v:fill type="solid"/>
              </v:shape>
            </v:group>
            <v:group style="position:absolute;left:5094;top:5605;width:10;height:20" coordorigin="5094,5605" coordsize="10,20">
              <v:shape style="position:absolute;left:5094;top:5605;width:10;height:20" coordorigin="5094,5605" coordsize="10,20" path="m5094,5624l5103,5624,5103,5605,5094,5605,5094,5624xe" filled="true" fillcolor="#000000" stroked="false">
                <v:path arrowok="t"/>
                <v:fill type="solid"/>
              </v:shape>
            </v:group>
            <v:group style="position:absolute;left:5094;top:5624;width:10;height:20" coordorigin="5094,5624" coordsize="10,20">
              <v:shape style="position:absolute;left:5094;top:5624;width:10;height:20" coordorigin="5094,5624" coordsize="10,20" path="m5094,5643l5103,5643,5103,5624,5094,5624,5094,5643xe" filled="true" fillcolor="#000000" stroked="false">
                <v:path arrowok="t"/>
                <v:fill type="solid"/>
              </v:shape>
            </v:group>
            <v:group style="position:absolute;left:5094;top:5643;width:10;height:20" coordorigin="5094,5643" coordsize="10,20">
              <v:shape style="position:absolute;left:5094;top:5643;width:10;height:20" coordorigin="5094,5643" coordsize="10,20" path="m5094,5663l5103,5663,5103,5643,5094,5643,5094,5663xe" filled="true" fillcolor="#000000" stroked="false">
                <v:path arrowok="t"/>
                <v:fill type="solid"/>
              </v:shape>
            </v:group>
            <v:group style="position:absolute;left:5094;top:5663;width:10;height:20" coordorigin="5094,5663" coordsize="10,20">
              <v:shape style="position:absolute;left:5094;top:5663;width:10;height:20" coordorigin="5094,5663" coordsize="10,20" path="m5094,5682l5103,5682,5103,5663,5094,5663,5094,5682xe" filled="true" fillcolor="#000000" stroked="false">
                <v:path arrowok="t"/>
                <v:fill type="solid"/>
              </v:shape>
            </v:group>
            <v:group style="position:absolute;left:6025;top:5298;width:10;height:20" coordorigin="6025,5298" coordsize="10,20">
              <v:shape style="position:absolute;left:6025;top:5298;width:10;height:20" coordorigin="6025,5298" coordsize="10,20" path="m6025,5317l6035,5317,6035,5298,6025,5298,6025,5317xe" filled="true" fillcolor="#000000" stroked="false">
                <v:path arrowok="t"/>
                <v:fill type="solid"/>
              </v:shape>
            </v:group>
            <v:group style="position:absolute;left:6025;top:5317;width:10;height:20" coordorigin="6025,5317" coordsize="10,20">
              <v:shape style="position:absolute;left:6025;top:5317;width:10;height:20" coordorigin="6025,5317" coordsize="10,20" path="m6025,5336l6035,5336,6035,5317,6025,5317,6025,5336xe" filled="true" fillcolor="#000000" stroked="false">
                <v:path arrowok="t"/>
                <v:fill type="solid"/>
              </v:shape>
            </v:group>
            <v:group style="position:absolute;left:6025;top:5336;width:10;height:20" coordorigin="6025,5336" coordsize="10,20">
              <v:shape style="position:absolute;left:6025;top:5336;width:10;height:20" coordorigin="6025,5336" coordsize="10,20" path="m6025,5355l6035,5355,6035,5336,6025,5336,6025,5355xe" filled="true" fillcolor="#000000" stroked="false">
                <v:path arrowok="t"/>
                <v:fill type="solid"/>
              </v:shape>
            </v:group>
            <v:group style="position:absolute;left:6025;top:5355;width:10;height:20" coordorigin="6025,5355" coordsize="10,20">
              <v:shape style="position:absolute;left:6025;top:5355;width:10;height:20" coordorigin="6025,5355" coordsize="10,20" path="m6025,5375l6035,5375,6035,5355,6025,5355,6025,5375xe" filled="true" fillcolor="#000000" stroked="false">
                <v:path arrowok="t"/>
                <v:fill type="solid"/>
              </v:shape>
            </v:group>
            <v:group style="position:absolute;left:6025;top:5375;width:10;height:20" coordorigin="6025,5375" coordsize="10,20">
              <v:shape style="position:absolute;left:6025;top:5375;width:10;height:20" coordorigin="6025,5375" coordsize="10,20" path="m6025,5394l6035,5394,6035,5375,6025,5375,6025,5394xe" filled="true" fillcolor="#000000" stroked="false">
                <v:path arrowok="t"/>
                <v:fill type="solid"/>
              </v:shape>
            </v:group>
            <v:group style="position:absolute;left:6025;top:5394;width:10;height:20" coordorigin="6025,5394" coordsize="10,20">
              <v:shape style="position:absolute;left:6025;top:5394;width:10;height:20" coordorigin="6025,5394" coordsize="10,20" path="m6025,5413l6035,5413,6035,5394,6025,5394,6025,5413xe" filled="true" fillcolor="#000000" stroked="false">
                <v:path arrowok="t"/>
                <v:fill type="solid"/>
              </v:shape>
            </v:group>
            <v:group style="position:absolute;left:6025;top:5413;width:10;height:20" coordorigin="6025,5413" coordsize="10,20">
              <v:shape style="position:absolute;left:6025;top:5413;width:10;height:20" coordorigin="6025,5413" coordsize="10,20" path="m6025,5432l6035,5432,6035,5413,6025,5413,6025,5432xe" filled="true" fillcolor="#000000" stroked="false">
                <v:path arrowok="t"/>
                <v:fill type="solid"/>
              </v:shape>
            </v:group>
            <v:group style="position:absolute;left:6025;top:5432;width:10;height:20" coordorigin="6025,5432" coordsize="10,20">
              <v:shape style="position:absolute;left:6025;top:5432;width:10;height:20" coordorigin="6025,5432" coordsize="10,20" path="m6025,5451l6035,5451,6035,5432,6025,5432,6025,5451xe" filled="true" fillcolor="#000000" stroked="false">
                <v:path arrowok="t"/>
                <v:fill type="solid"/>
              </v:shape>
            </v:group>
            <v:group style="position:absolute;left:6025;top:5451;width:10;height:20" coordorigin="6025,5451" coordsize="10,20">
              <v:shape style="position:absolute;left:6025;top:5451;width:10;height:20" coordorigin="6025,5451" coordsize="10,20" path="m6025,5471l6035,5471,6035,5451,6025,5451,6025,5471xe" filled="true" fillcolor="#000000" stroked="false">
                <v:path arrowok="t"/>
                <v:fill type="solid"/>
              </v:shape>
            </v:group>
            <v:group style="position:absolute;left:6025;top:5471;width:10;height:20" coordorigin="6025,5471" coordsize="10,20">
              <v:shape style="position:absolute;left:6025;top:5471;width:10;height:20" coordorigin="6025,5471" coordsize="10,20" path="m6025,5490l6035,5490,6035,5471,6025,5471,6025,5490xe" filled="true" fillcolor="#000000" stroked="false">
                <v:path arrowok="t"/>
                <v:fill type="solid"/>
              </v:shape>
            </v:group>
            <v:group style="position:absolute;left:6025;top:5490;width:10;height:20" coordorigin="6025,5490" coordsize="10,20">
              <v:shape style="position:absolute;left:6025;top:5490;width:10;height:20" coordorigin="6025,5490" coordsize="10,20" path="m6025,5509l6035,5509,6035,5490,6025,5490,6025,5509xe" filled="true" fillcolor="#000000" stroked="false">
                <v:path arrowok="t"/>
                <v:fill type="solid"/>
              </v:shape>
            </v:group>
            <v:group style="position:absolute;left:6025;top:5509;width:10;height:20" coordorigin="6025,5509" coordsize="10,20">
              <v:shape style="position:absolute;left:6025;top:5509;width:10;height:20" coordorigin="6025,5509" coordsize="10,20" path="m6025,5528l6035,5528,6035,5509,6025,5509,6025,5528xe" filled="true" fillcolor="#000000" stroked="false">
                <v:path arrowok="t"/>
                <v:fill type="solid"/>
              </v:shape>
            </v:group>
            <v:group style="position:absolute;left:6025;top:5528;width:10;height:20" coordorigin="6025,5528" coordsize="10,20">
              <v:shape style="position:absolute;left:6025;top:5528;width:10;height:20" coordorigin="6025,5528" coordsize="10,20" path="m6025,5547l6035,5547,6035,5528,6025,5528,6025,5547xe" filled="true" fillcolor="#000000" stroked="false">
                <v:path arrowok="t"/>
                <v:fill type="solid"/>
              </v:shape>
            </v:group>
            <v:group style="position:absolute;left:6025;top:5547;width:10;height:20" coordorigin="6025,5547" coordsize="10,20">
              <v:shape style="position:absolute;left:6025;top:5547;width:10;height:20" coordorigin="6025,5547" coordsize="10,20" path="m6025,5567l6035,5567,6035,5547,6025,5547,6025,5567xe" filled="true" fillcolor="#000000" stroked="false">
                <v:path arrowok="t"/>
                <v:fill type="solid"/>
              </v:shape>
            </v:group>
            <v:group style="position:absolute;left:6025;top:5567;width:10;height:20" coordorigin="6025,5567" coordsize="10,20">
              <v:shape style="position:absolute;left:6025;top:5567;width:10;height:20" coordorigin="6025,5567" coordsize="10,20" path="m6025,5586l6035,5586,6035,5567,6025,5567,6025,5586xe" filled="true" fillcolor="#000000" stroked="false">
                <v:path arrowok="t"/>
                <v:fill type="solid"/>
              </v:shape>
            </v:group>
            <v:group style="position:absolute;left:6025;top:5586;width:10;height:20" coordorigin="6025,5586" coordsize="10,20">
              <v:shape style="position:absolute;left:6025;top:5586;width:10;height:20" coordorigin="6025,5586" coordsize="10,20" path="m6025,5605l6035,5605,6035,5586,6025,5586,6025,5605xe" filled="true" fillcolor="#000000" stroked="false">
                <v:path arrowok="t"/>
                <v:fill type="solid"/>
              </v:shape>
            </v:group>
            <v:group style="position:absolute;left:6025;top:5605;width:10;height:20" coordorigin="6025,5605" coordsize="10,20">
              <v:shape style="position:absolute;left:6025;top:5605;width:10;height:20" coordorigin="6025,5605" coordsize="10,20" path="m6025,5624l6035,5624,6035,5605,6025,5605,6025,5624xe" filled="true" fillcolor="#000000" stroked="false">
                <v:path arrowok="t"/>
                <v:fill type="solid"/>
              </v:shape>
            </v:group>
            <v:group style="position:absolute;left:6025;top:5624;width:10;height:20" coordorigin="6025,5624" coordsize="10,20">
              <v:shape style="position:absolute;left:6025;top:5624;width:10;height:20" coordorigin="6025,5624" coordsize="10,20" path="m6025,5643l6035,5643,6035,5624,6025,5624,6025,5643xe" filled="true" fillcolor="#000000" stroked="false">
                <v:path arrowok="t"/>
                <v:fill type="solid"/>
              </v:shape>
            </v:group>
            <v:group style="position:absolute;left:6025;top:5643;width:10;height:20" coordorigin="6025,5643" coordsize="10,20">
              <v:shape style="position:absolute;left:6025;top:5643;width:10;height:20" coordorigin="6025,5643" coordsize="10,20" path="m6025,5663l6035,5663,6035,5643,6025,5643,6025,5663xe" filled="true" fillcolor="#000000" stroked="false">
                <v:path arrowok="t"/>
                <v:fill type="solid"/>
              </v:shape>
            </v:group>
            <v:group style="position:absolute;left:6025;top:5663;width:10;height:20" coordorigin="6025,5663" coordsize="10,20">
              <v:shape style="position:absolute;left:6025;top:5663;width:10;height:20" coordorigin="6025,5663" coordsize="10,20" path="m6025,5682l6035,5682,6035,5663,6025,5663,6025,5682xe" filled="true" fillcolor="#000000" stroked="false">
                <v:path arrowok="t"/>
                <v:fill type="solid"/>
              </v:shape>
            </v:group>
            <v:group style="position:absolute;left:6594;top:5298;width:10;height:20" coordorigin="6594,5298" coordsize="10,20">
              <v:shape style="position:absolute;left:6594;top:5298;width:10;height:20" coordorigin="6594,5298" coordsize="10,20" path="m6594,5317l6604,5317,6604,5298,6594,5298,6594,5317xe" filled="true" fillcolor="#000000" stroked="false">
                <v:path arrowok="t"/>
                <v:fill type="solid"/>
              </v:shape>
            </v:group>
            <v:group style="position:absolute;left:6594;top:5317;width:10;height:20" coordorigin="6594,5317" coordsize="10,20">
              <v:shape style="position:absolute;left:6594;top:5317;width:10;height:20" coordorigin="6594,5317" coordsize="10,20" path="m6594,5336l6604,5336,6604,5317,6594,5317,6594,5336xe" filled="true" fillcolor="#000000" stroked="false">
                <v:path arrowok="t"/>
                <v:fill type="solid"/>
              </v:shape>
            </v:group>
            <v:group style="position:absolute;left:6594;top:5336;width:10;height:20" coordorigin="6594,5336" coordsize="10,20">
              <v:shape style="position:absolute;left:6594;top:5336;width:10;height:20" coordorigin="6594,5336" coordsize="10,20" path="m6594,5355l6604,5355,6604,5336,6594,5336,6594,5355xe" filled="true" fillcolor="#000000" stroked="false">
                <v:path arrowok="t"/>
                <v:fill type="solid"/>
              </v:shape>
            </v:group>
            <v:group style="position:absolute;left:6594;top:5355;width:10;height:20" coordorigin="6594,5355" coordsize="10,20">
              <v:shape style="position:absolute;left:6594;top:5355;width:10;height:20" coordorigin="6594,5355" coordsize="10,20" path="m6594,5375l6604,5375,6604,5355,6594,5355,6594,5375xe" filled="true" fillcolor="#000000" stroked="false">
                <v:path arrowok="t"/>
                <v:fill type="solid"/>
              </v:shape>
            </v:group>
            <v:group style="position:absolute;left:6594;top:5375;width:10;height:20" coordorigin="6594,5375" coordsize="10,20">
              <v:shape style="position:absolute;left:6594;top:5375;width:10;height:20" coordorigin="6594,5375" coordsize="10,20" path="m6594,5394l6604,5394,6604,5375,6594,5375,6594,5394xe" filled="true" fillcolor="#000000" stroked="false">
                <v:path arrowok="t"/>
                <v:fill type="solid"/>
              </v:shape>
            </v:group>
            <v:group style="position:absolute;left:6594;top:5394;width:10;height:20" coordorigin="6594,5394" coordsize="10,20">
              <v:shape style="position:absolute;left:6594;top:5394;width:10;height:20" coordorigin="6594,5394" coordsize="10,20" path="m6594,5413l6604,5413,6604,5394,6594,5394,6594,5413xe" filled="true" fillcolor="#000000" stroked="false">
                <v:path arrowok="t"/>
                <v:fill type="solid"/>
              </v:shape>
            </v:group>
            <v:group style="position:absolute;left:6594;top:5413;width:10;height:20" coordorigin="6594,5413" coordsize="10,20">
              <v:shape style="position:absolute;left:6594;top:5413;width:10;height:20" coordorigin="6594,5413" coordsize="10,20" path="m6594,5432l6604,5432,6604,5413,6594,5413,6594,5432xe" filled="true" fillcolor="#000000" stroked="false">
                <v:path arrowok="t"/>
                <v:fill type="solid"/>
              </v:shape>
            </v:group>
            <v:group style="position:absolute;left:6594;top:5432;width:10;height:20" coordorigin="6594,5432" coordsize="10,20">
              <v:shape style="position:absolute;left:6594;top:5432;width:10;height:20" coordorigin="6594,5432" coordsize="10,20" path="m6594,5451l6604,5451,6604,5432,6594,5432,6594,5451xe" filled="true" fillcolor="#000000" stroked="false">
                <v:path arrowok="t"/>
                <v:fill type="solid"/>
              </v:shape>
            </v:group>
            <v:group style="position:absolute;left:6594;top:5451;width:10;height:20" coordorigin="6594,5451" coordsize="10,20">
              <v:shape style="position:absolute;left:6594;top:5451;width:10;height:20" coordorigin="6594,5451" coordsize="10,20" path="m6594,5471l6604,5471,6604,5451,6594,5451,6594,5471xe" filled="true" fillcolor="#000000" stroked="false">
                <v:path arrowok="t"/>
                <v:fill type="solid"/>
              </v:shape>
            </v:group>
            <v:group style="position:absolute;left:6594;top:5471;width:10;height:20" coordorigin="6594,5471" coordsize="10,20">
              <v:shape style="position:absolute;left:6594;top:5471;width:10;height:20" coordorigin="6594,5471" coordsize="10,20" path="m6594,5490l6604,5490,6604,5471,6594,5471,6594,5490xe" filled="true" fillcolor="#000000" stroked="false">
                <v:path arrowok="t"/>
                <v:fill type="solid"/>
              </v:shape>
            </v:group>
            <v:group style="position:absolute;left:6594;top:5490;width:10;height:20" coordorigin="6594,5490" coordsize="10,20">
              <v:shape style="position:absolute;left:6594;top:5490;width:10;height:20" coordorigin="6594,5490" coordsize="10,20" path="m6594,5509l6604,5509,6604,5490,6594,5490,6594,5509xe" filled="true" fillcolor="#000000" stroked="false">
                <v:path arrowok="t"/>
                <v:fill type="solid"/>
              </v:shape>
            </v:group>
            <v:group style="position:absolute;left:6594;top:5509;width:10;height:20" coordorigin="6594,5509" coordsize="10,20">
              <v:shape style="position:absolute;left:6594;top:5509;width:10;height:20" coordorigin="6594,5509" coordsize="10,20" path="m6594,5528l6604,5528,6604,5509,6594,5509,6594,5528xe" filled="true" fillcolor="#000000" stroked="false">
                <v:path arrowok="t"/>
                <v:fill type="solid"/>
              </v:shape>
            </v:group>
            <v:group style="position:absolute;left:6594;top:5528;width:10;height:20" coordorigin="6594,5528" coordsize="10,20">
              <v:shape style="position:absolute;left:6594;top:5528;width:10;height:20" coordorigin="6594,5528" coordsize="10,20" path="m6594,5547l6604,5547,6604,5528,6594,5528,6594,5547xe" filled="true" fillcolor="#000000" stroked="false">
                <v:path arrowok="t"/>
                <v:fill type="solid"/>
              </v:shape>
            </v:group>
            <v:group style="position:absolute;left:6594;top:5547;width:10;height:20" coordorigin="6594,5547" coordsize="10,20">
              <v:shape style="position:absolute;left:6594;top:5547;width:10;height:20" coordorigin="6594,5547" coordsize="10,20" path="m6594,5567l6604,5567,6604,5547,6594,5547,6594,5567xe" filled="true" fillcolor="#000000" stroked="false">
                <v:path arrowok="t"/>
                <v:fill type="solid"/>
              </v:shape>
            </v:group>
            <v:group style="position:absolute;left:6594;top:5567;width:10;height:20" coordorigin="6594,5567" coordsize="10,20">
              <v:shape style="position:absolute;left:6594;top:5567;width:10;height:20" coordorigin="6594,5567" coordsize="10,20" path="m6594,5586l6604,5586,6604,5567,6594,5567,6594,5586xe" filled="true" fillcolor="#000000" stroked="false">
                <v:path arrowok="t"/>
                <v:fill type="solid"/>
              </v:shape>
            </v:group>
            <v:group style="position:absolute;left:6594;top:5586;width:10;height:20" coordorigin="6594,5586" coordsize="10,20">
              <v:shape style="position:absolute;left:6594;top:5586;width:10;height:20" coordorigin="6594,5586" coordsize="10,20" path="m6594,5605l6604,5605,6604,5586,6594,5586,6594,5605xe" filled="true" fillcolor="#000000" stroked="false">
                <v:path arrowok="t"/>
                <v:fill type="solid"/>
              </v:shape>
            </v:group>
            <v:group style="position:absolute;left:6594;top:5605;width:10;height:20" coordorigin="6594,5605" coordsize="10,20">
              <v:shape style="position:absolute;left:6594;top:5605;width:10;height:20" coordorigin="6594,5605" coordsize="10,20" path="m6594,5624l6604,5624,6604,5605,6594,5605,6594,5624xe" filled="true" fillcolor="#000000" stroked="false">
                <v:path arrowok="t"/>
                <v:fill type="solid"/>
              </v:shape>
            </v:group>
            <v:group style="position:absolute;left:6594;top:5624;width:10;height:20" coordorigin="6594,5624" coordsize="10,20">
              <v:shape style="position:absolute;left:6594;top:5624;width:10;height:20" coordorigin="6594,5624" coordsize="10,20" path="m6594,5643l6604,5643,6604,5624,6594,5624,6594,5643xe" filled="true" fillcolor="#000000" stroked="false">
                <v:path arrowok="t"/>
                <v:fill type="solid"/>
              </v:shape>
            </v:group>
            <v:group style="position:absolute;left:6594;top:5643;width:10;height:20" coordorigin="6594,5643" coordsize="10,20">
              <v:shape style="position:absolute;left:6594;top:5643;width:10;height:20" coordorigin="6594,5643" coordsize="10,20" path="m6594,5663l6604,5663,6604,5643,6594,5643,6594,5663xe" filled="true" fillcolor="#000000" stroked="false">
                <v:path arrowok="t"/>
                <v:fill type="solid"/>
              </v:shape>
            </v:group>
            <v:group style="position:absolute;left:6594;top:5663;width:10;height:20" coordorigin="6594,5663" coordsize="10,20">
              <v:shape style="position:absolute;left:6594;top:5663;width:10;height:20" coordorigin="6594,5663" coordsize="10,20" path="m6594,5682l6604,5682,6604,5663,6594,5663,6594,5682xe" filled="true" fillcolor="#000000" stroked="false">
                <v:path arrowok="t"/>
                <v:fill type="solid"/>
              </v:shape>
            </v:group>
            <v:group style="position:absolute;left:7720;top:5298;width:10;height:20" coordorigin="7720,5298" coordsize="10,20">
              <v:shape style="position:absolute;left:7720;top:5298;width:10;height:20" coordorigin="7720,5298" coordsize="10,20" path="m7720,5317l7729,5317,7729,5298,7720,5298,7720,5317xe" filled="true" fillcolor="#000000" stroked="false">
                <v:path arrowok="t"/>
                <v:fill type="solid"/>
              </v:shape>
            </v:group>
            <v:group style="position:absolute;left:7720;top:5317;width:10;height:20" coordorigin="7720,5317" coordsize="10,20">
              <v:shape style="position:absolute;left:7720;top:5317;width:10;height:20" coordorigin="7720,5317" coordsize="10,20" path="m7720,5336l7729,5336,7729,5317,7720,5317,7720,5336xe" filled="true" fillcolor="#000000" stroked="false">
                <v:path arrowok="t"/>
                <v:fill type="solid"/>
              </v:shape>
            </v:group>
            <v:group style="position:absolute;left:7720;top:5336;width:10;height:20" coordorigin="7720,5336" coordsize="10,20">
              <v:shape style="position:absolute;left:7720;top:5336;width:10;height:20" coordorigin="7720,5336" coordsize="10,20" path="m7720,5355l7729,5355,7729,5336,7720,5336,7720,5355xe" filled="true" fillcolor="#000000" stroked="false">
                <v:path arrowok="t"/>
                <v:fill type="solid"/>
              </v:shape>
            </v:group>
            <v:group style="position:absolute;left:7720;top:5355;width:10;height:20" coordorigin="7720,5355" coordsize="10,20">
              <v:shape style="position:absolute;left:7720;top:5355;width:10;height:20" coordorigin="7720,5355" coordsize="10,20" path="m7720,5375l7729,5375,7729,5355,7720,5355,7720,5375xe" filled="true" fillcolor="#000000" stroked="false">
                <v:path arrowok="t"/>
                <v:fill type="solid"/>
              </v:shape>
            </v:group>
            <v:group style="position:absolute;left:7720;top:5375;width:10;height:20" coordorigin="7720,5375" coordsize="10,20">
              <v:shape style="position:absolute;left:7720;top:5375;width:10;height:20" coordorigin="7720,5375" coordsize="10,20" path="m7720,5394l7729,5394,7729,5375,7720,5375,7720,5394xe" filled="true" fillcolor="#000000" stroked="false">
                <v:path arrowok="t"/>
                <v:fill type="solid"/>
              </v:shape>
            </v:group>
            <v:group style="position:absolute;left:7720;top:5394;width:10;height:20" coordorigin="7720,5394" coordsize="10,20">
              <v:shape style="position:absolute;left:7720;top:5394;width:10;height:20" coordorigin="7720,5394" coordsize="10,20" path="m7720,5413l7729,5413,7729,5394,7720,5394,7720,5413xe" filled="true" fillcolor="#000000" stroked="false">
                <v:path arrowok="t"/>
                <v:fill type="solid"/>
              </v:shape>
            </v:group>
            <v:group style="position:absolute;left:7720;top:5413;width:10;height:20" coordorigin="7720,5413" coordsize="10,20">
              <v:shape style="position:absolute;left:7720;top:5413;width:10;height:20" coordorigin="7720,5413" coordsize="10,20" path="m7720,5432l7729,5432,7729,5413,7720,5413,7720,5432xe" filled="true" fillcolor="#000000" stroked="false">
                <v:path arrowok="t"/>
                <v:fill type="solid"/>
              </v:shape>
            </v:group>
            <v:group style="position:absolute;left:7720;top:5432;width:10;height:20" coordorigin="7720,5432" coordsize="10,20">
              <v:shape style="position:absolute;left:7720;top:5432;width:10;height:20" coordorigin="7720,5432" coordsize="10,20" path="m7720,5451l7729,5451,7729,5432,7720,5432,7720,5451xe" filled="true" fillcolor="#000000" stroked="false">
                <v:path arrowok="t"/>
                <v:fill type="solid"/>
              </v:shape>
            </v:group>
            <v:group style="position:absolute;left:7720;top:5451;width:10;height:20" coordorigin="7720,5451" coordsize="10,20">
              <v:shape style="position:absolute;left:7720;top:5451;width:10;height:20" coordorigin="7720,5451" coordsize="10,20" path="m7720,5471l7729,5471,7729,5451,7720,5451,7720,5471xe" filled="true" fillcolor="#000000" stroked="false">
                <v:path arrowok="t"/>
                <v:fill type="solid"/>
              </v:shape>
            </v:group>
            <v:group style="position:absolute;left:7720;top:5471;width:10;height:20" coordorigin="7720,5471" coordsize="10,20">
              <v:shape style="position:absolute;left:7720;top:5471;width:10;height:20" coordorigin="7720,5471" coordsize="10,20" path="m7720,5490l7729,5490,7729,5471,7720,5471,7720,5490xe" filled="true" fillcolor="#000000" stroked="false">
                <v:path arrowok="t"/>
                <v:fill type="solid"/>
              </v:shape>
            </v:group>
            <v:group style="position:absolute;left:7720;top:5490;width:10;height:20" coordorigin="7720,5490" coordsize="10,20">
              <v:shape style="position:absolute;left:7720;top:5490;width:10;height:20" coordorigin="7720,5490" coordsize="10,20" path="m7720,5509l7729,5509,7729,5490,7720,5490,7720,5509xe" filled="true" fillcolor="#000000" stroked="false">
                <v:path arrowok="t"/>
                <v:fill type="solid"/>
              </v:shape>
            </v:group>
            <v:group style="position:absolute;left:7720;top:5509;width:10;height:20" coordorigin="7720,5509" coordsize="10,20">
              <v:shape style="position:absolute;left:7720;top:5509;width:10;height:20" coordorigin="7720,5509" coordsize="10,20" path="m7720,5528l7729,5528,7729,5509,7720,5509,7720,5528xe" filled="true" fillcolor="#000000" stroked="false">
                <v:path arrowok="t"/>
                <v:fill type="solid"/>
              </v:shape>
            </v:group>
            <v:group style="position:absolute;left:7720;top:5528;width:10;height:20" coordorigin="7720,5528" coordsize="10,20">
              <v:shape style="position:absolute;left:7720;top:5528;width:10;height:20" coordorigin="7720,5528" coordsize="10,20" path="m7720,5547l7729,5547,7729,5528,7720,5528,7720,5547xe" filled="true" fillcolor="#000000" stroked="false">
                <v:path arrowok="t"/>
                <v:fill type="solid"/>
              </v:shape>
            </v:group>
            <v:group style="position:absolute;left:7720;top:5547;width:10;height:20" coordorigin="7720,5547" coordsize="10,20">
              <v:shape style="position:absolute;left:7720;top:5547;width:10;height:20" coordorigin="7720,5547" coordsize="10,20" path="m7720,5567l7729,5567,7729,5547,7720,5547,7720,5567xe" filled="true" fillcolor="#000000" stroked="false">
                <v:path arrowok="t"/>
                <v:fill type="solid"/>
              </v:shape>
            </v:group>
            <v:group style="position:absolute;left:7720;top:5567;width:10;height:20" coordorigin="7720,5567" coordsize="10,20">
              <v:shape style="position:absolute;left:7720;top:5567;width:10;height:20" coordorigin="7720,5567" coordsize="10,20" path="m7720,5586l7729,5586,7729,5567,7720,5567,7720,5586xe" filled="true" fillcolor="#000000" stroked="false">
                <v:path arrowok="t"/>
                <v:fill type="solid"/>
              </v:shape>
            </v:group>
            <v:group style="position:absolute;left:7720;top:5586;width:10;height:20" coordorigin="7720,5586" coordsize="10,20">
              <v:shape style="position:absolute;left:7720;top:5586;width:10;height:20" coordorigin="7720,5586" coordsize="10,20" path="m7720,5605l7729,5605,7729,5586,7720,5586,7720,5605xe" filled="true" fillcolor="#000000" stroked="false">
                <v:path arrowok="t"/>
                <v:fill type="solid"/>
              </v:shape>
            </v:group>
            <v:group style="position:absolute;left:7720;top:5605;width:10;height:20" coordorigin="7720,5605" coordsize="10,20">
              <v:shape style="position:absolute;left:7720;top:5605;width:10;height:20" coordorigin="7720,5605" coordsize="10,20" path="m7720,5624l7729,5624,7729,5605,7720,5605,7720,5624xe" filled="true" fillcolor="#000000" stroked="false">
                <v:path arrowok="t"/>
                <v:fill type="solid"/>
              </v:shape>
            </v:group>
            <v:group style="position:absolute;left:7720;top:5624;width:10;height:20" coordorigin="7720,5624" coordsize="10,20">
              <v:shape style="position:absolute;left:7720;top:5624;width:10;height:20" coordorigin="7720,5624" coordsize="10,20" path="m7720,5643l7729,5643,7729,5624,7720,5624,7720,5643xe" filled="true" fillcolor="#000000" stroked="false">
                <v:path arrowok="t"/>
                <v:fill type="solid"/>
              </v:shape>
            </v:group>
            <v:group style="position:absolute;left:7720;top:5643;width:10;height:20" coordorigin="7720,5643" coordsize="10,20">
              <v:shape style="position:absolute;left:7720;top:5643;width:10;height:20" coordorigin="7720,5643" coordsize="10,20" path="m7720,5663l7729,5663,7729,5643,7720,5643,7720,5663xe" filled="true" fillcolor="#000000" stroked="false">
                <v:path arrowok="t"/>
                <v:fill type="solid"/>
              </v:shape>
            </v:group>
            <v:group style="position:absolute;left:7720;top:5663;width:10;height:20" coordorigin="7720,5663" coordsize="10,20">
              <v:shape style="position:absolute;left:7720;top:5663;width:10;height:20" coordorigin="7720,5663" coordsize="10,20" path="m7720,5682l7729,5682,7729,5663,7720,5663,7720,5682xe" filled="true" fillcolor="#000000" stroked="false">
                <v:path arrowok="t"/>
                <v:fill type="solid"/>
              </v:shape>
            </v:group>
            <v:group style="position:absolute;left:8490;top:5298;width:10;height:20" coordorigin="8490,5298" coordsize="10,20">
              <v:shape style="position:absolute;left:8490;top:5298;width:10;height:20" coordorigin="8490,5298" coordsize="10,20" path="m8490,5317l8500,5317,8500,5298,8490,5298,8490,5317xe" filled="true" fillcolor="#000000" stroked="false">
                <v:path arrowok="t"/>
                <v:fill type="solid"/>
              </v:shape>
            </v:group>
            <v:group style="position:absolute;left:8490;top:5317;width:10;height:20" coordorigin="8490,5317" coordsize="10,20">
              <v:shape style="position:absolute;left:8490;top:5317;width:10;height:20" coordorigin="8490,5317" coordsize="10,20" path="m8490,5336l8500,5336,8500,5317,8490,5317,8490,5336xe" filled="true" fillcolor="#000000" stroked="false">
                <v:path arrowok="t"/>
                <v:fill type="solid"/>
              </v:shape>
            </v:group>
            <v:group style="position:absolute;left:8490;top:5336;width:10;height:20" coordorigin="8490,5336" coordsize="10,20">
              <v:shape style="position:absolute;left:8490;top:5336;width:10;height:20" coordorigin="8490,5336" coordsize="10,20" path="m8490,5355l8500,5355,8500,5336,8490,5336,8490,5355xe" filled="true" fillcolor="#000000" stroked="false">
                <v:path arrowok="t"/>
                <v:fill type="solid"/>
              </v:shape>
            </v:group>
            <v:group style="position:absolute;left:8490;top:5355;width:10;height:20" coordorigin="8490,5355" coordsize="10,20">
              <v:shape style="position:absolute;left:8490;top:5355;width:10;height:20" coordorigin="8490,5355" coordsize="10,20" path="m8490,5375l8500,5375,8500,5355,8490,5355,8490,5375xe" filled="true" fillcolor="#000000" stroked="false">
                <v:path arrowok="t"/>
                <v:fill type="solid"/>
              </v:shape>
            </v:group>
            <v:group style="position:absolute;left:8490;top:5375;width:10;height:20" coordorigin="8490,5375" coordsize="10,20">
              <v:shape style="position:absolute;left:8490;top:5375;width:10;height:20" coordorigin="8490,5375" coordsize="10,20" path="m8490,5394l8500,5394,8500,5375,8490,5375,8490,5394xe" filled="true" fillcolor="#000000" stroked="false">
                <v:path arrowok="t"/>
                <v:fill type="solid"/>
              </v:shape>
            </v:group>
            <v:group style="position:absolute;left:8490;top:5394;width:10;height:20" coordorigin="8490,5394" coordsize="10,20">
              <v:shape style="position:absolute;left:8490;top:5394;width:10;height:20" coordorigin="8490,5394" coordsize="10,20" path="m8490,5413l8500,5413,8500,5394,8490,5394,8490,5413xe" filled="true" fillcolor="#000000" stroked="false">
                <v:path arrowok="t"/>
                <v:fill type="solid"/>
              </v:shape>
            </v:group>
            <v:group style="position:absolute;left:8490;top:5413;width:10;height:20" coordorigin="8490,5413" coordsize="10,20">
              <v:shape style="position:absolute;left:8490;top:5413;width:10;height:20" coordorigin="8490,5413" coordsize="10,20" path="m8490,5432l8500,5432,8500,5413,8490,5413,8490,5432xe" filled="true" fillcolor="#000000" stroked="false">
                <v:path arrowok="t"/>
                <v:fill type="solid"/>
              </v:shape>
            </v:group>
            <v:group style="position:absolute;left:8490;top:5432;width:10;height:20" coordorigin="8490,5432" coordsize="10,20">
              <v:shape style="position:absolute;left:8490;top:5432;width:10;height:20" coordorigin="8490,5432" coordsize="10,20" path="m8490,5451l8500,5451,8500,5432,8490,5432,8490,5451xe" filled="true" fillcolor="#000000" stroked="false">
                <v:path arrowok="t"/>
                <v:fill type="solid"/>
              </v:shape>
            </v:group>
            <v:group style="position:absolute;left:8490;top:5451;width:10;height:20" coordorigin="8490,5451" coordsize="10,20">
              <v:shape style="position:absolute;left:8490;top:5451;width:10;height:20" coordorigin="8490,5451" coordsize="10,20" path="m8490,5471l8500,5471,8500,5451,8490,5451,8490,5471xe" filled="true" fillcolor="#000000" stroked="false">
                <v:path arrowok="t"/>
                <v:fill type="solid"/>
              </v:shape>
            </v:group>
            <v:group style="position:absolute;left:8490;top:5471;width:10;height:20" coordorigin="8490,5471" coordsize="10,20">
              <v:shape style="position:absolute;left:8490;top:5471;width:10;height:20" coordorigin="8490,5471" coordsize="10,20" path="m8490,5490l8500,5490,8500,5471,8490,5471,8490,5490xe" filled="true" fillcolor="#000000" stroked="false">
                <v:path arrowok="t"/>
                <v:fill type="solid"/>
              </v:shape>
            </v:group>
            <v:group style="position:absolute;left:8490;top:5490;width:10;height:20" coordorigin="8490,5490" coordsize="10,20">
              <v:shape style="position:absolute;left:8490;top:5490;width:10;height:20" coordorigin="8490,5490" coordsize="10,20" path="m8490,5509l8500,5509,8500,5490,8490,5490,8490,5509xe" filled="true" fillcolor="#000000" stroked="false">
                <v:path arrowok="t"/>
                <v:fill type="solid"/>
              </v:shape>
            </v:group>
            <v:group style="position:absolute;left:8490;top:5509;width:10;height:20" coordorigin="8490,5509" coordsize="10,20">
              <v:shape style="position:absolute;left:8490;top:5509;width:10;height:20" coordorigin="8490,5509" coordsize="10,20" path="m8490,5528l8500,5528,8500,5509,8490,5509,8490,5528xe" filled="true" fillcolor="#000000" stroked="false">
                <v:path arrowok="t"/>
                <v:fill type="solid"/>
              </v:shape>
            </v:group>
            <v:group style="position:absolute;left:8490;top:5528;width:10;height:20" coordorigin="8490,5528" coordsize="10,20">
              <v:shape style="position:absolute;left:8490;top:5528;width:10;height:20" coordorigin="8490,5528" coordsize="10,20" path="m8490,5547l8500,5547,8500,5528,8490,5528,8490,5547xe" filled="true" fillcolor="#000000" stroked="false">
                <v:path arrowok="t"/>
                <v:fill type="solid"/>
              </v:shape>
            </v:group>
            <v:group style="position:absolute;left:8490;top:5547;width:10;height:20" coordorigin="8490,5547" coordsize="10,20">
              <v:shape style="position:absolute;left:8490;top:5547;width:10;height:20" coordorigin="8490,5547" coordsize="10,20" path="m8490,5567l8500,5567,8500,5547,8490,5547,8490,5567xe" filled="true" fillcolor="#000000" stroked="false">
                <v:path arrowok="t"/>
                <v:fill type="solid"/>
              </v:shape>
            </v:group>
            <v:group style="position:absolute;left:8490;top:5567;width:10;height:20" coordorigin="8490,5567" coordsize="10,20">
              <v:shape style="position:absolute;left:8490;top:5567;width:10;height:20" coordorigin="8490,5567" coordsize="10,20" path="m8490,5586l8500,5586,8500,5567,8490,5567,8490,5586xe" filled="true" fillcolor="#000000" stroked="false">
                <v:path arrowok="t"/>
                <v:fill type="solid"/>
              </v:shape>
            </v:group>
            <v:group style="position:absolute;left:8490;top:5586;width:10;height:20" coordorigin="8490,5586" coordsize="10,20">
              <v:shape style="position:absolute;left:8490;top:5586;width:10;height:20" coordorigin="8490,5586" coordsize="10,20" path="m8490,5605l8500,5605,8500,5586,8490,5586,8490,5605xe" filled="true" fillcolor="#000000" stroked="false">
                <v:path arrowok="t"/>
                <v:fill type="solid"/>
              </v:shape>
            </v:group>
            <v:group style="position:absolute;left:8490;top:5605;width:10;height:20" coordorigin="8490,5605" coordsize="10,20">
              <v:shape style="position:absolute;left:8490;top:5605;width:10;height:20" coordorigin="8490,5605" coordsize="10,20" path="m8490,5624l8500,5624,8500,5605,8490,5605,8490,5624xe" filled="true" fillcolor="#000000" stroked="false">
                <v:path arrowok="t"/>
                <v:fill type="solid"/>
              </v:shape>
            </v:group>
            <v:group style="position:absolute;left:8490;top:5624;width:10;height:20" coordorigin="8490,5624" coordsize="10,20">
              <v:shape style="position:absolute;left:8490;top:5624;width:10;height:20" coordorigin="8490,5624" coordsize="10,20" path="m8490,5643l8500,5643,8500,5624,8490,5624,8490,5643xe" filled="true" fillcolor="#000000" stroked="false">
                <v:path arrowok="t"/>
                <v:fill type="solid"/>
              </v:shape>
            </v:group>
            <v:group style="position:absolute;left:8490;top:5643;width:10;height:20" coordorigin="8490,5643" coordsize="10,20">
              <v:shape style="position:absolute;left:8490;top:5643;width:10;height:20" coordorigin="8490,5643" coordsize="10,20" path="m8490,5663l8500,5663,8500,5643,8490,5643,8490,5663xe" filled="true" fillcolor="#000000" stroked="false">
                <v:path arrowok="t"/>
                <v:fill type="solid"/>
              </v:shape>
            </v:group>
            <v:group style="position:absolute;left:8490;top:5663;width:10;height:20" coordorigin="8490,5663" coordsize="10,20">
              <v:shape style="position:absolute;left:8490;top:5663;width:10;height:20" coordorigin="8490,5663" coordsize="10,20" path="m8490,5682l8500,5682,8500,5663,8490,5663,8490,5682xe" filled="true" fillcolor="#000000" stroked="false">
                <v:path arrowok="t"/>
                <v:fill type="solid"/>
              </v:shape>
            </v:group>
            <v:group style="position:absolute;left:9280;top:5298;width:10;height:20" coordorigin="9280,5298" coordsize="10,20">
              <v:shape style="position:absolute;left:9280;top:5298;width:10;height:20" coordorigin="9280,5298" coordsize="10,20" path="m9280,5317l9290,5317,9290,5298,9280,5298,9280,5317xe" filled="true" fillcolor="#000000" stroked="false">
                <v:path arrowok="t"/>
                <v:fill type="solid"/>
              </v:shape>
            </v:group>
            <v:group style="position:absolute;left:9280;top:5317;width:10;height:20" coordorigin="9280,5317" coordsize="10,20">
              <v:shape style="position:absolute;left:9280;top:5317;width:10;height:20" coordorigin="9280,5317" coordsize="10,20" path="m9280,5336l9290,5336,9290,5317,9280,5317,9280,5336xe" filled="true" fillcolor="#000000" stroked="false">
                <v:path arrowok="t"/>
                <v:fill type="solid"/>
              </v:shape>
            </v:group>
            <v:group style="position:absolute;left:9280;top:5336;width:10;height:20" coordorigin="9280,5336" coordsize="10,20">
              <v:shape style="position:absolute;left:9280;top:5336;width:10;height:20" coordorigin="9280,5336" coordsize="10,20" path="m9280,5355l9290,5355,9290,5336,9280,5336,9280,5355xe" filled="true" fillcolor="#000000" stroked="false">
                <v:path arrowok="t"/>
                <v:fill type="solid"/>
              </v:shape>
            </v:group>
            <v:group style="position:absolute;left:9280;top:5355;width:10;height:20" coordorigin="9280,5355" coordsize="10,20">
              <v:shape style="position:absolute;left:9280;top:5355;width:10;height:20" coordorigin="9280,5355" coordsize="10,20" path="m9280,5375l9290,5375,9290,5355,9280,5355,9280,5375xe" filled="true" fillcolor="#000000" stroked="false">
                <v:path arrowok="t"/>
                <v:fill type="solid"/>
              </v:shape>
            </v:group>
            <v:group style="position:absolute;left:9280;top:5375;width:10;height:20" coordorigin="9280,5375" coordsize="10,20">
              <v:shape style="position:absolute;left:9280;top:5375;width:10;height:20" coordorigin="9280,5375" coordsize="10,20" path="m9280,5394l9290,5394,9290,5375,9280,5375,9280,5394xe" filled="true" fillcolor="#000000" stroked="false">
                <v:path arrowok="t"/>
                <v:fill type="solid"/>
              </v:shape>
            </v:group>
            <v:group style="position:absolute;left:9280;top:5394;width:10;height:20" coordorigin="9280,5394" coordsize="10,20">
              <v:shape style="position:absolute;left:9280;top:5394;width:10;height:20" coordorigin="9280,5394" coordsize="10,20" path="m9280,5413l9290,5413,9290,5394,9280,5394,9280,5413xe" filled="true" fillcolor="#000000" stroked="false">
                <v:path arrowok="t"/>
                <v:fill type="solid"/>
              </v:shape>
            </v:group>
            <v:group style="position:absolute;left:9280;top:5413;width:10;height:20" coordorigin="9280,5413" coordsize="10,20">
              <v:shape style="position:absolute;left:9280;top:5413;width:10;height:20" coordorigin="9280,5413" coordsize="10,20" path="m9280,5432l9290,5432,9290,5413,9280,5413,9280,5432xe" filled="true" fillcolor="#000000" stroked="false">
                <v:path arrowok="t"/>
                <v:fill type="solid"/>
              </v:shape>
            </v:group>
            <v:group style="position:absolute;left:9280;top:5432;width:10;height:20" coordorigin="9280,5432" coordsize="10,20">
              <v:shape style="position:absolute;left:9280;top:5432;width:10;height:20" coordorigin="9280,5432" coordsize="10,20" path="m9280,5451l9290,5451,9290,5432,9280,5432,9280,5451xe" filled="true" fillcolor="#000000" stroked="false">
                <v:path arrowok="t"/>
                <v:fill type="solid"/>
              </v:shape>
            </v:group>
            <v:group style="position:absolute;left:9280;top:5451;width:10;height:20" coordorigin="9280,5451" coordsize="10,20">
              <v:shape style="position:absolute;left:9280;top:5451;width:10;height:20" coordorigin="9280,5451" coordsize="10,20" path="m9280,5471l9290,5471,9290,5451,9280,5451,9280,5471xe" filled="true" fillcolor="#000000" stroked="false">
                <v:path arrowok="t"/>
                <v:fill type="solid"/>
              </v:shape>
            </v:group>
            <v:group style="position:absolute;left:9280;top:5471;width:10;height:20" coordorigin="9280,5471" coordsize="10,20">
              <v:shape style="position:absolute;left:9280;top:5471;width:10;height:20" coordorigin="9280,5471" coordsize="10,20" path="m9280,5490l9290,5490,9290,5471,9280,5471,9280,5490xe" filled="true" fillcolor="#000000" stroked="false">
                <v:path arrowok="t"/>
                <v:fill type="solid"/>
              </v:shape>
            </v:group>
            <v:group style="position:absolute;left:9280;top:5490;width:10;height:20" coordorigin="9280,5490" coordsize="10,20">
              <v:shape style="position:absolute;left:9280;top:5490;width:10;height:20" coordorigin="9280,5490" coordsize="10,20" path="m9280,5509l9290,5509,9290,5490,9280,5490,9280,5509xe" filled="true" fillcolor="#000000" stroked="false">
                <v:path arrowok="t"/>
                <v:fill type="solid"/>
              </v:shape>
            </v:group>
            <v:group style="position:absolute;left:9280;top:5509;width:10;height:20" coordorigin="9280,5509" coordsize="10,20">
              <v:shape style="position:absolute;left:9280;top:5509;width:10;height:20" coordorigin="9280,5509" coordsize="10,20" path="m9280,5528l9290,5528,9290,5509,9280,5509,9280,5528xe" filled="true" fillcolor="#000000" stroked="false">
                <v:path arrowok="t"/>
                <v:fill type="solid"/>
              </v:shape>
            </v:group>
            <v:group style="position:absolute;left:9280;top:5528;width:10;height:20" coordorigin="9280,5528" coordsize="10,20">
              <v:shape style="position:absolute;left:9280;top:5528;width:10;height:20" coordorigin="9280,5528" coordsize="10,20" path="m9280,5547l9290,5547,9290,5528,9280,5528,9280,5547xe" filled="true" fillcolor="#000000" stroked="false">
                <v:path arrowok="t"/>
                <v:fill type="solid"/>
              </v:shape>
            </v:group>
            <v:group style="position:absolute;left:9280;top:5547;width:10;height:20" coordorigin="9280,5547" coordsize="10,20">
              <v:shape style="position:absolute;left:9280;top:5547;width:10;height:20" coordorigin="9280,5547" coordsize="10,20" path="m9280,5567l9290,5567,9290,5547,9280,5547,9280,5567xe" filled="true" fillcolor="#000000" stroked="false">
                <v:path arrowok="t"/>
                <v:fill type="solid"/>
              </v:shape>
            </v:group>
            <v:group style="position:absolute;left:9280;top:5567;width:10;height:20" coordorigin="9280,5567" coordsize="10,20">
              <v:shape style="position:absolute;left:9280;top:5567;width:10;height:20" coordorigin="9280,5567" coordsize="10,20" path="m9280,5586l9290,5586,9290,5567,9280,5567,9280,5586xe" filled="true" fillcolor="#000000" stroked="false">
                <v:path arrowok="t"/>
                <v:fill type="solid"/>
              </v:shape>
            </v:group>
            <v:group style="position:absolute;left:9280;top:5586;width:10;height:20" coordorigin="9280,5586" coordsize="10,20">
              <v:shape style="position:absolute;left:9280;top:5586;width:10;height:20" coordorigin="9280,5586" coordsize="10,20" path="m9280,5605l9290,5605,9290,5586,9280,5586,9280,5605xe" filled="true" fillcolor="#000000" stroked="false">
                <v:path arrowok="t"/>
                <v:fill type="solid"/>
              </v:shape>
            </v:group>
            <v:group style="position:absolute;left:9280;top:5605;width:10;height:20" coordorigin="9280,5605" coordsize="10,20">
              <v:shape style="position:absolute;left:9280;top:5605;width:10;height:20" coordorigin="9280,5605" coordsize="10,20" path="m9280,5624l9290,5624,9290,5605,9280,5605,9280,5624xe" filled="true" fillcolor="#000000" stroked="false">
                <v:path arrowok="t"/>
                <v:fill type="solid"/>
              </v:shape>
            </v:group>
            <v:group style="position:absolute;left:9280;top:5624;width:10;height:20" coordorigin="9280,5624" coordsize="10,20">
              <v:shape style="position:absolute;left:9280;top:5624;width:10;height:20" coordorigin="9280,5624" coordsize="10,20" path="m9280,5643l9290,5643,9290,5624,9280,5624,9280,5643xe" filled="true" fillcolor="#000000" stroked="false">
                <v:path arrowok="t"/>
                <v:fill type="solid"/>
              </v:shape>
            </v:group>
            <v:group style="position:absolute;left:9280;top:5643;width:10;height:20" coordorigin="9280,5643" coordsize="10,20">
              <v:shape style="position:absolute;left:9280;top:5643;width:10;height:20" coordorigin="9280,5643" coordsize="10,20" path="m9280,5663l9290,5663,9290,5643,9280,5643,9280,5663xe" filled="true" fillcolor="#000000" stroked="false">
                <v:path arrowok="t"/>
                <v:fill type="solid"/>
              </v:shape>
            </v:group>
            <v:group style="position:absolute;left:9280;top:5663;width:10;height:20" coordorigin="9280,5663" coordsize="10,20">
              <v:shape style="position:absolute;left:9280;top:5663;width:10;height:20" coordorigin="9280,5663" coordsize="10,20" path="m9280,5682l9290,5682,9290,5663,9280,5663,9280,5682xe" filled="true" fillcolor="#000000" stroked="false">
                <v:path arrowok="t"/>
                <v:fill type="solid"/>
              </v:shape>
            </v:group>
            <v:group style="position:absolute;left:10116;top:5298;width:10;height:20" coordorigin="10116,5298" coordsize="10,20">
              <v:shape style="position:absolute;left:10116;top:5298;width:10;height:20" coordorigin="10116,5298" coordsize="10,20" path="m10116,5317l10125,5317,10125,5298,10116,5298,10116,5317xe" filled="true" fillcolor="#000000" stroked="false">
                <v:path arrowok="t"/>
                <v:fill type="solid"/>
              </v:shape>
            </v:group>
            <v:group style="position:absolute;left:10116;top:5317;width:10;height:20" coordorigin="10116,5317" coordsize="10,20">
              <v:shape style="position:absolute;left:10116;top:5317;width:10;height:20" coordorigin="10116,5317" coordsize="10,20" path="m10116,5336l10125,5336,10125,5317,10116,5317,10116,5336xe" filled="true" fillcolor="#000000" stroked="false">
                <v:path arrowok="t"/>
                <v:fill type="solid"/>
              </v:shape>
            </v:group>
            <v:group style="position:absolute;left:10116;top:5336;width:10;height:20" coordorigin="10116,5336" coordsize="10,20">
              <v:shape style="position:absolute;left:10116;top:5336;width:10;height:20" coordorigin="10116,5336" coordsize="10,20" path="m10116,5355l10125,5355,10125,5336,10116,5336,10116,5355xe" filled="true" fillcolor="#000000" stroked="false">
                <v:path arrowok="t"/>
                <v:fill type="solid"/>
              </v:shape>
            </v:group>
            <v:group style="position:absolute;left:10116;top:5355;width:10;height:20" coordorigin="10116,5355" coordsize="10,20">
              <v:shape style="position:absolute;left:10116;top:5355;width:10;height:20" coordorigin="10116,5355" coordsize="10,20" path="m10116,5375l10125,5375,10125,5355,10116,5355,10116,5375xe" filled="true" fillcolor="#000000" stroked="false">
                <v:path arrowok="t"/>
                <v:fill type="solid"/>
              </v:shape>
            </v:group>
            <v:group style="position:absolute;left:10116;top:5375;width:10;height:20" coordorigin="10116,5375" coordsize="10,20">
              <v:shape style="position:absolute;left:10116;top:5375;width:10;height:20" coordorigin="10116,5375" coordsize="10,20" path="m10116,5394l10125,5394,10125,5375,10116,5375,10116,5394xe" filled="true" fillcolor="#000000" stroked="false">
                <v:path arrowok="t"/>
                <v:fill type="solid"/>
              </v:shape>
            </v:group>
            <v:group style="position:absolute;left:10116;top:5394;width:10;height:20" coordorigin="10116,5394" coordsize="10,20">
              <v:shape style="position:absolute;left:10116;top:5394;width:10;height:20" coordorigin="10116,5394" coordsize="10,20" path="m10116,5413l10125,5413,10125,5394,10116,5394,10116,5413xe" filled="true" fillcolor="#000000" stroked="false">
                <v:path arrowok="t"/>
                <v:fill type="solid"/>
              </v:shape>
            </v:group>
            <v:group style="position:absolute;left:10116;top:5413;width:10;height:20" coordorigin="10116,5413" coordsize="10,20">
              <v:shape style="position:absolute;left:10116;top:5413;width:10;height:20" coordorigin="10116,5413" coordsize="10,20" path="m10116,5432l10125,5432,10125,5413,10116,5413,10116,5432xe" filled="true" fillcolor="#000000" stroked="false">
                <v:path arrowok="t"/>
                <v:fill type="solid"/>
              </v:shape>
            </v:group>
            <v:group style="position:absolute;left:10116;top:5432;width:10;height:20" coordorigin="10116,5432" coordsize="10,20">
              <v:shape style="position:absolute;left:10116;top:5432;width:10;height:20" coordorigin="10116,5432" coordsize="10,20" path="m10116,5451l10125,5451,10125,5432,10116,5432,10116,5451xe" filled="true" fillcolor="#000000" stroked="false">
                <v:path arrowok="t"/>
                <v:fill type="solid"/>
              </v:shape>
            </v:group>
            <v:group style="position:absolute;left:10116;top:5451;width:10;height:20" coordorigin="10116,5451" coordsize="10,20">
              <v:shape style="position:absolute;left:10116;top:5451;width:10;height:20" coordorigin="10116,5451" coordsize="10,20" path="m10116,5471l10125,5471,10125,5451,10116,5451,10116,5471xe" filled="true" fillcolor="#000000" stroked="false">
                <v:path arrowok="t"/>
                <v:fill type="solid"/>
              </v:shape>
            </v:group>
            <v:group style="position:absolute;left:10116;top:5471;width:10;height:20" coordorigin="10116,5471" coordsize="10,20">
              <v:shape style="position:absolute;left:10116;top:5471;width:10;height:20" coordorigin="10116,5471" coordsize="10,20" path="m10116,5490l10125,5490,10125,5471,10116,5471,10116,5490xe" filled="true" fillcolor="#000000" stroked="false">
                <v:path arrowok="t"/>
                <v:fill type="solid"/>
              </v:shape>
            </v:group>
            <v:group style="position:absolute;left:10116;top:5490;width:10;height:20" coordorigin="10116,5490" coordsize="10,20">
              <v:shape style="position:absolute;left:10116;top:5490;width:10;height:20" coordorigin="10116,5490" coordsize="10,20" path="m10116,5509l10125,5509,10125,5490,10116,5490,10116,5509xe" filled="true" fillcolor="#000000" stroked="false">
                <v:path arrowok="t"/>
                <v:fill type="solid"/>
              </v:shape>
            </v:group>
            <v:group style="position:absolute;left:10116;top:5509;width:10;height:20" coordorigin="10116,5509" coordsize="10,20">
              <v:shape style="position:absolute;left:10116;top:5509;width:10;height:20" coordorigin="10116,5509" coordsize="10,20" path="m10116,5528l10125,5528,10125,5509,10116,5509,10116,5528xe" filled="true" fillcolor="#000000" stroked="false">
                <v:path arrowok="t"/>
                <v:fill type="solid"/>
              </v:shape>
            </v:group>
            <v:group style="position:absolute;left:10116;top:5528;width:10;height:20" coordorigin="10116,5528" coordsize="10,20">
              <v:shape style="position:absolute;left:10116;top:5528;width:10;height:20" coordorigin="10116,5528" coordsize="10,20" path="m10116,5547l10125,5547,10125,5528,10116,5528,10116,5547xe" filled="true" fillcolor="#000000" stroked="false">
                <v:path arrowok="t"/>
                <v:fill type="solid"/>
              </v:shape>
            </v:group>
            <v:group style="position:absolute;left:10116;top:5547;width:10;height:20" coordorigin="10116,5547" coordsize="10,20">
              <v:shape style="position:absolute;left:10116;top:5547;width:10;height:20" coordorigin="10116,5547" coordsize="10,20" path="m10116,5567l10125,5567,10125,5547,10116,5547,10116,5567xe" filled="true" fillcolor="#000000" stroked="false">
                <v:path arrowok="t"/>
                <v:fill type="solid"/>
              </v:shape>
            </v:group>
            <v:group style="position:absolute;left:10116;top:5567;width:10;height:20" coordorigin="10116,5567" coordsize="10,20">
              <v:shape style="position:absolute;left:10116;top:5567;width:10;height:20" coordorigin="10116,5567" coordsize="10,20" path="m10116,5586l10125,5586,10125,5567,10116,5567,10116,5586xe" filled="true" fillcolor="#000000" stroked="false">
                <v:path arrowok="t"/>
                <v:fill type="solid"/>
              </v:shape>
            </v:group>
            <v:group style="position:absolute;left:10116;top:5586;width:10;height:20" coordorigin="10116,5586" coordsize="10,20">
              <v:shape style="position:absolute;left:10116;top:5586;width:10;height:20" coordorigin="10116,5586" coordsize="10,20" path="m10116,5605l10125,5605,10125,5586,10116,5586,10116,5605xe" filled="true" fillcolor="#000000" stroked="false">
                <v:path arrowok="t"/>
                <v:fill type="solid"/>
              </v:shape>
            </v:group>
            <v:group style="position:absolute;left:10116;top:5605;width:10;height:20" coordorigin="10116,5605" coordsize="10,20">
              <v:shape style="position:absolute;left:10116;top:5605;width:10;height:20" coordorigin="10116,5605" coordsize="10,20" path="m10116,5624l10125,5624,10125,5605,10116,5605,10116,5624xe" filled="true" fillcolor="#000000" stroked="false">
                <v:path arrowok="t"/>
                <v:fill type="solid"/>
              </v:shape>
            </v:group>
            <v:group style="position:absolute;left:10116;top:5624;width:10;height:20" coordorigin="10116,5624" coordsize="10,20">
              <v:shape style="position:absolute;left:10116;top:5624;width:10;height:20" coordorigin="10116,5624" coordsize="10,20" path="m10116,5643l10125,5643,10125,5624,10116,5624,10116,5643xe" filled="true" fillcolor="#000000" stroked="false">
                <v:path arrowok="t"/>
                <v:fill type="solid"/>
              </v:shape>
            </v:group>
            <v:group style="position:absolute;left:10116;top:5643;width:10;height:20" coordorigin="10116,5643" coordsize="10,20">
              <v:shape style="position:absolute;left:10116;top:5643;width:10;height:20" coordorigin="10116,5643" coordsize="10,20" path="m10116,5663l10125,5663,10125,5643,10116,5643,10116,5663xe" filled="true" fillcolor="#000000" stroked="false">
                <v:path arrowok="t"/>
                <v:fill type="solid"/>
              </v:shape>
            </v:group>
            <v:group style="position:absolute;left:10116;top:5663;width:10;height:20" coordorigin="10116,5663" coordsize="10,20">
              <v:shape style="position:absolute;left:10116;top:5663;width:10;height:20" coordorigin="10116,5663" coordsize="10,20" path="m10116,5682l10125,5682,10125,5663,10116,5663,10116,5682xe" filled="true" fillcolor="#000000" stroked="false">
                <v:path arrowok="t"/>
                <v:fill type="solid"/>
              </v:shape>
              <v:shape style="position:absolute;left:718;top:5586;width:2729;height:108" type="#_x0000_t75" stroked="false">
                <v:imagedata r:id="rId489" o:title=""/>
              </v:shape>
              <v:shape style="position:absolute;left:3423;top:5682;width:889;height:12" type="#_x0000_t75" stroked="false">
                <v:imagedata r:id="rId464" o:title=""/>
              </v:shape>
              <v:shape style="position:absolute;left:4297;top:5682;width:806;height:12" type="#_x0000_t75" stroked="false">
                <v:imagedata r:id="rId465" o:title=""/>
              </v:shape>
              <v:shape style="position:absolute;left:5089;top:5682;width:946;height:12" type="#_x0000_t75" stroked="false">
                <v:imagedata r:id="rId466" o:title=""/>
              </v:shape>
              <v:shape style="position:absolute;left:6020;top:5682;width:584;height:12" type="#_x0000_t75" stroked="false">
                <v:imagedata r:id="rId467" o:title=""/>
              </v:shape>
              <v:shape style="position:absolute;left:6589;top:5682;width:1140;height:12" type="#_x0000_t75" stroked="false">
                <v:imagedata r:id="rId468" o:title=""/>
              </v:shape>
              <v:shape style="position:absolute;left:7715;top:5682;width:785;height:12" type="#_x0000_t75" stroked="false">
                <v:imagedata r:id="rId469" o:title=""/>
              </v:shape>
              <v:shape style="position:absolute;left:8485;top:5682;width:805;height:12" type="#_x0000_t75" stroked="false">
                <v:imagedata r:id="rId470" o:title=""/>
              </v:shape>
              <v:shape style="position:absolute;left:9276;top:5682;width:850;height:12" type="#_x0000_t75" stroked="false">
                <v:imagedata r:id="rId471" o:title=""/>
              </v:shape>
              <v:shape style="position:absolute;left:10111;top:5684;width:799;height:10" type="#_x0000_t75" stroked="false">
                <v:imagedata r:id="rId472" o:title=""/>
              </v:shape>
            </v:group>
            <v:group style="position:absolute;left:3428;top:5694;width:10;height:20" coordorigin="3428,5694" coordsize="10,20">
              <v:shape style="position:absolute;left:3428;top:5694;width:10;height:20" coordorigin="3428,5694" coordsize="10,20" path="m3428,5713l3437,5713,3437,5694,3428,5694,3428,5713xe" filled="true" fillcolor="#000000" stroked="false">
                <v:path arrowok="t"/>
                <v:fill type="solid"/>
              </v:shape>
            </v:group>
            <v:group style="position:absolute;left:3428;top:5713;width:10;height:20" coordorigin="3428,5713" coordsize="10,20">
              <v:shape style="position:absolute;left:3428;top:5713;width:10;height:20" coordorigin="3428,5713" coordsize="10,20" path="m3428,5732l3437,5732,3437,5713,3428,5713,3428,5732xe" filled="true" fillcolor="#000000" stroked="false">
                <v:path arrowok="t"/>
                <v:fill type="solid"/>
              </v:shape>
            </v:group>
            <v:group style="position:absolute;left:3428;top:5732;width:10;height:20" coordorigin="3428,5732" coordsize="10,20">
              <v:shape style="position:absolute;left:3428;top:5732;width:10;height:20" coordorigin="3428,5732" coordsize="10,20" path="m3428,5751l3437,5751,3437,5732,3428,5732,3428,5751xe" filled="true" fillcolor="#000000" stroked="false">
                <v:path arrowok="t"/>
                <v:fill type="solid"/>
              </v:shape>
            </v:group>
            <v:group style="position:absolute;left:3428;top:5751;width:10;height:20" coordorigin="3428,5751" coordsize="10,20">
              <v:shape style="position:absolute;left:3428;top:5751;width:10;height:20" coordorigin="3428,5751" coordsize="10,20" path="m3428,5771l3437,5771,3437,5751,3428,5751,3428,5771xe" filled="true" fillcolor="#000000" stroked="false">
                <v:path arrowok="t"/>
                <v:fill type="solid"/>
              </v:shape>
            </v:group>
            <v:group style="position:absolute;left:3428;top:5771;width:10;height:20" coordorigin="3428,5771" coordsize="10,20">
              <v:shape style="position:absolute;left:3428;top:5771;width:10;height:20" coordorigin="3428,5771" coordsize="10,20" path="m3428,5790l3437,5790,3437,5771,3428,5771,3428,5790xe" filled="true" fillcolor="#000000" stroked="false">
                <v:path arrowok="t"/>
                <v:fill type="solid"/>
              </v:shape>
            </v:group>
            <v:group style="position:absolute;left:3428;top:5790;width:10;height:20" coordorigin="3428,5790" coordsize="10,20">
              <v:shape style="position:absolute;left:3428;top:5790;width:10;height:20" coordorigin="3428,5790" coordsize="10,20" path="m3428,5809l3437,5809,3437,5790,3428,5790,3428,5809xe" filled="true" fillcolor="#000000" stroked="false">
                <v:path arrowok="t"/>
                <v:fill type="solid"/>
              </v:shape>
            </v:group>
            <v:group style="position:absolute;left:3428;top:5809;width:10;height:20" coordorigin="3428,5809" coordsize="10,20">
              <v:shape style="position:absolute;left:3428;top:5809;width:10;height:20" coordorigin="3428,5809" coordsize="10,20" path="m3428,5828l3437,5828,3437,5809,3428,5809,3428,5828xe" filled="true" fillcolor="#000000" stroked="false">
                <v:path arrowok="t"/>
                <v:fill type="solid"/>
              </v:shape>
            </v:group>
            <v:group style="position:absolute;left:3428;top:5828;width:10;height:20" coordorigin="3428,5828" coordsize="10,20">
              <v:shape style="position:absolute;left:3428;top:5828;width:10;height:20" coordorigin="3428,5828" coordsize="10,20" path="m3428,5847l3437,5847,3437,5828,3428,5828,3428,5847xe" filled="true" fillcolor="#000000" stroked="false">
                <v:path arrowok="t"/>
                <v:fill type="solid"/>
              </v:shape>
            </v:group>
            <v:group style="position:absolute;left:3428;top:5847;width:10;height:20" coordorigin="3428,5847" coordsize="10,20">
              <v:shape style="position:absolute;left:3428;top:5847;width:10;height:20" coordorigin="3428,5847" coordsize="10,20" path="m3428,5867l3437,5867,3437,5847,3428,5847,3428,5867xe" filled="true" fillcolor="#000000" stroked="false">
                <v:path arrowok="t"/>
                <v:fill type="solid"/>
              </v:shape>
            </v:group>
            <v:group style="position:absolute;left:3428;top:5867;width:10;height:20" coordorigin="3428,5867" coordsize="10,20">
              <v:shape style="position:absolute;left:3428;top:5867;width:10;height:20" coordorigin="3428,5867" coordsize="10,20" path="m3428,5886l3437,5886,3437,5867,3428,5867,3428,5886xe" filled="true" fillcolor="#000000" stroked="false">
                <v:path arrowok="t"/>
                <v:fill type="solid"/>
              </v:shape>
            </v:group>
            <v:group style="position:absolute;left:3428;top:5886;width:10;height:20" coordorigin="3428,5886" coordsize="10,20">
              <v:shape style="position:absolute;left:3428;top:5886;width:10;height:20" coordorigin="3428,5886" coordsize="10,20" path="m3428,5905l3437,5905,3437,5886,3428,5886,3428,5905xe" filled="true" fillcolor="#000000" stroked="false">
                <v:path arrowok="t"/>
                <v:fill type="solid"/>
              </v:shape>
            </v:group>
            <v:group style="position:absolute;left:3428;top:5905;width:10;height:20" coordorigin="3428,5905" coordsize="10,20">
              <v:shape style="position:absolute;left:3428;top:5905;width:10;height:20" coordorigin="3428,5905" coordsize="10,20" path="m3428,5924l3437,5924,3437,5905,3428,5905,3428,5924xe" filled="true" fillcolor="#000000" stroked="false">
                <v:path arrowok="t"/>
                <v:fill type="solid"/>
              </v:shape>
            </v:group>
            <v:group style="position:absolute;left:3428;top:5924;width:10;height:20" coordorigin="3428,5924" coordsize="10,20">
              <v:shape style="position:absolute;left:3428;top:5924;width:10;height:20" coordorigin="3428,5924" coordsize="10,20" path="m3428,5943l3437,5943,3437,5924,3428,5924,3428,5943xe" filled="true" fillcolor="#000000" stroked="false">
                <v:path arrowok="t"/>
                <v:fill type="solid"/>
              </v:shape>
            </v:group>
            <v:group style="position:absolute;left:3428;top:5943;width:10;height:20" coordorigin="3428,5943" coordsize="10,20">
              <v:shape style="position:absolute;left:3428;top:5943;width:10;height:20" coordorigin="3428,5943" coordsize="10,20" path="m3428,5963l3437,5963,3437,5943,3428,5943,3428,5963xe" filled="true" fillcolor="#000000" stroked="false">
                <v:path arrowok="t"/>
                <v:fill type="solid"/>
              </v:shape>
            </v:group>
            <v:group style="position:absolute;left:3428;top:5963;width:10;height:20" coordorigin="3428,5963" coordsize="10,20">
              <v:shape style="position:absolute;left:3428;top:5963;width:10;height:20" coordorigin="3428,5963" coordsize="10,20" path="m3428,5982l3437,5982,3437,5963,3428,5963,3428,5982xe" filled="true" fillcolor="#000000" stroked="false">
                <v:path arrowok="t"/>
                <v:fill type="solid"/>
              </v:shape>
            </v:group>
            <v:group style="position:absolute;left:3428;top:5982;width:10;height:20" coordorigin="3428,5982" coordsize="10,20">
              <v:shape style="position:absolute;left:3428;top:5982;width:10;height:20" coordorigin="3428,5982" coordsize="10,20" path="m3428,6001l3437,6001,3437,5982,3428,5982,3428,6001xe" filled="true" fillcolor="#000000" stroked="false">
                <v:path arrowok="t"/>
                <v:fill type="solid"/>
              </v:shape>
            </v:group>
            <v:group style="position:absolute;left:703;top:6087;width:2725;height:2" coordorigin="703,6087" coordsize="2725,2">
              <v:shape style="position:absolute;left:703;top:6087;width:2725;height:2" coordorigin="703,6087" coordsize="2725,0" path="m703,6087l3428,6087e" filled="false" stroked="true" strokeweight=".47998pt" strokecolor="#000000">
                <v:path arrowok="t"/>
              </v:shape>
            </v:group>
            <v:group style="position:absolute;left:3428;top:6001;width:10;height:20" coordorigin="3428,6001" coordsize="10,20">
              <v:shape style="position:absolute;left:3428;top:6001;width:10;height:20" coordorigin="3428,6001" coordsize="10,20" path="m3428,6020l3437,6020,3437,6001,3428,6001,3428,6020xe" filled="true" fillcolor="#000000" stroked="false">
                <v:path arrowok="t"/>
                <v:fill type="solid"/>
              </v:shape>
            </v:group>
            <v:group style="position:absolute;left:3428;top:6020;width:10;height:20" coordorigin="3428,6020" coordsize="10,20">
              <v:shape style="position:absolute;left:3428;top:6020;width:10;height:20" coordorigin="3428,6020" coordsize="10,20" path="m3428,6039l3437,6039,3437,6020,3428,6020,3428,6039xe" filled="true" fillcolor="#000000" stroked="false">
                <v:path arrowok="t"/>
                <v:fill type="solid"/>
              </v:shape>
            </v:group>
            <v:group style="position:absolute;left:3428;top:6039;width:10;height:20" coordorigin="3428,6039" coordsize="10,20">
              <v:shape style="position:absolute;left:3428;top:6039;width:10;height:20" coordorigin="3428,6039" coordsize="10,20" path="m3428,6059l3437,6059,3437,6039,3428,6039,3428,6059xe" filled="true" fillcolor="#000000" stroked="false">
                <v:path arrowok="t"/>
                <v:fill type="solid"/>
              </v:shape>
            </v:group>
            <v:group style="position:absolute;left:3428;top:6059;width:10;height:20" coordorigin="3428,6059" coordsize="10,20">
              <v:shape style="position:absolute;left:3428;top:6059;width:10;height:20" coordorigin="3428,6059" coordsize="10,20" path="m3428,6078l3437,6078,3437,6059,3428,6059,3428,6078xe" filled="true" fillcolor="#000000" stroked="false">
                <v:path arrowok="t"/>
                <v:fill type="solid"/>
              </v:shape>
              <v:shape style="position:absolute;left:3428;top:6078;width:10;height:5" type="#_x0000_t75" stroked="false">
                <v:imagedata r:id="rId490" o:title=""/>
              </v:shape>
            </v:group>
            <v:group style="position:absolute;left:3428;top:6087;width:10;height:2" coordorigin="3428,6087" coordsize="10,2">
              <v:shape style="position:absolute;left:3428;top:6087;width:10;height:2" coordorigin="3428,6087" coordsize="10,0" path="m3428,6087l3437,6087e" filled="false" stroked="true" strokeweight=".47998pt" strokecolor="#000000">
                <v:path arrowok="t"/>
              </v:shape>
            </v:group>
            <v:group style="position:absolute;left:3437;top:6087;width:865;height:2" coordorigin="3437,6087" coordsize="865,2">
              <v:shape style="position:absolute;left:3437;top:6087;width:865;height:2" coordorigin="3437,6087" coordsize="865,0" path="m3437,6087l4302,6087e" filled="false" stroked="true" strokeweight=".47998pt" strokecolor="#000000">
                <v:path arrowok="t"/>
              </v:shape>
            </v:group>
            <v:group style="position:absolute;left:4302;top:5694;width:10;height:20" coordorigin="4302,5694" coordsize="10,20">
              <v:shape style="position:absolute;left:4302;top:5694;width:10;height:20" coordorigin="4302,5694" coordsize="10,20" path="m4302,5713l4311,5713,4311,5694,4302,5694,4302,5713xe" filled="true" fillcolor="#000000" stroked="false">
                <v:path arrowok="t"/>
                <v:fill type="solid"/>
              </v:shape>
            </v:group>
            <v:group style="position:absolute;left:4302;top:5713;width:10;height:20" coordorigin="4302,5713" coordsize="10,20">
              <v:shape style="position:absolute;left:4302;top:5713;width:10;height:20" coordorigin="4302,5713" coordsize="10,20" path="m4302,5732l4311,5732,4311,5713,4302,5713,4302,5732xe" filled="true" fillcolor="#000000" stroked="false">
                <v:path arrowok="t"/>
                <v:fill type="solid"/>
              </v:shape>
            </v:group>
            <v:group style="position:absolute;left:4302;top:5732;width:10;height:20" coordorigin="4302,5732" coordsize="10,20">
              <v:shape style="position:absolute;left:4302;top:5732;width:10;height:20" coordorigin="4302,5732" coordsize="10,20" path="m4302,5751l4311,5751,4311,5732,4302,5732,4302,5751xe" filled="true" fillcolor="#000000" stroked="false">
                <v:path arrowok="t"/>
                <v:fill type="solid"/>
              </v:shape>
            </v:group>
            <v:group style="position:absolute;left:4302;top:5751;width:10;height:20" coordorigin="4302,5751" coordsize="10,20">
              <v:shape style="position:absolute;left:4302;top:5751;width:10;height:20" coordorigin="4302,5751" coordsize="10,20" path="m4302,5771l4311,5771,4311,5751,4302,5751,4302,5771xe" filled="true" fillcolor="#000000" stroked="false">
                <v:path arrowok="t"/>
                <v:fill type="solid"/>
              </v:shape>
            </v:group>
            <v:group style="position:absolute;left:4302;top:5771;width:10;height:20" coordorigin="4302,5771" coordsize="10,20">
              <v:shape style="position:absolute;left:4302;top:5771;width:10;height:20" coordorigin="4302,5771" coordsize="10,20" path="m4302,5790l4311,5790,4311,5771,4302,5771,4302,5790xe" filled="true" fillcolor="#000000" stroked="false">
                <v:path arrowok="t"/>
                <v:fill type="solid"/>
              </v:shape>
            </v:group>
            <v:group style="position:absolute;left:4302;top:5790;width:10;height:20" coordorigin="4302,5790" coordsize="10,20">
              <v:shape style="position:absolute;left:4302;top:5790;width:10;height:20" coordorigin="4302,5790" coordsize="10,20" path="m4302,5809l4311,5809,4311,5790,4302,5790,4302,5809xe" filled="true" fillcolor="#000000" stroked="false">
                <v:path arrowok="t"/>
                <v:fill type="solid"/>
              </v:shape>
            </v:group>
            <v:group style="position:absolute;left:4302;top:5809;width:10;height:20" coordorigin="4302,5809" coordsize="10,20">
              <v:shape style="position:absolute;left:4302;top:5809;width:10;height:20" coordorigin="4302,5809" coordsize="10,20" path="m4302,5828l4311,5828,4311,5809,4302,5809,4302,5828xe" filled="true" fillcolor="#000000" stroked="false">
                <v:path arrowok="t"/>
                <v:fill type="solid"/>
              </v:shape>
            </v:group>
            <v:group style="position:absolute;left:4302;top:5828;width:10;height:20" coordorigin="4302,5828" coordsize="10,20">
              <v:shape style="position:absolute;left:4302;top:5828;width:10;height:20" coordorigin="4302,5828" coordsize="10,20" path="m4302,5847l4311,5847,4311,5828,4302,5828,4302,5847xe" filled="true" fillcolor="#000000" stroked="false">
                <v:path arrowok="t"/>
                <v:fill type="solid"/>
              </v:shape>
            </v:group>
            <v:group style="position:absolute;left:4302;top:5847;width:10;height:20" coordorigin="4302,5847" coordsize="10,20">
              <v:shape style="position:absolute;left:4302;top:5847;width:10;height:20" coordorigin="4302,5847" coordsize="10,20" path="m4302,5867l4311,5867,4311,5847,4302,5847,4302,5867xe" filled="true" fillcolor="#000000" stroked="false">
                <v:path arrowok="t"/>
                <v:fill type="solid"/>
              </v:shape>
            </v:group>
            <v:group style="position:absolute;left:4302;top:5867;width:10;height:20" coordorigin="4302,5867" coordsize="10,20">
              <v:shape style="position:absolute;left:4302;top:5867;width:10;height:20" coordorigin="4302,5867" coordsize="10,20" path="m4302,5886l4311,5886,4311,5867,4302,5867,4302,5886xe" filled="true" fillcolor="#000000" stroked="false">
                <v:path arrowok="t"/>
                <v:fill type="solid"/>
              </v:shape>
            </v:group>
            <v:group style="position:absolute;left:4302;top:5886;width:10;height:20" coordorigin="4302,5886" coordsize="10,20">
              <v:shape style="position:absolute;left:4302;top:5886;width:10;height:20" coordorigin="4302,5886" coordsize="10,20" path="m4302,5905l4311,5905,4311,5886,4302,5886,4302,5905xe" filled="true" fillcolor="#000000" stroked="false">
                <v:path arrowok="t"/>
                <v:fill type="solid"/>
              </v:shape>
            </v:group>
            <v:group style="position:absolute;left:4302;top:5905;width:10;height:20" coordorigin="4302,5905" coordsize="10,20">
              <v:shape style="position:absolute;left:4302;top:5905;width:10;height:20" coordorigin="4302,5905" coordsize="10,20" path="m4302,5924l4311,5924,4311,5905,4302,5905,4302,5924xe" filled="true" fillcolor="#000000" stroked="false">
                <v:path arrowok="t"/>
                <v:fill type="solid"/>
              </v:shape>
            </v:group>
            <v:group style="position:absolute;left:4302;top:5924;width:10;height:20" coordorigin="4302,5924" coordsize="10,20">
              <v:shape style="position:absolute;left:4302;top:5924;width:10;height:20" coordorigin="4302,5924" coordsize="10,20" path="m4302,5943l4311,5943,4311,5924,4302,5924,4302,5943xe" filled="true" fillcolor="#000000" stroked="false">
                <v:path arrowok="t"/>
                <v:fill type="solid"/>
              </v:shape>
            </v:group>
            <v:group style="position:absolute;left:4302;top:5943;width:10;height:20" coordorigin="4302,5943" coordsize="10,20">
              <v:shape style="position:absolute;left:4302;top:5943;width:10;height:20" coordorigin="4302,5943" coordsize="10,20" path="m4302,5963l4311,5963,4311,5943,4302,5943,4302,5963xe" filled="true" fillcolor="#000000" stroked="false">
                <v:path arrowok="t"/>
                <v:fill type="solid"/>
              </v:shape>
            </v:group>
            <v:group style="position:absolute;left:4302;top:5963;width:10;height:20" coordorigin="4302,5963" coordsize="10,20">
              <v:shape style="position:absolute;left:4302;top:5963;width:10;height:20" coordorigin="4302,5963" coordsize="10,20" path="m4302,5982l4311,5982,4311,5963,4302,5963,4302,5982xe" filled="true" fillcolor="#000000" stroked="false">
                <v:path arrowok="t"/>
                <v:fill type="solid"/>
              </v:shape>
            </v:group>
            <v:group style="position:absolute;left:4302;top:5982;width:10;height:20" coordorigin="4302,5982" coordsize="10,20">
              <v:shape style="position:absolute;left:4302;top:5982;width:10;height:20" coordorigin="4302,5982" coordsize="10,20" path="m4302,6001l4311,6001,4311,5982,4302,5982,4302,6001xe" filled="true" fillcolor="#000000" stroked="false">
                <v:path arrowok="t"/>
                <v:fill type="solid"/>
              </v:shape>
            </v:group>
            <v:group style="position:absolute;left:4302;top:6001;width:10;height:20" coordorigin="4302,6001" coordsize="10,20">
              <v:shape style="position:absolute;left:4302;top:6001;width:10;height:20" coordorigin="4302,6001" coordsize="10,20" path="m4302,6020l4311,6020,4311,6001,4302,6001,4302,6020xe" filled="true" fillcolor="#000000" stroked="false">
                <v:path arrowok="t"/>
                <v:fill type="solid"/>
              </v:shape>
            </v:group>
            <v:group style="position:absolute;left:4302;top:6020;width:10;height:20" coordorigin="4302,6020" coordsize="10,20">
              <v:shape style="position:absolute;left:4302;top:6020;width:10;height:20" coordorigin="4302,6020" coordsize="10,20" path="m4302,6039l4311,6039,4311,6020,4302,6020,4302,6039xe" filled="true" fillcolor="#000000" stroked="false">
                <v:path arrowok="t"/>
                <v:fill type="solid"/>
              </v:shape>
            </v:group>
            <v:group style="position:absolute;left:4302;top:6039;width:10;height:20" coordorigin="4302,6039" coordsize="10,20">
              <v:shape style="position:absolute;left:4302;top:6039;width:10;height:20" coordorigin="4302,6039" coordsize="10,20" path="m4302,6059l4311,6059,4311,6039,4302,6039,4302,6059xe" filled="true" fillcolor="#000000" stroked="false">
                <v:path arrowok="t"/>
                <v:fill type="solid"/>
              </v:shape>
            </v:group>
            <v:group style="position:absolute;left:4302;top:6059;width:10;height:20" coordorigin="4302,6059" coordsize="10,20">
              <v:shape style="position:absolute;left:4302;top:6059;width:10;height:20" coordorigin="4302,6059" coordsize="10,20" path="m4302,6078l4311,6078,4311,6059,4302,6059,4302,6078xe" filled="true" fillcolor="#000000" stroked="false">
                <v:path arrowok="t"/>
                <v:fill type="solid"/>
              </v:shape>
              <v:shape style="position:absolute;left:4302;top:6078;width:10;height:5" type="#_x0000_t75" stroked="false">
                <v:imagedata r:id="rId490" o:title=""/>
              </v:shape>
            </v:group>
            <v:group style="position:absolute;left:4302;top:6087;width:10;height:2" coordorigin="4302,6087" coordsize="10,2">
              <v:shape style="position:absolute;left:4302;top:6087;width:10;height:2" coordorigin="4302,6087" coordsize="10,0" path="m4302,6087l4311,6087e" filled="false" stroked="true" strokeweight=".47998pt" strokecolor="#000000">
                <v:path arrowok="t"/>
              </v:shape>
            </v:group>
            <v:group style="position:absolute;left:4311;top:6087;width:783;height:2" coordorigin="4311,6087" coordsize="783,2">
              <v:shape style="position:absolute;left:4311;top:6087;width:783;height:2" coordorigin="4311,6087" coordsize="783,0" path="m4311,6087l5094,6087e" filled="false" stroked="true" strokeweight=".47998pt" strokecolor="#000000">
                <v:path arrowok="t"/>
              </v:shape>
            </v:group>
            <v:group style="position:absolute;left:5094;top:5694;width:10;height:20" coordorigin="5094,5694" coordsize="10,20">
              <v:shape style="position:absolute;left:5094;top:5694;width:10;height:20" coordorigin="5094,5694" coordsize="10,20" path="m5094,5713l5103,5713,5103,5694,5094,5694,5094,5713xe" filled="true" fillcolor="#000000" stroked="false">
                <v:path arrowok="t"/>
                <v:fill type="solid"/>
              </v:shape>
            </v:group>
            <v:group style="position:absolute;left:5094;top:5713;width:10;height:20" coordorigin="5094,5713" coordsize="10,20">
              <v:shape style="position:absolute;left:5094;top:5713;width:10;height:20" coordorigin="5094,5713" coordsize="10,20" path="m5094,5732l5103,5732,5103,5713,5094,5713,5094,5732xe" filled="true" fillcolor="#000000" stroked="false">
                <v:path arrowok="t"/>
                <v:fill type="solid"/>
              </v:shape>
            </v:group>
            <v:group style="position:absolute;left:5094;top:5732;width:10;height:20" coordorigin="5094,5732" coordsize="10,20">
              <v:shape style="position:absolute;left:5094;top:5732;width:10;height:20" coordorigin="5094,5732" coordsize="10,20" path="m5094,5751l5103,5751,5103,5732,5094,5732,5094,5751xe" filled="true" fillcolor="#000000" stroked="false">
                <v:path arrowok="t"/>
                <v:fill type="solid"/>
              </v:shape>
            </v:group>
            <v:group style="position:absolute;left:5094;top:5751;width:10;height:20" coordorigin="5094,5751" coordsize="10,20">
              <v:shape style="position:absolute;left:5094;top:5751;width:10;height:20" coordorigin="5094,5751" coordsize="10,20" path="m5094,5771l5103,5771,5103,5751,5094,5751,5094,5771xe" filled="true" fillcolor="#000000" stroked="false">
                <v:path arrowok="t"/>
                <v:fill type="solid"/>
              </v:shape>
            </v:group>
            <v:group style="position:absolute;left:5094;top:5771;width:10;height:20" coordorigin="5094,5771" coordsize="10,20">
              <v:shape style="position:absolute;left:5094;top:5771;width:10;height:20" coordorigin="5094,5771" coordsize="10,20" path="m5094,5790l5103,5790,5103,5771,5094,5771,5094,5790xe" filled="true" fillcolor="#000000" stroked="false">
                <v:path arrowok="t"/>
                <v:fill type="solid"/>
              </v:shape>
            </v:group>
            <v:group style="position:absolute;left:5094;top:5790;width:10;height:20" coordorigin="5094,5790" coordsize="10,20">
              <v:shape style="position:absolute;left:5094;top:5790;width:10;height:20" coordorigin="5094,5790" coordsize="10,20" path="m5094,5809l5103,5809,5103,5790,5094,5790,5094,5809xe" filled="true" fillcolor="#000000" stroked="false">
                <v:path arrowok="t"/>
                <v:fill type="solid"/>
              </v:shape>
            </v:group>
            <v:group style="position:absolute;left:5094;top:5809;width:10;height:20" coordorigin="5094,5809" coordsize="10,20">
              <v:shape style="position:absolute;left:5094;top:5809;width:10;height:20" coordorigin="5094,5809" coordsize="10,20" path="m5094,5828l5103,5828,5103,5809,5094,5809,5094,5828xe" filled="true" fillcolor="#000000" stroked="false">
                <v:path arrowok="t"/>
                <v:fill type="solid"/>
              </v:shape>
            </v:group>
            <v:group style="position:absolute;left:5094;top:5828;width:10;height:20" coordorigin="5094,5828" coordsize="10,20">
              <v:shape style="position:absolute;left:5094;top:5828;width:10;height:20" coordorigin="5094,5828" coordsize="10,20" path="m5094,5847l5103,5847,5103,5828,5094,5828,5094,5847xe" filled="true" fillcolor="#000000" stroked="false">
                <v:path arrowok="t"/>
                <v:fill type="solid"/>
              </v:shape>
            </v:group>
            <v:group style="position:absolute;left:5094;top:5847;width:10;height:20" coordorigin="5094,5847" coordsize="10,20">
              <v:shape style="position:absolute;left:5094;top:5847;width:10;height:20" coordorigin="5094,5847" coordsize="10,20" path="m5094,5867l5103,5867,5103,5847,5094,5847,5094,5867xe" filled="true" fillcolor="#000000" stroked="false">
                <v:path arrowok="t"/>
                <v:fill type="solid"/>
              </v:shape>
            </v:group>
            <v:group style="position:absolute;left:5094;top:5867;width:10;height:20" coordorigin="5094,5867" coordsize="10,20">
              <v:shape style="position:absolute;left:5094;top:5867;width:10;height:20" coordorigin="5094,5867" coordsize="10,20" path="m5094,5886l5103,5886,5103,5867,5094,5867,5094,5886xe" filled="true" fillcolor="#000000" stroked="false">
                <v:path arrowok="t"/>
                <v:fill type="solid"/>
              </v:shape>
            </v:group>
            <v:group style="position:absolute;left:5094;top:5886;width:10;height:20" coordorigin="5094,5886" coordsize="10,20">
              <v:shape style="position:absolute;left:5094;top:5886;width:10;height:20" coordorigin="5094,5886" coordsize="10,20" path="m5094,5905l5103,5905,5103,5886,5094,5886,5094,5905xe" filled="true" fillcolor="#000000" stroked="false">
                <v:path arrowok="t"/>
                <v:fill type="solid"/>
              </v:shape>
            </v:group>
            <v:group style="position:absolute;left:5094;top:5905;width:10;height:20" coordorigin="5094,5905" coordsize="10,20">
              <v:shape style="position:absolute;left:5094;top:5905;width:10;height:20" coordorigin="5094,5905" coordsize="10,20" path="m5094,5924l5103,5924,5103,5905,5094,5905,5094,5924xe" filled="true" fillcolor="#000000" stroked="false">
                <v:path arrowok="t"/>
                <v:fill type="solid"/>
              </v:shape>
            </v:group>
            <v:group style="position:absolute;left:5094;top:5924;width:10;height:20" coordorigin="5094,5924" coordsize="10,20">
              <v:shape style="position:absolute;left:5094;top:5924;width:10;height:20" coordorigin="5094,5924" coordsize="10,20" path="m5094,5943l5103,5943,5103,5924,5094,5924,5094,5943xe" filled="true" fillcolor="#000000" stroked="false">
                <v:path arrowok="t"/>
                <v:fill type="solid"/>
              </v:shape>
            </v:group>
            <v:group style="position:absolute;left:5094;top:5943;width:10;height:20" coordorigin="5094,5943" coordsize="10,20">
              <v:shape style="position:absolute;left:5094;top:5943;width:10;height:20" coordorigin="5094,5943" coordsize="10,20" path="m5094,5963l5103,5963,5103,5943,5094,5943,5094,5963xe" filled="true" fillcolor="#000000" stroked="false">
                <v:path arrowok="t"/>
                <v:fill type="solid"/>
              </v:shape>
            </v:group>
            <v:group style="position:absolute;left:5094;top:5963;width:10;height:20" coordorigin="5094,5963" coordsize="10,20">
              <v:shape style="position:absolute;left:5094;top:5963;width:10;height:20" coordorigin="5094,5963" coordsize="10,20" path="m5094,5982l5103,5982,5103,5963,5094,5963,5094,5982xe" filled="true" fillcolor="#000000" stroked="false">
                <v:path arrowok="t"/>
                <v:fill type="solid"/>
              </v:shape>
            </v:group>
            <v:group style="position:absolute;left:5094;top:5982;width:10;height:20" coordorigin="5094,5982" coordsize="10,20">
              <v:shape style="position:absolute;left:5094;top:5982;width:10;height:20" coordorigin="5094,5982" coordsize="10,20" path="m5094,6001l5103,6001,5103,5982,5094,5982,5094,6001xe" filled="true" fillcolor="#000000" stroked="false">
                <v:path arrowok="t"/>
                <v:fill type="solid"/>
              </v:shape>
            </v:group>
            <v:group style="position:absolute;left:5094;top:6001;width:10;height:20" coordorigin="5094,6001" coordsize="10,20">
              <v:shape style="position:absolute;left:5094;top:6001;width:10;height:20" coordorigin="5094,6001" coordsize="10,20" path="m5094,6020l5103,6020,5103,6001,5094,6001,5094,6020xe" filled="true" fillcolor="#000000" stroked="false">
                <v:path arrowok="t"/>
                <v:fill type="solid"/>
              </v:shape>
            </v:group>
            <v:group style="position:absolute;left:5094;top:6020;width:10;height:20" coordorigin="5094,6020" coordsize="10,20">
              <v:shape style="position:absolute;left:5094;top:6020;width:10;height:20" coordorigin="5094,6020" coordsize="10,20" path="m5094,6039l5103,6039,5103,6020,5094,6020,5094,6039xe" filled="true" fillcolor="#000000" stroked="false">
                <v:path arrowok="t"/>
                <v:fill type="solid"/>
              </v:shape>
            </v:group>
            <v:group style="position:absolute;left:5094;top:6039;width:10;height:20" coordorigin="5094,6039" coordsize="10,20">
              <v:shape style="position:absolute;left:5094;top:6039;width:10;height:20" coordorigin="5094,6039" coordsize="10,20" path="m5094,6059l5103,6059,5103,6039,5094,6039,5094,6059xe" filled="true" fillcolor="#000000" stroked="false">
                <v:path arrowok="t"/>
                <v:fill type="solid"/>
              </v:shape>
            </v:group>
            <v:group style="position:absolute;left:5094;top:6059;width:10;height:20" coordorigin="5094,6059" coordsize="10,20">
              <v:shape style="position:absolute;left:5094;top:6059;width:10;height:20" coordorigin="5094,6059" coordsize="10,20" path="m5094,6078l5103,6078,5103,6059,5094,6059,5094,6078xe" filled="true" fillcolor="#000000" stroked="false">
                <v:path arrowok="t"/>
                <v:fill type="solid"/>
              </v:shape>
              <v:shape style="position:absolute;left:5094;top:6078;width:10;height:5" type="#_x0000_t75" stroked="false">
                <v:imagedata r:id="rId490" o:title=""/>
              </v:shape>
            </v:group>
            <v:group style="position:absolute;left:5094;top:6087;width:10;height:2" coordorigin="5094,6087" coordsize="10,2">
              <v:shape style="position:absolute;left:5094;top:6087;width:10;height:2" coordorigin="5094,6087" coordsize="10,0" path="m5094,6087l5103,6087e" filled="false" stroked="true" strokeweight=".47998pt" strokecolor="#000000">
                <v:path arrowok="t"/>
              </v:shape>
            </v:group>
            <v:group style="position:absolute;left:5103;top:6087;width:922;height:2" coordorigin="5103,6087" coordsize="922,2">
              <v:shape style="position:absolute;left:5103;top:6087;width:922;height:2" coordorigin="5103,6087" coordsize="922,0" path="m5103,6087l6025,6087e" filled="false" stroked="true" strokeweight=".47998pt" strokecolor="#000000">
                <v:path arrowok="t"/>
              </v:shape>
            </v:group>
            <v:group style="position:absolute;left:6025;top:5694;width:10;height:20" coordorigin="6025,5694" coordsize="10,20">
              <v:shape style="position:absolute;left:6025;top:5694;width:10;height:20" coordorigin="6025,5694" coordsize="10,20" path="m6025,5713l6035,5713,6035,5694,6025,5694,6025,5713xe" filled="true" fillcolor="#000000" stroked="false">
                <v:path arrowok="t"/>
                <v:fill type="solid"/>
              </v:shape>
            </v:group>
            <v:group style="position:absolute;left:6025;top:5713;width:10;height:20" coordorigin="6025,5713" coordsize="10,20">
              <v:shape style="position:absolute;left:6025;top:5713;width:10;height:20" coordorigin="6025,5713" coordsize="10,20" path="m6025,5732l6035,5732,6035,5713,6025,5713,6025,5732xe" filled="true" fillcolor="#000000" stroked="false">
                <v:path arrowok="t"/>
                <v:fill type="solid"/>
              </v:shape>
            </v:group>
            <v:group style="position:absolute;left:6025;top:5732;width:10;height:20" coordorigin="6025,5732" coordsize="10,20">
              <v:shape style="position:absolute;left:6025;top:5732;width:10;height:20" coordorigin="6025,5732" coordsize="10,20" path="m6025,5751l6035,5751,6035,5732,6025,5732,6025,5751xe" filled="true" fillcolor="#000000" stroked="false">
                <v:path arrowok="t"/>
                <v:fill type="solid"/>
              </v:shape>
            </v:group>
            <v:group style="position:absolute;left:6025;top:5751;width:10;height:20" coordorigin="6025,5751" coordsize="10,20">
              <v:shape style="position:absolute;left:6025;top:5751;width:10;height:20" coordorigin="6025,5751" coordsize="10,20" path="m6025,5771l6035,5771,6035,5751,6025,5751,6025,5771xe" filled="true" fillcolor="#000000" stroked="false">
                <v:path arrowok="t"/>
                <v:fill type="solid"/>
              </v:shape>
            </v:group>
            <v:group style="position:absolute;left:6025;top:5771;width:10;height:20" coordorigin="6025,5771" coordsize="10,20">
              <v:shape style="position:absolute;left:6025;top:5771;width:10;height:20" coordorigin="6025,5771" coordsize="10,20" path="m6025,5790l6035,5790,6035,5771,6025,5771,6025,5790xe" filled="true" fillcolor="#000000" stroked="false">
                <v:path arrowok="t"/>
                <v:fill type="solid"/>
              </v:shape>
            </v:group>
            <v:group style="position:absolute;left:6025;top:5790;width:10;height:20" coordorigin="6025,5790" coordsize="10,20">
              <v:shape style="position:absolute;left:6025;top:5790;width:10;height:20" coordorigin="6025,5790" coordsize="10,20" path="m6025,5809l6035,5809,6035,5790,6025,5790,6025,5809xe" filled="true" fillcolor="#000000" stroked="false">
                <v:path arrowok="t"/>
                <v:fill type="solid"/>
              </v:shape>
            </v:group>
            <v:group style="position:absolute;left:6025;top:5809;width:10;height:20" coordorigin="6025,5809" coordsize="10,20">
              <v:shape style="position:absolute;left:6025;top:5809;width:10;height:20" coordorigin="6025,5809" coordsize="10,20" path="m6025,5828l6035,5828,6035,5809,6025,5809,6025,5828xe" filled="true" fillcolor="#000000" stroked="false">
                <v:path arrowok="t"/>
                <v:fill type="solid"/>
              </v:shape>
            </v:group>
            <v:group style="position:absolute;left:6025;top:5828;width:10;height:20" coordorigin="6025,5828" coordsize="10,20">
              <v:shape style="position:absolute;left:6025;top:5828;width:10;height:20" coordorigin="6025,5828" coordsize="10,20" path="m6025,5847l6035,5847,6035,5828,6025,5828,6025,5847xe" filled="true" fillcolor="#000000" stroked="false">
                <v:path arrowok="t"/>
                <v:fill type="solid"/>
              </v:shape>
            </v:group>
            <v:group style="position:absolute;left:6025;top:5847;width:10;height:20" coordorigin="6025,5847" coordsize="10,20">
              <v:shape style="position:absolute;left:6025;top:5847;width:10;height:20" coordorigin="6025,5847" coordsize="10,20" path="m6025,5867l6035,5867,6035,5847,6025,5847,6025,5867xe" filled="true" fillcolor="#000000" stroked="false">
                <v:path arrowok="t"/>
                <v:fill type="solid"/>
              </v:shape>
            </v:group>
            <v:group style="position:absolute;left:6025;top:5867;width:10;height:20" coordorigin="6025,5867" coordsize="10,20">
              <v:shape style="position:absolute;left:6025;top:5867;width:10;height:20" coordorigin="6025,5867" coordsize="10,20" path="m6025,5886l6035,5886,6035,5867,6025,5867,6025,5886xe" filled="true" fillcolor="#000000" stroked="false">
                <v:path arrowok="t"/>
                <v:fill type="solid"/>
              </v:shape>
            </v:group>
            <v:group style="position:absolute;left:6025;top:5886;width:10;height:20" coordorigin="6025,5886" coordsize="10,20">
              <v:shape style="position:absolute;left:6025;top:5886;width:10;height:20" coordorigin="6025,5886" coordsize="10,20" path="m6025,5905l6035,5905,6035,5886,6025,5886,6025,5905xe" filled="true" fillcolor="#000000" stroked="false">
                <v:path arrowok="t"/>
                <v:fill type="solid"/>
              </v:shape>
            </v:group>
            <v:group style="position:absolute;left:6025;top:5905;width:10;height:20" coordorigin="6025,5905" coordsize="10,20">
              <v:shape style="position:absolute;left:6025;top:5905;width:10;height:20" coordorigin="6025,5905" coordsize="10,20" path="m6025,5924l6035,5924,6035,5905,6025,5905,6025,5924xe" filled="true" fillcolor="#000000" stroked="false">
                <v:path arrowok="t"/>
                <v:fill type="solid"/>
              </v:shape>
            </v:group>
            <v:group style="position:absolute;left:6025;top:5924;width:10;height:20" coordorigin="6025,5924" coordsize="10,20">
              <v:shape style="position:absolute;left:6025;top:5924;width:10;height:20" coordorigin="6025,5924" coordsize="10,20" path="m6025,5943l6035,5943,6035,5924,6025,5924,6025,5943xe" filled="true" fillcolor="#000000" stroked="false">
                <v:path arrowok="t"/>
                <v:fill type="solid"/>
              </v:shape>
            </v:group>
            <v:group style="position:absolute;left:6025;top:5943;width:10;height:20" coordorigin="6025,5943" coordsize="10,20">
              <v:shape style="position:absolute;left:6025;top:5943;width:10;height:20" coordorigin="6025,5943" coordsize="10,20" path="m6025,5963l6035,5963,6035,5943,6025,5943,6025,5963xe" filled="true" fillcolor="#000000" stroked="false">
                <v:path arrowok="t"/>
                <v:fill type="solid"/>
              </v:shape>
            </v:group>
            <v:group style="position:absolute;left:6025;top:5963;width:10;height:20" coordorigin="6025,5963" coordsize="10,20">
              <v:shape style="position:absolute;left:6025;top:5963;width:10;height:20" coordorigin="6025,5963" coordsize="10,20" path="m6025,5982l6035,5982,6035,5963,6025,5963,6025,5982xe" filled="true" fillcolor="#000000" stroked="false">
                <v:path arrowok="t"/>
                <v:fill type="solid"/>
              </v:shape>
            </v:group>
            <v:group style="position:absolute;left:6025;top:5982;width:10;height:20" coordorigin="6025,5982" coordsize="10,20">
              <v:shape style="position:absolute;left:6025;top:5982;width:10;height:20" coordorigin="6025,5982" coordsize="10,20" path="m6025,6001l6035,6001,6035,5982,6025,5982,6025,6001xe" filled="true" fillcolor="#000000" stroked="false">
                <v:path arrowok="t"/>
                <v:fill type="solid"/>
              </v:shape>
            </v:group>
            <v:group style="position:absolute;left:6025;top:6001;width:10;height:20" coordorigin="6025,6001" coordsize="10,20">
              <v:shape style="position:absolute;left:6025;top:6001;width:10;height:20" coordorigin="6025,6001" coordsize="10,20" path="m6025,6020l6035,6020,6035,6001,6025,6001,6025,6020xe" filled="true" fillcolor="#000000" stroked="false">
                <v:path arrowok="t"/>
                <v:fill type="solid"/>
              </v:shape>
            </v:group>
            <v:group style="position:absolute;left:6025;top:6020;width:10;height:20" coordorigin="6025,6020" coordsize="10,20">
              <v:shape style="position:absolute;left:6025;top:6020;width:10;height:20" coordorigin="6025,6020" coordsize="10,20" path="m6025,6039l6035,6039,6035,6020,6025,6020,6025,6039xe" filled="true" fillcolor="#000000" stroked="false">
                <v:path arrowok="t"/>
                <v:fill type="solid"/>
              </v:shape>
            </v:group>
            <v:group style="position:absolute;left:6025;top:6039;width:10;height:20" coordorigin="6025,6039" coordsize="10,20">
              <v:shape style="position:absolute;left:6025;top:6039;width:10;height:20" coordorigin="6025,6039" coordsize="10,20" path="m6025,6059l6035,6059,6035,6039,6025,6039,6025,6059xe" filled="true" fillcolor="#000000" stroked="false">
                <v:path arrowok="t"/>
                <v:fill type="solid"/>
              </v:shape>
            </v:group>
            <v:group style="position:absolute;left:6025;top:6059;width:10;height:20" coordorigin="6025,6059" coordsize="10,20">
              <v:shape style="position:absolute;left:6025;top:6059;width:10;height:20" coordorigin="6025,6059" coordsize="10,20" path="m6025,6078l6035,6078,6035,6059,6025,6059,6025,6078xe" filled="true" fillcolor="#000000" stroked="false">
                <v:path arrowok="t"/>
                <v:fill type="solid"/>
              </v:shape>
              <v:shape style="position:absolute;left:6025;top:6078;width:10;height:5" type="#_x0000_t75" stroked="false">
                <v:imagedata r:id="rId490" o:title=""/>
              </v:shape>
            </v:group>
            <v:group style="position:absolute;left:6025;top:6087;width:10;height:2" coordorigin="6025,6087" coordsize="10,2">
              <v:shape style="position:absolute;left:6025;top:6087;width:10;height:2" coordorigin="6025,6087" coordsize="10,0" path="m6025,6087l6035,6087e" filled="false" stroked="true" strokeweight=".47998pt" strokecolor="#000000">
                <v:path arrowok="t"/>
              </v:shape>
            </v:group>
            <v:group style="position:absolute;left:6035;top:6087;width:560;height:2" coordorigin="6035,6087" coordsize="560,2">
              <v:shape style="position:absolute;left:6035;top:6087;width:560;height:2" coordorigin="6035,6087" coordsize="560,0" path="m6035,6087l6594,6087e" filled="false" stroked="true" strokeweight=".47998pt" strokecolor="#000000">
                <v:path arrowok="t"/>
              </v:shape>
            </v:group>
            <v:group style="position:absolute;left:6594;top:5694;width:10;height:20" coordorigin="6594,5694" coordsize="10,20">
              <v:shape style="position:absolute;left:6594;top:5694;width:10;height:20" coordorigin="6594,5694" coordsize="10,20" path="m6594,5713l6604,5713,6604,5694,6594,5694,6594,5713xe" filled="true" fillcolor="#000000" stroked="false">
                <v:path arrowok="t"/>
                <v:fill type="solid"/>
              </v:shape>
            </v:group>
            <v:group style="position:absolute;left:6594;top:5713;width:10;height:20" coordorigin="6594,5713" coordsize="10,20">
              <v:shape style="position:absolute;left:6594;top:5713;width:10;height:20" coordorigin="6594,5713" coordsize="10,20" path="m6594,5732l6604,5732,6604,5713,6594,5713,6594,5732xe" filled="true" fillcolor="#000000" stroked="false">
                <v:path arrowok="t"/>
                <v:fill type="solid"/>
              </v:shape>
            </v:group>
            <v:group style="position:absolute;left:6594;top:5732;width:10;height:20" coordorigin="6594,5732" coordsize="10,20">
              <v:shape style="position:absolute;left:6594;top:5732;width:10;height:20" coordorigin="6594,5732" coordsize="10,20" path="m6594,5751l6604,5751,6604,5732,6594,5732,6594,5751xe" filled="true" fillcolor="#000000" stroked="false">
                <v:path arrowok="t"/>
                <v:fill type="solid"/>
              </v:shape>
            </v:group>
            <v:group style="position:absolute;left:6594;top:5751;width:10;height:20" coordorigin="6594,5751" coordsize="10,20">
              <v:shape style="position:absolute;left:6594;top:5751;width:10;height:20" coordorigin="6594,5751" coordsize="10,20" path="m6594,5771l6604,5771,6604,5751,6594,5751,6594,5771xe" filled="true" fillcolor="#000000" stroked="false">
                <v:path arrowok="t"/>
                <v:fill type="solid"/>
              </v:shape>
            </v:group>
            <v:group style="position:absolute;left:6594;top:5771;width:10;height:20" coordorigin="6594,5771" coordsize="10,20">
              <v:shape style="position:absolute;left:6594;top:5771;width:10;height:20" coordorigin="6594,5771" coordsize="10,20" path="m6594,5790l6604,5790,6604,5771,6594,5771,6594,5790xe" filled="true" fillcolor="#000000" stroked="false">
                <v:path arrowok="t"/>
                <v:fill type="solid"/>
              </v:shape>
            </v:group>
            <v:group style="position:absolute;left:6594;top:5790;width:10;height:20" coordorigin="6594,5790" coordsize="10,20">
              <v:shape style="position:absolute;left:6594;top:5790;width:10;height:20" coordorigin="6594,5790" coordsize="10,20" path="m6594,5809l6604,5809,6604,5790,6594,5790,6594,5809xe" filled="true" fillcolor="#000000" stroked="false">
                <v:path arrowok="t"/>
                <v:fill type="solid"/>
              </v:shape>
            </v:group>
            <v:group style="position:absolute;left:6594;top:5809;width:10;height:20" coordorigin="6594,5809" coordsize="10,20">
              <v:shape style="position:absolute;left:6594;top:5809;width:10;height:20" coordorigin="6594,5809" coordsize="10,20" path="m6594,5828l6604,5828,6604,5809,6594,5809,6594,5828xe" filled="true" fillcolor="#000000" stroked="false">
                <v:path arrowok="t"/>
                <v:fill type="solid"/>
              </v:shape>
            </v:group>
            <v:group style="position:absolute;left:6594;top:5828;width:10;height:20" coordorigin="6594,5828" coordsize="10,20">
              <v:shape style="position:absolute;left:6594;top:5828;width:10;height:20" coordorigin="6594,5828" coordsize="10,20" path="m6594,5847l6604,5847,6604,5828,6594,5828,6594,5847xe" filled="true" fillcolor="#000000" stroked="false">
                <v:path arrowok="t"/>
                <v:fill type="solid"/>
              </v:shape>
            </v:group>
            <v:group style="position:absolute;left:6594;top:5847;width:10;height:20" coordorigin="6594,5847" coordsize="10,20">
              <v:shape style="position:absolute;left:6594;top:5847;width:10;height:20" coordorigin="6594,5847" coordsize="10,20" path="m6594,5867l6604,5867,6604,5847,6594,5847,6594,5867xe" filled="true" fillcolor="#000000" stroked="false">
                <v:path arrowok="t"/>
                <v:fill type="solid"/>
              </v:shape>
            </v:group>
            <v:group style="position:absolute;left:6594;top:5867;width:10;height:20" coordorigin="6594,5867" coordsize="10,20">
              <v:shape style="position:absolute;left:6594;top:5867;width:10;height:20" coordorigin="6594,5867" coordsize="10,20" path="m6594,5886l6604,5886,6604,5867,6594,5867,6594,5886xe" filled="true" fillcolor="#000000" stroked="false">
                <v:path arrowok="t"/>
                <v:fill type="solid"/>
              </v:shape>
            </v:group>
            <v:group style="position:absolute;left:6594;top:5886;width:10;height:20" coordorigin="6594,5886" coordsize="10,20">
              <v:shape style="position:absolute;left:6594;top:5886;width:10;height:20" coordorigin="6594,5886" coordsize="10,20" path="m6594,5905l6604,5905,6604,5886,6594,5886,6594,5905xe" filled="true" fillcolor="#000000" stroked="false">
                <v:path arrowok="t"/>
                <v:fill type="solid"/>
              </v:shape>
            </v:group>
            <v:group style="position:absolute;left:6594;top:5905;width:10;height:20" coordorigin="6594,5905" coordsize="10,20">
              <v:shape style="position:absolute;left:6594;top:5905;width:10;height:20" coordorigin="6594,5905" coordsize="10,20" path="m6594,5924l6604,5924,6604,5905,6594,5905,6594,5924xe" filled="true" fillcolor="#000000" stroked="false">
                <v:path arrowok="t"/>
                <v:fill type="solid"/>
              </v:shape>
            </v:group>
            <v:group style="position:absolute;left:6594;top:5924;width:10;height:20" coordorigin="6594,5924" coordsize="10,20">
              <v:shape style="position:absolute;left:6594;top:5924;width:10;height:20" coordorigin="6594,5924" coordsize="10,20" path="m6594,5943l6604,5943,6604,5924,6594,5924,6594,5943xe" filled="true" fillcolor="#000000" stroked="false">
                <v:path arrowok="t"/>
                <v:fill type="solid"/>
              </v:shape>
            </v:group>
            <v:group style="position:absolute;left:6594;top:5943;width:10;height:20" coordorigin="6594,5943" coordsize="10,20">
              <v:shape style="position:absolute;left:6594;top:5943;width:10;height:20" coordorigin="6594,5943" coordsize="10,20" path="m6594,5963l6604,5963,6604,5943,6594,5943,6594,5963xe" filled="true" fillcolor="#000000" stroked="false">
                <v:path arrowok="t"/>
                <v:fill type="solid"/>
              </v:shape>
            </v:group>
            <v:group style="position:absolute;left:6594;top:5963;width:10;height:20" coordorigin="6594,5963" coordsize="10,20">
              <v:shape style="position:absolute;left:6594;top:5963;width:10;height:20" coordorigin="6594,5963" coordsize="10,20" path="m6594,5982l6604,5982,6604,5963,6594,5963,6594,5982xe" filled="true" fillcolor="#000000" stroked="false">
                <v:path arrowok="t"/>
                <v:fill type="solid"/>
              </v:shape>
            </v:group>
            <v:group style="position:absolute;left:6594;top:5982;width:10;height:20" coordorigin="6594,5982" coordsize="10,20">
              <v:shape style="position:absolute;left:6594;top:5982;width:10;height:20" coordorigin="6594,5982" coordsize="10,20" path="m6594,6001l6604,6001,6604,5982,6594,5982,6594,6001xe" filled="true" fillcolor="#000000" stroked="false">
                <v:path arrowok="t"/>
                <v:fill type="solid"/>
              </v:shape>
            </v:group>
            <v:group style="position:absolute;left:6594;top:6001;width:10;height:20" coordorigin="6594,6001" coordsize="10,20">
              <v:shape style="position:absolute;left:6594;top:6001;width:10;height:20" coordorigin="6594,6001" coordsize="10,20" path="m6594,6020l6604,6020,6604,6001,6594,6001,6594,6020xe" filled="true" fillcolor="#000000" stroked="false">
                <v:path arrowok="t"/>
                <v:fill type="solid"/>
              </v:shape>
            </v:group>
            <v:group style="position:absolute;left:6594;top:6020;width:10;height:20" coordorigin="6594,6020" coordsize="10,20">
              <v:shape style="position:absolute;left:6594;top:6020;width:10;height:20" coordorigin="6594,6020" coordsize="10,20" path="m6594,6039l6604,6039,6604,6020,6594,6020,6594,6039xe" filled="true" fillcolor="#000000" stroked="false">
                <v:path arrowok="t"/>
                <v:fill type="solid"/>
              </v:shape>
            </v:group>
            <v:group style="position:absolute;left:6594;top:6039;width:10;height:20" coordorigin="6594,6039" coordsize="10,20">
              <v:shape style="position:absolute;left:6594;top:6039;width:10;height:20" coordorigin="6594,6039" coordsize="10,20" path="m6594,6059l6604,6059,6604,6039,6594,6039,6594,6059xe" filled="true" fillcolor="#000000" stroked="false">
                <v:path arrowok="t"/>
                <v:fill type="solid"/>
              </v:shape>
            </v:group>
            <v:group style="position:absolute;left:6594;top:6059;width:10;height:20" coordorigin="6594,6059" coordsize="10,20">
              <v:shape style="position:absolute;left:6594;top:6059;width:10;height:20" coordorigin="6594,6059" coordsize="10,20" path="m6594,6078l6604,6078,6604,6059,6594,6059,6594,6078xe" filled="true" fillcolor="#000000" stroked="false">
                <v:path arrowok="t"/>
                <v:fill type="solid"/>
              </v:shape>
              <v:shape style="position:absolute;left:6594;top:6078;width:10;height:5" type="#_x0000_t75" stroked="false">
                <v:imagedata r:id="rId490" o:title=""/>
              </v:shape>
            </v:group>
            <v:group style="position:absolute;left:6594;top:6087;width:10;height:2" coordorigin="6594,6087" coordsize="10,2">
              <v:shape style="position:absolute;left:6594;top:6087;width:10;height:2" coordorigin="6594,6087" coordsize="10,0" path="m6594,6087l6604,6087e" filled="false" stroked="true" strokeweight=".47998pt" strokecolor="#000000">
                <v:path arrowok="t"/>
              </v:shape>
            </v:group>
            <v:group style="position:absolute;left:6604;top:6087;width:1116;height:2" coordorigin="6604,6087" coordsize="1116,2">
              <v:shape style="position:absolute;left:6604;top:6087;width:1116;height:2" coordorigin="6604,6087" coordsize="1116,0" path="m6604,6087l7720,6087e" filled="false" stroked="true" strokeweight=".47998pt" strokecolor="#000000">
                <v:path arrowok="t"/>
              </v:shape>
            </v:group>
            <v:group style="position:absolute;left:7720;top:5694;width:10;height:20" coordorigin="7720,5694" coordsize="10,20">
              <v:shape style="position:absolute;left:7720;top:5694;width:10;height:20" coordorigin="7720,5694" coordsize="10,20" path="m7720,5713l7729,5713,7729,5694,7720,5694,7720,5713xe" filled="true" fillcolor="#000000" stroked="false">
                <v:path arrowok="t"/>
                <v:fill type="solid"/>
              </v:shape>
            </v:group>
            <v:group style="position:absolute;left:7720;top:5713;width:10;height:20" coordorigin="7720,5713" coordsize="10,20">
              <v:shape style="position:absolute;left:7720;top:5713;width:10;height:20" coordorigin="7720,5713" coordsize="10,20" path="m7720,5732l7729,5732,7729,5713,7720,5713,7720,5732xe" filled="true" fillcolor="#000000" stroked="false">
                <v:path arrowok="t"/>
                <v:fill type="solid"/>
              </v:shape>
            </v:group>
            <v:group style="position:absolute;left:7720;top:5732;width:10;height:20" coordorigin="7720,5732" coordsize="10,20">
              <v:shape style="position:absolute;left:7720;top:5732;width:10;height:20" coordorigin="7720,5732" coordsize="10,20" path="m7720,5751l7729,5751,7729,5732,7720,5732,7720,5751xe" filled="true" fillcolor="#000000" stroked="false">
                <v:path arrowok="t"/>
                <v:fill type="solid"/>
              </v:shape>
            </v:group>
            <v:group style="position:absolute;left:7720;top:5751;width:10;height:20" coordorigin="7720,5751" coordsize="10,20">
              <v:shape style="position:absolute;left:7720;top:5751;width:10;height:20" coordorigin="7720,5751" coordsize="10,20" path="m7720,5771l7729,5771,7729,5751,7720,5751,7720,5771xe" filled="true" fillcolor="#000000" stroked="false">
                <v:path arrowok="t"/>
                <v:fill type="solid"/>
              </v:shape>
            </v:group>
            <v:group style="position:absolute;left:7720;top:5771;width:10;height:20" coordorigin="7720,5771" coordsize="10,20">
              <v:shape style="position:absolute;left:7720;top:5771;width:10;height:20" coordorigin="7720,5771" coordsize="10,20" path="m7720,5790l7729,5790,7729,5771,7720,5771,7720,5790xe" filled="true" fillcolor="#000000" stroked="false">
                <v:path arrowok="t"/>
                <v:fill type="solid"/>
              </v:shape>
            </v:group>
            <v:group style="position:absolute;left:7720;top:5790;width:10;height:20" coordorigin="7720,5790" coordsize="10,20">
              <v:shape style="position:absolute;left:7720;top:5790;width:10;height:20" coordorigin="7720,5790" coordsize="10,20" path="m7720,5809l7729,5809,7729,5790,7720,5790,7720,5809xe" filled="true" fillcolor="#000000" stroked="false">
                <v:path arrowok="t"/>
                <v:fill type="solid"/>
              </v:shape>
            </v:group>
            <v:group style="position:absolute;left:7720;top:5809;width:10;height:20" coordorigin="7720,5809" coordsize="10,20">
              <v:shape style="position:absolute;left:7720;top:5809;width:10;height:20" coordorigin="7720,5809" coordsize="10,20" path="m7720,5828l7729,5828,7729,5809,7720,5809,7720,5828xe" filled="true" fillcolor="#000000" stroked="false">
                <v:path arrowok="t"/>
                <v:fill type="solid"/>
              </v:shape>
            </v:group>
            <v:group style="position:absolute;left:7720;top:5828;width:10;height:20" coordorigin="7720,5828" coordsize="10,20">
              <v:shape style="position:absolute;left:7720;top:5828;width:10;height:20" coordorigin="7720,5828" coordsize="10,20" path="m7720,5847l7729,5847,7729,5828,7720,5828,7720,5847xe" filled="true" fillcolor="#000000" stroked="false">
                <v:path arrowok="t"/>
                <v:fill type="solid"/>
              </v:shape>
            </v:group>
            <v:group style="position:absolute;left:7720;top:5847;width:10;height:20" coordorigin="7720,5847" coordsize="10,20">
              <v:shape style="position:absolute;left:7720;top:5847;width:10;height:20" coordorigin="7720,5847" coordsize="10,20" path="m7720,5867l7729,5867,7729,5847,7720,5847,7720,5867xe" filled="true" fillcolor="#000000" stroked="false">
                <v:path arrowok="t"/>
                <v:fill type="solid"/>
              </v:shape>
            </v:group>
            <v:group style="position:absolute;left:7720;top:5867;width:10;height:20" coordorigin="7720,5867" coordsize="10,20">
              <v:shape style="position:absolute;left:7720;top:5867;width:10;height:20" coordorigin="7720,5867" coordsize="10,20" path="m7720,5886l7729,5886,7729,5867,7720,5867,7720,5886xe" filled="true" fillcolor="#000000" stroked="false">
                <v:path arrowok="t"/>
                <v:fill type="solid"/>
              </v:shape>
            </v:group>
            <v:group style="position:absolute;left:7720;top:5886;width:10;height:20" coordorigin="7720,5886" coordsize="10,20">
              <v:shape style="position:absolute;left:7720;top:5886;width:10;height:20" coordorigin="7720,5886" coordsize="10,20" path="m7720,5905l7729,5905,7729,5886,7720,5886,7720,5905xe" filled="true" fillcolor="#000000" stroked="false">
                <v:path arrowok="t"/>
                <v:fill type="solid"/>
              </v:shape>
            </v:group>
            <v:group style="position:absolute;left:7720;top:5905;width:10;height:20" coordorigin="7720,5905" coordsize="10,20">
              <v:shape style="position:absolute;left:7720;top:5905;width:10;height:20" coordorigin="7720,5905" coordsize="10,20" path="m7720,5924l7729,5924,7729,5905,7720,5905,7720,5924xe" filled="true" fillcolor="#000000" stroked="false">
                <v:path arrowok="t"/>
                <v:fill type="solid"/>
              </v:shape>
            </v:group>
            <v:group style="position:absolute;left:7720;top:5924;width:10;height:20" coordorigin="7720,5924" coordsize="10,20">
              <v:shape style="position:absolute;left:7720;top:5924;width:10;height:20" coordorigin="7720,5924" coordsize="10,20" path="m7720,5943l7729,5943,7729,5924,7720,5924,7720,5943xe" filled="true" fillcolor="#000000" stroked="false">
                <v:path arrowok="t"/>
                <v:fill type="solid"/>
              </v:shape>
            </v:group>
            <v:group style="position:absolute;left:7720;top:5943;width:10;height:20" coordorigin="7720,5943" coordsize="10,20">
              <v:shape style="position:absolute;left:7720;top:5943;width:10;height:20" coordorigin="7720,5943" coordsize="10,20" path="m7720,5963l7729,5963,7729,5943,7720,5943,7720,5963xe" filled="true" fillcolor="#000000" stroked="false">
                <v:path arrowok="t"/>
                <v:fill type="solid"/>
              </v:shape>
            </v:group>
            <v:group style="position:absolute;left:7720;top:5963;width:10;height:20" coordorigin="7720,5963" coordsize="10,20">
              <v:shape style="position:absolute;left:7720;top:5963;width:10;height:20" coordorigin="7720,5963" coordsize="10,20" path="m7720,5982l7729,5982,7729,5963,7720,5963,7720,5982xe" filled="true" fillcolor="#000000" stroked="false">
                <v:path arrowok="t"/>
                <v:fill type="solid"/>
              </v:shape>
            </v:group>
            <v:group style="position:absolute;left:7720;top:5982;width:10;height:20" coordorigin="7720,5982" coordsize="10,20">
              <v:shape style="position:absolute;left:7720;top:5982;width:10;height:20" coordorigin="7720,5982" coordsize="10,20" path="m7720,6001l7729,6001,7729,5982,7720,5982,7720,6001xe" filled="true" fillcolor="#000000" stroked="false">
                <v:path arrowok="t"/>
                <v:fill type="solid"/>
              </v:shape>
            </v:group>
            <v:group style="position:absolute;left:7720;top:6001;width:10;height:20" coordorigin="7720,6001" coordsize="10,20">
              <v:shape style="position:absolute;left:7720;top:6001;width:10;height:20" coordorigin="7720,6001" coordsize="10,20" path="m7720,6020l7729,6020,7729,6001,7720,6001,7720,6020xe" filled="true" fillcolor="#000000" stroked="false">
                <v:path arrowok="t"/>
                <v:fill type="solid"/>
              </v:shape>
            </v:group>
            <v:group style="position:absolute;left:7720;top:6020;width:10;height:20" coordorigin="7720,6020" coordsize="10,20">
              <v:shape style="position:absolute;left:7720;top:6020;width:10;height:20" coordorigin="7720,6020" coordsize="10,20" path="m7720,6039l7729,6039,7729,6020,7720,6020,7720,6039xe" filled="true" fillcolor="#000000" stroked="false">
                <v:path arrowok="t"/>
                <v:fill type="solid"/>
              </v:shape>
            </v:group>
            <v:group style="position:absolute;left:7720;top:6039;width:10;height:20" coordorigin="7720,6039" coordsize="10,20">
              <v:shape style="position:absolute;left:7720;top:6039;width:10;height:20" coordorigin="7720,6039" coordsize="10,20" path="m7720,6059l7729,6059,7729,6039,7720,6039,7720,6059xe" filled="true" fillcolor="#000000" stroked="false">
                <v:path arrowok="t"/>
                <v:fill type="solid"/>
              </v:shape>
            </v:group>
            <v:group style="position:absolute;left:7720;top:6059;width:10;height:20" coordorigin="7720,6059" coordsize="10,20">
              <v:shape style="position:absolute;left:7720;top:6059;width:10;height:20" coordorigin="7720,6059" coordsize="10,20" path="m7720,6078l7729,6078,7729,6059,7720,6059,7720,6078xe" filled="true" fillcolor="#000000" stroked="false">
                <v:path arrowok="t"/>
                <v:fill type="solid"/>
              </v:shape>
              <v:shape style="position:absolute;left:7720;top:6078;width:10;height:5" type="#_x0000_t75" stroked="false">
                <v:imagedata r:id="rId490" o:title=""/>
              </v:shape>
            </v:group>
            <v:group style="position:absolute;left:7720;top:6087;width:10;height:2" coordorigin="7720,6087" coordsize="10,2">
              <v:shape style="position:absolute;left:7720;top:6087;width:10;height:2" coordorigin="7720,6087" coordsize="10,0" path="m7720,6087l7729,6087e" filled="false" stroked="true" strokeweight=".47998pt" strokecolor="#000000">
                <v:path arrowok="t"/>
              </v:shape>
            </v:group>
            <v:group style="position:absolute;left:7729;top:6087;width:761;height:2" coordorigin="7729,6087" coordsize="761,2">
              <v:shape style="position:absolute;left:7729;top:6087;width:761;height:2" coordorigin="7729,6087" coordsize="761,0" path="m7729,6087l8490,6087e" filled="false" stroked="true" strokeweight=".47998pt" strokecolor="#000000">
                <v:path arrowok="t"/>
              </v:shape>
            </v:group>
            <v:group style="position:absolute;left:8490;top:5694;width:10;height:20" coordorigin="8490,5694" coordsize="10,20">
              <v:shape style="position:absolute;left:8490;top:5694;width:10;height:20" coordorigin="8490,5694" coordsize="10,20" path="m8490,5713l8500,5713,8500,5694,8490,5694,8490,5713xe" filled="true" fillcolor="#000000" stroked="false">
                <v:path arrowok="t"/>
                <v:fill type="solid"/>
              </v:shape>
            </v:group>
            <v:group style="position:absolute;left:8490;top:5713;width:10;height:20" coordorigin="8490,5713" coordsize="10,20">
              <v:shape style="position:absolute;left:8490;top:5713;width:10;height:20" coordorigin="8490,5713" coordsize="10,20" path="m8490,5732l8500,5732,8500,5713,8490,5713,8490,5732xe" filled="true" fillcolor="#000000" stroked="false">
                <v:path arrowok="t"/>
                <v:fill type="solid"/>
              </v:shape>
            </v:group>
            <v:group style="position:absolute;left:8490;top:5732;width:10;height:20" coordorigin="8490,5732" coordsize="10,20">
              <v:shape style="position:absolute;left:8490;top:5732;width:10;height:20" coordorigin="8490,5732" coordsize="10,20" path="m8490,5751l8500,5751,8500,5732,8490,5732,8490,5751xe" filled="true" fillcolor="#000000" stroked="false">
                <v:path arrowok="t"/>
                <v:fill type="solid"/>
              </v:shape>
            </v:group>
            <v:group style="position:absolute;left:8490;top:5751;width:10;height:20" coordorigin="8490,5751" coordsize="10,20">
              <v:shape style="position:absolute;left:8490;top:5751;width:10;height:20" coordorigin="8490,5751" coordsize="10,20" path="m8490,5771l8500,5771,8500,5751,8490,5751,8490,5771xe" filled="true" fillcolor="#000000" stroked="false">
                <v:path arrowok="t"/>
                <v:fill type="solid"/>
              </v:shape>
            </v:group>
            <v:group style="position:absolute;left:8490;top:5771;width:10;height:20" coordorigin="8490,5771" coordsize="10,20">
              <v:shape style="position:absolute;left:8490;top:5771;width:10;height:20" coordorigin="8490,5771" coordsize="10,20" path="m8490,5790l8500,5790,8500,5771,8490,5771,8490,5790xe" filled="true" fillcolor="#000000" stroked="false">
                <v:path arrowok="t"/>
                <v:fill type="solid"/>
              </v:shape>
            </v:group>
            <v:group style="position:absolute;left:8490;top:5790;width:10;height:20" coordorigin="8490,5790" coordsize="10,20">
              <v:shape style="position:absolute;left:8490;top:5790;width:10;height:20" coordorigin="8490,5790" coordsize="10,20" path="m8490,5809l8500,5809,8500,5790,8490,5790,8490,5809xe" filled="true" fillcolor="#000000" stroked="false">
                <v:path arrowok="t"/>
                <v:fill type="solid"/>
              </v:shape>
            </v:group>
            <v:group style="position:absolute;left:8490;top:5809;width:10;height:20" coordorigin="8490,5809" coordsize="10,20">
              <v:shape style="position:absolute;left:8490;top:5809;width:10;height:20" coordorigin="8490,5809" coordsize="10,20" path="m8490,5828l8500,5828,8500,5809,8490,5809,8490,5828xe" filled="true" fillcolor="#000000" stroked="false">
                <v:path arrowok="t"/>
                <v:fill type="solid"/>
              </v:shape>
            </v:group>
            <v:group style="position:absolute;left:8490;top:5828;width:10;height:20" coordorigin="8490,5828" coordsize="10,20">
              <v:shape style="position:absolute;left:8490;top:5828;width:10;height:20" coordorigin="8490,5828" coordsize="10,20" path="m8490,5847l8500,5847,8500,5828,8490,5828,8490,5847xe" filled="true" fillcolor="#000000" stroked="false">
                <v:path arrowok="t"/>
                <v:fill type="solid"/>
              </v:shape>
            </v:group>
            <v:group style="position:absolute;left:8490;top:5847;width:10;height:20" coordorigin="8490,5847" coordsize="10,20">
              <v:shape style="position:absolute;left:8490;top:5847;width:10;height:20" coordorigin="8490,5847" coordsize="10,20" path="m8490,5867l8500,5867,8500,5847,8490,5847,8490,5867xe" filled="true" fillcolor="#000000" stroked="false">
                <v:path arrowok="t"/>
                <v:fill type="solid"/>
              </v:shape>
            </v:group>
            <v:group style="position:absolute;left:8490;top:5867;width:10;height:20" coordorigin="8490,5867" coordsize="10,20">
              <v:shape style="position:absolute;left:8490;top:5867;width:10;height:20" coordorigin="8490,5867" coordsize="10,20" path="m8490,5886l8500,5886,8500,5867,8490,5867,8490,5886xe" filled="true" fillcolor="#000000" stroked="false">
                <v:path arrowok="t"/>
                <v:fill type="solid"/>
              </v:shape>
            </v:group>
            <v:group style="position:absolute;left:8490;top:5886;width:10;height:20" coordorigin="8490,5886" coordsize="10,20">
              <v:shape style="position:absolute;left:8490;top:5886;width:10;height:20" coordorigin="8490,5886" coordsize="10,20" path="m8490,5905l8500,5905,8500,5886,8490,5886,8490,5905xe" filled="true" fillcolor="#000000" stroked="false">
                <v:path arrowok="t"/>
                <v:fill type="solid"/>
              </v:shape>
            </v:group>
            <v:group style="position:absolute;left:8490;top:5905;width:10;height:20" coordorigin="8490,5905" coordsize="10,20">
              <v:shape style="position:absolute;left:8490;top:5905;width:10;height:20" coordorigin="8490,5905" coordsize="10,20" path="m8490,5924l8500,5924,8500,5905,8490,5905,8490,5924xe" filled="true" fillcolor="#000000" stroked="false">
                <v:path arrowok="t"/>
                <v:fill type="solid"/>
              </v:shape>
            </v:group>
            <v:group style="position:absolute;left:8490;top:5924;width:10;height:20" coordorigin="8490,5924" coordsize="10,20">
              <v:shape style="position:absolute;left:8490;top:5924;width:10;height:20" coordorigin="8490,5924" coordsize="10,20" path="m8490,5943l8500,5943,8500,5924,8490,5924,8490,5943xe" filled="true" fillcolor="#000000" stroked="false">
                <v:path arrowok="t"/>
                <v:fill type="solid"/>
              </v:shape>
            </v:group>
            <v:group style="position:absolute;left:8490;top:5943;width:10;height:20" coordorigin="8490,5943" coordsize="10,20">
              <v:shape style="position:absolute;left:8490;top:5943;width:10;height:20" coordorigin="8490,5943" coordsize="10,20" path="m8490,5963l8500,5963,8500,5943,8490,5943,8490,5963xe" filled="true" fillcolor="#000000" stroked="false">
                <v:path arrowok="t"/>
                <v:fill type="solid"/>
              </v:shape>
            </v:group>
            <v:group style="position:absolute;left:8490;top:5963;width:10;height:20" coordorigin="8490,5963" coordsize="10,20">
              <v:shape style="position:absolute;left:8490;top:5963;width:10;height:20" coordorigin="8490,5963" coordsize="10,20" path="m8490,5982l8500,5982,8500,5963,8490,5963,8490,5982xe" filled="true" fillcolor="#000000" stroked="false">
                <v:path arrowok="t"/>
                <v:fill type="solid"/>
              </v:shape>
            </v:group>
            <v:group style="position:absolute;left:8490;top:5982;width:10;height:20" coordorigin="8490,5982" coordsize="10,20">
              <v:shape style="position:absolute;left:8490;top:5982;width:10;height:20" coordorigin="8490,5982" coordsize="10,20" path="m8490,6001l8500,6001,8500,5982,8490,5982,8490,6001xe" filled="true" fillcolor="#000000" stroked="false">
                <v:path arrowok="t"/>
                <v:fill type="solid"/>
              </v:shape>
            </v:group>
            <v:group style="position:absolute;left:8490;top:6001;width:10;height:20" coordorigin="8490,6001" coordsize="10,20">
              <v:shape style="position:absolute;left:8490;top:6001;width:10;height:20" coordorigin="8490,6001" coordsize="10,20" path="m8490,6020l8500,6020,8500,6001,8490,6001,8490,6020xe" filled="true" fillcolor="#000000" stroked="false">
                <v:path arrowok="t"/>
                <v:fill type="solid"/>
              </v:shape>
            </v:group>
            <v:group style="position:absolute;left:8490;top:6020;width:10;height:20" coordorigin="8490,6020" coordsize="10,20">
              <v:shape style="position:absolute;left:8490;top:6020;width:10;height:20" coordorigin="8490,6020" coordsize="10,20" path="m8490,6039l8500,6039,8500,6020,8490,6020,8490,6039xe" filled="true" fillcolor="#000000" stroked="false">
                <v:path arrowok="t"/>
                <v:fill type="solid"/>
              </v:shape>
            </v:group>
            <v:group style="position:absolute;left:8490;top:6039;width:10;height:20" coordorigin="8490,6039" coordsize="10,20">
              <v:shape style="position:absolute;left:8490;top:6039;width:10;height:20" coordorigin="8490,6039" coordsize="10,20" path="m8490,6059l8500,6059,8500,6039,8490,6039,8490,6059xe" filled="true" fillcolor="#000000" stroked="false">
                <v:path arrowok="t"/>
                <v:fill type="solid"/>
              </v:shape>
            </v:group>
            <v:group style="position:absolute;left:8490;top:6059;width:10;height:20" coordorigin="8490,6059" coordsize="10,20">
              <v:shape style="position:absolute;left:8490;top:6059;width:10;height:20" coordorigin="8490,6059" coordsize="10,20" path="m8490,6078l8500,6078,8500,6059,8490,6059,8490,6078xe" filled="true" fillcolor="#000000" stroked="false">
                <v:path arrowok="t"/>
                <v:fill type="solid"/>
              </v:shape>
              <v:shape style="position:absolute;left:8490;top:6078;width:10;height:5" type="#_x0000_t75" stroked="false">
                <v:imagedata r:id="rId490" o:title=""/>
              </v:shape>
            </v:group>
            <v:group style="position:absolute;left:8490;top:6087;width:10;height:2" coordorigin="8490,6087" coordsize="10,2">
              <v:shape style="position:absolute;left:8490;top:6087;width:10;height:2" coordorigin="8490,6087" coordsize="10,0" path="m8490,6087l8500,6087e" filled="false" stroked="true" strokeweight=".47998pt" strokecolor="#000000">
                <v:path arrowok="t"/>
              </v:shape>
            </v:group>
            <v:group style="position:absolute;left:8500;top:6087;width:781;height:2" coordorigin="8500,6087" coordsize="781,2">
              <v:shape style="position:absolute;left:8500;top:6087;width:781;height:2" coordorigin="8500,6087" coordsize="781,0" path="m8500,6087l9280,6087e" filled="false" stroked="true" strokeweight=".47998pt" strokecolor="#000000">
                <v:path arrowok="t"/>
              </v:shape>
            </v:group>
            <v:group style="position:absolute;left:9280;top:5694;width:10;height:20" coordorigin="9280,5694" coordsize="10,20">
              <v:shape style="position:absolute;left:9280;top:5694;width:10;height:20" coordorigin="9280,5694" coordsize="10,20" path="m9280,5713l9290,5713,9290,5694,9280,5694,9280,5713xe" filled="true" fillcolor="#000000" stroked="false">
                <v:path arrowok="t"/>
                <v:fill type="solid"/>
              </v:shape>
            </v:group>
            <v:group style="position:absolute;left:9280;top:5713;width:10;height:20" coordorigin="9280,5713" coordsize="10,20">
              <v:shape style="position:absolute;left:9280;top:5713;width:10;height:20" coordorigin="9280,5713" coordsize="10,20" path="m9280,5732l9290,5732,9290,5713,9280,5713,9280,5732xe" filled="true" fillcolor="#000000" stroked="false">
                <v:path arrowok="t"/>
                <v:fill type="solid"/>
              </v:shape>
            </v:group>
            <v:group style="position:absolute;left:9280;top:5732;width:10;height:20" coordorigin="9280,5732" coordsize="10,20">
              <v:shape style="position:absolute;left:9280;top:5732;width:10;height:20" coordorigin="9280,5732" coordsize="10,20" path="m9280,5751l9290,5751,9290,5732,9280,5732,9280,5751xe" filled="true" fillcolor="#000000" stroked="false">
                <v:path arrowok="t"/>
                <v:fill type="solid"/>
              </v:shape>
            </v:group>
            <v:group style="position:absolute;left:9280;top:5751;width:10;height:20" coordorigin="9280,5751" coordsize="10,20">
              <v:shape style="position:absolute;left:9280;top:5751;width:10;height:20" coordorigin="9280,5751" coordsize="10,20" path="m9280,5771l9290,5771,9290,5751,9280,5751,9280,5771xe" filled="true" fillcolor="#000000" stroked="false">
                <v:path arrowok="t"/>
                <v:fill type="solid"/>
              </v:shape>
            </v:group>
            <v:group style="position:absolute;left:9280;top:5771;width:10;height:20" coordorigin="9280,5771" coordsize="10,20">
              <v:shape style="position:absolute;left:9280;top:5771;width:10;height:20" coordorigin="9280,5771" coordsize="10,20" path="m9280,5790l9290,5790,9290,5771,9280,5771,9280,5790xe" filled="true" fillcolor="#000000" stroked="false">
                <v:path arrowok="t"/>
                <v:fill type="solid"/>
              </v:shape>
            </v:group>
            <v:group style="position:absolute;left:9280;top:5790;width:10;height:20" coordorigin="9280,5790" coordsize="10,20">
              <v:shape style="position:absolute;left:9280;top:5790;width:10;height:20" coordorigin="9280,5790" coordsize="10,20" path="m9280,5809l9290,5809,9290,5790,9280,5790,9280,5809xe" filled="true" fillcolor="#000000" stroked="false">
                <v:path arrowok="t"/>
                <v:fill type="solid"/>
              </v:shape>
            </v:group>
            <v:group style="position:absolute;left:9280;top:5809;width:10;height:20" coordorigin="9280,5809" coordsize="10,20">
              <v:shape style="position:absolute;left:9280;top:5809;width:10;height:20" coordorigin="9280,5809" coordsize="10,20" path="m9280,5828l9290,5828,9290,5809,9280,5809,9280,5828xe" filled="true" fillcolor="#000000" stroked="false">
                <v:path arrowok="t"/>
                <v:fill type="solid"/>
              </v:shape>
            </v:group>
            <v:group style="position:absolute;left:9280;top:5828;width:10;height:20" coordorigin="9280,5828" coordsize="10,20">
              <v:shape style="position:absolute;left:9280;top:5828;width:10;height:20" coordorigin="9280,5828" coordsize="10,20" path="m9280,5847l9290,5847,9290,5828,9280,5828,9280,5847xe" filled="true" fillcolor="#000000" stroked="false">
                <v:path arrowok="t"/>
                <v:fill type="solid"/>
              </v:shape>
            </v:group>
            <v:group style="position:absolute;left:9280;top:5847;width:10;height:20" coordorigin="9280,5847" coordsize="10,20">
              <v:shape style="position:absolute;left:9280;top:5847;width:10;height:20" coordorigin="9280,5847" coordsize="10,20" path="m9280,5867l9290,5867,9290,5847,9280,5847,9280,5867xe" filled="true" fillcolor="#000000" stroked="false">
                <v:path arrowok="t"/>
                <v:fill type="solid"/>
              </v:shape>
            </v:group>
            <v:group style="position:absolute;left:9280;top:5867;width:10;height:20" coordorigin="9280,5867" coordsize="10,20">
              <v:shape style="position:absolute;left:9280;top:5867;width:10;height:20" coordorigin="9280,5867" coordsize="10,20" path="m9280,5886l9290,5886,9290,5867,9280,5867,9280,5886xe" filled="true" fillcolor="#000000" stroked="false">
                <v:path arrowok="t"/>
                <v:fill type="solid"/>
              </v:shape>
            </v:group>
            <v:group style="position:absolute;left:9280;top:5886;width:10;height:20" coordorigin="9280,5886" coordsize="10,20">
              <v:shape style="position:absolute;left:9280;top:5886;width:10;height:20" coordorigin="9280,5886" coordsize="10,20" path="m9280,5905l9290,5905,9290,5886,9280,5886,9280,5905xe" filled="true" fillcolor="#000000" stroked="false">
                <v:path arrowok="t"/>
                <v:fill type="solid"/>
              </v:shape>
            </v:group>
            <v:group style="position:absolute;left:9280;top:5905;width:10;height:20" coordorigin="9280,5905" coordsize="10,20">
              <v:shape style="position:absolute;left:9280;top:5905;width:10;height:20" coordorigin="9280,5905" coordsize="10,20" path="m9280,5924l9290,5924,9290,5905,9280,5905,9280,5924xe" filled="true" fillcolor="#000000" stroked="false">
                <v:path arrowok="t"/>
                <v:fill type="solid"/>
              </v:shape>
            </v:group>
            <v:group style="position:absolute;left:9280;top:5924;width:10;height:20" coordorigin="9280,5924" coordsize="10,20">
              <v:shape style="position:absolute;left:9280;top:5924;width:10;height:20" coordorigin="9280,5924" coordsize="10,20" path="m9280,5943l9290,5943,9290,5924,9280,5924,9280,5943xe" filled="true" fillcolor="#000000" stroked="false">
                <v:path arrowok="t"/>
                <v:fill type="solid"/>
              </v:shape>
            </v:group>
            <v:group style="position:absolute;left:9280;top:5943;width:10;height:20" coordorigin="9280,5943" coordsize="10,20">
              <v:shape style="position:absolute;left:9280;top:5943;width:10;height:20" coordorigin="9280,5943" coordsize="10,20" path="m9280,5963l9290,5963,9290,5943,9280,5943,9280,5963xe" filled="true" fillcolor="#000000" stroked="false">
                <v:path arrowok="t"/>
                <v:fill type="solid"/>
              </v:shape>
            </v:group>
            <v:group style="position:absolute;left:9280;top:5963;width:10;height:20" coordorigin="9280,5963" coordsize="10,20">
              <v:shape style="position:absolute;left:9280;top:5963;width:10;height:20" coordorigin="9280,5963" coordsize="10,20" path="m9280,5982l9290,5982,9290,5963,9280,5963,9280,5982xe" filled="true" fillcolor="#000000" stroked="false">
                <v:path arrowok="t"/>
                <v:fill type="solid"/>
              </v:shape>
            </v:group>
            <v:group style="position:absolute;left:9280;top:5982;width:10;height:20" coordorigin="9280,5982" coordsize="10,20">
              <v:shape style="position:absolute;left:9280;top:5982;width:10;height:20" coordorigin="9280,5982" coordsize="10,20" path="m9280,6001l9290,6001,9290,5982,9280,5982,9280,6001xe" filled="true" fillcolor="#000000" stroked="false">
                <v:path arrowok="t"/>
                <v:fill type="solid"/>
              </v:shape>
            </v:group>
            <v:group style="position:absolute;left:9280;top:6001;width:10;height:20" coordorigin="9280,6001" coordsize="10,20">
              <v:shape style="position:absolute;left:9280;top:6001;width:10;height:20" coordorigin="9280,6001" coordsize="10,20" path="m9280,6020l9290,6020,9290,6001,9280,6001,9280,6020xe" filled="true" fillcolor="#000000" stroked="false">
                <v:path arrowok="t"/>
                <v:fill type="solid"/>
              </v:shape>
            </v:group>
            <v:group style="position:absolute;left:9280;top:6020;width:10;height:20" coordorigin="9280,6020" coordsize="10,20">
              <v:shape style="position:absolute;left:9280;top:6020;width:10;height:20" coordorigin="9280,6020" coordsize="10,20" path="m9280,6039l9290,6039,9290,6020,9280,6020,9280,6039xe" filled="true" fillcolor="#000000" stroked="false">
                <v:path arrowok="t"/>
                <v:fill type="solid"/>
              </v:shape>
            </v:group>
            <v:group style="position:absolute;left:9280;top:6039;width:10;height:20" coordorigin="9280,6039" coordsize="10,20">
              <v:shape style="position:absolute;left:9280;top:6039;width:10;height:20" coordorigin="9280,6039" coordsize="10,20" path="m9280,6059l9290,6059,9290,6039,9280,6039,9280,6059xe" filled="true" fillcolor="#000000" stroked="false">
                <v:path arrowok="t"/>
                <v:fill type="solid"/>
              </v:shape>
            </v:group>
            <v:group style="position:absolute;left:9280;top:6059;width:10;height:20" coordorigin="9280,6059" coordsize="10,20">
              <v:shape style="position:absolute;left:9280;top:6059;width:10;height:20" coordorigin="9280,6059" coordsize="10,20" path="m9280,6078l9290,6078,9290,6059,9280,6059,9280,6078xe" filled="true" fillcolor="#000000" stroked="false">
                <v:path arrowok="t"/>
                <v:fill type="solid"/>
              </v:shape>
              <v:shape style="position:absolute;left:9280;top:6078;width:10;height:5" type="#_x0000_t75" stroked="false">
                <v:imagedata r:id="rId490" o:title=""/>
              </v:shape>
            </v:group>
            <v:group style="position:absolute;left:9280;top:6087;width:10;height:2" coordorigin="9280,6087" coordsize="10,2">
              <v:shape style="position:absolute;left:9280;top:6087;width:10;height:2" coordorigin="9280,6087" coordsize="10,0" path="m9280,6087l9290,6087e" filled="false" stroked="true" strokeweight=".47998pt" strokecolor="#000000">
                <v:path arrowok="t"/>
              </v:shape>
            </v:group>
            <v:group style="position:absolute;left:9290;top:6087;width:826;height:2" coordorigin="9290,6087" coordsize="826,2">
              <v:shape style="position:absolute;left:9290;top:6087;width:826;height:2" coordorigin="9290,6087" coordsize="826,0" path="m9290,6087l10116,6087e" filled="false" stroked="true" strokeweight=".47998pt" strokecolor="#000000">
                <v:path arrowok="t"/>
              </v:shape>
            </v:group>
            <v:group style="position:absolute;left:10116;top:5694;width:10;height:20" coordorigin="10116,5694" coordsize="10,20">
              <v:shape style="position:absolute;left:10116;top:5694;width:10;height:20" coordorigin="10116,5694" coordsize="10,20" path="m10116,5713l10125,5713,10125,5694,10116,5694,10116,5713xe" filled="true" fillcolor="#000000" stroked="false">
                <v:path arrowok="t"/>
                <v:fill type="solid"/>
              </v:shape>
            </v:group>
            <v:group style="position:absolute;left:10116;top:5713;width:10;height:20" coordorigin="10116,5713" coordsize="10,20">
              <v:shape style="position:absolute;left:10116;top:5713;width:10;height:20" coordorigin="10116,5713" coordsize="10,20" path="m10116,5732l10125,5732,10125,5713,10116,5713,10116,5732xe" filled="true" fillcolor="#000000" stroked="false">
                <v:path arrowok="t"/>
                <v:fill type="solid"/>
              </v:shape>
            </v:group>
            <v:group style="position:absolute;left:10116;top:5732;width:10;height:20" coordorigin="10116,5732" coordsize="10,20">
              <v:shape style="position:absolute;left:10116;top:5732;width:10;height:20" coordorigin="10116,5732" coordsize="10,20" path="m10116,5751l10125,5751,10125,5732,10116,5732,10116,5751xe" filled="true" fillcolor="#000000" stroked="false">
                <v:path arrowok="t"/>
                <v:fill type="solid"/>
              </v:shape>
            </v:group>
            <v:group style="position:absolute;left:10116;top:5751;width:10;height:20" coordorigin="10116,5751" coordsize="10,20">
              <v:shape style="position:absolute;left:10116;top:5751;width:10;height:20" coordorigin="10116,5751" coordsize="10,20" path="m10116,5771l10125,5771,10125,5751,10116,5751,10116,5771xe" filled="true" fillcolor="#000000" stroked="false">
                <v:path arrowok="t"/>
                <v:fill type="solid"/>
              </v:shape>
            </v:group>
            <v:group style="position:absolute;left:10116;top:5771;width:10;height:20" coordorigin="10116,5771" coordsize="10,20">
              <v:shape style="position:absolute;left:10116;top:5771;width:10;height:20" coordorigin="10116,5771" coordsize="10,20" path="m10116,5790l10125,5790,10125,5771,10116,5771,10116,5790xe" filled="true" fillcolor="#000000" stroked="false">
                <v:path arrowok="t"/>
                <v:fill type="solid"/>
              </v:shape>
            </v:group>
            <v:group style="position:absolute;left:10116;top:5790;width:10;height:20" coordorigin="10116,5790" coordsize="10,20">
              <v:shape style="position:absolute;left:10116;top:5790;width:10;height:20" coordorigin="10116,5790" coordsize="10,20" path="m10116,5809l10125,5809,10125,5790,10116,5790,10116,5809xe" filled="true" fillcolor="#000000" stroked="false">
                <v:path arrowok="t"/>
                <v:fill type="solid"/>
              </v:shape>
            </v:group>
            <v:group style="position:absolute;left:10116;top:5809;width:10;height:20" coordorigin="10116,5809" coordsize="10,20">
              <v:shape style="position:absolute;left:10116;top:5809;width:10;height:20" coordorigin="10116,5809" coordsize="10,20" path="m10116,5828l10125,5828,10125,5809,10116,5809,10116,5828xe" filled="true" fillcolor="#000000" stroked="false">
                <v:path arrowok="t"/>
                <v:fill type="solid"/>
              </v:shape>
            </v:group>
            <v:group style="position:absolute;left:10116;top:5828;width:10;height:20" coordorigin="10116,5828" coordsize="10,20">
              <v:shape style="position:absolute;left:10116;top:5828;width:10;height:20" coordorigin="10116,5828" coordsize="10,20" path="m10116,5847l10125,5847,10125,5828,10116,5828,10116,5847xe" filled="true" fillcolor="#000000" stroked="false">
                <v:path arrowok="t"/>
                <v:fill type="solid"/>
              </v:shape>
            </v:group>
            <v:group style="position:absolute;left:10116;top:5847;width:10;height:20" coordorigin="10116,5847" coordsize="10,20">
              <v:shape style="position:absolute;left:10116;top:5847;width:10;height:20" coordorigin="10116,5847" coordsize="10,20" path="m10116,5867l10125,5867,10125,5847,10116,5847,10116,5867xe" filled="true" fillcolor="#000000" stroked="false">
                <v:path arrowok="t"/>
                <v:fill type="solid"/>
              </v:shape>
            </v:group>
            <v:group style="position:absolute;left:10116;top:5867;width:10;height:20" coordorigin="10116,5867" coordsize="10,20">
              <v:shape style="position:absolute;left:10116;top:5867;width:10;height:20" coordorigin="10116,5867" coordsize="10,20" path="m10116,5886l10125,5886,10125,5867,10116,5867,10116,5886xe" filled="true" fillcolor="#000000" stroked="false">
                <v:path arrowok="t"/>
                <v:fill type="solid"/>
              </v:shape>
            </v:group>
            <v:group style="position:absolute;left:10116;top:5886;width:10;height:20" coordorigin="10116,5886" coordsize="10,20">
              <v:shape style="position:absolute;left:10116;top:5886;width:10;height:20" coordorigin="10116,5886" coordsize="10,20" path="m10116,5905l10125,5905,10125,5886,10116,5886,10116,5905xe" filled="true" fillcolor="#000000" stroked="false">
                <v:path arrowok="t"/>
                <v:fill type="solid"/>
              </v:shape>
            </v:group>
            <v:group style="position:absolute;left:10116;top:5905;width:10;height:20" coordorigin="10116,5905" coordsize="10,20">
              <v:shape style="position:absolute;left:10116;top:5905;width:10;height:20" coordorigin="10116,5905" coordsize="10,20" path="m10116,5924l10125,5924,10125,5905,10116,5905,10116,5924xe" filled="true" fillcolor="#000000" stroked="false">
                <v:path arrowok="t"/>
                <v:fill type="solid"/>
              </v:shape>
            </v:group>
            <v:group style="position:absolute;left:10116;top:5924;width:10;height:20" coordorigin="10116,5924" coordsize="10,20">
              <v:shape style="position:absolute;left:10116;top:5924;width:10;height:20" coordorigin="10116,5924" coordsize="10,20" path="m10116,5943l10125,5943,10125,5924,10116,5924,10116,5943xe" filled="true" fillcolor="#000000" stroked="false">
                <v:path arrowok="t"/>
                <v:fill type="solid"/>
              </v:shape>
            </v:group>
            <v:group style="position:absolute;left:10116;top:5943;width:10;height:20" coordorigin="10116,5943" coordsize="10,20">
              <v:shape style="position:absolute;left:10116;top:5943;width:10;height:20" coordorigin="10116,5943" coordsize="10,20" path="m10116,5963l10125,5963,10125,5943,10116,5943,10116,5963xe" filled="true" fillcolor="#000000" stroked="false">
                <v:path arrowok="t"/>
                <v:fill type="solid"/>
              </v:shape>
            </v:group>
            <v:group style="position:absolute;left:10116;top:5963;width:10;height:20" coordorigin="10116,5963" coordsize="10,20">
              <v:shape style="position:absolute;left:10116;top:5963;width:10;height:20" coordorigin="10116,5963" coordsize="10,20" path="m10116,5982l10125,5982,10125,5963,10116,5963,10116,5982xe" filled="true" fillcolor="#000000" stroked="false">
                <v:path arrowok="t"/>
                <v:fill type="solid"/>
              </v:shape>
            </v:group>
            <v:group style="position:absolute;left:10116;top:5982;width:10;height:20" coordorigin="10116,5982" coordsize="10,20">
              <v:shape style="position:absolute;left:10116;top:5982;width:10;height:20" coordorigin="10116,5982" coordsize="10,20" path="m10116,6001l10125,6001,10125,5982,10116,5982,10116,6001xe" filled="true" fillcolor="#000000" stroked="false">
                <v:path arrowok="t"/>
                <v:fill type="solid"/>
              </v:shape>
            </v:group>
            <v:group style="position:absolute;left:10116;top:6001;width:10;height:20" coordorigin="10116,6001" coordsize="10,20">
              <v:shape style="position:absolute;left:10116;top:6001;width:10;height:20" coordorigin="10116,6001" coordsize="10,20" path="m10116,6020l10125,6020,10125,6001,10116,6001,10116,6020xe" filled="true" fillcolor="#000000" stroked="false">
                <v:path arrowok="t"/>
                <v:fill type="solid"/>
              </v:shape>
            </v:group>
            <v:group style="position:absolute;left:10116;top:6020;width:10;height:20" coordorigin="10116,6020" coordsize="10,20">
              <v:shape style="position:absolute;left:10116;top:6020;width:10;height:20" coordorigin="10116,6020" coordsize="10,20" path="m10116,6039l10125,6039,10125,6020,10116,6020,10116,6039xe" filled="true" fillcolor="#000000" stroked="false">
                <v:path arrowok="t"/>
                <v:fill type="solid"/>
              </v:shape>
            </v:group>
            <v:group style="position:absolute;left:10116;top:6039;width:10;height:20" coordorigin="10116,6039" coordsize="10,20">
              <v:shape style="position:absolute;left:10116;top:6039;width:10;height:20" coordorigin="10116,6039" coordsize="10,20" path="m10116,6059l10125,6059,10125,6039,10116,6039,10116,6059xe" filled="true" fillcolor="#000000" stroked="false">
                <v:path arrowok="t"/>
                <v:fill type="solid"/>
              </v:shape>
            </v:group>
            <v:group style="position:absolute;left:10116;top:6059;width:10;height:20" coordorigin="10116,6059" coordsize="10,20">
              <v:shape style="position:absolute;left:10116;top:6059;width:10;height:20" coordorigin="10116,6059" coordsize="10,20" path="m10116,6078l10125,6078,10125,6059,10116,6059,10116,6078xe" filled="true" fillcolor="#000000" stroked="false">
                <v:path arrowok="t"/>
                <v:fill type="solid"/>
              </v:shape>
              <v:shape style="position:absolute;left:10116;top:6078;width:10;height:5" type="#_x0000_t75" stroked="false">
                <v:imagedata r:id="rId490" o:title=""/>
              </v:shape>
            </v:group>
            <v:group style="position:absolute;left:10116;top:6087;width:10;height:2" coordorigin="10116,6087" coordsize="10,2">
              <v:shape style="position:absolute;left:10116;top:6087;width:10;height:2" coordorigin="10116,6087" coordsize="10,0" path="m10116,6087l10125,6087e" filled="false" stroked="true" strokeweight=".47998pt" strokecolor="#000000">
                <v:path arrowok="t"/>
              </v:shape>
            </v:group>
            <v:group style="position:absolute;left:10125;top:6087;width:785;height:2" coordorigin="10125,6087" coordsize="785,2">
              <v:shape style="position:absolute;left:10125;top:6087;width:785;height:2" coordorigin="10125,6087" coordsize="785,0" path="m10125,6087l10910,6087e" filled="false" stroked="true" strokeweight=".47998pt" strokecolor="#000000">
                <v:path arrowok="t"/>
              </v:shape>
              <v:shape style="position:absolute;left:4458;top:3027;width:531;height:975" type="#_x0000_t202" filled="false" stroked="false">
                <v:textbox inset="0,0,0,0">
                  <w:txbxContent>
                    <w:p>
                      <w:pPr>
                        <w:spacing w:line="185" w:lineRule="exact" w:before="0"/>
                        <w:ind w:left="0" w:right="0" w:firstLine="0"/>
                        <w:jc w:val="left"/>
                        <w:rPr>
                          <w:rFonts w:ascii="Arial Narrow" w:hAnsi="Arial Narrow" w:cs="Arial Narrow" w:eastAsia="Arial Narrow" w:hint="default"/>
                          <w:sz w:val="18"/>
                          <w:szCs w:val="18"/>
                        </w:rPr>
                      </w:pPr>
                      <w:r>
                        <w:rPr>
                          <w:rFonts w:ascii="Arial Narrow"/>
                          <w:b/>
                          <w:spacing w:val="-1"/>
                          <w:sz w:val="18"/>
                        </w:rPr>
                        <w:t>26.3157</w:t>
                      </w:r>
                      <w:r>
                        <w:rPr>
                          <w:rFonts w:ascii="Arial Narrow"/>
                          <w:spacing w:val="-1"/>
                          <w:sz w:val="18"/>
                        </w:rPr>
                      </w:r>
                    </w:p>
                    <w:p>
                      <w:pPr>
                        <w:spacing w:line="240" w:lineRule="auto" w:before="7"/>
                        <w:rPr>
                          <w:rFonts w:ascii="宋体" w:hAnsi="宋体" w:cs="宋体" w:eastAsia="宋体" w:hint="default"/>
                          <w:sz w:val="14"/>
                          <w:szCs w:val="14"/>
                        </w:rPr>
                      </w:pPr>
                    </w:p>
                    <w:p>
                      <w:pPr>
                        <w:spacing w:before="0"/>
                        <w:ind w:left="0" w:right="0" w:firstLine="0"/>
                        <w:jc w:val="left"/>
                        <w:rPr>
                          <w:rFonts w:ascii="Arial Narrow" w:hAnsi="Arial Narrow" w:cs="Arial Narrow" w:eastAsia="Arial Narrow" w:hint="default"/>
                          <w:sz w:val="18"/>
                          <w:szCs w:val="18"/>
                        </w:rPr>
                      </w:pPr>
                      <w:r>
                        <w:rPr>
                          <w:rFonts w:ascii="Arial Narrow"/>
                          <w:spacing w:val="-1"/>
                          <w:sz w:val="18"/>
                        </w:rPr>
                        <w:t>15.7894</w:t>
                      </w:r>
                    </w:p>
                    <w:p>
                      <w:pPr>
                        <w:spacing w:line="240" w:lineRule="auto" w:before="9"/>
                        <w:rPr>
                          <w:rFonts w:ascii="宋体" w:hAnsi="宋体" w:cs="宋体" w:eastAsia="宋体" w:hint="default"/>
                          <w:sz w:val="14"/>
                          <w:szCs w:val="14"/>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10.5263</w:t>
                      </w:r>
                    </w:p>
                  </w:txbxContent>
                </v:textbox>
                <w10:wrap type="none"/>
              </v:shape>
              <v:shape style="position:absolute;left:4539;top:5410;width:450;height:576" type="#_x0000_t202" filled="false" stroked="false">
                <v:textbox inset="0,0,0,0">
                  <w:txbxContent>
                    <w:p>
                      <w:pPr>
                        <w:spacing w:line="185" w:lineRule="exact" w:before="0"/>
                        <w:ind w:left="0" w:right="0" w:firstLine="0"/>
                        <w:jc w:val="left"/>
                        <w:rPr>
                          <w:rFonts w:ascii="Arial Narrow" w:hAnsi="Arial Narrow" w:cs="Arial Narrow" w:eastAsia="Arial Narrow" w:hint="default"/>
                          <w:sz w:val="18"/>
                          <w:szCs w:val="18"/>
                        </w:rPr>
                      </w:pPr>
                      <w:r>
                        <w:rPr>
                          <w:rFonts w:ascii="Arial Narrow"/>
                          <w:spacing w:val="-1"/>
                          <w:sz w:val="18"/>
                        </w:rPr>
                        <w:t>4.6052</w:t>
                      </w:r>
                    </w:p>
                    <w:p>
                      <w:pPr>
                        <w:spacing w:line="240" w:lineRule="auto" w:before="6"/>
                        <w:rPr>
                          <w:rFonts w:ascii="宋体" w:hAnsi="宋体" w:cs="宋体" w:eastAsia="宋体" w:hint="default"/>
                          <w:sz w:val="14"/>
                          <w:szCs w:val="14"/>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4.1666</w:t>
                      </w:r>
                    </w:p>
                  </w:txbxContent>
                </v:textbox>
                <w10:wrap type="none"/>
              </v:shape>
              <v:shape style="position:absolute;left:9561;top:3027;width:450;height:975" type="#_x0000_t202" filled="false" stroked="false">
                <v:textbox inset="0,0,0,0">
                  <w:txbxContent>
                    <w:p>
                      <w:pPr>
                        <w:spacing w:line="185" w:lineRule="exact" w:before="0"/>
                        <w:ind w:left="0" w:right="0" w:firstLine="0"/>
                        <w:jc w:val="left"/>
                        <w:rPr>
                          <w:rFonts w:ascii="Arial Narrow" w:hAnsi="Arial Narrow" w:cs="Arial Narrow" w:eastAsia="Arial Narrow" w:hint="default"/>
                          <w:sz w:val="18"/>
                          <w:szCs w:val="18"/>
                        </w:rPr>
                      </w:pPr>
                      <w:r>
                        <w:rPr>
                          <w:rFonts w:ascii="Arial Narrow"/>
                          <w:b/>
                          <w:spacing w:val="-1"/>
                          <w:sz w:val="18"/>
                        </w:rPr>
                        <w:t>798.00</w:t>
                      </w:r>
                      <w:r>
                        <w:rPr>
                          <w:rFonts w:ascii="Arial Narrow"/>
                          <w:spacing w:val="-1"/>
                          <w:sz w:val="18"/>
                        </w:rPr>
                      </w:r>
                    </w:p>
                    <w:p>
                      <w:pPr>
                        <w:spacing w:line="240" w:lineRule="auto" w:before="7"/>
                        <w:rPr>
                          <w:rFonts w:ascii="宋体" w:hAnsi="宋体" w:cs="宋体" w:eastAsia="宋体" w:hint="default"/>
                          <w:sz w:val="14"/>
                          <w:szCs w:val="14"/>
                        </w:rPr>
                      </w:pPr>
                    </w:p>
                    <w:p>
                      <w:pPr>
                        <w:spacing w:before="0"/>
                        <w:ind w:left="0" w:right="0" w:firstLine="0"/>
                        <w:jc w:val="left"/>
                        <w:rPr>
                          <w:rFonts w:ascii="Arial Narrow" w:hAnsi="Arial Narrow" w:cs="Arial Narrow" w:eastAsia="Arial Narrow" w:hint="default"/>
                          <w:sz w:val="18"/>
                          <w:szCs w:val="18"/>
                        </w:rPr>
                      </w:pPr>
                      <w:r>
                        <w:rPr>
                          <w:rFonts w:ascii="Arial Narrow"/>
                          <w:spacing w:val="-1"/>
                          <w:sz w:val="18"/>
                        </w:rPr>
                        <w:t>478.80</w:t>
                      </w:r>
                    </w:p>
                    <w:p>
                      <w:pPr>
                        <w:spacing w:line="240" w:lineRule="auto" w:before="9"/>
                        <w:rPr>
                          <w:rFonts w:ascii="宋体" w:hAnsi="宋体" w:cs="宋体" w:eastAsia="宋体" w:hint="default"/>
                          <w:sz w:val="14"/>
                          <w:szCs w:val="14"/>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319.20</w:t>
                      </w:r>
                    </w:p>
                  </w:txbxContent>
                </v:textbox>
                <w10:wrap type="none"/>
              </v:shape>
              <v:shape style="position:absolute;left:9561;top:5410;width:450;height:576" type="#_x0000_t202" filled="false" stroked="false">
                <v:textbox inset="0,0,0,0">
                  <w:txbxContent>
                    <w:p>
                      <w:pPr>
                        <w:spacing w:line="185" w:lineRule="exact" w:before="0"/>
                        <w:ind w:left="0" w:right="0" w:firstLine="0"/>
                        <w:jc w:val="left"/>
                        <w:rPr>
                          <w:rFonts w:ascii="Arial Narrow" w:hAnsi="Arial Narrow" w:cs="Arial Narrow" w:eastAsia="Arial Narrow" w:hint="default"/>
                          <w:sz w:val="18"/>
                          <w:szCs w:val="18"/>
                        </w:rPr>
                      </w:pPr>
                      <w:r>
                        <w:rPr>
                          <w:rFonts w:ascii="Arial Narrow"/>
                          <w:spacing w:val="-1"/>
                          <w:sz w:val="18"/>
                        </w:rPr>
                        <w:t>139.65</w:t>
                      </w:r>
                    </w:p>
                    <w:p>
                      <w:pPr>
                        <w:spacing w:line="240" w:lineRule="auto" w:before="6"/>
                        <w:rPr>
                          <w:rFonts w:ascii="宋体" w:hAnsi="宋体" w:cs="宋体" w:eastAsia="宋体" w:hint="default"/>
                          <w:sz w:val="14"/>
                          <w:szCs w:val="14"/>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126.35</w:t>
                      </w:r>
                    </w:p>
                  </w:txbxContent>
                </v:textbox>
                <w10:wrap type="none"/>
              </v:shape>
              <v:shape style="position:absolute;left:3903;top:63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shape style="position:absolute;left:6649;top:635;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本期增减变动</w:t>
                      </w:r>
                      <w:r>
                        <w:rPr>
                          <w:rFonts w:ascii="宋体" w:hAnsi="宋体" w:cs="宋体" w:eastAsia="宋体" w:hint="default"/>
                          <w:sz w:val="18"/>
                          <w:szCs w:val="18"/>
                        </w:rPr>
                      </w:r>
                    </w:p>
                  </w:txbxContent>
                </v:textbox>
                <w10:wrap type="none"/>
              </v:shape>
              <v:shape style="position:absolute;left:9736;top:63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shape style="position:absolute;left:1894;top:835;width:3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687;top:1031;width:3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455;top:1031;width:494;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b/>
                          <w:bCs/>
                          <w:sz w:val="18"/>
                          <w:szCs w:val="18"/>
                        </w:rPr>
                        <w:t>比例</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xbxContent>
                </v:textbox>
                <w10:wrap type="none"/>
              </v:shape>
              <v:shape style="position:absolute;left:5291;top:955;width:543;height:416"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发行新</w:t>
                      </w:r>
                      <w:r>
                        <w:rPr>
                          <w:rFonts w:ascii="宋体" w:hAnsi="宋体" w:cs="宋体" w:eastAsia="宋体" w:hint="default"/>
                          <w:sz w:val="18"/>
                          <w:szCs w:val="18"/>
                        </w:rPr>
                      </w:r>
                    </w:p>
                    <w:p>
                      <w:pPr>
                        <w:spacing w:before="0"/>
                        <w:ind w:left="2" w:right="0" w:firstLine="0"/>
                        <w:jc w:val="center"/>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xbxContent>
                </v:textbox>
                <w10:wrap type="none"/>
              </v:shape>
              <v:shape style="position:absolute;left:6222;top:955;width:180;height:4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送</w:t>
                      </w:r>
                      <w:r>
                        <w:rPr>
                          <w:rFonts w:ascii="宋体" w:hAnsi="宋体" w:cs="宋体" w:eastAsia="宋体" w:hint="default"/>
                          <w:sz w:val="18"/>
                          <w:szCs w:val="18"/>
                        </w:rPr>
                      </w:r>
                    </w:p>
                    <w:p>
                      <w:pPr>
                        <w:spacing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xbxContent>
                </v:textbox>
                <w10:wrap type="none"/>
              </v:shape>
              <v:shape style="position:absolute;left:6709;top:1031;width:90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公积金转股</w:t>
                      </w:r>
                      <w:r>
                        <w:rPr>
                          <w:rFonts w:ascii="宋体" w:hAnsi="宋体" w:cs="宋体" w:eastAsia="宋体" w:hint="default"/>
                          <w:sz w:val="18"/>
                          <w:szCs w:val="18"/>
                        </w:rPr>
                      </w:r>
                    </w:p>
                  </w:txbxContent>
                </v:textbox>
                <w10:wrap type="none"/>
              </v:shape>
              <v:shape style="position:absolute;left:7926;top:1031;width:3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xbxContent>
                </v:textbox>
                <w10:wrap type="none"/>
              </v:shape>
              <v:shape style="position:absolute;left:8706;top:1031;width:3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xbxContent>
                </v:textbox>
                <w10:wrap type="none"/>
              </v:shape>
              <v:shape style="position:absolute;left:9520;top:1031;width:1243;height:188" type="#_x0000_t202" filled="false" stroked="false">
                <v:textbox inset="0,0,0,0">
                  <w:txbxContent>
                    <w:p>
                      <w:pPr>
                        <w:tabs>
                          <w:tab w:pos="748" w:val="left" w:leader="none"/>
                        </w:tabs>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b/>
                          <w:bCs/>
                          <w:sz w:val="18"/>
                          <w:szCs w:val="18"/>
                        </w:rPr>
                        <w:t>金额</w:t>
                        <w:tab/>
                        <w:t>比例</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xbxContent>
                </v:textbox>
                <w10:wrap type="none"/>
              </v:shape>
              <v:shape style="position:absolute;left:826;top:1430;width:2498;height:2720" type="#_x0000_t202" filled="false" stroked="false">
                <v:textbox inset="0,0,0,0">
                  <w:txbxContent>
                    <w:p>
                      <w:pPr>
                        <w:spacing w:line="193"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．有限售条件股份</w:t>
                      </w:r>
                    </w:p>
                    <w:p>
                      <w:pPr>
                        <w:spacing w:before="148"/>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(1) </w:t>
                      </w:r>
                      <w:r>
                        <w:rPr>
                          <w:rFonts w:ascii="Arial Narrow" w:hAnsi="Arial Narrow" w:cs="Arial Narrow" w:eastAsia="Arial Narrow" w:hint="default"/>
                          <w:spacing w:val="5"/>
                          <w:sz w:val="18"/>
                          <w:szCs w:val="18"/>
                        </w:rPr>
                        <w:t> </w:t>
                      </w:r>
                      <w:r>
                        <w:rPr>
                          <w:rFonts w:ascii="宋体" w:hAnsi="宋体" w:cs="宋体" w:eastAsia="宋体" w:hint="default"/>
                          <w:sz w:val="18"/>
                          <w:szCs w:val="18"/>
                        </w:rPr>
                        <w:t>国家持股</w:t>
                      </w:r>
                    </w:p>
                    <w:p>
                      <w:pPr>
                        <w:spacing w:before="15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(2) </w:t>
                      </w:r>
                      <w:r>
                        <w:rPr>
                          <w:rFonts w:ascii="Arial Narrow" w:hAnsi="Arial Narrow" w:cs="Arial Narrow" w:eastAsia="Arial Narrow" w:hint="default"/>
                          <w:spacing w:val="5"/>
                          <w:sz w:val="18"/>
                          <w:szCs w:val="18"/>
                        </w:rPr>
                        <w:t> </w:t>
                      </w:r>
                      <w:r>
                        <w:rPr>
                          <w:rFonts w:ascii="宋体" w:hAnsi="宋体" w:cs="宋体" w:eastAsia="宋体" w:hint="default"/>
                          <w:sz w:val="18"/>
                          <w:szCs w:val="18"/>
                        </w:rPr>
                        <w:t>国有法人持股</w:t>
                      </w:r>
                    </w:p>
                    <w:p>
                      <w:pPr>
                        <w:spacing w:line="384" w:lineRule="auto" w:before="148"/>
                        <w:ind w:left="362" w:right="0" w:hanging="363"/>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6"/>
                          <w:sz w:val="18"/>
                          <w:szCs w:val="18"/>
                        </w:rPr>
                        <w:t> </w:t>
                      </w:r>
                      <w:r>
                        <w:rPr>
                          <w:rFonts w:ascii="宋体" w:hAnsi="宋体" w:cs="宋体" w:eastAsia="宋体" w:hint="default"/>
                          <w:sz w:val="18"/>
                          <w:szCs w:val="18"/>
                        </w:rPr>
                        <w:t>其他内资持股 </w:t>
                      </w:r>
                      <w:r>
                        <w:rPr>
                          <w:rFonts w:ascii="宋体" w:hAnsi="宋体" w:cs="宋体" w:eastAsia="宋体" w:hint="default"/>
                          <w:b/>
                          <w:bCs/>
                          <w:spacing w:val="-3"/>
                          <w:sz w:val="18"/>
                          <w:szCs w:val="18"/>
                        </w:rPr>
                        <w:t>其中：境内非国有法人持股</w:t>
                      </w:r>
                      <w:r>
                        <w:rPr>
                          <w:rFonts w:ascii="宋体" w:hAnsi="宋体" w:cs="宋体" w:eastAsia="宋体" w:hint="default"/>
                          <w:spacing w:val="-3"/>
                          <w:sz w:val="18"/>
                          <w:szCs w:val="18"/>
                        </w:rPr>
                      </w:r>
                    </w:p>
                    <w:p>
                      <w:pPr>
                        <w:spacing w:line="232" w:lineRule="exact" w:before="3"/>
                        <w:ind w:left="0" w:right="1" w:firstLine="0"/>
                        <w:jc w:val="left"/>
                        <w:rPr>
                          <w:rFonts w:ascii="宋体" w:hAnsi="宋体" w:cs="宋体" w:eastAsia="宋体" w:hint="default"/>
                          <w:sz w:val="18"/>
                          <w:szCs w:val="18"/>
                        </w:rPr>
                      </w:pPr>
                      <w:r>
                        <w:rPr>
                          <w:rFonts w:ascii="宋体" w:hAnsi="宋体" w:cs="宋体" w:eastAsia="宋体" w:hint="default"/>
                          <w:spacing w:val="11"/>
                          <w:sz w:val="18"/>
                          <w:szCs w:val="18"/>
                        </w:rPr>
                        <w:t>北京仁邦翰威投资咨询有限公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司</w:t>
                      </w:r>
                    </w:p>
                    <w:p>
                      <w:pPr>
                        <w:spacing w:line="142" w:lineRule="exact" w:before="0"/>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北京仁邦时代投资咨询有限公</w:t>
                      </w: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3747;top:3027;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798.00</w:t>
                      </w:r>
                      <w:r>
                        <w:rPr>
                          <w:rFonts w:ascii="Arial Narrow"/>
                          <w:spacing w:val="-1"/>
                          <w:sz w:val="18"/>
                        </w:rPr>
                      </w:r>
                    </w:p>
                  </w:txbxContent>
                </v:textbox>
                <w10:wrap type="none"/>
              </v:shape>
              <v:shape style="position:absolute;left:10269;top:3027;width:53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19.7037</w:t>
                      </w:r>
                      <w:r>
                        <w:rPr>
                          <w:rFonts w:ascii="Arial Narrow"/>
                          <w:spacing w:val="-1"/>
                          <w:sz w:val="18"/>
                        </w:rPr>
                      </w:r>
                    </w:p>
                  </w:txbxContent>
                </v:textbox>
                <w10:wrap type="none"/>
              </v:shape>
              <v:shape style="position:absolute;left:3747;top:3423;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478.80</w:t>
                      </w:r>
                    </w:p>
                  </w:txbxContent>
                </v:textbox>
                <w10:wrap type="none"/>
              </v:shape>
              <v:shape style="position:absolute;left:10279;top:3423;width:52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
                          <w:sz w:val="18"/>
                        </w:rPr>
                        <w:t>11.8222</w:t>
                      </w:r>
                    </w:p>
                  </w:txbxContent>
                </v:textbox>
                <w10:wrap type="none"/>
              </v:shape>
              <v:shape style="position:absolute;left:3747;top:3822;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319.20</w:t>
                      </w:r>
                    </w:p>
                  </w:txbxContent>
                </v:textbox>
                <w10:wrap type="none"/>
              </v:shape>
              <v:shape style="position:absolute;left:10351;top:3822;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7.8815</w:t>
                      </w:r>
                    </w:p>
                  </w:txbxContent>
                </v:textbox>
                <w10:wrap type="none"/>
              </v:shape>
              <v:shape style="position:absolute;left:826;top:547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毛自力</w:t>
                      </w:r>
                    </w:p>
                  </w:txbxContent>
                </v:textbox>
                <w10:wrap type="none"/>
              </v:shape>
              <v:shape style="position:absolute;left:3747;top:5410;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139.65</w:t>
                      </w:r>
                    </w:p>
                  </w:txbxContent>
                </v:textbox>
                <w10:wrap type="none"/>
              </v:shape>
              <v:shape style="position:absolute;left:10351;top:5410;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3.4481</w:t>
                      </w:r>
                    </w:p>
                  </w:txbxContent>
                </v:textbox>
                <w10:wrap type="none"/>
              </v:shape>
              <v:shape style="position:absolute;left:826;top:58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金凤</w:t>
                      </w:r>
                    </w:p>
                  </w:txbxContent>
                </v:textbox>
                <w10:wrap type="none"/>
              </v:shape>
              <v:shape style="position:absolute;left:3747;top:5806;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126.35</w:t>
                      </w:r>
                    </w:p>
                  </w:txbxContent>
                </v:textbox>
                <w10:wrap type="none"/>
              </v:shape>
              <v:shape style="position:absolute;left:10351;top:5806;width:4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3.1198</w:t>
                      </w:r>
                    </w:p>
                  </w:txbxContent>
                </v:textbox>
                <w10:wrap type="none"/>
              </v:shape>
            </v:group>
            <w10:wrap type="none"/>
          </v:group>
        </w:pict>
      </w:r>
      <w:r>
        <w:rPr>
          <w:rFonts w:ascii="宋体" w:hAnsi="宋体" w:cs="宋体" w:eastAsia="宋体" w:hint="default"/>
          <w:w w:val="100"/>
          <w:sz w:val="21"/>
          <w:szCs w:val="21"/>
        </w:rPr>
        <w:t>金额</w:t>
      </w:r>
      <w:r>
        <w:rPr>
          <w:rFonts w:ascii="宋体" w:hAnsi="宋体" w:cs="宋体" w:eastAsia="宋体" w:hint="default"/>
          <w:spacing w:val="-3"/>
          <w:w w:val="100"/>
          <w:sz w:val="21"/>
          <w:szCs w:val="21"/>
        </w:rPr>
        <w:t>单</w:t>
      </w:r>
      <w:r>
        <w:rPr>
          <w:rFonts w:ascii="宋体" w:hAnsi="宋体" w:cs="宋体" w:eastAsia="宋体" w:hint="default"/>
          <w:w w:val="100"/>
          <w:sz w:val="21"/>
          <w:szCs w:val="21"/>
        </w:rPr>
        <w:t>位</w:t>
      </w:r>
      <w:r>
        <w:rPr>
          <w:rFonts w:ascii="宋体" w:hAnsi="宋体" w:cs="宋体" w:eastAsia="宋体" w:hint="default"/>
          <w:spacing w:val="-92"/>
          <w:w w:val="100"/>
          <w:sz w:val="21"/>
          <w:szCs w:val="21"/>
        </w:rPr>
        <w:t>：</w:t>
      </w:r>
      <w:r>
        <w:rPr>
          <w:rFonts w:ascii="宋体" w:hAnsi="宋体" w:cs="宋体" w:eastAsia="宋体" w:hint="default"/>
          <w:spacing w:val="-3"/>
          <w:w w:val="100"/>
          <w:sz w:val="21"/>
          <w:szCs w:val="21"/>
        </w:rPr>
        <w:t>万元</w:t>
      </w:r>
      <w:r>
        <w:rPr>
          <w:rFonts w:ascii="宋体" w:hAnsi="宋体" w:cs="宋体" w:eastAsia="宋体" w:hint="default"/>
          <w:w w:val="100"/>
          <w:sz w:val="21"/>
          <w:szCs w:val="21"/>
        </w:rPr>
      </w:r>
    </w:p>
    <w:p>
      <w:pPr>
        <w:spacing w:after="0"/>
        <w:jc w:val="left"/>
        <w:rPr>
          <w:rFonts w:ascii="宋体" w:hAnsi="宋体" w:cs="宋体" w:eastAsia="宋体" w:hint="default"/>
          <w:sz w:val="21"/>
          <w:szCs w:val="21"/>
        </w:rPr>
        <w:sectPr>
          <w:type w:val="continuous"/>
          <w:pgSz w:w="11910" w:h="16840"/>
          <w:pgMar w:top="1100" w:bottom="1380" w:left="580" w:right="0"/>
          <w:cols w:num="2" w:equalWidth="0">
            <w:col w:w="4658" w:space="433"/>
            <w:col w:w="6239"/>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2"/>
          <w:szCs w:val="12"/>
        </w:rPr>
      </w:pPr>
    </w:p>
    <w:tbl>
      <w:tblPr>
        <w:tblW w:w="0" w:type="auto"/>
        <w:jc w:val="left"/>
        <w:tblInd w:w="210" w:type="dxa"/>
        <w:tblLayout w:type="fixed"/>
        <w:tblCellMar>
          <w:top w:w="0" w:type="dxa"/>
          <w:left w:w="0" w:type="dxa"/>
          <w:bottom w:w="0" w:type="dxa"/>
          <w:right w:w="0" w:type="dxa"/>
        </w:tblCellMar>
        <w:tblLook w:val="01E0"/>
      </w:tblPr>
      <w:tblGrid>
        <w:gridCol w:w="756"/>
        <w:gridCol w:w="1885"/>
        <w:gridCol w:w="895"/>
        <w:gridCol w:w="904"/>
        <w:gridCol w:w="4909"/>
        <w:gridCol w:w="696"/>
      </w:tblGrid>
      <w:tr>
        <w:trPr>
          <w:trHeight w:val="290" w:hRule="exact"/>
        </w:trPr>
        <w:tc>
          <w:tcPr>
            <w:tcW w:w="756" w:type="dxa"/>
            <w:vMerge w:val="restart"/>
            <w:tcBorders>
              <w:top w:val="nil" w:sz="6" w:space="0" w:color="auto"/>
              <w:left w:val="nil" w:sz="6" w:space="0" w:color="auto"/>
              <w:right w:val="nil" w:sz="6" w:space="0" w:color="auto"/>
            </w:tcBorders>
          </w:tcPr>
          <w:p>
            <w:pPr/>
          </w:p>
        </w:tc>
        <w:tc>
          <w:tcPr>
            <w:tcW w:w="188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81" w:right="0"/>
              <w:jc w:val="left"/>
              <w:rPr>
                <w:rFonts w:ascii="宋体" w:hAnsi="宋体" w:cs="宋体" w:eastAsia="宋体" w:hint="default"/>
                <w:sz w:val="18"/>
                <w:szCs w:val="18"/>
              </w:rPr>
            </w:pPr>
            <w:r>
              <w:rPr>
                <w:rFonts w:ascii="宋体" w:hAnsi="宋体" w:cs="宋体" w:eastAsia="宋体" w:hint="default"/>
                <w:b/>
                <w:bCs/>
                <w:sz w:val="18"/>
                <w:szCs w:val="18"/>
              </w:rPr>
              <w:t>境内自然人持股</w:t>
            </w:r>
            <w:r>
              <w:rPr>
                <w:rFonts w:ascii="宋体" w:hAnsi="宋体" w:cs="宋体" w:eastAsia="宋体" w:hint="default"/>
                <w:sz w:val="18"/>
                <w:szCs w:val="18"/>
              </w:rPr>
            </w:r>
          </w:p>
        </w:tc>
        <w:tc>
          <w:tcPr>
            <w:tcW w:w="895"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28"/>
              <w:jc w:val="right"/>
              <w:rPr>
                <w:rFonts w:ascii="Arial Narrow" w:hAnsi="Arial Narrow" w:cs="Arial Narrow" w:eastAsia="Arial Narrow" w:hint="default"/>
                <w:sz w:val="18"/>
                <w:szCs w:val="18"/>
              </w:rPr>
            </w:pPr>
            <w:r>
              <w:rPr>
                <w:rFonts w:ascii="Arial Narrow"/>
                <w:b/>
                <w:spacing w:val="-1"/>
                <w:sz w:val="18"/>
              </w:rPr>
              <w:t>2,234.40</w:t>
            </w:r>
            <w:r>
              <w:rPr>
                <w:rFonts w:ascii="Arial Narrow"/>
                <w:spacing w:val="-1"/>
                <w:sz w:val="18"/>
              </w:rPr>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30" w:right="0"/>
              <w:jc w:val="left"/>
              <w:rPr>
                <w:rFonts w:ascii="Arial Narrow" w:hAnsi="Arial Narrow" w:cs="Arial Narrow" w:eastAsia="Arial Narrow" w:hint="default"/>
                <w:sz w:val="18"/>
                <w:szCs w:val="18"/>
              </w:rPr>
            </w:pPr>
            <w:r>
              <w:rPr>
                <w:rFonts w:ascii="Arial Narrow"/>
                <w:b/>
                <w:sz w:val="18"/>
              </w:rPr>
              <w:t>73.6839</w:t>
            </w:r>
            <w:r>
              <w:rPr>
                <w:rFonts w:ascii="Arial Narrow"/>
                <w:sz w:val="18"/>
              </w:rPr>
            </w:r>
          </w:p>
        </w:tc>
        <w:tc>
          <w:tcPr>
            <w:tcW w:w="490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27"/>
              <w:jc w:val="right"/>
              <w:rPr>
                <w:rFonts w:ascii="Arial Narrow" w:hAnsi="Arial Narrow" w:cs="Arial Narrow" w:eastAsia="Arial Narrow" w:hint="default"/>
                <w:sz w:val="18"/>
                <w:szCs w:val="18"/>
              </w:rPr>
            </w:pPr>
            <w:r>
              <w:rPr>
                <w:rFonts w:ascii="Arial Narrow"/>
                <w:b/>
                <w:spacing w:val="-1"/>
                <w:sz w:val="18"/>
              </w:rPr>
              <w:t>2,234.40</w:t>
            </w:r>
            <w:r>
              <w:rPr>
                <w:rFonts w:ascii="Arial Narrow"/>
                <w:spacing w:val="-1"/>
                <w:sz w:val="18"/>
              </w:rPr>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Arial Narrow" w:hAnsi="Arial Narrow" w:cs="Arial Narrow" w:eastAsia="Arial Narrow" w:hint="default"/>
                <w:sz w:val="18"/>
                <w:szCs w:val="18"/>
              </w:rPr>
            </w:pPr>
            <w:r>
              <w:rPr>
                <w:rFonts w:ascii="Arial Narrow"/>
                <w:b/>
                <w:spacing w:val="-1"/>
                <w:sz w:val="18"/>
              </w:rPr>
              <w:t>55.1704</w:t>
            </w:r>
            <w:r>
              <w:rPr>
                <w:rFonts w:ascii="Arial Narrow"/>
                <w:spacing w:val="-1"/>
                <w:sz w:val="18"/>
              </w:rPr>
            </w:r>
          </w:p>
        </w:tc>
      </w:tr>
      <w:tr>
        <w:trPr>
          <w:trHeight w:val="106" w:hRule="exact"/>
        </w:trPr>
        <w:tc>
          <w:tcPr>
            <w:tcW w:w="756" w:type="dxa"/>
            <w:vMerge/>
            <w:tcBorders>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904" w:type="dxa"/>
            <w:tcBorders>
              <w:top w:val="nil" w:sz="6" w:space="0" w:color="auto"/>
              <w:left w:val="nil" w:sz="6" w:space="0" w:color="auto"/>
              <w:bottom w:val="nil" w:sz="6" w:space="0" w:color="auto"/>
              <w:right w:val="nil" w:sz="6" w:space="0" w:color="auto"/>
            </w:tcBorders>
          </w:tcPr>
          <w:p>
            <w:pPr/>
          </w:p>
        </w:tc>
        <w:tc>
          <w:tcPr>
            <w:tcW w:w="4909"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292" w:hRule="exact"/>
        </w:trPr>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管连平</w:t>
            </w:r>
          </w:p>
        </w:tc>
        <w:tc>
          <w:tcPr>
            <w:tcW w:w="1885" w:type="dxa"/>
            <w:tcBorders>
              <w:top w:val="nil" w:sz="6" w:space="0" w:color="auto"/>
              <w:left w:val="nil" w:sz="6" w:space="0" w:color="auto"/>
              <w:bottom w:val="nil" w:sz="6" w:space="0" w:color="auto"/>
              <w:right w:val="single" w:sz="4" w:space="0" w:color="000000"/>
            </w:tcBorders>
          </w:tcPr>
          <w:p>
            <w:pPr/>
          </w:p>
        </w:tc>
        <w:tc>
          <w:tcPr>
            <w:tcW w:w="895"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28"/>
              <w:jc w:val="right"/>
              <w:rPr>
                <w:rFonts w:ascii="Arial Narrow" w:hAnsi="Arial Narrow" w:cs="Arial Narrow" w:eastAsia="Arial Narrow" w:hint="default"/>
                <w:sz w:val="18"/>
                <w:szCs w:val="18"/>
              </w:rPr>
            </w:pPr>
            <w:r>
              <w:rPr>
                <w:rFonts w:ascii="Arial Narrow"/>
                <w:spacing w:val="-1"/>
                <w:sz w:val="18"/>
              </w:rPr>
              <w:t>1,064.00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30" w:right="0"/>
              <w:jc w:val="left"/>
              <w:rPr>
                <w:rFonts w:ascii="Arial Narrow" w:hAnsi="Arial Narrow" w:cs="Arial Narrow" w:eastAsia="Arial Narrow" w:hint="default"/>
                <w:sz w:val="18"/>
                <w:szCs w:val="18"/>
              </w:rPr>
            </w:pPr>
            <w:r>
              <w:rPr>
                <w:rFonts w:ascii="Arial Narrow"/>
                <w:sz w:val="18"/>
              </w:rPr>
              <w:t>35.0877</w:t>
            </w:r>
          </w:p>
        </w:tc>
        <w:tc>
          <w:tcPr>
            <w:tcW w:w="490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7"/>
              <w:jc w:val="right"/>
              <w:rPr>
                <w:rFonts w:ascii="Arial Narrow" w:hAnsi="Arial Narrow" w:cs="Arial Narrow" w:eastAsia="Arial Narrow" w:hint="default"/>
                <w:sz w:val="18"/>
                <w:szCs w:val="18"/>
              </w:rPr>
            </w:pPr>
            <w:r>
              <w:rPr>
                <w:rFonts w:ascii="Arial Narrow"/>
                <w:spacing w:val="-1"/>
                <w:sz w:val="18"/>
              </w:rPr>
              <w:t>1,064.00</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Narrow" w:hAnsi="Arial Narrow" w:cs="Arial Narrow" w:eastAsia="Arial Narrow" w:hint="default"/>
                <w:sz w:val="18"/>
                <w:szCs w:val="18"/>
              </w:rPr>
            </w:pPr>
            <w:r>
              <w:rPr>
                <w:rFonts w:ascii="Arial Narrow"/>
                <w:spacing w:val="-1"/>
                <w:sz w:val="18"/>
              </w:rPr>
              <w:t>26.2716</w:t>
            </w:r>
          </w:p>
        </w:tc>
      </w:tr>
      <w:tr>
        <w:trPr>
          <w:trHeight w:val="104" w:hRule="exact"/>
        </w:trPr>
        <w:tc>
          <w:tcPr>
            <w:tcW w:w="756"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904" w:type="dxa"/>
            <w:tcBorders>
              <w:top w:val="nil" w:sz="6" w:space="0" w:color="auto"/>
              <w:left w:val="nil" w:sz="6" w:space="0" w:color="auto"/>
              <w:bottom w:val="nil" w:sz="6" w:space="0" w:color="auto"/>
              <w:right w:val="nil" w:sz="6" w:space="0" w:color="auto"/>
            </w:tcBorders>
          </w:tcPr>
          <w:p>
            <w:pPr/>
          </w:p>
        </w:tc>
        <w:tc>
          <w:tcPr>
            <w:tcW w:w="4909"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511" w:hRule="exact"/>
        </w:trPr>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霍卫平</w:t>
            </w:r>
          </w:p>
        </w:tc>
        <w:tc>
          <w:tcPr>
            <w:tcW w:w="1885"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8"/>
              <w:jc w:val="right"/>
              <w:rPr>
                <w:rFonts w:ascii="Arial Narrow" w:hAnsi="Arial Narrow" w:cs="Arial Narrow" w:eastAsia="Arial Narrow" w:hint="default"/>
                <w:sz w:val="18"/>
                <w:szCs w:val="18"/>
              </w:rPr>
            </w:pPr>
            <w:r>
              <w:rPr>
                <w:rFonts w:ascii="Arial Narrow"/>
                <w:spacing w:val="-1"/>
                <w:sz w:val="18"/>
              </w:rPr>
              <w:t>798.00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30" w:right="0"/>
              <w:jc w:val="left"/>
              <w:rPr>
                <w:rFonts w:ascii="Arial Narrow" w:hAnsi="Arial Narrow" w:cs="Arial Narrow" w:eastAsia="Arial Narrow" w:hint="default"/>
                <w:sz w:val="18"/>
                <w:szCs w:val="18"/>
              </w:rPr>
            </w:pPr>
            <w:r>
              <w:rPr>
                <w:rFonts w:ascii="Arial Narrow"/>
                <w:sz w:val="18"/>
              </w:rPr>
              <w:t>26.3157</w:t>
            </w:r>
          </w:p>
        </w:tc>
        <w:tc>
          <w:tcPr>
            <w:tcW w:w="490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7"/>
              <w:jc w:val="right"/>
              <w:rPr>
                <w:rFonts w:ascii="Arial Narrow" w:hAnsi="Arial Narrow" w:cs="Arial Narrow" w:eastAsia="Arial Narrow" w:hint="default"/>
                <w:sz w:val="18"/>
                <w:szCs w:val="18"/>
              </w:rPr>
            </w:pPr>
            <w:r>
              <w:rPr>
                <w:rFonts w:ascii="Arial Narrow"/>
                <w:spacing w:val="-1"/>
                <w:sz w:val="18"/>
              </w:rPr>
              <w:t>798.00</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Narrow" w:hAnsi="Arial Narrow" w:cs="Arial Narrow" w:eastAsia="Arial Narrow" w:hint="default"/>
                <w:sz w:val="18"/>
                <w:szCs w:val="18"/>
              </w:rPr>
            </w:pPr>
            <w:r>
              <w:rPr>
                <w:rFonts w:ascii="Arial Narrow"/>
                <w:spacing w:val="-1"/>
                <w:sz w:val="18"/>
              </w:rPr>
              <w:t>19.7037</w:t>
            </w:r>
          </w:p>
        </w:tc>
      </w:tr>
    </w:tbl>
    <w:p>
      <w:pPr>
        <w:spacing w:after="0" w:line="240" w:lineRule="auto"/>
        <w:jc w:val="right"/>
        <w:rPr>
          <w:rFonts w:ascii="Arial Narrow" w:hAnsi="Arial Narrow" w:cs="Arial Narrow" w:eastAsia="Arial Narrow" w:hint="default"/>
          <w:sz w:val="18"/>
          <w:szCs w:val="18"/>
        </w:rPr>
        <w:sectPr>
          <w:type w:val="continuous"/>
          <w:pgSz w:w="11910" w:h="16840"/>
          <w:pgMar w:top="1100" w:bottom="1380" w:left="5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tbl>
      <w:tblPr>
        <w:tblW w:w="0" w:type="auto"/>
        <w:jc w:val="left"/>
        <w:tblInd w:w="6018" w:type="dxa"/>
        <w:tblLayout w:type="fixed"/>
        <w:tblCellMar>
          <w:top w:w="0" w:type="dxa"/>
          <w:left w:w="0" w:type="dxa"/>
          <w:bottom w:w="0" w:type="dxa"/>
          <w:right w:w="0" w:type="dxa"/>
        </w:tblCellMar>
        <w:tblLook w:val="01E0"/>
      </w:tblPr>
      <w:tblGrid>
        <w:gridCol w:w="1126"/>
        <w:gridCol w:w="770"/>
        <w:gridCol w:w="790"/>
        <w:gridCol w:w="835"/>
        <w:gridCol w:w="715"/>
      </w:tblGrid>
      <w:tr>
        <w:trPr>
          <w:trHeight w:val="359"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0" w:right="0"/>
              <w:jc w:val="left"/>
              <w:rPr>
                <w:rFonts w:ascii="宋体" w:hAnsi="宋体" w:cs="宋体" w:eastAsia="宋体" w:hint="default"/>
                <w:sz w:val="18"/>
                <w:szCs w:val="18"/>
              </w:rPr>
            </w:pPr>
            <w:r>
              <w:rPr>
                <w:rFonts w:ascii="宋体" w:hAnsi="宋体" w:cs="宋体" w:eastAsia="宋体" w:hint="default"/>
                <w:b/>
                <w:bCs/>
                <w:sz w:val="18"/>
                <w:szCs w:val="18"/>
              </w:rPr>
              <w:t>公积金转股</w:t>
            </w:r>
            <w:r>
              <w:rPr>
                <w:rFonts w:ascii="宋体" w:hAnsi="宋体" w:cs="宋体" w:eastAsia="宋体" w:hint="default"/>
                <w:sz w:val="18"/>
                <w:szCs w:val="18"/>
              </w:rPr>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01"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11"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35"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0"/>
              <w:jc w:val="right"/>
              <w:rPr>
                <w:rFonts w:ascii="Arial Narrow" w:hAnsi="Arial Narrow" w:cs="Arial Narrow" w:eastAsia="Arial Narrow" w:hint="default"/>
                <w:sz w:val="18"/>
                <w:szCs w:val="18"/>
              </w:rPr>
            </w:pPr>
            <w:r>
              <w:rPr>
                <w:rFonts w:ascii="宋体" w:hAnsi="宋体" w:cs="宋体" w:eastAsia="宋体" w:hint="default"/>
                <w:b/>
                <w:bCs/>
                <w:sz w:val="18"/>
                <w:szCs w:val="18"/>
              </w:rPr>
              <w:t>比例</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c>
      </w:tr>
      <w:tr>
        <w:trPr>
          <w:trHeight w:val="297" w:hRule="exact"/>
        </w:trPr>
        <w:tc>
          <w:tcPr>
            <w:tcW w:w="1126" w:type="dxa"/>
            <w:tcBorders>
              <w:top w:val="nil" w:sz="6" w:space="0" w:color="auto"/>
              <w:left w:val="nil" w:sz="6" w:space="0" w:color="auto"/>
              <w:bottom w:val="nil" w:sz="6" w:space="0" w:color="auto"/>
              <w:right w:val="nil" w:sz="6" w:space="0" w:color="auto"/>
            </w:tcBorders>
          </w:tcPr>
          <w:p>
            <w:pPr/>
          </w:p>
        </w:tc>
        <w:tc>
          <w:tcPr>
            <w:tcW w:w="770"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75" w:right="0"/>
              <w:jc w:val="left"/>
              <w:rPr>
                <w:rFonts w:ascii="Arial Narrow" w:hAnsi="Arial Narrow" w:cs="Arial Narrow" w:eastAsia="Arial Narrow" w:hint="default"/>
                <w:sz w:val="18"/>
                <w:szCs w:val="18"/>
              </w:rPr>
            </w:pPr>
            <w:r>
              <w:rPr>
                <w:rFonts w:ascii="Arial Narrow"/>
                <w:sz w:val="18"/>
              </w:rPr>
              <w:t>106.40</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Arial Narrow" w:hAnsi="Arial Narrow" w:cs="Arial Narrow" w:eastAsia="Arial Narrow" w:hint="default"/>
                <w:sz w:val="18"/>
                <w:szCs w:val="18"/>
              </w:rPr>
            </w:pPr>
            <w:r>
              <w:rPr>
                <w:rFonts w:ascii="Arial Narrow"/>
                <w:spacing w:val="-1"/>
                <w:sz w:val="18"/>
              </w:rPr>
              <w:t>2.6272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tbl>
      <w:tblPr>
        <w:tblW w:w="0" w:type="auto"/>
        <w:jc w:val="left"/>
        <w:tblInd w:w="210" w:type="dxa"/>
        <w:tblLayout w:type="fixed"/>
        <w:tblCellMar>
          <w:top w:w="0" w:type="dxa"/>
          <w:left w:w="0" w:type="dxa"/>
          <w:bottom w:w="0" w:type="dxa"/>
          <w:right w:w="0" w:type="dxa"/>
        </w:tblCellMar>
        <w:tblLook w:val="01E0"/>
      </w:tblPr>
      <w:tblGrid>
        <w:gridCol w:w="2642"/>
        <w:gridCol w:w="874"/>
        <w:gridCol w:w="792"/>
        <w:gridCol w:w="931"/>
        <w:gridCol w:w="3277"/>
        <w:gridCol w:w="833"/>
        <w:gridCol w:w="696"/>
      </w:tblGrid>
      <w:tr>
        <w:trPr>
          <w:trHeight w:val="290" w:hRule="exact"/>
        </w:trPr>
        <w:tc>
          <w:tcPr>
            <w:tcW w:w="264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．无限售条件股份</w:t>
            </w:r>
          </w:p>
        </w:tc>
        <w:tc>
          <w:tcPr>
            <w:tcW w:w="7403" w:type="dxa"/>
            <w:gridSpan w:val="6"/>
            <w:vMerge w:val="restart"/>
            <w:tcBorders>
              <w:top w:val="nil" w:sz="6" w:space="0" w:color="auto"/>
              <w:left w:val="single" w:sz="4" w:space="0" w:color="000000"/>
              <w:right w:val="nil" w:sz="6" w:space="0" w:color="auto"/>
            </w:tcBorders>
          </w:tcPr>
          <w:p>
            <w:pPr/>
          </w:p>
        </w:tc>
      </w:tr>
      <w:tr>
        <w:trPr>
          <w:trHeight w:val="106" w:hRule="exact"/>
        </w:trPr>
        <w:tc>
          <w:tcPr>
            <w:tcW w:w="2642" w:type="dxa"/>
            <w:tcBorders>
              <w:top w:val="nil" w:sz="6" w:space="0" w:color="auto"/>
              <w:left w:val="nil" w:sz="6" w:space="0" w:color="auto"/>
              <w:bottom w:val="nil" w:sz="6" w:space="0" w:color="auto"/>
              <w:right w:val="nil" w:sz="6" w:space="0" w:color="auto"/>
            </w:tcBorders>
          </w:tcPr>
          <w:p>
            <w:pPr/>
          </w:p>
        </w:tc>
        <w:tc>
          <w:tcPr>
            <w:tcW w:w="7403" w:type="dxa"/>
            <w:gridSpan w:val="6"/>
            <w:vMerge/>
            <w:tcBorders>
              <w:left w:val="single" w:sz="4" w:space="0" w:color="000000"/>
              <w:bottom w:val="nil" w:sz="6" w:space="0" w:color="auto"/>
              <w:right w:val="nil" w:sz="6" w:space="0" w:color="auto"/>
            </w:tcBorders>
          </w:tcPr>
          <w:p>
            <w:pPr/>
          </w:p>
        </w:tc>
      </w:tr>
      <w:tr>
        <w:trPr>
          <w:trHeight w:val="292" w:hRule="exact"/>
        </w:trPr>
        <w:tc>
          <w:tcPr>
            <w:tcW w:w="264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(1) </w:t>
            </w:r>
            <w:r>
              <w:rPr>
                <w:rFonts w:ascii="Arial Narrow" w:hAnsi="Arial Narrow" w:cs="Arial Narrow" w:eastAsia="Arial Narrow" w:hint="default"/>
                <w:spacing w:val="5"/>
                <w:sz w:val="18"/>
                <w:szCs w:val="18"/>
              </w:rPr>
              <w:t> </w:t>
            </w:r>
            <w:r>
              <w:rPr>
                <w:rFonts w:ascii="宋体" w:hAnsi="宋体" w:cs="宋体" w:eastAsia="宋体" w:hint="default"/>
                <w:sz w:val="18"/>
                <w:szCs w:val="18"/>
              </w:rPr>
              <w:t>人民币普通股</w:t>
            </w:r>
          </w:p>
        </w:tc>
        <w:tc>
          <w:tcPr>
            <w:tcW w:w="874" w:type="dxa"/>
            <w:tcBorders>
              <w:top w:val="nil" w:sz="6" w:space="0" w:color="auto"/>
              <w:left w:val="single" w:sz="4" w:space="0" w:color="000000"/>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9"/>
              <w:jc w:val="right"/>
              <w:rPr>
                <w:rFonts w:ascii="Arial Narrow" w:hAnsi="Arial Narrow" w:cs="Arial Narrow" w:eastAsia="Arial Narrow" w:hint="default"/>
                <w:sz w:val="18"/>
                <w:szCs w:val="18"/>
              </w:rPr>
            </w:pPr>
            <w:r>
              <w:rPr>
                <w:rFonts w:ascii="Arial Narrow"/>
                <w:spacing w:val="-1"/>
                <w:sz w:val="18"/>
              </w:rPr>
              <w:t>1,017.60</w:t>
            </w:r>
          </w:p>
        </w:tc>
        <w:tc>
          <w:tcPr>
            <w:tcW w:w="327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9"/>
              <w:jc w:val="right"/>
              <w:rPr>
                <w:rFonts w:ascii="Arial Narrow" w:hAnsi="Arial Narrow" w:cs="Arial Narrow" w:eastAsia="Arial Narrow" w:hint="default"/>
                <w:sz w:val="18"/>
                <w:szCs w:val="18"/>
              </w:rPr>
            </w:pPr>
            <w:r>
              <w:rPr>
                <w:rFonts w:ascii="Arial Narrow"/>
                <w:spacing w:val="-1"/>
                <w:sz w:val="18"/>
              </w:rPr>
              <w:t>1,017.60</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 w:right="0"/>
              <w:jc w:val="center"/>
              <w:rPr>
                <w:rFonts w:ascii="Arial Narrow" w:hAnsi="Arial Narrow" w:cs="Arial Narrow" w:eastAsia="Arial Narrow" w:hint="default"/>
                <w:sz w:val="18"/>
                <w:szCs w:val="18"/>
              </w:rPr>
            </w:pPr>
            <w:r>
              <w:rPr>
                <w:rFonts w:ascii="Arial Narrow"/>
                <w:sz w:val="18"/>
              </w:rPr>
              <w:t>1,017.60</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Narrow" w:hAnsi="Arial Narrow" w:cs="Arial Narrow" w:eastAsia="Arial Narrow" w:hint="default"/>
                <w:sz w:val="18"/>
                <w:szCs w:val="18"/>
              </w:rPr>
            </w:pPr>
            <w:r>
              <w:rPr>
                <w:rFonts w:ascii="Arial Narrow"/>
                <w:spacing w:val="-1"/>
                <w:sz w:val="18"/>
              </w:rPr>
              <w:t>25.1259</w:t>
            </w:r>
          </w:p>
        </w:tc>
      </w:tr>
      <w:tr>
        <w:trPr>
          <w:trHeight w:val="106" w:hRule="exact"/>
        </w:trPr>
        <w:tc>
          <w:tcPr>
            <w:tcW w:w="264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290" w:hRule="exact"/>
        </w:trPr>
        <w:tc>
          <w:tcPr>
            <w:tcW w:w="264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(2) </w:t>
            </w:r>
            <w:r>
              <w:rPr>
                <w:rFonts w:ascii="Arial Narrow" w:hAnsi="Arial Narrow" w:cs="Arial Narrow" w:eastAsia="Arial Narrow" w:hint="default"/>
                <w:spacing w:val="5"/>
                <w:sz w:val="18"/>
                <w:szCs w:val="18"/>
              </w:rPr>
              <w:t> </w:t>
            </w:r>
            <w:r>
              <w:rPr>
                <w:rFonts w:ascii="宋体" w:hAnsi="宋体" w:cs="宋体" w:eastAsia="宋体" w:hint="default"/>
                <w:sz w:val="18"/>
                <w:szCs w:val="18"/>
              </w:rPr>
              <w:t>境内上市的外资股</w:t>
            </w:r>
          </w:p>
        </w:tc>
        <w:tc>
          <w:tcPr>
            <w:tcW w:w="874" w:type="dxa"/>
            <w:tcBorders>
              <w:top w:val="nil" w:sz="6" w:space="0" w:color="auto"/>
              <w:left w:val="single" w:sz="4" w:space="0" w:color="000000"/>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107" w:hRule="exact"/>
        </w:trPr>
        <w:tc>
          <w:tcPr>
            <w:tcW w:w="264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290" w:hRule="exact"/>
        </w:trPr>
        <w:tc>
          <w:tcPr>
            <w:tcW w:w="264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(3) </w:t>
            </w:r>
            <w:r>
              <w:rPr>
                <w:rFonts w:ascii="Arial Narrow" w:hAnsi="Arial Narrow" w:cs="Arial Narrow" w:eastAsia="Arial Narrow" w:hint="default"/>
                <w:spacing w:val="5"/>
                <w:sz w:val="18"/>
                <w:szCs w:val="18"/>
              </w:rPr>
              <w:t> </w:t>
            </w:r>
            <w:r>
              <w:rPr>
                <w:rFonts w:ascii="宋体" w:hAnsi="宋体" w:cs="宋体" w:eastAsia="宋体" w:hint="default"/>
                <w:sz w:val="18"/>
                <w:szCs w:val="18"/>
              </w:rPr>
              <w:t>境外上市的外资股</w:t>
            </w:r>
          </w:p>
        </w:tc>
        <w:tc>
          <w:tcPr>
            <w:tcW w:w="874" w:type="dxa"/>
            <w:tcBorders>
              <w:top w:val="nil" w:sz="6" w:space="0" w:color="auto"/>
              <w:left w:val="single" w:sz="4" w:space="0" w:color="000000"/>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108" w:hRule="exact"/>
        </w:trPr>
        <w:tc>
          <w:tcPr>
            <w:tcW w:w="264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290" w:hRule="exact"/>
        </w:trPr>
        <w:tc>
          <w:tcPr>
            <w:tcW w:w="264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(4)  </w:t>
            </w:r>
            <w:r>
              <w:rPr>
                <w:rFonts w:ascii="宋体" w:hAnsi="宋体" w:cs="宋体" w:eastAsia="宋体" w:hint="default"/>
                <w:sz w:val="18"/>
                <w:szCs w:val="18"/>
              </w:rPr>
              <w:t>其</w:t>
            </w:r>
            <w:r>
              <w:rPr>
                <w:rFonts w:ascii="宋体" w:hAnsi="宋体" w:cs="宋体" w:eastAsia="宋体" w:hint="default"/>
                <w:spacing w:val="4"/>
                <w:sz w:val="18"/>
                <w:szCs w:val="18"/>
              </w:rPr>
              <w:t> </w:t>
            </w:r>
            <w:r>
              <w:rPr>
                <w:rFonts w:ascii="宋体" w:hAnsi="宋体" w:cs="宋体" w:eastAsia="宋体" w:hint="default"/>
                <w:sz w:val="18"/>
                <w:szCs w:val="18"/>
              </w:rPr>
              <w:t>他</w:t>
            </w:r>
          </w:p>
        </w:tc>
        <w:tc>
          <w:tcPr>
            <w:tcW w:w="874" w:type="dxa"/>
            <w:tcBorders>
              <w:top w:val="nil" w:sz="6" w:space="0" w:color="auto"/>
              <w:left w:val="single" w:sz="4" w:space="0" w:color="000000"/>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106" w:hRule="exact"/>
        </w:trPr>
        <w:tc>
          <w:tcPr>
            <w:tcW w:w="264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292" w:hRule="exact"/>
        </w:trPr>
        <w:tc>
          <w:tcPr>
            <w:tcW w:w="264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474" w:right="0"/>
              <w:jc w:val="left"/>
              <w:rPr>
                <w:rFonts w:ascii="宋体" w:hAnsi="宋体" w:cs="宋体" w:eastAsia="宋体" w:hint="default"/>
                <w:sz w:val="18"/>
                <w:szCs w:val="18"/>
              </w:rPr>
            </w:pPr>
            <w:r>
              <w:rPr>
                <w:rFonts w:ascii="宋体" w:hAnsi="宋体" w:cs="宋体" w:eastAsia="宋体" w:hint="default"/>
                <w:sz w:val="18"/>
                <w:szCs w:val="18"/>
              </w:rPr>
              <w:t>无限售条件股份小计</w:t>
            </w:r>
          </w:p>
        </w:tc>
        <w:tc>
          <w:tcPr>
            <w:tcW w:w="874" w:type="dxa"/>
            <w:tcBorders>
              <w:top w:val="nil" w:sz="6" w:space="0" w:color="auto"/>
              <w:left w:val="single" w:sz="4" w:space="0" w:color="000000"/>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10"/>
              <w:jc w:val="right"/>
              <w:rPr>
                <w:rFonts w:ascii="Arial Narrow" w:hAnsi="Arial Narrow" w:cs="Arial Narrow" w:eastAsia="Arial Narrow" w:hint="default"/>
                <w:sz w:val="18"/>
                <w:szCs w:val="18"/>
              </w:rPr>
            </w:pPr>
            <w:r>
              <w:rPr>
                <w:rFonts w:ascii="Arial Narrow"/>
                <w:spacing w:val="-1"/>
                <w:sz w:val="18"/>
              </w:rPr>
              <w:t>1,017.60</w:t>
            </w:r>
          </w:p>
        </w:tc>
        <w:tc>
          <w:tcPr>
            <w:tcW w:w="327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9"/>
              <w:jc w:val="right"/>
              <w:rPr>
                <w:rFonts w:ascii="Arial Narrow" w:hAnsi="Arial Narrow" w:cs="Arial Narrow" w:eastAsia="Arial Narrow" w:hint="default"/>
                <w:sz w:val="18"/>
                <w:szCs w:val="18"/>
              </w:rPr>
            </w:pPr>
            <w:r>
              <w:rPr>
                <w:rFonts w:ascii="Arial Narrow"/>
                <w:spacing w:val="-1"/>
                <w:sz w:val="18"/>
              </w:rPr>
              <w:t>1,017.60</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 w:right="0"/>
              <w:jc w:val="center"/>
              <w:rPr>
                <w:rFonts w:ascii="Arial Narrow" w:hAnsi="Arial Narrow" w:cs="Arial Narrow" w:eastAsia="Arial Narrow" w:hint="default"/>
                <w:sz w:val="18"/>
                <w:szCs w:val="18"/>
              </w:rPr>
            </w:pPr>
            <w:r>
              <w:rPr>
                <w:rFonts w:ascii="Arial Narrow"/>
                <w:sz w:val="18"/>
              </w:rPr>
              <w:t>1,017.60</w:t>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Narrow" w:hAnsi="Arial Narrow" w:cs="Arial Narrow" w:eastAsia="Arial Narrow" w:hint="default"/>
                <w:sz w:val="18"/>
                <w:szCs w:val="18"/>
              </w:rPr>
            </w:pPr>
            <w:r>
              <w:rPr>
                <w:rFonts w:ascii="Arial Narrow"/>
                <w:spacing w:val="-1"/>
                <w:sz w:val="18"/>
              </w:rPr>
              <w:t>25.1259</w:t>
            </w:r>
          </w:p>
        </w:tc>
      </w:tr>
      <w:tr>
        <w:trPr>
          <w:trHeight w:val="104" w:hRule="exact"/>
        </w:trPr>
        <w:tc>
          <w:tcPr>
            <w:tcW w:w="2642"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931" w:type="dxa"/>
            <w:tcBorders>
              <w:top w:val="nil" w:sz="6" w:space="0" w:color="auto"/>
              <w:left w:val="nil" w:sz="6" w:space="0" w:color="auto"/>
              <w:bottom w:val="nil" w:sz="6" w:space="0" w:color="auto"/>
              <w:right w:val="nil" w:sz="6" w:space="0" w:color="auto"/>
            </w:tcBorders>
          </w:tcPr>
          <w:p>
            <w:pPr/>
          </w:p>
        </w:tc>
        <w:tc>
          <w:tcPr>
            <w:tcW w:w="3277"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r>
      <w:tr>
        <w:trPr>
          <w:trHeight w:val="362" w:hRule="exact"/>
        </w:trPr>
        <w:tc>
          <w:tcPr>
            <w:tcW w:w="264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70"/>
              <w:jc w:val="center"/>
              <w:rPr>
                <w:rFonts w:ascii="宋体" w:hAnsi="宋体" w:cs="宋体" w:eastAsia="宋体" w:hint="default"/>
                <w:sz w:val="18"/>
                <w:szCs w:val="18"/>
              </w:rPr>
            </w:pPr>
            <w:r>
              <w:rPr>
                <w:rFonts w:ascii="宋体" w:hAnsi="宋体" w:cs="宋体" w:eastAsia="宋体" w:hint="default"/>
                <w:b/>
                <w:bCs/>
                <w:sz w:val="18"/>
                <w:szCs w:val="18"/>
              </w:rPr>
              <w:t>股份合计</w:t>
            </w:r>
            <w:r>
              <w:rPr>
                <w:rFonts w:ascii="宋体" w:hAnsi="宋体" w:cs="宋体" w:eastAsia="宋体" w:hint="default"/>
                <w:sz w:val="18"/>
                <w:szCs w:val="18"/>
              </w:rPr>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91" w:right="0"/>
              <w:jc w:val="left"/>
              <w:rPr>
                <w:rFonts w:ascii="Arial Narrow" w:hAnsi="Arial Narrow" w:cs="Arial Narrow" w:eastAsia="Arial Narrow" w:hint="default"/>
                <w:sz w:val="18"/>
                <w:szCs w:val="18"/>
              </w:rPr>
            </w:pPr>
            <w:r>
              <w:rPr>
                <w:rFonts w:ascii="Arial Narrow"/>
                <w:b/>
                <w:sz w:val="18"/>
              </w:rPr>
              <w:t>3,032.40</w:t>
            </w:r>
            <w:r>
              <w:rPr>
                <w:rFonts w:ascii="Arial Narrow"/>
                <w:sz w:val="18"/>
              </w:rPr>
            </w: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32" w:right="0"/>
              <w:jc w:val="left"/>
              <w:rPr>
                <w:rFonts w:ascii="Arial Narrow" w:hAnsi="Arial Narrow" w:cs="Arial Narrow" w:eastAsia="Arial Narrow" w:hint="default"/>
                <w:sz w:val="18"/>
                <w:szCs w:val="18"/>
              </w:rPr>
            </w:pPr>
            <w:r>
              <w:rPr>
                <w:rFonts w:ascii="Arial Narrow"/>
                <w:b/>
                <w:sz w:val="18"/>
              </w:rPr>
              <w:t>100.00</w:t>
            </w:r>
            <w:r>
              <w:rPr>
                <w:rFonts w:ascii="Arial Narrow"/>
                <w:sz w:val="18"/>
              </w:rPr>
            </w: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9"/>
              <w:jc w:val="right"/>
              <w:rPr>
                <w:rFonts w:ascii="Arial Narrow" w:hAnsi="Arial Narrow" w:cs="Arial Narrow" w:eastAsia="Arial Narrow" w:hint="default"/>
                <w:sz w:val="18"/>
                <w:szCs w:val="18"/>
              </w:rPr>
            </w:pPr>
            <w:r>
              <w:rPr>
                <w:rFonts w:ascii="Arial Narrow"/>
                <w:b/>
                <w:spacing w:val="-1"/>
                <w:sz w:val="18"/>
              </w:rPr>
              <w:t>1,017.60</w:t>
            </w:r>
            <w:r>
              <w:rPr>
                <w:rFonts w:ascii="Arial Narrow"/>
                <w:spacing w:val="-1"/>
                <w:sz w:val="18"/>
              </w:rPr>
            </w:r>
          </w:p>
        </w:tc>
        <w:tc>
          <w:tcPr>
            <w:tcW w:w="327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9"/>
              <w:jc w:val="right"/>
              <w:rPr>
                <w:rFonts w:ascii="Arial Narrow" w:hAnsi="Arial Narrow" w:cs="Arial Narrow" w:eastAsia="Arial Narrow" w:hint="default"/>
                <w:sz w:val="18"/>
                <w:szCs w:val="18"/>
              </w:rPr>
            </w:pPr>
            <w:r>
              <w:rPr>
                <w:rFonts w:ascii="Arial Narrow"/>
                <w:b/>
                <w:spacing w:val="-1"/>
                <w:sz w:val="18"/>
              </w:rPr>
              <w:t>1,017.60</w:t>
            </w:r>
            <w:r>
              <w:rPr>
                <w:rFonts w:ascii="Arial Narrow"/>
                <w:spacing w:val="-1"/>
                <w:sz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3" w:right="0"/>
              <w:jc w:val="center"/>
              <w:rPr>
                <w:rFonts w:ascii="Arial Narrow" w:hAnsi="Arial Narrow" w:cs="Arial Narrow" w:eastAsia="Arial Narrow" w:hint="default"/>
                <w:sz w:val="18"/>
                <w:szCs w:val="18"/>
              </w:rPr>
            </w:pPr>
            <w:r>
              <w:rPr>
                <w:rFonts w:ascii="Arial Narrow"/>
                <w:b/>
                <w:sz w:val="18"/>
              </w:rPr>
              <w:t>4050.00</w:t>
            </w:r>
            <w:r>
              <w:rPr>
                <w:rFonts w:ascii="Arial Narrow"/>
                <w:sz w:val="18"/>
              </w:rPr>
            </w:r>
          </w:p>
        </w:tc>
        <w:tc>
          <w:tcPr>
            <w:tcW w:w="69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Narrow" w:hAnsi="Arial Narrow" w:cs="Arial Narrow" w:eastAsia="Arial Narrow" w:hint="default"/>
                <w:sz w:val="18"/>
                <w:szCs w:val="18"/>
              </w:rPr>
            </w:pPr>
            <w:r>
              <w:rPr>
                <w:rFonts w:ascii="Arial Narrow"/>
                <w:b/>
                <w:spacing w:val="-1"/>
                <w:sz w:val="18"/>
              </w:rPr>
              <w:t>100.00</w:t>
            </w:r>
            <w:r>
              <w:rPr>
                <w:rFonts w:ascii="Arial Narrow"/>
                <w:spacing w:val="-1"/>
                <w:sz w:val="18"/>
              </w:rPr>
            </w:r>
          </w:p>
        </w:tc>
      </w:tr>
    </w:tbl>
    <w:p>
      <w:pPr>
        <w:spacing w:line="240" w:lineRule="auto" w:before="11"/>
        <w:rPr>
          <w:rFonts w:ascii="宋体" w:hAnsi="宋体" w:cs="宋体" w:eastAsia="宋体" w:hint="default"/>
          <w:sz w:val="9"/>
          <w:szCs w:val="9"/>
        </w:rPr>
      </w:pPr>
    </w:p>
    <w:p>
      <w:pPr>
        <w:spacing w:before="36"/>
        <w:ind w:left="1218" w:right="0" w:firstLine="0"/>
        <w:jc w:val="left"/>
        <w:rPr>
          <w:rFonts w:ascii="宋体" w:hAnsi="宋体" w:cs="宋体" w:eastAsia="宋体" w:hint="default"/>
          <w:sz w:val="21"/>
          <w:szCs w:val="21"/>
        </w:rPr>
      </w:pPr>
      <w:r>
        <w:rPr/>
        <w:pict>
          <v:group style="position:absolute;margin-left:34.92001pt;margin-top:-283.106323pt;width:510.85pt;height:278.45pt;mso-position-horizontal-relative:page;mso-position-vertical-relative:paragraph;z-index:-1147576" coordorigin="698,-5662" coordsize="10217,5569">
            <v:group style="position:absolute;left:718;top:-5657;width:2710;height:2" coordorigin="718,-5657" coordsize="2710,2">
              <v:shape style="position:absolute;left:718;top:-5657;width:2710;height:2" coordorigin="718,-5657" coordsize="2710,0" path="m718,-5657l3428,-5657e" filled="false" stroked="true" strokeweight=".48pt" strokecolor="#000000">
                <v:path arrowok="t"/>
              </v:shape>
            </v:group>
            <v:group style="position:absolute;left:3428;top:-5657;width:10;height:2" coordorigin="3428,-5657" coordsize="10,2">
              <v:shape style="position:absolute;left:3428;top:-5657;width:10;height:2" coordorigin="3428,-5657" coordsize="10,0" path="m3428,-5657l3437,-5657e" filled="false" stroked="true" strokeweight=".48pt" strokecolor="#000000">
                <v:path arrowok="t"/>
              </v:shape>
            </v:group>
            <v:group style="position:absolute;left:3437;top:-5657;width:1657;height:2" coordorigin="3437,-5657" coordsize="1657,2">
              <v:shape style="position:absolute;left:3437;top:-5657;width:1657;height:2" coordorigin="3437,-5657" coordsize="1657,0" path="m3437,-5657l5094,-5657e" filled="false" stroked="true" strokeweight=".48pt" strokecolor="#000000">
                <v:path arrowok="t"/>
              </v:shape>
            </v:group>
            <v:group style="position:absolute;left:5094;top:-5657;width:10;height:2" coordorigin="5094,-5657" coordsize="10,2">
              <v:shape style="position:absolute;left:5094;top:-5657;width:10;height:2" coordorigin="5094,-5657" coordsize="10,0" path="m5094,-5657l5103,-5657e" filled="false" stroked="true" strokeweight=".48pt" strokecolor="#000000">
                <v:path arrowok="t"/>
              </v:shape>
            </v:group>
            <v:group style="position:absolute;left:5103;top:-5657;width:4177;height:2" coordorigin="5103,-5657" coordsize="4177,2">
              <v:shape style="position:absolute;left:5103;top:-5657;width:4177;height:2" coordorigin="5103,-5657" coordsize="4177,0" path="m5103,-5657l9280,-5657e" filled="false" stroked="true" strokeweight=".48pt" strokecolor="#000000">
                <v:path arrowok="t"/>
              </v:shape>
            </v:group>
            <v:group style="position:absolute;left:9280;top:-5657;width:10;height:2" coordorigin="9280,-5657" coordsize="10,2">
              <v:shape style="position:absolute;left:9280;top:-5657;width:10;height:2" coordorigin="9280,-5657" coordsize="10,0" path="m9280,-5657l9290,-5657e" filled="false" stroked="true" strokeweight=".48pt" strokecolor="#000000">
                <v:path arrowok="t"/>
              </v:shape>
            </v:group>
            <v:group style="position:absolute;left:9290;top:-5657;width:1620;height:2" coordorigin="9290,-5657" coordsize="1620,2">
              <v:shape style="position:absolute;left:9290;top:-5657;width:1620;height:2" coordorigin="9290,-5657" coordsize="1620,0" path="m9290,-5657l10910,-5657e" filled="false" stroked="true" strokeweight=".48pt" strokecolor="#000000">
                <v:path arrowok="t"/>
              </v:shape>
            </v:group>
            <v:group style="position:absolute;left:3428;top:-5653;width:10;height:20" coordorigin="3428,-5653" coordsize="10,20">
              <v:shape style="position:absolute;left:3428;top:-5653;width:10;height:20" coordorigin="3428,-5653" coordsize="10,20" path="m3428,-5633l3437,-5633,3437,-5653,3428,-5653,3428,-5633xe" filled="true" fillcolor="#000000" stroked="false">
                <v:path arrowok="t"/>
                <v:fill type="solid"/>
              </v:shape>
            </v:group>
            <v:group style="position:absolute;left:3428;top:-5633;width:10;height:20" coordorigin="3428,-5633" coordsize="10,20">
              <v:shape style="position:absolute;left:3428;top:-5633;width:10;height:20" coordorigin="3428,-5633" coordsize="10,20" path="m3428,-5614l3437,-5614,3437,-5633,3428,-5633,3428,-5614xe" filled="true" fillcolor="#000000" stroked="false">
                <v:path arrowok="t"/>
                <v:fill type="solid"/>
              </v:shape>
            </v:group>
            <v:group style="position:absolute;left:3428;top:-5614;width:10;height:20" coordorigin="3428,-5614" coordsize="10,20">
              <v:shape style="position:absolute;left:3428;top:-5614;width:10;height:20" coordorigin="3428,-5614" coordsize="10,20" path="m3428,-5595l3437,-5595,3437,-5614,3428,-5614,3428,-5595xe" filled="true" fillcolor="#000000" stroked="false">
                <v:path arrowok="t"/>
                <v:fill type="solid"/>
              </v:shape>
            </v:group>
            <v:group style="position:absolute;left:3428;top:-5595;width:10;height:20" coordorigin="3428,-5595" coordsize="10,20">
              <v:shape style="position:absolute;left:3428;top:-5595;width:10;height:20" coordorigin="3428,-5595" coordsize="10,20" path="m3428,-5576l3437,-5576,3437,-5595,3428,-5595,3428,-5576xe" filled="true" fillcolor="#000000" stroked="false">
                <v:path arrowok="t"/>
                <v:fill type="solid"/>
              </v:shape>
            </v:group>
            <v:group style="position:absolute;left:3428;top:-5576;width:10;height:20" coordorigin="3428,-5576" coordsize="10,20">
              <v:shape style="position:absolute;left:3428;top:-5576;width:10;height:20" coordorigin="3428,-5576" coordsize="10,20" path="m3428,-5557l3437,-5557,3437,-5576,3428,-5576,3428,-5557xe" filled="true" fillcolor="#000000" stroked="false">
                <v:path arrowok="t"/>
                <v:fill type="solid"/>
              </v:shape>
            </v:group>
            <v:group style="position:absolute;left:3428;top:-5557;width:10;height:20" coordorigin="3428,-5557" coordsize="10,20">
              <v:shape style="position:absolute;left:3428;top:-5557;width:10;height:20" coordorigin="3428,-5557" coordsize="10,20" path="m3428,-5537l3437,-5537,3437,-5557,3428,-5557,3428,-5537xe" filled="true" fillcolor="#000000" stroked="false">
                <v:path arrowok="t"/>
                <v:fill type="solid"/>
              </v:shape>
            </v:group>
            <v:group style="position:absolute;left:3428;top:-5537;width:10;height:20" coordorigin="3428,-5537" coordsize="10,20">
              <v:shape style="position:absolute;left:3428;top:-5537;width:10;height:20" coordorigin="3428,-5537" coordsize="10,20" path="m3428,-5518l3437,-5518,3437,-5537,3428,-5537,3428,-5518xe" filled="true" fillcolor="#000000" stroked="false">
                <v:path arrowok="t"/>
                <v:fill type="solid"/>
              </v:shape>
            </v:group>
            <v:group style="position:absolute;left:3428;top:-5518;width:10;height:20" coordorigin="3428,-5518" coordsize="10,20">
              <v:shape style="position:absolute;left:3428;top:-5518;width:10;height:20" coordorigin="3428,-5518" coordsize="10,20" path="m3428,-5499l3437,-5499,3437,-5518,3428,-5518,3428,-5499xe" filled="true" fillcolor="#000000" stroked="false">
                <v:path arrowok="t"/>
                <v:fill type="solid"/>
              </v:shape>
            </v:group>
            <v:group style="position:absolute;left:3428;top:-5499;width:10;height:20" coordorigin="3428,-5499" coordsize="10,20">
              <v:shape style="position:absolute;left:3428;top:-5499;width:10;height:20" coordorigin="3428,-5499" coordsize="10,20" path="m3428,-5480l3437,-5480,3437,-5499,3428,-5499,3428,-5480xe" filled="true" fillcolor="#000000" stroked="false">
                <v:path arrowok="t"/>
                <v:fill type="solid"/>
              </v:shape>
            </v:group>
            <v:group style="position:absolute;left:3428;top:-5480;width:10;height:20" coordorigin="3428,-5480" coordsize="10,20">
              <v:shape style="position:absolute;left:3428;top:-5480;width:10;height:20" coordorigin="3428,-5480" coordsize="10,20" path="m3428,-5461l3437,-5461,3437,-5480,3428,-5480,3428,-5461xe" filled="true" fillcolor="#000000" stroked="false">
                <v:path arrowok="t"/>
                <v:fill type="solid"/>
              </v:shape>
            </v:group>
            <v:group style="position:absolute;left:3428;top:-5461;width:10;height:20" coordorigin="3428,-5461" coordsize="10,20">
              <v:shape style="position:absolute;left:3428;top:-5461;width:10;height:20" coordorigin="3428,-5461" coordsize="10,20" path="m3428,-5441l3437,-5441,3437,-5461,3428,-5461,3428,-5441xe" filled="true" fillcolor="#000000" stroked="false">
                <v:path arrowok="t"/>
                <v:fill type="solid"/>
              </v:shape>
            </v:group>
            <v:group style="position:absolute;left:3428;top:-5441;width:10;height:20" coordorigin="3428,-5441" coordsize="10,20">
              <v:shape style="position:absolute;left:3428;top:-5441;width:10;height:20" coordorigin="3428,-5441" coordsize="10,20" path="m3428,-5422l3437,-5422,3437,-5441,3428,-5441,3428,-5422xe" filled="true" fillcolor="#000000" stroked="false">
                <v:path arrowok="t"/>
                <v:fill type="solid"/>
              </v:shape>
            </v:group>
            <v:group style="position:absolute;left:3428;top:-5422;width:10;height:20" coordorigin="3428,-5422" coordsize="10,20">
              <v:shape style="position:absolute;left:3428;top:-5422;width:10;height:20" coordorigin="3428,-5422" coordsize="10,20" path="m3428,-5403l3437,-5403,3437,-5422,3428,-5422,3428,-5403xe" filled="true" fillcolor="#000000" stroked="false">
                <v:path arrowok="t"/>
                <v:fill type="solid"/>
              </v:shape>
            </v:group>
            <v:group style="position:absolute;left:3428;top:-5403;width:10;height:20" coordorigin="3428,-5403" coordsize="10,20">
              <v:shape style="position:absolute;left:3428;top:-5403;width:10;height:20" coordorigin="3428,-5403" coordsize="10,20" path="m3428,-5384l3437,-5384,3437,-5403,3428,-5403,3428,-5384xe" filled="true" fillcolor="#000000" stroked="false">
                <v:path arrowok="t"/>
                <v:fill type="solid"/>
              </v:shape>
            </v:group>
            <v:group style="position:absolute;left:3428;top:-5384;width:10;height:20" coordorigin="3428,-5384" coordsize="10,20">
              <v:shape style="position:absolute;left:3428;top:-5384;width:10;height:20" coordorigin="3428,-5384" coordsize="10,20" path="m3428,-5365l3437,-5365,3437,-5384,3428,-5384,3428,-5365xe" filled="true" fillcolor="#000000" stroked="false">
                <v:path arrowok="t"/>
                <v:fill type="solid"/>
              </v:shape>
            </v:group>
            <v:group style="position:absolute;left:3428;top:-5365;width:10;height:20" coordorigin="3428,-5365" coordsize="10,20">
              <v:shape style="position:absolute;left:3428;top:-5365;width:10;height:20" coordorigin="3428,-5365" coordsize="10,20" path="m3428,-5345l3437,-5345,3437,-5365,3428,-5365,3428,-5345xe" filled="true" fillcolor="#000000" stroked="false">
                <v:path arrowok="t"/>
                <v:fill type="solid"/>
              </v:shape>
            </v:group>
            <v:group style="position:absolute;left:3428;top:-5345;width:10;height:20" coordorigin="3428,-5345" coordsize="10,20">
              <v:shape style="position:absolute;left:3428;top:-5345;width:10;height:20" coordorigin="3428,-5345" coordsize="10,20" path="m3428,-5326l3437,-5326,3437,-5345,3428,-5345,3428,-5326xe" filled="true" fillcolor="#000000" stroked="false">
                <v:path arrowok="t"/>
                <v:fill type="solid"/>
              </v:shape>
            </v:group>
            <v:group style="position:absolute;left:3428;top:-5326;width:10;height:20" coordorigin="3428,-5326" coordsize="10,20">
              <v:shape style="position:absolute;left:3428;top:-5326;width:10;height:20" coordorigin="3428,-5326" coordsize="10,20" path="m3428,-5307l3437,-5307,3437,-5326,3428,-5326,3428,-5307xe" filled="true" fillcolor="#000000" stroked="false">
                <v:path arrowok="t"/>
                <v:fill type="solid"/>
              </v:shape>
            </v:group>
            <v:group style="position:absolute;left:3428;top:-5307;width:10;height:20" coordorigin="3428,-5307" coordsize="10,20">
              <v:shape style="position:absolute;left:3428;top:-5307;width:10;height:20" coordorigin="3428,-5307" coordsize="10,20" path="m3428,-5287l3437,-5287,3437,-5307,3428,-5307,3428,-5287xe" filled="true" fillcolor="#000000" stroked="false">
                <v:path arrowok="t"/>
                <v:fill type="solid"/>
              </v:shape>
            </v:group>
            <v:group style="position:absolute;left:3428;top:-5287;width:10;height:20" coordorigin="3428,-5287" coordsize="10,20">
              <v:shape style="position:absolute;left:3428;top:-5287;width:10;height:20" coordorigin="3428,-5287" coordsize="10,20" path="m3428,-5268l3437,-5268,3437,-5287,3428,-5287,3428,-5268xe" filled="true" fillcolor="#000000" stroked="false">
                <v:path arrowok="t"/>
                <v:fill type="solid"/>
              </v:shape>
            </v:group>
            <v:group style="position:absolute;left:5094;top:-5653;width:10;height:20" coordorigin="5094,-5653" coordsize="10,20">
              <v:shape style="position:absolute;left:5094;top:-5653;width:10;height:20" coordorigin="5094,-5653" coordsize="10,20" path="m5094,-5633l5103,-5633,5103,-5653,5094,-5653,5094,-5633xe" filled="true" fillcolor="#000000" stroked="false">
                <v:path arrowok="t"/>
                <v:fill type="solid"/>
              </v:shape>
            </v:group>
            <v:group style="position:absolute;left:5094;top:-5633;width:10;height:20" coordorigin="5094,-5633" coordsize="10,20">
              <v:shape style="position:absolute;left:5094;top:-5633;width:10;height:20" coordorigin="5094,-5633" coordsize="10,20" path="m5094,-5614l5103,-5614,5103,-5633,5094,-5633,5094,-5614xe" filled="true" fillcolor="#000000" stroked="false">
                <v:path arrowok="t"/>
                <v:fill type="solid"/>
              </v:shape>
            </v:group>
            <v:group style="position:absolute;left:5094;top:-5614;width:10;height:20" coordorigin="5094,-5614" coordsize="10,20">
              <v:shape style="position:absolute;left:5094;top:-5614;width:10;height:20" coordorigin="5094,-5614" coordsize="10,20" path="m5094,-5595l5103,-5595,5103,-5614,5094,-5614,5094,-5595xe" filled="true" fillcolor="#000000" stroked="false">
                <v:path arrowok="t"/>
                <v:fill type="solid"/>
              </v:shape>
            </v:group>
            <v:group style="position:absolute;left:5094;top:-5595;width:10;height:20" coordorigin="5094,-5595" coordsize="10,20">
              <v:shape style="position:absolute;left:5094;top:-5595;width:10;height:20" coordorigin="5094,-5595" coordsize="10,20" path="m5094,-5576l5103,-5576,5103,-5595,5094,-5595,5094,-5576xe" filled="true" fillcolor="#000000" stroked="false">
                <v:path arrowok="t"/>
                <v:fill type="solid"/>
              </v:shape>
            </v:group>
            <v:group style="position:absolute;left:5094;top:-5576;width:10;height:20" coordorigin="5094,-5576" coordsize="10,20">
              <v:shape style="position:absolute;left:5094;top:-5576;width:10;height:20" coordorigin="5094,-5576" coordsize="10,20" path="m5094,-5557l5103,-5557,5103,-5576,5094,-5576,5094,-5557xe" filled="true" fillcolor="#000000" stroked="false">
                <v:path arrowok="t"/>
                <v:fill type="solid"/>
              </v:shape>
            </v:group>
            <v:group style="position:absolute;left:5094;top:-5557;width:10;height:20" coordorigin="5094,-5557" coordsize="10,20">
              <v:shape style="position:absolute;left:5094;top:-5557;width:10;height:20" coordorigin="5094,-5557" coordsize="10,20" path="m5094,-5537l5103,-5537,5103,-5557,5094,-5557,5094,-5537xe" filled="true" fillcolor="#000000" stroked="false">
                <v:path arrowok="t"/>
                <v:fill type="solid"/>
              </v:shape>
            </v:group>
            <v:group style="position:absolute;left:5094;top:-5537;width:10;height:20" coordorigin="5094,-5537" coordsize="10,20">
              <v:shape style="position:absolute;left:5094;top:-5537;width:10;height:20" coordorigin="5094,-5537" coordsize="10,20" path="m5094,-5518l5103,-5518,5103,-5537,5094,-5537,5094,-5518xe" filled="true" fillcolor="#000000" stroked="false">
                <v:path arrowok="t"/>
                <v:fill type="solid"/>
              </v:shape>
            </v:group>
            <v:group style="position:absolute;left:5094;top:-5518;width:10;height:20" coordorigin="5094,-5518" coordsize="10,20">
              <v:shape style="position:absolute;left:5094;top:-5518;width:10;height:20" coordorigin="5094,-5518" coordsize="10,20" path="m5094,-5499l5103,-5499,5103,-5518,5094,-5518,5094,-5499xe" filled="true" fillcolor="#000000" stroked="false">
                <v:path arrowok="t"/>
                <v:fill type="solid"/>
              </v:shape>
            </v:group>
            <v:group style="position:absolute;left:5094;top:-5499;width:10;height:20" coordorigin="5094,-5499" coordsize="10,20">
              <v:shape style="position:absolute;left:5094;top:-5499;width:10;height:20" coordorigin="5094,-5499" coordsize="10,20" path="m5094,-5480l5103,-5480,5103,-5499,5094,-5499,5094,-5480xe" filled="true" fillcolor="#000000" stroked="false">
                <v:path arrowok="t"/>
                <v:fill type="solid"/>
              </v:shape>
            </v:group>
            <v:group style="position:absolute;left:5094;top:-5480;width:10;height:20" coordorigin="5094,-5480" coordsize="10,20">
              <v:shape style="position:absolute;left:5094;top:-5480;width:10;height:20" coordorigin="5094,-5480" coordsize="10,20" path="m5094,-5461l5103,-5461,5103,-5480,5094,-5480,5094,-5461xe" filled="true" fillcolor="#000000" stroked="false">
                <v:path arrowok="t"/>
                <v:fill type="solid"/>
              </v:shape>
            </v:group>
            <v:group style="position:absolute;left:5094;top:-5461;width:10;height:20" coordorigin="5094,-5461" coordsize="10,20">
              <v:shape style="position:absolute;left:5094;top:-5461;width:10;height:20" coordorigin="5094,-5461" coordsize="10,20" path="m5094,-5441l5103,-5441,5103,-5461,5094,-5461,5094,-5441xe" filled="true" fillcolor="#000000" stroked="false">
                <v:path arrowok="t"/>
                <v:fill type="solid"/>
              </v:shape>
            </v:group>
            <v:group style="position:absolute;left:5094;top:-5441;width:10;height:20" coordorigin="5094,-5441" coordsize="10,20">
              <v:shape style="position:absolute;left:5094;top:-5441;width:10;height:20" coordorigin="5094,-5441" coordsize="10,20" path="m5094,-5422l5103,-5422,5103,-5441,5094,-5441,5094,-5422xe" filled="true" fillcolor="#000000" stroked="false">
                <v:path arrowok="t"/>
                <v:fill type="solid"/>
              </v:shape>
            </v:group>
            <v:group style="position:absolute;left:5094;top:-5422;width:10;height:20" coordorigin="5094,-5422" coordsize="10,20">
              <v:shape style="position:absolute;left:5094;top:-5422;width:10;height:20" coordorigin="5094,-5422" coordsize="10,20" path="m5094,-5403l5103,-5403,5103,-5422,5094,-5422,5094,-5403xe" filled="true" fillcolor="#000000" stroked="false">
                <v:path arrowok="t"/>
                <v:fill type="solid"/>
              </v:shape>
            </v:group>
            <v:group style="position:absolute;left:5094;top:-5403;width:10;height:20" coordorigin="5094,-5403" coordsize="10,20">
              <v:shape style="position:absolute;left:5094;top:-5403;width:10;height:20" coordorigin="5094,-5403" coordsize="10,20" path="m5094,-5384l5103,-5384,5103,-5403,5094,-5403,5094,-5384xe" filled="true" fillcolor="#000000" stroked="false">
                <v:path arrowok="t"/>
                <v:fill type="solid"/>
              </v:shape>
            </v:group>
            <v:group style="position:absolute;left:5094;top:-5384;width:10;height:20" coordorigin="5094,-5384" coordsize="10,20">
              <v:shape style="position:absolute;left:5094;top:-5384;width:10;height:20" coordorigin="5094,-5384" coordsize="10,20" path="m5094,-5365l5103,-5365,5103,-5384,5094,-5384,5094,-5365xe" filled="true" fillcolor="#000000" stroked="false">
                <v:path arrowok="t"/>
                <v:fill type="solid"/>
              </v:shape>
            </v:group>
            <v:group style="position:absolute;left:9280;top:-5653;width:10;height:20" coordorigin="9280,-5653" coordsize="10,20">
              <v:shape style="position:absolute;left:9280;top:-5653;width:10;height:20" coordorigin="9280,-5653" coordsize="10,20" path="m9280,-5633l9290,-5633,9290,-5653,9280,-5653,9280,-5633xe" filled="true" fillcolor="#000000" stroked="false">
                <v:path arrowok="t"/>
                <v:fill type="solid"/>
              </v:shape>
            </v:group>
            <v:group style="position:absolute;left:9280;top:-5633;width:10;height:20" coordorigin="9280,-5633" coordsize="10,20">
              <v:shape style="position:absolute;left:9280;top:-5633;width:10;height:20" coordorigin="9280,-5633" coordsize="10,20" path="m9280,-5614l9290,-5614,9290,-5633,9280,-5633,9280,-5614xe" filled="true" fillcolor="#000000" stroked="false">
                <v:path arrowok="t"/>
                <v:fill type="solid"/>
              </v:shape>
            </v:group>
            <v:group style="position:absolute;left:9280;top:-5614;width:10;height:20" coordorigin="9280,-5614" coordsize="10,20">
              <v:shape style="position:absolute;left:9280;top:-5614;width:10;height:20" coordorigin="9280,-5614" coordsize="10,20" path="m9280,-5595l9290,-5595,9290,-5614,9280,-5614,9280,-5595xe" filled="true" fillcolor="#000000" stroked="false">
                <v:path arrowok="t"/>
                <v:fill type="solid"/>
              </v:shape>
            </v:group>
            <v:group style="position:absolute;left:9280;top:-5595;width:10;height:20" coordorigin="9280,-5595" coordsize="10,20">
              <v:shape style="position:absolute;left:9280;top:-5595;width:10;height:20" coordorigin="9280,-5595" coordsize="10,20" path="m9280,-5576l9290,-5576,9290,-5595,9280,-5595,9280,-5576xe" filled="true" fillcolor="#000000" stroked="false">
                <v:path arrowok="t"/>
                <v:fill type="solid"/>
              </v:shape>
            </v:group>
            <v:group style="position:absolute;left:9280;top:-5576;width:10;height:20" coordorigin="9280,-5576" coordsize="10,20">
              <v:shape style="position:absolute;left:9280;top:-5576;width:10;height:20" coordorigin="9280,-5576" coordsize="10,20" path="m9280,-5557l9290,-5557,9290,-5576,9280,-5576,9280,-5557xe" filled="true" fillcolor="#000000" stroked="false">
                <v:path arrowok="t"/>
                <v:fill type="solid"/>
              </v:shape>
            </v:group>
            <v:group style="position:absolute;left:9280;top:-5557;width:10;height:20" coordorigin="9280,-5557" coordsize="10,20">
              <v:shape style="position:absolute;left:9280;top:-5557;width:10;height:20" coordorigin="9280,-5557" coordsize="10,20" path="m9280,-5537l9290,-5537,9290,-5557,9280,-5557,9280,-5537xe" filled="true" fillcolor="#000000" stroked="false">
                <v:path arrowok="t"/>
                <v:fill type="solid"/>
              </v:shape>
            </v:group>
            <v:group style="position:absolute;left:9280;top:-5537;width:10;height:20" coordorigin="9280,-5537" coordsize="10,20">
              <v:shape style="position:absolute;left:9280;top:-5537;width:10;height:20" coordorigin="9280,-5537" coordsize="10,20" path="m9280,-5518l9290,-5518,9290,-5537,9280,-5537,9280,-5518xe" filled="true" fillcolor="#000000" stroked="false">
                <v:path arrowok="t"/>
                <v:fill type="solid"/>
              </v:shape>
            </v:group>
            <v:group style="position:absolute;left:9280;top:-5518;width:10;height:20" coordorigin="9280,-5518" coordsize="10,20">
              <v:shape style="position:absolute;left:9280;top:-5518;width:10;height:20" coordorigin="9280,-5518" coordsize="10,20" path="m9280,-5499l9290,-5499,9290,-5518,9280,-5518,9280,-5499xe" filled="true" fillcolor="#000000" stroked="false">
                <v:path arrowok="t"/>
                <v:fill type="solid"/>
              </v:shape>
            </v:group>
            <v:group style="position:absolute;left:9280;top:-5499;width:10;height:20" coordorigin="9280,-5499" coordsize="10,20">
              <v:shape style="position:absolute;left:9280;top:-5499;width:10;height:20" coordorigin="9280,-5499" coordsize="10,20" path="m9280,-5480l9290,-5480,9290,-5499,9280,-5499,9280,-5480xe" filled="true" fillcolor="#000000" stroked="false">
                <v:path arrowok="t"/>
                <v:fill type="solid"/>
              </v:shape>
            </v:group>
            <v:group style="position:absolute;left:9280;top:-5480;width:10;height:20" coordorigin="9280,-5480" coordsize="10,20">
              <v:shape style="position:absolute;left:9280;top:-5480;width:10;height:20" coordorigin="9280,-5480" coordsize="10,20" path="m9280,-5461l9290,-5461,9290,-5480,9280,-5480,9280,-5461xe" filled="true" fillcolor="#000000" stroked="false">
                <v:path arrowok="t"/>
                <v:fill type="solid"/>
              </v:shape>
            </v:group>
            <v:group style="position:absolute;left:9280;top:-5461;width:10;height:20" coordorigin="9280,-5461" coordsize="10,20">
              <v:shape style="position:absolute;left:9280;top:-5461;width:10;height:20" coordorigin="9280,-5461" coordsize="10,20" path="m9280,-5441l9290,-5441,9290,-5461,9280,-5461,9280,-5441xe" filled="true" fillcolor="#000000" stroked="false">
                <v:path arrowok="t"/>
                <v:fill type="solid"/>
              </v:shape>
            </v:group>
            <v:group style="position:absolute;left:9280;top:-5441;width:10;height:20" coordorigin="9280,-5441" coordsize="10,20">
              <v:shape style="position:absolute;left:9280;top:-5441;width:10;height:20" coordorigin="9280,-5441" coordsize="10,20" path="m9280,-5422l9290,-5422,9290,-5441,9280,-5441,9280,-5422xe" filled="true" fillcolor="#000000" stroked="false">
                <v:path arrowok="t"/>
                <v:fill type="solid"/>
              </v:shape>
            </v:group>
            <v:group style="position:absolute;left:9280;top:-5422;width:10;height:20" coordorigin="9280,-5422" coordsize="10,20">
              <v:shape style="position:absolute;left:9280;top:-5422;width:10;height:20" coordorigin="9280,-5422" coordsize="10,20" path="m9280,-5403l9290,-5403,9290,-5422,9280,-5422,9280,-5403xe" filled="true" fillcolor="#000000" stroked="false">
                <v:path arrowok="t"/>
                <v:fill type="solid"/>
              </v:shape>
            </v:group>
            <v:group style="position:absolute;left:9280;top:-5403;width:10;height:20" coordorigin="9280,-5403" coordsize="10,20">
              <v:shape style="position:absolute;left:9280;top:-5403;width:10;height:20" coordorigin="9280,-5403" coordsize="10,20" path="m9280,-5384l9290,-5384,9290,-5403,9280,-5403,9280,-5384xe" filled="true" fillcolor="#000000" stroked="false">
                <v:path arrowok="t"/>
                <v:fill type="solid"/>
              </v:shape>
            </v:group>
            <v:group style="position:absolute;left:9280;top:-5384;width:10;height:20" coordorigin="9280,-5384" coordsize="10,20">
              <v:shape style="position:absolute;left:9280;top:-5384;width:10;height:20" coordorigin="9280,-5384" coordsize="10,20" path="m9280,-5365l9290,-5365,9290,-5384,9280,-5384,9280,-5365xe" filled="true" fillcolor="#000000" stroked="false">
                <v:path arrowok="t"/>
                <v:fill type="solid"/>
              </v:shape>
            </v:group>
            <v:group style="position:absolute;left:9280;top:-5365;width:10;height:20" coordorigin="9280,-5365" coordsize="10,20">
              <v:shape style="position:absolute;left:9280;top:-5365;width:10;height:20" coordorigin="9280,-5365" coordsize="10,20" path="m9280,-5345l9290,-5345,9290,-5365,9280,-5365,9280,-5345xe" filled="true" fillcolor="#000000" stroked="false">
                <v:path arrowok="t"/>
                <v:fill type="solid"/>
              </v:shape>
            </v:group>
            <v:group style="position:absolute;left:9280;top:-5345;width:10;height:20" coordorigin="9280,-5345" coordsize="10,20">
              <v:shape style="position:absolute;left:9280;top:-5345;width:10;height:20" coordorigin="9280,-5345" coordsize="10,20" path="m9280,-5326l9290,-5326,9290,-5345,9280,-5345,9280,-5326xe" filled="true" fillcolor="#000000" stroked="false">
                <v:path arrowok="t"/>
                <v:fill type="solid"/>
              </v:shape>
            </v:group>
            <v:group style="position:absolute;left:9280;top:-5326;width:10;height:20" coordorigin="9280,-5326" coordsize="10,20">
              <v:shape style="position:absolute;left:9280;top:-5326;width:10;height:20" coordorigin="9280,-5326" coordsize="10,20" path="m9280,-5307l9290,-5307,9290,-5326,9280,-5326,9280,-5307xe" filled="true" fillcolor="#000000" stroked="false">
                <v:path arrowok="t"/>
                <v:fill type="solid"/>
              </v:shape>
            </v:group>
            <v:group style="position:absolute;left:9280;top:-5307;width:10;height:20" coordorigin="9280,-5307" coordsize="10,20">
              <v:shape style="position:absolute;left:9280;top:-5307;width:10;height:20" coordorigin="9280,-5307" coordsize="10,20" path="m9280,-5287l9290,-5287,9290,-5307,9280,-5307,9280,-5287xe" filled="true" fillcolor="#000000" stroked="false">
                <v:path arrowok="t"/>
                <v:fill type="solid"/>
              </v:shape>
            </v:group>
            <v:group style="position:absolute;left:9280;top:-5287;width:10;height:20" coordorigin="9280,-5287" coordsize="10,20">
              <v:shape style="position:absolute;left:9280;top:-5287;width:10;height:20" coordorigin="9280,-5287" coordsize="10,20" path="m9280,-5268l9290,-5268,9290,-5287,9280,-5287,9280,-5268xe" filled="true" fillcolor="#000000" stroked="false">
                <v:path arrowok="t"/>
                <v:fill type="solid"/>
              </v:shape>
              <v:shape style="position:absolute;left:3423;top:-5365;width:1690;height:108" type="#_x0000_t75" stroked="false">
                <v:imagedata r:id="rId491" o:title=""/>
              </v:shape>
              <v:shape style="position:absolute;left:5089;top:-5266;width:1505;height:10" type="#_x0000_t75" stroked="false">
                <v:imagedata r:id="rId438" o:title=""/>
              </v:shape>
              <v:shape style="position:absolute;left:6589;top:-5266;width:1130;height:10" type="#_x0000_t75" stroked="false">
                <v:imagedata r:id="rId439" o:title=""/>
              </v:shape>
              <v:shape style="position:absolute;left:7715;top:-5266;width:775;height:10" type="#_x0000_t75" stroked="false">
                <v:imagedata r:id="rId440" o:title=""/>
              </v:shape>
              <v:shape style="position:absolute;left:8485;top:-5268;width:805;height:12" type="#_x0000_t75" stroked="false">
                <v:imagedata r:id="rId492" o:title=""/>
              </v:shape>
              <v:shape style="position:absolute;left:9276;top:-5266;width:1634;height:10" type="#_x0000_t75" stroked="false">
                <v:imagedata r:id="rId442" o:title=""/>
              </v:shape>
            </v:group>
            <v:group style="position:absolute;left:3428;top:-5256;width:10;height:20" coordorigin="3428,-5256" coordsize="10,20">
              <v:shape style="position:absolute;left:3428;top:-5256;width:10;height:20" coordorigin="3428,-5256" coordsize="10,20" path="m3428,-5237l3437,-5237,3437,-5256,3428,-5256,3428,-5237xe" filled="true" fillcolor="#000000" stroked="false">
                <v:path arrowok="t"/>
                <v:fill type="solid"/>
              </v:shape>
            </v:group>
            <v:group style="position:absolute;left:3428;top:-5237;width:10;height:20" coordorigin="3428,-5237" coordsize="10,20">
              <v:shape style="position:absolute;left:3428;top:-5237;width:10;height:20" coordorigin="3428,-5237" coordsize="10,20" path="m3428,-5218l3437,-5218,3437,-5237,3428,-5237,3428,-5218xe" filled="true" fillcolor="#000000" stroked="false">
                <v:path arrowok="t"/>
                <v:fill type="solid"/>
              </v:shape>
            </v:group>
            <v:group style="position:absolute;left:3428;top:-5218;width:10;height:20" coordorigin="3428,-5218" coordsize="10,20">
              <v:shape style="position:absolute;left:3428;top:-5218;width:10;height:20" coordorigin="3428,-5218" coordsize="10,20" path="m3428,-5199l3437,-5199,3437,-5218,3428,-5218,3428,-5199xe" filled="true" fillcolor="#000000" stroked="false">
                <v:path arrowok="t"/>
                <v:fill type="solid"/>
              </v:shape>
            </v:group>
            <v:group style="position:absolute;left:3428;top:-5199;width:10;height:20" coordorigin="3428,-5199" coordsize="10,20">
              <v:shape style="position:absolute;left:3428;top:-5199;width:10;height:20" coordorigin="3428,-5199" coordsize="10,20" path="m3428,-5179l3437,-5179,3437,-5199,3428,-5199,3428,-5179xe" filled="true" fillcolor="#000000" stroked="false">
                <v:path arrowok="t"/>
                <v:fill type="solid"/>
              </v:shape>
            </v:group>
            <v:group style="position:absolute;left:3428;top:-5179;width:10;height:20" coordorigin="3428,-5179" coordsize="10,20">
              <v:shape style="position:absolute;left:3428;top:-5179;width:10;height:20" coordorigin="3428,-5179" coordsize="10,20" path="m3428,-5160l3437,-5160,3437,-5179,3428,-5179,3428,-5160xe" filled="true" fillcolor="#000000" stroked="false">
                <v:path arrowok="t"/>
                <v:fill type="solid"/>
              </v:shape>
            </v:group>
            <v:group style="position:absolute;left:3428;top:-5160;width:10;height:20" coordorigin="3428,-5160" coordsize="10,20">
              <v:shape style="position:absolute;left:3428;top:-5160;width:10;height:20" coordorigin="3428,-5160" coordsize="10,20" path="m3428,-5141l3437,-5141,3437,-5160,3428,-5160,3428,-5141xe" filled="true" fillcolor="#000000" stroked="false">
                <v:path arrowok="t"/>
                <v:fill type="solid"/>
              </v:shape>
            </v:group>
            <v:group style="position:absolute;left:3428;top:-5141;width:10;height:20" coordorigin="3428,-5141" coordsize="10,20">
              <v:shape style="position:absolute;left:3428;top:-5141;width:10;height:20" coordorigin="3428,-5141" coordsize="10,20" path="m3428,-5122l3437,-5122,3437,-5141,3428,-5141,3428,-5122xe" filled="true" fillcolor="#000000" stroked="false">
                <v:path arrowok="t"/>
                <v:fill type="solid"/>
              </v:shape>
            </v:group>
            <v:group style="position:absolute;left:3428;top:-5122;width:10;height:20" coordorigin="3428,-5122" coordsize="10,20">
              <v:shape style="position:absolute;left:3428;top:-5122;width:10;height:20" coordorigin="3428,-5122" coordsize="10,20" path="m3428,-5103l3437,-5103,3437,-5122,3428,-5122,3428,-5103xe" filled="true" fillcolor="#000000" stroked="false">
                <v:path arrowok="t"/>
                <v:fill type="solid"/>
              </v:shape>
            </v:group>
            <v:group style="position:absolute;left:3428;top:-5103;width:10;height:20" coordorigin="3428,-5103" coordsize="10,20">
              <v:shape style="position:absolute;left:3428;top:-5103;width:10;height:20" coordorigin="3428,-5103" coordsize="10,20" path="m3428,-5083l3437,-5083,3437,-5103,3428,-5103,3428,-5083xe" filled="true" fillcolor="#000000" stroked="false">
                <v:path arrowok="t"/>
                <v:fill type="solid"/>
              </v:shape>
            </v:group>
            <v:group style="position:absolute;left:3428;top:-5083;width:10;height:20" coordorigin="3428,-5083" coordsize="10,20">
              <v:shape style="position:absolute;left:3428;top:-5083;width:10;height:20" coordorigin="3428,-5083" coordsize="10,20" path="m3428,-5064l3437,-5064,3437,-5083,3428,-5083,3428,-5064xe" filled="true" fillcolor="#000000" stroked="false">
                <v:path arrowok="t"/>
                <v:fill type="solid"/>
              </v:shape>
            </v:group>
            <v:group style="position:absolute;left:3428;top:-5064;width:10;height:20" coordorigin="3428,-5064" coordsize="10,20">
              <v:shape style="position:absolute;left:3428;top:-5064;width:10;height:20" coordorigin="3428,-5064" coordsize="10,20" path="m3428,-5045l3437,-5045,3437,-5064,3428,-5064,3428,-5045xe" filled="true" fillcolor="#000000" stroked="false">
                <v:path arrowok="t"/>
                <v:fill type="solid"/>
              </v:shape>
            </v:group>
            <v:group style="position:absolute;left:3428;top:-5045;width:10;height:20" coordorigin="3428,-5045" coordsize="10,20">
              <v:shape style="position:absolute;left:3428;top:-5045;width:10;height:20" coordorigin="3428,-5045" coordsize="10,20" path="m3428,-5026l3437,-5026,3437,-5045,3428,-5045,3428,-5026xe" filled="true" fillcolor="#000000" stroked="false">
                <v:path arrowok="t"/>
                <v:fill type="solid"/>
              </v:shape>
            </v:group>
            <v:group style="position:absolute;left:3428;top:-5026;width:10;height:20" coordorigin="3428,-5026" coordsize="10,20">
              <v:shape style="position:absolute;left:3428;top:-5026;width:10;height:20" coordorigin="3428,-5026" coordsize="10,20" path="m3428,-5007l3437,-5007,3437,-5026,3428,-5026,3428,-5007xe" filled="true" fillcolor="#000000" stroked="false">
                <v:path arrowok="t"/>
                <v:fill type="solid"/>
              </v:shape>
            </v:group>
            <v:group style="position:absolute;left:3428;top:-5007;width:10;height:20" coordorigin="3428,-5007" coordsize="10,20">
              <v:shape style="position:absolute;left:3428;top:-5007;width:10;height:20" coordorigin="3428,-5007" coordsize="10,20" path="m3428,-4987l3437,-4987,3437,-5007,3428,-5007,3428,-4987xe" filled="true" fillcolor="#000000" stroked="false">
                <v:path arrowok="t"/>
                <v:fill type="solid"/>
              </v:shape>
            </v:group>
            <v:group style="position:absolute;left:3428;top:-4987;width:10;height:20" coordorigin="3428,-4987" coordsize="10,20">
              <v:shape style="position:absolute;left:3428;top:-4987;width:10;height:20" coordorigin="3428,-4987" coordsize="10,20" path="m3428,-4968l3437,-4968,3437,-4987,3428,-4987,3428,-4968xe" filled="true" fillcolor="#000000" stroked="false">
                <v:path arrowok="t"/>
                <v:fill type="solid"/>
              </v:shape>
            </v:group>
            <v:group style="position:absolute;left:3428;top:-4968;width:10;height:20" coordorigin="3428,-4968" coordsize="10,20">
              <v:shape style="position:absolute;left:3428;top:-4968;width:10;height:20" coordorigin="3428,-4968" coordsize="10,20" path="m3428,-4949l3437,-4949,3437,-4968,3428,-4968,3428,-4949xe" filled="true" fillcolor="#000000" stroked="false">
                <v:path arrowok="t"/>
                <v:fill type="solid"/>
              </v:shape>
            </v:group>
            <v:group style="position:absolute;left:3428;top:-4949;width:10;height:20" coordorigin="3428,-4949" coordsize="10,20">
              <v:shape style="position:absolute;left:3428;top:-4949;width:10;height:20" coordorigin="3428,-4949" coordsize="10,20" path="m3428,-4930l3437,-4930,3437,-4949,3428,-4949,3428,-4930xe" filled="true" fillcolor="#000000" stroked="false">
                <v:path arrowok="t"/>
                <v:fill type="solid"/>
              </v:shape>
            </v:group>
            <v:group style="position:absolute;left:3428;top:-4930;width:10;height:20" coordorigin="3428,-4930" coordsize="10,20">
              <v:shape style="position:absolute;left:3428;top:-4930;width:10;height:20" coordorigin="3428,-4930" coordsize="10,20" path="m3428,-4911l3437,-4911,3437,-4930,3428,-4930,3428,-4911xe" filled="true" fillcolor="#000000" stroked="false">
                <v:path arrowok="t"/>
                <v:fill type="solid"/>
              </v:shape>
            </v:group>
            <v:group style="position:absolute;left:3428;top:-4911;width:10;height:20" coordorigin="3428,-4911" coordsize="10,20">
              <v:shape style="position:absolute;left:3428;top:-4911;width:10;height:20" coordorigin="3428,-4911" coordsize="10,20" path="m3428,-4891l3437,-4891,3437,-4911,3428,-4911,3428,-4891xe" filled="true" fillcolor="#000000" stroked="false">
                <v:path arrowok="t"/>
                <v:fill type="solid"/>
              </v:shape>
            </v:group>
            <v:group style="position:absolute;left:3428;top:-4891;width:10;height:20" coordorigin="3428,-4891" coordsize="10,20">
              <v:shape style="position:absolute;left:3428;top:-4891;width:10;height:20" coordorigin="3428,-4891" coordsize="10,20" path="m3428,-4872l3437,-4872,3437,-4891,3428,-4891,3428,-4872xe" filled="true" fillcolor="#000000" stroked="false">
                <v:path arrowok="t"/>
                <v:fill type="solid"/>
              </v:shape>
              <v:shape style="position:absolute;left:3428;top:-4872;width:10;height:5" type="#_x0000_t75" stroked="false">
                <v:imagedata r:id="rId490" o:title=""/>
              </v:shape>
            </v:group>
            <v:group style="position:absolute;left:4302;top:-5256;width:10;height:20" coordorigin="4302,-5256" coordsize="10,20">
              <v:shape style="position:absolute;left:4302;top:-5256;width:10;height:20" coordorigin="4302,-5256" coordsize="10,20" path="m4302,-5237l4311,-5237,4311,-5256,4302,-5256,4302,-5237xe" filled="true" fillcolor="#000000" stroked="false">
                <v:path arrowok="t"/>
                <v:fill type="solid"/>
              </v:shape>
            </v:group>
            <v:group style="position:absolute;left:4302;top:-5237;width:10;height:20" coordorigin="4302,-5237" coordsize="10,20">
              <v:shape style="position:absolute;left:4302;top:-5237;width:10;height:20" coordorigin="4302,-5237" coordsize="10,20" path="m4302,-5218l4311,-5218,4311,-5237,4302,-5237,4302,-5218xe" filled="true" fillcolor="#000000" stroked="false">
                <v:path arrowok="t"/>
                <v:fill type="solid"/>
              </v:shape>
            </v:group>
            <v:group style="position:absolute;left:4302;top:-5218;width:10;height:20" coordorigin="4302,-5218" coordsize="10,20">
              <v:shape style="position:absolute;left:4302;top:-5218;width:10;height:20" coordorigin="4302,-5218" coordsize="10,20" path="m4302,-5199l4311,-5199,4311,-5218,4302,-5218,4302,-5199xe" filled="true" fillcolor="#000000" stroked="false">
                <v:path arrowok="t"/>
                <v:fill type="solid"/>
              </v:shape>
            </v:group>
            <v:group style="position:absolute;left:4302;top:-5199;width:10;height:20" coordorigin="4302,-5199" coordsize="10,20">
              <v:shape style="position:absolute;left:4302;top:-5199;width:10;height:20" coordorigin="4302,-5199" coordsize="10,20" path="m4302,-5179l4311,-5179,4311,-5199,4302,-5199,4302,-5179xe" filled="true" fillcolor="#000000" stroked="false">
                <v:path arrowok="t"/>
                <v:fill type="solid"/>
              </v:shape>
            </v:group>
            <v:group style="position:absolute;left:4302;top:-5179;width:10;height:20" coordorigin="4302,-5179" coordsize="10,20">
              <v:shape style="position:absolute;left:4302;top:-5179;width:10;height:20" coordorigin="4302,-5179" coordsize="10,20" path="m4302,-5160l4311,-5160,4311,-5179,4302,-5179,4302,-5160xe" filled="true" fillcolor="#000000" stroked="false">
                <v:path arrowok="t"/>
                <v:fill type="solid"/>
              </v:shape>
            </v:group>
            <v:group style="position:absolute;left:4302;top:-5160;width:10;height:20" coordorigin="4302,-5160" coordsize="10,20">
              <v:shape style="position:absolute;left:4302;top:-5160;width:10;height:20" coordorigin="4302,-5160" coordsize="10,20" path="m4302,-5141l4311,-5141,4311,-5160,4302,-5160,4302,-5141xe" filled="true" fillcolor="#000000" stroked="false">
                <v:path arrowok="t"/>
                <v:fill type="solid"/>
              </v:shape>
            </v:group>
            <v:group style="position:absolute;left:4302;top:-5141;width:10;height:20" coordorigin="4302,-5141" coordsize="10,20">
              <v:shape style="position:absolute;left:4302;top:-5141;width:10;height:20" coordorigin="4302,-5141" coordsize="10,20" path="m4302,-5122l4311,-5122,4311,-5141,4302,-5141,4302,-5122xe" filled="true" fillcolor="#000000" stroked="false">
                <v:path arrowok="t"/>
                <v:fill type="solid"/>
              </v:shape>
            </v:group>
            <v:group style="position:absolute;left:4302;top:-5122;width:10;height:20" coordorigin="4302,-5122" coordsize="10,20">
              <v:shape style="position:absolute;left:4302;top:-5122;width:10;height:20" coordorigin="4302,-5122" coordsize="10,20" path="m4302,-5103l4311,-5103,4311,-5122,4302,-5122,4302,-5103xe" filled="true" fillcolor="#000000" stroked="false">
                <v:path arrowok="t"/>
                <v:fill type="solid"/>
              </v:shape>
            </v:group>
            <v:group style="position:absolute;left:4302;top:-5103;width:10;height:20" coordorigin="4302,-5103" coordsize="10,20">
              <v:shape style="position:absolute;left:4302;top:-5103;width:10;height:20" coordorigin="4302,-5103" coordsize="10,20" path="m4302,-5083l4311,-5083,4311,-5103,4302,-5103,4302,-5083xe" filled="true" fillcolor="#000000" stroked="false">
                <v:path arrowok="t"/>
                <v:fill type="solid"/>
              </v:shape>
            </v:group>
            <v:group style="position:absolute;left:4302;top:-5083;width:10;height:20" coordorigin="4302,-5083" coordsize="10,20">
              <v:shape style="position:absolute;left:4302;top:-5083;width:10;height:20" coordorigin="4302,-5083" coordsize="10,20" path="m4302,-5064l4311,-5064,4311,-5083,4302,-5083,4302,-5064xe" filled="true" fillcolor="#000000" stroked="false">
                <v:path arrowok="t"/>
                <v:fill type="solid"/>
              </v:shape>
            </v:group>
            <v:group style="position:absolute;left:4302;top:-5064;width:10;height:20" coordorigin="4302,-5064" coordsize="10,20">
              <v:shape style="position:absolute;left:4302;top:-5064;width:10;height:20" coordorigin="4302,-5064" coordsize="10,20" path="m4302,-5045l4311,-5045,4311,-5064,4302,-5064,4302,-5045xe" filled="true" fillcolor="#000000" stroked="false">
                <v:path arrowok="t"/>
                <v:fill type="solid"/>
              </v:shape>
            </v:group>
            <v:group style="position:absolute;left:4302;top:-5045;width:10;height:20" coordorigin="4302,-5045" coordsize="10,20">
              <v:shape style="position:absolute;left:4302;top:-5045;width:10;height:20" coordorigin="4302,-5045" coordsize="10,20" path="m4302,-5026l4311,-5026,4311,-5045,4302,-5045,4302,-5026xe" filled="true" fillcolor="#000000" stroked="false">
                <v:path arrowok="t"/>
                <v:fill type="solid"/>
              </v:shape>
            </v:group>
            <v:group style="position:absolute;left:4302;top:-5026;width:10;height:20" coordorigin="4302,-5026" coordsize="10,20">
              <v:shape style="position:absolute;left:4302;top:-5026;width:10;height:20" coordorigin="4302,-5026" coordsize="10,20" path="m4302,-5007l4311,-5007,4311,-5026,4302,-5026,4302,-5007xe" filled="true" fillcolor="#000000" stroked="false">
                <v:path arrowok="t"/>
                <v:fill type="solid"/>
              </v:shape>
            </v:group>
            <v:group style="position:absolute;left:4302;top:-5007;width:10;height:20" coordorigin="4302,-5007" coordsize="10,20">
              <v:shape style="position:absolute;left:4302;top:-5007;width:10;height:20" coordorigin="4302,-5007" coordsize="10,20" path="m4302,-4987l4311,-4987,4311,-5007,4302,-5007,4302,-4987xe" filled="true" fillcolor="#000000" stroked="false">
                <v:path arrowok="t"/>
                <v:fill type="solid"/>
              </v:shape>
            </v:group>
            <v:group style="position:absolute;left:4302;top:-4987;width:10;height:20" coordorigin="4302,-4987" coordsize="10,20">
              <v:shape style="position:absolute;left:4302;top:-4987;width:10;height:20" coordorigin="4302,-4987" coordsize="10,20" path="m4302,-4968l4311,-4968,4311,-4987,4302,-4987,4302,-4968xe" filled="true" fillcolor="#000000" stroked="false">
                <v:path arrowok="t"/>
                <v:fill type="solid"/>
              </v:shape>
            </v:group>
            <v:group style="position:absolute;left:4302;top:-4968;width:10;height:20" coordorigin="4302,-4968" coordsize="10,20">
              <v:shape style="position:absolute;left:4302;top:-4968;width:10;height:20" coordorigin="4302,-4968" coordsize="10,20" path="m4302,-4949l4311,-4949,4311,-4968,4302,-4968,4302,-4949xe" filled="true" fillcolor="#000000" stroked="false">
                <v:path arrowok="t"/>
                <v:fill type="solid"/>
              </v:shape>
            </v:group>
            <v:group style="position:absolute;left:4302;top:-4949;width:10;height:20" coordorigin="4302,-4949" coordsize="10,20">
              <v:shape style="position:absolute;left:4302;top:-4949;width:10;height:20" coordorigin="4302,-4949" coordsize="10,20" path="m4302,-4930l4311,-4930,4311,-4949,4302,-4949,4302,-4930xe" filled="true" fillcolor="#000000" stroked="false">
                <v:path arrowok="t"/>
                <v:fill type="solid"/>
              </v:shape>
            </v:group>
            <v:group style="position:absolute;left:4302;top:-4930;width:10;height:20" coordorigin="4302,-4930" coordsize="10,20">
              <v:shape style="position:absolute;left:4302;top:-4930;width:10;height:20" coordorigin="4302,-4930" coordsize="10,20" path="m4302,-4911l4311,-4911,4311,-4930,4302,-4930,4302,-4911xe" filled="true" fillcolor="#000000" stroked="false">
                <v:path arrowok="t"/>
                <v:fill type="solid"/>
              </v:shape>
            </v:group>
            <v:group style="position:absolute;left:4302;top:-4911;width:10;height:20" coordorigin="4302,-4911" coordsize="10,20">
              <v:shape style="position:absolute;left:4302;top:-4911;width:10;height:20" coordorigin="4302,-4911" coordsize="10,20" path="m4302,-4891l4311,-4891,4311,-4911,4302,-4911,4302,-4891xe" filled="true" fillcolor="#000000" stroked="false">
                <v:path arrowok="t"/>
                <v:fill type="solid"/>
              </v:shape>
            </v:group>
            <v:group style="position:absolute;left:4302;top:-4891;width:10;height:20" coordorigin="4302,-4891" coordsize="10,20">
              <v:shape style="position:absolute;left:4302;top:-4891;width:10;height:20" coordorigin="4302,-4891" coordsize="10,20" path="m4302,-4872l4311,-4872,4311,-4891,4302,-4891,4302,-4872xe" filled="true" fillcolor="#000000" stroked="false">
                <v:path arrowok="t"/>
                <v:fill type="solid"/>
              </v:shape>
              <v:shape style="position:absolute;left:4302;top:-4872;width:10;height:5" type="#_x0000_t75" stroked="false">
                <v:imagedata r:id="rId490" o:title=""/>
              </v:shape>
            </v:group>
            <v:group style="position:absolute;left:5094;top:-5256;width:10;height:20" coordorigin="5094,-5256" coordsize="10,20">
              <v:shape style="position:absolute;left:5094;top:-5256;width:10;height:20" coordorigin="5094,-5256" coordsize="10,20" path="m5094,-5237l5103,-5237,5103,-5256,5094,-5256,5094,-5237xe" filled="true" fillcolor="#000000" stroked="false">
                <v:path arrowok="t"/>
                <v:fill type="solid"/>
              </v:shape>
            </v:group>
            <v:group style="position:absolute;left:5094;top:-5237;width:10;height:20" coordorigin="5094,-5237" coordsize="10,20">
              <v:shape style="position:absolute;left:5094;top:-5237;width:10;height:20" coordorigin="5094,-5237" coordsize="10,20" path="m5094,-5218l5103,-5218,5103,-5237,5094,-5237,5094,-5218xe" filled="true" fillcolor="#000000" stroked="false">
                <v:path arrowok="t"/>
                <v:fill type="solid"/>
              </v:shape>
            </v:group>
            <v:group style="position:absolute;left:5094;top:-5218;width:10;height:20" coordorigin="5094,-5218" coordsize="10,20">
              <v:shape style="position:absolute;left:5094;top:-5218;width:10;height:20" coordorigin="5094,-5218" coordsize="10,20" path="m5094,-5199l5103,-5199,5103,-5218,5094,-5218,5094,-5199xe" filled="true" fillcolor="#000000" stroked="false">
                <v:path arrowok="t"/>
                <v:fill type="solid"/>
              </v:shape>
            </v:group>
            <v:group style="position:absolute;left:5094;top:-5199;width:10;height:20" coordorigin="5094,-5199" coordsize="10,20">
              <v:shape style="position:absolute;left:5094;top:-5199;width:10;height:20" coordorigin="5094,-5199" coordsize="10,20" path="m5094,-5179l5103,-5179,5103,-5199,5094,-5199,5094,-5179xe" filled="true" fillcolor="#000000" stroked="false">
                <v:path arrowok="t"/>
                <v:fill type="solid"/>
              </v:shape>
            </v:group>
            <v:group style="position:absolute;left:5094;top:-5179;width:10;height:20" coordorigin="5094,-5179" coordsize="10,20">
              <v:shape style="position:absolute;left:5094;top:-5179;width:10;height:20" coordorigin="5094,-5179" coordsize="10,20" path="m5094,-5160l5103,-5160,5103,-5179,5094,-5179,5094,-5160xe" filled="true" fillcolor="#000000" stroked="false">
                <v:path arrowok="t"/>
                <v:fill type="solid"/>
              </v:shape>
            </v:group>
            <v:group style="position:absolute;left:5094;top:-5160;width:10;height:20" coordorigin="5094,-5160" coordsize="10,20">
              <v:shape style="position:absolute;left:5094;top:-5160;width:10;height:20" coordorigin="5094,-5160" coordsize="10,20" path="m5094,-5141l5103,-5141,5103,-5160,5094,-5160,5094,-5141xe" filled="true" fillcolor="#000000" stroked="false">
                <v:path arrowok="t"/>
                <v:fill type="solid"/>
              </v:shape>
            </v:group>
            <v:group style="position:absolute;left:5094;top:-5141;width:10;height:20" coordorigin="5094,-5141" coordsize="10,20">
              <v:shape style="position:absolute;left:5094;top:-5141;width:10;height:20" coordorigin="5094,-5141" coordsize="10,20" path="m5094,-5122l5103,-5122,5103,-5141,5094,-5141,5094,-5122xe" filled="true" fillcolor="#000000" stroked="false">
                <v:path arrowok="t"/>
                <v:fill type="solid"/>
              </v:shape>
            </v:group>
            <v:group style="position:absolute;left:5094;top:-5122;width:10;height:20" coordorigin="5094,-5122" coordsize="10,20">
              <v:shape style="position:absolute;left:5094;top:-5122;width:10;height:20" coordorigin="5094,-5122" coordsize="10,20" path="m5094,-5103l5103,-5103,5103,-5122,5094,-5122,5094,-5103xe" filled="true" fillcolor="#000000" stroked="false">
                <v:path arrowok="t"/>
                <v:fill type="solid"/>
              </v:shape>
            </v:group>
            <v:group style="position:absolute;left:5094;top:-5103;width:10;height:20" coordorigin="5094,-5103" coordsize="10,20">
              <v:shape style="position:absolute;left:5094;top:-5103;width:10;height:20" coordorigin="5094,-5103" coordsize="10,20" path="m5094,-5083l5103,-5083,5103,-5103,5094,-5103,5094,-5083xe" filled="true" fillcolor="#000000" stroked="false">
                <v:path arrowok="t"/>
                <v:fill type="solid"/>
              </v:shape>
            </v:group>
            <v:group style="position:absolute;left:5094;top:-5083;width:10;height:20" coordorigin="5094,-5083" coordsize="10,20">
              <v:shape style="position:absolute;left:5094;top:-5083;width:10;height:20" coordorigin="5094,-5083" coordsize="10,20" path="m5094,-5064l5103,-5064,5103,-5083,5094,-5083,5094,-5064xe" filled="true" fillcolor="#000000" stroked="false">
                <v:path arrowok="t"/>
                <v:fill type="solid"/>
              </v:shape>
            </v:group>
            <v:group style="position:absolute;left:5094;top:-5064;width:10;height:20" coordorigin="5094,-5064" coordsize="10,20">
              <v:shape style="position:absolute;left:5094;top:-5064;width:10;height:20" coordorigin="5094,-5064" coordsize="10,20" path="m5094,-5045l5103,-5045,5103,-5064,5094,-5064,5094,-5045xe" filled="true" fillcolor="#000000" stroked="false">
                <v:path arrowok="t"/>
                <v:fill type="solid"/>
              </v:shape>
            </v:group>
            <v:group style="position:absolute;left:5094;top:-5045;width:10;height:20" coordorigin="5094,-5045" coordsize="10,20">
              <v:shape style="position:absolute;left:5094;top:-5045;width:10;height:20" coordorigin="5094,-5045" coordsize="10,20" path="m5094,-5026l5103,-5026,5103,-5045,5094,-5045,5094,-5026xe" filled="true" fillcolor="#000000" stroked="false">
                <v:path arrowok="t"/>
                <v:fill type="solid"/>
              </v:shape>
            </v:group>
            <v:group style="position:absolute;left:5094;top:-5026;width:10;height:20" coordorigin="5094,-5026" coordsize="10,20">
              <v:shape style="position:absolute;left:5094;top:-5026;width:10;height:20" coordorigin="5094,-5026" coordsize="10,20" path="m5094,-5007l5103,-5007,5103,-5026,5094,-5026,5094,-5007xe" filled="true" fillcolor="#000000" stroked="false">
                <v:path arrowok="t"/>
                <v:fill type="solid"/>
              </v:shape>
            </v:group>
            <v:group style="position:absolute;left:5094;top:-5007;width:10;height:20" coordorigin="5094,-5007" coordsize="10,20">
              <v:shape style="position:absolute;left:5094;top:-5007;width:10;height:20" coordorigin="5094,-5007" coordsize="10,20" path="m5094,-4987l5103,-4987,5103,-5007,5094,-5007,5094,-4987xe" filled="true" fillcolor="#000000" stroked="false">
                <v:path arrowok="t"/>
                <v:fill type="solid"/>
              </v:shape>
            </v:group>
            <v:group style="position:absolute;left:5094;top:-4987;width:10;height:20" coordorigin="5094,-4987" coordsize="10,20">
              <v:shape style="position:absolute;left:5094;top:-4987;width:10;height:20" coordorigin="5094,-4987" coordsize="10,20" path="m5094,-4968l5103,-4968,5103,-4987,5094,-4987,5094,-4968xe" filled="true" fillcolor="#000000" stroked="false">
                <v:path arrowok="t"/>
                <v:fill type="solid"/>
              </v:shape>
            </v:group>
            <v:group style="position:absolute;left:5094;top:-4968;width:10;height:20" coordorigin="5094,-4968" coordsize="10,20">
              <v:shape style="position:absolute;left:5094;top:-4968;width:10;height:20" coordorigin="5094,-4968" coordsize="10,20" path="m5094,-4949l5103,-4949,5103,-4968,5094,-4968,5094,-4949xe" filled="true" fillcolor="#000000" stroked="false">
                <v:path arrowok="t"/>
                <v:fill type="solid"/>
              </v:shape>
            </v:group>
            <v:group style="position:absolute;left:5094;top:-4949;width:10;height:20" coordorigin="5094,-4949" coordsize="10,20">
              <v:shape style="position:absolute;left:5094;top:-4949;width:10;height:20" coordorigin="5094,-4949" coordsize="10,20" path="m5094,-4930l5103,-4930,5103,-4949,5094,-4949,5094,-4930xe" filled="true" fillcolor="#000000" stroked="false">
                <v:path arrowok="t"/>
                <v:fill type="solid"/>
              </v:shape>
            </v:group>
            <v:group style="position:absolute;left:5094;top:-4930;width:10;height:20" coordorigin="5094,-4930" coordsize="10,20">
              <v:shape style="position:absolute;left:5094;top:-4930;width:10;height:20" coordorigin="5094,-4930" coordsize="10,20" path="m5094,-4911l5103,-4911,5103,-4930,5094,-4930,5094,-4911xe" filled="true" fillcolor="#000000" stroked="false">
                <v:path arrowok="t"/>
                <v:fill type="solid"/>
              </v:shape>
            </v:group>
            <v:group style="position:absolute;left:5094;top:-4911;width:10;height:20" coordorigin="5094,-4911" coordsize="10,20">
              <v:shape style="position:absolute;left:5094;top:-4911;width:10;height:20" coordorigin="5094,-4911" coordsize="10,20" path="m5094,-4891l5103,-4891,5103,-4911,5094,-4911,5094,-4891xe" filled="true" fillcolor="#000000" stroked="false">
                <v:path arrowok="t"/>
                <v:fill type="solid"/>
              </v:shape>
            </v:group>
            <v:group style="position:absolute;left:5094;top:-4891;width:10;height:20" coordorigin="5094,-4891" coordsize="10,20">
              <v:shape style="position:absolute;left:5094;top:-4891;width:10;height:20" coordorigin="5094,-4891" coordsize="10,20" path="m5094,-4872l5103,-4872,5103,-4891,5094,-4891,5094,-4872xe" filled="true" fillcolor="#000000" stroked="false">
                <v:path arrowok="t"/>
                <v:fill type="solid"/>
              </v:shape>
              <v:shape style="position:absolute;left:5094;top:-4872;width:10;height:5" type="#_x0000_t75" stroked="false">
                <v:imagedata r:id="rId490" o:title=""/>
              </v:shape>
            </v:group>
            <v:group style="position:absolute;left:6025;top:-5256;width:10;height:20" coordorigin="6025,-5256" coordsize="10,20">
              <v:shape style="position:absolute;left:6025;top:-5256;width:10;height:20" coordorigin="6025,-5256" coordsize="10,20" path="m6025,-5237l6035,-5237,6035,-5256,6025,-5256,6025,-5237xe" filled="true" fillcolor="#000000" stroked="false">
                <v:path arrowok="t"/>
                <v:fill type="solid"/>
              </v:shape>
            </v:group>
            <v:group style="position:absolute;left:6025;top:-5237;width:10;height:20" coordorigin="6025,-5237" coordsize="10,20">
              <v:shape style="position:absolute;left:6025;top:-5237;width:10;height:20" coordorigin="6025,-5237" coordsize="10,20" path="m6025,-5218l6035,-5218,6035,-5237,6025,-5237,6025,-5218xe" filled="true" fillcolor="#000000" stroked="false">
                <v:path arrowok="t"/>
                <v:fill type="solid"/>
              </v:shape>
            </v:group>
            <v:group style="position:absolute;left:6025;top:-5218;width:10;height:20" coordorigin="6025,-5218" coordsize="10,20">
              <v:shape style="position:absolute;left:6025;top:-5218;width:10;height:20" coordorigin="6025,-5218" coordsize="10,20" path="m6025,-5199l6035,-5199,6035,-5218,6025,-5218,6025,-5199xe" filled="true" fillcolor="#000000" stroked="false">
                <v:path arrowok="t"/>
                <v:fill type="solid"/>
              </v:shape>
            </v:group>
            <v:group style="position:absolute;left:6025;top:-5199;width:10;height:20" coordorigin="6025,-5199" coordsize="10,20">
              <v:shape style="position:absolute;left:6025;top:-5199;width:10;height:20" coordorigin="6025,-5199" coordsize="10,20" path="m6025,-5179l6035,-5179,6035,-5199,6025,-5199,6025,-5179xe" filled="true" fillcolor="#000000" stroked="false">
                <v:path arrowok="t"/>
                <v:fill type="solid"/>
              </v:shape>
            </v:group>
            <v:group style="position:absolute;left:6025;top:-5179;width:10;height:20" coordorigin="6025,-5179" coordsize="10,20">
              <v:shape style="position:absolute;left:6025;top:-5179;width:10;height:20" coordorigin="6025,-5179" coordsize="10,20" path="m6025,-5160l6035,-5160,6035,-5179,6025,-5179,6025,-5160xe" filled="true" fillcolor="#000000" stroked="false">
                <v:path arrowok="t"/>
                <v:fill type="solid"/>
              </v:shape>
            </v:group>
            <v:group style="position:absolute;left:6025;top:-5160;width:10;height:20" coordorigin="6025,-5160" coordsize="10,20">
              <v:shape style="position:absolute;left:6025;top:-5160;width:10;height:20" coordorigin="6025,-5160" coordsize="10,20" path="m6025,-5141l6035,-5141,6035,-5160,6025,-5160,6025,-5141xe" filled="true" fillcolor="#000000" stroked="false">
                <v:path arrowok="t"/>
                <v:fill type="solid"/>
              </v:shape>
            </v:group>
            <v:group style="position:absolute;left:6025;top:-5141;width:10;height:20" coordorigin="6025,-5141" coordsize="10,20">
              <v:shape style="position:absolute;left:6025;top:-5141;width:10;height:20" coordorigin="6025,-5141" coordsize="10,20" path="m6025,-5122l6035,-5122,6035,-5141,6025,-5141,6025,-5122xe" filled="true" fillcolor="#000000" stroked="false">
                <v:path arrowok="t"/>
                <v:fill type="solid"/>
              </v:shape>
            </v:group>
            <v:group style="position:absolute;left:6025;top:-5122;width:10;height:20" coordorigin="6025,-5122" coordsize="10,20">
              <v:shape style="position:absolute;left:6025;top:-5122;width:10;height:20" coordorigin="6025,-5122" coordsize="10,20" path="m6025,-5103l6035,-5103,6035,-5122,6025,-5122,6025,-5103xe" filled="true" fillcolor="#000000" stroked="false">
                <v:path arrowok="t"/>
                <v:fill type="solid"/>
              </v:shape>
            </v:group>
            <v:group style="position:absolute;left:6025;top:-5103;width:10;height:20" coordorigin="6025,-5103" coordsize="10,20">
              <v:shape style="position:absolute;left:6025;top:-5103;width:10;height:20" coordorigin="6025,-5103" coordsize="10,20" path="m6025,-5083l6035,-5083,6035,-5103,6025,-5103,6025,-5083xe" filled="true" fillcolor="#000000" stroked="false">
                <v:path arrowok="t"/>
                <v:fill type="solid"/>
              </v:shape>
            </v:group>
            <v:group style="position:absolute;left:6025;top:-5083;width:10;height:20" coordorigin="6025,-5083" coordsize="10,20">
              <v:shape style="position:absolute;left:6025;top:-5083;width:10;height:20" coordorigin="6025,-5083" coordsize="10,20" path="m6025,-5064l6035,-5064,6035,-5083,6025,-5083,6025,-5064xe" filled="true" fillcolor="#000000" stroked="false">
                <v:path arrowok="t"/>
                <v:fill type="solid"/>
              </v:shape>
            </v:group>
            <v:group style="position:absolute;left:6025;top:-5064;width:10;height:20" coordorigin="6025,-5064" coordsize="10,20">
              <v:shape style="position:absolute;left:6025;top:-5064;width:10;height:20" coordorigin="6025,-5064" coordsize="10,20" path="m6025,-5045l6035,-5045,6035,-5064,6025,-5064,6025,-5045xe" filled="true" fillcolor="#000000" stroked="false">
                <v:path arrowok="t"/>
                <v:fill type="solid"/>
              </v:shape>
            </v:group>
            <v:group style="position:absolute;left:6025;top:-5045;width:10;height:20" coordorigin="6025,-5045" coordsize="10,20">
              <v:shape style="position:absolute;left:6025;top:-5045;width:10;height:20" coordorigin="6025,-5045" coordsize="10,20" path="m6025,-5026l6035,-5026,6035,-5045,6025,-5045,6025,-5026xe" filled="true" fillcolor="#000000" stroked="false">
                <v:path arrowok="t"/>
                <v:fill type="solid"/>
              </v:shape>
            </v:group>
            <v:group style="position:absolute;left:6025;top:-5026;width:10;height:20" coordorigin="6025,-5026" coordsize="10,20">
              <v:shape style="position:absolute;left:6025;top:-5026;width:10;height:20" coordorigin="6025,-5026" coordsize="10,20" path="m6025,-5007l6035,-5007,6035,-5026,6025,-5026,6025,-5007xe" filled="true" fillcolor="#000000" stroked="false">
                <v:path arrowok="t"/>
                <v:fill type="solid"/>
              </v:shape>
            </v:group>
            <v:group style="position:absolute;left:6025;top:-5007;width:10;height:20" coordorigin="6025,-5007" coordsize="10,20">
              <v:shape style="position:absolute;left:6025;top:-5007;width:10;height:20" coordorigin="6025,-5007" coordsize="10,20" path="m6025,-4987l6035,-4987,6035,-5007,6025,-5007,6025,-4987xe" filled="true" fillcolor="#000000" stroked="false">
                <v:path arrowok="t"/>
                <v:fill type="solid"/>
              </v:shape>
            </v:group>
            <v:group style="position:absolute;left:6025;top:-4987;width:10;height:20" coordorigin="6025,-4987" coordsize="10,20">
              <v:shape style="position:absolute;left:6025;top:-4987;width:10;height:20" coordorigin="6025,-4987" coordsize="10,20" path="m6025,-4968l6035,-4968,6035,-4987,6025,-4987,6025,-4968xe" filled="true" fillcolor="#000000" stroked="false">
                <v:path arrowok="t"/>
                <v:fill type="solid"/>
              </v:shape>
            </v:group>
            <v:group style="position:absolute;left:6025;top:-4968;width:10;height:20" coordorigin="6025,-4968" coordsize="10,20">
              <v:shape style="position:absolute;left:6025;top:-4968;width:10;height:20" coordorigin="6025,-4968" coordsize="10,20" path="m6025,-4949l6035,-4949,6035,-4968,6025,-4968,6025,-4949xe" filled="true" fillcolor="#000000" stroked="false">
                <v:path arrowok="t"/>
                <v:fill type="solid"/>
              </v:shape>
            </v:group>
            <v:group style="position:absolute;left:6025;top:-4949;width:10;height:20" coordorigin="6025,-4949" coordsize="10,20">
              <v:shape style="position:absolute;left:6025;top:-4949;width:10;height:20" coordorigin="6025,-4949" coordsize="10,20" path="m6025,-4930l6035,-4930,6035,-4949,6025,-4949,6025,-4930xe" filled="true" fillcolor="#000000" stroked="false">
                <v:path arrowok="t"/>
                <v:fill type="solid"/>
              </v:shape>
            </v:group>
            <v:group style="position:absolute;left:6025;top:-4930;width:10;height:20" coordorigin="6025,-4930" coordsize="10,20">
              <v:shape style="position:absolute;left:6025;top:-4930;width:10;height:20" coordorigin="6025,-4930" coordsize="10,20" path="m6025,-4911l6035,-4911,6035,-4930,6025,-4930,6025,-4911xe" filled="true" fillcolor="#000000" stroked="false">
                <v:path arrowok="t"/>
                <v:fill type="solid"/>
              </v:shape>
            </v:group>
            <v:group style="position:absolute;left:6025;top:-4911;width:10;height:20" coordorigin="6025,-4911" coordsize="10,20">
              <v:shape style="position:absolute;left:6025;top:-4911;width:10;height:20" coordorigin="6025,-4911" coordsize="10,20" path="m6025,-4891l6035,-4891,6035,-4911,6025,-4911,6025,-4891xe" filled="true" fillcolor="#000000" stroked="false">
                <v:path arrowok="t"/>
                <v:fill type="solid"/>
              </v:shape>
            </v:group>
            <v:group style="position:absolute;left:6025;top:-4891;width:10;height:20" coordorigin="6025,-4891" coordsize="10,20">
              <v:shape style="position:absolute;left:6025;top:-4891;width:10;height:20" coordorigin="6025,-4891" coordsize="10,20" path="m6025,-4872l6035,-4872,6035,-4891,6025,-4891,6025,-4872xe" filled="true" fillcolor="#000000" stroked="false">
                <v:path arrowok="t"/>
                <v:fill type="solid"/>
              </v:shape>
              <v:shape style="position:absolute;left:6025;top:-4872;width:10;height:5" type="#_x0000_t75" stroked="false">
                <v:imagedata r:id="rId490" o:title=""/>
              </v:shape>
            </v:group>
            <v:group style="position:absolute;left:6594;top:-5256;width:10;height:20" coordorigin="6594,-5256" coordsize="10,20">
              <v:shape style="position:absolute;left:6594;top:-5256;width:10;height:20" coordorigin="6594,-5256" coordsize="10,20" path="m6594,-5237l6604,-5237,6604,-5256,6594,-5256,6594,-5237xe" filled="true" fillcolor="#000000" stroked="false">
                <v:path arrowok="t"/>
                <v:fill type="solid"/>
              </v:shape>
            </v:group>
            <v:group style="position:absolute;left:6594;top:-5237;width:10;height:20" coordorigin="6594,-5237" coordsize="10,20">
              <v:shape style="position:absolute;left:6594;top:-5237;width:10;height:20" coordorigin="6594,-5237" coordsize="10,20" path="m6594,-5218l6604,-5218,6604,-5237,6594,-5237,6594,-5218xe" filled="true" fillcolor="#000000" stroked="false">
                <v:path arrowok="t"/>
                <v:fill type="solid"/>
              </v:shape>
            </v:group>
            <v:group style="position:absolute;left:6594;top:-5218;width:10;height:20" coordorigin="6594,-5218" coordsize="10,20">
              <v:shape style="position:absolute;left:6594;top:-5218;width:10;height:20" coordorigin="6594,-5218" coordsize="10,20" path="m6594,-5199l6604,-5199,6604,-5218,6594,-5218,6594,-5199xe" filled="true" fillcolor="#000000" stroked="false">
                <v:path arrowok="t"/>
                <v:fill type="solid"/>
              </v:shape>
            </v:group>
            <v:group style="position:absolute;left:6594;top:-5199;width:10;height:20" coordorigin="6594,-5199" coordsize="10,20">
              <v:shape style="position:absolute;left:6594;top:-5199;width:10;height:20" coordorigin="6594,-5199" coordsize="10,20" path="m6594,-5179l6604,-5179,6604,-5199,6594,-5199,6594,-5179xe" filled="true" fillcolor="#000000" stroked="false">
                <v:path arrowok="t"/>
                <v:fill type="solid"/>
              </v:shape>
            </v:group>
            <v:group style="position:absolute;left:6594;top:-5179;width:10;height:20" coordorigin="6594,-5179" coordsize="10,20">
              <v:shape style="position:absolute;left:6594;top:-5179;width:10;height:20" coordorigin="6594,-5179" coordsize="10,20" path="m6594,-5160l6604,-5160,6604,-5179,6594,-5179,6594,-5160xe" filled="true" fillcolor="#000000" stroked="false">
                <v:path arrowok="t"/>
                <v:fill type="solid"/>
              </v:shape>
            </v:group>
            <v:group style="position:absolute;left:6594;top:-5160;width:10;height:20" coordorigin="6594,-5160" coordsize="10,20">
              <v:shape style="position:absolute;left:6594;top:-5160;width:10;height:20" coordorigin="6594,-5160" coordsize="10,20" path="m6594,-5141l6604,-5141,6604,-5160,6594,-5160,6594,-5141xe" filled="true" fillcolor="#000000" stroked="false">
                <v:path arrowok="t"/>
                <v:fill type="solid"/>
              </v:shape>
            </v:group>
            <v:group style="position:absolute;left:6594;top:-5141;width:10;height:20" coordorigin="6594,-5141" coordsize="10,20">
              <v:shape style="position:absolute;left:6594;top:-5141;width:10;height:20" coordorigin="6594,-5141" coordsize="10,20" path="m6594,-5122l6604,-5122,6604,-5141,6594,-5141,6594,-5122xe" filled="true" fillcolor="#000000" stroked="false">
                <v:path arrowok="t"/>
                <v:fill type="solid"/>
              </v:shape>
            </v:group>
            <v:group style="position:absolute;left:6594;top:-5122;width:10;height:20" coordorigin="6594,-5122" coordsize="10,20">
              <v:shape style="position:absolute;left:6594;top:-5122;width:10;height:20" coordorigin="6594,-5122" coordsize="10,20" path="m6594,-5103l6604,-5103,6604,-5122,6594,-5122,6594,-5103xe" filled="true" fillcolor="#000000" stroked="false">
                <v:path arrowok="t"/>
                <v:fill type="solid"/>
              </v:shape>
            </v:group>
            <v:group style="position:absolute;left:6594;top:-5103;width:10;height:20" coordorigin="6594,-5103" coordsize="10,20">
              <v:shape style="position:absolute;left:6594;top:-5103;width:10;height:20" coordorigin="6594,-5103" coordsize="10,20" path="m6594,-5083l6604,-5083,6604,-5103,6594,-5103,6594,-5083xe" filled="true" fillcolor="#000000" stroked="false">
                <v:path arrowok="t"/>
                <v:fill type="solid"/>
              </v:shape>
            </v:group>
            <v:group style="position:absolute;left:6594;top:-5083;width:10;height:20" coordorigin="6594,-5083" coordsize="10,20">
              <v:shape style="position:absolute;left:6594;top:-5083;width:10;height:20" coordorigin="6594,-5083" coordsize="10,20" path="m6594,-5064l6604,-5064,6604,-5083,6594,-5083,6594,-5064xe" filled="true" fillcolor="#000000" stroked="false">
                <v:path arrowok="t"/>
                <v:fill type="solid"/>
              </v:shape>
            </v:group>
            <v:group style="position:absolute;left:6594;top:-5064;width:10;height:20" coordorigin="6594,-5064" coordsize="10,20">
              <v:shape style="position:absolute;left:6594;top:-5064;width:10;height:20" coordorigin="6594,-5064" coordsize="10,20" path="m6594,-5045l6604,-5045,6604,-5064,6594,-5064,6594,-5045xe" filled="true" fillcolor="#000000" stroked="false">
                <v:path arrowok="t"/>
                <v:fill type="solid"/>
              </v:shape>
            </v:group>
            <v:group style="position:absolute;left:6594;top:-5045;width:10;height:20" coordorigin="6594,-5045" coordsize="10,20">
              <v:shape style="position:absolute;left:6594;top:-5045;width:10;height:20" coordorigin="6594,-5045" coordsize="10,20" path="m6594,-5026l6604,-5026,6604,-5045,6594,-5045,6594,-5026xe" filled="true" fillcolor="#000000" stroked="false">
                <v:path arrowok="t"/>
                <v:fill type="solid"/>
              </v:shape>
            </v:group>
            <v:group style="position:absolute;left:6594;top:-5026;width:10;height:20" coordorigin="6594,-5026" coordsize="10,20">
              <v:shape style="position:absolute;left:6594;top:-5026;width:10;height:20" coordorigin="6594,-5026" coordsize="10,20" path="m6594,-5007l6604,-5007,6604,-5026,6594,-5026,6594,-5007xe" filled="true" fillcolor="#000000" stroked="false">
                <v:path arrowok="t"/>
                <v:fill type="solid"/>
              </v:shape>
            </v:group>
            <v:group style="position:absolute;left:6594;top:-5007;width:10;height:20" coordorigin="6594,-5007" coordsize="10,20">
              <v:shape style="position:absolute;left:6594;top:-5007;width:10;height:20" coordorigin="6594,-5007" coordsize="10,20" path="m6594,-4987l6604,-4987,6604,-5007,6594,-5007,6594,-4987xe" filled="true" fillcolor="#000000" stroked="false">
                <v:path arrowok="t"/>
                <v:fill type="solid"/>
              </v:shape>
            </v:group>
            <v:group style="position:absolute;left:6594;top:-4987;width:10;height:20" coordorigin="6594,-4987" coordsize="10,20">
              <v:shape style="position:absolute;left:6594;top:-4987;width:10;height:20" coordorigin="6594,-4987" coordsize="10,20" path="m6594,-4968l6604,-4968,6604,-4987,6594,-4987,6594,-4968xe" filled="true" fillcolor="#000000" stroked="false">
                <v:path arrowok="t"/>
                <v:fill type="solid"/>
              </v:shape>
            </v:group>
            <v:group style="position:absolute;left:6594;top:-4968;width:10;height:20" coordorigin="6594,-4968" coordsize="10,20">
              <v:shape style="position:absolute;left:6594;top:-4968;width:10;height:20" coordorigin="6594,-4968" coordsize="10,20" path="m6594,-4949l6604,-4949,6604,-4968,6594,-4968,6594,-4949xe" filled="true" fillcolor="#000000" stroked="false">
                <v:path arrowok="t"/>
                <v:fill type="solid"/>
              </v:shape>
            </v:group>
            <v:group style="position:absolute;left:6594;top:-4949;width:10;height:20" coordorigin="6594,-4949" coordsize="10,20">
              <v:shape style="position:absolute;left:6594;top:-4949;width:10;height:20" coordorigin="6594,-4949" coordsize="10,20" path="m6594,-4930l6604,-4930,6604,-4949,6594,-4949,6594,-4930xe" filled="true" fillcolor="#000000" stroked="false">
                <v:path arrowok="t"/>
                <v:fill type="solid"/>
              </v:shape>
            </v:group>
            <v:group style="position:absolute;left:6594;top:-4930;width:10;height:20" coordorigin="6594,-4930" coordsize="10,20">
              <v:shape style="position:absolute;left:6594;top:-4930;width:10;height:20" coordorigin="6594,-4930" coordsize="10,20" path="m6594,-4911l6604,-4911,6604,-4930,6594,-4930,6594,-4911xe" filled="true" fillcolor="#000000" stroked="false">
                <v:path arrowok="t"/>
                <v:fill type="solid"/>
              </v:shape>
            </v:group>
            <v:group style="position:absolute;left:6594;top:-4911;width:10;height:20" coordorigin="6594,-4911" coordsize="10,20">
              <v:shape style="position:absolute;left:6594;top:-4911;width:10;height:20" coordorigin="6594,-4911" coordsize="10,20" path="m6594,-4891l6604,-4891,6604,-4911,6594,-4911,6594,-4891xe" filled="true" fillcolor="#000000" stroked="false">
                <v:path arrowok="t"/>
                <v:fill type="solid"/>
              </v:shape>
            </v:group>
            <v:group style="position:absolute;left:6594;top:-4891;width:10;height:20" coordorigin="6594,-4891" coordsize="10,20">
              <v:shape style="position:absolute;left:6594;top:-4891;width:10;height:20" coordorigin="6594,-4891" coordsize="10,20" path="m6594,-4872l6604,-4872,6604,-4891,6594,-4891,6594,-4872xe" filled="true" fillcolor="#000000" stroked="false">
                <v:path arrowok="t"/>
                <v:fill type="solid"/>
              </v:shape>
              <v:shape style="position:absolute;left:6594;top:-4872;width:10;height:5" type="#_x0000_t75" stroked="false">
                <v:imagedata r:id="rId490" o:title=""/>
              </v:shape>
            </v:group>
            <v:group style="position:absolute;left:7720;top:-5256;width:10;height:20" coordorigin="7720,-5256" coordsize="10,20">
              <v:shape style="position:absolute;left:7720;top:-5256;width:10;height:20" coordorigin="7720,-5256" coordsize="10,20" path="m7720,-5237l7729,-5237,7729,-5256,7720,-5256,7720,-5237xe" filled="true" fillcolor="#000000" stroked="false">
                <v:path arrowok="t"/>
                <v:fill type="solid"/>
              </v:shape>
            </v:group>
            <v:group style="position:absolute;left:7720;top:-5237;width:10;height:20" coordorigin="7720,-5237" coordsize="10,20">
              <v:shape style="position:absolute;left:7720;top:-5237;width:10;height:20" coordorigin="7720,-5237" coordsize="10,20" path="m7720,-5218l7729,-5218,7729,-5237,7720,-5237,7720,-5218xe" filled="true" fillcolor="#000000" stroked="false">
                <v:path arrowok="t"/>
                <v:fill type="solid"/>
              </v:shape>
            </v:group>
            <v:group style="position:absolute;left:7720;top:-5218;width:10;height:20" coordorigin="7720,-5218" coordsize="10,20">
              <v:shape style="position:absolute;left:7720;top:-5218;width:10;height:20" coordorigin="7720,-5218" coordsize="10,20" path="m7720,-5199l7729,-5199,7729,-5218,7720,-5218,7720,-5199xe" filled="true" fillcolor="#000000" stroked="false">
                <v:path arrowok="t"/>
                <v:fill type="solid"/>
              </v:shape>
            </v:group>
            <v:group style="position:absolute;left:7720;top:-5199;width:10;height:20" coordorigin="7720,-5199" coordsize="10,20">
              <v:shape style="position:absolute;left:7720;top:-5199;width:10;height:20" coordorigin="7720,-5199" coordsize="10,20" path="m7720,-5179l7729,-5179,7729,-5199,7720,-5199,7720,-5179xe" filled="true" fillcolor="#000000" stroked="false">
                <v:path arrowok="t"/>
                <v:fill type="solid"/>
              </v:shape>
            </v:group>
            <v:group style="position:absolute;left:7720;top:-5179;width:10;height:20" coordorigin="7720,-5179" coordsize="10,20">
              <v:shape style="position:absolute;left:7720;top:-5179;width:10;height:20" coordorigin="7720,-5179" coordsize="10,20" path="m7720,-5160l7729,-5160,7729,-5179,7720,-5179,7720,-5160xe" filled="true" fillcolor="#000000" stroked="false">
                <v:path arrowok="t"/>
                <v:fill type="solid"/>
              </v:shape>
            </v:group>
            <v:group style="position:absolute;left:7720;top:-5160;width:10;height:20" coordorigin="7720,-5160" coordsize="10,20">
              <v:shape style="position:absolute;left:7720;top:-5160;width:10;height:20" coordorigin="7720,-5160" coordsize="10,20" path="m7720,-5141l7729,-5141,7729,-5160,7720,-5160,7720,-5141xe" filled="true" fillcolor="#000000" stroked="false">
                <v:path arrowok="t"/>
                <v:fill type="solid"/>
              </v:shape>
            </v:group>
            <v:group style="position:absolute;left:7720;top:-5141;width:10;height:20" coordorigin="7720,-5141" coordsize="10,20">
              <v:shape style="position:absolute;left:7720;top:-5141;width:10;height:20" coordorigin="7720,-5141" coordsize="10,20" path="m7720,-5122l7729,-5122,7729,-5141,7720,-5141,7720,-5122xe" filled="true" fillcolor="#000000" stroked="false">
                <v:path arrowok="t"/>
                <v:fill type="solid"/>
              </v:shape>
            </v:group>
            <v:group style="position:absolute;left:7720;top:-5122;width:10;height:20" coordorigin="7720,-5122" coordsize="10,20">
              <v:shape style="position:absolute;left:7720;top:-5122;width:10;height:20" coordorigin="7720,-5122" coordsize="10,20" path="m7720,-5103l7729,-5103,7729,-5122,7720,-5122,7720,-5103xe" filled="true" fillcolor="#000000" stroked="false">
                <v:path arrowok="t"/>
                <v:fill type="solid"/>
              </v:shape>
            </v:group>
            <v:group style="position:absolute;left:7720;top:-5103;width:10;height:20" coordorigin="7720,-5103" coordsize="10,20">
              <v:shape style="position:absolute;left:7720;top:-5103;width:10;height:20" coordorigin="7720,-5103" coordsize="10,20" path="m7720,-5083l7729,-5083,7729,-5103,7720,-5103,7720,-5083xe" filled="true" fillcolor="#000000" stroked="false">
                <v:path arrowok="t"/>
                <v:fill type="solid"/>
              </v:shape>
            </v:group>
            <v:group style="position:absolute;left:7720;top:-5083;width:10;height:20" coordorigin="7720,-5083" coordsize="10,20">
              <v:shape style="position:absolute;left:7720;top:-5083;width:10;height:20" coordorigin="7720,-5083" coordsize="10,20" path="m7720,-5064l7729,-5064,7729,-5083,7720,-5083,7720,-5064xe" filled="true" fillcolor="#000000" stroked="false">
                <v:path arrowok="t"/>
                <v:fill type="solid"/>
              </v:shape>
            </v:group>
            <v:group style="position:absolute;left:7720;top:-5064;width:10;height:20" coordorigin="7720,-5064" coordsize="10,20">
              <v:shape style="position:absolute;left:7720;top:-5064;width:10;height:20" coordorigin="7720,-5064" coordsize="10,20" path="m7720,-5045l7729,-5045,7729,-5064,7720,-5064,7720,-5045xe" filled="true" fillcolor="#000000" stroked="false">
                <v:path arrowok="t"/>
                <v:fill type="solid"/>
              </v:shape>
            </v:group>
            <v:group style="position:absolute;left:7720;top:-5045;width:10;height:20" coordorigin="7720,-5045" coordsize="10,20">
              <v:shape style="position:absolute;left:7720;top:-5045;width:10;height:20" coordorigin="7720,-5045" coordsize="10,20" path="m7720,-5026l7729,-5026,7729,-5045,7720,-5045,7720,-5026xe" filled="true" fillcolor="#000000" stroked="false">
                <v:path arrowok="t"/>
                <v:fill type="solid"/>
              </v:shape>
            </v:group>
            <v:group style="position:absolute;left:7720;top:-5026;width:10;height:20" coordorigin="7720,-5026" coordsize="10,20">
              <v:shape style="position:absolute;left:7720;top:-5026;width:10;height:20" coordorigin="7720,-5026" coordsize="10,20" path="m7720,-5007l7729,-5007,7729,-5026,7720,-5026,7720,-5007xe" filled="true" fillcolor="#000000" stroked="false">
                <v:path arrowok="t"/>
                <v:fill type="solid"/>
              </v:shape>
            </v:group>
            <v:group style="position:absolute;left:7720;top:-5007;width:10;height:20" coordorigin="7720,-5007" coordsize="10,20">
              <v:shape style="position:absolute;left:7720;top:-5007;width:10;height:20" coordorigin="7720,-5007" coordsize="10,20" path="m7720,-4987l7729,-4987,7729,-5007,7720,-5007,7720,-4987xe" filled="true" fillcolor="#000000" stroked="false">
                <v:path arrowok="t"/>
                <v:fill type="solid"/>
              </v:shape>
            </v:group>
            <v:group style="position:absolute;left:7720;top:-4987;width:10;height:20" coordorigin="7720,-4987" coordsize="10,20">
              <v:shape style="position:absolute;left:7720;top:-4987;width:10;height:20" coordorigin="7720,-4987" coordsize="10,20" path="m7720,-4968l7729,-4968,7729,-4987,7720,-4987,7720,-4968xe" filled="true" fillcolor="#000000" stroked="false">
                <v:path arrowok="t"/>
                <v:fill type="solid"/>
              </v:shape>
            </v:group>
            <v:group style="position:absolute;left:7720;top:-4968;width:10;height:20" coordorigin="7720,-4968" coordsize="10,20">
              <v:shape style="position:absolute;left:7720;top:-4968;width:10;height:20" coordorigin="7720,-4968" coordsize="10,20" path="m7720,-4949l7729,-4949,7729,-4968,7720,-4968,7720,-4949xe" filled="true" fillcolor="#000000" stroked="false">
                <v:path arrowok="t"/>
                <v:fill type="solid"/>
              </v:shape>
            </v:group>
            <v:group style="position:absolute;left:7720;top:-4949;width:10;height:20" coordorigin="7720,-4949" coordsize="10,20">
              <v:shape style="position:absolute;left:7720;top:-4949;width:10;height:20" coordorigin="7720,-4949" coordsize="10,20" path="m7720,-4930l7729,-4930,7729,-4949,7720,-4949,7720,-4930xe" filled="true" fillcolor="#000000" stroked="false">
                <v:path arrowok="t"/>
                <v:fill type="solid"/>
              </v:shape>
            </v:group>
            <v:group style="position:absolute;left:7720;top:-4930;width:10;height:20" coordorigin="7720,-4930" coordsize="10,20">
              <v:shape style="position:absolute;left:7720;top:-4930;width:10;height:20" coordorigin="7720,-4930" coordsize="10,20" path="m7720,-4911l7729,-4911,7729,-4930,7720,-4930,7720,-4911xe" filled="true" fillcolor="#000000" stroked="false">
                <v:path arrowok="t"/>
                <v:fill type="solid"/>
              </v:shape>
            </v:group>
            <v:group style="position:absolute;left:7720;top:-4911;width:10;height:20" coordorigin="7720,-4911" coordsize="10,20">
              <v:shape style="position:absolute;left:7720;top:-4911;width:10;height:20" coordorigin="7720,-4911" coordsize="10,20" path="m7720,-4891l7729,-4891,7729,-4911,7720,-4911,7720,-4891xe" filled="true" fillcolor="#000000" stroked="false">
                <v:path arrowok="t"/>
                <v:fill type="solid"/>
              </v:shape>
            </v:group>
            <v:group style="position:absolute;left:7720;top:-4891;width:10;height:20" coordorigin="7720,-4891" coordsize="10,20">
              <v:shape style="position:absolute;left:7720;top:-4891;width:10;height:20" coordorigin="7720,-4891" coordsize="10,20" path="m7720,-4872l7729,-4872,7729,-4891,7720,-4891,7720,-4872xe" filled="true" fillcolor="#000000" stroked="false">
                <v:path arrowok="t"/>
                <v:fill type="solid"/>
              </v:shape>
              <v:shape style="position:absolute;left:7720;top:-4872;width:10;height:5" type="#_x0000_t75" stroked="false">
                <v:imagedata r:id="rId490" o:title=""/>
              </v:shape>
            </v:group>
            <v:group style="position:absolute;left:8490;top:-5256;width:10;height:20" coordorigin="8490,-5256" coordsize="10,20">
              <v:shape style="position:absolute;left:8490;top:-5256;width:10;height:20" coordorigin="8490,-5256" coordsize="10,20" path="m8490,-5237l8500,-5237,8500,-5256,8490,-5256,8490,-5237xe" filled="true" fillcolor="#000000" stroked="false">
                <v:path arrowok="t"/>
                <v:fill type="solid"/>
              </v:shape>
            </v:group>
            <v:group style="position:absolute;left:8490;top:-5237;width:10;height:20" coordorigin="8490,-5237" coordsize="10,20">
              <v:shape style="position:absolute;left:8490;top:-5237;width:10;height:20" coordorigin="8490,-5237" coordsize="10,20" path="m8490,-5218l8500,-5218,8500,-5237,8490,-5237,8490,-5218xe" filled="true" fillcolor="#000000" stroked="false">
                <v:path arrowok="t"/>
                <v:fill type="solid"/>
              </v:shape>
            </v:group>
            <v:group style="position:absolute;left:8490;top:-5218;width:10;height:20" coordorigin="8490,-5218" coordsize="10,20">
              <v:shape style="position:absolute;left:8490;top:-5218;width:10;height:20" coordorigin="8490,-5218" coordsize="10,20" path="m8490,-5199l8500,-5199,8500,-5218,8490,-5218,8490,-5199xe" filled="true" fillcolor="#000000" stroked="false">
                <v:path arrowok="t"/>
                <v:fill type="solid"/>
              </v:shape>
            </v:group>
            <v:group style="position:absolute;left:8490;top:-5199;width:10;height:20" coordorigin="8490,-5199" coordsize="10,20">
              <v:shape style="position:absolute;left:8490;top:-5199;width:10;height:20" coordorigin="8490,-5199" coordsize="10,20" path="m8490,-5179l8500,-5179,8500,-5199,8490,-5199,8490,-5179xe" filled="true" fillcolor="#000000" stroked="false">
                <v:path arrowok="t"/>
                <v:fill type="solid"/>
              </v:shape>
            </v:group>
            <v:group style="position:absolute;left:8490;top:-5179;width:10;height:20" coordorigin="8490,-5179" coordsize="10,20">
              <v:shape style="position:absolute;left:8490;top:-5179;width:10;height:20" coordorigin="8490,-5179" coordsize="10,20" path="m8490,-5160l8500,-5160,8500,-5179,8490,-5179,8490,-5160xe" filled="true" fillcolor="#000000" stroked="false">
                <v:path arrowok="t"/>
                <v:fill type="solid"/>
              </v:shape>
            </v:group>
            <v:group style="position:absolute;left:8490;top:-5160;width:10;height:20" coordorigin="8490,-5160" coordsize="10,20">
              <v:shape style="position:absolute;left:8490;top:-5160;width:10;height:20" coordorigin="8490,-5160" coordsize="10,20" path="m8490,-5141l8500,-5141,8500,-5160,8490,-5160,8490,-5141xe" filled="true" fillcolor="#000000" stroked="false">
                <v:path arrowok="t"/>
                <v:fill type="solid"/>
              </v:shape>
            </v:group>
            <v:group style="position:absolute;left:8490;top:-5141;width:10;height:20" coordorigin="8490,-5141" coordsize="10,20">
              <v:shape style="position:absolute;left:8490;top:-5141;width:10;height:20" coordorigin="8490,-5141" coordsize="10,20" path="m8490,-5122l8500,-5122,8500,-5141,8490,-5141,8490,-5122xe" filled="true" fillcolor="#000000" stroked="false">
                <v:path arrowok="t"/>
                <v:fill type="solid"/>
              </v:shape>
            </v:group>
            <v:group style="position:absolute;left:8490;top:-5122;width:10;height:20" coordorigin="8490,-5122" coordsize="10,20">
              <v:shape style="position:absolute;left:8490;top:-5122;width:10;height:20" coordorigin="8490,-5122" coordsize="10,20" path="m8490,-5103l8500,-5103,8500,-5122,8490,-5122,8490,-5103xe" filled="true" fillcolor="#000000" stroked="false">
                <v:path arrowok="t"/>
                <v:fill type="solid"/>
              </v:shape>
            </v:group>
            <v:group style="position:absolute;left:8490;top:-5103;width:10;height:20" coordorigin="8490,-5103" coordsize="10,20">
              <v:shape style="position:absolute;left:8490;top:-5103;width:10;height:20" coordorigin="8490,-5103" coordsize="10,20" path="m8490,-5083l8500,-5083,8500,-5103,8490,-5103,8490,-5083xe" filled="true" fillcolor="#000000" stroked="false">
                <v:path arrowok="t"/>
                <v:fill type="solid"/>
              </v:shape>
            </v:group>
            <v:group style="position:absolute;left:8490;top:-5083;width:10;height:20" coordorigin="8490,-5083" coordsize="10,20">
              <v:shape style="position:absolute;left:8490;top:-5083;width:10;height:20" coordorigin="8490,-5083" coordsize="10,20" path="m8490,-5064l8500,-5064,8500,-5083,8490,-5083,8490,-5064xe" filled="true" fillcolor="#000000" stroked="false">
                <v:path arrowok="t"/>
                <v:fill type="solid"/>
              </v:shape>
            </v:group>
            <v:group style="position:absolute;left:8490;top:-5064;width:10;height:20" coordorigin="8490,-5064" coordsize="10,20">
              <v:shape style="position:absolute;left:8490;top:-5064;width:10;height:20" coordorigin="8490,-5064" coordsize="10,20" path="m8490,-5045l8500,-5045,8500,-5064,8490,-5064,8490,-5045xe" filled="true" fillcolor="#000000" stroked="false">
                <v:path arrowok="t"/>
                <v:fill type="solid"/>
              </v:shape>
            </v:group>
            <v:group style="position:absolute;left:8490;top:-5045;width:10;height:20" coordorigin="8490,-5045" coordsize="10,20">
              <v:shape style="position:absolute;left:8490;top:-5045;width:10;height:20" coordorigin="8490,-5045" coordsize="10,20" path="m8490,-5026l8500,-5026,8500,-5045,8490,-5045,8490,-5026xe" filled="true" fillcolor="#000000" stroked="false">
                <v:path arrowok="t"/>
                <v:fill type="solid"/>
              </v:shape>
            </v:group>
            <v:group style="position:absolute;left:8490;top:-5026;width:10;height:20" coordorigin="8490,-5026" coordsize="10,20">
              <v:shape style="position:absolute;left:8490;top:-5026;width:10;height:20" coordorigin="8490,-5026" coordsize="10,20" path="m8490,-5007l8500,-5007,8500,-5026,8490,-5026,8490,-5007xe" filled="true" fillcolor="#000000" stroked="false">
                <v:path arrowok="t"/>
                <v:fill type="solid"/>
              </v:shape>
            </v:group>
            <v:group style="position:absolute;left:8490;top:-5007;width:10;height:20" coordorigin="8490,-5007" coordsize="10,20">
              <v:shape style="position:absolute;left:8490;top:-5007;width:10;height:20" coordorigin="8490,-5007" coordsize="10,20" path="m8490,-4987l8500,-4987,8500,-5007,8490,-5007,8490,-4987xe" filled="true" fillcolor="#000000" stroked="false">
                <v:path arrowok="t"/>
                <v:fill type="solid"/>
              </v:shape>
            </v:group>
            <v:group style="position:absolute;left:8490;top:-4987;width:10;height:20" coordorigin="8490,-4987" coordsize="10,20">
              <v:shape style="position:absolute;left:8490;top:-4987;width:10;height:20" coordorigin="8490,-4987" coordsize="10,20" path="m8490,-4968l8500,-4968,8500,-4987,8490,-4987,8490,-4968xe" filled="true" fillcolor="#000000" stroked="false">
                <v:path arrowok="t"/>
                <v:fill type="solid"/>
              </v:shape>
            </v:group>
            <v:group style="position:absolute;left:8490;top:-4968;width:10;height:20" coordorigin="8490,-4968" coordsize="10,20">
              <v:shape style="position:absolute;left:8490;top:-4968;width:10;height:20" coordorigin="8490,-4968" coordsize="10,20" path="m8490,-4949l8500,-4949,8500,-4968,8490,-4968,8490,-4949xe" filled="true" fillcolor="#000000" stroked="false">
                <v:path arrowok="t"/>
                <v:fill type="solid"/>
              </v:shape>
            </v:group>
            <v:group style="position:absolute;left:8490;top:-4949;width:10;height:20" coordorigin="8490,-4949" coordsize="10,20">
              <v:shape style="position:absolute;left:8490;top:-4949;width:10;height:20" coordorigin="8490,-4949" coordsize="10,20" path="m8490,-4930l8500,-4930,8500,-4949,8490,-4949,8490,-4930xe" filled="true" fillcolor="#000000" stroked="false">
                <v:path arrowok="t"/>
                <v:fill type="solid"/>
              </v:shape>
            </v:group>
            <v:group style="position:absolute;left:8490;top:-4930;width:10;height:20" coordorigin="8490,-4930" coordsize="10,20">
              <v:shape style="position:absolute;left:8490;top:-4930;width:10;height:20" coordorigin="8490,-4930" coordsize="10,20" path="m8490,-4911l8500,-4911,8500,-4930,8490,-4930,8490,-4911xe" filled="true" fillcolor="#000000" stroked="false">
                <v:path arrowok="t"/>
                <v:fill type="solid"/>
              </v:shape>
            </v:group>
            <v:group style="position:absolute;left:8490;top:-4911;width:10;height:20" coordorigin="8490,-4911" coordsize="10,20">
              <v:shape style="position:absolute;left:8490;top:-4911;width:10;height:20" coordorigin="8490,-4911" coordsize="10,20" path="m8490,-4891l8500,-4891,8500,-4911,8490,-4911,8490,-4891xe" filled="true" fillcolor="#000000" stroked="false">
                <v:path arrowok="t"/>
                <v:fill type="solid"/>
              </v:shape>
            </v:group>
            <v:group style="position:absolute;left:8490;top:-4891;width:10;height:20" coordorigin="8490,-4891" coordsize="10,20">
              <v:shape style="position:absolute;left:8490;top:-4891;width:10;height:20" coordorigin="8490,-4891" coordsize="10,20" path="m8490,-4872l8500,-4872,8500,-4891,8490,-4891,8490,-4872xe" filled="true" fillcolor="#000000" stroked="false">
                <v:path arrowok="t"/>
                <v:fill type="solid"/>
              </v:shape>
              <v:shape style="position:absolute;left:8490;top:-4872;width:10;height:5" type="#_x0000_t75" stroked="false">
                <v:imagedata r:id="rId490" o:title=""/>
              </v:shape>
            </v:group>
            <v:group style="position:absolute;left:9280;top:-5256;width:10;height:20" coordorigin="9280,-5256" coordsize="10,20">
              <v:shape style="position:absolute;left:9280;top:-5256;width:10;height:20" coordorigin="9280,-5256" coordsize="10,20" path="m9280,-5237l9290,-5237,9290,-5256,9280,-5256,9280,-5237xe" filled="true" fillcolor="#000000" stroked="false">
                <v:path arrowok="t"/>
                <v:fill type="solid"/>
              </v:shape>
            </v:group>
            <v:group style="position:absolute;left:9280;top:-5237;width:10;height:20" coordorigin="9280,-5237" coordsize="10,20">
              <v:shape style="position:absolute;left:9280;top:-5237;width:10;height:20" coordorigin="9280,-5237" coordsize="10,20" path="m9280,-5218l9290,-5218,9290,-5237,9280,-5237,9280,-5218xe" filled="true" fillcolor="#000000" stroked="false">
                <v:path arrowok="t"/>
                <v:fill type="solid"/>
              </v:shape>
            </v:group>
            <v:group style="position:absolute;left:9280;top:-5218;width:10;height:20" coordorigin="9280,-5218" coordsize="10,20">
              <v:shape style="position:absolute;left:9280;top:-5218;width:10;height:20" coordorigin="9280,-5218" coordsize="10,20" path="m9280,-5199l9290,-5199,9290,-5218,9280,-5218,9280,-5199xe" filled="true" fillcolor="#000000" stroked="false">
                <v:path arrowok="t"/>
                <v:fill type="solid"/>
              </v:shape>
            </v:group>
            <v:group style="position:absolute;left:9280;top:-5199;width:10;height:20" coordorigin="9280,-5199" coordsize="10,20">
              <v:shape style="position:absolute;left:9280;top:-5199;width:10;height:20" coordorigin="9280,-5199" coordsize="10,20" path="m9280,-5179l9290,-5179,9290,-5199,9280,-5199,9280,-5179xe" filled="true" fillcolor="#000000" stroked="false">
                <v:path arrowok="t"/>
                <v:fill type="solid"/>
              </v:shape>
            </v:group>
            <v:group style="position:absolute;left:9280;top:-5179;width:10;height:20" coordorigin="9280,-5179" coordsize="10,20">
              <v:shape style="position:absolute;left:9280;top:-5179;width:10;height:20" coordorigin="9280,-5179" coordsize="10,20" path="m9280,-5160l9290,-5160,9290,-5179,9280,-5179,9280,-5160xe" filled="true" fillcolor="#000000" stroked="false">
                <v:path arrowok="t"/>
                <v:fill type="solid"/>
              </v:shape>
            </v:group>
            <v:group style="position:absolute;left:9280;top:-5160;width:10;height:20" coordorigin="9280,-5160" coordsize="10,20">
              <v:shape style="position:absolute;left:9280;top:-5160;width:10;height:20" coordorigin="9280,-5160" coordsize="10,20" path="m9280,-5141l9290,-5141,9290,-5160,9280,-5160,9280,-5141xe" filled="true" fillcolor="#000000" stroked="false">
                <v:path arrowok="t"/>
                <v:fill type="solid"/>
              </v:shape>
            </v:group>
            <v:group style="position:absolute;left:9280;top:-5141;width:10;height:20" coordorigin="9280,-5141" coordsize="10,20">
              <v:shape style="position:absolute;left:9280;top:-5141;width:10;height:20" coordorigin="9280,-5141" coordsize="10,20" path="m9280,-5122l9290,-5122,9290,-5141,9280,-5141,9280,-5122xe" filled="true" fillcolor="#000000" stroked="false">
                <v:path arrowok="t"/>
                <v:fill type="solid"/>
              </v:shape>
            </v:group>
            <v:group style="position:absolute;left:9280;top:-5122;width:10;height:20" coordorigin="9280,-5122" coordsize="10,20">
              <v:shape style="position:absolute;left:9280;top:-5122;width:10;height:20" coordorigin="9280,-5122" coordsize="10,20" path="m9280,-5103l9290,-5103,9290,-5122,9280,-5122,9280,-5103xe" filled="true" fillcolor="#000000" stroked="false">
                <v:path arrowok="t"/>
                <v:fill type="solid"/>
              </v:shape>
            </v:group>
            <v:group style="position:absolute;left:9280;top:-5103;width:10;height:20" coordorigin="9280,-5103" coordsize="10,20">
              <v:shape style="position:absolute;left:9280;top:-5103;width:10;height:20" coordorigin="9280,-5103" coordsize="10,20" path="m9280,-5083l9290,-5083,9290,-5103,9280,-5103,9280,-5083xe" filled="true" fillcolor="#000000" stroked="false">
                <v:path arrowok="t"/>
                <v:fill type="solid"/>
              </v:shape>
            </v:group>
            <v:group style="position:absolute;left:9280;top:-5083;width:10;height:20" coordorigin="9280,-5083" coordsize="10,20">
              <v:shape style="position:absolute;left:9280;top:-5083;width:10;height:20" coordorigin="9280,-5083" coordsize="10,20" path="m9280,-5064l9290,-5064,9290,-5083,9280,-5083,9280,-5064xe" filled="true" fillcolor="#000000" stroked="false">
                <v:path arrowok="t"/>
                <v:fill type="solid"/>
              </v:shape>
            </v:group>
            <v:group style="position:absolute;left:9280;top:-5064;width:10;height:20" coordorigin="9280,-5064" coordsize="10,20">
              <v:shape style="position:absolute;left:9280;top:-5064;width:10;height:20" coordorigin="9280,-5064" coordsize="10,20" path="m9280,-5045l9290,-5045,9290,-5064,9280,-5064,9280,-5045xe" filled="true" fillcolor="#000000" stroked="false">
                <v:path arrowok="t"/>
                <v:fill type="solid"/>
              </v:shape>
            </v:group>
            <v:group style="position:absolute;left:9280;top:-5045;width:10;height:20" coordorigin="9280,-5045" coordsize="10,20">
              <v:shape style="position:absolute;left:9280;top:-5045;width:10;height:20" coordorigin="9280,-5045" coordsize="10,20" path="m9280,-5026l9290,-5026,9290,-5045,9280,-5045,9280,-5026xe" filled="true" fillcolor="#000000" stroked="false">
                <v:path arrowok="t"/>
                <v:fill type="solid"/>
              </v:shape>
            </v:group>
            <v:group style="position:absolute;left:9280;top:-5026;width:10;height:20" coordorigin="9280,-5026" coordsize="10,20">
              <v:shape style="position:absolute;left:9280;top:-5026;width:10;height:20" coordorigin="9280,-5026" coordsize="10,20" path="m9280,-5007l9290,-5007,9290,-5026,9280,-5026,9280,-5007xe" filled="true" fillcolor="#000000" stroked="false">
                <v:path arrowok="t"/>
                <v:fill type="solid"/>
              </v:shape>
            </v:group>
            <v:group style="position:absolute;left:9280;top:-5007;width:10;height:20" coordorigin="9280,-5007" coordsize="10,20">
              <v:shape style="position:absolute;left:9280;top:-5007;width:10;height:20" coordorigin="9280,-5007" coordsize="10,20" path="m9280,-4987l9290,-4987,9290,-5007,9280,-5007,9280,-4987xe" filled="true" fillcolor="#000000" stroked="false">
                <v:path arrowok="t"/>
                <v:fill type="solid"/>
              </v:shape>
            </v:group>
            <v:group style="position:absolute;left:9280;top:-4987;width:10;height:20" coordorigin="9280,-4987" coordsize="10,20">
              <v:shape style="position:absolute;left:9280;top:-4987;width:10;height:20" coordorigin="9280,-4987" coordsize="10,20" path="m9280,-4968l9290,-4968,9290,-4987,9280,-4987,9280,-4968xe" filled="true" fillcolor="#000000" stroked="false">
                <v:path arrowok="t"/>
                <v:fill type="solid"/>
              </v:shape>
            </v:group>
            <v:group style="position:absolute;left:9280;top:-4968;width:10;height:20" coordorigin="9280,-4968" coordsize="10,20">
              <v:shape style="position:absolute;left:9280;top:-4968;width:10;height:20" coordorigin="9280,-4968" coordsize="10,20" path="m9280,-4949l9290,-4949,9290,-4968,9280,-4968,9280,-4949xe" filled="true" fillcolor="#000000" stroked="false">
                <v:path arrowok="t"/>
                <v:fill type="solid"/>
              </v:shape>
            </v:group>
            <v:group style="position:absolute;left:9280;top:-4949;width:10;height:20" coordorigin="9280,-4949" coordsize="10,20">
              <v:shape style="position:absolute;left:9280;top:-4949;width:10;height:20" coordorigin="9280,-4949" coordsize="10,20" path="m9280,-4930l9290,-4930,9290,-4949,9280,-4949,9280,-4930xe" filled="true" fillcolor="#000000" stroked="false">
                <v:path arrowok="t"/>
                <v:fill type="solid"/>
              </v:shape>
            </v:group>
            <v:group style="position:absolute;left:9280;top:-4930;width:10;height:20" coordorigin="9280,-4930" coordsize="10,20">
              <v:shape style="position:absolute;left:9280;top:-4930;width:10;height:20" coordorigin="9280,-4930" coordsize="10,20" path="m9280,-4911l9290,-4911,9290,-4930,9280,-4930,9280,-4911xe" filled="true" fillcolor="#000000" stroked="false">
                <v:path arrowok="t"/>
                <v:fill type="solid"/>
              </v:shape>
            </v:group>
            <v:group style="position:absolute;left:9280;top:-4911;width:10;height:20" coordorigin="9280,-4911" coordsize="10,20">
              <v:shape style="position:absolute;left:9280;top:-4911;width:10;height:20" coordorigin="9280,-4911" coordsize="10,20" path="m9280,-4891l9290,-4891,9290,-4911,9280,-4911,9280,-4891xe" filled="true" fillcolor="#000000" stroked="false">
                <v:path arrowok="t"/>
                <v:fill type="solid"/>
              </v:shape>
            </v:group>
            <v:group style="position:absolute;left:9280;top:-4891;width:10;height:20" coordorigin="9280,-4891" coordsize="10,20">
              <v:shape style="position:absolute;left:9280;top:-4891;width:10;height:20" coordorigin="9280,-4891" coordsize="10,20" path="m9280,-4872l9290,-4872,9290,-4891,9280,-4891,9280,-4872xe" filled="true" fillcolor="#000000" stroked="false">
                <v:path arrowok="t"/>
                <v:fill type="solid"/>
              </v:shape>
              <v:shape style="position:absolute;left:9280;top:-4872;width:10;height:5" type="#_x0000_t75" stroked="false">
                <v:imagedata r:id="rId490" o:title=""/>
              </v:shape>
            </v:group>
            <v:group style="position:absolute;left:10116;top:-5256;width:10;height:20" coordorigin="10116,-5256" coordsize="10,20">
              <v:shape style="position:absolute;left:10116;top:-5256;width:10;height:20" coordorigin="10116,-5256" coordsize="10,20" path="m10116,-5237l10125,-5237,10125,-5256,10116,-5256,10116,-5237xe" filled="true" fillcolor="#000000" stroked="false">
                <v:path arrowok="t"/>
                <v:fill type="solid"/>
              </v:shape>
            </v:group>
            <v:group style="position:absolute;left:10116;top:-5237;width:10;height:20" coordorigin="10116,-5237" coordsize="10,20">
              <v:shape style="position:absolute;left:10116;top:-5237;width:10;height:20" coordorigin="10116,-5237" coordsize="10,20" path="m10116,-5218l10125,-5218,10125,-5237,10116,-5237,10116,-5218xe" filled="true" fillcolor="#000000" stroked="false">
                <v:path arrowok="t"/>
                <v:fill type="solid"/>
              </v:shape>
            </v:group>
            <v:group style="position:absolute;left:10116;top:-5218;width:10;height:20" coordorigin="10116,-5218" coordsize="10,20">
              <v:shape style="position:absolute;left:10116;top:-5218;width:10;height:20" coordorigin="10116,-5218" coordsize="10,20" path="m10116,-5199l10125,-5199,10125,-5218,10116,-5218,10116,-5199xe" filled="true" fillcolor="#000000" stroked="false">
                <v:path arrowok="t"/>
                <v:fill type="solid"/>
              </v:shape>
            </v:group>
            <v:group style="position:absolute;left:10116;top:-5199;width:10;height:20" coordorigin="10116,-5199" coordsize="10,20">
              <v:shape style="position:absolute;left:10116;top:-5199;width:10;height:20" coordorigin="10116,-5199" coordsize="10,20" path="m10116,-5179l10125,-5179,10125,-5199,10116,-5199,10116,-5179xe" filled="true" fillcolor="#000000" stroked="false">
                <v:path arrowok="t"/>
                <v:fill type="solid"/>
              </v:shape>
            </v:group>
            <v:group style="position:absolute;left:10116;top:-5179;width:10;height:20" coordorigin="10116,-5179" coordsize="10,20">
              <v:shape style="position:absolute;left:10116;top:-5179;width:10;height:20" coordorigin="10116,-5179" coordsize="10,20" path="m10116,-5160l10125,-5160,10125,-5179,10116,-5179,10116,-5160xe" filled="true" fillcolor="#000000" stroked="false">
                <v:path arrowok="t"/>
                <v:fill type="solid"/>
              </v:shape>
            </v:group>
            <v:group style="position:absolute;left:10116;top:-5160;width:10;height:20" coordorigin="10116,-5160" coordsize="10,20">
              <v:shape style="position:absolute;left:10116;top:-5160;width:10;height:20" coordorigin="10116,-5160" coordsize="10,20" path="m10116,-5141l10125,-5141,10125,-5160,10116,-5160,10116,-5141xe" filled="true" fillcolor="#000000" stroked="false">
                <v:path arrowok="t"/>
                <v:fill type="solid"/>
              </v:shape>
            </v:group>
            <v:group style="position:absolute;left:10116;top:-5141;width:10;height:20" coordorigin="10116,-5141" coordsize="10,20">
              <v:shape style="position:absolute;left:10116;top:-5141;width:10;height:20" coordorigin="10116,-5141" coordsize="10,20" path="m10116,-5122l10125,-5122,10125,-5141,10116,-5141,10116,-5122xe" filled="true" fillcolor="#000000" stroked="false">
                <v:path arrowok="t"/>
                <v:fill type="solid"/>
              </v:shape>
            </v:group>
            <v:group style="position:absolute;left:10116;top:-5122;width:10;height:20" coordorigin="10116,-5122" coordsize="10,20">
              <v:shape style="position:absolute;left:10116;top:-5122;width:10;height:20" coordorigin="10116,-5122" coordsize="10,20" path="m10116,-5103l10125,-5103,10125,-5122,10116,-5122,10116,-5103xe" filled="true" fillcolor="#000000" stroked="false">
                <v:path arrowok="t"/>
                <v:fill type="solid"/>
              </v:shape>
            </v:group>
            <v:group style="position:absolute;left:10116;top:-5103;width:10;height:20" coordorigin="10116,-5103" coordsize="10,20">
              <v:shape style="position:absolute;left:10116;top:-5103;width:10;height:20" coordorigin="10116,-5103" coordsize="10,20" path="m10116,-5083l10125,-5083,10125,-5103,10116,-5103,10116,-5083xe" filled="true" fillcolor="#000000" stroked="false">
                <v:path arrowok="t"/>
                <v:fill type="solid"/>
              </v:shape>
            </v:group>
            <v:group style="position:absolute;left:10116;top:-5083;width:10;height:20" coordorigin="10116,-5083" coordsize="10,20">
              <v:shape style="position:absolute;left:10116;top:-5083;width:10;height:20" coordorigin="10116,-5083" coordsize="10,20" path="m10116,-5064l10125,-5064,10125,-5083,10116,-5083,10116,-5064xe" filled="true" fillcolor="#000000" stroked="false">
                <v:path arrowok="t"/>
                <v:fill type="solid"/>
              </v:shape>
            </v:group>
            <v:group style="position:absolute;left:10116;top:-5064;width:10;height:20" coordorigin="10116,-5064" coordsize="10,20">
              <v:shape style="position:absolute;left:10116;top:-5064;width:10;height:20" coordorigin="10116,-5064" coordsize="10,20" path="m10116,-5045l10125,-5045,10125,-5064,10116,-5064,10116,-5045xe" filled="true" fillcolor="#000000" stroked="false">
                <v:path arrowok="t"/>
                <v:fill type="solid"/>
              </v:shape>
            </v:group>
            <v:group style="position:absolute;left:10116;top:-5045;width:10;height:20" coordorigin="10116,-5045" coordsize="10,20">
              <v:shape style="position:absolute;left:10116;top:-5045;width:10;height:20" coordorigin="10116,-5045" coordsize="10,20" path="m10116,-5026l10125,-5026,10125,-5045,10116,-5045,10116,-5026xe" filled="true" fillcolor="#000000" stroked="false">
                <v:path arrowok="t"/>
                <v:fill type="solid"/>
              </v:shape>
            </v:group>
            <v:group style="position:absolute;left:10116;top:-5026;width:10;height:20" coordorigin="10116,-5026" coordsize="10,20">
              <v:shape style="position:absolute;left:10116;top:-5026;width:10;height:20" coordorigin="10116,-5026" coordsize="10,20" path="m10116,-5007l10125,-5007,10125,-5026,10116,-5026,10116,-5007xe" filled="true" fillcolor="#000000" stroked="false">
                <v:path arrowok="t"/>
                <v:fill type="solid"/>
              </v:shape>
            </v:group>
            <v:group style="position:absolute;left:10116;top:-5007;width:10;height:20" coordorigin="10116,-5007" coordsize="10,20">
              <v:shape style="position:absolute;left:10116;top:-5007;width:10;height:20" coordorigin="10116,-5007" coordsize="10,20" path="m10116,-4987l10125,-4987,10125,-5007,10116,-5007,10116,-4987xe" filled="true" fillcolor="#000000" stroked="false">
                <v:path arrowok="t"/>
                <v:fill type="solid"/>
              </v:shape>
            </v:group>
            <v:group style="position:absolute;left:10116;top:-4987;width:10;height:20" coordorigin="10116,-4987" coordsize="10,20">
              <v:shape style="position:absolute;left:10116;top:-4987;width:10;height:20" coordorigin="10116,-4987" coordsize="10,20" path="m10116,-4968l10125,-4968,10125,-4987,10116,-4987,10116,-4968xe" filled="true" fillcolor="#000000" stroked="false">
                <v:path arrowok="t"/>
                <v:fill type="solid"/>
              </v:shape>
            </v:group>
            <v:group style="position:absolute;left:10116;top:-4968;width:10;height:20" coordorigin="10116,-4968" coordsize="10,20">
              <v:shape style="position:absolute;left:10116;top:-4968;width:10;height:20" coordorigin="10116,-4968" coordsize="10,20" path="m10116,-4949l10125,-4949,10125,-4968,10116,-4968,10116,-4949xe" filled="true" fillcolor="#000000" stroked="false">
                <v:path arrowok="t"/>
                <v:fill type="solid"/>
              </v:shape>
            </v:group>
            <v:group style="position:absolute;left:10116;top:-4949;width:10;height:20" coordorigin="10116,-4949" coordsize="10,20">
              <v:shape style="position:absolute;left:10116;top:-4949;width:10;height:20" coordorigin="10116,-4949" coordsize="10,20" path="m10116,-4930l10125,-4930,10125,-4949,10116,-4949,10116,-4930xe" filled="true" fillcolor="#000000" stroked="false">
                <v:path arrowok="t"/>
                <v:fill type="solid"/>
              </v:shape>
            </v:group>
            <v:group style="position:absolute;left:10116;top:-4930;width:10;height:20" coordorigin="10116,-4930" coordsize="10,20">
              <v:shape style="position:absolute;left:10116;top:-4930;width:10;height:20" coordorigin="10116,-4930" coordsize="10,20" path="m10116,-4911l10125,-4911,10125,-4930,10116,-4930,10116,-4911xe" filled="true" fillcolor="#000000" stroked="false">
                <v:path arrowok="t"/>
                <v:fill type="solid"/>
              </v:shape>
            </v:group>
            <v:group style="position:absolute;left:10116;top:-4911;width:10;height:20" coordorigin="10116,-4911" coordsize="10,20">
              <v:shape style="position:absolute;left:10116;top:-4911;width:10;height:20" coordorigin="10116,-4911" coordsize="10,20" path="m10116,-4891l10125,-4891,10125,-4911,10116,-4911,10116,-4891xe" filled="true" fillcolor="#000000" stroked="false">
                <v:path arrowok="t"/>
                <v:fill type="solid"/>
              </v:shape>
            </v:group>
            <v:group style="position:absolute;left:10116;top:-4891;width:10;height:20" coordorigin="10116,-4891" coordsize="10,20">
              <v:shape style="position:absolute;left:10116;top:-4891;width:10;height:20" coordorigin="10116,-4891" coordsize="10,20" path="m10116,-4872l10125,-4872,10125,-4891,10116,-4891,10116,-4872xe" filled="true" fillcolor="#000000" stroked="false">
                <v:path arrowok="t"/>
                <v:fill type="solid"/>
              </v:shape>
              <v:shape style="position:absolute;left:10116;top:-4872;width:10;height:5" type="#_x0000_t75" stroked="false">
                <v:imagedata r:id="rId490" o:title=""/>
              </v:shape>
            </v:group>
            <v:group style="position:absolute;left:718;top:-4863;width:2710;height:2" coordorigin="718,-4863" coordsize="2710,2">
              <v:shape style="position:absolute;left:718;top:-4863;width:2710;height:2" coordorigin="718,-4863" coordsize="2710,0" path="m718,-4863l3428,-4863e" filled="false" stroked="true" strokeweight=".48pt" strokecolor="#000000">
                <v:path arrowok="t"/>
              </v:shape>
            </v:group>
            <v:group style="position:absolute;left:3428;top:-4863;width:10;height:2" coordorigin="3428,-4863" coordsize="10,2">
              <v:shape style="position:absolute;left:3428;top:-4863;width:10;height:2" coordorigin="3428,-4863" coordsize="10,0" path="m3428,-4863l3437,-4863e" filled="false" stroked="true" strokeweight=".48pt" strokecolor="#000000">
                <v:path arrowok="t"/>
              </v:shape>
            </v:group>
            <v:group style="position:absolute;left:3437;top:-4863;width:865;height:2" coordorigin="3437,-4863" coordsize="865,2">
              <v:shape style="position:absolute;left:3437;top:-4863;width:865;height:2" coordorigin="3437,-4863" coordsize="865,0" path="m3437,-4863l4302,-4863e" filled="false" stroked="true" strokeweight=".48pt" strokecolor="#000000">
                <v:path arrowok="t"/>
              </v:shape>
            </v:group>
            <v:group style="position:absolute;left:4302;top:-4863;width:10;height:2" coordorigin="4302,-4863" coordsize="10,2">
              <v:shape style="position:absolute;left:4302;top:-4863;width:10;height:2" coordorigin="4302,-4863" coordsize="10,0" path="m4302,-4863l4311,-4863e" filled="false" stroked="true" strokeweight=".48pt" strokecolor="#000000">
                <v:path arrowok="t"/>
              </v:shape>
            </v:group>
            <v:group style="position:absolute;left:4311;top:-4863;width:783;height:2" coordorigin="4311,-4863" coordsize="783,2">
              <v:shape style="position:absolute;left:4311;top:-4863;width:783;height:2" coordorigin="4311,-4863" coordsize="783,0" path="m4311,-4863l5094,-4863e" filled="false" stroked="true" strokeweight=".48pt" strokecolor="#000000">
                <v:path arrowok="t"/>
              </v:shape>
            </v:group>
            <v:group style="position:absolute;left:5094;top:-4863;width:10;height:2" coordorigin="5094,-4863" coordsize="10,2">
              <v:shape style="position:absolute;left:5094;top:-4863;width:10;height:2" coordorigin="5094,-4863" coordsize="10,0" path="m5094,-4863l5103,-4863e" filled="false" stroked="true" strokeweight=".48pt" strokecolor="#000000">
                <v:path arrowok="t"/>
              </v:shape>
            </v:group>
            <v:group style="position:absolute;left:5103;top:-4863;width:922;height:2" coordorigin="5103,-4863" coordsize="922,2">
              <v:shape style="position:absolute;left:5103;top:-4863;width:922;height:2" coordorigin="5103,-4863" coordsize="922,0" path="m5103,-4863l6025,-4863e" filled="false" stroked="true" strokeweight=".48pt" strokecolor="#000000">
                <v:path arrowok="t"/>
              </v:shape>
            </v:group>
            <v:group style="position:absolute;left:6025;top:-4863;width:10;height:2" coordorigin="6025,-4863" coordsize="10,2">
              <v:shape style="position:absolute;left:6025;top:-4863;width:10;height:2" coordorigin="6025,-4863" coordsize="10,0" path="m6025,-4863l6035,-4863e" filled="false" stroked="true" strokeweight=".48pt" strokecolor="#000000">
                <v:path arrowok="t"/>
              </v:shape>
            </v:group>
            <v:group style="position:absolute;left:6035;top:-4863;width:560;height:2" coordorigin="6035,-4863" coordsize="560,2">
              <v:shape style="position:absolute;left:6035;top:-4863;width:560;height:2" coordorigin="6035,-4863" coordsize="560,0" path="m6035,-4863l6594,-4863e" filled="false" stroked="true" strokeweight=".48pt" strokecolor="#000000">
                <v:path arrowok="t"/>
              </v:shape>
            </v:group>
            <v:group style="position:absolute;left:6594;top:-4863;width:10;height:2" coordorigin="6594,-4863" coordsize="10,2">
              <v:shape style="position:absolute;left:6594;top:-4863;width:10;height:2" coordorigin="6594,-4863" coordsize="10,0" path="m6594,-4863l6604,-4863e" filled="false" stroked="true" strokeweight=".48pt" strokecolor="#000000">
                <v:path arrowok="t"/>
              </v:shape>
            </v:group>
            <v:group style="position:absolute;left:6604;top:-4863;width:1116;height:2" coordorigin="6604,-4863" coordsize="1116,2">
              <v:shape style="position:absolute;left:6604;top:-4863;width:1116;height:2" coordorigin="6604,-4863" coordsize="1116,0" path="m6604,-4863l7720,-4863e" filled="false" stroked="true" strokeweight=".48pt" strokecolor="#000000">
                <v:path arrowok="t"/>
              </v:shape>
            </v:group>
            <v:group style="position:absolute;left:7720;top:-4863;width:10;height:2" coordorigin="7720,-4863" coordsize="10,2">
              <v:shape style="position:absolute;left:7720;top:-4863;width:10;height:2" coordorigin="7720,-4863" coordsize="10,0" path="m7720,-4863l7729,-4863e" filled="false" stroked="true" strokeweight=".48pt" strokecolor="#000000">
                <v:path arrowok="t"/>
              </v:shape>
            </v:group>
            <v:group style="position:absolute;left:7729;top:-4863;width:761;height:2" coordorigin="7729,-4863" coordsize="761,2">
              <v:shape style="position:absolute;left:7729;top:-4863;width:761;height:2" coordorigin="7729,-4863" coordsize="761,0" path="m7729,-4863l8490,-4863e" filled="false" stroked="true" strokeweight=".48pt" strokecolor="#000000">
                <v:path arrowok="t"/>
              </v:shape>
            </v:group>
            <v:group style="position:absolute;left:8490;top:-4863;width:10;height:2" coordorigin="8490,-4863" coordsize="10,2">
              <v:shape style="position:absolute;left:8490;top:-4863;width:10;height:2" coordorigin="8490,-4863" coordsize="10,0" path="m8490,-4863l8500,-4863e" filled="false" stroked="true" strokeweight=".48pt" strokecolor="#000000">
                <v:path arrowok="t"/>
              </v:shape>
            </v:group>
            <v:group style="position:absolute;left:8500;top:-4863;width:781;height:2" coordorigin="8500,-4863" coordsize="781,2">
              <v:shape style="position:absolute;left:8500;top:-4863;width:781;height:2" coordorigin="8500,-4863" coordsize="781,0" path="m8500,-4863l9280,-4863e" filled="false" stroked="true" strokeweight=".48pt" strokecolor="#000000">
                <v:path arrowok="t"/>
              </v:shape>
            </v:group>
            <v:group style="position:absolute;left:9280;top:-4863;width:10;height:2" coordorigin="9280,-4863" coordsize="10,2">
              <v:shape style="position:absolute;left:9280;top:-4863;width:10;height:2" coordorigin="9280,-4863" coordsize="10,0" path="m9280,-4863l9290,-4863e" filled="false" stroked="true" strokeweight=".48pt" strokecolor="#000000">
                <v:path arrowok="t"/>
              </v:shape>
            </v:group>
            <v:group style="position:absolute;left:9290;top:-4863;width:826;height:2" coordorigin="9290,-4863" coordsize="826,2">
              <v:shape style="position:absolute;left:9290;top:-4863;width:826;height:2" coordorigin="9290,-4863" coordsize="826,0" path="m9290,-4863l10116,-4863e" filled="false" stroked="true" strokeweight=".48pt" strokecolor="#000000">
                <v:path arrowok="t"/>
              </v:shape>
            </v:group>
            <v:group style="position:absolute;left:10116;top:-4863;width:10;height:2" coordorigin="10116,-4863" coordsize="10,2">
              <v:shape style="position:absolute;left:10116;top:-4863;width:10;height:2" coordorigin="10116,-4863" coordsize="10,0" path="m10116,-4863l10125,-4863e" filled="false" stroked="true" strokeweight=".48pt" strokecolor="#000000">
                <v:path arrowok="t"/>
              </v:shape>
            </v:group>
            <v:group style="position:absolute;left:10125;top:-4863;width:785;height:2" coordorigin="10125,-4863" coordsize="785,2">
              <v:shape style="position:absolute;left:10125;top:-4863;width:785;height:2" coordorigin="10125,-4863" coordsize="785,0" path="m10125,-4863l10910,-4863e" filled="false" stroked="true" strokeweight=".48pt" strokecolor="#000000">
                <v:path arrowok="t"/>
              </v:shape>
            </v:group>
            <v:group style="position:absolute;left:3428;top:-4858;width:10;height:20" coordorigin="3428,-4858" coordsize="10,20">
              <v:shape style="position:absolute;left:3428;top:-4858;width:10;height:20" coordorigin="3428,-4858" coordsize="10,20" path="m3428,-4839l3437,-4839,3437,-4858,3428,-4858,3428,-4839xe" filled="true" fillcolor="#000000" stroked="false">
                <v:path arrowok="t"/>
                <v:fill type="solid"/>
              </v:shape>
            </v:group>
            <v:group style="position:absolute;left:3428;top:-4839;width:10;height:20" coordorigin="3428,-4839" coordsize="10,20">
              <v:shape style="position:absolute;left:3428;top:-4839;width:10;height:20" coordorigin="3428,-4839" coordsize="10,20" path="m3428,-4819l3437,-4819,3437,-4839,3428,-4839,3428,-4819xe" filled="true" fillcolor="#000000" stroked="false">
                <v:path arrowok="t"/>
                <v:fill type="solid"/>
              </v:shape>
            </v:group>
            <v:group style="position:absolute;left:3428;top:-4819;width:10;height:20" coordorigin="3428,-4819" coordsize="10,20">
              <v:shape style="position:absolute;left:3428;top:-4819;width:10;height:20" coordorigin="3428,-4819" coordsize="10,20" path="m3428,-4800l3437,-4800,3437,-4819,3428,-4819,3428,-4800xe" filled="true" fillcolor="#000000" stroked="false">
                <v:path arrowok="t"/>
                <v:fill type="solid"/>
              </v:shape>
            </v:group>
            <v:group style="position:absolute;left:3428;top:-4800;width:10;height:20" coordorigin="3428,-4800" coordsize="10,20">
              <v:shape style="position:absolute;left:3428;top:-4800;width:10;height:20" coordorigin="3428,-4800" coordsize="10,20" path="m3428,-4781l3437,-4781,3437,-4800,3428,-4800,3428,-4781xe" filled="true" fillcolor="#000000" stroked="false">
                <v:path arrowok="t"/>
                <v:fill type="solid"/>
              </v:shape>
            </v:group>
            <v:group style="position:absolute;left:3428;top:-4781;width:10;height:20" coordorigin="3428,-4781" coordsize="10,20">
              <v:shape style="position:absolute;left:3428;top:-4781;width:10;height:20" coordorigin="3428,-4781" coordsize="10,20" path="m3428,-4762l3437,-4762,3437,-4781,3428,-4781,3428,-4762xe" filled="true" fillcolor="#000000" stroked="false">
                <v:path arrowok="t"/>
                <v:fill type="solid"/>
              </v:shape>
            </v:group>
            <v:group style="position:absolute;left:3428;top:-4762;width:10;height:20" coordorigin="3428,-4762" coordsize="10,20">
              <v:shape style="position:absolute;left:3428;top:-4762;width:10;height:20" coordorigin="3428,-4762" coordsize="10,20" path="m3428,-4743l3437,-4743,3437,-4762,3428,-4762,3428,-4743xe" filled="true" fillcolor="#000000" stroked="false">
                <v:path arrowok="t"/>
                <v:fill type="solid"/>
              </v:shape>
            </v:group>
            <v:group style="position:absolute;left:3428;top:-4743;width:10;height:20" coordorigin="3428,-4743" coordsize="10,20">
              <v:shape style="position:absolute;left:3428;top:-4743;width:10;height:20" coordorigin="3428,-4743" coordsize="10,20" path="m3428,-4723l3437,-4723,3437,-4743,3428,-4743,3428,-4723xe" filled="true" fillcolor="#000000" stroked="false">
                <v:path arrowok="t"/>
                <v:fill type="solid"/>
              </v:shape>
            </v:group>
            <v:group style="position:absolute;left:3428;top:-4723;width:10;height:20" coordorigin="3428,-4723" coordsize="10,20">
              <v:shape style="position:absolute;left:3428;top:-4723;width:10;height:20" coordorigin="3428,-4723" coordsize="10,20" path="m3428,-4704l3437,-4704,3437,-4723,3428,-4723,3428,-4704xe" filled="true" fillcolor="#000000" stroked="false">
                <v:path arrowok="t"/>
                <v:fill type="solid"/>
              </v:shape>
            </v:group>
            <v:group style="position:absolute;left:3428;top:-4704;width:10;height:20" coordorigin="3428,-4704" coordsize="10,20">
              <v:shape style="position:absolute;left:3428;top:-4704;width:10;height:20" coordorigin="3428,-4704" coordsize="10,20" path="m3428,-4685l3437,-4685,3437,-4704,3428,-4704,3428,-4685xe" filled="true" fillcolor="#000000" stroked="false">
                <v:path arrowok="t"/>
                <v:fill type="solid"/>
              </v:shape>
            </v:group>
            <v:group style="position:absolute;left:3428;top:-4685;width:10;height:20" coordorigin="3428,-4685" coordsize="10,20">
              <v:shape style="position:absolute;left:3428;top:-4685;width:10;height:20" coordorigin="3428,-4685" coordsize="10,20" path="m3428,-4666l3437,-4666,3437,-4685,3428,-4685,3428,-4666xe" filled="true" fillcolor="#000000" stroked="false">
                <v:path arrowok="t"/>
                <v:fill type="solid"/>
              </v:shape>
            </v:group>
            <v:group style="position:absolute;left:3428;top:-4666;width:10;height:20" coordorigin="3428,-4666" coordsize="10,20">
              <v:shape style="position:absolute;left:3428;top:-4666;width:10;height:20" coordorigin="3428,-4666" coordsize="10,20" path="m3428,-4647l3437,-4647,3437,-4666,3428,-4666,3428,-4647xe" filled="true" fillcolor="#000000" stroked="false">
                <v:path arrowok="t"/>
                <v:fill type="solid"/>
              </v:shape>
            </v:group>
            <v:group style="position:absolute;left:3428;top:-4647;width:10;height:20" coordorigin="3428,-4647" coordsize="10,20">
              <v:shape style="position:absolute;left:3428;top:-4647;width:10;height:20" coordorigin="3428,-4647" coordsize="10,20" path="m3428,-4627l3437,-4627,3437,-4647,3428,-4647,3428,-4627xe" filled="true" fillcolor="#000000" stroked="false">
                <v:path arrowok="t"/>
                <v:fill type="solid"/>
              </v:shape>
            </v:group>
            <v:group style="position:absolute;left:3428;top:-4627;width:10;height:20" coordorigin="3428,-4627" coordsize="10,20">
              <v:shape style="position:absolute;left:3428;top:-4627;width:10;height:20" coordorigin="3428,-4627" coordsize="10,20" path="m3428,-4608l3437,-4608,3437,-4627,3428,-4627,3428,-4608xe" filled="true" fillcolor="#000000" stroked="false">
                <v:path arrowok="t"/>
                <v:fill type="solid"/>
              </v:shape>
            </v:group>
            <v:group style="position:absolute;left:3428;top:-4608;width:10;height:20" coordorigin="3428,-4608" coordsize="10,20">
              <v:shape style="position:absolute;left:3428;top:-4608;width:10;height:20" coordorigin="3428,-4608" coordsize="10,20" path="m3428,-4589l3437,-4589,3437,-4608,3428,-4608,3428,-4589xe" filled="true" fillcolor="#000000" stroked="false">
                <v:path arrowok="t"/>
                <v:fill type="solid"/>
              </v:shape>
            </v:group>
            <v:group style="position:absolute;left:3428;top:-4589;width:10;height:20" coordorigin="3428,-4589" coordsize="10,20">
              <v:shape style="position:absolute;left:3428;top:-4589;width:10;height:20" coordorigin="3428,-4589" coordsize="10,20" path="m3428,-4570l3437,-4570,3437,-4589,3428,-4589,3428,-4570xe" filled="true" fillcolor="#000000" stroked="false">
                <v:path arrowok="t"/>
                <v:fill type="solid"/>
              </v:shape>
            </v:group>
            <v:group style="position:absolute;left:4302;top:-4858;width:10;height:20" coordorigin="4302,-4858" coordsize="10,20">
              <v:shape style="position:absolute;left:4302;top:-4858;width:10;height:20" coordorigin="4302,-4858" coordsize="10,20" path="m4302,-4839l4311,-4839,4311,-4858,4302,-4858,4302,-4839xe" filled="true" fillcolor="#000000" stroked="false">
                <v:path arrowok="t"/>
                <v:fill type="solid"/>
              </v:shape>
            </v:group>
            <v:group style="position:absolute;left:4302;top:-4839;width:10;height:20" coordorigin="4302,-4839" coordsize="10,20">
              <v:shape style="position:absolute;left:4302;top:-4839;width:10;height:20" coordorigin="4302,-4839" coordsize="10,20" path="m4302,-4819l4311,-4819,4311,-4839,4302,-4839,4302,-4819xe" filled="true" fillcolor="#000000" stroked="false">
                <v:path arrowok="t"/>
                <v:fill type="solid"/>
              </v:shape>
            </v:group>
            <v:group style="position:absolute;left:4302;top:-4819;width:10;height:20" coordorigin="4302,-4819" coordsize="10,20">
              <v:shape style="position:absolute;left:4302;top:-4819;width:10;height:20" coordorigin="4302,-4819" coordsize="10,20" path="m4302,-4800l4311,-4800,4311,-4819,4302,-4819,4302,-4800xe" filled="true" fillcolor="#000000" stroked="false">
                <v:path arrowok="t"/>
                <v:fill type="solid"/>
              </v:shape>
            </v:group>
            <v:group style="position:absolute;left:4302;top:-4800;width:10;height:20" coordorigin="4302,-4800" coordsize="10,20">
              <v:shape style="position:absolute;left:4302;top:-4800;width:10;height:20" coordorigin="4302,-4800" coordsize="10,20" path="m4302,-4781l4311,-4781,4311,-4800,4302,-4800,4302,-4781xe" filled="true" fillcolor="#000000" stroked="false">
                <v:path arrowok="t"/>
                <v:fill type="solid"/>
              </v:shape>
            </v:group>
            <v:group style="position:absolute;left:4302;top:-4781;width:10;height:20" coordorigin="4302,-4781" coordsize="10,20">
              <v:shape style="position:absolute;left:4302;top:-4781;width:10;height:20" coordorigin="4302,-4781" coordsize="10,20" path="m4302,-4762l4311,-4762,4311,-4781,4302,-4781,4302,-4762xe" filled="true" fillcolor="#000000" stroked="false">
                <v:path arrowok="t"/>
                <v:fill type="solid"/>
              </v:shape>
            </v:group>
            <v:group style="position:absolute;left:4302;top:-4762;width:10;height:20" coordorigin="4302,-4762" coordsize="10,20">
              <v:shape style="position:absolute;left:4302;top:-4762;width:10;height:20" coordorigin="4302,-4762" coordsize="10,20" path="m4302,-4743l4311,-4743,4311,-4762,4302,-4762,4302,-4743xe" filled="true" fillcolor="#000000" stroked="false">
                <v:path arrowok="t"/>
                <v:fill type="solid"/>
              </v:shape>
            </v:group>
            <v:group style="position:absolute;left:4302;top:-4743;width:10;height:20" coordorigin="4302,-4743" coordsize="10,20">
              <v:shape style="position:absolute;left:4302;top:-4743;width:10;height:20" coordorigin="4302,-4743" coordsize="10,20" path="m4302,-4723l4311,-4723,4311,-4743,4302,-4743,4302,-4723xe" filled="true" fillcolor="#000000" stroked="false">
                <v:path arrowok="t"/>
                <v:fill type="solid"/>
              </v:shape>
            </v:group>
            <v:group style="position:absolute;left:4302;top:-4723;width:10;height:20" coordorigin="4302,-4723" coordsize="10,20">
              <v:shape style="position:absolute;left:4302;top:-4723;width:10;height:20" coordorigin="4302,-4723" coordsize="10,20" path="m4302,-4704l4311,-4704,4311,-4723,4302,-4723,4302,-4704xe" filled="true" fillcolor="#000000" stroked="false">
                <v:path arrowok="t"/>
                <v:fill type="solid"/>
              </v:shape>
            </v:group>
            <v:group style="position:absolute;left:4302;top:-4704;width:10;height:20" coordorigin="4302,-4704" coordsize="10,20">
              <v:shape style="position:absolute;left:4302;top:-4704;width:10;height:20" coordorigin="4302,-4704" coordsize="10,20" path="m4302,-4685l4311,-4685,4311,-4704,4302,-4704,4302,-4685xe" filled="true" fillcolor="#000000" stroked="false">
                <v:path arrowok="t"/>
                <v:fill type="solid"/>
              </v:shape>
            </v:group>
            <v:group style="position:absolute;left:4302;top:-4685;width:10;height:20" coordorigin="4302,-4685" coordsize="10,20">
              <v:shape style="position:absolute;left:4302;top:-4685;width:10;height:20" coordorigin="4302,-4685" coordsize="10,20" path="m4302,-4666l4311,-4666,4311,-4685,4302,-4685,4302,-4666xe" filled="true" fillcolor="#000000" stroked="false">
                <v:path arrowok="t"/>
                <v:fill type="solid"/>
              </v:shape>
            </v:group>
            <v:group style="position:absolute;left:4302;top:-4666;width:10;height:20" coordorigin="4302,-4666" coordsize="10,20">
              <v:shape style="position:absolute;left:4302;top:-4666;width:10;height:20" coordorigin="4302,-4666" coordsize="10,20" path="m4302,-4647l4311,-4647,4311,-4666,4302,-4666,4302,-4647xe" filled="true" fillcolor="#000000" stroked="false">
                <v:path arrowok="t"/>
                <v:fill type="solid"/>
              </v:shape>
            </v:group>
            <v:group style="position:absolute;left:4302;top:-4647;width:10;height:20" coordorigin="4302,-4647" coordsize="10,20">
              <v:shape style="position:absolute;left:4302;top:-4647;width:10;height:20" coordorigin="4302,-4647" coordsize="10,20" path="m4302,-4627l4311,-4627,4311,-4647,4302,-4647,4302,-4627xe" filled="true" fillcolor="#000000" stroked="false">
                <v:path arrowok="t"/>
                <v:fill type="solid"/>
              </v:shape>
            </v:group>
            <v:group style="position:absolute;left:4302;top:-4627;width:10;height:20" coordorigin="4302,-4627" coordsize="10,20">
              <v:shape style="position:absolute;left:4302;top:-4627;width:10;height:20" coordorigin="4302,-4627" coordsize="10,20" path="m4302,-4608l4311,-4608,4311,-4627,4302,-4627,4302,-4608xe" filled="true" fillcolor="#000000" stroked="false">
                <v:path arrowok="t"/>
                <v:fill type="solid"/>
              </v:shape>
            </v:group>
            <v:group style="position:absolute;left:4302;top:-4608;width:10;height:20" coordorigin="4302,-4608" coordsize="10,20">
              <v:shape style="position:absolute;left:4302;top:-4608;width:10;height:20" coordorigin="4302,-4608" coordsize="10,20" path="m4302,-4589l4311,-4589,4311,-4608,4302,-4608,4302,-4589xe" filled="true" fillcolor="#000000" stroked="false">
                <v:path arrowok="t"/>
                <v:fill type="solid"/>
              </v:shape>
            </v:group>
            <v:group style="position:absolute;left:4302;top:-4589;width:10;height:20" coordorigin="4302,-4589" coordsize="10,20">
              <v:shape style="position:absolute;left:4302;top:-4589;width:10;height:20" coordorigin="4302,-4589" coordsize="10,20" path="m4302,-4570l4311,-4570,4311,-4589,4302,-4589,4302,-4570xe" filled="true" fillcolor="#000000" stroked="false">
                <v:path arrowok="t"/>
                <v:fill type="solid"/>
              </v:shape>
            </v:group>
            <v:group style="position:absolute;left:4302;top:-4570;width:10;height:20" coordorigin="4302,-4570" coordsize="10,20">
              <v:shape style="position:absolute;left:4302;top:-4570;width:10;height:20" coordorigin="4302,-4570" coordsize="10,20" path="m4302,-4551l4311,-4551,4311,-4570,4302,-4570,4302,-4551xe" filled="true" fillcolor="#000000" stroked="false">
                <v:path arrowok="t"/>
                <v:fill type="solid"/>
              </v:shape>
            </v:group>
            <v:group style="position:absolute;left:4302;top:-4551;width:10;height:20" coordorigin="4302,-4551" coordsize="10,20">
              <v:shape style="position:absolute;left:4302;top:-4551;width:10;height:20" coordorigin="4302,-4551" coordsize="10,20" path="m4302,-4531l4311,-4531,4311,-4551,4302,-4551,4302,-4531xe" filled="true" fillcolor="#000000" stroked="false">
                <v:path arrowok="t"/>
                <v:fill type="solid"/>
              </v:shape>
            </v:group>
            <v:group style="position:absolute;left:4302;top:-4531;width:10;height:20" coordorigin="4302,-4531" coordsize="10,20">
              <v:shape style="position:absolute;left:4302;top:-4531;width:10;height:20" coordorigin="4302,-4531" coordsize="10,20" path="m4302,-4512l4311,-4512,4311,-4531,4302,-4531,4302,-4512xe" filled="true" fillcolor="#000000" stroked="false">
                <v:path arrowok="t"/>
                <v:fill type="solid"/>
              </v:shape>
            </v:group>
            <v:group style="position:absolute;left:4302;top:-4512;width:10;height:20" coordorigin="4302,-4512" coordsize="10,20">
              <v:shape style="position:absolute;left:4302;top:-4512;width:10;height:20" coordorigin="4302,-4512" coordsize="10,20" path="m4302,-4493l4311,-4493,4311,-4512,4302,-4512,4302,-4493xe" filled="true" fillcolor="#000000" stroked="false">
                <v:path arrowok="t"/>
                <v:fill type="solid"/>
              </v:shape>
            </v:group>
            <v:group style="position:absolute;left:4302;top:-4493;width:10;height:20" coordorigin="4302,-4493" coordsize="10,20">
              <v:shape style="position:absolute;left:4302;top:-4493;width:10;height:20" coordorigin="4302,-4493" coordsize="10,20" path="m4302,-4474l4311,-4474,4311,-4493,4302,-4493,4302,-4474xe" filled="true" fillcolor="#000000" stroked="false">
                <v:path arrowok="t"/>
                <v:fill type="solid"/>
              </v:shape>
            </v:group>
            <v:group style="position:absolute;left:5094;top:-4858;width:10;height:20" coordorigin="5094,-4858" coordsize="10,20">
              <v:shape style="position:absolute;left:5094;top:-4858;width:10;height:20" coordorigin="5094,-4858" coordsize="10,20" path="m5094,-4839l5103,-4839,5103,-4858,5094,-4858,5094,-4839xe" filled="true" fillcolor="#000000" stroked="false">
                <v:path arrowok="t"/>
                <v:fill type="solid"/>
              </v:shape>
            </v:group>
            <v:group style="position:absolute;left:5094;top:-4839;width:10;height:20" coordorigin="5094,-4839" coordsize="10,20">
              <v:shape style="position:absolute;left:5094;top:-4839;width:10;height:20" coordorigin="5094,-4839" coordsize="10,20" path="m5094,-4819l5103,-4819,5103,-4839,5094,-4839,5094,-4819xe" filled="true" fillcolor="#000000" stroked="false">
                <v:path arrowok="t"/>
                <v:fill type="solid"/>
              </v:shape>
            </v:group>
            <v:group style="position:absolute;left:5094;top:-4819;width:10;height:20" coordorigin="5094,-4819" coordsize="10,20">
              <v:shape style="position:absolute;left:5094;top:-4819;width:10;height:20" coordorigin="5094,-4819" coordsize="10,20" path="m5094,-4800l5103,-4800,5103,-4819,5094,-4819,5094,-4800xe" filled="true" fillcolor="#000000" stroked="false">
                <v:path arrowok="t"/>
                <v:fill type="solid"/>
              </v:shape>
            </v:group>
            <v:group style="position:absolute;left:5094;top:-4800;width:10;height:20" coordorigin="5094,-4800" coordsize="10,20">
              <v:shape style="position:absolute;left:5094;top:-4800;width:10;height:20" coordorigin="5094,-4800" coordsize="10,20" path="m5094,-4781l5103,-4781,5103,-4800,5094,-4800,5094,-4781xe" filled="true" fillcolor="#000000" stroked="false">
                <v:path arrowok="t"/>
                <v:fill type="solid"/>
              </v:shape>
            </v:group>
            <v:group style="position:absolute;left:5094;top:-4781;width:10;height:20" coordorigin="5094,-4781" coordsize="10,20">
              <v:shape style="position:absolute;left:5094;top:-4781;width:10;height:20" coordorigin="5094,-4781" coordsize="10,20" path="m5094,-4762l5103,-4762,5103,-4781,5094,-4781,5094,-4762xe" filled="true" fillcolor="#000000" stroked="false">
                <v:path arrowok="t"/>
                <v:fill type="solid"/>
              </v:shape>
            </v:group>
            <v:group style="position:absolute;left:5094;top:-4762;width:10;height:20" coordorigin="5094,-4762" coordsize="10,20">
              <v:shape style="position:absolute;left:5094;top:-4762;width:10;height:20" coordorigin="5094,-4762" coordsize="10,20" path="m5094,-4743l5103,-4743,5103,-4762,5094,-4762,5094,-4743xe" filled="true" fillcolor="#000000" stroked="false">
                <v:path arrowok="t"/>
                <v:fill type="solid"/>
              </v:shape>
            </v:group>
            <v:group style="position:absolute;left:5094;top:-4743;width:10;height:20" coordorigin="5094,-4743" coordsize="10,20">
              <v:shape style="position:absolute;left:5094;top:-4743;width:10;height:20" coordorigin="5094,-4743" coordsize="10,20" path="m5094,-4723l5103,-4723,5103,-4743,5094,-4743,5094,-4723xe" filled="true" fillcolor="#000000" stroked="false">
                <v:path arrowok="t"/>
                <v:fill type="solid"/>
              </v:shape>
            </v:group>
            <v:group style="position:absolute;left:5094;top:-4723;width:10;height:20" coordorigin="5094,-4723" coordsize="10,20">
              <v:shape style="position:absolute;left:5094;top:-4723;width:10;height:20" coordorigin="5094,-4723" coordsize="10,20" path="m5094,-4704l5103,-4704,5103,-4723,5094,-4723,5094,-4704xe" filled="true" fillcolor="#000000" stroked="false">
                <v:path arrowok="t"/>
                <v:fill type="solid"/>
              </v:shape>
            </v:group>
            <v:group style="position:absolute;left:5094;top:-4704;width:10;height:20" coordorigin="5094,-4704" coordsize="10,20">
              <v:shape style="position:absolute;left:5094;top:-4704;width:10;height:20" coordorigin="5094,-4704" coordsize="10,20" path="m5094,-4685l5103,-4685,5103,-4704,5094,-4704,5094,-4685xe" filled="true" fillcolor="#000000" stroked="false">
                <v:path arrowok="t"/>
                <v:fill type="solid"/>
              </v:shape>
            </v:group>
            <v:group style="position:absolute;left:5094;top:-4685;width:10;height:20" coordorigin="5094,-4685" coordsize="10,20">
              <v:shape style="position:absolute;left:5094;top:-4685;width:10;height:20" coordorigin="5094,-4685" coordsize="10,20" path="m5094,-4666l5103,-4666,5103,-4685,5094,-4685,5094,-4666xe" filled="true" fillcolor="#000000" stroked="false">
                <v:path arrowok="t"/>
                <v:fill type="solid"/>
              </v:shape>
            </v:group>
            <v:group style="position:absolute;left:5094;top:-4666;width:10;height:20" coordorigin="5094,-4666" coordsize="10,20">
              <v:shape style="position:absolute;left:5094;top:-4666;width:10;height:20" coordorigin="5094,-4666" coordsize="10,20" path="m5094,-4647l5103,-4647,5103,-4666,5094,-4666,5094,-4647xe" filled="true" fillcolor="#000000" stroked="false">
                <v:path arrowok="t"/>
                <v:fill type="solid"/>
              </v:shape>
            </v:group>
            <v:group style="position:absolute;left:5094;top:-4647;width:10;height:20" coordorigin="5094,-4647" coordsize="10,20">
              <v:shape style="position:absolute;left:5094;top:-4647;width:10;height:20" coordorigin="5094,-4647" coordsize="10,20" path="m5094,-4627l5103,-4627,5103,-4647,5094,-4647,5094,-4627xe" filled="true" fillcolor="#000000" stroked="false">
                <v:path arrowok="t"/>
                <v:fill type="solid"/>
              </v:shape>
            </v:group>
            <v:group style="position:absolute;left:5094;top:-4627;width:10;height:20" coordorigin="5094,-4627" coordsize="10,20">
              <v:shape style="position:absolute;left:5094;top:-4627;width:10;height:20" coordorigin="5094,-4627" coordsize="10,20" path="m5094,-4608l5103,-4608,5103,-4627,5094,-4627,5094,-4608xe" filled="true" fillcolor="#000000" stroked="false">
                <v:path arrowok="t"/>
                <v:fill type="solid"/>
              </v:shape>
            </v:group>
            <v:group style="position:absolute;left:5094;top:-4608;width:10;height:20" coordorigin="5094,-4608" coordsize="10,20">
              <v:shape style="position:absolute;left:5094;top:-4608;width:10;height:20" coordorigin="5094,-4608" coordsize="10,20" path="m5094,-4589l5103,-4589,5103,-4608,5094,-4608,5094,-4589xe" filled="true" fillcolor="#000000" stroked="false">
                <v:path arrowok="t"/>
                <v:fill type="solid"/>
              </v:shape>
            </v:group>
            <v:group style="position:absolute;left:5094;top:-4589;width:10;height:20" coordorigin="5094,-4589" coordsize="10,20">
              <v:shape style="position:absolute;left:5094;top:-4589;width:10;height:20" coordorigin="5094,-4589" coordsize="10,20" path="m5094,-4570l5103,-4570,5103,-4589,5094,-4589,5094,-4570xe" filled="true" fillcolor="#000000" stroked="false">
                <v:path arrowok="t"/>
                <v:fill type="solid"/>
              </v:shape>
            </v:group>
            <v:group style="position:absolute;left:5094;top:-4570;width:10;height:20" coordorigin="5094,-4570" coordsize="10,20">
              <v:shape style="position:absolute;left:5094;top:-4570;width:10;height:20" coordorigin="5094,-4570" coordsize="10,20" path="m5094,-4551l5103,-4551,5103,-4570,5094,-4570,5094,-4551xe" filled="true" fillcolor="#000000" stroked="false">
                <v:path arrowok="t"/>
                <v:fill type="solid"/>
              </v:shape>
            </v:group>
            <v:group style="position:absolute;left:5094;top:-4551;width:10;height:20" coordorigin="5094,-4551" coordsize="10,20">
              <v:shape style="position:absolute;left:5094;top:-4551;width:10;height:20" coordorigin="5094,-4551" coordsize="10,20" path="m5094,-4531l5103,-4531,5103,-4551,5094,-4551,5094,-4531xe" filled="true" fillcolor="#000000" stroked="false">
                <v:path arrowok="t"/>
                <v:fill type="solid"/>
              </v:shape>
            </v:group>
            <v:group style="position:absolute;left:5094;top:-4531;width:10;height:20" coordorigin="5094,-4531" coordsize="10,20">
              <v:shape style="position:absolute;left:5094;top:-4531;width:10;height:20" coordorigin="5094,-4531" coordsize="10,20" path="m5094,-4512l5103,-4512,5103,-4531,5094,-4531,5094,-4512xe" filled="true" fillcolor="#000000" stroked="false">
                <v:path arrowok="t"/>
                <v:fill type="solid"/>
              </v:shape>
            </v:group>
            <v:group style="position:absolute;left:5094;top:-4512;width:10;height:20" coordorigin="5094,-4512" coordsize="10,20">
              <v:shape style="position:absolute;left:5094;top:-4512;width:10;height:20" coordorigin="5094,-4512" coordsize="10,20" path="m5094,-4493l5103,-4493,5103,-4512,5094,-4512,5094,-4493xe" filled="true" fillcolor="#000000" stroked="false">
                <v:path arrowok="t"/>
                <v:fill type="solid"/>
              </v:shape>
            </v:group>
            <v:group style="position:absolute;left:5094;top:-4493;width:10;height:20" coordorigin="5094,-4493" coordsize="10,20">
              <v:shape style="position:absolute;left:5094;top:-4493;width:10;height:20" coordorigin="5094,-4493" coordsize="10,20" path="m5094,-4474l5103,-4474,5103,-4493,5094,-4493,5094,-4474xe" filled="true" fillcolor="#000000" stroked="false">
                <v:path arrowok="t"/>
                <v:fill type="solid"/>
              </v:shape>
            </v:group>
            <v:group style="position:absolute;left:6025;top:-4858;width:10;height:20" coordorigin="6025,-4858" coordsize="10,20">
              <v:shape style="position:absolute;left:6025;top:-4858;width:10;height:20" coordorigin="6025,-4858" coordsize="10,20" path="m6025,-4839l6035,-4839,6035,-4858,6025,-4858,6025,-4839xe" filled="true" fillcolor="#000000" stroked="false">
                <v:path arrowok="t"/>
                <v:fill type="solid"/>
              </v:shape>
            </v:group>
            <v:group style="position:absolute;left:6025;top:-4839;width:10;height:20" coordorigin="6025,-4839" coordsize="10,20">
              <v:shape style="position:absolute;left:6025;top:-4839;width:10;height:20" coordorigin="6025,-4839" coordsize="10,20" path="m6025,-4819l6035,-4819,6035,-4839,6025,-4839,6025,-4819xe" filled="true" fillcolor="#000000" stroked="false">
                <v:path arrowok="t"/>
                <v:fill type="solid"/>
              </v:shape>
            </v:group>
            <v:group style="position:absolute;left:6025;top:-4819;width:10;height:20" coordorigin="6025,-4819" coordsize="10,20">
              <v:shape style="position:absolute;left:6025;top:-4819;width:10;height:20" coordorigin="6025,-4819" coordsize="10,20" path="m6025,-4800l6035,-4800,6035,-4819,6025,-4819,6025,-4800xe" filled="true" fillcolor="#000000" stroked="false">
                <v:path arrowok="t"/>
                <v:fill type="solid"/>
              </v:shape>
            </v:group>
            <v:group style="position:absolute;left:6025;top:-4800;width:10;height:20" coordorigin="6025,-4800" coordsize="10,20">
              <v:shape style="position:absolute;left:6025;top:-4800;width:10;height:20" coordorigin="6025,-4800" coordsize="10,20" path="m6025,-4781l6035,-4781,6035,-4800,6025,-4800,6025,-4781xe" filled="true" fillcolor="#000000" stroked="false">
                <v:path arrowok="t"/>
                <v:fill type="solid"/>
              </v:shape>
            </v:group>
            <v:group style="position:absolute;left:6025;top:-4781;width:10;height:20" coordorigin="6025,-4781" coordsize="10,20">
              <v:shape style="position:absolute;left:6025;top:-4781;width:10;height:20" coordorigin="6025,-4781" coordsize="10,20" path="m6025,-4762l6035,-4762,6035,-4781,6025,-4781,6025,-4762xe" filled="true" fillcolor="#000000" stroked="false">
                <v:path arrowok="t"/>
                <v:fill type="solid"/>
              </v:shape>
            </v:group>
            <v:group style="position:absolute;left:6025;top:-4762;width:10;height:20" coordorigin="6025,-4762" coordsize="10,20">
              <v:shape style="position:absolute;left:6025;top:-4762;width:10;height:20" coordorigin="6025,-4762" coordsize="10,20" path="m6025,-4743l6035,-4743,6035,-4762,6025,-4762,6025,-4743xe" filled="true" fillcolor="#000000" stroked="false">
                <v:path arrowok="t"/>
                <v:fill type="solid"/>
              </v:shape>
            </v:group>
            <v:group style="position:absolute;left:6025;top:-4743;width:10;height:20" coordorigin="6025,-4743" coordsize="10,20">
              <v:shape style="position:absolute;left:6025;top:-4743;width:10;height:20" coordorigin="6025,-4743" coordsize="10,20" path="m6025,-4723l6035,-4723,6035,-4743,6025,-4743,6025,-4723xe" filled="true" fillcolor="#000000" stroked="false">
                <v:path arrowok="t"/>
                <v:fill type="solid"/>
              </v:shape>
            </v:group>
            <v:group style="position:absolute;left:6025;top:-4723;width:10;height:20" coordorigin="6025,-4723" coordsize="10,20">
              <v:shape style="position:absolute;left:6025;top:-4723;width:10;height:20" coordorigin="6025,-4723" coordsize="10,20" path="m6025,-4704l6035,-4704,6035,-4723,6025,-4723,6025,-4704xe" filled="true" fillcolor="#000000" stroked="false">
                <v:path arrowok="t"/>
                <v:fill type="solid"/>
              </v:shape>
            </v:group>
            <v:group style="position:absolute;left:6025;top:-4704;width:10;height:20" coordorigin="6025,-4704" coordsize="10,20">
              <v:shape style="position:absolute;left:6025;top:-4704;width:10;height:20" coordorigin="6025,-4704" coordsize="10,20" path="m6025,-4685l6035,-4685,6035,-4704,6025,-4704,6025,-4685xe" filled="true" fillcolor="#000000" stroked="false">
                <v:path arrowok="t"/>
                <v:fill type="solid"/>
              </v:shape>
            </v:group>
            <v:group style="position:absolute;left:6025;top:-4685;width:10;height:20" coordorigin="6025,-4685" coordsize="10,20">
              <v:shape style="position:absolute;left:6025;top:-4685;width:10;height:20" coordorigin="6025,-4685" coordsize="10,20" path="m6025,-4666l6035,-4666,6035,-4685,6025,-4685,6025,-4666xe" filled="true" fillcolor="#000000" stroked="false">
                <v:path arrowok="t"/>
                <v:fill type="solid"/>
              </v:shape>
            </v:group>
            <v:group style="position:absolute;left:6025;top:-4666;width:10;height:20" coordorigin="6025,-4666" coordsize="10,20">
              <v:shape style="position:absolute;left:6025;top:-4666;width:10;height:20" coordorigin="6025,-4666" coordsize="10,20" path="m6025,-4647l6035,-4647,6035,-4666,6025,-4666,6025,-4647xe" filled="true" fillcolor="#000000" stroked="false">
                <v:path arrowok="t"/>
                <v:fill type="solid"/>
              </v:shape>
            </v:group>
            <v:group style="position:absolute;left:6025;top:-4647;width:10;height:20" coordorigin="6025,-4647" coordsize="10,20">
              <v:shape style="position:absolute;left:6025;top:-4647;width:10;height:20" coordorigin="6025,-4647" coordsize="10,20" path="m6025,-4627l6035,-4627,6035,-4647,6025,-4647,6025,-4627xe" filled="true" fillcolor="#000000" stroked="false">
                <v:path arrowok="t"/>
                <v:fill type="solid"/>
              </v:shape>
            </v:group>
            <v:group style="position:absolute;left:6025;top:-4627;width:10;height:20" coordorigin="6025,-4627" coordsize="10,20">
              <v:shape style="position:absolute;left:6025;top:-4627;width:10;height:20" coordorigin="6025,-4627" coordsize="10,20" path="m6025,-4608l6035,-4608,6035,-4627,6025,-4627,6025,-4608xe" filled="true" fillcolor="#000000" stroked="false">
                <v:path arrowok="t"/>
                <v:fill type="solid"/>
              </v:shape>
            </v:group>
            <v:group style="position:absolute;left:6025;top:-4608;width:10;height:20" coordorigin="6025,-4608" coordsize="10,20">
              <v:shape style="position:absolute;left:6025;top:-4608;width:10;height:20" coordorigin="6025,-4608" coordsize="10,20" path="m6025,-4589l6035,-4589,6035,-4608,6025,-4608,6025,-4589xe" filled="true" fillcolor="#000000" stroked="false">
                <v:path arrowok="t"/>
                <v:fill type="solid"/>
              </v:shape>
            </v:group>
            <v:group style="position:absolute;left:6025;top:-4589;width:10;height:20" coordorigin="6025,-4589" coordsize="10,20">
              <v:shape style="position:absolute;left:6025;top:-4589;width:10;height:20" coordorigin="6025,-4589" coordsize="10,20" path="m6025,-4570l6035,-4570,6035,-4589,6025,-4589,6025,-4570xe" filled="true" fillcolor="#000000" stroked="false">
                <v:path arrowok="t"/>
                <v:fill type="solid"/>
              </v:shape>
            </v:group>
            <v:group style="position:absolute;left:6025;top:-4570;width:10;height:20" coordorigin="6025,-4570" coordsize="10,20">
              <v:shape style="position:absolute;left:6025;top:-4570;width:10;height:20" coordorigin="6025,-4570" coordsize="10,20" path="m6025,-4551l6035,-4551,6035,-4570,6025,-4570,6025,-4551xe" filled="true" fillcolor="#000000" stroked="false">
                <v:path arrowok="t"/>
                <v:fill type="solid"/>
              </v:shape>
            </v:group>
            <v:group style="position:absolute;left:6025;top:-4551;width:10;height:20" coordorigin="6025,-4551" coordsize="10,20">
              <v:shape style="position:absolute;left:6025;top:-4551;width:10;height:20" coordorigin="6025,-4551" coordsize="10,20" path="m6025,-4531l6035,-4531,6035,-4551,6025,-4551,6025,-4531xe" filled="true" fillcolor="#000000" stroked="false">
                <v:path arrowok="t"/>
                <v:fill type="solid"/>
              </v:shape>
            </v:group>
            <v:group style="position:absolute;left:6025;top:-4531;width:10;height:20" coordorigin="6025,-4531" coordsize="10,20">
              <v:shape style="position:absolute;left:6025;top:-4531;width:10;height:20" coordorigin="6025,-4531" coordsize="10,20" path="m6025,-4512l6035,-4512,6035,-4531,6025,-4531,6025,-4512xe" filled="true" fillcolor="#000000" stroked="false">
                <v:path arrowok="t"/>
                <v:fill type="solid"/>
              </v:shape>
            </v:group>
            <v:group style="position:absolute;left:6025;top:-4512;width:10;height:20" coordorigin="6025,-4512" coordsize="10,20">
              <v:shape style="position:absolute;left:6025;top:-4512;width:10;height:20" coordorigin="6025,-4512" coordsize="10,20" path="m6025,-4493l6035,-4493,6035,-4512,6025,-4512,6025,-4493xe" filled="true" fillcolor="#000000" stroked="false">
                <v:path arrowok="t"/>
                <v:fill type="solid"/>
              </v:shape>
            </v:group>
            <v:group style="position:absolute;left:6025;top:-4493;width:10;height:20" coordorigin="6025,-4493" coordsize="10,20">
              <v:shape style="position:absolute;left:6025;top:-4493;width:10;height:20" coordorigin="6025,-4493" coordsize="10,20" path="m6025,-4474l6035,-4474,6035,-4493,6025,-4493,6025,-4474xe" filled="true" fillcolor="#000000" stroked="false">
                <v:path arrowok="t"/>
                <v:fill type="solid"/>
              </v:shape>
            </v:group>
            <v:group style="position:absolute;left:6594;top:-4858;width:10;height:20" coordorigin="6594,-4858" coordsize="10,20">
              <v:shape style="position:absolute;left:6594;top:-4858;width:10;height:20" coordorigin="6594,-4858" coordsize="10,20" path="m6594,-4839l6604,-4839,6604,-4858,6594,-4858,6594,-4839xe" filled="true" fillcolor="#000000" stroked="false">
                <v:path arrowok="t"/>
                <v:fill type="solid"/>
              </v:shape>
            </v:group>
            <v:group style="position:absolute;left:6594;top:-4839;width:10;height:20" coordorigin="6594,-4839" coordsize="10,20">
              <v:shape style="position:absolute;left:6594;top:-4839;width:10;height:20" coordorigin="6594,-4839" coordsize="10,20" path="m6594,-4819l6604,-4819,6604,-4839,6594,-4839,6594,-4819xe" filled="true" fillcolor="#000000" stroked="false">
                <v:path arrowok="t"/>
                <v:fill type="solid"/>
              </v:shape>
            </v:group>
            <v:group style="position:absolute;left:6594;top:-4819;width:10;height:20" coordorigin="6594,-4819" coordsize="10,20">
              <v:shape style="position:absolute;left:6594;top:-4819;width:10;height:20" coordorigin="6594,-4819" coordsize="10,20" path="m6594,-4800l6604,-4800,6604,-4819,6594,-4819,6594,-4800xe" filled="true" fillcolor="#000000" stroked="false">
                <v:path arrowok="t"/>
                <v:fill type="solid"/>
              </v:shape>
            </v:group>
            <v:group style="position:absolute;left:6594;top:-4800;width:10;height:20" coordorigin="6594,-4800" coordsize="10,20">
              <v:shape style="position:absolute;left:6594;top:-4800;width:10;height:20" coordorigin="6594,-4800" coordsize="10,20" path="m6594,-4781l6604,-4781,6604,-4800,6594,-4800,6594,-4781xe" filled="true" fillcolor="#000000" stroked="false">
                <v:path arrowok="t"/>
                <v:fill type="solid"/>
              </v:shape>
            </v:group>
            <v:group style="position:absolute;left:6594;top:-4781;width:10;height:20" coordorigin="6594,-4781" coordsize="10,20">
              <v:shape style="position:absolute;left:6594;top:-4781;width:10;height:20" coordorigin="6594,-4781" coordsize="10,20" path="m6594,-4762l6604,-4762,6604,-4781,6594,-4781,6594,-4762xe" filled="true" fillcolor="#000000" stroked="false">
                <v:path arrowok="t"/>
                <v:fill type="solid"/>
              </v:shape>
            </v:group>
            <v:group style="position:absolute;left:6594;top:-4762;width:10;height:20" coordorigin="6594,-4762" coordsize="10,20">
              <v:shape style="position:absolute;left:6594;top:-4762;width:10;height:20" coordorigin="6594,-4762" coordsize="10,20" path="m6594,-4743l6604,-4743,6604,-4762,6594,-4762,6594,-4743xe" filled="true" fillcolor="#000000" stroked="false">
                <v:path arrowok="t"/>
                <v:fill type="solid"/>
              </v:shape>
            </v:group>
            <v:group style="position:absolute;left:6594;top:-4743;width:10;height:20" coordorigin="6594,-4743" coordsize="10,20">
              <v:shape style="position:absolute;left:6594;top:-4743;width:10;height:20" coordorigin="6594,-4743" coordsize="10,20" path="m6594,-4723l6604,-4723,6604,-4743,6594,-4743,6594,-4723xe" filled="true" fillcolor="#000000" stroked="false">
                <v:path arrowok="t"/>
                <v:fill type="solid"/>
              </v:shape>
            </v:group>
            <v:group style="position:absolute;left:6594;top:-4723;width:10;height:20" coordorigin="6594,-4723" coordsize="10,20">
              <v:shape style="position:absolute;left:6594;top:-4723;width:10;height:20" coordorigin="6594,-4723" coordsize="10,20" path="m6594,-4704l6604,-4704,6604,-4723,6594,-4723,6594,-4704xe" filled="true" fillcolor="#000000" stroked="false">
                <v:path arrowok="t"/>
                <v:fill type="solid"/>
              </v:shape>
            </v:group>
            <v:group style="position:absolute;left:6594;top:-4704;width:10;height:20" coordorigin="6594,-4704" coordsize="10,20">
              <v:shape style="position:absolute;left:6594;top:-4704;width:10;height:20" coordorigin="6594,-4704" coordsize="10,20" path="m6594,-4685l6604,-4685,6604,-4704,6594,-4704,6594,-4685xe" filled="true" fillcolor="#000000" stroked="false">
                <v:path arrowok="t"/>
                <v:fill type="solid"/>
              </v:shape>
            </v:group>
            <v:group style="position:absolute;left:6594;top:-4685;width:10;height:20" coordorigin="6594,-4685" coordsize="10,20">
              <v:shape style="position:absolute;left:6594;top:-4685;width:10;height:20" coordorigin="6594,-4685" coordsize="10,20" path="m6594,-4666l6604,-4666,6604,-4685,6594,-4685,6594,-4666xe" filled="true" fillcolor="#000000" stroked="false">
                <v:path arrowok="t"/>
                <v:fill type="solid"/>
              </v:shape>
            </v:group>
            <v:group style="position:absolute;left:6594;top:-4666;width:10;height:20" coordorigin="6594,-4666" coordsize="10,20">
              <v:shape style="position:absolute;left:6594;top:-4666;width:10;height:20" coordorigin="6594,-4666" coordsize="10,20" path="m6594,-4647l6604,-4647,6604,-4666,6594,-4666,6594,-4647xe" filled="true" fillcolor="#000000" stroked="false">
                <v:path arrowok="t"/>
                <v:fill type="solid"/>
              </v:shape>
            </v:group>
            <v:group style="position:absolute;left:6594;top:-4647;width:10;height:20" coordorigin="6594,-4647" coordsize="10,20">
              <v:shape style="position:absolute;left:6594;top:-4647;width:10;height:20" coordorigin="6594,-4647" coordsize="10,20" path="m6594,-4627l6604,-4627,6604,-4647,6594,-4647,6594,-4627xe" filled="true" fillcolor="#000000" stroked="false">
                <v:path arrowok="t"/>
                <v:fill type="solid"/>
              </v:shape>
            </v:group>
            <v:group style="position:absolute;left:6594;top:-4627;width:10;height:20" coordorigin="6594,-4627" coordsize="10,20">
              <v:shape style="position:absolute;left:6594;top:-4627;width:10;height:20" coordorigin="6594,-4627" coordsize="10,20" path="m6594,-4608l6604,-4608,6604,-4627,6594,-4627,6594,-4608xe" filled="true" fillcolor="#000000" stroked="false">
                <v:path arrowok="t"/>
                <v:fill type="solid"/>
              </v:shape>
            </v:group>
            <v:group style="position:absolute;left:6594;top:-4608;width:10;height:20" coordorigin="6594,-4608" coordsize="10,20">
              <v:shape style="position:absolute;left:6594;top:-4608;width:10;height:20" coordorigin="6594,-4608" coordsize="10,20" path="m6594,-4589l6604,-4589,6604,-4608,6594,-4608,6594,-4589xe" filled="true" fillcolor="#000000" stroked="false">
                <v:path arrowok="t"/>
                <v:fill type="solid"/>
              </v:shape>
            </v:group>
            <v:group style="position:absolute;left:6594;top:-4589;width:10;height:20" coordorigin="6594,-4589" coordsize="10,20">
              <v:shape style="position:absolute;left:6594;top:-4589;width:10;height:20" coordorigin="6594,-4589" coordsize="10,20" path="m6594,-4570l6604,-4570,6604,-4589,6594,-4589,6594,-4570xe" filled="true" fillcolor="#000000" stroked="false">
                <v:path arrowok="t"/>
                <v:fill type="solid"/>
              </v:shape>
            </v:group>
            <v:group style="position:absolute;left:6594;top:-4570;width:10;height:20" coordorigin="6594,-4570" coordsize="10,20">
              <v:shape style="position:absolute;left:6594;top:-4570;width:10;height:20" coordorigin="6594,-4570" coordsize="10,20" path="m6594,-4551l6604,-4551,6604,-4570,6594,-4570,6594,-4551xe" filled="true" fillcolor="#000000" stroked="false">
                <v:path arrowok="t"/>
                <v:fill type="solid"/>
              </v:shape>
            </v:group>
            <v:group style="position:absolute;left:6594;top:-4551;width:10;height:20" coordorigin="6594,-4551" coordsize="10,20">
              <v:shape style="position:absolute;left:6594;top:-4551;width:10;height:20" coordorigin="6594,-4551" coordsize="10,20" path="m6594,-4531l6604,-4531,6604,-4551,6594,-4551,6594,-4531xe" filled="true" fillcolor="#000000" stroked="false">
                <v:path arrowok="t"/>
                <v:fill type="solid"/>
              </v:shape>
            </v:group>
            <v:group style="position:absolute;left:6594;top:-4531;width:10;height:20" coordorigin="6594,-4531" coordsize="10,20">
              <v:shape style="position:absolute;left:6594;top:-4531;width:10;height:20" coordorigin="6594,-4531" coordsize="10,20" path="m6594,-4512l6604,-4512,6604,-4531,6594,-4531,6594,-4512xe" filled="true" fillcolor="#000000" stroked="false">
                <v:path arrowok="t"/>
                <v:fill type="solid"/>
              </v:shape>
            </v:group>
            <v:group style="position:absolute;left:6594;top:-4512;width:10;height:20" coordorigin="6594,-4512" coordsize="10,20">
              <v:shape style="position:absolute;left:6594;top:-4512;width:10;height:20" coordorigin="6594,-4512" coordsize="10,20" path="m6594,-4493l6604,-4493,6604,-4512,6594,-4512,6594,-4493xe" filled="true" fillcolor="#000000" stroked="false">
                <v:path arrowok="t"/>
                <v:fill type="solid"/>
              </v:shape>
            </v:group>
            <v:group style="position:absolute;left:6594;top:-4493;width:10;height:20" coordorigin="6594,-4493" coordsize="10,20">
              <v:shape style="position:absolute;left:6594;top:-4493;width:10;height:20" coordorigin="6594,-4493" coordsize="10,20" path="m6594,-4474l6604,-4474,6604,-4493,6594,-4493,6594,-4474xe" filled="true" fillcolor="#000000" stroked="false">
                <v:path arrowok="t"/>
                <v:fill type="solid"/>
              </v:shape>
            </v:group>
            <v:group style="position:absolute;left:7720;top:-4858;width:10;height:20" coordorigin="7720,-4858" coordsize="10,20">
              <v:shape style="position:absolute;left:7720;top:-4858;width:10;height:20" coordorigin="7720,-4858" coordsize="10,20" path="m7720,-4839l7729,-4839,7729,-4858,7720,-4858,7720,-4839xe" filled="true" fillcolor="#000000" stroked="false">
                <v:path arrowok="t"/>
                <v:fill type="solid"/>
              </v:shape>
            </v:group>
            <v:group style="position:absolute;left:7720;top:-4839;width:10;height:20" coordorigin="7720,-4839" coordsize="10,20">
              <v:shape style="position:absolute;left:7720;top:-4839;width:10;height:20" coordorigin="7720,-4839" coordsize="10,20" path="m7720,-4819l7729,-4819,7729,-4839,7720,-4839,7720,-4819xe" filled="true" fillcolor="#000000" stroked="false">
                <v:path arrowok="t"/>
                <v:fill type="solid"/>
              </v:shape>
            </v:group>
            <v:group style="position:absolute;left:7720;top:-4819;width:10;height:20" coordorigin="7720,-4819" coordsize="10,20">
              <v:shape style="position:absolute;left:7720;top:-4819;width:10;height:20" coordorigin="7720,-4819" coordsize="10,20" path="m7720,-4800l7729,-4800,7729,-4819,7720,-4819,7720,-4800xe" filled="true" fillcolor="#000000" stroked="false">
                <v:path arrowok="t"/>
                <v:fill type="solid"/>
              </v:shape>
            </v:group>
            <v:group style="position:absolute;left:7720;top:-4800;width:10;height:20" coordorigin="7720,-4800" coordsize="10,20">
              <v:shape style="position:absolute;left:7720;top:-4800;width:10;height:20" coordorigin="7720,-4800" coordsize="10,20" path="m7720,-4781l7729,-4781,7729,-4800,7720,-4800,7720,-4781xe" filled="true" fillcolor="#000000" stroked="false">
                <v:path arrowok="t"/>
                <v:fill type="solid"/>
              </v:shape>
            </v:group>
            <v:group style="position:absolute;left:7720;top:-4781;width:10;height:20" coordorigin="7720,-4781" coordsize="10,20">
              <v:shape style="position:absolute;left:7720;top:-4781;width:10;height:20" coordorigin="7720,-4781" coordsize="10,20" path="m7720,-4762l7729,-4762,7729,-4781,7720,-4781,7720,-4762xe" filled="true" fillcolor="#000000" stroked="false">
                <v:path arrowok="t"/>
                <v:fill type="solid"/>
              </v:shape>
            </v:group>
            <v:group style="position:absolute;left:7720;top:-4762;width:10;height:20" coordorigin="7720,-4762" coordsize="10,20">
              <v:shape style="position:absolute;left:7720;top:-4762;width:10;height:20" coordorigin="7720,-4762" coordsize="10,20" path="m7720,-4743l7729,-4743,7729,-4762,7720,-4762,7720,-4743xe" filled="true" fillcolor="#000000" stroked="false">
                <v:path arrowok="t"/>
                <v:fill type="solid"/>
              </v:shape>
            </v:group>
            <v:group style="position:absolute;left:7720;top:-4743;width:10;height:20" coordorigin="7720,-4743" coordsize="10,20">
              <v:shape style="position:absolute;left:7720;top:-4743;width:10;height:20" coordorigin="7720,-4743" coordsize="10,20" path="m7720,-4723l7729,-4723,7729,-4743,7720,-4743,7720,-4723xe" filled="true" fillcolor="#000000" stroked="false">
                <v:path arrowok="t"/>
                <v:fill type="solid"/>
              </v:shape>
            </v:group>
            <v:group style="position:absolute;left:7720;top:-4723;width:10;height:20" coordorigin="7720,-4723" coordsize="10,20">
              <v:shape style="position:absolute;left:7720;top:-4723;width:10;height:20" coordorigin="7720,-4723" coordsize="10,20" path="m7720,-4704l7729,-4704,7729,-4723,7720,-4723,7720,-4704xe" filled="true" fillcolor="#000000" stroked="false">
                <v:path arrowok="t"/>
                <v:fill type="solid"/>
              </v:shape>
            </v:group>
            <v:group style="position:absolute;left:7720;top:-4704;width:10;height:20" coordorigin="7720,-4704" coordsize="10,20">
              <v:shape style="position:absolute;left:7720;top:-4704;width:10;height:20" coordorigin="7720,-4704" coordsize="10,20" path="m7720,-4685l7729,-4685,7729,-4704,7720,-4704,7720,-4685xe" filled="true" fillcolor="#000000" stroked="false">
                <v:path arrowok="t"/>
                <v:fill type="solid"/>
              </v:shape>
            </v:group>
            <v:group style="position:absolute;left:7720;top:-4685;width:10;height:20" coordorigin="7720,-4685" coordsize="10,20">
              <v:shape style="position:absolute;left:7720;top:-4685;width:10;height:20" coordorigin="7720,-4685" coordsize="10,20" path="m7720,-4666l7729,-4666,7729,-4685,7720,-4685,7720,-4666xe" filled="true" fillcolor="#000000" stroked="false">
                <v:path arrowok="t"/>
                <v:fill type="solid"/>
              </v:shape>
            </v:group>
            <v:group style="position:absolute;left:7720;top:-4666;width:10;height:20" coordorigin="7720,-4666" coordsize="10,20">
              <v:shape style="position:absolute;left:7720;top:-4666;width:10;height:20" coordorigin="7720,-4666" coordsize="10,20" path="m7720,-4647l7729,-4647,7729,-4666,7720,-4666,7720,-4647xe" filled="true" fillcolor="#000000" stroked="false">
                <v:path arrowok="t"/>
                <v:fill type="solid"/>
              </v:shape>
            </v:group>
            <v:group style="position:absolute;left:7720;top:-4647;width:10;height:20" coordorigin="7720,-4647" coordsize="10,20">
              <v:shape style="position:absolute;left:7720;top:-4647;width:10;height:20" coordorigin="7720,-4647" coordsize="10,20" path="m7720,-4627l7729,-4627,7729,-4647,7720,-4647,7720,-4627xe" filled="true" fillcolor="#000000" stroked="false">
                <v:path arrowok="t"/>
                <v:fill type="solid"/>
              </v:shape>
            </v:group>
            <v:group style="position:absolute;left:7720;top:-4627;width:10;height:20" coordorigin="7720,-4627" coordsize="10,20">
              <v:shape style="position:absolute;left:7720;top:-4627;width:10;height:20" coordorigin="7720,-4627" coordsize="10,20" path="m7720,-4608l7729,-4608,7729,-4627,7720,-4627,7720,-4608xe" filled="true" fillcolor="#000000" stroked="false">
                <v:path arrowok="t"/>
                <v:fill type="solid"/>
              </v:shape>
            </v:group>
            <v:group style="position:absolute;left:7720;top:-4608;width:10;height:20" coordorigin="7720,-4608" coordsize="10,20">
              <v:shape style="position:absolute;left:7720;top:-4608;width:10;height:20" coordorigin="7720,-4608" coordsize="10,20" path="m7720,-4589l7729,-4589,7729,-4608,7720,-4608,7720,-4589xe" filled="true" fillcolor="#000000" stroked="false">
                <v:path arrowok="t"/>
                <v:fill type="solid"/>
              </v:shape>
            </v:group>
            <v:group style="position:absolute;left:7720;top:-4589;width:10;height:20" coordorigin="7720,-4589" coordsize="10,20">
              <v:shape style="position:absolute;left:7720;top:-4589;width:10;height:20" coordorigin="7720,-4589" coordsize="10,20" path="m7720,-4570l7729,-4570,7729,-4589,7720,-4589,7720,-4570xe" filled="true" fillcolor="#000000" stroked="false">
                <v:path arrowok="t"/>
                <v:fill type="solid"/>
              </v:shape>
            </v:group>
            <v:group style="position:absolute;left:7720;top:-4570;width:10;height:20" coordorigin="7720,-4570" coordsize="10,20">
              <v:shape style="position:absolute;left:7720;top:-4570;width:10;height:20" coordorigin="7720,-4570" coordsize="10,20" path="m7720,-4551l7729,-4551,7729,-4570,7720,-4570,7720,-4551xe" filled="true" fillcolor="#000000" stroked="false">
                <v:path arrowok="t"/>
                <v:fill type="solid"/>
              </v:shape>
            </v:group>
            <v:group style="position:absolute;left:7720;top:-4551;width:10;height:20" coordorigin="7720,-4551" coordsize="10,20">
              <v:shape style="position:absolute;left:7720;top:-4551;width:10;height:20" coordorigin="7720,-4551" coordsize="10,20" path="m7720,-4531l7729,-4531,7729,-4551,7720,-4551,7720,-4531xe" filled="true" fillcolor="#000000" stroked="false">
                <v:path arrowok="t"/>
                <v:fill type="solid"/>
              </v:shape>
            </v:group>
            <v:group style="position:absolute;left:7720;top:-4531;width:10;height:20" coordorigin="7720,-4531" coordsize="10,20">
              <v:shape style="position:absolute;left:7720;top:-4531;width:10;height:20" coordorigin="7720,-4531" coordsize="10,20" path="m7720,-4512l7729,-4512,7729,-4531,7720,-4531,7720,-4512xe" filled="true" fillcolor="#000000" stroked="false">
                <v:path arrowok="t"/>
                <v:fill type="solid"/>
              </v:shape>
            </v:group>
            <v:group style="position:absolute;left:7720;top:-4512;width:10;height:20" coordorigin="7720,-4512" coordsize="10,20">
              <v:shape style="position:absolute;left:7720;top:-4512;width:10;height:20" coordorigin="7720,-4512" coordsize="10,20" path="m7720,-4493l7729,-4493,7729,-4512,7720,-4512,7720,-4493xe" filled="true" fillcolor="#000000" stroked="false">
                <v:path arrowok="t"/>
                <v:fill type="solid"/>
              </v:shape>
            </v:group>
            <v:group style="position:absolute;left:7720;top:-4493;width:10;height:20" coordorigin="7720,-4493" coordsize="10,20">
              <v:shape style="position:absolute;left:7720;top:-4493;width:10;height:20" coordorigin="7720,-4493" coordsize="10,20" path="m7720,-4474l7729,-4474,7729,-4493,7720,-4493,7720,-4474xe" filled="true" fillcolor="#000000" stroked="false">
                <v:path arrowok="t"/>
                <v:fill type="solid"/>
              </v:shape>
            </v:group>
            <v:group style="position:absolute;left:8490;top:-4858;width:10;height:20" coordorigin="8490,-4858" coordsize="10,20">
              <v:shape style="position:absolute;left:8490;top:-4858;width:10;height:20" coordorigin="8490,-4858" coordsize="10,20" path="m8490,-4839l8500,-4839,8500,-4858,8490,-4858,8490,-4839xe" filled="true" fillcolor="#000000" stroked="false">
                <v:path arrowok="t"/>
                <v:fill type="solid"/>
              </v:shape>
            </v:group>
            <v:group style="position:absolute;left:8490;top:-4839;width:10;height:20" coordorigin="8490,-4839" coordsize="10,20">
              <v:shape style="position:absolute;left:8490;top:-4839;width:10;height:20" coordorigin="8490,-4839" coordsize="10,20" path="m8490,-4819l8500,-4819,8500,-4839,8490,-4839,8490,-4819xe" filled="true" fillcolor="#000000" stroked="false">
                <v:path arrowok="t"/>
                <v:fill type="solid"/>
              </v:shape>
            </v:group>
            <v:group style="position:absolute;left:8490;top:-4819;width:10;height:20" coordorigin="8490,-4819" coordsize="10,20">
              <v:shape style="position:absolute;left:8490;top:-4819;width:10;height:20" coordorigin="8490,-4819" coordsize="10,20" path="m8490,-4800l8500,-4800,8500,-4819,8490,-4819,8490,-4800xe" filled="true" fillcolor="#000000" stroked="false">
                <v:path arrowok="t"/>
                <v:fill type="solid"/>
              </v:shape>
            </v:group>
            <v:group style="position:absolute;left:8490;top:-4800;width:10;height:20" coordorigin="8490,-4800" coordsize="10,20">
              <v:shape style="position:absolute;left:8490;top:-4800;width:10;height:20" coordorigin="8490,-4800" coordsize="10,20" path="m8490,-4781l8500,-4781,8500,-4800,8490,-4800,8490,-4781xe" filled="true" fillcolor="#000000" stroked="false">
                <v:path arrowok="t"/>
                <v:fill type="solid"/>
              </v:shape>
            </v:group>
            <v:group style="position:absolute;left:8490;top:-4781;width:10;height:20" coordorigin="8490,-4781" coordsize="10,20">
              <v:shape style="position:absolute;left:8490;top:-4781;width:10;height:20" coordorigin="8490,-4781" coordsize="10,20" path="m8490,-4762l8500,-4762,8500,-4781,8490,-4781,8490,-4762xe" filled="true" fillcolor="#000000" stroked="false">
                <v:path arrowok="t"/>
                <v:fill type="solid"/>
              </v:shape>
            </v:group>
            <v:group style="position:absolute;left:8490;top:-4762;width:10;height:20" coordorigin="8490,-4762" coordsize="10,20">
              <v:shape style="position:absolute;left:8490;top:-4762;width:10;height:20" coordorigin="8490,-4762" coordsize="10,20" path="m8490,-4743l8500,-4743,8500,-4762,8490,-4762,8490,-4743xe" filled="true" fillcolor="#000000" stroked="false">
                <v:path arrowok="t"/>
                <v:fill type="solid"/>
              </v:shape>
            </v:group>
            <v:group style="position:absolute;left:8490;top:-4743;width:10;height:20" coordorigin="8490,-4743" coordsize="10,20">
              <v:shape style="position:absolute;left:8490;top:-4743;width:10;height:20" coordorigin="8490,-4743" coordsize="10,20" path="m8490,-4723l8500,-4723,8500,-4743,8490,-4743,8490,-4723xe" filled="true" fillcolor="#000000" stroked="false">
                <v:path arrowok="t"/>
                <v:fill type="solid"/>
              </v:shape>
            </v:group>
            <v:group style="position:absolute;left:8490;top:-4723;width:10;height:20" coordorigin="8490,-4723" coordsize="10,20">
              <v:shape style="position:absolute;left:8490;top:-4723;width:10;height:20" coordorigin="8490,-4723" coordsize="10,20" path="m8490,-4704l8500,-4704,8500,-4723,8490,-4723,8490,-4704xe" filled="true" fillcolor="#000000" stroked="false">
                <v:path arrowok="t"/>
                <v:fill type="solid"/>
              </v:shape>
            </v:group>
            <v:group style="position:absolute;left:8490;top:-4704;width:10;height:20" coordorigin="8490,-4704" coordsize="10,20">
              <v:shape style="position:absolute;left:8490;top:-4704;width:10;height:20" coordorigin="8490,-4704" coordsize="10,20" path="m8490,-4685l8500,-4685,8500,-4704,8490,-4704,8490,-4685xe" filled="true" fillcolor="#000000" stroked="false">
                <v:path arrowok="t"/>
                <v:fill type="solid"/>
              </v:shape>
            </v:group>
            <v:group style="position:absolute;left:8490;top:-4685;width:10;height:20" coordorigin="8490,-4685" coordsize="10,20">
              <v:shape style="position:absolute;left:8490;top:-4685;width:10;height:20" coordorigin="8490,-4685" coordsize="10,20" path="m8490,-4666l8500,-4666,8500,-4685,8490,-4685,8490,-4666xe" filled="true" fillcolor="#000000" stroked="false">
                <v:path arrowok="t"/>
                <v:fill type="solid"/>
              </v:shape>
            </v:group>
            <v:group style="position:absolute;left:8490;top:-4666;width:10;height:20" coordorigin="8490,-4666" coordsize="10,20">
              <v:shape style="position:absolute;left:8490;top:-4666;width:10;height:20" coordorigin="8490,-4666" coordsize="10,20" path="m8490,-4647l8500,-4647,8500,-4666,8490,-4666,8490,-4647xe" filled="true" fillcolor="#000000" stroked="false">
                <v:path arrowok="t"/>
                <v:fill type="solid"/>
              </v:shape>
            </v:group>
            <v:group style="position:absolute;left:8490;top:-4647;width:10;height:20" coordorigin="8490,-4647" coordsize="10,20">
              <v:shape style="position:absolute;left:8490;top:-4647;width:10;height:20" coordorigin="8490,-4647" coordsize="10,20" path="m8490,-4627l8500,-4627,8500,-4647,8490,-4647,8490,-4627xe" filled="true" fillcolor="#000000" stroked="false">
                <v:path arrowok="t"/>
                <v:fill type="solid"/>
              </v:shape>
            </v:group>
            <v:group style="position:absolute;left:8490;top:-4627;width:10;height:20" coordorigin="8490,-4627" coordsize="10,20">
              <v:shape style="position:absolute;left:8490;top:-4627;width:10;height:20" coordorigin="8490,-4627" coordsize="10,20" path="m8490,-4608l8500,-4608,8500,-4627,8490,-4627,8490,-4608xe" filled="true" fillcolor="#000000" stroked="false">
                <v:path arrowok="t"/>
                <v:fill type="solid"/>
              </v:shape>
            </v:group>
            <v:group style="position:absolute;left:8490;top:-4608;width:10;height:20" coordorigin="8490,-4608" coordsize="10,20">
              <v:shape style="position:absolute;left:8490;top:-4608;width:10;height:20" coordorigin="8490,-4608" coordsize="10,20" path="m8490,-4589l8500,-4589,8500,-4608,8490,-4608,8490,-4589xe" filled="true" fillcolor="#000000" stroked="false">
                <v:path arrowok="t"/>
                <v:fill type="solid"/>
              </v:shape>
            </v:group>
            <v:group style="position:absolute;left:8490;top:-4589;width:10;height:20" coordorigin="8490,-4589" coordsize="10,20">
              <v:shape style="position:absolute;left:8490;top:-4589;width:10;height:20" coordorigin="8490,-4589" coordsize="10,20" path="m8490,-4570l8500,-4570,8500,-4589,8490,-4589,8490,-4570xe" filled="true" fillcolor="#000000" stroked="false">
                <v:path arrowok="t"/>
                <v:fill type="solid"/>
              </v:shape>
            </v:group>
            <v:group style="position:absolute;left:8490;top:-4570;width:10;height:20" coordorigin="8490,-4570" coordsize="10,20">
              <v:shape style="position:absolute;left:8490;top:-4570;width:10;height:20" coordorigin="8490,-4570" coordsize="10,20" path="m8490,-4551l8500,-4551,8500,-4570,8490,-4570,8490,-4551xe" filled="true" fillcolor="#000000" stroked="false">
                <v:path arrowok="t"/>
                <v:fill type="solid"/>
              </v:shape>
            </v:group>
            <v:group style="position:absolute;left:8490;top:-4551;width:10;height:20" coordorigin="8490,-4551" coordsize="10,20">
              <v:shape style="position:absolute;left:8490;top:-4551;width:10;height:20" coordorigin="8490,-4551" coordsize="10,20" path="m8490,-4531l8500,-4531,8500,-4551,8490,-4551,8490,-4531xe" filled="true" fillcolor="#000000" stroked="false">
                <v:path arrowok="t"/>
                <v:fill type="solid"/>
              </v:shape>
            </v:group>
            <v:group style="position:absolute;left:8490;top:-4531;width:10;height:20" coordorigin="8490,-4531" coordsize="10,20">
              <v:shape style="position:absolute;left:8490;top:-4531;width:10;height:20" coordorigin="8490,-4531" coordsize="10,20" path="m8490,-4512l8500,-4512,8500,-4531,8490,-4531,8490,-4512xe" filled="true" fillcolor="#000000" stroked="false">
                <v:path arrowok="t"/>
                <v:fill type="solid"/>
              </v:shape>
            </v:group>
            <v:group style="position:absolute;left:8490;top:-4512;width:10;height:20" coordorigin="8490,-4512" coordsize="10,20">
              <v:shape style="position:absolute;left:8490;top:-4512;width:10;height:20" coordorigin="8490,-4512" coordsize="10,20" path="m8490,-4493l8500,-4493,8500,-4512,8490,-4512,8490,-4493xe" filled="true" fillcolor="#000000" stroked="false">
                <v:path arrowok="t"/>
                <v:fill type="solid"/>
              </v:shape>
            </v:group>
            <v:group style="position:absolute;left:8490;top:-4493;width:10;height:20" coordorigin="8490,-4493" coordsize="10,20">
              <v:shape style="position:absolute;left:8490;top:-4493;width:10;height:20" coordorigin="8490,-4493" coordsize="10,20" path="m8490,-4474l8500,-4474,8500,-4493,8490,-4493,8490,-4474xe" filled="true" fillcolor="#000000" stroked="false">
                <v:path arrowok="t"/>
                <v:fill type="solid"/>
              </v:shape>
            </v:group>
            <v:group style="position:absolute;left:9280;top:-4858;width:10;height:20" coordorigin="9280,-4858" coordsize="10,20">
              <v:shape style="position:absolute;left:9280;top:-4858;width:10;height:20" coordorigin="9280,-4858" coordsize="10,20" path="m9280,-4839l9290,-4839,9290,-4858,9280,-4858,9280,-4839xe" filled="true" fillcolor="#000000" stroked="false">
                <v:path arrowok="t"/>
                <v:fill type="solid"/>
              </v:shape>
            </v:group>
            <v:group style="position:absolute;left:9280;top:-4839;width:10;height:20" coordorigin="9280,-4839" coordsize="10,20">
              <v:shape style="position:absolute;left:9280;top:-4839;width:10;height:20" coordorigin="9280,-4839" coordsize="10,20" path="m9280,-4819l9290,-4819,9290,-4839,9280,-4839,9280,-4819xe" filled="true" fillcolor="#000000" stroked="false">
                <v:path arrowok="t"/>
                <v:fill type="solid"/>
              </v:shape>
            </v:group>
            <v:group style="position:absolute;left:9280;top:-4819;width:10;height:20" coordorigin="9280,-4819" coordsize="10,20">
              <v:shape style="position:absolute;left:9280;top:-4819;width:10;height:20" coordorigin="9280,-4819" coordsize="10,20" path="m9280,-4800l9290,-4800,9290,-4819,9280,-4819,9280,-4800xe" filled="true" fillcolor="#000000" stroked="false">
                <v:path arrowok="t"/>
                <v:fill type="solid"/>
              </v:shape>
            </v:group>
            <v:group style="position:absolute;left:9280;top:-4800;width:10;height:20" coordorigin="9280,-4800" coordsize="10,20">
              <v:shape style="position:absolute;left:9280;top:-4800;width:10;height:20" coordorigin="9280,-4800" coordsize="10,20" path="m9280,-4781l9290,-4781,9290,-4800,9280,-4800,9280,-4781xe" filled="true" fillcolor="#000000" stroked="false">
                <v:path arrowok="t"/>
                <v:fill type="solid"/>
              </v:shape>
            </v:group>
            <v:group style="position:absolute;left:9280;top:-4781;width:10;height:20" coordorigin="9280,-4781" coordsize="10,20">
              <v:shape style="position:absolute;left:9280;top:-4781;width:10;height:20" coordorigin="9280,-4781" coordsize="10,20" path="m9280,-4762l9290,-4762,9290,-4781,9280,-4781,9280,-4762xe" filled="true" fillcolor="#000000" stroked="false">
                <v:path arrowok="t"/>
                <v:fill type="solid"/>
              </v:shape>
            </v:group>
            <v:group style="position:absolute;left:9280;top:-4762;width:10;height:20" coordorigin="9280,-4762" coordsize="10,20">
              <v:shape style="position:absolute;left:9280;top:-4762;width:10;height:20" coordorigin="9280,-4762" coordsize="10,20" path="m9280,-4743l9290,-4743,9290,-4762,9280,-4762,9280,-4743xe" filled="true" fillcolor="#000000" stroked="false">
                <v:path arrowok="t"/>
                <v:fill type="solid"/>
              </v:shape>
            </v:group>
            <v:group style="position:absolute;left:9280;top:-4743;width:10;height:20" coordorigin="9280,-4743" coordsize="10,20">
              <v:shape style="position:absolute;left:9280;top:-4743;width:10;height:20" coordorigin="9280,-4743" coordsize="10,20" path="m9280,-4723l9290,-4723,9290,-4743,9280,-4743,9280,-4723xe" filled="true" fillcolor="#000000" stroked="false">
                <v:path arrowok="t"/>
                <v:fill type="solid"/>
              </v:shape>
            </v:group>
            <v:group style="position:absolute;left:9280;top:-4723;width:10;height:20" coordorigin="9280,-4723" coordsize="10,20">
              <v:shape style="position:absolute;left:9280;top:-4723;width:10;height:20" coordorigin="9280,-4723" coordsize="10,20" path="m9280,-4704l9290,-4704,9290,-4723,9280,-4723,9280,-4704xe" filled="true" fillcolor="#000000" stroked="false">
                <v:path arrowok="t"/>
                <v:fill type="solid"/>
              </v:shape>
            </v:group>
            <v:group style="position:absolute;left:9280;top:-4704;width:10;height:20" coordorigin="9280,-4704" coordsize="10,20">
              <v:shape style="position:absolute;left:9280;top:-4704;width:10;height:20" coordorigin="9280,-4704" coordsize="10,20" path="m9280,-4685l9290,-4685,9290,-4704,9280,-4704,9280,-4685xe" filled="true" fillcolor="#000000" stroked="false">
                <v:path arrowok="t"/>
                <v:fill type="solid"/>
              </v:shape>
            </v:group>
            <v:group style="position:absolute;left:9280;top:-4685;width:10;height:20" coordorigin="9280,-4685" coordsize="10,20">
              <v:shape style="position:absolute;left:9280;top:-4685;width:10;height:20" coordorigin="9280,-4685" coordsize="10,20" path="m9280,-4666l9290,-4666,9290,-4685,9280,-4685,9280,-4666xe" filled="true" fillcolor="#000000" stroked="false">
                <v:path arrowok="t"/>
                <v:fill type="solid"/>
              </v:shape>
            </v:group>
            <v:group style="position:absolute;left:9280;top:-4666;width:10;height:20" coordorigin="9280,-4666" coordsize="10,20">
              <v:shape style="position:absolute;left:9280;top:-4666;width:10;height:20" coordorigin="9280,-4666" coordsize="10,20" path="m9280,-4647l9290,-4647,9290,-4666,9280,-4666,9280,-4647xe" filled="true" fillcolor="#000000" stroked="false">
                <v:path arrowok="t"/>
                <v:fill type="solid"/>
              </v:shape>
            </v:group>
            <v:group style="position:absolute;left:9280;top:-4647;width:10;height:20" coordorigin="9280,-4647" coordsize="10,20">
              <v:shape style="position:absolute;left:9280;top:-4647;width:10;height:20" coordorigin="9280,-4647" coordsize="10,20" path="m9280,-4627l9290,-4627,9290,-4647,9280,-4647,9280,-4627xe" filled="true" fillcolor="#000000" stroked="false">
                <v:path arrowok="t"/>
                <v:fill type="solid"/>
              </v:shape>
            </v:group>
            <v:group style="position:absolute;left:9280;top:-4627;width:10;height:20" coordorigin="9280,-4627" coordsize="10,20">
              <v:shape style="position:absolute;left:9280;top:-4627;width:10;height:20" coordorigin="9280,-4627" coordsize="10,20" path="m9280,-4608l9290,-4608,9290,-4627,9280,-4627,9280,-4608xe" filled="true" fillcolor="#000000" stroked="false">
                <v:path arrowok="t"/>
                <v:fill type="solid"/>
              </v:shape>
            </v:group>
            <v:group style="position:absolute;left:9280;top:-4608;width:10;height:20" coordorigin="9280,-4608" coordsize="10,20">
              <v:shape style="position:absolute;left:9280;top:-4608;width:10;height:20" coordorigin="9280,-4608" coordsize="10,20" path="m9280,-4589l9290,-4589,9290,-4608,9280,-4608,9280,-4589xe" filled="true" fillcolor="#000000" stroked="false">
                <v:path arrowok="t"/>
                <v:fill type="solid"/>
              </v:shape>
            </v:group>
            <v:group style="position:absolute;left:9280;top:-4589;width:10;height:20" coordorigin="9280,-4589" coordsize="10,20">
              <v:shape style="position:absolute;left:9280;top:-4589;width:10;height:20" coordorigin="9280,-4589" coordsize="10,20" path="m9280,-4570l9290,-4570,9290,-4589,9280,-4589,9280,-4570xe" filled="true" fillcolor="#000000" stroked="false">
                <v:path arrowok="t"/>
                <v:fill type="solid"/>
              </v:shape>
            </v:group>
            <v:group style="position:absolute;left:9280;top:-4570;width:10;height:20" coordorigin="9280,-4570" coordsize="10,20">
              <v:shape style="position:absolute;left:9280;top:-4570;width:10;height:20" coordorigin="9280,-4570" coordsize="10,20" path="m9280,-4551l9290,-4551,9290,-4570,9280,-4570,9280,-4551xe" filled="true" fillcolor="#000000" stroked="false">
                <v:path arrowok="t"/>
                <v:fill type="solid"/>
              </v:shape>
            </v:group>
            <v:group style="position:absolute;left:9280;top:-4551;width:10;height:20" coordorigin="9280,-4551" coordsize="10,20">
              <v:shape style="position:absolute;left:9280;top:-4551;width:10;height:20" coordorigin="9280,-4551" coordsize="10,20" path="m9280,-4531l9290,-4531,9290,-4551,9280,-4551,9280,-4531xe" filled="true" fillcolor="#000000" stroked="false">
                <v:path arrowok="t"/>
                <v:fill type="solid"/>
              </v:shape>
            </v:group>
            <v:group style="position:absolute;left:9280;top:-4531;width:10;height:20" coordorigin="9280,-4531" coordsize="10,20">
              <v:shape style="position:absolute;left:9280;top:-4531;width:10;height:20" coordorigin="9280,-4531" coordsize="10,20" path="m9280,-4512l9290,-4512,9290,-4531,9280,-4531,9280,-4512xe" filled="true" fillcolor="#000000" stroked="false">
                <v:path arrowok="t"/>
                <v:fill type="solid"/>
              </v:shape>
            </v:group>
            <v:group style="position:absolute;left:9280;top:-4512;width:10;height:20" coordorigin="9280,-4512" coordsize="10,20">
              <v:shape style="position:absolute;left:9280;top:-4512;width:10;height:20" coordorigin="9280,-4512" coordsize="10,20" path="m9280,-4493l9290,-4493,9290,-4512,9280,-4512,9280,-4493xe" filled="true" fillcolor="#000000" stroked="false">
                <v:path arrowok="t"/>
                <v:fill type="solid"/>
              </v:shape>
            </v:group>
            <v:group style="position:absolute;left:9280;top:-4493;width:10;height:20" coordorigin="9280,-4493" coordsize="10,20">
              <v:shape style="position:absolute;left:9280;top:-4493;width:10;height:20" coordorigin="9280,-4493" coordsize="10,20" path="m9280,-4474l9290,-4474,9290,-4493,9280,-4493,9280,-4474xe" filled="true" fillcolor="#000000" stroked="false">
                <v:path arrowok="t"/>
                <v:fill type="solid"/>
              </v:shape>
            </v:group>
            <v:group style="position:absolute;left:10116;top:-4858;width:10;height:20" coordorigin="10116,-4858" coordsize="10,20">
              <v:shape style="position:absolute;left:10116;top:-4858;width:10;height:20" coordorigin="10116,-4858" coordsize="10,20" path="m10116,-4839l10125,-4839,10125,-4858,10116,-4858,10116,-4839xe" filled="true" fillcolor="#000000" stroked="false">
                <v:path arrowok="t"/>
                <v:fill type="solid"/>
              </v:shape>
            </v:group>
            <v:group style="position:absolute;left:10116;top:-4839;width:10;height:20" coordorigin="10116,-4839" coordsize="10,20">
              <v:shape style="position:absolute;left:10116;top:-4839;width:10;height:20" coordorigin="10116,-4839" coordsize="10,20" path="m10116,-4819l10125,-4819,10125,-4839,10116,-4839,10116,-4819xe" filled="true" fillcolor="#000000" stroked="false">
                <v:path arrowok="t"/>
                <v:fill type="solid"/>
              </v:shape>
            </v:group>
            <v:group style="position:absolute;left:10116;top:-4819;width:10;height:20" coordorigin="10116,-4819" coordsize="10,20">
              <v:shape style="position:absolute;left:10116;top:-4819;width:10;height:20" coordorigin="10116,-4819" coordsize="10,20" path="m10116,-4800l10125,-4800,10125,-4819,10116,-4819,10116,-4800xe" filled="true" fillcolor="#000000" stroked="false">
                <v:path arrowok="t"/>
                <v:fill type="solid"/>
              </v:shape>
            </v:group>
            <v:group style="position:absolute;left:10116;top:-4800;width:10;height:20" coordorigin="10116,-4800" coordsize="10,20">
              <v:shape style="position:absolute;left:10116;top:-4800;width:10;height:20" coordorigin="10116,-4800" coordsize="10,20" path="m10116,-4781l10125,-4781,10125,-4800,10116,-4800,10116,-4781xe" filled="true" fillcolor="#000000" stroked="false">
                <v:path arrowok="t"/>
                <v:fill type="solid"/>
              </v:shape>
            </v:group>
            <v:group style="position:absolute;left:10116;top:-4781;width:10;height:20" coordorigin="10116,-4781" coordsize="10,20">
              <v:shape style="position:absolute;left:10116;top:-4781;width:10;height:20" coordorigin="10116,-4781" coordsize="10,20" path="m10116,-4762l10125,-4762,10125,-4781,10116,-4781,10116,-4762xe" filled="true" fillcolor="#000000" stroked="false">
                <v:path arrowok="t"/>
                <v:fill type="solid"/>
              </v:shape>
            </v:group>
            <v:group style="position:absolute;left:10116;top:-4762;width:10;height:20" coordorigin="10116,-4762" coordsize="10,20">
              <v:shape style="position:absolute;left:10116;top:-4762;width:10;height:20" coordorigin="10116,-4762" coordsize="10,20" path="m10116,-4743l10125,-4743,10125,-4762,10116,-4762,10116,-4743xe" filled="true" fillcolor="#000000" stroked="false">
                <v:path arrowok="t"/>
                <v:fill type="solid"/>
              </v:shape>
            </v:group>
            <v:group style="position:absolute;left:10116;top:-4743;width:10;height:20" coordorigin="10116,-4743" coordsize="10,20">
              <v:shape style="position:absolute;left:10116;top:-4743;width:10;height:20" coordorigin="10116,-4743" coordsize="10,20" path="m10116,-4723l10125,-4723,10125,-4743,10116,-4743,10116,-4723xe" filled="true" fillcolor="#000000" stroked="false">
                <v:path arrowok="t"/>
                <v:fill type="solid"/>
              </v:shape>
            </v:group>
            <v:group style="position:absolute;left:10116;top:-4723;width:10;height:20" coordorigin="10116,-4723" coordsize="10,20">
              <v:shape style="position:absolute;left:10116;top:-4723;width:10;height:20" coordorigin="10116,-4723" coordsize="10,20" path="m10116,-4704l10125,-4704,10125,-4723,10116,-4723,10116,-4704xe" filled="true" fillcolor="#000000" stroked="false">
                <v:path arrowok="t"/>
                <v:fill type="solid"/>
              </v:shape>
            </v:group>
            <v:group style="position:absolute;left:10116;top:-4704;width:10;height:20" coordorigin="10116,-4704" coordsize="10,20">
              <v:shape style="position:absolute;left:10116;top:-4704;width:10;height:20" coordorigin="10116,-4704" coordsize="10,20" path="m10116,-4685l10125,-4685,10125,-4704,10116,-4704,10116,-4685xe" filled="true" fillcolor="#000000" stroked="false">
                <v:path arrowok="t"/>
                <v:fill type="solid"/>
              </v:shape>
            </v:group>
            <v:group style="position:absolute;left:10116;top:-4685;width:10;height:20" coordorigin="10116,-4685" coordsize="10,20">
              <v:shape style="position:absolute;left:10116;top:-4685;width:10;height:20" coordorigin="10116,-4685" coordsize="10,20" path="m10116,-4666l10125,-4666,10125,-4685,10116,-4685,10116,-4666xe" filled="true" fillcolor="#000000" stroked="false">
                <v:path arrowok="t"/>
                <v:fill type="solid"/>
              </v:shape>
            </v:group>
            <v:group style="position:absolute;left:10116;top:-4666;width:10;height:20" coordorigin="10116,-4666" coordsize="10,20">
              <v:shape style="position:absolute;left:10116;top:-4666;width:10;height:20" coordorigin="10116,-4666" coordsize="10,20" path="m10116,-4647l10125,-4647,10125,-4666,10116,-4666,10116,-4647xe" filled="true" fillcolor="#000000" stroked="false">
                <v:path arrowok="t"/>
                <v:fill type="solid"/>
              </v:shape>
            </v:group>
            <v:group style="position:absolute;left:10116;top:-4647;width:10;height:20" coordorigin="10116,-4647" coordsize="10,20">
              <v:shape style="position:absolute;left:10116;top:-4647;width:10;height:20" coordorigin="10116,-4647" coordsize="10,20" path="m10116,-4627l10125,-4627,10125,-4647,10116,-4647,10116,-4627xe" filled="true" fillcolor="#000000" stroked="false">
                <v:path arrowok="t"/>
                <v:fill type="solid"/>
              </v:shape>
            </v:group>
            <v:group style="position:absolute;left:10116;top:-4627;width:10;height:20" coordorigin="10116,-4627" coordsize="10,20">
              <v:shape style="position:absolute;left:10116;top:-4627;width:10;height:20" coordorigin="10116,-4627" coordsize="10,20" path="m10116,-4608l10125,-4608,10125,-4627,10116,-4627,10116,-4608xe" filled="true" fillcolor="#000000" stroked="false">
                <v:path arrowok="t"/>
                <v:fill type="solid"/>
              </v:shape>
            </v:group>
            <v:group style="position:absolute;left:10116;top:-4608;width:10;height:20" coordorigin="10116,-4608" coordsize="10,20">
              <v:shape style="position:absolute;left:10116;top:-4608;width:10;height:20" coordorigin="10116,-4608" coordsize="10,20" path="m10116,-4589l10125,-4589,10125,-4608,10116,-4608,10116,-4589xe" filled="true" fillcolor="#000000" stroked="false">
                <v:path arrowok="t"/>
                <v:fill type="solid"/>
              </v:shape>
            </v:group>
            <v:group style="position:absolute;left:10116;top:-4589;width:10;height:20" coordorigin="10116,-4589" coordsize="10,20">
              <v:shape style="position:absolute;left:10116;top:-4589;width:10;height:20" coordorigin="10116,-4589" coordsize="10,20" path="m10116,-4570l10125,-4570,10125,-4589,10116,-4589,10116,-4570xe" filled="true" fillcolor="#000000" stroked="false">
                <v:path arrowok="t"/>
                <v:fill type="solid"/>
              </v:shape>
            </v:group>
            <v:group style="position:absolute;left:10116;top:-4570;width:10;height:20" coordorigin="10116,-4570" coordsize="10,20">
              <v:shape style="position:absolute;left:10116;top:-4570;width:10;height:20" coordorigin="10116,-4570" coordsize="10,20" path="m10116,-4551l10125,-4551,10125,-4570,10116,-4570,10116,-4551xe" filled="true" fillcolor="#000000" stroked="false">
                <v:path arrowok="t"/>
                <v:fill type="solid"/>
              </v:shape>
            </v:group>
            <v:group style="position:absolute;left:10116;top:-4551;width:10;height:20" coordorigin="10116,-4551" coordsize="10,20">
              <v:shape style="position:absolute;left:10116;top:-4551;width:10;height:20" coordorigin="10116,-4551" coordsize="10,20" path="m10116,-4531l10125,-4531,10125,-4551,10116,-4551,10116,-4531xe" filled="true" fillcolor="#000000" stroked="false">
                <v:path arrowok="t"/>
                <v:fill type="solid"/>
              </v:shape>
            </v:group>
            <v:group style="position:absolute;left:10116;top:-4531;width:10;height:20" coordorigin="10116,-4531" coordsize="10,20">
              <v:shape style="position:absolute;left:10116;top:-4531;width:10;height:20" coordorigin="10116,-4531" coordsize="10,20" path="m10116,-4512l10125,-4512,10125,-4531,10116,-4531,10116,-4512xe" filled="true" fillcolor="#000000" stroked="false">
                <v:path arrowok="t"/>
                <v:fill type="solid"/>
              </v:shape>
            </v:group>
            <v:group style="position:absolute;left:10116;top:-4512;width:10;height:20" coordorigin="10116,-4512" coordsize="10,20">
              <v:shape style="position:absolute;left:10116;top:-4512;width:10;height:20" coordorigin="10116,-4512" coordsize="10,20" path="m10116,-4493l10125,-4493,10125,-4512,10116,-4512,10116,-4493xe" filled="true" fillcolor="#000000" stroked="false">
                <v:path arrowok="t"/>
                <v:fill type="solid"/>
              </v:shape>
            </v:group>
            <v:group style="position:absolute;left:10116;top:-4493;width:10;height:20" coordorigin="10116,-4493" coordsize="10,20">
              <v:shape style="position:absolute;left:10116;top:-4493;width:10;height:20" coordorigin="10116,-4493" coordsize="10,20" path="m10116,-4474l10125,-4474,10125,-4493,10116,-4493,10116,-4474xe" filled="true" fillcolor="#000000" stroked="false">
                <v:path arrowok="t"/>
                <v:fill type="solid"/>
              </v:shape>
              <v:shape style="position:absolute;left:718;top:-4570;width:2729;height:108" type="#_x0000_t75" stroked="false">
                <v:imagedata r:id="rId489" o:title=""/>
              </v:shape>
              <v:shape style="position:absolute;left:3423;top:-4474;width:889;height:12" type="#_x0000_t75" stroked="false">
                <v:imagedata r:id="rId493" o:title=""/>
              </v:shape>
              <v:shape style="position:absolute;left:4297;top:-4474;width:806;height:12" type="#_x0000_t75" stroked="false">
                <v:imagedata r:id="rId494" o:title=""/>
              </v:shape>
              <v:shape style="position:absolute;left:5089;top:-4474;width:946;height:12" type="#_x0000_t75" stroked="false">
                <v:imagedata r:id="rId495" o:title=""/>
              </v:shape>
              <v:shape style="position:absolute;left:6020;top:-4474;width:584;height:12" type="#_x0000_t75" stroked="false">
                <v:imagedata r:id="rId448" o:title=""/>
              </v:shape>
              <v:shape style="position:absolute;left:6589;top:-4474;width:1140;height:12" type="#_x0000_t75" stroked="false">
                <v:imagedata r:id="rId496" o:title=""/>
              </v:shape>
              <v:shape style="position:absolute;left:7715;top:-4474;width:785;height:12" type="#_x0000_t75" stroked="false">
                <v:imagedata r:id="rId497" o:title=""/>
              </v:shape>
              <v:shape style="position:absolute;left:8485;top:-4474;width:805;height:12" type="#_x0000_t75" stroked="false">
                <v:imagedata r:id="rId492" o:title=""/>
              </v:shape>
              <v:shape style="position:absolute;left:9276;top:-4474;width:850;height:12" type="#_x0000_t75" stroked="false">
                <v:imagedata r:id="rId451" o:title=""/>
              </v:shape>
              <v:shape style="position:absolute;left:10111;top:-4471;width:799;height:10" type="#_x0000_t75" stroked="false">
                <v:imagedata r:id="rId472" o:title=""/>
              </v:shape>
            </v:group>
            <v:group style="position:absolute;left:3428;top:-4462;width:10;height:20" coordorigin="3428,-4462" coordsize="10,20">
              <v:shape style="position:absolute;left:3428;top:-4462;width:10;height:20" coordorigin="3428,-4462" coordsize="10,20" path="m3428,-4443l3437,-4443,3437,-4462,3428,-4462,3428,-4443xe" filled="true" fillcolor="#000000" stroked="false">
                <v:path arrowok="t"/>
                <v:fill type="solid"/>
              </v:shape>
            </v:group>
            <v:group style="position:absolute;left:3428;top:-4443;width:10;height:20" coordorigin="3428,-4443" coordsize="10,20">
              <v:shape style="position:absolute;left:3428;top:-4443;width:10;height:20" coordorigin="3428,-4443" coordsize="10,20" path="m3428,-4423l3437,-4423,3437,-4443,3428,-4443,3428,-4423xe" filled="true" fillcolor="#000000" stroked="false">
                <v:path arrowok="t"/>
                <v:fill type="solid"/>
              </v:shape>
            </v:group>
            <v:group style="position:absolute;left:3428;top:-4423;width:10;height:20" coordorigin="3428,-4423" coordsize="10,20">
              <v:shape style="position:absolute;left:3428;top:-4423;width:10;height:20" coordorigin="3428,-4423" coordsize="10,20" path="m3428,-4404l3437,-4404,3437,-4423,3428,-4423,3428,-4404xe" filled="true" fillcolor="#000000" stroked="false">
                <v:path arrowok="t"/>
                <v:fill type="solid"/>
              </v:shape>
            </v:group>
            <v:group style="position:absolute;left:3428;top:-4404;width:10;height:20" coordorigin="3428,-4404" coordsize="10,20">
              <v:shape style="position:absolute;left:3428;top:-4404;width:10;height:20" coordorigin="3428,-4404" coordsize="10,20" path="m3428,-4385l3437,-4385,3437,-4404,3428,-4404,3428,-4385xe" filled="true" fillcolor="#000000" stroked="false">
                <v:path arrowok="t"/>
                <v:fill type="solid"/>
              </v:shape>
            </v:group>
            <v:group style="position:absolute;left:3428;top:-4385;width:10;height:20" coordorigin="3428,-4385" coordsize="10,20">
              <v:shape style="position:absolute;left:3428;top:-4385;width:10;height:20" coordorigin="3428,-4385" coordsize="10,20" path="m3428,-4366l3437,-4366,3437,-4385,3428,-4385,3428,-4366xe" filled="true" fillcolor="#000000" stroked="false">
                <v:path arrowok="t"/>
                <v:fill type="solid"/>
              </v:shape>
            </v:group>
            <v:group style="position:absolute;left:3428;top:-4366;width:10;height:20" coordorigin="3428,-4366" coordsize="10,20">
              <v:shape style="position:absolute;left:3428;top:-4366;width:10;height:20" coordorigin="3428,-4366" coordsize="10,20" path="m3428,-4347l3437,-4347,3437,-4366,3428,-4366,3428,-4347xe" filled="true" fillcolor="#000000" stroked="false">
                <v:path arrowok="t"/>
                <v:fill type="solid"/>
              </v:shape>
            </v:group>
            <v:group style="position:absolute;left:3428;top:-4347;width:10;height:20" coordorigin="3428,-4347" coordsize="10,20">
              <v:shape style="position:absolute;left:3428;top:-4347;width:10;height:20" coordorigin="3428,-4347" coordsize="10,20" path="m3428,-4327l3437,-4327,3437,-4347,3428,-4347,3428,-4327xe" filled="true" fillcolor="#000000" stroked="false">
                <v:path arrowok="t"/>
                <v:fill type="solid"/>
              </v:shape>
            </v:group>
            <v:group style="position:absolute;left:3428;top:-4327;width:10;height:20" coordorigin="3428,-4327" coordsize="10,20">
              <v:shape style="position:absolute;left:3428;top:-4327;width:10;height:20" coordorigin="3428,-4327" coordsize="10,20" path="m3428,-4308l3437,-4308,3437,-4327,3428,-4327,3428,-4308xe" filled="true" fillcolor="#000000" stroked="false">
                <v:path arrowok="t"/>
                <v:fill type="solid"/>
              </v:shape>
            </v:group>
            <v:group style="position:absolute;left:3428;top:-4308;width:10;height:20" coordorigin="3428,-4308" coordsize="10,20">
              <v:shape style="position:absolute;left:3428;top:-4308;width:10;height:20" coordorigin="3428,-4308" coordsize="10,20" path="m3428,-4289l3437,-4289,3437,-4308,3428,-4308,3428,-4289xe" filled="true" fillcolor="#000000" stroked="false">
                <v:path arrowok="t"/>
                <v:fill type="solid"/>
              </v:shape>
            </v:group>
            <v:group style="position:absolute;left:3428;top:-4289;width:10;height:20" coordorigin="3428,-4289" coordsize="10,20">
              <v:shape style="position:absolute;left:3428;top:-4289;width:10;height:20" coordorigin="3428,-4289" coordsize="10,20" path="m3428,-4270l3437,-4270,3437,-4289,3428,-4289,3428,-4270xe" filled="true" fillcolor="#000000" stroked="false">
                <v:path arrowok="t"/>
                <v:fill type="solid"/>
              </v:shape>
            </v:group>
            <v:group style="position:absolute;left:3428;top:-4270;width:10;height:20" coordorigin="3428,-4270" coordsize="10,20">
              <v:shape style="position:absolute;left:3428;top:-4270;width:10;height:20" coordorigin="3428,-4270" coordsize="10,20" path="m3428,-4251l3437,-4251,3437,-4270,3428,-4270,3428,-4251xe" filled="true" fillcolor="#000000" stroked="false">
                <v:path arrowok="t"/>
                <v:fill type="solid"/>
              </v:shape>
            </v:group>
            <v:group style="position:absolute;left:3428;top:-4251;width:10;height:20" coordorigin="3428,-4251" coordsize="10,20">
              <v:shape style="position:absolute;left:3428;top:-4251;width:10;height:20" coordorigin="3428,-4251" coordsize="10,20" path="m3428,-4231l3437,-4231,3437,-4251,3428,-4251,3428,-4231xe" filled="true" fillcolor="#000000" stroked="false">
                <v:path arrowok="t"/>
                <v:fill type="solid"/>
              </v:shape>
            </v:group>
            <v:group style="position:absolute;left:3428;top:-4231;width:10;height:20" coordorigin="3428,-4231" coordsize="10,20">
              <v:shape style="position:absolute;left:3428;top:-4231;width:10;height:20" coordorigin="3428,-4231" coordsize="10,20" path="m3428,-4212l3437,-4212,3437,-4231,3428,-4231,3428,-4212xe" filled="true" fillcolor="#000000" stroked="false">
                <v:path arrowok="t"/>
                <v:fill type="solid"/>
              </v:shape>
            </v:group>
            <v:group style="position:absolute;left:3428;top:-4212;width:10;height:20" coordorigin="3428,-4212" coordsize="10,20">
              <v:shape style="position:absolute;left:3428;top:-4212;width:10;height:20" coordorigin="3428,-4212" coordsize="10,20" path="m3428,-4193l3437,-4193,3437,-4212,3428,-4212,3428,-4193xe" filled="true" fillcolor="#000000" stroked="false">
                <v:path arrowok="t"/>
                <v:fill type="solid"/>
              </v:shape>
            </v:group>
            <v:group style="position:absolute;left:3428;top:-4193;width:10;height:20" coordorigin="3428,-4193" coordsize="10,20">
              <v:shape style="position:absolute;left:3428;top:-4193;width:10;height:20" coordorigin="3428,-4193" coordsize="10,20" path="m3428,-4174l3437,-4174,3437,-4193,3428,-4193,3428,-4174xe" filled="true" fillcolor="#000000" stroked="false">
                <v:path arrowok="t"/>
                <v:fill type="solid"/>
              </v:shape>
            </v:group>
            <v:group style="position:absolute;left:4302;top:-4462;width:10;height:20" coordorigin="4302,-4462" coordsize="10,20">
              <v:shape style="position:absolute;left:4302;top:-4462;width:10;height:20" coordorigin="4302,-4462" coordsize="10,20" path="m4302,-4443l4311,-4443,4311,-4462,4302,-4462,4302,-4443xe" filled="true" fillcolor="#000000" stroked="false">
                <v:path arrowok="t"/>
                <v:fill type="solid"/>
              </v:shape>
            </v:group>
            <v:group style="position:absolute;left:4302;top:-4443;width:10;height:20" coordorigin="4302,-4443" coordsize="10,20">
              <v:shape style="position:absolute;left:4302;top:-4443;width:10;height:20" coordorigin="4302,-4443" coordsize="10,20" path="m4302,-4423l4311,-4423,4311,-4443,4302,-4443,4302,-4423xe" filled="true" fillcolor="#000000" stroked="false">
                <v:path arrowok="t"/>
                <v:fill type="solid"/>
              </v:shape>
            </v:group>
            <v:group style="position:absolute;left:4302;top:-4423;width:10;height:20" coordorigin="4302,-4423" coordsize="10,20">
              <v:shape style="position:absolute;left:4302;top:-4423;width:10;height:20" coordorigin="4302,-4423" coordsize="10,20" path="m4302,-4404l4311,-4404,4311,-4423,4302,-4423,4302,-4404xe" filled="true" fillcolor="#000000" stroked="false">
                <v:path arrowok="t"/>
                <v:fill type="solid"/>
              </v:shape>
            </v:group>
            <v:group style="position:absolute;left:4302;top:-4404;width:10;height:20" coordorigin="4302,-4404" coordsize="10,20">
              <v:shape style="position:absolute;left:4302;top:-4404;width:10;height:20" coordorigin="4302,-4404" coordsize="10,20" path="m4302,-4385l4311,-4385,4311,-4404,4302,-4404,4302,-4385xe" filled="true" fillcolor="#000000" stroked="false">
                <v:path arrowok="t"/>
                <v:fill type="solid"/>
              </v:shape>
            </v:group>
            <v:group style="position:absolute;left:4302;top:-4385;width:10;height:20" coordorigin="4302,-4385" coordsize="10,20">
              <v:shape style="position:absolute;left:4302;top:-4385;width:10;height:20" coordorigin="4302,-4385" coordsize="10,20" path="m4302,-4366l4311,-4366,4311,-4385,4302,-4385,4302,-4366xe" filled="true" fillcolor="#000000" stroked="false">
                <v:path arrowok="t"/>
                <v:fill type="solid"/>
              </v:shape>
            </v:group>
            <v:group style="position:absolute;left:4302;top:-4366;width:10;height:20" coordorigin="4302,-4366" coordsize="10,20">
              <v:shape style="position:absolute;left:4302;top:-4366;width:10;height:20" coordorigin="4302,-4366" coordsize="10,20" path="m4302,-4347l4311,-4347,4311,-4366,4302,-4366,4302,-4347xe" filled="true" fillcolor="#000000" stroked="false">
                <v:path arrowok="t"/>
                <v:fill type="solid"/>
              </v:shape>
            </v:group>
            <v:group style="position:absolute;left:4302;top:-4347;width:10;height:20" coordorigin="4302,-4347" coordsize="10,20">
              <v:shape style="position:absolute;left:4302;top:-4347;width:10;height:20" coordorigin="4302,-4347" coordsize="10,20" path="m4302,-4327l4311,-4327,4311,-4347,4302,-4347,4302,-4327xe" filled="true" fillcolor="#000000" stroked="false">
                <v:path arrowok="t"/>
                <v:fill type="solid"/>
              </v:shape>
            </v:group>
            <v:group style="position:absolute;left:4302;top:-4327;width:10;height:20" coordorigin="4302,-4327" coordsize="10,20">
              <v:shape style="position:absolute;left:4302;top:-4327;width:10;height:20" coordorigin="4302,-4327" coordsize="10,20" path="m4302,-4308l4311,-4308,4311,-4327,4302,-4327,4302,-4308xe" filled="true" fillcolor="#000000" stroked="false">
                <v:path arrowok="t"/>
                <v:fill type="solid"/>
              </v:shape>
            </v:group>
            <v:group style="position:absolute;left:4302;top:-4308;width:10;height:20" coordorigin="4302,-4308" coordsize="10,20">
              <v:shape style="position:absolute;left:4302;top:-4308;width:10;height:20" coordorigin="4302,-4308" coordsize="10,20" path="m4302,-4289l4311,-4289,4311,-4308,4302,-4308,4302,-4289xe" filled="true" fillcolor="#000000" stroked="false">
                <v:path arrowok="t"/>
                <v:fill type="solid"/>
              </v:shape>
            </v:group>
            <v:group style="position:absolute;left:4302;top:-4289;width:10;height:20" coordorigin="4302,-4289" coordsize="10,20">
              <v:shape style="position:absolute;left:4302;top:-4289;width:10;height:20" coordorigin="4302,-4289" coordsize="10,20" path="m4302,-4270l4311,-4270,4311,-4289,4302,-4289,4302,-4270xe" filled="true" fillcolor="#000000" stroked="false">
                <v:path arrowok="t"/>
                <v:fill type="solid"/>
              </v:shape>
            </v:group>
            <v:group style="position:absolute;left:4302;top:-4270;width:10;height:20" coordorigin="4302,-4270" coordsize="10,20">
              <v:shape style="position:absolute;left:4302;top:-4270;width:10;height:20" coordorigin="4302,-4270" coordsize="10,20" path="m4302,-4251l4311,-4251,4311,-4270,4302,-4270,4302,-4251xe" filled="true" fillcolor="#000000" stroked="false">
                <v:path arrowok="t"/>
                <v:fill type="solid"/>
              </v:shape>
            </v:group>
            <v:group style="position:absolute;left:4302;top:-4251;width:10;height:20" coordorigin="4302,-4251" coordsize="10,20">
              <v:shape style="position:absolute;left:4302;top:-4251;width:10;height:20" coordorigin="4302,-4251" coordsize="10,20" path="m4302,-4231l4311,-4231,4311,-4251,4302,-4251,4302,-4231xe" filled="true" fillcolor="#000000" stroked="false">
                <v:path arrowok="t"/>
                <v:fill type="solid"/>
              </v:shape>
            </v:group>
            <v:group style="position:absolute;left:4302;top:-4231;width:10;height:20" coordorigin="4302,-4231" coordsize="10,20">
              <v:shape style="position:absolute;left:4302;top:-4231;width:10;height:20" coordorigin="4302,-4231" coordsize="10,20" path="m4302,-4212l4311,-4212,4311,-4231,4302,-4231,4302,-4212xe" filled="true" fillcolor="#000000" stroked="false">
                <v:path arrowok="t"/>
                <v:fill type="solid"/>
              </v:shape>
            </v:group>
            <v:group style="position:absolute;left:4302;top:-4212;width:10;height:20" coordorigin="4302,-4212" coordsize="10,20">
              <v:shape style="position:absolute;left:4302;top:-4212;width:10;height:20" coordorigin="4302,-4212" coordsize="10,20" path="m4302,-4193l4311,-4193,4311,-4212,4302,-4212,4302,-4193xe" filled="true" fillcolor="#000000" stroked="false">
                <v:path arrowok="t"/>
                <v:fill type="solid"/>
              </v:shape>
            </v:group>
            <v:group style="position:absolute;left:4302;top:-4193;width:10;height:20" coordorigin="4302,-4193" coordsize="10,20">
              <v:shape style="position:absolute;left:4302;top:-4193;width:10;height:20" coordorigin="4302,-4193" coordsize="10,20" path="m4302,-4174l4311,-4174,4311,-4193,4302,-4193,4302,-4174xe" filled="true" fillcolor="#000000" stroked="false">
                <v:path arrowok="t"/>
                <v:fill type="solid"/>
              </v:shape>
            </v:group>
            <v:group style="position:absolute;left:4302;top:-4174;width:10;height:20" coordorigin="4302,-4174" coordsize="10,20">
              <v:shape style="position:absolute;left:4302;top:-4174;width:10;height:20" coordorigin="4302,-4174" coordsize="10,20" path="m4302,-4155l4311,-4155,4311,-4174,4302,-4174,4302,-4155xe" filled="true" fillcolor="#000000" stroked="false">
                <v:path arrowok="t"/>
                <v:fill type="solid"/>
              </v:shape>
            </v:group>
            <v:group style="position:absolute;left:4302;top:-4155;width:10;height:20" coordorigin="4302,-4155" coordsize="10,20">
              <v:shape style="position:absolute;left:4302;top:-4155;width:10;height:20" coordorigin="4302,-4155" coordsize="10,20" path="m4302,-4135l4311,-4135,4311,-4155,4302,-4155,4302,-4135xe" filled="true" fillcolor="#000000" stroked="false">
                <v:path arrowok="t"/>
                <v:fill type="solid"/>
              </v:shape>
            </v:group>
            <v:group style="position:absolute;left:4302;top:-4135;width:10;height:20" coordorigin="4302,-4135" coordsize="10,20">
              <v:shape style="position:absolute;left:4302;top:-4135;width:10;height:20" coordorigin="4302,-4135" coordsize="10,20" path="m4302,-4116l4311,-4116,4311,-4135,4302,-4135,4302,-4116xe" filled="true" fillcolor="#000000" stroked="false">
                <v:path arrowok="t"/>
                <v:fill type="solid"/>
              </v:shape>
            </v:group>
            <v:group style="position:absolute;left:4302;top:-4116;width:10;height:20" coordorigin="4302,-4116" coordsize="10,20">
              <v:shape style="position:absolute;left:4302;top:-4116;width:10;height:20" coordorigin="4302,-4116" coordsize="10,20" path="m4302,-4097l4311,-4097,4311,-4116,4302,-4116,4302,-4097xe" filled="true" fillcolor="#000000" stroked="false">
                <v:path arrowok="t"/>
                <v:fill type="solid"/>
              </v:shape>
            </v:group>
            <v:group style="position:absolute;left:4302;top:-4097;width:10;height:20" coordorigin="4302,-4097" coordsize="10,20">
              <v:shape style="position:absolute;left:4302;top:-4097;width:10;height:20" coordorigin="4302,-4097" coordsize="10,20" path="m4302,-4078l4311,-4078,4311,-4097,4302,-4097,4302,-4078xe" filled="true" fillcolor="#000000" stroked="false">
                <v:path arrowok="t"/>
                <v:fill type="solid"/>
              </v:shape>
            </v:group>
            <v:group style="position:absolute;left:5094;top:-4462;width:10;height:20" coordorigin="5094,-4462" coordsize="10,20">
              <v:shape style="position:absolute;left:5094;top:-4462;width:10;height:20" coordorigin="5094,-4462" coordsize="10,20" path="m5094,-4443l5103,-4443,5103,-4462,5094,-4462,5094,-4443xe" filled="true" fillcolor="#000000" stroked="false">
                <v:path arrowok="t"/>
                <v:fill type="solid"/>
              </v:shape>
            </v:group>
            <v:group style="position:absolute;left:5094;top:-4443;width:10;height:20" coordorigin="5094,-4443" coordsize="10,20">
              <v:shape style="position:absolute;left:5094;top:-4443;width:10;height:20" coordorigin="5094,-4443" coordsize="10,20" path="m5094,-4423l5103,-4423,5103,-4443,5094,-4443,5094,-4423xe" filled="true" fillcolor="#000000" stroked="false">
                <v:path arrowok="t"/>
                <v:fill type="solid"/>
              </v:shape>
            </v:group>
            <v:group style="position:absolute;left:5094;top:-4423;width:10;height:20" coordorigin="5094,-4423" coordsize="10,20">
              <v:shape style="position:absolute;left:5094;top:-4423;width:10;height:20" coordorigin="5094,-4423" coordsize="10,20" path="m5094,-4404l5103,-4404,5103,-4423,5094,-4423,5094,-4404xe" filled="true" fillcolor="#000000" stroked="false">
                <v:path arrowok="t"/>
                <v:fill type="solid"/>
              </v:shape>
            </v:group>
            <v:group style="position:absolute;left:5094;top:-4404;width:10;height:20" coordorigin="5094,-4404" coordsize="10,20">
              <v:shape style="position:absolute;left:5094;top:-4404;width:10;height:20" coordorigin="5094,-4404" coordsize="10,20" path="m5094,-4385l5103,-4385,5103,-4404,5094,-4404,5094,-4385xe" filled="true" fillcolor="#000000" stroked="false">
                <v:path arrowok="t"/>
                <v:fill type="solid"/>
              </v:shape>
            </v:group>
            <v:group style="position:absolute;left:5094;top:-4385;width:10;height:20" coordorigin="5094,-4385" coordsize="10,20">
              <v:shape style="position:absolute;left:5094;top:-4385;width:10;height:20" coordorigin="5094,-4385" coordsize="10,20" path="m5094,-4366l5103,-4366,5103,-4385,5094,-4385,5094,-4366xe" filled="true" fillcolor="#000000" stroked="false">
                <v:path arrowok="t"/>
                <v:fill type="solid"/>
              </v:shape>
            </v:group>
            <v:group style="position:absolute;left:5094;top:-4366;width:10;height:20" coordorigin="5094,-4366" coordsize="10,20">
              <v:shape style="position:absolute;left:5094;top:-4366;width:10;height:20" coordorigin="5094,-4366" coordsize="10,20" path="m5094,-4347l5103,-4347,5103,-4366,5094,-4366,5094,-4347xe" filled="true" fillcolor="#000000" stroked="false">
                <v:path arrowok="t"/>
                <v:fill type="solid"/>
              </v:shape>
            </v:group>
            <v:group style="position:absolute;left:5094;top:-4347;width:10;height:20" coordorigin="5094,-4347" coordsize="10,20">
              <v:shape style="position:absolute;left:5094;top:-4347;width:10;height:20" coordorigin="5094,-4347" coordsize="10,20" path="m5094,-4327l5103,-4327,5103,-4347,5094,-4347,5094,-4327xe" filled="true" fillcolor="#000000" stroked="false">
                <v:path arrowok="t"/>
                <v:fill type="solid"/>
              </v:shape>
            </v:group>
            <v:group style="position:absolute;left:5094;top:-4327;width:10;height:20" coordorigin="5094,-4327" coordsize="10,20">
              <v:shape style="position:absolute;left:5094;top:-4327;width:10;height:20" coordorigin="5094,-4327" coordsize="10,20" path="m5094,-4308l5103,-4308,5103,-4327,5094,-4327,5094,-4308xe" filled="true" fillcolor="#000000" stroked="false">
                <v:path arrowok="t"/>
                <v:fill type="solid"/>
              </v:shape>
            </v:group>
            <v:group style="position:absolute;left:5094;top:-4308;width:10;height:20" coordorigin="5094,-4308" coordsize="10,20">
              <v:shape style="position:absolute;left:5094;top:-4308;width:10;height:20" coordorigin="5094,-4308" coordsize="10,20" path="m5094,-4289l5103,-4289,5103,-4308,5094,-4308,5094,-4289xe" filled="true" fillcolor="#000000" stroked="false">
                <v:path arrowok="t"/>
                <v:fill type="solid"/>
              </v:shape>
            </v:group>
            <v:group style="position:absolute;left:5094;top:-4289;width:10;height:20" coordorigin="5094,-4289" coordsize="10,20">
              <v:shape style="position:absolute;left:5094;top:-4289;width:10;height:20" coordorigin="5094,-4289" coordsize="10,20" path="m5094,-4270l5103,-4270,5103,-4289,5094,-4289,5094,-4270xe" filled="true" fillcolor="#000000" stroked="false">
                <v:path arrowok="t"/>
                <v:fill type="solid"/>
              </v:shape>
            </v:group>
            <v:group style="position:absolute;left:5094;top:-4270;width:10;height:20" coordorigin="5094,-4270" coordsize="10,20">
              <v:shape style="position:absolute;left:5094;top:-4270;width:10;height:20" coordorigin="5094,-4270" coordsize="10,20" path="m5094,-4251l5103,-4251,5103,-4270,5094,-4270,5094,-4251xe" filled="true" fillcolor="#000000" stroked="false">
                <v:path arrowok="t"/>
                <v:fill type="solid"/>
              </v:shape>
            </v:group>
            <v:group style="position:absolute;left:5094;top:-4251;width:10;height:20" coordorigin="5094,-4251" coordsize="10,20">
              <v:shape style="position:absolute;left:5094;top:-4251;width:10;height:20" coordorigin="5094,-4251" coordsize="10,20" path="m5094,-4231l5103,-4231,5103,-4251,5094,-4251,5094,-4231xe" filled="true" fillcolor="#000000" stroked="false">
                <v:path arrowok="t"/>
                <v:fill type="solid"/>
              </v:shape>
            </v:group>
            <v:group style="position:absolute;left:5094;top:-4231;width:10;height:20" coordorigin="5094,-4231" coordsize="10,20">
              <v:shape style="position:absolute;left:5094;top:-4231;width:10;height:20" coordorigin="5094,-4231" coordsize="10,20" path="m5094,-4212l5103,-4212,5103,-4231,5094,-4231,5094,-4212xe" filled="true" fillcolor="#000000" stroked="false">
                <v:path arrowok="t"/>
                <v:fill type="solid"/>
              </v:shape>
            </v:group>
            <v:group style="position:absolute;left:5094;top:-4212;width:10;height:20" coordorigin="5094,-4212" coordsize="10,20">
              <v:shape style="position:absolute;left:5094;top:-4212;width:10;height:20" coordorigin="5094,-4212" coordsize="10,20" path="m5094,-4193l5103,-4193,5103,-4212,5094,-4212,5094,-4193xe" filled="true" fillcolor="#000000" stroked="false">
                <v:path arrowok="t"/>
                <v:fill type="solid"/>
              </v:shape>
            </v:group>
            <v:group style="position:absolute;left:5094;top:-4193;width:10;height:20" coordorigin="5094,-4193" coordsize="10,20">
              <v:shape style="position:absolute;left:5094;top:-4193;width:10;height:20" coordorigin="5094,-4193" coordsize="10,20" path="m5094,-4174l5103,-4174,5103,-4193,5094,-4193,5094,-4174xe" filled="true" fillcolor="#000000" stroked="false">
                <v:path arrowok="t"/>
                <v:fill type="solid"/>
              </v:shape>
            </v:group>
            <v:group style="position:absolute;left:5094;top:-4174;width:10;height:20" coordorigin="5094,-4174" coordsize="10,20">
              <v:shape style="position:absolute;left:5094;top:-4174;width:10;height:20" coordorigin="5094,-4174" coordsize="10,20" path="m5094,-4155l5103,-4155,5103,-4174,5094,-4174,5094,-4155xe" filled="true" fillcolor="#000000" stroked="false">
                <v:path arrowok="t"/>
                <v:fill type="solid"/>
              </v:shape>
            </v:group>
            <v:group style="position:absolute;left:5094;top:-4155;width:10;height:20" coordorigin="5094,-4155" coordsize="10,20">
              <v:shape style="position:absolute;left:5094;top:-4155;width:10;height:20" coordorigin="5094,-4155" coordsize="10,20" path="m5094,-4135l5103,-4135,5103,-4155,5094,-4155,5094,-4135xe" filled="true" fillcolor="#000000" stroked="false">
                <v:path arrowok="t"/>
                <v:fill type="solid"/>
              </v:shape>
            </v:group>
            <v:group style="position:absolute;left:5094;top:-4135;width:10;height:20" coordorigin="5094,-4135" coordsize="10,20">
              <v:shape style="position:absolute;left:5094;top:-4135;width:10;height:20" coordorigin="5094,-4135" coordsize="10,20" path="m5094,-4116l5103,-4116,5103,-4135,5094,-4135,5094,-4116xe" filled="true" fillcolor="#000000" stroked="false">
                <v:path arrowok="t"/>
                <v:fill type="solid"/>
              </v:shape>
            </v:group>
            <v:group style="position:absolute;left:5094;top:-4116;width:10;height:20" coordorigin="5094,-4116" coordsize="10,20">
              <v:shape style="position:absolute;left:5094;top:-4116;width:10;height:20" coordorigin="5094,-4116" coordsize="10,20" path="m5094,-4097l5103,-4097,5103,-4116,5094,-4116,5094,-4097xe" filled="true" fillcolor="#000000" stroked="false">
                <v:path arrowok="t"/>
                <v:fill type="solid"/>
              </v:shape>
            </v:group>
            <v:group style="position:absolute;left:5094;top:-4097;width:10;height:20" coordorigin="5094,-4097" coordsize="10,20">
              <v:shape style="position:absolute;left:5094;top:-4097;width:10;height:20" coordorigin="5094,-4097" coordsize="10,20" path="m5094,-4078l5103,-4078,5103,-4097,5094,-4097,5094,-4078xe" filled="true" fillcolor="#000000" stroked="false">
                <v:path arrowok="t"/>
                <v:fill type="solid"/>
              </v:shape>
            </v:group>
            <v:group style="position:absolute;left:6025;top:-4462;width:10;height:20" coordorigin="6025,-4462" coordsize="10,20">
              <v:shape style="position:absolute;left:6025;top:-4462;width:10;height:20" coordorigin="6025,-4462" coordsize="10,20" path="m6025,-4443l6035,-4443,6035,-4462,6025,-4462,6025,-4443xe" filled="true" fillcolor="#000000" stroked="false">
                <v:path arrowok="t"/>
                <v:fill type="solid"/>
              </v:shape>
            </v:group>
            <v:group style="position:absolute;left:6025;top:-4443;width:10;height:20" coordorigin="6025,-4443" coordsize="10,20">
              <v:shape style="position:absolute;left:6025;top:-4443;width:10;height:20" coordorigin="6025,-4443" coordsize="10,20" path="m6025,-4423l6035,-4423,6035,-4443,6025,-4443,6025,-4423xe" filled="true" fillcolor="#000000" stroked="false">
                <v:path arrowok="t"/>
                <v:fill type="solid"/>
              </v:shape>
            </v:group>
            <v:group style="position:absolute;left:6025;top:-4423;width:10;height:20" coordorigin="6025,-4423" coordsize="10,20">
              <v:shape style="position:absolute;left:6025;top:-4423;width:10;height:20" coordorigin="6025,-4423" coordsize="10,20" path="m6025,-4404l6035,-4404,6035,-4423,6025,-4423,6025,-4404xe" filled="true" fillcolor="#000000" stroked="false">
                <v:path arrowok="t"/>
                <v:fill type="solid"/>
              </v:shape>
            </v:group>
            <v:group style="position:absolute;left:6025;top:-4404;width:10;height:20" coordorigin="6025,-4404" coordsize="10,20">
              <v:shape style="position:absolute;left:6025;top:-4404;width:10;height:20" coordorigin="6025,-4404" coordsize="10,20" path="m6025,-4385l6035,-4385,6035,-4404,6025,-4404,6025,-4385xe" filled="true" fillcolor="#000000" stroked="false">
                <v:path arrowok="t"/>
                <v:fill type="solid"/>
              </v:shape>
            </v:group>
            <v:group style="position:absolute;left:6025;top:-4385;width:10;height:20" coordorigin="6025,-4385" coordsize="10,20">
              <v:shape style="position:absolute;left:6025;top:-4385;width:10;height:20" coordorigin="6025,-4385" coordsize="10,20" path="m6025,-4366l6035,-4366,6035,-4385,6025,-4385,6025,-4366xe" filled="true" fillcolor="#000000" stroked="false">
                <v:path arrowok="t"/>
                <v:fill type="solid"/>
              </v:shape>
            </v:group>
            <v:group style="position:absolute;left:6025;top:-4366;width:10;height:20" coordorigin="6025,-4366" coordsize="10,20">
              <v:shape style="position:absolute;left:6025;top:-4366;width:10;height:20" coordorigin="6025,-4366" coordsize="10,20" path="m6025,-4347l6035,-4347,6035,-4366,6025,-4366,6025,-4347xe" filled="true" fillcolor="#000000" stroked="false">
                <v:path arrowok="t"/>
                <v:fill type="solid"/>
              </v:shape>
            </v:group>
            <v:group style="position:absolute;left:6025;top:-4347;width:10;height:20" coordorigin="6025,-4347" coordsize="10,20">
              <v:shape style="position:absolute;left:6025;top:-4347;width:10;height:20" coordorigin="6025,-4347" coordsize="10,20" path="m6025,-4327l6035,-4327,6035,-4347,6025,-4347,6025,-4327xe" filled="true" fillcolor="#000000" stroked="false">
                <v:path arrowok="t"/>
                <v:fill type="solid"/>
              </v:shape>
            </v:group>
            <v:group style="position:absolute;left:6025;top:-4327;width:10;height:20" coordorigin="6025,-4327" coordsize="10,20">
              <v:shape style="position:absolute;left:6025;top:-4327;width:10;height:20" coordorigin="6025,-4327" coordsize="10,20" path="m6025,-4308l6035,-4308,6035,-4327,6025,-4327,6025,-4308xe" filled="true" fillcolor="#000000" stroked="false">
                <v:path arrowok="t"/>
                <v:fill type="solid"/>
              </v:shape>
            </v:group>
            <v:group style="position:absolute;left:6025;top:-4308;width:10;height:20" coordorigin="6025,-4308" coordsize="10,20">
              <v:shape style="position:absolute;left:6025;top:-4308;width:10;height:20" coordorigin="6025,-4308" coordsize="10,20" path="m6025,-4289l6035,-4289,6035,-4308,6025,-4308,6025,-4289xe" filled="true" fillcolor="#000000" stroked="false">
                <v:path arrowok="t"/>
                <v:fill type="solid"/>
              </v:shape>
            </v:group>
            <v:group style="position:absolute;left:6025;top:-4289;width:10;height:20" coordorigin="6025,-4289" coordsize="10,20">
              <v:shape style="position:absolute;left:6025;top:-4289;width:10;height:20" coordorigin="6025,-4289" coordsize="10,20" path="m6025,-4270l6035,-4270,6035,-4289,6025,-4289,6025,-4270xe" filled="true" fillcolor="#000000" stroked="false">
                <v:path arrowok="t"/>
                <v:fill type="solid"/>
              </v:shape>
            </v:group>
            <v:group style="position:absolute;left:6025;top:-4270;width:10;height:20" coordorigin="6025,-4270" coordsize="10,20">
              <v:shape style="position:absolute;left:6025;top:-4270;width:10;height:20" coordorigin="6025,-4270" coordsize="10,20" path="m6025,-4251l6035,-4251,6035,-4270,6025,-4270,6025,-4251xe" filled="true" fillcolor="#000000" stroked="false">
                <v:path arrowok="t"/>
                <v:fill type="solid"/>
              </v:shape>
            </v:group>
            <v:group style="position:absolute;left:6025;top:-4251;width:10;height:20" coordorigin="6025,-4251" coordsize="10,20">
              <v:shape style="position:absolute;left:6025;top:-4251;width:10;height:20" coordorigin="6025,-4251" coordsize="10,20" path="m6025,-4231l6035,-4231,6035,-4251,6025,-4251,6025,-4231xe" filled="true" fillcolor="#000000" stroked="false">
                <v:path arrowok="t"/>
                <v:fill type="solid"/>
              </v:shape>
            </v:group>
            <v:group style="position:absolute;left:6025;top:-4231;width:10;height:20" coordorigin="6025,-4231" coordsize="10,20">
              <v:shape style="position:absolute;left:6025;top:-4231;width:10;height:20" coordorigin="6025,-4231" coordsize="10,20" path="m6025,-4212l6035,-4212,6035,-4231,6025,-4231,6025,-4212xe" filled="true" fillcolor="#000000" stroked="false">
                <v:path arrowok="t"/>
                <v:fill type="solid"/>
              </v:shape>
            </v:group>
            <v:group style="position:absolute;left:6025;top:-4212;width:10;height:20" coordorigin="6025,-4212" coordsize="10,20">
              <v:shape style="position:absolute;left:6025;top:-4212;width:10;height:20" coordorigin="6025,-4212" coordsize="10,20" path="m6025,-4193l6035,-4193,6035,-4212,6025,-4212,6025,-4193xe" filled="true" fillcolor="#000000" stroked="false">
                <v:path arrowok="t"/>
                <v:fill type="solid"/>
              </v:shape>
            </v:group>
            <v:group style="position:absolute;left:6025;top:-4193;width:10;height:20" coordorigin="6025,-4193" coordsize="10,20">
              <v:shape style="position:absolute;left:6025;top:-4193;width:10;height:20" coordorigin="6025,-4193" coordsize="10,20" path="m6025,-4174l6035,-4174,6035,-4193,6025,-4193,6025,-4174xe" filled="true" fillcolor="#000000" stroked="false">
                <v:path arrowok="t"/>
                <v:fill type="solid"/>
              </v:shape>
            </v:group>
            <v:group style="position:absolute;left:6025;top:-4174;width:10;height:20" coordorigin="6025,-4174" coordsize="10,20">
              <v:shape style="position:absolute;left:6025;top:-4174;width:10;height:20" coordorigin="6025,-4174" coordsize="10,20" path="m6025,-4155l6035,-4155,6035,-4174,6025,-4174,6025,-4155xe" filled="true" fillcolor="#000000" stroked="false">
                <v:path arrowok="t"/>
                <v:fill type="solid"/>
              </v:shape>
            </v:group>
            <v:group style="position:absolute;left:6025;top:-4155;width:10;height:20" coordorigin="6025,-4155" coordsize="10,20">
              <v:shape style="position:absolute;left:6025;top:-4155;width:10;height:20" coordorigin="6025,-4155" coordsize="10,20" path="m6025,-4135l6035,-4135,6035,-4155,6025,-4155,6025,-4135xe" filled="true" fillcolor="#000000" stroked="false">
                <v:path arrowok="t"/>
                <v:fill type="solid"/>
              </v:shape>
            </v:group>
            <v:group style="position:absolute;left:6025;top:-4135;width:10;height:20" coordorigin="6025,-4135" coordsize="10,20">
              <v:shape style="position:absolute;left:6025;top:-4135;width:10;height:20" coordorigin="6025,-4135" coordsize="10,20" path="m6025,-4116l6035,-4116,6035,-4135,6025,-4135,6025,-4116xe" filled="true" fillcolor="#000000" stroked="false">
                <v:path arrowok="t"/>
                <v:fill type="solid"/>
              </v:shape>
            </v:group>
            <v:group style="position:absolute;left:6025;top:-4116;width:10;height:20" coordorigin="6025,-4116" coordsize="10,20">
              <v:shape style="position:absolute;left:6025;top:-4116;width:10;height:20" coordorigin="6025,-4116" coordsize="10,20" path="m6025,-4097l6035,-4097,6035,-4116,6025,-4116,6025,-4097xe" filled="true" fillcolor="#000000" stroked="false">
                <v:path arrowok="t"/>
                <v:fill type="solid"/>
              </v:shape>
            </v:group>
            <v:group style="position:absolute;left:6025;top:-4097;width:10;height:20" coordorigin="6025,-4097" coordsize="10,20">
              <v:shape style="position:absolute;left:6025;top:-4097;width:10;height:20" coordorigin="6025,-4097" coordsize="10,20" path="m6025,-4078l6035,-4078,6035,-4097,6025,-4097,6025,-4078xe" filled="true" fillcolor="#000000" stroked="false">
                <v:path arrowok="t"/>
                <v:fill type="solid"/>
              </v:shape>
            </v:group>
            <v:group style="position:absolute;left:6594;top:-4462;width:10;height:20" coordorigin="6594,-4462" coordsize="10,20">
              <v:shape style="position:absolute;left:6594;top:-4462;width:10;height:20" coordorigin="6594,-4462" coordsize="10,20" path="m6594,-4443l6604,-4443,6604,-4462,6594,-4462,6594,-4443xe" filled="true" fillcolor="#000000" stroked="false">
                <v:path arrowok="t"/>
                <v:fill type="solid"/>
              </v:shape>
            </v:group>
            <v:group style="position:absolute;left:6594;top:-4443;width:10;height:20" coordorigin="6594,-4443" coordsize="10,20">
              <v:shape style="position:absolute;left:6594;top:-4443;width:10;height:20" coordorigin="6594,-4443" coordsize="10,20" path="m6594,-4423l6604,-4423,6604,-4443,6594,-4443,6594,-4423xe" filled="true" fillcolor="#000000" stroked="false">
                <v:path arrowok="t"/>
                <v:fill type="solid"/>
              </v:shape>
            </v:group>
            <v:group style="position:absolute;left:6594;top:-4423;width:10;height:20" coordorigin="6594,-4423" coordsize="10,20">
              <v:shape style="position:absolute;left:6594;top:-4423;width:10;height:20" coordorigin="6594,-4423" coordsize="10,20" path="m6594,-4404l6604,-4404,6604,-4423,6594,-4423,6594,-4404xe" filled="true" fillcolor="#000000" stroked="false">
                <v:path arrowok="t"/>
                <v:fill type="solid"/>
              </v:shape>
            </v:group>
            <v:group style="position:absolute;left:6594;top:-4404;width:10;height:20" coordorigin="6594,-4404" coordsize="10,20">
              <v:shape style="position:absolute;left:6594;top:-4404;width:10;height:20" coordorigin="6594,-4404" coordsize="10,20" path="m6594,-4385l6604,-4385,6604,-4404,6594,-4404,6594,-4385xe" filled="true" fillcolor="#000000" stroked="false">
                <v:path arrowok="t"/>
                <v:fill type="solid"/>
              </v:shape>
            </v:group>
            <v:group style="position:absolute;left:6594;top:-4385;width:10;height:20" coordorigin="6594,-4385" coordsize="10,20">
              <v:shape style="position:absolute;left:6594;top:-4385;width:10;height:20" coordorigin="6594,-4385" coordsize="10,20" path="m6594,-4366l6604,-4366,6604,-4385,6594,-4385,6594,-4366xe" filled="true" fillcolor="#000000" stroked="false">
                <v:path arrowok="t"/>
                <v:fill type="solid"/>
              </v:shape>
            </v:group>
            <v:group style="position:absolute;left:6594;top:-4366;width:10;height:20" coordorigin="6594,-4366" coordsize="10,20">
              <v:shape style="position:absolute;left:6594;top:-4366;width:10;height:20" coordorigin="6594,-4366" coordsize="10,20" path="m6594,-4347l6604,-4347,6604,-4366,6594,-4366,6594,-4347xe" filled="true" fillcolor="#000000" stroked="false">
                <v:path arrowok="t"/>
                <v:fill type="solid"/>
              </v:shape>
            </v:group>
            <v:group style="position:absolute;left:6594;top:-4347;width:10;height:20" coordorigin="6594,-4347" coordsize="10,20">
              <v:shape style="position:absolute;left:6594;top:-4347;width:10;height:20" coordorigin="6594,-4347" coordsize="10,20" path="m6594,-4327l6604,-4327,6604,-4347,6594,-4347,6594,-4327xe" filled="true" fillcolor="#000000" stroked="false">
                <v:path arrowok="t"/>
                <v:fill type="solid"/>
              </v:shape>
            </v:group>
            <v:group style="position:absolute;left:6594;top:-4327;width:10;height:20" coordorigin="6594,-4327" coordsize="10,20">
              <v:shape style="position:absolute;left:6594;top:-4327;width:10;height:20" coordorigin="6594,-4327" coordsize="10,20" path="m6594,-4308l6604,-4308,6604,-4327,6594,-4327,6594,-4308xe" filled="true" fillcolor="#000000" stroked="false">
                <v:path arrowok="t"/>
                <v:fill type="solid"/>
              </v:shape>
            </v:group>
            <v:group style="position:absolute;left:6594;top:-4308;width:10;height:20" coordorigin="6594,-4308" coordsize="10,20">
              <v:shape style="position:absolute;left:6594;top:-4308;width:10;height:20" coordorigin="6594,-4308" coordsize="10,20" path="m6594,-4289l6604,-4289,6604,-4308,6594,-4308,6594,-4289xe" filled="true" fillcolor="#000000" stroked="false">
                <v:path arrowok="t"/>
                <v:fill type="solid"/>
              </v:shape>
            </v:group>
            <v:group style="position:absolute;left:6594;top:-4289;width:10;height:20" coordorigin="6594,-4289" coordsize="10,20">
              <v:shape style="position:absolute;left:6594;top:-4289;width:10;height:20" coordorigin="6594,-4289" coordsize="10,20" path="m6594,-4270l6604,-4270,6604,-4289,6594,-4289,6594,-4270xe" filled="true" fillcolor="#000000" stroked="false">
                <v:path arrowok="t"/>
                <v:fill type="solid"/>
              </v:shape>
            </v:group>
            <v:group style="position:absolute;left:6594;top:-4270;width:10;height:20" coordorigin="6594,-4270" coordsize="10,20">
              <v:shape style="position:absolute;left:6594;top:-4270;width:10;height:20" coordorigin="6594,-4270" coordsize="10,20" path="m6594,-4251l6604,-4251,6604,-4270,6594,-4270,6594,-4251xe" filled="true" fillcolor="#000000" stroked="false">
                <v:path arrowok="t"/>
                <v:fill type="solid"/>
              </v:shape>
            </v:group>
            <v:group style="position:absolute;left:6594;top:-4251;width:10;height:20" coordorigin="6594,-4251" coordsize="10,20">
              <v:shape style="position:absolute;left:6594;top:-4251;width:10;height:20" coordorigin="6594,-4251" coordsize="10,20" path="m6594,-4231l6604,-4231,6604,-4251,6594,-4251,6594,-4231xe" filled="true" fillcolor="#000000" stroked="false">
                <v:path arrowok="t"/>
                <v:fill type="solid"/>
              </v:shape>
            </v:group>
            <v:group style="position:absolute;left:6594;top:-4231;width:10;height:20" coordorigin="6594,-4231" coordsize="10,20">
              <v:shape style="position:absolute;left:6594;top:-4231;width:10;height:20" coordorigin="6594,-4231" coordsize="10,20" path="m6594,-4212l6604,-4212,6604,-4231,6594,-4231,6594,-4212xe" filled="true" fillcolor="#000000" stroked="false">
                <v:path arrowok="t"/>
                <v:fill type="solid"/>
              </v:shape>
            </v:group>
            <v:group style="position:absolute;left:6594;top:-4212;width:10;height:20" coordorigin="6594,-4212" coordsize="10,20">
              <v:shape style="position:absolute;left:6594;top:-4212;width:10;height:20" coordorigin="6594,-4212" coordsize="10,20" path="m6594,-4193l6604,-4193,6604,-4212,6594,-4212,6594,-4193xe" filled="true" fillcolor="#000000" stroked="false">
                <v:path arrowok="t"/>
                <v:fill type="solid"/>
              </v:shape>
            </v:group>
            <v:group style="position:absolute;left:6594;top:-4193;width:10;height:20" coordorigin="6594,-4193" coordsize="10,20">
              <v:shape style="position:absolute;left:6594;top:-4193;width:10;height:20" coordorigin="6594,-4193" coordsize="10,20" path="m6594,-4174l6604,-4174,6604,-4193,6594,-4193,6594,-4174xe" filled="true" fillcolor="#000000" stroked="false">
                <v:path arrowok="t"/>
                <v:fill type="solid"/>
              </v:shape>
            </v:group>
            <v:group style="position:absolute;left:6594;top:-4174;width:10;height:20" coordorigin="6594,-4174" coordsize="10,20">
              <v:shape style="position:absolute;left:6594;top:-4174;width:10;height:20" coordorigin="6594,-4174" coordsize="10,20" path="m6594,-4155l6604,-4155,6604,-4174,6594,-4174,6594,-4155xe" filled="true" fillcolor="#000000" stroked="false">
                <v:path arrowok="t"/>
                <v:fill type="solid"/>
              </v:shape>
            </v:group>
            <v:group style="position:absolute;left:6594;top:-4155;width:10;height:20" coordorigin="6594,-4155" coordsize="10,20">
              <v:shape style="position:absolute;left:6594;top:-4155;width:10;height:20" coordorigin="6594,-4155" coordsize="10,20" path="m6594,-4135l6604,-4135,6604,-4155,6594,-4155,6594,-4135xe" filled="true" fillcolor="#000000" stroked="false">
                <v:path arrowok="t"/>
                <v:fill type="solid"/>
              </v:shape>
            </v:group>
            <v:group style="position:absolute;left:6594;top:-4135;width:10;height:20" coordorigin="6594,-4135" coordsize="10,20">
              <v:shape style="position:absolute;left:6594;top:-4135;width:10;height:20" coordorigin="6594,-4135" coordsize="10,20" path="m6594,-4116l6604,-4116,6604,-4135,6594,-4135,6594,-4116xe" filled="true" fillcolor="#000000" stroked="false">
                <v:path arrowok="t"/>
                <v:fill type="solid"/>
              </v:shape>
            </v:group>
            <v:group style="position:absolute;left:6594;top:-4116;width:10;height:20" coordorigin="6594,-4116" coordsize="10,20">
              <v:shape style="position:absolute;left:6594;top:-4116;width:10;height:20" coordorigin="6594,-4116" coordsize="10,20" path="m6594,-4097l6604,-4097,6604,-4116,6594,-4116,6594,-4097xe" filled="true" fillcolor="#000000" stroked="false">
                <v:path arrowok="t"/>
                <v:fill type="solid"/>
              </v:shape>
            </v:group>
            <v:group style="position:absolute;left:6594;top:-4097;width:10;height:20" coordorigin="6594,-4097" coordsize="10,20">
              <v:shape style="position:absolute;left:6594;top:-4097;width:10;height:20" coordorigin="6594,-4097" coordsize="10,20" path="m6594,-4078l6604,-4078,6604,-4097,6594,-4097,6594,-4078xe" filled="true" fillcolor="#000000" stroked="false">
                <v:path arrowok="t"/>
                <v:fill type="solid"/>
              </v:shape>
            </v:group>
            <v:group style="position:absolute;left:6594;top:-4075;width:10;height:2" coordorigin="6594,-4075" coordsize="10,2">
              <v:shape style="position:absolute;left:6594;top:-4075;width:10;height:2" coordorigin="6594,-4075" coordsize="10,0" path="m6594,-4075l6604,-4075e" filled="false" stroked="true" strokeweight=".23999pt" strokecolor="#000000">
                <v:path arrowok="t"/>
              </v:shape>
            </v:group>
            <v:group style="position:absolute;left:7720;top:-4462;width:10;height:20" coordorigin="7720,-4462" coordsize="10,20">
              <v:shape style="position:absolute;left:7720;top:-4462;width:10;height:20" coordorigin="7720,-4462" coordsize="10,20" path="m7720,-4443l7729,-4443,7729,-4462,7720,-4462,7720,-4443xe" filled="true" fillcolor="#000000" stroked="false">
                <v:path arrowok="t"/>
                <v:fill type="solid"/>
              </v:shape>
            </v:group>
            <v:group style="position:absolute;left:7720;top:-4443;width:10;height:20" coordorigin="7720,-4443" coordsize="10,20">
              <v:shape style="position:absolute;left:7720;top:-4443;width:10;height:20" coordorigin="7720,-4443" coordsize="10,20" path="m7720,-4423l7729,-4423,7729,-4443,7720,-4443,7720,-4423xe" filled="true" fillcolor="#000000" stroked="false">
                <v:path arrowok="t"/>
                <v:fill type="solid"/>
              </v:shape>
            </v:group>
            <v:group style="position:absolute;left:7720;top:-4423;width:10;height:20" coordorigin="7720,-4423" coordsize="10,20">
              <v:shape style="position:absolute;left:7720;top:-4423;width:10;height:20" coordorigin="7720,-4423" coordsize="10,20" path="m7720,-4404l7729,-4404,7729,-4423,7720,-4423,7720,-4404xe" filled="true" fillcolor="#000000" stroked="false">
                <v:path arrowok="t"/>
                <v:fill type="solid"/>
              </v:shape>
            </v:group>
            <v:group style="position:absolute;left:7720;top:-4404;width:10;height:20" coordorigin="7720,-4404" coordsize="10,20">
              <v:shape style="position:absolute;left:7720;top:-4404;width:10;height:20" coordorigin="7720,-4404" coordsize="10,20" path="m7720,-4385l7729,-4385,7729,-4404,7720,-4404,7720,-4385xe" filled="true" fillcolor="#000000" stroked="false">
                <v:path arrowok="t"/>
                <v:fill type="solid"/>
              </v:shape>
            </v:group>
            <v:group style="position:absolute;left:7720;top:-4385;width:10;height:20" coordorigin="7720,-4385" coordsize="10,20">
              <v:shape style="position:absolute;left:7720;top:-4385;width:10;height:20" coordorigin="7720,-4385" coordsize="10,20" path="m7720,-4366l7729,-4366,7729,-4385,7720,-4385,7720,-4366xe" filled="true" fillcolor="#000000" stroked="false">
                <v:path arrowok="t"/>
                <v:fill type="solid"/>
              </v:shape>
            </v:group>
            <v:group style="position:absolute;left:7720;top:-4366;width:10;height:20" coordorigin="7720,-4366" coordsize="10,20">
              <v:shape style="position:absolute;left:7720;top:-4366;width:10;height:20" coordorigin="7720,-4366" coordsize="10,20" path="m7720,-4347l7729,-4347,7729,-4366,7720,-4366,7720,-4347xe" filled="true" fillcolor="#000000" stroked="false">
                <v:path arrowok="t"/>
                <v:fill type="solid"/>
              </v:shape>
            </v:group>
            <v:group style="position:absolute;left:7720;top:-4347;width:10;height:20" coordorigin="7720,-4347" coordsize="10,20">
              <v:shape style="position:absolute;left:7720;top:-4347;width:10;height:20" coordorigin="7720,-4347" coordsize="10,20" path="m7720,-4327l7729,-4327,7729,-4347,7720,-4347,7720,-4327xe" filled="true" fillcolor="#000000" stroked="false">
                <v:path arrowok="t"/>
                <v:fill type="solid"/>
              </v:shape>
            </v:group>
            <v:group style="position:absolute;left:7720;top:-4327;width:10;height:20" coordorigin="7720,-4327" coordsize="10,20">
              <v:shape style="position:absolute;left:7720;top:-4327;width:10;height:20" coordorigin="7720,-4327" coordsize="10,20" path="m7720,-4308l7729,-4308,7729,-4327,7720,-4327,7720,-4308xe" filled="true" fillcolor="#000000" stroked="false">
                <v:path arrowok="t"/>
                <v:fill type="solid"/>
              </v:shape>
            </v:group>
            <v:group style="position:absolute;left:7720;top:-4308;width:10;height:20" coordorigin="7720,-4308" coordsize="10,20">
              <v:shape style="position:absolute;left:7720;top:-4308;width:10;height:20" coordorigin="7720,-4308" coordsize="10,20" path="m7720,-4289l7729,-4289,7729,-4308,7720,-4308,7720,-4289xe" filled="true" fillcolor="#000000" stroked="false">
                <v:path arrowok="t"/>
                <v:fill type="solid"/>
              </v:shape>
            </v:group>
            <v:group style="position:absolute;left:7720;top:-4289;width:10;height:20" coordorigin="7720,-4289" coordsize="10,20">
              <v:shape style="position:absolute;left:7720;top:-4289;width:10;height:20" coordorigin="7720,-4289" coordsize="10,20" path="m7720,-4270l7729,-4270,7729,-4289,7720,-4289,7720,-4270xe" filled="true" fillcolor="#000000" stroked="false">
                <v:path arrowok="t"/>
                <v:fill type="solid"/>
              </v:shape>
            </v:group>
            <v:group style="position:absolute;left:7720;top:-4270;width:10;height:20" coordorigin="7720,-4270" coordsize="10,20">
              <v:shape style="position:absolute;left:7720;top:-4270;width:10;height:20" coordorigin="7720,-4270" coordsize="10,20" path="m7720,-4251l7729,-4251,7729,-4270,7720,-4270,7720,-4251xe" filled="true" fillcolor="#000000" stroked="false">
                <v:path arrowok="t"/>
                <v:fill type="solid"/>
              </v:shape>
            </v:group>
            <v:group style="position:absolute;left:7720;top:-4251;width:10;height:20" coordorigin="7720,-4251" coordsize="10,20">
              <v:shape style="position:absolute;left:7720;top:-4251;width:10;height:20" coordorigin="7720,-4251" coordsize="10,20" path="m7720,-4231l7729,-4231,7729,-4251,7720,-4251,7720,-4231xe" filled="true" fillcolor="#000000" stroked="false">
                <v:path arrowok="t"/>
                <v:fill type="solid"/>
              </v:shape>
            </v:group>
            <v:group style="position:absolute;left:7720;top:-4231;width:10;height:20" coordorigin="7720,-4231" coordsize="10,20">
              <v:shape style="position:absolute;left:7720;top:-4231;width:10;height:20" coordorigin="7720,-4231" coordsize="10,20" path="m7720,-4212l7729,-4212,7729,-4231,7720,-4231,7720,-4212xe" filled="true" fillcolor="#000000" stroked="false">
                <v:path arrowok="t"/>
                <v:fill type="solid"/>
              </v:shape>
            </v:group>
            <v:group style="position:absolute;left:7720;top:-4212;width:10;height:20" coordorigin="7720,-4212" coordsize="10,20">
              <v:shape style="position:absolute;left:7720;top:-4212;width:10;height:20" coordorigin="7720,-4212" coordsize="10,20" path="m7720,-4193l7729,-4193,7729,-4212,7720,-4212,7720,-4193xe" filled="true" fillcolor="#000000" stroked="false">
                <v:path arrowok="t"/>
                <v:fill type="solid"/>
              </v:shape>
            </v:group>
            <v:group style="position:absolute;left:7720;top:-4193;width:10;height:20" coordorigin="7720,-4193" coordsize="10,20">
              <v:shape style="position:absolute;left:7720;top:-4193;width:10;height:20" coordorigin="7720,-4193" coordsize="10,20" path="m7720,-4174l7729,-4174,7729,-4193,7720,-4193,7720,-4174xe" filled="true" fillcolor="#000000" stroked="false">
                <v:path arrowok="t"/>
                <v:fill type="solid"/>
              </v:shape>
            </v:group>
            <v:group style="position:absolute;left:7720;top:-4174;width:10;height:20" coordorigin="7720,-4174" coordsize="10,20">
              <v:shape style="position:absolute;left:7720;top:-4174;width:10;height:20" coordorigin="7720,-4174" coordsize="10,20" path="m7720,-4155l7729,-4155,7729,-4174,7720,-4174,7720,-4155xe" filled="true" fillcolor="#000000" stroked="false">
                <v:path arrowok="t"/>
                <v:fill type="solid"/>
              </v:shape>
            </v:group>
            <v:group style="position:absolute;left:7720;top:-4155;width:10;height:20" coordorigin="7720,-4155" coordsize="10,20">
              <v:shape style="position:absolute;left:7720;top:-4155;width:10;height:20" coordorigin="7720,-4155" coordsize="10,20" path="m7720,-4135l7729,-4135,7729,-4155,7720,-4155,7720,-4135xe" filled="true" fillcolor="#000000" stroked="false">
                <v:path arrowok="t"/>
                <v:fill type="solid"/>
              </v:shape>
            </v:group>
            <v:group style="position:absolute;left:7720;top:-4135;width:10;height:20" coordorigin="7720,-4135" coordsize="10,20">
              <v:shape style="position:absolute;left:7720;top:-4135;width:10;height:20" coordorigin="7720,-4135" coordsize="10,20" path="m7720,-4116l7729,-4116,7729,-4135,7720,-4135,7720,-4116xe" filled="true" fillcolor="#000000" stroked="false">
                <v:path arrowok="t"/>
                <v:fill type="solid"/>
              </v:shape>
            </v:group>
            <v:group style="position:absolute;left:7720;top:-4116;width:10;height:20" coordorigin="7720,-4116" coordsize="10,20">
              <v:shape style="position:absolute;left:7720;top:-4116;width:10;height:20" coordorigin="7720,-4116" coordsize="10,20" path="m7720,-4097l7729,-4097,7729,-4116,7720,-4116,7720,-4097xe" filled="true" fillcolor="#000000" stroked="false">
                <v:path arrowok="t"/>
                <v:fill type="solid"/>
              </v:shape>
            </v:group>
            <v:group style="position:absolute;left:7720;top:-4097;width:10;height:20" coordorigin="7720,-4097" coordsize="10,20">
              <v:shape style="position:absolute;left:7720;top:-4097;width:10;height:20" coordorigin="7720,-4097" coordsize="10,20" path="m7720,-4078l7729,-4078,7729,-4097,7720,-4097,7720,-4078xe" filled="true" fillcolor="#000000" stroked="false">
                <v:path arrowok="t"/>
                <v:fill type="solid"/>
              </v:shape>
            </v:group>
            <v:group style="position:absolute;left:7720;top:-4075;width:10;height:2" coordorigin="7720,-4075" coordsize="10,2">
              <v:shape style="position:absolute;left:7720;top:-4075;width:10;height:2" coordorigin="7720,-4075" coordsize="10,0" path="m7720,-4075l7729,-4075e" filled="false" stroked="true" strokeweight=".23999pt" strokecolor="#000000">
                <v:path arrowok="t"/>
              </v:shape>
            </v:group>
            <v:group style="position:absolute;left:8490;top:-4462;width:10;height:20" coordorigin="8490,-4462" coordsize="10,20">
              <v:shape style="position:absolute;left:8490;top:-4462;width:10;height:20" coordorigin="8490,-4462" coordsize="10,20" path="m8490,-4443l8500,-4443,8500,-4462,8490,-4462,8490,-4443xe" filled="true" fillcolor="#000000" stroked="false">
                <v:path arrowok="t"/>
                <v:fill type="solid"/>
              </v:shape>
            </v:group>
            <v:group style="position:absolute;left:8490;top:-4443;width:10;height:20" coordorigin="8490,-4443" coordsize="10,20">
              <v:shape style="position:absolute;left:8490;top:-4443;width:10;height:20" coordorigin="8490,-4443" coordsize="10,20" path="m8490,-4423l8500,-4423,8500,-4443,8490,-4443,8490,-4423xe" filled="true" fillcolor="#000000" stroked="false">
                <v:path arrowok="t"/>
                <v:fill type="solid"/>
              </v:shape>
            </v:group>
            <v:group style="position:absolute;left:8490;top:-4423;width:10;height:20" coordorigin="8490,-4423" coordsize="10,20">
              <v:shape style="position:absolute;left:8490;top:-4423;width:10;height:20" coordorigin="8490,-4423" coordsize="10,20" path="m8490,-4404l8500,-4404,8500,-4423,8490,-4423,8490,-4404xe" filled="true" fillcolor="#000000" stroked="false">
                <v:path arrowok="t"/>
                <v:fill type="solid"/>
              </v:shape>
            </v:group>
            <v:group style="position:absolute;left:8490;top:-4404;width:10;height:20" coordorigin="8490,-4404" coordsize="10,20">
              <v:shape style="position:absolute;left:8490;top:-4404;width:10;height:20" coordorigin="8490,-4404" coordsize="10,20" path="m8490,-4385l8500,-4385,8500,-4404,8490,-4404,8490,-4385xe" filled="true" fillcolor="#000000" stroked="false">
                <v:path arrowok="t"/>
                <v:fill type="solid"/>
              </v:shape>
            </v:group>
            <v:group style="position:absolute;left:8490;top:-4385;width:10;height:20" coordorigin="8490,-4385" coordsize="10,20">
              <v:shape style="position:absolute;left:8490;top:-4385;width:10;height:20" coordorigin="8490,-4385" coordsize="10,20" path="m8490,-4366l8500,-4366,8500,-4385,8490,-4385,8490,-4366xe" filled="true" fillcolor="#000000" stroked="false">
                <v:path arrowok="t"/>
                <v:fill type="solid"/>
              </v:shape>
            </v:group>
            <v:group style="position:absolute;left:8490;top:-4366;width:10;height:20" coordorigin="8490,-4366" coordsize="10,20">
              <v:shape style="position:absolute;left:8490;top:-4366;width:10;height:20" coordorigin="8490,-4366" coordsize="10,20" path="m8490,-4347l8500,-4347,8500,-4366,8490,-4366,8490,-4347xe" filled="true" fillcolor="#000000" stroked="false">
                <v:path arrowok="t"/>
                <v:fill type="solid"/>
              </v:shape>
            </v:group>
            <v:group style="position:absolute;left:8490;top:-4347;width:10;height:20" coordorigin="8490,-4347" coordsize="10,20">
              <v:shape style="position:absolute;left:8490;top:-4347;width:10;height:20" coordorigin="8490,-4347" coordsize="10,20" path="m8490,-4327l8500,-4327,8500,-4347,8490,-4347,8490,-4327xe" filled="true" fillcolor="#000000" stroked="false">
                <v:path arrowok="t"/>
                <v:fill type="solid"/>
              </v:shape>
            </v:group>
            <v:group style="position:absolute;left:8490;top:-4327;width:10;height:20" coordorigin="8490,-4327" coordsize="10,20">
              <v:shape style="position:absolute;left:8490;top:-4327;width:10;height:20" coordorigin="8490,-4327" coordsize="10,20" path="m8490,-4308l8500,-4308,8500,-4327,8490,-4327,8490,-4308xe" filled="true" fillcolor="#000000" stroked="false">
                <v:path arrowok="t"/>
                <v:fill type="solid"/>
              </v:shape>
            </v:group>
            <v:group style="position:absolute;left:8490;top:-4308;width:10;height:20" coordorigin="8490,-4308" coordsize="10,20">
              <v:shape style="position:absolute;left:8490;top:-4308;width:10;height:20" coordorigin="8490,-4308" coordsize="10,20" path="m8490,-4289l8500,-4289,8500,-4308,8490,-4308,8490,-4289xe" filled="true" fillcolor="#000000" stroked="false">
                <v:path arrowok="t"/>
                <v:fill type="solid"/>
              </v:shape>
            </v:group>
            <v:group style="position:absolute;left:8490;top:-4289;width:10;height:20" coordorigin="8490,-4289" coordsize="10,20">
              <v:shape style="position:absolute;left:8490;top:-4289;width:10;height:20" coordorigin="8490,-4289" coordsize="10,20" path="m8490,-4270l8500,-4270,8500,-4289,8490,-4289,8490,-4270xe" filled="true" fillcolor="#000000" stroked="false">
                <v:path arrowok="t"/>
                <v:fill type="solid"/>
              </v:shape>
            </v:group>
            <v:group style="position:absolute;left:8490;top:-4270;width:10;height:20" coordorigin="8490,-4270" coordsize="10,20">
              <v:shape style="position:absolute;left:8490;top:-4270;width:10;height:20" coordorigin="8490,-4270" coordsize="10,20" path="m8490,-4251l8500,-4251,8500,-4270,8490,-4270,8490,-4251xe" filled="true" fillcolor="#000000" stroked="false">
                <v:path arrowok="t"/>
                <v:fill type="solid"/>
              </v:shape>
            </v:group>
            <v:group style="position:absolute;left:8490;top:-4251;width:10;height:20" coordorigin="8490,-4251" coordsize="10,20">
              <v:shape style="position:absolute;left:8490;top:-4251;width:10;height:20" coordorigin="8490,-4251" coordsize="10,20" path="m8490,-4231l8500,-4231,8500,-4251,8490,-4251,8490,-4231xe" filled="true" fillcolor="#000000" stroked="false">
                <v:path arrowok="t"/>
                <v:fill type="solid"/>
              </v:shape>
            </v:group>
            <v:group style="position:absolute;left:8490;top:-4231;width:10;height:20" coordorigin="8490,-4231" coordsize="10,20">
              <v:shape style="position:absolute;left:8490;top:-4231;width:10;height:20" coordorigin="8490,-4231" coordsize="10,20" path="m8490,-4212l8500,-4212,8500,-4231,8490,-4231,8490,-4212xe" filled="true" fillcolor="#000000" stroked="false">
                <v:path arrowok="t"/>
                <v:fill type="solid"/>
              </v:shape>
            </v:group>
            <v:group style="position:absolute;left:8490;top:-4212;width:10;height:20" coordorigin="8490,-4212" coordsize="10,20">
              <v:shape style="position:absolute;left:8490;top:-4212;width:10;height:20" coordorigin="8490,-4212" coordsize="10,20" path="m8490,-4193l8500,-4193,8500,-4212,8490,-4212,8490,-4193xe" filled="true" fillcolor="#000000" stroked="false">
                <v:path arrowok="t"/>
                <v:fill type="solid"/>
              </v:shape>
            </v:group>
            <v:group style="position:absolute;left:8490;top:-4193;width:10;height:20" coordorigin="8490,-4193" coordsize="10,20">
              <v:shape style="position:absolute;left:8490;top:-4193;width:10;height:20" coordorigin="8490,-4193" coordsize="10,20" path="m8490,-4174l8500,-4174,8500,-4193,8490,-4193,8490,-4174xe" filled="true" fillcolor="#000000" stroked="false">
                <v:path arrowok="t"/>
                <v:fill type="solid"/>
              </v:shape>
            </v:group>
            <v:group style="position:absolute;left:8490;top:-4174;width:10;height:20" coordorigin="8490,-4174" coordsize="10,20">
              <v:shape style="position:absolute;left:8490;top:-4174;width:10;height:20" coordorigin="8490,-4174" coordsize="10,20" path="m8490,-4155l8500,-4155,8500,-4174,8490,-4174,8490,-4155xe" filled="true" fillcolor="#000000" stroked="false">
                <v:path arrowok="t"/>
                <v:fill type="solid"/>
              </v:shape>
            </v:group>
            <v:group style="position:absolute;left:8490;top:-4155;width:10;height:20" coordorigin="8490,-4155" coordsize="10,20">
              <v:shape style="position:absolute;left:8490;top:-4155;width:10;height:20" coordorigin="8490,-4155" coordsize="10,20" path="m8490,-4135l8500,-4135,8500,-4155,8490,-4155,8490,-4135xe" filled="true" fillcolor="#000000" stroked="false">
                <v:path arrowok="t"/>
                <v:fill type="solid"/>
              </v:shape>
            </v:group>
            <v:group style="position:absolute;left:8490;top:-4135;width:10;height:20" coordorigin="8490,-4135" coordsize="10,20">
              <v:shape style="position:absolute;left:8490;top:-4135;width:10;height:20" coordorigin="8490,-4135" coordsize="10,20" path="m8490,-4116l8500,-4116,8500,-4135,8490,-4135,8490,-4116xe" filled="true" fillcolor="#000000" stroked="false">
                <v:path arrowok="t"/>
                <v:fill type="solid"/>
              </v:shape>
            </v:group>
            <v:group style="position:absolute;left:8490;top:-4116;width:10;height:20" coordorigin="8490,-4116" coordsize="10,20">
              <v:shape style="position:absolute;left:8490;top:-4116;width:10;height:20" coordorigin="8490,-4116" coordsize="10,20" path="m8490,-4097l8500,-4097,8500,-4116,8490,-4116,8490,-4097xe" filled="true" fillcolor="#000000" stroked="false">
                <v:path arrowok="t"/>
                <v:fill type="solid"/>
              </v:shape>
            </v:group>
            <v:group style="position:absolute;left:8490;top:-4097;width:10;height:20" coordorigin="8490,-4097" coordsize="10,20">
              <v:shape style="position:absolute;left:8490;top:-4097;width:10;height:20" coordorigin="8490,-4097" coordsize="10,20" path="m8490,-4078l8500,-4078,8500,-4097,8490,-4097,8490,-4078xe" filled="true" fillcolor="#000000" stroked="false">
                <v:path arrowok="t"/>
                <v:fill type="solid"/>
              </v:shape>
            </v:group>
            <v:group style="position:absolute;left:9280;top:-4462;width:10;height:20" coordorigin="9280,-4462" coordsize="10,20">
              <v:shape style="position:absolute;left:9280;top:-4462;width:10;height:20" coordorigin="9280,-4462" coordsize="10,20" path="m9280,-4443l9290,-4443,9290,-4462,9280,-4462,9280,-4443xe" filled="true" fillcolor="#000000" stroked="false">
                <v:path arrowok="t"/>
                <v:fill type="solid"/>
              </v:shape>
            </v:group>
            <v:group style="position:absolute;left:9280;top:-4443;width:10;height:20" coordorigin="9280,-4443" coordsize="10,20">
              <v:shape style="position:absolute;left:9280;top:-4443;width:10;height:20" coordorigin="9280,-4443" coordsize="10,20" path="m9280,-4423l9290,-4423,9290,-4443,9280,-4443,9280,-4423xe" filled="true" fillcolor="#000000" stroked="false">
                <v:path arrowok="t"/>
                <v:fill type="solid"/>
              </v:shape>
            </v:group>
            <v:group style="position:absolute;left:9280;top:-4423;width:10;height:20" coordorigin="9280,-4423" coordsize="10,20">
              <v:shape style="position:absolute;left:9280;top:-4423;width:10;height:20" coordorigin="9280,-4423" coordsize="10,20" path="m9280,-4404l9290,-4404,9290,-4423,9280,-4423,9280,-4404xe" filled="true" fillcolor="#000000" stroked="false">
                <v:path arrowok="t"/>
                <v:fill type="solid"/>
              </v:shape>
            </v:group>
            <v:group style="position:absolute;left:9280;top:-4404;width:10;height:20" coordorigin="9280,-4404" coordsize="10,20">
              <v:shape style="position:absolute;left:9280;top:-4404;width:10;height:20" coordorigin="9280,-4404" coordsize="10,20" path="m9280,-4385l9290,-4385,9290,-4404,9280,-4404,9280,-4385xe" filled="true" fillcolor="#000000" stroked="false">
                <v:path arrowok="t"/>
                <v:fill type="solid"/>
              </v:shape>
            </v:group>
            <v:group style="position:absolute;left:9280;top:-4385;width:10;height:20" coordorigin="9280,-4385" coordsize="10,20">
              <v:shape style="position:absolute;left:9280;top:-4385;width:10;height:20" coordorigin="9280,-4385" coordsize="10,20" path="m9280,-4366l9290,-4366,9290,-4385,9280,-4385,9280,-4366xe" filled="true" fillcolor="#000000" stroked="false">
                <v:path arrowok="t"/>
                <v:fill type="solid"/>
              </v:shape>
            </v:group>
            <v:group style="position:absolute;left:9280;top:-4366;width:10;height:20" coordorigin="9280,-4366" coordsize="10,20">
              <v:shape style="position:absolute;left:9280;top:-4366;width:10;height:20" coordorigin="9280,-4366" coordsize="10,20" path="m9280,-4347l9290,-4347,9290,-4366,9280,-4366,9280,-4347xe" filled="true" fillcolor="#000000" stroked="false">
                <v:path arrowok="t"/>
                <v:fill type="solid"/>
              </v:shape>
            </v:group>
            <v:group style="position:absolute;left:9280;top:-4347;width:10;height:20" coordorigin="9280,-4347" coordsize="10,20">
              <v:shape style="position:absolute;left:9280;top:-4347;width:10;height:20" coordorigin="9280,-4347" coordsize="10,20" path="m9280,-4327l9290,-4327,9290,-4347,9280,-4347,9280,-4327xe" filled="true" fillcolor="#000000" stroked="false">
                <v:path arrowok="t"/>
                <v:fill type="solid"/>
              </v:shape>
            </v:group>
            <v:group style="position:absolute;left:9280;top:-4327;width:10;height:20" coordorigin="9280,-4327" coordsize="10,20">
              <v:shape style="position:absolute;left:9280;top:-4327;width:10;height:20" coordorigin="9280,-4327" coordsize="10,20" path="m9280,-4308l9290,-4308,9290,-4327,9280,-4327,9280,-4308xe" filled="true" fillcolor="#000000" stroked="false">
                <v:path arrowok="t"/>
                <v:fill type="solid"/>
              </v:shape>
            </v:group>
            <v:group style="position:absolute;left:9280;top:-4308;width:10;height:20" coordorigin="9280,-4308" coordsize="10,20">
              <v:shape style="position:absolute;left:9280;top:-4308;width:10;height:20" coordorigin="9280,-4308" coordsize="10,20" path="m9280,-4289l9290,-4289,9290,-4308,9280,-4308,9280,-4289xe" filled="true" fillcolor="#000000" stroked="false">
                <v:path arrowok="t"/>
                <v:fill type="solid"/>
              </v:shape>
            </v:group>
            <v:group style="position:absolute;left:9280;top:-4289;width:10;height:20" coordorigin="9280,-4289" coordsize="10,20">
              <v:shape style="position:absolute;left:9280;top:-4289;width:10;height:20" coordorigin="9280,-4289" coordsize="10,20" path="m9280,-4270l9290,-4270,9290,-4289,9280,-4289,9280,-4270xe" filled="true" fillcolor="#000000" stroked="false">
                <v:path arrowok="t"/>
                <v:fill type="solid"/>
              </v:shape>
            </v:group>
            <v:group style="position:absolute;left:9280;top:-4270;width:10;height:20" coordorigin="9280,-4270" coordsize="10,20">
              <v:shape style="position:absolute;left:9280;top:-4270;width:10;height:20" coordorigin="9280,-4270" coordsize="10,20" path="m9280,-4251l9290,-4251,9290,-4270,9280,-4270,9280,-4251xe" filled="true" fillcolor="#000000" stroked="false">
                <v:path arrowok="t"/>
                <v:fill type="solid"/>
              </v:shape>
            </v:group>
            <v:group style="position:absolute;left:9280;top:-4251;width:10;height:20" coordorigin="9280,-4251" coordsize="10,20">
              <v:shape style="position:absolute;left:9280;top:-4251;width:10;height:20" coordorigin="9280,-4251" coordsize="10,20" path="m9280,-4231l9290,-4231,9290,-4251,9280,-4251,9280,-4231xe" filled="true" fillcolor="#000000" stroked="false">
                <v:path arrowok="t"/>
                <v:fill type="solid"/>
              </v:shape>
            </v:group>
            <v:group style="position:absolute;left:9280;top:-4231;width:10;height:20" coordorigin="9280,-4231" coordsize="10,20">
              <v:shape style="position:absolute;left:9280;top:-4231;width:10;height:20" coordorigin="9280,-4231" coordsize="10,20" path="m9280,-4212l9290,-4212,9290,-4231,9280,-4231,9280,-4212xe" filled="true" fillcolor="#000000" stroked="false">
                <v:path arrowok="t"/>
                <v:fill type="solid"/>
              </v:shape>
            </v:group>
            <v:group style="position:absolute;left:9280;top:-4212;width:10;height:20" coordorigin="9280,-4212" coordsize="10,20">
              <v:shape style="position:absolute;left:9280;top:-4212;width:10;height:20" coordorigin="9280,-4212" coordsize="10,20" path="m9280,-4193l9290,-4193,9290,-4212,9280,-4212,9280,-4193xe" filled="true" fillcolor="#000000" stroked="false">
                <v:path arrowok="t"/>
                <v:fill type="solid"/>
              </v:shape>
            </v:group>
            <v:group style="position:absolute;left:9280;top:-4193;width:10;height:20" coordorigin="9280,-4193" coordsize="10,20">
              <v:shape style="position:absolute;left:9280;top:-4193;width:10;height:20" coordorigin="9280,-4193" coordsize="10,20" path="m9280,-4174l9290,-4174,9290,-4193,9280,-4193,9280,-4174xe" filled="true" fillcolor="#000000" stroked="false">
                <v:path arrowok="t"/>
                <v:fill type="solid"/>
              </v:shape>
            </v:group>
            <v:group style="position:absolute;left:9280;top:-4174;width:10;height:20" coordorigin="9280,-4174" coordsize="10,20">
              <v:shape style="position:absolute;left:9280;top:-4174;width:10;height:20" coordorigin="9280,-4174" coordsize="10,20" path="m9280,-4155l9290,-4155,9290,-4174,9280,-4174,9280,-4155xe" filled="true" fillcolor="#000000" stroked="false">
                <v:path arrowok="t"/>
                <v:fill type="solid"/>
              </v:shape>
            </v:group>
            <v:group style="position:absolute;left:9280;top:-4155;width:10;height:20" coordorigin="9280,-4155" coordsize="10,20">
              <v:shape style="position:absolute;left:9280;top:-4155;width:10;height:20" coordorigin="9280,-4155" coordsize="10,20" path="m9280,-4135l9290,-4135,9290,-4155,9280,-4155,9280,-4135xe" filled="true" fillcolor="#000000" stroked="false">
                <v:path arrowok="t"/>
                <v:fill type="solid"/>
              </v:shape>
            </v:group>
            <v:group style="position:absolute;left:9280;top:-4135;width:10;height:20" coordorigin="9280,-4135" coordsize="10,20">
              <v:shape style="position:absolute;left:9280;top:-4135;width:10;height:20" coordorigin="9280,-4135" coordsize="10,20" path="m9280,-4116l9290,-4116,9290,-4135,9280,-4135,9280,-4116xe" filled="true" fillcolor="#000000" stroked="false">
                <v:path arrowok="t"/>
                <v:fill type="solid"/>
              </v:shape>
            </v:group>
            <v:group style="position:absolute;left:9280;top:-4116;width:10;height:20" coordorigin="9280,-4116" coordsize="10,20">
              <v:shape style="position:absolute;left:9280;top:-4116;width:10;height:20" coordorigin="9280,-4116" coordsize="10,20" path="m9280,-4097l9290,-4097,9290,-4116,9280,-4116,9280,-4097xe" filled="true" fillcolor="#000000" stroked="false">
                <v:path arrowok="t"/>
                <v:fill type="solid"/>
              </v:shape>
            </v:group>
            <v:group style="position:absolute;left:9280;top:-4097;width:10;height:20" coordorigin="9280,-4097" coordsize="10,20">
              <v:shape style="position:absolute;left:9280;top:-4097;width:10;height:20" coordorigin="9280,-4097" coordsize="10,20" path="m9280,-4078l9290,-4078,9290,-4097,9280,-4097,9280,-4078xe" filled="true" fillcolor="#000000" stroked="false">
                <v:path arrowok="t"/>
                <v:fill type="solid"/>
              </v:shape>
            </v:group>
            <v:group style="position:absolute;left:10116;top:-4462;width:10;height:20" coordorigin="10116,-4462" coordsize="10,20">
              <v:shape style="position:absolute;left:10116;top:-4462;width:10;height:20" coordorigin="10116,-4462" coordsize="10,20" path="m10116,-4443l10125,-4443,10125,-4462,10116,-4462,10116,-4443xe" filled="true" fillcolor="#000000" stroked="false">
                <v:path arrowok="t"/>
                <v:fill type="solid"/>
              </v:shape>
            </v:group>
            <v:group style="position:absolute;left:10116;top:-4443;width:10;height:20" coordorigin="10116,-4443" coordsize="10,20">
              <v:shape style="position:absolute;left:10116;top:-4443;width:10;height:20" coordorigin="10116,-4443" coordsize="10,20" path="m10116,-4423l10125,-4423,10125,-4443,10116,-4443,10116,-4423xe" filled="true" fillcolor="#000000" stroked="false">
                <v:path arrowok="t"/>
                <v:fill type="solid"/>
              </v:shape>
            </v:group>
            <v:group style="position:absolute;left:10116;top:-4423;width:10;height:20" coordorigin="10116,-4423" coordsize="10,20">
              <v:shape style="position:absolute;left:10116;top:-4423;width:10;height:20" coordorigin="10116,-4423" coordsize="10,20" path="m10116,-4404l10125,-4404,10125,-4423,10116,-4423,10116,-4404xe" filled="true" fillcolor="#000000" stroked="false">
                <v:path arrowok="t"/>
                <v:fill type="solid"/>
              </v:shape>
            </v:group>
            <v:group style="position:absolute;left:10116;top:-4404;width:10;height:20" coordorigin="10116,-4404" coordsize="10,20">
              <v:shape style="position:absolute;left:10116;top:-4404;width:10;height:20" coordorigin="10116,-4404" coordsize="10,20" path="m10116,-4385l10125,-4385,10125,-4404,10116,-4404,10116,-4385xe" filled="true" fillcolor="#000000" stroked="false">
                <v:path arrowok="t"/>
                <v:fill type="solid"/>
              </v:shape>
            </v:group>
            <v:group style="position:absolute;left:10116;top:-4385;width:10;height:20" coordorigin="10116,-4385" coordsize="10,20">
              <v:shape style="position:absolute;left:10116;top:-4385;width:10;height:20" coordorigin="10116,-4385" coordsize="10,20" path="m10116,-4366l10125,-4366,10125,-4385,10116,-4385,10116,-4366xe" filled="true" fillcolor="#000000" stroked="false">
                <v:path arrowok="t"/>
                <v:fill type="solid"/>
              </v:shape>
            </v:group>
            <v:group style="position:absolute;left:10116;top:-4366;width:10;height:20" coordorigin="10116,-4366" coordsize="10,20">
              <v:shape style="position:absolute;left:10116;top:-4366;width:10;height:20" coordorigin="10116,-4366" coordsize="10,20" path="m10116,-4347l10125,-4347,10125,-4366,10116,-4366,10116,-4347xe" filled="true" fillcolor="#000000" stroked="false">
                <v:path arrowok="t"/>
                <v:fill type="solid"/>
              </v:shape>
            </v:group>
            <v:group style="position:absolute;left:10116;top:-4347;width:10;height:20" coordorigin="10116,-4347" coordsize="10,20">
              <v:shape style="position:absolute;left:10116;top:-4347;width:10;height:20" coordorigin="10116,-4347" coordsize="10,20" path="m10116,-4327l10125,-4327,10125,-4347,10116,-4347,10116,-4327xe" filled="true" fillcolor="#000000" stroked="false">
                <v:path arrowok="t"/>
                <v:fill type="solid"/>
              </v:shape>
            </v:group>
            <v:group style="position:absolute;left:10116;top:-4327;width:10;height:20" coordorigin="10116,-4327" coordsize="10,20">
              <v:shape style="position:absolute;left:10116;top:-4327;width:10;height:20" coordorigin="10116,-4327" coordsize="10,20" path="m10116,-4308l10125,-4308,10125,-4327,10116,-4327,10116,-4308xe" filled="true" fillcolor="#000000" stroked="false">
                <v:path arrowok="t"/>
                <v:fill type="solid"/>
              </v:shape>
            </v:group>
            <v:group style="position:absolute;left:10116;top:-4308;width:10;height:20" coordorigin="10116,-4308" coordsize="10,20">
              <v:shape style="position:absolute;left:10116;top:-4308;width:10;height:20" coordorigin="10116,-4308" coordsize="10,20" path="m10116,-4289l10125,-4289,10125,-4308,10116,-4308,10116,-4289xe" filled="true" fillcolor="#000000" stroked="false">
                <v:path arrowok="t"/>
                <v:fill type="solid"/>
              </v:shape>
            </v:group>
            <v:group style="position:absolute;left:10116;top:-4289;width:10;height:20" coordorigin="10116,-4289" coordsize="10,20">
              <v:shape style="position:absolute;left:10116;top:-4289;width:10;height:20" coordorigin="10116,-4289" coordsize="10,20" path="m10116,-4270l10125,-4270,10125,-4289,10116,-4289,10116,-4270xe" filled="true" fillcolor="#000000" stroked="false">
                <v:path arrowok="t"/>
                <v:fill type="solid"/>
              </v:shape>
            </v:group>
            <v:group style="position:absolute;left:10116;top:-4270;width:10;height:20" coordorigin="10116,-4270" coordsize="10,20">
              <v:shape style="position:absolute;left:10116;top:-4270;width:10;height:20" coordorigin="10116,-4270" coordsize="10,20" path="m10116,-4251l10125,-4251,10125,-4270,10116,-4270,10116,-4251xe" filled="true" fillcolor="#000000" stroked="false">
                <v:path arrowok="t"/>
                <v:fill type="solid"/>
              </v:shape>
            </v:group>
            <v:group style="position:absolute;left:10116;top:-4251;width:10;height:20" coordorigin="10116,-4251" coordsize="10,20">
              <v:shape style="position:absolute;left:10116;top:-4251;width:10;height:20" coordorigin="10116,-4251" coordsize="10,20" path="m10116,-4231l10125,-4231,10125,-4251,10116,-4251,10116,-4231xe" filled="true" fillcolor="#000000" stroked="false">
                <v:path arrowok="t"/>
                <v:fill type="solid"/>
              </v:shape>
            </v:group>
            <v:group style="position:absolute;left:10116;top:-4231;width:10;height:20" coordorigin="10116,-4231" coordsize="10,20">
              <v:shape style="position:absolute;left:10116;top:-4231;width:10;height:20" coordorigin="10116,-4231" coordsize="10,20" path="m10116,-4212l10125,-4212,10125,-4231,10116,-4231,10116,-4212xe" filled="true" fillcolor="#000000" stroked="false">
                <v:path arrowok="t"/>
                <v:fill type="solid"/>
              </v:shape>
            </v:group>
            <v:group style="position:absolute;left:10116;top:-4212;width:10;height:20" coordorigin="10116,-4212" coordsize="10,20">
              <v:shape style="position:absolute;left:10116;top:-4212;width:10;height:20" coordorigin="10116,-4212" coordsize="10,20" path="m10116,-4193l10125,-4193,10125,-4212,10116,-4212,10116,-4193xe" filled="true" fillcolor="#000000" stroked="false">
                <v:path arrowok="t"/>
                <v:fill type="solid"/>
              </v:shape>
            </v:group>
            <v:group style="position:absolute;left:10116;top:-4193;width:10;height:20" coordorigin="10116,-4193" coordsize="10,20">
              <v:shape style="position:absolute;left:10116;top:-4193;width:10;height:20" coordorigin="10116,-4193" coordsize="10,20" path="m10116,-4174l10125,-4174,10125,-4193,10116,-4193,10116,-4174xe" filled="true" fillcolor="#000000" stroked="false">
                <v:path arrowok="t"/>
                <v:fill type="solid"/>
              </v:shape>
            </v:group>
            <v:group style="position:absolute;left:10116;top:-4174;width:10;height:20" coordorigin="10116,-4174" coordsize="10,20">
              <v:shape style="position:absolute;left:10116;top:-4174;width:10;height:20" coordorigin="10116,-4174" coordsize="10,20" path="m10116,-4155l10125,-4155,10125,-4174,10116,-4174,10116,-4155xe" filled="true" fillcolor="#000000" stroked="false">
                <v:path arrowok="t"/>
                <v:fill type="solid"/>
              </v:shape>
            </v:group>
            <v:group style="position:absolute;left:10116;top:-4155;width:10;height:20" coordorigin="10116,-4155" coordsize="10,20">
              <v:shape style="position:absolute;left:10116;top:-4155;width:10;height:20" coordorigin="10116,-4155" coordsize="10,20" path="m10116,-4135l10125,-4135,10125,-4155,10116,-4155,10116,-4135xe" filled="true" fillcolor="#000000" stroked="false">
                <v:path arrowok="t"/>
                <v:fill type="solid"/>
              </v:shape>
            </v:group>
            <v:group style="position:absolute;left:10116;top:-4135;width:10;height:20" coordorigin="10116,-4135" coordsize="10,20">
              <v:shape style="position:absolute;left:10116;top:-4135;width:10;height:20" coordorigin="10116,-4135" coordsize="10,20" path="m10116,-4116l10125,-4116,10125,-4135,10116,-4135,10116,-4116xe" filled="true" fillcolor="#000000" stroked="false">
                <v:path arrowok="t"/>
                <v:fill type="solid"/>
              </v:shape>
            </v:group>
            <v:group style="position:absolute;left:10116;top:-4116;width:10;height:20" coordorigin="10116,-4116" coordsize="10,20">
              <v:shape style="position:absolute;left:10116;top:-4116;width:10;height:20" coordorigin="10116,-4116" coordsize="10,20" path="m10116,-4097l10125,-4097,10125,-4116,10116,-4116,10116,-4097xe" filled="true" fillcolor="#000000" stroked="false">
                <v:path arrowok="t"/>
                <v:fill type="solid"/>
              </v:shape>
            </v:group>
            <v:group style="position:absolute;left:10116;top:-4097;width:10;height:20" coordorigin="10116,-4097" coordsize="10,20">
              <v:shape style="position:absolute;left:10116;top:-4097;width:10;height:20" coordorigin="10116,-4097" coordsize="10,20" path="m10116,-4078l10125,-4078,10125,-4097,10116,-4097,10116,-4078xe" filled="true" fillcolor="#000000" stroked="false">
                <v:path arrowok="t"/>
                <v:fill type="solid"/>
              </v:shape>
              <v:shape style="position:absolute;left:718;top:-4174;width:2729;height:110" type="#_x0000_t75" stroked="false">
                <v:imagedata r:id="rId454" o:title=""/>
              </v:shape>
              <v:shape style="position:absolute;left:3423;top:-4078;width:889;height:14" type="#_x0000_t75" stroked="false">
                <v:imagedata r:id="rId455" o:title=""/>
              </v:shape>
              <v:shape style="position:absolute;left:4297;top:-4078;width:806;height:14" type="#_x0000_t75" stroked="false">
                <v:imagedata r:id="rId498" o:title=""/>
              </v:shape>
              <v:shape style="position:absolute;left:5089;top:-4078;width:946;height:14" type="#_x0000_t75" stroked="false">
                <v:imagedata r:id="rId474" o:title=""/>
              </v:shape>
              <v:shape style="position:absolute;left:6020;top:-4073;width:574;height:10" type="#_x0000_t75" stroked="false">
                <v:imagedata r:id="rId499" o:title=""/>
              </v:shape>
              <v:shape style="position:absolute;left:6589;top:-4073;width:1130;height:10" type="#_x0000_t75" stroked="false">
                <v:imagedata r:id="rId439" o:title=""/>
              </v:shape>
              <v:shape style="position:absolute;left:7715;top:-4078;width:785;height:14" type="#_x0000_t75" stroked="false">
                <v:imagedata r:id="rId500" o:title=""/>
              </v:shape>
              <v:shape style="position:absolute;left:8485;top:-4078;width:805;height:14" type="#_x0000_t75" stroked="false">
                <v:imagedata r:id="rId501" o:title=""/>
              </v:shape>
              <v:shape style="position:absolute;left:9276;top:-4078;width:850;height:14" type="#_x0000_t75" stroked="false">
                <v:imagedata r:id="rId462" o:title=""/>
              </v:shape>
              <v:shape style="position:absolute;left:10111;top:-4073;width:799;height:10" type="#_x0000_t75" stroked="false">
                <v:imagedata r:id="rId472" o:title=""/>
              </v:shape>
            </v:group>
            <v:group style="position:absolute;left:3428;top:-4063;width:10;height:20" coordorigin="3428,-4063" coordsize="10,20">
              <v:shape style="position:absolute;left:3428;top:-4063;width:10;height:20" coordorigin="3428,-4063" coordsize="10,20" path="m3428,-4044l3437,-4044,3437,-4063,3428,-4063,3428,-4044xe" filled="true" fillcolor="#000000" stroked="false">
                <v:path arrowok="t"/>
                <v:fill type="solid"/>
              </v:shape>
            </v:group>
            <v:group style="position:absolute;left:3428;top:-4044;width:10;height:20" coordorigin="3428,-4044" coordsize="10,20">
              <v:shape style="position:absolute;left:3428;top:-4044;width:10;height:20" coordorigin="3428,-4044" coordsize="10,20" path="m3428,-4025l3437,-4025,3437,-4044,3428,-4044,3428,-4025xe" filled="true" fillcolor="#000000" stroked="false">
                <v:path arrowok="t"/>
                <v:fill type="solid"/>
              </v:shape>
            </v:group>
            <v:group style="position:absolute;left:3428;top:-4025;width:10;height:20" coordorigin="3428,-4025" coordsize="10,20">
              <v:shape style="position:absolute;left:3428;top:-4025;width:10;height:20" coordorigin="3428,-4025" coordsize="10,20" path="m3428,-4006l3437,-4006,3437,-4025,3428,-4025,3428,-4006xe" filled="true" fillcolor="#000000" stroked="false">
                <v:path arrowok="t"/>
                <v:fill type="solid"/>
              </v:shape>
            </v:group>
            <v:group style="position:absolute;left:3428;top:-4006;width:10;height:20" coordorigin="3428,-4006" coordsize="10,20">
              <v:shape style="position:absolute;left:3428;top:-4006;width:10;height:20" coordorigin="3428,-4006" coordsize="10,20" path="m3428,-3987l3437,-3987,3437,-4006,3428,-4006,3428,-3987xe" filled="true" fillcolor="#000000" stroked="false">
                <v:path arrowok="t"/>
                <v:fill type="solid"/>
              </v:shape>
            </v:group>
            <v:group style="position:absolute;left:3428;top:-3987;width:10;height:20" coordorigin="3428,-3987" coordsize="10,20">
              <v:shape style="position:absolute;left:3428;top:-3987;width:10;height:20" coordorigin="3428,-3987" coordsize="10,20" path="m3428,-3967l3437,-3967,3437,-3987,3428,-3987,3428,-3967xe" filled="true" fillcolor="#000000" stroked="false">
                <v:path arrowok="t"/>
                <v:fill type="solid"/>
              </v:shape>
            </v:group>
            <v:group style="position:absolute;left:3428;top:-3967;width:10;height:20" coordorigin="3428,-3967" coordsize="10,20">
              <v:shape style="position:absolute;left:3428;top:-3967;width:10;height:20" coordorigin="3428,-3967" coordsize="10,20" path="m3428,-3948l3437,-3948,3437,-3967,3428,-3967,3428,-3948xe" filled="true" fillcolor="#000000" stroked="false">
                <v:path arrowok="t"/>
                <v:fill type="solid"/>
              </v:shape>
            </v:group>
            <v:group style="position:absolute;left:3428;top:-3948;width:10;height:20" coordorigin="3428,-3948" coordsize="10,20">
              <v:shape style="position:absolute;left:3428;top:-3948;width:10;height:20" coordorigin="3428,-3948" coordsize="10,20" path="m3428,-3929l3437,-3929,3437,-3948,3428,-3948,3428,-3929xe" filled="true" fillcolor="#000000" stroked="false">
                <v:path arrowok="t"/>
                <v:fill type="solid"/>
              </v:shape>
            </v:group>
            <v:group style="position:absolute;left:3428;top:-3929;width:10;height:20" coordorigin="3428,-3929" coordsize="10,20">
              <v:shape style="position:absolute;left:3428;top:-3929;width:10;height:20" coordorigin="3428,-3929" coordsize="10,20" path="m3428,-3910l3437,-3910,3437,-3929,3428,-3929,3428,-3910xe" filled="true" fillcolor="#000000" stroked="false">
                <v:path arrowok="t"/>
                <v:fill type="solid"/>
              </v:shape>
            </v:group>
            <v:group style="position:absolute;left:3428;top:-3910;width:10;height:20" coordorigin="3428,-3910" coordsize="10,20">
              <v:shape style="position:absolute;left:3428;top:-3910;width:10;height:20" coordorigin="3428,-3910" coordsize="10,20" path="m3428,-3891l3437,-3891,3437,-3910,3428,-3910,3428,-3891xe" filled="true" fillcolor="#000000" stroked="false">
                <v:path arrowok="t"/>
                <v:fill type="solid"/>
              </v:shape>
            </v:group>
            <v:group style="position:absolute;left:3428;top:-3891;width:10;height:20" coordorigin="3428,-3891" coordsize="10,20">
              <v:shape style="position:absolute;left:3428;top:-3891;width:10;height:20" coordorigin="3428,-3891" coordsize="10,20" path="m3428,-3871l3437,-3871,3437,-3891,3428,-3891,3428,-3871xe" filled="true" fillcolor="#000000" stroked="false">
                <v:path arrowok="t"/>
                <v:fill type="solid"/>
              </v:shape>
            </v:group>
            <v:group style="position:absolute;left:3428;top:-3871;width:10;height:20" coordorigin="3428,-3871" coordsize="10,20">
              <v:shape style="position:absolute;left:3428;top:-3871;width:10;height:20" coordorigin="3428,-3871" coordsize="10,20" path="m3428,-3852l3437,-3852,3437,-3871,3428,-3871,3428,-3852xe" filled="true" fillcolor="#000000" stroked="false">
                <v:path arrowok="t"/>
                <v:fill type="solid"/>
              </v:shape>
            </v:group>
            <v:group style="position:absolute;left:3428;top:-3852;width:10;height:20" coordorigin="3428,-3852" coordsize="10,20">
              <v:shape style="position:absolute;left:3428;top:-3852;width:10;height:20" coordorigin="3428,-3852" coordsize="10,20" path="m3428,-3833l3437,-3833,3437,-3852,3428,-3852,3428,-3833xe" filled="true" fillcolor="#000000" stroked="false">
                <v:path arrowok="t"/>
                <v:fill type="solid"/>
              </v:shape>
            </v:group>
            <v:group style="position:absolute;left:3428;top:-3833;width:10;height:20" coordorigin="3428,-3833" coordsize="10,20">
              <v:shape style="position:absolute;left:3428;top:-3833;width:10;height:20" coordorigin="3428,-3833" coordsize="10,20" path="m3428,-3814l3437,-3814,3437,-3833,3428,-3833,3428,-3814xe" filled="true" fillcolor="#000000" stroked="false">
                <v:path arrowok="t"/>
                <v:fill type="solid"/>
              </v:shape>
            </v:group>
            <v:group style="position:absolute;left:3428;top:-3814;width:10;height:20" coordorigin="3428,-3814" coordsize="10,20">
              <v:shape style="position:absolute;left:3428;top:-3814;width:10;height:20" coordorigin="3428,-3814" coordsize="10,20" path="m3428,-3795l3437,-3795,3437,-3814,3428,-3814,3428,-3795xe" filled="true" fillcolor="#000000" stroked="false">
                <v:path arrowok="t"/>
                <v:fill type="solid"/>
              </v:shape>
            </v:group>
            <v:group style="position:absolute;left:3428;top:-3795;width:10;height:20" coordorigin="3428,-3795" coordsize="10,20">
              <v:shape style="position:absolute;left:3428;top:-3795;width:10;height:20" coordorigin="3428,-3795" coordsize="10,20" path="m3428,-3775l3437,-3775,3437,-3795,3428,-3795,3428,-3775xe" filled="true" fillcolor="#000000" stroked="false">
                <v:path arrowok="t"/>
                <v:fill type="solid"/>
              </v:shape>
            </v:group>
            <v:group style="position:absolute;left:4302;top:-4063;width:10;height:20" coordorigin="4302,-4063" coordsize="10,20">
              <v:shape style="position:absolute;left:4302;top:-4063;width:10;height:20" coordorigin="4302,-4063" coordsize="10,20" path="m4302,-4044l4311,-4044,4311,-4063,4302,-4063,4302,-4044xe" filled="true" fillcolor="#000000" stroked="false">
                <v:path arrowok="t"/>
                <v:fill type="solid"/>
              </v:shape>
            </v:group>
            <v:group style="position:absolute;left:4302;top:-4044;width:10;height:20" coordorigin="4302,-4044" coordsize="10,20">
              <v:shape style="position:absolute;left:4302;top:-4044;width:10;height:20" coordorigin="4302,-4044" coordsize="10,20" path="m4302,-4025l4311,-4025,4311,-4044,4302,-4044,4302,-4025xe" filled="true" fillcolor="#000000" stroked="false">
                <v:path arrowok="t"/>
                <v:fill type="solid"/>
              </v:shape>
            </v:group>
            <v:group style="position:absolute;left:4302;top:-4025;width:10;height:20" coordorigin="4302,-4025" coordsize="10,20">
              <v:shape style="position:absolute;left:4302;top:-4025;width:10;height:20" coordorigin="4302,-4025" coordsize="10,20" path="m4302,-4006l4311,-4006,4311,-4025,4302,-4025,4302,-4006xe" filled="true" fillcolor="#000000" stroked="false">
                <v:path arrowok="t"/>
                <v:fill type="solid"/>
              </v:shape>
            </v:group>
            <v:group style="position:absolute;left:4302;top:-4006;width:10;height:20" coordorigin="4302,-4006" coordsize="10,20">
              <v:shape style="position:absolute;left:4302;top:-4006;width:10;height:20" coordorigin="4302,-4006" coordsize="10,20" path="m4302,-3987l4311,-3987,4311,-4006,4302,-4006,4302,-3987xe" filled="true" fillcolor="#000000" stroked="false">
                <v:path arrowok="t"/>
                <v:fill type="solid"/>
              </v:shape>
            </v:group>
            <v:group style="position:absolute;left:4302;top:-3987;width:10;height:20" coordorigin="4302,-3987" coordsize="10,20">
              <v:shape style="position:absolute;left:4302;top:-3987;width:10;height:20" coordorigin="4302,-3987" coordsize="10,20" path="m4302,-3967l4311,-3967,4311,-3987,4302,-3987,4302,-3967xe" filled="true" fillcolor="#000000" stroked="false">
                <v:path arrowok="t"/>
                <v:fill type="solid"/>
              </v:shape>
            </v:group>
            <v:group style="position:absolute;left:4302;top:-3967;width:10;height:20" coordorigin="4302,-3967" coordsize="10,20">
              <v:shape style="position:absolute;left:4302;top:-3967;width:10;height:20" coordorigin="4302,-3967" coordsize="10,20" path="m4302,-3948l4311,-3948,4311,-3967,4302,-3967,4302,-3948xe" filled="true" fillcolor="#000000" stroked="false">
                <v:path arrowok="t"/>
                <v:fill type="solid"/>
              </v:shape>
            </v:group>
            <v:group style="position:absolute;left:4302;top:-3948;width:10;height:20" coordorigin="4302,-3948" coordsize="10,20">
              <v:shape style="position:absolute;left:4302;top:-3948;width:10;height:20" coordorigin="4302,-3948" coordsize="10,20" path="m4302,-3929l4311,-3929,4311,-3948,4302,-3948,4302,-3929xe" filled="true" fillcolor="#000000" stroked="false">
                <v:path arrowok="t"/>
                <v:fill type="solid"/>
              </v:shape>
            </v:group>
            <v:group style="position:absolute;left:4302;top:-3929;width:10;height:20" coordorigin="4302,-3929" coordsize="10,20">
              <v:shape style="position:absolute;left:4302;top:-3929;width:10;height:20" coordorigin="4302,-3929" coordsize="10,20" path="m4302,-3910l4311,-3910,4311,-3929,4302,-3929,4302,-3910xe" filled="true" fillcolor="#000000" stroked="false">
                <v:path arrowok="t"/>
                <v:fill type="solid"/>
              </v:shape>
            </v:group>
            <v:group style="position:absolute;left:4302;top:-3910;width:10;height:20" coordorigin="4302,-3910" coordsize="10,20">
              <v:shape style="position:absolute;left:4302;top:-3910;width:10;height:20" coordorigin="4302,-3910" coordsize="10,20" path="m4302,-3891l4311,-3891,4311,-3910,4302,-3910,4302,-3891xe" filled="true" fillcolor="#000000" stroked="false">
                <v:path arrowok="t"/>
                <v:fill type="solid"/>
              </v:shape>
            </v:group>
            <v:group style="position:absolute;left:4302;top:-3891;width:10;height:20" coordorigin="4302,-3891" coordsize="10,20">
              <v:shape style="position:absolute;left:4302;top:-3891;width:10;height:20" coordorigin="4302,-3891" coordsize="10,20" path="m4302,-3871l4311,-3871,4311,-3891,4302,-3891,4302,-3871xe" filled="true" fillcolor="#000000" stroked="false">
                <v:path arrowok="t"/>
                <v:fill type="solid"/>
              </v:shape>
            </v:group>
            <v:group style="position:absolute;left:4302;top:-3871;width:10;height:20" coordorigin="4302,-3871" coordsize="10,20">
              <v:shape style="position:absolute;left:4302;top:-3871;width:10;height:20" coordorigin="4302,-3871" coordsize="10,20" path="m4302,-3852l4311,-3852,4311,-3871,4302,-3871,4302,-3852xe" filled="true" fillcolor="#000000" stroked="false">
                <v:path arrowok="t"/>
                <v:fill type="solid"/>
              </v:shape>
            </v:group>
            <v:group style="position:absolute;left:4302;top:-3852;width:10;height:20" coordorigin="4302,-3852" coordsize="10,20">
              <v:shape style="position:absolute;left:4302;top:-3852;width:10;height:20" coordorigin="4302,-3852" coordsize="10,20" path="m4302,-3833l4311,-3833,4311,-3852,4302,-3852,4302,-3833xe" filled="true" fillcolor="#000000" stroked="false">
                <v:path arrowok="t"/>
                <v:fill type="solid"/>
              </v:shape>
            </v:group>
            <v:group style="position:absolute;left:4302;top:-3833;width:10;height:20" coordorigin="4302,-3833" coordsize="10,20">
              <v:shape style="position:absolute;left:4302;top:-3833;width:10;height:20" coordorigin="4302,-3833" coordsize="10,20" path="m4302,-3814l4311,-3814,4311,-3833,4302,-3833,4302,-3814xe" filled="true" fillcolor="#000000" stroked="false">
                <v:path arrowok="t"/>
                <v:fill type="solid"/>
              </v:shape>
            </v:group>
            <v:group style="position:absolute;left:4302;top:-3814;width:10;height:20" coordorigin="4302,-3814" coordsize="10,20">
              <v:shape style="position:absolute;left:4302;top:-3814;width:10;height:20" coordorigin="4302,-3814" coordsize="10,20" path="m4302,-3795l4311,-3795,4311,-3814,4302,-3814,4302,-3795xe" filled="true" fillcolor="#000000" stroked="false">
                <v:path arrowok="t"/>
                <v:fill type="solid"/>
              </v:shape>
            </v:group>
            <v:group style="position:absolute;left:4302;top:-3795;width:10;height:20" coordorigin="4302,-3795" coordsize="10,20">
              <v:shape style="position:absolute;left:4302;top:-3795;width:10;height:20" coordorigin="4302,-3795" coordsize="10,20" path="m4302,-3775l4311,-3775,4311,-3795,4302,-3795,4302,-3775xe" filled="true" fillcolor="#000000" stroked="false">
                <v:path arrowok="t"/>
                <v:fill type="solid"/>
              </v:shape>
            </v:group>
            <v:group style="position:absolute;left:4302;top:-3775;width:10;height:20" coordorigin="4302,-3775" coordsize="10,20">
              <v:shape style="position:absolute;left:4302;top:-3775;width:10;height:20" coordorigin="4302,-3775" coordsize="10,20" path="m4302,-3756l4311,-3756,4311,-3775,4302,-3775,4302,-3756xe" filled="true" fillcolor="#000000" stroked="false">
                <v:path arrowok="t"/>
                <v:fill type="solid"/>
              </v:shape>
            </v:group>
            <v:group style="position:absolute;left:4302;top:-3756;width:10;height:20" coordorigin="4302,-3756" coordsize="10,20">
              <v:shape style="position:absolute;left:4302;top:-3756;width:10;height:20" coordorigin="4302,-3756" coordsize="10,20" path="m4302,-3737l4311,-3737,4311,-3756,4302,-3756,4302,-3737xe" filled="true" fillcolor="#000000" stroked="false">
                <v:path arrowok="t"/>
                <v:fill type="solid"/>
              </v:shape>
            </v:group>
            <v:group style="position:absolute;left:4302;top:-3737;width:10;height:20" coordorigin="4302,-3737" coordsize="10,20">
              <v:shape style="position:absolute;left:4302;top:-3737;width:10;height:20" coordorigin="4302,-3737" coordsize="10,20" path="m4302,-3718l4311,-3718,4311,-3737,4302,-3737,4302,-3718xe" filled="true" fillcolor="#000000" stroked="false">
                <v:path arrowok="t"/>
                <v:fill type="solid"/>
              </v:shape>
            </v:group>
            <v:group style="position:absolute;left:4302;top:-3718;width:10;height:20" coordorigin="4302,-3718" coordsize="10,20">
              <v:shape style="position:absolute;left:4302;top:-3718;width:10;height:20" coordorigin="4302,-3718" coordsize="10,20" path="m4302,-3699l4311,-3699,4311,-3718,4302,-3718,4302,-3699xe" filled="true" fillcolor="#000000" stroked="false">
                <v:path arrowok="t"/>
                <v:fill type="solid"/>
              </v:shape>
            </v:group>
            <v:group style="position:absolute;left:4302;top:-3699;width:10;height:20" coordorigin="4302,-3699" coordsize="10,20">
              <v:shape style="position:absolute;left:4302;top:-3699;width:10;height:20" coordorigin="4302,-3699" coordsize="10,20" path="m4302,-3679l4311,-3679,4311,-3699,4302,-3699,4302,-3679xe" filled="true" fillcolor="#000000" stroked="false">
                <v:path arrowok="t"/>
                <v:fill type="solid"/>
              </v:shape>
            </v:group>
            <v:group style="position:absolute;left:5094;top:-4063;width:10;height:20" coordorigin="5094,-4063" coordsize="10,20">
              <v:shape style="position:absolute;left:5094;top:-4063;width:10;height:20" coordorigin="5094,-4063" coordsize="10,20" path="m5094,-4044l5103,-4044,5103,-4063,5094,-4063,5094,-4044xe" filled="true" fillcolor="#000000" stroked="false">
                <v:path arrowok="t"/>
                <v:fill type="solid"/>
              </v:shape>
            </v:group>
            <v:group style="position:absolute;left:5094;top:-4044;width:10;height:20" coordorigin="5094,-4044" coordsize="10,20">
              <v:shape style="position:absolute;left:5094;top:-4044;width:10;height:20" coordorigin="5094,-4044" coordsize="10,20" path="m5094,-4025l5103,-4025,5103,-4044,5094,-4044,5094,-4025xe" filled="true" fillcolor="#000000" stroked="false">
                <v:path arrowok="t"/>
                <v:fill type="solid"/>
              </v:shape>
            </v:group>
            <v:group style="position:absolute;left:5094;top:-4025;width:10;height:20" coordorigin="5094,-4025" coordsize="10,20">
              <v:shape style="position:absolute;left:5094;top:-4025;width:10;height:20" coordorigin="5094,-4025" coordsize="10,20" path="m5094,-4006l5103,-4006,5103,-4025,5094,-4025,5094,-4006xe" filled="true" fillcolor="#000000" stroked="false">
                <v:path arrowok="t"/>
                <v:fill type="solid"/>
              </v:shape>
            </v:group>
            <v:group style="position:absolute;left:5094;top:-4006;width:10;height:20" coordorigin="5094,-4006" coordsize="10,20">
              <v:shape style="position:absolute;left:5094;top:-4006;width:10;height:20" coordorigin="5094,-4006" coordsize="10,20" path="m5094,-3987l5103,-3987,5103,-4006,5094,-4006,5094,-3987xe" filled="true" fillcolor="#000000" stroked="false">
                <v:path arrowok="t"/>
                <v:fill type="solid"/>
              </v:shape>
            </v:group>
            <v:group style="position:absolute;left:5094;top:-3987;width:10;height:20" coordorigin="5094,-3987" coordsize="10,20">
              <v:shape style="position:absolute;left:5094;top:-3987;width:10;height:20" coordorigin="5094,-3987" coordsize="10,20" path="m5094,-3967l5103,-3967,5103,-3987,5094,-3987,5094,-3967xe" filled="true" fillcolor="#000000" stroked="false">
                <v:path arrowok="t"/>
                <v:fill type="solid"/>
              </v:shape>
            </v:group>
            <v:group style="position:absolute;left:5094;top:-3967;width:10;height:20" coordorigin="5094,-3967" coordsize="10,20">
              <v:shape style="position:absolute;left:5094;top:-3967;width:10;height:20" coordorigin="5094,-3967" coordsize="10,20" path="m5094,-3948l5103,-3948,5103,-3967,5094,-3967,5094,-3948xe" filled="true" fillcolor="#000000" stroked="false">
                <v:path arrowok="t"/>
                <v:fill type="solid"/>
              </v:shape>
            </v:group>
            <v:group style="position:absolute;left:5094;top:-3948;width:10;height:20" coordorigin="5094,-3948" coordsize="10,20">
              <v:shape style="position:absolute;left:5094;top:-3948;width:10;height:20" coordorigin="5094,-3948" coordsize="10,20" path="m5094,-3929l5103,-3929,5103,-3948,5094,-3948,5094,-3929xe" filled="true" fillcolor="#000000" stroked="false">
                <v:path arrowok="t"/>
                <v:fill type="solid"/>
              </v:shape>
            </v:group>
            <v:group style="position:absolute;left:5094;top:-3929;width:10;height:20" coordorigin="5094,-3929" coordsize="10,20">
              <v:shape style="position:absolute;left:5094;top:-3929;width:10;height:20" coordorigin="5094,-3929" coordsize="10,20" path="m5094,-3910l5103,-3910,5103,-3929,5094,-3929,5094,-3910xe" filled="true" fillcolor="#000000" stroked="false">
                <v:path arrowok="t"/>
                <v:fill type="solid"/>
              </v:shape>
            </v:group>
            <v:group style="position:absolute;left:5094;top:-3910;width:10;height:20" coordorigin="5094,-3910" coordsize="10,20">
              <v:shape style="position:absolute;left:5094;top:-3910;width:10;height:20" coordorigin="5094,-3910" coordsize="10,20" path="m5094,-3891l5103,-3891,5103,-3910,5094,-3910,5094,-3891xe" filled="true" fillcolor="#000000" stroked="false">
                <v:path arrowok="t"/>
                <v:fill type="solid"/>
              </v:shape>
            </v:group>
            <v:group style="position:absolute;left:5094;top:-3891;width:10;height:20" coordorigin="5094,-3891" coordsize="10,20">
              <v:shape style="position:absolute;left:5094;top:-3891;width:10;height:20" coordorigin="5094,-3891" coordsize="10,20" path="m5094,-3871l5103,-3871,5103,-3891,5094,-3891,5094,-3871xe" filled="true" fillcolor="#000000" stroked="false">
                <v:path arrowok="t"/>
                <v:fill type="solid"/>
              </v:shape>
            </v:group>
            <v:group style="position:absolute;left:5094;top:-3871;width:10;height:20" coordorigin="5094,-3871" coordsize="10,20">
              <v:shape style="position:absolute;left:5094;top:-3871;width:10;height:20" coordorigin="5094,-3871" coordsize="10,20" path="m5094,-3852l5103,-3852,5103,-3871,5094,-3871,5094,-3852xe" filled="true" fillcolor="#000000" stroked="false">
                <v:path arrowok="t"/>
                <v:fill type="solid"/>
              </v:shape>
            </v:group>
            <v:group style="position:absolute;left:5094;top:-3852;width:10;height:20" coordorigin="5094,-3852" coordsize="10,20">
              <v:shape style="position:absolute;left:5094;top:-3852;width:10;height:20" coordorigin="5094,-3852" coordsize="10,20" path="m5094,-3833l5103,-3833,5103,-3852,5094,-3852,5094,-3833xe" filled="true" fillcolor="#000000" stroked="false">
                <v:path arrowok="t"/>
                <v:fill type="solid"/>
              </v:shape>
            </v:group>
            <v:group style="position:absolute;left:5094;top:-3833;width:10;height:20" coordorigin="5094,-3833" coordsize="10,20">
              <v:shape style="position:absolute;left:5094;top:-3833;width:10;height:20" coordorigin="5094,-3833" coordsize="10,20" path="m5094,-3814l5103,-3814,5103,-3833,5094,-3833,5094,-3814xe" filled="true" fillcolor="#000000" stroked="false">
                <v:path arrowok="t"/>
                <v:fill type="solid"/>
              </v:shape>
            </v:group>
            <v:group style="position:absolute;left:5094;top:-3814;width:10;height:20" coordorigin="5094,-3814" coordsize="10,20">
              <v:shape style="position:absolute;left:5094;top:-3814;width:10;height:20" coordorigin="5094,-3814" coordsize="10,20" path="m5094,-3795l5103,-3795,5103,-3814,5094,-3814,5094,-3795xe" filled="true" fillcolor="#000000" stroked="false">
                <v:path arrowok="t"/>
                <v:fill type="solid"/>
              </v:shape>
            </v:group>
            <v:group style="position:absolute;left:5094;top:-3795;width:10;height:20" coordorigin="5094,-3795" coordsize="10,20">
              <v:shape style="position:absolute;left:5094;top:-3795;width:10;height:20" coordorigin="5094,-3795" coordsize="10,20" path="m5094,-3775l5103,-3775,5103,-3795,5094,-3795,5094,-3775xe" filled="true" fillcolor="#000000" stroked="false">
                <v:path arrowok="t"/>
                <v:fill type="solid"/>
              </v:shape>
            </v:group>
            <v:group style="position:absolute;left:5094;top:-3775;width:10;height:20" coordorigin="5094,-3775" coordsize="10,20">
              <v:shape style="position:absolute;left:5094;top:-3775;width:10;height:20" coordorigin="5094,-3775" coordsize="10,20" path="m5094,-3756l5103,-3756,5103,-3775,5094,-3775,5094,-3756xe" filled="true" fillcolor="#000000" stroked="false">
                <v:path arrowok="t"/>
                <v:fill type="solid"/>
              </v:shape>
            </v:group>
            <v:group style="position:absolute;left:5094;top:-3756;width:10;height:20" coordorigin="5094,-3756" coordsize="10,20">
              <v:shape style="position:absolute;left:5094;top:-3756;width:10;height:20" coordorigin="5094,-3756" coordsize="10,20" path="m5094,-3737l5103,-3737,5103,-3756,5094,-3756,5094,-3737xe" filled="true" fillcolor="#000000" stroked="false">
                <v:path arrowok="t"/>
                <v:fill type="solid"/>
              </v:shape>
            </v:group>
            <v:group style="position:absolute;left:5094;top:-3737;width:10;height:20" coordorigin="5094,-3737" coordsize="10,20">
              <v:shape style="position:absolute;left:5094;top:-3737;width:10;height:20" coordorigin="5094,-3737" coordsize="10,20" path="m5094,-3718l5103,-3718,5103,-3737,5094,-3737,5094,-3718xe" filled="true" fillcolor="#000000" stroked="false">
                <v:path arrowok="t"/>
                <v:fill type="solid"/>
              </v:shape>
            </v:group>
            <v:group style="position:absolute;left:5094;top:-3718;width:10;height:20" coordorigin="5094,-3718" coordsize="10,20">
              <v:shape style="position:absolute;left:5094;top:-3718;width:10;height:20" coordorigin="5094,-3718" coordsize="10,20" path="m5094,-3699l5103,-3699,5103,-3718,5094,-3718,5094,-3699xe" filled="true" fillcolor="#000000" stroked="false">
                <v:path arrowok="t"/>
                <v:fill type="solid"/>
              </v:shape>
            </v:group>
            <v:group style="position:absolute;left:5094;top:-3699;width:10;height:20" coordorigin="5094,-3699" coordsize="10,20">
              <v:shape style="position:absolute;left:5094;top:-3699;width:10;height:20" coordorigin="5094,-3699" coordsize="10,20" path="m5094,-3679l5103,-3679,5103,-3699,5094,-3699,5094,-3679xe" filled="true" fillcolor="#000000" stroked="false">
                <v:path arrowok="t"/>
                <v:fill type="solid"/>
              </v:shape>
            </v:group>
            <v:group style="position:absolute;left:6025;top:-4063;width:10;height:20" coordorigin="6025,-4063" coordsize="10,20">
              <v:shape style="position:absolute;left:6025;top:-4063;width:10;height:20" coordorigin="6025,-4063" coordsize="10,20" path="m6025,-4044l6035,-4044,6035,-4063,6025,-4063,6025,-4044xe" filled="true" fillcolor="#000000" stroked="false">
                <v:path arrowok="t"/>
                <v:fill type="solid"/>
              </v:shape>
            </v:group>
            <v:group style="position:absolute;left:6025;top:-4044;width:10;height:20" coordorigin="6025,-4044" coordsize="10,20">
              <v:shape style="position:absolute;left:6025;top:-4044;width:10;height:20" coordorigin="6025,-4044" coordsize="10,20" path="m6025,-4025l6035,-4025,6035,-4044,6025,-4044,6025,-4025xe" filled="true" fillcolor="#000000" stroked="false">
                <v:path arrowok="t"/>
                <v:fill type="solid"/>
              </v:shape>
            </v:group>
            <v:group style="position:absolute;left:6025;top:-4025;width:10;height:20" coordorigin="6025,-4025" coordsize="10,20">
              <v:shape style="position:absolute;left:6025;top:-4025;width:10;height:20" coordorigin="6025,-4025" coordsize="10,20" path="m6025,-4006l6035,-4006,6035,-4025,6025,-4025,6025,-4006xe" filled="true" fillcolor="#000000" stroked="false">
                <v:path arrowok="t"/>
                <v:fill type="solid"/>
              </v:shape>
            </v:group>
            <v:group style="position:absolute;left:6025;top:-4006;width:10;height:20" coordorigin="6025,-4006" coordsize="10,20">
              <v:shape style="position:absolute;left:6025;top:-4006;width:10;height:20" coordorigin="6025,-4006" coordsize="10,20" path="m6025,-3987l6035,-3987,6035,-4006,6025,-4006,6025,-3987xe" filled="true" fillcolor="#000000" stroked="false">
                <v:path arrowok="t"/>
                <v:fill type="solid"/>
              </v:shape>
            </v:group>
            <v:group style="position:absolute;left:6025;top:-3987;width:10;height:20" coordorigin="6025,-3987" coordsize="10,20">
              <v:shape style="position:absolute;left:6025;top:-3987;width:10;height:20" coordorigin="6025,-3987" coordsize="10,20" path="m6025,-3967l6035,-3967,6035,-3987,6025,-3987,6025,-3967xe" filled="true" fillcolor="#000000" stroked="false">
                <v:path arrowok="t"/>
                <v:fill type="solid"/>
              </v:shape>
            </v:group>
            <v:group style="position:absolute;left:6025;top:-3967;width:10;height:20" coordorigin="6025,-3967" coordsize="10,20">
              <v:shape style="position:absolute;left:6025;top:-3967;width:10;height:20" coordorigin="6025,-3967" coordsize="10,20" path="m6025,-3948l6035,-3948,6035,-3967,6025,-3967,6025,-3948xe" filled="true" fillcolor="#000000" stroked="false">
                <v:path arrowok="t"/>
                <v:fill type="solid"/>
              </v:shape>
            </v:group>
            <v:group style="position:absolute;left:6025;top:-3948;width:10;height:20" coordorigin="6025,-3948" coordsize="10,20">
              <v:shape style="position:absolute;left:6025;top:-3948;width:10;height:20" coordorigin="6025,-3948" coordsize="10,20" path="m6025,-3929l6035,-3929,6035,-3948,6025,-3948,6025,-3929xe" filled="true" fillcolor="#000000" stroked="false">
                <v:path arrowok="t"/>
                <v:fill type="solid"/>
              </v:shape>
            </v:group>
            <v:group style="position:absolute;left:6025;top:-3929;width:10;height:20" coordorigin="6025,-3929" coordsize="10,20">
              <v:shape style="position:absolute;left:6025;top:-3929;width:10;height:20" coordorigin="6025,-3929" coordsize="10,20" path="m6025,-3910l6035,-3910,6035,-3929,6025,-3929,6025,-3910xe" filled="true" fillcolor="#000000" stroked="false">
                <v:path arrowok="t"/>
                <v:fill type="solid"/>
              </v:shape>
            </v:group>
            <v:group style="position:absolute;left:6025;top:-3910;width:10;height:20" coordorigin="6025,-3910" coordsize="10,20">
              <v:shape style="position:absolute;left:6025;top:-3910;width:10;height:20" coordorigin="6025,-3910" coordsize="10,20" path="m6025,-3891l6035,-3891,6035,-3910,6025,-3910,6025,-3891xe" filled="true" fillcolor="#000000" stroked="false">
                <v:path arrowok="t"/>
                <v:fill type="solid"/>
              </v:shape>
            </v:group>
            <v:group style="position:absolute;left:6025;top:-3891;width:10;height:20" coordorigin="6025,-3891" coordsize="10,20">
              <v:shape style="position:absolute;left:6025;top:-3891;width:10;height:20" coordorigin="6025,-3891" coordsize="10,20" path="m6025,-3871l6035,-3871,6035,-3891,6025,-3891,6025,-3871xe" filled="true" fillcolor="#000000" stroked="false">
                <v:path arrowok="t"/>
                <v:fill type="solid"/>
              </v:shape>
            </v:group>
            <v:group style="position:absolute;left:6025;top:-3871;width:10;height:20" coordorigin="6025,-3871" coordsize="10,20">
              <v:shape style="position:absolute;left:6025;top:-3871;width:10;height:20" coordorigin="6025,-3871" coordsize="10,20" path="m6025,-3852l6035,-3852,6035,-3871,6025,-3871,6025,-3852xe" filled="true" fillcolor="#000000" stroked="false">
                <v:path arrowok="t"/>
                <v:fill type="solid"/>
              </v:shape>
            </v:group>
            <v:group style="position:absolute;left:6025;top:-3852;width:10;height:20" coordorigin="6025,-3852" coordsize="10,20">
              <v:shape style="position:absolute;left:6025;top:-3852;width:10;height:20" coordorigin="6025,-3852" coordsize="10,20" path="m6025,-3833l6035,-3833,6035,-3852,6025,-3852,6025,-3833xe" filled="true" fillcolor="#000000" stroked="false">
                <v:path arrowok="t"/>
                <v:fill type="solid"/>
              </v:shape>
            </v:group>
            <v:group style="position:absolute;left:6025;top:-3833;width:10;height:20" coordorigin="6025,-3833" coordsize="10,20">
              <v:shape style="position:absolute;left:6025;top:-3833;width:10;height:20" coordorigin="6025,-3833" coordsize="10,20" path="m6025,-3814l6035,-3814,6035,-3833,6025,-3833,6025,-3814xe" filled="true" fillcolor="#000000" stroked="false">
                <v:path arrowok="t"/>
                <v:fill type="solid"/>
              </v:shape>
            </v:group>
            <v:group style="position:absolute;left:6025;top:-3814;width:10;height:20" coordorigin="6025,-3814" coordsize="10,20">
              <v:shape style="position:absolute;left:6025;top:-3814;width:10;height:20" coordorigin="6025,-3814" coordsize="10,20" path="m6025,-3795l6035,-3795,6035,-3814,6025,-3814,6025,-3795xe" filled="true" fillcolor="#000000" stroked="false">
                <v:path arrowok="t"/>
                <v:fill type="solid"/>
              </v:shape>
            </v:group>
            <v:group style="position:absolute;left:6025;top:-3795;width:10;height:20" coordorigin="6025,-3795" coordsize="10,20">
              <v:shape style="position:absolute;left:6025;top:-3795;width:10;height:20" coordorigin="6025,-3795" coordsize="10,20" path="m6025,-3775l6035,-3775,6035,-3795,6025,-3795,6025,-3775xe" filled="true" fillcolor="#000000" stroked="false">
                <v:path arrowok="t"/>
                <v:fill type="solid"/>
              </v:shape>
            </v:group>
            <v:group style="position:absolute;left:6025;top:-3775;width:10;height:20" coordorigin="6025,-3775" coordsize="10,20">
              <v:shape style="position:absolute;left:6025;top:-3775;width:10;height:20" coordorigin="6025,-3775" coordsize="10,20" path="m6025,-3756l6035,-3756,6035,-3775,6025,-3775,6025,-3756xe" filled="true" fillcolor="#000000" stroked="false">
                <v:path arrowok="t"/>
                <v:fill type="solid"/>
              </v:shape>
            </v:group>
            <v:group style="position:absolute;left:6025;top:-3756;width:10;height:20" coordorigin="6025,-3756" coordsize="10,20">
              <v:shape style="position:absolute;left:6025;top:-3756;width:10;height:20" coordorigin="6025,-3756" coordsize="10,20" path="m6025,-3737l6035,-3737,6035,-3756,6025,-3756,6025,-3737xe" filled="true" fillcolor="#000000" stroked="false">
                <v:path arrowok="t"/>
                <v:fill type="solid"/>
              </v:shape>
            </v:group>
            <v:group style="position:absolute;left:6025;top:-3737;width:10;height:20" coordorigin="6025,-3737" coordsize="10,20">
              <v:shape style="position:absolute;left:6025;top:-3737;width:10;height:20" coordorigin="6025,-3737" coordsize="10,20" path="m6025,-3718l6035,-3718,6035,-3737,6025,-3737,6025,-3718xe" filled="true" fillcolor="#000000" stroked="false">
                <v:path arrowok="t"/>
                <v:fill type="solid"/>
              </v:shape>
            </v:group>
            <v:group style="position:absolute;left:6025;top:-3718;width:10;height:20" coordorigin="6025,-3718" coordsize="10,20">
              <v:shape style="position:absolute;left:6025;top:-3718;width:10;height:20" coordorigin="6025,-3718" coordsize="10,20" path="m6025,-3699l6035,-3699,6035,-3718,6025,-3718,6025,-3699xe" filled="true" fillcolor="#000000" stroked="false">
                <v:path arrowok="t"/>
                <v:fill type="solid"/>
              </v:shape>
            </v:group>
            <v:group style="position:absolute;left:6025;top:-3699;width:10;height:20" coordorigin="6025,-3699" coordsize="10,20">
              <v:shape style="position:absolute;left:6025;top:-3699;width:10;height:20" coordorigin="6025,-3699" coordsize="10,20" path="m6025,-3679l6035,-3679,6035,-3699,6025,-3699,6025,-3679xe" filled="true" fillcolor="#000000" stroked="false">
                <v:path arrowok="t"/>
                <v:fill type="solid"/>
              </v:shape>
            </v:group>
            <v:group style="position:absolute;left:6594;top:-4063;width:10;height:20" coordorigin="6594,-4063" coordsize="10,20">
              <v:shape style="position:absolute;left:6594;top:-4063;width:10;height:20" coordorigin="6594,-4063" coordsize="10,20" path="m6594,-4044l6604,-4044,6604,-4063,6594,-4063,6594,-4044xe" filled="true" fillcolor="#000000" stroked="false">
                <v:path arrowok="t"/>
                <v:fill type="solid"/>
              </v:shape>
            </v:group>
            <v:group style="position:absolute;left:6594;top:-4044;width:10;height:20" coordorigin="6594,-4044" coordsize="10,20">
              <v:shape style="position:absolute;left:6594;top:-4044;width:10;height:20" coordorigin="6594,-4044" coordsize="10,20" path="m6594,-4025l6604,-4025,6604,-4044,6594,-4044,6594,-4025xe" filled="true" fillcolor="#000000" stroked="false">
                <v:path arrowok="t"/>
                <v:fill type="solid"/>
              </v:shape>
            </v:group>
            <v:group style="position:absolute;left:6594;top:-4025;width:10;height:20" coordorigin="6594,-4025" coordsize="10,20">
              <v:shape style="position:absolute;left:6594;top:-4025;width:10;height:20" coordorigin="6594,-4025" coordsize="10,20" path="m6594,-4006l6604,-4006,6604,-4025,6594,-4025,6594,-4006xe" filled="true" fillcolor="#000000" stroked="false">
                <v:path arrowok="t"/>
                <v:fill type="solid"/>
              </v:shape>
            </v:group>
            <v:group style="position:absolute;left:6594;top:-4006;width:10;height:20" coordorigin="6594,-4006" coordsize="10,20">
              <v:shape style="position:absolute;left:6594;top:-4006;width:10;height:20" coordorigin="6594,-4006" coordsize="10,20" path="m6594,-3987l6604,-3987,6604,-4006,6594,-4006,6594,-3987xe" filled="true" fillcolor="#000000" stroked="false">
                <v:path arrowok="t"/>
                <v:fill type="solid"/>
              </v:shape>
            </v:group>
            <v:group style="position:absolute;left:6594;top:-3987;width:10;height:20" coordorigin="6594,-3987" coordsize="10,20">
              <v:shape style="position:absolute;left:6594;top:-3987;width:10;height:20" coordorigin="6594,-3987" coordsize="10,20" path="m6594,-3967l6604,-3967,6604,-3987,6594,-3987,6594,-3967xe" filled="true" fillcolor="#000000" stroked="false">
                <v:path arrowok="t"/>
                <v:fill type="solid"/>
              </v:shape>
            </v:group>
            <v:group style="position:absolute;left:6594;top:-3967;width:10;height:20" coordorigin="6594,-3967" coordsize="10,20">
              <v:shape style="position:absolute;left:6594;top:-3967;width:10;height:20" coordorigin="6594,-3967" coordsize="10,20" path="m6594,-3948l6604,-3948,6604,-3967,6594,-3967,6594,-3948xe" filled="true" fillcolor="#000000" stroked="false">
                <v:path arrowok="t"/>
                <v:fill type="solid"/>
              </v:shape>
            </v:group>
            <v:group style="position:absolute;left:6594;top:-3948;width:10;height:20" coordorigin="6594,-3948" coordsize="10,20">
              <v:shape style="position:absolute;left:6594;top:-3948;width:10;height:20" coordorigin="6594,-3948" coordsize="10,20" path="m6594,-3929l6604,-3929,6604,-3948,6594,-3948,6594,-3929xe" filled="true" fillcolor="#000000" stroked="false">
                <v:path arrowok="t"/>
                <v:fill type="solid"/>
              </v:shape>
            </v:group>
            <v:group style="position:absolute;left:6594;top:-3929;width:10;height:20" coordorigin="6594,-3929" coordsize="10,20">
              <v:shape style="position:absolute;left:6594;top:-3929;width:10;height:20" coordorigin="6594,-3929" coordsize="10,20" path="m6594,-3910l6604,-3910,6604,-3929,6594,-3929,6594,-3910xe" filled="true" fillcolor="#000000" stroked="false">
                <v:path arrowok="t"/>
                <v:fill type="solid"/>
              </v:shape>
            </v:group>
            <v:group style="position:absolute;left:6594;top:-3910;width:10;height:20" coordorigin="6594,-3910" coordsize="10,20">
              <v:shape style="position:absolute;left:6594;top:-3910;width:10;height:20" coordorigin="6594,-3910" coordsize="10,20" path="m6594,-3891l6604,-3891,6604,-3910,6594,-3910,6594,-3891xe" filled="true" fillcolor="#000000" stroked="false">
                <v:path arrowok="t"/>
                <v:fill type="solid"/>
              </v:shape>
            </v:group>
            <v:group style="position:absolute;left:6594;top:-3891;width:10;height:20" coordorigin="6594,-3891" coordsize="10,20">
              <v:shape style="position:absolute;left:6594;top:-3891;width:10;height:20" coordorigin="6594,-3891" coordsize="10,20" path="m6594,-3871l6604,-3871,6604,-3891,6594,-3891,6594,-3871xe" filled="true" fillcolor="#000000" stroked="false">
                <v:path arrowok="t"/>
                <v:fill type="solid"/>
              </v:shape>
            </v:group>
            <v:group style="position:absolute;left:6594;top:-3871;width:10;height:20" coordorigin="6594,-3871" coordsize="10,20">
              <v:shape style="position:absolute;left:6594;top:-3871;width:10;height:20" coordorigin="6594,-3871" coordsize="10,20" path="m6594,-3852l6604,-3852,6604,-3871,6594,-3871,6594,-3852xe" filled="true" fillcolor="#000000" stroked="false">
                <v:path arrowok="t"/>
                <v:fill type="solid"/>
              </v:shape>
            </v:group>
            <v:group style="position:absolute;left:6594;top:-3852;width:10;height:20" coordorigin="6594,-3852" coordsize="10,20">
              <v:shape style="position:absolute;left:6594;top:-3852;width:10;height:20" coordorigin="6594,-3852" coordsize="10,20" path="m6594,-3833l6604,-3833,6604,-3852,6594,-3852,6594,-3833xe" filled="true" fillcolor="#000000" stroked="false">
                <v:path arrowok="t"/>
                <v:fill type="solid"/>
              </v:shape>
            </v:group>
            <v:group style="position:absolute;left:6594;top:-3833;width:10;height:20" coordorigin="6594,-3833" coordsize="10,20">
              <v:shape style="position:absolute;left:6594;top:-3833;width:10;height:20" coordorigin="6594,-3833" coordsize="10,20" path="m6594,-3814l6604,-3814,6604,-3833,6594,-3833,6594,-3814xe" filled="true" fillcolor="#000000" stroked="false">
                <v:path arrowok="t"/>
                <v:fill type="solid"/>
              </v:shape>
            </v:group>
            <v:group style="position:absolute;left:6594;top:-3814;width:10;height:20" coordorigin="6594,-3814" coordsize="10,20">
              <v:shape style="position:absolute;left:6594;top:-3814;width:10;height:20" coordorigin="6594,-3814" coordsize="10,20" path="m6594,-3795l6604,-3795,6604,-3814,6594,-3814,6594,-3795xe" filled="true" fillcolor="#000000" stroked="false">
                <v:path arrowok="t"/>
                <v:fill type="solid"/>
              </v:shape>
            </v:group>
            <v:group style="position:absolute;left:6594;top:-3795;width:10;height:20" coordorigin="6594,-3795" coordsize="10,20">
              <v:shape style="position:absolute;left:6594;top:-3795;width:10;height:20" coordorigin="6594,-3795" coordsize="10,20" path="m6594,-3775l6604,-3775,6604,-3795,6594,-3795,6594,-3775xe" filled="true" fillcolor="#000000" stroked="false">
                <v:path arrowok="t"/>
                <v:fill type="solid"/>
              </v:shape>
            </v:group>
            <v:group style="position:absolute;left:6594;top:-3775;width:10;height:20" coordorigin="6594,-3775" coordsize="10,20">
              <v:shape style="position:absolute;left:6594;top:-3775;width:10;height:20" coordorigin="6594,-3775" coordsize="10,20" path="m6594,-3756l6604,-3756,6604,-3775,6594,-3775,6594,-3756xe" filled="true" fillcolor="#000000" stroked="false">
                <v:path arrowok="t"/>
                <v:fill type="solid"/>
              </v:shape>
            </v:group>
            <v:group style="position:absolute;left:6594;top:-3756;width:10;height:20" coordorigin="6594,-3756" coordsize="10,20">
              <v:shape style="position:absolute;left:6594;top:-3756;width:10;height:20" coordorigin="6594,-3756" coordsize="10,20" path="m6594,-3737l6604,-3737,6604,-3756,6594,-3756,6594,-3737xe" filled="true" fillcolor="#000000" stroked="false">
                <v:path arrowok="t"/>
                <v:fill type="solid"/>
              </v:shape>
            </v:group>
            <v:group style="position:absolute;left:6594;top:-3737;width:10;height:20" coordorigin="6594,-3737" coordsize="10,20">
              <v:shape style="position:absolute;left:6594;top:-3737;width:10;height:20" coordorigin="6594,-3737" coordsize="10,20" path="m6594,-3718l6604,-3718,6604,-3737,6594,-3737,6594,-3718xe" filled="true" fillcolor="#000000" stroked="false">
                <v:path arrowok="t"/>
                <v:fill type="solid"/>
              </v:shape>
            </v:group>
            <v:group style="position:absolute;left:6594;top:-3718;width:10;height:20" coordorigin="6594,-3718" coordsize="10,20">
              <v:shape style="position:absolute;left:6594;top:-3718;width:10;height:20" coordorigin="6594,-3718" coordsize="10,20" path="m6594,-3699l6604,-3699,6604,-3718,6594,-3718,6594,-3699xe" filled="true" fillcolor="#000000" stroked="false">
                <v:path arrowok="t"/>
                <v:fill type="solid"/>
              </v:shape>
            </v:group>
            <v:group style="position:absolute;left:6594;top:-3699;width:10;height:20" coordorigin="6594,-3699" coordsize="10,20">
              <v:shape style="position:absolute;left:6594;top:-3699;width:10;height:20" coordorigin="6594,-3699" coordsize="10,20" path="m6594,-3679l6604,-3679,6604,-3699,6594,-3699,6594,-3679xe" filled="true" fillcolor="#000000" stroked="false">
                <v:path arrowok="t"/>
                <v:fill type="solid"/>
              </v:shape>
            </v:group>
            <v:group style="position:absolute;left:7720;top:-4063;width:10;height:20" coordorigin="7720,-4063" coordsize="10,20">
              <v:shape style="position:absolute;left:7720;top:-4063;width:10;height:20" coordorigin="7720,-4063" coordsize="10,20" path="m7720,-4044l7729,-4044,7729,-4063,7720,-4063,7720,-4044xe" filled="true" fillcolor="#000000" stroked="false">
                <v:path arrowok="t"/>
                <v:fill type="solid"/>
              </v:shape>
            </v:group>
            <v:group style="position:absolute;left:7720;top:-4044;width:10;height:20" coordorigin="7720,-4044" coordsize="10,20">
              <v:shape style="position:absolute;left:7720;top:-4044;width:10;height:20" coordorigin="7720,-4044" coordsize="10,20" path="m7720,-4025l7729,-4025,7729,-4044,7720,-4044,7720,-4025xe" filled="true" fillcolor="#000000" stroked="false">
                <v:path arrowok="t"/>
                <v:fill type="solid"/>
              </v:shape>
            </v:group>
            <v:group style="position:absolute;left:7720;top:-4025;width:10;height:20" coordorigin="7720,-4025" coordsize="10,20">
              <v:shape style="position:absolute;left:7720;top:-4025;width:10;height:20" coordorigin="7720,-4025" coordsize="10,20" path="m7720,-4006l7729,-4006,7729,-4025,7720,-4025,7720,-4006xe" filled="true" fillcolor="#000000" stroked="false">
                <v:path arrowok="t"/>
                <v:fill type="solid"/>
              </v:shape>
            </v:group>
            <v:group style="position:absolute;left:7720;top:-4006;width:10;height:20" coordorigin="7720,-4006" coordsize="10,20">
              <v:shape style="position:absolute;left:7720;top:-4006;width:10;height:20" coordorigin="7720,-4006" coordsize="10,20" path="m7720,-3987l7729,-3987,7729,-4006,7720,-4006,7720,-3987xe" filled="true" fillcolor="#000000" stroked="false">
                <v:path arrowok="t"/>
                <v:fill type="solid"/>
              </v:shape>
            </v:group>
            <v:group style="position:absolute;left:7720;top:-3987;width:10;height:20" coordorigin="7720,-3987" coordsize="10,20">
              <v:shape style="position:absolute;left:7720;top:-3987;width:10;height:20" coordorigin="7720,-3987" coordsize="10,20" path="m7720,-3967l7729,-3967,7729,-3987,7720,-3987,7720,-3967xe" filled="true" fillcolor="#000000" stroked="false">
                <v:path arrowok="t"/>
                <v:fill type="solid"/>
              </v:shape>
            </v:group>
            <v:group style="position:absolute;left:7720;top:-3967;width:10;height:20" coordorigin="7720,-3967" coordsize="10,20">
              <v:shape style="position:absolute;left:7720;top:-3967;width:10;height:20" coordorigin="7720,-3967" coordsize="10,20" path="m7720,-3948l7729,-3948,7729,-3967,7720,-3967,7720,-3948xe" filled="true" fillcolor="#000000" stroked="false">
                <v:path arrowok="t"/>
                <v:fill type="solid"/>
              </v:shape>
            </v:group>
            <v:group style="position:absolute;left:7720;top:-3948;width:10;height:20" coordorigin="7720,-3948" coordsize="10,20">
              <v:shape style="position:absolute;left:7720;top:-3948;width:10;height:20" coordorigin="7720,-3948" coordsize="10,20" path="m7720,-3929l7729,-3929,7729,-3948,7720,-3948,7720,-3929xe" filled="true" fillcolor="#000000" stroked="false">
                <v:path arrowok="t"/>
                <v:fill type="solid"/>
              </v:shape>
            </v:group>
            <v:group style="position:absolute;left:7720;top:-3929;width:10;height:20" coordorigin="7720,-3929" coordsize="10,20">
              <v:shape style="position:absolute;left:7720;top:-3929;width:10;height:20" coordorigin="7720,-3929" coordsize="10,20" path="m7720,-3910l7729,-3910,7729,-3929,7720,-3929,7720,-3910xe" filled="true" fillcolor="#000000" stroked="false">
                <v:path arrowok="t"/>
                <v:fill type="solid"/>
              </v:shape>
            </v:group>
            <v:group style="position:absolute;left:7720;top:-3910;width:10;height:20" coordorigin="7720,-3910" coordsize="10,20">
              <v:shape style="position:absolute;left:7720;top:-3910;width:10;height:20" coordorigin="7720,-3910" coordsize="10,20" path="m7720,-3891l7729,-3891,7729,-3910,7720,-3910,7720,-3891xe" filled="true" fillcolor="#000000" stroked="false">
                <v:path arrowok="t"/>
                <v:fill type="solid"/>
              </v:shape>
            </v:group>
            <v:group style="position:absolute;left:7720;top:-3891;width:10;height:20" coordorigin="7720,-3891" coordsize="10,20">
              <v:shape style="position:absolute;left:7720;top:-3891;width:10;height:20" coordorigin="7720,-3891" coordsize="10,20" path="m7720,-3871l7729,-3871,7729,-3891,7720,-3891,7720,-3871xe" filled="true" fillcolor="#000000" stroked="false">
                <v:path arrowok="t"/>
                <v:fill type="solid"/>
              </v:shape>
            </v:group>
            <v:group style="position:absolute;left:7720;top:-3871;width:10;height:20" coordorigin="7720,-3871" coordsize="10,20">
              <v:shape style="position:absolute;left:7720;top:-3871;width:10;height:20" coordorigin="7720,-3871" coordsize="10,20" path="m7720,-3852l7729,-3852,7729,-3871,7720,-3871,7720,-3852xe" filled="true" fillcolor="#000000" stroked="false">
                <v:path arrowok="t"/>
                <v:fill type="solid"/>
              </v:shape>
            </v:group>
            <v:group style="position:absolute;left:7720;top:-3852;width:10;height:20" coordorigin="7720,-3852" coordsize="10,20">
              <v:shape style="position:absolute;left:7720;top:-3852;width:10;height:20" coordorigin="7720,-3852" coordsize="10,20" path="m7720,-3833l7729,-3833,7729,-3852,7720,-3852,7720,-3833xe" filled="true" fillcolor="#000000" stroked="false">
                <v:path arrowok="t"/>
                <v:fill type="solid"/>
              </v:shape>
            </v:group>
            <v:group style="position:absolute;left:7720;top:-3833;width:10;height:20" coordorigin="7720,-3833" coordsize="10,20">
              <v:shape style="position:absolute;left:7720;top:-3833;width:10;height:20" coordorigin="7720,-3833" coordsize="10,20" path="m7720,-3814l7729,-3814,7729,-3833,7720,-3833,7720,-3814xe" filled="true" fillcolor="#000000" stroked="false">
                <v:path arrowok="t"/>
                <v:fill type="solid"/>
              </v:shape>
            </v:group>
            <v:group style="position:absolute;left:7720;top:-3814;width:10;height:20" coordorigin="7720,-3814" coordsize="10,20">
              <v:shape style="position:absolute;left:7720;top:-3814;width:10;height:20" coordorigin="7720,-3814" coordsize="10,20" path="m7720,-3795l7729,-3795,7729,-3814,7720,-3814,7720,-3795xe" filled="true" fillcolor="#000000" stroked="false">
                <v:path arrowok="t"/>
                <v:fill type="solid"/>
              </v:shape>
            </v:group>
            <v:group style="position:absolute;left:7720;top:-3795;width:10;height:20" coordorigin="7720,-3795" coordsize="10,20">
              <v:shape style="position:absolute;left:7720;top:-3795;width:10;height:20" coordorigin="7720,-3795" coordsize="10,20" path="m7720,-3775l7729,-3775,7729,-3795,7720,-3795,7720,-3775xe" filled="true" fillcolor="#000000" stroked="false">
                <v:path arrowok="t"/>
                <v:fill type="solid"/>
              </v:shape>
            </v:group>
            <v:group style="position:absolute;left:7720;top:-3775;width:10;height:20" coordorigin="7720,-3775" coordsize="10,20">
              <v:shape style="position:absolute;left:7720;top:-3775;width:10;height:20" coordorigin="7720,-3775" coordsize="10,20" path="m7720,-3756l7729,-3756,7729,-3775,7720,-3775,7720,-3756xe" filled="true" fillcolor="#000000" stroked="false">
                <v:path arrowok="t"/>
                <v:fill type="solid"/>
              </v:shape>
            </v:group>
            <v:group style="position:absolute;left:7720;top:-3756;width:10;height:20" coordorigin="7720,-3756" coordsize="10,20">
              <v:shape style="position:absolute;left:7720;top:-3756;width:10;height:20" coordorigin="7720,-3756" coordsize="10,20" path="m7720,-3737l7729,-3737,7729,-3756,7720,-3756,7720,-3737xe" filled="true" fillcolor="#000000" stroked="false">
                <v:path arrowok="t"/>
                <v:fill type="solid"/>
              </v:shape>
            </v:group>
            <v:group style="position:absolute;left:7720;top:-3737;width:10;height:20" coordorigin="7720,-3737" coordsize="10,20">
              <v:shape style="position:absolute;left:7720;top:-3737;width:10;height:20" coordorigin="7720,-3737" coordsize="10,20" path="m7720,-3718l7729,-3718,7729,-3737,7720,-3737,7720,-3718xe" filled="true" fillcolor="#000000" stroked="false">
                <v:path arrowok="t"/>
                <v:fill type="solid"/>
              </v:shape>
            </v:group>
            <v:group style="position:absolute;left:7720;top:-3718;width:10;height:20" coordorigin="7720,-3718" coordsize="10,20">
              <v:shape style="position:absolute;left:7720;top:-3718;width:10;height:20" coordorigin="7720,-3718" coordsize="10,20" path="m7720,-3699l7729,-3699,7729,-3718,7720,-3718,7720,-3699xe" filled="true" fillcolor="#000000" stroked="false">
                <v:path arrowok="t"/>
                <v:fill type="solid"/>
              </v:shape>
            </v:group>
            <v:group style="position:absolute;left:7720;top:-3699;width:10;height:20" coordorigin="7720,-3699" coordsize="10,20">
              <v:shape style="position:absolute;left:7720;top:-3699;width:10;height:20" coordorigin="7720,-3699" coordsize="10,20" path="m7720,-3679l7729,-3679,7729,-3699,7720,-3699,7720,-3679xe" filled="true" fillcolor="#000000" stroked="false">
                <v:path arrowok="t"/>
                <v:fill type="solid"/>
              </v:shape>
            </v:group>
            <v:group style="position:absolute;left:8490;top:-4063;width:10;height:20" coordorigin="8490,-4063" coordsize="10,20">
              <v:shape style="position:absolute;left:8490;top:-4063;width:10;height:20" coordorigin="8490,-4063" coordsize="10,20" path="m8490,-4044l8500,-4044,8500,-4063,8490,-4063,8490,-4044xe" filled="true" fillcolor="#000000" stroked="false">
                <v:path arrowok="t"/>
                <v:fill type="solid"/>
              </v:shape>
            </v:group>
            <v:group style="position:absolute;left:8490;top:-4044;width:10;height:20" coordorigin="8490,-4044" coordsize="10,20">
              <v:shape style="position:absolute;left:8490;top:-4044;width:10;height:20" coordorigin="8490,-4044" coordsize="10,20" path="m8490,-4025l8500,-4025,8500,-4044,8490,-4044,8490,-4025xe" filled="true" fillcolor="#000000" stroked="false">
                <v:path arrowok="t"/>
                <v:fill type="solid"/>
              </v:shape>
            </v:group>
            <v:group style="position:absolute;left:8490;top:-4025;width:10;height:20" coordorigin="8490,-4025" coordsize="10,20">
              <v:shape style="position:absolute;left:8490;top:-4025;width:10;height:20" coordorigin="8490,-4025" coordsize="10,20" path="m8490,-4006l8500,-4006,8500,-4025,8490,-4025,8490,-4006xe" filled="true" fillcolor="#000000" stroked="false">
                <v:path arrowok="t"/>
                <v:fill type="solid"/>
              </v:shape>
            </v:group>
            <v:group style="position:absolute;left:8490;top:-4006;width:10;height:20" coordorigin="8490,-4006" coordsize="10,20">
              <v:shape style="position:absolute;left:8490;top:-4006;width:10;height:20" coordorigin="8490,-4006" coordsize="10,20" path="m8490,-3987l8500,-3987,8500,-4006,8490,-4006,8490,-3987xe" filled="true" fillcolor="#000000" stroked="false">
                <v:path arrowok="t"/>
                <v:fill type="solid"/>
              </v:shape>
            </v:group>
            <v:group style="position:absolute;left:8490;top:-3987;width:10;height:20" coordorigin="8490,-3987" coordsize="10,20">
              <v:shape style="position:absolute;left:8490;top:-3987;width:10;height:20" coordorigin="8490,-3987" coordsize="10,20" path="m8490,-3967l8500,-3967,8500,-3987,8490,-3987,8490,-3967xe" filled="true" fillcolor="#000000" stroked="false">
                <v:path arrowok="t"/>
                <v:fill type="solid"/>
              </v:shape>
            </v:group>
            <v:group style="position:absolute;left:8490;top:-3967;width:10;height:20" coordorigin="8490,-3967" coordsize="10,20">
              <v:shape style="position:absolute;left:8490;top:-3967;width:10;height:20" coordorigin="8490,-3967" coordsize="10,20" path="m8490,-3948l8500,-3948,8500,-3967,8490,-3967,8490,-3948xe" filled="true" fillcolor="#000000" stroked="false">
                <v:path arrowok="t"/>
                <v:fill type="solid"/>
              </v:shape>
            </v:group>
            <v:group style="position:absolute;left:8490;top:-3948;width:10;height:20" coordorigin="8490,-3948" coordsize="10,20">
              <v:shape style="position:absolute;left:8490;top:-3948;width:10;height:20" coordorigin="8490,-3948" coordsize="10,20" path="m8490,-3929l8500,-3929,8500,-3948,8490,-3948,8490,-3929xe" filled="true" fillcolor="#000000" stroked="false">
                <v:path arrowok="t"/>
                <v:fill type="solid"/>
              </v:shape>
            </v:group>
            <v:group style="position:absolute;left:8490;top:-3929;width:10;height:20" coordorigin="8490,-3929" coordsize="10,20">
              <v:shape style="position:absolute;left:8490;top:-3929;width:10;height:20" coordorigin="8490,-3929" coordsize="10,20" path="m8490,-3910l8500,-3910,8500,-3929,8490,-3929,8490,-3910xe" filled="true" fillcolor="#000000" stroked="false">
                <v:path arrowok="t"/>
                <v:fill type="solid"/>
              </v:shape>
            </v:group>
            <v:group style="position:absolute;left:8490;top:-3910;width:10;height:20" coordorigin="8490,-3910" coordsize="10,20">
              <v:shape style="position:absolute;left:8490;top:-3910;width:10;height:20" coordorigin="8490,-3910" coordsize="10,20" path="m8490,-3891l8500,-3891,8500,-3910,8490,-3910,8490,-3891xe" filled="true" fillcolor="#000000" stroked="false">
                <v:path arrowok="t"/>
                <v:fill type="solid"/>
              </v:shape>
            </v:group>
            <v:group style="position:absolute;left:8490;top:-3891;width:10;height:20" coordorigin="8490,-3891" coordsize="10,20">
              <v:shape style="position:absolute;left:8490;top:-3891;width:10;height:20" coordorigin="8490,-3891" coordsize="10,20" path="m8490,-3871l8500,-3871,8500,-3891,8490,-3891,8490,-3871xe" filled="true" fillcolor="#000000" stroked="false">
                <v:path arrowok="t"/>
                <v:fill type="solid"/>
              </v:shape>
            </v:group>
            <v:group style="position:absolute;left:8490;top:-3871;width:10;height:20" coordorigin="8490,-3871" coordsize="10,20">
              <v:shape style="position:absolute;left:8490;top:-3871;width:10;height:20" coordorigin="8490,-3871" coordsize="10,20" path="m8490,-3852l8500,-3852,8500,-3871,8490,-3871,8490,-3852xe" filled="true" fillcolor="#000000" stroked="false">
                <v:path arrowok="t"/>
                <v:fill type="solid"/>
              </v:shape>
            </v:group>
            <v:group style="position:absolute;left:8490;top:-3852;width:10;height:20" coordorigin="8490,-3852" coordsize="10,20">
              <v:shape style="position:absolute;left:8490;top:-3852;width:10;height:20" coordorigin="8490,-3852" coordsize="10,20" path="m8490,-3833l8500,-3833,8500,-3852,8490,-3852,8490,-3833xe" filled="true" fillcolor="#000000" stroked="false">
                <v:path arrowok="t"/>
                <v:fill type="solid"/>
              </v:shape>
            </v:group>
            <v:group style="position:absolute;left:8490;top:-3833;width:10;height:20" coordorigin="8490,-3833" coordsize="10,20">
              <v:shape style="position:absolute;left:8490;top:-3833;width:10;height:20" coordorigin="8490,-3833" coordsize="10,20" path="m8490,-3814l8500,-3814,8500,-3833,8490,-3833,8490,-3814xe" filled="true" fillcolor="#000000" stroked="false">
                <v:path arrowok="t"/>
                <v:fill type="solid"/>
              </v:shape>
            </v:group>
            <v:group style="position:absolute;left:8490;top:-3814;width:10;height:20" coordorigin="8490,-3814" coordsize="10,20">
              <v:shape style="position:absolute;left:8490;top:-3814;width:10;height:20" coordorigin="8490,-3814" coordsize="10,20" path="m8490,-3795l8500,-3795,8500,-3814,8490,-3814,8490,-3795xe" filled="true" fillcolor="#000000" stroked="false">
                <v:path arrowok="t"/>
                <v:fill type="solid"/>
              </v:shape>
            </v:group>
            <v:group style="position:absolute;left:8490;top:-3795;width:10;height:20" coordorigin="8490,-3795" coordsize="10,20">
              <v:shape style="position:absolute;left:8490;top:-3795;width:10;height:20" coordorigin="8490,-3795" coordsize="10,20" path="m8490,-3775l8500,-3775,8500,-3795,8490,-3795,8490,-3775xe" filled="true" fillcolor="#000000" stroked="false">
                <v:path arrowok="t"/>
                <v:fill type="solid"/>
              </v:shape>
            </v:group>
            <v:group style="position:absolute;left:8490;top:-3775;width:10;height:20" coordorigin="8490,-3775" coordsize="10,20">
              <v:shape style="position:absolute;left:8490;top:-3775;width:10;height:20" coordorigin="8490,-3775" coordsize="10,20" path="m8490,-3756l8500,-3756,8500,-3775,8490,-3775,8490,-3756xe" filled="true" fillcolor="#000000" stroked="false">
                <v:path arrowok="t"/>
                <v:fill type="solid"/>
              </v:shape>
            </v:group>
            <v:group style="position:absolute;left:8490;top:-3756;width:10;height:20" coordorigin="8490,-3756" coordsize="10,20">
              <v:shape style="position:absolute;left:8490;top:-3756;width:10;height:20" coordorigin="8490,-3756" coordsize="10,20" path="m8490,-3737l8500,-3737,8500,-3756,8490,-3756,8490,-3737xe" filled="true" fillcolor="#000000" stroked="false">
                <v:path arrowok="t"/>
                <v:fill type="solid"/>
              </v:shape>
            </v:group>
            <v:group style="position:absolute;left:8490;top:-3737;width:10;height:20" coordorigin="8490,-3737" coordsize="10,20">
              <v:shape style="position:absolute;left:8490;top:-3737;width:10;height:20" coordorigin="8490,-3737" coordsize="10,20" path="m8490,-3718l8500,-3718,8500,-3737,8490,-3737,8490,-3718xe" filled="true" fillcolor="#000000" stroked="false">
                <v:path arrowok="t"/>
                <v:fill type="solid"/>
              </v:shape>
            </v:group>
            <v:group style="position:absolute;left:8490;top:-3718;width:10;height:20" coordorigin="8490,-3718" coordsize="10,20">
              <v:shape style="position:absolute;left:8490;top:-3718;width:10;height:20" coordorigin="8490,-3718" coordsize="10,20" path="m8490,-3699l8500,-3699,8500,-3718,8490,-3718,8490,-3699xe" filled="true" fillcolor="#000000" stroked="false">
                <v:path arrowok="t"/>
                <v:fill type="solid"/>
              </v:shape>
            </v:group>
            <v:group style="position:absolute;left:8490;top:-3699;width:10;height:20" coordorigin="8490,-3699" coordsize="10,20">
              <v:shape style="position:absolute;left:8490;top:-3699;width:10;height:20" coordorigin="8490,-3699" coordsize="10,20" path="m8490,-3679l8500,-3679,8500,-3699,8490,-3699,8490,-3679xe" filled="true" fillcolor="#000000" stroked="false">
                <v:path arrowok="t"/>
                <v:fill type="solid"/>
              </v:shape>
            </v:group>
            <v:group style="position:absolute;left:9280;top:-4063;width:10;height:20" coordorigin="9280,-4063" coordsize="10,20">
              <v:shape style="position:absolute;left:9280;top:-4063;width:10;height:20" coordorigin="9280,-4063" coordsize="10,20" path="m9280,-4044l9290,-4044,9290,-4063,9280,-4063,9280,-4044xe" filled="true" fillcolor="#000000" stroked="false">
                <v:path arrowok="t"/>
                <v:fill type="solid"/>
              </v:shape>
            </v:group>
            <v:group style="position:absolute;left:9280;top:-4044;width:10;height:20" coordorigin="9280,-4044" coordsize="10,20">
              <v:shape style="position:absolute;left:9280;top:-4044;width:10;height:20" coordorigin="9280,-4044" coordsize="10,20" path="m9280,-4025l9290,-4025,9290,-4044,9280,-4044,9280,-4025xe" filled="true" fillcolor="#000000" stroked="false">
                <v:path arrowok="t"/>
                <v:fill type="solid"/>
              </v:shape>
            </v:group>
            <v:group style="position:absolute;left:9280;top:-4025;width:10;height:20" coordorigin="9280,-4025" coordsize="10,20">
              <v:shape style="position:absolute;left:9280;top:-4025;width:10;height:20" coordorigin="9280,-4025" coordsize="10,20" path="m9280,-4006l9290,-4006,9290,-4025,9280,-4025,9280,-4006xe" filled="true" fillcolor="#000000" stroked="false">
                <v:path arrowok="t"/>
                <v:fill type="solid"/>
              </v:shape>
            </v:group>
            <v:group style="position:absolute;left:9280;top:-4006;width:10;height:20" coordorigin="9280,-4006" coordsize="10,20">
              <v:shape style="position:absolute;left:9280;top:-4006;width:10;height:20" coordorigin="9280,-4006" coordsize="10,20" path="m9280,-3987l9290,-3987,9290,-4006,9280,-4006,9280,-3987xe" filled="true" fillcolor="#000000" stroked="false">
                <v:path arrowok="t"/>
                <v:fill type="solid"/>
              </v:shape>
            </v:group>
            <v:group style="position:absolute;left:9280;top:-3987;width:10;height:20" coordorigin="9280,-3987" coordsize="10,20">
              <v:shape style="position:absolute;left:9280;top:-3987;width:10;height:20" coordorigin="9280,-3987" coordsize="10,20" path="m9280,-3967l9290,-3967,9290,-3987,9280,-3987,9280,-3967xe" filled="true" fillcolor="#000000" stroked="false">
                <v:path arrowok="t"/>
                <v:fill type="solid"/>
              </v:shape>
            </v:group>
            <v:group style="position:absolute;left:9280;top:-3967;width:10;height:20" coordorigin="9280,-3967" coordsize="10,20">
              <v:shape style="position:absolute;left:9280;top:-3967;width:10;height:20" coordorigin="9280,-3967" coordsize="10,20" path="m9280,-3948l9290,-3948,9290,-3967,9280,-3967,9280,-3948xe" filled="true" fillcolor="#000000" stroked="false">
                <v:path arrowok="t"/>
                <v:fill type="solid"/>
              </v:shape>
            </v:group>
            <v:group style="position:absolute;left:9280;top:-3948;width:10;height:20" coordorigin="9280,-3948" coordsize="10,20">
              <v:shape style="position:absolute;left:9280;top:-3948;width:10;height:20" coordorigin="9280,-3948" coordsize="10,20" path="m9280,-3929l9290,-3929,9290,-3948,9280,-3948,9280,-3929xe" filled="true" fillcolor="#000000" stroked="false">
                <v:path arrowok="t"/>
                <v:fill type="solid"/>
              </v:shape>
            </v:group>
            <v:group style="position:absolute;left:9280;top:-3929;width:10;height:20" coordorigin="9280,-3929" coordsize="10,20">
              <v:shape style="position:absolute;left:9280;top:-3929;width:10;height:20" coordorigin="9280,-3929" coordsize="10,20" path="m9280,-3910l9290,-3910,9290,-3929,9280,-3929,9280,-3910xe" filled="true" fillcolor="#000000" stroked="false">
                <v:path arrowok="t"/>
                <v:fill type="solid"/>
              </v:shape>
            </v:group>
            <v:group style="position:absolute;left:9280;top:-3910;width:10;height:20" coordorigin="9280,-3910" coordsize="10,20">
              <v:shape style="position:absolute;left:9280;top:-3910;width:10;height:20" coordorigin="9280,-3910" coordsize="10,20" path="m9280,-3891l9290,-3891,9290,-3910,9280,-3910,9280,-3891xe" filled="true" fillcolor="#000000" stroked="false">
                <v:path arrowok="t"/>
                <v:fill type="solid"/>
              </v:shape>
            </v:group>
            <v:group style="position:absolute;left:9280;top:-3891;width:10;height:20" coordorigin="9280,-3891" coordsize="10,20">
              <v:shape style="position:absolute;left:9280;top:-3891;width:10;height:20" coordorigin="9280,-3891" coordsize="10,20" path="m9280,-3871l9290,-3871,9290,-3891,9280,-3891,9280,-3871xe" filled="true" fillcolor="#000000" stroked="false">
                <v:path arrowok="t"/>
                <v:fill type="solid"/>
              </v:shape>
            </v:group>
            <v:group style="position:absolute;left:9280;top:-3871;width:10;height:20" coordorigin="9280,-3871" coordsize="10,20">
              <v:shape style="position:absolute;left:9280;top:-3871;width:10;height:20" coordorigin="9280,-3871" coordsize="10,20" path="m9280,-3852l9290,-3852,9290,-3871,9280,-3871,9280,-3852xe" filled="true" fillcolor="#000000" stroked="false">
                <v:path arrowok="t"/>
                <v:fill type="solid"/>
              </v:shape>
            </v:group>
            <v:group style="position:absolute;left:9280;top:-3852;width:10;height:20" coordorigin="9280,-3852" coordsize="10,20">
              <v:shape style="position:absolute;left:9280;top:-3852;width:10;height:20" coordorigin="9280,-3852" coordsize="10,20" path="m9280,-3833l9290,-3833,9290,-3852,9280,-3852,9280,-3833xe" filled="true" fillcolor="#000000" stroked="false">
                <v:path arrowok="t"/>
                <v:fill type="solid"/>
              </v:shape>
            </v:group>
            <v:group style="position:absolute;left:9280;top:-3833;width:10;height:20" coordorigin="9280,-3833" coordsize="10,20">
              <v:shape style="position:absolute;left:9280;top:-3833;width:10;height:20" coordorigin="9280,-3833" coordsize="10,20" path="m9280,-3814l9290,-3814,9290,-3833,9280,-3833,9280,-3814xe" filled="true" fillcolor="#000000" stroked="false">
                <v:path arrowok="t"/>
                <v:fill type="solid"/>
              </v:shape>
            </v:group>
            <v:group style="position:absolute;left:9280;top:-3814;width:10;height:20" coordorigin="9280,-3814" coordsize="10,20">
              <v:shape style="position:absolute;left:9280;top:-3814;width:10;height:20" coordorigin="9280,-3814" coordsize="10,20" path="m9280,-3795l9290,-3795,9290,-3814,9280,-3814,9280,-3795xe" filled="true" fillcolor="#000000" stroked="false">
                <v:path arrowok="t"/>
                <v:fill type="solid"/>
              </v:shape>
            </v:group>
            <v:group style="position:absolute;left:9280;top:-3795;width:10;height:20" coordorigin="9280,-3795" coordsize="10,20">
              <v:shape style="position:absolute;left:9280;top:-3795;width:10;height:20" coordorigin="9280,-3795" coordsize="10,20" path="m9280,-3775l9290,-3775,9290,-3795,9280,-3795,9280,-3775xe" filled="true" fillcolor="#000000" stroked="false">
                <v:path arrowok="t"/>
                <v:fill type="solid"/>
              </v:shape>
            </v:group>
            <v:group style="position:absolute;left:9280;top:-3775;width:10;height:20" coordorigin="9280,-3775" coordsize="10,20">
              <v:shape style="position:absolute;left:9280;top:-3775;width:10;height:20" coordorigin="9280,-3775" coordsize="10,20" path="m9280,-3756l9290,-3756,9290,-3775,9280,-3775,9280,-3756xe" filled="true" fillcolor="#000000" stroked="false">
                <v:path arrowok="t"/>
                <v:fill type="solid"/>
              </v:shape>
            </v:group>
            <v:group style="position:absolute;left:9280;top:-3756;width:10;height:20" coordorigin="9280,-3756" coordsize="10,20">
              <v:shape style="position:absolute;left:9280;top:-3756;width:10;height:20" coordorigin="9280,-3756" coordsize="10,20" path="m9280,-3737l9290,-3737,9290,-3756,9280,-3756,9280,-3737xe" filled="true" fillcolor="#000000" stroked="false">
                <v:path arrowok="t"/>
                <v:fill type="solid"/>
              </v:shape>
            </v:group>
            <v:group style="position:absolute;left:9280;top:-3737;width:10;height:20" coordorigin="9280,-3737" coordsize="10,20">
              <v:shape style="position:absolute;left:9280;top:-3737;width:10;height:20" coordorigin="9280,-3737" coordsize="10,20" path="m9280,-3718l9290,-3718,9290,-3737,9280,-3737,9280,-3718xe" filled="true" fillcolor="#000000" stroked="false">
                <v:path arrowok="t"/>
                <v:fill type="solid"/>
              </v:shape>
            </v:group>
            <v:group style="position:absolute;left:9280;top:-3718;width:10;height:20" coordorigin="9280,-3718" coordsize="10,20">
              <v:shape style="position:absolute;left:9280;top:-3718;width:10;height:20" coordorigin="9280,-3718" coordsize="10,20" path="m9280,-3699l9290,-3699,9290,-3718,9280,-3718,9280,-3699xe" filled="true" fillcolor="#000000" stroked="false">
                <v:path arrowok="t"/>
                <v:fill type="solid"/>
              </v:shape>
            </v:group>
            <v:group style="position:absolute;left:9280;top:-3699;width:10;height:20" coordorigin="9280,-3699" coordsize="10,20">
              <v:shape style="position:absolute;left:9280;top:-3699;width:10;height:20" coordorigin="9280,-3699" coordsize="10,20" path="m9280,-3679l9290,-3679,9290,-3699,9280,-3699,9280,-3679xe" filled="true" fillcolor="#000000" stroked="false">
                <v:path arrowok="t"/>
                <v:fill type="solid"/>
              </v:shape>
            </v:group>
            <v:group style="position:absolute;left:10116;top:-4063;width:10;height:20" coordorigin="10116,-4063" coordsize="10,20">
              <v:shape style="position:absolute;left:10116;top:-4063;width:10;height:20" coordorigin="10116,-4063" coordsize="10,20" path="m10116,-4044l10125,-4044,10125,-4063,10116,-4063,10116,-4044xe" filled="true" fillcolor="#000000" stroked="false">
                <v:path arrowok="t"/>
                <v:fill type="solid"/>
              </v:shape>
            </v:group>
            <v:group style="position:absolute;left:10116;top:-4044;width:10;height:20" coordorigin="10116,-4044" coordsize="10,20">
              <v:shape style="position:absolute;left:10116;top:-4044;width:10;height:20" coordorigin="10116,-4044" coordsize="10,20" path="m10116,-4025l10125,-4025,10125,-4044,10116,-4044,10116,-4025xe" filled="true" fillcolor="#000000" stroked="false">
                <v:path arrowok="t"/>
                <v:fill type="solid"/>
              </v:shape>
            </v:group>
            <v:group style="position:absolute;left:10116;top:-4025;width:10;height:20" coordorigin="10116,-4025" coordsize="10,20">
              <v:shape style="position:absolute;left:10116;top:-4025;width:10;height:20" coordorigin="10116,-4025" coordsize="10,20" path="m10116,-4006l10125,-4006,10125,-4025,10116,-4025,10116,-4006xe" filled="true" fillcolor="#000000" stroked="false">
                <v:path arrowok="t"/>
                <v:fill type="solid"/>
              </v:shape>
            </v:group>
            <v:group style="position:absolute;left:10116;top:-4006;width:10;height:20" coordorigin="10116,-4006" coordsize="10,20">
              <v:shape style="position:absolute;left:10116;top:-4006;width:10;height:20" coordorigin="10116,-4006" coordsize="10,20" path="m10116,-3987l10125,-3987,10125,-4006,10116,-4006,10116,-3987xe" filled="true" fillcolor="#000000" stroked="false">
                <v:path arrowok="t"/>
                <v:fill type="solid"/>
              </v:shape>
            </v:group>
            <v:group style="position:absolute;left:10116;top:-3987;width:10;height:20" coordorigin="10116,-3987" coordsize="10,20">
              <v:shape style="position:absolute;left:10116;top:-3987;width:10;height:20" coordorigin="10116,-3987" coordsize="10,20" path="m10116,-3967l10125,-3967,10125,-3987,10116,-3987,10116,-3967xe" filled="true" fillcolor="#000000" stroked="false">
                <v:path arrowok="t"/>
                <v:fill type="solid"/>
              </v:shape>
            </v:group>
            <v:group style="position:absolute;left:10116;top:-3967;width:10;height:20" coordorigin="10116,-3967" coordsize="10,20">
              <v:shape style="position:absolute;left:10116;top:-3967;width:10;height:20" coordorigin="10116,-3967" coordsize="10,20" path="m10116,-3948l10125,-3948,10125,-3967,10116,-3967,10116,-3948xe" filled="true" fillcolor="#000000" stroked="false">
                <v:path arrowok="t"/>
                <v:fill type="solid"/>
              </v:shape>
            </v:group>
            <v:group style="position:absolute;left:10116;top:-3948;width:10;height:20" coordorigin="10116,-3948" coordsize="10,20">
              <v:shape style="position:absolute;left:10116;top:-3948;width:10;height:20" coordorigin="10116,-3948" coordsize="10,20" path="m10116,-3929l10125,-3929,10125,-3948,10116,-3948,10116,-3929xe" filled="true" fillcolor="#000000" stroked="false">
                <v:path arrowok="t"/>
                <v:fill type="solid"/>
              </v:shape>
            </v:group>
            <v:group style="position:absolute;left:10116;top:-3929;width:10;height:20" coordorigin="10116,-3929" coordsize="10,20">
              <v:shape style="position:absolute;left:10116;top:-3929;width:10;height:20" coordorigin="10116,-3929" coordsize="10,20" path="m10116,-3910l10125,-3910,10125,-3929,10116,-3929,10116,-3910xe" filled="true" fillcolor="#000000" stroked="false">
                <v:path arrowok="t"/>
                <v:fill type="solid"/>
              </v:shape>
            </v:group>
            <v:group style="position:absolute;left:10116;top:-3910;width:10;height:20" coordorigin="10116,-3910" coordsize="10,20">
              <v:shape style="position:absolute;left:10116;top:-3910;width:10;height:20" coordorigin="10116,-3910" coordsize="10,20" path="m10116,-3891l10125,-3891,10125,-3910,10116,-3910,10116,-3891xe" filled="true" fillcolor="#000000" stroked="false">
                <v:path arrowok="t"/>
                <v:fill type="solid"/>
              </v:shape>
            </v:group>
            <v:group style="position:absolute;left:10116;top:-3891;width:10;height:20" coordorigin="10116,-3891" coordsize="10,20">
              <v:shape style="position:absolute;left:10116;top:-3891;width:10;height:20" coordorigin="10116,-3891" coordsize="10,20" path="m10116,-3871l10125,-3871,10125,-3891,10116,-3891,10116,-3871xe" filled="true" fillcolor="#000000" stroked="false">
                <v:path arrowok="t"/>
                <v:fill type="solid"/>
              </v:shape>
            </v:group>
            <v:group style="position:absolute;left:10116;top:-3871;width:10;height:20" coordorigin="10116,-3871" coordsize="10,20">
              <v:shape style="position:absolute;left:10116;top:-3871;width:10;height:20" coordorigin="10116,-3871" coordsize="10,20" path="m10116,-3852l10125,-3852,10125,-3871,10116,-3871,10116,-3852xe" filled="true" fillcolor="#000000" stroked="false">
                <v:path arrowok="t"/>
                <v:fill type="solid"/>
              </v:shape>
            </v:group>
            <v:group style="position:absolute;left:10116;top:-3852;width:10;height:20" coordorigin="10116,-3852" coordsize="10,20">
              <v:shape style="position:absolute;left:10116;top:-3852;width:10;height:20" coordorigin="10116,-3852" coordsize="10,20" path="m10116,-3833l10125,-3833,10125,-3852,10116,-3852,10116,-3833xe" filled="true" fillcolor="#000000" stroked="false">
                <v:path arrowok="t"/>
                <v:fill type="solid"/>
              </v:shape>
            </v:group>
            <v:group style="position:absolute;left:10116;top:-3833;width:10;height:20" coordorigin="10116,-3833" coordsize="10,20">
              <v:shape style="position:absolute;left:10116;top:-3833;width:10;height:20" coordorigin="10116,-3833" coordsize="10,20" path="m10116,-3814l10125,-3814,10125,-3833,10116,-3833,10116,-3814xe" filled="true" fillcolor="#000000" stroked="false">
                <v:path arrowok="t"/>
                <v:fill type="solid"/>
              </v:shape>
            </v:group>
            <v:group style="position:absolute;left:10116;top:-3814;width:10;height:20" coordorigin="10116,-3814" coordsize="10,20">
              <v:shape style="position:absolute;left:10116;top:-3814;width:10;height:20" coordorigin="10116,-3814" coordsize="10,20" path="m10116,-3795l10125,-3795,10125,-3814,10116,-3814,10116,-3795xe" filled="true" fillcolor="#000000" stroked="false">
                <v:path arrowok="t"/>
                <v:fill type="solid"/>
              </v:shape>
            </v:group>
            <v:group style="position:absolute;left:10116;top:-3795;width:10;height:20" coordorigin="10116,-3795" coordsize="10,20">
              <v:shape style="position:absolute;left:10116;top:-3795;width:10;height:20" coordorigin="10116,-3795" coordsize="10,20" path="m10116,-3775l10125,-3775,10125,-3795,10116,-3795,10116,-3775xe" filled="true" fillcolor="#000000" stroked="false">
                <v:path arrowok="t"/>
                <v:fill type="solid"/>
              </v:shape>
            </v:group>
            <v:group style="position:absolute;left:10116;top:-3775;width:10;height:20" coordorigin="10116,-3775" coordsize="10,20">
              <v:shape style="position:absolute;left:10116;top:-3775;width:10;height:20" coordorigin="10116,-3775" coordsize="10,20" path="m10116,-3756l10125,-3756,10125,-3775,10116,-3775,10116,-3756xe" filled="true" fillcolor="#000000" stroked="false">
                <v:path arrowok="t"/>
                <v:fill type="solid"/>
              </v:shape>
            </v:group>
            <v:group style="position:absolute;left:10116;top:-3756;width:10;height:20" coordorigin="10116,-3756" coordsize="10,20">
              <v:shape style="position:absolute;left:10116;top:-3756;width:10;height:20" coordorigin="10116,-3756" coordsize="10,20" path="m10116,-3737l10125,-3737,10125,-3756,10116,-3756,10116,-3737xe" filled="true" fillcolor="#000000" stroked="false">
                <v:path arrowok="t"/>
                <v:fill type="solid"/>
              </v:shape>
            </v:group>
            <v:group style="position:absolute;left:10116;top:-3737;width:10;height:20" coordorigin="10116,-3737" coordsize="10,20">
              <v:shape style="position:absolute;left:10116;top:-3737;width:10;height:20" coordorigin="10116,-3737" coordsize="10,20" path="m10116,-3718l10125,-3718,10125,-3737,10116,-3737,10116,-3718xe" filled="true" fillcolor="#000000" stroked="false">
                <v:path arrowok="t"/>
                <v:fill type="solid"/>
              </v:shape>
            </v:group>
            <v:group style="position:absolute;left:10116;top:-3718;width:10;height:20" coordorigin="10116,-3718" coordsize="10,20">
              <v:shape style="position:absolute;left:10116;top:-3718;width:10;height:20" coordorigin="10116,-3718" coordsize="10,20" path="m10116,-3699l10125,-3699,10125,-3718,10116,-3718,10116,-3699xe" filled="true" fillcolor="#000000" stroked="false">
                <v:path arrowok="t"/>
                <v:fill type="solid"/>
              </v:shape>
            </v:group>
            <v:group style="position:absolute;left:10116;top:-3699;width:10;height:20" coordorigin="10116,-3699" coordsize="10,20">
              <v:shape style="position:absolute;left:10116;top:-3699;width:10;height:20" coordorigin="10116,-3699" coordsize="10,20" path="m10116,-3679l10125,-3679,10125,-3699,10116,-3699,10116,-3679xe" filled="true" fillcolor="#000000" stroked="false">
                <v:path arrowok="t"/>
                <v:fill type="solid"/>
              </v:shape>
              <v:shape style="position:absolute;left:718;top:-3775;width:2729;height:108" type="#_x0000_t75" stroked="false">
                <v:imagedata r:id="rId444" o:title=""/>
              </v:shape>
              <v:shape style="position:absolute;left:3423;top:-3679;width:889;height:12" type="#_x0000_t75" stroked="false">
                <v:imagedata r:id="rId493" o:title=""/>
              </v:shape>
              <v:shape style="position:absolute;left:4297;top:-3679;width:806;height:12" type="#_x0000_t75" stroked="false">
                <v:imagedata r:id="rId502" o:title=""/>
              </v:shape>
              <v:shape style="position:absolute;left:5089;top:-3679;width:946;height:12" type="#_x0000_t75" stroked="false">
                <v:imagedata r:id="rId495" o:title=""/>
              </v:shape>
              <v:shape style="position:absolute;left:6020;top:-3679;width:584;height:12" type="#_x0000_t75" stroked="false">
                <v:imagedata r:id="rId448" o:title=""/>
              </v:shape>
              <v:shape style="position:absolute;left:6589;top:-3679;width:1140;height:12" type="#_x0000_t75" stroked="false">
                <v:imagedata r:id="rId503" o:title=""/>
              </v:shape>
              <v:shape style="position:absolute;left:7715;top:-3679;width:785;height:12" type="#_x0000_t75" stroked="false">
                <v:imagedata r:id="rId504" o:title=""/>
              </v:shape>
              <v:shape style="position:absolute;left:8485;top:-3679;width:805;height:12" type="#_x0000_t75" stroked="false">
                <v:imagedata r:id="rId505" o:title=""/>
              </v:shape>
              <v:shape style="position:absolute;left:9276;top:-3679;width:850;height:12" type="#_x0000_t75" stroked="false">
                <v:imagedata r:id="rId451" o:title=""/>
              </v:shape>
              <v:shape style="position:absolute;left:10111;top:-3677;width:799;height:10" type="#_x0000_t75" stroked="false">
                <v:imagedata r:id="rId472" o:title=""/>
              </v:shape>
            </v:group>
            <v:group style="position:absolute;left:3428;top:-3667;width:10;height:20" coordorigin="3428,-3667" coordsize="10,20">
              <v:shape style="position:absolute;left:3428;top:-3667;width:10;height:20" coordorigin="3428,-3667" coordsize="10,20" path="m3428,-3648l3437,-3648,3437,-3667,3428,-3667,3428,-3648xe" filled="true" fillcolor="#000000" stroked="false">
                <v:path arrowok="t"/>
                <v:fill type="solid"/>
              </v:shape>
            </v:group>
            <v:group style="position:absolute;left:3428;top:-3648;width:10;height:20" coordorigin="3428,-3648" coordsize="10,20">
              <v:shape style="position:absolute;left:3428;top:-3648;width:10;height:20" coordorigin="3428,-3648" coordsize="10,20" path="m3428,-3629l3437,-3629,3437,-3648,3428,-3648,3428,-3629xe" filled="true" fillcolor="#000000" stroked="false">
                <v:path arrowok="t"/>
                <v:fill type="solid"/>
              </v:shape>
            </v:group>
            <v:group style="position:absolute;left:3428;top:-3629;width:10;height:20" coordorigin="3428,-3629" coordsize="10,20">
              <v:shape style="position:absolute;left:3428;top:-3629;width:10;height:20" coordorigin="3428,-3629" coordsize="10,20" path="m3428,-3610l3437,-3610,3437,-3629,3428,-3629,3428,-3610xe" filled="true" fillcolor="#000000" stroked="false">
                <v:path arrowok="t"/>
                <v:fill type="solid"/>
              </v:shape>
            </v:group>
            <v:group style="position:absolute;left:3428;top:-3610;width:10;height:20" coordorigin="3428,-3610" coordsize="10,20">
              <v:shape style="position:absolute;left:3428;top:-3610;width:10;height:20" coordorigin="3428,-3610" coordsize="10,20" path="m3428,-3591l3437,-3591,3437,-3610,3428,-3610,3428,-3591xe" filled="true" fillcolor="#000000" stroked="false">
                <v:path arrowok="t"/>
                <v:fill type="solid"/>
              </v:shape>
            </v:group>
            <v:group style="position:absolute;left:3428;top:-3591;width:10;height:20" coordorigin="3428,-3591" coordsize="10,20">
              <v:shape style="position:absolute;left:3428;top:-3591;width:10;height:20" coordorigin="3428,-3591" coordsize="10,20" path="m3428,-3571l3437,-3571,3437,-3591,3428,-3591,3428,-3571xe" filled="true" fillcolor="#000000" stroked="false">
                <v:path arrowok="t"/>
                <v:fill type="solid"/>
              </v:shape>
            </v:group>
            <v:group style="position:absolute;left:3428;top:-3571;width:10;height:20" coordorigin="3428,-3571" coordsize="10,20">
              <v:shape style="position:absolute;left:3428;top:-3571;width:10;height:20" coordorigin="3428,-3571" coordsize="10,20" path="m3428,-3552l3437,-3552,3437,-3571,3428,-3571,3428,-3552xe" filled="true" fillcolor="#000000" stroked="false">
                <v:path arrowok="t"/>
                <v:fill type="solid"/>
              </v:shape>
            </v:group>
            <v:group style="position:absolute;left:3428;top:-3552;width:10;height:20" coordorigin="3428,-3552" coordsize="10,20">
              <v:shape style="position:absolute;left:3428;top:-3552;width:10;height:20" coordorigin="3428,-3552" coordsize="10,20" path="m3428,-3533l3437,-3533,3437,-3552,3428,-3552,3428,-3533xe" filled="true" fillcolor="#000000" stroked="false">
                <v:path arrowok="t"/>
                <v:fill type="solid"/>
              </v:shape>
            </v:group>
            <v:group style="position:absolute;left:3428;top:-3533;width:10;height:20" coordorigin="3428,-3533" coordsize="10,20">
              <v:shape style="position:absolute;left:3428;top:-3533;width:10;height:20" coordorigin="3428,-3533" coordsize="10,20" path="m3428,-3514l3437,-3514,3437,-3533,3428,-3533,3428,-3514xe" filled="true" fillcolor="#000000" stroked="false">
                <v:path arrowok="t"/>
                <v:fill type="solid"/>
              </v:shape>
            </v:group>
            <v:group style="position:absolute;left:3428;top:-3514;width:10;height:20" coordorigin="3428,-3514" coordsize="10,20">
              <v:shape style="position:absolute;left:3428;top:-3514;width:10;height:20" coordorigin="3428,-3514" coordsize="10,20" path="m3428,-3495l3437,-3495,3437,-3514,3428,-3514,3428,-3495xe" filled="true" fillcolor="#000000" stroked="false">
                <v:path arrowok="t"/>
                <v:fill type="solid"/>
              </v:shape>
            </v:group>
            <v:group style="position:absolute;left:3428;top:-3495;width:10;height:20" coordorigin="3428,-3495" coordsize="10,20">
              <v:shape style="position:absolute;left:3428;top:-3495;width:10;height:20" coordorigin="3428,-3495" coordsize="10,20" path="m3428,-3475l3437,-3475,3437,-3495,3428,-3495,3428,-3475xe" filled="true" fillcolor="#000000" stroked="false">
                <v:path arrowok="t"/>
                <v:fill type="solid"/>
              </v:shape>
            </v:group>
            <v:group style="position:absolute;left:3428;top:-3475;width:10;height:20" coordorigin="3428,-3475" coordsize="10,20">
              <v:shape style="position:absolute;left:3428;top:-3475;width:10;height:20" coordorigin="3428,-3475" coordsize="10,20" path="m3428,-3456l3437,-3456,3437,-3475,3428,-3475,3428,-3456xe" filled="true" fillcolor="#000000" stroked="false">
                <v:path arrowok="t"/>
                <v:fill type="solid"/>
              </v:shape>
            </v:group>
            <v:group style="position:absolute;left:3428;top:-3456;width:10;height:20" coordorigin="3428,-3456" coordsize="10,20">
              <v:shape style="position:absolute;left:3428;top:-3456;width:10;height:20" coordorigin="3428,-3456" coordsize="10,20" path="m3428,-3437l3437,-3437,3437,-3456,3428,-3456,3428,-3437xe" filled="true" fillcolor="#000000" stroked="false">
                <v:path arrowok="t"/>
                <v:fill type="solid"/>
              </v:shape>
            </v:group>
            <v:group style="position:absolute;left:3428;top:-3437;width:10;height:20" coordorigin="3428,-3437" coordsize="10,20">
              <v:shape style="position:absolute;left:3428;top:-3437;width:10;height:20" coordorigin="3428,-3437" coordsize="10,20" path="m3428,-3418l3437,-3418,3437,-3437,3428,-3437,3428,-3418xe" filled="true" fillcolor="#000000" stroked="false">
                <v:path arrowok="t"/>
                <v:fill type="solid"/>
              </v:shape>
            </v:group>
            <v:group style="position:absolute;left:3428;top:-3418;width:10;height:20" coordorigin="3428,-3418" coordsize="10,20">
              <v:shape style="position:absolute;left:3428;top:-3418;width:10;height:20" coordorigin="3428,-3418" coordsize="10,20" path="m3428,-3399l3437,-3399,3437,-3418,3428,-3418,3428,-3399xe" filled="true" fillcolor="#000000" stroked="false">
                <v:path arrowok="t"/>
                <v:fill type="solid"/>
              </v:shape>
            </v:group>
            <v:group style="position:absolute;left:3428;top:-3399;width:10;height:20" coordorigin="3428,-3399" coordsize="10,20">
              <v:shape style="position:absolute;left:3428;top:-3399;width:10;height:20" coordorigin="3428,-3399" coordsize="10,20" path="m3428,-3379l3437,-3379,3437,-3399,3428,-3399,3428,-3379xe" filled="true" fillcolor="#000000" stroked="false">
                <v:path arrowok="t"/>
                <v:fill type="solid"/>
              </v:shape>
            </v:group>
            <v:group style="position:absolute;left:4302;top:-3667;width:10;height:20" coordorigin="4302,-3667" coordsize="10,20">
              <v:shape style="position:absolute;left:4302;top:-3667;width:10;height:20" coordorigin="4302,-3667" coordsize="10,20" path="m4302,-3648l4311,-3648,4311,-3667,4302,-3667,4302,-3648xe" filled="true" fillcolor="#000000" stroked="false">
                <v:path arrowok="t"/>
                <v:fill type="solid"/>
              </v:shape>
            </v:group>
            <v:group style="position:absolute;left:4302;top:-3648;width:10;height:20" coordorigin="4302,-3648" coordsize="10,20">
              <v:shape style="position:absolute;left:4302;top:-3648;width:10;height:20" coordorigin="4302,-3648" coordsize="10,20" path="m4302,-3629l4311,-3629,4311,-3648,4302,-3648,4302,-3629xe" filled="true" fillcolor="#000000" stroked="false">
                <v:path arrowok="t"/>
                <v:fill type="solid"/>
              </v:shape>
            </v:group>
            <v:group style="position:absolute;left:4302;top:-3629;width:10;height:20" coordorigin="4302,-3629" coordsize="10,20">
              <v:shape style="position:absolute;left:4302;top:-3629;width:10;height:20" coordorigin="4302,-3629" coordsize="10,20" path="m4302,-3610l4311,-3610,4311,-3629,4302,-3629,4302,-3610xe" filled="true" fillcolor="#000000" stroked="false">
                <v:path arrowok="t"/>
                <v:fill type="solid"/>
              </v:shape>
            </v:group>
            <v:group style="position:absolute;left:4302;top:-3610;width:10;height:20" coordorigin="4302,-3610" coordsize="10,20">
              <v:shape style="position:absolute;left:4302;top:-3610;width:10;height:20" coordorigin="4302,-3610" coordsize="10,20" path="m4302,-3591l4311,-3591,4311,-3610,4302,-3610,4302,-3591xe" filled="true" fillcolor="#000000" stroked="false">
                <v:path arrowok="t"/>
                <v:fill type="solid"/>
              </v:shape>
            </v:group>
            <v:group style="position:absolute;left:4302;top:-3591;width:10;height:20" coordorigin="4302,-3591" coordsize="10,20">
              <v:shape style="position:absolute;left:4302;top:-3591;width:10;height:20" coordorigin="4302,-3591" coordsize="10,20" path="m4302,-3571l4311,-3571,4311,-3591,4302,-3591,4302,-3571xe" filled="true" fillcolor="#000000" stroked="false">
                <v:path arrowok="t"/>
                <v:fill type="solid"/>
              </v:shape>
            </v:group>
            <v:group style="position:absolute;left:4302;top:-3571;width:10;height:20" coordorigin="4302,-3571" coordsize="10,20">
              <v:shape style="position:absolute;left:4302;top:-3571;width:10;height:20" coordorigin="4302,-3571" coordsize="10,20" path="m4302,-3552l4311,-3552,4311,-3571,4302,-3571,4302,-3552xe" filled="true" fillcolor="#000000" stroked="false">
                <v:path arrowok="t"/>
                <v:fill type="solid"/>
              </v:shape>
            </v:group>
            <v:group style="position:absolute;left:4302;top:-3552;width:10;height:20" coordorigin="4302,-3552" coordsize="10,20">
              <v:shape style="position:absolute;left:4302;top:-3552;width:10;height:20" coordorigin="4302,-3552" coordsize="10,20" path="m4302,-3533l4311,-3533,4311,-3552,4302,-3552,4302,-3533xe" filled="true" fillcolor="#000000" stroked="false">
                <v:path arrowok="t"/>
                <v:fill type="solid"/>
              </v:shape>
            </v:group>
            <v:group style="position:absolute;left:4302;top:-3533;width:10;height:20" coordorigin="4302,-3533" coordsize="10,20">
              <v:shape style="position:absolute;left:4302;top:-3533;width:10;height:20" coordorigin="4302,-3533" coordsize="10,20" path="m4302,-3514l4311,-3514,4311,-3533,4302,-3533,4302,-3514xe" filled="true" fillcolor="#000000" stroked="false">
                <v:path arrowok="t"/>
                <v:fill type="solid"/>
              </v:shape>
            </v:group>
            <v:group style="position:absolute;left:4302;top:-3514;width:10;height:20" coordorigin="4302,-3514" coordsize="10,20">
              <v:shape style="position:absolute;left:4302;top:-3514;width:10;height:20" coordorigin="4302,-3514" coordsize="10,20" path="m4302,-3495l4311,-3495,4311,-3514,4302,-3514,4302,-3495xe" filled="true" fillcolor="#000000" stroked="false">
                <v:path arrowok="t"/>
                <v:fill type="solid"/>
              </v:shape>
            </v:group>
            <v:group style="position:absolute;left:4302;top:-3495;width:10;height:20" coordorigin="4302,-3495" coordsize="10,20">
              <v:shape style="position:absolute;left:4302;top:-3495;width:10;height:20" coordorigin="4302,-3495" coordsize="10,20" path="m4302,-3475l4311,-3475,4311,-3495,4302,-3495,4302,-3475xe" filled="true" fillcolor="#000000" stroked="false">
                <v:path arrowok="t"/>
                <v:fill type="solid"/>
              </v:shape>
            </v:group>
            <v:group style="position:absolute;left:4302;top:-3475;width:10;height:20" coordorigin="4302,-3475" coordsize="10,20">
              <v:shape style="position:absolute;left:4302;top:-3475;width:10;height:20" coordorigin="4302,-3475" coordsize="10,20" path="m4302,-3456l4311,-3456,4311,-3475,4302,-3475,4302,-3456xe" filled="true" fillcolor="#000000" stroked="false">
                <v:path arrowok="t"/>
                <v:fill type="solid"/>
              </v:shape>
            </v:group>
            <v:group style="position:absolute;left:4302;top:-3456;width:10;height:20" coordorigin="4302,-3456" coordsize="10,20">
              <v:shape style="position:absolute;left:4302;top:-3456;width:10;height:20" coordorigin="4302,-3456" coordsize="10,20" path="m4302,-3437l4311,-3437,4311,-3456,4302,-3456,4302,-3437xe" filled="true" fillcolor="#000000" stroked="false">
                <v:path arrowok="t"/>
                <v:fill type="solid"/>
              </v:shape>
            </v:group>
            <v:group style="position:absolute;left:4302;top:-3437;width:10;height:20" coordorigin="4302,-3437" coordsize="10,20">
              <v:shape style="position:absolute;left:4302;top:-3437;width:10;height:20" coordorigin="4302,-3437" coordsize="10,20" path="m4302,-3418l4311,-3418,4311,-3437,4302,-3437,4302,-3418xe" filled="true" fillcolor="#000000" stroked="false">
                <v:path arrowok="t"/>
                <v:fill type="solid"/>
              </v:shape>
            </v:group>
            <v:group style="position:absolute;left:4302;top:-3418;width:10;height:20" coordorigin="4302,-3418" coordsize="10,20">
              <v:shape style="position:absolute;left:4302;top:-3418;width:10;height:20" coordorigin="4302,-3418" coordsize="10,20" path="m4302,-3399l4311,-3399,4311,-3418,4302,-3418,4302,-3399xe" filled="true" fillcolor="#000000" stroked="false">
                <v:path arrowok="t"/>
                <v:fill type="solid"/>
              </v:shape>
            </v:group>
            <v:group style="position:absolute;left:4302;top:-3399;width:10;height:20" coordorigin="4302,-3399" coordsize="10,20">
              <v:shape style="position:absolute;left:4302;top:-3399;width:10;height:20" coordorigin="4302,-3399" coordsize="10,20" path="m4302,-3379l4311,-3379,4311,-3399,4302,-3399,4302,-3379xe" filled="true" fillcolor="#000000" stroked="false">
                <v:path arrowok="t"/>
                <v:fill type="solid"/>
              </v:shape>
            </v:group>
            <v:group style="position:absolute;left:4302;top:-3379;width:10;height:20" coordorigin="4302,-3379" coordsize="10,20">
              <v:shape style="position:absolute;left:4302;top:-3379;width:10;height:20" coordorigin="4302,-3379" coordsize="10,20" path="m4302,-3360l4311,-3360,4311,-3379,4302,-3379,4302,-3360xe" filled="true" fillcolor="#000000" stroked="false">
                <v:path arrowok="t"/>
                <v:fill type="solid"/>
              </v:shape>
            </v:group>
            <v:group style="position:absolute;left:4302;top:-3360;width:10;height:20" coordorigin="4302,-3360" coordsize="10,20">
              <v:shape style="position:absolute;left:4302;top:-3360;width:10;height:20" coordorigin="4302,-3360" coordsize="10,20" path="m4302,-3341l4311,-3341,4311,-3360,4302,-3360,4302,-3341xe" filled="true" fillcolor="#000000" stroked="false">
                <v:path arrowok="t"/>
                <v:fill type="solid"/>
              </v:shape>
            </v:group>
            <v:group style="position:absolute;left:4302;top:-3341;width:10;height:20" coordorigin="4302,-3341" coordsize="10,20">
              <v:shape style="position:absolute;left:4302;top:-3341;width:10;height:20" coordorigin="4302,-3341" coordsize="10,20" path="m4302,-3322l4311,-3322,4311,-3341,4302,-3341,4302,-3322xe" filled="true" fillcolor="#000000" stroked="false">
                <v:path arrowok="t"/>
                <v:fill type="solid"/>
              </v:shape>
            </v:group>
            <v:group style="position:absolute;left:4302;top:-3322;width:10;height:20" coordorigin="4302,-3322" coordsize="10,20">
              <v:shape style="position:absolute;left:4302;top:-3322;width:10;height:20" coordorigin="4302,-3322" coordsize="10,20" path="m4302,-3303l4311,-3303,4311,-3322,4302,-3322,4302,-3303xe" filled="true" fillcolor="#000000" stroked="false">
                <v:path arrowok="t"/>
                <v:fill type="solid"/>
              </v:shape>
            </v:group>
            <v:group style="position:absolute;left:4302;top:-3303;width:10;height:20" coordorigin="4302,-3303" coordsize="10,20">
              <v:shape style="position:absolute;left:4302;top:-3303;width:10;height:20" coordorigin="4302,-3303" coordsize="10,20" path="m4302,-3283l4311,-3283,4311,-3303,4302,-3303,4302,-3283xe" filled="true" fillcolor="#000000" stroked="false">
                <v:path arrowok="t"/>
                <v:fill type="solid"/>
              </v:shape>
            </v:group>
            <v:group style="position:absolute;left:5094;top:-3667;width:10;height:20" coordorigin="5094,-3667" coordsize="10,20">
              <v:shape style="position:absolute;left:5094;top:-3667;width:10;height:20" coordorigin="5094,-3667" coordsize="10,20" path="m5094,-3648l5103,-3648,5103,-3667,5094,-3667,5094,-3648xe" filled="true" fillcolor="#000000" stroked="false">
                <v:path arrowok="t"/>
                <v:fill type="solid"/>
              </v:shape>
            </v:group>
            <v:group style="position:absolute;left:5094;top:-3648;width:10;height:20" coordorigin="5094,-3648" coordsize="10,20">
              <v:shape style="position:absolute;left:5094;top:-3648;width:10;height:20" coordorigin="5094,-3648" coordsize="10,20" path="m5094,-3629l5103,-3629,5103,-3648,5094,-3648,5094,-3629xe" filled="true" fillcolor="#000000" stroked="false">
                <v:path arrowok="t"/>
                <v:fill type="solid"/>
              </v:shape>
            </v:group>
            <v:group style="position:absolute;left:5094;top:-3629;width:10;height:20" coordorigin="5094,-3629" coordsize="10,20">
              <v:shape style="position:absolute;left:5094;top:-3629;width:10;height:20" coordorigin="5094,-3629" coordsize="10,20" path="m5094,-3610l5103,-3610,5103,-3629,5094,-3629,5094,-3610xe" filled="true" fillcolor="#000000" stroked="false">
                <v:path arrowok="t"/>
                <v:fill type="solid"/>
              </v:shape>
            </v:group>
            <v:group style="position:absolute;left:5094;top:-3610;width:10;height:20" coordorigin="5094,-3610" coordsize="10,20">
              <v:shape style="position:absolute;left:5094;top:-3610;width:10;height:20" coordorigin="5094,-3610" coordsize="10,20" path="m5094,-3591l5103,-3591,5103,-3610,5094,-3610,5094,-3591xe" filled="true" fillcolor="#000000" stroked="false">
                <v:path arrowok="t"/>
                <v:fill type="solid"/>
              </v:shape>
            </v:group>
            <v:group style="position:absolute;left:5094;top:-3591;width:10;height:20" coordorigin="5094,-3591" coordsize="10,20">
              <v:shape style="position:absolute;left:5094;top:-3591;width:10;height:20" coordorigin="5094,-3591" coordsize="10,20" path="m5094,-3571l5103,-3571,5103,-3591,5094,-3591,5094,-3571xe" filled="true" fillcolor="#000000" stroked="false">
                <v:path arrowok="t"/>
                <v:fill type="solid"/>
              </v:shape>
            </v:group>
            <v:group style="position:absolute;left:5094;top:-3571;width:10;height:20" coordorigin="5094,-3571" coordsize="10,20">
              <v:shape style="position:absolute;left:5094;top:-3571;width:10;height:20" coordorigin="5094,-3571" coordsize="10,20" path="m5094,-3552l5103,-3552,5103,-3571,5094,-3571,5094,-3552xe" filled="true" fillcolor="#000000" stroked="false">
                <v:path arrowok="t"/>
                <v:fill type="solid"/>
              </v:shape>
            </v:group>
            <v:group style="position:absolute;left:5094;top:-3552;width:10;height:20" coordorigin="5094,-3552" coordsize="10,20">
              <v:shape style="position:absolute;left:5094;top:-3552;width:10;height:20" coordorigin="5094,-3552" coordsize="10,20" path="m5094,-3533l5103,-3533,5103,-3552,5094,-3552,5094,-3533xe" filled="true" fillcolor="#000000" stroked="false">
                <v:path arrowok="t"/>
                <v:fill type="solid"/>
              </v:shape>
            </v:group>
            <v:group style="position:absolute;left:5094;top:-3533;width:10;height:20" coordorigin="5094,-3533" coordsize="10,20">
              <v:shape style="position:absolute;left:5094;top:-3533;width:10;height:20" coordorigin="5094,-3533" coordsize="10,20" path="m5094,-3514l5103,-3514,5103,-3533,5094,-3533,5094,-3514xe" filled="true" fillcolor="#000000" stroked="false">
                <v:path arrowok="t"/>
                <v:fill type="solid"/>
              </v:shape>
            </v:group>
            <v:group style="position:absolute;left:5094;top:-3514;width:10;height:20" coordorigin="5094,-3514" coordsize="10,20">
              <v:shape style="position:absolute;left:5094;top:-3514;width:10;height:20" coordorigin="5094,-3514" coordsize="10,20" path="m5094,-3495l5103,-3495,5103,-3514,5094,-3514,5094,-3495xe" filled="true" fillcolor="#000000" stroked="false">
                <v:path arrowok="t"/>
                <v:fill type="solid"/>
              </v:shape>
            </v:group>
            <v:group style="position:absolute;left:5094;top:-3495;width:10;height:20" coordorigin="5094,-3495" coordsize="10,20">
              <v:shape style="position:absolute;left:5094;top:-3495;width:10;height:20" coordorigin="5094,-3495" coordsize="10,20" path="m5094,-3475l5103,-3475,5103,-3495,5094,-3495,5094,-3475xe" filled="true" fillcolor="#000000" stroked="false">
                <v:path arrowok="t"/>
                <v:fill type="solid"/>
              </v:shape>
            </v:group>
            <v:group style="position:absolute;left:5094;top:-3475;width:10;height:20" coordorigin="5094,-3475" coordsize="10,20">
              <v:shape style="position:absolute;left:5094;top:-3475;width:10;height:20" coordorigin="5094,-3475" coordsize="10,20" path="m5094,-3456l5103,-3456,5103,-3475,5094,-3475,5094,-3456xe" filled="true" fillcolor="#000000" stroked="false">
                <v:path arrowok="t"/>
                <v:fill type="solid"/>
              </v:shape>
            </v:group>
            <v:group style="position:absolute;left:5094;top:-3456;width:10;height:20" coordorigin="5094,-3456" coordsize="10,20">
              <v:shape style="position:absolute;left:5094;top:-3456;width:10;height:20" coordorigin="5094,-3456" coordsize="10,20" path="m5094,-3437l5103,-3437,5103,-3456,5094,-3456,5094,-3437xe" filled="true" fillcolor="#000000" stroked="false">
                <v:path arrowok="t"/>
                <v:fill type="solid"/>
              </v:shape>
            </v:group>
            <v:group style="position:absolute;left:5094;top:-3437;width:10;height:20" coordorigin="5094,-3437" coordsize="10,20">
              <v:shape style="position:absolute;left:5094;top:-3437;width:10;height:20" coordorigin="5094,-3437" coordsize="10,20" path="m5094,-3418l5103,-3418,5103,-3437,5094,-3437,5094,-3418xe" filled="true" fillcolor="#000000" stroked="false">
                <v:path arrowok="t"/>
                <v:fill type="solid"/>
              </v:shape>
            </v:group>
            <v:group style="position:absolute;left:5094;top:-3418;width:10;height:20" coordorigin="5094,-3418" coordsize="10,20">
              <v:shape style="position:absolute;left:5094;top:-3418;width:10;height:20" coordorigin="5094,-3418" coordsize="10,20" path="m5094,-3399l5103,-3399,5103,-3418,5094,-3418,5094,-3399xe" filled="true" fillcolor="#000000" stroked="false">
                <v:path arrowok="t"/>
                <v:fill type="solid"/>
              </v:shape>
            </v:group>
            <v:group style="position:absolute;left:5094;top:-3399;width:10;height:20" coordorigin="5094,-3399" coordsize="10,20">
              <v:shape style="position:absolute;left:5094;top:-3399;width:10;height:20" coordorigin="5094,-3399" coordsize="10,20" path="m5094,-3379l5103,-3379,5103,-3399,5094,-3399,5094,-3379xe" filled="true" fillcolor="#000000" stroked="false">
                <v:path arrowok="t"/>
                <v:fill type="solid"/>
              </v:shape>
            </v:group>
            <v:group style="position:absolute;left:5094;top:-3379;width:10;height:20" coordorigin="5094,-3379" coordsize="10,20">
              <v:shape style="position:absolute;left:5094;top:-3379;width:10;height:20" coordorigin="5094,-3379" coordsize="10,20" path="m5094,-3360l5103,-3360,5103,-3379,5094,-3379,5094,-3360xe" filled="true" fillcolor="#000000" stroked="false">
                <v:path arrowok="t"/>
                <v:fill type="solid"/>
              </v:shape>
            </v:group>
            <v:group style="position:absolute;left:5094;top:-3360;width:10;height:20" coordorigin="5094,-3360" coordsize="10,20">
              <v:shape style="position:absolute;left:5094;top:-3360;width:10;height:20" coordorigin="5094,-3360" coordsize="10,20" path="m5094,-3341l5103,-3341,5103,-3360,5094,-3360,5094,-3341xe" filled="true" fillcolor="#000000" stroked="false">
                <v:path arrowok="t"/>
                <v:fill type="solid"/>
              </v:shape>
            </v:group>
            <v:group style="position:absolute;left:5094;top:-3341;width:10;height:20" coordorigin="5094,-3341" coordsize="10,20">
              <v:shape style="position:absolute;left:5094;top:-3341;width:10;height:20" coordorigin="5094,-3341" coordsize="10,20" path="m5094,-3322l5103,-3322,5103,-3341,5094,-3341,5094,-3322xe" filled="true" fillcolor="#000000" stroked="false">
                <v:path arrowok="t"/>
                <v:fill type="solid"/>
              </v:shape>
            </v:group>
            <v:group style="position:absolute;left:5094;top:-3322;width:10;height:20" coordorigin="5094,-3322" coordsize="10,20">
              <v:shape style="position:absolute;left:5094;top:-3322;width:10;height:20" coordorigin="5094,-3322" coordsize="10,20" path="m5094,-3303l5103,-3303,5103,-3322,5094,-3322,5094,-3303xe" filled="true" fillcolor="#000000" stroked="false">
                <v:path arrowok="t"/>
                <v:fill type="solid"/>
              </v:shape>
            </v:group>
            <v:group style="position:absolute;left:5094;top:-3303;width:10;height:20" coordorigin="5094,-3303" coordsize="10,20">
              <v:shape style="position:absolute;left:5094;top:-3303;width:10;height:20" coordorigin="5094,-3303" coordsize="10,20" path="m5094,-3283l5103,-3283,5103,-3303,5094,-3303,5094,-3283xe" filled="true" fillcolor="#000000" stroked="false">
                <v:path arrowok="t"/>
                <v:fill type="solid"/>
              </v:shape>
            </v:group>
            <v:group style="position:absolute;left:6025;top:-3667;width:10;height:20" coordorigin="6025,-3667" coordsize="10,20">
              <v:shape style="position:absolute;left:6025;top:-3667;width:10;height:20" coordorigin="6025,-3667" coordsize="10,20" path="m6025,-3648l6035,-3648,6035,-3667,6025,-3667,6025,-3648xe" filled="true" fillcolor="#000000" stroked="false">
                <v:path arrowok="t"/>
                <v:fill type="solid"/>
              </v:shape>
            </v:group>
            <v:group style="position:absolute;left:6025;top:-3648;width:10;height:20" coordorigin="6025,-3648" coordsize="10,20">
              <v:shape style="position:absolute;left:6025;top:-3648;width:10;height:20" coordorigin="6025,-3648" coordsize="10,20" path="m6025,-3629l6035,-3629,6035,-3648,6025,-3648,6025,-3629xe" filled="true" fillcolor="#000000" stroked="false">
                <v:path arrowok="t"/>
                <v:fill type="solid"/>
              </v:shape>
            </v:group>
            <v:group style="position:absolute;left:6025;top:-3629;width:10;height:20" coordorigin="6025,-3629" coordsize="10,20">
              <v:shape style="position:absolute;left:6025;top:-3629;width:10;height:20" coordorigin="6025,-3629" coordsize="10,20" path="m6025,-3610l6035,-3610,6035,-3629,6025,-3629,6025,-3610xe" filled="true" fillcolor="#000000" stroked="false">
                <v:path arrowok="t"/>
                <v:fill type="solid"/>
              </v:shape>
            </v:group>
            <v:group style="position:absolute;left:6025;top:-3610;width:10;height:20" coordorigin="6025,-3610" coordsize="10,20">
              <v:shape style="position:absolute;left:6025;top:-3610;width:10;height:20" coordorigin="6025,-3610" coordsize="10,20" path="m6025,-3591l6035,-3591,6035,-3610,6025,-3610,6025,-3591xe" filled="true" fillcolor="#000000" stroked="false">
                <v:path arrowok="t"/>
                <v:fill type="solid"/>
              </v:shape>
            </v:group>
            <v:group style="position:absolute;left:6025;top:-3591;width:10;height:20" coordorigin="6025,-3591" coordsize="10,20">
              <v:shape style="position:absolute;left:6025;top:-3591;width:10;height:20" coordorigin="6025,-3591" coordsize="10,20" path="m6025,-3571l6035,-3571,6035,-3591,6025,-3591,6025,-3571xe" filled="true" fillcolor="#000000" stroked="false">
                <v:path arrowok="t"/>
                <v:fill type="solid"/>
              </v:shape>
            </v:group>
            <v:group style="position:absolute;left:6025;top:-3571;width:10;height:20" coordorigin="6025,-3571" coordsize="10,20">
              <v:shape style="position:absolute;left:6025;top:-3571;width:10;height:20" coordorigin="6025,-3571" coordsize="10,20" path="m6025,-3552l6035,-3552,6035,-3571,6025,-3571,6025,-3552xe" filled="true" fillcolor="#000000" stroked="false">
                <v:path arrowok="t"/>
                <v:fill type="solid"/>
              </v:shape>
            </v:group>
            <v:group style="position:absolute;left:6025;top:-3552;width:10;height:20" coordorigin="6025,-3552" coordsize="10,20">
              <v:shape style="position:absolute;left:6025;top:-3552;width:10;height:20" coordorigin="6025,-3552" coordsize="10,20" path="m6025,-3533l6035,-3533,6035,-3552,6025,-3552,6025,-3533xe" filled="true" fillcolor="#000000" stroked="false">
                <v:path arrowok="t"/>
                <v:fill type="solid"/>
              </v:shape>
            </v:group>
            <v:group style="position:absolute;left:6025;top:-3533;width:10;height:20" coordorigin="6025,-3533" coordsize="10,20">
              <v:shape style="position:absolute;left:6025;top:-3533;width:10;height:20" coordorigin="6025,-3533" coordsize="10,20" path="m6025,-3514l6035,-3514,6035,-3533,6025,-3533,6025,-3514xe" filled="true" fillcolor="#000000" stroked="false">
                <v:path arrowok="t"/>
                <v:fill type="solid"/>
              </v:shape>
            </v:group>
            <v:group style="position:absolute;left:6025;top:-3514;width:10;height:20" coordorigin="6025,-3514" coordsize="10,20">
              <v:shape style="position:absolute;left:6025;top:-3514;width:10;height:20" coordorigin="6025,-3514" coordsize="10,20" path="m6025,-3495l6035,-3495,6035,-3514,6025,-3514,6025,-3495xe" filled="true" fillcolor="#000000" stroked="false">
                <v:path arrowok="t"/>
                <v:fill type="solid"/>
              </v:shape>
            </v:group>
            <v:group style="position:absolute;left:6025;top:-3495;width:10;height:20" coordorigin="6025,-3495" coordsize="10,20">
              <v:shape style="position:absolute;left:6025;top:-3495;width:10;height:20" coordorigin="6025,-3495" coordsize="10,20" path="m6025,-3475l6035,-3475,6035,-3495,6025,-3495,6025,-3475xe" filled="true" fillcolor="#000000" stroked="false">
                <v:path arrowok="t"/>
                <v:fill type="solid"/>
              </v:shape>
            </v:group>
            <v:group style="position:absolute;left:6025;top:-3475;width:10;height:20" coordorigin="6025,-3475" coordsize="10,20">
              <v:shape style="position:absolute;left:6025;top:-3475;width:10;height:20" coordorigin="6025,-3475" coordsize="10,20" path="m6025,-3456l6035,-3456,6035,-3475,6025,-3475,6025,-3456xe" filled="true" fillcolor="#000000" stroked="false">
                <v:path arrowok="t"/>
                <v:fill type="solid"/>
              </v:shape>
            </v:group>
            <v:group style="position:absolute;left:6025;top:-3456;width:10;height:20" coordorigin="6025,-3456" coordsize="10,20">
              <v:shape style="position:absolute;left:6025;top:-3456;width:10;height:20" coordorigin="6025,-3456" coordsize="10,20" path="m6025,-3437l6035,-3437,6035,-3456,6025,-3456,6025,-3437xe" filled="true" fillcolor="#000000" stroked="false">
                <v:path arrowok="t"/>
                <v:fill type="solid"/>
              </v:shape>
            </v:group>
            <v:group style="position:absolute;left:6025;top:-3437;width:10;height:20" coordorigin="6025,-3437" coordsize="10,20">
              <v:shape style="position:absolute;left:6025;top:-3437;width:10;height:20" coordorigin="6025,-3437" coordsize="10,20" path="m6025,-3418l6035,-3418,6035,-3437,6025,-3437,6025,-3418xe" filled="true" fillcolor="#000000" stroked="false">
                <v:path arrowok="t"/>
                <v:fill type="solid"/>
              </v:shape>
            </v:group>
            <v:group style="position:absolute;left:6025;top:-3418;width:10;height:20" coordorigin="6025,-3418" coordsize="10,20">
              <v:shape style="position:absolute;left:6025;top:-3418;width:10;height:20" coordorigin="6025,-3418" coordsize="10,20" path="m6025,-3399l6035,-3399,6035,-3418,6025,-3418,6025,-3399xe" filled="true" fillcolor="#000000" stroked="false">
                <v:path arrowok="t"/>
                <v:fill type="solid"/>
              </v:shape>
            </v:group>
            <v:group style="position:absolute;left:6025;top:-3399;width:10;height:20" coordorigin="6025,-3399" coordsize="10,20">
              <v:shape style="position:absolute;left:6025;top:-3399;width:10;height:20" coordorigin="6025,-3399" coordsize="10,20" path="m6025,-3379l6035,-3379,6035,-3399,6025,-3399,6025,-3379xe" filled="true" fillcolor="#000000" stroked="false">
                <v:path arrowok="t"/>
                <v:fill type="solid"/>
              </v:shape>
            </v:group>
            <v:group style="position:absolute;left:6025;top:-3379;width:10;height:20" coordorigin="6025,-3379" coordsize="10,20">
              <v:shape style="position:absolute;left:6025;top:-3379;width:10;height:20" coordorigin="6025,-3379" coordsize="10,20" path="m6025,-3360l6035,-3360,6035,-3379,6025,-3379,6025,-3360xe" filled="true" fillcolor="#000000" stroked="false">
                <v:path arrowok="t"/>
                <v:fill type="solid"/>
              </v:shape>
            </v:group>
            <v:group style="position:absolute;left:6025;top:-3360;width:10;height:20" coordorigin="6025,-3360" coordsize="10,20">
              <v:shape style="position:absolute;left:6025;top:-3360;width:10;height:20" coordorigin="6025,-3360" coordsize="10,20" path="m6025,-3341l6035,-3341,6035,-3360,6025,-3360,6025,-3341xe" filled="true" fillcolor="#000000" stroked="false">
                <v:path arrowok="t"/>
                <v:fill type="solid"/>
              </v:shape>
            </v:group>
            <v:group style="position:absolute;left:6025;top:-3341;width:10;height:20" coordorigin="6025,-3341" coordsize="10,20">
              <v:shape style="position:absolute;left:6025;top:-3341;width:10;height:20" coordorigin="6025,-3341" coordsize="10,20" path="m6025,-3322l6035,-3322,6035,-3341,6025,-3341,6025,-3322xe" filled="true" fillcolor="#000000" stroked="false">
                <v:path arrowok="t"/>
                <v:fill type="solid"/>
              </v:shape>
            </v:group>
            <v:group style="position:absolute;left:6025;top:-3322;width:10;height:20" coordorigin="6025,-3322" coordsize="10,20">
              <v:shape style="position:absolute;left:6025;top:-3322;width:10;height:20" coordorigin="6025,-3322" coordsize="10,20" path="m6025,-3303l6035,-3303,6035,-3322,6025,-3322,6025,-3303xe" filled="true" fillcolor="#000000" stroked="false">
                <v:path arrowok="t"/>
                <v:fill type="solid"/>
              </v:shape>
            </v:group>
            <v:group style="position:absolute;left:6025;top:-3303;width:10;height:20" coordorigin="6025,-3303" coordsize="10,20">
              <v:shape style="position:absolute;left:6025;top:-3303;width:10;height:20" coordorigin="6025,-3303" coordsize="10,20" path="m6025,-3283l6035,-3283,6035,-3303,6025,-3303,6025,-3283xe" filled="true" fillcolor="#000000" stroked="false">
                <v:path arrowok="t"/>
                <v:fill type="solid"/>
              </v:shape>
            </v:group>
            <v:group style="position:absolute;left:6594;top:-3667;width:10;height:20" coordorigin="6594,-3667" coordsize="10,20">
              <v:shape style="position:absolute;left:6594;top:-3667;width:10;height:20" coordorigin="6594,-3667" coordsize="10,20" path="m6594,-3648l6604,-3648,6604,-3667,6594,-3667,6594,-3648xe" filled="true" fillcolor="#000000" stroked="false">
                <v:path arrowok="t"/>
                <v:fill type="solid"/>
              </v:shape>
            </v:group>
            <v:group style="position:absolute;left:6594;top:-3648;width:10;height:20" coordorigin="6594,-3648" coordsize="10,20">
              <v:shape style="position:absolute;left:6594;top:-3648;width:10;height:20" coordorigin="6594,-3648" coordsize="10,20" path="m6594,-3629l6604,-3629,6604,-3648,6594,-3648,6594,-3629xe" filled="true" fillcolor="#000000" stroked="false">
                <v:path arrowok="t"/>
                <v:fill type="solid"/>
              </v:shape>
            </v:group>
            <v:group style="position:absolute;left:6594;top:-3629;width:10;height:20" coordorigin="6594,-3629" coordsize="10,20">
              <v:shape style="position:absolute;left:6594;top:-3629;width:10;height:20" coordorigin="6594,-3629" coordsize="10,20" path="m6594,-3610l6604,-3610,6604,-3629,6594,-3629,6594,-3610xe" filled="true" fillcolor="#000000" stroked="false">
                <v:path arrowok="t"/>
                <v:fill type="solid"/>
              </v:shape>
            </v:group>
            <v:group style="position:absolute;left:6594;top:-3610;width:10;height:20" coordorigin="6594,-3610" coordsize="10,20">
              <v:shape style="position:absolute;left:6594;top:-3610;width:10;height:20" coordorigin="6594,-3610" coordsize="10,20" path="m6594,-3591l6604,-3591,6604,-3610,6594,-3610,6594,-3591xe" filled="true" fillcolor="#000000" stroked="false">
                <v:path arrowok="t"/>
                <v:fill type="solid"/>
              </v:shape>
            </v:group>
            <v:group style="position:absolute;left:6594;top:-3591;width:10;height:20" coordorigin="6594,-3591" coordsize="10,20">
              <v:shape style="position:absolute;left:6594;top:-3591;width:10;height:20" coordorigin="6594,-3591" coordsize="10,20" path="m6594,-3571l6604,-3571,6604,-3591,6594,-3591,6594,-3571xe" filled="true" fillcolor="#000000" stroked="false">
                <v:path arrowok="t"/>
                <v:fill type="solid"/>
              </v:shape>
            </v:group>
            <v:group style="position:absolute;left:6594;top:-3571;width:10;height:20" coordorigin="6594,-3571" coordsize="10,20">
              <v:shape style="position:absolute;left:6594;top:-3571;width:10;height:20" coordorigin="6594,-3571" coordsize="10,20" path="m6594,-3552l6604,-3552,6604,-3571,6594,-3571,6594,-3552xe" filled="true" fillcolor="#000000" stroked="false">
                <v:path arrowok="t"/>
                <v:fill type="solid"/>
              </v:shape>
            </v:group>
            <v:group style="position:absolute;left:6594;top:-3552;width:10;height:20" coordorigin="6594,-3552" coordsize="10,20">
              <v:shape style="position:absolute;left:6594;top:-3552;width:10;height:20" coordorigin="6594,-3552" coordsize="10,20" path="m6594,-3533l6604,-3533,6604,-3552,6594,-3552,6594,-3533xe" filled="true" fillcolor="#000000" stroked="false">
                <v:path arrowok="t"/>
                <v:fill type="solid"/>
              </v:shape>
            </v:group>
            <v:group style="position:absolute;left:6594;top:-3533;width:10;height:20" coordorigin="6594,-3533" coordsize="10,20">
              <v:shape style="position:absolute;left:6594;top:-3533;width:10;height:20" coordorigin="6594,-3533" coordsize="10,20" path="m6594,-3514l6604,-3514,6604,-3533,6594,-3533,6594,-3514xe" filled="true" fillcolor="#000000" stroked="false">
                <v:path arrowok="t"/>
                <v:fill type="solid"/>
              </v:shape>
            </v:group>
            <v:group style="position:absolute;left:6594;top:-3514;width:10;height:20" coordorigin="6594,-3514" coordsize="10,20">
              <v:shape style="position:absolute;left:6594;top:-3514;width:10;height:20" coordorigin="6594,-3514" coordsize="10,20" path="m6594,-3495l6604,-3495,6604,-3514,6594,-3514,6594,-3495xe" filled="true" fillcolor="#000000" stroked="false">
                <v:path arrowok="t"/>
                <v:fill type="solid"/>
              </v:shape>
            </v:group>
            <v:group style="position:absolute;left:6594;top:-3495;width:10;height:20" coordorigin="6594,-3495" coordsize="10,20">
              <v:shape style="position:absolute;left:6594;top:-3495;width:10;height:20" coordorigin="6594,-3495" coordsize="10,20" path="m6594,-3475l6604,-3475,6604,-3495,6594,-3495,6594,-3475xe" filled="true" fillcolor="#000000" stroked="false">
                <v:path arrowok="t"/>
                <v:fill type="solid"/>
              </v:shape>
            </v:group>
            <v:group style="position:absolute;left:6594;top:-3475;width:10;height:20" coordorigin="6594,-3475" coordsize="10,20">
              <v:shape style="position:absolute;left:6594;top:-3475;width:10;height:20" coordorigin="6594,-3475" coordsize="10,20" path="m6594,-3456l6604,-3456,6604,-3475,6594,-3475,6594,-3456xe" filled="true" fillcolor="#000000" stroked="false">
                <v:path arrowok="t"/>
                <v:fill type="solid"/>
              </v:shape>
            </v:group>
            <v:group style="position:absolute;left:6594;top:-3456;width:10;height:20" coordorigin="6594,-3456" coordsize="10,20">
              <v:shape style="position:absolute;left:6594;top:-3456;width:10;height:20" coordorigin="6594,-3456" coordsize="10,20" path="m6594,-3437l6604,-3437,6604,-3456,6594,-3456,6594,-3437xe" filled="true" fillcolor="#000000" stroked="false">
                <v:path arrowok="t"/>
                <v:fill type="solid"/>
              </v:shape>
            </v:group>
            <v:group style="position:absolute;left:6594;top:-3437;width:10;height:20" coordorigin="6594,-3437" coordsize="10,20">
              <v:shape style="position:absolute;left:6594;top:-3437;width:10;height:20" coordorigin="6594,-3437" coordsize="10,20" path="m6594,-3418l6604,-3418,6604,-3437,6594,-3437,6594,-3418xe" filled="true" fillcolor="#000000" stroked="false">
                <v:path arrowok="t"/>
                <v:fill type="solid"/>
              </v:shape>
            </v:group>
            <v:group style="position:absolute;left:6594;top:-3418;width:10;height:20" coordorigin="6594,-3418" coordsize="10,20">
              <v:shape style="position:absolute;left:6594;top:-3418;width:10;height:20" coordorigin="6594,-3418" coordsize="10,20" path="m6594,-3399l6604,-3399,6604,-3418,6594,-3418,6594,-3399xe" filled="true" fillcolor="#000000" stroked="false">
                <v:path arrowok="t"/>
                <v:fill type="solid"/>
              </v:shape>
            </v:group>
            <v:group style="position:absolute;left:6594;top:-3399;width:10;height:20" coordorigin="6594,-3399" coordsize="10,20">
              <v:shape style="position:absolute;left:6594;top:-3399;width:10;height:20" coordorigin="6594,-3399" coordsize="10,20" path="m6594,-3379l6604,-3379,6604,-3399,6594,-3399,6594,-3379xe" filled="true" fillcolor="#000000" stroked="false">
                <v:path arrowok="t"/>
                <v:fill type="solid"/>
              </v:shape>
            </v:group>
            <v:group style="position:absolute;left:6594;top:-3379;width:10;height:20" coordorigin="6594,-3379" coordsize="10,20">
              <v:shape style="position:absolute;left:6594;top:-3379;width:10;height:20" coordorigin="6594,-3379" coordsize="10,20" path="m6594,-3360l6604,-3360,6604,-3379,6594,-3379,6594,-3360xe" filled="true" fillcolor="#000000" stroked="false">
                <v:path arrowok="t"/>
                <v:fill type="solid"/>
              </v:shape>
            </v:group>
            <v:group style="position:absolute;left:6594;top:-3360;width:10;height:20" coordorigin="6594,-3360" coordsize="10,20">
              <v:shape style="position:absolute;left:6594;top:-3360;width:10;height:20" coordorigin="6594,-3360" coordsize="10,20" path="m6594,-3341l6604,-3341,6604,-3360,6594,-3360,6594,-3341xe" filled="true" fillcolor="#000000" stroked="false">
                <v:path arrowok="t"/>
                <v:fill type="solid"/>
              </v:shape>
            </v:group>
            <v:group style="position:absolute;left:6594;top:-3341;width:10;height:20" coordorigin="6594,-3341" coordsize="10,20">
              <v:shape style="position:absolute;left:6594;top:-3341;width:10;height:20" coordorigin="6594,-3341" coordsize="10,20" path="m6594,-3322l6604,-3322,6604,-3341,6594,-3341,6594,-3322xe" filled="true" fillcolor="#000000" stroked="false">
                <v:path arrowok="t"/>
                <v:fill type="solid"/>
              </v:shape>
            </v:group>
            <v:group style="position:absolute;left:6594;top:-3322;width:10;height:20" coordorigin="6594,-3322" coordsize="10,20">
              <v:shape style="position:absolute;left:6594;top:-3322;width:10;height:20" coordorigin="6594,-3322" coordsize="10,20" path="m6594,-3303l6604,-3303,6604,-3322,6594,-3322,6594,-3303xe" filled="true" fillcolor="#000000" stroked="false">
                <v:path arrowok="t"/>
                <v:fill type="solid"/>
              </v:shape>
            </v:group>
            <v:group style="position:absolute;left:6594;top:-3303;width:10;height:20" coordorigin="6594,-3303" coordsize="10,20">
              <v:shape style="position:absolute;left:6594;top:-3303;width:10;height:20" coordorigin="6594,-3303" coordsize="10,20" path="m6594,-3283l6604,-3283,6604,-3303,6594,-3303,6594,-3283xe" filled="true" fillcolor="#000000" stroked="false">
                <v:path arrowok="t"/>
                <v:fill type="solid"/>
              </v:shape>
            </v:group>
            <v:group style="position:absolute;left:6594;top:-3281;width:10;height:2" coordorigin="6594,-3281" coordsize="10,2">
              <v:shape style="position:absolute;left:6594;top:-3281;width:10;height:2" coordorigin="6594,-3281" coordsize="10,0" path="m6594,-3281l6604,-3281e" filled="false" stroked="true" strokeweight=".23999pt" strokecolor="#000000">
                <v:path arrowok="t"/>
              </v:shape>
            </v:group>
            <v:group style="position:absolute;left:7720;top:-3667;width:10;height:20" coordorigin="7720,-3667" coordsize="10,20">
              <v:shape style="position:absolute;left:7720;top:-3667;width:10;height:20" coordorigin="7720,-3667" coordsize="10,20" path="m7720,-3648l7729,-3648,7729,-3667,7720,-3667,7720,-3648xe" filled="true" fillcolor="#000000" stroked="false">
                <v:path arrowok="t"/>
                <v:fill type="solid"/>
              </v:shape>
            </v:group>
            <v:group style="position:absolute;left:7720;top:-3648;width:10;height:20" coordorigin="7720,-3648" coordsize="10,20">
              <v:shape style="position:absolute;left:7720;top:-3648;width:10;height:20" coordorigin="7720,-3648" coordsize="10,20" path="m7720,-3629l7729,-3629,7729,-3648,7720,-3648,7720,-3629xe" filled="true" fillcolor="#000000" stroked="false">
                <v:path arrowok="t"/>
                <v:fill type="solid"/>
              </v:shape>
            </v:group>
            <v:group style="position:absolute;left:7720;top:-3629;width:10;height:20" coordorigin="7720,-3629" coordsize="10,20">
              <v:shape style="position:absolute;left:7720;top:-3629;width:10;height:20" coordorigin="7720,-3629" coordsize="10,20" path="m7720,-3610l7729,-3610,7729,-3629,7720,-3629,7720,-3610xe" filled="true" fillcolor="#000000" stroked="false">
                <v:path arrowok="t"/>
                <v:fill type="solid"/>
              </v:shape>
            </v:group>
            <v:group style="position:absolute;left:7720;top:-3610;width:10;height:20" coordorigin="7720,-3610" coordsize="10,20">
              <v:shape style="position:absolute;left:7720;top:-3610;width:10;height:20" coordorigin="7720,-3610" coordsize="10,20" path="m7720,-3591l7729,-3591,7729,-3610,7720,-3610,7720,-3591xe" filled="true" fillcolor="#000000" stroked="false">
                <v:path arrowok="t"/>
                <v:fill type="solid"/>
              </v:shape>
            </v:group>
            <v:group style="position:absolute;left:7720;top:-3591;width:10;height:20" coordorigin="7720,-3591" coordsize="10,20">
              <v:shape style="position:absolute;left:7720;top:-3591;width:10;height:20" coordorigin="7720,-3591" coordsize="10,20" path="m7720,-3571l7729,-3571,7729,-3591,7720,-3591,7720,-3571xe" filled="true" fillcolor="#000000" stroked="false">
                <v:path arrowok="t"/>
                <v:fill type="solid"/>
              </v:shape>
            </v:group>
            <v:group style="position:absolute;left:7720;top:-3571;width:10;height:20" coordorigin="7720,-3571" coordsize="10,20">
              <v:shape style="position:absolute;left:7720;top:-3571;width:10;height:20" coordorigin="7720,-3571" coordsize="10,20" path="m7720,-3552l7729,-3552,7729,-3571,7720,-3571,7720,-3552xe" filled="true" fillcolor="#000000" stroked="false">
                <v:path arrowok="t"/>
                <v:fill type="solid"/>
              </v:shape>
            </v:group>
            <v:group style="position:absolute;left:7720;top:-3552;width:10;height:20" coordorigin="7720,-3552" coordsize="10,20">
              <v:shape style="position:absolute;left:7720;top:-3552;width:10;height:20" coordorigin="7720,-3552" coordsize="10,20" path="m7720,-3533l7729,-3533,7729,-3552,7720,-3552,7720,-3533xe" filled="true" fillcolor="#000000" stroked="false">
                <v:path arrowok="t"/>
                <v:fill type="solid"/>
              </v:shape>
            </v:group>
            <v:group style="position:absolute;left:7720;top:-3533;width:10;height:20" coordorigin="7720,-3533" coordsize="10,20">
              <v:shape style="position:absolute;left:7720;top:-3533;width:10;height:20" coordorigin="7720,-3533" coordsize="10,20" path="m7720,-3514l7729,-3514,7729,-3533,7720,-3533,7720,-3514xe" filled="true" fillcolor="#000000" stroked="false">
                <v:path arrowok="t"/>
                <v:fill type="solid"/>
              </v:shape>
            </v:group>
            <v:group style="position:absolute;left:7720;top:-3514;width:10;height:20" coordorigin="7720,-3514" coordsize="10,20">
              <v:shape style="position:absolute;left:7720;top:-3514;width:10;height:20" coordorigin="7720,-3514" coordsize="10,20" path="m7720,-3495l7729,-3495,7729,-3514,7720,-3514,7720,-3495xe" filled="true" fillcolor="#000000" stroked="false">
                <v:path arrowok="t"/>
                <v:fill type="solid"/>
              </v:shape>
            </v:group>
            <v:group style="position:absolute;left:7720;top:-3495;width:10;height:20" coordorigin="7720,-3495" coordsize="10,20">
              <v:shape style="position:absolute;left:7720;top:-3495;width:10;height:20" coordorigin="7720,-3495" coordsize="10,20" path="m7720,-3475l7729,-3475,7729,-3495,7720,-3495,7720,-3475xe" filled="true" fillcolor="#000000" stroked="false">
                <v:path arrowok="t"/>
                <v:fill type="solid"/>
              </v:shape>
            </v:group>
            <v:group style="position:absolute;left:7720;top:-3475;width:10;height:20" coordorigin="7720,-3475" coordsize="10,20">
              <v:shape style="position:absolute;left:7720;top:-3475;width:10;height:20" coordorigin="7720,-3475" coordsize="10,20" path="m7720,-3456l7729,-3456,7729,-3475,7720,-3475,7720,-3456xe" filled="true" fillcolor="#000000" stroked="false">
                <v:path arrowok="t"/>
                <v:fill type="solid"/>
              </v:shape>
            </v:group>
            <v:group style="position:absolute;left:7720;top:-3456;width:10;height:20" coordorigin="7720,-3456" coordsize="10,20">
              <v:shape style="position:absolute;left:7720;top:-3456;width:10;height:20" coordorigin="7720,-3456" coordsize="10,20" path="m7720,-3437l7729,-3437,7729,-3456,7720,-3456,7720,-3437xe" filled="true" fillcolor="#000000" stroked="false">
                <v:path arrowok="t"/>
                <v:fill type="solid"/>
              </v:shape>
            </v:group>
            <v:group style="position:absolute;left:7720;top:-3437;width:10;height:20" coordorigin="7720,-3437" coordsize="10,20">
              <v:shape style="position:absolute;left:7720;top:-3437;width:10;height:20" coordorigin="7720,-3437" coordsize="10,20" path="m7720,-3418l7729,-3418,7729,-3437,7720,-3437,7720,-3418xe" filled="true" fillcolor="#000000" stroked="false">
                <v:path arrowok="t"/>
                <v:fill type="solid"/>
              </v:shape>
            </v:group>
            <v:group style="position:absolute;left:7720;top:-3418;width:10;height:20" coordorigin="7720,-3418" coordsize="10,20">
              <v:shape style="position:absolute;left:7720;top:-3418;width:10;height:20" coordorigin="7720,-3418" coordsize="10,20" path="m7720,-3399l7729,-3399,7729,-3418,7720,-3418,7720,-3399xe" filled="true" fillcolor="#000000" stroked="false">
                <v:path arrowok="t"/>
                <v:fill type="solid"/>
              </v:shape>
            </v:group>
            <v:group style="position:absolute;left:7720;top:-3399;width:10;height:20" coordorigin="7720,-3399" coordsize="10,20">
              <v:shape style="position:absolute;left:7720;top:-3399;width:10;height:20" coordorigin="7720,-3399" coordsize="10,20" path="m7720,-3379l7729,-3379,7729,-3399,7720,-3399,7720,-3379xe" filled="true" fillcolor="#000000" stroked="false">
                <v:path arrowok="t"/>
                <v:fill type="solid"/>
              </v:shape>
            </v:group>
            <v:group style="position:absolute;left:7720;top:-3379;width:10;height:20" coordorigin="7720,-3379" coordsize="10,20">
              <v:shape style="position:absolute;left:7720;top:-3379;width:10;height:20" coordorigin="7720,-3379" coordsize="10,20" path="m7720,-3360l7729,-3360,7729,-3379,7720,-3379,7720,-3360xe" filled="true" fillcolor="#000000" stroked="false">
                <v:path arrowok="t"/>
                <v:fill type="solid"/>
              </v:shape>
            </v:group>
            <v:group style="position:absolute;left:7720;top:-3360;width:10;height:20" coordorigin="7720,-3360" coordsize="10,20">
              <v:shape style="position:absolute;left:7720;top:-3360;width:10;height:20" coordorigin="7720,-3360" coordsize="10,20" path="m7720,-3341l7729,-3341,7729,-3360,7720,-3360,7720,-3341xe" filled="true" fillcolor="#000000" stroked="false">
                <v:path arrowok="t"/>
                <v:fill type="solid"/>
              </v:shape>
            </v:group>
            <v:group style="position:absolute;left:7720;top:-3341;width:10;height:20" coordorigin="7720,-3341" coordsize="10,20">
              <v:shape style="position:absolute;left:7720;top:-3341;width:10;height:20" coordorigin="7720,-3341" coordsize="10,20" path="m7720,-3322l7729,-3322,7729,-3341,7720,-3341,7720,-3322xe" filled="true" fillcolor="#000000" stroked="false">
                <v:path arrowok="t"/>
                <v:fill type="solid"/>
              </v:shape>
            </v:group>
            <v:group style="position:absolute;left:7720;top:-3322;width:10;height:20" coordorigin="7720,-3322" coordsize="10,20">
              <v:shape style="position:absolute;left:7720;top:-3322;width:10;height:20" coordorigin="7720,-3322" coordsize="10,20" path="m7720,-3303l7729,-3303,7729,-3322,7720,-3322,7720,-3303xe" filled="true" fillcolor="#000000" stroked="false">
                <v:path arrowok="t"/>
                <v:fill type="solid"/>
              </v:shape>
            </v:group>
            <v:group style="position:absolute;left:7720;top:-3303;width:10;height:20" coordorigin="7720,-3303" coordsize="10,20">
              <v:shape style="position:absolute;left:7720;top:-3303;width:10;height:20" coordorigin="7720,-3303" coordsize="10,20" path="m7720,-3283l7729,-3283,7729,-3303,7720,-3303,7720,-3283xe" filled="true" fillcolor="#000000" stroked="false">
                <v:path arrowok="t"/>
                <v:fill type="solid"/>
              </v:shape>
            </v:group>
            <v:group style="position:absolute;left:7720;top:-3281;width:10;height:2" coordorigin="7720,-3281" coordsize="10,2">
              <v:shape style="position:absolute;left:7720;top:-3281;width:10;height:2" coordorigin="7720,-3281" coordsize="10,0" path="m7720,-3281l7729,-3281e" filled="false" stroked="true" strokeweight=".23999pt" strokecolor="#000000">
                <v:path arrowok="t"/>
              </v:shape>
            </v:group>
            <v:group style="position:absolute;left:8490;top:-3667;width:10;height:20" coordorigin="8490,-3667" coordsize="10,20">
              <v:shape style="position:absolute;left:8490;top:-3667;width:10;height:20" coordorigin="8490,-3667" coordsize="10,20" path="m8490,-3648l8500,-3648,8500,-3667,8490,-3667,8490,-3648xe" filled="true" fillcolor="#000000" stroked="false">
                <v:path arrowok="t"/>
                <v:fill type="solid"/>
              </v:shape>
            </v:group>
            <v:group style="position:absolute;left:8490;top:-3648;width:10;height:20" coordorigin="8490,-3648" coordsize="10,20">
              <v:shape style="position:absolute;left:8490;top:-3648;width:10;height:20" coordorigin="8490,-3648" coordsize="10,20" path="m8490,-3629l8500,-3629,8500,-3648,8490,-3648,8490,-3629xe" filled="true" fillcolor="#000000" stroked="false">
                <v:path arrowok="t"/>
                <v:fill type="solid"/>
              </v:shape>
            </v:group>
            <v:group style="position:absolute;left:8490;top:-3629;width:10;height:20" coordorigin="8490,-3629" coordsize="10,20">
              <v:shape style="position:absolute;left:8490;top:-3629;width:10;height:20" coordorigin="8490,-3629" coordsize="10,20" path="m8490,-3610l8500,-3610,8500,-3629,8490,-3629,8490,-3610xe" filled="true" fillcolor="#000000" stroked="false">
                <v:path arrowok="t"/>
                <v:fill type="solid"/>
              </v:shape>
            </v:group>
            <v:group style="position:absolute;left:8490;top:-3610;width:10;height:20" coordorigin="8490,-3610" coordsize="10,20">
              <v:shape style="position:absolute;left:8490;top:-3610;width:10;height:20" coordorigin="8490,-3610" coordsize="10,20" path="m8490,-3591l8500,-3591,8500,-3610,8490,-3610,8490,-3591xe" filled="true" fillcolor="#000000" stroked="false">
                <v:path arrowok="t"/>
                <v:fill type="solid"/>
              </v:shape>
            </v:group>
            <v:group style="position:absolute;left:8490;top:-3591;width:10;height:20" coordorigin="8490,-3591" coordsize="10,20">
              <v:shape style="position:absolute;left:8490;top:-3591;width:10;height:20" coordorigin="8490,-3591" coordsize="10,20" path="m8490,-3571l8500,-3571,8500,-3591,8490,-3591,8490,-3571xe" filled="true" fillcolor="#000000" stroked="false">
                <v:path arrowok="t"/>
                <v:fill type="solid"/>
              </v:shape>
            </v:group>
            <v:group style="position:absolute;left:8490;top:-3571;width:10;height:20" coordorigin="8490,-3571" coordsize="10,20">
              <v:shape style="position:absolute;left:8490;top:-3571;width:10;height:20" coordorigin="8490,-3571" coordsize="10,20" path="m8490,-3552l8500,-3552,8500,-3571,8490,-3571,8490,-3552xe" filled="true" fillcolor="#000000" stroked="false">
                <v:path arrowok="t"/>
                <v:fill type="solid"/>
              </v:shape>
            </v:group>
            <v:group style="position:absolute;left:8490;top:-3552;width:10;height:20" coordorigin="8490,-3552" coordsize="10,20">
              <v:shape style="position:absolute;left:8490;top:-3552;width:10;height:20" coordorigin="8490,-3552" coordsize="10,20" path="m8490,-3533l8500,-3533,8500,-3552,8490,-3552,8490,-3533xe" filled="true" fillcolor="#000000" stroked="false">
                <v:path arrowok="t"/>
                <v:fill type="solid"/>
              </v:shape>
            </v:group>
            <v:group style="position:absolute;left:8490;top:-3533;width:10;height:20" coordorigin="8490,-3533" coordsize="10,20">
              <v:shape style="position:absolute;left:8490;top:-3533;width:10;height:20" coordorigin="8490,-3533" coordsize="10,20" path="m8490,-3514l8500,-3514,8500,-3533,8490,-3533,8490,-3514xe" filled="true" fillcolor="#000000" stroked="false">
                <v:path arrowok="t"/>
                <v:fill type="solid"/>
              </v:shape>
            </v:group>
            <v:group style="position:absolute;left:8490;top:-3514;width:10;height:20" coordorigin="8490,-3514" coordsize="10,20">
              <v:shape style="position:absolute;left:8490;top:-3514;width:10;height:20" coordorigin="8490,-3514" coordsize="10,20" path="m8490,-3495l8500,-3495,8500,-3514,8490,-3514,8490,-3495xe" filled="true" fillcolor="#000000" stroked="false">
                <v:path arrowok="t"/>
                <v:fill type="solid"/>
              </v:shape>
            </v:group>
            <v:group style="position:absolute;left:8490;top:-3495;width:10;height:20" coordorigin="8490,-3495" coordsize="10,20">
              <v:shape style="position:absolute;left:8490;top:-3495;width:10;height:20" coordorigin="8490,-3495" coordsize="10,20" path="m8490,-3475l8500,-3475,8500,-3495,8490,-3495,8490,-3475xe" filled="true" fillcolor="#000000" stroked="false">
                <v:path arrowok="t"/>
                <v:fill type="solid"/>
              </v:shape>
            </v:group>
            <v:group style="position:absolute;left:8490;top:-3475;width:10;height:20" coordorigin="8490,-3475" coordsize="10,20">
              <v:shape style="position:absolute;left:8490;top:-3475;width:10;height:20" coordorigin="8490,-3475" coordsize="10,20" path="m8490,-3456l8500,-3456,8500,-3475,8490,-3475,8490,-3456xe" filled="true" fillcolor="#000000" stroked="false">
                <v:path arrowok="t"/>
                <v:fill type="solid"/>
              </v:shape>
            </v:group>
            <v:group style="position:absolute;left:8490;top:-3456;width:10;height:20" coordorigin="8490,-3456" coordsize="10,20">
              <v:shape style="position:absolute;left:8490;top:-3456;width:10;height:20" coordorigin="8490,-3456" coordsize="10,20" path="m8490,-3437l8500,-3437,8500,-3456,8490,-3456,8490,-3437xe" filled="true" fillcolor="#000000" stroked="false">
                <v:path arrowok="t"/>
                <v:fill type="solid"/>
              </v:shape>
            </v:group>
            <v:group style="position:absolute;left:8490;top:-3437;width:10;height:20" coordorigin="8490,-3437" coordsize="10,20">
              <v:shape style="position:absolute;left:8490;top:-3437;width:10;height:20" coordorigin="8490,-3437" coordsize="10,20" path="m8490,-3418l8500,-3418,8500,-3437,8490,-3437,8490,-3418xe" filled="true" fillcolor="#000000" stroked="false">
                <v:path arrowok="t"/>
                <v:fill type="solid"/>
              </v:shape>
            </v:group>
            <v:group style="position:absolute;left:8490;top:-3418;width:10;height:20" coordorigin="8490,-3418" coordsize="10,20">
              <v:shape style="position:absolute;left:8490;top:-3418;width:10;height:20" coordorigin="8490,-3418" coordsize="10,20" path="m8490,-3399l8500,-3399,8500,-3418,8490,-3418,8490,-3399xe" filled="true" fillcolor="#000000" stroked="false">
                <v:path arrowok="t"/>
                <v:fill type="solid"/>
              </v:shape>
            </v:group>
            <v:group style="position:absolute;left:8490;top:-3399;width:10;height:20" coordorigin="8490,-3399" coordsize="10,20">
              <v:shape style="position:absolute;left:8490;top:-3399;width:10;height:20" coordorigin="8490,-3399" coordsize="10,20" path="m8490,-3379l8500,-3379,8500,-3399,8490,-3399,8490,-3379xe" filled="true" fillcolor="#000000" stroked="false">
                <v:path arrowok="t"/>
                <v:fill type="solid"/>
              </v:shape>
            </v:group>
            <v:group style="position:absolute;left:8490;top:-3379;width:10;height:20" coordorigin="8490,-3379" coordsize="10,20">
              <v:shape style="position:absolute;left:8490;top:-3379;width:10;height:20" coordorigin="8490,-3379" coordsize="10,20" path="m8490,-3360l8500,-3360,8500,-3379,8490,-3379,8490,-3360xe" filled="true" fillcolor="#000000" stroked="false">
                <v:path arrowok="t"/>
                <v:fill type="solid"/>
              </v:shape>
            </v:group>
            <v:group style="position:absolute;left:8490;top:-3360;width:10;height:20" coordorigin="8490,-3360" coordsize="10,20">
              <v:shape style="position:absolute;left:8490;top:-3360;width:10;height:20" coordorigin="8490,-3360" coordsize="10,20" path="m8490,-3341l8500,-3341,8500,-3360,8490,-3360,8490,-3341xe" filled="true" fillcolor="#000000" stroked="false">
                <v:path arrowok="t"/>
                <v:fill type="solid"/>
              </v:shape>
            </v:group>
            <v:group style="position:absolute;left:8490;top:-3341;width:10;height:20" coordorigin="8490,-3341" coordsize="10,20">
              <v:shape style="position:absolute;left:8490;top:-3341;width:10;height:20" coordorigin="8490,-3341" coordsize="10,20" path="m8490,-3322l8500,-3322,8500,-3341,8490,-3341,8490,-3322xe" filled="true" fillcolor="#000000" stroked="false">
                <v:path arrowok="t"/>
                <v:fill type="solid"/>
              </v:shape>
            </v:group>
            <v:group style="position:absolute;left:8490;top:-3322;width:10;height:20" coordorigin="8490,-3322" coordsize="10,20">
              <v:shape style="position:absolute;left:8490;top:-3322;width:10;height:20" coordorigin="8490,-3322" coordsize="10,20" path="m8490,-3303l8500,-3303,8500,-3322,8490,-3322,8490,-3303xe" filled="true" fillcolor="#000000" stroked="false">
                <v:path arrowok="t"/>
                <v:fill type="solid"/>
              </v:shape>
            </v:group>
            <v:group style="position:absolute;left:8490;top:-3303;width:10;height:20" coordorigin="8490,-3303" coordsize="10,20">
              <v:shape style="position:absolute;left:8490;top:-3303;width:10;height:20" coordorigin="8490,-3303" coordsize="10,20" path="m8490,-3283l8500,-3283,8500,-3303,8490,-3303,8490,-3283xe" filled="true" fillcolor="#000000" stroked="false">
                <v:path arrowok="t"/>
                <v:fill type="solid"/>
              </v:shape>
            </v:group>
            <v:group style="position:absolute;left:9280;top:-3667;width:10;height:20" coordorigin="9280,-3667" coordsize="10,20">
              <v:shape style="position:absolute;left:9280;top:-3667;width:10;height:20" coordorigin="9280,-3667" coordsize="10,20" path="m9280,-3648l9290,-3648,9290,-3667,9280,-3667,9280,-3648xe" filled="true" fillcolor="#000000" stroked="false">
                <v:path arrowok="t"/>
                <v:fill type="solid"/>
              </v:shape>
            </v:group>
            <v:group style="position:absolute;left:9280;top:-3648;width:10;height:20" coordorigin="9280,-3648" coordsize="10,20">
              <v:shape style="position:absolute;left:9280;top:-3648;width:10;height:20" coordorigin="9280,-3648" coordsize="10,20" path="m9280,-3629l9290,-3629,9290,-3648,9280,-3648,9280,-3629xe" filled="true" fillcolor="#000000" stroked="false">
                <v:path arrowok="t"/>
                <v:fill type="solid"/>
              </v:shape>
            </v:group>
            <v:group style="position:absolute;left:9280;top:-3629;width:10;height:20" coordorigin="9280,-3629" coordsize="10,20">
              <v:shape style="position:absolute;left:9280;top:-3629;width:10;height:20" coordorigin="9280,-3629" coordsize="10,20" path="m9280,-3610l9290,-3610,9290,-3629,9280,-3629,9280,-3610xe" filled="true" fillcolor="#000000" stroked="false">
                <v:path arrowok="t"/>
                <v:fill type="solid"/>
              </v:shape>
            </v:group>
            <v:group style="position:absolute;left:9280;top:-3610;width:10;height:20" coordorigin="9280,-3610" coordsize="10,20">
              <v:shape style="position:absolute;left:9280;top:-3610;width:10;height:20" coordorigin="9280,-3610" coordsize="10,20" path="m9280,-3591l9290,-3591,9290,-3610,9280,-3610,9280,-3591xe" filled="true" fillcolor="#000000" stroked="false">
                <v:path arrowok="t"/>
                <v:fill type="solid"/>
              </v:shape>
            </v:group>
            <v:group style="position:absolute;left:9280;top:-3591;width:10;height:20" coordorigin="9280,-3591" coordsize="10,20">
              <v:shape style="position:absolute;left:9280;top:-3591;width:10;height:20" coordorigin="9280,-3591" coordsize="10,20" path="m9280,-3571l9290,-3571,9290,-3591,9280,-3591,9280,-3571xe" filled="true" fillcolor="#000000" stroked="false">
                <v:path arrowok="t"/>
                <v:fill type="solid"/>
              </v:shape>
            </v:group>
            <v:group style="position:absolute;left:9280;top:-3571;width:10;height:20" coordorigin="9280,-3571" coordsize="10,20">
              <v:shape style="position:absolute;left:9280;top:-3571;width:10;height:20" coordorigin="9280,-3571" coordsize="10,20" path="m9280,-3552l9290,-3552,9290,-3571,9280,-3571,9280,-3552xe" filled="true" fillcolor="#000000" stroked="false">
                <v:path arrowok="t"/>
                <v:fill type="solid"/>
              </v:shape>
            </v:group>
            <v:group style="position:absolute;left:9280;top:-3552;width:10;height:20" coordorigin="9280,-3552" coordsize="10,20">
              <v:shape style="position:absolute;left:9280;top:-3552;width:10;height:20" coordorigin="9280,-3552" coordsize="10,20" path="m9280,-3533l9290,-3533,9290,-3552,9280,-3552,9280,-3533xe" filled="true" fillcolor="#000000" stroked="false">
                <v:path arrowok="t"/>
                <v:fill type="solid"/>
              </v:shape>
            </v:group>
            <v:group style="position:absolute;left:9280;top:-3533;width:10;height:20" coordorigin="9280,-3533" coordsize="10,20">
              <v:shape style="position:absolute;left:9280;top:-3533;width:10;height:20" coordorigin="9280,-3533" coordsize="10,20" path="m9280,-3514l9290,-3514,9290,-3533,9280,-3533,9280,-3514xe" filled="true" fillcolor="#000000" stroked="false">
                <v:path arrowok="t"/>
                <v:fill type="solid"/>
              </v:shape>
            </v:group>
            <v:group style="position:absolute;left:9280;top:-3514;width:10;height:20" coordorigin="9280,-3514" coordsize="10,20">
              <v:shape style="position:absolute;left:9280;top:-3514;width:10;height:20" coordorigin="9280,-3514" coordsize="10,20" path="m9280,-3495l9290,-3495,9290,-3514,9280,-3514,9280,-3495xe" filled="true" fillcolor="#000000" stroked="false">
                <v:path arrowok="t"/>
                <v:fill type="solid"/>
              </v:shape>
            </v:group>
            <v:group style="position:absolute;left:9280;top:-3495;width:10;height:20" coordorigin="9280,-3495" coordsize="10,20">
              <v:shape style="position:absolute;left:9280;top:-3495;width:10;height:20" coordorigin="9280,-3495" coordsize="10,20" path="m9280,-3475l9290,-3475,9290,-3495,9280,-3495,9280,-3475xe" filled="true" fillcolor="#000000" stroked="false">
                <v:path arrowok="t"/>
                <v:fill type="solid"/>
              </v:shape>
            </v:group>
            <v:group style="position:absolute;left:9280;top:-3475;width:10;height:20" coordorigin="9280,-3475" coordsize="10,20">
              <v:shape style="position:absolute;left:9280;top:-3475;width:10;height:20" coordorigin="9280,-3475" coordsize="10,20" path="m9280,-3456l9290,-3456,9290,-3475,9280,-3475,9280,-3456xe" filled="true" fillcolor="#000000" stroked="false">
                <v:path arrowok="t"/>
                <v:fill type="solid"/>
              </v:shape>
            </v:group>
            <v:group style="position:absolute;left:9280;top:-3456;width:10;height:20" coordorigin="9280,-3456" coordsize="10,20">
              <v:shape style="position:absolute;left:9280;top:-3456;width:10;height:20" coordorigin="9280,-3456" coordsize="10,20" path="m9280,-3437l9290,-3437,9290,-3456,9280,-3456,9280,-3437xe" filled="true" fillcolor="#000000" stroked="false">
                <v:path arrowok="t"/>
                <v:fill type="solid"/>
              </v:shape>
            </v:group>
            <v:group style="position:absolute;left:9280;top:-3437;width:10;height:20" coordorigin="9280,-3437" coordsize="10,20">
              <v:shape style="position:absolute;left:9280;top:-3437;width:10;height:20" coordorigin="9280,-3437" coordsize="10,20" path="m9280,-3418l9290,-3418,9290,-3437,9280,-3437,9280,-3418xe" filled="true" fillcolor="#000000" stroked="false">
                <v:path arrowok="t"/>
                <v:fill type="solid"/>
              </v:shape>
            </v:group>
            <v:group style="position:absolute;left:9280;top:-3418;width:10;height:20" coordorigin="9280,-3418" coordsize="10,20">
              <v:shape style="position:absolute;left:9280;top:-3418;width:10;height:20" coordorigin="9280,-3418" coordsize="10,20" path="m9280,-3399l9290,-3399,9290,-3418,9280,-3418,9280,-3399xe" filled="true" fillcolor="#000000" stroked="false">
                <v:path arrowok="t"/>
                <v:fill type="solid"/>
              </v:shape>
            </v:group>
            <v:group style="position:absolute;left:9280;top:-3399;width:10;height:20" coordorigin="9280,-3399" coordsize="10,20">
              <v:shape style="position:absolute;left:9280;top:-3399;width:10;height:20" coordorigin="9280,-3399" coordsize="10,20" path="m9280,-3379l9290,-3379,9290,-3399,9280,-3399,9280,-3379xe" filled="true" fillcolor="#000000" stroked="false">
                <v:path arrowok="t"/>
                <v:fill type="solid"/>
              </v:shape>
            </v:group>
            <v:group style="position:absolute;left:9280;top:-3379;width:10;height:20" coordorigin="9280,-3379" coordsize="10,20">
              <v:shape style="position:absolute;left:9280;top:-3379;width:10;height:20" coordorigin="9280,-3379" coordsize="10,20" path="m9280,-3360l9290,-3360,9290,-3379,9280,-3379,9280,-3360xe" filled="true" fillcolor="#000000" stroked="false">
                <v:path arrowok="t"/>
                <v:fill type="solid"/>
              </v:shape>
            </v:group>
            <v:group style="position:absolute;left:9280;top:-3360;width:10;height:20" coordorigin="9280,-3360" coordsize="10,20">
              <v:shape style="position:absolute;left:9280;top:-3360;width:10;height:20" coordorigin="9280,-3360" coordsize="10,20" path="m9280,-3341l9290,-3341,9290,-3360,9280,-3360,9280,-3341xe" filled="true" fillcolor="#000000" stroked="false">
                <v:path arrowok="t"/>
                <v:fill type="solid"/>
              </v:shape>
            </v:group>
            <v:group style="position:absolute;left:9280;top:-3341;width:10;height:20" coordorigin="9280,-3341" coordsize="10,20">
              <v:shape style="position:absolute;left:9280;top:-3341;width:10;height:20" coordorigin="9280,-3341" coordsize="10,20" path="m9280,-3322l9290,-3322,9290,-3341,9280,-3341,9280,-3322xe" filled="true" fillcolor="#000000" stroked="false">
                <v:path arrowok="t"/>
                <v:fill type="solid"/>
              </v:shape>
            </v:group>
            <v:group style="position:absolute;left:9280;top:-3322;width:10;height:20" coordorigin="9280,-3322" coordsize="10,20">
              <v:shape style="position:absolute;left:9280;top:-3322;width:10;height:20" coordorigin="9280,-3322" coordsize="10,20" path="m9280,-3303l9290,-3303,9290,-3322,9280,-3322,9280,-3303xe" filled="true" fillcolor="#000000" stroked="false">
                <v:path arrowok="t"/>
                <v:fill type="solid"/>
              </v:shape>
            </v:group>
            <v:group style="position:absolute;left:9280;top:-3303;width:10;height:20" coordorigin="9280,-3303" coordsize="10,20">
              <v:shape style="position:absolute;left:9280;top:-3303;width:10;height:20" coordorigin="9280,-3303" coordsize="10,20" path="m9280,-3283l9290,-3283,9290,-3303,9280,-3303,9280,-3283xe" filled="true" fillcolor="#000000" stroked="false">
                <v:path arrowok="t"/>
                <v:fill type="solid"/>
              </v:shape>
            </v:group>
            <v:group style="position:absolute;left:10116;top:-3667;width:10;height:20" coordorigin="10116,-3667" coordsize="10,20">
              <v:shape style="position:absolute;left:10116;top:-3667;width:10;height:20" coordorigin="10116,-3667" coordsize="10,20" path="m10116,-3648l10125,-3648,10125,-3667,10116,-3667,10116,-3648xe" filled="true" fillcolor="#000000" stroked="false">
                <v:path arrowok="t"/>
                <v:fill type="solid"/>
              </v:shape>
            </v:group>
            <v:group style="position:absolute;left:10116;top:-3648;width:10;height:20" coordorigin="10116,-3648" coordsize="10,20">
              <v:shape style="position:absolute;left:10116;top:-3648;width:10;height:20" coordorigin="10116,-3648" coordsize="10,20" path="m10116,-3629l10125,-3629,10125,-3648,10116,-3648,10116,-3629xe" filled="true" fillcolor="#000000" stroked="false">
                <v:path arrowok="t"/>
                <v:fill type="solid"/>
              </v:shape>
            </v:group>
            <v:group style="position:absolute;left:10116;top:-3629;width:10;height:20" coordorigin="10116,-3629" coordsize="10,20">
              <v:shape style="position:absolute;left:10116;top:-3629;width:10;height:20" coordorigin="10116,-3629" coordsize="10,20" path="m10116,-3610l10125,-3610,10125,-3629,10116,-3629,10116,-3610xe" filled="true" fillcolor="#000000" stroked="false">
                <v:path arrowok="t"/>
                <v:fill type="solid"/>
              </v:shape>
            </v:group>
            <v:group style="position:absolute;left:10116;top:-3610;width:10;height:20" coordorigin="10116,-3610" coordsize="10,20">
              <v:shape style="position:absolute;left:10116;top:-3610;width:10;height:20" coordorigin="10116,-3610" coordsize="10,20" path="m10116,-3591l10125,-3591,10125,-3610,10116,-3610,10116,-3591xe" filled="true" fillcolor="#000000" stroked="false">
                <v:path arrowok="t"/>
                <v:fill type="solid"/>
              </v:shape>
            </v:group>
            <v:group style="position:absolute;left:10116;top:-3591;width:10;height:20" coordorigin="10116,-3591" coordsize="10,20">
              <v:shape style="position:absolute;left:10116;top:-3591;width:10;height:20" coordorigin="10116,-3591" coordsize="10,20" path="m10116,-3571l10125,-3571,10125,-3591,10116,-3591,10116,-3571xe" filled="true" fillcolor="#000000" stroked="false">
                <v:path arrowok="t"/>
                <v:fill type="solid"/>
              </v:shape>
            </v:group>
            <v:group style="position:absolute;left:10116;top:-3571;width:10;height:20" coordorigin="10116,-3571" coordsize="10,20">
              <v:shape style="position:absolute;left:10116;top:-3571;width:10;height:20" coordorigin="10116,-3571" coordsize="10,20" path="m10116,-3552l10125,-3552,10125,-3571,10116,-3571,10116,-3552xe" filled="true" fillcolor="#000000" stroked="false">
                <v:path arrowok="t"/>
                <v:fill type="solid"/>
              </v:shape>
            </v:group>
            <v:group style="position:absolute;left:10116;top:-3552;width:10;height:20" coordorigin="10116,-3552" coordsize="10,20">
              <v:shape style="position:absolute;left:10116;top:-3552;width:10;height:20" coordorigin="10116,-3552" coordsize="10,20" path="m10116,-3533l10125,-3533,10125,-3552,10116,-3552,10116,-3533xe" filled="true" fillcolor="#000000" stroked="false">
                <v:path arrowok="t"/>
                <v:fill type="solid"/>
              </v:shape>
            </v:group>
            <v:group style="position:absolute;left:10116;top:-3533;width:10;height:20" coordorigin="10116,-3533" coordsize="10,20">
              <v:shape style="position:absolute;left:10116;top:-3533;width:10;height:20" coordorigin="10116,-3533" coordsize="10,20" path="m10116,-3514l10125,-3514,10125,-3533,10116,-3533,10116,-3514xe" filled="true" fillcolor="#000000" stroked="false">
                <v:path arrowok="t"/>
                <v:fill type="solid"/>
              </v:shape>
            </v:group>
            <v:group style="position:absolute;left:10116;top:-3514;width:10;height:20" coordorigin="10116,-3514" coordsize="10,20">
              <v:shape style="position:absolute;left:10116;top:-3514;width:10;height:20" coordorigin="10116,-3514" coordsize="10,20" path="m10116,-3495l10125,-3495,10125,-3514,10116,-3514,10116,-3495xe" filled="true" fillcolor="#000000" stroked="false">
                <v:path arrowok="t"/>
                <v:fill type="solid"/>
              </v:shape>
            </v:group>
            <v:group style="position:absolute;left:10116;top:-3495;width:10;height:20" coordorigin="10116,-3495" coordsize="10,20">
              <v:shape style="position:absolute;left:10116;top:-3495;width:10;height:20" coordorigin="10116,-3495" coordsize="10,20" path="m10116,-3475l10125,-3475,10125,-3495,10116,-3495,10116,-3475xe" filled="true" fillcolor="#000000" stroked="false">
                <v:path arrowok="t"/>
                <v:fill type="solid"/>
              </v:shape>
            </v:group>
            <v:group style="position:absolute;left:10116;top:-3475;width:10;height:20" coordorigin="10116,-3475" coordsize="10,20">
              <v:shape style="position:absolute;left:10116;top:-3475;width:10;height:20" coordorigin="10116,-3475" coordsize="10,20" path="m10116,-3456l10125,-3456,10125,-3475,10116,-3475,10116,-3456xe" filled="true" fillcolor="#000000" stroked="false">
                <v:path arrowok="t"/>
                <v:fill type="solid"/>
              </v:shape>
            </v:group>
            <v:group style="position:absolute;left:10116;top:-3456;width:10;height:20" coordorigin="10116,-3456" coordsize="10,20">
              <v:shape style="position:absolute;left:10116;top:-3456;width:10;height:20" coordorigin="10116,-3456" coordsize="10,20" path="m10116,-3437l10125,-3437,10125,-3456,10116,-3456,10116,-3437xe" filled="true" fillcolor="#000000" stroked="false">
                <v:path arrowok="t"/>
                <v:fill type="solid"/>
              </v:shape>
            </v:group>
            <v:group style="position:absolute;left:10116;top:-3437;width:10;height:20" coordorigin="10116,-3437" coordsize="10,20">
              <v:shape style="position:absolute;left:10116;top:-3437;width:10;height:20" coordorigin="10116,-3437" coordsize="10,20" path="m10116,-3418l10125,-3418,10125,-3437,10116,-3437,10116,-3418xe" filled="true" fillcolor="#000000" stroked="false">
                <v:path arrowok="t"/>
                <v:fill type="solid"/>
              </v:shape>
            </v:group>
            <v:group style="position:absolute;left:10116;top:-3418;width:10;height:20" coordorigin="10116,-3418" coordsize="10,20">
              <v:shape style="position:absolute;left:10116;top:-3418;width:10;height:20" coordorigin="10116,-3418" coordsize="10,20" path="m10116,-3399l10125,-3399,10125,-3418,10116,-3418,10116,-3399xe" filled="true" fillcolor="#000000" stroked="false">
                <v:path arrowok="t"/>
                <v:fill type="solid"/>
              </v:shape>
            </v:group>
            <v:group style="position:absolute;left:10116;top:-3399;width:10;height:20" coordorigin="10116,-3399" coordsize="10,20">
              <v:shape style="position:absolute;left:10116;top:-3399;width:10;height:20" coordorigin="10116,-3399" coordsize="10,20" path="m10116,-3379l10125,-3379,10125,-3399,10116,-3399,10116,-3379xe" filled="true" fillcolor="#000000" stroked="false">
                <v:path arrowok="t"/>
                <v:fill type="solid"/>
              </v:shape>
            </v:group>
            <v:group style="position:absolute;left:10116;top:-3379;width:10;height:20" coordorigin="10116,-3379" coordsize="10,20">
              <v:shape style="position:absolute;left:10116;top:-3379;width:10;height:20" coordorigin="10116,-3379" coordsize="10,20" path="m10116,-3360l10125,-3360,10125,-3379,10116,-3379,10116,-3360xe" filled="true" fillcolor="#000000" stroked="false">
                <v:path arrowok="t"/>
                <v:fill type="solid"/>
              </v:shape>
            </v:group>
            <v:group style="position:absolute;left:10116;top:-3360;width:10;height:20" coordorigin="10116,-3360" coordsize="10,20">
              <v:shape style="position:absolute;left:10116;top:-3360;width:10;height:20" coordorigin="10116,-3360" coordsize="10,20" path="m10116,-3341l10125,-3341,10125,-3360,10116,-3360,10116,-3341xe" filled="true" fillcolor="#000000" stroked="false">
                <v:path arrowok="t"/>
                <v:fill type="solid"/>
              </v:shape>
            </v:group>
            <v:group style="position:absolute;left:10116;top:-3341;width:10;height:20" coordorigin="10116,-3341" coordsize="10,20">
              <v:shape style="position:absolute;left:10116;top:-3341;width:10;height:20" coordorigin="10116,-3341" coordsize="10,20" path="m10116,-3322l10125,-3322,10125,-3341,10116,-3341,10116,-3322xe" filled="true" fillcolor="#000000" stroked="false">
                <v:path arrowok="t"/>
                <v:fill type="solid"/>
              </v:shape>
            </v:group>
            <v:group style="position:absolute;left:10116;top:-3322;width:10;height:20" coordorigin="10116,-3322" coordsize="10,20">
              <v:shape style="position:absolute;left:10116;top:-3322;width:10;height:20" coordorigin="10116,-3322" coordsize="10,20" path="m10116,-3303l10125,-3303,10125,-3322,10116,-3322,10116,-3303xe" filled="true" fillcolor="#000000" stroked="false">
                <v:path arrowok="t"/>
                <v:fill type="solid"/>
              </v:shape>
            </v:group>
            <v:group style="position:absolute;left:10116;top:-3303;width:10;height:20" coordorigin="10116,-3303" coordsize="10,20">
              <v:shape style="position:absolute;left:10116;top:-3303;width:10;height:20" coordorigin="10116,-3303" coordsize="10,20" path="m10116,-3283l10125,-3283,10125,-3303,10116,-3303,10116,-3283xe" filled="true" fillcolor="#000000" stroked="false">
                <v:path arrowok="t"/>
                <v:fill type="solid"/>
              </v:shape>
              <v:shape style="position:absolute;left:718;top:-3379;width:2729;height:110" type="#_x0000_t75" stroked="false">
                <v:imagedata r:id="rId454" o:title=""/>
              </v:shape>
              <v:shape style="position:absolute;left:3423;top:-3283;width:889;height:14" type="#_x0000_t75" stroked="false">
                <v:imagedata r:id="rId506" o:title=""/>
              </v:shape>
              <v:shape style="position:absolute;left:4297;top:-3283;width:806;height:14" type="#_x0000_t75" stroked="false">
                <v:imagedata r:id="rId498" o:title=""/>
              </v:shape>
              <v:shape style="position:absolute;left:5089;top:-3283;width:946;height:14" type="#_x0000_t75" stroked="false">
                <v:imagedata r:id="rId507" o:title=""/>
              </v:shape>
              <v:shape style="position:absolute;left:6020;top:-3279;width:574;height:10" type="#_x0000_t75" stroked="false">
                <v:imagedata r:id="rId499" o:title=""/>
              </v:shape>
              <v:shape style="position:absolute;left:6589;top:-3279;width:1130;height:10" type="#_x0000_t75" stroked="false">
                <v:imagedata r:id="rId439" o:title=""/>
              </v:shape>
              <v:shape style="position:absolute;left:7715;top:-3283;width:785;height:14" type="#_x0000_t75" stroked="false">
                <v:imagedata r:id="rId460" o:title=""/>
              </v:shape>
              <v:shape style="position:absolute;left:8485;top:-3283;width:805;height:14" type="#_x0000_t75" stroked="false">
                <v:imagedata r:id="rId508" o:title=""/>
              </v:shape>
              <v:shape style="position:absolute;left:9276;top:-3283;width:850;height:14" type="#_x0000_t75" stroked="false">
                <v:imagedata r:id="rId462" o:title=""/>
              </v:shape>
              <v:shape style="position:absolute;left:10111;top:-3279;width:799;height:10" type="#_x0000_t75" stroked="false">
                <v:imagedata r:id="rId472" o:title=""/>
              </v:shape>
            </v:group>
            <v:group style="position:absolute;left:3428;top:-3269;width:10;height:20" coordorigin="3428,-3269" coordsize="10,20">
              <v:shape style="position:absolute;left:3428;top:-3269;width:10;height:20" coordorigin="3428,-3269" coordsize="10,20" path="m3428,-3250l3437,-3250,3437,-3269,3428,-3269,3428,-3250xe" filled="true" fillcolor="#000000" stroked="false">
                <v:path arrowok="t"/>
                <v:fill type="solid"/>
              </v:shape>
            </v:group>
            <v:group style="position:absolute;left:3428;top:-3250;width:10;height:20" coordorigin="3428,-3250" coordsize="10,20">
              <v:shape style="position:absolute;left:3428;top:-3250;width:10;height:20" coordorigin="3428,-3250" coordsize="10,20" path="m3428,-3231l3437,-3231,3437,-3250,3428,-3250,3428,-3231xe" filled="true" fillcolor="#000000" stroked="false">
                <v:path arrowok="t"/>
                <v:fill type="solid"/>
              </v:shape>
            </v:group>
            <v:group style="position:absolute;left:3428;top:-3231;width:10;height:20" coordorigin="3428,-3231" coordsize="10,20">
              <v:shape style="position:absolute;left:3428;top:-3231;width:10;height:20" coordorigin="3428,-3231" coordsize="10,20" path="m3428,-3211l3437,-3211,3437,-3231,3428,-3231,3428,-3211xe" filled="true" fillcolor="#000000" stroked="false">
                <v:path arrowok="t"/>
                <v:fill type="solid"/>
              </v:shape>
            </v:group>
            <v:group style="position:absolute;left:3428;top:-3211;width:10;height:20" coordorigin="3428,-3211" coordsize="10,20">
              <v:shape style="position:absolute;left:3428;top:-3211;width:10;height:20" coordorigin="3428,-3211" coordsize="10,20" path="m3428,-3192l3437,-3192,3437,-3211,3428,-3211,3428,-3192xe" filled="true" fillcolor="#000000" stroked="false">
                <v:path arrowok="t"/>
                <v:fill type="solid"/>
              </v:shape>
            </v:group>
            <v:group style="position:absolute;left:3428;top:-3192;width:10;height:20" coordorigin="3428,-3192" coordsize="10,20">
              <v:shape style="position:absolute;left:3428;top:-3192;width:10;height:20" coordorigin="3428,-3192" coordsize="10,20" path="m3428,-3173l3437,-3173,3437,-3192,3428,-3192,3428,-3173xe" filled="true" fillcolor="#000000" stroked="false">
                <v:path arrowok="t"/>
                <v:fill type="solid"/>
              </v:shape>
            </v:group>
            <v:group style="position:absolute;left:3428;top:-3173;width:10;height:20" coordorigin="3428,-3173" coordsize="10,20">
              <v:shape style="position:absolute;left:3428;top:-3173;width:10;height:20" coordorigin="3428,-3173" coordsize="10,20" path="m3428,-3154l3437,-3154,3437,-3173,3428,-3173,3428,-3154xe" filled="true" fillcolor="#000000" stroked="false">
                <v:path arrowok="t"/>
                <v:fill type="solid"/>
              </v:shape>
            </v:group>
            <v:group style="position:absolute;left:3428;top:-3154;width:10;height:20" coordorigin="3428,-3154" coordsize="10,20">
              <v:shape style="position:absolute;left:3428;top:-3154;width:10;height:20" coordorigin="3428,-3154" coordsize="10,20" path="m3428,-3135l3437,-3135,3437,-3154,3428,-3154,3428,-3135xe" filled="true" fillcolor="#000000" stroked="false">
                <v:path arrowok="t"/>
                <v:fill type="solid"/>
              </v:shape>
            </v:group>
            <v:group style="position:absolute;left:3428;top:-3135;width:10;height:20" coordorigin="3428,-3135" coordsize="10,20">
              <v:shape style="position:absolute;left:3428;top:-3135;width:10;height:20" coordorigin="3428,-3135" coordsize="10,20" path="m3428,-3115l3437,-3115,3437,-3135,3428,-3135,3428,-3115xe" filled="true" fillcolor="#000000" stroked="false">
                <v:path arrowok="t"/>
                <v:fill type="solid"/>
              </v:shape>
            </v:group>
            <v:group style="position:absolute;left:3428;top:-3115;width:10;height:20" coordorigin="3428,-3115" coordsize="10,20">
              <v:shape style="position:absolute;left:3428;top:-3115;width:10;height:20" coordorigin="3428,-3115" coordsize="10,20" path="m3428,-3096l3437,-3096,3437,-3115,3428,-3115,3428,-3096xe" filled="true" fillcolor="#000000" stroked="false">
                <v:path arrowok="t"/>
                <v:fill type="solid"/>
              </v:shape>
            </v:group>
            <v:group style="position:absolute;left:3428;top:-3096;width:10;height:20" coordorigin="3428,-3096" coordsize="10,20">
              <v:shape style="position:absolute;left:3428;top:-3096;width:10;height:20" coordorigin="3428,-3096" coordsize="10,20" path="m3428,-3077l3437,-3077,3437,-3096,3428,-3096,3428,-3077xe" filled="true" fillcolor="#000000" stroked="false">
                <v:path arrowok="t"/>
                <v:fill type="solid"/>
              </v:shape>
            </v:group>
            <v:group style="position:absolute;left:3428;top:-3077;width:10;height:20" coordorigin="3428,-3077" coordsize="10,20">
              <v:shape style="position:absolute;left:3428;top:-3077;width:10;height:20" coordorigin="3428,-3077" coordsize="10,20" path="m3428,-3058l3437,-3058,3437,-3077,3428,-3077,3428,-3058xe" filled="true" fillcolor="#000000" stroked="false">
                <v:path arrowok="t"/>
                <v:fill type="solid"/>
              </v:shape>
            </v:group>
            <v:group style="position:absolute;left:3428;top:-3058;width:10;height:20" coordorigin="3428,-3058" coordsize="10,20">
              <v:shape style="position:absolute;left:3428;top:-3058;width:10;height:20" coordorigin="3428,-3058" coordsize="10,20" path="m3428,-3039l3437,-3039,3437,-3058,3428,-3058,3428,-3039xe" filled="true" fillcolor="#000000" stroked="false">
                <v:path arrowok="t"/>
                <v:fill type="solid"/>
              </v:shape>
            </v:group>
            <v:group style="position:absolute;left:3428;top:-3039;width:10;height:20" coordorigin="3428,-3039" coordsize="10,20">
              <v:shape style="position:absolute;left:3428;top:-3039;width:10;height:20" coordorigin="3428,-3039" coordsize="10,20" path="m3428,-3019l3437,-3019,3437,-3039,3428,-3039,3428,-3019xe" filled="true" fillcolor="#000000" stroked="false">
                <v:path arrowok="t"/>
                <v:fill type="solid"/>
              </v:shape>
            </v:group>
            <v:group style="position:absolute;left:3428;top:-3019;width:10;height:20" coordorigin="3428,-3019" coordsize="10,20">
              <v:shape style="position:absolute;left:3428;top:-3019;width:10;height:20" coordorigin="3428,-3019" coordsize="10,20" path="m3428,-3000l3437,-3000,3437,-3019,3428,-3019,3428,-3000xe" filled="true" fillcolor="#000000" stroked="false">
                <v:path arrowok="t"/>
                <v:fill type="solid"/>
              </v:shape>
            </v:group>
            <v:group style="position:absolute;left:3428;top:-3000;width:10;height:20" coordorigin="3428,-3000" coordsize="10,20">
              <v:shape style="position:absolute;left:3428;top:-3000;width:10;height:20" coordorigin="3428,-3000" coordsize="10,20" path="m3428,-2981l3437,-2981,3437,-3000,3428,-3000,3428,-2981xe" filled="true" fillcolor="#000000" stroked="false">
                <v:path arrowok="t"/>
                <v:fill type="solid"/>
              </v:shape>
            </v:group>
            <v:group style="position:absolute;left:4302;top:-3269;width:10;height:20" coordorigin="4302,-3269" coordsize="10,20">
              <v:shape style="position:absolute;left:4302;top:-3269;width:10;height:20" coordorigin="4302,-3269" coordsize="10,20" path="m4302,-3250l4311,-3250,4311,-3269,4302,-3269,4302,-3250xe" filled="true" fillcolor="#000000" stroked="false">
                <v:path arrowok="t"/>
                <v:fill type="solid"/>
              </v:shape>
            </v:group>
            <v:group style="position:absolute;left:4302;top:-3250;width:10;height:20" coordorigin="4302,-3250" coordsize="10,20">
              <v:shape style="position:absolute;left:4302;top:-3250;width:10;height:20" coordorigin="4302,-3250" coordsize="10,20" path="m4302,-3231l4311,-3231,4311,-3250,4302,-3250,4302,-3231xe" filled="true" fillcolor="#000000" stroked="false">
                <v:path arrowok="t"/>
                <v:fill type="solid"/>
              </v:shape>
            </v:group>
            <v:group style="position:absolute;left:4302;top:-3231;width:10;height:20" coordorigin="4302,-3231" coordsize="10,20">
              <v:shape style="position:absolute;left:4302;top:-3231;width:10;height:20" coordorigin="4302,-3231" coordsize="10,20" path="m4302,-3211l4311,-3211,4311,-3231,4302,-3231,4302,-3211xe" filled="true" fillcolor="#000000" stroked="false">
                <v:path arrowok="t"/>
                <v:fill type="solid"/>
              </v:shape>
            </v:group>
            <v:group style="position:absolute;left:4302;top:-3211;width:10;height:20" coordorigin="4302,-3211" coordsize="10,20">
              <v:shape style="position:absolute;left:4302;top:-3211;width:10;height:20" coordorigin="4302,-3211" coordsize="10,20" path="m4302,-3192l4311,-3192,4311,-3211,4302,-3211,4302,-3192xe" filled="true" fillcolor="#000000" stroked="false">
                <v:path arrowok="t"/>
                <v:fill type="solid"/>
              </v:shape>
            </v:group>
            <v:group style="position:absolute;left:4302;top:-3192;width:10;height:20" coordorigin="4302,-3192" coordsize="10,20">
              <v:shape style="position:absolute;left:4302;top:-3192;width:10;height:20" coordorigin="4302,-3192" coordsize="10,20" path="m4302,-3173l4311,-3173,4311,-3192,4302,-3192,4302,-3173xe" filled="true" fillcolor="#000000" stroked="false">
                <v:path arrowok="t"/>
                <v:fill type="solid"/>
              </v:shape>
            </v:group>
            <v:group style="position:absolute;left:4302;top:-3173;width:10;height:20" coordorigin="4302,-3173" coordsize="10,20">
              <v:shape style="position:absolute;left:4302;top:-3173;width:10;height:20" coordorigin="4302,-3173" coordsize="10,20" path="m4302,-3154l4311,-3154,4311,-3173,4302,-3173,4302,-3154xe" filled="true" fillcolor="#000000" stroked="false">
                <v:path arrowok="t"/>
                <v:fill type="solid"/>
              </v:shape>
            </v:group>
            <v:group style="position:absolute;left:4302;top:-3154;width:10;height:20" coordorigin="4302,-3154" coordsize="10,20">
              <v:shape style="position:absolute;left:4302;top:-3154;width:10;height:20" coordorigin="4302,-3154" coordsize="10,20" path="m4302,-3135l4311,-3135,4311,-3154,4302,-3154,4302,-3135xe" filled="true" fillcolor="#000000" stroked="false">
                <v:path arrowok="t"/>
                <v:fill type="solid"/>
              </v:shape>
            </v:group>
            <v:group style="position:absolute;left:4302;top:-3135;width:10;height:20" coordorigin="4302,-3135" coordsize="10,20">
              <v:shape style="position:absolute;left:4302;top:-3135;width:10;height:20" coordorigin="4302,-3135" coordsize="10,20" path="m4302,-3115l4311,-3115,4311,-3135,4302,-3135,4302,-3115xe" filled="true" fillcolor="#000000" stroked="false">
                <v:path arrowok="t"/>
                <v:fill type="solid"/>
              </v:shape>
            </v:group>
            <v:group style="position:absolute;left:4302;top:-3115;width:10;height:20" coordorigin="4302,-3115" coordsize="10,20">
              <v:shape style="position:absolute;left:4302;top:-3115;width:10;height:20" coordorigin="4302,-3115" coordsize="10,20" path="m4302,-3096l4311,-3096,4311,-3115,4302,-3115,4302,-3096xe" filled="true" fillcolor="#000000" stroked="false">
                <v:path arrowok="t"/>
                <v:fill type="solid"/>
              </v:shape>
            </v:group>
            <v:group style="position:absolute;left:4302;top:-3096;width:10;height:20" coordorigin="4302,-3096" coordsize="10,20">
              <v:shape style="position:absolute;left:4302;top:-3096;width:10;height:20" coordorigin="4302,-3096" coordsize="10,20" path="m4302,-3077l4311,-3077,4311,-3096,4302,-3096,4302,-3077xe" filled="true" fillcolor="#000000" stroked="false">
                <v:path arrowok="t"/>
                <v:fill type="solid"/>
              </v:shape>
            </v:group>
            <v:group style="position:absolute;left:4302;top:-3077;width:10;height:20" coordorigin="4302,-3077" coordsize="10,20">
              <v:shape style="position:absolute;left:4302;top:-3077;width:10;height:20" coordorigin="4302,-3077" coordsize="10,20" path="m4302,-3058l4311,-3058,4311,-3077,4302,-3077,4302,-3058xe" filled="true" fillcolor="#000000" stroked="false">
                <v:path arrowok="t"/>
                <v:fill type="solid"/>
              </v:shape>
            </v:group>
            <v:group style="position:absolute;left:4302;top:-3058;width:10;height:20" coordorigin="4302,-3058" coordsize="10,20">
              <v:shape style="position:absolute;left:4302;top:-3058;width:10;height:20" coordorigin="4302,-3058" coordsize="10,20" path="m4302,-3039l4311,-3039,4311,-3058,4302,-3058,4302,-3039xe" filled="true" fillcolor="#000000" stroked="false">
                <v:path arrowok="t"/>
                <v:fill type="solid"/>
              </v:shape>
            </v:group>
            <v:group style="position:absolute;left:4302;top:-3039;width:10;height:20" coordorigin="4302,-3039" coordsize="10,20">
              <v:shape style="position:absolute;left:4302;top:-3039;width:10;height:20" coordorigin="4302,-3039" coordsize="10,20" path="m4302,-3019l4311,-3019,4311,-3039,4302,-3039,4302,-3019xe" filled="true" fillcolor="#000000" stroked="false">
                <v:path arrowok="t"/>
                <v:fill type="solid"/>
              </v:shape>
            </v:group>
            <v:group style="position:absolute;left:4302;top:-3019;width:10;height:20" coordorigin="4302,-3019" coordsize="10,20">
              <v:shape style="position:absolute;left:4302;top:-3019;width:10;height:20" coordorigin="4302,-3019" coordsize="10,20" path="m4302,-3000l4311,-3000,4311,-3019,4302,-3019,4302,-3000xe" filled="true" fillcolor="#000000" stroked="false">
                <v:path arrowok="t"/>
                <v:fill type="solid"/>
              </v:shape>
            </v:group>
            <v:group style="position:absolute;left:4302;top:-3000;width:10;height:20" coordorigin="4302,-3000" coordsize="10,20">
              <v:shape style="position:absolute;left:4302;top:-3000;width:10;height:20" coordorigin="4302,-3000" coordsize="10,20" path="m4302,-2981l4311,-2981,4311,-3000,4302,-3000,4302,-2981xe" filled="true" fillcolor="#000000" stroked="false">
                <v:path arrowok="t"/>
                <v:fill type="solid"/>
              </v:shape>
            </v:group>
            <v:group style="position:absolute;left:4302;top:-2981;width:10;height:20" coordorigin="4302,-2981" coordsize="10,20">
              <v:shape style="position:absolute;left:4302;top:-2981;width:10;height:20" coordorigin="4302,-2981" coordsize="10,20" path="m4302,-2962l4311,-2962,4311,-2981,4302,-2981,4302,-2962xe" filled="true" fillcolor="#000000" stroked="false">
                <v:path arrowok="t"/>
                <v:fill type="solid"/>
              </v:shape>
            </v:group>
            <v:group style="position:absolute;left:4302;top:-2962;width:10;height:20" coordorigin="4302,-2962" coordsize="10,20">
              <v:shape style="position:absolute;left:4302;top:-2962;width:10;height:20" coordorigin="4302,-2962" coordsize="10,20" path="m4302,-2943l4311,-2943,4311,-2962,4302,-2962,4302,-2943xe" filled="true" fillcolor="#000000" stroked="false">
                <v:path arrowok="t"/>
                <v:fill type="solid"/>
              </v:shape>
            </v:group>
            <v:group style="position:absolute;left:4302;top:-2943;width:10;height:20" coordorigin="4302,-2943" coordsize="10,20">
              <v:shape style="position:absolute;left:4302;top:-2943;width:10;height:20" coordorigin="4302,-2943" coordsize="10,20" path="m4302,-2923l4311,-2923,4311,-2943,4302,-2943,4302,-2923xe" filled="true" fillcolor="#000000" stroked="false">
                <v:path arrowok="t"/>
                <v:fill type="solid"/>
              </v:shape>
            </v:group>
            <v:group style="position:absolute;left:4302;top:-2923;width:10;height:20" coordorigin="4302,-2923" coordsize="10,20">
              <v:shape style="position:absolute;left:4302;top:-2923;width:10;height:20" coordorigin="4302,-2923" coordsize="10,20" path="m4302,-2904l4311,-2904,4311,-2923,4302,-2923,4302,-2904xe" filled="true" fillcolor="#000000" stroked="false">
                <v:path arrowok="t"/>
                <v:fill type="solid"/>
              </v:shape>
            </v:group>
            <v:group style="position:absolute;left:4302;top:-2904;width:10;height:20" coordorigin="4302,-2904" coordsize="10,20">
              <v:shape style="position:absolute;left:4302;top:-2904;width:10;height:20" coordorigin="4302,-2904" coordsize="10,20" path="m4302,-2885l4311,-2885,4311,-2904,4302,-2904,4302,-2885xe" filled="true" fillcolor="#000000" stroked="false">
                <v:path arrowok="t"/>
                <v:fill type="solid"/>
              </v:shape>
            </v:group>
            <v:group style="position:absolute;left:5094;top:-3269;width:10;height:20" coordorigin="5094,-3269" coordsize="10,20">
              <v:shape style="position:absolute;left:5094;top:-3269;width:10;height:20" coordorigin="5094,-3269" coordsize="10,20" path="m5094,-3250l5103,-3250,5103,-3269,5094,-3269,5094,-3250xe" filled="true" fillcolor="#000000" stroked="false">
                <v:path arrowok="t"/>
                <v:fill type="solid"/>
              </v:shape>
            </v:group>
            <v:group style="position:absolute;left:5094;top:-3250;width:10;height:20" coordorigin="5094,-3250" coordsize="10,20">
              <v:shape style="position:absolute;left:5094;top:-3250;width:10;height:20" coordorigin="5094,-3250" coordsize="10,20" path="m5094,-3231l5103,-3231,5103,-3250,5094,-3250,5094,-3231xe" filled="true" fillcolor="#000000" stroked="false">
                <v:path arrowok="t"/>
                <v:fill type="solid"/>
              </v:shape>
            </v:group>
            <v:group style="position:absolute;left:5094;top:-3231;width:10;height:20" coordorigin="5094,-3231" coordsize="10,20">
              <v:shape style="position:absolute;left:5094;top:-3231;width:10;height:20" coordorigin="5094,-3231" coordsize="10,20" path="m5094,-3211l5103,-3211,5103,-3231,5094,-3231,5094,-3211xe" filled="true" fillcolor="#000000" stroked="false">
                <v:path arrowok="t"/>
                <v:fill type="solid"/>
              </v:shape>
            </v:group>
            <v:group style="position:absolute;left:5094;top:-3211;width:10;height:20" coordorigin="5094,-3211" coordsize="10,20">
              <v:shape style="position:absolute;left:5094;top:-3211;width:10;height:20" coordorigin="5094,-3211" coordsize="10,20" path="m5094,-3192l5103,-3192,5103,-3211,5094,-3211,5094,-3192xe" filled="true" fillcolor="#000000" stroked="false">
                <v:path arrowok="t"/>
                <v:fill type="solid"/>
              </v:shape>
            </v:group>
            <v:group style="position:absolute;left:5094;top:-3192;width:10;height:20" coordorigin="5094,-3192" coordsize="10,20">
              <v:shape style="position:absolute;left:5094;top:-3192;width:10;height:20" coordorigin="5094,-3192" coordsize="10,20" path="m5094,-3173l5103,-3173,5103,-3192,5094,-3192,5094,-3173xe" filled="true" fillcolor="#000000" stroked="false">
                <v:path arrowok="t"/>
                <v:fill type="solid"/>
              </v:shape>
            </v:group>
            <v:group style="position:absolute;left:5094;top:-3173;width:10;height:20" coordorigin="5094,-3173" coordsize="10,20">
              <v:shape style="position:absolute;left:5094;top:-3173;width:10;height:20" coordorigin="5094,-3173" coordsize="10,20" path="m5094,-3154l5103,-3154,5103,-3173,5094,-3173,5094,-3154xe" filled="true" fillcolor="#000000" stroked="false">
                <v:path arrowok="t"/>
                <v:fill type="solid"/>
              </v:shape>
            </v:group>
            <v:group style="position:absolute;left:5094;top:-3154;width:10;height:20" coordorigin="5094,-3154" coordsize="10,20">
              <v:shape style="position:absolute;left:5094;top:-3154;width:10;height:20" coordorigin="5094,-3154" coordsize="10,20" path="m5094,-3135l5103,-3135,5103,-3154,5094,-3154,5094,-3135xe" filled="true" fillcolor="#000000" stroked="false">
                <v:path arrowok="t"/>
                <v:fill type="solid"/>
              </v:shape>
            </v:group>
            <v:group style="position:absolute;left:5094;top:-3135;width:10;height:20" coordorigin="5094,-3135" coordsize="10,20">
              <v:shape style="position:absolute;left:5094;top:-3135;width:10;height:20" coordorigin="5094,-3135" coordsize="10,20" path="m5094,-3115l5103,-3115,5103,-3135,5094,-3135,5094,-3115xe" filled="true" fillcolor="#000000" stroked="false">
                <v:path arrowok="t"/>
                <v:fill type="solid"/>
              </v:shape>
            </v:group>
            <v:group style="position:absolute;left:5094;top:-3115;width:10;height:20" coordorigin="5094,-3115" coordsize="10,20">
              <v:shape style="position:absolute;left:5094;top:-3115;width:10;height:20" coordorigin="5094,-3115" coordsize="10,20" path="m5094,-3096l5103,-3096,5103,-3115,5094,-3115,5094,-3096xe" filled="true" fillcolor="#000000" stroked="false">
                <v:path arrowok="t"/>
                <v:fill type="solid"/>
              </v:shape>
            </v:group>
            <v:group style="position:absolute;left:5094;top:-3096;width:10;height:20" coordorigin="5094,-3096" coordsize="10,20">
              <v:shape style="position:absolute;left:5094;top:-3096;width:10;height:20" coordorigin="5094,-3096" coordsize="10,20" path="m5094,-3077l5103,-3077,5103,-3096,5094,-3096,5094,-3077xe" filled="true" fillcolor="#000000" stroked="false">
                <v:path arrowok="t"/>
                <v:fill type="solid"/>
              </v:shape>
            </v:group>
            <v:group style="position:absolute;left:5094;top:-3077;width:10;height:20" coordorigin="5094,-3077" coordsize="10,20">
              <v:shape style="position:absolute;left:5094;top:-3077;width:10;height:20" coordorigin="5094,-3077" coordsize="10,20" path="m5094,-3058l5103,-3058,5103,-3077,5094,-3077,5094,-3058xe" filled="true" fillcolor="#000000" stroked="false">
                <v:path arrowok="t"/>
                <v:fill type="solid"/>
              </v:shape>
            </v:group>
            <v:group style="position:absolute;left:5094;top:-3058;width:10;height:20" coordorigin="5094,-3058" coordsize="10,20">
              <v:shape style="position:absolute;left:5094;top:-3058;width:10;height:20" coordorigin="5094,-3058" coordsize="10,20" path="m5094,-3039l5103,-3039,5103,-3058,5094,-3058,5094,-3039xe" filled="true" fillcolor="#000000" stroked="false">
                <v:path arrowok="t"/>
                <v:fill type="solid"/>
              </v:shape>
            </v:group>
            <v:group style="position:absolute;left:5094;top:-3039;width:10;height:20" coordorigin="5094,-3039" coordsize="10,20">
              <v:shape style="position:absolute;left:5094;top:-3039;width:10;height:20" coordorigin="5094,-3039" coordsize="10,20" path="m5094,-3019l5103,-3019,5103,-3039,5094,-3039,5094,-3019xe" filled="true" fillcolor="#000000" stroked="false">
                <v:path arrowok="t"/>
                <v:fill type="solid"/>
              </v:shape>
            </v:group>
            <v:group style="position:absolute;left:5094;top:-3019;width:10;height:20" coordorigin="5094,-3019" coordsize="10,20">
              <v:shape style="position:absolute;left:5094;top:-3019;width:10;height:20" coordorigin="5094,-3019" coordsize="10,20" path="m5094,-3000l5103,-3000,5103,-3019,5094,-3019,5094,-3000xe" filled="true" fillcolor="#000000" stroked="false">
                <v:path arrowok="t"/>
                <v:fill type="solid"/>
              </v:shape>
            </v:group>
            <v:group style="position:absolute;left:5094;top:-3000;width:10;height:20" coordorigin="5094,-3000" coordsize="10,20">
              <v:shape style="position:absolute;left:5094;top:-3000;width:10;height:20" coordorigin="5094,-3000" coordsize="10,20" path="m5094,-2981l5103,-2981,5103,-3000,5094,-3000,5094,-2981xe" filled="true" fillcolor="#000000" stroked="false">
                <v:path arrowok="t"/>
                <v:fill type="solid"/>
              </v:shape>
            </v:group>
            <v:group style="position:absolute;left:5094;top:-2981;width:10;height:20" coordorigin="5094,-2981" coordsize="10,20">
              <v:shape style="position:absolute;left:5094;top:-2981;width:10;height:20" coordorigin="5094,-2981" coordsize="10,20" path="m5094,-2962l5103,-2962,5103,-2981,5094,-2981,5094,-2962xe" filled="true" fillcolor="#000000" stroked="false">
                <v:path arrowok="t"/>
                <v:fill type="solid"/>
              </v:shape>
            </v:group>
            <v:group style="position:absolute;left:5094;top:-2962;width:10;height:20" coordorigin="5094,-2962" coordsize="10,20">
              <v:shape style="position:absolute;left:5094;top:-2962;width:10;height:20" coordorigin="5094,-2962" coordsize="10,20" path="m5094,-2943l5103,-2943,5103,-2962,5094,-2962,5094,-2943xe" filled="true" fillcolor="#000000" stroked="false">
                <v:path arrowok="t"/>
                <v:fill type="solid"/>
              </v:shape>
            </v:group>
            <v:group style="position:absolute;left:5094;top:-2943;width:10;height:20" coordorigin="5094,-2943" coordsize="10,20">
              <v:shape style="position:absolute;left:5094;top:-2943;width:10;height:20" coordorigin="5094,-2943" coordsize="10,20" path="m5094,-2923l5103,-2923,5103,-2943,5094,-2943,5094,-2923xe" filled="true" fillcolor="#000000" stroked="false">
                <v:path arrowok="t"/>
                <v:fill type="solid"/>
              </v:shape>
            </v:group>
            <v:group style="position:absolute;left:5094;top:-2923;width:10;height:20" coordorigin="5094,-2923" coordsize="10,20">
              <v:shape style="position:absolute;left:5094;top:-2923;width:10;height:20" coordorigin="5094,-2923" coordsize="10,20" path="m5094,-2904l5103,-2904,5103,-2923,5094,-2923,5094,-2904xe" filled="true" fillcolor="#000000" stroked="false">
                <v:path arrowok="t"/>
                <v:fill type="solid"/>
              </v:shape>
            </v:group>
            <v:group style="position:absolute;left:5094;top:-2904;width:10;height:20" coordorigin="5094,-2904" coordsize="10,20">
              <v:shape style="position:absolute;left:5094;top:-2904;width:10;height:20" coordorigin="5094,-2904" coordsize="10,20" path="m5094,-2885l5103,-2885,5103,-2904,5094,-2904,5094,-2885xe" filled="true" fillcolor="#000000" stroked="false">
                <v:path arrowok="t"/>
                <v:fill type="solid"/>
              </v:shape>
            </v:group>
            <v:group style="position:absolute;left:6025;top:-3269;width:10;height:20" coordorigin="6025,-3269" coordsize="10,20">
              <v:shape style="position:absolute;left:6025;top:-3269;width:10;height:20" coordorigin="6025,-3269" coordsize="10,20" path="m6025,-3250l6035,-3250,6035,-3269,6025,-3269,6025,-3250xe" filled="true" fillcolor="#000000" stroked="false">
                <v:path arrowok="t"/>
                <v:fill type="solid"/>
              </v:shape>
            </v:group>
            <v:group style="position:absolute;left:6025;top:-3250;width:10;height:20" coordorigin="6025,-3250" coordsize="10,20">
              <v:shape style="position:absolute;left:6025;top:-3250;width:10;height:20" coordorigin="6025,-3250" coordsize="10,20" path="m6025,-3231l6035,-3231,6035,-3250,6025,-3250,6025,-3231xe" filled="true" fillcolor="#000000" stroked="false">
                <v:path arrowok="t"/>
                <v:fill type="solid"/>
              </v:shape>
            </v:group>
            <v:group style="position:absolute;left:6025;top:-3231;width:10;height:20" coordorigin="6025,-3231" coordsize="10,20">
              <v:shape style="position:absolute;left:6025;top:-3231;width:10;height:20" coordorigin="6025,-3231" coordsize="10,20" path="m6025,-3211l6035,-3211,6035,-3231,6025,-3231,6025,-3211xe" filled="true" fillcolor="#000000" stroked="false">
                <v:path arrowok="t"/>
                <v:fill type="solid"/>
              </v:shape>
            </v:group>
            <v:group style="position:absolute;left:6025;top:-3211;width:10;height:20" coordorigin="6025,-3211" coordsize="10,20">
              <v:shape style="position:absolute;left:6025;top:-3211;width:10;height:20" coordorigin="6025,-3211" coordsize="10,20" path="m6025,-3192l6035,-3192,6035,-3211,6025,-3211,6025,-3192xe" filled="true" fillcolor="#000000" stroked="false">
                <v:path arrowok="t"/>
                <v:fill type="solid"/>
              </v:shape>
            </v:group>
            <v:group style="position:absolute;left:6025;top:-3192;width:10;height:20" coordorigin="6025,-3192" coordsize="10,20">
              <v:shape style="position:absolute;left:6025;top:-3192;width:10;height:20" coordorigin="6025,-3192" coordsize="10,20" path="m6025,-3173l6035,-3173,6035,-3192,6025,-3192,6025,-3173xe" filled="true" fillcolor="#000000" stroked="false">
                <v:path arrowok="t"/>
                <v:fill type="solid"/>
              </v:shape>
            </v:group>
            <v:group style="position:absolute;left:6025;top:-3173;width:10;height:20" coordorigin="6025,-3173" coordsize="10,20">
              <v:shape style="position:absolute;left:6025;top:-3173;width:10;height:20" coordorigin="6025,-3173" coordsize="10,20" path="m6025,-3154l6035,-3154,6035,-3173,6025,-3173,6025,-3154xe" filled="true" fillcolor="#000000" stroked="false">
                <v:path arrowok="t"/>
                <v:fill type="solid"/>
              </v:shape>
            </v:group>
            <v:group style="position:absolute;left:6025;top:-3154;width:10;height:20" coordorigin="6025,-3154" coordsize="10,20">
              <v:shape style="position:absolute;left:6025;top:-3154;width:10;height:20" coordorigin="6025,-3154" coordsize="10,20" path="m6025,-3135l6035,-3135,6035,-3154,6025,-3154,6025,-3135xe" filled="true" fillcolor="#000000" stroked="false">
                <v:path arrowok="t"/>
                <v:fill type="solid"/>
              </v:shape>
            </v:group>
            <v:group style="position:absolute;left:6025;top:-3135;width:10;height:20" coordorigin="6025,-3135" coordsize="10,20">
              <v:shape style="position:absolute;left:6025;top:-3135;width:10;height:20" coordorigin="6025,-3135" coordsize="10,20" path="m6025,-3115l6035,-3115,6035,-3135,6025,-3135,6025,-3115xe" filled="true" fillcolor="#000000" stroked="false">
                <v:path arrowok="t"/>
                <v:fill type="solid"/>
              </v:shape>
            </v:group>
            <v:group style="position:absolute;left:6025;top:-3115;width:10;height:20" coordorigin="6025,-3115" coordsize="10,20">
              <v:shape style="position:absolute;left:6025;top:-3115;width:10;height:20" coordorigin="6025,-3115" coordsize="10,20" path="m6025,-3096l6035,-3096,6035,-3115,6025,-3115,6025,-3096xe" filled="true" fillcolor="#000000" stroked="false">
                <v:path arrowok="t"/>
                <v:fill type="solid"/>
              </v:shape>
            </v:group>
            <v:group style="position:absolute;left:6025;top:-3096;width:10;height:20" coordorigin="6025,-3096" coordsize="10,20">
              <v:shape style="position:absolute;left:6025;top:-3096;width:10;height:20" coordorigin="6025,-3096" coordsize="10,20" path="m6025,-3077l6035,-3077,6035,-3096,6025,-3096,6025,-3077xe" filled="true" fillcolor="#000000" stroked="false">
                <v:path arrowok="t"/>
                <v:fill type="solid"/>
              </v:shape>
            </v:group>
            <v:group style="position:absolute;left:6025;top:-3077;width:10;height:20" coordorigin="6025,-3077" coordsize="10,20">
              <v:shape style="position:absolute;left:6025;top:-3077;width:10;height:20" coordorigin="6025,-3077" coordsize="10,20" path="m6025,-3058l6035,-3058,6035,-3077,6025,-3077,6025,-3058xe" filled="true" fillcolor="#000000" stroked="false">
                <v:path arrowok="t"/>
                <v:fill type="solid"/>
              </v:shape>
            </v:group>
            <v:group style="position:absolute;left:6025;top:-3058;width:10;height:20" coordorigin="6025,-3058" coordsize="10,20">
              <v:shape style="position:absolute;left:6025;top:-3058;width:10;height:20" coordorigin="6025,-3058" coordsize="10,20" path="m6025,-3039l6035,-3039,6035,-3058,6025,-3058,6025,-3039xe" filled="true" fillcolor="#000000" stroked="false">
                <v:path arrowok="t"/>
                <v:fill type="solid"/>
              </v:shape>
            </v:group>
            <v:group style="position:absolute;left:6025;top:-3039;width:10;height:20" coordorigin="6025,-3039" coordsize="10,20">
              <v:shape style="position:absolute;left:6025;top:-3039;width:10;height:20" coordorigin="6025,-3039" coordsize="10,20" path="m6025,-3019l6035,-3019,6035,-3039,6025,-3039,6025,-3019xe" filled="true" fillcolor="#000000" stroked="false">
                <v:path arrowok="t"/>
                <v:fill type="solid"/>
              </v:shape>
            </v:group>
            <v:group style="position:absolute;left:6025;top:-3019;width:10;height:20" coordorigin="6025,-3019" coordsize="10,20">
              <v:shape style="position:absolute;left:6025;top:-3019;width:10;height:20" coordorigin="6025,-3019" coordsize="10,20" path="m6025,-3000l6035,-3000,6035,-3019,6025,-3019,6025,-3000xe" filled="true" fillcolor="#000000" stroked="false">
                <v:path arrowok="t"/>
                <v:fill type="solid"/>
              </v:shape>
            </v:group>
            <v:group style="position:absolute;left:6025;top:-3000;width:10;height:20" coordorigin="6025,-3000" coordsize="10,20">
              <v:shape style="position:absolute;left:6025;top:-3000;width:10;height:20" coordorigin="6025,-3000" coordsize="10,20" path="m6025,-2981l6035,-2981,6035,-3000,6025,-3000,6025,-2981xe" filled="true" fillcolor="#000000" stroked="false">
                <v:path arrowok="t"/>
                <v:fill type="solid"/>
              </v:shape>
            </v:group>
            <v:group style="position:absolute;left:6025;top:-2981;width:10;height:20" coordorigin="6025,-2981" coordsize="10,20">
              <v:shape style="position:absolute;left:6025;top:-2981;width:10;height:20" coordorigin="6025,-2981" coordsize="10,20" path="m6025,-2962l6035,-2962,6035,-2981,6025,-2981,6025,-2962xe" filled="true" fillcolor="#000000" stroked="false">
                <v:path arrowok="t"/>
                <v:fill type="solid"/>
              </v:shape>
            </v:group>
            <v:group style="position:absolute;left:6025;top:-2962;width:10;height:20" coordorigin="6025,-2962" coordsize="10,20">
              <v:shape style="position:absolute;left:6025;top:-2962;width:10;height:20" coordorigin="6025,-2962" coordsize="10,20" path="m6025,-2943l6035,-2943,6035,-2962,6025,-2962,6025,-2943xe" filled="true" fillcolor="#000000" stroked="false">
                <v:path arrowok="t"/>
                <v:fill type="solid"/>
              </v:shape>
            </v:group>
            <v:group style="position:absolute;left:6025;top:-2943;width:10;height:20" coordorigin="6025,-2943" coordsize="10,20">
              <v:shape style="position:absolute;left:6025;top:-2943;width:10;height:20" coordorigin="6025,-2943" coordsize="10,20" path="m6025,-2923l6035,-2923,6035,-2943,6025,-2943,6025,-2923xe" filled="true" fillcolor="#000000" stroked="false">
                <v:path arrowok="t"/>
                <v:fill type="solid"/>
              </v:shape>
            </v:group>
            <v:group style="position:absolute;left:6025;top:-2923;width:10;height:20" coordorigin="6025,-2923" coordsize="10,20">
              <v:shape style="position:absolute;left:6025;top:-2923;width:10;height:20" coordorigin="6025,-2923" coordsize="10,20" path="m6025,-2904l6035,-2904,6035,-2923,6025,-2923,6025,-2904xe" filled="true" fillcolor="#000000" stroked="false">
                <v:path arrowok="t"/>
                <v:fill type="solid"/>
              </v:shape>
            </v:group>
            <v:group style="position:absolute;left:6025;top:-2904;width:10;height:20" coordorigin="6025,-2904" coordsize="10,20">
              <v:shape style="position:absolute;left:6025;top:-2904;width:10;height:20" coordorigin="6025,-2904" coordsize="10,20" path="m6025,-2885l6035,-2885,6035,-2904,6025,-2904,6025,-2885xe" filled="true" fillcolor="#000000" stroked="false">
                <v:path arrowok="t"/>
                <v:fill type="solid"/>
              </v:shape>
            </v:group>
            <v:group style="position:absolute;left:6594;top:-3269;width:10;height:20" coordorigin="6594,-3269" coordsize="10,20">
              <v:shape style="position:absolute;left:6594;top:-3269;width:10;height:20" coordorigin="6594,-3269" coordsize="10,20" path="m6594,-3250l6604,-3250,6604,-3269,6594,-3269,6594,-3250xe" filled="true" fillcolor="#000000" stroked="false">
                <v:path arrowok="t"/>
                <v:fill type="solid"/>
              </v:shape>
            </v:group>
            <v:group style="position:absolute;left:6594;top:-3250;width:10;height:20" coordorigin="6594,-3250" coordsize="10,20">
              <v:shape style="position:absolute;left:6594;top:-3250;width:10;height:20" coordorigin="6594,-3250" coordsize="10,20" path="m6594,-3231l6604,-3231,6604,-3250,6594,-3250,6594,-3231xe" filled="true" fillcolor="#000000" stroked="false">
                <v:path arrowok="t"/>
                <v:fill type="solid"/>
              </v:shape>
            </v:group>
            <v:group style="position:absolute;left:6594;top:-3231;width:10;height:20" coordorigin="6594,-3231" coordsize="10,20">
              <v:shape style="position:absolute;left:6594;top:-3231;width:10;height:20" coordorigin="6594,-3231" coordsize="10,20" path="m6594,-3211l6604,-3211,6604,-3231,6594,-3231,6594,-3211xe" filled="true" fillcolor="#000000" stroked="false">
                <v:path arrowok="t"/>
                <v:fill type="solid"/>
              </v:shape>
            </v:group>
            <v:group style="position:absolute;left:6594;top:-3211;width:10;height:20" coordorigin="6594,-3211" coordsize="10,20">
              <v:shape style="position:absolute;left:6594;top:-3211;width:10;height:20" coordorigin="6594,-3211" coordsize="10,20" path="m6594,-3192l6604,-3192,6604,-3211,6594,-3211,6594,-3192xe" filled="true" fillcolor="#000000" stroked="false">
                <v:path arrowok="t"/>
                <v:fill type="solid"/>
              </v:shape>
            </v:group>
            <v:group style="position:absolute;left:6594;top:-3192;width:10;height:20" coordorigin="6594,-3192" coordsize="10,20">
              <v:shape style="position:absolute;left:6594;top:-3192;width:10;height:20" coordorigin="6594,-3192" coordsize="10,20" path="m6594,-3173l6604,-3173,6604,-3192,6594,-3192,6594,-3173xe" filled="true" fillcolor="#000000" stroked="false">
                <v:path arrowok="t"/>
                <v:fill type="solid"/>
              </v:shape>
            </v:group>
            <v:group style="position:absolute;left:6594;top:-3173;width:10;height:20" coordorigin="6594,-3173" coordsize="10,20">
              <v:shape style="position:absolute;left:6594;top:-3173;width:10;height:20" coordorigin="6594,-3173" coordsize="10,20" path="m6594,-3154l6604,-3154,6604,-3173,6594,-3173,6594,-3154xe" filled="true" fillcolor="#000000" stroked="false">
                <v:path arrowok="t"/>
                <v:fill type="solid"/>
              </v:shape>
            </v:group>
            <v:group style="position:absolute;left:6594;top:-3154;width:10;height:20" coordorigin="6594,-3154" coordsize="10,20">
              <v:shape style="position:absolute;left:6594;top:-3154;width:10;height:20" coordorigin="6594,-3154" coordsize="10,20" path="m6594,-3135l6604,-3135,6604,-3154,6594,-3154,6594,-3135xe" filled="true" fillcolor="#000000" stroked="false">
                <v:path arrowok="t"/>
                <v:fill type="solid"/>
              </v:shape>
            </v:group>
            <v:group style="position:absolute;left:6594;top:-3135;width:10;height:20" coordorigin="6594,-3135" coordsize="10,20">
              <v:shape style="position:absolute;left:6594;top:-3135;width:10;height:20" coordorigin="6594,-3135" coordsize="10,20" path="m6594,-3115l6604,-3115,6604,-3135,6594,-3135,6594,-3115xe" filled="true" fillcolor="#000000" stroked="false">
                <v:path arrowok="t"/>
                <v:fill type="solid"/>
              </v:shape>
            </v:group>
            <v:group style="position:absolute;left:6594;top:-3115;width:10;height:20" coordorigin="6594,-3115" coordsize="10,20">
              <v:shape style="position:absolute;left:6594;top:-3115;width:10;height:20" coordorigin="6594,-3115" coordsize="10,20" path="m6594,-3096l6604,-3096,6604,-3115,6594,-3115,6594,-3096xe" filled="true" fillcolor="#000000" stroked="false">
                <v:path arrowok="t"/>
                <v:fill type="solid"/>
              </v:shape>
            </v:group>
            <v:group style="position:absolute;left:6594;top:-3096;width:10;height:20" coordorigin="6594,-3096" coordsize="10,20">
              <v:shape style="position:absolute;left:6594;top:-3096;width:10;height:20" coordorigin="6594,-3096" coordsize="10,20" path="m6594,-3077l6604,-3077,6604,-3096,6594,-3096,6594,-3077xe" filled="true" fillcolor="#000000" stroked="false">
                <v:path arrowok="t"/>
                <v:fill type="solid"/>
              </v:shape>
            </v:group>
            <v:group style="position:absolute;left:6594;top:-3077;width:10;height:20" coordorigin="6594,-3077" coordsize="10,20">
              <v:shape style="position:absolute;left:6594;top:-3077;width:10;height:20" coordorigin="6594,-3077" coordsize="10,20" path="m6594,-3058l6604,-3058,6604,-3077,6594,-3077,6594,-3058xe" filled="true" fillcolor="#000000" stroked="false">
                <v:path arrowok="t"/>
                <v:fill type="solid"/>
              </v:shape>
            </v:group>
            <v:group style="position:absolute;left:6594;top:-3058;width:10;height:20" coordorigin="6594,-3058" coordsize="10,20">
              <v:shape style="position:absolute;left:6594;top:-3058;width:10;height:20" coordorigin="6594,-3058" coordsize="10,20" path="m6594,-3039l6604,-3039,6604,-3058,6594,-3058,6594,-3039xe" filled="true" fillcolor="#000000" stroked="false">
                <v:path arrowok="t"/>
                <v:fill type="solid"/>
              </v:shape>
            </v:group>
            <v:group style="position:absolute;left:6594;top:-3039;width:10;height:20" coordorigin="6594,-3039" coordsize="10,20">
              <v:shape style="position:absolute;left:6594;top:-3039;width:10;height:20" coordorigin="6594,-3039" coordsize="10,20" path="m6594,-3019l6604,-3019,6604,-3039,6594,-3039,6594,-3019xe" filled="true" fillcolor="#000000" stroked="false">
                <v:path arrowok="t"/>
                <v:fill type="solid"/>
              </v:shape>
            </v:group>
            <v:group style="position:absolute;left:6594;top:-3019;width:10;height:20" coordorigin="6594,-3019" coordsize="10,20">
              <v:shape style="position:absolute;left:6594;top:-3019;width:10;height:20" coordorigin="6594,-3019" coordsize="10,20" path="m6594,-3000l6604,-3000,6604,-3019,6594,-3019,6594,-3000xe" filled="true" fillcolor="#000000" stroked="false">
                <v:path arrowok="t"/>
                <v:fill type="solid"/>
              </v:shape>
            </v:group>
            <v:group style="position:absolute;left:6594;top:-3000;width:10;height:20" coordorigin="6594,-3000" coordsize="10,20">
              <v:shape style="position:absolute;left:6594;top:-3000;width:10;height:20" coordorigin="6594,-3000" coordsize="10,20" path="m6594,-2981l6604,-2981,6604,-3000,6594,-3000,6594,-2981xe" filled="true" fillcolor="#000000" stroked="false">
                <v:path arrowok="t"/>
                <v:fill type="solid"/>
              </v:shape>
            </v:group>
            <v:group style="position:absolute;left:6594;top:-2981;width:10;height:20" coordorigin="6594,-2981" coordsize="10,20">
              <v:shape style="position:absolute;left:6594;top:-2981;width:10;height:20" coordorigin="6594,-2981" coordsize="10,20" path="m6594,-2962l6604,-2962,6604,-2981,6594,-2981,6594,-2962xe" filled="true" fillcolor="#000000" stroked="false">
                <v:path arrowok="t"/>
                <v:fill type="solid"/>
              </v:shape>
            </v:group>
            <v:group style="position:absolute;left:6594;top:-2962;width:10;height:20" coordorigin="6594,-2962" coordsize="10,20">
              <v:shape style="position:absolute;left:6594;top:-2962;width:10;height:20" coordorigin="6594,-2962" coordsize="10,20" path="m6594,-2943l6604,-2943,6604,-2962,6594,-2962,6594,-2943xe" filled="true" fillcolor="#000000" stroked="false">
                <v:path arrowok="t"/>
                <v:fill type="solid"/>
              </v:shape>
            </v:group>
            <v:group style="position:absolute;left:6594;top:-2943;width:10;height:20" coordorigin="6594,-2943" coordsize="10,20">
              <v:shape style="position:absolute;left:6594;top:-2943;width:10;height:20" coordorigin="6594,-2943" coordsize="10,20" path="m6594,-2923l6604,-2923,6604,-2943,6594,-2943,6594,-2923xe" filled="true" fillcolor="#000000" stroked="false">
                <v:path arrowok="t"/>
                <v:fill type="solid"/>
              </v:shape>
            </v:group>
            <v:group style="position:absolute;left:6594;top:-2923;width:10;height:20" coordorigin="6594,-2923" coordsize="10,20">
              <v:shape style="position:absolute;left:6594;top:-2923;width:10;height:20" coordorigin="6594,-2923" coordsize="10,20" path="m6594,-2904l6604,-2904,6604,-2923,6594,-2923,6594,-2904xe" filled="true" fillcolor="#000000" stroked="false">
                <v:path arrowok="t"/>
                <v:fill type="solid"/>
              </v:shape>
            </v:group>
            <v:group style="position:absolute;left:6594;top:-2904;width:10;height:20" coordorigin="6594,-2904" coordsize="10,20">
              <v:shape style="position:absolute;left:6594;top:-2904;width:10;height:20" coordorigin="6594,-2904" coordsize="10,20" path="m6594,-2885l6604,-2885,6604,-2904,6594,-2904,6594,-2885xe" filled="true" fillcolor="#000000" stroked="false">
                <v:path arrowok="t"/>
                <v:fill type="solid"/>
              </v:shape>
            </v:group>
            <v:group style="position:absolute;left:7720;top:-3269;width:10;height:20" coordorigin="7720,-3269" coordsize="10,20">
              <v:shape style="position:absolute;left:7720;top:-3269;width:10;height:20" coordorigin="7720,-3269" coordsize="10,20" path="m7720,-3250l7729,-3250,7729,-3269,7720,-3269,7720,-3250xe" filled="true" fillcolor="#000000" stroked="false">
                <v:path arrowok="t"/>
                <v:fill type="solid"/>
              </v:shape>
            </v:group>
            <v:group style="position:absolute;left:7720;top:-3250;width:10;height:20" coordorigin="7720,-3250" coordsize="10,20">
              <v:shape style="position:absolute;left:7720;top:-3250;width:10;height:20" coordorigin="7720,-3250" coordsize="10,20" path="m7720,-3231l7729,-3231,7729,-3250,7720,-3250,7720,-3231xe" filled="true" fillcolor="#000000" stroked="false">
                <v:path arrowok="t"/>
                <v:fill type="solid"/>
              </v:shape>
            </v:group>
            <v:group style="position:absolute;left:7720;top:-3231;width:10;height:20" coordorigin="7720,-3231" coordsize="10,20">
              <v:shape style="position:absolute;left:7720;top:-3231;width:10;height:20" coordorigin="7720,-3231" coordsize="10,20" path="m7720,-3211l7729,-3211,7729,-3231,7720,-3231,7720,-3211xe" filled="true" fillcolor="#000000" stroked="false">
                <v:path arrowok="t"/>
                <v:fill type="solid"/>
              </v:shape>
            </v:group>
            <v:group style="position:absolute;left:7720;top:-3211;width:10;height:20" coordorigin="7720,-3211" coordsize="10,20">
              <v:shape style="position:absolute;left:7720;top:-3211;width:10;height:20" coordorigin="7720,-3211" coordsize="10,20" path="m7720,-3192l7729,-3192,7729,-3211,7720,-3211,7720,-3192xe" filled="true" fillcolor="#000000" stroked="false">
                <v:path arrowok="t"/>
                <v:fill type="solid"/>
              </v:shape>
            </v:group>
            <v:group style="position:absolute;left:7720;top:-3192;width:10;height:20" coordorigin="7720,-3192" coordsize="10,20">
              <v:shape style="position:absolute;left:7720;top:-3192;width:10;height:20" coordorigin="7720,-3192" coordsize="10,20" path="m7720,-3173l7729,-3173,7729,-3192,7720,-3192,7720,-3173xe" filled="true" fillcolor="#000000" stroked="false">
                <v:path arrowok="t"/>
                <v:fill type="solid"/>
              </v:shape>
            </v:group>
            <v:group style="position:absolute;left:7720;top:-3173;width:10;height:20" coordorigin="7720,-3173" coordsize="10,20">
              <v:shape style="position:absolute;left:7720;top:-3173;width:10;height:20" coordorigin="7720,-3173" coordsize="10,20" path="m7720,-3154l7729,-3154,7729,-3173,7720,-3173,7720,-3154xe" filled="true" fillcolor="#000000" stroked="false">
                <v:path arrowok="t"/>
                <v:fill type="solid"/>
              </v:shape>
            </v:group>
            <v:group style="position:absolute;left:7720;top:-3154;width:10;height:20" coordorigin="7720,-3154" coordsize="10,20">
              <v:shape style="position:absolute;left:7720;top:-3154;width:10;height:20" coordorigin="7720,-3154" coordsize="10,20" path="m7720,-3135l7729,-3135,7729,-3154,7720,-3154,7720,-3135xe" filled="true" fillcolor="#000000" stroked="false">
                <v:path arrowok="t"/>
                <v:fill type="solid"/>
              </v:shape>
            </v:group>
            <v:group style="position:absolute;left:7720;top:-3135;width:10;height:20" coordorigin="7720,-3135" coordsize="10,20">
              <v:shape style="position:absolute;left:7720;top:-3135;width:10;height:20" coordorigin="7720,-3135" coordsize="10,20" path="m7720,-3115l7729,-3115,7729,-3135,7720,-3135,7720,-3115xe" filled="true" fillcolor="#000000" stroked="false">
                <v:path arrowok="t"/>
                <v:fill type="solid"/>
              </v:shape>
            </v:group>
            <v:group style="position:absolute;left:7720;top:-3115;width:10;height:20" coordorigin="7720,-3115" coordsize="10,20">
              <v:shape style="position:absolute;left:7720;top:-3115;width:10;height:20" coordorigin="7720,-3115" coordsize="10,20" path="m7720,-3096l7729,-3096,7729,-3115,7720,-3115,7720,-3096xe" filled="true" fillcolor="#000000" stroked="false">
                <v:path arrowok="t"/>
                <v:fill type="solid"/>
              </v:shape>
            </v:group>
            <v:group style="position:absolute;left:7720;top:-3096;width:10;height:20" coordorigin="7720,-3096" coordsize="10,20">
              <v:shape style="position:absolute;left:7720;top:-3096;width:10;height:20" coordorigin="7720,-3096" coordsize="10,20" path="m7720,-3077l7729,-3077,7729,-3096,7720,-3096,7720,-3077xe" filled="true" fillcolor="#000000" stroked="false">
                <v:path arrowok="t"/>
                <v:fill type="solid"/>
              </v:shape>
            </v:group>
            <v:group style="position:absolute;left:7720;top:-3077;width:10;height:20" coordorigin="7720,-3077" coordsize="10,20">
              <v:shape style="position:absolute;left:7720;top:-3077;width:10;height:20" coordorigin="7720,-3077" coordsize="10,20" path="m7720,-3058l7729,-3058,7729,-3077,7720,-3077,7720,-3058xe" filled="true" fillcolor="#000000" stroked="false">
                <v:path arrowok="t"/>
                <v:fill type="solid"/>
              </v:shape>
            </v:group>
            <v:group style="position:absolute;left:7720;top:-3058;width:10;height:20" coordorigin="7720,-3058" coordsize="10,20">
              <v:shape style="position:absolute;left:7720;top:-3058;width:10;height:20" coordorigin="7720,-3058" coordsize="10,20" path="m7720,-3039l7729,-3039,7729,-3058,7720,-3058,7720,-3039xe" filled="true" fillcolor="#000000" stroked="false">
                <v:path arrowok="t"/>
                <v:fill type="solid"/>
              </v:shape>
            </v:group>
            <v:group style="position:absolute;left:7720;top:-3039;width:10;height:20" coordorigin="7720,-3039" coordsize="10,20">
              <v:shape style="position:absolute;left:7720;top:-3039;width:10;height:20" coordorigin="7720,-3039" coordsize="10,20" path="m7720,-3019l7729,-3019,7729,-3039,7720,-3039,7720,-3019xe" filled="true" fillcolor="#000000" stroked="false">
                <v:path arrowok="t"/>
                <v:fill type="solid"/>
              </v:shape>
            </v:group>
            <v:group style="position:absolute;left:7720;top:-3019;width:10;height:20" coordorigin="7720,-3019" coordsize="10,20">
              <v:shape style="position:absolute;left:7720;top:-3019;width:10;height:20" coordorigin="7720,-3019" coordsize="10,20" path="m7720,-3000l7729,-3000,7729,-3019,7720,-3019,7720,-3000xe" filled="true" fillcolor="#000000" stroked="false">
                <v:path arrowok="t"/>
                <v:fill type="solid"/>
              </v:shape>
            </v:group>
            <v:group style="position:absolute;left:7720;top:-3000;width:10;height:20" coordorigin="7720,-3000" coordsize="10,20">
              <v:shape style="position:absolute;left:7720;top:-3000;width:10;height:20" coordorigin="7720,-3000" coordsize="10,20" path="m7720,-2981l7729,-2981,7729,-3000,7720,-3000,7720,-2981xe" filled="true" fillcolor="#000000" stroked="false">
                <v:path arrowok="t"/>
                <v:fill type="solid"/>
              </v:shape>
            </v:group>
            <v:group style="position:absolute;left:7720;top:-2981;width:10;height:20" coordorigin="7720,-2981" coordsize="10,20">
              <v:shape style="position:absolute;left:7720;top:-2981;width:10;height:20" coordorigin="7720,-2981" coordsize="10,20" path="m7720,-2962l7729,-2962,7729,-2981,7720,-2981,7720,-2962xe" filled="true" fillcolor="#000000" stroked="false">
                <v:path arrowok="t"/>
                <v:fill type="solid"/>
              </v:shape>
            </v:group>
            <v:group style="position:absolute;left:7720;top:-2962;width:10;height:20" coordorigin="7720,-2962" coordsize="10,20">
              <v:shape style="position:absolute;left:7720;top:-2962;width:10;height:20" coordorigin="7720,-2962" coordsize="10,20" path="m7720,-2943l7729,-2943,7729,-2962,7720,-2962,7720,-2943xe" filled="true" fillcolor="#000000" stroked="false">
                <v:path arrowok="t"/>
                <v:fill type="solid"/>
              </v:shape>
            </v:group>
            <v:group style="position:absolute;left:7720;top:-2943;width:10;height:20" coordorigin="7720,-2943" coordsize="10,20">
              <v:shape style="position:absolute;left:7720;top:-2943;width:10;height:20" coordorigin="7720,-2943" coordsize="10,20" path="m7720,-2923l7729,-2923,7729,-2943,7720,-2943,7720,-2923xe" filled="true" fillcolor="#000000" stroked="false">
                <v:path arrowok="t"/>
                <v:fill type="solid"/>
              </v:shape>
            </v:group>
            <v:group style="position:absolute;left:7720;top:-2923;width:10;height:20" coordorigin="7720,-2923" coordsize="10,20">
              <v:shape style="position:absolute;left:7720;top:-2923;width:10;height:20" coordorigin="7720,-2923" coordsize="10,20" path="m7720,-2904l7729,-2904,7729,-2923,7720,-2923,7720,-2904xe" filled="true" fillcolor="#000000" stroked="false">
                <v:path arrowok="t"/>
                <v:fill type="solid"/>
              </v:shape>
            </v:group>
            <v:group style="position:absolute;left:7720;top:-2904;width:10;height:20" coordorigin="7720,-2904" coordsize="10,20">
              <v:shape style="position:absolute;left:7720;top:-2904;width:10;height:20" coordorigin="7720,-2904" coordsize="10,20" path="m7720,-2885l7729,-2885,7729,-2904,7720,-2904,7720,-2885xe" filled="true" fillcolor="#000000" stroked="false">
                <v:path arrowok="t"/>
                <v:fill type="solid"/>
              </v:shape>
            </v:group>
            <v:group style="position:absolute;left:8490;top:-3269;width:10;height:20" coordorigin="8490,-3269" coordsize="10,20">
              <v:shape style="position:absolute;left:8490;top:-3269;width:10;height:20" coordorigin="8490,-3269" coordsize="10,20" path="m8490,-3250l8500,-3250,8500,-3269,8490,-3269,8490,-3250xe" filled="true" fillcolor="#000000" stroked="false">
                <v:path arrowok="t"/>
                <v:fill type="solid"/>
              </v:shape>
            </v:group>
            <v:group style="position:absolute;left:8490;top:-3250;width:10;height:20" coordorigin="8490,-3250" coordsize="10,20">
              <v:shape style="position:absolute;left:8490;top:-3250;width:10;height:20" coordorigin="8490,-3250" coordsize="10,20" path="m8490,-3231l8500,-3231,8500,-3250,8490,-3250,8490,-3231xe" filled="true" fillcolor="#000000" stroked="false">
                <v:path arrowok="t"/>
                <v:fill type="solid"/>
              </v:shape>
            </v:group>
            <v:group style="position:absolute;left:8490;top:-3231;width:10;height:20" coordorigin="8490,-3231" coordsize="10,20">
              <v:shape style="position:absolute;left:8490;top:-3231;width:10;height:20" coordorigin="8490,-3231" coordsize="10,20" path="m8490,-3211l8500,-3211,8500,-3231,8490,-3231,8490,-3211xe" filled="true" fillcolor="#000000" stroked="false">
                <v:path arrowok="t"/>
                <v:fill type="solid"/>
              </v:shape>
            </v:group>
            <v:group style="position:absolute;left:8490;top:-3211;width:10;height:20" coordorigin="8490,-3211" coordsize="10,20">
              <v:shape style="position:absolute;left:8490;top:-3211;width:10;height:20" coordorigin="8490,-3211" coordsize="10,20" path="m8490,-3192l8500,-3192,8500,-3211,8490,-3211,8490,-3192xe" filled="true" fillcolor="#000000" stroked="false">
                <v:path arrowok="t"/>
                <v:fill type="solid"/>
              </v:shape>
            </v:group>
            <v:group style="position:absolute;left:8490;top:-3192;width:10;height:20" coordorigin="8490,-3192" coordsize="10,20">
              <v:shape style="position:absolute;left:8490;top:-3192;width:10;height:20" coordorigin="8490,-3192" coordsize="10,20" path="m8490,-3173l8500,-3173,8500,-3192,8490,-3192,8490,-3173xe" filled="true" fillcolor="#000000" stroked="false">
                <v:path arrowok="t"/>
                <v:fill type="solid"/>
              </v:shape>
            </v:group>
            <v:group style="position:absolute;left:8490;top:-3173;width:10;height:20" coordorigin="8490,-3173" coordsize="10,20">
              <v:shape style="position:absolute;left:8490;top:-3173;width:10;height:20" coordorigin="8490,-3173" coordsize="10,20" path="m8490,-3154l8500,-3154,8500,-3173,8490,-3173,8490,-3154xe" filled="true" fillcolor="#000000" stroked="false">
                <v:path arrowok="t"/>
                <v:fill type="solid"/>
              </v:shape>
            </v:group>
            <v:group style="position:absolute;left:8490;top:-3154;width:10;height:20" coordorigin="8490,-3154" coordsize="10,20">
              <v:shape style="position:absolute;left:8490;top:-3154;width:10;height:20" coordorigin="8490,-3154" coordsize="10,20" path="m8490,-3135l8500,-3135,8500,-3154,8490,-3154,8490,-3135xe" filled="true" fillcolor="#000000" stroked="false">
                <v:path arrowok="t"/>
                <v:fill type="solid"/>
              </v:shape>
            </v:group>
            <v:group style="position:absolute;left:8490;top:-3135;width:10;height:20" coordorigin="8490,-3135" coordsize="10,20">
              <v:shape style="position:absolute;left:8490;top:-3135;width:10;height:20" coordorigin="8490,-3135" coordsize="10,20" path="m8490,-3115l8500,-3115,8500,-3135,8490,-3135,8490,-3115xe" filled="true" fillcolor="#000000" stroked="false">
                <v:path arrowok="t"/>
                <v:fill type="solid"/>
              </v:shape>
            </v:group>
            <v:group style="position:absolute;left:8490;top:-3115;width:10;height:20" coordorigin="8490,-3115" coordsize="10,20">
              <v:shape style="position:absolute;left:8490;top:-3115;width:10;height:20" coordorigin="8490,-3115" coordsize="10,20" path="m8490,-3096l8500,-3096,8500,-3115,8490,-3115,8490,-3096xe" filled="true" fillcolor="#000000" stroked="false">
                <v:path arrowok="t"/>
                <v:fill type="solid"/>
              </v:shape>
            </v:group>
            <v:group style="position:absolute;left:8490;top:-3096;width:10;height:20" coordorigin="8490,-3096" coordsize="10,20">
              <v:shape style="position:absolute;left:8490;top:-3096;width:10;height:20" coordorigin="8490,-3096" coordsize="10,20" path="m8490,-3077l8500,-3077,8500,-3096,8490,-3096,8490,-3077xe" filled="true" fillcolor="#000000" stroked="false">
                <v:path arrowok="t"/>
                <v:fill type="solid"/>
              </v:shape>
            </v:group>
            <v:group style="position:absolute;left:8490;top:-3077;width:10;height:20" coordorigin="8490,-3077" coordsize="10,20">
              <v:shape style="position:absolute;left:8490;top:-3077;width:10;height:20" coordorigin="8490,-3077" coordsize="10,20" path="m8490,-3058l8500,-3058,8500,-3077,8490,-3077,8490,-3058xe" filled="true" fillcolor="#000000" stroked="false">
                <v:path arrowok="t"/>
                <v:fill type="solid"/>
              </v:shape>
            </v:group>
            <v:group style="position:absolute;left:8490;top:-3058;width:10;height:20" coordorigin="8490,-3058" coordsize="10,20">
              <v:shape style="position:absolute;left:8490;top:-3058;width:10;height:20" coordorigin="8490,-3058" coordsize="10,20" path="m8490,-3039l8500,-3039,8500,-3058,8490,-3058,8490,-3039xe" filled="true" fillcolor="#000000" stroked="false">
                <v:path arrowok="t"/>
                <v:fill type="solid"/>
              </v:shape>
            </v:group>
            <v:group style="position:absolute;left:8490;top:-3039;width:10;height:20" coordorigin="8490,-3039" coordsize="10,20">
              <v:shape style="position:absolute;left:8490;top:-3039;width:10;height:20" coordorigin="8490,-3039" coordsize="10,20" path="m8490,-3019l8500,-3019,8500,-3039,8490,-3039,8490,-3019xe" filled="true" fillcolor="#000000" stroked="false">
                <v:path arrowok="t"/>
                <v:fill type="solid"/>
              </v:shape>
            </v:group>
            <v:group style="position:absolute;left:8490;top:-3019;width:10;height:20" coordorigin="8490,-3019" coordsize="10,20">
              <v:shape style="position:absolute;left:8490;top:-3019;width:10;height:20" coordorigin="8490,-3019" coordsize="10,20" path="m8490,-3000l8500,-3000,8500,-3019,8490,-3019,8490,-3000xe" filled="true" fillcolor="#000000" stroked="false">
                <v:path arrowok="t"/>
                <v:fill type="solid"/>
              </v:shape>
            </v:group>
            <v:group style="position:absolute;left:8490;top:-3000;width:10;height:20" coordorigin="8490,-3000" coordsize="10,20">
              <v:shape style="position:absolute;left:8490;top:-3000;width:10;height:20" coordorigin="8490,-3000" coordsize="10,20" path="m8490,-2981l8500,-2981,8500,-3000,8490,-3000,8490,-2981xe" filled="true" fillcolor="#000000" stroked="false">
                <v:path arrowok="t"/>
                <v:fill type="solid"/>
              </v:shape>
            </v:group>
            <v:group style="position:absolute;left:8490;top:-2981;width:10;height:20" coordorigin="8490,-2981" coordsize="10,20">
              <v:shape style="position:absolute;left:8490;top:-2981;width:10;height:20" coordorigin="8490,-2981" coordsize="10,20" path="m8490,-2962l8500,-2962,8500,-2981,8490,-2981,8490,-2962xe" filled="true" fillcolor="#000000" stroked="false">
                <v:path arrowok="t"/>
                <v:fill type="solid"/>
              </v:shape>
            </v:group>
            <v:group style="position:absolute;left:8490;top:-2962;width:10;height:20" coordorigin="8490,-2962" coordsize="10,20">
              <v:shape style="position:absolute;left:8490;top:-2962;width:10;height:20" coordorigin="8490,-2962" coordsize="10,20" path="m8490,-2943l8500,-2943,8500,-2962,8490,-2962,8490,-2943xe" filled="true" fillcolor="#000000" stroked="false">
                <v:path arrowok="t"/>
                <v:fill type="solid"/>
              </v:shape>
            </v:group>
            <v:group style="position:absolute;left:8490;top:-2943;width:10;height:20" coordorigin="8490,-2943" coordsize="10,20">
              <v:shape style="position:absolute;left:8490;top:-2943;width:10;height:20" coordorigin="8490,-2943" coordsize="10,20" path="m8490,-2923l8500,-2923,8500,-2943,8490,-2943,8490,-2923xe" filled="true" fillcolor="#000000" stroked="false">
                <v:path arrowok="t"/>
                <v:fill type="solid"/>
              </v:shape>
            </v:group>
            <v:group style="position:absolute;left:8490;top:-2923;width:10;height:20" coordorigin="8490,-2923" coordsize="10,20">
              <v:shape style="position:absolute;left:8490;top:-2923;width:10;height:20" coordorigin="8490,-2923" coordsize="10,20" path="m8490,-2904l8500,-2904,8500,-2923,8490,-2923,8490,-2904xe" filled="true" fillcolor="#000000" stroked="false">
                <v:path arrowok="t"/>
                <v:fill type="solid"/>
              </v:shape>
            </v:group>
            <v:group style="position:absolute;left:8490;top:-2904;width:10;height:20" coordorigin="8490,-2904" coordsize="10,20">
              <v:shape style="position:absolute;left:8490;top:-2904;width:10;height:20" coordorigin="8490,-2904" coordsize="10,20" path="m8490,-2885l8500,-2885,8500,-2904,8490,-2904,8490,-2885xe" filled="true" fillcolor="#000000" stroked="false">
                <v:path arrowok="t"/>
                <v:fill type="solid"/>
              </v:shape>
            </v:group>
            <v:group style="position:absolute;left:9280;top:-3269;width:10;height:20" coordorigin="9280,-3269" coordsize="10,20">
              <v:shape style="position:absolute;left:9280;top:-3269;width:10;height:20" coordorigin="9280,-3269" coordsize="10,20" path="m9280,-3250l9290,-3250,9290,-3269,9280,-3269,9280,-3250xe" filled="true" fillcolor="#000000" stroked="false">
                <v:path arrowok="t"/>
                <v:fill type="solid"/>
              </v:shape>
            </v:group>
            <v:group style="position:absolute;left:9280;top:-3250;width:10;height:20" coordorigin="9280,-3250" coordsize="10,20">
              <v:shape style="position:absolute;left:9280;top:-3250;width:10;height:20" coordorigin="9280,-3250" coordsize="10,20" path="m9280,-3231l9290,-3231,9290,-3250,9280,-3250,9280,-3231xe" filled="true" fillcolor="#000000" stroked="false">
                <v:path arrowok="t"/>
                <v:fill type="solid"/>
              </v:shape>
            </v:group>
            <v:group style="position:absolute;left:9280;top:-3231;width:10;height:20" coordorigin="9280,-3231" coordsize="10,20">
              <v:shape style="position:absolute;left:9280;top:-3231;width:10;height:20" coordorigin="9280,-3231" coordsize="10,20" path="m9280,-3211l9290,-3211,9290,-3231,9280,-3231,9280,-3211xe" filled="true" fillcolor="#000000" stroked="false">
                <v:path arrowok="t"/>
                <v:fill type="solid"/>
              </v:shape>
            </v:group>
            <v:group style="position:absolute;left:9280;top:-3211;width:10;height:20" coordorigin="9280,-3211" coordsize="10,20">
              <v:shape style="position:absolute;left:9280;top:-3211;width:10;height:20" coordorigin="9280,-3211" coordsize="10,20" path="m9280,-3192l9290,-3192,9290,-3211,9280,-3211,9280,-3192xe" filled="true" fillcolor="#000000" stroked="false">
                <v:path arrowok="t"/>
                <v:fill type="solid"/>
              </v:shape>
            </v:group>
            <v:group style="position:absolute;left:9280;top:-3192;width:10;height:20" coordorigin="9280,-3192" coordsize="10,20">
              <v:shape style="position:absolute;left:9280;top:-3192;width:10;height:20" coordorigin="9280,-3192" coordsize="10,20" path="m9280,-3173l9290,-3173,9290,-3192,9280,-3192,9280,-3173xe" filled="true" fillcolor="#000000" stroked="false">
                <v:path arrowok="t"/>
                <v:fill type="solid"/>
              </v:shape>
            </v:group>
            <v:group style="position:absolute;left:9280;top:-3173;width:10;height:20" coordorigin="9280,-3173" coordsize="10,20">
              <v:shape style="position:absolute;left:9280;top:-3173;width:10;height:20" coordorigin="9280,-3173" coordsize="10,20" path="m9280,-3154l9290,-3154,9290,-3173,9280,-3173,9280,-3154xe" filled="true" fillcolor="#000000" stroked="false">
                <v:path arrowok="t"/>
                <v:fill type="solid"/>
              </v:shape>
            </v:group>
            <v:group style="position:absolute;left:9280;top:-3154;width:10;height:20" coordorigin="9280,-3154" coordsize="10,20">
              <v:shape style="position:absolute;left:9280;top:-3154;width:10;height:20" coordorigin="9280,-3154" coordsize="10,20" path="m9280,-3135l9290,-3135,9290,-3154,9280,-3154,9280,-3135xe" filled="true" fillcolor="#000000" stroked="false">
                <v:path arrowok="t"/>
                <v:fill type="solid"/>
              </v:shape>
            </v:group>
            <v:group style="position:absolute;left:9280;top:-3135;width:10;height:20" coordorigin="9280,-3135" coordsize="10,20">
              <v:shape style="position:absolute;left:9280;top:-3135;width:10;height:20" coordorigin="9280,-3135" coordsize="10,20" path="m9280,-3115l9290,-3115,9290,-3135,9280,-3135,9280,-3115xe" filled="true" fillcolor="#000000" stroked="false">
                <v:path arrowok="t"/>
                <v:fill type="solid"/>
              </v:shape>
            </v:group>
            <v:group style="position:absolute;left:9280;top:-3115;width:10;height:20" coordorigin="9280,-3115" coordsize="10,20">
              <v:shape style="position:absolute;left:9280;top:-3115;width:10;height:20" coordorigin="9280,-3115" coordsize="10,20" path="m9280,-3096l9290,-3096,9290,-3115,9280,-3115,9280,-3096xe" filled="true" fillcolor="#000000" stroked="false">
                <v:path arrowok="t"/>
                <v:fill type="solid"/>
              </v:shape>
            </v:group>
            <v:group style="position:absolute;left:9280;top:-3096;width:10;height:20" coordorigin="9280,-3096" coordsize="10,20">
              <v:shape style="position:absolute;left:9280;top:-3096;width:10;height:20" coordorigin="9280,-3096" coordsize="10,20" path="m9280,-3077l9290,-3077,9290,-3096,9280,-3096,9280,-3077xe" filled="true" fillcolor="#000000" stroked="false">
                <v:path arrowok="t"/>
                <v:fill type="solid"/>
              </v:shape>
            </v:group>
            <v:group style="position:absolute;left:9280;top:-3077;width:10;height:20" coordorigin="9280,-3077" coordsize="10,20">
              <v:shape style="position:absolute;left:9280;top:-3077;width:10;height:20" coordorigin="9280,-3077" coordsize="10,20" path="m9280,-3058l9290,-3058,9290,-3077,9280,-3077,9280,-3058xe" filled="true" fillcolor="#000000" stroked="false">
                <v:path arrowok="t"/>
                <v:fill type="solid"/>
              </v:shape>
            </v:group>
            <v:group style="position:absolute;left:9280;top:-3058;width:10;height:20" coordorigin="9280,-3058" coordsize="10,20">
              <v:shape style="position:absolute;left:9280;top:-3058;width:10;height:20" coordorigin="9280,-3058" coordsize="10,20" path="m9280,-3039l9290,-3039,9290,-3058,9280,-3058,9280,-3039xe" filled="true" fillcolor="#000000" stroked="false">
                <v:path arrowok="t"/>
                <v:fill type="solid"/>
              </v:shape>
            </v:group>
            <v:group style="position:absolute;left:9280;top:-3039;width:10;height:20" coordorigin="9280,-3039" coordsize="10,20">
              <v:shape style="position:absolute;left:9280;top:-3039;width:10;height:20" coordorigin="9280,-3039" coordsize="10,20" path="m9280,-3019l9290,-3019,9290,-3039,9280,-3039,9280,-3019xe" filled="true" fillcolor="#000000" stroked="false">
                <v:path arrowok="t"/>
                <v:fill type="solid"/>
              </v:shape>
            </v:group>
            <v:group style="position:absolute;left:9280;top:-3019;width:10;height:20" coordorigin="9280,-3019" coordsize="10,20">
              <v:shape style="position:absolute;left:9280;top:-3019;width:10;height:20" coordorigin="9280,-3019" coordsize="10,20" path="m9280,-3000l9290,-3000,9290,-3019,9280,-3019,9280,-3000xe" filled="true" fillcolor="#000000" stroked="false">
                <v:path arrowok="t"/>
                <v:fill type="solid"/>
              </v:shape>
            </v:group>
            <v:group style="position:absolute;left:9280;top:-3000;width:10;height:20" coordorigin="9280,-3000" coordsize="10,20">
              <v:shape style="position:absolute;left:9280;top:-3000;width:10;height:20" coordorigin="9280,-3000" coordsize="10,20" path="m9280,-2981l9290,-2981,9290,-3000,9280,-3000,9280,-2981xe" filled="true" fillcolor="#000000" stroked="false">
                <v:path arrowok="t"/>
                <v:fill type="solid"/>
              </v:shape>
            </v:group>
            <v:group style="position:absolute;left:9280;top:-2981;width:10;height:20" coordorigin="9280,-2981" coordsize="10,20">
              <v:shape style="position:absolute;left:9280;top:-2981;width:10;height:20" coordorigin="9280,-2981" coordsize="10,20" path="m9280,-2962l9290,-2962,9290,-2981,9280,-2981,9280,-2962xe" filled="true" fillcolor="#000000" stroked="false">
                <v:path arrowok="t"/>
                <v:fill type="solid"/>
              </v:shape>
            </v:group>
            <v:group style="position:absolute;left:9280;top:-2962;width:10;height:20" coordorigin="9280,-2962" coordsize="10,20">
              <v:shape style="position:absolute;left:9280;top:-2962;width:10;height:20" coordorigin="9280,-2962" coordsize="10,20" path="m9280,-2943l9290,-2943,9290,-2962,9280,-2962,9280,-2943xe" filled="true" fillcolor="#000000" stroked="false">
                <v:path arrowok="t"/>
                <v:fill type="solid"/>
              </v:shape>
            </v:group>
            <v:group style="position:absolute;left:9280;top:-2943;width:10;height:20" coordorigin="9280,-2943" coordsize="10,20">
              <v:shape style="position:absolute;left:9280;top:-2943;width:10;height:20" coordorigin="9280,-2943" coordsize="10,20" path="m9280,-2923l9290,-2923,9290,-2943,9280,-2943,9280,-2923xe" filled="true" fillcolor="#000000" stroked="false">
                <v:path arrowok="t"/>
                <v:fill type="solid"/>
              </v:shape>
            </v:group>
            <v:group style="position:absolute;left:9280;top:-2923;width:10;height:20" coordorigin="9280,-2923" coordsize="10,20">
              <v:shape style="position:absolute;left:9280;top:-2923;width:10;height:20" coordorigin="9280,-2923" coordsize="10,20" path="m9280,-2904l9290,-2904,9290,-2923,9280,-2923,9280,-2904xe" filled="true" fillcolor="#000000" stroked="false">
                <v:path arrowok="t"/>
                <v:fill type="solid"/>
              </v:shape>
            </v:group>
            <v:group style="position:absolute;left:9280;top:-2904;width:10;height:20" coordorigin="9280,-2904" coordsize="10,20">
              <v:shape style="position:absolute;left:9280;top:-2904;width:10;height:20" coordorigin="9280,-2904" coordsize="10,20" path="m9280,-2885l9290,-2885,9290,-2904,9280,-2904,9280,-2885xe" filled="true" fillcolor="#000000" stroked="false">
                <v:path arrowok="t"/>
                <v:fill type="solid"/>
              </v:shape>
            </v:group>
            <v:group style="position:absolute;left:10116;top:-3269;width:10;height:20" coordorigin="10116,-3269" coordsize="10,20">
              <v:shape style="position:absolute;left:10116;top:-3269;width:10;height:20" coordorigin="10116,-3269" coordsize="10,20" path="m10116,-3250l10125,-3250,10125,-3269,10116,-3269,10116,-3250xe" filled="true" fillcolor="#000000" stroked="false">
                <v:path arrowok="t"/>
                <v:fill type="solid"/>
              </v:shape>
            </v:group>
            <v:group style="position:absolute;left:10116;top:-3250;width:10;height:20" coordorigin="10116,-3250" coordsize="10,20">
              <v:shape style="position:absolute;left:10116;top:-3250;width:10;height:20" coordorigin="10116,-3250" coordsize="10,20" path="m10116,-3231l10125,-3231,10125,-3250,10116,-3250,10116,-3231xe" filled="true" fillcolor="#000000" stroked="false">
                <v:path arrowok="t"/>
                <v:fill type="solid"/>
              </v:shape>
            </v:group>
            <v:group style="position:absolute;left:10116;top:-3231;width:10;height:20" coordorigin="10116,-3231" coordsize="10,20">
              <v:shape style="position:absolute;left:10116;top:-3231;width:10;height:20" coordorigin="10116,-3231" coordsize="10,20" path="m10116,-3211l10125,-3211,10125,-3231,10116,-3231,10116,-3211xe" filled="true" fillcolor="#000000" stroked="false">
                <v:path arrowok="t"/>
                <v:fill type="solid"/>
              </v:shape>
            </v:group>
            <v:group style="position:absolute;left:10116;top:-3211;width:10;height:20" coordorigin="10116,-3211" coordsize="10,20">
              <v:shape style="position:absolute;left:10116;top:-3211;width:10;height:20" coordorigin="10116,-3211" coordsize="10,20" path="m10116,-3192l10125,-3192,10125,-3211,10116,-3211,10116,-3192xe" filled="true" fillcolor="#000000" stroked="false">
                <v:path arrowok="t"/>
                <v:fill type="solid"/>
              </v:shape>
            </v:group>
            <v:group style="position:absolute;left:10116;top:-3192;width:10;height:20" coordorigin="10116,-3192" coordsize="10,20">
              <v:shape style="position:absolute;left:10116;top:-3192;width:10;height:20" coordorigin="10116,-3192" coordsize="10,20" path="m10116,-3173l10125,-3173,10125,-3192,10116,-3192,10116,-3173xe" filled="true" fillcolor="#000000" stroked="false">
                <v:path arrowok="t"/>
                <v:fill type="solid"/>
              </v:shape>
            </v:group>
            <v:group style="position:absolute;left:10116;top:-3173;width:10;height:20" coordorigin="10116,-3173" coordsize="10,20">
              <v:shape style="position:absolute;left:10116;top:-3173;width:10;height:20" coordorigin="10116,-3173" coordsize="10,20" path="m10116,-3154l10125,-3154,10125,-3173,10116,-3173,10116,-3154xe" filled="true" fillcolor="#000000" stroked="false">
                <v:path arrowok="t"/>
                <v:fill type="solid"/>
              </v:shape>
            </v:group>
            <v:group style="position:absolute;left:10116;top:-3154;width:10;height:20" coordorigin="10116,-3154" coordsize="10,20">
              <v:shape style="position:absolute;left:10116;top:-3154;width:10;height:20" coordorigin="10116,-3154" coordsize="10,20" path="m10116,-3135l10125,-3135,10125,-3154,10116,-3154,10116,-3135xe" filled="true" fillcolor="#000000" stroked="false">
                <v:path arrowok="t"/>
                <v:fill type="solid"/>
              </v:shape>
            </v:group>
            <v:group style="position:absolute;left:10116;top:-3135;width:10;height:20" coordorigin="10116,-3135" coordsize="10,20">
              <v:shape style="position:absolute;left:10116;top:-3135;width:10;height:20" coordorigin="10116,-3135" coordsize="10,20" path="m10116,-3115l10125,-3115,10125,-3135,10116,-3135,10116,-3115xe" filled="true" fillcolor="#000000" stroked="false">
                <v:path arrowok="t"/>
                <v:fill type="solid"/>
              </v:shape>
            </v:group>
            <v:group style="position:absolute;left:10116;top:-3115;width:10;height:20" coordorigin="10116,-3115" coordsize="10,20">
              <v:shape style="position:absolute;left:10116;top:-3115;width:10;height:20" coordorigin="10116,-3115" coordsize="10,20" path="m10116,-3096l10125,-3096,10125,-3115,10116,-3115,10116,-3096xe" filled="true" fillcolor="#000000" stroked="false">
                <v:path arrowok="t"/>
                <v:fill type="solid"/>
              </v:shape>
            </v:group>
            <v:group style="position:absolute;left:10116;top:-3096;width:10;height:20" coordorigin="10116,-3096" coordsize="10,20">
              <v:shape style="position:absolute;left:10116;top:-3096;width:10;height:20" coordorigin="10116,-3096" coordsize="10,20" path="m10116,-3077l10125,-3077,10125,-3096,10116,-3096,10116,-3077xe" filled="true" fillcolor="#000000" stroked="false">
                <v:path arrowok="t"/>
                <v:fill type="solid"/>
              </v:shape>
            </v:group>
            <v:group style="position:absolute;left:10116;top:-3077;width:10;height:20" coordorigin="10116,-3077" coordsize="10,20">
              <v:shape style="position:absolute;left:10116;top:-3077;width:10;height:20" coordorigin="10116,-3077" coordsize="10,20" path="m10116,-3058l10125,-3058,10125,-3077,10116,-3077,10116,-3058xe" filled="true" fillcolor="#000000" stroked="false">
                <v:path arrowok="t"/>
                <v:fill type="solid"/>
              </v:shape>
            </v:group>
            <v:group style="position:absolute;left:10116;top:-3058;width:10;height:20" coordorigin="10116,-3058" coordsize="10,20">
              <v:shape style="position:absolute;left:10116;top:-3058;width:10;height:20" coordorigin="10116,-3058" coordsize="10,20" path="m10116,-3039l10125,-3039,10125,-3058,10116,-3058,10116,-3039xe" filled="true" fillcolor="#000000" stroked="false">
                <v:path arrowok="t"/>
                <v:fill type="solid"/>
              </v:shape>
            </v:group>
            <v:group style="position:absolute;left:10116;top:-3039;width:10;height:20" coordorigin="10116,-3039" coordsize="10,20">
              <v:shape style="position:absolute;left:10116;top:-3039;width:10;height:20" coordorigin="10116,-3039" coordsize="10,20" path="m10116,-3019l10125,-3019,10125,-3039,10116,-3039,10116,-3019xe" filled="true" fillcolor="#000000" stroked="false">
                <v:path arrowok="t"/>
                <v:fill type="solid"/>
              </v:shape>
            </v:group>
            <v:group style="position:absolute;left:10116;top:-3019;width:10;height:20" coordorigin="10116,-3019" coordsize="10,20">
              <v:shape style="position:absolute;left:10116;top:-3019;width:10;height:20" coordorigin="10116,-3019" coordsize="10,20" path="m10116,-3000l10125,-3000,10125,-3019,10116,-3019,10116,-3000xe" filled="true" fillcolor="#000000" stroked="false">
                <v:path arrowok="t"/>
                <v:fill type="solid"/>
              </v:shape>
            </v:group>
            <v:group style="position:absolute;left:10116;top:-3000;width:10;height:20" coordorigin="10116,-3000" coordsize="10,20">
              <v:shape style="position:absolute;left:10116;top:-3000;width:10;height:20" coordorigin="10116,-3000" coordsize="10,20" path="m10116,-2981l10125,-2981,10125,-3000,10116,-3000,10116,-2981xe" filled="true" fillcolor="#000000" stroked="false">
                <v:path arrowok="t"/>
                <v:fill type="solid"/>
              </v:shape>
            </v:group>
            <v:group style="position:absolute;left:10116;top:-2981;width:10;height:20" coordorigin="10116,-2981" coordsize="10,20">
              <v:shape style="position:absolute;left:10116;top:-2981;width:10;height:20" coordorigin="10116,-2981" coordsize="10,20" path="m10116,-2962l10125,-2962,10125,-2981,10116,-2981,10116,-2962xe" filled="true" fillcolor="#000000" stroked="false">
                <v:path arrowok="t"/>
                <v:fill type="solid"/>
              </v:shape>
            </v:group>
            <v:group style="position:absolute;left:10116;top:-2962;width:10;height:20" coordorigin="10116,-2962" coordsize="10,20">
              <v:shape style="position:absolute;left:10116;top:-2962;width:10;height:20" coordorigin="10116,-2962" coordsize="10,20" path="m10116,-2943l10125,-2943,10125,-2962,10116,-2962,10116,-2943xe" filled="true" fillcolor="#000000" stroked="false">
                <v:path arrowok="t"/>
                <v:fill type="solid"/>
              </v:shape>
            </v:group>
            <v:group style="position:absolute;left:10116;top:-2943;width:10;height:20" coordorigin="10116,-2943" coordsize="10,20">
              <v:shape style="position:absolute;left:10116;top:-2943;width:10;height:20" coordorigin="10116,-2943" coordsize="10,20" path="m10116,-2923l10125,-2923,10125,-2943,10116,-2943,10116,-2923xe" filled="true" fillcolor="#000000" stroked="false">
                <v:path arrowok="t"/>
                <v:fill type="solid"/>
              </v:shape>
            </v:group>
            <v:group style="position:absolute;left:10116;top:-2923;width:10;height:20" coordorigin="10116,-2923" coordsize="10,20">
              <v:shape style="position:absolute;left:10116;top:-2923;width:10;height:20" coordorigin="10116,-2923" coordsize="10,20" path="m10116,-2904l10125,-2904,10125,-2923,10116,-2923,10116,-2904xe" filled="true" fillcolor="#000000" stroked="false">
                <v:path arrowok="t"/>
                <v:fill type="solid"/>
              </v:shape>
            </v:group>
            <v:group style="position:absolute;left:10116;top:-2904;width:10;height:20" coordorigin="10116,-2904" coordsize="10,20">
              <v:shape style="position:absolute;left:10116;top:-2904;width:10;height:20" coordorigin="10116,-2904" coordsize="10,20" path="m10116,-2885l10125,-2885,10125,-2904,10116,-2904,10116,-2885xe" filled="true" fillcolor="#000000" stroked="false">
                <v:path arrowok="t"/>
                <v:fill type="solid"/>
              </v:shape>
              <v:shape style="position:absolute;left:718;top:-2981;width:2729;height:108" type="#_x0000_t75" stroked="false">
                <v:imagedata r:id="rId444" o:title=""/>
              </v:shape>
              <v:shape style="position:absolute;left:3423;top:-2885;width:889;height:12" type="#_x0000_t75" stroked="false">
                <v:imagedata r:id="rId493" o:title=""/>
              </v:shape>
              <v:shape style="position:absolute;left:4297;top:-2885;width:806;height:12" type="#_x0000_t75" stroked="false">
                <v:imagedata r:id="rId509" o:title=""/>
              </v:shape>
              <v:shape style="position:absolute;left:5089;top:-2885;width:946;height:12" type="#_x0000_t75" stroked="false">
                <v:imagedata r:id="rId495" o:title=""/>
              </v:shape>
              <v:shape style="position:absolute;left:6020;top:-2885;width:584;height:12" type="#_x0000_t75" stroked="false">
                <v:imagedata r:id="rId448" o:title=""/>
              </v:shape>
              <v:shape style="position:absolute;left:6589;top:-2885;width:1140;height:12" type="#_x0000_t75" stroked="false">
                <v:imagedata r:id="rId510" o:title=""/>
              </v:shape>
              <v:shape style="position:absolute;left:7715;top:-2885;width:785;height:12" type="#_x0000_t75" stroked="false">
                <v:imagedata r:id="rId497" o:title=""/>
              </v:shape>
              <v:shape style="position:absolute;left:8485;top:-2885;width:805;height:12" type="#_x0000_t75" stroked="false">
                <v:imagedata r:id="rId492" o:title=""/>
              </v:shape>
              <v:shape style="position:absolute;left:9276;top:-2885;width:850;height:12" type="#_x0000_t75" stroked="false">
                <v:imagedata r:id="rId451" o:title=""/>
              </v:shape>
              <v:shape style="position:absolute;left:10111;top:-2883;width:799;height:10" type="#_x0000_t75" stroked="false">
                <v:imagedata r:id="rId452" o:title=""/>
              </v:shape>
            </v:group>
            <v:group style="position:absolute;left:4302;top:-2873;width:10;height:20" coordorigin="4302,-2873" coordsize="10,20">
              <v:shape style="position:absolute;left:4302;top:-2873;width:10;height:20" coordorigin="4302,-2873" coordsize="10,20" path="m4302,-2854l4311,-2854,4311,-2873,4302,-2873,4302,-2854xe" filled="true" fillcolor="#000000" stroked="false">
                <v:path arrowok="t"/>
                <v:fill type="solid"/>
              </v:shape>
            </v:group>
            <v:group style="position:absolute;left:4302;top:-2854;width:10;height:20" coordorigin="4302,-2854" coordsize="10,20">
              <v:shape style="position:absolute;left:4302;top:-2854;width:10;height:20" coordorigin="4302,-2854" coordsize="10,20" path="m4302,-2835l4311,-2835,4311,-2854,4302,-2854,4302,-2835xe" filled="true" fillcolor="#000000" stroked="false">
                <v:path arrowok="t"/>
                <v:fill type="solid"/>
              </v:shape>
            </v:group>
            <v:group style="position:absolute;left:4302;top:-2835;width:10;height:20" coordorigin="4302,-2835" coordsize="10,20">
              <v:shape style="position:absolute;left:4302;top:-2835;width:10;height:20" coordorigin="4302,-2835" coordsize="10,20" path="m4302,-2815l4311,-2815,4311,-2835,4302,-2835,4302,-2815xe" filled="true" fillcolor="#000000" stroked="false">
                <v:path arrowok="t"/>
                <v:fill type="solid"/>
              </v:shape>
            </v:group>
            <v:group style="position:absolute;left:4302;top:-2815;width:10;height:20" coordorigin="4302,-2815" coordsize="10,20">
              <v:shape style="position:absolute;left:4302;top:-2815;width:10;height:20" coordorigin="4302,-2815" coordsize="10,20" path="m4302,-2796l4311,-2796,4311,-2815,4302,-2815,4302,-2796xe" filled="true" fillcolor="#000000" stroked="false">
                <v:path arrowok="t"/>
                <v:fill type="solid"/>
              </v:shape>
            </v:group>
            <v:group style="position:absolute;left:4302;top:-2796;width:10;height:20" coordorigin="4302,-2796" coordsize="10,20">
              <v:shape style="position:absolute;left:4302;top:-2796;width:10;height:20" coordorigin="4302,-2796" coordsize="10,20" path="m4302,-2777l4311,-2777,4311,-2796,4302,-2796,4302,-2777xe" filled="true" fillcolor="#000000" stroked="false">
                <v:path arrowok="t"/>
                <v:fill type="solid"/>
              </v:shape>
            </v:group>
            <v:group style="position:absolute;left:4302;top:-2777;width:10;height:20" coordorigin="4302,-2777" coordsize="10,20">
              <v:shape style="position:absolute;left:4302;top:-2777;width:10;height:20" coordorigin="4302,-2777" coordsize="10,20" path="m4302,-2758l4311,-2758,4311,-2777,4302,-2777,4302,-2758xe" filled="true" fillcolor="#000000" stroked="false">
                <v:path arrowok="t"/>
                <v:fill type="solid"/>
              </v:shape>
            </v:group>
            <v:group style="position:absolute;left:4302;top:-2758;width:10;height:20" coordorigin="4302,-2758" coordsize="10,20">
              <v:shape style="position:absolute;left:4302;top:-2758;width:10;height:20" coordorigin="4302,-2758" coordsize="10,20" path="m4302,-2739l4311,-2739,4311,-2758,4302,-2758,4302,-2739xe" filled="true" fillcolor="#000000" stroked="false">
                <v:path arrowok="t"/>
                <v:fill type="solid"/>
              </v:shape>
            </v:group>
            <v:group style="position:absolute;left:4302;top:-2739;width:10;height:20" coordorigin="4302,-2739" coordsize="10,20">
              <v:shape style="position:absolute;left:4302;top:-2739;width:10;height:20" coordorigin="4302,-2739" coordsize="10,20" path="m4302,-2719l4311,-2719,4311,-2739,4302,-2739,4302,-2719xe" filled="true" fillcolor="#000000" stroked="false">
                <v:path arrowok="t"/>
                <v:fill type="solid"/>
              </v:shape>
            </v:group>
            <v:group style="position:absolute;left:4302;top:-2719;width:10;height:20" coordorigin="4302,-2719" coordsize="10,20">
              <v:shape style="position:absolute;left:4302;top:-2719;width:10;height:20" coordorigin="4302,-2719" coordsize="10,20" path="m4302,-2700l4311,-2700,4311,-2719,4302,-2719,4302,-2700xe" filled="true" fillcolor="#000000" stroked="false">
                <v:path arrowok="t"/>
                <v:fill type="solid"/>
              </v:shape>
            </v:group>
            <v:group style="position:absolute;left:4302;top:-2700;width:10;height:20" coordorigin="4302,-2700" coordsize="10,20">
              <v:shape style="position:absolute;left:4302;top:-2700;width:10;height:20" coordorigin="4302,-2700" coordsize="10,20" path="m4302,-2681l4311,-2681,4311,-2700,4302,-2700,4302,-2681xe" filled="true" fillcolor="#000000" stroked="false">
                <v:path arrowok="t"/>
                <v:fill type="solid"/>
              </v:shape>
            </v:group>
            <v:group style="position:absolute;left:4302;top:-2681;width:10;height:20" coordorigin="4302,-2681" coordsize="10,20">
              <v:shape style="position:absolute;left:4302;top:-2681;width:10;height:20" coordorigin="4302,-2681" coordsize="10,20" path="m4302,-2662l4311,-2662,4311,-2681,4302,-2681,4302,-2662xe" filled="true" fillcolor="#000000" stroked="false">
                <v:path arrowok="t"/>
                <v:fill type="solid"/>
              </v:shape>
            </v:group>
            <v:group style="position:absolute;left:4302;top:-2662;width:10;height:20" coordorigin="4302,-2662" coordsize="10,20">
              <v:shape style="position:absolute;left:4302;top:-2662;width:10;height:20" coordorigin="4302,-2662" coordsize="10,20" path="m4302,-2643l4311,-2643,4311,-2662,4302,-2662,4302,-2643xe" filled="true" fillcolor="#000000" stroked="false">
                <v:path arrowok="t"/>
                <v:fill type="solid"/>
              </v:shape>
            </v:group>
            <v:group style="position:absolute;left:4302;top:-2643;width:10;height:20" coordorigin="4302,-2643" coordsize="10,20">
              <v:shape style="position:absolute;left:4302;top:-2643;width:10;height:20" coordorigin="4302,-2643" coordsize="10,20" path="m4302,-2623l4311,-2623,4311,-2643,4302,-2643,4302,-2623xe" filled="true" fillcolor="#000000" stroked="false">
                <v:path arrowok="t"/>
                <v:fill type="solid"/>
              </v:shape>
            </v:group>
            <v:group style="position:absolute;left:4302;top:-2623;width:10;height:20" coordorigin="4302,-2623" coordsize="10,20">
              <v:shape style="position:absolute;left:4302;top:-2623;width:10;height:20" coordorigin="4302,-2623" coordsize="10,20" path="m4302,-2604l4311,-2604,4311,-2623,4302,-2623,4302,-2604xe" filled="true" fillcolor="#000000" stroked="false">
                <v:path arrowok="t"/>
                <v:fill type="solid"/>
              </v:shape>
            </v:group>
            <v:group style="position:absolute;left:4302;top:-2604;width:10;height:20" coordorigin="4302,-2604" coordsize="10,20">
              <v:shape style="position:absolute;left:4302;top:-2604;width:10;height:20" coordorigin="4302,-2604" coordsize="10,20" path="m4302,-2585l4311,-2585,4311,-2604,4302,-2604,4302,-2585xe" filled="true" fillcolor="#000000" stroked="false">
                <v:path arrowok="t"/>
                <v:fill type="solid"/>
              </v:shape>
            </v:group>
            <v:group style="position:absolute;left:4302;top:-2585;width:10;height:20" coordorigin="4302,-2585" coordsize="10,20">
              <v:shape style="position:absolute;left:4302;top:-2585;width:10;height:20" coordorigin="4302,-2585" coordsize="10,20" path="m4302,-2566l4311,-2566,4311,-2585,4302,-2585,4302,-2566xe" filled="true" fillcolor="#000000" stroked="false">
                <v:path arrowok="t"/>
                <v:fill type="solid"/>
              </v:shape>
            </v:group>
            <v:group style="position:absolute;left:4302;top:-2566;width:10;height:20" coordorigin="4302,-2566" coordsize="10,20">
              <v:shape style="position:absolute;left:4302;top:-2566;width:10;height:20" coordorigin="4302,-2566" coordsize="10,20" path="m4302,-2547l4311,-2547,4311,-2566,4302,-2566,4302,-2547xe" filled="true" fillcolor="#000000" stroked="false">
                <v:path arrowok="t"/>
                <v:fill type="solid"/>
              </v:shape>
            </v:group>
            <v:group style="position:absolute;left:4302;top:-2547;width:10;height:20" coordorigin="4302,-2547" coordsize="10,20">
              <v:shape style="position:absolute;left:4302;top:-2547;width:10;height:20" coordorigin="4302,-2547" coordsize="10,20" path="m4302,-2527l4311,-2527,4311,-2547,4302,-2547,4302,-2527xe" filled="true" fillcolor="#000000" stroked="false">
                <v:path arrowok="t"/>
                <v:fill type="solid"/>
              </v:shape>
            </v:group>
            <v:group style="position:absolute;left:4302;top:-2527;width:10;height:20" coordorigin="4302,-2527" coordsize="10,20">
              <v:shape style="position:absolute;left:4302;top:-2527;width:10;height:20" coordorigin="4302,-2527" coordsize="10,20" path="m4302,-2508l4311,-2508,4311,-2527,4302,-2527,4302,-2508xe" filled="true" fillcolor="#000000" stroked="false">
                <v:path arrowok="t"/>
                <v:fill type="solid"/>
              </v:shape>
            </v:group>
            <v:group style="position:absolute;left:4302;top:-2508;width:10;height:20" coordorigin="4302,-2508" coordsize="10,20">
              <v:shape style="position:absolute;left:4302;top:-2508;width:10;height:20" coordorigin="4302,-2508" coordsize="10,20" path="m4302,-2489l4311,-2489,4311,-2508,4302,-2508,4302,-2489xe" filled="true" fillcolor="#000000" stroked="false">
                <v:path arrowok="t"/>
                <v:fill type="solid"/>
              </v:shape>
            </v:group>
            <v:group style="position:absolute;left:5094;top:-2873;width:10;height:20" coordorigin="5094,-2873" coordsize="10,20">
              <v:shape style="position:absolute;left:5094;top:-2873;width:10;height:20" coordorigin="5094,-2873" coordsize="10,20" path="m5094,-2854l5103,-2854,5103,-2873,5094,-2873,5094,-2854xe" filled="true" fillcolor="#000000" stroked="false">
                <v:path arrowok="t"/>
                <v:fill type="solid"/>
              </v:shape>
            </v:group>
            <v:group style="position:absolute;left:5094;top:-2854;width:10;height:20" coordorigin="5094,-2854" coordsize="10,20">
              <v:shape style="position:absolute;left:5094;top:-2854;width:10;height:20" coordorigin="5094,-2854" coordsize="10,20" path="m5094,-2835l5103,-2835,5103,-2854,5094,-2854,5094,-2835xe" filled="true" fillcolor="#000000" stroked="false">
                <v:path arrowok="t"/>
                <v:fill type="solid"/>
              </v:shape>
            </v:group>
            <v:group style="position:absolute;left:5094;top:-2835;width:10;height:20" coordorigin="5094,-2835" coordsize="10,20">
              <v:shape style="position:absolute;left:5094;top:-2835;width:10;height:20" coordorigin="5094,-2835" coordsize="10,20" path="m5094,-2815l5103,-2815,5103,-2835,5094,-2835,5094,-2815xe" filled="true" fillcolor="#000000" stroked="false">
                <v:path arrowok="t"/>
                <v:fill type="solid"/>
              </v:shape>
            </v:group>
            <v:group style="position:absolute;left:5094;top:-2815;width:10;height:20" coordorigin="5094,-2815" coordsize="10,20">
              <v:shape style="position:absolute;left:5094;top:-2815;width:10;height:20" coordorigin="5094,-2815" coordsize="10,20" path="m5094,-2796l5103,-2796,5103,-2815,5094,-2815,5094,-2796xe" filled="true" fillcolor="#000000" stroked="false">
                <v:path arrowok="t"/>
                <v:fill type="solid"/>
              </v:shape>
            </v:group>
            <v:group style="position:absolute;left:5094;top:-2796;width:10;height:20" coordorigin="5094,-2796" coordsize="10,20">
              <v:shape style="position:absolute;left:5094;top:-2796;width:10;height:20" coordorigin="5094,-2796" coordsize="10,20" path="m5094,-2777l5103,-2777,5103,-2796,5094,-2796,5094,-2777xe" filled="true" fillcolor="#000000" stroked="false">
                <v:path arrowok="t"/>
                <v:fill type="solid"/>
              </v:shape>
            </v:group>
            <v:group style="position:absolute;left:5094;top:-2777;width:10;height:20" coordorigin="5094,-2777" coordsize="10,20">
              <v:shape style="position:absolute;left:5094;top:-2777;width:10;height:20" coordorigin="5094,-2777" coordsize="10,20" path="m5094,-2758l5103,-2758,5103,-2777,5094,-2777,5094,-2758xe" filled="true" fillcolor="#000000" stroked="false">
                <v:path arrowok="t"/>
                <v:fill type="solid"/>
              </v:shape>
            </v:group>
            <v:group style="position:absolute;left:5094;top:-2758;width:10;height:20" coordorigin="5094,-2758" coordsize="10,20">
              <v:shape style="position:absolute;left:5094;top:-2758;width:10;height:20" coordorigin="5094,-2758" coordsize="10,20" path="m5094,-2739l5103,-2739,5103,-2758,5094,-2758,5094,-2739xe" filled="true" fillcolor="#000000" stroked="false">
                <v:path arrowok="t"/>
                <v:fill type="solid"/>
              </v:shape>
            </v:group>
            <v:group style="position:absolute;left:5094;top:-2739;width:10;height:20" coordorigin="5094,-2739" coordsize="10,20">
              <v:shape style="position:absolute;left:5094;top:-2739;width:10;height:20" coordorigin="5094,-2739" coordsize="10,20" path="m5094,-2719l5103,-2719,5103,-2739,5094,-2739,5094,-2719xe" filled="true" fillcolor="#000000" stroked="false">
                <v:path arrowok="t"/>
                <v:fill type="solid"/>
              </v:shape>
            </v:group>
            <v:group style="position:absolute;left:5094;top:-2719;width:10;height:20" coordorigin="5094,-2719" coordsize="10,20">
              <v:shape style="position:absolute;left:5094;top:-2719;width:10;height:20" coordorigin="5094,-2719" coordsize="10,20" path="m5094,-2700l5103,-2700,5103,-2719,5094,-2719,5094,-2700xe" filled="true" fillcolor="#000000" stroked="false">
                <v:path arrowok="t"/>
                <v:fill type="solid"/>
              </v:shape>
            </v:group>
            <v:group style="position:absolute;left:5094;top:-2700;width:10;height:20" coordorigin="5094,-2700" coordsize="10,20">
              <v:shape style="position:absolute;left:5094;top:-2700;width:10;height:20" coordorigin="5094,-2700" coordsize="10,20" path="m5094,-2681l5103,-2681,5103,-2700,5094,-2700,5094,-2681xe" filled="true" fillcolor="#000000" stroked="false">
                <v:path arrowok="t"/>
                <v:fill type="solid"/>
              </v:shape>
            </v:group>
            <v:group style="position:absolute;left:5094;top:-2681;width:10;height:20" coordorigin="5094,-2681" coordsize="10,20">
              <v:shape style="position:absolute;left:5094;top:-2681;width:10;height:20" coordorigin="5094,-2681" coordsize="10,20" path="m5094,-2662l5103,-2662,5103,-2681,5094,-2681,5094,-2662xe" filled="true" fillcolor="#000000" stroked="false">
                <v:path arrowok="t"/>
                <v:fill type="solid"/>
              </v:shape>
            </v:group>
            <v:group style="position:absolute;left:5094;top:-2662;width:10;height:20" coordorigin="5094,-2662" coordsize="10,20">
              <v:shape style="position:absolute;left:5094;top:-2662;width:10;height:20" coordorigin="5094,-2662" coordsize="10,20" path="m5094,-2643l5103,-2643,5103,-2662,5094,-2662,5094,-2643xe" filled="true" fillcolor="#000000" stroked="false">
                <v:path arrowok="t"/>
                <v:fill type="solid"/>
              </v:shape>
            </v:group>
            <v:group style="position:absolute;left:5094;top:-2643;width:10;height:20" coordorigin="5094,-2643" coordsize="10,20">
              <v:shape style="position:absolute;left:5094;top:-2643;width:10;height:20" coordorigin="5094,-2643" coordsize="10,20" path="m5094,-2623l5103,-2623,5103,-2643,5094,-2643,5094,-2623xe" filled="true" fillcolor="#000000" stroked="false">
                <v:path arrowok="t"/>
                <v:fill type="solid"/>
              </v:shape>
            </v:group>
            <v:group style="position:absolute;left:5094;top:-2623;width:10;height:20" coordorigin="5094,-2623" coordsize="10,20">
              <v:shape style="position:absolute;left:5094;top:-2623;width:10;height:20" coordorigin="5094,-2623" coordsize="10,20" path="m5094,-2604l5103,-2604,5103,-2623,5094,-2623,5094,-2604xe" filled="true" fillcolor="#000000" stroked="false">
                <v:path arrowok="t"/>
                <v:fill type="solid"/>
              </v:shape>
            </v:group>
            <v:group style="position:absolute;left:5094;top:-2604;width:10;height:20" coordorigin="5094,-2604" coordsize="10,20">
              <v:shape style="position:absolute;left:5094;top:-2604;width:10;height:20" coordorigin="5094,-2604" coordsize="10,20" path="m5094,-2585l5103,-2585,5103,-2604,5094,-2604,5094,-2585xe" filled="true" fillcolor="#000000" stroked="false">
                <v:path arrowok="t"/>
                <v:fill type="solid"/>
              </v:shape>
            </v:group>
            <v:group style="position:absolute;left:5094;top:-2585;width:10;height:20" coordorigin="5094,-2585" coordsize="10,20">
              <v:shape style="position:absolute;left:5094;top:-2585;width:10;height:20" coordorigin="5094,-2585" coordsize="10,20" path="m5094,-2566l5103,-2566,5103,-2585,5094,-2585,5094,-2566xe" filled="true" fillcolor="#000000" stroked="false">
                <v:path arrowok="t"/>
                <v:fill type="solid"/>
              </v:shape>
            </v:group>
            <v:group style="position:absolute;left:5094;top:-2566;width:10;height:20" coordorigin="5094,-2566" coordsize="10,20">
              <v:shape style="position:absolute;left:5094;top:-2566;width:10;height:20" coordorigin="5094,-2566" coordsize="10,20" path="m5094,-2547l5103,-2547,5103,-2566,5094,-2566,5094,-2547xe" filled="true" fillcolor="#000000" stroked="false">
                <v:path arrowok="t"/>
                <v:fill type="solid"/>
              </v:shape>
            </v:group>
            <v:group style="position:absolute;left:5094;top:-2547;width:10;height:20" coordorigin="5094,-2547" coordsize="10,20">
              <v:shape style="position:absolute;left:5094;top:-2547;width:10;height:20" coordorigin="5094,-2547" coordsize="10,20" path="m5094,-2527l5103,-2527,5103,-2547,5094,-2547,5094,-2527xe" filled="true" fillcolor="#000000" stroked="false">
                <v:path arrowok="t"/>
                <v:fill type="solid"/>
              </v:shape>
            </v:group>
            <v:group style="position:absolute;left:5094;top:-2527;width:10;height:20" coordorigin="5094,-2527" coordsize="10,20">
              <v:shape style="position:absolute;left:5094;top:-2527;width:10;height:20" coordorigin="5094,-2527" coordsize="10,20" path="m5094,-2508l5103,-2508,5103,-2527,5094,-2527,5094,-2508xe" filled="true" fillcolor="#000000" stroked="false">
                <v:path arrowok="t"/>
                <v:fill type="solid"/>
              </v:shape>
            </v:group>
            <v:group style="position:absolute;left:5094;top:-2508;width:10;height:20" coordorigin="5094,-2508" coordsize="10,20">
              <v:shape style="position:absolute;left:5094;top:-2508;width:10;height:20" coordorigin="5094,-2508" coordsize="10,20" path="m5094,-2489l5103,-2489,5103,-2508,5094,-2508,5094,-2489xe" filled="true" fillcolor="#000000" stroked="false">
                <v:path arrowok="t"/>
                <v:fill type="solid"/>
              </v:shape>
            </v:group>
            <v:group style="position:absolute;left:6025;top:-2873;width:10;height:20" coordorigin="6025,-2873" coordsize="10,20">
              <v:shape style="position:absolute;left:6025;top:-2873;width:10;height:20" coordorigin="6025,-2873" coordsize="10,20" path="m6025,-2854l6035,-2854,6035,-2873,6025,-2873,6025,-2854xe" filled="true" fillcolor="#000000" stroked="false">
                <v:path arrowok="t"/>
                <v:fill type="solid"/>
              </v:shape>
            </v:group>
            <v:group style="position:absolute;left:6025;top:-2854;width:10;height:20" coordorigin="6025,-2854" coordsize="10,20">
              <v:shape style="position:absolute;left:6025;top:-2854;width:10;height:20" coordorigin="6025,-2854" coordsize="10,20" path="m6025,-2835l6035,-2835,6035,-2854,6025,-2854,6025,-2835xe" filled="true" fillcolor="#000000" stroked="false">
                <v:path arrowok="t"/>
                <v:fill type="solid"/>
              </v:shape>
            </v:group>
            <v:group style="position:absolute;left:6025;top:-2835;width:10;height:20" coordorigin="6025,-2835" coordsize="10,20">
              <v:shape style="position:absolute;left:6025;top:-2835;width:10;height:20" coordorigin="6025,-2835" coordsize="10,20" path="m6025,-2815l6035,-2815,6035,-2835,6025,-2835,6025,-2815xe" filled="true" fillcolor="#000000" stroked="false">
                <v:path arrowok="t"/>
                <v:fill type="solid"/>
              </v:shape>
            </v:group>
            <v:group style="position:absolute;left:6025;top:-2815;width:10;height:20" coordorigin="6025,-2815" coordsize="10,20">
              <v:shape style="position:absolute;left:6025;top:-2815;width:10;height:20" coordorigin="6025,-2815" coordsize="10,20" path="m6025,-2796l6035,-2796,6035,-2815,6025,-2815,6025,-2796xe" filled="true" fillcolor="#000000" stroked="false">
                <v:path arrowok="t"/>
                <v:fill type="solid"/>
              </v:shape>
            </v:group>
            <v:group style="position:absolute;left:6025;top:-2796;width:10;height:20" coordorigin="6025,-2796" coordsize="10,20">
              <v:shape style="position:absolute;left:6025;top:-2796;width:10;height:20" coordorigin="6025,-2796" coordsize="10,20" path="m6025,-2777l6035,-2777,6035,-2796,6025,-2796,6025,-2777xe" filled="true" fillcolor="#000000" stroked="false">
                <v:path arrowok="t"/>
                <v:fill type="solid"/>
              </v:shape>
            </v:group>
            <v:group style="position:absolute;left:6025;top:-2777;width:10;height:20" coordorigin="6025,-2777" coordsize="10,20">
              <v:shape style="position:absolute;left:6025;top:-2777;width:10;height:20" coordorigin="6025,-2777" coordsize="10,20" path="m6025,-2758l6035,-2758,6035,-2777,6025,-2777,6025,-2758xe" filled="true" fillcolor="#000000" stroked="false">
                <v:path arrowok="t"/>
                <v:fill type="solid"/>
              </v:shape>
            </v:group>
            <v:group style="position:absolute;left:6025;top:-2758;width:10;height:20" coordorigin="6025,-2758" coordsize="10,20">
              <v:shape style="position:absolute;left:6025;top:-2758;width:10;height:20" coordorigin="6025,-2758" coordsize="10,20" path="m6025,-2739l6035,-2739,6035,-2758,6025,-2758,6025,-2739xe" filled="true" fillcolor="#000000" stroked="false">
                <v:path arrowok="t"/>
                <v:fill type="solid"/>
              </v:shape>
            </v:group>
            <v:group style="position:absolute;left:6025;top:-2739;width:10;height:20" coordorigin="6025,-2739" coordsize="10,20">
              <v:shape style="position:absolute;left:6025;top:-2739;width:10;height:20" coordorigin="6025,-2739" coordsize="10,20" path="m6025,-2719l6035,-2719,6035,-2739,6025,-2739,6025,-2719xe" filled="true" fillcolor="#000000" stroked="false">
                <v:path arrowok="t"/>
                <v:fill type="solid"/>
              </v:shape>
            </v:group>
            <v:group style="position:absolute;left:6025;top:-2719;width:10;height:20" coordorigin="6025,-2719" coordsize="10,20">
              <v:shape style="position:absolute;left:6025;top:-2719;width:10;height:20" coordorigin="6025,-2719" coordsize="10,20" path="m6025,-2700l6035,-2700,6035,-2719,6025,-2719,6025,-2700xe" filled="true" fillcolor="#000000" stroked="false">
                <v:path arrowok="t"/>
                <v:fill type="solid"/>
              </v:shape>
            </v:group>
            <v:group style="position:absolute;left:6025;top:-2700;width:10;height:20" coordorigin="6025,-2700" coordsize="10,20">
              <v:shape style="position:absolute;left:6025;top:-2700;width:10;height:20" coordorigin="6025,-2700" coordsize="10,20" path="m6025,-2681l6035,-2681,6035,-2700,6025,-2700,6025,-2681xe" filled="true" fillcolor="#000000" stroked="false">
                <v:path arrowok="t"/>
                <v:fill type="solid"/>
              </v:shape>
            </v:group>
            <v:group style="position:absolute;left:6025;top:-2681;width:10;height:20" coordorigin="6025,-2681" coordsize="10,20">
              <v:shape style="position:absolute;left:6025;top:-2681;width:10;height:20" coordorigin="6025,-2681" coordsize="10,20" path="m6025,-2662l6035,-2662,6035,-2681,6025,-2681,6025,-2662xe" filled="true" fillcolor="#000000" stroked="false">
                <v:path arrowok="t"/>
                <v:fill type="solid"/>
              </v:shape>
            </v:group>
            <v:group style="position:absolute;left:6025;top:-2662;width:10;height:20" coordorigin="6025,-2662" coordsize="10,20">
              <v:shape style="position:absolute;left:6025;top:-2662;width:10;height:20" coordorigin="6025,-2662" coordsize="10,20" path="m6025,-2643l6035,-2643,6035,-2662,6025,-2662,6025,-2643xe" filled="true" fillcolor="#000000" stroked="false">
                <v:path arrowok="t"/>
                <v:fill type="solid"/>
              </v:shape>
            </v:group>
            <v:group style="position:absolute;left:6025;top:-2643;width:10;height:20" coordorigin="6025,-2643" coordsize="10,20">
              <v:shape style="position:absolute;left:6025;top:-2643;width:10;height:20" coordorigin="6025,-2643" coordsize="10,20" path="m6025,-2623l6035,-2623,6035,-2643,6025,-2643,6025,-2623xe" filled="true" fillcolor="#000000" stroked="false">
                <v:path arrowok="t"/>
                <v:fill type="solid"/>
              </v:shape>
            </v:group>
            <v:group style="position:absolute;left:6025;top:-2623;width:10;height:20" coordorigin="6025,-2623" coordsize="10,20">
              <v:shape style="position:absolute;left:6025;top:-2623;width:10;height:20" coordorigin="6025,-2623" coordsize="10,20" path="m6025,-2604l6035,-2604,6035,-2623,6025,-2623,6025,-2604xe" filled="true" fillcolor="#000000" stroked="false">
                <v:path arrowok="t"/>
                <v:fill type="solid"/>
              </v:shape>
            </v:group>
            <v:group style="position:absolute;left:6025;top:-2604;width:10;height:20" coordorigin="6025,-2604" coordsize="10,20">
              <v:shape style="position:absolute;left:6025;top:-2604;width:10;height:20" coordorigin="6025,-2604" coordsize="10,20" path="m6025,-2585l6035,-2585,6035,-2604,6025,-2604,6025,-2585xe" filled="true" fillcolor="#000000" stroked="false">
                <v:path arrowok="t"/>
                <v:fill type="solid"/>
              </v:shape>
            </v:group>
            <v:group style="position:absolute;left:6025;top:-2585;width:10;height:20" coordorigin="6025,-2585" coordsize="10,20">
              <v:shape style="position:absolute;left:6025;top:-2585;width:10;height:20" coordorigin="6025,-2585" coordsize="10,20" path="m6025,-2566l6035,-2566,6035,-2585,6025,-2585,6025,-2566xe" filled="true" fillcolor="#000000" stroked="false">
                <v:path arrowok="t"/>
                <v:fill type="solid"/>
              </v:shape>
            </v:group>
            <v:group style="position:absolute;left:6025;top:-2566;width:10;height:20" coordorigin="6025,-2566" coordsize="10,20">
              <v:shape style="position:absolute;left:6025;top:-2566;width:10;height:20" coordorigin="6025,-2566" coordsize="10,20" path="m6025,-2547l6035,-2547,6035,-2566,6025,-2566,6025,-2547xe" filled="true" fillcolor="#000000" stroked="false">
                <v:path arrowok="t"/>
                <v:fill type="solid"/>
              </v:shape>
            </v:group>
            <v:group style="position:absolute;left:6025;top:-2547;width:10;height:20" coordorigin="6025,-2547" coordsize="10,20">
              <v:shape style="position:absolute;left:6025;top:-2547;width:10;height:20" coordorigin="6025,-2547" coordsize="10,20" path="m6025,-2527l6035,-2527,6035,-2547,6025,-2547,6025,-2527xe" filled="true" fillcolor="#000000" stroked="false">
                <v:path arrowok="t"/>
                <v:fill type="solid"/>
              </v:shape>
            </v:group>
            <v:group style="position:absolute;left:6025;top:-2527;width:10;height:20" coordorigin="6025,-2527" coordsize="10,20">
              <v:shape style="position:absolute;left:6025;top:-2527;width:10;height:20" coordorigin="6025,-2527" coordsize="10,20" path="m6025,-2508l6035,-2508,6035,-2527,6025,-2527,6025,-2508xe" filled="true" fillcolor="#000000" stroked="false">
                <v:path arrowok="t"/>
                <v:fill type="solid"/>
              </v:shape>
            </v:group>
            <v:group style="position:absolute;left:6025;top:-2508;width:10;height:20" coordorigin="6025,-2508" coordsize="10,20">
              <v:shape style="position:absolute;left:6025;top:-2508;width:10;height:20" coordorigin="6025,-2508" coordsize="10,20" path="m6025,-2489l6035,-2489,6035,-2508,6025,-2508,6025,-2489xe" filled="true" fillcolor="#000000" stroked="false">
                <v:path arrowok="t"/>
                <v:fill type="solid"/>
              </v:shape>
            </v:group>
            <v:group style="position:absolute;left:6594;top:-2873;width:10;height:20" coordorigin="6594,-2873" coordsize="10,20">
              <v:shape style="position:absolute;left:6594;top:-2873;width:10;height:20" coordorigin="6594,-2873" coordsize="10,20" path="m6594,-2854l6604,-2854,6604,-2873,6594,-2873,6594,-2854xe" filled="true" fillcolor="#000000" stroked="false">
                <v:path arrowok="t"/>
                <v:fill type="solid"/>
              </v:shape>
            </v:group>
            <v:group style="position:absolute;left:6594;top:-2854;width:10;height:20" coordorigin="6594,-2854" coordsize="10,20">
              <v:shape style="position:absolute;left:6594;top:-2854;width:10;height:20" coordorigin="6594,-2854" coordsize="10,20" path="m6594,-2835l6604,-2835,6604,-2854,6594,-2854,6594,-2835xe" filled="true" fillcolor="#000000" stroked="false">
                <v:path arrowok="t"/>
                <v:fill type="solid"/>
              </v:shape>
            </v:group>
            <v:group style="position:absolute;left:6594;top:-2835;width:10;height:20" coordorigin="6594,-2835" coordsize="10,20">
              <v:shape style="position:absolute;left:6594;top:-2835;width:10;height:20" coordorigin="6594,-2835" coordsize="10,20" path="m6594,-2815l6604,-2815,6604,-2835,6594,-2835,6594,-2815xe" filled="true" fillcolor="#000000" stroked="false">
                <v:path arrowok="t"/>
                <v:fill type="solid"/>
              </v:shape>
            </v:group>
            <v:group style="position:absolute;left:6594;top:-2815;width:10;height:20" coordorigin="6594,-2815" coordsize="10,20">
              <v:shape style="position:absolute;left:6594;top:-2815;width:10;height:20" coordorigin="6594,-2815" coordsize="10,20" path="m6594,-2796l6604,-2796,6604,-2815,6594,-2815,6594,-2796xe" filled="true" fillcolor="#000000" stroked="false">
                <v:path arrowok="t"/>
                <v:fill type="solid"/>
              </v:shape>
            </v:group>
            <v:group style="position:absolute;left:6594;top:-2796;width:10;height:20" coordorigin="6594,-2796" coordsize="10,20">
              <v:shape style="position:absolute;left:6594;top:-2796;width:10;height:20" coordorigin="6594,-2796" coordsize="10,20" path="m6594,-2777l6604,-2777,6604,-2796,6594,-2796,6594,-2777xe" filled="true" fillcolor="#000000" stroked="false">
                <v:path arrowok="t"/>
                <v:fill type="solid"/>
              </v:shape>
            </v:group>
            <v:group style="position:absolute;left:6594;top:-2777;width:10;height:20" coordorigin="6594,-2777" coordsize="10,20">
              <v:shape style="position:absolute;left:6594;top:-2777;width:10;height:20" coordorigin="6594,-2777" coordsize="10,20" path="m6594,-2758l6604,-2758,6604,-2777,6594,-2777,6594,-2758xe" filled="true" fillcolor="#000000" stroked="false">
                <v:path arrowok="t"/>
                <v:fill type="solid"/>
              </v:shape>
            </v:group>
            <v:group style="position:absolute;left:6594;top:-2758;width:10;height:20" coordorigin="6594,-2758" coordsize="10,20">
              <v:shape style="position:absolute;left:6594;top:-2758;width:10;height:20" coordorigin="6594,-2758" coordsize="10,20" path="m6594,-2739l6604,-2739,6604,-2758,6594,-2758,6594,-2739xe" filled="true" fillcolor="#000000" stroked="false">
                <v:path arrowok="t"/>
                <v:fill type="solid"/>
              </v:shape>
            </v:group>
            <v:group style="position:absolute;left:6594;top:-2739;width:10;height:20" coordorigin="6594,-2739" coordsize="10,20">
              <v:shape style="position:absolute;left:6594;top:-2739;width:10;height:20" coordorigin="6594,-2739" coordsize="10,20" path="m6594,-2719l6604,-2719,6604,-2739,6594,-2739,6594,-2719xe" filled="true" fillcolor="#000000" stroked="false">
                <v:path arrowok="t"/>
                <v:fill type="solid"/>
              </v:shape>
            </v:group>
            <v:group style="position:absolute;left:6594;top:-2719;width:10;height:20" coordorigin="6594,-2719" coordsize="10,20">
              <v:shape style="position:absolute;left:6594;top:-2719;width:10;height:20" coordorigin="6594,-2719" coordsize="10,20" path="m6594,-2700l6604,-2700,6604,-2719,6594,-2719,6594,-2700xe" filled="true" fillcolor="#000000" stroked="false">
                <v:path arrowok="t"/>
                <v:fill type="solid"/>
              </v:shape>
            </v:group>
            <v:group style="position:absolute;left:6594;top:-2700;width:10;height:20" coordorigin="6594,-2700" coordsize="10,20">
              <v:shape style="position:absolute;left:6594;top:-2700;width:10;height:20" coordorigin="6594,-2700" coordsize="10,20" path="m6594,-2681l6604,-2681,6604,-2700,6594,-2700,6594,-2681xe" filled="true" fillcolor="#000000" stroked="false">
                <v:path arrowok="t"/>
                <v:fill type="solid"/>
              </v:shape>
            </v:group>
            <v:group style="position:absolute;left:6594;top:-2681;width:10;height:20" coordorigin="6594,-2681" coordsize="10,20">
              <v:shape style="position:absolute;left:6594;top:-2681;width:10;height:20" coordorigin="6594,-2681" coordsize="10,20" path="m6594,-2662l6604,-2662,6604,-2681,6594,-2681,6594,-2662xe" filled="true" fillcolor="#000000" stroked="false">
                <v:path arrowok="t"/>
                <v:fill type="solid"/>
              </v:shape>
            </v:group>
            <v:group style="position:absolute;left:6594;top:-2662;width:10;height:20" coordorigin="6594,-2662" coordsize="10,20">
              <v:shape style="position:absolute;left:6594;top:-2662;width:10;height:20" coordorigin="6594,-2662" coordsize="10,20" path="m6594,-2643l6604,-2643,6604,-2662,6594,-2662,6594,-2643xe" filled="true" fillcolor="#000000" stroked="false">
                <v:path arrowok="t"/>
                <v:fill type="solid"/>
              </v:shape>
            </v:group>
            <v:group style="position:absolute;left:6594;top:-2643;width:10;height:20" coordorigin="6594,-2643" coordsize="10,20">
              <v:shape style="position:absolute;left:6594;top:-2643;width:10;height:20" coordorigin="6594,-2643" coordsize="10,20" path="m6594,-2623l6604,-2623,6604,-2643,6594,-2643,6594,-2623xe" filled="true" fillcolor="#000000" stroked="false">
                <v:path arrowok="t"/>
                <v:fill type="solid"/>
              </v:shape>
            </v:group>
            <v:group style="position:absolute;left:6594;top:-2623;width:10;height:20" coordorigin="6594,-2623" coordsize="10,20">
              <v:shape style="position:absolute;left:6594;top:-2623;width:10;height:20" coordorigin="6594,-2623" coordsize="10,20" path="m6594,-2604l6604,-2604,6604,-2623,6594,-2623,6594,-2604xe" filled="true" fillcolor="#000000" stroked="false">
                <v:path arrowok="t"/>
                <v:fill type="solid"/>
              </v:shape>
            </v:group>
            <v:group style="position:absolute;left:6594;top:-2604;width:10;height:20" coordorigin="6594,-2604" coordsize="10,20">
              <v:shape style="position:absolute;left:6594;top:-2604;width:10;height:20" coordorigin="6594,-2604" coordsize="10,20" path="m6594,-2585l6604,-2585,6604,-2604,6594,-2604,6594,-2585xe" filled="true" fillcolor="#000000" stroked="false">
                <v:path arrowok="t"/>
                <v:fill type="solid"/>
              </v:shape>
            </v:group>
            <v:group style="position:absolute;left:6594;top:-2585;width:10;height:20" coordorigin="6594,-2585" coordsize="10,20">
              <v:shape style="position:absolute;left:6594;top:-2585;width:10;height:20" coordorigin="6594,-2585" coordsize="10,20" path="m6594,-2566l6604,-2566,6604,-2585,6594,-2585,6594,-2566xe" filled="true" fillcolor="#000000" stroked="false">
                <v:path arrowok="t"/>
                <v:fill type="solid"/>
              </v:shape>
            </v:group>
            <v:group style="position:absolute;left:6594;top:-2566;width:10;height:20" coordorigin="6594,-2566" coordsize="10,20">
              <v:shape style="position:absolute;left:6594;top:-2566;width:10;height:20" coordorigin="6594,-2566" coordsize="10,20" path="m6594,-2547l6604,-2547,6604,-2566,6594,-2566,6594,-2547xe" filled="true" fillcolor="#000000" stroked="false">
                <v:path arrowok="t"/>
                <v:fill type="solid"/>
              </v:shape>
            </v:group>
            <v:group style="position:absolute;left:6594;top:-2547;width:10;height:20" coordorigin="6594,-2547" coordsize="10,20">
              <v:shape style="position:absolute;left:6594;top:-2547;width:10;height:20" coordorigin="6594,-2547" coordsize="10,20" path="m6594,-2527l6604,-2527,6604,-2547,6594,-2547,6594,-2527xe" filled="true" fillcolor="#000000" stroked="false">
                <v:path arrowok="t"/>
                <v:fill type="solid"/>
              </v:shape>
            </v:group>
            <v:group style="position:absolute;left:6594;top:-2527;width:10;height:20" coordorigin="6594,-2527" coordsize="10,20">
              <v:shape style="position:absolute;left:6594;top:-2527;width:10;height:20" coordorigin="6594,-2527" coordsize="10,20" path="m6594,-2508l6604,-2508,6604,-2527,6594,-2527,6594,-2508xe" filled="true" fillcolor="#000000" stroked="false">
                <v:path arrowok="t"/>
                <v:fill type="solid"/>
              </v:shape>
            </v:group>
            <v:group style="position:absolute;left:6594;top:-2508;width:10;height:20" coordorigin="6594,-2508" coordsize="10,20">
              <v:shape style="position:absolute;left:6594;top:-2508;width:10;height:20" coordorigin="6594,-2508" coordsize="10,20" path="m6594,-2489l6604,-2489,6604,-2508,6594,-2508,6594,-2489xe" filled="true" fillcolor="#000000" stroked="false">
                <v:path arrowok="t"/>
                <v:fill type="solid"/>
              </v:shape>
            </v:group>
            <v:group style="position:absolute;left:7720;top:-2873;width:10;height:20" coordorigin="7720,-2873" coordsize="10,20">
              <v:shape style="position:absolute;left:7720;top:-2873;width:10;height:20" coordorigin="7720,-2873" coordsize="10,20" path="m7720,-2854l7729,-2854,7729,-2873,7720,-2873,7720,-2854xe" filled="true" fillcolor="#000000" stroked="false">
                <v:path arrowok="t"/>
                <v:fill type="solid"/>
              </v:shape>
            </v:group>
            <v:group style="position:absolute;left:7720;top:-2854;width:10;height:20" coordorigin="7720,-2854" coordsize="10,20">
              <v:shape style="position:absolute;left:7720;top:-2854;width:10;height:20" coordorigin="7720,-2854" coordsize="10,20" path="m7720,-2835l7729,-2835,7729,-2854,7720,-2854,7720,-2835xe" filled="true" fillcolor="#000000" stroked="false">
                <v:path arrowok="t"/>
                <v:fill type="solid"/>
              </v:shape>
            </v:group>
            <v:group style="position:absolute;left:7720;top:-2835;width:10;height:20" coordorigin="7720,-2835" coordsize="10,20">
              <v:shape style="position:absolute;left:7720;top:-2835;width:10;height:20" coordorigin="7720,-2835" coordsize="10,20" path="m7720,-2815l7729,-2815,7729,-2835,7720,-2835,7720,-2815xe" filled="true" fillcolor="#000000" stroked="false">
                <v:path arrowok="t"/>
                <v:fill type="solid"/>
              </v:shape>
            </v:group>
            <v:group style="position:absolute;left:7720;top:-2815;width:10;height:20" coordorigin="7720,-2815" coordsize="10,20">
              <v:shape style="position:absolute;left:7720;top:-2815;width:10;height:20" coordorigin="7720,-2815" coordsize="10,20" path="m7720,-2796l7729,-2796,7729,-2815,7720,-2815,7720,-2796xe" filled="true" fillcolor="#000000" stroked="false">
                <v:path arrowok="t"/>
                <v:fill type="solid"/>
              </v:shape>
            </v:group>
            <v:group style="position:absolute;left:7720;top:-2796;width:10;height:20" coordorigin="7720,-2796" coordsize="10,20">
              <v:shape style="position:absolute;left:7720;top:-2796;width:10;height:20" coordorigin="7720,-2796" coordsize="10,20" path="m7720,-2777l7729,-2777,7729,-2796,7720,-2796,7720,-2777xe" filled="true" fillcolor="#000000" stroked="false">
                <v:path arrowok="t"/>
                <v:fill type="solid"/>
              </v:shape>
            </v:group>
            <v:group style="position:absolute;left:7720;top:-2777;width:10;height:20" coordorigin="7720,-2777" coordsize="10,20">
              <v:shape style="position:absolute;left:7720;top:-2777;width:10;height:20" coordorigin="7720,-2777" coordsize="10,20" path="m7720,-2758l7729,-2758,7729,-2777,7720,-2777,7720,-2758xe" filled="true" fillcolor="#000000" stroked="false">
                <v:path arrowok="t"/>
                <v:fill type="solid"/>
              </v:shape>
            </v:group>
            <v:group style="position:absolute;left:7720;top:-2758;width:10;height:20" coordorigin="7720,-2758" coordsize="10,20">
              <v:shape style="position:absolute;left:7720;top:-2758;width:10;height:20" coordorigin="7720,-2758" coordsize="10,20" path="m7720,-2739l7729,-2739,7729,-2758,7720,-2758,7720,-2739xe" filled="true" fillcolor="#000000" stroked="false">
                <v:path arrowok="t"/>
                <v:fill type="solid"/>
              </v:shape>
            </v:group>
            <v:group style="position:absolute;left:7720;top:-2739;width:10;height:20" coordorigin="7720,-2739" coordsize="10,20">
              <v:shape style="position:absolute;left:7720;top:-2739;width:10;height:20" coordorigin="7720,-2739" coordsize="10,20" path="m7720,-2719l7729,-2719,7729,-2739,7720,-2739,7720,-2719xe" filled="true" fillcolor="#000000" stroked="false">
                <v:path arrowok="t"/>
                <v:fill type="solid"/>
              </v:shape>
            </v:group>
            <v:group style="position:absolute;left:7720;top:-2719;width:10;height:20" coordorigin="7720,-2719" coordsize="10,20">
              <v:shape style="position:absolute;left:7720;top:-2719;width:10;height:20" coordorigin="7720,-2719" coordsize="10,20" path="m7720,-2700l7729,-2700,7729,-2719,7720,-2719,7720,-2700xe" filled="true" fillcolor="#000000" stroked="false">
                <v:path arrowok="t"/>
                <v:fill type="solid"/>
              </v:shape>
            </v:group>
            <v:group style="position:absolute;left:7720;top:-2700;width:10;height:20" coordorigin="7720,-2700" coordsize="10,20">
              <v:shape style="position:absolute;left:7720;top:-2700;width:10;height:20" coordorigin="7720,-2700" coordsize="10,20" path="m7720,-2681l7729,-2681,7729,-2700,7720,-2700,7720,-2681xe" filled="true" fillcolor="#000000" stroked="false">
                <v:path arrowok="t"/>
                <v:fill type="solid"/>
              </v:shape>
            </v:group>
            <v:group style="position:absolute;left:7720;top:-2681;width:10;height:20" coordorigin="7720,-2681" coordsize="10,20">
              <v:shape style="position:absolute;left:7720;top:-2681;width:10;height:20" coordorigin="7720,-2681" coordsize="10,20" path="m7720,-2662l7729,-2662,7729,-2681,7720,-2681,7720,-2662xe" filled="true" fillcolor="#000000" stroked="false">
                <v:path arrowok="t"/>
                <v:fill type="solid"/>
              </v:shape>
            </v:group>
            <v:group style="position:absolute;left:7720;top:-2662;width:10;height:20" coordorigin="7720,-2662" coordsize="10,20">
              <v:shape style="position:absolute;left:7720;top:-2662;width:10;height:20" coordorigin="7720,-2662" coordsize="10,20" path="m7720,-2643l7729,-2643,7729,-2662,7720,-2662,7720,-2643xe" filled="true" fillcolor="#000000" stroked="false">
                <v:path arrowok="t"/>
                <v:fill type="solid"/>
              </v:shape>
            </v:group>
            <v:group style="position:absolute;left:7720;top:-2643;width:10;height:20" coordorigin="7720,-2643" coordsize="10,20">
              <v:shape style="position:absolute;left:7720;top:-2643;width:10;height:20" coordorigin="7720,-2643" coordsize="10,20" path="m7720,-2623l7729,-2623,7729,-2643,7720,-2643,7720,-2623xe" filled="true" fillcolor="#000000" stroked="false">
                <v:path arrowok="t"/>
                <v:fill type="solid"/>
              </v:shape>
            </v:group>
            <v:group style="position:absolute;left:7720;top:-2623;width:10;height:20" coordorigin="7720,-2623" coordsize="10,20">
              <v:shape style="position:absolute;left:7720;top:-2623;width:10;height:20" coordorigin="7720,-2623" coordsize="10,20" path="m7720,-2604l7729,-2604,7729,-2623,7720,-2623,7720,-2604xe" filled="true" fillcolor="#000000" stroked="false">
                <v:path arrowok="t"/>
                <v:fill type="solid"/>
              </v:shape>
            </v:group>
            <v:group style="position:absolute;left:7720;top:-2604;width:10;height:20" coordorigin="7720,-2604" coordsize="10,20">
              <v:shape style="position:absolute;left:7720;top:-2604;width:10;height:20" coordorigin="7720,-2604" coordsize="10,20" path="m7720,-2585l7729,-2585,7729,-2604,7720,-2604,7720,-2585xe" filled="true" fillcolor="#000000" stroked="false">
                <v:path arrowok="t"/>
                <v:fill type="solid"/>
              </v:shape>
            </v:group>
            <v:group style="position:absolute;left:7720;top:-2585;width:10;height:20" coordorigin="7720,-2585" coordsize="10,20">
              <v:shape style="position:absolute;left:7720;top:-2585;width:10;height:20" coordorigin="7720,-2585" coordsize="10,20" path="m7720,-2566l7729,-2566,7729,-2585,7720,-2585,7720,-2566xe" filled="true" fillcolor="#000000" stroked="false">
                <v:path arrowok="t"/>
                <v:fill type="solid"/>
              </v:shape>
            </v:group>
            <v:group style="position:absolute;left:7720;top:-2566;width:10;height:20" coordorigin="7720,-2566" coordsize="10,20">
              <v:shape style="position:absolute;left:7720;top:-2566;width:10;height:20" coordorigin="7720,-2566" coordsize="10,20" path="m7720,-2547l7729,-2547,7729,-2566,7720,-2566,7720,-2547xe" filled="true" fillcolor="#000000" stroked="false">
                <v:path arrowok="t"/>
                <v:fill type="solid"/>
              </v:shape>
            </v:group>
            <v:group style="position:absolute;left:7720;top:-2547;width:10;height:20" coordorigin="7720,-2547" coordsize="10,20">
              <v:shape style="position:absolute;left:7720;top:-2547;width:10;height:20" coordorigin="7720,-2547" coordsize="10,20" path="m7720,-2527l7729,-2527,7729,-2547,7720,-2547,7720,-2527xe" filled="true" fillcolor="#000000" stroked="false">
                <v:path arrowok="t"/>
                <v:fill type="solid"/>
              </v:shape>
            </v:group>
            <v:group style="position:absolute;left:7720;top:-2527;width:10;height:20" coordorigin="7720,-2527" coordsize="10,20">
              <v:shape style="position:absolute;left:7720;top:-2527;width:10;height:20" coordorigin="7720,-2527" coordsize="10,20" path="m7720,-2508l7729,-2508,7729,-2527,7720,-2527,7720,-2508xe" filled="true" fillcolor="#000000" stroked="false">
                <v:path arrowok="t"/>
                <v:fill type="solid"/>
              </v:shape>
            </v:group>
            <v:group style="position:absolute;left:7720;top:-2508;width:10;height:20" coordorigin="7720,-2508" coordsize="10,20">
              <v:shape style="position:absolute;left:7720;top:-2508;width:10;height:20" coordorigin="7720,-2508" coordsize="10,20" path="m7720,-2489l7729,-2489,7729,-2508,7720,-2508,7720,-2489xe" filled="true" fillcolor="#000000" stroked="false">
                <v:path arrowok="t"/>
                <v:fill type="solid"/>
              </v:shape>
            </v:group>
            <v:group style="position:absolute;left:8490;top:-2873;width:10;height:20" coordorigin="8490,-2873" coordsize="10,20">
              <v:shape style="position:absolute;left:8490;top:-2873;width:10;height:20" coordorigin="8490,-2873" coordsize="10,20" path="m8490,-2854l8500,-2854,8500,-2873,8490,-2873,8490,-2854xe" filled="true" fillcolor="#000000" stroked="false">
                <v:path arrowok="t"/>
                <v:fill type="solid"/>
              </v:shape>
            </v:group>
            <v:group style="position:absolute;left:8490;top:-2854;width:10;height:20" coordorigin="8490,-2854" coordsize="10,20">
              <v:shape style="position:absolute;left:8490;top:-2854;width:10;height:20" coordorigin="8490,-2854" coordsize="10,20" path="m8490,-2835l8500,-2835,8500,-2854,8490,-2854,8490,-2835xe" filled="true" fillcolor="#000000" stroked="false">
                <v:path arrowok="t"/>
                <v:fill type="solid"/>
              </v:shape>
            </v:group>
            <v:group style="position:absolute;left:8490;top:-2835;width:10;height:20" coordorigin="8490,-2835" coordsize="10,20">
              <v:shape style="position:absolute;left:8490;top:-2835;width:10;height:20" coordorigin="8490,-2835" coordsize="10,20" path="m8490,-2815l8500,-2815,8500,-2835,8490,-2835,8490,-2815xe" filled="true" fillcolor="#000000" stroked="false">
                <v:path arrowok="t"/>
                <v:fill type="solid"/>
              </v:shape>
            </v:group>
            <v:group style="position:absolute;left:8490;top:-2815;width:10;height:20" coordorigin="8490,-2815" coordsize="10,20">
              <v:shape style="position:absolute;left:8490;top:-2815;width:10;height:20" coordorigin="8490,-2815" coordsize="10,20" path="m8490,-2796l8500,-2796,8500,-2815,8490,-2815,8490,-2796xe" filled="true" fillcolor="#000000" stroked="false">
                <v:path arrowok="t"/>
                <v:fill type="solid"/>
              </v:shape>
            </v:group>
            <v:group style="position:absolute;left:8490;top:-2796;width:10;height:20" coordorigin="8490,-2796" coordsize="10,20">
              <v:shape style="position:absolute;left:8490;top:-2796;width:10;height:20" coordorigin="8490,-2796" coordsize="10,20" path="m8490,-2777l8500,-2777,8500,-2796,8490,-2796,8490,-2777xe" filled="true" fillcolor="#000000" stroked="false">
                <v:path arrowok="t"/>
                <v:fill type="solid"/>
              </v:shape>
            </v:group>
            <v:group style="position:absolute;left:8490;top:-2777;width:10;height:20" coordorigin="8490,-2777" coordsize="10,20">
              <v:shape style="position:absolute;left:8490;top:-2777;width:10;height:20" coordorigin="8490,-2777" coordsize="10,20" path="m8490,-2758l8500,-2758,8500,-2777,8490,-2777,8490,-2758xe" filled="true" fillcolor="#000000" stroked="false">
                <v:path arrowok="t"/>
                <v:fill type="solid"/>
              </v:shape>
            </v:group>
            <v:group style="position:absolute;left:8490;top:-2758;width:10;height:20" coordorigin="8490,-2758" coordsize="10,20">
              <v:shape style="position:absolute;left:8490;top:-2758;width:10;height:20" coordorigin="8490,-2758" coordsize="10,20" path="m8490,-2739l8500,-2739,8500,-2758,8490,-2758,8490,-2739xe" filled="true" fillcolor="#000000" stroked="false">
                <v:path arrowok="t"/>
                <v:fill type="solid"/>
              </v:shape>
            </v:group>
            <v:group style="position:absolute;left:8490;top:-2739;width:10;height:20" coordorigin="8490,-2739" coordsize="10,20">
              <v:shape style="position:absolute;left:8490;top:-2739;width:10;height:20" coordorigin="8490,-2739" coordsize="10,20" path="m8490,-2719l8500,-2719,8500,-2739,8490,-2739,8490,-2719xe" filled="true" fillcolor="#000000" stroked="false">
                <v:path arrowok="t"/>
                <v:fill type="solid"/>
              </v:shape>
            </v:group>
            <v:group style="position:absolute;left:8490;top:-2719;width:10;height:20" coordorigin="8490,-2719" coordsize="10,20">
              <v:shape style="position:absolute;left:8490;top:-2719;width:10;height:20" coordorigin="8490,-2719" coordsize="10,20" path="m8490,-2700l8500,-2700,8500,-2719,8490,-2719,8490,-2700xe" filled="true" fillcolor="#000000" stroked="false">
                <v:path arrowok="t"/>
                <v:fill type="solid"/>
              </v:shape>
            </v:group>
            <v:group style="position:absolute;left:8490;top:-2700;width:10;height:20" coordorigin="8490,-2700" coordsize="10,20">
              <v:shape style="position:absolute;left:8490;top:-2700;width:10;height:20" coordorigin="8490,-2700" coordsize="10,20" path="m8490,-2681l8500,-2681,8500,-2700,8490,-2700,8490,-2681xe" filled="true" fillcolor="#000000" stroked="false">
                <v:path arrowok="t"/>
                <v:fill type="solid"/>
              </v:shape>
            </v:group>
            <v:group style="position:absolute;left:8490;top:-2681;width:10;height:20" coordorigin="8490,-2681" coordsize="10,20">
              <v:shape style="position:absolute;left:8490;top:-2681;width:10;height:20" coordorigin="8490,-2681" coordsize="10,20" path="m8490,-2662l8500,-2662,8500,-2681,8490,-2681,8490,-2662xe" filled="true" fillcolor="#000000" stroked="false">
                <v:path arrowok="t"/>
                <v:fill type="solid"/>
              </v:shape>
            </v:group>
            <v:group style="position:absolute;left:8490;top:-2662;width:10;height:20" coordorigin="8490,-2662" coordsize="10,20">
              <v:shape style="position:absolute;left:8490;top:-2662;width:10;height:20" coordorigin="8490,-2662" coordsize="10,20" path="m8490,-2643l8500,-2643,8500,-2662,8490,-2662,8490,-2643xe" filled="true" fillcolor="#000000" stroked="false">
                <v:path arrowok="t"/>
                <v:fill type="solid"/>
              </v:shape>
            </v:group>
            <v:group style="position:absolute;left:8490;top:-2643;width:10;height:20" coordorigin="8490,-2643" coordsize="10,20">
              <v:shape style="position:absolute;left:8490;top:-2643;width:10;height:20" coordorigin="8490,-2643" coordsize="10,20" path="m8490,-2623l8500,-2623,8500,-2643,8490,-2643,8490,-2623xe" filled="true" fillcolor="#000000" stroked="false">
                <v:path arrowok="t"/>
                <v:fill type="solid"/>
              </v:shape>
            </v:group>
            <v:group style="position:absolute;left:8490;top:-2623;width:10;height:20" coordorigin="8490,-2623" coordsize="10,20">
              <v:shape style="position:absolute;left:8490;top:-2623;width:10;height:20" coordorigin="8490,-2623" coordsize="10,20" path="m8490,-2604l8500,-2604,8500,-2623,8490,-2623,8490,-2604xe" filled="true" fillcolor="#000000" stroked="false">
                <v:path arrowok="t"/>
                <v:fill type="solid"/>
              </v:shape>
            </v:group>
            <v:group style="position:absolute;left:8490;top:-2604;width:10;height:20" coordorigin="8490,-2604" coordsize="10,20">
              <v:shape style="position:absolute;left:8490;top:-2604;width:10;height:20" coordorigin="8490,-2604" coordsize="10,20" path="m8490,-2585l8500,-2585,8500,-2604,8490,-2604,8490,-2585xe" filled="true" fillcolor="#000000" stroked="false">
                <v:path arrowok="t"/>
                <v:fill type="solid"/>
              </v:shape>
            </v:group>
            <v:group style="position:absolute;left:8490;top:-2585;width:10;height:20" coordorigin="8490,-2585" coordsize="10,20">
              <v:shape style="position:absolute;left:8490;top:-2585;width:10;height:20" coordorigin="8490,-2585" coordsize="10,20" path="m8490,-2566l8500,-2566,8500,-2585,8490,-2585,8490,-2566xe" filled="true" fillcolor="#000000" stroked="false">
                <v:path arrowok="t"/>
                <v:fill type="solid"/>
              </v:shape>
            </v:group>
            <v:group style="position:absolute;left:8490;top:-2566;width:10;height:20" coordorigin="8490,-2566" coordsize="10,20">
              <v:shape style="position:absolute;left:8490;top:-2566;width:10;height:20" coordorigin="8490,-2566" coordsize="10,20" path="m8490,-2547l8500,-2547,8500,-2566,8490,-2566,8490,-2547xe" filled="true" fillcolor="#000000" stroked="false">
                <v:path arrowok="t"/>
                <v:fill type="solid"/>
              </v:shape>
            </v:group>
            <v:group style="position:absolute;left:8490;top:-2547;width:10;height:20" coordorigin="8490,-2547" coordsize="10,20">
              <v:shape style="position:absolute;left:8490;top:-2547;width:10;height:20" coordorigin="8490,-2547" coordsize="10,20" path="m8490,-2527l8500,-2527,8500,-2547,8490,-2547,8490,-2527xe" filled="true" fillcolor="#000000" stroked="false">
                <v:path arrowok="t"/>
                <v:fill type="solid"/>
              </v:shape>
            </v:group>
            <v:group style="position:absolute;left:8490;top:-2527;width:10;height:20" coordorigin="8490,-2527" coordsize="10,20">
              <v:shape style="position:absolute;left:8490;top:-2527;width:10;height:20" coordorigin="8490,-2527" coordsize="10,20" path="m8490,-2508l8500,-2508,8500,-2527,8490,-2527,8490,-2508xe" filled="true" fillcolor="#000000" stroked="false">
                <v:path arrowok="t"/>
                <v:fill type="solid"/>
              </v:shape>
            </v:group>
            <v:group style="position:absolute;left:8490;top:-2508;width:10;height:20" coordorigin="8490,-2508" coordsize="10,20">
              <v:shape style="position:absolute;left:8490;top:-2508;width:10;height:20" coordorigin="8490,-2508" coordsize="10,20" path="m8490,-2489l8500,-2489,8500,-2508,8490,-2508,8490,-2489xe" filled="true" fillcolor="#000000" stroked="false">
                <v:path arrowok="t"/>
                <v:fill type="solid"/>
              </v:shape>
            </v:group>
            <v:group style="position:absolute;left:9280;top:-2873;width:10;height:20" coordorigin="9280,-2873" coordsize="10,20">
              <v:shape style="position:absolute;left:9280;top:-2873;width:10;height:20" coordorigin="9280,-2873" coordsize="10,20" path="m9280,-2854l9290,-2854,9290,-2873,9280,-2873,9280,-2854xe" filled="true" fillcolor="#000000" stroked="false">
                <v:path arrowok="t"/>
                <v:fill type="solid"/>
              </v:shape>
            </v:group>
            <v:group style="position:absolute;left:9280;top:-2854;width:10;height:20" coordorigin="9280,-2854" coordsize="10,20">
              <v:shape style="position:absolute;left:9280;top:-2854;width:10;height:20" coordorigin="9280,-2854" coordsize="10,20" path="m9280,-2835l9290,-2835,9290,-2854,9280,-2854,9280,-2835xe" filled="true" fillcolor="#000000" stroked="false">
                <v:path arrowok="t"/>
                <v:fill type="solid"/>
              </v:shape>
            </v:group>
            <v:group style="position:absolute;left:9280;top:-2835;width:10;height:20" coordorigin="9280,-2835" coordsize="10,20">
              <v:shape style="position:absolute;left:9280;top:-2835;width:10;height:20" coordorigin="9280,-2835" coordsize="10,20" path="m9280,-2815l9290,-2815,9290,-2835,9280,-2835,9280,-2815xe" filled="true" fillcolor="#000000" stroked="false">
                <v:path arrowok="t"/>
                <v:fill type="solid"/>
              </v:shape>
            </v:group>
            <v:group style="position:absolute;left:9280;top:-2815;width:10;height:20" coordorigin="9280,-2815" coordsize="10,20">
              <v:shape style="position:absolute;left:9280;top:-2815;width:10;height:20" coordorigin="9280,-2815" coordsize="10,20" path="m9280,-2796l9290,-2796,9290,-2815,9280,-2815,9280,-2796xe" filled="true" fillcolor="#000000" stroked="false">
                <v:path arrowok="t"/>
                <v:fill type="solid"/>
              </v:shape>
            </v:group>
            <v:group style="position:absolute;left:9280;top:-2796;width:10;height:20" coordorigin="9280,-2796" coordsize="10,20">
              <v:shape style="position:absolute;left:9280;top:-2796;width:10;height:20" coordorigin="9280,-2796" coordsize="10,20" path="m9280,-2777l9290,-2777,9290,-2796,9280,-2796,9280,-2777xe" filled="true" fillcolor="#000000" stroked="false">
                <v:path arrowok="t"/>
                <v:fill type="solid"/>
              </v:shape>
            </v:group>
            <v:group style="position:absolute;left:9280;top:-2777;width:10;height:20" coordorigin="9280,-2777" coordsize="10,20">
              <v:shape style="position:absolute;left:9280;top:-2777;width:10;height:20" coordorigin="9280,-2777" coordsize="10,20" path="m9280,-2758l9290,-2758,9290,-2777,9280,-2777,9280,-2758xe" filled="true" fillcolor="#000000" stroked="false">
                <v:path arrowok="t"/>
                <v:fill type="solid"/>
              </v:shape>
            </v:group>
            <v:group style="position:absolute;left:9280;top:-2758;width:10;height:20" coordorigin="9280,-2758" coordsize="10,20">
              <v:shape style="position:absolute;left:9280;top:-2758;width:10;height:20" coordorigin="9280,-2758" coordsize="10,20" path="m9280,-2739l9290,-2739,9290,-2758,9280,-2758,9280,-2739xe" filled="true" fillcolor="#000000" stroked="false">
                <v:path arrowok="t"/>
                <v:fill type="solid"/>
              </v:shape>
            </v:group>
            <v:group style="position:absolute;left:9280;top:-2739;width:10;height:20" coordorigin="9280,-2739" coordsize="10,20">
              <v:shape style="position:absolute;left:9280;top:-2739;width:10;height:20" coordorigin="9280,-2739" coordsize="10,20" path="m9280,-2719l9290,-2719,9290,-2739,9280,-2739,9280,-2719xe" filled="true" fillcolor="#000000" stroked="false">
                <v:path arrowok="t"/>
                <v:fill type="solid"/>
              </v:shape>
            </v:group>
            <v:group style="position:absolute;left:9280;top:-2719;width:10;height:20" coordorigin="9280,-2719" coordsize="10,20">
              <v:shape style="position:absolute;left:9280;top:-2719;width:10;height:20" coordorigin="9280,-2719" coordsize="10,20" path="m9280,-2700l9290,-2700,9290,-2719,9280,-2719,9280,-2700xe" filled="true" fillcolor="#000000" stroked="false">
                <v:path arrowok="t"/>
                <v:fill type="solid"/>
              </v:shape>
            </v:group>
            <v:group style="position:absolute;left:9280;top:-2700;width:10;height:20" coordorigin="9280,-2700" coordsize="10,20">
              <v:shape style="position:absolute;left:9280;top:-2700;width:10;height:20" coordorigin="9280,-2700" coordsize="10,20" path="m9280,-2681l9290,-2681,9290,-2700,9280,-2700,9280,-2681xe" filled="true" fillcolor="#000000" stroked="false">
                <v:path arrowok="t"/>
                <v:fill type="solid"/>
              </v:shape>
            </v:group>
            <v:group style="position:absolute;left:9280;top:-2681;width:10;height:20" coordorigin="9280,-2681" coordsize="10,20">
              <v:shape style="position:absolute;left:9280;top:-2681;width:10;height:20" coordorigin="9280,-2681" coordsize="10,20" path="m9280,-2662l9290,-2662,9290,-2681,9280,-2681,9280,-2662xe" filled="true" fillcolor="#000000" stroked="false">
                <v:path arrowok="t"/>
                <v:fill type="solid"/>
              </v:shape>
            </v:group>
            <v:group style="position:absolute;left:9280;top:-2662;width:10;height:20" coordorigin="9280,-2662" coordsize="10,20">
              <v:shape style="position:absolute;left:9280;top:-2662;width:10;height:20" coordorigin="9280,-2662" coordsize="10,20" path="m9280,-2643l9290,-2643,9290,-2662,9280,-2662,9280,-2643xe" filled="true" fillcolor="#000000" stroked="false">
                <v:path arrowok="t"/>
                <v:fill type="solid"/>
              </v:shape>
            </v:group>
            <v:group style="position:absolute;left:9280;top:-2643;width:10;height:20" coordorigin="9280,-2643" coordsize="10,20">
              <v:shape style="position:absolute;left:9280;top:-2643;width:10;height:20" coordorigin="9280,-2643" coordsize="10,20" path="m9280,-2623l9290,-2623,9290,-2643,9280,-2643,9280,-2623xe" filled="true" fillcolor="#000000" stroked="false">
                <v:path arrowok="t"/>
                <v:fill type="solid"/>
              </v:shape>
            </v:group>
            <v:group style="position:absolute;left:9280;top:-2623;width:10;height:20" coordorigin="9280,-2623" coordsize="10,20">
              <v:shape style="position:absolute;left:9280;top:-2623;width:10;height:20" coordorigin="9280,-2623" coordsize="10,20" path="m9280,-2604l9290,-2604,9290,-2623,9280,-2623,9280,-2604xe" filled="true" fillcolor="#000000" stroked="false">
                <v:path arrowok="t"/>
                <v:fill type="solid"/>
              </v:shape>
            </v:group>
            <v:group style="position:absolute;left:9280;top:-2604;width:10;height:20" coordorigin="9280,-2604" coordsize="10,20">
              <v:shape style="position:absolute;left:9280;top:-2604;width:10;height:20" coordorigin="9280,-2604" coordsize="10,20" path="m9280,-2585l9290,-2585,9290,-2604,9280,-2604,9280,-2585xe" filled="true" fillcolor="#000000" stroked="false">
                <v:path arrowok="t"/>
                <v:fill type="solid"/>
              </v:shape>
            </v:group>
            <v:group style="position:absolute;left:9280;top:-2585;width:10;height:20" coordorigin="9280,-2585" coordsize="10,20">
              <v:shape style="position:absolute;left:9280;top:-2585;width:10;height:20" coordorigin="9280,-2585" coordsize="10,20" path="m9280,-2566l9290,-2566,9290,-2585,9280,-2585,9280,-2566xe" filled="true" fillcolor="#000000" stroked="false">
                <v:path arrowok="t"/>
                <v:fill type="solid"/>
              </v:shape>
            </v:group>
            <v:group style="position:absolute;left:9280;top:-2566;width:10;height:20" coordorigin="9280,-2566" coordsize="10,20">
              <v:shape style="position:absolute;left:9280;top:-2566;width:10;height:20" coordorigin="9280,-2566" coordsize="10,20" path="m9280,-2547l9290,-2547,9290,-2566,9280,-2566,9280,-2547xe" filled="true" fillcolor="#000000" stroked="false">
                <v:path arrowok="t"/>
                <v:fill type="solid"/>
              </v:shape>
            </v:group>
            <v:group style="position:absolute;left:9280;top:-2547;width:10;height:20" coordorigin="9280,-2547" coordsize="10,20">
              <v:shape style="position:absolute;left:9280;top:-2547;width:10;height:20" coordorigin="9280,-2547" coordsize="10,20" path="m9280,-2527l9290,-2527,9290,-2547,9280,-2547,9280,-2527xe" filled="true" fillcolor="#000000" stroked="false">
                <v:path arrowok="t"/>
                <v:fill type="solid"/>
              </v:shape>
            </v:group>
            <v:group style="position:absolute;left:9280;top:-2527;width:10;height:20" coordorigin="9280,-2527" coordsize="10,20">
              <v:shape style="position:absolute;left:9280;top:-2527;width:10;height:20" coordorigin="9280,-2527" coordsize="10,20" path="m9280,-2508l9290,-2508,9290,-2527,9280,-2527,9280,-2508xe" filled="true" fillcolor="#000000" stroked="false">
                <v:path arrowok="t"/>
                <v:fill type="solid"/>
              </v:shape>
            </v:group>
            <v:group style="position:absolute;left:9280;top:-2508;width:10;height:20" coordorigin="9280,-2508" coordsize="10,20">
              <v:shape style="position:absolute;left:9280;top:-2508;width:10;height:20" coordorigin="9280,-2508" coordsize="10,20" path="m9280,-2489l9290,-2489,9290,-2508,9280,-2508,9280,-2489xe" filled="true" fillcolor="#000000" stroked="false">
                <v:path arrowok="t"/>
                <v:fill type="solid"/>
              </v:shape>
            </v:group>
            <v:group style="position:absolute;left:10116;top:-2873;width:10;height:20" coordorigin="10116,-2873" coordsize="10,20">
              <v:shape style="position:absolute;left:10116;top:-2873;width:10;height:20" coordorigin="10116,-2873" coordsize="10,20" path="m10116,-2854l10125,-2854,10125,-2873,10116,-2873,10116,-2854xe" filled="true" fillcolor="#000000" stroked="false">
                <v:path arrowok="t"/>
                <v:fill type="solid"/>
              </v:shape>
            </v:group>
            <v:group style="position:absolute;left:10116;top:-2854;width:10;height:20" coordorigin="10116,-2854" coordsize="10,20">
              <v:shape style="position:absolute;left:10116;top:-2854;width:10;height:20" coordorigin="10116,-2854" coordsize="10,20" path="m10116,-2835l10125,-2835,10125,-2854,10116,-2854,10116,-2835xe" filled="true" fillcolor="#000000" stroked="false">
                <v:path arrowok="t"/>
                <v:fill type="solid"/>
              </v:shape>
            </v:group>
            <v:group style="position:absolute;left:10116;top:-2835;width:10;height:20" coordorigin="10116,-2835" coordsize="10,20">
              <v:shape style="position:absolute;left:10116;top:-2835;width:10;height:20" coordorigin="10116,-2835" coordsize="10,20" path="m10116,-2815l10125,-2815,10125,-2835,10116,-2835,10116,-2815xe" filled="true" fillcolor="#000000" stroked="false">
                <v:path arrowok="t"/>
                <v:fill type="solid"/>
              </v:shape>
            </v:group>
            <v:group style="position:absolute;left:10116;top:-2815;width:10;height:20" coordorigin="10116,-2815" coordsize="10,20">
              <v:shape style="position:absolute;left:10116;top:-2815;width:10;height:20" coordorigin="10116,-2815" coordsize="10,20" path="m10116,-2796l10125,-2796,10125,-2815,10116,-2815,10116,-2796xe" filled="true" fillcolor="#000000" stroked="false">
                <v:path arrowok="t"/>
                <v:fill type="solid"/>
              </v:shape>
            </v:group>
            <v:group style="position:absolute;left:10116;top:-2796;width:10;height:20" coordorigin="10116,-2796" coordsize="10,20">
              <v:shape style="position:absolute;left:10116;top:-2796;width:10;height:20" coordorigin="10116,-2796" coordsize="10,20" path="m10116,-2777l10125,-2777,10125,-2796,10116,-2796,10116,-2777xe" filled="true" fillcolor="#000000" stroked="false">
                <v:path arrowok="t"/>
                <v:fill type="solid"/>
              </v:shape>
            </v:group>
            <v:group style="position:absolute;left:10116;top:-2777;width:10;height:20" coordorigin="10116,-2777" coordsize="10,20">
              <v:shape style="position:absolute;left:10116;top:-2777;width:10;height:20" coordorigin="10116,-2777" coordsize="10,20" path="m10116,-2758l10125,-2758,10125,-2777,10116,-2777,10116,-2758xe" filled="true" fillcolor="#000000" stroked="false">
                <v:path arrowok="t"/>
                <v:fill type="solid"/>
              </v:shape>
            </v:group>
            <v:group style="position:absolute;left:10116;top:-2758;width:10;height:20" coordorigin="10116,-2758" coordsize="10,20">
              <v:shape style="position:absolute;left:10116;top:-2758;width:10;height:20" coordorigin="10116,-2758" coordsize="10,20" path="m10116,-2739l10125,-2739,10125,-2758,10116,-2758,10116,-2739xe" filled="true" fillcolor="#000000" stroked="false">
                <v:path arrowok="t"/>
                <v:fill type="solid"/>
              </v:shape>
            </v:group>
            <v:group style="position:absolute;left:10116;top:-2739;width:10;height:20" coordorigin="10116,-2739" coordsize="10,20">
              <v:shape style="position:absolute;left:10116;top:-2739;width:10;height:20" coordorigin="10116,-2739" coordsize="10,20" path="m10116,-2719l10125,-2719,10125,-2739,10116,-2739,10116,-2719xe" filled="true" fillcolor="#000000" stroked="false">
                <v:path arrowok="t"/>
                <v:fill type="solid"/>
              </v:shape>
            </v:group>
            <v:group style="position:absolute;left:10116;top:-2719;width:10;height:20" coordorigin="10116,-2719" coordsize="10,20">
              <v:shape style="position:absolute;left:10116;top:-2719;width:10;height:20" coordorigin="10116,-2719" coordsize="10,20" path="m10116,-2700l10125,-2700,10125,-2719,10116,-2719,10116,-2700xe" filled="true" fillcolor="#000000" stroked="false">
                <v:path arrowok="t"/>
                <v:fill type="solid"/>
              </v:shape>
            </v:group>
            <v:group style="position:absolute;left:10116;top:-2700;width:10;height:20" coordorigin="10116,-2700" coordsize="10,20">
              <v:shape style="position:absolute;left:10116;top:-2700;width:10;height:20" coordorigin="10116,-2700" coordsize="10,20" path="m10116,-2681l10125,-2681,10125,-2700,10116,-2700,10116,-2681xe" filled="true" fillcolor="#000000" stroked="false">
                <v:path arrowok="t"/>
                <v:fill type="solid"/>
              </v:shape>
            </v:group>
            <v:group style="position:absolute;left:10116;top:-2681;width:10;height:20" coordorigin="10116,-2681" coordsize="10,20">
              <v:shape style="position:absolute;left:10116;top:-2681;width:10;height:20" coordorigin="10116,-2681" coordsize="10,20" path="m10116,-2662l10125,-2662,10125,-2681,10116,-2681,10116,-2662xe" filled="true" fillcolor="#000000" stroked="false">
                <v:path arrowok="t"/>
                <v:fill type="solid"/>
              </v:shape>
            </v:group>
            <v:group style="position:absolute;left:10116;top:-2662;width:10;height:20" coordorigin="10116,-2662" coordsize="10,20">
              <v:shape style="position:absolute;left:10116;top:-2662;width:10;height:20" coordorigin="10116,-2662" coordsize="10,20" path="m10116,-2643l10125,-2643,10125,-2662,10116,-2662,10116,-2643xe" filled="true" fillcolor="#000000" stroked="false">
                <v:path arrowok="t"/>
                <v:fill type="solid"/>
              </v:shape>
            </v:group>
            <v:group style="position:absolute;left:10116;top:-2643;width:10;height:20" coordorigin="10116,-2643" coordsize="10,20">
              <v:shape style="position:absolute;left:10116;top:-2643;width:10;height:20" coordorigin="10116,-2643" coordsize="10,20" path="m10116,-2623l10125,-2623,10125,-2643,10116,-2643,10116,-2623xe" filled="true" fillcolor="#000000" stroked="false">
                <v:path arrowok="t"/>
                <v:fill type="solid"/>
              </v:shape>
            </v:group>
            <v:group style="position:absolute;left:10116;top:-2623;width:10;height:20" coordorigin="10116,-2623" coordsize="10,20">
              <v:shape style="position:absolute;left:10116;top:-2623;width:10;height:20" coordorigin="10116,-2623" coordsize="10,20" path="m10116,-2604l10125,-2604,10125,-2623,10116,-2623,10116,-2604xe" filled="true" fillcolor="#000000" stroked="false">
                <v:path arrowok="t"/>
                <v:fill type="solid"/>
              </v:shape>
            </v:group>
            <v:group style="position:absolute;left:10116;top:-2604;width:10;height:20" coordorigin="10116,-2604" coordsize="10,20">
              <v:shape style="position:absolute;left:10116;top:-2604;width:10;height:20" coordorigin="10116,-2604" coordsize="10,20" path="m10116,-2585l10125,-2585,10125,-2604,10116,-2604,10116,-2585xe" filled="true" fillcolor="#000000" stroked="false">
                <v:path arrowok="t"/>
                <v:fill type="solid"/>
              </v:shape>
            </v:group>
            <v:group style="position:absolute;left:10116;top:-2585;width:10;height:20" coordorigin="10116,-2585" coordsize="10,20">
              <v:shape style="position:absolute;left:10116;top:-2585;width:10;height:20" coordorigin="10116,-2585" coordsize="10,20" path="m10116,-2566l10125,-2566,10125,-2585,10116,-2585,10116,-2566xe" filled="true" fillcolor="#000000" stroked="false">
                <v:path arrowok="t"/>
                <v:fill type="solid"/>
              </v:shape>
            </v:group>
            <v:group style="position:absolute;left:10116;top:-2566;width:10;height:20" coordorigin="10116,-2566" coordsize="10,20">
              <v:shape style="position:absolute;left:10116;top:-2566;width:10;height:20" coordorigin="10116,-2566" coordsize="10,20" path="m10116,-2547l10125,-2547,10125,-2566,10116,-2566,10116,-2547xe" filled="true" fillcolor="#000000" stroked="false">
                <v:path arrowok="t"/>
                <v:fill type="solid"/>
              </v:shape>
            </v:group>
            <v:group style="position:absolute;left:10116;top:-2547;width:10;height:20" coordorigin="10116,-2547" coordsize="10,20">
              <v:shape style="position:absolute;left:10116;top:-2547;width:10;height:20" coordorigin="10116,-2547" coordsize="10,20" path="m10116,-2527l10125,-2527,10125,-2547,10116,-2547,10116,-2527xe" filled="true" fillcolor="#000000" stroked="false">
                <v:path arrowok="t"/>
                <v:fill type="solid"/>
              </v:shape>
            </v:group>
            <v:group style="position:absolute;left:10116;top:-2527;width:10;height:20" coordorigin="10116,-2527" coordsize="10,20">
              <v:shape style="position:absolute;left:10116;top:-2527;width:10;height:20" coordorigin="10116,-2527" coordsize="10,20" path="m10116,-2508l10125,-2508,10125,-2527,10116,-2527,10116,-2508xe" filled="true" fillcolor="#000000" stroked="false">
                <v:path arrowok="t"/>
                <v:fill type="solid"/>
              </v:shape>
            </v:group>
            <v:group style="position:absolute;left:10116;top:-2508;width:10;height:20" coordorigin="10116,-2508" coordsize="10,20">
              <v:shape style="position:absolute;left:10116;top:-2508;width:10;height:20" coordorigin="10116,-2508" coordsize="10,20" path="m10116,-2489l10125,-2489,10125,-2508,10116,-2508,10116,-2489xe" filled="true" fillcolor="#000000" stroked="false">
                <v:path arrowok="t"/>
                <v:fill type="solid"/>
              </v:shape>
              <v:shape style="position:absolute;left:718;top:-2585;width:2729;height:108" type="#_x0000_t75" stroked="false">
                <v:imagedata r:id="rId444" o:title=""/>
              </v:shape>
              <v:shape style="position:absolute;left:3423;top:-2489;width:889;height:12" type="#_x0000_t75" stroked="false">
                <v:imagedata r:id="rId493" o:title=""/>
              </v:shape>
              <v:shape style="position:absolute;left:4297;top:-2489;width:806;height:12" type="#_x0000_t75" stroked="false">
                <v:imagedata r:id="rId509" o:title=""/>
              </v:shape>
              <v:shape style="position:absolute;left:5089;top:-2489;width:946;height:12" type="#_x0000_t75" stroked="false">
                <v:imagedata r:id="rId511" o:title=""/>
              </v:shape>
              <v:shape style="position:absolute;left:6020;top:-2489;width:584;height:12" type="#_x0000_t75" stroked="false">
                <v:imagedata r:id="rId448" o:title=""/>
              </v:shape>
              <v:shape style="position:absolute;left:6589;top:-2489;width:1140;height:12" type="#_x0000_t75" stroked="false">
                <v:imagedata r:id="rId510" o:title=""/>
              </v:shape>
              <v:shape style="position:absolute;left:7715;top:-2489;width:785;height:12" type="#_x0000_t75" stroked="false">
                <v:imagedata r:id="rId497" o:title=""/>
              </v:shape>
              <v:shape style="position:absolute;left:8485;top:-2489;width:805;height:12" type="#_x0000_t75" stroked="false">
                <v:imagedata r:id="rId512" o:title=""/>
              </v:shape>
              <v:shape style="position:absolute;left:9276;top:-2489;width:850;height:12" type="#_x0000_t75" stroked="false">
                <v:imagedata r:id="rId451" o:title=""/>
              </v:shape>
              <v:shape style="position:absolute;left:10111;top:-2487;width:799;height:10" type="#_x0000_t75" stroked="false">
                <v:imagedata r:id="rId452" o:title=""/>
              </v:shape>
            </v:group>
            <v:group style="position:absolute;left:4302;top:-2477;width:10;height:20" coordorigin="4302,-2477" coordsize="10,20">
              <v:shape style="position:absolute;left:4302;top:-2477;width:10;height:20" coordorigin="4302,-2477" coordsize="10,20" path="m4302,-2458l4311,-2458,4311,-2477,4302,-2477,4302,-2458xe" filled="true" fillcolor="#000000" stroked="false">
                <v:path arrowok="t"/>
                <v:fill type="solid"/>
              </v:shape>
            </v:group>
            <v:group style="position:absolute;left:4302;top:-2458;width:10;height:20" coordorigin="4302,-2458" coordsize="10,20">
              <v:shape style="position:absolute;left:4302;top:-2458;width:10;height:20" coordorigin="4302,-2458" coordsize="10,20" path="m4302,-2439l4311,-2439,4311,-2458,4302,-2458,4302,-2439xe" filled="true" fillcolor="#000000" stroked="false">
                <v:path arrowok="t"/>
                <v:fill type="solid"/>
              </v:shape>
            </v:group>
            <v:group style="position:absolute;left:4302;top:-2439;width:10;height:20" coordorigin="4302,-2439" coordsize="10,20">
              <v:shape style="position:absolute;left:4302;top:-2439;width:10;height:20" coordorigin="4302,-2439" coordsize="10,20" path="m4302,-2419l4311,-2419,4311,-2439,4302,-2439,4302,-2419xe" filled="true" fillcolor="#000000" stroked="false">
                <v:path arrowok="t"/>
                <v:fill type="solid"/>
              </v:shape>
            </v:group>
            <v:group style="position:absolute;left:4302;top:-2419;width:10;height:20" coordorigin="4302,-2419" coordsize="10,20">
              <v:shape style="position:absolute;left:4302;top:-2419;width:10;height:20" coordorigin="4302,-2419" coordsize="10,20" path="m4302,-2400l4311,-2400,4311,-2419,4302,-2419,4302,-2400xe" filled="true" fillcolor="#000000" stroked="false">
                <v:path arrowok="t"/>
                <v:fill type="solid"/>
              </v:shape>
            </v:group>
            <v:group style="position:absolute;left:4302;top:-2400;width:10;height:20" coordorigin="4302,-2400" coordsize="10,20">
              <v:shape style="position:absolute;left:4302;top:-2400;width:10;height:20" coordorigin="4302,-2400" coordsize="10,20" path="m4302,-2381l4311,-2381,4311,-2400,4302,-2400,4302,-2381xe" filled="true" fillcolor="#000000" stroked="false">
                <v:path arrowok="t"/>
                <v:fill type="solid"/>
              </v:shape>
            </v:group>
            <v:group style="position:absolute;left:4302;top:-2381;width:10;height:20" coordorigin="4302,-2381" coordsize="10,20">
              <v:shape style="position:absolute;left:4302;top:-2381;width:10;height:20" coordorigin="4302,-2381" coordsize="10,20" path="m4302,-2362l4311,-2362,4311,-2381,4302,-2381,4302,-2362xe" filled="true" fillcolor="#000000" stroked="false">
                <v:path arrowok="t"/>
                <v:fill type="solid"/>
              </v:shape>
            </v:group>
            <v:group style="position:absolute;left:4302;top:-2362;width:10;height:20" coordorigin="4302,-2362" coordsize="10,20">
              <v:shape style="position:absolute;left:4302;top:-2362;width:10;height:20" coordorigin="4302,-2362" coordsize="10,20" path="m4302,-2343l4311,-2343,4311,-2362,4302,-2362,4302,-2343xe" filled="true" fillcolor="#000000" stroked="false">
                <v:path arrowok="t"/>
                <v:fill type="solid"/>
              </v:shape>
            </v:group>
            <v:group style="position:absolute;left:4302;top:-2343;width:10;height:20" coordorigin="4302,-2343" coordsize="10,20">
              <v:shape style="position:absolute;left:4302;top:-2343;width:10;height:20" coordorigin="4302,-2343" coordsize="10,20" path="m4302,-2323l4311,-2323,4311,-2343,4302,-2343,4302,-2323xe" filled="true" fillcolor="#000000" stroked="false">
                <v:path arrowok="t"/>
                <v:fill type="solid"/>
              </v:shape>
            </v:group>
            <v:group style="position:absolute;left:4302;top:-2323;width:10;height:20" coordorigin="4302,-2323" coordsize="10,20">
              <v:shape style="position:absolute;left:4302;top:-2323;width:10;height:20" coordorigin="4302,-2323" coordsize="10,20" path="m4302,-2304l4311,-2304,4311,-2323,4302,-2323,4302,-2304xe" filled="true" fillcolor="#000000" stroked="false">
                <v:path arrowok="t"/>
                <v:fill type="solid"/>
              </v:shape>
            </v:group>
            <v:group style="position:absolute;left:4302;top:-2304;width:10;height:20" coordorigin="4302,-2304" coordsize="10,20">
              <v:shape style="position:absolute;left:4302;top:-2304;width:10;height:20" coordorigin="4302,-2304" coordsize="10,20" path="m4302,-2285l4311,-2285,4311,-2304,4302,-2304,4302,-2285xe" filled="true" fillcolor="#000000" stroked="false">
                <v:path arrowok="t"/>
                <v:fill type="solid"/>
              </v:shape>
            </v:group>
            <v:group style="position:absolute;left:4302;top:-2285;width:10;height:20" coordorigin="4302,-2285" coordsize="10,20">
              <v:shape style="position:absolute;left:4302;top:-2285;width:10;height:20" coordorigin="4302,-2285" coordsize="10,20" path="m4302,-2266l4311,-2266,4311,-2285,4302,-2285,4302,-2266xe" filled="true" fillcolor="#000000" stroked="false">
                <v:path arrowok="t"/>
                <v:fill type="solid"/>
              </v:shape>
            </v:group>
            <v:group style="position:absolute;left:4302;top:-2266;width:10;height:20" coordorigin="4302,-2266" coordsize="10,20">
              <v:shape style="position:absolute;left:4302;top:-2266;width:10;height:20" coordorigin="4302,-2266" coordsize="10,20" path="m4302,-2247l4311,-2247,4311,-2266,4302,-2266,4302,-2247xe" filled="true" fillcolor="#000000" stroked="false">
                <v:path arrowok="t"/>
                <v:fill type="solid"/>
              </v:shape>
            </v:group>
            <v:group style="position:absolute;left:4302;top:-2247;width:10;height:20" coordorigin="4302,-2247" coordsize="10,20">
              <v:shape style="position:absolute;left:4302;top:-2247;width:10;height:20" coordorigin="4302,-2247" coordsize="10,20" path="m4302,-2227l4311,-2227,4311,-2247,4302,-2247,4302,-2227xe" filled="true" fillcolor="#000000" stroked="false">
                <v:path arrowok="t"/>
                <v:fill type="solid"/>
              </v:shape>
            </v:group>
            <v:group style="position:absolute;left:4302;top:-2227;width:10;height:20" coordorigin="4302,-2227" coordsize="10,20">
              <v:shape style="position:absolute;left:4302;top:-2227;width:10;height:20" coordorigin="4302,-2227" coordsize="10,20" path="m4302,-2208l4311,-2208,4311,-2227,4302,-2227,4302,-2208xe" filled="true" fillcolor="#000000" stroked="false">
                <v:path arrowok="t"/>
                <v:fill type="solid"/>
              </v:shape>
            </v:group>
            <v:group style="position:absolute;left:4302;top:-2208;width:10;height:20" coordorigin="4302,-2208" coordsize="10,20">
              <v:shape style="position:absolute;left:4302;top:-2208;width:10;height:20" coordorigin="4302,-2208" coordsize="10,20" path="m4302,-2189l4311,-2189,4311,-2208,4302,-2208,4302,-2189xe" filled="true" fillcolor="#000000" stroked="false">
                <v:path arrowok="t"/>
                <v:fill type="solid"/>
              </v:shape>
            </v:group>
            <v:group style="position:absolute;left:4302;top:-2189;width:10;height:20" coordorigin="4302,-2189" coordsize="10,20">
              <v:shape style="position:absolute;left:4302;top:-2189;width:10;height:20" coordorigin="4302,-2189" coordsize="10,20" path="m4302,-2170l4311,-2170,4311,-2189,4302,-2189,4302,-2170xe" filled="true" fillcolor="#000000" stroked="false">
                <v:path arrowok="t"/>
                <v:fill type="solid"/>
              </v:shape>
            </v:group>
            <v:group style="position:absolute;left:4302;top:-2170;width:10;height:20" coordorigin="4302,-2170" coordsize="10,20">
              <v:shape style="position:absolute;left:4302;top:-2170;width:10;height:20" coordorigin="4302,-2170" coordsize="10,20" path="m4302,-2151l4311,-2151,4311,-2170,4302,-2170,4302,-2151xe" filled="true" fillcolor="#000000" stroked="false">
                <v:path arrowok="t"/>
                <v:fill type="solid"/>
              </v:shape>
            </v:group>
            <v:group style="position:absolute;left:4302;top:-2151;width:10;height:20" coordorigin="4302,-2151" coordsize="10,20">
              <v:shape style="position:absolute;left:4302;top:-2151;width:10;height:20" coordorigin="4302,-2151" coordsize="10,20" path="m4302,-2131l4311,-2131,4311,-2151,4302,-2151,4302,-2131xe" filled="true" fillcolor="#000000" stroked="false">
                <v:path arrowok="t"/>
                <v:fill type="solid"/>
              </v:shape>
            </v:group>
            <v:group style="position:absolute;left:4302;top:-2131;width:10;height:20" coordorigin="4302,-2131" coordsize="10,20">
              <v:shape style="position:absolute;left:4302;top:-2131;width:10;height:20" coordorigin="4302,-2131" coordsize="10,20" path="m4302,-2112l4311,-2112,4311,-2131,4302,-2131,4302,-2112xe" filled="true" fillcolor="#000000" stroked="false">
                <v:path arrowok="t"/>
                <v:fill type="solid"/>
              </v:shape>
            </v:group>
            <v:group style="position:absolute;left:4302;top:-2112;width:10;height:20" coordorigin="4302,-2112" coordsize="10,20">
              <v:shape style="position:absolute;left:4302;top:-2112;width:10;height:20" coordorigin="4302,-2112" coordsize="10,20" path="m4302,-2093l4311,-2093,4311,-2112,4302,-2112,4302,-2093xe" filled="true" fillcolor="#000000" stroked="false">
                <v:path arrowok="t"/>
                <v:fill type="solid"/>
              </v:shape>
            </v:group>
            <v:group style="position:absolute;left:5094;top:-2477;width:10;height:20" coordorigin="5094,-2477" coordsize="10,20">
              <v:shape style="position:absolute;left:5094;top:-2477;width:10;height:20" coordorigin="5094,-2477" coordsize="10,20" path="m5094,-2458l5103,-2458,5103,-2477,5094,-2477,5094,-2458xe" filled="true" fillcolor="#000000" stroked="false">
                <v:path arrowok="t"/>
                <v:fill type="solid"/>
              </v:shape>
            </v:group>
            <v:group style="position:absolute;left:5094;top:-2458;width:10;height:20" coordorigin="5094,-2458" coordsize="10,20">
              <v:shape style="position:absolute;left:5094;top:-2458;width:10;height:20" coordorigin="5094,-2458" coordsize="10,20" path="m5094,-2439l5103,-2439,5103,-2458,5094,-2458,5094,-2439xe" filled="true" fillcolor="#000000" stroked="false">
                <v:path arrowok="t"/>
                <v:fill type="solid"/>
              </v:shape>
            </v:group>
            <v:group style="position:absolute;left:5094;top:-2439;width:10;height:20" coordorigin="5094,-2439" coordsize="10,20">
              <v:shape style="position:absolute;left:5094;top:-2439;width:10;height:20" coordorigin="5094,-2439" coordsize="10,20" path="m5094,-2419l5103,-2419,5103,-2439,5094,-2439,5094,-2419xe" filled="true" fillcolor="#000000" stroked="false">
                <v:path arrowok="t"/>
                <v:fill type="solid"/>
              </v:shape>
            </v:group>
            <v:group style="position:absolute;left:5094;top:-2419;width:10;height:20" coordorigin="5094,-2419" coordsize="10,20">
              <v:shape style="position:absolute;left:5094;top:-2419;width:10;height:20" coordorigin="5094,-2419" coordsize="10,20" path="m5094,-2400l5103,-2400,5103,-2419,5094,-2419,5094,-2400xe" filled="true" fillcolor="#000000" stroked="false">
                <v:path arrowok="t"/>
                <v:fill type="solid"/>
              </v:shape>
            </v:group>
            <v:group style="position:absolute;left:5094;top:-2400;width:10;height:20" coordorigin="5094,-2400" coordsize="10,20">
              <v:shape style="position:absolute;left:5094;top:-2400;width:10;height:20" coordorigin="5094,-2400" coordsize="10,20" path="m5094,-2381l5103,-2381,5103,-2400,5094,-2400,5094,-2381xe" filled="true" fillcolor="#000000" stroked="false">
                <v:path arrowok="t"/>
                <v:fill type="solid"/>
              </v:shape>
            </v:group>
            <v:group style="position:absolute;left:5094;top:-2381;width:10;height:20" coordorigin="5094,-2381" coordsize="10,20">
              <v:shape style="position:absolute;left:5094;top:-2381;width:10;height:20" coordorigin="5094,-2381" coordsize="10,20" path="m5094,-2362l5103,-2362,5103,-2381,5094,-2381,5094,-2362xe" filled="true" fillcolor="#000000" stroked="false">
                <v:path arrowok="t"/>
                <v:fill type="solid"/>
              </v:shape>
            </v:group>
            <v:group style="position:absolute;left:5094;top:-2362;width:10;height:20" coordorigin="5094,-2362" coordsize="10,20">
              <v:shape style="position:absolute;left:5094;top:-2362;width:10;height:20" coordorigin="5094,-2362" coordsize="10,20" path="m5094,-2343l5103,-2343,5103,-2362,5094,-2362,5094,-2343xe" filled="true" fillcolor="#000000" stroked="false">
                <v:path arrowok="t"/>
                <v:fill type="solid"/>
              </v:shape>
            </v:group>
            <v:group style="position:absolute;left:5094;top:-2343;width:10;height:20" coordorigin="5094,-2343" coordsize="10,20">
              <v:shape style="position:absolute;left:5094;top:-2343;width:10;height:20" coordorigin="5094,-2343" coordsize="10,20" path="m5094,-2323l5103,-2323,5103,-2343,5094,-2343,5094,-2323xe" filled="true" fillcolor="#000000" stroked="false">
                <v:path arrowok="t"/>
                <v:fill type="solid"/>
              </v:shape>
            </v:group>
            <v:group style="position:absolute;left:5094;top:-2323;width:10;height:20" coordorigin="5094,-2323" coordsize="10,20">
              <v:shape style="position:absolute;left:5094;top:-2323;width:10;height:20" coordorigin="5094,-2323" coordsize="10,20" path="m5094,-2304l5103,-2304,5103,-2323,5094,-2323,5094,-2304xe" filled="true" fillcolor="#000000" stroked="false">
                <v:path arrowok="t"/>
                <v:fill type="solid"/>
              </v:shape>
            </v:group>
            <v:group style="position:absolute;left:5094;top:-2304;width:10;height:20" coordorigin="5094,-2304" coordsize="10,20">
              <v:shape style="position:absolute;left:5094;top:-2304;width:10;height:20" coordorigin="5094,-2304" coordsize="10,20" path="m5094,-2285l5103,-2285,5103,-2304,5094,-2304,5094,-2285xe" filled="true" fillcolor="#000000" stroked="false">
                <v:path arrowok="t"/>
                <v:fill type="solid"/>
              </v:shape>
            </v:group>
            <v:group style="position:absolute;left:5094;top:-2285;width:10;height:20" coordorigin="5094,-2285" coordsize="10,20">
              <v:shape style="position:absolute;left:5094;top:-2285;width:10;height:20" coordorigin="5094,-2285" coordsize="10,20" path="m5094,-2266l5103,-2266,5103,-2285,5094,-2285,5094,-2266xe" filled="true" fillcolor="#000000" stroked="false">
                <v:path arrowok="t"/>
                <v:fill type="solid"/>
              </v:shape>
            </v:group>
            <v:group style="position:absolute;left:5094;top:-2266;width:10;height:20" coordorigin="5094,-2266" coordsize="10,20">
              <v:shape style="position:absolute;left:5094;top:-2266;width:10;height:20" coordorigin="5094,-2266" coordsize="10,20" path="m5094,-2247l5103,-2247,5103,-2266,5094,-2266,5094,-2247xe" filled="true" fillcolor="#000000" stroked="false">
                <v:path arrowok="t"/>
                <v:fill type="solid"/>
              </v:shape>
            </v:group>
            <v:group style="position:absolute;left:5094;top:-2247;width:10;height:20" coordorigin="5094,-2247" coordsize="10,20">
              <v:shape style="position:absolute;left:5094;top:-2247;width:10;height:20" coordorigin="5094,-2247" coordsize="10,20" path="m5094,-2227l5103,-2227,5103,-2247,5094,-2247,5094,-2227xe" filled="true" fillcolor="#000000" stroked="false">
                <v:path arrowok="t"/>
                <v:fill type="solid"/>
              </v:shape>
            </v:group>
            <v:group style="position:absolute;left:5094;top:-2227;width:10;height:20" coordorigin="5094,-2227" coordsize="10,20">
              <v:shape style="position:absolute;left:5094;top:-2227;width:10;height:20" coordorigin="5094,-2227" coordsize="10,20" path="m5094,-2208l5103,-2208,5103,-2227,5094,-2227,5094,-2208xe" filled="true" fillcolor="#000000" stroked="false">
                <v:path arrowok="t"/>
                <v:fill type="solid"/>
              </v:shape>
            </v:group>
            <v:group style="position:absolute;left:5094;top:-2208;width:10;height:20" coordorigin="5094,-2208" coordsize="10,20">
              <v:shape style="position:absolute;left:5094;top:-2208;width:10;height:20" coordorigin="5094,-2208" coordsize="10,20" path="m5094,-2189l5103,-2189,5103,-2208,5094,-2208,5094,-2189xe" filled="true" fillcolor="#000000" stroked="false">
                <v:path arrowok="t"/>
                <v:fill type="solid"/>
              </v:shape>
            </v:group>
            <v:group style="position:absolute;left:5094;top:-2189;width:10;height:20" coordorigin="5094,-2189" coordsize="10,20">
              <v:shape style="position:absolute;left:5094;top:-2189;width:10;height:20" coordorigin="5094,-2189" coordsize="10,20" path="m5094,-2170l5103,-2170,5103,-2189,5094,-2189,5094,-2170xe" filled="true" fillcolor="#000000" stroked="false">
                <v:path arrowok="t"/>
                <v:fill type="solid"/>
              </v:shape>
            </v:group>
            <v:group style="position:absolute;left:5094;top:-2170;width:10;height:20" coordorigin="5094,-2170" coordsize="10,20">
              <v:shape style="position:absolute;left:5094;top:-2170;width:10;height:20" coordorigin="5094,-2170" coordsize="10,20" path="m5094,-2151l5103,-2151,5103,-2170,5094,-2170,5094,-2151xe" filled="true" fillcolor="#000000" stroked="false">
                <v:path arrowok="t"/>
                <v:fill type="solid"/>
              </v:shape>
            </v:group>
            <v:group style="position:absolute;left:5094;top:-2151;width:10;height:20" coordorigin="5094,-2151" coordsize="10,20">
              <v:shape style="position:absolute;left:5094;top:-2151;width:10;height:20" coordorigin="5094,-2151" coordsize="10,20" path="m5094,-2131l5103,-2131,5103,-2151,5094,-2151,5094,-2131xe" filled="true" fillcolor="#000000" stroked="false">
                <v:path arrowok="t"/>
                <v:fill type="solid"/>
              </v:shape>
            </v:group>
            <v:group style="position:absolute;left:5094;top:-2131;width:10;height:20" coordorigin="5094,-2131" coordsize="10,20">
              <v:shape style="position:absolute;left:5094;top:-2131;width:10;height:20" coordorigin="5094,-2131" coordsize="10,20" path="m5094,-2112l5103,-2112,5103,-2131,5094,-2131,5094,-2112xe" filled="true" fillcolor="#000000" stroked="false">
                <v:path arrowok="t"/>
                <v:fill type="solid"/>
              </v:shape>
            </v:group>
            <v:group style="position:absolute;left:5094;top:-2112;width:10;height:20" coordorigin="5094,-2112" coordsize="10,20">
              <v:shape style="position:absolute;left:5094;top:-2112;width:10;height:20" coordorigin="5094,-2112" coordsize="10,20" path="m5094,-2093l5103,-2093,5103,-2112,5094,-2112,5094,-2093xe" filled="true" fillcolor="#000000" stroked="false">
                <v:path arrowok="t"/>
                <v:fill type="solid"/>
              </v:shape>
            </v:group>
            <v:group style="position:absolute;left:6025;top:-2477;width:10;height:20" coordorigin="6025,-2477" coordsize="10,20">
              <v:shape style="position:absolute;left:6025;top:-2477;width:10;height:20" coordorigin="6025,-2477" coordsize="10,20" path="m6025,-2458l6035,-2458,6035,-2477,6025,-2477,6025,-2458xe" filled="true" fillcolor="#000000" stroked="false">
                <v:path arrowok="t"/>
                <v:fill type="solid"/>
              </v:shape>
            </v:group>
            <v:group style="position:absolute;left:6025;top:-2458;width:10;height:20" coordorigin="6025,-2458" coordsize="10,20">
              <v:shape style="position:absolute;left:6025;top:-2458;width:10;height:20" coordorigin="6025,-2458" coordsize="10,20" path="m6025,-2439l6035,-2439,6035,-2458,6025,-2458,6025,-2439xe" filled="true" fillcolor="#000000" stroked="false">
                <v:path arrowok="t"/>
                <v:fill type="solid"/>
              </v:shape>
            </v:group>
            <v:group style="position:absolute;left:6025;top:-2439;width:10;height:20" coordorigin="6025,-2439" coordsize="10,20">
              <v:shape style="position:absolute;left:6025;top:-2439;width:10;height:20" coordorigin="6025,-2439" coordsize="10,20" path="m6025,-2419l6035,-2419,6035,-2439,6025,-2439,6025,-2419xe" filled="true" fillcolor="#000000" stroked="false">
                <v:path arrowok="t"/>
                <v:fill type="solid"/>
              </v:shape>
            </v:group>
            <v:group style="position:absolute;left:6025;top:-2419;width:10;height:20" coordorigin="6025,-2419" coordsize="10,20">
              <v:shape style="position:absolute;left:6025;top:-2419;width:10;height:20" coordorigin="6025,-2419" coordsize="10,20" path="m6025,-2400l6035,-2400,6035,-2419,6025,-2419,6025,-2400xe" filled="true" fillcolor="#000000" stroked="false">
                <v:path arrowok="t"/>
                <v:fill type="solid"/>
              </v:shape>
            </v:group>
            <v:group style="position:absolute;left:6025;top:-2400;width:10;height:20" coordorigin="6025,-2400" coordsize="10,20">
              <v:shape style="position:absolute;left:6025;top:-2400;width:10;height:20" coordorigin="6025,-2400" coordsize="10,20" path="m6025,-2381l6035,-2381,6035,-2400,6025,-2400,6025,-2381xe" filled="true" fillcolor="#000000" stroked="false">
                <v:path arrowok="t"/>
                <v:fill type="solid"/>
              </v:shape>
            </v:group>
            <v:group style="position:absolute;left:6025;top:-2381;width:10;height:20" coordorigin="6025,-2381" coordsize="10,20">
              <v:shape style="position:absolute;left:6025;top:-2381;width:10;height:20" coordorigin="6025,-2381" coordsize="10,20" path="m6025,-2362l6035,-2362,6035,-2381,6025,-2381,6025,-2362xe" filled="true" fillcolor="#000000" stroked="false">
                <v:path arrowok="t"/>
                <v:fill type="solid"/>
              </v:shape>
            </v:group>
            <v:group style="position:absolute;left:6025;top:-2362;width:10;height:20" coordorigin="6025,-2362" coordsize="10,20">
              <v:shape style="position:absolute;left:6025;top:-2362;width:10;height:20" coordorigin="6025,-2362" coordsize="10,20" path="m6025,-2343l6035,-2343,6035,-2362,6025,-2362,6025,-2343xe" filled="true" fillcolor="#000000" stroked="false">
                <v:path arrowok="t"/>
                <v:fill type="solid"/>
              </v:shape>
            </v:group>
            <v:group style="position:absolute;left:6025;top:-2343;width:10;height:20" coordorigin="6025,-2343" coordsize="10,20">
              <v:shape style="position:absolute;left:6025;top:-2343;width:10;height:20" coordorigin="6025,-2343" coordsize="10,20" path="m6025,-2323l6035,-2323,6035,-2343,6025,-2343,6025,-2323xe" filled="true" fillcolor="#000000" stroked="false">
                <v:path arrowok="t"/>
                <v:fill type="solid"/>
              </v:shape>
            </v:group>
            <v:group style="position:absolute;left:6025;top:-2323;width:10;height:20" coordorigin="6025,-2323" coordsize="10,20">
              <v:shape style="position:absolute;left:6025;top:-2323;width:10;height:20" coordorigin="6025,-2323" coordsize="10,20" path="m6025,-2304l6035,-2304,6035,-2323,6025,-2323,6025,-2304xe" filled="true" fillcolor="#000000" stroked="false">
                <v:path arrowok="t"/>
                <v:fill type="solid"/>
              </v:shape>
            </v:group>
            <v:group style="position:absolute;left:6025;top:-2304;width:10;height:20" coordorigin="6025,-2304" coordsize="10,20">
              <v:shape style="position:absolute;left:6025;top:-2304;width:10;height:20" coordorigin="6025,-2304" coordsize="10,20" path="m6025,-2285l6035,-2285,6035,-2304,6025,-2304,6025,-2285xe" filled="true" fillcolor="#000000" stroked="false">
                <v:path arrowok="t"/>
                <v:fill type="solid"/>
              </v:shape>
            </v:group>
            <v:group style="position:absolute;left:6025;top:-2285;width:10;height:20" coordorigin="6025,-2285" coordsize="10,20">
              <v:shape style="position:absolute;left:6025;top:-2285;width:10;height:20" coordorigin="6025,-2285" coordsize="10,20" path="m6025,-2266l6035,-2266,6035,-2285,6025,-2285,6025,-2266xe" filled="true" fillcolor="#000000" stroked="false">
                <v:path arrowok="t"/>
                <v:fill type="solid"/>
              </v:shape>
            </v:group>
            <v:group style="position:absolute;left:6025;top:-2266;width:10;height:20" coordorigin="6025,-2266" coordsize="10,20">
              <v:shape style="position:absolute;left:6025;top:-2266;width:10;height:20" coordorigin="6025,-2266" coordsize="10,20" path="m6025,-2247l6035,-2247,6035,-2266,6025,-2266,6025,-2247xe" filled="true" fillcolor="#000000" stroked="false">
                <v:path arrowok="t"/>
                <v:fill type="solid"/>
              </v:shape>
            </v:group>
            <v:group style="position:absolute;left:6025;top:-2247;width:10;height:20" coordorigin="6025,-2247" coordsize="10,20">
              <v:shape style="position:absolute;left:6025;top:-2247;width:10;height:20" coordorigin="6025,-2247" coordsize="10,20" path="m6025,-2227l6035,-2227,6035,-2247,6025,-2247,6025,-2227xe" filled="true" fillcolor="#000000" stroked="false">
                <v:path arrowok="t"/>
                <v:fill type="solid"/>
              </v:shape>
            </v:group>
            <v:group style="position:absolute;left:6025;top:-2227;width:10;height:20" coordorigin="6025,-2227" coordsize="10,20">
              <v:shape style="position:absolute;left:6025;top:-2227;width:10;height:20" coordorigin="6025,-2227" coordsize="10,20" path="m6025,-2208l6035,-2208,6035,-2227,6025,-2227,6025,-2208xe" filled="true" fillcolor="#000000" stroked="false">
                <v:path arrowok="t"/>
                <v:fill type="solid"/>
              </v:shape>
            </v:group>
            <v:group style="position:absolute;left:6025;top:-2208;width:10;height:20" coordorigin="6025,-2208" coordsize="10,20">
              <v:shape style="position:absolute;left:6025;top:-2208;width:10;height:20" coordorigin="6025,-2208" coordsize="10,20" path="m6025,-2189l6035,-2189,6035,-2208,6025,-2208,6025,-2189xe" filled="true" fillcolor="#000000" stroked="false">
                <v:path arrowok="t"/>
                <v:fill type="solid"/>
              </v:shape>
            </v:group>
            <v:group style="position:absolute;left:6025;top:-2189;width:10;height:20" coordorigin="6025,-2189" coordsize="10,20">
              <v:shape style="position:absolute;left:6025;top:-2189;width:10;height:20" coordorigin="6025,-2189" coordsize="10,20" path="m6025,-2170l6035,-2170,6035,-2189,6025,-2189,6025,-2170xe" filled="true" fillcolor="#000000" stroked="false">
                <v:path arrowok="t"/>
                <v:fill type="solid"/>
              </v:shape>
            </v:group>
            <v:group style="position:absolute;left:6025;top:-2170;width:10;height:20" coordorigin="6025,-2170" coordsize="10,20">
              <v:shape style="position:absolute;left:6025;top:-2170;width:10;height:20" coordorigin="6025,-2170" coordsize="10,20" path="m6025,-2151l6035,-2151,6035,-2170,6025,-2170,6025,-2151xe" filled="true" fillcolor="#000000" stroked="false">
                <v:path arrowok="t"/>
                <v:fill type="solid"/>
              </v:shape>
            </v:group>
            <v:group style="position:absolute;left:6025;top:-2151;width:10;height:20" coordorigin="6025,-2151" coordsize="10,20">
              <v:shape style="position:absolute;left:6025;top:-2151;width:10;height:20" coordorigin="6025,-2151" coordsize="10,20" path="m6025,-2131l6035,-2131,6035,-2151,6025,-2151,6025,-2131xe" filled="true" fillcolor="#000000" stroked="false">
                <v:path arrowok="t"/>
                <v:fill type="solid"/>
              </v:shape>
            </v:group>
            <v:group style="position:absolute;left:6025;top:-2131;width:10;height:20" coordorigin="6025,-2131" coordsize="10,20">
              <v:shape style="position:absolute;left:6025;top:-2131;width:10;height:20" coordorigin="6025,-2131" coordsize="10,20" path="m6025,-2112l6035,-2112,6035,-2131,6025,-2131,6025,-2112xe" filled="true" fillcolor="#000000" stroked="false">
                <v:path arrowok="t"/>
                <v:fill type="solid"/>
              </v:shape>
            </v:group>
            <v:group style="position:absolute;left:6025;top:-2112;width:10;height:20" coordorigin="6025,-2112" coordsize="10,20">
              <v:shape style="position:absolute;left:6025;top:-2112;width:10;height:20" coordorigin="6025,-2112" coordsize="10,20" path="m6025,-2093l6035,-2093,6035,-2112,6025,-2112,6025,-2093xe" filled="true" fillcolor="#000000" stroked="false">
                <v:path arrowok="t"/>
                <v:fill type="solid"/>
              </v:shape>
            </v:group>
            <v:group style="position:absolute;left:6594;top:-2477;width:10;height:20" coordorigin="6594,-2477" coordsize="10,20">
              <v:shape style="position:absolute;left:6594;top:-2477;width:10;height:20" coordorigin="6594,-2477" coordsize="10,20" path="m6594,-2458l6604,-2458,6604,-2477,6594,-2477,6594,-2458xe" filled="true" fillcolor="#000000" stroked="false">
                <v:path arrowok="t"/>
                <v:fill type="solid"/>
              </v:shape>
            </v:group>
            <v:group style="position:absolute;left:6594;top:-2458;width:10;height:20" coordorigin="6594,-2458" coordsize="10,20">
              <v:shape style="position:absolute;left:6594;top:-2458;width:10;height:20" coordorigin="6594,-2458" coordsize="10,20" path="m6594,-2439l6604,-2439,6604,-2458,6594,-2458,6594,-2439xe" filled="true" fillcolor="#000000" stroked="false">
                <v:path arrowok="t"/>
                <v:fill type="solid"/>
              </v:shape>
            </v:group>
            <v:group style="position:absolute;left:6594;top:-2439;width:10;height:20" coordorigin="6594,-2439" coordsize="10,20">
              <v:shape style="position:absolute;left:6594;top:-2439;width:10;height:20" coordorigin="6594,-2439" coordsize="10,20" path="m6594,-2419l6604,-2419,6604,-2439,6594,-2439,6594,-2419xe" filled="true" fillcolor="#000000" stroked="false">
                <v:path arrowok="t"/>
                <v:fill type="solid"/>
              </v:shape>
            </v:group>
            <v:group style="position:absolute;left:6594;top:-2419;width:10;height:20" coordorigin="6594,-2419" coordsize="10,20">
              <v:shape style="position:absolute;left:6594;top:-2419;width:10;height:20" coordorigin="6594,-2419" coordsize="10,20" path="m6594,-2400l6604,-2400,6604,-2419,6594,-2419,6594,-2400xe" filled="true" fillcolor="#000000" stroked="false">
                <v:path arrowok="t"/>
                <v:fill type="solid"/>
              </v:shape>
            </v:group>
            <v:group style="position:absolute;left:6594;top:-2400;width:10;height:20" coordorigin="6594,-2400" coordsize="10,20">
              <v:shape style="position:absolute;left:6594;top:-2400;width:10;height:20" coordorigin="6594,-2400" coordsize="10,20" path="m6594,-2381l6604,-2381,6604,-2400,6594,-2400,6594,-2381xe" filled="true" fillcolor="#000000" stroked="false">
                <v:path arrowok="t"/>
                <v:fill type="solid"/>
              </v:shape>
            </v:group>
            <v:group style="position:absolute;left:6594;top:-2381;width:10;height:20" coordorigin="6594,-2381" coordsize="10,20">
              <v:shape style="position:absolute;left:6594;top:-2381;width:10;height:20" coordorigin="6594,-2381" coordsize="10,20" path="m6594,-2362l6604,-2362,6604,-2381,6594,-2381,6594,-2362xe" filled="true" fillcolor="#000000" stroked="false">
                <v:path arrowok="t"/>
                <v:fill type="solid"/>
              </v:shape>
            </v:group>
            <v:group style="position:absolute;left:6594;top:-2362;width:10;height:20" coordorigin="6594,-2362" coordsize="10,20">
              <v:shape style="position:absolute;left:6594;top:-2362;width:10;height:20" coordorigin="6594,-2362" coordsize="10,20" path="m6594,-2343l6604,-2343,6604,-2362,6594,-2362,6594,-2343xe" filled="true" fillcolor="#000000" stroked="false">
                <v:path arrowok="t"/>
                <v:fill type="solid"/>
              </v:shape>
            </v:group>
            <v:group style="position:absolute;left:6594;top:-2343;width:10;height:20" coordorigin="6594,-2343" coordsize="10,20">
              <v:shape style="position:absolute;left:6594;top:-2343;width:10;height:20" coordorigin="6594,-2343" coordsize="10,20" path="m6594,-2323l6604,-2323,6604,-2343,6594,-2343,6594,-2323xe" filled="true" fillcolor="#000000" stroked="false">
                <v:path arrowok="t"/>
                <v:fill type="solid"/>
              </v:shape>
            </v:group>
            <v:group style="position:absolute;left:6594;top:-2323;width:10;height:20" coordorigin="6594,-2323" coordsize="10,20">
              <v:shape style="position:absolute;left:6594;top:-2323;width:10;height:20" coordorigin="6594,-2323" coordsize="10,20" path="m6594,-2304l6604,-2304,6604,-2323,6594,-2323,6594,-2304xe" filled="true" fillcolor="#000000" stroked="false">
                <v:path arrowok="t"/>
                <v:fill type="solid"/>
              </v:shape>
            </v:group>
            <v:group style="position:absolute;left:6594;top:-2304;width:10;height:20" coordorigin="6594,-2304" coordsize="10,20">
              <v:shape style="position:absolute;left:6594;top:-2304;width:10;height:20" coordorigin="6594,-2304" coordsize="10,20" path="m6594,-2285l6604,-2285,6604,-2304,6594,-2304,6594,-2285xe" filled="true" fillcolor="#000000" stroked="false">
                <v:path arrowok="t"/>
                <v:fill type="solid"/>
              </v:shape>
            </v:group>
            <v:group style="position:absolute;left:6594;top:-2285;width:10;height:20" coordorigin="6594,-2285" coordsize="10,20">
              <v:shape style="position:absolute;left:6594;top:-2285;width:10;height:20" coordorigin="6594,-2285" coordsize="10,20" path="m6594,-2266l6604,-2266,6604,-2285,6594,-2285,6594,-2266xe" filled="true" fillcolor="#000000" stroked="false">
                <v:path arrowok="t"/>
                <v:fill type="solid"/>
              </v:shape>
            </v:group>
            <v:group style="position:absolute;left:6594;top:-2266;width:10;height:20" coordorigin="6594,-2266" coordsize="10,20">
              <v:shape style="position:absolute;left:6594;top:-2266;width:10;height:20" coordorigin="6594,-2266" coordsize="10,20" path="m6594,-2247l6604,-2247,6604,-2266,6594,-2266,6594,-2247xe" filled="true" fillcolor="#000000" stroked="false">
                <v:path arrowok="t"/>
                <v:fill type="solid"/>
              </v:shape>
            </v:group>
            <v:group style="position:absolute;left:6594;top:-2247;width:10;height:20" coordorigin="6594,-2247" coordsize="10,20">
              <v:shape style="position:absolute;left:6594;top:-2247;width:10;height:20" coordorigin="6594,-2247" coordsize="10,20" path="m6594,-2227l6604,-2227,6604,-2247,6594,-2247,6594,-2227xe" filled="true" fillcolor="#000000" stroked="false">
                <v:path arrowok="t"/>
                <v:fill type="solid"/>
              </v:shape>
            </v:group>
            <v:group style="position:absolute;left:6594;top:-2227;width:10;height:20" coordorigin="6594,-2227" coordsize="10,20">
              <v:shape style="position:absolute;left:6594;top:-2227;width:10;height:20" coordorigin="6594,-2227" coordsize="10,20" path="m6594,-2208l6604,-2208,6604,-2227,6594,-2227,6594,-2208xe" filled="true" fillcolor="#000000" stroked="false">
                <v:path arrowok="t"/>
                <v:fill type="solid"/>
              </v:shape>
            </v:group>
            <v:group style="position:absolute;left:6594;top:-2208;width:10;height:20" coordorigin="6594,-2208" coordsize="10,20">
              <v:shape style="position:absolute;left:6594;top:-2208;width:10;height:20" coordorigin="6594,-2208" coordsize="10,20" path="m6594,-2189l6604,-2189,6604,-2208,6594,-2208,6594,-2189xe" filled="true" fillcolor="#000000" stroked="false">
                <v:path arrowok="t"/>
                <v:fill type="solid"/>
              </v:shape>
            </v:group>
            <v:group style="position:absolute;left:6594;top:-2189;width:10;height:20" coordorigin="6594,-2189" coordsize="10,20">
              <v:shape style="position:absolute;left:6594;top:-2189;width:10;height:20" coordorigin="6594,-2189" coordsize="10,20" path="m6594,-2170l6604,-2170,6604,-2189,6594,-2189,6594,-2170xe" filled="true" fillcolor="#000000" stroked="false">
                <v:path arrowok="t"/>
                <v:fill type="solid"/>
              </v:shape>
            </v:group>
            <v:group style="position:absolute;left:6594;top:-2170;width:10;height:20" coordorigin="6594,-2170" coordsize="10,20">
              <v:shape style="position:absolute;left:6594;top:-2170;width:10;height:20" coordorigin="6594,-2170" coordsize="10,20" path="m6594,-2151l6604,-2151,6604,-2170,6594,-2170,6594,-2151xe" filled="true" fillcolor="#000000" stroked="false">
                <v:path arrowok="t"/>
                <v:fill type="solid"/>
              </v:shape>
            </v:group>
            <v:group style="position:absolute;left:6594;top:-2151;width:10;height:20" coordorigin="6594,-2151" coordsize="10,20">
              <v:shape style="position:absolute;left:6594;top:-2151;width:10;height:20" coordorigin="6594,-2151" coordsize="10,20" path="m6594,-2131l6604,-2131,6604,-2151,6594,-2151,6594,-2131xe" filled="true" fillcolor="#000000" stroked="false">
                <v:path arrowok="t"/>
                <v:fill type="solid"/>
              </v:shape>
            </v:group>
            <v:group style="position:absolute;left:6594;top:-2131;width:10;height:20" coordorigin="6594,-2131" coordsize="10,20">
              <v:shape style="position:absolute;left:6594;top:-2131;width:10;height:20" coordorigin="6594,-2131" coordsize="10,20" path="m6594,-2112l6604,-2112,6604,-2131,6594,-2131,6594,-2112xe" filled="true" fillcolor="#000000" stroked="false">
                <v:path arrowok="t"/>
                <v:fill type="solid"/>
              </v:shape>
            </v:group>
            <v:group style="position:absolute;left:6594;top:-2112;width:10;height:20" coordorigin="6594,-2112" coordsize="10,20">
              <v:shape style="position:absolute;left:6594;top:-2112;width:10;height:20" coordorigin="6594,-2112" coordsize="10,20" path="m6594,-2093l6604,-2093,6604,-2112,6594,-2112,6594,-2093xe" filled="true" fillcolor="#000000" stroked="false">
                <v:path arrowok="t"/>
                <v:fill type="solid"/>
              </v:shape>
            </v:group>
            <v:group style="position:absolute;left:6594;top:-2091;width:10;height:2" coordorigin="6594,-2091" coordsize="10,2">
              <v:shape style="position:absolute;left:6594;top:-2091;width:10;height:2" coordorigin="6594,-2091" coordsize="10,0" path="m6594,-2091l6604,-2091e" filled="false" stroked="true" strokeweight=".23999pt" strokecolor="#000000">
                <v:path arrowok="t"/>
              </v:shape>
            </v:group>
            <v:group style="position:absolute;left:7720;top:-2477;width:10;height:20" coordorigin="7720,-2477" coordsize="10,20">
              <v:shape style="position:absolute;left:7720;top:-2477;width:10;height:20" coordorigin="7720,-2477" coordsize="10,20" path="m7720,-2458l7729,-2458,7729,-2477,7720,-2477,7720,-2458xe" filled="true" fillcolor="#000000" stroked="false">
                <v:path arrowok="t"/>
                <v:fill type="solid"/>
              </v:shape>
            </v:group>
            <v:group style="position:absolute;left:7720;top:-2458;width:10;height:20" coordorigin="7720,-2458" coordsize="10,20">
              <v:shape style="position:absolute;left:7720;top:-2458;width:10;height:20" coordorigin="7720,-2458" coordsize="10,20" path="m7720,-2439l7729,-2439,7729,-2458,7720,-2458,7720,-2439xe" filled="true" fillcolor="#000000" stroked="false">
                <v:path arrowok="t"/>
                <v:fill type="solid"/>
              </v:shape>
            </v:group>
            <v:group style="position:absolute;left:7720;top:-2439;width:10;height:20" coordorigin="7720,-2439" coordsize="10,20">
              <v:shape style="position:absolute;left:7720;top:-2439;width:10;height:20" coordorigin="7720,-2439" coordsize="10,20" path="m7720,-2419l7729,-2419,7729,-2439,7720,-2439,7720,-2419xe" filled="true" fillcolor="#000000" stroked="false">
                <v:path arrowok="t"/>
                <v:fill type="solid"/>
              </v:shape>
            </v:group>
            <v:group style="position:absolute;left:7720;top:-2419;width:10;height:20" coordorigin="7720,-2419" coordsize="10,20">
              <v:shape style="position:absolute;left:7720;top:-2419;width:10;height:20" coordorigin="7720,-2419" coordsize="10,20" path="m7720,-2400l7729,-2400,7729,-2419,7720,-2419,7720,-2400xe" filled="true" fillcolor="#000000" stroked="false">
                <v:path arrowok="t"/>
                <v:fill type="solid"/>
              </v:shape>
            </v:group>
            <v:group style="position:absolute;left:7720;top:-2400;width:10;height:20" coordorigin="7720,-2400" coordsize="10,20">
              <v:shape style="position:absolute;left:7720;top:-2400;width:10;height:20" coordorigin="7720,-2400" coordsize="10,20" path="m7720,-2381l7729,-2381,7729,-2400,7720,-2400,7720,-2381xe" filled="true" fillcolor="#000000" stroked="false">
                <v:path arrowok="t"/>
                <v:fill type="solid"/>
              </v:shape>
            </v:group>
            <v:group style="position:absolute;left:7720;top:-2381;width:10;height:20" coordorigin="7720,-2381" coordsize="10,20">
              <v:shape style="position:absolute;left:7720;top:-2381;width:10;height:20" coordorigin="7720,-2381" coordsize="10,20" path="m7720,-2362l7729,-2362,7729,-2381,7720,-2381,7720,-2362xe" filled="true" fillcolor="#000000" stroked="false">
                <v:path arrowok="t"/>
                <v:fill type="solid"/>
              </v:shape>
            </v:group>
            <v:group style="position:absolute;left:7720;top:-2362;width:10;height:20" coordorigin="7720,-2362" coordsize="10,20">
              <v:shape style="position:absolute;left:7720;top:-2362;width:10;height:20" coordorigin="7720,-2362" coordsize="10,20" path="m7720,-2343l7729,-2343,7729,-2362,7720,-2362,7720,-2343xe" filled="true" fillcolor="#000000" stroked="false">
                <v:path arrowok="t"/>
                <v:fill type="solid"/>
              </v:shape>
            </v:group>
            <v:group style="position:absolute;left:7720;top:-2343;width:10;height:20" coordorigin="7720,-2343" coordsize="10,20">
              <v:shape style="position:absolute;left:7720;top:-2343;width:10;height:20" coordorigin="7720,-2343" coordsize="10,20" path="m7720,-2323l7729,-2323,7729,-2343,7720,-2343,7720,-2323xe" filled="true" fillcolor="#000000" stroked="false">
                <v:path arrowok="t"/>
                <v:fill type="solid"/>
              </v:shape>
            </v:group>
            <v:group style="position:absolute;left:7720;top:-2323;width:10;height:20" coordorigin="7720,-2323" coordsize="10,20">
              <v:shape style="position:absolute;left:7720;top:-2323;width:10;height:20" coordorigin="7720,-2323" coordsize="10,20" path="m7720,-2304l7729,-2304,7729,-2323,7720,-2323,7720,-2304xe" filled="true" fillcolor="#000000" stroked="false">
                <v:path arrowok="t"/>
                <v:fill type="solid"/>
              </v:shape>
            </v:group>
            <v:group style="position:absolute;left:7720;top:-2304;width:10;height:20" coordorigin="7720,-2304" coordsize="10,20">
              <v:shape style="position:absolute;left:7720;top:-2304;width:10;height:20" coordorigin="7720,-2304" coordsize="10,20" path="m7720,-2285l7729,-2285,7729,-2304,7720,-2304,7720,-2285xe" filled="true" fillcolor="#000000" stroked="false">
                <v:path arrowok="t"/>
                <v:fill type="solid"/>
              </v:shape>
            </v:group>
            <v:group style="position:absolute;left:7720;top:-2285;width:10;height:20" coordorigin="7720,-2285" coordsize="10,20">
              <v:shape style="position:absolute;left:7720;top:-2285;width:10;height:20" coordorigin="7720,-2285" coordsize="10,20" path="m7720,-2266l7729,-2266,7729,-2285,7720,-2285,7720,-2266xe" filled="true" fillcolor="#000000" stroked="false">
                <v:path arrowok="t"/>
                <v:fill type="solid"/>
              </v:shape>
            </v:group>
            <v:group style="position:absolute;left:7720;top:-2266;width:10;height:20" coordorigin="7720,-2266" coordsize="10,20">
              <v:shape style="position:absolute;left:7720;top:-2266;width:10;height:20" coordorigin="7720,-2266" coordsize="10,20" path="m7720,-2247l7729,-2247,7729,-2266,7720,-2266,7720,-2247xe" filled="true" fillcolor="#000000" stroked="false">
                <v:path arrowok="t"/>
                <v:fill type="solid"/>
              </v:shape>
            </v:group>
            <v:group style="position:absolute;left:7720;top:-2247;width:10;height:20" coordorigin="7720,-2247" coordsize="10,20">
              <v:shape style="position:absolute;left:7720;top:-2247;width:10;height:20" coordorigin="7720,-2247" coordsize="10,20" path="m7720,-2227l7729,-2227,7729,-2247,7720,-2247,7720,-2227xe" filled="true" fillcolor="#000000" stroked="false">
                <v:path arrowok="t"/>
                <v:fill type="solid"/>
              </v:shape>
            </v:group>
            <v:group style="position:absolute;left:7720;top:-2227;width:10;height:20" coordorigin="7720,-2227" coordsize="10,20">
              <v:shape style="position:absolute;left:7720;top:-2227;width:10;height:20" coordorigin="7720,-2227" coordsize="10,20" path="m7720,-2208l7729,-2208,7729,-2227,7720,-2227,7720,-2208xe" filled="true" fillcolor="#000000" stroked="false">
                <v:path arrowok="t"/>
                <v:fill type="solid"/>
              </v:shape>
            </v:group>
            <v:group style="position:absolute;left:7720;top:-2208;width:10;height:20" coordorigin="7720,-2208" coordsize="10,20">
              <v:shape style="position:absolute;left:7720;top:-2208;width:10;height:20" coordorigin="7720,-2208" coordsize="10,20" path="m7720,-2189l7729,-2189,7729,-2208,7720,-2208,7720,-2189xe" filled="true" fillcolor="#000000" stroked="false">
                <v:path arrowok="t"/>
                <v:fill type="solid"/>
              </v:shape>
            </v:group>
            <v:group style="position:absolute;left:7720;top:-2189;width:10;height:20" coordorigin="7720,-2189" coordsize="10,20">
              <v:shape style="position:absolute;left:7720;top:-2189;width:10;height:20" coordorigin="7720,-2189" coordsize="10,20" path="m7720,-2170l7729,-2170,7729,-2189,7720,-2189,7720,-2170xe" filled="true" fillcolor="#000000" stroked="false">
                <v:path arrowok="t"/>
                <v:fill type="solid"/>
              </v:shape>
            </v:group>
            <v:group style="position:absolute;left:7720;top:-2170;width:10;height:20" coordorigin="7720,-2170" coordsize="10,20">
              <v:shape style="position:absolute;left:7720;top:-2170;width:10;height:20" coordorigin="7720,-2170" coordsize="10,20" path="m7720,-2151l7729,-2151,7729,-2170,7720,-2170,7720,-2151xe" filled="true" fillcolor="#000000" stroked="false">
                <v:path arrowok="t"/>
                <v:fill type="solid"/>
              </v:shape>
            </v:group>
            <v:group style="position:absolute;left:7720;top:-2151;width:10;height:20" coordorigin="7720,-2151" coordsize="10,20">
              <v:shape style="position:absolute;left:7720;top:-2151;width:10;height:20" coordorigin="7720,-2151" coordsize="10,20" path="m7720,-2131l7729,-2131,7729,-2151,7720,-2151,7720,-2131xe" filled="true" fillcolor="#000000" stroked="false">
                <v:path arrowok="t"/>
                <v:fill type="solid"/>
              </v:shape>
            </v:group>
            <v:group style="position:absolute;left:7720;top:-2131;width:10;height:20" coordorigin="7720,-2131" coordsize="10,20">
              <v:shape style="position:absolute;left:7720;top:-2131;width:10;height:20" coordorigin="7720,-2131" coordsize="10,20" path="m7720,-2112l7729,-2112,7729,-2131,7720,-2131,7720,-2112xe" filled="true" fillcolor="#000000" stroked="false">
                <v:path arrowok="t"/>
                <v:fill type="solid"/>
              </v:shape>
            </v:group>
            <v:group style="position:absolute;left:7720;top:-2112;width:10;height:20" coordorigin="7720,-2112" coordsize="10,20">
              <v:shape style="position:absolute;left:7720;top:-2112;width:10;height:20" coordorigin="7720,-2112" coordsize="10,20" path="m7720,-2093l7729,-2093,7729,-2112,7720,-2112,7720,-2093xe" filled="true" fillcolor="#000000" stroked="false">
                <v:path arrowok="t"/>
                <v:fill type="solid"/>
              </v:shape>
            </v:group>
            <v:group style="position:absolute;left:7720;top:-2091;width:10;height:2" coordorigin="7720,-2091" coordsize="10,2">
              <v:shape style="position:absolute;left:7720;top:-2091;width:10;height:2" coordorigin="7720,-2091" coordsize="10,0" path="m7720,-2091l7729,-2091e" filled="false" stroked="true" strokeweight=".23999pt" strokecolor="#000000">
                <v:path arrowok="t"/>
              </v:shape>
            </v:group>
            <v:group style="position:absolute;left:8490;top:-2477;width:10;height:20" coordorigin="8490,-2477" coordsize="10,20">
              <v:shape style="position:absolute;left:8490;top:-2477;width:10;height:20" coordorigin="8490,-2477" coordsize="10,20" path="m8490,-2458l8500,-2458,8500,-2477,8490,-2477,8490,-2458xe" filled="true" fillcolor="#000000" stroked="false">
                <v:path arrowok="t"/>
                <v:fill type="solid"/>
              </v:shape>
            </v:group>
            <v:group style="position:absolute;left:8490;top:-2458;width:10;height:20" coordorigin="8490,-2458" coordsize="10,20">
              <v:shape style="position:absolute;left:8490;top:-2458;width:10;height:20" coordorigin="8490,-2458" coordsize="10,20" path="m8490,-2439l8500,-2439,8500,-2458,8490,-2458,8490,-2439xe" filled="true" fillcolor="#000000" stroked="false">
                <v:path arrowok="t"/>
                <v:fill type="solid"/>
              </v:shape>
            </v:group>
            <v:group style="position:absolute;left:8490;top:-2439;width:10;height:20" coordorigin="8490,-2439" coordsize="10,20">
              <v:shape style="position:absolute;left:8490;top:-2439;width:10;height:20" coordorigin="8490,-2439" coordsize="10,20" path="m8490,-2419l8500,-2419,8500,-2439,8490,-2439,8490,-2419xe" filled="true" fillcolor="#000000" stroked="false">
                <v:path arrowok="t"/>
                <v:fill type="solid"/>
              </v:shape>
            </v:group>
            <v:group style="position:absolute;left:8490;top:-2419;width:10;height:20" coordorigin="8490,-2419" coordsize="10,20">
              <v:shape style="position:absolute;left:8490;top:-2419;width:10;height:20" coordorigin="8490,-2419" coordsize="10,20" path="m8490,-2400l8500,-2400,8500,-2419,8490,-2419,8490,-2400xe" filled="true" fillcolor="#000000" stroked="false">
                <v:path arrowok="t"/>
                <v:fill type="solid"/>
              </v:shape>
            </v:group>
            <v:group style="position:absolute;left:8490;top:-2400;width:10;height:20" coordorigin="8490,-2400" coordsize="10,20">
              <v:shape style="position:absolute;left:8490;top:-2400;width:10;height:20" coordorigin="8490,-2400" coordsize="10,20" path="m8490,-2381l8500,-2381,8500,-2400,8490,-2400,8490,-2381xe" filled="true" fillcolor="#000000" stroked="false">
                <v:path arrowok="t"/>
                <v:fill type="solid"/>
              </v:shape>
            </v:group>
            <v:group style="position:absolute;left:8490;top:-2381;width:10;height:20" coordorigin="8490,-2381" coordsize="10,20">
              <v:shape style="position:absolute;left:8490;top:-2381;width:10;height:20" coordorigin="8490,-2381" coordsize="10,20" path="m8490,-2362l8500,-2362,8500,-2381,8490,-2381,8490,-2362xe" filled="true" fillcolor="#000000" stroked="false">
                <v:path arrowok="t"/>
                <v:fill type="solid"/>
              </v:shape>
            </v:group>
            <v:group style="position:absolute;left:8490;top:-2362;width:10;height:20" coordorigin="8490,-2362" coordsize="10,20">
              <v:shape style="position:absolute;left:8490;top:-2362;width:10;height:20" coordorigin="8490,-2362" coordsize="10,20" path="m8490,-2343l8500,-2343,8500,-2362,8490,-2362,8490,-2343xe" filled="true" fillcolor="#000000" stroked="false">
                <v:path arrowok="t"/>
                <v:fill type="solid"/>
              </v:shape>
            </v:group>
            <v:group style="position:absolute;left:8490;top:-2343;width:10;height:20" coordorigin="8490,-2343" coordsize="10,20">
              <v:shape style="position:absolute;left:8490;top:-2343;width:10;height:20" coordorigin="8490,-2343" coordsize="10,20" path="m8490,-2323l8500,-2323,8500,-2343,8490,-2343,8490,-2323xe" filled="true" fillcolor="#000000" stroked="false">
                <v:path arrowok="t"/>
                <v:fill type="solid"/>
              </v:shape>
            </v:group>
            <v:group style="position:absolute;left:8490;top:-2323;width:10;height:20" coordorigin="8490,-2323" coordsize="10,20">
              <v:shape style="position:absolute;left:8490;top:-2323;width:10;height:20" coordorigin="8490,-2323" coordsize="10,20" path="m8490,-2304l8500,-2304,8500,-2323,8490,-2323,8490,-2304xe" filled="true" fillcolor="#000000" stroked="false">
                <v:path arrowok="t"/>
                <v:fill type="solid"/>
              </v:shape>
            </v:group>
            <v:group style="position:absolute;left:8490;top:-2304;width:10;height:20" coordorigin="8490,-2304" coordsize="10,20">
              <v:shape style="position:absolute;left:8490;top:-2304;width:10;height:20" coordorigin="8490,-2304" coordsize="10,20" path="m8490,-2285l8500,-2285,8500,-2304,8490,-2304,8490,-2285xe" filled="true" fillcolor="#000000" stroked="false">
                <v:path arrowok="t"/>
                <v:fill type="solid"/>
              </v:shape>
            </v:group>
            <v:group style="position:absolute;left:8490;top:-2285;width:10;height:20" coordorigin="8490,-2285" coordsize="10,20">
              <v:shape style="position:absolute;left:8490;top:-2285;width:10;height:20" coordorigin="8490,-2285" coordsize="10,20" path="m8490,-2266l8500,-2266,8500,-2285,8490,-2285,8490,-2266xe" filled="true" fillcolor="#000000" stroked="false">
                <v:path arrowok="t"/>
                <v:fill type="solid"/>
              </v:shape>
            </v:group>
            <v:group style="position:absolute;left:8490;top:-2266;width:10;height:20" coordorigin="8490,-2266" coordsize="10,20">
              <v:shape style="position:absolute;left:8490;top:-2266;width:10;height:20" coordorigin="8490,-2266" coordsize="10,20" path="m8490,-2247l8500,-2247,8500,-2266,8490,-2266,8490,-2247xe" filled="true" fillcolor="#000000" stroked="false">
                <v:path arrowok="t"/>
                <v:fill type="solid"/>
              </v:shape>
            </v:group>
            <v:group style="position:absolute;left:8490;top:-2247;width:10;height:20" coordorigin="8490,-2247" coordsize="10,20">
              <v:shape style="position:absolute;left:8490;top:-2247;width:10;height:20" coordorigin="8490,-2247" coordsize="10,20" path="m8490,-2227l8500,-2227,8500,-2247,8490,-2247,8490,-2227xe" filled="true" fillcolor="#000000" stroked="false">
                <v:path arrowok="t"/>
                <v:fill type="solid"/>
              </v:shape>
            </v:group>
            <v:group style="position:absolute;left:8490;top:-2227;width:10;height:20" coordorigin="8490,-2227" coordsize="10,20">
              <v:shape style="position:absolute;left:8490;top:-2227;width:10;height:20" coordorigin="8490,-2227" coordsize="10,20" path="m8490,-2208l8500,-2208,8500,-2227,8490,-2227,8490,-2208xe" filled="true" fillcolor="#000000" stroked="false">
                <v:path arrowok="t"/>
                <v:fill type="solid"/>
              </v:shape>
            </v:group>
            <v:group style="position:absolute;left:8490;top:-2208;width:10;height:20" coordorigin="8490,-2208" coordsize="10,20">
              <v:shape style="position:absolute;left:8490;top:-2208;width:10;height:20" coordorigin="8490,-2208" coordsize="10,20" path="m8490,-2189l8500,-2189,8500,-2208,8490,-2208,8490,-2189xe" filled="true" fillcolor="#000000" stroked="false">
                <v:path arrowok="t"/>
                <v:fill type="solid"/>
              </v:shape>
            </v:group>
            <v:group style="position:absolute;left:8490;top:-2189;width:10;height:20" coordorigin="8490,-2189" coordsize="10,20">
              <v:shape style="position:absolute;left:8490;top:-2189;width:10;height:20" coordorigin="8490,-2189" coordsize="10,20" path="m8490,-2170l8500,-2170,8500,-2189,8490,-2189,8490,-2170xe" filled="true" fillcolor="#000000" stroked="false">
                <v:path arrowok="t"/>
                <v:fill type="solid"/>
              </v:shape>
            </v:group>
            <v:group style="position:absolute;left:8490;top:-2170;width:10;height:20" coordorigin="8490,-2170" coordsize="10,20">
              <v:shape style="position:absolute;left:8490;top:-2170;width:10;height:20" coordorigin="8490,-2170" coordsize="10,20" path="m8490,-2151l8500,-2151,8500,-2170,8490,-2170,8490,-2151xe" filled="true" fillcolor="#000000" stroked="false">
                <v:path arrowok="t"/>
                <v:fill type="solid"/>
              </v:shape>
            </v:group>
            <v:group style="position:absolute;left:8490;top:-2151;width:10;height:20" coordorigin="8490,-2151" coordsize="10,20">
              <v:shape style="position:absolute;left:8490;top:-2151;width:10;height:20" coordorigin="8490,-2151" coordsize="10,20" path="m8490,-2131l8500,-2131,8500,-2151,8490,-2151,8490,-2131xe" filled="true" fillcolor="#000000" stroked="false">
                <v:path arrowok="t"/>
                <v:fill type="solid"/>
              </v:shape>
            </v:group>
            <v:group style="position:absolute;left:8490;top:-2131;width:10;height:20" coordorigin="8490,-2131" coordsize="10,20">
              <v:shape style="position:absolute;left:8490;top:-2131;width:10;height:20" coordorigin="8490,-2131" coordsize="10,20" path="m8490,-2112l8500,-2112,8500,-2131,8490,-2131,8490,-2112xe" filled="true" fillcolor="#000000" stroked="false">
                <v:path arrowok="t"/>
                <v:fill type="solid"/>
              </v:shape>
            </v:group>
            <v:group style="position:absolute;left:8490;top:-2112;width:10;height:20" coordorigin="8490,-2112" coordsize="10,20">
              <v:shape style="position:absolute;left:8490;top:-2112;width:10;height:20" coordorigin="8490,-2112" coordsize="10,20" path="m8490,-2093l8500,-2093,8500,-2112,8490,-2112,8490,-2093xe" filled="true" fillcolor="#000000" stroked="false">
                <v:path arrowok="t"/>
                <v:fill type="solid"/>
              </v:shape>
            </v:group>
            <v:group style="position:absolute;left:9280;top:-2477;width:10;height:20" coordorigin="9280,-2477" coordsize="10,20">
              <v:shape style="position:absolute;left:9280;top:-2477;width:10;height:20" coordorigin="9280,-2477" coordsize="10,20" path="m9280,-2458l9290,-2458,9290,-2477,9280,-2477,9280,-2458xe" filled="true" fillcolor="#000000" stroked="false">
                <v:path arrowok="t"/>
                <v:fill type="solid"/>
              </v:shape>
            </v:group>
            <v:group style="position:absolute;left:9280;top:-2458;width:10;height:20" coordorigin="9280,-2458" coordsize="10,20">
              <v:shape style="position:absolute;left:9280;top:-2458;width:10;height:20" coordorigin="9280,-2458" coordsize="10,20" path="m9280,-2439l9290,-2439,9290,-2458,9280,-2458,9280,-2439xe" filled="true" fillcolor="#000000" stroked="false">
                <v:path arrowok="t"/>
                <v:fill type="solid"/>
              </v:shape>
            </v:group>
            <v:group style="position:absolute;left:9280;top:-2439;width:10;height:20" coordorigin="9280,-2439" coordsize="10,20">
              <v:shape style="position:absolute;left:9280;top:-2439;width:10;height:20" coordorigin="9280,-2439" coordsize="10,20" path="m9280,-2419l9290,-2419,9290,-2439,9280,-2439,9280,-2419xe" filled="true" fillcolor="#000000" stroked="false">
                <v:path arrowok="t"/>
                <v:fill type="solid"/>
              </v:shape>
            </v:group>
            <v:group style="position:absolute;left:9280;top:-2419;width:10;height:20" coordorigin="9280,-2419" coordsize="10,20">
              <v:shape style="position:absolute;left:9280;top:-2419;width:10;height:20" coordorigin="9280,-2419" coordsize="10,20" path="m9280,-2400l9290,-2400,9290,-2419,9280,-2419,9280,-2400xe" filled="true" fillcolor="#000000" stroked="false">
                <v:path arrowok="t"/>
                <v:fill type="solid"/>
              </v:shape>
            </v:group>
            <v:group style="position:absolute;left:9280;top:-2400;width:10;height:20" coordorigin="9280,-2400" coordsize="10,20">
              <v:shape style="position:absolute;left:9280;top:-2400;width:10;height:20" coordorigin="9280,-2400" coordsize="10,20" path="m9280,-2381l9290,-2381,9290,-2400,9280,-2400,9280,-2381xe" filled="true" fillcolor="#000000" stroked="false">
                <v:path arrowok="t"/>
                <v:fill type="solid"/>
              </v:shape>
            </v:group>
            <v:group style="position:absolute;left:9280;top:-2381;width:10;height:20" coordorigin="9280,-2381" coordsize="10,20">
              <v:shape style="position:absolute;left:9280;top:-2381;width:10;height:20" coordorigin="9280,-2381" coordsize="10,20" path="m9280,-2362l9290,-2362,9290,-2381,9280,-2381,9280,-2362xe" filled="true" fillcolor="#000000" stroked="false">
                <v:path arrowok="t"/>
                <v:fill type="solid"/>
              </v:shape>
            </v:group>
            <v:group style="position:absolute;left:9280;top:-2362;width:10;height:20" coordorigin="9280,-2362" coordsize="10,20">
              <v:shape style="position:absolute;left:9280;top:-2362;width:10;height:20" coordorigin="9280,-2362" coordsize="10,20" path="m9280,-2343l9290,-2343,9290,-2362,9280,-2362,9280,-2343xe" filled="true" fillcolor="#000000" stroked="false">
                <v:path arrowok="t"/>
                <v:fill type="solid"/>
              </v:shape>
            </v:group>
            <v:group style="position:absolute;left:9280;top:-2343;width:10;height:20" coordorigin="9280,-2343" coordsize="10,20">
              <v:shape style="position:absolute;left:9280;top:-2343;width:10;height:20" coordorigin="9280,-2343" coordsize="10,20" path="m9280,-2323l9290,-2323,9290,-2343,9280,-2343,9280,-2323xe" filled="true" fillcolor="#000000" stroked="false">
                <v:path arrowok="t"/>
                <v:fill type="solid"/>
              </v:shape>
            </v:group>
            <v:group style="position:absolute;left:9280;top:-2323;width:10;height:20" coordorigin="9280,-2323" coordsize="10,20">
              <v:shape style="position:absolute;left:9280;top:-2323;width:10;height:20" coordorigin="9280,-2323" coordsize="10,20" path="m9280,-2304l9290,-2304,9290,-2323,9280,-2323,9280,-2304xe" filled="true" fillcolor="#000000" stroked="false">
                <v:path arrowok="t"/>
                <v:fill type="solid"/>
              </v:shape>
            </v:group>
            <v:group style="position:absolute;left:9280;top:-2304;width:10;height:20" coordorigin="9280,-2304" coordsize="10,20">
              <v:shape style="position:absolute;left:9280;top:-2304;width:10;height:20" coordorigin="9280,-2304" coordsize="10,20" path="m9280,-2285l9290,-2285,9290,-2304,9280,-2304,9280,-2285xe" filled="true" fillcolor="#000000" stroked="false">
                <v:path arrowok="t"/>
                <v:fill type="solid"/>
              </v:shape>
            </v:group>
            <v:group style="position:absolute;left:9280;top:-2285;width:10;height:20" coordorigin="9280,-2285" coordsize="10,20">
              <v:shape style="position:absolute;left:9280;top:-2285;width:10;height:20" coordorigin="9280,-2285" coordsize="10,20" path="m9280,-2266l9290,-2266,9290,-2285,9280,-2285,9280,-2266xe" filled="true" fillcolor="#000000" stroked="false">
                <v:path arrowok="t"/>
                <v:fill type="solid"/>
              </v:shape>
            </v:group>
            <v:group style="position:absolute;left:9280;top:-2266;width:10;height:20" coordorigin="9280,-2266" coordsize="10,20">
              <v:shape style="position:absolute;left:9280;top:-2266;width:10;height:20" coordorigin="9280,-2266" coordsize="10,20" path="m9280,-2247l9290,-2247,9290,-2266,9280,-2266,9280,-2247xe" filled="true" fillcolor="#000000" stroked="false">
                <v:path arrowok="t"/>
                <v:fill type="solid"/>
              </v:shape>
            </v:group>
            <v:group style="position:absolute;left:9280;top:-2247;width:10;height:20" coordorigin="9280,-2247" coordsize="10,20">
              <v:shape style="position:absolute;left:9280;top:-2247;width:10;height:20" coordorigin="9280,-2247" coordsize="10,20" path="m9280,-2227l9290,-2227,9290,-2247,9280,-2247,9280,-2227xe" filled="true" fillcolor="#000000" stroked="false">
                <v:path arrowok="t"/>
                <v:fill type="solid"/>
              </v:shape>
            </v:group>
            <v:group style="position:absolute;left:9280;top:-2227;width:10;height:20" coordorigin="9280,-2227" coordsize="10,20">
              <v:shape style="position:absolute;left:9280;top:-2227;width:10;height:20" coordorigin="9280,-2227" coordsize="10,20" path="m9280,-2208l9290,-2208,9290,-2227,9280,-2227,9280,-2208xe" filled="true" fillcolor="#000000" stroked="false">
                <v:path arrowok="t"/>
                <v:fill type="solid"/>
              </v:shape>
            </v:group>
            <v:group style="position:absolute;left:9280;top:-2208;width:10;height:20" coordorigin="9280,-2208" coordsize="10,20">
              <v:shape style="position:absolute;left:9280;top:-2208;width:10;height:20" coordorigin="9280,-2208" coordsize="10,20" path="m9280,-2189l9290,-2189,9290,-2208,9280,-2208,9280,-2189xe" filled="true" fillcolor="#000000" stroked="false">
                <v:path arrowok="t"/>
                <v:fill type="solid"/>
              </v:shape>
            </v:group>
            <v:group style="position:absolute;left:9280;top:-2189;width:10;height:20" coordorigin="9280,-2189" coordsize="10,20">
              <v:shape style="position:absolute;left:9280;top:-2189;width:10;height:20" coordorigin="9280,-2189" coordsize="10,20" path="m9280,-2170l9290,-2170,9290,-2189,9280,-2189,9280,-2170xe" filled="true" fillcolor="#000000" stroked="false">
                <v:path arrowok="t"/>
                <v:fill type="solid"/>
              </v:shape>
            </v:group>
            <v:group style="position:absolute;left:9280;top:-2170;width:10;height:20" coordorigin="9280,-2170" coordsize="10,20">
              <v:shape style="position:absolute;left:9280;top:-2170;width:10;height:20" coordorigin="9280,-2170" coordsize="10,20" path="m9280,-2151l9290,-2151,9290,-2170,9280,-2170,9280,-2151xe" filled="true" fillcolor="#000000" stroked="false">
                <v:path arrowok="t"/>
                <v:fill type="solid"/>
              </v:shape>
            </v:group>
            <v:group style="position:absolute;left:9280;top:-2151;width:10;height:20" coordorigin="9280,-2151" coordsize="10,20">
              <v:shape style="position:absolute;left:9280;top:-2151;width:10;height:20" coordorigin="9280,-2151" coordsize="10,20" path="m9280,-2131l9290,-2131,9290,-2151,9280,-2151,9280,-2131xe" filled="true" fillcolor="#000000" stroked="false">
                <v:path arrowok="t"/>
                <v:fill type="solid"/>
              </v:shape>
            </v:group>
            <v:group style="position:absolute;left:9280;top:-2131;width:10;height:20" coordorigin="9280,-2131" coordsize="10,20">
              <v:shape style="position:absolute;left:9280;top:-2131;width:10;height:20" coordorigin="9280,-2131" coordsize="10,20" path="m9280,-2112l9290,-2112,9290,-2131,9280,-2131,9280,-2112xe" filled="true" fillcolor="#000000" stroked="false">
                <v:path arrowok="t"/>
                <v:fill type="solid"/>
              </v:shape>
            </v:group>
            <v:group style="position:absolute;left:9280;top:-2112;width:10;height:20" coordorigin="9280,-2112" coordsize="10,20">
              <v:shape style="position:absolute;left:9280;top:-2112;width:10;height:20" coordorigin="9280,-2112" coordsize="10,20" path="m9280,-2093l9290,-2093,9290,-2112,9280,-2112,9280,-2093xe" filled="true" fillcolor="#000000" stroked="false">
                <v:path arrowok="t"/>
                <v:fill type="solid"/>
              </v:shape>
            </v:group>
            <v:group style="position:absolute;left:10116;top:-2477;width:10;height:20" coordorigin="10116,-2477" coordsize="10,20">
              <v:shape style="position:absolute;left:10116;top:-2477;width:10;height:20" coordorigin="10116,-2477" coordsize="10,20" path="m10116,-2458l10125,-2458,10125,-2477,10116,-2477,10116,-2458xe" filled="true" fillcolor="#000000" stroked="false">
                <v:path arrowok="t"/>
                <v:fill type="solid"/>
              </v:shape>
            </v:group>
            <v:group style="position:absolute;left:10116;top:-2458;width:10;height:20" coordorigin="10116,-2458" coordsize="10,20">
              <v:shape style="position:absolute;left:10116;top:-2458;width:10;height:20" coordorigin="10116,-2458" coordsize="10,20" path="m10116,-2439l10125,-2439,10125,-2458,10116,-2458,10116,-2439xe" filled="true" fillcolor="#000000" stroked="false">
                <v:path arrowok="t"/>
                <v:fill type="solid"/>
              </v:shape>
            </v:group>
            <v:group style="position:absolute;left:10116;top:-2439;width:10;height:20" coordorigin="10116,-2439" coordsize="10,20">
              <v:shape style="position:absolute;left:10116;top:-2439;width:10;height:20" coordorigin="10116,-2439" coordsize="10,20" path="m10116,-2419l10125,-2419,10125,-2439,10116,-2439,10116,-2419xe" filled="true" fillcolor="#000000" stroked="false">
                <v:path arrowok="t"/>
                <v:fill type="solid"/>
              </v:shape>
            </v:group>
            <v:group style="position:absolute;left:10116;top:-2419;width:10;height:20" coordorigin="10116,-2419" coordsize="10,20">
              <v:shape style="position:absolute;left:10116;top:-2419;width:10;height:20" coordorigin="10116,-2419" coordsize="10,20" path="m10116,-2400l10125,-2400,10125,-2419,10116,-2419,10116,-2400xe" filled="true" fillcolor="#000000" stroked="false">
                <v:path arrowok="t"/>
                <v:fill type="solid"/>
              </v:shape>
            </v:group>
            <v:group style="position:absolute;left:10116;top:-2400;width:10;height:20" coordorigin="10116,-2400" coordsize="10,20">
              <v:shape style="position:absolute;left:10116;top:-2400;width:10;height:20" coordorigin="10116,-2400" coordsize="10,20" path="m10116,-2381l10125,-2381,10125,-2400,10116,-2400,10116,-2381xe" filled="true" fillcolor="#000000" stroked="false">
                <v:path arrowok="t"/>
                <v:fill type="solid"/>
              </v:shape>
            </v:group>
            <v:group style="position:absolute;left:10116;top:-2381;width:10;height:20" coordorigin="10116,-2381" coordsize="10,20">
              <v:shape style="position:absolute;left:10116;top:-2381;width:10;height:20" coordorigin="10116,-2381" coordsize="10,20" path="m10116,-2362l10125,-2362,10125,-2381,10116,-2381,10116,-2362xe" filled="true" fillcolor="#000000" stroked="false">
                <v:path arrowok="t"/>
                <v:fill type="solid"/>
              </v:shape>
            </v:group>
            <v:group style="position:absolute;left:10116;top:-2362;width:10;height:20" coordorigin="10116,-2362" coordsize="10,20">
              <v:shape style="position:absolute;left:10116;top:-2362;width:10;height:20" coordorigin="10116,-2362" coordsize="10,20" path="m10116,-2343l10125,-2343,10125,-2362,10116,-2362,10116,-2343xe" filled="true" fillcolor="#000000" stroked="false">
                <v:path arrowok="t"/>
                <v:fill type="solid"/>
              </v:shape>
            </v:group>
            <v:group style="position:absolute;left:10116;top:-2343;width:10;height:20" coordorigin="10116,-2343" coordsize="10,20">
              <v:shape style="position:absolute;left:10116;top:-2343;width:10;height:20" coordorigin="10116,-2343" coordsize="10,20" path="m10116,-2323l10125,-2323,10125,-2343,10116,-2343,10116,-2323xe" filled="true" fillcolor="#000000" stroked="false">
                <v:path arrowok="t"/>
                <v:fill type="solid"/>
              </v:shape>
            </v:group>
            <v:group style="position:absolute;left:10116;top:-2323;width:10;height:20" coordorigin="10116,-2323" coordsize="10,20">
              <v:shape style="position:absolute;left:10116;top:-2323;width:10;height:20" coordorigin="10116,-2323" coordsize="10,20" path="m10116,-2304l10125,-2304,10125,-2323,10116,-2323,10116,-2304xe" filled="true" fillcolor="#000000" stroked="false">
                <v:path arrowok="t"/>
                <v:fill type="solid"/>
              </v:shape>
            </v:group>
            <v:group style="position:absolute;left:10116;top:-2304;width:10;height:20" coordorigin="10116,-2304" coordsize="10,20">
              <v:shape style="position:absolute;left:10116;top:-2304;width:10;height:20" coordorigin="10116,-2304" coordsize="10,20" path="m10116,-2285l10125,-2285,10125,-2304,10116,-2304,10116,-2285xe" filled="true" fillcolor="#000000" stroked="false">
                <v:path arrowok="t"/>
                <v:fill type="solid"/>
              </v:shape>
            </v:group>
            <v:group style="position:absolute;left:10116;top:-2285;width:10;height:20" coordorigin="10116,-2285" coordsize="10,20">
              <v:shape style="position:absolute;left:10116;top:-2285;width:10;height:20" coordorigin="10116,-2285" coordsize="10,20" path="m10116,-2266l10125,-2266,10125,-2285,10116,-2285,10116,-2266xe" filled="true" fillcolor="#000000" stroked="false">
                <v:path arrowok="t"/>
                <v:fill type="solid"/>
              </v:shape>
            </v:group>
            <v:group style="position:absolute;left:10116;top:-2266;width:10;height:20" coordorigin="10116,-2266" coordsize="10,20">
              <v:shape style="position:absolute;left:10116;top:-2266;width:10;height:20" coordorigin="10116,-2266" coordsize="10,20" path="m10116,-2247l10125,-2247,10125,-2266,10116,-2266,10116,-2247xe" filled="true" fillcolor="#000000" stroked="false">
                <v:path arrowok="t"/>
                <v:fill type="solid"/>
              </v:shape>
            </v:group>
            <v:group style="position:absolute;left:10116;top:-2247;width:10;height:20" coordorigin="10116,-2247" coordsize="10,20">
              <v:shape style="position:absolute;left:10116;top:-2247;width:10;height:20" coordorigin="10116,-2247" coordsize="10,20" path="m10116,-2227l10125,-2227,10125,-2247,10116,-2247,10116,-2227xe" filled="true" fillcolor="#000000" stroked="false">
                <v:path arrowok="t"/>
                <v:fill type="solid"/>
              </v:shape>
            </v:group>
            <v:group style="position:absolute;left:10116;top:-2227;width:10;height:20" coordorigin="10116,-2227" coordsize="10,20">
              <v:shape style="position:absolute;left:10116;top:-2227;width:10;height:20" coordorigin="10116,-2227" coordsize="10,20" path="m10116,-2208l10125,-2208,10125,-2227,10116,-2227,10116,-2208xe" filled="true" fillcolor="#000000" stroked="false">
                <v:path arrowok="t"/>
                <v:fill type="solid"/>
              </v:shape>
            </v:group>
            <v:group style="position:absolute;left:10116;top:-2208;width:10;height:20" coordorigin="10116,-2208" coordsize="10,20">
              <v:shape style="position:absolute;left:10116;top:-2208;width:10;height:20" coordorigin="10116,-2208" coordsize="10,20" path="m10116,-2189l10125,-2189,10125,-2208,10116,-2208,10116,-2189xe" filled="true" fillcolor="#000000" stroked="false">
                <v:path arrowok="t"/>
                <v:fill type="solid"/>
              </v:shape>
            </v:group>
            <v:group style="position:absolute;left:10116;top:-2189;width:10;height:20" coordorigin="10116,-2189" coordsize="10,20">
              <v:shape style="position:absolute;left:10116;top:-2189;width:10;height:20" coordorigin="10116,-2189" coordsize="10,20" path="m10116,-2170l10125,-2170,10125,-2189,10116,-2189,10116,-2170xe" filled="true" fillcolor="#000000" stroked="false">
                <v:path arrowok="t"/>
                <v:fill type="solid"/>
              </v:shape>
            </v:group>
            <v:group style="position:absolute;left:10116;top:-2170;width:10;height:20" coordorigin="10116,-2170" coordsize="10,20">
              <v:shape style="position:absolute;left:10116;top:-2170;width:10;height:20" coordorigin="10116,-2170" coordsize="10,20" path="m10116,-2151l10125,-2151,10125,-2170,10116,-2170,10116,-2151xe" filled="true" fillcolor="#000000" stroked="false">
                <v:path arrowok="t"/>
                <v:fill type="solid"/>
              </v:shape>
            </v:group>
            <v:group style="position:absolute;left:10116;top:-2151;width:10;height:20" coordorigin="10116,-2151" coordsize="10,20">
              <v:shape style="position:absolute;left:10116;top:-2151;width:10;height:20" coordorigin="10116,-2151" coordsize="10,20" path="m10116,-2131l10125,-2131,10125,-2151,10116,-2151,10116,-2131xe" filled="true" fillcolor="#000000" stroked="false">
                <v:path arrowok="t"/>
                <v:fill type="solid"/>
              </v:shape>
            </v:group>
            <v:group style="position:absolute;left:10116;top:-2131;width:10;height:20" coordorigin="10116,-2131" coordsize="10,20">
              <v:shape style="position:absolute;left:10116;top:-2131;width:10;height:20" coordorigin="10116,-2131" coordsize="10,20" path="m10116,-2112l10125,-2112,10125,-2131,10116,-2131,10116,-2112xe" filled="true" fillcolor="#000000" stroked="false">
                <v:path arrowok="t"/>
                <v:fill type="solid"/>
              </v:shape>
            </v:group>
            <v:group style="position:absolute;left:10116;top:-2112;width:10;height:20" coordorigin="10116,-2112" coordsize="10,20">
              <v:shape style="position:absolute;left:10116;top:-2112;width:10;height:20" coordorigin="10116,-2112" coordsize="10,20" path="m10116,-2093l10125,-2093,10125,-2112,10116,-2112,10116,-2093xe" filled="true" fillcolor="#000000" stroked="false">
                <v:path arrowok="t"/>
                <v:fill type="solid"/>
              </v:shape>
              <v:shape style="position:absolute;left:718;top:-2189;width:2729;height:110" type="#_x0000_t75" stroked="false">
                <v:imagedata r:id="rId454" o:title=""/>
              </v:shape>
              <v:shape style="position:absolute;left:3423;top:-2093;width:889;height:14" type="#_x0000_t75" stroked="false">
                <v:imagedata r:id="rId513" o:title=""/>
              </v:shape>
              <v:shape style="position:absolute;left:4297;top:-2093;width:806;height:14" type="#_x0000_t75" stroked="false">
                <v:imagedata r:id="rId498" o:title=""/>
              </v:shape>
              <v:shape style="position:absolute;left:5089;top:-2093;width:946;height:14" type="#_x0000_t75" stroked="false">
                <v:imagedata r:id="rId474" o:title=""/>
              </v:shape>
              <v:shape style="position:absolute;left:6020;top:-2088;width:574;height:10" type="#_x0000_t75" stroked="false">
                <v:imagedata r:id="rId475" o:title=""/>
              </v:shape>
              <v:shape style="position:absolute;left:6589;top:-2088;width:1130;height:10" type="#_x0000_t75" stroked="false">
                <v:imagedata r:id="rId476" o:title=""/>
              </v:shape>
              <v:shape style="position:absolute;left:7715;top:-2093;width:785;height:14" type="#_x0000_t75" stroked="false">
                <v:imagedata r:id="rId514" o:title=""/>
              </v:shape>
              <v:shape style="position:absolute;left:8485;top:-2093;width:805;height:14" type="#_x0000_t75" stroked="false">
                <v:imagedata r:id="rId478" o:title=""/>
              </v:shape>
              <v:shape style="position:absolute;left:9276;top:-2093;width:850;height:14" type="#_x0000_t75" stroked="false">
                <v:imagedata r:id="rId462" o:title=""/>
              </v:shape>
              <v:shape style="position:absolute;left:10111;top:-2088;width:799;height:10" type="#_x0000_t75" stroked="false">
                <v:imagedata r:id="rId452" o:title=""/>
              </v:shape>
            </v:group>
            <v:group style="position:absolute;left:4302;top:-2079;width:10;height:20" coordorigin="4302,-2079" coordsize="10,20">
              <v:shape style="position:absolute;left:4302;top:-2079;width:10;height:20" coordorigin="4302,-2079" coordsize="10,20" path="m4302,-2059l4311,-2059,4311,-2079,4302,-2079,4302,-2059xe" filled="true" fillcolor="#000000" stroked="false">
                <v:path arrowok="t"/>
                <v:fill type="solid"/>
              </v:shape>
            </v:group>
            <v:group style="position:absolute;left:4302;top:-2059;width:10;height:20" coordorigin="4302,-2059" coordsize="10,20">
              <v:shape style="position:absolute;left:4302;top:-2059;width:10;height:20" coordorigin="4302,-2059" coordsize="10,20" path="m4302,-2040l4311,-2040,4311,-2059,4302,-2059,4302,-2040xe" filled="true" fillcolor="#000000" stroked="false">
                <v:path arrowok="t"/>
                <v:fill type="solid"/>
              </v:shape>
            </v:group>
            <v:group style="position:absolute;left:4302;top:-2040;width:10;height:20" coordorigin="4302,-2040" coordsize="10,20">
              <v:shape style="position:absolute;left:4302;top:-2040;width:10;height:20" coordorigin="4302,-2040" coordsize="10,20" path="m4302,-2021l4311,-2021,4311,-2040,4302,-2040,4302,-2021xe" filled="true" fillcolor="#000000" stroked="false">
                <v:path arrowok="t"/>
                <v:fill type="solid"/>
              </v:shape>
            </v:group>
            <v:group style="position:absolute;left:4302;top:-2021;width:10;height:20" coordorigin="4302,-2021" coordsize="10,20">
              <v:shape style="position:absolute;left:4302;top:-2021;width:10;height:20" coordorigin="4302,-2021" coordsize="10,20" path="m4302,-2002l4311,-2002,4311,-2021,4302,-2021,4302,-2002xe" filled="true" fillcolor="#000000" stroked="false">
                <v:path arrowok="t"/>
                <v:fill type="solid"/>
              </v:shape>
            </v:group>
            <v:group style="position:absolute;left:4302;top:-2002;width:10;height:20" coordorigin="4302,-2002" coordsize="10,20">
              <v:shape style="position:absolute;left:4302;top:-2002;width:10;height:20" coordorigin="4302,-2002" coordsize="10,20" path="m4302,-1983l4311,-1983,4311,-2002,4302,-2002,4302,-1983xe" filled="true" fillcolor="#000000" stroked="false">
                <v:path arrowok="t"/>
                <v:fill type="solid"/>
              </v:shape>
            </v:group>
            <v:group style="position:absolute;left:4302;top:-1983;width:10;height:20" coordorigin="4302,-1983" coordsize="10,20">
              <v:shape style="position:absolute;left:4302;top:-1983;width:10;height:20" coordorigin="4302,-1983" coordsize="10,20" path="m4302,-1963l4311,-1963,4311,-1983,4302,-1983,4302,-1963xe" filled="true" fillcolor="#000000" stroked="false">
                <v:path arrowok="t"/>
                <v:fill type="solid"/>
              </v:shape>
            </v:group>
            <v:group style="position:absolute;left:4302;top:-1963;width:10;height:20" coordorigin="4302,-1963" coordsize="10,20">
              <v:shape style="position:absolute;left:4302;top:-1963;width:10;height:20" coordorigin="4302,-1963" coordsize="10,20" path="m4302,-1944l4311,-1944,4311,-1963,4302,-1963,4302,-1944xe" filled="true" fillcolor="#000000" stroked="false">
                <v:path arrowok="t"/>
                <v:fill type="solid"/>
              </v:shape>
            </v:group>
            <v:group style="position:absolute;left:4302;top:-1944;width:10;height:20" coordorigin="4302,-1944" coordsize="10,20">
              <v:shape style="position:absolute;left:4302;top:-1944;width:10;height:20" coordorigin="4302,-1944" coordsize="10,20" path="m4302,-1925l4311,-1925,4311,-1944,4302,-1944,4302,-1925xe" filled="true" fillcolor="#000000" stroked="false">
                <v:path arrowok="t"/>
                <v:fill type="solid"/>
              </v:shape>
            </v:group>
            <v:group style="position:absolute;left:4302;top:-1925;width:10;height:20" coordorigin="4302,-1925" coordsize="10,20">
              <v:shape style="position:absolute;left:4302;top:-1925;width:10;height:20" coordorigin="4302,-1925" coordsize="10,20" path="m4302,-1906l4311,-1906,4311,-1925,4302,-1925,4302,-1906xe" filled="true" fillcolor="#000000" stroked="false">
                <v:path arrowok="t"/>
                <v:fill type="solid"/>
              </v:shape>
            </v:group>
            <v:group style="position:absolute;left:4302;top:-1906;width:10;height:20" coordorigin="4302,-1906" coordsize="10,20">
              <v:shape style="position:absolute;left:4302;top:-1906;width:10;height:20" coordorigin="4302,-1906" coordsize="10,20" path="m4302,-1887l4311,-1887,4311,-1906,4302,-1906,4302,-1887xe" filled="true" fillcolor="#000000" stroked="false">
                <v:path arrowok="t"/>
                <v:fill type="solid"/>
              </v:shape>
            </v:group>
            <v:group style="position:absolute;left:4302;top:-1887;width:10;height:20" coordorigin="4302,-1887" coordsize="10,20">
              <v:shape style="position:absolute;left:4302;top:-1887;width:10;height:20" coordorigin="4302,-1887" coordsize="10,20" path="m4302,-1867l4311,-1867,4311,-1887,4302,-1887,4302,-1867xe" filled="true" fillcolor="#000000" stroked="false">
                <v:path arrowok="t"/>
                <v:fill type="solid"/>
              </v:shape>
            </v:group>
            <v:group style="position:absolute;left:4302;top:-1867;width:10;height:20" coordorigin="4302,-1867" coordsize="10,20">
              <v:shape style="position:absolute;left:4302;top:-1867;width:10;height:20" coordorigin="4302,-1867" coordsize="10,20" path="m4302,-1848l4311,-1848,4311,-1867,4302,-1867,4302,-1848xe" filled="true" fillcolor="#000000" stroked="false">
                <v:path arrowok="t"/>
                <v:fill type="solid"/>
              </v:shape>
            </v:group>
            <v:group style="position:absolute;left:4302;top:-1848;width:10;height:20" coordorigin="4302,-1848" coordsize="10,20">
              <v:shape style="position:absolute;left:4302;top:-1848;width:10;height:20" coordorigin="4302,-1848" coordsize="10,20" path="m4302,-1829l4311,-1829,4311,-1848,4302,-1848,4302,-1829xe" filled="true" fillcolor="#000000" stroked="false">
                <v:path arrowok="t"/>
                <v:fill type="solid"/>
              </v:shape>
            </v:group>
            <v:group style="position:absolute;left:4302;top:-1829;width:10;height:20" coordorigin="4302,-1829" coordsize="10,20">
              <v:shape style="position:absolute;left:4302;top:-1829;width:10;height:20" coordorigin="4302,-1829" coordsize="10,20" path="m4302,-1810l4311,-1810,4311,-1829,4302,-1829,4302,-1810xe" filled="true" fillcolor="#000000" stroked="false">
                <v:path arrowok="t"/>
                <v:fill type="solid"/>
              </v:shape>
            </v:group>
            <v:group style="position:absolute;left:4302;top:-1810;width:10;height:20" coordorigin="4302,-1810" coordsize="10,20">
              <v:shape style="position:absolute;left:4302;top:-1810;width:10;height:20" coordorigin="4302,-1810" coordsize="10,20" path="m4302,-1791l4311,-1791,4311,-1810,4302,-1810,4302,-1791xe" filled="true" fillcolor="#000000" stroked="false">
                <v:path arrowok="t"/>
                <v:fill type="solid"/>
              </v:shape>
            </v:group>
            <v:group style="position:absolute;left:4302;top:-1791;width:10;height:20" coordorigin="4302,-1791" coordsize="10,20">
              <v:shape style="position:absolute;left:4302;top:-1791;width:10;height:20" coordorigin="4302,-1791" coordsize="10,20" path="m4302,-1771l4311,-1771,4311,-1791,4302,-1791,4302,-1771xe" filled="true" fillcolor="#000000" stroked="false">
                <v:path arrowok="t"/>
                <v:fill type="solid"/>
              </v:shape>
            </v:group>
            <v:group style="position:absolute;left:4302;top:-1771;width:10;height:20" coordorigin="4302,-1771" coordsize="10,20">
              <v:shape style="position:absolute;left:4302;top:-1771;width:10;height:20" coordorigin="4302,-1771" coordsize="10,20" path="m4302,-1752l4311,-1752,4311,-1771,4302,-1771,4302,-1752xe" filled="true" fillcolor="#000000" stroked="false">
                <v:path arrowok="t"/>
                <v:fill type="solid"/>
              </v:shape>
            </v:group>
            <v:group style="position:absolute;left:4302;top:-1752;width:10;height:20" coordorigin="4302,-1752" coordsize="10,20">
              <v:shape style="position:absolute;left:4302;top:-1752;width:10;height:20" coordorigin="4302,-1752" coordsize="10,20" path="m4302,-1732l4311,-1732,4311,-1752,4302,-1752,4302,-1732xe" filled="true" fillcolor="#000000" stroked="false">
                <v:path arrowok="t"/>
                <v:fill type="solid"/>
              </v:shape>
            </v:group>
            <v:group style="position:absolute;left:4302;top:-1732;width:10;height:20" coordorigin="4302,-1732" coordsize="10,20">
              <v:shape style="position:absolute;left:4302;top:-1732;width:10;height:20" coordorigin="4302,-1732" coordsize="10,20" path="m4302,-1713l4311,-1713,4311,-1732,4302,-1732,4302,-1713xe" filled="true" fillcolor="#000000" stroked="false">
                <v:path arrowok="t"/>
                <v:fill type="solid"/>
              </v:shape>
            </v:group>
            <v:group style="position:absolute;left:4302;top:-1713;width:10;height:20" coordorigin="4302,-1713" coordsize="10,20">
              <v:shape style="position:absolute;left:4302;top:-1713;width:10;height:20" coordorigin="4302,-1713" coordsize="10,20" path="m4302,-1694l4311,-1694,4311,-1713,4302,-1713,4302,-1694xe" filled="true" fillcolor="#000000" stroked="false">
                <v:path arrowok="t"/>
                <v:fill type="solid"/>
              </v:shape>
            </v:group>
            <v:group style="position:absolute;left:5094;top:-2079;width:10;height:20" coordorigin="5094,-2079" coordsize="10,20">
              <v:shape style="position:absolute;left:5094;top:-2079;width:10;height:20" coordorigin="5094,-2079" coordsize="10,20" path="m5094,-2059l5103,-2059,5103,-2079,5094,-2079,5094,-2059xe" filled="true" fillcolor="#000000" stroked="false">
                <v:path arrowok="t"/>
                <v:fill type="solid"/>
              </v:shape>
            </v:group>
            <v:group style="position:absolute;left:5094;top:-2059;width:10;height:20" coordorigin="5094,-2059" coordsize="10,20">
              <v:shape style="position:absolute;left:5094;top:-2059;width:10;height:20" coordorigin="5094,-2059" coordsize="10,20" path="m5094,-2040l5103,-2040,5103,-2059,5094,-2059,5094,-2040xe" filled="true" fillcolor="#000000" stroked="false">
                <v:path arrowok="t"/>
                <v:fill type="solid"/>
              </v:shape>
            </v:group>
            <v:group style="position:absolute;left:5094;top:-2040;width:10;height:20" coordorigin="5094,-2040" coordsize="10,20">
              <v:shape style="position:absolute;left:5094;top:-2040;width:10;height:20" coordorigin="5094,-2040" coordsize="10,20" path="m5094,-2021l5103,-2021,5103,-2040,5094,-2040,5094,-2021xe" filled="true" fillcolor="#000000" stroked="false">
                <v:path arrowok="t"/>
                <v:fill type="solid"/>
              </v:shape>
            </v:group>
            <v:group style="position:absolute;left:5094;top:-2021;width:10;height:20" coordorigin="5094,-2021" coordsize="10,20">
              <v:shape style="position:absolute;left:5094;top:-2021;width:10;height:20" coordorigin="5094,-2021" coordsize="10,20" path="m5094,-2002l5103,-2002,5103,-2021,5094,-2021,5094,-2002xe" filled="true" fillcolor="#000000" stroked="false">
                <v:path arrowok="t"/>
                <v:fill type="solid"/>
              </v:shape>
            </v:group>
            <v:group style="position:absolute;left:5094;top:-2002;width:10;height:20" coordorigin="5094,-2002" coordsize="10,20">
              <v:shape style="position:absolute;left:5094;top:-2002;width:10;height:20" coordorigin="5094,-2002" coordsize="10,20" path="m5094,-1983l5103,-1983,5103,-2002,5094,-2002,5094,-1983xe" filled="true" fillcolor="#000000" stroked="false">
                <v:path arrowok="t"/>
                <v:fill type="solid"/>
              </v:shape>
            </v:group>
            <v:group style="position:absolute;left:5094;top:-1983;width:10;height:20" coordorigin="5094,-1983" coordsize="10,20">
              <v:shape style="position:absolute;left:5094;top:-1983;width:10;height:20" coordorigin="5094,-1983" coordsize="10,20" path="m5094,-1963l5103,-1963,5103,-1983,5094,-1983,5094,-1963xe" filled="true" fillcolor="#000000" stroked="false">
                <v:path arrowok="t"/>
                <v:fill type="solid"/>
              </v:shape>
            </v:group>
            <v:group style="position:absolute;left:5094;top:-1963;width:10;height:20" coordorigin="5094,-1963" coordsize="10,20">
              <v:shape style="position:absolute;left:5094;top:-1963;width:10;height:20" coordorigin="5094,-1963" coordsize="10,20" path="m5094,-1944l5103,-1944,5103,-1963,5094,-1963,5094,-1944xe" filled="true" fillcolor="#000000" stroked="false">
                <v:path arrowok="t"/>
                <v:fill type="solid"/>
              </v:shape>
            </v:group>
            <v:group style="position:absolute;left:5094;top:-1944;width:10;height:20" coordorigin="5094,-1944" coordsize="10,20">
              <v:shape style="position:absolute;left:5094;top:-1944;width:10;height:20" coordorigin="5094,-1944" coordsize="10,20" path="m5094,-1925l5103,-1925,5103,-1944,5094,-1944,5094,-1925xe" filled="true" fillcolor="#000000" stroked="false">
                <v:path arrowok="t"/>
                <v:fill type="solid"/>
              </v:shape>
            </v:group>
            <v:group style="position:absolute;left:5094;top:-1925;width:10;height:20" coordorigin="5094,-1925" coordsize="10,20">
              <v:shape style="position:absolute;left:5094;top:-1925;width:10;height:20" coordorigin="5094,-1925" coordsize="10,20" path="m5094,-1906l5103,-1906,5103,-1925,5094,-1925,5094,-1906xe" filled="true" fillcolor="#000000" stroked="false">
                <v:path arrowok="t"/>
                <v:fill type="solid"/>
              </v:shape>
            </v:group>
            <v:group style="position:absolute;left:5094;top:-1906;width:10;height:20" coordorigin="5094,-1906" coordsize="10,20">
              <v:shape style="position:absolute;left:5094;top:-1906;width:10;height:20" coordorigin="5094,-1906" coordsize="10,20" path="m5094,-1887l5103,-1887,5103,-1906,5094,-1906,5094,-1887xe" filled="true" fillcolor="#000000" stroked="false">
                <v:path arrowok="t"/>
                <v:fill type="solid"/>
              </v:shape>
            </v:group>
            <v:group style="position:absolute;left:5094;top:-1887;width:10;height:20" coordorigin="5094,-1887" coordsize="10,20">
              <v:shape style="position:absolute;left:5094;top:-1887;width:10;height:20" coordorigin="5094,-1887" coordsize="10,20" path="m5094,-1867l5103,-1867,5103,-1887,5094,-1887,5094,-1867xe" filled="true" fillcolor="#000000" stroked="false">
                <v:path arrowok="t"/>
                <v:fill type="solid"/>
              </v:shape>
            </v:group>
            <v:group style="position:absolute;left:5094;top:-1867;width:10;height:20" coordorigin="5094,-1867" coordsize="10,20">
              <v:shape style="position:absolute;left:5094;top:-1867;width:10;height:20" coordorigin="5094,-1867" coordsize="10,20" path="m5094,-1848l5103,-1848,5103,-1867,5094,-1867,5094,-1848xe" filled="true" fillcolor="#000000" stroked="false">
                <v:path arrowok="t"/>
                <v:fill type="solid"/>
              </v:shape>
            </v:group>
            <v:group style="position:absolute;left:5094;top:-1848;width:10;height:20" coordorigin="5094,-1848" coordsize="10,20">
              <v:shape style="position:absolute;left:5094;top:-1848;width:10;height:20" coordorigin="5094,-1848" coordsize="10,20" path="m5094,-1829l5103,-1829,5103,-1848,5094,-1848,5094,-1829xe" filled="true" fillcolor="#000000" stroked="false">
                <v:path arrowok="t"/>
                <v:fill type="solid"/>
              </v:shape>
            </v:group>
            <v:group style="position:absolute;left:5094;top:-1829;width:10;height:20" coordorigin="5094,-1829" coordsize="10,20">
              <v:shape style="position:absolute;left:5094;top:-1829;width:10;height:20" coordorigin="5094,-1829" coordsize="10,20" path="m5094,-1810l5103,-1810,5103,-1829,5094,-1829,5094,-1810xe" filled="true" fillcolor="#000000" stroked="false">
                <v:path arrowok="t"/>
                <v:fill type="solid"/>
              </v:shape>
            </v:group>
            <v:group style="position:absolute;left:5094;top:-1810;width:10;height:20" coordorigin="5094,-1810" coordsize="10,20">
              <v:shape style="position:absolute;left:5094;top:-1810;width:10;height:20" coordorigin="5094,-1810" coordsize="10,20" path="m5094,-1791l5103,-1791,5103,-1810,5094,-1810,5094,-1791xe" filled="true" fillcolor="#000000" stroked="false">
                <v:path arrowok="t"/>
                <v:fill type="solid"/>
              </v:shape>
            </v:group>
            <v:group style="position:absolute;left:5094;top:-1791;width:10;height:20" coordorigin="5094,-1791" coordsize="10,20">
              <v:shape style="position:absolute;left:5094;top:-1791;width:10;height:20" coordorigin="5094,-1791" coordsize="10,20" path="m5094,-1771l5103,-1771,5103,-1791,5094,-1791,5094,-1771xe" filled="true" fillcolor="#000000" stroked="false">
                <v:path arrowok="t"/>
                <v:fill type="solid"/>
              </v:shape>
            </v:group>
            <v:group style="position:absolute;left:5094;top:-1771;width:10;height:20" coordorigin="5094,-1771" coordsize="10,20">
              <v:shape style="position:absolute;left:5094;top:-1771;width:10;height:20" coordorigin="5094,-1771" coordsize="10,20" path="m5094,-1752l5103,-1752,5103,-1771,5094,-1771,5094,-1752xe" filled="true" fillcolor="#000000" stroked="false">
                <v:path arrowok="t"/>
                <v:fill type="solid"/>
              </v:shape>
            </v:group>
            <v:group style="position:absolute;left:5094;top:-1752;width:10;height:20" coordorigin="5094,-1752" coordsize="10,20">
              <v:shape style="position:absolute;left:5094;top:-1752;width:10;height:20" coordorigin="5094,-1752" coordsize="10,20" path="m5094,-1732l5103,-1732,5103,-1752,5094,-1752,5094,-1732xe" filled="true" fillcolor="#000000" stroked="false">
                <v:path arrowok="t"/>
                <v:fill type="solid"/>
              </v:shape>
            </v:group>
            <v:group style="position:absolute;left:5094;top:-1732;width:10;height:20" coordorigin="5094,-1732" coordsize="10,20">
              <v:shape style="position:absolute;left:5094;top:-1732;width:10;height:20" coordorigin="5094,-1732" coordsize="10,20" path="m5094,-1713l5103,-1713,5103,-1732,5094,-1732,5094,-1713xe" filled="true" fillcolor="#000000" stroked="false">
                <v:path arrowok="t"/>
                <v:fill type="solid"/>
              </v:shape>
            </v:group>
            <v:group style="position:absolute;left:5094;top:-1713;width:10;height:20" coordorigin="5094,-1713" coordsize="10,20">
              <v:shape style="position:absolute;left:5094;top:-1713;width:10;height:20" coordorigin="5094,-1713" coordsize="10,20" path="m5094,-1694l5103,-1694,5103,-1713,5094,-1713,5094,-1694xe" filled="true" fillcolor="#000000" stroked="false">
                <v:path arrowok="t"/>
                <v:fill type="solid"/>
              </v:shape>
            </v:group>
            <v:group style="position:absolute;left:6025;top:-2079;width:10;height:20" coordorigin="6025,-2079" coordsize="10,20">
              <v:shape style="position:absolute;left:6025;top:-2079;width:10;height:20" coordorigin="6025,-2079" coordsize="10,20" path="m6025,-2059l6035,-2059,6035,-2079,6025,-2079,6025,-2059xe" filled="true" fillcolor="#000000" stroked="false">
                <v:path arrowok="t"/>
                <v:fill type="solid"/>
              </v:shape>
            </v:group>
            <v:group style="position:absolute;left:6025;top:-2059;width:10;height:20" coordorigin="6025,-2059" coordsize="10,20">
              <v:shape style="position:absolute;left:6025;top:-2059;width:10;height:20" coordorigin="6025,-2059" coordsize="10,20" path="m6025,-2040l6035,-2040,6035,-2059,6025,-2059,6025,-2040xe" filled="true" fillcolor="#000000" stroked="false">
                <v:path arrowok="t"/>
                <v:fill type="solid"/>
              </v:shape>
            </v:group>
            <v:group style="position:absolute;left:6025;top:-2040;width:10;height:20" coordorigin="6025,-2040" coordsize="10,20">
              <v:shape style="position:absolute;left:6025;top:-2040;width:10;height:20" coordorigin="6025,-2040" coordsize="10,20" path="m6025,-2021l6035,-2021,6035,-2040,6025,-2040,6025,-2021xe" filled="true" fillcolor="#000000" stroked="false">
                <v:path arrowok="t"/>
                <v:fill type="solid"/>
              </v:shape>
            </v:group>
            <v:group style="position:absolute;left:6025;top:-2021;width:10;height:20" coordorigin="6025,-2021" coordsize="10,20">
              <v:shape style="position:absolute;left:6025;top:-2021;width:10;height:20" coordorigin="6025,-2021" coordsize="10,20" path="m6025,-2002l6035,-2002,6035,-2021,6025,-2021,6025,-2002xe" filled="true" fillcolor="#000000" stroked="false">
                <v:path arrowok="t"/>
                <v:fill type="solid"/>
              </v:shape>
            </v:group>
            <v:group style="position:absolute;left:6025;top:-2002;width:10;height:20" coordorigin="6025,-2002" coordsize="10,20">
              <v:shape style="position:absolute;left:6025;top:-2002;width:10;height:20" coordorigin="6025,-2002" coordsize="10,20" path="m6025,-1983l6035,-1983,6035,-2002,6025,-2002,6025,-1983xe" filled="true" fillcolor="#000000" stroked="false">
                <v:path arrowok="t"/>
                <v:fill type="solid"/>
              </v:shape>
            </v:group>
            <v:group style="position:absolute;left:6025;top:-1983;width:10;height:20" coordorigin="6025,-1983" coordsize="10,20">
              <v:shape style="position:absolute;left:6025;top:-1983;width:10;height:20" coordorigin="6025,-1983" coordsize="10,20" path="m6025,-1963l6035,-1963,6035,-1983,6025,-1983,6025,-1963xe" filled="true" fillcolor="#000000" stroked="false">
                <v:path arrowok="t"/>
                <v:fill type="solid"/>
              </v:shape>
            </v:group>
            <v:group style="position:absolute;left:6025;top:-1963;width:10;height:20" coordorigin="6025,-1963" coordsize="10,20">
              <v:shape style="position:absolute;left:6025;top:-1963;width:10;height:20" coordorigin="6025,-1963" coordsize="10,20" path="m6025,-1944l6035,-1944,6035,-1963,6025,-1963,6025,-1944xe" filled="true" fillcolor="#000000" stroked="false">
                <v:path arrowok="t"/>
                <v:fill type="solid"/>
              </v:shape>
            </v:group>
            <v:group style="position:absolute;left:6025;top:-1944;width:10;height:20" coordorigin="6025,-1944" coordsize="10,20">
              <v:shape style="position:absolute;left:6025;top:-1944;width:10;height:20" coordorigin="6025,-1944" coordsize="10,20" path="m6025,-1925l6035,-1925,6035,-1944,6025,-1944,6025,-1925xe" filled="true" fillcolor="#000000" stroked="false">
                <v:path arrowok="t"/>
                <v:fill type="solid"/>
              </v:shape>
            </v:group>
            <v:group style="position:absolute;left:6025;top:-1925;width:10;height:20" coordorigin="6025,-1925" coordsize="10,20">
              <v:shape style="position:absolute;left:6025;top:-1925;width:10;height:20" coordorigin="6025,-1925" coordsize="10,20" path="m6025,-1906l6035,-1906,6035,-1925,6025,-1925,6025,-1906xe" filled="true" fillcolor="#000000" stroked="false">
                <v:path arrowok="t"/>
                <v:fill type="solid"/>
              </v:shape>
            </v:group>
            <v:group style="position:absolute;left:6025;top:-1906;width:10;height:20" coordorigin="6025,-1906" coordsize="10,20">
              <v:shape style="position:absolute;left:6025;top:-1906;width:10;height:20" coordorigin="6025,-1906" coordsize="10,20" path="m6025,-1887l6035,-1887,6035,-1906,6025,-1906,6025,-1887xe" filled="true" fillcolor="#000000" stroked="false">
                <v:path arrowok="t"/>
                <v:fill type="solid"/>
              </v:shape>
            </v:group>
            <v:group style="position:absolute;left:6025;top:-1887;width:10;height:20" coordorigin="6025,-1887" coordsize="10,20">
              <v:shape style="position:absolute;left:6025;top:-1887;width:10;height:20" coordorigin="6025,-1887" coordsize="10,20" path="m6025,-1867l6035,-1867,6035,-1887,6025,-1887,6025,-1867xe" filled="true" fillcolor="#000000" stroked="false">
                <v:path arrowok="t"/>
                <v:fill type="solid"/>
              </v:shape>
            </v:group>
            <v:group style="position:absolute;left:6025;top:-1867;width:10;height:20" coordorigin="6025,-1867" coordsize="10,20">
              <v:shape style="position:absolute;left:6025;top:-1867;width:10;height:20" coordorigin="6025,-1867" coordsize="10,20" path="m6025,-1848l6035,-1848,6035,-1867,6025,-1867,6025,-1848xe" filled="true" fillcolor="#000000" stroked="false">
                <v:path arrowok="t"/>
                <v:fill type="solid"/>
              </v:shape>
            </v:group>
            <v:group style="position:absolute;left:6025;top:-1848;width:10;height:20" coordorigin="6025,-1848" coordsize="10,20">
              <v:shape style="position:absolute;left:6025;top:-1848;width:10;height:20" coordorigin="6025,-1848" coordsize="10,20" path="m6025,-1829l6035,-1829,6035,-1848,6025,-1848,6025,-1829xe" filled="true" fillcolor="#000000" stroked="false">
                <v:path arrowok="t"/>
                <v:fill type="solid"/>
              </v:shape>
            </v:group>
            <v:group style="position:absolute;left:6025;top:-1829;width:10;height:20" coordorigin="6025,-1829" coordsize="10,20">
              <v:shape style="position:absolute;left:6025;top:-1829;width:10;height:20" coordorigin="6025,-1829" coordsize="10,20" path="m6025,-1810l6035,-1810,6035,-1829,6025,-1829,6025,-1810xe" filled="true" fillcolor="#000000" stroked="false">
                <v:path arrowok="t"/>
                <v:fill type="solid"/>
              </v:shape>
            </v:group>
            <v:group style="position:absolute;left:6025;top:-1810;width:10;height:20" coordorigin="6025,-1810" coordsize="10,20">
              <v:shape style="position:absolute;left:6025;top:-1810;width:10;height:20" coordorigin="6025,-1810" coordsize="10,20" path="m6025,-1791l6035,-1791,6035,-1810,6025,-1810,6025,-1791xe" filled="true" fillcolor="#000000" stroked="false">
                <v:path arrowok="t"/>
                <v:fill type="solid"/>
              </v:shape>
            </v:group>
            <v:group style="position:absolute;left:6025;top:-1791;width:10;height:20" coordorigin="6025,-1791" coordsize="10,20">
              <v:shape style="position:absolute;left:6025;top:-1791;width:10;height:20" coordorigin="6025,-1791" coordsize="10,20" path="m6025,-1771l6035,-1771,6035,-1791,6025,-1791,6025,-1771xe" filled="true" fillcolor="#000000" stroked="false">
                <v:path arrowok="t"/>
                <v:fill type="solid"/>
              </v:shape>
            </v:group>
            <v:group style="position:absolute;left:6025;top:-1771;width:10;height:20" coordorigin="6025,-1771" coordsize="10,20">
              <v:shape style="position:absolute;left:6025;top:-1771;width:10;height:20" coordorigin="6025,-1771" coordsize="10,20" path="m6025,-1752l6035,-1752,6035,-1771,6025,-1771,6025,-1752xe" filled="true" fillcolor="#000000" stroked="false">
                <v:path arrowok="t"/>
                <v:fill type="solid"/>
              </v:shape>
            </v:group>
            <v:group style="position:absolute;left:6025;top:-1752;width:10;height:20" coordorigin="6025,-1752" coordsize="10,20">
              <v:shape style="position:absolute;left:6025;top:-1752;width:10;height:20" coordorigin="6025,-1752" coordsize="10,20" path="m6025,-1732l6035,-1732,6035,-1752,6025,-1752,6025,-1732xe" filled="true" fillcolor="#000000" stroked="false">
                <v:path arrowok="t"/>
                <v:fill type="solid"/>
              </v:shape>
            </v:group>
            <v:group style="position:absolute;left:6025;top:-1732;width:10;height:20" coordorigin="6025,-1732" coordsize="10,20">
              <v:shape style="position:absolute;left:6025;top:-1732;width:10;height:20" coordorigin="6025,-1732" coordsize="10,20" path="m6025,-1713l6035,-1713,6035,-1732,6025,-1732,6025,-1713xe" filled="true" fillcolor="#000000" stroked="false">
                <v:path arrowok="t"/>
                <v:fill type="solid"/>
              </v:shape>
            </v:group>
            <v:group style="position:absolute;left:6025;top:-1713;width:10;height:20" coordorigin="6025,-1713" coordsize="10,20">
              <v:shape style="position:absolute;left:6025;top:-1713;width:10;height:20" coordorigin="6025,-1713" coordsize="10,20" path="m6025,-1694l6035,-1694,6035,-1713,6025,-1713,6025,-1694xe" filled="true" fillcolor="#000000" stroked="false">
                <v:path arrowok="t"/>
                <v:fill type="solid"/>
              </v:shape>
            </v:group>
            <v:group style="position:absolute;left:6594;top:-2079;width:10;height:20" coordorigin="6594,-2079" coordsize="10,20">
              <v:shape style="position:absolute;left:6594;top:-2079;width:10;height:20" coordorigin="6594,-2079" coordsize="10,20" path="m6594,-2059l6604,-2059,6604,-2079,6594,-2079,6594,-2059xe" filled="true" fillcolor="#000000" stroked="false">
                <v:path arrowok="t"/>
                <v:fill type="solid"/>
              </v:shape>
            </v:group>
            <v:group style="position:absolute;left:6594;top:-2059;width:10;height:20" coordorigin="6594,-2059" coordsize="10,20">
              <v:shape style="position:absolute;left:6594;top:-2059;width:10;height:20" coordorigin="6594,-2059" coordsize="10,20" path="m6594,-2040l6604,-2040,6604,-2059,6594,-2059,6594,-2040xe" filled="true" fillcolor="#000000" stroked="false">
                <v:path arrowok="t"/>
                <v:fill type="solid"/>
              </v:shape>
            </v:group>
            <v:group style="position:absolute;left:6594;top:-2040;width:10;height:20" coordorigin="6594,-2040" coordsize="10,20">
              <v:shape style="position:absolute;left:6594;top:-2040;width:10;height:20" coordorigin="6594,-2040" coordsize="10,20" path="m6594,-2021l6604,-2021,6604,-2040,6594,-2040,6594,-2021xe" filled="true" fillcolor="#000000" stroked="false">
                <v:path arrowok="t"/>
                <v:fill type="solid"/>
              </v:shape>
            </v:group>
            <v:group style="position:absolute;left:6594;top:-2021;width:10;height:20" coordorigin="6594,-2021" coordsize="10,20">
              <v:shape style="position:absolute;left:6594;top:-2021;width:10;height:20" coordorigin="6594,-2021" coordsize="10,20" path="m6594,-2002l6604,-2002,6604,-2021,6594,-2021,6594,-2002xe" filled="true" fillcolor="#000000" stroked="false">
                <v:path arrowok="t"/>
                <v:fill type="solid"/>
              </v:shape>
            </v:group>
            <v:group style="position:absolute;left:6594;top:-2002;width:10;height:20" coordorigin="6594,-2002" coordsize="10,20">
              <v:shape style="position:absolute;left:6594;top:-2002;width:10;height:20" coordorigin="6594,-2002" coordsize="10,20" path="m6594,-1983l6604,-1983,6604,-2002,6594,-2002,6594,-1983xe" filled="true" fillcolor="#000000" stroked="false">
                <v:path arrowok="t"/>
                <v:fill type="solid"/>
              </v:shape>
            </v:group>
            <v:group style="position:absolute;left:6594;top:-1983;width:10;height:20" coordorigin="6594,-1983" coordsize="10,20">
              <v:shape style="position:absolute;left:6594;top:-1983;width:10;height:20" coordorigin="6594,-1983" coordsize="10,20" path="m6594,-1963l6604,-1963,6604,-1983,6594,-1983,6594,-1963xe" filled="true" fillcolor="#000000" stroked="false">
                <v:path arrowok="t"/>
                <v:fill type="solid"/>
              </v:shape>
            </v:group>
            <v:group style="position:absolute;left:6594;top:-1963;width:10;height:20" coordorigin="6594,-1963" coordsize="10,20">
              <v:shape style="position:absolute;left:6594;top:-1963;width:10;height:20" coordorigin="6594,-1963" coordsize="10,20" path="m6594,-1944l6604,-1944,6604,-1963,6594,-1963,6594,-1944xe" filled="true" fillcolor="#000000" stroked="false">
                <v:path arrowok="t"/>
                <v:fill type="solid"/>
              </v:shape>
            </v:group>
            <v:group style="position:absolute;left:6594;top:-1944;width:10;height:20" coordorigin="6594,-1944" coordsize="10,20">
              <v:shape style="position:absolute;left:6594;top:-1944;width:10;height:20" coordorigin="6594,-1944" coordsize="10,20" path="m6594,-1925l6604,-1925,6604,-1944,6594,-1944,6594,-1925xe" filled="true" fillcolor="#000000" stroked="false">
                <v:path arrowok="t"/>
                <v:fill type="solid"/>
              </v:shape>
            </v:group>
            <v:group style="position:absolute;left:6594;top:-1925;width:10;height:20" coordorigin="6594,-1925" coordsize="10,20">
              <v:shape style="position:absolute;left:6594;top:-1925;width:10;height:20" coordorigin="6594,-1925" coordsize="10,20" path="m6594,-1906l6604,-1906,6604,-1925,6594,-1925,6594,-1906xe" filled="true" fillcolor="#000000" stroked="false">
                <v:path arrowok="t"/>
                <v:fill type="solid"/>
              </v:shape>
            </v:group>
            <v:group style="position:absolute;left:6594;top:-1906;width:10;height:20" coordorigin="6594,-1906" coordsize="10,20">
              <v:shape style="position:absolute;left:6594;top:-1906;width:10;height:20" coordorigin="6594,-1906" coordsize="10,20" path="m6594,-1887l6604,-1887,6604,-1906,6594,-1906,6594,-1887xe" filled="true" fillcolor="#000000" stroked="false">
                <v:path arrowok="t"/>
                <v:fill type="solid"/>
              </v:shape>
            </v:group>
            <v:group style="position:absolute;left:6594;top:-1887;width:10;height:20" coordorigin="6594,-1887" coordsize="10,20">
              <v:shape style="position:absolute;left:6594;top:-1887;width:10;height:20" coordorigin="6594,-1887" coordsize="10,20" path="m6594,-1867l6604,-1867,6604,-1887,6594,-1887,6594,-1867xe" filled="true" fillcolor="#000000" stroked="false">
                <v:path arrowok="t"/>
                <v:fill type="solid"/>
              </v:shape>
            </v:group>
            <v:group style="position:absolute;left:6594;top:-1867;width:10;height:20" coordorigin="6594,-1867" coordsize="10,20">
              <v:shape style="position:absolute;left:6594;top:-1867;width:10;height:20" coordorigin="6594,-1867" coordsize="10,20" path="m6594,-1848l6604,-1848,6604,-1867,6594,-1867,6594,-1848xe" filled="true" fillcolor="#000000" stroked="false">
                <v:path arrowok="t"/>
                <v:fill type="solid"/>
              </v:shape>
            </v:group>
            <v:group style="position:absolute;left:6594;top:-1848;width:10;height:20" coordorigin="6594,-1848" coordsize="10,20">
              <v:shape style="position:absolute;left:6594;top:-1848;width:10;height:20" coordorigin="6594,-1848" coordsize="10,20" path="m6594,-1829l6604,-1829,6604,-1848,6594,-1848,6594,-1829xe" filled="true" fillcolor="#000000" stroked="false">
                <v:path arrowok="t"/>
                <v:fill type="solid"/>
              </v:shape>
            </v:group>
            <v:group style="position:absolute;left:6594;top:-1829;width:10;height:20" coordorigin="6594,-1829" coordsize="10,20">
              <v:shape style="position:absolute;left:6594;top:-1829;width:10;height:20" coordorigin="6594,-1829" coordsize="10,20" path="m6594,-1810l6604,-1810,6604,-1829,6594,-1829,6594,-1810xe" filled="true" fillcolor="#000000" stroked="false">
                <v:path arrowok="t"/>
                <v:fill type="solid"/>
              </v:shape>
            </v:group>
            <v:group style="position:absolute;left:6594;top:-1810;width:10;height:20" coordorigin="6594,-1810" coordsize="10,20">
              <v:shape style="position:absolute;left:6594;top:-1810;width:10;height:20" coordorigin="6594,-1810" coordsize="10,20" path="m6594,-1791l6604,-1791,6604,-1810,6594,-1810,6594,-1791xe" filled="true" fillcolor="#000000" stroked="false">
                <v:path arrowok="t"/>
                <v:fill type="solid"/>
              </v:shape>
            </v:group>
            <v:group style="position:absolute;left:6594;top:-1791;width:10;height:20" coordorigin="6594,-1791" coordsize="10,20">
              <v:shape style="position:absolute;left:6594;top:-1791;width:10;height:20" coordorigin="6594,-1791" coordsize="10,20" path="m6594,-1771l6604,-1771,6604,-1791,6594,-1791,6594,-1771xe" filled="true" fillcolor="#000000" stroked="false">
                <v:path arrowok="t"/>
                <v:fill type="solid"/>
              </v:shape>
            </v:group>
            <v:group style="position:absolute;left:6594;top:-1771;width:10;height:20" coordorigin="6594,-1771" coordsize="10,20">
              <v:shape style="position:absolute;left:6594;top:-1771;width:10;height:20" coordorigin="6594,-1771" coordsize="10,20" path="m6594,-1752l6604,-1752,6604,-1771,6594,-1771,6594,-1752xe" filled="true" fillcolor="#000000" stroked="false">
                <v:path arrowok="t"/>
                <v:fill type="solid"/>
              </v:shape>
            </v:group>
            <v:group style="position:absolute;left:6594;top:-1752;width:10;height:20" coordorigin="6594,-1752" coordsize="10,20">
              <v:shape style="position:absolute;left:6594;top:-1752;width:10;height:20" coordorigin="6594,-1752" coordsize="10,20" path="m6594,-1732l6604,-1732,6604,-1752,6594,-1752,6594,-1732xe" filled="true" fillcolor="#000000" stroked="false">
                <v:path arrowok="t"/>
                <v:fill type="solid"/>
              </v:shape>
            </v:group>
            <v:group style="position:absolute;left:6594;top:-1732;width:10;height:20" coordorigin="6594,-1732" coordsize="10,20">
              <v:shape style="position:absolute;left:6594;top:-1732;width:10;height:20" coordorigin="6594,-1732" coordsize="10,20" path="m6594,-1713l6604,-1713,6604,-1732,6594,-1732,6594,-1713xe" filled="true" fillcolor="#000000" stroked="false">
                <v:path arrowok="t"/>
                <v:fill type="solid"/>
              </v:shape>
            </v:group>
            <v:group style="position:absolute;left:6594;top:-1713;width:10;height:20" coordorigin="6594,-1713" coordsize="10,20">
              <v:shape style="position:absolute;left:6594;top:-1713;width:10;height:20" coordorigin="6594,-1713" coordsize="10,20" path="m6594,-1694l6604,-1694,6604,-1713,6594,-1713,6594,-1694xe" filled="true" fillcolor="#000000" stroked="false">
                <v:path arrowok="t"/>
                <v:fill type="solid"/>
              </v:shape>
            </v:group>
            <v:group style="position:absolute;left:7720;top:-2079;width:10;height:20" coordorigin="7720,-2079" coordsize="10,20">
              <v:shape style="position:absolute;left:7720;top:-2079;width:10;height:20" coordorigin="7720,-2079" coordsize="10,20" path="m7720,-2059l7729,-2059,7729,-2079,7720,-2079,7720,-2059xe" filled="true" fillcolor="#000000" stroked="false">
                <v:path arrowok="t"/>
                <v:fill type="solid"/>
              </v:shape>
            </v:group>
            <v:group style="position:absolute;left:7720;top:-2059;width:10;height:20" coordorigin="7720,-2059" coordsize="10,20">
              <v:shape style="position:absolute;left:7720;top:-2059;width:10;height:20" coordorigin="7720,-2059" coordsize="10,20" path="m7720,-2040l7729,-2040,7729,-2059,7720,-2059,7720,-2040xe" filled="true" fillcolor="#000000" stroked="false">
                <v:path arrowok="t"/>
                <v:fill type="solid"/>
              </v:shape>
            </v:group>
            <v:group style="position:absolute;left:7720;top:-2040;width:10;height:20" coordorigin="7720,-2040" coordsize="10,20">
              <v:shape style="position:absolute;left:7720;top:-2040;width:10;height:20" coordorigin="7720,-2040" coordsize="10,20" path="m7720,-2021l7729,-2021,7729,-2040,7720,-2040,7720,-2021xe" filled="true" fillcolor="#000000" stroked="false">
                <v:path arrowok="t"/>
                <v:fill type="solid"/>
              </v:shape>
            </v:group>
            <v:group style="position:absolute;left:7720;top:-2021;width:10;height:20" coordorigin="7720,-2021" coordsize="10,20">
              <v:shape style="position:absolute;left:7720;top:-2021;width:10;height:20" coordorigin="7720,-2021" coordsize="10,20" path="m7720,-2002l7729,-2002,7729,-2021,7720,-2021,7720,-2002xe" filled="true" fillcolor="#000000" stroked="false">
                <v:path arrowok="t"/>
                <v:fill type="solid"/>
              </v:shape>
            </v:group>
            <v:group style="position:absolute;left:7720;top:-2002;width:10;height:20" coordorigin="7720,-2002" coordsize="10,20">
              <v:shape style="position:absolute;left:7720;top:-2002;width:10;height:20" coordorigin="7720,-2002" coordsize="10,20" path="m7720,-1983l7729,-1983,7729,-2002,7720,-2002,7720,-1983xe" filled="true" fillcolor="#000000" stroked="false">
                <v:path arrowok="t"/>
                <v:fill type="solid"/>
              </v:shape>
            </v:group>
            <v:group style="position:absolute;left:7720;top:-1983;width:10;height:20" coordorigin="7720,-1983" coordsize="10,20">
              <v:shape style="position:absolute;left:7720;top:-1983;width:10;height:20" coordorigin="7720,-1983" coordsize="10,20" path="m7720,-1963l7729,-1963,7729,-1983,7720,-1983,7720,-1963xe" filled="true" fillcolor="#000000" stroked="false">
                <v:path arrowok="t"/>
                <v:fill type="solid"/>
              </v:shape>
            </v:group>
            <v:group style="position:absolute;left:7720;top:-1963;width:10;height:20" coordorigin="7720,-1963" coordsize="10,20">
              <v:shape style="position:absolute;left:7720;top:-1963;width:10;height:20" coordorigin="7720,-1963" coordsize="10,20" path="m7720,-1944l7729,-1944,7729,-1963,7720,-1963,7720,-1944xe" filled="true" fillcolor="#000000" stroked="false">
                <v:path arrowok="t"/>
                <v:fill type="solid"/>
              </v:shape>
            </v:group>
            <v:group style="position:absolute;left:7720;top:-1944;width:10;height:20" coordorigin="7720,-1944" coordsize="10,20">
              <v:shape style="position:absolute;left:7720;top:-1944;width:10;height:20" coordorigin="7720,-1944" coordsize="10,20" path="m7720,-1925l7729,-1925,7729,-1944,7720,-1944,7720,-1925xe" filled="true" fillcolor="#000000" stroked="false">
                <v:path arrowok="t"/>
                <v:fill type="solid"/>
              </v:shape>
            </v:group>
            <v:group style="position:absolute;left:7720;top:-1925;width:10;height:20" coordorigin="7720,-1925" coordsize="10,20">
              <v:shape style="position:absolute;left:7720;top:-1925;width:10;height:20" coordorigin="7720,-1925" coordsize="10,20" path="m7720,-1906l7729,-1906,7729,-1925,7720,-1925,7720,-1906xe" filled="true" fillcolor="#000000" stroked="false">
                <v:path arrowok="t"/>
                <v:fill type="solid"/>
              </v:shape>
            </v:group>
            <v:group style="position:absolute;left:7720;top:-1906;width:10;height:20" coordorigin="7720,-1906" coordsize="10,20">
              <v:shape style="position:absolute;left:7720;top:-1906;width:10;height:20" coordorigin="7720,-1906" coordsize="10,20" path="m7720,-1887l7729,-1887,7729,-1906,7720,-1906,7720,-1887xe" filled="true" fillcolor="#000000" stroked="false">
                <v:path arrowok="t"/>
                <v:fill type="solid"/>
              </v:shape>
            </v:group>
            <v:group style="position:absolute;left:7720;top:-1887;width:10;height:20" coordorigin="7720,-1887" coordsize="10,20">
              <v:shape style="position:absolute;left:7720;top:-1887;width:10;height:20" coordorigin="7720,-1887" coordsize="10,20" path="m7720,-1867l7729,-1867,7729,-1887,7720,-1887,7720,-1867xe" filled="true" fillcolor="#000000" stroked="false">
                <v:path arrowok="t"/>
                <v:fill type="solid"/>
              </v:shape>
            </v:group>
            <v:group style="position:absolute;left:7720;top:-1867;width:10;height:20" coordorigin="7720,-1867" coordsize="10,20">
              <v:shape style="position:absolute;left:7720;top:-1867;width:10;height:20" coordorigin="7720,-1867" coordsize="10,20" path="m7720,-1848l7729,-1848,7729,-1867,7720,-1867,7720,-1848xe" filled="true" fillcolor="#000000" stroked="false">
                <v:path arrowok="t"/>
                <v:fill type="solid"/>
              </v:shape>
            </v:group>
            <v:group style="position:absolute;left:7720;top:-1848;width:10;height:20" coordorigin="7720,-1848" coordsize="10,20">
              <v:shape style="position:absolute;left:7720;top:-1848;width:10;height:20" coordorigin="7720,-1848" coordsize="10,20" path="m7720,-1829l7729,-1829,7729,-1848,7720,-1848,7720,-1829xe" filled="true" fillcolor="#000000" stroked="false">
                <v:path arrowok="t"/>
                <v:fill type="solid"/>
              </v:shape>
            </v:group>
            <v:group style="position:absolute;left:7720;top:-1829;width:10;height:20" coordorigin="7720,-1829" coordsize="10,20">
              <v:shape style="position:absolute;left:7720;top:-1829;width:10;height:20" coordorigin="7720,-1829" coordsize="10,20" path="m7720,-1810l7729,-1810,7729,-1829,7720,-1829,7720,-1810xe" filled="true" fillcolor="#000000" stroked="false">
                <v:path arrowok="t"/>
                <v:fill type="solid"/>
              </v:shape>
            </v:group>
            <v:group style="position:absolute;left:7720;top:-1810;width:10;height:20" coordorigin="7720,-1810" coordsize="10,20">
              <v:shape style="position:absolute;left:7720;top:-1810;width:10;height:20" coordorigin="7720,-1810" coordsize="10,20" path="m7720,-1791l7729,-1791,7729,-1810,7720,-1810,7720,-1791xe" filled="true" fillcolor="#000000" stroked="false">
                <v:path arrowok="t"/>
                <v:fill type="solid"/>
              </v:shape>
            </v:group>
            <v:group style="position:absolute;left:7720;top:-1791;width:10;height:20" coordorigin="7720,-1791" coordsize="10,20">
              <v:shape style="position:absolute;left:7720;top:-1791;width:10;height:20" coordorigin="7720,-1791" coordsize="10,20" path="m7720,-1771l7729,-1771,7729,-1791,7720,-1791,7720,-1771xe" filled="true" fillcolor="#000000" stroked="false">
                <v:path arrowok="t"/>
                <v:fill type="solid"/>
              </v:shape>
            </v:group>
            <v:group style="position:absolute;left:7720;top:-1771;width:10;height:20" coordorigin="7720,-1771" coordsize="10,20">
              <v:shape style="position:absolute;left:7720;top:-1771;width:10;height:20" coordorigin="7720,-1771" coordsize="10,20" path="m7720,-1752l7729,-1752,7729,-1771,7720,-1771,7720,-1752xe" filled="true" fillcolor="#000000" stroked="false">
                <v:path arrowok="t"/>
                <v:fill type="solid"/>
              </v:shape>
            </v:group>
            <v:group style="position:absolute;left:7720;top:-1752;width:10;height:20" coordorigin="7720,-1752" coordsize="10,20">
              <v:shape style="position:absolute;left:7720;top:-1752;width:10;height:20" coordorigin="7720,-1752" coordsize="10,20" path="m7720,-1732l7729,-1732,7729,-1752,7720,-1752,7720,-1732xe" filled="true" fillcolor="#000000" stroked="false">
                <v:path arrowok="t"/>
                <v:fill type="solid"/>
              </v:shape>
            </v:group>
            <v:group style="position:absolute;left:7720;top:-1732;width:10;height:20" coordorigin="7720,-1732" coordsize="10,20">
              <v:shape style="position:absolute;left:7720;top:-1732;width:10;height:20" coordorigin="7720,-1732" coordsize="10,20" path="m7720,-1713l7729,-1713,7729,-1732,7720,-1732,7720,-1713xe" filled="true" fillcolor="#000000" stroked="false">
                <v:path arrowok="t"/>
                <v:fill type="solid"/>
              </v:shape>
            </v:group>
            <v:group style="position:absolute;left:7720;top:-1713;width:10;height:20" coordorigin="7720,-1713" coordsize="10,20">
              <v:shape style="position:absolute;left:7720;top:-1713;width:10;height:20" coordorigin="7720,-1713" coordsize="10,20" path="m7720,-1694l7729,-1694,7729,-1713,7720,-1713,7720,-1694xe" filled="true" fillcolor="#000000" stroked="false">
                <v:path arrowok="t"/>
                <v:fill type="solid"/>
              </v:shape>
            </v:group>
            <v:group style="position:absolute;left:8490;top:-2079;width:10;height:20" coordorigin="8490,-2079" coordsize="10,20">
              <v:shape style="position:absolute;left:8490;top:-2079;width:10;height:20" coordorigin="8490,-2079" coordsize="10,20" path="m8490,-2059l8500,-2059,8500,-2079,8490,-2079,8490,-2059xe" filled="true" fillcolor="#000000" stroked="false">
                <v:path arrowok="t"/>
                <v:fill type="solid"/>
              </v:shape>
            </v:group>
            <v:group style="position:absolute;left:8490;top:-2059;width:10;height:20" coordorigin="8490,-2059" coordsize="10,20">
              <v:shape style="position:absolute;left:8490;top:-2059;width:10;height:20" coordorigin="8490,-2059" coordsize="10,20" path="m8490,-2040l8500,-2040,8500,-2059,8490,-2059,8490,-2040xe" filled="true" fillcolor="#000000" stroked="false">
                <v:path arrowok="t"/>
                <v:fill type="solid"/>
              </v:shape>
            </v:group>
            <v:group style="position:absolute;left:8490;top:-2040;width:10;height:20" coordorigin="8490,-2040" coordsize="10,20">
              <v:shape style="position:absolute;left:8490;top:-2040;width:10;height:20" coordorigin="8490,-2040" coordsize="10,20" path="m8490,-2021l8500,-2021,8500,-2040,8490,-2040,8490,-2021xe" filled="true" fillcolor="#000000" stroked="false">
                <v:path arrowok="t"/>
                <v:fill type="solid"/>
              </v:shape>
            </v:group>
            <v:group style="position:absolute;left:8490;top:-2021;width:10;height:20" coordorigin="8490,-2021" coordsize="10,20">
              <v:shape style="position:absolute;left:8490;top:-2021;width:10;height:20" coordorigin="8490,-2021" coordsize="10,20" path="m8490,-2002l8500,-2002,8500,-2021,8490,-2021,8490,-2002xe" filled="true" fillcolor="#000000" stroked="false">
                <v:path arrowok="t"/>
                <v:fill type="solid"/>
              </v:shape>
            </v:group>
            <v:group style="position:absolute;left:8490;top:-2002;width:10;height:20" coordorigin="8490,-2002" coordsize="10,20">
              <v:shape style="position:absolute;left:8490;top:-2002;width:10;height:20" coordorigin="8490,-2002" coordsize="10,20" path="m8490,-1983l8500,-1983,8500,-2002,8490,-2002,8490,-1983xe" filled="true" fillcolor="#000000" stroked="false">
                <v:path arrowok="t"/>
                <v:fill type="solid"/>
              </v:shape>
            </v:group>
            <v:group style="position:absolute;left:8490;top:-1983;width:10;height:20" coordorigin="8490,-1983" coordsize="10,20">
              <v:shape style="position:absolute;left:8490;top:-1983;width:10;height:20" coordorigin="8490,-1983" coordsize="10,20" path="m8490,-1963l8500,-1963,8500,-1983,8490,-1983,8490,-1963xe" filled="true" fillcolor="#000000" stroked="false">
                <v:path arrowok="t"/>
                <v:fill type="solid"/>
              </v:shape>
            </v:group>
            <v:group style="position:absolute;left:8490;top:-1963;width:10;height:20" coordorigin="8490,-1963" coordsize="10,20">
              <v:shape style="position:absolute;left:8490;top:-1963;width:10;height:20" coordorigin="8490,-1963" coordsize="10,20" path="m8490,-1944l8500,-1944,8500,-1963,8490,-1963,8490,-1944xe" filled="true" fillcolor="#000000" stroked="false">
                <v:path arrowok="t"/>
                <v:fill type="solid"/>
              </v:shape>
            </v:group>
            <v:group style="position:absolute;left:8490;top:-1944;width:10;height:20" coordorigin="8490,-1944" coordsize="10,20">
              <v:shape style="position:absolute;left:8490;top:-1944;width:10;height:20" coordorigin="8490,-1944" coordsize="10,20" path="m8490,-1925l8500,-1925,8500,-1944,8490,-1944,8490,-1925xe" filled="true" fillcolor="#000000" stroked="false">
                <v:path arrowok="t"/>
                <v:fill type="solid"/>
              </v:shape>
            </v:group>
            <v:group style="position:absolute;left:8490;top:-1925;width:10;height:20" coordorigin="8490,-1925" coordsize="10,20">
              <v:shape style="position:absolute;left:8490;top:-1925;width:10;height:20" coordorigin="8490,-1925" coordsize="10,20" path="m8490,-1906l8500,-1906,8500,-1925,8490,-1925,8490,-1906xe" filled="true" fillcolor="#000000" stroked="false">
                <v:path arrowok="t"/>
                <v:fill type="solid"/>
              </v:shape>
            </v:group>
            <v:group style="position:absolute;left:8490;top:-1906;width:10;height:20" coordorigin="8490,-1906" coordsize="10,20">
              <v:shape style="position:absolute;left:8490;top:-1906;width:10;height:20" coordorigin="8490,-1906" coordsize="10,20" path="m8490,-1887l8500,-1887,8500,-1906,8490,-1906,8490,-1887xe" filled="true" fillcolor="#000000" stroked="false">
                <v:path arrowok="t"/>
                <v:fill type="solid"/>
              </v:shape>
            </v:group>
            <v:group style="position:absolute;left:8490;top:-1887;width:10;height:20" coordorigin="8490,-1887" coordsize="10,20">
              <v:shape style="position:absolute;left:8490;top:-1887;width:10;height:20" coordorigin="8490,-1887" coordsize="10,20" path="m8490,-1867l8500,-1867,8500,-1887,8490,-1887,8490,-1867xe" filled="true" fillcolor="#000000" stroked="false">
                <v:path arrowok="t"/>
                <v:fill type="solid"/>
              </v:shape>
            </v:group>
            <v:group style="position:absolute;left:8490;top:-1867;width:10;height:20" coordorigin="8490,-1867" coordsize="10,20">
              <v:shape style="position:absolute;left:8490;top:-1867;width:10;height:20" coordorigin="8490,-1867" coordsize="10,20" path="m8490,-1848l8500,-1848,8500,-1867,8490,-1867,8490,-1848xe" filled="true" fillcolor="#000000" stroked="false">
                <v:path arrowok="t"/>
                <v:fill type="solid"/>
              </v:shape>
            </v:group>
            <v:group style="position:absolute;left:8490;top:-1848;width:10;height:20" coordorigin="8490,-1848" coordsize="10,20">
              <v:shape style="position:absolute;left:8490;top:-1848;width:10;height:20" coordorigin="8490,-1848" coordsize="10,20" path="m8490,-1829l8500,-1829,8500,-1848,8490,-1848,8490,-1829xe" filled="true" fillcolor="#000000" stroked="false">
                <v:path arrowok="t"/>
                <v:fill type="solid"/>
              </v:shape>
            </v:group>
            <v:group style="position:absolute;left:8490;top:-1829;width:10;height:20" coordorigin="8490,-1829" coordsize="10,20">
              <v:shape style="position:absolute;left:8490;top:-1829;width:10;height:20" coordorigin="8490,-1829" coordsize="10,20" path="m8490,-1810l8500,-1810,8500,-1829,8490,-1829,8490,-1810xe" filled="true" fillcolor="#000000" stroked="false">
                <v:path arrowok="t"/>
                <v:fill type="solid"/>
              </v:shape>
            </v:group>
            <v:group style="position:absolute;left:8490;top:-1810;width:10;height:20" coordorigin="8490,-1810" coordsize="10,20">
              <v:shape style="position:absolute;left:8490;top:-1810;width:10;height:20" coordorigin="8490,-1810" coordsize="10,20" path="m8490,-1791l8500,-1791,8500,-1810,8490,-1810,8490,-1791xe" filled="true" fillcolor="#000000" stroked="false">
                <v:path arrowok="t"/>
                <v:fill type="solid"/>
              </v:shape>
            </v:group>
            <v:group style="position:absolute;left:8490;top:-1791;width:10;height:20" coordorigin="8490,-1791" coordsize="10,20">
              <v:shape style="position:absolute;left:8490;top:-1791;width:10;height:20" coordorigin="8490,-1791" coordsize="10,20" path="m8490,-1771l8500,-1771,8500,-1791,8490,-1791,8490,-1771xe" filled="true" fillcolor="#000000" stroked="false">
                <v:path arrowok="t"/>
                <v:fill type="solid"/>
              </v:shape>
            </v:group>
            <v:group style="position:absolute;left:8490;top:-1771;width:10;height:20" coordorigin="8490,-1771" coordsize="10,20">
              <v:shape style="position:absolute;left:8490;top:-1771;width:10;height:20" coordorigin="8490,-1771" coordsize="10,20" path="m8490,-1752l8500,-1752,8500,-1771,8490,-1771,8490,-1752xe" filled="true" fillcolor="#000000" stroked="false">
                <v:path arrowok="t"/>
                <v:fill type="solid"/>
              </v:shape>
            </v:group>
            <v:group style="position:absolute;left:8490;top:-1752;width:10;height:20" coordorigin="8490,-1752" coordsize="10,20">
              <v:shape style="position:absolute;left:8490;top:-1752;width:10;height:20" coordorigin="8490,-1752" coordsize="10,20" path="m8490,-1732l8500,-1732,8500,-1752,8490,-1752,8490,-1732xe" filled="true" fillcolor="#000000" stroked="false">
                <v:path arrowok="t"/>
                <v:fill type="solid"/>
              </v:shape>
            </v:group>
            <v:group style="position:absolute;left:8490;top:-1732;width:10;height:20" coordorigin="8490,-1732" coordsize="10,20">
              <v:shape style="position:absolute;left:8490;top:-1732;width:10;height:20" coordorigin="8490,-1732" coordsize="10,20" path="m8490,-1713l8500,-1713,8500,-1732,8490,-1732,8490,-1713xe" filled="true" fillcolor="#000000" stroked="false">
                <v:path arrowok="t"/>
                <v:fill type="solid"/>
              </v:shape>
            </v:group>
            <v:group style="position:absolute;left:8490;top:-1713;width:10;height:20" coordorigin="8490,-1713" coordsize="10,20">
              <v:shape style="position:absolute;left:8490;top:-1713;width:10;height:20" coordorigin="8490,-1713" coordsize="10,20" path="m8490,-1694l8500,-1694,8500,-1713,8490,-1713,8490,-1694xe" filled="true" fillcolor="#000000" stroked="false">
                <v:path arrowok="t"/>
                <v:fill type="solid"/>
              </v:shape>
            </v:group>
            <v:group style="position:absolute;left:9280;top:-2079;width:10;height:20" coordorigin="9280,-2079" coordsize="10,20">
              <v:shape style="position:absolute;left:9280;top:-2079;width:10;height:20" coordorigin="9280,-2079" coordsize="10,20" path="m9280,-2059l9290,-2059,9290,-2079,9280,-2079,9280,-2059xe" filled="true" fillcolor="#000000" stroked="false">
                <v:path arrowok="t"/>
                <v:fill type="solid"/>
              </v:shape>
            </v:group>
            <v:group style="position:absolute;left:9280;top:-2059;width:10;height:20" coordorigin="9280,-2059" coordsize="10,20">
              <v:shape style="position:absolute;left:9280;top:-2059;width:10;height:20" coordorigin="9280,-2059" coordsize="10,20" path="m9280,-2040l9290,-2040,9290,-2059,9280,-2059,9280,-2040xe" filled="true" fillcolor="#000000" stroked="false">
                <v:path arrowok="t"/>
                <v:fill type="solid"/>
              </v:shape>
            </v:group>
            <v:group style="position:absolute;left:9280;top:-2040;width:10;height:20" coordorigin="9280,-2040" coordsize="10,20">
              <v:shape style="position:absolute;left:9280;top:-2040;width:10;height:20" coordorigin="9280,-2040" coordsize="10,20" path="m9280,-2021l9290,-2021,9290,-2040,9280,-2040,9280,-2021xe" filled="true" fillcolor="#000000" stroked="false">
                <v:path arrowok="t"/>
                <v:fill type="solid"/>
              </v:shape>
            </v:group>
            <v:group style="position:absolute;left:9280;top:-2021;width:10;height:20" coordorigin="9280,-2021" coordsize="10,20">
              <v:shape style="position:absolute;left:9280;top:-2021;width:10;height:20" coordorigin="9280,-2021" coordsize="10,20" path="m9280,-2002l9290,-2002,9290,-2021,9280,-2021,9280,-2002xe" filled="true" fillcolor="#000000" stroked="false">
                <v:path arrowok="t"/>
                <v:fill type="solid"/>
              </v:shape>
            </v:group>
            <v:group style="position:absolute;left:9280;top:-2002;width:10;height:20" coordorigin="9280,-2002" coordsize="10,20">
              <v:shape style="position:absolute;left:9280;top:-2002;width:10;height:20" coordorigin="9280,-2002" coordsize="10,20" path="m9280,-1983l9290,-1983,9290,-2002,9280,-2002,9280,-1983xe" filled="true" fillcolor="#000000" stroked="false">
                <v:path arrowok="t"/>
                <v:fill type="solid"/>
              </v:shape>
            </v:group>
            <v:group style="position:absolute;left:9280;top:-1983;width:10;height:20" coordorigin="9280,-1983" coordsize="10,20">
              <v:shape style="position:absolute;left:9280;top:-1983;width:10;height:20" coordorigin="9280,-1983" coordsize="10,20" path="m9280,-1963l9290,-1963,9290,-1983,9280,-1983,9280,-1963xe" filled="true" fillcolor="#000000" stroked="false">
                <v:path arrowok="t"/>
                <v:fill type="solid"/>
              </v:shape>
            </v:group>
            <v:group style="position:absolute;left:9280;top:-1963;width:10;height:20" coordorigin="9280,-1963" coordsize="10,20">
              <v:shape style="position:absolute;left:9280;top:-1963;width:10;height:20" coordorigin="9280,-1963" coordsize="10,20" path="m9280,-1944l9290,-1944,9290,-1963,9280,-1963,9280,-1944xe" filled="true" fillcolor="#000000" stroked="false">
                <v:path arrowok="t"/>
                <v:fill type="solid"/>
              </v:shape>
            </v:group>
            <v:group style="position:absolute;left:9280;top:-1944;width:10;height:20" coordorigin="9280,-1944" coordsize="10,20">
              <v:shape style="position:absolute;left:9280;top:-1944;width:10;height:20" coordorigin="9280,-1944" coordsize="10,20" path="m9280,-1925l9290,-1925,9290,-1944,9280,-1944,9280,-1925xe" filled="true" fillcolor="#000000" stroked="false">
                <v:path arrowok="t"/>
                <v:fill type="solid"/>
              </v:shape>
            </v:group>
            <v:group style="position:absolute;left:9280;top:-1925;width:10;height:20" coordorigin="9280,-1925" coordsize="10,20">
              <v:shape style="position:absolute;left:9280;top:-1925;width:10;height:20" coordorigin="9280,-1925" coordsize="10,20" path="m9280,-1906l9290,-1906,9290,-1925,9280,-1925,9280,-1906xe" filled="true" fillcolor="#000000" stroked="false">
                <v:path arrowok="t"/>
                <v:fill type="solid"/>
              </v:shape>
            </v:group>
            <v:group style="position:absolute;left:9280;top:-1906;width:10;height:20" coordorigin="9280,-1906" coordsize="10,20">
              <v:shape style="position:absolute;left:9280;top:-1906;width:10;height:20" coordorigin="9280,-1906" coordsize="10,20" path="m9280,-1887l9290,-1887,9290,-1906,9280,-1906,9280,-1887xe" filled="true" fillcolor="#000000" stroked="false">
                <v:path arrowok="t"/>
                <v:fill type="solid"/>
              </v:shape>
            </v:group>
            <v:group style="position:absolute;left:9280;top:-1887;width:10;height:20" coordorigin="9280,-1887" coordsize="10,20">
              <v:shape style="position:absolute;left:9280;top:-1887;width:10;height:20" coordorigin="9280,-1887" coordsize="10,20" path="m9280,-1867l9290,-1867,9290,-1887,9280,-1887,9280,-1867xe" filled="true" fillcolor="#000000" stroked="false">
                <v:path arrowok="t"/>
                <v:fill type="solid"/>
              </v:shape>
            </v:group>
            <v:group style="position:absolute;left:9280;top:-1867;width:10;height:20" coordorigin="9280,-1867" coordsize="10,20">
              <v:shape style="position:absolute;left:9280;top:-1867;width:10;height:20" coordorigin="9280,-1867" coordsize="10,20" path="m9280,-1848l9290,-1848,9290,-1867,9280,-1867,9280,-1848xe" filled="true" fillcolor="#000000" stroked="false">
                <v:path arrowok="t"/>
                <v:fill type="solid"/>
              </v:shape>
            </v:group>
            <v:group style="position:absolute;left:9280;top:-1848;width:10;height:20" coordorigin="9280,-1848" coordsize="10,20">
              <v:shape style="position:absolute;left:9280;top:-1848;width:10;height:20" coordorigin="9280,-1848" coordsize="10,20" path="m9280,-1829l9290,-1829,9290,-1848,9280,-1848,9280,-1829xe" filled="true" fillcolor="#000000" stroked="false">
                <v:path arrowok="t"/>
                <v:fill type="solid"/>
              </v:shape>
            </v:group>
            <v:group style="position:absolute;left:9280;top:-1829;width:10;height:20" coordorigin="9280,-1829" coordsize="10,20">
              <v:shape style="position:absolute;left:9280;top:-1829;width:10;height:20" coordorigin="9280,-1829" coordsize="10,20" path="m9280,-1810l9290,-1810,9290,-1829,9280,-1829,9280,-1810xe" filled="true" fillcolor="#000000" stroked="false">
                <v:path arrowok="t"/>
                <v:fill type="solid"/>
              </v:shape>
            </v:group>
            <v:group style="position:absolute;left:9280;top:-1810;width:10;height:20" coordorigin="9280,-1810" coordsize="10,20">
              <v:shape style="position:absolute;left:9280;top:-1810;width:10;height:20" coordorigin="9280,-1810" coordsize="10,20" path="m9280,-1791l9290,-1791,9290,-1810,9280,-1810,9280,-1791xe" filled="true" fillcolor="#000000" stroked="false">
                <v:path arrowok="t"/>
                <v:fill type="solid"/>
              </v:shape>
            </v:group>
            <v:group style="position:absolute;left:9280;top:-1791;width:10;height:20" coordorigin="9280,-1791" coordsize="10,20">
              <v:shape style="position:absolute;left:9280;top:-1791;width:10;height:20" coordorigin="9280,-1791" coordsize="10,20" path="m9280,-1771l9290,-1771,9290,-1791,9280,-1791,9280,-1771xe" filled="true" fillcolor="#000000" stroked="false">
                <v:path arrowok="t"/>
                <v:fill type="solid"/>
              </v:shape>
            </v:group>
            <v:group style="position:absolute;left:9280;top:-1771;width:10;height:20" coordorigin="9280,-1771" coordsize="10,20">
              <v:shape style="position:absolute;left:9280;top:-1771;width:10;height:20" coordorigin="9280,-1771" coordsize="10,20" path="m9280,-1752l9290,-1752,9290,-1771,9280,-1771,9280,-1752xe" filled="true" fillcolor="#000000" stroked="false">
                <v:path arrowok="t"/>
                <v:fill type="solid"/>
              </v:shape>
            </v:group>
            <v:group style="position:absolute;left:9280;top:-1752;width:10;height:20" coordorigin="9280,-1752" coordsize="10,20">
              <v:shape style="position:absolute;left:9280;top:-1752;width:10;height:20" coordorigin="9280,-1752" coordsize="10,20" path="m9280,-1732l9290,-1732,9290,-1752,9280,-1752,9280,-1732xe" filled="true" fillcolor="#000000" stroked="false">
                <v:path arrowok="t"/>
                <v:fill type="solid"/>
              </v:shape>
            </v:group>
            <v:group style="position:absolute;left:9280;top:-1732;width:10;height:20" coordorigin="9280,-1732" coordsize="10,20">
              <v:shape style="position:absolute;left:9280;top:-1732;width:10;height:20" coordorigin="9280,-1732" coordsize="10,20" path="m9280,-1713l9290,-1713,9290,-1732,9280,-1732,9280,-1713xe" filled="true" fillcolor="#000000" stroked="false">
                <v:path arrowok="t"/>
                <v:fill type="solid"/>
              </v:shape>
            </v:group>
            <v:group style="position:absolute;left:9280;top:-1713;width:10;height:20" coordorigin="9280,-1713" coordsize="10,20">
              <v:shape style="position:absolute;left:9280;top:-1713;width:10;height:20" coordorigin="9280,-1713" coordsize="10,20" path="m9280,-1694l9290,-1694,9290,-1713,9280,-1713,9280,-1694xe" filled="true" fillcolor="#000000" stroked="false">
                <v:path arrowok="t"/>
                <v:fill type="solid"/>
              </v:shape>
            </v:group>
            <v:group style="position:absolute;left:10116;top:-2079;width:10;height:20" coordorigin="10116,-2079" coordsize="10,20">
              <v:shape style="position:absolute;left:10116;top:-2079;width:10;height:20" coordorigin="10116,-2079" coordsize="10,20" path="m10116,-2059l10125,-2059,10125,-2079,10116,-2079,10116,-2059xe" filled="true" fillcolor="#000000" stroked="false">
                <v:path arrowok="t"/>
                <v:fill type="solid"/>
              </v:shape>
            </v:group>
            <v:group style="position:absolute;left:10116;top:-2059;width:10;height:20" coordorigin="10116,-2059" coordsize="10,20">
              <v:shape style="position:absolute;left:10116;top:-2059;width:10;height:20" coordorigin="10116,-2059" coordsize="10,20" path="m10116,-2040l10125,-2040,10125,-2059,10116,-2059,10116,-2040xe" filled="true" fillcolor="#000000" stroked="false">
                <v:path arrowok="t"/>
                <v:fill type="solid"/>
              </v:shape>
            </v:group>
            <v:group style="position:absolute;left:10116;top:-2040;width:10;height:20" coordorigin="10116,-2040" coordsize="10,20">
              <v:shape style="position:absolute;left:10116;top:-2040;width:10;height:20" coordorigin="10116,-2040" coordsize="10,20" path="m10116,-2021l10125,-2021,10125,-2040,10116,-2040,10116,-2021xe" filled="true" fillcolor="#000000" stroked="false">
                <v:path arrowok="t"/>
                <v:fill type="solid"/>
              </v:shape>
            </v:group>
            <v:group style="position:absolute;left:10116;top:-2021;width:10;height:20" coordorigin="10116,-2021" coordsize="10,20">
              <v:shape style="position:absolute;left:10116;top:-2021;width:10;height:20" coordorigin="10116,-2021" coordsize="10,20" path="m10116,-2002l10125,-2002,10125,-2021,10116,-2021,10116,-2002xe" filled="true" fillcolor="#000000" stroked="false">
                <v:path arrowok="t"/>
                <v:fill type="solid"/>
              </v:shape>
            </v:group>
            <v:group style="position:absolute;left:10116;top:-2002;width:10;height:20" coordorigin="10116,-2002" coordsize="10,20">
              <v:shape style="position:absolute;left:10116;top:-2002;width:10;height:20" coordorigin="10116,-2002" coordsize="10,20" path="m10116,-1983l10125,-1983,10125,-2002,10116,-2002,10116,-1983xe" filled="true" fillcolor="#000000" stroked="false">
                <v:path arrowok="t"/>
                <v:fill type="solid"/>
              </v:shape>
            </v:group>
            <v:group style="position:absolute;left:10116;top:-1983;width:10;height:20" coordorigin="10116,-1983" coordsize="10,20">
              <v:shape style="position:absolute;left:10116;top:-1983;width:10;height:20" coordorigin="10116,-1983" coordsize="10,20" path="m10116,-1963l10125,-1963,10125,-1983,10116,-1983,10116,-1963xe" filled="true" fillcolor="#000000" stroked="false">
                <v:path arrowok="t"/>
                <v:fill type="solid"/>
              </v:shape>
            </v:group>
            <v:group style="position:absolute;left:10116;top:-1963;width:10;height:20" coordorigin="10116,-1963" coordsize="10,20">
              <v:shape style="position:absolute;left:10116;top:-1963;width:10;height:20" coordorigin="10116,-1963" coordsize="10,20" path="m10116,-1944l10125,-1944,10125,-1963,10116,-1963,10116,-1944xe" filled="true" fillcolor="#000000" stroked="false">
                <v:path arrowok="t"/>
                <v:fill type="solid"/>
              </v:shape>
            </v:group>
            <v:group style="position:absolute;left:10116;top:-1944;width:10;height:20" coordorigin="10116,-1944" coordsize="10,20">
              <v:shape style="position:absolute;left:10116;top:-1944;width:10;height:20" coordorigin="10116,-1944" coordsize="10,20" path="m10116,-1925l10125,-1925,10125,-1944,10116,-1944,10116,-1925xe" filled="true" fillcolor="#000000" stroked="false">
                <v:path arrowok="t"/>
                <v:fill type="solid"/>
              </v:shape>
            </v:group>
            <v:group style="position:absolute;left:10116;top:-1925;width:10;height:20" coordorigin="10116,-1925" coordsize="10,20">
              <v:shape style="position:absolute;left:10116;top:-1925;width:10;height:20" coordorigin="10116,-1925" coordsize="10,20" path="m10116,-1906l10125,-1906,10125,-1925,10116,-1925,10116,-1906xe" filled="true" fillcolor="#000000" stroked="false">
                <v:path arrowok="t"/>
                <v:fill type="solid"/>
              </v:shape>
            </v:group>
            <v:group style="position:absolute;left:10116;top:-1906;width:10;height:20" coordorigin="10116,-1906" coordsize="10,20">
              <v:shape style="position:absolute;left:10116;top:-1906;width:10;height:20" coordorigin="10116,-1906" coordsize="10,20" path="m10116,-1887l10125,-1887,10125,-1906,10116,-1906,10116,-1887xe" filled="true" fillcolor="#000000" stroked="false">
                <v:path arrowok="t"/>
                <v:fill type="solid"/>
              </v:shape>
            </v:group>
            <v:group style="position:absolute;left:10116;top:-1887;width:10;height:20" coordorigin="10116,-1887" coordsize="10,20">
              <v:shape style="position:absolute;left:10116;top:-1887;width:10;height:20" coordorigin="10116,-1887" coordsize="10,20" path="m10116,-1867l10125,-1867,10125,-1887,10116,-1887,10116,-1867xe" filled="true" fillcolor="#000000" stroked="false">
                <v:path arrowok="t"/>
                <v:fill type="solid"/>
              </v:shape>
            </v:group>
            <v:group style="position:absolute;left:10116;top:-1867;width:10;height:20" coordorigin="10116,-1867" coordsize="10,20">
              <v:shape style="position:absolute;left:10116;top:-1867;width:10;height:20" coordorigin="10116,-1867" coordsize="10,20" path="m10116,-1848l10125,-1848,10125,-1867,10116,-1867,10116,-1848xe" filled="true" fillcolor="#000000" stroked="false">
                <v:path arrowok="t"/>
                <v:fill type="solid"/>
              </v:shape>
            </v:group>
            <v:group style="position:absolute;left:10116;top:-1848;width:10;height:20" coordorigin="10116,-1848" coordsize="10,20">
              <v:shape style="position:absolute;left:10116;top:-1848;width:10;height:20" coordorigin="10116,-1848" coordsize="10,20" path="m10116,-1829l10125,-1829,10125,-1848,10116,-1848,10116,-1829xe" filled="true" fillcolor="#000000" stroked="false">
                <v:path arrowok="t"/>
                <v:fill type="solid"/>
              </v:shape>
            </v:group>
            <v:group style="position:absolute;left:10116;top:-1829;width:10;height:20" coordorigin="10116,-1829" coordsize="10,20">
              <v:shape style="position:absolute;left:10116;top:-1829;width:10;height:20" coordorigin="10116,-1829" coordsize="10,20" path="m10116,-1810l10125,-1810,10125,-1829,10116,-1829,10116,-1810xe" filled="true" fillcolor="#000000" stroked="false">
                <v:path arrowok="t"/>
                <v:fill type="solid"/>
              </v:shape>
            </v:group>
            <v:group style="position:absolute;left:10116;top:-1810;width:10;height:20" coordorigin="10116,-1810" coordsize="10,20">
              <v:shape style="position:absolute;left:10116;top:-1810;width:10;height:20" coordorigin="10116,-1810" coordsize="10,20" path="m10116,-1791l10125,-1791,10125,-1810,10116,-1810,10116,-1791xe" filled="true" fillcolor="#000000" stroked="false">
                <v:path arrowok="t"/>
                <v:fill type="solid"/>
              </v:shape>
            </v:group>
            <v:group style="position:absolute;left:10116;top:-1791;width:10;height:20" coordorigin="10116,-1791" coordsize="10,20">
              <v:shape style="position:absolute;left:10116;top:-1791;width:10;height:20" coordorigin="10116,-1791" coordsize="10,20" path="m10116,-1771l10125,-1771,10125,-1791,10116,-1791,10116,-1771xe" filled="true" fillcolor="#000000" stroked="false">
                <v:path arrowok="t"/>
                <v:fill type="solid"/>
              </v:shape>
            </v:group>
            <v:group style="position:absolute;left:10116;top:-1771;width:10;height:20" coordorigin="10116,-1771" coordsize="10,20">
              <v:shape style="position:absolute;left:10116;top:-1771;width:10;height:20" coordorigin="10116,-1771" coordsize="10,20" path="m10116,-1752l10125,-1752,10125,-1771,10116,-1771,10116,-1752xe" filled="true" fillcolor="#000000" stroked="false">
                <v:path arrowok="t"/>
                <v:fill type="solid"/>
              </v:shape>
            </v:group>
            <v:group style="position:absolute;left:10116;top:-1752;width:10;height:20" coordorigin="10116,-1752" coordsize="10,20">
              <v:shape style="position:absolute;left:10116;top:-1752;width:10;height:20" coordorigin="10116,-1752" coordsize="10,20" path="m10116,-1732l10125,-1732,10125,-1752,10116,-1752,10116,-1732xe" filled="true" fillcolor="#000000" stroked="false">
                <v:path arrowok="t"/>
                <v:fill type="solid"/>
              </v:shape>
            </v:group>
            <v:group style="position:absolute;left:10116;top:-1732;width:10;height:20" coordorigin="10116,-1732" coordsize="10,20">
              <v:shape style="position:absolute;left:10116;top:-1732;width:10;height:20" coordorigin="10116,-1732" coordsize="10,20" path="m10116,-1713l10125,-1713,10125,-1732,10116,-1732,10116,-1713xe" filled="true" fillcolor="#000000" stroked="false">
                <v:path arrowok="t"/>
                <v:fill type="solid"/>
              </v:shape>
            </v:group>
            <v:group style="position:absolute;left:10116;top:-1713;width:10;height:20" coordorigin="10116,-1713" coordsize="10,20">
              <v:shape style="position:absolute;left:10116;top:-1713;width:10;height:20" coordorigin="10116,-1713" coordsize="10,20" path="m10116,-1694l10125,-1694,10125,-1713,10116,-1713,10116,-1694xe" filled="true" fillcolor="#000000" stroked="false">
                <v:path arrowok="t"/>
                <v:fill type="solid"/>
              </v:shape>
              <v:shape style="position:absolute;left:718;top:-1791;width:2729;height:109" type="#_x0000_t75" stroked="false">
                <v:imagedata r:id="rId515" o:title=""/>
              </v:shape>
              <v:shape style="position:absolute;left:3423;top:-1694;width:889;height:12" type="#_x0000_t75" stroked="false">
                <v:imagedata r:id="rId493" o:title=""/>
              </v:shape>
              <v:shape style="position:absolute;left:4297;top:-1694;width:806;height:12" type="#_x0000_t75" stroked="false">
                <v:imagedata r:id="rId516" o:title=""/>
              </v:shape>
              <v:shape style="position:absolute;left:5089;top:-1694;width:946;height:12" type="#_x0000_t75" stroked="false">
                <v:imagedata r:id="rId447" o:title=""/>
              </v:shape>
              <v:shape style="position:absolute;left:6020;top:-1694;width:584;height:12" type="#_x0000_t75" stroked="false">
                <v:imagedata r:id="rId448" o:title=""/>
              </v:shape>
              <v:shape style="position:absolute;left:6589;top:-1694;width:1140;height:12" type="#_x0000_t75" stroked="false">
                <v:imagedata r:id="rId510" o:title=""/>
              </v:shape>
              <v:shape style="position:absolute;left:7715;top:-1694;width:785;height:12" type="#_x0000_t75" stroked="false">
                <v:imagedata r:id="rId497" o:title=""/>
              </v:shape>
              <v:shape style="position:absolute;left:8485;top:-1694;width:805;height:12" type="#_x0000_t75" stroked="false">
                <v:imagedata r:id="rId492" o:title=""/>
              </v:shape>
              <v:shape style="position:absolute;left:9276;top:-1694;width:850;height:12" type="#_x0000_t75" stroked="false">
                <v:imagedata r:id="rId451" o:title=""/>
              </v:shape>
              <v:shape style="position:absolute;left:10111;top:-1692;width:799;height:10" type="#_x0000_t75" stroked="false">
                <v:imagedata r:id="rId452" o:title=""/>
              </v:shape>
            </v:group>
            <v:group style="position:absolute;left:4302;top:-1682;width:10;height:20" coordorigin="4302,-1682" coordsize="10,20">
              <v:shape style="position:absolute;left:4302;top:-1682;width:10;height:20" coordorigin="4302,-1682" coordsize="10,20" path="m4302,-1663l4311,-1663,4311,-1682,4302,-1682,4302,-1663xe" filled="true" fillcolor="#000000" stroked="false">
                <v:path arrowok="t"/>
                <v:fill type="solid"/>
              </v:shape>
            </v:group>
            <v:group style="position:absolute;left:4302;top:-1663;width:10;height:20" coordorigin="4302,-1663" coordsize="10,20">
              <v:shape style="position:absolute;left:4302;top:-1663;width:10;height:20" coordorigin="4302,-1663" coordsize="10,20" path="m4302,-1644l4311,-1644,4311,-1663,4302,-1663,4302,-1644xe" filled="true" fillcolor="#000000" stroked="false">
                <v:path arrowok="t"/>
                <v:fill type="solid"/>
              </v:shape>
            </v:group>
            <v:group style="position:absolute;left:4302;top:-1644;width:10;height:20" coordorigin="4302,-1644" coordsize="10,20">
              <v:shape style="position:absolute;left:4302;top:-1644;width:10;height:20" coordorigin="4302,-1644" coordsize="10,20" path="m4302,-1624l4311,-1624,4311,-1644,4302,-1644,4302,-1624xe" filled="true" fillcolor="#000000" stroked="false">
                <v:path arrowok="t"/>
                <v:fill type="solid"/>
              </v:shape>
            </v:group>
            <v:group style="position:absolute;left:4302;top:-1624;width:10;height:20" coordorigin="4302,-1624" coordsize="10,20">
              <v:shape style="position:absolute;left:4302;top:-1624;width:10;height:20" coordorigin="4302,-1624" coordsize="10,20" path="m4302,-1605l4311,-1605,4311,-1624,4302,-1624,4302,-1605xe" filled="true" fillcolor="#000000" stroked="false">
                <v:path arrowok="t"/>
                <v:fill type="solid"/>
              </v:shape>
            </v:group>
            <v:group style="position:absolute;left:4302;top:-1605;width:10;height:20" coordorigin="4302,-1605" coordsize="10,20">
              <v:shape style="position:absolute;left:4302;top:-1605;width:10;height:20" coordorigin="4302,-1605" coordsize="10,20" path="m4302,-1586l4311,-1586,4311,-1605,4302,-1605,4302,-1586xe" filled="true" fillcolor="#000000" stroked="false">
                <v:path arrowok="t"/>
                <v:fill type="solid"/>
              </v:shape>
            </v:group>
            <v:group style="position:absolute;left:4302;top:-1586;width:10;height:20" coordorigin="4302,-1586" coordsize="10,20">
              <v:shape style="position:absolute;left:4302;top:-1586;width:10;height:20" coordorigin="4302,-1586" coordsize="10,20" path="m4302,-1567l4311,-1567,4311,-1586,4302,-1586,4302,-1567xe" filled="true" fillcolor="#000000" stroked="false">
                <v:path arrowok="t"/>
                <v:fill type="solid"/>
              </v:shape>
            </v:group>
            <v:group style="position:absolute;left:4302;top:-1567;width:10;height:20" coordorigin="4302,-1567" coordsize="10,20">
              <v:shape style="position:absolute;left:4302;top:-1567;width:10;height:20" coordorigin="4302,-1567" coordsize="10,20" path="m4302,-1548l4311,-1548,4311,-1567,4302,-1567,4302,-1548xe" filled="true" fillcolor="#000000" stroked="false">
                <v:path arrowok="t"/>
                <v:fill type="solid"/>
              </v:shape>
            </v:group>
            <v:group style="position:absolute;left:4302;top:-1548;width:10;height:20" coordorigin="4302,-1548" coordsize="10,20">
              <v:shape style="position:absolute;left:4302;top:-1548;width:10;height:20" coordorigin="4302,-1548" coordsize="10,20" path="m4302,-1528l4311,-1528,4311,-1548,4302,-1548,4302,-1528xe" filled="true" fillcolor="#000000" stroked="false">
                <v:path arrowok="t"/>
                <v:fill type="solid"/>
              </v:shape>
            </v:group>
            <v:group style="position:absolute;left:4302;top:-1528;width:10;height:20" coordorigin="4302,-1528" coordsize="10,20">
              <v:shape style="position:absolute;left:4302;top:-1528;width:10;height:20" coordorigin="4302,-1528" coordsize="10,20" path="m4302,-1509l4311,-1509,4311,-1528,4302,-1528,4302,-1509xe" filled="true" fillcolor="#000000" stroked="false">
                <v:path arrowok="t"/>
                <v:fill type="solid"/>
              </v:shape>
            </v:group>
            <v:group style="position:absolute;left:4302;top:-1509;width:10;height:20" coordorigin="4302,-1509" coordsize="10,20">
              <v:shape style="position:absolute;left:4302;top:-1509;width:10;height:20" coordorigin="4302,-1509" coordsize="10,20" path="m4302,-1490l4311,-1490,4311,-1509,4302,-1509,4302,-1490xe" filled="true" fillcolor="#000000" stroked="false">
                <v:path arrowok="t"/>
                <v:fill type="solid"/>
              </v:shape>
            </v:group>
            <v:group style="position:absolute;left:4302;top:-1490;width:10;height:20" coordorigin="4302,-1490" coordsize="10,20">
              <v:shape style="position:absolute;left:4302;top:-1490;width:10;height:20" coordorigin="4302,-1490" coordsize="10,20" path="m4302,-1471l4311,-1471,4311,-1490,4302,-1490,4302,-1471xe" filled="true" fillcolor="#000000" stroked="false">
                <v:path arrowok="t"/>
                <v:fill type="solid"/>
              </v:shape>
            </v:group>
            <v:group style="position:absolute;left:4302;top:-1471;width:10;height:20" coordorigin="4302,-1471" coordsize="10,20">
              <v:shape style="position:absolute;left:4302;top:-1471;width:10;height:20" coordorigin="4302,-1471" coordsize="10,20" path="m4302,-1452l4311,-1452,4311,-1471,4302,-1471,4302,-1452xe" filled="true" fillcolor="#000000" stroked="false">
                <v:path arrowok="t"/>
                <v:fill type="solid"/>
              </v:shape>
            </v:group>
            <v:group style="position:absolute;left:4302;top:-1452;width:10;height:20" coordorigin="4302,-1452" coordsize="10,20">
              <v:shape style="position:absolute;left:4302;top:-1452;width:10;height:20" coordorigin="4302,-1452" coordsize="10,20" path="m4302,-1432l4311,-1432,4311,-1452,4302,-1452,4302,-1432xe" filled="true" fillcolor="#000000" stroked="false">
                <v:path arrowok="t"/>
                <v:fill type="solid"/>
              </v:shape>
            </v:group>
            <v:group style="position:absolute;left:4302;top:-1432;width:10;height:20" coordorigin="4302,-1432" coordsize="10,20">
              <v:shape style="position:absolute;left:4302;top:-1432;width:10;height:20" coordorigin="4302,-1432" coordsize="10,20" path="m4302,-1413l4311,-1413,4311,-1432,4302,-1432,4302,-1413xe" filled="true" fillcolor="#000000" stroked="false">
                <v:path arrowok="t"/>
                <v:fill type="solid"/>
              </v:shape>
            </v:group>
            <v:group style="position:absolute;left:4302;top:-1413;width:10;height:20" coordorigin="4302,-1413" coordsize="10,20">
              <v:shape style="position:absolute;left:4302;top:-1413;width:10;height:20" coordorigin="4302,-1413" coordsize="10,20" path="m4302,-1394l4311,-1394,4311,-1413,4302,-1413,4302,-1394xe" filled="true" fillcolor="#000000" stroked="false">
                <v:path arrowok="t"/>
                <v:fill type="solid"/>
              </v:shape>
            </v:group>
            <v:group style="position:absolute;left:4302;top:-1394;width:10;height:20" coordorigin="4302,-1394" coordsize="10,20">
              <v:shape style="position:absolute;left:4302;top:-1394;width:10;height:20" coordorigin="4302,-1394" coordsize="10,20" path="m4302,-1375l4311,-1375,4311,-1394,4302,-1394,4302,-1375xe" filled="true" fillcolor="#000000" stroked="false">
                <v:path arrowok="t"/>
                <v:fill type="solid"/>
              </v:shape>
            </v:group>
            <v:group style="position:absolute;left:4302;top:-1375;width:10;height:20" coordorigin="4302,-1375" coordsize="10,20">
              <v:shape style="position:absolute;left:4302;top:-1375;width:10;height:20" coordorigin="4302,-1375" coordsize="10,20" path="m4302,-1356l4311,-1356,4311,-1375,4302,-1375,4302,-1356xe" filled="true" fillcolor="#000000" stroked="false">
                <v:path arrowok="t"/>
                <v:fill type="solid"/>
              </v:shape>
            </v:group>
            <v:group style="position:absolute;left:4302;top:-1356;width:10;height:20" coordorigin="4302,-1356" coordsize="10,20">
              <v:shape style="position:absolute;left:4302;top:-1356;width:10;height:20" coordorigin="4302,-1356" coordsize="10,20" path="m4302,-1336l4311,-1336,4311,-1356,4302,-1356,4302,-1336xe" filled="true" fillcolor="#000000" stroked="false">
                <v:path arrowok="t"/>
                <v:fill type="solid"/>
              </v:shape>
            </v:group>
            <v:group style="position:absolute;left:4302;top:-1336;width:10;height:20" coordorigin="4302,-1336" coordsize="10,20">
              <v:shape style="position:absolute;left:4302;top:-1336;width:10;height:20" coordorigin="4302,-1336" coordsize="10,20" path="m4302,-1317l4311,-1317,4311,-1336,4302,-1336,4302,-1317xe" filled="true" fillcolor="#000000" stroked="false">
                <v:path arrowok="t"/>
                <v:fill type="solid"/>
              </v:shape>
            </v:group>
            <v:group style="position:absolute;left:4302;top:-1317;width:10;height:20" coordorigin="4302,-1317" coordsize="10,20">
              <v:shape style="position:absolute;left:4302;top:-1317;width:10;height:20" coordorigin="4302,-1317" coordsize="10,20" path="m4302,-1298l4311,-1298,4311,-1317,4302,-1317,4302,-1298xe" filled="true" fillcolor="#000000" stroked="false">
                <v:path arrowok="t"/>
                <v:fill type="solid"/>
              </v:shape>
            </v:group>
            <v:group style="position:absolute;left:5094;top:-1682;width:10;height:20" coordorigin="5094,-1682" coordsize="10,20">
              <v:shape style="position:absolute;left:5094;top:-1682;width:10;height:20" coordorigin="5094,-1682" coordsize="10,20" path="m5094,-1663l5103,-1663,5103,-1682,5094,-1682,5094,-1663xe" filled="true" fillcolor="#000000" stroked="false">
                <v:path arrowok="t"/>
                <v:fill type="solid"/>
              </v:shape>
            </v:group>
            <v:group style="position:absolute;left:5094;top:-1663;width:10;height:20" coordorigin="5094,-1663" coordsize="10,20">
              <v:shape style="position:absolute;left:5094;top:-1663;width:10;height:20" coordorigin="5094,-1663" coordsize="10,20" path="m5094,-1644l5103,-1644,5103,-1663,5094,-1663,5094,-1644xe" filled="true" fillcolor="#000000" stroked="false">
                <v:path arrowok="t"/>
                <v:fill type="solid"/>
              </v:shape>
            </v:group>
            <v:group style="position:absolute;left:5094;top:-1644;width:10;height:20" coordorigin="5094,-1644" coordsize="10,20">
              <v:shape style="position:absolute;left:5094;top:-1644;width:10;height:20" coordorigin="5094,-1644" coordsize="10,20" path="m5094,-1624l5103,-1624,5103,-1644,5094,-1644,5094,-1624xe" filled="true" fillcolor="#000000" stroked="false">
                <v:path arrowok="t"/>
                <v:fill type="solid"/>
              </v:shape>
            </v:group>
            <v:group style="position:absolute;left:5094;top:-1624;width:10;height:20" coordorigin="5094,-1624" coordsize="10,20">
              <v:shape style="position:absolute;left:5094;top:-1624;width:10;height:20" coordorigin="5094,-1624" coordsize="10,20" path="m5094,-1605l5103,-1605,5103,-1624,5094,-1624,5094,-1605xe" filled="true" fillcolor="#000000" stroked="false">
                <v:path arrowok="t"/>
                <v:fill type="solid"/>
              </v:shape>
            </v:group>
            <v:group style="position:absolute;left:5094;top:-1605;width:10;height:20" coordorigin="5094,-1605" coordsize="10,20">
              <v:shape style="position:absolute;left:5094;top:-1605;width:10;height:20" coordorigin="5094,-1605" coordsize="10,20" path="m5094,-1586l5103,-1586,5103,-1605,5094,-1605,5094,-1586xe" filled="true" fillcolor="#000000" stroked="false">
                <v:path arrowok="t"/>
                <v:fill type="solid"/>
              </v:shape>
            </v:group>
            <v:group style="position:absolute;left:5094;top:-1586;width:10;height:20" coordorigin="5094,-1586" coordsize="10,20">
              <v:shape style="position:absolute;left:5094;top:-1586;width:10;height:20" coordorigin="5094,-1586" coordsize="10,20" path="m5094,-1567l5103,-1567,5103,-1586,5094,-1586,5094,-1567xe" filled="true" fillcolor="#000000" stroked="false">
                <v:path arrowok="t"/>
                <v:fill type="solid"/>
              </v:shape>
            </v:group>
            <v:group style="position:absolute;left:5094;top:-1567;width:10;height:20" coordorigin="5094,-1567" coordsize="10,20">
              <v:shape style="position:absolute;left:5094;top:-1567;width:10;height:20" coordorigin="5094,-1567" coordsize="10,20" path="m5094,-1548l5103,-1548,5103,-1567,5094,-1567,5094,-1548xe" filled="true" fillcolor="#000000" stroked="false">
                <v:path arrowok="t"/>
                <v:fill type="solid"/>
              </v:shape>
            </v:group>
            <v:group style="position:absolute;left:5094;top:-1548;width:10;height:20" coordorigin="5094,-1548" coordsize="10,20">
              <v:shape style="position:absolute;left:5094;top:-1548;width:10;height:20" coordorigin="5094,-1548" coordsize="10,20" path="m5094,-1528l5103,-1528,5103,-1548,5094,-1548,5094,-1528xe" filled="true" fillcolor="#000000" stroked="false">
                <v:path arrowok="t"/>
                <v:fill type="solid"/>
              </v:shape>
            </v:group>
            <v:group style="position:absolute;left:5094;top:-1528;width:10;height:20" coordorigin="5094,-1528" coordsize="10,20">
              <v:shape style="position:absolute;left:5094;top:-1528;width:10;height:20" coordorigin="5094,-1528" coordsize="10,20" path="m5094,-1509l5103,-1509,5103,-1528,5094,-1528,5094,-1509xe" filled="true" fillcolor="#000000" stroked="false">
                <v:path arrowok="t"/>
                <v:fill type="solid"/>
              </v:shape>
            </v:group>
            <v:group style="position:absolute;left:5094;top:-1509;width:10;height:20" coordorigin="5094,-1509" coordsize="10,20">
              <v:shape style="position:absolute;left:5094;top:-1509;width:10;height:20" coordorigin="5094,-1509" coordsize="10,20" path="m5094,-1490l5103,-1490,5103,-1509,5094,-1509,5094,-1490xe" filled="true" fillcolor="#000000" stroked="false">
                <v:path arrowok="t"/>
                <v:fill type="solid"/>
              </v:shape>
            </v:group>
            <v:group style="position:absolute;left:5094;top:-1490;width:10;height:20" coordorigin="5094,-1490" coordsize="10,20">
              <v:shape style="position:absolute;left:5094;top:-1490;width:10;height:20" coordorigin="5094,-1490" coordsize="10,20" path="m5094,-1471l5103,-1471,5103,-1490,5094,-1490,5094,-1471xe" filled="true" fillcolor="#000000" stroked="false">
                <v:path arrowok="t"/>
                <v:fill type="solid"/>
              </v:shape>
            </v:group>
            <v:group style="position:absolute;left:5094;top:-1471;width:10;height:20" coordorigin="5094,-1471" coordsize="10,20">
              <v:shape style="position:absolute;left:5094;top:-1471;width:10;height:20" coordorigin="5094,-1471" coordsize="10,20" path="m5094,-1452l5103,-1452,5103,-1471,5094,-1471,5094,-1452xe" filled="true" fillcolor="#000000" stroked="false">
                <v:path arrowok="t"/>
                <v:fill type="solid"/>
              </v:shape>
            </v:group>
            <v:group style="position:absolute;left:5094;top:-1452;width:10;height:20" coordorigin="5094,-1452" coordsize="10,20">
              <v:shape style="position:absolute;left:5094;top:-1452;width:10;height:20" coordorigin="5094,-1452" coordsize="10,20" path="m5094,-1432l5103,-1432,5103,-1452,5094,-1452,5094,-1432xe" filled="true" fillcolor="#000000" stroked="false">
                <v:path arrowok="t"/>
                <v:fill type="solid"/>
              </v:shape>
            </v:group>
            <v:group style="position:absolute;left:5094;top:-1432;width:10;height:20" coordorigin="5094,-1432" coordsize="10,20">
              <v:shape style="position:absolute;left:5094;top:-1432;width:10;height:20" coordorigin="5094,-1432" coordsize="10,20" path="m5094,-1413l5103,-1413,5103,-1432,5094,-1432,5094,-1413xe" filled="true" fillcolor="#000000" stroked="false">
                <v:path arrowok="t"/>
                <v:fill type="solid"/>
              </v:shape>
            </v:group>
            <v:group style="position:absolute;left:5094;top:-1413;width:10;height:20" coordorigin="5094,-1413" coordsize="10,20">
              <v:shape style="position:absolute;left:5094;top:-1413;width:10;height:20" coordorigin="5094,-1413" coordsize="10,20" path="m5094,-1394l5103,-1394,5103,-1413,5094,-1413,5094,-1394xe" filled="true" fillcolor="#000000" stroked="false">
                <v:path arrowok="t"/>
                <v:fill type="solid"/>
              </v:shape>
            </v:group>
            <v:group style="position:absolute;left:5094;top:-1394;width:10;height:20" coordorigin="5094,-1394" coordsize="10,20">
              <v:shape style="position:absolute;left:5094;top:-1394;width:10;height:20" coordorigin="5094,-1394" coordsize="10,20" path="m5094,-1375l5103,-1375,5103,-1394,5094,-1394,5094,-1375xe" filled="true" fillcolor="#000000" stroked="false">
                <v:path arrowok="t"/>
                <v:fill type="solid"/>
              </v:shape>
            </v:group>
            <v:group style="position:absolute;left:5094;top:-1375;width:10;height:20" coordorigin="5094,-1375" coordsize="10,20">
              <v:shape style="position:absolute;left:5094;top:-1375;width:10;height:20" coordorigin="5094,-1375" coordsize="10,20" path="m5094,-1356l5103,-1356,5103,-1375,5094,-1375,5094,-1356xe" filled="true" fillcolor="#000000" stroked="false">
                <v:path arrowok="t"/>
                <v:fill type="solid"/>
              </v:shape>
            </v:group>
            <v:group style="position:absolute;left:5094;top:-1356;width:10;height:20" coordorigin="5094,-1356" coordsize="10,20">
              <v:shape style="position:absolute;left:5094;top:-1356;width:10;height:20" coordorigin="5094,-1356" coordsize="10,20" path="m5094,-1336l5103,-1336,5103,-1356,5094,-1356,5094,-1336xe" filled="true" fillcolor="#000000" stroked="false">
                <v:path arrowok="t"/>
                <v:fill type="solid"/>
              </v:shape>
            </v:group>
            <v:group style="position:absolute;left:5094;top:-1336;width:10;height:20" coordorigin="5094,-1336" coordsize="10,20">
              <v:shape style="position:absolute;left:5094;top:-1336;width:10;height:20" coordorigin="5094,-1336" coordsize="10,20" path="m5094,-1317l5103,-1317,5103,-1336,5094,-1336,5094,-1317xe" filled="true" fillcolor="#000000" stroked="false">
                <v:path arrowok="t"/>
                <v:fill type="solid"/>
              </v:shape>
            </v:group>
            <v:group style="position:absolute;left:5094;top:-1317;width:10;height:20" coordorigin="5094,-1317" coordsize="10,20">
              <v:shape style="position:absolute;left:5094;top:-1317;width:10;height:20" coordorigin="5094,-1317" coordsize="10,20" path="m5094,-1298l5103,-1298,5103,-1317,5094,-1317,5094,-1298xe" filled="true" fillcolor="#000000" stroked="false">
                <v:path arrowok="t"/>
                <v:fill type="solid"/>
              </v:shape>
            </v:group>
            <v:group style="position:absolute;left:6025;top:-1682;width:10;height:20" coordorigin="6025,-1682" coordsize="10,20">
              <v:shape style="position:absolute;left:6025;top:-1682;width:10;height:20" coordorigin="6025,-1682" coordsize="10,20" path="m6025,-1663l6035,-1663,6035,-1682,6025,-1682,6025,-1663xe" filled="true" fillcolor="#000000" stroked="false">
                <v:path arrowok="t"/>
                <v:fill type="solid"/>
              </v:shape>
            </v:group>
            <v:group style="position:absolute;left:6025;top:-1663;width:10;height:20" coordorigin="6025,-1663" coordsize="10,20">
              <v:shape style="position:absolute;left:6025;top:-1663;width:10;height:20" coordorigin="6025,-1663" coordsize="10,20" path="m6025,-1644l6035,-1644,6035,-1663,6025,-1663,6025,-1644xe" filled="true" fillcolor="#000000" stroked="false">
                <v:path arrowok="t"/>
                <v:fill type="solid"/>
              </v:shape>
            </v:group>
            <v:group style="position:absolute;left:6025;top:-1644;width:10;height:20" coordorigin="6025,-1644" coordsize="10,20">
              <v:shape style="position:absolute;left:6025;top:-1644;width:10;height:20" coordorigin="6025,-1644" coordsize="10,20" path="m6025,-1624l6035,-1624,6035,-1644,6025,-1644,6025,-1624xe" filled="true" fillcolor="#000000" stroked="false">
                <v:path arrowok="t"/>
                <v:fill type="solid"/>
              </v:shape>
            </v:group>
            <v:group style="position:absolute;left:6025;top:-1624;width:10;height:20" coordorigin="6025,-1624" coordsize="10,20">
              <v:shape style="position:absolute;left:6025;top:-1624;width:10;height:20" coordorigin="6025,-1624" coordsize="10,20" path="m6025,-1605l6035,-1605,6035,-1624,6025,-1624,6025,-1605xe" filled="true" fillcolor="#000000" stroked="false">
                <v:path arrowok="t"/>
                <v:fill type="solid"/>
              </v:shape>
            </v:group>
            <v:group style="position:absolute;left:6025;top:-1605;width:10;height:20" coordorigin="6025,-1605" coordsize="10,20">
              <v:shape style="position:absolute;left:6025;top:-1605;width:10;height:20" coordorigin="6025,-1605" coordsize="10,20" path="m6025,-1586l6035,-1586,6035,-1605,6025,-1605,6025,-1586xe" filled="true" fillcolor="#000000" stroked="false">
                <v:path arrowok="t"/>
                <v:fill type="solid"/>
              </v:shape>
            </v:group>
            <v:group style="position:absolute;left:6025;top:-1586;width:10;height:20" coordorigin="6025,-1586" coordsize="10,20">
              <v:shape style="position:absolute;left:6025;top:-1586;width:10;height:20" coordorigin="6025,-1586" coordsize="10,20" path="m6025,-1567l6035,-1567,6035,-1586,6025,-1586,6025,-1567xe" filled="true" fillcolor="#000000" stroked="false">
                <v:path arrowok="t"/>
                <v:fill type="solid"/>
              </v:shape>
            </v:group>
            <v:group style="position:absolute;left:6025;top:-1567;width:10;height:20" coordorigin="6025,-1567" coordsize="10,20">
              <v:shape style="position:absolute;left:6025;top:-1567;width:10;height:20" coordorigin="6025,-1567" coordsize="10,20" path="m6025,-1548l6035,-1548,6035,-1567,6025,-1567,6025,-1548xe" filled="true" fillcolor="#000000" stroked="false">
                <v:path arrowok="t"/>
                <v:fill type="solid"/>
              </v:shape>
            </v:group>
            <v:group style="position:absolute;left:6025;top:-1548;width:10;height:20" coordorigin="6025,-1548" coordsize="10,20">
              <v:shape style="position:absolute;left:6025;top:-1548;width:10;height:20" coordorigin="6025,-1548" coordsize="10,20" path="m6025,-1528l6035,-1528,6035,-1548,6025,-1548,6025,-1528xe" filled="true" fillcolor="#000000" stroked="false">
                <v:path arrowok="t"/>
                <v:fill type="solid"/>
              </v:shape>
            </v:group>
            <v:group style="position:absolute;left:6025;top:-1528;width:10;height:20" coordorigin="6025,-1528" coordsize="10,20">
              <v:shape style="position:absolute;left:6025;top:-1528;width:10;height:20" coordorigin="6025,-1528" coordsize="10,20" path="m6025,-1509l6035,-1509,6035,-1528,6025,-1528,6025,-1509xe" filled="true" fillcolor="#000000" stroked="false">
                <v:path arrowok="t"/>
                <v:fill type="solid"/>
              </v:shape>
            </v:group>
            <v:group style="position:absolute;left:6025;top:-1509;width:10;height:20" coordorigin="6025,-1509" coordsize="10,20">
              <v:shape style="position:absolute;left:6025;top:-1509;width:10;height:20" coordorigin="6025,-1509" coordsize="10,20" path="m6025,-1490l6035,-1490,6035,-1509,6025,-1509,6025,-1490xe" filled="true" fillcolor="#000000" stroked="false">
                <v:path arrowok="t"/>
                <v:fill type="solid"/>
              </v:shape>
            </v:group>
            <v:group style="position:absolute;left:6025;top:-1490;width:10;height:20" coordorigin="6025,-1490" coordsize="10,20">
              <v:shape style="position:absolute;left:6025;top:-1490;width:10;height:20" coordorigin="6025,-1490" coordsize="10,20" path="m6025,-1471l6035,-1471,6035,-1490,6025,-1490,6025,-1471xe" filled="true" fillcolor="#000000" stroked="false">
                <v:path arrowok="t"/>
                <v:fill type="solid"/>
              </v:shape>
            </v:group>
            <v:group style="position:absolute;left:6025;top:-1471;width:10;height:20" coordorigin="6025,-1471" coordsize="10,20">
              <v:shape style="position:absolute;left:6025;top:-1471;width:10;height:20" coordorigin="6025,-1471" coordsize="10,20" path="m6025,-1452l6035,-1452,6035,-1471,6025,-1471,6025,-1452xe" filled="true" fillcolor="#000000" stroked="false">
                <v:path arrowok="t"/>
                <v:fill type="solid"/>
              </v:shape>
            </v:group>
            <v:group style="position:absolute;left:6025;top:-1452;width:10;height:20" coordorigin="6025,-1452" coordsize="10,20">
              <v:shape style="position:absolute;left:6025;top:-1452;width:10;height:20" coordorigin="6025,-1452" coordsize="10,20" path="m6025,-1432l6035,-1432,6035,-1452,6025,-1452,6025,-1432xe" filled="true" fillcolor="#000000" stroked="false">
                <v:path arrowok="t"/>
                <v:fill type="solid"/>
              </v:shape>
            </v:group>
            <v:group style="position:absolute;left:6025;top:-1432;width:10;height:20" coordorigin="6025,-1432" coordsize="10,20">
              <v:shape style="position:absolute;left:6025;top:-1432;width:10;height:20" coordorigin="6025,-1432" coordsize="10,20" path="m6025,-1413l6035,-1413,6035,-1432,6025,-1432,6025,-1413xe" filled="true" fillcolor="#000000" stroked="false">
                <v:path arrowok="t"/>
                <v:fill type="solid"/>
              </v:shape>
            </v:group>
            <v:group style="position:absolute;left:6025;top:-1413;width:10;height:20" coordorigin="6025,-1413" coordsize="10,20">
              <v:shape style="position:absolute;left:6025;top:-1413;width:10;height:20" coordorigin="6025,-1413" coordsize="10,20" path="m6025,-1394l6035,-1394,6035,-1413,6025,-1413,6025,-1394xe" filled="true" fillcolor="#000000" stroked="false">
                <v:path arrowok="t"/>
                <v:fill type="solid"/>
              </v:shape>
            </v:group>
            <v:group style="position:absolute;left:6025;top:-1394;width:10;height:20" coordorigin="6025,-1394" coordsize="10,20">
              <v:shape style="position:absolute;left:6025;top:-1394;width:10;height:20" coordorigin="6025,-1394" coordsize="10,20" path="m6025,-1375l6035,-1375,6035,-1394,6025,-1394,6025,-1375xe" filled="true" fillcolor="#000000" stroked="false">
                <v:path arrowok="t"/>
                <v:fill type="solid"/>
              </v:shape>
            </v:group>
            <v:group style="position:absolute;left:6025;top:-1375;width:10;height:20" coordorigin="6025,-1375" coordsize="10,20">
              <v:shape style="position:absolute;left:6025;top:-1375;width:10;height:20" coordorigin="6025,-1375" coordsize="10,20" path="m6025,-1356l6035,-1356,6035,-1375,6025,-1375,6025,-1356xe" filled="true" fillcolor="#000000" stroked="false">
                <v:path arrowok="t"/>
                <v:fill type="solid"/>
              </v:shape>
            </v:group>
            <v:group style="position:absolute;left:6025;top:-1356;width:10;height:20" coordorigin="6025,-1356" coordsize="10,20">
              <v:shape style="position:absolute;left:6025;top:-1356;width:10;height:20" coordorigin="6025,-1356" coordsize="10,20" path="m6025,-1336l6035,-1336,6035,-1356,6025,-1356,6025,-1336xe" filled="true" fillcolor="#000000" stroked="false">
                <v:path arrowok="t"/>
                <v:fill type="solid"/>
              </v:shape>
            </v:group>
            <v:group style="position:absolute;left:6025;top:-1336;width:10;height:20" coordorigin="6025,-1336" coordsize="10,20">
              <v:shape style="position:absolute;left:6025;top:-1336;width:10;height:20" coordorigin="6025,-1336" coordsize="10,20" path="m6025,-1317l6035,-1317,6035,-1336,6025,-1336,6025,-1317xe" filled="true" fillcolor="#000000" stroked="false">
                <v:path arrowok="t"/>
                <v:fill type="solid"/>
              </v:shape>
            </v:group>
            <v:group style="position:absolute;left:6025;top:-1317;width:10;height:20" coordorigin="6025,-1317" coordsize="10,20">
              <v:shape style="position:absolute;left:6025;top:-1317;width:10;height:20" coordorigin="6025,-1317" coordsize="10,20" path="m6025,-1298l6035,-1298,6035,-1317,6025,-1317,6025,-1298xe" filled="true" fillcolor="#000000" stroked="false">
                <v:path arrowok="t"/>
                <v:fill type="solid"/>
              </v:shape>
            </v:group>
            <v:group style="position:absolute;left:6594;top:-1682;width:10;height:20" coordorigin="6594,-1682" coordsize="10,20">
              <v:shape style="position:absolute;left:6594;top:-1682;width:10;height:20" coordorigin="6594,-1682" coordsize="10,20" path="m6594,-1663l6604,-1663,6604,-1682,6594,-1682,6594,-1663xe" filled="true" fillcolor="#000000" stroked="false">
                <v:path arrowok="t"/>
                <v:fill type="solid"/>
              </v:shape>
            </v:group>
            <v:group style="position:absolute;left:6594;top:-1663;width:10;height:20" coordorigin="6594,-1663" coordsize="10,20">
              <v:shape style="position:absolute;left:6594;top:-1663;width:10;height:20" coordorigin="6594,-1663" coordsize="10,20" path="m6594,-1644l6604,-1644,6604,-1663,6594,-1663,6594,-1644xe" filled="true" fillcolor="#000000" stroked="false">
                <v:path arrowok="t"/>
                <v:fill type="solid"/>
              </v:shape>
            </v:group>
            <v:group style="position:absolute;left:6594;top:-1644;width:10;height:20" coordorigin="6594,-1644" coordsize="10,20">
              <v:shape style="position:absolute;left:6594;top:-1644;width:10;height:20" coordorigin="6594,-1644" coordsize="10,20" path="m6594,-1624l6604,-1624,6604,-1644,6594,-1644,6594,-1624xe" filled="true" fillcolor="#000000" stroked="false">
                <v:path arrowok="t"/>
                <v:fill type="solid"/>
              </v:shape>
            </v:group>
            <v:group style="position:absolute;left:6594;top:-1624;width:10;height:20" coordorigin="6594,-1624" coordsize="10,20">
              <v:shape style="position:absolute;left:6594;top:-1624;width:10;height:20" coordorigin="6594,-1624" coordsize="10,20" path="m6594,-1605l6604,-1605,6604,-1624,6594,-1624,6594,-1605xe" filled="true" fillcolor="#000000" stroked="false">
                <v:path arrowok="t"/>
                <v:fill type="solid"/>
              </v:shape>
            </v:group>
            <v:group style="position:absolute;left:6594;top:-1605;width:10;height:20" coordorigin="6594,-1605" coordsize="10,20">
              <v:shape style="position:absolute;left:6594;top:-1605;width:10;height:20" coordorigin="6594,-1605" coordsize="10,20" path="m6594,-1586l6604,-1586,6604,-1605,6594,-1605,6594,-1586xe" filled="true" fillcolor="#000000" stroked="false">
                <v:path arrowok="t"/>
                <v:fill type="solid"/>
              </v:shape>
            </v:group>
            <v:group style="position:absolute;left:6594;top:-1586;width:10;height:20" coordorigin="6594,-1586" coordsize="10,20">
              <v:shape style="position:absolute;left:6594;top:-1586;width:10;height:20" coordorigin="6594,-1586" coordsize="10,20" path="m6594,-1567l6604,-1567,6604,-1586,6594,-1586,6594,-1567xe" filled="true" fillcolor="#000000" stroked="false">
                <v:path arrowok="t"/>
                <v:fill type="solid"/>
              </v:shape>
            </v:group>
            <v:group style="position:absolute;left:6594;top:-1567;width:10;height:20" coordorigin="6594,-1567" coordsize="10,20">
              <v:shape style="position:absolute;left:6594;top:-1567;width:10;height:20" coordorigin="6594,-1567" coordsize="10,20" path="m6594,-1548l6604,-1548,6604,-1567,6594,-1567,6594,-1548xe" filled="true" fillcolor="#000000" stroked="false">
                <v:path arrowok="t"/>
                <v:fill type="solid"/>
              </v:shape>
            </v:group>
            <v:group style="position:absolute;left:6594;top:-1548;width:10;height:20" coordorigin="6594,-1548" coordsize="10,20">
              <v:shape style="position:absolute;left:6594;top:-1548;width:10;height:20" coordorigin="6594,-1548" coordsize="10,20" path="m6594,-1528l6604,-1528,6604,-1548,6594,-1548,6594,-1528xe" filled="true" fillcolor="#000000" stroked="false">
                <v:path arrowok="t"/>
                <v:fill type="solid"/>
              </v:shape>
            </v:group>
            <v:group style="position:absolute;left:6594;top:-1528;width:10;height:20" coordorigin="6594,-1528" coordsize="10,20">
              <v:shape style="position:absolute;left:6594;top:-1528;width:10;height:20" coordorigin="6594,-1528" coordsize="10,20" path="m6594,-1509l6604,-1509,6604,-1528,6594,-1528,6594,-1509xe" filled="true" fillcolor="#000000" stroked="false">
                <v:path arrowok="t"/>
                <v:fill type="solid"/>
              </v:shape>
            </v:group>
            <v:group style="position:absolute;left:6594;top:-1509;width:10;height:20" coordorigin="6594,-1509" coordsize="10,20">
              <v:shape style="position:absolute;left:6594;top:-1509;width:10;height:20" coordorigin="6594,-1509" coordsize="10,20" path="m6594,-1490l6604,-1490,6604,-1509,6594,-1509,6594,-1490xe" filled="true" fillcolor="#000000" stroked="false">
                <v:path arrowok="t"/>
                <v:fill type="solid"/>
              </v:shape>
            </v:group>
            <v:group style="position:absolute;left:6594;top:-1490;width:10;height:20" coordorigin="6594,-1490" coordsize="10,20">
              <v:shape style="position:absolute;left:6594;top:-1490;width:10;height:20" coordorigin="6594,-1490" coordsize="10,20" path="m6594,-1471l6604,-1471,6604,-1490,6594,-1490,6594,-1471xe" filled="true" fillcolor="#000000" stroked="false">
                <v:path arrowok="t"/>
                <v:fill type="solid"/>
              </v:shape>
            </v:group>
            <v:group style="position:absolute;left:6594;top:-1471;width:10;height:20" coordorigin="6594,-1471" coordsize="10,20">
              <v:shape style="position:absolute;left:6594;top:-1471;width:10;height:20" coordorigin="6594,-1471" coordsize="10,20" path="m6594,-1452l6604,-1452,6604,-1471,6594,-1471,6594,-1452xe" filled="true" fillcolor="#000000" stroked="false">
                <v:path arrowok="t"/>
                <v:fill type="solid"/>
              </v:shape>
            </v:group>
            <v:group style="position:absolute;left:6594;top:-1452;width:10;height:20" coordorigin="6594,-1452" coordsize="10,20">
              <v:shape style="position:absolute;left:6594;top:-1452;width:10;height:20" coordorigin="6594,-1452" coordsize="10,20" path="m6594,-1432l6604,-1432,6604,-1452,6594,-1452,6594,-1432xe" filled="true" fillcolor="#000000" stroked="false">
                <v:path arrowok="t"/>
                <v:fill type="solid"/>
              </v:shape>
            </v:group>
            <v:group style="position:absolute;left:6594;top:-1432;width:10;height:20" coordorigin="6594,-1432" coordsize="10,20">
              <v:shape style="position:absolute;left:6594;top:-1432;width:10;height:20" coordorigin="6594,-1432" coordsize="10,20" path="m6594,-1413l6604,-1413,6604,-1432,6594,-1432,6594,-1413xe" filled="true" fillcolor="#000000" stroked="false">
                <v:path arrowok="t"/>
                <v:fill type="solid"/>
              </v:shape>
            </v:group>
            <v:group style="position:absolute;left:6594;top:-1413;width:10;height:20" coordorigin="6594,-1413" coordsize="10,20">
              <v:shape style="position:absolute;left:6594;top:-1413;width:10;height:20" coordorigin="6594,-1413" coordsize="10,20" path="m6594,-1394l6604,-1394,6604,-1413,6594,-1413,6594,-1394xe" filled="true" fillcolor="#000000" stroked="false">
                <v:path arrowok="t"/>
                <v:fill type="solid"/>
              </v:shape>
            </v:group>
            <v:group style="position:absolute;left:6594;top:-1394;width:10;height:20" coordorigin="6594,-1394" coordsize="10,20">
              <v:shape style="position:absolute;left:6594;top:-1394;width:10;height:20" coordorigin="6594,-1394" coordsize="10,20" path="m6594,-1375l6604,-1375,6604,-1394,6594,-1394,6594,-1375xe" filled="true" fillcolor="#000000" stroked="false">
                <v:path arrowok="t"/>
                <v:fill type="solid"/>
              </v:shape>
            </v:group>
            <v:group style="position:absolute;left:6594;top:-1375;width:10;height:20" coordorigin="6594,-1375" coordsize="10,20">
              <v:shape style="position:absolute;left:6594;top:-1375;width:10;height:20" coordorigin="6594,-1375" coordsize="10,20" path="m6594,-1356l6604,-1356,6604,-1375,6594,-1375,6594,-1356xe" filled="true" fillcolor="#000000" stroked="false">
                <v:path arrowok="t"/>
                <v:fill type="solid"/>
              </v:shape>
            </v:group>
            <v:group style="position:absolute;left:6594;top:-1356;width:10;height:20" coordorigin="6594,-1356" coordsize="10,20">
              <v:shape style="position:absolute;left:6594;top:-1356;width:10;height:20" coordorigin="6594,-1356" coordsize="10,20" path="m6594,-1336l6604,-1336,6604,-1356,6594,-1356,6594,-1336xe" filled="true" fillcolor="#000000" stroked="false">
                <v:path arrowok="t"/>
                <v:fill type="solid"/>
              </v:shape>
            </v:group>
            <v:group style="position:absolute;left:6594;top:-1336;width:10;height:20" coordorigin="6594,-1336" coordsize="10,20">
              <v:shape style="position:absolute;left:6594;top:-1336;width:10;height:20" coordorigin="6594,-1336" coordsize="10,20" path="m6594,-1317l6604,-1317,6604,-1336,6594,-1336,6594,-1317xe" filled="true" fillcolor="#000000" stroked="false">
                <v:path arrowok="t"/>
                <v:fill type="solid"/>
              </v:shape>
            </v:group>
            <v:group style="position:absolute;left:6594;top:-1317;width:10;height:20" coordorigin="6594,-1317" coordsize="10,20">
              <v:shape style="position:absolute;left:6594;top:-1317;width:10;height:20" coordorigin="6594,-1317" coordsize="10,20" path="m6594,-1298l6604,-1298,6604,-1317,6594,-1317,6594,-1298xe" filled="true" fillcolor="#000000" stroked="false">
                <v:path arrowok="t"/>
                <v:fill type="solid"/>
              </v:shape>
            </v:group>
            <v:group style="position:absolute;left:6594;top:-1296;width:10;height:2" coordorigin="6594,-1296" coordsize="10,2">
              <v:shape style="position:absolute;left:6594;top:-1296;width:10;height:2" coordorigin="6594,-1296" coordsize="10,0" path="m6594,-1296l6604,-1296e" filled="false" stroked="true" strokeweight=".23999pt" strokecolor="#000000">
                <v:path arrowok="t"/>
              </v:shape>
            </v:group>
            <v:group style="position:absolute;left:7720;top:-1682;width:10;height:20" coordorigin="7720,-1682" coordsize="10,20">
              <v:shape style="position:absolute;left:7720;top:-1682;width:10;height:20" coordorigin="7720,-1682" coordsize="10,20" path="m7720,-1663l7729,-1663,7729,-1682,7720,-1682,7720,-1663xe" filled="true" fillcolor="#000000" stroked="false">
                <v:path arrowok="t"/>
                <v:fill type="solid"/>
              </v:shape>
            </v:group>
            <v:group style="position:absolute;left:7720;top:-1663;width:10;height:20" coordorigin="7720,-1663" coordsize="10,20">
              <v:shape style="position:absolute;left:7720;top:-1663;width:10;height:20" coordorigin="7720,-1663" coordsize="10,20" path="m7720,-1644l7729,-1644,7729,-1663,7720,-1663,7720,-1644xe" filled="true" fillcolor="#000000" stroked="false">
                <v:path arrowok="t"/>
                <v:fill type="solid"/>
              </v:shape>
            </v:group>
            <v:group style="position:absolute;left:7720;top:-1644;width:10;height:20" coordorigin="7720,-1644" coordsize="10,20">
              <v:shape style="position:absolute;left:7720;top:-1644;width:10;height:20" coordorigin="7720,-1644" coordsize="10,20" path="m7720,-1624l7729,-1624,7729,-1644,7720,-1644,7720,-1624xe" filled="true" fillcolor="#000000" stroked="false">
                <v:path arrowok="t"/>
                <v:fill type="solid"/>
              </v:shape>
            </v:group>
            <v:group style="position:absolute;left:7720;top:-1624;width:10;height:20" coordorigin="7720,-1624" coordsize="10,20">
              <v:shape style="position:absolute;left:7720;top:-1624;width:10;height:20" coordorigin="7720,-1624" coordsize="10,20" path="m7720,-1605l7729,-1605,7729,-1624,7720,-1624,7720,-1605xe" filled="true" fillcolor="#000000" stroked="false">
                <v:path arrowok="t"/>
                <v:fill type="solid"/>
              </v:shape>
            </v:group>
            <v:group style="position:absolute;left:7720;top:-1605;width:10;height:20" coordorigin="7720,-1605" coordsize="10,20">
              <v:shape style="position:absolute;left:7720;top:-1605;width:10;height:20" coordorigin="7720,-1605" coordsize="10,20" path="m7720,-1586l7729,-1586,7729,-1605,7720,-1605,7720,-1586xe" filled="true" fillcolor="#000000" stroked="false">
                <v:path arrowok="t"/>
                <v:fill type="solid"/>
              </v:shape>
            </v:group>
            <v:group style="position:absolute;left:7720;top:-1586;width:10;height:20" coordorigin="7720,-1586" coordsize="10,20">
              <v:shape style="position:absolute;left:7720;top:-1586;width:10;height:20" coordorigin="7720,-1586" coordsize="10,20" path="m7720,-1567l7729,-1567,7729,-1586,7720,-1586,7720,-1567xe" filled="true" fillcolor="#000000" stroked="false">
                <v:path arrowok="t"/>
                <v:fill type="solid"/>
              </v:shape>
            </v:group>
            <v:group style="position:absolute;left:7720;top:-1567;width:10;height:20" coordorigin="7720,-1567" coordsize="10,20">
              <v:shape style="position:absolute;left:7720;top:-1567;width:10;height:20" coordorigin="7720,-1567" coordsize="10,20" path="m7720,-1548l7729,-1548,7729,-1567,7720,-1567,7720,-1548xe" filled="true" fillcolor="#000000" stroked="false">
                <v:path arrowok="t"/>
                <v:fill type="solid"/>
              </v:shape>
            </v:group>
            <v:group style="position:absolute;left:7720;top:-1548;width:10;height:20" coordorigin="7720,-1548" coordsize="10,20">
              <v:shape style="position:absolute;left:7720;top:-1548;width:10;height:20" coordorigin="7720,-1548" coordsize="10,20" path="m7720,-1528l7729,-1528,7729,-1548,7720,-1548,7720,-1528xe" filled="true" fillcolor="#000000" stroked="false">
                <v:path arrowok="t"/>
                <v:fill type="solid"/>
              </v:shape>
            </v:group>
            <v:group style="position:absolute;left:7720;top:-1528;width:10;height:20" coordorigin="7720,-1528" coordsize="10,20">
              <v:shape style="position:absolute;left:7720;top:-1528;width:10;height:20" coordorigin="7720,-1528" coordsize="10,20" path="m7720,-1509l7729,-1509,7729,-1528,7720,-1528,7720,-1509xe" filled="true" fillcolor="#000000" stroked="false">
                <v:path arrowok="t"/>
                <v:fill type="solid"/>
              </v:shape>
            </v:group>
            <v:group style="position:absolute;left:7720;top:-1509;width:10;height:20" coordorigin="7720,-1509" coordsize="10,20">
              <v:shape style="position:absolute;left:7720;top:-1509;width:10;height:20" coordorigin="7720,-1509" coordsize="10,20" path="m7720,-1490l7729,-1490,7729,-1509,7720,-1509,7720,-1490xe" filled="true" fillcolor="#000000" stroked="false">
                <v:path arrowok="t"/>
                <v:fill type="solid"/>
              </v:shape>
            </v:group>
            <v:group style="position:absolute;left:7720;top:-1490;width:10;height:20" coordorigin="7720,-1490" coordsize="10,20">
              <v:shape style="position:absolute;left:7720;top:-1490;width:10;height:20" coordorigin="7720,-1490" coordsize="10,20" path="m7720,-1471l7729,-1471,7729,-1490,7720,-1490,7720,-1471xe" filled="true" fillcolor="#000000" stroked="false">
                <v:path arrowok="t"/>
                <v:fill type="solid"/>
              </v:shape>
            </v:group>
            <v:group style="position:absolute;left:7720;top:-1471;width:10;height:20" coordorigin="7720,-1471" coordsize="10,20">
              <v:shape style="position:absolute;left:7720;top:-1471;width:10;height:20" coordorigin="7720,-1471" coordsize="10,20" path="m7720,-1452l7729,-1452,7729,-1471,7720,-1471,7720,-1452xe" filled="true" fillcolor="#000000" stroked="false">
                <v:path arrowok="t"/>
                <v:fill type="solid"/>
              </v:shape>
            </v:group>
            <v:group style="position:absolute;left:7720;top:-1452;width:10;height:20" coordorigin="7720,-1452" coordsize="10,20">
              <v:shape style="position:absolute;left:7720;top:-1452;width:10;height:20" coordorigin="7720,-1452" coordsize="10,20" path="m7720,-1432l7729,-1432,7729,-1452,7720,-1452,7720,-1432xe" filled="true" fillcolor="#000000" stroked="false">
                <v:path arrowok="t"/>
                <v:fill type="solid"/>
              </v:shape>
            </v:group>
            <v:group style="position:absolute;left:7720;top:-1432;width:10;height:20" coordorigin="7720,-1432" coordsize="10,20">
              <v:shape style="position:absolute;left:7720;top:-1432;width:10;height:20" coordorigin="7720,-1432" coordsize="10,20" path="m7720,-1413l7729,-1413,7729,-1432,7720,-1432,7720,-1413xe" filled="true" fillcolor="#000000" stroked="false">
                <v:path arrowok="t"/>
                <v:fill type="solid"/>
              </v:shape>
            </v:group>
            <v:group style="position:absolute;left:7720;top:-1413;width:10;height:20" coordorigin="7720,-1413" coordsize="10,20">
              <v:shape style="position:absolute;left:7720;top:-1413;width:10;height:20" coordorigin="7720,-1413" coordsize="10,20" path="m7720,-1394l7729,-1394,7729,-1413,7720,-1413,7720,-1394xe" filled="true" fillcolor="#000000" stroked="false">
                <v:path arrowok="t"/>
                <v:fill type="solid"/>
              </v:shape>
            </v:group>
            <v:group style="position:absolute;left:7720;top:-1394;width:10;height:20" coordorigin="7720,-1394" coordsize="10,20">
              <v:shape style="position:absolute;left:7720;top:-1394;width:10;height:20" coordorigin="7720,-1394" coordsize="10,20" path="m7720,-1375l7729,-1375,7729,-1394,7720,-1394,7720,-1375xe" filled="true" fillcolor="#000000" stroked="false">
                <v:path arrowok="t"/>
                <v:fill type="solid"/>
              </v:shape>
            </v:group>
            <v:group style="position:absolute;left:7720;top:-1375;width:10;height:20" coordorigin="7720,-1375" coordsize="10,20">
              <v:shape style="position:absolute;left:7720;top:-1375;width:10;height:20" coordorigin="7720,-1375" coordsize="10,20" path="m7720,-1356l7729,-1356,7729,-1375,7720,-1375,7720,-1356xe" filled="true" fillcolor="#000000" stroked="false">
                <v:path arrowok="t"/>
                <v:fill type="solid"/>
              </v:shape>
            </v:group>
            <v:group style="position:absolute;left:7720;top:-1356;width:10;height:20" coordorigin="7720,-1356" coordsize="10,20">
              <v:shape style="position:absolute;left:7720;top:-1356;width:10;height:20" coordorigin="7720,-1356" coordsize="10,20" path="m7720,-1336l7729,-1336,7729,-1356,7720,-1356,7720,-1336xe" filled="true" fillcolor="#000000" stroked="false">
                <v:path arrowok="t"/>
                <v:fill type="solid"/>
              </v:shape>
            </v:group>
            <v:group style="position:absolute;left:7720;top:-1336;width:10;height:20" coordorigin="7720,-1336" coordsize="10,20">
              <v:shape style="position:absolute;left:7720;top:-1336;width:10;height:20" coordorigin="7720,-1336" coordsize="10,20" path="m7720,-1317l7729,-1317,7729,-1336,7720,-1336,7720,-1317xe" filled="true" fillcolor="#000000" stroked="false">
                <v:path arrowok="t"/>
                <v:fill type="solid"/>
              </v:shape>
            </v:group>
            <v:group style="position:absolute;left:7720;top:-1317;width:10;height:20" coordorigin="7720,-1317" coordsize="10,20">
              <v:shape style="position:absolute;left:7720;top:-1317;width:10;height:20" coordorigin="7720,-1317" coordsize="10,20" path="m7720,-1298l7729,-1298,7729,-1317,7720,-1317,7720,-1298xe" filled="true" fillcolor="#000000" stroked="false">
                <v:path arrowok="t"/>
                <v:fill type="solid"/>
              </v:shape>
            </v:group>
            <v:group style="position:absolute;left:7720;top:-1296;width:10;height:2" coordorigin="7720,-1296" coordsize="10,2">
              <v:shape style="position:absolute;left:7720;top:-1296;width:10;height:2" coordorigin="7720,-1296" coordsize="10,0" path="m7720,-1296l7729,-1296e" filled="false" stroked="true" strokeweight=".23999pt" strokecolor="#000000">
                <v:path arrowok="t"/>
              </v:shape>
            </v:group>
            <v:group style="position:absolute;left:8490;top:-1682;width:10;height:20" coordorigin="8490,-1682" coordsize="10,20">
              <v:shape style="position:absolute;left:8490;top:-1682;width:10;height:20" coordorigin="8490,-1682" coordsize="10,20" path="m8490,-1663l8500,-1663,8500,-1682,8490,-1682,8490,-1663xe" filled="true" fillcolor="#000000" stroked="false">
                <v:path arrowok="t"/>
                <v:fill type="solid"/>
              </v:shape>
            </v:group>
            <v:group style="position:absolute;left:8490;top:-1663;width:10;height:20" coordorigin="8490,-1663" coordsize="10,20">
              <v:shape style="position:absolute;left:8490;top:-1663;width:10;height:20" coordorigin="8490,-1663" coordsize="10,20" path="m8490,-1644l8500,-1644,8500,-1663,8490,-1663,8490,-1644xe" filled="true" fillcolor="#000000" stroked="false">
                <v:path arrowok="t"/>
                <v:fill type="solid"/>
              </v:shape>
            </v:group>
            <v:group style="position:absolute;left:8490;top:-1644;width:10;height:20" coordorigin="8490,-1644" coordsize="10,20">
              <v:shape style="position:absolute;left:8490;top:-1644;width:10;height:20" coordorigin="8490,-1644" coordsize="10,20" path="m8490,-1624l8500,-1624,8500,-1644,8490,-1644,8490,-1624xe" filled="true" fillcolor="#000000" stroked="false">
                <v:path arrowok="t"/>
                <v:fill type="solid"/>
              </v:shape>
            </v:group>
            <v:group style="position:absolute;left:8490;top:-1624;width:10;height:20" coordorigin="8490,-1624" coordsize="10,20">
              <v:shape style="position:absolute;left:8490;top:-1624;width:10;height:20" coordorigin="8490,-1624" coordsize="10,20" path="m8490,-1605l8500,-1605,8500,-1624,8490,-1624,8490,-1605xe" filled="true" fillcolor="#000000" stroked="false">
                <v:path arrowok="t"/>
                <v:fill type="solid"/>
              </v:shape>
            </v:group>
            <v:group style="position:absolute;left:8490;top:-1605;width:10;height:20" coordorigin="8490,-1605" coordsize="10,20">
              <v:shape style="position:absolute;left:8490;top:-1605;width:10;height:20" coordorigin="8490,-1605" coordsize="10,20" path="m8490,-1586l8500,-1586,8500,-1605,8490,-1605,8490,-1586xe" filled="true" fillcolor="#000000" stroked="false">
                <v:path arrowok="t"/>
                <v:fill type="solid"/>
              </v:shape>
            </v:group>
            <v:group style="position:absolute;left:8490;top:-1586;width:10;height:20" coordorigin="8490,-1586" coordsize="10,20">
              <v:shape style="position:absolute;left:8490;top:-1586;width:10;height:20" coordorigin="8490,-1586" coordsize="10,20" path="m8490,-1567l8500,-1567,8500,-1586,8490,-1586,8490,-1567xe" filled="true" fillcolor="#000000" stroked="false">
                <v:path arrowok="t"/>
                <v:fill type="solid"/>
              </v:shape>
            </v:group>
            <v:group style="position:absolute;left:8490;top:-1567;width:10;height:20" coordorigin="8490,-1567" coordsize="10,20">
              <v:shape style="position:absolute;left:8490;top:-1567;width:10;height:20" coordorigin="8490,-1567" coordsize="10,20" path="m8490,-1548l8500,-1548,8500,-1567,8490,-1567,8490,-1548xe" filled="true" fillcolor="#000000" stroked="false">
                <v:path arrowok="t"/>
                <v:fill type="solid"/>
              </v:shape>
            </v:group>
            <v:group style="position:absolute;left:8490;top:-1548;width:10;height:20" coordorigin="8490,-1548" coordsize="10,20">
              <v:shape style="position:absolute;left:8490;top:-1548;width:10;height:20" coordorigin="8490,-1548" coordsize="10,20" path="m8490,-1528l8500,-1528,8500,-1548,8490,-1548,8490,-1528xe" filled="true" fillcolor="#000000" stroked="false">
                <v:path arrowok="t"/>
                <v:fill type="solid"/>
              </v:shape>
            </v:group>
            <v:group style="position:absolute;left:8490;top:-1528;width:10;height:20" coordorigin="8490,-1528" coordsize="10,20">
              <v:shape style="position:absolute;left:8490;top:-1528;width:10;height:20" coordorigin="8490,-1528" coordsize="10,20" path="m8490,-1509l8500,-1509,8500,-1528,8490,-1528,8490,-1509xe" filled="true" fillcolor="#000000" stroked="false">
                <v:path arrowok="t"/>
                <v:fill type="solid"/>
              </v:shape>
            </v:group>
            <v:group style="position:absolute;left:8490;top:-1509;width:10;height:20" coordorigin="8490,-1509" coordsize="10,20">
              <v:shape style="position:absolute;left:8490;top:-1509;width:10;height:20" coordorigin="8490,-1509" coordsize="10,20" path="m8490,-1490l8500,-1490,8500,-1509,8490,-1509,8490,-1490xe" filled="true" fillcolor="#000000" stroked="false">
                <v:path arrowok="t"/>
                <v:fill type="solid"/>
              </v:shape>
            </v:group>
            <v:group style="position:absolute;left:8490;top:-1490;width:10;height:20" coordorigin="8490,-1490" coordsize="10,20">
              <v:shape style="position:absolute;left:8490;top:-1490;width:10;height:20" coordorigin="8490,-1490" coordsize="10,20" path="m8490,-1471l8500,-1471,8500,-1490,8490,-1490,8490,-1471xe" filled="true" fillcolor="#000000" stroked="false">
                <v:path arrowok="t"/>
                <v:fill type="solid"/>
              </v:shape>
            </v:group>
            <v:group style="position:absolute;left:8490;top:-1471;width:10;height:20" coordorigin="8490,-1471" coordsize="10,20">
              <v:shape style="position:absolute;left:8490;top:-1471;width:10;height:20" coordorigin="8490,-1471" coordsize="10,20" path="m8490,-1452l8500,-1452,8500,-1471,8490,-1471,8490,-1452xe" filled="true" fillcolor="#000000" stroked="false">
                <v:path arrowok="t"/>
                <v:fill type="solid"/>
              </v:shape>
            </v:group>
            <v:group style="position:absolute;left:8490;top:-1452;width:10;height:20" coordorigin="8490,-1452" coordsize="10,20">
              <v:shape style="position:absolute;left:8490;top:-1452;width:10;height:20" coordorigin="8490,-1452" coordsize="10,20" path="m8490,-1432l8500,-1432,8500,-1452,8490,-1452,8490,-1432xe" filled="true" fillcolor="#000000" stroked="false">
                <v:path arrowok="t"/>
                <v:fill type="solid"/>
              </v:shape>
            </v:group>
            <v:group style="position:absolute;left:8490;top:-1432;width:10;height:20" coordorigin="8490,-1432" coordsize="10,20">
              <v:shape style="position:absolute;left:8490;top:-1432;width:10;height:20" coordorigin="8490,-1432" coordsize="10,20" path="m8490,-1413l8500,-1413,8500,-1432,8490,-1432,8490,-1413xe" filled="true" fillcolor="#000000" stroked="false">
                <v:path arrowok="t"/>
                <v:fill type="solid"/>
              </v:shape>
            </v:group>
            <v:group style="position:absolute;left:8490;top:-1413;width:10;height:20" coordorigin="8490,-1413" coordsize="10,20">
              <v:shape style="position:absolute;left:8490;top:-1413;width:10;height:20" coordorigin="8490,-1413" coordsize="10,20" path="m8490,-1394l8500,-1394,8500,-1413,8490,-1413,8490,-1394xe" filled="true" fillcolor="#000000" stroked="false">
                <v:path arrowok="t"/>
                <v:fill type="solid"/>
              </v:shape>
            </v:group>
            <v:group style="position:absolute;left:8490;top:-1394;width:10;height:20" coordorigin="8490,-1394" coordsize="10,20">
              <v:shape style="position:absolute;left:8490;top:-1394;width:10;height:20" coordorigin="8490,-1394" coordsize="10,20" path="m8490,-1375l8500,-1375,8500,-1394,8490,-1394,8490,-1375xe" filled="true" fillcolor="#000000" stroked="false">
                <v:path arrowok="t"/>
                <v:fill type="solid"/>
              </v:shape>
            </v:group>
            <v:group style="position:absolute;left:8490;top:-1375;width:10;height:20" coordorigin="8490,-1375" coordsize="10,20">
              <v:shape style="position:absolute;left:8490;top:-1375;width:10;height:20" coordorigin="8490,-1375" coordsize="10,20" path="m8490,-1356l8500,-1356,8500,-1375,8490,-1375,8490,-1356xe" filled="true" fillcolor="#000000" stroked="false">
                <v:path arrowok="t"/>
                <v:fill type="solid"/>
              </v:shape>
            </v:group>
            <v:group style="position:absolute;left:8490;top:-1356;width:10;height:20" coordorigin="8490,-1356" coordsize="10,20">
              <v:shape style="position:absolute;left:8490;top:-1356;width:10;height:20" coordorigin="8490,-1356" coordsize="10,20" path="m8490,-1336l8500,-1336,8500,-1356,8490,-1356,8490,-1336xe" filled="true" fillcolor="#000000" stroked="false">
                <v:path arrowok="t"/>
                <v:fill type="solid"/>
              </v:shape>
            </v:group>
            <v:group style="position:absolute;left:8490;top:-1336;width:10;height:20" coordorigin="8490,-1336" coordsize="10,20">
              <v:shape style="position:absolute;left:8490;top:-1336;width:10;height:20" coordorigin="8490,-1336" coordsize="10,20" path="m8490,-1317l8500,-1317,8500,-1336,8490,-1336,8490,-1317xe" filled="true" fillcolor="#000000" stroked="false">
                <v:path arrowok="t"/>
                <v:fill type="solid"/>
              </v:shape>
            </v:group>
            <v:group style="position:absolute;left:8490;top:-1317;width:10;height:20" coordorigin="8490,-1317" coordsize="10,20">
              <v:shape style="position:absolute;left:8490;top:-1317;width:10;height:20" coordorigin="8490,-1317" coordsize="10,20" path="m8490,-1298l8500,-1298,8500,-1317,8490,-1317,8490,-1298xe" filled="true" fillcolor="#000000" stroked="false">
                <v:path arrowok="t"/>
                <v:fill type="solid"/>
              </v:shape>
            </v:group>
            <v:group style="position:absolute;left:9280;top:-1682;width:10;height:20" coordorigin="9280,-1682" coordsize="10,20">
              <v:shape style="position:absolute;left:9280;top:-1682;width:10;height:20" coordorigin="9280,-1682" coordsize="10,20" path="m9280,-1663l9290,-1663,9290,-1682,9280,-1682,9280,-1663xe" filled="true" fillcolor="#000000" stroked="false">
                <v:path arrowok="t"/>
                <v:fill type="solid"/>
              </v:shape>
            </v:group>
            <v:group style="position:absolute;left:9280;top:-1663;width:10;height:20" coordorigin="9280,-1663" coordsize="10,20">
              <v:shape style="position:absolute;left:9280;top:-1663;width:10;height:20" coordorigin="9280,-1663" coordsize="10,20" path="m9280,-1644l9290,-1644,9290,-1663,9280,-1663,9280,-1644xe" filled="true" fillcolor="#000000" stroked="false">
                <v:path arrowok="t"/>
                <v:fill type="solid"/>
              </v:shape>
            </v:group>
            <v:group style="position:absolute;left:9280;top:-1644;width:10;height:20" coordorigin="9280,-1644" coordsize="10,20">
              <v:shape style="position:absolute;left:9280;top:-1644;width:10;height:20" coordorigin="9280,-1644" coordsize="10,20" path="m9280,-1624l9290,-1624,9290,-1644,9280,-1644,9280,-1624xe" filled="true" fillcolor="#000000" stroked="false">
                <v:path arrowok="t"/>
                <v:fill type="solid"/>
              </v:shape>
            </v:group>
            <v:group style="position:absolute;left:9280;top:-1624;width:10;height:20" coordorigin="9280,-1624" coordsize="10,20">
              <v:shape style="position:absolute;left:9280;top:-1624;width:10;height:20" coordorigin="9280,-1624" coordsize="10,20" path="m9280,-1605l9290,-1605,9290,-1624,9280,-1624,9280,-1605xe" filled="true" fillcolor="#000000" stroked="false">
                <v:path arrowok="t"/>
                <v:fill type="solid"/>
              </v:shape>
            </v:group>
            <v:group style="position:absolute;left:9280;top:-1605;width:10;height:20" coordorigin="9280,-1605" coordsize="10,20">
              <v:shape style="position:absolute;left:9280;top:-1605;width:10;height:20" coordorigin="9280,-1605" coordsize="10,20" path="m9280,-1586l9290,-1586,9290,-1605,9280,-1605,9280,-1586xe" filled="true" fillcolor="#000000" stroked="false">
                <v:path arrowok="t"/>
                <v:fill type="solid"/>
              </v:shape>
            </v:group>
            <v:group style="position:absolute;left:9280;top:-1586;width:10;height:20" coordorigin="9280,-1586" coordsize="10,20">
              <v:shape style="position:absolute;left:9280;top:-1586;width:10;height:20" coordorigin="9280,-1586" coordsize="10,20" path="m9280,-1567l9290,-1567,9290,-1586,9280,-1586,9280,-1567xe" filled="true" fillcolor="#000000" stroked="false">
                <v:path arrowok="t"/>
                <v:fill type="solid"/>
              </v:shape>
            </v:group>
            <v:group style="position:absolute;left:9280;top:-1567;width:10;height:20" coordorigin="9280,-1567" coordsize="10,20">
              <v:shape style="position:absolute;left:9280;top:-1567;width:10;height:20" coordorigin="9280,-1567" coordsize="10,20" path="m9280,-1548l9290,-1548,9290,-1567,9280,-1567,9280,-1548xe" filled="true" fillcolor="#000000" stroked="false">
                <v:path arrowok="t"/>
                <v:fill type="solid"/>
              </v:shape>
            </v:group>
            <v:group style="position:absolute;left:9280;top:-1548;width:10;height:20" coordorigin="9280,-1548" coordsize="10,20">
              <v:shape style="position:absolute;left:9280;top:-1548;width:10;height:20" coordorigin="9280,-1548" coordsize="10,20" path="m9280,-1528l9290,-1528,9290,-1548,9280,-1548,9280,-1528xe" filled="true" fillcolor="#000000" stroked="false">
                <v:path arrowok="t"/>
                <v:fill type="solid"/>
              </v:shape>
            </v:group>
            <v:group style="position:absolute;left:9280;top:-1528;width:10;height:20" coordorigin="9280,-1528" coordsize="10,20">
              <v:shape style="position:absolute;left:9280;top:-1528;width:10;height:20" coordorigin="9280,-1528" coordsize="10,20" path="m9280,-1509l9290,-1509,9290,-1528,9280,-1528,9280,-1509xe" filled="true" fillcolor="#000000" stroked="false">
                <v:path arrowok="t"/>
                <v:fill type="solid"/>
              </v:shape>
            </v:group>
            <v:group style="position:absolute;left:9280;top:-1509;width:10;height:20" coordorigin="9280,-1509" coordsize="10,20">
              <v:shape style="position:absolute;left:9280;top:-1509;width:10;height:20" coordorigin="9280,-1509" coordsize="10,20" path="m9280,-1490l9290,-1490,9290,-1509,9280,-1509,9280,-1490xe" filled="true" fillcolor="#000000" stroked="false">
                <v:path arrowok="t"/>
                <v:fill type="solid"/>
              </v:shape>
            </v:group>
            <v:group style="position:absolute;left:9280;top:-1490;width:10;height:20" coordorigin="9280,-1490" coordsize="10,20">
              <v:shape style="position:absolute;left:9280;top:-1490;width:10;height:20" coordorigin="9280,-1490" coordsize="10,20" path="m9280,-1471l9290,-1471,9290,-1490,9280,-1490,9280,-1471xe" filled="true" fillcolor="#000000" stroked="false">
                <v:path arrowok="t"/>
                <v:fill type="solid"/>
              </v:shape>
            </v:group>
            <v:group style="position:absolute;left:9280;top:-1471;width:10;height:20" coordorigin="9280,-1471" coordsize="10,20">
              <v:shape style="position:absolute;left:9280;top:-1471;width:10;height:20" coordorigin="9280,-1471" coordsize="10,20" path="m9280,-1452l9290,-1452,9290,-1471,9280,-1471,9280,-1452xe" filled="true" fillcolor="#000000" stroked="false">
                <v:path arrowok="t"/>
                <v:fill type="solid"/>
              </v:shape>
            </v:group>
            <v:group style="position:absolute;left:9280;top:-1452;width:10;height:20" coordorigin="9280,-1452" coordsize="10,20">
              <v:shape style="position:absolute;left:9280;top:-1452;width:10;height:20" coordorigin="9280,-1452" coordsize="10,20" path="m9280,-1432l9290,-1432,9290,-1452,9280,-1452,9280,-1432xe" filled="true" fillcolor="#000000" stroked="false">
                <v:path arrowok="t"/>
                <v:fill type="solid"/>
              </v:shape>
            </v:group>
            <v:group style="position:absolute;left:9280;top:-1432;width:10;height:20" coordorigin="9280,-1432" coordsize="10,20">
              <v:shape style="position:absolute;left:9280;top:-1432;width:10;height:20" coordorigin="9280,-1432" coordsize="10,20" path="m9280,-1413l9290,-1413,9290,-1432,9280,-1432,9280,-1413xe" filled="true" fillcolor="#000000" stroked="false">
                <v:path arrowok="t"/>
                <v:fill type="solid"/>
              </v:shape>
            </v:group>
            <v:group style="position:absolute;left:9280;top:-1413;width:10;height:20" coordorigin="9280,-1413" coordsize="10,20">
              <v:shape style="position:absolute;left:9280;top:-1413;width:10;height:20" coordorigin="9280,-1413" coordsize="10,20" path="m9280,-1394l9290,-1394,9290,-1413,9280,-1413,9280,-1394xe" filled="true" fillcolor="#000000" stroked="false">
                <v:path arrowok="t"/>
                <v:fill type="solid"/>
              </v:shape>
            </v:group>
            <v:group style="position:absolute;left:9280;top:-1394;width:10;height:20" coordorigin="9280,-1394" coordsize="10,20">
              <v:shape style="position:absolute;left:9280;top:-1394;width:10;height:20" coordorigin="9280,-1394" coordsize="10,20" path="m9280,-1375l9290,-1375,9290,-1394,9280,-1394,9280,-1375xe" filled="true" fillcolor="#000000" stroked="false">
                <v:path arrowok="t"/>
                <v:fill type="solid"/>
              </v:shape>
            </v:group>
            <v:group style="position:absolute;left:9280;top:-1375;width:10;height:20" coordorigin="9280,-1375" coordsize="10,20">
              <v:shape style="position:absolute;left:9280;top:-1375;width:10;height:20" coordorigin="9280,-1375" coordsize="10,20" path="m9280,-1356l9290,-1356,9290,-1375,9280,-1375,9280,-1356xe" filled="true" fillcolor="#000000" stroked="false">
                <v:path arrowok="t"/>
                <v:fill type="solid"/>
              </v:shape>
            </v:group>
            <v:group style="position:absolute;left:9280;top:-1356;width:10;height:20" coordorigin="9280,-1356" coordsize="10,20">
              <v:shape style="position:absolute;left:9280;top:-1356;width:10;height:20" coordorigin="9280,-1356" coordsize="10,20" path="m9280,-1336l9290,-1336,9290,-1356,9280,-1356,9280,-1336xe" filled="true" fillcolor="#000000" stroked="false">
                <v:path arrowok="t"/>
                <v:fill type="solid"/>
              </v:shape>
            </v:group>
            <v:group style="position:absolute;left:9280;top:-1336;width:10;height:20" coordorigin="9280,-1336" coordsize="10,20">
              <v:shape style="position:absolute;left:9280;top:-1336;width:10;height:20" coordorigin="9280,-1336" coordsize="10,20" path="m9280,-1317l9290,-1317,9290,-1336,9280,-1336,9280,-1317xe" filled="true" fillcolor="#000000" stroked="false">
                <v:path arrowok="t"/>
                <v:fill type="solid"/>
              </v:shape>
            </v:group>
            <v:group style="position:absolute;left:9280;top:-1317;width:10;height:20" coordorigin="9280,-1317" coordsize="10,20">
              <v:shape style="position:absolute;left:9280;top:-1317;width:10;height:20" coordorigin="9280,-1317" coordsize="10,20" path="m9280,-1298l9290,-1298,9290,-1317,9280,-1317,9280,-1298xe" filled="true" fillcolor="#000000" stroked="false">
                <v:path arrowok="t"/>
                <v:fill type="solid"/>
              </v:shape>
            </v:group>
            <v:group style="position:absolute;left:10116;top:-1682;width:10;height:20" coordorigin="10116,-1682" coordsize="10,20">
              <v:shape style="position:absolute;left:10116;top:-1682;width:10;height:20" coordorigin="10116,-1682" coordsize="10,20" path="m10116,-1663l10125,-1663,10125,-1682,10116,-1682,10116,-1663xe" filled="true" fillcolor="#000000" stroked="false">
                <v:path arrowok="t"/>
                <v:fill type="solid"/>
              </v:shape>
            </v:group>
            <v:group style="position:absolute;left:10116;top:-1663;width:10;height:20" coordorigin="10116,-1663" coordsize="10,20">
              <v:shape style="position:absolute;left:10116;top:-1663;width:10;height:20" coordorigin="10116,-1663" coordsize="10,20" path="m10116,-1644l10125,-1644,10125,-1663,10116,-1663,10116,-1644xe" filled="true" fillcolor="#000000" stroked="false">
                <v:path arrowok="t"/>
                <v:fill type="solid"/>
              </v:shape>
            </v:group>
            <v:group style="position:absolute;left:10116;top:-1644;width:10;height:20" coordorigin="10116,-1644" coordsize="10,20">
              <v:shape style="position:absolute;left:10116;top:-1644;width:10;height:20" coordorigin="10116,-1644" coordsize="10,20" path="m10116,-1624l10125,-1624,10125,-1644,10116,-1644,10116,-1624xe" filled="true" fillcolor="#000000" stroked="false">
                <v:path arrowok="t"/>
                <v:fill type="solid"/>
              </v:shape>
            </v:group>
            <v:group style="position:absolute;left:10116;top:-1624;width:10;height:20" coordorigin="10116,-1624" coordsize="10,20">
              <v:shape style="position:absolute;left:10116;top:-1624;width:10;height:20" coordorigin="10116,-1624" coordsize="10,20" path="m10116,-1605l10125,-1605,10125,-1624,10116,-1624,10116,-1605xe" filled="true" fillcolor="#000000" stroked="false">
                <v:path arrowok="t"/>
                <v:fill type="solid"/>
              </v:shape>
            </v:group>
            <v:group style="position:absolute;left:10116;top:-1605;width:10;height:20" coordorigin="10116,-1605" coordsize="10,20">
              <v:shape style="position:absolute;left:10116;top:-1605;width:10;height:20" coordorigin="10116,-1605" coordsize="10,20" path="m10116,-1586l10125,-1586,10125,-1605,10116,-1605,10116,-1586xe" filled="true" fillcolor="#000000" stroked="false">
                <v:path arrowok="t"/>
                <v:fill type="solid"/>
              </v:shape>
            </v:group>
            <v:group style="position:absolute;left:10116;top:-1586;width:10;height:20" coordorigin="10116,-1586" coordsize="10,20">
              <v:shape style="position:absolute;left:10116;top:-1586;width:10;height:20" coordorigin="10116,-1586" coordsize="10,20" path="m10116,-1567l10125,-1567,10125,-1586,10116,-1586,10116,-1567xe" filled="true" fillcolor="#000000" stroked="false">
                <v:path arrowok="t"/>
                <v:fill type="solid"/>
              </v:shape>
            </v:group>
            <v:group style="position:absolute;left:10116;top:-1567;width:10;height:20" coordorigin="10116,-1567" coordsize="10,20">
              <v:shape style="position:absolute;left:10116;top:-1567;width:10;height:20" coordorigin="10116,-1567" coordsize="10,20" path="m10116,-1548l10125,-1548,10125,-1567,10116,-1567,10116,-1548xe" filled="true" fillcolor="#000000" stroked="false">
                <v:path arrowok="t"/>
                <v:fill type="solid"/>
              </v:shape>
            </v:group>
            <v:group style="position:absolute;left:10116;top:-1548;width:10;height:20" coordorigin="10116,-1548" coordsize="10,20">
              <v:shape style="position:absolute;left:10116;top:-1548;width:10;height:20" coordorigin="10116,-1548" coordsize="10,20" path="m10116,-1528l10125,-1528,10125,-1548,10116,-1548,10116,-1528xe" filled="true" fillcolor="#000000" stroked="false">
                <v:path arrowok="t"/>
                <v:fill type="solid"/>
              </v:shape>
            </v:group>
            <v:group style="position:absolute;left:10116;top:-1528;width:10;height:20" coordorigin="10116,-1528" coordsize="10,20">
              <v:shape style="position:absolute;left:10116;top:-1528;width:10;height:20" coordorigin="10116,-1528" coordsize="10,20" path="m10116,-1509l10125,-1509,10125,-1528,10116,-1528,10116,-1509xe" filled="true" fillcolor="#000000" stroked="false">
                <v:path arrowok="t"/>
                <v:fill type="solid"/>
              </v:shape>
            </v:group>
            <v:group style="position:absolute;left:10116;top:-1509;width:10;height:20" coordorigin="10116,-1509" coordsize="10,20">
              <v:shape style="position:absolute;left:10116;top:-1509;width:10;height:20" coordorigin="10116,-1509" coordsize="10,20" path="m10116,-1490l10125,-1490,10125,-1509,10116,-1509,10116,-1490xe" filled="true" fillcolor="#000000" stroked="false">
                <v:path arrowok="t"/>
                <v:fill type="solid"/>
              </v:shape>
            </v:group>
            <v:group style="position:absolute;left:10116;top:-1490;width:10;height:20" coordorigin="10116,-1490" coordsize="10,20">
              <v:shape style="position:absolute;left:10116;top:-1490;width:10;height:20" coordorigin="10116,-1490" coordsize="10,20" path="m10116,-1471l10125,-1471,10125,-1490,10116,-1490,10116,-1471xe" filled="true" fillcolor="#000000" stroked="false">
                <v:path arrowok="t"/>
                <v:fill type="solid"/>
              </v:shape>
            </v:group>
            <v:group style="position:absolute;left:10116;top:-1471;width:10;height:20" coordorigin="10116,-1471" coordsize="10,20">
              <v:shape style="position:absolute;left:10116;top:-1471;width:10;height:20" coordorigin="10116,-1471" coordsize="10,20" path="m10116,-1452l10125,-1452,10125,-1471,10116,-1471,10116,-1452xe" filled="true" fillcolor="#000000" stroked="false">
                <v:path arrowok="t"/>
                <v:fill type="solid"/>
              </v:shape>
            </v:group>
            <v:group style="position:absolute;left:10116;top:-1452;width:10;height:20" coordorigin="10116,-1452" coordsize="10,20">
              <v:shape style="position:absolute;left:10116;top:-1452;width:10;height:20" coordorigin="10116,-1452" coordsize="10,20" path="m10116,-1432l10125,-1432,10125,-1452,10116,-1452,10116,-1432xe" filled="true" fillcolor="#000000" stroked="false">
                <v:path arrowok="t"/>
                <v:fill type="solid"/>
              </v:shape>
            </v:group>
            <v:group style="position:absolute;left:10116;top:-1432;width:10;height:20" coordorigin="10116,-1432" coordsize="10,20">
              <v:shape style="position:absolute;left:10116;top:-1432;width:10;height:20" coordorigin="10116,-1432" coordsize="10,20" path="m10116,-1413l10125,-1413,10125,-1432,10116,-1432,10116,-1413xe" filled="true" fillcolor="#000000" stroked="false">
                <v:path arrowok="t"/>
                <v:fill type="solid"/>
              </v:shape>
            </v:group>
            <v:group style="position:absolute;left:10116;top:-1413;width:10;height:20" coordorigin="10116,-1413" coordsize="10,20">
              <v:shape style="position:absolute;left:10116;top:-1413;width:10;height:20" coordorigin="10116,-1413" coordsize="10,20" path="m10116,-1394l10125,-1394,10125,-1413,10116,-1413,10116,-1394xe" filled="true" fillcolor="#000000" stroked="false">
                <v:path arrowok="t"/>
                <v:fill type="solid"/>
              </v:shape>
            </v:group>
            <v:group style="position:absolute;left:10116;top:-1394;width:10;height:20" coordorigin="10116,-1394" coordsize="10,20">
              <v:shape style="position:absolute;left:10116;top:-1394;width:10;height:20" coordorigin="10116,-1394" coordsize="10,20" path="m10116,-1375l10125,-1375,10125,-1394,10116,-1394,10116,-1375xe" filled="true" fillcolor="#000000" stroked="false">
                <v:path arrowok="t"/>
                <v:fill type="solid"/>
              </v:shape>
            </v:group>
            <v:group style="position:absolute;left:10116;top:-1375;width:10;height:20" coordorigin="10116,-1375" coordsize="10,20">
              <v:shape style="position:absolute;left:10116;top:-1375;width:10;height:20" coordorigin="10116,-1375" coordsize="10,20" path="m10116,-1356l10125,-1356,10125,-1375,10116,-1375,10116,-1356xe" filled="true" fillcolor="#000000" stroked="false">
                <v:path arrowok="t"/>
                <v:fill type="solid"/>
              </v:shape>
            </v:group>
            <v:group style="position:absolute;left:10116;top:-1356;width:10;height:20" coordorigin="10116,-1356" coordsize="10,20">
              <v:shape style="position:absolute;left:10116;top:-1356;width:10;height:20" coordorigin="10116,-1356" coordsize="10,20" path="m10116,-1336l10125,-1336,10125,-1356,10116,-1356,10116,-1336xe" filled="true" fillcolor="#000000" stroked="false">
                <v:path arrowok="t"/>
                <v:fill type="solid"/>
              </v:shape>
            </v:group>
            <v:group style="position:absolute;left:10116;top:-1336;width:10;height:20" coordorigin="10116,-1336" coordsize="10,20">
              <v:shape style="position:absolute;left:10116;top:-1336;width:10;height:20" coordorigin="10116,-1336" coordsize="10,20" path="m10116,-1317l10125,-1317,10125,-1336,10116,-1336,10116,-1317xe" filled="true" fillcolor="#000000" stroked="false">
                <v:path arrowok="t"/>
                <v:fill type="solid"/>
              </v:shape>
            </v:group>
            <v:group style="position:absolute;left:10116;top:-1317;width:10;height:20" coordorigin="10116,-1317" coordsize="10,20">
              <v:shape style="position:absolute;left:10116;top:-1317;width:10;height:20" coordorigin="10116,-1317" coordsize="10,20" path="m10116,-1298l10125,-1298,10125,-1317,10116,-1317,10116,-1298xe" filled="true" fillcolor="#000000" stroked="false">
                <v:path arrowok="t"/>
                <v:fill type="solid"/>
              </v:shape>
              <v:shape style="position:absolute;left:718;top:-1394;width:2729;height:110" type="#_x0000_t75" stroked="false">
                <v:imagedata r:id="rId454" o:title=""/>
              </v:shape>
              <v:shape style="position:absolute;left:3423;top:-1298;width:889;height:14" type="#_x0000_t75" stroked="false">
                <v:imagedata r:id="rId517" o:title=""/>
              </v:shape>
              <v:shape style="position:absolute;left:4297;top:-1298;width:806;height:14" type="#_x0000_t75" stroked="false">
                <v:imagedata r:id="rId498" o:title=""/>
              </v:shape>
              <v:shape style="position:absolute;left:5089;top:-1298;width:946;height:14" type="#_x0000_t75" stroked="false">
                <v:imagedata r:id="rId518" o:title=""/>
              </v:shape>
              <v:shape style="position:absolute;left:6020;top:-1293;width:574;height:10" type="#_x0000_t75" stroked="false">
                <v:imagedata r:id="rId475" o:title=""/>
              </v:shape>
              <v:shape style="position:absolute;left:6589;top:-1293;width:1130;height:10" type="#_x0000_t75" stroked="false">
                <v:imagedata r:id="rId476" o:title=""/>
              </v:shape>
              <v:shape style="position:absolute;left:7715;top:-1298;width:785;height:14" type="#_x0000_t75" stroked="false">
                <v:imagedata r:id="rId500" o:title=""/>
              </v:shape>
              <v:shape style="position:absolute;left:8485;top:-1298;width:805;height:14" type="#_x0000_t75" stroked="false">
                <v:imagedata r:id="rId519" o:title=""/>
              </v:shape>
              <v:shape style="position:absolute;left:9276;top:-1298;width:850;height:14" type="#_x0000_t75" stroked="false">
                <v:imagedata r:id="rId462" o:title=""/>
              </v:shape>
              <v:shape style="position:absolute;left:10111;top:-1293;width:799;height:10" type="#_x0000_t75" stroked="false">
                <v:imagedata r:id="rId452" o:title=""/>
              </v:shape>
            </v:group>
            <v:group style="position:absolute;left:4302;top:-1284;width:10;height:20" coordorigin="4302,-1284" coordsize="10,20">
              <v:shape style="position:absolute;left:4302;top:-1284;width:10;height:20" coordorigin="4302,-1284" coordsize="10,20" path="m4302,-1264l4311,-1264,4311,-1284,4302,-1284,4302,-1264xe" filled="true" fillcolor="#000000" stroked="false">
                <v:path arrowok="t"/>
                <v:fill type="solid"/>
              </v:shape>
            </v:group>
            <v:group style="position:absolute;left:4302;top:-1264;width:10;height:20" coordorigin="4302,-1264" coordsize="10,20">
              <v:shape style="position:absolute;left:4302;top:-1264;width:10;height:20" coordorigin="4302,-1264" coordsize="10,20" path="m4302,-1245l4311,-1245,4311,-1264,4302,-1264,4302,-1245xe" filled="true" fillcolor="#000000" stroked="false">
                <v:path arrowok="t"/>
                <v:fill type="solid"/>
              </v:shape>
            </v:group>
            <v:group style="position:absolute;left:4302;top:-1245;width:10;height:20" coordorigin="4302,-1245" coordsize="10,20">
              <v:shape style="position:absolute;left:4302;top:-1245;width:10;height:20" coordorigin="4302,-1245" coordsize="10,20" path="m4302,-1226l4311,-1226,4311,-1245,4302,-1245,4302,-1226xe" filled="true" fillcolor="#000000" stroked="false">
                <v:path arrowok="t"/>
                <v:fill type="solid"/>
              </v:shape>
            </v:group>
            <v:group style="position:absolute;left:4302;top:-1226;width:10;height:20" coordorigin="4302,-1226" coordsize="10,20">
              <v:shape style="position:absolute;left:4302;top:-1226;width:10;height:20" coordorigin="4302,-1226" coordsize="10,20" path="m4302,-1207l4311,-1207,4311,-1226,4302,-1226,4302,-1207xe" filled="true" fillcolor="#000000" stroked="false">
                <v:path arrowok="t"/>
                <v:fill type="solid"/>
              </v:shape>
            </v:group>
            <v:group style="position:absolute;left:4302;top:-1207;width:10;height:20" coordorigin="4302,-1207" coordsize="10,20">
              <v:shape style="position:absolute;left:4302;top:-1207;width:10;height:20" coordorigin="4302,-1207" coordsize="10,20" path="m4302,-1188l4311,-1188,4311,-1207,4302,-1207,4302,-1188xe" filled="true" fillcolor="#000000" stroked="false">
                <v:path arrowok="t"/>
                <v:fill type="solid"/>
              </v:shape>
            </v:group>
            <v:group style="position:absolute;left:4302;top:-1188;width:10;height:20" coordorigin="4302,-1188" coordsize="10,20">
              <v:shape style="position:absolute;left:4302;top:-1188;width:10;height:20" coordorigin="4302,-1188" coordsize="10,20" path="m4302,-1168l4311,-1168,4311,-1188,4302,-1188,4302,-1168xe" filled="true" fillcolor="#000000" stroked="false">
                <v:path arrowok="t"/>
                <v:fill type="solid"/>
              </v:shape>
            </v:group>
            <v:group style="position:absolute;left:4302;top:-1168;width:10;height:20" coordorigin="4302,-1168" coordsize="10,20">
              <v:shape style="position:absolute;left:4302;top:-1168;width:10;height:20" coordorigin="4302,-1168" coordsize="10,20" path="m4302,-1149l4311,-1149,4311,-1168,4302,-1168,4302,-1149xe" filled="true" fillcolor="#000000" stroked="false">
                <v:path arrowok="t"/>
                <v:fill type="solid"/>
              </v:shape>
            </v:group>
            <v:group style="position:absolute;left:4302;top:-1149;width:10;height:20" coordorigin="4302,-1149" coordsize="10,20">
              <v:shape style="position:absolute;left:4302;top:-1149;width:10;height:20" coordorigin="4302,-1149" coordsize="10,20" path="m4302,-1130l4311,-1130,4311,-1149,4302,-1149,4302,-1130xe" filled="true" fillcolor="#000000" stroked="false">
                <v:path arrowok="t"/>
                <v:fill type="solid"/>
              </v:shape>
            </v:group>
            <v:group style="position:absolute;left:4302;top:-1130;width:10;height:20" coordorigin="4302,-1130" coordsize="10,20">
              <v:shape style="position:absolute;left:4302;top:-1130;width:10;height:20" coordorigin="4302,-1130" coordsize="10,20" path="m4302,-1111l4311,-1111,4311,-1130,4302,-1130,4302,-1111xe" filled="true" fillcolor="#000000" stroked="false">
                <v:path arrowok="t"/>
                <v:fill type="solid"/>
              </v:shape>
            </v:group>
            <v:group style="position:absolute;left:4302;top:-1111;width:10;height:20" coordorigin="4302,-1111" coordsize="10,20">
              <v:shape style="position:absolute;left:4302;top:-1111;width:10;height:20" coordorigin="4302,-1111" coordsize="10,20" path="m4302,-1092l4311,-1092,4311,-1111,4302,-1111,4302,-1092xe" filled="true" fillcolor="#000000" stroked="false">
                <v:path arrowok="t"/>
                <v:fill type="solid"/>
              </v:shape>
            </v:group>
            <v:group style="position:absolute;left:4302;top:-1092;width:10;height:20" coordorigin="4302,-1092" coordsize="10,20">
              <v:shape style="position:absolute;left:4302;top:-1092;width:10;height:20" coordorigin="4302,-1092" coordsize="10,20" path="m4302,-1072l4311,-1072,4311,-1092,4302,-1092,4302,-1072xe" filled="true" fillcolor="#000000" stroked="false">
                <v:path arrowok="t"/>
                <v:fill type="solid"/>
              </v:shape>
            </v:group>
            <v:group style="position:absolute;left:4302;top:-1072;width:10;height:20" coordorigin="4302,-1072" coordsize="10,20">
              <v:shape style="position:absolute;left:4302;top:-1072;width:10;height:20" coordorigin="4302,-1072" coordsize="10,20" path="m4302,-1053l4311,-1053,4311,-1072,4302,-1072,4302,-1053xe" filled="true" fillcolor="#000000" stroked="false">
                <v:path arrowok="t"/>
                <v:fill type="solid"/>
              </v:shape>
            </v:group>
            <v:group style="position:absolute;left:4302;top:-1053;width:10;height:20" coordorigin="4302,-1053" coordsize="10,20">
              <v:shape style="position:absolute;left:4302;top:-1053;width:10;height:20" coordorigin="4302,-1053" coordsize="10,20" path="m4302,-1034l4311,-1034,4311,-1053,4302,-1053,4302,-1034xe" filled="true" fillcolor="#000000" stroked="false">
                <v:path arrowok="t"/>
                <v:fill type="solid"/>
              </v:shape>
            </v:group>
            <v:group style="position:absolute;left:4302;top:-1034;width:10;height:20" coordorigin="4302,-1034" coordsize="10,20">
              <v:shape style="position:absolute;left:4302;top:-1034;width:10;height:20" coordorigin="4302,-1034" coordsize="10,20" path="m4302,-1015l4311,-1015,4311,-1034,4302,-1034,4302,-1015xe" filled="true" fillcolor="#000000" stroked="false">
                <v:path arrowok="t"/>
                <v:fill type="solid"/>
              </v:shape>
            </v:group>
            <v:group style="position:absolute;left:4302;top:-1015;width:10;height:20" coordorigin="4302,-1015" coordsize="10,20">
              <v:shape style="position:absolute;left:4302;top:-1015;width:10;height:20" coordorigin="4302,-1015" coordsize="10,20" path="m4302,-996l4311,-996,4311,-1015,4302,-1015,4302,-996xe" filled="true" fillcolor="#000000" stroked="false">
                <v:path arrowok="t"/>
                <v:fill type="solid"/>
              </v:shape>
            </v:group>
            <v:group style="position:absolute;left:4302;top:-996;width:10;height:20" coordorigin="4302,-996" coordsize="10,20">
              <v:shape style="position:absolute;left:4302;top:-996;width:10;height:20" coordorigin="4302,-996" coordsize="10,20" path="m4302,-976l4311,-976,4311,-996,4302,-996,4302,-976xe" filled="true" fillcolor="#000000" stroked="false">
                <v:path arrowok="t"/>
                <v:fill type="solid"/>
              </v:shape>
            </v:group>
            <v:group style="position:absolute;left:4302;top:-976;width:10;height:20" coordorigin="4302,-976" coordsize="10,20">
              <v:shape style="position:absolute;left:4302;top:-976;width:10;height:20" coordorigin="4302,-976" coordsize="10,20" path="m4302,-957l4311,-957,4311,-976,4302,-976,4302,-957xe" filled="true" fillcolor="#000000" stroked="false">
                <v:path arrowok="t"/>
                <v:fill type="solid"/>
              </v:shape>
            </v:group>
            <v:group style="position:absolute;left:4302;top:-957;width:10;height:20" coordorigin="4302,-957" coordsize="10,20">
              <v:shape style="position:absolute;left:4302;top:-957;width:10;height:20" coordorigin="4302,-957" coordsize="10,20" path="m4302,-938l4311,-938,4311,-957,4302,-957,4302,-938xe" filled="true" fillcolor="#000000" stroked="false">
                <v:path arrowok="t"/>
                <v:fill type="solid"/>
              </v:shape>
            </v:group>
            <v:group style="position:absolute;left:4302;top:-938;width:10;height:20" coordorigin="4302,-938" coordsize="10,20">
              <v:shape style="position:absolute;left:4302;top:-938;width:10;height:20" coordorigin="4302,-938" coordsize="10,20" path="m4302,-919l4311,-919,4311,-938,4302,-938,4302,-919xe" filled="true" fillcolor="#000000" stroked="false">
                <v:path arrowok="t"/>
                <v:fill type="solid"/>
              </v:shape>
            </v:group>
            <v:group style="position:absolute;left:4302;top:-919;width:10;height:20" coordorigin="4302,-919" coordsize="10,20">
              <v:shape style="position:absolute;left:4302;top:-919;width:10;height:20" coordorigin="4302,-919" coordsize="10,20" path="m4302,-900l4311,-900,4311,-919,4302,-919,4302,-900xe" filled="true" fillcolor="#000000" stroked="false">
                <v:path arrowok="t"/>
                <v:fill type="solid"/>
              </v:shape>
            </v:group>
            <v:group style="position:absolute;left:5094;top:-1284;width:10;height:20" coordorigin="5094,-1284" coordsize="10,20">
              <v:shape style="position:absolute;left:5094;top:-1284;width:10;height:20" coordorigin="5094,-1284" coordsize="10,20" path="m5094,-1264l5103,-1264,5103,-1284,5094,-1284,5094,-1264xe" filled="true" fillcolor="#000000" stroked="false">
                <v:path arrowok="t"/>
                <v:fill type="solid"/>
              </v:shape>
            </v:group>
            <v:group style="position:absolute;left:5094;top:-1264;width:10;height:20" coordorigin="5094,-1264" coordsize="10,20">
              <v:shape style="position:absolute;left:5094;top:-1264;width:10;height:20" coordorigin="5094,-1264" coordsize="10,20" path="m5094,-1245l5103,-1245,5103,-1264,5094,-1264,5094,-1245xe" filled="true" fillcolor="#000000" stroked="false">
                <v:path arrowok="t"/>
                <v:fill type="solid"/>
              </v:shape>
            </v:group>
            <v:group style="position:absolute;left:5094;top:-1245;width:10;height:20" coordorigin="5094,-1245" coordsize="10,20">
              <v:shape style="position:absolute;left:5094;top:-1245;width:10;height:20" coordorigin="5094,-1245" coordsize="10,20" path="m5094,-1226l5103,-1226,5103,-1245,5094,-1245,5094,-1226xe" filled="true" fillcolor="#000000" stroked="false">
                <v:path arrowok="t"/>
                <v:fill type="solid"/>
              </v:shape>
            </v:group>
            <v:group style="position:absolute;left:5094;top:-1226;width:10;height:20" coordorigin="5094,-1226" coordsize="10,20">
              <v:shape style="position:absolute;left:5094;top:-1226;width:10;height:20" coordorigin="5094,-1226" coordsize="10,20" path="m5094,-1207l5103,-1207,5103,-1226,5094,-1226,5094,-1207xe" filled="true" fillcolor="#000000" stroked="false">
                <v:path arrowok="t"/>
                <v:fill type="solid"/>
              </v:shape>
            </v:group>
            <v:group style="position:absolute;left:5094;top:-1207;width:10;height:20" coordorigin="5094,-1207" coordsize="10,20">
              <v:shape style="position:absolute;left:5094;top:-1207;width:10;height:20" coordorigin="5094,-1207" coordsize="10,20" path="m5094,-1188l5103,-1188,5103,-1207,5094,-1207,5094,-1188xe" filled="true" fillcolor="#000000" stroked="false">
                <v:path arrowok="t"/>
                <v:fill type="solid"/>
              </v:shape>
            </v:group>
            <v:group style="position:absolute;left:5094;top:-1188;width:10;height:20" coordorigin="5094,-1188" coordsize="10,20">
              <v:shape style="position:absolute;left:5094;top:-1188;width:10;height:20" coordorigin="5094,-1188" coordsize="10,20" path="m5094,-1168l5103,-1168,5103,-1188,5094,-1188,5094,-1168xe" filled="true" fillcolor="#000000" stroked="false">
                <v:path arrowok="t"/>
                <v:fill type="solid"/>
              </v:shape>
            </v:group>
            <v:group style="position:absolute;left:5094;top:-1168;width:10;height:20" coordorigin="5094,-1168" coordsize="10,20">
              <v:shape style="position:absolute;left:5094;top:-1168;width:10;height:20" coordorigin="5094,-1168" coordsize="10,20" path="m5094,-1149l5103,-1149,5103,-1168,5094,-1168,5094,-1149xe" filled="true" fillcolor="#000000" stroked="false">
                <v:path arrowok="t"/>
                <v:fill type="solid"/>
              </v:shape>
            </v:group>
            <v:group style="position:absolute;left:5094;top:-1149;width:10;height:20" coordorigin="5094,-1149" coordsize="10,20">
              <v:shape style="position:absolute;left:5094;top:-1149;width:10;height:20" coordorigin="5094,-1149" coordsize="10,20" path="m5094,-1130l5103,-1130,5103,-1149,5094,-1149,5094,-1130xe" filled="true" fillcolor="#000000" stroked="false">
                <v:path arrowok="t"/>
                <v:fill type="solid"/>
              </v:shape>
            </v:group>
            <v:group style="position:absolute;left:5094;top:-1130;width:10;height:20" coordorigin="5094,-1130" coordsize="10,20">
              <v:shape style="position:absolute;left:5094;top:-1130;width:10;height:20" coordorigin="5094,-1130" coordsize="10,20" path="m5094,-1111l5103,-1111,5103,-1130,5094,-1130,5094,-1111xe" filled="true" fillcolor="#000000" stroked="false">
                <v:path arrowok="t"/>
                <v:fill type="solid"/>
              </v:shape>
            </v:group>
            <v:group style="position:absolute;left:5094;top:-1111;width:10;height:20" coordorigin="5094,-1111" coordsize="10,20">
              <v:shape style="position:absolute;left:5094;top:-1111;width:10;height:20" coordorigin="5094,-1111" coordsize="10,20" path="m5094,-1092l5103,-1092,5103,-1111,5094,-1111,5094,-1092xe" filled="true" fillcolor="#000000" stroked="false">
                <v:path arrowok="t"/>
                <v:fill type="solid"/>
              </v:shape>
            </v:group>
            <v:group style="position:absolute;left:5094;top:-1092;width:10;height:20" coordorigin="5094,-1092" coordsize="10,20">
              <v:shape style="position:absolute;left:5094;top:-1092;width:10;height:20" coordorigin="5094,-1092" coordsize="10,20" path="m5094,-1072l5103,-1072,5103,-1092,5094,-1092,5094,-1072xe" filled="true" fillcolor="#000000" stroked="false">
                <v:path arrowok="t"/>
                <v:fill type="solid"/>
              </v:shape>
            </v:group>
            <v:group style="position:absolute;left:5094;top:-1072;width:10;height:20" coordorigin="5094,-1072" coordsize="10,20">
              <v:shape style="position:absolute;left:5094;top:-1072;width:10;height:20" coordorigin="5094,-1072" coordsize="10,20" path="m5094,-1053l5103,-1053,5103,-1072,5094,-1072,5094,-1053xe" filled="true" fillcolor="#000000" stroked="false">
                <v:path arrowok="t"/>
                <v:fill type="solid"/>
              </v:shape>
            </v:group>
            <v:group style="position:absolute;left:5094;top:-1053;width:10;height:20" coordorigin="5094,-1053" coordsize="10,20">
              <v:shape style="position:absolute;left:5094;top:-1053;width:10;height:20" coordorigin="5094,-1053" coordsize="10,20" path="m5094,-1034l5103,-1034,5103,-1053,5094,-1053,5094,-1034xe" filled="true" fillcolor="#000000" stroked="false">
                <v:path arrowok="t"/>
                <v:fill type="solid"/>
              </v:shape>
            </v:group>
            <v:group style="position:absolute;left:5094;top:-1034;width:10;height:20" coordorigin="5094,-1034" coordsize="10,20">
              <v:shape style="position:absolute;left:5094;top:-1034;width:10;height:20" coordorigin="5094,-1034" coordsize="10,20" path="m5094,-1015l5103,-1015,5103,-1034,5094,-1034,5094,-1015xe" filled="true" fillcolor="#000000" stroked="false">
                <v:path arrowok="t"/>
                <v:fill type="solid"/>
              </v:shape>
            </v:group>
            <v:group style="position:absolute;left:5094;top:-1015;width:10;height:20" coordorigin="5094,-1015" coordsize="10,20">
              <v:shape style="position:absolute;left:5094;top:-1015;width:10;height:20" coordorigin="5094,-1015" coordsize="10,20" path="m5094,-996l5103,-996,5103,-1015,5094,-1015,5094,-996xe" filled="true" fillcolor="#000000" stroked="false">
                <v:path arrowok="t"/>
                <v:fill type="solid"/>
              </v:shape>
            </v:group>
            <v:group style="position:absolute;left:5094;top:-996;width:10;height:20" coordorigin="5094,-996" coordsize="10,20">
              <v:shape style="position:absolute;left:5094;top:-996;width:10;height:20" coordorigin="5094,-996" coordsize="10,20" path="m5094,-976l5103,-976,5103,-996,5094,-996,5094,-976xe" filled="true" fillcolor="#000000" stroked="false">
                <v:path arrowok="t"/>
                <v:fill type="solid"/>
              </v:shape>
            </v:group>
            <v:group style="position:absolute;left:5094;top:-976;width:10;height:20" coordorigin="5094,-976" coordsize="10,20">
              <v:shape style="position:absolute;left:5094;top:-976;width:10;height:20" coordorigin="5094,-976" coordsize="10,20" path="m5094,-957l5103,-957,5103,-976,5094,-976,5094,-957xe" filled="true" fillcolor="#000000" stroked="false">
                <v:path arrowok="t"/>
                <v:fill type="solid"/>
              </v:shape>
            </v:group>
            <v:group style="position:absolute;left:5094;top:-957;width:10;height:20" coordorigin="5094,-957" coordsize="10,20">
              <v:shape style="position:absolute;left:5094;top:-957;width:10;height:20" coordorigin="5094,-957" coordsize="10,20" path="m5094,-938l5103,-938,5103,-957,5094,-957,5094,-938xe" filled="true" fillcolor="#000000" stroked="false">
                <v:path arrowok="t"/>
                <v:fill type="solid"/>
              </v:shape>
            </v:group>
            <v:group style="position:absolute;left:5094;top:-938;width:10;height:20" coordorigin="5094,-938" coordsize="10,20">
              <v:shape style="position:absolute;left:5094;top:-938;width:10;height:20" coordorigin="5094,-938" coordsize="10,20" path="m5094,-919l5103,-919,5103,-938,5094,-938,5094,-919xe" filled="true" fillcolor="#000000" stroked="false">
                <v:path arrowok="t"/>
                <v:fill type="solid"/>
              </v:shape>
            </v:group>
            <v:group style="position:absolute;left:5094;top:-919;width:10;height:20" coordorigin="5094,-919" coordsize="10,20">
              <v:shape style="position:absolute;left:5094;top:-919;width:10;height:20" coordorigin="5094,-919" coordsize="10,20" path="m5094,-900l5103,-900,5103,-919,5094,-919,5094,-900xe" filled="true" fillcolor="#000000" stroked="false">
                <v:path arrowok="t"/>
                <v:fill type="solid"/>
              </v:shape>
            </v:group>
            <v:group style="position:absolute;left:6025;top:-1284;width:10;height:20" coordorigin="6025,-1284" coordsize="10,20">
              <v:shape style="position:absolute;left:6025;top:-1284;width:10;height:20" coordorigin="6025,-1284" coordsize="10,20" path="m6025,-1264l6035,-1264,6035,-1284,6025,-1284,6025,-1264xe" filled="true" fillcolor="#000000" stroked="false">
                <v:path arrowok="t"/>
                <v:fill type="solid"/>
              </v:shape>
            </v:group>
            <v:group style="position:absolute;left:6025;top:-1264;width:10;height:20" coordorigin="6025,-1264" coordsize="10,20">
              <v:shape style="position:absolute;left:6025;top:-1264;width:10;height:20" coordorigin="6025,-1264" coordsize="10,20" path="m6025,-1245l6035,-1245,6035,-1264,6025,-1264,6025,-1245xe" filled="true" fillcolor="#000000" stroked="false">
                <v:path arrowok="t"/>
                <v:fill type="solid"/>
              </v:shape>
            </v:group>
            <v:group style="position:absolute;left:6025;top:-1245;width:10;height:20" coordorigin="6025,-1245" coordsize="10,20">
              <v:shape style="position:absolute;left:6025;top:-1245;width:10;height:20" coordorigin="6025,-1245" coordsize="10,20" path="m6025,-1226l6035,-1226,6035,-1245,6025,-1245,6025,-1226xe" filled="true" fillcolor="#000000" stroked="false">
                <v:path arrowok="t"/>
                <v:fill type="solid"/>
              </v:shape>
            </v:group>
            <v:group style="position:absolute;left:6025;top:-1226;width:10;height:20" coordorigin="6025,-1226" coordsize="10,20">
              <v:shape style="position:absolute;left:6025;top:-1226;width:10;height:20" coordorigin="6025,-1226" coordsize="10,20" path="m6025,-1207l6035,-1207,6035,-1226,6025,-1226,6025,-1207xe" filled="true" fillcolor="#000000" stroked="false">
                <v:path arrowok="t"/>
                <v:fill type="solid"/>
              </v:shape>
            </v:group>
            <v:group style="position:absolute;left:6025;top:-1207;width:10;height:20" coordorigin="6025,-1207" coordsize="10,20">
              <v:shape style="position:absolute;left:6025;top:-1207;width:10;height:20" coordorigin="6025,-1207" coordsize="10,20" path="m6025,-1188l6035,-1188,6035,-1207,6025,-1207,6025,-1188xe" filled="true" fillcolor="#000000" stroked="false">
                <v:path arrowok="t"/>
                <v:fill type="solid"/>
              </v:shape>
            </v:group>
            <v:group style="position:absolute;left:6025;top:-1188;width:10;height:20" coordorigin="6025,-1188" coordsize="10,20">
              <v:shape style="position:absolute;left:6025;top:-1188;width:10;height:20" coordorigin="6025,-1188" coordsize="10,20" path="m6025,-1168l6035,-1168,6035,-1188,6025,-1188,6025,-1168xe" filled="true" fillcolor="#000000" stroked="false">
                <v:path arrowok="t"/>
                <v:fill type="solid"/>
              </v:shape>
            </v:group>
            <v:group style="position:absolute;left:6025;top:-1168;width:10;height:20" coordorigin="6025,-1168" coordsize="10,20">
              <v:shape style="position:absolute;left:6025;top:-1168;width:10;height:20" coordorigin="6025,-1168" coordsize="10,20" path="m6025,-1149l6035,-1149,6035,-1168,6025,-1168,6025,-1149xe" filled="true" fillcolor="#000000" stroked="false">
                <v:path arrowok="t"/>
                <v:fill type="solid"/>
              </v:shape>
            </v:group>
            <v:group style="position:absolute;left:6025;top:-1149;width:10;height:20" coordorigin="6025,-1149" coordsize="10,20">
              <v:shape style="position:absolute;left:6025;top:-1149;width:10;height:20" coordorigin="6025,-1149" coordsize="10,20" path="m6025,-1130l6035,-1130,6035,-1149,6025,-1149,6025,-1130xe" filled="true" fillcolor="#000000" stroked="false">
                <v:path arrowok="t"/>
                <v:fill type="solid"/>
              </v:shape>
            </v:group>
            <v:group style="position:absolute;left:6025;top:-1130;width:10;height:20" coordorigin="6025,-1130" coordsize="10,20">
              <v:shape style="position:absolute;left:6025;top:-1130;width:10;height:20" coordorigin="6025,-1130" coordsize="10,20" path="m6025,-1111l6035,-1111,6035,-1130,6025,-1130,6025,-1111xe" filled="true" fillcolor="#000000" stroked="false">
                <v:path arrowok="t"/>
                <v:fill type="solid"/>
              </v:shape>
            </v:group>
            <v:group style="position:absolute;left:6025;top:-1111;width:10;height:20" coordorigin="6025,-1111" coordsize="10,20">
              <v:shape style="position:absolute;left:6025;top:-1111;width:10;height:20" coordorigin="6025,-1111" coordsize="10,20" path="m6025,-1092l6035,-1092,6035,-1111,6025,-1111,6025,-1092xe" filled="true" fillcolor="#000000" stroked="false">
                <v:path arrowok="t"/>
                <v:fill type="solid"/>
              </v:shape>
            </v:group>
            <v:group style="position:absolute;left:6025;top:-1092;width:10;height:20" coordorigin="6025,-1092" coordsize="10,20">
              <v:shape style="position:absolute;left:6025;top:-1092;width:10;height:20" coordorigin="6025,-1092" coordsize="10,20" path="m6025,-1072l6035,-1072,6035,-1092,6025,-1092,6025,-1072xe" filled="true" fillcolor="#000000" stroked="false">
                <v:path arrowok="t"/>
                <v:fill type="solid"/>
              </v:shape>
            </v:group>
            <v:group style="position:absolute;left:6025;top:-1072;width:10;height:20" coordorigin="6025,-1072" coordsize="10,20">
              <v:shape style="position:absolute;left:6025;top:-1072;width:10;height:20" coordorigin="6025,-1072" coordsize="10,20" path="m6025,-1053l6035,-1053,6035,-1072,6025,-1072,6025,-1053xe" filled="true" fillcolor="#000000" stroked="false">
                <v:path arrowok="t"/>
                <v:fill type="solid"/>
              </v:shape>
            </v:group>
            <v:group style="position:absolute;left:6025;top:-1053;width:10;height:20" coordorigin="6025,-1053" coordsize="10,20">
              <v:shape style="position:absolute;left:6025;top:-1053;width:10;height:20" coordorigin="6025,-1053" coordsize="10,20" path="m6025,-1034l6035,-1034,6035,-1053,6025,-1053,6025,-1034xe" filled="true" fillcolor="#000000" stroked="false">
                <v:path arrowok="t"/>
                <v:fill type="solid"/>
              </v:shape>
            </v:group>
            <v:group style="position:absolute;left:6025;top:-1034;width:10;height:20" coordorigin="6025,-1034" coordsize="10,20">
              <v:shape style="position:absolute;left:6025;top:-1034;width:10;height:20" coordorigin="6025,-1034" coordsize="10,20" path="m6025,-1015l6035,-1015,6035,-1034,6025,-1034,6025,-1015xe" filled="true" fillcolor="#000000" stroked="false">
                <v:path arrowok="t"/>
                <v:fill type="solid"/>
              </v:shape>
            </v:group>
            <v:group style="position:absolute;left:6025;top:-1015;width:10;height:20" coordorigin="6025,-1015" coordsize="10,20">
              <v:shape style="position:absolute;left:6025;top:-1015;width:10;height:20" coordorigin="6025,-1015" coordsize="10,20" path="m6025,-996l6035,-996,6035,-1015,6025,-1015,6025,-996xe" filled="true" fillcolor="#000000" stroked="false">
                <v:path arrowok="t"/>
                <v:fill type="solid"/>
              </v:shape>
            </v:group>
            <v:group style="position:absolute;left:6025;top:-996;width:10;height:20" coordorigin="6025,-996" coordsize="10,20">
              <v:shape style="position:absolute;left:6025;top:-996;width:10;height:20" coordorigin="6025,-996" coordsize="10,20" path="m6025,-976l6035,-976,6035,-996,6025,-996,6025,-976xe" filled="true" fillcolor="#000000" stroked="false">
                <v:path arrowok="t"/>
                <v:fill type="solid"/>
              </v:shape>
            </v:group>
            <v:group style="position:absolute;left:6025;top:-976;width:10;height:20" coordorigin="6025,-976" coordsize="10,20">
              <v:shape style="position:absolute;left:6025;top:-976;width:10;height:20" coordorigin="6025,-976" coordsize="10,20" path="m6025,-957l6035,-957,6035,-976,6025,-976,6025,-957xe" filled="true" fillcolor="#000000" stroked="false">
                <v:path arrowok="t"/>
                <v:fill type="solid"/>
              </v:shape>
            </v:group>
            <v:group style="position:absolute;left:6025;top:-957;width:10;height:20" coordorigin="6025,-957" coordsize="10,20">
              <v:shape style="position:absolute;left:6025;top:-957;width:10;height:20" coordorigin="6025,-957" coordsize="10,20" path="m6025,-938l6035,-938,6035,-957,6025,-957,6025,-938xe" filled="true" fillcolor="#000000" stroked="false">
                <v:path arrowok="t"/>
                <v:fill type="solid"/>
              </v:shape>
            </v:group>
            <v:group style="position:absolute;left:6025;top:-938;width:10;height:20" coordorigin="6025,-938" coordsize="10,20">
              <v:shape style="position:absolute;left:6025;top:-938;width:10;height:20" coordorigin="6025,-938" coordsize="10,20" path="m6025,-919l6035,-919,6035,-938,6025,-938,6025,-919xe" filled="true" fillcolor="#000000" stroked="false">
                <v:path arrowok="t"/>
                <v:fill type="solid"/>
              </v:shape>
            </v:group>
            <v:group style="position:absolute;left:6025;top:-919;width:10;height:20" coordorigin="6025,-919" coordsize="10,20">
              <v:shape style="position:absolute;left:6025;top:-919;width:10;height:20" coordorigin="6025,-919" coordsize="10,20" path="m6025,-900l6035,-900,6035,-919,6025,-919,6025,-900xe" filled="true" fillcolor="#000000" stroked="false">
                <v:path arrowok="t"/>
                <v:fill type="solid"/>
              </v:shape>
            </v:group>
            <v:group style="position:absolute;left:6594;top:-1284;width:10;height:20" coordorigin="6594,-1284" coordsize="10,20">
              <v:shape style="position:absolute;left:6594;top:-1284;width:10;height:20" coordorigin="6594,-1284" coordsize="10,20" path="m6594,-1264l6604,-1264,6604,-1284,6594,-1284,6594,-1264xe" filled="true" fillcolor="#000000" stroked="false">
                <v:path arrowok="t"/>
                <v:fill type="solid"/>
              </v:shape>
            </v:group>
            <v:group style="position:absolute;left:6594;top:-1264;width:10;height:20" coordorigin="6594,-1264" coordsize="10,20">
              <v:shape style="position:absolute;left:6594;top:-1264;width:10;height:20" coordorigin="6594,-1264" coordsize="10,20" path="m6594,-1245l6604,-1245,6604,-1264,6594,-1264,6594,-1245xe" filled="true" fillcolor="#000000" stroked="false">
                <v:path arrowok="t"/>
                <v:fill type="solid"/>
              </v:shape>
            </v:group>
            <v:group style="position:absolute;left:6594;top:-1245;width:10;height:20" coordorigin="6594,-1245" coordsize="10,20">
              <v:shape style="position:absolute;left:6594;top:-1245;width:10;height:20" coordorigin="6594,-1245" coordsize="10,20" path="m6594,-1226l6604,-1226,6604,-1245,6594,-1245,6594,-1226xe" filled="true" fillcolor="#000000" stroked="false">
                <v:path arrowok="t"/>
                <v:fill type="solid"/>
              </v:shape>
            </v:group>
            <v:group style="position:absolute;left:6594;top:-1226;width:10;height:20" coordorigin="6594,-1226" coordsize="10,20">
              <v:shape style="position:absolute;left:6594;top:-1226;width:10;height:20" coordorigin="6594,-1226" coordsize="10,20" path="m6594,-1207l6604,-1207,6604,-1226,6594,-1226,6594,-1207xe" filled="true" fillcolor="#000000" stroked="false">
                <v:path arrowok="t"/>
                <v:fill type="solid"/>
              </v:shape>
            </v:group>
            <v:group style="position:absolute;left:6594;top:-1207;width:10;height:20" coordorigin="6594,-1207" coordsize="10,20">
              <v:shape style="position:absolute;left:6594;top:-1207;width:10;height:20" coordorigin="6594,-1207" coordsize="10,20" path="m6594,-1188l6604,-1188,6604,-1207,6594,-1207,6594,-1188xe" filled="true" fillcolor="#000000" stroked="false">
                <v:path arrowok="t"/>
                <v:fill type="solid"/>
              </v:shape>
            </v:group>
            <v:group style="position:absolute;left:6594;top:-1188;width:10;height:20" coordorigin="6594,-1188" coordsize="10,20">
              <v:shape style="position:absolute;left:6594;top:-1188;width:10;height:20" coordorigin="6594,-1188" coordsize="10,20" path="m6594,-1168l6604,-1168,6604,-1188,6594,-1188,6594,-1168xe" filled="true" fillcolor="#000000" stroked="false">
                <v:path arrowok="t"/>
                <v:fill type="solid"/>
              </v:shape>
            </v:group>
            <v:group style="position:absolute;left:6594;top:-1168;width:10;height:20" coordorigin="6594,-1168" coordsize="10,20">
              <v:shape style="position:absolute;left:6594;top:-1168;width:10;height:20" coordorigin="6594,-1168" coordsize="10,20" path="m6594,-1149l6604,-1149,6604,-1168,6594,-1168,6594,-1149xe" filled="true" fillcolor="#000000" stroked="false">
                <v:path arrowok="t"/>
                <v:fill type="solid"/>
              </v:shape>
            </v:group>
            <v:group style="position:absolute;left:6594;top:-1149;width:10;height:20" coordorigin="6594,-1149" coordsize="10,20">
              <v:shape style="position:absolute;left:6594;top:-1149;width:10;height:20" coordorigin="6594,-1149" coordsize="10,20" path="m6594,-1130l6604,-1130,6604,-1149,6594,-1149,6594,-1130xe" filled="true" fillcolor="#000000" stroked="false">
                <v:path arrowok="t"/>
                <v:fill type="solid"/>
              </v:shape>
            </v:group>
            <v:group style="position:absolute;left:6594;top:-1130;width:10;height:20" coordorigin="6594,-1130" coordsize="10,20">
              <v:shape style="position:absolute;left:6594;top:-1130;width:10;height:20" coordorigin="6594,-1130" coordsize="10,20" path="m6594,-1111l6604,-1111,6604,-1130,6594,-1130,6594,-1111xe" filled="true" fillcolor="#000000" stroked="false">
                <v:path arrowok="t"/>
                <v:fill type="solid"/>
              </v:shape>
            </v:group>
            <v:group style="position:absolute;left:6594;top:-1111;width:10;height:20" coordorigin="6594,-1111" coordsize="10,20">
              <v:shape style="position:absolute;left:6594;top:-1111;width:10;height:20" coordorigin="6594,-1111" coordsize="10,20" path="m6594,-1092l6604,-1092,6604,-1111,6594,-1111,6594,-1092xe" filled="true" fillcolor="#000000" stroked="false">
                <v:path arrowok="t"/>
                <v:fill type="solid"/>
              </v:shape>
            </v:group>
            <v:group style="position:absolute;left:6594;top:-1092;width:10;height:20" coordorigin="6594,-1092" coordsize="10,20">
              <v:shape style="position:absolute;left:6594;top:-1092;width:10;height:20" coordorigin="6594,-1092" coordsize="10,20" path="m6594,-1072l6604,-1072,6604,-1092,6594,-1092,6594,-1072xe" filled="true" fillcolor="#000000" stroked="false">
                <v:path arrowok="t"/>
                <v:fill type="solid"/>
              </v:shape>
            </v:group>
            <v:group style="position:absolute;left:6594;top:-1072;width:10;height:20" coordorigin="6594,-1072" coordsize="10,20">
              <v:shape style="position:absolute;left:6594;top:-1072;width:10;height:20" coordorigin="6594,-1072" coordsize="10,20" path="m6594,-1053l6604,-1053,6604,-1072,6594,-1072,6594,-1053xe" filled="true" fillcolor="#000000" stroked="false">
                <v:path arrowok="t"/>
                <v:fill type="solid"/>
              </v:shape>
            </v:group>
            <v:group style="position:absolute;left:6594;top:-1053;width:10;height:20" coordorigin="6594,-1053" coordsize="10,20">
              <v:shape style="position:absolute;left:6594;top:-1053;width:10;height:20" coordorigin="6594,-1053" coordsize="10,20" path="m6594,-1034l6604,-1034,6604,-1053,6594,-1053,6594,-1034xe" filled="true" fillcolor="#000000" stroked="false">
                <v:path arrowok="t"/>
                <v:fill type="solid"/>
              </v:shape>
            </v:group>
            <v:group style="position:absolute;left:6594;top:-1034;width:10;height:20" coordorigin="6594,-1034" coordsize="10,20">
              <v:shape style="position:absolute;left:6594;top:-1034;width:10;height:20" coordorigin="6594,-1034" coordsize="10,20" path="m6594,-1015l6604,-1015,6604,-1034,6594,-1034,6594,-1015xe" filled="true" fillcolor="#000000" stroked="false">
                <v:path arrowok="t"/>
                <v:fill type="solid"/>
              </v:shape>
            </v:group>
            <v:group style="position:absolute;left:6594;top:-1015;width:10;height:20" coordorigin="6594,-1015" coordsize="10,20">
              <v:shape style="position:absolute;left:6594;top:-1015;width:10;height:20" coordorigin="6594,-1015" coordsize="10,20" path="m6594,-996l6604,-996,6604,-1015,6594,-1015,6594,-996xe" filled="true" fillcolor="#000000" stroked="false">
                <v:path arrowok="t"/>
                <v:fill type="solid"/>
              </v:shape>
            </v:group>
            <v:group style="position:absolute;left:6594;top:-996;width:10;height:20" coordorigin="6594,-996" coordsize="10,20">
              <v:shape style="position:absolute;left:6594;top:-996;width:10;height:20" coordorigin="6594,-996" coordsize="10,20" path="m6594,-976l6604,-976,6604,-996,6594,-996,6594,-976xe" filled="true" fillcolor="#000000" stroked="false">
                <v:path arrowok="t"/>
                <v:fill type="solid"/>
              </v:shape>
            </v:group>
            <v:group style="position:absolute;left:6594;top:-976;width:10;height:20" coordorigin="6594,-976" coordsize="10,20">
              <v:shape style="position:absolute;left:6594;top:-976;width:10;height:20" coordorigin="6594,-976" coordsize="10,20" path="m6594,-957l6604,-957,6604,-976,6594,-976,6594,-957xe" filled="true" fillcolor="#000000" stroked="false">
                <v:path arrowok="t"/>
                <v:fill type="solid"/>
              </v:shape>
            </v:group>
            <v:group style="position:absolute;left:6594;top:-957;width:10;height:20" coordorigin="6594,-957" coordsize="10,20">
              <v:shape style="position:absolute;left:6594;top:-957;width:10;height:20" coordorigin="6594,-957" coordsize="10,20" path="m6594,-938l6604,-938,6604,-957,6594,-957,6594,-938xe" filled="true" fillcolor="#000000" stroked="false">
                <v:path arrowok="t"/>
                <v:fill type="solid"/>
              </v:shape>
            </v:group>
            <v:group style="position:absolute;left:6594;top:-938;width:10;height:20" coordorigin="6594,-938" coordsize="10,20">
              <v:shape style="position:absolute;left:6594;top:-938;width:10;height:20" coordorigin="6594,-938" coordsize="10,20" path="m6594,-919l6604,-919,6604,-938,6594,-938,6594,-919xe" filled="true" fillcolor="#000000" stroked="false">
                <v:path arrowok="t"/>
                <v:fill type="solid"/>
              </v:shape>
            </v:group>
            <v:group style="position:absolute;left:6594;top:-919;width:10;height:20" coordorigin="6594,-919" coordsize="10,20">
              <v:shape style="position:absolute;left:6594;top:-919;width:10;height:20" coordorigin="6594,-919" coordsize="10,20" path="m6594,-900l6604,-900,6604,-919,6594,-919,6594,-900xe" filled="true" fillcolor="#000000" stroked="false">
                <v:path arrowok="t"/>
                <v:fill type="solid"/>
              </v:shape>
            </v:group>
            <v:group style="position:absolute;left:7720;top:-1284;width:10;height:20" coordorigin="7720,-1284" coordsize="10,20">
              <v:shape style="position:absolute;left:7720;top:-1284;width:10;height:20" coordorigin="7720,-1284" coordsize="10,20" path="m7720,-1264l7729,-1264,7729,-1284,7720,-1284,7720,-1264xe" filled="true" fillcolor="#000000" stroked="false">
                <v:path arrowok="t"/>
                <v:fill type="solid"/>
              </v:shape>
            </v:group>
            <v:group style="position:absolute;left:7720;top:-1264;width:10;height:20" coordorigin="7720,-1264" coordsize="10,20">
              <v:shape style="position:absolute;left:7720;top:-1264;width:10;height:20" coordorigin="7720,-1264" coordsize="10,20" path="m7720,-1245l7729,-1245,7729,-1264,7720,-1264,7720,-1245xe" filled="true" fillcolor="#000000" stroked="false">
                <v:path arrowok="t"/>
                <v:fill type="solid"/>
              </v:shape>
            </v:group>
            <v:group style="position:absolute;left:7720;top:-1245;width:10;height:20" coordorigin="7720,-1245" coordsize="10,20">
              <v:shape style="position:absolute;left:7720;top:-1245;width:10;height:20" coordorigin="7720,-1245" coordsize="10,20" path="m7720,-1226l7729,-1226,7729,-1245,7720,-1245,7720,-1226xe" filled="true" fillcolor="#000000" stroked="false">
                <v:path arrowok="t"/>
                <v:fill type="solid"/>
              </v:shape>
            </v:group>
            <v:group style="position:absolute;left:7720;top:-1226;width:10;height:20" coordorigin="7720,-1226" coordsize="10,20">
              <v:shape style="position:absolute;left:7720;top:-1226;width:10;height:20" coordorigin="7720,-1226" coordsize="10,20" path="m7720,-1207l7729,-1207,7729,-1226,7720,-1226,7720,-1207xe" filled="true" fillcolor="#000000" stroked="false">
                <v:path arrowok="t"/>
                <v:fill type="solid"/>
              </v:shape>
            </v:group>
            <v:group style="position:absolute;left:7720;top:-1207;width:10;height:20" coordorigin="7720,-1207" coordsize="10,20">
              <v:shape style="position:absolute;left:7720;top:-1207;width:10;height:20" coordorigin="7720,-1207" coordsize="10,20" path="m7720,-1188l7729,-1188,7729,-1207,7720,-1207,7720,-1188xe" filled="true" fillcolor="#000000" stroked="false">
                <v:path arrowok="t"/>
                <v:fill type="solid"/>
              </v:shape>
            </v:group>
            <v:group style="position:absolute;left:7720;top:-1188;width:10;height:20" coordorigin="7720,-1188" coordsize="10,20">
              <v:shape style="position:absolute;left:7720;top:-1188;width:10;height:20" coordorigin="7720,-1188" coordsize="10,20" path="m7720,-1168l7729,-1168,7729,-1188,7720,-1188,7720,-1168xe" filled="true" fillcolor="#000000" stroked="false">
                <v:path arrowok="t"/>
                <v:fill type="solid"/>
              </v:shape>
            </v:group>
            <v:group style="position:absolute;left:7720;top:-1168;width:10;height:20" coordorigin="7720,-1168" coordsize="10,20">
              <v:shape style="position:absolute;left:7720;top:-1168;width:10;height:20" coordorigin="7720,-1168" coordsize="10,20" path="m7720,-1149l7729,-1149,7729,-1168,7720,-1168,7720,-1149xe" filled="true" fillcolor="#000000" stroked="false">
                <v:path arrowok="t"/>
                <v:fill type="solid"/>
              </v:shape>
            </v:group>
            <v:group style="position:absolute;left:7720;top:-1149;width:10;height:20" coordorigin="7720,-1149" coordsize="10,20">
              <v:shape style="position:absolute;left:7720;top:-1149;width:10;height:20" coordorigin="7720,-1149" coordsize="10,20" path="m7720,-1130l7729,-1130,7729,-1149,7720,-1149,7720,-1130xe" filled="true" fillcolor="#000000" stroked="false">
                <v:path arrowok="t"/>
                <v:fill type="solid"/>
              </v:shape>
            </v:group>
            <v:group style="position:absolute;left:7720;top:-1130;width:10;height:20" coordorigin="7720,-1130" coordsize="10,20">
              <v:shape style="position:absolute;left:7720;top:-1130;width:10;height:20" coordorigin="7720,-1130" coordsize="10,20" path="m7720,-1111l7729,-1111,7729,-1130,7720,-1130,7720,-1111xe" filled="true" fillcolor="#000000" stroked="false">
                <v:path arrowok="t"/>
                <v:fill type="solid"/>
              </v:shape>
            </v:group>
            <v:group style="position:absolute;left:7720;top:-1111;width:10;height:20" coordorigin="7720,-1111" coordsize="10,20">
              <v:shape style="position:absolute;left:7720;top:-1111;width:10;height:20" coordorigin="7720,-1111" coordsize="10,20" path="m7720,-1092l7729,-1092,7729,-1111,7720,-1111,7720,-1092xe" filled="true" fillcolor="#000000" stroked="false">
                <v:path arrowok="t"/>
                <v:fill type="solid"/>
              </v:shape>
            </v:group>
            <v:group style="position:absolute;left:7720;top:-1092;width:10;height:20" coordorigin="7720,-1092" coordsize="10,20">
              <v:shape style="position:absolute;left:7720;top:-1092;width:10;height:20" coordorigin="7720,-1092" coordsize="10,20" path="m7720,-1072l7729,-1072,7729,-1092,7720,-1092,7720,-1072xe" filled="true" fillcolor="#000000" stroked="false">
                <v:path arrowok="t"/>
                <v:fill type="solid"/>
              </v:shape>
            </v:group>
            <v:group style="position:absolute;left:7720;top:-1072;width:10;height:20" coordorigin="7720,-1072" coordsize="10,20">
              <v:shape style="position:absolute;left:7720;top:-1072;width:10;height:20" coordorigin="7720,-1072" coordsize="10,20" path="m7720,-1053l7729,-1053,7729,-1072,7720,-1072,7720,-1053xe" filled="true" fillcolor="#000000" stroked="false">
                <v:path arrowok="t"/>
                <v:fill type="solid"/>
              </v:shape>
            </v:group>
            <v:group style="position:absolute;left:7720;top:-1053;width:10;height:20" coordorigin="7720,-1053" coordsize="10,20">
              <v:shape style="position:absolute;left:7720;top:-1053;width:10;height:20" coordorigin="7720,-1053" coordsize="10,20" path="m7720,-1034l7729,-1034,7729,-1053,7720,-1053,7720,-1034xe" filled="true" fillcolor="#000000" stroked="false">
                <v:path arrowok="t"/>
                <v:fill type="solid"/>
              </v:shape>
            </v:group>
            <v:group style="position:absolute;left:7720;top:-1034;width:10;height:20" coordorigin="7720,-1034" coordsize="10,20">
              <v:shape style="position:absolute;left:7720;top:-1034;width:10;height:20" coordorigin="7720,-1034" coordsize="10,20" path="m7720,-1015l7729,-1015,7729,-1034,7720,-1034,7720,-1015xe" filled="true" fillcolor="#000000" stroked="false">
                <v:path arrowok="t"/>
                <v:fill type="solid"/>
              </v:shape>
            </v:group>
            <v:group style="position:absolute;left:7720;top:-1015;width:10;height:20" coordorigin="7720,-1015" coordsize="10,20">
              <v:shape style="position:absolute;left:7720;top:-1015;width:10;height:20" coordorigin="7720,-1015" coordsize="10,20" path="m7720,-996l7729,-996,7729,-1015,7720,-1015,7720,-996xe" filled="true" fillcolor="#000000" stroked="false">
                <v:path arrowok="t"/>
                <v:fill type="solid"/>
              </v:shape>
            </v:group>
            <v:group style="position:absolute;left:7720;top:-996;width:10;height:20" coordorigin="7720,-996" coordsize="10,20">
              <v:shape style="position:absolute;left:7720;top:-996;width:10;height:20" coordorigin="7720,-996" coordsize="10,20" path="m7720,-976l7729,-976,7729,-996,7720,-996,7720,-976xe" filled="true" fillcolor="#000000" stroked="false">
                <v:path arrowok="t"/>
                <v:fill type="solid"/>
              </v:shape>
            </v:group>
            <v:group style="position:absolute;left:7720;top:-976;width:10;height:20" coordorigin="7720,-976" coordsize="10,20">
              <v:shape style="position:absolute;left:7720;top:-976;width:10;height:20" coordorigin="7720,-976" coordsize="10,20" path="m7720,-957l7729,-957,7729,-976,7720,-976,7720,-957xe" filled="true" fillcolor="#000000" stroked="false">
                <v:path arrowok="t"/>
                <v:fill type="solid"/>
              </v:shape>
            </v:group>
            <v:group style="position:absolute;left:7720;top:-957;width:10;height:20" coordorigin="7720,-957" coordsize="10,20">
              <v:shape style="position:absolute;left:7720;top:-957;width:10;height:20" coordorigin="7720,-957" coordsize="10,20" path="m7720,-938l7729,-938,7729,-957,7720,-957,7720,-938xe" filled="true" fillcolor="#000000" stroked="false">
                <v:path arrowok="t"/>
                <v:fill type="solid"/>
              </v:shape>
            </v:group>
            <v:group style="position:absolute;left:7720;top:-938;width:10;height:20" coordorigin="7720,-938" coordsize="10,20">
              <v:shape style="position:absolute;left:7720;top:-938;width:10;height:20" coordorigin="7720,-938" coordsize="10,20" path="m7720,-919l7729,-919,7729,-938,7720,-938,7720,-919xe" filled="true" fillcolor="#000000" stroked="false">
                <v:path arrowok="t"/>
                <v:fill type="solid"/>
              </v:shape>
            </v:group>
            <v:group style="position:absolute;left:7720;top:-919;width:10;height:20" coordorigin="7720,-919" coordsize="10,20">
              <v:shape style="position:absolute;left:7720;top:-919;width:10;height:20" coordorigin="7720,-919" coordsize="10,20" path="m7720,-900l7729,-900,7729,-919,7720,-919,7720,-900xe" filled="true" fillcolor="#000000" stroked="false">
                <v:path arrowok="t"/>
                <v:fill type="solid"/>
              </v:shape>
            </v:group>
            <v:group style="position:absolute;left:8490;top:-1284;width:10;height:20" coordorigin="8490,-1284" coordsize="10,20">
              <v:shape style="position:absolute;left:8490;top:-1284;width:10;height:20" coordorigin="8490,-1284" coordsize="10,20" path="m8490,-1264l8500,-1264,8500,-1284,8490,-1284,8490,-1264xe" filled="true" fillcolor="#000000" stroked="false">
                <v:path arrowok="t"/>
                <v:fill type="solid"/>
              </v:shape>
            </v:group>
            <v:group style="position:absolute;left:8490;top:-1264;width:10;height:20" coordorigin="8490,-1264" coordsize="10,20">
              <v:shape style="position:absolute;left:8490;top:-1264;width:10;height:20" coordorigin="8490,-1264" coordsize="10,20" path="m8490,-1245l8500,-1245,8500,-1264,8490,-1264,8490,-1245xe" filled="true" fillcolor="#000000" stroked="false">
                <v:path arrowok="t"/>
                <v:fill type="solid"/>
              </v:shape>
            </v:group>
            <v:group style="position:absolute;left:8490;top:-1245;width:10;height:20" coordorigin="8490,-1245" coordsize="10,20">
              <v:shape style="position:absolute;left:8490;top:-1245;width:10;height:20" coordorigin="8490,-1245" coordsize="10,20" path="m8490,-1226l8500,-1226,8500,-1245,8490,-1245,8490,-1226xe" filled="true" fillcolor="#000000" stroked="false">
                <v:path arrowok="t"/>
                <v:fill type="solid"/>
              </v:shape>
            </v:group>
            <v:group style="position:absolute;left:8490;top:-1226;width:10;height:20" coordorigin="8490,-1226" coordsize="10,20">
              <v:shape style="position:absolute;left:8490;top:-1226;width:10;height:20" coordorigin="8490,-1226" coordsize="10,20" path="m8490,-1207l8500,-1207,8500,-1226,8490,-1226,8490,-1207xe" filled="true" fillcolor="#000000" stroked="false">
                <v:path arrowok="t"/>
                <v:fill type="solid"/>
              </v:shape>
            </v:group>
            <v:group style="position:absolute;left:8490;top:-1207;width:10;height:20" coordorigin="8490,-1207" coordsize="10,20">
              <v:shape style="position:absolute;left:8490;top:-1207;width:10;height:20" coordorigin="8490,-1207" coordsize="10,20" path="m8490,-1188l8500,-1188,8500,-1207,8490,-1207,8490,-1188xe" filled="true" fillcolor="#000000" stroked="false">
                <v:path arrowok="t"/>
                <v:fill type="solid"/>
              </v:shape>
            </v:group>
            <v:group style="position:absolute;left:8490;top:-1188;width:10;height:20" coordorigin="8490,-1188" coordsize="10,20">
              <v:shape style="position:absolute;left:8490;top:-1188;width:10;height:20" coordorigin="8490,-1188" coordsize="10,20" path="m8490,-1168l8500,-1168,8500,-1188,8490,-1188,8490,-1168xe" filled="true" fillcolor="#000000" stroked="false">
                <v:path arrowok="t"/>
                <v:fill type="solid"/>
              </v:shape>
            </v:group>
            <v:group style="position:absolute;left:8490;top:-1168;width:10;height:20" coordorigin="8490,-1168" coordsize="10,20">
              <v:shape style="position:absolute;left:8490;top:-1168;width:10;height:20" coordorigin="8490,-1168" coordsize="10,20" path="m8490,-1149l8500,-1149,8500,-1168,8490,-1168,8490,-1149xe" filled="true" fillcolor="#000000" stroked="false">
                <v:path arrowok="t"/>
                <v:fill type="solid"/>
              </v:shape>
            </v:group>
            <v:group style="position:absolute;left:8490;top:-1149;width:10;height:20" coordorigin="8490,-1149" coordsize="10,20">
              <v:shape style="position:absolute;left:8490;top:-1149;width:10;height:20" coordorigin="8490,-1149" coordsize="10,20" path="m8490,-1130l8500,-1130,8500,-1149,8490,-1149,8490,-1130xe" filled="true" fillcolor="#000000" stroked="false">
                <v:path arrowok="t"/>
                <v:fill type="solid"/>
              </v:shape>
            </v:group>
            <v:group style="position:absolute;left:8490;top:-1130;width:10;height:20" coordorigin="8490,-1130" coordsize="10,20">
              <v:shape style="position:absolute;left:8490;top:-1130;width:10;height:20" coordorigin="8490,-1130" coordsize="10,20" path="m8490,-1111l8500,-1111,8500,-1130,8490,-1130,8490,-1111xe" filled="true" fillcolor="#000000" stroked="false">
                <v:path arrowok="t"/>
                <v:fill type="solid"/>
              </v:shape>
            </v:group>
            <v:group style="position:absolute;left:8490;top:-1111;width:10;height:20" coordorigin="8490,-1111" coordsize="10,20">
              <v:shape style="position:absolute;left:8490;top:-1111;width:10;height:20" coordorigin="8490,-1111" coordsize="10,20" path="m8490,-1092l8500,-1092,8500,-1111,8490,-1111,8490,-1092xe" filled="true" fillcolor="#000000" stroked="false">
                <v:path arrowok="t"/>
                <v:fill type="solid"/>
              </v:shape>
            </v:group>
            <v:group style="position:absolute;left:8490;top:-1092;width:10;height:20" coordorigin="8490,-1092" coordsize="10,20">
              <v:shape style="position:absolute;left:8490;top:-1092;width:10;height:20" coordorigin="8490,-1092" coordsize="10,20" path="m8490,-1072l8500,-1072,8500,-1092,8490,-1092,8490,-1072xe" filled="true" fillcolor="#000000" stroked="false">
                <v:path arrowok="t"/>
                <v:fill type="solid"/>
              </v:shape>
            </v:group>
            <v:group style="position:absolute;left:8490;top:-1072;width:10;height:20" coordorigin="8490,-1072" coordsize="10,20">
              <v:shape style="position:absolute;left:8490;top:-1072;width:10;height:20" coordorigin="8490,-1072" coordsize="10,20" path="m8490,-1053l8500,-1053,8500,-1072,8490,-1072,8490,-1053xe" filled="true" fillcolor="#000000" stroked="false">
                <v:path arrowok="t"/>
                <v:fill type="solid"/>
              </v:shape>
            </v:group>
            <v:group style="position:absolute;left:8490;top:-1053;width:10;height:20" coordorigin="8490,-1053" coordsize="10,20">
              <v:shape style="position:absolute;left:8490;top:-1053;width:10;height:20" coordorigin="8490,-1053" coordsize="10,20" path="m8490,-1034l8500,-1034,8500,-1053,8490,-1053,8490,-1034xe" filled="true" fillcolor="#000000" stroked="false">
                <v:path arrowok="t"/>
                <v:fill type="solid"/>
              </v:shape>
            </v:group>
            <v:group style="position:absolute;left:8490;top:-1034;width:10;height:20" coordorigin="8490,-1034" coordsize="10,20">
              <v:shape style="position:absolute;left:8490;top:-1034;width:10;height:20" coordorigin="8490,-1034" coordsize="10,20" path="m8490,-1015l8500,-1015,8500,-1034,8490,-1034,8490,-1015xe" filled="true" fillcolor="#000000" stroked="false">
                <v:path arrowok="t"/>
                <v:fill type="solid"/>
              </v:shape>
            </v:group>
            <v:group style="position:absolute;left:8490;top:-1015;width:10;height:20" coordorigin="8490,-1015" coordsize="10,20">
              <v:shape style="position:absolute;left:8490;top:-1015;width:10;height:20" coordorigin="8490,-1015" coordsize="10,20" path="m8490,-996l8500,-996,8500,-1015,8490,-1015,8490,-996xe" filled="true" fillcolor="#000000" stroked="false">
                <v:path arrowok="t"/>
                <v:fill type="solid"/>
              </v:shape>
            </v:group>
            <v:group style="position:absolute;left:8490;top:-996;width:10;height:20" coordorigin="8490,-996" coordsize="10,20">
              <v:shape style="position:absolute;left:8490;top:-996;width:10;height:20" coordorigin="8490,-996" coordsize="10,20" path="m8490,-976l8500,-976,8500,-996,8490,-996,8490,-976xe" filled="true" fillcolor="#000000" stroked="false">
                <v:path arrowok="t"/>
                <v:fill type="solid"/>
              </v:shape>
            </v:group>
            <v:group style="position:absolute;left:8490;top:-976;width:10;height:20" coordorigin="8490,-976" coordsize="10,20">
              <v:shape style="position:absolute;left:8490;top:-976;width:10;height:20" coordorigin="8490,-976" coordsize="10,20" path="m8490,-957l8500,-957,8500,-976,8490,-976,8490,-957xe" filled="true" fillcolor="#000000" stroked="false">
                <v:path arrowok="t"/>
                <v:fill type="solid"/>
              </v:shape>
            </v:group>
            <v:group style="position:absolute;left:8490;top:-957;width:10;height:20" coordorigin="8490,-957" coordsize="10,20">
              <v:shape style="position:absolute;left:8490;top:-957;width:10;height:20" coordorigin="8490,-957" coordsize="10,20" path="m8490,-938l8500,-938,8500,-957,8490,-957,8490,-938xe" filled="true" fillcolor="#000000" stroked="false">
                <v:path arrowok="t"/>
                <v:fill type="solid"/>
              </v:shape>
            </v:group>
            <v:group style="position:absolute;left:8490;top:-938;width:10;height:20" coordorigin="8490,-938" coordsize="10,20">
              <v:shape style="position:absolute;left:8490;top:-938;width:10;height:20" coordorigin="8490,-938" coordsize="10,20" path="m8490,-919l8500,-919,8500,-938,8490,-938,8490,-919xe" filled="true" fillcolor="#000000" stroked="false">
                <v:path arrowok="t"/>
                <v:fill type="solid"/>
              </v:shape>
            </v:group>
            <v:group style="position:absolute;left:8490;top:-919;width:10;height:20" coordorigin="8490,-919" coordsize="10,20">
              <v:shape style="position:absolute;left:8490;top:-919;width:10;height:20" coordorigin="8490,-919" coordsize="10,20" path="m8490,-900l8500,-900,8500,-919,8490,-919,8490,-900xe" filled="true" fillcolor="#000000" stroked="false">
                <v:path arrowok="t"/>
                <v:fill type="solid"/>
              </v:shape>
            </v:group>
            <v:group style="position:absolute;left:9280;top:-1284;width:10;height:20" coordorigin="9280,-1284" coordsize="10,20">
              <v:shape style="position:absolute;left:9280;top:-1284;width:10;height:20" coordorigin="9280,-1284" coordsize="10,20" path="m9280,-1264l9290,-1264,9290,-1284,9280,-1284,9280,-1264xe" filled="true" fillcolor="#000000" stroked="false">
                <v:path arrowok="t"/>
                <v:fill type="solid"/>
              </v:shape>
            </v:group>
            <v:group style="position:absolute;left:9280;top:-1264;width:10;height:20" coordorigin="9280,-1264" coordsize="10,20">
              <v:shape style="position:absolute;left:9280;top:-1264;width:10;height:20" coordorigin="9280,-1264" coordsize="10,20" path="m9280,-1245l9290,-1245,9290,-1264,9280,-1264,9280,-1245xe" filled="true" fillcolor="#000000" stroked="false">
                <v:path arrowok="t"/>
                <v:fill type="solid"/>
              </v:shape>
            </v:group>
            <v:group style="position:absolute;left:9280;top:-1245;width:10;height:20" coordorigin="9280,-1245" coordsize="10,20">
              <v:shape style="position:absolute;left:9280;top:-1245;width:10;height:20" coordorigin="9280,-1245" coordsize="10,20" path="m9280,-1226l9290,-1226,9290,-1245,9280,-1245,9280,-1226xe" filled="true" fillcolor="#000000" stroked="false">
                <v:path arrowok="t"/>
                <v:fill type="solid"/>
              </v:shape>
            </v:group>
            <v:group style="position:absolute;left:9280;top:-1226;width:10;height:20" coordorigin="9280,-1226" coordsize="10,20">
              <v:shape style="position:absolute;left:9280;top:-1226;width:10;height:20" coordorigin="9280,-1226" coordsize="10,20" path="m9280,-1207l9290,-1207,9290,-1226,9280,-1226,9280,-1207xe" filled="true" fillcolor="#000000" stroked="false">
                <v:path arrowok="t"/>
                <v:fill type="solid"/>
              </v:shape>
            </v:group>
            <v:group style="position:absolute;left:9280;top:-1207;width:10;height:20" coordorigin="9280,-1207" coordsize="10,20">
              <v:shape style="position:absolute;left:9280;top:-1207;width:10;height:20" coordorigin="9280,-1207" coordsize="10,20" path="m9280,-1188l9290,-1188,9290,-1207,9280,-1207,9280,-1188xe" filled="true" fillcolor="#000000" stroked="false">
                <v:path arrowok="t"/>
                <v:fill type="solid"/>
              </v:shape>
            </v:group>
            <v:group style="position:absolute;left:9280;top:-1188;width:10;height:20" coordorigin="9280,-1188" coordsize="10,20">
              <v:shape style="position:absolute;left:9280;top:-1188;width:10;height:20" coordorigin="9280,-1188" coordsize="10,20" path="m9280,-1168l9290,-1168,9290,-1188,9280,-1188,9280,-1168xe" filled="true" fillcolor="#000000" stroked="false">
                <v:path arrowok="t"/>
                <v:fill type="solid"/>
              </v:shape>
            </v:group>
            <v:group style="position:absolute;left:9280;top:-1168;width:10;height:20" coordorigin="9280,-1168" coordsize="10,20">
              <v:shape style="position:absolute;left:9280;top:-1168;width:10;height:20" coordorigin="9280,-1168" coordsize="10,20" path="m9280,-1149l9290,-1149,9290,-1168,9280,-1168,9280,-1149xe" filled="true" fillcolor="#000000" stroked="false">
                <v:path arrowok="t"/>
                <v:fill type="solid"/>
              </v:shape>
            </v:group>
            <v:group style="position:absolute;left:9280;top:-1149;width:10;height:20" coordorigin="9280,-1149" coordsize="10,20">
              <v:shape style="position:absolute;left:9280;top:-1149;width:10;height:20" coordorigin="9280,-1149" coordsize="10,20" path="m9280,-1130l9290,-1130,9290,-1149,9280,-1149,9280,-1130xe" filled="true" fillcolor="#000000" stroked="false">
                <v:path arrowok="t"/>
                <v:fill type="solid"/>
              </v:shape>
            </v:group>
            <v:group style="position:absolute;left:9280;top:-1130;width:10;height:20" coordorigin="9280,-1130" coordsize="10,20">
              <v:shape style="position:absolute;left:9280;top:-1130;width:10;height:20" coordorigin="9280,-1130" coordsize="10,20" path="m9280,-1111l9290,-1111,9290,-1130,9280,-1130,9280,-1111xe" filled="true" fillcolor="#000000" stroked="false">
                <v:path arrowok="t"/>
                <v:fill type="solid"/>
              </v:shape>
            </v:group>
            <v:group style="position:absolute;left:9280;top:-1111;width:10;height:20" coordorigin="9280,-1111" coordsize="10,20">
              <v:shape style="position:absolute;left:9280;top:-1111;width:10;height:20" coordorigin="9280,-1111" coordsize="10,20" path="m9280,-1092l9290,-1092,9290,-1111,9280,-1111,9280,-1092xe" filled="true" fillcolor="#000000" stroked="false">
                <v:path arrowok="t"/>
                <v:fill type="solid"/>
              </v:shape>
            </v:group>
            <v:group style="position:absolute;left:9280;top:-1092;width:10;height:20" coordorigin="9280,-1092" coordsize="10,20">
              <v:shape style="position:absolute;left:9280;top:-1092;width:10;height:20" coordorigin="9280,-1092" coordsize="10,20" path="m9280,-1072l9290,-1072,9290,-1092,9280,-1092,9280,-1072xe" filled="true" fillcolor="#000000" stroked="false">
                <v:path arrowok="t"/>
                <v:fill type="solid"/>
              </v:shape>
            </v:group>
            <v:group style="position:absolute;left:9280;top:-1072;width:10;height:20" coordorigin="9280,-1072" coordsize="10,20">
              <v:shape style="position:absolute;left:9280;top:-1072;width:10;height:20" coordorigin="9280,-1072" coordsize="10,20" path="m9280,-1053l9290,-1053,9290,-1072,9280,-1072,9280,-1053xe" filled="true" fillcolor="#000000" stroked="false">
                <v:path arrowok="t"/>
                <v:fill type="solid"/>
              </v:shape>
            </v:group>
            <v:group style="position:absolute;left:9280;top:-1053;width:10;height:20" coordorigin="9280,-1053" coordsize="10,20">
              <v:shape style="position:absolute;left:9280;top:-1053;width:10;height:20" coordorigin="9280,-1053" coordsize="10,20" path="m9280,-1034l9290,-1034,9290,-1053,9280,-1053,9280,-1034xe" filled="true" fillcolor="#000000" stroked="false">
                <v:path arrowok="t"/>
                <v:fill type="solid"/>
              </v:shape>
            </v:group>
            <v:group style="position:absolute;left:9280;top:-1034;width:10;height:20" coordorigin="9280,-1034" coordsize="10,20">
              <v:shape style="position:absolute;left:9280;top:-1034;width:10;height:20" coordorigin="9280,-1034" coordsize="10,20" path="m9280,-1015l9290,-1015,9290,-1034,9280,-1034,9280,-1015xe" filled="true" fillcolor="#000000" stroked="false">
                <v:path arrowok="t"/>
                <v:fill type="solid"/>
              </v:shape>
            </v:group>
            <v:group style="position:absolute;left:9280;top:-1015;width:10;height:20" coordorigin="9280,-1015" coordsize="10,20">
              <v:shape style="position:absolute;left:9280;top:-1015;width:10;height:20" coordorigin="9280,-1015" coordsize="10,20" path="m9280,-996l9290,-996,9290,-1015,9280,-1015,9280,-996xe" filled="true" fillcolor="#000000" stroked="false">
                <v:path arrowok="t"/>
                <v:fill type="solid"/>
              </v:shape>
            </v:group>
            <v:group style="position:absolute;left:9280;top:-996;width:10;height:20" coordorigin="9280,-996" coordsize="10,20">
              <v:shape style="position:absolute;left:9280;top:-996;width:10;height:20" coordorigin="9280,-996" coordsize="10,20" path="m9280,-976l9290,-976,9290,-996,9280,-996,9280,-976xe" filled="true" fillcolor="#000000" stroked="false">
                <v:path arrowok="t"/>
                <v:fill type="solid"/>
              </v:shape>
            </v:group>
            <v:group style="position:absolute;left:9280;top:-976;width:10;height:20" coordorigin="9280,-976" coordsize="10,20">
              <v:shape style="position:absolute;left:9280;top:-976;width:10;height:20" coordorigin="9280,-976" coordsize="10,20" path="m9280,-957l9290,-957,9290,-976,9280,-976,9280,-957xe" filled="true" fillcolor="#000000" stroked="false">
                <v:path arrowok="t"/>
                <v:fill type="solid"/>
              </v:shape>
            </v:group>
            <v:group style="position:absolute;left:9280;top:-957;width:10;height:20" coordorigin="9280,-957" coordsize="10,20">
              <v:shape style="position:absolute;left:9280;top:-957;width:10;height:20" coordorigin="9280,-957" coordsize="10,20" path="m9280,-938l9290,-938,9290,-957,9280,-957,9280,-938xe" filled="true" fillcolor="#000000" stroked="false">
                <v:path arrowok="t"/>
                <v:fill type="solid"/>
              </v:shape>
            </v:group>
            <v:group style="position:absolute;left:9280;top:-938;width:10;height:20" coordorigin="9280,-938" coordsize="10,20">
              <v:shape style="position:absolute;left:9280;top:-938;width:10;height:20" coordorigin="9280,-938" coordsize="10,20" path="m9280,-919l9290,-919,9290,-938,9280,-938,9280,-919xe" filled="true" fillcolor="#000000" stroked="false">
                <v:path arrowok="t"/>
                <v:fill type="solid"/>
              </v:shape>
            </v:group>
            <v:group style="position:absolute;left:9280;top:-919;width:10;height:20" coordorigin="9280,-919" coordsize="10,20">
              <v:shape style="position:absolute;left:9280;top:-919;width:10;height:20" coordorigin="9280,-919" coordsize="10,20" path="m9280,-900l9290,-900,9290,-919,9280,-919,9280,-900xe" filled="true" fillcolor="#000000" stroked="false">
                <v:path arrowok="t"/>
                <v:fill type="solid"/>
              </v:shape>
            </v:group>
            <v:group style="position:absolute;left:10116;top:-1284;width:10;height:20" coordorigin="10116,-1284" coordsize="10,20">
              <v:shape style="position:absolute;left:10116;top:-1284;width:10;height:20" coordorigin="10116,-1284" coordsize="10,20" path="m10116,-1264l10125,-1264,10125,-1284,10116,-1284,10116,-1264xe" filled="true" fillcolor="#000000" stroked="false">
                <v:path arrowok="t"/>
                <v:fill type="solid"/>
              </v:shape>
            </v:group>
            <v:group style="position:absolute;left:10116;top:-1264;width:10;height:20" coordorigin="10116,-1264" coordsize="10,20">
              <v:shape style="position:absolute;left:10116;top:-1264;width:10;height:20" coordorigin="10116,-1264" coordsize="10,20" path="m10116,-1245l10125,-1245,10125,-1264,10116,-1264,10116,-1245xe" filled="true" fillcolor="#000000" stroked="false">
                <v:path arrowok="t"/>
                <v:fill type="solid"/>
              </v:shape>
            </v:group>
            <v:group style="position:absolute;left:10116;top:-1245;width:10;height:20" coordorigin="10116,-1245" coordsize="10,20">
              <v:shape style="position:absolute;left:10116;top:-1245;width:10;height:20" coordorigin="10116,-1245" coordsize="10,20" path="m10116,-1226l10125,-1226,10125,-1245,10116,-1245,10116,-1226xe" filled="true" fillcolor="#000000" stroked="false">
                <v:path arrowok="t"/>
                <v:fill type="solid"/>
              </v:shape>
            </v:group>
            <v:group style="position:absolute;left:10116;top:-1226;width:10;height:20" coordorigin="10116,-1226" coordsize="10,20">
              <v:shape style="position:absolute;left:10116;top:-1226;width:10;height:20" coordorigin="10116,-1226" coordsize="10,20" path="m10116,-1207l10125,-1207,10125,-1226,10116,-1226,10116,-1207xe" filled="true" fillcolor="#000000" stroked="false">
                <v:path arrowok="t"/>
                <v:fill type="solid"/>
              </v:shape>
            </v:group>
            <v:group style="position:absolute;left:10116;top:-1207;width:10;height:20" coordorigin="10116,-1207" coordsize="10,20">
              <v:shape style="position:absolute;left:10116;top:-1207;width:10;height:20" coordorigin="10116,-1207" coordsize="10,20" path="m10116,-1188l10125,-1188,10125,-1207,10116,-1207,10116,-1188xe" filled="true" fillcolor="#000000" stroked="false">
                <v:path arrowok="t"/>
                <v:fill type="solid"/>
              </v:shape>
            </v:group>
            <v:group style="position:absolute;left:10116;top:-1188;width:10;height:20" coordorigin="10116,-1188" coordsize="10,20">
              <v:shape style="position:absolute;left:10116;top:-1188;width:10;height:20" coordorigin="10116,-1188" coordsize="10,20" path="m10116,-1168l10125,-1168,10125,-1188,10116,-1188,10116,-1168xe" filled="true" fillcolor="#000000" stroked="false">
                <v:path arrowok="t"/>
                <v:fill type="solid"/>
              </v:shape>
            </v:group>
            <v:group style="position:absolute;left:10116;top:-1168;width:10;height:20" coordorigin="10116,-1168" coordsize="10,20">
              <v:shape style="position:absolute;left:10116;top:-1168;width:10;height:20" coordorigin="10116,-1168" coordsize="10,20" path="m10116,-1149l10125,-1149,10125,-1168,10116,-1168,10116,-1149xe" filled="true" fillcolor="#000000" stroked="false">
                <v:path arrowok="t"/>
                <v:fill type="solid"/>
              </v:shape>
            </v:group>
            <v:group style="position:absolute;left:10116;top:-1149;width:10;height:20" coordorigin="10116,-1149" coordsize="10,20">
              <v:shape style="position:absolute;left:10116;top:-1149;width:10;height:20" coordorigin="10116,-1149" coordsize="10,20" path="m10116,-1130l10125,-1130,10125,-1149,10116,-1149,10116,-1130xe" filled="true" fillcolor="#000000" stroked="false">
                <v:path arrowok="t"/>
                <v:fill type="solid"/>
              </v:shape>
            </v:group>
            <v:group style="position:absolute;left:10116;top:-1130;width:10;height:20" coordorigin="10116,-1130" coordsize="10,20">
              <v:shape style="position:absolute;left:10116;top:-1130;width:10;height:20" coordorigin="10116,-1130" coordsize="10,20" path="m10116,-1111l10125,-1111,10125,-1130,10116,-1130,10116,-1111xe" filled="true" fillcolor="#000000" stroked="false">
                <v:path arrowok="t"/>
                <v:fill type="solid"/>
              </v:shape>
            </v:group>
            <v:group style="position:absolute;left:10116;top:-1111;width:10;height:20" coordorigin="10116,-1111" coordsize="10,20">
              <v:shape style="position:absolute;left:10116;top:-1111;width:10;height:20" coordorigin="10116,-1111" coordsize="10,20" path="m10116,-1092l10125,-1092,10125,-1111,10116,-1111,10116,-1092xe" filled="true" fillcolor="#000000" stroked="false">
                <v:path arrowok="t"/>
                <v:fill type="solid"/>
              </v:shape>
            </v:group>
            <v:group style="position:absolute;left:10116;top:-1092;width:10;height:20" coordorigin="10116,-1092" coordsize="10,20">
              <v:shape style="position:absolute;left:10116;top:-1092;width:10;height:20" coordorigin="10116,-1092" coordsize="10,20" path="m10116,-1072l10125,-1072,10125,-1092,10116,-1092,10116,-1072xe" filled="true" fillcolor="#000000" stroked="false">
                <v:path arrowok="t"/>
                <v:fill type="solid"/>
              </v:shape>
            </v:group>
            <v:group style="position:absolute;left:10116;top:-1072;width:10;height:20" coordorigin="10116,-1072" coordsize="10,20">
              <v:shape style="position:absolute;left:10116;top:-1072;width:10;height:20" coordorigin="10116,-1072" coordsize="10,20" path="m10116,-1053l10125,-1053,10125,-1072,10116,-1072,10116,-1053xe" filled="true" fillcolor="#000000" stroked="false">
                <v:path arrowok="t"/>
                <v:fill type="solid"/>
              </v:shape>
            </v:group>
            <v:group style="position:absolute;left:10116;top:-1053;width:10;height:20" coordorigin="10116,-1053" coordsize="10,20">
              <v:shape style="position:absolute;left:10116;top:-1053;width:10;height:20" coordorigin="10116,-1053" coordsize="10,20" path="m10116,-1034l10125,-1034,10125,-1053,10116,-1053,10116,-1034xe" filled="true" fillcolor="#000000" stroked="false">
                <v:path arrowok="t"/>
                <v:fill type="solid"/>
              </v:shape>
            </v:group>
            <v:group style="position:absolute;left:10116;top:-1034;width:10;height:20" coordorigin="10116,-1034" coordsize="10,20">
              <v:shape style="position:absolute;left:10116;top:-1034;width:10;height:20" coordorigin="10116,-1034" coordsize="10,20" path="m10116,-1015l10125,-1015,10125,-1034,10116,-1034,10116,-1015xe" filled="true" fillcolor="#000000" stroked="false">
                <v:path arrowok="t"/>
                <v:fill type="solid"/>
              </v:shape>
            </v:group>
            <v:group style="position:absolute;left:10116;top:-1015;width:10;height:20" coordorigin="10116,-1015" coordsize="10,20">
              <v:shape style="position:absolute;left:10116;top:-1015;width:10;height:20" coordorigin="10116,-1015" coordsize="10,20" path="m10116,-996l10125,-996,10125,-1015,10116,-1015,10116,-996xe" filled="true" fillcolor="#000000" stroked="false">
                <v:path arrowok="t"/>
                <v:fill type="solid"/>
              </v:shape>
            </v:group>
            <v:group style="position:absolute;left:10116;top:-996;width:10;height:20" coordorigin="10116,-996" coordsize="10,20">
              <v:shape style="position:absolute;left:10116;top:-996;width:10;height:20" coordorigin="10116,-996" coordsize="10,20" path="m10116,-976l10125,-976,10125,-996,10116,-996,10116,-976xe" filled="true" fillcolor="#000000" stroked="false">
                <v:path arrowok="t"/>
                <v:fill type="solid"/>
              </v:shape>
            </v:group>
            <v:group style="position:absolute;left:10116;top:-976;width:10;height:20" coordorigin="10116,-976" coordsize="10,20">
              <v:shape style="position:absolute;left:10116;top:-976;width:10;height:20" coordorigin="10116,-976" coordsize="10,20" path="m10116,-957l10125,-957,10125,-976,10116,-976,10116,-957xe" filled="true" fillcolor="#000000" stroked="false">
                <v:path arrowok="t"/>
                <v:fill type="solid"/>
              </v:shape>
            </v:group>
            <v:group style="position:absolute;left:10116;top:-957;width:10;height:20" coordorigin="10116,-957" coordsize="10,20">
              <v:shape style="position:absolute;left:10116;top:-957;width:10;height:20" coordorigin="10116,-957" coordsize="10,20" path="m10116,-938l10125,-938,10125,-957,10116,-957,10116,-938xe" filled="true" fillcolor="#000000" stroked="false">
                <v:path arrowok="t"/>
                <v:fill type="solid"/>
              </v:shape>
            </v:group>
            <v:group style="position:absolute;left:10116;top:-938;width:10;height:20" coordorigin="10116,-938" coordsize="10,20">
              <v:shape style="position:absolute;left:10116;top:-938;width:10;height:20" coordorigin="10116,-938" coordsize="10,20" path="m10116,-919l10125,-919,10125,-938,10116,-938,10116,-919xe" filled="true" fillcolor="#000000" stroked="false">
                <v:path arrowok="t"/>
                <v:fill type="solid"/>
              </v:shape>
            </v:group>
            <v:group style="position:absolute;left:10116;top:-919;width:10;height:20" coordorigin="10116,-919" coordsize="10,20">
              <v:shape style="position:absolute;left:10116;top:-919;width:10;height:20" coordorigin="10116,-919" coordsize="10,20" path="m10116,-900l10125,-900,10125,-919,10116,-919,10116,-900xe" filled="true" fillcolor="#000000" stroked="false">
                <v:path arrowok="t"/>
                <v:fill type="solid"/>
              </v:shape>
              <v:shape style="position:absolute;left:718;top:-996;width:2729;height:108" type="#_x0000_t75" stroked="false">
                <v:imagedata r:id="rId520" o:title=""/>
              </v:shape>
              <v:shape style="position:absolute;left:3423;top:-900;width:889;height:12" type="#_x0000_t75" stroked="false">
                <v:imagedata r:id="rId464" o:title=""/>
              </v:shape>
              <v:shape style="position:absolute;left:4297;top:-900;width:806;height:12" type="#_x0000_t75" stroked="false">
                <v:imagedata r:id="rId465" o:title=""/>
              </v:shape>
              <v:shape style="position:absolute;left:5089;top:-900;width:946;height:12" type="#_x0000_t75" stroked="false">
                <v:imagedata r:id="rId466" o:title=""/>
              </v:shape>
              <v:shape style="position:absolute;left:6020;top:-900;width:584;height:12" type="#_x0000_t75" stroked="false">
                <v:imagedata r:id="rId467" o:title=""/>
              </v:shape>
              <v:shape style="position:absolute;left:6589;top:-900;width:1140;height:12" type="#_x0000_t75" stroked="false">
                <v:imagedata r:id="rId468" o:title=""/>
              </v:shape>
              <v:shape style="position:absolute;left:7715;top:-900;width:785;height:12" type="#_x0000_t75" stroked="false">
                <v:imagedata r:id="rId469" o:title=""/>
              </v:shape>
              <v:shape style="position:absolute;left:8485;top:-900;width:805;height:12" type="#_x0000_t75" stroked="false">
                <v:imagedata r:id="rId470" o:title=""/>
              </v:shape>
              <v:shape style="position:absolute;left:9276;top:-900;width:850;height:12" type="#_x0000_t75" stroked="false">
                <v:imagedata r:id="rId471" o:title=""/>
              </v:shape>
              <v:shape style="position:absolute;left:10111;top:-897;width:799;height:10" type="#_x0000_t75" stroked="false">
                <v:imagedata r:id="rId472" o:title=""/>
              </v:shape>
            </v:group>
            <v:group style="position:absolute;left:4302;top:-888;width:10;height:20" coordorigin="4302,-888" coordsize="10,20">
              <v:shape style="position:absolute;left:4302;top:-888;width:10;height:20" coordorigin="4302,-888" coordsize="10,20" path="m4302,-868l4311,-868,4311,-888,4302,-888,4302,-868xe" filled="true" fillcolor="#000000" stroked="false">
                <v:path arrowok="t"/>
                <v:fill type="solid"/>
              </v:shape>
            </v:group>
            <v:group style="position:absolute;left:4302;top:-868;width:10;height:20" coordorigin="4302,-868" coordsize="10,20">
              <v:shape style="position:absolute;left:4302;top:-868;width:10;height:20" coordorigin="4302,-868" coordsize="10,20" path="m4302,-849l4311,-849,4311,-868,4302,-868,4302,-849xe" filled="true" fillcolor="#000000" stroked="false">
                <v:path arrowok="t"/>
                <v:fill type="solid"/>
              </v:shape>
            </v:group>
            <v:group style="position:absolute;left:4302;top:-849;width:10;height:20" coordorigin="4302,-849" coordsize="10,20">
              <v:shape style="position:absolute;left:4302;top:-849;width:10;height:20" coordorigin="4302,-849" coordsize="10,20" path="m4302,-830l4311,-830,4311,-849,4302,-849,4302,-830xe" filled="true" fillcolor="#000000" stroked="false">
                <v:path arrowok="t"/>
                <v:fill type="solid"/>
              </v:shape>
            </v:group>
            <v:group style="position:absolute;left:4302;top:-830;width:10;height:20" coordorigin="4302,-830" coordsize="10,20">
              <v:shape style="position:absolute;left:4302;top:-830;width:10;height:20" coordorigin="4302,-830" coordsize="10,20" path="m4302,-811l4311,-811,4311,-830,4302,-830,4302,-811xe" filled="true" fillcolor="#000000" stroked="false">
                <v:path arrowok="t"/>
                <v:fill type="solid"/>
              </v:shape>
            </v:group>
            <v:group style="position:absolute;left:4302;top:-811;width:10;height:20" coordorigin="4302,-811" coordsize="10,20">
              <v:shape style="position:absolute;left:4302;top:-811;width:10;height:20" coordorigin="4302,-811" coordsize="10,20" path="m4302,-792l4311,-792,4311,-811,4302,-811,4302,-792xe" filled="true" fillcolor="#000000" stroked="false">
                <v:path arrowok="t"/>
                <v:fill type="solid"/>
              </v:shape>
            </v:group>
            <v:group style="position:absolute;left:4302;top:-792;width:10;height:20" coordorigin="4302,-792" coordsize="10,20">
              <v:shape style="position:absolute;left:4302;top:-792;width:10;height:20" coordorigin="4302,-792" coordsize="10,20" path="m4302,-772l4311,-772,4311,-792,4302,-792,4302,-772xe" filled="true" fillcolor="#000000" stroked="false">
                <v:path arrowok="t"/>
                <v:fill type="solid"/>
              </v:shape>
            </v:group>
            <v:group style="position:absolute;left:4302;top:-772;width:10;height:20" coordorigin="4302,-772" coordsize="10,20">
              <v:shape style="position:absolute;left:4302;top:-772;width:10;height:20" coordorigin="4302,-772" coordsize="10,20" path="m4302,-753l4311,-753,4311,-772,4302,-772,4302,-753xe" filled="true" fillcolor="#000000" stroked="false">
                <v:path arrowok="t"/>
                <v:fill type="solid"/>
              </v:shape>
            </v:group>
            <v:group style="position:absolute;left:4302;top:-753;width:10;height:20" coordorigin="4302,-753" coordsize="10,20">
              <v:shape style="position:absolute;left:4302;top:-753;width:10;height:20" coordorigin="4302,-753" coordsize="10,20" path="m4302,-734l4311,-734,4311,-753,4302,-753,4302,-734xe" filled="true" fillcolor="#000000" stroked="false">
                <v:path arrowok="t"/>
                <v:fill type="solid"/>
              </v:shape>
            </v:group>
            <v:group style="position:absolute;left:4302;top:-734;width:10;height:20" coordorigin="4302,-734" coordsize="10,20">
              <v:shape style="position:absolute;left:4302;top:-734;width:10;height:20" coordorigin="4302,-734" coordsize="10,20" path="m4302,-715l4311,-715,4311,-734,4302,-734,4302,-715xe" filled="true" fillcolor="#000000" stroked="false">
                <v:path arrowok="t"/>
                <v:fill type="solid"/>
              </v:shape>
            </v:group>
            <v:group style="position:absolute;left:4302;top:-715;width:10;height:20" coordorigin="4302,-715" coordsize="10,20">
              <v:shape style="position:absolute;left:4302;top:-715;width:10;height:20" coordorigin="4302,-715" coordsize="10,20" path="m4302,-696l4311,-696,4311,-715,4302,-715,4302,-696xe" filled="true" fillcolor="#000000" stroked="false">
                <v:path arrowok="t"/>
                <v:fill type="solid"/>
              </v:shape>
            </v:group>
            <v:group style="position:absolute;left:4302;top:-696;width:10;height:20" coordorigin="4302,-696" coordsize="10,20">
              <v:shape style="position:absolute;left:4302;top:-696;width:10;height:20" coordorigin="4302,-696" coordsize="10,20" path="m4302,-676l4311,-676,4311,-696,4302,-696,4302,-676xe" filled="true" fillcolor="#000000" stroked="false">
                <v:path arrowok="t"/>
                <v:fill type="solid"/>
              </v:shape>
            </v:group>
            <v:group style="position:absolute;left:4302;top:-676;width:10;height:20" coordorigin="4302,-676" coordsize="10,20">
              <v:shape style="position:absolute;left:4302;top:-676;width:10;height:20" coordorigin="4302,-676" coordsize="10,20" path="m4302,-657l4311,-657,4311,-676,4302,-676,4302,-657xe" filled="true" fillcolor="#000000" stroked="false">
                <v:path arrowok="t"/>
                <v:fill type="solid"/>
              </v:shape>
            </v:group>
            <v:group style="position:absolute;left:4302;top:-657;width:10;height:20" coordorigin="4302,-657" coordsize="10,20">
              <v:shape style="position:absolute;left:4302;top:-657;width:10;height:20" coordorigin="4302,-657" coordsize="10,20" path="m4302,-638l4311,-638,4311,-657,4302,-657,4302,-638xe" filled="true" fillcolor="#000000" stroked="false">
                <v:path arrowok="t"/>
                <v:fill type="solid"/>
              </v:shape>
            </v:group>
            <v:group style="position:absolute;left:4302;top:-638;width:10;height:20" coordorigin="4302,-638" coordsize="10,20">
              <v:shape style="position:absolute;left:4302;top:-638;width:10;height:20" coordorigin="4302,-638" coordsize="10,20" path="m4302,-619l4311,-619,4311,-638,4302,-638,4302,-619xe" filled="true" fillcolor="#000000" stroked="false">
                <v:path arrowok="t"/>
                <v:fill type="solid"/>
              </v:shape>
            </v:group>
            <v:group style="position:absolute;left:4302;top:-619;width:10;height:20" coordorigin="4302,-619" coordsize="10,20">
              <v:shape style="position:absolute;left:4302;top:-619;width:10;height:20" coordorigin="4302,-619" coordsize="10,20" path="m4302,-600l4311,-600,4311,-619,4302,-619,4302,-600xe" filled="true" fillcolor="#000000" stroked="false">
                <v:path arrowok="t"/>
                <v:fill type="solid"/>
              </v:shape>
            </v:group>
            <v:group style="position:absolute;left:4302;top:-600;width:10;height:20" coordorigin="4302,-600" coordsize="10,20">
              <v:shape style="position:absolute;left:4302;top:-600;width:10;height:20" coordorigin="4302,-600" coordsize="10,20" path="m4302,-580l4311,-580,4311,-600,4302,-600,4302,-580xe" filled="true" fillcolor="#000000" stroked="false">
                <v:path arrowok="t"/>
                <v:fill type="solid"/>
              </v:shape>
            </v:group>
            <v:group style="position:absolute;left:4302;top:-580;width:10;height:20" coordorigin="4302,-580" coordsize="10,20">
              <v:shape style="position:absolute;left:4302;top:-580;width:10;height:20" coordorigin="4302,-580" coordsize="10,20" path="m4302,-561l4311,-561,4311,-580,4302,-580,4302,-561xe" filled="true" fillcolor="#000000" stroked="false">
                <v:path arrowok="t"/>
                <v:fill type="solid"/>
              </v:shape>
            </v:group>
            <v:group style="position:absolute;left:4302;top:-561;width:10;height:20" coordorigin="4302,-561" coordsize="10,20">
              <v:shape style="position:absolute;left:4302;top:-561;width:10;height:20" coordorigin="4302,-561" coordsize="10,20" path="m4302,-542l4311,-542,4311,-561,4302,-561,4302,-542xe" filled="true" fillcolor="#000000" stroked="false">
                <v:path arrowok="t"/>
                <v:fill type="solid"/>
              </v:shape>
            </v:group>
            <v:group style="position:absolute;left:4302;top:-542;width:10;height:20" coordorigin="4302,-542" coordsize="10,20">
              <v:shape style="position:absolute;left:4302;top:-542;width:10;height:20" coordorigin="4302,-542" coordsize="10,20" path="m4302,-523l4311,-523,4311,-542,4302,-542,4302,-523xe" filled="true" fillcolor="#000000" stroked="false">
                <v:path arrowok="t"/>
                <v:fill type="solid"/>
              </v:shape>
            </v:group>
            <v:group style="position:absolute;left:4302;top:-523;width:10;height:20" coordorigin="4302,-523" coordsize="10,20">
              <v:shape style="position:absolute;left:4302;top:-523;width:10;height:20" coordorigin="4302,-523" coordsize="10,20" path="m4302,-504l4311,-504,4311,-523,4302,-523,4302,-504xe" filled="true" fillcolor="#000000" stroked="false">
                <v:path arrowok="t"/>
                <v:fill type="solid"/>
              </v:shape>
            </v:group>
            <v:group style="position:absolute;left:5094;top:-888;width:10;height:20" coordorigin="5094,-888" coordsize="10,20">
              <v:shape style="position:absolute;left:5094;top:-888;width:10;height:20" coordorigin="5094,-888" coordsize="10,20" path="m5094,-868l5103,-868,5103,-888,5094,-888,5094,-868xe" filled="true" fillcolor="#000000" stroked="false">
                <v:path arrowok="t"/>
                <v:fill type="solid"/>
              </v:shape>
            </v:group>
            <v:group style="position:absolute;left:5094;top:-868;width:10;height:20" coordorigin="5094,-868" coordsize="10,20">
              <v:shape style="position:absolute;left:5094;top:-868;width:10;height:20" coordorigin="5094,-868" coordsize="10,20" path="m5094,-849l5103,-849,5103,-868,5094,-868,5094,-849xe" filled="true" fillcolor="#000000" stroked="false">
                <v:path arrowok="t"/>
                <v:fill type="solid"/>
              </v:shape>
            </v:group>
            <v:group style="position:absolute;left:5094;top:-849;width:10;height:20" coordorigin="5094,-849" coordsize="10,20">
              <v:shape style="position:absolute;left:5094;top:-849;width:10;height:20" coordorigin="5094,-849" coordsize="10,20" path="m5094,-830l5103,-830,5103,-849,5094,-849,5094,-830xe" filled="true" fillcolor="#000000" stroked="false">
                <v:path arrowok="t"/>
                <v:fill type="solid"/>
              </v:shape>
            </v:group>
            <v:group style="position:absolute;left:5094;top:-830;width:10;height:20" coordorigin="5094,-830" coordsize="10,20">
              <v:shape style="position:absolute;left:5094;top:-830;width:10;height:20" coordorigin="5094,-830" coordsize="10,20" path="m5094,-811l5103,-811,5103,-830,5094,-830,5094,-811xe" filled="true" fillcolor="#000000" stroked="false">
                <v:path arrowok="t"/>
                <v:fill type="solid"/>
              </v:shape>
            </v:group>
            <v:group style="position:absolute;left:5094;top:-811;width:10;height:20" coordorigin="5094,-811" coordsize="10,20">
              <v:shape style="position:absolute;left:5094;top:-811;width:10;height:20" coordorigin="5094,-811" coordsize="10,20" path="m5094,-792l5103,-792,5103,-811,5094,-811,5094,-792xe" filled="true" fillcolor="#000000" stroked="false">
                <v:path arrowok="t"/>
                <v:fill type="solid"/>
              </v:shape>
            </v:group>
            <v:group style="position:absolute;left:5094;top:-792;width:10;height:20" coordorigin="5094,-792" coordsize="10,20">
              <v:shape style="position:absolute;left:5094;top:-792;width:10;height:20" coordorigin="5094,-792" coordsize="10,20" path="m5094,-772l5103,-772,5103,-792,5094,-792,5094,-772xe" filled="true" fillcolor="#000000" stroked="false">
                <v:path arrowok="t"/>
                <v:fill type="solid"/>
              </v:shape>
            </v:group>
            <v:group style="position:absolute;left:5094;top:-772;width:10;height:20" coordorigin="5094,-772" coordsize="10,20">
              <v:shape style="position:absolute;left:5094;top:-772;width:10;height:20" coordorigin="5094,-772" coordsize="10,20" path="m5094,-753l5103,-753,5103,-772,5094,-772,5094,-753xe" filled="true" fillcolor="#000000" stroked="false">
                <v:path arrowok="t"/>
                <v:fill type="solid"/>
              </v:shape>
            </v:group>
            <v:group style="position:absolute;left:5094;top:-753;width:10;height:20" coordorigin="5094,-753" coordsize="10,20">
              <v:shape style="position:absolute;left:5094;top:-753;width:10;height:20" coordorigin="5094,-753" coordsize="10,20" path="m5094,-734l5103,-734,5103,-753,5094,-753,5094,-734xe" filled="true" fillcolor="#000000" stroked="false">
                <v:path arrowok="t"/>
                <v:fill type="solid"/>
              </v:shape>
            </v:group>
            <v:group style="position:absolute;left:5094;top:-734;width:10;height:20" coordorigin="5094,-734" coordsize="10,20">
              <v:shape style="position:absolute;left:5094;top:-734;width:10;height:20" coordorigin="5094,-734" coordsize="10,20" path="m5094,-715l5103,-715,5103,-734,5094,-734,5094,-715xe" filled="true" fillcolor="#000000" stroked="false">
                <v:path arrowok="t"/>
                <v:fill type="solid"/>
              </v:shape>
            </v:group>
            <v:group style="position:absolute;left:5094;top:-715;width:10;height:20" coordorigin="5094,-715" coordsize="10,20">
              <v:shape style="position:absolute;left:5094;top:-715;width:10;height:20" coordorigin="5094,-715" coordsize="10,20" path="m5094,-696l5103,-696,5103,-715,5094,-715,5094,-696xe" filled="true" fillcolor="#000000" stroked="false">
                <v:path arrowok="t"/>
                <v:fill type="solid"/>
              </v:shape>
            </v:group>
            <v:group style="position:absolute;left:5094;top:-696;width:10;height:20" coordorigin="5094,-696" coordsize="10,20">
              <v:shape style="position:absolute;left:5094;top:-696;width:10;height:20" coordorigin="5094,-696" coordsize="10,20" path="m5094,-676l5103,-676,5103,-696,5094,-696,5094,-676xe" filled="true" fillcolor="#000000" stroked="false">
                <v:path arrowok="t"/>
                <v:fill type="solid"/>
              </v:shape>
            </v:group>
            <v:group style="position:absolute;left:5094;top:-676;width:10;height:20" coordorigin="5094,-676" coordsize="10,20">
              <v:shape style="position:absolute;left:5094;top:-676;width:10;height:20" coordorigin="5094,-676" coordsize="10,20" path="m5094,-657l5103,-657,5103,-676,5094,-676,5094,-657xe" filled="true" fillcolor="#000000" stroked="false">
                <v:path arrowok="t"/>
                <v:fill type="solid"/>
              </v:shape>
            </v:group>
            <v:group style="position:absolute;left:5094;top:-657;width:10;height:20" coordorigin="5094,-657" coordsize="10,20">
              <v:shape style="position:absolute;left:5094;top:-657;width:10;height:20" coordorigin="5094,-657" coordsize="10,20" path="m5094,-638l5103,-638,5103,-657,5094,-657,5094,-638xe" filled="true" fillcolor="#000000" stroked="false">
                <v:path arrowok="t"/>
                <v:fill type="solid"/>
              </v:shape>
            </v:group>
            <v:group style="position:absolute;left:5094;top:-638;width:10;height:20" coordorigin="5094,-638" coordsize="10,20">
              <v:shape style="position:absolute;left:5094;top:-638;width:10;height:20" coordorigin="5094,-638" coordsize="10,20" path="m5094,-619l5103,-619,5103,-638,5094,-638,5094,-619xe" filled="true" fillcolor="#000000" stroked="false">
                <v:path arrowok="t"/>
                <v:fill type="solid"/>
              </v:shape>
            </v:group>
            <v:group style="position:absolute;left:5094;top:-619;width:10;height:20" coordorigin="5094,-619" coordsize="10,20">
              <v:shape style="position:absolute;left:5094;top:-619;width:10;height:20" coordorigin="5094,-619" coordsize="10,20" path="m5094,-600l5103,-600,5103,-619,5094,-619,5094,-600xe" filled="true" fillcolor="#000000" stroked="false">
                <v:path arrowok="t"/>
                <v:fill type="solid"/>
              </v:shape>
            </v:group>
            <v:group style="position:absolute;left:5094;top:-600;width:10;height:20" coordorigin="5094,-600" coordsize="10,20">
              <v:shape style="position:absolute;left:5094;top:-600;width:10;height:20" coordorigin="5094,-600" coordsize="10,20" path="m5094,-580l5103,-580,5103,-600,5094,-600,5094,-580xe" filled="true" fillcolor="#000000" stroked="false">
                <v:path arrowok="t"/>
                <v:fill type="solid"/>
              </v:shape>
            </v:group>
            <v:group style="position:absolute;left:5094;top:-580;width:10;height:20" coordorigin="5094,-580" coordsize="10,20">
              <v:shape style="position:absolute;left:5094;top:-580;width:10;height:20" coordorigin="5094,-580" coordsize="10,20" path="m5094,-561l5103,-561,5103,-580,5094,-580,5094,-561xe" filled="true" fillcolor="#000000" stroked="false">
                <v:path arrowok="t"/>
                <v:fill type="solid"/>
              </v:shape>
            </v:group>
            <v:group style="position:absolute;left:5094;top:-561;width:10;height:20" coordorigin="5094,-561" coordsize="10,20">
              <v:shape style="position:absolute;left:5094;top:-561;width:10;height:20" coordorigin="5094,-561" coordsize="10,20" path="m5094,-542l5103,-542,5103,-561,5094,-561,5094,-542xe" filled="true" fillcolor="#000000" stroked="false">
                <v:path arrowok="t"/>
                <v:fill type="solid"/>
              </v:shape>
            </v:group>
            <v:group style="position:absolute;left:5094;top:-542;width:10;height:20" coordorigin="5094,-542" coordsize="10,20">
              <v:shape style="position:absolute;left:5094;top:-542;width:10;height:20" coordorigin="5094,-542" coordsize="10,20" path="m5094,-523l5103,-523,5103,-542,5094,-542,5094,-523xe" filled="true" fillcolor="#000000" stroked="false">
                <v:path arrowok="t"/>
                <v:fill type="solid"/>
              </v:shape>
            </v:group>
            <v:group style="position:absolute;left:5094;top:-523;width:10;height:20" coordorigin="5094,-523" coordsize="10,20">
              <v:shape style="position:absolute;left:5094;top:-523;width:10;height:20" coordorigin="5094,-523" coordsize="10,20" path="m5094,-504l5103,-504,5103,-523,5094,-523,5094,-504xe" filled="true" fillcolor="#000000" stroked="false">
                <v:path arrowok="t"/>
                <v:fill type="solid"/>
              </v:shape>
            </v:group>
            <v:group style="position:absolute;left:6025;top:-888;width:10;height:20" coordorigin="6025,-888" coordsize="10,20">
              <v:shape style="position:absolute;left:6025;top:-888;width:10;height:20" coordorigin="6025,-888" coordsize="10,20" path="m6025,-868l6035,-868,6035,-888,6025,-888,6025,-868xe" filled="true" fillcolor="#000000" stroked="false">
                <v:path arrowok="t"/>
                <v:fill type="solid"/>
              </v:shape>
            </v:group>
            <v:group style="position:absolute;left:6025;top:-868;width:10;height:20" coordorigin="6025,-868" coordsize="10,20">
              <v:shape style="position:absolute;left:6025;top:-868;width:10;height:20" coordorigin="6025,-868" coordsize="10,20" path="m6025,-849l6035,-849,6035,-868,6025,-868,6025,-849xe" filled="true" fillcolor="#000000" stroked="false">
                <v:path arrowok="t"/>
                <v:fill type="solid"/>
              </v:shape>
            </v:group>
            <v:group style="position:absolute;left:6025;top:-849;width:10;height:20" coordorigin="6025,-849" coordsize="10,20">
              <v:shape style="position:absolute;left:6025;top:-849;width:10;height:20" coordorigin="6025,-849" coordsize="10,20" path="m6025,-830l6035,-830,6035,-849,6025,-849,6025,-830xe" filled="true" fillcolor="#000000" stroked="false">
                <v:path arrowok="t"/>
                <v:fill type="solid"/>
              </v:shape>
            </v:group>
            <v:group style="position:absolute;left:6025;top:-830;width:10;height:20" coordorigin="6025,-830" coordsize="10,20">
              <v:shape style="position:absolute;left:6025;top:-830;width:10;height:20" coordorigin="6025,-830" coordsize="10,20" path="m6025,-811l6035,-811,6035,-830,6025,-830,6025,-811xe" filled="true" fillcolor="#000000" stroked="false">
                <v:path arrowok="t"/>
                <v:fill type="solid"/>
              </v:shape>
            </v:group>
            <v:group style="position:absolute;left:6025;top:-811;width:10;height:20" coordorigin="6025,-811" coordsize="10,20">
              <v:shape style="position:absolute;left:6025;top:-811;width:10;height:20" coordorigin="6025,-811" coordsize="10,20" path="m6025,-792l6035,-792,6035,-811,6025,-811,6025,-792xe" filled="true" fillcolor="#000000" stroked="false">
                <v:path arrowok="t"/>
                <v:fill type="solid"/>
              </v:shape>
            </v:group>
            <v:group style="position:absolute;left:6025;top:-792;width:10;height:20" coordorigin="6025,-792" coordsize="10,20">
              <v:shape style="position:absolute;left:6025;top:-792;width:10;height:20" coordorigin="6025,-792" coordsize="10,20" path="m6025,-772l6035,-772,6035,-792,6025,-792,6025,-772xe" filled="true" fillcolor="#000000" stroked="false">
                <v:path arrowok="t"/>
                <v:fill type="solid"/>
              </v:shape>
            </v:group>
            <v:group style="position:absolute;left:6025;top:-772;width:10;height:20" coordorigin="6025,-772" coordsize="10,20">
              <v:shape style="position:absolute;left:6025;top:-772;width:10;height:20" coordorigin="6025,-772" coordsize="10,20" path="m6025,-753l6035,-753,6035,-772,6025,-772,6025,-753xe" filled="true" fillcolor="#000000" stroked="false">
                <v:path arrowok="t"/>
                <v:fill type="solid"/>
              </v:shape>
            </v:group>
            <v:group style="position:absolute;left:6025;top:-753;width:10;height:20" coordorigin="6025,-753" coordsize="10,20">
              <v:shape style="position:absolute;left:6025;top:-753;width:10;height:20" coordorigin="6025,-753" coordsize="10,20" path="m6025,-734l6035,-734,6035,-753,6025,-753,6025,-734xe" filled="true" fillcolor="#000000" stroked="false">
                <v:path arrowok="t"/>
                <v:fill type="solid"/>
              </v:shape>
            </v:group>
            <v:group style="position:absolute;left:6025;top:-734;width:10;height:20" coordorigin="6025,-734" coordsize="10,20">
              <v:shape style="position:absolute;left:6025;top:-734;width:10;height:20" coordorigin="6025,-734" coordsize="10,20" path="m6025,-715l6035,-715,6035,-734,6025,-734,6025,-715xe" filled="true" fillcolor="#000000" stroked="false">
                <v:path arrowok="t"/>
                <v:fill type="solid"/>
              </v:shape>
            </v:group>
            <v:group style="position:absolute;left:6025;top:-715;width:10;height:20" coordorigin="6025,-715" coordsize="10,20">
              <v:shape style="position:absolute;left:6025;top:-715;width:10;height:20" coordorigin="6025,-715" coordsize="10,20" path="m6025,-696l6035,-696,6035,-715,6025,-715,6025,-696xe" filled="true" fillcolor="#000000" stroked="false">
                <v:path arrowok="t"/>
                <v:fill type="solid"/>
              </v:shape>
            </v:group>
            <v:group style="position:absolute;left:6025;top:-696;width:10;height:20" coordorigin="6025,-696" coordsize="10,20">
              <v:shape style="position:absolute;left:6025;top:-696;width:10;height:20" coordorigin="6025,-696" coordsize="10,20" path="m6025,-676l6035,-676,6035,-696,6025,-696,6025,-676xe" filled="true" fillcolor="#000000" stroked="false">
                <v:path arrowok="t"/>
                <v:fill type="solid"/>
              </v:shape>
            </v:group>
            <v:group style="position:absolute;left:6025;top:-676;width:10;height:20" coordorigin="6025,-676" coordsize="10,20">
              <v:shape style="position:absolute;left:6025;top:-676;width:10;height:20" coordorigin="6025,-676" coordsize="10,20" path="m6025,-657l6035,-657,6035,-676,6025,-676,6025,-657xe" filled="true" fillcolor="#000000" stroked="false">
                <v:path arrowok="t"/>
                <v:fill type="solid"/>
              </v:shape>
            </v:group>
            <v:group style="position:absolute;left:6025;top:-657;width:10;height:20" coordorigin="6025,-657" coordsize="10,20">
              <v:shape style="position:absolute;left:6025;top:-657;width:10;height:20" coordorigin="6025,-657" coordsize="10,20" path="m6025,-638l6035,-638,6035,-657,6025,-657,6025,-638xe" filled="true" fillcolor="#000000" stroked="false">
                <v:path arrowok="t"/>
                <v:fill type="solid"/>
              </v:shape>
            </v:group>
            <v:group style="position:absolute;left:6025;top:-638;width:10;height:20" coordorigin="6025,-638" coordsize="10,20">
              <v:shape style="position:absolute;left:6025;top:-638;width:10;height:20" coordorigin="6025,-638" coordsize="10,20" path="m6025,-619l6035,-619,6035,-638,6025,-638,6025,-619xe" filled="true" fillcolor="#000000" stroked="false">
                <v:path arrowok="t"/>
                <v:fill type="solid"/>
              </v:shape>
            </v:group>
            <v:group style="position:absolute;left:6025;top:-619;width:10;height:20" coordorigin="6025,-619" coordsize="10,20">
              <v:shape style="position:absolute;left:6025;top:-619;width:10;height:20" coordorigin="6025,-619" coordsize="10,20" path="m6025,-600l6035,-600,6035,-619,6025,-619,6025,-600xe" filled="true" fillcolor="#000000" stroked="false">
                <v:path arrowok="t"/>
                <v:fill type="solid"/>
              </v:shape>
            </v:group>
            <v:group style="position:absolute;left:6025;top:-600;width:10;height:20" coordorigin="6025,-600" coordsize="10,20">
              <v:shape style="position:absolute;left:6025;top:-600;width:10;height:20" coordorigin="6025,-600" coordsize="10,20" path="m6025,-580l6035,-580,6035,-600,6025,-600,6025,-580xe" filled="true" fillcolor="#000000" stroked="false">
                <v:path arrowok="t"/>
                <v:fill type="solid"/>
              </v:shape>
            </v:group>
            <v:group style="position:absolute;left:6025;top:-580;width:10;height:20" coordorigin="6025,-580" coordsize="10,20">
              <v:shape style="position:absolute;left:6025;top:-580;width:10;height:20" coordorigin="6025,-580" coordsize="10,20" path="m6025,-561l6035,-561,6035,-580,6025,-580,6025,-561xe" filled="true" fillcolor="#000000" stroked="false">
                <v:path arrowok="t"/>
                <v:fill type="solid"/>
              </v:shape>
            </v:group>
            <v:group style="position:absolute;left:6025;top:-561;width:10;height:20" coordorigin="6025,-561" coordsize="10,20">
              <v:shape style="position:absolute;left:6025;top:-561;width:10;height:20" coordorigin="6025,-561" coordsize="10,20" path="m6025,-542l6035,-542,6035,-561,6025,-561,6025,-542xe" filled="true" fillcolor="#000000" stroked="false">
                <v:path arrowok="t"/>
                <v:fill type="solid"/>
              </v:shape>
            </v:group>
            <v:group style="position:absolute;left:6025;top:-542;width:10;height:20" coordorigin="6025,-542" coordsize="10,20">
              <v:shape style="position:absolute;left:6025;top:-542;width:10;height:20" coordorigin="6025,-542" coordsize="10,20" path="m6025,-523l6035,-523,6035,-542,6025,-542,6025,-523xe" filled="true" fillcolor="#000000" stroked="false">
                <v:path arrowok="t"/>
                <v:fill type="solid"/>
              </v:shape>
            </v:group>
            <v:group style="position:absolute;left:6025;top:-523;width:10;height:20" coordorigin="6025,-523" coordsize="10,20">
              <v:shape style="position:absolute;left:6025;top:-523;width:10;height:20" coordorigin="6025,-523" coordsize="10,20" path="m6025,-504l6035,-504,6035,-523,6025,-523,6025,-504xe" filled="true" fillcolor="#000000" stroked="false">
                <v:path arrowok="t"/>
                <v:fill type="solid"/>
              </v:shape>
            </v:group>
            <v:group style="position:absolute;left:6594;top:-888;width:10;height:20" coordorigin="6594,-888" coordsize="10,20">
              <v:shape style="position:absolute;left:6594;top:-888;width:10;height:20" coordorigin="6594,-888" coordsize="10,20" path="m6594,-868l6604,-868,6604,-888,6594,-888,6594,-868xe" filled="true" fillcolor="#000000" stroked="false">
                <v:path arrowok="t"/>
                <v:fill type="solid"/>
              </v:shape>
            </v:group>
            <v:group style="position:absolute;left:6594;top:-868;width:10;height:20" coordorigin="6594,-868" coordsize="10,20">
              <v:shape style="position:absolute;left:6594;top:-868;width:10;height:20" coordorigin="6594,-868" coordsize="10,20" path="m6594,-849l6604,-849,6604,-868,6594,-868,6594,-849xe" filled="true" fillcolor="#000000" stroked="false">
                <v:path arrowok="t"/>
                <v:fill type="solid"/>
              </v:shape>
            </v:group>
            <v:group style="position:absolute;left:6594;top:-849;width:10;height:20" coordorigin="6594,-849" coordsize="10,20">
              <v:shape style="position:absolute;left:6594;top:-849;width:10;height:20" coordorigin="6594,-849" coordsize="10,20" path="m6594,-830l6604,-830,6604,-849,6594,-849,6594,-830xe" filled="true" fillcolor="#000000" stroked="false">
                <v:path arrowok="t"/>
                <v:fill type="solid"/>
              </v:shape>
            </v:group>
            <v:group style="position:absolute;left:6594;top:-830;width:10;height:20" coordorigin="6594,-830" coordsize="10,20">
              <v:shape style="position:absolute;left:6594;top:-830;width:10;height:20" coordorigin="6594,-830" coordsize="10,20" path="m6594,-811l6604,-811,6604,-830,6594,-830,6594,-811xe" filled="true" fillcolor="#000000" stroked="false">
                <v:path arrowok="t"/>
                <v:fill type="solid"/>
              </v:shape>
            </v:group>
            <v:group style="position:absolute;left:6594;top:-811;width:10;height:20" coordorigin="6594,-811" coordsize="10,20">
              <v:shape style="position:absolute;left:6594;top:-811;width:10;height:20" coordorigin="6594,-811" coordsize="10,20" path="m6594,-792l6604,-792,6604,-811,6594,-811,6594,-792xe" filled="true" fillcolor="#000000" stroked="false">
                <v:path arrowok="t"/>
                <v:fill type="solid"/>
              </v:shape>
            </v:group>
            <v:group style="position:absolute;left:6594;top:-792;width:10;height:20" coordorigin="6594,-792" coordsize="10,20">
              <v:shape style="position:absolute;left:6594;top:-792;width:10;height:20" coordorigin="6594,-792" coordsize="10,20" path="m6594,-772l6604,-772,6604,-792,6594,-792,6594,-772xe" filled="true" fillcolor="#000000" stroked="false">
                <v:path arrowok="t"/>
                <v:fill type="solid"/>
              </v:shape>
            </v:group>
            <v:group style="position:absolute;left:6594;top:-772;width:10;height:20" coordorigin="6594,-772" coordsize="10,20">
              <v:shape style="position:absolute;left:6594;top:-772;width:10;height:20" coordorigin="6594,-772" coordsize="10,20" path="m6594,-753l6604,-753,6604,-772,6594,-772,6594,-753xe" filled="true" fillcolor="#000000" stroked="false">
                <v:path arrowok="t"/>
                <v:fill type="solid"/>
              </v:shape>
            </v:group>
            <v:group style="position:absolute;left:6594;top:-753;width:10;height:20" coordorigin="6594,-753" coordsize="10,20">
              <v:shape style="position:absolute;left:6594;top:-753;width:10;height:20" coordorigin="6594,-753" coordsize="10,20" path="m6594,-734l6604,-734,6604,-753,6594,-753,6594,-734xe" filled="true" fillcolor="#000000" stroked="false">
                <v:path arrowok="t"/>
                <v:fill type="solid"/>
              </v:shape>
            </v:group>
            <v:group style="position:absolute;left:6594;top:-734;width:10;height:20" coordorigin="6594,-734" coordsize="10,20">
              <v:shape style="position:absolute;left:6594;top:-734;width:10;height:20" coordorigin="6594,-734" coordsize="10,20" path="m6594,-715l6604,-715,6604,-734,6594,-734,6594,-715xe" filled="true" fillcolor="#000000" stroked="false">
                <v:path arrowok="t"/>
                <v:fill type="solid"/>
              </v:shape>
            </v:group>
            <v:group style="position:absolute;left:6594;top:-715;width:10;height:20" coordorigin="6594,-715" coordsize="10,20">
              <v:shape style="position:absolute;left:6594;top:-715;width:10;height:20" coordorigin="6594,-715" coordsize="10,20" path="m6594,-696l6604,-696,6604,-715,6594,-715,6594,-696xe" filled="true" fillcolor="#000000" stroked="false">
                <v:path arrowok="t"/>
                <v:fill type="solid"/>
              </v:shape>
            </v:group>
            <v:group style="position:absolute;left:6594;top:-696;width:10;height:20" coordorigin="6594,-696" coordsize="10,20">
              <v:shape style="position:absolute;left:6594;top:-696;width:10;height:20" coordorigin="6594,-696" coordsize="10,20" path="m6594,-676l6604,-676,6604,-696,6594,-696,6594,-676xe" filled="true" fillcolor="#000000" stroked="false">
                <v:path arrowok="t"/>
                <v:fill type="solid"/>
              </v:shape>
            </v:group>
            <v:group style="position:absolute;left:6594;top:-676;width:10;height:20" coordorigin="6594,-676" coordsize="10,20">
              <v:shape style="position:absolute;left:6594;top:-676;width:10;height:20" coordorigin="6594,-676" coordsize="10,20" path="m6594,-657l6604,-657,6604,-676,6594,-676,6594,-657xe" filled="true" fillcolor="#000000" stroked="false">
                <v:path arrowok="t"/>
                <v:fill type="solid"/>
              </v:shape>
            </v:group>
            <v:group style="position:absolute;left:6594;top:-657;width:10;height:20" coordorigin="6594,-657" coordsize="10,20">
              <v:shape style="position:absolute;left:6594;top:-657;width:10;height:20" coordorigin="6594,-657" coordsize="10,20" path="m6594,-638l6604,-638,6604,-657,6594,-657,6594,-638xe" filled="true" fillcolor="#000000" stroked="false">
                <v:path arrowok="t"/>
                <v:fill type="solid"/>
              </v:shape>
            </v:group>
            <v:group style="position:absolute;left:6594;top:-638;width:10;height:20" coordorigin="6594,-638" coordsize="10,20">
              <v:shape style="position:absolute;left:6594;top:-638;width:10;height:20" coordorigin="6594,-638" coordsize="10,20" path="m6594,-619l6604,-619,6604,-638,6594,-638,6594,-619xe" filled="true" fillcolor="#000000" stroked="false">
                <v:path arrowok="t"/>
                <v:fill type="solid"/>
              </v:shape>
            </v:group>
            <v:group style="position:absolute;left:6594;top:-619;width:10;height:20" coordorigin="6594,-619" coordsize="10,20">
              <v:shape style="position:absolute;left:6594;top:-619;width:10;height:20" coordorigin="6594,-619" coordsize="10,20" path="m6594,-600l6604,-600,6604,-619,6594,-619,6594,-600xe" filled="true" fillcolor="#000000" stroked="false">
                <v:path arrowok="t"/>
                <v:fill type="solid"/>
              </v:shape>
            </v:group>
            <v:group style="position:absolute;left:6594;top:-600;width:10;height:20" coordorigin="6594,-600" coordsize="10,20">
              <v:shape style="position:absolute;left:6594;top:-600;width:10;height:20" coordorigin="6594,-600" coordsize="10,20" path="m6594,-580l6604,-580,6604,-600,6594,-600,6594,-580xe" filled="true" fillcolor="#000000" stroked="false">
                <v:path arrowok="t"/>
                <v:fill type="solid"/>
              </v:shape>
            </v:group>
            <v:group style="position:absolute;left:6594;top:-580;width:10;height:20" coordorigin="6594,-580" coordsize="10,20">
              <v:shape style="position:absolute;left:6594;top:-580;width:10;height:20" coordorigin="6594,-580" coordsize="10,20" path="m6594,-561l6604,-561,6604,-580,6594,-580,6594,-561xe" filled="true" fillcolor="#000000" stroked="false">
                <v:path arrowok="t"/>
                <v:fill type="solid"/>
              </v:shape>
            </v:group>
            <v:group style="position:absolute;left:6594;top:-561;width:10;height:20" coordorigin="6594,-561" coordsize="10,20">
              <v:shape style="position:absolute;left:6594;top:-561;width:10;height:20" coordorigin="6594,-561" coordsize="10,20" path="m6594,-542l6604,-542,6604,-561,6594,-561,6594,-542xe" filled="true" fillcolor="#000000" stroked="false">
                <v:path arrowok="t"/>
                <v:fill type="solid"/>
              </v:shape>
            </v:group>
            <v:group style="position:absolute;left:6594;top:-542;width:10;height:20" coordorigin="6594,-542" coordsize="10,20">
              <v:shape style="position:absolute;left:6594;top:-542;width:10;height:20" coordorigin="6594,-542" coordsize="10,20" path="m6594,-523l6604,-523,6604,-542,6594,-542,6594,-523xe" filled="true" fillcolor="#000000" stroked="false">
                <v:path arrowok="t"/>
                <v:fill type="solid"/>
              </v:shape>
            </v:group>
            <v:group style="position:absolute;left:6594;top:-523;width:10;height:20" coordorigin="6594,-523" coordsize="10,20">
              <v:shape style="position:absolute;left:6594;top:-523;width:10;height:20" coordorigin="6594,-523" coordsize="10,20" path="m6594,-504l6604,-504,6604,-523,6594,-523,6594,-504xe" filled="true" fillcolor="#000000" stroked="false">
                <v:path arrowok="t"/>
                <v:fill type="solid"/>
              </v:shape>
            </v:group>
            <v:group style="position:absolute;left:7720;top:-888;width:10;height:20" coordorigin="7720,-888" coordsize="10,20">
              <v:shape style="position:absolute;left:7720;top:-888;width:10;height:20" coordorigin="7720,-888" coordsize="10,20" path="m7720,-868l7729,-868,7729,-888,7720,-888,7720,-868xe" filled="true" fillcolor="#000000" stroked="false">
                <v:path arrowok="t"/>
                <v:fill type="solid"/>
              </v:shape>
            </v:group>
            <v:group style="position:absolute;left:7720;top:-868;width:10;height:20" coordorigin="7720,-868" coordsize="10,20">
              <v:shape style="position:absolute;left:7720;top:-868;width:10;height:20" coordorigin="7720,-868" coordsize="10,20" path="m7720,-849l7729,-849,7729,-868,7720,-868,7720,-849xe" filled="true" fillcolor="#000000" stroked="false">
                <v:path arrowok="t"/>
                <v:fill type="solid"/>
              </v:shape>
            </v:group>
            <v:group style="position:absolute;left:7720;top:-849;width:10;height:20" coordorigin="7720,-849" coordsize="10,20">
              <v:shape style="position:absolute;left:7720;top:-849;width:10;height:20" coordorigin="7720,-849" coordsize="10,20" path="m7720,-830l7729,-830,7729,-849,7720,-849,7720,-830xe" filled="true" fillcolor="#000000" stroked="false">
                <v:path arrowok="t"/>
                <v:fill type="solid"/>
              </v:shape>
            </v:group>
            <v:group style="position:absolute;left:7720;top:-830;width:10;height:20" coordorigin="7720,-830" coordsize="10,20">
              <v:shape style="position:absolute;left:7720;top:-830;width:10;height:20" coordorigin="7720,-830" coordsize="10,20" path="m7720,-811l7729,-811,7729,-830,7720,-830,7720,-811xe" filled="true" fillcolor="#000000" stroked="false">
                <v:path arrowok="t"/>
                <v:fill type="solid"/>
              </v:shape>
            </v:group>
            <v:group style="position:absolute;left:7720;top:-811;width:10;height:20" coordorigin="7720,-811" coordsize="10,20">
              <v:shape style="position:absolute;left:7720;top:-811;width:10;height:20" coordorigin="7720,-811" coordsize="10,20" path="m7720,-792l7729,-792,7729,-811,7720,-811,7720,-792xe" filled="true" fillcolor="#000000" stroked="false">
                <v:path arrowok="t"/>
                <v:fill type="solid"/>
              </v:shape>
            </v:group>
            <v:group style="position:absolute;left:7720;top:-792;width:10;height:20" coordorigin="7720,-792" coordsize="10,20">
              <v:shape style="position:absolute;left:7720;top:-792;width:10;height:20" coordorigin="7720,-792" coordsize="10,20" path="m7720,-772l7729,-772,7729,-792,7720,-792,7720,-772xe" filled="true" fillcolor="#000000" stroked="false">
                <v:path arrowok="t"/>
                <v:fill type="solid"/>
              </v:shape>
            </v:group>
            <v:group style="position:absolute;left:7720;top:-772;width:10;height:20" coordorigin="7720,-772" coordsize="10,20">
              <v:shape style="position:absolute;left:7720;top:-772;width:10;height:20" coordorigin="7720,-772" coordsize="10,20" path="m7720,-753l7729,-753,7729,-772,7720,-772,7720,-753xe" filled="true" fillcolor="#000000" stroked="false">
                <v:path arrowok="t"/>
                <v:fill type="solid"/>
              </v:shape>
            </v:group>
            <v:group style="position:absolute;left:7720;top:-753;width:10;height:20" coordorigin="7720,-753" coordsize="10,20">
              <v:shape style="position:absolute;left:7720;top:-753;width:10;height:20" coordorigin="7720,-753" coordsize="10,20" path="m7720,-734l7729,-734,7729,-753,7720,-753,7720,-734xe" filled="true" fillcolor="#000000" stroked="false">
                <v:path arrowok="t"/>
                <v:fill type="solid"/>
              </v:shape>
            </v:group>
            <v:group style="position:absolute;left:7720;top:-734;width:10;height:20" coordorigin="7720,-734" coordsize="10,20">
              <v:shape style="position:absolute;left:7720;top:-734;width:10;height:20" coordorigin="7720,-734" coordsize="10,20" path="m7720,-715l7729,-715,7729,-734,7720,-734,7720,-715xe" filled="true" fillcolor="#000000" stroked="false">
                <v:path arrowok="t"/>
                <v:fill type="solid"/>
              </v:shape>
            </v:group>
            <v:group style="position:absolute;left:7720;top:-715;width:10;height:20" coordorigin="7720,-715" coordsize="10,20">
              <v:shape style="position:absolute;left:7720;top:-715;width:10;height:20" coordorigin="7720,-715" coordsize="10,20" path="m7720,-696l7729,-696,7729,-715,7720,-715,7720,-696xe" filled="true" fillcolor="#000000" stroked="false">
                <v:path arrowok="t"/>
                <v:fill type="solid"/>
              </v:shape>
            </v:group>
            <v:group style="position:absolute;left:7720;top:-696;width:10;height:20" coordorigin="7720,-696" coordsize="10,20">
              <v:shape style="position:absolute;left:7720;top:-696;width:10;height:20" coordorigin="7720,-696" coordsize="10,20" path="m7720,-676l7729,-676,7729,-696,7720,-696,7720,-676xe" filled="true" fillcolor="#000000" stroked="false">
                <v:path arrowok="t"/>
                <v:fill type="solid"/>
              </v:shape>
            </v:group>
            <v:group style="position:absolute;left:7720;top:-676;width:10;height:20" coordorigin="7720,-676" coordsize="10,20">
              <v:shape style="position:absolute;left:7720;top:-676;width:10;height:20" coordorigin="7720,-676" coordsize="10,20" path="m7720,-657l7729,-657,7729,-676,7720,-676,7720,-657xe" filled="true" fillcolor="#000000" stroked="false">
                <v:path arrowok="t"/>
                <v:fill type="solid"/>
              </v:shape>
            </v:group>
            <v:group style="position:absolute;left:7720;top:-657;width:10;height:20" coordorigin="7720,-657" coordsize="10,20">
              <v:shape style="position:absolute;left:7720;top:-657;width:10;height:20" coordorigin="7720,-657" coordsize="10,20" path="m7720,-638l7729,-638,7729,-657,7720,-657,7720,-638xe" filled="true" fillcolor="#000000" stroked="false">
                <v:path arrowok="t"/>
                <v:fill type="solid"/>
              </v:shape>
            </v:group>
            <v:group style="position:absolute;left:7720;top:-638;width:10;height:20" coordorigin="7720,-638" coordsize="10,20">
              <v:shape style="position:absolute;left:7720;top:-638;width:10;height:20" coordorigin="7720,-638" coordsize="10,20" path="m7720,-619l7729,-619,7729,-638,7720,-638,7720,-619xe" filled="true" fillcolor="#000000" stroked="false">
                <v:path arrowok="t"/>
                <v:fill type="solid"/>
              </v:shape>
            </v:group>
            <v:group style="position:absolute;left:7720;top:-619;width:10;height:20" coordorigin="7720,-619" coordsize="10,20">
              <v:shape style="position:absolute;left:7720;top:-619;width:10;height:20" coordorigin="7720,-619" coordsize="10,20" path="m7720,-600l7729,-600,7729,-619,7720,-619,7720,-600xe" filled="true" fillcolor="#000000" stroked="false">
                <v:path arrowok="t"/>
                <v:fill type="solid"/>
              </v:shape>
            </v:group>
            <v:group style="position:absolute;left:7720;top:-600;width:10;height:20" coordorigin="7720,-600" coordsize="10,20">
              <v:shape style="position:absolute;left:7720;top:-600;width:10;height:20" coordorigin="7720,-600" coordsize="10,20" path="m7720,-580l7729,-580,7729,-600,7720,-600,7720,-580xe" filled="true" fillcolor="#000000" stroked="false">
                <v:path arrowok="t"/>
                <v:fill type="solid"/>
              </v:shape>
            </v:group>
            <v:group style="position:absolute;left:7720;top:-580;width:10;height:20" coordorigin="7720,-580" coordsize="10,20">
              <v:shape style="position:absolute;left:7720;top:-580;width:10;height:20" coordorigin="7720,-580" coordsize="10,20" path="m7720,-561l7729,-561,7729,-580,7720,-580,7720,-561xe" filled="true" fillcolor="#000000" stroked="false">
                <v:path arrowok="t"/>
                <v:fill type="solid"/>
              </v:shape>
            </v:group>
            <v:group style="position:absolute;left:7720;top:-561;width:10;height:20" coordorigin="7720,-561" coordsize="10,20">
              <v:shape style="position:absolute;left:7720;top:-561;width:10;height:20" coordorigin="7720,-561" coordsize="10,20" path="m7720,-542l7729,-542,7729,-561,7720,-561,7720,-542xe" filled="true" fillcolor="#000000" stroked="false">
                <v:path arrowok="t"/>
                <v:fill type="solid"/>
              </v:shape>
            </v:group>
            <v:group style="position:absolute;left:7720;top:-542;width:10;height:20" coordorigin="7720,-542" coordsize="10,20">
              <v:shape style="position:absolute;left:7720;top:-542;width:10;height:20" coordorigin="7720,-542" coordsize="10,20" path="m7720,-523l7729,-523,7729,-542,7720,-542,7720,-523xe" filled="true" fillcolor="#000000" stroked="false">
                <v:path arrowok="t"/>
                <v:fill type="solid"/>
              </v:shape>
            </v:group>
            <v:group style="position:absolute;left:7720;top:-523;width:10;height:20" coordorigin="7720,-523" coordsize="10,20">
              <v:shape style="position:absolute;left:7720;top:-523;width:10;height:20" coordorigin="7720,-523" coordsize="10,20" path="m7720,-504l7729,-504,7729,-523,7720,-523,7720,-504xe" filled="true" fillcolor="#000000" stroked="false">
                <v:path arrowok="t"/>
                <v:fill type="solid"/>
              </v:shape>
            </v:group>
            <v:group style="position:absolute;left:8490;top:-888;width:10;height:20" coordorigin="8490,-888" coordsize="10,20">
              <v:shape style="position:absolute;left:8490;top:-888;width:10;height:20" coordorigin="8490,-888" coordsize="10,20" path="m8490,-868l8500,-868,8500,-888,8490,-888,8490,-868xe" filled="true" fillcolor="#000000" stroked="false">
                <v:path arrowok="t"/>
                <v:fill type="solid"/>
              </v:shape>
            </v:group>
            <v:group style="position:absolute;left:8490;top:-868;width:10;height:20" coordorigin="8490,-868" coordsize="10,20">
              <v:shape style="position:absolute;left:8490;top:-868;width:10;height:20" coordorigin="8490,-868" coordsize="10,20" path="m8490,-849l8500,-849,8500,-868,8490,-868,8490,-849xe" filled="true" fillcolor="#000000" stroked="false">
                <v:path arrowok="t"/>
                <v:fill type="solid"/>
              </v:shape>
            </v:group>
            <v:group style="position:absolute;left:8490;top:-849;width:10;height:20" coordorigin="8490,-849" coordsize="10,20">
              <v:shape style="position:absolute;left:8490;top:-849;width:10;height:20" coordorigin="8490,-849" coordsize="10,20" path="m8490,-830l8500,-830,8500,-849,8490,-849,8490,-830xe" filled="true" fillcolor="#000000" stroked="false">
                <v:path arrowok="t"/>
                <v:fill type="solid"/>
              </v:shape>
            </v:group>
            <v:group style="position:absolute;left:8490;top:-830;width:10;height:20" coordorigin="8490,-830" coordsize="10,20">
              <v:shape style="position:absolute;left:8490;top:-830;width:10;height:20" coordorigin="8490,-830" coordsize="10,20" path="m8490,-811l8500,-811,8500,-830,8490,-830,8490,-811xe" filled="true" fillcolor="#000000" stroked="false">
                <v:path arrowok="t"/>
                <v:fill type="solid"/>
              </v:shape>
            </v:group>
            <v:group style="position:absolute;left:8490;top:-811;width:10;height:20" coordorigin="8490,-811" coordsize="10,20">
              <v:shape style="position:absolute;left:8490;top:-811;width:10;height:20" coordorigin="8490,-811" coordsize="10,20" path="m8490,-792l8500,-792,8500,-811,8490,-811,8490,-792xe" filled="true" fillcolor="#000000" stroked="false">
                <v:path arrowok="t"/>
                <v:fill type="solid"/>
              </v:shape>
            </v:group>
            <v:group style="position:absolute;left:8490;top:-792;width:10;height:20" coordorigin="8490,-792" coordsize="10,20">
              <v:shape style="position:absolute;left:8490;top:-792;width:10;height:20" coordorigin="8490,-792" coordsize="10,20" path="m8490,-772l8500,-772,8500,-792,8490,-792,8490,-772xe" filled="true" fillcolor="#000000" stroked="false">
                <v:path arrowok="t"/>
                <v:fill type="solid"/>
              </v:shape>
            </v:group>
            <v:group style="position:absolute;left:8490;top:-772;width:10;height:20" coordorigin="8490,-772" coordsize="10,20">
              <v:shape style="position:absolute;left:8490;top:-772;width:10;height:20" coordorigin="8490,-772" coordsize="10,20" path="m8490,-753l8500,-753,8500,-772,8490,-772,8490,-753xe" filled="true" fillcolor="#000000" stroked="false">
                <v:path arrowok="t"/>
                <v:fill type="solid"/>
              </v:shape>
            </v:group>
            <v:group style="position:absolute;left:8490;top:-753;width:10;height:20" coordorigin="8490,-753" coordsize="10,20">
              <v:shape style="position:absolute;left:8490;top:-753;width:10;height:20" coordorigin="8490,-753" coordsize="10,20" path="m8490,-734l8500,-734,8500,-753,8490,-753,8490,-734xe" filled="true" fillcolor="#000000" stroked="false">
                <v:path arrowok="t"/>
                <v:fill type="solid"/>
              </v:shape>
            </v:group>
            <v:group style="position:absolute;left:8490;top:-734;width:10;height:20" coordorigin="8490,-734" coordsize="10,20">
              <v:shape style="position:absolute;left:8490;top:-734;width:10;height:20" coordorigin="8490,-734" coordsize="10,20" path="m8490,-715l8500,-715,8500,-734,8490,-734,8490,-715xe" filled="true" fillcolor="#000000" stroked="false">
                <v:path arrowok="t"/>
                <v:fill type="solid"/>
              </v:shape>
            </v:group>
            <v:group style="position:absolute;left:8490;top:-715;width:10;height:20" coordorigin="8490,-715" coordsize="10,20">
              <v:shape style="position:absolute;left:8490;top:-715;width:10;height:20" coordorigin="8490,-715" coordsize="10,20" path="m8490,-696l8500,-696,8500,-715,8490,-715,8490,-696xe" filled="true" fillcolor="#000000" stroked="false">
                <v:path arrowok="t"/>
                <v:fill type="solid"/>
              </v:shape>
            </v:group>
            <v:group style="position:absolute;left:8490;top:-696;width:10;height:20" coordorigin="8490,-696" coordsize="10,20">
              <v:shape style="position:absolute;left:8490;top:-696;width:10;height:20" coordorigin="8490,-696" coordsize="10,20" path="m8490,-676l8500,-676,8500,-696,8490,-696,8490,-676xe" filled="true" fillcolor="#000000" stroked="false">
                <v:path arrowok="t"/>
                <v:fill type="solid"/>
              </v:shape>
            </v:group>
            <v:group style="position:absolute;left:8490;top:-676;width:10;height:20" coordorigin="8490,-676" coordsize="10,20">
              <v:shape style="position:absolute;left:8490;top:-676;width:10;height:20" coordorigin="8490,-676" coordsize="10,20" path="m8490,-657l8500,-657,8500,-676,8490,-676,8490,-657xe" filled="true" fillcolor="#000000" stroked="false">
                <v:path arrowok="t"/>
                <v:fill type="solid"/>
              </v:shape>
            </v:group>
            <v:group style="position:absolute;left:8490;top:-657;width:10;height:20" coordorigin="8490,-657" coordsize="10,20">
              <v:shape style="position:absolute;left:8490;top:-657;width:10;height:20" coordorigin="8490,-657" coordsize="10,20" path="m8490,-638l8500,-638,8500,-657,8490,-657,8490,-638xe" filled="true" fillcolor="#000000" stroked="false">
                <v:path arrowok="t"/>
                <v:fill type="solid"/>
              </v:shape>
            </v:group>
            <v:group style="position:absolute;left:8490;top:-638;width:10;height:20" coordorigin="8490,-638" coordsize="10,20">
              <v:shape style="position:absolute;left:8490;top:-638;width:10;height:20" coordorigin="8490,-638" coordsize="10,20" path="m8490,-619l8500,-619,8500,-638,8490,-638,8490,-619xe" filled="true" fillcolor="#000000" stroked="false">
                <v:path arrowok="t"/>
                <v:fill type="solid"/>
              </v:shape>
            </v:group>
            <v:group style="position:absolute;left:8490;top:-619;width:10;height:20" coordorigin="8490,-619" coordsize="10,20">
              <v:shape style="position:absolute;left:8490;top:-619;width:10;height:20" coordorigin="8490,-619" coordsize="10,20" path="m8490,-600l8500,-600,8500,-619,8490,-619,8490,-600xe" filled="true" fillcolor="#000000" stroked="false">
                <v:path arrowok="t"/>
                <v:fill type="solid"/>
              </v:shape>
            </v:group>
            <v:group style="position:absolute;left:8490;top:-600;width:10;height:20" coordorigin="8490,-600" coordsize="10,20">
              <v:shape style="position:absolute;left:8490;top:-600;width:10;height:20" coordorigin="8490,-600" coordsize="10,20" path="m8490,-580l8500,-580,8500,-600,8490,-600,8490,-580xe" filled="true" fillcolor="#000000" stroked="false">
                <v:path arrowok="t"/>
                <v:fill type="solid"/>
              </v:shape>
            </v:group>
            <v:group style="position:absolute;left:8490;top:-580;width:10;height:20" coordorigin="8490,-580" coordsize="10,20">
              <v:shape style="position:absolute;left:8490;top:-580;width:10;height:20" coordorigin="8490,-580" coordsize="10,20" path="m8490,-561l8500,-561,8500,-580,8490,-580,8490,-561xe" filled="true" fillcolor="#000000" stroked="false">
                <v:path arrowok="t"/>
                <v:fill type="solid"/>
              </v:shape>
            </v:group>
            <v:group style="position:absolute;left:8490;top:-561;width:10;height:20" coordorigin="8490,-561" coordsize="10,20">
              <v:shape style="position:absolute;left:8490;top:-561;width:10;height:20" coordorigin="8490,-561" coordsize="10,20" path="m8490,-542l8500,-542,8500,-561,8490,-561,8490,-542xe" filled="true" fillcolor="#000000" stroked="false">
                <v:path arrowok="t"/>
                <v:fill type="solid"/>
              </v:shape>
            </v:group>
            <v:group style="position:absolute;left:8490;top:-542;width:10;height:20" coordorigin="8490,-542" coordsize="10,20">
              <v:shape style="position:absolute;left:8490;top:-542;width:10;height:20" coordorigin="8490,-542" coordsize="10,20" path="m8490,-523l8500,-523,8500,-542,8490,-542,8490,-523xe" filled="true" fillcolor="#000000" stroked="false">
                <v:path arrowok="t"/>
                <v:fill type="solid"/>
              </v:shape>
            </v:group>
            <v:group style="position:absolute;left:8490;top:-523;width:10;height:20" coordorigin="8490,-523" coordsize="10,20">
              <v:shape style="position:absolute;left:8490;top:-523;width:10;height:20" coordorigin="8490,-523" coordsize="10,20" path="m8490,-504l8500,-504,8500,-523,8490,-523,8490,-504xe" filled="true" fillcolor="#000000" stroked="false">
                <v:path arrowok="t"/>
                <v:fill type="solid"/>
              </v:shape>
            </v:group>
            <v:group style="position:absolute;left:9280;top:-888;width:10;height:20" coordorigin="9280,-888" coordsize="10,20">
              <v:shape style="position:absolute;left:9280;top:-888;width:10;height:20" coordorigin="9280,-888" coordsize="10,20" path="m9280,-868l9290,-868,9290,-888,9280,-888,9280,-868xe" filled="true" fillcolor="#000000" stroked="false">
                <v:path arrowok="t"/>
                <v:fill type="solid"/>
              </v:shape>
            </v:group>
            <v:group style="position:absolute;left:9280;top:-868;width:10;height:20" coordorigin="9280,-868" coordsize="10,20">
              <v:shape style="position:absolute;left:9280;top:-868;width:10;height:20" coordorigin="9280,-868" coordsize="10,20" path="m9280,-849l9290,-849,9290,-868,9280,-868,9280,-849xe" filled="true" fillcolor="#000000" stroked="false">
                <v:path arrowok="t"/>
                <v:fill type="solid"/>
              </v:shape>
            </v:group>
            <v:group style="position:absolute;left:9280;top:-849;width:10;height:20" coordorigin="9280,-849" coordsize="10,20">
              <v:shape style="position:absolute;left:9280;top:-849;width:10;height:20" coordorigin="9280,-849" coordsize="10,20" path="m9280,-830l9290,-830,9290,-849,9280,-849,9280,-830xe" filled="true" fillcolor="#000000" stroked="false">
                <v:path arrowok="t"/>
                <v:fill type="solid"/>
              </v:shape>
            </v:group>
            <v:group style="position:absolute;left:9280;top:-830;width:10;height:20" coordorigin="9280,-830" coordsize="10,20">
              <v:shape style="position:absolute;left:9280;top:-830;width:10;height:20" coordorigin="9280,-830" coordsize="10,20" path="m9280,-811l9290,-811,9290,-830,9280,-830,9280,-811xe" filled="true" fillcolor="#000000" stroked="false">
                <v:path arrowok="t"/>
                <v:fill type="solid"/>
              </v:shape>
            </v:group>
            <v:group style="position:absolute;left:9280;top:-811;width:10;height:20" coordorigin="9280,-811" coordsize="10,20">
              <v:shape style="position:absolute;left:9280;top:-811;width:10;height:20" coordorigin="9280,-811" coordsize="10,20" path="m9280,-792l9290,-792,9290,-811,9280,-811,9280,-792xe" filled="true" fillcolor="#000000" stroked="false">
                <v:path arrowok="t"/>
                <v:fill type="solid"/>
              </v:shape>
            </v:group>
            <v:group style="position:absolute;left:9280;top:-792;width:10;height:20" coordorigin="9280,-792" coordsize="10,20">
              <v:shape style="position:absolute;left:9280;top:-792;width:10;height:20" coordorigin="9280,-792" coordsize="10,20" path="m9280,-772l9290,-772,9290,-792,9280,-792,9280,-772xe" filled="true" fillcolor="#000000" stroked="false">
                <v:path arrowok="t"/>
                <v:fill type="solid"/>
              </v:shape>
            </v:group>
            <v:group style="position:absolute;left:9280;top:-772;width:10;height:20" coordorigin="9280,-772" coordsize="10,20">
              <v:shape style="position:absolute;left:9280;top:-772;width:10;height:20" coordorigin="9280,-772" coordsize="10,20" path="m9280,-753l9290,-753,9290,-772,9280,-772,9280,-753xe" filled="true" fillcolor="#000000" stroked="false">
                <v:path arrowok="t"/>
                <v:fill type="solid"/>
              </v:shape>
            </v:group>
            <v:group style="position:absolute;left:9280;top:-753;width:10;height:20" coordorigin="9280,-753" coordsize="10,20">
              <v:shape style="position:absolute;left:9280;top:-753;width:10;height:20" coordorigin="9280,-753" coordsize="10,20" path="m9280,-734l9290,-734,9290,-753,9280,-753,9280,-734xe" filled="true" fillcolor="#000000" stroked="false">
                <v:path arrowok="t"/>
                <v:fill type="solid"/>
              </v:shape>
            </v:group>
            <v:group style="position:absolute;left:9280;top:-734;width:10;height:20" coordorigin="9280,-734" coordsize="10,20">
              <v:shape style="position:absolute;left:9280;top:-734;width:10;height:20" coordorigin="9280,-734" coordsize="10,20" path="m9280,-715l9290,-715,9290,-734,9280,-734,9280,-715xe" filled="true" fillcolor="#000000" stroked="false">
                <v:path arrowok="t"/>
                <v:fill type="solid"/>
              </v:shape>
            </v:group>
            <v:group style="position:absolute;left:9280;top:-715;width:10;height:20" coordorigin="9280,-715" coordsize="10,20">
              <v:shape style="position:absolute;left:9280;top:-715;width:10;height:20" coordorigin="9280,-715" coordsize="10,20" path="m9280,-696l9290,-696,9290,-715,9280,-715,9280,-696xe" filled="true" fillcolor="#000000" stroked="false">
                <v:path arrowok="t"/>
                <v:fill type="solid"/>
              </v:shape>
            </v:group>
            <v:group style="position:absolute;left:9280;top:-696;width:10;height:20" coordorigin="9280,-696" coordsize="10,20">
              <v:shape style="position:absolute;left:9280;top:-696;width:10;height:20" coordorigin="9280,-696" coordsize="10,20" path="m9280,-676l9290,-676,9290,-696,9280,-696,9280,-676xe" filled="true" fillcolor="#000000" stroked="false">
                <v:path arrowok="t"/>
                <v:fill type="solid"/>
              </v:shape>
            </v:group>
            <v:group style="position:absolute;left:9280;top:-676;width:10;height:20" coordorigin="9280,-676" coordsize="10,20">
              <v:shape style="position:absolute;left:9280;top:-676;width:10;height:20" coordorigin="9280,-676" coordsize="10,20" path="m9280,-657l9290,-657,9290,-676,9280,-676,9280,-657xe" filled="true" fillcolor="#000000" stroked="false">
                <v:path arrowok="t"/>
                <v:fill type="solid"/>
              </v:shape>
            </v:group>
            <v:group style="position:absolute;left:9280;top:-657;width:10;height:20" coordorigin="9280,-657" coordsize="10,20">
              <v:shape style="position:absolute;left:9280;top:-657;width:10;height:20" coordorigin="9280,-657" coordsize="10,20" path="m9280,-638l9290,-638,9290,-657,9280,-657,9280,-638xe" filled="true" fillcolor="#000000" stroked="false">
                <v:path arrowok="t"/>
                <v:fill type="solid"/>
              </v:shape>
            </v:group>
            <v:group style="position:absolute;left:9280;top:-638;width:10;height:20" coordorigin="9280,-638" coordsize="10,20">
              <v:shape style="position:absolute;left:9280;top:-638;width:10;height:20" coordorigin="9280,-638" coordsize="10,20" path="m9280,-619l9290,-619,9290,-638,9280,-638,9280,-619xe" filled="true" fillcolor="#000000" stroked="false">
                <v:path arrowok="t"/>
                <v:fill type="solid"/>
              </v:shape>
            </v:group>
            <v:group style="position:absolute;left:9280;top:-619;width:10;height:20" coordorigin="9280,-619" coordsize="10,20">
              <v:shape style="position:absolute;left:9280;top:-619;width:10;height:20" coordorigin="9280,-619" coordsize="10,20" path="m9280,-600l9290,-600,9290,-619,9280,-619,9280,-600xe" filled="true" fillcolor="#000000" stroked="false">
                <v:path arrowok="t"/>
                <v:fill type="solid"/>
              </v:shape>
            </v:group>
            <v:group style="position:absolute;left:9280;top:-600;width:10;height:20" coordorigin="9280,-600" coordsize="10,20">
              <v:shape style="position:absolute;left:9280;top:-600;width:10;height:20" coordorigin="9280,-600" coordsize="10,20" path="m9280,-580l9290,-580,9290,-600,9280,-600,9280,-580xe" filled="true" fillcolor="#000000" stroked="false">
                <v:path arrowok="t"/>
                <v:fill type="solid"/>
              </v:shape>
            </v:group>
            <v:group style="position:absolute;left:9280;top:-580;width:10;height:20" coordorigin="9280,-580" coordsize="10,20">
              <v:shape style="position:absolute;left:9280;top:-580;width:10;height:20" coordorigin="9280,-580" coordsize="10,20" path="m9280,-561l9290,-561,9290,-580,9280,-580,9280,-561xe" filled="true" fillcolor="#000000" stroked="false">
                <v:path arrowok="t"/>
                <v:fill type="solid"/>
              </v:shape>
            </v:group>
            <v:group style="position:absolute;left:9280;top:-561;width:10;height:20" coordorigin="9280,-561" coordsize="10,20">
              <v:shape style="position:absolute;left:9280;top:-561;width:10;height:20" coordorigin="9280,-561" coordsize="10,20" path="m9280,-542l9290,-542,9290,-561,9280,-561,9280,-542xe" filled="true" fillcolor="#000000" stroked="false">
                <v:path arrowok="t"/>
                <v:fill type="solid"/>
              </v:shape>
            </v:group>
            <v:group style="position:absolute;left:9280;top:-542;width:10;height:20" coordorigin="9280,-542" coordsize="10,20">
              <v:shape style="position:absolute;left:9280;top:-542;width:10;height:20" coordorigin="9280,-542" coordsize="10,20" path="m9280,-523l9290,-523,9290,-542,9280,-542,9280,-523xe" filled="true" fillcolor="#000000" stroked="false">
                <v:path arrowok="t"/>
                <v:fill type="solid"/>
              </v:shape>
            </v:group>
            <v:group style="position:absolute;left:9280;top:-523;width:10;height:20" coordorigin="9280,-523" coordsize="10,20">
              <v:shape style="position:absolute;left:9280;top:-523;width:10;height:20" coordorigin="9280,-523" coordsize="10,20" path="m9280,-504l9290,-504,9290,-523,9280,-523,9280,-504xe" filled="true" fillcolor="#000000" stroked="false">
                <v:path arrowok="t"/>
                <v:fill type="solid"/>
              </v:shape>
            </v:group>
            <v:group style="position:absolute;left:10116;top:-888;width:10;height:20" coordorigin="10116,-888" coordsize="10,20">
              <v:shape style="position:absolute;left:10116;top:-888;width:10;height:20" coordorigin="10116,-888" coordsize="10,20" path="m10116,-868l10125,-868,10125,-888,10116,-888,10116,-868xe" filled="true" fillcolor="#000000" stroked="false">
                <v:path arrowok="t"/>
                <v:fill type="solid"/>
              </v:shape>
            </v:group>
            <v:group style="position:absolute;left:10116;top:-868;width:10;height:20" coordorigin="10116,-868" coordsize="10,20">
              <v:shape style="position:absolute;left:10116;top:-868;width:10;height:20" coordorigin="10116,-868" coordsize="10,20" path="m10116,-849l10125,-849,10125,-868,10116,-868,10116,-849xe" filled="true" fillcolor="#000000" stroked="false">
                <v:path arrowok="t"/>
                <v:fill type="solid"/>
              </v:shape>
            </v:group>
            <v:group style="position:absolute;left:10116;top:-849;width:10;height:20" coordorigin="10116,-849" coordsize="10,20">
              <v:shape style="position:absolute;left:10116;top:-849;width:10;height:20" coordorigin="10116,-849" coordsize="10,20" path="m10116,-830l10125,-830,10125,-849,10116,-849,10116,-830xe" filled="true" fillcolor="#000000" stroked="false">
                <v:path arrowok="t"/>
                <v:fill type="solid"/>
              </v:shape>
            </v:group>
            <v:group style="position:absolute;left:10116;top:-830;width:10;height:20" coordorigin="10116,-830" coordsize="10,20">
              <v:shape style="position:absolute;left:10116;top:-830;width:10;height:20" coordorigin="10116,-830" coordsize="10,20" path="m10116,-811l10125,-811,10125,-830,10116,-830,10116,-811xe" filled="true" fillcolor="#000000" stroked="false">
                <v:path arrowok="t"/>
                <v:fill type="solid"/>
              </v:shape>
            </v:group>
            <v:group style="position:absolute;left:10116;top:-811;width:10;height:20" coordorigin="10116,-811" coordsize="10,20">
              <v:shape style="position:absolute;left:10116;top:-811;width:10;height:20" coordorigin="10116,-811" coordsize="10,20" path="m10116,-792l10125,-792,10125,-811,10116,-811,10116,-792xe" filled="true" fillcolor="#000000" stroked="false">
                <v:path arrowok="t"/>
                <v:fill type="solid"/>
              </v:shape>
            </v:group>
            <v:group style="position:absolute;left:10116;top:-792;width:10;height:20" coordorigin="10116,-792" coordsize="10,20">
              <v:shape style="position:absolute;left:10116;top:-792;width:10;height:20" coordorigin="10116,-792" coordsize="10,20" path="m10116,-772l10125,-772,10125,-792,10116,-792,10116,-772xe" filled="true" fillcolor="#000000" stroked="false">
                <v:path arrowok="t"/>
                <v:fill type="solid"/>
              </v:shape>
            </v:group>
            <v:group style="position:absolute;left:10116;top:-772;width:10;height:20" coordorigin="10116,-772" coordsize="10,20">
              <v:shape style="position:absolute;left:10116;top:-772;width:10;height:20" coordorigin="10116,-772" coordsize="10,20" path="m10116,-753l10125,-753,10125,-772,10116,-772,10116,-753xe" filled="true" fillcolor="#000000" stroked="false">
                <v:path arrowok="t"/>
                <v:fill type="solid"/>
              </v:shape>
            </v:group>
            <v:group style="position:absolute;left:10116;top:-753;width:10;height:20" coordorigin="10116,-753" coordsize="10,20">
              <v:shape style="position:absolute;left:10116;top:-753;width:10;height:20" coordorigin="10116,-753" coordsize="10,20" path="m10116,-734l10125,-734,10125,-753,10116,-753,10116,-734xe" filled="true" fillcolor="#000000" stroked="false">
                <v:path arrowok="t"/>
                <v:fill type="solid"/>
              </v:shape>
            </v:group>
            <v:group style="position:absolute;left:10116;top:-734;width:10;height:20" coordorigin="10116,-734" coordsize="10,20">
              <v:shape style="position:absolute;left:10116;top:-734;width:10;height:20" coordorigin="10116,-734" coordsize="10,20" path="m10116,-715l10125,-715,10125,-734,10116,-734,10116,-715xe" filled="true" fillcolor="#000000" stroked="false">
                <v:path arrowok="t"/>
                <v:fill type="solid"/>
              </v:shape>
            </v:group>
            <v:group style="position:absolute;left:10116;top:-715;width:10;height:20" coordorigin="10116,-715" coordsize="10,20">
              <v:shape style="position:absolute;left:10116;top:-715;width:10;height:20" coordorigin="10116,-715" coordsize="10,20" path="m10116,-696l10125,-696,10125,-715,10116,-715,10116,-696xe" filled="true" fillcolor="#000000" stroked="false">
                <v:path arrowok="t"/>
                <v:fill type="solid"/>
              </v:shape>
            </v:group>
            <v:group style="position:absolute;left:10116;top:-696;width:10;height:20" coordorigin="10116,-696" coordsize="10,20">
              <v:shape style="position:absolute;left:10116;top:-696;width:10;height:20" coordorigin="10116,-696" coordsize="10,20" path="m10116,-676l10125,-676,10125,-696,10116,-696,10116,-676xe" filled="true" fillcolor="#000000" stroked="false">
                <v:path arrowok="t"/>
                <v:fill type="solid"/>
              </v:shape>
            </v:group>
            <v:group style="position:absolute;left:10116;top:-676;width:10;height:20" coordorigin="10116,-676" coordsize="10,20">
              <v:shape style="position:absolute;left:10116;top:-676;width:10;height:20" coordorigin="10116,-676" coordsize="10,20" path="m10116,-657l10125,-657,10125,-676,10116,-676,10116,-657xe" filled="true" fillcolor="#000000" stroked="false">
                <v:path arrowok="t"/>
                <v:fill type="solid"/>
              </v:shape>
            </v:group>
            <v:group style="position:absolute;left:10116;top:-657;width:10;height:20" coordorigin="10116,-657" coordsize="10,20">
              <v:shape style="position:absolute;left:10116;top:-657;width:10;height:20" coordorigin="10116,-657" coordsize="10,20" path="m10116,-638l10125,-638,10125,-657,10116,-657,10116,-638xe" filled="true" fillcolor="#000000" stroked="false">
                <v:path arrowok="t"/>
                <v:fill type="solid"/>
              </v:shape>
            </v:group>
            <v:group style="position:absolute;left:10116;top:-638;width:10;height:20" coordorigin="10116,-638" coordsize="10,20">
              <v:shape style="position:absolute;left:10116;top:-638;width:10;height:20" coordorigin="10116,-638" coordsize="10,20" path="m10116,-619l10125,-619,10125,-638,10116,-638,10116,-619xe" filled="true" fillcolor="#000000" stroked="false">
                <v:path arrowok="t"/>
                <v:fill type="solid"/>
              </v:shape>
            </v:group>
            <v:group style="position:absolute;left:10116;top:-619;width:10;height:20" coordorigin="10116,-619" coordsize="10,20">
              <v:shape style="position:absolute;left:10116;top:-619;width:10;height:20" coordorigin="10116,-619" coordsize="10,20" path="m10116,-600l10125,-600,10125,-619,10116,-619,10116,-600xe" filled="true" fillcolor="#000000" stroked="false">
                <v:path arrowok="t"/>
                <v:fill type="solid"/>
              </v:shape>
            </v:group>
            <v:group style="position:absolute;left:10116;top:-600;width:10;height:20" coordorigin="10116,-600" coordsize="10,20">
              <v:shape style="position:absolute;left:10116;top:-600;width:10;height:20" coordorigin="10116,-600" coordsize="10,20" path="m10116,-580l10125,-580,10125,-600,10116,-600,10116,-580xe" filled="true" fillcolor="#000000" stroked="false">
                <v:path arrowok="t"/>
                <v:fill type="solid"/>
              </v:shape>
            </v:group>
            <v:group style="position:absolute;left:10116;top:-580;width:10;height:20" coordorigin="10116,-580" coordsize="10,20">
              <v:shape style="position:absolute;left:10116;top:-580;width:10;height:20" coordorigin="10116,-580" coordsize="10,20" path="m10116,-561l10125,-561,10125,-580,10116,-580,10116,-561xe" filled="true" fillcolor="#000000" stroked="false">
                <v:path arrowok="t"/>
                <v:fill type="solid"/>
              </v:shape>
            </v:group>
            <v:group style="position:absolute;left:10116;top:-561;width:10;height:20" coordorigin="10116,-561" coordsize="10,20">
              <v:shape style="position:absolute;left:10116;top:-561;width:10;height:20" coordorigin="10116,-561" coordsize="10,20" path="m10116,-542l10125,-542,10125,-561,10116,-561,10116,-542xe" filled="true" fillcolor="#000000" stroked="false">
                <v:path arrowok="t"/>
                <v:fill type="solid"/>
              </v:shape>
            </v:group>
            <v:group style="position:absolute;left:10116;top:-542;width:10;height:20" coordorigin="10116,-542" coordsize="10,20">
              <v:shape style="position:absolute;left:10116;top:-542;width:10;height:20" coordorigin="10116,-542" coordsize="10,20" path="m10116,-523l10125,-523,10125,-542,10116,-542,10116,-523xe" filled="true" fillcolor="#000000" stroked="false">
                <v:path arrowok="t"/>
                <v:fill type="solid"/>
              </v:shape>
            </v:group>
            <v:group style="position:absolute;left:10116;top:-523;width:10;height:20" coordorigin="10116,-523" coordsize="10,20">
              <v:shape style="position:absolute;left:10116;top:-523;width:10;height:20" coordorigin="10116,-523" coordsize="10,20" path="m10116,-504l10125,-504,10125,-523,10116,-523,10116,-504xe" filled="true" fillcolor="#000000" stroked="false">
                <v:path arrowok="t"/>
                <v:fill type="solid"/>
              </v:shape>
              <v:shape style="position:absolute;left:718;top:-600;width:2729;height:108" type="#_x0000_t75" stroked="false">
                <v:imagedata r:id="rId520" o:title=""/>
              </v:shape>
              <v:shape style="position:absolute;left:3423;top:-504;width:889;height:12" type="#_x0000_t75" stroked="false">
                <v:imagedata r:id="rId464" o:title=""/>
              </v:shape>
              <v:shape style="position:absolute;left:4297;top:-504;width:806;height:12" type="#_x0000_t75" stroked="false">
                <v:imagedata r:id="rId465" o:title=""/>
              </v:shape>
              <v:shape style="position:absolute;left:5089;top:-504;width:946;height:12" type="#_x0000_t75" stroked="false">
                <v:imagedata r:id="rId466" o:title=""/>
              </v:shape>
              <v:shape style="position:absolute;left:6020;top:-504;width:584;height:12" type="#_x0000_t75" stroked="false">
                <v:imagedata r:id="rId467" o:title=""/>
              </v:shape>
              <v:shape style="position:absolute;left:6589;top:-504;width:1140;height:12" type="#_x0000_t75" stroked="false">
                <v:imagedata r:id="rId484" o:title=""/>
              </v:shape>
              <v:shape style="position:absolute;left:7715;top:-504;width:785;height:12" type="#_x0000_t75" stroked="false">
                <v:imagedata r:id="rId485" o:title=""/>
              </v:shape>
              <v:shape style="position:absolute;left:8485;top:-504;width:805;height:12" type="#_x0000_t75" stroked="false">
                <v:imagedata r:id="rId470" o:title=""/>
              </v:shape>
              <v:shape style="position:absolute;left:9276;top:-504;width:850;height:12" type="#_x0000_t75" stroked="false">
                <v:imagedata r:id="rId471" o:title=""/>
              </v:shape>
              <v:shape style="position:absolute;left:10111;top:-501;width:799;height:10" type="#_x0000_t75" stroked="false">
                <v:imagedata r:id="rId472" o:title=""/>
              </v:shape>
            </v:group>
            <v:group style="position:absolute;left:3428;top:-492;width:10;height:20" coordorigin="3428,-492" coordsize="10,20">
              <v:shape style="position:absolute;left:3428;top:-492;width:10;height:20" coordorigin="3428,-492" coordsize="10,20" path="m3428,-472l3437,-472,3437,-492,3428,-492,3428,-472xe" filled="true" fillcolor="#000000" stroked="false">
                <v:path arrowok="t"/>
                <v:fill type="solid"/>
              </v:shape>
            </v:group>
            <v:group style="position:absolute;left:3428;top:-472;width:10;height:20" coordorigin="3428,-472" coordsize="10,20">
              <v:shape style="position:absolute;left:3428;top:-472;width:10;height:20" coordorigin="3428,-472" coordsize="10,20" path="m3428,-453l3437,-453,3437,-472,3428,-472,3428,-453xe" filled="true" fillcolor="#000000" stroked="false">
                <v:path arrowok="t"/>
                <v:fill type="solid"/>
              </v:shape>
            </v:group>
            <v:group style="position:absolute;left:3428;top:-453;width:10;height:20" coordorigin="3428,-453" coordsize="10,20">
              <v:shape style="position:absolute;left:3428;top:-453;width:10;height:20" coordorigin="3428,-453" coordsize="10,20" path="m3428,-434l3437,-434,3437,-453,3428,-453,3428,-434xe" filled="true" fillcolor="#000000" stroked="false">
                <v:path arrowok="t"/>
                <v:fill type="solid"/>
              </v:shape>
            </v:group>
            <v:group style="position:absolute;left:3428;top:-434;width:10;height:20" coordorigin="3428,-434" coordsize="10,20">
              <v:shape style="position:absolute;left:3428;top:-434;width:10;height:20" coordorigin="3428,-434" coordsize="10,20" path="m3428,-415l3437,-415,3437,-434,3428,-434,3428,-415xe" filled="true" fillcolor="#000000" stroked="false">
                <v:path arrowok="t"/>
                <v:fill type="solid"/>
              </v:shape>
            </v:group>
            <v:group style="position:absolute;left:3428;top:-415;width:10;height:20" coordorigin="3428,-415" coordsize="10,20">
              <v:shape style="position:absolute;left:3428;top:-415;width:10;height:20" coordorigin="3428,-415" coordsize="10,20" path="m3428,-396l3437,-396,3437,-415,3428,-415,3428,-396xe" filled="true" fillcolor="#000000" stroked="false">
                <v:path arrowok="t"/>
                <v:fill type="solid"/>
              </v:shape>
            </v:group>
            <v:group style="position:absolute;left:3428;top:-396;width:10;height:20" coordorigin="3428,-396" coordsize="10,20">
              <v:shape style="position:absolute;left:3428;top:-396;width:10;height:20" coordorigin="3428,-396" coordsize="10,20" path="m3428,-376l3437,-376,3437,-396,3428,-396,3428,-376xe" filled="true" fillcolor="#000000" stroked="false">
                <v:path arrowok="t"/>
                <v:fill type="solid"/>
              </v:shape>
            </v:group>
            <v:group style="position:absolute;left:3428;top:-376;width:10;height:20" coordorigin="3428,-376" coordsize="10,20">
              <v:shape style="position:absolute;left:3428;top:-376;width:10;height:20" coordorigin="3428,-376" coordsize="10,20" path="m3428,-357l3437,-357,3437,-376,3428,-376,3428,-357xe" filled="true" fillcolor="#000000" stroked="false">
                <v:path arrowok="t"/>
                <v:fill type="solid"/>
              </v:shape>
            </v:group>
            <v:group style="position:absolute;left:3428;top:-357;width:10;height:20" coordorigin="3428,-357" coordsize="10,20">
              <v:shape style="position:absolute;left:3428;top:-357;width:10;height:20" coordorigin="3428,-357" coordsize="10,20" path="m3428,-338l3437,-338,3437,-357,3428,-357,3428,-338xe" filled="true" fillcolor="#000000" stroked="false">
                <v:path arrowok="t"/>
                <v:fill type="solid"/>
              </v:shape>
            </v:group>
            <v:group style="position:absolute;left:3428;top:-338;width:10;height:20" coordorigin="3428,-338" coordsize="10,20">
              <v:shape style="position:absolute;left:3428;top:-338;width:10;height:20" coordorigin="3428,-338" coordsize="10,20" path="m3428,-319l3437,-319,3437,-338,3428,-338,3428,-319xe" filled="true" fillcolor="#000000" stroked="false">
                <v:path arrowok="t"/>
                <v:fill type="solid"/>
              </v:shape>
            </v:group>
            <v:group style="position:absolute;left:3428;top:-319;width:10;height:20" coordorigin="3428,-319" coordsize="10,20">
              <v:shape style="position:absolute;left:3428;top:-319;width:10;height:20" coordorigin="3428,-319" coordsize="10,20" path="m3428,-300l3437,-300,3437,-319,3428,-319,3428,-300xe" filled="true" fillcolor="#000000" stroked="false">
                <v:path arrowok="t"/>
                <v:fill type="solid"/>
              </v:shape>
            </v:group>
            <v:group style="position:absolute;left:3428;top:-300;width:10;height:20" coordorigin="3428,-300" coordsize="10,20">
              <v:shape style="position:absolute;left:3428;top:-300;width:10;height:20" coordorigin="3428,-300" coordsize="10,20" path="m3428,-280l3437,-280,3437,-300,3428,-300,3428,-280xe" filled="true" fillcolor="#000000" stroked="false">
                <v:path arrowok="t"/>
                <v:fill type="solid"/>
              </v:shape>
            </v:group>
            <v:group style="position:absolute;left:3428;top:-280;width:10;height:20" coordorigin="3428,-280" coordsize="10,20">
              <v:shape style="position:absolute;left:3428;top:-280;width:10;height:20" coordorigin="3428,-280" coordsize="10,20" path="m3428,-261l3437,-261,3437,-280,3428,-280,3428,-261xe" filled="true" fillcolor="#000000" stroked="false">
                <v:path arrowok="t"/>
                <v:fill type="solid"/>
              </v:shape>
            </v:group>
            <v:group style="position:absolute;left:3428;top:-261;width:10;height:20" coordorigin="3428,-261" coordsize="10,20">
              <v:shape style="position:absolute;left:3428;top:-261;width:10;height:20" coordorigin="3428,-261" coordsize="10,20" path="m3428,-242l3437,-242,3437,-261,3428,-261,3428,-242xe" filled="true" fillcolor="#000000" stroked="false">
                <v:path arrowok="t"/>
                <v:fill type="solid"/>
              </v:shape>
            </v:group>
            <v:group style="position:absolute;left:3428;top:-242;width:10;height:20" coordorigin="3428,-242" coordsize="10,20">
              <v:shape style="position:absolute;left:3428;top:-242;width:10;height:20" coordorigin="3428,-242" coordsize="10,20" path="m3428,-223l3437,-223,3437,-242,3428,-242,3428,-223xe" filled="true" fillcolor="#000000" stroked="false">
                <v:path arrowok="t"/>
                <v:fill type="solid"/>
              </v:shape>
            </v:group>
            <v:group style="position:absolute;left:3428;top:-223;width:10;height:20" coordorigin="3428,-223" coordsize="10,20">
              <v:shape style="position:absolute;left:3428;top:-223;width:10;height:20" coordorigin="3428,-223" coordsize="10,20" path="m3428,-204l3437,-204,3437,-223,3428,-223,3428,-204xe" filled="true" fillcolor="#000000" stroked="false">
                <v:path arrowok="t"/>
                <v:fill type="solid"/>
              </v:shape>
            </v:group>
            <v:group style="position:absolute;left:3428;top:-204;width:10;height:20" coordorigin="3428,-204" coordsize="10,20">
              <v:shape style="position:absolute;left:3428;top:-204;width:10;height:20" coordorigin="3428,-204" coordsize="10,20" path="m3428,-184l3437,-184,3437,-204,3428,-204,3428,-184xe" filled="true" fillcolor="#000000" stroked="false">
                <v:path arrowok="t"/>
                <v:fill type="solid"/>
              </v:shape>
            </v:group>
            <v:group style="position:absolute;left:703;top:-98;width:2725;height:2" coordorigin="703,-98" coordsize="2725,2">
              <v:shape style="position:absolute;left:703;top:-98;width:2725;height:2" coordorigin="703,-98" coordsize="2725,0" path="m703,-98l3428,-98e" filled="false" stroked="true" strokeweight=".47998pt" strokecolor="#000000">
                <v:path arrowok="t"/>
              </v:shape>
            </v:group>
            <v:group style="position:absolute;left:3428;top:-184;width:10;height:20" coordorigin="3428,-184" coordsize="10,20">
              <v:shape style="position:absolute;left:3428;top:-184;width:10;height:20" coordorigin="3428,-184" coordsize="10,20" path="m3428,-165l3437,-165,3437,-184,3428,-184,3428,-165xe" filled="true" fillcolor="#000000" stroked="false">
                <v:path arrowok="t"/>
                <v:fill type="solid"/>
              </v:shape>
            </v:group>
            <v:group style="position:absolute;left:3428;top:-165;width:10;height:20" coordorigin="3428,-165" coordsize="10,20">
              <v:shape style="position:absolute;left:3428;top:-165;width:10;height:20" coordorigin="3428,-165" coordsize="10,20" path="m3428,-146l3437,-146,3437,-165,3428,-165,3428,-146xe" filled="true" fillcolor="#000000" stroked="false">
                <v:path arrowok="t"/>
                <v:fill type="solid"/>
              </v:shape>
            </v:group>
            <v:group style="position:absolute;left:3428;top:-146;width:10;height:20" coordorigin="3428,-146" coordsize="10,20">
              <v:shape style="position:absolute;left:3428;top:-146;width:10;height:20" coordorigin="3428,-146" coordsize="10,20" path="m3428,-127l3437,-127,3437,-146,3428,-146,3428,-127xe" filled="true" fillcolor="#000000" stroked="false">
                <v:path arrowok="t"/>
                <v:fill type="solid"/>
              </v:shape>
            </v:group>
            <v:group style="position:absolute;left:3428;top:-127;width:10;height:20" coordorigin="3428,-127" coordsize="10,20">
              <v:shape style="position:absolute;left:3428;top:-127;width:10;height:20" coordorigin="3428,-127" coordsize="10,20" path="m3428,-108l3437,-108,3437,-127,3428,-127,3428,-108xe" filled="true" fillcolor="#000000" stroked="false">
                <v:path arrowok="t"/>
                <v:fill type="solid"/>
              </v:shape>
              <v:shape style="position:absolute;left:3428;top:-108;width:10;height:5" type="#_x0000_t75" stroked="false">
                <v:imagedata r:id="rId490" o:title=""/>
              </v:shape>
            </v:group>
            <v:group style="position:absolute;left:3428;top:-98;width:10;height:2" coordorigin="3428,-98" coordsize="10,2">
              <v:shape style="position:absolute;left:3428;top:-98;width:10;height:2" coordorigin="3428,-98" coordsize="10,0" path="m3428,-98l3437,-98e" filled="false" stroked="true" strokeweight=".47998pt" strokecolor="#000000">
                <v:path arrowok="t"/>
              </v:shape>
            </v:group>
            <v:group style="position:absolute;left:3437;top:-98;width:865;height:2" coordorigin="3437,-98" coordsize="865,2">
              <v:shape style="position:absolute;left:3437;top:-98;width:865;height:2" coordorigin="3437,-98" coordsize="865,0" path="m3437,-98l4302,-98e" filled="false" stroked="true" strokeweight=".47998pt" strokecolor="#000000">
                <v:path arrowok="t"/>
              </v:shape>
            </v:group>
            <v:group style="position:absolute;left:4302;top:-492;width:10;height:20" coordorigin="4302,-492" coordsize="10,20">
              <v:shape style="position:absolute;left:4302;top:-492;width:10;height:20" coordorigin="4302,-492" coordsize="10,20" path="m4302,-472l4311,-472,4311,-492,4302,-492,4302,-472xe" filled="true" fillcolor="#000000" stroked="false">
                <v:path arrowok="t"/>
                <v:fill type="solid"/>
              </v:shape>
            </v:group>
            <v:group style="position:absolute;left:4302;top:-472;width:10;height:20" coordorigin="4302,-472" coordsize="10,20">
              <v:shape style="position:absolute;left:4302;top:-472;width:10;height:20" coordorigin="4302,-472" coordsize="10,20" path="m4302,-453l4311,-453,4311,-472,4302,-472,4302,-453xe" filled="true" fillcolor="#000000" stroked="false">
                <v:path arrowok="t"/>
                <v:fill type="solid"/>
              </v:shape>
            </v:group>
            <v:group style="position:absolute;left:4302;top:-453;width:10;height:20" coordorigin="4302,-453" coordsize="10,20">
              <v:shape style="position:absolute;left:4302;top:-453;width:10;height:20" coordorigin="4302,-453" coordsize="10,20" path="m4302,-434l4311,-434,4311,-453,4302,-453,4302,-434xe" filled="true" fillcolor="#000000" stroked="false">
                <v:path arrowok="t"/>
                <v:fill type="solid"/>
              </v:shape>
            </v:group>
            <v:group style="position:absolute;left:4302;top:-434;width:10;height:20" coordorigin="4302,-434" coordsize="10,20">
              <v:shape style="position:absolute;left:4302;top:-434;width:10;height:20" coordorigin="4302,-434" coordsize="10,20" path="m4302,-415l4311,-415,4311,-434,4302,-434,4302,-415xe" filled="true" fillcolor="#000000" stroked="false">
                <v:path arrowok="t"/>
                <v:fill type="solid"/>
              </v:shape>
            </v:group>
            <v:group style="position:absolute;left:4302;top:-415;width:10;height:20" coordorigin="4302,-415" coordsize="10,20">
              <v:shape style="position:absolute;left:4302;top:-415;width:10;height:20" coordorigin="4302,-415" coordsize="10,20" path="m4302,-396l4311,-396,4311,-415,4302,-415,4302,-396xe" filled="true" fillcolor="#000000" stroked="false">
                <v:path arrowok="t"/>
                <v:fill type="solid"/>
              </v:shape>
            </v:group>
            <v:group style="position:absolute;left:4302;top:-396;width:10;height:20" coordorigin="4302,-396" coordsize="10,20">
              <v:shape style="position:absolute;left:4302;top:-396;width:10;height:20" coordorigin="4302,-396" coordsize="10,20" path="m4302,-376l4311,-376,4311,-396,4302,-396,4302,-376xe" filled="true" fillcolor="#000000" stroked="false">
                <v:path arrowok="t"/>
                <v:fill type="solid"/>
              </v:shape>
            </v:group>
            <v:group style="position:absolute;left:4302;top:-376;width:10;height:20" coordorigin="4302,-376" coordsize="10,20">
              <v:shape style="position:absolute;left:4302;top:-376;width:10;height:20" coordorigin="4302,-376" coordsize="10,20" path="m4302,-357l4311,-357,4311,-376,4302,-376,4302,-357xe" filled="true" fillcolor="#000000" stroked="false">
                <v:path arrowok="t"/>
                <v:fill type="solid"/>
              </v:shape>
            </v:group>
            <v:group style="position:absolute;left:4302;top:-357;width:10;height:20" coordorigin="4302,-357" coordsize="10,20">
              <v:shape style="position:absolute;left:4302;top:-357;width:10;height:20" coordorigin="4302,-357" coordsize="10,20" path="m4302,-338l4311,-338,4311,-357,4302,-357,4302,-338xe" filled="true" fillcolor="#000000" stroked="false">
                <v:path arrowok="t"/>
                <v:fill type="solid"/>
              </v:shape>
            </v:group>
            <v:group style="position:absolute;left:4302;top:-338;width:10;height:20" coordorigin="4302,-338" coordsize="10,20">
              <v:shape style="position:absolute;left:4302;top:-338;width:10;height:20" coordorigin="4302,-338" coordsize="10,20" path="m4302,-319l4311,-319,4311,-338,4302,-338,4302,-319xe" filled="true" fillcolor="#000000" stroked="false">
                <v:path arrowok="t"/>
                <v:fill type="solid"/>
              </v:shape>
            </v:group>
            <v:group style="position:absolute;left:4302;top:-319;width:10;height:20" coordorigin="4302,-319" coordsize="10,20">
              <v:shape style="position:absolute;left:4302;top:-319;width:10;height:20" coordorigin="4302,-319" coordsize="10,20" path="m4302,-300l4311,-300,4311,-319,4302,-319,4302,-300xe" filled="true" fillcolor="#000000" stroked="false">
                <v:path arrowok="t"/>
                <v:fill type="solid"/>
              </v:shape>
            </v:group>
            <v:group style="position:absolute;left:4302;top:-300;width:10;height:20" coordorigin="4302,-300" coordsize="10,20">
              <v:shape style="position:absolute;left:4302;top:-300;width:10;height:20" coordorigin="4302,-300" coordsize="10,20" path="m4302,-280l4311,-280,4311,-300,4302,-300,4302,-280xe" filled="true" fillcolor="#000000" stroked="false">
                <v:path arrowok="t"/>
                <v:fill type="solid"/>
              </v:shape>
            </v:group>
            <v:group style="position:absolute;left:4302;top:-280;width:10;height:20" coordorigin="4302,-280" coordsize="10,20">
              <v:shape style="position:absolute;left:4302;top:-280;width:10;height:20" coordorigin="4302,-280" coordsize="10,20" path="m4302,-261l4311,-261,4311,-280,4302,-280,4302,-261xe" filled="true" fillcolor="#000000" stroked="false">
                <v:path arrowok="t"/>
                <v:fill type="solid"/>
              </v:shape>
            </v:group>
            <v:group style="position:absolute;left:4302;top:-261;width:10;height:20" coordorigin="4302,-261" coordsize="10,20">
              <v:shape style="position:absolute;left:4302;top:-261;width:10;height:20" coordorigin="4302,-261" coordsize="10,20" path="m4302,-242l4311,-242,4311,-261,4302,-261,4302,-242xe" filled="true" fillcolor="#000000" stroked="false">
                <v:path arrowok="t"/>
                <v:fill type="solid"/>
              </v:shape>
            </v:group>
            <v:group style="position:absolute;left:4302;top:-242;width:10;height:20" coordorigin="4302,-242" coordsize="10,20">
              <v:shape style="position:absolute;left:4302;top:-242;width:10;height:20" coordorigin="4302,-242" coordsize="10,20" path="m4302,-223l4311,-223,4311,-242,4302,-242,4302,-223xe" filled="true" fillcolor="#000000" stroked="false">
                <v:path arrowok="t"/>
                <v:fill type="solid"/>
              </v:shape>
            </v:group>
            <v:group style="position:absolute;left:4302;top:-223;width:10;height:20" coordorigin="4302,-223" coordsize="10,20">
              <v:shape style="position:absolute;left:4302;top:-223;width:10;height:20" coordorigin="4302,-223" coordsize="10,20" path="m4302,-204l4311,-204,4311,-223,4302,-223,4302,-204xe" filled="true" fillcolor="#000000" stroked="false">
                <v:path arrowok="t"/>
                <v:fill type="solid"/>
              </v:shape>
            </v:group>
            <v:group style="position:absolute;left:4302;top:-204;width:10;height:20" coordorigin="4302,-204" coordsize="10,20">
              <v:shape style="position:absolute;left:4302;top:-204;width:10;height:20" coordorigin="4302,-204" coordsize="10,20" path="m4302,-184l4311,-184,4311,-204,4302,-204,4302,-184xe" filled="true" fillcolor="#000000" stroked="false">
                <v:path arrowok="t"/>
                <v:fill type="solid"/>
              </v:shape>
            </v:group>
            <v:group style="position:absolute;left:4302;top:-184;width:10;height:20" coordorigin="4302,-184" coordsize="10,20">
              <v:shape style="position:absolute;left:4302;top:-184;width:10;height:20" coordorigin="4302,-184" coordsize="10,20" path="m4302,-165l4311,-165,4311,-184,4302,-184,4302,-165xe" filled="true" fillcolor="#000000" stroked="false">
                <v:path arrowok="t"/>
                <v:fill type="solid"/>
              </v:shape>
            </v:group>
            <v:group style="position:absolute;left:4302;top:-165;width:10;height:20" coordorigin="4302,-165" coordsize="10,20">
              <v:shape style="position:absolute;left:4302;top:-165;width:10;height:20" coordorigin="4302,-165" coordsize="10,20" path="m4302,-146l4311,-146,4311,-165,4302,-165,4302,-146xe" filled="true" fillcolor="#000000" stroked="false">
                <v:path arrowok="t"/>
                <v:fill type="solid"/>
              </v:shape>
            </v:group>
            <v:group style="position:absolute;left:4302;top:-146;width:10;height:20" coordorigin="4302,-146" coordsize="10,20">
              <v:shape style="position:absolute;left:4302;top:-146;width:10;height:20" coordorigin="4302,-146" coordsize="10,20" path="m4302,-127l4311,-127,4311,-146,4302,-146,4302,-127xe" filled="true" fillcolor="#000000" stroked="false">
                <v:path arrowok="t"/>
                <v:fill type="solid"/>
              </v:shape>
            </v:group>
            <v:group style="position:absolute;left:4302;top:-127;width:10;height:20" coordorigin="4302,-127" coordsize="10,20">
              <v:shape style="position:absolute;left:4302;top:-127;width:10;height:20" coordorigin="4302,-127" coordsize="10,20" path="m4302,-108l4311,-108,4311,-127,4302,-127,4302,-108xe" filled="true" fillcolor="#000000" stroked="false">
                <v:path arrowok="t"/>
                <v:fill type="solid"/>
              </v:shape>
              <v:shape style="position:absolute;left:4302;top:-108;width:10;height:5" type="#_x0000_t75" stroked="false">
                <v:imagedata r:id="rId490" o:title=""/>
              </v:shape>
            </v:group>
            <v:group style="position:absolute;left:4302;top:-98;width:10;height:2" coordorigin="4302,-98" coordsize="10,2">
              <v:shape style="position:absolute;left:4302;top:-98;width:10;height:2" coordorigin="4302,-98" coordsize="10,0" path="m4302,-98l4311,-98e" filled="false" stroked="true" strokeweight=".47998pt" strokecolor="#000000">
                <v:path arrowok="t"/>
              </v:shape>
            </v:group>
            <v:group style="position:absolute;left:4311;top:-98;width:783;height:2" coordorigin="4311,-98" coordsize="783,2">
              <v:shape style="position:absolute;left:4311;top:-98;width:783;height:2" coordorigin="4311,-98" coordsize="783,0" path="m4311,-98l5094,-98e" filled="false" stroked="true" strokeweight=".47998pt" strokecolor="#000000">
                <v:path arrowok="t"/>
              </v:shape>
            </v:group>
            <v:group style="position:absolute;left:5094;top:-492;width:10;height:20" coordorigin="5094,-492" coordsize="10,20">
              <v:shape style="position:absolute;left:5094;top:-492;width:10;height:20" coordorigin="5094,-492" coordsize="10,20" path="m5094,-472l5103,-472,5103,-492,5094,-492,5094,-472xe" filled="true" fillcolor="#000000" stroked="false">
                <v:path arrowok="t"/>
                <v:fill type="solid"/>
              </v:shape>
            </v:group>
            <v:group style="position:absolute;left:5094;top:-472;width:10;height:20" coordorigin="5094,-472" coordsize="10,20">
              <v:shape style="position:absolute;left:5094;top:-472;width:10;height:20" coordorigin="5094,-472" coordsize="10,20" path="m5094,-453l5103,-453,5103,-472,5094,-472,5094,-453xe" filled="true" fillcolor="#000000" stroked="false">
                <v:path arrowok="t"/>
                <v:fill type="solid"/>
              </v:shape>
            </v:group>
            <v:group style="position:absolute;left:5094;top:-453;width:10;height:20" coordorigin="5094,-453" coordsize="10,20">
              <v:shape style="position:absolute;left:5094;top:-453;width:10;height:20" coordorigin="5094,-453" coordsize="10,20" path="m5094,-434l5103,-434,5103,-453,5094,-453,5094,-434xe" filled="true" fillcolor="#000000" stroked="false">
                <v:path arrowok="t"/>
                <v:fill type="solid"/>
              </v:shape>
            </v:group>
            <v:group style="position:absolute;left:5094;top:-434;width:10;height:20" coordorigin="5094,-434" coordsize="10,20">
              <v:shape style="position:absolute;left:5094;top:-434;width:10;height:20" coordorigin="5094,-434" coordsize="10,20" path="m5094,-415l5103,-415,5103,-434,5094,-434,5094,-415xe" filled="true" fillcolor="#000000" stroked="false">
                <v:path arrowok="t"/>
                <v:fill type="solid"/>
              </v:shape>
            </v:group>
            <v:group style="position:absolute;left:5094;top:-415;width:10;height:20" coordorigin="5094,-415" coordsize="10,20">
              <v:shape style="position:absolute;left:5094;top:-415;width:10;height:20" coordorigin="5094,-415" coordsize="10,20" path="m5094,-396l5103,-396,5103,-415,5094,-415,5094,-396xe" filled="true" fillcolor="#000000" stroked="false">
                <v:path arrowok="t"/>
                <v:fill type="solid"/>
              </v:shape>
            </v:group>
            <v:group style="position:absolute;left:5094;top:-396;width:10;height:20" coordorigin="5094,-396" coordsize="10,20">
              <v:shape style="position:absolute;left:5094;top:-396;width:10;height:20" coordorigin="5094,-396" coordsize="10,20" path="m5094,-376l5103,-376,5103,-396,5094,-396,5094,-376xe" filled="true" fillcolor="#000000" stroked="false">
                <v:path arrowok="t"/>
                <v:fill type="solid"/>
              </v:shape>
            </v:group>
            <v:group style="position:absolute;left:5094;top:-376;width:10;height:20" coordorigin="5094,-376" coordsize="10,20">
              <v:shape style="position:absolute;left:5094;top:-376;width:10;height:20" coordorigin="5094,-376" coordsize="10,20" path="m5094,-357l5103,-357,5103,-376,5094,-376,5094,-357xe" filled="true" fillcolor="#000000" stroked="false">
                <v:path arrowok="t"/>
                <v:fill type="solid"/>
              </v:shape>
            </v:group>
            <v:group style="position:absolute;left:5094;top:-357;width:10;height:20" coordorigin="5094,-357" coordsize="10,20">
              <v:shape style="position:absolute;left:5094;top:-357;width:10;height:20" coordorigin="5094,-357" coordsize="10,20" path="m5094,-338l5103,-338,5103,-357,5094,-357,5094,-338xe" filled="true" fillcolor="#000000" stroked="false">
                <v:path arrowok="t"/>
                <v:fill type="solid"/>
              </v:shape>
            </v:group>
            <v:group style="position:absolute;left:5094;top:-338;width:10;height:20" coordorigin="5094,-338" coordsize="10,20">
              <v:shape style="position:absolute;left:5094;top:-338;width:10;height:20" coordorigin="5094,-338" coordsize="10,20" path="m5094,-319l5103,-319,5103,-338,5094,-338,5094,-319xe" filled="true" fillcolor="#000000" stroked="false">
                <v:path arrowok="t"/>
                <v:fill type="solid"/>
              </v:shape>
            </v:group>
            <v:group style="position:absolute;left:5094;top:-319;width:10;height:20" coordorigin="5094,-319" coordsize="10,20">
              <v:shape style="position:absolute;left:5094;top:-319;width:10;height:20" coordorigin="5094,-319" coordsize="10,20" path="m5094,-300l5103,-300,5103,-319,5094,-319,5094,-300xe" filled="true" fillcolor="#000000" stroked="false">
                <v:path arrowok="t"/>
                <v:fill type="solid"/>
              </v:shape>
            </v:group>
            <v:group style="position:absolute;left:5094;top:-300;width:10;height:20" coordorigin="5094,-300" coordsize="10,20">
              <v:shape style="position:absolute;left:5094;top:-300;width:10;height:20" coordorigin="5094,-300" coordsize="10,20" path="m5094,-280l5103,-280,5103,-300,5094,-300,5094,-280xe" filled="true" fillcolor="#000000" stroked="false">
                <v:path arrowok="t"/>
                <v:fill type="solid"/>
              </v:shape>
            </v:group>
            <v:group style="position:absolute;left:5094;top:-280;width:10;height:20" coordorigin="5094,-280" coordsize="10,20">
              <v:shape style="position:absolute;left:5094;top:-280;width:10;height:20" coordorigin="5094,-280" coordsize="10,20" path="m5094,-261l5103,-261,5103,-280,5094,-280,5094,-261xe" filled="true" fillcolor="#000000" stroked="false">
                <v:path arrowok="t"/>
                <v:fill type="solid"/>
              </v:shape>
            </v:group>
            <v:group style="position:absolute;left:5094;top:-261;width:10;height:20" coordorigin="5094,-261" coordsize="10,20">
              <v:shape style="position:absolute;left:5094;top:-261;width:10;height:20" coordorigin="5094,-261" coordsize="10,20" path="m5094,-242l5103,-242,5103,-261,5094,-261,5094,-242xe" filled="true" fillcolor="#000000" stroked="false">
                <v:path arrowok="t"/>
                <v:fill type="solid"/>
              </v:shape>
            </v:group>
            <v:group style="position:absolute;left:5094;top:-242;width:10;height:20" coordorigin="5094,-242" coordsize="10,20">
              <v:shape style="position:absolute;left:5094;top:-242;width:10;height:20" coordorigin="5094,-242" coordsize="10,20" path="m5094,-223l5103,-223,5103,-242,5094,-242,5094,-223xe" filled="true" fillcolor="#000000" stroked="false">
                <v:path arrowok="t"/>
                <v:fill type="solid"/>
              </v:shape>
            </v:group>
            <v:group style="position:absolute;left:5094;top:-223;width:10;height:20" coordorigin="5094,-223" coordsize="10,20">
              <v:shape style="position:absolute;left:5094;top:-223;width:10;height:20" coordorigin="5094,-223" coordsize="10,20" path="m5094,-204l5103,-204,5103,-223,5094,-223,5094,-204xe" filled="true" fillcolor="#000000" stroked="false">
                <v:path arrowok="t"/>
                <v:fill type="solid"/>
              </v:shape>
            </v:group>
            <v:group style="position:absolute;left:5094;top:-204;width:10;height:20" coordorigin="5094,-204" coordsize="10,20">
              <v:shape style="position:absolute;left:5094;top:-204;width:10;height:20" coordorigin="5094,-204" coordsize="10,20" path="m5094,-184l5103,-184,5103,-204,5094,-204,5094,-184xe" filled="true" fillcolor="#000000" stroked="false">
                <v:path arrowok="t"/>
                <v:fill type="solid"/>
              </v:shape>
            </v:group>
            <v:group style="position:absolute;left:5094;top:-184;width:10;height:20" coordorigin="5094,-184" coordsize="10,20">
              <v:shape style="position:absolute;left:5094;top:-184;width:10;height:20" coordorigin="5094,-184" coordsize="10,20" path="m5094,-165l5103,-165,5103,-184,5094,-184,5094,-165xe" filled="true" fillcolor="#000000" stroked="false">
                <v:path arrowok="t"/>
                <v:fill type="solid"/>
              </v:shape>
            </v:group>
            <v:group style="position:absolute;left:5094;top:-165;width:10;height:20" coordorigin="5094,-165" coordsize="10,20">
              <v:shape style="position:absolute;left:5094;top:-165;width:10;height:20" coordorigin="5094,-165" coordsize="10,20" path="m5094,-146l5103,-146,5103,-165,5094,-165,5094,-146xe" filled="true" fillcolor="#000000" stroked="false">
                <v:path arrowok="t"/>
                <v:fill type="solid"/>
              </v:shape>
            </v:group>
            <v:group style="position:absolute;left:5094;top:-146;width:10;height:20" coordorigin="5094,-146" coordsize="10,20">
              <v:shape style="position:absolute;left:5094;top:-146;width:10;height:20" coordorigin="5094,-146" coordsize="10,20" path="m5094,-127l5103,-127,5103,-146,5094,-146,5094,-127xe" filled="true" fillcolor="#000000" stroked="false">
                <v:path arrowok="t"/>
                <v:fill type="solid"/>
              </v:shape>
            </v:group>
            <v:group style="position:absolute;left:5094;top:-127;width:10;height:20" coordorigin="5094,-127" coordsize="10,20">
              <v:shape style="position:absolute;left:5094;top:-127;width:10;height:20" coordorigin="5094,-127" coordsize="10,20" path="m5094,-108l5103,-108,5103,-127,5094,-127,5094,-108xe" filled="true" fillcolor="#000000" stroked="false">
                <v:path arrowok="t"/>
                <v:fill type="solid"/>
              </v:shape>
              <v:shape style="position:absolute;left:5094;top:-108;width:10;height:5" type="#_x0000_t75" stroked="false">
                <v:imagedata r:id="rId490" o:title=""/>
              </v:shape>
            </v:group>
            <v:group style="position:absolute;left:5094;top:-98;width:10;height:2" coordorigin="5094,-98" coordsize="10,2">
              <v:shape style="position:absolute;left:5094;top:-98;width:10;height:2" coordorigin="5094,-98" coordsize="10,0" path="m5094,-98l5103,-98e" filled="false" stroked="true" strokeweight=".47998pt" strokecolor="#000000">
                <v:path arrowok="t"/>
              </v:shape>
            </v:group>
            <v:group style="position:absolute;left:5103;top:-98;width:922;height:2" coordorigin="5103,-98" coordsize="922,2">
              <v:shape style="position:absolute;left:5103;top:-98;width:922;height:2" coordorigin="5103,-98" coordsize="922,0" path="m5103,-98l6025,-98e" filled="false" stroked="true" strokeweight=".47998pt" strokecolor="#000000">
                <v:path arrowok="t"/>
              </v:shape>
            </v:group>
            <v:group style="position:absolute;left:6025;top:-492;width:10;height:20" coordorigin="6025,-492" coordsize="10,20">
              <v:shape style="position:absolute;left:6025;top:-492;width:10;height:20" coordorigin="6025,-492" coordsize="10,20" path="m6025,-472l6035,-472,6035,-492,6025,-492,6025,-472xe" filled="true" fillcolor="#000000" stroked="false">
                <v:path arrowok="t"/>
                <v:fill type="solid"/>
              </v:shape>
            </v:group>
            <v:group style="position:absolute;left:6025;top:-472;width:10;height:20" coordorigin="6025,-472" coordsize="10,20">
              <v:shape style="position:absolute;left:6025;top:-472;width:10;height:20" coordorigin="6025,-472" coordsize="10,20" path="m6025,-453l6035,-453,6035,-472,6025,-472,6025,-453xe" filled="true" fillcolor="#000000" stroked="false">
                <v:path arrowok="t"/>
                <v:fill type="solid"/>
              </v:shape>
            </v:group>
            <v:group style="position:absolute;left:6025;top:-453;width:10;height:20" coordorigin="6025,-453" coordsize="10,20">
              <v:shape style="position:absolute;left:6025;top:-453;width:10;height:20" coordorigin="6025,-453" coordsize="10,20" path="m6025,-434l6035,-434,6035,-453,6025,-453,6025,-434xe" filled="true" fillcolor="#000000" stroked="false">
                <v:path arrowok="t"/>
                <v:fill type="solid"/>
              </v:shape>
            </v:group>
            <v:group style="position:absolute;left:6025;top:-434;width:10;height:20" coordorigin="6025,-434" coordsize="10,20">
              <v:shape style="position:absolute;left:6025;top:-434;width:10;height:20" coordorigin="6025,-434" coordsize="10,20" path="m6025,-415l6035,-415,6035,-434,6025,-434,6025,-415xe" filled="true" fillcolor="#000000" stroked="false">
                <v:path arrowok="t"/>
                <v:fill type="solid"/>
              </v:shape>
            </v:group>
            <v:group style="position:absolute;left:6025;top:-415;width:10;height:20" coordorigin="6025,-415" coordsize="10,20">
              <v:shape style="position:absolute;left:6025;top:-415;width:10;height:20" coordorigin="6025,-415" coordsize="10,20" path="m6025,-396l6035,-396,6035,-415,6025,-415,6025,-396xe" filled="true" fillcolor="#000000" stroked="false">
                <v:path arrowok="t"/>
                <v:fill type="solid"/>
              </v:shape>
            </v:group>
            <v:group style="position:absolute;left:6025;top:-396;width:10;height:20" coordorigin="6025,-396" coordsize="10,20">
              <v:shape style="position:absolute;left:6025;top:-396;width:10;height:20" coordorigin="6025,-396" coordsize="10,20" path="m6025,-376l6035,-376,6035,-396,6025,-396,6025,-376xe" filled="true" fillcolor="#000000" stroked="false">
                <v:path arrowok="t"/>
                <v:fill type="solid"/>
              </v:shape>
            </v:group>
            <v:group style="position:absolute;left:6025;top:-376;width:10;height:20" coordorigin="6025,-376" coordsize="10,20">
              <v:shape style="position:absolute;left:6025;top:-376;width:10;height:20" coordorigin="6025,-376" coordsize="10,20" path="m6025,-357l6035,-357,6035,-376,6025,-376,6025,-357xe" filled="true" fillcolor="#000000" stroked="false">
                <v:path arrowok="t"/>
                <v:fill type="solid"/>
              </v:shape>
            </v:group>
            <v:group style="position:absolute;left:6025;top:-357;width:10;height:20" coordorigin="6025,-357" coordsize="10,20">
              <v:shape style="position:absolute;left:6025;top:-357;width:10;height:20" coordorigin="6025,-357" coordsize="10,20" path="m6025,-338l6035,-338,6035,-357,6025,-357,6025,-338xe" filled="true" fillcolor="#000000" stroked="false">
                <v:path arrowok="t"/>
                <v:fill type="solid"/>
              </v:shape>
            </v:group>
            <v:group style="position:absolute;left:6025;top:-338;width:10;height:20" coordorigin="6025,-338" coordsize="10,20">
              <v:shape style="position:absolute;left:6025;top:-338;width:10;height:20" coordorigin="6025,-338" coordsize="10,20" path="m6025,-319l6035,-319,6035,-338,6025,-338,6025,-319xe" filled="true" fillcolor="#000000" stroked="false">
                <v:path arrowok="t"/>
                <v:fill type="solid"/>
              </v:shape>
            </v:group>
            <v:group style="position:absolute;left:6025;top:-319;width:10;height:20" coordorigin="6025,-319" coordsize="10,20">
              <v:shape style="position:absolute;left:6025;top:-319;width:10;height:20" coordorigin="6025,-319" coordsize="10,20" path="m6025,-300l6035,-300,6035,-319,6025,-319,6025,-300xe" filled="true" fillcolor="#000000" stroked="false">
                <v:path arrowok="t"/>
                <v:fill type="solid"/>
              </v:shape>
            </v:group>
            <v:group style="position:absolute;left:6025;top:-300;width:10;height:20" coordorigin="6025,-300" coordsize="10,20">
              <v:shape style="position:absolute;left:6025;top:-300;width:10;height:20" coordorigin="6025,-300" coordsize="10,20" path="m6025,-280l6035,-280,6035,-300,6025,-300,6025,-280xe" filled="true" fillcolor="#000000" stroked="false">
                <v:path arrowok="t"/>
                <v:fill type="solid"/>
              </v:shape>
            </v:group>
            <v:group style="position:absolute;left:6025;top:-280;width:10;height:20" coordorigin="6025,-280" coordsize="10,20">
              <v:shape style="position:absolute;left:6025;top:-280;width:10;height:20" coordorigin="6025,-280" coordsize="10,20" path="m6025,-261l6035,-261,6035,-280,6025,-280,6025,-261xe" filled="true" fillcolor="#000000" stroked="false">
                <v:path arrowok="t"/>
                <v:fill type="solid"/>
              </v:shape>
            </v:group>
            <v:group style="position:absolute;left:6025;top:-261;width:10;height:20" coordorigin="6025,-261" coordsize="10,20">
              <v:shape style="position:absolute;left:6025;top:-261;width:10;height:20" coordorigin="6025,-261" coordsize="10,20" path="m6025,-242l6035,-242,6035,-261,6025,-261,6025,-242xe" filled="true" fillcolor="#000000" stroked="false">
                <v:path arrowok="t"/>
                <v:fill type="solid"/>
              </v:shape>
            </v:group>
            <v:group style="position:absolute;left:6025;top:-242;width:10;height:20" coordorigin="6025,-242" coordsize="10,20">
              <v:shape style="position:absolute;left:6025;top:-242;width:10;height:20" coordorigin="6025,-242" coordsize="10,20" path="m6025,-223l6035,-223,6035,-242,6025,-242,6025,-223xe" filled="true" fillcolor="#000000" stroked="false">
                <v:path arrowok="t"/>
                <v:fill type="solid"/>
              </v:shape>
            </v:group>
            <v:group style="position:absolute;left:6025;top:-223;width:10;height:20" coordorigin="6025,-223" coordsize="10,20">
              <v:shape style="position:absolute;left:6025;top:-223;width:10;height:20" coordorigin="6025,-223" coordsize="10,20" path="m6025,-204l6035,-204,6035,-223,6025,-223,6025,-204xe" filled="true" fillcolor="#000000" stroked="false">
                <v:path arrowok="t"/>
                <v:fill type="solid"/>
              </v:shape>
            </v:group>
            <v:group style="position:absolute;left:6025;top:-204;width:10;height:20" coordorigin="6025,-204" coordsize="10,20">
              <v:shape style="position:absolute;left:6025;top:-204;width:10;height:20" coordorigin="6025,-204" coordsize="10,20" path="m6025,-184l6035,-184,6035,-204,6025,-204,6025,-184xe" filled="true" fillcolor="#000000" stroked="false">
                <v:path arrowok="t"/>
                <v:fill type="solid"/>
              </v:shape>
            </v:group>
            <v:group style="position:absolute;left:6025;top:-184;width:10;height:20" coordorigin="6025,-184" coordsize="10,20">
              <v:shape style="position:absolute;left:6025;top:-184;width:10;height:20" coordorigin="6025,-184" coordsize="10,20" path="m6025,-165l6035,-165,6035,-184,6025,-184,6025,-165xe" filled="true" fillcolor="#000000" stroked="false">
                <v:path arrowok="t"/>
                <v:fill type="solid"/>
              </v:shape>
            </v:group>
            <v:group style="position:absolute;left:6025;top:-165;width:10;height:20" coordorigin="6025,-165" coordsize="10,20">
              <v:shape style="position:absolute;left:6025;top:-165;width:10;height:20" coordorigin="6025,-165" coordsize="10,20" path="m6025,-146l6035,-146,6035,-165,6025,-165,6025,-146xe" filled="true" fillcolor="#000000" stroked="false">
                <v:path arrowok="t"/>
                <v:fill type="solid"/>
              </v:shape>
            </v:group>
            <v:group style="position:absolute;left:6025;top:-146;width:10;height:20" coordorigin="6025,-146" coordsize="10,20">
              <v:shape style="position:absolute;left:6025;top:-146;width:10;height:20" coordorigin="6025,-146" coordsize="10,20" path="m6025,-127l6035,-127,6035,-146,6025,-146,6025,-127xe" filled="true" fillcolor="#000000" stroked="false">
                <v:path arrowok="t"/>
                <v:fill type="solid"/>
              </v:shape>
            </v:group>
            <v:group style="position:absolute;left:6025;top:-127;width:10;height:20" coordorigin="6025,-127" coordsize="10,20">
              <v:shape style="position:absolute;left:6025;top:-127;width:10;height:20" coordorigin="6025,-127" coordsize="10,20" path="m6025,-108l6035,-108,6035,-127,6025,-127,6025,-108xe" filled="true" fillcolor="#000000" stroked="false">
                <v:path arrowok="t"/>
                <v:fill type="solid"/>
              </v:shape>
              <v:shape style="position:absolute;left:6025;top:-108;width:10;height:5" type="#_x0000_t75" stroked="false">
                <v:imagedata r:id="rId490" o:title=""/>
              </v:shape>
            </v:group>
            <v:group style="position:absolute;left:6025;top:-98;width:10;height:2" coordorigin="6025,-98" coordsize="10,2">
              <v:shape style="position:absolute;left:6025;top:-98;width:10;height:2" coordorigin="6025,-98" coordsize="10,0" path="m6025,-98l6035,-98e" filled="false" stroked="true" strokeweight=".47998pt" strokecolor="#000000">
                <v:path arrowok="t"/>
              </v:shape>
            </v:group>
            <v:group style="position:absolute;left:6035;top:-98;width:560;height:2" coordorigin="6035,-98" coordsize="560,2">
              <v:shape style="position:absolute;left:6035;top:-98;width:560;height:2" coordorigin="6035,-98" coordsize="560,0" path="m6035,-98l6594,-98e" filled="false" stroked="true" strokeweight=".47998pt" strokecolor="#000000">
                <v:path arrowok="t"/>
              </v:shape>
            </v:group>
            <v:group style="position:absolute;left:6594;top:-492;width:10;height:20" coordorigin="6594,-492" coordsize="10,20">
              <v:shape style="position:absolute;left:6594;top:-492;width:10;height:20" coordorigin="6594,-492" coordsize="10,20" path="m6594,-472l6604,-472,6604,-492,6594,-492,6594,-472xe" filled="true" fillcolor="#000000" stroked="false">
                <v:path arrowok="t"/>
                <v:fill type="solid"/>
              </v:shape>
            </v:group>
            <v:group style="position:absolute;left:6594;top:-472;width:10;height:20" coordorigin="6594,-472" coordsize="10,20">
              <v:shape style="position:absolute;left:6594;top:-472;width:10;height:20" coordorigin="6594,-472" coordsize="10,20" path="m6594,-453l6604,-453,6604,-472,6594,-472,6594,-453xe" filled="true" fillcolor="#000000" stroked="false">
                <v:path arrowok="t"/>
                <v:fill type="solid"/>
              </v:shape>
            </v:group>
            <v:group style="position:absolute;left:6594;top:-453;width:10;height:20" coordorigin="6594,-453" coordsize="10,20">
              <v:shape style="position:absolute;left:6594;top:-453;width:10;height:20" coordorigin="6594,-453" coordsize="10,20" path="m6594,-434l6604,-434,6604,-453,6594,-453,6594,-434xe" filled="true" fillcolor="#000000" stroked="false">
                <v:path arrowok="t"/>
                <v:fill type="solid"/>
              </v:shape>
            </v:group>
            <v:group style="position:absolute;left:6594;top:-434;width:10;height:20" coordorigin="6594,-434" coordsize="10,20">
              <v:shape style="position:absolute;left:6594;top:-434;width:10;height:20" coordorigin="6594,-434" coordsize="10,20" path="m6594,-415l6604,-415,6604,-434,6594,-434,6594,-415xe" filled="true" fillcolor="#000000" stroked="false">
                <v:path arrowok="t"/>
                <v:fill type="solid"/>
              </v:shape>
            </v:group>
            <v:group style="position:absolute;left:6594;top:-415;width:10;height:20" coordorigin="6594,-415" coordsize="10,20">
              <v:shape style="position:absolute;left:6594;top:-415;width:10;height:20" coordorigin="6594,-415" coordsize="10,20" path="m6594,-396l6604,-396,6604,-415,6594,-415,6594,-396xe" filled="true" fillcolor="#000000" stroked="false">
                <v:path arrowok="t"/>
                <v:fill type="solid"/>
              </v:shape>
            </v:group>
            <v:group style="position:absolute;left:6594;top:-396;width:10;height:20" coordorigin="6594,-396" coordsize="10,20">
              <v:shape style="position:absolute;left:6594;top:-396;width:10;height:20" coordorigin="6594,-396" coordsize="10,20" path="m6594,-376l6604,-376,6604,-396,6594,-396,6594,-376xe" filled="true" fillcolor="#000000" stroked="false">
                <v:path arrowok="t"/>
                <v:fill type="solid"/>
              </v:shape>
            </v:group>
            <v:group style="position:absolute;left:6594;top:-376;width:10;height:20" coordorigin="6594,-376" coordsize="10,20">
              <v:shape style="position:absolute;left:6594;top:-376;width:10;height:20" coordorigin="6594,-376" coordsize="10,20" path="m6594,-357l6604,-357,6604,-376,6594,-376,6594,-357xe" filled="true" fillcolor="#000000" stroked="false">
                <v:path arrowok="t"/>
                <v:fill type="solid"/>
              </v:shape>
            </v:group>
            <v:group style="position:absolute;left:6594;top:-357;width:10;height:20" coordorigin="6594,-357" coordsize="10,20">
              <v:shape style="position:absolute;left:6594;top:-357;width:10;height:20" coordorigin="6594,-357" coordsize="10,20" path="m6594,-338l6604,-338,6604,-357,6594,-357,6594,-338xe" filled="true" fillcolor="#000000" stroked="false">
                <v:path arrowok="t"/>
                <v:fill type="solid"/>
              </v:shape>
            </v:group>
            <v:group style="position:absolute;left:6594;top:-338;width:10;height:20" coordorigin="6594,-338" coordsize="10,20">
              <v:shape style="position:absolute;left:6594;top:-338;width:10;height:20" coordorigin="6594,-338" coordsize="10,20" path="m6594,-319l6604,-319,6604,-338,6594,-338,6594,-319xe" filled="true" fillcolor="#000000" stroked="false">
                <v:path arrowok="t"/>
                <v:fill type="solid"/>
              </v:shape>
            </v:group>
            <v:group style="position:absolute;left:6594;top:-319;width:10;height:20" coordorigin="6594,-319" coordsize="10,20">
              <v:shape style="position:absolute;left:6594;top:-319;width:10;height:20" coordorigin="6594,-319" coordsize="10,20" path="m6594,-300l6604,-300,6604,-319,6594,-319,6594,-300xe" filled="true" fillcolor="#000000" stroked="false">
                <v:path arrowok="t"/>
                <v:fill type="solid"/>
              </v:shape>
            </v:group>
            <v:group style="position:absolute;left:6594;top:-300;width:10;height:20" coordorigin="6594,-300" coordsize="10,20">
              <v:shape style="position:absolute;left:6594;top:-300;width:10;height:20" coordorigin="6594,-300" coordsize="10,20" path="m6594,-280l6604,-280,6604,-300,6594,-300,6594,-280xe" filled="true" fillcolor="#000000" stroked="false">
                <v:path arrowok="t"/>
                <v:fill type="solid"/>
              </v:shape>
            </v:group>
            <v:group style="position:absolute;left:6594;top:-280;width:10;height:20" coordorigin="6594,-280" coordsize="10,20">
              <v:shape style="position:absolute;left:6594;top:-280;width:10;height:20" coordorigin="6594,-280" coordsize="10,20" path="m6594,-261l6604,-261,6604,-280,6594,-280,6594,-261xe" filled="true" fillcolor="#000000" stroked="false">
                <v:path arrowok="t"/>
                <v:fill type="solid"/>
              </v:shape>
            </v:group>
            <v:group style="position:absolute;left:6594;top:-261;width:10;height:20" coordorigin="6594,-261" coordsize="10,20">
              <v:shape style="position:absolute;left:6594;top:-261;width:10;height:20" coordorigin="6594,-261" coordsize="10,20" path="m6594,-242l6604,-242,6604,-261,6594,-261,6594,-242xe" filled="true" fillcolor="#000000" stroked="false">
                <v:path arrowok="t"/>
                <v:fill type="solid"/>
              </v:shape>
            </v:group>
            <v:group style="position:absolute;left:6594;top:-242;width:10;height:20" coordorigin="6594,-242" coordsize="10,20">
              <v:shape style="position:absolute;left:6594;top:-242;width:10;height:20" coordorigin="6594,-242" coordsize="10,20" path="m6594,-223l6604,-223,6604,-242,6594,-242,6594,-223xe" filled="true" fillcolor="#000000" stroked="false">
                <v:path arrowok="t"/>
                <v:fill type="solid"/>
              </v:shape>
            </v:group>
            <v:group style="position:absolute;left:6594;top:-223;width:10;height:20" coordorigin="6594,-223" coordsize="10,20">
              <v:shape style="position:absolute;left:6594;top:-223;width:10;height:20" coordorigin="6594,-223" coordsize="10,20" path="m6594,-204l6604,-204,6604,-223,6594,-223,6594,-204xe" filled="true" fillcolor="#000000" stroked="false">
                <v:path arrowok="t"/>
                <v:fill type="solid"/>
              </v:shape>
            </v:group>
            <v:group style="position:absolute;left:6594;top:-204;width:10;height:20" coordorigin="6594,-204" coordsize="10,20">
              <v:shape style="position:absolute;left:6594;top:-204;width:10;height:20" coordorigin="6594,-204" coordsize="10,20" path="m6594,-184l6604,-184,6604,-204,6594,-204,6594,-184xe" filled="true" fillcolor="#000000" stroked="false">
                <v:path arrowok="t"/>
                <v:fill type="solid"/>
              </v:shape>
            </v:group>
            <v:group style="position:absolute;left:6594;top:-184;width:10;height:20" coordorigin="6594,-184" coordsize="10,20">
              <v:shape style="position:absolute;left:6594;top:-184;width:10;height:20" coordorigin="6594,-184" coordsize="10,20" path="m6594,-165l6604,-165,6604,-184,6594,-184,6594,-165xe" filled="true" fillcolor="#000000" stroked="false">
                <v:path arrowok="t"/>
                <v:fill type="solid"/>
              </v:shape>
            </v:group>
            <v:group style="position:absolute;left:6594;top:-165;width:10;height:20" coordorigin="6594,-165" coordsize="10,20">
              <v:shape style="position:absolute;left:6594;top:-165;width:10;height:20" coordorigin="6594,-165" coordsize="10,20" path="m6594,-146l6604,-146,6604,-165,6594,-165,6594,-146xe" filled="true" fillcolor="#000000" stroked="false">
                <v:path arrowok="t"/>
                <v:fill type="solid"/>
              </v:shape>
            </v:group>
            <v:group style="position:absolute;left:6594;top:-146;width:10;height:20" coordorigin="6594,-146" coordsize="10,20">
              <v:shape style="position:absolute;left:6594;top:-146;width:10;height:20" coordorigin="6594,-146" coordsize="10,20" path="m6594,-127l6604,-127,6604,-146,6594,-146,6594,-127xe" filled="true" fillcolor="#000000" stroked="false">
                <v:path arrowok="t"/>
                <v:fill type="solid"/>
              </v:shape>
            </v:group>
            <v:group style="position:absolute;left:6594;top:-127;width:10;height:20" coordorigin="6594,-127" coordsize="10,20">
              <v:shape style="position:absolute;left:6594;top:-127;width:10;height:20" coordorigin="6594,-127" coordsize="10,20" path="m6594,-108l6604,-108,6604,-127,6594,-127,6594,-108xe" filled="true" fillcolor="#000000" stroked="false">
                <v:path arrowok="t"/>
                <v:fill type="solid"/>
              </v:shape>
              <v:shape style="position:absolute;left:6594;top:-108;width:10;height:5" type="#_x0000_t75" stroked="false">
                <v:imagedata r:id="rId490" o:title=""/>
              </v:shape>
            </v:group>
            <v:group style="position:absolute;left:6594;top:-98;width:10;height:2" coordorigin="6594,-98" coordsize="10,2">
              <v:shape style="position:absolute;left:6594;top:-98;width:10;height:2" coordorigin="6594,-98" coordsize="10,0" path="m6594,-98l6604,-98e" filled="false" stroked="true" strokeweight=".47998pt" strokecolor="#000000">
                <v:path arrowok="t"/>
              </v:shape>
            </v:group>
            <v:group style="position:absolute;left:6604;top:-98;width:1116;height:2" coordorigin="6604,-98" coordsize="1116,2">
              <v:shape style="position:absolute;left:6604;top:-98;width:1116;height:2" coordorigin="6604,-98" coordsize="1116,0" path="m6604,-98l7720,-98e" filled="false" stroked="true" strokeweight=".47998pt" strokecolor="#000000">
                <v:path arrowok="t"/>
              </v:shape>
            </v:group>
            <v:group style="position:absolute;left:7720;top:-492;width:10;height:20" coordorigin="7720,-492" coordsize="10,20">
              <v:shape style="position:absolute;left:7720;top:-492;width:10;height:20" coordorigin="7720,-492" coordsize="10,20" path="m7720,-472l7729,-472,7729,-492,7720,-492,7720,-472xe" filled="true" fillcolor="#000000" stroked="false">
                <v:path arrowok="t"/>
                <v:fill type="solid"/>
              </v:shape>
            </v:group>
            <v:group style="position:absolute;left:7720;top:-472;width:10;height:20" coordorigin="7720,-472" coordsize="10,20">
              <v:shape style="position:absolute;left:7720;top:-472;width:10;height:20" coordorigin="7720,-472" coordsize="10,20" path="m7720,-453l7729,-453,7729,-472,7720,-472,7720,-453xe" filled="true" fillcolor="#000000" stroked="false">
                <v:path arrowok="t"/>
                <v:fill type="solid"/>
              </v:shape>
            </v:group>
            <v:group style="position:absolute;left:7720;top:-453;width:10;height:20" coordorigin="7720,-453" coordsize="10,20">
              <v:shape style="position:absolute;left:7720;top:-453;width:10;height:20" coordorigin="7720,-453" coordsize="10,20" path="m7720,-434l7729,-434,7729,-453,7720,-453,7720,-434xe" filled="true" fillcolor="#000000" stroked="false">
                <v:path arrowok="t"/>
                <v:fill type="solid"/>
              </v:shape>
            </v:group>
            <v:group style="position:absolute;left:7720;top:-434;width:10;height:20" coordorigin="7720,-434" coordsize="10,20">
              <v:shape style="position:absolute;left:7720;top:-434;width:10;height:20" coordorigin="7720,-434" coordsize="10,20" path="m7720,-415l7729,-415,7729,-434,7720,-434,7720,-415xe" filled="true" fillcolor="#000000" stroked="false">
                <v:path arrowok="t"/>
                <v:fill type="solid"/>
              </v:shape>
            </v:group>
            <v:group style="position:absolute;left:7720;top:-415;width:10;height:20" coordorigin="7720,-415" coordsize="10,20">
              <v:shape style="position:absolute;left:7720;top:-415;width:10;height:20" coordorigin="7720,-415" coordsize="10,20" path="m7720,-396l7729,-396,7729,-415,7720,-415,7720,-396xe" filled="true" fillcolor="#000000" stroked="false">
                <v:path arrowok="t"/>
                <v:fill type="solid"/>
              </v:shape>
            </v:group>
            <v:group style="position:absolute;left:7720;top:-396;width:10;height:20" coordorigin="7720,-396" coordsize="10,20">
              <v:shape style="position:absolute;left:7720;top:-396;width:10;height:20" coordorigin="7720,-396" coordsize="10,20" path="m7720,-376l7729,-376,7729,-396,7720,-396,7720,-376xe" filled="true" fillcolor="#000000" stroked="false">
                <v:path arrowok="t"/>
                <v:fill type="solid"/>
              </v:shape>
            </v:group>
            <v:group style="position:absolute;left:7720;top:-376;width:10;height:20" coordorigin="7720,-376" coordsize="10,20">
              <v:shape style="position:absolute;left:7720;top:-376;width:10;height:20" coordorigin="7720,-376" coordsize="10,20" path="m7720,-357l7729,-357,7729,-376,7720,-376,7720,-357xe" filled="true" fillcolor="#000000" stroked="false">
                <v:path arrowok="t"/>
                <v:fill type="solid"/>
              </v:shape>
            </v:group>
            <v:group style="position:absolute;left:7720;top:-357;width:10;height:20" coordorigin="7720,-357" coordsize="10,20">
              <v:shape style="position:absolute;left:7720;top:-357;width:10;height:20" coordorigin="7720,-357" coordsize="10,20" path="m7720,-338l7729,-338,7729,-357,7720,-357,7720,-338xe" filled="true" fillcolor="#000000" stroked="false">
                <v:path arrowok="t"/>
                <v:fill type="solid"/>
              </v:shape>
            </v:group>
            <v:group style="position:absolute;left:7720;top:-338;width:10;height:20" coordorigin="7720,-338" coordsize="10,20">
              <v:shape style="position:absolute;left:7720;top:-338;width:10;height:20" coordorigin="7720,-338" coordsize="10,20" path="m7720,-319l7729,-319,7729,-338,7720,-338,7720,-319xe" filled="true" fillcolor="#000000" stroked="false">
                <v:path arrowok="t"/>
                <v:fill type="solid"/>
              </v:shape>
            </v:group>
            <v:group style="position:absolute;left:7720;top:-319;width:10;height:20" coordorigin="7720,-319" coordsize="10,20">
              <v:shape style="position:absolute;left:7720;top:-319;width:10;height:20" coordorigin="7720,-319" coordsize="10,20" path="m7720,-300l7729,-300,7729,-319,7720,-319,7720,-300xe" filled="true" fillcolor="#000000" stroked="false">
                <v:path arrowok="t"/>
                <v:fill type="solid"/>
              </v:shape>
            </v:group>
            <v:group style="position:absolute;left:7720;top:-300;width:10;height:20" coordorigin="7720,-300" coordsize="10,20">
              <v:shape style="position:absolute;left:7720;top:-300;width:10;height:20" coordorigin="7720,-300" coordsize="10,20" path="m7720,-280l7729,-280,7729,-300,7720,-300,7720,-280xe" filled="true" fillcolor="#000000" stroked="false">
                <v:path arrowok="t"/>
                <v:fill type="solid"/>
              </v:shape>
            </v:group>
            <v:group style="position:absolute;left:7720;top:-280;width:10;height:20" coordorigin="7720,-280" coordsize="10,20">
              <v:shape style="position:absolute;left:7720;top:-280;width:10;height:20" coordorigin="7720,-280" coordsize="10,20" path="m7720,-261l7729,-261,7729,-280,7720,-280,7720,-261xe" filled="true" fillcolor="#000000" stroked="false">
                <v:path arrowok="t"/>
                <v:fill type="solid"/>
              </v:shape>
            </v:group>
            <v:group style="position:absolute;left:7720;top:-261;width:10;height:20" coordorigin="7720,-261" coordsize="10,20">
              <v:shape style="position:absolute;left:7720;top:-261;width:10;height:20" coordorigin="7720,-261" coordsize="10,20" path="m7720,-242l7729,-242,7729,-261,7720,-261,7720,-242xe" filled="true" fillcolor="#000000" stroked="false">
                <v:path arrowok="t"/>
                <v:fill type="solid"/>
              </v:shape>
            </v:group>
            <v:group style="position:absolute;left:7720;top:-242;width:10;height:20" coordorigin="7720,-242" coordsize="10,20">
              <v:shape style="position:absolute;left:7720;top:-242;width:10;height:20" coordorigin="7720,-242" coordsize="10,20" path="m7720,-223l7729,-223,7729,-242,7720,-242,7720,-223xe" filled="true" fillcolor="#000000" stroked="false">
                <v:path arrowok="t"/>
                <v:fill type="solid"/>
              </v:shape>
            </v:group>
            <v:group style="position:absolute;left:7720;top:-223;width:10;height:20" coordorigin="7720,-223" coordsize="10,20">
              <v:shape style="position:absolute;left:7720;top:-223;width:10;height:20" coordorigin="7720,-223" coordsize="10,20" path="m7720,-204l7729,-204,7729,-223,7720,-223,7720,-204xe" filled="true" fillcolor="#000000" stroked="false">
                <v:path arrowok="t"/>
                <v:fill type="solid"/>
              </v:shape>
            </v:group>
            <v:group style="position:absolute;left:7720;top:-204;width:10;height:20" coordorigin="7720,-204" coordsize="10,20">
              <v:shape style="position:absolute;left:7720;top:-204;width:10;height:20" coordorigin="7720,-204" coordsize="10,20" path="m7720,-184l7729,-184,7729,-204,7720,-204,7720,-184xe" filled="true" fillcolor="#000000" stroked="false">
                <v:path arrowok="t"/>
                <v:fill type="solid"/>
              </v:shape>
            </v:group>
            <v:group style="position:absolute;left:7720;top:-184;width:10;height:20" coordorigin="7720,-184" coordsize="10,20">
              <v:shape style="position:absolute;left:7720;top:-184;width:10;height:20" coordorigin="7720,-184" coordsize="10,20" path="m7720,-165l7729,-165,7729,-184,7720,-184,7720,-165xe" filled="true" fillcolor="#000000" stroked="false">
                <v:path arrowok="t"/>
                <v:fill type="solid"/>
              </v:shape>
            </v:group>
            <v:group style="position:absolute;left:7720;top:-165;width:10;height:20" coordorigin="7720,-165" coordsize="10,20">
              <v:shape style="position:absolute;left:7720;top:-165;width:10;height:20" coordorigin="7720,-165" coordsize="10,20" path="m7720,-146l7729,-146,7729,-165,7720,-165,7720,-146xe" filled="true" fillcolor="#000000" stroked="false">
                <v:path arrowok="t"/>
                <v:fill type="solid"/>
              </v:shape>
            </v:group>
            <v:group style="position:absolute;left:7720;top:-146;width:10;height:20" coordorigin="7720,-146" coordsize="10,20">
              <v:shape style="position:absolute;left:7720;top:-146;width:10;height:20" coordorigin="7720,-146" coordsize="10,20" path="m7720,-127l7729,-127,7729,-146,7720,-146,7720,-127xe" filled="true" fillcolor="#000000" stroked="false">
                <v:path arrowok="t"/>
                <v:fill type="solid"/>
              </v:shape>
            </v:group>
            <v:group style="position:absolute;left:7720;top:-127;width:10;height:20" coordorigin="7720,-127" coordsize="10,20">
              <v:shape style="position:absolute;left:7720;top:-127;width:10;height:20" coordorigin="7720,-127" coordsize="10,20" path="m7720,-108l7729,-108,7729,-127,7720,-127,7720,-108xe" filled="true" fillcolor="#000000" stroked="false">
                <v:path arrowok="t"/>
                <v:fill type="solid"/>
              </v:shape>
              <v:shape style="position:absolute;left:7720;top:-108;width:10;height:5" type="#_x0000_t75" stroked="false">
                <v:imagedata r:id="rId490" o:title=""/>
              </v:shape>
            </v:group>
            <v:group style="position:absolute;left:7720;top:-98;width:10;height:2" coordorigin="7720,-98" coordsize="10,2">
              <v:shape style="position:absolute;left:7720;top:-98;width:10;height:2" coordorigin="7720,-98" coordsize="10,0" path="m7720,-98l7729,-98e" filled="false" stroked="true" strokeweight=".47998pt" strokecolor="#000000">
                <v:path arrowok="t"/>
              </v:shape>
            </v:group>
            <v:group style="position:absolute;left:7729;top:-98;width:761;height:2" coordorigin="7729,-98" coordsize="761,2">
              <v:shape style="position:absolute;left:7729;top:-98;width:761;height:2" coordorigin="7729,-98" coordsize="761,0" path="m7729,-98l8490,-98e" filled="false" stroked="true" strokeweight=".47998pt" strokecolor="#000000">
                <v:path arrowok="t"/>
              </v:shape>
            </v:group>
            <v:group style="position:absolute;left:8490;top:-492;width:10;height:20" coordorigin="8490,-492" coordsize="10,20">
              <v:shape style="position:absolute;left:8490;top:-492;width:10;height:20" coordorigin="8490,-492" coordsize="10,20" path="m8490,-472l8500,-472,8500,-492,8490,-492,8490,-472xe" filled="true" fillcolor="#000000" stroked="false">
                <v:path arrowok="t"/>
                <v:fill type="solid"/>
              </v:shape>
            </v:group>
            <v:group style="position:absolute;left:8490;top:-472;width:10;height:20" coordorigin="8490,-472" coordsize="10,20">
              <v:shape style="position:absolute;left:8490;top:-472;width:10;height:20" coordorigin="8490,-472" coordsize="10,20" path="m8490,-453l8500,-453,8500,-472,8490,-472,8490,-453xe" filled="true" fillcolor="#000000" stroked="false">
                <v:path arrowok="t"/>
                <v:fill type="solid"/>
              </v:shape>
            </v:group>
            <v:group style="position:absolute;left:8490;top:-453;width:10;height:20" coordorigin="8490,-453" coordsize="10,20">
              <v:shape style="position:absolute;left:8490;top:-453;width:10;height:20" coordorigin="8490,-453" coordsize="10,20" path="m8490,-434l8500,-434,8500,-453,8490,-453,8490,-434xe" filled="true" fillcolor="#000000" stroked="false">
                <v:path arrowok="t"/>
                <v:fill type="solid"/>
              </v:shape>
            </v:group>
            <v:group style="position:absolute;left:8490;top:-434;width:10;height:20" coordorigin="8490,-434" coordsize="10,20">
              <v:shape style="position:absolute;left:8490;top:-434;width:10;height:20" coordorigin="8490,-434" coordsize="10,20" path="m8490,-415l8500,-415,8500,-434,8490,-434,8490,-415xe" filled="true" fillcolor="#000000" stroked="false">
                <v:path arrowok="t"/>
                <v:fill type="solid"/>
              </v:shape>
            </v:group>
            <v:group style="position:absolute;left:8490;top:-415;width:10;height:20" coordorigin="8490,-415" coordsize="10,20">
              <v:shape style="position:absolute;left:8490;top:-415;width:10;height:20" coordorigin="8490,-415" coordsize="10,20" path="m8490,-396l8500,-396,8500,-415,8490,-415,8490,-396xe" filled="true" fillcolor="#000000" stroked="false">
                <v:path arrowok="t"/>
                <v:fill type="solid"/>
              </v:shape>
            </v:group>
            <v:group style="position:absolute;left:8490;top:-396;width:10;height:20" coordorigin="8490,-396" coordsize="10,20">
              <v:shape style="position:absolute;left:8490;top:-396;width:10;height:20" coordorigin="8490,-396" coordsize="10,20" path="m8490,-376l8500,-376,8500,-396,8490,-396,8490,-376xe" filled="true" fillcolor="#000000" stroked="false">
                <v:path arrowok="t"/>
                <v:fill type="solid"/>
              </v:shape>
            </v:group>
            <v:group style="position:absolute;left:8490;top:-376;width:10;height:20" coordorigin="8490,-376" coordsize="10,20">
              <v:shape style="position:absolute;left:8490;top:-376;width:10;height:20" coordorigin="8490,-376" coordsize="10,20" path="m8490,-357l8500,-357,8500,-376,8490,-376,8490,-357xe" filled="true" fillcolor="#000000" stroked="false">
                <v:path arrowok="t"/>
                <v:fill type="solid"/>
              </v:shape>
            </v:group>
            <v:group style="position:absolute;left:8490;top:-357;width:10;height:20" coordorigin="8490,-357" coordsize="10,20">
              <v:shape style="position:absolute;left:8490;top:-357;width:10;height:20" coordorigin="8490,-357" coordsize="10,20" path="m8490,-338l8500,-338,8500,-357,8490,-357,8490,-338xe" filled="true" fillcolor="#000000" stroked="false">
                <v:path arrowok="t"/>
                <v:fill type="solid"/>
              </v:shape>
            </v:group>
            <v:group style="position:absolute;left:8490;top:-338;width:10;height:20" coordorigin="8490,-338" coordsize="10,20">
              <v:shape style="position:absolute;left:8490;top:-338;width:10;height:20" coordorigin="8490,-338" coordsize="10,20" path="m8490,-319l8500,-319,8500,-338,8490,-338,8490,-319xe" filled="true" fillcolor="#000000" stroked="false">
                <v:path arrowok="t"/>
                <v:fill type="solid"/>
              </v:shape>
            </v:group>
            <v:group style="position:absolute;left:8490;top:-319;width:10;height:20" coordorigin="8490,-319" coordsize="10,20">
              <v:shape style="position:absolute;left:8490;top:-319;width:10;height:20" coordorigin="8490,-319" coordsize="10,20" path="m8490,-300l8500,-300,8500,-319,8490,-319,8490,-300xe" filled="true" fillcolor="#000000" stroked="false">
                <v:path arrowok="t"/>
                <v:fill type="solid"/>
              </v:shape>
            </v:group>
            <v:group style="position:absolute;left:8490;top:-300;width:10;height:20" coordorigin="8490,-300" coordsize="10,20">
              <v:shape style="position:absolute;left:8490;top:-300;width:10;height:20" coordorigin="8490,-300" coordsize="10,20" path="m8490,-280l8500,-280,8500,-300,8490,-300,8490,-280xe" filled="true" fillcolor="#000000" stroked="false">
                <v:path arrowok="t"/>
                <v:fill type="solid"/>
              </v:shape>
            </v:group>
            <v:group style="position:absolute;left:8490;top:-280;width:10;height:20" coordorigin="8490,-280" coordsize="10,20">
              <v:shape style="position:absolute;left:8490;top:-280;width:10;height:20" coordorigin="8490,-280" coordsize="10,20" path="m8490,-261l8500,-261,8500,-280,8490,-280,8490,-261xe" filled="true" fillcolor="#000000" stroked="false">
                <v:path arrowok="t"/>
                <v:fill type="solid"/>
              </v:shape>
            </v:group>
            <v:group style="position:absolute;left:8490;top:-261;width:10;height:20" coordorigin="8490,-261" coordsize="10,20">
              <v:shape style="position:absolute;left:8490;top:-261;width:10;height:20" coordorigin="8490,-261" coordsize="10,20" path="m8490,-242l8500,-242,8500,-261,8490,-261,8490,-242xe" filled="true" fillcolor="#000000" stroked="false">
                <v:path arrowok="t"/>
                <v:fill type="solid"/>
              </v:shape>
            </v:group>
            <v:group style="position:absolute;left:8490;top:-242;width:10;height:20" coordorigin="8490,-242" coordsize="10,20">
              <v:shape style="position:absolute;left:8490;top:-242;width:10;height:20" coordorigin="8490,-242" coordsize="10,20" path="m8490,-223l8500,-223,8500,-242,8490,-242,8490,-223xe" filled="true" fillcolor="#000000" stroked="false">
                <v:path arrowok="t"/>
                <v:fill type="solid"/>
              </v:shape>
            </v:group>
            <v:group style="position:absolute;left:8490;top:-223;width:10;height:20" coordorigin="8490,-223" coordsize="10,20">
              <v:shape style="position:absolute;left:8490;top:-223;width:10;height:20" coordorigin="8490,-223" coordsize="10,20" path="m8490,-204l8500,-204,8500,-223,8490,-223,8490,-204xe" filled="true" fillcolor="#000000" stroked="false">
                <v:path arrowok="t"/>
                <v:fill type="solid"/>
              </v:shape>
            </v:group>
            <v:group style="position:absolute;left:8490;top:-204;width:10;height:20" coordorigin="8490,-204" coordsize="10,20">
              <v:shape style="position:absolute;left:8490;top:-204;width:10;height:20" coordorigin="8490,-204" coordsize="10,20" path="m8490,-184l8500,-184,8500,-204,8490,-204,8490,-184xe" filled="true" fillcolor="#000000" stroked="false">
                <v:path arrowok="t"/>
                <v:fill type="solid"/>
              </v:shape>
            </v:group>
            <v:group style="position:absolute;left:8490;top:-184;width:10;height:20" coordorigin="8490,-184" coordsize="10,20">
              <v:shape style="position:absolute;left:8490;top:-184;width:10;height:20" coordorigin="8490,-184" coordsize="10,20" path="m8490,-165l8500,-165,8500,-184,8490,-184,8490,-165xe" filled="true" fillcolor="#000000" stroked="false">
                <v:path arrowok="t"/>
                <v:fill type="solid"/>
              </v:shape>
            </v:group>
            <v:group style="position:absolute;left:8490;top:-165;width:10;height:20" coordorigin="8490,-165" coordsize="10,20">
              <v:shape style="position:absolute;left:8490;top:-165;width:10;height:20" coordorigin="8490,-165" coordsize="10,20" path="m8490,-146l8500,-146,8500,-165,8490,-165,8490,-146xe" filled="true" fillcolor="#000000" stroked="false">
                <v:path arrowok="t"/>
                <v:fill type="solid"/>
              </v:shape>
            </v:group>
            <v:group style="position:absolute;left:8490;top:-146;width:10;height:20" coordorigin="8490,-146" coordsize="10,20">
              <v:shape style="position:absolute;left:8490;top:-146;width:10;height:20" coordorigin="8490,-146" coordsize="10,20" path="m8490,-127l8500,-127,8500,-146,8490,-146,8490,-127xe" filled="true" fillcolor="#000000" stroked="false">
                <v:path arrowok="t"/>
                <v:fill type="solid"/>
              </v:shape>
            </v:group>
            <v:group style="position:absolute;left:8490;top:-127;width:10;height:20" coordorigin="8490,-127" coordsize="10,20">
              <v:shape style="position:absolute;left:8490;top:-127;width:10;height:20" coordorigin="8490,-127" coordsize="10,20" path="m8490,-108l8500,-108,8500,-127,8490,-127,8490,-108xe" filled="true" fillcolor="#000000" stroked="false">
                <v:path arrowok="t"/>
                <v:fill type="solid"/>
              </v:shape>
              <v:shape style="position:absolute;left:8490;top:-108;width:10;height:5" type="#_x0000_t75" stroked="false">
                <v:imagedata r:id="rId490" o:title=""/>
              </v:shape>
            </v:group>
            <v:group style="position:absolute;left:8490;top:-98;width:10;height:2" coordorigin="8490,-98" coordsize="10,2">
              <v:shape style="position:absolute;left:8490;top:-98;width:10;height:2" coordorigin="8490,-98" coordsize="10,0" path="m8490,-98l8500,-98e" filled="false" stroked="true" strokeweight=".47998pt" strokecolor="#000000">
                <v:path arrowok="t"/>
              </v:shape>
            </v:group>
            <v:group style="position:absolute;left:8500;top:-98;width:781;height:2" coordorigin="8500,-98" coordsize="781,2">
              <v:shape style="position:absolute;left:8500;top:-98;width:781;height:2" coordorigin="8500,-98" coordsize="781,0" path="m8500,-98l9280,-98e" filled="false" stroked="true" strokeweight=".47998pt" strokecolor="#000000">
                <v:path arrowok="t"/>
              </v:shape>
            </v:group>
            <v:group style="position:absolute;left:9280;top:-492;width:10;height:20" coordorigin="9280,-492" coordsize="10,20">
              <v:shape style="position:absolute;left:9280;top:-492;width:10;height:20" coordorigin="9280,-492" coordsize="10,20" path="m9280,-472l9290,-472,9290,-492,9280,-492,9280,-472xe" filled="true" fillcolor="#000000" stroked="false">
                <v:path arrowok="t"/>
                <v:fill type="solid"/>
              </v:shape>
            </v:group>
            <v:group style="position:absolute;left:9280;top:-472;width:10;height:20" coordorigin="9280,-472" coordsize="10,20">
              <v:shape style="position:absolute;left:9280;top:-472;width:10;height:20" coordorigin="9280,-472" coordsize="10,20" path="m9280,-453l9290,-453,9290,-472,9280,-472,9280,-453xe" filled="true" fillcolor="#000000" stroked="false">
                <v:path arrowok="t"/>
                <v:fill type="solid"/>
              </v:shape>
            </v:group>
            <v:group style="position:absolute;left:9280;top:-453;width:10;height:20" coordorigin="9280,-453" coordsize="10,20">
              <v:shape style="position:absolute;left:9280;top:-453;width:10;height:20" coordorigin="9280,-453" coordsize="10,20" path="m9280,-434l9290,-434,9290,-453,9280,-453,9280,-434xe" filled="true" fillcolor="#000000" stroked="false">
                <v:path arrowok="t"/>
                <v:fill type="solid"/>
              </v:shape>
            </v:group>
            <v:group style="position:absolute;left:9280;top:-434;width:10;height:20" coordorigin="9280,-434" coordsize="10,20">
              <v:shape style="position:absolute;left:9280;top:-434;width:10;height:20" coordorigin="9280,-434" coordsize="10,20" path="m9280,-415l9290,-415,9290,-434,9280,-434,9280,-415xe" filled="true" fillcolor="#000000" stroked="false">
                <v:path arrowok="t"/>
                <v:fill type="solid"/>
              </v:shape>
            </v:group>
            <v:group style="position:absolute;left:9280;top:-415;width:10;height:20" coordorigin="9280,-415" coordsize="10,20">
              <v:shape style="position:absolute;left:9280;top:-415;width:10;height:20" coordorigin="9280,-415" coordsize="10,20" path="m9280,-396l9290,-396,9290,-415,9280,-415,9280,-396xe" filled="true" fillcolor="#000000" stroked="false">
                <v:path arrowok="t"/>
                <v:fill type="solid"/>
              </v:shape>
            </v:group>
            <v:group style="position:absolute;left:9280;top:-396;width:10;height:20" coordorigin="9280,-396" coordsize="10,20">
              <v:shape style="position:absolute;left:9280;top:-396;width:10;height:20" coordorigin="9280,-396" coordsize="10,20" path="m9280,-376l9290,-376,9290,-396,9280,-396,9280,-376xe" filled="true" fillcolor="#000000" stroked="false">
                <v:path arrowok="t"/>
                <v:fill type="solid"/>
              </v:shape>
            </v:group>
            <v:group style="position:absolute;left:9280;top:-376;width:10;height:20" coordorigin="9280,-376" coordsize="10,20">
              <v:shape style="position:absolute;left:9280;top:-376;width:10;height:20" coordorigin="9280,-376" coordsize="10,20" path="m9280,-357l9290,-357,9290,-376,9280,-376,9280,-357xe" filled="true" fillcolor="#000000" stroked="false">
                <v:path arrowok="t"/>
                <v:fill type="solid"/>
              </v:shape>
            </v:group>
            <v:group style="position:absolute;left:9280;top:-357;width:10;height:20" coordorigin="9280,-357" coordsize="10,20">
              <v:shape style="position:absolute;left:9280;top:-357;width:10;height:20" coordorigin="9280,-357" coordsize="10,20" path="m9280,-338l9290,-338,9290,-357,9280,-357,9280,-338xe" filled="true" fillcolor="#000000" stroked="false">
                <v:path arrowok="t"/>
                <v:fill type="solid"/>
              </v:shape>
            </v:group>
            <v:group style="position:absolute;left:9280;top:-338;width:10;height:20" coordorigin="9280,-338" coordsize="10,20">
              <v:shape style="position:absolute;left:9280;top:-338;width:10;height:20" coordorigin="9280,-338" coordsize="10,20" path="m9280,-319l9290,-319,9290,-338,9280,-338,9280,-319xe" filled="true" fillcolor="#000000" stroked="false">
                <v:path arrowok="t"/>
                <v:fill type="solid"/>
              </v:shape>
            </v:group>
            <v:group style="position:absolute;left:9280;top:-319;width:10;height:20" coordorigin="9280,-319" coordsize="10,20">
              <v:shape style="position:absolute;left:9280;top:-319;width:10;height:20" coordorigin="9280,-319" coordsize="10,20" path="m9280,-300l9290,-300,9290,-319,9280,-319,9280,-300xe" filled="true" fillcolor="#000000" stroked="false">
                <v:path arrowok="t"/>
                <v:fill type="solid"/>
              </v:shape>
            </v:group>
            <v:group style="position:absolute;left:9280;top:-300;width:10;height:20" coordorigin="9280,-300" coordsize="10,20">
              <v:shape style="position:absolute;left:9280;top:-300;width:10;height:20" coordorigin="9280,-300" coordsize="10,20" path="m9280,-280l9290,-280,9290,-300,9280,-300,9280,-280xe" filled="true" fillcolor="#000000" stroked="false">
                <v:path arrowok="t"/>
                <v:fill type="solid"/>
              </v:shape>
            </v:group>
            <v:group style="position:absolute;left:9280;top:-280;width:10;height:20" coordorigin="9280,-280" coordsize="10,20">
              <v:shape style="position:absolute;left:9280;top:-280;width:10;height:20" coordorigin="9280,-280" coordsize="10,20" path="m9280,-261l9290,-261,9290,-280,9280,-280,9280,-261xe" filled="true" fillcolor="#000000" stroked="false">
                <v:path arrowok="t"/>
                <v:fill type="solid"/>
              </v:shape>
            </v:group>
            <v:group style="position:absolute;left:9280;top:-261;width:10;height:20" coordorigin="9280,-261" coordsize="10,20">
              <v:shape style="position:absolute;left:9280;top:-261;width:10;height:20" coordorigin="9280,-261" coordsize="10,20" path="m9280,-242l9290,-242,9290,-261,9280,-261,9280,-242xe" filled="true" fillcolor="#000000" stroked="false">
                <v:path arrowok="t"/>
                <v:fill type="solid"/>
              </v:shape>
            </v:group>
            <v:group style="position:absolute;left:9280;top:-242;width:10;height:20" coordorigin="9280,-242" coordsize="10,20">
              <v:shape style="position:absolute;left:9280;top:-242;width:10;height:20" coordorigin="9280,-242" coordsize="10,20" path="m9280,-223l9290,-223,9290,-242,9280,-242,9280,-223xe" filled="true" fillcolor="#000000" stroked="false">
                <v:path arrowok="t"/>
                <v:fill type="solid"/>
              </v:shape>
            </v:group>
            <v:group style="position:absolute;left:9280;top:-223;width:10;height:20" coordorigin="9280,-223" coordsize="10,20">
              <v:shape style="position:absolute;left:9280;top:-223;width:10;height:20" coordorigin="9280,-223" coordsize="10,20" path="m9280,-204l9290,-204,9290,-223,9280,-223,9280,-204xe" filled="true" fillcolor="#000000" stroked="false">
                <v:path arrowok="t"/>
                <v:fill type="solid"/>
              </v:shape>
            </v:group>
            <v:group style="position:absolute;left:9280;top:-204;width:10;height:20" coordorigin="9280,-204" coordsize="10,20">
              <v:shape style="position:absolute;left:9280;top:-204;width:10;height:20" coordorigin="9280,-204" coordsize="10,20" path="m9280,-184l9290,-184,9290,-204,9280,-204,9280,-184xe" filled="true" fillcolor="#000000" stroked="false">
                <v:path arrowok="t"/>
                <v:fill type="solid"/>
              </v:shape>
            </v:group>
            <v:group style="position:absolute;left:9280;top:-184;width:10;height:20" coordorigin="9280,-184" coordsize="10,20">
              <v:shape style="position:absolute;left:9280;top:-184;width:10;height:20" coordorigin="9280,-184" coordsize="10,20" path="m9280,-165l9290,-165,9290,-184,9280,-184,9280,-165xe" filled="true" fillcolor="#000000" stroked="false">
                <v:path arrowok="t"/>
                <v:fill type="solid"/>
              </v:shape>
            </v:group>
            <v:group style="position:absolute;left:9280;top:-165;width:10;height:20" coordorigin="9280,-165" coordsize="10,20">
              <v:shape style="position:absolute;left:9280;top:-165;width:10;height:20" coordorigin="9280,-165" coordsize="10,20" path="m9280,-146l9290,-146,9290,-165,9280,-165,9280,-146xe" filled="true" fillcolor="#000000" stroked="false">
                <v:path arrowok="t"/>
                <v:fill type="solid"/>
              </v:shape>
            </v:group>
            <v:group style="position:absolute;left:9280;top:-146;width:10;height:20" coordorigin="9280,-146" coordsize="10,20">
              <v:shape style="position:absolute;left:9280;top:-146;width:10;height:20" coordorigin="9280,-146" coordsize="10,20" path="m9280,-127l9290,-127,9290,-146,9280,-146,9280,-127xe" filled="true" fillcolor="#000000" stroked="false">
                <v:path arrowok="t"/>
                <v:fill type="solid"/>
              </v:shape>
            </v:group>
            <v:group style="position:absolute;left:9280;top:-127;width:10;height:20" coordorigin="9280,-127" coordsize="10,20">
              <v:shape style="position:absolute;left:9280;top:-127;width:10;height:20" coordorigin="9280,-127" coordsize="10,20" path="m9280,-108l9290,-108,9290,-127,9280,-127,9280,-108xe" filled="true" fillcolor="#000000" stroked="false">
                <v:path arrowok="t"/>
                <v:fill type="solid"/>
              </v:shape>
              <v:shape style="position:absolute;left:9280;top:-108;width:10;height:5" type="#_x0000_t75" stroked="false">
                <v:imagedata r:id="rId490" o:title=""/>
              </v:shape>
            </v:group>
            <v:group style="position:absolute;left:9280;top:-98;width:10;height:2" coordorigin="9280,-98" coordsize="10,2">
              <v:shape style="position:absolute;left:9280;top:-98;width:10;height:2" coordorigin="9280,-98" coordsize="10,0" path="m9280,-98l9290,-98e" filled="false" stroked="true" strokeweight=".47998pt" strokecolor="#000000">
                <v:path arrowok="t"/>
              </v:shape>
            </v:group>
            <v:group style="position:absolute;left:9290;top:-98;width:826;height:2" coordorigin="9290,-98" coordsize="826,2">
              <v:shape style="position:absolute;left:9290;top:-98;width:826;height:2" coordorigin="9290,-98" coordsize="826,0" path="m9290,-98l10116,-98e" filled="false" stroked="true" strokeweight=".47998pt" strokecolor="#000000">
                <v:path arrowok="t"/>
              </v:shape>
            </v:group>
            <v:group style="position:absolute;left:10116;top:-492;width:10;height:20" coordorigin="10116,-492" coordsize="10,20">
              <v:shape style="position:absolute;left:10116;top:-492;width:10;height:20" coordorigin="10116,-492" coordsize="10,20" path="m10116,-472l10125,-472,10125,-492,10116,-492,10116,-472xe" filled="true" fillcolor="#000000" stroked="false">
                <v:path arrowok="t"/>
                <v:fill type="solid"/>
              </v:shape>
            </v:group>
            <v:group style="position:absolute;left:10116;top:-472;width:10;height:20" coordorigin="10116,-472" coordsize="10,20">
              <v:shape style="position:absolute;left:10116;top:-472;width:10;height:20" coordorigin="10116,-472" coordsize="10,20" path="m10116,-453l10125,-453,10125,-472,10116,-472,10116,-453xe" filled="true" fillcolor="#000000" stroked="false">
                <v:path arrowok="t"/>
                <v:fill type="solid"/>
              </v:shape>
            </v:group>
            <v:group style="position:absolute;left:10116;top:-453;width:10;height:20" coordorigin="10116,-453" coordsize="10,20">
              <v:shape style="position:absolute;left:10116;top:-453;width:10;height:20" coordorigin="10116,-453" coordsize="10,20" path="m10116,-434l10125,-434,10125,-453,10116,-453,10116,-434xe" filled="true" fillcolor="#000000" stroked="false">
                <v:path arrowok="t"/>
                <v:fill type="solid"/>
              </v:shape>
            </v:group>
            <v:group style="position:absolute;left:10116;top:-434;width:10;height:20" coordorigin="10116,-434" coordsize="10,20">
              <v:shape style="position:absolute;left:10116;top:-434;width:10;height:20" coordorigin="10116,-434" coordsize="10,20" path="m10116,-415l10125,-415,10125,-434,10116,-434,10116,-415xe" filled="true" fillcolor="#000000" stroked="false">
                <v:path arrowok="t"/>
                <v:fill type="solid"/>
              </v:shape>
            </v:group>
            <v:group style="position:absolute;left:10116;top:-415;width:10;height:20" coordorigin="10116,-415" coordsize="10,20">
              <v:shape style="position:absolute;left:10116;top:-415;width:10;height:20" coordorigin="10116,-415" coordsize="10,20" path="m10116,-396l10125,-396,10125,-415,10116,-415,10116,-396xe" filled="true" fillcolor="#000000" stroked="false">
                <v:path arrowok="t"/>
                <v:fill type="solid"/>
              </v:shape>
            </v:group>
            <v:group style="position:absolute;left:10116;top:-396;width:10;height:20" coordorigin="10116,-396" coordsize="10,20">
              <v:shape style="position:absolute;left:10116;top:-396;width:10;height:20" coordorigin="10116,-396" coordsize="10,20" path="m10116,-376l10125,-376,10125,-396,10116,-396,10116,-376xe" filled="true" fillcolor="#000000" stroked="false">
                <v:path arrowok="t"/>
                <v:fill type="solid"/>
              </v:shape>
            </v:group>
            <v:group style="position:absolute;left:10116;top:-376;width:10;height:20" coordorigin="10116,-376" coordsize="10,20">
              <v:shape style="position:absolute;left:10116;top:-376;width:10;height:20" coordorigin="10116,-376" coordsize="10,20" path="m10116,-357l10125,-357,10125,-376,10116,-376,10116,-357xe" filled="true" fillcolor="#000000" stroked="false">
                <v:path arrowok="t"/>
                <v:fill type="solid"/>
              </v:shape>
            </v:group>
            <v:group style="position:absolute;left:10116;top:-357;width:10;height:20" coordorigin="10116,-357" coordsize="10,20">
              <v:shape style="position:absolute;left:10116;top:-357;width:10;height:20" coordorigin="10116,-357" coordsize="10,20" path="m10116,-338l10125,-338,10125,-357,10116,-357,10116,-338xe" filled="true" fillcolor="#000000" stroked="false">
                <v:path arrowok="t"/>
                <v:fill type="solid"/>
              </v:shape>
            </v:group>
            <v:group style="position:absolute;left:10116;top:-338;width:10;height:20" coordorigin="10116,-338" coordsize="10,20">
              <v:shape style="position:absolute;left:10116;top:-338;width:10;height:20" coordorigin="10116,-338" coordsize="10,20" path="m10116,-319l10125,-319,10125,-338,10116,-338,10116,-319xe" filled="true" fillcolor="#000000" stroked="false">
                <v:path arrowok="t"/>
                <v:fill type="solid"/>
              </v:shape>
            </v:group>
            <v:group style="position:absolute;left:10116;top:-319;width:10;height:20" coordorigin="10116,-319" coordsize="10,20">
              <v:shape style="position:absolute;left:10116;top:-319;width:10;height:20" coordorigin="10116,-319" coordsize="10,20" path="m10116,-300l10125,-300,10125,-319,10116,-319,10116,-300xe" filled="true" fillcolor="#000000" stroked="false">
                <v:path arrowok="t"/>
                <v:fill type="solid"/>
              </v:shape>
            </v:group>
            <v:group style="position:absolute;left:10116;top:-300;width:10;height:20" coordorigin="10116,-300" coordsize="10,20">
              <v:shape style="position:absolute;left:10116;top:-300;width:10;height:20" coordorigin="10116,-300" coordsize="10,20" path="m10116,-280l10125,-280,10125,-300,10116,-300,10116,-280xe" filled="true" fillcolor="#000000" stroked="false">
                <v:path arrowok="t"/>
                <v:fill type="solid"/>
              </v:shape>
            </v:group>
            <v:group style="position:absolute;left:10116;top:-280;width:10;height:20" coordorigin="10116,-280" coordsize="10,20">
              <v:shape style="position:absolute;left:10116;top:-280;width:10;height:20" coordorigin="10116,-280" coordsize="10,20" path="m10116,-261l10125,-261,10125,-280,10116,-280,10116,-261xe" filled="true" fillcolor="#000000" stroked="false">
                <v:path arrowok="t"/>
                <v:fill type="solid"/>
              </v:shape>
            </v:group>
            <v:group style="position:absolute;left:10116;top:-261;width:10;height:20" coordorigin="10116,-261" coordsize="10,20">
              <v:shape style="position:absolute;left:10116;top:-261;width:10;height:20" coordorigin="10116,-261" coordsize="10,20" path="m10116,-242l10125,-242,10125,-261,10116,-261,10116,-242xe" filled="true" fillcolor="#000000" stroked="false">
                <v:path arrowok="t"/>
                <v:fill type="solid"/>
              </v:shape>
            </v:group>
            <v:group style="position:absolute;left:10116;top:-242;width:10;height:20" coordorigin="10116,-242" coordsize="10,20">
              <v:shape style="position:absolute;left:10116;top:-242;width:10;height:20" coordorigin="10116,-242" coordsize="10,20" path="m10116,-223l10125,-223,10125,-242,10116,-242,10116,-223xe" filled="true" fillcolor="#000000" stroked="false">
                <v:path arrowok="t"/>
                <v:fill type="solid"/>
              </v:shape>
            </v:group>
            <v:group style="position:absolute;left:10116;top:-223;width:10;height:20" coordorigin="10116,-223" coordsize="10,20">
              <v:shape style="position:absolute;left:10116;top:-223;width:10;height:20" coordorigin="10116,-223" coordsize="10,20" path="m10116,-204l10125,-204,10125,-223,10116,-223,10116,-204xe" filled="true" fillcolor="#000000" stroked="false">
                <v:path arrowok="t"/>
                <v:fill type="solid"/>
              </v:shape>
            </v:group>
            <v:group style="position:absolute;left:10116;top:-204;width:10;height:20" coordorigin="10116,-204" coordsize="10,20">
              <v:shape style="position:absolute;left:10116;top:-204;width:10;height:20" coordorigin="10116,-204" coordsize="10,20" path="m10116,-184l10125,-184,10125,-204,10116,-204,10116,-184xe" filled="true" fillcolor="#000000" stroked="false">
                <v:path arrowok="t"/>
                <v:fill type="solid"/>
              </v:shape>
            </v:group>
            <v:group style="position:absolute;left:10116;top:-184;width:10;height:20" coordorigin="10116,-184" coordsize="10,20">
              <v:shape style="position:absolute;left:10116;top:-184;width:10;height:20" coordorigin="10116,-184" coordsize="10,20" path="m10116,-165l10125,-165,10125,-184,10116,-184,10116,-165xe" filled="true" fillcolor="#000000" stroked="false">
                <v:path arrowok="t"/>
                <v:fill type="solid"/>
              </v:shape>
            </v:group>
            <v:group style="position:absolute;left:10116;top:-165;width:10;height:20" coordorigin="10116,-165" coordsize="10,20">
              <v:shape style="position:absolute;left:10116;top:-165;width:10;height:20" coordorigin="10116,-165" coordsize="10,20" path="m10116,-146l10125,-146,10125,-165,10116,-165,10116,-146xe" filled="true" fillcolor="#000000" stroked="false">
                <v:path arrowok="t"/>
                <v:fill type="solid"/>
              </v:shape>
            </v:group>
            <v:group style="position:absolute;left:10116;top:-146;width:10;height:20" coordorigin="10116,-146" coordsize="10,20">
              <v:shape style="position:absolute;left:10116;top:-146;width:10;height:20" coordorigin="10116,-146" coordsize="10,20" path="m10116,-127l10125,-127,10125,-146,10116,-146,10116,-127xe" filled="true" fillcolor="#000000" stroked="false">
                <v:path arrowok="t"/>
                <v:fill type="solid"/>
              </v:shape>
            </v:group>
            <v:group style="position:absolute;left:10116;top:-127;width:10;height:20" coordorigin="10116,-127" coordsize="10,20">
              <v:shape style="position:absolute;left:10116;top:-127;width:10;height:20" coordorigin="10116,-127" coordsize="10,20" path="m10116,-108l10125,-108,10125,-127,10116,-127,10116,-108xe" filled="true" fillcolor="#000000" stroked="false">
                <v:path arrowok="t"/>
                <v:fill type="solid"/>
              </v:shape>
              <v:shape style="position:absolute;left:10116;top:-108;width:10;height:5" type="#_x0000_t75" stroked="false">
                <v:imagedata r:id="rId490" o:title=""/>
              </v:shape>
            </v:group>
            <v:group style="position:absolute;left:10116;top:-98;width:10;height:2" coordorigin="10116,-98" coordsize="10,2">
              <v:shape style="position:absolute;left:10116;top:-98;width:10;height:2" coordorigin="10116,-98" coordsize="10,0" path="m10116,-98l10125,-98e" filled="false" stroked="true" strokeweight=".47998pt" strokecolor="#000000">
                <v:path arrowok="t"/>
              </v:shape>
            </v:group>
            <v:group style="position:absolute;left:10125;top:-98;width:785;height:2" coordorigin="10125,-98" coordsize="785,2">
              <v:shape style="position:absolute;left:10125;top:-98;width:785;height:2" coordorigin="10125,-98" coordsize="785,0" path="m10125,-98l10910,-98e" filled="false" stroked="true" strokeweight=".47998pt" strokecolor="#000000">
                <v:path arrowok="t"/>
              </v:shape>
              <v:shape style="position:absolute;left:3903;top:-555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shape style="position:absolute;left:6649;top:-5550;width:10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本期增减变动</w:t>
                      </w:r>
                      <w:r>
                        <w:rPr>
                          <w:rFonts w:ascii="宋体" w:hAnsi="宋体" w:cs="宋体" w:eastAsia="宋体" w:hint="default"/>
                          <w:sz w:val="18"/>
                          <w:szCs w:val="18"/>
                        </w:rPr>
                      </w:r>
                    </w:p>
                  </w:txbxContent>
                </v:textbox>
                <w10:wrap type="none"/>
              </v:shape>
              <v:shape style="position:absolute;left:9736;top:-555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shape style="position:absolute;left:1894;top:-5351;width:3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687;top:-5152;width:3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455;top:-5152;width:494;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b/>
                          <w:bCs/>
                          <w:sz w:val="18"/>
                          <w:szCs w:val="18"/>
                        </w:rPr>
                        <w:t>比例</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xbxContent>
                </v:textbox>
                <w10:wrap type="none"/>
              </v:shape>
              <v:shape style="position:absolute;left:5291;top:-5228;width:543;height:413"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发行新</w:t>
                      </w:r>
                      <w:r>
                        <w:rPr>
                          <w:rFonts w:ascii="宋体" w:hAnsi="宋体" w:cs="宋体" w:eastAsia="宋体" w:hint="default"/>
                          <w:sz w:val="18"/>
                          <w:szCs w:val="18"/>
                        </w:rPr>
                      </w:r>
                    </w:p>
                    <w:p>
                      <w:pPr>
                        <w:spacing w:line="234" w:lineRule="exact" w:before="0"/>
                        <w:ind w:left="2" w:right="0" w:firstLine="0"/>
                        <w:jc w:val="center"/>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xbxContent>
                </v:textbox>
                <w10:wrap type="none"/>
              </v:shape>
              <v:shape style="position:absolute;left:6222;top:-5228;width:18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送</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xbxContent>
                </v:textbox>
                <w10:wrap type="none"/>
              </v:shape>
              <v:shape style="position:absolute;left:826;top:-4679;width:989;height:50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张靖</w:t>
                      </w:r>
                    </w:p>
                    <w:p>
                      <w:pPr>
                        <w:spacing w:line="243" w:lineRule="exact" w:before="83"/>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(4) </w:t>
                      </w:r>
                      <w:r>
                        <w:rPr>
                          <w:rFonts w:ascii="Arial Narrow" w:hAnsi="Arial Narrow" w:cs="Arial Narrow" w:eastAsia="Arial Narrow" w:hint="default"/>
                          <w:spacing w:val="5"/>
                          <w:sz w:val="18"/>
                          <w:szCs w:val="18"/>
                        </w:rPr>
                        <w:t> </w:t>
                      </w:r>
                      <w:r>
                        <w:rPr>
                          <w:rFonts w:ascii="宋体" w:hAnsi="宋体" w:cs="宋体" w:eastAsia="宋体" w:hint="default"/>
                          <w:sz w:val="18"/>
                          <w:szCs w:val="18"/>
                        </w:rPr>
                        <w:t>外资持股</w:t>
                      </w:r>
                    </w:p>
                  </w:txbxContent>
                </v:textbox>
                <w10:wrap type="none"/>
              </v:shape>
              <v:shape style="position:absolute;left:3747;top:-4745;width:1243;height:180" type="#_x0000_t202" filled="false" stroked="false">
                <v:textbox inset="0,0,0,0">
                  <w:txbxContent>
                    <w:p>
                      <w:pPr>
                        <w:tabs>
                          <w:tab w:pos="792"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106.40</w:t>
                        <w:tab/>
                        <w:t>3.5087</w:t>
                      </w:r>
                    </w:p>
                  </w:txbxContent>
                </v:textbox>
                <w10:wrap type="none"/>
              </v:shape>
              <v:shape style="position:absolute;left:1183;top:-3961;width:1801;height:97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其中：境外法人持股</w:t>
                      </w:r>
                    </w:p>
                    <w:p>
                      <w:pPr>
                        <w:spacing w:line="398" w:lineRule="exact" w:before="52"/>
                        <w:ind w:left="82" w:right="0" w:firstLine="458"/>
                        <w:jc w:val="left"/>
                        <w:rPr>
                          <w:rFonts w:ascii="宋体" w:hAnsi="宋体" w:cs="宋体" w:eastAsia="宋体" w:hint="default"/>
                          <w:sz w:val="18"/>
                          <w:szCs w:val="18"/>
                        </w:rPr>
                      </w:pPr>
                      <w:r>
                        <w:rPr>
                          <w:rFonts w:ascii="宋体" w:hAnsi="宋体" w:cs="宋体" w:eastAsia="宋体" w:hint="default"/>
                          <w:sz w:val="18"/>
                          <w:szCs w:val="18"/>
                        </w:rPr>
                        <w:t>境外自然人持股 有限售条件股份小计</w:t>
                      </w:r>
                    </w:p>
                  </w:txbxContent>
                </v:textbox>
                <w10:wrap type="none"/>
              </v:shape>
            </v:group>
            <w10:wrap type="none"/>
          </v:group>
        </w:pic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1"/>
          <w:sz w:val="21"/>
          <w:szCs w:val="21"/>
        </w:rPr>
        <w:t> </w:t>
      </w:r>
      <w:r>
        <w:rPr>
          <w:rFonts w:ascii="宋体" w:hAnsi="宋体" w:cs="宋体" w:eastAsia="宋体" w:hint="default"/>
          <w:sz w:val="21"/>
          <w:szCs w:val="21"/>
        </w:rPr>
        <w:t>报告期股本变动情况</w:t>
      </w:r>
    </w:p>
    <w:p>
      <w:pPr>
        <w:spacing w:line="348" w:lineRule="auto" w:before="171"/>
        <w:ind w:left="1218" w:right="1788" w:firstLine="525"/>
        <w:jc w:val="both"/>
        <w:rPr>
          <w:rFonts w:ascii="宋体" w:hAnsi="宋体" w:cs="宋体" w:eastAsia="宋体" w:hint="default"/>
          <w:sz w:val="21"/>
          <w:szCs w:val="21"/>
        </w:rPr>
      </w:pPr>
      <w:r>
        <w:rPr>
          <w:rFonts w:ascii="Arial Narrow" w:hAnsi="Arial Narrow" w:cs="Arial Narrow" w:eastAsia="Arial Narrow" w:hint="default"/>
          <w:sz w:val="21"/>
          <w:szCs w:val="21"/>
        </w:rPr>
        <w:t>2010</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Narrow" w:hAnsi="Arial Narrow" w:cs="Arial Narrow" w:eastAsia="Arial Narrow" w:hint="default"/>
          <w:sz w:val="21"/>
          <w:szCs w:val="21"/>
        </w:rPr>
        <w:t>23</w:t>
      </w:r>
      <w:r>
        <w:rPr>
          <w:rFonts w:ascii="Arial Narrow" w:hAnsi="Arial Narrow" w:cs="Arial Narrow" w:eastAsia="Arial Narrow" w:hint="default"/>
          <w:spacing w:val="3"/>
          <w:sz w:val="21"/>
          <w:szCs w:val="21"/>
        </w:rPr>
        <w:t> </w:t>
      </w:r>
      <w:r>
        <w:rPr>
          <w:rFonts w:ascii="宋体" w:hAnsi="宋体" w:cs="宋体" w:eastAsia="宋体" w:hint="default"/>
          <w:sz w:val="21"/>
          <w:szCs w:val="21"/>
        </w:rPr>
        <w:t>日经中国证券监督管理委员会证监许可</w:t>
      </w:r>
      <w:r>
        <w:rPr>
          <w:rFonts w:ascii="Arial Narrow" w:hAnsi="Arial Narrow" w:cs="Arial Narrow" w:eastAsia="Arial Narrow" w:hint="default"/>
          <w:sz w:val="21"/>
          <w:szCs w:val="21"/>
        </w:rPr>
        <w:t>[2010]1902</w:t>
      </w:r>
      <w:r>
        <w:rPr>
          <w:rFonts w:ascii="Arial Narrow" w:hAnsi="Arial Narrow" w:cs="Arial Narrow" w:eastAsia="Arial Narrow" w:hint="default"/>
          <w:spacing w:val="5"/>
          <w:sz w:val="21"/>
          <w:szCs w:val="21"/>
        </w:rPr>
        <w:t> </w:t>
      </w:r>
      <w:r>
        <w:rPr>
          <w:rFonts w:ascii="宋体" w:hAnsi="宋体" w:cs="宋体" w:eastAsia="宋体" w:hint="default"/>
          <w:spacing w:val="-6"/>
          <w:sz w:val="21"/>
          <w:szCs w:val="21"/>
        </w:rPr>
        <w:t>号文批复、</w:t>
      </w:r>
      <w:r>
        <w:rPr>
          <w:rFonts w:ascii="Arial Narrow" w:hAnsi="Arial Narrow" w:cs="Arial Narrow" w:eastAsia="Arial Narrow" w:hint="default"/>
          <w:spacing w:val="-6"/>
          <w:sz w:val="21"/>
          <w:szCs w:val="21"/>
        </w:rPr>
        <w:t>2011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 </w:t>
      </w:r>
      <w:r>
        <w:rPr>
          <w:rFonts w:ascii="Arial Narrow" w:hAnsi="Arial Narrow" w:cs="Arial Narrow" w:eastAsia="Arial Narrow" w:hint="default"/>
          <w:sz w:val="21"/>
          <w:szCs w:val="21"/>
        </w:rPr>
        <w:t>1</w:t>
      </w:r>
      <w:r>
        <w:rPr>
          <w:rFonts w:ascii="Arial Narrow" w:hAnsi="Arial Narrow" w:cs="Arial Narrow" w:eastAsia="Arial Narrow" w:hint="default"/>
          <w:w w:val="100"/>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Arial Narrow" w:hAnsi="Arial Narrow" w:cs="Arial Narrow" w:eastAsia="Arial Narrow" w:hint="default"/>
          <w:sz w:val="21"/>
          <w:szCs w:val="21"/>
        </w:rPr>
        <w:t>21</w:t>
      </w:r>
      <w:r>
        <w:rPr>
          <w:rFonts w:ascii="Arial Narrow" w:hAnsi="Arial Narrow" w:cs="Arial Narrow" w:eastAsia="Arial Narrow" w:hint="default"/>
          <w:spacing w:val="46"/>
          <w:sz w:val="21"/>
          <w:szCs w:val="21"/>
        </w:rPr>
        <w:t> </w:t>
      </w:r>
      <w:r>
        <w:rPr>
          <w:rFonts w:ascii="宋体" w:hAnsi="宋体" w:cs="宋体" w:eastAsia="宋体" w:hint="default"/>
          <w:sz w:val="21"/>
          <w:szCs w:val="21"/>
        </w:rPr>
        <w:t>日深圳证券交易所</w:t>
      </w:r>
      <w:r>
        <w:rPr>
          <w:rFonts w:ascii="Arial Narrow" w:hAnsi="Arial Narrow" w:cs="Arial Narrow" w:eastAsia="Arial Narrow" w:hint="default"/>
          <w:sz w:val="21"/>
          <w:szCs w:val="21"/>
        </w:rPr>
        <w:t>“</w:t>
      </w:r>
      <w:r>
        <w:rPr>
          <w:rFonts w:ascii="宋体" w:hAnsi="宋体" w:cs="宋体" w:eastAsia="宋体" w:hint="default"/>
          <w:sz w:val="21"/>
          <w:szCs w:val="21"/>
        </w:rPr>
        <w:t>深证上【</w:t>
      </w:r>
      <w:r>
        <w:rPr>
          <w:rFonts w:ascii="Arial Narrow" w:hAnsi="Arial Narrow" w:cs="Arial Narrow" w:eastAsia="Arial Narrow" w:hint="default"/>
          <w:sz w:val="21"/>
          <w:szCs w:val="21"/>
        </w:rPr>
        <w:t>2011</w:t>
      </w:r>
      <w:r>
        <w:rPr>
          <w:rFonts w:ascii="宋体" w:hAnsi="宋体" w:cs="宋体" w:eastAsia="宋体" w:hint="default"/>
          <w:sz w:val="21"/>
          <w:szCs w:val="21"/>
        </w:rPr>
        <w:t>】</w:t>
      </w:r>
      <w:r>
        <w:rPr>
          <w:rFonts w:ascii="Arial Narrow" w:hAnsi="Arial Narrow" w:cs="Arial Narrow" w:eastAsia="Arial Narrow" w:hint="default"/>
          <w:sz w:val="21"/>
          <w:szCs w:val="21"/>
        </w:rPr>
        <w:t>31</w:t>
      </w:r>
      <w:r>
        <w:rPr>
          <w:rFonts w:ascii="Arial Narrow" w:hAnsi="Arial Narrow" w:cs="Arial Narrow" w:eastAsia="Arial Narrow" w:hint="default"/>
          <w:spacing w:val="46"/>
          <w:sz w:val="21"/>
          <w:szCs w:val="21"/>
        </w:rPr>
        <w:t> </w:t>
      </w:r>
      <w:r>
        <w:rPr>
          <w:rFonts w:ascii="宋体" w:hAnsi="宋体" w:cs="宋体" w:eastAsia="宋体" w:hint="default"/>
          <w:spacing w:val="2"/>
          <w:sz w:val="21"/>
          <w:szCs w:val="21"/>
        </w:rPr>
        <w:t>号</w:t>
      </w:r>
      <w:r>
        <w:rPr>
          <w:rFonts w:ascii="Arial Narrow" w:hAnsi="Arial Narrow" w:cs="Arial Narrow" w:eastAsia="Arial Narrow" w:hint="default"/>
          <w:spacing w:val="2"/>
          <w:sz w:val="21"/>
          <w:szCs w:val="21"/>
        </w:rPr>
        <w:t>”</w:t>
      </w:r>
      <w:r>
        <w:rPr>
          <w:rFonts w:ascii="宋体" w:hAnsi="宋体" w:cs="宋体" w:eastAsia="宋体" w:hint="default"/>
          <w:spacing w:val="2"/>
          <w:sz w:val="21"/>
          <w:szCs w:val="21"/>
        </w:rPr>
        <w:t>文核准，公司首次公开发行人民币普通股</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Arial Narrow" w:hAnsi="Arial Narrow" w:cs="Arial Narrow" w:eastAsia="Arial Narrow" w:hint="default"/>
          <w:sz w:val="21"/>
          <w:szCs w:val="21"/>
        </w:rPr>
        <w:t>1,017.60 </w:t>
      </w:r>
      <w:r>
        <w:rPr>
          <w:rFonts w:ascii="Arial Narrow" w:hAnsi="Arial Narrow" w:cs="Arial Narrow" w:eastAsia="Arial Narrow" w:hint="default"/>
          <w:spacing w:val="9"/>
          <w:sz w:val="21"/>
          <w:szCs w:val="21"/>
        </w:rPr>
        <w:t> </w:t>
      </w:r>
      <w:r>
        <w:rPr>
          <w:rFonts w:ascii="宋体" w:hAnsi="宋体" w:cs="宋体" w:eastAsia="宋体" w:hint="default"/>
          <w:sz w:val="21"/>
          <w:szCs w:val="21"/>
        </w:rPr>
        <w:t>万股，每股面值</w:t>
      </w:r>
      <w:r>
        <w:rPr>
          <w:rFonts w:ascii="宋体" w:hAnsi="宋体" w:cs="宋体" w:eastAsia="宋体" w:hint="default"/>
          <w:spacing w:val="-52"/>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2"/>
          <w:sz w:val="21"/>
          <w:szCs w:val="21"/>
        </w:rPr>
        <w:t> </w:t>
      </w:r>
      <w:r>
        <w:rPr>
          <w:rFonts w:ascii="宋体" w:hAnsi="宋体" w:cs="宋体" w:eastAsia="宋体" w:hint="default"/>
          <w:sz w:val="21"/>
          <w:szCs w:val="21"/>
        </w:rPr>
        <w:t>元，并于</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 </w:t>
      </w:r>
      <w:r>
        <w:rPr>
          <w:rFonts w:ascii="Arial Narrow" w:hAnsi="Arial Narrow" w:cs="Arial Narrow" w:eastAsia="Arial Narrow" w:hint="default"/>
          <w:spacing w:val="11"/>
          <w:sz w:val="21"/>
          <w:szCs w:val="21"/>
        </w:rPr>
        <w:t> </w:t>
      </w:r>
      <w:r>
        <w:rPr>
          <w:rFonts w:ascii="宋体" w:hAnsi="宋体" w:cs="宋体" w:eastAsia="宋体" w:hint="default"/>
          <w:sz w:val="21"/>
          <w:szCs w:val="21"/>
        </w:rPr>
        <w:t>年 </w:t>
      </w:r>
      <w:r>
        <w:rPr>
          <w:rFonts w:ascii="Arial Narrow" w:hAnsi="Arial Narrow" w:cs="Arial Narrow" w:eastAsia="Arial Narrow" w:hint="default"/>
          <w:sz w:val="21"/>
          <w:szCs w:val="21"/>
        </w:rPr>
        <w:t>1</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1"/>
          <w:sz w:val="21"/>
          <w:szCs w:val="21"/>
        </w:rPr>
        <w:t> </w:t>
      </w:r>
      <w:r>
        <w:rPr>
          <w:rFonts w:ascii="Arial Narrow" w:hAnsi="Arial Narrow" w:cs="Arial Narrow" w:eastAsia="Arial Narrow" w:hint="default"/>
          <w:sz w:val="21"/>
          <w:szCs w:val="21"/>
        </w:rPr>
        <w:t>25 </w:t>
      </w:r>
      <w:r>
        <w:rPr>
          <w:rFonts w:ascii="Arial Narrow" w:hAnsi="Arial Narrow" w:cs="Arial Narrow" w:eastAsia="Arial Narrow" w:hint="default"/>
          <w:spacing w:val="7"/>
          <w:sz w:val="21"/>
          <w:szCs w:val="21"/>
        </w:rPr>
        <w:t> </w:t>
      </w:r>
      <w:r>
        <w:rPr>
          <w:rFonts w:ascii="宋体" w:hAnsi="宋体" w:cs="宋体" w:eastAsia="宋体" w:hint="default"/>
          <w:sz w:val="21"/>
          <w:szCs w:val="21"/>
        </w:rPr>
        <w:t>日在创业板上市，股票代码</w:t>
      </w:r>
      <w:r>
        <w:rPr>
          <w:rFonts w:ascii="Arial Narrow" w:hAnsi="Arial Narrow" w:cs="Arial Narrow" w:eastAsia="Arial Narrow" w:hint="default"/>
          <w:sz w:val="21"/>
          <w:szCs w:val="21"/>
        </w:rPr>
        <w:t>“300166”</w:t>
      </w:r>
      <w:r>
        <w:rPr>
          <w:rFonts w:ascii="宋体" w:hAnsi="宋体" w:cs="宋体" w:eastAsia="宋体" w:hint="default"/>
          <w:sz w:val="21"/>
          <w:szCs w:val="21"/>
        </w:rPr>
        <w:t>，</w:t>
      </w:r>
    </w:p>
    <w:p>
      <w:pPr>
        <w:spacing w:before="24"/>
        <w:ind w:left="1218" w:right="0" w:firstLine="0"/>
        <w:jc w:val="left"/>
        <w:rPr>
          <w:rFonts w:ascii="宋体" w:hAnsi="宋体" w:cs="宋体" w:eastAsia="宋体" w:hint="default"/>
          <w:sz w:val="21"/>
          <w:szCs w:val="21"/>
        </w:rPr>
      </w:pPr>
      <w:r>
        <w:rPr>
          <w:rFonts w:ascii="宋体" w:hAnsi="宋体" w:cs="宋体" w:eastAsia="宋体" w:hint="default"/>
          <w:sz w:val="21"/>
          <w:szCs w:val="21"/>
        </w:rPr>
        <w:t>发行后总股本 </w:t>
      </w:r>
      <w:r>
        <w:rPr>
          <w:rFonts w:ascii="Arial Narrow" w:hAnsi="Arial Narrow" w:cs="Arial Narrow" w:eastAsia="Arial Narrow" w:hint="default"/>
          <w:sz w:val="21"/>
          <w:szCs w:val="21"/>
        </w:rPr>
        <w:t>4,050</w:t>
      </w:r>
      <w:r>
        <w:rPr>
          <w:rFonts w:ascii="Arial Narrow" w:hAnsi="Arial Narrow" w:cs="Arial Narrow" w:eastAsia="Arial Narrow" w:hint="default"/>
          <w:spacing w:val="23"/>
          <w:sz w:val="21"/>
          <w:szCs w:val="21"/>
        </w:rPr>
        <w:t> </w:t>
      </w:r>
      <w:r>
        <w:rPr>
          <w:rFonts w:ascii="宋体" w:hAnsi="宋体" w:cs="宋体" w:eastAsia="宋体" w:hint="default"/>
          <w:spacing w:val="-10"/>
          <w:sz w:val="21"/>
          <w:szCs w:val="21"/>
        </w:rPr>
        <w:t>万股。募集资金到位情况业经北京兴华会计师事务所（</w:t>
      </w:r>
      <w:r>
        <w:rPr>
          <w:rFonts w:ascii="Arial Narrow" w:hAnsi="Arial Narrow" w:cs="Arial Narrow" w:eastAsia="Arial Narrow" w:hint="default"/>
          <w:spacing w:val="-10"/>
          <w:sz w:val="21"/>
          <w:szCs w:val="21"/>
        </w:rPr>
        <w:t>2011</w:t>
      </w:r>
      <w:r>
        <w:rPr>
          <w:rFonts w:ascii="宋体" w:hAnsi="宋体" w:cs="宋体" w:eastAsia="宋体" w:hint="default"/>
          <w:spacing w:val="-10"/>
          <w:sz w:val="21"/>
          <w:szCs w:val="21"/>
        </w:rPr>
        <w:t>）京会兴（验）</w:t>
      </w:r>
    </w:p>
    <w:p>
      <w:pPr>
        <w:spacing w:before="128"/>
        <w:ind w:left="1218" w:right="0" w:firstLine="0"/>
        <w:jc w:val="left"/>
        <w:rPr>
          <w:rFonts w:ascii="宋体" w:hAnsi="宋体" w:cs="宋体" w:eastAsia="宋体" w:hint="default"/>
          <w:sz w:val="21"/>
          <w:szCs w:val="21"/>
        </w:rPr>
      </w:pPr>
      <w:r>
        <w:rPr>
          <w:rFonts w:ascii="宋体" w:hAnsi="宋体" w:cs="宋体" w:eastAsia="宋体" w:hint="default"/>
          <w:sz w:val="21"/>
          <w:szCs w:val="21"/>
        </w:rPr>
        <w:t>字第</w:t>
      </w:r>
      <w:r>
        <w:rPr>
          <w:rFonts w:ascii="宋体" w:hAnsi="宋体" w:cs="宋体" w:eastAsia="宋体" w:hint="default"/>
          <w:spacing w:val="-53"/>
          <w:sz w:val="21"/>
          <w:szCs w:val="21"/>
        </w:rPr>
        <w:t> </w:t>
      </w:r>
      <w:r>
        <w:rPr>
          <w:rFonts w:ascii="Arial Narrow" w:hAnsi="Arial Narrow" w:cs="Arial Narrow" w:eastAsia="Arial Narrow" w:hint="default"/>
          <w:sz w:val="21"/>
          <w:szCs w:val="21"/>
        </w:rPr>
        <w:t>5-002</w:t>
      </w:r>
      <w:r>
        <w:rPr>
          <w:rFonts w:ascii="Arial Narrow" w:hAnsi="Arial Narrow" w:cs="Arial Narrow" w:eastAsia="Arial Narrow" w:hint="default"/>
          <w:spacing w:val="3"/>
          <w:sz w:val="21"/>
          <w:szCs w:val="21"/>
        </w:rPr>
        <w:t> </w:t>
      </w:r>
      <w:r>
        <w:rPr>
          <w:rFonts w:ascii="宋体" w:hAnsi="宋体" w:cs="宋体" w:eastAsia="宋体" w:hint="default"/>
          <w:sz w:val="21"/>
          <w:szCs w:val="21"/>
        </w:rPr>
        <w:t>号验资报告进行审验。</w:t>
      </w:r>
    </w:p>
    <w:p>
      <w:pPr>
        <w:spacing w:line="240" w:lineRule="auto" w:before="2"/>
        <w:rPr>
          <w:rFonts w:ascii="宋体" w:hAnsi="宋体" w:cs="宋体" w:eastAsia="宋体" w:hint="default"/>
          <w:sz w:val="17"/>
          <w:szCs w:val="17"/>
        </w:rPr>
      </w:pPr>
    </w:p>
    <w:p>
      <w:pPr>
        <w:spacing w:before="0"/>
        <w:ind w:left="1218" w:right="0" w:firstLine="0"/>
        <w:jc w:val="left"/>
        <w:rPr>
          <w:rFonts w:ascii="宋体" w:hAnsi="宋体" w:cs="宋体" w:eastAsia="宋体" w:hint="default"/>
          <w:sz w:val="21"/>
          <w:szCs w:val="21"/>
        </w:rPr>
      </w:pPr>
      <w:r>
        <w:rPr/>
        <w:pict>
          <v:shape style="position:absolute;margin-left:175.699997pt;margin-top:45.863678pt;width:.48001pt;height:.12pt;mso-position-horizontal-relative:page;mso-position-vertical-relative:paragraph;z-index:13096" type="#_x0000_t75" stroked="false">
            <v:imagedata r:id="rId521" o:title=""/>
          </v:shape>
        </w:pict>
      </w:r>
      <w:r>
        <w:rPr/>
        <w:pict>
          <v:shape style="position:absolute;margin-left:259.489990pt;margin-top:45.863678pt;width:.47998pt;height:.12pt;mso-position-horizontal-relative:page;mso-position-vertical-relative:paragraph;z-index:13120" type="#_x0000_t75" stroked="false">
            <v:imagedata r:id="rId521" o:title=""/>
          </v:shape>
        </w:pict>
      </w:r>
      <w:r>
        <w:rPr/>
        <w:pict>
          <v:shape style="position:absolute;margin-left:344.470001pt;margin-top:45.863678pt;width:.48001pt;height:.12pt;mso-position-horizontal-relative:page;mso-position-vertical-relative:paragraph;z-index:13144" type="#_x0000_t75" stroked="false">
            <v:imagedata r:id="rId521" o:title=""/>
          </v:shape>
        </w:pict>
      </w:r>
      <w:r>
        <w:rPr/>
        <w:pict>
          <v:shape style="position:absolute;margin-left:425.589996pt;margin-top:45.863678pt;width:.47998pt;height:.12pt;mso-position-horizontal-relative:page;mso-position-vertical-relative:paragraph;z-index:13168" type="#_x0000_t75" stroked="false">
            <v:imagedata r:id="rId521" o:title=""/>
          </v:shape>
        </w:pict>
      </w:r>
      <w:r>
        <w:rPr>
          <w:rFonts w:ascii="Arial Narrow" w:hAnsi="Arial Narrow" w:cs="Arial Narrow" w:eastAsia="Arial Narrow" w:hint="default"/>
          <w:b/>
          <w:bCs/>
          <w:sz w:val="21"/>
          <w:szCs w:val="21"/>
        </w:rPr>
        <w:t>20</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095" w:type="dxa"/>
        <w:tblLayout w:type="fixed"/>
        <w:tblCellMar>
          <w:top w:w="0" w:type="dxa"/>
          <w:left w:w="0" w:type="dxa"/>
          <w:bottom w:w="0" w:type="dxa"/>
          <w:right w:w="0" w:type="dxa"/>
        </w:tblCellMar>
        <w:tblLook w:val="01E0"/>
      </w:tblPr>
      <w:tblGrid>
        <w:gridCol w:w="1843"/>
        <w:gridCol w:w="1676"/>
        <w:gridCol w:w="1700"/>
        <w:gridCol w:w="1622"/>
        <w:gridCol w:w="1702"/>
      </w:tblGrid>
      <w:tr>
        <w:trPr>
          <w:trHeight w:val="396" w:hRule="exact"/>
        </w:trPr>
        <w:tc>
          <w:tcPr>
            <w:tcW w:w="18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696"/>
              <w:jc w:val="right"/>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10"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22"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3" w:right="0"/>
              <w:jc w:val="left"/>
              <w:rPr>
                <w:rFonts w:ascii="宋体" w:hAnsi="宋体" w:cs="宋体" w:eastAsia="宋体" w:hint="default"/>
                <w:sz w:val="21"/>
                <w:szCs w:val="21"/>
              </w:rPr>
            </w:pPr>
            <w:r>
              <w:rPr>
                <w:rFonts w:ascii="宋体" w:hAnsi="宋体" w:cs="宋体" w:eastAsia="宋体" w:hint="default"/>
                <w:b/>
                <w:bCs/>
                <w:sz w:val="21"/>
                <w:szCs w:val="21"/>
              </w:rPr>
              <w:t>本期支付</w:t>
            </w:r>
            <w:r>
              <w:rPr>
                <w:rFonts w:ascii="宋体" w:hAnsi="宋体" w:cs="宋体" w:eastAsia="宋体" w:hint="default"/>
                <w:sz w:val="21"/>
                <w:szCs w:val="21"/>
              </w:rPr>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425"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93" w:hRule="exact"/>
        </w:trPr>
        <w:tc>
          <w:tcPr>
            <w:tcW w:w="184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6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272,564.86</w:t>
            </w:r>
            <w:r>
              <w:rPr>
                <w:rFonts w:ascii="Arial Narrow"/>
                <w:sz w:val="21"/>
              </w:rPr>
            </w:r>
          </w:p>
        </w:tc>
        <w:tc>
          <w:tcPr>
            <w:tcW w:w="17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388" w:right="0"/>
              <w:jc w:val="left"/>
              <w:rPr>
                <w:rFonts w:ascii="Arial Narrow" w:hAnsi="Arial Narrow" w:cs="Arial Narrow" w:eastAsia="Arial Narrow" w:hint="default"/>
                <w:sz w:val="21"/>
                <w:szCs w:val="21"/>
              </w:rPr>
            </w:pPr>
            <w:r>
              <w:rPr>
                <w:rFonts w:ascii="Arial Narrow"/>
                <w:sz w:val="21"/>
              </w:rPr>
              <w:t>516,908,112.47</w:t>
            </w:r>
          </w:p>
        </w:tc>
        <w:tc>
          <w:tcPr>
            <w:tcW w:w="16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70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left="391" w:right="0"/>
              <w:jc w:val="left"/>
              <w:rPr>
                <w:rFonts w:ascii="Arial Narrow" w:hAnsi="Arial Narrow" w:cs="Arial Narrow" w:eastAsia="Arial Narrow" w:hint="default"/>
                <w:sz w:val="21"/>
                <w:szCs w:val="21"/>
              </w:rPr>
            </w:pPr>
            <w:r>
              <w:rPr>
                <w:rFonts w:ascii="Arial Narrow"/>
                <w:sz w:val="21"/>
              </w:rPr>
              <w:t>517,180,677.33</w:t>
            </w:r>
          </w:p>
        </w:tc>
      </w:tr>
      <w:tr>
        <w:trPr>
          <w:trHeight w:val="506" w:hRule="exact"/>
        </w:trPr>
        <w:tc>
          <w:tcPr>
            <w:tcW w:w="3519"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700" w:type="dxa"/>
            <w:tcBorders>
              <w:top w:val="nil" w:sz="6" w:space="0" w:color="auto"/>
              <w:left w:val="single" w:sz="4" w:space="0" w:color="000000"/>
              <w:bottom w:val="nil" w:sz="6" w:space="0" w:color="auto"/>
              <w:right w:val="single" w:sz="4" w:space="0" w:color="000000"/>
            </w:tcBorders>
          </w:tcPr>
          <w:p>
            <w:pPr/>
          </w:p>
        </w:tc>
        <w:tc>
          <w:tcPr>
            <w:tcW w:w="1622" w:type="dxa"/>
            <w:vMerge/>
            <w:tcBorders>
              <w:left w:val="single" w:sz="4" w:space="0" w:color="000000"/>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843"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696"/>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272,564.86</w:t>
            </w:r>
            <w:r>
              <w:rPr>
                <w:rFonts w:ascii="Arial Narrow"/>
                <w:sz w:val="21"/>
              </w:rPr>
            </w:r>
          </w:p>
        </w:tc>
        <w:tc>
          <w:tcPr>
            <w:tcW w:w="17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388" w:right="0"/>
              <w:jc w:val="left"/>
              <w:rPr>
                <w:rFonts w:ascii="Arial Narrow" w:hAnsi="Arial Narrow" w:cs="Arial Narrow" w:eastAsia="Arial Narrow" w:hint="default"/>
                <w:sz w:val="21"/>
                <w:szCs w:val="21"/>
              </w:rPr>
            </w:pPr>
            <w:r>
              <w:rPr>
                <w:rFonts w:ascii="Arial Narrow"/>
                <w:b/>
                <w:sz w:val="21"/>
              </w:rPr>
              <w:t>516,908,112.47</w:t>
            </w:r>
            <w:r>
              <w:rPr>
                <w:rFonts w:ascii="Arial Narrow"/>
                <w:sz w:val="21"/>
              </w:rPr>
            </w:r>
          </w:p>
        </w:tc>
        <w:tc>
          <w:tcPr>
            <w:tcW w:w="1622"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left="391" w:right="0"/>
              <w:jc w:val="left"/>
              <w:rPr>
                <w:rFonts w:ascii="Arial Narrow" w:hAnsi="Arial Narrow" w:cs="Arial Narrow" w:eastAsia="Arial Narrow" w:hint="default"/>
                <w:sz w:val="21"/>
                <w:szCs w:val="21"/>
              </w:rPr>
            </w:pPr>
            <w:r>
              <w:rPr>
                <w:rFonts w:ascii="Arial Narrow"/>
                <w:b/>
                <w:sz w:val="21"/>
              </w:rPr>
              <w:t>517,180,677.33</w:t>
            </w:r>
            <w:r>
              <w:rPr>
                <w:rFonts w:ascii="Arial Narrow"/>
                <w:sz w:val="21"/>
              </w:rPr>
            </w:r>
          </w:p>
        </w:tc>
      </w:tr>
    </w:tbl>
    <w:p>
      <w:pPr>
        <w:spacing w:line="240" w:lineRule="auto" w:before="1"/>
        <w:rPr>
          <w:rFonts w:ascii="宋体" w:hAnsi="宋体" w:cs="宋体" w:eastAsia="宋体" w:hint="default"/>
          <w:b/>
          <w:bCs/>
          <w:sz w:val="7"/>
          <w:szCs w:val="7"/>
        </w:rPr>
      </w:pPr>
    </w:p>
    <w:p>
      <w:pPr>
        <w:spacing w:before="36"/>
        <w:ind w:left="1743" w:right="0" w:firstLine="0"/>
        <w:jc w:val="left"/>
        <w:rPr>
          <w:rFonts w:ascii="宋体" w:hAnsi="宋体" w:cs="宋体" w:eastAsia="宋体" w:hint="default"/>
          <w:sz w:val="21"/>
          <w:szCs w:val="21"/>
        </w:rPr>
      </w:pPr>
      <w:r>
        <w:rPr/>
        <w:pict>
          <v:group style="position:absolute;margin-left:84.503998pt;margin-top:-49.896282pt;width:426.45pt;height:25.35pt;mso-position-horizontal-relative:page;mso-position-vertical-relative:paragraph;z-index:-1147456" coordorigin="1690,-998" coordsize="8529,507">
            <v:shape style="position:absolute;left:1690;top:-998;width:1843;height:110" type="#_x0000_t75" stroked="false">
              <v:imagedata r:id="rId522" o:title=""/>
            </v:shape>
            <v:shape style="position:absolute;left:3509;top:-902;width:1690;height:14" type="#_x0000_t75" stroked="false">
              <v:imagedata r:id="rId523" o:title=""/>
            </v:shape>
            <v:shape style="position:absolute;left:5185;top:-902;width:1714;height:14" type="#_x0000_t75" stroked="false">
              <v:imagedata r:id="rId524" o:title=""/>
            </v:shape>
            <v:shape style="position:absolute;left:6885;top:-902;width:1637;height:14" type="#_x0000_t75" stroked="false">
              <v:imagedata r:id="rId525" o:title=""/>
            </v:shape>
            <v:shape style="position:absolute;left:8507;top:-897;width:1712;height:10" type="#_x0000_t75" stroked="false">
              <v:imagedata r:id="rId526" o:title=""/>
            </v:shape>
            <v:group style="position:absolute;left:3514;top:-888;width:10;height:20" coordorigin="3514,-888" coordsize="10,20">
              <v:shape style="position:absolute;left:3514;top:-888;width:10;height:20" coordorigin="3514,-888" coordsize="10,20" path="m3514,-868l3524,-868,3524,-888,3514,-888,3514,-868xe" filled="true" fillcolor="#000000" stroked="false">
                <v:path arrowok="t"/>
                <v:fill type="solid"/>
              </v:shape>
            </v:group>
            <v:group style="position:absolute;left:3514;top:-868;width:10;height:20" coordorigin="3514,-868" coordsize="10,20">
              <v:shape style="position:absolute;left:3514;top:-868;width:10;height:20" coordorigin="3514,-868" coordsize="10,20" path="m3514,-849l3524,-849,3524,-868,3514,-868,3514,-849xe" filled="true" fillcolor="#000000" stroked="false">
                <v:path arrowok="t"/>
                <v:fill type="solid"/>
              </v:shape>
            </v:group>
            <v:group style="position:absolute;left:3514;top:-849;width:10;height:20" coordorigin="3514,-849" coordsize="10,20">
              <v:shape style="position:absolute;left:3514;top:-849;width:10;height:20" coordorigin="3514,-849" coordsize="10,20" path="m3514,-830l3524,-830,3524,-849,3514,-849,3514,-830xe" filled="true" fillcolor="#000000" stroked="false">
                <v:path arrowok="t"/>
                <v:fill type="solid"/>
              </v:shape>
            </v:group>
            <v:group style="position:absolute;left:3514;top:-830;width:10;height:20" coordorigin="3514,-830" coordsize="10,20">
              <v:shape style="position:absolute;left:3514;top:-830;width:10;height:20" coordorigin="3514,-830" coordsize="10,20" path="m3514,-811l3524,-811,3524,-830,3514,-830,3514,-811xe" filled="true" fillcolor="#000000" stroked="false">
                <v:path arrowok="t"/>
                <v:fill type="solid"/>
              </v:shape>
            </v:group>
            <v:group style="position:absolute;left:3514;top:-811;width:10;height:20" coordorigin="3514,-811" coordsize="10,20">
              <v:shape style="position:absolute;left:3514;top:-811;width:10;height:20" coordorigin="3514,-811" coordsize="10,20" path="m3514,-792l3524,-792,3524,-811,3514,-811,3514,-792xe" filled="true" fillcolor="#000000" stroked="false">
                <v:path arrowok="t"/>
                <v:fill type="solid"/>
              </v:shape>
            </v:group>
            <v:group style="position:absolute;left:3514;top:-792;width:10;height:20" coordorigin="3514,-792" coordsize="10,20">
              <v:shape style="position:absolute;left:3514;top:-792;width:10;height:20" coordorigin="3514,-792" coordsize="10,20" path="m3514,-772l3524,-772,3524,-792,3514,-792,3514,-772xe" filled="true" fillcolor="#000000" stroked="false">
                <v:path arrowok="t"/>
                <v:fill type="solid"/>
              </v:shape>
            </v:group>
            <v:group style="position:absolute;left:3514;top:-772;width:10;height:20" coordorigin="3514,-772" coordsize="10,20">
              <v:shape style="position:absolute;left:3514;top:-772;width:10;height:20" coordorigin="3514,-772" coordsize="10,20" path="m3514,-753l3524,-753,3524,-772,3514,-772,3514,-753xe" filled="true" fillcolor="#000000" stroked="false">
                <v:path arrowok="t"/>
                <v:fill type="solid"/>
              </v:shape>
            </v:group>
            <v:group style="position:absolute;left:3514;top:-753;width:10;height:20" coordorigin="3514,-753" coordsize="10,20">
              <v:shape style="position:absolute;left:3514;top:-753;width:10;height:20" coordorigin="3514,-753" coordsize="10,20" path="m3514,-734l3524,-734,3524,-753,3514,-753,3514,-734xe" filled="true" fillcolor="#000000" stroked="false">
                <v:path arrowok="t"/>
                <v:fill type="solid"/>
              </v:shape>
            </v:group>
            <v:group style="position:absolute;left:3514;top:-734;width:10;height:20" coordorigin="3514,-734" coordsize="10,20">
              <v:shape style="position:absolute;left:3514;top:-734;width:10;height:20" coordorigin="3514,-734" coordsize="10,20" path="m3514,-715l3524,-715,3524,-734,3514,-734,3514,-715xe" filled="true" fillcolor="#000000" stroked="false">
                <v:path arrowok="t"/>
                <v:fill type="solid"/>
              </v:shape>
            </v:group>
            <v:group style="position:absolute;left:3514;top:-715;width:10;height:20" coordorigin="3514,-715" coordsize="10,20">
              <v:shape style="position:absolute;left:3514;top:-715;width:10;height:20" coordorigin="3514,-715" coordsize="10,20" path="m3514,-696l3524,-696,3524,-715,3514,-715,3514,-696xe" filled="true" fillcolor="#000000" stroked="false">
                <v:path arrowok="t"/>
                <v:fill type="solid"/>
              </v:shape>
            </v:group>
            <v:group style="position:absolute;left:3514;top:-696;width:10;height:20" coordorigin="3514,-696" coordsize="10,20">
              <v:shape style="position:absolute;left:3514;top:-696;width:10;height:20" coordorigin="3514,-696" coordsize="10,20" path="m3514,-676l3524,-676,3524,-696,3514,-696,3514,-676xe" filled="true" fillcolor="#000000" stroked="false">
                <v:path arrowok="t"/>
                <v:fill type="solid"/>
              </v:shape>
            </v:group>
            <v:group style="position:absolute;left:3514;top:-676;width:10;height:20" coordorigin="3514,-676" coordsize="10,20">
              <v:shape style="position:absolute;left:3514;top:-676;width:10;height:20" coordorigin="3514,-676" coordsize="10,20" path="m3514,-657l3524,-657,3524,-676,3514,-676,3514,-657xe" filled="true" fillcolor="#000000" stroked="false">
                <v:path arrowok="t"/>
                <v:fill type="solid"/>
              </v:shape>
            </v:group>
            <v:group style="position:absolute;left:3514;top:-657;width:10;height:20" coordorigin="3514,-657" coordsize="10,20">
              <v:shape style="position:absolute;left:3514;top:-657;width:10;height:20" coordorigin="3514,-657" coordsize="10,20" path="m3514,-638l3524,-638,3524,-657,3514,-657,3514,-638xe" filled="true" fillcolor="#000000" stroked="false">
                <v:path arrowok="t"/>
                <v:fill type="solid"/>
              </v:shape>
            </v:group>
            <v:group style="position:absolute;left:3514;top:-638;width:10;height:20" coordorigin="3514,-638" coordsize="10,20">
              <v:shape style="position:absolute;left:3514;top:-638;width:10;height:20" coordorigin="3514,-638" coordsize="10,20" path="m3514,-619l3524,-619,3524,-638,3514,-638,3514,-619xe" filled="true" fillcolor="#000000" stroked="false">
                <v:path arrowok="t"/>
                <v:fill type="solid"/>
              </v:shape>
            </v:group>
            <v:group style="position:absolute;left:3514;top:-619;width:10;height:20" coordorigin="3514,-619" coordsize="10,20">
              <v:shape style="position:absolute;left:3514;top:-619;width:10;height:20" coordorigin="3514,-619" coordsize="10,20" path="m3514,-600l3524,-600,3524,-619,3514,-619,3514,-600xe" filled="true" fillcolor="#000000" stroked="false">
                <v:path arrowok="t"/>
                <v:fill type="solid"/>
              </v:shape>
              <v:shape style="position:absolute;left:1690;top:-600;width:1843;height:108" type="#_x0000_t75" stroked="false">
                <v:imagedata r:id="rId527" o:title=""/>
              </v:shape>
              <v:shape style="position:absolute;left:3509;top:-504;width:1690;height:12" type="#_x0000_t75" stroked="false">
                <v:imagedata r:id="rId528" o:title=""/>
              </v:shape>
              <v:shape style="position:absolute;left:5185;top:-504;width:1714;height:12" type="#_x0000_t75" stroked="false">
                <v:imagedata r:id="rId526" o:title=""/>
              </v:shape>
              <v:shape style="position:absolute;left:6885;top:-504;width:1637;height:12" type="#_x0000_t75" stroked="false">
                <v:imagedata r:id="rId529" o:title=""/>
              </v:shape>
              <v:shape style="position:absolute;left:8507;top:-501;width:1712;height:10" type="#_x0000_t75" stroked="false">
                <v:imagedata r:id="rId526" o:title=""/>
              </v:shape>
            </v:group>
            <w10:wrap type="none"/>
          </v:group>
        </w:pict>
      </w:r>
      <w:r>
        <w:rPr/>
        <w:pict>
          <v:shape style="position:absolute;margin-left:175.699997pt;margin-top:-5.376311pt;width:.48003pt;height:.24pt;mso-position-horizontal-relative:page;mso-position-vertical-relative:paragraph;z-index:13216" type="#_x0000_t75" stroked="false">
            <v:imagedata r:id="rId521" o:title=""/>
          </v:shape>
        </w:pict>
      </w:r>
      <w:r>
        <w:rPr/>
        <w:pict>
          <v:shape style="position:absolute;margin-left:259.489990pt;margin-top:-5.376311pt;width:.48pt;height:.24pt;mso-position-horizontal-relative:page;mso-position-vertical-relative:paragraph;z-index:13240" type="#_x0000_t75" stroked="false">
            <v:imagedata r:id="rId521" o:title=""/>
          </v:shape>
        </w:pict>
      </w:r>
      <w:r>
        <w:rPr/>
        <w:pict>
          <v:shape style="position:absolute;margin-left:344.470001pt;margin-top:-5.376311pt;width:.48003pt;height:.24pt;mso-position-horizontal-relative:page;mso-position-vertical-relative:paragraph;z-index:13264" type="#_x0000_t75" stroked="false">
            <v:imagedata r:id="rId521" o:title=""/>
          </v:shape>
        </w:pict>
      </w:r>
      <w:r>
        <w:rPr/>
        <w:pict>
          <v:shape style="position:absolute;margin-left:425.589996pt;margin-top:-5.376311pt;width:.48pt;height:.24pt;mso-position-horizontal-relative:page;mso-position-vertical-relative:paragraph;z-index:13288" type="#_x0000_t75" stroked="false">
            <v:imagedata r:id="rId521" o:title=""/>
          </v:shape>
        </w:pict>
      </w:r>
      <w:r>
        <w:rPr>
          <w:rFonts w:ascii="宋体" w:hAnsi="宋体" w:cs="宋体" w:eastAsia="宋体" w:hint="default"/>
          <w:spacing w:val="3"/>
          <w:sz w:val="21"/>
          <w:szCs w:val="21"/>
        </w:rPr>
        <w:t>本期资本公积的增加是由于公司上市公开发行新股形成的股本溢价，形成资本公积</w:t>
      </w:r>
    </w:p>
    <w:p>
      <w:pPr>
        <w:spacing w:before="145"/>
        <w:ind w:left="1218"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516,908,112.47 </w:t>
      </w:r>
      <w:r>
        <w:rPr>
          <w:rFonts w:ascii="Arial Narrow" w:hAnsi="Arial Narrow" w:cs="Arial Narrow" w:eastAsia="Arial Narrow" w:hint="default"/>
          <w:spacing w:val="10"/>
          <w:sz w:val="21"/>
          <w:szCs w:val="21"/>
        </w:rPr>
        <w:t> </w:t>
      </w:r>
      <w:r>
        <w:rPr>
          <w:rFonts w:ascii="宋体" w:hAnsi="宋体" w:cs="宋体" w:eastAsia="宋体" w:hint="default"/>
          <w:spacing w:val="-3"/>
          <w:sz w:val="21"/>
          <w:szCs w:val="21"/>
        </w:rPr>
        <w:t>元。募集资金到位情况业经北京兴华会计师事务所（</w:t>
      </w:r>
      <w:r>
        <w:rPr>
          <w:rFonts w:ascii="Arial Narrow" w:hAnsi="Arial Narrow" w:cs="Arial Narrow" w:eastAsia="Arial Narrow" w:hint="default"/>
          <w:spacing w:val="-3"/>
          <w:sz w:val="21"/>
          <w:szCs w:val="21"/>
        </w:rPr>
        <w:t>2011</w:t>
      </w:r>
      <w:r>
        <w:rPr>
          <w:rFonts w:ascii="宋体" w:hAnsi="宋体" w:cs="宋体" w:eastAsia="宋体" w:hint="default"/>
          <w:spacing w:val="-3"/>
          <w:sz w:val="21"/>
          <w:szCs w:val="21"/>
        </w:rPr>
        <w:t>）京会兴（验）字第</w:t>
      </w:r>
    </w:p>
    <w:p>
      <w:pPr>
        <w:spacing w:before="128"/>
        <w:ind w:left="1218"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5-002</w:t>
      </w:r>
      <w:r>
        <w:rPr>
          <w:rFonts w:ascii="Arial Narrow" w:hAnsi="Arial Narrow" w:cs="Arial Narrow" w:eastAsia="Arial Narrow" w:hint="default"/>
          <w:spacing w:val="-1"/>
          <w:sz w:val="21"/>
          <w:szCs w:val="21"/>
        </w:rPr>
        <w:t> </w:t>
      </w:r>
      <w:r>
        <w:rPr>
          <w:rFonts w:ascii="宋体" w:hAnsi="宋体" w:cs="宋体" w:eastAsia="宋体" w:hint="default"/>
          <w:sz w:val="21"/>
          <w:szCs w:val="21"/>
        </w:rPr>
        <w:t>号验资报告进行审验。</w:t>
      </w:r>
    </w:p>
    <w:p>
      <w:pPr>
        <w:spacing w:line="240" w:lineRule="auto" w:before="2"/>
        <w:rPr>
          <w:rFonts w:ascii="宋体" w:hAnsi="宋体" w:cs="宋体" w:eastAsia="宋体" w:hint="default"/>
          <w:sz w:val="17"/>
          <w:szCs w:val="17"/>
        </w:rPr>
      </w:pPr>
    </w:p>
    <w:p>
      <w:pPr>
        <w:spacing w:before="0"/>
        <w:ind w:left="1218" w:right="0" w:firstLine="0"/>
        <w:jc w:val="left"/>
        <w:rPr>
          <w:rFonts w:ascii="宋体" w:hAnsi="宋体" w:cs="宋体" w:eastAsia="宋体" w:hint="default"/>
          <w:sz w:val="21"/>
          <w:szCs w:val="21"/>
        </w:rPr>
      </w:pPr>
      <w:r>
        <w:rPr/>
        <w:pict>
          <v:shape style="position:absolute;margin-left:175.940002pt;margin-top:45.863667pt;width:.48pt;height:.12pt;mso-position-horizontal-relative:page;mso-position-vertical-relative:paragraph;z-index:13312" type="#_x0000_t75" stroked="false">
            <v:imagedata r:id="rId530" o:title=""/>
          </v:shape>
        </w:pict>
      </w:r>
      <w:r>
        <w:rPr/>
        <w:pict>
          <v:shape style="position:absolute;margin-left:260.329987pt;margin-top:45.863667pt;width:.48001pt;height:.12pt;mso-position-horizontal-relative:page;mso-position-vertical-relative:paragraph;z-index:13336" type="#_x0000_t75" stroked="false">
            <v:imagedata r:id="rId530" o:title=""/>
          </v:shape>
        </w:pict>
      </w:r>
      <w:r>
        <w:rPr/>
        <w:pict>
          <v:shape style="position:absolute;margin-left:344.709991pt;margin-top:45.863667pt;width:.47998pt;height:.12pt;mso-position-horizontal-relative:page;mso-position-vertical-relative:paragraph;z-index:13360" type="#_x0000_t75" stroked="false">
            <v:imagedata r:id="rId530" o:title=""/>
          </v:shape>
        </w:pict>
      </w:r>
      <w:r>
        <w:rPr/>
        <w:pict>
          <v:shape style="position:absolute;margin-left:425.950012pt;margin-top:45.863667pt;width:.48001pt;height:.12pt;mso-position-horizontal-relative:page;mso-position-vertical-relative:paragraph;z-index:13384" type="#_x0000_t75" stroked="false">
            <v:imagedata r:id="rId530" o:title=""/>
          </v:shape>
        </w:pict>
      </w:r>
      <w:r>
        <w:rPr/>
        <w:pict>
          <v:group style="position:absolute;margin-left:84.503998pt;margin-top:60.863708pt;width:426.45pt;height:5.55pt;mso-position-horizontal-relative:page;mso-position-vertical-relative:paragraph;z-index:-1147240" coordorigin="1690,1217" coordsize="8529,111">
            <v:shape style="position:absolute;left:1690;top:1217;width:1848;height:110" type="#_x0000_t75" stroked="false">
              <v:imagedata r:id="rId531" o:title=""/>
            </v:shape>
            <v:shape style="position:absolute;left:3514;top:1313;width:1702;height:14" type="#_x0000_t75" stroked="false">
              <v:imagedata r:id="rId532" o:title=""/>
            </v:shape>
            <v:shape style="position:absolute;left:5202;top:1318;width:1692;height:10" type="#_x0000_t75" stroked="false">
              <v:imagedata r:id="rId533" o:title=""/>
            </v:shape>
            <v:shape style="position:absolute;left:6889;top:1313;width:1639;height:14" type="#_x0000_t75" stroked="false">
              <v:imagedata r:id="rId534" o:title=""/>
            </v:shape>
            <v:shape style="position:absolute;left:8514;top:1318;width:1705;height:10" type="#_x0000_t75" stroked="false">
              <v:imagedata r:id="rId535" o:title=""/>
            </v:shape>
            <w10:wrap type="none"/>
          </v:group>
        </w:pict>
      </w:r>
      <w:r>
        <w:rPr/>
        <w:pict>
          <v:shape style="position:absolute;margin-left:175.940002pt;margin-top:85.579666pt;width:.48pt;height:.12pt;mso-position-horizontal-relative:page;mso-position-vertical-relative:paragraph;z-index:13432" type="#_x0000_t75" stroked="false">
            <v:imagedata r:id="rId536" o:title=""/>
          </v:shape>
        </w:pict>
      </w:r>
      <w:r>
        <w:rPr/>
        <w:pict>
          <v:shape style="position:absolute;margin-left:260.329987pt;margin-top:85.579666pt;width:.48001pt;height:.12pt;mso-position-horizontal-relative:page;mso-position-vertical-relative:paragraph;z-index:13456" type="#_x0000_t75" stroked="false">
            <v:imagedata r:id="rId536" o:title=""/>
          </v:shape>
        </w:pict>
      </w:r>
      <w:r>
        <w:rPr/>
        <w:pict>
          <v:shape style="position:absolute;margin-left:344.709991pt;margin-top:85.579666pt;width:.47998pt;height:.12pt;mso-position-horizontal-relative:page;mso-position-vertical-relative:paragraph;z-index:13480" type="#_x0000_t75" stroked="false">
            <v:imagedata r:id="rId536" o:title=""/>
          </v:shape>
        </w:pict>
      </w:r>
      <w:r>
        <w:rPr/>
        <w:pict>
          <v:shape style="position:absolute;margin-left:425.950012pt;margin-top:85.579666pt;width:.48001pt;height:.12pt;mso-position-horizontal-relative:page;mso-position-vertical-relative:paragraph;z-index:13504" type="#_x0000_t75" stroked="false">
            <v:imagedata r:id="rId536" o:title=""/>
          </v:shape>
        </w:pict>
      </w:r>
      <w:r>
        <w:rPr>
          <w:rFonts w:ascii="Arial Narrow" w:hAnsi="Arial Narrow" w:cs="Arial Narrow" w:eastAsia="Arial Narrow" w:hint="default"/>
          <w:b/>
          <w:bCs/>
          <w:sz w:val="21"/>
          <w:szCs w:val="21"/>
        </w:rPr>
        <w:t>21</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090" w:type="dxa"/>
        <w:tblLayout w:type="fixed"/>
        <w:tblCellMar>
          <w:top w:w="0" w:type="dxa"/>
          <w:left w:w="0" w:type="dxa"/>
          <w:bottom w:w="0" w:type="dxa"/>
          <w:right w:w="0" w:type="dxa"/>
        </w:tblCellMar>
        <w:tblLook w:val="01E0"/>
      </w:tblPr>
      <w:tblGrid>
        <w:gridCol w:w="1848"/>
        <w:gridCol w:w="1688"/>
        <w:gridCol w:w="1688"/>
        <w:gridCol w:w="1625"/>
        <w:gridCol w:w="1695"/>
      </w:tblGrid>
      <w:tr>
        <w:trPr>
          <w:trHeight w:val="396" w:hRule="exact"/>
        </w:trPr>
        <w:tc>
          <w:tcPr>
            <w:tcW w:w="18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18"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15"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4" w:right="0"/>
              <w:jc w:val="left"/>
              <w:rPr>
                <w:rFonts w:ascii="宋体" w:hAnsi="宋体" w:cs="宋体" w:eastAsia="宋体" w:hint="default"/>
                <w:sz w:val="21"/>
                <w:szCs w:val="21"/>
              </w:rPr>
            </w:pPr>
            <w:r>
              <w:rPr>
                <w:rFonts w:ascii="宋体" w:hAnsi="宋体" w:cs="宋体" w:eastAsia="宋体" w:hint="default"/>
                <w:b/>
                <w:bCs/>
                <w:sz w:val="21"/>
                <w:szCs w:val="21"/>
              </w:rPr>
              <w:t>本期支付</w:t>
            </w:r>
            <w:r>
              <w:rPr>
                <w:rFonts w:ascii="宋体" w:hAnsi="宋体" w:cs="宋体" w:eastAsia="宋体" w:hint="default"/>
                <w:sz w:val="21"/>
                <w:szCs w:val="21"/>
              </w:rPr>
            </w:r>
          </w:p>
        </w:tc>
        <w:tc>
          <w:tcPr>
            <w:tcW w:w="16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420"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93" w:hRule="exact"/>
        </w:trPr>
        <w:tc>
          <w:tcPr>
            <w:tcW w:w="1848"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法定盈余公积金</w:t>
            </w:r>
          </w:p>
        </w:tc>
        <w:tc>
          <w:tcPr>
            <w:tcW w:w="16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569" w:right="0"/>
              <w:jc w:val="left"/>
              <w:rPr>
                <w:rFonts w:ascii="Arial Narrow" w:hAnsi="Arial Narrow" w:cs="Arial Narrow" w:eastAsia="Arial Narrow" w:hint="default"/>
                <w:sz w:val="21"/>
                <w:szCs w:val="21"/>
              </w:rPr>
            </w:pPr>
            <w:r>
              <w:rPr>
                <w:rFonts w:ascii="Arial Narrow"/>
                <w:sz w:val="21"/>
              </w:rPr>
              <w:t>8,010,587.77</w:t>
            </w:r>
          </w:p>
        </w:tc>
        <w:tc>
          <w:tcPr>
            <w:tcW w:w="1688" w:type="dxa"/>
            <w:vMerge w:val="restart"/>
            <w:tcBorders>
              <w:top w:val="single" w:sz="4" w:space="0" w:color="000000"/>
              <w:left w:val="single" w:sz="4" w:space="0" w:color="000000"/>
              <w:right w:val="single" w:sz="4" w:space="0" w:color="000000"/>
            </w:tcBorders>
          </w:tcPr>
          <w:p>
            <w:pPr>
              <w:pStyle w:val="TableParagraph"/>
              <w:spacing w:line="240" w:lineRule="auto" w:before="69"/>
              <w:ind w:left="566" w:right="0"/>
              <w:jc w:val="left"/>
              <w:rPr>
                <w:rFonts w:ascii="Arial Narrow" w:hAnsi="Arial Narrow" w:cs="Arial Narrow" w:eastAsia="Arial Narrow" w:hint="default"/>
                <w:sz w:val="21"/>
                <w:szCs w:val="21"/>
              </w:rPr>
            </w:pPr>
            <w:r>
              <w:rPr>
                <w:rFonts w:ascii="Arial Narrow"/>
                <w:sz w:val="21"/>
              </w:rPr>
              <w:t>5,501,255.75</w:t>
            </w:r>
          </w:p>
        </w:tc>
        <w:tc>
          <w:tcPr>
            <w:tcW w:w="162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9"/>
                <w:szCs w:val="19"/>
              </w:rPr>
            </w:pPr>
          </w:p>
        </w:tc>
        <w:tc>
          <w:tcPr>
            <w:tcW w:w="1695" w:type="dxa"/>
            <w:vMerge w:val="restart"/>
            <w:tcBorders>
              <w:top w:val="single" w:sz="4" w:space="0" w:color="000000"/>
              <w:left w:val="single" w:sz="4" w:space="0" w:color="000000"/>
              <w:right w:val="nil" w:sz="6" w:space="0" w:color="auto"/>
            </w:tcBorders>
          </w:tcPr>
          <w:p>
            <w:pPr>
              <w:pStyle w:val="TableParagraph"/>
              <w:spacing w:line="240" w:lineRule="auto" w:before="69"/>
              <w:ind w:left="492" w:right="0"/>
              <w:jc w:val="left"/>
              <w:rPr>
                <w:rFonts w:ascii="Arial Narrow" w:hAnsi="Arial Narrow" w:cs="Arial Narrow" w:eastAsia="Arial Narrow" w:hint="default"/>
                <w:sz w:val="21"/>
                <w:szCs w:val="21"/>
              </w:rPr>
            </w:pPr>
            <w:r>
              <w:rPr>
                <w:rFonts w:ascii="Arial Narrow"/>
                <w:sz w:val="21"/>
              </w:rPr>
              <w:t>13,511,843.52</w:t>
            </w:r>
          </w:p>
        </w:tc>
      </w:tr>
      <w:tr>
        <w:trPr>
          <w:trHeight w:val="502" w:hRule="exact"/>
        </w:trPr>
        <w:tc>
          <w:tcPr>
            <w:tcW w:w="1848" w:type="dxa"/>
            <w:tcBorders>
              <w:top w:val="nil" w:sz="6" w:space="0" w:color="auto"/>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任意盈余公积金</w:t>
            </w:r>
          </w:p>
        </w:tc>
        <w:tc>
          <w:tcPr>
            <w:tcW w:w="168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7"/>
                <w:szCs w:val="17"/>
              </w:rPr>
            </w:pPr>
          </w:p>
        </w:tc>
        <w:tc>
          <w:tcPr>
            <w:tcW w:w="1688" w:type="dxa"/>
            <w:vMerge/>
            <w:tcBorders>
              <w:left w:val="single" w:sz="4" w:space="0" w:color="000000"/>
              <w:bottom w:val="single" w:sz="4" w:space="0" w:color="000000"/>
              <w:right w:val="single" w:sz="4" w:space="0" w:color="000000"/>
            </w:tcBorders>
          </w:tcPr>
          <w:p>
            <w:pPr/>
          </w:p>
        </w:tc>
        <w:tc>
          <w:tcPr>
            <w:tcW w:w="1625" w:type="dxa"/>
            <w:vMerge/>
            <w:tcBorders>
              <w:left w:val="single" w:sz="4" w:space="0" w:color="000000"/>
              <w:bottom w:val="single" w:sz="4" w:space="0" w:color="000000"/>
              <w:right w:val="single" w:sz="4" w:space="0" w:color="000000"/>
            </w:tcBorders>
          </w:tcPr>
          <w:p>
            <w:pPr/>
          </w:p>
        </w:tc>
        <w:tc>
          <w:tcPr>
            <w:tcW w:w="1695" w:type="dxa"/>
            <w:vMerge/>
            <w:tcBorders>
              <w:left w:val="single" w:sz="4" w:space="0" w:color="000000"/>
              <w:bottom w:val="single" w:sz="4" w:space="0" w:color="000000"/>
              <w:right w:val="nil" w:sz="6" w:space="0" w:color="auto"/>
            </w:tcBorders>
          </w:tcPr>
          <w:p>
            <w:pPr/>
          </w:p>
        </w:tc>
      </w:tr>
    </w:tbl>
    <w:p>
      <w:pPr>
        <w:spacing w:after="0"/>
        <w:sectPr>
          <w:pgSz w:w="11910" w:h="16840"/>
          <w:pgMar w:header="877" w:footer="980" w:top="1060" w:bottom="1160" w:left="580" w:right="0"/>
        </w:sectPr>
      </w:pPr>
    </w:p>
    <w:p>
      <w:pPr>
        <w:spacing w:line="240" w:lineRule="auto" w:before="6"/>
        <w:rPr>
          <w:rFonts w:ascii="宋体" w:hAnsi="宋体" w:cs="宋体" w:eastAsia="宋体" w:hint="default"/>
          <w:b/>
          <w:bCs/>
          <w:sz w:val="28"/>
          <w:szCs w:val="28"/>
        </w:rPr>
      </w:pPr>
      <w:r>
        <w:rPr/>
        <w:pict>
          <v:group style="position:absolute;margin-left:84.503998pt;margin-top:270.530029pt;width:442.9pt;height:5.55pt;mso-position-horizontal-relative:page;mso-position-vertical-relative:page;z-index:-1146784" coordorigin="1690,5411" coordsize="8858,111">
            <v:shape style="position:absolute;left:1690;top:5411;width:4376;height:110" type="#_x0000_t75" stroked="false">
              <v:imagedata r:id="rId537" o:title=""/>
            </v:shape>
            <v:shape style="position:absolute;left:6042;top:5507;width:1361;height:14" type="#_x0000_t75" stroked="false">
              <v:imagedata r:id="rId538" o:title=""/>
            </v:shape>
            <v:shape style="position:absolute;left:7389;top:5511;width:1351;height:10" type="#_x0000_t75" stroked="false">
              <v:imagedata r:id="rId539" o:title=""/>
            </v:shape>
            <v:shape style="position:absolute;left:8735;top:5511;width:1813;height:10" type="#_x0000_t75" stroked="false">
              <v:imagedata r:id="rId540" o:title=""/>
            </v:shape>
            <w10:wrap type="none"/>
          </v:group>
        </w:pict>
      </w:r>
      <w:r>
        <w:rPr/>
        <w:pict>
          <v:group style="position:absolute;margin-left:84.503998pt;margin-top:290.449951pt;width:442.9pt;height:5.4pt;mso-position-horizontal-relative:page;mso-position-vertical-relative:page;z-index:-1146760" coordorigin="1690,5809" coordsize="8858,108">
            <v:shape style="position:absolute;left:1690;top:5809;width:4376;height:108" type="#_x0000_t75" stroked="false">
              <v:imagedata r:id="rId541" o:title=""/>
            </v:shape>
            <v:shape style="position:absolute;left:6042;top:5905;width:1361;height:12" type="#_x0000_t75" stroked="false">
              <v:imagedata r:id="rId542" o:title=""/>
            </v:shape>
            <v:shape style="position:absolute;left:7389;top:5905;width:1361;height:12" type="#_x0000_t75" stroked="false">
              <v:imagedata r:id="rId543" o:title=""/>
            </v:shape>
            <v:shape style="position:absolute;left:8735;top:5907;width:1813;height:10" type="#_x0000_t75" stroked="false">
              <v:imagedata r:id="rId540" o:title=""/>
            </v:shape>
            <w10:wrap type="none"/>
          </v:group>
        </w:pict>
      </w:r>
    </w:p>
    <w:tbl>
      <w:tblPr>
        <w:tblW w:w="0" w:type="auto"/>
        <w:jc w:val="left"/>
        <w:tblInd w:w="110" w:type="dxa"/>
        <w:tblLayout w:type="fixed"/>
        <w:tblCellMar>
          <w:top w:w="0" w:type="dxa"/>
          <w:left w:w="0" w:type="dxa"/>
          <w:bottom w:w="0" w:type="dxa"/>
          <w:right w:w="0" w:type="dxa"/>
        </w:tblCellMar>
        <w:tblLook w:val="01E0"/>
      </w:tblPr>
      <w:tblGrid>
        <w:gridCol w:w="1848"/>
        <w:gridCol w:w="1688"/>
        <w:gridCol w:w="1688"/>
        <w:gridCol w:w="1625"/>
        <w:gridCol w:w="1695"/>
      </w:tblGrid>
      <w:tr>
        <w:trPr>
          <w:trHeight w:val="396" w:hRule="exact"/>
        </w:trPr>
        <w:tc>
          <w:tcPr>
            <w:tcW w:w="18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18"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15"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4" w:right="0"/>
              <w:jc w:val="left"/>
              <w:rPr>
                <w:rFonts w:ascii="宋体" w:hAnsi="宋体" w:cs="宋体" w:eastAsia="宋体" w:hint="default"/>
                <w:sz w:val="21"/>
                <w:szCs w:val="21"/>
              </w:rPr>
            </w:pPr>
            <w:r>
              <w:rPr>
                <w:rFonts w:ascii="宋体" w:hAnsi="宋体" w:cs="宋体" w:eastAsia="宋体" w:hint="default"/>
                <w:b/>
                <w:bCs/>
                <w:sz w:val="21"/>
                <w:szCs w:val="21"/>
              </w:rPr>
              <w:t>本期支付</w:t>
            </w:r>
            <w:r>
              <w:rPr>
                <w:rFonts w:ascii="宋体" w:hAnsi="宋体" w:cs="宋体" w:eastAsia="宋体" w:hint="default"/>
                <w:sz w:val="21"/>
                <w:szCs w:val="21"/>
              </w:rPr>
            </w:r>
          </w:p>
        </w:tc>
        <w:tc>
          <w:tcPr>
            <w:tcW w:w="16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420"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398" w:hRule="exact"/>
        </w:trPr>
        <w:tc>
          <w:tcPr>
            <w:tcW w:w="18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569" w:right="0"/>
              <w:jc w:val="left"/>
              <w:rPr>
                <w:rFonts w:ascii="Arial Narrow" w:hAnsi="Arial Narrow" w:cs="Arial Narrow" w:eastAsia="Arial Narrow" w:hint="default"/>
                <w:sz w:val="21"/>
                <w:szCs w:val="21"/>
              </w:rPr>
            </w:pPr>
            <w:r>
              <w:rPr>
                <w:rFonts w:ascii="Arial Narrow"/>
                <w:b/>
                <w:sz w:val="21"/>
              </w:rPr>
              <w:t>8,010,587.77</w:t>
            </w:r>
            <w:r>
              <w:rPr>
                <w:rFonts w:ascii="Arial Narrow"/>
                <w:sz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566" w:right="0"/>
              <w:jc w:val="left"/>
              <w:rPr>
                <w:rFonts w:ascii="Arial Narrow" w:hAnsi="Arial Narrow" w:cs="Arial Narrow" w:eastAsia="Arial Narrow" w:hint="default"/>
                <w:sz w:val="21"/>
                <w:szCs w:val="21"/>
              </w:rPr>
            </w:pPr>
            <w:r>
              <w:rPr>
                <w:rFonts w:ascii="Arial Narrow"/>
                <w:b/>
                <w:sz w:val="21"/>
              </w:rPr>
              <w:t>5,501,255.75</w:t>
            </w:r>
            <w:r>
              <w:rPr>
                <w:rFonts w:ascii="Arial Narrow"/>
                <w:sz w:val="21"/>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tc>
        <w:tc>
          <w:tcPr>
            <w:tcW w:w="16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9"/>
              <w:ind w:left="490" w:right="0"/>
              <w:jc w:val="left"/>
              <w:rPr>
                <w:rFonts w:ascii="Arial Narrow" w:hAnsi="Arial Narrow" w:cs="Arial Narrow" w:eastAsia="Arial Narrow" w:hint="default"/>
                <w:sz w:val="21"/>
                <w:szCs w:val="21"/>
              </w:rPr>
            </w:pPr>
            <w:r>
              <w:rPr>
                <w:rFonts w:ascii="Arial Narrow"/>
                <w:b/>
                <w:sz w:val="21"/>
              </w:rPr>
              <w:t>13,511,843.52</w:t>
            </w:r>
            <w:r>
              <w:rPr>
                <w:rFonts w:ascii="Arial Narrow"/>
                <w:sz w:val="21"/>
              </w:rPr>
            </w:r>
          </w:p>
        </w:tc>
      </w:tr>
    </w:tbl>
    <w:p>
      <w:pPr>
        <w:spacing w:line="240" w:lineRule="auto" w:before="6"/>
        <w:rPr>
          <w:rFonts w:ascii="宋体" w:hAnsi="宋体" w:cs="宋体" w:eastAsia="宋体" w:hint="default"/>
          <w:b/>
          <w:bCs/>
          <w:sz w:val="7"/>
          <w:szCs w:val="7"/>
        </w:rPr>
      </w:pPr>
    </w:p>
    <w:p>
      <w:pPr>
        <w:spacing w:before="36"/>
        <w:ind w:left="238" w:right="1041" w:firstLine="0"/>
        <w:jc w:val="left"/>
        <w:rPr>
          <w:rFonts w:ascii="宋体" w:hAnsi="宋体" w:cs="宋体" w:eastAsia="宋体" w:hint="default"/>
          <w:sz w:val="21"/>
          <w:szCs w:val="21"/>
        </w:rPr>
      </w:pPr>
      <w:r>
        <w:rPr/>
        <w:pict>
          <v:shape style="position:absolute;margin-left:175.940002pt;margin-top:-25.416338pt;width:.48pt;height:.12pt;mso-position-horizontal-relative:page;mso-position-vertical-relative:paragraph;z-index:13528" type="#_x0000_t75" stroked="false">
            <v:imagedata r:id="rId544" o:title=""/>
          </v:shape>
        </w:pict>
      </w:r>
      <w:r>
        <w:rPr/>
        <w:pict>
          <v:shape style="position:absolute;margin-left:260.329987pt;margin-top:-25.416338pt;width:.48001pt;height:.12pt;mso-position-horizontal-relative:page;mso-position-vertical-relative:paragraph;z-index:13552" type="#_x0000_t75" stroked="false">
            <v:imagedata r:id="rId544" o:title=""/>
          </v:shape>
        </w:pict>
      </w:r>
      <w:r>
        <w:rPr/>
        <w:pict>
          <v:shape style="position:absolute;margin-left:344.709991pt;margin-top:-25.416338pt;width:.47998pt;height:.12pt;mso-position-horizontal-relative:page;mso-position-vertical-relative:paragraph;z-index:13576" type="#_x0000_t75" stroked="false">
            <v:imagedata r:id="rId544" o:title=""/>
          </v:shape>
        </w:pict>
      </w:r>
      <w:r>
        <w:rPr/>
        <w:pict>
          <v:shape style="position:absolute;margin-left:425.950012pt;margin-top:-25.416338pt;width:.48001pt;height:.12pt;mso-position-horizontal-relative:page;mso-position-vertical-relative:paragraph;z-index:13600" type="#_x0000_t75" stroked="false">
            <v:imagedata r:id="rId544" o:title=""/>
          </v:shape>
        </w:pict>
      </w:r>
      <w:r>
        <w:rPr/>
        <w:pict>
          <v:shape style="position:absolute;margin-left:175.940002pt;margin-top:-5.616388pt;width:.4799pt;height:.24pt;mso-position-horizontal-relative:page;mso-position-vertical-relative:paragraph;z-index:13624" type="#_x0000_t75" stroked="false">
            <v:imagedata r:id="rId544" o:title=""/>
          </v:shape>
        </w:pict>
      </w:r>
      <w:r>
        <w:rPr/>
        <w:pict>
          <v:shape style="position:absolute;margin-left:260.329987pt;margin-top:-5.616388pt;width:.47991pt;height:.24pt;mso-position-horizontal-relative:page;mso-position-vertical-relative:paragraph;z-index:13648" type="#_x0000_t75" stroked="false">
            <v:imagedata r:id="rId544" o:title=""/>
          </v:shape>
        </w:pict>
      </w:r>
      <w:r>
        <w:rPr/>
        <w:pict>
          <v:shape style="position:absolute;margin-left:344.709991pt;margin-top:-5.616388pt;width:.47988pt;height:.24pt;mso-position-horizontal-relative:page;mso-position-vertical-relative:paragraph;z-index:13672" type="#_x0000_t75" stroked="false">
            <v:imagedata r:id="rId544" o:title=""/>
          </v:shape>
        </w:pict>
      </w:r>
      <w:r>
        <w:rPr/>
        <w:pict>
          <v:shape style="position:absolute;margin-left:425.950012pt;margin-top:-5.616388pt;width:.47991pt;height:.24pt;mso-position-horizontal-relative:page;mso-position-vertical-relative:paragraph;z-index:13696" type="#_x0000_t75" stroked="false">
            <v:imagedata r:id="rId544" o:title=""/>
          </v:shape>
        </w:pict>
      </w:r>
      <w:r>
        <w:rPr>
          <w:rFonts w:ascii="宋体" w:hAnsi="宋体" w:cs="宋体" w:eastAsia="宋体" w:hint="default"/>
          <w:sz w:val="21"/>
          <w:szCs w:val="21"/>
        </w:rPr>
        <w:t>公司按本期净利润的</w:t>
      </w:r>
      <w:r>
        <w:rPr>
          <w:rFonts w:ascii="宋体" w:hAnsi="宋体" w:cs="宋体" w:eastAsia="宋体" w:hint="default"/>
          <w:spacing w:val="-56"/>
          <w:sz w:val="21"/>
          <w:szCs w:val="21"/>
        </w:rPr>
        <w:t> </w:t>
      </w:r>
      <w:r>
        <w:rPr>
          <w:rFonts w:ascii="Arial Narrow" w:hAnsi="Arial Narrow" w:cs="Arial Narrow" w:eastAsia="Arial Narrow" w:hint="default"/>
          <w:sz w:val="21"/>
          <w:szCs w:val="21"/>
        </w:rPr>
        <w:t>10%</w:t>
      </w:r>
      <w:r>
        <w:rPr>
          <w:rFonts w:ascii="宋体" w:hAnsi="宋体" w:cs="宋体" w:eastAsia="宋体" w:hint="default"/>
          <w:sz w:val="21"/>
          <w:szCs w:val="21"/>
        </w:rPr>
        <w:t>提取法定盈余公积金。</w:t>
      </w:r>
    </w:p>
    <w:p>
      <w:pPr>
        <w:spacing w:line="240" w:lineRule="auto" w:before="7"/>
        <w:rPr>
          <w:rFonts w:ascii="宋体" w:hAnsi="宋体" w:cs="宋体" w:eastAsia="宋体" w:hint="default"/>
          <w:sz w:val="25"/>
          <w:szCs w:val="25"/>
        </w:rPr>
      </w:pPr>
    </w:p>
    <w:p>
      <w:pPr>
        <w:spacing w:before="0"/>
        <w:ind w:left="238" w:right="1041" w:firstLine="0"/>
        <w:jc w:val="left"/>
        <w:rPr>
          <w:rFonts w:ascii="宋体" w:hAnsi="宋体" w:cs="宋体" w:eastAsia="宋体" w:hint="default"/>
          <w:sz w:val="21"/>
          <w:szCs w:val="21"/>
        </w:rPr>
      </w:pPr>
      <w:r>
        <w:rPr/>
        <w:pict>
          <v:shape style="position:absolute;margin-left:302.329987pt;margin-top:45.863651pt;width:.48001pt;height:.12pt;mso-position-horizontal-relative:page;mso-position-vertical-relative:paragraph;z-index:13720" type="#_x0000_t75" stroked="false">
            <v:imagedata r:id="rId544" o:title=""/>
          </v:shape>
        </w:pict>
      </w:r>
      <w:r>
        <w:rPr/>
        <w:pict>
          <v:shape style="position:absolute;margin-left:369.670013pt;margin-top:45.863651pt;width:.48001pt;height:.12pt;mso-position-horizontal-relative:page;mso-position-vertical-relative:paragraph;z-index:13744" type="#_x0000_t75" stroked="false">
            <v:imagedata r:id="rId544" o:title=""/>
          </v:shape>
        </w:pict>
      </w:r>
      <w:r>
        <w:rPr/>
        <w:pict>
          <v:shape style="position:absolute;margin-left:436.98999pt;margin-top:45.863651pt;width:.47998pt;height:.12pt;mso-position-horizontal-relative:page;mso-position-vertical-relative:paragraph;z-index:13768" type="#_x0000_t75" stroked="false">
            <v:imagedata r:id="rId544" o:title=""/>
          </v:shape>
        </w:pict>
      </w:r>
      <w:r>
        <w:rPr/>
        <w:pict>
          <v:group style="position:absolute;margin-left:84.503998pt;margin-top:60.863628pt;width:442.9pt;height:5.55pt;mso-position-horizontal-relative:page;mso-position-vertical-relative:paragraph;z-index:-1146856" coordorigin="1690,1217" coordsize="8858,111">
            <v:shape style="position:absolute;left:1690;top:1217;width:4376;height:110" type="#_x0000_t75" stroked="false">
              <v:imagedata r:id="rId537" o:title=""/>
            </v:shape>
            <v:shape style="position:absolute;left:6042;top:1313;width:1361;height:14" type="#_x0000_t75" stroked="false">
              <v:imagedata r:id="rId538" o:title=""/>
            </v:shape>
            <v:shape style="position:absolute;left:7389;top:1318;width:1351;height:10" type="#_x0000_t75" stroked="false">
              <v:imagedata r:id="rId539" o:title=""/>
            </v:shape>
            <v:shape style="position:absolute;left:8735;top:1318;width:1813;height:10" type="#_x0000_t75" stroked="false">
              <v:imagedata r:id="rId540" o:title=""/>
            </v:shape>
            <w10:wrap type="none"/>
          </v:group>
        </w:pict>
      </w:r>
      <w:r>
        <w:rPr/>
        <w:pict>
          <v:group style="position:absolute;margin-left:84.503998pt;margin-top:80.78363pt;width:442.9pt;height:5.4pt;mso-position-horizontal-relative:page;mso-position-vertical-relative:paragraph;z-index:-1146832" coordorigin="1690,1616" coordsize="8858,108">
            <v:shape style="position:absolute;left:1690;top:1616;width:4376;height:108" type="#_x0000_t75" stroked="false">
              <v:imagedata r:id="rId545" o:title=""/>
            </v:shape>
            <v:shape style="position:absolute;left:6042;top:1712;width:1361;height:12" type="#_x0000_t75" stroked="false">
              <v:imagedata r:id="rId542" o:title=""/>
            </v:shape>
            <v:shape style="position:absolute;left:7389;top:1712;width:1361;height:12" type="#_x0000_t75" stroked="false">
              <v:imagedata r:id="rId543" o:title=""/>
            </v:shape>
            <v:shape style="position:absolute;left:8735;top:1714;width:1813;height:10" type="#_x0000_t75" stroked="false">
              <v:imagedata r:id="rId540" o:title=""/>
            </v:shape>
            <w10:wrap type="none"/>
          </v:group>
        </w:pict>
      </w:r>
      <w:r>
        <w:rPr/>
        <w:pict>
          <v:group style="position:absolute;margin-left:84.503998pt;margin-top:100.583633pt;width:442.9pt;height:5.4pt;mso-position-horizontal-relative:page;mso-position-vertical-relative:paragraph;z-index:-1146808" coordorigin="1690,2012" coordsize="8858,108">
            <v:shape style="position:absolute;left:1690;top:2012;width:4376;height:108" type="#_x0000_t75" stroked="false">
              <v:imagedata r:id="rId541" o:title=""/>
            </v:shape>
            <v:shape style="position:absolute;left:6042;top:2108;width:1361;height:12" type="#_x0000_t75" stroked="false">
              <v:imagedata r:id="rId542" o:title=""/>
            </v:shape>
            <v:shape style="position:absolute;left:7389;top:2108;width:1361;height:12" type="#_x0000_t75" stroked="false">
              <v:imagedata r:id="rId543" o:title=""/>
            </v:shape>
            <v:shape style="position:absolute;left:8735;top:2110;width:1813;height:10" type="#_x0000_t75" stroked="false">
              <v:imagedata r:id="rId540" o:title=""/>
            </v:shape>
            <w10:wrap type="none"/>
          </v:group>
        </w:pict>
      </w:r>
      <w:r>
        <w:rPr>
          <w:rFonts w:ascii="Arial Narrow" w:hAnsi="Arial Narrow" w:cs="Arial Narrow" w:eastAsia="Arial Narrow" w:hint="default"/>
          <w:b/>
          <w:bCs/>
          <w:sz w:val="21"/>
          <w:szCs w:val="21"/>
        </w:rPr>
        <w:t>22</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4376"/>
        <w:gridCol w:w="1347"/>
        <w:gridCol w:w="1346"/>
        <w:gridCol w:w="1803"/>
      </w:tblGrid>
      <w:tr>
        <w:trPr>
          <w:trHeight w:val="396" w:hRule="exact"/>
        </w:trPr>
        <w:tc>
          <w:tcPr>
            <w:tcW w:w="4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47"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8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59" w:right="0"/>
              <w:jc w:val="left"/>
              <w:rPr>
                <w:rFonts w:ascii="宋体" w:hAnsi="宋体" w:cs="宋体" w:eastAsia="宋体" w:hint="default"/>
                <w:sz w:val="21"/>
                <w:szCs w:val="21"/>
              </w:rPr>
            </w:pPr>
            <w:r>
              <w:rPr>
                <w:rFonts w:ascii="宋体" w:hAnsi="宋体" w:cs="宋体" w:eastAsia="宋体" w:hint="default"/>
                <w:b/>
                <w:bCs/>
                <w:sz w:val="21"/>
                <w:szCs w:val="21"/>
              </w:rPr>
              <w:t>提取或分配比例</w:t>
            </w:r>
            <w:r>
              <w:rPr>
                <w:rFonts w:ascii="宋体" w:hAnsi="宋体" w:cs="宋体" w:eastAsia="宋体" w:hint="default"/>
                <w:sz w:val="21"/>
                <w:szCs w:val="21"/>
              </w:rPr>
            </w:r>
          </w:p>
        </w:tc>
      </w:tr>
      <w:tr>
        <w:trPr>
          <w:trHeight w:val="293" w:hRule="exact"/>
        </w:trPr>
        <w:tc>
          <w:tcPr>
            <w:tcW w:w="4376"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调整前上年末未分配利润</w:t>
            </w:r>
          </w:p>
        </w:tc>
        <w:tc>
          <w:tcPr>
            <w:tcW w:w="134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30" w:right="0"/>
              <w:jc w:val="center"/>
              <w:rPr>
                <w:rFonts w:ascii="Arial Narrow" w:hAnsi="Arial Narrow" w:cs="Arial Narrow" w:eastAsia="Arial Narrow" w:hint="default"/>
                <w:sz w:val="21"/>
                <w:szCs w:val="21"/>
              </w:rPr>
            </w:pPr>
            <w:r>
              <w:rPr>
                <w:rFonts w:ascii="Arial Narrow"/>
                <w:sz w:val="21"/>
              </w:rPr>
              <w:t>67,612,294.81</w:t>
            </w:r>
          </w:p>
        </w:tc>
        <w:tc>
          <w:tcPr>
            <w:tcW w:w="13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29,657,330.40</w:t>
            </w:r>
            <w:r>
              <w:rPr>
                <w:rFonts w:ascii="Arial Narrow"/>
                <w:sz w:val="21"/>
              </w:rPr>
            </w:r>
          </w:p>
        </w:tc>
        <w:tc>
          <w:tcPr>
            <w:tcW w:w="1803"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173"/>
              <w:ind w:left="451" w:right="0"/>
              <w:jc w:val="left"/>
              <w:rPr>
                <w:rFonts w:ascii="Arial Narrow" w:hAnsi="Arial Narrow" w:cs="Arial Narrow" w:eastAsia="Arial Narrow" w:hint="default"/>
                <w:sz w:val="21"/>
                <w:szCs w:val="21"/>
              </w:rPr>
            </w:pPr>
            <w:r>
              <w:rPr>
                <w:rFonts w:ascii="宋体" w:hAnsi="宋体" w:cs="宋体" w:eastAsia="宋体" w:hint="default"/>
                <w:sz w:val="21"/>
                <w:szCs w:val="21"/>
              </w:rPr>
              <w:t>净利润的</w:t>
            </w:r>
            <w:r>
              <w:rPr>
                <w:rFonts w:ascii="宋体" w:hAnsi="宋体" w:cs="宋体" w:eastAsia="宋体" w:hint="default"/>
                <w:spacing w:val="-53"/>
                <w:sz w:val="21"/>
                <w:szCs w:val="21"/>
              </w:rPr>
              <w:t> </w:t>
            </w:r>
            <w:r>
              <w:rPr>
                <w:rFonts w:ascii="Arial Narrow" w:hAnsi="Arial Narrow" w:cs="Arial Narrow" w:eastAsia="Arial Narrow" w:hint="default"/>
                <w:sz w:val="21"/>
                <w:szCs w:val="21"/>
              </w:rPr>
              <w:t>10%</w:t>
            </w:r>
          </w:p>
        </w:tc>
      </w:tr>
      <w:tr>
        <w:trPr>
          <w:trHeight w:val="418"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5"/>
              <w:jc w:val="left"/>
              <w:rPr>
                <w:rFonts w:ascii="宋体" w:hAnsi="宋体" w:cs="宋体" w:eastAsia="宋体" w:hint="default"/>
                <w:sz w:val="21"/>
                <w:szCs w:val="21"/>
              </w:rPr>
            </w:pPr>
            <w:r>
              <w:rPr>
                <w:rFonts w:ascii="宋体" w:hAnsi="宋体" w:cs="宋体" w:eastAsia="宋体" w:hint="default"/>
                <w:sz w:val="21"/>
                <w:szCs w:val="21"/>
              </w:rPr>
              <w:t>调整</w:t>
            </w:r>
            <w:r>
              <w:rPr>
                <w:rFonts w:ascii="宋体" w:hAnsi="宋体" w:cs="宋体" w:eastAsia="宋体" w:hint="default"/>
                <w:spacing w:val="-8"/>
                <w:sz w:val="21"/>
                <w:szCs w:val="21"/>
              </w:rPr>
              <w:t> </w:t>
            </w:r>
            <w:r>
              <w:rPr>
                <w:rFonts w:ascii="宋体" w:hAnsi="宋体" w:cs="宋体" w:eastAsia="宋体" w:hint="default"/>
                <w:sz w:val="21"/>
                <w:szCs w:val="21"/>
              </w:rPr>
              <w:t>年初未分配利润合计数（调增</w:t>
            </w:r>
            <w:r>
              <w:rPr>
                <w:rFonts w:ascii="Arial Narrow" w:hAnsi="Arial Narrow" w:cs="Arial Narrow" w:eastAsia="Arial Narrow" w:hint="default"/>
                <w:sz w:val="21"/>
                <w:szCs w:val="21"/>
              </w:rPr>
              <w:t>+</w:t>
            </w:r>
            <w:r>
              <w:rPr>
                <w:rFonts w:ascii="宋体" w:hAnsi="宋体" w:cs="宋体" w:eastAsia="宋体" w:hint="default"/>
                <w:sz w:val="21"/>
                <w:szCs w:val="21"/>
              </w:rPr>
              <w:t>，调减</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1347"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88" w:hRule="exact"/>
        </w:trPr>
        <w:tc>
          <w:tcPr>
            <w:tcW w:w="437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305"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调整后</w:t>
            </w:r>
            <w:r>
              <w:rPr>
                <w:rFonts w:ascii="宋体" w:hAnsi="宋体" w:cs="宋体" w:eastAsia="宋体" w:hint="default"/>
                <w:spacing w:val="1"/>
                <w:sz w:val="21"/>
                <w:szCs w:val="21"/>
              </w:rPr>
              <w:t> </w:t>
            </w:r>
            <w:r>
              <w:rPr>
                <w:rFonts w:ascii="宋体" w:hAnsi="宋体" w:cs="宋体" w:eastAsia="宋体" w:hint="default"/>
                <w:sz w:val="21"/>
                <w:szCs w:val="21"/>
              </w:rPr>
              <w:t>年初未分配利润</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0" w:right="0"/>
              <w:jc w:val="center"/>
              <w:rPr>
                <w:rFonts w:ascii="Arial Narrow" w:hAnsi="Arial Narrow" w:cs="Arial Narrow" w:eastAsia="Arial Narrow" w:hint="default"/>
                <w:sz w:val="21"/>
                <w:szCs w:val="21"/>
              </w:rPr>
            </w:pPr>
            <w:r>
              <w:rPr>
                <w:rFonts w:ascii="Arial Narrow"/>
                <w:sz w:val="21"/>
              </w:rPr>
              <w:t>67,612,294.81</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29,657,330.40</w:t>
            </w:r>
            <w:r>
              <w:rPr>
                <w:rFonts w:ascii="Arial Narrow"/>
                <w:sz w:val="21"/>
              </w:rPr>
            </w:r>
          </w:p>
        </w:tc>
        <w:tc>
          <w:tcPr>
            <w:tcW w:w="1803" w:type="dxa"/>
            <w:vMerge/>
            <w:tcBorders>
              <w:left w:val="single" w:sz="4" w:space="0" w:color="000000"/>
              <w:right w:val="nil" w:sz="6" w:space="0" w:color="auto"/>
            </w:tcBorders>
          </w:tcPr>
          <w:p>
            <w:pPr/>
          </w:p>
        </w:tc>
      </w:tr>
      <w:tr>
        <w:trPr>
          <w:trHeight w:val="91" w:hRule="exact"/>
        </w:trPr>
        <w:tc>
          <w:tcPr>
            <w:tcW w:w="437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306"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30" w:right="0"/>
              <w:jc w:val="center"/>
              <w:rPr>
                <w:rFonts w:ascii="Arial Narrow" w:hAnsi="Arial Narrow" w:cs="Arial Narrow" w:eastAsia="Arial Narrow" w:hint="default"/>
                <w:sz w:val="21"/>
                <w:szCs w:val="21"/>
              </w:rPr>
            </w:pPr>
            <w:r>
              <w:rPr>
                <w:rFonts w:ascii="Arial Narrow"/>
                <w:sz w:val="21"/>
              </w:rPr>
              <w:t>57,570,579.60</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42,172,182.68</w:t>
            </w:r>
            <w:r>
              <w:rPr>
                <w:rFonts w:ascii="Arial Narrow"/>
                <w:sz w:val="21"/>
              </w:rPr>
            </w:r>
          </w:p>
        </w:tc>
        <w:tc>
          <w:tcPr>
            <w:tcW w:w="1803" w:type="dxa"/>
            <w:vMerge/>
            <w:tcBorders>
              <w:left w:val="single" w:sz="4" w:space="0" w:color="000000"/>
              <w:right w:val="nil" w:sz="6" w:space="0" w:color="auto"/>
            </w:tcBorders>
          </w:tcPr>
          <w:p>
            <w:pPr/>
          </w:p>
        </w:tc>
      </w:tr>
      <w:tr>
        <w:trPr>
          <w:trHeight w:val="93" w:hRule="exact"/>
        </w:trPr>
        <w:tc>
          <w:tcPr>
            <w:tcW w:w="437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303"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126" w:right="0"/>
              <w:jc w:val="center"/>
              <w:rPr>
                <w:rFonts w:ascii="Arial Narrow" w:hAnsi="Arial Narrow" w:cs="Arial Narrow" w:eastAsia="Arial Narrow" w:hint="default"/>
                <w:sz w:val="21"/>
                <w:szCs w:val="21"/>
              </w:rPr>
            </w:pPr>
            <w:r>
              <w:rPr>
                <w:rFonts w:ascii="Arial Narrow"/>
                <w:sz w:val="21"/>
              </w:rPr>
              <w:t>5,501,255.75</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4,217,218.27</w:t>
            </w:r>
            <w:r>
              <w:rPr>
                <w:rFonts w:ascii="Arial Narrow"/>
                <w:sz w:val="21"/>
              </w:rPr>
            </w:r>
          </w:p>
        </w:tc>
        <w:tc>
          <w:tcPr>
            <w:tcW w:w="1803" w:type="dxa"/>
            <w:vMerge/>
            <w:tcBorders>
              <w:left w:val="single" w:sz="4" w:space="0" w:color="000000"/>
              <w:right w:val="nil" w:sz="6" w:space="0" w:color="auto"/>
            </w:tcBorders>
          </w:tcPr>
          <w:p>
            <w:pPr/>
          </w:p>
        </w:tc>
      </w:tr>
      <w:tr>
        <w:trPr>
          <w:trHeight w:val="93" w:hRule="exact"/>
        </w:trPr>
        <w:tc>
          <w:tcPr>
            <w:tcW w:w="437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299"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2"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1347"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100" w:hRule="exact"/>
        </w:trPr>
        <w:tc>
          <w:tcPr>
            <w:tcW w:w="437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298"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2"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1347"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97" w:hRule="exact"/>
        </w:trPr>
        <w:tc>
          <w:tcPr>
            <w:tcW w:w="437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396"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2"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0" w:right="0"/>
              <w:jc w:val="center"/>
              <w:rPr>
                <w:rFonts w:ascii="Arial Narrow" w:hAnsi="Arial Narrow" w:cs="Arial Narrow" w:eastAsia="Arial Narrow" w:hint="default"/>
                <w:sz w:val="21"/>
                <w:szCs w:val="21"/>
              </w:rPr>
            </w:pPr>
            <w:r>
              <w:rPr>
                <w:rFonts w:ascii="Arial Narrow"/>
                <w:sz w:val="21"/>
              </w:rPr>
              <w:t>20,250,000.00</w:t>
            </w: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393" w:hRule="exact"/>
        </w:trPr>
        <w:tc>
          <w:tcPr>
            <w:tcW w:w="437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542"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1347"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31" w:right="0"/>
              <w:jc w:val="left"/>
              <w:rPr>
                <w:rFonts w:ascii="Arial Narrow" w:hAnsi="Arial Narrow" w:cs="Arial Narrow" w:eastAsia="Arial Narrow" w:hint="default"/>
                <w:sz w:val="21"/>
                <w:szCs w:val="21"/>
              </w:rPr>
            </w:pPr>
            <w:r>
              <w:rPr>
                <w:rFonts w:ascii="Arial Narrow"/>
                <w:b/>
                <w:sz w:val="21"/>
              </w:rPr>
              <w:t>99,431,618.66</w:t>
            </w:r>
            <w:r>
              <w:rPr>
                <w:rFonts w:ascii="Arial Narrow"/>
                <w:sz w:val="21"/>
              </w:rPr>
            </w:r>
          </w:p>
        </w:tc>
        <w:tc>
          <w:tcPr>
            <w:tcW w:w="1346" w:type="dxa"/>
            <w:tcBorders>
              <w:top w:val="nil" w:sz="6" w:space="0" w:color="auto"/>
              <w:left w:val="single" w:sz="4" w:space="0" w:color="000000"/>
              <w:bottom w:val="nil" w:sz="6" w:space="0" w:color="auto"/>
              <w:right w:val="single" w:sz="4" w:space="0" w:color="000000"/>
            </w:tcBorders>
          </w:tcPr>
          <w:p>
            <w:pPr/>
          </w:p>
        </w:tc>
        <w:tc>
          <w:tcPr>
            <w:tcW w:w="1803" w:type="dxa"/>
            <w:vMerge/>
            <w:tcBorders>
              <w:left w:val="single" w:sz="4" w:space="0" w:color="000000"/>
              <w:right w:val="nil" w:sz="6" w:space="0" w:color="auto"/>
            </w:tcBorders>
          </w:tcPr>
          <w:p>
            <w:pPr/>
          </w:p>
        </w:tc>
      </w:tr>
      <w:tr>
        <w:trPr>
          <w:trHeight w:val="396" w:hRule="exact"/>
        </w:trPr>
        <w:tc>
          <w:tcPr>
            <w:tcW w:w="4376" w:type="dxa"/>
            <w:tcBorders>
              <w:top w:val="nil" w:sz="6" w:space="0" w:color="auto"/>
              <w:left w:val="nil" w:sz="6" w:space="0" w:color="auto"/>
              <w:bottom w:val="single" w:sz="4"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1347" w:type="dxa"/>
            <w:vMerge/>
            <w:tcBorders>
              <w:left w:val="single" w:sz="4" w:space="0" w:color="000000"/>
              <w:bottom w:val="single" w:sz="4" w:space="0" w:color="000000"/>
              <w:right w:val="single" w:sz="4" w:space="0" w:color="000000"/>
            </w:tcBorders>
          </w:tcPr>
          <w:p>
            <w:pPr/>
          </w:p>
        </w:tc>
        <w:tc>
          <w:tcPr>
            <w:tcW w:w="13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right="99"/>
              <w:jc w:val="right"/>
              <w:rPr>
                <w:rFonts w:ascii="Arial Narrow" w:hAnsi="Arial Narrow" w:cs="Arial Narrow" w:eastAsia="Arial Narrow" w:hint="default"/>
                <w:sz w:val="21"/>
                <w:szCs w:val="21"/>
              </w:rPr>
            </w:pPr>
            <w:r>
              <w:rPr>
                <w:rFonts w:ascii="Arial Narrow"/>
                <w:b/>
                <w:spacing w:val="-1"/>
                <w:sz w:val="21"/>
              </w:rPr>
              <w:t>67,612,294.81</w:t>
            </w:r>
            <w:r>
              <w:rPr>
                <w:rFonts w:ascii="Arial Narrow"/>
                <w:sz w:val="21"/>
              </w:rPr>
            </w:r>
          </w:p>
        </w:tc>
        <w:tc>
          <w:tcPr>
            <w:tcW w:w="1803" w:type="dxa"/>
            <w:vMerge/>
            <w:tcBorders>
              <w:left w:val="single" w:sz="4" w:space="0" w:color="000000"/>
              <w:bottom w:val="single" w:sz="4" w:space="0" w:color="000000"/>
              <w:right w:val="nil" w:sz="6" w:space="0" w:color="auto"/>
            </w:tcBorders>
          </w:tcPr>
          <w:p>
            <w:pPr/>
          </w:p>
        </w:tc>
      </w:tr>
    </w:tbl>
    <w:p>
      <w:pPr>
        <w:spacing w:line="240" w:lineRule="auto" w:before="8"/>
        <w:rPr>
          <w:rFonts w:ascii="宋体" w:hAnsi="宋体" w:cs="宋体" w:eastAsia="宋体" w:hint="default"/>
          <w:b/>
          <w:bCs/>
          <w:sz w:val="5"/>
          <w:szCs w:val="5"/>
        </w:rPr>
      </w:pPr>
    </w:p>
    <w:p>
      <w:pPr>
        <w:spacing w:before="36"/>
        <w:ind w:left="238" w:right="1041" w:firstLine="0"/>
        <w:jc w:val="left"/>
        <w:rPr>
          <w:rFonts w:ascii="宋体" w:hAnsi="宋体" w:cs="宋体" w:eastAsia="宋体" w:hint="default"/>
          <w:sz w:val="21"/>
          <w:szCs w:val="21"/>
        </w:rPr>
      </w:pPr>
      <w:r>
        <w:rPr/>
        <w:pict>
          <v:group style="position:absolute;margin-left:84.503998pt;margin-top:-88.536339pt;width:442.9pt;height:5.55pt;mso-position-horizontal-relative:page;mso-position-vertical-relative:paragraph;z-index:-1146736" coordorigin="1690,-1771" coordsize="8858,111">
            <v:shape style="position:absolute;left:1690;top:-1771;width:4376;height:110" type="#_x0000_t75" stroked="false">
              <v:imagedata r:id="rId537" o:title=""/>
            </v:shape>
            <v:shape style="position:absolute;left:6042;top:-1675;width:1361;height:14" type="#_x0000_t75" stroked="false">
              <v:imagedata r:id="rId546" o:title=""/>
            </v:shape>
            <v:shape style="position:absolute;left:7389;top:-1670;width:1351;height:10" type="#_x0000_t75" stroked="false">
              <v:imagedata r:id="rId539" o:title=""/>
            </v:shape>
            <v:shape style="position:absolute;left:8735;top:-1670;width:1813;height:10" type="#_x0000_t75" stroked="false">
              <v:imagedata r:id="rId540" o:title=""/>
            </v:shape>
            <w10:wrap type="none"/>
          </v:group>
        </w:pict>
      </w:r>
      <w:r>
        <w:rPr/>
        <w:pict>
          <v:group style="position:absolute;margin-left:84.503998pt;margin-top:-68.61631pt;width:442.9pt;height:5.4pt;mso-position-horizontal-relative:page;mso-position-vertical-relative:paragraph;z-index:-1146712" coordorigin="1690,-1372" coordsize="8858,108">
            <v:shape style="position:absolute;left:1690;top:-1372;width:4376;height:108" type="#_x0000_t75" stroked="false">
              <v:imagedata r:id="rId541" o:title=""/>
            </v:shape>
            <v:shape style="position:absolute;left:6042;top:-1276;width:1361;height:12" type="#_x0000_t75" stroked="false">
              <v:imagedata r:id="rId542" o:title=""/>
            </v:shape>
            <v:shape style="position:absolute;left:7389;top:-1276;width:1361;height:12" type="#_x0000_t75" stroked="false">
              <v:imagedata r:id="rId543" o:title=""/>
            </v:shape>
            <v:shape style="position:absolute;left:8735;top:-1274;width:1813;height:10" type="#_x0000_t75" stroked="false">
              <v:imagedata r:id="rId547" o:title=""/>
            </v:shape>
            <w10:wrap type="none"/>
          </v:group>
        </w:pict>
      </w:r>
      <w:r>
        <w:rPr/>
        <w:pict>
          <v:group style="position:absolute;margin-left:84.503998pt;margin-top:-48.816341pt;width:442.9pt;height:5.4pt;mso-position-horizontal-relative:page;mso-position-vertical-relative:paragraph;z-index:-1146688" coordorigin="1690,-976" coordsize="8858,108">
            <v:shape style="position:absolute;left:1690;top:-976;width:4376;height:108" type="#_x0000_t75" stroked="false">
              <v:imagedata r:id="rId541" o:title=""/>
            </v:shape>
            <v:shape style="position:absolute;left:6042;top:-880;width:1361;height:12" type="#_x0000_t75" stroked="false">
              <v:imagedata r:id="rId542" o:title=""/>
            </v:shape>
            <v:shape style="position:absolute;left:7389;top:-880;width:1361;height:12" type="#_x0000_t75" stroked="false">
              <v:imagedata r:id="rId543" o:title=""/>
            </v:shape>
            <v:shape style="position:absolute;left:8735;top:-878;width:1813;height:10" type="#_x0000_t75" stroked="false">
              <v:imagedata r:id="rId547" o:title=""/>
            </v:shape>
            <w10:wrap type="none"/>
          </v:group>
        </w:pict>
      </w:r>
      <w:r>
        <w:rPr/>
        <w:pict>
          <v:group style="position:absolute;margin-left:84.503998pt;margin-top:-23.976301pt;width:442.9pt;height:.5pt;mso-position-horizontal-relative:page;mso-position-vertical-relative:paragraph;z-index:-1146664" coordorigin="1690,-480" coordsize="8858,10">
            <v:shape style="position:absolute;left:1690;top:-480;width:4357;height:10" type="#_x0000_t75" stroked="false">
              <v:imagedata r:id="rId548" o:title=""/>
            </v:shape>
            <v:shape style="position:absolute;left:6042;top:-480;width:1352;height:10" type="#_x0000_t75" stroked="false">
              <v:imagedata r:id="rId549" o:title=""/>
            </v:shape>
            <v:shape style="position:absolute;left:7389;top:-480;width:1351;height:10" type="#_x0000_t75" stroked="false">
              <v:imagedata r:id="rId549" o:title=""/>
            </v:shape>
            <v:shape style="position:absolute;left:8735;top:-480;width:1813;height:10" type="#_x0000_t75" stroked="false">
              <v:imagedata r:id="rId547" o:title=""/>
            </v:shape>
            <w10:wrap type="none"/>
          </v:group>
        </w:pict>
      </w:r>
      <w:r>
        <w:rPr/>
        <w:pict>
          <v:shape style="position:absolute;margin-left:302.329987pt;margin-top:-4.296321pt;width:.48001pt;height:.12pt;mso-position-horizontal-relative:page;mso-position-vertical-relative:paragraph;z-index:14008" type="#_x0000_t75" stroked="false">
            <v:imagedata r:id="rId550" o:title=""/>
          </v:shape>
        </w:pict>
      </w:r>
      <w:r>
        <w:rPr/>
        <w:pict>
          <v:shape style="position:absolute;margin-left:369.670013pt;margin-top:-4.296321pt;width:.48001pt;height:.12pt;mso-position-horizontal-relative:page;mso-position-vertical-relative:paragraph;z-index:14032" type="#_x0000_t75" stroked="false">
            <v:imagedata r:id="rId550" o:title=""/>
          </v:shape>
        </w:pict>
      </w:r>
      <w:r>
        <w:rPr/>
        <w:pict>
          <v:shape style="position:absolute;margin-left:436.98999pt;margin-top:-4.296321pt;width:.47998pt;height:.12pt;mso-position-horizontal-relative:page;mso-position-vertical-relative:paragraph;z-index:14056" type="#_x0000_t75" stroked="false">
            <v:imagedata r:id="rId550" o:title=""/>
          </v:shape>
        </w:pict>
      </w:r>
      <w:r>
        <w:rPr>
          <w:rFonts w:ascii="Arial Narrow" w:hAnsi="Arial Narrow" w:cs="Arial Narrow" w:eastAsia="Arial Narrow" w:hint="default"/>
          <w:b/>
          <w:bCs/>
          <w:sz w:val="21"/>
          <w:szCs w:val="21"/>
        </w:rPr>
        <w:t>23</w:t>
      </w:r>
      <w:r>
        <w:rPr>
          <w:rFonts w:ascii="宋体" w:hAnsi="宋体" w:cs="宋体" w:eastAsia="宋体" w:hint="default"/>
          <w:b/>
          <w:bCs/>
          <w:sz w:val="21"/>
          <w:szCs w:val="21"/>
        </w:rPr>
        <w:t>、</w:t>
      </w:r>
      <w:r>
        <w:rPr>
          <w:rFonts w:ascii="宋体" w:hAnsi="宋体" w:cs="宋体" w:eastAsia="宋体" w:hint="default"/>
          <w:b/>
          <w:bCs/>
          <w:spacing w:val="-80"/>
          <w:sz w:val="21"/>
          <w:szCs w:val="21"/>
        </w:rPr>
        <w:t> </w:t>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before="80"/>
        <w:ind w:left="238" w:right="1041" w:firstLine="0"/>
        <w:jc w:val="left"/>
        <w:rPr>
          <w:rFonts w:ascii="宋体" w:hAnsi="宋体" w:cs="宋体" w:eastAsia="宋体" w:hint="default"/>
          <w:sz w:val="21"/>
          <w:szCs w:val="21"/>
        </w:rPr>
      </w:pPr>
      <w:r>
        <w:rPr/>
        <w:pict>
          <v:shape style="position:absolute;margin-left:226.369995pt;margin-top:51.803677pt;width:.48003pt;height:.24pt;mso-position-horizontal-relative:page;mso-position-vertical-relative:paragraph;z-index:14080" type="#_x0000_t75" stroked="false">
            <v:imagedata r:id="rId551" o:title=""/>
          </v:shape>
        </w:pict>
      </w:r>
      <w:r>
        <w:rPr/>
        <w:pict>
          <v:shape style="position:absolute;margin-left:368.589996pt;margin-top:51.803677pt;width:.48pt;height:.24pt;mso-position-horizontal-relative:page;mso-position-vertical-relative:paragraph;z-index:14104" type="#_x0000_t75" stroked="false">
            <v:imagedata r:id="rId551"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）主营业务收入和其他业务收入</w:t>
      </w:r>
    </w:p>
    <w:p>
      <w:pPr>
        <w:spacing w:line="240" w:lineRule="auto" w:before="11"/>
        <w:rPr>
          <w:rFonts w:ascii="宋体" w:hAnsi="宋体" w:cs="宋体" w:eastAsia="宋体"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398"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178,811,264.68</w:t>
            </w:r>
            <w:r>
              <w:rPr>
                <w:rFonts w:ascii="Arial Narrow"/>
                <w:sz w:val="21"/>
              </w:rPr>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121,247,207.40</w:t>
            </w:r>
            <w:r>
              <w:rPr>
                <w:rFonts w:ascii="Arial Narrow"/>
                <w:sz w:val="21"/>
              </w:rPr>
            </w:r>
          </w:p>
        </w:tc>
      </w:tr>
      <w:tr>
        <w:trPr>
          <w:trHeight w:val="504" w:hRule="exact"/>
        </w:trPr>
        <w:tc>
          <w:tcPr>
            <w:tcW w:w="570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842" w:type="dxa"/>
            <w:tcBorders>
              <w:top w:val="nil" w:sz="6" w:space="0" w:color="auto"/>
              <w:left w:val="single" w:sz="4" w:space="0" w:color="000000"/>
              <w:bottom w:val="nil" w:sz="6" w:space="0" w:color="auto"/>
              <w:right w:val="nil" w:sz="6" w:space="0" w:color="auto"/>
            </w:tcBorders>
          </w:tcPr>
          <w:p>
            <w:pPr/>
          </w:p>
        </w:tc>
      </w:tr>
      <w:tr>
        <w:trPr>
          <w:trHeight w:val="394"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178,811,264.68</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121,247,207.40</w:t>
            </w:r>
            <w:r>
              <w:rPr>
                <w:rFonts w:ascii="Arial Narrow"/>
                <w:sz w:val="21"/>
              </w:rPr>
            </w:r>
          </w:p>
        </w:tc>
      </w:tr>
    </w:tbl>
    <w:p>
      <w:pPr>
        <w:spacing w:line="240" w:lineRule="auto" w:before="6"/>
        <w:rPr>
          <w:rFonts w:ascii="宋体" w:hAnsi="宋体" w:cs="宋体" w:eastAsia="宋体" w:hint="default"/>
          <w:sz w:val="7"/>
          <w:szCs w:val="7"/>
        </w:rPr>
      </w:pPr>
    </w:p>
    <w:p>
      <w:pPr>
        <w:spacing w:before="36"/>
        <w:ind w:left="238" w:right="1041" w:firstLine="0"/>
        <w:jc w:val="left"/>
        <w:rPr>
          <w:rFonts w:ascii="宋体" w:hAnsi="宋体" w:cs="宋体" w:eastAsia="宋体" w:hint="default"/>
          <w:sz w:val="21"/>
          <w:szCs w:val="21"/>
        </w:rPr>
      </w:pPr>
      <w:r>
        <w:rPr/>
        <w:pict>
          <v:group style="position:absolute;margin-left:84.503998pt;margin-top:-50.016312pt;width:426.45pt;height:25.2pt;mso-position-horizontal-relative:page;mso-position-vertical-relative:paragraph;z-index:-1146520" coordorigin="1690,-1000" coordsize="8529,504">
            <v:shape style="position:absolute;left:1690;top:-1000;width:2857;height:108" type="#_x0000_t75" stroked="false">
              <v:imagedata r:id="rId403" o:title=""/>
            </v:shape>
            <v:shape style="position:absolute;left:4523;top:-904;width:2859;height:12" type="#_x0000_t75" stroked="false">
              <v:imagedata r:id="rId416" o:title=""/>
            </v:shape>
            <v:shape style="position:absolute;left:7367;top:-902;width:2852;height:10" type="#_x0000_t75" stroked="false">
              <v:imagedata r:id="rId415" o:title=""/>
            </v:shape>
            <v:group style="position:absolute;left:4527;top:-892;width:10;height:20" coordorigin="4527,-892" coordsize="10,20">
              <v:shape style="position:absolute;left:4527;top:-892;width:10;height:20" coordorigin="4527,-892" coordsize="10,20" path="m4527,-873l4537,-873,4537,-892,4527,-892,4527,-873xe" filled="true" fillcolor="#000000" stroked="false">
                <v:path arrowok="t"/>
                <v:fill type="solid"/>
              </v:shape>
            </v:group>
            <v:group style="position:absolute;left:4527;top:-873;width:10;height:20" coordorigin="4527,-873" coordsize="10,20">
              <v:shape style="position:absolute;left:4527;top:-873;width:10;height:20" coordorigin="4527,-873" coordsize="10,20" path="m4527,-854l4537,-854,4537,-873,4527,-873,4527,-854xe" filled="true" fillcolor="#000000" stroked="false">
                <v:path arrowok="t"/>
                <v:fill type="solid"/>
              </v:shape>
            </v:group>
            <v:group style="position:absolute;left:4527;top:-854;width:10;height:20" coordorigin="4527,-854" coordsize="10,20">
              <v:shape style="position:absolute;left:4527;top:-854;width:10;height:20" coordorigin="4527,-854" coordsize="10,20" path="m4527,-835l4537,-835,4537,-854,4527,-854,4527,-835xe" filled="true" fillcolor="#000000" stroked="false">
                <v:path arrowok="t"/>
                <v:fill type="solid"/>
              </v:shape>
            </v:group>
            <v:group style="position:absolute;left:4527;top:-835;width:10;height:20" coordorigin="4527,-835" coordsize="10,20">
              <v:shape style="position:absolute;left:4527;top:-835;width:10;height:20" coordorigin="4527,-835" coordsize="10,20" path="m4527,-816l4537,-816,4537,-835,4527,-835,4527,-816xe" filled="true" fillcolor="#000000" stroked="false">
                <v:path arrowok="t"/>
                <v:fill type="solid"/>
              </v:shape>
            </v:group>
            <v:group style="position:absolute;left:4527;top:-816;width:10;height:20" coordorigin="4527,-816" coordsize="10,20">
              <v:shape style="position:absolute;left:4527;top:-816;width:10;height:20" coordorigin="4527,-816" coordsize="10,20" path="m4527,-796l4537,-796,4537,-816,4527,-816,4527,-796xe" filled="true" fillcolor="#000000" stroked="false">
                <v:path arrowok="t"/>
                <v:fill type="solid"/>
              </v:shape>
            </v:group>
            <v:group style="position:absolute;left:4527;top:-796;width:10;height:20" coordorigin="4527,-796" coordsize="10,20">
              <v:shape style="position:absolute;left:4527;top:-796;width:10;height:20" coordorigin="4527,-796" coordsize="10,20" path="m4527,-777l4537,-777,4537,-796,4527,-796,4527,-777xe" filled="true" fillcolor="#000000" stroked="false">
                <v:path arrowok="t"/>
                <v:fill type="solid"/>
              </v:shape>
            </v:group>
            <v:group style="position:absolute;left:4527;top:-777;width:10;height:20" coordorigin="4527,-777" coordsize="10,20">
              <v:shape style="position:absolute;left:4527;top:-777;width:10;height:20" coordorigin="4527,-777" coordsize="10,20" path="m4527,-758l4537,-758,4537,-777,4527,-777,4527,-758xe" filled="true" fillcolor="#000000" stroked="false">
                <v:path arrowok="t"/>
                <v:fill type="solid"/>
              </v:shape>
            </v:group>
            <v:group style="position:absolute;left:4527;top:-758;width:10;height:20" coordorigin="4527,-758" coordsize="10,20">
              <v:shape style="position:absolute;left:4527;top:-758;width:10;height:20" coordorigin="4527,-758" coordsize="10,20" path="m4527,-739l4537,-739,4537,-758,4527,-758,4527,-739xe" filled="true" fillcolor="#000000" stroked="false">
                <v:path arrowok="t"/>
                <v:fill type="solid"/>
              </v:shape>
            </v:group>
            <v:group style="position:absolute;left:4527;top:-739;width:10;height:20" coordorigin="4527,-739" coordsize="10,20">
              <v:shape style="position:absolute;left:4527;top:-739;width:10;height:20" coordorigin="4527,-739" coordsize="10,20" path="m4527,-720l4537,-720,4537,-739,4527,-739,4527,-720xe" filled="true" fillcolor="#000000" stroked="false">
                <v:path arrowok="t"/>
                <v:fill type="solid"/>
              </v:shape>
            </v:group>
            <v:group style="position:absolute;left:4527;top:-720;width:10;height:20" coordorigin="4527,-720" coordsize="10,20">
              <v:shape style="position:absolute;left:4527;top:-720;width:10;height:20" coordorigin="4527,-720" coordsize="10,20" path="m4527,-700l4537,-700,4537,-720,4527,-720,4527,-700xe" filled="true" fillcolor="#000000" stroked="false">
                <v:path arrowok="t"/>
                <v:fill type="solid"/>
              </v:shape>
            </v:group>
            <v:group style="position:absolute;left:4527;top:-700;width:10;height:20" coordorigin="4527,-700" coordsize="10,20">
              <v:shape style="position:absolute;left:4527;top:-700;width:10;height:20" coordorigin="4527,-700" coordsize="10,20" path="m4527,-681l4537,-681,4537,-700,4527,-700,4527,-681xe" filled="true" fillcolor="#000000" stroked="false">
                <v:path arrowok="t"/>
                <v:fill type="solid"/>
              </v:shape>
            </v:group>
            <v:group style="position:absolute;left:4527;top:-681;width:10;height:20" coordorigin="4527,-681" coordsize="10,20">
              <v:shape style="position:absolute;left:4527;top:-681;width:10;height:20" coordorigin="4527,-681" coordsize="10,20" path="m4527,-662l4537,-662,4537,-681,4527,-681,4527,-662xe" filled="true" fillcolor="#000000" stroked="false">
                <v:path arrowok="t"/>
                <v:fill type="solid"/>
              </v:shape>
            </v:group>
            <v:group style="position:absolute;left:4527;top:-662;width:10;height:20" coordorigin="4527,-662" coordsize="10,20">
              <v:shape style="position:absolute;left:4527;top:-662;width:10;height:20" coordorigin="4527,-662" coordsize="10,20" path="m4527,-643l4537,-643,4537,-662,4527,-662,4527,-643xe" filled="true" fillcolor="#000000" stroked="false">
                <v:path arrowok="t"/>
                <v:fill type="solid"/>
              </v:shape>
            </v:group>
            <v:group style="position:absolute;left:4527;top:-643;width:10;height:20" coordorigin="4527,-643" coordsize="10,20">
              <v:shape style="position:absolute;left:4527;top:-643;width:10;height:20" coordorigin="4527,-643" coordsize="10,20" path="m4527,-624l4537,-624,4537,-643,4527,-643,4527,-624xe" filled="true" fillcolor="#000000" stroked="false">
                <v:path arrowok="t"/>
                <v:fill type="solid"/>
              </v:shape>
            </v:group>
            <v:group style="position:absolute;left:4527;top:-624;width:10;height:20" coordorigin="4527,-624" coordsize="10,20">
              <v:shape style="position:absolute;left:4527;top:-624;width:10;height:20" coordorigin="4527,-624" coordsize="10,20" path="m4527,-604l4537,-604,4537,-624,4527,-624,4527,-604xe" filled="true" fillcolor="#000000" stroked="false">
                <v:path arrowok="t"/>
                <v:fill type="solid"/>
              </v:shape>
              <v:shape style="position:absolute;left:1690;top:-604;width:2857;height:108" type="#_x0000_t75" stroked="false">
                <v:imagedata r:id="rId409" o:title=""/>
              </v:shape>
              <v:shape style="position:absolute;left:4523;top:-508;width:2859;height:12" type="#_x0000_t75" stroked="false">
                <v:imagedata r:id="rId552" o:title=""/>
              </v:shape>
              <v:shape style="position:absolute;left:7367;top:-506;width:2852;height:10" type="#_x0000_t75" stroked="false">
                <v:imagedata r:id="rId405" o:title=""/>
              </v:shape>
            </v:group>
            <w10:wrap type="none"/>
          </v:group>
        </w:pict>
      </w:r>
      <w:r>
        <w:rPr/>
        <w:pict>
          <v:shape style="position:absolute;margin-left:226.369995pt;margin-top:-5.616312pt;width:.48003pt;height:.24pt;mso-position-horizontal-relative:page;mso-position-vertical-relative:paragraph;z-index:14152" type="#_x0000_t75" stroked="false">
            <v:imagedata r:id="rId551" o:title=""/>
          </v:shape>
        </w:pict>
      </w:r>
      <w:r>
        <w:rPr/>
        <w:pict>
          <v:shape style="position:absolute;margin-left:368.589996pt;margin-top:-5.616312pt;width:.48pt;height:.24pt;mso-position-horizontal-relative:page;mso-position-vertical-relative:paragraph;z-index:14176" type="#_x0000_t75" stroked="false">
            <v:imagedata r:id="rId551"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）主营业务收入和主营业务成本</w:t>
      </w:r>
    </w:p>
    <w:p>
      <w:pPr>
        <w:spacing w:line="240" w:lineRule="auto" w:before="3"/>
        <w:rPr>
          <w:rFonts w:ascii="宋体" w:hAnsi="宋体" w:cs="宋体" w:eastAsia="宋体" w:hint="default"/>
          <w:sz w:val="18"/>
          <w:szCs w:val="18"/>
        </w:rPr>
      </w:pPr>
    </w:p>
    <w:p>
      <w:pPr>
        <w:spacing w:before="0"/>
        <w:ind w:left="238" w:right="1041" w:firstLine="0"/>
        <w:jc w:val="left"/>
        <w:rPr>
          <w:rFonts w:ascii="宋体" w:hAnsi="宋体" w:cs="宋体" w:eastAsia="宋体" w:hint="default"/>
          <w:sz w:val="21"/>
          <w:szCs w:val="21"/>
        </w:rPr>
      </w:pPr>
      <w:r>
        <w:rPr>
          <w:rFonts w:ascii="Arial Narrow" w:hAnsi="Arial Narrow" w:cs="Arial Narrow" w:eastAsia="Arial Narrow" w:hint="default"/>
          <w:color w:val="212121"/>
          <w:sz w:val="21"/>
          <w:szCs w:val="21"/>
        </w:rPr>
        <w:t>a. </w:t>
      </w:r>
      <w:r>
        <w:rPr>
          <w:rFonts w:ascii="Arial Narrow" w:hAnsi="Arial Narrow" w:cs="Arial Narrow" w:eastAsia="Arial Narrow" w:hint="default"/>
          <w:color w:val="212121"/>
          <w:spacing w:val="43"/>
          <w:sz w:val="21"/>
          <w:szCs w:val="21"/>
        </w:rPr>
        <w:t> </w:t>
      </w:r>
      <w:r>
        <w:rPr>
          <w:rFonts w:ascii="宋体" w:hAnsi="宋体" w:cs="宋体" w:eastAsia="宋体" w:hint="default"/>
          <w:color w:val="212121"/>
          <w:sz w:val="21"/>
          <w:szCs w:val="21"/>
        </w:rPr>
        <w:t>分产品主营业务收入和主营业务成本</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tabs>
          <w:tab w:pos="6192" w:val="left" w:leader="none"/>
        </w:tabs>
        <w:spacing w:line="1984" w:lineRule="exact"/>
        <w:ind w:left="2658" w:right="0" w:firstLine="0"/>
        <w:rPr>
          <w:rFonts w:ascii="宋体" w:hAnsi="宋体" w:cs="宋体" w:eastAsia="宋体" w:hint="default"/>
          <w:sz w:val="20"/>
          <w:szCs w:val="20"/>
        </w:rPr>
      </w:pPr>
      <w:r>
        <w:rPr>
          <w:rFonts w:ascii="宋体"/>
          <w:position w:val="-39"/>
          <w:sz w:val="20"/>
        </w:rPr>
        <w:pict>
          <v:shape style="width:155.15pt;height:90.7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331"/>
                    <w:gridCol w:w="1772"/>
                  </w:tblGrid>
                  <w:tr>
                    <w:trPr>
                      <w:trHeight w:val="304"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16" w:lineRule="exact"/>
                          <w:ind w:right="104"/>
                          <w:jc w:val="right"/>
                          <w:rPr>
                            <w:rFonts w:ascii="Arial Narrow" w:hAnsi="Arial Narrow" w:cs="Arial Narrow" w:eastAsia="Arial Narrow" w:hint="default"/>
                            <w:sz w:val="21"/>
                            <w:szCs w:val="21"/>
                          </w:rPr>
                        </w:pPr>
                        <w:r>
                          <w:rPr>
                            <w:rFonts w:ascii="Arial Narrow"/>
                            <w:spacing w:val="-1"/>
                            <w:sz w:val="21"/>
                          </w:rPr>
                          <w:t>22,175,641.06</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16" w:lineRule="exact"/>
                          <w:ind w:right="103"/>
                          <w:jc w:val="right"/>
                          <w:rPr>
                            <w:rFonts w:ascii="Arial Narrow" w:hAnsi="Arial Narrow" w:cs="Arial Narrow" w:eastAsia="Arial Narrow" w:hint="default"/>
                            <w:sz w:val="21"/>
                            <w:szCs w:val="21"/>
                          </w:rPr>
                        </w:pPr>
                        <w:r>
                          <w:rPr>
                            <w:rFonts w:ascii="Arial Narrow"/>
                            <w:spacing w:val="-1"/>
                            <w:sz w:val="21"/>
                          </w:rPr>
                          <w:t>9,517,312.55</w:t>
                        </w:r>
                        <w:r>
                          <w:rPr>
                            <w:rFonts w:ascii="Arial Narrow"/>
                            <w:sz w:val="21"/>
                          </w:rPr>
                        </w:r>
                      </w:p>
                    </w:tc>
                  </w:tr>
                  <w:tr>
                    <w:trPr>
                      <w:trHeight w:val="396"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91,045,107.54</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39,405,074.19</w:t>
                        </w:r>
                        <w:r>
                          <w:rPr>
                            <w:rFonts w:ascii="Arial Narrow"/>
                            <w:sz w:val="21"/>
                          </w:rPr>
                        </w:r>
                      </w:p>
                    </w:tc>
                  </w:tr>
                  <w:tr>
                    <w:trPr>
                      <w:trHeight w:val="397"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3"/>
                          <w:jc w:val="right"/>
                          <w:rPr>
                            <w:rFonts w:ascii="Arial Narrow" w:hAnsi="Arial Narrow" w:cs="Arial Narrow" w:eastAsia="Arial Narrow" w:hint="default"/>
                            <w:sz w:val="21"/>
                            <w:szCs w:val="21"/>
                          </w:rPr>
                        </w:pPr>
                        <w:r>
                          <w:rPr>
                            <w:rFonts w:ascii="Arial Narrow"/>
                            <w:spacing w:val="-1"/>
                            <w:sz w:val="21"/>
                          </w:rPr>
                          <w:t>64,251,470.55</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3"/>
                          <w:jc w:val="right"/>
                          <w:rPr>
                            <w:rFonts w:ascii="Arial Narrow" w:hAnsi="Arial Narrow" w:cs="Arial Narrow" w:eastAsia="Arial Narrow" w:hint="default"/>
                            <w:sz w:val="21"/>
                            <w:szCs w:val="21"/>
                          </w:rPr>
                        </w:pPr>
                        <w:r>
                          <w:rPr>
                            <w:rFonts w:ascii="Arial Narrow"/>
                            <w:spacing w:val="-1"/>
                            <w:sz w:val="21"/>
                          </w:rPr>
                          <w:t>34,925,992.20</w:t>
                        </w:r>
                        <w:r>
                          <w:rPr>
                            <w:rFonts w:ascii="Arial Narrow"/>
                            <w:sz w:val="21"/>
                          </w:rPr>
                        </w:r>
                      </w:p>
                    </w:tc>
                  </w:tr>
                  <w:tr>
                    <w:trPr>
                      <w:trHeight w:val="361"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1,339,045.53</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624,653.14</w:t>
                        </w:r>
                        <w:r>
                          <w:rPr>
                            <w:rFonts w:ascii="Arial Narrow"/>
                            <w:sz w:val="21"/>
                          </w:rPr>
                        </w:r>
                      </w:p>
                    </w:tc>
                  </w:tr>
                  <w:tr>
                    <w:trPr>
                      <w:trHeight w:val="356"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3"/>
                          <w:jc w:val="right"/>
                          <w:rPr>
                            <w:rFonts w:ascii="Arial Narrow" w:hAnsi="Arial Narrow" w:cs="Arial Narrow" w:eastAsia="Arial Narrow" w:hint="default"/>
                            <w:sz w:val="21"/>
                            <w:szCs w:val="21"/>
                          </w:rPr>
                        </w:pPr>
                        <w:r>
                          <w:rPr>
                            <w:rFonts w:ascii="Arial Narrow"/>
                            <w:b/>
                            <w:spacing w:val="-1"/>
                            <w:sz w:val="21"/>
                          </w:rPr>
                          <w:t>178,811,264.68</w:t>
                        </w:r>
                        <w:r>
                          <w:rPr>
                            <w:rFonts w:ascii="Arial Narrow"/>
                            <w:spacing w:val="-1"/>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4"/>
                          <w:jc w:val="right"/>
                          <w:rPr>
                            <w:rFonts w:ascii="Arial Narrow" w:hAnsi="Arial Narrow" w:cs="Arial Narrow" w:eastAsia="Arial Narrow" w:hint="default"/>
                            <w:sz w:val="21"/>
                            <w:szCs w:val="21"/>
                          </w:rPr>
                        </w:pPr>
                        <w:r>
                          <w:rPr>
                            <w:rFonts w:ascii="Arial Narrow"/>
                            <w:b/>
                            <w:spacing w:val="-1"/>
                            <w:sz w:val="21"/>
                          </w:rPr>
                          <w:t>84,473,032.08</w:t>
                        </w:r>
                        <w:r>
                          <w:rPr>
                            <w:rFonts w:ascii="Arial Narrow"/>
                            <w:sz w:val="21"/>
                          </w:rPr>
                        </w:r>
                      </w:p>
                    </w:tc>
                  </w:tr>
                </w:tbl>
                <w:p>
                  <w:pPr/>
                </w:p>
              </w:txbxContent>
            </v:textbox>
          </v:shape>
        </w:pict>
      </w:r>
      <w:r>
        <w:rPr>
          <w:rFonts w:ascii="宋体"/>
          <w:position w:val="-39"/>
          <w:sz w:val="20"/>
        </w:rPr>
      </w:r>
      <w:r>
        <w:rPr>
          <w:rFonts w:ascii="宋体"/>
          <w:position w:val="-39"/>
          <w:sz w:val="20"/>
        </w:rPr>
        <w:tab/>
      </w:r>
      <w:r>
        <w:rPr>
          <w:rFonts w:ascii="宋体"/>
          <w:position w:val="-30"/>
          <w:sz w:val="20"/>
        </w:rPr>
        <w:pict>
          <v:shape style="width:152pt;height:94.8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341"/>
                    <w:gridCol w:w="1699"/>
                  </w:tblGrid>
                  <w:tr>
                    <w:trPr>
                      <w:trHeight w:val="401"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4"/>
                          <w:jc w:val="right"/>
                          <w:rPr>
                            <w:rFonts w:ascii="Arial Narrow" w:hAnsi="Arial Narrow" w:cs="Arial Narrow" w:eastAsia="Arial Narrow" w:hint="default"/>
                            <w:sz w:val="21"/>
                            <w:szCs w:val="21"/>
                          </w:rPr>
                        </w:pPr>
                        <w:r>
                          <w:rPr>
                            <w:rFonts w:ascii="Arial Narrow"/>
                            <w:spacing w:val="-1"/>
                            <w:sz w:val="21"/>
                          </w:rPr>
                          <w:t>16,124,593.24</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Arial Narrow" w:hAnsi="Arial Narrow" w:cs="Arial Narrow" w:eastAsia="Arial Narrow" w:hint="default"/>
                            <w:sz w:val="21"/>
                            <w:szCs w:val="21"/>
                          </w:rPr>
                        </w:pPr>
                        <w:r>
                          <w:rPr>
                            <w:rFonts w:ascii="Arial Narrow"/>
                            <w:spacing w:val="-1"/>
                            <w:sz w:val="21"/>
                          </w:rPr>
                          <w:t>7,552,694.56</w:t>
                        </w:r>
                      </w:p>
                    </w:tc>
                  </w:tr>
                  <w:tr>
                    <w:trPr>
                      <w:trHeight w:val="397"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76,917,152.31</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31,367,913.57</w:t>
                        </w:r>
                        <w:r>
                          <w:rPr>
                            <w:rFonts w:ascii="Arial Narrow"/>
                            <w:sz w:val="21"/>
                          </w:rPr>
                        </w:r>
                      </w:p>
                    </w:tc>
                  </w:tr>
                  <w:tr>
                    <w:trPr>
                      <w:trHeight w:val="396"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23,297,879.10</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1"/>
                            <w:szCs w:val="21"/>
                          </w:rPr>
                        </w:pPr>
                        <w:r>
                          <w:rPr>
                            <w:rFonts w:ascii="Arial Narrow"/>
                            <w:spacing w:val="-2"/>
                            <w:sz w:val="21"/>
                          </w:rPr>
                          <w:t>10,711,753.69</w:t>
                        </w:r>
                      </w:p>
                    </w:tc>
                  </w:tr>
                  <w:tr>
                    <w:trPr>
                      <w:trHeight w:val="397"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4,907,582.75</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1"/>
                            <w:szCs w:val="21"/>
                          </w:rPr>
                        </w:pPr>
                        <w:r>
                          <w:rPr>
                            <w:rFonts w:ascii="Arial Narrow"/>
                            <w:spacing w:val="-1"/>
                            <w:sz w:val="21"/>
                          </w:rPr>
                          <w:t>2,236,748.50</w:t>
                        </w:r>
                        <w:r>
                          <w:rPr>
                            <w:rFonts w:ascii="Arial Narrow"/>
                            <w:sz w:val="21"/>
                          </w:rPr>
                        </w:r>
                      </w:p>
                    </w:tc>
                  </w:tr>
                  <w:tr>
                    <w:trPr>
                      <w:trHeight w:val="305"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b/>
                            <w:spacing w:val="-1"/>
                            <w:sz w:val="21"/>
                          </w:rPr>
                          <w:t>121,247,207.40</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b/>
                            <w:spacing w:val="-2"/>
                            <w:sz w:val="21"/>
                          </w:rPr>
                          <w:t>51,869,110.32</w:t>
                        </w:r>
                        <w:r>
                          <w:rPr>
                            <w:rFonts w:ascii="Arial Narrow"/>
                            <w:sz w:val="21"/>
                          </w:rPr>
                        </w:r>
                      </w:p>
                    </w:tc>
                  </w:tr>
                </w:tbl>
                <w:p>
                  <w:pPr/>
                </w:p>
              </w:txbxContent>
            </v:textbox>
          </v:shape>
        </w:pict>
      </w:r>
      <w:r>
        <w:rPr>
          <w:rFonts w:ascii="宋体"/>
          <w:position w:val="-30"/>
          <w:sz w:val="20"/>
        </w:rPr>
      </w:r>
    </w:p>
    <w:p>
      <w:pPr>
        <w:spacing w:line="240" w:lineRule="auto" w:before="12"/>
        <w:rPr>
          <w:rFonts w:ascii="宋体" w:hAnsi="宋体" w:cs="宋体" w:eastAsia="宋体" w:hint="default"/>
          <w:sz w:val="7"/>
          <w:szCs w:val="7"/>
        </w:rPr>
      </w:pPr>
    </w:p>
    <w:p>
      <w:pPr>
        <w:spacing w:before="36"/>
        <w:ind w:left="238" w:right="1041" w:firstLine="0"/>
        <w:jc w:val="left"/>
        <w:rPr>
          <w:rFonts w:ascii="宋体" w:hAnsi="宋体" w:cs="宋体" w:eastAsia="宋体" w:hint="default"/>
          <w:sz w:val="21"/>
          <w:szCs w:val="21"/>
        </w:rPr>
      </w:pPr>
      <w:r>
        <w:rPr/>
        <w:pict>
          <v:group style="position:absolute;margin-left:83.543983pt;margin-top:-144.362305pt;width:459.95pt;height:139.5pt;mso-position-horizontal-relative:page;mso-position-vertical-relative:paragraph;z-index:-1146256" coordorigin="1671,-2887" coordsize="9199,2790">
            <v:group style="position:absolute;left:1690;top:-2882;width:2084;height:2" coordorigin="1690,-2882" coordsize="2084,2">
              <v:shape style="position:absolute;left:1690;top:-2882;width:2084;height:2" coordorigin="1690,-2882" coordsize="2084,0" path="m1690,-2882l3773,-2882e" filled="false" stroked="true" strokeweight=".47998pt" strokecolor="#000000">
                <v:path arrowok="t"/>
              </v:shape>
            </v:group>
            <v:group style="position:absolute;left:3773;top:-2882;width:11;height:2" coordorigin="3773,-2882" coordsize="11,2">
              <v:shape style="position:absolute;left:3773;top:-2882;width:11;height:2" coordorigin="3773,-2882" coordsize="11,0" path="m3773,-2882l3783,-2882e" filled="false" stroked="true" strokeweight=".47998pt" strokecolor="#000000">
                <v:path arrowok="t"/>
              </v:shape>
            </v:group>
            <v:group style="position:absolute;left:3783;top:-2882;width:3534;height:2" coordorigin="3783,-2882" coordsize="3534,2">
              <v:shape style="position:absolute;left:3783;top:-2882;width:3534;height:2" coordorigin="3783,-2882" coordsize="3534,0" path="m3783,-2882l7317,-2882e" filled="false" stroked="true" strokeweight=".47998pt" strokecolor="#000000">
                <v:path arrowok="t"/>
              </v:shape>
            </v:group>
            <v:group style="position:absolute;left:7317;top:-2882;width:10;height:2" coordorigin="7317,-2882" coordsize="10,2">
              <v:shape style="position:absolute;left:7317;top:-2882;width:10;height:2" coordorigin="7317,-2882" coordsize="10,0" path="m7317,-2882l7326,-2882e" filled="false" stroked="true" strokeweight=".47998pt" strokecolor="#000000">
                <v:path arrowok="t"/>
              </v:shape>
            </v:group>
            <v:group style="position:absolute;left:7326;top:-2882;width:3538;height:2" coordorigin="7326,-2882" coordsize="3538,2">
              <v:shape style="position:absolute;left:7326;top:-2882;width:3538;height:2" coordorigin="7326,-2882" coordsize="3538,0" path="m7326,-2882l10864,-2882e" filled="false" stroked="true" strokeweight=".47998pt" strokecolor="#000000">
                <v:path arrowok="t"/>
              </v:shape>
            </v:group>
            <v:group style="position:absolute;left:3773;top:-2878;width:11;height:20" coordorigin="3773,-2878" coordsize="11,20">
              <v:shape style="position:absolute;left:3773;top:-2878;width:11;height:20" coordorigin="3773,-2878" coordsize="11,20" path="m3773,-2858l3783,-2858,3783,-2878,3773,-2878,3773,-2858xe" filled="true" fillcolor="#000000" stroked="false">
                <v:path arrowok="t"/>
                <v:fill type="solid"/>
              </v:shape>
            </v:group>
            <v:group style="position:absolute;left:3773;top:-2858;width:11;height:20" coordorigin="3773,-2858" coordsize="11,20">
              <v:shape style="position:absolute;left:3773;top:-2858;width:11;height:20" coordorigin="3773,-2858" coordsize="11,20" path="m3773,-2839l3783,-2839,3783,-2858,3773,-2858,3773,-2839xe" filled="true" fillcolor="#000000" stroked="false">
                <v:path arrowok="t"/>
                <v:fill type="solid"/>
              </v:shape>
            </v:group>
            <v:group style="position:absolute;left:3773;top:-2839;width:11;height:20" coordorigin="3773,-2839" coordsize="11,20">
              <v:shape style="position:absolute;left:3773;top:-2839;width:11;height:20" coordorigin="3773,-2839" coordsize="11,20" path="m3773,-2820l3783,-2820,3783,-2839,3773,-2839,3773,-2820xe" filled="true" fillcolor="#000000" stroked="false">
                <v:path arrowok="t"/>
                <v:fill type="solid"/>
              </v:shape>
            </v:group>
            <v:group style="position:absolute;left:3773;top:-2820;width:11;height:20" coordorigin="3773,-2820" coordsize="11,20">
              <v:shape style="position:absolute;left:3773;top:-2820;width:11;height:20" coordorigin="3773,-2820" coordsize="11,20" path="m3773,-2801l3783,-2801,3783,-2820,3773,-2820,3773,-2801xe" filled="true" fillcolor="#000000" stroked="false">
                <v:path arrowok="t"/>
                <v:fill type="solid"/>
              </v:shape>
            </v:group>
            <v:group style="position:absolute;left:3773;top:-2801;width:11;height:20" coordorigin="3773,-2801" coordsize="11,20">
              <v:shape style="position:absolute;left:3773;top:-2801;width:11;height:20" coordorigin="3773,-2801" coordsize="11,20" path="m3773,-2782l3783,-2782,3783,-2801,3773,-2801,3773,-2782xe" filled="true" fillcolor="#000000" stroked="false">
                <v:path arrowok="t"/>
                <v:fill type="solid"/>
              </v:shape>
            </v:group>
            <v:group style="position:absolute;left:3773;top:-2782;width:11;height:20" coordorigin="3773,-2782" coordsize="11,20">
              <v:shape style="position:absolute;left:3773;top:-2782;width:11;height:20" coordorigin="3773,-2782" coordsize="11,20" path="m3773,-2762l3783,-2762,3783,-2782,3773,-2782,3773,-2762xe" filled="true" fillcolor="#000000" stroked="false">
                <v:path arrowok="t"/>
                <v:fill type="solid"/>
              </v:shape>
            </v:group>
            <v:group style="position:absolute;left:3773;top:-2762;width:11;height:20" coordorigin="3773,-2762" coordsize="11,20">
              <v:shape style="position:absolute;left:3773;top:-2762;width:11;height:20" coordorigin="3773,-2762" coordsize="11,20" path="m3773,-2743l3783,-2743,3783,-2762,3773,-2762,3773,-2743xe" filled="true" fillcolor="#000000" stroked="false">
                <v:path arrowok="t"/>
                <v:fill type="solid"/>
              </v:shape>
            </v:group>
            <v:group style="position:absolute;left:3773;top:-2743;width:11;height:20" coordorigin="3773,-2743" coordsize="11,20">
              <v:shape style="position:absolute;left:3773;top:-2743;width:11;height:20" coordorigin="3773,-2743" coordsize="11,20" path="m3773,-2724l3783,-2724,3783,-2743,3773,-2743,3773,-2724xe" filled="true" fillcolor="#000000" stroked="false">
                <v:path arrowok="t"/>
                <v:fill type="solid"/>
              </v:shape>
            </v:group>
            <v:group style="position:absolute;left:3773;top:-2724;width:11;height:20" coordorigin="3773,-2724" coordsize="11,20">
              <v:shape style="position:absolute;left:3773;top:-2724;width:11;height:20" coordorigin="3773,-2724" coordsize="11,20" path="m3773,-2705l3783,-2705,3783,-2724,3773,-2724,3773,-2705xe" filled="true" fillcolor="#000000" stroked="false">
                <v:path arrowok="t"/>
                <v:fill type="solid"/>
              </v:shape>
            </v:group>
            <v:group style="position:absolute;left:3773;top:-2705;width:11;height:20" coordorigin="3773,-2705" coordsize="11,20">
              <v:shape style="position:absolute;left:3773;top:-2705;width:11;height:20" coordorigin="3773,-2705" coordsize="11,20" path="m3773,-2686l3783,-2686,3783,-2705,3773,-2705,3773,-2686xe" filled="true" fillcolor="#000000" stroked="false">
                <v:path arrowok="t"/>
                <v:fill type="solid"/>
              </v:shape>
            </v:group>
            <v:group style="position:absolute;left:3773;top:-2686;width:11;height:20" coordorigin="3773,-2686" coordsize="11,20">
              <v:shape style="position:absolute;left:3773;top:-2686;width:11;height:20" coordorigin="3773,-2686" coordsize="11,20" path="m3773,-2666l3783,-2666,3783,-2686,3773,-2686,3773,-2666xe" filled="true" fillcolor="#000000" stroked="false">
                <v:path arrowok="t"/>
                <v:fill type="solid"/>
              </v:shape>
            </v:group>
            <v:group style="position:absolute;left:3773;top:-2666;width:11;height:20" coordorigin="3773,-2666" coordsize="11,20">
              <v:shape style="position:absolute;left:3773;top:-2666;width:11;height:20" coordorigin="3773,-2666" coordsize="11,20" path="m3773,-2647l3783,-2647,3783,-2666,3773,-2666,3773,-2647xe" filled="true" fillcolor="#000000" stroked="false">
                <v:path arrowok="t"/>
                <v:fill type="solid"/>
              </v:shape>
            </v:group>
            <v:group style="position:absolute;left:3773;top:-2647;width:11;height:20" coordorigin="3773,-2647" coordsize="11,20">
              <v:shape style="position:absolute;left:3773;top:-2647;width:11;height:20" coordorigin="3773,-2647" coordsize="11,20" path="m3773,-2628l3783,-2628,3783,-2647,3773,-2647,3773,-2628xe" filled="true" fillcolor="#000000" stroked="false">
                <v:path arrowok="t"/>
                <v:fill type="solid"/>
              </v:shape>
            </v:group>
            <v:group style="position:absolute;left:3773;top:-2628;width:11;height:20" coordorigin="3773,-2628" coordsize="11,20">
              <v:shape style="position:absolute;left:3773;top:-2628;width:11;height:20" coordorigin="3773,-2628" coordsize="11,20" path="m3773,-2609l3783,-2609,3783,-2628,3773,-2628,3773,-2609xe" filled="true" fillcolor="#000000" stroked="false">
                <v:path arrowok="t"/>
                <v:fill type="solid"/>
              </v:shape>
            </v:group>
            <v:group style="position:absolute;left:3773;top:-2609;width:11;height:20" coordorigin="3773,-2609" coordsize="11,20">
              <v:shape style="position:absolute;left:3773;top:-2609;width:11;height:20" coordorigin="3773,-2609" coordsize="11,20" path="m3773,-2590l3783,-2590,3783,-2609,3773,-2609,3773,-2590xe" filled="true" fillcolor="#000000" stroked="false">
                <v:path arrowok="t"/>
                <v:fill type="solid"/>
              </v:shape>
            </v:group>
            <v:group style="position:absolute;left:3773;top:-2590;width:11;height:20" coordorigin="3773,-2590" coordsize="11,20">
              <v:shape style="position:absolute;left:3773;top:-2590;width:11;height:20" coordorigin="3773,-2590" coordsize="11,20" path="m3773,-2570l3783,-2570,3783,-2590,3773,-2590,3773,-2570xe" filled="true" fillcolor="#000000" stroked="false">
                <v:path arrowok="t"/>
                <v:fill type="solid"/>
              </v:shape>
            </v:group>
            <v:group style="position:absolute;left:3773;top:-2570;width:11;height:20" coordorigin="3773,-2570" coordsize="11,20">
              <v:shape style="position:absolute;left:3773;top:-2570;width:11;height:20" coordorigin="3773,-2570" coordsize="11,20" path="m3773,-2551l3783,-2551,3783,-2570,3773,-2570,3773,-2551xe" filled="true" fillcolor="#000000" stroked="false">
                <v:path arrowok="t"/>
                <v:fill type="solid"/>
              </v:shape>
            </v:group>
            <v:group style="position:absolute;left:3773;top:-2551;width:11;height:20" coordorigin="3773,-2551" coordsize="11,20">
              <v:shape style="position:absolute;left:3773;top:-2551;width:11;height:20" coordorigin="3773,-2551" coordsize="11,20" path="m3773,-2532l3783,-2532,3783,-2551,3773,-2551,3773,-2532xe" filled="true" fillcolor="#000000" stroked="false">
                <v:path arrowok="t"/>
                <v:fill type="solid"/>
              </v:shape>
            </v:group>
            <v:group style="position:absolute;left:3773;top:-2532;width:11;height:20" coordorigin="3773,-2532" coordsize="11,20">
              <v:shape style="position:absolute;left:3773;top:-2532;width:11;height:20" coordorigin="3773,-2532" coordsize="11,20" path="m3773,-2513l3783,-2513,3783,-2532,3773,-2532,3773,-2513xe" filled="true" fillcolor="#000000" stroked="false">
                <v:path arrowok="t"/>
                <v:fill type="solid"/>
              </v:shape>
            </v:group>
            <v:group style="position:absolute;left:3773;top:-2513;width:11;height:20" coordorigin="3773,-2513" coordsize="11,20">
              <v:shape style="position:absolute;left:3773;top:-2513;width:11;height:20" coordorigin="3773,-2513" coordsize="11,20" path="m3773,-2494l3783,-2494,3783,-2513,3773,-2513,3773,-2494xe" filled="true" fillcolor="#000000" stroked="false">
                <v:path arrowok="t"/>
                <v:fill type="solid"/>
              </v:shape>
            </v:group>
            <v:group style="position:absolute;left:7317;top:-2878;width:10;height:20" coordorigin="7317,-2878" coordsize="10,20">
              <v:shape style="position:absolute;left:7317;top:-2878;width:10;height:20" coordorigin="7317,-2878" coordsize="10,20" path="m7317,-2858l7326,-2858,7326,-2878,7317,-2878,7317,-2858xe" filled="true" fillcolor="#000000" stroked="false">
                <v:path arrowok="t"/>
                <v:fill type="solid"/>
              </v:shape>
            </v:group>
            <v:group style="position:absolute;left:7317;top:-2858;width:10;height:20" coordorigin="7317,-2858" coordsize="10,20">
              <v:shape style="position:absolute;left:7317;top:-2858;width:10;height:20" coordorigin="7317,-2858" coordsize="10,20" path="m7317,-2839l7326,-2839,7326,-2858,7317,-2858,7317,-2839xe" filled="true" fillcolor="#000000" stroked="false">
                <v:path arrowok="t"/>
                <v:fill type="solid"/>
              </v:shape>
            </v:group>
            <v:group style="position:absolute;left:7317;top:-2839;width:10;height:20" coordorigin="7317,-2839" coordsize="10,20">
              <v:shape style="position:absolute;left:7317;top:-2839;width:10;height:20" coordorigin="7317,-2839" coordsize="10,20" path="m7317,-2820l7326,-2820,7326,-2839,7317,-2839,7317,-2820xe" filled="true" fillcolor="#000000" stroked="false">
                <v:path arrowok="t"/>
                <v:fill type="solid"/>
              </v:shape>
            </v:group>
            <v:group style="position:absolute;left:7317;top:-2820;width:10;height:20" coordorigin="7317,-2820" coordsize="10,20">
              <v:shape style="position:absolute;left:7317;top:-2820;width:10;height:20" coordorigin="7317,-2820" coordsize="10,20" path="m7317,-2801l7326,-2801,7326,-2820,7317,-2820,7317,-2801xe" filled="true" fillcolor="#000000" stroked="false">
                <v:path arrowok="t"/>
                <v:fill type="solid"/>
              </v:shape>
            </v:group>
            <v:group style="position:absolute;left:7317;top:-2801;width:10;height:20" coordorigin="7317,-2801" coordsize="10,20">
              <v:shape style="position:absolute;left:7317;top:-2801;width:10;height:20" coordorigin="7317,-2801" coordsize="10,20" path="m7317,-2782l7326,-2782,7326,-2801,7317,-2801,7317,-2782xe" filled="true" fillcolor="#000000" stroked="false">
                <v:path arrowok="t"/>
                <v:fill type="solid"/>
              </v:shape>
            </v:group>
            <v:group style="position:absolute;left:7317;top:-2782;width:10;height:20" coordorigin="7317,-2782" coordsize="10,20">
              <v:shape style="position:absolute;left:7317;top:-2782;width:10;height:20" coordorigin="7317,-2782" coordsize="10,20" path="m7317,-2762l7326,-2762,7326,-2782,7317,-2782,7317,-2762xe" filled="true" fillcolor="#000000" stroked="false">
                <v:path arrowok="t"/>
                <v:fill type="solid"/>
              </v:shape>
            </v:group>
            <v:group style="position:absolute;left:7317;top:-2762;width:10;height:20" coordorigin="7317,-2762" coordsize="10,20">
              <v:shape style="position:absolute;left:7317;top:-2762;width:10;height:20" coordorigin="7317,-2762" coordsize="10,20" path="m7317,-2743l7326,-2743,7326,-2762,7317,-2762,7317,-2743xe" filled="true" fillcolor="#000000" stroked="false">
                <v:path arrowok="t"/>
                <v:fill type="solid"/>
              </v:shape>
            </v:group>
            <v:group style="position:absolute;left:7317;top:-2743;width:10;height:20" coordorigin="7317,-2743" coordsize="10,20">
              <v:shape style="position:absolute;left:7317;top:-2743;width:10;height:20" coordorigin="7317,-2743" coordsize="10,20" path="m7317,-2724l7326,-2724,7326,-2743,7317,-2743,7317,-2724xe" filled="true" fillcolor="#000000" stroked="false">
                <v:path arrowok="t"/>
                <v:fill type="solid"/>
              </v:shape>
            </v:group>
            <v:group style="position:absolute;left:7317;top:-2724;width:10;height:20" coordorigin="7317,-2724" coordsize="10,20">
              <v:shape style="position:absolute;left:7317;top:-2724;width:10;height:20" coordorigin="7317,-2724" coordsize="10,20" path="m7317,-2705l7326,-2705,7326,-2724,7317,-2724,7317,-2705xe" filled="true" fillcolor="#000000" stroked="false">
                <v:path arrowok="t"/>
                <v:fill type="solid"/>
              </v:shape>
            </v:group>
            <v:group style="position:absolute;left:7317;top:-2705;width:10;height:20" coordorigin="7317,-2705" coordsize="10,20">
              <v:shape style="position:absolute;left:7317;top:-2705;width:10;height:20" coordorigin="7317,-2705" coordsize="10,20" path="m7317,-2686l7326,-2686,7326,-2705,7317,-2705,7317,-2686xe" filled="true" fillcolor="#000000" stroked="false">
                <v:path arrowok="t"/>
                <v:fill type="solid"/>
              </v:shape>
            </v:group>
            <v:group style="position:absolute;left:7317;top:-2686;width:10;height:20" coordorigin="7317,-2686" coordsize="10,20">
              <v:shape style="position:absolute;left:7317;top:-2686;width:10;height:20" coordorigin="7317,-2686" coordsize="10,20" path="m7317,-2666l7326,-2666,7326,-2686,7317,-2686,7317,-2666xe" filled="true" fillcolor="#000000" stroked="false">
                <v:path arrowok="t"/>
                <v:fill type="solid"/>
              </v:shape>
            </v:group>
            <v:group style="position:absolute;left:7317;top:-2666;width:10;height:20" coordorigin="7317,-2666" coordsize="10,20">
              <v:shape style="position:absolute;left:7317;top:-2666;width:10;height:20" coordorigin="7317,-2666" coordsize="10,20" path="m7317,-2647l7326,-2647,7326,-2666,7317,-2666,7317,-2647xe" filled="true" fillcolor="#000000" stroked="false">
                <v:path arrowok="t"/>
                <v:fill type="solid"/>
              </v:shape>
            </v:group>
            <v:group style="position:absolute;left:7317;top:-2647;width:10;height:20" coordorigin="7317,-2647" coordsize="10,20">
              <v:shape style="position:absolute;left:7317;top:-2647;width:10;height:20" coordorigin="7317,-2647" coordsize="10,20" path="m7317,-2628l7326,-2628,7326,-2647,7317,-2647,7317,-2628xe" filled="true" fillcolor="#000000" stroked="false">
                <v:path arrowok="t"/>
                <v:fill type="solid"/>
              </v:shape>
            </v:group>
            <v:group style="position:absolute;left:7317;top:-2628;width:10;height:20" coordorigin="7317,-2628" coordsize="10,20">
              <v:shape style="position:absolute;left:7317;top:-2628;width:10;height:20" coordorigin="7317,-2628" coordsize="10,20" path="m7317,-2609l7326,-2609,7326,-2628,7317,-2628,7317,-2609xe" filled="true" fillcolor="#000000" stroked="false">
                <v:path arrowok="t"/>
                <v:fill type="solid"/>
              </v:shape>
            </v:group>
            <v:group style="position:absolute;left:7317;top:-2609;width:10;height:20" coordorigin="7317,-2609" coordsize="10,20">
              <v:shape style="position:absolute;left:7317;top:-2609;width:10;height:20" coordorigin="7317,-2609" coordsize="10,20" path="m7317,-2590l7326,-2590,7326,-2609,7317,-2609,7317,-2590xe" filled="true" fillcolor="#000000" stroked="false">
                <v:path arrowok="t"/>
                <v:fill type="solid"/>
              </v:shape>
              <v:shape style="position:absolute;left:3768;top:-2590;width:3567;height:108" type="#_x0000_t75" stroked="false">
                <v:imagedata r:id="rId553" o:title=""/>
              </v:shape>
              <v:shape style="position:absolute;left:7312;top:-2491;width:3553;height:10" type="#_x0000_t75" stroked="false">
                <v:imagedata r:id="rId554" o:title=""/>
              </v:shape>
            </v:group>
            <v:group style="position:absolute;left:3773;top:-2482;width:11;height:20" coordorigin="3773,-2482" coordsize="11,20">
              <v:shape style="position:absolute;left:3773;top:-2482;width:11;height:20" coordorigin="3773,-2482" coordsize="11,20" path="m3773,-2462l3783,-2462,3783,-2482,3773,-2482,3773,-2462xe" filled="true" fillcolor="#000000" stroked="false">
                <v:path arrowok="t"/>
                <v:fill type="solid"/>
              </v:shape>
            </v:group>
            <v:group style="position:absolute;left:3773;top:-2462;width:11;height:20" coordorigin="3773,-2462" coordsize="11,20">
              <v:shape style="position:absolute;left:3773;top:-2462;width:11;height:20" coordorigin="3773,-2462" coordsize="11,20" path="m3773,-2443l3783,-2443,3783,-2462,3773,-2462,3773,-2443xe" filled="true" fillcolor="#000000" stroked="false">
                <v:path arrowok="t"/>
                <v:fill type="solid"/>
              </v:shape>
            </v:group>
            <v:group style="position:absolute;left:3773;top:-2443;width:11;height:20" coordorigin="3773,-2443" coordsize="11,20">
              <v:shape style="position:absolute;left:3773;top:-2443;width:11;height:20" coordorigin="3773,-2443" coordsize="11,20" path="m3773,-2424l3783,-2424,3783,-2443,3773,-2443,3773,-2424xe" filled="true" fillcolor="#000000" stroked="false">
                <v:path arrowok="t"/>
                <v:fill type="solid"/>
              </v:shape>
            </v:group>
            <v:group style="position:absolute;left:3773;top:-2424;width:11;height:20" coordorigin="3773,-2424" coordsize="11,20">
              <v:shape style="position:absolute;left:3773;top:-2424;width:11;height:20" coordorigin="3773,-2424" coordsize="11,20" path="m3773,-2405l3783,-2405,3783,-2424,3773,-2424,3773,-2405xe" filled="true" fillcolor="#000000" stroked="false">
                <v:path arrowok="t"/>
                <v:fill type="solid"/>
              </v:shape>
            </v:group>
            <v:group style="position:absolute;left:3773;top:-2405;width:11;height:20" coordorigin="3773,-2405" coordsize="11,20">
              <v:shape style="position:absolute;left:3773;top:-2405;width:11;height:20" coordorigin="3773,-2405" coordsize="11,20" path="m3773,-2386l3783,-2386,3783,-2405,3773,-2405,3773,-2386xe" filled="true" fillcolor="#000000" stroked="false">
                <v:path arrowok="t"/>
                <v:fill type="solid"/>
              </v:shape>
            </v:group>
            <v:group style="position:absolute;left:3773;top:-2386;width:11;height:20" coordorigin="3773,-2386" coordsize="11,20">
              <v:shape style="position:absolute;left:3773;top:-2386;width:11;height:20" coordorigin="3773,-2386" coordsize="11,20" path="m3773,-2366l3783,-2366,3783,-2386,3773,-2386,3773,-2366xe" filled="true" fillcolor="#000000" stroked="false">
                <v:path arrowok="t"/>
                <v:fill type="solid"/>
              </v:shape>
            </v:group>
            <v:group style="position:absolute;left:3773;top:-2366;width:11;height:20" coordorigin="3773,-2366" coordsize="11,20">
              <v:shape style="position:absolute;left:3773;top:-2366;width:11;height:20" coordorigin="3773,-2366" coordsize="11,20" path="m3773,-2347l3783,-2347,3783,-2366,3773,-2366,3773,-2347xe" filled="true" fillcolor="#000000" stroked="false">
                <v:path arrowok="t"/>
                <v:fill type="solid"/>
              </v:shape>
            </v:group>
            <v:group style="position:absolute;left:3773;top:-2347;width:11;height:20" coordorigin="3773,-2347" coordsize="11,20">
              <v:shape style="position:absolute;left:3773;top:-2347;width:11;height:20" coordorigin="3773,-2347" coordsize="11,20" path="m3773,-2328l3783,-2328,3783,-2347,3773,-2347,3773,-2328xe" filled="true" fillcolor="#000000" stroked="false">
                <v:path arrowok="t"/>
                <v:fill type="solid"/>
              </v:shape>
            </v:group>
            <v:group style="position:absolute;left:3773;top:-2328;width:11;height:20" coordorigin="3773,-2328" coordsize="11,20">
              <v:shape style="position:absolute;left:3773;top:-2328;width:11;height:20" coordorigin="3773,-2328" coordsize="11,20" path="m3773,-2309l3783,-2309,3783,-2328,3773,-2328,3773,-2309xe" filled="true" fillcolor="#000000" stroked="false">
                <v:path arrowok="t"/>
                <v:fill type="solid"/>
              </v:shape>
            </v:group>
            <v:group style="position:absolute;left:3773;top:-2309;width:11;height:20" coordorigin="3773,-2309" coordsize="11,20">
              <v:shape style="position:absolute;left:3773;top:-2309;width:11;height:20" coordorigin="3773,-2309" coordsize="11,20" path="m3773,-2290l3783,-2290,3783,-2309,3773,-2309,3773,-2290xe" filled="true" fillcolor="#000000" stroked="false">
                <v:path arrowok="t"/>
                <v:fill type="solid"/>
              </v:shape>
            </v:group>
            <v:group style="position:absolute;left:3773;top:-2290;width:11;height:20" coordorigin="3773,-2290" coordsize="11,20">
              <v:shape style="position:absolute;left:3773;top:-2290;width:11;height:20" coordorigin="3773,-2290" coordsize="11,20" path="m3773,-2270l3783,-2270,3783,-2290,3773,-2290,3773,-2270xe" filled="true" fillcolor="#000000" stroked="false">
                <v:path arrowok="t"/>
                <v:fill type="solid"/>
              </v:shape>
            </v:group>
            <v:group style="position:absolute;left:3773;top:-2270;width:11;height:20" coordorigin="3773,-2270" coordsize="11,20">
              <v:shape style="position:absolute;left:3773;top:-2270;width:11;height:20" coordorigin="3773,-2270" coordsize="11,20" path="m3773,-2251l3783,-2251,3783,-2270,3773,-2270,3773,-2251xe" filled="true" fillcolor="#000000" stroked="false">
                <v:path arrowok="t"/>
                <v:fill type="solid"/>
              </v:shape>
            </v:group>
            <v:group style="position:absolute;left:3773;top:-2251;width:11;height:20" coordorigin="3773,-2251" coordsize="11,20">
              <v:shape style="position:absolute;left:3773;top:-2251;width:11;height:20" coordorigin="3773,-2251" coordsize="11,20" path="m3773,-2232l3783,-2232,3783,-2251,3773,-2251,3773,-2232xe" filled="true" fillcolor="#000000" stroked="false">
                <v:path arrowok="t"/>
                <v:fill type="solid"/>
              </v:shape>
            </v:group>
            <v:group style="position:absolute;left:3773;top:-2232;width:11;height:20" coordorigin="3773,-2232" coordsize="11,20">
              <v:shape style="position:absolute;left:3773;top:-2232;width:11;height:20" coordorigin="3773,-2232" coordsize="11,20" path="m3773,-2213l3783,-2213,3783,-2232,3773,-2232,3773,-2213xe" filled="true" fillcolor="#000000" stroked="false">
                <v:path arrowok="t"/>
                <v:fill type="solid"/>
              </v:shape>
            </v:group>
            <v:group style="position:absolute;left:3773;top:-2213;width:11;height:20" coordorigin="3773,-2213" coordsize="11,20">
              <v:shape style="position:absolute;left:3773;top:-2213;width:11;height:20" coordorigin="3773,-2213" coordsize="11,20" path="m3773,-2194l3783,-2194,3783,-2213,3773,-2213,3773,-2194xe" filled="true" fillcolor="#000000" stroked="false">
                <v:path arrowok="t"/>
                <v:fill type="solid"/>
              </v:shape>
            </v:group>
            <v:group style="position:absolute;left:3773;top:-2194;width:11;height:20" coordorigin="3773,-2194" coordsize="11,20">
              <v:shape style="position:absolute;left:3773;top:-2194;width:11;height:20" coordorigin="3773,-2194" coordsize="11,20" path="m3773,-2174l3783,-2174,3783,-2194,3773,-2194,3773,-2174xe" filled="true" fillcolor="#000000" stroked="false">
                <v:path arrowok="t"/>
                <v:fill type="solid"/>
              </v:shape>
            </v:group>
            <v:group style="position:absolute;left:3773;top:-2174;width:11;height:20" coordorigin="3773,-2174" coordsize="11,20">
              <v:shape style="position:absolute;left:3773;top:-2174;width:11;height:20" coordorigin="3773,-2174" coordsize="11,20" path="m3773,-2155l3783,-2155,3783,-2174,3773,-2174,3773,-2155xe" filled="true" fillcolor="#000000" stroked="false">
                <v:path arrowok="t"/>
                <v:fill type="solid"/>
              </v:shape>
            </v:group>
            <v:group style="position:absolute;left:3773;top:-2155;width:11;height:20" coordorigin="3773,-2155" coordsize="11,20">
              <v:shape style="position:absolute;left:3773;top:-2155;width:11;height:20" coordorigin="3773,-2155" coordsize="11,20" path="m3773,-2135l3783,-2135,3783,-2155,3773,-2155,3773,-2135xe" filled="true" fillcolor="#000000" stroked="false">
                <v:path arrowok="t"/>
                <v:fill type="solid"/>
              </v:shape>
            </v:group>
            <v:group style="position:absolute;left:3773;top:-2135;width:11;height:20" coordorigin="3773,-2135" coordsize="11,20">
              <v:shape style="position:absolute;left:3773;top:-2135;width:11;height:20" coordorigin="3773,-2135" coordsize="11,20" path="m3773,-2116l3783,-2116,3783,-2135,3773,-2135,3773,-2116xe" filled="true" fillcolor="#000000" stroked="false">
                <v:path arrowok="t"/>
                <v:fill type="solid"/>
              </v:shape>
            </v:group>
            <v:group style="position:absolute;left:3773;top:-2116;width:11;height:20" coordorigin="3773,-2116" coordsize="11,20">
              <v:shape style="position:absolute;left:3773;top:-2116;width:11;height:20" coordorigin="3773,-2116" coordsize="11,20" path="m3773,-2097l3783,-2097,3783,-2116,3773,-2116,3773,-2097xe" filled="true" fillcolor="#000000" stroked="false">
                <v:path arrowok="t"/>
                <v:fill type="solid"/>
              </v:shape>
              <v:shape style="position:absolute;left:3773;top:-2097;width:10;height:5" type="#_x0000_t75" stroked="false">
                <v:imagedata r:id="rId555" o:title=""/>
              </v:shape>
            </v:group>
            <v:group style="position:absolute;left:5545;top:-2482;width:10;height:20" coordorigin="5545,-2482" coordsize="10,20">
              <v:shape style="position:absolute;left:5545;top:-2482;width:10;height:20" coordorigin="5545,-2482" coordsize="10,20" path="m5545,-2462l5555,-2462,5555,-2482,5545,-2482,5545,-2462xe" filled="true" fillcolor="#000000" stroked="false">
                <v:path arrowok="t"/>
                <v:fill type="solid"/>
              </v:shape>
            </v:group>
            <v:group style="position:absolute;left:5545;top:-2462;width:10;height:20" coordorigin="5545,-2462" coordsize="10,20">
              <v:shape style="position:absolute;left:5545;top:-2462;width:10;height:20" coordorigin="5545,-2462" coordsize="10,20" path="m5545,-2443l5555,-2443,5555,-2462,5545,-2462,5545,-2443xe" filled="true" fillcolor="#000000" stroked="false">
                <v:path arrowok="t"/>
                <v:fill type="solid"/>
              </v:shape>
            </v:group>
            <v:group style="position:absolute;left:5545;top:-2443;width:10;height:20" coordorigin="5545,-2443" coordsize="10,20">
              <v:shape style="position:absolute;left:5545;top:-2443;width:10;height:20" coordorigin="5545,-2443" coordsize="10,20" path="m5545,-2424l5555,-2424,5555,-2443,5545,-2443,5545,-2424xe" filled="true" fillcolor="#000000" stroked="false">
                <v:path arrowok="t"/>
                <v:fill type="solid"/>
              </v:shape>
            </v:group>
            <v:group style="position:absolute;left:5545;top:-2424;width:10;height:20" coordorigin="5545,-2424" coordsize="10,20">
              <v:shape style="position:absolute;left:5545;top:-2424;width:10;height:20" coordorigin="5545,-2424" coordsize="10,20" path="m5545,-2405l5555,-2405,5555,-2424,5545,-2424,5545,-2405xe" filled="true" fillcolor="#000000" stroked="false">
                <v:path arrowok="t"/>
                <v:fill type="solid"/>
              </v:shape>
            </v:group>
            <v:group style="position:absolute;left:5545;top:-2405;width:10;height:20" coordorigin="5545,-2405" coordsize="10,20">
              <v:shape style="position:absolute;left:5545;top:-2405;width:10;height:20" coordorigin="5545,-2405" coordsize="10,20" path="m5545,-2386l5555,-2386,5555,-2405,5545,-2405,5545,-2386xe" filled="true" fillcolor="#000000" stroked="false">
                <v:path arrowok="t"/>
                <v:fill type="solid"/>
              </v:shape>
            </v:group>
            <v:group style="position:absolute;left:5545;top:-2386;width:10;height:20" coordorigin="5545,-2386" coordsize="10,20">
              <v:shape style="position:absolute;left:5545;top:-2386;width:10;height:20" coordorigin="5545,-2386" coordsize="10,20" path="m5545,-2366l5555,-2366,5555,-2386,5545,-2386,5545,-2366xe" filled="true" fillcolor="#000000" stroked="false">
                <v:path arrowok="t"/>
                <v:fill type="solid"/>
              </v:shape>
            </v:group>
            <v:group style="position:absolute;left:5545;top:-2366;width:10;height:20" coordorigin="5545,-2366" coordsize="10,20">
              <v:shape style="position:absolute;left:5545;top:-2366;width:10;height:20" coordorigin="5545,-2366" coordsize="10,20" path="m5545,-2347l5555,-2347,5555,-2366,5545,-2366,5545,-2347xe" filled="true" fillcolor="#000000" stroked="false">
                <v:path arrowok="t"/>
                <v:fill type="solid"/>
              </v:shape>
            </v:group>
            <v:group style="position:absolute;left:5545;top:-2347;width:10;height:20" coordorigin="5545,-2347" coordsize="10,20">
              <v:shape style="position:absolute;left:5545;top:-2347;width:10;height:20" coordorigin="5545,-2347" coordsize="10,20" path="m5545,-2328l5555,-2328,5555,-2347,5545,-2347,5545,-2328xe" filled="true" fillcolor="#000000" stroked="false">
                <v:path arrowok="t"/>
                <v:fill type="solid"/>
              </v:shape>
            </v:group>
            <v:group style="position:absolute;left:5545;top:-2328;width:10;height:20" coordorigin="5545,-2328" coordsize="10,20">
              <v:shape style="position:absolute;left:5545;top:-2328;width:10;height:20" coordorigin="5545,-2328" coordsize="10,20" path="m5545,-2309l5555,-2309,5555,-2328,5545,-2328,5545,-2309xe" filled="true" fillcolor="#000000" stroked="false">
                <v:path arrowok="t"/>
                <v:fill type="solid"/>
              </v:shape>
            </v:group>
            <v:group style="position:absolute;left:5545;top:-2309;width:10;height:20" coordorigin="5545,-2309" coordsize="10,20">
              <v:shape style="position:absolute;left:5545;top:-2309;width:10;height:20" coordorigin="5545,-2309" coordsize="10,20" path="m5545,-2290l5555,-2290,5555,-2309,5545,-2309,5545,-2290xe" filled="true" fillcolor="#000000" stroked="false">
                <v:path arrowok="t"/>
                <v:fill type="solid"/>
              </v:shape>
            </v:group>
            <v:group style="position:absolute;left:5545;top:-2290;width:10;height:20" coordorigin="5545,-2290" coordsize="10,20">
              <v:shape style="position:absolute;left:5545;top:-2290;width:10;height:20" coordorigin="5545,-2290" coordsize="10,20" path="m5545,-2270l5555,-2270,5555,-2290,5545,-2290,5545,-2270xe" filled="true" fillcolor="#000000" stroked="false">
                <v:path arrowok="t"/>
                <v:fill type="solid"/>
              </v:shape>
            </v:group>
            <v:group style="position:absolute;left:5545;top:-2270;width:10;height:20" coordorigin="5545,-2270" coordsize="10,20">
              <v:shape style="position:absolute;left:5545;top:-2270;width:10;height:20" coordorigin="5545,-2270" coordsize="10,20" path="m5545,-2251l5555,-2251,5555,-2270,5545,-2270,5545,-2251xe" filled="true" fillcolor="#000000" stroked="false">
                <v:path arrowok="t"/>
                <v:fill type="solid"/>
              </v:shape>
            </v:group>
            <v:group style="position:absolute;left:5545;top:-2251;width:10;height:20" coordorigin="5545,-2251" coordsize="10,20">
              <v:shape style="position:absolute;left:5545;top:-2251;width:10;height:20" coordorigin="5545,-2251" coordsize="10,20" path="m5545,-2232l5555,-2232,5555,-2251,5545,-2251,5545,-2232xe" filled="true" fillcolor="#000000" stroked="false">
                <v:path arrowok="t"/>
                <v:fill type="solid"/>
              </v:shape>
            </v:group>
            <v:group style="position:absolute;left:5545;top:-2232;width:10;height:20" coordorigin="5545,-2232" coordsize="10,20">
              <v:shape style="position:absolute;left:5545;top:-2232;width:10;height:20" coordorigin="5545,-2232" coordsize="10,20" path="m5545,-2213l5555,-2213,5555,-2232,5545,-2232,5545,-2213xe" filled="true" fillcolor="#000000" stroked="false">
                <v:path arrowok="t"/>
                <v:fill type="solid"/>
              </v:shape>
            </v:group>
            <v:group style="position:absolute;left:5545;top:-2213;width:10;height:20" coordorigin="5545,-2213" coordsize="10,20">
              <v:shape style="position:absolute;left:5545;top:-2213;width:10;height:20" coordorigin="5545,-2213" coordsize="10,20" path="m5545,-2194l5555,-2194,5555,-2213,5545,-2213,5545,-2194xe" filled="true" fillcolor="#000000" stroked="false">
                <v:path arrowok="t"/>
                <v:fill type="solid"/>
              </v:shape>
            </v:group>
            <v:group style="position:absolute;left:5545;top:-2194;width:10;height:20" coordorigin="5545,-2194" coordsize="10,20">
              <v:shape style="position:absolute;left:5545;top:-2194;width:10;height:20" coordorigin="5545,-2194" coordsize="10,20" path="m5545,-2174l5555,-2174,5555,-2194,5545,-2194,5545,-2174xe" filled="true" fillcolor="#000000" stroked="false">
                <v:path arrowok="t"/>
                <v:fill type="solid"/>
              </v:shape>
            </v:group>
            <v:group style="position:absolute;left:5545;top:-2174;width:10;height:20" coordorigin="5545,-2174" coordsize="10,20">
              <v:shape style="position:absolute;left:5545;top:-2174;width:10;height:20" coordorigin="5545,-2174" coordsize="10,20" path="m5545,-2155l5555,-2155,5555,-2174,5545,-2174,5545,-2155xe" filled="true" fillcolor="#000000" stroked="false">
                <v:path arrowok="t"/>
                <v:fill type="solid"/>
              </v:shape>
            </v:group>
            <v:group style="position:absolute;left:5545;top:-2155;width:10;height:20" coordorigin="5545,-2155" coordsize="10,20">
              <v:shape style="position:absolute;left:5545;top:-2155;width:10;height:20" coordorigin="5545,-2155" coordsize="10,20" path="m5545,-2135l5555,-2135,5555,-2155,5545,-2155,5545,-2135xe" filled="true" fillcolor="#000000" stroked="false">
                <v:path arrowok="t"/>
                <v:fill type="solid"/>
              </v:shape>
            </v:group>
            <v:group style="position:absolute;left:5545;top:-2135;width:10;height:20" coordorigin="5545,-2135" coordsize="10,20">
              <v:shape style="position:absolute;left:5545;top:-2135;width:10;height:20" coordorigin="5545,-2135" coordsize="10,20" path="m5545,-2116l5555,-2116,5555,-2135,5545,-2135,5545,-2116xe" filled="true" fillcolor="#000000" stroked="false">
                <v:path arrowok="t"/>
                <v:fill type="solid"/>
              </v:shape>
            </v:group>
            <v:group style="position:absolute;left:5545;top:-2116;width:10;height:20" coordorigin="5545,-2116" coordsize="10,20">
              <v:shape style="position:absolute;left:5545;top:-2116;width:10;height:20" coordorigin="5545,-2116" coordsize="10,20" path="m5545,-2097l5555,-2097,5555,-2116,5545,-2116,5545,-2097xe" filled="true" fillcolor="#000000" stroked="false">
                <v:path arrowok="t"/>
                <v:fill type="solid"/>
              </v:shape>
              <v:shape style="position:absolute;left:5545;top:-2097;width:10;height:5" type="#_x0000_t75" stroked="false">
                <v:imagedata r:id="rId555" o:title=""/>
              </v:shape>
            </v:group>
            <v:group style="position:absolute;left:7317;top:-2482;width:10;height:20" coordorigin="7317,-2482" coordsize="10,20">
              <v:shape style="position:absolute;left:7317;top:-2482;width:10;height:20" coordorigin="7317,-2482" coordsize="10,20" path="m7317,-2462l7326,-2462,7326,-2482,7317,-2482,7317,-2462xe" filled="true" fillcolor="#000000" stroked="false">
                <v:path arrowok="t"/>
                <v:fill type="solid"/>
              </v:shape>
            </v:group>
            <v:group style="position:absolute;left:7317;top:-2462;width:10;height:20" coordorigin="7317,-2462" coordsize="10,20">
              <v:shape style="position:absolute;left:7317;top:-2462;width:10;height:20" coordorigin="7317,-2462" coordsize="10,20" path="m7317,-2443l7326,-2443,7326,-2462,7317,-2462,7317,-2443xe" filled="true" fillcolor="#000000" stroked="false">
                <v:path arrowok="t"/>
                <v:fill type="solid"/>
              </v:shape>
            </v:group>
            <v:group style="position:absolute;left:7317;top:-2443;width:10;height:20" coordorigin="7317,-2443" coordsize="10,20">
              <v:shape style="position:absolute;left:7317;top:-2443;width:10;height:20" coordorigin="7317,-2443" coordsize="10,20" path="m7317,-2424l7326,-2424,7326,-2443,7317,-2443,7317,-2424xe" filled="true" fillcolor="#000000" stroked="false">
                <v:path arrowok="t"/>
                <v:fill type="solid"/>
              </v:shape>
            </v:group>
            <v:group style="position:absolute;left:7317;top:-2424;width:10;height:20" coordorigin="7317,-2424" coordsize="10,20">
              <v:shape style="position:absolute;left:7317;top:-2424;width:10;height:20" coordorigin="7317,-2424" coordsize="10,20" path="m7317,-2405l7326,-2405,7326,-2424,7317,-2424,7317,-2405xe" filled="true" fillcolor="#000000" stroked="false">
                <v:path arrowok="t"/>
                <v:fill type="solid"/>
              </v:shape>
            </v:group>
            <v:group style="position:absolute;left:7317;top:-2405;width:10;height:20" coordorigin="7317,-2405" coordsize="10,20">
              <v:shape style="position:absolute;left:7317;top:-2405;width:10;height:20" coordorigin="7317,-2405" coordsize="10,20" path="m7317,-2386l7326,-2386,7326,-2405,7317,-2405,7317,-2386xe" filled="true" fillcolor="#000000" stroked="false">
                <v:path arrowok="t"/>
                <v:fill type="solid"/>
              </v:shape>
            </v:group>
            <v:group style="position:absolute;left:7317;top:-2386;width:10;height:20" coordorigin="7317,-2386" coordsize="10,20">
              <v:shape style="position:absolute;left:7317;top:-2386;width:10;height:20" coordorigin="7317,-2386" coordsize="10,20" path="m7317,-2366l7326,-2366,7326,-2386,7317,-2386,7317,-2366xe" filled="true" fillcolor="#000000" stroked="false">
                <v:path arrowok="t"/>
                <v:fill type="solid"/>
              </v:shape>
            </v:group>
            <v:group style="position:absolute;left:7317;top:-2366;width:10;height:20" coordorigin="7317,-2366" coordsize="10,20">
              <v:shape style="position:absolute;left:7317;top:-2366;width:10;height:20" coordorigin="7317,-2366" coordsize="10,20" path="m7317,-2347l7326,-2347,7326,-2366,7317,-2366,7317,-2347xe" filled="true" fillcolor="#000000" stroked="false">
                <v:path arrowok="t"/>
                <v:fill type="solid"/>
              </v:shape>
            </v:group>
            <v:group style="position:absolute;left:7317;top:-2347;width:10;height:20" coordorigin="7317,-2347" coordsize="10,20">
              <v:shape style="position:absolute;left:7317;top:-2347;width:10;height:20" coordorigin="7317,-2347" coordsize="10,20" path="m7317,-2328l7326,-2328,7326,-2347,7317,-2347,7317,-2328xe" filled="true" fillcolor="#000000" stroked="false">
                <v:path arrowok="t"/>
                <v:fill type="solid"/>
              </v:shape>
            </v:group>
            <v:group style="position:absolute;left:7317;top:-2328;width:10;height:20" coordorigin="7317,-2328" coordsize="10,20">
              <v:shape style="position:absolute;left:7317;top:-2328;width:10;height:20" coordorigin="7317,-2328" coordsize="10,20" path="m7317,-2309l7326,-2309,7326,-2328,7317,-2328,7317,-2309xe" filled="true" fillcolor="#000000" stroked="false">
                <v:path arrowok="t"/>
                <v:fill type="solid"/>
              </v:shape>
            </v:group>
            <v:group style="position:absolute;left:7317;top:-2309;width:10;height:20" coordorigin="7317,-2309" coordsize="10,20">
              <v:shape style="position:absolute;left:7317;top:-2309;width:10;height:20" coordorigin="7317,-2309" coordsize="10,20" path="m7317,-2290l7326,-2290,7326,-2309,7317,-2309,7317,-2290xe" filled="true" fillcolor="#000000" stroked="false">
                <v:path arrowok="t"/>
                <v:fill type="solid"/>
              </v:shape>
            </v:group>
            <v:group style="position:absolute;left:7317;top:-2290;width:10;height:20" coordorigin="7317,-2290" coordsize="10,20">
              <v:shape style="position:absolute;left:7317;top:-2290;width:10;height:20" coordorigin="7317,-2290" coordsize="10,20" path="m7317,-2270l7326,-2270,7326,-2290,7317,-2290,7317,-2270xe" filled="true" fillcolor="#000000" stroked="false">
                <v:path arrowok="t"/>
                <v:fill type="solid"/>
              </v:shape>
            </v:group>
            <v:group style="position:absolute;left:7317;top:-2270;width:10;height:20" coordorigin="7317,-2270" coordsize="10,20">
              <v:shape style="position:absolute;left:7317;top:-2270;width:10;height:20" coordorigin="7317,-2270" coordsize="10,20" path="m7317,-2251l7326,-2251,7326,-2270,7317,-2270,7317,-2251xe" filled="true" fillcolor="#000000" stroked="false">
                <v:path arrowok="t"/>
                <v:fill type="solid"/>
              </v:shape>
            </v:group>
            <v:group style="position:absolute;left:7317;top:-2251;width:10;height:20" coordorigin="7317,-2251" coordsize="10,20">
              <v:shape style="position:absolute;left:7317;top:-2251;width:10;height:20" coordorigin="7317,-2251" coordsize="10,20" path="m7317,-2232l7326,-2232,7326,-2251,7317,-2251,7317,-2232xe" filled="true" fillcolor="#000000" stroked="false">
                <v:path arrowok="t"/>
                <v:fill type="solid"/>
              </v:shape>
            </v:group>
            <v:group style="position:absolute;left:7317;top:-2232;width:10;height:20" coordorigin="7317,-2232" coordsize="10,20">
              <v:shape style="position:absolute;left:7317;top:-2232;width:10;height:20" coordorigin="7317,-2232" coordsize="10,20" path="m7317,-2213l7326,-2213,7326,-2232,7317,-2232,7317,-2213xe" filled="true" fillcolor="#000000" stroked="false">
                <v:path arrowok="t"/>
                <v:fill type="solid"/>
              </v:shape>
            </v:group>
            <v:group style="position:absolute;left:7317;top:-2213;width:10;height:20" coordorigin="7317,-2213" coordsize="10,20">
              <v:shape style="position:absolute;left:7317;top:-2213;width:10;height:20" coordorigin="7317,-2213" coordsize="10,20" path="m7317,-2194l7326,-2194,7326,-2213,7317,-2213,7317,-2194xe" filled="true" fillcolor="#000000" stroked="false">
                <v:path arrowok="t"/>
                <v:fill type="solid"/>
              </v:shape>
            </v:group>
            <v:group style="position:absolute;left:7317;top:-2194;width:10;height:20" coordorigin="7317,-2194" coordsize="10,20">
              <v:shape style="position:absolute;left:7317;top:-2194;width:10;height:20" coordorigin="7317,-2194" coordsize="10,20" path="m7317,-2174l7326,-2174,7326,-2194,7317,-2194,7317,-2174xe" filled="true" fillcolor="#000000" stroked="false">
                <v:path arrowok="t"/>
                <v:fill type="solid"/>
              </v:shape>
            </v:group>
            <v:group style="position:absolute;left:7317;top:-2174;width:10;height:20" coordorigin="7317,-2174" coordsize="10,20">
              <v:shape style="position:absolute;left:7317;top:-2174;width:10;height:20" coordorigin="7317,-2174" coordsize="10,20" path="m7317,-2155l7326,-2155,7326,-2174,7317,-2174,7317,-2155xe" filled="true" fillcolor="#000000" stroked="false">
                <v:path arrowok="t"/>
                <v:fill type="solid"/>
              </v:shape>
            </v:group>
            <v:group style="position:absolute;left:7317;top:-2155;width:10;height:20" coordorigin="7317,-2155" coordsize="10,20">
              <v:shape style="position:absolute;left:7317;top:-2155;width:10;height:20" coordorigin="7317,-2155" coordsize="10,20" path="m7317,-2135l7326,-2135,7326,-2155,7317,-2155,7317,-2135xe" filled="true" fillcolor="#000000" stroked="false">
                <v:path arrowok="t"/>
                <v:fill type="solid"/>
              </v:shape>
            </v:group>
            <v:group style="position:absolute;left:7317;top:-2135;width:10;height:20" coordorigin="7317,-2135" coordsize="10,20">
              <v:shape style="position:absolute;left:7317;top:-2135;width:10;height:20" coordorigin="7317,-2135" coordsize="10,20" path="m7317,-2116l7326,-2116,7326,-2135,7317,-2135,7317,-2116xe" filled="true" fillcolor="#000000" stroked="false">
                <v:path arrowok="t"/>
                <v:fill type="solid"/>
              </v:shape>
            </v:group>
            <v:group style="position:absolute;left:7317;top:-2116;width:10;height:20" coordorigin="7317,-2116" coordsize="10,20">
              <v:shape style="position:absolute;left:7317;top:-2116;width:10;height:20" coordorigin="7317,-2116" coordsize="10,20" path="m7317,-2097l7326,-2097,7326,-2116,7317,-2116,7317,-2097xe" filled="true" fillcolor="#000000" stroked="false">
                <v:path arrowok="t"/>
                <v:fill type="solid"/>
              </v:shape>
              <v:shape style="position:absolute;left:7317;top:-2097;width:10;height:5" type="#_x0000_t75" stroked="false">
                <v:imagedata r:id="rId555" o:title=""/>
              </v:shape>
            </v:group>
            <v:group style="position:absolute;left:9088;top:-2482;width:10;height:20" coordorigin="9088,-2482" coordsize="10,20">
              <v:shape style="position:absolute;left:9088;top:-2482;width:10;height:20" coordorigin="9088,-2482" coordsize="10,20" path="m9088,-2462l9098,-2462,9098,-2482,9088,-2482,9088,-2462xe" filled="true" fillcolor="#000000" stroked="false">
                <v:path arrowok="t"/>
                <v:fill type="solid"/>
              </v:shape>
            </v:group>
            <v:group style="position:absolute;left:9088;top:-2462;width:10;height:20" coordorigin="9088,-2462" coordsize="10,20">
              <v:shape style="position:absolute;left:9088;top:-2462;width:10;height:20" coordorigin="9088,-2462" coordsize="10,20" path="m9088,-2443l9098,-2443,9098,-2462,9088,-2462,9088,-2443xe" filled="true" fillcolor="#000000" stroked="false">
                <v:path arrowok="t"/>
                <v:fill type="solid"/>
              </v:shape>
            </v:group>
            <v:group style="position:absolute;left:9088;top:-2443;width:10;height:20" coordorigin="9088,-2443" coordsize="10,20">
              <v:shape style="position:absolute;left:9088;top:-2443;width:10;height:20" coordorigin="9088,-2443" coordsize="10,20" path="m9088,-2424l9098,-2424,9098,-2443,9088,-2443,9088,-2424xe" filled="true" fillcolor="#000000" stroked="false">
                <v:path arrowok="t"/>
                <v:fill type="solid"/>
              </v:shape>
            </v:group>
            <v:group style="position:absolute;left:9088;top:-2424;width:10;height:20" coordorigin="9088,-2424" coordsize="10,20">
              <v:shape style="position:absolute;left:9088;top:-2424;width:10;height:20" coordorigin="9088,-2424" coordsize="10,20" path="m9088,-2405l9098,-2405,9098,-2424,9088,-2424,9088,-2405xe" filled="true" fillcolor="#000000" stroked="false">
                <v:path arrowok="t"/>
                <v:fill type="solid"/>
              </v:shape>
            </v:group>
            <v:group style="position:absolute;left:9088;top:-2405;width:10;height:20" coordorigin="9088,-2405" coordsize="10,20">
              <v:shape style="position:absolute;left:9088;top:-2405;width:10;height:20" coordorigin="9088,-2405" coordsize="10,20" path="m9088,-2386l9098,-2386,9098,-2405,9088,-2405,9088,-2386xe" filled="true" fillcolor="#000000" stroked="false">
                <v:path arrowok="t"/>
                <v:fill type="solid"/>
              </v:shape>
            </v:group>
            <v:group style="position:absolute;left:9088;top:-2386;width:10;height:20" coordorigin="9088,-2386" coordsize="10,20">
              <v:shape style="position:absolute;left:9088;top:-2386;width:10;height:20" coordorigin="9088,-2386" coordsize="10,20" path="m9088,-2366l9098,-2366,9098,-2386,9088,-2386,9088,-2366xe" filled="true" fillcolor="#000000" stroked="false">
                <v:path arrowok="t"/>
                <v:fill type="solid"/>
              </v:shape>
            </v:group>
            <v:group style="position:absolute;left:9088;top:-2366;width:10;height:20" coordorigin="9088,-2366" coordsize="10,20">
              <v:shape style="position:absolute;left:9088;top:-2366;width:10;height:20" coordorigin="9088,-2366" coordsize="10,20" path="m9088,-2347l9098,-2347,9098,-2366,9088,-2366,9088,-2347xe" filled="true" fillcolor="#000000" stroked="false">
                <v:path arrowok="t"/>
                <v:fill type="solid"/>
              </v:shape>
            </v:group>
            <v:group style="position:absolute;left:9088;top:-2347;width:10;height:20" coordorigin="9088,-2347" coordsize="10,20">
              <v:shape style="position:absolute;left:9088;top:-2347;width:10;height:20" coordorigin="9088,-2347" coordsize="10,20" path="m9088,-2328l9098,-2328,9098,-2347,9088,-2347,9088,-2328xe" filled="true" fillcolor="#000000" stroked="false">
                <v:path arrowok="t"/>
                <v:fill type="solid"/>
              </v:shape>
            </v:group>
            <v:group style="position:absolute;left:9088;top:-2328;width:10;height:20" coordorigin="9088,-2328" coordsize="10,20">
              <v:shape style="position:absolute;left:9088;top:-2328;width:10;height:20" coordorigin="9088,-2328" coordsize="10,20" path="m9088,-2309l9098,-2309,9098,-2328,9088,-2328,9088,-2309xe" filled="true" fillcolor="#000000" stroked="false">
                <v:path arrowok="t"/>
                <v:fill type="solid"/>
              </v:shape>
            </v:group>
            <v:group style="position:absolute;left:9088;top:-2309;width:10;height:20" coordorigin="9088,-2309" coordsize="10,20">
              <v:shape style="position:absolute;left:9088;top:-2309;width:10;height:20" coordorigin="9088,-2309" coordsize="10,20" path="m9088,-2290l9098,-2290,9098,-2309,9088,-2309,9088,-2290xe" filled="true" fillcolor="#000000" stroked="false">
                <v:path arrowok="t"/>
                <v:fill type="solid"/>
              </v:shape>
            </v:group>
            <v:group style="position:absolute;left:9088;top:-2290;width:10;height:20" coordorigin="9088,-2290" coordsize="10,20">
              <v:shape style="position:absolute;left:9088;top:-2290;width:10;height:20" coordorigin="9088,-2290" coordsize="10,20" path="m9088,-2270l9098,-2270,9098,-2290,9088,-2290,9088,-2270xe" filled="true" fillcolor="#000000" stroked="false">
                <v:path arrowok="t"/>
                <v:fill type="solid"/>
              </v:shape>
            </v:group>
            <v:group style="position:absolute;left:9088;top:-2270;width:10;height:20" coordorigin="9088,-2270" coordsize="10,20">
              <v:shape style="position:absolute;left:9088;top:-2270;width:10;height:20" coordorigin="9088,-2270" coordsize="10,20" path="m9088,-2251l9098,-2251,9098,-2270,9088,-2270,9088,-2251xe" filled="true" fillcolor="#000000" stroked="false">
                <v:path arrowok="t"/>
                <v:fill type="solid"/>
              </v:shape>
            </v:group>
            <v:group style="position:absolute;left:9088;top:-2251;width:10;height:20" coordorigin="9088,-2251" coordsize="10,20">
              <v:shape style="position:absolute;left:9088;top:-2251;width:10;height:20" coordorigin="9088,-2251" coordsize="10,20" path="m9088,-2232l9098,-2232,9098,-2251,9088,-2251,9088,-2232xe" filled="true" fillcolor="#000000" stroked="false">
                <v:path arrowok="t"/>
                <v:fill type="solid"/>
              </v:shape>
            </v:group>
            <v:group style="position:absolute;left:9088;top:-2232;width:10;height:20" coordorigin="9088,-2232" coordsize="10,20">
              <v:shape style="position:absolute;left:9088;top:-2232;width:10;height:20" coordorigin="9088,-2232" coordsize="10,20" path="m9088,-2213l9098,-2213,9098,-2232,9088,-2232,9088,-2213xe" filled="true" fillcolor="#000000" stroked="false">
                <v:path arrowok="t"/>
                <v:fill type="solid"/>
              </v:shape>
            </v:group>
            <v:group style="position:absolute;left:9088;top:-2213;width:10;height:20" coordorigin="9088,-2213" coordsize="10,20">
              <v:shape style="position:absolute;left:9088;top:-2213;width:10;height:20" coordorigin="9088,-2213" coordsize="10,20" path="m9088,-2194l9098,-2194,9098,-2213,9088,-2213,9088,-2194xe" filled="true" fillcolor="#000000" stroked="false">
                <v:path arrowok="t"/>
                <v:fill type="solid"/>
              </v:shape>
            </v:group>
            <v:group style="position:absolute;left:9088;top:-2194;width:10;height:20" coordorigin="9088,-2194" coordsize="10,20">
              <v:shape style="position:absolute;left:9088;top:-2194;width:10;height:20" coordorigin="9088,-2194" coordsize="10,20" path="m9088,-2174l9098,-2174,9098,-2194,9088,-2194,9088,-2174xe" filled="true" fillcolor="#000000" stroked="false">
                <v:path arrowok="t"/>
                <v:fill type="solid"/>
              </v:shape>
            </v:group>
            <v:group style="position:absolute;left:9088;top:-2174;width:10;height:20" coordorigin="9088,-2174" coordsize="10,20">
              <v:shape style="position:absolute;left:9088;top:-2174;width:10;height:20" coordorigin="9088,-2174" coordsize="10,20" path="m9088,-2155l9098,-2155,9098,-2174,9088,-2174,9088,-2155xe" filled="true" fillcolor="#000000" stroked="false">
                <v:path arrowok="t"/>
                <v:fill type="solid"/>
              </v:shape>
            </v:group>
            <v:group style="position:absolute;left:9088;top:-2155;width:10;height:20" coordorigin="9088,-2155" coordsize="10,20">
              <v:shape style="position:absolute;left:9088;top:-2155;width:10;height:20" coordorigin="9088,-2155" coordsize="10,20" path="m9088,-2135l9098,-2135,9098,-2155,9088,-2155,9088,-2135xe" filled="true" fillcolor="#000000" stroked="false">
                <v:path arrowok="t"/>
                <v:fill type="solid"/>
              </v:shape>
            </v:group>
            <v:group style="position:absolute;left:9088;top:-2135;width:10;height:20" coordorigin="9088,-2135" coordsize="10,20">
              <v:shape style="position:absolute;left:9088;top:-2135;width:10;height:20" coordorigin="9088,-2135" coordsize="10,20" path="m9088,-2116l9098,-2116,9098,-2135,9088,-2135,9088,-2116xe" filled="true" fillcolor="#000000" stroked="false">
                <v:path arrowok="t"/>
                <v:fill type="solid"/>
              </v:shape>
            </v:group>
            <v:group style="position:absolute;left:9088;top:-2116;width:10;height:20" coordorigin="9088,-2116" coordsize="10,20">
              <v:shape style="position:absolute;left:9088;top:-2116;width:10;height:20" coordorigin="9088,-2116" coordsize="10,20" path="m9088,-2097l9098,-2097,9098,-2116,9088,-2116,9088,-2097xe" filled="true" fillcolor="#000000" stroked="false">
                <v:path arrowok="t"/>
                <v:fill type="solid"/>
              </v:shape>
              <v:shape style="position:absolute;left:9088;top:-2097;width:10;height:5" type="#_x0000_t75" stroked="false">
                <v:imagedata r:id="rId555" o:title=""/>
              </v:shape>
            </v:group>
            <v:group style="position:absolute;left:1690;top:-2087;width:2084;height:2" coordorigin="1690,-2087" coordsize="2084,2">
              <v:shape style="position:absolute;left:1690;top:-2087;width:2084;height:2" coordorigin="1690,-2087" coordsize="2084,0" path="m1690,-2087l3773,-2087e" filled="false" stroked="true" strokeweight=".48004pt" strokecolor="#000000">
                <v:path arrowok="t"/>
              </v:shape>
            </v:group>
            <v:group style="position:absolute;left:3773;top:-2087;width:11;height:2" coordorigin="3773,-2087" coordsize="11,2">
              <v:shape style="position:absolute;left:3773;top:-2087;width:11;height:2" coordorigin="3773,-2087" coordsize="11,0" path="m3773,-2087l3783,-2087e" filled="false" stroked="true" strokeweight=".48004pt" strokecolor="#000000">
                <v:path arrowok="t"/>
              </v:shape>
            </v:group>
            <v:group style="position:absolute;left:3783;top:-2087;width:1762;height:2" coordorigin="3783,-2087" coordsize="1762,2">
              <v:shape style="position:absolute;left:3783;top:-2087;width:1762;height:2" coordorigin="3783,-2087" coordsize="1762,0" path="m3783,-2087l5545,-2087e" filled="false" stroked="true" strokeweight=".48004pt" strokecolor="#000000">
                <v:path arrowok="t"/>
              </v:shape>
            </v:group>
            <v:group style="position:absolute;left:5545;top:-2087;width:10;height:2" coordorigin="5545,-2087" coordsize="10,2">
              <v:shape style="position:absolute;left:5545;top:-2087;width:10;height:2" coordorigin="5545,-2087" coordsize="10,0" path="m5545,-2087l5555,-2087e" filled="false" stroked="true" strokeweight=".48004pt" strokecolor="#000000">
                <v:path arrowok="t"/>
              </v:shape>
            </v:group>
            <v:group style="position:absolute;left:5555;top:-2087;width:1763;height:2" coordorigin="5555,-2087" coordsize="1763,2">
              <v:shape style="position:absolute;left:5555;top:-2087;width:1763;height:2" coordorigin="5555,-2087" coordsize="1763,0" path="m5555,-2087l7317,-2087e" filled="false" stroked="true" strokeweight=".48004pt" strokecolor="#000000">
                <v:path arrowok="t"/>
              </v:shape>
            </v:group>
            <v:group style="position:absolute;left:7317;top:-2087;width:10;height:2" coordorigin="7317,-2087" coordsize="10,2">
              <v:shape style="position:absolute;left:7317;top:-2087;width:10;height:2" coordorigin="7317,-2087" coordsize="10,0" path="m7317,-2087l7326,-2087e" filled="false" stroked="true" strokeweight=".48004pt" strokecolor="#000000">
                <v:path arrowok="t"/>
              </v:shape>
            </v:group>
            <v:group style="position:absolute;left:7326;top:-2087;width:1763;height:2" coordorigin="7326,-2087" coordsize="1763,2">
              <v:shape style="position:absolute;left:7326;top:-2087;width:1763;height:2" coordorigin="7326,-2087" coordsize="1763,0" path="m7326,-2087l9088,-2087e" filled="false" stroked="true" strokeweight=".48004pt" strokecolor="#000000">
                <v:path arrowok="t"/>
              </v:shape>
            </v:group>
            <v:group style="position:absolute;left:9088;top:-2087;width:10;height:2" coordorigin="9088,-2087" coordsize="10,2">
              <v:shape style="position:absolute;left:9088;top:-2087;width:10;height:2" coordorigin="9088,-2087" coordsize="10,0" path="m9088,-2087l9098,-2087e" filled="false" stroked="true" strokeweight=".48004pt" strokecolor="#000000">
                <v:path arrowok="t"/>
              </v:shape>
            </v:group>
            <v:group style="position:absolute;left:9098;top:-2087;width:1767;height:2" coordorigin="9098,-2087" coordsize="1767,2">
              <v:shape style="position:absolute;left:9098;top:-2087;width:1767;height:2" coordorigin="9098,-2087" coordsize="1767,0" path="m9098,-2087l10864,-2087e" filled="false" stroked="true" strokeweight=".48004pt" strokecolor="#000000">
                <v:path arrowok="t"/>
              </v:shape>
            </v:group>
            <v:group style="position:absolute;left:3773;top:-2083;width:11;height:20" coordorigin="3773,-2083" coordsize="11,20">
              <v:shape style="position:absolute;left:3773;top:-2083;width:11;height:20" coordorigin="3773,-2083" coordsize="11,20" path="m3773,-2063l3783,-2063,3783,-2083,3773,-2083,3773,-2063xe" filled="true" fillcolor="#000000" stroked="false">
                <v:path arrowok="t"/>
                <v:fill type="solid"/>
              </v:shape>
            </v:group>
            <v:group style="position:absolute;left:3773;top:-2063;width:11;height:20" coordorigin="3773,-2063" coordsize="11,20">
              <v:shape style="position:absolute;left:3773;top:-2063;width:11;height:20" coordorigin="3773,-2063" coordsize="11,20" path="m3773,-2044l3783,-2044,3783,-2063,3773,-2063,3773,-2044xe" filled="true" fillcolor="#000000" stroked="false">
                <v:path arrowok="t"/>
                <v:fill type="solid"/>
              </v:shape>
            </v:group>
            <v:group style="position:absolute;left:3773;top:-2044;width:11;height:20" coordorigin="3773,-2044" coordsize="11,20">
              <v:shape style="position:absolute;left:3773;top:-2044;width:11;height:20" coordorigin="3773,-2044" coordsize="11,20" path="m3773,-2025l3783,-2025,3783,-2044,3773,-2044,3773,-2025xe" filled="true" fillcolor="#000000" stroked="false">
                <v:path arrowok="t"/>
                <v:fill type="solid"/>
              </v:shape>
            </v:group>
            <v:group style="position:absolute;left:3773;top:-2025;width:11;height:20" coordorigin="3773,-2025" coordsize="11,20">
              <v:shape style="position:absolute;left:3773;top:-2025;width:11;height:20" coordorigin="3773,-2025" coordsize="11,20" path="m3773,-2006l3783,-2006,3783,-2025,3773,-2025,3773,-2006xe" filled="true" fillcolor="#000000" stroked="false">
                <v:path arrowok="t"/>
                <v:fill type="solid"/>
              </v:shape>
            </v:group>
            <v:group style="position:absolute;left:3773;top:-2006;width:11;height:20" coordorigin="3773,-2006" coordsize="11,20">
              <v:shape style="position:absolute;left:3773;top:-2006;width:11;height:20" coordorigin="3773,-2006" coordsize="11,20" path="m3773,-1987l3783,-1987,3783,-2006,3773,-2006,3773,-1987xe" filled="true" fillcolor="#000000" stroked="false">
                <v:path arrowok="t"/>
                <v:fill type="solid"/>
              </v:shape>
            </v:group>
            <v:group style="position:absolute;left:3773;top:-1987;width:11;height:20" coordorigin="3773,-1987" coordsize="11,20">
              <v:shape style="position:absolute;left:3773;top:-1987;width:11;height:20" coordorigin="3773,-1987" coordsize="11,20" path="m3773,-1967l3783,-1967,3783,-1987,3773,-1987,3773,-1967xe" filled="true" fillcolor="#000000" stroked="false">
                <v:path arrowok="t"/>
                <v:fill type="solid"/>
              </v:shape>
            </v:group>
            <v:group style="position:absolute;left:3773;top:-1967;width:11;height:20" coordorigin="3773,-1967" coordsize="11,20">
              <v:shape style="position:absolute;left:3773;top:-1967;width:11;height:20" coordorigin="3773,-1967" coordsize="11,20" path="m3773,-1948l3783,-1948,3783,-1967,3773,-1967,3773,-1948xe" filled="true" fillcolor="#000000" stroked="false">
                <v:path arrowok="t"/>
                <v:fill type="solid"/>
              </v:shape>
            </v:group>
            <v:group style="position:absolute;left:3773;top:-1948;width:11;height:20" coordorigin="3773,-1948" coordsize="11,20">
              <v:shape style="position:absolute;left:3773;top:-1948;width:11;height:20" coordorigin="3773,-1948" coordsize="11,20" path="m3773,-1929l3783,-1929,3783,-1948,3773,-1948,3773,-1929xe" filled="true" fillcolor="#000000" stroked="false">
                <v:path arrowok="t"/>
                <v:fill type="solid"/>
              </v:shape>
            </v:group>
            <v:group style="position:absolute;left:3773;top:-1929;width:11;height:20" coordorigin="3773,-1929" coordsize="11,20">
              <v:shape style="position:absolute;left:3773;top:-1929;width:11;height:20" coordorigin="3773,-1929" coordsize="11,20" path="m3773,-1910l3783,-1910,3783,-1929,3773,-1929,3773,-1910xe" filled="true" fillcolor="#000000" stroked="false">
                <v:path arrowok="t"/>
                <v:fill type="solid"/>
              </v:shape>
            </v:group>
            <v:group style="position:absolute;left:3773;top:-1910;width:11;height:20" coordorigin="3773,-1910" coordsize="11,20">
              <v:shape style="position:absolute;left:3773;top:-1910;width:11;height:20" coordorigin="3773,-1910" coordsize="11,20" path="m3773,-1891l3783,-1891,3783,-1910,3773,-1910,3773,-1891xe" filled="true" fillcolor="#000000" stroked="false">
                <v:path arrowok="t"/>
                <v:fill type="solid"/>
              </v:shape>
            </v:group>
            <v:group style="position:absolute;left:3773;top:-1891;width:11;height:20" coordorigin="3773,-1891" coordsize="11,20">
              <v:shape style="position:absolute;left:3773;top:-1891;width:11;height:20" coordorigin="3773,-1891" coordsize="11,20" path="m3773,-1871l3783,-1871,3783,-1891,3773,-1891,3773,-1871xe" filled="true" fillcolor="#000000" stroked="false">
                <v:path arrowok="t"/>
                <v:fill type="solid"/>
              </v:shape>
            </v:group>
            <v:group style="position:absolute;left:3773;top:-1871;width:11;height:20" coordorigin="3773,-1871" coordsize="11,20">
              <v:shape style="position:absolute;left:3773;top:-1871;width:11;height:20" coordorigin="3773,-1871" coordsize="11,20" path="m3773,-1852l3783,-1852,3783,-1871,3773,-1871,3773,-1852xe" filled="true" fillcolor="#000000" stroked="false">
                <v:path arrowok="t"/>
                <v:fill type="solid"/>
              </v:shape>
            </v:group>
            <v:group style="position:absolute;left:3773;top:-1852;width:11;height:20" coordorigin="3773,-1852" coordsize="11,20">
              <v:shape style="position:absolute;left:3773;top:-1852;width:11;height:20" coordorigin="3773,-1852" coordsize="11,20" path="m3773,-1833l3783,-1833,3783,-1852,3773,-1852,3773,-1833xe" filled="true" fillcolor="#000000" stroked="false">
                <v:path arrowok="t"/>
                <v:fill type="solid"/>
              </v:shape>
            </v:group>
            <v:group style="position:absolute;left:3773;top:-1833;width:11;height:20" coordorigin="3773,-1833" coordsize="11,20">
              <v:shape style="position:absolute;left:3773;top:-1833;width:11;height:20" coordorigin="3773,-1833" coordsize="11,20" path="m3773,-1814l3783,-1814,3783,-1833,3773,-1833,3773,-1814xe" filled="true" fillcolor="#000000" stroked="false">
                <v:path arrowok="t"/>
                <v:fill type="solid"/>
              </v:shape>
            </v:group>
            <v:group style="position:absolute;left:3773;top:-1814;width:11;height:20" coordorigin="3773,-1814" coordsize="11,20">
              <v:shape style="position:absolute;left:3773;top:-1814;width:11;height:20" coordorigin="3773,-1814" coordsize="11,20" path="m3773,-1795l3783,-1795,3783,-1814,3773,-1814,3773,-1795xe" filled="true" fillcolor="#000000" stroked="false">
                <v:path arrowok="t"/>
                <v:fill type="solid"/>
              </v:shape>
            </v:group>
            <v:group style="position:absolute;left:5545;top:-2083;width:10;height:20" coordorigin="5545,-2083" coordsize="10,20">
              <v:shape style="position:absolute;left:5545;top:-2083;width:10;height:20" coordorigin="5545,-2083" coordsize="10,20" path="m5545,-2063l5555,-2063,5555,-2083,5545,-2083,5545,-2063xe" filled="true" fillcolor="#000000" stroked="false">
                <v:path arrowok="t"/>
                <v:fill type="solid"/>
              </v:shape>
            </v:group>
            <v:group style="position:absolute;left:5545;top:-2063;width:10;height:20" coordorigin="5545,-2063" coordsize="10,20">
              <v:shape style="position:absolute;left:5545;top:-2063;width:10;height:20" coordorigin="5545,-2063" coordsize="10,20" path="m5545,-2044l5555,-2044,5555,-2063,5545,-2063,5545,-2044xe" filled="true" fillcolor="#000000" stroked="false">
                <v:path arrowok="t"/>
                <v:fill type="solid"/>
              </v:shape>
            </v:group>
            <v:group style="position:absolute;left:5545;top:-2044;width:10;height:20" coordorigin="5545,-2044" coordsize="10,20">
              <v:shape style="position:absolute;left:5545;top:-2044;width:10;height:20" coordorigin="5545,-2044" coordsize="10,20" path="m5545,-2025l5555,-2025,5555,-2044,5545,-2044,5545,-2025xe" filled="true" fillcolor="#000000" stroked="false">
                <v:path arrowok="t"/>
                <v:fill type="solid"/>
              </v:shape>
            </v:group>
            <v:group style="position:absolute;left:5545;top:-2025;width:10;height:20" coordorigin="5545,-2025" coordsize="10,20">
              <v:shape style="position:absolute;left:5545;top:-2025;width:10;height:20" coordorigin="5545,-2025" coordsize="10,20" path="m5545,-2006l5555,-2006,5555,-2025,5545,-2025,5545,-2006xe" filled="true" fillcolor="#000000" stroked="false">
                <v:path arrowok="t"/>
                <v:fill type="solid"/>
              </v:shape>
            </v:group>
            <v:group style="position:absolute;left:5545;top:-2006;width:10;height:20" coordorigin="5545,-2006" coordsize="10,20">
              <v:shape style="position:absolute;left:5545;top:-2006;width:10;height:20" coordorigin="5545,-2006" coordsize="10,20" path="m5545,-1987l5555,-1987,5555,-2006,5545,-2006,5545,-1987xe" filled="true" fillcolor="#000000" stroked="false">
                <v:path arrowok="t"/>
                <v:fill type="solid"/>
              </v:shape>
            </v:group>
            <v:group style="position:absolute;left:5545;top:-1987;width:10;height:20" coordorigin="5545,-1987" coordsize="10,20">
              <v:shape style="position:absolute;left:5545;top:-1987;width:10;height:20" coordorigin="5545,-1987" coordsize="10,20" path="m5545,-1967l5555,-1967,5555,-1987,5545,-1987,5545,-1967xe" filled="true" fillcolor="#000000" stroked="false">
                <v:path arrowok="t"/>
                <v:fill type="solid"/>
              </v:shape>
            </v:group>
            <v:group style="position:absolute;left:5545;top:-1967;width:10;height:20" coordorigin="5545,-1967" coordsize="10,20">
              <v:shape style="position:absolute;left:5545;top:-1967;width:10;height:20" coordorigin="5545,-1967" coordsize="10,20" path="m5545,-1948l5555,-1948,5555,-1967,5545,-1967,5545,-1948xe" filled="true" fillcolor="#000000" stroked="false">
                <v:path arrowok="t"/>
                <v:fill type="solid"/>
              </v:shape>
            </v:group>
            <v:group style="position:absolute;left:5545;top:-1948;width:10;height:20" coordorigin="5545,-1948" coordsize="10,20">
              <v:shape style="position:absolute;left:5545;top:-1948;width:10;height:20" coordorigin="5545,-1948" coordsize="10,20" path="m5545,-1929l5555,-1929,5555,-1948,5545,-1948,5545,-1929xe" filled="true" fillcolor="#000000" stroked="false">
                <v:path arrowok="t"/>
                <v:fill type="solid"/>
              </v:shape>
            </v:group>
            <v:group style="position:absolute;left:5545;top:-1929;width:10;height:20" coordorigin="5545,-1929" coordsize="10,20">
              <v:shape style="position:absolute;left:5545;top:-1929;width:10;height:20" coordorigin="5545,-1929" coordsize="10,20" path="m5545,-1910l5555,-1910,5555,-1929,5545,-1929,5545,-1910xe" filled="true" fillcolor="#000000" stroked="false">
                <v:path arrowok="t"/>
                <v:fill type="solid"/>
              </v:shape>
            </v:group>
            <v:group style="position:absolute;left:5545;top:-1910;width:10;height:20" coordorigin="5545,-1910" coordsize="10,20">
              <v:shape style="position:absolute;left:5545;top:-1910;width:10;height:20" coordorigin="5545,-1910" coordsize="10,20" path="m5545,-1891l5555,-1891,5555,-1910,5545,-1910,5545,-1891xe" filled="true" fillcolor="#000000" stroked="false">
                <v:path arrowok="t"/>
                <v:fill type="solid"/>
              </v:shape>
            </v:group>
            <v:group style="position:absolute;left:5545;top:-1891;width:10;height:20" coordorigin="5545,-1891" coordsize="10,20">
              <v:shape style="position:absolute;left:5545;top:-1891;width:10;height:20" coordorigin="5545,-1891" coordsize="10,20" path="m5545,-1871l5555,-1871,5555,-1891,5545,-1891,5545,-1871xe" filled="true" fillcolor="#000000" stroked="false">
                <v:path arrowok="t"/>
                <v:fill type="solid"/>
              </v:shape>
            </v:group>
            <v:group style="position:absolute;left:5545;top:-1871;width:10;height:20" coordorigin="5545,-1871" coordsize="10,20">
              <v:shape style="position:absolute;left:5545;top:-1871;width:10;height:20" coordorigin="5545,-1871" coordsize="10,20" path="m5545,-1852l5555,-1852,5555,-1871,5545,-1871,5545,-1852xe" filled="true" fillcolor="#000000" stroked="false">
                <v:path arrowok="t"/>
                <v:fill type="solid"/>
              </v:shape>
            </v:group>
            <v:group style="position:absolute;left:5545;top:-1852;width:10;height:20" coordorigin="5545,-1852" coordsize="10,20">
              <v:shape style="position:absolute;left:5545;top:-1852;width:10;height:20" coordorigin="5545,-1852" coordsize="10,20" path="m5545,-1833l5555,-1833,5555,-1852,5545,-1852,5545,-1833xe" filled="true" fillcolor="#000000" stroked="false">
                <v:path arrowok="t"/>
                <v:fill type="solid"/>
              </v:shape>
            </v:group>
            <v:group style="position:absolute;left:5545;top:-1833;width:10;height:20" coordorigin="5545,-1833" coordsize="10,20">
              <v:shape style="position:absolute;left:5545;top:-1833;width:10;height:20" coordorigin="5545,-1833" coordsize="10,20" path="m5545,-1814l5555,-1814,5555,-1833,5545,-1833,5545,-1814xe" filled="true" fillcolor="#000000" stroked="false">
                <v:path arrowok="t"/>
                <v:fill type="solid"/>
              </v:shape>
            </v:group>
            <v:group style="position:absolute;left:5545;top:-1814;width:10;height:20" coordorigin="5545,-1814" coordsize="10,20">
              <v:shape style="position:absolute;left:5545;top:-1814;width:10;height:20" coordorigin="5545,-1814" coordsize="10,20" path="m5545,-1795l5555,-1795,5555,-1814,5545,-1814,5545,-1795xe" filled="true" fillcolor="#000000" stroked="false">
                <v:path arrowok="t"/>
                <v:fill type="solid"/>
              </v:shape>
            </v:group>
            <v:group style="position:absolute;left:5545;top:-1795;width:10;height:20" coordorigin="5545,-1795" coordsize="10,20">
              <v:shape style="position:absolute;left:5545;top:-1795;width:10;height:20" coordorigin="5545,-1795" coordsize="10,20" path="m5545,-1775l5555,-1775,5555,-1795,5545,-1795,5545,-1775xe" filled="true" fillcolor="#000000" stroked="false">
                <v:path arrowok="t"/>
                <v:fill type="solid"/>
              </v:shape>
            </v:group>
            <v:group style="position:absolute;left:5545;top:-1775;width:10;height:20" coordorigin="5545,-1775" coordsize="10,20">
              <v:shape style="position:absolute;left:5545;top:-1775;width:10;height:20" coordorigin="5545,-1775" coordsize="10,20" path="m5545,-1756l5555,-1756,5555,-1775,5545,-1775,5545,-1756xe" filled="true" fillcolor="#000000" stroked="false">
                <v:path arrowok="t"/>
                <v:fill type="solid"/>
              </v:shape>
            </v:group>
            <v:group style="position:absolute;left:5545;top:-1756;width:10;height:20" coordorigin="5545,-1756" coordsize="10,20">
              <v:shape style="position:absolute;left:5545;top:-1756;width:10;height:20" coordorigin="5545,-1756" coordsize="10,20" path="m5545,-1737l5555,-1737,5555,-1756,5545,-1756,5545,-1737xe" filled="true" fillcolor="#000000" stroked="false">
                <v:path arrowok="t"/>
                <v:fill type="solid"/>
              </v:shape>
            </v:group>
            <v:group style="position:absolute;left:5545;top:-1737;width:10;height:20" coordorigin="5545,-1737" coordsize="10,20">
              <v:shape style="position:absolute;left:5545;top:-1737;width:10;height:20" coordorigin="5545,-1737" coordsize="10,20" path="m5545,-1718l5555,-1718,5555,-1737,5545,-1737,5545,-1718xe" filled="true" fillcolor="#000000" stroked="false">
                <v:path arrowok="t"/>
                <v:fill type="solid"/>
              </v:shape>
            </v:group>
            <v:group style="position:absolute;left:5545;top:-1718;width:10;height:20" coordorigin="5545,-1718" coordsize="10,20">
              <v:shape style="position:absolute;left:5545;top:-1718;width:10;height:20" coordorigin="5545,-1718" coordsize="10,20" path="m5545,-1699l5555,-1699,5555,-1718,5545,-1718,5545,-1699xe" filled="true" fillcolor="#000000" stroked="false">
                <v:path arrowok="t"/>
                <v:fill type="solid"/>
              </v:shape>
            </v:group>
            <v:group style="position:absolute;left:7317;top:-2083;width:10;height:20" coordorigin="7317,-2083" coordsize="10,20">
              <v:shape style="position:absolute;left:7317;top:-2083;width:10;height:20" coordorigin="7317,-2083" coordsize="10,20" path="m7317,-2063l7326,-2063,7326,-2083,7317,-2083,7317,-2063xe" filled="true" fillcolor="#000000" stroked="false">
                <v:path arrowok="t"/>
                <v:fill type="solid"/>
              </v:shape>
            </v:group>
            <v:group style="position:absolute;left:7317;top:-2063;width:10;height:20" coordorigin="7317,-2063" coordsize="10,20">
              <v:shape style="position:absolute;left:7317;top:-2063;width:10;height:20" coordorigin="7317,-2063" coordsize="10,20" path="m7317,-2044l7326,-2044,7326,-2063,7317,-2063,7317,-2044xe" filled="true" fillcolor="#000000" stroked="false">
                <v:path arrowok="t"/>
                <v:fill type="solid"/>
              </v:shape>
            </v:group>
            <v:group style="position:absolute;left:7317;top:-2044;width:10;height:20" coordorigin="7317,-2044" coordsize="10,20">
              <v:shape style="position:absolute;left:7317;top:-2044;width:10;height:20" coordorigin="7317,-2044" coordsize="10,20" path="m7317,-2025l7326,-2025,7326,-2044,7317,-2044,7317,-2025xe" filled="true" fillcolor="#000000" stroked="false">
                <v:path arrowok="t"/>
                <v:fill type="solid"/>
              </v:shape>
            </v:group>
            <v:group style="position:absolute;left:7317;top:-2025;width:10;height:20" coordorigin="7317,-2025" coordsize="10,20">
              <v:shape style="position:absolute;left:7317;top:-2025;width:10;height:20" coordorigin="7317,-2025" coordsize="10,20" path="m7317,-2006l7326,-2006,7326,-2025,7317,-2025,7317,-2006xe" filled="true" fillcolor="#000000" stroked="false">
                <v:path arrowok="t"/>
                <v:fill type="solid"/>
              </v:shape>
            </v:group>
            <v:group style="position:absolute;left:7317;top:-2006;width:10;height:20" coordorigin="7317,-2006" coordsize="10,20">
              <v:shape style="position:absolute;left:7317;top:-2006;width:10;height:20" coordorigin="7317,-2006" coordsize="10,20" path="m7317,-1987l7326,-1987,7326,-2006,7317,-2006,7317,-1987xe" filled="true" fillcolor="#000000" stroked="false">
                <v:path arrowok="t"/>
                <v:fill type="solid"/>
              </v:shape>
            </v:group>
            <v:group style="position:absolute;left:7317;top:-1987;width:10;height:20" coordorigin="7317,-1987" coordsize="10,20">
              <v:shape style="position:absolute;left:7317;top:-1987;width:10;height:20" coordorigin="7317,-1987" coordsize="10,20" path="m7317,-1967l7326,-1967,7326,-1987,7317,-1987,7317,-1967xe" filled="true" fillcolor="#000000" stroked="false">
                <v:path arrowok="t"/>
                <v:fill type="solid"/>
              </v:shape>
            </v:group>
            <v:group style="position:absolute;left:7317;top:-1967;width:10;height:20" coordorigin="7317,-1967" coordsize="10,20">
              <v:shape style="position:absolute;left:7317;top:-1967;width:10;height:20" coordorigin="7317,-1967" coordsize="10,20" path="m7317,-1948l7326,-1948,7326,-1967,7317,-1967,7317,-1948xe" filled="true" fillcolor="#000000" stroked="false">
                <v:path arrowok="t"/>
                <v:fill type="solid"/>
              </v:shape>
            </v:group>
            <v:group style="position:absolute;left:7317;top:-1948;width:10;height:20" coordorigin="7317,-1948" coordsize="10,20">
              <v:shape style="position:absolute;left:7317;top:-1948;width:10;height:20" coordorigin="7317,-1948" coordsize="10,20" path="m7317,-1929l7326,-1929,7326,-1948,7317,-1948,7317,-1929xe" filled="true" fillcolor="#000000" stroked="false">
                <v:path arrowok="t"/>
                <v:fill type="solid"/>
              </v:shape>
            </v:group>
            <v:group style="position:absolute;left:7317;top:-1929;width:10;height:20" coordorigin="7317,-1929" coordsize="10,20">
              <v:shape style="position:absolute;left:7317;top:-1929;width:10;height:20" coordorigin="7317,-1929" coordsize="10,20" path="m7317,-1910l7326,-1910,7326,-1929,7317,-1929,7317,-1910xe" filled="true" fillcolor="#000000" stroked="false">
                <v:path arrowok="t"/>
                <v:fill type="solid"/>
              </v:shape>
            </v:group>
            <v:group style="position:absolute;left:7317;top:-1910;width:10;height:20" coordorigin="7317,-1910" coordsize="10,20">
              <v:shape style="position:absolute;left:7317;top:-1910;width:10;height:20" coordorigin="7317,-1910" coordsize="10,20" path="m7317,-1891l7326,-1891,7326,-1910,7317,-1910,7317,-1891xe" filled="true" fillcolor="#000000" stroked="false">
                <v:path arrowok="t"/>
                <v:fill type="solid"/>
              </v:shape>
            </v:group>
            <v:group style="position:absolute;left:7317;top:-1891;width:10;height:20" coordorigin="7317,-1891" coordsize="10,20">
              <v:shape style="position:absolute;left:7317;top:-1891;width:10;height:20" coordorigin="7317,-1891" coordsize="10,20" path="m7317,-1871l7326,-1871,7326,-1891,7317,-1891,7317,-1871xe" filled="true" fillcolor="#000000" stroked="false">
                <v:path arrowok="t"/>
                <v:fill type="solid"/>
              </v:shape>
            </v:group>
            <v:group style="position:absolute;left:7317;top:-1871;width:10;height:20" coordorigin="7317,-1871" coordsize="10,20">
              <v:shape style="position:absolute;left:7317;top:-1871;width:10;height:20" coordorigin="7317,-1871" coordsize="10,20" path="m7317,-1852l7326,-1852,7326,-1871,7317,-1871,7317,-1852xe" filled="true" fillcolor="#000000" stroked="false">
                <v:path arrowok="t"/>
                <v:fill type="solid"/>
              </v:shape>
            </v:group>
            <v:group style="position:absolute;left:7317;top:-1852;width:10;height:20" coordorigin="7317,-1852" coordsize="10,20">
              <v:shape style="position:absolute;left:7317;top:-1852;width:10;height:20" coordorigin="7317,-1852" coordsize="10,20" path="m7317,-1833l7326,-1833,7326,-1852,7317,-1852,7317,-1833xe" filled="true" fillcolor="#000000" stroked="false">
                <v:path arrowok="t"/>
                <v:fill type="solid"/>
              </v:shape>
            </v:group>
            <v:group style="position:absolute;left:7317;top:-1833;width:10;height:20" coordorigin="7317,-1833" coordsize="10,20">
              <v:shape style="position:absolute;left:7317;top:-1833;width:10;height:20" coordorigin="7317,-1833" coordsize="10,20" path="m7317,-1814l7326,-1814,7326,-1833,7317,-1833,7317,-1814xe" filled="true" fillcolor="#000000" stroked="false">
                <v:path arrowok="t"/>
                <v:fill type="solid"/>
              </v:shape>
            </v:group>
            <v:group style="position:absolute;left:7317;top:-1814;width:10;height:20" coordorigin="7317,-1814" coordsize="10,20">
              <v:shape style="position:absolute;left:7317;top:-1814;width:10;height:20" coordorigin="7317,-1814" coordsize="10,20" path="m7317,-1795l7326,-1795,7326,-1814,7317,-1814,7317,-1795xe" filled="true" fillcolor="#000000" stroked="false">
                <v:path arrowok="t"/>
                <v:fill type="solid"/>
              </v:shape>
            </v:group>
            <v:group style="position:absolute;left:7317;top:-1795;width:10;height:20" coordorigin="7317,-1795" coordsize="10,20">
              <v:shape style="position:absolute;left:7317;top:-1795;width:10;height:20" coordorigin="7317,-1795" coordsize="10,20" path="m7317,-1775l7326,-1775,7326,-1795,7317,-1795,7317,-1775xe" filled="true" fillcolor="#000000" stroked="false">
                <v:path arrowok="t"/>
                <v:fill type="solid"/>
              </v:shape>
            </v:group>
            <v:group style="position:absolute;left:7317;top:-1775;width:10;height:20" coordorigin="7317,-1775" coordsize="10,20">
              <v:shape style="position:absolute;left:7317;top:-1775;width:10;height:20" coordorigin="7317,-1775" coordsize="10,20" path="m7317,-1756l7326,-1756,7326,-1775,7317,-1775,7317,-1756xe" filled="true" fillcolor="#000000" stroked="false">
                <v:path arrowok="t"/>
                <v:fill type="solid"/>
              </v:shape>
            </v:group>
            <v:group style="position:absolute;left:7317;top:-1756;width:10;height:20" coordorigin="7317,-1756" coordsize="10,20">
              <v:shape style="position:absolute;left:7317;top:-1756;width:10;height:20" coordorigin="7317,-1756" coordsize="10,20" path="m7317,-1737l7326,-1737,7326,-1756,7317,-1756,7317,-1737xe" filled="true" fillcolor="#000000" stroked="false">
                <v:path arrowok="t"/>
                <v:fill type="solid"/>
              </v:shape>
            </v:group>
            <v:group style="position:absolute;left:7317;top:-1737;width:10;height:20" coordorigin="7317,-1737" coordsize="10,20">
              <v:shape style="position:absolute;left:7317;top:-1737;width:10;height:20" coordorigin="7317,-1737" coordsize="10,20" path="m7317,-1718l7326,-1718,7326,-1737,7317,-1737,7317,-1718xe" filled="true" fillcolor="#000000" stroked="false">
                <v:path arrowok="t"/>
                <v:fill type="solid"/>
              </v:shape>
            </v:group>
            <v:group style="position:absolute;left:7317;top:-1718;width:10;height:20" coordorigin="7317,-1718" coordsize="10,20">
              <v:shape style="position:absolute;left:7317;top:-1718;width:10;height:20" coordorigin="7317,-1718" coordsize="10,20" path="m7317,-1699l7326,-1699,7326,-1718,7317,-1718,7317,-1699xe" filled="true" fillcolor="#000000" stroked="false">
                <v:path arrowok="t"/>
                <v:fill type="solid"/>
              </v:shape>
            </v:group>
            <v:group style="position:absolute;left:9088;top:-2083;width:10;height:20" coordorigin="9088,-2083" coordsize="10,20">
              <v:shape style="position:absolute;left:9088;top:-2083;width:10;height:20" coordorigin="9088,-2083" coordsize="10,20" path="m9088,-2063l9098,-2063,9098,-2083,9088,-2083,9088,-2063xe" filled="true" fillcolor="#000000" stroked="false">
                <v:path arrowok="t"/>
                <v:fill type="solid"/>
              </v:shape>
            </v:group>
            <v:group style="position:absolute;left:9088;top:-2063;width:10;height:20" coordorigin="9088,-2063" coordsize="10,20">
              <v:shape style="position:absolute;left:9088;top:-2063;width:10;height:20" coordorigin="9088,-2063" coordsize="10,20" path="m9088,-2044l9098,-2044,9098,-2063,9088,-2063,9088,-2044xe" filled="true" fillcolor="#000000" stroked="false">
                <v:path arrowok="t"/>
                <v:fill type="solid"/>
              </v:shape>
            </v:group>
            <v:group style="position:absolute;left:9088;top:-2044;width:10;height:20" coordorigin="9088,-2044" coordsize="10,20">
              <v:shape style="position:absolute;left:9088;top:-2044;width:10;height:20" coordorigin="9088,-2044" coordsize="10,20" path="m9088,-2025l9098,-2025,9098,-2044,9088,-2044,9088,-2025xe" filled="true" fillcolor="#000000" stroked="false">
                <v:path arrowok="t"/>
                <v:fill type="solid"/>
              </v:shape>
            </v:group>
            <v:group style="position:absolute;left:9088;top:-2025;width:10;height:20" coordorigin="9088,-2025" coordsize="10,20">
              <v:shape style="position:absolute;left:9088;top:-2025;width:10;height:20" coordorigin="9088,-2025" coordsize="10,20" path="m9088,-2006l9098,-2006,9098,-2025,9088,-2025,9088,-2006xe" filled="true" fillcolor="#000000" stroked="false">
                <v:path arrowok="t"/>
                <v:fill type="solid"/>
              </v:shape>
            </v:group>
            <v:group style="position:absolute;left:9088;top:-2006;width:10;height:20" coordorigin="9088,-2006" coordsize="10,20">
              <v:shape style="position:absolute;left:9088;top:-2006;width:10;height:20" coordorigin="9088,-2006" coordsize="10,20" path="m9088,-1987l9098,-1987,9098,-2006,9088,-2006,9088,-1987xe" filled="true" fillcolor="#000000" stroked="false">
                <v:path arrowok="t"/>
                <v:fill type="solid"/>
              </v:shape>
            </v:group>
            <v:group style="position:absolute;left:9088;top:-1987;width:10;height:20" coordorigin="9088,-1987" coordsize="10,20">
              <v:shape style="position:absolute;left:9088;top:-1987;width:10;height:20" coordorigin="9088,-1987" coordsize="10,20" path="m9088,-1967l9098,-1967,9098,-1987,9088,-1987,9088,-1967xe" filled="true" fillcolor="#000000" stroked="false">
                <v:path arrowok="t"/>
                <v:fill type="solid"/>
              </v:shape>
            </v:group>
            <v:group style="position:absolute;left:9088;top:-1967;width:10;height:20" coordorigin="9088,-1967" coordsize="10,20">
              <v:shape style="position:absolute;left:9088;top:-1967;width:10;height:20" coordorigin="9088,-1967" coordsize="10,20" path="m9088,-1948l9098,-1948,9098,-1967,9088,-1967,9088,-1948xe" filled="true" fillcolor="#000000" stroked="false">
                <v:path arrowok="t"/>
                <v:fill type="solid"/>
              </v:shape>
            </v:group>
            <v:group style="position:absolute;left:9088;top:-1948;width:10;height:20" coordorigin="9088,-1948" coordsize="10,20">
              <v:shape style="position:absolute;left:9088;top:-1948;width:10;height:20" coordorigin="9088,-1948" coordsize="10,20" path="m9088,-1929l9098,-1929,9098,-1948,9088,-1948,9088,-1929xe" filled="true" fillcolor="#000000" stroked="false">
                <v:path arrowok="t"/>
                <v:fill type="solid"/>
              </v:shape>
            </v:group>
            <v:group style="position:absolute;left:9088;top:-1929;width:10;height:20" coordorigin="9088,-1929" coordsize="10,20">
              <v:shape style="position:absolute;left:9088;top:-1929;width:10;height:20" coordorigin="9088,-1929" coordsize="10,20" path="m9088,-1910l9098,-1910,9098,-1929,9088,-1929,9088,-1910xe" filled="true" fillcolor="#000000" stroked="false">
                <v:path arrowok="t"/>
                <v:fill type="solid"/>
              </v:shape>
            </v:group>
            <v:group style="position:absolute;left:9088;top:-1910;width:10;height:20" coordorigin="9088,-1910" coordsize="10,20">
              <v:shape style="position:absolute;left:9088;top:-1910;width:10;height:20" coordorigin="9088,-1910" coordsize="10,20" path="m9088,-1891l9098,-1891,9098,-1910,9088,-1910,9088,-1891xe" filled="true" fillcolor="#000000" stroked="false">
                <v:path arrowok="t"/>
                <v:fill type="solid"/>
              </v:shape>
            </v:group>
            <v:group style="position:absolute;left:9088;top:-1891;width:10;height:20" coordorigin="9088,-1891" coordsize="10,20">
              <v:shape style="position:absolute;left:9088;top:-1891;width:10;height:20" coordorigin="9088,-1891" coordsize="10,20" path="m9088,-1871l9098,-1871,9098,-1891,9088,-1891,9088,-1871xe" filled="true" fillcolor="#000000" stroked="false">
                <v:path arrowok="t"/>
                <v:fill type="solid"/>
              </v:shape>
            </v:group>
            <v:group style="position:absolute;left:9088;top:-1871;width:10;height:20" coordorigin="9088,-1871" coordsize="10,20">
              <v:shape style="position:absolute;left:9088;top:-1871;width:10;height:20" coordorigin="9088,-1871" coordsize="10,20" path="m9088,-1852l9098,-1852,9098,-1871,9088,-1871,9088,-1852xe" filled="true" fillcolor="#000000" stroked="false">
                <v:path arrowok="t"/>
                <v:fill type="solid"/>
              </v:shape>
            </v:group>
            <v:group style="position:absolute;left:9088;top:-1852;width:10;height:20" coordorigin="9088,-1852" coordsize="10,20">
              <v:shape style="position:absolute;left:9088;top:-1852;width:10;height:20" coordorigin="9088,-1852" coordsize="10,20" path="m9088,-1833l9098,-1833,9098,-1852,9088,-1852,9088,-1833xe" filled="true" fillcolor="#000000" stroked="false">
                <v:path arrowok="t"/>
                <v:fill type="solid"/>
              </v:shape>
            </v:group>
            <v:group style="position:absolute;left:9088;top:-1833;width:10;height:20" coordorigin="9088,-1833" coordsize="10,20">
              <v:shape style="position:absolute;left:9088;top:-1833;width:10;height:20" coordorigin="9088,-1833" coordsize="10,20" path="m9088,-1814l9098,-1814,9098,-1833,9088,-1833,9088,-1814xe" filled="true" fillcolor="#000000" stroked="false">
                <v:path arrowok="t"/>
                <v:fill type="solid"/>
              </v:shape>
            </v:group>
            <v:group style="position:absolute;left:9088;top:-1814;width:10;height:20" coordorigin="9088,-1814" coordsize="10,20">
              <v:shape style="position:absolute;left:9088;top:-1814;width:10;height:20" coordorigin="9088,-1814" coordsize="10,20" path="m9088,-1795l9098,-1795,9098,-1814,9088,-1814,9088,-1795xe" filled="true" fillcolor="#000000" stroked="false">
                <v:path arrowok="t"/>
                <v:fill type="solid"/>
              </v:shape>
            </v:group>
            <v:group style="position:absolute;left:9088;top:-1795;width:10;height:20" coordorigin="9088,-1795" coordsize="10,20">
              <v:shape style="position:absolute;left:9088;top:-1795;width:10;height:20" coordorigin="9088,-1795" coordsize="10,20" path="m9088,-1775l9098,-1775,9098,-1795,9088,-1795,9088,-1775xe" filled="true" fillcolor="#000000" stroked="false">
                <v:path arrowok="t"/>
                <v:fill type="solid"/>
              </v:shape>
            </v:group>
            <v:group style="position:absolute;left:9088;top:-1775;width:10;height:20" coordorigin="9088,-1775" coordsize="10,20">
              <v:shape style="position:absolute;left:9088;top:-1775;width:10;height:20" coordorigin="9088,-1775" coordsize="10,20" path="m9088,-1756l9098,-1756,9098,-1775,9088,-1775,9088,-1756xe" filled="true" fillcolor="#000000" stroked="false">
                <v:path arrowok="t"/>
                <v:fill type="solid"/>
              </v:shape>
            </v:group>
            <v:group style="position:absolute;left:9088;top:-1756;width:10;height:20" coordorigin="9088,-1756" coordsize="10,20">
              <v:shape style="position:absolute;left:9088;top:-1756;width:10;height:20" coordorigin="9088,-1756" coordsize="10,20" path="m9088,-1737l9098,-1737,9098,-1756,9088,-1756,9088,-1737xe" filled="true" fillcolor="#000000" stroked="false">
                <v:path arrowok="t"/>
                <v:fill type="solid"/>
              </v:shape>
            </v:group>
            <v:group style="position:absolute;left:9088;top:-1737;width:10;height:20" coordorigin="9088,-1737" coordsize="10,20">
              <v:shape style="position:absolute;left:9088;top:-1737;width:10;height:20" coordorigin="9088,-1737" coordsize="10,20" path="m9088,-1718l9098,-1718,9098,-1737,9088,-1737,9088,-1718xe" filled="true" fillcolor="#000000" stroked="false">
                <v:path arrowok="t"/>
                <v:fill type="solid"/>
              </v:shape>
            </v:group>
            <v:group style="position:absolute;left:9088;top:-1718;width:10;height:20" coordorigin="9088,-1718" coordsize="10,20">
              <v:shape style="position:absolute;left:9088;top:-1718;width:10;height:20" coordorigin="9088,-1718" coordsize="10,20" path="m9088,-1699l9098,-1699,9098,-1718,9088,-1718,9088,-1699xe" filled="true" fillcolor="#000000" stroked="false">
                <v:path arrowok="t"/>
                <v:fill type="solid"/>
              </v:shape>
              <v:shape style="position:absolute;left:1690;top:-1795;width:2103;height:108" type="#_x0000_t75" stroked="false">
                <v:imagedata r:id="rId556" o:title=""/>
              </v:shape>
              <v:shape style="position:absolute;left:3768;top:-1699;width:1786;height:12" type="#_x0000_t75" stroked="false">
                <v:imagedata r:id="rId557" o:title=""/>
              </v:shape>
              <v:shape style="position:absolute;left:5540;top:-1699;width:1786;height:12" type="#_x0000_t75" stroked="false">
                <v:imagedata r:id="rId558" o:title=""/>
              </v:shape>
              <v:shape style="position:absolute;left:7312;top:-1699;width:1786;height:12" type="#_x0000_t75" stroked="false">
                <v:imagedata r:id="rId558" o:title=""/>
              </v:shape>
              <v:shape style="position:absolute;left:9084;top:-1696;width:1781;height:10" type="#_x0000_t75" stroked="false">
                <v:imagedata r:id="rId559" o:title=""/>
              </v:shape>
            </v:group>
            <v:group style="position:absolute;left:3773;top:-1687;width:11;height:20" coordorigin="3773,-1687" coordsize="11,20">
              <v:shape style="position:absolute;left:3773;top:-1687;width:11;height:20" coordorigin="3773,-1687" coordsize="11,20" path="m3773,-1667l3783,-1667,3783,-1687,3773,-1687,3773,-1667xe" filled="true" fillcolor="#000000" stroked="false">
                <v:path arrowok="t"/>
                <v:fill type="solid"/>
              </v:shape>
            </v:group>
            <v:group style="position:absolute;left:3773;top:-1667;width:11;height:20" coordorigin="3773,-1667" coordsize="11,20">
              <v:shape style="position:absolute;left:3773;top:-1667;width:11;height:20" coordorigin="3773,-1667" coordsize="11,20" path="m3773,-1648l3783,-1648,3783,-1667,3773,-1667,3773,-1648xe" filled="true" fillcolor="#000000" stroked="false">
                <v:path arrowok="t"/>
                <v:fill type="solid"/>
              </v:shape>
            </v:group>
            <v:group style="position:absolute;left:3773;top:-1648;width:11;height:20" coordorigin="3773,-1648" coordsize="11,20">
              <v:shape style="position:absolute;left:3773;top:-1648;width:11;height:20" coordorigin="3773,-1648" coordsize="11,20" path="m3773,-1629l3783,-1629,3783,-1648,3773,-1648,3773,-1629xe" filled="true" fillcolor="#000000" stroked="false">
                <v:path arrowok="t"/>
                <v:fill type="solid"/>
              </v:shape>
            </v:group>
            <v:group style="position:absolute;left:3773;top:-1629;width:11;height:20" coordorigin="3773,-1629" coordsize="11,20">
              <v:shape style="position:absolute;left:3773;top:-1629;width:11;height:20" coordorigin="3773,-1629" coordsize="11,20" path="m3773,-1610l3783,-1610,3783,-1629,3773,-1629,3773,-1610xe" filled="true" fillcolor="#000000" stroked="false">
                <v:path arrowok="t"/>
                <v:fill type="solid"/>
              </v:shape>
            </v:group>
            <v:group style="position:absolute;left:3773;top:-1610;width:11;height:20" coordorigin="3773,-1610" coordsize="11,20">
              <v:shape style="position:absolute;left:3773;top:-1610;width:11;height:20" coordorigin="3773,-1610" coordsize="11,20" path="m3773,-1591l3783,-1591,3783,-1610,3773,-1610,3773,-1591xe" filled="true" fillcolor="#000000" stroked="false">
                <v:path arrowok="t"/>
                <v:fill type="solid"/>
              </v:shape>
            </v:group>
            <v:group style="position:absolute;left:3773;top:-1591;width:11;height:20" coordorigin="3773,-1591" coordsize="11,20">
              <v:shape style="position:absolute;left:3773;top:-1591;width:11;height:20" coordorigin="3773,-1591" coordsize="11,20" path="m3773,-1571l3783,-1571,3783,-1591,3773,-1591,3773,-1571xe" filled="true" fillcolor="#000000" stroked="false">
                <v:path arrowok="t"/>
                <v:fill type="solid"/>
              </v:shape>
            </v:group>
            <v:group style="position:absolute;left:3773;top:-1571;width:11;height:20" coordorigin="3773,-1571" coordsize="11,20">
              <v:shape style="position:absolute;left:3773;top:-1571;width:11;height:20" coordorigin="3773,-1571" coordsize="11,20" path="m3773,-1552l3783,-1552,3783,-1571,3773,-1571,3773,-1552xe" filled="true" fillcolor="#000000" stroked="false">
                <v:path arrowok="t"/>
                <v:fill type="solid"/>
              </v:shape>
            </v:group>
            <v:group style="position:absolute;left:3773;top:-1552;width:11;height:20" coordorigin="3773,-1552" coordsize="11,20">
              <v:shape style="position:absolute;left:3773;top:-1552;width:11;height:20" coordorigin="3773,-1552" coordsize="11,20" path="m3773,-1533l3783,-1533,3783,-1552,3773,-1552,3773,-1533xe" filled="true" fillcolor="#000000" stroked="false">
                <v:path arrowok="t"/>
                <v:fill type="solid"/>
              </v:shape>
            </v:group>
            <v:group style="position:absolute;left:3773;top:-1533;width:11;height:20" coordorigin="3773,-1533" coordsize="11,20">
              <v:shape style="position:absolute;left:3773;top:-1533;width:11;height:20" coordorigin="3773,-1533" coordsize="11,20" path="m3773,-1514l3783,-1514,3783,-1533,3773,-1533,3773,-1514xe" filled="true" fillcolor="#000000" stroked="false">
                <v:path arrowok="t"/>
                <v:fill type="solid"/>
              </v:shape>
            </v:group>
            <v:group style="position:absolute;left:3773;top:-1514;width:11;height:20" coordorigin="3773,-1514" coordsize="11,20">
              <v:shape style="position:absolute;left:3773;top:-1514;width:11;height:20" coordorigin="3773,-1514" coordsize="11,20" path="m3773,-1495l3783,-1495,3783,-1514,3773,-1514,3773,-1495xe" filled="true" fillcolor="#000000" stroked="false">
                <v:path arrowok="t"/>
                <v:fill type="solid"/>
              </v:shape>
            </v:group>
            <v:group style="position:absolute;left:3773;top:-1495;width:11;height:20" coordorigin="3773,-1495" coordsize="11,20">
              <v:shape style="position:absolute;left:3773;top:-1495;width:11;height:20" coordorigin="3773,-1495" coordsize="11,20" path="m3773,-1475l3783,-1475,3783,-1495,3773,-1495,3773,-1475xe" filled="true" fillcolor="#000000" stroked="false">
                <v:path arrowok="t"/>
                <v:fill type="solid"/>
              </v:shape>
            </v:group>
            <v:group style="position:absolute;left:3773;top:-1475;width:11;height:20" coordorigin="3773,-1475" coordsize="11,20">
              <v:shape style="position:absolute;left:3773;top:-1475;width:11;height:20" coordorigin="3773,-1475" coordsize="11,20" path="m3773,-1456l3783,-1456,3783,-1475,3773,-1475,3773,-1456xe" filled="true" fillcolor="#000000" stroked="false">
                <v:path arrowok="t"/>
                <v:fill type="solid"/>
              </v:shape>
            </v:group>
            <v:group style="position:absolute;left:3773;top:-1456;width:11;height:20" coordorigin="3773,-1456" coordsize="11,20">
              <v:shape style="position:absolute;left:3773;top:-1456;width:11;height:20" coordorigin="3773,-1456" coordsize="11,20" path="m3773,-1437l3783,-1437,3783,-1456,3773,-1456,3773,-1437xe" filled="true" fillcolor="#000000" stroked="false">
                <v:path arrowok="t"/>
                <v:fill type="solid"/>
              </v:shape>
            </v:group>
            <v:group style="position:absolute;left:3773;top:-1437;width:11;height:20" coordorigin="3773,-1437" coordsize="11,20">
              <v:shape style="position:absolute;left:3773;top:-1437;width:11;height:20" coordorigin="3773,-1437" coordsize="11,20" path="m3773,-1418l3783,-1418,3783,-1437,3773,-1437,3773,-1418xe" filled="true" fillcolor="#000000" stroked="false">
                <v:path arrowok="t"/>
                <v:fill type="solid"/>
              </v:shape>
            </v:group>
            <v:group style="position:absolute;left:3773;top:-1418;width:11;height:20" coordorigin="3773,-1418" coordsize="11,20">
              <v:shape style="position:absolute;left:3773;top:-1418;width:11;height:20" coordorigin="3773,-1418" coordsize="11,20" path="m3773,-1399l3783,-1399,3783,-1418,3773,-1418,3773,-1399xe" filled="true" fillcolor="#000000" stroked="false">
                <v:path arrowok="t"/>
                <v:fill type="solid"/>
              </v:shape>
            </v:group>
            <v:group style="position:absolute;left:5545;top:-1687;width:10;height:20" coordorigin="5545,-1687" coordsize="10,20">
              <v:shape style="position:absolute;left:5545;top:-1687;width:10;height:20" coordorigin="5545,-1687" coordsize="10,20" path="m5545,-1667l5555,-1667,5555,-1687,5545,-1687,5545,-1667xe" filled="true" fillcolor="#000000" stroked="false">
                <v:path arrowok="t"/>
                <v:fill type="solid"/>
              </v:shape>
            </v:group>
            <v:group style="position:absolute;left:5545;top:-1667;width:10;height:20" coordorigin="5545,-1667" coordsize="10,20">
              <v:shape style="position:absolute;left:5545;top:-1667;width:10;height:20" coordorigin="5545,-1667" coordsize="10,20" path="m5545,-1648l5555,-1648,5555,-1667,5545,-1667,5545,-1648xe" filled="true" fillcolor="#000000" stroked="false">
                <v:path arrowok="t"/>
                <v:fill type="solid"/>
              </v:shape>
            </v:group>
            <v:group style="position:absolute;left:5545;top:-1648;width:10;height:20" coordorigin="5545,-1648" coordsize="10,20">
              <v:shape style="position:absolute;left:5545;top:-1648;width:10;height:20" coordorigin="5545,-1648" coordsize="10,20" path="m5545,-1629l5555,-1629,5555,-1648,5545,-1648,5545,-1629xe" filled="true" fillcolor="#000000" stroked="false">
                <v:path arrowok="t"/>
                <v:fill type="solid"/>
              </v:shape>
            </v:group>
            <v:group style="position:absolute;left:5545;top:-1629;width:10;height:20" coordorigin="5545,-1629" coordsize="10,20">
              <v:shape style="position:absolute;left:5545;top:-1629;width:10;height:20" coordorigin="5545,-1629" coordsize="10,20" path="m5545,-1610l5555,-1610,5555,-1629,5545,-1629,5545,-1610xe" filled="true" fillcolor="#000000" stroked="false">
                <v:path arrowok="t"/>
                <v:fill type="solid"/>
              </v:shape>
            </v:group>
            <v:group style="position:absolute;left:5545;top:-1610;width:10;height:20" coordorigin="5545,-1610" coordsize="10,20">
              <v:shape style="position:absolute;left:5545;top:-1610;width:10;height:20" coordorigin="5545,-1610" coordsize="10,20" path="m5545,-1591l5555,-1591,5555,-1610,5545,-1610,5545,-1591xe" filled="true" fillcolor="#000000" stroked="false">
                <v:path arrowok="t"/>
                <v:fill type="solid"/>
              </v:shape>
            </v:group>
            <v:group style="position:absolute;left:5545;top:-1591;width:10;height:20" coordorigin="5545,-1591" coordsize="10,20">
              <v:shape style="position:absolute;left:5545;top:-1591;width:10;height:20" coordorigin="5545,-1591" coordsize="10,20" path="m5545,-1571l5555,-1571,5555,-1591,5545,-1591,5545,-1571xe" filled="true" fillcolor="#000000" stroked="false">
                <v:path arrowok="t"/>
                <v:fill type="solid"/>
              </v:shape>
            </v:group>
            <v:group style="position:absolute;left:5545;top:-1571;width:10;height:20" coordorigin="5545,-1571" coordsize="10,20">
              <v:shape style="position:absolute;left:5545;top:-1571;width:10;height:20" coordorigin="5545,-1571" coordsize="10,20" path="m5545,-1552l5555,-1552,5555,-1571,5545,-1571,5545,-1552xe" filled="true" fillcolor="#000000" stroked="false">
                <v:path arrowok="t"/>
                <v:fill type="solid"/>
              </v:shape>
            </v:group>
            <v:group style="position:absolute;left:5545;top:-1552;width:10;height:20" coordorigin="5545,-1552" coordsize="10,20">
              <v:shape style="position:absolute;left:5545;top:-1552;width:10;height:20" coordorigin="5545,-1552" coordsize="10,20" path="m5545,-1533l5555,-1533,5555,-1552,5545,-1552,5545,-1533xe" filled="true" fillcolor="#000000" stroked="false">
                <v:path arrowok="t"/>
                <v:fill type="solid"/>
              </v:shape>
            </v:group>
            <v:group style="position:absolute;left:5545;top:-1533;width:10;height:20" coordorigin="5545,-1533" coordsize="10,20">
              <v:shape style="position:absolute;left:5545;top:-1533;width:10;height:20" coordorigin="5545,-1533" coordsize="10,20" path="m5545,-1514l5555,-1514,5555,-1533,5545,-1533,5545,-1514xe" filled="true" fillcolor="#000000" stroked="false">
                <v:path arrowok="t"/>
                <v:fill type="solid"/>
              </v:shape>
            </v:group>
            <v:group style="position:absolute;left:5545;top:-1514;width:10;height:20" coordorigin="5545,-1514" coordsize="10,20">
              <v:shape style="position:absolute;left:5545;top:-1514;width:10;height:20" coordorigin="5545,-1514" coordsize="10,20" path="m5545,-1495l5555,-1495,5555,-1514,5545,-1514,5545,-1495xe" filled="true" fillcolor="#000000" stroked="false">
                <v:path arrowok="t"/>
                <v:fill type="solid"/>
              </v:shape>
            </v:group>
            <v:group style="position:absolute;left:5545;top:-1495;width:10;height:20" coordorigin="5545,-1495" coordsize="10,20">
              <v:shape style="position:absolute;left:5545;top:-1495;width:10;height:20" coordorigin="5545,-1495" coordsize="10,20" path="m5545,-1475l5555,-1475,5555,-1495,5545,-1495,5545,-1475xe" filled="true" fillcolor="#000000" stroked="false">
                <v:path arrowok="t"/>
                <v:fill type="solid"/>
              </v:shape>
            </v:group>
            <v:group style="position:absolute;left:5545;top:-1475;width:10;height:20" coordorigin="5545,-1475" coordsize="10,20">
              <v:shape style="position:absolute;left:5545;top:-1475;width:10;height:20" coordorigin="5545,-1475" coordsize="10,20" path="m5545,-1456l5555,-1456,5555,-1475,5545,-1475,5545,-1456xe" filled="true" fillcolor="#000000" stroked="false">
                <v:path arrowok="t"/>
                <v:fill type="solid"/>
              </v:shape>
            </v:group>
            <v:group style="position:absolute;left:5545;top:-1456;width:10;height:20" coordorigin="5545,-1456" coordsize="10,20">
              <v:shape style="position:absolute;left:5545;top:-1456;width:10;height:20" coordorigin="5545,-1456" coordsize="10,20" path="m5545,-1437l5555,-1437,5555,-1456,5545,-1456,5545,-1437xe" filled="true" fillcolor="#000000" stroked="false">
                <v:path arrowok="t"/>
                <v:fill type="solid"/>
              </v:shape>
            </v:group>
            <v:group style="position:absolute;left:5545;top:-1437;width:10;height:20" coordorigin="5545,-1437" coordsize="10,20">
              <v:shape style="position:absolute;left:5545;top:-1437;width:10;height:20" coordorigin="5545,-1437" coordsize="10,20" path="m5545,-1418l5555,-1418,5555,-1437,5545,-1437,5545,-1418xe" filled="true" fillcolor="#000000" stroked="false">
                <v:path arrowok="t"/>
                <v:fill type="solid"/>
              </v:shape>
            </v:group>
            <v:group style="position:absolute;left:5545;top:-1418;width:10;height:20" coordorigin="5545,-1418" coordsize="10,20">
              <v:shape style="position:absolute;left:5545;top:-1418;width:10;height:20" coordorigin="5545,-1418" coordsize="10,20" path="m5545,-1399l5555,-1399,5555,-1418,5545,-1418,5545,-1399xe" filled="true" fillcolor="#000000" stroked="false">
                <v:path arrowok="t"/>
                <v:fill type="solid"/>
              </v:shape>
            </v:group>
            <v:group style="position:absolute;left:5545;top:-1399;width:10;height:20" coordorigin="5545,-1399" coordsize="10,20">
              <v:shape style="position:absolute;left:5545;top:-1399;width:10;height:20" coordorigin="5545,-1399" coordsize="10,20" path="m5545,-1379l5555,-1379,5555,-1399,5545,-1399,5545,-1379xe" filled="true" fillcolor="#000000" stroked="false">
                <v:path arrowok="t"/>
                <v:fill type="solid"/>
              </v:shape>
            </v:group>
            <v:group style="position:absolute;left:5545;top:-1379;width:10;height:20" coordorigin="5545,-1379" coordsize="10,20">
              <v:shape style="position:absolute;left:5545;top:-1379;width:10;height:20" coordorigin="5545,-1379" coordsize="10,20" path="m5545,-1360l5555,-1360,5555,-1379,5545,-1379,5545,-1360xe" filled="true" fillcolor="#000000" stroked="false">
                <v:path arrowok="t"/>
                <v:fill type="solid"/>
              </v:shape>
            </v:group>
            <v:group style="position:absolute;left:5545;top:-1360;width:10;height:20" coordorigin="5545,-1360" coordsize="10,20">
              <v:shape style="position:absolute;left:5545;top:-1360;width:10;height:20" coordorigin="5545,-1360" coordsize="10,20" path="m5545,-1341l5555,-1341,5555,-1360,5545,-1360,5545,-1341xe" filled="true" fillcolor="#000000" stroked="false">
                <v:path arrowok="t"/>
                <v:fill type="solid"/>
              </v:shape>
            </v:group>
            <v:group style="position:absolute;left:5545;top:-1341;width:10;height:20" coordorigin="5545,-1341" coordsize="10,20">
              <v:shape style="position:absolute;left:5545;top:-1341;width:10;height:20" coordorigin="5545,-1341" coordsize="10,20" path="m5545,-1322l5555,-1322,5555,-1341,5545,-1341,5545,-1322xe" filled="true" fillcolor="#000000" stroked="false">
                <v:path arrowok="t"/>
                <v:fill type="solid"/>
              </v:shape>
            </v:group>
            <v:group style="position:absolute;left:5545;top:-1322;width:10;height:20" coordorigin="5545,-1322" coordsize="10,20">
              <v:shape style="position:absolute;left:5545;top:-1322;width:10;height:20" coordorigin="5545,-1322" coordsize="10,20" path="m5545,-1303l5555,-1303,5555,-1322,5545,-1322,5545,-1303xe" filled="true" fillcolor="#000000" stroked="false">
                <v:path arrowok="t"/>
                <v:fill type="solid"/>
              </v:shape>
            </v:group>
            <v:group style="position:absolute;left:7317;top:-1687;width:10;height:20" coordorigin="7317,-1687" coordsize="10,20">
              <v:shape style="position:absolute;left:7317;top:-1687;width:10;height:20" coordorigin="7317,-1687" coordsize="10,20" path="m7317,-1667l7326,-1667,7326,-1687,7317,-1687,7317,-1667xe" filled="true" fillcolor="#000000" stroked="false">
                <v:path arrowok="t"/>
                <v:fill type="solid"/>
              </v:shape>
            </v:group>
            <v:group style="position:absolute;left:7317;top:-1667;width:10;height:20" coordorigin="7317,-1667" coordsize="10,20">
              <v:shape style="position:absolute;left:7317;top:-1667;width:10;height:20" coordorigin="7317,-1667" coordsize="10,20" path="m7317,-1648l7326,-1648,7326,-1667,7317,-1667,7317,-1648xe" filled="true" fillcolor="#000000" stroked="false">
                <v:path arrowok="t"/>
                <v:fill type="solid"/>
              </v:shape>
            </v:group>
            <v:group style="position:absolute;left:7317;top:-1648;width:10;height:20" coordorigin="7317,-1648" coordsize="10,20">
              <v:shape style="position:absolute;left:7317;top:-1648;width:10;height:20" coordorigin="7317,-1648" coordsize="10,20" path="m7317,-1629l7326,-1629,7326,-1648,7317,-1648,7317,-1629xe" filled="true" fillcolor="#000000" stroked="false">
                <v:path arrowok="t"/>
                <v:fill type="solid"/>
              </v:shape>
            </v:group>
            <v:group style="position:absolute;left:7317;top:-1629;width:10;height:20" coordorigin="7317,-1629" coordsize="10,20">
              <v:shape style="position:absolute;left:7317;top:-1629;width:10;height:20" coordorigin="7317,-1629" coordsize="10,20" path="m7317,-1610l7326,-1610,7326,-1629,7317,-1629,7317,-1610xe" filled="true" fillcolor="#000000" stroked="false">
                <v:path arrowok="t"/>
                <v:fill type="solid"/>
              </v:shape>
            </v:group>
            <v:group style="position:absolute;left:7317;top:-1610;width:10;height:20" coordorigin="7317,-1610" coordsize="10,20">
              <v:shape style="position:absolute;left:7317;top:-1610;width:10;height:20" coordorigin="7317,-1610" coordsize="10,20" path="m7317,-1591l7326,-1591,7326,-1610,7317,-1610,7317,-1591xe" filled="true" fillcolor="#000000" stroked="false">
                <v:path arrowok="t"/>
                <v:fill type="solid"/>
              </v:shape>
            </v:group>
            <v:group style="position:absolute;left:7317;top:-1591;width:10;height:20" coordorigin="7317,-1591" coordsize="10,20">
              <v:shape style="position:absolute;left:7317;top:-1591;width:10;height:20" coordorigin="7317,-1591" coordsize="10,20" path="m7317,-1571l7326,-1571,7326,-1591,7317,-1591,7317,-1571xe" filled="true" fillcolor="#000000" stroked="false">
                <v:path arrowok="t"/>
                <v:fill type="solid"/>
              </v:shape>
            </v:group>
            <v:group style="position:absolute;left:7317;top:-1571;width:10;height:20" coordorigin="7317,-1571" coordsize="10,20">
              <v:shape style="position:absolute;left:7317;top:-1571;width:10;height:20" coordorigin="7317,-1571" coordsize="10,20" path="m7317,-1552l7326,-1552,7326,-1571,7317,-1571,7317,-1552xe" filled="true" fillcolor="#000000" stroked="false">
                <v:path arrowok="t"/>
                <v:fill type="solid"/>
              </v:shape>
            </v:group>
            <v:group style="position:absolute;left:7317;top:-1552;width:10;height:20" coordorigin="7317,-1552" coordsize="10,20">
              <v:shape style="position:absolute;left:7317;top:-1552;width:10;height:20" coordorigin="7317,-1552" coordsize="10,20" path="m7317,-1533l7326,-1533,7326,-1552,7317,-1552,7317,-1533xe" filled="true" fillcolor="#000000" stroked="false">
                <v:path arrowok="t"/>
                <v:fill type="solid"/>
              </v:shape>
            </v:group>
            <v:group style="position:absolute;left:7317;top:-1533;width:10;height:20" coordorigin="7317,-1533" coordsize="10,20">
              <v:shape style="position:absolute;left:7317;top:-1533;width:10;height:20" coordorigin="7317,-1533" coordsize="10,20" path="m7317,-1514l7326,-1514,7326,-1533,7317,-1533,7317,-1514xe" filled="true" fillcolor="#000000" stroked="false">
                <v:path arrowok="t"/>
                <v:fill type="solid"/>
              </v:shape>
            </v:group>
            <v:group style="position:absolute;left:7317;top:-1514;width:10;height:20" coordorigin="7317,-1514" coordsize="10,20">
              <v:shape style="position:absolute;left:7317;top:-1514;width:10;height:20" coordorigin="7317,-1514" coordsize="10,20" path="m7317,-1495l7326,-1495,7326,-1514,7317,-1514,7317,-1495xe" filled="true" fillcolor="#000000" stroked="false">
                <v:path arrowok="t"/>
                <v:fill type="solid"/>
              </v:shape>
            </v:group>
            <v:group style="position:absolute;left:7317;top:-1495;width:10;height:20" coordorigin="7317,-1495" coordsize="10,20">
              <v:shape style="position:absolute;left:7317;top:-1495;width:10;height:20" coordorigin="7317,-1495" coordsize="10,20" path="m7317,-1475l7326,-1475,7326,-1495,7317,-1495,7317,-1475xe" filled="true" fillcolor="#000000" stroked="false">
                <v:path arrowok="t"/>
                <v:fill type="solid"/>
              </v:shape>
            </v:group>
            <v:group style="position:absolute;left:7317;top:-1475;width:10;height:20" coordorigin="7317,-1475" coordsize="10,20">
              <v:shape style="position:absolute;left:7317;top:-1475;width:10;height:20" coordorigin="7317,-1475" coordsize="10,20" path="m7317,-1456l7326,-1456,7326,-1475,7317,-1475,7317,-1456xe" filled="true" fillcolor="#000000" stroked="false">
                <v:path arrowok="t"/>
                <v:fill type="solid"/>
              </v:shape>
            </v:group>
            <v:group style="position:absolute;left:7317;top:-1456;width:10;height:20" coordorigin="7317,-1456" coordsize="10,20">
              <v:shape style="position:absolute;left:7317;top:-1456;width:10;height:20" coordorigin="7317,-1456" coordsize="10,20" path="m7317,-1437l7326,-1437,7326,-1456,7317,-1456,7317,-1437xe" filled="true" fillcolor="#000000" stroked="false">
                <v:path arrowok="t"/>
                <v:fill type="solid"/>
              </v:shape>
            </v:group>
            <v:group style="position:absolute;left:7317;top:-1437;width:10;height:20" coordorigin="7317,-1437" coordsize="10,20">
              <v:shape style="position:absolute;left:7317;top:-1437;width:10;height:20" coordorigin="7317,-1437" coordsize="10,20" path="m7317,-1418l7326,-1418,7326,-1437,7317,-1437,7317,-1418xe" filled="true" fillcolor="#000000" stroked="false">
                <v:path arrowok="t"/>
                <v:fill type="solid"/>
              </v:shape>
            </v:group>
            <v:group style="position:absolute;left:7317;top:-1418;width:10;height:20" coordorigin="7317,-1418" coordsize="10,20">
              <v:shape style="position:absolute;left:7317;top:-1418;width:10;height:20" coordorigin="7317,-1418" coordsize="10,20" path="m7317,-1399l7326,-1399,7326,-1418,7317,-1418,7317,-1399xe" filled="true" fillcolor="#000000" stroked="false">
                <v:path arrowok="t"/>
                <v:fill type="solid"/>
              </v:shape>
            </v:group>
            <v:group style="position:absolute;left:7317;top:-1399;width:10;height:20" coordorigin="7317,-1399" coordsize="10,20">
              <v:shape style="position:absolute;left:7317;top:-1399;width:10;height:20" coordorigin="7317,-1399" coordsize="10,20" path="m7317,-1379l7326,-1379,7326,-1399,7317,-1399,7317,-1379xe" filled="true" fillcolor="#000000" stroked="false">
                <v:path arrowok="t"/>
                <v:fill type="solid"/>
              </v:shape>
            </v:group>
            <v:group style="position:absolute;left:7317;top:-1379;width:10;height:20" coordorigin="7317,-1379" coordsize="10,20">
              <v:shape style="position:absolute;left:7317;top:-1379;width:10;height:20" coordorigin="7317,-1379" coordsize="10,20" path="m7317,-1360l7326,-1360,7326,-1379,7317,-1379,7317,-1360xe" filled="true" fillcolor="#000000" stroked="false">
                <v:path arrowok="t"/>
                <v:fill type="solid"/>
              </v:shape>
            </v:group>
            <v:group style="position:absolute;left:7317;top:-1360;width:10;height:20" coordorigin="7317,-1360" coordsize="10,20">
              <v:shape style="position:absolute;left:7317;top:-1360;width:10;height:20" coordorigin="7317,-1360" coordsize="10,20" path="m7317,-1341l7326,-1341,7326,-1360,7317,-1360,7317,-1341xe" filled="true" fillcolor="#000000" stroked="false">
                <v:path arrowok="t"/>
                <v:fill type="solid"/>
              </v:shape>
            </v:group>
            <v:group style="position:absolute;left:7317;top:-1341;width:10;height:20" coordorigin="7317,-1341" coordsize="10,20">
              <v:shape style="position:absolute;left:7317;top:-1341;width:10;height:20" coordorigin="7317,-1341" coordsize="10,20" path="m7317,-1322l7326,-1322,7326,-1341,7317,-1341,7317,-1322xe" filled="true" fillcolor="#000000" stroked="false">
                <v:path arrowok="t"/>
                <v:fill type="solid"/>
              </v:shape>
            </v:group>
            <v:group style="position:absolute;left:7317;top:-1322;width:10;height:20" coordorigin="7317,-1322" coordsize="10,20">
              <v:shape style="position:absolute;left:7317;top:-1322;width:10;height:20" coordorigin="7317,-1322" coordsize="10,20" path="m7317,-1303l7326,-1303,7326,-1322,7317,-1322,7317,-1303xe" filled="true" fillcolor="#000000" stroked="false">
                <v:path arrowok="t"/>
                <v:fill type="solid"/>
              </v:shape>
            </v:group>
            <v:group style="position:absolute;left:9088;top:-1687;width:10;height:20" coordorigin="9088,-1687" coordsize="10,20">
              <v:shape style="position:absolute;left:9088;top:-1687;width:10;height:20" coordorigin="9088,-1687" coordsize="10,20" path="m9088,-1667l9098,-1667,9098,-1687,9088,-1687,9088,-1667xe" filled="true" fillcolor="#000000" stroked="false">
                <v:path arrowok="t"/>
                <v:fill type="solid"/>
              </v:shape>
            </v:group>
            <v:group style="position:absolute;left:9088;top:-1667;width:10;height:20" coordorigin="9088,-1667" coordsize="10,20">
              <v:shape style="position:absolute;left:9088;top:-1667;width:10;height:20" coordorigin="9088,-1667" coordsize="10,20" path="m9088,-1648l9098,-1648,9098,-1667,9088,-1667,9088,-1648xe" filled="true" fillcolor="#000000" stroked="false">
                <v:path arrowok="t"/>
                <v:fill type="solid"/>
              </v:shape>
            </v:group>
            <v:group style="position:absolute;left:9088;top:-1648;width:10;height:20" coordorigin="9088,-1648" coordsize="10,20">
              <v:shape style="position:absolute;left:9088;top:-1648;width:10;height:20" coordorigin="9088,-1648" coordsize="10,20" path="m9088,-1629l9098,-1629,9098,-1648,9088,-1648,9088,-1629xe" filled="true" fillcolor="#000000" stroked="false">
                <v:path arrowok="t"/>
                <v:fill type="solid"/>
              </v:shape>
            </v:group>
            <v:group style="position:absolute;left:9088;top:-1629;width:10;height:20" coordorigin="9088,-1629" coordsize="10,20">
              <v:shape style="position:absolute;left:9088;top:-1629;width:10;height:20" coordorigin="9088,-1629" coordsize="10,20" path="m9088,-1610l9098,-1610,9098,-1629,9088,-1629,9088,-1610xe" filled="true" fillcolor="#000000" stroked="false">
                <v:path arrowok="t"/>
                <v:fill type="solid"/>
              </v:shape>
            </v:group>
            <v:group style="position:absolute;left:9088;top:-1610;width:10;height:20" coordorigin="9088,-1610" coordsize="10,20">
              <v:shape style="position:absolute;left:9088;top:-1610;width:10;height:20" coordorigin="9088,-1610" coordsize="10,20" path="m9088,-1591l9098,-1591,9098,-1610,9088,-1610,9088,-1591xe" filled="true" fillcolor="#000000" stroked="false">
                <v:path arrowok="t"/>
                <v:fill type="solid"/>
              </v:shape>
            </v:group>
            <v:group style="position:absolute;left:9088;top:-1591;width:10;height:20" coordorigin="9088,-1591" coordsize="10,20">
              <v:shape style="position:absolute;left:9088;top:-1591;width:10;height:20" coordorigin="9088,-1591" coordsize="10,20" path="m9088,-1571l9098,-1571,9098,-1591,9088,-1591,9088,-1571xe" filled="true" fillcolor="#000000" stroked="false">
                <v:path arrowok="t"/>
                <v:fill type="solid"/>
              </v:shape>
            </v:group>
            <v:group style="position:absolute;left:9088;top:-1571;width:10;height:20" coordorigin="9088,-1571" coordsize="10,20">
              <v:shape style="position:absolute;left:9088;top:-1571;width:10;height:20" coordorigin="9088,-1571" coordsize="10,20" path="m9088,-1552l9098,-1552,9098,-1571,9088,-1571,9088,-1552xe" filled="true" fillcolor="#000000" stroked="false">
                <v:path arrowok="t"/>
                <v:fill type="solid"/>
              </v:shape>
            </v:group>
            <v:group style="position:absolute;left:9088;top:-1552;width:10;height:20" coordorigin="9088,-1552" coordsize="10,20">
              <v:shape style="position:absolute;left:9088;top:-1552;width:10;height:20" coordorigin="9088,-1552" coordsize="10,20" path="m9088,-1533l9098,-1533,9098,-1552,9088,-1552,9088,-1533xe" filled="true" fillcolor="#000000" stroked="false">
                <v:path arrowok="t"/>
                <v:fill type="solid"/>
              </v:shape>
            </v:group>
            <v:group style="position:absolute;left:9088;top:-1533;width:10;height:20" coordorigin="9088,-1533" coordsize="10,20">
              <v:shape style="position:absolute;left:9088;top:-1533;width:10;height:20" coordorigin="9088,-1533" coordsize="10,20" path="m9088,-1514l9098,-1514,9098,-1533,9088,-1533,9088,-1514xe" filled="true" fillcolor="#000000" stroked="false">
                <v:path arrowok="t"/>
                <v:fill type="solid"/>
              </v:shape>
            </v:group>
            <v:group style="position:absolute;left:9088;top:-1514;width:10;height:20" coordorigin="9088,-1514" coordsize="10,20">
              <v:shape style="position:absolute;left:9088;top:-1514;width:10;height:20" coordorigin="9088,-1514" coordsize="10,20" path="m9088,-1495l9098,-1495,9098,-1514,9088,-1514,9088,-1495xe" filled="true" fillcolor="#000000" stroked="false">
                <v:path arrowok="t"/>
                <v:fill type="solid"/>
              </v:shape>
            </v:group>
            <v:group style="position:absolute;left:9088;top:-1495;width:10;height:20" coordorigin="9088,-1495" coordsize="10,20">
              <v:shape style="position:absolute;left:9088;top:-1495;width:10;height:20" coordorigin="9088,-1495" coordsize="10,20" path="m9088,-1475l9098,-1475,9098,-1495,9088,-1495,9088,-1475xe" filled="true" fillcolor="#000000" stroked="false">
                <v:path arrowok="t"/>
                <v:fill type="solid"/>
              </v:shape>
            </v:group>
            <v:group style="position:absolute;left:9088;top:-1475;width:10;height:20" coordorigin="9088,-1475" coordsize="10,20">
              <v:shape style="position:absolute;left:9088;top:-1475;width:10;height:20" coordorigin="9088,-1475" coordsize="10,20" path="m9088,-1456l9098,-1456,9098,-1475,9088,-1475,9088,-1456xe" filled="true" fillcolor="#000000" stroked="false">
                <v:path arrowok="t"/>
                <v:fill type="solid"/>
              </v:shape>
            </v:group>
            <v:group style="position:absolute;left:9088;top:-1456;width:10;height:20" coordorigin="9088,-1456" coordsize="10,20">
              <v:shape style="position:absolute;left:9088;top:-1456;width:10;height:20" coordorigin="9088,-1456" coordsize="10,20" path="m9088,-1437l9098,-1437,9098,-1456,9088,-1456,9088,-1437xe" filled="true" fillcolor="#000000" stroked="false">
                <v:path arrowok="t"/>
                <v:fill type="solid"/>
              </v:shape>
            </v:group>
            <v:group style="position:absolute;left:9088;top:-1437;width:10;height:20" coordorigin="9088,-1437" coordsize="10,20">
              <v:shape style="position:absolute;left:9088;top:-1437;width:10;height:20" coordorigin="9088,-1437" coordsize="10,20" path="m9088,-1418l9098,-1418,9098,-1437,9088,-1437,9088,-1418xe" filled="true" fillcolor="#000000" stroked="false">
                <v:path arrowok="t"/>
                <v:fill type="solid"/>
              </v:shape>
            </v:group>
            <v:group style="position:absolute;left:9088;top:-1418;width:10;height:20" coordorigin="9088,-1418" coordsize="10,20">
              <v:shape style="position:absolute;left:9088;top:-1418;width:10;height:20" coordorigin="9088,-1418" coordsize="10,20" path="m9088,-1399l9098,-1399,9098,-1418,9088,-1418,9088,-1399xe" filled="true" fillcolor="#000000" stroked="false">
                <v:path arrowok="t"/>
                <v:fill type="solid"/>
              </v:shape>
            </v:group>
            <v:group style="position:absolute;left:9088;top:-1399;width:10;height:20" coordorigin="9088,-1399" coordsize="10,20">
              <v:shape style="position:absolute;left:9088;top:-1399;width:10;height:20" coordorigin="9088,-1399" coordsize="10,20" path="m9088,-1379l9098,-1379,9098,-1399,9088,-1399,9088,-1379xe" filled="true" fillcolor="#000000" stroked="false">
                <v:path arrowok="t"/>
                <v:fill type="solid"/>
              </v:shape>
            </v:group>
            <v:group style="position:absolute;left:9088;top:-1379;width:10;height:20" coordorigin="9088,-1379" coordsize="10,20">
              <v:shape style="position:absolute;left:9088;top:-1379;width:10;height:20" coordorigin="9088,-1379" coordsize="10,20" path="m9088,-1360l9098,-1360,9098,-1379,9088,-1379,9088,-1360xe" filled="true" fillcolor="#000000" stroked="false">
                <v:path arrowok="t"/>
                <v:fill type="solid"/>
              </v:shape>
            </v:group>
            <v:group style="position:absolute;left:9088;top:-1360;width:10;height:20" coordorigin="9088,-1360" coordsize="10,20">
              <v:shape style="position:absolute;left:9088;top:-1360;width:10;height:20" coordorigin="9088,-1360" coordsize="10,20" path="m9088,-1341l9098,-1341,9098,-1360,9088,-1360,9088,-1341xe" filled="true" fillcolor="#000000" stroked="false">
                <v:path arrowok="t"/>
                <v:fill type="solid"/>
              </v:shape>
            </v:group>
            <v:group style="position:absolute;left:9088;top:-1341;width:10;height:20" coordorigin="9088,-1341" coordsize="10,20">
              <v:shape style="position:absolute;left:9088;top:-1341;width:10;height:20" coordorigin="9088,-1341" coordsize="10,20" path="m9088,-1322l9098,-1322,9098,-1341,9088,-1341,9088,-1322xe" filled="true" fillcolor="#000000" stroked="false">
                <v:path arrowok="t"/>
                <v:fill type="solid"/>
              </v:shape>
            </v:group>
            <v:group style="position:absolute;left:9088;top:-1322;width:10;height:20" coordorigin="9088,-1322" coordsize="10,20">
              <v:shape style="position:absolute;left:9088;top:-1322;width:10;height:20" coordorigin="9088,-1322" coordsize="10,20" path="m9088,-1303l9098,-1303,9098,-1322,9088,-1322,9088,-1303xe" filled="true" fillcolor="#000000" stroked="false">
                <v:path arrowok="t"/>
                <v:fill type="solid"/>
              </v:shape>
              <v:shape style="position:absolute;left:1690;top:-1399;width:2103;height:108" type="#_x0000_t75" stroked="false">
                <v:imagedata r:id="rId560" o:title=""/>
              </v:shape>
              <v:shape style="position:absolute;left:3768;top:-1303;width:1786;height:12" type="#_x0000_t75" stroked="false">
                <v:imagedata r:id="rId561" o:title=""/>
              </v:shape>
              <v:shape style="position:absolute;left:5540;top:-1303;width:1786;height:12" type="#_x0000_t75" stroked="false">
                <v:imagedata r:id="rId562" o:title=""/>
              </v:shape>
              <v:shape style="position:absolute;left:7312;top:-1303;width:1786;height:12" type="#_x0000_t75" stroked="false">
                <v:imagedata r:id="rId562" o:title=""/>
              </v:shape>
              <v:shape style="position:absolute;left:9084;top:-1300;width:1781;height:10" type="#_x0000_t75" stroked="false">
                <v:imagedata r:id="rId563" o:title=""/>
              </v:shape>
            </v:group>
            <v:group style="position:absolute;left:3773;top:-1291;width:11;height:20" coordorigin="3773,-1291" coordsize="11,20">
              <v:shape style="position:absolute;left:3773;top:-1291;width:11;height:20" coordorigin="3773,-1291" coordsize="11,20" path="m3773,-1271l3783,-1271,3783,-1291,3773,-1291,3773,-1271xe" filled="true" fillcolor="#000000" stroked="false">
                <v:path arrowok="t"/>
                <v:fill type="solid"/>
              </v:shape>
            </v:group>
            <v:group style="position:absolute;left:3773;top:-1271;width:11;height:20" coordorigin="3773,-1271" coordsize="11,20">
              <v:shape style="position:absolute;left:3773;top:-1271;width:11;height:20" coordorigin="3773,-1271" coordsize="11,20" path="m3773,-1252l3783,-1252,3783,-1271,3773,-1271,3773,-1252xe" filled="true" fillcolor="#000000" stroked="false">
                <v:path arrowok="t"/>
                <v:fill type="solid"/>
              </v:shape>
            </v:group>
            <v:group style="position:absolute;left:3773;top:-1252;width:11;height:20" coordorigin="3773,-1252" coordsize="11,20">
              <v:shape style="position:absolute;left:3773;top:-1252;width:11;height:20" coordorigin="3773,-1252" coordsize="11,20" path="m3773,-1233l3783,-1233,3783,-1252,3773,-1252,3773,-1233xe" filled="true" fillcolor="#000000" stroked="false">
                <v:path arrowok="t"/>
                <v:fill type="solid"/>
              </v:shape>
            </v:group>
            <v:group style="position:absolute;left:3773;top:-1233;width:11;height:20" coordorigin="3773,-1233" coordsize="11,20">
              <v:shape style="position:absolute;left:3773;top:-1233;width:11;height:20" coordorigin="3773,-1233" coordsize="11,20" path="m3773,-1214l3783,-1214,3783,-1233,3773,-1233,3773,-1214xe" filled="true" fillcolor="#000000" stroked="false">
                <v:path arrowok="t"/>
                <v:fill type="solid"/>
              </v:shape>
            </v:group>
            <v:group style="position:absolute;left:3773;top:-1214;width:11;height:20" coordorigin="3773,-1214" coordsize="11,20">
              <v:shape style="position:absolute;left:3773;top:-1214;width:11;height:20" coordorigin="3773,-1214" coordsize="11,20" path="m3773,-1195l3783,-1195,3783,-1214,3773,-1214,3773,-1195xe" filled="true" fillcolor="#000000" stroked="false">
                <v:path arrowok="t"/>
                <v:fill type="solid"/>
              </v:shape>
            </v:group>
            <v:group style="position:absolute;left:3773;top:-1195;width:11;height:20" coordorigin="3773,-1195" coordsize="11,20">
              <v:shape style="position:absolute;left:3773;top:-1195;width:11;height:20" coordorigin="3773,-1195" coordsize="11,20" path="m3773,-1175l3783,-1175,3783,-1195,3773,-1195,3773,-1175xe" filled="true" fillcolor="#000000" stroked="false">
                <v:path arrowok="t"/>
                <v:fill type="solid"/>
              </v:shape>
            </v:group>
            <v:group style="position:absolute;left:3773;top:-1175;width:11;height:20" coordorigin="3773,-1175" coordsize="11,20">
              <v:shape style="position:absolute;left:3773;top:-1175;width:11;height:20" coordorigin="3773,-1175" coordsize="11,20" path="m3773,-1156l3783,-1156,3783,-1175,3773,-1175,3773,-1156xe" filled="true" fillcolor="#000000" stroked="false">
                <v:path arrowok="t"/>
                <v:fill type="solid"/>
              </v:shape>
            </v:group>
            <v:group style="position:absolute;left:3773;top:-1156;width:11;height:20" coordorigin="3773,-1156" coordsize="11,20">
              <v:shape style="position:absolute;left:3773;top:-1156;width:11;height:20" coordorigin="3773,-1156" coordsize="11,20" path="m3773,-1137l3783,-1137,3783,-1156,3773,-1156,3773,-1137xe" filled="true" fillcolor="#000000" stroked="false">
                <v:path arrowok="t"/>
                <v:fill type="solid"/>
              </v:shape>
            </v:group>
            <v:group style="position:absolute;left:3773;top:-1137;width:11;height:20" coordorigin="3773,-1137" coordsize="11,20">
              <v:shape style="position:absolute;left:3773;top:-1137;width:11;height:20" coordorigin="3773,-1137" coordsize="11,20" path="m3773,-1118l3783,-1118,3783,-1137,3773,-1137,3773,-1118xe" filled="true" fillcolor="#000000" stroked="false">
                <v:path arrowok="t"/>
                <v:fill type="solid"/>
              </v:shape>
            </v:group>
            <v:group style="position:absolute;left:3773;top:-1118;width:11;height:20" coordorigin="3773,-1118" coordsize="11,20">
              <v:shape style="position:absolute;left:3773;top:-1118;width:11;height:20" coordorigin="3773,-1118" coordsize="11,20" path="m3773,-1099l3783,-1099,3783,-1118,3773,-1118,3773,-1099xe" filled="true" fillcolor="#000000" stroked="false">
                <v:path arrowok="t"/>
                <v:fill type="solid"/>
              </v:shape>
            </v:group>
            <v:group style="position:absolute;left:3773;top:-1099;width:11;height:20" coordorigin="3773,-1099" coordsize="11,20">
              <v:shape style="position:absolute;left:3773;top:-1099;width:11;height:20" coordorigin="3773,-1099" coordsize="11,20" path="m3773,-1079l3783,-1079,3783,-1099,3773,-1099,3773,-1079xe" filled="true" fillcolor="#000000" stroked="false">
                <v:path arrowok="t"/>
                <v:fill type="solid"/>
              </v:shape>
            </v:group>
            <v:group style="position:absolute;left:3773;top:-1079;width:11;height:20" coordorigin="3773,-1079" coordsize="11,20">
              <v:shape style="position:absolute;left:3773;top:-1079;width:11;height:20" coordorigin="3773,-1079" coordsize="11,20" path="m3773,-1060l3783,-1060,3783,-1079,3773,-1079,3773,-1060xe" filled="true" fillcolor="#000000" stroked="false">
                <v:path arrowok="t"/>
                <v:fill type="solid"/>
              </v:shape>
            </v:group>
            <v:group style="position:absolute;left:3773;top:-1060;width:11;height:20" coordorigin="3773,-1060" coordsize="11,20">
              <v:shape style="position:absolute;left:3773;top:-1060;width:11;height:20" coordorigin="3773,-1060" coordsize="11,20" path="m3773,-1041l3783,-1041,3783,-1060,3773,-1060,3773,-1041xe" filled="true" fillcolor="#000000" stroked="false">
                <v:path arrowok="t"/>
                <v:fill type="solid"/>
              </v:shape>
            </v:group>
            <v:group style="position:absolute;left:3773;top:-1041;width:11;height:20" coordorigin="3773,-1041" coordsize="11,20">
              <v:shape style="position:absolute;left:3773;top:-1041;width:11;height:20" coordorigin="3773,-1041" coordsize="11,20" path="m3773,-1022l3783,-1022,3783,-1041,3773,-1041,3773,-1022xe" filled="true" fillcolor="#000000" stroked="false">
                <v:path arrowok="t"/>
                <v:fill type="solid"/>
              </v:shape>
            </v:group>
            <v:group style="position:absolute;left:3773;top:-1022;width:11;height:20" coordorigin="3773,-1022" coordsize="11,20">
              <v:shape style="position:absolute;left:3773;top:-1022;width:11;height:20" coordorigin="3773,-1022" coordsize="11,20" path="m3773,-1003l3783,-1003,3783,-1022,3773,-1022,3773,-1003xe" filled="true" fillcolor="#000000" stroked="false">
                <v:path arrowok="t"/>
                <v:fill type="solid"/>
              </v:shape>
            </v:group>
            <v:group style="position:absolute;left:5545;top:-1291;width:10;height:20" coordorigin="5545,-1291" coordsize="10,20">
              <v:shape style="position:absolute;left:5545;top:-1291;width:10;height:20" coordorigin="5545,-1291" coordsize="10,20" path="m5545,-1271l5555,-1271,5555,-1291,5545,-1291,5545,-1271xe" filled="true" fillcolor="#000000" stroked="false">
                <v:path arrowok="t"/>
                <v:fill type="solid"/>
              </v:shape>
            </v:group>
            <v:group style="position:absolute;left:5545;top:-1271;width:10;height:20" coordorigin="5545,-1271" coordsize="10,20">
              <v:shape style="position:absolute;left:5545;top:-1271;width:10;height:20" coordorigin="5545,-1271" coordsize="10,20" path="m5545,-1252l5555,-1252,5555,-1271,5545,-1271,5545,-1252xe" filled="true" fillcolor="#000000" stroked="false">
                <v:path arrowok="t"/>
                <v:fill type="solid"/>
              </v:shape>
            </v:group>
            <v:group style="position:absolute;left:5545;top:-1252;width:10;height:20" coordorigin="5545,-1252" coordsize="10,20">
              <v:shape style="position:absolute;left:5545;top:-1252;width:10;height:20" coordorigin="5545,-1252" coordsize="10,20" path="m5545,-1233l5555,-1233,5555,-1252,5545,-1252,5545,-1233xe" filled="true" fillcolor="#000000" stroked="false">
                <v:path arrowok="t"/>
                <v:fill type="solid"/>
              </v:shape>
            </v:group>
            <v:group style="position:absolute;left:5545;top:-1233;width:10;height:20" coordorigin="5545,-1233" coordsize="10,20">
              <v:shape style="position:absolute;left:5545;top:-1233;width:10;height:20" coordorigin="5545,-1233" coordsize="10,20" path="m5545,-1214l5555,-1214,5555,-1233,5545,-1233,5545,-1214xe" filled="true" fillcolor="#000000" stroked="false">
                <v:path arrowok="t"/>
                <v:fill type="solid"/>
              </v:shape>
            </v:group>
            <v:group style="position:absolute;left:5545;top:-1214;width:10;height:20" coordorigin="5545,-1214" coordsize="10,20">
              <v:shape style="position:absolute;left:5545;top:-1214;width:10;height:20" coordorigin="5545,-1214" coordsize="10,20" path="m5545,-1195l5555,-1195,5555,-1214,5545,-1214,5545,-1195xe" filled="true" fillcolor="#000000" stroked="false">
                <v:path arrowok="t"/>
                <v:fill type="solid"/>
              </v:shape>
            </v:group>
            <v:group style="position:absolute;left:5545;top:-1195;width:10;height:20" coordorigin="5545,-1195" coordsize="10,20">
              <v:shape style="position:absolute;left:5545;top:-1195;width:10;height:20" coordorigin="5545,-1195" coordsize="10,20" path="m5545,-1175l5555,-1175,5555,-1195,5545,-1195,5545,-1175xe" filled="true" fillcolor="#000000" stroked="false">
                <v:path arrowok="t"/>
                <v:fill type="solid"/>
              </v:shape>
            </v:group>
            <v:group style="position:absolute;left:5545;top:-1175;width:10;height:20" coordorigin="5545,-1175" coordsize="10,20">
              <v:shape style="position:absolute;left:5545;top:-1175;width:10;height:20" coordorigin="5545,-1175" coordsize="10,20" path="m5545,-1156l5555,-1156,5555,-1175,5545,-1175,5545,-1156xe" filled="true" fillcolor="#000000" stroked="false">
                <v:path arrowok="t"/>
                <v:fill type="solid"/>
              </v:shape>
            </v:group>
            <v:group style="position:absolute;left:5545;top:-1156;width:10;height:20" coordorigin="5545,-1156" coordsize="10,20">
              <v:shape style="position:absolute;left:5545;top:-1156;width:10;height:20" coordorigin="5545,-1156" coordsize="10,20" path="m5545,-1137l5555,-1137,5555,-1156,5545,-1156,5545,-1137xe" filled="true" fillcolor="#000000" stroked="false">
                <v:path arrowok="t"/>
                <v:fill type="solid"/>
              </v:shape>
            </v:group>
            <v:group style="position:absolute;left:5545;top:-1137;width:10;height:20" coordorigin="5545,-1137" coordsize="10,20">
              <v:shape style="position:absolute;left:5545;top:-1137;width:10;height:20" coordorigin="5545,-1137" coordsize="10,20" path="m5545,-1118l5555,-1118,5555,-1137,5545,-1137,5545,-1118xe" filled="true" fillcolor="#000000" stroked="false">
                <v:path arrowok="t"/>
                <v:fill type="solid"/>
              </v:shape>
            </v:group>
            <v:group style="position:absolute;left:5545;top:-1118;width:10;height:20" coordorigin="5545,-1118" coordsize="10,20">
              <v:shape style="position:absolute;left:5545;top:-1118;width:10;height:20" coordorigin="5545,-1118" coordsize="10,20" path="m5545,-1099l5555,-1099,5555,-1118,5545,-1118,5545,-1099xe" filled="true" fillcolor="#000000" stroked="false">
                <v:path arrowok="t"/>
                <v:fill type="solid"/>
              </v:shape>
            </v:group>
            <v:group style="position:absolute;left:5545;top:-1099;width:10;height:20" coordorigin="5545,-1099" coordsize="10,20">
              <v:shape style="position:absolute;left:5545;top:-1099;width:10;height:20" coordorigin="5545,-1099" coordsize="10,20" path="m5545,-1079l5555,-1079,5555,-1099,5545,-1099,5545,-1079xe" filled="true" fillcolor="#000000" stroked="false">
                <v:path arrowok="t"/>
                <v:fill type="solid"/>
              </v:shape>
            </v:group>
            <v:group style="position:absolute;left:5545;top:-1079;width:10;height:20" coordorigin="5545,-1079" coordsize="10,20">
              <v:shape style="position:absolute;left:5545;top:-1079;width:10;height:20" coordorigin="5545,-1079" coordsize="10,20" path="m5545,-1060l5555,-1060,5555,-1079,5545,-1079,5545,-1060xe" filled="true" fillcolor="#000000" stroked="false">
                <v:path arrowok="t"/>
                <v:fill type="solid"/>
              </v:shape>
            </v:group>
            <v:group style="position:absolute;left:5545;top:-1060;width:10;height:20" coordorigin="5545,-1060" coordsize="10,20">
              <v:shape style="position:absolute;left:5545;top:-1060;width:10;height:20" coordorigin="5545,-1060" coordsize="10,20" path="m5545,-1041l5555,-1041,5555,-1060,5545,-1060,5545,-1041xe" filled="true" fillcolor="#000000" stroked="false">
                <v:path arrowok="t"/>
                <v:fill type="solid"/>
              </v:shape>
            </v:group>
            <v:group style="position:absolute;left:5545;top:-1041;width:10;height:20" coordorigin="5545,-1041" coordsize="10,20">
              <v:shape style="position:absolute;left:5545;top:-1041;width:10;height:20" coordorigin="5545,-1041" coordsize="10,20" path="m5545,-1022l5555,-1022,5555,-1041,5545,-1041,5545,-1022xe" filled="true" fillcolor="#000000" stroked="false">
                <v:path arrowok="t"/>
                <v:fill type="solid"/>
              </v:shape>
            </v:group>
            <v:group style="position:absolute;left:5545;top:-1022;width:10;height:20" coordorigin="5545,-1022" coordsize="10,20">
              <v:shape style="position:absolute;left:5545;top:-1022;width:10;height:20" coordorigin="5545,-1022" coordsize="10,20" path="m5545,-1003l5555,-1003,5555,-1022,5545,-1022,5545,-1003xe" filled="true" fillcolor="#000000" stroked="false">
                <v:path arrowok="t"/>
                <v:fill type="solid"/>
              </v:shape>
            </v:group>
            <v:group style="position:absolute;left:5545;top:-1003;width:10;height:20" coordorigin="5545,-1003" coordsize="10,20">
              <v:shape style="position:absolute;left:5545;top:-1003;width:10;height:20" coordorigin="5545,-1003" coordsize="10,20" path="m5545,-983l5555,-983,5555,-1003,5545,-1003,5545,-983xe" filled="true" fillcolor="#000000" stroked="false">
                <v:path arrowok="t"/>
                <v:fill type="solid"/>
              </v:shape>
            </v:group>
            <v:group style="position:absolute;left:5545;top:-983;width:10;height:20" coordorigin="5545,-983" coordsize="10,20">
              <v:shape style="position:absolute;left:5545;top:-983;width:10;height:20" coordorigin="5545,-983" coordsize="10,20" path="m5545,-964l5555,-964,5555,-983,5545,-983,5545,-964xe" filled="true" fillcolor="#000000" stroked="false">
                <v:path arrowok="t"/>
                <v:fill type="solid"/>
              </v:shape>
            </v:group>
            <v:group style="position:absolute;left:5545;top:-964;width:10;height:20" coordorigin="5545,-964" coordsize="10,20">
              <v:shape style="position:absolute;left:5545;top:-964;width:10;height:20" coordorigin="5545,-964" coordsize="10,20" path="m5545,-945l5555,-945,5555,-964,5545,-964,5545,-945xe" filled="true" fillcolor="#000000" stroked="false">
                <v:path arrowok="t"/>
                <v:fill type="solid"/>
              </v:shape>
            </v:group>
            <v:group style="position:absolute;left:5545;top:-945;width:10;height:20" coordorigin="5545,-945" coordsize="10,20">
              <v:shape style="position:absolute;left:5545;top:-945;width:10;height:20" coordorigin="5545,-945" coordsize="10,20" path="m5545,-926l5555,-926,5555,-945,5545,-945,5545,-926xe" filled="true" fillcolor="#000000" stroked="false">
                <v:path arrowok="t"/>
                <v:fill type="solid"/>
              </v:shape>
            </v:group>
            <v:group style="position:absolute;left:5545;top:-926;width:10;height:20" coordorigin="5545,-926" coordsize="10,20">
              <v:shape style="position:absolute;left:5545;top:-926;width:10;height:20" coordorigin="5545,-926" coordsize="10,20" path="m5545,-907l5555,-907,5555,-926,5545,-926,5545,-907xe" filled="true" fillcolor="#000000" stroked="false">
                <v:path arrowok="t"/>
                <v:fill type="solid"/>
              </v:shape>
            </v:group>
            <v:group style="position:absolute;left:7317;top:-1291;width:10;height:20" coordorigin="7317,-1291" coordsize="10,20">
              <v:shape style="position:absolute;left:7317;top:-1291;width:10;height:20" coordorigin="7317,-1291" coordsize="10,20" path="m7317,-1271l7326,-1271,7326,-1291,7317,-1291,7317,-1271xe" filled="true" fillcolor="#000000" stroked="false">
                <v:path arrowok="t"/>
                <v:fill type="solid"/>
              </v:shape>
            </v:group>
            <v:group style="position:absolute;left:7317;top:-1271;width:10;height:20" coordorigin="7317,-1271" coordsize="10,20">
              <v:shape style="position:absolute;left:7317;top:-1271;width:10;height:20" coordorigin="7317,-1271" coordsize="10,20" path="m7317,-1252l7326,-1252,7326,-1271,7317,-1271,7317,-1252xe" filled="true" fillcolor="#000000" stroked="false">
                <v:path arrowok="t"/>
                <v:fill type="solid"/>
              </v:shape>
            </v:group>
            <v:group style="position:absolute;left:7317;top:-1252;width:10;height:20" coordorigin="7317,-1252" coordsize="10,20">
              <v:shape style="position:absolute;left:7317;top:-1252;width:10;height:20" coordorigin="7317,-1252" coordsize="10,20" path="m7317,-1233l7326,-1233,7326,-1252,7317,-1252,7317,-1233xe" filled="true" fillcolor="#000000" stroked="false">
                <v:path arrowok="t"/>
                <v:fill type="solid"/>
              </v:shape>
            </v:group>
            <v:group style="position:absolute;left:7317;top:-1233;width:10;height:20" coordorigin="7317,-1233" coordsize="10,20">
              <v:shape style="position:absolute;left:7317;top:-1233;width:10;height:20" coordorigin="7317,-1233" coordsize="10,20" path="m7317,-1214l7326,-1214,7326,-1233,7317,-1233,7317,-1214xe" filled="true" fillcolor="#000000" stroked="false">
                <v:path arrowok="t"/>
                <v:fill type="solid"/>
              </v:shape>
            </v:group>
            <v:group style="position:absolute;left:7317;top:-1214;width:10;height:20" coordorigin="7317,-1214" coordsize="10,20">
              <v:shape style="position:absolute;left:7317;top:-1214;width:10;height:20" coordorigin="7317,-1214" coordsize="10,20" path="m7317,-1195l7326,-1195,7326,-1214,7317,-1214,7317,-1195xe" filled="true" fillcolor="#000000" stroked="false">
                <v:path arrowok="t"/>
                <v:fill type="solid"/>
              </v:shape>
            </v:group>
            <v:group style="position:absolute;left:7317;top:-1195;width:10;height:20" coordorigin="7317,-1195" coordsize="10,20">
              <v:shape style="position:absolute;left:7317;top:-1195;width:10;height:20" coordorigin="7317,-1195" coordsize="10,20" path="m7317,-1175l7326,-1175,7326,-1195,7317,-1195,7317,-1175xe" filled="true" fillcolor="#000000" stroked="false">
                <v:path arrowok="t"/>
                <v:fill type="solid"/>
              </v:shape>
            </v:group>
            <v:group style="position:absolute;left:7317;top:-1175;width:10;height:20" coordorigin="7317,-1175" coordsize="10,20">
              <v:shape style="position:absolute;left:7317;top:-1175;width:10;height:20" coordorigin="7317,-1175" coordsize="10,20" path="m7317,-1156l7326,-1156,7326,-1175,7317,-1175,7317,-1156xe" filled="true" fillcolor="#000000" stroked="false">
                <v:path arrowok="t"/>
                <v:fill type="solid"/>
              </v:shape>
            </v:group>
            <v:group style="position:absolute;left:7317;top:-1156;width:10;height:20" coordorigin="7317,-1156" coordsize="10,20">
              <v:shape style="position:absolute;left:7317;top:-1156;width:10;height:20" coordorigin="7317,-1156" coordsize="10,20" path="m7317,-1137l7326,-1137,7326,-1156,7317,-1156,7317,-1137xe" filled="true" fillcolor="#000000" stroked="false">
                <v:path arrowok="t"/>
                <v:fill type="solid"/>
              </v:shape>
            </v:group>
            <v:group style="position:absolute;left:7317;top:-1137;width:10;height:20" coordorigin="7317,-1137" coordsize="10,20">
              <v:shape style="position:absolute;left:7317;top:-1137;width:10;height:20" coordorigin="7317,-1137" coordsize="10,20" path="m7317,-1118l7326,-1118,7326,-1137,7317,-1137,7317,-1118xe" filled="true" fillcolor="#000000" stroked="false">
                <v:path arrowok="t"/>
                <v:fill type="solid"/>
              </v:shape>
            </v:group>
            <v:group style="position:absolute;left:7317;top:-1118;width:10;height:20" coordorigin="7317,-1118" coordsize="10,20">
              <v:shape style="position:absolute;left:7317;top:-1118;width:10;height:20" coordorigin="7317,-1118" coordsize="10,20" path="m7317,-1099l7326,-1099,7326,-1118,7317,-1118,7317,-1099xe" filled="true" fillcolor="#000000" stroked="false">
                <v:path arrowok="t"/>
                <v:fill type="solid"/>
              </v:shape>
            </v:group>
            <v:group style="position:absolute;left:7317;top:-1099;width:10;height:20" coordorigin="7317,-1099" coordsize="10,20">
              <v:shape style="position:absolute;left:7317;top:-1099;width:10;height:20" coordorigin="7317,-1099" coordsize="10,20" path="m7317,-1079l7326,-1079,7326,-1099,7317,-1099,7317,-1079xe" filled="true" fillcolor="#000000" stroked="false">
                <v:path arrowok="t"/>
                <v:fill type="solid"/>
              </v:shape>
            </v:group>
            <v:group style="position:absolute;left:7317;top:-1079;width:10;height:20" coordorigin="7317,-1079" coordsize="10,20">
              <v:shape style="position:absolute;left:7317;top:-1079;width:10;height:20" coordorigin="7317,-1079" coordsize="10,20" path="m7317,-1060l7326,-1060,7326,-1079,7317,-1079,7317,-1060xe" filled="true" fillcolor="#000000" stroked="false">
                <v:path arrowok="t"/>
                <v:fill type="solid"/>
              </v:shape>
            </v:group>
            <v:group style="position:absolute;left:7317;top:-1060;width:10;height:20" coordorigin="7317,-1060" coordsize="10,20">
              <v:shape style="position:absolute;left:7317;top:-1060;width:10;height:20" coordorigin="7317,-1060" coordsize="10,20" path="m7317,-1041l7326,-1041,7326,-1060,7317,-1060,7317,-1041xe" filled="true" fillcolor="#000000" stroked="false">
                <v:path arrowok="t"/>
                <v:fill type="solid"/>
              </v:shape>
            </v:group>
            <v:group style="position:absolute;left:7317;top:-1041;width:10;height:20" coordorigin="7317,-1041" coordsize="10,20">
              <v:shape style="position:absolute;left:7317;top:-1041;width:10;height:20" coordorigin="7317,-1041" coordsize="10,20" path="m7317,-1022l7326,-1022,7326,-1041,7317,-1041,7317,-1022xe" filled="true" fillcolor="#000000" stroked="false">
                <v:path arrowok="t"/>
                <v:fill type="solid"/>
              </v:shape>
            </v:group>
            <v:group style="position:absolute;left:7317;top:-1022;width:10;height:20" coordorigin="7317,-1022" coordsize="10,20">
              <v:shape style="position:absolute;left:7317;top:-1022;width:10;height:20" coordorigin="7317,-1022" coordsize="10,20" path="m7317,-1003l7326,-1003,7326,-1022,7317,-1022,7317,-1003xe" filled="true" fillcolor="#000000" stroked="false">
                <v:path arrowok="t"/>
                <v:fill type="solid"/>
              </v:shape>
            </v:group>
            <v:group style="position:absolute;left:7317;top:-1003;width:10;height:20" coordorigin="7317,-1003" coordsize="10,20">
              <v:shape style="position:absolute;left:7317;top:-1003;width:10;height:20" coordorigin="7317,-1003" coordsize="10,20" path="m7317,-983l7326,-983,7326,-1003,7317,-1003,7317,-983xe" filled="true" fillcolor="#000000" stroked="false">
                <v:path arrowok="t"/>
                <v:fill type="solid"/>
              </v:shape>
            </v:group>
            <v:group style="position:absolute;left:7317;top:-983;width:10;height:20" coordorigin="7317,-983" coordsize="10,20">
              <v:shape style="position:absolute;left:7317;top:-983;width:10;height:20" coordorigin="7317,-983" coordsize="10,20" path="m7317,-964l7326,-964,7326,-983,7317,-983,7317,-964xe" filled="true" fillcolor="#000000" stroked="false">
                <v:path arrowok="t"/>
                <v:fill type="solid"/>
              </v:shape>
            </v:group>
            <v:group style="position:absolute;left:7317;top:-964;width:10;height:20" coordorigin="7317,-964" coordsize="10,20">
              <v:shape style="position:absolute;left:7317;top:-964;width:10;height:20" coordorigin="7317,-964" coordsize="10,20" path="m7317,-945l7326,-945,7326,-964,7317,-964,7317,-945xe" filled="true" fillcolor="#000000" stroked="false">
                <v:path arrowok="t"/>
                <v:fill type="solid"/>
              </v:shape>
            </v:group>
            <v:group style="position:absolute;left:7317;top:-945;width:10;height:20" coordorigin="7317,-945" coordsize="10,20">
              <v:shape style="position:absolute;left:7317;top:-945;width:10;height:20" coordorigin="7317,-945" coordsize="10,20" path="m7317,-926l7326,-926,7326,-945,7317,-945,7317,-926xe" filled="true" fillcolor="#000000" stroked="false">
                <v:path arrowok="t"/>
                <v:fill type="solid"/>
              </v:shape>
            </v:group>
            <v:group style="position:absolute;left:7317;top:-926;width:10;height:20" coordorigin="7317,-926" coordsize="10,20">
              <v:shape style="position:absolute;left:7317;top:-926;width:10;height:20" coordorigin="7317,-926" coordsize="10,20" path="m7317,-907l7326,-907,7326,-926,7317,-926,7317,-907xe" filled="true" fillcolor="#000000" stroked="false">
                <v:path arrowok="t"/>
                <v:fill type="solid"/>
              </v:shape>
            </v:group>
            <v:group style="position:absolute;left:9088;top:-1291;width:10;height:20" coordorigin="9088,-1291" coordsize="10,20">
              <v:shape style="position:absolute;left:9088;top:-1291;width:10;height:20" coordorigin="9088,-1291" coordsize="10,20" path="m9088,-1271l9098,-1271,9098,-1291,9088,-1291,9088,-1271xe" filled="true" fillcolor="#000000" stroked="false">
                <v:path arrowok="t"/>
                <v:fill type="solid"/>
              </v:shape>
            </v:group>
            <v:group style="position:absolute;left:9088;top:-1271;width:10;height:20" coordorigin="9088,-1271" coordsize="10,20">
              <v:shape style="position:absolute;left:9088;top:-1271;width:10;height:20" coordorigin="9088,-1271" coordsize="10,20" path="m9088,-1252l9098,-1252,9098,-1271,9088,-1271,9088,-1252xe" filled="true" fillcolor="#000000" stroked="false">
                <v:path arrowok="t"/>
                <v:fill type="solid"/>
              </v:shape>
            </v:group>
            <v:group style="position:absolute;left:9088;top:-1252;width:10;height:20" coordorigin="9088,-1252" coordsize="10,20">
              <v:shape style="position:absolute;left:9088;top:-1252;width:10;height:20" coordorigin="9088,-1252" coordsize="10,20" path="m9088,-1233l9098,-1233,9098,-1252,9088,-1252,9088,-1233xe" filled="true" fillcolor="#000000" stroked="false">
                <v:path arrowok="t"/>
                <v:fill type="solid"/>
              </v:shape>
            </v:group>
            <v:group style="position:absolute;left:9088;top:-1233;width:10;height:20" coordorigin="9088,-1233" coordsize="10,20">
              <v:shape style="position:absolute;left:9088;top:-1233;width:10;height:20" coordorigin="9088,-1233" coordsize="10,20" path="m9088,-1214l9098,-1214,9098,-1233,9088,-1233,9088,-1214xe" filled="true" fillcolor="#000000" stroked="false">
                <v:path arrowok="t"/>
                <v:fill type="solid"/>
              </v:shape>
            </v:group>
            <v:group style="position:absolute;left:9088;top:-1214;width:10;height:20" coordorigin="9088,-1214" coordsize="10,20">
              <v:shape style="position:absolute;left:9088;top:-1214;width:10;height:20" coordorigin="9088,-1214" coordsize="10,20" path="m9088,-1195l9098,-1195,9098,-1214,9088,-1214,9088,-1195xe" filled="true" fillcolor="#000000" stroked="false">
                <v:path arrowok="t"/>
                <v:fill type="solid"/>
              </v:shape>
            </v:group>
            <v:group style="position:absolute;left:9088;top:-1195;width:10;height:20" coordorigin="9088,-1195" coordsize="10,20">
              <v:shape style="position:absolute;left:9088;top:-1195;width:10;height:20" coordorigin="9088,-1195" coordsize="10,20" path="m9088,-1175l9098,-1175,9098,-1195,9088,-1195,9088,-1175xe" filled="true" fillcolor="#000000" stroked="false">
                <v:path arrowok="t"/>
                <v:fill type="solid"/>
              </v:shape>
            </v:group>
            <v:group style="position:absolute;left:9088;top:-1175;width:10;height:20" coordorigin="9088,-1175" coordsize="10,20">
              <v:shape style="position:absolute;left:9088;top:-1175;width:10;height:20" coordorigin="9088,-1175" coordsize="10,20" path="m9088,-1156l9098,-1156,9098,-1175,9088,-1175,9088,-1156xe" filled="true" fillcolor="#000000" stroked="false">
                <v:path arrowok="t"/>
                <v:fill type="solid"/>
              </v:shape>
            </v:group>
            <v:group style="position:absolute;left:9088;top:-1156;width:10;height:20" coordorigin="9088,-1156" coordsize="10,20">
              <v:shape style="position:absolute;left:9088;top:-1156;width:10;height:20" coordorigin="9088,-1156" coordsize="10,20" path="m9088,-1137l9098,-1137,9098,-1156,9088,-1156,9088,-1137xe" filled="true" fillcolor="#000000" stroked="false">
                <v:path arrowok="t"/>
                <v:fill type="solid"/>
              </v:shape>
            </v:group>
            <v:group style="position:absolute;left:9088;top:-1137;width:10;height:20" coordorigin="9088,-1137" coordsize="10,20">
              <v:shape style="position:absolute;left:9088;top:-1137;width:10;height:20" coordorigin="9088,-1137" coordsize="10,20" path="m9088,-1118l9098,-1118,9098,-1137,9088,-1137,9088,-1118xe" filled="true" fillcolor="#000000" stroked="false">
                <v:path arrowok="t"/>
                <v:fill type="solid"/>
              </v:shape>
            </v:group>
            <v:group style="position:absolute;left:9088;top:-1118;width:10;height:20" coordorigin="9088,-1118" coordsize="10,20">
              <v:shape style="position:absolute;left:9088;top:-1118;width:10;height:20" coordorigin="9088,-1118" coordsize="10,20" path="m9088,-1099l9098,-1099,9098,-1118,9088,-1118,9088,-1099xe" filled="true" fillcolor="#000000" stroked="false">
                <v:path arrowok="t"/>
                <v:fill type="solid"/>
              </v:shape>
            </v:group>
            <v:group style="position:absolute;left:9088;top:-1099;width:10;height:20" coordorigin="9088,-1099" coordsize="10,20">
              <v:shape style="position:absolute;left:9088;top:-1099;width:10;height:20" coordorigin="9088,-1099" coordsize="10,20" path="m9088,-1079l9098,-1079,9098,-1099,9088,-1099,9088,-1079xe" filled="true" fillcolor="#000000" stroked="false">
                <v:path arrowok="t"/>
                <v:fill type="solid"/>
              </v:shape>
            </v:group>
            <v:group style="position:absolute;left:9088;top:-1079;width:10;height:20" coordorigin="9088,-1079" coordsize="10,20">
              <v:shape style="position:absolute;left:9088;top:-1079;width:10;height:20" coordorigin="9088,-1079" coordsize="10,20" path="m9088,-1060l9098,-1060,9098,-1079,9088,-1079,9088,-1060xe" filled="true" fillcolor="#000000" stroked="false">
                <v:path arrowok="t"/>
                <v:fill type="solid"/>
              </v:shape>
            </v:group>
            <v:group style="position:absolute;left:9088;top:-1060;width:10;height:20" coordorigin="9088,-1060" coordsize="10,20">
              <v:shape style="position:absolute;left:9088;top:-1060;width:10;height:20" coordorigin="9088,-1060" coordsize="10,20" path="m9088,-1041l9098,-1041,9098,-1060,9088,-1060,9088,-1041xe" filled="true" fillcolor="#000000" stroked="false">
                <v:path arrowok="t"/>
                <v:fill type="solid"/>
              </v:shape>
            </v:group>
            <v:group style="position:absolute;left:9088;top:-1041;width:10;height:20" coordorigin="9088,-1041" coordsize="10,20">
              <v:shape style="position:absolute;left:9088;top:-1041;width:10;height:20" coordorigin="9088,-1041" coordsize="10,20" path="m9088,-1022l9098,-1022,9098,-1041,9088,-1041,9088,-1022xe" filled="true" fillcolor="#000000" stroked="false">
                <v:path arrowok="t"/>
                <v:fill type="solid"/>
              </v:shape>
            </v:group>
            <v:group style="position:absolute;left:9088;top:-1022;width:10;height:20" coordorigin="9088,-1022" coordsize="10,20">
              <v:shape style="position:absolute;left:9088;top:-1022;width:10;height:20" coordorigin="9088,-1022" coordsize="10,20" path="m9088,-1003l9098,-1003,9098,-1022,9088,-1022,9088,-1003xe" filled="true" fillcolor="#000000" stroked="false">
                <v:path arrowok="t"/>
                <v:fill type="solid"/>
              </v:shape>
            </v:group>
            <v:group style="position:absolute;left:9088;top:-1003;width:10;height:20" coordorigin="9088,-1003" coordsize="10,20">
              <v:shape style="position:absolute;left:9088;top:-1003;width:10;height:20" coordorigin="9088,-1003" coordsize="10,20" path="m9088,-983l9098,-983,9098,-1003,9088,-1003,9088,-983xe" filled="true" fillcolor="#000000" stroked="false">
                <v:path arrowok="t"/>
                <v:fill type="solid"/>
              </v:shape>
            </v:group>
            <v:group style="position:absolute;left:9088;top:-983;width:10;height:20" coordorigin="9088,-983" coordsize="10,20">
              <v:shape style="position:absolute;left:9088;top:-983;width:10;height:20" coordorigin="9088,-983" coordsize="10,20" path="m9088,-964l9098,-964,9098,-983,9088,-983,9088,-964xe" filled="true" fillcolor="#000000" stroked="false">
                <v:path arrowok="t"/>
                <v:fill type="solid"/>
              </v:shape>
            </v:group>
            <v:group style="position:absolute;left:9088;top:-964;width:10;height:20" coordorigin="9088,-964" coordsize="10,20">
              <v:shape style="position:absolute;left:9088;top:-964;width:10;height:20" coordorigin="9088,-964" coordsize="10,20" path="m9088,-945l9098,-945,9098,-964,9088,-964,9088,-945xe" filled="true" fillcolor="#000000" stroked="false">
                <v:path arrowok="t"/>
                <v:fill type="solid"/>
              </v:shape>
            </v:group>
            <v:group style="position:absolute;left:9088;top:-945;width:10;height:20" coordorigin="9088,-945" coordsize="10,20">
              <v:shape style="position:absolute;left:9088;top:-945;width:10;height:20" coordorigin="9088,-945" coordsize="10,20" path="m9088,-926l9098,-926,9098,-945,9088,-945,9088,-926xe" filled="true" fillcolor="#000000" stroked="false">
                <v:path arrowok="t"/>
                <v:fill type="solid"/>
              </v:shape>
            </v:group>
            <v:group style="position:absolute;left:9088;top:-926;width:10;height:20" coordorigin="9088,-926" coordsize="10,20">
              <v:shape style="position:absolute;left:9088;top:-926;width:10;height:20" coordorigin="9088,-926" coordsize="10,20" path="m9088,-907l9098,-907,9098,-926,9088,-926,9088,-907xe" filled="true" fillcolor="#000000" stroked="false">
                <v:path arrowok="t"/>
                <v:fill type="solid"/>
              </v:shape>
              <v:shape style="position:absolute;left:1690;top:-1003;width:2103;height:110" type="#_x0000_t75" stroked="false">
                <v:imagedata r:id="rId564" o:title=""/>
              </v:shape>
              <v:shape style="position:absolute;left:3768;top:-907;width:1786;height:14" type="#_x0000_t75" stroked="false">
                <v:imagedata r:id="rId565" o:title=""/>
              </v:shape>
              <v:shape style="position:absolute;left:5540;top:-907;width:1786;height:14" type="#_x0000_t75" stroked="false">
                <v:imagedata r:id="rId566" o:title=""/>
              </v:shape>
              <v:shape style="position:absolute;left:7312;top:-907;width:1786;height:14" type="#_x0000_t75" stroked="false">
                <v:imagedata r:id="rId567" o:title=""/>
              </v:shape>
              <v:shape style="position:absolute;left:9084;top:-902;width:1781;height:10" type="#_x0000_t75" stroked="false">
                <v:imagedata r:id="rId559" o:title=""/>
              </v:shape>
            </v:group>
            <v:group style="position:absolute;left:3773;top:-892;width:11;height:20" coordorigin="3773,-892" coordsize="11,20">
              <v:shape style="position:absolute;left:3773;top:-892;width:11;height:20" coordorigin="3773,-892" coordsize="11,20" path="m3773,-873l3783,-873,3783,-892,3773,-892,3773,-873xe" filled="true" fillcolor="#000000" stroked="false">
                <v:path arrowok="t"/>
                <v:fill type="solid"/>
              </v:shape>
            </v:group>
            <v:group style="position:absolute;left:3773;top:-873;width:11;height:20" coordorigin="3773,-873" coordsize="11,20">
              <v:shape style="position:absolute;left:3773;top:-873;width:11;height:20" coordorigin="3773,-873" coordsize="11,20" path="m3773,-854l3783,-854,3783,-873,3773,-873,3773,-854xe" filled="true" fillcolor="#000000" stroked="false">
                <v:path arrowok="t"/>
                <v:fill type="solid"/>
              </v:shape>
            </v:group>
            <v:group style="position:absolute;left:3773;top:-854;width:11;height:20" coordorigin="3773,-854" coordsize="11,20">
              <v:shape style="position:absolute;left:3773;top:-854;width:11;height:20" coordorigin="3773,-854" coordsize="11,20" path="m3773,-835l3783,-835,3783,-854,3773,-854,3773,-835xe" filled="true" fillcolor="#000000" stroked="false">
                <v:path arrowok="t"/>
                <v:fill type="solid"/>
              </v:shape>
            </v:group>
            <v:group style="position:absolute;left:3773;top:-835;width:11;height:20" coordorigin="3773,-835" coordsize="11,20">
              <v:shape style="position:absolute;left:3773;top:-835;width:11;height:20" coordorigin="3773,-835" coordsize="11,20" path="m3773,-815l3783,-815,3783,-835,3773,-835,3773,-815xe" filled="true" fillcolor="#000000" stroked="false">
                <v:path arrowok="t"/>
                <v:fill type="solid"/>
              </v:shape>
            </v:group>
            <v:group style="position:absolute;left:3773;top:-815;width:11;height:20" coordorigin="3773,-815" coordsize="11,20">
              <v:shape style="position:absolute;left:3773;top:-815;width:11;height:20" coordorigin="3773,-815" coordsize="11,20" path="m3773,-796l3783,-796,3783,-815,3773,-815,3773,-796xe" filled="true" fillcolor="#000000" stroked="false">
                <v:path arrowok="t"/>
                <v:fill type="solid"/>
              </v:shape>
            </v:group>
            <v:group style="position:absolute;left:3773;top:-796;width:11;height:20" coordorigin="3773,-796" coordsize="11,20">
              <v:shape style="position:absolute;left:3773;top:-796;width:11;height:20" coordorigin="3773,-796" coordsize="11,20" path="m3773,-777l3783,-777,3783,-796,3773,-796,3773,-777xe" filled="true" fillcolor="#000000" stroked="false">
                <v:path arrowok="t"/>
                <v:fill type="solid"/>
              </v:shape>
            </v:group>
            <v:group style="position:absolute;left:3773;top:-777;width:11;height:20" coordorigin="3773,-777" coordsize="11,20">
              <v:shape style="position:absolute;left:3773;top:-777;width:11;height:20" coordorigin="3773,-777" coordsize="11,20" path="m3773,-758l3783,-758,3783,-777,3773,-777,3773,-758xe" filled="true" fillcolor="#000000" stroked="false">
                <v:path arrowok="t"/>
                <v:fill type="solid"/>
              </v:shape>
            </v:group>
            <v:group style="position:absolute;left:3773;top:-758;width:11;height:20" coordorigin="3773,-758" coordsize="11,20">
              <v:shape style="position:absolute;left:3773;top:-758;width:11;height:20" coordorigin="3773,-758" coordsize="11,20" path="m3773,-739l3783,-739,3783,-758,3773,-758,3773,-739xe" filled="true" fillcolor="#000000" stroked="false">
                <v:path arrowok="t"/>
                <v:fill type="solid"/>
              </v:shape>
            </v:group>
            <v:group style="position:absolute;left:3773;top:-739;width:11;height:20" coordorigin="3773,-739" coordsize="11,20">
              <v:shape style="position:absolute;left:3773;top:-739;width:11;height:20" coordorigin="3773,-739" coordsize="11,20" path="m3773,-719l3783,-719,3783,-739,3773,-739,3773,-719xe" filled="true" fillcolor="#000000" stroked="false">
                <v:path arrowok="t"/>
                <v:fill type="solid"/>
              </v:shape>
            </v:group>
            <v:group style="position:absolute;left:3773;top:-719;width:11;height:20" coordorigin="3773,-719" coordsize="11,20">
              <v:shape style="position:absolute;left:3773;top:-719;width:11;height:20" coordorigin="3773,-719" coordsize="11,20" path="m3773,-700l3783,-700,3783,-719,3773,-719,3773,-700xe" filled="true" fillcolor="#000000" stroked="false">
                <v:path arrowok="t"/>
                <v:fill type="solid"/>
              </v:shape>
            </v:group>
            <v:group style="position:absolute;left:3773;top:-700;width:11;height:20" coordorigin="3773,-700" coordsize="11,20">
              <v:shape style="position:absolute;left:3773;top:-700;width:11;height:20" coordorigin="3773,-700" coordsize="11,20" path="m3773,-681l3783,-681,3783,-700,3773,-700,3773,-681xe" filled="true" fillcolor="#000000" stroked="false">
                <v:path arrowok="t"/>
                <v:fill type="solid"/>
              </v:shape>
            </v:group>
            <v:group style="position:absolute;left:3773;top:-681;width:11;height:20" coordorigin="3773,-681" coordsize="11,20">
              <v:shape style="position:absolute;left:3773;top:-681;width:11;height:20" coordorigin="3773,-681" coordsize="11,20" path="m3773,-662l3783,-662,3783,-681,3773,-681,3773,-662xe" filled="true" fillcolor="#000000" stroked="false">
                <v:path arrowok="t"/>
                <v:fill type="solid"/>
              </v:shape>
            </v:group>
            <v:group style="position:absolute;left:3773;top:-662;width:11;height:20" coordorigin="3773,-662" coordsize="11,20">
              <v:shape style="position:absolute;left:3773;top:-662;width:11;height:20" coordorigin="3773,-662" coordsize="11,20" path="m3773,-643l3783,-643,3783,-662,3773,-662,3773,-643xe" filled="true" fillcolor="#000000" stroked="false">
                <v:path arrowok="t"/>
                <v:fill type="solid"/>
              </v:shape>
            </v:group>
            <v:group style="position:absolute;left:3773;top:-643;width:11;height:20" coordorigin="3773,-643" coordsize="11,20">
              <v:shape style="position:absolute;left:3773;top:-643;width:11;height:20" coordorigin="3773,-643" coordsize="11,20" path="m3773,-623l3783,-623,3783,-643,3773,-643,3773,-623xe" filled="true" fillcolor="#000000" stroked="false">
                <v:path arrowok="t"/>
                <v:fill type="solid"/>
              </v:shape>
            </v:group>
            <v:group style="position:absolute;left:3773;top:-623;width:11;height:20" coordorigin="3773,-623" coordsize="11,20">
              <v:shape style="position:absolute;left:3773;top:-623;width:11;height:20" coordorigin="3773,-623" coordsize="11,20" path="m3773,-604l3783,-604,3783,-623,3773,-623,3773,-604xe" filled="true" fillcolor="#000000" stroked="false">
                <v:path arrowok="t"/>
                <v:fill type="solid"/>
              </v:shape>
            </v:group>
            <v:group style="position:absolute;left:5545;top:-892;width:10;height:20" coordorigin="5545,-892" coordsize="10,20">
              <v:shape style="position:absolute;left:5545;top:-892;width:10;height:20" coordorigin="5545,-892" coordsize="10,20" path="m5545,-873l5555,-873,5555,-892,5545,-892,5545,-873xe" filled="true" fillcolor="#000000" stroked="false">
                <v:path arrowok="t"/>
                <v:fill type="solid"/>
              </v:shape>
            </v:group>
            <v:group style="position:absolute;left:5545;top:-873;width:10;height:20" coordorigin="5545,-873" coordsize="10,20">
              <v:shape style="position:absolute;left:5545;top:-873;width:10;height:20" coordorigin="5545,-873" coordsize="10,20" path="m5545,-854l5555,-854,5555,-873,5545,-873,5545,-854xe" filled="true" fillcolor="#000000" stroked="false">
                <v:path arrowok="t"/>
                <v:fill type="solid"/>
              </v:shape>
            </v:group>
            <v:group style="position:absolute;left:5545;top:-854;width:10;height:20" coordorigin="5545,-854" coordsize="10,20">
              <v:shape style="position:absolute;left:5545;top:-854;width:10;height:20" coordorigin="5545,-854" coordsize="10,20" path="m5545,-835l5555,-835,5555,-854,5545,-854,5545,-835xe" filled="true" fillcolor="#000000" stroked="false">
                <v:path arrowok="t"/>
                <v:fill type="solid"/>
              </v:shape>
            </v:group>
            <v:group style="position:absolute;left:5545;top:-835;width:10;height:20" coordorigin="5545,-835" coordsize="10,20">
              <v:shape style="position:absolute;left:5545;top:-835;width:10;height:20" coordorigin="5545,-835" coordsize="10,20" path="m5545,-815l5555,-815,5555,-835,5545,-835,5545,-815xe" filled="true" fillcolor="#000000" stroked="false">
                <v:path arrowok="t"/>
                <v:fill type="solid"/>
              </v:shape>
            </v:group>
            <v:group style="position:absolute;left:5545;top:-815;width:10;height:20" coordorigin="5545,-815" coordsize="10,20">
              <v:shape style="position:absolute;left:5545;top:-815;width:10;height:20" coordorigin="5545,-815" coordsize="10,20" path="m5545,-796l5555,-796,5555,-815,5545,-815,5545,-796xe" filled="true" fillcolor="#000000" stroked="false">
                <v:path arrowok="t"/>
                <v:fill type="solid"/>
              </v:shape>
            </v:group>
            <v:group style="position:absolute;left:5545;top:-796;width:10;height:20" coordorigin="5545,-796" coordsize="10,20">
              <v:shape style="position:absolute;left:5545;top:-796;width:10;height:20" coordorigin="5545,-796" coordsize="10,20" path="m5545,-777l5555,-777,5555,-796,5545,-796,5545,-777xe" filled="true" fillcolor="#000000" stroked="false">
                <v:path arrowok="t"/>
                <v:fill type="solid"/>
              </v:shape>
            </v:group>
            <v:group style="position:absolute;left:5545;top:-777;width:10;height:20" coordorigin="5545,-777" coordsize="10,20">
              <v:shape style="position:absolute;left:5545;top:-777;width:10;height:20" coordorigin="5545,-777" coordsize="10,20" path="m5545,-758l5555,-758,5555,-777,5545,-777,5545,-758xe" filled="true" fillcolor="#000000" stroked="false">
                <v:path arrowok="t"/>
                <v:fill type="solid"/>
              </v:shape>
            </v:group>
            <v:group style="position:absolute;left:5545;top:-758;width:10;height:20" coordorigin="5545,-758" coordsize="10,20">
              <v:shape style="position:absolute;left:5545;top:-758;width:10;height:20" coordorigin="5545,-758" coordsize="10,20" path="m5545,-739l5555,-739,5555,-758,5545,-758,5545,-739xe" filled="true" fillcolor="#000000" stroked="false">
                <v:path arrowok="t"/>
                <v:fill type="solid"/>
              </v:shape>
            </v:group>
            <v:group style="position:absolute;left:5545;top:-739;width:10;height:20" coordorigin="5545,-739" coordsize="10,20">
              <v:shape style="position:absolute;left:5545;top:-739;width:10;height:20" coordorigin="5545,-739" coordsize="10,20" path="m5545,-719l5555,-719,5555,-739,5545,-739,5545,-719xe" filled="true" fillcolor="#000000" stroked="false">
                <v:path arrowok="t"/>
                <v:fill type="solid"/>
              </v:shape>
            </v:group>
            <v:group style="position:absolute;left:5545;top:-719;width:10;height:20" coordorigin="5545,-719" coordsize="10,20">
              <v:shape style="position:absolute;left:5545;top:-719;width:10;height:20" coordorigin="5545,-719" coordsize="10,20" path="m5545,-700l5555,-700,5555,-719,5545,-719,5545,-700xe" filled="true" fillcolor="#000000" stroked="false">
                <v:path arrowok="t"/>
                <v:fill type="solid"/>
              </v:shape>
            </v:group>
            <v:group style="position:absolute;left:5545;top:-700;width:10;height:20" coordorigin="5545,-700" coordsize="10,20">
              <v:shape style="position:absolute;left:5545;top:-700;width:10;height:20" coordorigin="5545,-700" coordsize="10,20" path="m5545,-681l5555,-681,5555,-700,5545,-700,5545,-681xe" filled="true" fillcolor="#000000" stroked="false">
                <v:path arrowok="t"/>
                <v:fill type="solid"/>
              </v:shape>
            </v:group>
            <v:group style="position:absolute;left:5545;top:-681;width:10;height:20" coordorigin="5545,-681" coordsize="10,20">
              <v:shape style="position:absolute;left:5545;top:-681;width:10;height:20" coordorigin="5545,-681" coordsize="10,20" path="m5545,-662l5555,-662,5555,-681,5545,-681,5545,-662xe" filled="true" fillcolor="#000000" stroked="false">
                <v:path arrowok="t"/>
                <v:fill type="solid"/>
              </v:shape>
            </v:group>
            <v:group style="position:absolute;left:5545;top:-662;width:10;height:20" coordorigin="5545,-662" coordsize="10,20">
              <v:shape style="position:absolute;left:5545;top:-662;width:10;height:20" coordorigin="5545,-662" coordsize="10,20" path="m5545,-643l5555,-643,5555,-662,5545,-662,5545,-643xe" filled="true" fillcolor="#000000" stroked="false">
                <v:path arrowok="t"/>
                <v:fill type="solid"/>
              </v:shape>
            </v:group>
            <v:group style="position:absolute;left:5545;top:-643;width:10;height:20" coordorigin="5545,-643" coordsize="10,20">
              <v:shape style="position:absolute;left:5545;top:-643;width:10;height:20" coordorigin="5545,-643" coordsize="10,20" path="m5545,-623l5555,-623,5555,-643,5545,-643,5545,-623xe" filled="true" fillcolor="#000000" stroked="false">
                <v:path arrowok="t"/>
                <v:fill type="solid"/>
              </v:shape>
            </v:group>
            <v:group style="position:absolute;left:5545;top:-623;width:10;height:20" coordorigin="5545,-623" coordsize="10,20">
              <v:shape style="position:absolute;left:5545;top:-623;width:10;height:20" coordorigin="5545,-623" coordsize="10,20" path="m5545,-604l5555,-604,5555,-623,5545,-623,5545,-604xe" filled="true" fillcolor="#000000" stroked="false">
                <v:path arrowok="t"/>
                <v:fill type="solid"/>
              </v:shape>
            </v:group>
            <v:group style="position:absolute;left:5545;top:-604;width:10;height:20" coordorigin="5545,-604" coordsize="10,20">
              <v:shape style="position:absolute;left:5545;top:-604;width:10;height:20" coordorigin="5545,-604" coordsize="10,20" path="m5545,-585l5555,-585,5555,-604,5545,-604,5545,-585xe" filled="true" fillcolor="#000000" stroked="false">
                <v:path arrowok="t"/>
                <v:fill type="solid"/>
              </v:shape>
            </v:group>
            <v:group style="position:absolute;left:5545;top:-585;width:10;height:20" coordorigin="5545,-585" coordsize="10,20">
              <v:shape style="position:absolute;left:5545;top:-585;width:10;height:20" coordorigin="5545,-585" coordsize="10,20" path="m5545,-566l5555,-566,5555,-585,5545,-585,5545,-566xe" filled="true" fillcolor="#000000" stroked="false">
                <v:path arrowok="t"/>
                <v:fill type="solid"/>
              </v:shape>
            </v:group>
            <v:group style="position:absolute;left:5545;top:-566;width:10;height:20" coordorigin="5545,-566" coordsize="10,20">
              <v:shape style="position:absolute;left:5545;top:-566;width:10;height:20" coordorigin="5545,-566" coordsize="10,20" path="m5545,-547l5555,-547,5555,-566,5545,-566,5545,-547xe" filled="true" fillcolor="#000000" stroked="false">
                <v:path arrowok="t"/>
                <v:fill type="solid"/>
              </v:shape>
            </v:group>
            <v:group style="position:absolute;left:5545;top:-547;width:10;height:20" coordorigin="5545,-547" coordsize="10,20">
              <v:shape style="position:absolute;left:5545;top:-547;width:10;height:20" coordorigin="5545,-547" coordsize="10,20" path="m5545,-527l5555,-527,5555,-547,5545,-547,5545,-527xe" filled="true" fillcolor="#000000" stroked="false">
                <v:path arrowok="t"/>
                <v:fill type="solid"/>
              </v:shape>
            </v:group>
            <v:group style="position:absolute;left:5545;top:-527;width:10;height:20" coordorigin="5545,-527" coordsize="10,20">
              <v:shape style="position:absolute;left:5545;top:-527;width:10;height:20" coordorigin="5545,-527" coordsize="10,20" path="m5545,-508l5555,-508,5555,-527,5545,-527,5545,-508xe" filled="true" fillcolor="#000000" stroked="false">
                <v:path arrowok="t"/>
                <v:fill type="solid"/>
              </v:shape>
            </v:group>
            <v:group style="position:absolute;left:7317;top:-892;width:10;height:20" coordorigin="7317,-892" coordsize="10,20">
              <v:shape style="position:absolute;left:7317;top:-892;width:10;height:20" coordorigin="7317,-892" coordsize="10,20" path="m7317,-873l7326,-873,7326,-892,7317,-892,7317,-873xe" filled="true" fillcolor="#000000" stroked="false">
                <v:path arrowok="t"/>
                <v:fill type="solid"/>
              </v:shape>
            </v:group>
            <v:group style="position:absolute;left:7317;top:-873;width:10;height:20" coordorigin="7317,-873" coordsize="10,20">
              <v:shape style="position:absolute;left:7317;top:-873;width:10;height:20" coordorigin="7317,-873" coordsize="10,20" path="m7317,-854l7326,-854,7326,-873,7317,-873,7317,-854xe" filled="true" fillcolor="#000000" stroked="false">
                <v:path arrowok="t"/>
                <v:fill type="solid"/>
              </v:shape>
            </v:group>
            <v:group style="position:absolute;left:7317;top:-854;width:10;height:20" coordorigin="7317,-854" coordsize="10,20">
              <v:shape style="position:absolute;left:7317;top:-854;width:10;height:20" coordorigin="7317,-854" coordsize="10,20" path="m7317,-835l7326,-835,7326,-854,7317,-854,7317,-835xe" filled="true" fillcolor="#000000" stroked="false">
                <v:path arrowok="t"/>
                <v:fill type="solid"/>
              </v:shape>
            </v:group>
            <v:group style="position:absolute;left:7317;top:-835;width:10;height:20" coordorigin="7317,-835" coordsize="10,20">
              <v:shape style="position:absolute;left:7317;top:-835;width:10;height:20" coordorigin="7317,-835" coordsize="10,20" path="m7317,-815l7326,-815,7326,-835,7317,-835,7317,-815xe" filled="true" fillcolor="#000000" stroked="false">
                <v:path arrowok="t"/>
                <v:fill type="solid"/>
              </v:shape>
            </v:group>
            <v:group style="position:absolute;left:7317;top:-815;width:10;height:20" coordorigin="7317,-815" coordsize="10,20">
              <v:shape style="position:absolute;left:7317;top:-815;width:10;height:20" coordorigin="7317,-815" coordsize="10,20" path="m7317,-796l7326,-796,7326,-815,7317,-815,7317,-796xe" filled="true" fillcolor="#000000" stroked="false">
                <v:path arrowok="t"/>
                <v:fill type="solid"/>
              </v:shape>
            </v:group>
            <v:group style="position:absolute;left:7317;top:-796;width:10;height:20" coordorigin="7317,-796" coordsize="10,20">
              <v:shape style="position:absolute;left:7317;top:-796;width:10;height:20" coordorigin="7317,-796" coordsize="10,20" path="m7317,-777l7326,-777,7326,-796,7317,-796,7317,-777xe" filled="true" fillcolor="#000000" stroked="false">
                <v:path arrowok="t"/>
                <v:fill type="solid"/>
              </v:shape>
            </v:group>
            <v:group style="position:absolute;left:7317;top:-777;width:10;height:20" coordorigin="7317,-777" coordsize="10,20">
              <v:shape style="position:absolute;left:7317;top:-777;width:10;height:20" coordorigin="7317,-777" coordsize="10,20" path="m7317,-758l7326,-758,7326,-777,7317,-777,7317,-758xe" filled="true" fillcolor="#000000" stroked="false">
                <v:path arrowok="t"/>
                <v:fill type="solid"/>
              </v:shape>
            </v:group>
            <v:group style="position:absolute;left:7317;top:-758;width:10;height:20" coordorigin="7317,-758" coordsize="10,20">
              <v:shape style="position:absolute;left:7317;top:-758;width:10;height:20" coordorigin="7317,-758" coordsize="10,20" path="m7317,-739l7326,-739,7326,-758,7317,-758,7317,-739xe" filled="true" fillcolor="#000000" stroked="false">
                <v:path arrowok="t"/>
                <v:fill type="solid"/>
              </v:shape>
            </v:group>
            <v:group style="position:absolute;left:7317;top:-739;width:10;height:20" coordorigin="7317,-739" coordsize="10,20">
              <v:shape style="position:absolute;left:7317;top:-739;width:10;height:20" coordorigin="7317,-739" coordsize="10,20" path="m7317,-719l7326,-719,7326,-739,7317,-739,7317,-719xe" filled="true" fillcolor="#000000" stroked="false">
                <v:path arrowok="t"/>
                <v:fill type="solid"/>
              </v:shape>
            </v:group>
            <v:group style="position:absolute;left:7317;top:-719;width:10;height:20" coordorigin="7317,-719" coordsize="10,20">
              <v:shape style="position:absolute;left:7317;top:-719;width:10;height:20" coordorigin="7317,-719" coordsize="10,20" path="m7317,-700l7326,-700,7326,-719,7317,-719,7317,-700xe" filled="true" fillcolor="#000000" stroked="false">
                <v:path arrowok="t"/>
                <v:fill type="solid"/>
              </v:shape>
            </v:group>
            <v:group style="position:absolute;left:7317;top:-700;width:10;height:20" coordorigin="7317,-700" coordsize="10,20">
              <v:shape style="position:absolute;left:7317;top:-700;width:10;height:20" coordorigin="7317,-700" coordsize="10,20" path="m7317,-681l7326,-681,7326,-700,7317,-700,7317,-681xe" filled="true" fillcolor="#000000" stroked="false">
                <v:path arrowok="t"/>
                <v:fill type="solid"/>
              </v:shape>
            </v:group>
            <v:group style="position:absolute;left:7317;top:-681;width:10;height:20" coordorigin="7317,-681" coordsize="10,20">
              <v:shape style="position:absolute;left:7317;top:-681;width:10;height:20" coordorigin="7317,-681" coordsize="10,20" path="m7317,-662l7326,-662,7326,-681,7317,-681,7317,-662xe" filled="true" fillcolor="#000000" stroked="false">
                <v:path arrowok="t"/>
                <v:fill type="solid"/>
              </v:shape>
            </v:group>
            <v:group style="position:absolute;left:7317;top:-662;width:10;height:20" coordorigin="7317,-662" coordsize="10,20">
              <v:shape style="position:absolute;left:7317;top:-662;width:10;height:20" coordorigin="7317,-662" coordsize="10,20" path="m7317,-643l7326,-643,7326,-662,7317,-662,7317,-643xe" filled="true" fillcolor="#000000" stroked="false">
                <v:path arrowok="t"/>
                <v:fill type="solid"/>
              </v:shape>
            </v:group>
            <v:group style="position:absolute;left:7317;top:-643;width:10;height:20" coordorigin="7317,-643" coordsize="10,20">
              <v:shape style="position:absolute;left:7317;top:-643;width:10;height:20" coordorigin="7317,-643" coordsize="10,20" path="m7317,-623l7326,-623,7326,-643,7317,-643,7317,-623xe" filled="true" fillcolor="#000000" stroked="false">
                <v:path arrowok="t"/>
                <v:fill type="solid"/>
              </v:shape>
            </v:group>
            <v:group style="position:absolute;left:7317;top:-623;width:10;height:20" coordorigin="7317,-623" coordsize="10,20">
              <v:shape style="position:absolute;left:7317;top:-623;width:10;height:20" coordorigin="7317,-623" coordsize="10,20" path="m7317,-604l7326,-604,7326,-623,7317,-623,7317,-604xe" filled="true" fillcolor="#000000" stroked="false">
                <v:path arrowok="t"/>
                <v:fill type="solid"/>
              </v:shape>
            </v:group>
            <v:group style="position:absolute;left:7317;top:-604;width:10;height:20" coordorigin="7317,-604" coordsize="10,20">
              <v:shape style="position:absolute;left:7317;top:-604;width:10;height:20" coordorigin="7317,-604" coordsize="10,20" path="m7317,-585l7326,-585,7326,-604,7317,-604,7317,-585xe" filled="true" fillcolor="#000000" stroked="false">
                <v:path arrowok="t"/>
                <v:fill type="solid"/>
              </v:shape>
            </v:group>
            <v:group style="position:absolute;left:7317;top:-585;width:10;height:20" coordorigin="7317,-585" coordsize="10,20">
              <v:shape style="position:absolute;left:7317;top:-585;width:10;height:20" coordorigin="7317,-585" coordsize="10,20" path="m7317,-566l7326,-566,7326,-585,7317,-585,7317,-566xe" filled="true" fillcolor="#000000" stroked="false">
                <v:path arrowok="t"/>
                <v:fill type="solid"/>
              </v:shape>
            </v:group>
            <v:group style="position:absolute;left:7317;top:-566;width:10;height:20" coordorigin="7317,-566" coordsize="10,20">
              <v:shape style="position:absolute;left:7317;top:-566;width:10;height:20" coordorigin="7317,-566" coordsize="10,20" path="m7317,-547l7326,-547,7326,-566,7317,-566,7317,-547xe" filled="true" fillcolor="#000000" stroked="false">
                <v:path arrowok="t"/>
                <v:fill type="solid"/>
              </v:shape>
            </v:group>
            <v:group style="position:absolute;left:7317;top:-547;width:10;height:20" coordorigin="7317,-547" coordsize="10,20">
              <v:shape style="position:absolute;left:7317;top:-547;width:10;height:20" coordorigin="7317,-547" coordsize="10,20" path="m7317,-527l7326,-527,7326,-547,7317,-547,7317,-527xe" filled="true" fillcolor="#000000" stroked="false">
                <v:path arrowok="t"/>
                <v:fill type="solid"/>
              </v:shape>
            </v:group>
            <v:group style="position:absolute;left:7317;top:-527;width:10;height:20" coordorigin="7317,-527" coordsize="10,20">
              <v:shape style="position:absolute;left:7317;top:-527;width:10;height:20" coordorigin="7317,-527" coordsize="10,20" path="m7317,-508l7326,-508,7326,-527,7317,-527,7317,-508xe" filled="true" fillcolor="#000000" stroked="false">
                <v:path arrowok="t"/>
                <v:fill type="solid"/>
              </v:shape>
            </v:group>
            <v:group style="position:absolute;left:9088;top:-892;width:10;height:20" coordorigin="9088,-892" coordsize="10,20">
              <v:shape style="position:absolute;left:9088;top:-892;width:10;height:20" coordorigin="9088,-892" coordsize="10,20" path="m9088,-873l9098,-873,9098,-892,9088,-892,9088,-873xe" filled="true" fillcolor="#000000" stroked="false">
                <v:path arrowok="t"/>
                <v:fill type="solid"/>
              </v:shape>
            </v:group>
            <v:group style="position:absolute;left:9088;top:-873;width:10;height:20" coordorigin="9088,-873" coordsize="10,20">
              <v:shape style="position:absolute;left:9088;top:-873;width:10;height:20" coordorigin="9088,-873" coordsize="10,20" path="m9088,-854l9098,-854,9098,-873,9088,-873,9088,-854xe" filled="true" fillcolor="#000000" stroked="false">
                <v:path arrowok="t"/>
                <v:fill type="solid"/>
              </v:shape>
            </v:group>
            <v:group style="position:absolute;left:9088;top:-854;width:10;height:20" coordorigin="9088,-854" coordsize="10,20">
              <v:shape style="position:absolute;left:9088;top:-854;width:10;height:20" coordorigin="9088,-854" coordsize="10,20" path="m9088,-835l9098,-835,9098,-854,9088,-854,9088,-835xe" filled="true" fillcolor="#000000" stroked="false">
                <v:path arrowok="t"/>
                <v:fill type="solid"/>
              </v:shape>
            </v:group>
            <v:group style="position:absolute;left:9088;top:-835;width:10;height:20" coordorigin="9088,-835" coordsize="10,20">
              <v:shape style="position:absolute;left:9088;top:-835;width:10;height:20" coordorigin="9088,-835" coordsize="10,20" path="m9088,-815l9098,-815,9098,-835,9088,-835,9088,-815xe" filled="true" fillcolor="#000000" stroked="false">
                <v:path arrowok="t"/>
                <v:fill type="solid"/>
              </v:shape>
            </v:group>
            <v:group style="position:absolute;left:9088;top:-815;width:10;height:20" coordorigin="9088,-815" coordsize="10,20">
              <v:shape style="position:absolute;left:9088;top:-815;width:10;height:20" coordorigin="9088,-815" coordsize="10,20" path="m9088,-796l9098,-796,9098,-815,9088,-815,9088,-796xe" filled="true" fillcolor="#000000" stroked="false">
                <v:path arrowok="t"/>
                <v:fill type="solid"/>
              </v:shape>
            </v:group>
            <v:group style="position:absolute;left:9088;top:-796;width:10;height:20" coordorigin="9088,-796" coordsize="10,20">
              <v:shape style="position:absolute;left:9088;top:-796;width:10;height:20" coordorigin="9088,-796" coordsize="10,20" path="m9088,-777l9098,-777,9098,-796,9088,-796,9088,-777xe" filled="true" fillcolor="#000000" stroked="false">
                <v:path arrowok="t"/>
                <v:fill type="solid"/>
              </v:shape>
            </v:group>
            <v:group style="position:absolute;left:9088;top:-777;width:10;height:20" coordorigin="9088,-777" coordsize="10,20">
              <v:shape style="position:absolute;left:9088;top:-777;width:10;height:20" coordorigin="9088,-777" coordsize="10,20" path="m9088,-758l9098,-758,9098,-777,9088,-777,9088,-758xe" filled="true" fillcolor="#000000" stroked="false">
                <v:path arrowok="t"/>
                <v:fill type="solid"/>
              </v:shape>
            </v:group>
            <v:group style="position:absolute;left:9088;top:-758;width:10;height:20" coordorigin="9088,-758" coordsize="10,20">
              <v:shape style="position:absolute;left:9088;top:-758;width:10;height:20" coordorigin="9088,-758" coordsize="10,20" path="m9088,-739l9098,-739,9098,-758,9088,-758,9088,-739xe" filled="true" fillcolor="#000000" stroked="false">
                <v:path arrowok="t"/>
                <v:fill type="solid"/>
              </v:shape>
            </v:group>
            <v:group style="position:absolute;left:9088;top:-739;width:10;height:20" coordorigin="9088,-739" coordsize="10,20">
              <v:shape style="position:absolute;left:9088;top:-739;width:10;height:20" coordorigin="9088,-739" coordsize="10,20" path="m9088,-719l9098,-719,9098,-739,9088,-739,9088,-719xe" filled="true" fillcolor="#000000" stroked="false">
                <v:path arrowok="t"/>
                <v:fill type="solid"/>
              </v:shape>
            </v:group>
            <v:group style="position:absolute;left:9088;top:-719;width:10;height:20" coordorigin="9088,-719" coordsize="10,20">
              <v:shape style="position:absolute;left:9088;top:-719;width:10;height:20" coordorigin="9088,-719" coordsize="10,20" path="m9088,-700l9098,-700,9098,-719,9088,-719,9088,-700xe" filled="true" fillcolor="#000000" stroked="false">
                <v:path arrowok="t"/>
                <v:fill type="solid"/>
              </v:shape>
            </v:group>
            <v:group style="position:absolute;left:9088;top:-700;width:10;height:20" coordorigin="9088,-700" coordsize="10,20">
              <v:shape style="position:absolute;left:9088;top:-700;width:10;height:20" coordorigin="9088,-700" coordsize="10,20" path="m9088,-681l9098,-681,9098,-700,9088,-700,9088,-681xe" filled="true" fillcolor="#000000" stroked="false">
                <v:path arrowok="t"/>
                <v:fill type="solid"/>
              </v:shape>
            </v:group>
            <v:group style="position:absolute;left:9088;top:-681;width:10;height:20" coordorigin="9088,-681" coordsize="10,20">
              <v:shape style="position:absolute;left:9088;top:-681;width:10;height:20" coordorigin="9088,-681" coordsize="10,20" path="m9088,-662l9098,-662,9098,-681,9088,-681,9088,-662xe" filled="true" fillcolor="#000000" stroked="false">
                <v:path arrowok="t"/>
                <v:fill type="solid"/>
              </v:shape>
            </v:group>
            <v:group style="position:absolute;left:9088;top:-662;width:10;height:20" coordorigin="9088,-662" coordsize="10,20">
              <v:shape style="position:absolute;left:9088;top:-662;width:10;height:20" coordorigin="9088,-662" coordsize="10,20" path="m9088,-643l9098,-643,9098,-662,9088,-662,9088,-643xe" filled="true" fillcolor="#000000" stroked="false">
                <v:path arrowok="t"/>
                <v:fill type="solid"/>
              </v:shape>
            </v:group>
            <v:group style="position:absolute;left:9088;top:-643;width:10;height:20" coordorigin="9088,-643" coordsize="10,20">
              <v:shape style="position:absolute;left:9088;top:-643;width:10;height:20" coordorigin="9088,-643" coordsize="10,20" path="m9088,-623l9098,-623,9098,-643,9088,-643,9088,-623xe" filled="true" fillcolor="#000000" stroked="false">
                <v:path arrowok="t"/>
                <v:fill type="solid"/>
              </v:shape>
            </v:group>
            <v:group style="position:absolute;left:9088;top:-623;width:10;height:20" coordorigin="9088,-623" coordsize="10,20">
              <v:shape style="position:absolute;left:9088;top:-623;width:10;height:20" coordorigin="9088,-623" coordsize="10,20" path="m9088,-604l9098,-604,9098,-623,9088,-623,9088,-604xe" filled="true" fillcolor="#000000" stroked="false">
                <v:path arrowok="t"/>
                <v:fill type="solid"/>
              </v:shape>
            </v:group>
            <v:group style="position:absolute;left:9088;top:-604;width:10;height:20" coordorigin="9088,-604" coordsize="10,20">
              <v:shape style="position:absolute;left:9088;top:-604;width:10;height:20" coordorigin="9088,-604" coordsize="10,20" path="m9088,-585l9098,-585,9098,-604,9088,-604,9088,-585xe" filled="true" fillcolor="#000000" stroked="false">
                <v:path arrowok="t"/>
                <v:fill type="solid"/>
              </v:shape>
            </v:group>
            <v:group style="position:absolute;left:9088;top:-585;width:10;height:20" coordorigin="9088,-585" coordsize="10,20">
              <v:shape style="position:absolute;left:9088;top:-585;width:10;height:20" coordorigin="9088,-585" coordsize="10,20" path="m9088,-566l9098,-566,9098,-585,9088,-585,9088,-566xe" filled="true" fillcolor="#000000" stroked="false">
                <v:path arrowok="t"/>
                <v:fill type="solid"/>
              </v:shape>
            </v:group>
            <v:group style="position:absolute;left:9088;top:-566;width:10;height:20" coordorigin="9088,-566" coordsize="10,20">
              <v:shape style="position:absolute;left:9088;top:-566;width:10;height:20" coordorigin="9088,-566" coordsize="10,20" path="m9088,-547l9098,-547,9098,-566,9088,-566,9088,-547xe" filled="true" fillcolor="#000000" stroked="false">
                <v:path arrowok="t"/>
                <v:fill type="solid"/>
              </v:shape>
            </v:group>
            <v:group style="position:absolute;left:9088;top:-547;width:10;height:20" coordorigin="9088,-547" coordsize="10,20">
              <v:shape style="position:absolute;left:9088;top:-547;width:10;height:20" coordorigin="9088,-547" coordsize="10,20" path="m9088,-527l9098,-527,9098,-547,9088,-547,9088,-527xe" filled="true" fillcolor="#000000" stroked="false">
                <v:path arrowok="t"/>
                <v:fill type="solid"/>
              </v:shape>
            </v:group>
            <v:group style="position:absolute;left:9088;top:-527;width:10;height:20" coordorigin="9088,-527" coordsize="10,20">
              <v:shape style="position:absolute;left:9088;top:-527;width:10;height:20" coordorigin="9088,-527" coordsize="10,20" path="m9088,-508l9098,-508,9098,-527,9088,-527,9088,-508xe" filled="true" fillcolor="#000000" stroked="false">
                <v:path arrowok="t"/>
                <v:fill type="solid"/>
              </v:shape>
              <v:shape style="position:absolute;left:1690;top:-604;width:2103;height:108" type="#_x0000_t75" stroked="false">
                <v:imagedata r:id="rId560" o:title=""/>
              </v:shape>
              <v:shape style="position:absolute;left:3768;top:-508;width:1786;height:12" type="#_x0000_t75" stroked="false">
                <v:imagedata r:id="rId561" o:title=""/>
              </v:shape>
              <v:shape style="position:absolute;left:5540;top:-508;width:1786;height:12" type="#_x0000_t75" stroked="false">
                <v:imagedata r:id="rId562" o:title=""/>
              </v:shape>
              <v:shape style="position:absolute;left:7312;top:-508;width:1786;height:12" type="#_x0000_t75" stroked="false">
                <v:imagedata r:id="rId562" o:title=""/>
              </v:shape>
              <v:shape style="position:absolute;left:9084;top:-506;width:1781;height:10" type="#_x0000_t75" stroked="false">
                <v:imagedata r:id="rId563" o:title=""/>
              </v:shape>
            </v:group>
            <v:group style="position:absolute;left:3773;top:-496;width:11;height:20" coordorigin="3773,-496" coordsize="11,20">
              <v:shape style="position:absolute;left:3773;top:-496;width:11;height:20" coordorigin="3773,-496" coordsize="11,20" path="m3773,-477l3783,-477,3783,-496,3773,-496,3773,-477xe" filled="true" fillcolor="#000000" stroked="false">
                <v:path arrowok="t"/>
                <v:fill type="solid"/>
              </v:shape>
            </v:group>
            <v:group style="position:absolute;left:3773;top:-477;width:11;height:20" coordorigin="3773,-477" coordsize="11,20">
              <v:shape style="position:absolute;left:3773;top:-477;width:11;height:20" coordorigin="3773,-477" coordsize="11,20" path="m3773,-458l3783,-458,3783,-477,3773,-477,3773,-458xe" filled="true" fillcolor="#000000" stroked="false">
                <v:path arrowok="t"/>
                <v:fill type="solid"/>
              </v:shape>
            </v:group>
            <v:group style="position:absolute;left:3773;top:-458;width:11;height:20" coordorigin="3773,-458" coordsize="11,20">
              <v:shape style="position:absolute;left:3773;top:-458;width:11;height:20" coordorigin="3773,-458" coordsize="11,20" path="m3773,-439l3783,-439,3783,-458,3773,-458,3773,-439xe" filled="true" fillcolor="#000000" stroked="false">
                <v:path arrowok="t"/>
                <v:fill type="solid"/>
              </v:shape>
            </v:group>
            <v:group style="position:absolute;left:3773;top:-439;width:11;height:20" coordorigin="3773,-439" coordsize="11,20">
              <v:shape style="position:absolute;left:3773;top:-439;width:11;height:20" coordorigin="3773,-439" coordsize="11,20" path="m3773,-419l3783,-419,3783,-439,3773,-439,3773,-419xe" filled="true" fillcolor="#000000" stroked="false">
                <v:path arrowok="t"/>
                <v:fill type="solid"/>
              </v:shape>
            </v:group>
            <v:group style="position:absolute;left:3773;top:-419;width:11;height:20" coordorigin="3773,-419" coordsize="11,20">
              <v:shape style="position:absolute;left:3773;top:-419;width:11;height:20" coordorigin="3773,-419" coordsize="11,20" path="m3773,-400l3783,-400,3783,-419,3773,-419,3773,-400xe" filled="true" fillcolor="#000000" stroked="false">
                <v:path arrowok="t"/>
                <v:fill type="solid"/>
              </v:shape>
            </v:group>
            <v:group style="position:absolute;left:3773;top:-400;width:11;height:20" coordorigin="3773,-400" coordsize="11,20">
              <v:shape style="position:absolute;left:3773;top:-400;width:11;height:20" coordorigin="3773,-400" coordsize="11,20" path="m3773,-381l3783,-381,3783,-400,3773,-400,3773,-381xe" filled="true" fillcolor="#000000" stroked="false">
                <v:path arrowok="t"/>
                <v:fill type="solid"/>
              </v:shape>
            </v:group>
            <v:group style="position:absolute;left:3773;top:-381;width:11;height:20" coordorigin="3773,-381" coordsize="11,20">
              <v:shape style="position:absolute;left:3773;top:-381;width:11;height:20" coordorigin="3773,-381" coordsize="11,20" path="m3773,-362l3783,-362,3783,-381,3773,-381,3773,-362xe" filled="true" fillcolor="#000000" stroked="false">
                <v:path arrowok="t"/>
                <v:fill type="solid"/>
              </v:shape>
            </v:group>
            <v:group style="position:absolute;left:3773;top:-362;width:11;height:20" coordorigin="3773,-362" coordsize="11,20">
              <v:shape style="position:absolute;left:3773;top:-362;width:11;height:20" coordorigin="3773,-362" coordsize="11,20" path="m3773,-343l3783,-343,3783,-362,3773,-362,3773,-343xe" filled="true" fillcolor="#000000" stroked="false">
                <v:path arrowok="t"/>
                <v:fill type="solid"/>
              </v:shape>
            </v:group>
            <v:group style="position:absolute;left:3773;top:-343;width:11;height:20" coordorigin="3773,-343" coordsize="11,20">
              <v:shape style="position:absolute;left:3773;top:-343;width:11;height:20" coordorigin="3773,-343" coordsize="11,20" path="m3773,-323l3783,-323,3783,-343,3773,-343,3773,-323xe" filled="true" fillcolor="#000000" stroked="false">
                <v:path arrowok="t"/>
                <v:fill type="solid"/>
              </v:shape>
            </v:group>
            <v:group style="position:absolute;left:3773;top:-323;width:11;height:20" coordorigin="3773,-323" coordsize="11,20">
              <v:shape style="position:absolute;left:3773;top:-323;width:11;height:20" coordorigin="3773,-323" coordsize="11,20" path="m3773,-304l3783,-304,3783,-323,3773,-323,3773,-304xe" filled="true" fillcolor="#000000" stroked="false">
                <v:path arrowok="t"/>
                <v:fill type="solid"/>
              </v:shape>
            </v:group>
            <v:group style="position:absolute;left:3773;top:-304;width:11;height:20" coordorigin="3773,-304" coordsize="11,20">
              <v:shape style="position:absolute;left:3773;top:-304;width:11;height:20" coordorigin="3773,-304" coordsize="11,20" path="m3773,-285l3783,-285,3783,-304,3773,-304,3773,-285xe" filled="true" fillcolor="#000000" stroked="false">
                <v:path arrowok="t"/>
                <v:fill type="solid"/>
              </v:shape>
            </v:group>
            <v:group style="position:absolute;left:3773;top:-285;width:11;height:20" coordorigin="3773,-285" coordsize="11,20">
              <v:shape style="position:absolute;left:3773;top:-285;width:11;height:20" coordorigin="3773,-285" coordsize="11,20" path="m3773,-266l3783,-266,3783,-285,3773,-285,3773,-266xe" filled="true" fillcolor="#000000" stroked="false">
                <v:path arrowok="t"/>
                <v:fill type="solid"/>
              </v:shape>
            </v:group>
            <v:group style="position:absolute;left:3773;top:-266;width:11;height:20" coordorigin="3773,-266" coordsize="11,20">
              <v:shape style="position:absolute;left:3773;top:-266;width:11;height:20" coordorigin="3773,-266" coordsize="11,20" path="m3773,-247l3783,-247,3783,-266,3773,-266,3773,-247xe" filled="true" fillcolor="#000000" stroked="false">
                <v:path arrowok="t"/>
                <v:fill type="solid"/>
              </v:shape>
            </v:group>
            <v:group style="position:absolute;left:3773;top:-247;width:11;height:20" coordorigin="3773,-247" coordsize="11,20">
              <v:shape style="position:absolute;left:3773;top:-247;width:11;height:20" coordorigin="3773,-247" coordsize="11,20" path="m3773,-227l3783,-227,3783,-247,3773,-247,3773,-227xe" filled="true" fillcolor="#000000" stroked="false">
                <v:path arrowok="t"/>
                <v:fill type="solid"/>
              </v:shape>
            </v:group>
            <v:group style="position:absolute;left:3773;top:-227;width:11;height:20" coordorigin="3773,-227" coordsize="11,20">
              <v:shape style="position:absolute;left:3773;top:-227;width:11;height:20" coordorigin="3773,-227" coordsize="11,20" path="m3773,-208l3783,-208,3783,-227,3773,-227,3773,-208xe" filled="true" fillcolor="#000000" stroked="false">
                <v:path arrowok="t"/>
                <v:fill type="solid"/>
              </v:shape>
            </v:group>
            <v:group style="position:absolute;left:3773;top:-208;width:11;height:20" coordorigin="3773,-208" coordsize="11,20">
              <v:shape style="position:absolute;left:3773;top:-208;width:11;height:20" coordorigin="3773,-208" coordsize="11,20" path="m3773,-189l3783,-189,3783,-208,3773,-208,3773,-189xe" filled="true" fillcolor="#000000" stroked="false">
                <v:path arrowok="t"/>
                <v:fill type="solid"/>
              </v:shape>
            </v:group>
            <v:group style="position:absolute;left:1676;top:-103;width:2098;height:2" coordorigin="1676,-103" coordsize="2098,2">
              <v:shape style="position:absolute;left:1676;top:-103;width:2098;height:2" coordorigin="1676,-103" coordsize="2098,0" path="m1676,-103l3773,-103e" filled="false" stroked="true" strokeweight=".48004pt" strokecolor="#000000">
                <v:path arrowok="t"/>
              </v:shape>
            </v:group>
            <v:group style="position:absolute;left:3773;top:-189;width:11;height:20" coordorigin="3773,-189" coordsize="11,20">
              <v:shape style="position:absolute;left:3773;top:-189;width:11;height:20" coordorigin="3773,-189" coordsize="11,20" path="m3773,-170l3783,-170,3783,-189,3773,-189,3773,-170xe" filled="true" fillcolor="#000000" stroked="false">
                <v:path arrowok="t"/>
                <v:fill type="solid"/>
              </v:shape>
            </v:group>
            <v:group style="position:absolute;left:3773;top:-170;width:11;height:20" coordorigin="3773,-170" coordsize="11,20">
              <v:shape style="position:absolute;left:3773;top:-170;width:11;height:20" coordorigin="3773,-170" coordsize="11,20" path="m3773,-151l3783,-151,3783,-170,3773,-170,3773,-151xe" filled="true" fillcolor="#000000" stroked="false">
                <v:path arrowok="t"/>
                <v:fill type="solid"/>
              </v:shape>
            </v:group>
            <v:group style="position:absolute;left:3773;top:-151;width:11;height:20" coordorigin="3773,-151" coordsize="11,20">
              <v:shape style="position:absolute;left:3773;top:-151;width:11;height:20" coordorigin="3773,-151" coordsize="11,20" path="m3773,-131l3783,-131,3783,-151,3773,-151,3773,-131xe" filled="true" fillcolor="#000000" stroked="false">
                <v:path arrowok="t"/>
                <v:fill type="solid"/>
              </v:shape>
            </v:group>
            <v:group style="position:absolute;left:3773;top:-131;width:11;height:20" coordorigin="3773,-131" coordsize="11,20">
              <v:shape style="position:absolute;left:3773;top:-131;width:11;height:20" coordorigin="3773,-131" coordsize="11,20" path="m3773,-112l3783,-112,3783,-131,3773,-131,3773,-112xe" filled="true" fillcolor="#000000" stroked="false">
                <v:path arrowok="t"/>
                <v:fill type="solid"/>
              </v:shape>
              <v:shape style="position:absolute;left:3773;top:-112;width:10;height:5" type="#_x0000_t75" stroked="false">
                <v:imagedata r:id="rId568" o:title=""/>
              </v:shape>
            </v:group>
            <v:group style="position:absolute;left:3773;top:-103;width:11;height:2" coordorigin="3773,-103" coordsize="11,2">
              <v:shape style="position:absolute;left:3773;top:-103;width:11;height:2" coordorigin="3773,-103" coordsize="11,0" path="m3773,-103l3783,-103e" filled="false" stroked="true" strokeweight=".48004pt" strokecolor="#000000">
                <v:path arrowok="t"/>
              </v:shape>
            </v:group>
            <v:group style="position:absolute;left:3783;top:-103;width:1762;height:2" coordorigin="3783,-103" coordsize="1762,2">
              <v:shape style="position:absolute;left:3783;top:-103;width:1762;height:2" coordorigin="3783,-103" coordsize="1762,0" path="m3783,-103l5545,-103e" filled="false" stroked="true" strokeweight=".48004pt" strokecolor="#000000">
                <v:path arrowok="t"/>
              </v:shape>
            </v:group>
            <v:group style="position:absolute;left:5545;top:-496;width:10;height:20" coordorigin="5545,-496" coordsize="10,20">
              <v:shape style="position:absolute;left:5545;top:-496;width:10;height:20" coordorigin="5545,-496" coordsize="10,20" path="m5545,-477l5555,-477,5555,-496,5545,-496,5545,-477xe" filled="true" fillcolor="#000000" stroked="false">
                <v:path arrowok="t"/>
                <v:fill type="solid"/>
              </v:shape>
            </v:group>
            <v:group style="position:absolute;left:5545;top:-477;width:10;height:20" coordorigin="5545,-477" coordsize="10,20">
              <v:shape style="position:absolute;left:5545;top:-477;width:10;height:20" coordorigin="5545,-477" coordsize="10,20" path="m5545,-458l5555,-458,5555,-477,5545,-477,5545,-458xe" filled="true" fillcolor="#000000" stroked="false">
                <v:path arrowok="t"/>
                <v:fill type="solid"/>
              </v:shape>
            </v:group>
            <v:group style="position:absolute;left:5545;top:-458;width:10;height:20" coordorigin="5545,-458" coordsize="10,20">
              <v:shape style="position:absolute;left:5545;top:-458;width:10;height:20" coordorigin="5545,-458" coordsize="10,20" path="m5545,-439l5555,-439,5555,-458,5545,-458,5545,-439xe" filled="true" fillcolor="#000000" stroked="false">
                <v:path arrowok="t"/>
                <v:fill type="solid"/>
              </v:shape>
            </v:group>
            <v:group style="position:absolute;left:5545;top:-439;width:10;height:20" coordorigin="5545,-439" coordsize="10,20">
              <v:shape style="position:absolute;left:5545;top:-439;width:10;height:20" coordorigin="5545,-439" coordsize="10,20" path="m5545,-419l5555,-419,5555,-439,5545,-439,5545,-419xe" filled="true" fillcolor="#000000" stroked="false">
                <v:path arrowok="t"/>
                <v:fill type="solid"/>
              </v:shape>
            </v:group>
            <v:group style="position:absolute;left:5545;top:-419;width:10;height:20" coordorigin="5545,-419" coordsize="10,20">
              <v:shape style="position:absolute;left:5545;top:-419;width:10;height:20" coordorigin="5545,-419" coordsize="10,20" path="m5545,-400l5555,-400,5555,-419,5545,-419,5545,-400xe" filled="true" fillcolor="#000000" stroked="false">
                <v:path arrowok="t"/>
                <v:fill type="solid"/>
              </v:shape>
            </v:group>
            <v:group style="position:absolute;left:5545;top:-400;width:10;height:20" coordorigin="5545,-400" coordsize="10,20">
              <v:shape style="position:absolute;left:5545;top:-400;width:10;height:20" coordorigin="5545,-400" coordsize="10,20" path="m5545,-381l5555,-381,5555,-400,5545,-400,5545,-381xe" filled="true" fillcolor="#000000" stroked="false">
                <v:path arrowok="t"/>
                <v:fill type="solid"/>
              </v:shape>
            </v:group>
            <v:group style="position:absolute;left:5545;top:-381;width:10;height:20" coordorigin="5545,-381" coordsize="10,20">
              <v:shape style="position:absolute;left:5545;top:-381;width:10;height:20" coordorigin="5545,-381" coordsize="10,20" path="m5545,-362l5555,-362,5555,-381,5545,-381,5545,-362xe" filled="true" fillcolor="#000000" stroked="false">
                <v:path arrowok="t"/>
                <v:fill type="solid"/>
              </v:shape>
            </v:group>
            <v:group style="position:absolute;left:5545;top:-362;width:10;height:20" coordorigin="5545,-362" coordsize="10,20">
              <v:shape style="position:absolute;left:5545;top:-362;width:10;height:20" coordorigin="5545,-362" coordsize="10,20" path="m5545,-343l5555,-343,5555,-362,5545,-362,5545,-343xe" filled="true" fillcolor="#000000" stroked="false">
                <v:path arrowok="t"/>
                <v:fill type="solid"/>
              </v:shape>
            </v:group>
            <v:group style="position:absolute;left:5545;top:-343;width:10;height:20" coordorigin="5545,-343" coordsize="10,20">
              <v:shape style="position:absolute;left:5545;top:-343;width:10;height:20" coordorigin="5545,-343" coordsize="10,20" path="m5545,-323l5555,-323,5555,-343,5545,-343,5545,-323xe" filled="true" fillcolor="#000000" stroked="false">
                <v:path arrowok="t"/>
                <v:fill type="solid"/>
              </v:shape>
            </v:group>
            <v:group style="position:absolute;left:5545;top:-323;width:10;height:20" coordorigin="5545,-323" coordsize="10,20">
              <v:shape style="position:absolute;left:5545;top:-323;width:10;height:20" coordorigin="5545,-323" coordsize="10,20" path="m5545,-304l5555,-304,5555,-323,5545,-323,5545,-304xe" filled="true" fillcolor="#000000" stroked="false">
                <v:path arrowok="t"/>
                <v:fill type="solid"/>
              </v:shape>
            </v:group>
            <v:group style="position:absolute;left:5545;top:-304;width:10;height:20" coordorigin="5545,-304" coordsize="10,20">
              <v:shape style="position:absolute;left:5545;top:-304;width:10;height:20" coordorigin="5545,-304" coordsize="10,20" path="m5545,-285l5555,-285,5555,-304,5545,-304,5545,-285xe" filled="true" fillcolor="#000000" stroked="false">
                <v:path arrowok="t"/>
                <v:fill type="solid"/>
              </v:shape>
            </v:group>
            <v:group style="position:absolute;left:5545;top:-285;width:10;height:20" coordorigin="5545,-285" coordsize="10,20">
              <v:shape style="position:absolute;left:5545;top:-285;width:10;height:20" coordorigin="5545,-285" coordsize="10,20" path="m5545,-266l5555,-266,5555,-285,5545,-285,5545,-266xe" filled="true" fillcolor="#000000" stroked="false">
                <v:path arrowok="t"/>
                <v:fill type="solid"/>
              </v:shape>
            </v:group>
            <v:group style="position:absolute;left:5545;top:-266;width:10;height:20" coordorigin="5545,-266" coordsize="10,20">
              <v:shape style="position:absolute;left:5545;top:-266;width:10;height:20" coordorigin="5545,-266" coordsize="10,20" path="m5545,-247l5555,-247,5555,-266,5545,-266,5545,-247xe" filled="true" fillcolor="#000000" stroked="false">
                <v:path arrowok="t"/>
                <v:fill type="solid"/>
              </v:shape>
            </v:group>
            <v:group style="position:absolute;left:5545;top:-247;width:10;height:20" coordorigin="5545,-247" coordsize="10,20">
              <v:shape style="position:absolute;left:5545;top:-247;width:10;height:20" coordorigin="5545,-247" coordsize="10,20" path="m5545,-227l5555,-227,5555,-247,5545,-247,5545,-227xe" filled="true" fillcolor="#000000" stroked="false">
                <v:path arrowok="t"/>
                <v:fill type="solid"/>
              </v:shape>
            </v:group>
            <v:group style="position:absolute;left:5545;top:-227;width:10;height:20" coordorigin="5545,-227" coordsize="10,20">
              <v:shape style="position:absolute;left:5545;top:-227;width:10;height:20" coordorigin="5545,-227" coordsize="10,20" path="m5545,-208l5555,-208,5555,-227,5545,-227,5545,-208xe" filled="true" fillcolor="#000000" stroked="false">
                <v:path arrowok="t"/>
                <v:fill type="solid"/>
              </v:shape>
            </v:group>
            <v:group style="position:absolute;left:5545;top:-208;width:10;height:20" coordorigin="5545,-208" coordsize="10,20">
              <v:shape style="position:absolute;left:5545;top:-208;width:10;height:20" coordorigin="5545,-208" coordsize="10,20" path="m5545,-189l5555,-189,5555,-208,5545,-208,5545,-189xe" filled="true" fillcolor="#000000" stroked="false">
                <v:path arrowok="t"/>
                <v:fill type="solid"/>
              </v:shape>
            </v:group>
            <v:group style="position:absolute;left:5545;top:-189;width:10;height:20" coordorigin="5545,-189" coordsize="10,20">
              <v:shape style="position:absolute;left:5545;top:-189;width:10;height:20" coordorigin="5545,-189" coordsize="10,20" path="m5545,-170l5555,-170,5555,-189,5545,-189,5545,-170xe" filled="true" fillcolor="#000000" stroked="false">
                <v:path arrowok="t"/>
                <v:fill type="solid"/>
              </v:shape>
            </v:group>
            <v:group style="position:absolute;left:5545;top:-170;width:10;height:20" coordorigin="5545,-170" coordsize="10,20">
              <v:shape style="position:absolute;left:5545;top:-170;width:10;height:20" coordorigin="5545,-170" coordsize="10,20" path="m5545,-151l5555,-151,5555,-170,5545,-170,5545,-151xe" filled="true" fillcolor="#000000" stroked="false">
                <v:path arrowok="t"/>
                <v:fill type="solid"/>
              </v:shape>
            </v:group>
            <v:group style="position:absolute;left:5545;top:-151;width:10;height:20" coordorigin="5545,-151" coordsize="10,20">
              <v:shape style="position:absolute;left:5545;top:-151;width:10;height:20" coordorigin="5545,-151" coordsize="10,20" path="m5545,-131l5555,-131,5555,-151,5545,-151,5545,-131xe" filled="true" fillcolor="#000000" stroked="false">
                <v:path arrowok="t"/>
                <v:fill type="solid"/>
              </v:shape>
            </v:group>
            <v:group style="position:absolute;left:5545;top:-131;width:10;height:20" coordorigin="5545,-131" coordsize="10,20">
              <v:shape style="position:absolute;left:5545;top:-131;width:10;height:20" coordorigin="5545,-131" coordsize="10,20" path="m5545,-112l5555,-112,5555,-131,5545,-131,5545,-112xe" filled="true" fillcolor="#000000" stroked="false">
                <v:path arrowok="t"/>
                <v:fill type="solid"/>
              </v:shape>
              <v:shape style="position:absolute;left:5545;top:-112;width:10;height:5" type="#_x0000_t75" stroked="false">
                <v:imagedata r:id="rId568" o:title=""/>
              </v:shape>
            </v:group>
            <v:group style="position:absolute;left:5545;top:-103;width:10;height:2" coordorigin="5545,-103" coordsize="10,2">
              <v:shape style="position:absolute;left:5545;top:-103;width:10;height:2" coordorigin="5545,-103" coordsize="10,0" path="m5545,-103l5555,-103e" filled="false" stroked="true" strokeweight=".48004pt" strokecolor="#000000">
                <v:path arrowok="t"/>
              </v:shape>
            </v:group>
            <v:group style="position:absolute;left:5555;top:-103;width:1763;height:2" coordorigin="5555,-103" coordsize="1763,2">
              <v:shape style="position:absolute;left:5555;top:-103;width:1763;height:2" coordorigin="5555,-103" coordsize="1763,0" path="m5555,-103l7317,-103e" filled="false" stroked="true" strokeweight=".48004pt" strokecolor="#000000">
                <v:path arrowok="t"/>
              </v:shape>
            </v:group>
            <v:group style="position:absolute;left:7317;top:-496;width:10;height:20" coordorigin="7317,-496" coordsize="10,20">
              <v:shape style="position:absolute;left:7317;top:-496;width:10;height:20" coordorigin="7317,-496" coordsize="10,20" path="m7317,-477l7326,-477,7326,-496,7317,-496,7317,-477xe" filled="true" fillcolor="#000000" stroked="false">
                <v:path arrowok="t"/>
                <v:fill type="solid"/>
              </v:shape>
            </v:group>
            <v:group style="position:absolute;left:7317;top:-477;width:10;height:20" coordorigin="7317,-477" coordsize="10,20">
              <v:shape style="position:absolute;left:7317;top:-477;width:10;height:20" coordorigin="7317,-477" coordsize="10,20" path="m7317,-458l7326,-458,7326,-477,7317,-477,7317,-458xe" filled="true" fillcolor="#000000" stroked="false">
                <v:path arrowok="t"/>
                <v:fill type="solid"/>
              </v:shape>
            </v:group>
            <v:group style="position:absolute;left:7317;top:-458;width:10;height:20" coordorigin="7317,-458" coordsize="10,20">
              <v:shape style="position:absolute;left:7317;top:-458;width:10;height:20" coordorigin="7317,-458" coordsize="10,20" path="m7317,-439l7326,-439,7326,-458,7317,-458,7317,-439xe" filled="true" fillcolor="#000000" stroked="false">
                <v:path arrowok="t"/>
                <v:fill type="solid"/>
              </v:shape>
            </v:group>
            <v:group style="position:absolute;left:7317;top:-439;width:10;height:20" coordorigin="7317,-439" coordsize="10,20">
              <v:shape style="position:absolute;left:7317;top:-439;width:10;height:20" coordorigin="7317,-439" coordsize="10,20" path="m7317,-419l7326,-419,7326,-439,7317,-439,7317,-419xe" filled="true" fillcolor="#000000" stroked="false">
                <v:path arrowok="t"/>
                <v:fill type="solid"/>
              </v:shape>
            </v:group>
            <v:group style="position:absolute;left:7317;top:-419;width:10;height:20" coordorigin="7317,-419" coordsize="10,20">
              <v:shape style="position:absolute;left:7317;top:-419;width:10;height:20" coordorigin="7317,-419" coordsize="10,20" path="m7317,-400l7326,-400,7326,-419,7317,-419,7317,-400xe" filled="true" fillcolor="#000000" stroked="false">
                <v:path arrowok="t"/>
                <v:fill type="solid"/>
              </v:shape>
            </v:group>
            <v:group style="position:absolute;left:7317;top:-400;width:10;height:20" coordorigin="7317,-400" coordsize="10,20">
              <v:shape style="position:absolute;left:7317;top:-400;width:10;height:20" coordorigin="7317,-400" coordsize="10,20" path="m7317,-381l7326,-381,7326,-400,7317,-400,7317,-381xe" filled="true" fillcolor="#000000" stroked="false">
                <v:path arrowok="t"/>
                <v:fill type="solid"/>
              </v:shape>
            </v:group>
            <v:group style="position:absolute;left:7317;top:-381;width:10;height:20" coordorigin="7317,-381" coordsize="10,20">
              <v:shape style="position:absolute;left:7317;top:-381;width:10;height:20" coordorigin="7317,-381" coordsize="10,20" path="m7317,-362l7326,-362,7326,-381,7317,-381,7317,-362xe" filled="true" fillcolor="#000000" stroked="false">
                <v:path arrowok="t"/>
                <v:fill type="solid"/>
              </v:shape>
            </v:group>
            <v:group style="position:absolute;left:7317;top:-362;width:10;height:20" coordorigin="7317,-362" coordsize="10,20">
              <v:shape style="position:absolute;left:7317;top:-362;width:10;height:20" coordorigin="7317,-362" coordsize="10,20" path="m7317,-343l7326,-343,7326,-362,7317,-362,7317,-343xe" filled="true" fillcolor="#000000" stroked="false">
                <v:path arrowok="t"/>
                <v:fill type="solid"/>
              </v:shape>
            </v:group>
            <v:group style="position:absolute;left:7317;top:-343;width:10;height:20" coordorigin="7317,-343" coordsize="10,20">
              <v:shape style="position:absolute;left:7317;top:-343;width:10;height:20" coordorigin="7317,-343" coordsize="10,20" path="m7317,-323l7326,-323,7326,-343,7317,-343,7317,-323xe" filled="true" fillcolor="#000000" stroked="false">
                <v:path arrowok="t"/>
                <v:fill type="solid"/>
              </v:shape>
            </v:group>
            <v:group style="position:absolute;left:7317;top:-323;width:10;height:20" coordorigin="7317,-323" coordsize="10,20">
              <v:shape style="position:absolute;left:7317;top:-323;width:10;height:20" coordorigin="7317,-323" coordsize="10,20" path="m7317,-304l7326,-304,7326,-323,7317,-323,7317,-304xe" filled="true" fillcolor="#000000" stroked="false">
                <v:path arrowok="t"/>
                <v:fill type="solid"/>
              </v:shape>
            </v:group>
            <v:group style="position:absolute;left:7317;top:-304;width:10;height:20" coordorigin="7317,-304" coordsize="10,20">
              <v:shape style="position:absolute;left:7317;top:-304;width:10;height:20" coordorigin="7317,-304" coordsize="10,20" path="m7317,-285l7326,-285,7326,-304,7317,-304,7317,-285xe" filled="true" fillcolor="#000000" stroked="false">
                <v:path arrowok="t"/>
                <v:fill type="solid"/>
              </v:shape>
            </v:group>
            <v:group style="position:absolute;left:7317;top:-285;width:10;height:20" coordorigin="7317,-285" coordsize="10,20">
              <v:shape style="position:absolute;left:7317;top:-285;width:10;height:20" coordorigin="7317,-285" coordsize="10,20" path="m7317,-266l7326,-266,7326,-285,7317,-285,7317,-266xe" filled="true" fillcolor="#000000" stroked="false">
                <v:path arrowok="t"/>
                <v:fill type="solid"/>
              </v:shape>
            </v:group>
            <v:group style="position:absolute;left:7317;top:-266;width:10;height:20" coordorigin="7317,-266" coordsize="10,20">
              <v:shape style="position:absolute;left:7317;top:-266;width:10;height:20" coordorigin="7317,-266" coordsize="10,20" path="m7317,-247l7326,-247,7326,-266,7317,-266,7317,-247xe" filled="true" fillcolor="#000000" stroked="false">
                <v:path arrowok="t"/>
                <v:fill type="solid"/>
              </v:shape>
            </v:group>
            <v:group style="position:absolute;left:7317;top:-247;width:10;height:20" coordorigin="7317,-247" coordsize="10,20">
              <v:shape style="position:absolute;left:7317;top:-247;width:10;height:20" coordorigin="7317,-247" coordsize="10,20" path="m7317,-227l7326,-227,7326,-247,7317,-247,7317,-227xe" filled="true" fillcolor="#000000" stroked="false">
                <v:path arrowok="t"/>
                <v:fill type="solid"/>
              </v:shape>
            </v:group>
            <v:group style="position:absolute;left:7317;top:-227;width:10;height:20" coordorigin="7317,-227" coordsize="10,20">
              <v:shape style="position:absolute;left:7317;top:-227;width:10;height:20" coordorigin="7317,-227" coordsize="10,20" path="m7317,-208l7326,-208,7326,-227,7317,-227,7317,-208xe" filled="true" fillcolor="#000000" stroked="false">
                <v:path arrowok="t"/>
                <v:fill type="solid"/>
              </v:shape>
            </v:group>
            <v:group style="position:absolute;left:7317;top:-208;width:10;height:20" coordorigin="7317,-208" coordsize="10,20">
              <v:shape style="position:absolute;left:7317;top:-208;width:10;height:20" coordorigin="7317,-208" coordsize="10,20" path="m7317,-189l7326,-189,7326,-208,7317,-208,7317,-189xe" filled="true" fillcolor="#000000" stroked="false">
                <v:path arrowok="t"/>
                <v:fill type="solid"/>
              </v:shape>
            </v:group>
            <v:group style="position:absolute;left:7317;top:-189;width:10;height:20" coordorigin="7317,-189" coordsize="10,20">
              <v:shape style="position:absolute;left:7317;top:-189;width:10;height:20" coordorigin="7317,-189" coordsize="10,20" path="m7317,-170l7326,-170,7326,-189,7317,-189,7317,-170xe" filled="true" fillcolor="#000000" stroked="false">
                <v:path arrowok="t"/>
                <v:fill type="solid"/>
              </v:shape>
            </v:group>
            <v:group style="position:absolute;left:7317;top:-170;width:10;height:20" coordorigin="7317,-170" coordsize="10,20">
              <v:shape style="position:absolute;left:7317;top:-170;width:10;height:20" coordorigin="7317,-170" coordsize="10,20" path="m7317,-151l7326,-151,7326,-170,7317,-170,7317,-151xe" filled="true" fillcolor="#000000" stroked="false">
                <v:path arrowok="t"/>
                <v:fill type="solid"/>
              </v:shape>
            </v:group>
            <v:group style="position:absolute;left:7317;top:-151;width:10;height:20" coordorigin="7317,-151" coordsize="10,20">
              <v:shape style="position:absolute;left:7317;top:-151;width:10;height:20" coordorigin="7317,-151" coordsize="10,20" path="m7317,-131l7326,-131,7326,-151,7317,-151,7317,-131xe" filled="true" fillcolor="#000000" stroked="false">
                <v:path arrowok="t"/>
                <v:fill type="solid"/>
              </v:shape>
            </v:group>
            <v:group style="position:absolute;left:7317;top:-131;width:10;height:20" coordorigin="7317,-131" coordsize="10,20">
              <v:shape style="position:absolute;left:7317;top:-131;width:10;height:20" coordorigin="7317,-131" coordsize="10,20" path="m7317,-112l7326,-112,7326,-131,7317,-131,7317,-112xe" filled="true" fillcolor="#000000" stroked="false">
                <v:path arrowok="t"/>
                <v:fill type="solid"/>
              </v:shape>
              <v:shape style="position:absolute;left:7317;top:-112;width:10;height:5" type="#_x0000_t75" stroked="false">
                <v:imagedata r:id="rId568" o:title=""/>
              </v:shape>
            </v:group>
            <v:group style="position:absolute;left:7317;top:-103;width:10;height:2" coordorigin="7317,-103" coordsize="10,2">
              <v:shape style="position:absolute;left:7317;top:-103;width:10;height:2" coordorigin="7317,-103" coordsize="10,0" path="m7317,-103l7326,-103e" filled="false" stroked="true" strokeweight=".48004pt" strokecolor="#000000">
                <v:path arrowok="t"/>
              </v:shape>
            </v:group>
            <v:group style="position:absolute;left:7326;top:-103;width:1763;height:2" coordorigin="7326,-103" coordsize="1763,2">
              <v:shape style="position:absolute;left:7326;top:-103;width:1763;height:2" coordorigin="7326,-103" coordsize="1763,0" path="m7326,-103l9088,-103e" filled="false" stroked="true" strokeweight=".48004pt" strokecolor="#000000">
                <v:path arrowok="t"/>
              </v:shape>
            </v:group>
            <v:group style="position:absolute;left:9088;top:-496;width:10;height:20" coordorigin="9088,-496" coordsize="10,20">
              <v:shape style="position:absolute;left:9088;top:-496;width:10;height:20" coordorigin="9088,-496" coordsize="10,20" path="m9088,-477l9098,-477,9098,-496,9088,-496,9088,-477xe" filled="true" fillcolor="#000000" stroked="false">
                <v:path arrowok="t"/>
                <v:fill type="solid"/>
              </v:shape>
            </v:group>
            <v:group style="position:absolute;left:9088;top:-477;width:10;height:20" coordorigin="9088,-477" coordsize="10,20">
              <v:shape style="position:absolute;left:9088;top:-477;width:10;height:20" coordorigin="9088,-477" coordsize="10,20" path="m9088,-458l9098,-458,9098,-477,9088,-477,9088,-458xe" filled="true" fillcolor="#000000" stroked="false">
                <v:path arrowok="t"/>
                <v:fill type="solid"/>
              </v:shape>
            </v:group>
            <v:group style="position:absolute;left:9088;top:-458;width:10;height:20" coordorigin="9088,-458" coordsize="10,20">
              <v:shape style="position:absolute;left:9088;top:-458;width:10;height:20" coordorigin="9088,-458" coordsize="10,20" path="m9088,-439l9098,-439,9098,-458,9088,-458,9088,-439xe" filled="true" fillcolor="#000000" stroked="false">
                <v:path arrowok="t"/>
                <v:fill type="solid"/>
              </v:shape>
            </v:group>
            <v:group style="position:absolute;left:9088;top:-439;width:10;height:20" coordorigin="9088,-439" coordsize="10,20">
              <v:shape style="position:absolute;left:9088;top:-439;width:10;height:20" coordorigin="9088,-439" coordsize="10,20" path="m9088,-419l9098,-419,9098,-439,9088,-439,9088,-419xe" filled="true" fillcolor="#000000" stroked="false">
                <v:path arrowok="t"/>
                <v:fill type="solid"/>
              </v:shape>
            </v:group>
            <v:group style="position:absolute;left:9088;top:-419;width:10;height:20" coordorigin="9088,-419" coordsize="10,20">
              <v:shape style="position:absolute;left:9088;top:-419;width:10;height:20" coordorigin="9088,-419" coordsize="10,20" path="m9088,-400l9098,-400,9098,-419,9088,-419,9088,-400xe" filled="true" fillcolor="#000000" stroked="false">
                <v:path arrowok="t"/>
                <v:fill type="solid"/>
              </v:shape>
            </v:group>
            <v:group style="position:absolute;left:9088;top:-400;width:10;height:20" coordorigin="9088,-400" coordsize="10,20">
              <v:shape style="position:absolute;left:9088;top:-400;width:10;height:20" coordorigin="9088,-400" coordsize="10,20" path="m9088,-381l9098,-381,9098,-400,9088,-400,9088,-381xe" filled="true" fillcolor="#000000" stroked="false">
                <v:path arrowok="t"/>
                <v:fill type="solid"/>
              </v:shape>
            </v:group>
            <v:group style="position:absolute;left:9088;top:-381;width:10;height:20" coordorigin="9088,-381" coordsize="10,20">
              <v:shape style="position:absolute;left:9088;top:-381;width:10;height:20" coordorigin="9088,-381" coordsize="10,20" path="m9088,-362l9098,-362,9098,-381,9088,-381,9088,-362xe" filled="true" fillcolor="#000000" stroked="false">
                <v:path arrowok="t"/>
                <v:fill type="solid"/>
              </v:shape>
            </v:group>
            <v:group style="position:absolute;left:9088;top:-362;width:10;height:20" coordorigin="9088,-362" coordsize="10,20">
              <v:shape style="position:absolute;left:9088;top:-362;width:10;height:20" coordorigin="9088,-362" coordsize="10,20" path="m9088,-343l9098,-343,9098,-362,9088,-362,9088,-343xe" filled="true" fillcolor="#000000" stroked="false">
                <v:path arrowok="t"/>
                <v:fill type="solid"/>
              </v:shape>
            </v:group>
            <v:group style="position:absolute;left:9088;top:-343;width:10;height:20" coordorigin="9088,-343" coordsize="10,20">
              <v:shape style="position:absolute;left:9088;top:-343;width:10;height:20" coordorigin="9088,-343" coordsize="10,20" path="m9088,-323l9098,-323,9098,-343,9088,-343,9088,-323xe" filled="true" fillcolor="#000000" stroked="false">
                <v:path arrowok="t"/>
                <v:fill type="solid"/>
              </v:shape>
            </v:group>
            <v:group style="position:absolute;left:9088;top:-323;width:10;height:20" coordorigin="9088,-323" coordsize="10,20">
              <v:shape style="position:absolute;left:9088;top:-323;width:10;height:20" coordorigin="9088,-323" coordsize="10,20" path="m9088,-304l9098,-304,9098,-323,9088,-323,9088,-304xe" filled="true" fillcolor="#000000" stroked="false">
                <v:path arrowok="t"/>
                <v:fill type="solid"/>
              </v:shape>
            </v:group>
            <v:group style="position:absolute;left:9088;top:-304;width:10;height:20" coordorigin="9088,-304" coordsize="10,20">
              <v:shape style="position:absolute;left:9088;top:-304;width:10;height:20" coordorigin="9088,-304" coordsize="10,20" path="m9088,-285l9098,-285,9098,-304,9088,-304,9088,-285xe" filled="true" fillcolor="#000000" stroked="false">
                <v:path arrowok="t"/>
                <v:fill type="solid"/>
              </v:shape>
            </v:group>
            <v:group style="position:absolute;left:9088;top:-285;width:10;height:20" coordorigin="9088,-285" coordsize="10,20">
              <v:shape style="position:absolute;left:9088;top:-285;width:10;height:20" coordorigin="9088,-285" coordsize="10,20" path="m9088,-266l9098,-266,9098,-285,9088,-285,9088,-266xe" filled="true" fillcolor="#000000" stroked="false">
                <v:path arrowok="t"/>
                <v:fill type="solid"/>
              </v:shape>
            </v:group>
            <v:group style="position:absolute;left:9088;top:-266;width:10;height:20" coordorigin="9088,-266" coordsize="10,20">
              <v:shape style="position:absolute;left:9088;top:-266;width:10;height:20" coordorigin="9088,-266" coordsize="10,20" path="m9088,-247l9098,-247,9098,-266,9088,-266,9088,-247xe" filled="true" fillcolor="#000000" stroked="false">
                <v:path arrowok="t"/>
                <v:fill type="solid"/>
              </v:shape>
            </v:group>
            <v:group style="position:absolute;left:9088;top:-247;width:10;height:20" coordorigin="9088,-247" coordsize="10,20">
              <v:shape style="position:absolute;left:9088;top:-247;width:10;height:20" coordorigin="9088,-247" coordsize="10,20" path="m9088,-227l9098,-227,9098,-247,9088,-247,9088,-227xe" filled="true" fillcolor="#000000" stroked="false">
                <v:path arrowok="t"/>
                <v:fill type="solid"/>
              </v:shape>
            </v:group>
            <v:group style="position:absolute;left:9088;top:-227;width:10;height:20" coordorigin="9088,-227" coordsize="10,20">
              <v:shape style="position:absolute;left:9088;top:-227;width:10;height:20" coordorigin="9088,-227" coordsize="10,20" path="m9088,-208l9098,-208,9098,-227,9088,-227,9088,-208xe" filled="true" fillcolor="#000000" stroked="false">
                <v:path arrowok="t"/>
                <v:fill type="solid"/>
              </v:shape>
            </v:group>
            <v:group style="position:absolute;left:9088;top:-208;width:10;height:20" coordorigin="9088,-208" coordsize="10,20">
              <v:shape style="position:absolute;left:9088;top:-208;width:10;height:20" coordorigin="9088,-208" coordsize="10,20" path="m9088,-189l9098,-189,9098,-208,9088,-208,9088,-189xe" filled="true" fillcolor="#000000" stroked="false">
                <v:path arrowok="t"/>
                <v:fill type="solid"/>
              </v:shape>
            </v:group>
            <v:group style="position:absolute;left:9088;top:-189;width:10;height:20" coordorigin="9088,-189" coordsize="10,20">
              <v:shape style="position:absolute;left:9088;top:-189;width:10;height:20" coordorigin="9088,-189" coordsize="10,20" path="m9088,-170l9098,-170,9098,-189,9088,-189,9088,-170xe" filled="true" fillcolor="#000000" stroked="false">
                <v:path arrowok="t"/>
                <v:fill type="solid"/>
              </v:shape>
            </v:group>
            <v:group style="position:absolute;left:9088;top:-170;width:10;height:20" coordorigin="9088,-170" coordsize="10,20">
              <v:shape style="position:absolute;left:9088;top:-170;width:10;height:20" coordorigin="9088,-170" coordsize="10,20" path="m9088,-151l9098,-151,9098,-170,9088,-170,9088,-151xe" filled="true" fillcolor="#000000" stroked="false">
                <v:path arrowok="t"/>
                <v:fill type="solid"/>
              </v:shape>
            </v:group>
            <v:group style="position:absolute;left:9088;top:-151;width:10;height:20" coordorigin="9088,-151" coordsize="10,20">
              <v:shape style="position:absolute;left:9088;top:-151;width:10;height:20" coordorigin="9088,-151" coordsize="10,20" path="m9088,-131l9098,-131,9098,-151,9088,-151,9088,-131xe" filled="true" fillcolor="#000000" stroked="false">
                <v:path arrowok="t"/>
                <v:fill type="solid"/>
              </v:shape>
            </v:group>
            <v:group style="position:absolute;left:9088;top:-131;width:10;height:20" coordorigin="9088,-131" coordsize="10,20">
              <v:shape style="position:absolute;left:9088;top:-131;width:10;height:20" coordorigin="9088,-131" coordsize="10,20" path="m9088,-112l9098,-112,9098,-131,9088,-131,9088,-112xe" filled="true" fillcolor="#000000" stroked="false">
                <v:path arrowok="t"/>
                <v:fill type="solid"/>
              </v:shape>
              <v:shape style="position:absolute;left:9088;top:-112;width:10;height:5" type="#_x0000_t75" stroked="false">
                <v:imagedata r:id="rId568" o:title=""/>
              </v:shape>
            </v:group>
            <v:group style="position:absolute;left:9088;top:-103;width:10;height:2" coordorigin="9088,-103" coordsize="10,2">
              <v:shape style="position:absolute;left:9088;top:-103;width:10;height:2" coordorigin="9088,-103" coordsize="10,0" path="m9088,-103l9098,-103e" filled="false" stroked="true" strokeweight=".48004pt" strokecolor="#000000">
                <v:path arrowok="t"/>
              </v:shape>
            </v:group>
            <v:group style="position:absolute;left:9098;top:-103;width:1767;height:2" coordorigin="9098,-103" coordsize="1767,2">
              <v:shape style="position:absolute;left:9098;top:-103;width:1767;height:2" coordorigin="9098,-103" coordsize="1767,0" path="m9098,-103l10864,-103e" filled="false" stroked="true" strokeweight=".48004pt" strokecolor="#000000">
                <v:path arrowok="t"/>
              </v:shape>
              <v:shape style="position:absolute;left:5127;top:-2790;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8670;top:-2790;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2312;top:-259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4031;top:-2394;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5802;top:-2394;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7573;top:-2394;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9343;top:-2394;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1798;top:-1995;width:1815;height:1798"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企业数据平台</w:t>
                      </w:r>
                    </w:p>
                    <w:p>
                      <w:pPr>
                        <w:spacing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数据分析平台</w:t>
                      </w:r>
                    </w:p>
                    <w:p>
                      <w:pPr>
                        <w:spacing w:line="331" w:lineRule="auto"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2"/>
                          <w:sz w:val="21"/>
                          <w:szCs w:val="21"/>
                        </w:rPr>
                        <w:t> </w:t>
                      </w:r>
                      <w:r>
                        <w:rPr>
                          <w:rFonts w:ascii="Arial Narrow" w:hAnsi="Arial Narrow" w:cs="Arial Narrow" w:eastAsia="Arial Narrow" w:hint="default"/>
                          <w:sz w:val="21"/>
                          <w:szCs w:val="21"/>
                        </w:rPr>
                        <w:t>BI</w:t>
                      </w:r>
                      <w:r>
                        <w:rPr>
                          <w:rFonts w:ascii="Arial Narrow" w:hAnsi="Arial Narrow" w:cs="Arial Narrow" w:eastAsia="Arial Narrow" w:hint="default"/>
                          <w:spacing w:val="3"/>
                          <w:sz w:val="21"/>
                          <w:szCs w:val="21"/>
                        </w:rPr>
                        <w:t> </w:t>
                      </w:r>
                      <w:r>
                        <w:rPr>
                          <w:rFonts w:ascii="宋体" w:hAnsi="宋体" w:cs="宋体" w:eastAsia="宋体" w:hint="default"/>
                          <w:sz w:val="21"/>
                          <w:szCs w:val="21"/>
                        </w:rPr>
                        <w:t>的</w:t>
                      </w:r>
                      <w:r>
                        <w:rPr>
                          <w:rFonts w:ascii="宋体" w:hAnsi="宋体" w:cs="宋体" w:eastAsia="宋体" w:hint="default"/>
                          <w:spacing w:val="-52"/>
                          <w:sz w:val="21"/>
                          <w:szCs w:val="21"/>
                        </w:rPr>
                        <w:t> </w:t>
                      </w:r>
                      <w:r>
                        <w:rPr>
                          <w:rFonts w:ascii="Arial Narrow" w:hAnsi="Arial Narrow" w:cs="Arial Narrow" w:eastAsia="Arial Narrow" w:hint="default"/>
                          <w:sz w:val="21"/>
                          <w:szCs w:val="21"/>
                        </w:rPr>
                        <w:t>CRM</w:t>
                      </w:r>
                      <w:r>
                        <w:rPr>
                          <w:rFonts w:ascii="Arial Narrow" w:hAnsi="Arial Narrow" w:cs="Arial Narrow" w:eastAsia="Arial Narrow" w:hint="default"/>
                          <w:spacing w:val="5"/>
                          <w:sz w:val="21"/>
                          <w:szCs w:val="21"/>
                        </w:rPr>
                        <w:t> </w:t>
                      </w:r>
                      <w:r>
                        <w:rPr>
                          <w:rFonts w:ascii="宋体" w:hAnsi="宋体" w:cs="宋体" w:eastAsia="宋体" w:hint="default"/>
                          <w:spacing w:val="-3"/>
                          <w:sz w:val="21"/>
                          <w:szCs w:val="21"/>
                        </w:rPr>
                        <w:t>应用</w:t>
                      </w:r>
                      <w:r>
                        <w:rPr>
                          <w:rFonts w:ascii="宋体" w:hAnsi="宋体" w:cs="宋体" w:eastAsia="宋体" w:hint="default"/>
                          <w:spacing w:val="-3"/>
                          <w:w w:val="100"/>
                          <w:sz w:val="21"/>
                          <w:szCs w:val="21"/>
                        </w:rPr>
                        <w:t> </w:t>
                      </w:r>
                      <w:r>
                        <w:rPr>
                          <w:rFonts w:ascii="宋体" w:hAnsi="宋体" w:cs="宋体" w:eastAsia="宋体" w:hint="default"/>
                          <w:sz w:val="21"/>
                          <w:szCs w:val="21"/>
                        </w:rPr>
                        <w:t>其他</w:t>
                      </w:r>
                    </w:p>
                    <w:p>
                      <w:pPr>
                        <w:spacing w:before="41"/>
                        <w:ind w:left="57" w:right="0" w:firstLine="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rFonts w:ascii="Arial Narrow" w:hAnsi="Arial Narrow" w:cs="Arial Narrow" w:eastAsia="Arial Narrow" w:hint="default"/>
          <w:color w:val="212121"/>
          <w:sz w:val="21"/>
          <w:szCs w:val="21"/>
        </w:rPr>
        <w:t>b. </w:t>
      </w:r>
      <w:r>
        <w:rPr>
          <w:rFonts w:ascii="Arial Narrow" w:hAnsi="Arial Narrow" w:cs="Arial Narrow" w:eastAsia="Arial Narrow" w:hint="default"/>
          <w:color w:val="212121"/>
          <w:spacing w:val="43"/>
          <w:sz w:val="21"/>
          <w:szCs w:val="21"/>
        </w:rPr>
        <w:t> </w:t>
      </w:r>
      <w:r>
        <w:rPr>
          <w:rFonts w:ascii="宋体" w:hAnsi="宋体" w:cs="宋体" w:eastAsia="宋体" w:hint="default"/>
          <w:color w:val="212121"/>
          <w:sz w:val="21"/>
          <w:szCs w:val="21"/>
        </w:rPr>
        <w:t>分业务主营业务收入和主营业务成本</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0"/>
        <w:rPr>
          <w:rFonts w:ascii="宋体" w:hAnsi="宋体" w:cs="宋体" w:eastAsia="宋体" w:hint="default"/>
          <w:sz w:val="20"/>
          <w:szCs w:val="20"/>
        </w:rPr>
      </w:pPr>
      <w:r>
        <w:rPr/>
        <w:pict>
          <v:group style="position:absolute;margin-left:84.503998pt;margin-top:327.290009pt;width:426.45pt;height:5.55pt;mso-position-horizontal-relative:page;mso-position-vertical-relative:page;z-index:-1145800" coordorigin="1690,6546" coordsize="8529,111">
            <v:shape style="position:absolute;left:1690;top:6546;width:1075;height:110" type="#_x0000_t75" stroked="false">
              <v:imagedata r:id="rId570" o:title=""/>
            </v:shape>
            <v:shape style="position:absolute;left:2741;top:6642;width:1789;height:14" type="#_x0000_t75" stroked="false">
              <v:imagedata r:id="rId571" o:title=""/>
            </v:shape>
            <v:shape style="position:absolute;left:4515;top:6642;width:1880;height:14" type="#_x0000_t75" stroked="false">
              <v:imagedata r:id="rId572" o:title=""/>
            </v:shape>
            <v:shape style="position:absolute;left:6381;top:6642;width:1946;height:14" type="#_x0000_t75" stroked="false">
              <v:imagedata r:id="rId573" o:title=""/>
            </v:shape>
            <v:shape style="position:absolute;left:8313;top:6647;width:1906;height:10" type="#_x0000_t75" stroked="false">
              <v:imagedata r:id="rId574" o:title=""/>
            </v:shape>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tbl>
      <w:tblPr>
        <w:tblW w:w="0" w:type="auto"/>
        <w:jc w:val="left"/>
        <w:tblInd w:w="692" w:type="dxa"/>
        <w:tblLayout w:type="fixed"/>
        <w:tblCellMar>
          <w:top w:w="0" w:type="dxa"/>
          <w:left w:w="0" w:type="dxa"/>
          <w:bottom w:w="0" w:type="dxa"/>
          <w:right w:w="0" w:type="dxa"/>
        </w:tblCellMar>
        <w:tblLook w:val="01E0"/>
      </w:tblPr>
      <w:tblGrid>
        <w:gridCol w:w="1057"/>
        <w:gridCol w:w="1733"/>
        <w:gridCol w:w="1721"/>
        <w:gridCol w:w="1733"/>
        <w:gridCol w:w="1653"/>
      </w:tblGrid>
      <w:tr>
        <w:trPr>
          <w:trHeight w:val="377" w:hRule="exact"/>
        </w:trPr>
        <w:tc>
          <w:tcPr>
            <w:tcW w:w="10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 w:right="0"/>
              <w:jc w:val="left"/>
              <w:rPr>
                <w:rFonts w:ascii="宋体" w:hAnsi="宋体" w:cs="宋体" w:eastAsia="宋体" w:hint="default"/>
                <w:sz w:val="21"/>
                <w:szCs w:val="21"/>
              </w:rPr>
            </w:pPr>
            <w:r>
              <w:rPr>
                <w:rFonts w:ascii="宋体" w:hAnsi="宋体" w:cs="宋体" w:eastAsia="宋体" w:hint="default"/>
                <w:sz w:val="21"/>
                <w:szCs w:val="21"/>
              </w:rPr>
              <w:t>服务</w:t>
            </w:r>
          </w:p>
        </w:tc>
        <w:tc>
          <w:tcPr>
            <w:tcW w:w="173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134,423,636.40</w:t>
            </w:r>
            <w:r>
              <w:rPr>
                <w:rFonts w:ascii="Arial Narrow"/>
                <w:sz w:val="21"/>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65,057,006.49</w:t>
            </w:r>
            <w:r>
              <w:rPr>
                <w:rFonts w:ascii="Arial Narrow"/>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spacing w:val="-1"/>
                <w:sz w:val="21"/>
              </w:rPr>
              <w:t>62,325,557.21</w:t>
            </w:r>
            <w:r>
              <w:rPr>
                <w:rFonts w:ascii="Arial Narrow"/>
                <w:sz w:val="21"/>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21"/>
                <w:szCs w:val="21"/>
              </w:rPr>
            </w:pPr>
            <w:r>
              <w:rPr>
                <w:rFonts w:ascii="Arial Narrow"/>
                <w:spacing w:val="-1"/>
                <w:sz w:val="21"/>
              </w:rPr>
              <w:t>26,729,278.13</w:t>
            </w:r>
            <w:r>
              <w:rPr>
                <w:rFonts w:ascii="Arial Narrow"/>
                <w:sz w:val="21"/>
              </w:rPr>
            </w:r>
          </w:p>
        </w:tc>
      </w:tr>
      <w:tr>
        <w:trPr>
          <w:trHeight w:val="19" w:hRule="exact"/>
        </w:trPr>
        <w:tc>
          <w:tcPr>
            <w:tcW w:w="105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c>
          <w:tcPr>
            <w:tcW w:w="1653" w:type="dxa"/>
            <w:tcBorders>
              <w:top w:val="nil" w:sz="6" w:space="0" w:color="auto"/>
              <w:left w:val="nil" w:sz="6" w:space="0" w:color="auto"/>
              <w:bottom w:val="nil" w:sz="6" w:space="0" w:color="auto"/>
              <w:right w:val="nil" w:sz="6" w:space="0" w:color="auto"/>
            </w:tcBorders>
          </w:tcPr>
          <w:p>
            <w:pPr/>
          </w:p>
        </w:tc>
      </w:tr>
      <w:tr>
        <w:trPr>
          <w:trHeight w:val="394" w:hRule="exact"/>
        </w:trPr>
        <w:tc>
          <w:tcPr>
            <w:tcW w:w="10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3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178,811,264.68</w:t>
            </w:r>
            <w:r>
              <w:rPr>
                <w:rFonts w:ascii="Arial Narrow"/>
                <w:spacing w:val="-1"/>
                <w:sz w:val="21"/>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b/>
                <w:spacing w:val="-1"/>
                <w:sz w:val="21"/>
              </w:rPr>
              <w:t>84,473,032.08</w:t>
            </w:r>
            <w:r>
              <w:rPr>
                <w:rFonts w:ascii="Arial Narrow"/>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b/>
                <w:spacing w:val="-1"/>
                <w:sz w:val="21"/>
              </w:rPr>
              <w:t>121,247,207.40</w:t>
            </w:r>
            <w:r>
              <w:rPr>
                <w:rFonts w:ascii="Arial Narrow"/>
                <w:sz w:val="21"/>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b/>
                <w:spacing w:val="-2"/>
                <w:sz w:val="21"/>
              </w:rPr>
              <w:t>51,869,110.32</w:t>
            </w:r>
            <w:r>
              <w:rPr>
                <w:rFonts w:ascii="Arial Narrow"/>
                <w:sz w:val="21"/>
              </w:rPr>
            </w:r>
          </w:p>
        </w:tc>
      </w:tr>
    </w:tbl>
    <w:p>
      <w:pPr>
        <w:spacing w:line="240" w:lineRule="auto" w:before="11"/>
        <w:rPr>
          <w:rFonts w:ascii="宋体" w:hAnsi="宋体" w:cs="宋体" w:eastAsia="宋体" w:hint="default"/>
          <w:sz w:val="7"/>
          <w:szCs w:val="7"/>
        </w:rPr>
      </w:pPr>
    </w:p>
    <w:p>
      <w:pPr>
        <w:spacing w:before="36"/>
        <w:ind w:left="238" w:right="1041" w:firstLine="0"/>
        <w:jc w:val="left"/>
        <w:rPr>
          <w:rFonts w:ascii="宋体" w:hAnsi="宋体" w:cs="宋体" w:eastAsia="宋体" w:hint="default"/>
          <w:sz w:val="21"/>
          <w:szCs w:val="21"/>
        </w:rPr>
      </w:pPr>
      <w:r>
        <w:rPr/>
        <w:pict>
          <v:group style="position:absolute;margin-left:83.543999pt;margin-top:-124.556343pt;width:427.65pt;height:119.7pt;mso-position-horizontal-relative:page;mso-position-vertical-relative:paragraph;z-index:-1145992" coordorigin="1671,-2491" coordsize="8553,2394">
            <v:group style="position:absolute;left:1690;top:-2486;width:1616;height:2" coordorigin="1690,-2486" coordsize="1616,2">
              <v:shape style="position:absolute;left:1690;top:-2486;width:1616;height:2" coordorigin="1690,-2486" coordsize="1616,0" path="m1690,-2486l3305,-2486e" filled="false" stroked="true" strokeweight=".48pt" strokecolor="#000000">
                <v:path arrowok="t"/>
              </v:shape>
            </v:group>
            <v:group style="position:absolute;left:3305;top:-2486;width:10;height:2" coordorigin="3305,-2486" coordsize="10,2">
              <v:shape style="position:absolute;left:3305;top:-2486;width:10;height:2" coordorigin="3305,-2486" coordsize="10,0" path="m3305,-2486l3315,-2486e" filled="false" stroked="true" strokeweight=".48pt" strokecolor="#000000">
                <v:path arrowok="t"/>
              </v:shape>
            </v:group>
            <v:group style="position:absolute;left:3315;top:-2486;width:3445;height:2" coordorigin="3315,-2486" coordsize="3445,2">
              <v:shape style="position:absolute;left:3315;top:-2486;width:3445;height:2" coordorigin="3315,-2486" coordsize="3445,0" path="m3315,-2486l6760,-2486e" filled="false" stroked="true" strokeweight=".48pt" strokecolor="#000000">
                <v:path arrowok="t"/>
              </v:shape>
            </v:group>
            <v:group style="position:absolute;left:6760;top:-2486;width:10;height:2" coordorigin="6760,-2486" coordsize="10,2">
              <v:shape style="position:absolute;left:6760;top:-2486;width:10;height:2" coordorigin="6760,-2486" coordsize="10,0" path="m6760,-2486l6769,-2486e" filled="false" stroked="true" strokeweight=".48pt" strokecolor="#000000">
                <v:path arrowok="t"/>
              </v:shape>
            </v:group>
            <v:group style="position:absolute;left:6769;top:-2486;width:3450;height:2" coordorigin="6769,-2486" coordsize="3450,2">
              <v:shape style="position:absolute;left:6769;top:-2486;width:3450;height:2" coordorigin="6769,-2486" coordsize="3450,0" path="m6769,-2486l10219,-2486e" filled="false" stroked="true" strokeweight=".48pt" strokecolor="#000000">
                <v:path arrowok="t"/>
              </v:shape>
            </v:group>
            <v:group style="position:absolute;left:3305;top:-2482;width:10;height:20" coordorigin="3305,-2482" coordsize="10,20">
              <v:shape style="position:absolute;left:3305;top:-2482;width:10;height:20" coordorigin="3305,-2482" coordsize="10,20" path="m3305,-2462l3315,-2462,3315,-2482,3305,-2482,3305,-2462xe" filled="true" fillcolor="#000000" stroked="false">
                <v:path arrowok="t"/>
                <v:fill type="solid"/>
              </v:shape>
            </v:group>
            <v:group style="position:absolute;left:3305;top:-2462;width:10;height:20" coordorigin="3305,-2462" coordsize="10,20">
              <v:shape style="position:absolute;left:3305;top:-2462;width:10;height:20" coordorigin="3305,-2462" coordsize="10,20" path="m3305,-2443l3315,-2443,3315,-2462,3305,-2462,3305,-2443xe" filled="true" fillcolor="#000000" stroked="false">
                <v:path arrowok="t"/>
                <v:fill type="solid"/>
              </v:shape>
            </v:group>
            <v:group style="position:absolute;left:3305;top:-2443;width:10;height:20" coordorigin="3305,-2443" coordsize="10,20">
              <v:shape style="position:absolute;left:3305;top:-2443;width:10;height:20" coordorigin="3305,-2443" coordsize="10,20" path="m3305,-2424l3315,-2424,3315,-2443,3305,-2443,3305,-2424xe" filled="true" fillcolor="#000000" stroked="false">
                <v:path arrowok="t"/>
                <v:fill type="solid"/>
              </v:shape>
            </v:group>
            <v:group style="position:absolute;left:3305;top:-2424;width:10;height:20" coordorigin="3305,-2424" coordsize="10,20">
              <v:shape style="position:absolute;left:3305;top:-2424;width:10;height:20" coordorigin="3305,-2424" coordsize="10,20" path="m3305,-2405l3315,-2405,3315,-2424,3305,-2424,3305,-2405xe" filled="true" fillcolor="#000000" stroked="false">
                <v:path arrowok="t"/>
                <v:fill type="solid"/>
              </v:shape>
            </v:group>
            <v:group style="position:absolute;left:3305;top:-2405;width:10;height:20" coordorigin="3305,-2405" coordsize="10,20">
              <v:shape style="position:absolute;left:3305;top:-2405;width:10;height:20" coordorigin="3305,-2405" coordsize="10,20" path="m3305,-2386l3315,-2386,3315,-2405,3305,-2405,3305,-2386xe" filled="true" fillcolor="#000000" stroked="false">
                <v:path arrowok="t"/>
                <v:fill type="solid"/>
              </v:shape>
            </v:group>
            <v:group style="position:absolute;left:3305;top:-2386;width:10;height:20" coordorigin="3305,-2386" coordsize="10,20">
              <v:shape style="position:absolute;left:3305;top:-2386;width:10;height:20" coordorigin="3305,-2386" coordsize="10,20" path="m3305,-2366l3315,-2366,3315,-2386,3305,-2386,3305,-2366xe" filled="true" fillcolor="#000000" stroked="false">
                <v:path arrowok="t"/>
                <v:fill type="solid"/>
              </v:shape>
            </v:group>
            <v:group style="position:absolute;left:3305;top:-2366;width:10;height:20" coordorigin="3305,-2366" coordsize="10,20">
              <v:shape style="position:absolute;left:3305;top:-2366;width:10;height:20" coordorigin="3305,-2366" coordsize="10,20" path="m3305,-2347l3315,-2347,3315,-2366,3305,-2366,3305,-2347xe" filled="true" fillcolor="#000000" stroked="false">
                <v:path arrowok="t"/>
                <v:fill type="solid"/>
              </v:shape>
            </v:group>
            <v:group style="position:absolute;left:3305;top:-2347;width:10;height:20" coordorigin="3305,-2347" coordsize="10,20">
              <v:shape style="position:absolute;left:3305;top:-2347;width:10;height:20" coordorigin="3305,-2347" coordsize="10,20" path="m3305,-2328l3315,-2328,3315,-2347,3305,-2347,3305,-2328xe" filled="true" fillcolor="#000000" stroked="false">
                <v:path arrowok="t"/>
                <v:fill type="solid"/>
              </v:shape>
            </v:group>
            <v:group style="position:absolute;left:3305;top:-2328;width:10;height:20" coordorigin="3305,-2328" coordsize="10,20">
              <v:shape style="position:absolute;left:3305;top:-2328;width:10;height:20" coordorigin="3305,-2328" coordsize="10,20" path="m3305,-2309l3315,-2309,3315,-2328,3305,-2328,3305,-2309xe" filled="true" fillcolor="#000000" stroked="false">
                <v:path arrowok="t"/>
                <v:fill type="solid"/>
              </v:shape>
            </v:group>
            <v:group style="position:absolute;left:3305;top:-2309;width:10;height:20" coordorigin="3305,-2309" coordsize="10,20">
              <v:shape style="position:absolute;left:3305;top:-2309;width:10;height:20" coordorigin="3305,-2309" coordsize="10,20" path="m3305,-2290l3315,-2290,3315,-2309,3305,-2309,3305,-2290xe" filled="true" fillcolor="#000000" stroked="false">
                <v:path arrowok="t"/>
                <v:fill type="solid"/>
              </v:shape>
            </v:group>
            <v:group style="position:absolute;left:3305;top:-2290;width:10;height:20" coordorigin="3305,-2290" coordsize="10,20">
              <v:shape style="position:absolute;left:3305;top:-2290;width:10;height:20" coordorigin="3305,-2290" coordsize="10,20" path="m3305,-2270l3315,-2270,3315,-2290,3305,-2290,3305,-2270xe" filled="true" fillcolor="#000000" stroked="false">
                <v:path arrowok="t"/>
                <v:fill type="solid"/>
              </v:shape>
            </v:group>
            <v:group style="position:absolute;left:3305;top:-2270;width:10;height:20" coordorigin="3305,-2270" coordsize="10,20">
              <v:shape style="position:absolute;left:3305;top:-2270;width:10;height:20" coordorigin="3305,-2270" coordsize="10,20" path="m3305,-2251l3315,-2251,3315,-2270,3305,-2270,3305,-2251xe" filled="true" fillcolor="#000000" stroked="false">
                <v:path arrowok="t"/>
                <v:fill type="solid"/>
              </v:shape>
            </v:group>
            <v:group style="position:absolute;left:3305;top:-2251;width:10;height:20" coordorigin="3305,-2251" coordsize="10,20">
              <v:shape style="position:absolute;left:3305;top:-2251;width:10;height:20" coordorigin="3305,-2251" coordsize="10,20" path="m3305,-2232l3315,-2232,3315,-2251,3305,-2251,3305,-2232xe" filled="true" fillcolor="#000000" stroked="false">
                <v:path arrowok="t"/>
                <v:fill type="solid"/>
              </v:shape>
            </v:group>
            <v:group style="position:absolute;left:3305;top:-2232;width:10;height:20" coordorigin="3305,-2232" coordsize="10,20">
              <v:shape style="position:absolute;left:3305;top:-2232;width:10;height:20" coordorigin="3305,-2232" coordsize="10,20" path="m3305,-2213l3315,-2213,3315,-2232,3305,-2232,3305,-2213xe" filled="true" fillcolor="#000000" stroked="false">
                <v:path arrowok="t"/>
                <v:fill type="solid"/>
              </v:shape>
            </v:group>
            <v:group style="position:absolute;left:3305;top:-2213;width:10;height:20" coordorigin="3305,-2213" coordsize="10,20">
              <v:shape style="position:absolute;left:3305;top:-2213;width:10;height:20" coordorigin="3305,-2213" coordsize="10,20" path="m3305,-2194l3315,-2194,3315,-2213,3305,-2213,3305,-2194xe" filled="true" fillcolor="#000000" stroked="false">
                <v:path arrowok="t"/>
                <v:fill type="solid"/>
              </v:shape>
            </v:group>
            <v:group style="position:absolute;left:6760;top:-2482;width:10;height:20" coordorigin="6760,-2482" coordsize="10,20">
              <v:shape style="position:absolute;left:6760;top:-2482;width:10;height:20" coordorigin="6760,-2482" coordsize="10,20" path="m6760,-2462l6769,-2462,6769,-2482,6760,-2482,6760,-2462xe" filled="true" fillcolor="#000000" stroked="false">
                <v:path arrowok="t"/>
                <v:fill type="solid"/>
              </v:shape>
            </v:group>
            <v:group style="position:absolute;left:6760;top:-2462;width:10;height:20" coordorigin="6760,-2462" coordsize="10,20">
              <v:shape style="position:absolute;left:6760;top:-2462;width:10;height:20" coordorigin="6760,-2462" coordsize="10,20" path="m6760,-2443l6769,-2443,6769,-2462,6760,-2462,6760,-2443xe" filled="true" fillcolor="#000000" stroked="false">
                <v:path arrowok="t"/>
                <v:fill type="solid"/>
              </v:shape>
            </v:group>
            <v:group style="position:absolute;left:6760;top:-2443;width:10;height:20" coordorigin="6760,-2443" coordsize="10,20">
              <v:shape style="position:absolute;left:6760;top:-2443;width:10;height:20" coordorigin="6760,-2443" coordsize="10,20" path="m6760,-2424l6769,-2424,6769,-2443,6760,-2443,6760,-2424xe" filled="true" fillcolor="#000000" stroked="false">
                <v:path arrowok="t"/>
                <v:fill type="solid"/>
              </v:shape>
            </v:group>
            <v:group style="position:absolute;left:6760;top:-2424;width:10;height:20" coordorigin="6760,-2424" coordsize="10,20">
              <v:shape style="position:absolute;left:6760;top:-2424;width:10;height:20" coordorigin="6760,-2424" coordsize="10,20" path="m6760,-2405l6769,-2405,6769,-2424,6760,-2424,6760,-2405xe" filled="true" fillcolor="#000000" stroked="false">
                <v:path arrowok="t"/>
                <v:fill type="solid"/>
              </v:shape>
            </v:group>
            <v:group style="position:absolute;left:6760;top:-2405;width:10;height:20" coordorigin="6760,-2405" coordsize="10,20">
              <v:shape style="position:absolute;left:6760;top:-2405;width:10;height:20" coordorigin="6760,-2405" coordsize="10,20" path="m6760,-2386l6769,-2386,6769,-2405,6760,-2405,6760,-2386xe" filled="true" fillcolor="#000000" stroked="false">
                <v:path arrowok="t"/>
                <v:fill type="solid"/>
              </v:shape>
            </v:group>
            <v:group style="position:absolute;left:6760;top:-2386;width:10;height:20" coordorigin="6760,-2386" coordsize="10,20">
              <v:shape style="position:absolute;left:6760;top:-2386;width:10;height:20" coordorigin="6760,-2386" coordsize="10,20" path="m6760,-2366l6769,-2366,6769,-2386,6760,-2386,6760,-2366xe" filled="true" fillcolor="#000000" stroked="false">
                <v:path arrowok="t"/>
                <v:fill type="solid"/>
              </v:shape>
            </v:group>
            <v:group style="position:absolute;left:6760;top:-2366;width:10;height:20" coordorigin="6760,-2366" coordsize="10,20">
              <v:shape style="position:absolute;left:6760;top:-2366;width:10;height:20" coordorigin="6760,-2366" coordsize="10,20" path="m6760,-2347l6769,-2347,6769,-2366,6760,-2366,6760,-2347xe" filled="true" fillcolor="#000000" stroked="false">
                <v:path arrowok="t"/>
                <v:fill type="solid"/>
              </v:shape>
            </v:group>
            <v:group style="position:absolute;left:6760;top:-2347;width:10;height:20" coordorigin="6760,-2347" coordsize="10,20">
              <v:shape style="position:absolute;left:6760;top:-2347;width:10;height:20" coordorigin="6760,-2347" coordsize="10,20" path="m6760,-2328l6769,-2328,6769,-2347,6760,-2347,6760,-2328xe" filled="true" fillcolor="#000000" stroked="false">
                <v:path arrowok="t"/>
                <v:fill type="solid"/>
              </v:shape>
            </v:group>
            <v:group style="position:absolute;left:6760;top:-2328;width:10;height:20" coordorigin="6760,-2328" coordsize="10,20">
              <v:shape style="position:absolute;left:6760;top:-2328;width:10;height:20" coordorigin="6760,-2328" coordsize="10,20" path="m6760,-2309l6769,-2309,6769,-2328,6760,-2328,6760,-2309xe" filled="true" fillcolor="#000000" stroked="false">
                <v:path arrowok="t"/>
                <v:fill type="solid"/>
              </v:shape>
            </v:group>
            <v:group style="position:absolute;left:6760;top:-2309;width:10;height:20" coordorigin="6760,-2309" coordsize="10,20">
              <v:shape style="position:absolute;left:6760;top:-2309;width:10;height:20" coordorigin="6760,-2309" coordsize="10,20" path="m6760,-2290l6769,-2290,6769,-2309,6760,-2309,6760,-2290xe" filled="true" fillcolor="#000000" stroked="false">
                <v:path arrowok="t"/>
                <v:fill type="solid"/>
              </v:shape>
            </v:group>
            <v:group style="position:absolute;left:6760;top:-2290;width:10;height:20" coordorigin="6760,-2290" coordsize="10,20">
              <v:shape style="position:absolute;left:6760;top:-2290;width:10;height:20" coordorigin="6760,-2290" coordsize="10,20" path="m6760,-2270l6769,-2270,6769,-2290,6760,-2290,6760,-2270xe" filled="true" fillcolor="#000000" stroked="false">
                <v:path arrowok="t"/>
                <v:fill type="solid"/>
              </v:shape>
            </v:group>
            <v:group style="position:absolute;left:6760;top:-2270;width:10;height:20" coordorigin="6760,-2270" coordsize="10,20">
              <v:shape style="position:absolute;left:6760;top:-2270;width:10;height:20" coordorigin="6760,-2270" coordsize="10,20" path="m6760,-2251l6769,-2251,6769,-2270,6760,-2270,6760,-2251xe" filled="true" fillcolor="#000000" stroked="false">
                <v:path arrowok="t"/>
                <v:fill type="solid"/>
              </v:shape>
            </v:group>
            <v:group style="position:absolute;left:6760;top:-2251;width:10;height:20" coordorigin="6760,-2251" coordsize="10,20">
              <v:shape style="position:absolute;left:6760;top:-2251;width:10;height:20" coordorigin="6760,-2251" coordsize="10,20" path="m6760,-2232l6769,-2232,6769,-2251,6760,-2251,6760,-2232xe" filled="true" fillcolor="#000000" stroked="false">
                <v:path arrowok="t"/>
                <v:fill type="solid"/>
              </v:shape>
            </v:group>
            <v:group style="position:absolute;left:6760;top:-2232;width:10;height:20" coordorigin="6760,-2232" coordsize="10,20">
              <v:shape style="position:absolute;left:6760;top:-2232;width:10;height:20" coordorigin="6760,-2232" coordsize="10,20" path="m6760,-2213l6769,-2213,6769,-2232,6760,-2232,6760,-2213xe" filled="true" fillcolor="#000000" stroked="false">
                <v:path arrowok="t"/>
                <v:fill type="solid"/>
              </v:shape>
            </v:group>
            <v:group style="position:absolute;left:6760;top:-2213;width:10;height:20" coordorigin="6760,-2213" coordsize="10,20">
              <v:shape style="position:absolute;left:6760;top:-2213;width:10;height:20" coordorigin="6760,-2213" coordsize="10,20" path="m6760,-2194l6769,-2194,6769,-2213,6760,-2213,6760,-2194xe" filled="true" fillcolor="#000000" stroked="false">
                <v:path arrowok="t"/>
                <v:fill type="solid"/>
              </v:shape>
            </v:group>
            <v:group style="position:absolute;left:6760;top:-2194;width:10;height:20" coordorigin="6760,-2194" coordsize="10,20">
              <v:shape style="position:absolute;left:6760;top:-2194;width:10;height:20" coordorigin="6760,-2194" coordsize="10,20" path="m6760,-2174l6769,-2174,6769,-2194,6760,-2194,6760,-2174xe" filled="true" fillcolor="#000000" stroked="false">
                <v:path arrowok="t"/>
                <v:fill type="solid"/>
              </v:shape>
            </v:group>
            <v:group style="position:absolute;left:6760;top:-2174;width:10;height:20" coordorigin="6760,-2174" coordsize="10,20">
              <v:shape style="position:absolute;left:6760;top:-2174;width:10;height:20" coordorigin="6760,-2174" coordsize="10,20" path="m6760,-2155l6769,-2155,6769,-2174,6760,-2174,6760,-2155xe" filled="true" fillcolor="#000000" stroked="false">
                <v:path arrowok="t"/>
                <v:fill type="solid"/>
              </v:shape>
            </v:group>
            <v:group style="position:absolute;left:6760;top:-2155;width:10;height:20" coordorigin="6760,-2155" coordsize="10,20">
              <v:shape style="position:absolute;left:6760;top:-2155;width:10;height:20" coordorigin="6760,-2155" coordsize="10,20" path="m6760,-2136l6769,-2136,6769,-2155,6760,-2155,6760,-2136xe" filled="true" fillcolor="#000000" stroked="false">
                <v:path arrowok="t"/>
                <v:fill type="solid"/>
              </v:shape>
            </v:group>
            <v:group style="position:absolute;left:6760;top:-2136;width:10;height:20" coordorigin="6760,-2136" coordsize="10,20">
              <v:shape style="position:absolute;left:6760;top:-2136;width:10;height:20" coordorigin="6760,-2136" coordsize="10,20" path="m6760,-2116l6769,-2116,6769,-2136,6760,-2136,6760,-2116xe" filled="true" fillcolor="#000000" stroked="false">
                <v:path arrowok="t"/>
                <v:fill type="solid"/>
              </v:shape>
            </v:group>
            <v:group style="position:absolute;left:6760;top:-2116;width:10;height:20" coordorigin="6760,-2116" coordsize="10,20">
              <v:shape style="position:absolute;left:6760;top:-2116;width:10;height:20" coordorigin="6760,-2116" coordsize="10,20" path="m6760,-2097l6769,-2097,6769,-2116,6760,-2116,6760,-2097xe" filled="true" fillcolor="#000000" stroked="false">
                <v:path arrowok="t"/>
                <v:fill type="solid"/>
              </v:shape>
              <v:shape style="position:absolute;left:3295;top:-2194;width:1743;height:108" type="#_x0000_t75" stroked="false">
                <v:imagedata r:id="rId575" o:title=""/>
              </v:shape>
              <v:shape style="position:absolute;left:5034;top:-2097;width:1736;height:12" type="#_x0000_t75" stroked="false">
                <v:imagedata r:id="rId576" o:title=""/>
              </v:shape>
              <v:shape style="position:absolute;left:6755;top:-2095;width:1738;height:10" type="#_x0000_t75" stroked="false">
                <v:imagedata r:id="rId577" o:title=""/>
              </v:shape>
              <v:shape style="position:absolute;left:8488;top:-2095;width:1731;height:10" type="#_x0000_t75" stroked="false">
                <v:imagedata r:id="rId578" o:title=""/>
              </v:shape>
            </v:group>
            <v:group style="position:absolute;left:3305;top:-2085;width:10;height:20" coordorigin="3305,-2085" coordsize="10,20">
              <v:shape style="position:absolute;left:3305;top:-2085;width:10;height:20" coordorigin="3305,-2085" coordsize="10,20" path="m3305,-2066l3315,-2066,3315,-2085,3305,-2085,3305,-2066xe" filled="true" fillcolor="#000000" stroked="false">
                <v:path arrowok="t"/>
                <v:fill type="solid"/>
              </v:shape>
            </v:group>
            <v:group style="position:absolute;left:3305;top:-2066;width:10;height:20" coordorigin="3305,-2066" coordsize="10,20">
              <v:shape style="position:absolute;left:3305;top:-2066;width:10;height:20" coordorigin="3305,-2066" coordsize="10,20" path="m3305,-2047l3315,-2047,3315,-2066,3305,-2066,3305,-2047xe" filled="true" fillcolor="#000000" stroked="false">
                <v:path arrowok="t"/>
                <v:fill type="solid"/>
              </v:shape>
            </v:group>
            <v:group style="position:absolute;left:3305;top:-2047;width:10;height:20" coordorigin="3305,-2047" coordsize="10,20">
              <v:shape style="position:absolute;left:3305;top:-2047;width:10;height:20" coordorigin="3305,-2047" coordsize="10,20" path="m3305,-2028l3315,-2028,3315,-2047,3305,-2047,3305,-2028xe" filled="true" fillcolor="#000000" stroked="false">
                <v:path arrowok="t"/>
                <v:fill type="solid"/>
              </v:shape>
            </v:group>
            <v:group style="position:absolute;left:3305;top:-2028;width:10;height:20" coordorigin="3305,-2028" coordsize="10,20">
              <v:shape style="position:absolute;left:3305;top:-2028;width:10;height:20" coordorigin="3305,-2028" coordsize="10,20" path="m3305,-2008l3315,-2008,3315,-2028,3305,-2028,3305,-2008xe" filled="true" fillcolor="#000000" stroked="false">
                <v:path arrowok="t"/>
                <v:fill type="solid"/>
              </v:shape>
            </v:group>
            <v:group style="position:absolute;left:3305;top:-2008;width:10;height:20" coordorigin="3305,-2008" coordsize="10,20">
              <v:shape style="position:absolute;left:3305;top:-2008;width:10;height:20" coordorigin="3305,-2008" coordsize="10,20" path="m3305,-1989l3315,-1989,3315,-2008,3305,-2008,3305,-1989xe" filled="true" fillcolor="#000000" stroked="false">
                <v:path arrowok="t"/>
                <v:fill type="solid"/>
              </v:shape>
            </v:group>
            <v:group style="position:absolute;left:3305;top:-1989;width:10;height:20" coordorigin="3305,-1989" coordsize="10,20">
              <v:shape style="position:absolute;left:3305;top:-1989;width:10;height:20" coordorigin="3305,-1989" coordsize="10,20" path="m3305,-1970l3315,-1970,3315,-1989,3305,-1989,3305,-1970xe" filled="true" fillcolor="#000000" stroked="false">
                <v:path arrowok="t"/>
                <v:fill type="solid"/>
              </v:shape>
            </v:group>
            <v:group style="position:absolute;left:3305;top:-1970;width:10;height:20" coordorigin="3305,-1970" coordsize="10,20">
              <v:shape style="position:absolute;left:3305;top:-1970;width:10;height:20" coordorigin="3305,-1970" coordsize="10,20" path="m3305,-1951l3315,-1951,3315,-1970,3305,-1970,3305,-1951xe" filled="true" fillcolor="#000000" stroked="false">
                <v:path arrowok="t"/>
                <v:fill type="solid"/>
              </v:shape>
            </v:group>
            <v:group style="position:absolute;left:3305;top:-1951;width:10;height:20" coordorigin="3305,-1951" coordsize="10,20">
              <v:shape style="position:absolute;left:3305;top:-1951;width:10;height:20" coordorigin="3305,-1951" coordsize="10,20" path="m3305,-1932l3315,-1932,3315,-1951,3305,-1951,3305,-1932xe" filled="true" fillcolor="#000000" stroked="false">
                <v:path arrowok="t"/>
                <v:fill type="solid"/>
              </v:shape>
            </v:group>
            <v:group style="position:absolute;left:3305;top:-1932;width:10;height:20" coordorigin="3305,-1932" coordsize="10,20">
              <v:shape style="position:absolute;left:3305;top:-1932;width:10;height:20" coordorigin="3305,-1932" coordsize="10,20" path="m3305,-1912l3315,-1912,3315,-1932,3305,-1932,3305,-1912xe" filled="true" fillcolor="#000000" stroked="false">
                <v:path arrowok="t"/>
                <v:fill type="solid"/>
              </v:shape>
            </v:group>
            <v:group style="position:absolute;left:3305;top:-1912;width:10;height:20" coordorigin="3305,-1912" coordsize="10,20">
              <v:shape style="position:absolute;left:3305;top:-1912;width:10;height:20" coordorigin="3305,-1912" coordsize="10,20" path="m3305,-1893l3315,-1893,3315,-1912,3305,-1912,3305,-1893xe" filled="true" fillcolor="#000000" stroked="false">
                <v:path arrowok="t"/>
                <v:fill type="solid"/>
              </v:shape>
            </v:group>
            <v:group style="position:absolute;left:3305;top:-1893;width:10;height:20" coordorigin="3305,-1893" coordsize="10,20">
              <v:shape style="position:absolute;left:3305;top:-1893;width:10;height:20" coordorigin="3305,-1893" coordsize="10,20" path="m3305,-1874l3315,-1874,3315,-1893,3305,-1893,3305,-1874xe" filled="true" fillcolor="#000000" stroked="false">
                <v:path arrowok="t"/>
                <v:fill type="solid"/>
              </v:shape>
            </v:group>
            <v:group style="position:absolute;left:3305;top:-1874;width:10;height:20" coordorigin="3305,-1874" coordsize="10,20">
              <v:shape style="position:absolute;left:3305;top:-1874;width:10;height:20" coordorigin="3305,-1874" coordsize="10,20" path="m3305,-1855l3315,-1855,3315,-1874,3305,-1874,3305,-1855xe" filled="true" fillcolor="#000000" stroked="false">
                <v:path arrowok="t"/>
                <v:fill type="solid"/>
              </v:shape>
            </v:group>
            <v:group style="position:absolute;left:3305;top:-1855;width:10;height:20" coordorigin="3305,-1855" coordsize="10,20">
              <v:shape style="position:absolute;left:3305;top:-1855;width:10;height:20" coordorigin="3305,-1855" coordsize="10,20" path="m3305,-1836l3315,-1836,3315,-1855,3305,-1855,3305,-1836xe" filled="true" fillcolor="#000000" stroked="false">
                <v:path arrowok="t"/>
                <v:fill type="solid"/>
              </v:shape>
            </v:group>
            <v:group style="position:absolute;left:3305;top:-1836;width:10;height:20" coordorigin="3305,-1836" coordsize="10,20">
              <v:shape style="position:absolute;left:3305;top:-1836;width:10;height:20" coordorigin="3305,-1836" coordsize="10,20" path="m3305,-1816l3315,-1816,3315,-1836,3305,-1836,3305,-1816xe" filled="true" fillcolor="#000000" stroked="false">
                <v:path arrowok="t"/>
                <v:fill type="solid"/>
              </v:shape>
            </v:group>
            <v:group style="position:absolute;left:3305;top:-1816;width:10;height:20" coordorigin="3305,-1816" coordsize="10,20">
              <v:shape style="position:absolute;left:3305;top:-1816;width:10;height:20" coordorigin="3305,-1816" coordsize="10,20" path="m3305,-1797l3315,-1797,3315,-1816,3305,-1816,3305,-1797xe" filled="true" fillcolor="#000000" stroked="false">
                <v:path arrowok="t"/>
                <v:fill type="solid"/>
              </v:shape>
            </v:group>
            <v:group style="position:absolute;left:3305;top:-1797;width:10;height:20" coordorigin="3305,-1797" coordsize="10,20">
              <v:shape style="position:absolute;left:3305;top:-1797;width:10;height:20" coordorigin="3305,-1797" coordsize="10,20" path="m3305,-1778l3315,-1778,3315,-1797,3305,-1797,3305,-1778xe" filled="true" fillcolor="#000000" stroked="false">
                <v:path arrowok="t"/>
                <v:fill type="solid"/>
              </v:shape>
            </v:group>
            <v:group style="position:absolute;left:3305;top:-1778;width:10;height:20" coordorigin="3305,-1778" coordsize="10,20">
              <v:shape style="position:absolute;left:3305;top:-1778;width:10;height:20" coordorigin="3305,-1778" coordsize="10,20" path="m3305,-1759l3315,-1759,3315,-1778,3305,-1778,3305,-1759xe" filled="true" fillcolor="#000000" stroked="false">
                <v:path arrowok="t"/>
                <v:fill type="solid"/>
              </v:shape>
            </v:group>
            <v:group style="position:absolute;left:3305;top:-1759;width:10;height:20" coordorigin="3305,-1759" coordsize="10,20">
              <v:shape style="position:absolute;left:3305;top:-1759;width:10;height:20" coordorigin="3305,-1759" coordsize="10,20" path="m3305,-1740l3315,-1740,3315,-1759,3305,-1759,3305,-1740xe" filled="true" fillcolor="#000000" stroked="false">
                <v:path arrowok="t"/>
                <v:fill type="solid"/>
              </v:shape>
            </v:group>
            <v:group style="position:absolute;left:3305;top:-1740;width:10;height:20" coordorigin="3305,-1740" coordsize="10,20">
              <v:shape style="position:absolute;left:3305;top:-1740;width:10;height:20" coordorigin="3305,-1740" coordsize="10,20" path="m3305,-1720l3315,-1720,3315,-1740,3305,-1740,3305,-1720xe" filled="true" fillcolor="#000000" stroked="false">
                <v:path arrowok="t"/>
                <v:fill type="solid"/>
              </v:shape>
            </v:group>
            <v:group style="position:absolute;left:3305;top:-1720;width:10;height:20" coordorigin="3305,-1720" coordsize="10,20">
              <v:shape style="position:absolute;left:3305;top:-1720;width:10;height:20" coordorigin="3305,-1720" coordsize="10,20" path="m3305,-1701l3315,-1701,3315,-1720,3305,-1720,3305,-1701xe" filled="true" fillcolor="#000000" stroked="false">
                <v:path arrowok="t"/>
                <v:fill type="solid"/>
              </v:shape>
              <v:shape style="position:absolute;left:3305;top:-1701;width:10;height:5" type="#_x0000_t75" stroked="false">
                <v:imagedata r:id="rId568" o:title=""/>
              </v:shape>
            </v:group>
            <v:group style="position:absolute;left:5039;top:-2085;width:10;height:20" coordorigin="5039,-2085" coordsize="10,20">
              <v:shape style="position:absolute;left:5039;top:-2085;width:10;height:20" coordorigin="5039,-2085" coordsize="10,20" path="m5039,-2066l5048,-2066,5048,-2085,5039,-2085,5039,-2066xe" filled="true" fillcolor="#000000" stroked="false">
                <v:path arrowok="t"/>
                <v:fill type="solid"/>
              </v:shape>
            </v:group>
            <v:group style="position:absolute;left:5039;top:-2066;width:10;height:20" coordorigin="5039,-2066" coordsize="10,20">
              <v:shape style="position:absolute;left:5039;top:-2066;width:10;height:20" coordorigin="5039,-2066" coordsize="10,20" path="m5039,-2047l5048,-2047,5048,-2066,5039,-2066,5039,-2047xe" filled="true" fillcolor="#000000" stroked="false">
                <v:path arrowok="t"/>
                <v:fill type="solid"/>
              </v:shape>
            </v:group>
            <v:group style="position:absolute;left:5039;top:-2047;width:10;height:20" coordorigin="5039,-2047" coordsize="10,20">
              <v:shape style="position:absolute;left:5039;top:-2047;width:10;height:20" coordorigin="5039,-2047" coordsize="10,20" path="m5039,-2028l5048,-2028,5048,-2047,5039,-2047,5039,-2028xe" filled="true" fillcolor="#000000" stroked="false">
                <v:path arrowok="t"/>
                <v:fill type="solid"/>
              </v:shape>
            </v:group>
            <v:group style="position:absolute;left:5039;top:-2028;width:10;height:20" coordorigin="5039,-2028" coordsize="10,20">
              <v:shape style="position:absolute;left:5039;top:-2028;width:10;height:20" coordorigin="5039,-2028" coordsize="10,20" path="m5039,-2008l5048,-2008,5048,-2028,5039,-2028,5039,-2008xe" filled="true" fillcolor="#000000" stroked="false">
                <v:path arrowok="t"/>
                <v:fill type="solid"/>
              </v:shape>
            </v:group>
            <v:group style="position:absolute;left:5039;top:-2008;width:10;height:20" coordorigin="5039,-2008" coordsize="10,20">
              <v:shape style="position:absolute;left:5039;top:-2008;width:10;height:20" coordorigin="5039,-2008" coordsize="10,20" path="m5039,-1989l5048,-1989,5048,-2008,5039,-2008,5039,-1989xe" filled="true" fillcolor="#000000" stroked="false">
                <v:path arrowok="t"/>
                <v:fill type="solid"/>
              </v:shape>
            </v:group>
            <v:group style="position:absolute;left:5039;top:-1989;width:10;height:20" coordorigin="5039,-1989" coordsize="10,20">
              <v:shape style="position:absolute;left:5039;top:-1989;width:10;height:20" coordorigin="5039,-1989" coordsize="10,20" path="m5039,-1970l5048,-1970,5048,-1989,5039,-1989,5039,-1970xe" filled="true" fillcolor="#000000" stroked="false">
                <v:path arrowok="t"/>
                <v:fill type="solid"/>
              </v:shape>
            </v:group>
            <v:group style="position:absolute;left:5039;top:-1970;width:10;height:20" coordorigin="5039,-1970" coordsize="10,20">
              <v:shape style="position:absolute;left:5039;top:-1970;width:10;height:20" coordorigin="5039,-1970" coordsize="10,20" path="m5039,-1951l5048,-1951,5048,-1970,5039,-1970,5039,-1951xe" filled="true" fillcolor="#000000" stroked="false">
                <v:path arrowok="t"/>
                <v:fill type="solid"/>
              </v:shape>
            </v:group>
            <v:group style="position:absolute;left:5039;top:-1951;width:10;height:20" coordorigin="5039,-1951" coordsize="10,20">
              <v:shape style="position:absolute;left:5039;top:-1951;width:10;height:20" coordorigin="5039,-1951" coordsize="10,20" path="m5039,-1932l5048,-1932,5048,-1951,5039,-1951,5039,-1932xe" filled="true" fillcolor="#000000" stroked="false">
                <v:path arrowok="t"/>
                <v:fill type="solid"/>
              </v:shape>
            </v:group>
            <v:group style="position:absolute;left:5039;top:-1932;width:10;height:20" coordorigin="5039,-1932" coordsize="10,20">
              <v:shape style="position:absolute;left:5039;top:-1932;width:10;height:20" coordorigin="5039,-1932" coordsize="10,20" path="m5039,-1912l5048,-1912,5048,-1932,5039,-1932,5039,-1912xe" filled="true" fillcolor="#000000" stroked="false">
                <v:path arrowok="t"/>
                <v:fill type="solid"/>
              </v:shape>
            </v:group>
            <v:group style="position:absolute;left:5039;top:-1912;width:10;height:20" coordorigin="5039,-1912" coordsize="10,20">
              <v:shape style="position:absolute;left:5039;top:-1912;width:10;height:20" coordorigin="5039,-1912" coordsize="10,20" path="m5039,-1893l5048,-1893,5048,-1912,5039,-1912,5039,-1893xe" filled="true" fillcolor="#000000" stroked="false">
                <v:path arrowok="t"/>
                <v:fill type="solid"/>
              </v:shape>
            </v:group>
            <v:group style="position:absolute;left:5039;top:-1893;width:10;height:20" coordorigin="5039,-1893" coordsize="10,20">
              <v:shape style="position:absolute;left:5039;top:-1893;width:10;height:20" coordorigin="5039,-1893" coordsize="10,20" path="m5039,-1874l5048,-1874,5048,-1893,5039,-1893,5039,-1874xe" filled="true" fillcolor="#000000" stroked="false">
                <v:path arrowok="t"/>
                <v:fill type="solid"/>
              </v:shape>
            </v:group>
            <v:group style="position:absolute;left:5039;top:-1874;width:10;height:20" coordorigin="5039,-1874" coordsize="10,20">
              <v:shape style="position:absolute;left:5039;top:-1874;width:10;height:20" coordorigin="5039,-1874" coordsize="10,20" path="m5039,-1855l5048,-1855,5048,-1874,5039,-1874,5039,-1855xe" filled="true" fillcolor="#000000" stroked="false">
                <v:path arrowok="t"/>
                <v:fill type="solid"/>
              </v:shape>
            </v:group>
            <v:group style="position:absolute;left:5039;top:-1855;width:10;height:20" coordorigin="5039,-1855" coordsize="10,20">
              <v:shape style="position:absolute;left:5039;top:-1855;width:10;height:20" coordorigin="5039,-1855" coordsize="10,20" path="m5039,-1836l5048,-1836,5048,-1855,5039,-1855,5039,-1836xe" filled="true" fillcolor="#000000" stroked="false">
                <v:path arrowok="t"/>
                <v:fill type="solid"/>
              </v:shape>
            </v:group>
            <v:group style="position:absolute;left:5039;top:-1836;width:10;height:20" coordorigin="5039,-1836" coordsize="10,20">
              <v:shape style="position:absolute;left:5039;top:-1836;width:10;height:20" coordorigin="5039,-1836" coordsize="10,20" path="m5039,-1816l5048,-1816,5048,-1836,5039,-1836,5039,-1816xe" filled="true" fillcolor="#000000" stroked="false">
                <v:path arrowok="t"/>
                <v:fill type="solid"/>
              </v:shape>
            </v:group>
            <v:group style="position:absolute;left:5039;top:-1816;width:10;height:20" coordorigin="5039,-1816" coordsize="10,20">
              <v:shape style="position:absolute;left:5039;top:-1816;width:10;height:20" coordorigin="5039,-1816" coordsize="10,20" path="m5039,-1797l5048,-1797,5048,-1816,5039,-1816,5039,-1797xe" filled="true" fillcolor="#000000" stroked="false">
                <v:path arrowok="t"/>
                <v:fill type="solid"/>
              </v:shape>
            </v:group>
            <v:group style="position:absolute;left:5039;top:-1797;width:10;height:20" coordorigin="5039,-1797" coordsize="10,20">
              <v:shape style="position:absolute;left:5039;top:-1797;width:10;height:20" coordorigin="5039,-1797" coordsize="10,20" path="m5039,-1778l5048,-1778,5048,-1797,5039,-1797,5039,-1778xe" filled="true" fillcolor="#000000" stroked="false">
                <v:path arrowok="t"/>
                <v:fill type="solid"/>
              </v:shape>
            </v:group>
            <v:group style="position:absolute;left:5039;top:-1778;width:10;height:20" coordorigin="5039,-1778" coordsize="10,20">
              <v:shape style="position:absolute;left:5039;top:-1778;width:10;height:20" coordorigin="5039,-1778" coordsize="10,20" path="m5039,-1759l5048,-1759,5048,-1778,5039,-1778,5039,-1759xe" filled="true" fillcolor="#000000" stroked="false">
                <v:path arrowok="t"/>
                <v:fill type="solid"/>
              </v:shape>
            </v:group>
            <v:group style="position:absolute;left:5039;top:-1759;width:10;height:20" coordorigin="5039,-1759" coordsize="10,20">
              <v:shape style="position:absolute;left:5039;top:-1759;width:10;height:20" coordorigin="5039,-1759" coordsize="10,20" path="m5039,-1740l5048,-1740,5048,-1759,5039,-1759,5039,-1740xe" filled="true" fillcolor="#000000" stroked="false">
                <v:path arrowok="t"/>
                <v:fill type="solid"/>
              </v:shape>
            </v:group>
            <v:group style="position:absolute;left:5039;top:-1740;width:10;height:20" coordorigin="5039,-1740" coordsize="10,20">
              <v:shape style="position:absolute;left:5039;top:-1740;width:10;height:20" coordorigin="5039,-1740" coordsize="10,20" path="m5039,-1720l5048,-1720,5048,-1740,5039,-1740,5039,-1720xe" filled="true" fillcolor="#000000" stroked="false">
                <v:path arrowok="t"/>
                <v:fill type="solid"/>
              </v:shape>
            </v:group>
            <v:group style="position:absolute;left:5039;top:-1720;width:10;height:20" coordorigin="5039,-1720" coordsize="10,20">
              <v:shape style="position:absolute;left:5039;top:-1720;width:10;height:20" coordorigin="5039,-1720" coordsize="10,20" path="m5039,-1701l5048,-1701,5048,-1720,5039,-1720,5039,-1701xe" filled="true" fillcolor="#000000" stroked="false">
                <v:path arrowok="t"/>
                <v:fill type="solid"/>
              </v:shape>
              <v:shape style="position:absolute;left:5039;top:-1701;width:10;height:5" type="#_x0000_t75" stroked="false">
                <v:imagedata r:id="rId568" o:title=""/>
              </v:shape>
            </v:group>
            <v:group style="position:absolute;left:6760;top:-2085;width:10;height:20" coordorigin="6760,-2085" coordsize="10,20">
              <v:shape style="position:absolute;left:6760;top:-2085;width:10;height:20" coordorigin="6760,-2085" coordsize="10,20" path="m6760,-2066l6769,-2066,6769,-2085,6760,-2085,6760,-2066xe" filled="true" fillcolor="#000000" stroked="false">
                <v:path arrowok="t"/>
                <v:fill type="solid"/>
              </v:shape>
            </v:group>
            <v:group style="position:absolute;left:6760;top:-2066;width:10;height:20" coordorigin="6760,-2066" coordsize="10,20">
              <v:shape style="position:absolute;left:6760;top:-2066;width:10;height:20" coordorigin="6760,-2066" coordsize="10,20" path="m6760,-2047l6769,-2047,6769,-2066,6760,-2066,6760,-2047xe" filled="true" fillcolor="#000000" stroked="false">
                <v:path arrowok="t"/>
                <v:fill type="solid"/>
              </v:shape>
            </v:group>
            <v:group style="position:absolute;left:6760;top:-2047;width:10;height:20" coordorigin="6760,-2047" coordsize="10,20">
              <v:shape style="position:absolute;left:6760;top:-2047;width:10;height:20" coordorigin="6760,-2047" coordsize="10,20" path="m6760,-2028l6769,-2028,6769,-2047,6760,-2047,6760,-2028xe" filled="true" fillcolor="#000000" stroked="false">
                <v:path arrowok="t"/>
                <v:fill type="solid"/>
              </v:shape>
            </v:group>
            <v:group style="position:absolute;left:6760;top:-2028;width:10;height:20" coordorigin="6760,-2028" coordsize="10,20">
              <v:shape style="position:absolute;left:6760;top:-2028;width:10;height:20" coordorigin="6760,-2028" coordsize="10,20" path="m6760,-2008l6769,-2008,6769,-2028,6760,-2028,6760,-2008xe" filled="true" fillcolor="#000000" stroked="false">
                <v:path arrowok="t"/>
                <v:fill type="solid"/>
              </v:shape>
            </v:group>
            <v:group style="position:absolute;left:6760;top:-2008;width:10;height:20" coordorigin="6760,-2008" coordsize="10,20">
              <v:shape style="position:absolute;left:6760;top:-2008;width:10;height:20" coordorigin="6760,-2008" coordsize="10,20" path="m6760,-1989l6769,-1989,6769,-2008,6760,-2008,6760,-1989xe" filled="true" fillcolor="#000000" stroked="false">
                <v:path arrowok="t"/>
                <v:fill type="solid"/>
              </v:shape>
            </v:group>
            <v:group style="position:absolute;left:6760;top:-1989;width:10;height:20" coordorigin="6760,-1989" coordsize="10,20">
              <v:shape style="position:absolute;left:6760;top:-1989;width:10;height:20" coordorigin="6760,-1989" coordsize="10,20" path="m6760,-1970l6769,-1970,6769,-1989,6760,-1989,6760,-1970xe" filled="true" fillcolor="#000000" stroked="false">
                <v:path arrowok="t"/>
                <v:fill type="solid"/>
              </v:shape>
            </v:group>
            <v:group style="position:absolute;left:6760;top:-1970;width:10;height:20" coordorigin="6760,-1970" coordsize="10,20">
              <v:shape style="position:absolute;left:6760;top:-1970;width:10;height:20" coordorigin="6760,-1970" coordsize="10,20" path="m6760,-1951l6769,-1951,6769,-1970,6760,-1970,6760,-1951xe" filled="true" fillcolor="#000000" stroked="false">
                <v:path arrowok="t"/>
                <v:fill type="solid"/>
              </v:shape>
            </v:group>
            <v:group style="position:absolute;left:6760;top:-1951;width:10;height:20" coordorigin="6760,-1951" coordsize="10,20">
              <v:shape style="position:absolute;left:6760;top:-1951;width:10;height:20" coordorigin="6760,-1951" coordsize="10,20" path="m6760,-1932l6769,-1932,6769,-1951,6760,-1951,6760,-1932xe" filled="true" fillcolor="#000000" stroked="false">
                <v:path arrowok="t"/>
                <v:fill type="solid"/>
              </v:shape>
            </v:group>
            <v:group style="position:absolute;left:6760;top:-1932;width:10;height:20" coordorigin="6760,-1932" coordsize="10,20">
              <v:shape style="position:absolute;left:6760;top:-1932;width:10;height:20" coordorigin="6760,-1932" coordsize="10,20" path="m6760,-1912l6769,-1912,6769,-1932,6760,-1932,6760,-1912xe" filled="true" fillcolor="#000000" stroked="false">
                <v:path arrowok="t"/>
                <v:fill type="solid"/>
              </v:shape>
            </v:group>
            <v:group style="position:absolute;left:6760;top:-1912;width:10;height:20" coordorigin="6760,-1912" coordsize="10,20">
              <v:shape style="position:absolute;left:6760;top:-1912;width:10;height:20" coordorigin="6760,-1912" coordsize="10,20" path="m6760,-1893l6769,-1893,6769,-1912,6760,-1912,6760,-1893xe" filled="true" fillcolor="#000000" stroked="false">
                <v:path arrowok="t"/>
                <v:fill type="solid"/>
              </v:shape>
            </v:group>
            <v:group style="position:absolute;left:6760;top:-1893;width:10;height:20" coordorigin="6760,-1893" coordsize="10,20">
              <v:shape style="position:absolute;left:6760;top:-1893;width:10;height:20" coordorigin="6760,-1893" coordsize="10,20" path="m6760,-1874l6769,-1874,6769,-1893,6760,-1893,6760,-1874xe" filled="true" fillcolor="#000000" stroked="false">
                <v:path arrowok="t"/>
                <v:fill type="solid"/>
              </v:shape>
            </v:group>
            <v:group style="position:absolute;left:6760;top:-1874;width:10;height:20" coordorigin="6760,-1874" coordsize="10,20">
              <v:shape style="position:absolute;left:6760;top:-1874;width:10;height:20" coordorigin="6760,-1874" coordsize="10,20" path="m6760,-1855l6769,-1855,6769,-1874,6760,-1874,6760,-1855xe" filled="true" fillcolor="#000000" stroked="false">
                <v:path arrowok="t"/>
                <v:fill type="solid"/>
              </v:shape>
            </v:group>
            <v:group style="position:absolute;left:6760;top:-1855;width:10;height:20" coordorigin="6760,-1855" coordsize="10,20">
              <v:shape style="position:absolute;left:6760;top:-1855;width:10;height:20" coordorigin="6760,-1855" coordsize="10,20" path="m6760,-1836l6769,-1836,6769,-1855,6760,-1855,6760,-1836xe" filled="true" fillcolor="#000000" stroked="false">
                <v:path arrowok="t"/>
                <v:fill type="solid"/>
              </v:shape>
            </v:group>
            <v:group style="position:absolute;left:6760;top:-1836;width:10;height:20" coordorigin="6760,-1836" coordsize="10,20">
              <v:shape style="position:absolute;left:6760;top:-1836;width:10;height:20" coordorigin="6760,-1836" coordsize="10,20" path="m6760,-1816l6769,-1816,6769,-1836,6760,-1836,6760,-1816xe" filled="true" fillcolor="#000000" stroked="false">
                <v:path arrowok="t"/>
                <v:fill type="solid"/>
              </v:shape>
            </v:group>
            <v:group style="position:absolute;left:6760;top:-1816;width:10;height:20" coordorigin="6760,-1816" coordsize="10,20">
              <v:shape style="position:absolute;left:6760;top:-1816;width:10;height:20" coordorigin="6760,-1816" coordsize="10,20" path="m6760,-1797l6769,-1797,6769,-1816,6760,-1816,6760,-1797xe" filled="true" fillcolor="#000000" stroked="false">
                <v:path arrowok="t"/>
                <v:fill type="solid"/>
              </v:shape>
            </v:group>
            <v:group style="position:absolute;left:6760;top:-1797;width:10;height:20" coordorigin="6760,-1797" coordsize="10,20">
              <v:shape style="position:absolute;left:6760;top:-1797;width:10;height:20" coordorigin="6760,-1797" coordsize="10,20" path="m6760,-1778l6769,-1778,6769,-1797,6760,-1797,6760,-1778xe" filled="true" fillcolor="#000000" stroked="false">
                <v:path arrowok="t"/>
                <v:fill type="solid"/>
              </v:shape>
            </v:group>
            <v:group style="position:absolute;left:6760;top:-1778;width:10;height:20" coordorigin="6760,-1778" coordsize="10,20">
              <v:shape style="position:absolute;left:6760;top:-1778;width:10;height:20" coordorigin="6760,-1778" coordsize="10,20" path="m6760,-1759l6769,-1759,6769,-1778,6760,-1778,6760,-1759xe" filled="true" fillcolor="#000000" stroked="false">
                <v:path arrowok="t"/>
                <v:fill type="solid"/>
              </v:shape>
            </v:group>
            <v:group style="position:absolute;left:6760;top:-1759;width:10;height:20" coordorigin="6760,-1759" coordsize="10,20">
              <v:shape style="position:absolute;left:6760;top:-1759;width:10;height:20" coordorigin="6760,-1759" coordsize="10,20" path="m6760,-1740l6769,-1740,6769,-1759,6760,-1759,6760,-1740xe" filled="true" fillcolor="#000000" stroked="false">
                <v:path arrowok="t"/>
                <v:fill type="solid"/>
              </v:shape>
            </v:group>
            <v:group style="position:absolute;left:6760;top:-1740;width:10;height:20" coordorigin="6760,-1740" coordsize="10,20">
              <v:shape style="position:absolute;left:6760;top:-1740;width:10;height:20" coordorigin="6760,-1740" coordsize="10,20" path="m6760,-1720l6769,-1720,6769,-1740,6760,-1740,6760,-1720xe" filled="true" fillcolor="#000000" stroked="false">
                <v:path arrowok="t"/>
                <v:fill type="solid"/>
              </v:shape>
            </v:group>
            <v:group style="position:absolute;left:6760;top:-1720;width:10;height:20" coordorigin="6760,-1720" coordsize="10,20">
              <v:shape style="position:absolute;left:6760;top:-1720;width:10;height:20" coordorigin="6760,-1720" coordsize="10,20" path="m6760,-1701l6769,-1701,6769,-1720,6760,-1720,6760,-1701xe" filled="true" fillcolor="#000000" stroked="false">
                <v:path arrowok="t"/>
                <v:fill type="solid"/>
              </v:shape>
              <v:shape style="position:absolute;left:6760;top:-1701;width:10;height:5" type="#_x0000_t75" stroked="false">
                <v:imagedata r:id="rId568" o:title=""/>
              </v:shape>
            </v:group>
            <v:group style="position:absolute;left:8493;top:-2085;width:10;height:20" coordorigin="8493,-2085" coordsize="10,20">
              <v:shape style="position:absolute;left:8493;top:-2085;width:10;height:20" coordorigin="8493,-2085" coordsize="10,20" path="m8493,-2066l8502,-2066,8502,-2085,8493,-2085,8493,-2066xe" filled="true" fillcolor="#000000" stroked="false">
                <v:path arrowok="t"/>
                <v:fill type="solid"/>
              </v:shape>
            </v:group>
            <v:group style="position:absolute;left:8493;top:-2066;width:10;height:20" coordorigin="8493,-2066" coordsize="10,20">
              <v:shape style="position:absolute;left:8493;top:-2066;width:10;height:20" coordorigin="8493,-2066" coordsize="10,20" path="m8493,-2047l8502,-2047,8502,-2066,8493,-2066,8493,-2047xe" filled="true" fillcolor="#000000" stroked="false">
                <v:path arrowok="t"/>
                <v:fill type="solid"/>
              </v:shape>
            </v:group>
            <v:group style="position:absolute;left:8493;top:-2047;width:10;height:20" coordorigin="8493,-2047" coordsize="10,20">
              <v:shape style="position:absolute;left:8493;top:-2047;width:10;height:20" coordorigin="8493,-2047" coordsize="10,20" path="m8493,-2028l8502,-2028,8502,-2047,8493,-2047,8493,-2028xe" filled="true" fillcolor="#000000" stroked="false">
                <v:path arrowok="t"/>
                <v:fill type="solid"/>
              </v:shape>
            </v:group>
            <v:group style="position:absolute;left:8493;top:-2028;width:10;height:20" coordorigin="8493,-2028" coordsize="10,20">
              <v:shape style="position:absolute;left:8493;top:-2028;width:10;height:20" coordorigin="8493,-2028" coordsize="10,20" path="m8493,-2008l8502,-2008,8502,-2028,8493,-2028,8493,-2008xe" filled="true" fillcolor="#000000" stroked="false">
                <v:path arrowok="t"/>
                <v:fill type="solid"/>
              </v:shape>
            </v:group>
            <v:group style="position:absolute;left:8493;top:-2008;width:10;height:20" coordorigin="8493,-2008" coordsize="10,20">
              <v:shape style="position:absolute;left:8493;top:-2008;width:10;height:20" coordorigin="8493,-2008" coordsize="10,20" path="m8493,-1989l8502,-1989,8502,-2008,8493,-2008,8493,-1989xe" filled="true" fillcolor="#000000" stroked="false">
                <v:path arrowok="t"/>
                <v:fill type="solid"/>
              </v:shape>
            </v:group>
            <v:group style="position:absolute;left:8493;top:-1989;width:10;height:20" coordorigin="8493,-1989" coordsize="10,20">
              <v:shape style="position:absolute;left:8493;top:-1989;width:10;height:20" coordorigin="8493,-1989" coordsize="10,20" path="m8493,-1970l8502,-1970,8502,-1989,8493,-1989,8493,-1970xe" filled="true" fillcolor="#000000" stroked="false">
                <v:path arrowok="t"/>
                <v:fill type="solid"/>
              </v:shape>
            </v:group>
            <v:group style="position:absolute;left:8493;top:-1970;width:10;height:20" coordorigin="8493,-1970" coordsize="10,20">
              <v:shape style="position:absolute;left:8493;top:-1970;width:10;height:20" coordorigin="8493,-1970" coordsize="10,20" path="m8493,-1951l8502,-1951,8502,-1970,8493,-1970,8493,-1951xe" filled="true" fillcolor="#000000" stroked="false">
                <v:path arrowok="t"/>
                <v:fill type="solid"/>
              </v:shape>
            </v:group>
            <v:group style="position:absolute;left:8493;top:-1951;width:10;height:20" coordorigin="8493,-1951" coordsize="10,20">
              <v:shape style="position:absolute;left:8493;top:-1951;width:10;height:20" coordorigin="8493,-1951" coordsize="10,20" path="m8493,-1932l8502,-1932,8502,-1951,8493,-1951,8493,-1932xe" filled="true" fillcolor="#000000" stroked="false">
                <v:path arrowok="t"/>
                <v:fill type="solid"/>
              </v:shape>
            </v:group>
            <v:group style="position:absolute;left:8493;top:-1932;width:10;height:20" coordorigin="8493,-1932" coordsize="10,20">
              <v:shape style="position:absolute;left:8493;top:-1932;width:10;height:20" coordorigin="8493,-1932" coordsize="10,20" path="m8493,-1912l8502,-1912,8502,-1932,8493,-1932,8493,-1912xe" filled="true" fillcolor="#000000" stroked="false">
                <v:path arrowok="t"/>
                <v:fill type="solid"/>
              </v:shape>
            </v:group>
            <v:group style="position:absolute;left:8493;top:-1912;width:10;height:20" coordorigin="8493,-1912" coordsize="10,20">
              <v:shape style="position:absolute;left:8493;top:-1912;width:10;height:20" coordorigin="8493,-1912" coordsize="10,20" path="m8493,-1893l8502,-1893,8502,-1912,8493,-1912,8493,-1893xe" filled="true" fillcolor="#000000" stroked="false">
                <v:path arrowok="t"/>
                <v:fill type="solid"/>
              </v:shape>
            </v:group>
            <v:group style="position:absolute;left:8493;top:-1893;width:10;height:20" coordorigin="8493,-1893" coordsize="10,20">
              <v:shape style="position:absolute;left:8493;top:-1893;width:10;height:20" coordorigin="8493,-1893" coordsize="10,20" path="m8493,-1874l8502,-1874,8502,-1893,8493,-1893,8493,-1874xe" filled="true" fillcolor="#000000" stroked="false">
                <v:path arrowok="t"/>
                <v:fill type="solid"/>
              </v:shape>
            </v:group>
            <v:group style="position:absolute;left:8493;top:-1874;width:10;height:20" coordorigin="8493,-1874" coordsize="10,20">
              <v:shape style="position:absolute;left:8493;top:-1874;width:10;height:20" coordorigin="8493,-1874" coordsize="10,20" path="m8493,-1855l8502,-1855,8502,-1874,8493,-1874,8493,-1855xe" filled="true" fillcolor="#000000" stroked="false">
                <v:path arrowok="t"/>
                <v:fill type="solid"/>
              </v:shape>
            </v:group>
            <v:group style="position:absolute;left:8493;top:-1855;width:10;height:20" coordorigin="8493,-1855" coordsize="10,20">
              <v:shape style="position:absolute;left:8493;top:-1855;width:10;height:20" coordorigin="8493,-1855" coordsize="10,20" path="m8493,-1836l8502,-1836,8502,-1855,8493,-1855,8493,-1836xe" filled="true" fillcolor="#000000" stroked="false">
                <v:path arrowok="t"/>
                <v:fill type="solid"/>
              </v:shape>
            </v:group>
            <v:group style="position:absolute;left:8493;top:-1836;width:10;height:20" coordorigin="8493,-1836" coordsize="10,20">
              <v:shape style="position:absolute;left:8493;top:-1836;width:10;height:20" coordorigin="8493,-1836" coordsize="10,20" path="m8493,-1816l8502,-1816,8502,-1836,8493,-1836,8493,-1816xe" filled="true" fillcolor="#000000" stroked="false">
                <v:path arrowok="t"/>
                <v:fill type="solid"/>
              </v:shape>
            </v:group>
            <v:group style="position:absolute;left:8493;top:-1816;width:10;height:20" coordorigin="8493,-1816" coordsize="10,20">
              <v:shape style="position:absolute;left:8493;top:-1816;width:10;height:20" coordorigin="8493,-1816" coordsize="10,20" path="m8493,-1797l8502,-1797,8502,-1816,8493,-1816,8493,-1797xe" filled="true" fillcolor="#000000" stroked="false">
                <v:path arrowok="t"/>
                <v:fill type="solid"/>
              </v:shape>
            </v:group>
            <v:group style="position:absolute;left:8493;top:-1797;width:10;height:20" coordorigin="8493,-1797" coordsize="10,20">
              <v:shape style="position:absolute;left:8493;top:-1797;width:10;height:20" coordorigin="8493,-1797" coordsize="10,20" path="m8493,-1778l8502,-1778,8502,-1797,8493,-1797,8493,-1778xe" filled="true" fillcolor="#000000" stroked="false">
                <v:path arrowok="t"/>
                <v:fill type="solid"/>
              </v:shape>
            </v:group>
            <v:group style="position:absolute;left:8493;top:-1778;width:10;height:20" coordorigin="8493,-1778" coordsize="10,20">
              <v:shape style="position:absolute;left:8493;top:-1778;width:10;height:20" coordorigin="8493,-1778" coordsize="10,20" path="m8493,-1759l8502,-1759,8502,-1778,8493,-1778,8493,-1759xe" filled="true" fillcolor="#000000" stroked="false">
                <v:path arrowok="t"/>
                <v:fill type="solid"/>
              </v:shape>
            </v:group>
            <v:group style="position:absolute;left:8493;top:-1759;width:10;height:20" coordorigin="8493,-1759" coordsize="10,20">
              <v:shape style="position:absolute;left:8493;top:-1759;width:10;height:20" coordorigin="8493,-1759" coordsize="10,20" path="m8493,-1740l8502,-1740,8502,-1759,8493,-1759,8493,-1740xe" filled="true" fillcolor="#000000" stroked="false">
                <v:path arrowok="t"/>
                <v:fill type="solid"/>
              </v:shape>
            </v:group>
            <v:group style="position:absolute;left:8493;top:-1740;width:10;height:20" coordorigin="8493,-1740" coordsize="10,20">
              <v:shape style="position:absolute;left:8493;top:-1740;width:10;height:20" coordorigin="8493,-1740" coordsize="10,20" path="m8493,-1720l8502,-1720,8502,-1740,8493,-1740,8493,-1720xe" filled="true" fillcolor="#000000" stroked="false">
                <v:path arrowok="t"/>
                <v:fill type="solid"/>
              </v:shape>
            </v:group>
            <v:group style="position:absolute;left:8493;top:-1720;width:10;height:20" coordorigin="8493,-1720" coordsize="10,20">
              <v:shape style="position:absolute;left:8493;top:-1720;width:10;height:20" coordorigin="8493,-1720" coordsize="10,20" path="m8493,-1701l8502,-1701,8502,-1720,8493,-1720,8493,-1701xe" filled="true" fillcolor="#000000" stroked="false">
                <v:path arrowok="t"/>
                <v:fill type="solid"/>
              </v:shape>
              <v:shape style="position:absolute;left:8493;top:-1701;width:10;height:5" type="#_x0000_t75" stroked="false">
                <v:imagedata r:id="rId568" o:title=""/>
              </v:shape>
            </v:group>
            <v:group style="position:absolute;left:1690;top:-1692;width:1616;height:2" coordorigin="1690,-1692" coordsize="1616,2">
              <v:shape style="position:absolute;left:1690;top:-1692;width:1616;height:2" coordorigin="1690,-1692" coordsize="1616,0" path="m1690,-1692l3305,-1692e" filled="false" stroked="true" strokeweight=".48pt" strokecolor="#000000">
                <v:path arrowok="t"/>
              </v:shape>
            </v:group>
            <v:group style="position:absolute;left:3305;top:-1692;width:10;height:2" coordorigin="3305,-1692" coordsize="10,2">
              <v:shape style="position:absolute;left:3305;top:-1692;width:10;height:2" coordorigin="3305,-1692" coordsize="10,0" path="m3305,-1692l3315,-1692e" filled="false" stroked="true" strokeweight=".48pt" strokecolor="#000000">
                <v:path arrowok="t"/>
              </v:shape>
            </v:group>
            <v:group style="position:absolute;left:3315;top:-1692;width:1724;height:2" coordorigin="3315,-1692" coordsize="1724,2">
              <v:shape style="position:absolute;left:3315;top:-1692;width:1724;height:2" coordorigin="3315,-1692" coordsize="1724,0" path="m3315,-1692l5038,-1692e" filled="false" stroked="true" strokeweight=".48pt" strokecolor="#000000">
                <v:path arrowok="t"/>
              </v:shape>
            </v:group>
            <v:group style="position:absolute;left:5039;top:-1692;width:10;height:2" coordorigin="5039,-1692" coordsize="10,2">
              <v:shape style="position:absolute;left:5039;top:-1692;width:10;height:2" coordorigin="5039,-1692" coordsize="10,0" path="m5039,-1692l5048,-1692e" filled="false" stroked="true" strokeweight=".48pt" strokecolor="#000000">
                <v:path arrowok="t"/>
              </v:shape>
            </v:group>
            <v:group style="position:absolute;left:5048;top:-1692;width:1712;height:2" coordorigin="5048,-1692" coordsize="1712,2">
              <v:shape style="position:absolute;left:5048;top:-1692;width:1712;height:2" coordorigin="5048,-1692" coordsize="1712,0" path="m5048,-1692l6760,-1692e" filled="false" stroked="true" strokeweight=".48pt" strokecolor="#000000">
                <v:path arrowok="t"/>
              </v:shape>
            </v:group>
            <v:group style="position:absolute;left:6760;top:-1692;width:10;height:2" coordorigin="6760,-1692" coordsize="10,2">
              <v:shape style="position:absolute;left:6760;top:-1692;width:10;height:2" coordorigin="6760,-1692" coordsize="10,0" path="m6760,-1692l6769,-1692e" filled="false" stroked="true" strokeweight=".48pt" strokecolor="#000000">
                <v:path arrowok="t"/>
              </v:shape>
            </v:group>
            <v:group style="position:absolute;left:6769;top:-1692;width:1724;height:2" coordorigin="6769,-1692" coordsize="1724,2">
              <v:shape style="position:absolute;left:6769;top:-1692;width:1724;height:2" coordorigin="6769,-1692" coordsize="1724,0" path="m6769,-1692l8493,-1692e" filled="false" stroked="true" strokeweight=".48pt" strokecolor="#000000">
                <v:path arrowok="t"/>
              </v:shape>
            </v:group>
            <v:group style="position:absolute;left:8493;top:-1692;width:10;height:2" coordorigin="8493,-1692" coordsize="10,2">
              <v:shape style="position:absolute;left:8493;top:-1692;width:10;height:2" coordorigin="8493,-1692" coordsize="10,0" path="m8493,-1692l8502,-1692e" filled="false" stroked="true" strokeweight=".48pt" strokecolor="#000000">
                <v:path arrowok="t"/>
              </v:shape>
            </v:group>
            <v:group style="position:absolute;left:8502;top:-1692;width:1717;height:2" coordorigin="8502,-1692" coordsize="1717,2">
              <v:shape style="position:absolute;left:8502;top:-1692;width:1717;height:2" coordorigin="8502,-1692" coordsize="1717,0" path="m8502,-1692l10219,-1692e" filled="false" stroked="true" strokeweight=".48pt" strokecolor="#000000">
                <v:path arrowok="t"/>
              </v:shape>
            </v:group>
            <v:group style="position:absolute;left:3305;top:-1687;width:10;height:20" coordorigin="3305,-1687" coordsize="10,20">
              <v:shape style="position:absolute;left:3305;top:-1687;width:10;height:20" coordorigin="3305,-1687" coordsize="10,20" path="m3305,-1668l3315,-1668,3315,-1687,3305,-1687,3305,-1668xe" filled="true" fillcolor="#000000" stroked="false">
                <v:path arrowok="t"/>
                <v:fill type="solid"/>
              </v:shape>
            </v:group>
            <v:group style="position:absolute;left:3305;top:-1668;width:10;height:20" coordorigin="3305,-1668" coordsize="10,20">
              <v:shape style="position:absolute;left:3305;top:-1668;width:10;height:20" coordorigin="3305,-1668" coordsize="10,20" path="m3305,-1648l3315,-1648,3315,-1668,3305,-1668,3305,-1648xe" filled="true" fillcolor="#000000" stroked="false">
                <v:path arrowok="t"/>
                <v:fill type="solid"/>
              </v:shape>
            </v:group>
            <v:group style="position:absolute;left:3305;top:-1648;width:10;height:20" coordorigin="3305,-1648" coordsize="10,20">
              <v:shape style="position:absolute;left:3305;top:-1648;width:10;height:20" coordorigin="3305,-1648" coordsize="10,20" path="m3305,-1629l3315,-1629,3315,-1648,3305,-1648,3305,-1629xe" filled="true" fillcolor="#000000" stroked="false">
                <v:path arrowok="t"/>
                <v:fill type="solid"/>
              </v:shape>
            </v:group>
            <v:group style="position:absolute;left:3305;top:-1629;width:10;height:20" coordorigin="3305,-1629" coordsize="10,20">
              <v:shape style="position:absolute;left:3305;top:-1629;width:10;height:20" coordorigin="3305,-1629" coordsize="10,20" path="m3305,-1610l3315,-1610,3315,-1629,3305,-1629,3305,-1610xe" filled="true" fillcolor="#000000" stroked="false">
                <v:path arrowok="t"/>
                <v:fill type="solid"/>
              </v:shape>
            </v:group>
            <v:group style="position:absolute;left:3305;top:-1610;width:10;height:20" coordorigin="3305,-1610" coordsize="10,20">
              <v:shape style="position:absolute;left:3305;top:-1610;width:10;height:20" coordorigin="3305,-1610" coordsize="10,20" path="m3305,-1591l3315,-1591,3315,-1610,3305,-1610,3305,-1591xe" filled="true" fillcolor="#000000" stroked="false">
                <v:path arrowok="t"/>
                <v:fill type="solid"/>
              </v:shape>
            </v:group>
            <v:group style="position:absolute;left:3305;top:-1591;width:10;height:20" coordorigin="3305,-1591" coordsize="10,20">
              <v:shape style="position:absolute;left:3305;top:-1591;width:10;height:20" coordorigin="3305,-1591" coordsize="10,20" path="m3305,-1572l3315,-1572,3315,-1591,3305,-1591,3305,-1572xe" filled="true" fillcolor="#000000" stroked="false">
                <v:path arrowok="t"/>
                <v:fill type="solid"/>
              </v:shape>
            </v:group>
            <v:group style="position:absolute;left:3305;top:-1572;width:10;height:20" coordorigin="3305,-1572" coordsize="10,20">
              <v:shape style="position:absolute;left:3305;top:-1572;width:10;height:20" coordorigin="3305,-1572" coordsize="10,20" path="m3305,-1552l3315,-1552,3315,-1572,3305,-1572,3305,-1552xe" filled="true" fillcolor="#000000" stroked="false">
                <v:path arrowok="t"/>
                <v:fill type="solid"/>
              </v:shape>
            </v:group>
            <v:group style="position:absolute;left:3305;top:-1552;width:10;height:20" coordorigin="3305,-1552" coordsize="10,20">
              <v:shape style="position:absolute;left:3305;top:-1552;width:10;height:20" coordorigin="3305,-1552" coordsize="10,20" path="m3305,-1533l3315,-1533,3315,-1552,3305,-1552,3305,-1533xe" filled="true" fillcolor="#000000" stroked="false">
                <v:path arrowok="t"/>
                <v:fill type="solid"/>
              </v:shape>
            </v:group>
            <v:group style="position:absolute;left:3305;top:-1533;width:10;height:20" coordorigin="3305,-1533" coordsize="10,20">
              <v:shape style="position:absolute;left:3305;top:-1533;width:10;height:20" coordorigin="3305,-1533" coordsize="10,20" path="m3305,-1514l3315,-1514,3315,-1533,3305,-1533,3305,-1514xe" filled="true" fillcolor="#000000" stroked="false">
                <v:path arrowok="t"/>
                <v:fill type="solid"/>
              </v:shape>
            </v:group>
            <v:group style="position:absolute;left:3305;top:-1514;width:10;height:20" coordorigin="3305,-1514" coordsize="10,20">
              <v:shape style="position:absolute;left:3305;top:-1514;width:10;height:20" coordorigin="3305,-1514" coordsize="10,20" path="m3305,-1495l3315,-1495,3315,-1514,3305,-1514,3305,-1495xe" filled="true" fillcolor="#000000" stroked="false">
                <v:path arrowok="t"/>
                <v:fill type="solid"/>
              </v:shape>
            </v:group>
            <v:group style="position:absolute;left:3305;top:-1495;width:10;height:20" coordorigin="3305,-1495" coordsize="10,20">
              <v:shape style="position:absolute;left:3305;top:-1495;width:10;height:20" coordorigin="3305,-1495" coordsize="10,20" path="m3305,-1476l3315,-1476,3315,-1495,3305,-1495,3305,-1476xe" filled="true" fillcolor="#000000" stroked="false">
                <v:path arrowok="t"/>
                <v:fill type="solid"/>
              </v:shape>
            </v:group>
            <v:group style="position:absolute;left:3305;top:-1476;width:10;height:20" coordorigin="3305,-1476" coordsize="10,20">
              <v:shape style="position:absolute;left:3305;top:-1476;width:10;height:20" coordorigin="3305,-1476" coordsize="10,20" path="m3305,-1456l3315,-1456,3315,-1476,3305,-1476,3305,-1456xe" filled="true" fillcolor="#000000" stroked="false">
                <v:path arrowok="t"/>
                <v:fill type="solid"/>
              </v:shape>
            </v:group>
            <v:group style="position:absolute;left:3305;top:-1456;width:10;height:20" coordorigin="3305,-1456" coordsize="10,20">
              <v:shape style="position:absolute;left:3305;top:-1456;width:10;height:20" coordorigin="3305,-1456" coordsize="10,20" path="m3305,-1437l3315,-1437,3315,-1456,3305,-1456,3305,-1437xe" filled="true" fillcolor="#000000" stroked="false">
                <v:path arrowok="t"/>
                <v:fill type="solid"/>
              </v:shape>
            </v:group>
            <v:group style="position:absolute;left:3305;top:-1437;width:10;height:20" coordorigin="3305,-1437" coordsize="10,20">
              <v:shape style="position:absolute;left:3305;top:-1437;width:10;height:20" coordorigin="3305,-1437" coordsize="10,20" path="m3305,-1418l3315,-1418,3315,-1437,3305,-1437,3305,-1418xe" filled="true" fillcolor="#000000" stroked="false">
                <v:path arrowok="t"/>
                <v:fill type="solid"/>
              </v:shape>
            </v:group>
            <v:group style="position:absolute;left:3305;top:-1418;width:10;height:20" coordorigin="3305,-1418" coordsize="10,20">
              <v:shape style="position:absolute;left:3305;top:-1418;width:10;height:20" coordorigin="3305,-1418" coordsize="10,20" path="m3305,-1399l3315,-1399,3315,-1418,3305,-1418,3305,-1399xe" filled="true" fillcolor="#000000" stroked="false">
                <v:path arrowok="t"/>
                <v:fill type="solid"/>
              </v:shape>
            </v:group>
            <v:group style="position:absolute;left:5039;top:-1687;width:10;height:20" coordorigin="5039,-1687" coordsize="10,20">
              <v:shape style="position:absolute;left:5039;top:-1687;width:10;height:20" coordorigin="5039,-1687" coordsize="10,20" path="m5039,-1668l5048,-1668,5048,-1687,5039,-1687,5039,-1668xe" filled="true" fillcolor="#000000" stroked="false">
                <v:path arrowok="t"/>
                <v:fill type="solid"/>
              </v:shape>
            </v:group>
            <v:group style="position:absolute;left:5039;top:-1668;width:10;height:20" coordorigin="5039,-1668" coordsize="10,20">
              <v:shape style="position:absolute;left:5039;top:-1668;width:10;height:20" coordorigin="5039,-1668" coordsize="10,20" path="m5039,-1648l5048,-1648,5048,-1668,5039,-1668,5039,-1648xe" filled="true" fillcolor="#000000" stroked="false">
                <v:path arrowok="t"/>
                <v:fill type="solid"/>
              </v:shape>
            </v:group>
            <v:group style="position:absolute;left:5039;top:-1648;width:10;height:20" coordorigin="5039,-1648" coordsize="10,20">
              <v:shape style="position:absolute;left:5039;top:-1648;width:10;height:20" coordorigin="5039,-1648" coordsize="10,20" path="m5039,-1629l5048,-1629,5048,-1648,5039,-1648,5039,-1629xe" filled="true" fillcolor="#000000" stroked="false">
                <v:path arrowok="t"/>
                <v:fill type="solid"/>
              </v:shape>
            </v:group>
            <v:group style="position:absolute;left:5039;top:-1629;width:10;height:20" coordorigin="5039,-1629" coordsize="10,20">
              <v:shape style="position:absolute;left:5039;top:-1629;width:10;height:20" coordorigin="5039,-1629" coordsize="10,20" path="m5039,-1610l5048,-1610,5048,-1629,5039,-1629,5039,-1610xe" filled="true" fillcolor="#000000" stroked="false">
                <v:path arrowok="t"/>
                <v:fill type="solid"/>
              </v:shape>
            </v:group>
            <v:group style="position:absolute;left:5039;top:-1610;width:10;height:20" coordorigin="5039,-1610" coordsize="10,20">
              <v:shape style="position:absolute;left:5039;top:-1610;width:10;height:20" coordorigin="5039,-1610" coordsize="10,20" path="m5039,-1591l5048,-1591,5048,-1610,5039,-1610,5039,-1591xe" filled="true" fillcolor="#000000" stroked="false">
                <v:path arrowok="t"/>
                <v:fill type="solid"/>
              </v:shape>
            </v:group>
            <v:group style="position:absolute;left:5039;top:-1591;width:10;height:20" coordorigin="5039,-1591" coordsize="10,20">
              <v:shape style="position:absolute;left:5039;top:-1591;width:10;height:20" coordorigin="5039,-1591" coordsize="10,20" path="m5039,-1572l5048,-1572,5048,-1591,5039,-1591,5039,-1572xe" filled="true" fillcolor="#000000" stroked="false">
                <v:path arrowok="t"/>
                <v:fill type="solid"/>
              </v:shape>
            </v:group>
            <v:group style="position:absolute;left:5039;top:-1572;width:10;height:20" coordorigin="5039,-1572" coordsize="10,20">
              <v:shape style="position:absolute;left:5039;top:-1572;width:10;height:20" coordorigin="5039,-1572" coordsize="10,20" path="m5039,-1552l5048,-1552,5048,-1572,5039,-1572,5039,-1552xe" filled="true" fillcolor="#000000" stroked="false">
                <v:path arrowok="t"/>
                <v:fill type="solid"/>
              </v:shape>
            </v:group>
            <v:group style="position:absolute;left:5039;top:-1552;width:10;height:20" coordorigin="5039,-1552" coordsize="10,20">
              <v:shape style="position:absolute;left:5039;top:-1552;width:10;height:20" coordorigin="5039,-1552" coordsize="10,20" path="m5039,-1533l5048,-1533,5048,-1552,5039,-1552,5039,-1533xe" filled="true" fillcolor="#000000" stroked="false">
                <v:path arrowok="t"/>
                <v:fill type="solid"/>
              </v:shape>
            </v:group>
            <v:group style="position:absolute;left:5039;top:-1533;width:10;height:20" coordorigin="5039,-1533" coordsize="10,20">
              <v:shape style="position:absolute;left:5039;top:-1533;width:10;height:20" coordorigin="5039,-1533" coordsize="10,20" path="m5039,-1514l5048,-1514,5048,-1533,5039,-1533,5039,-1514xe" filled="true" fillcolor="#000000" stroked="false">
                <v:path arrowok="t"/>
                <v:fill type="solid"/>
              </v:shape>
            </v:group>
            <v:group style="position:absolute;left:5039;top:-1514;width:10;height:20" coordorigin="5039,-1514" coordsize="10,20">
              <v:shape style="position:absolute;left:5039;top:-1514;width:10;height:20" coordorigin="5039,-1514" coordsize="10,20" path="m5039,-1495l5048,-1495,5048,-1514,5039,-1514,5039,-1495xe" filled="true" fillcolor="#000000" stroked="false">
                <v:path arrowok="t"/>
                <v:fill type="solid"/>
              </v:shape>
            </v:group>
            <v:group style="position:absolute;left:5039;top:-1495;width:10;height:20" coordorigin="5039,-1495" coordsize="10,20">
              <v:shape style="position:absolute;left:5039;top:-1495;width:10;height:20" coordorigin="5039,-1495" coordsize="10,20" path="m5039,-1476l5048,-1476,5048,-1495,5039,-1495,5039,-1476xe" filled="true" fillcolor="#000000" stroked="false">
                <v:path arrowok="t"/>
                <v:fill type="solid"/>
              </v:shape>
            </v:group>
            <v:group style="position:absolute;left:5039;top:-1476;width:10;height:20" coordorigin="5039,-1476" coordsize="10,20">
              <v:shape style="position:absolute;left:5039;top:-1476;width:10;height:20" coordorigin="5039,-1476" coordsize="10,20" path="m5039,-1456l5048,-1456,5048,-1476,5039,-1476,5039,-1456xe" filled="true" fillcolor="#000000" stroked="false">
                <v:path arrowok="t"/>
                <v:fill type="solid"/>
              </v:shape>
            </v:group>
            <v:group style="position:absolute;left:5039;top:-1456;width:10;height:20" coordorigin="5039,-1456" coordsize="10,20">
              <v:shape style="position:absolute;left:5039;top:-1456;width:10;height:20" coordorigin="5039,-1456" coordsize="10,20" path="m5039,-1437l5048,-1437,5048,-1456,5039,-1456,5039,-1437xe" filled="true" fillcolor="#000000" stroked="false">
                <v:path arrowok="t"/>
                <v:fill type="solid"/>
              </v:shape>
            </v:group>
            <v:group style="position:absolute;left:5039;top:-1437;width:10;height:20" coordorigin="5039,-1437" coordsize="10,20">
              <v:shape style="position:absolute;left:5039;top:-1437;width:10;height:20" coordorigin="5039,-1437" coordsize="10,20" path="m5039,-1418l5048,-1418,5048,-1437,5039,-1437,5039,-1418xe" filled="true" fillcolor="#000000" stroked="false">
                <v:path arrowok="t"/>
                <v:fill type="solid"/>
              </v:shape>
            </v:group>
            <v:group style="position:absolute;left:5039;top:-1418;width:10;height:20" coordorigin="5039,-1418" coordsize="10,20">
              <v:shape style="position:absolute;left:5039;top:-1418;width:10;height:20" coordorigin="5039,-1418" coordsize="10,20" path="m5039,-1399l5048,-1399,5048,-1418,5039,-1418,5039,-1399xe" filled="true" fillcolor="#000000" stroked="false">
                <v:path arrowok="t"/>
                <v:fill type="solid"/>
              </v:shape>
            </v:group>
            <v:group style="position:absolute;left:5039;top:-1399;width:10;height:20" coordorigin="5039,-1399" coordsize="10,20">
              <v:shape style="position:absolute;left:5039;top:-1399;width:10;height:20" coordorigin="5039,-1399" coordsize="10,20" path="m5039,-1380l5048,-1380,5048,-1399,5039,-1399,5039,-1380xe" filled="true" fillcolor="#000000" stroked="false">
                <v:path arrowok="t"/>
                <v:fill type="solid"/>
              </v:shape>
            </v:group>
            <v:group style="position:absolute;left:5039;top:-1380;width:10;height:20" coordorigin="5039,-1380" coordsize="10,20">
              <v:shape style="position:absolute;left:5039;top:-1380;width:10;height:20" coordorigin="5039,-1380" coordsize="10,20" path="m5039,-1360l5048,-1360,5048,-1380,5039,-1380,5039,-1360xe" filled="true" fillcolor="#000000" stroked="false">
                <v:path arrowok="t"/>
                <v:fill type="solid"/>
              </v:shape>
            </v:group>
            <v:group style="position:absolute;left:5039;top:-1360;width:10;height:20" coordorigin="5039,-1360" coordsize="10,20">
              <v:shape style="position:absolute;left:5039;top:-1360;width:10;height:20" coordorigin="5039,-1360" coordsize="10,20" path="m5039,-1341l5048,-1341,5048,-1360,5039,-1360,5039,-1341xe" filled="true" fillcolor="#000000" stroked="false">
                <v:path arrowok="t"/>
                <v:fill type="solid"/>
              </v:shape>
            </v:group>
            <v:group style="position:absolute;left:5039;top:-1341;width:10;height:20" coordorigin="5039,-1341" coordsize="10,20">
              <v:shape style="position:absolute;left:5039;top:-1341;width:10;height:20" coordorigin="5039,-1341" coordsize="10,20" path="m5039,-1322l5048,-1322,5048,-1341,5039,-1341,5039,-1322xe" filled="true" fillcolor="#000000" stroked="false">
                <v:path arrowok="t"/>
                <v:fill type="solid"/>
              </v:shape>
            </v:group>
            <v:group style="position:absolute;left:5039;top:-1322;width:10;height:20" coordorigin="5039,-1322" coordsize="10,20">
              <v:shape style="position:absolute;left:5039;top:-1322;width:10;height:20" coordorigin="5039,-1322" coordsize="10,20" path="m5039,-1303l5048,-1303,5048,-1322,5039,-1322,5039,-1303xe" filled="true" fillcolor="#000000" stroked="false">
                <v:path arrowok="t"/>
                <v:fill type="solid"/>
              </v:shape>
            </v:group>
            <v:group style="position:absolute;left:6760;top:-1687;width:10;height:20" coordorigin="6760,-1687" coordsize="10,20">
              <v:shape style="position:absolute;left:6760;top:-1687;width:10;height:20" coordorigin="6760,-1687" coordsize="10,20" path="m6760,-1668l6769,-1668,6769,-1687,6760,-1687,6760,-1668xe" filled="true" fillcolor="#000000" stroked="false">
                <v:path arrowok="t"/>
                <v:fill type="solid"/>
              </v:shape>
            </v:group>
            <v:group style="position:absolute;left:6760;top:-1668;width:10;height:20" coordorigin="6760,-1668" coordsize="10,20">
              <v:shape style="position:absolute;left:6760;top:-1668;width:10;height:20" coordorigin="6760,-1668" coordsize="10,20" path="m6760,-1648l6769,-1648,6769,-1668,6760,-1668,6760,-1648xe" filled="true" fillcolor="#000000" stroked="false">
                <v:path arrowok="t"/>
                <v:fill type="solid"/>
              </v:shape>
            </v:group>
            <v:group style="position:absolute;left:6760;top:-1648;width:10;height:20" coordorigin="6760,-1648" coordsize="10,20">
              <v:shape style="position:absolute;left:6760;top:-1648;width:10;height:20" coordorigin="6760,-1648" coordsize="10,20" path="m6760,-1629l6769,-1629,6769,-1648,6760,-1648,6760,-1629xe" filled="true" fillcolor="#000000" stroked="false">
                <v:path arrowok="t"/>
                <v:fill type="solid"/>
              </v:shape>
            </v:group>
            <v:group style="position:absolute;left:6760;top:-1629;width:10;height:20" coordorigin="6760,-1629" coordsize="10,20">
              <v:shape style="position:absolute;left:6760;top:-1629;width:10;height:20" coordorigin="6760,-1629" coordsize="10,20" path="m6760,-1610l6769,-1610,6769,-1629,6760,-1629,6760,-1610xe" filled="true" fillcolor="#000000" stroked="false">
                <v:path arrowok="t"/>
                <v:fill type="solid"/>
              </v:shape>
            </v:group>
            <v:group style="position:absolute;left:6760;top:-1610;width:10;height:20" coordorigin="6760,-1610" coordsize="10,20">
              <v:shape style="position:absolute;left:6760;top:-1610;width:10;height:20" coordorigin="6760,-1610" coordsize="10,20" path="m6760,-1591l6769,-1591,6769,-1610,6760,-1610,6760,-1591xe" filled="true" fillcolor="#000000" stroked="false">
                <v:path arrowok="t"/>
                <v:fill type="solid"/>
              </v:shape>
            </v:group>
            <v:group style="position:absolute;left:6760;top:-1591;width:10;height:20" coordorigin="6760,-1591" coordsize="10,20">
              <v:shape style="position:absolute;left:6760;top:-1591;width:10;height:20" coordorigin="6760,-1591" coordsize="10,20" path="m6760,-1572l6769,-1572,6769,-1591,6760,-1591,6760,-1572xe" filled="true" fillcolor="#000000" stroked="false">
                <v:path arrowok="t"/>
                <v:fill type="solid"/>
              </v:shape>
            </v:group>
            <v:group style="position:absolute;left:6760;top:-1572;width:10;height:20" coordorigin="6760,-1572" coordsize="10,20">
              <v:shape style="position:absolute;left:6760;top:-1572;width:10;height:20" coordorigin="6760,-1572" coordsize="10,20" path="m6760,-1552l6769,-1552,6769,-1572,6760,-1572,6760,-1552xe" filled="true" fillcolor="#000000" stroked="false">
                <v:path arrowok="t"/>
                <v:fill type="solid"/>
              </v:shape>
            </v:group>
            <v:group style="position:absolute;left:6760;top:-1552;width:10;height:20" coordorigin="6760,-1552" coordsize="10,20">
              <v:shape style="position:absolute;left:6760;top:-1552;width:10;height:20" coordorigin="6760,-1552" coordsize="10,20" path="m6760,-1533l6769,-1533,6769,-1552,6760,-1552,6760,-1533xe" filled="true" fillcolor="#000000" stroked="false">
                <v:path arrowok="t"/>
                <v:fill type="solid"/>
              </v:shape>
            </v:group>
            <v:group style="position:absolute;left:6760;top:-1533;width:10;height:20" coordorigin="6760,-1533" coordsize="10,20">
              <v:shape style="position:absolute;left:6760;top:-1533;width:10;height:20" coordorigin="6760,-1533" coordsize="10,20" path="m6760,-1514l6769,-1514,6769,-1533,6760,-1533,6760,-1514xe" filled="true" fillcolor="#000000" stroked="false">
                <v:path arrowok="t"/>
                <v:fill type="solid"/>
              </v:shape>
            </v:group>
            <v:group style="position:absolute;left:6760;top:-1514;width:10;height:20" coordorigin="6760,-1514" coordsize="10,20">
              <v:shape style="position:absolute;left:6760;top:-1514;width:10;height:20" coordorigin="6760,-1514" coordsize="10,20" path="m6760,-1495l6769,-1495,6769,-1514,6760,-1514,6760,-1495xe" filled="true" fillcolor="#000000" stroked="false">
                <v:path arrowok="t"/>
                <v:fill type="solid"/>
              </v:shape>
            </v:group>
            <v:group style="position:absolute;left:6760;top:-1495;width:10;height:20" coordorigin="6760,-1495" coordsize="10,20">
              <v:shape style="position:absolute;left:6760;top:-1495;width:10;height:20" coordorigin="6760,-1495" coordsize="10,20" path="m6760,-1476l6769,-1476,6769,-1495,6760,-1495,6760,-1476xe" filled="true" fillcolor="#000000" stroked="false">
                <v:path arrowok="t"/>
                <v:fill type="solid"/>
              </v:shape>
            </v:group>
            <v:group style="position:absolute;left:6760;top:-1476;width:10;height:20" coordorigin="6760,-1476" coordsize="10,20">
              <v:shape style="position:absolute;left:6760;top:-1476;width:10;height:20" coordorigin="6760,-1476" coordsize="10,20" path="m6760,-1456l6769,-1456,6769,-1476,6760,-1476,6760,-1456xe" filled="true" fillcolor="#000000" stroked="false">
                <v:path arrowok="t"/>
                <v:fill type="solid"/>
              </v:shape>
            </v:group>
            <v:group style="position:absolute;left:6760;top:-1456;width:10;height:20" coordorigin="6760,-1456" coordsize="10,20">
              <v:shape style="position:absolute;left:6760;top:-1456;width:10;height:20" coordorigin="6760,-1456" coordsize="10,20" path="m6760,-1437l6769,-1437,6769,-1456,6760,-1456,6760,-1437xe" filled="true" fillcolor="#000000" stroked="false">
                <v:path arrowok="t"/>
                <v:fill type="solid"/>
              </v:shape>
            </v:group>
            <v:group style="position:absolute;left:6760;top:-1437;width:10;height:20" coordorigin="6760,-1437" coordsize="10,20">
              <v:shape style="position:absolute;left:6760;top:-1437;width:10;height:20" coordorigin="6760,-1437" coordsize="10,20" path="m6760,-1418l6769,-1418,6769,-1437,6760,-1437,6760,-1418xe" filled="true" fillcolor="#000000" stroked="false">
                <v:path arrowok="t"/>
                <v:fill type="solid"/>
              </v:shape>
            </v:group>
            <v:group style="position:absolute;left:6760;top:-1418;width:10;height:20" coordorigin="6760,-1418" coordsize="10,20">
              <v:shape style="position:absolute;left:6760;top:-1418;width:10;height:20" coordorigin="6760,-1418" coordsize="10,20" path="m6760,-1399l6769,-1399,6769,-1418,6760,-1418,6760,-1399xe" filled="true" fillcolor="#000000" stroked="false">
                <v:path arrowok="t"/>
                <v:fill type="solid"/>
              </v:shape>
            </v:group>
            <v:group style="position:absolute;left:6760;top:-1399;width:10;height:20" coordorigin="6760,-1399" coordsize="10,20">
              <v:shape style="position:absolute;left:6760;top:-1399;width:10;height:20" coordorigin="6760,-1399" coordsize="10,20" path="m6760,-1380l6769,-1380,6769,-1399,6760,-1399,6760,-1380xe" filled="true" fillcolor="#000000" stroked="false">
                <v:path arrowok="t"/>
                <v:fill type="solid"/>
              </v:shape>
            </v:group>
            <v:group style="position:absolute;left:6760;top:-1380;width:10;height:20" coordorigin="6760,-1380" coordsize="10,20">
              <v:shape style="position:absolute;left:6760;top:-1380;width:10;height:20" coordorigin="6760,-1380" coordsize="10,20" path="m6760,-1360l6769,-1360,6769,-1380,6760,-1380,6760,-1360xe" filled="true" fillcolor="#000000" stroked="false">
                <v:path arrowok="t"/>
                <v:fill type="solid"/>
              </v:shape>
            </v:group>
            <v:group style="position:absolute;left:6760;top:-1360;width:10;height:20" coordorigin="6760,-1360" coordsize="10,20">
              <v:shape style="position:absolute;left:6760;top:-1360;width:10;height:20" coordorigin="6760,-1360" coordsize="10,20" path="m6760,-1341l6769,-1341,6769,-1360,6760,-1360,6760,-1341xe" filled="true" fillcolor="#000000" stroked="false">
                <v:path arrowok="t"/>
                <v:fill type="solid"/>
              </v:shape>
            </v:group>
            <v:group style="position:absolute;left:6760;top:-1341;width:10;height:20" coordorigin="6760,-1341" coordsize="10,20">
              <v:shape style="position:absolute;left:6760;top:-1341;width:10;height:20" coordorigin="6760,-1341" coordsize="10,20" path="m6760,-1322l6769,-1322,6769,-1341,6760,-1341,6760,-1322xe" filled="true" fillcolor="#000000" stroked="false">
                <v:path arrowok="t"/>
                <v:fill type="solid"/>
              </v:shape>
            </v:group>
            <v:group style="position:absolute;left:6760;top:-1322;width:10;height:20" coordorigin="6760,-1322" coordsize="10,20">
              <v:shape style="position:absolute;left:6760;top:-1322;width:10;height:20" coordorigin="6760,-1322" coordsize="10,20" path="m6760,-1303l6769,-1303,6769,-1322,6760,-1322,6760,-1303xe" filled="true" fillcolor="#000000" stroked="false">
                <v:path arrowok="t"/>
                <v:fill type="solid"/>
              </v:shape>
            </v:group>
            <v:group style="position:absolute;left:8493;top:-1687;width:10;height:20" coordorigin="8493,-1687" coordsize="10,20">
              <v:shape style="position:absolute;left:8493;top:-1687;width:10;height:20" coordorigin="8493,-1687" coordsize="10,20" path="m8493,-1668l8502,-1668,8502,-1687,8493,-1687,8493,-1668xe" filled="true" fillcolor="#000000" stroked="false">
                <v:path arrowok="t"/>
                <v:fill type="solid"/>
              </v:shape>
            </v:group>
            <v:group style="position:absolute;left:8493;top:-1668;width:10;height:20" coordorigin="8493,-1668" coordsize="10,20">
              <v:shape style="position:absolute;left:8493;top:-1668;width:10;height:20" coordorigin="8493,-1668" coordsize="10,20" path="m8493,-1648l8502,-1648,8502,-1668,8493,-1668,8493,-1648xe" filled="true" fillcolor="#000000" stroked="false">
                <v:path arrowok="t"/>
                <v:fill type="solid"/>
              </v:shape>
            </v:group>
            <v:group style="position:absolute;left:8493;top:-1648;width:10;height:20" coordorigin="8493,-1648" coordsize="10,20">
              <v:shape style="position:absolute;left:8493;top:-1648;width:10;height:20" coordorigin="8493,-1648" coordsize="10,20" path="m8493,-1629l8502,-1629,8502,-1648,8493,-1648,8493,-1629xe" filled="true" fillcolor="#000000" stroked="false">
                <v:path arrowok="t"/>
                <v:fill type="solid"/>
              </v:shape>
            </v:group>
            <v:group style="position:absolute;left:8493;top:-1629;width:10;height:20" coordorigin="8493,-1629" coordsize="10,20">
              <v:shape style="position:absolute;left:8493;top:-1629;width:10;height:20" coordorigin="8493,-1629" coordsize="10,20" path="m8493,-1610l8502,-1610,8502,-1629,8493,-1629,8493,-1610xe" filled="true" fillcolor="#000000" stroked="false">
                <v:path arrowok="t"/>
                <v:fill type="solid"/>
              </v:shape>
            </v:group>
            <v:group style="position:absolute;left:8493;top:-1610;width:10;height:20" coordorigin="8493,-1610" coordsize="10,20">
              <v:shape style="position:absolute;left:8493;top:-1610;width:10;height:20" coordorigin="8493,-1610" coordsize="10,20" path="m8493,-1591l8502,-1591,8502,-1610,8493,-1610,8493,-1591xe" filled="true" fillcolor="#000000" stroked="false">
                <v:path arrowok="t"/>
                <v:fill type="solid"/>
              </v:shape>
            </v:group>
            <v:group style="position:absolute;left:8493;top:-1591;width:10;height:20" coordorigin="8493,-1591" coordsize="10,20">
              <v:shape style="position:absolute;left:8493;top:-1591;width:10;height:20" coordorigin="8493,-1591" coordsize="10,20" path="m8493,-1572l8502,-1572,8502,-1591,8493,-1591,8493,-1572xe" filled="true" fillcolor="#000000" stroked="false">
                <v:path arrowok="t"/>
                <v:fill type="solid"/>
              </v:shape>
            </v:group>
            <v:group style="position:absolute;left:8493;top:-1572;width:10;height:20" coordorigin="8493,-1572" coordsize="10,20">
              <v:shape style="position:absolute;left:8493;top:-1572;width:10;height:20" coordorigin="8493,-1572" coordsize="10,20" path="m8493,-1552l8502,-1552,8502,-1572,8493,-1572,8493,-1552xe" filled="true" fillcolor="#000000" stroked="false">
                <v:path arrowok="t"/>
                <v:fill type="solid"/>
              </v:shape>
            </v:group>
            <v:group style="position:absolute;left:8493;top:-1552;width:10;height:20" coordorigin="8493,-1552" coordsize="10,20">
              <v:shape style="position:absolute;left:8493;top:-1552;width:10;height:20" coordorigin="8493,-1552" coordsize="10,20" path="m8493,-1533l8502,-1533,8502,-1552,8493,-1552,8493,-1533xe" filled="true" fillcolor="#000000" stroked="false">
                <v:path arrowok="t"/>
                <v:fill type="solid"/>
              </v:shape>
            </v:group>
            <v:group style="position:absolute;left:8493;top:-1533;width:10;height:20" coordorigin="8493,-1533" coordsize="10,20">
              <v:shape style="position:absolute;left:8493;top:-1533;width:10;height:20" coordorigin="8493,-1533" coordsize="10,20" path="m8493,-1514l8502,-1514,8502,-1533,8493,-1533,8493,-1514xe" filled="true" fillcolor="#000000" stroked="false">
                <v:path arrowok="t"/>
                <v:fill type="solid"/>
              </v:shape>
            </v:group>
            <v:group style="position:absolute;left:8493;top:-1514;width:10;height:20" coordorigin="8493,-1514" coordsize="10,20">
              <v:shape style="position:absolute;left:8493;top:-1514;width:10;height:20" coordorigin="8493,-1514" coordsize="10,20" path="m8493,-1495l8502,-1495,8502,-1514,8493,-1514,8493,-1495xe" filled="true" fillcolor="#000000" stroked="false">
                <v:path arrowok="t"/>
                <v:fill type="solid"/>
              </v:shape>
            </v:group>
            <v:group style="position:absolute;left:8493;top:-1495;width:10;height:20" coordorigin="8493,-1495" coordsize="10,20">
              <v:shape style="position:absolute;left:8493;top:-1495;width:10;height:20" coordorigin="8493,-1495" coordsize="10,20" path="m8493,-1476l8502,-1476,8502,-1495,8493,-1495,8493,-1476xe" filled="true" fillcolor="#000000" stroked="false">
                <v:path arrowok="t"/>
                <v:fill type="solid"/>
              </v:shape>
            </v:group>
            <v:group style="position:absolute;left:8493;top:-1476;width:10;height:20" coordorigin="8493,-1476" coordsize="10,20">
              <v:shape style="position:absolute;left:8493;top:-1476;width:10;height:20" coordorigin="8493,-1476" coordsize="10,20" path="m8493,-1456l8502,-1456,8502,-1476,8493,-1476,8493,-1456xe" filled="true" fillcolor="#000000" stroked="false">
                <v:path arrowok="t"/>
                <v:fill type="solid"/>
              </v:shape>
            </v:group>
            <v:group style="position:absolute;left:8493;top:-1456;width:10;height:20" coordorigin="8493,-1456" coordsize="10,20">
              <v:shape style="position:absolute;left:8493;top:-1456;width:10;height:20" coordorigin="8493,-1456" coordsize="10,20" path="m8493,-1437l8502,-1437,8502,-1456,8493,-1456,8493,-1437xe" filled="true" fillcolor="#000000" stroked="false">
                <v:path arrowok="t"/>
                <v:fill type="solid"/>
              </v:shape>
            </v:group>
            <v:group style="position:absolute;left:8493;top:-1437;width:10;height:20" coordorigin="8493,-1437" coordsize="10,20">
              <v:shape style="position:absolute;left:8493;top:-1437;width:10;height:20" coordorigin="8493,-1437" coordsize="10,20" path="m8493,-1418l8502,-1418,8502,-1437,8493,-1437,8493,-1418xe" filled="true" fillcolor="#000000" stroked="false">
                <v:path arrowok="t"/>
                <v:fill type="solid"/>
              </v:shape>
            </v:group>
            <v:group style="position:absolute;left:8493;top:-1418;width:10;height:20" coordorigin="8493,-1418" coordsize="10,20">
              <v:shape style="position:absolute;left:8493;top:-1418;width:10;height:20" coordorigin="8493,-1418" coordsize="10,20" path="m8493,-1399l8502,-1399,8502,-1418,8493,-1418,8493,-1399xe" filled="true" fillcolor="#000000" stroked="false">
                <v:path arrowok="t"/>
                <v:fill type="solid"/>
              </v:shape>
            </v:group>
            <v:group style="position:absolute;left:8493;top:-1399;width:10;height:20" coordorigin="8493,-1399" coordsize="10,20">
              <v:shape style="position:absolute;left:8493;top:-1399;width:10;height:20" coordorigin="8493,-1399" coordsize="10,20" path="m8493,-1380l8502,-1380,8502,-1399,8493,-1399,8493,-1380xe" filled="true" fillcolor="#000000" stroked="false">
                <v:path arrowok="t"/>
                <v:fill type="solid"/>
              </v:shape>
            </v:group>
            <v:group style="position:absolute;left:8493;top:-1380;width:10;height:20" coordorigin="8493,-1380" coordsize="10,20">
              <v:shape style="position:absolute;left:8493;top:-1380;width:10;height:20" coordorigin="8493,-1380" coordsize="10,20" path="m8493,-1360l8502,-1360,8502,-1380,8493,-1380,8493,-1360xe" filled="true" fillcolor="#000000" stroked="false">
                <v:path arrowok="t"/>
                <v:fill type="solid"/>
              </v:shape>
            </v:group>
            <v:group style="position:absolute;left:8493;top:-1360;width:10;height:20" coordorigin="8493,-1360" coordsize="10,20">
              <v:shape style="position:absolute;left:8493;top:-1360;width:10;height:20" coordorigin="8493,-1360" coordsize="10,20" path="m8493,-1341l8502,-1341,8502,-1360,8493,-1360,8493,-1341xe" filled="true" fillcolor="#000000" stroked="false">
                <v:path arrowok="t"/>
                <v:fill type="solid"/>
              </v:shape>
            </v:group>
            <v:group style="position:absolute;left:8493;top:-1341;width:10;height:20" coordorigin="8493,-1341" coordsize="10,20">
              <v:shape style="position:absolute;left:8493;top:-1341;width:10;height:20" coordorigin="8493,-1341" coordsize="10,20" path="m8493,-1322l8502,-1322,8502,-1341,8493,-1341,8493,-1322xe" filled="true" fillcolor="#000000" stroked="false">
                <v:path arrowok="t"/>
                <v:fill type="solid"/>
              </v:shape>
            </v:group>
            <v:group style="position:absolute;left:8493;top:-1322;width:10;height:20" coordorigin="8493,-1322" coordsize="10,20">
              <v:shape style="position:absolute;left:8493;top:-1322;width:10;height:20" coordorigin="8493,-1322" coordsize="10,20" path="m8493,-1303l8502,-1303,8502,-1322,8493,-1322,8493,-1303xe" filled="true" fillcolor="#000000" stroked="false">
                <v:path arrowok="t"/>
                <v:fill type="solid"/>
              </v:shape>
              <v:shape style="position:absolute;left:1690;top:-1399;width:1634;height:108" type="#_x0000_t75" stroked="false">
                <v:imagedata r:id="rId579" o:title=""/>
              </v:shape>
              <v:shape style="position:absolute;left:3300;top:-1303;width:1748;height:12" type="#_x0000_t75" stroked="false">
                <v:imagedata r:id="rId580" o:title=""/>
              </v:shape>
              <v:shape style="position:absolute;left:5034;top:-1303;width:1736;height:12" type="#_x0000_t75" stroked="false">
                <v:imagedata r:id="rId576" o:title=""/>
              </v:shape>
              <v:shape style="position:absolute;left:6755;top:-1303;width:1747;height:12" type="#_x0000_t75" stroked="false">
                <v:imagedata r:id="rId581" o:title=""/>
              </v:shape>
              <v:shape style="position:absolute;left:8488;top:-1300;width:1731;height:10" type="#_x0000_t75" stroked="false">
                <v:imagedata r:id="rId578" o:title=""/>
              </v:shape>
            </v:group>
            <v:group style="position:absolute;left:3305;top:-1291;width:10;height:20" coordorigin="3305,-1291" coordsize="10,20">
              <v:shape style="position:absolute;left:3305;top:-1291;width:10;height:20" coordorigin="3305,-1291" coordsize="10,20" path="m3305,-1272l3315,-1272,3315,-1291,3305,-1291,3305,-1272xe" filled="true" fillcolor="#000000" stroked="false">
                <v:path arrowok="t"/>
                <v:fill type="solid"/>
              </v:shape>
            </v:group>
            <v:group style="position:absolute;left:3305;top:-1272;width:10;height:20" coordorigin="3305,-1272" coordsize="10,20">
              <v:shape style="position:absolute;left:3305;top:-1272;width:10;height:20" coordorigin="3305,-1272" coordsize="10,20" path="m3305,-1252l3315,-1252,3315,-1272,3305,-1272,3305,-1252xe" filled="true" fillcolor="#000000" stroked="false">
                <v:path arrowok="t"/>
                <v:fill type="solid"/>
              </v:shape>
            </v:group>
            <v:group style="position:absolute;left:3305;top:-1252;width:10;height:20" coordorigin="3305,-1252" coordsize="10,20">
              <v:shape style="position:absolute;left:3305;top:-1252;width:10;height:20" coordorigin="3305,-1252" coordsize="10,20" path="m3305,-1233l3315,-1233,3315,-1252,3305,-1252,3305,-1233xe" filled="true" fillcolor="#000000" stroked="false">
                <v:path arrowok="t"/>
                <v:fill type="solid"/>
              </v:shape>
            </v:group>
            <v:group style="position:absolute;left:3305;top:-1233;width:10;height:20" coordorigin="3305,-1233" coordsize="10,20">
              <v:shape style="position:absolute;left:3305;top:-1233;width:10;height:20" coordorigin="3305,-1233" coordsize="10,20" path="m3305,-1214l3315,-1214,3315,-1233,3305,-1233,3305,-1214xe" filled="true" fillcolor="#000000" stroked="false">
                <v:path arrowok="t"/>
                <v:fill type="solid"/>
              </v:shape>
            </v:group>
            <v:group style="position:absolute;left:3305;top:-1214;width:10;height:20" coordorigin="3305,-1214" coordsize="10,20">
              <v:shape style="position:absolute;left:3305;top:-1214;width:10;height:20" coordorigin="3305,-1214" coordsize="10,20" path="m3305,-1195l3315,-1195,3315,-1214,3305,-1214,3305,-1195xe" filled="true" fillcolor="#000000" stroked="false">
                <v:path arrowok="t"/>
                <v:fill type="solid"/>
              </v:shape>
            </v:group>
            <v:group style="position:absolute;left:3305;top:-1195;width:10;height:20" coordorigin="3305,-1195" coordsize="10,20">
              <v:shape style="position:absolute;left:3305;top:-1195;width:10;height:20" coordorigin="3305,-1195" coordsize="10,20" path="m3305,-1176l3315,-1176,3315,-1195,3305,-1195,3305,-1176xe" filled="true" fillcolor="#000000" stroked="false">
                <v:path arrowok="t"/>
                <v:fill type="solid"/>
              </v:shape>
            </v:group>
            <v:group style="position:absolute;left:3305;top:-1176;width:10;height:20" coordorigin="3305,-1176" coordsize="10,20">
              <v:shape style="position:absolute;left:3305;top:-1176;width:10;height:20" coordorigin="3305,-1176" coordsize="10,20" path="m3305,-1156l3315,-1156,3315,-1176,3305,-1176,3305,-1156xe" filled="true" fillcolor="#000000" stroked="false">
                <v:path arrowok="t"/>
                <v:fill type="solid"/>
              </v:shape>
            </v:group>
            <v:group style="position:absolute;left:3305;top:-1156;width:10;height:20" coordorigin="3305,-1156" coordsize="10,20">
              <v:shape style="position:absolute;left:3305;top:-1156;width:10;height:20" coordorigin="3305,-1156" coordsize="10,20" path="m3305,-1137l3315,-1137,3315,-1156,3305,-1156,3305,-1137xe" filled="true" fillcolor="#000000" stroked="false">
                <v:path arrowok="t"/>
                <v:fill type="solid"/>
              </v:shape>
            </v:group>
            <v:group style="position:absolute;left:3305;top:-1137;width:10;height:20" coordorigin="3305,-1137" coordsize="10,20">
              <v:shape style="position:absolute;left:3305;top:-1137;width:10;height:20" coordorigin="3305,-1137" coordsize="10,20" path="m3305,-1118l3315,-1118,3315,-1137,3305,-1137,3305,-1118xe" filled="true" fillcolor="#000000" stroked="false">
                <v:path arrowok="t"/>
                <v:fill type="solid"/>
              </v:shape>
            </v:group>
            <v:group style="position:absolute;left:3305;top:-1118;width:10;height:20" coordorigin="3305,-1118" coordsize="10,20">
              <v:shape style="position:absolute;left:3305;top:-1118;width:10;height:20" coordorigin="3305,-1118" coordsize="10,20" path="m3305,-1099l3315,-1099,3315,-1118,3305,-1118,3305,-1099xe" filled="true" fillcolor="#000000" stroked="false">
                <v:path arrowok="t"/>
                <v:fill type="solid"/>
              </v:shape>
            </v:group>
            <v:group style="position:absolute;left:3305;top:-1099;width:10;height:20" coordorigin="3305,-1099" coordsize="10,20">
              <v:shape style="position:absolute;left:3305;top:-1099;width:10;height:20" coordorigin="3305,-1099" coordsize="10,20" path="m3305,-1080l3315,-1080,3315,-1099,3305,-1099,3305,-1080xe" filled="true" fillcolor="#000000" stroked="false">
                <v:path arrowok="t"/>
                <v:fill type="solid"/>
              </v:shape>
            </v:group>
            <v:group style="position:absolute;left:3305;top:-1080;width:10;height:20" coordorigin="3305,-1080" coordsize="10,20">
              <v:shape style="position:absolute;left:3305;top:-1080;width:10;height:20" coordorigin="3305,-1080" coordsize="10,20" path="m3305,-1060l3315,-1060,3315,-1080,3305,-1080,3305,-1060xe" filled="true" fillcolor="#000000" stroked="false">
                <v:path arrowok="t"/>
                <v:fill type="solid"/>
              </v:shape>
            </v:group>
            <v:group style="position:absolute;left:3305;top:-1060;width:10;height:20" coordorigin="3305,-1060" coordsize="10,20">
              <v:shape style="position:absolute;left:3305;top:-1060;width:10;height:20" coordorigin="3305,-1060" coordsize="10,20" path="m3305,-1041l3315,-1041,3315,-1060,3305,-1060,3305,-1041xe" filled="true" fillcolor="#000000" stroked="false">
                <v:path arrowok="t"/>
                <v:fill type="solid"/>
              </v:shape>
            </v:group>
            <v:group style="position:absolute;left:3305;top:-1041;width:10;height:20" coordorigin="3305,-1041" coordsize="10,20">
              <v:shape style="position:absolute;left:3305;top:-1041;width:10;height:20" coordorigin="3305,-1041" coordsize="10,20" path="m3305,-1022l3315,-1022,3315,-1041,3305,-1041,3305,-1022xe" filled="true" fillcolor="#000000" stroked="false">
                <v:path arrowok="t"/>
                <v:fill type="solid"/>
              </v:shape>
            </v:group>
            <v:group style="position:absolute;left:3305;top:-1022;width:10;height:20" coordorigin="3305,-1022" coordsize="10,20">
              <v:shape style="position:absolute;left:3305;top:-1022;width:10;height:20" coordorigin="3305,-1022" coordsize="10,20" path="m3305,-1003l3315,-1003,3315,-1022,3305,-1022,3305,-1003xe" filled="true" fillcolor="#000000" stroked="false">
                <v:path arrowok="t"/>
                <v:fill type="solid"/>
              </v:shape>
            </v:group>
            <v:group style="position:absolute;left:5039;top:-1291;width:10;height:20" coordorigin="5039,-1291" coordsize="10,20">
              <v:shape style="position:absolute;left:5039;top:-1291;width:10;height:20" coordorigin="5039,-1291" coordsize="10,20" path="m5039,-1272l5048,-1272,5048,-1291,5039,-1291,5039,-1272xe" filled="true" fillcolor="#000000" stroked="false">
                <v:path arrowok="t"/>
                <v:fill type="solid"/>
              </v:shape>
            </v:group>
            <v:group style="position:absolute;left:5039;top:-1272;width:10;height:20" coordorigin="5039,-1272" coordsize="10,20">
              <v:shape style="position:absolute;left:5039;top:-1272;width:10;height:20" coordorigin="5039,-1272" coordsize="10,20" path="m5039,-1252l5048,-1252,5048,-1272,5039,-1272,5039,-1252xe" filled="true" fillcolor="#000000" stroked="false">
                <v:path arrowok="t"/>
                <v:fill type="solid"/>
              </v:shape>
            </v:group>
            <v:group style="position:absolute;left:5039;top:-1252;width:10;height:20" coordorigin="5039,-1252" coordsize="10,20">
              <v:shape style="position:absolute;left:5039;top:-1252;width:10;height:20" coordorigin="5039,-1252" coordsize="10,20" path="m5039,-1233l5048,-1233,5048,-1252,5039,-1252,5039,-1233xe" filled="true" fillcolor="#000000" stroked="false">
                <v:path arrowok="t"/>
                <v:fill type="solid"/>
              </v:shape>
            </v:group>
            <v:group style="position:absolute;left:5039;top:-1233;width:10;height:20" coordorigin="5039,-1233" coordsize="10,20">
              <v:shape style="position:absolute;left:5039;top:-1233;width:10;height:20" coordorigin="5039,-1233" coordsize="10,20" path="m5039,-1214l5048,-1214,5048,-1233,5039,-1233,5039,-1214xe" filled="true" fillcolor="#000000" stroked="false">
                <v:path arrowok="t"/>
                <v:fill type="solid"/>
              </v:shape>
            </v:group>
            <v:group style="position:absolute;left:5039;top:-1214;width:10;height:20" coordorigin="5039,-1214" coordsize="10,20">
              <v:shape style="position:absolute;left:5039;top:-1214;width:10;height:20" coordorigin="5039,-1214" coordsize="10,20" path="m5039,-1195l5048,-1195,5048,-1214,5039,-1214,5039,-1195xe" filled="true" fillcolor="#000000" stroked="false">
                <v:path arrowok="t"/>
                <v:fill type="solid"/>
              </v:shape>
            </v:group>
            <v:group style="position:absolute;left:5039;top:-1195;width:10;height:20" coordorigin="5039,-1195" coordsize="10,20">
              <v:shape style="position:absolute;left:5039;top:-1195;width:10;height:20" coordorigin="5039,-1195" coordsize="10,20" path="m5039,-1176l5048,-1176,5048,-1195,5039,-1195,5039,-1176xe" filled="true" fillcolor="#000000" stroked="false">
                <v:path arrowok="t"/>
                <v:fill type="solid"/>
              </v:shape>
            </v:group>
            <v:group style="position:absolute;left:5039;top:-1176;width:10;height:20" coordorigin="5039,-1176" coordsize="10,20">
              <v:shape style="position:absolute;left:5039;top:-1176;width:10;height:20" coordorigin="5039,-1176" coordsize="10,20" path="m5039,-1156l5048,-1156,5048,-1176,5039,-1176,5039,-1156xe" filled="true" fillcolor="#000000" stroked="false">
                <v:path arrowok="t"/>
                <v:fill type="solid"/>
              </v:shape>
            </v:group>
            <v:group style="position:absolute;left:5039;top:-1156;width:10;height:20" coordorigin="5039,-1156" coordsize="10,20">
              <v:shape style="position:absolute;left:5039;top:-1156;width:10;height:20" coordorigin="5039,-1156" coordsize="10,20" path="m5039,-1137l5048,-1137,5048,-1156,5039,-1156,5039,-1137xe" filled="true" fillcolor="#000000" stroked="false">
                <v:path arrowok="t"/>
                <v:fill type="solid"/>
              </v:shape>
            </v:group>
            <v:group style="position:absolute;left:5039;top:-1137;width:10;height:20" coordorigin="5039,-1137" coordsize="10,20">
              <v:shape style="position:absolute;left:5039;top:-1137;width:10;height:20" coordorigin="5039,-1137" coordsize="10,20" path="m5039,-1118l5048,-1118,5048,-1137,5039,-1137,5039,-1118xe" filled="true" fillcolor="#000000" stroked="false">
                <v:path arrowok="t"/>
                <v:fill type="solid"/>
              </v:shape>
            </v:group>
            <v:group style="position:absolute;left:5039;top:-1118;width:10;height:20" coordorigin="5039,-1118" coordsize="10,20">
              <v:shape style="position:absolute;left:5039;top:-1118;width:10;height:20" coordorigin="5039,-1118" coordsize="10,20" path="m5039,-1099l5048,-1099,5048,-1118,5039,-1118,5039,-1099xe" filled="true" fillcolor="#000000" stroked="false">
                <v:path arrowok="t"/>
                <v:fill type="solid"/>
              </v:shape>
            </v:group>
            <v:group style="position:absolute;left:5039;top:-1099;width:10;height:20" coordorigin="5039,-1099" coordsize="10,20">
              <v:shape style="position:absolute;left:5039;top:-1099;width:10;height:20" coordorigin="5039,-1099" coordsize="10,20" path="m5039,-1080l5048,-1080,5048,-1099,5039,-1099,5039,-1080xe" filled="true" fillcolor="#000000" stroked="false">
                <v:path arrowok="t"/>
                <v:fill type="solid"/>
              </v:shape>
            </v:group>
            <v:group style="position:absolute;left:5039;top:-1080;width:10;height:20" coordorigin="5039,-1080" coordsize="10,20">
              <v:shape style="position:absolute;left:5039;top:-1080;width:10;height:20" coordorigin="5039,-1080" coordsize="10,20" path="m5039,-1060l5048,-1060,5048,-1080,5039,-1080,5039,-1060xe" filled="true" fillcolor="#000000" stroked="false">
                <v:path arrowok="t"/>
                <v:fill type="solid"/>
              </v:shape>
            </v:group>
            <v:group style="position:absolute;left:5039;top:-1060;width:10;height:20" coordorigin="5039,-1060" coordsize="10,20">
              <v:shape style="position:absolute;left:5039;top:-1060;width:10;height:20" coordorigin="5039,-1060" coordsize="10,20" path="m5039,-1041l5048,-1041,5048,-1060,5039,-1060,5039,-1041xe" filled="true" fillcolor="#000000" stroked="false">
                <v:path arrowok="t"/>
                <v:fill type="solid"/>
              </v:shape>
            </v:group>
            <v:group style="position:absolute;left:5039;top:-1041;width:10;height:20" coordorigin="5039,-1041" coordsize="10,20">
              <v:shape style="position:absolute;left:5039;top:-1041;width:10;height:20" coordorigin="5039,-1041" coordsize="10,20" path="m5039,-1022l5048,-1022,5048,-1041,5039,-1041,5039,-1022xe" filled="true" fillcolor="#000000" stroked="false">
                <v:path arrowok="t"/>
                <v:fill type="solid"/>
              </v:shape>
            </v:group>
            <v:group style="position:absolute;left:5039;top:-1022;width:10;height:20" coordorigin="5039,-1022" coordsize="10,20">
              <v:shape style="position:absolute;left:5039;top:-1022;width:10;height:20" coordorigin="5039,-1022" coordsize="10,20" path="m5039,-1003l5048,-1003,5048,-1022,5039,-1022,5039,-1003xe" filled="true" fillcolor="#000000" stroked="false">
                <v:path arrowok="t"/>
                <v:fill type="solid"/>
              </v:shape>
            </v:group>
            <v:group style="position:absolute;left:5039;top:-1003;width:10;height:20" coordorigin="5039,-1003" coordsize="10,20">
              <v:shape style="position:absolute;left:5039;top:-1003;width:10;height:20" coordorigin="5039,-1003" coordsize="10,20" path="m5039,-984l5048,-984,5048,-1003,5039,-1003,5039,-984xe" filled="true" fillcolor="#000000" stroked="false">
                <v:path arrowok="t"/>
                <v:fill type="solid"/>
              </v:shape>
            </v:group>
            <v:group style="position:absolute;left:5039;top:-984;width:10;height:20" coordorigin="5039,-984" coordsize="10,20">
              <v:shape style="position:absolute;left:5039;top:-984;width:10;height:20" coordorigin="5039,-984" coordsize="10,20" path="m5039,-964l5048,-964,5048,-984,5039,-984,5039,-964xe" filled="true" fillcolor="#000000" stroked="false">
                <v:path arrowok="t"/>
                <v:fill type="solid"/>
              </v:shape>
            </v:group>
            <v:group style="position:absolute;left:5039;top:-964;width:10;height:20" coordorigin="5039,-964" coordsize="10,20">
              <v:shape style="position:absolute;left:5039;top:-964;width:10;height:20" coordorigin="5039,-964" coordsize="10,20" path="m5039,-945l5048,-945,5048,-964,5039,-964,5039,-945xe" filled="true" fillcolor="#000000" stroked="false">
                <v:path arrowok="t"/>
                <v:fill type="solid"/>
              </v:shape>
            </v:group>
            <v:group style="position:absolute;left:5039;top:-945;width:10;height:20" coordorigin="5039,-945" coordsize="10,20">
              <v:shape style="position:absolute;left:5039;top:-945;width:10;height:20" coordorigin="5039,-945" coordsize="10,20" path="m5039,-926l5048,-926,5048,-945,5039,-945,5039,-926xe" filled="true" fillcolor="#000000" stroked="false">
                <v:path arrowok="t"/>
                <v:fill type="solid"/>
              </v:shape>
            </v:group>
            <v:group style="position:absolute;left:5039;top:-926;width:10;height:20" coordorigin="5039,-926" coordsize="10,20">
              <v:shape style="position:absolute;left:5039;top:-926;width:10;height:20" coordorigin="5039,-926" coordsize="10,20" path="m5039,-907l5048,-907,5048,-926,5039,-926,5039,-907xe" filled="true" fillcolor="#000000" stroked="false">
                <v:path arrowok="t"/>
                <v:fill type="solid"/>
              </v:shape>
            </v:group>
            <v:group style="position:absolute;left:6760;top:-1291;width:10;height:20" coordorigin="6760,-1291" coordsize="10,20">
              <v:shape style="position:absolute;left:6760;top:-1291;width:10;height:20" coordorigin="6760,-1291" coordsize="10,20" path="m6760,-1272l6769,-1272,6769,-1291,6760,-1291,6760,-1272xe" filled="true" fillcolor="#000000" stroked="false">
                <v:path arrowok="t"/>
                <v:fill type="solid"/>
              </v:shape>
            </v:group>
            <v:group style="position:absolute;left:6760;top:-1272;width:10;height:20" coordorigin="6760,-1272" coordsize="10,20">
              <v:shape style="position:absolute;left:6760;top:-1272;width:10;height:20" coordorigin="6760,-1272" coordsize="10,20" path="m6760,-1252l6769,-1252,6769,-1272,6760,-1272,6760,-1252xe" filled="true" fillcolor="#000000" stroked="false">
                <v:path arrowok="t"/>
                <v:fill type="solid"/>
              </v:shape>
            </v:group>
            <v:group style="position:absolute;left:6760;top:-1252;width:10;height:20" coordorigin="6760,-1252" coordsize="10,20">
              <v:shape style="position:absolute;left:6760;top:-1252;width:10;height:20" coordorigin="6760,-1252" coordsize="10,20" path="m6760,-1233l6769,-1233,6769,-1252,6760,-1252,6760,-1233xe" filled="true" fillcolor="#000000" stroked="false">
                <v:path arrowok="t"/>
                <v:fill type="solid"/>
              </v:shape>
            </v:group>
            <v:group style="position:absolute;left:6760;top:-1233;width:10;height:20" coordorigin="6760,-1233" coordsize="10,20">
              <v:shape style="position:absolute;left:6760;top:-1233;width:10;height:20" coordorigin="6760,-1233" coordsize="10,20" path="m6760,-1214l6769,-1214,6769,-1233,6760,-1233,6760,-1214xe" filled="true" fillcolor="#000000" stroked="false">
                <v:path arrowok="t"/>
                <v:fill type="solid"/>
              </v:shape>
            </v:group>
            <v:group style="position:absolute;left:6760;top:-1214;width:10;height:20" coordorigin="6760,-1214" coordsize="10,20">
              <v:shape style="position:absolute;left:6760;top:-1214;width:10;height:20" coordorigin="6760,-1214" coordsize="10,20" path="m6760,-1195l6769,-1195,6769,-1214,6760,-1214,6760,-1195xe" filled="true" fillcolor="#000000" stroked="false">
                <v:path arrowok="t"/>
                <v:fill type="solid"/>
              </v:shape>
            </v:group>
            <v:group style="position:absolute;left:6760;top:-1195;width:10;height:20" coordorigin="6760,-1195" coordsize="10,20">
              <v:shape style="position:absolute;left:6760;top:-1195;width:10;height:20" coordorigin="6760,-1195" coordsize="10,20" path="m6760,-1176l6769,-1176,6769,-1195,6760,-1195,6760,-1176xe" filled="true" fillcolor="#000000" stroked="false">
                <v:path arrowok="t"/>
                <v:fill type="solid"/>
              </v:shape>
            </v:group>
            <v:group style="position:absolute;left:6760;top:-1176;width:10;height:20" coordorigin="6760,-1176" coordsize="10,20">
              <v:shape style="position:absolute;left:6760;top:-1176;width:10;height:20" coordorigin="6760,-1176" coordsize="10,20" path="m6760,-1156l6769,-1156,6769,-1176,6760,-1176,6760,-1156xe" filled="true" fillcolor="#000000" stroked="false">
                <v:path arrowok="t"/>
                <v:fill type="solid"/>
              </v:shape>
            </v:group>
            <v:group style="position:absolute;left:6760;top:-1156;width:10;height:20" coordorigin="6760,-1156" coordsize="10,20">
              <v:shape style="position:absolute;left:6760;top:-1156;width:10;height:20" coordorigin="6760,-1156" coordsize="10,20" path="m6760,-1137l6769,-1137,6769,-1156,6760,-1156,6760,-1137xe" filled="true" fillcolor="#000000" stroked="false">
                <v:path arrowok="t"/>
                <v:fill type="solid"/>
              </v:shape>
            </v:group>
            <v:group style="position:absolute;left:6760;top:-1137;width:10;height:20" coordorigin="6760,-1137" coordsize="10,20">
              <v:shape style="position:absolute;left:6760;top:-1137;width:10;height:20" coordorigin="6760,-1137" coordsize="10,20" path="m6760,-1118l6769,-1118,6769,-1137,6760,-1137,6760,-1118xe" filled="true" fillcolor="#000000" stroked="false">
                <v:path arrowok="t"/>
                <v:fill type="solid"/>
              </v:shape>
            </v:group>
            <v:group style="position:absolute;left:6760;top:-1118;width:10;height:20" coordorigin="6760,-1118" coordsize="10,20">
              <v:shape style="position:absolute;left:6760;top:-1118;width:10;height:20" coordorigin="6760,-1118" coordsize="10,20" path="m6760,-1099l6769,-1099,6769,-1118,6760,-1118,6760,-1099xe" filled="true" fillcolor="#000000" stroked="false">
                <v:path arrowok="t"/>
                <v:fill type="solid"/>
              </v:shape>
            </v:group>
            <v:group style="position:absolute;left:6760;top:-1099;width:10;height:20" coordorigin="6760,-1099" coordsize="10,20">
              <v:shape style="position:absolute;left:6760;top:-1099;width:10;height:20" coordorigin="6760,-1099" coordsize="10,20" path="m6760,-1080l6769,-1080,6769,-1099,6760,-1099,6760,-1080xe" filled="true" fillcolor="#000000" stroked="false">
                <v:path arrowok="t"/>
                <v:fill type="solid"/>
              </v:shape>
            </v:group>
            <v:group style="position:absolute;left:6760;top:-1080;width:10;height:20" coordorigin="6760,-1080" coordsize="10,20">
              <v:shape style="position:absolute;left:6760;top:-1080;width:10;height:20" coordorigin="6760,-1080" coordsize="10,20" path="m6760,-1060l6769,-1060,6769,-1080,6760,-1080,6760,-1060xe" filled="true" fillcolor="#000000" stroked="false">
                <v:path arrowok="t"/>
                <v:fill type="solid"/>
              </v:shape>
            </v:group>
            <v:group style="position:absolute;left:6760;top:-1060;width:10;height:20" coordorigin="6760,-1060" coordsize="10,20">
              <v:shape style="position:absolute;left:6760;top:-1060;width:10;height:20" coordorigin="6760,-1060" coordsize="10,20" path="m6760,-1041l6769,-1041,6769,-1060,6760,-1060,6760,-1041xe" filled="true" fillcolor="#000000" stroked="false">
                <v:path arrowok="t"/>
                <v:fill type="solid"/>
              </v:shape>
            </v:group>
            <v:group style="position:absolute;left:6760;top:-1041;width:10;height:20" coordorigin="6760,-1041" coordsize="10,20">
              <v:shape style="position:absolute;left:6760;top:-1041;width:10;height:20" coordorigin="6760,-1041" coordsize="10,20" path="m6760,-1022l6769,-1022,6769,-1041,6760,-1041,6760,-1022xe" filled="true" fillcolor="#000000" stroked="false">
                <v:path arrowok="t"/>
                <v:fill type="solid"/>
              </v:shape>
            </v:group>
            <v:group style="position:absolute;left:6760;top:-1022;width:10;height:20" coordorigin="6760,-1022" coordsize="10,20">
              <v:shape style="position:absolute;left:6760;top:-1022;width:10;height:20" coordorigin="6760,-1022" coordsize="10,20" path="m6760,-1003l6769,-1003,6769,-1022,6760,-1022,6760,-1003xe" filled="true" fillcolor="#000000" stroked="false">
                <v:path arrowok="t"/>
                <v:fill type="solid"/>
              </v:shape>
            </v:group>
            <v:group style="position:absolute;left:6760;top:-1003;width:10;height:20" coordorigin="6760,-1003" coordsize="10,20">
              <v:shape style="position:absolute;left:6760;top:-1003;width:10;height:20" coordorigin="6760,-1003" coordsize="10,20" path="m6760,-984l6769,-984,6769,-1003,6760,-1003,6760,-984xe" filled="true" fillcolor="#000000" stroked="false">
                <v:path arrowok="t"/>
                <v:fill type="solid"/>
              </v:shape>
            </v:group>
            <v:group style="position:absolute;left:6760;top:-984;width:10;height:20" coordorigin="6760,-984" coordsize="10,20">
              <v:shape style="position:absolute;left:6760;top:-984;width:10;height:20" coordorigin="6760,-984" coordsize="10,20" path="m6760,-964l6769,-964,6769,-984,6760,-984,6760,-964xe" filled="true" fillcolor="#000000" stroked="false">
                <v:path arrowok="t"/>
                <v:fill type="solid"/>
              </v:shape>
            </v:group>
            <v:group style="position:absolute;left:6760;top:-964;width:10;height:20" coordorigin="6760,-964" coordsize="10,20">
              <v:shape style="position:absolute;left:6760;top:-964;width:10;height:20" coordorigin="6760,-964" coordsize="10,20" path="m6760,-945l6769,-945,6769,-964,6760,-964,6760,-945xe" filled="true" fillcolor="#000000" stroked="false">
                <v:path arrowok="t"/>
                <v:fill type="solid"/>
              </v:shape>
            </v:group>
            <v:group style="position:absolute;left:6760;top:-945;width:10;height:20" coordorigin="6760,-945" coordsize="10,20">
              <v:shape style="position:absolute;left:6760;top:-945;width:10;height:20" coordorigin="6760,-945" coordsize="10,20" path="m6760,-926l6769,-926,6769,-945,6760,-945,6760,-926xe" filled="true" fillcolor="#000000" stroked="false">
                <v:path arrowok="t"/>
                <v:fill type="solid"/>
              </v:shape>
            </v:group>
            <v:group style="position:absolute;left:6760;top:-926;width:10;height:20" coordorigin="6760,-926" coordsize="10,20">
              <v:shape style="position:absolute;left:6760;top:-926;width:10;height:20" coordorigin="6760,-926" coordsize="10,20" path="m6760,-907l6769,-907,6769,-926,6760,-926,6760,-907xe" filled="true" fillcolor="#000000" stroked="false">
                <v:path arrowok="t"/>
                <v:fill type="solid"/>
              </v:shape>
            </v:group>
            <v:group style="position:absolute;left:6760;top:-904;width:10;height:2" coordorigin="6760,-904" coordsize="10,2">
              <v:shape style="position:absolute;left:6760;top:-904;width:10;height:2" coordorigin="6760,-904" coordsize="10,0" path="m6760,-904l6769,-904e" filled="false" stroked="true" strokeweight=".23999pt" strokecolor="#000000">
                <v:path arrowok="t"/>
              </v:shape>
            </v:group>
            <v:group style="position:absolute;left:8493;top:-1291;width:10;height:20" coordorigin="8493,-1291" coordsize="10,20">
              <v:shape style="position:absolute;left:8493;top:-1291;width:10;height:20" coordorigin="8493,-1291" coordsize="10,20" path="m8493,-1272l8502,-1272,8502,-1291,8493,-1291,8493,-1272xe" filled="true" fillcolor="#000000" stroked="false">
                <v:path arrowok="t"/>
                <v:fill type="solid"/>
              </v:shape>
            </v:group>
            <v:group style="position:absolute;left:8493;top:-1272;width:10;height:20" coordorigin="8493,-1272" coordsize="10,20">
              <v:shape style="position:absolute;left:8493;top:-1272;width:10;height:20" coordorigin="8493,-1272" coordsize="10,20" path="m8493,-1252l8502,-1252,8502,-1272,8493,-1272,8493,-1252xe" filled="true" fillcolor="#000000" stroked="false">
                <v:path arrowok="t"/>
                <v:fill type="solid"/>
              </v:shape>
            </v:group>
            <v:group style="position:absolute;left:8493;top:-1252;width:10;height:20" coordorigin="8493,-1252" coordsize="10,20">
              <v:shape style="position:absolute;left:8493;top:-1252;width:10;height:20" coordorigin="8493,-1252" coordsize="10,20" path="m8493,-1233l8502,-1233,8502,-1252,8493,-1252,8493,-1233xe" filled="true" fillcolor="#000000" stroked="false">
                <v:path arrowok="t"/>
                <v:fill type="solid"/>
              </v:shape>
            </v:group>
            <v:group style="position:absolute;left:8493;top:-1233;width:10;height:20" coordorigin="8493,-1233" coordsize="10,20">
              <v:shape style="position:absolute;left:8493;top:-1233;width:10;height:20" coordorigin="8493,-1233" coordsize="10,20" path="m8493,-1214l8502,-1214,8502,-1233,8493,-1233,8493,-1214xe" filled="true" fillcolor="#000000" stroked="false">
                <v:path arrowok="t"/>
                <v:fill type="solid"/>
              </v:shape>
            </v:group>
            <v:group style="position:absolute;left:8493;top:-1214;width:10;height:20" coordorigin="8493,-1214" coordsize="10,20">
              <v:shape style="position:absolute;left:8493;top:-1214;width:10;height:20" coordorigin="8493,-1214" coordsize="10,20" path="m8493,-1195l8502,-1195,8502,-1214,8493,-1214,8493,-1195xe" filled="true" fillcolor="#000000" stroked="false">
                <v:path arrowok="t"/>
                <v:fill type="solid"/>
              </v:shape>
            </v:group>
            <v:group style="position:absolute;left:8493;top:-1195;width:10;height:20" coordorigin="8493,-1195" coordsize="10,20">
              <v:shape style="position:absolute;left:8493;top:-1195;width:10;height:20" coordorigin="8493,-1195" coordsize="10,20" path="m8493,-1176l8502,-1176,8502,-1195,8493,-1195,8493,-1176xe" filled="true" fillcolor="#000000" stroked="false">
                <v:path arrowok="t"/>
                <v:fill type="solid"/>
              </v:shape>
            </v:group>
            <v:group style="position:absolute;left:8493;top:-1176;width:10;height:20" coordorigin="8493,-1176" coordsize="10,20">
              <v:shape style="position:absolute;left:8493;top:-1176;width:10;height:20" coordorigin="8493,-1176" coordsize="10,20" path="m8493,-1156l8502,-1156,8502,-1176,8493,-1176,8493,-1156xe" filled="true" fillcolor="#000000" stroked="false">
                <v:path arrowok="t"/>
                <v:fill type="solid"/>
              </v:shape>
            </v:group>
            <v:group style="position:absolute;left:8493;top:-1156;width:10;height:20" coordorigin="8493,-1156" coordsize="10,20">
              <v:shape style="position:absolute;left:8493;top:-1156;width:10;height:20" coordorigin="8493,-1156" coordsize="10,20" path="m8493,-1137l8502,-1137,8502,-1156,8493,-1156,8493,-1137xe" filled="true" fillcolor="#000000" stroked="false">
                <v:path arrowok="t"/>
                <v:fill type="solid"/>
              </v:shape>
            </v:group>
            <v:group style="position:absolute;left:8493;top:-1137;width:10;height:20" coordorigin="8493,-1137" coordsize="10,20">
              <v:shape style="position:absolute;left:8493;top:-1137;width:10;height:20" coordorigin="8493,-1137" coordsize="10,20" path="m8493,-1118l8502,-1118,8502,-1137,8493,-1137,8493,-1118xe" filled="true" fillcolor="#000000" stroked="false">
                <v:path arrowok="t"/>
                <v:fill type="solid"/>
              </v:shape>
            </v:group>
            <v:group style="position:absolute;left:8493;top:-1118;width:10;height:20" coordorigin="8493,-1118" coordsize="10,20">
              <v:shape style="position:absolute;left:8493;top:-1118;width:10;height:20" coordorigin="8493,-1118" coordsize="10,20" path="m8493,-1099l8502,-1099,8502,-1118,8493,-1118,8493,-1099xe" filled="true" fillcolor="#000000" stroked="false">
                <v:path arrowok="t"/>
                <v:fill type="solid"/>
              </v:shape>
            </v:group>
            <v:group style="position:absolute;left:8493;top:-1099;width:10;height:20" coordorigin="8493,-1099" coordsize="10,20">
              <v:shape style="position:absolute;left:8493;top:-1099;width:10;height:20" coordorigin="8493,-1099" coordsize="10,20" path="m8493,-1080l8502,-1080,8502,-1099,8493,-1099,8493,-1080xe" filled="true" fillcolor="#000000" stroked="false">
                <v:path arrowok="t"/>
                <v:fill type="solid"/>
              </v:shape>
            </v:group>
            <v:group style="position:absolute;left:8493;top:-1080;width:10;height:20" coordorigin="8493,-1080" coordsize="10,20">
              <v:shape style="position:absolute;left:8493;top:-1080;width:10;height:20" coordorigin="8493,-1080" coordsize="10,20" path="m8493,-1060l8502,-1060,8502,-1080,8493,-1080,8493,-1060xe" filled="true" fillcolor="#000000" stroked="false">
                <v:path arrowok="t"/>
                <v:fill type="solid"/>
              </v:shape>
            </v:group>
            <v:group style="position:absolute;left:8493;top:-1060;width:10;height:20" coordorigin="8493,-1060" coordsize="10,20">
              <v:shape style="position:absolute;left:8493;top:-1060;width:10;height:20" coordorigin="8493,-1060" coordsize="10,20" path="m8493,-1041l8502,-1041,8502,-1060,8493,-1060,8493,-1041xe" filled="true" fillcolor="#000000" stroked="false">
                <v:path arrowok="t"/>
                <v:fill type="solid"/>
              </v:shape>
            </v:group>
            <v:group style="position:absolute;left:8493;top:-1041;width:10;height:20" coordorigin="8493,-1041" coordsize="10,20">
              <v:shape style="position:absolute;left:8493;top:-1041;width:10;height:20" coordorigin="8493,-1041" coordsize="10,20" path="m8493,-1022l8502,-1022,8502,-1041,8493,-1041,8493,-1022xe" filled="true" fillcolor="#000000" stroked="false">
                <v:path arrowok="t"/>
                <v:fill type="solid"/>
              </v:shape>
            </v:group>
            <v:group style="position:absolute;left:8493;top:-1022;width:10;height:20" coordorigin="8493,-1022" coordsize="10,20">
              <v:shape style="position:absolute;left:8493;top:-1022;width:10;height:20" coordorigin="8493,-1022" coordsize="10,20" path="m8493,-1003l8502,-1003,8502,-1022,8493,-1022,8493,-1003xe" filled="true" fillcolor="#000000" stroked="false">
                <v:path arrowok="t"/>
                <v:fill type="solid"/>
              </v:shape>
            </v:group>
            <v:group style="position:absolute;left:8493;top:-1003;width:10;height:20" coordorigin="8493,-1003" coordsize="10,20">
              <v:shape style="position:absolute;left:8493;top:-1003;width:10;height:20" coordorigin="8493,-1003" coordsize="10,20" path="m8493,-984l8502,-984,8502,-1003,8493,-1003,8493,-984xe" filled="true" fillcolor="#000000" stroked="false">
                <v:path arrowok="t"/>
                <v:fill type="solid"/>
              </v:shape>
            </v:group>
            <v:group style="position:absolute;left:8493;top:-984;width:10;height:20" coordorigin="8493,-984" coordsize="10,20">
              <v:shape style="position:absolute;left:8493;top:-984;width:10;height:20" coordorigin="8493,-984" coordsize="10,20" path="m8493,-964l8502,-964,8502,-984,8493,-984,8493,-964xe" filled="true" fillcolor="#000000" stroked="false">
                <v:path arrowok="t"/>
                <v:fill type="solid"/>
              </v:shape>
            </v:group>
            <v:group style="position:absolute;left:8493;top:-964;width:10;height:20" coordorigin="8493,-964" coordsize="10,20">
              <v:shape style="position:absolute;left:8493;top:-964;width:10;height:20" coordorigin="8493,-964" coordsize="10,20" path="m8493,-945l8502,-945,8502,-964,8493,-964,8493,-945xe" filled="true" fillcolor="#000000" stroked="false">
                <v:path arrowok="t"/>
                <v:fill type="solid"/>
              </v:shape>
            </v:group>
            <v:group style="position:absolute;left:8493;top:-945;width:10;height:20" coordorigin="8493,-945" coordsize="10,20">
              <v:shape style="position:absolute;left:8493;top:-945;width:10;height:20" coordorigin="8493,-945" coordsize="10,20" path="m8493,-926l8502,-926,8502,-945,8493,-945,8493,-926xe" filled="true" fillcolor="#000000" stroked="false">
                <v:path arrowok="t"/>
                <v:fill type="solid"/>
              </v:shape>
            </v:group>
            <v:group style="position:absolute;left:8493;top:-926;width:10;height:20" coordorigin="8493,-926" coordsize="10,20">
              <v:shape style="position:absolute;left:8493;top:-926;width:10;height:20" coordorigin="8493,-926" coordsize="10,20" path="m8493,-907l8502,-907,8502,-926,8493,-926,8493,-907xe" filled="true" fillcolor="#000000" stroked="false">
                <v:path arrowok="t"/>
                <v:fill type="solid"/>
              </v:shape>
              <v:shape style="position:absolute;left:1690;top:-1003;width:1634;height:110" type="#_x0000_t75" stroked="false">
                <v:imagedata r:id="rId582" o:title=""/>
              </v:shape>
              <v:shape style="position:absolute;left:3300;top:-907;width:1748;height:14" type="#_x0000_t75" stroked="false">
                <v:imagedata r:id="rId583" o:title=""/>
              </v:shape>
              <v:shape style="position:absolute;left:5034;top:-902;width:1726;height:10" type="#_x0000_t75" stroked="false">
                <v:imagedata r:id="rId584" o:title=""/>
              </v:shape>
              <v:shape style="position:absolute;left:6755;top:-907;width:1747;height:14" type="#_x0000_t75" stroked="false">
                <v:imagedata r:id="rId585" o:title=""/>
              </v:shape>
              <v:shape style="position:absolute;left:8488;top:-902;width:1731;height:10" type="#_x0000_t75" stroked="false">
                <v:imagedata r:id="rId578" o:title=""/>
              </v:shape>
            </v:group>
            <v:group style="position:absolute;left:5039;top:-892;width:10;height:20" coordorigin="5039,-892" coordsize="10,20">
              <v:shape style="position:absolute;left:5039;top:-892;width:10;height:20" coordorigin="5039,-892" coordsize="10,20" path="m5039,-873l5048,-873,5048,-892,5039,-892,5039,-873xe" filled="true" fillcolor="#000000" stroked="false">
                <v:path arrowok="t"/>
                <v:fill type="solid"/>
              </v:shape>
            </v:group>
            <v:group style="position:absolute;left:5039;top:-873;width:10;height:20" coordorigin="5039,-873" coordsize="10,20">
              <v:shape style="position:absolute;left:5039;top:-873;width:10;height:20" coordorigin="5039,-873" coordsize="10,20" path="m5039,-854l5048,-854,5048,-873,5039,-873,5039,-854xe" filled="true" fillcolor="#000000" stroked="false">
                <v:path arrowok="t"/>
                <v:fill type="solid"/>
              </v:shape>
            </v:group>
            <v:group style="position:absolute;left:5039;top:-854;width:10;height:20" coordorigin="5039,-854" coordsize="10,20">
              <v:shape style="position:absolute;left:5039;top:-854;width:10;height:20" coordorigin="5039,-854" coordsize="10,20" path="m5039,-835l5048,-835,5048,-854,5039,-854,5039,-835xe" filled="true" fillcolor="#000000" stroked="false">
                <v:path arrowok="t"/>
                <v:fill type="solid"/>
              </v:shape>
            </v:group>
            <v:group style="position:absolute;left:5039;top:-835;width:10;height:20" coordorigin="5039,-835" coordsize="10,20">
              <v:shape style="position:absolute;left:5039;top:-835;width:10;height:20" coordorigin="5039,-835" coordsize="10,20" path="m5039,-816l5048,-816,5048,-835,5039,-835,5039,-816xe" filled="true" fillcolor="#000000" stroked="false">
                <v:path arrowok="t"/>
                <v:fill type="solid"/>
              </v:shape>
            </v:group>
            <v:group style="position:absolute;left:5039;top:-816;width:10;height:20" coordorigin="5039,-816" coordsize="10,20">
              <v:shape style="position:absolute;left:5039;top:-816;width:10;height:20" coordorigin="5039,-816" coordsize="10,20" path="m5039,-796l5048,-796,5048,-816,5039,-816,5039,-796xe" filled="true" fillcolor="#000000" stroked="false">
                <v:path arrowok="t"/>
                <v:fill type="solid"/>
              </v:shape>
            </v:group>
            <v:group style="position:absolute;left:5039;top:-796;width:10;height:20" coordorigin="5039,-796" coordsize="10,20">
              <v:shape style="position:absolute;left:5039;top:-796;width:10;height:20" coordorigin="5039,-796" coordsize="10,20" path="m5039,-777l5048,-777,5048,-796,5039,-796,5039,-777xe" filled="true" fillcolor="#000000" stroked="false">
                <v:path arrowok="t"/>
                <v:fill type="solid"/>
              </v:shape>
            </v:group>
            <v:group style="position:absolute;left:5039;top:-777;width:10;height:20" coordorigin="5039,-777" coordsize="10,20">
              <v:shape style="position:absolute;left:5039;top:-777;width:10;height:20" coordorigin="5039,-777" coordsize="10,20" path="m5039,-758l5048,-758,5048,-777,5039,-777,5039,-758xe" filled="true" fillcolor="#000000" stroked="false">
                <v:path arrowok="t"/>
                <v:fill type="solid"/>
              </v:shape>
            </v:group>
            <v:group style="position:absolute;left:5039;top:-758;width:10;height:20" coordorigin="5039,-758" coordsize="10,20">
              <v:shape style="position:absolute;left:5039;top:-758;width:10;height:20" coordorigin="5039,-758" coordsize="10,20" path="m5039,-739l5048,-739,5048,-758,5039,-758,5039,-739xe" filled="true" fillcolor="#000000" stroked="false">
                <v:path arrowok="t"/>
                <v:fill type="solid"/>
              </v:shape>
            </v:group>
            <v:group style="position:absolute;left:5039;top:-739;width:10;height:20" coordorigin="5039,-739" coordsize="10,20">
              <v:shape style="position:absolute;left:5039;top:-739;width:10;height:20" coordorigin="5039,-739" coordsize="10,20" path="m5039,-720l5048,-720,5048,-739,5039,-739,5039,-720xe" filled="true" fillcolor="#000000" stroked="false">
                <v:path arrowok="t"/>
                <v:fill type="solid"/>
              </v:shape>
            </v:group>
            <v:group style="position:absolute;left:5039;top:-720;width:10;height:20" coordorigin="5039,-720" coordsize="10,20">
              <v:shape style="position:absolute;left:5039;top:-720;width:10;height:20" coordorigin="5039,-720" coordsize="10,20" path="m5039,-700l5048,-700,5048,-720,5039,-720,5039,-700xe" filled="true" fillcolor="#000000" stroked="false">
                <v:path arrowok="t"/>
                <v:fill type="solid"/>
              </v:shape>
            </v:group>
            <v:group style="position:absolute;left:5039;top:-700;width:10;height:20" coordorigin="5039,-700" coordsize="10,20">
              <v:shape style="position:absolute;left:5039;top:-700;width:10;height:20" coordorigin="5039,-700" coordsize="10,20" path="m5039,-681l5048,-681,5048,-700,5039,-700,5039,-681xe" filled="true" fillcolor="#000000" stroked="false">
                <v:path arrowok="t"/>
                <v:fill type="solid"/>
              </v:shape>
            </v:group>
            <v:group style="position:absolute;left:5039;top:-681;width:10;height:20" coordorigin="5039,-681" coordsize="10,20">
              <v:shape style="position:absolute;left:5039;top:-681;width:10;height:20" coordorigin="5039,-681" coordsize="10,20" path="m5039,-662l5048,-662,5048,-681,5039,-681,5039,-662xe" filled="true" fillcolor="#000000" stroked="false">
                <v:path arrowok="t"/>
                <v:fill type="solid"/>
              </v:shape>
            </v:group>
            <v:group style="position:absolute;left:5039;top:-662;width:10;height:20" coordorigin="5039,-662" coordsize="10,20">
              <v:shape style="position:absolute;left:5039;top:-662;width:10;height:20" coordorigin="5039,-662" coordsize="10,20" path="m5039,-643l5048,-643,5048,-662,5039,-662,5039,-643xe" filled="true" fillcolor="#000000" stroked="false">
                <v:path arrowok="t"/>
                <v:fill type="solid"/>
              </v:shape>
            </v:group>
            <v:group style="position:absolute;left:5039;top:-643;width:10;height:20" coordorigin="5039,-643" coordsize="10,20">
              <v:shape style="position:absolute;left:5039;top:-643;width:10;height:20" coordorigin="5039,-643" coordsize="10,20" path="m5039,-624l5048,-624,5048,-643,5039,-643,5039,-624xe" filled="true" fillcolor="#000000" stroked="false">
                <v:path arrowok="t"/>
                <v:fill type="solid"/>
              </v:shape>
            </v:group>
            <v:group style="position:absolute;left:5039;top:-624;width:10;height:20" coordorigin="5039,-624" coordsize="10,20">
              <v:shape style="position:absolute;left:5039;top:-624;width:10;height:20" coordorigin="5039,-624" coordsize="10,20" path="m5039,-604l5048,-604,5048,-624,5039,-624,5039,-604xe" filled="true" fillcolor="#000000" stroked="false">
                <v:path arrowok="t"/>
                <v:fill type="solid"/>
              </v:shape>
            </v:group>
            <v:group style="position:absolute;left:5039;top:-604;width:10;height:20" coordorigin="5039,-604" coordsize="10,20">
              <v:shape style="position:absolute;left:5039;top:-604;width:10;height:20" coordorigin="5039,-604" coordsize="10,20" path="m5039,-585l5048,-585,5048,-604,5039,-604,5039,-585xe" filled="true" fillcolor="#000000" stroked="false">
                <v:path arrowok="t"/>
                <v:fill type="solid"/>
              </v:shape>
            </v:group>
            <v:group style="position:absolute;left:5039;top:-585;width:10;height:20" coordorigin="5039,-585" coordsize="10,20">
              <v:shape style="position:absolute;left:5039;top:-585;width:10;height:20" coordorigin="5039,-585" coordsize="10,20" path="m5039,-566l5048,-566,5048,-585,5039,-585,5039,-566xe" filled="true" fillcolor="#000000" stroked="false">
                <v:path arrowok="t"/>
                <v:fill type="solid"/>
              </v:shape>
            </v:group>
            <v:group style="position:absolute;left:5039;top:-566;width:10;height:20" coordorigin="5039,-566" coordsize="10,20">
              <v:shape style="position:absolute;left:5039;top:-566;width:10;height:20" coordorigin="5039,-566" coordsize="10,20" path="m5039,-547l5048,-547,5048,-566,5039,-566,5039,-547xe" filled="true" fillcolor="#000000" stroked="false">
                <v:path arrowok="t"/>
                <v:fill type="solid"/>
              </v:shape>
            </v:group>
            <v:group style="position:absolute;left:5039;top:-547;width:10;height:20" coordorigin="5039,-547" coordsize="10,20">
              <v:shape style="position:absolute;left:5039;top:-547;width:10;height:20" coordorigin="5039,-547" coordsize="10,20" path="m5039,-528l5048,-528,5048,-547,5039,-547,5039,-528xe" filled="true" fillcolor="#000000" stroked="false">
                <v:path arrowok="t"/>
                <v:fill type="solid"/>
              </v:shape>
            </v:group>
            <v:group style="position:absolute;left:5039;top:-528;width:10;height:20" coordorigin="5039,-528" coordsize="10,20">
              <v:shape style="position:absolute;left:5039;top:-528;width:10;height:20" coordorigin="5039,-528" coordsize="10,20" path="m5039,-508l5048,-508,5048,-528,5039,-528,5039,-508xe" filled="true" fillcolor="#000000" stroked="false">
                <v:path arrowok="t"/>
                <v:fill type="solid"/>
              </v:shape>
            </v:group>
            <v:group style="position:absolute;left:6760;top:-892;width:10;height:20" coordorigin="6760,-892" coordsize="10,20">
              <v:shape style="position:absolute;left:6760;top:-892;width:10;height:20" coordorigin="6760,-892" coordsize="10,20" path="m6760,-873l6769,-873,6769,-892,6760,-892,6760,-873xe" filled="true" fillcolor="#000000" stroked="false">
                <v:path arrowok="t"/>
                <v:fill type="solid"/>
              </v:shape>
            </v:group>
            <v:group style="position:absolute;left:6760;top:-873;width:10;height:20" coordorigin="6760,-873" coordsize="10,20">
              <v:shape style="position:absolute;left:6760;top:-873;width:10;height:20" coordorigin="6760,-873" coordsize="10,20" path="m6760,-854l6769,-854,6769,-873,6760,-873,6760,-854xe" filled="true" fillcolor="#000000" stroked="false">
                <v:path arrowok="t"/>
                <v:fill type="solid"/>
              </v:shape>
            </v:group>
            <v:group style="position:absolute;left:6760;top:-854;width:10;height:20" coordorigin="6760,-854" coordsize="10,20">
              <v:shape style="position:absolute;left:6760;top:-854;width:10;height:20" coordorigin="6760,-854" coordsize="10,20" path="m6760,-835l6769,-835,6769,-854,6760,-854,6760,-835xe" filled="true" fillcolor="#000000" stroked="false">
                <v:path arrowok="t"/>
                <v:fill type="solid"/>
              </v:shape>
            </v:group>
            <v:group style="position:absolute;left:6760;top:-835;width:10;height:20" coordorigin="6760,-835" coordsize="10,20">
              <v:shape style="position:absolute;left:6760;top:-835;width:10;height:20" coordorigin="6760,-835" coordsize="10,20" path="m6760,-816l6769,-816,6769,-835,6760,-835,6760,-816xe" filled="true" fillcolor="#000000" stroked="false">
                <v:path arrowok="t"/>
                <v:fill type="solid"/>
              </v:shape>
            </v:group>
            <v:group style="position:absolute;left:6760;top:-816;width:10;height:20" coordorigin="6760,-816" coordsize="10,20">
              <v:shape style="position:absolute;left:6760;top:-816;width:10;height:20" coordorigin="6760,-816" coordsize="10,20" path="m6760,-796l6769,-796,6769,-816,6760,-816,6760,-796xe" filled="true" fillcolor="#000000" stroked="false">
                <v:path arrowok="t"/>
                <v:fill type="solid"/>
              </v:shape>
            </v:group>
            <v:group style="position:absolute;left:6760;top:-796;width:10;height:20" coordorigin="6760,-796" coordsize="10,20">
              <v:shape style="position:absolute;left:6760;top:-796;width:10;height:20" coordorigin="6760,-796" coordsize="10,20" path="m6760,-777l6769,-777,6769,-796,6760,-796,6760,-777xe" filled="true" fillcolor="#000000" stroked="false">
                <v:path arrowok="t"/>
                <v:fill type="solid"/>
              </v:shape>
            </v:group>
            <v:group style="position:absolute;left:6760;top:-777;width:10;height:20" coordorigin="6760,-777" coordsize="10,20">
              <v:shape style="position:absolute;left:6760;top:-777;width:10;height:20" coordorigin="6760,-777" coordsize="10,20" path="m6760,-758l6769,-758,6769,-777,6760,-777,6760,-758xe" filled="true" fillcolor="#000000" stroked="false">
                <v:path arrowok="t"/>
                <v:fill type="solid"/>
              </v:shape>
            </v:group>
            <v:group style="position:absolute;left:6760;top:-758;width:10;height:20" coordorigin="6760,-758" coordsize="10,20">
              <v:shape style="position:absolute;left:6760;top:-758;width:10;height:20" coordorigin="6760,-758" coordsize="10,20" path="m6760,-739l6769,-739,6769,-758,6760,-758,6760,-739xe" filled="true" fillcolor="#000000" stroked="false">
                <v:path arrowok="t"/>
                <v:fill type="solid"/>
              </v:shape>
            </v:group>
            <v:group style="position:absolute;left:6760;top:-739;width:10;height:20" coordorigin="6760,-739" coordsize="10,20">
              <v:shape style="position:absolute;left:6760;top:-739;width:10;height:20" coordorigin="6760,-739" coordsize="10,20" path="m6760,-720l6769,-720,6769,-739,6760,-739,6760,-720xe" filled="true" fillcolor="#000000" stroked="false">
                <v:path arrowok="t"/>
                <v:fill type="solid"/>
              </v:shape>
            </v:group>
            <v:group style="position:absolute;left:6760;top:-720;width:10;height:20" coordorigin="6760,-720" coordsize="10,20">
              <v:shape style="position:absolute;left:6760;top:-720;width:10;height:20" coordorigin="6760,-720" coordsize="10,20" path="m6760,-700l6769,-700,6769,-720,6760,-720,6760,-700xe" filled="true" fillcolor="#000000" stroked="false">
                <v:path arrowok="t"/>
                <v:fill type="solid"/>
              </v:shape>
            </v:group>
            <v:group style="position:absolute;left:6760;top:-700;width:10;height:20" coordorigin="6760,-700" coordsize="10,20">
              <v:shape style="position:absolute;left:6760;top:-700;width:10;height:20" coordorigin="6760,-700" coordsize="10,20" path="m6760,-681l6769,-681,6769,-700,6760,-700,6760,-681xe" filled="true" fillcolor="#000000" stroked="false">
                <v:path arrowok="t"/>
                <v:fill type="solid"/>
              </v:shape>
            </v:group>
            <v:group style="position:absolute;left:6760;top:-681;width:10;height:20" coordorigin="6760,-681" coordsize="10,20">
              <v:shape style="position:absolute;left:6760;top:-681;width:10;height:20" coordorigin="6760,-681" coordsize="10,20" path="m6760,-662l6769,-662,6769,-681,6760,-681,6760,-662xe" filled="true" fillcolor="#000000" stroked="false">
                <v:path arrowok="t"/>
                <v:fill type="solid"/>
              </v:shape>
            </v:group>
            <v:group style="position:absolute;left:6760;top:-662;width:10;height:20" coordorigin="6760,-662" coordsize="10,20">
              <v:shape style="position:absolute;left:6760;top:-662;width:10;height:20" coordorigin="6760,-662" coordsize="10,20" path="m6760,-643l6769,-643,6769,-662,6760,-662,6760,-643xe" filled="true" fillcolor="#000000" stroked="false">
                <v:path arrowok="t"/>
                <v:fill type="solid"/>
              </v:shape>
            </v:group>
            <v:group style="position:absolute;left:6760;top:-643;width:10;height:20" coordorigin="6760,-643" coordsize="10,20">
              <v:shape style="position:absolute;left:6760;top:-643;width:10;height:20" coordorigin="6760,-643" coordsize="10,20" path="m6760,-624l6769,-624,6769,-643,6760,-643,6760,-624xe" filled="true" fillcolor="#000000" stroked="false">
                <v:path arrowok="t"/>
                <v:fill type="solid"/>
              </v:shape>
            </v:group>
            <v:group style="position:absolute;left:6760;top:-624;width:10;height:20" coordorigin="6760,-624" coordsize="10,20">
              <v:shape style="position:absolute;left:6760;top:-624;width:10;height:20" coordorigin="6760,-624" coordsize="10,20" path="m6760,-604l6769,-604,6769,-624,6760,-624,6760,-604xe" filled="true" fillcolor="#000000" stroked="false">
                <v:path arrowok="t"/>
                <v:fill type="solid"/>
              </v:shape>
            </v:group>
            <v:group style="position:absolute;left:6760;top:-604;width:10;height:20" coordorigin="6760,-604" coordsize="10,20">
              <v:shape style="position:absolute;left:6760;top:-604;width:10;height:20" coordorigin="6760,-604" coordsize="10,20" path="m6760,-585l6769,-585,6769,-604,6760,-604,6760,-585xe" filled="true" fillcolor="#000000" stroked="false">
                <v:path arrowok="t"/>
                <v:fill type="solid"/>
              </v:shape>
            </v:group>
            <v:group style="position:absolute;left:6760;top:-585;width:10;height:20" coordorigin="6760,-585" coordsize="10,20">
              <v:shape style="position:absolute;left:6760;top:-585;width:10;height:20" coordorigin="6760,-585" coordsize="10,20" path="m6760,-566l6769,-566,6769,-585,6760,-585,6760,-566xe" filled="true" fillcolor="#000000" stroked="false">
                <v:path arrowok="t"/>
                <v:fill type="solid"/>
              </v:shape>
            </v:group>
            <v:group style="position:absolute;left:6760;top:-566;width:10;height:20" coordorigin="6760,-566" coordsize="10,20">
              <v:shape style="position:absolute;left:6760;top:-566;width:10;height:20" coordorigin="6760,-566" coordsize="10,20" path="m6760,-547l6769,-547,6769,-566,6760,-566,6760,-547xe" filled="true" fillcolor="#000000" stroked="false">
                <v:path arrowok="t"/>
                <v:fill type="solid"/>
              </v:shape>
            </v:group>
            <v:group style="position:absolute;left:6760;top:-547;width:10;height:20" coordorigin="6760,-547" coordsize="10,20">
              <v:shape style="position:absolute;left:6760;top:-547;width:10;height:20" coordorigin="6760,-547" coordsize="10,20" path="m6760,-528l6769,-528,6769,-547,6760,-547,6760,-528xe" filled="true" fillcolor="#000000" stroked="false">
                <v:path arrowok="t"/>
                <v:fill type="solid"/>
              </v:shape>
            </v:group>
            <v:group style="position:absolute;left:6760;top:-528;width:10;height:20" coordorigin="6760,-528" coordsize="10,20">
              <v:shape style="position:absolute;left:6760;top:-528;width:10;height:20" coordorigin="6760,-528" coordsize="10,20" path="m6760,-508l6769,-508,6769,-528,6760,-528,6760,-508xe" filled="true" fillcolor="#000000" stroked="false">
                <v:path arrowok="t"/>
                <v:fill type="solid"/>
              </v:shape>
            </v:group>
            <v:group style="position:absolute;left:8493;top:-892;width:10;height:20" coordorigin="8493,-892" coordsize="10,20">
              <v:shape style="position:absolute;left:8493;top:-892;width:10;height:20" coordorigin="8493,-892" coordsize="10,20" path="m8493,-873l8502,-873,8502,-892,8493,-892,8493,-873xe" filled="true" fillcolor="#000000" stroked="false">
                <v:path arrowok="t"/>
                <v:fill type="solid"/>
              </v:shape>
            </v:group>
            <v:group style="position:absolute;left:8493;top:-873;width:10;height:20" coordorigin="8493,-873" coordsize="10,20">
              <v:shape style="position:absolute;left:8493;top:-873;width:10;height:20" coordorigin="8493,-873" coordsize="10,20" path="m8493,-854l8502,-854,8502,-873,8493,-873,8493,-854xe" filled="true" fillcolor="#000000" stroked="false">
                <v:path arrowok="t"/>
                <v:fill type="solid"/>
              </v:shape>
            </v:group>
            <v:group style="position:absolute;left:8493;top:-854;width:10;height:20" coordorigin="8493,-854" coordsize="10,20">
              <v:shape style="position:absolute;left:8493;top:-854;width:10;height:20" coordorigin="8493,-854" coordsize="10,20" path="m8493,-835l8502,-835,8502,-854,8493,-854,8493,-835xe" filled="true" fillcolor="#000000" stroked="false">
                <v:path arrowok="t"/>
                <v:fill type="solid"/>
              </v:shape>
            </v:group>
            <v:group style="position:absolute;left:8493;top:-835;width:10;height:20" coordorigin="8493,-835" coordsize="10,20">
              <v:shape style="position:absolute;left:8493;top:-835;width:10;height:20" coordorigin="8493,-835" coordsize="10,20" path="m8493,-816l8502,-816,8502,-835,8493,-835,8493,-816xe" filled="true" fillcolor="#000000" stroked="false">
                <v:path arrowok="t"/>
                <v:fill type="solid"/>
              </v:shape>
            </v:group>
            <v:group style="position:absolute;left:8493;top:-816;width:10;height:20" coordorigin="8493,-816" coordsize="10,20">
              <v:shape style="position:absolute;left:8493;top:-816;width:10;height:20" coordorigin="8493,-816" coordsize="10,20" path="m8493,-796l8502,-796,8502,-816,8493,-816,8493,-796xe" filled="true" fillcolor="#000000" stroked="false">
                <v:path arrowok="t"/>
                <v:fill type="solid"/>
              </v:shape>
            </v:group>
            <v:group style="position:absolute;left:8493;top:-796;width:10;height:20" coordorigin="8493,-796" coordsize="10,20">
              <v:shape style="position:absolute;left:8493;top:-796;width:10;height:20" coordorigin="8493,-796" coordsize="10,20" path="m8493,-777l8502,-777,8502,-796,8493,-796,8493,-777xe" filled="true" fillcolor="#000000" stroked="false">
                <v:path arrowok="t"/>
                <v:fill type="solid"/>
              </v:shape>
            </v:group>
            <v:group style="position:absolute;left:8493;top:-777;width:10;height:20" coordorigin="8493,-777" coordsize="10,20">
              <v:shape style="position:absolute;left:8493;top:-777;width:10;height:20" coordorigin="8493,-777" coordsize="10,20" path="m8493,-758l8502,-758,8502,-777,8493,-777,8493,-758xe" filled="true" fillcolor="#000000" stroked="false">
                <v:path arrowok="t"/>
                <v:fill type="solid"/>
              </v:shape>
            </v:group>
            <v:group style="position:absolute;left:8493;top:-758;width:10;height:20" coordorigin="8493,-758" coordsize="10,20">
              <v:shape style="position:absolute;left:8493;top:-758;width:10;height:20" coordorigin="8493,-758" coordsize="10,20" path="m8493,-739l8502,-739,8502,-758,8493,-758,8493,-739xe" filled="true" fillcolor="#000000" stroked="false">
                <v:path arrowok="t"/>
                <v:fill type="solid"/>
              </v:shape>
            </v:group>
            <v:group style="position:absolute;left:8493;top:-739;width:10;height:20" coordorigin="8493,-739" coordsize="10,20">
              <v:shape style="position:absolute;left:8493;top:-739;width:10;height:20" coordorigin="8493,-739" coordsize="10,20" path="m8493,-720l8502,-720,8502,-739,8493,-739,8493,-720xe" filled="true" fillcolor="#000000" stroked="false">
                <v:path arrowok="t"/>
                <v:fill type="solid"/>
              </v:shape>
            </v:group>
            <v:group style="position:absolute;left:8493;top:-720;width:10;height:20" coordorigin="8493,-720" coordsize="10,20">
              <v:shape style="position:absolute;left:8493;top:-720;width:10;height:20" coordorigin="8493,-720" coordsize="10,20" path="m8493,-700l8502,-700,8502,-720,8493,-720,8493,-700xe" filled="true" fillcolor="#000000" stroked="false">
                <v:path arrowok="t"/>
                <v:fill type="solid"/>
              </v:shape>
            </v:group>
            <v:group style="position:absolute;left:8493;top:-700;width:10;height:20" coordorigin="8493,-700" coordsize="10,20">
              <v:shape style="position:absolute;left:8493;top:-700;width:10;height:20" coordorigin="8493,-700" coordsize="10,20" path="m8493,-681l8502,-681,8502,-700,8493,-700,8493,-681xe" filled="true" fillcolor="#000000" stroked="false">
                <v:path arrowok="t"/>
                <v:fill type="solid"/>
              </v:shape>
            </v:group>
            <v:group style="position:absolute;left:8493;top:-681;width:10;height:20" coordorigin="8493,-681" coordsize="10,20">
              <v:shape style="position:absolute;left:8493;top:-681;width:10;height:20" coordorigin="8493,-681" coordsize="10,20" path="m8493,-662l8502,-662,8502,-681,8493,-681,8493,-662xe" filled="true" fillcolor="#000000" stroked="false">
                <v:path arrowok="t"/>
                <v:fill type="solid"/>
              </v:shape>
            </v:group>
            <v:group style="position:absolute;left:8493;top:-662;width:10;height:20" coordorigin="8493,-662" coordsize="10,20">
              <v:shape style="position:absolute;left:8493;top:-662;width:10;height:20" coordorigin="8493,-662" coordsize="10,20" path="m8493,-643l8502,-643,8502,-662,8493,-662,8493,-643xe" filled="true" fillcolor="#000000" stroked="false">
                <v:path arrowok="t"/>
                <v:fill type="solid"/>
              </v:shape>
            </v:group>
            <v:group style="position:absolute;left:8493;top:-643;width:10;height:20" coordorigin="8493,-643" coordsize="10,20">
              <v:shape style="position:absolute;left:8493;top:-643;width:10;height:20" coordorigin="8493,-643" coordsize="10,20" path="m8493,-624l8502,-624,8502,-643,8493,-643,8493,-624xe" filled="true" fillcolor="#000000" stroked="false">
                <v:path arrowok="t"/>
                <v:fill type="solid"/>
              </v:shape>
            </v:group>
            <v:group style="position:absolute;left:8493;top:-624;width:10;height:20" coordorigin="8493,-624" coordsize="10,20">
              <v:shape style="position:absolute;left:8493;top:-624;width:10;height:20" coordorigin="8493,-624" coordsize="10,20" path="m8493,-604l8502,-604,8502,-624,8493,-624,8493,-604xe" filled="true" fillcolor="#000000" stroked="false">
                <v:path arrowok="t"/>
                <v:fill type="solid"/>
              </v:shape>
            </v:group>
            <v:group style="position:absolute;left:8493;top:-604;width:10;height:20" coordorigin="8493,-604" coordsize="10,20">
              <v:shape style="position:absolute;left:8493;top:-604;width:10;height:20" coordorigin="8493,-604" coordsize="10,20" path="m8493,-585l8502,-585,8502,-604,8493,-604,8493,-585xe" filled="true" fillcolor="#000000" stroked="false">
                <v:path arrowok="t"/>
                <v:fill type="solid"/>
              </v:shape>
            </v:group>
            <v:group style="position:absolute;left:8493;top:-585;width:10;height:20" coordorigin="8493,-585" coordsize="10,20">
              <v:shape style="position:absolute;left:8493;top:-585;width:10;height:20" coordorigin="8493,-585" coordsize="10,20" path="m8493,-566l8502,-566,8502,-585,8493,-585,8493,-566xe" filled="true" fillcolor="#000000" stroked="false">
                <v:path arrowok="t"/>
                <v:fill type="solid"/>
              </v:shape>
            </v:group>
            <v:group style="position:absolute;left:8493;top:-566;width:10;height:20" coordorigin="8493,-566" coordsize="10,20">
              <v:shape style="position:absolute;left:8493;top:-566;width:10;height:20" coordorigin="8493,-566" coordsize="10,20" path="m8493,-547l8502,-547,8502,-566,8493,-566,8493,-547xe" filled="true" fillcolor="#000000" stroked="false">
                <v:path arrowok="t"/>
                <v:fill type="solid"/>
              </v:shape>
            </v:group>
            <v:group style="position:absolute;left:8493;top:-547;width:10;height:20" coordorigin="8493,-547" coordsize="10,20">
              <v:shape style="position:absolute;left:8493;top:-547;width:10;height:20" coordorigin="8493,-547" coordsize="10,20" path="m8493,-528l8502,-528,8502,-547,8493,-547,8493,-528xe" filled="true" fillcolor="#000000" stroked="false">
                <v:path arrowok="t"/>
                <v:fill type="solid"/>
              </v:shape>
            </v:group>
            <v:group style="position:absolute;left:8493;top:-528;width:10;height:20" coordorigin="8493,-528" coordsize="10,20">
              <v:shape style="position:absolute;left:8493;top:-528;width:10;height:20" coordorigin="8493,-528" coordsize="10,20" path="m8493,-508l8502,-508,8502,-528,8493,-528,8493,-508xe" filled="true" fillcolor="#000000" stroked="false">
                <v:path arrowok="t"/>
                <v:fill type="solid"/>
              </v:shape>
              <v:shape style="position:absolute;left:1690;top:-604;width:1634;height:108" type="#_x0000_t75" stroked="false">
                <v:imagedata r:id="rId586" o:title=""/>
              </v:shape>
              <v:shape style="position:absolute;left:3300;top:-508;width:1748;height:12" type="#_x0000_t75" stroked="false">
                <v:imagedata r:id="rId587" o:title=""/>
              </v:shape>
              <v:shape style="position:absolute;left:5034;top:-508;width:1736;height:12" type="#_x0000_t75" stroked="false">
                <v:imagedata r:id="rId576" o:title=""/>
              </v:shape>
              <v:shape style="position:absolute;left:6755;top:-508;width:1747;height:12" type="#_x0000_t75" stroked="false">
                <v:imagedata r:id="rId588" o:title=""/>
              </v:shape>
              <v:shape style="position:absolute;left:8488;top:-506;width:1731;height:10" type="#_x0000_t75" stroked="false">
                <v:imagedata r:id="rId578" o:title=""/>
              </v:shape>
            </v:group>
            <v:group style="position:absolute;left:5039;top:-496;width:10;height:20" coordorigin="5039,-496" coordsize="10,20">
              <v:shape style="position:absolute;left:5039;top:-496;width:10;height:20" coordorigin="5039,-496" coordsize="10,20" path="m5039,-477l5048,-477,5048,-496,5039,-496,5039,-477xe" filled="true" fillcolor="#000000" stroked="false">
                <v:path arrowok="t"/>
                <v:fill type="solid"/>
              </v:shape>
            </v:group>
            <v:group style="position:absolute;left:5039;top:-477;width:10;height:20" coordorigin="5039,-477" coordsize="10,20">
              <v:shape style="position:absolute;left:5039;top:-477;width:10;height:20" coordorigin="5039,-477" coordsize="10,20" path="m5039,-458l5048,-458,5048,-477,5039,-477,5039,-458xe" filled="true" fillcolor="#000000" stroked="false">
                <v:path arrowok="t"/>
                <v:fill type="solid"/>
              </v:shape>
            </v:group>
            <v:group style="position:absolute;left:5039;top:-458;width:10;height:20" coordorigin="5039,-458" coordsize="10,20">
              <v:shape style="position:absolute;left:5039;top:-458;width:10;height:20" coordorigin="5039,-458" coordsize="10,20" path="m5039,-439l5048,-439,5048,-458,5039,-458,5039,-439xe" filled="true" fillcolor="#000000" stroked="false">
                <v:path arrowok="t"/>
                <v:fill type="solid"/>
              </v:shape>
            </v:group>
            <v:group style="position:absolute;left:5039;top:-439;width:10;height:20" coordorigin="5039,-439" coordsize="10,20">
              <v:shape style="position:absolute;left:5039;top:-439;width:10;height:20" coordorigin="5039,-439" coordsize="10,20" path="m5039,-420l5048,-420,5048,-439,5039,-439,5039,-420xe" filled="true" fillcolor="#000000" stroked="false">
                <v:path arrowok="t"/>
                <v:fill type="solid"/>
              </v:shape>
            </v:group>
            <v:group style="position:absolute;left:5039;top:-420;width:10;height:20" coordorigin="5039,-420" coordsize="10,20">
              <v:shape style="position:absolute;left:5039;top:-420;width:10;height:20" coordorigin="5039,-420" coordsize="10,20" path="m5039,-400l5048,-400,5048,-420,5039,-420,5039,-400xe" filled="true" fillcolor="#000000" stroked="false">
                <v:path arrowok="t"/>
                <v:fill type="solid"/>
              </v:shape>
            </v:group>
            <v:group style="position:absolute;left:5039;top:-400;width:10;height:20" coordorigin="5039,-400" coordsize="10,20">
              <v:shape style="position:absolute;left:5039;top:-400;width:10;height:20" coordorigin="5039,-400" coordsize="10,20" path="m5039,-381l5048,-381,5048,-400,5039,-400,5039,-381xe" filled="true" fillcolor="#000000" stroked="false">
                <v:path arrowok="t"/>
                <v:fill type="solid"/>
              </v:shape>
            </v:group>
            <v:group style="position:absolute;left:5039;top:-381;width:10;height:20" coordorigin="5039,-381" coordsize="10,20">
              <v:shape style="position:absolute;left:5039;top:-381;width:10;height:20" coordorigin="5039,-381" coordsize="10,20" path="m5039,-362l5048,-362,5048,-381,5039,-381,5039,-362xe" filled="true" fillcolor="#000000" stroked="false">
                <v:path arrowok="t"/>
                <v:fill type="solid"/>
              </v:shape>
            </v:group>
            <v:group style="position:absolute;left:5039;top:-362;width:10;height:20" coordorigin="5039,-362" coordsize="10,20">
              <v:shape style="position:absolute;left:5039;top:-362;width:10;height:20" coordorigin="5039,-362" coordsize="10,20" path="m5039,-343l5048,-343,5048,-362,5039,-362,5039,-343xe" filled="true" fillcolor="#000000" stroked="false">
                <v:path arrowok="t"/>
                <v:fill type="solid"/>
              </v:shape>
            </v:group>
            <v:group style="position:absolute;left:5039;top:-343;width:10;height:20" coordorigin="5039,-343" coordsize="10,20">
              <v:shape style="position:absolute;left:5039;top:-343;width:10;height:20" coordorigin="5039,-343" coordsize="10,20" path="m5039,-324l5048,-324,5048,-343,5039,-343,5039,-324xe" filled="true" fillcolor="#000000" stroked="false">
                <v:path arrowok="t"/>
                <v:fill type="solid"/>
              </v:shape>
            </v:group>
            <v:group style="position:absolute;left:5039;top:-324;width:10;height:20" coordorigin="5039,-324" coordsize="10,20">
              <v:shape style="position:absolute;left:5039;top:-324;width:10;height:20" coordorigin="5039,-324" coordsize="10,20" path="m5039,-304l5048,-304,5048,-324,5039,-324,5039,-304xe" filled="true" fillcolor="#000000" stroked="false">
                <v:path arrowok="t"/>
                <v:fill type="solid"/>
              </v:shape>
            </v:group>
            <v:group style="position:absolute;left:5039;top:-304;width:10;height:20" coordorigin="5039,-304" coordsize="10,20">
              <v:shape style="position:absolute;left:5039;top:-304;width:10;height:20" coordorigin="5039,-304" coordsize="10,20" path="m5039,-285l5048,-285,5048,-304,5039,-304,5039,-285xe" filled="true" fillcolor="#000000" stroked="false">
                <v:path arrowok="t"/>
                <v:fill type="solid"/>
              </v:shape>
            </v:group>
            <v:group style="position:absolute;left:5039;top:-285;width:10;height:20" coordorigin="5039,-285" coordsize="10,20">
              <v:shape style="position:absolute;left:5039;top:-285;width:10;height:20" coordorigin="5039,-285" coordsize="10,20" path="m5039,-266l5048,-266,5048,-285,5039,-285,5039,-266xe" filled="true" fillcolor="#000000" stroked="false">
                <v:path arrowok="t"/>
                <v:fill type="solid"/>
              </v:shape>
            </v:group>
            <v:group style="position:absolute;left:5039;top:-266;width:10;height:20" coordorigin="5039,-266" coordsize="10,20">
              <v:shape style="position:absolute;left:5039;top:-266;width:10;height:20" coordorigin="5039,-266" coordsize="10,20" path="m5039,-247l5048,-247,5048,-266,5039,-266,5039,-247xe" filled="true" fillcolor="#000000" stroked="false">
                <v:path arrowok="t"/>
                <v:fill type="solid"/>
              </v:shape>
            </v:group>
            <v:group style="position:absolute;left:5039;top:-247;width:10;height:20" coordorigin="5039,-247" coordsize="10,20">
              <v:shape style="position:absolute;left:5039;top:-247;width:10;height:20" coordorigin="5039,-247" coordsize="10,20" path="m5039,-228l5048,-228,5048,-247,5039,-247,5039,-228xe" filled="true" fillcolor="#000000" stroked="false">
                <v:path arrowok="t"/>
                <v:fill type="solid"/>
              </v:shape>
            </v:group>
            <v:group style="position:absolute;left:5039;top:-228;width:10;height:20" coordorigin="5039,-228" coordsize="10,20">
              <v:shape style="position:absolute;left:5039;top:-228;width:10;height:20" coordorigin="5039,-228" coordsize="10,20" path="m5039,-208l5048,-208,5048,-228,5039,-228,5039,-208xe" filled="true" fillcolor="#000000" stroked="false">
                <v:path arrowok="t"/>
                <v:fill type="solid"/>
              </v:shape>
            </v:group>
            <v:group style="position:absolute;left:1676;top:-103;width:1630;height:2" coordorigin="1676,-103" coordsize="1630,2">
              <v:shape style="position:absolute;left:1676;top:-103;width:1630;height:2" coordorigin="1676,-103" coordsize="1630,0" path="m1676,-103l3305,-103e" filled="false" stroked="true" strokeweight=".48pt" strokecolor="#000000">
                <v:path arrowok="t"/>
              </v:shape>
            </v:group>
            <v:group style="position:absolute;left:3305;top:-132;width:10;height:20" coordorigin="3305,-132" coordsize="10,20">
              <v:shape style="position:absolute;left:3305;top:-132;width:10;height:20" coordorigin="3305,-132" coordsize="10,20" path="m3305,-112l3315,-112,3315,-132,3305,-132,3305,-112xe" filled="true" fillcolor="#000000" stroked="false">
                <v:path arrowok="t"/>
                <v:fill type="solid"/>
              </v:shape>
              <v:shape style="position:absolute;left:3305;top:-112;width:10;height:5" type="#_x0000_t75" stroked="false">
                <v:imagedata r:id="rId589" o:title=""/>
              </v:shape>
            </v:group>
            <v:group style="position:absolute;left:3305;top:-103;width:10;height:2" coordorigin="3305,-103" coordsize="10,2">
              <v:shape style="position:absolute;left:3305;top:-103;width:10;height:2" coordorigin="3305,-103" coordsize="10,0" path="m3305,-103l3315,-103e" filled="false" stroked="true" strokeweight=".48pt" strokecolor="#000000">
                <v:path arrowok="t"/>
              </v:shape>
            </v:group>
            <v:group style="position:absolute;left:3315;top:-103;width:1724;height:2" coordorigin="3315,-103" coordsize="1724,2">
              <v:shape style="position:absolute;left:3315;top:-103;width:1724;height:2" coordorigin="3315,-103" coordsize="1724,0" path="m3315,-103l5038,-103e" filled="false" stroked="true" strokeweight=".48pt" strokecolor="#000000">
                <v:path arrowok="t"/>
              </v:shape>
            </v:group>
            <v:group style="position:absolute;left:5039;top:-208;width:10;height:20" coordorigin="5039,-208" coordsize="10,20">
              <v:shape style="position:absolute;left:5039;top:-208;width:10;height:20" coordorigin="5039,-208" coordsize="10,20" path="m5039,-189l5048,-189,5048,-208,5039,-208,5039,-189xe" filled="true" fillcolor="#000000" stroked="false">
                <v:path arrowok="t"/>
                <v:fill type="solid"/>
              </v:shape>
            </v:group>
            <v:group style="position:absolute;left:5039;top:-189;width:10;height:20" coordorigin="5039,-189" coordsize="10,20">
              <v:shape style="position:absolute;left:5039;top:-189;width:10;height:20" coordorigin="5039,-189" coordsize="10,20" path="m5039,-170l5048,-170,5048,-189,5039,-189,5039,-170xe" filled="true" fillcolor="#000000" stroked="false">
                <v:path arrowok="t"/>
                <v:fill type="solid"/>
              </v:shape>
            </v:group>
            <v:group style="position:absolute;left:5039;top:-170;width:10;height:20" coordorigin="5039,-170" coordsize="10,20">
              <v:shape style="position:absolute;left:5039;top:-170;width:10;height:20" coordorigin="5039,-170" coordsize="10,20" path="m5039,-151l5048,-151,5048,-170,5039,-170,5039,-151xe" filled="true" fillcolor="#000000" stroked="false">
                <v:path arrowok="t"/>
                <v:fill type="solid"/>
              </v:shape>
            </v:group>
            <v:group style="position:absolute;left:5039;top:-151;width:10;height:20" coordorigin="5039,-151" coordsize="10,20">
              <v:shape style="position:absolute;left:5039;top:-151;width:10;height:20" coordorigin="5039,-151" coordsize="10,20" path="m5039,-132l5048,-132,5048,-151,5039,-151,5039,-132xe" filled="true" fillcolor="#000000" stroked="false">
                <v:path arrowok="t"/>
                <v:fill type="solid"/>
              </v:shape>
            </v:group>
            <v:group style="position:absolute;left:5039;top:-132;width:10;height:20" coordorigin="5039,-132" coordsize="10,20">
              <v:shape style="position:absolute;left:5039;top:-132;width:10;height:20" coordorigin="5039,-132" coordsize="10,20" path="m5039,-112l5048,-112,5048,-132,5039,-132,5039,-112xe" filled="true" fillcolor="#000000" stroked="false">
                <v:path arrowok="t"/>
                <v:fill type="solid"/>
              </v:shape>
              <v:shape style="position:absolute;left:5039;top:-112;width:10;height:5" type="#_x0000_t75" stroked="false">
                <v:imagedata r:id="rId589" o:title=""/>
              </v:shape>
            </v:group>
            <v:group style="position:absolute;left:5039;top:-103;width:10;height:2" coordorigin="5039,-103" coordsize="10,2">
              <v:shape style="position:absolute;left:5039;top:-103;width:10;height:2" coordorigin="5039,-103" coordsize="10,0" path="m5039,-103l5048,-103e" filled="false" stroked="true" strokeweight=".48pt" strokecolor="#000000">
                <v:path arrowok="t"/>
              </v:shape>
            </v:group>
            <v:group style="position:absolute;left:5048;top:-103;width:1712;height:2" coordorigin="5048,-103" coordsize="1712,2">
              <v:shape style="position:absolute;left:5048;top:-103;width:1712;height:2" coordorigin="5048,-103" coordsize="1712,0" path="m5048,-103l6760,-103e" filled="false" stroked="true" strokeweight=".48pt" strokecolor="#000000">
                <v:path arrowok="t"/>
              </v:shape>
            </v:group>
            <v:group style="position:absolute;left:6760;top:-496;width:10;height:20" coordorigin="6760,-496" coordsize="10,20">
              <v:shape style="position:absolute;left:6760;top:-496;width:10;height:20" coordorigin="6760,-496" coordsize="10,20" path="m6760,-477l6769,-477,6769,-496,6760,-496,6760,-477xe" filled="true" fillcolor="#000000" stroked="false">
                <v:path arrowok="t"/>
                <v:fill type="solid"/>
              </v:shape>
            </v:group>
            <v:group style="position:absolute;left:6760;top:-477;width:10;height:20" coordorigin="6760,-477" coordsize="10,20">
              <v:shape style="position:absolute;left:6760;top:-477;width:10;height:20" coordorigin="6760,-477" coordsize="10,20" path="m6760,-458l6769,-458,6769,-477,6760,-477,6760,-458xe" filled="true" fillcolor="#000000" stroked="false">
                <v:path arrowok="t"/>
                <v:fill type="solid"/>
              </v:shape>
            </v:group>
            <v:group style="position:absolute;left:6760;top:-458;width:10;height:20" coordorigin="6760,-458" coordsize="10,20">
              <v:shape style="position:absolute;left:6760;top:-458;width:10;height:20" coordorigin="6760,-458" coordsize="10,20" path="m6760,-439l6769,-439,6769,-458,6760,-458,6760,-439xe" filled="true" fillcolor="#000000" stroked="false">
                <v:path arrowok="t"/>
                <v:fill type="solid"/>
              </v:shape>
            </v:group>
            <v:group style="position:absolute;left:6760;top:-439;width:10;height:20" coordorigin="6760,-439" coordsize="10,20">
              <v:shape style="position:absolute;left:6760;top:-439;width:10;height:20" coordorigin="6760,-439" coordsize="10,20" path="m6760,-420l6769,-420,6769,-439,6760,-439,6760,-420xe" filled="true" fillcolor="#000000" stroked="false">
                <v:path arrowok="t"/>
                <v:fill type="solid"/>
              </v:shape>
            </v:group>
            <v:group style="position:absolute;left:6760;top:-420;width:10;height:20" coordorigin="6760,-420" coordsize="10,20">
              <v:shape style="position:absolute;left:6760;top:-420;width:10;height:20" coordorigin="6760,-420" coordsize="10,20" path="m6760,-400l6769,-400,6769,-420,6760,-420,6760,-400xe" filled="true" fillcolor="#000000" stroked="false">
                <v:path arrowok="t"/>
                <v:fill type="solid"/>
              </v:shape>
            </v:group>
            <v:group style="position:absolute;left:6760;top:-400;width:10;height:20" coordorigin="6760,-400" coordsize="10,20">
              <v:shape style="position:absolute;left:6760;top:-400;width:10;height:20" coordorigin="6760,-400" coordsize="10,20" path="m6760,-381l6769,-381,6769,-400,6760,-400,6760,-381xe" filled="true" fillcolor="#000000" stroked="false">
                <v:path arrowok="t"/>
                <v:fill type="solid"/>
              </v:shape>
            </v:group>
            <v:group style="position:absolute;left:6760;top:-381;width:10;height:20" coordorigin="6760,-381" coordsize="10,20">
              <v:shape style="position:absolute;left:6760;top:-381;width:10;height:20" coordorigin="6760,-381" coordsize="10,20" path="m6760,-362l6769,-362,6769,-381,6760,-381,6760,-362xe" filled="true" fillcolor="#000000" stroked="false">
                <v:path arrowok="t"/>
                <v:fill type="solid"/>
              </v:shape>
            </v:group>
            <v:group style="position:absolute;left:6760;top:-362;width:10;height:20" coordorigin="6760,-362" coordsize="10,20">
              <v:shape style="position:absolute;left:6760;top:-362;width:10;height:20" coordorigin="6760,-362" coordsize="10,20" path="m6760,-343l6769,-343,6769,-362,6760,-362,6760,-343xe" filled="true" fillcolor="#000000" stroked="false">
                <v:path arrowok="t"/>
                <v:fill type="solid"/>
              </v:shape>
            </v:group>
            <v:group style="position:absolute;left:6760;top:-343;width:10;height:20" coordorigin="6760,-343" coordsize="10,20">
              <v:shape style="position:absolute;left:6760;top:-343;width:10;height:20" coordorigin="6760,-343" coordsize="10,20" path="m6760,-324l6769,-324,6769,-343,6760,-343,6760,-324xe" filled="true" fillcolor="#000000" stroked="false">
                <v:path arrowok="t"/>
                <v:fill type="solid"/>
              </v:shape>
            </v:group>
            <v:group style="position:absolute;left:6760;top:-324;width:10;height:20" coordorigin="6760,-324" coordsize="10,20">
              <v:shape style="position:absolute;left:6760;top:-324;width:10;height:20" coordorigin="6760,-324" coordsize="10,20" path="m6760,-304l6769,-304,6769,-324,6760,-324,6760,-304xe" filled="true" fillcolor="#000000" stroked="false">
                <v:path arrowok="t"/>
                <v:fill type="solid"/>
              </v:shape>
            </v:group>
            <v:group style="position:absolute;left:6760;top:-304;width:10;height:20" coordorigin="6760,-304" coordsize="10,20">
              <v:shape style="position:absolute;left:6760;top:-304;width:10;height:20" coordorigin="6760,-304" coordsize="10,20" path="m6760,-285l6769,-285,6769,-304,6760,-304,6760,-285xe" filled="true" fillcolor="#000000" stroked="false">
                <v:path arrowok="t"/>
                <v:fill type="solid"/>
              </v:shape>
            </v:group>
            <v:group style="position:absolute;left:6760;top:-285;width:10;height:20" coordorigin="6760,-285" coordsize="10,20">
              <v:shape style="position:absolute;left:6760;top:-285;width:10;height:20" coordorigin="6760,-285" coordsize="10,20" path="m6760,-266l6769,-266,6769,-285,6760,-285,6760,-266xe" filled="true" fillcolor="#000000" stroked="false">
                <v:path arrowok="t"/>
                <v:fill type="solid"/>
              </v:shape>
            </v:group>
            <v:group style="position:absolute;left:6760;top:-266;width:10;height:20" coordorigin="6760,-266" coordsize="10,20">
              <v:shape style="position:absolute;left:6760;top:-266;width:10;height:20" coordorigin="6760,-266" coordsize="10,20" path="m6760,-247l6769,-247,6769,-266,6760,-266,6760,-247xe" filled="true" fillcolor="#000000" stroked="false">
                <v:path arrowok="t"/>
                <v:fill type="solid"/>
              </v:shape>
            </v:group>
            <v:group style="position:absolute;left:6760;top:-247;width:10;height:20" coordorigin="6760,-247" coordsize="10,20">
              <v:shape style="position:absolute;left:6760;top:-247;width:10;height:20" coordorigin="6760,-247" coordsize="10,20" path="m6760,-228l6769,-228,6769,-247,6760,-247,6760,-228xe" filled="true" fillcolor="#000000" stroked="false">
                <v:path arrowok="t"/>
                <v:fill type="solid"/>
              </v:shape>
            </v:group>
            <v:group style="position:absolute;left:6760;top:-228;width:10;height:20" coordorigin="6760,-228" coordsize="10,20">
              <v:shape style="position:absolute;left:6760;top:-228;width:10;height:20" coordorigin="6760,-228" coordsize="10,20" path="m6760,-208l6769,-208,6769,-228,6760,-228,6760,-208xe" filled="true" fillcolor="#000000" stroked="false">
                <v:path arrowok="t"/>
                <v:fill type="solid"/>
              </v:shape>
            </v:group>
            <v:group style="position:absolute;left:6760;top:-208;width:10;height:20" coordorigin="6760,-208" coordsize="10,20">
              <v:shape style="position:absolute;left:6760;top:-208;width:10;height:20" coordorigin="6760,-208" coordsize="10,20" path="m6760,-189l6769,-189,6769,-208,6760,-208,6760,-189xe" filled="true" fillcolor="#000000" stroked="false">
                <v:path arrowok="t"/>
                <v:fill type="solid"/>
              </v:shape>
            </v:group>
            <v:group style="position:absolute;left:6760;top:-189;width:10;height:20" coordorigin="6760,-189" coordsize="10,20">
              <v:shape style="position:absolute;left:6760;top:-189;width:10;height:20" coordorigin="6760,-189" coordsize="10,20" path="m6760,-170l6769,-170,6769,-189,6760,-189,6760,-170xe" filled="true" fillcolor="#000000" stroked="false">
                <v:path arrowok="t"/>
                <v:fill type="solid"/>
              </v:shape>
            </v:group>
            <v:group style="position:absolute;left:6760;top:-170;width:10;height:20" coordorigin="6760,-170" coordsize="10,20">
              <v:shape style="position:absolute;left:6760;top:-170;width:10;height:20" coordorigin="6760,-170" coordsize="10,20" path="m6760,-151l6769,-151,6769,-170,6760,-170,6760,-151xe" filled="true" fillcolor="#000000" stroked="false">
                <v:path arrowok="t"/>
                <v:fill type="solid"/>
              </v:shape>
            </v:group>
            <v:group style="position:absolute;left:6760;top:-151;width:10;height:20" coordorigin="6760,-151" coordsize="10,20">
              <v:shape style="position:absolute;left:6760;top:-151;width:10;height:20" coordorigin="6760,-151" coordsize="10,20" path="m6760,-132l6769,-132,6769,-151,6760,-151,6760,-132xe" filled="true" fillcolor="#000000" stroked="false">
                <v:path arrowok="t"/>
                <v:fill type="solid"/>
              </v:shape>
            </v:group>
            <v:group style="position:absolute;left:6760;top:-132;width:10;height:20" coordorigin="6760,-132" coordsize="10,20">
              <v:shape style="position:absolute;left:6760;top:-132;width:10;height:20" coordorigin="6760,-132" coordsize="10,20" path="m6760,-112l6769,-112,6769,-132,6760,-132,6760,-112xe" filled="true" fillcolor="#000000" stroked="false">
                <v:path arrowok="t"/>
                <v:fill type="solid"/>
              </v:shape>
              <v:shape style="position:absolute;left:6760;top:-112;width:10;height:5" type="#_x0000_t75" stroked="false">
                <v:imagedata r:id="rId589" o:title=""/>
              </v:shape>
            </v:group>
            <v:group style="position:absolute;left:6760;top:-103;width:10;height:2" coordorigin="6760,-103" coordsize="10,2">
              <v:shape style="position:absolute;left:6760;top:-103;width:10;height:2" coordorigin="6760,-103" coordsize="10,0" path="m6760,-103l6769,-103e" filled="false" stroked="true" strokeweight=".48pt" strokecolor="#000000">
                <v:path arrowok="t"/>
              </v:shape>
            </v:group>
            <v:group style="position:absolute;left:6769;top:-103;width:1724;height:2" coordorigin="6769,-103" coordsize="1724,2">
              <v:shape style="position:absolute;left:6769;top:-103;width:1724;height:2" coordorigin="6769,-103" coordsize="1724,0" path="m6769,-103l8493,-103e" filled="false" stroked="true" strokeweight=".48pt" strokecolor="#000000">
                <v:path arrowok="t"/>
              </v:shape>
            </v:group>
            <v:group style="position:absolute;left:8493;top:-496;width:10;height:20" coordorigin="8493,-496" coordsize="10,20">
              <v:shape style="position:absolute;left:8493;top:-496;width:10;height:20" coordorigin="8493,-496" coordsize="10,20" path="m8493,-477l8502,-477,8502,-496,8493,-496,8493,-477xe" filled="true" fillcolor="#000000" stroked="false">
                <v:path arrowok="t"/>
                <v:fill type="solid"/>
              </v:shape>
            </v:group>
            <v:group style="position:absolute;left:8493;top:-477;width:10;height:20" coordorigin="8493,-477" coordsize="10,20">
              <v:shape style="position:absolute;left:8493;top:-477;width:10;height:20" coordorigin="8493,-477" coordsize="10,20" path="m8493,-458l8502,-458,8502,-477,8493,-477,8493,-458xe" filled="true" fillcolor="#000000" stroked="false">
                <v:path arrowok="t"/>
                <v:fill type="solid"/>
              </v:shape>
            </v:group>
            <v:group style="position:absolute;left:8493;top:-458;width:10;height:20" coordorigin="8493,-458" coordsize="10,20">
              <v:shape style="position:absolute;left:8493;top:-458;width:10;height:20" coordorigin="8493,-458" coordsize="10,20" path="m8493,-439l8502,-439,8502,-458,8493,-458,8493,-439xe" filled="true" fillcolor="#000000" stroked="false">
                <v:path arrowok="t"/>
                <v:fill type="solid"/>
              </v:shape>
            </v:group>
            <v:group style="position:absolute;left:8493;top:-439;width:10;height:20" coordorigin="8493,-439" coordsize="10,20">
              <v:shape style="position:absolute;left:8493;top:-439;width:10;height:20" coordorigin="8493,-439" coordsize="10,20" path="m8493,-420l8502,-420,8502,-439,8493,-439,8493,-420xe" filled="true" fillcolor="#000000" stroked="false">
                <v:path arrowok="t"/>
                <v:fill type="solid"/>
              </v:shape>
            </v:group>
            <v:group style="position:absolute;left:8493;top:-420;width:10;height:20" coordorigin="8493,-420" coordsize="10,20">
              <v:shape style="position:absolute;left:8493;top:-420;width:10;height:20" coordorigin="8493,-420" coordsize="10,20" path="m8493,-400l8502,-400,8502,-420,8493,-420,8493,-400xe" filled="true" fillcolor="#000000" stroked="false">
                <v:path arrowok="t"/>
                <v:fill type="solid"/>
              </v:shape>
            </v:group>
            <v:group style="position:absolute;left:8493;top:-400;width:10;height:20" coordorigin="8493,-400" coordsize="10,20">
              <v:shape style="position:absolute;left:8493;top:-400;width:10;height:20" coordorigin="8493,-400" coordsize="10,20" path="m8493,-381l8502,-381,8502,-400,8493,-400,8493,-381xe" filled="true" fillcolor="#000000" stroked="false">
                <v:path arrowok="t"/>
                <v:fill type="solid"/>
              </v:shape>
            </v:group>
            <v:group style="position:absolute;left:8493;top:-381;width:10;height:20" coordorigin="8493,-381" coordsize="10,20">
              <v:shape style="position:absolute;left:8493;top:-381;width:10;height:20" coordorigin="8493,-381" coordsize="10,20" path="m8493,-362l8502,-362,8502,-381,8493,-381,8493,-362xe" filled="true" fillcolor="#000000" stroked="false">
                <v:path arrowok="t"/>
                <v:fill type="solid"/>
              </v:shape>
            </v:group>
            <v:group style="position:absolute;left:8493;top:-362;width:10;height:20" coordorigin="8493,-362" coordsize="10,20">
              <v:shape style="position:absolute;left:8493;top:-362;width:10;height:20" coordorigin="8493,-362" coordsize="10,20" path="m8493,-343l8502,-343,8502,-362,8493,-362,8493,-343xe" filled="true" fillcolor="#000000" stroked="false">
                <v:path arrowok="t"/>
                <v:fill type="solid"/>
              </v:shape>
            </v:group>
            <v:group style="position:absolute;left:8493;top:-343;width:10;height:20" coordorigin="8493,-343" coordsize="10,20">
              <v:shape style="position:absolute;left:8493;top:-343;width:10;height:20" coordorigin="8493,-343" coordsize="10,20" path="m8493,-324l8502,-324,8502,-343,8493,-343,8493,-324xe" filled="true" fillcolor="#000000" stroked="false">
                <v:path arrowok="t"/>
                <v:fill type="solid"/>
              </v:shape>
            </v:group>
            <v:group style="position:absolute;left:8493;top:-324;width:10;height:20" coordorigin="8493,-324" coordsize="10,20">
              <v:shape style="position:absolute;left:8493;top:-324;width:10;height:20" coordorigin="8493,-324" coordsize="10,20" path="m8493,-304l8502,-304,8502,-324,8493,-324,8493,-304xe" filled="true" fillcolor="#000000" stroked="false">
                <v:path arrowok="t"/>
                <v:fill type="solid"/>
              </v:shape>
            </v:group>
            <v:group style="position:absolute;left:8493;top:-304;width:10;height:20" coordorigin="8493,-304" coordsize="10,20">
              <v:shape style="position:absolute;left:8493;top:-304;width:10;height:20" coordorigin="8493,-304" coordsize="10,20" path="m8493,-285l8502,-285,8502,-304,8493,-304,8493,-285xe" filled="true" fillcolor="#000000" stroked="false">
                <v:path arrowok="t"/>
                <v:fill type="solid"/>
              </v:shape>
            </v:group>
            <v:group style="position:absolute;left:8493;top:-285;width:10;height:20" coordorigin="8493,-285" coordsize="10,20">
              <v:shape style="position:absolute;left:8493;top:-285;width:10;height:20" coordorigin="8493,-285" coordsize="10,20" path="m8493,-266l8502,-266,8502,-285,8493,-285,8493,-266xe" filled="true" fillcolor="#000000" stroked="false">
                <v:path arrowok="t"/>
                <v:fill type="solid"/>
              </v:shape>
            </v:group>
            <v:group style="position:absolute;left:8493;top:-266;width:10;height:20" coordorigin="8493,-266" coordsize="10,20">
              <v:shape style="position:absolute;left:8493;top:-266;width:10;height:20" coordorigin="8493,-266" coordsize="10,20" path="m8493,-247l8502,-247,8502,-266,8493,-266,8493,-247xe" filled="true" fillcolor="#000000" stroked="false">
                <v:path arrowok="t"/>
                <v:fill type="solid"/>
              </v:shape>
            </v:group>
            <v:group style="position:absolute;left:8493;top:-247;width:10;height:20" coordorigin="8493,-247" coordsize="10,20">
              <v:shape style="position:absolute;left:8493;top:-247;width:10;height:20" coordorigin="8493,-247" coordsize="10,20" path="m8493,-228l8502,-228,8502,-247,8493,-247,8493,-228xe" filled="true" fillcolor="#000000" stroked="false">
                <v:path arrowok="t"/>
                <v:fill type="solid"/>
              </v:shape>
            </v:group>
            <v:group style="position:absolute;left:8493;top:-228;width:10;height:20" coordorigin="8493,-228" coordsize="10,20">
              <v:shape style="position:absolute;left:8493;top:-228;width:10;height:20" coordorigin="8493,-228" coordsize="10,20" path="m8493,-208l8502,-208,8502,-228,8493,-228,8493,-208xe" filled="true" fillcolor="#000000" stroked="false">
                <v:path arrowok="t"/>
                <v:fill type="solid"/>
              </v:shape>
            </v:group>
            <v:group style="position:absolute;left:8493;top:-208;width:10;height:20" coordorigin="8493,-208" coordsize="10,20">
              <v:shape style="position:absolute;left:8493;top:-208;width:10;height:20" coordorigin="8493,-208" coordsize="10,20" path="m8493,-189l8502,-189,8502,-208,8493,-208,8493,-189xe" filled="true" fillcolor="#000000" stroked="false">
                <v:path arrowok="t"/>
                <v:fill type="solid"/>
              </v:shape>
            </v:group>
            <v:group style="position:absolute;left:8493;top:-189;width:10;height:20" coordorigin="8493,-189" coordsize="10,20">
              <v:shape style="position:absolute;left:8493;top:-189;width:10;height:20" coordorigin="8493,-189" coordsize="10,20" path="m8493,-170l8502,-170,8502,-189,8493,-189,8493,-170xe" filled="true" fillcolor="#000000" stroked="false">
                <v:path arrowok="t"/>
                <v:fill type="solid"/>
              </v:shape>
            </v:group>
            <v:group style="position:absolute;left:8493;top:-170;width:10;height:20" coordorigin="8493,-170" coordsize="10,20">
              <v:shape style="position:absolute;left:8493;top:-170;width:10;height:20" coordorigin="8493,-170" coordsize="10,20" path="m8493,-151l8502,-151,8502,-170,8493,-170,8493,-151xe" filled="true" fillcolor="#000000" stroked="false">
                <v:path arrowok="t"/>
                <v:fill type="solid"/>
              </v:shape>
            </v:group>
            <v:group style="position:absolute;left:8493;top:-151;width:10;height:20" coordorigin="8493,-151" coordsize="10,20">
              <v:shape style="position:absolute;left:8493;top:-151;width:10;height:20" coordorigin="8493,-151" coordsize="10,20" path="m8493,-132l8502,-132,8502,-151,8493,-151,8493,-132xe" filled="true" fillcolor="#000000" stroked="false">
                <v:path arrowok="t"/>
                <v:fill type="solid"/>
              </v:shape>
            </v:group>
            <v:group style="position:absolute;left:8493;top:-132;width:10;height:20" coordorigin="8493,-132" coordsize="10,20">
              <v:shape style="position:absolute;left:8493;top:-132;width:10;height:20" coordorigin="8493,-132" coordsize="10,20" path="m8493,-112l8502,-112,8502,-132,8493,-132,8493,-112xe" filled="true" fillcolor="#000000" stroked="false">
                <v:path arrowok="t"/>
                <v:fill type="solid"/>
              </v:shape>
              <v:shape style="position:absolute;left:8493;top:-112;width:10;height:5" type="#_x0000_t75" stroked="false">
                <v:imagedata r:id="rId589" o:title=""/>
              </v:shape>
            </v:group>
            <v:group style="position:absolute;left:8493;top:-103;width:10;height:2" coordorigin="8493,-103" coordsize="10,2">
              <v:shape style="position:absolute;left:8493;top:-103;width:10;height:2" coordorigin="8493,-103" coordsize="10,0" path="m8493,-103l8502,-103e" filled="false" stroked="true" strokeweight=".48pt" strokecolor="#000000">
                <v:path arrowok="t"/>
              </v:shape>
            </v:group>
            <v:group style="position:absolute;left:8502;top:-103;width:1717;height:2" coordorigin="8502,-103" coordsize="1717,2">
              <v:shape style="position:absolute;left:8502;top:-103;width:1717;height:2" coordorigin="8502,-103" coordsize="1717,0" path="m8502,-103l10219,-103e" filled="false" stroked="true" strokeweight=".48pt" strokecolor="#000000">
                <v:path arrowok="t"/>
              </v:shape>
              <v:shape style="position:absolute;left:4616;top:-239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8070;top:-239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2079;top:-2195;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业务类别</w:t>
                      </w:r>
                      <w:r>
                        <w:rPr>
                          <w:rFonts w:ascii="宋体" w:hAnsi="宋体" w:cs="宋体" w:eastAsia="宋体" w:hint="default"/>
                          <w:sz w:val="21"/>
                          <w:szCs w:val="21"/>
                        </w:rPr>
                      </w:r>
                    </w:p>
                  </w:txbxContent>
                </v:textbox>
                <w10:wrap type="none"/>
              </v:shape>
              <v:shape style="position:absolute;left:3543;top:-1998;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5271;top:-1998;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1798;top:-1599;width:423;height:1006"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软件</w:t>
                      </w:r>
                    </w:p>
                    <w:p>
                      <w:pPr>
                        <w:spacing w:line="398" w:lineRule="exact" w:before="48"/>
                        <w:ind w:left="0" w:right="0" w:firstLine="0"/>
                        <w:jc w:val="left"/>
                        <w:rPr>
                          <w:rFonts w:ascii="宋体" w:hAnsi="宋体" w:cs="宋体" w:eastAsia="宋体" w:hint="default"/>
                          <w:sz w:val="21"/>
                          <w:szCs w:val="21"/>
                        </w:rPr>
                      </w:pPr>
                      <w:r>
                        <w:rPr>
                          <w:rFonts w:ascii="宋体" w:hAnsi="宋体" w:cs="宋体" w:eastAsia="宋体" w:hint="default"/>
                          <w:sz w:val="21"/>
                          <w:szCs w:val="21"/>
                        </w:rPr>
                        <w:t>硬件</w:t>
                      </w:r>
                      <w:r>
                        <w:rPr>
                          <w:rFonts w:ascii="宋体" w:hAnsi="宋体" w:cs="宋体" w:eastAsia="宋体" w:hint="default"/>
                          <w:spacing w:val="-103"/>
                          <w:sz w:val="21"/>
                          <w:szCs w:val="21"/>
                        </w:rPr>
                        <w:t> </w:t>
                      </w:r>
                      <w:r>
                        <w:rPr>
                          <w:rFonts w:ascii="宋体" w:hAnsi="宋体" w:cs="宋体" w:eastAsia="宋体" w:hint="default"/>
                          <w:sz w:val="21"/>
                          <w:szCs w:val="21"/>
                        </w:rPr>
                        <w:t>技术</w:t>
                      </w:r>
                    </w:p>
                  </w:txbxContent>
                </v:textbox>
                <w10:wrap type="none"/>
              </v:shape>
              <v:shape style="position:absolute;left:3834;top:-1521;width:1104;height:608" type="#_x0000_t202" filled="false" stroked="false">
                <v:textbox inset="0,0,0,0">
                  <w:txbxContent>
                    <w:p>
                      <w:pPr>
                        <w:spacing w:line="216" w:lineRule="exact" w:before="0"/>
                        <w:ind w:left="0" w:right="0" w:firstLine="0"/>
                        <w:jc w:val="left"/>
                        <w:rPr>
                          <w:rFonts w:ascii="Arial Narrow" w:hAnsi="Arial Narrow" w:cs="Arial Narrow" w:eastAsia="Arial Narrow" w:hint="default"/>
                          <w:sz w:val="21"/>
                          <w:szCs w:val="21"/>
                        </w:rPr>
                      </w:pPr>
                      <w:r>
                        <w:rPr>
                          <w:rFonts w:ascii="Arial Narrow"/>
                          <w:spacing w:val="-1"/>
                          <w:sz w:val="21"/>
                        </w:rPr>
                        <w:t>44,107,813.75</w:t>
                      </w:r>
                      <w:r>
                        <w:rPr>
                          <w:rFonts w:ascii="Arial Narrow"/>
                          <w:sz w:val="21"/>
                        </w:rPr>
                      </w:r>
                    </w:p>
                    <w:p>
                      <w:pPr>
                        <w:spacing w:line="236" w:lineRule="exact" w:before="155"/>
                        <w:ind w:left="240" w:right="0" w:firstLine="0"/>
                        <w:jc w:val="left"/>
                        <w:rPr>
                          <w:rFonts w:ascii="Arial Narrow" w:hAnsi="Arial Narrow" w:cs="Arial Narrow" w:eastAsia="Arial Narrow" w:hint="default"/>
                          <w:sz w:val="21"/>
                          <w:szCs w:val="21"/>
                        </w:rPr>
                      </w:pPr>
                      <w:r>
                        <w:rPr>
                          <w:rFonts w:ascii="Arial Narrow"/>
                          <w:spacing w:val="-1"/>
                          <w:sz w:val="21"/>
                        </w:rPr>
                        <w:t>279,814.53</w:t>
                      </w:r>
                      <w:r>
                        <w:rPr>
                          <w:rFonts w:ascii="Arial Narrow"/>
                          <w:sz w:val="21"/>
                        </w:rPr>
                      </w:r>
                    </w:p>
                  </w:txbxContent>
                </v:textbox>
                <w10:wrap type="none"/>
              </v:shape>
              <v:shape style="position:absolute;left:5555;top:-1521;width:1104;height:608" type="#_x0000_t202" filled="false" stroked="false">
                <v:textbox inset="0,0,0,0">
                  <w:txbxContent>
                    <w:p>
                      <w:pPr>
                        <w:spacing w:line="216" w:lineRule="exact" w:before="0"/>
                        <w:ind w:left="0" w:right="0" w:firstLine="0"/>
                        <w:jc w:val="left"/>
                        <w:rPr>
                          <w:rFonts w:ascii="Arial Narrow" w:hAnsi="Arial Narrow" w:cs="Arial Narrow" w:eastAsia="Arial Narrow" w:hint="default"/>
                          <w:sz w:val="21"/>
                          <w:szCs w:val="21"/>
                        </w:rPr>
                      </w:pPr>
                      <w:r>
                        <w:rPr>
                          <w:rFonts w:ascii="Arial Narrow"/>
                          <w:spacing w:val="-1"/>
                          <w:sz w:val="21"/>
                        </w:rPr>
                        <w:t>19,270,654.04</w:t>
                      </w:r>
                      <w:r>
                        <w:rPr>
                          <w:rFonts w:ascii="Arial Narrow"/>
                          <w:sz w:val="21"/>
                        </w:rPr>
                      </w:r>
                    </w:p>
                    <w:p>
                      <w:pPr>
                        <w:spacing w:line="236" w:lineRule="exact" w:before="155"/>
                        <w:ind w:left="240" w:right="0" w:firstLine="0"/>
                        <w:jc w:val="left"/>
                        <w:rPr>
                          <w:rFonts w:ascii="Arial Narrow" w:hAnsi="Arial Narrow" w:cs="Arial Narrow" w:eastAsia="Arial Narrow" w:hint="default"/>
                          <w:sz w:val="21"/>
                          <w:szCs w:val="21"/>
                        </w:rPr>
                      </w:pPr>
                      <w:r>
                        <w:rPr>
                          <w:rFonts w:ascii="Arial Narrow"/>
                          <w:spacing w:val="-1"/>
                          <w:sz w:val="21"/>
                        </w:rPr>
                        <w:t>145,371.55</w:t>
                      </w:r>
                      <w:r>
                        <w:rPr>
                          <w:rFonts w:ascii="Arial Narrow"/>
                          <w:sz w:val="21"/>
                        </w:rPr>
                      </w:r>
                    </w:p>
                  </w:txbxContent>
                </v:textbox>
                <w10:wrap type="none"/>
              </v:shape>
              <v:shape style="position:absolute;left:6997;top:-1998;width:1394;height:1013"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p>
                      <w:pPr>
                        <w:spacing w:before="167"/>
                        <w:ind w:left="290" w:right="0" w:firstLine="0"/>
                        <w:jc w:val="left"/>
                        <w:rPr>
                          <w:rFonts w:ascii="Arial Narrow" w:hAnsi="Arial Narrow" w:cs="Arial Narrow" w:eastAsia="Arial Narrow" w:hint="default"/>
                          <w:sz w:val="21"/>
                          <w:szCs w:val="21"/>
                        </w:rPr>
                      </w:pPr>
                      <w:r>
                        <w:rPr>
                          <w:rFonts w:ascii="Arial Narrow"/>
                          <w:spacing w:val="-1"/>
                          <w:sz w:val="21"/>
                        </w:rPr>
                        <w:t>56,669,204.04</w:t>
                      </w:r>
                      <w:r>
                        <w:rPr>
                          <w:rFonts w:ascii="Arial Narrow"/>
                          <w:sz w:val="21"/>
                        </w:rPr>
                      </w:r>
                    </w:p>
                    <w:p>
                      <w:pPr>
                        <w:spacing w:line="236" w:lineRule="exact" w:before="157"/>
                        <w:ind w:left="386" w:right="0" w:firstLine="0"/>
                        <w:jc w:val="left"/>
                        <w:rPr>
                          <w:rFonts w:ascii="Arial Narrow" w:hAnsi="Arial Narrow" w:cs="Arial Narrow" w:eastAsia="Arial Narrow" w:hint="default"/>
                          <w:sz w:val="21"/>
                          <w:szCs w:val="21"/>
                        </w:rPr>
                      </w:pPr>
                      <w:r>
                        <w:rPr>
                          <w:rFonts w:ascii="Arial Narrow"/>
                          <w:spacing w:val="-1"/>
                          <w:sz w:val="21"/>
                        </w:rPr>
                        <w:t>2,252,446.15</w:t>
                      </w:r>
                      <w:r>
                        <w:rPr>
                          <w:rFonts w:ascii="Arial Narrow"/>
                          <w:sz w:val="21"/>
                        </w:rPr>
                      </w:r>
                    </w:p>
                  </w:txbxContent>
                </v:textbox>
                <w10:wrap type="none"/>
              </v:shape>
              <v:shape style="position:absolute;left:8725;top:-1998;width:1391;height:1013"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p>
                      <w:pPr>
                        <w:spacing w:before="167"/>
                        <w:ind w:left="285" w:right="0" w:firstLine="0"/>
                        <w:jc w:val="center"/>
                        <w:rPr>
                          <w:rFonts w:ascii="Arial Narrow" w:hAnsi="Arial Narrow" w:cs="Arial Narrow" w:eastAsia="Arial Narrow" w:hint="default"/>
                          <w:sz w:val="21"/>
                          <w:szCs w:val="21"/>
                        </w:rPr>
                      </w:pPr>
                      <w:r>
                        <w:rPr>
                          <w:rFonts w:ascii="Arial Narrow"/>
                          <w:spacing w:val="-1"/>
                          <w:sz w:val="21"/>
                        </w:rPr>
                        <w:t>23,738,920.89</w:t>
                      </w:r>
                      <w:r>
                        <w:rPr>
                          <w:rFonts w:ascii="Arial Narrow"/>
                          <w:sz w:val="21"/>
                        </w:rPr>
                      </w:r>
                    </w:p>
                    <w:p>
                      <w:pPr>
                        <w:spacing w:line="236" w:lineRule="exact" w:before="157"/>
                        <w:ind w:left="394" w:right="0" w:firstLine="0"/>
                        <w:jc w:val="center"/>
                        <w:rPr>
                          <w:rFonts w:ascii="Arial Narrow" w:hAnsi="Arial Narrow" w:cs="Arial Narrow" w:eastAsia="Arial Narrow" w:hint="default"/>
                          <w:sz w:val="21"/>
                          <w:szCs w:val="21"/>
                        </w:rPr>
                      </w:pPr>
                      <w:r>
                        <w:rPr>
                          <w:rFonts w:ascii="Arial Narrow"/>
                          <w:spacing w:val="-2"/>
                          <w:sz w:val="21"/>
                        </w:rPr>
                        <w:t>1,400,911.30</w:t>
                      </w:r>
                      <w:r>
                        <w:rPr>
                          <w:rFonts w:ascii="Arial Narrow"/>
                          <w:sz w:val="21"/>
                        </w:rPr>
                      </w:r>
                    </w:p>
                  </w:txbxContent>
                </v:textbox>
                <w10:wrap type="none"/>
              </v:shape>
            </v:group>
            <w10:wrap type="none"/>
          </v:group>
        </w:pict>
      </w:r>
      <w:r>
        <w:rPr/>
        <w:pict>
          <v:group style="position:absolute;margin-left:136.819992pt;margin-top:40.823639pt;width:374.15pt;height:5.05pt;mso-position-horizontal-relative:page;mso-position-vertical-relative:paragraph;z-index:-1145968" coordorigin="2736,816" coordsize="7483,101">
            <v:shape style="position:absolute;left:2736;top:816;width:1784;height:101" type="#_x0000_t75" stroked="false">
              <v:imagedata r:id="rId590" o:title=""/>
            </v:shape>
            <v:shape style="position:absolute;left:4515;top:908;width:1870;height:10" type="#_x0000_t75" stroked="false">
              <v:imagedata r:id="rId591" o:title=""/>
            </v:shape>
            <v:shape style="position:absolute;left:6381;top:908;width:1937;height:10" type="#_x0000_t75" stroked="false">
              <v:imagedata r:id="rId592" o:title=""/>
            </v:shape>
            <v:shape style="position:absolute;left:8313;top:908;width:1906;height:10" type="#_x0000_t75" stroked="false">
              <v:imagedata r:id="rId574" o:title=""/>
            </v:shape>
            <w10:wrap type="none"/>
          </v:group>
        </w:pict>
      </w:r>
      <w:r>
        <w:rPr/>
        <w:pict>
          <v:shape style="position:absolute;margin-left:137.300003pt;margin-top:75.653618pt;width:.479968pt;height:.6pt;mso-position-horizontal-relative:page;mso-position-vertical-relative:paragraph;z-index:14704" type="#_x0000_t75" stroked="false">
            <v:imagedata r:id="rId589" o:title=""/>
          </v:shape>
        </w:pict>
      </w:r>
      <w:r>
        <w:rPr/>
        <w:pict>
          <v:shape style="position:absolute;margin-left:226.009995pt;margin-top:75.653618pt;width:.479978pt;height:.6pt;mso-position-horizontal-relative:page;mso-position-vertical-relative:paragraph;z-index:14728" type="#_x0000_t75" stroked="false">
            <v:imagedata r:id="rId589" o:title=""/>
          </v:shape>
        </w:pict>
      </w:r>
      <w:r>
        <w:rPr/>
        <w:pict>
          <v:shape style="position:absolute;margin-left:319.269989pt;margin-top:75.653618pt;width:.479978pt;height:.6pt;mso-position-horizontal-relative:page;mso-position-vertical-relative:paragraph;z-index:14752" type="#_x0000_t75" stroked="false">
            <v:imagedata r:id="rId589" o:title=""/>
          </v:shape>
        </w:pict>
      </w:r>
      <w:r>
        <w:rPr/>
        <w:pict>
          <v:shape style="position:absolute;margin-left:415.869995pt;margin-top:75.653618pt;width:.479948pt;height:.6pt;mso-position-horizontal-relative:page;mso-position-vertical-relative:paragraph;z-index:14776" type="#_x0000_t75" stroked="false">
            <v:imagedata r:id="rId589" o:title=""/>
          </v:shape>
        </w:pict>
      </w:r>
      <w:r>
        <w:rPr/>
        <w:pict>
          <v:group style="position:absolute;margin-left:84.503998pt;margin-top:91.133636pt;width:426.45pt;height:5.4pt;mso-position-horizontal-relative:page;mso-position-vertical-relative:paragraph;z-index:-1145848" coordorigin="1690,1823" coordsize="8529,108">
            <v:shape style="position:absolute;left:1690;top:1823;width:1075;height:108" type="#_x0000_t75" stroked="false">
              <v:imagedata r:id="rId593" o:title=""/>
            </v:shape>
            <v:shape style="position:absolute;left:2741;top:1919;width:1789;height:12" type="#_x0000_t75" stroked="false">
              <v:imagedata r:id="rId594" o:title=""/>
            </v:shape>
            <v:shape style="position:absolute;left:4515;top:1919;width:1880;height:12" type="#_x0000_t75" stroked="false">
              <v:imagedata r:id="rId595" o:title=""/>
            </v:shape>
            <v:shape style="position:absolute;left:6381;top:1919;width:1946;height:12" type="#_x0000_t75" stroked="false">
              <v:imagedata r:id="rId596" o:title=""/>
            </v:shape>
            <v:shape style="position:absolute;left:8313;top:1921;width:1906;height:10" type="#_x0000_t75" stroked="false">
              <v:imagedata r:id="rId574" o:title=""/>
            </v:shape>
            <w10:wrap type="none"/>
          </v:group>
        </w:pict>
      </w:r>
      <w:r>
        <w:rPr/>
        <w:pict>
          <v:group style="position:absolute;margin-left:84.503998pt;margin-top:110.93364pt;width:426.45pt;height:5.4pt;mso-position-horizontal-relative:page;mso-position-vertical-relative:paragraph;z-index:-1145824" coordorigin="1690,2219" coordsize="8529,108">
            <v:shape style="position:absolute;left:1690;top:2219;width:1075;height:108" type="#_x0000_t75" stroked="false">
              <v:imagedata r:id="rId593" o:title=""/>
            </v:shape>
            <v:shape style="position:absolute;left:2741;top:2315;width:1789;height:12" type="#_x0000_t75" stroked="false">
              <v:imagedata r:id="rId594" o:title=""/>
            </v:shape>
            <v:shape style="position:absolute;left:4515;top:2315;width:1880;height:12" type="#_x0000_t75" stroked="false">
              <v:imagedata r:id="rId595" o:title=""/>
            </v:shape>
            <v:shape style="position:absolute;left:6381;top:2315;width:1946;height:12" type="#_x0000_t75" stroked="false">
              <v:imagedata r:id="rId596" o:title=""/>
            </v:shape>
            <v:shape style="position:absolute;left:8313;top:2317;width:1906;height:10" type="#_x0000_t75" stroked="false">
              <v:imagedata r:id="rId574" o:title=""/>
            </v:shape>
            <w10:wrap type="none"/>
          </v:group>
        </w:pict>
      </w:r>
      <w:r>
        <w:rPr>
          <w:rFonts w:ascii="Arial Narrow" w:hAnsi="Arial Narrow" w:cs="Arial Narrow" w:eastAsia="Arial Narrow" w:hint="default"/>
          <w:color w:val="212121"/>
          <w:sz w:val="21"/>
          <w:szCs w:val="21"/>
        </w:rPr>
        <w:t>c.  </w:t>
      </w:r>
      <w:r>
        <w:rPr>
          <w:rFonts w:ascii="Arial Narrow" w:hAnsi="Arial Narrow" w:cs="Arial Narrow" w:eastAsia="Arial Narrow" w:hint="default"/>
          <w:color w:val="212121"/>
          <w:spacing w:val="5"/>
          <w:sz w:val="21"/>
          <w:szCs w:val="21"/>
        </w:rPr>
        <w:t> </w:t>
      </w:r>
      <w:r>
        <w:rPr>
          <w:rFonts w:ascii="宋体" w:hAnsi="宋体" w:cs="宋体" w:eastAsia="宋体" w:hint="default"/>
          <w:sz w:val="21"/>
          <w:szCs w:val="21"/>
        </w:rPr>
        <w:t>分地区主营业务收入和主营业务成本</w:t>
      </w:r>
    </w:p>
    <w:p>
      <w:pPr>
        <w:spacing w:line="240" w:lineRule="auto" w:before="1"/>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075"/>
        <w:gridCol w:w="1774"/>
        <w:gridCol w:w="1865"/>
        <w:gridCol w:w="1932"/>
        <w:gridCol w:w="1896"/>
      </w:tblGrid>
      <w:tr>
        <w:trPr>
          <w:trHeight w:val="303" w:hRule="exact"/>
        </w:trPr>
        <w:tc>
          <w:tcPr>
            <w:tcW w:w="4715" w:type="dxa"/>
            <w:gridSpan w:val="3"/>
            <w:tcBorders>
              <w:top w:val="single" w:sz="8" w:space="0" w:color="000000"/>
              <w:left w:val="nil" w:sz="6" w:space="0" w:color="auto"/>
              <w:bottom w:val="nil" w:sz="6" w:space="0" w:color="auto"/>
              <w:right w:val="single" w:sz="4" w:space="0" w:color="000000"/>
            </w:tcBorders>
          </w:tcPr>
          <w:p>
            <w:pPr>
              <w:pStyle w:val="TableParagraph"/>
              <w:spacing w:line="240" w:lineRule="auto" w:before="18"/>
              <w:ind w:left="2472"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3828" w:type="dxa"/>
            <w:gridSpan w:val="2"/>
            <w:tcBorders>
              <w:top w:val="single" w:sz="8" w:space="0" w:color="000000"/>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95" w:hRule="exact"/>
        </w:trPr>
        <w:tc>
          <w:tcPr>
            <w:tcW w:w="4715" w:type="dxa"/>
            <w:gridSpan w:val="3"/>
            <w:tcBorders>
              <w:top w:val="nil" w:sz="6" w:space="0" w:color="auto"/>
              <w:left w:val="nil" w:sz="6" w:space="0" w:color="auto"/>
              <w:bottom w:val="nil" w:sz="6" w:space="0" w:color="auto"/>
              <w:right w:val="single" w:sz="4" w:space="0" w:color="000000"/>
            </w:tcBorders>
          </w:tcPr>
          <w:p>
            <w:pPr/>
          </w:p>
        </w:tc>
        <w:tc>
          <w:tcPr>
            <w:tcW w:w="3828"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20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14" w:lineRule="exact"/>
              <w:ind w:left="19" w:right="0"/>
              <w:jc w:val="center"/>
              <w:rPr>
                <w:rFonts w:ascii="宋体" w:hAnsi="宋体" w:cs="宋体" w:eastAsia="宋体" w:hint="default"/>
                <w:sz w:val="21"/>
                <w:szCs w:val="21"/>
              </w:rPr>
            </w:pPr>
            <w:r>
              <w:rPr>
                <w:rFonts w:ascii="宋体" w:hAnsi="宋体" w:cs="宋体" w:eastAsia="宋体" w:hint="default"/>
                <w:b/>
                <w:bCs/>
                <w:color w:val="333333"/>
                <w:sz w:val="21"/>
                <w:szCs w:val="21"/>
              </w:rPr>
              <w:t>地区类别</w:t>
            </w:r>
            <w:r>
              <w:rPr>
                <w:rFonts w:ascii="宋体" w:hAnsi="宋体" w:cs="宋体" w:eastAsia="宋体" w:hint="default"/>
                <w:sz w:val="21"/>
                <w:szCs w:val="21"/>
              </w:rPr>
            </w:r>
          </w:p>
        </w:tc>
        <w:tc>
          <w:tcPr>
            <w:tcW w:w="1774"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408" w:hRule="exact"/>
        </w:trPr>
        <w:tc>
          <w:tcPr>
            <w:tcW w:w="1075"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77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47"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865"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95" w:right="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c>
          <w:tcPr>
            <w:tcW w:w="1932"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328"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896" w:type="dxa"/>
            <w:tcBorders>
              <w:top w:val="nil" w:sz="6" w:space="0" w:color="auto"/>
              <w:left w:val="single" w:sz="4" w:space="0" w:color="000000"/>
              <w:bottom w:val="single" w:sz="4" w:space="0" w:color="000000"/>
              <w:right w:val="nil" w:sz="6" w:space="0" w:color="auto"/>
            </w:tcBorders>
          </w:tcPr>
          <w:p>
            <w:pPr>
              <w:pStyle w:val="TableParagraph"/>
              <w:spacing w:line="201"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r>
      <w:tr>
        <w:trPr>
          <w:trHeight w:val="308" w:hRule="exact"/>
        </w:trPr>
        <w:tc>
          <w:tcPr>
            <w:tcW w:w="1075"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华东</w:t>
            </w:r>
          </w:p>
        </w:tc>
        <w:tc>
          <w:tcPr>
            <w:tcW w:w="17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left="328" w:right="0"/>
              <w:jc w:val="left"/>
              <w:rPr>
                <w:rFonts w:ascii="Arial Narrow" w:hAnsi="Arial Narrow" w:cs="Arial Narrow" w:eastAsia="Arial Narrow" w:hint="default"/>
                <w:sz w:val="21"/>
                <w:szCs w:val="21"/>
              </w:rPr>
            </w:pPr>
            <w:r>
              <w:rPr>
                <w:rFonts w:ascii="Arial Narrow"/>
                <w:sz w:val="21"/>
              </w:rPr>
              <w:t>17,754,609.41</w:t>
            </w:r>
          </w:p>
        </w:tc>
        <w:tc>
          <w:tcPr>
            <w:tcW w:w="18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left="424" w:right="0"/>
              <w:jc w:val="left"/>
              <w:rPr>
                <w:rFonts w:ascii="Arial Narrow" w:hAnsi="Arial Narrow" w:cs="Arial Narrow" w:eastAsia="Arial Narrow" w:hint="default"/>
                <w:sz w:val="21"/>
                <w:szCs w:val="21"/>
              </w:rPr>
            </w:pPr>
            <w:r>
              <w:rPr>
                <w:rFonts w:ascii="Arial Narrow"/>
                <w:sz w:val="21"/>
              </w:rPr>
              <w:t>7,384,868.65</w:t>
            </w:r>
          </w:p>
        </w:tc>
        <w:tc>
          <w:tcPr>
            <w:tcW w:w="19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left="458" w:right="0"/>
              <w:jc w:val="left"/>
              <w:rPr>
                <w:rFonts w:ascii="Arial Narrow" w:hAnsi="Arial Narrow" w:cs="Arial Narrow" w:eastAsia="Arial Narrow" w:hint="default"/>
                <w:sz w:val="21"/>
                <w:szCs w:val="21"/>
              </w:rPr>
            </w:pPr>
            <w:r>
              <w:rPr>
                <w:rFonts w:ascii="Arial Narrow"/>
                <w:sz w:val="21"/>
              </w:rPr>
              <w:t>8,482,588.05</w:t>
            </w:r>
          </w:p>
        </w:tc>
        <w:tc>
          <w:tcPr>
            <w:tcW w:w="1896"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left="439" w:right="0"/>
              <w:jc w:val="left"/>
              <w:rPr>
                <w:rFonts w:ascii="Arial Narrow" w:hAnsi="Arial Narrow" w:cs="Arial Narrow" w:eastAsia="Arial Narrow" w:hint="default"/>
                <w:sz w:val="21"/>
                <w:szCs w:val="21"/>
              </w:rPr>
            </w:pPr>
            <w:r>
              <w:rPr>
                <w:rFonts w:ascii="Arial Narrow"/>
                <w:sz w:val="21"/>
              </w:rPr>
              <w:t>3,423,208.76</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华南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33" w:right="0"/>
              <w:jc w:val="left"/>
              <w:rPr>
                <w:rFonts w:ascii="Arial Narrow" w:hAnsi="Arial Narrow" w:cs="Arial Narrow" w:eastAsia="Arial Narrow" w:hint="default"/>
                <w:sz w:val="21"/>
                <w:szCs w:val="21"/>
              </w:rPr>
            </w:pPr>
            <w:r>
              <w:rPr>
                <w:rFonts w:ascii="Arial Narrow"/>
                <w:sz w:val="21"/>
              </w:rPr>
              <w:t>11,380,736.15</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24" w:right="0"/>
              <w:jc w:val="left"/>
              <w:rPr>
                <w:rFonts w:ascii="Arial Narrow" w:hAnsi="Arial Narrow" w:cs="Arial Narrow" w:eastAsia="Arial Narrow" w:hint="default"/>
                <w:sz w:val="21"/>
                <w:szCs w:val="21"/>
              </w:rPr>
            </w:pPr>
            <w:r>
              <w:rPr>
                <w:rFonts w:ascii="Arial Narrow"/>
                <w:sz w:val="21"/>
              </w:rPr>
              <w:t>4,526,801.53</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58" w:right="0"/>
              <w:jc w:val="left"/>
              <w:rPr>
                <w:rFonts w:ascii="Arial Narrow" w:hAnsi="Arial Narrow" w:cs="Arial Narrow" w:eastAsia="Arial Narrow" w:hint="default"/>
                <w:sz w:val="21"/>
                <w:szCs w:val="21"/>
              </w:rPr>
            </w:pPr>
            <w:r>
              <w:rPr>
                <w:rFonts w:ascii="Arial Narrow"/>
                <w:sz w:val="21"/>
              </w:rPr>
              <w:t>2,150,534.18</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511" w:right="0"/>
              <w:jc w:val="left"/>
              <w:rPr>
                <w:rFonts w:ascii="Arial Narrow" w:hAnsi="Arial Narrow" w:cs="Arial Narrow" w:eastAsia="Arial Narrow" w:hint="default"/>
                <w:sz w:val="21"/>
                <w:szCs w:val="21"/>
              </w:rPr>
            </w:pPr>
            <w:r>
              <w:rPr>
                <w:rFonts w:ascii="Arial Narrow"/>
                <w:sz w:val="21"/>
              </w:rPr>
              <w:t>903,036.69</w:t>
            </w:r>
          </w:p>
        </w:tc>
      </w:tr>
      <w:tr>
        <w:trPr>
          <w:trHeight w:val="91"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9" w:right="0"/>
              <w:jc w:val="center"/>
              <w:rPr>
                <w:rFonts w:ascii="宋体" w:hAnsi="宋体" w:cs="宋体" w:eastAsia="宋体" w:hint="default"/>
                <w:sz w:val="21"/>
                <w:szCs w:val="21"/>
              </w:rPr>
            </w:pPr>
            <w:r>
              <w:rPr>
                <w:rFonts w:ascii="宋体" w:hAnsi="宋体" w:cs="宋体" w:eastAsia="宋体" w:hint="default"/>
                <w:sz w:val="21"/>
                <w:szCs w:val="21"/>
              </w:rPr>
              <w:t>华北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28" w:right="0"/>
              <w:jc w:val="left"/>
              <w:rPr>
                <w:rFonts w:ascii="Arial Narrow" w:hAnsi="Arial Narrow" w:cs="Arial Narrow" w:eastAsia="Arial Narrow" w:hint="default"/>
                <w:sz w:val="21"/>
                <w:szCs w:val="21"/>
              </w:rPr>
            </w:pPr>
            <w:r>
              <w:rPr>
                <w:rFonts w:ascii="Arial Narrow"/>
                <w:sz w:val="21"/>
              </w:rPr>
              <w:t>79,108,777.35</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76" w:right="0"/>
              <w:jc w:val="left"/>
              <w:rPr>
                <w:rFonts w:ascii="Arial Narrow" w:hAnsi="Arial Narrow" w:cs="Arial Narrow" w:eastAsia="Arial Narrow" w:hint="default"/>
                <w:sz w:val="21"/>
                <w:szCs w:val="21"/>
              </w:rPr>
            </w:pPr>
            <w:r>
              <w:rPr>
                <w:rFonts w:ascii="Arial Narrow"/>
                <w:sz w:val="21"/>
              </w:rPr>
              <w:t>41,845,669.18</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10" w:right="0"/>
              <w:jc w:val="left"/>
              <w:rPr>
                <w:rFonts w:ascii="Arial Narrow" w:hAnsi="Arial Narrow" w:cs="Arial Narrow" w:eastAsia="Arial Narrow" w:hint="default"/>
                <w:sz w:val="21"/>
                <w:szCs w:val="21"/>
              </w:rPr>
            </w:pPr>
            <w:r>
              <w:rPr>
                <w:rFonts w:ascii="Arial Narrow"/>
                <w:sz w:val="21"/>
              </w:rPr>
              <w:t>50,627,773.07</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391" w:right="0"/>
              <w:jc w:val="left"/>
              <w:rPr>
                <w:rFonts w:ascii="Arial Narrow" w:hAnsi="Arial Narrow" w:cs="Arial Narrow" w:eastAsia="Arial Narrow" w:hint="default"/>
                <w:sz w:val="21"/>
                <w:szCs w:val="21"/>
              </w:rPr>
            </w:pPr>
            <w:r>
              <w:rPr>
                <w:rFonts w:ascii="Arial Narrow"/>
                <w:sz w:val="21"/>
              </w:rPr>
              <w:t>22,403,275.95</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3"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华中</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333" w:right="0"/>
              <w:jc w:val="left"/>
              <w:rPr>
                <w:rFonts w:ascii="Arial Narrow" w:hAnsi="Arial Narrow" w:cs="Arial Narrow" w:eastAsia="Arial Narrow" w:hint="default"/>
                <w:sz w:val="21"/>
                <w:szCs w:val="21"/>
              </w:rPr>
            </w:pPr>
            <w:r>
              <w:rPr>
                <w:rFonts w:ascii="Arial Narrow"/>
                <w:sz w:val="21"/>
              </w:rPr>
              <w:t>11,199,285.89</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24" w:right="0"/>
              <w:jc w:val="left"/>
              <w:rPr>
                <w:rFonts w:ascii="Arial Narrow" w:hAnsi="Arial Narrow" w:cs="Arial Narrow" w:eastAsia="Arial Narrow" w:hint="default"/>
                <w:sz w:val="21"/>
                <w:szCs w:val="21"/>
              </w:rPr>
            </w:pPr>
            <w:r>
              <w:rPr>
                <w:rFonts w:ascii="Arial Narrow"/>
                <w:sz w:val="21"/>
              </w:rPr>
              <w:t>4,568,916.77</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58" w:right="0"/>
              <w:jc w:val="left"/>
              <w:rPr>
                <w:rFonts w:ascii="Arial Narrow" w:hAnsi="Arial Narrow" w:cs="Arial Narrow" w:eastAsia="Arial Narrow" w:hint="default"/>
                <w:sz w:val="21"/>
                <w:szCs w:val="21"/>
              </w:rPr>
            </w:pPr>
            <w:r>
              <w:rPr>
                <w:rFonts w:ascii="Arial Narrow"/>
                <w:sz w:val="21"/>
              </w:rPr>
              <w:t>9,639,734.18</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439" w:right="0"/>
              <w:jc w:val="left"/>
              <w:rPr>
                <w:rFonts w:ascii="Arial Narrow" w:hAnsi="Arial Narrow" w:cs="Arial Narrow" w:eastAsia="Arial Narrow" w:hint="default"/>
                <w:sz w:val="21"/>
                <w:szCs w:val="21"/>
              </w:rPr>
            </w:pPr>
            <w:r>
              <w:rPr>
                <w:rFonts w:ascii="Arial Narrow"/>
                <w:sz w:val="21"/>
              </w:rPr>
              <w:t>4,258,629.03</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西南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28" w:right="0"/>
              <w:jc w:val="left"/>
              <w:rPr>
                <w:rFonts w:ascii="Arial Narrow" w:hAnsi="Arial Narrow" w:cs="Arial Narrow" w:eastAsia="Arial Narrow" w:hint="default"/>
                <w:sz w:val="21"/>
                <w:szCs w:val="21"/>
              </w:rPr>
            </w:pPr>
            <w:r>
              <w:rPr>
                <w:rFonts w:ascii="Arial Narrow"/>
                <w:sz w:val="21"/>
              </w:rPr>
              <w:t>17,078,125.21</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24" w:right="0"/>
              <w:jc w:val="left"/>
              <w:rPr>
                <w:rFonts w:ascii="Arial Narrow" w:hAnsi="Arial Narrow" w:cs="Arial Narrow" w:eastAsia="Arial Narrow" w:hint="default"/>
                <w:sz w:val="21"/>
                <w:szCs w:val="21"/>
              </w:rPr>
            </w:pPr>
            <w:r>
              <w:rPr>
                <w:rFonts w:ascii="Arial Narrow"/>
                <w:sz w:val="21"/>
              </w:rPr>
              <w:t>7,750,237.80</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10" w:right="0"/>
              <w:jc w:val="left"/>
              <w:rPr>
                <w:rFonts w:ascii="Arial Narrow" w:hAnsi="Arial Narrow" w:cs="Arial Narrow" w:eastAsia="Arial Narrow" w:hint="default"/>
                <w:sz w:val="21"/>
                <w:szCs w:val="21"/>
              </w:rPr>
            </w:pPr>
            <w:r>
              <w:rPr>
                <w:rFonts w:ascii="Arial Narrow"/>
                <w:sz w:val="21"/>
              </w:rPr>
              <w:t>14,795,958.12</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439" w:right="0"/>
              <w:jc w:val="left"/>
              <w:rPr>
                <w:rFonts w:ascii="Arial Narrow" w:hAnsi="Arial Narrow" w:cs="Arial Narrow" w:eastAsia="Arial Narrow" w:hint="default"/>
                <w:sz w:val="21"/>
                <w:szCs w:val="21"/>
              </w:rPr>
            </w:pPr>
            <w:r>
              <w:rPr>
                <w:rFonts w:ascii="Arial Narrow"/>
                <w:sz w:val="21"/>
              </w:rPr>
              <w:t>6,395,592.43</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3"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西北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328" w:right="0"/>
              <w:jc w:val="left"/>
              <w:rPr>
                <w:rFonts w:ascii="Arial Narrow" w:hAnsi="Arial Narrow" w:cs="Arial Narrow" w:eastAsia="Arial Narrow" w:hint="default"/>
                <w:sz w:val="21"/>
                <w:szCs w:val="21"/>
              </w:rPr>
            </w:pPr>
            <w:r>
              <w:rPr>
                <w:rFonts w:ascii="Arial Narrow"/>
                <w:sz w:val="21"/>
              </w:rPr>
              <w:t>20,242,624.73</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24" w:right="0"/>
              <w:jc w:val="left"/>
              <w:rPr>
                <w:rFonts w:ascii="Arial Narrow" w:hAnsi="Arial Narrow" w:cs="Arial Narrow" w:eastAsia="Arial Narrow" w:hint="default"/>
                <w:sz w:val="21"/>
                <w:szCs w:val="21"/>
              </w:rPr>
            </w:pPr>
            <w:r>
              <w:rPr>
                <w:rFonts w:ascii="Arial Narrow"/>
                <w:sz w:val="21"/>
              </w:rPr>
              <w:t>8,518,217.15</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10" w:right="0"/>
              <w:jc w:val="left"/>
              <w:rPr>
                <w:rFonts w:ascii="Arial Narrow" w:hAnsi="Arial Narrow" w:cs="Arial Narrow" w:eastAsia="Arial Narrow" w:hint="default"/>
                <w:sz w:val="21"/>
                <w:szCs w:val="21"/>
              </w:rPr>
            </w:pPr>
            <w:r>
              <w:rPr>
                <w:rFonts w:ascii="Arial Narrow"/>
                <w:sz w:val="21"/>
              </w:rPr>
              <w:t>14,464,610.97</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439" w:right="0"/>
              <w:jc w:val="left"/>
              <w:rPr>
                <w:rFonts w:ascii="Arial Narrow" w:hAnsi="Arial Narrow" w:cs="Arial Narrow" w:eastAsia="Arial Narrow" w:hint="default"/>
                <w:sz w:val="21"/>
                <w:szCs w:val="21"/>
              </w:rPr>
            </w:pPr>
            <w:r>
              <w:rPr>
                <w:rFonts w:ascii="Arial Narrow"/>
                <w:sz w:val="21"/>
              </w:rPr>
              <w:t>6,356,256.54</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东北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28" w:right="0"/>
              <w:jc w:val="left"/>
              <w:rPr>
                <w:rFonts w:ascii="Arial Narrow" w:hAnsi="Arial Narrow" w:cs="Arial Narrow" w:eastAsia="Arial Narrow" w:hint="default"/>
                <w:sz w:val="21"/>
                <w:szCs w:val="21"/>
              </w:rPr>
            </w:pPr>
            <w:r>
              <w:rPr>
                <w:rFonts w:ascii="Arial Narrow"/>
                <w:sz w:val="21"/>
              </w:rPr>
              <w:t>22,047,105.94</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24" w:right="0"/>
              <w:jc w:val="left"/>
              <w:rPr>
                <w:rFonts w:ascii="Arial Narrow" w:hAnsi="Arial Narrow" w:cs="Arial Narrow" w:eastAsia="Arial Narrow" w:hint="default"/>
                <w:sz w:val="21"/>
                <w:szCs w:val="21"/>
              </w:rPr>
            </w:pPr>
            <w:r>
              <w:rPr>
                <w:rFonts w:ascii="Arial Narrow"/>
                <w:sz w:val="21"/>
              </w:rPr>
              <w:t>9,878,321.00</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10" w:right="0"/>
              <w:jc w:val="left"/>
              <w:rPr>
                <w:rFonts w:ascii="Arial Narrow" w:hAnsi="Arial Narrow" w:cs="Arial Narrow" w:eastAsia="Arial Narrow" w:hint="default"/>
                <w:sz w:val="21"/>
                <w:szCs w:val="21"/>
              </w:rPr>
            </w:pPr>
            <w:r>
              <w:rPr>
                <w:rFonts w:ascii="Arial Narrow"/>
                <w:sz w:val="21"/>
              </w:rPr>
              <w:t>21,086,008.83</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446" w:right="0"/>
              <w:jc w:val="left"/>
              <w:rPr>
                <w:rFonts w:ascii="Arial Narrow" w:hAnsi="Arial Narrow" w:cs="Arial Narrow" w:eastAsia="Arial Narrow" w:hint="default"/>
                <w:sz w:val="21"/>
                <w:szCs w:val="21"/>
              </w:rPr>
            </w:pPr>
            <w:r>
              <w:rPr>
                <w:rFonts w:ascii="Arial Narrow"/>
                <w:sz w:val="21"/>
              </w:rPr>
              <w:t>8,129,110.92</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075" w:type="dxa"/>
            <w:tcBorders>
              <w:top w:val="nil" w:sz="6" w:space="0" w:color="auto"/>
              <w:left w:val="nil" w:sz="6" w:space="0" w:color="auto"/>
              <w:bottom w:val="single" w:sz="8" w:space="0" w:color="000000"/>
              <w:right w:val="single" w:sz="4" w:space="0" w:color="000000"/>
            </w:tcBorders>
          </w:tcPr>
          <w:p>
            <w:pPr>
              <w:pStyle w:val="TableParagraph"/>
              <w:spacing w:line="240" w:lineRule="auto" w:before="81"/>
              <w:ind w:left="19"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77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7"/>
              <w:ind w:left="470" w:right="0"/>
              <w:jc w:val="left"/>
              <w:rPr>
                <w:rFonts w:ascii="Arial Narrow" w:hAnsi="Arial Narrow" w:cs="Arial Narrow" w:eastAsia="Arial Narrow" w:hint="default"/>
                <w:sz w:val="21"/>
                <w:szCs w:val="21"/>
              </w:rPr>
            </w:pPr>
            <w:r>
              <w:rPr>
                <w:rFonts w:ascii="Arial Narrow"/>
                <w:b/>
                <w:sz w:val="21"/>
              </w:rPr>
              <w:t>178,811,264.68</w:t>
            </w:r>
            <w:r>
              <w:rPr>
                <w:rFonts w:ascii="Arial Narrow"/>
                <w:sz w:val="21"/>
              </w:rPr>
            </w:r>
          </w:p>
        </w:tc>
        <w:tc>
          <w:tcPr>
            <w:tcW w:w="186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7"/>
              <w:ind w:left="652" w:right="0"/>
              <w:jc w:val="left"/>
              <w:rPr>
                <w:rFonts w:ascii="Arial Narrow" w:hAnsi="Arial Narrow" w:cs="Arial Narrow" w:eastAsia="Arial Narrow" w:hint="default"/>
                <w:sz w:val="21"/>
                <w:szCs w:val="21"/>
              </w:rPr>
            </w:pPr>
            <w:r>
              <w:rPr>
                <w:rFonts w:ascii="Arial Narrow"/>
                <w:b/>
                <w:sz w:val="21"/>
              </w:rPr>
              <w:t>84,473,032.08</w:t>
            </w:r>
            <w:r>
              <w:rPr>
                <w:rFonts w:ascii="Arial Narrow"/>
                <w:sz w:val="21"/>
              </w:rPr>
            </w:r>
          </w:p>
        </w:tc>
        <w:tc>
          <w:tcPr>
            <w:tcW w:w="193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7"/>
              <w:ind w:left="621" w:right="0"/>
              <w:jc w:val="left"/>
              <w:rPr>
                <w:rFonts w:ascii="Arial Narrow" w:hAnsi="Arial Narrow" w:cs="Arial Narrow" w:eastAsia="Arial Narrow" w:hint="default"/>
                <w:sz w:val="21"/>
                <w:szCs w:val="21"/>
              </w:rPr>
            </w:pPr>
            <w:r>
              <w:rPr>
                <w:rFonts w:ascii="Arial Narrow"/>
                <w:b/>
                <w:sz w:val="21"/>
              </w:rPr>
              <w:t>121,247,207.40</w:t>
            </w:r>
            <w:r>
              <w:rPr>
                <w:rFonts w:ascii="Arial Narrow"/>
                <w:sz w:val="21"/>
              </w:rPr>
            </w:r>
          </w:p>
        </w:tc>
        <w:tc>
          <w:tcPr>
            <w:tcW w:w="1896" w:type="dxa"/>
            <w:tcBorders>
              <w:top w:val="nil" w:sz="6" w:space="0" w:color="auto"/>
              <w:left w:val="single" w:sz="4" w:space="0" w:color="000000"/>
              <w:bottom w:val="single" w:sz="8" w:space="0" w:color="000000"/>
              <w:right w:val="nil" w:sz="6" w:space="0" w:color="auto"/>
            </w:tcBorders>
          </w:tcPr>
          <w:p>
            <w:pPr>
              <w:pStyle w:val="TableParagraph"/>
              <w:spacing w:line="240" w:lineRule="auto" w:before="67"/>
              <w:ind w:left="689" w:right="0"/>
              <w:jc w:val="left"/>
              <w:rPr>
                <w:rFonts w:ascii="Arial Narrow" w:hAnsi="Arial Narrow" w:cs="Arial Narrow" w:eastAsia="Arial Narrow" w:hint="default"/>
                <w:sz w:val="21"/>
                <w:szCs w:val="21"/>
              </w:rPr>
            </w:pPr>
            <w:r>
              <w:rPr>
                <w:rFonts w:ascii="Arial Narrow"/>
                <w:b/>
                <w:sz w:val="21"/>
              </w:rPr>
              <w:t>51,869,110.32</w:t>
            </w:r>
            <w:r>
              <w:rPr>
                <w:rFonts w:ascii="Arial Narrow"/>
                <w:sz w:val="21"/>
              </w:rPr>
            </w:r>
          </w:p>
        </w:tc>
      </w:tr>
    </w:tbl>
    <w:p>
      <w:pPr>
        <w:spacing w:line="240" w:lineRule="auto" w:before="9"/>
        <w:rPr>
          <w:rFonts w:ascii="宋体" w:hAnsi="宋体" w:cs="宋体" w:eastAsia="宋体" w:hint="default"/>
          <w:sz w:val="5"/>
          <w:szCs w:val="5"/>
        </w:rPr>
      </w:pPr>
    </w:p>
    <w:p>
      <w:pPr>
        <w:spacing w:before="36"/>
        <w:ind w:left="238" w:right="1041" w:firstLine="0"/>
        <w:jc w:val="left"/>
        <w:rPr>
          <w:rFonts w:ascii="宋体" w:hAnsi="宋体" w:cs="宋体" w:eastAsia="宋体" w:hint="default"/>
          <w:sz w:val="21"/>
          <w:szCs w:val="21"/>
        </w:rPr>
      </w:pPr>
      <w:r>
        <w:rPr/>
        <w:pict>
          <v:group style="position:absolute;margin-left:84.503998pt;margin-top:-89.036331pt;width:426.45pt;height:5.4pt;mso-position-horizontal-relative:page;mso-position-vertical-relative:paragraph;z-index:-1145776" coordorigin="1690,-1781" coordsize="8529,108">
            <v:shape style="position:absolute;left:1690;top:-1781;width:1075;height:108" type="#_x0000_t75" stroked="false">
              <v:imagedata r:id="rId597" o:title=""/>
            </v:shape>
            <v:shape style="position:absolute;left:2741;top:-1685;width:1789;height:12" type="#_x0000_t75" stroked="false">
              <v:imagedata r:id="rId594" o:title=""/>
            </v:shape>
            <v:shape style="position:absolute;left:4515;top:-1685;width:1880;height:12" type="#_x0000_t75" stroked="false">
              <v:imagedata r:id="rId595" o:title=""/>
            </v:shape>
            <v:shape style="position:absolute;left:6381;top:-1685;width:1946;height:12" type="#_x0000_t75" stroked="false">
              <v:imagedata r:id="rId596" o:title=""/>
            </v:shape>
            <v:shape style="position:absolute;left:8313;top:-1682;width:1906;height:10" type="#_x0000_t75" stroked="false">
              <v:imagedata r:id="rId574" o:title=""/>
            </v:shape>
            <w10:wrap type="none"/>
          </v:group>
        </w:pict>
      </w:r>
      <w:r>
        <w:rPr/>
        <w:pict>
          <v:group style="position:absolute;margin-left:84.503998pt;margin-top:-69.236336pt;width:426.45pt;height:5.55pt;mso-position-horizontal-relative:page;mso-position-vertical-relative:paragraph;z-index:-1145752" coordorigin="1690,-1385" coordsize="8529,111">
            <v:shape style="position:absolute;left:1690;top:-1385;width:1075;height:110" type="#_x0000_t75" stroked="false">
              <v:imagedata r:id="rId598" o:title=""/>
            </v:shape>
            <v:shape style="position:absolute;left:2741;top:-1289;width:1789;height:14" type="#_x0000_t75" stroked="false">
              <v:imagedata r:id="rId599" o:title=""/>
            </v:shape>
            <v:shape style="position:absolute;left:4515;top:-1289;width:1880;height:14" type="#_x0000_t75" stroked="false">
              <v:imagedata r:id="rId572" o:title=""/>
            </v:shape>
            <v:shape style="position:absolute;left:6381;top:-1289;width:1946;height:14" type="#_x0000_t75" stroked="false">
              <v:imagedata r:id="rId573" o:title=""/>
            </v:shape>
            <v:shape style="position:absolute;left:8313;top:-1284;width:1906;height:10" type="#_x0000_t75" stroked="false">
              <v:imagedata r:id="rId574" o:title=""/>
            </v:shape>
            <w10:wrap type="none"/>
          </v:group>
        </w:pict>
      </w:r>
      <w:r>
        <w:rPr/>
        <w:pict>
          <v:group style="position:absolute;margin-left:84.503998pt;margin-top:-49.316334pt;width:426.45pt;height:5.4pt;mso-position-horizontal-relative:page;mso-position-vertical-relative:paragraph;z-index:-1145728" coordorigin="1690,-986" coordsize="8529,108">
            <v:shape style="position:absolute;left:1690;top:-986;width:1075;height:108" type="#_x0000_t75" stroked="false">
              <v:imagedata r:id="rId600" o:title=""/>
            </v:shape>
            <v:shape style="position:absolute;left:2741;top:-890;width:1789;height:12" type="#_x0000_t75" stroked="false">
              <v:imagedata r:id="rId601" o:title=""/>
            </v:shape>
            <v:shape style="position:absolute;left:4515;top:-890;width:1880;height:12" type="#_x0000_t75" stroked="false">
              <v:imagedata r:id="rId602" o:title=""/>
            </v:shape>
            <v:shape style="position:absolute;left:6381;top:-890;width:1946;height:12" type="#_x0000_t75" stroked="false">
              <v:imagedata r:id="rId603" o:title=""/>
            </v:shape>
            <v:shape style="position:absolute;left:8313;top:-888;width:1906;height:10" type="#_x0000_t75" stroked="false">
              <v:imagedata r:id="rId574" o:title=""/>
            </v:shape>
            <w10:wrap type="none"/>
          </v:group>
        </w:pict>
      </w:r>
      <w:r>
        <w:rPr/>
        <w:pict>
          <v:group style="position:absolute;margin-left:84.503998pt;margin-top:-29.516333pt;width:426.45pt;height:5.55pt;mso-position-horizontal-relative:page;mso-position-vertical-relative:paragraph;z-index:-1145704" coordorigin="1690,-590" coordsize="8529,111">
            <v:shape style="position:absolute;left:1690;top:-590;width:1075;height:110" type="#_x0000_t75" stroked="false">
              <v:imagedata r:id="rId604" o:title=""/>
            </v:shape>
            <v:shape style="position:absolute;left:2741;top:-494;width:1789;height:14" type="#_x0000_t75" stroked="false">
              <v:imagedata r:id="rId571" o:title=""/>
            </v:shape>
            <v:shape style="position:absolute;left:4515;top:-494;width:1880;height:14" type="#_x0000_t75" stroked="false">
              <v:imagedata r:id="rId572" o:title=""/>
            </v:shape>
            <v:shape style="position:absolute;left:6381;top:-494;width:1946;height:14" type="#_x0000_t75" stroked="false">
              <v:imagedata r:id="rId573" o:title=""/>
            </v:shape>
            <v:shape style="position:absolute;left:8313;top:-490;width:1906;height:10" type="#_x0000_t75" stroked="false">
              <v:imagedata r:id="rId574" o:title=""/>
            </v:shape>
            <w10:wrap type="none"/>
          </v:group>
        </w:pict>
      </w:r>
      <w:r>
        <w:rPr/>
        <w:pict>
          <v:shape style="position:absolute;margin-left:137.300003pt;margin-top:-4.796343pt;width:.48pt;height:.12pt;mso-position-horizontal-relative:page;mso-position-vertical-relative:paragraph;z-index:14968" type="#_x0000_t75" stroked="false">
            <v:imagedata r:id="rId605" o:title=""/>
          </v:shape>
        </w:pict>
      </w:r>
      <w:r>
        <w:rPr/>
        <w:pict>
          <v:shape style="position:absolute;margin-left:226.009995pt;margin-top:-4.796343pt;width:.48001pt;height:.12pt;mso-position-horizontal-relative:page;mso-position-vertical-relative:paragraph;z-index:14992" type="#_x0000_t75" stroked="false">
            <v:imagedata r:id="rId605" o:title=""/>
          </v:shape>
        </w:pict>
      </w:r>
      <w:r>
        <w:rPr/>
        <w:pict>
          <v:shape style="position:absolute;margin-left:319.269989pt;margin-top:-4.796343pt;width:.48001pt;height:.12pt;mso-position-horizontal-relative:page;mso-position-vertical-relative:paragraph;z-index:15016" type="#_x0000_t75" stroked="false">
            <v:imagedata r:id="rId605" o:title=""/>
          </v:shape>
        </w:pict>
      </w:r>
      <w:r>
        <w:rPr/>
        <w:pict>
          <v:shape style="position:absolute;margin-left:415.869995pt;margin-top:-4.796343pt;width:.47998pt;height:.12pt;mso-position-horizontal-relative:page;mso-position-vertical-relative:paragraph;z-index:15040" type="#_x0000_t75" stroked="false">
            <v:imagedata r:id="rId605" o:title=""/>
          </v:shape>
        </w:pict>
      </w:r>
      <w:r>
        <w:rPr/>
        <w:pict>
          <v:shape style="position:absolute;margin-left:276.290009pt;margin-top:50.903656pt;width:.48001pt;height:.12pt;mso-position-horizontal-relative:page;mso-position-vertical-relative:paragraph;z-index:15064" type="#_x0000_t75" stroked="false">
            <v:imagedata r:id="rId605" o:title=""/>
          </v:shape>
        </w:pict>
      </w:r>
      <w:r>
        <w:rPr/>
        <w:pict>
          <v:shape style="position:absolute;margin-left:361.869995pt;margin-top:50.903656pt;width:.47998pt;height:.12pt;mso-position-horizontal-relative:page;mso-position-vertical-relative:paragraph;z-index:15088" type="#_x0000_t75" stroked="false">
            <v:imagedata r:id="rId605" o:title=""/>
          </v:shape>
        </w:pict>
      </w:r>
      <w:r>
        <w:rPr/>
        <w:pict>
          <v:group style="position:absolute;margin-left:84.503998pt;margin-top:65.903664pt;width:426.45pt;height:5.4pt;mso-position-horizontal-relative:page;mso-position-vertical-relative:paragraph;z-index:-1145536" coordorigin="1690,1318" coordsize="8529,108">
            <v:shape style="position:absolute;left:1690;top:1318;width:3855;height:108" type="#_x0000_t75" stroked="false">
              <v:imagedata r:id="rId606" o:title=""/>
            </v:shape>
            <v:shape style="position:absolute;left:5521;top:1414;width:1726;height:12" type="#_x0000_t75" stroked="false">
              <v:imagedata r:id="rId584" o:title=""/>
            </v:shape>
            <v:shape style="position:absolute;left:7233;top:1416;width:2986;height:10" type="#_x0000_t75" stroked="false">
              <v:imagedata r:id="rId607"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）公司前五名客户的营业收入情况</w:t>
      </w:r>
    </w:p>
    <w:p>
      <w:pPr>
        <w:spacing w:line="240" w:lineRule="auto" w:before="11"/>
        <w:rPr>
          <w:rFonts w:ascii="宋体" w:hAnsi="宋体" w:cs="宋体" w:eastAsia="宋体" w:hint="default"/>
          <w:sz w:val="22"/>
          <w:szCs w:val="22"/>
        </w:rPr>
      </w:pPr>
    </w:p>
    <w:tbl>
      <w:tblPr>
        <w:tblW w:w="0" w:type="auto"/>
        <w:jc w:val="left"/>
        <w:tblInd w:w="115" w:type="dxa"/>
        <w:tblLayout w:type="fixed"/>
        <w:tblCellMar>
          <w:top w:w="0" w:type="dxa"/>
          <w:left w:w="0" w:type="dxa"/>
          <w:bottom w:w="0" w:type="dxa"/>
          <w:right w:w="0" w:type="dxa"/>
        </w:tblCellMar>
        <w:tblLook w:val="01E0"/>
      </w:tblPr>
      <w:tblGrid>
        <w:gridCol w:w="3855"/>
        <w:gridCol w:w="1712"/>
        <w:gridCol w:w="2976"/>
      </w:tblGrid>
      <w:tr>
        <w:trPr>
          <w:trHeight w:val="396" w:hRule="exact"/>
        </w:trPr>
        <w:tc>
          <w:tcPr>
            <w:tcW w:w="38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27"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2976" w:type="dxa"/>
            <w:tcBorders>
              <w:top w:val="single" w:sz="4" w:space="0" w:color="000000"/>
              <w:left w:val="single" w:sz="4" w:space="0" w:color="000000"/>
              <w:bottom w:val="single" w:sz="4" w:space="0" w:color="000000"/>
              <w:right w:val="nil" w:sz="6" w:space="0" w:color="auto"/>
            </w:tcBorders>
          </w:tcPr>
          <w:p>
            <w:pPr>
              <w:pStyle w:val="TableParagraph"/>
              <w:spacing w:line="241" w:lineRule="exact"/>
              <w:ind w:left="216" w:right="0"/>
              <w:jc w:val="left"/>
              <w:rPr>
                <w:rFonts w:ascii="宋体" w:hAnsi="宋体" w:cs="宋体" w:eastAsia="宋体" w:hint="default"/>
                <w:sz w:val="21"/>
                <w:szCs w:val="21"/>
              </w:rPr>
            </w:pPr>
            <w:r>
              <w:rPr>
                <w:rFonts w:ascii="宋体" w:hAnsi="宋体" w:cs="宋体" w:eastAsia="宋体" w:hint="default"/>
                <w:b/>
                <w:bCs/>
                <w:sz w:val="21"/>
                <w:szCs w:val="21"/>
              </w:rPr>
              <w:t>占公司全部营业收入的比例</w:t>
            </w:r>
            <w:r>
              <w:rPr>
                <w:rFonts w:ascii="宋体" w:hAnsi="宋体" w:cs="宋体" w:eastAsia="宋体" w:hint="default"/>
                <w:sz w:val="21"/>
                <w:szCs w:val="21"/>
              </w:rPr>
            </w:r>
          </w:p>
        </w:tc>
      </w:tr>
      <w:tr>
        <w:trPr>
          <w:trHeight w:val="293" w:hRule="exact"/>
        </w:trPr>
        <w:tc>
          <w:tcPr>
            <w:tcW w:w="3855" w:type="dxa"/>
            <w:tcBorders>
              <w:top w:val="single" w:sz="4" w:space="0" w:color="000000"/>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中国联合网络通信有限公司天津市分公司</w:t>
            </w:r>
          </w:p>
        </w:tc>
        <w:tc>
          <w:tcPr>
            <w:tcW w:w="17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45,694,548.99</w:t>
            </w:r>
            <w:r>
              <w:rPr>
                <w:rFonts w:ascii="Arial Narrow"/>
                <w:sz w:val="21"/>
              </w:rPr>
            </w:r>
          </w:p>
        </w:tc>
        <w:tc>
          <w:tcPr>
            <w:tcW w:w="2976" w:type="dxa"/>
            <w:tcBorders>
              <w:top w:val="single" w:sz="4" w:space="0" w:color="000000"/>
              <w:left w:val="single" w:sz="4" w:space="0" w:color="000000"/>
              <w:bottom w:val="nil" w:sz="6" w:space="0" w:color="auto"/>
              <w:right w:val="nil" w:sz="6" w:space="0" w:color="auto"/>
            </w:tcBorders>
          </w:tcPr>
          <w:p>
            <w:pPr>
              <w:pStyle w:val="TableParagraph"/>
              <w:spacing w:line="240" w:lineRule="auto" w:before="65"/>
              <w:ind w:right="103"/>
              <w:jc w:val="right"/>
              <w:rPr>
                <w:rFonts w:ascii="Arial Narrow" w:hAnsi="Arial Narrow" w:cs="Arial Narrow" w:eastAsia="Arial Narrow" w:hint="default"/>
                <w:sz w:val="22"/>
                <w:szCs w:val="22"/>
              </w:rPr>
            </w:pPr>
            <w:r>
              <w:rPr>
                <w:rFonts w:ascii="Arial Narrow"/>
                <w:sz w:val="22"/>
              </w:rPr>
              <w:t>25.55</w:t>
            </w:r>
          </w:p>
        </w:tc>
      </w:tr>
      <w:tr>
        <w:trPr>
          <w:trHeight w:val="422" w:hRule="exact"/>
        </w:trPr>
        <w:tc>
          <w:tcPr>
            <w:tcW w:w="3855"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中国联合网络通信有限公司河北省分公司</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spacing w:val="-1"/>
                <w:sz w:val="21"/>
              </w:rPr>
              <w:t>9,982,404.16</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75"/>
              <w:ind w:right="103"/>
              <w:jc w:val="right"/>
              <w:rPr>
                <w:rFonts w:ascii="Arial Narrow" w:hAnsi="Arial Narrow" w:cs="Arial Narrow" w:eastAsia="Arial Narrow" w:hint="default"/>
                <w:sz w:val="22"/>
                <w:szCs w:val="22"/>
              </w:rPr>
            </w:pPr>
            <w:r>
              <w:rPr>
                <w:rFonts w:ascii="Arial Narrow"/>
                <w:sz w:val="22"/>
              </w:rPr>
              <w:t>5.58</w:t>
            </w:r>
          </w:p>
        </w:tc>
      </w:tr>
      <w:tr>
        <w:trPr>
          <w:trHeight w:val="84" w:hRule="exact"/>
        </w:trPr>
        <w:tc>
          <w:tcPr>
            <w:tcW w:w="3855"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463" w:hRule="exact"/>
        </w:trPr>
        <w:tc>
          <w:tcPr>
            <w:tcW w:w="3855"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中国联合网络通信有限公司广西壮族自治区分</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9,350,702.57</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Arial Narrow" w:hAnsi="Arial Narrow" w:cs="Arial Narrow" w:eastAsia="Arial Narrow" w:hint="default"/>
                <w:sz w:val="22"/>
                <w:szCs w:val="22"/>
              </w:rPr>
            </w:pPr>
            <w:r>
              <w:rPr>
                <w:rFonts w:ascii="Arial Narrow"/>
                <w:sz w:val="22"/>
              </w:rPr>
              <w:t>5.23</w:t>
            </w:r>
          </w:p>
        </w:tc>
      </w:tr>
      <w:tr>
        <w:trPr>
          <w:trHeight w:val="245" w:hRule="exact"/>
        </w:trPr>
        <w:tc>
          <w:tcPr>
            <w:tcW w:w="3855" w:type="dxa"/>
            <w:tcBorders>
              <w:top w:val="nil" w:sz="6" w:space="0" w:color="auto"/>
              <w:left w:val="nil" w:sz="6" w:space="0" w:color="auto"/>
              <w:bottom w:val="nil" w:sz="6" w:space="0" w:color="auto"/>
              <w:right w:val="single" w:sz="4"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中国联合网络通信有限公司上海市分公司</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02"/>
              <w:jc w:val="right"/>
              <w:rPr>
                <w:rFonts w:ascii="Arial Narrow" w:hAnsi="Arial Narrow" w:cs="Arial Narrow" w:eastAsia="Arial Narrow" w:hint="default"/>
                <w:sz w:val="21"/>
                <w:szCs w:val="21"/>
              </w:rPr>
            </w:pPr>
            <w:r>
              <w:rPr>
                <w:rFonts w:ascii="Arial Narrow"/>
                <w:spacing w:val="-1"/>
                <w:sz w:val="21"/>
              </w:rPr>
              <w:t>8,020,959.39</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51" w:lineRule="exact"/>
              <w:ind w:right="103"/>
              <w:jc w:val="right"/>
              <w:rPr>
                <w:rFonts w:ascii="Arial Narrow" w:hAnsi="Arial Narrow" w:cs="Arial Narrow" w:eastAsia="Arial Narrow" w:hint="default"/>
                <w:sz w:val="22"/>
                <w:szCs w:val="22"/>
              </w:rPr>
            </w:pPr>
            <w:r>
              <w:rPr>
                <w:rFonts w:ascii="Arial Narrow"/>
                <w:sz w:val="22"/>
              </w:rPr>
              <w:t>4.49</w:t>
            </w:r>
          </w:p>
        </w:tc>
      </w:tr>
      <w:tr>
        <w:trPr>
          <w:trHeight w:val="86" w:hRule="exact"/>
        </w:trPr>
        <w:tc>
          <w:tcPr>
            <w:tcW w:w="3855"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85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中国联合网络通信有限公司</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Arial Narrow" w:hAnsi="Arial Narrow" w:cs="Arial Narrow" w:eastAsia="Arial Narrow" w:hint="default"/>
                <w:sz w:val="21"/>
                <w:szCs w:val="21"/>
              </w:rPr>
            </w:pPr>
            <w:r>
              <w:rPr>
                <w:rFonts w:ascii="Arial Narrow"/>
                <w:spacing w:val="-1"/>
                <w:sz w:val="21"/>
              </w:rPr>
              <w:t>6,191,526.67</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Arial Narrow" w:hAnsi="Arial Narrow" w:cs="Arial Narrow" w:eastAsia="Arial Narrow" w:hint="default"/>
                <w:sz w:val="22"/>
                <w:szCs w:val="22"/>
              </w:rPr>
            </w:pPr>
            <w:r>
              <w:rPr>
                <w:rFonts w:ascii="Arial Narrow"/>
                <w:sz w:val="22"/>
              </w:rPr>
              <w:t>3.46</w:t>
            </w:r>
          </w:p>
        </w:tc>
      </w:tr>
      <w:tr>
        <w:trPr>
          <w:trHeight w:val="394" w:hRule="exact"/>
        </w:trPr>
        <w:tc>
          <w:tcPr>
            <w:tcW w:w="3855"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79,240,141.78</w:t>
            </w:r>
            <w:r>
              <w:rPr>
                <w:rFonts w:ascii="Arial Narrow"/>
                <w:sz w:val="21"/>
              </w:rPr>
            </w:r>
          </w:p>
        </w:tc>
        <w:tc>
          <w:tcPr>
            <w:tcW w:w="2976"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5"/>
              <w:jc w:val="right"/>
              <w:rPr>
                <w:rFonts w:ascii="Arial Narrow" w:hAnsi="Arial Narrow" w:cs="Arial Narrow" w:eastAsia="Arial Narrow" w:hint="default"/>
                <w:sz w:val="21"/>
                <w:szCs w:val="21"/>
              </w:rPr>
            </w:pPr>
            <w:r>
              <w:rPr>
                <w:rFonts w:ascii="Arial Narrow"/>
                <w:b/>
                <w:spacing w:val="-1"/>
                <w:sz w:val="21"/>
              </w:rPr>
              <w:t>44.31</w:t>
            </w:r>
            <w:r>
              <w:rPr>
                <w:rFonts w:ascii="Arial Narrow"/>
                <w:sz w:val="21"/>
              </w:rPr>
            </w:r>
          </w:p>
        </w:tc>
      </w:tr>
    </w:tbl>
    <w:p>
      <w:pPr>
        <w:spacing w:line="240" w:lineRule="auto" w:before="2"/>
        <w:rPr>
          <w:rFonts w:ascii="宋体" w:hAnsi="宋体" w:cs="宋体" w:eastAsia="宋体" w:hint="default"/>
          <w:sz w:val="7"/>
          <w:szCs w:val="7"/>
        </w:rPr>
      </w:pPr>
    </w:p>
    <w:p>
      <w:pPr>
        <w:spacing w:line="357" w:lineRule="auto" w:before="36"/>
        <w:ind w:left="238" w:right="1791" w:firstLine="314"/>
        <w:jc w:val="both"/>
        <w:rPr>
          <w:rFonts w:ascii="宋体" w:hAnsi="宋体" w:cs="宋体" w:eastAsia="宋体" w:hint="default"/>
          <w:sz w:val="21"/>
          <w:szCs w:val="21"/>
        </w:rPr>
      </w:pPr>
      <w:r>
        <w:rPr/>
        <w:pict>
          <v:group style="position:absolute;margin-left:84.503998pt;margin-top:-89.646294pt;width:426.45pt;height:25.35pt;mso-position-horizontal-relative:page;mso-position-vertical-relative:paragraph;z-index:-1145512" coordorigin="1690,-1793" coordsize="8529,507">
            <v:shape style="position:absolute;left:1690;top:-1793;width:3855;height:110" type="#_x0000_t75" stroked="false">
              <v:imagedata r:id="rId608" o:title=""/>
            </v:shape>
            <v:shape style="position:absolute;left:5521;top:-1697;width:1726;height:14" type="#_x0000_t75" stroked="false">
              <v:imagedata r:id="rId584" o:title=""/>
            </v:shape>
            <v:shape style="position:absolute;left:7233;top:-1692;width:2986;height:10" type="#_x0000_t75" stroked="false">
              <v:imagedata r:id="rId607" o:title=""/>
            </v:shape>
            <v:group style="position:absolute;left:5526;top:-1683;width:10;height:20" coordorigin="5526,-1683" coordsize="10,20">
              <v:shape style="position:absolute;left:5526;top:-1683;width:10;height:20" coordorigin="5526,-1683" coordsize="10,20" path="m5526,-1663l5535,-1663,5535,-1683,5526,-1683,5526,-1663xe" filled="true" fillcolor="#000000" stroked="false">
                <v:path arrowok="t"/>
                <v:fill type="solid"/>
              </v:shape>
            </v:group>
            <v:group style="position:absolute;left:5526;top:-1663;width:10;height:20" coordorigin="5526,-1663" coordsize="10,20">
              <v:shape style="position:absolute;left:5526;top:-1663;width:10;height:20" coordorigin="5526,-1663" coordsize="10,20" path="m5526,-1644l5535,-1644,5535,-1663,5526,-1663,5526,-1644xe" filled="true" fillcolor="#000000" stroked="false">
                <v:path arrowok="t"/>
                <v:fill type="solid"/>
              </v:shape>
            </v:group>
            <v:group style="position:absolute;left:5526;top:-1644;width:10;height:20" coordorigin="5526,-1644" coordsize="10,20">
              <v:shape style="position:absolute;left:5526;top:-1644;width:10;height:20" coordorigin="5526,-1644" coordsize="10,20" path="m5526,-1625l5535,-1625,5535,-1644,5526,-1644,5526,-1625xe" filled="true" fillcolor="#000000" stroked="false">
                <v:path arrowok="t"/>
                <v:fill type="solid"/>
              </v:shape>
            </v:group>
            <v:group style="position:absolute;left:5526;top:-1625;width:10;height:20" coordorigin="5526,-1625" coordsize="10,20">
              <v:shape style="position:absolute;left:5526;top:-1625;width:10;height:20" coordorigin="5526,-1625" coordsize="10,20" path="m5526,-1606l5535,-1606,5535,-1625,5526,-1625,5526,-1606xe" filled="true" fillcolor="#000000" stroked="false">
                <v:path arrowok="t"/>
                <v:fill type="solid"/>
              </v:shape>
            </v:group>
            <v:group style="position:absolute;left:5526;top:-1606;width:10;height:20" coordorigin="5526,-1606" coordsize="10,20">
              <v:shape style="position:absolute;left:5526;top:-1606;width:10;height:20" coordorigin="5526,-1606" coordsize="10,20" path="m5526,-1587l5535,-1587,5535,-1606,5526,-1606,5526,-1587xe" filled="true" fillcolor="#000000" stroked="false">
                <v:path arrowok="t"/>
                <v:fill type="solid"/>
              </v:shape>
            </v:group>
            <v:group style="position:absolute;left:5526;top:-1587;width:10;height:20" coordorigin="5526,-1587" coordsize="10,20">
              <v:shape style="position:absolute;left:5526;top:-1587;width:10;height:20" coordorigin="5526,-1587" coordsize="10,20" path="m5526,-1567l5535,-1567,5535,-1587,5526,-1587,5526,-1567xe" filled="true" fillcolor="#000000" stroked="false">
                <v:path arrowok="t"/>
                <v:fill type="solid"/>
              </v:shape>
            </v:group>
            <v:group style="position:absolute;left:5526;top:-1567;width:10;height:20" coordorigin="5526,-1567" coordsize="10,20">
              <v:shape style="position:absolute;left:5526;top:-1567;width:10;height:20" coordorigin="5526,-1567" coordsize="10,20" path="m5526,-1548l5535,-1548,5535,-1567,5526,-1567,5526,-1548xe" filled="true" fillcolor="#000000" stroked="false">
                <v:path arrowok="t"/>
                <v:fill type="solid"/>
              </v:shape>
            </v:group>
            <v:group style="position:absolute;left:5526;top:-1548;width:10;height:20" coordorigin="5526,-1548" coordsize="10,20">
              <v:shape style="position:absolute;left:5526;top:-1548;width:10;height:20" coordorigin="5526,-1548" coordsize="10,20" path="m5526,-1529l5535,-1529,5535,-1548,5526,-1548,5526,-1529xe" filled="true" fillcolor="#000000" stroked="false">
                <v:path arrowok="t"/>
                <v:fill type="solid"/>
              </v:shape>
            </v:group>
            <v:group style="position:absolute;left:5526;top:-1529;width:10;height:20" coordorigin="5526,-1529" coordsize="10,20">
              <v:shape style="position:absolute;left:5526;top:-1529;width:10;height:20" coordorigin="5526,-1529" coordsize="10,20" path="m5526,-1510l5535,-1510,5535,-1529,5526,-1529,5526,-1510xe" filled="true" fillcolor="#000000" stroked="false">
                <v:path arrowok="t"/>
                <v:fill type="solid"/>
              </v:shape>
            </v:group>
            <v:group style="position:absolute;left:5526;top:-1510;width:10;height:20" coordorigin="5526,-1510" coordsize="10,20">
              <v:shape style="position:absolute;left:5526;top:-1510;width:10;height:20" coordorigin="5526,-1510" coordsize="10,20" path="m5526,-1491l5535,-1491,5535,-1510,5526,-1510,5526,-1491xe" filled="true" fillcolor="#000000" stroked="false">
                <v:path arrowok="t"/>
                <v:fill type="solid"/>
              </v:shape>
            </v:group>
            <v:group style="position:absolute;left:5526;top:-1491;width:10;height:20" coordorigin="5526,-1491" coordsize="10,20">
              <v:shape style="position:absolute;left:5526;top:-1491;width:10;height:20" coordorigin="5526,-1491" coordsize="10,20" path="m5526,-1471l5535,-1471,5535,-1491,5526,-1491,5526,-1471xe" filled="true" fillcolor="#000000" stroked="false">
                <v:path arrowok="t"/>
                <v:fill type="solid"/>
              </v:shape>
            </v:group>
            <v:group style="position:absolute;left:5526;top:-1471;width:10;height:20" coordorigin="5526,-1471" coordsize="10,20">
              <v:shape style="position:absolute;left:5526;top:-1471;width:10;height:20" coordorigin="5526,-1471" coordsize="10,20" path="m5526,-1452l5535,-1452,5535,-1471,5526,-1471,5526,-1452xe" filled="true" fillcolor="#000000" stroked="false">
                <v:path arrowok="t"/>
                <v:fill type="solid"/>
              </v:shape>
            </v:group>
            <v:group style="position:absolute;left:5526;top:-1452;width:10;height:20" coordorigin="5526,-1452" coordsize="10,20">
              <v:shape style="position:absolute;left:5526;top:-1452;width:10;height:20" coordorigin="5526,-1452" coordsize="10,20" path="m5526,-1433l5535,-1433,5535,-1452,5526,-1452,5526,-1433xe" filled="true" fillcolor="#000000" stroked="false">
                <v:path arrowok="t"/>
                <v:fill type="solid"/>
              </v:shape>
            </v:group>
            <v:group style="position:absolute;left:5526;top:-1433;width:10;height:20" coordorigin="5526,-1433" coordsize="10,20">
              <v:shape style="position:absolute;left:5526;top:-1433;width:10;height:20" coordorigin="5526,-1433" coordsize="10,20" path="m5526,-1414l5535,-1414,5535,-1433,5526,-1433,5526,-1414xe" filled="true" fillcolor="#000000" stroked="false">
                <v:path arrowok="t"/>
                <v:fill type="solid"/>
              </v:shape>
            </v:group>
            <v:group style="position:absolute;left:5526;top:-1414;width:10;height:20" coordorigin="5526,-1414" coordsize="10,20">
              <v:shape style="position:absolute;left:5526;top:-1414;width:10;height:20" coordorigin="5526,-1414" coordsize="10,20" path="m5526,-1395l5535,-1395,5535,-1414,5526,-1414,5526,-1395xe" filled="true" fillcolor="#000000" stroked="false">
                <v:path arrowok="t"/>
                <v:fill type="solid"/>
              </v:shape>
              <v:shape style="position:absolute;left:1690;top:-1395;width:3855;height:108" type="#_x0000_t75" stroked="false">
                <v:imagedata r:id="rId609" o:title=""/>
              </v:shape>
              <v:shape style="position:absolute;left:5521;top:-1299;width:1726;height:12" type="#_x0000_t75" stroked="false">
                <v:imagedata r:id="rId584" o:title=""/>
              </v:shape>
              <v:shape style="position:absolute;left:7233;top:-1296;width:2986;height:10" type="#_x0000_t75" stroked="false">
                <v:imagedata r:id="rId607" o:title=""/>
              </v:shape>
            </v:group>
            <w10:wrap type="none"/>
          </v:group>
        </w:pict>
      </w:r>
      <w:r>
        <w:rPr/>
        <w:pict>
          <v:group style="position:absolute;margin-left:84.503998pt;margin-top:-49.926353pt;width:426.45pt;height:5.55pt;mso-position-horizontal-relative:page;mso-position-vertical-relative:paragraph;z-index:-1145488" coordorigin="1690,-999" coordsize="8529,111">
            <v:shape style="position:absolute;left:1690;top:-999;width:3855;height:110" type="#_x0000_t75" stroked="false">
              <v:imagedata r:id="rId610" o:title=""/>
            </v:shape>
            <v:shape style="position:absolute;left:5521;top:-903;width:1726;height:14" type="#_x0000_t75" stroked="false">
              <v:imagedata r:id="rId611" o:title=""/>
            </v:shape>
            <v:shape style="position:absolute;left:7233;top:-898;width:2986;height:10" type="#_x0000_t75" stroked="false">
              <v:imagedata r:id="rId607" o:title=""/>
            </v:shape>
            <w10:wrap type="none"/>
          </v:group>
        </w:pict>
      </w:r>
      <w:r>
        <w:rPr/>
        <w:pict>
          <v:group style="position:absolute;margin-left:84.503998pt;margin-top:-30.006353pt;width:426.45pt;height:5.4pt;mso-position-horizontal-relative:page;mso-position-vertical-relative:paragraph;z-index:-1145464" coordorigin="1690,-600" coordsize="8529,108">
            <v:shape style="position:absolute;left:1690;top:-600;width:3855;height:108" type="#_x0000_t75" stroked="false">
              <v:imagedata r:id="rId612" o:title=""/>
            </v:shape>
            <v:shape style="position:absolute;left:5521;top:-504;width:1726;height:12" type="#_x0000_t75" stroked="false">
              <v:imagedata r:id="rId584" o:title=""/>
            </v:shape>
            <v:shape style="position:absolute;left:7233;top:-502;width:2986;height:10" type="#_x0000_t75" stroked="false">
              <v:imagedata r:id="rId607" o:title=""/>
            </v:shape>
            <w10:wrap type="none"/>
          </v:group>
        </w:pict>
      </w:r>
      <w:r>
        <w:rPr/>
        <w:pict>
          <v:shape style="position:absolute;margin-left:276.290009pt;margin-top:-5.406323pt;width:.48003pt;height:.24pt;mso-position-horizontal-relative:page;mso-position-vertical-relative:paragraph;z-index:15208" type="#_x0000_t75" stroked="false">
            <v:imagedata r:id="rId605" o:title=""/>
          </v:shape>
        </w:pict>
      </w:r>
      <w:r>
        <w:rPr/>
        <w:pict>
          <v:shape style="position:absolute;margin-left:361.869995pt;margin-top:-5.406323pt;width:.48pt;height:.24pt;mso-position-horizontal-relative:page;mso-position-vertical-relative:paragraph;z-index:15232" type="#_x0000_t75" stroked="false">
            <v:imagedata r:id="rId605" o:title=""/>
          </v:shape>
        </w:pict>
      </w:r>
      <w:r>
        <w:rPr>
          <w:rFonts w:ascii="宋体" w:hAnsi="宋体" w:cs="宋体" w:eastAsia="宋体" w:hint="default"/>
          <w:spacing w:val="-4"/>
          <w:sz w:val="21"/>
          <w:szCs w:val="21"/>
        </w:rPr>
        <w:t>（</w:t>
      </w:r>
      <w:r>
        <w:rPr>
          <w:rFonts w:ascii="Arial Narrow" w:hAnsi="Arial Narrow" w:cs="Arial Narrow" w:eastAsia="Arial Narrow" w:hint="default"/>
          <w:spacing w:val="-4"/>
          <w:sz w:val="21"/>
          <w:szCs w:val="21"/>
        </w:rPr>
        <w:t>4</w:t>
      </w:r>
      <w:r>
        <w:rPr>
          <w:rFonts w:ascii="宋体" w:hAnsi="宋体" w:cs="宋体" w:eastAsia="宋体" w:hint="default"/>
          <w:spacing w:val="-4"/>
          <w:sz w:val="21"/>
          <w:szCs w:val="21"/>
        </w:rPr>
        <w:t>）收入增长原因：公司本年新设立天津子公司，在原有业务基础上，开展更多的业务</w:t>
      </w:r>
      <w:r>
        <w:rPr>
          <w:rFonts w:ascii="宋体" w:hAnsi="宋体" w:cs="宋体" w:eastAsia="宋体" w:hint="default"/>
          <w:w w:val="100"/>
          <w:sz w:val="21"/>
          <w:szCs w:val="21"/>
        </w:rPr>
        <w:t> </w:t>
      </w:r>
      <w:r>
        <w:rPr>
          <w:rFonts w:ascii="宋体" w:hAnsi="宋体" w:cs="宋体" w:eastAsia="宋体" w:hint="default"/>
          <w:spacing w:val="-4"/>
          <w:sz w:val="21"/>
          <w:szCs w:val="21"/>
        </w:rPr>
        <w:t>类型，获得更多业务市场；公司本年加大软件技术服务的涉及领域，为不断提升业绩，设立</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新的项目组以满足客户多方面的需求。</w:t>
      </w:r>
    </w:p>
    <w:p>
      <w:pPr>
        <w:spacing w:before="64"/>
        <w:ind w:left="238" w:right="1041" w:firstLine="0"/>
        <w:jc w:val="left"/>
        <w:rPr>
          <w:rFonts w:ascii="宋体" w:hAnsi="宋体" w:cs="宋体" w:eastAsia="宋体" w:hint="default"/>
          <w:sz w:val="21"/>
          <w:szCs w:val="21"/>
        </w:rPr>
      </w:pPr>
      <w:r>
        <w:rPr/>
        <w:pict>
          <v:shape style="position:absolute;margin-left:195.050003pt;margin-top:45.463676pt;width:.48pt;height:.12pt;mso-position-horizontal-relative:page;mso-position-vertical-relative:paragraph;z-index:15256" type="#_x0000_t75" stroked="false">
            <v:imagedata r:id="rId605" o:title=""/>
          </v:shape>
        </w:pict>
      </w:r>
      <w:r>
        <w:rPr/>
        <w:pict>
          <v:shape style="position:absolute;margin-left:305.690002pt;margin-top:45.463676pt;width:.48001pt;height:.12pt;mso-position-horizontal-relative:page;mso-position-vertical-relative:paragraph;z-index:15280" type="#_x0000_t75" stroked="false">
            <v:imagedata r:id="rId605" o:title=""/>
          </v:shape>
        </w:pict>
      </w:r>
      <w:r>
        <w:rPr/>
        <w:pict>
          <v:shape style="position:absolute;margin-left:416.470001pt;margin-top:45.463676pt;width:.48001pt;height:.12pt;mso-position-horizontal-relative:page;mso-position-vertical-relative:paragraph;z-index:15304" type="#_x0000_t75" stroked="false">
            <v:imagedata r:id="rId605" o:title=""/>
          </v:shape>
        </w:pict>
      </w:r>
      <w:r>
        <w:rPr/>
        <w:pict>
          <v:group style="position:absolute;margin-left:84.503998pt;margin-top:60.463715pt;width:442.9pt;height:5.55pt;mso-position-horizontal-relative:page;mso-position-vertical-relative:paragraph;z-index:-1145320" coordorigin="1690,1209" coordsize="8858,111">
            <v:shape style="position:absolute;left:1690;top:1209;width:2230;height:110" type="#_x0000_t75" stroked="false">
              <v:imagedata r:id="rId613" o:title=""/>
            </v:shape>
            <v:shape style="position:absolute;left:3896;top:1305;width:2227;height:14" type="#_x0000_t75" stroked="false">
              <v:imagedata r:id="rId614" o:title=""/>
            </v:shape>
            <v:shape style="position:absolute;left:6109;top:1305;width:2230;height:14" type="#_x0000_t75" stroked="false">
              <v:imagedata r:id="rId615" o:title=""/>
            </v:shape>
            <v:shape style="position:absolute;left:8325;top:1310;width:2223;height:10" type="#_x0000_t75" stroked="false">
              <v:imagedata r:id="rId616" o:title=""/>
            </v:shape>
            <w10:wrap type="none"/>
          </v:group>
        </w:pict>
      </w:r>
      <w:r>
        <w:rPr/>
        <w:pict>
          <v:shape style="position:absolute;margin-left:195.050003pt;margin-top:85.179672pt;width:.48pt;height:.12pt;mso-position-horizontal-relative:page;mso-position-vertical-relative:paragraph;z-index:15352" type="#_x0000_t75" stroked="false">
            <v:imagedata r:id="rId617" o:title=""/>
          </v:shape>
        </w:pict>
      </w:r>
      <w:r>
        <w:rPr/>
        <w:pict>
          <v:shape style="position:absolute;margin-left:305.690002pt;margin-top:85.179672pt;width:.48001pt;height:.12pt;mso-position-horizontal-relative:page;mso-position-vertical-relative:paragraph;z-index:15376" type="#_x0000_t75" stroked="false">
            <v:imagedata r:id="rId617" o:title=""/>
          </v:shape>
        </w:pict>
      </w:r>
      <w:r>
        <w:rPr/>
        <w:pict>
          <v:shape style="position:absolute;margin-left:416.470001pt;margin-top:85.179672pt;width:.48001pt;height:.12pt;mso-position-horizontal-relative:page;mso-position-vertical-relative:paragraph;z-index:15400" type="#_x0000_t75" stroked="false">
            <v:imagedata r:id="rId617" o:title=""/>
          </v:shape>
        </w:pict>
      </w:r>
      <w:r>
        <w:rPr>
          <w:rFonts w:ascii="Arial Narrow" w:hAnsi="Arial Narrow" w:cs="Arial Narrow" w:eastAsia="Arial Narrow" w:hint="default"/>
          <w:b/>
          <w:bCs/>
          <w:sz w:val="21"/>
          <w:szCs w:val="21"/>
        </w:rPr>
        <w:t>24</w:t>
      </w:r>
      <w:r>
        <w:rPr>
          <w:rFonts w:ascii="宋体" w:hAnsi="宋体" w:cs="宋体" w:eastAsia="宋体" w:hint="default"/>
          <w:b/>
          <w:bCs/>
          <w:sz w:val="21"/>
          <w:szCs w:val="21"/>
        </w:rPr>
        <w:t>、</w:t>
      </w:r>
      <w:r>
        <w:rPr>
          <w:rFonts w:ascii="宋体" w:hAnsi="宋体" w:cs="宋体" w:eastAsia="宋体" w:hint="default"/>
          <w:b/>
          <w:bCs/>
          <w:spacing w:val="-80"/>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5"/>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2230"/>
        <w:gridCol w:w="2213"/>
        <w:gridCol w:w="2216"/>
        <w:gridCol w:w="2213"/>
      </w:tblGrid>
      <w:tr>
        <w:trPr>
          <w:trHeight w:val="396" w:hRule="exact"/>
        </w:trPr>
        <w:tc>
          <w:tcPr>
            <w:tcW w:w="22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税种</w:t>
            </w:r>
            <w:r>
              <w:rPr>
                <w:rFonts w:ascii="宋体" w:hAnsi="宋体" w:cs="宋体" w:eastAsia="宋体" w:hint="default"/>
                <w:sz w:val="21"/>
                <w:szCs w:val="21"/>
              </w:rPr>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76"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79"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c>
          <w:tcPr>
            <w:tcW w:w="22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6"/>
              <w:jc w:val="center"/>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sz w:val="21"/>
                <w:szCs w:val="21"/>
              </w:rPr>
            </w:r>
          </w:p>
        </w:tc>
      </w:tr>
      <w:tr>
        <w:trPr>
          <w:trHeight w:val="293" w:hRule="exact"/>
        </w:trPr>
        <w:tc>
          <w:tcPr>
            <w:tcW w:w="223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2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3"/>
                <w:sz w:val="21"/>
              </w:rPr>
              <w:t>3,171,111.25</w:t>
            </w:r>
          </w:p>
        </w:tc>
        <w:tc>
          <w:tcPr>
            <w:tcW w:w="22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960,722.89</w:t>
            </w:r>
            <w:r>
              <w:rPr>
                <w:rFonts w:ascii="Arial Narrow"/>
                <w:sz w:val="21"/>
              </w:rPr>
            </w:r>
          </w:p>
        </w:tc>
        <w:tc>
          <w:tcPr>
            <w:tcW w:w="2213"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right="12"/>
              <w:jc w:val="center"/>
              <w:rPr>
                <w:rFonts w:ascii="Arial Narrow" w:hAnsi="Arial Narrow" w:cs="Arial Narrow" w:eastAsia="Arial Narrow" w:hint="default"/>
                <w:sz w:val="21"/>
                <w:szCs w:val="21"/>
              </w:rPr>
            </w:pPr>
            <w:r>
              <w:rPr>
                <w:rFonts w:ascii="宋体" w:hAnsi="宋体" w:cs="宋体" w:eastAsia="宋体" w:hint="default"/>
                <w:sz w:val="21"/>
                <w:szCs w:val="21"/>
              </w:rPr>
              <w:t>应税收入之</w:t>
            </w:r>
            <w:r>
              <w:rPr>
                <w:rFonts w:ascii="宋体" w:hAnsi="宋体" w:cs="宋体" w:eastAsia="宋体" w:hint="default"/>
                <w:spacing w:val="-51"/>
                <w:sz w:val="21"/>
                <w:szCs w:val="21"/>
              </w:rPr>
              <w:t> </w:t>
            </w:r>
            <w:r>
              <w:rPr>
                <w:rFonts w:ascii="Arial Narrow" w:hAnsi="Arial Narrow" w:cs="Arial Narrow" w:eastAsia="Arial Narrow" w:hint="default"/>
                <w:spacing w:val="-3"/>
                <w:sz w:val="21"/>
                <w:szCs w:val="21"/>
              </w:rPr>
              <w:t>5%</w:t>
            </w:r>
            <w:r>
              <w:rPr>
                <w:rFonts w:ascii="Arial Narrow" w:hAnsi="Arial Narrow" w:cs="Arial Narrow" w:eastAsia="Arial Narrow" w:hint="default"/>
                <w:sz w:val="21"/>
                <w:szCs w:val="21"/>
              </w:rPr>
            </w:r>
          </w:p>
        </w:tc>
      </w:tr>
      <w:tr>
        <w:trPr>
          <w:trHeight w:val="502" w:hRule="exact"/>
        </w:trPr>
        <w:tc>
          <w:tcPr>
            <w:tcW w:w="2230" w:type="dxa"/>
            <w:tcBorders>
              <w:top w:val="nil" w:sz="6" w:space="0" w:color="auto"/>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2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1"/>
                <w:sz w:val="21"/>
              </w:rPr>
              <w:t>766,163.22</w:t>
            </w:r>
            <w:r>
              <w:rPr>
                <w:rFonts w:ascii="Arial Narrow"/>
                <w:sz w:val="21"/>
              </w:rPr>
            </w:r>
          </w:p>
        </w:tc>
        <w:tc>
          <w:tcPr>
            <w:tcW w:w="22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1"/>
                <w:sz w:val="21"/>
              </w:rPr>
              <w:t>717,416.92</w:t>
            </w:r>
            <w:r>
              <w:rPr>
                <w:rFonts w:ascii="Arial Narrow"/>
                <w:sz w:val="21"/>
              </w:rPr>
            </w:r>
          </w:p>
        </w:tc>
        <w:tc>
          <w:tcPr>
            <w:tcW w:w="2213" w:type="dxa"/>
            <w:tcBorders>
              <w:top w:val="nil" w:sz="6" w:space="0" w:color="auto"/>
              <w:left w:val="single" w:sz="4" w:space="0" w:color="000000"/>
              <w:bottom w:val="single" w:sz="4" w:space="0" w:color="000000"/>
              <w:right w:val="nil" w:sz="6" w:space="0" w:color="auto"/>
            </w:tcBorders>
          </w:tcPr>
          <w:p>
            <w:pPr>
              <w:pStyle w:val="TableParagraph"/>
              <w:spacing w:line="240" w:lineRule="auto" w:before="134"/>
              <w:ind w:right="12"/>
              <w:jc w:val="center"/>
              <w:rPr>
                <w:rFonts w:ascii="Arial Narrow" w:hAnsi="Arial Narrow" w:cs="Arial Narrow" w:eastAsia="Arial Narrow" w:hint="default"/>
                <w:sz w:val="21"/>
                <w:szCs w:val="21"/>
              </w:rPr>
            </w:pPr>
            <w:r>
              <w:rPr>
                <w:rFonts w:ascii="宋体" w:hAnsi="宋体" w:cs="宋体" w:eastAsia="宋体" w:hint="default"/>
                <w:sz w:val="21"/>
                <w:szCs w:val="21"/>
              </w:rPr>
              <w:t>应缴流转税之</w:t>
            </w:r>
            <w:r>
              <w:rPr>
                <w:rFonts w:ascii="宋体" w:hAnsi="宋体" w:cs="宋体" w:eastAsia="宋体" w:hint="default"/>
                <w:spacing w:val="-50"/>
                <w:sz w:val="21"/>
                <w:szCs w:val="21"/>
              </w:rPr>
              <w:t> </w:t>
            </w:r>
            <w:r>
              <w:rPr>
                <w:rFonts w:ascii="Arial Narrow" w:hAnsi="Arial Narrow" w:cs="Arial Narrow" w:eastAsia="Arial Narrow" w:hint="default"/>
                <w:spacing w:val="-3"/>
                <w:sz w:val="21"/>
                <w:szCs w:val="21"/>
              </w:rPr>
              <w:t>7%</w:t>
            </w:r>
            <w:r>
              <w:rPr>
                <w:rFonts w:ascii="Arial Narrow" w:hAnsi="Arial Narrow" w:cs="Arial Narrow" w:eastAsia="Arial Narrow" w:hint="default"/>
                <w:sz w:val="21"/>
                <w:szCs w:val="21"/>
              </w:rPr>
            </w:r>
          </w:p>
        </w:tc>
      </w:tr>
    </w:tbl>
    <w:p>
      <w:pPr>
        <w:spacing w:after="0" w:line="240" w:lineRule="auto"/>
        <w:jc w:val="center"/>
        <w:rPr>
          <w:rFonts w:ascii="Arial Narrow" w:hAnsi="Arial Narrow" w:cs="Arial Narrow" w:eastAsia="Arial Narrow" w:hint="default"/>
          <w:sz w:val="21"/>
          <w:szCs w:val="21"/>
        </w:rPr>
        <w:sectPr>
          <w:footerReference w:type="default" r:id="rId569"/>
          <w:pgSz w:w="11910" w:h="16840"/>
          <w:pgMar w:footer="980" w:header="877" w:top="1060" w:bottom="1160" w:left="1560" w:right="0"/>
          <w:pgNumType w:start="120"/>
        </w:sectPr>
      </w:pPr>
    </w:p>
    <w:p>
      <w:pPr>
        <w:spacing w:line="240" w:lineRule="auto" w:before="6"/>
        <w:rPr>
          <w:rFonts w:ascii="宋体" w:hAnsi="宋体" w:cs="宋体" w:eastAsia="宋体" w:hint="default"/>
          <w:b/>
          <w:bCs/>
          <w:sz w:val="28"/>
          <w:szCs w:val="28"/>
        </w:rPr>
      </w:pPr>
    </w:p>
    <w:tbl>
      <w:tblPr>
        <w:tblW w:w="0" w:type="auto"/>
        <w:jc w:val="left"/>
        <w:tblInd w:w="115" w:type="dxa"/>
        <w:tblLayout w:type="fixed"/>
        <w:tblCellMar>
          <w:top w:w="0" w:type="dxa"/>
          <w:left w:w="0" w:type="dxa"/>
          <w:bottom w:w="0" w:type="dxa"/>
          <w:right w:w="0" w:type="dxa"/>
        </w:tblCellMar>
        <w:tblLook w:val="01E0"/>
      </w:tblPr>
      <w:tblGrid>
        <w:gridCol w:w="2230"/>
        <w:gridCol w:w="2213"/>
        <w:gridCol w:w="2216"/>
        <w:gridCol w:w="2213"/>
      </w:tblGrid>
      <w:tr>
        <w:trPr>
          <w:trHeight w:val="396" w:hRule="exact"/>
        </w:trPr>
        <w:tc>
          <w:tcPr>
            <w:tcW w:w="223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6" w:right="0"/>
              <w:jc w:val="center"/>
              <w:rPr>
                <w:rFonts w:ascii="宋体" w:hAnsi="宋体" w:cs="宋体" w:eastAsia="宋体" w:hint="default"/>
                <w:sz w:val="21"/>
                <w:szCs w:val="21"/>
              </w:rPr>
            </w:pPr>
            <w:r>
              <w:rPr>
                <w:rFonts w:ascii="宋体" w:hAnsi="宋体" w:cs="宋体" w:eastAsia="宋体" w:hint="default"/>
                <w:b/>
                <w:bCs/>
                <w:sz w:val="21"/>
                <w:szCs w:val="21"/>
              </w:rPr>
              <w:t>税种</w:t>
            </w:r>
            <w:r>
              <w:rPr>
                <w:rFonts w:ascii="宋体" w:hAnsi="宋体" w:cs="宋体" w:eastAsia="宋体" w:hint="default"/>
                <w:sz w:val="21"/>
                <w:szCs w:val="21"/>
              </w:rPr>
            </w:r>
          </w:p>
        </w:tc>
        <w:tc>
          <w:tcPr>
            <w:tcW w:w="22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676"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79"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c>
          <w:tcPr>
            <w:tcW w:w="22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6"/>
              <w:jc w:val="center"/>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sz w:val="21"/>
                <w:szCs w:val="21"/>
              </w:rPr>
            </w:r>
          </w:p>
        </w:tc>
      </w:tr>
      <w:tr>
        <w:trPr>
          <w:trHeight w:val="402"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Narrow" w:hAnsi="Arial Narrow" w:cs="Arial Narrow" w:eastAsia="Arial Narrow" w:hint="default"/>
                <w:sz w:val="21"/>
                <w:szCs w:val="21"/>
              </w:rPr>
            </w:pPr>
            <w:r>
              <w:rPr>
                <w:rFonts w:ascii="Arial Narrow"/>
                <w:spacing w:val="-1"/>
                <w:sz w:val="21"/>
              </w:rPr>
              <w:t>328,355.70</w:t>
            </w:r>
            <w:r>
              <w:rPr>
                <w:rFonts w:ascii="Arial Narrow"/>
                <w:sz w:val="21"/>
              </w:rPr>
            </w:r>
          </w:p>
        </w:tc>
        <w:tc>
          <w:tcPr>
            <w:tcW w:w="22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307,464.41</w:t>
            </w:r>
            <w:r>
              <w:rPr>
                <w:rFonts w:ascii="Arial Narrow"/>
                <w:sz w:val="21"/>
              </w:rPr>
            </w:r>
          </w:p>
        </w:tc>
        <w:tc>
          <w:tcPr>
            <w:tcW w:w="2213" w:type="dxa"/>
            <w:tcBorders>
              <w:top w:val="single" w:sz="4" w:space="0" w:color="000000"/>
              <w:left w:val="single" w:sz="4" w:space="0" w:color="000000"/>
              <w:bottom w:val="nil" w:sz="6" w:space="0" w:color="auto"/>
              <w:right w:val="nil" w:sz="6" w:space="0" w:color="auto"/>
            </w:tcBorders>
          </w:tcPr>
          <w:p>
            <w:pPr>
              <w:pStyle w:val="TableParagraph"/>
              <w:spacing w:line="240" w:lineRule="auto" w:before="23"/>
              <w:ind w:right="12"/>
              <w:jc w:val="center"/>
              <w:rPr>
                <w:rFonts w:ascii="Arial Narrow" w:hAnsi="Arial Narrow" w:cs="Arial Narrow" w:eastAsia="Arial Narrow" w:hint="default"/>
                <w:sz w:val="21"/>
                <w:szCs w:val="21"/>
              </w:rPr>
            </w:pPr>
            <w:r>
              <w:rPr>
                <w:rFonts w:ascii="宋体" w:hAnsi="宋体" w:cs="宋体" w:eastAsia="宋体" w:hint="default"/>
                <w:sz w:val="21"/>
                <w:szCs w:val="21"/>
              </w:rPr>
              <w:t>应缴流转税之</w:t>
            </w:r>
            <w:r>
              <w:rPr>
                <w:rFonts w:ascii="宋体" w:hAnsi="宋体" w:cs="宋体" w:eastAsia="宋体" w:hint="default"/>
                <w:spacing w:val="-50"/>
                <w:sz w:val="21"/>
                <w:szCs w:val="21"/>
              </w:rPr>
              <w:t> </w:t>
            </w:r>
            <w:r>
              <w:rPr>
                <w:rFonts w:ascii="Arial Narrow" w:hAnsi="Arial Narrow" w:cs="Arial Narrow" w:eastAsia="Arial Narrow" w:hint="default"/>
                <w:spacing w:val="-3"/>
                <w:sz w:val="21"/>
                <w:szCs w:val="21"/>
              </w:rPr>
              <w:t>3%</w:t>
            </w:r>
            <w:r>
              <w:rPr>
                <w:rFonts w:ascii="Arial Narrow" w:hAnsi="Arial Narrow" w:cs="Arial Narrow" w:eastAsia="Arial Narrow" w:hint="default"/>
                <w:sz w:val="21"/>
                <w:szCs w:val="21"/>
              </w:rPr>
            </w:r>
          </w:p>
        </w:tc>
      </w:tr>
      <w:tr>
        <w:trPr>
          <w:trHeight w:val="290"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1"/>
                <w:sz w:val="21"/>
              </w:rPr>
              <w:t>31,194.73</w:t>
            </w: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9"/>
              <w:jc w:val="center"/>
              <w:rPr>
                <w:rFonts w:ascii="Arial Narrow" w:hAnsi="Arial Narrow" w:cs="Arial Narrow" w:eastAsia="Arial Narrow" w:hint="default"/>
                <w:sz w:val="21"/>
                <w:szCs w:val="21"/>
              </w:rPr>
            </w:pPr>
            <w:r>
              <w:rPr>
                <w:rFonts w:ascii="宋体" w:hAnsi="宋体" w:cs="宋体" w:eastAsia="宋体" w:hint="default"/>
                <w:sz w:val="21"/>
                <w:szCs w:val="21"/>
              </w:rPr>
              <w:t>应缴流转税之</w:t>
            </w:r>
            <w:r>
              <w:rPr>
                <w:rFonts w:ascii="宋体" w:hAnsi="宋体" w:cs="宋体" w:eastAsia="宋体" w:hint="default"/>
                <w:spacing w:val="-53"/>
                <w:sz w:val="21"/>
                <w:szCs w:val="21"/>
              </w:rPr>
              <w:t> </w:t>
            </w:r>
            <w:r>
              <w:rPr>
                <w:rFonts w:ascii="Arial Narrow" w:hAnsi="Arial Narrow" w:cs="Arial Narrow" w:eastAsia="Arial Narrow" w:hint="default"/>
                <w:sz w:val="21"/>
                <w:szCs w:val="21"/>
              </w:rPr>
              <w:t>2%</w:t>
            </w:r>
          </w:p>
        </w:tc>
      </w:tr>
      <w:tr>
        <w:trPr>
          <w:trHeight w:val="502" w:hRule="exact"/>
        </w:trPr>
        <w:tc>
          <w:tcPr>
            <w:tcW w:w="2230" w:type="dxa"/>
            <w:tcBorders>
              <w:top w:val="nil" w:sz="6" w:space="0" w:color="auto"/>
              <w:left w:val="nil" w:sz="6" w:space="0" w:color="auto"/>
              <w:bottom w:val="single" w:sz="4" w:space="0" w:color="000000"/>
              <w:right w:val="single" w:sz="4" w:space="0" w:color="000000"/>
            </w:tcBorders>
          </w:tcPr>
          <w:p>
            <w:pPr>
              <w:pStyle w:val="TableParagraph"/>
              <w:spacing w:line="240" w:lineRule="auto" w:before="131"/>
              <w:ind w:left="16"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4"/>
              <w:jc w:val="right"/>
              <w:rPr>
                <w:rFonts w:ascii="Arial Narrow" w:hAnsi="Arial Narrow" w:cs="Arial Narrow" w:eastAsia="Arial Narrow" w:hint="default"/>
                <w:sz w:val="21"/>
                <w:szCs w:val="21"/>
              </w:rPr>
            </w:pPr>
            <w:r>
              <w:rPr>
                <w:rFonts w:ascii="Arial Narrow"/>
                <w:b/>
                <w:spacing w:val="-1"/>
                <w:sz w:val="21"/>
              </w:rPr>
              <w:t>4,296,824.90</w:t>
            </w:r>
            <w:r>
              <w:rPr>
                <w:rFonts w:ascii="Arial Narrow"/>
                <w:sz w:val="21"/>
              </w:rPr>
            </w:r>
          </w:p>
        </w:tc>
        <w:tc>
          <w:tcPr>
            <w:tcW w:w="22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b/>
                <w:spacing w:val="-1"/>
                <w:sz w:val="21"/>
              </w:rPr>
              <w:t>1,985,604.22</w:t>
            </w:r>
            <w:r>
              <w:rPr>
                <w:rFonts w:ascii="Arial Narrow"/>
                <w:sz w:val="21"/>
              </w:rPr>
            </w:r>
          </w:p>
        </w:tc>
        <w:tc>
          <w:tcPr>
            <w:tcW w:w="2213"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7"/>
                <w:szCs w:val="17"/>
              </w:rPr>
            </w:pPr>
          </w:p>
        </w:tc>
      </w:tr>
    </w:tbl>
    <w:p>
      <w:pPr>
        <w:spacing w:line="240" w:lineRule="auto" w:before="8"/>
        <w:rPr>
          <w:rFonts w:ascii="宋体" w:hAnsi="宋体" w:cs="宋体" w:eastAsia="宋体" w:hint="default"/>
          <w:b/>
          <w:bCs/>
          <w:sz w:val="5"/>
          <w:szCs w:val="5"/>
        </w:rPr>
      </w:pPr>
    </w:p>
    <w:p>
      <w:pPr>
        <w:spacing w:before="36"/>
        <w:ind w:left="238" w:right="1041" w:firstLine="0"/>
        <w:jc w:val="left"/>
        <w:rPr>
          <w:rFonts w:ascii="宋体" w:hAnsi="宋体" w:cs="宋体" w:eastAsia="宋体" w:hint="default"/>
          <w:sz w:val="21"/>
          <w:szCs w:val="21"/>
        </w:rPr>
      </w:pPr>
      <w:r>
        <w:rPr/>
        <w:pict>
          <v:group style="position:absolute;margin-left:84.264pt;margin-top:-63.936356pt;width:111.3pt;height:.6pt;mso-position-horizontal-relative:page;mso-position-vertical-relative:paragraph;z-index:-1145224" coordorigin="1685,-1279" coordsize="2226,12">
            <v:shape style="position:absolute;left:3901;top:-1279;width:10;height:2" type="#_x0000_t75" stroked="false">
              <v:imagedata r:id="rId618" o:title=""/>
            </v:shape>
            <v:group style="position:absolute;left:1690;top:-1272;width:2211;height:2" coordorigin="1690,-1272" coordsize="2211,2">
              <v:shape style="position:absolute;left:1690;top:-1272;width:2211;height:2" coordorigin="1690,-1272" coordsize="2211,0" path="m1690,-1272l3901,-1272e" filled="false" stroked="true" strokeweight=".48pt" strokecolor="#000000">
                <v:path arrowok="t"/>
              </v:shape>
            </v:group>
            <w10:wrap type="none"/>
          </v:group>
        </w:pict>
      </w:r>
      <w:r>
        <w:rPr/>
        <w:pict>
          <v:shape style="position:absolute;margin-left:305.690002pt;margin-top:-63.936356pt;width:.48001pt;height:.12pt;mso-position-horizontal-relative:page;mso-position-vertical-relative:paragraph;z-index:15448" type="#_x0000_t75" stroked="false">
            <v:imagedata r:id="rId618" o:title=""/>
          </v:shape>
        </w:pict>
      </w:r>
      <w:r>
        <w:rPr/>
        <w:pict>
          <v:shape style="position:absolute;margin-left:416.470001pt;margin-top:-63.936356pt;width:.48001pt;height:.12pt;mso-position-horizontal-relative:page;mso-position-vertical-relative:paragraph;z-index:15472" type="#_x0000_t75" stroked="false">
            <v:imagedata r:id="rId618" o:title=""/>
          </v:shape>
        </w:pict>
      </w:r>
      <w:r>
        <w:rPr/>
        <w:pict>
          <v:group style="position:absolute;margin-left:84.503998pt;margin-top:-43.896336pt;width:442.9pt;height:.5pt;mso-position-horizontal-relative:page;mso-position-vertical-relative:paragraph;z-index:-1145152" coordorigin="1690,-878" coordsize="8858,10">
            <v:shape style="position:absolute;left:1690;top:-878;width:2211;height:10" type="#_x0000_t75" stroked="false">
              <v:imagedata r:id="rId619" o:title=""/>
            </v:shape>
            <v:shape style="position:absolute;left:3896;top:-878;width:2218;height:10" type="#_x0000_t75" stroked="false">
              <v:imagedata r:id="rId620" o:title=""/>
            </v:shape>
            <v:shape style="position:absolute;left:6109;top:-878;width:4439;height:10" type="#_x0000_t75" stroked="false">
              <v:imagedata r:id="rId621" o:title=""/>
            </v:shape>
            <w10:wrap type="none"/>
          </v:group>
        </w:pict>
      </w:r>
      <w:r>
        <w:rPr/>
        <w:pict>
          <v:group style="position:absolute;margin-left:84.503998pt;margin-top:-29.016317pt;width:442.9pt;height:5.4pt;mso-position-horizontal-relative:page;mso-position-vertical-relative:paragraph;z-index:-1145128" coordorigin="1690,-580" coordsize="8858,108">
            <v:shape style="position:absolute;left:1690;top:-580;width:2230;height:108" type="#_x0000_t75" stroked="false">
              <v:imagedata r:id="rId622" o:title=""/>
            </v:shape>
            <v:shape style="position:absolute;left:3896;top:-484;width:2227;height:12" type="#_x0000_t75" stroked="false">
              <v:imagedata r:id="rId623" o:title=""/>
            </v:shape>
            <v:shape style="position:absolute;left:6109;top:-484;width:2230;height:12" type="#_x0000_t75" stroked="false">
              <v:imagedata r:id="rId624" o:title=""/>
            </v:shape>
            <v:shape style="position:absolute;left:8325;top:-482;width:2223;height:10" type="#_x0000_t75" stroked="false">
              <v:imagedata r:id="rId625" o:title=""/>
            </v:shape>
            <w10:wrap type="none"/>
          </v:group>
        </w:pict>
      </w:r>
      <w:r>
        <w:rPr/>
        <w:pict>
          <v:shape style="position:absolute;margin-left:195.050003pt;margin-top:-4.416348pt;width:.48002pt;height:.24pt;mso-position-horizontal-relative:page;mso-position-vertical-relative:paragraph;z-index:15544" type="#_x0000_t75" stroked="false">
            <v:imagedata r:id="rId618" o:title=""/>
          </v:shape>
        </w:pict>
      </w:r>
      <w:r>
        <w:rPr/>
        <w:pict>
          <v:shape style="position:absolute;margin-left:305.690002pt;margin-top:-4.416348pt;width:.48003pt;height:.24pt;mso-position-horizontal-relative:page;mso-position-vertical-relative:paragraph;z-index:15568" type="#_x0000_t75" stroked="false">
            <v:imagedata r:id="rId618" o:title=""/>
          </v:shape>
        </w:pict>
      </w:r>
      <w:r>
        <w:rPr/>
        <w:pict>
          <v:shape style="position:absolute;margin-left:416.470001pt;margin-top:-4.416348pt;width:.48003pt;height:.24pt;mso-position-horizontal-relative:page;mso-position-vertical-relative:paragraph;z-index:15592" type="#_x0000_t75" stroked="false">
            <v:imagedata r:id="rId618" o:title=""/>
          </v:shape>
        </w:pict>
      </w:r>
      <w:r>
        <w:rPr/>
        <w:pict>
          <v:shape style="position:absolute;margin-left:226.369995pt;margin-top:43.943592pt;width:.47991pt;height:.24pt;mso-position-horizontal-relative:page;mso-position-vertical-relative:paragraph;z-index:15616" type="#_x0000_t75" stroked="false">
            <v:imagedata r:id="rId626" o:title=""/>
          </v:shape>
        </w:pict>
      </w:r>
      <w:r>
        <w:rPr/>
        <w:pict>
          <v:shape style="position:absolute;margin-left:368.589996pt;margin-top:43.943592pt;width:.47988pt;height:.24pt;mso-position-horizontal-relative:page;mso-position-vertical-relative:paragraph;z-index:15640" type="#_x0000_t75" stroked="false">
            <v:imagedata r:id="rId626" o:title=""/>
          </v:shape>
        </w:pict>
      </w:r>
      <w:r>
        <w:rPr/>
        <w:pict>
          <v:group style="position:absolute;margin-left:84.503998pt;margin-top:59.063622pt;width:426.45pt;height:5.4pt;mso-position-horizontal-relative:page;mso-position-vertical-relative:paragraph;z-index:-1144984" coordorigin="1690,1181" coordsize="8529,108">
            <v:shape style="position:absolute;left:1690;top:1181;width:2857;height:108" type="#_x0000_t75" stroked="false">
              <v:imagedata r:id="rId403" o:title=""/>
            </v:shape>
            <v:shape style="position:absolute;left:4523;top:1277;width:2859;height:12" type="#_x0000_t75" stroked="false">
              <v:imagedata r:id="rId627" o:title=""/>
            </v:shape>
            <v:shape style="position:absolute;left:7367;top:1280;width:2852;height:10" type="#_x0000_t75" stroked="false">
              <v:imagedata r:id="rId413" o:title=""/>
            </v:shape>
            <w10:wrap type="none"/>
          </v:group>
        </w:pict>
      </w:r>
      <w:r>
        <w:rPr/>
        <w:pict>
          <v:group style="position:absolute;margin-left:84.503998pt;margin-top:78.863625pt;width:426.45pt;height:5.55pt;mso-position-horizontal-relative:page;mso-position-vertical-relative:paragraph;z-index:-1144960" coordorigin="1690,1577" coordsize="8529,111">
            <v:shape style="position:absolute;left:1690;top:1577;width:2857;height:110" type="#_x0000_t75" stroked="false">
              <v:imagedata r:id="rId411" o:title=""/>
            </v:shape>
            <v:shape style="position:absolute;left:4523;top:1678;width:2849;height:10" type="#_x0000_t75" stroked="false">
              <v:imagedata r:id="rId272" o:title=""/>
            </v:shape>
            <v:shape style="position:absolute;left:7367;top:1678;width:2852;height:10" type="#_x0000_t75" stroked="false">
              <v:imagedata r:id="rId405" o:title=""/>
            </v:shape>
            <w10:wrap type="none"/>
          </v:group>
        </w:pict>
      </w:r>
      <w:r>
        <w:rPr>
          <w:rFonts w:ascii="Arial Narrow" w:hAnsi="Arial Narrow" w:cs="Arial Narrow" w:eastAsia="Arial Narrow" w:hint="default"/>
          <w:b/>
          <w:bCs/>
          <w:sz w:val="21"/>
          <w:szCs w:val="21"/>
        </w:rPr>
        <w:t>25</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3"/>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398"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1,642,190.41</w:t>
            </w:r>
            <w:r>
              <w:rPr>
                <w:rFonts w:ascii="Arial Narrow"/>
                <w:sz w:val="21"/>
              </w:rPr>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758,227.27</w:t>
            </w:r>
            <w:r>
              <w:rPr>
                <w:rFonts w:ascii="Arial Narrow"/>
                <w:sz w:val="21"/>
              </w:rPr>
            </w:r>
          </w:p>
        </w:tc>
      </w:tr>
      <w:tr>
        <w:trPr>
          <w:trHeight w:val="413"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4,175,268.64</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0"/>
              <w:jc w:val="right"/>
              <w:rPr>
                <w:rFonts w:ascii="Arial Narrow" w:hAnsi="Arial Narrow" w:cs="Arial Narrow" w:eastAsia="Arial Narrow" w:hint="default"/>
                <w:sz w:val="21"/>
                <w:szCs w:val="21"/>
              </w:rPr>
            </w:pPr>
            <w:r>
              <w:rPr>
                <w:rFonts w:ascii="Arial Narrow"/>
                <w:spacing w:val="-1"/>
                <w:sz w:val="21"/>
              </w:rPr>
              <w:t>2,749,593.68</w:t>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1,068,317.40</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476,330.21</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97"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1,262,663.72</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581,337.89</w:t>
            </w:r>
            <w:r>
              <w:rPr>
                <w:rFonts w:ascii="Arial Narrow"/>
                <w:sz w:val="21"/>
              </w:rPr>
            </w:r>
          </w:p>
        </w:tc>
      </w:tr>
      <w:tr>
        <w:trPr>
          <w:trHeight w:val="396"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1,872,697.47</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641,951.25</w:t>
            </w:r>
            <w:r>
              <w:rPr>
                <w:rFonts w:ascii="Arial Narrow"/>
                <w:sz w:val="21"/>
              </w:rPr>
            </w:r>
          </w:p>
        </w:tc>
      </w:tr>
      <w:tr>
        <w:trPr>
          <w:trHeight w:val="394"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b/>
                <w:spacing w:val="-1"/>
                <w:sz w:val="21"/>
              </w:rPr>
              <w:t>10,021,137.64</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b/>
                <w:spacing w:val="-1"/>
                <w:sz w:val="21"/>
              </w:rPr>
              <w:t>5,207,440.30</w:t>
            </w:r>
            <w:r>
              <w:rPr>
                <w:rFonts w:ascii="Arial Narrow"/>
                <w:sz w:val="21"/>
              </w:rPr>
            </w:r>
          </w:p>
        </w:tc>
      </w:tr>
    </w:tbl>
    <w:p>
      <w:pPr>
        <w:tabs>
          <w:tab w:pos="5811" w:val="left" w:leader="none"/>
        </w:tabs>
        <w:spacing w:line="20" w:lineRule="exact"/>
        <w:ind w:left="2967"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35" name="image609.png" descr=""/>
            <wp:cNvGraphicFramePr>
              <a:graphicFrameLocks noChangeAspect="1"/>
            </wp:cNvGraphicFramePr>
            <a:graphic>
              <a:graphicData uri="http://schemas.openxmlformats.org/drawingml/2006/picture">
                <pic:pic>
                  <pic:nvPicPr>
                    <pic:cNvPr id="36" name="image609.png"/>
                    <pic:cNvPicPr/>
                  </pic:nvPicPr>
                  <pic:blipFill>
                    <a:blip r:embed="rId62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7" name="image609.png" descr=""/>
            <wp:cNvGraphicFramePr>
              <a:graphicFrameLocks noChangeAspect="1"/>
            </wp:cNvGraphicFramePr>
            <a:graphic>
              <a:graphicData uri="http://schemas.openxmlformats.org/drawingml/2006/picture">
                <pic:pic>
                  <pic:nvPicPr>
                    <pic:cNvPr id="38" name="image609.png"/>
                    <pic:cNvPicPr/>
                  </pic:nvPicPr>
                  <pic:blipFill>
                    <a:blip r:embed="rId628" cstate="print"/>
                    <a:stretch>
                      <a:fillRect/>
                    </a:stretch>
                  </pic:blipFill>
                  <pic:spPr>
                    <a:xfrm>
                      <a:off x="0" y="0"/>
                      <a:ext cx="6095" cy="1524"/>
                    </a:xfrm>
                    <a:prstGeom prst="rect">
                      <a:avLst/>
                    </a:prstGeom>
                  </pic:spPr>
                </pic:pic>
              </a:graphicData>
            </a:graphic>
          </wp:inline>
        </w:drawing>
      </w:r>
      <w:r>
        <w:rPr>
          <w:rFonts w:ascii="宋体"/>
          <w:sz w:val="2"/>
        </w:rPr>
      </w:r>
    </w:p>
    <w:p>
      <w:pPr>
        <w:spacing w:line="338" w:lineRule="auto" w:before="54"/>
        <w:ind w:left="238" w:right="1788" w:firstLine="419"/>
        <w:jc w:val="both"/>
        <w:rPr>
          <w:rFonts w:ascii="宋体" w:hAnsi="宋体" w:cs="宋体" w:eastAsia="宋体" w:hint="default"/>
          <w:sz w:val="21"/>
          <w:szCs w:val="21"/>
        </w:rPr>
      </w:pPr>
      <w:r>
        <w:rPr/>
        <w:pict>
          <v:group style="position:absolute;margin-left:84.503998pt;margin-top:-65.346283pt;width:426.45pt;height:5.4pt;mso-position-horizontal-relative:page;mso-position-vertical-relative:paragraph;z-index:-1144936" coordorigin="1690,-1307" coordsize="8529,108">
            <v:shape style="position:absolute;left:1690;top:-1307;width:2857;height:108" type="#_x0000_t75" stroked="false">
              <v:imagedata r:id="rId403" o:title=""/>
            </v:shape>
            <v:shape style="position:absolute;left:4523;top:-1211;width:2859;height:12" type="#_x0000_t75" stroked="false">
              <v:imagedata r:id="rId629" o:title=""/>
            </v:shape>
            <v:shape style="position:absolute;left:7367;top:-1209;width:2852;height:10" type="#_x0000_t75" stroked="false">
              <v:imagedata r:id="rId417" o:title=""/>
            </v:shape>
            <w10:wrap type="none"/>
          </v:group>
        </w:pict>
      </w:r>
      <w:r>
        <w:rPr/>
        <w:pict>
          <v:group style="position:absolute;margin-left:84.503998pt;margin-top:-45.516346pt;width:426.45pt;height:5.4pt;mso-position-horizontal-relative:page;mso-position-vertical-relative:paragraph;z-index:-1144912" coordorigin="1690,-910" coordsize="8529,108">
            <v:shape style="position:absolute;left:1690;top:-910;width:2857;height:108" type="#_x0000_t75" stroked="false">
              <v:imagedata r:id="rId403" o:title=""/>
            </v:shape>
            <v:shape style="position:absolute;left:4523;top:-814;width:2859;height:12" type="#_x0000_t75" stroked="false">
              <v:imagedata r:id="rId630" o:title=""/>
            </v:shape>
            <v:shape style="position:absolute;left:7367;top:-812;width:2852;height:10" type="#_x0000_t75" stroked="false">
              <v:imagedata r:id="rId415" o:title=""/>
            </v:shape>
            <w10:wrap type="none"/>
          </v:group>
        </w:pict>
      </w:r>
      <w:r>
        <w:rPr/>
        <w:pict>
          <v:group style="position:absolute;margin-left:84.503998pt;margin-top:-20.676306pt;width:426.45pt;height:.5pt;mso-position-horizontal-relative:page;mso-position-vertical-relative:paragraph;z-index:-1144888" coordorigin="1690,-414" coordsize="8529,10">
            <v:shape style="position:absolute;left:1690;top:-414;width:2837;height:10" type="#_x0000_t75" stroked="false">
              <v:imagedata r:id="rId408" o:title=""/>
            </v:shape>
            <v:shape style="position:absolute;left:4523;top:-414;width:2849;height:10" type="#_x0000_t75" stroked="false">
              <v:imagedata r:id="rId631" o:title=""/>
            </v:shape>
            <v:shape style="position:absolute;left:7367;top:-414;width:2852;height:10" type="#_x0000_t75" stroked="false">
              <v:imagedata r:id="rId415" o:title=""/>
            </v:shape>
            <w10:wrap type="none"/>
          </v:group>
        </w:pict>
      </w:r>
      <w:r>
        <w:rPr>
          <w:rFonts w:ascii="宋体" w:hAnsi="宋体" w:cs="宋体" w:eastAsia="宋体" w:hint="default"/>
          <w:spacing w:val="-4"/>
          <w:sz w:val="21"/>
          <w:szCs w:val="21"/>
        </w:rPr>
        <w:t>说明：公司本期销售费用较上期增长了</w:t>
      </w:r>
      <w:r>
        <w:rPr>
          <w:rFonts w:ascii="宋体" w:hAnsi="宋体" w:cs="宋体" w:eastAsia="宋体" w:hint="default"/>
          <w:spacing w:val="-1"/>
          <w:sz w:val="21"/>
          <w:szCs w:val="21"/>
        </w:rPr>
        <w:t> </w:t>
      </w:r>
      <w:r>
        <w:rPr>
          <w:rFonts w:ascii="Arial Narrow" w:hAnsi="Arial Narrow" w:cs="Arial Narrow" w:eastAsia="Arial Narrow" w:hint="default"/>
          <w:spacing w:val="-5"/>
          <w:sz w:val="21"/>
          <w:szCs w:val="21"/>
        </w:rPr>
        <w:t>92.44%</w:t>
      </w:r>
      <w:r>
        <w:rPr>
          <w:rFonts w:ascii="宋体" w:hAnsi="宋体" w:cs="宋体" w:eastAsia="宋体" w:hint="default"/>
          <w:spacing w:val="-5"/>
          <w:sz w:val="21"/>
          <w:szCs w:val="21"/>
        </w:rPr>
        <w:t>，主要是由于本年业务规模扩大，数据分</w:t>
      </w:r>
      <w:r>
        <w:rPr>
          <w:rFonts w:ascii="宋体" w:hAnsi="宋体" w:cs="宋体" w:eastAsia="宋体" w:hint="default"/>
          <w:w w:val="100"/>
          <w:sz w:val="21"/>
          <w:szCs w:val="21"/>
        </w:rPr>
        <w:t> </w:t>
      </w:r>
      <w:r>
        <w:rPr>
          <w:rFonts w:ascii="宋体" w:hAnsi="宋体" w:cs="宋体" w:eastAsia="宋体" w:hint="default"/>
          <w:sz w:val="21"/>
          <w:szCs w:val="21"/>
        </w:rPr>
        <w:t>析平台及</w:t>
      </w:r>
      <w:r>
        <w:rPr>
          <w:rFonts w:ascii="宋体" w:hAnsi="宋体" w:cs="宋体" w:eastAsia="宋体" w:hint="default"/>
          <w:spacing w:val="-57"/>
          <w:sz w:val="21"/>
          <w:szCs w:val="21"/>
        </w:rPr>
        <w:t> </w:t>
      </w:r>
      <w:r>
        <w:rPr>
          <w:rFonts w:ascii="Arial Narrow" w:hAnsi="Arial Narrow" w:cs="Arial Narrow" w:eastAsia="Arial Narrow" w:hint="default"/>
          <w:sz w:val="21"/>
          <w:szCs w:val="21"/>
        </w:rPr>
        <w:t>BI</w:t>
      </w:r>
      <w:r>
        <w:rPr>
          <w:rFonts w:ascii="Arial Narrow" w:hAnsi="Arial Narrow" w:cs="Arial Narrow" w:eastAsia="Arial Narrow" w:hint="default"/>
          <w:spacing w:val="-2"/>
          <w:sz w:val="21"/>
          <w:szCs w:val="21"/>
        </w:rPr>
        <w:t> </w:t>
      </w:r>
      <w:r>
        <w:rPr>
          <w:rFonts w:ascii="宋体" w:hAnsi="宋体" w:cs="宋体" w:eastAsia="宋体" w:hint="default"/>
          <w:sz w:val="21"/>
          <w:szCs w:val="21"/>
        </w:rPr>
        <w:t>的</w:t>
      </w:r>
      <w:r>
        <w:rPr>
          <w:rFonts w:ascii="宋体" w:hAnsi="宋体" w:cs="宋体" w:eastAsia="宋体" w:hint="default"/>
          <w:spacing w:val="-57"/>
          <w:sz w:val="21"/>
          <w:szCs w:val="21"/>
        </w:rPr>
        <w:t> </w:t>
      </w:r>
      <w:r>
        <w:rPr>
          <w:rFonts w:ascii="Arial Narrow" w:hAnsi="Arial Narrow" w:cs="Arial Narrow" w:eastAsia="Arial Narrow" w:hint="default"/>
          <w:sz w:val="21"/>
          <w:szCs w:val="21"/>
        </w:rPr>
        <w:t>CRM </w:t>
      </w:r>
      <w:r>
        <w:rPr>
          <w:rFonts w:ascii="宋体" w:hAnsi="宋体" w:cs="宋体" w:eastAsia="宋体" w:hint="default"/>
          <w:sz w:val="21"/>
          <w:szCs w:val="21"/>
        </w:rPr>
        <w:t>应用项目支付的业务经费增加所致；另外人员支出较上年增长较大，系</w:t>
      </w:r>
      <w:r>
        <w:rPr>
          <w:rFonts w:ascii="宋体" w:hAnsi="宋体" w:cs="宋体" w:eastAsia="宋体" w:hint="default"/>
          <w:w w:val="100"/>
          <w:sz w:val="21"/>
          <w:szCs w:val="21"/>
        </w:rPr>
        <w:t> </w:t>
      </w:r>
      <w:r>
        <w:rPr>
          <w:rFonts w:ascii="宋体" w:hAnsi="宋体" w:cs="宋体" w:eastAsia="宋体" w:hint="default"/>
          <w:sz w:val="21"/>
          <w:szCs w:val="21"/>
        </w:rPr>
        <w:t>开展业务的员工人数及薪酬增长所致。</w:t>
      </w:r>
    </w:p>
    <w:p>
      <w:pPr>
        <w:spacing w:before="143"/>
        <w:ind w:left="238" w:right="1041" w:firstLine="0"/>
        <w:jc w:val="left"/>
        <w:rPr>
          <w:rFonts w:ascii="宋体" w:hAnsi="宋体" w:cs="宋体" w:eastAsia="宋体" w:hint="default"/>
          <w:sz w:val="21"/>
          <w:szCs w:val="21"/>
        </w:rPr>
      </w:pPr>
      <w:r>
        <w:rPr/>
        <w:pict>
          <v:shape style="position:absolute;margin-left:226.369995pt;margin-top:53.01368pt;width:.48001pt;height:.12pt;mso-position-horizontal-relative:page;mso-position-vertical-relative:paragraph;z-index:15784" type="#_x0000_t75" stroked="false">
            <v:imagedata r:id="rId628" o:title=""/>
          </v:shape>
        </w:pict>
      </w:r>
      <w:r>
        <w:rPr/>
        <w:pict>
          <v:shape style="position:absolute;margin-left:368.589996pt;margin-top:53.01368pt;width:.47998pt;height:.12pt;mso-position-horizontal-relative:page;mso-position-vertical-relative:paragraph;z-index:15808" type="#_x0000_t75" stroked="false">
            <v:imagedata r:id="rId628" o:title=""/>
          </v:shape>
        </w:pict>
      </w:r>
      <w:r>
        <w:rPr/>
        <w:pict>
          <v:group style="position:absolute;margin-left:84.503998pt;margin-top:68.033661pt;width:426.45pt;height:5.4pt;mso-position-horizontal-relative:page;mso-position-vertical-relative:paragraph;z-index:-1144816" coordorigin="1690,1361" coordsize="8529,108">
            <v:shape style="position:absolute;left:1690;top:1361;width:2857;height:108" type="#_x0000_t75" stroked="false">
              <v:imagedata r:id="rId403" o:title=""/>
            </v:shape>
            <v:shape style="position:absolute;left:4523;top:1457;width:2859;height:12" type="#_x0000_t75" stroked="false">
              <v:imagedata r:id="rId632" o:title=""/>
            </v:shape>
            <v:shape style="position:absolute;left:7367;top:1459;width:2852;height:10" type="#_x0000_t75" stroked="false">
              <v:imagedata r:id="rId405" o:title=""/>
            </v:shape>
            <w10:wrap type="none"/>
          </v:group>
        </w:pict>
      </w:r>
      <w:r>
        <w:rPr/>
        <w:pict>
          <v:group style="position:absolute;margin-left:84.503998pt;margin-top:92.873703pt;width:426.45pt;height:.5pt;mso-position-horizontal-relative:page;mso-position-vertical-relative:paragraph;z-index:-1144792" coordorigin="1690,1857" coordsize="8529,10">
            <v:shape style="position:absolute;left:1690;top:1857;width:2837;height:10" type="#_x0000_t75" stroked="false">
              <v:imagedata r:id="rId408" o:title=""/>
            </v:shape>
            <v:shape style="position:absolute;left:4523;top:1857;width:2849;height:10" type="#_x0000_t75" stroked="false">
              <v:imagedata r:id="rId272" o:title=""/>
            </v:shape>
            <v:shape style="position:absolute;left:7367;top:1857;width:2852;height:10" type="#_x0000_t75" stroked="false">
              <v:imagedata r:id="rId405" o:title=""/>
            </v:shape>
            <w10:wrap type="none"/>
          </v:group>
        </w:pict>
      </w:r>
      <w:r>
        <w:rPr/>
        <w:pict>
          <v:group style="position:absolute;margin-left:84.503998pt;margin-top:107.753662pt;width:426.45pt;height:5.4pt;mso-position-horizontal-relative:page;mso-position-vertical-relative:paragraph;z-index:-1144768" coordorigin="1690,2155" coordsize="8529,108">
            <v:shape style="position:absolute;left:1690;top:2155;width:2857;height:108" type="#_x0000_t75" stroked="false">
              <v:imagedata r:id="rId403" o:title=""/>
            </v:shape>
            <v:shape style="position:absolute;left:4523;top:2251;width:2859;height:12" type="#_x0000_t75" stroked="false">
              <v:imagedata r:id="rId633" o:title=""/>
            </v:shape>
            <v:shape style="position:absolute;left:7367;top:2253;width:2852;height:10" type="#_x0000_t75" stroked="false">
              <v:imagedata r:id="rId405" o:title=""/>
            </v:shape>
            <w10:wrap type="none"/>
          </v:group>
        </w:pict>
      </w:r>
      <w:r>
        <w:rPr>
          <w:rFonts w:ascii="Arial Narrow" w:hAnsi="Arial Narrow" w:cs="Arial Narrow" w:eastAsia="Arial Narrow" w:hint="default"/>
          <w:b/>
          <w:bCs/>
          <w:sz w:val="21"/>
          <w:szCs w:val="21"/>
        </w:rPr>
        <w:t>26</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396"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02"/>
              <w:jc w:val="right"/>
              <w:rPr>
                <w:rFonts w:ascii="Arial Narrow" w:hAnsi="Arial Narrow" w:cs="Arial Narrow" w:eastAsia="Arial Narrow" w:hint="default"/>
                <w:sz w:val="21"/>
                <w:szCs w:val="21"/>
              </w:rPr>
            </w:pPr>
            <w:r>
              <w:rPr>
                <w:rFonts w:ascii="Arial Narrow"/>
                <w:spacing w:val="-1"/>
                <w:sz w:val="21"/>
              </w:rPr>
              <w:t>5,557,976.31</w:t>
            </w:r>
            <w:r>
              <w:rPr>
                <w:rFonts w:ascii="Arial Narrow"/>
                <w:sz w:val="21"/>
              </w:rPr>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70"/>
              <w:ind w:right="104"/>
              <w:jc w:val="right"/>
              <w:rPr>
                <w:rFonts w:ascii="Arial Narrow" w:hAnsi="Arial Narrow" w:cs="Arial Narrow" w:eastAsia="Arial Narrow" w:hint="default"/>
                <w:sz w:val="21"/>
                <w:szCs w:val="21"/>
              </w:rPr>
            </w:pPr>
            <w:r>
              <w:rPr>
                <w:rFonts w:ascii="Arial Narrow"/>
                <w:spacing w:val="-1"/>
                <w:sz w:val="21"/>
              </w:rPr>
              <w:t>2,809,416.12</w:t>
            </w:r>
            <w:r>
              <w:rPr>
                <w:rFonts w:ascii="Arial Narrow"/>
                <w:sz w:val="21"/>
              </w:rPr>
            </w:r>
          </w:p>
        </w:tc>
      </w:tr>
      <w:tr>
        <w:trPr>
          <w:trHeight w:val="504"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418,442.91</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1"/>
                <w:sz w:val="21"/>
              </w:rPr>
              <w:t>269,968.87</w:t>
            </w:r>
            <w:r>
              <w:rPr>
                <w:rFonts w:ascii="Arial Narrow"/>
                <w:sz w:val="21"/>
              </w:rPr>
            </w:r>
          </w:p>
        </w:tc>
      </w:tr>
      <w:tr>
        <w:trPr>
          <w:trHeight w:val="306"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666,525.60</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363,327.12</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技术服务咨询费</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1,358,656.30</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310,904.52</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600,823.32</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600,823.42</w:t>
            </w:r>
            <w:r>
              <w:rPr>
                <w:rFonts w:ascii="Arial Narrow"/>
                <w:sz w:val="21"/>
              </w:rPr>
            </w:r>
          </w:p>
        </w:tc>
      </w:tr>
      <w:tr>
        <w:trPr>
          <w:trHeight w:val="93"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研究开发支出</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18,617,205.21</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16,284,221.35</w:t>
            </w:r>
            <w:r>
              <w:rPr>
                <w:rFonts w:ascii="Arial Narrow"/>
                <w:sz w:val="21"/>
              </w:rPr>
            </w:r>
          </w:p>
        </w:tc>
      </w:tr>
      <w:tr>
        <w:trPr>
          <w:trHeight w:val="91" w:hRule="exact"/>
        </w:trPr>
        <w:tc>
          <w:tcPr>
            <w:tcW w:w="2857"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2"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6,102,324.08</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1,930,874.33</w:t>
            </w:r>
            <w:r>
              <w:rPr>
                <w:rFonts w:ascii="Arial Narrow"/>
                <w:sz w:val="21"/>
              </w:rPr>
            </w:r>
          </w:p>
        </w:tc>
      </w:tr>
      <w:tr>
        <w:trPr>
          <w:trHeight w:val="391"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33,321,953.73</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b/>
                <w:spacing w:val="-1"/>
                <w:sz w:val="21"/>
              </w:rPr>
              <w:t>22,569,535.73</w:t>
            </w:r>
            <w:r>
              <w:rPr>
                <w:rFonts w:ascii="Arial Narrow"/>
                <w:sz w:val="21"/>
              </w:rPr>
            </w:r>
          </w:p>
        </w:tc>
      </w:tr>
    </w:tbl>
    <w:p>
      <w:pPr>
        <w:spacing w:line="240" w:lineRule="auto" w:before="2"/>
        <w:rPr>
          <w:rFonts w:ascii="宋体" w:hAnsi="宋体" w:cs="宋体" w:eastAsia="宋体" w:hint="default"/>
          <w:b/>
          <w:bCs/>
          <w:sz w:val="11"/>
          <w:szCs w:val="11"/>
        </w:rPr>
      </w:pPr>
    </w:p>
    <w:p>
      <w:pPr>
        <w:spacing w:line="340" w:lineRule="auto" w:before="36"/>
        <w:ind w:left="238" w:right="1783" w:firstLine="314"/>
        <w:jc w:val="left"/>
        <w:rPr>
          <w:rFonts w:ascii="宋体" w:hAnsi="宋体" w:cs="宋体" w:eastAsia="宋体" w:hint="default"/>
          <w:sz w:val="21"/>
          <w:szCs w:val="21"/>
        </w:rPr>
      </w:pPr>
      <w:r>
        <w:rPr/>
        <w:pict>
          <v:group style="position:absolute;margin-left:84.503998pt;margin-top:-92.136322pt;width:426.45pt;height:5.55pt;mso-position-horizontal-relative:page;mso-position-vertical-relative:paragraph;z-index:-1144744" coordorigin="1690,-1843" coordsize="8529,111">
            <v:shape style="position:absolute;left:1690;top:-1843;width:2857;height:110" type="#_x0000_t75" stroked="false">
              <v:imagedata r:id="rId411" o:title=""/>
            </v:shape>
            <v:shape style="position:absolute;left:4523;top:-1747;width:2859;height:14" type="#_x0000_t75" stroked="false">
              <v:imagedata r:id="rId412" o:title=""/>
            </v:shape>
            <v:shape style="position:absolute;left:7367;top:-1742;width:2852;height:10" type="#_x0000_t75" stroked="false">
              <v:imagedata r:id="rId413" o:title=""/>
            </v:shape>
            <w10:wrap type="none"/>
          </v:group>
        </w:pict>
      </w:r>
      <w:r>
        <w:rPr/>
        <w:pict>
          <v:group style="position:absolute;margin-left:84.503998pt;margin-top:-72.216354pt;width:426.45pt;height:5.4pt;mso-position-horizontal-relative:page;mso-position-vertical-relative:paragraph;z-index:-1144720" coordorigin="1690,-1444" coordsize="8529,108">
            <v:shape style="position:absolute;left:1690;top:-1444;width:2857;height:108" type="#_x0000_t75" stroked="false">
              <v:imagedata r:id="rId403" o:title=""/>
            </v:shape>
            <v:shape style="position:absolute;left:4523;top:-1348;width:2859;height:12" type="#_x0000_t75" stroked="false">
              <v:imagedata r:id="rId634" o:title=""/>
            </v:shape>
            <v:shape style="position:absolute;left:7367;top:-1346;width:2852;height:10" type="#_x0000_t75" stroked="false">
              <v:imagedata r:id="rId417" o:title=""/>
            </v:shape>
            <w10:wrap type="none"/>
          </v:group>
        </w:pict>
      </w:r>
      <w:r>
        <w:rPr/>
        <w:pict>
          <v:group style="position:absolute;margin-left:84.503998pt;margin-top:-52.416351pt;width:426.45pt;height:5.4pt;mso-position-horizontal-relative:page;mso-position-vertical-relative:paragraph;z-index:-1144696" coordorigin="1690,-1048" coordsize="8529,108">
            <v:shape style="position:absolute;left:1690;top:-1048;width:2857;height:108" type="#_x0000_t75" stroked="false">
              <v:imagedata r:id="rId403" o:title=""/>
            </v:shape>
            <v:shape style="position:absolute;left:4523;top:-952;width:2859;height:12" type="#_x0000_t75" stroked="false">
              <v:imagedata r:id="rId635" o:title=""/>
            </v:shape>
            <v:shape style="position:absolute;left:7367;top:-950;width:2852;height:10" type="#_x0000_t75" stroked="false">
              <v:imagedata r:id="rId415" o:title=""/>
            </v:shape>
            <w10:wrap type="none"/>
          </v:group>
        </w:pict>
      </w:r>
      <w:r>
        <w:rPr/>
        <w:pict>
          <v:group style="position:absolute;margin-left:84.503998pt;margin-top:-32.616291pt;width:426.45pt;height:5.55pt;mso-position-horizontal-relative:page;mso-position-vertical-relative:paragraph;z-index:-1144672" coordorigin="1690,-652" coordsize="8529,111">
            <v:shape style="position:absolute;left:1690;top:-652;width:2857;height:110" type="#_x0000_t75" stroked="false">
              <v:imagedata r:id="rId411" o:title=""/>
            </v:shape>
            <v:shape style="position:absolute;left:4523;top:-556;width:2859;height:14" type="#_x0000_t75" stroked="false">
              <v:imagedata r:id="rId412" o:title=""/>
            </v:shape>
            <v:shape style="position:absolute;left:7367;top:-552;width:2852;height:10" type="#_x0000_t75" stroked="false">
              <v:imagedata r:id="rId415" o:title=""/>
            </v:shape>
            <w10:wrap type="none"/>
          </v:group>
        </w:pict>
      </w:r>
      <w:r>
        <w:rPr/>
        <w:pict>
          <v:shape style="position:absolute;margin-left:226.369995pt;margin-top:-7.896332pt;width:.48001pt;height:.12pt;mso-position-horizontal-relative:page;mso-position-vertical-relative:paragraph;z-index:16000" type="#_x0000_t75" stroked="false">
            <v:imagedata r:id="rId636" o:title=""/>
          </v:shape>
        </w:pict>
      </w:r>
      <w:r>
        <w:rPr/>
        <w:pict>
          <v:shape style="position:absolute;margin-left:368.589996pt;margin-top:-7.896332pt;width:.47998pt;height:.12pt;mso-position-horizontal-relative:page;mso-position-vertical-relative:paragraph;z-index:16024" type="#_x0000_t75" stroked="false">
            <v:imagedata r:id="rId636" o:title=""/>
          </v:shape>
        </w:pict>
      </w:r>
      <w:r>
        <w:rPr>
          <w:rFonts w:ascii="宋体" w:hAnsi="宋体" w:cs="宋体" w:eastAsia="宋体" w:hint="default"/>
          <w:sz w:val="21"/>
          <w:szCs w:val="21"/>
        </w:rPr>
        <w:t>说明：公司本期管理费用较上期增长了</w:t>
      </w:r>
      <w:r>
        <w:rPr>
          <w:rFonts w:ascii="宋体" w:hAnsi="宋体" w:cs="宋体" w:eastAsia="宋体" w:hint="default"/>
          <w:spacing w:val="-48"/>
          <w:sz w:val="21"/>
          <w:szCs w:val="21"/>
        </w:rPr>
        <w:t> </w:t>
      </w:r>
      <w:r>
        <w:rPr>
          <w:rFonts w:ascii="Arial Narrow" w:hAnsi="Arial Narrow" w:cs="Arial Narrow" w:eastAsia="Arial Narrow" w:hint="default"/>
          <w:sz w:val="21"/>
          <w:szCs w:val="21"/>
        </w:rPr>
        <w:t>47.64%</w:t>
      </w:r>
      <w:r>
        <w:rPr>
          <w:rFonts w:ascii="宋体" w:hAnsi="宋体" w:cs="宋体" w:eastAsia="宋体" w:hint="default"/>
          <w:sz w:val="21"/>
          <w:szCs w:val="21"/>
        </w:rPr>
        <w:t>，主要原因是公司本年项目研发经费增加</w:t>
      </w:r>
      <w:r>
        <w:rPr>
          <w:rFonts w:ascii="宋体" w:hAnsi="宋体" w:cs="宋体" w:eastAsia="宋体" w:hint="default"/>
          <w:w w:val="100"/>
          <w:sz w:val="21"/>
          <w:szCs w:val="21"/>
        </w:rPr>
        <w:t> </w:t>
      </w:r>
      <w:r>
        <w:rPr>
          <w:rFonts w:ascii="宋体" w:hAnsi="宋体" w:cs="宋体" w:eastAsia="宋体" w:hint="default"/>
          <w:sz w:val="21"/>
          <w:szCs w:val="21"/>
        </w:rPr>
        <w:t>所致；另外研发和管理人员支出较上年增长较大，系员工人数及薪酬增长所致。</w:t>
      </w:r>
    </w:p>
    <w:p>
      <w:pPr>
        <w:spacing w:line="240" w:lineRule="auto" w:before="12"/>
        <w:rPr>
          <w:rFonts w:ascii="宋体" w:hAnsi="宋体" w:cs="宋体" w:eastAsia="宋体" w:hint="default"/>
          <w:sz w:val="19"/>
          <w:szCs w:val="19"/>
        </w:rPr>
      </w:pPr>
    </w:p>
    <w:p>
      <w:pPr>
        <w:spacing w:before="0"/>
        <w:ind w:left="238" w:right="1041" w:firstLine="0"/>
        <w:jc w:val="left"/>
        <w:rPr>
          <w:rFonts w:ascii="宋体" w:hAnsi="宋体" w:cs="宋体" w:eastAsia="宋体" w:hint="default"/>
          <w:sz w:val="21"/>
          <w:szCs w:val="21"/>
        </w:rPr>
      </w:pPr>
      <w:r>
        <w:rPr/>
        <w:pict>
          <v:shape style="position:absolute;margin-left:226.369995pt;margin-top:39.743698pt;width:.48003pt;height:.72pt;mso-position-horizontal-relative:page;mso-position-vertical-relative:paragraph;z-index:16048" type="#_x0000_t75" stroked="false">
            <v:imagedata r:id="rId338" o:title=""/>
          </v:shape>
        </w:pict>
      </w:r>
      <w:r>
        <w:rPr/>
        <w:pict>
          <v:shape style="position:absolute;margin-left:368.589996pt;margin-top:39.743698pt;width:.48pt;height:.72pt;mso-position-horizontal-relative:page;mso-position-vertical-relative:paragraph;z-index:16072" type="#_x0000_t75" stroked="false">
            <v:imagedata r:id="rId338" o:title=""/>
          </v:shape>
        </w:pict>
      </w:r>
      <w:r>
        <w:rPr/>
        <w:pict>
          <v:group style="position:absolute;margin-left:84.503998pt;margin-top:56.303707pt;width:426.45pt;height:5.05pt;mso-position-horizontal-relative:page;mso-position-vertical-relative:paragraph;z-index:-1144552" coordorigin="1690,1126" coordsize="8529,101">
            <v:shape style="position:absolute;left:1690;top:1126;width:2857;height:101" type="#_x0000_t75" stroked="false">
              <v:imagedata r:id="rId637" o:title=""/>
            </v:shape>
            <v:shape style="position:absolute;left:4523;top:1217;width:2849;height:10" type="#_x0000_t75" stroked="false">
              <v:imagedata r:id="rId272" o:title=""/>
            </v:shape>
            <v:shape style="position:absolute;left:7367;top:1217;width:2852;height:10" type="#_x0000_t75" stroked="false">
              <v:imagedata r:id="rId405" o:title=""/>
            </v:shape>
            <w10:wrap type="none"/>
          </v:group>
        </w:pict>
      </w:r>
      <w:r>
        <w:rPr/>
        <w:pict>
          <v:group style="position:absolute;margin-left:84.503998pt;margin-top:81.143631pt;width:426.45pt;height:.5pt;mso-position-horizontal-relative:page;mso-position-vertical-relative:paragraph;z-index:-1144528" coordorigin="1690,1623" coordsize="8529,10">
            <v:shape style="position:absolute;left:1690;top:1623;width:2837;height:10" type="#_x0000_t75" stroked="false">
              <v:imagedata r:id="rId408" o:title=""/>
            </v:shape>
            <v:shape style="position:absolute;left:4523;top:1623;width:2849;height:10" type="#_x0000_t75" stroked="false">
              <v:imagedata r:id="rId272" o:title=""/>
            </v:shape>
            <v:shape style="position:absolute;left:7367;top:1623;width:2852;height:10" type="#_x0000_t75" stroked="false">
              <v:imagedata r:id="rId413" o:title=""/>
            </v:shape>
            <w10:wrap type="none"/>
          </v:group>
        </w:pict>
      </w:r>
      <w:r>
        <w:rPr/>
        <w:pict>
          <v:shape style="position:absolute;margin-left:226.369995pt;margin-top:100.819641pt;width:.47999pt;height:.72pt;mso-position-horizontal-relative:page;mso-position-vertical-relative:paragraph;z-index:16144" type="#_x0000_t75" stroked="false">
            <v:imagedata r:id="rId638" o:title=""/>
          </v:shape>
        </w:pict>
      </w:r>
      <w:r>
        <w:rPr/>
        <w:pict>
          <v:shape style="position:absolute;margin-left:368.589996pt;margin-top:100.819641pt;width:.47996pt;height:.72pt;mso-position-horizontal-relative:page;mso-position-vertical-relative:paragraph;z-index:16168" type="#_x0000_t75" stroked="false">
            <v:imagedata r:id="rId638" o:title=""/>
          </v:shape>
        </w:pict>
      </w:r>
      <w:r>
        <w:rPr>
          <w:rFonts w:ascii="Arial Narrow" w:hAnsi="Arial Narrow" w:cs="Arial Narrow" w:eastAsia="Arial Narrow" w:hint="default"/>
          <w:b/>
          <w:bCs/>
          <w:sz w:val="21"/>
          <w:szCs w:val="21"/>
        </w:rPr>
        <w:t>27</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7"/>
        <w:rPr>
          <w:rFonts w:ascii="宋体" w:hAnsi="宋体" w:cs="宋体" w:eastAsia="宋体" w:hint="default"/>
          <w:b/>
          <w:bCs/>
          <w:sz w:val="8"/>
          <w:szCs w:val="8"/>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408"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12"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tc>
      </w:tr>
      <w:tr>
        <w:trPr>
          <w:trHeight w:val="504" w:hRule="exact"/>
        </w:trPr>
        <w:tc>
          <w:tcPr>
            <w:tcW w:w="2857"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spacing w:val="-1"/>
                <w:sz w:val="21"/>
              </w:rPr>
              <w:t>12,507,299.84</w:t>
            </w:r>
            <w:r>
              <w:rPr>
                <w:rFonts w:ascii="Arial Narrow"/>
                <w:sz w:val="21"/>
              </w:rPr>
            </w:r>
          </w:p>
        </w:tc>
        <w:tc>
          <w:tcPr>
            <w:tcW w:w="2842"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0"/>
              <w:jc w:val="right"/>
              <w:rPr>
                <w:rFonts w:ascii="Arial Narrow" w:hAnsi="Arial Narrow" w:cs="Arial Narrow" w:eastAsia="Arial Narrow" w:hint="default"/>
                <w:sz w:val="21"/>
                <w:szCs w:val="21"/>
              </w:rPr>
            </w:pPr>
            <w:r>
              <w:rPr>
                <w:rFonts w:ascii="Arial Narrow"/>
                <w:spacing w:val="-2"/>
                <w:sz w:val="21"/>
              </w:rPr>
              <w:t>125,830.11</w:t>
            </w:r>
          </w:p>
        </w:tc>
      </w:tr>
      <w:tr>
        <w:trPr>
          <w:trHeight w:val="406"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利息净支出</w:t>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7"/>
              <w:ind w:right="99"/>
              <w:jc w:val="right"/>
              <w:rPr>
                <w:rFonts w:ascii="Arial Narrow" w:hAnsi="Arial Narrow" w:cs="Arial Narrow" w:eastAsia="Arial Narrow" w:hint="default"/>
                <w:sz w:val="21"/>
                <w:szCs w:val="21"/>
              </w:rPr>
            </w:pPr>
            <w:r>
              <w:rPr>
                <w:rFonts w:ascii="Arial Narrow"/>
                <w:spacing w:val="-1"/>
                <w:sz w:val="21"/>
              </w:rPr>
              <w:t>-12,507,299.84</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77"/>
              <w:ind w:right="100"/>
              <w:jc w:val="right"/>
              <w:rPr>
                <w:rFonts w:ascii="Arial Narrow" w:hAnsi="Arial Narrow" w:cs="Arial Narrow" w:eastAsia="Arial Narrow" w:hint="default"/>
                <w:sz w:val="21"/>
                <w:szCs w:val="21"/>
              </w:rPr>
            </w:pPr>
            <w:r>
              <w:rPr>
                <w:rFonts w:ascii="Arial Narrow"/>
                <w:spacing w:val="-2"/>
                <w:sz w:val="21"/>
              </w:rPr>
              <w:t>-125,830.11</w:t>
            </w:r>
          </w:p>
        </w:tc>
      </w:tr>
    </w:tbl>
    <w:p>
      <w:pPr>
        <w:spacing w:after="0" w:line="240" w:lineRule="auto"/>
        <w:jc w:val="right"/>
        <w:rPr>
          <w:rFonts w:ascii="Arial Narrow" w:hAnsi="Arial Narrow" w:cs="Arial Narrow" w:eastAsia="Arial Narrow"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b/>
          <w:bCs/>
          <w:sz w:val="28"/>
          <w:szCs w:val="28"/>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408"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right="1203"/>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08"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手续费支出</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99"/>
              <w:jc w:val="right"/>
              <w:rPr>
                <w:rFonts w:ascii="Arial Narrow" w:hAnsi="Arial Narrow" w:cs="Arial Narrow" w:eastAsia="Arial Narrow" w:hint="default"/>
                <w:sz w:val="21"/>
                <w:szCs w:val="21"/>
              </w:rPr>
            </w:pPr>
            <w:r>
              <w:rPr>
                <w:rFonts w:ascii="Arial Narrow"/>
                <w:spacing w:val="-1"/>
                <w:sz w:val="21"/>
              </w:rPr>
              <w:t>23,730.37</w:t>
            </w:r>
            <w:r>
              <w:rPr>
                <w:rFonts w:ascii="Arial Narrow"/>
                <w:sz w:val="21"/>
              </w:rPr>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72"/>
              <w:ind w:right="100"/>
              <w:jc w:val="right"/>
              <w:rPr>
                <w:rFonts w:ascii="Arial Narrow" w:hAnsi="Arial Narrow" w:cs="Arial Narrow" w:eastAsia="Arial Narrow" w:hint="default"/>
                <w:sz w:val="21"/>
                <w:szCs w:val="21"/>
              </w:rPr>
            </w:pPr>
            <w:r>
              <w:rPr>
                <w:rFonts w:ascii="Arial Narrow"/>
                <w:spacing w:val="-3"/>
                <w:sz w:val="21"/>
              </w:rPr>
              <w:t>96,133.11</w:t>
            </w:r>
          </w:p>
        </w:tc>
      </w:tr>
      <w:tr>
        <w:trPr>
          <w:trHeight w:val="406"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31"/>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7"/>
              <w:ind w:right="99"/>
              <w:jc w:val="right"/>
              <w:rPr>
                <w:rFonts w:ascii="Arial Narrow" w:hAnsi="Arial Narrow" w:cs="Arial Narrow" w:eastAsia="Arial Narrow" w:hint="default"/>
                <w:sz w:val="21"/>
                <w:szCs w:val="21"/>
              </w:rPr>
            </w:pPr>
            <w:r>
              <w:rPr>
                <w:rFonts w:ascii="Arial Narrow"/>
                <w:b/>
                <w:spacing w:val="-1"/>
                <w:sz w:val="21"/>
              </w:rPr>
              <w:t>-12,483,569.47</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77"/>
              <w:ind w:right="101"/>
              <w:jc w:val="right"/>
              <w:rPr>
                <w:rFonts w:ascii="Arial Narrow" w:hAnsi="Arial Narrow" w:cs="Arial Narrow" w:eastAsia="Arial Narrow" w:hint="default"/>
                <w:sz w:val="21"/>
                <w:szCs w:val="21"/>
              </w:rPr>
            </w:pPr>
            <w:r>
              <w:rPr>
                <w:rFonts w:ascii="Arial Narrow"/>
                <w:b/>
                <w:spacing w:val="-1"/>
                <w:sz w:val="21"/>
              </w:rPr>
              <w:t>-29,697.00</w:t>
            </w:r>
            <w:r>
              <w:rPr>
                <w:rFonts w:ascii="Arial Narrow"/>
                <w:sz w:val="21"/>
              </w:rPr>
            </w:r>
          </w:p>
        </w:tc>
      </w:tr>
    </w:tbl>
    <w:p>
      <w:pPr>
        <w:spacing w:line="240" w:lineRule="auto" w:before="4"/>
        <w:rPr>
          <w:rFonts w:ascii="宋体" w:hAnsi="宋体" w:cs="宋体" w:eastAsia="宋体" w:hint="default"/>
          <w:b/>
          <w:bCs/>
          <w:sz w:val="9"/>
          <w:szCs w:val="9"/>
        </w:rPr>
      </w:pPr>
    </w:p>
    <w:p>
      <w:pPr>
        <w:spacing w:before="36"/>
        <w:ind w:left="658" w:right="1041" w:firstLine="0"/>
        <w:jc w:val="left"/>
        <w:rPr>
          <w:rFonts w:ascii="宋体" w:hAnsi="宋体" w:cs="宋体" w:eastAsia="宋体" w:hint="default"/>
          <w:sz w:val="21"/>
          <w:szCs w:val="21"/>
        </w:rPr>
      </w:pPr>
      <w:r>
        <w:rPr/>
        <w:pict>
          <v:shape style="position:absolute;margin-left:226.369995pt;margin-top:-47.976364pt;width:.47999pt;height:.72pt;mso-position-horizontal-relative:page;mso-position-vertical-relative:paragraph;z-index:16576" type="#_x0000_t75" stroked="false">
            <v:imagedata r:id="rId639" o:title=""/>
          </v:shape>
        </w:pict>
      </w:r>
      <w:r>
        <w:rPr/>
        <w:pict>
          <v:shape style="position:absolute;margin-left:368.589996pt;margin-top:-47.976364pt;width:.47996pt;height:.72pt;mso-position-horizontal-relative:page;mso-position-vertical-relative:paragraph;z-index:16600" type="#_x0000_t75" stroked="false">
            <v:imagedata r:id="rId639" o:title=""/>
          </v:shape>
        </w:pict>
      </w:r>
      <w:r>
        <w:rPr/>
        <w:pict>
          <v:group style="position:absolute;margin-left:84.503998pt;margin-top:-26.976376pt;width:426.45pt;height:.5pt;mso-position-horizontal-relative:page;mso-position-vertical-relative:paragraph;z-index:-1144024" coordorigin="1690,-540" coordsize="8529,10">
            <v:shape style="position:absolute;left:1690;top:-540;width:2837;height:10" type="#_x0000_t75" stroked="false">
              <v:imagedata r:id="rId408" o:title=""/>
            </v:shape>
            <v:shape style="position:absolute;left:4523;top:-540;width:2849;height:10" type="#_x0000_t75" stroked="false">
              <v:imagedata r:id="rId631" o:title=""/>
            </v:shape>
            <v:shape style="position:absolute;left:7367;top:-540;width:2852;height:10" type="#_x0000_t75" stroked="false">
              <v:imagedata r:id="rId417" o:title=""/>
            </v:shape>
            <w10:wrap type="none"/>
          </v:group>
        </w:pict>
      </w:r>
      <w:r>
        <w:rPr/>
        <w:pict>
          <v:shape style="position:absolute;margin-left:226.369995pt;margin-top:-7.296365pt;width:.47999pt;height:.72pt;mso-position-horizontal-relative:page;mso-position-vertical-relative:paragraph;z-index:16648" type="#_x0000_t75" stroked="false">
            <v:imagedata r:id="rId640" o:title=""/>
          </v:shape>
        </w:pict>
      </w:r>
      <w:r>
        <w:rPr/>
        <w:pict>
          <v:shape style="position:absolute;margin-left:368.589996pt;margin-top:-7.296365pt;width:.47996pt;height:.72pt;mso-position-horizontal-relative:page;mso-position-vertical-relative:paragraph;z-index:16672" type="#_x0000_t75" stroked="false">
            <v:imagedata r:id="rId640" o:title=""/>
          </v:shape>
        </w:pict>
      </w:r>
      <w:r>
        <w:rPr>
          <w:rFonts w:ascii="宋体" w:hAnsi="宋体" w:cs="宋体" w:eastAsia="宋体" w:hint="default"/>
          <w:sz w:val="21"/>
          <w:szCs w:val="21"/>
        </w:rPr>
        <w:t>说明：财务费用增长主要原因系未动用的募集资金带来的利息收入所致。</w:t>
      </w:r>
    </w:p>
    <w:p>
      <w:pPr>
        <w:spacing w:line="240" w:lineRule="auto" w:before="5"/>
        <w:rPr>
          <w:rFonts w:ascii="宋体" w:hAnsi="宋体" w:cs="宋体" w:eastAsia="宋体" w:hint="default"/>
          <w:sz w:val="14"/>
          <w:szCs w:val="14"/>
        </w:rPr>
      </w:pPr>
    </w:p>
    <w:p>
      <w:pPr>
        <w:spacing w:before="0"/>
        <w:ind w:left="238" w:right="1041" w:firstLine="0"/>
        <w:jc w:val="left"/>
        <w:rPr>
          <w:rFonts w:ascii="宋体" w:hAnsi="宋体" w:cs="宋体" w:eastAsia="宋体" w:hint="default"/>
          <w:sz w:val="21"/>
          <w:szCs w:val="21"/>
        </w:rPr>
      </w:pPr>
      <w:r>
        <w:rPr/>
        <w:pict>
          <v:shape style="position:absolute;margin-left:226.369995pt;margin-top:42.263691pt;width:.48001pt;height:.12pt;mso-position-horizontal-relative:page;mso-position-vertical-relative:paragraph;z-index:16696" type="#_x0000_t75" stroked="false">
            <v:imagedata r:id="rId641" o:title=""/>
          </v:shape>
        </w:pict>
      </w:r>
      <w:r>
        <w:rPr/>
        <w:pict>
          <v:shape style="position:absolute;margin-left:368.589996pt;margin-top:42.263691pt;width:.47998pt;height:.12pt;mso-position-horizontal-relative:page;mso-position-vertical-relative:paragraph;z-index:16720" type="#_x0000_t75" stroked="false">
            <v:imagedata r:id="rId641" o:title=""/>
          </v:shape>
        </w:pict>
      </w:r>
      <w:r>
        <w:rPr>
          <w:rFonts w:ascii="Arial Narrow" w:hAnsi="Arial Narrow" w:cs="Arial Narrow" w:eastAsia="Arial Narrow" w:hint="default"/>
          <w:b/>
          <w:bCs/>
          <w:sz w:val="21"/>
          <w:szCs w:val="21"/>
        </w:rPr>
        <w:t>28</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5"/>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396"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00"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578,985.54</w:t>
            </w:r>
            <w:r>
              <w:rPr>
                <w:rFonts w:ascii="Arial Narrow"/>
                <w:sz w:val="21"/>
              </w:rPr>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484,449.91</w:t>
            </w:r>
            <w:r>
              <w:rPr>
                <w:rFonts w:ascii="Arial Narrow"/>
                <w:sz w:val="21"/>
              </w:rPr>
            </w:r>
          </w:p>
        </w:tc>
      </w:tr>
      <w:tr>
        <w:trPr>
          <w:trHeight w:val="394"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b/>
                <w:spacing w:val="-1"/>
                <w:sz w:val="21"/>
              </w:rPr>
              <w:t>578,985.54</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b/>
                <w:spacing w:val="-1"/>
                <w:sz w:val="21"/>
              </w:rPr>
              <w:t>484,449.91</w:t>
            </w:r>
            <w:r>
              <w:rPr>
                <w:rFonts w:ascii="Arial Narrow"/>
                <w:sz w:val="21"/>
              </w:rPr>
            </w:r>
          </w:p>
        </w:tc>
      </w:tr>
    </w:tbl>
    <w:p>
      <w:pPr>
        <w:spacing w:line="240" w:lineRule="auto" w:before="8"/>
        <w:rPr>
          <w:rFonts w:ascii="宋体" w:hAnsi="宋体" w:cs="宋体" w:eastAsia="宋体" w:hint="default"/>
          <w:b/>
          <w:bCs/>
          <w:sz w:val="5"/>
          <w:szCs w:val="5"/>
        </w:rPr>
      </w:pPr>
    </w:p>
    <w:p>
      <w:pPr>
        <w:spacing w:before="36"/>
        <w:ind w:left="238" w:right="1041" w:firstLine="0"/>
        <w:jc w:val="left"/>
        <w:rPr>
          <w:rFonts w:ascii="宋体" w:hAnsi="宋体" w:cs="宋体" w:eastAsia="宋体" w:hint="default"/>
          <w:sz w:val="21"/>
          <w:szCs w:val="21"/>
        </w:rPr>
      </w:pPr>
      <w:r>
        <w:rPr/>
        <w:pict>
          <v:group style="position:absolute;margin-left:84.503998pt;margin-top:-23.976305pt;width:426.45pt;height:.5pt;mso-position-horizontal-relative:page;mso-position-vertical-relative:paragraph;z-index:-1143904" coordorigin="1690,-480" coordsize="8529,10">
            <v:shape style="position:absolute;left:1690;top:-480;width:2837;height:10" type="#_x0000_t75" stroked="false">
              <v:imagedata r:id="rId408" o:title=""/>
            </v:shape>
            <v:shape style="position:absolute;left:4523;top:-480;width:2849;height:10" type="#_x0000_t75" stroked="false">
              <v:imagedata r:id="rId272" o:title=""/>
            </v:shape>
            <v:shape style="position:absolute;left:7367;top:-480;width:2852;height:10" type="#_x0000_t75" stroked="false">
              <v:imagedata r:id="rId405" o:title=""/>
            </v:shape>
            <w10:wrap type="none"/>
          </v:group>
        </w:pict>
      </w:r>
      <w:r>
        <w:rPr/>
        <w:pict>
          <v:shape style="position:absolute;margin-left:226.369995pt;margin-top:-4.296386pt;width:.47977pt;height:.12pt;mso-position-horizontal-relative:page;mso-position-vertical-relative:paragraph;z-index:16768" type="#_x0000_t75" stroked="false">
            <v:imagedata r:id="rId642" o:title=""/>
          </v:shape>
        </w:pict>
      </w:r>
      <w:r>
        <w:rPr/>
        <w:pict>
          <v:shape style="position:absolute;margin-left:368.589996pt;margin-top:-4.296386pt;width:.47974pt;height:.12pt;mso-position-horizontal-relative:page;mso-position-vertical-relative:paragraph;z-index:16792" type="#_x0000_t75" stroked="false">
            <v:imagedata r:id="rId642" o:title=""/>
          </v:shape>
        </w:pict>
      </w:r>
      <w:r>
        <w:rPr/>
        <w:pict>
          <v:shape style="position:absolute;margin-left:208.850006pt;margin-top:60.413643pt;width:.47998pt;height:.72pt;mso-position-horizontal-relative:page;mso-position-vertical-relative:paragraph;z-index:16816" type="#_x0000_t75" stroked="false">
            <v:imagedata r:id="rId643" o:title=""/>
          </v:shape>
        </w:pict>
      </w:r>
      <w:r>
        <w:rPr/>
        <w:pict>
          <v:shape style="position:absolute;margin-left:305.450012pt;margin-top:60.413643pt;width:.47999pt;height:.72pt;mso-position-horizontal-relative:page;mso-position-vertical-relative:paragraph;z-index:16840" type="#_x0000_t75" stroked="false">
            <v:imagedata r:id="rId643" o:title=""/>
          </v:shape>
        </w:pict>
      </w:r>
      <w:r>
        <w:rPr/>
        <w:pict>
          <v:shape style="position:absolute;margin-left:402.190002pt;margin-top:60.413643pt;width:.47999pt;height:.72pt;mso-position-horizontal-relative:page;mso-position-vertical-relative:paragraph;z-index:16864" type="#_x0000_t75" stroked="false">
            <v:imagedata r:id="rId643" o:title=""/>
          </v:shape>
        </w:pict>
      </w:r>
      <w:r>
        <w:rPr/>
        <w:pict>
          <v:group style="position:absolute;margin-left:84.503998pt;margin-top:76.013718pt;width:426.45pt;height:5.4pt;mso-position-horizontal-relative:page;mso-position-vertical-relative:paragraph;z-index:-1143760" coordorigin="1690,1520" coordsize="8529,108">
            <v:shape style="position:absolute;left:1690;top:1520;width:2506;height:108" type="#_x0000_t75" stroked="false">
              <v:imagedata r:id="rId644" o:title=""/>
            </v:shape>
            <v:shape style="position:absolute;left:4172;top:1616;width:1946;height:12" type="#_x0000_t75" stroked="false">
              <v:imagedata r:id="rId645" o:title=""/>
            </v:shape>
            <v:shape style="position:absolute;left:6104;top:1616;width:1949;height:12" type="#_x0000_t75" stroked="false">
              <v:imagedata r:id="rId645" o:title=""/>
            </v:shape>
            <v:shape style="position:absolute;left:8039;top:1619;width:2180;height:10" type="#_x0000_t75" stroked="false">
              <v:imagedata r:id="rId646" o:title=""/>
            </v:shape>
            <w10:wrap type="none"/>
          </v:group>
        </w:pict>
      </w:r>
      <w:r>
        <w:rPr>
          <w:rFonts w:ascii="Arial Narrow" w:hAnsi="Arial Narrow" w:cs="Arial Narrow" w:eastAsia="Arial Narrow" w:hint="default"/>
          <w:b/>
          <w:bCs/>
          <w:sz w:val="21"/>
          <w:szCs w:val="21"/>
        </w:rPr>
        <w:t>29</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6"/>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2506"/>
        <w:gridCol w:w="1932"/>
        <w:gridCol w:w="1935"/>
        <w:gridCol w:w="2170"/>
      </w:tblGrid>
      <w:tr>
        <w:trPr>
          <w:trHeight w:val="734"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30"/>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432"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434"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left="657" w:right="132" w:hanging="528"/>
              <w:jc w:val="left"/>
              <w:rPr>
                <w:rFonts w:ascii="宋体" w:hAnsi="宋体" w:cs="宋体" w:eastAsia="宋体" w:hint="default"/>
                <w:sz w:val="21"/>
                <w:szCs w:val="21"/>
              </w:rPr>
            </w:pPr>
            <w:r>
              <w:rPr>
                <w:rFonts w:ascii="宋体" w:hAnsi="宋体" w:cs="宋体" w:eastAsia="宋体" w:hint="default"/>
                <w:b/>
                <w:bCs/>
                <w:sz w:val="21"/>
                <w:szCs w:val="21"/>
              </w:rPr>
              <w:t>计入当期非经常性损</w:t>
            </w:r>
            <w:r>
              <w:rPr>
                <w:rFonts w:ascii="宋体" w:hAnsi="宋体" w:cs="宋体" w:eastAsia="宋体" w:hint="default"/>
                <w:b/>
                <w:bCs/>
                <w:spacing w:val="-103"/>
                <w:sz w:val="21"/>
                <w:szCs w:val="21"/>
              </w:rPr>
              <w:t> </w:t>
            </w:r>
            <w:r>
              <w:rPr>
                <w:rFonts w:ascii="宋体" w:hAnsi="宋体" w:cs="宋体" w:eastAsia="宋体" w:hint="default"/>
                <w:b/>
                <w:bCs/>
                <w:sz w:val="21"/>
                <w:szCs w:val="21"/>
              </w:rPr>
              <w:t>益的金额</w:t>
            </w:r>
            <w:r>
              <w:rPr>
                <w:rFonts w:ascii="宋体" w:hAnsi="宋体" w:cs="宋体" w:eastAsia="宋体" w:hint="default"/>
                <w:sz w:val="21"/>
                <w:szCs w:val="21"/>
              </w:rPr>
            </w:r>
          </w:p>
        </w:tc>
      </w:tr>
      <w:tr>
        <w:trPr>
          <w:trHeight w:val="293" w:hRule="exact"/>
        </w:trPr>
        <w:tc>
          <w:tcPr>
            <w:tcW w:w="2506"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增值税退税</w:t>
            </w:r>
          </w:p>
        </w:tc>
        <w:tc>
          <w:tcPr>
            <w:tcW w:w="19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7,897,446.03</w:t>
            </w:r>
            <w:r>
              <w:rPr>
                <w:rFonts w:ascii="Arial Narrow"/>
                <w:sz w:val="21"/>
              </w:rPr>
            </w:r>
          </w:p>
        </w:tc>
        <w:tc>
          <w:tcPr>
            <w:tcW w:w="193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7,583,186.55</w:t>
            </w:r>
            <w:r>
              <w:rPr>
                <w:rFonts w:ascii="Arial Narrow"/>
                <w:sz w:val="21"/>
              </w:rPr>
            </w:r>
          </w:p>
        </w:tc>
        <w:tc>
          <w:tcPr>
            <w:tcW w:w="2170"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2"/>
                <w:szCs w:val="22"/>
              </w:rPr>
            </w:pPr>
          </w:p>
        </w:tc>
      </w:tr>
      <w:tr>
        <w:trPr>
          <w:trHeight w:val="413"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333"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950,000.00</w:t>
            </w:r>
            <w:r>
              <w:rPr>
                <w:rFonts w:ascii="Arial Narrow"/>
                <w:sz w:val="21"/>
              </w:rPr>
            </w:r>
          </w:p>
        </w:tc>
        <w:tc>
          <w:tcPr>
            <w:tcW w:w="1935"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c>
        <w:tc>
          <w:tcPr>
            <w:tcW w:w="2170"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950,000.00</w:t>
            </w:r>
            <w:r>
              <w:rPr>
                <w:rFonts w:ascii="Arial Narrow"/>
                <w:sz w:val="21"/>
              </w:rPr>
            </w:r>
          </w:p>
        </w:tc>
      </w:tr>
      <w:tr>
        <w:trPr>
          <w:trHeight w:val="91" w:hRule="exact"/>
        </w:trPr>
        <w:tc>
          <w:tcPr>
            <w:tcW w:w="2506"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nil" w:sz="6" w:space="0" w:color="auto"/>
              <w:right w:val="single" w:sz="4" w:space="0" w:color="000000"/>
            </w:tcBorders>
          </w:tcPr>
          <w:p>
            <w:pPr/>
          </w:p>
        </w:tc>
        <w:tc>
          <w:tcPr>
            <w:tcW w:w="1935" w:type="dxa"/>
            <w:tcBorders>
              <w:top w:val="nil" w:sz="6" w:space="0" w:color="auto"/>
              <w:left w:val="single" w:sz="4" w:space="0" w:color="000000"/>
              <w:bottom w:val="nil" w:sz="6" w:space="0" w:color="auto"/>
              <w:right w:val="single" w:sz="4" w:space="0" w:color="000000"/>
            </w:tcBorders>
          </w:tcPr>
          <w:p>
            <w:pPr/>
          </w:p>
        </w:tc>
        <w:tc>
          <w:tcPr>
            <w:tcW w:w="2170"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2,453.75</w:t>
            </w:r>
            <w:r>
              <w:rPr>
                <w:rFonts w:ascii="Arial Narrow"/>
                <w:sz w:val="21"/>
              </w:rPr>
            </w:r>
          </w:p>
        </w:tc>
        <w:tc>
          <w:tcPr>
            <w:tcW w:w="1935" w:type="dxa"/>
            <w:tcBorders>
              <w:top w:val="nil" w:sz="6" w:space="0" w:color="auto"/>
              <w:left w:val="single" w:sz="4" w:space="0" w:color="000000"/>
              <w:bottom w:val="nil" w:sz="6" w:space="0" w:color="auto"/>
              <w:right w:val="single" w:sz="4" w:space="0" w:color="000000"/>
            </w:tcBorders>
          </w:tcPr>
          <w:p>
            <w:pPr/>
          </w:p>
        </w:tc>
        <w:tc>
          <w:tcPr>
            <w:tcW w:w="217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2,453.75</w:t>
            </w:r>
            <w:r>
              <w:rPr>
                <w:rFonts w:ascii="Arial Narrow"/>
                <w:sz w:val="21"/>
              </w:rPr>
            </w:r>
          </w:p>
        </w:tc>
      </w:tr>
      <w:tr>
        <w:trPr>
          <w:trHeight w:val="391" w:hRule="exact"/>
        </w:trPr>
        <w:tc>
          <w:tcPr>
            <w:tcW w:w="2506"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030"/>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8,849,899.78</w:t>
            </w:r>
            <w:r>
              <w:rPr>
                <w:rFonts w:ascii="Arial Narrow"/>
                <w:sz w:val="21"/>
              </w:rPr>
            </w:r>
          </w:p>
        </w:tc>
        <w:tc>
          <w:tcPr>
            <w:tcW w:w="19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9,583,186.55</w:t>
            </w:r>
            <w:r>
              <w:rPr>
                <w:rFonts w:ascii="Arial Narrow"/>
                <w:sz w:val="21"/>
              </w:rPr>
            </w:r>
          </w:p>
        </w:tc>
        <w:tc>
          <w:tcPr>
            <w:tcW w:w="2170"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b/>
                <w:spacing w:val="-1"/>
                <w:sz w:val="21"/>
              </w:rPr>
              <w:t>952,453.75</w:t>
            </w:r>
            <w:r>
              <w:rPr>
                <w:rFonts w:ascii="Arial Narrow"/>
                <w:sz w:val="21"/>
              </w:rPr>
            </w:r>
          </w:p>
        </w:tc>
      </w:tr>
    </w:tbl>
    <w:p>
      <w:pPr>
        <w:spacing w:line="240" w:lineRule="auto" w:before="1"/>
        <w:rPr>
          <w:rFonts w:ascii="宋体" w:hAnsi="宋体" w:cs="宋体" w:eastAsia="宋体" w:hint="default"/>
          <w:b/>
          <w:bCs/>
          <w:sz w:val="7"/>
          <w:szCs w:val="7"/>
        </w:rPr>
      </w:pPr>
    </w:p>
    <w:p>
      <w:pPr>
        <w:spacing w:before="36"/>
        <w:ind w:left="552" w:right="1041" w:firstLine="0"/>
        <w:jc w:val="left"/>
        <w:rPr>
          <w:rFonts w:ascii="宋体" w:hAnsi="宋体" w:cs="宋体" w:eastAsia="宋体" w:hint="default"/>
          <w:sz w:val="21"/>
          <w:szCs w:val="21"/>
        </w:rPr>
      </w:pPr>
      <w:r>
        <w:rPr/>
        <w:pict>
          <v:group style="position:absolute;margin-left:84.503998pt;margin-top:-49.776314pt;width:426.45pt;height:5.4pt;mso-position-horizontal-relative:page;mso-position-vertical-relative:paragraph;z-index:-1143736" coordorigin="1690,-996" coordsize="8529,108">
            <v:shape style="position:absolute;left:1690;top:-996;width:2506;height:108" type="#_x0000_t75" stroked="false">
              <v:imagedata r:id="rId647" o:title=""/>
            </v:shape>
            <v:shape style="position:absolute;left:4172;top:-900;width:1946;height:12" type="#_x0000_t75" stroked="false">
              <v:imagedata r:id="rId645" o:title=""/>
            </v:shape>
            <v:shape style="position:absolute;left:6104;top:-900;width:1949;height:12" type="#_x0000_t75" stroked="false">
              <v:imagedata r:id="rId645" o:title=""/>
            </v:shape>
            <v:shape style="position:absolute;left:8039;top:-897;width:2180;height:10" type="#_x0000_t75" stroked="false">
              <v:imagedata r:id="rId646" o:title=""/>
            </v:shape>
            <w10:wrap type="none"/>
          </v:group>
        </w:pict>
      </w:r>
      <w:r>
        <w:rPr/>
        <w:pict>
          <v:group style="position:absolute;margin-left:84.503998pt;margin-top:-29.976313pt;width:426.45pt;height:5.55pt;mso-position-horizontal-relative:page;mso-position-vertical-relative:paragraph;z-index:-1143712" coordorigin="1690,-600" coordsize="8529,111">
            <v:shape style="position:absolute;left:1690;top:-600;width:2506;height:110" type="#_x0000_t75" stroked="false">
              <v:imagedata r:id="rId648" o:title=""/>
            </v:shape>
            <v:shape style="position:absolute;left:4172;top:-504;width:1946;height:14" type="#_x0000_t75" stroked="false">
              <v:imagedata r:id="rId649" o:title=""/>
            </v:shape>
            <v:shape style="position:absolute;left:6104;top:-504;width:1949;height:14" type="#_x0000_t75" stroked="false">
              <v:imagedata r:id="rId649" o:title=""/>
            </v:shape>
            <v:shape style="position:absolute;left:8039;top:-499;width:2180;height:10" type="#_x0000_t75" stroked="false">
              <v:imagedata r:id="rId646" o:title=""/>
            </v:shape>
            <w10:wrap type="none"/>
          </v:group>
        </w:pict>
      </w:r>
      <w:r>
        <w:rPr/>
        <w:pict>
          <v:shape style="position:absolute;margin-left:208.850006pt;margin-top:-5.256352pt;width:.47988pt;height:.12pt;mso-position-horizontal-relative:page;mso-position-vertical-relative:paragraph;z-index:16960" type="#_x0000_t75" stroked="false">
            <v:imagedata r:id="rId650" o:title=""/>
          </v:shape>
        </w:pict>
      </w:r>
      <w:r>
        <w:rPr/>
        <w:pict>
          <v:shape style="position:absolute;margin-left:305.450012pt;margin-top:-5.256352pt;width:.47989pt;height:.12pt;mso-position-horizontal-relative:page;mso-position-vertical-relative:paragraph;z-index:16984" type="#_x0000_t75" stroked="false">
            <v:imagedata r:id="rId650" o:title=""/>
          </v:shape>
        </w:pict>
      </w:r>
      <w:r>
        <w:rPr/>
        <w:pict>
          <v:shape style="position:absolute;margin-left:402.190002pt;margin-top:-5.256352pt;width:.47989pt;height:.12pt;mso-position-horizontal-relative:page;mso-position-vertical-relative:paragraph;z-index:17008" type="#_x0000_t75" stroked="false">
            <v:imagedata r:id="rId650"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）根据《国务院关于印发进一步鼓励软件产业和集成电路产业发展若干政策的通知》</w:t>
      </w:r>
    </w:p>
    <w:p>
      <w:pPr>
        <w:spacing w:line="345" w:lineRule="auto" w:before="133"/>
        <w:ind w:left="238" w:right="1788" w:firstLine="0"/>
        <w:jc w:val="both"/>
        <w:rPr>
          <w:rFonts w:ascii="宋体" w:hAnsi="宋体" w:cs="宋体" w:eastAsia="宋体" w:hint="default"/>
          <w:sz w:val="21"/>
          <w:szCs w:val="21"/>
        </w:rPr>
      </w:pPr>
      <w:r>
        <w:rPr>
          <w:rFonts w:ascii="宋体" w:hAnsi="宋体" w:cs="宋体" w:eastAsia="宋体" w:hint="default"/>
          <w:spacing w:val="-3"/>
          <w:w w:val="100"/>
          <w:sz w:val="21"/>
          <w:szCs w:val="21"/>
        </w:rPr>
        <w:t>（国发</w:t>
      </w:r>
      <w:r>
        <w:rPr>
          <w:rFonts w:ascii="Arial Narrow" w:hAnsi="Arial Narrow" w:cs="Arial Narrow" w:eastAsia="Arial Narrow" w:hint="default"/>
          <w:spacing w:val="-3"/>
          <w:w w:val="100"/>
          <w:sz w:val="21"/>
          <w:szCs w:val="21"/>
        </w:rPr>
        <w:t>[2011]4</w:t>
      </w:r>
      <w:r>
        <w:rPr>
          <w:rFonts w:ascii="Arial Narrow" w:hAnsi="Arial Narrow" w:cs="Arial Narrow" w:eastAsia="Arial Narrow" w:hint="default"/>
          <w:w w:val="100"/>
          <w:sz w:val="21"/>
          <w:szCs w:val="21"/>
        </w:rPr>
        <w:t> </w:t>
      </w:r>
      <w:r>
        <w:rPr>
          <w:rFonts w:ascii="宋体" w:hAnsi="宋体" w:cs="宋体" w:eastAsia="宋体" w:hint="default"/>
          <w:spacing w:val="-10"/>
          <w:w w:val="100"/>
          <w:sz w:val="21"/>
          <w:szCs w:val="21"/>
        </w:rPr>
        <w:t>号）的规定，及财政部、国家税务总局《关于软件产品增值税政策的通知》（财</w:t>
      </w:r>
      <w:r>
        <w:rPr>
          <w:rFonts w:ascii="宋体" w:hAnsi="宋体" w:cs="宋体" w:eastAsia="宋体" w:hint="default"/>
          <w:spacing w:val="-77"/>
          <w:w w:val="100"/>
          <w:sz w:val="21"/>
          <w:szCs w:val="21"/>
        </w:rPr>
        <w:t> </w:t>
      </w:r>
      <w:r>
        <w:rPr>
          <w:rFonts w:ascii="宋体" w:hAnsi="宋体" w:cs="宋体" w:eastAsia="宋体" w:hint="default"/>
          <w:spacing w:val="-77"/>
          <w:w w:val="100"/>
          <w:sz w:val="21"/>
          <w:szCs w:val="21"/>
        </w:rPr>
      </w:r>
      <w:r>
        <w:rPr>
          <w:rFonts w:ascii="宋体" w:hAnsi="宋体" w:cs="宋体" w:eastAsia="宋体" w:hint="default"/>
          <w:spacing w:val="-3"/>
          <w:sz w:val="21"/>
          <w:szCs w:val="21"/>
        </w:rPr>
        <w:t>税</w:t>
      </w:r>
      <w:r>
        <w:rPr>
          <w:rFonts w:ascii="Arial Narrow" w:hAnsi="Arial Narrow" w:cs="Arial Narrow" w:eastAsia="Arial Narrow" w:hint="default"/>
          <w:spacing w:val="-3"/>
          <w:sz w:val="21"/>
          <w:szCs w:val="21"/>
        </w:rPr>
        <w:t>[2011]100</w:t>
      </w:r>
      <w:r>
        <w:rPr>
          <w:rFonts w:ascii="Arial Narrow" w:hAnsi="Arial Narrow" w:cs="Arial Narrow" w:eastAsia="Arial Narrow" w:hint="default"/>
          <w:spacing w:val="11"/>
          <w:sz w:val="21"/>
          <w:szCs w:val="21"/>
        </w:rPr>
        <w:t> </w:t>
      </w:r>
      <w:r>
        <w:rPr>
          <w:rFonts w:ascii="宋体" w:hAnsi="宋体" w:cs="宋体" w:eastAsia="宋体" w:hint="default"/>
          <w:sz w:val="21"/>
          <w:szCs w:val="21"/>
        </w:rPr>
        <w:t>号）的第一条的规定，自</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日起，本公司自行开发研制的软件产品</w:t>
      </w:r>
      <w:r>
        <w:rPr>
          <w:rFonts w:ascii="宋体" w:hAnsi="宋体" w:cs="宋体" w:eastAsia="宋体" w:hint="default"/>
          <w:w w:val="100"/>
          <w:sz w:val="21"/>
          <w:szCs w:val="21"/>
        </w:rPr>
        <w:t> </w:t>
      </w:r>
      <w:r>
        <w:rPr>
          <w:rFonts w:ascii="宋体" w:hAnsi="宋体" w:cs="宋体" w:eastAsia="宋体" w:hint="default"/>
          <w:sz w:val="21"/>
          <w:szCs w:val="21"/>
        </w:rPr>
        <w:t>按</w:t>
      </w:r>
      <w:r>
        <w:rPr>
          <w:rFonts w:ascii="宋体" w:hAnsi="宋体" w:cs="宋体" w:eastAsia="宋体" w:hint="default"/>
          <w:spacing w:val="-55"/>
          <w:sz w:val="21"/>
          <w:szCs w:val="21"/>
        </w:rPr>
        <w:t> </w:t>
      </w:r>
      <w:r>
        <w:rPr>
          <w:rFonts w:ascii="Arial Narrow" w:hAnsi="Arial Narrow" w:cs="Arial Narrow" w:eastAsia="Arial Narrow" w:hint="default"/>
          <w:sz w:val="21"/>
          <w:szCs w:val="21"/>
        </w:rPr>
        <w:t>17%</w:t>
      </w:r>
      <w:r>
        <w:rPr>
          <w:rFonts w:ascii="宋体" w:hAnsi="宋体" w:cs="宋体" w:eastAsia="宋体" w:hint="default"/>
          <w:sz w:val="21"/>
          <w:szCs w:val="21"/>
        </w:rPr>
        <w:t>税率征收增值税后，对其增值税实际税负超过</w:t>
      </w:r>
      <w:r>
        <w:rPr>
          <w:rFonts w:ascii="宋体" w:hAnsi="宋体" w:cs="宋体" w:eastAsia="宋体" w:hint="default"/>
          <w:spacing w:val="-54"/>
          <w:sz w:val="21"/>
          <w:szCs w:val="21"/>
        </w:rPr>
        <w:t> </w:t>
      </w:r>
      <w:r>
        <w:rPr>
          <w:rFonts w:ascii="Arial Narrow" w:hAnsi="Arial Narrow" w:cs="Arial Narrow" w:eastAsia="Arial Narrow" w:hint="default"/>
          <w:sz w:val="21"/>
          <w:szCs w:val="21"/>
        </w:rPr>
        <w:t>3%</w:t>
      </w:r>
      <w:r>
        <w:rPr>
          <w:rFonts w:ascii="宋体" w:hAnsi="宋体" w:cs="宋体" w:eastAsia="宋体" w:hint="default"/>
          <w:sz w:val="21"/>
          <w:szCs w:val="21"/>
        </w:rPr>
        <w:t>的部分实行即征即退政策。</w:t>
      </w:r>
    </w:p>
    <w:p>
      <w:pPr>
        <w:spacing w:before="47"/>
        <w:ind w:left="552" w:right="1041"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）收到的政府补助的种类和金额</w:t>
      </w:r>
    </w:p>
    <w:p>
      <w:pPr>
        <w:spacing w:line="240" w:lineRule="auto" w:before="12"/>
        <w:rPr>
          <w:rFonts w:ascii="宋体" w:hAnsi="宋体" w:cs="宋体" w:eastAsia="宋体" w:hint="default"/>
          <w:sz w:val="17"/>
          <w:szCs w:val="17"/>
        </w:rPr>
      </w:pPr>
    </w:p>
    <w:p>
      <w:pPr>
        <w:spacing w:line="4886" w:lineRule="exact"/>
        <w:ind w:left="125" w:right="0" w:firstLine="0"/>
        <w:rPr>
          <w:rFonts w:ascii="宋体" w:hAnsi="宋体" w:cs="宋体" w:eastAsia="宋体" w:hint="default"/>
          <w:sz w:val="20"/>
          <w:szCs w:val="20"/>
        </w:rPr>
      </w:pPr>
      <w:r>
        <w:rPr>
          <w:rFonts w:ascii="宋体" w:hAnsi="宋体" w:cs="宋体" w:eastAsia="宋体" w:hint="default"/>
          <w:position w:val="-97"/>
          <w:sz w:val="20"/>
          <w:szCs w:val="20"/>
        </w:rPr>
        <w:pict>
          <v:group style="width:426.95pt;height:244.35pt;mso-position-horizontal-relative:char;mso-position-vertical-relative:line" coordorigin="0,0" coordsize="8539,4887">
            <v:group style="position:absolute;left:5;top:5;width:3493;height:2" coordorigin="5,5" coordsize="3493,2">
              <v:shape style="position:absolute;left:5;top:5;width:3493;height:2" coordorigin="5,5" coordsize="3493,0" path="m5,5l3497,5e" filled="false" stroked="true" strokeweight=".47998pt" strokecolor="#000000">
                <v:path arrowok="t"/>
              </v:shape>
            </v:group>
            <v:group style="position:absolute;left:3497;top:5;width:10;height:2" coordorigin="3497,5" coordsize="10,2">
              <v:shape style="position:absolute;left:3497;top:5;width:10;height:2" coordorigin="3497,5" coordsize="10,0" path="m3497,5l3507,5e" filled="false" stroked="true" strokeweight=".47998pt" strokecolor="#000000">
                <v:path arrowok="t"/>
              </v:shape>
            </v:group>
            <v:group style="position:absolute;left:3507;top:5;width:1686;height:2" coordorigin="3507,5" coordsize="1686,2">
              <v:shape style="position:absolute;left:3507;top:5;width:1686;height:2" coordorigin="3507,5" coordsize="1686,0" path="m3507,5l5192,5e" filled="false" stroked="true" strokeweight=".47998pt" strokecolor="#000000">
                <v:path arrowok="t"/>
              </v:shape>
            </v:group>
            <v:group style="position:absolute;left:5192;top:5;width:10;height:2" coordorigin="5192,5" coordsize="10,2">
              <v:shape style="position:absolute;left:5192;top:5;width:10;height:2" coordorigin="5192,5" coordsize="10,0" path="m5192,5l5202,5e" filled="false" stroked="true" strokeweight=".47998pt" strokecolor="#000000">
                <v:path arrowok="t"/>
              </v:shape>
            </v:group>
            <v:group style="position:absolute;left:5202;top:5;width:1683;height:2" coordorigin="5202,5" coordsize="1683,2">
              <v:shape style="position:absolute;left:5202;top:5;width:1683;height:2" coordorigin="5202,5" coordsize="1683,0" path="m5202,5l6884,5e" filled="false" stroked="true" strokeweight=".47998pt" strokecolor="#000000">
                <v:path arrowok="t"/>
              </v:shape>
            </v:group>
            <v:group style="position:absolute;left:6884;top:5;width:10;height:2" coordorigin="6884,5" coordsize="10,2">
              <v:shape style="position:absolute;left:6884;top:5;width:10;height:2" coordorigin="6884,5" coordsize="10,0" path="m6884,5l6894,5e" filled="false" stroked="true" strokeweight=".47998pt" strokecolor="#000000">
                <v:path arrowok="t"/>
              </v:shape>
            </v:group>
            <v:group style="position:absolute;left:6894;top:5;width:1640;height:2" coordorigin="6894,5" coordsize="1640,2">
              <v:shape style="position:absolute;left:6894;top:5;width:1640;height:2" coordorigin="6894,5" coordsize="1640,0" path="m6894,5l8533,5e" filled="false" stroked="true" strokeweight=".47998pt" strokecolor="#000000">
                <v:path arrowok="t"/>
              </v:shape>
            </v:group>
            <v:group style="position:absolute;left:3497;top:10;width:10;height:20" coordorigin="3497,10" coordsize="10,20">
              <v:shape style="position:absolute;left:3497;top:10;width:10;height:20" coordorigin="3497,10" coordsize="10,20" path="m3497,29l3507,29,3507,10,3497,10,3497,29xe" filled="true" fillcolor="#000000" stroked="false">
                <v:path arrowok="t"/>
                <v:fill type="solid"/>
              </v:shape>
            </v:group>
            <v:group style="position:absolute;left:3497;top:29;width:10;height:20" coordorigin="3497,29" coordsize="10,20">
              <v:shape style="position:absolute;left:3497;top:29;width:10;height:20" coordorigin="3497,29" coordsize="10,20" path="m3497,48l3507,48,3507,29,3497,29,3497,48xe" filled="true" fillcolor="#000000" stroked="false">
                <v:path arrowok="t"/>
                <v:fill type="solid"/>
              </v:shape>
            </v:group>
            <v:group style="position:absolute;left:3497;top:48;width:10;height:20" coordorigin="3497,48" coordsize="10,20">
              <v:shape style="position:absolute;left:3497;top:48;width:10;height:20" coordorigin="3497,48" coordsize="10,20" path="m3497,67l3507,67,3507,48,3497,48,3497,67xe" filled="true" fillcolor="#000000" stroked="false">
                <v:path arrowok="t"/>
                <v:fill type="solid"/>
              </v:shape>
            </v:group>
            <v:group style="position:absolute;left:3497;top:67;width:10;height:20" coordorigin="3497,67" coordsize="10,20">
              <v:shape style="position:absolute;left:3497;top:67;width:10;height:20" coordorigin="3497,67" coordsize="10,20" path="m3497,86l3507,86,3507,67,3497,67,3497,86xe" filled="true" fillcolor="#000000" stroked="false">
                <v:path arrowok="t"/>
                <v:fill type="solid"/>
              </v:shape>
            </v:group>
            <v:group style="position:absolute;left:3497;top:86;width:10;height:20" coordorigin="3497,86" coordsize="10,20">
              <v:shape style="position:absolute;left:3497;top:86;width:10;height:20" coordorigin="3497,86" coordsize="10,20" path="m3497,106l3507,106,3507,86,3497,86,3497,106xe" filled="true" fillcolor="#000000" stroked="false">
                <v:path arrowok="t"/>
                <v:fill type="solid"/>
              </v:shape>
            </v:group>
            <v:group style="position:absolute;left:3497;top:106;width:10;height:20" coordorigin="3497,106" coordsize="10,20">
              <v:shape style="position:absolute;left:3497;top:106;width:10;height:20" coordorigin="3497,106" coordsize="10,20" path="m3497,125l3507,125,3507,106,3497,106,3497,125xe" filled="true" fillcolor="#000000" stroked="false">
                <v:path arrowok="t"/>
                <v:fill type="solid"/>
              </v:shape>
            </v:group>
            <v:group style="position:absolute;left:3497;top:125;width:10;height:20" coordorigin="3497,125" coordsize="10,20">
              <v:shape style="position:absolute;left:3497;top:125;width:10;height:20" coordorigin="3497,125" coordsize="10,20" path="m3497,144l3507,144,3507,125,3497,125,3497,144xe" filled="true" fillcolor="#000000" stroked="false">
                <v:path arrowok="t"/>
                <v:fill type="solid"/>
              </v:shape>
            </v:group>
            <v:group style="position:absolute;left:3497;top:144;width:10;height:20" coordorigin="3497,144" coordsize="10,20">
              <v:shape style="position:absolute;left:3497;top:144;width:10;height:20" coordorigin="3497,144" coordsize="10,20" path="m3497,163l3507,163,3507,144,3497,144,3497,163xe" filled="true" fillcolor="#000000" stroked="false">
                <v:path arrowok="t"/>
                <v:fill type="solid"/>
              </v:shape>
            </v:group>
            <v:group style="position:absolute;left:3497;top:163;width:10;height:20" coordorigin="3497,163" coordsize="10,20">
              <v:shape style="position:absolute;left:3497;top:163;width:10;height:20" coordorigin="3497,163" coordsize="10,20" path="m3497,182l3507,182,3507,163,3497,163,3497,182xe" filled="true" fillcolor="#000000" stroked="false">
                <v:path arrowok="t"/>
                <v:fill type="solid"/>
              </v:shape>
            </v:group>
            <v:group style="position:absolute;left:3497;top:182;width:10;height:20" coordorigin="3497,182" coordsize="10,20">
              <v:shape style="position:absolute;left:3497;top:182;width:10;height:20" coordorigin="3497,182" coordsize="10,20" path="m3497,202l3507,202,3507,182,3497,182,3497,202xe" filled="true" fillcolor="#000000" stroked="false">
                <v:path arrowok="t"/>
                <v:fill type="solid"/>
              </v:shape>
            </v:group>
            <v:group style="position:absolute;left:3497;top:202;width:10;height:20" coordorigin="3497,202" coordsize="10,20">
              <v:shape style="position:absolute;left:3497;top:202;width:10;height:20" coordorigin="3497,202" coordsize="10,20" path="m3497,221l3507,221,3507,202,3497,202,3497,221xe" filled="true" fillcolor="#000000" stroked="false">
                <v:path arrowok="t"/>
                <v:fill type="solid"/>
              </v:shape>
            </v:group>
            <v:group style="position:absolute;left:3497;top:221;width:10;height:20" coordorigin="3497,221" coordsize="10,20">
              <v:shape style="position:absolute;left:3497;top:221;width:10;height:20" coordorigin="3497,221" coordsize="10,20" path="m3497,240l3507,240,3507,221,3497,221,3497,240xe" filled="true" fillcolor="#000000" stroked="false">
                <v:path arrowok="t"/>
                <v:fill type="solid"/>
              </v:shape>
            </v:group>
            <v:group style="position:absolute;left:3497;top:240;width:10;height:20" coordorigin="3497,240" coordsize="10,20">
              <v:shape style="position:absolute;left:3497;top:240;width:10;height:20" coordorigin="3497,240" coordsize="10,20" path="m3497,259l3507,259,3507,240,3497,240,3497,259xe" filled="true" fillcolor="#000000" stroked="false">
                <v:path arrowok="t"/>
                <v:fill type="solid"/>
              </v:shape>
            </v:group>
            <v:group style="position:absolute;left:3497;top:259;width:10;height:20" coordorigin="3497,259" coordsize="10,20">
              <v:shape style="position:absolute;left:3497;top:259;width:10;height:20" coordorigin="3497,259" coordsize="10,20" path="m3497,278l3507,278,3507,259,3497,259,3497,278xe" filled="true" fillcolor="#000000" stroked="false">
                <v:path arrowok="t"/>
                <v:fill type="solid"/>
              </v:shape>
            </v:group>
            <v:group style="position:absolute;left:3497;top:278;width:10;height:20" coordorigin="3497,278" coordsize="10,20">
              <v:shape style="position:absolute;left:3497;top:278;width:10;height:20" coordorigin="3497,278" coordsize="10,20" path="m3497,298l3507,298,3507,278,3497,278,3497,298xe" filled="true" fillcolor="#000000" stroked="false">
                <v:path arrowok="t"/>
                <v:fill type="solid"/>
              </v:shape>
            </v:group>
            <v:group style="position:absolute;left:3497;top:298;width:10;height:20" coordorigin="3497,298" coordsize="10,20">
              <v:shape style="position:absolute;left:3497;top:298;width:10;height:20" coordorigin="3497,298" coordsize="10,20" path="m3497,317l3507,317,3507,298,3497,298,3497,317xe" filled="true" fillcolor="#000000" stroked="false">
                <v:path arrowok="t"/>
                <v:fill type="solid"/>
              </v:shape>
            </v:group>
            <v:group style="position:absolute;left:3497;top:317;width:10;height:20" coordorigin="3497,317" coordsize="10,20">
              <v:shape style="position:absolute;left:3497;top:317;width:10;height:20" coordorigin="3497,317" coordsize="10,20" path="m3497,336l3507,336,3507,317,3497,317,3497,336xe" filled="true" fillcolor="#000000" stroked="false">
                <v:path arrowok="t"/>
                <v:fill type="solid"/>
              </v:shape>
            </v:group>
            <v:group style="position:absolute;left:3497;top:336;width:10;height:20" coordorigin="3497,336" coordsize="10,20">
              <v:shape style="position:absolute;left:3497;top:336;width:10;height:20" coordorigin="3497,336" coordsize="10,20" path="m3497,355l3507,355,3507,336,3497,336,3497,355xe" filled="true" fillcolor="#000000" stroked="false">
                <v:path arrowok="t"/>
                <v:fill type="solid"/>
              </v:shape>
            </v:group>
            <v:group style="position:absolute;left:3497;top:355;width:10;height:20" coordorigin="3497,355" coordsize="10,20">
              <v:shape style="position:absolute;left:3497;top:355;width:10;height:20" coordorigin="3497,355" coordsize="10,20" path="m3497,374l3507,374,3507,355,3497,355,3497,374xe" filled="true" fillcolor="#000000" stroked="false">
                <v:path arrowok="t"/>
                <v:fill type="solid"/>
              </v:shape>
            </v:group>
            <v:group style="position:absolute;left:3497;top:374;width:10;height:20" coordorigin="3497,374" coordsize="10,20">
              <v:shape style="position:absolute;left:3497;top:374;width:10;height:20" coordorigin="3497,374" coordsize="10,20" path="m3497,394l3507,394,3507,374,3497,374,3497,394xe" filled="true" fillcolor="#000000" stroked="false">
                <v:path arrowok="t"/>
                <v:fill type="solid"/>
              </v:shape>
              <v:shape style="position:absolute;left:3497;top:394;width:10;height:2" type="#_x0000_t75" stroked="false">
                <v:imagedata r:id="rId650" o:title=""/>
              </v:shape>
            </v:group>
            <v:group style="position:absolute;left:5192;top:10;width:10;height:20" coordorigin="5192,10" coordsize="10,20">
              <v:shape style="position:absolute;left:5192;top:10;width:10;height:20" coordorigin="5192,10" coordsize="10,20" path="m5192,29l5202,29,5202,10,5192,10,5192,29xe" filled="true" fillcolor="#000000" stroked="false">
                <v:path arrowok="t"/>
                <v:fill type="solid"/>
              </v:shape>
            </v:group>
            <v:group style="position:absolute;left:5192;top:29;width:10;height:20" coordorigin="5192,29" coordsize="10,20">
              <v:shape style="position:absolute;left:5192;top:29;width:10;height:20" coordorigin="5192,29" coordsize="10,20" path="m5192,48l5202,48,5202,29,5192,29,5192,48xe" filled="true" fillcolor="#000000" stroked="false">
                <v:path arrowok="t"/>
                <v:fill type="solid"/>
              </v:shape>
            </v:group>
            <v:group style="position:absolute;left:5192;top:48;width:10;height:20" coordorigin="5192,48" coordsize="10,20">
              <v:shape style="position:absolute;left:5192;top:48;width:10;height:20" coordorigin="5192,48" coordsize="10,20" path="m5192,67l5202,67,5202,48,5192,48,5192,67xe" filled="true" fillcolor="#000000" stroked="false">
                <v:path arrowok="t"/>
                <v:fill type="solid"/>
              </v:shape>
            </v:group>
            <v:group style="position:absolute;left:5192;top:67;width:10;height:20" coordorigin="5192,67" coordsize="10,20">
              <v:shape style="position:absolute;left:5192;top:67;width:10;height:20" coordorigin="5192,67" coordsize="10,20" path="m5192,86l5202,86,5202,67,5192,67,5192,86xe" filled="true" fillcolor="#000000" stroked="false">
                <v:path arrowok="t"/>
                <v:fill type="solid"/>
              </v:shape>
            </v:group>
            <v:group style="position:absolute;left:5192;top:86;width:10;height:20" coordorigin="5192,86" coordsize="10,20">
              <v:shape style="position:absolute;left:5192;top:86;width:10;height:20" coordorigin="5192,86" coordsize="10,20" path="m5192,106l5202,106,5202,86,5192,86,5192,106xe" filled="true" fillcolor="#000000" stroked="false">
                <v:path arrowok="t"/>
                <v:fill type="solid"/>
              </v:shape>
            </v:group>
            <v:group style="position:absolute;left:5192;top:106;width:10;height:20" coordorigin="5192,106" coordsize="10,20">
              <v:shape style="position:absolute;left:5192;top:106;width:10;height:20" coordorigin="5192,106" coordsize="10,20" path="m5192,125l5202,125,5202,106,5192,106,5192,125xe" filled="true" fillcolor="#000000" stroked="false">
                <v:path arrowok="t"/>
                <v:fill type="solid"/>
              </v:shape>
            </v:group>
            <v:group style="position:absolute;left:5192;top:125;width:10;height:20" coordorigin="5192,125" coordsize="10,20">
              <v:shape style="position:absolute;left:5192;top:125;width:10;height:20" coordorigin="5192,125" coordsize="10,20" path="m5192,144l5202,144,5202,125,5192,125,5192,144xe" filled="true" fillcolor="#000000" stroked="false">
                <v:path arrowok="t"/>
                <v:fill type="solid"/>
              </v:shape>
            </v:group>
            <v:group style="position:absolute;left:5192;top:144;width:10;height:20" coordorigin="5192,144" coordsize="10,20">
              <v:shape style="position:absolute;left:5192;top:144;width:10;height:20" coordorigin="5192,144" coordsize="10,20" path="m5192,163l5202,163,5202,144,5192,144,5192,163xe" filled="true" fillcolor="#000000" stroked="false">
                <v:path arrowok="t"/>
                <v:fill type="solid"/>
              </v:shape>
            </v:group>
            <v:group style="position:absolute;left:5192;top:163;width:10;height:20" coordorigin="5192,163" coordsize="10,20">
              <v:shape style="position:absolute;left:5192;top:163;width:10;height:20" coordorigin="5192,163" coordsize="10,20" path="m5192,182l5202,182,5202,163,5192,163,5192,182xe" filled="true" fillcolor="#000000" stroked="false">
                <v:path arrowok="t"/>
                <v:fill type="solid"/>
              </v:shape>
            </v:group>
            <v:group style="position:absolute;left:5192;top:182;width:10;height:20" coordorigin="5192,182" coordsize="10,20">
              <v:shape style="position:absolute;left:5192;top:182;width:10;height:20" coordorigin="5192,182" coordsize="10,20" path="m5192,202l5202,202,5202,182,5192,182,5192,202xe" filled="true" fillcolor="#000000" stroked="false">
                <v:path arrowok="t"/>
                <v:fill type="solid"/>
              </v:shape>
            </v:group>
            <v:group style="position:absolute;left:5192;top:202;width:10;height:20" coordorigin="5192,202" coordsize="10,20">
              <v:shape style="position:absolute;left:5192;top:202;width:10;height:20" coordorigin="5192,202" coordsize="10,20" path="m5192,221l5202,221,5202,202,5192,202,5192,221xe" filled="true" fillcolor="#000000" stroked="false">
                <v:path arrowok="t"/>
                <v:fill type="solid"/>
              </v:shape>
            </v:group>
            <v:group style="position:absolute;left:5192;top:221;width:10;height:20" coordorigin="5192,221" coordsize="10,20">
              <v:shape style="position:absolute;left:5192;top:221;width:10;height:20" coordorigin="5192,221" coordsize="10,20" path="m5192,240l5202,240,5202,221,5192,221,5192,240xe" filled="true" fillcolor="#000000" stroked="false">
                <v:path arrowok="t"/>
                <v:fill type="solid"/>
              </v:shape>
            </v:group>
            <v:group style="position:absolute;left:5192;top:240;width:10;height:20" coordorigin="5192,240" coordsize="10,20">
              <v:shape style="position:absolute;left:5192;top:240;width:10;height:20" coordorigin="5192,240" coordsize="10,20" path="m5192,259l5202,259,5202,240,5192,240,5192,259xe" filled="true" fillcolor="#000000" stroked="false">
                <v:path arrowok="t"/>
                <v:fill type="solid"/>
              </v:shape>
            </v:group>
            <v:group style="position:absolute;left:5192;top:259;width:10;height:20" coordorigin="5192,259" coordsize="10,20">
              <v:shape style="position:absolute;left:5192;top:259;width:10;height:20" coordorigin="5192,259" coordsize="10,20" path="m5192,278l5202,278,5202,259,5192,259,5192,278xe" filled="true" fillcolor="#000000" stroked="false">
                <v:path arrowok="t"/>
                <v:fill type="solid"/>
              </v:shape>
            </v:group>
            <v:group style="position:absolute;left:5192;top:278;width:10;height:20" coordorigin="5192,278" coordsize="10,20">
              <v:shape style="position:absolute;left:5192;top:278;width:10;height:20" coordorigin="5192,278" coordsize="10,20" path="m5192,298l5202,298,5202,278,5192,278,5192,298xe" filled="true" fillcolor="#000000" stroked="false">
                <v:path arrowok="t"/>
                <v:fill type="solid"/>
              </v:shape>
            </v:group>
            <v:group style="position:absolute;left:5192;top:298;width:10;height:20" coordorigin="5192,298" coordsize="10,20">
              <v:shape style="position:absolute;left:5192;top:298;width:10;height:20" coordorigin="5192,298" coordsize="10,20" path="m5192,317l5202,317,5202,298,5192,298,5192,317xe" filled="true" fillcolor="#000000" stroked="false">
                <v:path arrowok="t"/>
                <v:fill type="solid"/>
              </v:shape>
            </v:group>
            <v:group style="position:absolute;left:5192;top:317;width:10;height:20" coordorigin="5192,317" coordsize="10,20">
              <v:shape style="position:absolute;left:5192;top:317;width:10;height:20" coordorigin="5192,317" coordsize="10,20" path="m5192,336l5202,336,5202,317,5192,317,5192,336xe" filled="true" fillcolor="#000000" stroked="false">
                <v:path arrowok="t"/>
                <v:fill type="solid"/>
              </v:shape>
            </v:group>
            <v:group style="position:absolute;left:5192;top:336;width:10;height:20" coordorigin="5192,336" coordsize="10,20">
              <v:shape style="position:absolute;left:5192;top:336;width:10;height:20" coordorigin="5192,336" coordsize="10,20" path="m5192,355l5202,355,5202,336,5192,336,5192,355xe" filled="true" fillcolor="#000000" stroked="false">
                <v:path arrowok="t"/>
                <v:fill type="solid"/>
              </v:shape>
            </v:group>
            <v:group style="position:absolute;left:5192;top:355;width:10;height:20" coordorigin="5192,355" coordsize="10,20">
              <v:shape style="position:absolute;left:5192;top:355;width:10;height:20" coordorigin="5192,355" coordsize="10,20" path="m5192,374l5202,374,5202,355,5192,355,5192,374xe" filled="true" fillcolor="#000000" stroked="false">
                <v:path arrowok="t"/>
                <v:fill type="solid"/>
              </v:shape>
            </v:group>
            <v:group style="position:absolute;left:5192;top:374;width:10;height:20" coordorigin="5192,374" coordsize="10,20">
              <v:shape style="position:absolute;left:5192;top:374;width:10;height:20" coordorigin="5192,374" coordsize="10,20" path="m5192,394l5202,394,5202,374,5192,374,5192,394xe" filled="true" fillcolor="#000000" stroked="false">
                <v:path arrowok="t"/>
                <v:fill type="solid"/>
              </v:shape>
              <v:shape style="position:absolute;left:5192;top:394;width:10;height:2" type="#_x0000_t75" stroked="false">
                <v:imagedata r:id="rId650" o:title=""/>
              </v:shape>
            </v:group>
            <v:group style="position:absolute;left:6884;top:10;width:10;height:20" coordorigin="6884,10" coordsize="10,20">
              <v:shape style="position:absolute;left:6884;top:10;width:10;height:20" coordorigin="6884,10" coordsize="10,20" path="m6884,29l6894,29,6894,10,6884,10,6884,29xe" filled="true" fillcolor="#000000" stroked="false">
                <v:path arrowok="t"/>
                <v:fill type="solid"/>
              </v:shape>
            </v:group>
            <v:group style="position:absolute;left:6884;top:29;width:10;height:20" coordorigin="6884,29" coordsize="10,20">
              <v:shape style="position:absolute;left:6884;top:29;width:10;height:20" coordorigin="6884,29" coordsize="10,20" path="m6884,48l6894,48,6894,29,6884,29,6884,48xe" filled="true" fillcolor="#000000" stroked="false">
                <v:path arrowok="t"/>
                <v:fill type="solid"/>
              </v:shape>
            </v:group>
            <v:group style="position:absolute;left:6884;top:48;width:10;height:20" coordorigin="6884,48" coordsize="10,20">
              <v:shape style="position:absolute;left:6884;top:48;width:10;height:20" coordorigin="6884,48" coordsize="10,20" path="m6884,67l6894,67,6894,48,6884,48,6884,67xe" filled="true" fillcolor="#000000" stroked="false">
                <v:path arrowok="t"/>
                <v:fill type="solid"/>
              </v:shape>
            </v:group>
            <v:group style="position:absolute;left:6884;top:67;width:10;height:20" coordorigin="6884,67" coordsize="10,20">
              <v:shape style="position:absolute;left:6884;top:67;width:10;height:20" coordorigin="6884,67" coordsize="10,20" path="m6884,86l6894,86,6894,67,6884,67,6884,86xe" filled="true" fillcolor="#000000" stroked="false">
                <v:path arrowok="t"/>
                <v:fill type="solid"/>
              </v:shape>
            </v:group>
            <v:group style="position:absolute;left:6884;top:86;width:10;height:20" coordorigin="6884,86" coordsize="10,20">
              <v:shape style="position:absolute;left:6884;top:86;width:10;height:20" coordorigin="6884,86" coordsize="10,20" path="m6884,106l6894,106,6894,86,6884,86,6884,106xe" filled="true" fillcolor="#000000" stroked="false">
                <v:path arrowok="t"/>
                <v:fill type="solid"/>
              </v:shape>
            </v:group>
            <v:group style="position:absolute;left:6884;top:106;width:10;height:20" coordorigin="6884,106" coordsize="10,20">
              <v:shape style="position:absolute;left:6884;top:106;width:10;height:20" coordorigin="6884,106" coordsize="10,20" path="m6884,125l6894,125,6894,106,6884,106,6884,125xe" filled="true" fillcolor="#000000" stroked="false">
                <v:path arrowok="t"/>
                <v:fill type="solid"/>
              </v:shape>
            </v:group>
            <v:group style="position:absolute;left:6884;top:125;width:10;height:20" coordorigin="6884,125" coordsize="10,20">
              <v:shape style="position:absolute;left:6884;top:125;width:10;height:20" coordorigin="6884,125" coordsize="10,20" path="m6884,144l6894,144,6894,125,6884,125,6884,144xe" filled="true" fillcolor="#000000" stroked="false">
                <v:path arrowok="t"/>
                <v:fill type="solid"/>
              </v:shape>
            </v:group>
            <v:group style="position:absolute;left:6884;top:144;width:10;height:20" coordorigin="6884,144" coordsize="10,20">
              <v:shape style="position:absolute;left:6884;top:144;width:10;height:20" coordorigin="6884,144" coordsize="10,20" path="m6884,163l6894,163,6894,144,6884,144,6884,163xe" filled="true" fillcolor="#000000" stroked="false">
                <v:path arrowok="t"/>
                <v:fill type="solid"/>
              </v:shape>
            </v:group>
            <v:group style="position:absolute;left:6884;top:163;width:10;height:20" coordorigin="6884,163" coordsize="10,20">
              <v:shape style="position:absolute;left:6884;top:163;width:10;height:20" coordorigin="6884,163" coordsize="10,20" path="m6884,182l6894,182,6894,163,6884,163,6884,182xe" filled="true" fillcolor="#000000" stroked="false">
                <v:path arrowok="t"/>
                <v:fill type="solid"/>
              </v:shape>
            </v:group>
            <v:group style="position:absolute;left:6884;top:182;width:10;height:20" coordorigin="6884,182" coordsize="10,20">
              <v:shape style="position:absolute;left:6884;top:182;width:10;height:20" coordorigin="6884,182" coordsize="10,20" path="m6884,202l6894,202,6894,182,6884,182,6884,202xe" filled="true" fillcolor="#000000" stroked="false">
                <v:path arrowok="t"/>
                <v:fill type="solid"/>
              </v:shape>
            </v:group>
            <v:group style="position:absolute;left:6884;top:202;width:10;height:20" coordorigin="6884,202" coordsize="10,20">
              <v:shape style="position:absolute;left:6884;top:202;width:10;height:20" coordorigin="6884,202" coordsize="10,20" path="m6884,221l6894,221,6894,202,6884,202,6884,221xe" filled="true" fillcolor="#000000" stroked="false">
                <v:path arrowok="t"/>
                <v:fill type="solid"/>
              </v:shape>
            </v:group>
            <v:group style="position:absolute;left:6884;top:221;width:10;height:20" coordorigin="6884,221" coordsize="10,20">
              <v:shape style="position:absolute;left:6884;top:221;width:10;height:20" coordorigin="6884,221" coordsize="10,20" path="m6884,240l6894,240,6894,221,6884,221,6884,240xe" filled="true" fillcolor="#000000" stroked="false">
                <v:path arrowok="t"/>
                <v:fill type="solid"/>
              </v:shape>
            </v:group>
            <v:group style="position:absolute;left:6884;top:240;width:10;height:20" coordorigin="6884,240" coordsize="10,20">
              <v:shape style="position:absolute;left:6884;top:240;width:10;height:20" coordorigin="6884,240" coordsize="10,20" path="m6884,259l6894,259,6894,240,6884,240,6884,259xe" filled="true" fillcolor="#000000" stroked="false">
                <v:path arrowok="t"/>
                <v:fill type="solid"/>
              </v:shape>
            </v:group>
            <v:group style="position:absolute;left:6884;top:259;width:10;height:20" coordorigin="6884,259" coordsize="10,20">
              <v:shape style="position:absolute;left:6884;top:259;width:10;height:20" coordorigin="6884,259" coordsize="10,20" path="m6884,278l6894,278,6894,259,6884,259,6884,278xe" filled="true" fillcolor="#000000" stroked="false">
                <v:path arrowok="t"/>
                <v:fill type="solid"/>
              </v:shape>
            </v:group>
            <v:group style="position:absolute;left:6884;top:278;width:10;height:20" coordorigin="6884,278" coordsize="10,20">
              <v:shape style="position:absolute;left:6884;top:278;width:10;height:20" coordorigin="6884,278" coordsize="10,20" path="m6884,298l6894,298,6894,278,6884,278,6884,298xe" filled="true" fillcolor="#000000" stroked="false">
                <v:path arrowok="t"/>
                <v:fill type="solid"/>
              </v:shape>
            </v:group>
            <v:group style="position:absolute;left:6884;top:298;width:10;height:20" coordorigin="6884,298" coordsize="10,20">
              <v:shape style="position:absolute;left:6884;top:298;width:10;height:20" coordorigin="6884,298" coordsize="10,20" path="m6884,317l6894,317,6894,298,6884,298,6884,317xe" filled="true" fillcolor="#000000" stroked="false">
                <v:path arrowok="t"/>
                <v:fill type="solid"/>
              </v:shape>
            </v:group>
            <v:group style="position:absolute;left:6884;top:317;width:10;height:20" coordorigin="6884,317" coordsize="10,20">
              <v:shape style="position:absolute;left:6884;top:317;width:10;height:20" coordorigin="6884,317" coordsize="10,20" path="m6884,336l6894,336,6894,317,6884,317,6884,336xe" filled="true" fillcolor="#000000" stroked="false">
                <v:path arrowok="t"/>
                <v:fill type="solid"/>
              </v:shape>
            </v:group>
            <v:group style="position:absolute;left:6884;top:336;width:10;height:20" coordorigin="6884,336" coordsize="10,20">
              <v:shape style="position:absolute;left:6884;top:336;width:10;height:20" coordorigin="6884,336" coordsize="10,20" path="m6884,355l6894,355,6894,336,6884,336,6884,355xe" filled="true" fillcolor="#000000" stroked="false">
                <v:path arrowok="t"/>
                <v:fill type="solid"/>
              </v:shape>
            </v:group>
            <v:group style="position:absolute;left:6884;top:355;width:10;height:20" coordorigin="6884,355" coordsize="10,20">
              <v:shape style="position:absolute;left:6884;top:355;width:10;height:20" coordorigin="6884,355" coordsize="10,20" path="m6884,374l6894,374,6894,355,6884,355,6884,374xe" filled="true" fillcolor="#000000" stroked="false">
                <v:path arrowok="t"/>
                <v:fill type="solid"/>
              </v:shape>
            </v:group>
            <v:group style="position:absolute;left:6884;top:374;width:10;height:20" coordorigin="6884,374" coordsize="10,20">
              <v:shape style="position:absolute;left:6884;top:374;width:10;height:20" coordorigin="6884,374" coordsize="10,20" path="m6884,394l6894,394,6894,374,6884,374,6884,394xe" filled="true" fillcolor="#000000" stroked="false">
                <v:path arrowok="t"/>
                <v:fill type="solid"/>
              </v:shape>
              <v:shape style="position:absolute;left:6884;top:394;width:10;height:2" type="#_x0000_t75" stroked="false">
                <v:imagedata r:id="rId650" o:title=""/>
              </v:shape>
            </v:group>
            <v:group style="position:absolute;left:5;top:401;width:1052;height:2" coordorigin="5,401" coordsize="1052,2">
              <v:shape style="position:absolute;left:5;top:401;width:1052;height:2" coordorigin="5,401" coordsize="1052,0" path="m5,401l1056,401e" filled="false" stroked="true" strokeweight=".47998pt" strokecolor="#000000">
                <v:path arrowok="t"/>
              </v:shape>
            </v:group>
            <v:group style="position:absolute;left:1056;top:401;width:10;height:2" coordorigin="1056,401" coordsize="10,2">
              <v:shape style="position:absolute;left:1056;top:401;width:10;height:2" coordorigin="1056,401" coordsize="10,0" path="m1056,401l1066,401e" filled="false" stroked="true" strokeweight=".47998pt" strokecolor="#000000">
                <v:path arrowok="t"/>
              </v:shape>
            </v:group>
            <v:group style="position:absolute;left:1066;top:401;width:2432;height:2" coordorigin="1066,401" coordsize="2432,2">
              <v:shape style="position:absolute;left:1066;top:401;width:2432;height:2" coordorigin="1066,401" coordsize="2432,0" path="m1066,401l3497,401e" filled="false" stroked="true" strokeweight=".47998pt" strokecolor="#000000">
                <v:path arrowok="t"/>
              </v:shape>
            </v:group>
            <v:group style="position:absolute;left:3497;top:401;width:10;height:2" coordorigin="3497,401" coordsize="10,2">
              <v:shape style="position:absolute;left:3497;top:401;width:10;height:2" coordorigin="3497,401" coordsize="10,0" path="m3497,401l3507,401e" filled="false" stroked="true" strokeweight=".47998pt" strokecolor="#000000">
                <v:path arrowok="t"/>
              </v:shape>
            </v:group>
            <v:group style="position:absolute;left:3507;top:401;width:1686;height:2" coordorigin="3507,401" coordsize="1686,2">
              <v:shape style="position:absolute;left:3507;top:401;width:1686;height:2" coordorigin="3507,401" coordsize="1686,0" path="m3507,401l5192,401e" filled="false" stroked="true" strokeweight=".47998pt" strokecolor="#000000">
                <v:path arrowok="t"/>
              </v:shape>
            </v:group>
            <v:group style="position:absolute;left:5192;top:401;width:10;height:2" coordorigin="5192,401" coordsize="10,2">
              <v:shape style="position:absolute;left:5192;top:401;width:10;height:2" coordorigin="5192,401" coordsize="10,0" path="m5192,401l5202,401e" filled="false" stroked="true" strokeweight=".47998pt" strokecolor="#000000">
                <v:path arrowok="t"/>
              </v:shape>
            </v:group>
            <v:group style="position:absolute;left:5202;top:401;width:1683;height:2" coordorigin="5202,401" coordsize="1683,2">
              <v:shape style="position:absolute;left:5202;top:401;width:1683;height:2" coordorigin="5202,401" coordsize="1683,0" path="m5202,401l6884,401e" filled="false" stroked="true" strokeweight=".47998pt" strokecolor="#000000">
                <v:path arrowok="t"/>
              </v:shape>
            </v:group>
            <v:group style="position:absolute;left:6884;top:401;width:10;height:2" coordorigin="6884,401" coordsize="10,2">
              <v:shape style="position:absolute;left:6884;top:401;width:10;height:2" coordorigin="6884,401" coordsize="10,0" path="m6884,401l6894,401e" filled="false" stroked="true" strokeweight=".47998pt" strokecolor="#000000">
                <v:path arrowok="t"/>
              </v:shape>
            </v:group>
            <v:group style="position:absolute;left:6894;top:401;width:1640;height:2" coordorigin="6894,401" coordsize="1640,2">
              <v:shape style="position:absolute;left:6894;top:401;width:1640;height:2" coordorigin="6894,401" coordsize="1640,0" path="m6894,401l8533,401e" filled="false" stroked="true" strokeweight=".47998pt" strokecolor="#000000">
                <v:path arrowok="t"/>
              </v:shape>
            </v:group>
            <v:group style="position:absolute;left:1056;top:406;width:10;height:20" coordorigin="1056,406" coordsize="10,20">
              <v:shape style="position:absolute;left:1056;top:406;width:10;height:20" coordorigin="1056,406" coordsize="10,20" path="m1056,425l1066,425,1066,406,1056,406,1056,425xe" filled="true" fillcolor="#000000" stroked="false">
                <v:path arrowok="t"/>
                <v:fill type="solid"/>
              </v:shape>
            </v:group>
            <v:group style="position:absolute;left:1056;top:425;width:10;height:20" coordorigin="1056,425" coordsize="10,20">
              <v:shape style="position:absolute;left:1056;top:425;width:10;height:20" coordorigin="1056,425" coordsize="10,20" path="m1056,444l1066,444,1066,425,1056,425,1056,444xe" filled="true" fillcolor="#000000" stroked="false">
                <v:path arrowok="t"/>
                <v:fill type="solid"/>
              </v:shape>
            </v:group>
            <v:group style="position:absolute;left:1056;top:444;width:10;height:20" coordorigin="1056,444" coordsize="10,20">
              <v:shape style="position:absolute;left:1056;top:444;width:10;height:20" coordorigin="1056,444" coordsize="10,20" path="m1056,463l1066,463,1066,444,1056,444,1056,463xe" filled="true" fillcolor="#000000" stroked="false">
                <v:path arrowok="t"/>
                <v:fill type="solid"/>
              </v:shape>
            </v:group>
            <v:group style="position:absolute;left:1056;top:463;width:10;height:20" coordorigin="1056,463" coordsize="10,20">
              <v:shape style="position:absolute;left:1056;top:463;width:10;height:20" coordorigin="1056,463" coordsize="10,20" path="m1056,482l1066,482,1066,463,1056,463,1056,482xe" filled="true" fillcolor="#000000" stroked="false">
                <v:path arrowok="t"/>
                <v:fill type="solid"/>
              </v:shape>
            </v:group>
            <v:group style="position:absolute;left:1056;top:482;width:10;height:20" coordorigin="1056,482" coordsize="10,20">
              <v:shape style="position:absolute;left:1056;top:482;width:10;height:20" coordorigin="1056,482" coordsize="10,20" path="m1056,502l1066,502,1066,482,1056,482,1056,502xe" filled="true" fillcolor="#000000" stroked="false">
                <v:path arrowok="t"/>
                <v:fill type="solid"/>
              </v:shape>
            </v:group>
            <v:group style="position:absolute;left:1056;top:502;width:10;height:20" coordorigin="1056,502" coordsize="10,20">
              <v:shape style="position:absolute;left:1056;top:502;width:10;height:20" coordorigin="1056,502" coordsize="10,20" path="m1056,521l1066,521,1066,502,1056,502,1056,521xe" filled="true" fillcolor="#000000" stroked="false">
                <v:path arrowok="t"/>
                <v:fill type="solid"/>
              </v:shape>
            </v:group>
            <v:group style="position:absolute;left:1056;top:521;width:10;height:20" coordorigin="1056,521" coordsize="10,20">
              <v:shape style="position:absolute;left:1056;top:521;width:10;height:20" coordorigin="1056,521" coordsize="10,20" path="m1056,540l1066,540,1066,521,1056,521,1056,540xe" filled="true" fillcolor="#000000" stroked="false">
                <v:path arrowok="t"/>
                <v:fill type="solid"/>
              </v:shape>
            </v:group>
            <v:group style="position:absolute;left:1056;top:540;width:10;height:20" coordorigin="1056,540" coordsize="10,20">
              <v:shape style="position:absolute;left:1056;top:540;width:10;height:20" coordorigin="1056,540" coordsize="10,20" path="m1056,559l1066,559,1066,540,1056,540,1056,559xe" filled="true" fillcolor="#000000" stroked="false">
                <v:path arrowok="t"/>
                <v:fill type="solid"/>
              </v:shape>
            </v:group>
            <v:group style="position:absolute;left:1056;top:559;width:10;height:20" coordorigin="1056,559" coordsize="10,20">
              <v:shape style="position:absolute;left:1056;top:559;width:10;height:20" coordorigin="1056,559" coordsize="10,20" path="m1056,578l1066,578,1066,559,1056,559,1056,578xe" filled="true" fillcolor="#000000" stroked="false">
                <v:path arrowok="t"/>
                <v:fill type="solid"/>
              </v:shape>
            </v:group>
            <v:group style="position:absolute;left:1056;top:578;width:10;height:20" coordorigin="1056,578" coordsize="10,20">
              <v:shape style="position:absolute;left:1056;top:578;width:10;height:20" coordorigin="1056,578" coordsize="10,20" path="m1056,598l1066,598,1066,578,1056,578,1056,598xe" filled="true" fillcolor="#000000" stroked="false">
                <v:path arrowok="t"/>
                <v:fill type="solid"/>
              </v:shape>
            </v:group>
            <v:group style="position:absolute;left:1056;top:598;width:10;height:20" coordorigin="1056,598" coordsize="10,20">
              <v:shape style="position:absolute;left:1056;top:598;width:10;height:20" coordorigin="1056,598" coordsize="10,20" path="m1056,617l1066,617,1066,598,1056,598,1056,617xe" filled="true" fillcolor="#000000" stroked="false">
                <v:path arrowok="t"/>
                <v:fill type="solid"/>
              </v:shape>
            </v:group>
            <v:group style="position:absolute;left:1056;top:617;width:10;height:20" coordorigin="1056,617" coordsize="10,20">
              <v:shape style="position:absolute;left:1056;top:617;width:10;height:20" coordorigin="1056,617" coordsize="10,20" path="m1056,636l1066,636,1066,617,1056,617,1056,636xe" filled="true" fillcolor="#000000" stroked="false">
                <v:path arrowok="t"/>
                <v:fill type="solid"/>
              </v:shape>
            </v:group>
            <v:group style="position:absolute;left:1056;top:636;width:10;height:20" coordorigin="1056,636" coordsize="10,20">
              <v:shape style="position:absolute;left:1056;top:636;width:10;height:20" coordorigin="1056,636" coordsize="10,20" path="m1056,655l1066,655,1066,636,1056,636,1056,655xe" filled="true" fillcolor="#000000" stroked="false">
                <v:path arrowok="t"/>
                <v:fill type="solid"/>
              </v:shape>
            </v:group>
            <v:group style="position:absolute;left:1056;top:655;width:10;height:20" coordorigin="1056,655" coordsize="10,20">
              <v:shape style="position:absolute;left:1056;top:655;width:10;height:20" coordorigin="1056,655" coordsize="10,20" path="m1056,674l1066,674,1066,655,1056,655,1056,674xe" filled="true" fillcolor="#000000" stroked="false">
                <v:path arrowok="t"/>
                <v:fill type="solid"/>
              </v:shape>
            </v:group>
            <v:group style="position:absolute;left:1056;top:674;width:10;height:20" coordorigin="1056,674" coordsize="10,20">
              <v:shape style="position:absolute;left:1056;top:674;width:10;height:20" coordorigin="1056,674" coordsize="10,20" path="m1056,694l1066,694,1066,674,1056,674,1056,694xe" filled="true" fillcolor="#000000" stroked="false">
                <v:path arrowok="t"/>
                <v:fill type="solid"/>
              </v:shape>
            </v:group>
            <v:group style="position:absolute;left:1056;top:694;width:10;height:20" coordorigin="1056,694" coordsize="10,20">
              <v:shape style="position:absolute;left:1056;top:694;width:10;height:20" coordorigin="1056,694" coordsize="10,20" path="m1056,713l1066,713,1066,694,1056,694,1056,713xe" filled="true" fillcolor="#000000" stroked="false">
                <v:path arrowok="t"/>
                <v:fill type="solid"/>
              </v:shape>
            </v:group>
            <v:group style="position:absolute;left:1056;top:713;width:10;height:20" coordorigin="1056,713" coordsize="10,20">
              <v:shape style="position:absolute;left:1056;top:713;width:10;height:20" coordorigin="1056,713" coordsize="10,20" path="m1056,732l1066,732,1066,713,1056,713,1056,732xe" filled="true" fillcolor="#000000" stroked="false">
                <v:path arrowok="t"/>
                <v:fill type="solid"/>
              </v:shape>
            </v:group>
            <v:group style="position:absolute;left:1056;top:732;width:10;height:20" coordorigin="1056,732" coordsize="10,20">
              <v:shape style="position:absolute;left:1056;top:732;width:10;height:20" coordorigin="1056,732" coordsize="10,20" path="m1056,751l1066,751,1066,732,1056,732,1056,751xe" filled="true" fillcolor="#000000" stroked="false">
                <v:path arrowok="t"/>
                <v:fill type="solid"/>
              </v:shape>
            </v:group>
            <v:group style="position:absolute;left:1056;top:751;width:10;height:20" coordorigin="1056,751" coordsize="10,20">
              <v:shape style="position:absolute;left:1056;top:751;width:10;height:20" coordorigin="1056,751" coordsize="10,20" path="m1056,770l1066,770,1066,751,1056,751,1056,770xe" filled="true" fillcolor="#000000" stroked="false">
                <v:path arrowok="t"/>
                <v:fill type="solid"/>
              </v:shape>
            </v:group>
            <v:group style="position:absolute;left:1056;top:770;width:10;height:20" coordorigin="1056,770" coordsize="10,20">
              <v:shape style="position:absolute;left:1056;top:770;width:10;height:20" coordorigin="1056,770" coordsize="10,20" path="m1056,790l1066,790,1066,770,1056,770,1056,790xe" filled="true" fillcolor="#000000" stroked="false">
                <v:path arrowok="t"/>
                <v:fill type="solid"/>
              </v:shape>
            </v:group>
            <v:group style="position:absolute;left:3497;top:406;width:10;height:20" coordorigin="3497,406" coordsize="10,20">
              <v:shape style="position:absolute;left:3497;top:406;width:10;height:20" coordorigin="3497,406" coordsize="10,20" path="m3497,425l3507,425,3507,406,3497,406,3497,425xe" filled="true" fillcolor="#000000" stroked="false">
                <v:path arrowok="t"/>
                <v:fill type="solid"/>
              </v:shape>
            </v:group>
            <v:group style="position:absolute;left:3497;top:425;width:10;height:20" coordorigin="3497,425" coordsize="10,20">
              <v:shape style="position:absolute;left:3497;top:425;width:10;height:20" coordorigin="3497,425" coordsize="10,20" path="m3497,444l3507,444,3507,425,3497,425,3497,444xe" filled="true" fillcolor="#000000" stroked="false">
                <v:path arrowok="t"/>
                <v:fill type="solid"/>
              </v:shape>
            </v:group>
            <v:group style="position:absolute;left:3497;top:444;width:10;height:20" coordorigin="3497,444" coordsize="10,20">
              <v:shape style="position:absolute;left:3497;top:444;width:10;height:20" coordorigin="3497,444" coordsize="10,20" path="m3497,463l3507,463,3507,444,3497,444,3497,463xe" filled="true" fillcolor="#000000" stroked="false">
                <v:path arrowok="t"/>
                <v:fill type="solid"/>
              </v:shape>
            </v:group>
            <v:group style="position:absolute;left:3497;top:463;width:10;height:20" coordorigin="3497,463" coordsize="10,20">
              <v:shape style="position:absolute;left:3497;top:463;width:10;height:20" coordorigin="3497,463" coordsize="10,20" path="m3497,482l3507,482,3507,463,3497,463,3497,482xe" filled="true" fillcolor="#000000" stroked="false">
                <v:path arrowok="t"/>
                <v:fill type="solid"/>
              </v:shape>
            </v:group>
            <v:group style="position:absolute;left:3497;top:482;width:10;height:20" coordorigin="3497,482" coordsize="10,20">
              <v:shape style="position:absolute;left:3497;top:482;width:10;height:20" coordorigin="3497,482" coordsize="10,20" path="m3497,502l3507,502,3507,482,3497,482,3497,502xe" filled="true" fillcolor="#000000" stroked="false">
                <v:path arrowok="t"/>
                <v:fill type="solid"/>
              </v:shape>
            </v:group>
            <v:group style="position:absolute;left:3497;top:502;width:10;height:20" coordorigin="3497,502" coordsize="10,20">
              <v:shape style="position:absolute;left:3497;top:502;width:10;height:20" coordorigin="3497,502" coordsize="10,20" path="m3497,521l3507,521,3507,502,3497,502,3497,521xe" filled="true" fillcolor="#000000" stroked="false">
                <v:path arrowok="t"/>
                <v:fill type="solid"/>
              </v:shape>
            </v:group>
            <v:group style="position:absolute;left:3497;top:521;width:10;height:20" coordorigin="3497,521" coordsize="10,20">
              <v:shape style="position:absolute;left:3497;top:521;width:10;height:20" coordorigin="3497,521" coordsize="10,20" path="m3497,540l3507,540,3507,521,3497,521,3497,540xe" filled="true" fillcolor="#000000" stroked="false">
                <v:path arrowok="t"/>
                <v:fill type="solid"/>
              </v:shape>
            </v:group>
            <v:group style="position:absolute;left:3497;top:540;width:10;height:20" coordorigin="3497,540" coordsize="10,20">
              <v:shape style="position:absolute;left:3497;top:540;width:10;height:20" coordorigin="3497,540" coordsize="10,20" path="m3497,559l3507,559,3507,540,3497,540,3497,559xe" filled="true" fillcolor="#000000" stroked="false">
                <v:path arrowok="t"/>
                <v:fill type="solid"/>
              </v:shape>
            </v:group>
            <v:group style="position:absolute;left:3497;top:559;width:10;height:20" coordorigin="3497,559" coordsize="10,20">
              <v:shape style="position:absolute;left:3497;top:559;width:10;height:20" coordorigin="3497,559" coordsize="10,20" path="m3497,578l3507,578,3507,559,3497,559,3497,578xe" filled="true" fillcolor="#000000" stroked="false">
                <v:path arrowok="t"/>
                <v:fill type="solid"/>
              </v:shape>
            </v:group>
            <v:group style="position:absolute;left:3497;top:578;width:10;height:20" coordorigin="3497,578" coordsize="10,20">
              <v:shape style="position:absolute;left:3497;top:578;width:10;height:20" coordorigin="3497,578" coordsize="10,20" path="m3497,598l3507,598,3507,578,3497,578,3497,598xe" filled="true" fillcolor="#000000" stroked="false">
                <v:path arrowok="t"/>
                <v:fill type="solid"/>
              </v:shape>
            </v:group>
            <v:group style="position:absolute;left:3497;top:598;width:10;height:20" coordorigin="3497,598" coordsize="10,20">
              <v:shape style="position:absolute;left:3497;top:598;width:10;height:20" coordorigin="3497,598" coordsize="10,20" path="m3497,617l3507,617,3507,598,3497,598,3497,617xe" filled="true" fillcolor="#000000" stroked="false">
                <v:path arrowok="t"/>
                <v:fill type="solid"/>
              </v:shape>
            </v:group>
            <v:group style="position:absolute;left:3497;top:617;width:10;height:20" coordorigin="3497,617" coordsize="10,20">
              <v:shape style="position:absolute;left:3497;top:617;width:10;height:20" coordorigin="3497,617" coordsize="10,20" path="m3497,636l3507,636,3507,617,3497,617,3497,636xe" filled="true" fillcolor="#000000" stroked="false">
                <v:path arrowok="t"/>
                <v:fill type="solid"/>
              </v:shape>
            </v:group>
            <v:group style="position:absolute;left:3497;top:636;width:10;height:20" coordorigin="3497,636" coordsize="10,20">
              <v:shape style="position:absolute;left:3497;top:636;width:10;height:20" coordorigin="3497,636" coordsize="10,20" path="m3497,655l3507,655,3507,636,3497,636,3497,655xe" filled="true" fillcolor="#000000" stroked="false">
                <v:path arrowok="t"/>
                <v:fill type="solid"/>
              </v:shape>
            </v:group>
            <v:group style="position:absolute;left:3497;top:655;width:10;height:20" coordorigin="3497,655" coordsize="10,20">
              <v:shape style="position:absolute;left:3497;top:655;width:10;height:20" coordorigin="3497,655" coordsize="10,20" path="m3497,674l3507,674,3507,655,3497,655,3497,674xe" filled="true" fillcolor="#000000" stroked="false">
                <v:path arrowok="t"/>
                <v:fill type="solid"/>
              </v:shape>
            </v:group>
            <v:group style="position:absolute;left:3497;top:674;width:10;height:20" coordorigin="3497,674" coordsize="10,20">
              <v:shape style="position:absolute;left:3497;top:674;width:10;height:20" coordorigin="3497,674" coordsize="10,20" path="m3497,694l3507,694,3507,674,3497,674,3497,694xe" filled="true" fillcolor="#000000" stroked="false">
                <v:path arrowok="t"/>
                <v:fill type="solid"/>
              </v:shape>
            </v:group>
            <v:group style="position:absolute;left:5192;top:406;width:10;height:20" coordorigin="5192,406" coordsize="10,20">
              <v:shape style="position:absolute;left:5192;top:406;width:10;height:20" coordorigin="5192,406" coordsize="10,20" path="m5192,425l5202,425,5202,406,5192,406,5192,425xe" filled="true" fillcolor="#000000" stroked="false">
                <v:path arrowok="t"/>
                <v:fill type="solid"/>
              </v:shape>
            </v:group>
            <v:group style="position:absolute;left:5192;top:425;width:10;height:20" coordorigin="5192,425" coordsize="10,20">
              <v:shape style="position:absolute;left:5192;top:425;width:10;height:20" coordorigin="5192,425" coordsize="10,20" path="m5192,444l5202,444,5202,425,5192,425,5192,444xe" filled="true" fillcolor="#000000" stroked="false">
                <v:path arrowok="t"/>
                <v:fill type="solid"/>
              </v:shape>
            </v:group>
            <v:group style="position:absolute;left:5192;top:444;width:10;height:20" coordorigin="5192,444" coordsize="10,20">
              <v:shape style="position:absolute;left:5192;top:444;width:10;height:20" coordorigin="5192,444" coordsize="10,20" path="m5192,463l5202,463,5202,444,5192,444,5192,463xe" filled="true" fillcolor="#000000" stroked="false">
                <v:path arrowok="t"/>
                <v:fill type="solid"/>
              </v:shape>
            </v:group>
            <v:group style="position:absolute;left:5192;top:463;width:10;height:20" coordorigin="5192,463" coordsize="10,20">
              <v:shape style="position:absolute;left:5192;top:463;width:10;height:20" coordorigin="5192,463" coordsize="10,20" path="m5192,482l5202,482,5202,463,5192,463,5192,482xe" filled="true" fillcolor="#000000" stroked="false">
                <v:path arrowok="t"/>
                <v:fill type="solid"/>
              </v:shape>
            </v:group>
            <v:group style="position:absolute;left:5192;top:482;width:10;height:20" coordorigin="5192,482" coordsize="10,20">
              <v:shape style="position:absolute;left:5192;top:482;width:10;height:20" coordorigin="5192,482" coordsize="10,20" path="m5192,502l5202,502,5202,482,5192,482,5192,502xe" filled="true" fillcolor="#000000" stroked="false">
                <v:path arrowok="t"/>
                <v:fill type="solid"/>
              </v:shape>
            </v:group>
            <v:group style="position:absolute;left:5192;top:502;width:10;height:20" coordorigin="5192,502" coordsize="10,20">
              <v:shape style="position:absolute;left:5192;top:502;width:10;height:20" coordorigin="5192,502" coordsize="10,20" path="m5192,521l5202,521,5202,502,5192,502,5192,521xe" filled="true" fillcolor="#000000" stroked="false">
                <v:path arrowok="t"/>
                <v:fill type="solid"/>
              </v:shape>
            </v:group>
            <v:group style="position:absolute;left:5192;top:521;width:10;height:20" coordorigin="5192,521" coordsize="10,20">
              <v:shape style="position:absolute;left:5192;top:521;width:10;height:20" coordorigin="5192,521" coordsize="10,20" path="m5192,540l5202,540,5202,521,5192,521,5192,540xe" filled="true" fillcolor="#000000" stroked="false">
                <v:path arrowok="t"/>
                <v:fill type="solid"/>
              </v:shape>
            </v:group>
            <v:group style="position:absolute;left:5192;top:540;width:10;height:20" coordorigin="5192,540" coordsize="10,20">
              <v:shape style="position:absolute;left:5192;top:540;width:10;height:20" coordorigin="5192,540" coordsize="10,20" path="m5192,559l5202,559,5202,540,5192,540,5192,559xe" filled="true" fillcolor="#000000" stroked="false">
                <v:path arrowok="t"/>
                <v:fill type="solid"/>
              </v:shape>
            </v:group>
            <v:group style="position:absolute;left:5192;top:559;width:10;height:20" coordorigin="5192,559" coordsize="10,20">
              <v:shape style="position:absolute;left:5192;top:559;width:10;height:20" coordorigin="5192,559" coordsize="10,20" path="m5192,578l5202,578,5202,559,5192,559,5192,578xe" filled="true" fillcolor="#000000" stroked="false">
                <v:path arrowok="t"/>
                <v:fill type="solid"/>
              </v:shape>
            </v:group>
            <v:group style="position:absolute;left:5192;top:578;width:10;height:20" coordorigin="5192,578" coordsize="10,20">
              <v:shape style="position:absolute;left:5192;top:578;width:10;height:20" coordorigin="5192,578" coordsize="10,20" path="m5192,598l5202,598,5202,578,5192,578,5192,598xe" filled="true" fillcolor="#000000" stroked="false">
                <v:path arrowok="t"/>
                <v:fill type="solid"/>
              </v:shape>
            </v:group>
            <v:group style="position:absolute;left:5192;top:598;width:10;height:20" coordorigin="5192,598" coordsize="10,20">
              <v:shape style="position:absolute;left:5192;top:598;width:10;height:20" coordorigin="5192,598" coordsize="10,20" path="m5192,617l5202,617,5202,598,5192,598,5192,617xe" filled="true" fillcolor="#000000" stroked="false">
                <v:path arrowok="t"/>
                <v:fill type="solid"/>
              </v:shape>
            </v:group>
            <v:group style="position:absolute;left:5192;top:617;width:10;height:20" coordorigin="5192,617" coordsize="10,20">
              <v:shape style="position:absolute;left:5192;top:617;width:10;height:20" coordorigin="5192,617" coordsize="10,20" path="m5192,636l5202,636,5202,617,5192,617,5192,636xe" filled="true" fillcolor="#000000" stroked="false">
                <v:path arrowok="t"/>
                <v:fill type="solid"/>
              </v:shape>
            </v:group>
            <v:group style="position:absolute;left:5192;top:636;width:10;height:20" coordorigin="5192,636" coordsize="10,20">
              <v:shape style="position:absolute;left:5192;top:636;width:10;height:20" coordorigin="5192,636" coordsize="10,20" path="m5192,655l5202,655,5202,636,5192,636,5192,655xe" filled="true" fillcolor="#000000" stroked="false">
                <v:path arrowok="t"/>
                <v:fill type="solid"/>
              </v:shape>
            </v:group>
            <v:group style="position:absolute;left:5192;top:655;width:10;height:20" coordorigin="5192,655" coordsize="10,20">
              <v:shape style="position:absolute;left:5192;top:655;width:10;height:20" coordorigin="5192,655" coordsize="10,20" path="m5192,674l5202,674,5202,655,5192,655,5192,674xe" filled="true" fillcolor="#000000" stroked="false">
                <v:path arrowok="t"/>
                <v:fill type="solid"/>
              </v:shape>
            </v:group>
            <v:group style="position:absolute;left:5192;top:674;width:10;height:20" coordorigin="5192,674" coordsize="10,20">
              <v:shape style="position:absolute;left:5192;top:674;width:10;height:20" coordorigin="5192,674" coordsize="10,20" path="m5192,694l5202,694,5202,674,5192,674,5192,694xe" filled="true" fillcolor="#000000" stroked="false">
                <v:path arrowok="t"/>
                <v:fill type="solid"/>
              </v:shape>
            </v:group>
            <v:group style="position:absolute;left:5192;top:694;width:10;height:20" coordorigin="5192,694" coordsize="10,20">
              <v:shape style="position:absolute;left:5192;top:694;width:10;height:20" coordorigin="5192,694" coordsize="10,20" path="m5192,713l5202,713,5202,694,5192,694,5192,713xe" filled="true" fillcolor="#000000" stroked="false">
                <v:path arrowok="t"/>
                <v:fill type="solid"/>
              </v:shape>
            </v:group>
            <v:group style="position:absolute;left:5192;top:713;width:10;height:20" coordorigin="5192,713" coordsize="10,20">
              <v:shape style="position:absolute;left:5192;top:713;width:10;height:20" coordorigin="5192,713" coordsize="10,20" path="m5192,732l5202,732,5202,713,5192,713,5192,732xe" filled="true" fillcolor="#000000" stroked="false">
                <v:path arrowok="t"/>
                <v:fill type="solid"/>
              </v:shape>
            </v:group>
            <v:group style="position:absolute;left:5192;top:732;width:10;height:20" coordorigin="5192,732" coordsize="10,20">
              <v:shape style="position:absolute;left:5192;top:732;width:10;height:20" coordorigin="5192,732" coordsize="10,20" path="m5192,751l5202,751,5202,732,5192,732,5192,751xe" filled="true" fillcolor="#000000" stroked="false">
                <v:path arrowok="t"/>
                <v:fill type="solid"/>
              </v:shape>
            </v:group>
            <v:group style="position:absolute;left:5192;top:751;width:10;height:20" coordorigin="5192,751" coordsize="10,20">
              <v:shape style="position:absolute;left:5192;top:751;width:10;height:20" coordorigin="5192,751" coordsize="10,20" path="m5192,770l5202,770,5202,751,5192,751,5192,770xe" filled="true" fillcolor="#000000" stroked="false">
                <v:path arrowok="t"/>
                <v:fill type="solid"/>
              </v:shape>
            </v:group>
            <v:group style="position:absolute;left:5192;top:770;width:10;height:20" coordorigin="5192,770" coordsize="10,20">
              <v:shape style="position:absolute;left:5192;top:770;width:10;height:20" coordorigin="5192,770" coordsize="10,20" path="m5192,790l5202,790,5202,770,5192,770,5192,790xe" filled="true" fillcolor="#000000" stroked="false">
                <v:path arrowok="t"/>
                <v:fill type="solid"/>
              </v:shape>
            </v:group>
            <v:group style="position:absolute;left:6884;top:406;width:10;height:20" coordorigin="6884,406" coordsize="10,20">
              <v:shape style="position:absolute;left:6884;top:406;width:10;height:20" coordorigin="6884,406" coordsize="10,20" path="m6884,425l6894,425,6894,406,6884,406,6884,425xe" filled="true" fillcolor="#000000" stroked="false">
                <v:path arrowok="t"/>
                <v:fill type="solid"/>
              </v:shape>
            </v:group>
            <v:group style="position:absolute;left:6884;top:425;width:10;height:20" coordorigin="6884,425" coordsize="10,20">
              <v:shape style="position:absolute;left:6884;top:425;width:10;height:20" coordorigin="6884,425" coordsize="10,20" path="m6884,444l6894,444,6894,425,6884,425,6884,444xe" filled="true" fillcolor="#000000" stroked="false">
                <v:path arrowok="t"/>
                <v:fill type="solid"/>
              </v:shape>
            </v:group>
            <v:group style="position:absolute;left:6884;top:444;width:10;height:20" coordorigin="6884,444" coordsize="10,20">
              <v:shape style="position:absolute;left:6884;top:444;width:10;height:20" coordorigin="6884,444" coordsize="10,20" path="m6884,463l6894,463,6894,444,6884,444,6884,463xe" filled="true" fillcolor="#000000" stroked="false">
                <v:path arrowok="t"/>
                <v:fill type="solid"/>
              </v:shape>
            </v:group>
            <v:group style="position:absolute;left:6884;top:463;width:10;height:20" coordorigin="6884,463" coordsize="10,20">
              <v:shape style="position:absolute;left:6884;top:463;width:10;height:20" coordorigin="6884,463" coordsize="10,20" path="m6884,482l6894,482,6894,463,6884,463,6884,482xe" filled="true" fillcolor="#000000" stroked="false">
                <v:path arrowok="t"/>
                <v:fill type="solid"/>
              </v:shape>
            </v:group>
            <v:group style="position:absolute;left:6884;top:482;width:10;height:20" coordorigin="6884,482" coordsize="10,20">
              <v:shape style="position:absolute;left:6884;top:482;width:10;height:20" coordorigin="6884,482" coordsize="10,20" path="m6884,502l6894,502,6894,482,6884,482,6884,502xe" filled="true" fillcolor="#000000" stroked="false">
                <v:path arrowok="t"/>
                <v:fill type="solid"/>
              </v:shape>
            </v:group>
            <v:group style="position:absolute;left:6884;top:502;width:10;height:20" coordorigin="6884,502" coordsize="10,20">
              <v:shape style="position:absolute;left:6884;top:502;width:10;height:20" coordorigin="6884,502" coordsize="10,20" path="m6884,521l6894,521,6894,502,6884,502,6884,521xe" filled="true" fillcolor="#000000" stroked="false">
                <v:path arrowok="t"/>
                <v:fill type="solid"/>
              </v:shape>
            </v:group>
            <v:group style="position:absolute;left:6884;top:521;width:10;height:20" coordorigin="6884,521" coordsize="10,20">
              <v:shape style="position:absolute;left:6884;top:521;width:10;height:20" coordorigin="6884,521" coordsize="10,20" path="m6884,540l6894,540,6894,521,6884,521,6884,540xe" filled="true" fillcolor="#000000" stroked="false">
                <v:path arrowok="t"/>
                <v:fill type="solid"/>
              </v:shape>
            </v:group>
            <v:group style="position:absolute;left:6884;top:540;width:10;height:20" coordorigin="6884,540" coordsize="10,20">
              <v:shape style="position:absolute;left:6884;top:540;width:10;height:20" coordorigin="6884,540" coordsize="10,20" path="m6884,559l6894,559,6894,540,6884,540,6884,559xe" filled="true" fillcolor="#000000" stroked="false">
                <v:path arrowok="t"/>
                <v:fill type="solid"/>
              </v:shape>
            </v:group>
            <v:group style="position:absolute;left:6884;top:559;width:10;height:20" coordorigin="6884,559" coordsize="10,20">
              <v:shape style="position:absolute;left:6884;top:559;width:10;height:20" coordorigin="6884,559" coordsize="10,20" path="m6884,578l6894,578,6894,559,6884,559,6884,578xe" filled="true" fillcolor="#000000" stroked="false">
                <v:path arrowok="t"/>
                <v:fill type="solid"/>
              </v:shape>
            </v:group>
            <v:group style="position:absolute;left:6884;top:578;width:10;height:20" coordorigin="6884,578" coordsize="10,20">
              <v:shape style="position:absolute;left:6884;top:578;width:10;height:20" coordorigin="6884,578" coordsize="10,20" path="m6884,598l6894,598,6894,578,6884,578,6884,598xe" filled="true" fillcolor="#000000" stroked="false">
                <v:path arrowok="t"/>
                <v:fill type="solid"/>
              </v:shape>
            </v:group>
            <v:group style="position:absolute;left:6884;top:598;width:10;height:20" coordorigin="6884,598" coordsize="10,20">
              <v:shape style="position:absolute;left:6884;top:598;width:10;height:20" coordorigin="6884,598" coordsize="10,20" path="m6884,617l6894,617,6894,598,6884,598,6884,617xe" filled="true" fillcolor="#000000" stroked="false">
                <v:path arrowok="t"/>
                <v:fill type="solid"/>
              </v:shape>
            </v:group>
            <v:group style="position:absolute;left:6884;top:617;width:10;height:20" coordorigin="6884,617" coordsize="10,20">
              <v:shape style="position:absolute;left:6884;top:617;width:10;height:20" coordorigin="6884,617" coordsize="10,20" path="m6884,636l6894,636,6894,617,6884,617,6884,636xe" filled="true" fillcolor="#000000" stroked="false">
                <v:path arrowok="t"/>
                <v:fill type="solid"/>
              </v:shape>
            </v:group>
            <v:group style="position:absolute;left:6884;top:636;width:10;height:20" coordorigin="6884,636" coordsize="10,20">
              <v:shape style="position:absolute;left:6884;top:636;width:10;height:20" coordorigin="6884,636" coordsize="10,20" path="m6884,655l6894,655,6894,636,6884,636,6884,655xe" filled="true" fillcolor="#000000" stroked="false">
                <v:path arrowok="t"/>
                <v:fill type="solid"/>
              </v:shape>
            </v:group>
            <v:group style="position:absolute;left:6884;top:655;width:10;height:20" coordorigin="6884,655" coordsize="10,20">
              <v:shape style="position:absolute;left:6884;top:655;width:10;height:20" coordorigin="6884,655" coordsize="10,20" path="m6884,674l6894,674,6894,655,6884,655,6884,674xe" filled="true" fillcolor="#000000" stroked="false">
                <v:path arrowok="t"/>
                <v:fill type="solid"/>
              </v:shape>
            </v:group>
            <v:group style="position:absolute;left:6884;top:674;width:10;height:20" coordorigin="6884,674" coordsize="10,20">
              <v:shape style="position:absolute;left:6884;top:674;width:10;height:20" coordorigin="6884,674" coordsize="10,20" path="m6884,694l6894,694,6894,674,6884,674,6884,694xe" filled="true" fillcolor="#000000" stroked="false">
                <v:path arrowok="t"/>
                <v:fill type="solid"/>
              </v:shape>
            </v:group>
            <v:group style="position:absolute;left:6884;top:694;width:10;height:20" coordorigin="6884,694" coordsize="10,20">
              <v:shape style="position:absolute;left:6884;top:694;width:10;height:20" coordorigin="6884,694" coordsize="10,20" path="m6884,713l6894,713,6894,694,6884,694,6884,713xe" filled="true" fillcolor="#000000" stroked="false">
                <v:path arrowok="t"/>
                <v:fill type="solid"/>
              </v:shape>
            </v:group>
            <v:group style="position:absolute;left:6884;top:713;width:10;height:20" coordorigin="6884,713" coordsize="10,20">
              <v:shape style="position:absolute;left:6884;top:713;width:10;height:20" coordorigin="6884,713" coordsize="10,20" path="m6884,732l6894,732,6894,713,6884,713,6884,732xe" filled="true" fillcolor="#000000" stroked="false">
                <v:path arrowok="t"/>
                <v:fill type="solid"/>
              </v:shape>
            </v:group>
            <v:group style="position:absolute;left:6884;top:732;width:10;height:20" coordorigin="6884,732" coordsize="10,20">
              <v:shape style="position:absolute;left:6884;top:732;width:10;height:20" coordorigin="6884,732" coordsize="10,20" path="m6884,751l6894,751,6894,732,6884,732,6884,751xe" filled="true" fillcolor="#000000" stroked="false">
                <v:path arrowok="t"/>
                <v:fill type="solid"/>
              </v:shape>
            </v:group>
            <v:group style="position:absolute;left:6884;top:751;width:10;height:20" coordorigin="6884,751" coordsize="10,20">
              <v:shape style="position:absolute;left:6884;top:751;width:10;height:20" coordorigin="6884,751" coordsize="10,20" path="m6884,770l6894,770,6894,751,6884,751,6884,770xe" filled="true" fillcolor="#000000" stroked="false">
                <v:path arrowok="t"/>
                <v:fill type="solid"/>
              </v:shape>
            </v:group>
            <v:group style="position:absolute;left:6884;top:770;width:10;height:20" coordorigin="6884,770" coordsize="10,20">
              <v:shape style="position:absolute;left:6884;top:770;width:10;height:20" coordorigin="6884,770" coordsize="10,20" path="m6884,790l6894,790,6894,770,6884,770,6884,790xe" filled="true" fillcolor="#000000" stroked="false">
                <v:path arrowok="t"/>
                <v:fill type="solid"/>
              </v:shape>
              <v:shape style="position:absolute;left:1051;top:694;width:2465;height:108" type="#_x0000_t75" stroked="false">
                <v:imagedata r:id="rId651" o:title=""/>
              </v:shape>
              <v:shape style="position:absolute;left:3493;top:790;width:1709;height:12" type="#_x0000_t75" stroked="false">
                <v:imagedata r:id="rId652" o:title=""/>
              </v:shape>
              <v:shape style="position:absolute;left:5187;top:790;width:1706;height:12" type="#_x0000_t75" stroked="false">
                <v:imagedata r:id="rId653" o:title=""/>
              </v:shape>
              <v:shape style="position:absolute;left:6879;top:792;width:1654;height:10" type="#_x0000_t75" stroked="false">
                <v:imagedata r:id="rId654" o:title=""/>
              </v:shape>
            </v:group>
            <v:group style="position:absolute;left:1056;top:802;width:10;height:20" coordorigin="1056,802" coordsize="10,20">
              <v:shape style="position:absolute;left:1056;top:802;width:10;height:20" coordorigin="1056,802" coordsize="10,20" path="m1056,821l1066,821,1066,802,1056,802,1056,821xe" filled="true" fillcolor="#000000" stroked="false">
                <v:path arrowok="t"/>
                <v:fill type="solid"/>
              </v:shape>
            </v:group>
            <v:group style="position:absolute;left:1056;top:821;width:10;height:20" coordorigin="1056,821" coordsize="10,20">
              <v:shape style="position:absolute;left:1056;top:821;width:10;height:20" coordorigin="1056,821" coordsize="10,20" path="m1056,840l1066,840,1066,821,1056,821,1056,840xe" filled="true" fillcolor="#000000" stroked="false">
                <v:path arrowok="t"/>
                <v:fill type="solid"/>
              </v:shape>
            </v:group>
            <v:group style="position:absolute;left:1056;top:840;width:10;height:20" coordorigin="1056,840" coordsize="10,20">
              <v:shape style="position:absolute;left:1056;top:840;width:10;height:20" coordorigin="1056,840" coordsize="10,20" path="m1056,859l1066,859,1066,840,1056,840,1056,859xe" filled="true" fillcolor="#000000" stroked="false">
                <v:path arrowok="t"/>
                <v:fill type="solid"/>
              </v:shape>
            </v:group>
            <v:group style="position:absolute;left:1056;top:859;width:10;height:20" coordorigin="1056,859" coordsize="10,20">
              <v:shape style="position:absolute;left:1056;top:859;width:10;height:20" coordorigin="1056,859" coordsize="10,20" path="m1056,878l1066,878,1066,859,1056,859,1056,878xe" filled="true" fillcolor="#000000" stroked="false">
                <v:path arrowok="t"/>
                <v:fill type="solid"/>
              </v:shape>
            </v:group>
            <v:group style="position:absolute;left:1056;top:878;width:10;height:20" coordorigin="1056,878" coordsize="10,20">
              <v:shape style="position:absolute;left:1056;top:878;width:10;height:20" coordorigin="1056,878" coordsize="10,20" path="m1056,898l1066,898,1066,878,1056,878,1056,898xe" filled="true" fillcolor="#000000" stroked="false">
                <v:path arrowok="t"/>
                <v:fill type="solid"/>
              </v:shape>
            </v:group>
            <v:group style="position:absolute;left:1056;top:898;width:10;height:20" coordorigin="1056,898" coordsize="10,20">
              <v:shape style="position:absolute;left:1056;top:898;width:10;height:20" coordorigin="1056,898" coordsize="10,20" path="m1056,917l1066,917,1066,898,1056,898,1056,917xe" filled="true" fillcolor="#000000" stroked="false">
                <v:path arrowok="t"/>
                <v:fill type="solid"/>
              </v:shape>
            </v:group>
            <v:group style="position:absolute;left:1056;top:917;width:10;height:20" coordorigin="1056,917" coordsize="10,20">
              <v:shape style="position:absolute;left:1056;top:917;width:10;height:20" coordorigin="1056,917" coordsize="10,20" path="m1056,936l1066,936,1066,917,1056,917,1056,936xe" filled="true" fillcolor="#000000" stroked="false">
                <v:path arrowok="t"/>
                <v:fill type="solid"/>
              </v:shape>
            </v:group>
            <v:group style="position:absolute;left:1056;top:936;width:10;height:20" coordorigin="1056,936" coordsize="10,20">
              <v:shape style="position:absolute;left:1056;top:936;width:10;height:20" coordorigin="1056,936" coordsize="10,20" path="m1056,955l1066,955,1066,936,1056,936,1056,955xe" filled="true" fillcolor="#000000" stroked="false">
                <v:path arrowok="t"/>
                <v:fill type="solid"/>
              </v:shape>
            </v:group>
            <v:group style="position:absolute;left:1056;top:955;width:10;height:20" coordorigin="1056,955" coordsize="10,20">
              <v:shape style="position:absolute;left:1056;top:955;width:10;height:20" coordorigin="1056,955" coordsize="10,20" path="m1056,974l1066,974,1066,955,1056,955,1056,974xe" filled="true" fillcolor="#000000" stroked="false">
                <v:path arrowok="t"/>
                <v:fill type="solid"/>
              </v:shape>
            </v:group>
            <v:group style="position:absolute;left:1056;top:974;width:10;height:20" coordorigin="1056,974" coordsize="10,20">
              <v:shape style="position:absolute;left:1056;top:974;width:10;height:20" coordorigin="1056,974" coordsize="10,20" path="m1056,994l1066,994,1066,974,1056,974,1056,994xe" filled="true" fillcolor="#000000" stroked="false">
                <v:path arrowok="t"/>
                <v:fill type="solid"/>
              </v:shape>
            </v:group>
            <v:group style="position:absolute;left:1056;top:994;width:10;height:20" coordorigin="1056,994" coordsize="10,20">
              <v:shape style="position:absolute;left:1056;top:994;width:10;height:20" coordorigin="1056,994" coordsize="10,20" path="m1056,1013l1066,1013,1066,994,1056,994,1056,1013xe" filled="true" fillcolor="#000000" stroked="false">
                <v:path arrowok="t"/>
                <v:fill type="solid"/>
              </v:shape>
            </v:group>
            <v:group style="position:absolute;left:1056;top:1013;width:10;height:20" coordorigin="1056,1013" coordsize="10,20">
              <v:shape style="position:absolute;left:1056;top:1013;width:10;height:20" coordorigin="1056,1013" coordsize="10,20" path="m1056,1032l1066,1032,1066,1013,1056,1013,1056,1032xe" filled="true" fillcolor="#000000" stroked="false">
                <v:path arrowok="t"/>
                <v:fill type="solid"/>
              </v:shape>
            </v:group>
            <v:group style="position:absolute;left:1056;top:1032;width:10;height:20" coordorigin="1056,1032" coordsize="10,20">
              <v:shape style="position:absolute;left:1056;top:1032;width:10;height:20" coordorigin="1056,1032" coordsize="10,20" path="m1056,1051l1066,1051,1066,1032,1056,1032,1056,1051xe" filled="true" fillcolor="#000000" stroked="false">
                <v:path arrowok="t"/>
                <v:fill type="solid"/>
              </v:shape>
            </v:group>
            <v:group style="position:absolute;left:1056;top:1051;width:10;height:20" coordorigin="1056,1051" coordsize="10,20">
              <v:shape style="position:absolute;left:1056;top:1051;width:10;height:20" coordorigin="1056,1051" coordsize="10,20" path="m1056,1070l1066,1070,1066,1051,1056,1051,1056,1070xe" filled="true" fillcolor="#000000" stroked="false">
                <v:path arrowok="t"/>
                <v:fill type="solid"/>
              </v:shape>
            </v:group>
            <v:group style="position:absolute;left:1056;top:1070;width:10;height:20" coordorigin="1056,1070" coordsize="10,20">
              <v:shape style="position:absolute;left:1056;top:1070;width:10;height:20" coordorigin="1056,1070" coordsize="10,20" path="m1056,1090l1066,1090,1066,1070,1056,1070,1056,1090xe" filled="true" fillcolor="#000000" stroked="false">
                <v:path arrowok="t"/>
                <v:fill type="solid"/>
              </v:shape>
            </v:group>
            <v:group style="position:absolute;left:1056;top:1090;width:10;height:20" coordorigin="1056,1090" coordsize="10,20">
              <v:shape style="position:absolute;left:1056;top:1090;width:10;height:20" coordorigin="1056,1090" coordsize="10,20" path="m1056,1109l1066,1109,1066,1090,1056,1090,1056,1109xe" filled="true" fillcolor="#000000" stroked="false">
                <v:path arrowok="t"/>
                <v:fill type="solid"/>
              </v:shape>
            </v:group>
            <v:group style="position:absolute;left:1056;top:1109;width:10;height:20" coordorigin="1056,1109" coordsize="10,20">
              <v:shape style="position:absolute;left:1056;top:1109;width:10;height:20" coordorigin="1056,1109" coordsize="10,20" path="m1056,1128l1066,1128,1066,1109,1056,1109,1056,1128xe" filled="true" fillcolor="#000000" stroked="false">
                <v:path arrowok="t"/>
                <v:fill type="solid"/>
              </v:shape>
            </v:group>
            <v:group style="position:absolute;left:1056;top:1128;width:10;height:20" coordorigin="1056,1128" coordsize="10,20">
              <v:shape style="position:absolute;left:1056;top:1128;width:10;height:20" coordorigin="1056,1128" coordsize="10,20" path="m1056,1147l1066,1147,1066,1128,1056,1128,1056,1147xe" filled="true" fillcolor="#000000" stroked="false">
                <v:path arrowok="t"/>
                <v:fill type="solid"/>
              </v:shape>
            </v:group>
            <v:group style="position:absolute;left:1056;top:1147;width:10;height:20" coordorigin="1056,1147" coordsize="10,20">
              <v:shape style="position:absolute;left:1056;top:1147;width:10;height:20" coordorigin="1056,1147" coordsize="10,20" path="m1056,1166l1066,1166,1066,1147,1056,1147,1056,1166xe" filled="true" fillcolor="#000000" stroked="false">
                <v:path arrowok="t"/>
                <v:fill type="solid"/>
              </v:shape>
            </v:group>
            <v:group style="position:absolute;left:1056;top:1166;width:10;height:20" coordorigin="1056,1166" coordsize="10,20">
              <v:shape style="position:absolute;left:1056;top:1166;width:10;height:20" coordorigin="1056,1166" coordsize="10,20" path="m1056,1186l1066,1186,1066,1166,1056,1166,1056,1186xe" filled="true" fillcolor="#000000" stroked="false">
                <v:path arrowok="t"/>
                <v:fill type="solid"/>
              </v:shape>
            </v:group>
            <v:group style="position:absolute;left:3497;top:802;width:10;height:20" coordorigin="3497,802" coordsize="10,20">
              <v:shape style="position:absolute;left:3497;top:802;width:10;height:20" coordorigin="3497,802" coordsize="10,20" path="m3497,821l3507,821,3507,802,3497,802,3497,821xe" filled="true" fillcolor="#000000" stroked="false">
                <v:path arrowok="t"/>
                <v:fill type="solid"/>
              </v:shape>
            </v:group>
            <v:group style="position:absolute;left:3497;top:821;width:10;height:20" coordorigin="3497,821" coordsize="10,20">
              <v:shape style="position:absolute;left:3497;top:821;width:10;height:20" coordorigin="3497,821" coordsize="10,20" path="m3497,840l3507,840,3507,821,3497,821,3497,840xe" filled="true" fillcolor="#000000" stroked="false">
                <v:path arrowok="t"/>
                <v:fill type="solid"/>
              </v:shape>
            </v:group>
            <v:group style="position:absolute;left:3497;top:840;width:10;height:20" coordorigin="3497,840" coordsize="10,20">
              <v:shape style="position:absolute;left:3497;top:840;width:10;height:20" coordorigin="3497,840" coordsize="10,20" path="m3497,859l3507,859,3507,840,3497,840,3497,859xe" filled="true" fillcolor="#000000" stroked="false">
                <v:path arrowok="t"/>
                <v:fill type="solid"/>
              </v:shape>
            </v:group>
            <v:group style="position:absolute;left:3497;top:859;width:10;height:20" coordorigin="3497,859" coordsize="10,20">
              <v:shape style="position:absolute;left:3497;top:859;width:10;height:20" coordorigin="3497,859" coordsize="10,20" path="m3497,878l3507,878,3507,859,3497,859,3497,878xe" filled="true" fillcolor="#000000" stroked="false">
                <v:path arrowok="t"/>
                <v:fill type="solid"/>
              </v:shape>
            </v:group>
            <v:group style="position:absolute;left:3497;top:878;width:10;height:20" coordorigin="3497,878" coordsize="10,20">
              <v:shape style="position:absolute;left:3497;top:878;width:10;height:20" coordorigin="3497,878" coordsize="10,20" path="m3497,898l3507,898,3507,878,3497,878,3497,898xe" filled="true" fillcolor="#000000" stroked="false">
                <v:path arrowok="t"/>
                <v:fill type="solid"/>
              </v:shape>
            </v:group>
            <v:group style="position:absolute;left:3497;top:898;width:10;height:20" coordorigin="3497,898" coordsize="10,20">
              <v:shape style="position:absolute;left:3497;top:898;width:10;height:20" coordorigin="3497,898" coordsize="10,20" path="m3497,917l3507,917,3507,898,3497,898,3497,917xe" filled="true" fillcolor="#000000" stroked="false">
                <v:path arrowok="t"/>
                <v:fill type="solid"/>
              </v:shape>
            </v:group>
            <v:group style="position:absolute;left:3497;top:917;width:10;height:20" coordorigin="3497,917" coordsize="10,20">
              <v:shape style="position:absolute;left:3497;top:917;width:10;height:20" coordorigin="3497,917" coordsize="10,20" path="m3497,936l3507,936,3507,917,3497,917,3497,936xe" filled="true" fillcolor="#000000" stroked="false">
                <v:path arrowok="t"/>
                <v:fill type="solid"/>
              </v:shape>
            </v:group>
            <v:group style="position:absolute;left:3497;top:936;width:10;height:20" coordorigin="3497,936" coordsize="10,20">
              <v:shape style="position:absolute;left:3497;top:936;width:10;height:20" coordorigin="3497,936" coordsize="10,20" path="m3497,955l3507,955,3507,936,3497,936,3497,955xe" filled="true" fillcolor="#000000" stroked="false">
                <v:path arrowok="t"/>
                <v:fill type="solid"/>
              </v:shape>
            </v:group>
            <v:group style="position:absolute;left:3497;top:955;width:10;height:20" coordorigin="3497,955" coordsize="10,20">
              <v:shape style="position:absolute;left:3497;top:955;width:10;height:20" coordorigin="3497,955" coordsize="10,20" path="m3497,974l3507,974,3507,955,3497,955,3497,974xe" filled="true" fillcolor="#000000" stroked="false">
                <v:path arrowok="t"/>
                <v:fill type="solid"/>
              </v:shape>
            </v:group>
            <v:group style="position:absolute;left:3497;top:974;width:10;height:20" coordorigin="3497,974" coordsize="10,20">
              <v:shape style="position:absolute;left:3497;top:974;width:10;height:20" coordorigin="3497,974" coordsize="10,20" path="m3497,994l3507,994,3507,974,3497,974,3497,994xe" filled="true" fillcolor="#000000" stroked="false">
                <v:path arrowok="t"/>
                <v:fill type="solid"/>
              </v:shape>
            </v:group>
            <v:group style="position:absolute;left:3497;top:994;width:10;height:20" coordorigin="3497,994" coordsize="10,20">
              <v:shape style="position:absolute;left:3497;top:994;width:10;height:20" coordorigin="3497,994" coordsize="10,20" path="m3497,1013l3507,1013,3507,994,3497,994,3497,1013xe" filled="true" fillcolor="#000000" stroked="false">
                <v:path arrowok="t"/>
                <v:fill type="solid"/>
              </v:shape>
            </v:group>
            <v:group style="position:absolute;left:3497;top:1013;width:10;height:20" coordorigin="3497,1013" coordsize="10,20">
              <v:shape style="position:absolute;left:3497;top:1013;width:10;height:20" coordorigin="3497,1013" coordsize="10,20" path="m3497,1032l3507,1032,3507,1013,3497,1013,3497,1032xe" filled="true" fillcolor="#000000" stroked="false">
                <v:path arrowok="t"/>
                <v:fill type="solid"/>
              </v:shape>
            </v:group>
            <v:group style="position:absolute;left:3497;top:1032;width:10;height:20" coordorigin="3497,1032" coordsize="10,20">
              <v:shape style="position:absolute;left:3497;top:1032;width:10;height:20" coordorigin="3497,1032" coordsize="10,20" path="m3497,1051l3507,1051,3507,1032,3497,1032,3497,1051xe" filled="true" fillcolor="#000000" stroked="false">
                <v:path arrowok="t"/>
                <v:fill type="solid"/>
              </v:shape>
            </v:group>
            <v:group style="position:absolute;left:3497;top:1051;width:10;height:20" coordorigin="3497,1051" coordsize="10,20">
              <v:shape style="position:absolute;left:3497;top:1051;width:10;height:20" coordorigin="3497,1051" coordsize="10,20" path="m3497,1070l3507,1070,3507,1051,3497,1051,3497,1070xe" filled="true" fillcolor="#000000" stroked="false">
                <v:path arrowok="t"/>
                <v:fill type="solid"/>
              </v:shape>
            </v:group>
            <v:group style="position:absolute;left:3497;top:1070;width:10;height:20" coordorigin="3497,1070" coordsize="10,20">
              <v:shape style="position:absolute;left:3497;top:1070;width:10;height:20" coordorigin="3497,1070" coordsize="10,20" path="m3497,1090l3507,1090,3507,1070,3497,1070,3497,1090xe" filled="true" fillcolor="#000000" stroked="false">
                <v:path arrowok="t"/>
                <v:fill type="solid"/>
              </v:shape>
            </v:group>
            <v:group style="position:absolute;left:5192;top:802;width:10;height:20" coordorigin="5192,802" coordsize="10,20">
              <v:shape style="position:absolute;left:5192;top:802;width:10;height:20" coordorigin="5192,802" coordsize="10,20" path="m5192,821l5202,821,5202,802,5192,802,5192,821xe" filled="true" fillcolor="#000000" stroked="false">
                <v:path arrowok="t"/>
                <v:fill type="solid"/>
              </v:shape>
            </v:group>
            <v:group style="position:absolute;left:5192;top:821;width:10;height:20" coordorigin="5192,821" coordsize="10,20">
              <v:shape style="position:absolute;left:5192;top:821;width:10;height:20" coordorigin="5192,821" coordsize="10,20" path="m5192,840l5202,840,5202,821,5192,821,5192,840xe" filled="true" fillcolor="#000000" stroked="false">
                <v:path arrowok="t"/>
                <v:fill type="solid"/>
              </v:shape>
            </v:group>
            <v:group style="position:absolute;left:5192;top:840;width:10;height:20" coordorigin="5192,840" coordsize="10,20">
              <v:shape style="position:absolute;left:5192;top:840;width:10;height:20" coordorigin="5192,840" coordsize="10,20" path="m5192,859l5202,859,5202,840,5192,840,5192,859xe" filled="true" fillcolor="#000000" stroked="false">
                <v:path arrowok="t"/>
                <v:fill type="solid"/>
              </v:shape>
            </v:group>
            <v:group style="position:absolute;left:5192;top:859;width:10;height:20" coordorigin="5192,859" coordsize="10,20">
              <v:shape style="position:absolute;left:5192;top:859;width:10;height:20" coordorigin="5192,859" coordsize="10,20" path="m5192,878l5202,878,5202,859,5192,859,5192,878xe" filled="true" fillcolor="#000000" stroked="false">
                <v:path arrowok="t"/>
                <v:fill type="solid"/>
              </v:shape>
            </v:group>
            <v:group style="position:absolute;left:5192;top:878;width:10;height:20" coordorigin="5192,878" coordsize="10,20">
              <v:shape style="position:absolute;left:5192;top:878;width:10;height:20" coordorigin="5192,878" coordsize="10,20" path="m5192,898l5202,898,5202,878,5192,878,5192,898xe" filled="true" fillcolor="#000000" stroked="false">
                <v:path arrowok="t"/>
                <v:fill type="solid"/>
              </v:shape>
            </v:group>
            <v:group style="position:absolute;left:5192;top:898;width:10;height:20" coordorigin="5192,898" coordsize="10,20">
              <v:shape style="position:absolute;left:5192;top:898;width:10;height:20" coordorigin="5192,898" coordsize="10,20" path="m5192,917l5202,917,5202,898,5192,898,5192,917xe" filled="true" fillcolor="#000000" stroked="false">
                <v:path arrowok="t"/>
                <v:fill type="solid"/>
              </v:shape>
            </v:group>
            <v:group style="position:absolute;left:5192;top:917;width:10;height:20" coordorigin="5192,917" coordsize="10,20">
              <v:shape style="position:absolute;left:5192;top:917;width:10;height:20" coordorigin="5192,917" coordsize="10,20" path="m5192,936l5202,936,5202,917,5192,917,5192,936xe" filled="true" fillcolor="#000000" stroked="false">
                <v:path arrowok="t"/>
                <v:fill type="solid"/>
              </v:shape>
            </v:group>
            <v:group style="position:absolute;left:5192;top:936;width:10;height:20" coordorigin="5192,936" coordsize="10,20">
              <v:shape style="position:absolute;left:5192;top:936;width:10;height:20" coordorigin="5192,936" coordsize="10,20" path="m5192,955l5202,955,5202,936,5192,936,5192,955xe" filled="true" fillcolor="#000000" stroked="false">
                <v:path arrowok="t"/>
                <v:fill type="solid"/>
              </v:shape>
            </v:group>
            <v:group style="position:absolute;left:5192;top:955;width:10;height:20" coordorigin="5192,955" coordsize="10,20">
              <v:shape style="position:absolute;left:5192;top:955;width:10;height:20" coordorigin="5192,955" coordsize="10,20" path="m5192,974l5202,974,5202,955,5192,955,5192,974xe" filled="true" fillcolor="#000000" stroked="false">
                <v:path arrowok="t"/>
                <v:fill type="solid"/>
              </v:shape>
            </v:group>
            <v:group style="position:absolute;left:5192;top:974;width:10;height:20" coordorigin="5192,974" coordsize="10,20">
              <v:shape style="position:absolute;left:5192;top:974;width:10;height:20" coordorigin="5192,974" coordsize="10,20" path="m5192,994l5202,994,5202,974,5192,974,5192,994xe" filled="true" fillcolor="#000000" stroked="false">
                <v:path arrowok="t"/>
                <v:fill type="solid"/>
              </v:shape>
            </v:group>
            <v:group style="position:absolute;left:5192;top:994;width:10;height:20" coordorigin="5192,994" coordsize="10,20">
              <v:shape style="position:absolute;left:5192;top:994;width:10;height:20" coordorigin="5192,994" coordsize="10,20" path="m5192,1013l5202,1013,5202,994,5192,994,5192,1013xe" filled="true" fillcolor="#000000" stroked="false">
                <v:path arrowok="t"/>
                <v:fill type="solid"/>
              </v:shape>
            </v:group>
            <v:group style="position:absolute;left:5192;top:1013;width:10;height:20" coordorigin="5192,1013" coordsize="10,20">
              <v:shape style="position:absolute;left:5192;top:1013;width:10;height:20" coordorigin="5192,1013" coordsize="10,20" path="m5192,1032l5202,1032,5202,1013,5192,1013,5192,1032xe" filled="true" fillcolor="#000000" stroked="false">
                <v:path arrowok="t"/>
                <v:fill type="solid"/>
              </v:shape>
            </v:group>
            <v:group style="position:absolute;left:5192;top:1032;width:10;height:20" coordorigin="5192,1032" coordsize="10,20">
              <v:shape style="position:absolute;left:5192;top:1032;width:10;height:20" coordorigin="5192,1032" coordsize="10,20" path="m5192,1051l5202,1051,5202,1032,5192,1032,5192,1051xe" filled="true" fillcolor="#000000" stroked="false">
                <v:path arrowok="t"/>
                <v:fill type="solid"/>
              </v:shape>
            </v:group>
            <v:group style="position:absolute;left:5192;top:1051;width:10;height:20" coordorigin="5192,1051" coordsize="10,20">
              <v:shape style="position:absolute;left:5192;top:1051;width:10;height:20" coordorigin="5192,1051" coordsize="10,20" path="m5192,1070l5202,1070,5202,1051,5192,1051,5192,1070xe" filled="true" fillcolor="#000000" stroked="false">
                <v:path arrowok="t"/>
                <v:fill type="solid"/>
              </v:shape>
            </v:group>
            <v:group style="position:absolute;left:5192;top:1070;width:10;height:20" coordorigin="5192,1070" coordsize="10,20">
              <v:shape style="position:absolute;left:5192;top:1070;width:10;height:20" coordorigin="5192,1070" coordsize="10,20" path="m5192,1090l5202,1090,5202,1070,5192,1070,5192,1090xe" filled="true" fillcolor="#000000" stroked="false">
                <v:path arrowok="t"/>
                <v:fill type="solid"/>
              </v:shape>
            </v:group>
            <v:group style="position:absolute;left:5192;top:1090;width:10;height:20" coordorigin="5192,1090" coordsize="10,20">
              <v:shape style="position:absolute;left:5192;top:1090;width:10;height:20" coordorigin="5192,1090" coordsize="10,20" path="m5192,1109l5202,1109,5202,1090,5192,1090,5192,1109xe" filled="true" fillcolor="#000000" stroked="false">
                <v:path arrowok="t"/>
                <v:fill type="solid"/>
              </v:shape>
            </v:group>
            <v:group style="position:absolute;left:5192;top:1109;width:10;height:20" coordorigin="5192,1109" coordsize="10,20">
              <v:shape style="position:absolute;left:5192;top:1109;width:10;height:20" coordorigin="5192,1109" coordsize="10,20" path="m5192,1128l5202,1128,5202,1109,5192,1109,5192,1128xe" filled="true" fillcolor="#000000" stroked="false">
                <v:path arrowok="t"/>
                <v:fill type="solid"/>
              </v:shape>
            </v:group>
            <v:group style="position:absolute;left:5192;top:1128;width:10;height:20" coordorigin="5192,1128" coordsize="10,20">
              <v:shape style="position:absolute;left:5192;top:1128;width:10;height:20" coordorigin="5192,1128" coordsize="10,20" path="m5192,1147l5202,1147,5202,1128,5192,1128,5192,1147xe" filled="true" fillcolor="#000000" stroked="false">
                <v:path arrowok="t"/>
                <v:fill type="solid"/>
              </v:shape>
            </v:group>
            <v:group style="position:absolute;left:5192;top:1147;width:10;height:20" coordorigin="5192,1147" coordsize="10,20">
              <v:shape style="position:absolute;left:5192;top:1147;width:10;height:20" coordorigin="5192,1147" coordsize="10,20" path="m5192,1166l5202,1166,5202,1147,5192,1147,5192,1166xe" filled="true" fillcolor="#000000" stroked="false">
                <v:path arrowok="t"/>
                <v:fill type="solid"/>
              </v:shape>
            </v:group>
            <v:group style="position:absolute;left:5192;top:1166;width:10;height:20" coordorigin="5192,1166" coordsize="10,20">
              <v:shape style="position:absolute;left:5192;top:1166;width:10;height:20" coordorigin="5192,1166" coordsize="10,20" path="m5192,1186l5202,1186,5202,1166,5192,1166,5192,1186xe" filled="true" fillcolor="#000000" stroked="false">
                <v:path arrowok="t"/>
                <v:fill type="solid"/>
              </v:shape>
            </v:group>
            <v:group style="position:absolute;left:6884;top:802;width:10;height:20" coordorigin="6884,802" coordsize="10,20">
              <v:shape style="position:absolute;left:6884;top:802;width:10;height:20" coordorigin="6884,802" coordsize="10,20" path="m6884,821l6894,821,6894,802,6884,802,6884,821xe" filled="true" fillcolor="#000000" stroked="false">
                <v:path arrowok="t"/>
                <v:fill type="solid"/>
              </v:shape>
            </v:group>
            <v:group style="position:absolute;left:6884;top:821;width:10;height:20" coordorigin="6884,821" coordsize="10,20">
              <v:shape style="position:absolute;left:6884;top:821;width:10;height:20" coordorigin="6884,821" coordsize="10,20" path="m6884,840l6894,840,6894,821,6884,821,6884,840xe" filled="true" fillcolor="#000000" stroked="false">
                <v:path arrowok="t"/>
                <v:fill type="solid"/>
              </v:shape>
            </v:group>
            <v:group style="position:absolute;left:6884;top:840;width:10;height:20" coordorigin="6884,840" coordsize="10,20">
              <v:shape style="position:absolute;left:6884;top:840;width:10;height:20" coordorigin="6884,840" coordsize="10,20" path="m6884,859l6894,859,6894,840,6884,840,6884,859xe" filled="true" fillcolor="#000000" stroked="false">
                <v:path arrowok="t"/>
                <v:fill type="solid"/>
              </v:shape>
            </v:group>
            <v:group style="position:absolute;left:6884;top:859;width:10;height:20" coordorigin="6884,859" coordsize="10,20">
              <v:shape style="position:absolute;left:6884;top:859;width:10;height:20" coordorigin="6884,859" coordsize="10,20" path="m6884,878l6894,878,6894,859,6884,859,6884,878xe" filled="true" fillcolor="#000000" stroked="false">
                <v:path arrowok="t"/>
                <v:fill type="solid"/>
              </v:shape>
            </v:group>
            <v:group style="position:absolute;left:6884;top:878;width:10;height:20" coordorigin="6884,878" coordsize="10,20">
              <v:shape style="position:absolute;left:6884;top:878;width:10;height:20" coordorigin="6884,878" coordsize="10,20" path="m6884,898l6894,898,6894,878,6884,878,6884,898xe" filled="true" fillcolor="#000000" stroked="false">
                <v:path arrowok="t"/>
                <v:fill type="solid"/>
              </v:shape>
            </v:group>
            <v:group style="position:absolute;left:6884;top:898;width:10;height:20" coordorigin="6884,898" coordsize="10,20">
              <v:shape style="position:absolute;left:6884;top:898;width:10;height:20" coordorigin="6884,898" coordsize="10,20" path="m6884,917l6894,917,6894,898,6884,898,6884,917xe" filled="true" fillcolor="#000000" stroked="false">
                <v:path arrowok="t"/>
                <v:fill type="solid"/>
              </v:shape>
            </v:group>
            <v:group style="position:absolute;left:6884;top:917;width:10;height:20" coordorigin="6884,917" coordsize="10,20">
              <v:shape style="position:absolute;left:6884;top:917;width:10;height:20" coordorigin="6884,917" coordsize="10,20" path="m6884,936l6894,936,6894,917,6884,917,6884,936xe" filled="true" fillcolor="#000000" stroked="false">
                <v:path arrowok="t"/>
                <v:fill type="solid"/>
              </v:shape>
            </v:group>
            <v:group style="position:absolute;left:6884;top:936;width:10;height:20" coordorigin="6884,936" coordsize="10,20">
              <v:shape style="position:absolute;left:6884;top:936;width:10;height:20" coordorigin="6884,936" coordsize="10,20" path="m6884,955l6894,955,6894,936,6884,936,6884,955xe" filled="true" fillcolor="#000000" stroked="false">
                <v:path arrowok="t"/>
                <v:fill type="solid"/>
              </v:shape>
            </v:group>
            <v:group style="position:absolute;left:6884;top:955;width:10;height:20" coordorigin="6884,955" coordsize="10,20">
              <v:shape style="position:absolute;left:6884;top:955;width:10;height:20" coordorigin="6884,955" coordsize="10,20" path="m6884,974l6894,974,6894,955,6884,955,6884,974xe" filled="true" fillcolor="#000000" stroked="false">
                <v:path arrowok="t"/>
                <v:fill type="solid"/>
              </v:shape>
            </v:group>
            <v:group style="position:absolute;left:6884;top:974;width:10;height:20" coordorigin="6884,974" coordsize="10,20">
              <v:shape style="position:absolute;left:6884;top:974;width:10;height:20" coordorigin="6884,974" coordsize="10,20" path="m6884,994l6894,994,6894,974,6884,974,6884,994xe" filled="true" fillcolor="#000000" stroked="false">
                <v:path arrowok="t"/>
                <v:fill type="solid"/>
              </v:shape>
            </v:group>
            <v:group style="position:absolute;left:6884;top:994;width:10;height:20" coordorigin="6884,994" coordsize="10,20">
              <v:shape style="position:absolute;left:6884;top:994;width:10;height:20" coordorigin="6884,994" coordsize="10,20" path="m6884,1013l6894,1013,6894,994,6884,994,6884,1013xe" filled="true" fillcolor="#000000" stroked="false">
                <v:path arrowok="t"/>
                <v:fill type="solid"/>
              </v:shape>
            </v:group>
            <v:group style="position:absolute;left:6884;top:1013;width:10;height:20" coordorigin="6884,1013" coordsize="10,20">
              <v:shape style="position:absolute;left:6884;top:1013;width:10;height:20" coordorigin="6884,1013" coordsize="10,20" path="m6884,1032l6894,1032,6894,1013,6884,1013,6884,1032xe" filled="true" fillcolor="#000000" stroked="false">
                <v:path arrowok="t"/>
                <v:fill type="solid"/>
              </v:shape>
            </v:group>
            <v:group style="position:absolute;left:6884;top:1032;width:10;height:20" coordorigin="6884,1032" coordsize="10,20">
              <v:shape style="position:absolute;left:6884;top:1032;width:10;height:20" coordorigin="6884,1032" coordsize="10,20" path="m6884,1051l6894,1051,6894,1032,6884,1032,6884,1051xe" filled="true" fillcolor="#000000" stroked="false">
                <v:path arrowok="t"/>
                <v:fill type="solid"/>
              </v:shape>
            </v:group>
            <v:group style="position:absolute;left:6884;top:1051;width:10;height:20" coordorigin="6884,1051" coordsize="10,20">
              <v:shape style="position:absolute;left:6884;top:1051;width:10;height:20" coordorigin="6884,1051" coordsize="10,20" path="m6884,1070l6894,1070,6894,1051,6884,1051,6884,1070xe" filled="true" fillcolor="#000000" stroked="false">
                <v:path arrowok="t"/>
                <v:fill type="solid"/>
              </v:shape>
            </v:group>
            <v:group style="position:absolute;left:6884;top:1070;width:10;height:20" coordorigin="6884,1070" coordsize="10,20">
              <v:shape style="position:absolute;left:6884;top:1070;width:10;height:20" coordorigin="6884,1070" coordsize="10,20" path="m6884,1090l6894,1090,6894,1070,6884,1070,6884,1090xe" filled="true" fillcolor="#000000" stroked="false">
                <v:path arrowok="t"/>
                <v:fill type="solid"/>
              </v:shape>
            </v:group>
            <v:group style="position:absolute;left:6884;top:1090;width:10;height:20" coordorigin="6884,1090" coordsize="10,20">
              <v:shape style="position:absolute;left:6884;top:1090;width:10;height:20" coordorigin="6884,1090" coordsize="10,20" path="m6884,1109l6894,1109,6894,1090,6884,1090,6884,1109xe" filled="true" fillcolor="#000000" stroked="false">
                <v:path arrowok="t"/>
                <v:fill type="solid"/>
              </v:shape>
            </v:group>
            <v:group style="position:absolute;left:6884;top:1109;width:10;height:20" coordorigin="6884,1109" coordsize="10,20">
              <v:shape style="position:absolute;left:6884;top:1109;width:10;height:20" coordorigin="6884,1109" coordsize="10,20" path="m6884,1128l6894,1128,6894,1109,6884,1109,6884,1128xe" filled="true" fillcolor="#000000" stroked="false">
                <v:path arrowok="t"/>
                <v:fill type="solid"/>
              </v:shape>
            </v:group>
            <v:group style="position:absolute;left:6884;top:1128;width:10;height:20" coordorigin="6884,1128" coordsize="10,20">
              <v:shape style="position:absolute;left:6884;top:1128;width:10;height:20" coordorigin="6884,1128" coordsize="10,20" path="m6884,1147l6894,1147,6894,1128,6884,1128,6884,1147xe" filled="true" fillcolor="#000000" stroked="false">
                <v:path arrowok="t"/>
                <v:fill type="solid"/>
              </v:shape>
            </v:group>
            <v:group style="position:absolute;left:6884;top:1147;width:10;height:20" coordorigin="6884,1147" coordsize="10,20">
              <v:shape style="position:absolute;left:6884;top:1147;width:10;height:20" coordorigin="6884,1147" coordsize="10,20" path="m6884,1166l6894,1166,6894,1147,6884,1147,6884,1166xe" filled="true" fillcolor="#000000" stroked="false">
                <v:path arrowok="t"/>
                <v:fill type="solid"/>
              </v:shape>
            </v:group>
            <v:group style="position:absolute;left:6884;top:1166;width:10;height:20" coordorigin="6884,1166" coordsize="10,20">
              <v:shape style="position:absolute;left:6884;top:1166;width:10;height:20" coordorigin="6884,1166" coordsize="10,20" path="m6884,1186l6894,1186,6894,1166,6884,1166,6884,1186xe" filled="true" fillcolor="#000000" stroked="false">
                <v:path arrowok="t"/>
                <v:fill type="solid"/>
              </v:shape>
              <v:shape style="position:absolute;left:1051;top:1090;width:2465;height:110" type="#_x0000_t75" stroked="false">
                <v:imagedata r:id="rId655" o:title=""/>
              </v:shape>
              <v:shape style="position:absolute;left:3493;top:1186;width:1709;height:14" type="#_x0000_t75" stroked="false">
                <v:imagedata r:id="rId656" o:title=""/>
              </v:shape>
              <v:shape style="position:absolute;left:5187;top:1186;width:1706;height:14" type="#_x0000_t75" stroked="false">
                <v:imagedata r:id="rId657" o:title=""/>
              </v:shape>
              <v:shape style="position:absolute;left:6879;top:1190;width:1654;height:10" type="#_x0000_t75" stroked="false">
                <v:imagedata r:id="rId658" o:title=""/>
              </v:shape>
            </v:group>
            <v:group style="position:absolute;left:1056;top:1200;width:10;height:20" coordorigin="1056,1200" coordsize="10,20">
              <v:shape style="position:absolute;left:1056;top:1200;width:10;height:20" coordorigin="1056,1200" coordsize="10,20" path="m1056,1219l1066,1219,1066,1200,1056,1200,1056,1219xe" filled="true" fillcolor="#000000" stroked="false">
                <v:path arrowok="t"/>
                <v:fill type="solid"/>
              </v:shape>
            </v:group>
            <v:group style="position:absolute;left:1056;top:1219;width:10;height:20" coordorigin="1056,1219" coordsize="10,20">
              <v:shape style="position:absolute;left:1056;top:1219;width:10;height:20" coordorigin="1056,1219" coordsize="10,20" path="m1056,1238l1066,1238,1066,1219,1056,1219,1056,1238xe" filled="true" fillcolor="#000000" stroked="false">
                <v:path arrowok="t"/>
                <v:fill type="solid"/>
              </v:shape>
            </v:group>
            <v:group style="position:absolute;left:1056;top:1238;width:10;height:20" coordorigin="1056,1238" coordsize="10,20">
              <v:shape style="position:absolute;left:1056;top:1238;width:10;height:20" coordorigin="1056,1238" coordsize="10,20" path="m1056,1258l1066,1258,1066,1238,1056,1238,1056,1258xe" filled="true" fillcolor="#000000" stroked="false">
                <v:path arrowok="t"/>
                <v:fill type="solid"/>
              </v:shape>
            </v:group>
            <v:group style="position:absolute;left:1056;top:1258;width:10;height:20" coordorigin="1056,1258" coordsize="10,20">
              <v:shape style="position:absolute;left:1056;top:1258;width:10;height:20" coordorigin="1056,1258" coordsize="10,20" path="m1056,1277l1066,1277,1066,1258,1056,1258,1056,1277xe" filled="true" fillcolor="#000000" stroked="false">
                <v:path arrowok="t"/>
                <v:fill type="solid"/>
              </v:shape>
            </v:group>
            <v:group style="position:absolute;left:1056;top:1277;width:10;height:20" coordorigin="1056,1277" coordsize="10,20">
              <v:shape style="position:absolute;left:1056;top:1277;width:10;height:20" coordorigin="1056,1277" coordsize="10,20" path="m1056,1296l1066,1296,1066,1277,1056,1277,1056,1296xe" filled="true" fillcolor="#000000" stroked="false">
                <v:path arrowok="t"/>
                <v:fill type="solid"/>
              </v:shape>
            </v:group>
            <v:group style="position:absolute;left:1056;top:1296;width:10;height:20" coordorigin="1056,1296" coordsize="10,20">
              <v:shape style="position:absolute;left:1056;top:1296;width:10;height:20" coordorigin="1056,1296" coordsize="10,20" path="m1056,1315l1066,1315,1066,1296,1056,1296,1056,1315xe" filled="true" fillcolor="#000000" stroked="false">
                <v:path arrowok="t"/>
                <v:fill type="solid"/>
              </v:shape>
            </v:group>
            <v:group style="position:absolute;left:1056;top:1315;width:10;height:20" coordorigin="1056,1315" coordsize="10,20">
              <v:shape style="position:absolute;left:1056;top:1315;width:10;height:20" coordorigin="1056,1315" coordsize="10,20" path="m1056,1334l1066,1334,1066,1315,1056,1315,1056,1334xe" filled="true" fillcolor="#000000" stroked="false">
                <v:path arrowok="t"/>
                <v:fill type="solid"/>
              </v:shape>
            </v:group>
            <v:group style="position:absolute;left:1056;top:1334;width:10;height:20" coordorigin="1056,1334" coordsize="10,20">
              <v:shape style="position:absolute;left:1056;top:1334;width:10;height:20" coordorigin="1056,1334" coordsize="10,20" path="m1056,1354l1066,1354,1066,1334,1056,1334,1056,1354xe" filled="true" fillcolor="#000000" stroked="false">
                <v:path arrowok="t"/>
                <v:fill type="solid"/>
              </v:shape>
            </v:group>
            <v:group style="position:absolute;left:1056;top:1354;width:10;height:20" coordorigin="1056,1354" coordsize="10,20">
              <v:shape style="position:absolute;left:1056;top:1354;width:10;height:20" coordorigin="1056,1354" coordsize="10,20" path="m1056,1373l1066,1373,1066,1354,1056,1354,1056,1373xe" filled="true" fillcolor="#000000" stroked="false">
                <v:path arrowok="t"/>
                <v:fill type="solid"/>
              </v:shape>
            </v:group>
            <v:group style="position:absolute;left:1056;top:1373;width:10;height:20" coordorigin="1056,1373" coordsize="10,20">
              <v:shape style="position:absolute;left:1056;top:1373;width:10;height:20" coordorigin="1056,1373" coordsize="10,20" path="m1056,1392l1066,1392,1066,1373,1056,1373,1056,1392xe" filled="true" fillcolor="#000000" stroked="false">
                <v:path arrowok="t"/>
                <v:fill type="solid"/>
              </v:shape>
            </v:group>
            <v:group style="position:absolute;left:1056;top:1392;width:10;height:20" coordorigin="1056,1392" coordsize="10,20">
              <v:shape style="position:absolute;left:1056;top:1392;width:10;height:20" coordorigin="1056,1392" coordsize="10,20" path="m1056,1411l1066,1411,1066,1392,1056,1392,1056,1411xe" filled="true" fillcolor="#000000" stroked="false">
                <v:path arrowok="t"/>
                <v:fill type="solid"/>
              </v:shape>
            </v:group>
            <v:group style="position:absolute;left:1056;top:1411;width:10;height:20" coordorigin="1056,1411" coordsize="10,20">
              <v:shape style="position:absolute;left:1056;top:1411;width:10;height:20" coordorigin="1056,1411" coordsize="10,20" path="m1056,1430l1066,1430,1066,1411,1056,1411,1056,1430xe" filled="true" fillcolor="#000000" stroked="false">
                <v:path arrowok="t"/>
                <v:fill type="solid"/>
              </v:shape>
            </v:group>
            <v:group style="position:absolute;left:1056;top:1430;width:10;height:20" coordorigin="1056,1430" coordsize="10,20">
              <v:shape style="position:absolute;left:1056;top:1430;width:10;height:20" coordorigin="1056,1430" coordsize="10,20" path="m1056,1450l1066,1450,1066,1430,1056,1430,1056,1450xe" filled="true" fillcolor="#000000" stroked="false">
                <v:path arrowok="t"/>
                <v:fill type="solid"/>
              </v:shape>
            </v:group>
            <v:group style="position:absolute;left:1056;top:1450;width:10;height:20" coordorigin="1056,1450" coordsize="10,20">
              <v:shape style="position:absolute;left:1056;top:1450;width:10;height:20" coordorigin="1056,1450" coordsize="10,20" path="m1056,1469l1066,1469,1066,1450,1056,1450,1056,1469xe" filled="true" fillcolor="#000000" stroked="false">
                <v:path arrowok="t"/>
                <v:fill type="solid"/>
              </v:shape>
            </v:group>
            <v:group style="position:absolute;left:1056;top:1469;width:10;height:20" coordorigin="1056,1469" coordsize="10,20">
              <v:shape style="position:absolute;left:1056;top:1469;width:10;height:20" coordorigin="1056,1469" coordsize="10,20" path="m1056,1488l1066,1488,1066,1469,1056,1469,1056,1488xe" filled="true" fillcolor="#000000" stroked="false">
                <v:path arrowok="t"/>
                <v:fill type="solid"/>
              </v:shape>
            </v:group>
            <v:group style="position:absolute;left:3497;top:1200;width:10;height:20" coordorigin="3497,1200" coordsize="10,20">
              <v:shape style="position:absolute;left:3497;top:1200;width:10;height:20" coordorigin="3497,1200" coordsize="10,20" path="m3497,1219l3507,1219,3507,1200,3497,1200,3497,1219xe" filled="true" fillcolor="#000000" stroked="false">
                <v:path arrowok="t"/>
                <v:fill type="solid"/>
              </v:shape>
            </v:group>
            <v:group style="position:absolute;left:3497;top:1219;width:10;height:20" coordorigin="3497,1219" coordsize="10,20">
              <v:shape style="position:absolute;left:3497;top:1219;width:10;height:20" coordorigin="3497,1219" coordsize="10,20" path="m3497,1238l3507,1238,3507,1219,3497,1219,3497,1238xe" filled="true" fillcolor="#000000" stroked="false">
                <v:path arrowok="t"/>
                <v:fill type="solid"/>
              </v:shape>
            </v:group>
            <v:group style="position:absolute;left:3497;top:1238;width:10;height:20" coordorigin="3497,1238" coordsize="10,20">
              <v:shape style="position:absolute;left:3497;top:1238;width:10;height:20" coordorigin="3497,1238" coordsize="10,20" path="m3497,1258l3507,1258,3507,1238,3497,1238,3497,1258xe" filled="true" fillcolor="#000000" stroked="false">
                <v:path arrowok="t"/>
                <v:fill type="solid"/>
              </v:shape>
            </v:group>
            <v:group style="position:absolute;left:3497;top:1258;width:10;height:20" coordorigin="3497,1258" coordsize="10,20">
              <v:shape style="position:absolute;left:3497;top:1258;width:10;height:20" coordorigin="3497,1258" coordsize="10,20" path="m3497,1277l3507,1277,3507,1258,3497,1258,3497,1277xe" filled="true" fillcolor="#000000" stroked="false">
                <v:path arrowok="t"/>
                <v:fill type="solid"/>
              </v:shape>
            </v:group>
            <v:group style="position:absolute;left:3497;top:1277;width:10;height:20" coordorigin="3497,1277" coordsize="10,20">
              <v:shape style="position:absolute;left:3497;top:1277;width:10;height:20" coordorigin="3497,1277" coordsize="10,20" path="m3497,1296l3507,1296,3507,1277,3497,1277,3497,1296xe" filled="true" fillcolor="#000000" stroked="false">
                <v:path arrowok="t"/>
                <v:fill type="solid"/>
              </v:shape>
            </v:group>
            <v:group style="position:absolute;left:3497;top:1296;width:10;height:20" coordorigin="3497,1296" coordsize="10,20">
              <v:shape style="position:absolute;left:3497;top:1296;width:10;height:20" coordorigin="3497,1296" coordsize="10,20" path="m3497,1315l3507,1315,3507,1296,3497,1296,3497,1315xe" filled="true" fillcolor="#000000" stroked="false">
                <v:path arrowok="t"/>
                <v:fill type="solid"/>
              </v:shape>
            </v:group>
            <v:group style="position:absolute;left:3497;top:1315;width:10;height:20" coordorigin="3497,1315" coordsize="10,20">
              <v:shape style="position:absolute;left:3497;top:1315;width:10;height:20" coordorigin="3497,1315" coordsize="10,20" path="m3497,1334l3507,1334,3507,1315,3497,1315,3497,1334xe" filled="true" fillcolor="#000000" stroked="false">
                <v:path arrowok="t"/>
                <v:fill type="solid"/>
              </v:shape>
            </v:group>
            <v:group style="position:absolute;left:3497;top:1334;width:10;height:20" coordorigin="3497,1334" coordsize="10,20">
              <v:shape style="position:absolute;left:3497;top:1334;width:10;height:20" coordorigin="3497,1334" coordsize="10,20" path="m3497,1354l3507,1354,3507,1334,3497,1334,3497,1354xe" filled="true" fillcolor="#000000" stroked="false">
                <v:path arrowok="t"/>
                <v:fill type="solid"/>
              </v:shape>
            </v:group>
            <v:group style="position:absolute;left:3497;top:1354;width:10;height:20" coordorigin="3497,1354" coordsize="10,20">
              <v:shape style="position:absolute;left:3497;top:1354;width:10;height:20" coordorigin="3497,1354" coordsize="10,20" path="m3497,1373l3507,1373,3507,1354,3497,1354,3497,1373xe" filled="true" fillcolor="#000000" stroked="false">
                <v:path arrowok="t"/>
                <v:fill type="solid"/>
              </v:shape>
            </v:group>
            <v:group style="position:absolute;left:3497;top:1373;width:10;height:20" coordorigin="3497,1373" coordsize="10,20">
              <v:shape style="position:absolute;left:3497;top:1373;width:10;height:20" coordorigin="3497,1373" coordsize="10,20" path="m3497,1392l3507,1392,3507,1373,3497,1373,3497,1392xe" filled="true" fillcolor="#000000" stroked="false">
                <v:path arrowok="t"/>
                <v:fill type="solid"/>
              </v:shape>
            </v:group>
            <v:group style="position:absolute;left:3497;top:1392;width:10;height:20" coordorigin="3497,1392" coordsize="10,20">
              <v:shape style="position:absolute;left:3497;top:1392;width:10;height:20" coordorigin="3497,1392" coordsize="10,20" path="m3497,1411l3507,1411,3507,1392,3497,1392,3497,1411xe" filled="true" fillcolor="#000000" stroked="false">
                <v:path arrowok="t"/>
                <v:fill type="solid"/>
              </v:shape>
            </v:group>
            <v:group style="position:absolute;left:3497;top:1411;width:10;height:20" coordorigin="3497,1411" coordsize="10,20">
              <v:shape style="position:absolute;left:3497;top:1411;width:10;height:20" coordorigin="3497,1411" coordsize="10,20" path="m3497,1430l3507,1430,3507,1411,3497,1411,3497,1430xe" filled="true" fillcolor="#000000" stroked="false">
                <v:path arrowok="t"/>
                <v:fill type="solid"/>
              </v:shape>
            </v:group>
            <v:group style="position:absolute;left:3497;top:1430;width:10;height:20" coordorigin="3497,1430" coordsize="10,20">
              <v:shape style="position:absolute;left:3497;top:1430;width:10;height:20" coordorigin="3497,1430" coordsize="10,20" path="m3497,1450l3507,1450,3507,1430,3497,1430,3497,1450xe" filled="true" fillcolor="#000000" stroked="false">
                <v:path arrowok="t"/>
                <v:fill type="solid"/>
              </v:shape>
            </v:group>
            <v:group style="position:absolute;left:3497;top:1450;width:10;height:20" coordorigin="3497,1450" coordsize="10,20">
              <v:shape style="position:absolute;left:3497;top:1450;width:10;height:20" coordorigin="3497,1450" coordsize="10,20" path="m3497,1469l3507,1469,3507,1450,3497,1450,3497,1469xe" filled="true" fillcolor="#000000" stroked="false">
                <v:path arrowok="t"/>
                <v:fill type="solid"/>
              </v:shape>
            </v:group>
            <v:group style="position:absolute;left:3497;top:1469;width:10;height:20" coordorigin="3497,1469" coordsize="10,20">
              <v:shape style="position:absolute;left:3497;top:1469;width:10;height:20" coordorigin="3497,1469" coordsize="10,20" path="m3497,1488l3507,1488,3507,1469,3497,1469,3497,1488xe" filled="true" fillcolor="#000000" stroked="false">
                <v:path arrowok="t"/>
                <v:fill type="solid"/>
              </v:shape>
            </v:group>
            <v:group style="position:absolute;left:3497;top:1488;width:10;height:20" coordorigin="3497,1488" coordsize="10,20">
              <v:shape style="position:absolute;left:3497;top:1488;width:10;height:20" coordorigin="3497,1488" coordsize="10,20" path="m3497,1507l3507,1507,3507,1488,3497,1488,3497,1507xe" filled="true" fillcolor="#000000" stroked="false">
                <v:path arrowok="t"/>
                <v:fill type="solid"/>
              </v:shape>
            </v:group>
            <v:group style="position:absolute;left:3497;top:1507;width:10;height:20" coordorigin="3497,1507" coordsize="10,20">
              <v:shape style="position:absolute;left:3497;top:1507;width:10;height:20" coordorigin="3497,1507" coordsize="10,20" path="m3497,1526l3507,1526,3507,1507,3497,1507,3497,1526xe" filled="true" fillcolor="#000000" stroked="false">
                <v:path arrowok="t"/>
                <v:fill type="solid"/>
              </v:shape>
            </v:group>
            <v:group style="position:absolute;left:3497;top:1526;width:10;height:20" coordorigin="3497,1526" coordsize="10,20">
              <v:shape style="position:absolute;left:3497;top:1526;width:10;height:20" coordorigin="3497,1526" coordsize="10,20" path="m3497,1546l3507,1546,3507,1526,3497,1526,3497,1546xe" filled="true" fillcolor="#000000" stroked="false">
                <v:path arrowok="t"/>
                <v:fill type="solid"/>
              </v:shape>
            </v:group>
            <v:group style="position:absolute;left:3497;top:1546;width:10;height:20" coordorigin="3497,1546" coordsize="10,20">
              <v:shape style="position:absolute;left:3497;top:1546;width:10;height:20" coordorigin="3497,1546" coordsize="10,20" path="m3497,1565l3507,1565,3507,1546,3497,1546,3497,1565xe" filled="true" fillcolor="#000000" stroked="false">
                <v:path arrowok="t"/>
                <v:fill type="solid"/>
              </v:shape>
            </v:group>
            <v:group style="position:absolute;left:3497;top:1565;width:10;height:20" coordorigin="3497,1565" coordsize="10,20">
              <v:shape style="position:absolute;left:3497;top:1565;width:10;height:20" coordorigin="3497,1565" coordsize="10,20" path="m3497,1584l3507,1584,3507,1565,3497,1565,3497,1584xe" filled="true" fillcolor="#000000" stroked="false">
                <v:path arrowok="t"/>
                <v:fill type="solid"/>
              </v:shape>
            </v:group>
            <v:group style="position:absolute;left:5192;top:1200;width:10;height:20" coordorigin="5192,1200" coordsize="10,20">
              <v:shape style="position:absolute;left:5192;top:1200;width:10;height:20" coordorigin="5192,1200" coordsize="10,20" path="m5192,1219l5202,1219,5202,1200,5192,1200,5192,1219xe" filled="true" fillcolor="#000000" stroked="false">
                <v:path arrowok="t"/>
                <v:fill type="solid"/>
              </v:shape>
            </v:group>
            <v:group style="position:absolute;left:5192;top:1219;width:10;height:20" coordorigin="5192,1219" coordsize="10,20">
              <v:shape style="position:absolute;left:5192;top:1219;width:10;height:20" coordorigin="5192,1219" coordsize="10,20" path="m5192,1238l5202,1238,5202,1219,5192,1219,5192,1238xe" filled="true" fillcolor="#000000" stroked="false">
                <v:path arrowok="t"/>
                <v:fill type="solid"/>
              </v:shape>
            </v:group>
            <v:group style="position:absolute;left:5192;top:1238;width:10;height:20" coordorigin="5192,1238" coordsize="10,20">
              <v:shape style="position:absolute;left:5192;top:1238;width:10;height:20" coordorigin="5192,1238" coordsize="10,20" path="m5192,1258l5202,1258,5202,1238,5192,1238,5192,1258xe" filled="true" fillcolor="#000000" stroked="false">
                <v:path arrowok="t"/>
                <v:fill type="solid"/>
              </v:shape>
            </v:group>
            <v:group style="position:absolute;left:5192;top:1258;width:10;height:20" coordorigin="5192,1258" coordsize="10,20">
              <v:shape style="position:absolute;left:5192;top:1258;width:10;height:20" coordorigin="5192,1258" coordsize="10,20" path="m5192,1277l5202,1277,5202,1258,5192,1258,5192,1277xe" filled="true" fillcolor="#000000" stroked="false">
                <v:path arrowok="t"/>
                <v:fill type="solid"/>
              </v:shape>
            </v:group>
            <v:group style="position:absolute;left:5192;top:1277;width:10;height:20" coordorigin="5192,1277" coordsize="10,20">
              <v:shape style="position:absolute;left:5192;top:1277;width:10;height:20" coordorigin="5192,1277" coordsize="10,20" path="m5192,1296l5202,1296,5202,1277,5192,1277,5192,1296xe" filled="true" fillcolor="#000000" stroked="false">
                <v:path arrowok="t"/>
                <v:fill type="solid"/>
              </v:shape>
            </v:group>
            <v:group style="position:absolute;left:5192;top:1296;width:10;height:20" coordorigin="5192,1296" coordsize="10,20">
              <v:shape style="position:absolute;left:5192;top:1296;width:10;height:20" coordorigin="5192,1296" coordsize="10,20" path="m5192,1315l5202,1315,5202,1296,5192,1296,5192,1315xe" filled="true" fillcolor="#000000" stroked="false">
                <v:path arrowok="t"/>
                <v:fill type="solid"/>
              </v:shape>
            </v:group>
            <v:group style="position:absolute;left:5192;top:1315;width:10;height:20" coordorigin="5192,1315" coordsize="10,20">
              <v:shape style="position:absolute;left:5192;top:1315;width:10;height:20" coordorigin="5192,1315" coordsize="10,20" path="m5192,1334l5202,1334,5202,1315,5192,1315,5192,1334xe" filled="true" fillcolor="#000000" stroked="false">
                <v:path arrowok="t"/>
                <v:fill type="solid"/>
              </v:shape>
            </v:group>
            <v:group style="position:absolute;left:5192;top:1334;width:10;height:20" coordorigin="5192,1334" coordsize="10,20">
              <v:shape style="position:absolute;left:5192;top:1334;width:10;height:20" coordorigin="5192,1334" coordsize="10,20" path="m5192,1354l5202,1354,5202,1334,5192,1334,5192,1354xe" filled="true" fillcolor="#000000" stroked="false">
                <v:path arrowok="t"/>
                <v:fill type="solid"/>
              </v:shape>
            </v:group>
            <v:group style="position:absolute;left:5192;top:1354;width:10;height:20" coordorigin="5192,1354" coordsize="10,20">
              <v:shape style="position:absolute;left:5192;top:1354;width:10;height:20" coordorigin="5192,1354" coordsize="10,20" path="m5192,1373l5202,1373,5202,1354,5192,1354,5192,1373xe" filled="true" fillcolor="#000000" stroked="false">
                <v:path arrowok="t"/>
                <v:fill type="solid"/>
              </v:shape>
            </v:group>
            <v:group style="position:absolute;left:5192;top:1373;width:10;height:20" coordorigin="5192,1373" coordsize="10,20">
              <v:shape style="position:absolute;left:5192;top:1373;width:10;height:20" coordorigin="5192,1373" coordsize="10,20" path="m5192,1392l5202,1392,5202,1373,5192,1373,5192,1392xe" filled="true" fillcolor="#000000" stroked="false">
                <v:path arrowok="t"/>
                <v:fill type="solid"/>
              </v:shape>
            </v:group>
            <v:group style="position:absolute;left:5192;top:1392;width:10;height:20" coordorigin="5192,1392" coordsize="10,20">
              <v:shape style="position:absolute;left:5192;top:1392;width:10;height:20" coordorigin="5192,1392" coordsize="10,20" path="m5192,1411l5202,1411,5202,1392,5192,1392,5192,1411xe" filled="true" fillcolor="#000000" stroked="false">
                <v:path arrowok="t"/>
                <v:fill type="solid"/>
              </v:shape>
            </v:group>
            <v:group style="position:absolute;left:5192;top:1411;width:10;height:20" coordorigin="5192,1411" coordsize="10,20">
              <v:shape style="position:absolute;left:5192;top:1411;width:10;height:20" coordorigin="5192,1411" coordsize="10,20" path="m5192,1430l5202,1430,5202,1411,5192,1411,5192,1430xe" filled="true" fillcolor="#000000" stroked="false">
                <v:path arrowok="t"/>
                <v:fill type="solid"/>
              </v:shape>
            </v:group>
            <v:group style="position:absolute;left:5192;top:1430;width:10;height:20" coordorigin="5192,1430" coordsize="10,20">
              <v:shape style="position:absolute;left:5192;top:1430;width:10;height:20" coordorigin="5192,1430" coordsize="10,20" path="m5192,1450l5202,1450,5202,1430,5192,1430,5192,1450xe" filled="true" fillcolor="#000000" stroked="false">
                <v:path arrowok="t"/>
                <v:fill type="solid"/>
              </v:shape>
            </v:group>
            <v:group style="position:absolute;left:5192;top:1450;width:10;height:20" coordorigin="5192,1450" coordsize="10,20">
              <v:shape style="position:absolute;left:5192;top:1450;width:10;height:20" coordorigin="5192,1450" coordsize="10,20" path="m5192,1469l5202,1469,5202,1450,5192,1450,5192,1469xe" filled="true" fillcolor="#000000" stroked="false">
                <v:path arrowok="t"/>
                <v:fill type="solid"/>
              </v:shape>
            </v:group>
            <v:group style="position:absolute;left:5192;top:1469;width:10;height:20" coordorigin="5192,1469" coordsize="10,20">
              <v:shape style="position:absolute;left:5192;top:1469;width:10;height:20" coordorigin="5192,1469" coordsize="10,20" path="m5192,1488l5202,1488,5202,1469,5192,1469,5192,1488xe" filled="true" fillcolor="#000000" stroked="false">
                <v:path arrowok="t"/>
                <v:fill type="solid"/>
              </v:shape>
            </v:group>
            <v:group style="position:absolute;left:5192;top:1488;width:10;height:20" coordorigin="5192,1488" coordsize="10,20">
              <v:shape style="position:absolute;left:5192;top:1488;width:10;height:20" coordorigin="5192,1488" coordsize="10,20" path="m5192,1507l5202,1507,5202,1488,5192,1488,5192,1507xe" filled="true" fillcolor="#000000" stroked="false">
                <v:path arrowok="t"/>
                <v:fill type="solid"/>
              </v:shape>
            </v:group>
            <v:group style="position:absolute;left:5192;top:1507;width:10;height:20" coordorigin="5192,1507" coordsize="10,20">
              <v:shape style="position:absolute;left:5192;top:1507;width:10;height:20" coordorigin="5192,1507" coordsize="10,20" path="m5192,1526l5202,1526,5202,1507,5192,1507,5192,1526xe" filled="true" fillcolor="#000000" stroked="false">
                <v:path arrowok="t"/>
                <v:fill type="solid"/>
              </v:shape>
            </v:group>
            <v:group style="position:absolute;left:5192;top:1526;width:10;height:20" coordorigin="5192,1526" coordsize="10,20">
              <v:shape style="position:absolute;left:5192;top:1526;width:10;height:20" coordorigin="5192,1526" coordsize="10,20" path="m5192,1546l5202,1546,5202,1526,5192,1526,5192,1546xe" filled="true" fillcolor="#000000" stroked="false">
                <v:path arrowok="t"/>
                <v:fill type="solid"/>
              </v:shape>
            </v:group>
            <v:group style="position:absolute;left:5192;top:1546;width:10;height:20" coordorigin="5192,1546" coordsize="10,20">
              <v:shape style="position:absolute;left:5192;top:1546;width:10;height:20" coordorigin="5192,1546" coordsize="10,20" path="m5192,1565l5202,1565,5202,1546,5192,1546,5192,1565xe" filled="true" fillcolor="#000000" stroked="false">
                <v:path arrowok="t"/>
                <v:fill type="solid"/>
              </v:shape>
            </v:group>
            <v:group style="position:absolute;left:5192;top:1565;width:10;height:20" coordorigin="5192,1565" coordsize="10,20">
              <v:shape style="position:absolute;left:5192;top:1565;width:10;height:20" coordorigin="5192,1565" coordsize="10,20" path="m5192,1584l5202,1584,5202,1565,5192,1565,5192,1584xe" filled="true" fillcolor="#000000" stroked="false">
                <v:path arrowok="t"/>
                <v:fill type="solid"/>
              </v:shape>
            </v:group>
            <v:group style="position:absolute;left:6884;top:1200;width:10;height:20" coordorigin="6884,1200" coordsize="10,20">
              <v:shape style="position:absolute;left:6884;top:1200;width:10;height:20" coordorigin="6884,1200" coordsize="10,20" path="m6884,1219l6894,1219,6894,1200,6884,1200,6884,1219xe" filled="true" fillcolor="#000000" stroked="false">
                <v:path arrowok="t"/>
                <v:fill type="solid"/>
              </v:shape>
            </v:group>
            <v:group style="position:absolute;left:6884;top:1219;width:10;height:20" coordorigin="6884,1219" coordsize="10,20">
              <v:shape style="position:absolute;left:6884;top:1219;width:10;height:20" coordorigin="6884,1219" coordsize="10,20" path="m6884,1238l6894,1238,6894,1219,6884,1219,6884,1238xe" filled="true" fillcolor="#000000" stroked="false">
                <v:path arrowok="t"/>
                <v:fill type="solid"/>
              </v:shape>
            </v:group>
            <v:group style="position:absolute;left:6884;top:1238;width:10;height:20" coordorigin="6884,1238" coordsize="10,20">
              <v:shape style="position:absolute;left:6884;top:1238;width:10;height:20" coordorigin="6884,1238" coordsize="10,20" path="m6884,1258l6894,1258,6894,1238,6884,1238,6884,1258xe" filled="true" fillcolor="#000000" stroked="false">
                <v:path arrowok="t"/>
                <v:fill type="solid"/>
              </v:shape>
            </v:group>
            <v:group style="position:absolute;left:6884;top:1258;width:10;height:20" coordorigin="6884,1258" coordsize="10,20">
              <v:shape style="position:absolute;left:6884;top:1258;width:10;height:20" coordorigin="6884,1258" coordsize="10,20" path="m6884,1277l6894,1277,6894,1258,6884,1258,6884,1277xe" filled="true" fillcolor="#000000" stroked="false">
                <v:path arrowok="t"/>
                <v:fill type="solid"/>
              </v:shape>
            </v:group>
            <v:group style="position:absolute;left:6884;top:1277;width:10;height:20" coordorigin="6884,1277" coordsize="10,20">
              <v:shape style="position:absolute;left:6884;top:1277;width:10;height:20" coordorigin="6884,1277" coordsize="10,20" path="m6884,1296l6894,1296,6894,1277,6884,1277,6884,1296xe" filled="true" fillcolor="#000000" stroked="false">
                <v:path arrowok="t"/>
                <v:fill type="solid"/>
              </v:shape>
            </v:group>
            <v:group style="position:absolute;left:6884;top:1296;width:10;height:20" coordorigin="6884,1296" coordsize="10,20">
              <v:shape style="position:absolute;left:6884;top:1296;width:10;height:20" coordorigin="6884,1296" coordsize="10,20" path="m6884,1315l6894,1315,6894,1296,6884,1296,6884,1315xe" filled="true" fillcolor="#000000" stroked="false">
                <v:path arrowok="t"/>
                <v:fill type="solid"/>
              </v:shape>
            </v:group>
            <v:group style="position:absolute;left:6884;top:1315;width:10;height:20" coordorigin="6884,1315" coordsize="10,20">
              <v:shape style="position:absolute;left:6884;top:1315;width:10;height:20" coordorigin="6884,1315" coordsize="10,20" path="m6884,1334l6894,1334,6894,1315,6884,1315,6884,1334xe" filled="true" fillcolor="#000000" stroked="false">
                <v:path arrowok="t"/>
                <v:fill type="solid"/>
              </v:shape>
            </v:group>
            <v:group style="position:absolute;left:6884;top:1334;width:10;height:20" coordorigin="6884,1334" coordsize="10,20">
              <v:shape style="position:absolute;left:6884;top:1334;width:10;height:20" coordorigin="6884,1334" coordsize="10,20" path="m6884,1354l6894,1354,6894,1334,6884,1334,6884,1354xe" filled="true" fillcolor="#000000" stroked="false">
                <v:path arrowok="t"/>
                <v:fill type="solid"/>
              </v:shape>
            </v:group>
            <v:group style="position:absolute;left:6884;top:1354;width:10;height:20" coordorigin="6884,1354" coordsize="10,20">
              <v:shape style="position:absolute;left:6884;top:1354;width:10;height:20" coordorigin="6884,1354" coordsize="10,20" path="m6884,1373l6894,1373,6894,1354,6884,1354,6884,1373xe" filled="true" fillcolor="#000000" stroked="false">
                <v:path arrowok="t"/>
                <v:fill type="solid"/>
              </v:shape>
            </v:group>
            <v:group style="position:absolute;left:6884;top:1373;width:10;height:20" coordorigin="6884,1373" coordsize="10,20">
              <v:shape style="position:absolute;left:6884;top:1373;width:10;height:20" coordorigin="6884,1373" coordsize="10,20" path="m6884,1392l6894,1392,6894,1373,6884,1373,6884,1392xe" filled="true" fillcolor="#000000" stroked="false">
                <v:path arrowok="t"/>
                <v:fill type="solid"/>
              </v:shape>
            </v:group>
            <v:group style="position:absolute;left:6884;top:1392;width:10;height:20" coordorigin="6884,1392" coordsize="10,20">
              <v:shape style="position:absolute;left:6884;top:1392;width:10;height:20" coordorigin="6884,1392" coordsize="10,20" path="m6884,1411l6894,1411,6894,1392,6884,1392,6884,1411xe" filled="true" fillcolor="#000000" stroked="false">
                <v:path arrowok="t"/>
                <v:fill type="solid"/>
              </v:shape>
            </v:group>
            <v:group style="position:absolute;left:6884;top:1411;width:10;height:20" coordorigin="6884,1411" coordsize="10,20">
              <v:shape style="position:absolute;left:6884;top:1411;width:10;height:20" coordorigin="6884,1411" coordsize="10,20" path="m6884,1430l6894,1430,6894,1411,6884,1411,6884,1430xe" filled="true" fillcolor="#000000" stroked="false">
                <v:path arrowok="t"/>
                <v:fill type="solid"/>
              </v:shape>
            </v:group>
            <v:group style="position:absolute;left:6884;top:1430;width:10;height:20" coordorigin="6884,1430" coordsize="10,20">
              <v:shape style="position:absolute;left:6884;top:1430;width:10;height:20" coordorigin="6884,1430" coordsize="10,20" path="m6884,1450l6894,1450,6894,1430,6884,1430,6884,1450xe" filled="true" fillcolor="#000000" stroked="false">
                <v:path arrowok="t"/>
                <v:fill type="solid"/>
              </v:shape>
            </v:group>
            <v:group style="position:absolute;left:6884;top:1450;width:10;height:20" coordorigin="6884,1450" coordsize="10,20">
              <v:shape style="position:absolute;left:6884;top:1450;width:10;height:20" coordorigin="6884,1450" coordsize="10,20" path="m6884,1469l6894,1469,6894,1450,6884,1450,6884,1469xe" filled="true" fillcolor="#000000" stroked="false">
                <v:path arrowok="t"/>
                <v:fill type="solid"/>
              </v:shape>
            </v:group>
            <v:group style="position:absolute;left:6884;top:1469;width:10;height:20" coordorigin="6884,1469" coordsize="10,20">
              <v:shape style="position:absolute;left:6884;top:1469;width:10;height:20" coordorigin="6884,1469" coordsize="10,20" path="m6884,1488l6894,1488,6894,1469,6884,1469,6884,1488xe" filled="true" fillcolor="#000000" stroked="false">
                <v:path arrowok="t"/>
                <v:fill type="solid"/>
              </v:shape>
            </v:group>
            <v:group style="position:absolute;left:6884;top:1488;width:10;height:20" coordorigin="6884,1488" coordsize="10,20">
              <v:shape style="position:absolute;left:6884;top:1488;width:10;height:20" coordorigin="6884,1488" coordsize="10,20" path="m6884,1507l6894,1507,6894,1488,6884,1488,6884,1507xe" filled="true" fillcolor="#000000" stroked="false">
                <v:path arrowok="t"/>
                <v:fill type="solid"/>
              </v:shape>
            </v:group>
            <v:group style="position:absolute;left:6884;top:1507;width:10;height:20" coordorigin="6884,1507" coordsize="10,20">
              <v:shape style="position:absolute;left:6884;top:1507;width:10;height:20" coordorigin="6884,1507" coordsize="10,20" path="m6884,1526l6894,1526,6894,1507,6884,1507,6884,1526xe" filled="true" fillcolor="#000000" stroked="false">
                <v:path arrowok="t"/>
                <v:fill type="solid"/>
              </v:shape>
            </v:group>
            <v:group style="position:absolute;left:6884;top:1526;width:10;height:20" coordorigin="6884,1526" coordsize="10,20">
              <v:shape style="position:absolute;left:6884;top:1526;width:10;height:20" coordorigin="6884,1526" coordsize="10,20" path="m6884,1546l6894,1546,6894,1526,6884,1526,6884,1546xe" filled="true" fillcolor="#000000" stroked="false">
                <v:path arrowok="t"/>
                <v:fill type="solid"/>
              </v:shape>
            </v:group>
            <v:group style="position:absolute;left:6884;top:1546;width:10;height:20" coordorigin="6884,1546" coordsize="10,20">
              <v:shape style="position:absolute;left:6884;top:1546;width:10;height:20" coordorigin="6884,1546" coordsize="10,20" path="m6884,1565l6894,1565,6894,1546,6884,1546,6884,1565xe" filled="true" fillcolor="#000000" stroked="false">
                <v:path arrowok="t"/>
                <v:fill type="solid"/>
              </v:shape>
            </v:group>
            <v:group style="position:absolute;left:6884;top:1565;width:10;height:20" coordorigin="6884,1565" coordsize="10,20">
              <v:shape style="position:absolute;left:6884;top:1565;width:10;height:20" coordorigin="6884,1565" coordsize="10,20" path="m6884,1584l6894,1584,6894,1565,6884,1565,6884,1584xe" filled="true" fillcolor="#000000" stroked="false">
                <v:path arrowok="t"/>
                <v:fill type="solid"/>
              </v:shape>
              <v:shape style="position:absolute;left:5;top:1488;width:1070;height:108" type="#_x0000_t75" stroked="false">
                <v:imagedata r:id="rId659" o:title=""/>
              </v:shape>
              <v:shape style="position:absolute;left:1051;top:1584;width:2456;height:12" type="#_x0000_t75" stroked="false">
                <v:imagedata r:id="rId660" o:title=""/>
              </v:shape>
              <v:shape style="position:absolute;left:3493;top:1584;width:1709;height:12" type="#_x0000_t75" stroked="false">
                <v:imagedata r:id="rId652" o:title=""/>
              </v:shape>
              <v:shape style="position:absolute;left:5187;top:1584;width:1706;height:12" type="#_x0000_t75" stroked="false">
                <v:imagedata r:id="rId661" o:title=""/>
              </v:shape>
              <v:shape style="position:absolute;left:6879;top:1586;width:1654;height:10" type="#_x0000_t75" stroked="false">
                <v:imagedata r:id="rId654" o:title=""/>
              </v:shape>
            </v:group>
            <v:group style="position:absolute;left:1056;top:1596;width:10;height:20" coordorigin="1056,1596" coordsize="10,20">
              <v:shape style="position:absolute;left:1056;top:1596;width:10;height:20" coordorigin="1056,1596" coordsize="10,20" path="m1056,1615l1066,1615,1066,1596,1056,1596,1056,1615xe" filled="true" fillcolor="#000000" stroked="false">
                <v:path arrowok="t"/>
                <v:fill type="solid"/>
              </v:shape>
            </v:group>
            <v:group style="position:absolute;left:1056;top:1615;width:10;height:20" coordorigin="1056,1615" coordsize="10,20">
              <v:shape style="position:absolute;left:1056;top:1615;width:10;height:20" coordorigin="1056,1615" coordsize="10,20" path="m1056,1634l1066,1634,1066,1615,1056,1615,1056,1634xe" filled="true" fillcolor="#000000" stroked="false">
                <v:path arrowok="t"/>
                <v:fill type="solid"/>
              </v:shape>
            </v:group>
            <v:group style="position:absolute;left:1056;top:1634;width:10;height:20" coordorigin="1056,1634" coordsize="10,20">
              <v:shape style="position:absolute;left:1056;top:1634;width:10;height:20" coordorigin="1056,1634" coordsize="10,20" path="m1056,1654l1066,1654,1066,1634,1056,1634,1056,1654xe" filled="true" fillcolor="#000000" stroked="false">
                <v:path arrowok="t"/>
                <v:fill type="solid"/>
              </v:shape>
            </v:group>
            <v:group style="position:absolute;left:1056;top:1654;width:10;height:20" coordorigin="1056,1654" coordsize="10,20">
              <v:shape style="position:absolute;left:1056;top:1654;width:10;height:20" coordorigin="1056,1654" coordsize="10,20" path="m1056,1673l1066,1673,1066,1654,1056,1654,1056,1673xe" filled="true" fillcolor="#000000" stroked="false">
                <v:path arrowok="t"/>
                <v:fill type="solid"/>
              </v:shape>
            </v:group>
            <v:group style="position:absolute;left:1056;top:1673;width:10;height:20" coordorigin="1056,1673" coordsize="10,20">
              <v:shape style="position:absolute;left:1056;top:1673;width:10;height:20" coordorigin="1056,1673" coordsize="10,20" path="m1056,1692l1066,1692,1066,1673,1056,1673,1056,1692xe" filled="true" fillcolor="#000000" stroked="false">
                <v:path arrowok="t"/>
                <v:fill type="solid"/>
              </v:shape>
            </v:group>
            <v:group style="position:absolute;left:1056;top:1692;width:10;height:20" coordorigin="1056,1692" coordsize="10,20">
              <v:shape style="position:absolute;left:1056;top:1692;width:10;height:20" coordorigin="1056,1692" coordsize="10,20" path="m1056,1711l1066,1711,1066,1692,1056,1692,1056,1711xe" filled="true" fillcolor="#000000" stroked="false">
                <v:path arrowok="t"/>
                <v:fill type="solid"/>
              </v:shape>
            </v:group>
            <v:group style="position:absolute;left:1056;top:1711;width:10;height:20" coordorigin="1056,1711" coordsize="10,20">
              <v:shape style="position:absolute;left:1056;top:1711;width:10;height:20" coordorigin="1056,1711" coordsize="10,20" path="m1056,1730l1066,1730,1066,1711,1056,1711,1056,1730xe" filled="true" fillcolor="#000000" stroked="false">
                <v:path arrowok="t"/>
                <v:fill type="solid"/>
              </v:shape>
            </v:group>
            <v:group style="position:absolute;left:1056;top:1730;width:10;height:20" coordorigin="1056,1730" coordsize="10,20">
              <v:shape style="position:absolute;left:1056;top:1730;width:10;height:20" coordorigin="1056,1730" coordsize="10,20" path="m1056,1750l1066,1750,1066,1730,1056,1730,1056,1750xe" filled="true" fillcolor="#000000" stroked="false">
                <v:path arrowok="t"/>
                <v:fill type="solid"/>
              </v:shape>
            </v:group>
            <v:group style="position:absolute;left:1056;top:1750;width:10;height:20" coordorigin="1056,1750" coordsize="10,20">
              <v:shape style="position:absolute;left:1056;top:1750;width:10;height:20" coordorigin="1056,1750" coordsize="10,20" path="m1056,1769l1066,1769,1066,1750,1056,1750,1056,1769xe" filled="true" fillcolor="#000000" stroked="false">
                <v:path arrowok="t"/>
                <v:fill type="solid"/>
              </v:shape>
            </v:group>
            <v:group style="position:absolute;left:1056;top:1769;width:10;height:20" coordorigin="1056,1769" coordsize="10,20">
              <v:shape style="position:absolute;left:1056;top:1769;width:10;height:20" coordorigin="1056,1769" coordsize="10,20" path="m1056,1788l1066,1788,1066,1769,1056,1769,1056,1788xe" filled="true" fillcolor="#000000" stroked="false">
                <v:path arrowok="t"/>
                <v:fill type="solid"/>
              </v:shape>
            </v:group>
            <v:group style="position:absolute;left:1056;top:1788;width:10;height:20" coordorigin="1056,1788" coordsize="10,20">
              <v:shape style="position:absolute;left:1056;top:1788;width:10;height:20" coordorigin="1056,1788" coordsize="10,20" path="m1056,1807l1066,1807,1066,1788,1056,1788,1056,1807xe" filled="true" fillcolor="#000000" stroked="false">
                <v:path arrowok="t"/>
                <v:fill type="solid"/>
              </v:shape>
            </v:group>
            <v:group style="position:absolute;left:1056;top:1807;width:10;height:20" coordorigin="1056,1807" coordsize="10,20">
              <v:shape style="position:absolute;left:1056;top:1807;width:10;height:20" coordorigin="1056,1807" coordsize="10,20" path="m1056,1826l1066,1826,1066,1807,1056,1807,1056,1826xe" filled="true" fillcolor="#000000" stroked="false">
                <v:path arrowok="t"/>
                <v:fill type="solid"/>
              </v:shape>
            </v:group>
            <v:group style="position:absolute;left:1056;top:1826;width:10;height:20" coordorigin="1056,1826" coordsize="10,20">
              <v:shape style="position:absolute;left:1056;top:1826;width:10;height:20" coordorigin="1056,1826" coordsize="10,20" path="m1056,1846l1066,1846,1066,1826,1056,1826,1056,1846xe" filled="true" fillcolor="#000000" stroked="false">
                <v:path arrowok="t"/>
                <v:fill type="solid"/>
              </v:shape>
            </v:group>
            <v:group style="position:absolute;left:1056;top:1846;width:10;height:20" coordorigin="1056,1846" coordsize="10,20">
              <v:shape style="position:absolute;left:1056;top:1846;width:10;height:20" coordorigin="1056,1846" coordsize="10,20" path="m1056,1865l1066,1865,1066,1846,1056,1846,1056,1865xe" filled="true" fillcolor="#000000" stroked="false">
                <v:path arrowok="t"/>
                <v:fill type="solid"/>
              </v:shape>
            </v:group>
            <v:group style="position:absolute;left:1056;top:1865;width:10;height:20" coordorigin="1056,1865" coordsize="10,20">
              <v:shape style="position:absolute;left:1056;top:1865;width:10;height:20" coordorigin="1056,1865" coordsize="10,20" path="m1056,1884l1066,1884,1066,1865,1056,1865,1056,1884xe" filled="true" fillcolor="#000000" stroked="false">
                <v:path arrowok="t"/>
                <v:fill type="solid"/>
              </v:shape>
            </v:group>
            <v:group style="position:absolute;left:1056;top:1884;width:10;height:20" coordorigin="1056,1884" coordsize="10,20">
              <v:shape style="position:absolute;left:1056;top:1884;width:10;height:20" coordorigin="1056,1884" coordsize="10,20" path="m1056,1903l1066,1903,1066,1884,1056,1884,1056,1903xe" filled="true" fillcolor="#000000" stroked="false">
                <v:path arrowok="t"/>
                <v:fill type="solid"/>
              </v:shape>
            </v:group>
            <v:group style="position:absolute;left:1056;top:1903;width:10;height:20" coordorigin="1056,1903" coordsize="10,20">
              <v:shape style="position:absolute;left:1056;top:1903;width:10;height:20" coordorigin="1056,1903" coordsize="10,20" path="m1056,1922l1066,1922,1066,1903,1056,1903,1056,1922xe" filled="true" fillcolor="#000000" stroked="false">
                <v:path arrowok="t"/>
                <v:fill type="solid"/>
              </v:shape>
            </v:group>
            <v:group style="position:absolute;left:1056;top:1922;width:10;height:20" coordorigin="1056,1922" coordsize="10,20">
              <v:shape style="position:absolute;left:1056;top:1922;width:10;height:20" coordorigin="1056,1922" coordsize="10,20" path="m1056,1942l1066,1942,1066,1922,1056,1922,1056,1942xe" filled="true" fillcolor="#000000" stroked="false">
                <v:path arrowok="t"/>
                <v:fill type="solid"/>
              </v:shape>
            </v:group>
            <v:group style="position:absolute;left:1056;top:1942;width:10;height:20" coordorigin="1056,1942" coordsize="10,20">
              <v:shape style="position:absolute;left:1056;top:1942;width:10;height:20" coordorigin="1056,1942" coordsize="10,20" path="m1056,1961l1066,1961,1066,1942,1056,1942,1056,1961xe" filled="true" fillcolor="#000000" stroked="false">
                <v:path arrowok="t"/>
                <v:fill type="solid"/>
              </v:shape>
            </v:group>
            <v:group style="position:absolute;left:1056;top:1961;width:10;height:20" coordorigin="1056,1961" coordsize="10,20">
              <v:shape style="position:absolute;left:1056;top:1961;width:10;height:20" coordorigin="1056,1961" coordsize="10,20" path="m1056,1980l1066,1980,1066,1961,1056,1961,1056,1980xe" filled="true" fillcolor="#000000" stroked="false">
                <v:path arrowok="t"/>
                <v:fill type="solid"/>
              </v:shape>
            </v:group>
            <v:group style="position:absolute;left:3497;top:1596;width:10;height:20" coordorigin="3497,1596" coordsize="10,20">
              <v:shape style="position:absolute;left:3497;top:1596;width:10;height:20" coordorigin="3497,1596" coordsize="10,20" path="m3497,1615l3507,1615,3507,1596,3497,1596,3497,1615xe" filled="true" fillcolor="#000000" stroked="false">
                <v:path arrowok="t"/>
                <v:fill type="solid"/>
              </v:shape>
            </v:group>
            <v:group style="position:absolute;left:3497;top:1615;width:10;height:20" coordorigin="3497,1615" coordsize="10,20">
              <v:shape style="position:absolute;left:3497;top:1615;width:10;height:20" coordorigin="3497,1615" coordsize="10,20" path="m3497,1634l3507,1634,3507,1615,3497,1615,3497,1634xe" filled="true" fillcolor="#000000" stroked="false">
                <v:path arrowok="t"/>
                <v:fill type="solid"/>
              </v:shape>
            </v:group>
            <v:group style="position:absolute;left:3497;top:1634;width:10;height:20" coordorigin="3497,1634" coordsize="10,20">
              <v:shape style="position:absolute;left:3497;top:1634;width:10;height:20" coordorigin="3497,1634" coordsize="10,20" path="m3497,1654l3507,1654,3507,1634,3497,1634,3497,1654xe" filled="true" fillcolor="#000000" stroked="false">
                <v:path arrowok="t"/>
                <v:fill type="solid"/>
              </v:shape>
            </v:group>
            <v:group style="position:absolute;left:3497;top:1654;width:10;height:20" coordorigin="3497,1654" coordsize="10,20">
              <v:shape style="position:absolute;left:3497;top:1654;width:10;height:20" coordorigin="3497,1654" coordsize="10,20" path="m3497,1673l3507,1673,3507,1654,3497,1654,3497,1673xe" filled="true" fillcolor="#000000" stroked="false">
                <v:path arrowok="t"/>
                <v:fill type="solid"/>
              </v:shape>
            </v:group>
            <v:group style="position:absolute;left:3497;top:1673;width:10;height:20" coordorigin="3497,1673" coordsize="10,20">
              <v:shape style="position:absolute;left:3497;top:1673;width:10;height:20" coordorigin="3497,1673" coordsize="10,20" path="m3497,1692l3507,1692,3507,1673,3497,1673,3497,1692xe" filled="true" fillcolor="#000000" stroked="false">
                <v:path arrowok="t"/>
                <v:fill type="solid"/>
              </v:shape>
            </v:group>
            <v:group style="position:absolute;left:3497;top:1692;width:10;height:20" coordorigin="3497,1692" coordsize="10,20">
              <v:shape style="position:absolute;left:3497;top:1692;width:10;height:20" coordorigin="3497,1692" coordsize="10,20" path="m3497,1711l3507,1711,3507,1692,3497,1692,3497,1711xe" filled="true" fillcolor="#000000" stroked="false">
                <v:path arrowok="t"/>
                <v:fill type="solid"/>
              </v:shape>
            </v:group>
            <v:group style="position:absolute;left:3497;top:1711;width:10;height:20" coordorigin="3497,1711" coordsize="10,20">
              <v:shape style="position:absolute;left:3497;top:1711;width:10;height:20" coordorigin="3497,1711" coordsize="10,20" path="m3497,1730l3507,1730,3507,1711,3497,1711,3497,1730xe" filled="true" fillcolor="#000000" stroked="false">
                <v:path arrowok="t"/>
                <v:fill type="solid"/>
              </v:shape>
            </v:group>
            <v:group style="position:absolute;left:3497;top:1730;width:10;height:20" coordorigin="3497,1730" coordsize="10,20">
              <v:shape style="position:absolute;left:3497;top:1730;width:10;height:20" coordorigin="3497,1730" coordsize="10,20" path="m3497,1750l3507,1750,3507,1730,3497,1730,3497,1750xe" filled="true" fillcolor="#000000" stroked="false">
                <v:path arrowok="t"/>
                <v:fill type="solid"/>
              </v:shape>
            </v:group>
            <v:group style="position:absolute;left:3497;top:1750;width:10;height:20" coordorigin="3497,1750" coordsize="10,20">
              <v:shape style="position:absolute;left:3497;top:1750;width:10;height:20" coordorigin="3497,1750" coordsize="10,20" path="m3497,1769l3507,1769,3507,1750,3497,1750,3497,1769xe" filled="true" fillcolor="#000000" stroked="false">
                <v:path arrowok="t"/>
                <v:fill type="solid"/>
              </v:shape>
            </v:group>
            <v:group style="position:absolute;left:3497;top:1769;width:10;height:20" coordorigin="3497,1769" coordsize="10,20">
              <v:shape style="position:absolute;left:3497;top:1769;width:10;height:20" coordorigin="3497,1769" coordsize="10,20" path="m3497,1788l3507,1788,3507,1769,3497,1769,3497,1788xe" filled="true" fillcolor="#000000" stroked="false">
                <v:path arrowok="t"/>
                <v:fill type="solid"/>
              </v:shape>
            </v:group>
            <v:group style="position:absolute;left:3497;top:1788;width:10;height:20" coordorigin="3497,1788" coordsize="10,20">
              <v:shape style="position:absolute;left:3497;top:1788;width:10;height:20" coordorigin="3497,1788" coordsize="10,20" path="m3497,1807l3507,1807,3507,1788,3497,1788,3497,1807xe" filled="true" fillcolor="#000000" stroked="false">
                <v:path arrowok="t"/>
                <v:fill type="solid"/>
              </v:shape>
            </v:group>
            <v:group style="position:absolute;left:3497;top:1807;width:10;height:20" coordorigin="3497,1807" coordsize="10,20">
              <v:shape style="position:absolute;left:3497;top:1807;width:10;height:20" coordorigin="3497,1807" coordsize="10,20" path="m3497,1826l3507,1826,3507,1807,3497,1807,3497,1826xe" filled="true" fillcolor="#000000" stroked="false">
                <v:path arrowok="t"/>
                <v:fill type="solid"/>
              </v:shape>
            </v:group>
            <v:group style="position:absolute;left:3497;top:1826;width:10;height:20" coordorigin="3497,1826" coordsize="10,20">
              <v:shape style="position:absolute;left:3497;top:1826;width:10;height:20" coordorigin="3497,1826" coordsize="10,20" path="m3497,1846l3507,1846,3507,1826,3497,1826,3497,1846xe" filled="true" fillcolor="#000000" stroked="false">
                <v:path arrowok="t"/>
                <v:fill type="solid"/>
              </v:shape>
            </v:group>
            <v:group style="position:absolute;left:3497;top:1846;width:10;height:20" coordorigin="3497,1846" coordsize="10,20">
              <v:shape style="position:absolute;left:3497;top:1846;width:10;height:20" coordorigin="3497,1846" coordsize="10,20" path="m3497,1865l3507,1865,3507,1846,3497,1846,3497,1865xe" filled="true" fillcolor="#000000" stroked="false">
                <v:path arrowok="t"/>
                <v:fill type="solid"/>
              </v:shape>
            </v:group>
            <v:group style="position:absolute;left:3497;top:1865;width:10;height:20" coordorigin="3497,1865" coordsize="10,20">
              <v:shape style="position:absolute;left:3497;top:1865;width:10;height:20" coordorigin="3497,1865" coordsize="10,20" path="m3497,1884l3507,1884,3507,1865,3497,1865,3497,1884xe" filled="true" fillcolor="#000000" stroked="false">
                <v:path arrowok="t"/>
                <v:fill type="solid"/>
              </v:shape>
            </v:group>
            <v:group style="position:absolute;left:5192;top:1596;width:10;height:20" coordorigin="5192,1596" coordsize="10,20">
              <v:shape style="position:absolute;left:5192;top:1596;width:10;height:20" coordorigin="5192,1596" coordsize="10,20" path="m5192,1615l5202,1615,5202,1596,5192,1596,5192,1615xe" filled="true" fillcolor="#000000" stroked="false">
                <v:path arrowok="t"/>
                <v:fill type="solid"/>
              </v:shape>
            </v:group>
            <v:group style="position:absolute;left:5192;top:1615;width:10;height:20" coordorigin="5192,1615" coordsize="10,20">
              <v:shape style="position:absolute;left:5192;top:1615;width:10;height:20" coordorigin="5192,1615" coordsize="10,20" path="m5192,1634l5202,1634,5202,1615,5192,1615,5192,1634xe" filled="true" fillcolor="#000000" stroked="false">
                <v:path arrowok="t"/>
                <v:fill type="solid"/>
              </v:shape>
            </v:group>
            <v:group style="position:absolute;left:5192;top:1634;width:10;height:20" coordorigin="5192,1634" coordsize="10,20">
              <v:shape style="position:absolute;left:5192;top:1634;width:10;height:20" coordorigin="5192,1634" coordsize="10,20" path="m5192,1654l5202,1654,5202,1634,5192,1634,5192,1654xe" filled="true" fillcolor="#000000" stroked="false">
                <v:path arrowok="t"/>
                <v:fill type="solid"/>
              </v:shape>
            </v:group>
            <v:group style="position:absolute;left:5192;top:1654;width:10;height:20" coordorigin="5192,1654" coordsize="10,20">
              <v:shape style="position:absolute;left:5192;top:1654;width:10;height:20" coordorigin="5192,1654" coordsize="10,20" path="m5192,1673l5202,1673,5202,1654,5192,1654,5192,1673xe" filled="true" fillcolor="#000000" stroked="false">
                <v:path arrowok="t"/>
                <v:fill type="solid"/>
              </v:shape>
            </v:group>
            <v:group style="position:absolute;left:5192;top:1673;width:10;height:20" coordorigin="5192,1673" coordsize="10,20">
              <v:shape style="position:absolute;left:5192;top:1673;width:10;height:20" coordorigin="5192,1673" coordsize="10,20" path="m5192,1692l5202,1692,5202,1673,5192,1673,5192,1692xe" filled="true" fillcolor="#000000" stroked="false">
                <v:path arrowok="t"/>
                <v:fill type="solid"/>
              </v:shape>
            </v:group>
            <v:group style="position:absolute;left:5192;top:1692;width:10;height:20" coordorigin="5192,1692" coordsize="10,20">
              <v:shape style="position:absolute;left:5192;top:1692;width:10;height:20" coordorigin="5192,1692" coordsize="10,20" path="m5192,1711l5202,1711,5202,1692,5192,1692,5192,1711xe" filled="true" fillcolor="#000000" stroked="false">
                <v:path arrowok="t"/>
                <v:fill type="solid"/>
              </v:shape>
            </v:group>
            <v:group style="position:absolute;left:5192;top:1711;width:10;height:20" coordorigin="5192,1711" coordsize="10,20">
              <v:shape style="position:absolute;left:5192;top:1711;width:10;height:20" coordorigin="5192,1711" coordsize="10,20" path="m5192,1730l5202,1730,5202,1711,5192,1711,5192,1730xe" filled="true" fillcolor="#000000" stroked="false">
                <v:path arrowok="t"/>
                <v:fill type="solid"/>
              </v:shape>
            </v:group>
            <v:group style="position:absolute;left:5192;top:1730;width:10;height:20" coordorigin="5192,1730" coordsize="10,20">
              <v:shape style="position:absolute;left:5192;top:1730;width:10;height:20" coordorigin="5192,1730" coordsize="10,20" path="m5192,1750l5202,1750,5202,1730,5192,1730,5192,1750xe" filled="true" fillcolor="#000000" stroked="false">
                <v:path arrowok="t"/>
                <v:fill type="solid"/>
              </v:shape>
            </v:group>
            <v:group style="position:absolute;left:5192;top:1750;width:10;height:20" coordorigin="5192,1750" coordsize="10,20">
              <v:shape style="position:absolute;left:5192;top:1750;width:10;height:20" coordorigin="5192,1750" coordsize="10,20" path="m5192,1769l5202,1769,5202,1750,5192,1750,5192,1769xe" filled="true" fillcolor="#000000" stroked="false">
                <v:path arrowok="t"/>
                <v:fill type="solid"/>
              </v:shape>
            </v:group>
            <v:group style="position:absolute;left:5192;top:1769;width:10;height:20" coordorigin="5192,1769" coordsize="10,20">
              <v:shape style="position:absolute;left:5192;top:1769;width:10;height:20" coordorigin="5192,1769" coordsize="10,20" path="m5192,1788l5202,1788,5202,1769,5192,1769,5192,1788xe" filled="true" fillcolor="#000000" stroked="false">
                <v:path arrowok="t"/>
                <v:fill type="solid"/>
              </v:shape>
            </v:group>
            <v:group style="position:absolute;left:5192;top:1788;width:10;height:20" coordorigin="5192,1788" coordsize="10,20">
              <v:shape style="position:absolute;left:5192;top:1788;width:10;height:20" coordorigin="5192,1788" coordsize="10,20" path="m5192,1807l5202,1807,5202,1788,5192,1788,5192,1807xe" filled="true" fillcolor="#000000" stroked="false">
                <v:path arrowok="t"/>
                <v:fill type="solid"/>
              </v:shape>
            </v:group>
            <v:group style="position:absolute;left:5192;top:1807;width:10;height:20" coordorigin="5192,1807" coordsize="10,20">
              <v:shape style="position:absolute;left:5192;top:1807;width:10;height:20" coordorigin="5192,1807" coordsize="10,20" path="m5192,1826l5202,1826,5202,1807,5192,1807,5192,1826xe" filled="true" fillcolor="#000000" stroked="false">
                <v:path arrowok="t"/>
                <v:fill type="solid"/>
              </v:shape>
            </v:group>
            <v:group style="position:absolute;left:5192;top:1826;width:10;height:20" coordorigin="5192,1826" coordsize="10,20">
              <v:shape style="position:absolute;left:5192;top:1826;width:10;height:20" coordorigin="5192,1826" coordsize="10,20" path="m5192,1846l5202,1846,5202,1826,5192,1826,5192,1846xe" filled="true" fillcolor="#000000" stroked="false">
                <v:path arrowok="t"/>
                <v:fill type="solid"/>
              </v:shape>
            </v:group>
            <v:group style="position:absolute;left:5192;top:1846;width:10;height:20" coordorigin="5192,1846" coordsize="10,20">
              <v:shape style="position:absolute;left:5192;top:1846;width:10;height:20" coordorigin="5192,1846" coordsize="10,20" path="m5192,1865l5202,1865,5202,1846,5192,1846,5192,1865xe" filled="true" fillcolor="#000000" stroked="false">
                <v:path arrowok="t"/>
                <v:fill type="solid"/>
              </v:shape>
            </v:group>
            <v:group style="position:absolute;left:5192;top:1865;width:10;height:20" coordorigin="5192,1865" coordsize="10,20">
              <v:shape style="position:absolute;left:5192;top:1865;width:10;height:20" coordorigin="5192,1865" coordsize="10,20" path="m5192,1884l5202,1884,5202,1865,5192,1865,5192,1884xe" filled="true" fillcolor="#000000" stroked="false">
                <v:path arrowok="t"/>
                <v:fill type="solid"/>
              </v:shape>
            </v:group>
            <v:group style="position:absolute;left:5192;top:1884;width:10;height:20" coordorigin="5192,1884" coordsize="10,20">
              <v:shape style="position:absolute;left:5192;top:1884;width:10;height:20" coordorigin="5192,1884" coordsize="10,20" path="m5192,1903l5202,1903,5202,1884,5192,1884,5192,1903xe" filled="true" fillcolor="#000000" stroked="false">
                <v:path arrowok="t"/>
                <v:fill type="solid"/>
              </v:shape>
            </v:group>
            <v:group style="position:absolute;left:5192;top:1903;width:10;height:20" coordorigin="5192,1903" coordsize="10,20">
              <v:shape style="position:absolute;left:5192;top:1903;width:10;height:20" coordorigin="5192,1903" coordsize="10,20" path="m5192,1922l5202,1922,5202,1903,5192,1903,5192,1922xe" filled="true" fillcolor="#000000" stroked="false">
                <v:path arrowok="t"/>
                <v:fill type="solid"/>
              </v:shape>
            </v:group>
            <v:group style="position:absolute;left:5192;top:1922;width:10;height:20" coordorigin="5192,1922" coordsize="10,20">
              <v:shape style="position:absolute;left:5192;top:1922;width:10;height:20" coordorigin="5192,1922" coordsize="10,20" path="m5192,1942l5202,1942,5202,1922,5192,1922,5192,1942xe" filled="true" fillcolor="#000000" stroked="false">
                <v:path arrowok="t"/>
                <v:fill type="solid"/>
              </v:shape>
            </v:group>
            <v:group style="position:absolute;left:5192;top:1942;width:10;height:20" coordorigin="5192,1942" coordsize="10,20">
              <v:shape style="position:absolute;left:5192;top:1942;width:10;height:20" coordorigin="5192,1942" coordsize="10,20" path="m5192,1961l5202,1961,5202,1942,5192,1942,5192,1961xe" filled="true" fillcolor="#000000" stroked="false">
                <v:path arrowok="t"/>
                <v:fill type="solid"/>
              </v:shape>
            </v:group>
            <v:group style="position:absolute;left:5192;top:1961;width:10;height:20" coordorigin="5192,1961" coordsize="10,20">
              <v:shape style="position:absolute;left:5192;top:1961;width:10;height:20" coordorigin="5192,1961" coordsize="10,20" path="m5192,1980l5202,1980,5202,1961,5192,1961,5192,1980xe" filled="true" fillcolor="#000000" stroked="false">
                <v:path arrowok="t"/>
                <v:fill type="solid"/>
              </v:shape>
            </v:group>
            <v:group style="position:absolute;left:5192;top:1982;width:10;height:2" coordorigin="5192,1982" coordsize="10,2">
              <v:shape style="position:absolute;left:5192;top:1982;width:10;height:2" coordorigin="5192,1982" coordsize="10,0" path="m5192,1982l5202,1982e" filled="false" stroked="true" strokeweight=".23999pt" strokecolor="#000000">
                <v:path arrowok="t"/>
              </v:shape>
            </v:group>
            <v:group style="position:absolute;left:6884;top:1596;width:10;height:20" coordorigin="6884,1596" coordsize="10,20">
              <v:shape style="position:absolute;left:6884;top:1596;width:10;height:20" coordorigin="6884,1596" coordsize="10,20" path="m6884,1615l6894,1615,6894,1596,6884,1596,6884,1615xe" filled="true" fillcolor="#000000" stroked="false">
                <v:path arrowok="t"/>
                <v:fill type="solid"/>
              </v:shape>
            </v:group>
            <v:group style="position:absolute;left:6884;top:1615;width:10;height:20" coordorigin="6884,1615" coordsize="10,20">
              <v:shape style="position:absolute;left:6884;top:1615;width:10;height:20" coordorigin="6884,1615" coordsize="10,20" path="m6884,1634l6894,1634,6894,1615,6884,1615,6884,1634xe" filled="true" fillcolor="#000000" stroked="false">
                <v:path arrowok="t"/>
                <v:fill type="solid"/>
              </v:shape>
            </v:group>
            <v:group style="position:absolute;left:6884;top:1634;width:10;height:20" coordorigin="6884,1634" coordsize="10,20">
              <v:shape style="position:absolute;left:6884;top:1634;width:10;height:20" coordorigin="6884,1634" coordsize="10,20" path="m6884,1654l6894,1654,6894,1634,6884,1634,6884,1654xe" filled="true" fillcolor="#000000" stroked="false">
                <v:path arrowok="t"/>
                <v:fill type="solid"/>
              </v:shape>
            </v:group>
            <v:group style="position:absolute;left:6884;top:1654;width:10;height:20" coordorigin="6884,1654" coordsize="10,20">
              <v:shape style="position:absolute;left:6884;top:1654;width:10;height:20" coordorigin="6884,1654" coordsize="10,20" path="m6884,1673l6894,1673,6894,1654,6884,1654,6884,1673xe" filled="true" fillcolor="#000000" stroked="false">
                <v:path arrowok="t"/>
                <v:fill type="solid"/>
              </v:shape>
            </v:group>
            <v:group style="position:absolute;left:6884;top:1673;width:10;height:20" coordorigin="6884,1673" coordsize="10,20">
              <v:shape style="position:absolute;left:6884;top:1673;width:10;height:20" coordorigin="6884,1673" coordsize="10,20" path="m6884,1692l6894,1692,6894,1673,6884,1673,6884,1692xe" filled="true" fillcolor="#000000" stroked="false">
                <v:path arrowok="t"/>
                <v:fill type="solid"/>
              </v:shape>
            </v:group>
            <v:group style="position:absolute;left:6884;top:1692;width:10;height:20" coordorigin="6884,1692" coordsize="10,20">
              <v:shape style="position:absolute;left:6884;top:1692;width:10;height:20" coordorigin="6884,1692" coordsize="10,20" path="m6884,1711l6894,1711,6894,1692,6884,1692,6884,1711xe" filled="true" fillcolor="#000000" stroked="false">
                <v:path arrowok="t"/>
                <v:fill type="solid"/>
              </v:shape>
            </v:group>
            <v:group style="position:absolute;left:6884;top:1711;width:10;height:20" coordorigin="6884,1711" coordsize="10,20">
              <v:shape style="position:absolute;left:6884;top:1711;width:10;height:20" coordorigin="6884,1711" coordsize="10,20" path="m6884,1730l6894,1730,6894,1711,6884,1711,6884,1730xe" filled="true" fillcolor="#000000" stroked="false">
                <v:path arrowok="t"/>
                <v:fill type="solid"/>
              </v:shape>
            </v:group>
            <v:group style="position:absolute;left:6884;top:1730;width:10;height:20" coordorigin="6884,1730" coordsize="10,20">
              <v:shape style="position:absolute;left:6884;top:1730;width:10;height:20" coordorigin="6884,1730" coordsize="10,20" path="m6884,1750l6894,1750,6894,1730,6884,1730,6884,1750xe" filled="true" fillcolor="#000000" stroked="false">
                <v:path arrowok="t"/>
                <v:fill type="solid"/>
              </v:shape>
            </v:group>
            <v:group style="position:absolute;left:6884;top:1750;width:10;height:20" coordorigin="6884,1750" coordsize="10,20">
              <v:shape style="position:absolute;left:6884;top:1750;width:10;height:20" coordorigin="6884,1750" coordsize="10,20" path="m6884,1769l6894,1769,6894,1750,6884,1750,6884,1769xe" filled="true" fillcolor="#000000" stroked="false">
                <v:path arrowok="t"/>
                <v:fill type="solid"/>
              </v:shape>
            </v:group>
            <v:group style="position:absolute;left:6884;top:1769;width:10;height:20" coordorigin="6884,1769" coordsize="10,20">
              <v:shape style="position:absolute;left:6884;top:1769;width:10;height:20" coordorigin="6884,1769" coordsize="10,20" path="m6884,1788l6894,1788,6894,1769,6884,1769,6884,1788xe" filled="true" fillcolor="#000000" stroked="false">
                <v:path arrowok="t"/>
                <v:fill type="solid"/>
              </v:shape>
            </v:group>
            <v:group style="position:absolute;left:6884;top:1788;width:10;height:20" coordorigin="6884,1788" coordsize="10,20">
              <v:shape style="position:absolute;left:6884;top:1788;width:10;height:20" coordorigin="6884,1788" coordsize="10,20" path="m6884,1807l6894,1807,6894,1788,6884,1788,6884,1807xe" filled="true" fillcolor="#000000" stroked="false">
                <v:path arrowok="t"/>
                <v:fill type="solid"/>
              </v:shape>
            </v:group>
            <v:group style="position:absolute;left:6884;top:1807;width:10;height:20" coordorigin="6884,1807" coordsize="10,20">
              <v:shape style="position:absolute;left:6884;top:1807;width:10;height:20" coordorigin="6884,1807" coordsize="10,20" path="m6884,1826l6894,1826,6894,1807,6884,1807,6884,1826xe" filled="true" fillcolor="#000000" stroked="false">
                <v:path arrowok="t"/>
                <v:fill type="solid"/>
              </v:shape>
            </v:group>
            <v:group style="position:absolute;left:6884;top:1826;width:10;height:20" coordorigin="6884,1826" coordsize="10,20">
              <v:shape style="position:absolute;left:6884;top:1826;width:10;height:20" coordorigin="6884,1826" coordsize="10,20" path="m6884,1846l6894,1846,6894,1826,6884,1826,6884,1846xe" filled="true" fillcolor="#000000" stroked="false">
                <v:path arrowok="t"/>
                <v:fill type="solid"/>
              </v:shape>
            </v:group>
            <v:group style="position:absolute;left:6884;top:1846;width:10;height:20" coordorigin="6884,1846" coordsize="10,20">
              <v:shape style="position:absolute;left:6884;top:1846;width:10;height:20" coordorigin="6884,1846" coordsize="10,20" path="m6884,1865l6894,1865,6894,1846,6884,1846,6884,1865xe" filled="true" fillcolor="#000000" stroked="false">
                <v:path arrowok="t"/>
                <v:fill type="solid"/>
              </v:shape>
            </v:group>
            <v:group style="position:absolute;left:6884;top:1865;width:10;height:20" coordorigin="6884,1865" coordsize="10,20">
              <v:shape style="position:absolute;left:6884;top:1865;width:10;height:20" coordorigin="6884,1865" coordsize="10,20" path="m6884,1884l6894,1884,6894,1865,6884,1865,6884,1884xe" filled="true" fillcolor="#000000" stroked="false">
                <v:path arrowok="t"/>
                <v:fill type="solid"/>
              </v:shape>
            </v:group>
            <v:group style="position:absolute;left:6884;top:1884;width:10;height:20" coordorigin="6884,1884" coordsize="10,20">
              <v:shape style="position:absolute;left:6884;top:1884;width:10;height:20" coordorigin="6884,1884" coordsize="10,20" path="m6884,1903l6894,1903,6894,1884,6884,1884,6884,1903xe" filled="true" fillcolor="#000000" stroked="false">
                <v:path arrowok="t"/>
                <v:fill type="solid"/>
              </v:shape>
            </v:group>
            <v:group style="position:absolute;left:6884;top:1903;width:10;height:20" coordorigin="6884,1903" coordsize="10,20">
              <v:shape style="position:absolute;left:6884;top:1903;width:10;height:20" coordorigin="6884,1903" coordsize="10,20" path="m6884,1922l6894,1922,6894,1903,6884,1903,6884,1922xe" filled="true" fillcolor="#000000" stroked="false">
                <v:path arrowok="t"/>
                <v:fill type="solid"/>
              </v:shape>
            </v:group>
            <v:group style="position:absolute;left:6884;top:1922;width:10;height:20" coordorigin="6884,1922" coordsize="10,20">
              <v:shape style="position:absolute;left:6884;top:1922;width:10;height:20" coordorigin="6884,1922" coordsize="10,20" path="m6884,1942l6894,1942,6894,1922,6884,1922,6884,1942xe" filled="true" fillcolor="#000000" stroked="false">
                <v:path arrowok="t"/>
                <v:fill type="solid"/>
              </v:shape>
            </v:group>
            <v:group style="position:absolute;left:6884;top:1942;width:10;height:20" coordorigin="6884,1942" coordsize="10,20">
              <v:shape style="position:absolute;left:6884;top:1942;width:10;height:20" coordorigin="6884,1942" coordsize="10,20" path="m6884,1961l6894,1961,6894,1942,6884,1942,6884,1961xe" filled="true" fillcolor="#000000" stroked="false">
                <v:path arrowok="t"/>
                <v:fill type="solid"/>
              </v:shape>
            </v:group>
            <v:group style="position:absolute;left:6884;top:1961;width:10;height:20" coordorigin="6884,1961" coordsize="10,20">
              <v:shape style="position:absolute;left:6884;top:1961;width:10;height:20" coordorigin="6884,1961" coordsize="10,20" path="m6884,1980l6894,1980,6894,1961,6884,1961,6884,1980xe" filled="true" fillcolor="#000000" stroked="false">
                <v:path arrowok="t"/>
                <v:fill type="solid"/>
              </v:shape>
              <v:shape style="position:absolute;left:1051;top:1884;width:2465;height:110" type="#_x0000_t75" stroked="false">
                <v:imagedata r:id="rId655" o:title=""/>
              </v:shape>
              <v:shape style="position:absolute;left:3493;top:1985;width:1700;height:10" type="#_x0000_t75" stroked="false">
                <v:imagedata r:id="rId364" o:title=""/>
              </v:shape>
              <v:shape style="position:absolute;left:5187;top:1980;width:1706;height:14" type="#_x0000_t75" stroked="false">
                <v:imagedata r:id="rId657" o:title=""/>
              </v:shape>
              <v:shape style="position:absolute;left:6879;top:1985;width:1654;height:10" type="#_x0000_t75" stroked="false">
                <v:imagedata r:id="rId654" o:title=""/>
              </v:shape>
            </v:group>
            <v:group style="position:absolute;left:1056;top:1994;width:10;height:20" coordorigin="1056,1994" coordsize="10,20">
              <v:shape style="position:absolute;left:1056;top:1994;width:10;height:20" coordorigin="1056,1994" coordsize="10,20" path="m1056,2014l1066,2014,1066,1994,1056,1994,1056,2014xe" filled="true" fillcolor="#000000" stroked="false">
                <v:path arrowok="t"/>
                <v:fill type="solid"/>
              </v:shape>
            </v:group>
            <v:group style="position:absolute;left:1056;top:2014;width:10;height:20" coordorigin="1056,2014" coordsize="10,20">
              <v:shape style="position:absolute;left:1056;top:2014;width:10;height:20" coordorigin="1056,2014" coordsize="10,20" path="m1056,2033l1066,2033,1066,2014,1056,2014,1056,2033xe" filled="true" fillcolor="#000000" stroked="false">
                <v:path arrowok="t"/>
                <v:fill type="solid"/>
              </v:shape>
            </v:group>
            <v:group style="position:absolute;left:1056;top:2033;width:10;height:20" coordorigin="1056,2033" coordsize="10,20">
              <v:shape style="position:absolute;left:1056;top:2033;width:10;height:20" coordorigin="1056,2033" coordsize="10,20" path="m1056,2052l1066,2052,1066,2033,1056,2033,1056,2052xe" filled="true" fillcolor="#000000" stroked="false">
                <v:path arrowok="t"/>
                <v:fill type="solid"/>
              </v:shape>
            </v:group>
            <v:group style="position:absolute;left:1056;top:2052;width:10;height:20" coordorigin="1056,2052" coordsize="10,20">
              <v:shape style="position:absolute;left:1056;top:2052;width:10;height:20" coordorigin="1056,2052" coordsize="10,20" path="m1056,2071l1066,2071,1066,2052,1056,2052,1056,2071xe" filled="true" fillcolor="#000000" stroked="false">
                <v:path arrowok="t"/>
                <v:fill type="solid"/>
              </v:shape>
            </v:group>
            <v:group style="position:absolute;left:1056;top:2071;width:10;height:20" coordorigin="1056,2071" coordsize="10,20">
              <v:shape style="position:absolute;left:1056;top:2071;width:10;height:20" coordorigin="1056,2071" coordsize="10,20" path="m1056,2090l1066,2090,1066,2071,1056,2071,1056,2090xe" filled="true" fillcolor="#000000" stroked="false">
                <v:path arrowok="t"/>
                <v:fill type="solid"/>
              </v:shape>
            </v:group>
            <v:group style="position:absolute;left:1056;top:2090;width:10;height:20" coordorigin="1056,2090" coordsize="10,20">
              <v:shape style="position:absolute;left:1056;top:2090;width:10;height:20" coordorigin="1056,2090" coordsize="10,20" path="m1056,2110l1066,2110,1066,2090,1056,2090,1056,2110xe" filled="true" fillcolor="#000000" stroked="false">
                <v:path arrowok="t"/>
                <v:fill type="solid"/>
              </v:shape>
            </v:group>
            <v:group style="position:absolute;left:1056;top:2110;width:10;height:20" coordorigin="1056,2110" coordsize="10,20">
              <v:shape style="position:absolute;left:1056;top:2110;width:10;height:20" coordorigin="1056,2110" coordsize="10,20" path="m1056,2129l1066,2129,1066,2110,1056,2110,1056,2129xe" filled="true" fillcolor="#000000" stroked="false">
                <v:path arrowok="t"/>
                <v:fill type="solid"/>
              </v:shape>
            </v:group>
            <v:group style="position:absolute;left:1056;top:2129;width:10;height:20" coordorigin="1056,2129" coordsize="10,20">
              <v:shape style="position:absolute;left:1056;top:2129;width:10;height:20" coordorigin="1056,2129" coordsize="10,20" path="m1056,2148l1066,2148,1066,2129,1056,2129,1056,2148xe" filled="true" fillcolor="#000000" stroked="false">
                <v:path arrowok="t"/>
                <v:fill type="solid"/>
              </v:shape>
            </v:group>
            <v:group style="position:absolute;left:1056;top:2148;width:10;height:20" coordorigin="1056,2148" coordsize="10,20">
              <v:shape style="position:absolute;left:1056;top:2148;width:10;height:20" coordorigin="1056,2148" coordsize="10,20" path="m1056,2167l1066,2167,1066,2148,1056,2148,1056,2167xe" filled="true" fillcolor="#000000" stroked="false">
                <v:path arrowok="t"/>
                <v:fill type="solid"/>
              </v:shape>
            </v:group>
            <v:group style="position:absolute;left:1056;top:2167;width:10;height:20" coordorigin="1056,2167" coordsize="10,20">
              <v:shape style="position:absolute;left:1056;top:2167;width:10;height:20" coordorigin="1056,2167" coordsize="10,20" path="m1056,2186l1066,2186,1066,2167,1056,2167,1056,2186xe" filled="true" fillcolor="#000000" stroked="false">
                <v:path arrowok="t"/>
                <v:fill type="solid"/>
              </v:shape>
            </v:group>
            <v:group style="position:absolute;left:1056;top:2186;width:10;height:20" coordorigin="1056,2186" coordsize="10,20">
              <v:shape style="position:absolute;left:1056;top:2186;width:10;height:20" coordorigin="1056,2186" coordsize="10,20" path="m1056,2206l1066,2206,1066,2186,1056,2186,1056,2206xe" filled="true" fillcolor="#000000" stroked="false">
                <v:path arrowok="t"/>
                <v:fill type="solid"/>
              </v:shape>
            </v:group>
            <v:group style="position:absolute;left:1056;top:2206;width:10;height:20" coordorigin="1056,2206" coordsize="10,20">
              <v:shape style="position:absolute;left:1056;top:2206;width:10;height:20" coordorigin="1056,2206" coordsize="10,20" path="m1056,2225l1066,2225,1066,2206,1056,2206,1056,2225xe" filled="true" fillcolor="#000000" stroked="false">
                <v:path arrowok="t"/>
                <v:fill type="solid"/>
              </v:shape>
            </v:group>
            <v:group style="position:absolute;left:1056;top:2225;width:10;height:20" coordorigin="1056,2225" coordsize="10,20">
              <v:shape style="position:absolute;left:1056;top:2225;width:10;height:20" coordorigin="1056,2225" coordsize="10,20" path="m1056,2244l1066,2244,1066,2225,1056,2225,1056,2244xe" filled="true" fillcolor="#000000" stroked="false">
                <v:path arrowok="t"/>
                <v:fill type="solid"/>
              </v:shape>
            </v:group>
            <v:group style="position:absolute;left:1056;top:2244;width:10;height:20" coordorigin="1056,2244" coordsize="10,20">
              <v:shape style="position:absolute;left:1056;top:2244;width:10;height:20" coordorigin="1056,2244" coordsize="10,20" path="m1056,2263l1066,2263,1066,2244,1056,2244,1056,2263xe" filled="true" fillcolor="#000000" stroked="false">
                <v:path arrowok="t"/>
                <v:fill type="solid"/>
              </v:shape>
            </v:group>
            <v:group style="position:absolute;left:1056;top:2263;width:10;height:20" coordorigin="1056,2263" coordsize="10,20">
              <v:shape style="position:absolute;left:1056;top:2263;width:10;height:20" coordorigin="1056,2263" coordsize="10,20" path="m1056,2282l1066,2282,1066,2263,1056,2263,1056,2282xe" filled="true" fillcolor="#000000" stroked="false">
                <v:path arrowok="t"/>
                <v:fill type="solid"/>
              </v:shape>
            </v:group>
            <v:group style="position:absolute;left:1056;top:2283;width:10;height:20" coordorigin="1056,2283" coordsize="10,20">
              <v:shape style="position:absolute;left:1056;top:2283;width:10;height:20" coordorigin="1056,2283" coordsize="10,20" path="m1056,2302l1066,2302,1066,2283,1056,2283,1056,2302xe" filled="true" fillcolor="#000000" stroked="false">
                <v:path arrowok="t"/>
                <v:fill type="solid"/>
              </v:shape>
            </v:group>
            <v:group style="position:absolute;left:1056;top:2302;width:10;height:20" coordorigin="1056,2302" coordsize="10,20">
              <v:shape style="position:absolute;left:1056;top:2302;width:10;height:20" coordorigin="1056,2302" coordsize="10,20" path="m1056,2321l1066,2321,1066,2302,1056,2302,1056,2321xe" filled="true" fillcolor="#000000" stroked="false">
                <v:path arrowok="t"/>
                <v:fill type="solid"/>
              </v:shape>
            </v:group>
            <v:group style="position:absolute;left:1056;top:2321;width:10;height:20" coordorigin="1056,2321" coordsize="10,20">
              <v:shape style="position:absolute;left:1056;top:2321;width:10;height:20" coordorigin="1056,2321" coordsize="10,20" path="m1056,2341l1066,2341,1066,2321,1056,2321,1056,2341xe" filled="true" fillcolor="#000000" stroked="false">
                <v:path arrowok="t"/>
                <v:fill type="solid"/>
              </v:shape>
            </v:group>
            <v:group style="position:absolute;left:1056;top:2341;width:10;height:20" coordorigin="1056,2341" coordsize="10,20">
              <v:shape style="position:absolute;left:1056;top:2341;width:10;height:20" coordorigin="1056,2341" coordsize="10,20" path="m1056,2360l1066,2360,1066,2341,1056,2341,1056,2360xe" filled="true" fillcolor="#000000" stroked="false">
                <v:path arrowok="t"/>
                <v:fill type="solid"/>
              </v:shape>
            </v:group>
            <v:group style="position:absolute;left:1056;top:2360;width:10;height:20" coordorigin="1056,2360" coordsize="10,20">
              <v:shape style="position:absolute;left:1056;top:2360;width:10;height:20" coordorigin="1056,2360" coordsize="10,20" path="m1056,2379l1066,2379,1066,2360,1056,2360,1056,2379xe" filled="true" fillcolor="#000000" stroked="false">
                <v:path arrowok="t"/>
                <v:fill type="solid"/>
              </v:shape>
            </v:group>
            <v:group style="position:absolute;left:1056;top:2379;width:10;height:20" coordorigin="1056,2379" coordsize="10,20">
              <v:shape style="position:absolute;left:1056;top:2379;width:10;height:20" coordorigin="1056,2379" coordsize="10,20" path="m1056,2398l1066,2398,1066,2379,1056,2379,1056,2398xe" filled="true" fillcolor="#000000" stroked="false">
                <v:path arrowok="t"/>
                <v:fill type="solid"/>
              </v:shape>
            </v:group>
            <v:group style="position:absolute;left:1056;top:2398;width:10;height:20" coordorigin="1056,2398" coordsize="10,20">
              <v:shape style="position:absolute;left:1056;top:2398;width:10;height:20" coordorigin="1056,2398" coordsize="10,20" path="m1056,2417l1066,2417,1066,2398,1056,2398,1056,2417xe" filled="true" fillcolor="#000000" stroked="false">
                <v:path arrowok="t"/>
                <v:fill type="solid"/>
              </v:shape>
            </v:group>
            <v:group style="position:absolute;left:1056;top:2417;width:10;height:20" coordorigin="1056,2417" coordsize="10,20">
              <v:shape style="position:absolute;left:1056;top:2417;width:10;height:20" coordorigin="1056,2417" coordsize="10,20" path="m1056,2437l1066,2437,1066,2417,1056,2417,1056,2437xe" filled="true" fillcolor="#000000" stroked="false">
                <v:path arrowok="t"/>
                <v:fill type="solid"/>
              </v:shape>
            </v:group>
            <v:group style="position:absolute;left:1056;top:2437;width:10;height:20" coordorigin="1056,2437" coordsize="10,20">
              <v:shape style="position:absolute;left:1056;top:2437;width:10;height:20" coordorigin="1056,2437" coordsize="10,20" path="m1056,2456l1066,2456,1066,2437,1056,2437,1056,2456xe" filled="true" fillcolor="#000000" stroked="false">
                <v:path arrowok="t"/>
                <v:fill type="solid"/>
              </v:shape>
            </v:group>
            <v:group style="position:absolute;left:1056;top:2456;width:10;height:20" coordorigin="1056,2456" coordsize="10,20">
              <v:shape style="position:absolute;left:1056;top:2456;width:10;height:20" coordorigin="1056,2456" coordsize="10,20" path="m1056,2475l1066,2475,1066,2456,1056,2456,1056,2475xe" filled="true" fillcolor="#000000" stroked="false">
                <v:path arrowok="t"/>
                <v:fill type="solid"/>
              </v:shape>
            </v:group>
            <v:group style="position:absolute;left:1056;top:2475;width:10;height:20" coordorigin="1056,2475" coordsize="10,20">
              <v:shape style="position:absolute;left:1056;top:2475;width:10;height:20" coordorigin="1056,2475" coordsize="10,20" path="m1056,2494l1066,2494,1066,2475,1056,2475,1056,2494xe" filled="true" fillcolor="#000000" stroked="false">
                <v:path arrowok="t"/>
                <v:fill type="solid"/>
              </v:shape>
            </v:group>
            <v:group style="position:absolute;left:1056;top:2494;width:10;height:20" coordorigin="1056,2494" coordsize="10,20">
              <v:shape style="position:absolute;left:1056;top:2494;width:10;height:20" coordorigin="1056,2494" coordsize="10,20" path="m1056,2513l1066,2513,1066,2494,1056,2494,1056,2513xe" filled="true" fillcolor="#000000" stroked="false">
                <v:path arrowok="t"/>
                <v:fill type="solid"/>
              </v:shape>
            </v:group>
            <v:group style="position:absolute;left:1056;top:2513;width:10;height:20" coordorigin="1056,2513" coordsize="10,20">
              <v:shape style="position:absolute;left:1056;top:2513;width:10;height:20" coordorigin="1056,2513" coordsize="10,20" path="m1056,2533l1066,2533,1066,2513,1056,2513,1056,2533xe" filled="true" fillcolor="#000000" stroked="false">
                <v:path arrowok="t"/>
                <v:fill type="solid"/>
              </v:shape>
            </v:group>
            <v:group style="position:absolute;left:1056;top:2533;width:10;height:20" coordorigin="1056,2533" coordsize="10,20">
              <v:shape style="position:absolute;left:1056;top:2533;width:10;height:20" coordorigin="1056,2533" coordsize="10,20" path="m1056,2552l1066,2552,1066,2533,1056,2533,1056,2552xe" filled="true" fillcolor="#000000" stroked="false">
                <v:path arrowok="t"/>
                <v:fill type="solid"/>
              </v:shape>
            </v:group>
            <v:group style="position:absolute;left:1056;top:2552;width:10;height:20" coordorigin="1056,2552" coordsize="10,20">
              <v:shape style="position:absolute;left:1056;top:2552;width:10;height:20" coordorigin="1056,2552" coordsize="10,20" path="m1056,2571l1066,2571,1066,2552,1056,2552,1056,2571xe" filled="true" fillcolor="#000000" stroked="false">
                <v:path arrowok="t"/>
                <v:fill type="solid"/>
              </v:shape>
            </v:group>
            <v:group style="position:absolute;left:1056;top:2571;width:10;height:20" coordorigin="1056,2571" coordsize="10,20">
              <v:shape style="position:absolute;left:1056;top:2571;width:10;height:20" coordorigin="1056,2571" coordsize="10,20" path="m1056,2590l1066,2590,1066,2571,1056,2571,1056,2590xe" filled="true" fillcolor="#000000" stroked="false">
                <v:path arrowok="t"/>
                <v:fill type="solid"/>
              </v:shape>
            </v:group>
            <v:group style="position:absolute;left:1056;top:2590;width:10;height:20" coordorigin="1056,2590" coordsize="10,20">
              <v:shape style="position:absolute;left:1056;top:2590;width:10;height:20" coordorigin="1056,2590" coordsize="10,20" path="m1056,2609l1066,2609,1066,2590,1056,2590,1056,2609xe" filled="true" fillcolor="#000000" stroked="false">
                <v:path arrowok="t"/>
                <v:fill type="solid"/>
              </v:shape>
            </v:group>
            <v:group style="position:absolute;left:3497;top:1994;width:10;height:20" coordorigin="3497,1994" coordsize="10,20">
              <v:shape style="position:absolute;left:3497;top:1994;width:10;height:20" coordorigin="3497,1994" coordsize="10,20" path="m3497,2014l3507,2014,3507,1994,3497,1994,3497,2014xe" filled="true" fillcolor="#000000" stroked="false">
                <v:path arrowok="t"/>
                <v:fill type="solid"/>
              </v:shape>
            </v:group>
            <v:group style="position:absolute;left:3497;top:2014;width:10;height:20" coordorigin="3497,2014" coordsize="10,20">
              <v:shape style="position:absolute;left:3497;top:2014;width:10;height:20" coordorigin="3497,2014" coordsize="10,20" path="m3497,2033l3507,2033,3507,2014,3497,2014,3497,2033xe" filled="true" fillcolor="#000000" stroked="false">
                <v:path arrowok="t"/>
                <v:fill type="solid"/>
              </v:shape>
            </v:group>
            <v:group style="position:absolute;left:3497;top:2033;width:10;height:20" coordorigin="3497,2033" coordsize="10,20">
              <v:shape style="position:absolute;left:3497;top:2033;width:10;height:20" coordorigin="3497,2033" coordsize="10,20" path="m3497,2052l3507,2052,3507,2033,3497,2033,3497,2052xe" filled="true" fillcolor="#000000" stroked="false">
                <v:path arrowok="t"/>
                <v:fill type="solid"/>
              </v:shape>
            </v:group>
            <v:group style="position:absolute;left:3497;top:2052;width:10;height:20" coordorigin="3497,2052" coordsize="10,20">
              <v:shape style="position:absolute;left:3497;top:2052;width:10;height:20" coordorigin="3497,2052" coordsize="10,20" path="m3497,2071l3507,2071,3507,2052,3497,2052,3497,2071xe" filled="true" fillcolor="#000000" stroked="false">
                <v:path arrowok="t"/>
                <v:fill type="solid"/>
              </v:shape>
            </v:group>
            <v:group style="position:absolute;left:3497;top:2071;width:10;height:20" coordorigin="3497,2071" coordsize="10,20">
              <v:shape style="position:absolute;left:3497;top:2071;width:10;height:20" coordorigin="3497,2071" coordsize="10,20" path="m3497,2090l3507,2090,3507,2071,3497,2071,3497,2090xe" filled="true" fillcolor="#000000" stroked="false">
                <v:path arrowok="t"/>
                <v:fill type="solid"/>
              </v:shape>
            </v:group>
            <v:group style="position:absolute;left:3497;top:2090;width:10;height:20" coordorigin="3497,2090" coordsize="10,20">
              <v:shape style="position:absolute;left:3497;top:2090;width:10;height:20" coordorigin="3497,2090" coordsize="10,20" path="m3497,2110l3507,2110,3507,2090,3497,2090,3497,2110xe" filled="true" fillcolor="#000000" stroked="false">
                <v:path arrowok="t"/>
                <v:fill type="solid"/>
              </v:shape>
            </v:group>
            <v:group style="position:absolute;left:3497;top:2110;width:10;height:20" coordorigin="3497,2110" coordsize="10,20">
              <v:shape style="position:absolute;left:3497;top:2110;width:10;height:20" coordorigin="3497,2110" coordsize="10,20" path="m3497,2129l3507,2129,3507,2110,3497,2110,3497,2129xe" filled="true" fillcolor="#000000" stroked="false">
                <v:path arrowok="t"/>
                <v:fill type="solid"/>
              </v:shape>
            </v:group>
            <v:group style="position:absolute;left:3497;top:2129;width:10;height:20" coordorigin="3497,2129" coordsize="10,20">
              <v:shape style="position:absolute;left:3497;top:2129;width:10;height:20" coordorigin="3497,2129" coordsize="10,20" path="m3497,2148l3507,2148,3507,2129,3497,2129,3497,2148xe" filled="true" fillcolor="#000000" stroked="false">
                <v:path arrowok="t"/>
                <v:fill type="solid"/>
              </v:shape>
            </v:group>
            <v:group style="position:absolute;left:3497;top:2148;width:10;height:20" coordorigin="3497,2148" coordsize="10,20">
              <v:shape style="position:absolute;left:3497;top:2148;width:10;height:20" coordorigin="3497,2148" coordsize="10,20" path="m3497,2167l3507,2167,3507,2148,3497,2148,3497,2167xe" filled="true" fillcolor="#000000" stroked="false">
                <v:path arrowok="t"/>
                <v:fill type="solid"/>
              </v:shape>
            </v:group>
            <v:group style="position:absolute;left:3497;top:2167;width:10;height:20" coordorigin="3497,2167" coordsize="10,20">
              <v:shape style="position:absolute;left:3497;top:2167;width:10;height:20" coordorigin="3497,2167" coordsize="10,20" path="m3497,2186l3507,2186,3507,2167,3497,2167,3497,2186xe" filled="true" fillcolor="#000000" stroked="false">
                <v:path arrowok="t"/>
                <v:fill type="solid"/>
              </v:shape>
            </v:group>
            <v:group style="position:absolute;left:3497;top:2186;width:10;height:20" coordorigin="3497,2186" coordsize="10,20">
              <v:shape style="position:absolute;left:3497;top:2186;width:10;height:20" coordorigin="3497,2186" coordsize="10,20" path="m3497,2206l3507,2206,3507,2186,3497,2186,3497,2206xe" filled="true" fillcolor="#000000" stroked="false">
                <v:path arrowok="t"/>
                <v:fill type="solid"/>
              </v:shape>
            </v:group>
            <v:group style="position:absolute;left:3497;top:2206;width:10;height:20" coordorigin="3497,2206" coordsize="10,20">
              <v:shape style="position:absolute;left:3497;top:2206;width:10;height:20" coordorigin="3497,2206" coordsize="10,20" path="m3497,2225l3507,2225,3507,2206,3497,2206,3497,2225xe" filled="true" fillcolor="#000000" stroked="false">
                <v:path arrowok="t"/>
                <v:fill type="solid"/>
              </v:shape>
            </v:group>
            <v:group style="position:absolute;left:3497;top:2225;width:10;height:20" coordorigin="3497,2225" coordsize="10,20">
              <v:shape style="position:absolute;left:3497;top:2225;width:10;height:20" coordorigin="3497,2225" coordsize="10,20" path="m3497,2244l3507,2244,3507,2225,3497,2225,3497,2244xe" filled="true" fillcolor="#000000" stroked="false">
                <v:path arrowok="t"/>
                <v:fill type="solid"/>
              </v:shape>
            </v:group>
            <v:group style="position:absolute;left:3497;top:2244;width:10;height:20" coordorigin="3497,2244" coordsize="10,20">
              <v:shape style="position:absolute;left:3497;top:2244;width:10;height:20" coordorigin="3497,2244" coordsize="10,20" path="m3497,2263l3507,2263,3507,2244,3497,2244,3497,2263xe" filled="true" fillcolor="#000000" stroked="false">
                <v:path arrowok="t"/>
                <v:fill type="solid"/>
              </v:shape>
            </v:group>
            <v:group style="position:absolute;left:3497;top:2263;width:10;height:20" coordorigin="3497,2263" coordsize="10,20">
              <v:shape style="position:absolute;left:3497;top:2263;width:10;height:20" coordorigin="3497,2263" coordsize="10,20" path="m3497,2282l3507,2282,3507,2263,3497,2263,3497,2282xe" filled="true" fillcolor="#000000" stroked="false">
                <v:path arrowok="t"/>
                <v:fill type="solid"/>
              </v:shape>
            </v:group>
            <v:group style="position:absolute;left:3497;top:2283;width:10;height:20" coordorigin="3497,2283" coordsize="10,20">
              <v:shape style="position:absolute;left:3497;top:2283;width:10;height:20" coordorigin="3497,2283" coordsize="10,20" path="m3497,2302l3507,2302,3507,2283,3497,2283,3497,2302xe" filled="true" fillcolor="#000000" stroked="false">
                <v:path arrowok="t"/>
                <v:fill type="solid"/>
              </v:shape>
            </v:group>
            <v:group style="position:absolute;left:3497;top:2302;width:10;height:20" coordorigin="3497,2302" coordsize="10,20">
              <v:shape style="position:absolute;left:3497;top:2302;width:10;height:20" coordorigin="3497,2302" coordsize="10,20" path="m3497,2321l3507,2321,3507,2302,3497,2302,3497,2321xe" filled="true" fillcolor="#000000" stroked="false">
                <v:path arrowok="t"/>
                <v:fill type="solid"/>
              </v:shape>
            </v:group>
            <v:group style="position:absolute;left:3497;top:2321;width:10;height:20" coordorigin="3497,2321" coordsize="10,20">
              <v:shape style="position:absolute;left:3497;top:2321;width:10;height:20" coordorigin="3497,2321" coordsize="10,20" path="m3497,2341l3507,2341,3507,2321,3497,2321,3497,2341xe" filled="true" fillcolor="#000000" stroked="false">
                <v:path arrowok="t"/>
                <v:fill type="solid"/>
              </v:shape>
            </v:group>
            <v:group style="position:absolute;left:3497;top:2341;width:10;height:20" coordorigin="3497,2341" coordsize="10,20">
              <v:shape style="position:absolute;left:3497;top:2341;width:10;height:20" coordorigin="3497,2341" coordsize="10,20" path="m3497,2360l3507,2360,3507,2341,3497,2341,3497,2360xe" filled="true" fillcolor="#000000" stroked="false">
                <v:path arrowok="t"/>
                <v:fill type="solid"/>
              </v:shape>
            </v:group>
            <v:group style="position:absolute;left:3497;top:2360;width:10;height:20" coordorigin="3497,2360" coordsize="10,20">
              <v:shape style="position:absolute;left:3497;top:2360;width:10;height:20" coordorigin="3497,2360" coordsize="10,20" path="m3497,2379l3507,2379,3507,2360,3497,2360,3497,2379xe" filled="true" fillcolor="#000000" stroked="false">
                <v:path arrowok="t"/>
                <v:fill type="solid"/>
              </v:shape>
            </v:group>
            <v:group style="position:absolute;left:3497;top:2379;width:10;height:20" coordorigin="3497,2379" coordsize="10,20">
              <v:shape style="position:absolute;left:3497;top:2379;width:10;height:20" coordorigin="3497,2379" coordsize="10,20" path="m3497,2398l3507,2398,3507,2379,3497,2379,3497,2398xe" filled="true" fillcolor="#000000" stroked="false">
                <v:path arrowok="t"/>
                <v:fill type="solid"/>
              </v:shape>
            </v:group>
            <v:group style="position:absolute;left:3497;top:2398;width:10;height:20" coordorigin="3497,2398" coordsize="10,20">
              <v:shape style="position:absolute;left:3497;top:2398;width:10;height:20" coordorigin="3497,2398" coordsize="10,20" path="m3497,2417l3507,2417,3507,2398,3497,2398,3497,2417xe" filled="true" fillcolor="#000000" stroked="false">
                <v:path arrowok="t"/>
                <v:fill type="solid"/>
              </v:shape>
            </v:group>
            <v:group style="position:absolute;left:3497;top:2417;width:10;height:20" coordorigin="3497,2417" coordsize="10,20">
              <v:shape style="position:absolute;left:3497;top:2417;width:10;height:20" coordorigin="3497,2417" coordsize="10,20" path="m3497,2437l3507,2437,3507,2417,3497,2417,3497,2437xe" filled="true" fillcolor="#000000" stroked="false">
                <v:path arrowok="t"/>
                <v:fill type="solid"/>
              </v:shape>
            </v:group>
            <v:group style="position:absolute;left:3497;top:2437;width:10;height:20" coordorigin="3497,2437" coordsize="10,20">
              <v:shape style="position:absolute;left:3497;top:2437;width:10;height:20" coordorigin="3497,2437" coordsize="10,20" path="m3497,2456l3507,2456,3507,2437,3497,2437,3497,2456xe" filled="true" fillcolor="#000000" stroked="false">
                <v:path arrowok="t"/>
                <v:fill type="solid"/>
              </v:shape>
            </v:group>
            <v:group style="position:absolute;left:3497;top:2456;width:10;height:20" coordorigin="3497,2456" coordsize="10,20">
              <v:shape style="position:absolute;left:3497;top:2456;width:10;height:20" coordorigin="3497,2456" coordsize="10,20" path="m3497,2475l3507,2475,3507,2456,3497,2456,3497,2475xe" filled="true" fillcolor="#000000" stroked="false">
                <v:path arrowok="t"/>
                <v:fill type="solid"/>
              </v:shape>
            </v:group>
            <v:group style="position:absolute;left:3497;top:2475;width:10;height:20" coordorigin="3497,2475" coordsize="10,20">
              <v:shape style="position:absolute;left:3497;top:2475;width:10;height:20" coordorigin="3497,2475" coordsize="10,20" path="m3497,2494l3507,2494,3507,2475,3497,2475,3497,2494xe" filled="true" fillcolor="#000000" stroked="false">
                <v:path arrowok="t"/>
                <v:fill type="solid"/>
              </v:shape>
            </v:group>
            <v:group style="position:absolute;left:3497;top:2494;width:10;height:20" coordorigin="3497,2494" coordsize="10,20">
              <v:shape style="position:absolute;left:3497;top:2494;width:10;height:20" coordorigin="3497,2494" coordsize="10,20" path="m3497,2513l3507,2513,3507,2494,3497,2494,3497,2513xe" filled="true" fillcolor="#000000" stroked="false">
                <v:path arrowok="t"/>
                <v:fill type="solid"/>
              </v:shape>
            </v:group>
            <v:group style="position:absolute;left:3497;top:2513;width:10;height:20" coordorigin="3497,2513" coordsize="10,20">
              <v:shape style="position:absolute;left:3497;top:2513;width:10;height:20" coordorigin="3497,2513" coordsize="10,20" path="m3497,2533l3507,2533,3507,2513,3497,2513,3497,2533xe" filled="true" fillcolor="#000000" stroked="false">
                <v:path arrowok="t"/>
                <v:fill type="solid"/>
              </v:shape>
            </v:group>
            <v:group style="position:absolute;left:3497;top:2533;width:10;height:20" coordorigin="3497,2533" coordsize="10,20">
              <v:shape style="position:absolute;left:3497;top:2533;width:10;height:20" coordorigin="3497,2533" coordsize="10,20" path="m3497,2552l3507,2552,3507,2533,3497,2533,3497,2552xe" filled="true" fillcolor="#000000" stroked="false">
                <v:path arrowok="t"/>
                <v:fill type="solid"/>
              </v:shape>
            </v:group>
            <v:group style="position:absolute;left:3497;top:2552;width:10;height:20" coordorigin="3497,2552" coordsize="10,20">
              <v:shape style="position:absolute;left:3497;top:2552;width:10;height:20" coordorigin="3497,2552" coordsize="10,20" path="m3497,2571l3507,2571,3507,2552,3497,2552,3497,2571xe" filled="true" fillcolor="#000000" stroked="false">
                <v:path arrowok="t"/>
                <v:fill type="solid"/>
              </v:shape>
            </v:group>
            <v:group style="position:absolute;left:3497;top:2571;width:10;height:20" coordorigin="3497,2571" coordsize="10,20">
              <v:shape style="position:absolute;left:3497;top:2571;width:10;height:20" coordorigin="3497,2571" coordsize="10,20" path="m3497,2590l3507,2590,3507,2571,3497,2571,3497,2590xe" filled="true" fillcolor="#000000" stroked="false">
                <v:path arrowok="t"/>
                <v:fill type="solid"/>
              </v:shape>
            </v:group>
            <v:group style="position:absolute;left:3497;top:2590;width:10;height:20" coordorigin="3497,2590" coordsize="10,20">
              <v:shape style="position:absolute;left:3497;top:2590;width:10;height:20" coordorigin="3497,2590" coordsize="10,20" path="m3497,2609l3507,2609,3507,2590,3497,2590,3497,2609xe" filled="true" fillcolor="#000000" stroked="false">
                <v:path arrowok="t"/>
                <v:fill type="solid"/>
              </v:shape>
            </v:group>
            <v:group style="position:absolute;left:5192;top:1994;width:10;height:20" coordorigin="5192,1994" coordsize="10,20">
              <v:shape style="position:absolute;left:5192;top:1994;width:10;height:20" coordorigin="5192,1994" coordsize="10,20" path="m5192,2014l5202,2014,5202,1994,5192,1994,5192,2014xe" filled="true" fillcolor="#000000" stroked="false">
                <v:path arrowok="t"/>
                <v:fill type="solid"/>
              </v:shape>
            </v:group>
            <v:group style="position:absolute;left:5192;top:2014;width:10;height:20" coordorigin="5192,2014" coordsize="10,20">
              <v:shape style="position:absolute;left:5192;top:2014;width:10;height:20" coordorigin="5192,2014" coordsize="10,20" path="m5192,2033l5202,2033,5202,2014,5192,2014,5192,2033xe" filled="true" fillcolor="#000000" stroked="false">
                <v:path arrowok="t"/>
                <v:fill type="solid"/>
              </v:shape>
            </v:group>
            <v:group style="position:absolute;left:5192;top:2033;width:10;height:20" coordorigin="5192,2033" coordsize="10,20">
              <v:shape style="position:absolute;left:5192;top:2033;width:10;height:20" coordorigin="5192,2033" coordsize="10,20" path="m5192,2052l5202,2052,5202,2033,5192,2033,5192,2052xe" filled="true" fillcolor="#000000" stroked="false">
                <v:path arrowok="t"/>
                <v:fill type="solid"/>
              </v:shape>
            </v:group>
            <v:group style="position:absolute;left:5192;top:2052;width:10;height:20" coordorigin="5192,2052" coordsize="10,20">
              <v:shape style="position:absolute;left:5192;top:2052;width:10;height:20" coordorigin="5192,2052" coordsize="10,20" path="m5192,2071l5202,2071,5202,2052,5192,2052,5192,2071xe" filled="true" fillcolor="#000000" stroked="false">
                <v:path arrowok="t"/>
                <v:fill type="solid"/>
              </v:shape>
            </v:group>
            <v:group style="position:absolute;left:5192;top:2071;width:10;height:20" coordorigin="5192,2071" coordsize="10,20">
              <v:shape style="position:absolute;left:5192;top:2071;width:10;height:20" coordorigin="5192,2071" coordsize="10,20" path="m5192,2090l5202,2090,5202,2071,5192,2071,5192,2090xe" filled="true" fillcolor="#000000" stroked="false">
                <v:path arrowok="t"/>
                <v:fill type="solid"/>
              </v:shape>
            </v:group>
            <v:group style="position:absolute;left:5192;top:2090;width:10;height:20" coordorigin="5192,2090" coordsize="10,20">
              <v:shape style="position:absolute;left:5192;top:2090;width:10;height:20" coordorigin="5192,2090" coordsize="10,20" path="m5192,2110l5202,2110,5202,2090,5192,2090,5192,2110xe" filled="true" fillcolor="#000000" stroked="false">
                <v:path arrowok="t"/>
                <v:fill type="solid"/>
              </v:shape>
            </v:group>
            <v:group style="position:absolute;left:5192;top:2110;width:10;height:20" coordorigin="5192,2110" coordsize="10,20">
              <v:shape style="position:absolute;left:5192;top:2110;width:10;height:20" coordorigin="5192,2110" coordsize="10,20" path="m5192,2129l5202,2129,5202,2110,5192,2110,5192,2129xe" filled="true" fillcolor="#000000" stroked="false">
                <v:path arrowok="t"/>
                <v:fill type="solid"/>
              </v:shape>
            </v:group>
            <v:group style="position:absolute;left:5192;top:2129;width:10;height:20" coordorigin="5192,2129" coordsize="10,20">
              <v:shape style="position:absolute;left:5192;top:2129;width:10;height:20" coordorigin="5192,2129" coordsize="10,20" path="m5192,2148l5202,2148,5202,2129,5192,2129,5192,2148xe" filled="true" fillcolor="#000000" stroked="false">
                <v:path arrowok="t"/>
                <v:fill type="solid"/>
              </v:shape>
            </v:group>
            <v:group style="position:absolute;left:5192;top:2148;width:10;height:20" coordorigin="5192,2148" coordsize="10,20">
              <v:shape style="position:absolute;left:5192;top:2148;width:10;height:20" coordorigin="5192,2148" coordsize="10,20" path="m5192,2167l5202,2167,5202,2148,5192,2148,5192,2167xe" filled="true" fillcolor="#000000" stroked="false">
                <v:path arrowok="t"/>
                <v:fill type="solid"/>
              </v:shape>
            </v:group>
            <v:group style="position:absolute;left:5192;top:2167;width:10;height:20" coordorigin="5192,2167" coordsize="10,20">
              <v:shape style="position:absolute;left:5192;top:2167;width:10;height:20" coordorigin="5192,2167" coordsize="10,20" path="m5192,2186l5202,2186,5202,2167,5192,2167,5192,2186xe" filled="true" fillcolor="#000000" stroked="false">
                <v:path arrowok="t"/>
                <v:fill type="solid"/>
              </v:shape>
            </v:group>
            <v:group style="position:absolute;left:5192;top:2186;width:10;height:20" coordorigin="5192,2186" coordsize="10,20">
              <v:shape style="position:absolute;left:5192;top:2186;width:10;height:20" coordorigin="5192,2186" coordsize="10,20" path="m5192,2206l5202,2206,5202,2186,5192,2186,5192,2206xe" filled="true" fillcolor="#000000" stroked="false">
                <v:path arrowok="t"/>
                <v:fill type="solid"/>
              </v:shape>
            </v:group>
            <v:group style="position:absolute;left:5192;top:2206;width:10;height:20" coordorigin="5192,2206" coordsize="10,20">
              <v:shape style="position:absolute;left:5192;top:2206;width:10;height:20" coordorigin="5192,2206" coordsize="10,20" path="m5192,2225l5202,2225,5202,2206,5192,2206,5192,2225xe" filled="true" fillcolor="#000000" stroked="false">
                <v:path arrowok="t"/>
                <v:fill type="solid"/>
              </v:shape>
            </v:group>
            <v:group style="position:absolute;left:5192;top:2225;width:10;height:20" coordorigin="5192,2225" coordsize="10,20">
              <v:shape style="position:absolute;left:5192;top:2225;width:10;height:20" coordorigin="5192,2225" coordsize="10,20" path="m5192,2244l5202,2244,5202,2225,5192,2225,5192,2244xe" filled="true" fillcolor="#000000" stroked="false">
                <v:path arrowok="t"/>
                <v:fill type="solid"/>
              </v:shape>
            </v:group>
            <v:group style="position:absolute;left:5192;top:2244;width:10;height:20" coordorigin="5192,2244" coordsize="10,20">
              <v:shape style="position:absolute;left:5192;top:2244;width:10;height:20" coordorigin="5192,2244" coordsize="10,20" path="m5192,2263l5202,2263,5202,2244,5192,2244,5192,2263xe" filled="true" fillcolor="#000000" stroked="false">
                <v:path arrowok="t"/>
                <v:fill type="solid"/>
              </v:shape>
            </v:group>
            <v:group style="position:absolute;left:5192;top:2263;width:10;height:20" coordorigin="5192,2263" coordsize="10,20">
              <v:shape style="position:absolute;left:5192;top:2263;width:10;height:20" coordorigin="5192,2263" coordsize="10,20" path="m5192,2282l5202,2282,5202,2263,5192,2263,5192,2282xe" filled="true" fillcolor="#000000" stroked="false">
                <v:path arrowok="t"/>
                <v:fill type="solid"/>
              </v:shape>
            </v:group>
            <v:group style="position:absolute;left:5192;top:2283;width:10;height:20" coordorigin="5192,2283" coordsize="10,20">
              <v:shape style="position:absolute;left:5192;top:2283;width:10;height:20" coordorigin="5192,2283" coordsize="10,20" path="m5192,2302l5202,2302,5202,2283,5192,2283,5192,2302xe" filled="true" fillcolor="#000000" stroked="false">
                <v:path arrowok="t"/>
                <v:fill type="solid"/>
              </v:shape>
            </v:group>
            <v:group style="position:absolute;left:5192;top:2302;width:10;height:20" coordorigin="5192,2302" coordsize="10,20">
              <v:shape style="position:absolute;left:5192;top:2302;width:10;height:20" coordorigin="5192,2302" coordsize="10,20" path="m5192,2321l5202,2321,5202,2302,5192,2302,5192,2321xe" filled="true" fillcolor="#000000" stroked="false">
                <v:path arrowok="t"/>
                <v:fill type="solid"/>
              </v:shape>
            </v:group>
            <v:group style="position:absolute;left:5192;top:2321;width:10;height:20" coordorigin="5192,2321" coordsize="10,20">
              <v:shape style="position:absolute;left:5192;top:2321;width:10;height:20" coordorigin="5192,2321" coordsize="10,20" path="m5192,2341l5202,2341,5202,2321,5192,2321,5192,2341xe" filled="true" fillcolor="#000000" stroked="false">
                <v:path arrowok="t"/>
                <v:fill type="solid"/>
              </v:shape>
            </v:group>
            <v:group style="position:absolute;left:5192;top:2341;width:10;height:20" coordorigin="5192,2341" coordsize="10,20">
              <v:shape style="position:absolute;left:5192;top:2341;width:10;height:20" coordorigin="5192,2341" coordsize="10,20" path="m5192,2360l5202,2360,5202,2341,5192,2341,5192,2360xe" filled="true" fillcolor="#000000" stroked="false">
                <v:path arrowok="t"/>
                <v:fill type="solid"/>
              </v:shape>
            </v:group>
            <v:group style="position:absolute;left:5192;top:2360;width:10;height:20" coordorigin="5192,2360" coordsize="10,20">
              <v:shape style="position:absolute;left:5192;top:2360;width:10;height:20" coordorigin="5192,2360" coordsize="10,20" path="m5192,2379l5202,2379,5202,2360,5192,2360,5192,2379xe" filled="true" fillcolor="#000000" stroked="false">
                <v:path arrowok="t"/>
                <v:fill type="solid"/>
              </v:shape>
            </v:group>
            <v:group style="position:absolute;left:5192;top:2379;width:10;height:20" coordorigin="5192,2379" coordsize="10,20">
              <v:shape style="position:absolute;left:5192;top:2379;width:10;height:20" coordorigin="5192,2379" coordsize="10,20" path="m5192,2398l5202,2398,5202,2379,5192,2379,5192,2398xe" filled="true" fillcolor="#000000" stroked="false">
                <v:path arrowok="t"/>
                <v:fill type="solid"/>
              </v:shape>
            </v:group>
            <v:group style="position:absolute;left:5192;top:2398;width:10;height:20" coordorigin="5192,2398" coordsize="10,20">
              <v:shape style="position:absolute;left:5192;top:2398;width:10;height:20" coordorigin="5192,2398" coordsize="10,20" path="m5192,2417l5202,2417,5202,2398,5192,2398,5192,2417xe" filled="true" fillcolor="#000000" stroked="false">
                <v:path arrowok="t"/>
                <v:fill type="solid"/>
              </v:shape>
            </v:group>
            <v:group style="position:absolute;left:5192;top:2417;width:10;height:20" coordorigin="5192,2417" coordsize="10,20">
              <v:shape style="position:absolute;left:5192;top:2417;width:10;height:20" coordorigin="5192,2417" coordsize="10,20" path="m5192,2437l5202,2437,5202,2417,5192,2417,5192,2437xe" filled="true" fillcolor="#000000" stroked="false">
                <v:path arrowok="t"/>
                <v:fill type="solid"/>
              </v:shape>
            </v:group>
            <v:group style="position:absolute;left:5192;top:2437;width:10;height:20" coordorigin="5192,2437" coordsize="10,20">
              <v:shape style="position:absolute;left:5192;top:2437;width:10;height:20" coordorigin="5192,2437" coordsize="10,20" path="m5192,2456l5202,2456,5202,2437,5192,2437,5192,2456xe" filled="true" fillcolor="#000000" stroked="false">
                <v:path arrowok="t"/>
                <v:fill type="solid"/>
              </v:shape>
            </v:group>
            <v:group style="position:absolute;left:5192;top:2456;width:10;height:20" coordorigin="5192,2456" coordsize="10,20">
              <v:shape style="position:absolute;left:5192;top:2456;width:10;height:20" coordorigin="5192,2456" coordsize="10,20" path="m5192,2475l5202,2475,5202,2456,5192,2456,5192,2475xe" filled="true" fillcolor="#000000" stroked="false">
                <v:path arrowok="t"/>
                <v:fill type="solid"/>
              </v:shape>
            </v:group>
            <v:group style="position:absolute;left:5192;top:2475;width:10;height:20" coordorigin="5192,2475" coordsize="10,20">
              <v:shape style="position:absolute;left:5192;top:2475;width:10;height:20" coordorigin="5192,2475" coordsize="10,20" path="m5192,2494l5202,2494,5202,2475,5192,2475,5192,2494xe" filled="true" fillcolor="#000000" stroked="false">
                <v:path arrowok="t"/>
                <v:fill type="solid"/>
              </v:shape>
            </v:group>
            <v:group style="position:absolute;left:5192;top:2494;width:10;height:20" coordorigin="5192,2494" coordsize="10,20">
              <v:shape style="position:absolute;left:5192;top:2494;width:10;height:20" coordorigin="5192,2494" coordsize="10,20" path="m5192,2513l5202,2513,5202,2494,5192,2494,5192,2513xe" filled="true" fillcolor="#000000" stroked="false">
                <v:path arrowok="t"/>
                <v:fill type="solid"/>
              </v:shape>
            </v:group>
            <v:group style="position:absolute;left:6884;top:1994;width:10;height:20" coordorigin="6884,1994" coordsize="10,20">
              <v:shape style="position:absolute;left:6884;top:1994;width:10;height:20" coordorigin="6884,1994" coordsize="10,20" path="m6884,2014l6894,2014,6894,1994,6884,1994,6884,2014xe" filled="true" fillcolor="#000000" stroked="false">
                <v:path arrowok="t"/>
                <v:fill type="solid"/>
              </v:shape>
            </v:group>
            <v:group style="position:absolute;left:6884;top:2014;width:10;height:20" coordorigin="6884,2014" coordsize="10,20">
              <v:shape style="position:absolute;left:6884;top:2014;width:10;height:20" coordorigin="6884,2014" coordsize="10,20" path="m6884,2033l6894,2033,6894,2014,6884,2014,6884,2033xe" filled="true" fillcolor="#000000" stroked="false">
                <v:path arrowok="t"/>
                <v:fill type="solid"/>
              </v:shape>
            </v:group>
            <v:group style="position:absolute;left:6884;top:2033;width:10;height:20" coordorigin="6884,2033" coordsize="10,20">
              <v:shape style="position:absolute;left:6884;top:2033;width:10;height:20" coordorigin="6884,2033" coordsize="10,20" path="m6884,2052l6894,2052,6894,2033,6884,2033,6884,2052xe" filled="true" fillcolor="#000000" stroked="false">
                <v:path arrowok="t"/>
                <v:fill type="solid"/>
              </v:shape>
            </v:group>
            <v:group style="position:absolute;left:6884;top:2052;width:10;height:20" coordorigin="6884,2052" coordsize="10,20">
              <v:shape style="position:absolute;left:6884;top:2052;width:10;height:20" coordorigin="6884,2052" coordsize="10,20" path="m6884,2071l6894,2071,6894,2052,6884,2052,6884,2071xe" filled="true" fillcolor="#000000" stroked="false">
                <v:path arrowok="t"/>
                <v:fill type="solid"/>
              </v:shape>
            </v:group>
            <v:group style="position:absolute;left:6884;top:2071;width:10;height:20" coordorigin="6884,2071" coordsize="10,20">
              <v:shape style="position:absolute;left:6884;top:2071;width:10;height:20" coordorigin="6884,2071" coordsize="10,20" path="m6884,2090l6894,2090,6894,2071,6884,2071,6884,2090xe" filled="true" fillcolor="#000000" stroked="false">
                <v:path arrowok="t"/>
                <v:fill type="solid"/>
              </v:shape>
            </v:group>
            <v:group style="position:absolute;left:6884;top:2090;width:10;height:20" coordorigin="6884,2090" coordsize="10,20">
              <v:shape style="position:absolute;left:6884;top:2090;width:10;height:20" coordorigin="6884,2090" coordsize="10,20" path="m6884,2110l6894,2110,6894,2090,6884,2090,6884,2110xe" filled="true" fillcolor="#000000" stroked="false">
                <v:path arrowok="t"/>
                <v:fill type="solid"/>
              </v:shape>
            </v:group>
            <v:group style="position:absolute;left:6884;top:2110;width:10;height:20" coordorigin="6884,2110" coordsize="10,20">
              <v:shape style="position:absolute;left:6884;top:2110;width:10;height:20" coordorigin="6884,2110" coordsize="10,20" path="m6884,2129l6894,2129,6894,2110,6884,2110,6884,2129xe" filled="true" fillcolor="#000000" stroked="false">
                <v:path arrowok="t"/>
                <v:fill type="solid"/>
              </v:shape>
            </v:group>
            <v:group style="position:absolute;left:6884;top:2129;width:10;height:20" coordorigin="6884,2129" coordsize="10,20">
              <v:shape style="position:absolute;left:6884;top:2129;width:10;height:20" coordorigin="6884,2129" coordsize="10,20" path="m6884,2148l6894,2148,6894,2129,6884,2129,6884,2148xe" filled="true" fillcolor="#000000" stroked="false">
                <v:path arrowok="t"/>
                <v:fill type="solid"/>
              </v:shape>
            </v:group>
            <v:group style="position:absolute;left:6884;top:2148;width:10;height:20" coordorigin="6884,2148" coordsize="10,20">
              <v:shape style="position:absolute;left:6884;top:2148;width:10;height:20" coordorigin="6884,2148" coordsize="10,20" path="m6884,2167l6894,2167,6894,2148,6884,2148,6884,2167xe" filled="true" fillcolor="#000000" stroked="false">
                <v:path arrowok="t"/>
                <v:fill type="solid"/>
              </v:shape>
            </v:group>
            <v:group style="position:absolute;left:6884;top:2167;width:10;height:20" coordorigin="6884,2167" coordsize="10,20">
              <v:shape style="position:absolute;left:6884;top:2167;width:10;height:20" coordorigin="6884,2167" coordsize="10,20" path="m6884,2186l6894,2186,6894,2167,6884,2167,6884,2186xe" filled="true" fillcolor="#000000" stroked="false">
                <v:path arrowok="t"/>
                <v:fill type="solid"/>
              </v:shape>
            </v:group>
            <v:group style="position:absolute;left:6884;top:2186;width:10;height:20" coordorigin="6884,2186" coordsize="10,20">
              <v:shape style="position:absolute;left:6884;top:2186;width:10;height:20" coordorigin="6884,2186" coordsize="10,20" path="m6884,2206l6894,2206,6894,2186,6884,2186,6884,2206xe" filled="true" fillcolor="#000000" stroked="false">
                <v:path arrowok="t"/>
                <v:fill type="solid"/>
              </v:shape>
            </v:group>
            <v:group style="position:absolute;left:6884;top:2206;width:10;height:20" coordorigin="6884,2206" coordsize="10,20">
              <v:shape style="position:absolute;left:6884;top:2206;width:10;height:20" coordorigin="6884,2206" coordsize="10,20" path="m6884,2225l6894,2225,6894,2206,6884,2206,6884,2225xe" filled="true" fillcolor="#000000" stroked="false">
                <v:path arrowok="t"/>
                <v:fill type="solid"/>
              </v:shape>
            </v:group>
            <v:group style="position:absolute;left:6884;top:2225;width:10;height:20" coordorigin="6884,2225" coordsize="10,20">
              <v:shape style="position:absolute;left:6884;top:2225;width:10;height:20" coordorigin="6884,2225" coordsize="10,20" path="m6884,2244l6894,2244,6894,2225,6884,2225,6884,2244xe" filled="true" fillcolor="#000000" stroked="false">
                <v:path arrowok="t"/>
                <v:fill type="solid"/>
              </v:shape>
            </v:group>
            <v:group style="position:absolute;left:6884;top:2244;width:10;height:20" coordorigin="6884,2244" coordsize="10,20">
              <v:shape style="position:absolute;left:6884;top:2244;width:10;height:20" coordorigin="6884,2244" coordsize="10,20" path="m6884,2263l6894,2263,6894,2244,6884,2244,6884,2263xe" filled="true" fillcolor="#000000" stroked="false">
                <v:path arrowok="t"/>
                <v:fill type="solid"/>
              </v:shape>
            </v:group>
            <v:group style="position:absolute;left:6884;top:2263;width:10;height:20" coordorigin="6884,2263" coordsize="10,20">
              <v:shape style="position:absolute;left:6884;top:2263;width:10;height:20" coordorigin="6884,2263" coordsize="10,20" path="m6884,2282l6894,2282,6894,2263,6884,2263,6884,2282xe" filled="true" fillcolor="#000000" stroked="false">
                <v:path arrowok="t"/>
                <v:fill type="solid"/>
              </v:shape>
            </v:group>
            <v:group style="position:absolute;left:6884;top:2283;width:10;height:20" coordorigin="6884,2283" coordsize="10,20">
              <v:shape style="position:absolute;left:6884;top:2283;width:10;height:20" coordorigin="6884,2283" coordsize="10,20" path="m6884,2302l6894,2302,6894,2283,6884,2283,6884,2302xe" filled="true" fillcolor="#000000" stroked="false">
                <v:path arrowok="t"/>
                <v:fill type="solid"/>
              </v:shape>
            </v:group>
            <v:group style="position:absolute;left:6884;top:2302;width:10;height:20" coordorigin="6884,2302" coordsize="10,20">
              <v:shape style="position:absolute;left:6884;top:2302;width:10;height:20" coordorigin="6884,2302" coordsize="10,20" path="m6884,2321l6894,2321,6894,2302,6884,2302,6884,2321xe" filled="true" fillcolor="#000000" stroked="false">
                <v:path arrowok="t"/>
                <v:fill type="solid"/>
              </v:shape>
            </v:group>
            <v:group style="position:absolute;left:6884;top:2321;width:10;height:20" coordorigin="6884,2321" coordsize="10,20">
              <v:shape style="position:absolute;left:6884;top:2321;width:10;height:20" coordorigin="6884,2321" coordsize="10,20" path="m6884,2341l6894,2341,6894,2321,6884,2321,6884,2341xe" filled="true" fillcolor="#000000" stroked="false">
                <v:path arrowok="t"/>
                <v:fill type="solid"/>
              </v:shape>
            </v:group>
            <v:group style="position:absolute;left:6884;top:2341;width:10;height:20" coordorigin="6884,2341" coordsize="10,20">
              <v:shape style="position:absolute;left:6884;top:2341;width:10;height:20" coordorigin="6884,2341" coordsize="10,20" path="m6884,2360l6894,2360,6894,2341,6884,2341,6884,2360xe" filled="true" fillcolor="#000000" stroked="false">
                <v:path arrowok="t"/>
                <v:fill type="solid"/>
              </v:shape>
            </v:group>
            <v:group style="position:absolute;left:6884;top:2360;width:10;height:20" coordorigin="6884,2360" coordsize="10,20">
              <v:shape style="position:absolute;left:6884;top:2360;width:10;height:20" coordorigin="6884,2360" coordsize="10,20" path="m6884,2379l6894,2379,6894,2360,6884,2360,6884,2379xe" filled="true" fillcolor="#000000" stroked="false">
                <v:path arrowok="t"/>
                <v:fill type="solid"/>
              </v:shape>
            </v:group>
            <v:group style="position:absolute;left:6884;top:2379;width:10;height:20" coordorigin="6884,2379" coordsize="10,20">
              <v:shape style="position:absolute;left:6884;top:2379;width:10;height:20" coordorigin="6884,2379" coordsize="10,20" path="m6884,2398l6894,2398,6894,2379,6884,2379,6884,2398xe" filled="true" fillcolor="#000000" stroked="false">
                <v:path arrowok="t"/>
                <v:fill type="solid"/>
              </v:shape>
            </v:group>
            <v:group style="position:absolute;left:6884;top:2398;width:10;height:20" coordorigin="6884,2398" coordsize="10,20">
              <v:shape style="position:absolute;left:6884;top:2398;width:10;height:20" coordorigin="6884,2398" coordsize="10,20" path="m6884,2417l6894,2417,6894,2398,6884,2398,6884,2417xe" filled="true" fillcolor="#000000" stroked="false">
                <v:path arrowok="t"/>
                <v:fill type="solid"/>
              </v:shape>
            </v:group>
            <v:group style="position:absolute;left:6884;top:2417;width:10;height:20" coordorigin="6884,2417" coordsize="10,20">
              <v:shape style="position:absolute;left:6884;top:2417;width:10;height:20" coordorigin="6884,2417" coordsize="10,20" path="m6884,2437l6894,2437,6894,2417,6884,2417,6884,2437xe" filled="true" fillcolor="#000000" stroked="false">
                <v:path arrowok="t"/>
                <v:fill type="solid"/>
              </v:shape>
            </v:group>
            <v:group style="position:absolute;left:6884;top:2437;width:10;height:20" coordorigin="6884,2437" coordsize="10,20">
              <v:shape style="position:absolute;left:6884;top:2437;width:10;height:20" coordorigin="6884,2437" coordsize="10,20" path="m6884,2456l6894,2456,6894,2437,6884,2437,6884,2456xe" filled="true" fillcolor="#000000" stroked="false">
                <v:path arrowok="t"/>
                <v:fill type="solid"/>
              </v:shape>
            </v:group>
            <v:group style="position:absolute;left:6884;top:2456;width:10;height:20" coordorigin="6884,2456" coordsize="10,20">
              <v:shape style="position:absolute;left:6884;top:2456;width:10;height:20" coordorigin="6884,2456" coordsize="10,20" path="m6884,2475l6894,2475,6894,2456,6884,2456,6884,2475xe" filled="true" fillcolor="#000000" stroked="false">
                <v:path arrowok="t"/>
                <v:fill type="solid"/>
              </v:shape>
            </v:group>
            <v:group style="position:absolute;left:6884;top:2475;width:10;height:20" coordorigin="6884,2475" coordsize="10,20">
              <v:shape style="position:absolute;left:6884;top:2475;width:10;height:20" coordorigin="6884,2475" coordsize="10,20" path="m6884,2494l6894,2494,6894,2475,6884,2475,6884,2494xe" filled="true" fillcolor="#000000" stroked="false">
                <v:path arrowok="t"/>
                <v:fill type="solid"/>
              </v:shape>
            </v:group>
            <v:group style="position:absolute;left:6884;top:2494;width:10;height:20" coordorigin="6884,2494" coordsize="10,20">
              <v:shape style="position:absolute;left:6884;top:2494;width:10;height:20" coordorigin="6884,2494" coordsize="10,20" path="m6884,2513l6894,2513,6894,2494,6884,2494,6884,2513xe" filled="true" fillcolor="#000000" stroked="false">
                <v:path arrowok="t"/>
                <v:fill type="solid"/>
              </v:shape>
            </v:group>
            <v:group style="position:absolute;left:6884;top:2513;width:10;height:20" coordorigin="6884,2513" coordsize="10,20">
              <v:shape style="position:absolute;left:6884;top:2513;width:10;height:20" coordorigin="6884,2513" coordsize="10,20" path="m6884,2533l6894,2533,6894,2513,6884,2513,6884,2533xe" filled="true" fillcolor="#000000" stroked="false">
                <v:path arrowok="t"/>
                <v:fill type="solid"/>
              </v:shape>
            </v:group>
            <v:group style="position:absolute;left:6884;top:2533;width:10;height:20" coordorigin="6884,2533" coordsize="10,20">
              <v:shape style="position:absolute;left:6884;top:2533;width:10;height:20" coordorigin="6884,2533" coordsize="10,20" path="m6884,2552l6894,2552,6894,2533,6884,2533,6884,2552xe" filled="true" fillcolor="#000000" stroked="false">
                <v:path arrowok="t"/>
                <v:fill type="solid"/>
              </v:shape>
            </v:group>
            <v:group style="position:absolute;left:6884;top:2552;width:10;height:20" coordorigin="6884,2552" coordsize="10,20">
              <v:shape style="position:absolute;left:6884;top:2552;width:10;height:20" coordorigin="6884,2552" coordsize="10,20" path="m6884,2571l6894,2571,6894,2552,6884,2552,6884,2571xe" filled="true" fillcolor="#000000" stroked="false">
                <v:path arrowok="t"/>
                <v:fill type="solid"/>
              </v:shape>
            </v:group>
            <v:group style="position:absolute;left:6884;top:2571;width:10;height:20" coordorigin="6884,2571" coordsize="10,20">
              <v:shape style="position:absolute;left:6884;top:2571;width:10;height:20" coordorigin="6884,2571" coordsize="10,20" path="m6884,2590l6894,2590,6894,2571,6884,2571,6884,2590xe" filled="true" fillcolor="#000000" stroked="false">
                <v:path arrowok="t"/>
                <v:fill type="solid"/>
              </v:shape>
            </v:group>
            <v:group style="position:absolute;left:6884;top:2590;width:10;height:20" coordorigin="6884,2590" coordsize="10,20">
              <v:shape style="position:absolute;left:6884;top:2590;width:10;height:20" coordorigin="6884,2590" coordsize="10,20" path="m6884,2609l6894,2609,6894,2590,6884,2590,6884,2609xe" filled="true" fillcolor="#000000" stroked="false">
                <v:path arrowok="t"/>
                <v:fill type="solid"/>
              </v:shape>
              <v:shape style="position:absolute;left:1051;top:2513;width:4160;height:106" type="#_x0000_t75" stroked="false">
                <v:imagedata r:id="rId662" o:title=""/>
              </v:shape>
              <v:shape style="position:absolute;left:5187;top:2609;width:3346;height:10" type="#_x0000_t75" stroked="false">
                <v:imagedata r:id="rId663" o:title=""/>
              </v:shape>
            </v:group>
            <v:group style="position:absolute;left:1056;top:2619;width:10;height:20" coordorigin="1056,2619" coordsize="10,20">
              <v:shape style="position:absolute;left:1056;top:2619;width:10;height:20" coordorigin="1056,2619" coordsize="10,20" path="m1056,2638l1066,2638,1066,2619,1056,2619,1056,2638xe" filled="true" fillcolor="#000000" stroked="false">
                <v:path arrowok="t"/>
                <v:fill type="solid"/>
              </v:shape>
            </v:group>
            <v:group style="position:absolute;left:1056;top:2638;width:10;height:20" coordorigin="1056,2638" coordsize="10,20">
              <v:shape style="position:absolute;left:1056;top:2638;width:10;height:20" coordorigin="1056,2638" coordsize="10,20" path="m1056,2657l1066,2657,1066,2638,1056,2638,1056,2657xe" filled="true" fillcolor="#000000" stroked="false">
                <v:path arrowok="t"/>
                <v:fill type="solid"/>
              </v:shape>
            </v:group>
            <v:group style="position:absolute;left:1056;top:2657;width:10;height:20" coordorigin="1056,2657" coordsize="10,20">
              <v:shape style="position:absolute;left:1056;top:2657;width:10;height:20" coordorigin="1056,2657" coordsize="10,20" path="m1056,2677l1066,2677,1066,2657,1056,2657,1056,2677xe" filled="true" fillcolor="#000000" stroked="false">
                <v:path arrowok="t"/>
                <v:fill type="solid"/>
              </v:shape>
            </v:group>
            <v:group style="position:absolute;left:1056;top:2677;width:10;height:20" coordorigin="1056,2677" coordsize="10,20">
              <v:shape style="position:absolute;left:1056;top:2677;width:10;height:20" coordorigin="1056,2677" coordsize="10,20" path="m1056,2696l1066,2696,1066,2677,1056,2677,1056,2696xe" filled="true" fillcolor="#000000" stroked="false">
                <v:path arrowok="t"/>
                <v:fill type="solid"/>
              </v:shape>
            </v:group>
            <v:group style="position:absolute;left:1056;top:2696;width:10;height:20" coordorigin="1056,2696" coordsize="10,20">
              <v:shape style="position:absolute;left:1056;top:2696;width:10;height:20" coordorigin="1056,2696" coordsize="10,20" path="m1056,2715l1066,2715,1066,2696,1056,2696,1056,2715xe" filled="true" fillcolor="#000000" stroked="false">
                <v:path arrowok="t"/>
                <v:fill type="solid"/>
              </v:shape>
            </v:group>
            <v:group style="position:absolute;left:1056;top:2715;width:10;height:20" coordorigin="1056,2715" coordsize="10,20">
              <v:shape style="position:absolute;left:1056;top:2715;width:10;height:20" coordorigin="1056,2715" coordsize="10,20" path="m1056,2734l1066,2734,1066,2715,1056,2715,1056,2734xe" filled="true" fillcolor="#000000" stroked="false">
                <v:path arrowok="t"/>
                <v:fill type="solid"/>
              </v:shape>
            </v:group>
            <v:group style="position:absolute;left:1056;top:2734;width:10;height:20" coordorigin="1056,2734" coordsize="10,20">
              <v:shape style="position:absolute;left:1056;top:2734;width:10;height:20" coordorigin="1056,2734" coordsize="10,20" path="m1056,2753l1066,2753,1066,2734,1056,2734,1056,2753xe" filled="true" fillcolor="#000000" stroked="false">
                <v:path arrowok="t"/>
                <v:fill type="solid"/>
              </v:shape>
            </v:group>
            <v:group style="position:absolute;left:1056;top:2753;width:10;height:20" coordorigin="1056,2753" coordsize="10,20">
              <v:shape style="position:absolute;left:1056;top:2753;width:10;height:20" coordorigin="1056,2753" coordsize="10,20" path="m1056,2773l1066,2773,1066,2753,1056,2753,1056,2773xe" filled="true" fillcolor="#000000" stroked="false">
                <v:path arrowok="t"/>
                <v:fill type="solid"/>
              </v:shape>
            </v:group>
            <v:group style="position:absolute;left:1056;top:2773;width:10;height:20" coordorigin="1056,2773" coordsize="10,20">
              <v:shape style="position:absolute;left:1056;top:2773;width:10;height:20" coordorigin="1056,2773" coordsize="10,20" path="m1056,2792l1066,2792,1066,2773,1056,2773,1056,2792xe" filled="true" fillcolor="#000000" stroked="false">
                <v:path arrowok="t"/>
                <v:fill type="solid"/>
              </v:shape>
            </v:group>
            <v:group style="position:absolute;left:1056;top:2792;width:10;height:20" coordorigin="1056,2792" coordsize="10,20">
              <v:shape style="position:absolute;left:1056;top:2792;width:10;height:20" coordorigin="1056,2792" coordsize="10,20" path="m1056,2811l1066,2811,1066,2792,1056,2792,1056,2811xe" filled="true" fillcolor="#000000" stroked="false">
                <v:path arrowok="t"/>
                <v:fill type="solid"/>
              </v:shape>
            </v:group>
            <v:group style="position:absolute;left:1056;top:2811;width:10;height:20" coordorigin="1056,2811" coordsize="10,20">
              <v:shape style="position:absolute;left:1056;top:2811;width:10;height:20" coordorigin="1056,2811" coordsize="10,20" path="m1056,2830l1066,2830,1066,2811,1056,2811,1056,2830xe" filled="true" fillcolor="#000000" stroked="false">
                <v:path arrowok="t"/>
                <v:fill type="solid"/>
              </v:shape>
            </v:group>
            <v:group style="position:absolute;left:1056;top:2830;width:10;height:20" coordorigin="1056,2830" coordsize="10,20">
              <v:shape style="position:absolute;left:1056;top:2830;width:10;height:20" coordorigin="1056,2830" coordsize="10,20" path="m1056,2849l1066,2849,1066,2830,1056,2830,1056,2849xe" filled="true" fillcolor="#000000" stroked="false">
                <v:path arrowok="t"/>
                <v:fill type="solid"/>
              </v:shape>
            </v:group>
            <v:group style="position:absolute;left:1056;top:2849;width:10;height:20" coordorigin="1056,2849" coordsize="10,20">
              <v:shape style="position:absolute;left:1056;top:2849;width:10;height:20" coordorigin="1056,2849" coordsize="10,20" path="m1056,2869l1066,2869,1066,2849,1056,2849,1056,2869xe" filled="true" fillcolor="#000000" stroked="false">
                <v:path arrowok="t"/>
                <v:fill type="solid"/>
              </v:shape>
            </v:group>
            <v:group style="position:absolute;left:1056;top:2869;width:10;height:20" coordorigin="1056,2869" coordsize="10,20">
              <v:shape style="position:absolute;left:1056;top:2869;width:10;height:20" coordorigin="1056,2869" coordsize="10,20" path="m1056,2888l1066,2888,1066,2869,1056,2869,1056,2888xe" filled="true" fillcolor="#000000" stroked="false">
                <v:path arrowok="t"/>
                <v:fill type="solid"/>
              </v:shape>
            </v:group>
            <v:group style="position:absolute;left:1056;top:2888;width:10;height:20" coordorigin="1056,2888" coordsize="10,20">
              <v:shape style="position:absolute;left:1056;top:2888;width:10;height:20" coordorigin="1056,2888" coordsize="10,20" path="m1056,2907l1066,2907,1066,2888,1056,2888,1056,2907xe" filled="true" fillcolor="#000000" stroked="false">
                <v:path arrowok="t"/>
                <v:fill type="solid"/>
              </v:shape>
            </v:group>
            <v:group style="position:absolute;left:1056;top:2907;width:10;height:20" coordorigin="1056,2907" coordsize="10,20">
              <v:shape style="position:absolute;left:1056;top:2907;width:10;height:20" coordorigin="1056,2907" coordsize="10,20" path="m1056,2926l1066,2926,1066,2907,1056,2907,1056,2926xe" filled="true" fillcolor="#000000" stroked="false">
                <v:path arrowok="t"/>
                <v:fill type="solid"/>
              </v:shape>
            </v:group>
            <v:group style="position:absolute;left:1056;top:2926;width:10;height:20" coordorigin="1056,2926" coordsize="10,20">
              <v:shape style="position:absolute;left:1056;top:2926;width:10;height:20" coordorigin="1056,2926" coordsize="10,20" path="m1056,2945l1066,2945,1066,2926,1056,2926,1056,2945xe" filled="true" fillcolor="#000000" stroked="false">
                <v:path arrowok="t"/>
                <v:fill type="solid"/>
              </v:shape>
            </v:group>
            <v:group style="position:absolute;left:1056;top:2945;width:10;height:20" coordorigin="1056,2945" coordsize="10,20">
              <v:shape style="position:absolute;left:1056;top:2945;width:10;height:20" coordorigin="1056,2945" coordsize="10,20" path="m1056,2965l1066,2965,1066,2945,1056,2945,1056,2965xe" filled="true" fillcolor="#000000" stroked="false">
                <v:path arrowok="t"/>
                <v:fill type="solid"/>
              </v:shape>
            </v:group>
            <v:group style="position:absolute;left:1056;top:2965;width:10;height:20" coordorigin="1056,2965" coordsize="10,20">
              <v:shape style="position:absolute;left:1056;top:2965;width:10;height:20" coordorigin="1056,2965" coordsize="10,20" path="m1056,2984l1066,2984,1066,2965,1056,2965,1056,2984xe" filled="true" fillcolor="#000000" stroked="false">
                <v:path arrowok="t"/>
                <v:fill type="solid"/>
              </v:shape>
            </v:group>
            <v:group style="position:absolute;left:1056;top:2984;width:10;height:20" coordorigin="1056,2984" coordsize="10,20">
              <v:shape style="position:absolute;left:1056;top:2984;width:10;height:20" coordorigin="1056,2984" coordsize="10,20" path="m1056,3003l1066,3003,1066,2984,1056,2984,1056,3003xe" filled="true" fillcolor="#000000" stroked="false">
                <v:path arrowok="t"/>
                <v:fill type="solid"/>
              </v:shape>
            </v:group>
            <v:group style="position:absolute;left:1056;top:3003;width:10;height:20" coordorigin="1056,3003" coordsize="10,20">
              <v:shape style="position:absolute;left:1056;top:3003;width:10;height:20" coordorigin="1056,3003" coordsize="10,20" path="m1056,3022l1066,3022,1066,3003,1056,3003,1056,3022xe" filled="true" fillcolor="#000000" stroked="false">
                <v:path arrowok="t"/>
                <v:fill type="solid"/>
              </v:shape>
            </v:group>
            <v:group style="position:absolute;left:1056;top:3022;width:10;height:20" coordorigin="1056,3022" coordsize="10,20">
              <v:shape style="position:absolute;left:1056;top:3022;width:10;height:20" coordorigin="1056,3022" coordsize="10,20" path="m1056,3041l1066,3041,1066,3022,1056,3022,1056,3041xe" filled="true" fillcolor="#000000" stroked="false">
                <v:path arrowok="t"/>
                <v:fill type="solid"/>
              </v:shape>
            </v:group>
            <v:group style="position:absolute;left:1056;top:3041;width:10;height:20" coordorigin="1056,3041" coordsize="10,20">
              <v:shape style="position:absolute;left:1056;top:3041;width:10;height:20" coordorigin="1056,3041" coordsize="10,20" path="m1056,3061l1066,3061,1066,3041,1056,3041,1056,3061xe" filled="true" fillcolor="#000000" stroked="false">
                <v:path arrowok="t"/>
                <v:fill type="solid"/>
              </v:shape>
            </v:group>
            <v:group style="position:absolute;left:1056;top:3061;width:10;height:20" coordorigin="1056,3061" coordsize="10,20">
              <v:shape style="position:absolute;left:1056;top:3061;width:10;height:20" coordorigin="1056,3061" coordsize="10,20" path="m1056,3080l1066,3080,1066,3061,1056,3061,1056,3080xe" filled="true" fillcolor="#000000" stroked="false">
                <v:path arrowok="t"/>
                <v:fill type="solid"/>
              </v:shape>
            </v:group>
            <v:group style="position:absolute;left:1056;top:3080;width:10;height:20" coordorigin="1056,3080" coordsize="10,20">
              <v:shape style="position:absolute;left:1056;top:3080;width:10;height:20" coordorigin="1056,3080" coordsize="10,20" path="m1056,3099l1066,3099,1066,3080,1056,3080,1056,3099xe" filled="true" fillcolor="#000000" stroked="false">
                <v:path arrowok="t"/>
                <v:fill type="solid"/>
              </v:shape>
            </v:group>
            <v:group style="position:absolute;left:1056;top:3099;width:10;height:20" coordorigin="1056,3099" coordsize="10,20">
              <v:shape style="position:absolute;left:1056;top:3099;width:10;height:20" coordorigin="1056,3099" coordsize="10,20" path="m1056,3118l1066,3118,1066,3099,1056,3099,1056,3118xe" filled="true" fillcolor="#000000" stroked="false">
                <v:path arrowok="t"/>
                <v:fill type="solid"/>
              </v:shape>
            </v:group>
            <v:group style="position:absolute;left:1056;top:3118;width:10;height:20" coordorigin="1056,3118" coordsize="10,20">
              <v:shape style="position:absolute;left:1056;top:3118;width:10;height:20" coordorigin="1056,3118" coordsize="10,20" path="m1056,3137l1066,3137,1066,3118,1056,3118,1056,3137xe" filled="true" fillcolor="#000000" stroked="false">
                <v:path arrowok="t"/>
                <v:fill type="solid"/>
              </v:shape>
            </v:group>
            <v:group style="position:absolute;left:1056;top:3137;width:10;height:20" coordorigin="1056,3137" coordsize="10,20">
              <v:shape style="position:absolute;left:1056;top:3137;width:10;height:20" coordorigin="1056,3137" coordsize="10,20" path="m1056,3157l1066,3157,1066,3137,1056,3137,1056,3157xe" filled="true" fillcolor="#000000" stroked="false">
                <v:path arrowok="t"/>
                <v:fill type="solid"/>
              </v:shape>
            </v:group>
            <v:group style="position:absolute;left:1056;top:3157;width:10;height:20" coordorigin="1056,3157" coordsize="10,20">
              <v:shape style="position:absolute;left:1056;top:3157;width:10;height:20" coordorigin="1056,3157" coordsize="10,20" path="m1056,3176l1066,3176,1066,3157,1056,3157,1056,3176xe" filled="true" fillcolor="#000000" stroked="false">
                <v:path arrowok="t"/>
                <v:fill type="solid"/>
              </v:shape>
            </v:group>
            <v:group style="position:absolute;left:1056;top:3176;width:10;height:20" coordorigin="1056,3176" coordsize="10,20">
              <v:shape style="position:absolute;left:1056;top:3176;width:10;height:20" coordorigin="1056,3176" coordsize="10,20" path="m1056,3195l1066,3195,1066,3176,1056,3176,1056,3195xe" filled="true" fillcolor="#000000" stroked="false">
                <v:path arrowok="t"/>
                <v:fill type="solid"/>
              </v:shape>
            </v:group>
            <v:group style="position:absolute;left:1056;top:3195;width:10;height:20" coordorigin="1056,3195" coordsize="10,20">
              <v:shape style="position:absolute;left:1056;top:3195;width:10;height:20" coordorigin="1056,3195" coordsize="10,20" path="m1056,3214l1066,3214,1066,3195,1056,3195,1056,3214xe" filled="true" fillcolor="#000000" stroked="false">
                <v:path arrowok="t"/>
                <v:fill type="solid"/>
              </v:shape>
            </v:group>
            <v:group style="position:absolute;left:1056;top:3214;width:10;height:20" coordorigin="1056,3214" coordsize="10,20">
              <v:shape style="position:absolute;left:1056;top:3214;width:10;height:20" coordorigin="1056,3214" coordsize="10,20" path="m1056,3233l1066,3233,1066,3214,1056,3214,1056,3233xe" filled="true" fillcolor="#000000" stroked="false">
                <v:path arrowok="t"/>
                <v:fill type="solid"/>
              </v:shape>
            </v:group>
            <v:group style="position:absolute;left:3497;top:2619;width:10;height:20" coordorigin="3497,2619" coordsize="10,20">
              <v:shape style="position:absolute;left:3497;top:2619;width:10;height:20" coordorigin="3497,2619" coordsize="10,20" path="m3497,2638l3507,2638,3507,2619,3497,2619,3497,2638xe" filled="true" fillcolor="#000000" stroked="false">
                <v:path arrowok="t"/>
                <v:fill type="solid"/>
              </v:shape>
            </v:group>
            <v:group style="position:absolute;left:3497;top:2638;width:10;height:20" coordorigin="3497,2638" coordsize="10,20">
              <v:shape style="position:absolute;left:3497;top:2638;width:10;height:20" coordorigin="3497,2638" coordsize="10,20" path="m3497,2657l3507,2657,3507,2638,3497,2638,3497,2657xe" filled="true" fillcolor="#000000" stroked="false">
                <v:path arrowok="t"/>
                <v:fill type="solid"/>
              </v:shape>
            </v:group>
            <v:group style="position:absolute;left:3497;top:2657;width:10;height:20" coordorigin="3497,2657" coordsize="10,20">
              <v:shape style="position:absolute;left:3497;top:2657;width:10;height:20" coordorigin="3497,2657" coordsize="10,20" path="m3497,2677l3507,2677,3507,2657,3497,2657,3497,2677xe" filled="true" fillcolor="#000000" stroked="false">
                <v:path arrowok="t"/>
                <v:fill type="solid"/>
              </v:shape>
            </v:group>
            <v:group style="position:absolute;left:3497;top:2677;width:10;height:20" coordorigin="3497,2677" coordsize="10,20">
              <v:shape style="position:absolute;left:3497;top:2677;width:10;height:20" coordorigin="3497,2677" coordsize="10,20" path="m3497,2696l3507,2696,3507,2677,3497,2677,3497,2696xe" filled="true" fillcolor="#000000" stroked="false">
                <v:path arrowok="t"/>
                <v:fill type="solid"/>
              </v:shape>
            </v:group>
            <v:group style="position:absolute;left:3497;top:2696;width:10;height:20" coordorigin="3497,2696" coordsize="10,20">
              <v:shape style="position:absolute;left:3497;top:2696;width:10;height:20" coordorigin="3497,2696" coordsize="10,20" path="m3497,2715l3507,2715,3507,2696,3497,2696,3497,2715xe" filled="true" fillcolor="#000000" stroked="false">
                <v:path arrowok="t"/>
                <v:fill type="solid"/>
              </v:shape>
            </v:group>
            <v:group style="position:absolute;left:3497;top:2715;width:10;height:20" coordorigin="3497,2715" coordsize="10,20">
              <v:shape style="position:absolute;left:3497;top:2715;width:10;height:20" coordorigin="3497,2715" coordsize="10,20" path="m3497,2734l3507,2734,3507,2715,3497,2715,3497,2734xe" filled="true" fillcolor="#000000" stroked="false">
                <v:path arrowok="t"/>
                <v:fill type="solid"/>
              </v:shape>
            </v:group>
            <v:group style="position:absolute;left:3497;top:2734;width:10;height:20" coordorigin="3497,2734" coordsize="10,20">
              <v:shape style="position:absolute;left:3497;top:2734;width:10;height:20" coordorigin="3497,2734" coordsize="10,20" path="m3497,2753l3507,2753,3507,2734,3497,2734,3497,2753xe" filled="true" fillcolor="#000000" stroked="false">
                <v:path arrowok="t"/>
                <v:fill type="solid"/>
              </v:shape>
            </v:group>
            <v:group style="position:absolute;left:3497;top:2753;width:10;height:20" coordorigin="3497,2753" coordsize="10,20">
              <v:shape style="position:absolute;left:3497;top:2753;width:10;height:20" coordorigin="3497,2753" coordsize="10,20" path="m3497,2773l3507,2773,3507,2753,3497,2753,3497,2773xe" filled="true" fillcolor="#000000" stroked="false">
                <v:path arrowok="t"/>
                <v:fill type="solid"/>
              </v:shape>
            </v:group>
            <v:group style="position:absolute;left:3497;top:2773;width:10;height:20" coordorigin="3497,2773" coordsize="10,20">
              <v:shape style="position:absolute;left:3497;top:2773;width:10;height:20" coordorigin="3497,2773" coordsize="10,20" path="m3497,2792l3507,2792,3507,2773,3497,2773,3497,2792xe" filled="true" fillcolor="#000000" stroked="false">
                <v:path arrowok="t"/>
                <v:fill type="solid"/>
              </v:shape>
            </v:group>
            <v:group style="position:absolute;left:3497;top:2792;width:10;height:20" coordorigin="3497,2792" coordsize="10,20">
              <v:shape style="position:absolute;left:3497;top:2792;width:10;height:20" coordorigin="3497,2792" coordsize="10,20" path="m3497,2811l3507,2811,3507,2792,3497,2792,3497,2811xe" filled="true" fillcolor="#000000" stroked="false">
                <v:path arrowok="t"/>
                <v:fill type="solid"/>
              </v:shape>
            </v:group>
            <v:group style="position:absolute;left:3497;top:2811;width:10;height:20" coordorigin="3497,2811" coordsize="10,20">
              <v:shape style="position:absolute;left:3497;top:2811;width:10;height:20" coordorigin="3497,2811" coordsize="10,20" path="m3497,2830l3507,2830,3507,2811,3497,2811,3497,2830xe" filled="true" fillcolor="#000000" stroked="false">
                <v:path arrowok="t"/>
                <v:fill type="solid"/>
              </v:shape>
            </v:group>
            <v:group style="position:absolute;left:3497;top:2830;width:10;height:20" coordorigin="3497,2830" coordsize="10,20">
              <v:shape style="position:absolute;left:3497;top:2830;width:10;height:20" coordorigin="3497,2830" coordsize="10,20" path="m3497,2849l3507,2849,3507,2830,3497,2830,3497,2849xe" filled="true" fillcolor="#000000" stroked="false">
                <v:path arrowok="t"/>
                <v:fill type="solid"/>
              </v:shape>
            </v:group>
            <v:group style="position:absolute;left:3497;top:2849;width:10;height:20" coordorigin="3497,2849" coordsize="10,20">
              <v:shape style="position:absolute;left:3497;top:2849;width:10;height:20" coordorigin="3497,2849" coordsize="10,20" path="m3497,2869l3507,2869,3507,2849,3497,2849,3497,2869xe" filled="true" fillcolor="#000000" stroked="false">
                <v:path arrowok="t"/>
                <v:fill type="solid"/>
              </v:shape>
            </v:group>
            <v:group style="position:absolute;left:3497;top:2869;width:10;height:20" coordorigin="3497,2869" coordsize="10,20">
              <v:shape style="position:absolute;left:3497;top:2869;width:10;height:20" coordorigin="3497,2869" coordsize="10,20" path="m3497,2888l3507,2888,3507,2869,3497,2869,3497,2888xe" filled="true" fillcolor="#000000" stroked="false">
                <v:path arrowok="t"/>
                <v:fill type="solid"/>
              </v:shape>
            </v:group>
            <v:group style="position:absolute;left:3497;top:2888;width:10;height:20" coordorigin="3497,2888" coordsize="10,20">
              <v:shape style="position:absolute;left:3497;top:2888;width:10;height:20" coordorigin="3497,2888" coordsize="10,20" path="m3497,2907l3507,2907,3507,2888,3497,2888,3497,2907xe" filled="true" fillcolor="#000000" stroked="false">
                <v:path arrowok="t"/>
                <v:fill type="solid"/>
              </v:shape>
            </v:group>
            <v:group style="position:absolute;left:3497;top:2907;width:10;height:20" coordorigin="3497,2907" coordsize="10,20">
              <v:shape style="position:absolute;left:3497;top:2907;width:10;height:20" coordorigin="3497,2907" coordsize="10,20" path="m3497,2926l3507,2926,3507,2907,3497,2907,3497,2926xe" filled="true" fillcolor="#000000" stroked="false">
                <v:path arrowok="t"/>
                <v:fill type="solid"/>
              </v:shape>
            </v:group>
            <v:group style="position:absolute;left:3497;top:2926;width:10;height:20" coordorigin="3497,2926" coordsize="10,20">
              <v:shape style="position:absolute;left:3497;top:2926;width:10;height:20" coordorigin="3497,2926" coordsize="10,20" path="m3497,2945l3507,2945,3507,2926,3497,2926,3497,2945xe" filled="true" fillcolor="#000000" stroked="false">
                <v:path arrowok="t"/>
                <v:fill type="solid"/>
              </v:shape>
            </v:group>
            <v:group style="position:absolute;left:3497;top:2945;width:10;height:20" coordorigin="3497,2945" coordsize="10,20">
              <v:shape style="position:absolute;left:3497;top:2945;width:10;height:20" coordorigin="3497,2945" coordsize="10,20" path="m3497,2965l3507,2965,3507,2945,3497,2945,3497,2965xe" filled="true" fillcolor="#000000" stroked="false">
                <v:path arrowok="t"/>
                <v:fill type="solid"/>
              </v:shape>
            </v:group>
            <v:group style="position:absolute;left:3497;top:2965;width:10;height:20" coordorigin="3497,2965" coordsize="10,20">
              <v:shape style="position:absolute;left:3497;top:2965;width:10;height:20" coordorigin="3497,2965" coordsize="10,20" path="m3497,2984l3507,2984,3507,2965,3497,2965,3497,2984xe" filled="true" fillcolor="#000000" stroked="false">
                <v:path arrowok="t"/>
                <v:fill type="solid"/>
              </v:shape>
            </v:group>
            <v:group style="position:absolute;left:3497;top:2984;width:10;height:20" coordorigin="3497,2984" coordsize="10,20">
              <v:shape style="position:absolute;left:3497;top:2984;width:10;height:20" coordorigin="3497,2984" coordsize="10,20" path="m3497,3003l3507,3003,3507,2984,3497,2984,3497,3003xe" filled="true" fillcolor="#000000" stroked="false">
                <v:path arrowok="t"/>
                <v:fill type="solid"/>
              </v:shape>
            </v:group>
            <v:group style="position:absolute;left:3497;top:3003;width:10;height:20" coordorigin="3497,3003" coordsize="10,20">
              <v:shape style="position:absolute;left:3497;top:3003;width:10;height:20" coordorigin="3497,3003" coordsize="10,20" path="m3497,3022l3507,3022,3507,3003,3497,3003,3497,3022xe" filled="true" fillcolor="#000000" stroked="false">
                <v:path arrowok="t"/>
                <v:fill type="solid"/>
              </v:shape>
            </v:group>
            <v:group style="position:absolute;left:3497;top:3022;width:10;height:20" coordorigin="3497,3022" coordsize="10,20">
              <v:shape style="position:absolute;left:3497;top:3022;width:10;height:20" coordorigin="3497,3022" coordsize="10,20" path="m3497,3041l3507,3041,3507,3022,3497,3022,3497,3041xe" filled="true" fillcolor="#000000" stroked="false">
                <v:path arrowok="t"/>
                <v:fill type="solid"/>
              </v:shape>
            </v:group>
            <v:group style="position:absolute;left:3497;top:3041;width:10;height:20" coordorigin="3497,3041" coordsize="10,20">
              <v:shape style="position:absolute;left:3497;top:3041;width:10;height:20" coordorigin="3497,3041" coordsize="10,20" path="m3497,3061l3507,3061,3507,3041,3497,3041,3497,3061xe" filled="true" fillcolor="#000000" stroked="false">
                <v:path arrowok="t"/>
                <v:fill type="solid"/>
              </v:shape>
            </v:group>
            <v:group style="position:absolute;left:3497;top:3061;width:10;height:20" coordorigin="3497,3061" coordsize="10,20">
              <v:shape style="position:absolute;left:3497;top:3061;width:10;height:20" coordorigin="3497,3061" coordsize="10,20" path="m3497,3080l3507,3080,3507,3061,3497,3061,3497,3080xe" filled="true" fillcolor="#000000" stroked="false">
                <v:path arrowok="t"/>
                <v:fill type="solid"/>
              </v:shape>
            </v:group>
            <v:group style="position:absolute;left:3497;top:3080;width:10;height:20" coordorigin="3497,3080" coordsize="10,20">
              <v:shape style="position:absolute;left:3497;top:3080;width:10;height:20" coordorigin="3497,3080" coordsize="10,20" path="m3497,3099l3507,3099,3507,3080,3497,3080,3497,3099xe" filled="true" fillcolor="#000000" stroked="false">
                <v:path arrowok="t"/>
                <v:fill type="solid"/>
              </v:shape>
            </v:group>
            <v:group style="position:absolute;left:3497;top:3099;width:10;height:20" coordorigin="3497,3099" coordsize="10,20">
              <v:shape style="position:absolute;left:3497;top:3099;width:10;height:20" coordorigin="3497,3099" coordsize="10,20" path="m3497,3118l3507,3118,3507,3099,3497,3099,3497,3118xe" filled="true" fillcolor="#000000" stroked="false">
                <v:path arrowok="t"/>
                <v:fill type="solid"/>
              </v:shape>
            </v:group>
            <v:group style="position:absolute;left:3497;top:3118;width:10;height:20" coordorigin="3497,3118" coordsize="10,20">
              <v:shape style="position:absolute;left:3497;top:3118;width:10;height:20" coordorigin="3497,3118" coordsize="10,20" path="m3497,3137l3507,3137,3507,3118,3497,3118,3497,3137xe" filled="true" fillcolor="#000000" stroked="false">
                <v:path arrowok="t"/>
                <v:fill type="solid"/>
              </v:shape>
            </v:group>
            <v:group style="position:absolute;left:3497;top:3137;width:10;height:20" coordorigin="3497,3137" coordsize="10,20">
              <v:shape style="position:absolute;left:3497;top:3137;width:10;height:20" coordorigin="3497,3137" coordsize="10,20" path="m3497,3157l3507,3157,3507,3137,3497,3137,3497,3157xe" filled="true" fillcolor="#000000" stroked="false">
                <v:path arrowok="t"/>
                <v:fill type="solid"/>
              </v:shape>
            </v:group>
            <v:group style="position:absolute;left:3497;top:3157;width:10;height:20" coordorigin="3497,3157" coordsize="10,20">
              <v:shape style="position:absolute;left:3497;top:3157;width:10;height:20" coordorigin="3497,3157" coordsize="10,20" path="m3497,3176l3507,3176,3507,3157,3497,3157,3497,3176xe" filled="true" fillcolor="#000000" stroked="false">
                <v:path arrowok="t"/>
                <v:fill type="solid"/>
              </v:shape>
            </v:group>
            <v:group style="position:absolute;left:3497;top:3176;width:10;height:20" coordorigin="3497,3176" coordsize="10,20">
              <v:shape style="position:absolute;left:3497;top:3176;width:10;height:20" coordorigin="3497,3176" coordsize="10,20" path="m3497,3195l3507,3195,3507,3176,3497,3176,3497,3195xe" filled="true" fillcolor="#000000" stroked="false">
                <v:path arrowok="t"/>
                <v:fill type="solid"/>
              </v:shape>
            </v:group>
            <v:group style="position:absolute;left:3497;top:3195;width:10;height:20" coordorigin="3497,3195" coordsize="10,20">
              <v:shape style="position:absolute;left:3497;top:3195;width:10;height:20" coordorigin="3497,3195" coordsize="10,20" path="m3497,3214l3507,3214,3507,3195,3497,3195,3497,3214xe" filled="true" fillcolor="#000000" stroked="false">
                <v:path arrowok="t"/>
                <v:fill type="solid"/>
              </v:shape>
            </v:group>
            <v:group style="position:absolute;left:3497;top:3214;width:10;height:20" coordorigin="3497,3214" coordsize="10,20">
              <v:shape style="position:absolute;left:3497;top:3214;width:10;height:20" coordorigin="3497,3214" coordsize="10,20" path="m3497,3233l3507,3233,3507,3214,3497,3214,3497,3233xe" filled="true" fillcolor="#000000" stroked="false">
                <v:path arrowok="t"/>
                <v:fill type="solid"/>
              </v:shape>
            </v:group>
            <v:group style="position:absolute;left:5192;top:2619;width:10;height:20" coordorigin="5192,2619" coordsize="10,20">
              <v:shape style="position:absolute;left:5192;top:2619;width:10;height:20" coordorigin="5192,2619" coordsize="10,20" path="m5192,2638l5202,2638,5202,2619,5192,2619,5192,2638xe" filled="true" fillcolor="#000000" stroked="false">
                <v:path arrowok="t"/>
                <v:fill type="solid"/>
              </v:shape>
            </v:group>
            <v:group style="position:absolute;left:5192;top:2638;width:10;height:20" coordorigin="5192,2638" coordsize="10,20">
              <v:shape style="position:absolute;left:5192;top:2638;width:10;height:20" coordorigin="5192,2638" coordsize="10,20" path="m5192,2657l5202,2657,5202,2638,5192,2638,5192,2657xe" filled="true" fillcolor="#000000" stroked="false">
                <v:path arrowok="t"/>
                <v:fill type="solid"/>
              </v:shape>
            </v:group>
            <v:group style="position:absolute;left:5192;top:2657;width:10;height:20" coordorigin="5192,2657" coordsize="10,20">
              <v:shape style="position:absolute;left:5192;top:2657;width:10;height:20" coordorigin="5192,2657" coordsize="10,20" path="m5192,2677l5202,2677,5202,2657,5192,2657,5192,2677xe" filled="true" fillcolor="#000000" stroked="false">
                <v:path arrowok="t"/>
                <v:fill type="solid"/>
              </v:shape>
            </v:group>
            <v:group style="position:absolute;left:5192;top:2677;width:10;height:20" coordorigin="5192,2677" coordsize="10,20">
              <v:shape style="position:absolute;left:5192;top:2677;width:10;height:20" coordorigin="5192,2677" coordsize="10,20" path="m5192,2696l5202,2696,5202,2677,5192,2677,5192,2696xe" filled="true" fillcolor="#000000" stroked="false">
                <v:path arrowok="t"/>
                <v:fill type="solid"/>
              </v:shape>
            </v:group>
            <v:group style="position:absolute;left:5192;top:2696;width:10;height:20" coordorigin="5192,2696" coordsize="10,20">
              <v:shape style="position:absolute;left:5192;top:2696;width:10;height:20" coordorigin="5192,2696" coordsize="10,20" path="m5192,2715l5202,2715,5202,2696,5192,2696,5192,2715xe" filled="true" fillcolor="#000000" stroked="false">
                <v:path arrowok="t"/>
                <v:fill type="solid"/>
              </v:shape>
            </v:group>
            <v:group style="position:absolute;left:5192;top:2715;width:10;height:20" coordorigin="5192,2715" coordsize="10,20">
              <v:shape style="position:absolute;left:5192;top:2715;width:10;height:20" coordorigin="5192,2715" coordsize="10,20" path="m5192,2734l5202,2734,5202,2715,5192,2715,5192,2734xe" filled="true" fillcolor="#000000" stroked="false">
                <v:path arrowok="t"/>
                <v:fill type="solid"/>
              </v:shape>
            </v:group>
            <v:group style="position:absolute;left:5192;top:2734;width:10;height:20" coordorigin="5192,2734" coordsize="10,20">
              <v:shape style="position:absolute;left:5192;top:2734;width:10;height:20" coordorigin="5192,2734" coordsize="10,20" path="m5192,2753l5202,2753,5202,2734,5192,2734,5192,2753xe" filled="true" fillcolor="#000000" stroked="false">
                <v:path arrowok="t"/>
                <v:fill type="solid"/>
              </v:shape>
            </v:group>
            <v:group style="position:absolute;left:5192;top:2753;width:10;height:20" coordorigin="5192,2753" coordsize="10,20">
              <v:shape style="position:absolute;left:5192;top:2753;width:10;height:20" coordorigin="5192,2753" coordsize="10,20" path="m5192,2773l5202,2773,5202,2753,5192,2753,5192,2773xe" filled="true" fillcolor="#000000" stroked="false">
                <v:path arrowok="t"/>
                <v:fill type="solid"/>
              </v:shape>
            </v:group>
            <v:group style="position:absolute;left:5192;top:2773;width:10;height:20" coordorigin="5192,2773" coordsize="10,20">
              <v:shape style="position:absolute;left:5192;top:2773;width:10;height:20" coordorigin="5192,2773" coordsize="10,20" path="m5192,2792l5202,2792,5202,2773,5192,2773,5192,2792xe" filled="true" fillcolor="#000000" stroked="false">
                <v:path arrowok="t"/>
                <v:fill type="solid"/>
              </v:shape>
            </v:group>
            <v:group style="position:absolute;left:5192;top:2792;width:10;height:20" coordorigin="5192,2792" coordsize="10,20">
              <v:shape style="position:absolute;left:5192;top:2792;width:10;height:20" coordorigin="5192,2792" coordsize="10,20" path="m5192,2811l5202,2811,5202,2792,5192,2792,5192,2811xe" filled="true" fillcolor="#000000" stroked="false">
                <v:path arrowok="t"/>
                <v:fill type="solid"/>
              </v:shape>
            </v:group>
            <v:group style="position:absolute;left:5192;top:2811;width:10;height:20" coordorigin="5192,2811" coordsize="10,20">
              <v:shape style="position:absolute;left:5192;top:2811;width:10;height:20" coordorigin="5192,2811" coordsize="10,20" path="m5192,2830l5202,2830,5202,2811,5192,2811,5192,2830xe" filled="true" fillcolor="#000000" stroked="false">
                <v:path arrowok="t"/>
                <v:fill type="solid"/>
              </v:shape>
            </v:group>
            <v:group style="position:absolute;left:5192;top:2830;width:10;height:20" coordorigin="5192,2830" coordsize="10,20">
              <v:shape style="position:absolute;left:5192;top:2830;width:10;height:20" coordorigin="5192,2830" coordsize="10,20" path="m5192,2849l5202,2849,5202,2830,5192,2830,5192,2849xe" filled="true" fillcolor="#000000" stroked="false">
                <v:path arrowok="t"/>
                <v:fill type="solid"/>
              </v:shape>
            </v:group>
            <v:group style="position:absolute;left:5192;top:2849;width:10;height:20" coordorigin="5192,2849" coordsize="10,20">
              <v:shape style="position:absolute;left:5192;top:2849;width:10;height:20" coordorigin="5192,2849" coordsize="10,20" path="m5192,2869l5202,2869,5202,2849,5192,2849,5192,2869xe" filled="true" fillcolor="#000000" stroked="false">
                <v:path arrowok="t"/>
                <v:fill type="solid"/>
              </v:shape>
            </v:group>
            <v:group style="position:absolute;left:5192;top:2869;width:10;height:20" coordorigin="5192,2869" coordsize="10,20">
              <v:shape style="position:absolute;left:5192;top:2869;width:10;height:20" coordorigin="5192,2869" coordsize="10,20" path="m5192,2888l5202,2888,5202,2869,5192,2869,5192,2888xe" filled="true" fillcolor="#000000" stroked="false">
                <v:path arrowok="t"/>
                <v:fill type="solid"/>
              </v:shape>
            </v:group>
            <v:group style="position:absolute;left:5192;top:2888;width:10;height:20" coordorigin="5192,2888" coordsize="10,20">
              <v:shape style="position:absolute;left:5192;top:2888;width:10;height:20" coordorigin="5192,2888" coordsize="10,20" path="m5192,2907l5202,2907,5202,2888,5192,2888,5192,2907xe" filled="true" fillcolor="#000000" stroked="false">
                <v:path arrowok="t"/>
                <v:fill type="solid"/>
              </v:shape>
            </v:group>
            <v:group style="position:absolute;left:5192;top:2907;width:10;height:20" coordorigin="5192,2907" coordsize="10,20">
              <v:shape style="position:absolute;left:5192;top:2907;width:10;height:20" coordorigin="5192,2907" coordsize="10,20" path="m5192,2926l5202,2926,5202,2907,5192,2907,5192,2926xe" filled="true" fillcolor="#000000" stroked="false">
                <v:path arrowok="t"/>
                <v:fill type="solid"/>
              </v:shape>
            </v:group>
            <v:group style="position:absolute;left:5192;top:2926;width:10;height:20" coordorigin="5192,2926" coordsize="10,20">
              <v:shape style="position:absolute;left:5192;top:2926;width:10;height:20" coordorigin="5192,2926" coordsize="10,20" path="m5192,2945l5202,2945,5202,2926,5192,2926,5192,2945xe" filled="true" fillcolor="#000000" stroked="false">
                <v:path arrowok="t"/>
                <v:fill type="solid"/>
              </v:shape>
            </v:group>
            <v:group style="position:absolute;left:5192;top:2945;width:10;height:20" coordorigin="5192,2945" coordsize="10,20">
              <v:shape style="position:absolute;left:5192;top:2945;width:10;height:20" coordorigin="5192,2945" coordsize="10,20" path="m5192,2965l5202,2965,5202,2945,5192,2945,5192,2965xe" filled="true" fillcolor="#000000" stroked="false">
                <v:path arrowok="t"/>
                <v:fill type="solid"/>
              </v:shape>
            </v:group>
            <v:group style="position:absolute;left:5192;top:2965;width:10;height:20" coordorigin="5192,2965" coordsize="10,20">
              <v:shape style="position:absolute;left:5192;top:2965;width:10;height:20" coordorigin="5192,2965" coordsize="10,20" path="m5192,2984l5202,2984,5202,2965,5192,2965,5192,2984xe" filled="true" fillcolor="#000000" stroked="false">
                <v:path arrowok="t"/>
                <v:fill type="solid"/>
              </v:shape>
            </v:group>
            <v:group style="position:absolute;left:5192;top:2984;width:10;height:20" coordorigin="5192,2984" coordsize="10,20">
              <v:shape style="position:absolute;left:5192;top:2984;width:10;height:20" coordorigin="5192,2984" coordsize="10,20" path="m5192,3003l5202,3003,5202,2984,5192,2984,5192,3003xe" filled="true" fillcolor="#000000" stroked="false">
                <v:path arrowok="t"/>
                <v:fill type="solid"/>
              </v:shape>
            </v:group>
            <v:group style="position:absolute;left:5192;top:3003;width:10;height:20" coordorigin="5192,3003" coordsize="10,20">
              <v:shape style="position:absolute;left:5192;top:3003;width:10;height:20" coordorigin="5192,3003" coordsize="10,20" path="m5192,3022l5202,3022,5202,3003,5192,3003,5192,3022xe" filled="true" fillcolor="#000000" stroked="false">
                <v:path arrowok="t"/>
                <v:fill type="solid"/>
              </v:shape>
            </v:group>
            <v:group style="position:absolute;left:5192;top:3022;width:10;height:20" coordorigin="5192,3022" coordsize="10,20">
              <v:shape style="position:absolute;left:5192;top:3022;width:10;height:20" coordorigin="5192,3022" coordsize="10,20" path="m5192,3041l5202,3041,5202,3022,5192,3022,5192,3041xe" filled="true" fillcolor="#000000" stroked="false">
                <v:path arrowok="t"/>
                <v:fill type="solid"/>
              </v:shape>
            </v:group>
            <v:group style="position:absolute;left:5192;top:3041;width:10;height:20" coordorigin="5192,3041" coordsize="10,20">
              <v:shape style="position:absolute;left:5192;top:3041;width:10;height:20" coordorigin="5192,3041" coordsize="10,20" path="m5192,3061l5202,3061,5202,3041,5192,3041,5192,3061xe" filled="true" fillcolor="#000000" stroked="false">
                <v:path arrowok="t"/>
                <v:fill type="solid"/>
              </v:shape>
            </v:group>
            <v:group style="position:absolute;left:5192;top:3061;width:10;height:20" coordorigin="5192,3061" coordsize="10,20">
              <v:shape style="position:absolute;left:5192;top:3061;width:10;height:20" coordorigin="5192,3061" coordsize="10,20" path="m5192,3080l5202,3080,5202,3061,5192,3061,5192,3080xe" filled="true" fillcolor="#000000" stroked="false">
                <v:path arrowok="t"/>
                <v:fill type="solid"/>
              </v:shape>
            </v:group>
            <v:group style="position:absolute;left:5192;top:3080;width:10;height:20" coordorigin="5192,3080" coordsize="10,20">
              <v:shape style="position:absolute;left:5192;top:3080;width:10;height:20" coordorigin="5192,3080" coordsize="10,20" path="m5192,3099l5202,3099,5202,3080,5192,3080,5192,3099xe" filled="true" fillcolor="#000000" stroked="false">
                <v:path arrowok="t"/>
                <v:fill type="solid"/>
              </v:shape>
            </v:group>
            <v:group style="position:absolute;left:5192;top:3099;width:10;height:20" coordorigin="5192,3099" coordsize="10,20">
              <v:shape style="position:absolute;left:5192;top:3099;width:10;height:20" coordorigin="5192,3099" coordsize="10,20" path="m5192,3118l5202,3118,5202,3099,5192,3099,5192,3118xe" filled="true" fillcolor="#000000" stroked="false">
                <v:path arrowok="t"/>
                <v:fill type="solid"/>
              </v:shape>
            </v:group>
            <v:group style="position:absolute;left:5192;top:3118;width:10;height:20" coordorigin="5192,3118" coordsize="10,20">
              <v:shape style="position:absolute;left:5192;top:3118;width:10;height:20" coordorigin="5192,3118" coordsize="10,20" path="m5192,3137l5202,3137,5202,3118,5192,3118,5192,3137xe" filled="true" fillcolor="#000000" stroked="false">
                <v:path arrowok="t"/>
                <v:fill type="solid"/>
              </v:shape>
            </v:group>
            <v:group style="position:absolute;left:6884;top:2619;width:10;height:20" coordorigin="6884,2619" coordsize="10,20">
              <v:shape style="position:absolute;left:6884;top:2619;width:10;height:20" coordorigin="6884,2619" coordsize="10,20" path="m6884,2638l6894,2638,6894,2619,6884,2619,6884,2638xe" filled="true" fillcolor="#000000" stroked="false">
                <v:path arrowok="t"/>
                <v:fill type="solid"/>
              </v:shape>
            </v:group>
            <v:group style="position:absolute;left:6884;top:2638;width:10;height:20" coordorigin="6884,2638" coordsize="10,20">
              <v:shape style="position:absolute;left:6884;top:2638;width:10;height:20" coordorigin="6884,2638" coordsize="10,20" path="m6884,2657l6894,2657,6894,2638,6884,2638,6884,2657xe" filled="true" fillcolor="#000000" stroked="false">
                <v:path arrowok="t"/>
                <v:fill type="solid"/>
              </v:shape>
            </v:group>
            <v:group style="position:absolute;left:6884;top:2657;width:10;height:20" coordorigin="6884,2657" coordsize="10,20">
              <v:shape style="position:absolute;left:6884;top:2657;width:10;height:20" coordorigin="6884,2657" coordsize="10,20" path="m6884,2677l6894,2677,6894,2657,6884,2657,6884,2677xe" filled="true" fillcolor="#000000" stroked="false">
                <v:path arrowok="t"/>
                <v:fill type="solid"/>
              </v:shape>
            </v:group>
            <v:group style="position:absolute;left:6884;top:2677;width:10;height:20" coordorigin="6884,2677" coordsize="10,20">
              <v:shape style="position:absolute;left:6884;top:2677;width:10;height:20" coordorigin="6884,2677" coordsize="10,20" path="m6884,2696l6894,2696,6894,2677,6884,2677,6884,2696xe" filled="true" fillcolor="#000000" stroked="false">
                <v:path arrowok="t"/>
                <v:fill type="solid"/>
              </v:shape>
            </v:group>
            <v:group style="position:absolute;left:6884;top:2696;width:10;height:20" coordorigin="6884,2696" coordsize="10,20">
              <v:shape style="position:absolute;left:6884;top:2696;width:10;height:20" coordorigin="6884,2696" coordsize="10,20" path="m6884,2715l6894,2715,6894,2696,6884,2696,6884,2715xe" filled="true" fillcolor="#000000" stroked="false">
                <v:path arrowok="t"/>
                <v:fill type="solid"/>
              </v:shape>
            </v:group>
            <v:group style="position:absolute;left:6884;top:2715;width:10;height:20" coordorigin="6884,2715" coordsize="10,20">
              <v:shape style="position:absolute;left:6884;top:2715;width:10;height:20" coordorigin="6884,2715" coordsize="10,20" path="m6884,2734l6894,2734,6894,2715,6884,2715,6884,2734xe" filled="true" fillcolor="#000000" stroked="false">
                <v:path arrowok="t"/>
                <v:fill type="solid"/>
              </v:shape>
            </v:group>
            <v:group style="position:absolute;left:6884;top:2734;width:10;height:20" coordorigin="6884,2734" coordsize="10,20">
              <v:shape style="position:absolute;left:6884;top:2734;width:10;height:20" coordorigin="6884,2734" coordsize="10,20" path="m6884,2753l6894,2753,6894,2734,6884,2734,6884,2753xe" filled="true" fillcolor="#000000" stroked="false">
                <v:path arrowok="t"/>
                <v:fill type="solid"/>
              </v:shape>
            </v:group>
            <v:group style="position:absolute;left:6884;top:2753;width:10;height:20" coordorigin="6884,2753" coordsize="10,20">
              <v:shape style="position:absolute;left:6884;top:2753;width:10;height:20" coordorigin="6884,2753" coordsize="10,20" path="m6884,2773l6894,2773,6894,2753,6884,2753,6884,2773xe" filled="true" fillcolor="#000000" stroked="false">
                <v:path arrowok="t"/>
                <v:fill type="solid"/>
              </v:shape>
            </v:group>
            <v:group style="position:absolute;left:6884;top:2773;width:10;height:20" coordorigin="6884,2773" coordsize="10,20">
              <v:shape style="position:absolute;left:6884;top:2773;width:10;height:20" coordorigin="6884,2773" coordsize="10,20" path="m6884,2792l6894,2792,6894,2773,6884,2773,6884,2792xe" filled="true" fillcolor="#000000" stroked="false">
                <v:path arrowok="t"/>
                <v:fill type="solid"/>
              </v:shape>
            </v:group>
            <v:group style="position:absolute;left:6884;top:2792;width:10;height:20" coordorigin="6884,2792" coordsize="10,20">
              <v:shape style="position:absolute;left:6884;top:2792;width:10;height:20" coordorigin="6884,2792" coordsize="10,20" path="m6884,2811l6894,2811,6894,2792,6884,2792,6884,2811xe" filled="true" fillcolor="#000000" stroked="false">
                <v:path arrowok="t"/>
                <v:fill type="solid"/>
              </v:shape>
            </v:group>
            <v:group style="position:absolute;left:6884;top:2811;width:10;height:20" coordorigin="6884,2811" coordsize="10,20">
              <v:shape style="position:absolute;left:6884;top:2811;width:10;height:20" coordorigin="6884,2811" coordsize="10,20" path="m6884,2830l6894,2830,6894,2811,6884,2811,6884,2830xe" filled="true" fillcolor="#000000" stroked="false">
                <v:path arrowok="t"/>
                <v:fill type="solid"/>
              </v:shape>
            </v:group>
            <v:group style="position:absolute;left:6884;top:2830;width:10;height:20" coordorigin="6884,2830" coordsize="10,20">
              <v:shape style="position:absolute;left:6884;top:2830;width:10;height:20" coordorigin="6884,2830" coordsize="10,20" path="m6884,2849l6894,2849,6894,2830,6884,2830,6884,2849xe" filled="true" fillcolor="#000000" stroked="false">
                <v:path arrowok="t"/>
                <v:fill type="solid"/>
              </v:shape>
            </v:group>
            <v:group style="position:absolute;left:6884;top:2849;width:10;height:20" coordorigin="6884,2849" coordsize="10,20">
              <v:shape style="position:absolute;left:6884;top:2849;width:10;height:20" coordorigin="6884,2849" coordsize="10,20" path="m6884,2869l6894,2869,6894,2849,6884,2849,6884,2869xe" filled="true" fillcolor="#000000" stroked="false">
                <v:path arrowok="t"/>
                <v:fill type="solid"/>
              </v:shape>
            </v:group>
            <v:group style="position:absolute;left:6884;top:2869;width:10;height:20" coordorigin="6884,2869" coordsize="10,20">
              <v:shape style="position:absolute;left:6884;top:2869;width:10;height:20" coordorigin="6884,2869" coordsize="10,20" path="m6884,2888l6894,2888,6894,2869,6884,2869,6884,2888xe" filled="true" fillcolor="#000000" stroked="false">
                <v:path arrowok="t"/>
                <v:fill type="solid"/>
              </v:shape>
            </v:group>
            <v:group style="position:absolute;left:6884;top:2888;width:10;height:20" coordorigin="6884,2888" coordsize="10,20">
              <v:shape style="position:absolute;left:6884;top:2888;width:10;height:20" coordorigin="6884,2888" coordsize="10,20" path="m6884,2907l6894,2907,6894,2888,6884,2888,6884,2907xe" filled="true" fillcolor="#000000" stroked="false">
                <v:path arrowok="t"/>
                <v:fill type="solid"/>
              </v:shape>
            </v:group>
            <v:group style="position:absolute;left:6884;top:2907;width:10;height:20" coordorigin="6884,2907" coordsize="10,20">
              <v:shape style="position:absolute;left:6884;top:2907;width:10;height:20" coordorigin="6884,2907" coordsize="10,20" path="m6884,2926l6894,2926,6894,2907,6884,2907,6884,2926xe" filled="true" fillcolor="#000000" stroked="false">
                <v:path arrowok="t"/>
                <v:fill type="solid"/>
              </v:shape>
            </v:group>
            <v:group style="position:absolute;left:6884;top:2926;width:10;height:20" coordorigin="6884,2926" coordsize="10,20">
              <v:shape style="position:absolute;left:6884;top:2926;width:10;height:20" coordorigin="6884,2926" coordsize="10,20" path="m6884,2945l6894,2945,6894,2926,6884,2926,6884,2945xe" filled="true" fillcolor="#000000" stroked="false">
                <v:path arrowok="t"/>
                <v:fill type="solid"/>
              </v:shape>
            </v:group>
            <v:group style="position:absolute;left:6884;top:2945;width:10;height:20" coordorigin="6884,2945" coordsize="10,20">
              <v:shape style="position:absolute;left:6884;top:2945;width:10;height:20" coordorigin="6884,2945" coordsize="10,20" path="m6884,2965l6894,2965,6894,2945,6884,2945,6884,2965xe" filled="true" fillcolor="#000000" stroked="false">
                <v:path arrowok="t"/>
                <v:fill type="solid"/>
              </v:shape>
            </v:group>
            <v:group style="position:absolute;left:6884;top:2965;width:10;height:20" coordorigin="6884,2965" coordsize="10,20">
              <v:shape style="position:absolute;left:6884;top:2965;width:10;height:20" coordorigin="6884,2965" coordsize="10,20" path="m6884,2984l6894,2984,6894,2965,6884,2965,6884,2984xe" filled="true" fillcolor="#000000" stroked="false">
                <v:path arrowok="t"/>
                <v:fill type="solid"/>
              </v:shape>
            </v:group>
            <v:group style="position:absolute;left:6884;top:2984;width:10;height:20" coordorigin="6884,2984" coordsize="10,20">
              <v:shape style="position:absolute;left:6884;top:2984;width:10;height:20" coordorigin="6884,2984" coordsize="10,20" path="m6884,3003l6894,3003,6894,2984,6884,2984,6884,3003xe" filled="true" fillcolor="#000000" stroked="false">
                <v:path arrowok="t"/>
                <v:fill type="solid"/>
              </v:shape>
            </v:group>
            <v:group style="position:absolute;left:6884;top:3003;width:10;height:20" coordorigin="6884,3003" coordsize="10,20">
              <v:shape style="position:absolute;left:6884;top:3003;width:10;height:20" coordorigin="6884,3003" coordsize="10,20" path="m6884,3022l6894,3022,6894,3003,6884,3003,6884,3022xe" filled="true" fillcolor="#000000" stroked="false">
                <v:path arrowok="t"/>
                <v:fill type="solid"/>
              </v:shape>
            </v:group>
            <v:group style="position:absolute;left:6884;top:3022;width:10;height:20" coordorigin="6884,3022" coordsize="10,20">
              <v:shape style="position:absolute;left:6884;top:3022;width:10;height:20" coordorigin="6884,3022" coordsize="10,20" path="m6884,3041l6894,3041,6894,3022,6884,3022,6884,3041xe" filled="true" fillcolor="#000000" stroked="false">
                <v:path arrowok="t"/>
                <v:fill type="solid"/>
              </v:shape>
            </v:group>
            <v:group style="position:absolute;left:6884;top:3041;width:10;height:20" coordorigin="6884,3041" coordsize="10,20">
              <v:shape style="position:absolute;left:6884;top:3041;width:10;height:20" coordorigin="6884,3041" coordsize="10,20" path="m6884,3061l6894,3061,6894,3041,6884,3041,6884,3061xe" filled="true" fillcolor="#000000" stroked="false">
                <v:path arrowok="t"/>
                <v:fill type="solid"/>
              </v:shape>
            </v:group>
            <v:group style="position:absolute;left:6884;top:3061;width:10;height:20" coordorigin="6884,3061" coordsize="10,20">
              <v:shape style="position:absolute;left:6884;top:3061;width:10;height:20" coordorigin="6884,3061" coordsize="10,20" path="m6884,3080l6894,3080,6894,3061,6884,3061,6884,3080xe" filled="true" fillcolor="#000000" stroked="false">
                <v:path arrowok="t"/>
                <v:fill type="solid"/>
              </v:shape>
            </v:group>
            <v:group style="position:absolute;left:6884;top:3080;width:10;height:20" coordorigin="6884,3080" coordsize="10,20">
              <v:shape style="position:absolute;left:6884;top:3080;width:10;height:20" coordorigin="6884,3080" coordsize="10,20" path="m6884,3099l6894,3099,6894,3080,6884,3080,6884,3099xe" filled="true" fillcolor="#000000" stroked="false">
                <v:path arrowok="t"/>
                <v:fill type="solid"/>
              </v:shape>
            </v:group>
            <v:group style="position:absolute;left:6884;top:3099;width:10;height:20" coordorigin="6884,3099" coordsize="10,20">
              <v:shape style="position:absolute;left:6884;top:3099;width:10;height:20" coordorigin="6884,3099" coordsize="10,20" path="m6884,3118l6894,3118,6894,3099,6884,3099,6884,3118xe" filled="true" fillcolor="#000000" stroked="false">
                <v:path arrowok="t"/>
                <v:fill type="solid"/>
              </v:shape>
            </v:group>
            <v:group style="position:absolute;left:6884;top:3118;width:10;height:20" coordorigin="6884,3118" coordsize="10,20">
              <v:shape style="position:absolute;left:6884;top:3118;width:10;height:20" coordorigin="6884,3118" coordsize="10,20" path="m6884,3137l6894,3137,6894,3118,6884,3118,6884,3137xe" filled="true" fillcolor="#000000" stroked="false">
                <v:path arrowok="t"/>
                <v:fill type="solid"/>
              </v:shape>
            </v:group>
            <v:group style="position:absolute;left:6884;top:3137;width:10;height:20" coordorigin="6884,3137" coordsize="10,20">
              <v:shape style="position:absolute;left:6884;top:3137;width:10;height:20" coordorigin="6884,3137" coordsize="10,20" path="m6884,3157l6894,3157,6894,3137,6884,3137,6884,3157xe" filled="true" fillcolor="#000000" stroked="false">
                <v:path arrowok="t"/>
                <v:fill type="solid"/>
              </v:shape>
            </v:group>
            <v:group style="position:absolute;left:6884;top:3157;width:10;height:20" coordorigin="6884,3157" coordsize="10,20">
              <v:shape style="position:absolute;left:6884;top:3157;width:10;height:20" coordorigin="6884,3157" coordsize="10,20" path="m6884,3176l6894,3176,6894,3157,6884,3157,6884,3176xe" filled="true" fillcolor="#000000" stroked="false">
                <v:path arrowok="t"/>
                <v:fill type="solid"/>
              </v:shape>
            </v:group>
            <v:group style="position:absolute;left:6884;top:3176;width:10;height:20" coordorigin="6884,3176" coordsize="10,20">
              <v:shape style="position:absolute;left:6884;top:3176;width:10;height:20" coordorigin="6884,3176" coordsize="10,20" path="m6884,3195l6894,3195,6894,3176,6884,3176,6884,3195xe" filled="true" fillcolor="#000000" stroked="false">
                <v:path arrowok="t"/>
                <v:fill type="solid"/>
              </v:shape>
            </v:group>
            <v:group style="position:absolute;left:6884;top:3195;width:10;height:20" coordorigin="6884,3195" coordsize="10,20">
              <v:shape style="position:absolute;left:6884;top:3195;width:10;height:20" coordorigin="6884,3195" coordsize="10,20" path="m6884,3214l6894,3214,6894,3195,6884,3195,6884,3214xe" filled="true" fillcolor="#000000" stroked="false">
                <v:path arrowok="t"/>
                <v:fill type="solid"/>
              </v:shape>
            </v:group>
            <v:group style="position:absolute;left:6884;top:3214;width:10;height:20" coordorigin="6884,3214" coordsize="10,20">
              <v:shape style="position:absolute;left:6884;top:3214;width:10;height:20" coordorigin="6884,3214" coordsize="10,20" path="m6884,3233l6894,3233,6894,3214,6884,3214,6884,3233xe" filled="true" fillcolor="#000000" stroked="false">
                <v:path arrowok="t"/>
                <v:fill type="solid"/>
              </v:shape>
              <v:shape style="position:absolute;left:1051;top:3137;width:4160;height:106" type="#_x0000_t75" stroked="false">
                <v:imagedata r:id="rId662" o:title=""/>
              </v:shape>
              <v:shape style="position:absolute;left:5187;top:3233;width:3346;height:10" type="#_x0000_t75" stroked="false">
                <v:imagedata r:id="rId663" o:title=""/>
              </v:shape>
            </v:group>
            <v:group style="position:absolute;left:1056;top:3243;width:10;height:20" coordorigin="1056,3243" coordsize="10,20">
              <v:shape style="position:absolute;left:1056;top:3243;width:10;height:20" coordorigin="1056,3243" coordsize="10,20" path="m1056,3262l1066,3262,1066,3243,1056,3243,1056,3262xe" filled="true" fillcolor="#000000" stroked="false">
                <v:path arrowok="t"/>
                <v:fill type="solid"/>
              </v:shape>
            </v:group>
            <v:group style="position:absolute;left:1056;top:3262;width:10;height:20" coordorigin="1056,3262" coordsize="10,20">
              <v:shape style="position:absolute;left:1056;top:3262;width:10;height:20" coordorigin="1056,3262" coordsize="10,20" path="m1056,3281l1066,3281,1066,3262,1056,3262,1056,3281xe" filled="true" fillcolor="#000000" stroked="false">
                <v:path arrowok="t"/>
                <v:fill type="solid"/>
              </v:shape>
            </v:group>
            <v:group style="position:absolute;left:1056;top:3281;width:10;height:20" coordorigin="1056,3281" coordsize="10,20">
              <v:shape style="position:absolute;left:1056;top:3281;width:10;height:20" coordorigin="1056,3281" coordsize="10,20" path="m1056,3301l1066,3301,1066,3281,1056,3281,1056,3301xe" filled="true" fillcolor="#000000" stroked="false">
                <v:path arrowok="t"/>
                <v:fill type="solid"/>
              </v:shape>
            </v:group>
            <v:group style="position:absolute;left:1056;top:3301;width:10;height:20" coordorigin="1056,3301" coordsize="10,20">
              <v:shape style="position:absolute;left:1056;top:3301;width:10;height:20" coordorigin="1056,3301" coordsize="10,20" path="m1056,3320l1066,3320,1066,3301,1056,3301,1056,3320xe" filled="true" fillcolor="#000000" stroked="false">
                <v:path arrowok="t"/>
                <v:fill type="solid"/>
              </v:shape>
            </v:group>
            <v:group style="position:absolute;left:1056;top:3320;width:10;height:20" coordorigin="1056,3320" coordsize="10,20">
              <v:shape style="position:absolute;left:1056;top:3320;width:10;height:20" coordorigin="1056,3320" coordsize="10,20" path="m1056,3339l1066,3339,1066,3320,1056,3320,1056,3339xe" filled="true" fillcolor="#000000" stroked="false">
                <v:path arrowok="t"/>
                <v:fill type="solid"/>
              </v:shape>
            </v:group>
            <v:group style="position:absolute;left:1056;top:3339;width:10;height:20" coordorigin="1056,3339" coordsize="10,20">
              <v:shape style="position:absolute;left:1056;top:3339;width:10;height:20" coordorigin="1056,3339" coordsize="10,20" path="m1056,3358l1066,3358,1066,3339,1056,3339,1056,3358xe" filled="true" fillcolor="#000000" stroked="false">
                <v:path arrowok="t"/>
                <v:fill type="solid"/>
              </v:shape>
            </v:group>
            <v:group style="position:absolute;left:1056;top:3358;width:10;height:20" coordorigin="1056,3358" coordsize="10,20">
              <v:shape style="position:absolute;left:1056;top:3358;width:10;height:20" coordorigin="1056,3358" coordsize="10,20" path="m1056,3377l1066,3377,1066,3358,1056,3358,1056,3377xe" filled="true" fillcolor="#000000" stroked="false">
                <v:path arrowok="t"/>
                <v:fill type="solid"/>
              </v:shape>
            </v:group>
            <v:group style="position:absolute;left:1056;top:3377;width:10;height:20" coordorigin="1056,3377" coordsize="10,20">
              <v:shape style="position:absolute;left:1056;top:3377;width:10;height:20" coordorigin="1056,3377" coordsize="10,20" path="m1056,3397l1066,3397,1066,3377,1056,3377,1056,3397xe" filled="true" fillcolor="#000000" stroked="false">
                <v:path arrowok="t"/>
                <v:fill type="solid"/>
              </v:shape>
            </v:group>
            <v:group style="position:absolute;left:1056;top:3397;width:10;height:20" coordorigin="1056,3397" coordsize="10,20">
              <v:shape style="position:absolute;left:1056;top:3397;width:10;height:20" coordorigin="1056,3397" coordsize="10,20" path="m1056,3416l1066,3416,1066,3397,1056,3397,1056,3416xe" filled="true" fillcolor="#000000" stroked="false">
                <v:path arrowok="t"/>
                <v:fill type="solid"/>
              </v:shape>
            </v:group>
            <v:group style="position:absolute;left:1056;top:3416;width:10;height:20" coordorigin="1056,3416" coordsize="10,20">
              <v:shape style="position:absolute;left:1056;top:3416;width:10;height:20" coordorigin="1056,3416" coordsize="10,20" path="m1056,3435l1066,3435,1066,3416,1056,3416,1056,3435xe" filled="true" fillcolor="#000000" stroked="false">
                <v:path arrowok="t"/>
                <v:fill type="solid"/>
              </v:shape>
            </v:group>
            <v:group style="position:absolute;left:1056;top:3435;width:10;height:20" coordorigin="1056,3435" coordsize="10,20">
              <v:shape style="position:absolute;left:1056;top:3435;width:10;height:20" coordorigin="1056,3435" coordsize="10,20" path="m1056,3454l1066,3454,1066,3435,1056,3435,1056,3454xe" filled="true" fillcolor="#000000" stroked="false">
                <v:path arrowok="t"/>
                <v:fill type="solid"/>
              </v:shape>
            </v:group>
            <v:group style="position:absolute;left:1056;top:3454;width:10;height:20" coordorigin="1056,3454" coordsize="10,20">
              <v:shape style="position:absolute;left:1056;top:3454;width:10;height:20" coordorigin="1056,3454" coordsize="10,20" path="m1056,3473l1066,3473,1066,3454,1056,3454,1056,3473xe" filled="true" fillcolor="#000000" stroked="false">
                <v:path arrowok="t"/>
                <v:fill type="solid"/>
              </v:shape>
            </v:group>
            <v:group style="position:absolute;left:1056;top:3473;width:10;height:20" coordorigin="1056,3473" coordsize="10,20">
              <v:shape style="position:absolute;left:1056;top:3473;width:10;height:20" coordorigin="1056,3473" coordsize="10,20" path="m1056,3493l1066,3493,1066,3473,1056,3473,1056,3493xe" filled="true" fillcolor="#000000" stroked="false">
                <v:path arrowok="t"/>
                <v:fill type="solid"/>
              </v:shape>
            </v:group>
            <v:group style="position:absolute;left:1056;top:3493;width:10;height:20" coordorigin="1056,3493" coordsize="10,20">
              <v:shape style="position:absolute;left:1056;top:3493;width:10;height:20" coordorigin="1056,3493" coordsize="10,20" path="m1056,3512l1066,3512,1066,3493,1056,3493,1056,3512xe" filled="true" fillcolor="#000000" stroked="false">
                <v:path arrowok="t"/>
                <v:fill type="solid"/>
              </v:shape>
            </v:group>
            <v:group style="position:absolute;left:1056;top:3512;width:10;height:20" coordorigin="1056,3512" coordsize="10,20">
              <v:shape style="position:absolute;left:1056;top:3512;width:10;height:20" coordorigin="1056,3512" coordsize="10,20" path="m1056,3531l1066,3531,1066,3512,1056,3512,1056,3531xe" filled="true" fillcolor="#000000" stroked="false">
                <v:path arrowok="t"/>
                <v:fill type="solid"/>
              </v:shape>
            </v:group>
            <v:group style="position:absolute;left:1056;top:3531;width:10;height:20" coordorigin="1056,3531" coordsize="10,20">
              <v:shape style="position:absolute;left:1056;top:3531;width:10;height:20" coordorigin="1056,3531" coordsize="10,20" path="m1056,3550l1066,3550,1066,3531,1056,3531,1056,3550xe" filled="true" fillcolor="#000000" stroked="false">
                <v:path arrowok="t"/>
                <v:fill type="solid"/>
              </v:shape>
            </v:group>
            <v:group style="position:absolute;left:1056;top:3550;width:10;height:20" coordorigin="1056,3550" coordsize="10,20">
              <v:shape style="position:absolute;left:1056;top:3550;width:10;height:20" coordorigin="1056,3550" coordsize="10,20" path="m1056,3569l1066,3569,1066,3550,1056,3550,1056,3569xe" filled="true" fillcolor="#000000" stroked="false">
                <v:path arrowok="t"/>
                <v:fill type="solid"/>
              </v:shape>
            </v:group>
            <v:group style="position:absolute;left:1056;top:3569;width:10;height:20" coordorigin="1056,3569" coordsize="10,20">
              <v:shape style="position:absolute;left:1056;top:3569;width:10;height:20" coordorigin="1056,3569" coordsize="10,20" path="m1056,3589l1066,3589,1066,3569,1056,3569,1056,3589xe" filled="true" fillcolor="#000000" stroked="false">
                <v:path arrowok="t"/>
                <v:fill type="solid"/>
              </v:shape>
            </v:group>
            <v:group style="position:absolute;left:1056;top:3589;width:10;height:20" coordorigin="1056,3589" coordsize="10,20">
              <v:shape style="position:absolute;left:1056;top:3589;width:10;height:20" coordorigin="1056,3589" coordsize="10,20" path="m1056,3608l1066,3608,1066,3589,1056,3589,1056,3608xe" filled="true" fillcolor="#000000" stroked="false">
                <v:path arrowok="t"/>
                <v:fill type="solid"/>
              </v:shape>
            </v:group>
            <v:group style="position:absolute;left:1056;top:3608;width:10;height:20" coordorigin="1056,3608" coordsize="10,20">
              <v:shape style="position:absolute;left:1056;top:3608;width:10;height:20" coordorigin="1056,3608" coordsize="10,20" path="m1056,3627l1066,3627,1066,3608,1056,3608,1056,3627xe" filled="true" fillcolor="#000000" stroked="false">
                <v:path arrowok="t"/>
                <v:fill type="solid"/>
              </v:shape>
            </v:group>
            <v:group style="position:absolute;left:1056;top:3627;width:10;height:20" coordorigin="1056,3627" coordsize="10,20">
              <v:shape style="position:absolute;left:1056;top:3627;width:10;height:20" coordorigin="1056,3627" coordsize="10,20" path="m1056,3646l1066,3646,1066,3627,1056,3627,1056,3646xe" filled="true" fillcolor="#000000" stroked="false">
                <v:path arrowok="t"/>
                <v:fill type="solid"/>
              </v:shape>
            </v:group>
            <v:group style="position:absolute;left:1056;top:3646;width:10;height:20" coordorigin="1056,3646" coordsize="10,20">
              <v:shape style="position:absolute;left:1056;top:3646;width:10;height:20" coordorigin="1056,3646" coordsize="10,20" path="m1056,3665l1066,3665,1066,3646,1056,3646,1056,3665xe" filled="true" fillcolor="#000000" stroked="false">
                <v:path arrowok="t"/>
                <v:fill type="solid"/>
              </v:shape>
            </v:group>
            <v:group style="position:absolute;left:1056;top:3665;width:10;height:20" coordorigin="1056,3665" coordsize="10,20">
              <v:shape style="position:absolute;left:1056;top:3665;width:10;height:20" coordorigin="1056,3665" coordsize="10,20" path="m1056,3685l1066,3685,1066,3665,1056,3665,1056,3685xe" filled="true" fillcolor="#000000" stroked="false">
                <v:path arrowok="t"/>
                <v:fill type="solid"/>
              </v:shape>
            </v:group>
            <v:group style="position:absolute;left:1056;top:3685;width:10;height:20" coordorigin="1056,3685" coordsize="10,20">
              <v:shape style="position:absolute;left:1056;top:3685;width:10;height:20" coordorigin="1056,3685" coordsize="10,20" path="m1056,3704l1066,3704,1066,3685,1056,3685,1056,3704xe" filled="true" fillcolor="#000000" stroked="false">
                <v:path arrowok="t"/>
                <v:fill type="solid"/>
              </v:shape>
            </v:group>
            <v:group style="position:absolute;left:1056;top:3704;width:10;height:20" coordorigin="1056,3704" coordsize="10,20">
              <v:shape style="position:absolute;left:1056;top:3704;width:10;height:20" coordorigin="1056,3704" coordsize="10,20" path="m1056,3723l1066,3723,1066,3704,1056,3704,1056,3723xe" filled="true" fillcolor="#000000" stroked="false">
                <v:path arrowok="t"/>
                <v:fill type="solid"/>
              </v:shape>
            </v:group>
            <v:group style="position:absolute;left:1056;top:3723;width:10;height:20" coordorigin="1056,3723" coordsize="10,20">
              <v:shape style="position:absolute;left:1056;top:3723;width:10;height:20" coordorigin="1056,3723" coordsize="10,20" path="m1056,3742l1066,3742,1066,3723,1056,3723,1056,3742xe" filled="true" fillcolor="#000000" stroked="false">
                <v:path arrowok="t"/>
                <v:fill type="solid"/>
              </v:shape>
            </v:group>
            <v:group style="position:absolute;left:1056;top:3742;width:10;height:20" coordorigin="1056,3742" coordsize="10,20">
              <v:shape style="position:absolute;left:1056;top:3742;width:10;height:20" coordorigin="1056,3742" coordsize="10,20" path="m1056,3761l1066,3761,1066,3742,1056,3742,1056,3761xe" filled="true" fillcolor="#000000" stroked="false">
                <v:path arrowok="t"/>
                <v:fill type="solid"/>
              </v:shape>
            </v:group>
            <v:group style="position:absolute;left:1056;top:3761;width:10;height:20" coordorigin="1056,3761" coordsize="10,20">
              <v:shape style="position:absolute;left:1056;top:3761;width:10;height:20" coordorigin="1056,3761" coordsize="10,20" path="m1056,3781l1066,3781,1066,3761,1056,3761,1056,3781xe" filled="true" fillcolor="#000000" stroked="false">
                <v:path arrowok="t"/>
                <v:fill type="solid"/>
              </v:shape>
            </v:group>
            <v:group style="position:absolute;left:1056;top:3781;width:10;height:20" coordorigin="1056,3781" coordsize="10,20">
              <v:shape style="position:absolute;left:1056;top:3781;width:10;height:20" coordorigin="1056,3781" coordsize="10,20" path="m1056,3800l1066,3800,1066,3781,1056,3781,1056,3800xe" filled="true" fillcolor="#000000" stroked="false">
                <v:path arrowok="t"/>
                <v:fill type="solid"/>
              </v:shape>
            </v:group>
            <v:group style="position:absolute;left:1056;top:3800;width:10;height:20" coordorigin="1056,3800" coordsize="10,20">
              <v:shape style="position:absolute;left:1056;top:3800;width:10;height:20" coordorigin="1056,3800" coordsize="10,20" path="m1056,3819l1066,3819,1066,3800,1056,3800,1056,3819xe" filled="true" fillcolor="#000000" stroked="false">
                <v:path arrowok="t"/>
                <v:fill type="solid"/>
              </v:shape>
            </v:group>
            <v:group style="position:absolute;left:1056;top:3819;width:10;height:20" coordorigin="1056,3819" coordsize="10,20">
              <v:shape style="position:absolute;left:1056;top:3819;width:10;height:20" coordorigin="1056,3819" coordsize="10,20" path="m1056,3838l1066,3838,1066,3819,1056,3819,1056,3838xe" filled="true" fillcolor="#000000" stroked="false">
                <v:path arrowok="t"/>
                <v:fill type="solid"/>
              </v:shape>
            </v:group>
            <v:group style="position:absolute;left:1056;top:3838;width:10;height:20" coordorigin="1056,3838" coordsize="10,20">
              <v:shape style="position:absolute;left:1056;top:3838;width:10;height:20" coordorigin="1056,3838" coordsize="10,20" path="m1056,3857l1066,3857,1066,3838,1056,3838,1056,3857xe" filled="true" fillcolor="#000000" stroked="false">
                <v:path arrowok="t"/>
                <v:fill type="solid"/>
              </v:shape>
            </v:group>
            <v:group style="position:absolute;left:3497;top:3243;width:10;height:20" coordorigin="3497,3243" coordsize="10,20">
              <v:shape style="position:absolute;left:3497;top:3243;width:10;height:20" coordorigin="3497,3243" coordsize="10,20" path="m3497,3262l3507,3262,3507,3243,3497,3243,3497,3262xe" filled="true" fillcolor="#000000" stroked="false">
                <v:path arrowok="t"/>
                <v:fill type="solid"/>
              </v:shape>
            </v:group>
            <v:group style="position:absolute;left:3497;top:3262;width:10;height:20" coordorigin="3497,3262" coordsize="10,20">
              <v:shape style="position:absolute;left:3497;top:3262;width:10;height:20" coordorigin="3497,3262" coordsize="10,20" path="m3497,3281l3507,3281,3507,3262,3497,3262,3497,3281xe" filled="true" fillcolor="#000000" stroked="false">
                <v:path arrowok="t"/>
                <v:fill type="solid"/>
              </v:shape>
            </v:group>
            <v:group style="position:absolute;left:3497;top:3281;width:10;height:20" coordorigin="3497,3281" coordsize="10,20">
              <v:shape style="position:absolute;left:3497;top:3281;width:10;height:20" coordorigin="3497,3281" coordsize="10,20" path="m3497,3301l3507,3301,3507,3281,3497,3281,3497,3301xe" filled="true" fillcolor="#000000" stroked="false">
                <v:path arrowok="t"/>
                <v:fill type="solid"/>
              </v:shape>
            </v:group>
            <v:group style="position:absolute;left:3497;top:3301;width:10;height:20" coordorigin="3497,3301" coordsize="10,20">
              <v:shape style="position:absolute;left:3497;top:3301;width:10;height:20" coordorigin="3497,3301" coordsize="10,20" path="m3497,3320l3507,3320,3507,3301,3497,3301,3497,3320xe" filled="true" fillcolor="#000000" stroked="false">
                <v:path arrowok="t"/>
                <v:fill type="solid"/>
              </v:shape>
            </v:group>
            <v:group style="position:absolute;left:3497;top:3320;width:10;height:20" coordorigin="3497,3320" coordsize="10,20">
              <v:shape style="position:absolute;left:3497;top:3320;width:10;height:20" coordorigin="3497,3320" coordsize="10,20" path="m3497,3339l3507,3339,3507,3320,3497,3320,3497,3339xe" filled="true" fillcolor="#000000" stroked="false">
                <v:path arrowok="t"/>
                <v:fill type="solid"/>
              </v:shape>
            </v:group>
            <v:group style="position:absolute;left:3497;top:3339;width:10;height:20" coordorigin="3497,3339" coordsize="10,20">
              <v:shape style="position:absolute;left:3497;top:3339;width:10;height:20" coordorigin="3497,3339" coordsize="10,20" path="m3497,3358l3507,3358,3507,3339,3497,3339,3497,3358xe" filled="true" fillcolor="#000000" stroked="false">
                <v:path arrowok="t"/>
                <v:fill type="solid"/>
              </v:shape>
            </v:group>
            <v:group style="position:absolute;left:3497;top:3358;width:10;height:20" coordorigin="3497,3358" coordsize="10,20">
              <v:shape style="position:absolute;left:3497;top:3358;width:10;height:20" coordorigin="3497,3358" coordsize="10,20" path="m3497,3377l3507,3377,3507,3358,3497,3358,3497,3377xe" filled="true" fillcolor="#000000" stroked="false">
                <v:path arrowok="t"/>
                <v:fill type="solid"/>
              </v:shape>
            </v:group>
            <v:group style="position:absolute;left:3497;top:3377;width:10;height:20" coordorigin="3497,3377" coordsize="10,20">
              <v:shape style="position:absolute;left:3497;top:3377;width:10;height:20" coordorigin="3497,3377" coordsize="10,20" path="m3497,3397l3507,3397,3507,3377,3497,3377,3497,3397xe" filled="true" fillcolor="#000000" stroked="false">
                <v:path arrowok="t"/>
                <v:fill type="solid"/>
              </v:shape>
            </v:group>
            <v:group style="position:absolute;left:3497;top:3397;width:10;height:20" coordorigin="3497,3397" coordsize="10,20">
              <v:shape style="position:absolute;left:3497;top:3397;width:10;height:20" coordorigin="3497,3397" coordsize="10,20" path="m3497,3416l3507,3416,3507,3397,3497,3397,3497,3416xe" filled="true" fillcolor="#000000" stroked="false">
                <v:path arrowok="t"/>
                <v:fill type="solid"/>
              </v:shape>
            </v:group>
            <v:group style="position:absolute;left:3497;top:3416;width:10;height:20" coordorigin="3497,3416" coordsize="10,20">
              <v:shape style="position:absolute;left:3497;top:3416;width:10;height:20" coordorigin="3497,3416" coordsize="10,20" path="m3497,3435l3507,3435,3507,3416,3497,3416,3497,3435xe" filled="true" fillcolor="#000000" stroked="false">
                <v:path arrowok="t"/>
                <v:fill type="solid"/>
              </v:shape>
            </v:group>
            <v:group style="position:absolute;left:3497;top:3435;width:10;height:20" coordorigin="3497,3435" coordsize="10,20">
              <v:shape style="position:absolute;left:3497;top:3435;width:10;height:20" coordorigin="3497,3435" coordsize="10,20" path="m3497,3454l3507,3454,3507,3435,3497,3435,3497,3454xe" filled="true" fillcolor="#000000" stroked="false">
                <v:path arrowok="t"/>
                <v:fill type="solid"/>
              </v:shape>
            </v:group>
            <v:group style="position:absolute;left:3497;top:3454;width:10;height:20" coordorigin="3497,3454" coordsize="10,20">
              <v:shape style="position:absolute;left:3497;top:3454;width:10;height:20" coordorigin="3497,3454" coordsize="10,20" path="m3497,3473l3507,3473,3507,3454,3497,3454,3497,3473xe" filled="true" fillcolor="#000000" stroked="false">
                <v:path arrowok="t"/>
                <v:fill type="solid"/>
              </v:shape>
            </v:group>
            <v:group style="position:absolute;left:3497;top:3473;width:10;height:20" coordorigin="3497,3473" coordsize="10,20">
              <v:shape style="position:absolute;left:3497;top:3473;width:10;height:20" coordorigin="3497,3473" coordsize="10,20" path="m3497,3493l3507,3493,3507,3473,3497,3473,3497,3493xe" filled="true" fillcolor="#000000" stroked="false">
                <v:path arrowok="t"/>
                <v:fill type="solid"/>
              </v:shape>
            </v:group>
            <v:group style="position:absolute;left:3497;top:3493;width:10;height:20" coordorigin="3497,3493" coordsize="10,20">
              <v:shape style="position:absolute;left:3497;top:3493;width:10;height:20" coordorigin="3497,3493" coordsize="10,20" path="m3497,3512l3507,3512,3507,3493,3497,3493,3497,3512xe" filled="true" fillcolor="#000000" stroked="false">
                <v:path arrowok="t"/>
                <v:fill type="solid"/>
              </v:shape>
            </v:group>
            <v:group style="position:absolute;left:3497;top:3512;width:10;height:20" coordorigin="3497,3512" coordsize="10,20">
              <v:shape style="position:absolute;left:3497;top:3512;width:10;height:20" coordorigin="3497,3512" coordsize="10,20" path="m3497,3531l3507,3531,3507,3512,3497,3512,3497,3531xe" filled="true" fillcolor="#000000" stroked="false">
                <v:path arrowok="t"/>
                <v:fill type="solid"/>
              </v:shape>
            </v:group>
            <v:group style="position:absolute;left:3497;top:3531;width:10;height:20" coordorigin="3497,3531" coordsize="10,20">
              <v:shape style="position:absolute;left:3497;top:3531;width:10;height:20" coordorigin="3497,3531" coordsize="10,20" path="m3497,3550l3507,3550,3507,3531,3497,3531,3497,3550xe" filled="true" fillcolor="#000000" stroked="false">
                <v:path arrowok="t"/>
                <v:fill type="solid"/>
              </v:shape>
            </v:group>
            <v:group style="position:absolute;left:3497;top:3550;width:10;height:20" coordorigin="3497,3550" coordsize="10,20">
              <v:shape style="position:absolute;left:3497;top:3550;width:10;height:20" coordorigin="3497,3550" coordsize="10,20" path="m3497,3569l3507,3569,3507,3550,3497,3550,3497,3569xe" filled="true" fillcolor="#000000" stroked="false">
                <v:path arrowok="t"/>
                <v:fill type="solid"/>
              </v:shape>
            </v:group>
            <v:group style="position:absolute;left:3497;top:3569;width:10;height:20" coordorigin="3497,3569" coordsize="10,20">
              <v:shape style="position:absolute;left:3497;top:3569;width:10;height:20" coordorigin="3497,3569" coordsize="10,20" path="m3497,3589l3507,3589,3507,3569,3497,3569,3497,3589xe" filled="true" fillcolor="#000000" stroked="false">
                <v:path arrowok="t"/>
                <v:fill type="solid"/>
              </v:shape>
            </v:group>
            <v:group style="position:absolute;left:3497;top:3589;width:10;height:20" coordorigin="3497,3589" coordsize="10,20">
              <v:shape style="position:absolute;left:3497;top:3589;width:10;height:20" coordorigin="3497,3589" coordsize="10,20" path="m3497,3608l3507,3608,3507,3589,3497,3589,3497,3608xe" filled="true" fillcolor="#000000" stroked="false">
                <v:path arrowok="t"/>
                <v:fill type="solid"/>
              </v:shape>
            </v:group>
            <v:group style="position:absolute;left:3497;top:3608;width:10;height:20" coordorigin="3497,3608" coordsize="10,20">
              <v:shape style="position:absolute;left:3497;top:3608;width:10;height:20" coordorigin="3497,3608" coordsize="10,20" path="m3497,3627l3507,3627,3507,3608,3497,3608,3497,3627xe" filled="true" fillcolor="#000000" stroked="false">
                <v:path arrowok="t"/>
                <v:fill type="solid"/>
              </v:shape>
            </v:group>
            <v:group style="position:absolute;left:3497;top:3627;width:10;height:20" coordorigin="3497,3627" coordsize="10,20">
              <v:shape style="position:absolute;left:3497;top:3627;width:10;height:20" coordorigin="3497,3627" coordsize="10,20" path="m3497,3646l3507,3646,3507,3627,3497,3627,3497,3646xe" filled="true" fillcolor="#000000" stroked="false">
                <v:path arrowok="t"/>
                <v:fill type="solid"/>
              </v:shape>
            </v:group>
            <v:group style="position:absolute;left:3497;top:3646;width:10;height:20" coordorigin="3497,3646" coordsize="10,20">
              <v:shape style="position:absolute;left:3497;top:3646;width:10;height:20" coordorigin="3497,3646" coordsize="10,20" path="m3497,3665l3507,3665,3507,3646,3497,3646,3497,3665xe" filled="true" fillcolor="#000000" stroked="false">
                <v:path arrowok="t"/>
                <v:fill type="solid"/>
              </v:shape>
            </v:group>
            <v:group style="position:absolute;left:3497;top:3665;width:10;height:20" coordorigin="3497,3665" coordsize="10,20">
              <v:shape style="position:absolute;left:3497;top:3665;width:10;height:20" coordorigin="3497,3665" coordsize="10,20" path="m3497,3685l3507,3685,3507,3665,3497,3665,3497,3685xe" filled="true" fillcolor="#000000" stroked="false">
                <v:path arrowok="t"/>
                <v:fill type="solid"/>
              </v:shape>
            </v:group>
            <v:group style="position:absolute;left:3497;top:3685;width:10;height:20" coordorigin="3497,3685" coordsize="10,20">
              <v:shape style="position:absolute;left:3497;top:3685;width:10;height:20" coordorigin="3497,3685" coordsize="10,20" path="m3497,3704l3507,3704,3507,3685,3497,3685,3497,3704xe" filled="true" fillcolor="#000000" stroked="false">
                <v:path arrowok="t"/>
                <v:fill type="solid"/>
              </v:shape>
            </v:group>
            <v:group style="position:absolute;left:3497;top:3704;width:10;height:20" coordorigin="3497,3704" coordsize="10,20">
              <v:shape style="position:absolute;left:3497;top:3704;width:10;height:20" coordorigin="3497,3704" coordsize="10,20" path="m3497,3723l3507,3723,3507,3704,3497,3704,3497,3723xe" filled="true" fillcolor="#000000" stroked="false">
                <v:path arrowok="t"/>
                <v:fill type="solid"/>
              </v:shape>
            </v:group>
            <v:group style="position:absolute;left:3497;top:3723;width:10;height:20" coordorigin="3497,3723" coordsize="10,20">
              <v:shape style="position:absolute;left:3497;top:3723;width:10;height:20" coordorigin="3497,3723" coordsize="10,20" path="m3497,3742l3507,3742,3507,3723,3497,3723,3497,3742xe" filled="true" fillcolor="#000000" stroked="false">
                <v:path arrowok="t"/>
                <v:fill type="solid"/>
              </v:shape>
            </v:group>
            <v:group style="position:absolute;left:3497;top:3742;width:10;height:20" coordorigin="3497,3742" coordsize="10,20">
              <v:shape style="position:absolute;left:3497;top:3742;width:10;height:20" coordorigin="3497,3742" coordsize="10,20" path="m3497,3761l3507,3761,3507,3742,3497,3742,3497,3761xe" filled="true" fillcolor="#000000" stroked="false">
                <v:path arrowok="t"/>
                <v:fill type="solid"/>
              </v:shape>
            </v:group>
            <v:group style="position:absolute;left:3497;top:3761;width:10;height:20" coordorigin="3497,3761" coordsize="10,20">
              <v:shape style="position:absolute;left:3497;top:3761;width:10;height:20" coordorigin="3497,3761" coordsize="10,20" path="m3497,3781l3507,3781,3507,3761,3497,3761,3497,3781xe" filled="true" fillcolor="#000000" stroked="false">
                <v:path arrowok="t"/>
                <v:fill type="solid"/>
              </v:shape>
            </v:group>
            <v:group style="position:absolute;left:3497;top:3781;width:10;height:20" coordorigin="3497,3781" coordsize="10,20">
              <v:shape style="position:absolute;left:3497;top:3781;width:10;height:20" coordorigin="3497,3781" coordsize="10,20" path="m3497,3800l3507,3800,3507,3781,3497,3781,3497,3800xe" filled="true" fillcolor="#000000" stroked="false">
                <v:path arrowok="t"/>
                <v:fill type="solid"/>
              </v:shape>
            </v:group>
            <v:group style="position:absolute;left:3497;top:3800;width:10;height:20" coordorigin="3497,3800" coordsize="10,20">
              <v:shape style="position:absolute;left:3497;top:3800;width:10;height:20" coordorigin="3497,3800" coordsize="10,20" path="m3497,3819l3507,3819,3507,3800,3497,3800,3497,3819xe" filled="true" fillcolor="#000000" stroked="false">
                <v:path arrowok="t"/>
                <v:fill type="solid"/>
              </v:shape>
            </v:group>
            <v:group style="position:absolute;left:3497;top:3819;width:10;height:20" coordorigin="3497,3819" coordsize="10,20">
              <v:shape style="position:absolute;left:3497;top:3819;width:10;height:20" coordorigin="3497,3819" coordsize="10,20" path="m3497,3838l3507,3838,3507,3819,3497,3819,3497,3838xe" filled="true" fillcolor="#000000" stroked="false">
                <v:path arrowok="t"/>
                <v:fill type="solid"/>
              </v:shape>
            </v:group>
            <v:group style="position:absolute;left:3497;top:3838;width:10;height:20" coordorigin="3497,3838" coordsize="10,20">
              <v:shape style="position:absolute;left:3497;top:3838;width:10;height:20" coordorigin="3497,3838" coordsize="10,20" path="m3497,3857l3507,3857,3507,3838,3497,3838,3497,3857xe" filled="true" fillcolor="#000000" stroked="false">
                <v:path arrowok="t"/>
                <v:fill type="solid"/>
              </v:shape>
            </v:group>
            <v:group style="position:absolute;left:5192;top:3243;width:10;height:20" coordorigin="5192,3243" coordsize="10,20">
              <v:shape style="position:absolute;left:5192;top:3243;width:10;height:20" coordorigin="5192,3243" coordsize="10,20" path="m5192,3262l5202,3262,5202,3243,5192,3243,5192,3262xe" filled="true" fillcolor="#000000" stroked="false">
                <v:path arrowok="t"/>
                <v:fill type="solid"/>
              </v:shape>
            </v:group>
            <v:group style="position:absolute;left:5192;top:3262;width:10;height:20" coordorigin="5192,3262" coordsize="10,20">
              <v:shape style="position:absolute;left:5192;top:3262;width:10;height:20" coordorigin="5192,3262" coordsize="10,20" path="m5192,3281l5202,3281,5202,3262,5192,3262,5192,3281xe" filled="true" fillcolor="#000000" stroked="false">
                <v:path arrowok="t"/>
                <v:fill type="solid"/>
              </v:shape>
            </v:group>
            <v:group style="position:absolute;left:5192;top:3281;width:10;height:20" coordorigin="5192,3281" coordsize="10,20">
              <v:shape style="position:absolute;left:5192;top:3281;width:10;height:20" coordorigin="5192,3281" coordsize="10,20" path="m5192,3301l5202,3301,5202,3281,5192,3281,5192,3301xe" filled="true" fillcolor="#000000" stroked="false">
                <v:path arrowok="t"/>
                <v:fill type="solid"/>
              </v:shape>
            </v:group>
            <v:group style="position:absolute;left:5192;top:3301;width:10;height:20" coordorigin="5192,3301" coordsize="10,20">
              <v:shape style="position:absolute;left:5192;top:3301;width:10;height:20" coordorigin="5192,3301" coordsize="10,20" path="m5192,3320l5202,3320,5202,3301,5192,3301,5192,3320xe" filled="true" fillcolor="#000000" stroked="false">
                <v:path arrowok="t"/>
                <v:fill type="solid"/>
              </v:shape>
            </v:group>
            <v:group style="position:absolute;left:5192;top:3320;width:10;height:20" coordorigin="5192,3320" coordsize="10,20">
              <v:shape style="position:absolute;left:5192;top:3320;width:10;height:20" coordorigin="5192,3320" coordsize="10,20" path="m5192,3339l5202,3339,5202,3320,5192,3320,5192,3339xe" filled="true" fillcolor="#000000" stroked="false">
                <v:path arrowok="t"/>
                <v:fill type="solid"/>
              </v:shape>
            </v:group>
            <v:group style="position:absolute;left:5192;top:3339;width:10;height:20" coordorigin="5192,3339" coordsize="10,20">
              <v:shape style="position:absolute;left:5192;top:3339;width:10;height:20" coordorigin="5192,3339" coordsize="10,20" path="m5192,3358l5202,3358,5202,3339,5192,3339,5192,3358xe" filled="true" fillcolor="#000000" stroked="false">
                <v:path arrowok="t"/>
                <v:fill type="solid"/>
              </v:shape>
            </v:group>
            <v:group style="position:absolute;left:5192;top:3358;width:10;height:20" coordorigin="5192,3358" coordsize="10,20">
              <v:shape style="position:absolute;left:5192;top:3358;width:10;height:20" coordorigin="5192,3358" coordsize="10,20" path="m5192,3377l5202,3377,5202,3358,5192,3358,5192,3377xe" filled="true" fillcolor="#000000" stroked="false">
                <v:path arrowok="t"/>
                <v:fill type="solid"/>
              </v:shape>
            </v:group>
            <v:group style="position:absolute;left:5192;top:3377;width:10;height:20" coordorigin="5192,3377" coordsize="10,20">
              <v:shape style="position:absolute;left:5192;top:3377;width:10;height:20" coordorigin="5192,3377" coordsize="10,20" path="m5192,3397l5202,3397,5202,3377,5192,3377,5192,3397xe" filled="true" fillcolor="#000000" stroked="false">
                <v:path arrowok="t"/>
                <v:fill type="solid"/>
              </v:shape>
            </v:group>
            <v:group style="position:absolute;left:5192;top:3397;width:10;height:20" coordorigin="5192,3397" coordsize="10,20">
              <v:shape style="position:absolute;left:5192;top:3397;width:10;height:20" coordorigin="5192,3397" coordsize="10,20" path="m5192,3416l5202,3416,5202,3397,5192,3397,5192,3416xe" filled="true" fillcolor="#000000" stroked="false">
                <v:path arrowok="t"/>
                <v:fill type="solid"/>
              </v:shape>
            </v:group>
            <v:group style="position:absolute;left:5192;top:3416;width:10;height:20" coordorigin="5192,3416" coordsize="10,20">
              <v:shape style="position:absolute;left:5192;top:3416;width:10;height:20" coordorigin="5192,3416" coordsize="10,20" path="m5192,3435l5202,3435,5202,3416,5192,3416,5192,3435xe" filled="true" fillcolor="#000000" stroked="false">
                <v:path arrowok="t"/>
                <v:fill type="solid"/>
              </v:shape>
            </v:group>
            <v:group style="position:absolute;left:5192;top:3435;width:10;height:20" coordorigin="5192,3435" coordsize="10,20">
              <v:shape style="position:absolute;left:5192;top:3435;width:10;height:20" coordorigin="5192,3435" coordsize="10,20" path="m5192,3454l5202,3454,5202,3435,5192,3435,5192,3454xe" filled="true" fillcolor="#000000" stroked="false">
                <v:path arrowok="t"/>
                <v:fill type="solid"/>
              </v:shape>
            </v:group>
            <v:group style="position:absolute;left:5192;top:3454;width:10;height:20" coordorigin="5192,3454" coordsize="10,20">
              <v:shape style="position:absolute;left:5192;top:3454;width:10;height:20" coordorigin="5192,3454" coordsize="10,20" path="m5192,3473l5202,3473,5202,3454,5192,3454,5192,3473xe" filled="true" fillcolor="#000000" stroked="false">
                <v:path arrowok="t"/>
                <v:fill type="solid"/>
              </v:shape>
            </v:group>
            <v:group style="position:absolute;left:5192;top:3473;width:10;height:20" coordorigin="5192,3473" coordsize="10,20">
              <v:shape style="position:absolute;left:5192;top:3473;width:10;height:20" coordorigin="5192,3473" coordsize="10,20" path="m5192,3493l5202,3493,5202,3473,5192,3473,5192,3493xe" filled="true" fillcolor="#000000" stroked="false">
                <v:path arrowok="t"/>
                <v:fill type="solid"/>
              </v:shape>
            </v:group>
            <v:group style="position:absolute;left:5192;top:3493;width:10;height:20" coordorigin="5192,3493" coordsize="10,20">
              <v:shape style="position:absolute;left:5192;top:3493;width:10;height:20" coordorigin="5192,3493" coordsize="10,20" path="m5192,3512l5202,3512,5202,3493,5192,3493,5192,3512xe" filled="true" fillcolor="#000000" stroked="false">
                <v:path arrowok="t"/>
                <v:fill type="solid"/>
              </v:shape>
            </v:group>
            <v:group style="position:absolute;left:5192;top:3512;width:10;height:20" coordorigin="5192,3512" coordsize="10,20">
              <v:shape style="position:absolute;left:5192;top:3512;width:10;height:20" coordorigin="5192,3512" coordsize="10,20" path="m5192,3531l5202,3531,5202,3512,5192,3512,5192,3531xe" filled="true" fillcolor="#000000" stroked="false">
                <v:path arrowok="t"/>
                <v:fill type="solid"/>
              </v:shape>
            </v:group>
            <v:group style="position:absolute;left:5192;top:3531;width:10;height:20" coordorigin="5192,3531" coordsize="10,20">
              <v:shape style="position:absolute;left:5192;top:3531;width:10;height:20" coordorigin="5192,3531" coordsize="10,20" path="m5192,3550l5202,3550,5202,3531,5192,3531,5192,3550xe" filled="true" fillcolor="#000000" stroked="false">
                <v:path arrowok="t"/>
                <v:fill type="solid"/>
              </v:shape>
            </v:group>
            <v:group style="position:absolute;left:5192;top:3550;width:10;height:20" coordorigin="5192,3550" coordsize="10,20">
              <v:shape style="position:absolute;left:5192;top:3550;width:10;height:20" coordorigin="5192,3550" coordsize="10,20" path="m5192,3569l5202,3569,5202,3550,5192,3550,5192,3569xe" filled="true" fillcolor="#000000" stroked="false">
                <v:path arrowok="t"/>
                <v:fill type="solid"/>
              </v:shape>
            </v:group>
            <v:group style="position:absolute;left:5192;top:3569;width:10;height:20" coordorigin="5192,3569" coordsize="10,20">
              <v:shape style="position:absolute;left:5192;top:3569;width:10;height:20" coordorigin="5192,3569" coordsize="10,20" path="m5192,3589l5202,3589,5202,3569,5192,3569,5192,3589xe" filled="true" fillcolor="#000000" stroked="false">
                <v:path arrowok="t"/>
                <v:fill type="solid"/>
              </v:shape>
            </v:group>
            <v:group style="position:absolute;left:5192;top:3589;width:10;height:20" coordorigin="5192,3589" coordsize="10,20">
              <v:shape style="position:absolute;left:5192;top:3589;width:10;height:20" coordorigin="5192,3589" coordsize="10,20" path="m5192,3608l5202,3608,5202,3589,5192,3589,5192,3608xe" filled="true" fillcolor="#000000" stroked="false">
                <v:path arrowok="t"/>
                <v:fill type="solid"/>
              </v:shape>
            </v:group>
            <v:group style="position:absolute;left:5192;top:3608;width:10;height:20" coordorigin="5192,3608" coordsize="10,20">
              <v:shape style="position:absolute;left:5192;top:3608;width:10;height:20" coordorigin="5192,3608" coordsize="10,20" path="m5192,3627l5202,3627,5202,3608,5192,3608,5192,3627xe" filled="true" fillcolor="#000000" stroked="false">
                <v:path arrowok="t"/>
                <v:fill type="solid"/>
              </v:shape>
            </v:group>
            <v:group style="position:absolute;left:5192;top:3627;width:10;height:20" coordorigin="5192,3627" coordsize="10,20">
              <v:shape style="position:absolute;left:5192;top:3627;width:10;height:20" coordorigin="5192,3627" coordsize="10,20" path="m5192,3646l5202,3646,5202,3627,5192,3627,5192,3646xe" filled="true" fillcolor="#000000" stroked="false">
                <v:path arrowok="t"/>
                <v:fill type="solid"/>
              </v:shape>
            </v:group>
            <v:group style="position:absolute;left:5192;top:3646;width:10;height:20" coordorigin="5192,3646" coordsize="10,20">
              <v:shape style="position:absolute;left:5192;top:3646;width:10;height:20" coordorigin="5192,3646" coordsize="10,20" path="m5192,3665l5202,3665,5202,3646,5192,3646,5192,3665xe" filled="true" fillcolor="#000000" stroked="false">
                <v:path arrowok="t"/>
                <v:fill type="solid"/>
              </v:shape>
            </v:group>
            <v:group style="position:absolute;left:5192;top:3665;width:10;height:20" coordorigin="5192,3665" coordsize="10,20">
              <v:shape style="position:absolute;left:5192;top:3665;width:10;height:20" coordorigin="5192,3665" coordsize="10,20" path="m5192,3685l5202,3685,5202,3665,5192,3665,5192,3685xe" filled="true" fillcolor="#000000" stroked="false">
                <v:path arrowok="t"/>
                <v:fill type="solid"/>
              </v:shape>
            </v:group>
            <v:group style="position:absolute;left:5192;top:3685;width:10;height:20" coordorigin="5192,3685" coordsize="10,20">
              <v:shape style="position:absolute;left:5192;top:3685;width:10;height:20" coordorigin="5192,3685" coordsize="10,20" path="m5192,3704l5202,3704,5202,3685,5192,3685,5192,3704xe" filled="true" fillcolor="#000000" stroked="false">
                <v:path arrowok="t"/>
                <v:fill type="solid"/>
              </v:shape>
            </v:group>
            <v:group style="position:absolute;left:5192;top:3704;width:10;height:20" coordorigin="5192,3704" coordsize="10,20">
              <v:shape style="position:absolute;left:5192;top:3704;width:10;height:20" coordorigin="5192,3704" coordsize="10,20" path="m5192,3723l5202,3723,5202,3704,5192,3704,5192,3723xe" filled="true" fillcolor="#000000" stroked="false">
                <v:path arrowok="t"/>
                <v:fill type="solid"/>
              </v:shape>
            </v:group>
            <v:group style="position:absolute;left:5192;top:3723;width:10;height:20" coordorigin="5192,3723" coordsize="10,20">
              <v:shape style="position:absolute;left:5192;top:3723;width:10;height:20" coordorigin="5192,3723" coordsize="10,20" path="m5192,3742l5202,3742,5202,3723,5192,3723,5192,3742xe" filled="true" fillcolor="#000000" stroked="false">
                <v:path arrowok="t"/>
                <v:fill type="solid"/>
              </v:shape>
            </v:group>
            <v:group style="position:absolute;left:5192;top:3742;width:10;height:20" coordorigin="5192,3742" coordsize="10,20">
              <v:shape style="position:absolute;left:5192;top:3742;width:10;height:20" coordorigin="5192,3742" coordsize="10,20" path="m5192,3761l5202,3761,5202,3742,5192,3742,5192,3761xe" filled="true" fillcolor="#000000" stroked="false">
                <v:path arrowok="t"/>
                <v:fill type="solid"/>
              </v:shape>
            </v:group>
            <v:group style="position:absolute;left:6884;top:3243;width:10;height:20" coordorigin="6884,3243" coordsize="10,20">
              <v:shape style="position:absolute;left:6884;top:3243;width:10;height:20" coordorigin="6884,3243" coordsize="10,20" path="m6884,3262l6894,3262,6894,3243,6884,3243,6884,3262xe" filled="true" fillcolor="#000000" stroked="false">
                <v:path arrowok="t"/>
                <v:fill type="solid"/>
              </v:shape>
            </v:group>
            <v:group style="position:absolute;left:6884;top:3262;width:10;height:20" coordorigin="6884,3262" coordsize="10,20">
              <v:shape style="position:absolute;left:6884;top:3262;width:10;height:20" coordorigin="6884,3262" coordsize="10,20" path="m6884,3281l6894,3281,6894,3262,6884,3262,6884,3281xe" filled="true" fillcolor="#000000" stroked="false">
                <v:path arrowok="t"/>
                <v:fill type="solid"/>
              </v:shape>
            </v:group>
            <v:group style="position:absolute;left:6884;top:3281;width:10;height:20" coordorigin="6884,3281" coordsize="10,20">
              <v:shape style="position:absolute;left:6884;top:3281;width:10;height:20" coordorigin="6884,3281" coordsize="10,20" path="m6884,3301l6894,3301,6894,3281,6884,3281,6884,3301xe" filled="true" fillcolor="#000000" stroked="false">
                <v:path arrowok="t"/>
                <v:fill type="solid"/>
              </v:shape>
            </v:group>
            <v:group style="position:absolute;left:6884;top:3301;width:10;height:20" coordorigin="6884,3301" coordsize="10,20">
              <v:shape style="position:absolute;left:6884;top:3301;width:10;height:20" coordorigin="6884,3301" coordsize="10,20" path="m6884,3320l6894,3320,6894,3301,6884,3301,6884,3320xe" filled="true" fillcolor="#000000" stroked="false">
                <v:path arrowok="t"/>
                <v:fill type="solid"/>
              </v:shape>
            </v:group>
            <v:group style="position:absolute;left:6884;top:3320;width:10;height:20" coordorigin="6884,3320" coordsize="10,20">
              <v:shape style="position:absolute;left:6884;top:3320;width:10;height:20" coordorigin="6884,3320" coordsize="10,20" path="m6884,3339l6894,3339,6894,3320,6884,3320,6884,3339xe" filled="true" fillcolor="#000000" stroked="false">
                <v:path arrowok="t"/>
                <v:fill type="solid"/>
              </v:shape>
            </v:group>
            <v:group style="position:absolute;left:6884;top:3339;width:10;height:20" coordorigin="6884,3339" coordsize="10,20">
              <v:shape style="position:absolute;left:6884;top:3339;width:10;height:20" coordorigin="6884,3339" coordsize="10,20" path="m6884,3358l6894,3358,6894,3339,6884,3339,6884,3358xe" filled="true" fillcolor="#000000" stroked="false">
                <v:path arrowok="t"/>
                <v:fill type="solid"/>
              </v:shape>
            </v:group>
            <v:group style="position:absolute;left:6884;top:3358;width:10;height:20" coordorigin="6884,3358" coordsize="10,20">
              <v:shape style="position:absolute;left:6884;top:3358;width:10;height:20" coordorigin="6884,3358" coordsize="10,20" path="m6884,3377l6894,3377,6894,3358,6884,3358,6884,3377xe" filled="true" fillcolor="#000000" stroked="false">
                <v:path arrowok="t"/>
                <v:fill type="solid"/>
              </v:shape>
            </v:group>
            <v:group style="position:absolute;left:6884;top:3377;width:10;height:20" coordorigin="6884,3377" coordsize="10,20">
              <v:shape style="position:absolute;left:6884;top:3377;width:10;height:20" coordorigin="6884,3377" coordsize="10,20" path="m6884,3397l6894,3397,6894,3377,6884,3377,6884,3397xe" filled="true" fillcolor="#000000" stroked="false">
                <v:path arrowok="t"/>
                <v:fill type="solid"/>
              </v:shape>
            </v:group>
            <v:group style="position:absolute;left:6884;top:3397;width:10;height:20" coordorigin="6884,3397" coordsize="10,20">
              <v:shape style="position:absolute;left:6884;top:3397;width:10;height:20" coordorigin="6884,3397" coordsize="10,20" path="m6884,3416l6894,3416,6894,3397,6884,3397,6884,3416xe" filled="true" fillcolor="#000000" stroked="false">
                <v:path arrowok="t"/>
                <v:fill type="solid"/>
              </v:shape>
            </v:group>
            <v:group style="position:absolute;left:6884;top:3416;width:10;height:20" coordorigin="6884,3416" coordsize="10,20">
              <v:shape style="position:absolute;left:6884;top:3416;width:10;height:20" coordorigin="6884,3416" coordsize="10,20" path="m6884,3435l6894,3435,6894,3416,6884,3416,6884,3435xe" filled="true" fillcolor="#000000" stroked="false">
                <v:path arrowok="t"/>
                <v:fill type="solid"/>
              </v:shape>
            </v:group>
            <v:group style="position:absolute;left:6884;top:3435;width:10;height:20" coordorigin="6884,3435" coordsize="10,20">
              <v:shape style="position:absolute;left:6884;top:3435;width:10;height:20" coordorigin="6884,3435" coordsize="10,20" path="m6884,3454l6894,3454,6894,3435,6884,3435,6884,3454xe" filled="true" fillcolor="#000000" stroked="false">
                <v:path arrowok="t"/>
                <v:fill type="solid"/>
              </v:shape>
            </v:group>
            <v:group style="position:absolute;left:6884;top:3454;width:10;height:20" coordorigin="6884,3454" coordsize="10,20">
              <v:shape style="position:absolute;left:6884;top:3454;width:10;height:20" coordorigin="6884,3454" coordsize="10,20" path="m6884,3473l6894,3473,6894,3454,6884,3454,6884,3473xe" filled="true" fillcolor="#000000" stroked="false">
                <v:path arrowok="t"/>
                <v:fill type="solid"/>
              </v:shape>
            </v:group>
            <v:group style="position:absolute;left:6884;top:3473;width:10;height:20" coordorigin="6884,3473" coordsize="10,20">
              <v:shape style="position:absolute;left:6884;top:3473;width:10;height:20" coordorigin="6884,3473" coordsize="10,20" path="m6884,3493l6894,3493,6894,3473,6884,3473,6884,3493xe" filled="true" fillcolor="#000000" stroked="false">
                <v:path arrowok="t"/>
                <v:fill type="solid"/>
              </v:shape>
            </v:group>
            <v:group style="position:absolute;left:6884;top:3493;width:10;height:20" coordorigin="6884,3493" coordsize="10,20">
              <v:shape style="position:absolute;left:6884;top:3493;width:10;height:20" coordorigin="6884,3493" coordsize="10,20" path="m6884,3512l6894,3512,6894,3493,6884,3493,6884,3512xe" filled="true" fillcolor="#000000" stroked="false">
                <v:path arrowok="t"/>
                <v:fill type="solid"/>
              </v:shape>
            </v:group>
            <v:group style="position:absolute;left:6884;top:3512;width:10;height:20" coordorigin="6884,3512" coordsize="10,20">
              <v:shape style="position:absolute;left:6884;top:3512;width:10;height:20" coordorigin="6884,3512" coordsize="10,20" path="m6884,3531l6894,3531,6894,3512,6884,3512,6884,3531xe" filled="true" fillcolor="#000000" stroked="false">
                <v:path arrowok="t"/>
                <v:fill type="solid"/>
              </v:shape>
            </v:group>
            <v:group style="position:absolute;left:6884;top:3531;width:10;height:20" coordorigin="6884,3531" coordsize="10,20">
              <v:shape style="position:absolute;left:6884;top:3531;width:10;height:20" coordorigin="6884,3531" coordsize="10,20" path="m6884,3550l6894,3550,6894,3531,6884,3531,6884,3550xe" filled="true" fillcolor="#000000" stroked="false">
                <v:path arrowok="t"/>
                <v:fill type="solid"/>
              </v:shape>
            </v:group>
            <v:group style="position:absolute;left:6884;top:3550;width:10;height:20" coordorigin="6884,3550" coordsize="10,20">
              <v:shape style="position:absolute;left:6884;top:3550;width:10;height:20" coordorigin="6884,3550" coordsize="10,20" path="m6884,3569l6894,3569,6894,3550,6884,3550,6884,3569xe" filled="true" fillcolor="#000000" stroked="false">
                <v:path arrowok="t"/>
                <v:fill type="solid"/>
              </v:shape>
            </v:group>
            <v:group style="position:absolute;left:6884;top:3569;width:10;height:20" coordorigin="6884,3569" coordsize="10,20">
              <v:shape style="position:absolute;left:6884;top:3569;width:10;height:20" coordorigin="6884,3569" coordsize="10,20" path="m6884,3589l6894,3589,6894,3569,6884,3569,6884,3589xe" filled="true" fillcolor="#000000" stroked="false">
                <v:path arrowok="t"/>
                <v:fill type="solid"/>
              </v:shape>
            </v:group>
            <v:group style="position:absolute;left:6884;top:3589;width:10;height:20" coordorigin="6884,3589" coordsize="10,20">
              <v:shape style="position:absolute;left:6884;top:3589;width:10;height:20" coordorigin="6884,3589" coordsize="10,20" path="m6884,3608l6894,3608,6894,3589,6884,3589,6884,3608xe" filled="true" fillcolor="#000000" stroked="false">
                <v:path arrowok="t"/>
                <v:fill type="solid"/>
              </v:shape>
            </v:group>
            <v:group style="position:absolute;left:6884;top:3608;width:10;height:20" coordorigin="6884,3608" coordsize="10,20">
              <v:shape style="position:absolute;left:6884;top:3608;width:10;height:20" coordorigin="6884,3608" coordsize="10,20" path="m6884,3627l6894,3627,6894,3608,6884,3608,6884,3627xe" filled="true" fillcolor="#000000" stroked="false">
                <v:path arrowok="t"/>
                <v:fill type="solid"/>
              </v:shape>
            </v:group>
            <v:group style="position:absolute;left:6884;top:3627;width:10;height:20" coordorigin="6884,3627" coordsize="10,20">
              <v:shape style="position:absolute;left:6884;top:3627;width:10;height:20" coordorigin="6884,3627" coordsize="10,20" path="m6884,3646l6894,3646,6894,3627,6884,3627,6884,3646xe" filled="true" fillcolor="#000000" stroked="false">
                <v:path arrowok="t"/>
                <v:fill type="solid"/>
              </v:shape>
            </v:group>
            <v:group style="position:absolute;left:6884;top:3646;width:10;height:20" coordorigin="6884,3646" coordsize="10,20">
              <v:shape style="position:absolute;left:6884;top:3646;width:10;height:20" coordorigin="6884,3646" coordsize="10,20" path="m6884,3665l6894,3665,6894,3646,6884,3646,6884,3665xe" filled="true" fillcolor="#000000" stroked="false">
                <v:path arrowok="t"/>
                <v:fill type="solid"/>
              </v:shape>
            </v:group>
            <v:group style="position:absolute;left:6884;top:3665;width:10;height:20" coordorigin="6884,3665" coordsize="10,20">
              <v:shape style="position:absolute;left:6884;top:3665;width:10;height:20" coordorigin="6884,3665" coordsize="10,20" path="m6884,3685l6894,3685,6894,3665,6884,3665,6884,3685xe" filled="true" fillcolor="#000000" stroked="false">
                <v:path arrowok="t"/>
                <v:fill type="solid"/>
              </v:shape>
            </v:group>
            <v:group style="position:absolute;left:6884;top:3685;width:10;height:20" coordorigin="6884,3685" coordsize="10,20">
              <v:shape style="position:absolute;left:6884;top:3685;width:10;height:20" coordorigin="6884,3685" coordsize="10,20" path="m6884,3704l6894,3704,6894,3685,6884,3685,6884,3704xe" filled="true" fillcolor="#000000" stroked="false">
                <v:path arrowok="t"/>
                <v:fill type="solid"/>
              </v:shape>
            </v:group>
            <v:group style="position:absolute;left:6884;top:3704;width:10;height:20" coordorigin="6884,3704" coordsize="10,20">
              <v:shape style="position:absolute;left:6884;top:3704;width:10;height:20" coordorigin="6884,3704" coordsize="10,20" path="m6884,3723l6894,3723,6894,3704,6884,3704,6884,3723xe" filled="true" fillcolor="#000000" stroked="false">
                <v:path arrowok="t"/>
                <v:fill type="solid"/>
              </v:shape>
            </v:group>
            <v:group style="position:absolute;left:6884;top:3723;width:10;height:20" coordorigin="6884,3723" coordsize="10,20">
              <v:shape style="position:absolute;left:6884;top:3723;width:10;height:20" coordorigin="6884,3723" coordsize="10,20" path="m6884,3742l6894,3742,6894,3723,6884,3723,6884,3742xe" filled="true" fillcolor="#000000" stroked="false">
                <v:path arrowok="t"/>
                <v:fill type="solid"/>
              </v:shape>
            </v:group>
            <v:group style="position:absolute;left:6884;top:3742;width:10;height:20" coordorigin="6884,3742" coordsize="10,20">
              <v:shape style="position:absolute;left:6884;top:3742;width:10;height:20" coordorigin="6884,3742" coordsize="10,20" path="m6884,3761l6894,3761,6894,3742,6884,3742,6884,3761xe" filled="true" fillcolor="#000000" stroked="false">
                <v:path arrowok="t"/>
                <v:fill type="solid"/>
              </v:shape>
            </v:group>
            <v:group style="position:absolute;left:6884;top:3761;width:10;height:20" coordorigin="6884,3761" coordsize="10,20">
              <v:shape style="position:absolute;left:6884;top:3761;width:10;height:20" coordorigin="6884,3761" coordsize="10,20" path="m6884,3781l6894,3781,6894,3761,6884,3761,6884,3781xe" filled="true" fillcolor="#000000" stroked="false">
                <v:path arrowok="t"/>
                <v:fill type="solid"/>
              </v:shape>
            </v:group>
            <v:group style="position:absolute;left:6884;top:3781;width:10;height:20" coordorigin="6884,3781" coordsize="10,20">
              <v:shape style="position:absolute;left:6884;top:3781;width:10;height:20" coordorigin="6884,3781" coordsize="10,20" path="m6884,3800l6894,3800,6894,3781,6884,3781,6884,3800xe" filled="true" fillcolor="#000000" stroked="false">
                <v:path arrowok="t"/>
                <v:fill type="solid"/>
              </v:shape>
            </v:group>
            <v:group style="position:absolute;left:6884;top:3800;width:10;height:20" coordorigin="6884,3800" coordsize="10,20">
              <v:shape style="position:absolute;left:6884;top:3800;width:10;height:20" coordorigin="6884,3800" coordsize="10,20" path="m6884,3819l6894,3819,6894,3800,6884,3800,6884,3819xe" filled="true" fillcolor="#000000" stroked="false">
                <v:path arrowok="t"/>
                <v:fill type="solid"/>
              </v:shape>
            </v:group>
            <v:group style="position:absolute;left:6884;top:3819;width:10;height:20" coordorigin="6884,3819" coordsize="10,20">
              <v:shape style="position:absolute;left:6884;top:3819;width:10;height:20" coordorigin="6884,3819" coordsize="10,20" path="m6884,3838l6894,3838,6894,3819,6884,3819,6884,3838xe" filled="true" fillcolor="#000000" stroked="false">
                <v:path arrowok="t"/>
                <v:fill type="solid"/>
              </v:shape>
            </v:group>
            <v:group style="position:absolute;left:6884;top:3838;width:10;height:20" coordorigin="6884,3838" coordsize="10,20">
              <v:shape style="position:absolute;left:6884;top:3838;width:10;height:20" coordorigin="6884,3838" coordsize="10,20" path="m6884,3857l6894,3857,6894,3838,6884,3838,6884,3857xe" filled="true" fillcolor="#000000" stroked="false">
                <v:path arrowok="t"/>
                <v:fill type="solid"/>
              </v:shape>
              <v:shape style="position:absolute;left:1051;top:3761;width:4160;height:106" type="#_x0000_t75" stroked="false">
                <v:imagedata r:id="rId662" o:title=""/>
              </v:shape>
              <v:shape style="position:absolute;left:5187;top:3857;width:3346;height:10" type="#_x0000_t75" stroked="false">
                <v:imagedata r:id="rId663" o:title=""/>
              </v:shape>
            </v:group>
            <v:group style="position:absolute;left:1056;top:3867;width:10;height:20" coordorigin="1056,3867" coordsize="10,20">
              <v:shape style="position:absolute;left:1056;top:3867;width:10;height:20" coordorigin="1056,3867" coordsize="10,20" path="m1056,3886l1066,3886,1066,3867,1056,3867,1056,3886xe" filled="true" fillcolor="#000000" stroked="false">
                <v:path arrowok="t"/>
                <v:fill type="solid"/>
              </v:shape>
            </v:group>
            <v:group style="position:absolute;left:1056;top:3886;width:10;height:20" coordorigin="1056,3886" coordsize="10,20">
              <v:shape style="position:absolute;left:1056;top:3886;width:10;height:20" coordorigin="1056,3886" coordsize="10,20" path="m1056,3905l1066,3905,1066,3886,1056,3886,1056,3905xe" filled="true" fillcolor="#000000" stroked="false">
                <v:path arrowok="t"/>
                <v:fill type="solid"/>
              </v:shape>
            </v:group>
            <v:group style="position:absolute;left:1056;top:3905;width:10;height:20" coordorigin="1056,3905" coordsize="10,20">
              <v:shape style="position:absolute;left:1056;top:3905;width:10;height:20" coordorigin="1056,3905" coordsize="10,20" path="m1056,3925l1066,3925,1066,3905,1056,3905,1056,3925xe" filled="true" fillcolor="#000000" stroked="false">
                <v:path arrowok="t"/>
                <v:fill type="solid"/>
              </v:shape>
            </v:group>
            <v:group style="position:absolute;left:1056;top:3925;width:10;height:20" coordorigin="1056,3925" coordsize="10,20">
              <v:shape style="position:absolute;left:1056;top:3925;width:10;height:20" coordorigin="1056,3925" coordsize="10,20" path="m1056,3944l1066,3944,1066,3925,1056,3925,1056,3944xe" filled="true" fillcolor="#000000" stroked="false">
                <v:path arrowok="t"/>
                <v:fill type="solid"/>
              </v:shape>
            </v:group>
            <v:group style="position:absolute;left:1056;top:3944;width:10;height:20" coordorigin="1056,3944" coordsize="10,20">
              <v:shape style="position:absolute;left:1056;top:3944;width:10;height:20" coordorigin="1056,3944" coordsize="10,20" path="m1056,3963l1066,3963,1066,3944,1056,3944,1056,3963xe" filled="true" fillcolor="#000000" stroked="false">
                <v:path arrowok="t"/>
                <v:fill type="solid"/>
              </v:shape>
            </v:group>
            <v:group style="position:absolute;left:1056;top:3963;width:10;height:20" coordorigin="1056,3963" coordsize="10,20">
              <v:shape style="position:absolute;left:1056;top:3963;width:10;height:20" coordorigin="1056,3963" coordsize="10,20" path="m1056,3982l1066,3982,1066,3963,1056,3963,1056,3982xe" filled="true" fillcolor="#000000" stroked="false">
                <v:path arrowok="t"/>
                <v:fill type="solid"/>
              </v:shape>
            </v:group>
            <v:group style="position:absolute;left:1056;top:3982;width:10;height:20" coordorigin="1056,3982" coordsize="10,20">
              <v:shape style="position:absolute;left:1056;top:3982;width:10;height:20" coordorigin="1056,3982" coordsize="10,20" path="m1056,4001l1066,4001,1066,3982,1056,3982,1056,4001xe" filled="true" fillcolor="#000000" stroked="false">
                <v:path arrowok="t"/>
                <v:fill type="solid"/>
              </v:shape>
            </v:group>
            <v:group style="position:absolute;left:1056;top:4001;width:10;height:20" coordorigin="1056,4001" coordsize="10,20">
              <v:shape style="position:absolute;left:1056;top:4001;width:10;height:20" coordorigin="1056,4001" coordsize="10,20" path="m1056,4021l1066,4021,1066,4001,1056,4001,1056,4021xe" filled="true" fillcolor="#000000" stroked="false">
                <v:path arrowok="t"/>
                <v:fill type="solid"/>
              </v:shape>
            </v:group>
            <v:group style="position:absolute;left:1056;top:4021;width:10;height:20" coordorigin="1056,4021" coordsize="10,20">
              <v:shape style="position:absolute;left:1056;top:4021;width:10;height:20" coordorigin="1056,4021" coordsize="10,20" path="m1056,4040l1066,4040,1066,4021,1056,4021,1056,4040xe" filled="true" fillcolor="#000000" stroked="false">
                <v:path arrowok="t"/>
                <v:fill type="solid"/>
              </v:shape>
            </v:group>
            <v:group style="position:absolute;left:1056;top:4040;width:10;height:20" coordorigin="1056,4040" coordsize="10,20">
              <v:shape style="position:absolute;left:1056;top:4040;width:10;height:20" coordorigin="1056,4040" coordsize="10,20" path="m1056,4059l1066,4059,1066,4040,1056,4040,1056,4059xe" filled="true" fillcolor="#000000" stroked="false">
                <v:path arrowok="t"/>
                <v:fill type="solid"/>
              </v:shape>
            </v:group>
            <v:group style="position:absolute;left:1056;top:4059;width:10;height:20" coordorigin="1056,4059" coordsize="10,20">
              <v:shape style="position:absolute;left:1056;top:4059;width:10;height:20" coordorigin="1056,4059" coordsize="10,20" path="m1056,4078l1066,4078,1066,4059,1056,4059,1056,4078xe" filled="true" fillcolor="#000000" stroked="false">
                <v:path arrowok="t"/>
                <v:fill type="solid"/>
              </v:shape>
            </v:group>
            <v:group style="position:absolute;left:1056;top:4078;width:10;height:20" coordorigin="1056,4078" coordsize="10,20">
              <v:shape style="position:absolute;left:1056;top:4078;width:10;height:20" coordorigin="1056,4078" coordsize="10,20" path="m1056,4097l1066,4097,1066,4078,1056,4078,1056,4097xe" filled="true" fillcolor="#000000" stroked="false">
                <v:path arrowok="t"/>
                <v:fill type="solid"/>
              </v:shape>
            </v:group>
            <v:group style="position:absolute;left:1056;top:4097;width:10;height:20" coordorigin="1056,4097" coordsize="10,20">
              <v:shape style="position:absolute;left:1056;top:4097;width:10;height:20" coordorigin="1056,4097" coordsize="10,20" path="m1056,4117l1066,4117,1066,4097,1056,4097,1056,4117xe" filled="true" fillcolor="#000000" stroked="false">
                <v:path arrowok="t"/>
                <v:fill type="solid"/>
              </v:shape>
            </v:group>
            <v:group style="position:absolute;left:1056;top:4117;width:10;height:20" coordorigin="1056,4117" coordsize="10,20">
              <v:shape style="position:absolute;left:1056;top:4117;width:10;height:20" coordorigin="1056,4117" coordsize="10,20" path="m1056,4136l1066,4136,1066,4117,1056,4117,1056,4136xe" filled="true" fillcolor="#000000" stroked="false">
                <v:path arrowok="t"/>
                <v:fill type="solid"/>
              </v:shape>
            </v:group>
            <v:group style="position:absolute;left:1056;top:4136;width:10;height:20" coordorigin="1056,4136" coordsize="10,20">
              <v:shape style="position:absolute;left:1056;top:4136;width:10;height:20" coordorigin="1056,4136" coordsize="10,20" path="m1056,4155l1066,4155,1066,4136,1056,4136,1056,4155xe" filled="true" fillcolor="#000000" stroked="false">
                <v:path arrowok="t"/>
                <v:fill type="solid"/>
              </v:shape>
            </v:group>
            <v:group style="position:absolute;left:1056;top:4155;width:10;height:20" coordorigin="1056,4155" coordsize="10,20">
              <v:shape style="position:absolute;left:1056;top:4155;width:10;height:20" coordorigin="1056,4155" coordsize="10,20" path="m1056,4174l1066,4174,1066,4155,1056,4155,1056,4174xe" filled="true" fillcolor="#000000" stroked="false">
                <v:path arrowok="t"/>
                <v:fill type="solid"/>
              </v:shape>
            </v:group>
            <v:group style="position:absolute;left:1056;top:4174;width:10;height:20" coordorigin="1056,4174" coordsize="10,20">
              <v:shape style="position:absolute;left:1056;top:4174;width:10;height:20" coordorigin="1056,4174" coordsize="10,20" path="m1056,4193l1066,4193,1066,4174,1056,4174,1056,4193xe" filled="true" fillcolor="#000000" stroked="false">
                <v:path arrowok="t"/>
                <v:fill type="solid"/>
              </v:shape>
            </v:group>
            <v:group style="position:absolute;left:1056;top:4193;width:10;height:20" coordorigin="1056,4193" coordsize="10,20">
              <v:shape style="position:absolute;left:1056;top:4193;width:10;height:20" coordorigin="1056,4193" coordsize="10,20" path="m1056,4213l1066,4213,1066,4193,1056,4193,1056,4213xe" filled="true" fillcolor="#000000" stroked="false">
                <v:path arrowok="t"/>
                <v:fill type="solid"/>
              </v:shape>
            </v:group>
            <v:group style="position:absolute;left:1056;top:4213;width:10;height:20" coordorigin="1056,4213" coordsize="10,20">
              <v:shape style="position:absolute;left:1056;top:4213;width:10;height:20" coordorigin="1056,4213" coordsize="10,20" path="m1056,4232l1066,4232,1066,4213,1056,4213,1056,4232xe" filled="true" fillcolor="#000000" stroked="false">
                <v:path arrowok="t"/>
                <v:fill type="solid"/>
              </v:shape>
            </v:group>
            <v:group style="position:absolute;left:1056;top:4232;width:10;height:20" coordorigin="1056,4232" coordsize="10,20">
              <v:shape style="position:absolute;left:1056;top:4232;width:10;height:20" coordorigin="1056,4232" coordsize="10,20" path="m1056,4251l1066,4251,1066,4232,1056,4232,1056,4251xe" filled="true" fillcolor="#000000" stroked="false">
                <v:path arrowok="t"/>
                <v:fill type="solid"/>
              </v:shape>
            </v:group>
            <v:group style="position:absolute;left:1056;top:4251;width:10;height:20" coordorigin="1056,4251" coordsize="10,20">
              <v:shape style="position:absolute;left:1056;top:4251;width:10;height:20" coordorigin="1056,4251" coordsize="10,20" path="m1056,4270l1066,4270,1066,4251,1056,4251,1056,4270xe" filled="true" fillcolor="#000000" stroked="false">
                <v:path arrowok="t"/>
                <v:fill type="solid"/>
              </v:shape>
            </v:group>
            <v:group style="position:absolute;left:1056;top:4270;width:10;height:20" coordorigin="1056,4270" coordsize="10,20">
              <v:shape style="position:absolute;left:1056;top:4270;width:10;height:20" coordorigin="1056,4270" coordsize="10,20" path="m1056,4289l1066,4289,1066,4270,1056,4270,1056,4289xe" filled="true" fillcolor="#000000" stroked="false">
                <v:path arrowok="t"/>
                <v:fill type="solid"/>
              </v:shape>
            </v:group>
            <v:group style="position:absolute;left:1056;top:4289;width:10;height:20" coordorigin="1056,4289" coordsize="10,20">
              <v:shape style="position:absolute;left:1056;top:4289;width:10;height:20" coordorigin="1056,4289" coordsize="10,20" path="m1056,4309l1066,4309,1066,4289,1056,4289,1056,4309xe" filled="true" fillcolor="#000000" stroked="false">
                <v:path arrowok="t"/>
                <v:fill type="solid"/>
              </v:shape>
            </v:group>
            <v:group style="position:absolute;left:1056;top:4309;width:10;height:20" coordorigin="1056,4309" coordsize="10,20">
              <v:shape style="position:absolute;left:1056;top:4309;width:10;height:20" coordorigin="1056,4309" coordsize="10,20" path="m1056,4328l1066,4328,1066,4309,1056,4309,1056,4328xe" filled="true" fillcolor="#000000" stroked="false">
                <v:path arrowok="t"/>
                <v:fill type="solid"/>
              </v:shape>
            </v:group>
            <v:group style="position:absolute;left:1056;top:4328;width:10;height:20" coordorigin="1056,4328" coordsize="10,20">
              <v:shape style="position:absolute;left:1056;top:4328;width:10;height:20" coordorigin="1056,4328" coordsize="10,20" path="m1056,4347l1066,4347,1066,4328,1056,4328,1056,4347xe" filled="true" fillcolor="#000000" stroked="false">
                <v:path arrowok="t"/>
                <v:fill type="solid"/>
              </v:shape>
            </v:group>
            <v:group style="position:absolute;left:1056;top:4347;width:10;height:20" coordorigin="1056,4347" coordsize="10,20">
              <v:shape style="position:absolute;left:1056;top:4347;width:10;height:20" coordorigin="1056,4347" coordsize="10,20" path="m1056,4366l1066,4366,1066,4347,1056,4347,1056,4366xe" filled="true" fillcolor="#000000" stroked="false">
                <v:path arrowok="t"/>
                <v:fill type="solid"/>
              </v:shape>
            </v:group>
            <v:group style="position:absolute;left:1056;top:4366;width:10;height:20" coordorigin="1056,4366" coordsize="10,20">
              <v:shape style="position:absolute;left:1056;top:4366;width:10;height:20" coordorigin="1056,4366" coordsize="10,20" path="m1056,4385l1066,4385,1066,4366,1056,4366,1056,4385xe" filled="true" fillcolor="#000000" stroked="false">
                <v:path arrowok="t"/>
                <v:fill type="solid"/>
              </v:shape>
            </v:group>
            <v:group style="position:absolute;left:1056;top:4385;width:10;height:20" coordorigin="1056,4385" coordsize="10,20">
              <v:shape style="position:absolute;left:1056;top:4385;width:10;height:20" coordorigin="1056,4385" coordsize="10,20" path="m1056,4405l1066,4405,1066,4385,1056,4385,1056,4405xe" filled="true" fillcolor="#000000" stroked="false">
                <v:path arrowok="t"/>
                <v:fill type="solid"/>
              </v:shape>
            </v:group>
            <v:group style="position:absolute;left:1056;top:4405;width:10;height:20" coordorigin="1056,4405" coordsize="10,20">
              <v:shape style="position:absolute;left:1056;top:4405;width:10;height:20" coordorigin="1056,4405" coordsize="10,20" path="m1056,4424l1066,4424,1066,4405,1056,4405,1056,4424xe" filled="true" fillcolor="#000000" stroked="false">
                <v:path arrowok="t"/>
                <v:fill type="solid"/>
              </v:shape>
            </v:group>
            <v:group style="position:absolute;left:1056;top:4424;width:10;height:20" coordorigin="1056,4424" coordsize="10,20">
              <v:shape style="position:absolute;left:1056;top:4424;width:10;height:20" coordorigin="1056,4424" coordsize="10,20" path="m1056,4443l1066,4443,1066,4424,1056,4424,1056,4443xe" filled="true" fillcolor="#000000" stroked="false">
                <v:path arrowok="t"/>
                <v:fill type="solid"/>
              </v:shape>
            </v:group>
            <v:group style="position:absolute;left:1056;top:4443;width:10;height:20" coordorigin="1056,4443" coordsize="10,20">
              <v:shape style="position:absolute;left:1056;top:4443;width:10;height:20" coordorigin="1056,4443" coordsize="10,20" path="m1056,4462l1066,4462,1066,4443,1056,4443,1056,4462xe" filled="true" fillcolor="#000000" stroked="false">
                <v:path arrowok="t"/>
                <v:fill type="solid"/>
              </v:shape>
            </v:group>
            <v:group style="position:absolute;left:1056;top:4462;width:10;height:20" coordorigin="1056,4462" coordsize="10,20">
              <v:shape style="position:absolute;left:1056;top:4462;width:10;height:20" coordorigin="1056,4462" coordsize="10,20" path="m1056,4481l1066,4481,1066,4462,1056,4462,1056,4481xe" filled="true" fillcolor="#000000" stroked="false">
                <v:path arrowok="t"/>
                <v:fill type="solid"/>
              </v:shape>
            </v:group>
            <v:group style="position:absolute;left:3497;top:3867;width:10;height:20" coordorigin="3497,3867" coordsize="10,20">
              <v:shape style="position:absolute;left:3497;top:3867;width:10;height:20" coordorigin="3497,3867" coordsize="10,20" path="m3497,3886l3507,3886,3507,3867,3497,3867,3497,3886xe" filled="true" fillcolor="#000000" stroked="false">
                <v:path arrowok="t"/>
                <v:fill type="solid"/>
              </v:shape>
            </v:group>
            <v:group style="position:absolute;left:3497;top:3886;width:10;height:20" coordorigin="3497,3886" coordsize="10,20">
              <v:shape style="position:absolute;left:3497;top:3886;width:10;height:20" coordorigin="3497,3886" coordsize="10,20" path="m3497,3905l3507,3905,3507,3886,3497,3886,3497,3905xe" filled="true" fillcolor="#000000" stroked="false">
                <v:path arrowok="t"/>
                <v:fill type="solid"/>
              </v:shape>
            </v:group>
            <v:group style="position:absolute;left:3497;top:3905;width:10;height:20" coordorigin="3497,3905" coordsize="10,20">
              <v:shape style="position:absolute;left:3497;top:3905;width:10;height:20" coordorigin="3497,3905" coordsize="10,20" path="m3497,3925l3507,3925,3507,3905,3497,3905,3497,3925xe" filled="true" fillcolor="#000000" stroked="false">
                <v:path arrowok="t"/>
                <v:fill type="solid"/>
              </v:shape>
            </v:group>
            <v:group style="position:absolute;left:3497;top:3925;width:10;height:20" coordorigin="3497,3925" coordsize="10,20">
              <v:shape style="position:absolute;left:3497;top:3925;width:10;height:20" coordorigin="3497,3925" coordsize="10,20" path="m3497,3944l3507,3944,3507,3925,3497,3925,3497,3944xe" filled="true" fillcolor="#000000" stroked="false">
                <v:path arrowok="t"/>
                <v:fill type="solid"/>
              </v:shape>
            </v:group>
            <v:group style="position:absolute;left:3497;top:3944;width:10;height:20" coordorigin="3497,3944" coordsize="10,20">
              <v:shape style="position:absolute;left:3497;top:3944;width:10;height:20" coordorigin="3497,3944" coordsize="10,20" path="m3497,3963l3507,3963,3507,3944,3497,3944,3497,3963xe" filled="true" fillcolor="#000000" stroked="false">
                <v:path arrowok="t"/>
                <v:fill type="solid"/>
              </v:shape>
            </v:group>
            <v:group style="position:absolute;left:3497;top:3963;width:10;height:20" coordorigin="3497,3963" coordsize="10,20">
              <v:shape style="position:absolute;left:3497;top:3963;width:10;height:20" coordorigin="3497,3963" coordsize="10,20" path="m3497,3982l3507,3982,3507,3963,3497,3963,3497,3982xe" filled="true" fillcolor="#000000" stroked="false">
                <v:path arrowok="t"/>
                <v:fill type="solid"/>
              </v:shape>
            </v:group>
            <v:group style="position:absolute;left:3497;top:3982;width:10;height:20" coordorigin="3497,3982" coordsize="10,20">
              <v:shape style="position:absolute;left:3497;top:3982;width:10;height:20" coordorigin="3497,3982" coordsize="10,20" path="m3497,4001l3507,4001,3507,3982,3497,3982,3497,4001xe" filled="true" fillcolor="#000000" stroked="false">
                <v:path arrowok="t"/>
                <v:fill type="solid"/>
              </v:shape>
            </v:group>
            <v:group style="position:absolute;left:3497;top:4001;width:10;height:20" coordorigin="3497,4001" coordsize="10,20">
              <v:shape style="position:absolute;left:3497;top:4001;width:10;height:20" coordorigin="3497,4001" coordsize="10,20" path="m3497,4021l3507,4021,3507,4001,3497,4001,3497,4021xe" filled="true" fillcolor="#000000" stroked="false">
                <v:path arrowok="t"/>
                <v:fill type="solid"/>
              </v:shape>
            </v:group>
            <v:group style="position:absolute;left:3497;top:4021;width:10;height:20" coordorigin="3497,4021" coordsize="10,20">
              <v:shape style="position:absolute;left:3497;top:4021;width:10;height:20" coordorigin="3497,4021" coordsize="10,20" path="m3497,4040l3507,4040,3507,4021,3497,4021,3497,4040xe" filled="true" fillcolor="#000000" stroked="false">
                <v:path arrowok="t"/>
                <v:fill type="solid"/>
              </v:shape>
            </v:group>
            <v:group style="position:absolute;left:3497;top:4040;width:10;height:20" coordorigin="3497,4040" coordsize="10,20">
              <v:shape style="position:absolute;left:3497;top:4040;width:10;height:20" coordorigin="3497,4040" coordsize="10,20" path="m3497,4059l3507,4059,3507,4040,3497,4040,3497,4059xe" filled="true" fillcolor="#000000" stroked="false">
                <v:path arrowok="t"/>
                <v:fill type="solid"/>
              </v:shape>
            </v:group>
            <v:group style="position:absolute;left:3497;top:4059;width:10;height:20" coordorigin="3497,4059" coordsize="10,20">
              <v:shape style="position:absolute;left:3497;top:4059;width:10;height:20" coordorigin="3497,4059" coordsize="10,20" path="m3497,4078l3507,4078,3507,4059,3497,4059,3497,4078xe" filled="true" fillcolor="#000000" stroked="false">
                <v:path arrowok="t"/>
                <v:fill type="solid"/>
              </v:shape>
            </v:group>
            <v:group style="position:absolute;left:3497;top:4078;width:10;height:20" coordorigin="3497,4078" coordsize="10,20">
              <v:shape style="position:absolute;left:3497;top:4078;width:10;height:20" coordorigin="3497,4078" coordsize="10,20" path="m3497,4097l3507,4097,3507,4078,3497,4078,3497,4097xe" filled="true" fillcolor="#000000" stroked="false">
                <v:path arrowok="t"/>
                <v:fill type="solid"/>
              </v:shape>
            </v:group>
            <v:group style="position:absolute;left:3497;top:4097;width:10;height:20" coordorigin="3497,4097" coordsize="10,20">
              <v:shape style="position:absolute;left:3497;top:4097;width:10;height:20" coordorigin="3497,4097" coordsize="10,20" path="m3497,4117l3507,4117,3507,4097,3497,4097,3497,4117xe" filled="true" fillcolor="#000000" stroked="false">
                <v:path arrowok="t"/>
                <v:fill type="solid"/>
              </v:shape>
            </v:group>
            <v:group style="position:absolute;left:3497;top:4117;width:10;height:20" coordorigin="3497,4117" coordsize="10,20">
              <v:shape style="position:absolute;left:3497;top:4117;width:10;height:20" coordorigin="3497,4117" coordsize="10,20" path="m3497,4136l3507,4136,3507,4117,3497,4117,3497,4136xe" filled="true" fillcolor="#000000" stroked="false">
                <v:path arrowok="t"/>
                <v:fill type="solid"/>
              </v:shape>
            </v:group>
            <v:group style="position:absolute;left:3497;top:4136;width:10;height:20" coordorigin="3497,4136" coordsize="10,20">
              <v:shape style="position:absolute;left:3497;top:4136;width:10;height:20" coordorigin="3497,4136" coordsize="10,20" path="m3497,4155l3507,4155,3507,4136,3497,4136,3497,4155xe" filled="true" fillcolor="#000000" stroked="false">
                <v:path arrowok="t"/>
                <v:fill type="solid"/>
              </v:shape>
            </v:group>
            <v:group style="position:absolute;left:3497;top:4155;width:10;height:20" coordorigin="3497,4155" coordsize="10,20">
              <v:shape style="position:absolute;left:3497;top:4155;width:10;height:20" coordorigin="3497,4155" coordsize="10,20" path="m3497,4174l3507,4174,3507,4155,3497,4155,3497,4174xe" filled="true" fillcolor="#000000" stroked="false">
                <v:path arrowok="t"/>
                <v:fill type="solid"/>
              </v:shape>
            </v:group>
            <v:group style="position:absolute;left:3497;top:4174;width:10;height:20" coordorigin="3497,4174" coordsize="10,20">
              <v:shape style="position:absolute;left:3497;top:4174;width:10;height:20" coordorigin="3497,4174" coordsize="10,20" path="m3497,4193l3507,4193,3507,4174,3497,4174,3497,4193xe" filled="true" fillcolor="#000000" stroked="false">
                <v:path arrowok="t"/>
                <v:fill type="solid"/>
              </v:shape>
            </v:group>
            <v:group style="position:absolute;left:3497;top:4193;width:10;height:20" coordorigin="3497,4193" coordsize="10,20">
              <v:shape style="position:absolute;left:3497;top:4193;width:10;height:20" coordorigin="3497,4193" coordsize="10,20" path="m3497,4213l3507,4213,3507,4193,3497,4193,3497,4213xe" filled="true" fillcolor="#000000" stroked="false">
                <v:path arrowok="t"/>
                <v:fill type="solid"/>
              </v:shape>
            </v:group>
            <v:group style="position:absolute;left:3497;top:4213;width:10;height:20" coordorigin="3497,4213" coordsize="10,20">
              <v:shape style="position:absolute;left:3497;top:4213;width:10;height:20" coordorigin="3497,4213" coordsize="10,20" path="m3497,4232l3507,4232,3507,4213,3497,4213,3497,4232xe" filled="true" fillcolor="#000000" stroked="false">
                <v:path arrowok="t"/>
                <v:fill type="solid"/>
              </v:shape>
            </v:group>
            <v:group style="position:absolute;left:3497;top:4232;width:10;height:20" coordorigin="3497,4232" coordsize="10,20">
              <v:shape style="position:absolute;left:3497;top:4232;width:10;height:20" coordorigin="3497,4232" coordsize="10,20" path="m3497,4251l3507,4251,3507,4232,3497,4232,3497,4251xe" filled="true" fillcolor="#000000" stroked="false">
                <v:path arrowok="t"/>
                <v:fill type="solid"/>
              </v:shape>
            </v:group>
            <v:group style="position:absolute;left:3497;top:4251;width:10;height:20" coordorigin="3497,4251" coordsize="10,20">
              <v:shape style="position:absolute;left:3497;top:4251;width:10;height:20" coordorigin="3497,4251" coordsize="10,20" path="m3497,4270l3507,4270,3507,4251,3497,4251,3497,4270xe" filled="true" fillcolor="#000000" stroked="false">
                <v:path arrowok="t"/>
                <v:fill type="solid"/>
              </v:shape>
            </v:group>
            <v:group style="position:absolute;left:3497;top:4270;width:10;height:20" coordorigin="3497,4270" coordsize="10,20">
              <v:shape style="position:absolute;left:3497;top:4270;width:10;height:20" coordorigin="3497,4270" coordsize="10,20" path="m3497,4289l3507,4289,3507,4270,3497,4270,3497,4289xe" filled="true" fillcolor="#000000" stroked="false">
                <v:path arrowok="t"/>
                <v:fill type="solid"/>
              </v:shape>
            </v:group>
            <v:group style="position:absolute;left:3497;top:4289;width:10;height:20" coordorigin="3497,4289" coordsize="10,20">
              <v:shape style="position:absolute;left:3497;top:4289;width:10;height:20" coordorigin="3497,4289" coordsize="10,20" path="m3497,4309l3507,4309,3507,4289,3497,4289,3497,4309xe" filled="true" fillcolor="#000000" stroked="false">
                <v:path arrowok="t"/>
                <v:fill type="solid"/>
              </v:shape>
            </v:group>
            <v:group style="position:absolute;left:3497;top:4309;width:10;height:20" coordorigin="3497,4309" coordsize="10,20">
              <v:shape style="position:absolute;left:3497;top:4309;width:10;height:20" coordorigin="3497,4309" coordsize="10,20" path="m3497,4328l3507,4328,3507,4309,3497,4309,3497,4328xe" filled="true" fillcolor="#000000" stroked="false">
                <v:path arrowok="t"/>
                <v:fill type="solid"/>
              </v:shape>
            </v:group>
            <v:group style="position:absolute;left:3497;top:4328;width:10;height:20" coordorigin="3497,4328" coordsize="10,20">
              <v:shape style="position:absolute;left:3497;top:4328;width:10;height:20" coordorigin="3497,4328" coordsize="10,20" path="m3497,4347l3507,4347,3507,4328,3497,4328,3497,4347xe" filled="true" fillcolor="#000000" stroked="false">
                <v:path arrowok="t"/>
                <v:fill type="solid"/>
              </v:shape>
            </v:group>
            <v:group style="position:absolute;left:3497;top:4347;width:10;height:20" coordorigin="3497,4347" coordsize="10,20">
              <v:shape style="position:absolute;left:3497;top:4347;width:10;height:20" coordorigin="3497,4347" coordsize="10,20" path="m3497,4366l3507,4366,3507,4347,3497,4347,3497,4366xe" filled="true" fillcolor="#000000" stroked="false">
                <v:path arrowok="t"/>
                <v:fill type="solid"/>
              </v:shape>
            </v:group>
            <v:group style="position:absolute;left:3497;top:4366;width:10;height:20" coordorigin="3497,4366" coordsize="10,20">
              <v:shape style="position:absolute;left:3497;top:4366;width:10;height:20" coordorigin="3497,4366" coordsize="10,20" path="m3497,4385l3507,4385,3507,4366,3497,4366,3497,4385xe" filled="true" fillcolor="#000000" stroked="false">
                <v:path arrowok="t"/>
                <v:fill type="solid"/>
              </v:shape>
            </v:group>
            <v:group style="position:absolute;left:3497;top:4385;width:10;height:20" coordorigin="3497,4385" coordsize="10,20">
              <v:shape style="position:absolute;left:3497;top:4385;width:10;height:20" coordorigin="3497,4385" coordsize="10,20" path="m3497,4405l3507,4405,3507,4385,3497,4385,3497,4405xe" filled="true" fillcolor="#000000" stroked="false">
                <v:path arrowok="t"/>
                <v:fill type="solid"/>
              </v:shape>
            </v:group>
            <v:group style="position:absolute;left:3497;top:4405;width:10;height:20" coordorigin="3497,4405" coordsize="10,20">
              <v:shape style="position:absolute;left:3497;top:4405;width:10;height:20" coordorigin="3497,4405" coordsize="10,20" path="m3497,4424l3507,4424,3507,4405,3497,4405,3497,4424xe" filled="true" fillcolor="#000000" stroked="false">
                <v:path arrowok="t"/>
                <v:fill type="solid"/>
              </v:shape>
            </v:group>
            <v:group style="position:absolute;left:3497;top:4424;width:10;height:20" coordorigin="3497,4424" coordsize="10,20">
              <v:shape style="position:absolute;left:3497;top:4424;width:10;height:20" coordorigin="3497,4424" coordsize="10,20" path="m3497,4443l3507,4443,3507,4424,3497,4424,3497,4443xe" filled="true" fillcolor="#000000" stroked="false">
                <v:path arrowok="t"/>
                <v:fill type="solid"/>
              </v:shape>
            </v:group>
            <v:group style="position:absolute;left:3497;top:4443;width:10;height:20" coordorigin="3497,4443" coordsize="10,20">
              <v:shape style="position:absolute;left:3497;top:4443;width:10;height:20" coordorigin="3497,4443" coordsize="10,20" path="m3497,4462l3507,4462,3507,4443,3497,4443,3497,4462xe" filled="true" fillcolor="#000000" stroked="false">
                <v:path arrowok="t"/>
                <v:fill type="solid"/>
              </v:shape>
            </v:group>
            <v:group style="position:absolute;left:3497;top:4462;width:10;height:20" coordorigin="3497,4462" coordsize="10,20">
              <v:shape style="position:absolute;left:3497;top:4462;width:10;height:20" coordorigin="3497,4462" coordsize="10,20" path="m3497,4481l3507,4481,3507,4462,3497,4462,3497,4481xe" filled="true" fillcolor="#000000" stroked="false">
                <v:path arrowok="t"/>
                <v:fill type="solid"/>
              </v:shape>
            </v:group>
            <v:group style="position:absolute;left:5192;top:3867;width:10;height:20" coordorigin="5192,3867" coordsize="10,20">
              <v:shape style="position:absolute;left:5192;top:3867;width:10;height:20" coordorigin="5192,3867" coordsize="10,20" path="m5192,3886l5202,3886,5202,3867,5192,3867,5192,3886xe" filled="true" fillcolor="#000000" stroked="false">
                <v:path arrowok="t"/>
                <v:fill type="solid"/>
              </v:shape>
            </v:group>
            <v:group style="position:absolute;left:5192;top:3886;width:10;height:20" coordorigin="5192,3886" coordsize="10,20">
              <v:shape style="position:absolute;left:5192;top:3886;width:10;height:20" coordorigin="5192,3886" coordsize="10,20" path="m5192,3905l5202,3905,5202,3886,5192,3886,5192,3905xe" filled="true" fillcolor="#000000" stroked="false">
                <v:path arrowok="t"/>
                <v:fill type="solid"/>
              </v:shape>
            </v:group>
            <v:group style="position:absolute;left:5192;top:3905;width:10;height:20" coordorigin="5192,3905" coordsize="10,20">
              <v:shape style="position:absolute;left:5192;top:3905;width:10;height:20" coordorigin="5192,3905" coordsize="10,20" path="m5192,3925l5202,3925,5202,3905,5192,3905,5192,3925xe" filled="true" fillcolor="#000000" stroked="false">
                <v:path arrowok="t"/>
                <v:fill type="solid"/>
              </v:shape>
            </v:group>
            <v:group style="position:absolute;left:5192;top:3925;width:10;height:20" coordorigin="5192,3925" coordsize="10,20">
              <v:shape style="position:absolute;left:5192;top:3925;width:10;height:20" coordorigin="5192,3925" coordsize="10,20" path="m5192,3944l5202,3944,5202,3925,5192,3925,5192,3944xe" filled="true" fillcolor="#000000" stroked="false">
                <v:path arrowok="t"/>
                <v:fill type="solid"/>
              </v:shape>
            </v:group>
            <v:group style="position:absolute;left:5192;top:3944;width:10;height:20" coordorigin="5192,3944" coordsize="10,20">
              <v:shape style="position:absolute;left:5192;top:3944;width:10;height:20" coordorigin="5192,3944" coordsize="10,20" path="m5192,3963l5202,3963,5202,3944,5192,3944,5192,3963xe" filled="true" fillcolor="#000000" stroked="false">
                <v:path arrowok="t"/>
                <v:fill type="solid"/>
              </v:shape>
            </v:group>
            <v:group style="position:absolute;left:5192;top:3963;width:10;height:20" coordorigin="5192,3963" coordsize="10,20">
              <v:shape style="position:absolute;left:5192;top:3963;width:10;height:20" coordorigin="5192,3963" coordsize="10,20" path="m5192,3982l5202,3982,5202,3963,5192,3963,5192,3982xe" filled="true" fillcolor="#000000" stroked="false">
                <v:path arrowok="t"/>
                <v:fill type="solid"/>
              </v:shape>
            </v:group>
            <v:group style="position:absolute;left:5192;top:3982;width:10;height:20" coordorigin="5192,3982" coordsize="10,20">
              <v:shape style="position:absolute;left:5192;top:3982;width:10;height:20" coordorigin="5192,3982" coordsize="10,20" path="m5192,4001l5202,4001,5202,3982,5192,3982,5192,4001xe" filled="true" fillcolor="#000000" stroked="false">
                <v:path arrowok="t"/>
                <v:fill type="solid"/>
              </v:shape>
            </v:group>
            <v:group style="position:absolute;left:5192;top:4001;width:10;height:20" coordorigin="5192,4001" coordsize="10,20">
              <v:shape style="position:absolute;left:5192;top:4001;width:10;height:20" coordorigin="5192,4001" coordsize="10,20" path="m5192,4021l5202,4021,5202,4001,5192,4001,5192,4021xe" filled="true" fillcolor="#000000" stroked="false">
                <v:path arrowok="t"/>
                <v:fill type="solid"/>
              </v:shape>
            </v:group>
            <v:group style="position:absolute;left:5192;top:4021;width:10;height:20" coordorigin="5192,4021" coordsize="10,20">
              <v:shape style="position:absolute;left:5192;top:4021;width:10;height:20" coordorigin="5192,4021" coordsize="10,20" path="m5192,4040l5202,4040,5202,4021,5192,4021,5192,4040xe" filled="true" fillcolor="#000000" stroked="false">
                <v:path arrowok="t"/>
                <v:fill type="solid"/>
              </v:shape>
            </v:group>
            <v:group style="position:absolute;left:5192;top:4040;width:10;height:20" coordorigin="5192,4040" coordsize="10,20">
              <v:shape style="position:absolute;left:5192;top:4040;width:10;height:20" coordorigin="5192,4040" coordsize="10,20" path="m5192,4059l5202,4059,5202,4040,5192,4040,5192,4059xe" filled="true" fillcolor="#000000" stroked="false">
                <v:path arrowok="t"/>
                <v:fill type="solid"/>
              </v:shape>
            </v:group>
            <v:group style="position:absolute;left:5192;top:4059;width:10;height:20" coordorigin="5192,4059" coordsize="10,20">
              <v:shape style="position:absolute;left:5192;top:4059;width:10;height:20" coordorigin="5192,4059" coordsize="10,20" path="m5192,4078l5202,4078,5202,4059,5192,4059,5192,4078xe" filled="true" fillcolor="#000000" stroked="false">
                <v:path arrowok="t"/>
                <v:fill type="solid"/>
              </v:shape>
            </v:group>
            <v:group style="position:absolute;left:5192;top:4078;width:10;height:20" coordorigin="5192,4078" coordsize="10,20">
              <v:shape style="position:absolute;left:5192;top:4078;width:10;height:20" coordorigin="5192,4078" coordsize="10,20" path="m5192,4097l5202,4097,5202,4078,5192,4078,5192,4097xe" filled="true" fillcolor="#000000" stroked="false">
                <v:path arrowok="t"/>
                <v:fill type="solid"/>
              </v:shape>
            </v:group>
            <v:group style="position:absolute;left:5192;top:4097;width:10;height:20" coordorigin="5192,4097" coordsize="10,20">
              <v:shape style="position:absolute;left:5192;top:4097;width:10;height:20" coordorigin="5192,4097" coordsize="10,20" path="m5192,4117l5202,4117,5202,4097,5192,4097,5192,4117xe" filled="true" fillcolor="#000000" stroked="false">
                <v:path arrowok="t"/>
                <v:fill type="solid"/>
              </v:shape>
            </v:group>
            <v:group style="position:absolute;left:5192;top:4117;width:10;height:20" coordorigin="5192,4117" coordsize="10,20">
              <v:shape style="position:absolute;left:5192;top:4117;width:10;height:20" coordorigin="5192,4117" coordsize="10,20" path="m5192,4136l5202,4136,5202,4117,5192,4117,5192,4136xe" filled="true" fillcolor="#000000" stroked="false">
                <v:path arrowok="t"/>
                <v:fill type="solid"/>
              </v:shape>
            </v:group>
            <v:group style="position:absolute;left:5192;top:4136;width:10;height:20" coordorigin="5192,4136" coordsize="10,20">
              <v:shape style="position:absolute;left:5192;top:4136;width:10;height:20" coordorigin="5192,4136" coordsize="10,20" path="m5192,4155l5202,4155,5202,4136,5192,4136,5192,4155xe" filled="true" fillcolor="#000000" stroked="false">
                <v:path arrowok="t"/>
                <v:fill type="solid"/>
              </v:shape>
            </v:group>
            <v:group style="position:absolute;left:5192;top:4155;width:10;height:20" coordorigin="5192,4155" coordsize="10,20">
              <v:shape style="position:absolute;left:5192;top:4155;width:10;height:20" coordorigin="5192,4155" coordsize="10,20" path="m5192,4174l5202,4174,5202,4155,5192,4155,5192,4174xe" filled="true" fillcolor="#000000" stroked="false">
                <v:path arrowok="t"/>
                <v:fill type="solid"/>
              </v:shape>
            </v:group>
            <v:group style="position:absolute;left:5192;top:4174;width:10;height:20" coordorigin="5192,4174" coordsize="10,20">
              <v:shape style="position:absolute;left:5192;top:4174;width:10;height:20" coordorigin="5192,4174" coordsize="10,20" path="m5192,4193l5202,4193,5202,4174,5192,4174,5192,4193xe" filled="true" fillcolor="#000000" stroked="false">
                <v:path arrowok="t"/>
                <v:fill type="solid"/>
              </v:shape>
            </v:group>
            <v:group style="position:absolute;left:5192;top:4193;width:10;height:20" coordorigin="5192,4193" coordsize="10,20">
              <v:shape style="position:absolute;left:5192;top:4193;width:10;height:20" coordorigin="5192,4193" coordsize="10,20" path="m5192,4213l5202,4213,5202,4193,5192,4193,5192,4213xe" filled="true" fillcolor="#000000" stroked="false">
                <v:path arrowok="t"/>
                <v:fill type="solid"/>
              </v:shape>
            </v:group>
            <v:group style="position:absolute;left:5192;top:4213;width:10;height:20" coordorigin="5192,4213" coordsize="10,20">
              <v:shape style="position:absolute;left:5192;top:4213;width:10;height:20" coordorigin="5192,4213" coordsize="10,20" path="m5192,4232l5202,4232,5202,4213,5192,4213,5192,4232xe" filled="true" fillcolor="#000000" stroked="false">
                <v:path arrowok="t"/>
                <v:fill type="solid"/>
              </v:shape>
            </v:group>
            <v:group style="position:absolute;left:5192;top:4232;width:10;height:20" coordorigin="5192,4232" coordsize="10,20">
              <v:shape style="position:absolute;left:5192;top:4232;width:10;height:20" coordorigin="5192,4232" coordsize="10,20" path="m5192,4251l5202,4251,5202,4232,5192,4232,5192,4251xe" filled="true" fillcolor="#000000" stroked="false">
                <v:path arrowok="t"/>
                <v:fill type="solid"/>
              </v:shape>
            </v:group>
            <v:group style="position:absolute;left:5192;top:4251;width:10;height:20" coordorigin="5192,4251" coordsize="10,20">
              <v:shape style="position:absolute;left:5192;top:4251;width:10;height:20" coordorigin="5192,4251" coordsize="10,20" path="m5192,4270l5202,4270,5202,4251,5192,4251,5192,4270xe" filled="true" fillcolor="#000000" stroked="false">
                <v:path arrowok="t"/>
                <v:fill type="solid"/>
              </v:shape>
            </v:group>
            <v:group style="position:absolute;left:5192;top:4270;width:10;height:20" coordorigin="5192,4270" coordsize="10,20">
              <v:shape style="position:absolute;left:5192;top:4270;width:10;height:20" coordorigin="5192,4270" coordsize="10,20" path="m5192,4289l5202,4289,5202,4270,5192,4270,5192,4289xe" filled="true" fillcolor="#000000" stroked="false">
                <v:path arrowok="t"/>
                <v:fill type="solid"/>
              </v:shape>
            </v:group>
            <v:group style="position:absolute;left:5192;top:4289;width:10;height:20" coordorigin="5192,4289" coordsize="10,20">
              <v:shape style="position:absolute;left:5192;top:4289;width:10;height:20" coordorigin="5192,4289" coordsize="10,20" path="m5192,4309l5202,4309,5202,4289,5192,4289,5192,4309xe" filled="true" fillcolor="#000000" stroked="false">
                <v:path arrowok="t"/>
                <v:fill type="solid"/>
              </v:shape>
            </v:group>
            <v:group style="position:absolute;left:5192;top:4309;width:10;height:20" coordorigin="5192,4309" coordsize="10,20">
              <v:shape style="position:absolute;left:5192;top:4309;width:10;height:20" coordorigin="5192,4309" coordsize="10,20" path="m5192,4328l5202,4328,5202,4309,5192,4309,5192,4328xe" filled="true" fillcolor="#000000" stroked="false">
                <v:path arrowok="t"/>
                <v:fill type="solid"/>
              </v:shape>
            </v:group>
            <v:group style="position:absolute;left:5192;top:4328;width:10;height:20" coordorigin="5192,4328" coordsize="10,20">
              <v:shape style="position:absolute;left:5192;top:4328;width:10;height:20" coordorigin="5192,4328" coordsize="10,20" path="m5192,4347l5202,4347,5202,4328,5192,4328,5192,4347xe" filled="true" fillcolor="#000000" stroked="false">
                <v:path arrowok="t"/>
                <v:fill type="solid"/>
              </v:shape>
            </v:group>
            <v:group style="position:absolute;left:5192;top:4347;width:10;height:20" coordorigin="5192,4347" coordsize="10,20">
              <v:shape style="position:absolute;left:5192;top:4347;width:10;height:20" coordorigin="5192,4347" coordsize="10,20" path="m5192,4366l5202,4366,5202,4347,5192,4347,5192,4366xe" filled="true" fillcolor="#000000" stroked="false">
                <v:path arrowok="t"/>
                <v:fill type="solid"/>
              </v:shape>
            </v:group>
            <v:group style="position:absolute;left:5192;top:4366;width:10;height:20" coordorigin="5192,4366" coordsize="10,20">
              <v:shape style="position:absolute;left:5192;top:4366;width:10;height:20" coordorigin="5192,4366" coordsize="10,20" path="m5192,4385l5202,4385,5202,4366,5192,4366,5192,4385xe" filled="true" fillcolor="#000000" stroked="false">
                <v:path arrowok="t"/>
                <v:fill type="solid"/>
              </v:shape>
            </v:group>
            <v:group style="position:absolute;left:5192;top:4385;width:10;height:20" coordorigin="5192,4385" coordsize="10,20">
              <v:shape style="position:absolute;left:5192;top:4385;width:10;height:20" coordorigin="5192,4385" coordsize="10,20" path="m5192,4405l5202,4405,5202,4385,5192,4385,5192,4405xe" filled="true" fillcolor="#000000" stroked="false">
                <v:path arrowok="t"/>
                <v:fill type="solid"/>
              </v:shape>
            </v:group>
            <v:group style="position:absolute;left:5192;top:4405;width:10;height:20" coordorigin="5192,4405" coordsize="10,20">
              <v:shape style="position:absolute;left:5192;top:4405;width:10;height:20" coordorigin="5192,4405" coordsize="10,20" path="m5192,4424l5202,4424,5202,4405,5192,4405,5192,4424xe" filled="true" fillcolor="#000000" stroked="false">
                <v:path arrowok="t"/>
                <v:fill type="solid"/>
              </v:shape>
            </v:group>
            <v:group style="position:absolute;left:5192;top:4424;width:10;height:20" coordorigin="5192,4424" coordsize="10,20">
              <v:shape style="position:absolute;left:5192;top:4424;width:10;height:20" coordorigin="5192,4424" coordsize="10,20" path="m5192,4443l5202,4443,5202,4424,5192,4424,5192,4443xe" filled="true" fillcolor="#000000" stroked="false">
                <v:path arrowok="t"/>
                <v:fill type="solid"/>
              </v:shape>
            </v:group>
            <v:group style="position:absolute;left:5192;top:4443;width:10;height:20" coordorigin="5192,4443" coordsize="10,20">
              <v:shape style="position:absolute;left:5192;top:4443;width:10;height:20" coordorigin="5192,4443" coordsize="10,20" path="m5192,4462l5202,4462,5202,4443,5192,4443,5192,4462xe" filled="true" fillcolor="#000000" stroked="false">
                <v:path arrowok="t"/>
                <v:fill type="solid"/>
              </v:shape>
            </v:group>
            <v:group style="position:absolute;left:5192;top:4462;width:10;height:20" coordorigin="5192,4462" coordsize="10,20">
              <v:shape style="position:absolute;left:5192;top:4462;width:10;height:20" coordorigin="5192,4462" coordsize="10,20" path="m5192,4481l5202,4481,5202,4462,5192,4462,5192,4481xe" filled="true" fillcolor="#000000" stroked="false">
                <v:path arrowok="t"/>
                <v:fill type="solid"/>
              </v:shape>
            </v:group>
            <v:group style="position:absolute;left:6884;top:3867;width:10;height:20" coordorigin="6884,3867" coordsize="10,20">
              <v:shape style="position:absolute;left:6884;top:3867;width:10;height:20" coordorigin="6884,3867" coordsize="10,20" path="m6884,3886l6894,3886,6894,3867,6884,3867,6884,3886xe" filled="true" fillcolor="#000000" stroked="false">
                <v:path arrowok="t"/>
                <v:fill type="solid"/>
              </v:shape>
            </v:group>
            <v:group style="position:absolute;left:6884;top:3886;width:10;height:20" coordorigin="6884,3886" coordsize="10,20">
              <v:shape style="position:absolute;left:6884;top:3886;width:10;height:20" coordorigin="6884,3886" coordsize="10,20" path="m6884,3905l6894,3905,6894,3886,6884,3886,6884,3905xe" filled="true" fillcolor="#000000" stroked="false">
                <v:path arrowok="t"/>
                <v:fill type="solid"/>
              </v:shape>
            </v:group>
            <v:group style="position:absolute;left:6884;top:3905;width:10;height:20" coordorigin="6884,3905" coordsize="10,20">
              <v:shape style="position:absolute;left:6884;top:3905;width:10;height:20" coordorigin="6884,3905" coordsize="10,20" path="m6884,3925l6894,3925,6894,3905,6884,3905,6884,3925xe" filled="true" fillcolor="#000000" stroked="false">
                <v:path arrowok="t"/>
                <v:fill type="solid"/>
              </v:shape>
            </v:group>
            <v:group style="position:absolute;left:6884;top:3925;width:10;height:20" coordorigin="6884,3925" coordsize="10,20">
              <v:shape style="position:absolute;left:6884;top:3925;width:10;height:20" coordorigin="6884,3925" coordsize="10,20" path="m6884,3944l6894,3944,6894,3925,6884,3925,6884,3944xe" filled="true" fillcolor="#000000" stroked="false">
                <v:path arrowok="t"/>
                <v:fill type="solid"/>
              </v:shape>
            </v:group>
            <v:group style="position:absolute;left:6884;top:3944;width:10;height:20" coordorigin="6884,3944" coordsize="10,20">
              <v:shape style="position:absolute;left:6884;top:3944;width:10;height:20" coordorigin="6884,3944" coordsize="10,20" path="m6884,3963l6894,3963,6894,3944,6884,3944,6884,3963xe" filled="true" fillcolor="#000000" stroked="false">
                <v:path arrowok="t"/>
                <v:fill type="solid"/>
              </v:shape>
            </v:group>
            <v:group style="position:absolute;left:6884;top:3963;width:10;height:20" coordorigin="6884,3963" coordsize="10,20">
              <v:shape style="position:absolute;left:6884;top:3963;width:10;height:20" coordorigin="6884,3963" coordsize="10,20" path="m6884,3982l6894,3982,6894,3963,6884,3963,6884,3982xe" filled="true" fillcolor="#000000" stroked="false">
                <v:path arrowok="t"/>
                <v:fill type="solid"/>
              </v:shape>
            </v:group>
            <v:group style="position:absolute;left:6884;top:3982;width:10;height:20" coordorigin="6884,3982" coordsize="10,20">
              <v:shape style="position:absolute;left:6884;top:3982;width:10;height:20" coordorigin="6884,3982" coordsize="10,20" path="m6884,4001l6894,4001,6894,3982,6884,3982,6884,4001xe" filled="true" fillcolor="#000000" stroked="false">
                <v:path arrowok="t"/>
                <v:fill type="solid"/>
              </v:shape>
            </v:group>
            <v:group style="position:absolute;left:6884;top:4001;width:10;height:20" coordorigin="6884,4001" coordsize="10,20">
              <v:shape style="position:absolute;left:6884;top:4001;width:10;height:20" coordorigin="6884,4001" coordsize="10,20" path="m6884,4021l6894,4021,6894,4001,6884,4001,6884,4021xe" filled="true" fillcolor="#000000" stroked="false">
                <v:path arrowok="t"/>
                <v:fill type="solid"/>
              </v:shape>
            </v:group>
            <v:group style="position:absolute;left:6884;top:4021;width:10;height:20" coordorigin="6884,4021" coordsize="10,20">
              <v:shape style="position:absolute;left:6884;top:4021;width:10;height:20" coordorigin="6884,4021" coordsize="10,20" path="m6884,4040l6894,4040,6894,4021,6884,4021,6884,4040xe" filled="true" fillcolor="#000000" stroked="false">
                <v:path arrowok="t"/>
                <v:fill type="solid"/>
              </v:shape>
            </v:group>
            <v:group style="position:absolute;left:6884;top:4040;width:10;height:20" coordorigin="6884,4040" coordsize="10,20">
              <v:shape style="position:absolute;left:6884;top:4040;width:10;height:20" coordorigin="6884,4040" coordsize="10,20" path="m6884,4059l6894,4059,6894,4040,6884,4040,6884,4059xe" filled="true" fillcolor="#000000" stroked="false">
                <v:path arrowok="t"/>
                <v:fill type="solid"/>
              </v:shape>
            </v:group>
            <v:group style="position:absolute;left:6884;top:4059;width:10;height:20" coordorigin="6884,4059" coordsize="10,20">
              <v:shape style="position:absolute;left:6884;top:4059;width:10;height:20" coordorigin="6884,4059" coordsize="10,20" path="m6884,4078l6894,4078,6894,4059,6884,4059,6884,4078xe" filled="true" fillcolor="#000000" stroked="false">
                <v:path arrowok="t"/>
                <v:fill type="solid"/>
              </v:shape>
            </v:group>
            <v:group style="position:absolute;left:6884;top:4078;width:10;height:20" coordorigin="6884,4078" coordsize="10,20">
              <v:shape style="position:absolute;left:6884;top:4078;width:10;height:20" coordorigin="6884,4078" coordsize="10,20" path="m6884,4097l6894,4097,6894,4078,6884,4078,6884,4097xe" filled="true" fillcolor="#000000" stroked="false">
                <v:path arrowok="t"/>
                <v:fill type="solid"/>
              </v:shape>
            </v:group>
            <v:group style="position:absolute;left:6884;top:4097;width:10;height:20" coordorigin="6884,4097" coordsize="10,20">
              <v:shape style="position:absolute;left:6884;top:4097;width:10;height:20" coordorigin="6884,4097" coordsize="10,20" path="m6884,4117l6894,4117,6894,4097,6884,4097,6884,4117xe" filled="true" fillcolor="#000000" stroked="false">
                <v:path arrowok="t"/>
                <v:fill type="solid"/>
              </v:shape>
            </v:group>
            <v:group style="position:absolute;left:6884;top:4117;width:10;height:20" coordorigin="6884,4117" coordsize="10,20">
              <v:shape style="position:absolute;left:6884;top:4117;width:10;height:20" coordorigin="6884,4117" coordsize="10,20" path="m6884,4136l6894,4136,6894,4117,6884,4117,6884,4136xe" filled="true" fillcolor="#000000" stroked="false">
                <v:path arrowok="t"/>
                <v:fill type="solid"/>
              </v:shape>
            </v:group>
            <v:group style="position:absolute;left:6884;top:4136;width:10;height:20" coordorigin="6884,4136" coordsize="10,20">
              <v:shape style="position:absolute;left:6884;top:4136;width:10;height:20" coordorigin="6884,4136" coordsize="10,20" path="m6884,4155l6894,4155,6894,4136,6884,4136,6884,4155xe" filled="true" fillcolor="#000000" stroked="false">
                <v:path arrowok="t"/>
                <v:fill type="solid"/>
              </v:shape>
            </v:group>
            <v:group style="position:absolute;left:6884;top:4155;width:10;height:20" coordorigin="6884,4155" coordsize="10,20">
              <v:shape style="position:absolute;left:6884;top:4155;width:10;height:20" coordorigin="6884,4155" coordsize="10,20" path="m6884,4174l6894,4174,6894,4155,6884,4155,6884,4174xe" filled="true" fillcolor="#000000" stroked="false">
                <v:path arrowok="t"/>
                <v:fill type="solid"/>
              </v:shape>
            </v:group>
            <v:group style="position:absolute;left:6884;top:4174;width:10;height:20" coordorigin="6884,4174" coordsize="10,20">
              <v:shape style="position:absolute;left:6884;top:4174;width:10;height:20" coordorigin="6884,4174" coordsize="10,20" path="m6884,4193l6894,4193,6894,4174,6884,4174,6884,4193xe" filled="true" fillcolor="#000000" stroked="false">
                <v:path arrowok="t"/>
                <v:fill type="solid"/>
              </v:shape>
            </v:group>
            <v:group style="position:absolute;left:6884;top:4193;width:10;height:20" coordorigin="6884,4193" coordsize="10,20">
              <v:shape style="position:absolute;left:6884;top:4193;width:10;height:20" coordorigin="6884,4193" coordsize="10,20" path="m6884,4213l6894,4213,6894,4193,6884,4193,6884,4213xe" filled="true" fillcolor="#000000" stroked="false">
                <v:path arrowok="t"/>
                <v:fill type="solid"/>
              </v:shape>
            </v:group>
            <v:group style="position:absolute;left:6884;top:4213;width:10;height:20" coordorigin="6884,4213" coordsize="10,20">
              <v:shape style="position:absolute;left:6884;top:4213;width:10;height:20" coordorigin="6884,4213" coordsize="10,20" path="m6884,4232l6894,4232,6894,4213,6884,4213,6884,4232xe" filled="true" fillcolor="#000000" stroked="false">
                <v:path arrowok="t"/>
                <v:fill type="solid"/>
              </v:shape>
            </v:group>
            <v:group style="position:absolute;left:6884;top:4232;width:10;height:20" coordorigin="6884,4232" coordsize="10,20">
              <v:shape style="position:absolute;left:6884;top:4232;width:10;height:20" coordorigin="6884,4232" coordsize="10,20" path="m6884,4251l6894,4251,6894,4232,6884,4232,6884,4251xe" filled="true" fillcolor="#000000" stroked="false">
                <v:path arrowok="t"/>
                <v:fill type="solid"/>
              </v:shape>
            </v:group>
            <v:group style="position:absolute;left:6884;top:4251;width:10;height:20" coordorigin="6884,4251" coordsize="10,20">
              <v:shape style="position:absolute;left:6884;top:4251;width:10;height:20" coordorigin="6884,4251" coordsize="10,20" path="m6884,4270l6894,4270,6894,4251,6884,4251,6884,4270xe" filled="true" fillcolor="#000000" stroked="false">
                <v:path arrowok="t"/>
                <v:fill type="solid"/>
              </v:shape>
            </v:group>
            <v:group style="position:absolute;left:6884;top:4270;width:10;height:20" coordorigin="6884,4270" coordsize="10,20">
              <v:shape style="position:absolute;left:6884;top:4270;width:10;height:20" coordorigin="6884,4270" coordsize="10,20" path="m6884,4289l6894,4289,6894,4270,6884,4270,6884,4289xe" filled="true" fillcolor="#000000" stroked="false">
                <v:path arrowok="t"/>
                <v:fill type="solid"/>
              </v:shape>
            </v:group>
            <v:group style="position:absolute;left:6884;top:4289;width:10;height:20" coordorigin="6884,4289" coordsize="10,20">
              <v:shape style="position:absolute;left:6884;top:4289;width:10;height:20" coordorigin="6884,4289" coordsize="10,20" path="m6884,4309l6894,4309,6894,4289,6884,4289,6884,4309xe" filled="true" fillcolor="#000000" stroked="false">
                <v:path arrowok="t"/>
                <v:fill type="solid"/>
              </v:shape>
            </v:group>
            <v:group style="position:absolute;left:6884;top:4309;width:10;height:20" coordorigin="6884,4309" coordsize="10,20">
              <v:shape style="position:absolute;left:6884;top:4309;width:10;height:20" coordorigin="6884,4309" coordsize="10,20" path="m6884,4328l6894,4328,6894,4309,6884,4309,6884,4328xe" filled="true" fillcolor="#000000" stroked="false">
                <v:path arrowok="t"/>
                <v:fill type="solid"/>
              </v:shape>
            </v:group>
            <v:group style="position:absolute;left:6884;top:4328;width:10;height:20" coordorigin="6884,4328" coordsize="10,20">
              <v:shape style="position:absolute;left:6884;top:4328;width:10;height:20" coordorigin="6884,4328" coordsize="10,20" path="m6884,4347l6894,4347,6894,4328,6884,4328,6884,4347xe" filled="true" fillcolor="#000000" stroked="false">
                <v:path arrowok="t"/>
                <v:fill type="solid"/>
              </v:shape>
            </v:group>
            <v:group style="position:absolute;left:6884;top:4347;width:10;height:20" coordorigin="6884,4347" coordsize="10,20">
              <v:shape style="position:absolute;left:6884;top:4347;width:10;height:20" coordorigin="6884,4347" coordsize="10,20" path="m6884,4366l6894,4366,6894,4347,6884,4347,6884,4366xe" filled="true" fillcolor="#000000" stroked="false">
                <v:path arrowok="t"/>
                <v:fill type="solid"/>
              </v:shape>
            </v:group>
            <v:group style="position:absolute;left:6884;top:4366;width:10;height:20" coordorigin="6884,4366" coordsize="10,20">
              <v:shape style="position:absolute;left:6884;top:4366;width:10;height:20" coordorigin="6884,4366" coordsize="10,20" path="m6884,4385l6894,4385,6894,4366,6884,4366,6884,4385xe" filled="true" fillcolor="#000000" stroked="false">
                <v:path arrowok="t"/>
                <v:fill type="solid"/>
              </v:shape>
            </v:group>
            <v:group style="position:absolute;left:6884;top:4385;width:10;height:20" coordorigin="6884,4385" coordsize="10,20">
              <v:shape style="position:absolute;left:6884;top:4385;width:10;height:20" coordorigin="6884,4385" coordsize="10,20" path="m6884,4405l6894,4405,6894,4385,6884,4385,6884,4405xe" filled="true" fillcolor="#000000" stroked="false">
                <v:path arrowok="t"/>
                <v:fill type="solid"/>
              </v:shape>
            </v:group>
            <v:group style="position:absolute;left:6884;top:4405;width:10;height:20" coordorigin="6884,4405" coordsize="10,20">
              <v:shape style="position:absolute;left:6884;top:4405;width:10;height:20" coordorigin="6884,4405" coordsize="10,20" path="m6884,4424l6894,4424,6894,4405,6884,4405,6884,4424xe" filled="true" fillcolor="#000000" stroked="false">
                <v:path arrowok="t"/>
                <v:fill type="solid"/>
              </v:shape>
            </v:group>
            <v:group style="position:absolute;left:6884;top:4424;width:10;height:20" coordorigin="6884,4424" coordsize="10,20">
              <v:shape style="position:absolute;left:6884;top:4424;width:10;height:20" coordorigin="6884,4424" coordsize="10,20" path="m6884,4443l6894,4443,6894,4424,6884,4424,6884,4443xe" filled="true" fillcolor="#000000" stroked="false">
                <v:path arrowok="t"/>
                <v:fill type="solid"/>
              </v:shape>
            </v:group>
            <v:group style="position:absolute;left:6884;top:4443;width:10;height:20" coordorigin="6884,4443" coordsize="10,20">
              <v:shape style="position:absolute;left:6884;top:4443;width:10;height:20" coordorigin="6884,4443" coordsize="10,20" path="m6884,4462l6894,4462,6894,4443,6884,4443,6884,4462xe" filled="true" fillcolor="#000000" stroked="false">
                <v:path arrowok="t"/>
                <v:fill type="solid"/>
              </v:shape>
            </v:group>
            <v:group style="position:absolute;left:6884;top:4462;width:10;height:20" coordorigin="6884,4462" coordsize="10,20">
              <v:shape style="position:absolute;left:6884;top:4462;width:10;height:20" coordorigin="6884,4462" coordsize="10,20" path="m6884,4481l6894,4481,6894,4462,6884,4462,6884,4481xe" filled="true" fillcolor="#000000" stroked="false">
                <v:path arrowok="t"/>
                <v:fill type="solid"/>
              </v:shape>
            </v:group>
            <v:group style="position:absolute;left:1056;top:4486;width:10;height:2" coordorigin="1056,4486" coordsize="10,2">
              <v:shape style="position:absolute;left:1056;top:4486;width:10;height:2" coordorigin="1056,4486" coordsize="10,0" path="m1056,4486l1066,4486e" filled="false" stroked="true" strokeweight=".47998pt" strokecolor="#000000">
                <v:path arrowok="t"/>
              </v:shape>
            </v:group>
            <v:group style="position:absolute;left:1066;top:4486;width:20;height:2" coordorigin="1066,4486" coordsize="20,2">
              <v:shape style="position:absolute;left:1066;top:4486;width:20;height:2" coordorigin="1066,4486" coordsize="20,0" path="m1066,4486l1085,4486e" filled="false" stroked="true" strokeweight=".47998pt" strokecolor="#000000">
                <v:path arrowok="t"/>
              </v:shape>
            </v:group>
            <v:group style="position:absolute;left:1085;top:4486;width:20;height:2" coordorigin="1085,4486" coordsize="20,2">
              <v:shape style="position:absolute;left:1085;top:4486;width:20;height:2" coordorigin="1085,4486" coordsize="20,0" path="m1085,4486l1104,4486e" filled="false" stroked="true" strokeweight=".47998pt" strokecolor="#000000">
                <v:path arrowok="t"/>
              </v:shape>
            </v:group>
            <v:group style="position:absolute;left:1104;top:4486;width:20;height:2" coordorigin="1104,4486" coordsize="20,2">
              <v:shape style="position:absolute;left:1104;top:4486;width:20;height:2" coordorigin="1104,4486" coordsize="20,0" path="m1104,4486l1123,4486e" filled="false" stroked="true" strokeweight=".47998pt" strokecolor="#000000">
                <v:path arrowok="t"/>
              </v:shape>
            </v:group>
            <v:group style="position:absolute;left:1123;top:4486;width:20;height:2" coordorigin="1123,4486" coordsize="20,2">
              <v:shape style="position:absolute;left:1123;top:4486;width:20;height:2" coordorigin="1123,4486" coordsize="20,0" path="m1123,4486l1142,4486e" filled="false" stroked="true" strokeweight=".47998pt" strokecolor="#000000">
                <v:path arrowok="t"/>
              </v:shape>
            </v:group>
            <v:group style="position:absolute;left:1142;top:4486;width:20;height:2" coordorigin="1142,4486" coordsize="20,2">
              <v:shape style="position:absolute;left:1142;top:4486;width:20;height:2" coordorigin="1142,4486" coordsize="20,0" path="m1142,4486l1162,4486e" filled="false" stroked="true" strokeweight=".47998pt" strokecolor="#000000">
                <v:path arrowok="t"/>
              </v:shape>
            </v:group>
            <v:group style="position:absolute;left:1162;top:4486;width:20;height:2" coordorigin="1162,4486" coordsize="20,2">
              <v:shape style="position:absolute;left:1162;top:4486;width:20;height:2" coordorigin="1162,4486" coordsize="20,0" path="m1162,4486l1181,4486e" filled="false" stroked="true" strokeweight=".47998pt" strokecolor="#000000">
                <v:path arrowok="t"/>
              </v:shape>
            </v:group>
            <v:group style="position:absolute;left:1181;top:4486;width:20;height:2" coordorigin="1181,4486" coordsize="20,2">
              <v:shape style="position:absolute;left:1181;top:4486;width:20;height:2" coordorigin="1181,4486" coordsize="20,0" path="m1181,4486l1200,4486e" filled="false" stroked="true" strokeweight=".47998pt" strokecolor="#000000">
                <v:path arrowok="t"/>
              </v:shape>
            </v:group>
            <v:group style="position:absolute;left:1200;top:4486;width:20;height:2" coordorigin="1200,4486" coordsize="20,2">
              <v:shape style="position:absolute;left:1200;top:4486;width:20;height:2" coordorigin="1200,4486" coordsize="20,0" path="m1200,4486l1219,4486e" filled="false" stroked="true" strokeweight=".47998pt" strokecolor="#000000">
                <v:path arrowok="t"/>
              </v:shape>
            </v:group>
            <v:group style="position:absolute;left:1219;top:4486;width:20;height:2" coordorigin="1219,4486" coordsize="20,2">
              <v:shape style="position:absolute;left:1219;top:4486;width:20;height:2" coordorigin="1219,4486" coordsize="20,0" path="m1219,4486l1238,4486e" filled="false" stroked="true" strokeweight=".47998pt" strokecolor="#000000">
                <v:path arrowok="t"/>
              </v:shape>
            </v:group>
            <v:group style="position:absolute;left:1238;top:4486;width:20;height:2" coordorigin="1238,4486" coordsize="20,2">
              <v:shape style="position:absolute;left:1238;top:4486;width:20;height:2" coordorigin="1238,4486" coordsize="20,0" path="m1238,4486l1258,4486e" filled="false" stroked="true" strokeweight=".47998pt" strokecolor="#000000">
                <v:path arrowok="t"/>
              </v:shape>
            </v:group>
            <v:group style="position:absolute;left:1258;top:4486;width:20;height:2" coordorigin="1258,4486" coordsize="20,2">
              <v:shape style="position:absolute;left:1258;top:4486;width:20;height:2" coordorigin="1258,4486" coordsize="20,0" path="m1258,4486l1277,4486e" filled="false" stroked="true" strokeweight=".47998pt" strokecolor="#000000">
                <v:path arrowok="t"/>
              </v:shape>
            </v:group>
            <v:group style="position:absolute;left:1277;top:4486;width:20;height:2" coordorigin="1277,4486" coordsize="20,2">
              <v:shape style="position:absolute;left:1277;top:4486;width:20;height:2" coordorigin="1277,4486" coordsize="20,0" path="m1277,4486l1296,4486e" filled="false" stroked="true" strokeweight=".47998pt" strokecolor="#000000">
                <v:path arrowok="t"/>
              </v:shape>
            </v:group>
            <v:group style="position:absolute;left:1296;top:4486;width:20;height:2" coordorigin="1296,4486" coordsize="20,2">
              <v:shape style="position:absolute;left:1296;top:4486;width:20;height:2" coordorigin="1296,4486" coordsize="20,0" path="m1296,4486l1315,4486e" filled="false" stroked="true" strokeweight=".47998pt" strokecolor="#000000">
                <v:path arrowok="t"/>
              </v:shape>
            </v:group>
            <v:group style="position:absolute;left:1315;top:4486;width:20;height:2" coordorigin="1315,4486" coordsize="20,2">
              <v:shape style="position:absolute;left:1315;top:4486;width:20;height:2" coordorigin="1315,4486" coordsize="20,0" path="m1315,4486l1334,4486e" filled="false" stroked="true" strokeweight=".47998pt" strokecolor="#000000">
                <v:path arrowok="t"/>
              </v:shape>
            </v:group>
            <v:group style="position:absolute;left:1334;top:4486;width:20;height:2" coordorigin="1334,4486" coordsize="20,2">
              <v:shape style="position:absolute;left:1334;top:4486;width:20;height:2" coordorigin="1334,4486" coordsize="20,0" path="m1334,4486l1354,4486e" filled="false" stroked="true" strokeweight=".47998pt" strokecolor="#000000">
                <v:path arrowok="t"/>
              </v:shape>
            </v:group>
            <v:group style="position:absolute;left:1354;top:4486;width:20;height:2" coordorigin="1354,4486" coordsize="20,2">
              <v:shape style="position:absolute;left:1354;top:4486;width:20;height:2" coordorigin="1354,4486" coordsize="20,0" path="m1354,4486l1373,4486e" filled="false" stroked="true" strokeweight=".47998pt" strokecolor="#000000">
                <v:path arrowok="t"/>
              </v:shape>
            </v:group>
            <v:group style="position:absolute;left:1373;top:4486;width:20;height:2" coordorigin="1373,4486" coordsize="20,2">
              <v:shape style="position:absolute;left:1373;top:4486;width:20;height:2" coordorigin="1373,4486" coordsize="20,0" path="m1373,4486l1392,4486e" filled="false" stroked="true" strokeweight=".47998pt" strokecolor="#000000">
                <v:path arrowok="t"/>
              </v:shape>
            </v:group>
            <v:group style="position:absolute;left:1392;top:4486;width:20;height:2" coordorigin="1392,4486" coordsize="20,2">
              <v:shape style="position:absolute;left:1392;top:4486;width:20;height:2" coordorigin="1392,4486" coordsize="20,0" path="m1392,4486l1411,4486e" filled="false" stroked="true" strokeweight=".47998pt" strokecolor="#000000">
                <v:path arrowok="t"/>
              </v:shape>
            </v:group>
            <v:group style="position:absolute;left:1411;top:4486;width:20;height:2" coordorigin="1411,4486" coordsize="20,2">
              <v:shape style="position:absolute;left:1411;top:4486;width:20;height:2" coordorigin="1411,4486" coordsize="20,0" path="m1411,4486l1430,4486e" filled="false" stroked="true" strokeweight=".47998pt" strokecolor="#000000">
                <v:path arrowok="t"/>
              </v:shape>
            </v:group>
            <v:group style="position:absolute;left:1430;top:4486;width:20;height:2" coordorigin="1430,4486" coordsize="20,2">
              <v:shape style="position:absolute;left:1430;top:4486;width:20;height:2" coordorigin="1430,4486" coordsize="20,0" path="m1430,4486l1450,4486e" filled="false" stroked="true" strokeweight=".47998pt" strokecolor="#000000">
                <v:path arrowok="t"/>
              </v:shape>
            </v:group>
            <v:group style="position:absolute;left:1450;top:4486;width:20;height:2" coordorigin="1450,4486" coordsize="20,2">
              <v:shape style="position:absolute;left:1450;top:4486;width:20;height:2" coordorigin="1450,4486" coordsize="20,0" path="m1450,4486l1469,4486e" filled="false" stroked="true" strokeweight=".47998pt" strokecolor="#000000">
                <v:path arrowok="t"/>
              </v:shape>
            </v:group>
            <v:group style="position:absolute;left:1469;top:4486;width:20;height:2" coordorigin="1469,4486" coordsize="20,2">
              <v:shape style="position:absolute;left:1469;top:4486;width:20;height:2" coordorigin="1469,4486" coordsize="20,0" path="m1469,4486l1488,4486e" filled="false" stroked="true" strokeweight=".47998pt" strokecolor="#000000">
                <v:path arrowok="t"/>
              </v:shape>
            </v:group>
            <v:group style="position:absolute;left:1488;top:4486;width:20;height:2" coordorigin="1488,4486" coordsize="20,2">
              <v:shape style="position:absolute;left:1488;top:4486;width:20;height:2" coordorigin="1488,4486" coordsize="20,0" path="m1488,4486l1507,4486e" filled="false" stroked="true" strokeweight=".47998pt" strokecolor="#000000">
                <v:path arrowok="t"/>
              </v:shape>
            </v:group>
            <v:group style="position:absolute;left:1507;top:4486;width:20;height:2" coordorigin="1507,4486" coordsize="20,2">
              <v:shape style="position:absolute;left:1507;top:4486;width:20;height:2" coordorigin="1507,4486" coordsize="20,0" path="m1507,4486l1526,4486e" filled="false" stroked="true" strokeweight=".47998pt" strokecolor="#000000">
                <v:path arrowok="t"/>
              </v:shape>
            </v:group>
            <v:group style="position:absolute;left:1526;top:4486;width:20;height:2" coordorigin="1526,4486" coordsize="20,2">
              <v:shape style="position:absolute;left:1526;top:4486;width:20;height:2" coordorigin="1526,4486" coordsize="20,0" path="m1526,4486l1546,4486e" filled="false" stroked="true" strokeweight=".47998pt" strokecolor="#000000">
                <v:path arrowok="t"/>
              </v:shape>
            </v:group>
            <v:group style="position:absolute;left:1546;top:4486;width:20;height:2" coordorigin="1546,4486" coordsize="20,2">
              <v:shape style="position:absolute;left:1546;top:4486;width:20;height:2" coordorigin="1546,4486" coordsize="20,0" path="m1546,4486l1565,4486e" filled="false" stroked="true" strokeweight=".47998pt" strokecolor="#000000">
                <v:path arrowok="t"/>
              </v:shape>
            </v:group>
            <v:group style="position:absolute;left:1565;top:4486;width:20;height:2" coordorigin="1565,4486" coordsize="20,2">
              <v:shape style="position:absolute;left:1565;top:4486;width:20;height:2" coordorigin="1565,4486" coordsize="20,0" path="m1565,4486l1584,4486e" filled="false" stroked="true" strokeweight=".47998pt" strokecolor="#000000">
                <v:path arrowok="t"/>
              </v:shape>
            </v:group>
            <v:group style="position:absolute;left:1584;top:4486;width:20;height:2" coordorigin="1584,4486" coordsize="20,2">
              <v:shape style="position:absolute;left:1584;top:4486;width:20;height:2" coordorigin="1584,4486" coordsize="20,0" path="m1584,4486l1603,4486e" filled="false" stroked="true" strokeweight=".47998pt" strokecolor="#000000">
                <v:path arrowok="t"/>
              </v:shape>
            </v:group>
            <v:group style="position:absolute;left:1603;top:4486;width:20;height:2" coordorigin="1603,4486" coordsize="20,2">
              <v:shape style="position:absolute;left:1603;top:4486;width:20;height:2" coordorigin="1603,4486" coordsize="20,0" path="m1603,4486l1622,4486e" filled="false" stroked="true" strokeweight=".47998pt" strokecolor="#000000">
                <v:path arrowok="t"/>
              </v:shape>
            </v:group>
            <v:group style="position:absolute;left:1622;top:4486;width:20;height:2" coordorigin="1622,4486" coordsize="20,2">
              <v:shape style="position:absolute;left:1622;top:4486;width:20;height:2" coordorigin="1622,4486" coordsize="20,0" path="m1622,4486l1642,4486e" filled="false" stroked="true" strokeweight=".47998pt" strokecolor="#000000">
                <v:path arrowok="t"/>
              </v:shape>
            </v:group>
            <v:group style="position:absolute;left:1642;top:4486;width:20;height:2" coordorigin="1642,4486" coordsize="20,2">
              <v:shape style="position:absolute;left:1642;top:4486;width:20;height:2" coordorigin="1642,4486" coordsize="20,0" path="m1642,4486l1661,4486e" filled="false" stroked="true" strokeweight=".47998pt" strokecolor="#000000">
                <v:path arrowok="t"/>
              </v:shape>
            </v:group>
            <v:group style="position:absolute;left:1661;top:4486;width:20;height:2" coordorigin="1661,4486" coordsize="20,2">
              <v:shape style="position:absolute;left:1661;top:4486;width:20;height:2" coordorigin="1661,4486" coordsize="20,0" path="m1661,4486l1680,4486e" filled="false" stroked="true" strokeweight=".47998pt" strokecolor="#000000">
                <v:path arrowok="t"/>
              </v:shape>
            </v:group>
            <v:group style="position:absolute;left:1680;top:4486;width:20;height:2" coordorigin="1680,4486" coordsize="20,2">
              <v:shape style="position:absolute;left:1680;top:4486;width:20;height:2" coordorigin="1680,4486" coordsize="20,0" path="m1680,4486l1699,4486e" filled="false" stroked="true" strokeweight=".47998pt" strokecolor="#000000">
                <v:path arrowok="t"/>
              </v:shape>
            </v:group>
            <v:group style="position:absolute;left:1699;top:4486;width:20;height:2" coordorigin="1699,4486" coordsize="20,2">
              <v:shape style="position:absolute;left:1699;top:4486;width:20;height:2" coordorigin="1699,4486" coordsize="20,0" path="m1699,4486l1718,4486e" filled="false" stroked="true" strokeweight=".47998pt" strokecolor="#000000">
                <v:path arrowok="t"/>
              </v:shape>
            </v:group>
            <v:group style="position:absolute;left:1718;top:4486;width:20;height:2" coordorigin="1718,4486" coordsize="20,2">
              <v:shape style="position:absolute;left:1718;top:4486;width:20;height:2" coordorigin="1718,4486" coordsize="20,0" path="m1718,4486l1738,4486e" filled="false" stroked="true" strokeweight=".47998pt" strokecolor="#000000">
                <v:path arrowok="t"/>
              </v:shape>
            </v:group>
            <v:group style="position:absolute;left:1738;top:4486;width:20;height:2" coordorigin="1738,4486" coordsize="20,2">
              <v:shape style="position:absolute;left:1738;top:4486;width:20;height:2" coordorigin="1738,4486" coordsize="20,0" path="m1738,4486l1757,4486e" filled="false" stroked="true" strokeweight=".47998pt" strokecolor="#000000">
                <v:path arrowok="t"/>
              </v:shape>
            </v:group>
            <v:group style="position:absolute;left:1757;top:4486;width:20;height:2" coordorigin="1757,4486" coordsize="20,2">
              <v:shape style="position:absolute;left:1757;top:4486;width:20;height:2" coordorigin="1757,4486" coordsize="20,0" path="m1757,4486l1776,4486e" filled="false" stroked="true" strokeweight=".47998pt" strokecolor="#000000">
                <v:path arrowok="t"/>
              </v:shape>
            </v:group>
            <v:group style="position:absolute;left:1776;top:4486;width:20;height:2" coordorigin="1776,4486" coordsize="20,2">
              <v:shape style="position:absolute;left:1776;top:4486;width:20;height:2" coordorigin="1776,4486" coordsize="20,0" path="m1776,4486l1795,4486e" filled="false" stroked="true" strokeweight=".47998pt" strokecolor="#000000">
                <v:path arrowok="t"/>
              </v:shape>
            </v:group>
            <v:group style="position:absolute;left:1795;top:4486;width:20;height:2" coordorigin="1795,4486" coordsize="20,2">
              <v:shape style="position:absolute;left:1795;top:4486;width:20;height:2" coordorigin="1795,4486" coordsize="20,0" path="m1795,4486l1814,4486e" filled="false" stroked="true" strokeweight=".47998pt" strokecolor="#000000">
                <v:path arrowok="t"/>
              </v:shape>
            </v:group>
            <v:group style="position:absolute;left:1814;top:4486;width:20;height:2" coordorigin="1814,4486" coordsize="20,2">
              <v:shape style="position:absolute;left:1814;top:4486;width:20;height:2" coordorigin="1814,4486" coordsize="20,0" path="m1814,4486l1834,4486e" filled="false" stroked="true" strokeweight=".47998pt" strokecolor="#000000">
                <v:path arrowok="t"/>
              </v:shape>
            </v:group>
            <v:group style="position:absolute;left:1834;top:4486;width:20;height:2" coordorigin="1834,4486" coordsize="20,2">
              <v:shape style="position:absolute;left:1834;top:4486;width:20;height:2" coordorigin="1834,4486" coordsize="20,0" path="m1834,4486l1853,4486e" filled="false" stroked="true" strokeweight=".47998pt" strokecolor="#000000">
                <v:path arrowok="t"/>
              </v:shape>
            </v:group>
            <v:group style="position:absolute;left:1853;top:4486;width:20;height:2" coordorigin="1853,4486" coordsize="20,2">
              <v:shape style="position:absolute;left:1853;top:4486;width:20;height:2" coordorigin="1853,4486" coordsize="20,0" path="m1853,4486l1872,4486e" filled="false" stroked="true" strokeweight=".47998pt" strokecolor="#000000">
                <v:path arrowok="t"/>
              </v:shape>
            </v:group>
            <v:group style="position:absolute;left:1872;top:4486;width:20;height:2" coordorigin="1872,4486" coordsize="20,2">
              <v:shape style="position:absolute;left:1872;top:4486;width:20;height:2" coordorigin="1872,4486" coordsize="20,0" path="m1872,4486l1891,4486e" filled="false" stroked="true" strokeweight=".47998pt" strokecolor="#000000">
                <v:path arrowok="t"/>
              </v:shape>
            </v:group>
            <v:group style="position:absolute;left:1891;top:4486;width:20;height:2" coordorigin="1891,4486" coordsize="20,2">
              <v:shape style="position:absolute;left:1891;top:4486;width:20;height:2" coordorigin="1891,4486" coordsize="20,0" path="m1891,4486l1910,4486e" filled="false" stroked="true" strokeweight=".47998pt" strokecolor="#000000">
                <v:path arrowok="t"/>
              </v:shape>
            </v:group>
            <v:group style="position:absolute;left:1910;top:4486;width:20;height:2" coordorigin="1910,4486" coordsize="20,2">
              <v:shape style="position:absolute;left:1910;top:4486;width:20;height:2" coordorigin="1910,4486" coordsize="20,0" path="m1910,4486l1930,4486e" filled="false" stroked="true" strokeweight=".47998pt" strokecolor="#000000">
                <v:path arrowok="t"/>
              </v:shape>
            </v:group>
            <v:group style="position:absolute;left:1930;top:4486;width:20;height:2" coordorigin="1930,4486" coordsize="20,2">
              <v:shape style="position:absolute;left:1930;top:4486;width:20;height:2" coordorigin="1930,4486" coordsize="20,0" path="m1930,4486l1949,4486e" filled="false" stroked="true" strokeweight=".47998pt" strokecolor="#000000">
                <v:path arrowok="t"/>
              </v:shape>
            </v:group>
            <v:group style="position:absolute;left:1949;top:4486;width:20;height:2" coordorigin="1949,4486" coordsize="20,2">
              <v:shape style="position:absolute;left:1949;top:4486;width:20;height:2" coordorigin="1949,4486" coordsize="20,0" path="m1949,4486l1968,4486e" filled="false" stroked="true" strokeweight=".47998pt" strokecolor="#000000">
                <v:path arrowok="t"/>
              </v:shape>
            </v:group>
            <v:group style="position:absolute;left:1968;top:4486;width:20;height:2" coordorigin="1968,4486" coordsize="20,2">
              <v:shape style="position:absolute;left:1968;top:4486;width:20;height:2" coordorigin="1968,4486" coordsize="20,0" path="m1968,4486l1987,4486e" filled="false" stroked="true" strokeweight=".47998pt" strokecolor="#000000">
                <v:path arrowok="t"/>
              </v:shape>
            </v:group>
            <v:group style="position:absolute;left:1987;top:4486;width:20;height:2" coordorigin="1987,4486" coordsize="20,2">
              <v:shape style="position:absolute;left:1987;top:4486;width:20;height:2" coordorigin="1987,4486" coordsize="20,0" path="m1987,4486l2006,4486e" filled="false" stroked="true" strokeweight=".47998pt" strokecolor="#000000">
                <v:path arrowok="t"/>
              </v:shape>
            </v:group>
            <v:group style="position:absolute;left:2006;top:4486;width:20;height:2" coordorigin="2006,4486" coordsize="20,2">
              <v:shape style="position:absolute;left:2006;top:4486;width:20;height:2" coordorigin="2006,4486" coordsize="20,0" path="m2006,4486l2026,4486e" filled="false" stroked="true" strokeweight=".47998pt" strokecolor="#000000">
                <v:path arrowok="t"/>
              </v:shape>
            </v:group>
            <v:group style="position:absolute;left:2026;top:4486;width:20;height:2" coordorigin="2026,4486" coordsize="20,2">
              <v:shape style="position:absolute;left:2026;top:4486;width:20;height:2" coordorigin="2026,4486" coordsize="20,0" path="m2026,4486l2045,4486e" filled="false" stroked="true" strokeweight=".47998pt" strokecolor="#000000">
                <v:path arrowok="t"/>
              </v:shape>
            </v:group>
            <v:group style="position:absolute;left:2045;top:4486;width:20;height:2" coordorigin="2045,4486" coordsize="20,2">
              <v:shape style="position:absolute;left:2045;top:4486;width:20;height:2" coordorigin="2045,4486" coordsize="20,0" path="m2045,4486l2064,4486e" filled="false" stroked="true" strokeweight=".47998pt" strokecolor="#000000">
                <v:path arrowok="t"/>
              </v:shape>
            </v:group>
            <v:group style="position:absolute;left:2064;top:4486;width:20;height:2" coordorigin="2064,4486" coordsize="20,2">
              <v:shape style="position:absolute;left:2064;top:4486;width:20;height:2" coordorigin="2064,4486" coordsize="20,0" path="m2064,4486l2083,4486e" filled="false" stroked="true" strokeweight=".47998pt" strokecolor="#000000">
                <v:path arrowok="t"/>
              </v:shape>
            </v:group>
            <v:group style="position:absolute;left:2083;top:4486;width:20;height:2" coordorigin="2083,4486" coordsize="20,2">
              <v:shape style="position:absolute;left:2083;top:4486;width:20;height:2" coordorigin="2083,4486" coordsize="20,0" path="m2083,4486l2103,4486e" filled="false" stroked="true" strokeweight=".47998pt" strokecolor="#000000">
                <v:path arrowok="t"/>
              </v:shape>
            </v:group>
            <v:group style="position:absolute;left:2103;top:4486;width:20;height:2" coordorigin="2103,4486" coordsize="20,2">
              <v:shape style="position:absolute;left:2103;top:4486;width:20;height:2" coordorigin="2103,4486" coordsize="20,0" path="m2103,4486l2122,4486e" filled="false" stroked="true" strokeweight=".47998pt" strokecolor="#000000">
                <v:path arrowok="t"/>
              </v:shape>
            </v:group>
            <v:group style="position:absolute;left:2122;top:4486;width:20;height:2" coordorigin="2122,4486" coordsize="20,2">
              <v:shape style="position:absolute;left:2122;top:4486;width:20;height:2" coordorigin="2122,4486" coordsize="20,0" path="m2122,4486l2141,4486e" filled="false" stroked="true" strokeweight=".47998pt" strokecolor="#000000">
                <v:path arrowok="t"/>
              </v:shape>
            </v:group>
            <v:group style="position:absolute;left:2141;top:4486;width:20;height:2" coordorigin="2141,4486" coordsize="20,2">
              <v:shape style="position:absolute;left:2141;top:4486;width:20;height:2" coordorigin="2141,4486" coordsize="20,0" path="m2141,4486l2161,4486e" filled="false" stroked="true" strokeweight=".47998pt" strokecolor="#000000">
                <v:path arrowok="t"/>
              </v:shape>
            </v:group>
            <v:group style="position:absolute;left:2161;top:4486;width:20;height:2" coordorigin="2161,4486" coordsize="20,2">
              <v:shape style="position:absolute;left:2161;top:4486;width:20;height:2" coordorigin="2161,4486" coordsize="20,0" path="m2161,4486l2180,4486e" filled="false" stroked="true" strokeweight=".47998pt" strokecolor="#000000">
                <v:path arrowok="t"/>
              </v:shape>
            </v:group>
            <v:group style="position:absolute;left:2180;top:4486;width:20;height:2" coordorigin="2180,4486" coordsize="20,2">
              <v:shape style="position:absolute;left:2180;top:4486;width:20;height:2" coordorigin="2180,4486" coordsize="20,0" path="m2180,4486l2199,4486e" filled="false" stroked="true" strokeweight=".47998pt" strokecolor="#000000">
                <v:path arrowok="t"/>
              </v:shape>
            </v:group>
            <v:group style="position:absolute;left:2199;top:4486;width:20;height:2" coordorigin="2199,4486" coordsize="20,2">
              <v:shape style="position:absolute;left:2199;top:4486;width:20;height:2" coordorigin="2199,4486" coordsize="20,0" path="m2199,4486l2218,4486e" filled="false" stroked="true" strokeweight=".47998pt" strokecolor="#000000">
                <v:path arrowok="t"/>
              </v:shape>
            </v:group>
            <v:group style="position:absolute;left:2218;top:4486;width:20;height:2" coordorigin="2218,4486" coordsize="20,2">
              <v:shape style="position:absolute;left:2218;top:4486;width:20;height:2" coordorigin="2218,4486" coordsize="20,0" path="m2218,4486l2237,4486e" filled="false" stroked="true" strokeweight=".47998pt" strokecolor="#000000">
                <v:path arrowok="t"/>
              </v:shape>
            </v:group>
            <v:group style="position:absolute;left:2237;top:4486;width:20;height:2" coordorigin="2237,4486" coordsize="20,2">
              <v:shape style="position:absolute;left:2237;top:4486;width:20;height:2" coordorigin="2237,4486" coordsize="20,0" path="m2237,4486l2257,4486e" filled="false" stroked="true" strokeweight=".47998pt" strokecolor="#000000">
                <v:path arrowok="t"/>
              </v:shape>
            </v:group>
            <v:group style="position:absolute;left:2257;top:4486;width:20;height:2" coordorigin="2257,4486" coordsize="20,2">
              <v:shape style="position:absolute;left:2257;top:4486;width:20;height:2" coordorigin="2257,4486" coordsize="20,0" path="m2257,4486l2276,4486e" filled="false" stroked="true" strokeweight=".47998pt" strokecolor="#000000">
                <v:path arrowok="t"/>
              </v:shape>
            </v:group>
            <v:group style="position:absolute;left:2276;top:4486;width:20;height:2" coordorigin="2276,4486" coordsize="20,2">
              <v:shape style="position:absolute;left:2276;top:4486;width:20;height:2" coordorigin="2276,4486" coordsize="20,0" path="m2276,4486l2295,4486e" filled="false" stroked="true" strokeweight=".47998pt" strokecolor="#000000">
                <v:path arrowok="t"/>
              </v:shape>
            </v:group>
            <v:group style="position:absolute;left:2295;top:4486;width:20;height:2" coordorigin="2295,4486" coordsize="20,2">
              <v:shape style="position:absolute;left:2295;top:4486;width:20;height:2" coordorigin="2295,4486" coordsize="20,0" path="m2295,4486l2314,4486e" filled="false" stroked="true" strokeweight=".47998pt" strokecolor="#000000">
                <v:path arrowok="t"/>
              </v:shape>
            </v:group>
            <v:group style="position:absolute;left:2314;top:4486;width:20;height:2" coordorigin="2314,4486" coordsize="20,2">
              <v:shape style="position:absolute;left:2314;top:4486;width:20;height:2" coordorigin="2314,4486" coordsize="20,0" path="m2314,4486l2333,4486e" filled="false" stroked="true" strokeweight=".47998pt" strokecolor="#000000">
                <v:path arrowok="t"/>
              </v:shape>
            </v:group>
            <v:group style="position:absolute;left:2333;top:4486;width:20;height:2" coordorigin="2333,4486" coordsize="20,2">
              <v:shape style="position:absolute;left:2333;top:4486;width:20;height:2" coordorigin="2333,4486" coordsize="20,0" path="m2333,4486l2353,4486e" filled="false" stroked="true" strokeweight=".47998pt" strokecolor="#000000">
                <v:path arrowok="t"/>
              </v:shape>
            </v:group>
            <v:group style="position:absolute;left:2353;top:4486;width:20;height:2" coordorigin="2353,4486" coordsize="20,2">
              <v:shape style="position:absolute;left:2353;top:4486;width:20;height:2" coordorigin="2353,4486" coordsize="20,0" path="m2353,4486l2372,4486e" filled="false" stroked="true" strokeweight=".47998pt" strokecolor="#000000">
                <v:path arrowok="t"/>
              </v:shape>
            </v:group>
            <v:group style="position:absolute;left:2372;top:4486;width:20;height:2" coordorigin="2372,4486" coordsize="20,2">
              <v:shape style="position:absolute;left:2372;top:4486;width:20;height:2" coordorigin="2372,4486" coordsize="20,0" path="m2372,4486l2391,4486e" filled="false" stroked="true" strokeweight=".47998pt" strokecolor="#000000">
                <v:path arrowok="t"/>
              </v:shape>
            </v:group>
            <v:group style="position:absolute;left:2391;top:4486;width:20;height:2" coordorigin="2391,4486" coordsize="20,2">
              <v:shape style="position:absolute;left:2391;top:4486;width:20;height:2" coordorigin="2391,4486" coordsize="20,0" path="m2391,4486l2410,4486e" filled="false" stroked="true" strokeweight=".47998pt" strokecolor="#000000">
                <v:path arrowok="t"/>
              </v:shape>
            </v:group>
            <v:group style="position:absolute;left:2410;top:4486;width:20;height:2" coordorigin="2410,4486" coordsize="20,2">
              <v:shape style="position:absolute;left:2410;top:4486;width:20;height:2" coordorigin="2410,4486" coordsize="20,0" path="m2410,4486l2429,4486e" filled="false" stroked="true" strokeweight=".47998pt" strokecolor="#000000">
                <v:path arrowok="t"/>
              </v:shape>
            </v:group>
            <v:group style="position:absolute;left:2429;top:4486;width:20;height:2" coordorigin="2429,4486" coordsize="20,2">
              <v:shape style="position:absolute;left:2429;top:4486;width:20;height:2" coordorigin="2429,4486" coordsize="20,0" path="m2429,4486l2449,4486e" filled="false" stroked="true" strokeweight=".47998pt" strokecolor="#000000">
                <v:path arrowok="t"/>
              </v:shape>
            </v:group>
            <v:group style="position:absolute;left:2449;top:4486;width:20;height:2" coordorigin="2449,4486" coordsize="20,2">
              <v:shape style="position:absolute;left:2449;top:4486;width:20;height:2" coordorigin="2449,4486" coordsize="20,0" path="m2449,4486l2468,4486e" filled="false" stroked="true" strokeweight=".47998pt" strokecolor="#000000">
                <v:path arrowok="t"/>
              </v:shape>
            </v:group>
            <v:group style="position:absolute;left:2468;top:4486;width:20;height:2" coordorigin="2468,4486" coordsize="20,2">
              <v:shape style="position:absolute;left:2468;top:4486;width:20;height:2" coordorigin="2468,4486" coordsize="20,0" path="m2468,4486l2487,4486e" filled="false" stroked="true" strokeweight=".47998pt" strokecolor="#000000">
                <v:path arrowok="t"/>
              </v:shape>
            </v:group>
            <v:group style="position:absolute;left:2487;top:4486;width:20;height:2" coordorigin="2487,4486" coordsize="20,2">
              <v:shape style="position:absolute;left:2487;top:4486;width:20;height:2" coordorigin="2487,4486" coordsize="20,0" path="m2487,4486l2506,4486e" filled="false" stroked="true" strokeweight=".47998pt" strokecolor="#000000">
                <v:path arrowok="t"/>
              </v:shape>
            </v:group>
            <v:group style="position:absolute;left:2506;top:4486;width:20;height:2" coordorigin="2506,4486" coordsize="20,2">
              <v:shape style="position:absolute;left:2506;top:4486;width:20;height:2" coordorigin="2506,4486" coordsize="20,0" path="m2506,4486l2525,4486e" filled="false" stroked="true" strokeweight=".47998pt" strokecolor="#000000">
                <v:path arrowok="t"/>
              </v:shape>
            </v:group>
            <v:group style="position:absolute;left:2525;top:4486;width:20;height:2" coordorigin="2525,4486" coordsize="20,2">
              <v:shape style="position:absolute;left:2525;top:4486;width:20;height:2" coordorigin="2525,4486" coordsize="20,0" path="m2525,4486l2545,4486e" filled="false" stroked="true" strokeweight=".47998pt" strokecolor="#000000">
                <v:path arrowok="t"/>
              </v:shape>
            </v:group>
            <v:group style="position:absolute;left:2545;top:4486;width:20;height:2" coordorigin="2545,4486" coordsize="20,2">
              <v:shape style="position:absolute;left:2545;top:4486;width:20;height:2" coordorigin="2545,4486" coordsize="20,0" path="m2545,4486l2564,4486e" filled="false" stroked="true" strokeweight=".47998pt" strokecolor="#000000">
                <v:path arrowok="t"/>
              </v:shape>
            </v:group>
            <v:group style="position:absolute;left:2564;top:4486;width:20;height:2" coordorigin="2564,4486" coordsize="20,2">
              <v:shape style="position:absolute;left:2564;top:4486;width:20;height:2" coordorigin="2564,4486" coordsize="20,0" path="m2564,4486l2583,4486e" filled="false" stroked="true" strokeweight=".47998pt" strokecolor="#000000">
                <v:path arrowok="t"/>
              </v:shape>
            </v:group>
            <v:group style="position:absolute;left:2583;top:4486;width:20;height:2" coordorigin="2583,4486" coordsize="20,2">
              <v:shape style="position:absolute;left:2583;top:4486;width:20;height:2" coordorigin="2583,4486" coordsize="20,0" path="m2583,4486l2602,4486e" filled="false" stroked="true" strokeweight=".47998pt" strokecolor="#000000">
                <v:path arrowok="t"/>
              </v:shape>
            </v:group>
            <v:group style="position:absolute;left:2602;top:4486;width:20;height:2" coordorigin="2602,4486" coordsize="20,2">
              <v:shape style="position:absolute;left:2602;top:4486;width:20;height:2" coordorigin="2602,4486" coordsize="20,0" path="m2602,4486l2621,4486e" filled="false" stroked="true" strokeweight=".47998pt" strokecolor="#000000">
                <v:path arrowok="t"/>
              </v:shape>
            </v:group>
            <v:group style="position:absolute;left:2621;top:4486;width:20;height:2" coordorigin="2621,4486" coordsize="20,2">
              <v:shape style="position:absolute;left:2621;top:4486;width:20;height:2" coordorigin="2621,4486" coordsize="20,0" path="m2621,4486l2641,4486e" filled="false" stroked="true" strokeweight=".47998pt" strokecolor="#000000">
                <v:path arrowok="t"/>
              </v:shape>
            </v:group>
            <v:group style="position:absolute;left:2641;top:4486;width:20;height:2" coordorigin="2641,4486" coordsize="20,2">
              <v:shape style="position:absolute;left:2641;top:4486;width:20;height:2" coordorigin="2641,4486" coordsize="20,0" path="m2641,4486l2660,4486e" filled="false" stroked="true" strokeweight=".47998pt" strokecolor="#000000">
                <v:path arrowok="t"/>
              </v:shape>
            </v:group>
            <v:group style="position:absolute;left:2660;top:4486;width:20;height:2" coordorigin="2660,4486" coordsize="20,2">
              <v:shape style="position:absolute;left:2660;top:4486;width:20;height:2" coordorigin="2660,4486" coordsize="20,0" path="m2660,4486l2679,4486e" filled="false" stroked="true" strokeweight=".47998pt" strokecolor="#000000">
                <v:path arrowok="t"/>
              </v:shape>
            </v:group>
            <v:group style="position:absolute;left:2679;top:4486;width:20;height:2" coordorigin="2679,4486" coordsize="20,2">
              <v:shape style="position:absolute;left:2679;top:4486;width:20;height:2" coordorigin="2679,4486" coordsize="20,0" path="m2679,4486l2698,4486e" filled="false" stroked="true" strokeweight=".47998pt" strokecolor="#000000">
                <v:path arrowok="t"/>
              </v:shape>
            </v:group>
            <v:group style="position:absolute;left:2698;top:4486;width:20;height:2" coordorigin="2698,4486" coordsize="20,2">
              <v:shape style="position:absolute;left:2698;top:4486;width:20;height:2" coordorigin="2698,4486" coordsize="20,0" path="m2698,4486l2717,4486e" filled="false" stroked="true" strokeweight=".47998pt" strokecolor="#000000">
                <v:path arrowok="t"/>
              </v:shape>
            </v:group>
            <v:group style="position:absolute;left:2717;top:4486;width:20;height:2" coordorigin="2717,4486" coordsize="20,2">
              <v:shape style="position:absolute;left:2717;top:4486;width:20;height:2" coordorigin="2717,4486" coordsize="20,0" path="m2717,4486l2737,4486e" filled="false" stroked="true" strokeweight=".47998pt" strokecolor="#000000">
                <v:path arrowok="t"/>
              </v:shape>
            </v:group>
            <v:group style="position:absolute;left:2737;top:4486;width:20;height:2" coordorigin="2737,4486" coordsize="20,2">
              <v:shape style="position:absolute;left:2737;top:4486;width:20;height:2" coordorigin="2737,4486" coordsize="20,0" path="m2737,4486l2756,4486e" filled="false" stroked="true" strokeweight=".47998pt" strokecolor="#000000">
                <v:path arrowok="t"/>
              </v:shape>
            </v:group>
            <v:group style="position:absolute;left:2756;top:4486;width:20;height:2" coordorigin="2756,4486" coordsize="20,2">
              <v:shape style="position:absolute;left:2756;top:4486;width:20;height:2" coordorigin="2756,4486" coordsize="20,0" path="m2756,4486l2775,4486e" filled="false" stroked="true" strokeweight=".47998pt" strokecolor="#000000">
                <v:path arrowok="t"/>
              </v:shape>
            </v:group>
            <v:group style="position:absolute;left:2775;top:4486;width:20;height:2" coordorigin="2775,4486" coordsize="20,2">
              <v:shape style="position:absolute;left:2775;top:4486;width:20;height:2" coordorigin="2775,4486" coordsize="20,0" path="m2775,4486l2794,4486e" filled="false" stroked="true" strokeweight=".47998pt" strokecolor="#000000">
                <v:path arrowok="t"/>
              </v:shape>
            </v:group>
            <v:group style="position:absolute;left:2794;top:4486;width:20;height:2" coordorigin="2794,4486" coordsize="20,2">
              <v:shape style="position:absolute;left:2794;top:4486;width:20;height:2" coordorigin="2794,4486" coordsize="20,0" path="m2794,4486l2813,4486e" filled="false" stroked="true" strokeweight=".47998pt" strokecolor="#000000">
                <v:path arrowok="t"/>
              </v:shape>
            </v:group>
            <v:group style="position:absolute;left:2813;top:4486;width:20;height:2" coordorigin="2813,4486" coordsize="20,2">
              <v:shape style="position:absolute;left:2813;top:4486;width:20;height:2" coordorigin="2813,4486" coordsize="20,0" path="m2813,4486l2833,4486e" filled="false" stroked="true" strokeweight=".47998pt" strokecolor="#000000">
                <v:path arrowok="t"/>
              </v:shape>
            </v:group>
            <v:group style="position:absolute;left:2833;top:4486;width:20;height:2" coordorigin="2833,4486" coordsize="20,2">
              <v:shape style="position:absolute;left:2833;top:4486;width:20;height:2" coordorigin="2833,4486" coordsize="20,0" path="m2833,4486l2852,4486e" filled="false" stroked="true" strokeweight=".47998pt" strokecolor="#000000">
                <v:path arrowok="t"/>
              </v:shape>
            </v:group>
            <v:group style="position:absolute;left:2852;top:4486;width:20;height:2" coordorigin="2852,4486" coordsize="20,2">
              <v:shape style="position:absolute;left:2852;top:4486;width:20;height:2" coordorigin="2852,4486" coordsize="20,0" path="m2852,4486l2871,4486e" filled="false" stroked="true" strokeweight=".47998pt" strokecolor="#000000">
                <v:path arrowok="t"/>
              </v:shape>
            </v:group>
            <v:group style="position:absolute;left:2871;top:4486;width:20;height:2" coordorigin="2871,4486" coordsize="20,2">
              <v:shape style="position:absolute;left:2871;top:4486;width:20;height:2" coordorigin="2871,4486" coordsize="20,0" path="m2871,4486l2890,4486e" filled="false" stroked="true" strokeweight=".47998pt" strokecolor="#000000">
                <v:path arrowok="t"/>
              </v:shape>
            </v:group>
            <v:group style="position:absolute;left:2890;top:4486;width:20;height:2" coordorigin="2890,4486" coordsize="20,2">
              <v:shape style="position:absolute;left:2890;top:4486;width:20;height:2" coordorigin="2890,4486" coordsize="20,0" path="m2890,4486l2909,4486e" filled="false" stroked="true" strokeweight=".47998pt" strokecolor="#000000">
                <v:path arrowok="t"/>
              </v:shape>
            </v:group>
            <v:group style="position:absolute;left:2909;top:4486;width:20;height:2" coordorigin="2909,4486" coordsize="20,2">
              <v:shape style="position:absolute;left:2909;top:4486;width:20;height:2" coordorigin="2909,4486" coordsize="20,0" path="m2909,4486l2929,4486e" filled="false" stroked="true" strokeweight=".47998pt" strokecolor="#000000">
                <v:path arrowok="t"/>
              </v:shape>
            </v:group>
            <v:group style="position:absolute;left:2929;top:4486;width:20;height:2" coordorigin="2929,4486" coordsize="20,2">
              <v:shape style="position:absolute;left:2929;top:4486;width:20;height:2" coordorigin="2929,4486" coordsize="20,0" path="m2929,4486l2948,4486e" filled="false" stroked="true" strokeweight=".47998pt" strokecolor="#000000">
                <v:path arrowok="t"/>
              </v:shape>
            </v:group>
            <v:group style="position:absolute;left:2948;top:4486;width:20;height:2" coordorigin="2948,4486" coordsize="20,2">
              <v:shape style="position:absolute;left:2948;top:4486;width:20;height:2" coordorigin="2948,4486" coordsize="20,0" path="m2948,4486l2967,4486e" filled="false" stroked="true" strokeweight=".47998pt" strokecolor="#000000">
                <v:path arrowok="t"/>
              </v:shape>
            </v:group>
            <v:group style="position:absolute;left:2967;top:4486;width:20;height:2" coordorigin="2967,4486" coordsize="20,2">
              <v:shape style="position:absolute;left:2967;top:4486;width:20;height:2" coordorigin="2967,4486" coordsize="20,0" path="m2967,4486l2986,4486e" filled="false" stroked="true" strokeweight=".47998pt" strokecolor="#000000">
                <v:path arrowok="t"/>
              </v:shape>
            </v:group>
            <v:group style="position:absolute;left:2986;top:4486;width:20;height:2" coordorigin="2986,4486" coordsize="20,2">
              <v:shape style="position:absolute;left:2986;top:4486;width:20;height:2" coordorigin="2986,4486" coordsize="20,0" path="m2986,4486l3005,4486e" filled="false" stroked="true" strokeweight=".47998pt" strokecolor="#000000">
                <v:path arrowok="t"/>
              </v:shape>
            </v:group>
            <v:group style="position:absolute;left:3005;top:4486;width:20;height:2" coordorigin="3005,4486" coordsize="20,2">
              <v:shape style="position:absolute;left:3005;top:4486;width:20;height:2" coordorigin="3005,4486" coordsize="20,0" path="m3005,4486l3025,4486e" filled="false" stroked="true" strokeweight=".47998pt" strokecolor="#000000">
                <v:path arrowok="t"/>
              </v:shape>
            </v:group>
            <v:group style="position:absolute;left:3025;top:4486;width:20;height:2" coordorigin="3025,4486" coordsize="20,2">
              <v:shape style="position:absolute;left:3025;top:4486;width:20;height:2" coordorigin="3025,4486" coordsize="20,0" path="m3025,4486l3044,4486e" filled="false" stroked="true" strokeweight=".47998pt" strokecolor="#000000">
                <v:path arrowok="t"/>
              </v:shape>
            </v:group>
            <v:group style="position:absolute;left:3044;top:4486;width:20;height:2" coordorigin="3044,4486" coordsize="20,2">
              <v:shape style="position:absolute;left:3044;top:4486;width:20;height:2" coordorigin="3044,4486" coordsize="20,0" path="m3044,4486l3063,4486e" filled="false" stroked="true" strokeweight=".47998pt" strokecolor="#000000">
                <v:path arrowok="t"/>
              </v:shape>
            </v:group>
            <v:group style="position:absolute;left:3063;top:4486;width:20;height:2" coordorigin="3063,4486" coordsize="20,2">
              <v:shape style="position:absolute;left:3063;top:4486;width:20;height:2" coordorigin="3063,4486" coordsize="20,0" path="m3063,4486l3082,4486e" filled="false" stroked="true" strokeweight=".47998pt" strokecolor="#000000">
                <v:path arrowok="t"/>
              </v:shape>
            </v:group>
            <v:group style="position:absolute;left:3082;top:4486;width:20;height:2" coordorigin="3082,4486" coordsize="20,2">
              <v:shape style="position:absolute;left:3082;top:4486;width:20;height:2" coordorigin="3082,4486" coordsize="20,0" path="m3082,4486l3101,4486e" filled="false" stroked="true" strokeweight=".47998pt" strokecolor="#000000">
                <v:path arrowok="t"/>
              </v:shape>
            </v:group>
            <v:group style="position:absolute;left:3101;top:4486;width:20;height:2" coordorigin="3101,4486" coordsize="20,2">
              <v:shape style="position:absolute;left:3101;top:4486;width:20;height:2" coordorigin="3101,4486" coordsize="20,0" path="m3101,4486l3121,4486e" filled="false" stroked="true" strokeweight=".47998pt" strokecolor="#000000">
                <v:path arrowok="t"/>
              </v:shape>
            </v:group>
            <v:group style="position:absolute;left:3121;top:4486;width:20;height:2" coordorigin="3121,4486" coordsize="20,2">
              <v:shape style="position:absolute;left:3121;top:4486;width:20;height:2" coordorigin="3121,4486" coordsize="20,0" path="m3121,4486l3140,4486e" filled="false" stroked="true" strokeweight=".47998pt" strokecolor="#000000">
                <v:path arrowok="t"/>
              </v:shape>
            </v:group>
            <v:group style="position:absolute;left:3140;top:4486;width:20;height:2" coordorigin="3140,4486" coordsize="20,2">
              <v:shape style="position:absolute;left:3140;top:4486;width:20;height:2" coordorigin="3140,4486" coordsize="20,0" path="m3140,4486l3159,4486e" filled="false" stroked="true" strokeweight=".47998pt" strokecolor="#000000">
                <v:path arrowok="t"/>
              </v:shape>
            </v:group>
            <v:group style="position:absolute;left:3159;top:4486;width:20;height:2" coordorigin="3159,4486" coordsize="20,2">
              <v:shape style="position:absolute;left:3159;top:4486;width:20;height:2" coordorigin="3159,4486" coordsize="20,0" path="m3159,4486l3178,4486e" filled="false" stroked="true" strokeweight=".47998pt" strokecolor="#000000">
                <v:path arrowok="t"/>
              </v:shape>
            </v:group>
            <v:group style="position:absolute;left:3178;top:4486;width:20;height:2" coordorigin="3178,4486" coordsize="20,2">
              <v:shape style="position:absolute;left:3178;top:4486;width:20;height:2" coordorigin="3178,4486" coordsize="20,0" path="m3178,4486l3197,4486e" filled="false" stroked="true" strokeweight=".47998pt" strokecolor="#000000">
                <v:path arrowok="t"/>
              </v:shape>
            </v:group>
            <v:group style="position:absolute;left:3197;top:4486;width:20;height:2" coordorigin="3197,4486" coordsize="20,2">
              <v:shape style="position:absolute;left:3197;top:4486;width:20;height:2" coordorigin="3197,4486" coordsize="20,0" path="m3197,4486l3217,4486e" filled="false" stroked="true" strokeweight=".47998pt" strokecolor="#000000">
                <v:path arrowok="t"/>
              </v:shape>
            </v:group>
            <v:group style="position:absolute;left:3217;top:4486;width:20;height:2" coordorigin="3217,4486" coordsize="20,2">
              <v:shape style="position:absolute;left:3217;top:4486;width:20;height:2" coordorigin="3217,4486" coordsize="20,0" path="m3217,4486l3236,4486e" filled="false" stroked="true" strokeweight=".47998pt" strokecolor="#000000">
                <v:path arrowok="t"/>
              </v:shape>
            </v:group>
            <v:group style="position:absolute;left:3236;top:4486;width:20;height:2" coordorigin="3236,4486" coordsize="20,2">
              <v:shape style="position:absolute;left:3236;top:4486;width:20;height:2" coordorigin="3236,4486" coordsize="20,0" path="m3236,4486l3255,4486e" filled="false" stroked="true" strokeweight=".47998pt" strokecolor="#000000">
                <v:path arrowok="t"/>
              </v:shape>
            </v:group>
            <v:group style="position:absolute;left:3255;top:4486;width:20;height:2" coordorigin="3255,4486" coordsize="20,2">
              <v:shape style="position:absolute;left:3255;top:4486;width:20;height:2" coordorigin="3255,4486" coordsize="20,0" path="m3255,4486l3274,4486e" filled="false" stroked="true" strokeweight=".47998pt" strokecolor="#000000">
                <v:path arrowok="t"/>
              </v:shape>
            </v:group>
            <v:group style="position:absolute;left:3274;top:4486;width:20;height:2" coordorigin="3274,4486" coordsize="20,2">
              <v:shape style="position:absolute;left:3274;top:4486;width:20;height:2" coordorigin="3274,4486" coordsize="20,0" path="m3274,4486l3293,4486e" filled="false" stroked="true" strokeweight=".47998pt" strokecolor="#000000">
                <v:path arrowok="t"/>
              </v:shape>
            </v:group>
            <v:group style="position:absolute;left:3293;top:4486;width:20;height:2" coordorigin="3293,4486" coordsize="20,2">
              <v:shape style="position:absolute;left:3293;top:4486;width:20;height:2" coordorigin="3293,4486" coordsize="20,0" path="m3293,4486l3313,4486e" filled="false" stroked="true" strokeweight=".47998pt" strokecolor="#000000">
                <v:path arrowok="t"/>
              </v:shape>
            </v:group>
            <v:group style="position:absolute;left:3313;top:4486;width:20;height:2" coordorigin="3313,4486" coordsize="20,2">
              <v:shape style="position:absolute;left:3313;top:4486;width:20;height:2" coordorigin="3313,4486" coordsize="20,0" path="m3313,4486l3332,4486e" filled="false" stroked="true" strokeweight=".47998pt" strokecolor="#000000">
                <v:path arrowok="t"/>
              </v:shape>
            </v:group>
            <v:group style="position:absolute;left:3332;top:4486;width:20;height:2" coordorigin="3332,4486" coordsize="20,2">
              <v:shape style="position:absolute;left:3332;top:4486;width:20;height:2" coordorigin="3332,4486" coordsize="20,0" path="m3332,4486l3351,4486e" filled="false" stroked="true" strokeweight=".47998pt" strokecolor="#000000">
                <v:path arrowok="t"/>
              </v:shape>
            </v:group>
            <v:group style="position:absolute;left:3351;top:4486;width:20;height:2" coordorigin="3351,4486" coordsize="20,2">
              <v:shape style="position:absolute;left:3351;top:4486;width:20;height:2" coordorigin="3351,4486" coordsize="20,0" path="m3351,4486l3370,4486e" filled="false" stroked="true" strokeweight=".47998pt" strokecolor="#000000">
                <v:path arrowok="t"/>
              </v:shape>
            </v:group>
            <v:group style="position:absolute;left:3370;top:4486;width:20;height:2" coordorigin="3370,4486" coordsize="20,2">
              <v:shape style="position:absolute;left:3370;top:4486;width:20;height:2" coordorigin="3370,4486" coordsize="20,0" path="m3370,4486l3389,4486e" filled="false" stroked="true" strokeweight=".47998pt" strokecolor="#000000">
                <v:path arrowok="t"/>
              </v:shape>
            </v:group>
            <v:group style="position:absolute;left:3389;top:4486;width:20;height:2" coordorigin="3389,4486" coordsize="20,2">
              <v:shape style="position:absolute;left:3389;top:4486;width:20;height:2" coordorigin="3389,4486" coordsize="20,0" path="m3389,4486l3409,4486e" filled="false" stroked="true" strokeweight=".47998pt" strokecolor="#000000">
                <v:path arrowok="t"/>
              </v:shape>
            </v:group>
            <v:group style="position:absolute;left:3409;top:4486;width:20;height:2" coordorigin="3409,4486" coordsize="20,2">
              <v:shape style="position:absolute;left:3409;top:4486;width:20;height:2" coordorigin="3409,4486" coordsize="20,0" path="m3409,4486l3428,4486e" filled="false" stroked="true" strokeweight=".47998pt" strokecolor="#000000">
                <v:path arrowok="t"/>
              </v:shape>
            </v:group>
            <v:group style="position:absolute;left:3428;top:4486;width:20;height:2" coordorigin="3428,4486" coordsize="20,2">
              <v:shape style="position:absolute;left:3428;top:4486;width:20;height:2" coordorigin="3428,4486" coordsize="20,0" path="m3428,4486l3447,4486e" filled="false" stroked="true" strokeweight=".47998pt" strokecolor="#000000">
                <v:path arrowok="t"/>
              </v:shape>
            </v:group>
            <v:group style="position:absolute;left:3447;top:4486;width:20;height:2" coordorigin="3447,4486" coordsize="20,2">
              <v:shape style="position:absolute;left:3447;top:4486;width:20;height:2" coordorigin="3447,4486" coordsize="20,0" path="m3447,4486l3466,4486e" filled="false" stroked="true" strokeweight=".47998pt" strokecolor="#000000">
                <v:path arrowok="t"/>
              </v:shape>
            </v:group>
            <v:group style="position:absolute;left:3466;top:4486;width:20;height:2" coordorigin="3466,4486" coordsize="20,2">
              <v:shape style="position:absolute;left:3466;top:4486;width:20;height:2" coordorigin="3466,4486" coordsize="20,0" path="m3466,4486l3485,4486e" filled="false" stroked="true" strokeweight=".47998pt" strokecolor="#000000">
                <v:path arrowok="t"/>
              </v:shape>
            </v:group>
            <v:group style="position:absolute;left:3485;top:4486;width:12;height:2" coordorigin="3485,4486" coordsize="12,2">
              <v:shape style="position:absolute;left:3485;top:4486;width:12;height:2" coordorigin="3485,4486" coordsize="12,0" path="m3485,4486l3497,4486e" filled="false" stroked="true" strokeweight=".47998pt" strokecolor="#000000">
                <v:path arrowok="t"/>
              </v:shape>
            </v:group>
            <v:group style="position:absolute;left:3497;top:4486;width:10;height:2" coordorigin="3497,4486" coordsize="10,2">
              <v:shape style="position:absolute;left:3497;top:4486;width:10;height:2" coordorigin="3497,4486" coordsize="10,0" path="m3497,4486l3507,4486e" filled="false" stroked="true" strokeweight=".47998pt" strokecolor="#000000">
                <v:path arrowok="t"/>
              </v:shape>
            </v:group>
            <v:group style="position:absolute;left:3507;top:4486;width:20;height:2" coordorigin="3507,4486" coordsize="20,2">
              <v:shape style="position:absolute;left:3507;top:4486;width:20;height:2" coordorigin="3507,4486" coordsize="20,0" path="m3507,4486l3526,4486e" filled="false" stroked="true" strokeweight=".47998pt" strokecolor="#000000">
                <v:path arrowok="t"/>
              </v:shape>
            </v:group>
            <v:group style="position:absolute;left:3526;top:4486;width:20;height:2" coordorigin="3526,4486" coordsize="20,2">
              <v:shape style="position:absolute;left:3526;top:4486;width:20;height:2" coordorigin="3526,4486" coordsize="20,0" path="m3526,4486l3545,4486e" filled="false" stroked="true" strokeweight=".47998pt" strokecolor="#000000">
                <v:path arrowok="t"/>
              </v:shape>
            </v:group>
            <v:group style="position:absolute;left:3545;top:4486;width:20;height:2" coordorigin="3545,4486" coordsize="20,2">
              <v:shape style="position:absolute;left:3545;top:4486;width:20;height:2" coordorigin="3545,4486" coordsize="20,0" path="m3545,4486l3565,4486e" filled="false" stroked="true" strokeweight=".47998pt" strokecolor="#000000">
                <v:path arrowok="t"/>
              </v:shape>
            </v:group>
            <v:group style="position:absolute;left:3565;top:4486;width:20;height:2" coordorigin="3565,4486" coordsize="20,2">
              <v:shape style="position:absolute;left:3565;top:4486;width:20;height:2" coordorigin="3565,4486" coordsize="20,0" path="m3565,4486l3584,4486e" filled="false" stroked="true" strokeweight=".47998pt" strokecolor="#000000">
                <v:path arrowok="t"/>
              </v:shape>
            </v:group>
            <v:group style="position:absolute;left:3584;top:4486;width:20;height:2" coordorigin="3584,4486" coordsize="20,2">
              <v:shape style="position:absolute;left:3584;top:4486;width:20;height:2" coordorigin="3584,4486" coordsize="20,0" path="m3584,4486l3603,4486e" filled="false" stroked="true" strokeweight=".47998pt" strokecolor="#000000">
                <v:path arrowok="t"/>
              </v:shape>
            </v:group>
            <v:group style="position:absolute;left:3603;top:4486;width:20;height:2" coordorigin="3603,4486" coordsize="20,2">
              <v:shape style="position:absolute;left:3603;top:4486;width:20;height:2" coordorigin="3603,4486" coordsize="20,0" path="m3603,4486l3622,4486e" filled="false" stroked="true" strokeweight=".47998pt" strokecolor="#000000">
                <v:path arrowok="t"/>
              </v:shape>
            </v:group>
            <v:group style="position:absolute;left:3622;top:4486;width:20;height:2" coordorigin="3622,4486" coordsize="20,2">
              <v:shape style="position:absolute;left:3622;top:4486;width:20;height:2" coordorigin="3622,4486" coordsize="20,0" path="m3622,4486l3641,4486e" filled="false" stroked="true" strokeweight=".47998pt" strokecolor="#000000">
                <v:path arrowok="t"/>
              </v:shape>
            </v:group>
            <v:group style="position:absolute;left:3641;top:4486;width:20;height:2" coordorigin="3641,4486" coordsize="20,2">
              <v:shape style="position:absolute;left:3641;top:4486;width:20;height:2" coordorigin="3641,4486" coordsize="20,0" path="m3641,4486l3661,4486e" filled="false" stroked="true" strokeweight=".47998pt" strokecolor="#000000">
                <v:path arrowok="t"/>
              </v:shape>
            </v:group>
            <v:group style="position:absolute;left:3661;top:4486;width:20;height:2" coordorigin="3661,4486" coordsize="20,2">
              <v:shape style="position:absolute;left:3661;top:4486;width:20;height:2" coordorigin="3661,4486" coordsize="20,0" path="m3661,4486l3680,4486e" filled="false" stroked="true" strokeweight=".47998pt" strokecolor="#000000">
                <v:path arrowok="t"/>
              </v:shape>
            </v:group>
            <v:group style="position:absolute;left:3680;top:4486;width:20;height:2" coordorigin="3680,4486" coordsize="20,2">
              <v:shape style="position:absolute;left:3680;top:4486;width:20;height:2" coordorigin="3680,4486" coordsize="20,0" path="m3680,4486l3699,4486e" filled="false" stroked="true" strokeweight=".47998pt" strokecolor="#000000">
                <v:path arrowok="t"/>
              </v:shape>
            </v:group>
            <v:group style="position:absolute;left:3699;top:4486;width:20;height:2" coordorigin="3699,4486" coordsize="20,2">
              <v:shape style="position:absolute;left:3699;top:4486;width:20;height:2" coordorigin="3699,4486" coordsize="20,0" path="m3699,4486l3718,4486e" filled="false" stroked="true" strokeweight=".47998pt" strokecolor="#000000">
                <v:path arrowok="t"/>
              </v:shape>
            </v:group>
            <v:group style="position:absolute;left:3718;top:4486;width:20;height:2" coordorigin="3718,4486" coordsize="20,2">
              <v:shape style="position:absolute;left:3718;top:4486;width:20;height:2" coordorigin="3718,4486" coordsize="20,0" path="m3718,4486l3737,4486e" filled="false" stroked="true" strokeweight=".47998pt" strokecolor="#000000">
                <v:path arrowok="t"/>
              </v:shape>
            </v:group>
            <v:group style="position:absolute;left:3737;top:4486;width:20;height:2" coordorigin="3737,4486" coordsize="20,2">
              <v:shape style="position:absolute;left:3737;top:4486;width:20;height:2" coordorigin="3737,4486" coordsize="20,0" path="m3737,4486l3757,4486e" filled="false" stroked="true" strokeweight=".47998pt" strokecolor="#000000">
                <v:path arrowok="t"/>
              </v:shape>
            </v:group>
            <v:group style="position:absolute;left:3757;top:4486;width:20;height:2" coordorigin="3757,4486" coordsize="20,2">
              <v:shape style="position:absolute;left:3757;top:4486;width:20;height:2" coordorigin="3757,4486" coordsize="20,0" path="m3757,4486l3776,4486e" filled="false" stroked="true" strokeweight=".47998pt" strokecolor="#000000">
                <v:path arrowok="t"/>
              </v:shape>
            </v:group>
            <v:group style="position:absolute;left:3776;top:4486;width:20;height:2" coordorigin="3776,4486" coordsize="20,2">
              <v:shape style="position:absolute;left:3776;top:4486;width:20;height:2" coordorigin="3776,4486" coordsize="20,0" path="m3776,4486l3795,4486e" filled="false" stroked="true" strokeweight=".47998pt" strokecolor="#000000">
                <v:path arrowok="t"/>
              </v:shape>
            </v:group>
            <v:group style="position:absolute;left:3795;top:4486;width:20;height:2" coordorigin="3795,4486" coordsize="20,2">
              <v:shape style="position:absolute;left:3795;top:4486;width:20;height:2" coordorigin="3795,4486" coordsize="20,0" path="m3795,4486l3814,4486e" filled="false" stroked="true" strokeweight=".47998pt" strokecolor="#000000">
                <v:path arrowok="t"/>
              </v:shape>
            </v:group>
            <v:group style="position:absolute;left:3814;top:4486;width:20;height:2" coordorigin="3814,4486" coordsize="20,2">
              <v:shape style="position:absolute;left:3814;top:4486;width:20;height:2" coordorigin="3814,4486" coordsize="20,0" path="m3814,4486l3833,4486e" filled="false" stroked="true" strokeweight=".47998pt" strokecolor="#000000">
                <v:path arrowok="t"/>
              </v:shape>
            </v:group>
            <v:group style="position:absolute;left:3833;top:4486;width:20;height:2" coordorigin="3833,4486" coordsize="20,2">
              <v:shape style="position:absolute;left:3833;top:4486;width:20;height:2" coordorigin="3833,4486" coordsize="20,0" path="m3833,4486l3853,4486e" filled="false" stroked="true" strokeweight=".47998pt" strokecolor="#000000">
                <v:path arrowok="t"/>
              </v:shape>
            </v:group>
            <v:group style="position:absolute;left:3853;top:4486;width:20;height:2" coordorigin="3853,4486" coordsize="20,2">
              <v:shape style="position:absolute;left:3853;top:4486;width:20;height:2" coordorigin="3853,4486" coordsize="20,0" path="m3853,4486l3872,4486e" filled="false" stroked="true" strokeweight=".47998pt" strokecolor="#000000">
                <v:path arrowok="t"/>
              </v:shape>
            </v:group>
            <v:group style="position:absolute;left:3872;top:4486;width:20;height:2" coordorigin="3872,4486" coordsize="20,2">
              <v:shape style="position:absolute;left:3872;top:4486;width:20;height:2" coordorigin="3872,4486" coordsize="20,0" path="m3872,4486l3891,4486e" filled="false" stroked="true" strokeweight=".47998pt" strokecolor="#000000">
                <v:path arrowok="t"/>
              </v:shape>
            </v:group>
            <v:group style="position:absolute;left:3891;top:4486;width:20;height:2" coordorigin="3891,4486" coordsize="20,2">
              <v:shape style="position:absolute;left:3891;top:4486;width:20;height:2" coordorigin="3891,4486" coordsize="20,0" path="m3891,4486l3910,4486e" filled="false" stroked="true" strokeweight=".47998pt" strokecolor="#000000">
                <v:path arrowok="t"/>
              </v:shape>
            </v:group>
            <v:group style="position:absolute;left:3910;top:4486;width:20;height:2" coordorigin="3910,4486" coordsize="20,2">
              <v:shape style="position:absolute;left:3910;top:4486;width:20;height:2" coordorigin="3910,4486" coordsize="20,0" path="m3910,4486l3929,4486e" filled="false" stroked="true" strokeweight=".47998pt" strokecolor="#000000">
                <v:path arrowok="t"/>
              </v:shape>
            </v:group>
            <v:group style="position:absolute;left:3929;top:4486;width:20;height:2" coordorigin="3929,4486" coordsize="20,2">
              <v:shape style="position:absolute;left:3929;top:4486;width:20;height:2" coordorigin="3929,4486" coordsize="20,0" path="m3929,4486l3949,4486e" filled="false" stroked="true" strokeweight=".47998pt" strokecolor="#000000">
                <v:path arrowok="t"/>
              </v:shape>
            </v:group>
            <v:group style="position:absolute;left:3949;top:4486;width:20;height:2" coordorigin="3949,4486" coordsize="20,2">
              <v:shape style="position:absolute;left:3949;top:4486;width:20;height:2" coordorigin="3949,4486" coordsize="20,0" path="m3949,4486l3968,4486e" filled="false" stroked="true" strokeweight=".47998pt" strokecolor="#000000">
                <v:path arrowok="t"/>
              </v:shape>
            </v:group>
            <v:group style="position:absolute;left:3968;top:4486;width:20;height:2" coordorigin="3968,4486" coordsize="20,2">
              <v:shape style="position:absolute;left:3968;top:4486;width:20;height:2" coordorigin="3968,4486" coordsize="20,0" path="m3968,4486l3987,4486e" filled="false" stroked="true" strokeweight=".47998pt" strokecolor="#000000">
                <v:path arrowok="t"/>
              </v:shape>
            </v:group>
            <v:group style="position:absolute;left:3987;top:4486;width:20;height:2" coordorigin="3987,4486" coordsize="20,2">
              <v:shape style="position:absolute;left:3987;top:4486;width:20;height:2" coordorigin="3987,4486" coordsize="20,0" path="m3987,4486l4006,4486e" filled="false" stroked="true" strokeweight=".47998pt" strokecolor="#000000">
                <v:path arrowok="t"/>
              </v:shape>
            </v:group>
            <v:group style="position:absolute;left:4006;top:4486;width:20;height:2" coordorigin="4006,4486" coordsize="20,2">
              <v:shape style="position:absolute;left:4006;top:4486;width:20;height:2" coordorigin="4006,4486" coordsize="20,0" path="m4006,4486l4025,4486e" filled="false" stroked="true" strokeweight=".47998pt" strokecolor="#000000">
                <v:path arrowok="t"/>
              </v:shape>
            </v:group>
            <v:group style="position:absolute;left:4025;top:4486;width:20;height:2" coordorigin="4025,4486" coordsize="20,2">
              <v:shape style="position:absolute;left:4025;top:4486;width:20;height:2" coordorigin="4025,4486" coordsize="20,0" path="m4025,4486l4045,4486e" filled="false" stroked="true" strokeweight=".47998pt" strokecolor="#000000">
                <v:path arrowok="t"/>
              </v:shape>
            </v:group>
            <v:group style="position:absolute;left:4045;top:4486;width:20;height:2" coordorigin="4045,4486" coordsize="20,2">
              <v:shape style="position:absolute;left:4045;top:4486;width:20;height:2" coordorigin="4045,4486" coordsize="20,0" path="m4045,4486l4064,4486e" filled="false" stroked="true" strokeweight=".47998pt" strokecolor="#000000">
                <v:path arrowok="t"/>
              </v:shape>
            </v:group>
            <v:group style="position:absolute;left:4064;top:4486;width:20;height:2" coordorigin="4064,4486" coordsize="20,2">
              <v:shape style="position:absolute;left:4064;top:4486;width:20;height:2" coordorigin="4064,4486" coordsize="20,0" path="m4064,4486l4083,4486e" filled="false" stroked="true" strokeweight=".47998pt" strokecolor="#000000">
                <v:path arrowok="t"/>
              </v:shape>
            </v:group>
            <v:group style="position:absolute;left:4083;top:4486;width:20;height:2" coordorigin="4083,4486" coordsize="20,2">
              <v:shape style="position:absolute;left:4083;top:4486;width:20;height:2" coordorigin="4083,4486" coordsize="20,0" path="m4083,4486l4102,4486e" filled="false" stroked="true" strokeweight=".47998pt" strokecolor="#000000">
                <v:path arrowok="t"/>
              </v:shape>
            </v:group>
            <v:group style="position:absolute;left:4102;top:4486;width:20;height:2" coordorigin="4102,4486" coordsize="20,2">
              <v:shape style="position:absolute;left:4102;top:4486;width:20;height:2" coordorigin="4102,4486" coordsize="20,0" path="m4102,4486l4121,4486e" filled="false" stroked="true" strokeweight=".47998pt" strokecolor="#000000">
                <v:path arrowok="t"/>
              </v:shape>
            </v:group>
            <v:group style="position:absolute;left:4121;top:4486;width:20;height:2" coordorigin="4121,4486" coordsize="20,2">
              <v:shape style="position:absolute;left:4121;top:4486;width:20;height:2" coordorigin="4121,4486" coordsize="20,0" path="m4121,4486l4141,4486e" filled="false" stroked="true" strokeweight=".47998pt" strokecolor="#000000">
                <v:path arrowok="t"/>
              </v:shape>
            </v:group>
            <v:group style="position:absolute;left:4141;top:4486;width:20;height:2" coordorigin="4141,4486" coordsize="20,2">
              <v:shape style="position:absolute;left:4141;top:4486;width:20;height:2" coordorigin="4141,4486" coordsize="20,0" path="m4141,4486l4160,4486e" filled="false" stroked="true" strokeweight=".47998pt" strokecolor="#000000">
                <v:path arrowok="t"/>
              </v:shape>
            </v:group>
            <v:group style="position:absolute;left:4160;top:4486;width:20;height:2" coordorigin="4160,4486" coordsize="20,2">
              <v:shape style="position:absolute;left:4160;top:4486;width:20;height:2" coordorigin="4160,4486" coordsize="20,0" path="m4160,4486l4179,4486e" filled="false" stroked="true" strokeweight=".47998pt" strokecolor="#000000">
                <v:path arrowok="t"/>
              </v:shape>
            </v:group>
            <v:group style="position:absolute;left:4179;top:4486;width:20;height:2" coordorigin="4179,4486" coordsize="20,2">
              <v:shape style="position:absolute;left:4179;top:4486;width:20;height:2" coordorigin="4179,4486" coordsize="20,0" path="m4179,4486l4198,4486e" filled="false" stroked="true" strokeweight=".47998pt" strokecolor="#000000">
                <v:path arrowok="t"/>
              </v:shape>
            </v:group>
            <v:group style="position:absolute;left:4198;top:4486;width:20;height:2" coordorigin="4198,4486" coordsize="20,2">
              <v:shape style="position:absolute;left:4198;top:4486;width:20;height:2" coordorigin="4198,4486" coordsize="20,0" path="m4198,4486l4217,4486e" filled="false" stroked="true" strokeweight=".47998pt" strokecolor="#000000">
                <v:path arrowok="t"/>
              </v:shape>
            </v:group>
            <v:group style="position:absolute;left:4217;top:4486;width:20;height:2" coordorigin="4217,4486" coordsize="20,2">
              <v:shape style="position:absolute;left:4217;top:4486;width:20;height:2" coordorigin="4217,4486" coordsize="20,0" path="m4217,4486l4237,4486e" filled="false" stroked="true" strokeweight=".47998pt" strokecolor="#000000">
                <v:path arrowok="t"/>
              </v:shape>
            </v:group>
            <v:group style="position:absolute;left:4237;top:4486;width:20;height:2" coordorigin="4237,4486" coordsize="20,2">
              <v:shape style="position:absolute;left:4237;top:4486;width:20;height:2" coordorigin="4237,4486" coordsize="20,0" path="m4237,4486l4256,4486e" filled="false" stroked="true" strokeweight=".47998pt" strokecolor="#000000">
                <v:path arrowok="t"/>
              </v:shape>
            </v:group>
            <v:group style="position:absolute;left:4256;top:4486;width:20;height:2" coordorigin="4256,4486" coordsize="20,2">
              <v:shape style="position:absolute;left:4256;top:4486;width:20;height:2" coordorigin="4256,4486" coordsize="20,0" path="m4256,4486l4275,4486e" filled="false" stroked="true" strokeweight=".47998pt" strokecolor="#000000">
                <v:path arrowok="t"/>
              </v:shape>
            </v:group>
            <v:group style="position:absolute;left:4275;top:4486;width:20;height:2" coordorigin="4275,4486" coordsize="20,2">
              <v:shape style="position:absolute;left:4275;top:4486;width:20;height:2" coordorigin="4275,4486" coordsize="20,0" path="m4275,4486l4294,4486e" filled="false" stroked="true" strokeweight=".47998pt" strokecolor="#000000">
                <v:path arrowok="t"/>
              </v:shape>
            </v:group>
            <v:group style="position:absolute;left:4294;top:4486;width:20;height:2" coordorigin="4294,4486" coordsize="20,2">
              <v:shape style="position:absolute;left:4294;top:4486;width:20;height:2" coordorigin="4294,4486" coordsize="20,0" path="m4294,4486l4313,4486e" filled="false" stroked="true" strokeweight=".47998pt" strokecolor="#000000">
                <v:path arrowok="t"/>
              </v:shape>
            </v:group>
            <v:group style="position:absolute;left:4313;top:4486;width:20;height:2" coordorigin="4313,4486" coordsize="20,2">
              <v:shape style="position:absolute;left:4313;top:4486;width:20;height:2" coordorigin="4313,4486" coordsize="20,0" path="m4313,4486l4333,4486e" filled="false" stroked="true" strokeweight=".47998pt" strokecolor="#000000">
                <v:path arrowok="t"/>
              </v:shape>
            </v:group>
            <v:group style="position:absolute;left:4333;top:4486;width:20;height:2" coordorigin="4333,4486" coordsize="20,2">
              <v:shape style="position:absolute;left:4333;top:4486;width:20;height:2" coordorigin="4333,4486" coordsize="20,0" path="m4333,4486l4352,4486e" filled="false" stroked="true" strokeweight=".47998pt" strokecolor="#000000">
                <v:path arrowok="t"/>
              </v:shape>
            </v:group>
            <v:group style="position:absolute;left:4352;top:4486;width:20;height:2" coordorigin="4352,4486" coordsize="20,2">
              <v:shape style="position:absolute;left:4352;top:4486;width:20;height:2" coordorigin="4352,4486" coordsize="20,0" path="m4352,4486l4371,4486e" filled="false" stroked="true" strokeweight=".47998pt" strokecolor="#000000">
                <v:path arrowok="t"/>
              </v:shape>
            </v:group>
            <v:group style="position:absolute;left:4371;top:4486;width:20;height:2" coordorigin="4371,4486" coordsize="20,2">
              <v:shape style="position:absolute;left:4371;top:4486;width:20;height:2" coordorigin="4371,4486" coordsize="20,0" path="m4371,4486l4390,4486e" filled="false" stroked="true" strokeweight=".47998pt" strokecolor="#000000">
                <v:path arrowok="t"/>
              </v:shape>
            </v:group>
            <v:group style="position:absolute;left:4390;top:4486;width:20;height:2" coordorigin="4390,4486" coordsize="20,2">
              <v:shape style="position:absolute;left:4390;top:4486;width:20;height:2" coordorigin="4390,4486" coordsize="20,0" path="m4390,4486l4409,4486e" filled="false" stroked="true" strokeweight=".47998pt" strokecolor="#000000">
                <v:path arrowok="t"/>
              </v:shape>
            </v:group>
            <v:group style="position:absolute;left:4409;top:4486;width:20;height:2" coordorigin="4409,4486" coordsize="20,2">
              <v:shape style="position:absolute;left:4409;top:4486;width:20;height:2" coordorigin="4409,4486" coordsize="20,0" path="m4409,4486l4429,4486e" filled="false" stroked="true" strokeweight=".47998pt" strokecolor="#000000">
                <v:path arrowok="t"/>
              </v:shape>
            </v:group>
            <v:group style="position:absolute;left:4429;top:4486;width:20;height:2" coordorigin="4429,4486" coordsize="20,2">
              <v:shape style="position:absolute;left:4429;top:4486;width:20;height:2" coordorigin="4429,4486" coordsize="20,0" path="m4429,4486l4448,4486e" filled="false" stroked="true" strokeweight=".47998pt" strokecolor="#000000">
                <v:path arrowok="t"/>
              </v:shape>
            </v:group>
            <v:group style="position:absolute;left:4448;top:4486;width:20;height:2" coordorigin="4448,4486" coordsize="20,2">
              <v:shape style="position:absolute;left:4448;top:4486;width:20;height:2" coordorigin="4448,4486" coordsize="20,0" path="m4448,4486l4467,4486e" filled="false" stroked="true" strokeweight=".47998pt" strokecolor="#000000">
                <v:path arrowok="t"/>
              </v:shape>
            </v:group>
            <v:group style="position:absolute;left:4467;top:4486;width:20;height:2" coordorigin="4467,4486" coordsize="20,2">
              <v:shape style="position:absolute;left:4467;top:4486;width:20;height:2" coordorigin="4467,4486" coordsize="20,0" path="m4467,4486l4486,4486e" filled="false" stroked="true" strokeweight=".47998pt" strokecolor="#000000">
                <v:path arrowok="t"/>
              </v:shape>
            </v:group>
            <v:group style="position:absolute;left:4486;top:4486;width:20;height:2" coordorigin="4486,4486" coordsize="20,2">
              <v:shape style="position:absolute;left:4486;top:4486;width:20;height:2" coordorigin="4486,4486" coordsize="20,0" path="m4486,4486l4505,4486e" filled="false" stroked="true" strokeweight=".47998pt" strokecolor="#000000">
                <v:path arrowok="t"/>
              </v:shape>
            </v:group>
            <v:group style="position:absolute;left:4505;top:4486;width:20;height:2" coordorigin="4505,4486" coordsize="20,2">
              <v:shape style="position:absolute;left:4505;top:4486;width:20;height:2" coordorigin="4505,4486" coordsize="20,0" path="m4505,4486l4525,4486e" filled="false" stroked="true" strokeweight=".47998pt" strokecolor="#000000">
                <v:path arrowok="t"/>
              </v:shape>
            </v:group>
            <v:group style="position:absolute;left:4525;top:4486;width:20;height:2" coordorigin="4525,4486" coordsize="20,2">
              <v:shape style="position:absolute;left:4525;top:4486;width:20;height:2" coordorigin="4525,4486" coordsize="20,0" path="m4525,4486l4544,4486e" filled="false" stroked="true" strokeweight=".47998pt" strokecolor="#000000">
                <v:path arrowok="t"/>
              </v:shape>
            </v:group>
            <v:group style="position:absolute;left:4544;top:4486;width:20;height:2" coordorigin="4544,4486" coordsize="20,2">
              <v:shape style="position:absolute;left:4544;top:4486;width:20;height:2" coordorigin="4544,4486" coordsize="20,0" path="m4544,4486l4563,4486e" filled="false" stroked="true" strokeweight=".47998pt" strokecolor="#000000">
                <v:path arrowok="t"/>
              </v:shape>
            </v:group>
            <v:group style="position:absolute;left:4563;top:4486;width:20;height:2" coordorigin="4563,4486" coordsize="20,2">
              <v:shape style="position:absolute;left:4563;top:4486;width:20;height:2" coordorigin="4563,4486" coordsize="20,0" path="m4563,4486l4582,4486e" filled="false" stroked="true" strokeweight=".47998pt" strokecolor="#000000">
                <v:path arrowok="t"/>
              </v:shape>
            </v:group>
            <v:group style="position:absolute;left:4582;top:4486;width:20;height:2" coordorigin="4582,4486" coordsize="20,2">
              <v:shape style="position:absolute;left:4582;top:4486;width:20;height:2" coordorigin="4582,4486" coordsize="20,0" path="m4582,4486l4601,4486e" filled="false" stroked="true" strokeweight=".47998pt" strokecolor="#000000">
                <v:path arrowok="t"/>
              </v:shape>
            </v:group>
            <v:group style="position:absolute;left:4601;top:4486;width:20;height:2" coordorigin="4601,4486" coordsize="20,2">
              <v:shape style="position:absolute;left:4601;top:4486;width:20;height:2" coordorigin="4601,4486" coordsize="20,0" path="m4601,4486l4621,4486e" filled="false" stroked="true" strokeweight=".47998pt" strokecolor="#000000">
                <v:path arrowok="t"/>
              </v:shape>
            </v:group>
            <v:group style="position:absolute;left:4621;top:4486;width:20;height:2" coordorigin="4621,4486" coordsize="20,2">
              <v:shape style="position:absolute;left:4621;top:4486;width:20;height:2" coordorigin="4621,4486" coordsize="20,0" path="m4621,4486l4640,4486e" filled="false" stroked="true" strokeweight=".47998pt" strokecolor="#000000">
                <v:path arrowok="t"/>
              </v:shape>
            </v:group>
            <v:group style="position:absolute;left:4640;top:4486;width:20;height:2" coordorigin="4640,4486" coordsize="20,2">
              <v:shape style="position:absolute;left:4640;top:4486;width:20;height:2" coordorigin="4640,4486" coordsize="20,0" path="m4640,4486l4659,4486e" filled="false" stroked="true" strokeweight=".47998pt" strokecolor="#000000">
                <v:path arrowok="t"/>
              </v:shape>
            </v:group>
            <v:group style="position:absolute;left:4659;top:4486;width:20;height:2" coordorigin="4659,4486" coordsize="20,2">
              <v:shape style="position:absolute;left:4659;top:4486;width:20;height:2" coordorigin="4659,4486" coordsize="20,0" path="m4659,4486l4679,4486e" filled="false" stroked="true" strokeweight=".47998pt" strokecolor="#000000">
                <v:path arrowok="t"/>
              </v:shape>
            </v:group>
            <v:group style="position:absolute;left:4679;top:4486;width:20;height:2" coordorigin="4679,4486" coordsize="20,2">
              <v:shape style="position:absolute;left:4679;top:4486;width:20;height:2" coordorigin="4679,4486" coordsize="20,0" path="m4679,4486l4698,4486e" filled="false" stroked="true" strokeweight=".47998pt" strokecolor="#000000">
                <v:path arrowok="t"/>
              </v:shape>
            </v:group>
            <v:group style="position:absolute;left:4698;top:4486;width:20;height:2" coordorigin="4698,4486" coordsize="20,2">
              <v:shape style="position:absolute;left:4698;top:4486;width:20;height:2" coordorigin="4698,4486" coordsize="20,0" path="m4698,4486l4717,4486e" filled="false" stroked="true" strokeweight=".47998pt" strokecolor="#000000">
                <v:path arrowok="t"/>
              </v:shape>
            </v:group>
            <v:group style="position:absolute;left:4717;top:4486;width:20;height:2" coordorigin="4717,4486" coordsize="20,2">
              <v:shape style="position:absolute;left:4717;top:4486;width:20;height:2" coordorigin="4717,4486" coordsize="20,0" path="m4717,4486l4736,4486e" filled="false" stroked="true" strokeweight=".47998pt" strokecolor="#000000">
                <v:path arrowok="t"/>
              </v:shape>
            </v:group>
            <v:group style="position:absolute;left:4736;top:4486;width:20;height:2" coordorigin="4736,4486" coordsize="20,2">
              <v:shape style="position:absolute;left:4736;top:4486;width:20;height:2" coordorigin="4736,4486" coordsize="20,0" path="m4736,4486l4755,4486e" filled="false" stroked="true" strokeweight=".47998pt" strokecolor="#000000">
                <v:path arrowok="t"/>
              </v:shape>
            </v:group>
            <v:group style="position:absolute;left:4755;top:4486;width:20;height:2" coordorigin="4755,4486" coordsize="20,2">
              <v:shape style="position:absolute;left:4755;top:4486;width:20;height:2" coordorigin="4755,4486" coordsize="20,0" path="m4755,4486l4775,4486e" filled="false" stroked="true" strokeweight=".47998pt" strokecolor="#000000">
                <v:path arrowok="t"/>
              </v:shape>
            </v:group>
            <v:group style="position:absolute;left:4775;top:4486;width:20;height:2" coordorigin="4775,4486" coordsize="20,2">
              <v:shape style="position:absolute;left:4775;top:4486;width:20;height:2" coordorigin="4775,4486" coordsize="20,0" path="m4775,4486l4794,4486e" filled="false" stroked="true" strokeweight=".47998pt" strokecolor="#000000">
                <v:path arrowok="t"/>
              </v:shape>
            </v:group>
            <v:group style="position:absolute;left:4794;top:4486;width:20;height:2" coordorigin="4794,4486" coordsize="20,2">
              <v:shape style="position:absolute;left:4794;top:4486;width:20;height:2" coordorigin="4794,4486" coordsize="20,0" path="m4794,4486l4813,4486e" filled="false" stroked="true" strokeweight=".47998pt" strokecolor="#000000">
                <v:path arrowok="t"/>
              </v:shape>
            </v:group>
            <v:group style="position:absolute;left:4813;top:4486;width:20;height:2" coordorigin="4813,4486" coordsize="20,2">
              <v:shape style="position:absolute;left:4813;top:4486;width:20;height:2" coordorigin="4813,4486" coordsize="20,0" path="m4813,4486l4832,4486e" filled="false" stroked="true" strokeweight=".47998pt" strokecolor="#000000">
                <v:path arrowok="t"/>
              </v:shape>
            </v:group>
            <v:group style="position:absolute;left:4832;top:4486;width:20;height:2" coordorigin="4832,4486" coordsize="20,2">
              <v:shape style="position:absolute;left:4832;top:4486;width:20;height:2" coordorigin="4832,4486" coordsize="20,0" path="m4832,4486l4851,4486e" filled="false" stroked="true" strokeweight=".47998pt" strokecolor="#000000">
                <v:path arrowok="t"/>
              </v:shape>
            </v:group>
            <v:group style="position:absolute;left:4851;top:4486;width:20;height:2" coordorigin="4851,4486" coordsize="20,2">
              <v:shape style="position:absolute;left:4851;top:4486;width:20;height:2" coordorigin="4851,4486" coordsize="20,0" path="m4851,4486l4871,4486e" filled="false" stroked="true" strokeweight=".47998pt" strokecolor="#000000">
                <v:path arrowok="t"/>
              </v:shape>
            </v:group>
            <v:group style="position:absolute;left:4871;top:4486;width:20;height:2" coordorigin="4871,4486" coordsize="20,2">
              <v:shape style="position:absolute;left:4871;top:4486;width:20;height:2" coordorigin="4871,4486" coordsize="20,0" path="m4871,4486l4890,4486e" filled="false" stroked="true" strokeweight=".47998pt" strokecolor="#000000">
                <v:path arrowok="t"/>
              </v:shape>
            </v:group>
            <v:group style="position:absolute;left:4890;top:4486;width:20;height:2" coordorigin="4890,4486" coordsize="20,2">
              <v:shape style="position:absolute;left:4890;top:4486;width:20;height:2" coordorigin="4890,4486" coordsize="20,0" path="m4890,4486l4909,4486e" filled="false" stroked="true" strokeweight=".47998pt" strokecolor="#000000">
                <v:path arrowok="t"/>
              </v:shape>
            </v:group>
            <v:group style="position:absolute;left:4909;top:4486;width:20;height:2" coordorigin="4909,4486" coordsize="20,2">
              <v:shape style="position:absolute;left:4909;top:4486;width:20;height:2" coordorigin="4909,4486" coordsize="20,0" path="m4909,4486l4928,4486e" filled="false" stroked="true" strokeweight=".47998pt" strokecolor="#000000">
                <v:path arrowok="t"/>
              </v:shape>
            </v:group>
            <v:group style="position:absolute;left:4928;top:4486;width:20;height:2" coordorigin="4928,4486" coordsize="20,2">
              <v:shape style="position:absolute;left:4928;top:4486;width:20;height:2" coordorigin="4928,4486" coordsize="20,0" path="m4928,4486l4947,4486e" filled="false" stroked="true" strokeweight=".47998pt" strokecolor="#000000">
                <v:path arrowok="t"/>
              </v:shape>
            </v:group>
            <v:group style="position:absolute;left:4947;top:4486;width:20;height:2" coordorigin="4947,4486" coordsize="20,2">
              <v:shape style="position:absolute;left:4947;top:4486;width:20;height:2" coordorigin="4947,4486" coordsize="20,0" path="m4947,4486l4967,4486e" filled="false" stroked="true" strokeweight=".47998pt" strokecolor="#000000">
                <v:path arrowok="t"/>
              </v:shape>
            </v:group>
            <v:group style="position:absolute;left:4967;top:4486;width:20;height:2" coordorigin="4967,4486" coordsize="20,2">
              <v:shape style="position:absolute;left:4967;top:4486;width:20;height:2" coordorigin="4967,4486" coordsize="20,0" path="m4967,4486l4986,4486e" filled="false" stroked="true" strokeweight=".47998pt" strokecolor="#000000">
                <v:path arrowok="t"/>
              </v:shape>
            </v:group>
            <v:group style="position:absolute;left:4986;top:4486;width:20;height:2" coordorigin="4986,4486" coordsize="20,2">
              <v:shape style="position:absolute;left:4986;top:4486;width:20;height:2" coordorigin="4986,4486" coordsize="20,0" path="m4986,4486l5005,4486e" filled="false" stroked="true" strokeweight=".47998pt" strokecolor="#000000">
                <v:path arrowok="t"/>
              </v:shape>
            </v:group>
            <v:group style="position:absolute;left:5005;top:4486;width:20;height:2" coordorigin="5005,4486" coordsize="20,2">
              <v:shape style="position:absolute;left:5005;top:4486;width:20;height:2" coordorigin="5005,4486" coordsize="20,0" path="m5005,4486l5024,4486e" filled="false" stroked="true" strokeweight=".47998pt" strokecolor="#000000">
                <v:path arrowok="t"/>
              </v:shape>
            </v:group>
            <v:group style="position:absolute;left:5024;top:4486;width:20;height:2" coordorigin="5024,4486" coordsize="20,2">
              <v:shape style="position:absolute;left:5024;top:4486;width:20;height:2" coordorigin="5024,4486" coordsize="20,0" path="m5024,4486l5043,4486e" filled="false" stroked="true" strokeweight=".47998pt" strokecolor="#000000">
                <v:path arrowok="t"/>
              </v:shape>
            </v:group>
            <v:group style="position:absolute;left:5043;top:4486;width:20;height:2" coordorigin="5043,4486" coordsize="20,2">
              <v:shape style="position:absolute;left:5043;top:4486;width:20;height:2" coordorigin="5043,4486" coordsize="20,0" path="m5043,4486l5063,4486e" filled="false" stroked="true" strokeweight=".47998pt" strokecolor="#000000">
                <v:path arrowok="t"/>
              </v:shape>
            </v:group>
            <v:group style="position:absolute;left:5063;top:4486;width:20;height:2" coordorigin="5063,4486" coordsize="20,2">
              <v:shape style="position:absolute;left:5063;top:4486;width:20;height:2" coordorigin="5063,4486" coordsize="20,0" path="m5063,4486l5082,4486e" filled="false" stroked="true" strokeweight=".47998pt" strokecolor="#000000">
                <v:path arrowok="t"/>
              </v:shape>
            </v:group>
            <v:group style="position:absolute;left:5082;top:4486;width:20;height:2" coordorigin="5082,4486" coordsize="20,2">
              <v:shape style="position:absolute;left:5082;top:4486;width:20;height:2" coordorigin="5082,4486" coordsize="20,0" path="m5082,4486l5101,4486e" filled="false" stroked="true" strokeweight=".47998pt" strokecolor="#000000">
                <v:path arrowok="t"/>
              </v:shape>
            </v:group>
            <v:group style="position:absolute;left:5101;top:4486;width:20;height:2" coordorigin="5101,4486" coordsize="20,2">
              <v:shape style="position:absolute;left:5101;top:4486;width:20;height:2" coordorigin="5101,4486" coordsize="20,0" path="m5101,4486l5120,4486e" filled="false" stroked="true" strokeweight=".47998pt" strokecolor="#000000">
                <v:path arrowok="t"/>
              </v:shape>
            </v:group>
            <v:group style="position:absolute;left:5120;top:4486;width:20;height:2" coordorigin="5120,4486" coordsize="20,2">
              <v:shape style="position:absolute;left:5120;top:4486;width:20;height:2" coordorigin="5120,4486" coordsize="20,0" path="m5120,4486l5139,4486e" filled="false" stroked="true" strokeweight=".47998pt" strokecolor="#000000">
                <v:path arrowok="t"/>
              </v:shape>
            </v:group>
            <v:group style="position:absolute;left:5139;top:4486;width:20;height:2" coordorigin="5139,4486" coordsize="20,2">
              <v:shape style="position:absolute;left:5139;top:4486;width:20;height:2" coordorigin="5139,4486" coordsize="20,0" path="m5139,4486l5159,4486e" filled="false" stroked="true" strokeweight=".47998pt" strokecolor="#000000">
                <v:path arrowok="t"/>
              </v:shape>
            </v:group>
            <v:group style="position:absolute;left:5159;top:4486;width:20;height:2" coordorigin="5159,4486" coordsize="20,2">
              <v:shape style="position:absolute;left:5159;top:4486;width:20;height:2" coordorigin="5159,4486" coordsize="20,0" path="m5159,4486l5178,4486e" filled="false" stroked="true" strokeweight=".47998pt" strokecolor="#000000">
                <v:path arrowok="t"/>
              </v:shape>
            </v:group>
            <v:group style="position:absolute;left:5178;top:4486;width:15;height:2" coordorigin="5178,4486" coordsize="15,2">
              <v:shape style="position:absolute;left:5178;top:4486;width:15;height:2" coordorigin="5178,4486" coordsize="15,0" path="m5178,4486l5192,4486e" filled="false" stroked="true" strokeweight=".47998pt" strokecolor="#000000">
                <v:path arrowok="t"/>
              </v:shape>
            </v:group>
            <v:group style="position:absolute;left:5192;top:4486;width:10;height:2" coordorigin="5192,4486" coordsize="10,2">
              <v:shape style="position:absolute;left:5192;top:4486;width:10;height:2" coordorigin="5192,4486" coordsize="10,0" path="m5192,4486l5202,4486e" filled="false" stroked="true" strokeweight=".47998pt" strokecolor="#000000">
                <v:path arrowok="t"/>
              </v:shape>
            </v:group>
            <v:group style="position:absolute;left:5202;top:4486;width:20;height:2" coordorigin="5202,4486" coordsize="20,2">
              <v:shape style="position:absolute;left:5202;top:4486;width:20;height:2" coordorigin="5202,4486" coordsize="20,0" path="m5202,4486l5221,4486e" filled="false" stroked="true" strokeweight=".47998pt" strokecolor="#000000">
                <v:path arrowok="t"/>
              </v:shape>
            </v:group>
            <v:group style="position:absolute;left:5221;top:4486;width:20;height:2" coordorigin="5221,4486" coordsize="20,2">
              <v:shape style="position:absolute;left:5221;top:4486;width:20;height:2" coordorigin="5221,4486" coordsize="20,0" path="m5221,4486l5240,4486e" filled="false" stroked="true" strokeweight=".47998pt" strokecolor="#000000">
                <v:path arrowok="t"/>
              </v:shape>
            </v:group>
            <v:group style="position:absolute;left:5240;top:4486;width:20;height:2" coordorigin="5240,4486" coordsize="20,2">
              <v:shape style="position:absolute;left:5240;top:4486;width:20;height:2" coordorigin="5240,4486" coordsize="20,0" path="m5240,4486l5259,4486e" filled="false" stroked="true" strokeweight=".47998pt" strokecolor="#000000">
                <v:path arrowok="t"/>
              </v:shape>
            </v:group>
            <v:group style="position:absolute;left:5259;top:4486;width:20;height:2" coordorigin="5259,4486" coordsize="20,2">
              <v:shape style="position:absolute;left:5259;top:4486;width:20;height:2" coordorigin="5259,4486" coordsize="20,0" path="m5259,4486l5279,4486e" filled="false" stroked="true" strokeweight=".47998pt" strokecolor="#000000">
                <v:path arrowok="t"/>
              </v:shape>
            </v:group>
            <v:group style="position:absolute;left:5279;top:4486;width:20;height:2" coordorigin="5279,4486" coordsize="20,2">
              <v:shape style="position:absolute;left:5279;top:4486;width:20;height:2" coordorigin="5279,4486" coordsize="20,0" path="m5279,4486l5298,4486e" filled="false" stroked="true" strokeweight=".47998pt" strokecolor="#000000">
                <v:path arrowok="t"/>
              </v:shape>
            </v:group>
            <v:group style="position:absolute;left:5298;top:4486;width:20;height:2" coordorigin="5298,4486" coordsize="20,2">
              <v:shape style="position:absolute;left:5298;top:4486;width:20;height:2" coordorigin="5298,4486" coordsize="20,0" path="m5298,4486l5317,4486e" filled="false" stroked="true" strokeweight=".47998pt" strokecolor="#000000">
                <v:path arrowok="t"/>
              </v:shape>
            </v:group>
            <v:group style="position:absolute;left:5317;top:4486;width:20;height:2" coordorigin="5317,4486" coordsize="20,2">
              <v:shape style="position:absolute;left:5317;top:4486;width:20;height:2" coordorigin="5317,4486" coordsize="20,0" path="m5317,4486l5336,4486e" filled="false" stroked="true" strokeweight=".47998pt" strokecolor="#000000">
                <v:path arrowok="t"/>
              </v:shape>
            </v:group>
            <v:group style="position:absolute;left:5336;top:4486;width:20;height:2" coordorigin="5336,4486" coordsize="20,2">
              <v:shape style="position:absolute;left:5336;top:4486;width:20;height:2" coordorigin="5336,4486" coordsize="20,0" path="m5336,4486l5355,4486e" filled="false" stroked="true" strokeweight=".47998pt" strokecolor="#000000">
                <v:path arrowok="t"/>
              </v:shape>
            </v:group>
            <v:group style="position:absolute;left:5355;top:4486;width:20;height:2" coordorigin="5355,4486" coordsize="20,2">
              <v:shape style="position:absolute;left:5355;top:4486;width:20;height:2" coordorigin="5355,4486" coordsize="20,0" path="m5355,4486l5375,4486e" filled="false" stroked="true" strokeweight=".47998pt" strokecolor="#000000">
                <v:path arrowok="t"/>
              </v:shape>
            </v:group>
            <v:group style="position:absolute;left:5375;top:4486;width:20;height:2" coordorigin="5375,4486" coordsize="20,2">
              <v:shape style="position:absolute;left:5375;top:4486;width:20;height:2" coordorigin="5375,4486" coordsize="20,0" path="m5375,4486l5394,4486e" filled="false" stroked="true" strokeweight=".47998pt" strokecolor="#000000">
                <v:path arrowok="t"/>
              </v:shape>
            </v:group>
            <v:group style="position:absolute;left:5394;top:4486;width:20;height:2" coordorigin="5394,4486" coordsize="20,2">
              <v:shape style="position:absolute;left:5394;top:4486;width:20;height:2" coordorigin="5394,4486" coordsize="20,0" path="m5394,4486l5413,4486e" filled="false" stroked="true" strokeweight=".47998pt" strokecolor="#000000">
                <v:path arrowok="t"/>
              </v:shape>
            </v:group>
            <v:group style="position:absolute;left:5413;top:4486;width:20;height:2" coordorigin="5413,4486" coordsize="20,2">
              <v:shape style="position:absolute;left:5413;top:4486;width:20;height:2" coordorigin="5413,4486" coordsize="20,0" path="m5413,4486l5432,4486e" filled="false" stroked="true" strokeweight=".47998pt" strokecolor="#000000">
                <v:path arrowok="t"/>
              </v:shape>
            </v:group>
            <v:group style="position:absolute;left:5432;top:4486;width:20;height:2" coordorigin="5432,4486" coordsize="20,2">
              <v:shape style="position:absolute;left:5432;top:4486;width:20;height:2" coordorigin="5432,4486" coordsize="20,0" path="m5432,4486l5451,4486e" filled="false" stroked="true" strokeweight=".47998pt" strokecolor="#000000">
                <v:path arrowok="t"/>
              </v:shape>
            </v:group>
            <v:group style="position:absolute;left:5451;top:4486;width:20;height:2" coordorigin="5451,4486" coordsize="20,2">
              <v:shape style="position:absolute;left:5451;top:4486;width:20;height:2" coordorigin="5451,4486" coordsize="20,0" path="m5451,4486l5471,4486e" filled="false" stroked="true" strokeweight=".47998pt" strokecolor="#000000">
                <v:path arrowok="t"/>
              </v:shape>
            </v:group>
            <v:group style="position:absolute;left:5471;top:4486;width:20;height:2" coordorigin="5471,4486" coordsize="20,2">
              <v:shape style="position:absolute;left:5471;top:4486;width:20;height:2" coordorigin="5471,4486" coordsize="20,0" path="m5471,4486l5490,4486e" filled="false" stroked="true" strokeweight=".47998pt" strokecolor="#000000">
                <v:path arrowok="t"/>
              </v:shape>
            </v:group>
            <v:group style="position:absolute;left:5490;top:4486;width:20;height:2" coordorigin="5490,4486" coordsize="20,2">
              <v:shape style="position:absolute;left:5490;top:4486;width:20;height:2" coordorigin="5490,4486" coordsize="20,0" path="m5490,4486l5509,4486e" filled="false" stroked="true" strokeweight=".47998pt" strokecolor="#000000">
                <v:path arrowok="t"/>
              </v:shape>
            </v:group>
            <v:group style="position:absolute;left:5509;top:4486;width:20;height:2" coordorigin="5509,4486" coordsize="20,2">
              <v:shape style="position:absolute;left:5509;top:4486;width:20;height:2" coordorigin="5509,4486" coordsize="20,0" path="m5509,4486l5528,4486e" filled="false" stroked="true" strokeweight=".47998pt" strokecolor="#000000">
                <v:path arrowok="t"/>
              </v:shape>
            </v:group>
            <v:group style="position:absolute;left:5528;top:4486;width:20;height:2" coordorigin="5528,4486" coordsize="20,2">
              <v:shape style="position:absolute;left:5528;top:4486;width:20;height:2" coordorigin="5528,4486" coordsize="20,0" path="m5528,4486l5547,4486e" filled="false" stroked="true" strokeweight=".47998pt" strokecolor="#000000">
                <v:path arrowok="t"/>
              </v:shape>
            </v:group>
            <v:group style="position:absolute;left:5547;top:4486;width:20;height:2" coordorigin="5547,4486" coordsize="20,2">
              <v:shape style="position:absolute;left:5547;top:4486;width:20;height:2" coordorigin="5547,4486" coordsize="20,0" path="m5547,4486l5567,4486e" filled="false" stroked="true" strokeweight=".47998pt" strokecolor="#000000">
                <v:path arrowok="t"/>
              </v:shape>
            </v:group>
            <v:group style="position:absolute;left:5567;top:4486;width:20;height:2" coordorigin="5567,4486" coordsize="20,2">
              <v:shape style="position:absolute;left:5567;top:4486;width:20;height:2" coordorigin="5567,4486" coordsize="20,0" path="m5567,4486l5586,4486e" filled="false" stroked="true" strokeweight=".47998pt" strokecolor="#000000">
                <v:path arrowok="t"/>
              </v:shape>
            </v:group>
            <v:group style="position:absolute;left:5586;top:4486;width:20;height:2" coordorigin="5586,4486" coordsize="20,2">
              <v:shape style="position:absolute;left:5586;top:4486;width:20;height:2" coordorigin="5586,4486" coordsize="20,0" path="m5586,4486l5605,4486e" filled="false" stroked="true" strokeweight=".47998pt" strokecolor="#000000">
                <v:path arrowok="t"/>
              </v:shape>
            </v:group>
            <v:group style="position:absolute;left:5605;top:4486;width:20;height:2" coordorigin="5605,4486" coordsize="20,2">
              <v:shape style="position:absolute;left:5605;top:4486;width:20;height:2" coordorigin="5605,4486" coordsize="20,0" path="m5605,4486l5624,4486e" filled="false" stroked="true" strokeweight=".47998pt" strokecolor="#000000">
                <v:path arrowok="t"/>
              </v:shape>
            </v:group>
            <v:group style="position:absolute;left:5624;top:4486;width:20;height:2" coordorigin="5624,4486" coordsize="20,2">
              <v:shape style="position:absolute;left:5624;top:4486;width:20;height:2" coordorigin="5624,4486" coordsize="20,0" path="m5624,4486l5643,4486e" filled="false" stroked="true" strokeweight=".47998pt" strokecolor="#000000">
                <v:path arrowok="t"/>
              </v:shape>
            </v:group>
            <v:group style="position:absolute;left:5643;top:4486;width:20;height:2" coordorigin="5643,4486" coordsize="20,2">
              <v:shape style="position:absolute;left:5643;top:4486;width:20;height:2" coordorigin="5643,4486" coordsize="20,0" path="m5643,4486l5663,4486e" filled="false" stroked="true" strokeweight=".47998pt" strokecolor="#000000">
                <v:path arrowok="t"/>
              </v:shape>
            </v:group>
            <v:group style="position:absolute;left:5663;top:4486;width:20;height:2" coordorigin="5663,4486" coordsize="20,2">
              <v:shape style="position:absolute;left:5663;top:4486;width:20;height:2" coordorigin="5663,4486" coordsize="20,0" path="m5663,4486l5682,4486e" filled="false" stroked="true" strokeweight=".47998pt" strokecolor="#000000">
                <v:path arrowok="t"/>
              </v:shape>
            </v:group>
            <v:group style="position:absolute;left:5682;top:4486;width:20;height:2" coordorigin="5682,4486" coordsize="20,2">
              <v:shape style="position:absolute;left:5682;top:4486;width:20;height:2" coordorigin="5682,4486" coordsize="20,0" path="m5682,4486l5701,4486e" filled="false" stroked="true" strokeweight=".47998pt" strokecolor="#000000">
                <v:path arrowok="t"/>
              </v:shape>
            </v:group>
            <v:group style="position:absolute;left:5701;top:4486;width:20;height:2" coordorigin="5701,4486" coordsize="20,2">
              <v:shape style="position:absolute;left:5701;top:4486;width:20;height:2" coordorigin="5701,4486" coordsize="20,0" path="m5701,4486l5720,4486e" filled="false" stroked="true" strokeweight=".47998pt" strokecolor="#000000">
                <v:path arrowok="t"/>
              </v:shape>
            </v:group>
            <v:group style="position:absolute;left:5720;top:4486;width:20;height:2" coordorigin="5720,4486" coordsize="20,2">
              <v:shape style="position:absolute;left:5720;top:4486;width:20;height:2" coordorigin="5720,4486" coordsize="20,0" path="m5720,4486l5739,4486e" filled="false" stroked="true" strokeweight=".47998pt" strokecolor="#000000">
                <v:path arrowok="t"/>
              </v:shape>
            </v:group>
            <v:group style="position:absolute;left:5739;top:4486;width:20;height:2" coordorigin="5739,4486" coordsize="20,2">
              <v:shape style="position:absolute;left:5739;top:4486;width:20;height:2" coordorigin="5739,4486" coordsize="20,0" path="m5739,4486l5759,4486e" filled="false" stroked="true" strokeweight=".47998pt" strokecolor="#000000">
                <v:path arrowok="t"/>
              </v:shape>
            </v:group>
            <v:group style="position:absolute;left:5759;top:4486;width:20;height:2" coordorigin="5759,4486" coordsize="20,2">
              <v:shape style="position:absolute;left:5759;top:4486;width:20;height:2" coordorigin="5759,4486" coordsize="20,0" path="m5759,4486l5778,4486e" filled="false" stroked="true" strokeweight=".47998pt" strokecolor="#000000">
                <v:path arrowok="t"/>
              </v:shape>
            </v:group>
            <v:group style="position:absolute;left:5778;top:4486;width:20;height:2" coordorigin="5778,4486" coordsize="20,2">
              <v:shape style="position:absolute;left:5778;top:4486;width:20;height:2" coordorigin="5778,4486" coordsize="20,0" path="m5778,4486l5797,4486e" filled="false" stroked="true" strokeweight=".47998pt" strokecolor="#000000">
                <v:path arrowok="t"/>
              </v:shape>
            </v:group>
            <v:group style="position:absolute;left:5797;top:4486;width:20;height:2" coordorigin="5797,4486" coordsize="20,2">
              <v:shape style="position:absolute;left:5797;top:4486;width:20;height:2" coordorigin="5797,4486" coordsize="20,0" path="m5797,4486l5816,4486e" filled="false" stroked="true" strokeweight=".47998pt" strokecolor="#000000">
                <v:path arrowok="t"/>
              </v:shape>
            </v:group>
            <v:group style="position:absolute;left:5816;top:4486;width:20;height:2" coordorigin="5816,4486" coordsize="20,2">
              <v:shape style="position:absolute;left:5816;top:4486;width:20;height:2" coordorigin="5816,4486" coordsize="20,0" path="m5816,4486l5835,4486e" filled="false" stroked="true" strokeweight=".47998pt" strokecolor="#000000">
                <v:path arrowok="t"/>
              </v:shape>
            </v:group>
            <v:group style="position:absolute;left:5835;top:4486;width:20;height:2" coordorigin="5835,4486" coordsize="20,2">
              <v:shape style="position:absolute;left:5835;top:4486;width:20;height:2" coordorigin="5835,4486" coordsize="20,0" path="m5835,4486l5855,4486e" filled="false" stroked="true" strokeweight=".47998pt" strokecolor="#000000">
                <v:path arrowok="t"/>
              </v:shape>
            </v:group>
            <v:group style="position:absolute;left:5855;top:4486;width:20;height:2" coordorigin="5855,4486" coordsize="20,2">
              <v:shape style="position:absolute;left:5855;top:4486;width:20;height:2" coordorigin="5855,4486" coordsize="20,0" path="m5855,4486l5874,4486e" filled="false" stroked="true" strokeweight=".47998pt" strokecolor="#000000">
                <v:path arrowok="t"/>
              </v:shape>
            </v:group>
            <v:group style="position:absolute;left:5874;top:4486;width:20;height:2" coordorigin="5874,4486" coordsize="20,2">
              <v:shape style="position:absolute;left:5874;top:4486;width:20;height:2" coordorigin="5874,4486" coordsize="20,0" path="m5874,4486l5893,4486e" filled="false" stroked="true" strokeweight=".47998pt" strokecolor="#000000">
                <v:path arrowok="t"/>
              </v:shape>
            </v:group>
            <v:group style="position:absolute;left:5893;top:4486;width:20;height:2" coordorigin="5893,4486" coordsize="20,2">
              <v:shape style="position:absolute;left:5893;top:4486;width:20;height:2" coordorigin="5893,4486" coordsize="20,0" path="m5893,4486l5912,4486e" filled="false" stroked="true" strokeweight=".47998pt" strokecolor="#000000">
                <v:path arrowok="t"/>
              </v:shape>
            </v:group>
            <v:group style="position:absolute;left:5912;top:4486;width:20;height:2" coordorigin="5912,4486" coordsize="20,2">
              <v:shape style="position:absolute;left:5912;top:4486;width:20;height:2" coordorigin="5912,4486" coordsize="20,0" path="m5912,4486l5931,4486e" filled="false" stroked="true" strokeweight=".47998pt" strokecolor="#000000">
                <v:path arrowok="t"/>
              </v:shape>
            </v:group>
            <v:group style="position:absolute;left:5931;top:4486;width:20;height:2" coordorigin="5931,4486" coordsize="20,2">
              <v:shape style="position:absolute;left:5931;top:4486;width:20;height:2" coordorigin="5931,4486" coordsize="20,0" path="m5931,4486l5951,4486e" filled="false" stroked="true" strokeweight=".47998pt" strokecolor="#000000">
                <v:path arrowok="t"/>
              </v:shape>
            </v:group>
            <v:group style="position:absolute;left:5951;top:4486;width:20;height:2" coordorigin="5951,4486" coordsize="20,2">
              <v:shape style="position:absolute;left:5951;top:4486;width:20;height:2" coordorigin="5951,4486" coordsize="20,0" path="m5951,4486l5970,4486e" filled="false" stroked="true" strokeweight=".47998pt" strokecolor="#000000">
                <v:path arrowok="t"/>
              </v:shape>
            </v:group>
            <v:group style="position:absolute;left:5970;top:4486;width:20;height:2" coordorigin="5970,4486" coordsize="20,2">
              <v:shape style="position:absolute;left:5970;top:4486;width:20;height:2" coordorigin="5970,4486" coordsize="20,0" path="m5970,4486l5989,4486e" filled="false" stroked="true" strokeweight=".47998pt" strokecolor="#000000">
                <v:path arrowok="t"/>
              </v:shape>
            </v:group>
            <v:group style="position:absolute;left:5989;top:4486;width:20;height:2" coordorigin="5989,4486" coordsize="20,2">
              <v:shape style="position:absolute;left:5989;top:4486;width:20;height:2" coordorigin="5989,4486" coordsize="20,0" path="m5989,4486l6008,4486e" filled="false" stroked="true" strokeweight=".47998pt" strokecolor="#000000">
                <v:path arrowok="t"/>
              </v:shape>
            </v:group>
            <v:group style="position:absolute;left:6008;top:4486;width:20;height:2" coordorigin="6008,4486" coordsize="20,2">
              <v:shape style="position:absolute;left:6008;top:4486;width:20;height:2" coordorigin="6008,4486" coordsize="20,0" path="m6008,4486l6027,4486e" filled="false" stroked="true" strokeweight=".47998pt" strokecolor="#000000">
                <v:path arrowok="t"/>
              </v:shape>
            </v:group>
            <v:group style="position:absolute;left:6027;top:4486;width:20;height:2" coordorigin="6027,4486" coordsize="20,2">
              <v:shape style="position:absolute;left:6027;top:4486;width:20;height:2" coordorigin="6027,4486" coordsize="20,0" path="m6027,4486l6047,4486e" filled="false" stroked="true" strokeweight=".47998pt" strokecolor="#000000">
                <v:path arrowok="t"/>
              </v:shape>
            </v:group>
            <v:group style="position:absolute;left:6047;top:4486;width:20;height:2" coordorigin="6047,4486" coordsize="20,2">
              <v:shape style="position:absolute;left:6047;top:4486;width:20;height:2" coordorigin="6047,4486" coordsize="20,0" path="m6047,4486l6066,4486e" filled="false" stroked="true" strokeweight=".47998pt" strokecolor="#000000">
                <v:path arrowok="t"/>
              </v:shape>
            </v:group>
            <v:group style="position:absolute;left:6066;top:4486;width:20;height:2" coordorigin="6066,4486" coordsize="20,2">
              <v:shape style="position:absolute;left:6066;top:4486;width:20;height:2" coordorigin="6066,4486" coordsize="20,0" path="m6066,4486l6085,4486e" filled="false" stroked="true" strokeweight=".47998pt" strokecolor="#000000">
                <v:path arrowok="t"/>
              </v:shape>
            </v:group>
            <v:group style="position:absolute;left:6085;top:4486;width:20;height:2" coordorigin="6085,4486" coordsize="20,2">
              <v:shape style="position:absolute;left:6085;top:4486;width:20;height:2" coordorigin="6085,4486" coordsize="20,0" path="m6085,4486l6104,4486e" filled="false" stroked="true" strokeweight=".47998pt" strokecolor="#000000">
                <v:path arrowok="t"/>
              </v:shape>
            </v:group>
            <v:group style="position:absolute;left:6104;top:4486;width:20;height:2" coordorigin="6104,4486" coordsize="20,2">
              <v:shape style="position:absolute;left:6104;top:4486;width:20;height:2" coordorigin="6104,4486" coordsize="20,0" path="m6104,4486l6123,4486e" filled="false" stroked="true" strokeweight=".47998pt" strokecolor="#000000">
                <v:path arrowok="t"/>
              </v:shape>
            </v:group>
            <v:group style="position:absolute;left:6123;top:4486;width:20;height:2" coordorigin="6123,4486" coordsize="20,2">
              <v:shape style="position:absolute;left:6123;top:4486;width:20;height:2" coordorigin="6123,4486" coordsize="20,0" path="m6123,4486l6143,4486e" filled="false" stroked="true" strokeweight=".47998pt" strokecolor="#000000">
                <v:path arrowok="t"/>
              </v:shape>
            </v:group>
            <v:group style="position:absolute;left:6143;top:4486;width:20;height:2" coordorigin="6143,4486" coordsize="20,2">
              <v:shape style="position:absolute;left:6143;top:4486;width:20;height:2" coordorigin="6143,4486" coordsize="20,0" path="m6143,4486l6162,4486e" filled="false" stroked="true" strokeweight=".47998pt" strokecolor="#000000">
                <v:path arrowok="t"/>
              </v:shape>
            </v:group>
            <v:group style="position:absolute;left:6162;top:4486;width:20;height:2" coordorigin="6162,4486" coordsize="20,2">
              <v:shape style="position:absolute;left:6162;top:4486;width:20;height:2" coordorigin="6162,4486" coordsize="20,0" path="m6162,4486l6181,4486e" filled="false" stroked="true" strokeweight=".47998pt" strokecolor="#000000">
                <v:path arrowok="t"/>
              </v:shape>
            </v:group>
            <v:group style="position:absolute;left:6181;top:4486;width:20;height:2" coordorigin="6181,4486" coordsize="20,2">
              <v:shape style="position:absolute;left:6181;top:4486;width:20;height:2" coordorigin="6181,4486" coordsize="20,0" path="m6181,4486l6200,4486e" filled="false" stroked="true" strokeweight=".47998pt" strokecolor="#000000">
                <v:path arrowok="t"/>
              </v:shape>
            </v:group>
            <v:group style="position:absolute;left:6200;top:4486;width:20;height:2" coordorigin="6200,4486" coordsize="20,2">
              <v:shape style="position:absolute;left:6200;top:4486;width:20;height:2" coordorigin="6200,4486" coordsize="20,0" path="m6200,4486l6219,4486e" filled="false" stroked="true" strokeweight=".47998pt" strokecolor="#000000">
                <v:path arrowok="t"/>
              </v:shape>
            </v:group>
            <v:group style="position:absolute;left:6219;top:4486;width:20;height:2" coordorigin="6219,4486" coordsize="20,2">
              <v:shape style="position:absolute;left:6219;top:4486;width:20;height:2" coordorigin="6219,4486" coordsize="20,0" path="m6219,4486l6239,4486e" filled="false" stroked="true" strokeweight=".47998pt" strokecolor="#000000">
                <v:path arrowok="t"/>
              </v:shape>
            </v:group>
            <v:group style="position:absolute;left:6239;top:4486;width:20;height:2" coordorigin="6239,4486" coordsize="20,2">
              <v:shape style="position:absolute;left:6239;top:4486;width:20;height:2" coordorigin="6239,4486" coordsize="20,0" path="m6239,4486l6258,4486e" filled="false" stroked="true" strokeweight=".47998pt" strokecolor="#000000">
                <v:path arrowok="t"/>
              </v:shape>
            </v:group>
            <v:group style="position:absolute;left:6258;top:4486;width:20;height:2" coordorigin="6258,4486" coordsize="20,2">
              <v:shape style="position:absolute;left:6258;top:4486;width:20;height:2" coordorigin="6258,4486" coordsize="20,0" path="m6258,4486l6277,4486e" filled="false" stroked="true" strokeweight=".47998pt" strokecolor="#000000">
                <v:path arrowok="t"/>
              </v:shape>
            </v:group>
            <v:group style="position:absolute;left:6277;top:4486;width:20;height:2" coordorigin="6277,4486" coordsize="20,2">
              <v:shape style="position:absolute;left:6277;top:4486;width:20;height:2" coordorigin="6277,4486" coordsize="20,0" path="m6277,4486l6296,4486e" filled="false" stroked="true" strokeweight=".47998pt" strokecolor="#000000">
                <v:path arrowok="t"/>
              </v:shape>
            </v:group>
            <v:group style="position:absolute;left:6296;top:4486;width:20;height:2" coordorigin="6296,4486" coordsize="20,2">
              <v:shape style="position:absolute;left:6296;top:4486;width:20;height:2" coordorigin="6296,4486" coordsize="20,0" path="m6296,4486l6315,4486e" filled="false" stroked="true" strokeweight=".47998pt" strokecolor="#000000">
                <v:path arrowok="t"/>
              </v:shape>
            </v:group>
            <v:group style="position:absolute;left:6315;top:4486;width:20;height:2" coordorigin="6315,4486" coordsize="20,2">
              <v:shape style="position:absolute;left:6315;top:4486;width:20;height:2" coordorigin="6315,4486" coordsize="20,0" path="m6315,4486l6335,4486e" filled="false" stroked="true" strokeweight=".47998pt" strokecolor="#000000">
                <v:path arrowok="t"/>
              </v:shape>
            </v:group>
            <v:group style="position:absolute;left:6335;top:4486;width:20;height:2" coordorigin="6335,4486" coordsize="20,2">
              <v:shape style="position:absolute;left:6335;top:4486;width:20;height:2" coordorigin="6335,4486" coordsize="20,0" path="m6335,4486l6354,4486e" filled="false" stroked="true" strokeweight=".47998pt" strokecolor="#000000">
                <v:path arrowok="t"/>
              </v:shape>
            </v:group>
            <v:group style="position:absolute;left:6354;top:4486;width:20;height:2" coordorigin="6354,4486" coordsize="20,2">
              <v:shape style="position:absolute;left:6354;top:4486;width:20;height:2" coordorigin="6354,4486" coordsize="20,0" path="m6354,4486l6373,4486e" filled="false" stroked="true" strokeweight=".47998pt" strokecolor="#000000">
                <v:path arrowok="t"/>
              </v:shape>
            </v:group>
            <v:group style="position:absolute;left:6373;top:4486;width:20;height:2" coordorigin="6373,4486" coordsize="20,2">
              <v:shape style="position:absolute;left:6373;top:4486;width:20;height:2" coordorigin="6373,4486" coordsize="20,0" path="m6373,4486l6392,4486e" filled="false" stroked="true" strokeweight=".47998pt" strokecolor="#000000">
                <v:path arrowok="t"/>
              </v:shape>
            </v:group>
            <v:group style="position:absolute;left:6392;top:4486;width:20;height:2" coordorigin="6392,4486" coordsize="20,2">
              <v:shape style="position:absolute;left:6392;top:4486;width:20;height:2" coordorigin="6392,4486" coordsize="20,0" path="m6392,4486l6411,4486e" filled="false" stroked="true" strokeweight=".47998pt" strokecolor="#000000">
                <v:path arrowok="t"/>
              </v:shape>
            </v:group>
            <v:group style="position:absolute;left:6411;top:4486;width:20;height:2" coordorigin="6411,4486" coordsize="20,2">
              <v:shape style="position:absolute;left:6411;top:4486;width:20;height:2" coordorigin="6411,4486" coordsize="20,0" path="m6411,4486l6431,4486e" filled="false" stroked="true" strokeweight=".47998pt" strokecolor="#000000">
                <v:path arrowok="t"/>
              </v:shape>
            </v:group>
            <v:group style="position:absolute;left:6431;top:4486;width:20;height:2" coordorigin="6431,4486" coordsize="20,2">
              <v:shape style="position:absolute;left:6431;top:4486;width:20;height:2" coordorigin="6431,4486" coordsize="20,0" path="m6431,4486l6450,4486e" filled="false" stroked="true" strokeweight=".47998pt" strokecolor="#000000">
                <v:path arrowok="t"/>
              </v:shape>
            </v:group>
            <v:group style="position:absolute;left:6450;top:4486;width:20;height:2" coordorigin="6450,4486" coordsize="20,2">
              <v:shape style="position:absolute;left:6450;top:4486;width:20;height:2" coordorigin="6450,4486" coordsize="20,0" path="m6450,4486l6469,4486e" filled="false" stroked="true" strokeweight=".47998pt" strokecolor="#000000">
                <v:path arrowok="t"/>
              </v:shape>
            </v:group>
            <v:group style="position:absolute;left:6469;top:4486;width:20;height:2" coordorigin="6469,4486" coordsize="20,2">
              <v:shape style="position:absolute;left:6469;top:4486;width:20;height:2" coordorigin="6469,4486" coordsize="20,0" path="m6469,4486l6488,4486e" filled="false" stroked="true" strokeweight=".47998pt" strokecolor="#000000">
                <v:path arrowok="t"/>
              </v:shape>
            </v:group>
            <v:group style="position:absolute;left:6488;top:4486;width:20;height:2" coordorigin="6488,4486" coordsize="20,2">
              <v:shape style="position:absolute;left:6488;top:4486;width:20;height:2" coordorigin="6488,4486" coordsize="20,0" path="m6488,4486l6507,4486e" filled="false" stroked="true" strokeweight=".47998pt" strokecolor="#000000">
                <v:path arrowok="t"/>
              </v:shape>
            </v:group>
            <v:group style="position:absolute;left:6507;top:4486;width:20;height:2" coordorigin="6507,4486" coordsize="20,2">
              <v:shape style="position:absolute;left:6507;top:4486;width:20;height:2" coordorigin="6507,4486" coordsize="20,0" path="m6507,4486l6527,4486e" filled="false" stroked="true" strokeweight=".47998pt" strokecolor="#000000">
                <v:path arrowok="t"/>
              </v:shape>
            </v:group>
            <v:group style="position:absolute;left:6527;top:4486;width:20;height:2" coordorigin="6527,4486" coordsize="20,2">
              <v:shape style="position:absolute;left:6527;top:4486;width:20;height:2" coordorigin="6527,4486" coordsize="20,0" path="m6527,4486l6546,4486e" filled="false" stroked="true" strokeweight=".47998pt" strokecolor="#000000">
                <v:path arrowok="t"/>
              </v:shape>
            </v:group>
            <v:group style="position:absolute;left:6546;top:4486;width:20;height:2" coordorigin="6546,4486" coordsize="20,2">
              <v:shape style="position:absolute;left:6546;top:4486;width:20;height:2" coordorigin="6546,4486" coordsize="20,0" path="m6546,4486l6565,4486e" filled="false" stroked="true" strokeweight=".47998pt" strokecolor="#000000">
                <v:path arrowok="t"/>
              </v:shape>
            </v:group>
            <v:group style="position:absolute;left:6565;top:4486;width:20;height:2" coordorigin="6565,4486" coordsize="20,2">
              <v:shape style="position:absolute;left:6565;top:4486;width:20;height:2" coordorigin="6565,4486" coordsize="20,0" path="m6565,4486l6584,4486e" filled="false" stroked="true" strokeweight=".47998pt" strokecolor="#000000">
                <v:path arrowok="t"/>
              </v:shape>
            </v:group>
            <v:group style="position:absolute;left:6584;top:4486;width:20;height:2" coordorigin="6584,4486" coordsize="20,2">
              <v:shape style="position:absolute;left:6584;top:4486;width:20;height:2" coordorigin="6584,4486" coordsize="20,0" path="m6584,4486l6603,4486e" filled="false" stroked="true" strokeweight=".47998pt" strokecolor="#000000">
                <v:path arrowok="t"/>
              </v:shape>
            </v:group>
            <v:group style="position:absolute;left:6603;top:4486;width:20;height:2" coordorigin="6603,4486" coordsize="20,2">
              <v:shape style="position:absolute;left:6603;top:4486;width:20;height:2" coordorigin="6603,4486" coordsize="20,0" path="m6603,4486l6623,4486e" filled="false" stroked="true" strokeweight=".47998pt" strokecolor="#000000">
                <v:path arrowok="t"/>
              </v:shape>
            </v:group>
            <v:group style="position:absolute;left:6623;top:4486;width:20;height:2" coordorigin="6623,4486" coordsize="20,2">
              <v:shape style="position:absolute;left:6623;top:4486;width:20;height:2" coordorigin="6623,4486" coordsize="20,0" path="m6623,4486l6642,4486e" filled="false" stroked="true" strokeweight=".47998pt" strokecolor="#000000">
                <v:path arrowok="t"/>
              </v:shape>
            </v:group>
            <v:group style="position:absolute;left:6642;top:4486;width:20;height:2" coordorigin="6642,4486" coordsize="20,2">
              <v:shape style="position:absolute;left:6642;top:4486;width:20;height:2" coordorigin="6642,4486" coordsize="20,0" path="m6642,4486l6661,4486e" filled="false" stroked="true" strokeweight=".47998pt" strokecolor="#000000">
                <v:path arrowok="t"/>
              </v:shape>
            </v:group>
            <v:group style="position:absolute;left:6661;top:4486;width:20;height:2" coordorigin="6661,4486" coordsize="20,2">
              <v:shape style="position:absolute;left:6661;top:4486;width:20;height:2" coordorigin="6661,4486" coordsize="20,0" path="m6661,4486l6680,4486e" filled="false" stroked="true" strokeweight=".47998pt" strokecolor="#000000">
                <v:path arrowok="t"/>
              </v:shape>
            </v:group>
            <v:group style="position:absolute;left:6680;top:4486;width:20;height:2" coordorigin="6680,4486" coordsize="20,2">
              <v:shape style="position:absolute;left:6680;top:4486;width:20;height:2" coordorigin="6680,4486" coordsize="20,0" path="m6680,4486l6699,4486e" filled="false" stroked="true" strokeweight=".47998pt" strokecolor="#000000">
                <v:path arrowok="t"/>
              </v:shape>
            </v:group>
            <v:group style="position:absolute;left:6699;top:4486;width:20;height:2" coordorigin="6699,4486" coordsize="20,2">
              <v:shape style="position:absolute;left:6699;top:4486;width:20;height:2" coordorigin="6699,4486" coordsize="20,0" path="m6699,4486l6719,4486e" filled="false" stroked="true" strokeweight=".47998pt" strokecolor="#000000">
                <v:path arrowok="t"/>
              </v:shape>
            </v:group>
            <v:group style="position:absolute;left:6719;top:4486;width:20;height:2" coordorigin="6719,4486" coordsize="20,2">
              <v:shape style="position:absolute;left:6719;top:4486;width:20;height:2" coordorigin="6719,4486" coordsize="20,0" path="m6719,4486l6738,4486e" filled="false" stroked="true" strokeweight=".47998pt" strokecolor="#000000">
                <v:path arrowok="t"/>
              </v:shape>
            </v:group>
            <v:group style="position:absolute;left:6738;top:4486;width:20;height:2" coordorigin="6738,4486" coordsize="20,2">
              <v:shape style="position:absolute;left:6738;top:4486;width:20;height:2" coordorigin="6738,4486" coordsize="20,0" path="m6738,4486l6757,4486e" filled="false" stroked="true" strokeweight=".47998pt" strokecolor="#000000">
                <v:path arrowok="t"/>
              </v:shape>
            </v:group>
            <v:group style="position:absolute;left:6757;top:4486;width:20;height:2" coordorigin="6757,4486" coordsize="20,2">
              <v:shape style="position:absolute;left:6757;top:4486;width:20;height:2" coordorigin="6757,4486" coordsize="20,0" path="m6757,4486l6776,4486e" filled="false" stroked="true" strokeweight=".47998pt" strokecolor="#000000">
                <v:path arrowok="t"/>
              </v:shape>
            </v:group>
            <v:group style="position:absolute;left:6776;top:4486;width:20;height:2" coordorigin="6776,4486" coordsize="20,2">
              <v:shape style="position:absolute;left:6776;top:4486;width:20;height:2" coordorigin="6776,4486" coordsize="20,0" path="m6776,4486l6795,4486e" filled="false" stroked="true" strokeweight=".47998pt" strokecolor="#000000">
                <v:path arrowok="t"/>
              </v:shape>
            </v:group>
            <v:group style="position:absolute;left:6795;top:4486;width:20;height:2" coordorigin="6795,4486" coordsize="20,2">
              <v:shape style="position:absolute;left:6795;top:4486;width:20;height:2" coordorigin="6795,4486" coordsize="20,0" path="m6795,4486l6815,4486e" filled="false" stroked="true" strokeweight=".47998pt" strokecolor="#000000">
                <v:path arrowok="t"/>
              </v:shape>
            </v:group>
            <v:group style="position:absolute;left:6815;top:4486;width:20;height:2" coordorigin="6815,4486" coordsize="20,2">
              <v:shape style="position:absolute;left:6815;top:4486;width:20;height:2" coordorigin="6815,4486" coordsize="20,0" path="m6815,4486l6834,4486e" filled="false" stroked="true" strokeweight=".47998pt" strokecolor="#000000">
                <v:path arrowok="t"/>
              </v:shape>
            </v:group>
            <v:group style="position:absolute;left:6834;top:4486;width:20;height:2" coordorigin="6834,4486" coordsize="20,2">
              <v:shape style="position:absolute;left:6834;top:4486;width:20;height:2" coordorigin="6834,4486" coordsize="20,0" path="m6834,4486l6853,4486e" filled="false" stroked="true" strokeweight=".47998pt" strokecolor="#000000">
                <v:path arrowok="t"/>
              </v:shape>
            </v:group>
            <v:group style="position:absolute;left:6853;top:4486;width:20;height:2" coordorigin="6853,4486" coordsize="20,2">
              <v:shape style="position:absolute;left:6853;top:4486;width:20;height:2" coordorigin="6853,4486" coordsize="20,0" path="m6853,4486l6872,4486e" filled="false" stroked="true" strokeweight=".47998pt" strokecolor="#000000">
                <v:path arrowok="t"/>
              </v:shape>
            </v:group>
            <v:group style="position:absolute;left:6872;top:4486;width:12;height:2" coordorigin="6872,4486" coordsize="12,2">
              <v:shape style="position:absolute;left:6872;top:4486;width:12;height:2" coordorigin="6872,4486" coordsize="12,0" path="m6872,4486l6884,4486e" filled="false" stroked="true" strokeweight=".47998pt" strokecolor="#000000">
                <v:path arrowok="t"/>
              </v:shape>
            </v:group>
            <v:group style="position:absolute;left:6884;top:4486;width:10;height:2" coordorigin="6884,4486" coordsize="10,2">
              <v:shape style="position:absolute;left:6884;top:4486;width:10;height:2" coordorigin="6884,4486" coordsize="10,0" path="m6884,4486l6894,4486e" filled="false" stroked="true" strokeweight=".47998pt" strokecolor="#000000">
                <v:path arrowok="t"/>
              </v:shape>
            </v:group>
            <v:group style="position:absolute;left:6894;top:4486;width:20;height:2" coordorigin="6894,4486" coordsize="20,2">
              <v:shape style="position:absolute;left:6894;top:4486;width:20;height:2" coordorigin="6894,4486" coordsize="20,0" path="m6894,4486l6913,4486e" filled="false" stroked="true" strokeweight=".47998pt" strokecolor="#000000">
                <v:path arrowok="t"/>
              </v:shape>
            </v:group>
            <v:group style="position:absolute;left:6913;top:4486;width:20;height:2" coordorigin="6913,4486" coordsize="20,2">
              <v:shape style="position:absolute;left:6913;top:4486;width:20;height:2" coordorigin="6913,4486" coordsize="20,0" path="m6913,4486l6932,4486e" filled="false" stroked="true" strokeweight=".47998pt" strokecolor="#000000">
                <v:path arrowok="t"/>
              </v:shape>
            </v:group>
            <v:group style="position:absolute;left:6932;top:4486;width:20;height:2" coordorigin="6932,4486" coordsize="20,2">
              <v:shape style="position:absolute;left:6932;top:4486;width:20;height:2" coordorigin="6932,4486" coordsize="20,0" path="m6932,4486l6951,4486e" filled="false" stroked="true" strokeweight=".47998pt" strokecolor="#000000">
                <v:path arrowok="t"/>
              </v:shape>
            </v:group>
            <v:group style="position:absolute;left:6951;top:4486;width:20;height:2" coordorigin="6951,4486" coordsize="20,2">
              <v:shape style="position:absolute;left:6951;top:4486;width:20;height:2" coordorigin="6951,4486" coordsize="20,0" path="m6951,4486l6971,4486e" filled="false" stroked="true" strokeweight=".47998pt" strokecolor="#000000">
                <v:path arrowok="t"/>
              </v:shape>
            </v:group>
            <v:group style="position:absolute;left:6971;top:4486;width:20;height:2" coordorigin="6971,4486" coordsize="20,2">
              <v:shape style="position:absolute;left:6971;top:4486;width:20;height:2" coordorigin="6971,4486" coordsize="20,0" path="m6971,4486l6990,4486e" filled="false" stroked="true" strokeweight=".47998pt" strokecolor="#000000">
                <v:path arrowok="t"/>
              </v:shape>
            </v:group>
            <v:group style="position:absolute;left:6990;top:4486;width:20;height:2" coordorigin="6990,4486" coordsize="20,2">
              <v:shape style="position:absolute;left:6990;top:4486;width:20;height:2" coordorigin="6990,4486" coordsize="20,0" path="m6990,4486l7009,4486e" filled="false" stroked="true" strokeweight=".47998pt" strokecolor="#000000">
                <v:path arrowok="t"/>
              </v:shape>
            </v:group>
            <v:group style="position:absolute;left:7009;top:4486;width:20;height:2" coordorigin="7009,4486" coordsize="20,2">
              <v:shape style="position:absolute;left:7009;top:4486;width:20;height:2" coordorigin="7009,4486" coordsize="20,0" path="m7009,4486l7028,4486e" filled="false" stroked="true" strokeweight=".47998pt" strokecolor="#000000">
                <v:path arrowok="t"/>
              </v:shape>
            </v:group>
            <v:group style="position:absolute;left:7028;top:4486;width:20;height:2" coordorigin="7028,4486" coordsize="20,2">
              <v:shape style="position:absolute;left:7028;top:4486;width:20;height:2" coordorigin="7028,4486" coordsize="20,0" path="m7028,4486l7047,4486e" filled="false" stroked="true" strokeweight=".47998pt" strokecolor="#000000">
                <v:path arrowok="t"/>
              </v:shape>
            </v:group>
            <v:group style="position:absolute;left:7047;top:4486;width:20;height:2" coordorigin="7047,4486" coordsize="20,2">
              <v:shape style="position:absolute;left:7047;top:4486;width:20;height:2" coordorigin="7047,4486" coordsize="20,0" path="m7047,4486l7067,4486e" filled="false" stroked="true" strokeweight=".47998pt" strokecolor="#000000">
                <v:path arrowok="t"/>
              </v:shape>
            </v:group>
            <v:group style="position:absolute;left:7067;top:4486;width:20;height:2" coordorigin="7067,4486" coordsize="20,2">
              <v:shape style="position:absolute;left:7067;top:4486;width:20;height:2" coordorigin="7067,4486" coordsize="20,0" path="m7067,4486l7086,4486e" filled="false" stroked="true" strokeweight=".47998pt" strokecolor="#000000">
                <v:path arrowok="t"/>
              </v:shape>
            </v:group>
            <v:group style="position:absolute;left:7086;top:4486;width:20;height:2" coordorigin="7086,4486" coordsize="20,2">
              <v:shape style="position:absolute;left:7086;top:4486;width:20;height:2" coordorigin="7086,4486" coordsize="20,0" path="m7086,4486l7105,4486e" filled="false" stroked="true" strokeweight=".47998pt" strokecolor="#000000">
                <v:path arrowok="t"/>
              </v:shape>
            </v:group>
            <v:group style="position:absolute;left:7105;top:4486;width:20;height:2" coordorigin="7105,4486" coordsize="20,2">
              <v:shape style="position:absolute;left:7105;top:4486;width:20;height:2" coordorigin="7105,4486" coordsize="20,0" path="m7105,4486l7124,4486e" filled="false" stroked="true" strokeweight=".47998pt" strokecolor="#000000">
                <v:path arrowok="t"/>
              </v:shape>
            </v:group>
            <v:group style="position:absolute;left:7124;top:4486;width:20;height:2" coordorigin="7124,4486" coordsize="20,2">
              <v:shape style="position:absolute;left:7124;top:4486;width:20;height:2" coordorigin="7124,4486" coordsize="20,0" path="m7124,4486l7144,4486e" filled="false" stroked="true" strokeweight=".47998pt" strokecolor="#000000">
                <v:path arrowok="t"/>
              </v:shape>
            </v:group>
            <v:group style="position:absolute;left:7144;top:4486;width:20;height:2" coordorigin="7144,4486" coordsize="20,2">
              <v:shape style="position:absolute;left:7144;top:4486;width:20;height:2" coordorigin="7144,4486" coordsize="20,0" path="m7144,4486l7163,4486e" filled="false" stroked="true" strokeweight=".47998pt" strokecolor="#000000">
                <v:path arrowok="t"/>
              </v:shape>
            </v:group>
            <v:group style="position:absolute;left:7163;top:4486;width:20;height:2" coordorigin="7163,4486" coordsize="20,2">
              <v:shape style="position:absolute;left:7163;top:4486;width:20;height:2" coordorigin="7163,4486" coordsize="20,0" path="m7163,4486l7182,4486e" filled="false" stroked="true" strokeweight=".47998pt" strokecolor="#000000">
                <v:path arrowok="t"/>
              </v:shape>
            </v:group>
            <v:group style="position:absolute;left:7182;top:4486;width:20;height:2" coordorigin="7182,4486" coordsize="20,2">
              <v:shape style="position:absolute;left:7182;top:4486;width:20;height:2" coordorigin="7182,4486" coordsize="20,0" path="m7182,4486l7202,4486e" filled="false" stroked="true" strokeweight=".47998pt" strokecolor="#000000">
                <v:path arrowok="t"/>
              </v:shape>
            </v:group>
            <v:group style="position:absolute;left:7202;top:4486;width:20;height:2" coordorigin="7202,4486" coordsize="20,2">
              <v:shape style="position:absolute;left:7202;top:4486;width:20;height:2" coordorigin="7202,4486" coordsize="20,0" path="m7202,4486l7221,4486e" filled="false" stroked="true" strokeweight=".47998pt" strokecolor="#000000">
                <v:path arrowok="t"/>
              </v:shape>
            </v:group>
            <v:group style="position:absolute;left:7221;top:4486;width:20;height:2" coordorigin="7221,4486" coordsize="20,2">
              <v:shape style="position:absolute;left:7221;top:4486;width:20;height:2" coordorigin="7221,4486" coordsize="20,0" path="m7221,4486l7240,4486e" filled="false" stroked="true" strokeweight=".47998pt" strokecolor="#000000">
                <v:path arrowok="t"/>
              </v:shape>
            </v:group>
            <v:group style="position:absolute;left:7240;top:4486;width:20;height:2" coordorigin="7240,4486" coordsize="20,2">
              <v:shape style="position:absolute;left:7240;top:4486;width:20;height:2" coordorigin="7240,4486" coordsize="20,0" path="m7240,4486l7259,4486e" filled="false" stroked="true" strokeweight=".47998pt" strokecolor="#000000">
                <v:path arrowok="t"/>
              </v:shape>
            </v:group>
            <v:group style="position:absolute;left:7259;top:4486;width:20;height:2" coordorigin="7259,4486" coordsize="20,2">
              <v:shape style="position:absolute;left:7259;top:4486;width:20;height:2" coordorigin="7259,4486" coordsize="20,0" path="m7259,4486l7278,4486e" filled="false" stroked="true" strokeweight=".47998pt" strokecolor="#000000">
                <v:path arrowok="t"/>
              </v:shape>
            </v:group>
            <v:group style="position:absolute;left:7278;top:4486;width:20;height:2" coordorigin="7278,4486" coordsize="20,2">
              <v:shape style="position:absolute;left:7278;top:4486;width:20;height:2" coordorigin="7278,4486" coordsize="20,0" path="m7278,4486l7298,4486e" filled="false" stroked="true" strokeweight=".47998pt" strokecolor="#000000">
                <v:path arrowok="t"/>
              </v:shape>
            </v:group>
            <v:group style="position:absolute;left:7298;top:4486;width:20;height:2" coordorigin="7298,4486" coordsize="20,2">
              <v:shape style="position:absolute;left:7298;top:4486;width:20;height:2" coordorigin="7298,4486" coordsize="20,0" path="m7298,4486l7317,4486e" filled="false" stroked="true" strokeweight=".47998pt" strokecolor="#000000">
                <v:path arrowok="t"/>
              </v:shape>
            </v:group>
            <v:group style="position:absolute;left:7317;top:4486;width:20;height:2" coordorigin="7317,4486" coordsize="20,2">
              <v:shape style="position:absolute;left:7317;top:4486;width:20;height:2" coordorigin="7317,4486" coordsize="20,0" path="m7317,4486l7336,4486e" filled="false" stroked="true" strokeweight=".47998pt" strokecolor="#000000">
                <v:path arrowok="t"/>
              </v:shape>
            </v:group>
            <v:group style="position:absolute;left:7336;top:4486;width:20;height:2" coordorigin="7336,4486" coordsize="20,2">
              <v:shape style="position:absolute;left:7336;top:4486;width:20;height:2" coordorigin="7336,4486" coordsize="20,0" path="m7336,4486l7355,4486e" filled="false" stroked="true" strokeweight=".47998pt" strokecolor="#000000">
                <v:path arrowok="t"/>
              </v:shape>
            </v:group>
            <v:group style="position:absolute;left:7355;top:4486;width:20;height:2" coordorigin="7355,4486" coordsize="20,2">
              <v:shape style="position:absolute;left:7355;top:4486;width:20;height:2" coordorigin="7355,4486" coordsize="20,0" path="m7355,4486l7374,4486e" filled="false" stroked="true" strokeweight=".47998pt" strokecolor="#000000">
                <v:path arrowok="t"/>
              </v:shape>
            </v:group>
            <v:group style="position:absolute;left:7374;top:4486;width:20;height:2" coordorigin="7374,4486" coordsize="20,2">
              <v:shape style="position:absolute;left:7374;top:4486;width:20;height:2" coordorigin="7374,4486" coordsize="20,0" path="m7374,4486l7394,4486e" filled="false" stroked="true" strokeweight=".47998pt" strokecolor="#000000">
                <v:path arrowok="t"/>
              </v:shape>
            </v:group>
            <v:group style="position:absolute;left:7394;top:4486;width:20;height:2" coordorigin="7394,4486" coordsize="20,2">
              <v:shape style="position:absolute;left:7394;top:4486;width:20;height:2" coordorigin="7394,4486" coordsize="20,0" path="m7394,4486l7413,4486e" filled="false" stroked="true" strokeweight=".47998pt" strokecolor="#000000">
                <v:path arrowok="t"/>
              </v:shape>
            </v:group>
            <v:group style="position:absolute;left:7413;top:4486;width:20;height:2" coordorigin="7413,4486" coordsize="20,2">
              <v:shape style="position:absolute;left:7413;top:4486;width:20;height:2" coordorigin="7413,4486" coordsize="20,0" path="m7413,4486l7432,4486e" filled="false" stroked="true" strokeweight=".47998pt" strokecolor="#000000">
                <v:path arrowok="t"/>
              </v:shape>
            </v:group>
            <v:group style="position:absolute;left:7432;top:4486;width:20;height:2" coordorigin="7432,4486" coordsize="20,2">
              <v:shape style="position:absolute;left:7432;top:4486;width:20;height:2" coordorigin="7432,4486" coordsize="20,0" path="m7432,4486l7451,4486e" filled="false" stroked="true" strokeweight=".47998pt" strokecolor="#000000">
                <v:path arrowok="t"/>
              </v:shape>
            </v:group>
            <v:group style="position:absolute;left:7451;top:4486;width:20;height:2" coordorigin="7451,4486" coordsize="20,2">
              <v:shape style="position:absolute;left:7451;top:4486;width:20;height:2" coordorigin="7451,4486" coordsize="20,0" path="m7451,4486l7470,4486e" filled="false" stroked="true" strokeweight=".47998pt" strokecolor="#000000">
                <v:path arrowok="t"/>
              </v:shape>
            </v:group>
            <v:group style="position:absolute;left:7470;top:4486;width:20;height:2" coordorigin="7470,4486" coordsize="20,2">
              <v:shape style="position:absolute;left:7470;top:4486;width:20;height:2" coordorigin="7470,4486" coordsize="20,0" path="m7470,4486l7490,4486e" filled="false" stroked="true" strokeweight=".47998pt" strokecolor="#000000">
                <v:path arrowok="t"/>
              </v:shape>
            </v:group>
            <v:group style="position:absolute;left:7490;top:4486;width:20;height:2" coordorigin="7490,4486" coordsize="20,2">
              <v:shape style="position:absolute;left:7490;top:4486;width:20;height:2" coordorigin="7490,4486" coordsize="20,0" path="m7490,4486l7509,4486e" filled="false" stroked="true" strokeweight=".47998pt" strokecolor="#000000">
                <v:path arrowok="t"/>
              </v:shape>
            </v:group>
            <v:group style="position:absolute;left:7509;top:4486;width:20;height:2" coordorigin="7509,4486" coordsize="20,2">
              <v:shape style="position:absolute;left:7509;top:4486;width:20;height:2" coordorigin="7509,4486" coordsize="20,0" path="m7509,4486l7528,4486e" filled="false" stroked="true" strokeweight=".47998pt" strokecolor="#000000">
                <v:path arrowok="t"/>
              </v:shape>
            </v:group>
            <v:group style="position:absolute;left:7528;top:4486;width:20;height:2" coordorigin="7528,4486" coordsize="20,2">
              <v:shape style="position:absolute;left:7528;top:4486;width:20;height:2" coordorigin="7528,4486" coordsize="20,0" path="m7528,4486l7547,4486e" filled="false" stroked="true" strokeweight=".47998pt" strokecolor="#000000">
                <v:path arrowok="t"/>
              </v:shape>
            </v:group>
            <v:group style="position:absolute;left:7547;top:4486;width:20;height:2" coordorigin="7547,4486" coordsize="20,2">
              <v:shape style="position:absolute;left:7547;top:4486;width:20;height:2" coordorigin="7547,4486" coordsize="20,0" path="m7547,4486l7566,4486e" filled="false" stroked="true" strokeweight=".47998pt" strokecolor="#000000">
                <v:path arrowok="t"/>
              </v:shape>
            </v:group>
            <v:group style="position:absolute;left:7566;top:4486;width:20;height:2" coordorigin="7566,4486" coordsize="20,2">
              <v:shape style="position:absolute;left:7566;top:4486;width:20;height:2" coordorigin="7566,4486" coordsize="20,0" path="m7566,4486l7586,4486e" filled="false" stroked="true" strokeweight=".47998pt" strokecolor="#000000">
                <v:path arrowok="t"/>
              </v:shape>
            </v:group>
            <v:group style="position:absolute;left:7586;top:4486;width:20;height:2" coordorigin="7586,4486" coordsize="20,2">
              <v:shape style="position:absolute;left:7586;top:4486;width:20;height:2" coordorigin="7586,4486" coordsize="20,0" path="m7586,4486l7605,4486e" filled="false" stroked="true" strokeweight=".47998pt" strokecolor="#000000">
                <v:path arrowok="t"/>
              </v:shape>
            </v:group>
            <v:group style="position:absolute;left:7605;top:4486;width:20;height:2" coordorigin="7605,4486" coordsize="20,2">
              <v:shape style="position:absolute;left:7605;top:4486;width:20;height:2" coordorigin="7605,4486" coordsize="20,0" path="m7605,4486l7624,4486e" filled="false" stroked="true" strokeweight=".47998pt" strokecolor="#000000">
                <v:path arrowok="t"/>
              </v:shape>
            </v:group>
            <v:group style="position:absolute;left:7624;top:4486;width:20;height:2" coordorigin="7624,4486" coordsize="20,2">
              <v:shape style="position:absolute;left:7624;top:4486;width:20;height:2" coordorigin="7624,4486" coordsize="20,0" path="m7624,4486l7643,4486e" filled="false" stroked="true" strokeweight=".47998pt" strokecolor="#000000">
                <v:path arrowok="t"/>
              </v:shape>
            </v:group>
            <v:group style="position:absolute;left:7643;top:4486;width:20;height:2" coordorigin="7643,4486" coordsize="20,2">
              <v:shape style="position:absolute;left:7643;top:4486;width:20;height:2" coordorigin="7643,4486" coordsize="20,0" path="m7643,4486l7662,4486e" filled="false" stroked="true" strokeweight=".47998pt" strokecolor="#000000">
                <v:path arrowok="t"/>
              </v:shape>
            </v:group>
            <v:group style="position:absolute;left:7662;top:4486;width:20;height:2" coordorigin="7662,4486" coordsize="20,2">
              <v:shape style="position:absolute;left:7662;top:4486;width:20;height:2" coordorigin="7662,4486" coordsize="20,0" path="m7662,4486l7682,4486e" filled="false" stroked="true" strokeweight=".47998pt" strokecolor="#000000">
                <v:path arrowok="t"/>
              </v:shape>
            </v:group>
            <v:group style="position:absolute;left:7682;top:4486;width:20;height:2" coordorigin="7682,4486" coordsize="20,2">
              <v:shape style="position:absolute;left:7682;top:4486;width:20;height:2" coordorigin="7682,4486" coordsize="20,0" path="m7682,4486l7701,4486e" filled="false" stroked="true" strokeweight=".47998pt" strokecolor="#000000">
                <v:path arrowok="t"/>
              </v:shape>
            </v:group>
            <v:group style="position:absolute;left:7701;top:4486;width:20;height:2" coordorigin="7701,4486" coordsize="20,2">
              <v:shape style="position:absolute;left:7701;top:4486;width:20;height:2" coordorigin="7701,4486" coordsize="20,0" path="m7701,4486l7720,4486e" filled="false" stroked="true" strokeweight=".47998pt" strokecolor="#000000">
                <v:path arrowok="t"/>
              </v:shape>
            </v:group>
            <v:group style="position:absolute;left:7720;top:4486;width:20;height:2" coordorigin="7720,4486" coordsize="20,2">
              <v:shape style="position:absolute;left:7720;top:4486;width:20;height:2" coordorigin="7720,4486" coordsize="20,0" path="m7720,4486l7739,4486e" filled="false" stroked="true" strokeweight=".47998pt" strokecolor="#000000">
                <v:path arrowok="t"/>
              </v:shape>
            </v:group>
            <v:group style="position:absolute;left:7739;top:4486;width:20;height:2" coordorigin="7739,4486" coordsize="20,2">
              <v:shape style="position:absolute;left:7739;top:4486;width:20;height:2" coordorigin="7739,4486" coordsize="20,0" path="m7739,4486l7758,4486e" filled="false" stroked="true" strokeweight=".47998pt" strokecolor="#000000">
                <v:path arrowok="t"/>
              </v:shape>
            </v:group>
            <v:group style="position:absolute;left:7758;top:4486;width:20;height:2" coordorigin="7758,4486" coordsize="20,2">
              <v:shape style="position:absolute;left:7758;top:4486;width:20;height:2" coordorigin="7758,4486" coordsize="20,0" path="m7758,4486l7778,4486e" filled="false" stroked="true" strokeweight=".47998pt" strokecolor="#000000">
                <v:path arrowok="t"/>
              </v:shape>
            </v:group>
            <v:group style="position:absolute;left:7778;top:4486;width:20;height:2" coordorigin="7778,4486" coordsize="20,2">
              <v:shape style="position:absolute;left:7778;top:4486;width:20;height:2" coordorigin="7778,4486" coordsize="20,0" path="m7778,4486l7797,4486e" filled="false" stroked="true" strokeweight=".47998pt" strokecolor="#000000">
                <v:path arrowok="t"/>
              </v:shape>
            </v:group>
            <v:group style="position:absolute;left:7797;top:4486;width:20;height:2" coordorigin="7797,4486" coordsize="20,2">
              <v:shape style="position:absolute;left:7797;top:4486;width:20;height:2" coordorigin="7797,4486" coordsize="20,0" path="m7797,4486l7816,4486e" filled="false" stroked="true" strokeweight=".47998pt" strokecolor="#000000">
                <v:path arrowok="t"/>
              </v:shape>
            </v:group>
            <v:group style="position:absolute;left:7816;top:4486;width:20;height:2" coordorigin="7816,4486" coordsize="20,2">
              <v:shape style="position:absolute;left:7816;top:4486;width:20;height:2" coordorigin="7816,4486" coordsize="20,0" path="m7816,4486l7835,4486e" filled="false" stroked="true" strokeweight=".47998pt" strokecolor="#000000">
                <v:path arrowok="t"/>
              </v:shape>
            </v:group>
            <v:group style="position:absolute;left:7835;top:4486;width:20;height:2" coordorigin="7835,4486" coordsize="20,2">
              <v:shape style="position:absolute;left:7835;top:4486;width:20;height:2" coordorigin="7835,4486" coordsize="20,0" path="m7835,4486l7854,4486e" filled="false" stroked="true" strokeweight=".47998pt" strokecolor="#000000">
                <v:path arrowok="t"/>
              </v:shape>
            </v:group>
            <v:group style="position:absolute;left:7854;top:4486;width:20;height:2" coordorigin="7854,4486" coordsize="20,2">
              <v:shape style="position:absolute;left:7854;top:4486;width:20;height:2" coordorigin="7854,4486" coordsize="20,0" path="m7854,4486l7874,4486e" filled="false" stroked="true" strokeweight=".47998pt" strokecolor="#000000">
                <v:path arrowok="t"/>
              </v:shape>
            </v:group>
            <v:group style="position:absolute;left:7874;top:4486;width:20;height:2" coordorigin="7874,4486" coordsize="20,2">
              <v:shape style="position:absolute;left:7874;top:4486;width:20;height:2" coordorigin="7874,4486" coordsize="20,0" path="m7874,4486l7893,4486e" filled="false" stroked="true" strokeweight=".47998pt" strokecolor="#000000">
                <v:path arrowok="t"/>
              </v:shape>
            </v:group>
            <v:group style="position:absolute;left:7893;top:4486;width:20;height:2" coordorigin="7893,4486" coordsize="20,2">
              <v:shape style="position:absolute;left:7893;top:4486;width:20;height:2" coordorigin="7893,4486" coordsize="20,0" path="m7893,4486l7912,4486e" filled="false" stroked="true" strokeweight=".47998pt" strokecolor="#000000">
                <v:path arrowok="t"/>
              </v:shape>
            </v:group>
            <v:group style="position:absolute;left:7912;top:4486;width:20;height:2" coordorigin="7912,4486" coordsize="20,2">
              <v:shape style="position:absolute;left:7912;top:4486;width:20;height:2" coordorigin="7912,4486" coordsize="20,0" path="m7912,4486l7931,4486e" filled="false" stroked="true" strokeweight=".47998pt" strokecolor="#000000">
                <v:path arrowok="t"/>
              </v:shape>
            </v:group>
            <v:group style="position:absolute;left:7931;top:4486;width:20;height:2" coordorigin="7931,4486" coordsize="20,2">
              <v:shape style="position:absolute;left:7931;top:4486;width:20;height:2" coordorigin="7931,4486" coordsize="20,0" path="m7931,4486l7950,4486e" filled="false" stroked="true" strokeweight=".47998pt" strokecolor="#000000">
                <v:path arrowok="t"/>
              </v:shape>
            </v:group>
            <v:group style="position:absolute;left:7950;top:4486;width:20;height:2" coordorigin="7950,4486" coordsize="20,2">
              <v:shape style="position:absolute;left:7950;top:4486;width:20;height:2" coordorigin="7950,4486" coordsize="20,0" path="m7950,4486l7970,4486e" filled="false" stroked="true" strokeweight=".47998pt" strokecolor="#000000">
                <v:path arrowok="t"/>
              </v:shape>
            </v:group>
            <v:group style="position:absolute;left:7970;top:4486;width:20;height:2" coordorigin="7970,4486" coordsize="20,2">
              <v:shape style="position:absolute;left:7970;top:4486;width:20;height:2" coordorigin="7970,4486" coordsize="20,0" path="m7970,4486l7989,4486e" filled="false" stroked="true" strokeweight=".47998pt" strokecolor="#000000">
                <v:path arrowok="t"/>
              </v:shape>
            </v:group>
            <v:group style="position:absolute;left:7989;top:4486;width:20;height:2" coordorigin="7989,4486" coordsize="20,2">
              <v:shape style="position:absolute;left:7989;top:4486;width:20;height:2" coordorigin="7989,4486" coordsize="20,0" path="m7989,4486l8008,4486e" filled="false" stroked="true" strokeweight=".47998pt" strokecolor="#000000">
                <v:path arrowok="t"/>
              </v:shape>
            </v:group>
            <v:group style="position:absolute;left:8008;top:4486;width:20;height:2" coordorigin="8008,4486" coordsize="20,2">
              <v:shape style="position:absolute;left:8008;top:4486;width:20;height:2" coordorigin="8008,4486" coordsize="20,0" path="m8008,4486l8027,4486e" filled="false" stroked="true" strokeweight=".47998pt" strokecolor="#000000">
                <v:path arrowok="t"/>
              </v:shape>
            </v:group>
            <v:group style="position:absolute;left:8027;top:4486;width:20;height:2" coordorigin="8027,4486" coordsize="20,2">
              <v:shape style="position:absolute;left:8027;top:4486;width:20;height:2" coordorigin="8027,4486" coordsize="20,0" path="m8027,4486l8046,4486e" filled="false" stroked="true" strokeweight=".47998pt" strokecolor="#000000">
                <v:path arrowok="t"/>
              </v:shape>
            </v:group>
            <v:group style="position:absolute;left:8046;top:4486;width:20;height:2" coordorigin="8046,4486" coordsize="20,2">
              <v:shape style="position:absolute;left:8046;top:4486;width:20;height:2" coordorigin="8046,4486" coordsize="20,0" path="m8046,4486l8066,4486e" filled="false" stroked="true" strokeweight=".47998pt" strokecolor="#000000">
                <v:path arrowok="t"/>
              </v:shape>
            </v:group>
            <v:group style="position:absolute;left:8066;top:4486;width:20;height:2" coordorigin="8066,4486" coordsize="20,2">
              <v:shape style="position:absolute;left:8066;top:4486;width:20;height:2" coordorigin="8066,4486" coordsize="20,0" path="m8066,4486l8085,4486e" filled="false" stroked="true" strokeweight=".47998pt" strokecolor="#000000">
                <v:path arrowok="t"/>
              </v:shape>
            </v:group>
            <v:group style="position:absolute;left:8085;top:4486;width:20;height:2" coordorigin="8085,4486" coordsize="20,2">
              <v:shape style="position:absolute;left:8085;top:4486;width:20;height:2" coordorigin="8085,4486" coordsize="20,0" path="m8085,4486l8104,4486e" filled="false" stroked="true" strokeweight=".47998pt" strokecolor="#000000">
                <v:path arrowok="t"/>
              </v:shape>
            </v:group>
            <v:group style="position:absolute;left:8104;top:4486;width:20;height:2" coordorigin="8104,4486" coordsize="20,2">
              <v:shape style="position:absolute;left:8104;top:4486;width:20;height:2" coordorigin="8104,4486" coordsize="20,0" path="m8104,4486l8123,4486e" filled="false" stroked="true" strokeweight=".47998pt" strokecolor="#000000">
                <v:path arrowok="t"/>
              </v:shape>
            </v:group>
            <v:group style="position:absolute;left:8123;top:4486;width:20;height:2" coordorigin="8123,4486" coordsize="20,2">
              <v:shape style="position:absolute;left:8123;top:4486;width:20;height:2" coordorigin="8123,4486" coordsize="20,0" path="m8123,4486l8142,4486e" filled="false" stroked="true" strokeweight=".47998pt" strokecolor="#000000">
                <v:path arrowok="t"/>
              </v:shape>
            </v:group>
            <v:group style="position:absolute;left:8142;top:4486;width:20;height:2" coordorigin="8142,4486" coordsize="20,2">
              <v:shape style="position:absolute;left:8142;top:4486;width:20;height:2" coordorigin="8142,4486" coordsize="20,0" path="m8142,4486l8162,4486e" filled="false" stroked="true" strokeweight=".47998pt" strokecolor="#000000">
                <v:path arrowok="t"/>
              </v:shape>
            </v:group>
            <v:group style="position:absolute;left:8162;top:4486;width:20;height:2" coordorigin="8162,4486" coordsize="20,2">
              <v:shape style="position:absolute;left:8162;top:4486;width:20;height:2" coordorigin="8162,4486" coordsize="20,0" path="m8162,4486l8181,4486e" filled="false" stroked="true" strokeweight=".47998pt" strokecolor="#000000">
                <v:path arrowok="t"/>
              </v:shape>
            </v:group>
            <v:group style="position:absolute;left:8181;top:4486;width:20;height:2" coordorigin="8181,4486" coordsize="20,2">
              <v:shape style="position:absolute;left:8181;top:4486;width:20;height:2" coordorigin="8181,4486" coordsize="20,0" path="m8181,4486l8200,4486e" filled="false" stroked="true" strokeweight=".47998pt" strokecolor="#000000">
                <v:path arrowok="t"/>
              </v:shape>
            </v:group>
            <v:group style="position:absolute;left:8200;top:4486;width:20;height:2" coordorigin="8200,4486" coordsize="20,2">
              <v:shape style="position:absolute;left:8200;top:4486;width:20;height:2" coordorigin="8200,4486" coordsize="20,0" path="m8200,4486l8219,4486e" filled="false" stroked="true" strokeweight=".47998pt" strokecolor="#000000">
                <v:path arrowok="t"/>
              </v:shape>
            </v:group>
            <v:group style="position:absolute;left:8219;top:4486;width:20;height:2" coordorigin="8219,4486" coordsize="20,2">
              <v:shape style="position:absolute;left:8219;top:4486;width:20;height:2" coordorigin="8219,4486" coordsize="20,0" path="m8219,4486l8238,4486e" filled="false" stroked="true" strokeweight=".47998pt" strokecolor="#000000">
                <v:path arrowok="t"/>
              </v:shape>
            </v:group>
            <v:group style="position:absolute;left:8238;top:4486;width:20;height:2" coordorigin="8238,4486" coordsize="20,2">
              <v:shape style="position:absolute;left:8238;top:4486;width:20;height:2" coordorigin="8238,4486" coordsize="20,0" path="m8238,4486l8258,4486e" filled="false" stroked="true" strokeweight=".47998pt" strokecolor="#000000">
                <v:path arrowok="t"/>
              </v:shape>
            </v:group>
            <v:group style="position:absolute;left:8258;top:4486;width:20;height:2" coordorigin="8258,4486" coordsize="20,2">
              <v:shape style="position:absolute;left:8258;top:4486;width:20;height:2" coordorigin="8258,4486" coordsize="20,0" path="m8258,4486l8277,4486e" filled="false" stroked="true" strokeweight=".47998pt" strokecolor="#000000">
                <v:path arrowok="t"/>
              </v:shape>
            </v:group>
            <v:group style="position:absolute;left:8277;top:4486;width:20;height:2" coordorigin="8277,4486" coordsize="20,2">
              <v:shape style="position:absolute;left:8277;top:4486;width:20;height:2" coordorigin="8277,4486" coordsize="20,0" path="m8277,4486l8296,4486e" filled="false" stroked="true" strokeweight=".47998pt" strokecolor="#000000">
                <v:path arrowok="t"/>
              </v:shape>
            </v:group>
            <v:group style="position:absolute;left:8296;top:4486;width:20;height:2" coordorigin="8296,4486" coordsize="20,2">
              <v:shape style="position:absolute;left:8296;top:4486;width:20;height:2" coordorigin="8296,4486" coordsize="20,0" path="m8296,4486l8315,4486e" filled="false" stroked="true" strokeweight=".47998pt" strokecolor="#000000">
                <v:path arrowok="t"/>
              </v:shape>
            </v:group>
            <v:group style="position:absolute;left:8315;top:4486;width:20;height:2" coordorigin="8315,4486" coordsize="20,2">
              <v:shape style="position:absolute;left:8315;top:4486;width:20;height:2" coordorigin="8315,4486" coordsize="20,0" path="m8315,4486l8334,4486e" filled="false" stroked="true" strokeweight=".47998pt" strokecolor="#000000">
                <v:path arrowok="t"/>
              </v:shape>
            </v:group>
            <v:group style="position:absolute;left:8334;top:4486;width:20;height:2" coordorigin="8334,4486" coordsize="20,2">
              <v:shape style="position:absolute;left:8334;top:4486;width:20;height:2" coordorigin="8334,4486" coordsize="20,0" path="m8334,4486l8354,4486e" filled="false" stroked="true" strokeweight=".47998pt" strokecolor="#000000">
                <v:path arrowok="t"/>
              </v:shape>
            </v:group>
            <v:group style="position:absolute;left:8354;top:4486;width:20;height:2" coordorigin="8354,4486" coordsize="20,2">
              <v:shape style="position:absolute;left:8354;top:4486;width:20;height:2" coordorigin="8354,4486" coordsize="20,0" path="m8354,4486l8373,4486e" filled="false" stroked="true" strokeweight=".47998pt" strokecolor="#000000">
                <v:path arrowok="t"/>
              </v:shape>
            </v:group>
            <v:group style="position:absolute;left:8373;top:4486;width:20;height:2" coordorigin="8373,4486" coordsize="20,2">
              <v:shape style="position:absolute;left:8373;top:4486;width:20;height:2" coordorigin="8373,4486" coordsize="20,0" path="m8373,4486l8392,4486e" filled="false" stroked="true" strokeweight=".47998pt" strokecolor="#000000">
                <v:path arrowok="t"/>
              </v:shape>
            </v:group>
            <v:group style="position:absolute;left:8392;top:4486;width:20;height:2" coordorigin="8392,4486" coordsize="20,2">
              <v:shape style="position:absolute;left:8392;top:4486;width:20;height:2" coordorigin="8392,4486" coordsize="20,0" path="m8392,4486l8411,4486e" filled="false" stroked="true" strokeweight=".47998pt" strokecolor="#000000">
                <v:path arrowok="t"/>
              </v:shape>
            </v:group>
            <v:group style="position:absolute;left:8411;top:4486;width:20;height:2" coordorigin="8411,4486" coordsize="20,2">
              <v:shape style="position:absolute;left:8411;top:4486;width:20;height:2" coordorigin="8411,4486" coordsize="20,0" path="m8411,4486l8430,4486e" filled="false" stroked="true" strokeweight=".47998pt" strokecolor="#000000">
                <v:path arrowok="t"/>
              </v:shape>
            </v:group>
            <v:group style="position:absolute;left:8430;top:4486;width:20;height:2" coordorigin="8430,4486" coordsize="20,2">
              <v:shape style="position:absolute;left:8430;top:4486;width:20;height:2" coordorigin="8430,4486" coordsize="20,0" path="m8430,4486l8450,4486e" filled="false" stroked="true" strokeweight=".47998pt" strokecolor="#000000">
                <v:path arrowok="t"/>
              </v:shape>
            </v:group>
            <v:group style="position:absolute;left:8450;top:4486;width:20;height:2" coordorigin="8450,4486" coordsize="20,2">
              <v:shape style="position:absolute;left:8450;top:4486;width:20;height:2" coordorigin="8450,4486" coordsize="20,0" path="m8450,4486l8469,4486e" filled="false" stroked="true" strokeweight=".47998pt" strokecolor="#000000">
                <v:path arrowok="t"/>
              </v:shape>
            </v:group>
            <v:group style="position:absolute;left:8469;top:4486;width:20;height:2" coordorigin="8469,4486" coordsize="20,2">
              <v:shape style="position:absolute;left:8469;top:4486;width:20;height:2" coordorigin="8469,4486" coordsize="20,0" path="m8469,4486l8488,4486e" filled="false" stroked="true" strokeweight=".47998pt" strokecolor="#000000">
                <v:path arrowok="t"/>
              </v:shape>
            </v:group>
            <v:group style="position:absolute;left:8488;top:4486;width:20;height:2" coordorigin="8488,4486" coordsize="20,2">
              <v:shape style="position:absolute;left:8488;top:4486;width:20;height:2" coordorigin="8488,4486" coordsize="20,0" path="m8488,4486l8507,4486e" filled="false" stroked="true" strokeweight=".47998pt" strokecolor="#000000">
                <v:path arrowok="t"/>
              </v:shape>
            </v:group>
            <v:group style="position:absolute;left:8507;top:4486;width:20;height:2" coordorigin="8507,4486" coordsize="20,2">
              <v:shape style="position:absolute;left:8507;top:4486;width:20;height:2" coordorigin="8507,4486" coordsize="20,0" path="m8507,4486l8526,4486e" filled="false" stroked="true" strokeweight=".47998pt" strokecolor="#000000">
                <v:path arrowok="t"/>
              </v:shape>
            </v:group>
            <v:group style="position:absolute;left:8526;top:4486;width:8;height:2" coordorigin="8526,4486" coordsize="8,2">
              <v:shape style="position:absolute;left:8526;top:4486;width:8;height:2" coordorigin="8526,4486" coordsize="8,0" path="m8526,4486l8534,4486e" filled="false" stroked="true" strokeweight=".47998pt" strokecolor="#000000">
                <v:path arrowok="t"/>
              </v:shape>
            </v:group>
            <v:group style="position:absolute;left:1056;top:4491;width:10;height:20" coordorigin="1056,4491" coordsize="10,20">
              <v:shape style="position:absolute;left:1056;top:4491;width:10;height:20" coordorigin="1056,4491" coordsize="10,20" path="m1056,4510l1066,4510,1066,4491,1056,4491,1056,4510xe" filled="true" fillcolor="#000000" stroked="false">
                <v:path arrowok="t"/>
                <v:fill type="solid"/>
              </v:shape>
            </v:group>
            <v:group style="position:absolute;left:1056;top:4510;width:10;height:20" coordorigin="1056,4510" coordsize="10,20">
              <v:shape style="position:absolute;left:1056;top:4510;width:10;height:20" coordorigin="1056,4510" coordsize="10,20" path="m1056,4529l1066,4529,1066,4510,1056,4510,1056,4529xe" filled="true" fillcolor="#000000" stroked="false">
                <v:path arrowok="t"/>
                <v:fill type="solid"/>
              </v:shape>
            </v:group>
            <v:group style="position:absolute;left:1056;top:4529;width:10;height:20" coordorigin="1056,4529" coordsize="10,20">
              <v:shape style="position:absolute;left:1056;top:4529;width:10;height:20" coordorigin="1056,4529" coordsize="10,20" path="m1056,4549l1066,4549,1066,4529,1056,4529,1056,4549xe" filled="true" fillcolor="#000000" stroked="false">
                <v:path arrowok="t"/>
                <v:fill type="solid"/>
              </v:shape>
            </v:group>
            <v:group style="position:absolute;left:1056;top:4549;width:10;height:20" coordorigin="1056,4549" coordsize="10,20">
              <v:shape style="position:absolute;left:1056;top:4549;width:10;height:20" coordorigin="1056,4549" coordsize="10,20" path="m1056,4568l1066,4568,1066,4549,1056,4549,1056,4568xe" filled="true" fillcolor="#000000" stroked="false">
                <v:path arrowok="t"/>
                <v:fill type="solid"/>
              </v:shape>
            </v:group>
            <v:group style="position:absolute;left:1056;top:4568;width:10;height:20" coordorigin="1056,4568" coordsize="10,20">
              <v:shape style="position:absolute;left:1056;top:4568;width:10;height:20" coordorigin="1056,4568" coordsize="10,20" path="m1056,4587l1066,4587,1066,4568,1056,4568,1056,4587xe" filled="true" fillcolor="#000000" stroked="false">
                <v:path arrowok="t"/>
                <v:fill type="solid"/>
              </v:shape>
            </v:group>
            <v:group style="position:absolute;left:1056;top:4587;width:10;height:20" coordorigin="1056,4587" coordsize="10,20">
              <v:shape style="position:absolute;left:1056;top:4587;width:10;height:20" coordorigin="1056,4587" coordsize="10,20" path="m1056,4606l1066,4606,1066,4587,1056,4587,1056,4606xe" filled="true" fillcolor="#000000" stroked="false">
                <v:path arrowok="t"/>
                <v:fill type="solid"/>
              </v:shape>
            </v:group>
            <v:group style="position:absolute;left:1056;top:4606;width:10;height:20" coordorigin="1056,4606" coordsize="10,20">
              <v:shape style="position:absolute;left:1056;top:4606;width:10;height:20" coordorigin="1056,4606" coordsize="10,20" path="m1056,4625l1066,4625,1066,4606,1056,4606,1056,4625xe" filled="true" fillcolor="#000000" stroked="false">
                <v:path arrowok="t"/>
                <v:fill type="solid"/>
              </v:shape>
            </v:group>
            <v:group style="position:absolute;left:1056;top:4625;width:10;height:20" coordorigin="1056,4625" coordsize="10,20">
              <v:shape style="position:absolute;left:1056;top:4625;width:10;height:20" coordorigin="1056,4625" coordsize="10,20" path="m1056,4645l1066,4645,1066,4625,1056,4625,1056,4645xe" filled="true" fillcolor="#000000" stroked="false">
                <v:path arrowok="t"/>
                <v:fill type="solid"/>
              </v:shape>
            </v:group>
            <v:group style="position:absolute;left:1056;top:4645;width:10;height:20" coordorigin="1056,4645" coordsize="10,20">
              <v:shape style="position:absolute;left:1056;top:4645;width:10;height:20" coordorigin="1056,4645" coordsize="10,20" path="m1056,4664l1066,4664,1066,4645,1056,4645,1056,4664xe" filled="true" fillcolor="#000000" stroked="false">
                <v:path arrowok="t"/>
                <v:fill type="solid"/>
              </v:shape>
            </v:group>
            <v:group style="position:absolute;left:1056;top:4664;width:10;height:20" coordorigin="1056,4664" coordsize="10,20">
              <v:shape style="position:absolute;left:1056;top:4664;width:10;height:20" coordorigin="1056,4664" coordsize="10,20" path="m1056,4683l1066,4683,1066,4664,1056,4664,1056,4683xe" filled="true" fillcolor="#000000" stroked="false">
                <v:path arrowok="t"/>
                <v:fill type="solid"/>
              </v:shape>
            </v:group>
            <v:group style="position:absolute;left:1056;top:4683;width:10;height:20" coordorigin="1056,4683" coordsize="10,20">
              <v:shape style="position:absolute;left:1056;top:4683;width:10;height:20" coordorigin="1056,4683" coordsize="10,20" path="m1056,4702l1066,4702,1066,4683,1056,4683,1056,4702xe" filled="true" fillcolor="#000000" stroked="false">
                <v:path arrowok="t"/>
                <v:fill type="solid"/>
              </v:shape>
            </v:group>
            <v:group style="position:absolute;left:1056;top:4702;width:10;height:20" coordorigin="1056,4702" coordsize="10,20">
              <v:shape style="position:absolute;left:1056;top:4702;width:10;height:20" coordorigin="1056,4702" coordsize="10,20" path="m1056,4721l1066,4721,1066,4702,1056,4702,1056,4721xe" filled="true" fillcolor="#000000" stroked="false">
                <v:path arrowok="t"/>
                <v:fill type="solid"/>
              </v:shape>
            </v:group>
            <v:group style="position:absolute;left:1056;top:4721;width:10;height:20" coordorigin="1056,4721" coordsize="10,20">
              <v:shape style="position:absolute;left:1056;top:4721;width:10;height:20" coordorigin="1056,4721" coordsize="10,20" path="m1056,4741l1066,4741,1066,4721,1056,4721,1056,4741xe" filled="true" fillcolor="#000000" stroked="false">
                <v:path arrowok="t"/>
                <v:fill type="solid"/>
              </v:shape>
            </v:group>
            <v:group style="position:absolute;left:1056;top:4741;width:10;height:20" coordorigin="1056,4741" coordsize="10,20">
              <v:shape style="position:absolute;left:1056;top:4741;width:10;height:20" coordorigin="1056,4741" coordsize="10,20" path="m1056,4760l1066,4760,1066,4741,1056,4741,1056,4760xe" filled="true" fillcolor="#000000" stroked="false">
                <v:path arrowok="t"/>
                <v:fill type="solid"/>
              </v:shape>
            </v:group>
            <v:group style="position:absolute;left:1056;top:4760;width:10;height:20" coordorigin="1056,4760" coordsize="10,20">
              <v:shape style="position:absolute;left:1056;top:4760;width:10;height:20" coordorigin="1056,4760" coordsize="10,20" path="m1056,4779l1066,4779,1066,4760,1056,4760,1056,4779xe" filled="true" fillcolor="#000000" stroked="false">
                <v:path arrowok="t"/>
                <v:fill type="solid"/>
              </v:shape>
            </v:group>
            <v:group style="position:absolute;left:1056;top:4779;width:10;height:20" coordorigin="1056,4779" coordsize="10,20">
              <v:shape style="position:absolute;left:1056;top:4779;width:10;height:20" coordorigin="1056,4779" coordsize="10,20" path="m1056,4798l1066,4798,1066,4779,1056,4779,1056,4798xe" filled="true" fillcolor="#000000" stroked="false">
                <v:path arrowok="t"/>
                <v:fill type="solid"/>
              </v:shape>
            </v:group>
            <v:group style="position:absolute;left:5;top:4882;width:1052;height:2" coordorigin="5,4882" coordsize="1052,2">
              <v:shape style="position:absolute;left:5;top:4882;width:1052;height:2" coordorigin="5,4882" coordsize="1052,0" path="m5,4882l1056,4882e" filled="false" stroked="true" strokeweight=".48004pt" strokecolor="#000000">
                <v:path arrowok="t"/>
              </v:shape>
            </v:group>
            <v:group style="position:absolute;left:1056;top:4798;width:10;height:20" coordorigin="1056,4798" coordsize="10,20">
              <v:shape style="position:absolute;left:1056;top:4798;width:10;height:20" coordorigin="1056,4798" coordsize="10,20" path="m1056,4817l1066,4817,1066,4798,1056,4798,1056,4817xe" filled="true" fillcolor="#000000" stroked="false">
                <v:path arrowok="t"/>
                <v:fill type="solid"/>
              </v:shape>
            </v:group>
            <v:group style="position:absolute;left:1056;top:4817;width:10;height:20" coordorigin="1056,4817" coordsize="10,20">
              <v:shape style="position:absolute;left:1056;top:4817;width:10;height:20" coordorigin="1056,4817" coordsize="10,20" path="m1056,4837l1066,4837,1066,4817,1056,4817,1056,4837xe" filled="true" fillcolor="#000000" stroked="false">
                <v:path arrowok="t"/>
                <v:fill type="solid"/>
              </v:shape>
            </v:group>
            <v:group style="position:absolute;left:1056;top:4837;width:10;height:20" coordorigin="1056,4837" coordsize="10,20">
              <v:shape style="position:absolute;left:1056;top:4837;width:10;height:20" coordorigin="1056,4837" coordsize="10,20" path="m1056,4856l1066,4856,1066,4837,1056,4837,1056,4856xe" filled="true" fillcolor="#000000" stroked="false">
                <v:path arrowok="t"/>
                <v:fill type="solid"/>
              </v:shape>
            </v:group>
            <v:group style="position:absolute;left:1056;top:4856;width:10;height:20" coordorigin="1056,4856" coordsize="10,20">
              <v:shape style="position:absolute;left:1056;top:4856;width:10;height:20" coordorigin="1056,4856" coordsize="10,20" path="m1056,4875l1066,4875,1066,4856,1056,4856,1056,4875xe" filled="true" fillcolor="#000000" stroked="false">
                <v:path arrowok="t"/>
                <v:fill type="solid"/>
              </v:shape>
              <v:shape style="position:absolute;left:1056;top:4875;width:10;height:2" type="#_x0000_t75" stroked="false">
                <v:imagedata r:id="rId664" o:title=""/>
              </v:shape>
            </v:group>
            <v:group style="position:absolute;left:1056;top:4882;width:10;height:2" coordorigin="1056,4882" coordsize="10,2">
              <v:shape style="position:absolute;left:1056;top:4882;width:10;height:2" coordorigin="1056,4882" coordsize="10,0" path="m1056,4882l1066,4882e" filled="false" stroked="true" strokeweight=".48004pt" strokecolor="#000000">
                <v:path arrowok="t"/>
              </v:shape>
            </v:group>
            <v:group style="position:absolute;left:1066;top:4882;width:2432;height:2" coordorigin="1066,4882" coordsize="2432,2">
              <v:shape style="position:absolute;left:1066;top:4882;width:2432;height:2" coordorigin="1066,4882" coordsize="2432,0" path="m1066,4882l3497,4882e" filled="false" stroked="true" strokeweight=".48004pt" strokecolor="#000000">
                <v:path arrowok="t"/>
              </v:shape>
            </v:group>
            <v:group style="position:absolute;left:3497;top:4491;width:10;height:20" coordorigin="3497,4491" coordsize="10,20">
              <v:shape style="position:absolute;left:3497;top:4491;width:10;height:20" coordorigin="3497,4491" coordsize="10,20" path="m3497,4510l3507,4510,3507,4491,3497,4491,3497,4510xe" filled="true" fillcolor="#000000" stroked="false">
                <v:path arrowok="t"/>
                <v:fill type="solid"/>
              </v:shape>
            </v:group>
            <v:group style="position:absolute;left:3497;top:4510;width:10;height:20" coordorigin="3497,4510" coordsize="10,20">
              <v:shape style="position:absolute;left:3497;top:4510;width:10;height:20" coordorigin="3497,4510" coordsize="10,20" path="m3497,4529l3507,4529,3507,4510,3497,4510,3497,4529xe" filled="true" fillcolor="#000000" stroked="false">
                <v:path arrowok="t"/>
                <v:fill type="solid"/>
              </v:shape>
            </v:group>
            <v:group style="position:absolute;left:3497;top:4529;width:10;height:20" coordorigin="3497,4529" coordsize="10,20">
              <v:shape style="position:absolute;left:3497;top:4529;width:10;height:20" coordorigin="3497,4529" coordsize="10,20" path="m3497,4549l3507,4549,3507,4529,3497,4529,3497,4549xe" filled="true" fillcolor="#000000" stroked="false">
                <v:path arrowok="t"/>
                <v:fill type="solid"/>
              </v:shape>
            </v:group>
            <v:group style="position:absolute;left:3497;top:4549;width:10;height:20" coordorigin="3497,4549" coordsize="10,20">
              <v:shape style="position:absolute;left:3497;top:4549;width:10;height:20" coordorigin="3497,4549" coordsize="10,20" path="m3497,4568l3507,4568,3507,4549,3497,4549,3497,4568xe" filled="true" fillcolor="#000000" stroked="false">
                <v:path arrowok="t"/>
                <v:fill type="solid"/>
              </v:shape>
            </v:group>
            <v:group style="position:absolute;left:3497;top:4568;width:10;height:20" coordorigin="3497,4568" coordsize="10,20">
              <v:shape style="position:absolute;left:3497;top:4568;width:10;height:20" coordorigin="3497,4568" coordsize="10,20" path="m3497,4587l3507,4587,3507,4568,3497,4568,3497,4587xe" filled="true" fillcolor="#000000" stroked="false">
                <v:path arrowok="t"/>
                <v:fill type="solid"/>
              </v:shape>
            </v:group>
            <v:group style="position:absolute;left:3497;top:4587;width:10;height:20" coordorigin="3497,4587" coordsize="10,20">
              <v:shape style="position:absolute;left:3497;top:4587;width:10;height:20" coordorigin="3497,4587" coordsize="10,20" path="m3497,4606l3507,4606,3507,4587,3497,4587,3497,4606xe" filled="true" fillcolor="#000000" stroked="false">
                <v:path arrowok="t"/>
                <v:fill type="solid"/>
              </v:shape>
            </v:group>
            <v:group style="position:absolute;left:3497;top:4606;width:10;height:20" coordorigin="3497,4606" coordsize="10,20">
              <v:shape style="position:absolute;left:3497;top:4606;width:10;height:20" coordorigin="3497,4606" coordsize="10,20" path="m3497,4625l3507,4625,3507,4606,3497,4606,3497,4625xe" filled="true" fillcolor="#000000" stroked="false">
                <v:path arrowok="t"/>
                <v:fill type="solid"/>
              </v:shape>
            </v:group>
            <v:group style="position:absolute;left:3497;top:4625;width:10;height:20" coordorigin="3497,4625" coordsize="10,20">
              <v:shape style="position:absolute;left:3497;top:4625;width:10;height:20" coordorigin="3497,4625" coordsize="10,20" path="m3497,4645l3507,4645,3507,4625,3497,4625,3497,4645xe" filled="true" fillcolor="#000000" stroked="false">
                <v:path arrowok="t"/>
                <v:fill type="solid"/>
              </v:shape>
            </v:group>
            <v:group style="position:absolute;left:3497;top:4645;width:10;height:20" coordorigin="3497,4645" coordsize="10,20">
              <v:shape style="position:absolute;left:3497;top:4645;width:10;height:20" coordorigin="3497,4645" coordsize="10,20" path="m3497,4664l3507,4664,3507,4645,3497,4645,3497,4664xe" filled="true" fillcolor="#000000" stroked="false">
                <v:path arrowok="t"/>
                <v:fill type="solid"/>
              </v:shape>
            </v:group>
            <v:group style="position:absolute;left:3497;top:4664;width:10;height:20" coordorigin="3497,4664" coordsize="10,20">
              <v:shape style="position:absolute;left:3497;top:4664;width:10;height:20" coordorigin="3497,4664" coordsize="10,20" path="m3497,4683l3507,4683,3507,4664,3497,4664,3497,4683xe" filled="true" fillcolor="#000000" stroked="false">
                <v:path arrowok="t"/>
                <v:fill type="solid"/>
              </v:shape>
            </v:group>
            <v:group style="position:absolute;left:3497;top:4683;width:10;height:20" coordorigin="3497,4683" coordsize="10,20">
              <v:shape style="position:absolute;left:3497;top:4683;width:10;height:20" coordorigin="3497,4683" coordsize="10,20" path="m3497,4702l3507,4702,3507,4683,3497,4683,3497,4702xe" filled="true" fillcolor="#000000" stroked="false">
                <v:path arrowok="t"/>
                <v:fill type="solid"/>
              </v:shape>
            </v:group>
            <v:group style="position:absolute;left:3497;top:4702;width:10;height:20" coordorigin="3497,4702" coordsize="10,20">
              <v:shape style="position:absolute;left:3497;top:4702;width:10;height:20" coordorigin="3497,4702" coordsize="10,20" path="m3497,4721l3507,4721,3507,4702,3497,4702,3497,4721xe" filled="true" fillcolor="#000000" stroked="false">
                <v:path arrowok="t"/>
                <v:fill type="solid"/>
              </v:shape>
            </v:group>
            <v:group style="position:absolute;left:3497;top:4721;width:10;height:20" coordorigin="3497,4721" coordsize="10,20">
              <v:shape style="position:absolute;left:3497;top:4721;width:10;height:20" coordorigin="3497,4721" coordsize="10,20" path="m3497,4741l3507,4741,3507,4721,3497,4721,3497,4741xe" filled="true" fillcolor="#000000" stroked="false">
                <v:path arrowok="t"/>
                <v:fill type="solid"/>
              </v:shape>
            </v:group>
            <v:group style="position:absolute;left:3497;top:4741;width:10;height:20" coordorigin="3497,4741" coordsize="10,20">
              <v:shape style="position:absolute;left:3497;top:4741;width:10;height:20" coordorigin="3497,4741" coordsize="10,20" path="m3497,4760l3507,4760,3507,4741,3497,4741,3497,4760xe" filled="true" fillcolor="#000000" stroked="false">
                <v:path arrowok="t"/>
                <v:fill type="solid"/>
              </v:shape>
            </v:group>
            <v:group style="position:absolute;left:3497;top:4760;width:10;height:20" coordorigin="3497,4760" coordsize="10,20">
              <v:shape style="position:absolute;left:3497;top:4760;width:10;height:20" coordorigin="3497,4760" coordsize="10,20" path="m3497,4779l3507,4779,3507,4760,3497,4760,3497,4779xe" filled="true" fillcolor="#000000" stroked="false">
                <v:path arrowok="t"/>
                <v:fill type="solid"/>
              </v:shape>
            </v:group>
            <v:group style="position:absolute;left:3497;top:4779;width:10;height:20" coordorigin="3497,4779" coordsize="10,20">
              <v:shape style="position:absolute;left:3497;top:4779;width:10;height:20" coordorigin="3497,4779" coordsize="10,20" path="m3497,4798l3507,4798,3507,4779,3497,4779,3497,4798xe" filled="true" fillcolor="#000000" stroked="false">
                <v:path arrowok="t"/>
                <v:fill type="solid"/>
              </v:shape>
            </v:group>
            <v:group style="position:absolute;left:3497;top:4798;width:10;height:20" coordorigin="3497,4798" coordsize="10,20">
              <v:shape style="position:absolute;left:3497;top:4798;width:10;height:20" coordorigin="3497,4798" coordsize="10,20" path="m3497,4817l3507,4817,3507,4798,3497,4798,3497,4817xe" filled="true" fillcolor="#000000" stroked="false">
                <v:path arrowok="t"/>
                <v:fill type="solid"/>
              </v:shape>
            </v:group>
            <v:group style="position:absolute;left:3497;top:4817;width:10;height:20" coordorigin="3497,4817" coordsize="10,20">
              <v:shape style="position:absolute;left:3497;top:4817;width:10;height:20" coordorigin="3497,4817" coordsize="10,20" path="m3497,4837l3507,4837,3507,4817,3497,4817,3497,4837xe" filled="true" fillcolor="#000000" stroked="false">
                <v:path arrowok="t"/>
                <v:fill type="solid"/>
              </v:shape>
            </v:group>
            <v:group style="position:absolute;left:3497;top:4837;width:10;height:20" coordorigin="3497,4837" coordsize="10,20">
              <v:shape style="position:absolute;left:3497;top:4837;width:10;height:20" coordorigin="3497,4837" coordsize="10,20" path="m3497,4856l3507,4856,3507,4837,3497,4837,3497,4856xe" filled="true" fillcolor="#000000" stroked="false">
                <v:path arrowok="t"/>
                <v:fill type="solid"/>
              </v:shape>
            </v:group>
            <v:group style="position:absolute;left:3497;top:4856;width:10;height:20" coordorigin="3497,4856" coordsize="10,20">
              <v:shape style="position:absolute;left:3497;top:4856;width:10;height:20" coordorigin="3497,4856" coordsize="10,20" path="m3497,4875l3507,4875,3507,4856,3497,4856,3497,4875xe" filled="true" fillcolor="#000000" stroked="false">
                <v:path arrowok="t"/>
                <v:fill type="solid"/>
              </v:shape>
              <v:shape style="position:absolute;left:3497;top:4875;width:10;height:2" type="#_x0000_t75" stroked="false">
                <v:imagedata r:id="rId664" o:title=""/>
              </v:shape>
            </v:group>
            <v:group style="position:absolute;left:3497;top:4882;width:10;height:2" coordorigin="3497,4882" coordsize="10,2">
              <v:shape style="position:absolute;left:3497;top:4882;width:10;height:2" coordorigin="3497,4882" coordsize="10,0" path="m3497,4882l3507,4882e" filled="false" stroked="true" strokeweight=".48004pt" strokecolor="#000000">
                <v:path arrowok="t"/>
              </v:shape>
            </v:group>
            <v:group style="position:absolute;left:3507;top:4882;width:1686;height:2" coordorigin="3507,4882" coordsize="1686,2">
              <v:shape style="position:absolute;left:3507;top:4882;width:1686;height:2" coordorigin="3507,4882" coordsize="1686,0" path="m3507,4882l5192,4882e" filled="false" stroked="true" strokeweight=".48004pt" strokecolor="#000000">
                <v:path arrowok="t"/>
              </v:shape>
            </v:group>
            <v:group style="position:absolute;left:5192;top:4491;width:10;height:20" coordorigin="5192,4491" coordsize="10,20">
              <v:shape style="position:absolute;left:5192;top:4491;width:10;height:20" coordorigin="5192,4491" coordsize="10,20" path="m5192,4510l5202,4510,5202,4491,5192,4491,5192,4510xe" filled="true" fillcolor="#000000" stroked="false">
                <v:path arrowok="t"/>
                <v:fill type="solid"/>
              </v:shape>
            </v:group>
            <v:group style="position:absolute;left:5192;top:4510;width:10;height:20" coordorigin="5192,4510" coordsize="10,20">
              <v:shape style="position:absolute;left:5192;top:4510;width:10;height:20" coordorigin="5192,4510" coordsize="10,20" path="m5192,4529l5202,4529,5202,4510,5192,4510,5192,4529xe" filled="true" fillcolor="#000000" stroked="false">
                <v:path arrowok="t"/>
                <v:fill type="solid"/>
              </v:shape>
            </v:group>
            <v:group style="position:absolute;left:5192;top:4529;width:10;height:20" coordorigin="5192,4529" coordsize="10,20">
              <v:shape style="position:absolute;left:5192;top:4529;width:10;height:20" coordorigin="5192,4529" coordsize="10,20" path="m5192,4549l5202,4549,5202,4529,5192,4529,5192,4549xe" filled="true" fillcolor="#000000" stroked="false">
                <v:path arrowok="t"/>
                <v:fill type="solid"/>
              </v:shape>
            </v:group>
            <v:group style="position:absolute;left:5192;top:4549;width:10;height:20" coordorigin="5192,4549" coordsize="10,20">
              <v:shape style="position:absolute;left:5192;top:4549;width:10;height:20" coordorigin="5192,4549" coordsize="10,20" path="m5192,4568l5202,4568,5202,4549,5192,4549,5192,4568xe" filled="true" fillcolor="#000000" stroked="false">
                <v:path arrowok="t"/>
                <v:fill type="solid"/>
              </v:shape>
            </v:group>
            <v:group style="position:absolute;left:5192;top:4568;width:10;height:20" coordorigin="5192,4568" coordsize="10,20">
              <v:shape style="position:absolute;left:5192;top:4568;width:10;height:20" coordorigin="5192,4568" coordsize="10,20" path="m5192,4587l5202,4587,5202,4568,5192,4568,5192,4587xe" filled="true" fillcolor="#000000" stroked="false">
                <v:path arrowok="t"/>
                <v:fill type="solid"/>
              </v:shape>
            </v:group>
            <v:group style="position:absolute;left:5192;top:4587;width:10;height:20" coordorigin="5192,4587" coordsize="10,20">
              <v:shape style="position:absolute;left:5192;top:4587;width:10;height:20" coordorigin="5192,4587" coordsize="10,20" path="m5192,4606l5202,4606,5202,4587,5192,4587,5192,4606xe" filled="true" fillcolor="#000000" stroked="false">
                <v:path arrowok="t"/>
                <v:fill type="solid"/>
              </v:shape>
            </v:group>
            <v:group style="position:absolute;left:5192;top:4606;width:10;height:20" coordorigin="5192,4606" coordsize="10,20">
              <v:shape style="position:absolute;left:5192;top:4606;width:10;height:20" coordorigin="5192,4606" coordsize="10,20" path="m5192,4625l5202,4625,5202,4606,5192,4606,5192,4625xe" filled="true" fillcolor="#000000" stroked="false">
                <v:path arrowok="t"/>
                <v:fill type="solid"/>
              </v:shape>
            </v:group>
            <v:group style="position:absolute;left:5192;top:4625;width:10;height:20" coordorigin="5192,4625" coordsize="10,20">
              <v:shape style="position:absolute;left:5192;top:4625;width:10;height:20" coordorigin="5192,4625" coordsize="10,20" path="m5192,4645l5202,4645,5202,4625,5192,4625,5192,4645xe" filled="true" fillcolor="#000000" stroked="false">
                <v:path arrowok="t"/>
                <v:fill type="solid"/>
              </v:shape>
            </v:group>
            <v:group style="position:absolute;left:5192;top:4645;width:10;height:20" coordorigin="5192,4645" coordsize="10,20">
              <v:shape style="position:absolute;left:5192;top:4645;width:10;height:20" coordorigin="5192,4645" coordsize="10,20" path="m5192,4664l5202,4664,5202,4645,5192,4645,5192,4664xe" filled="true" fillcolor="#000000" stroked="false">
                <v:path arrowok="t"/>
                <v:fill type="solid"/>
              </v:shape>
            </v:group>
            <v:group style="position:absolute;left:5192;top:4664;width:10;height:20" coordorigin="5192,4664" coordsize="10,20">
              <v:shape style="position:absolute;left:5192;top:4664;width:10;height:20" coordorigin="5192,4664" coordsize="10,20" path="m5192,4683l5202,4683,5202,4664,5192,4664,5192,4683xe" filled="true" fillcolor="#000000" stroked="false">
                <v:path arrowok="t"/>
                <v:fill type="solid"/>
              </v:shape>
            </v:group>
            <v:group style="position:absolute;left:5192;top:4683;width:10;height:20" coordorigin="5192,4683" coordsize="10,20">
              <v:shape style="position:absolute;left:5192;top:4683;width:10;height:20" coordorigin="5192,4683" coordsize="10,20" path="m5192,4702l5202,4702,5202,4683,5192,4683,5192,4702xe" filled="true" fillcolor="#000000" stroked="false">
                <v:path arrowok="t"/>
                <v:fill type="solid"/>
              </v:shape>
            </v:group>
            <v:group style="position:absolute;left:5192;top:4702;width:10;height:20" coordorigin="5192,4702" coordsize="10,20">
              <v:shape style="position:absolute;left:5192;top:4702;width:10;height:20" coordorigin="5192,4702" coordsize="10,20" path="m5192,4721l5202,4721,5202,4702,5192,4702,5192,4721xe" filled="true" fillcolor="#000000" stroked="false">
                <v:path arrowok="t"/>
                <v:fill type="solid"/>
              </v:shape>
            </v:group>
            <v:group style="position:absolute;left:5192;top:4721;width:10;height:20" coordorigin="5192,4721" coordsize="10,20">
              <v:shape style="position:absolute;left:5192;top:4721;width:10;height:20" coordorigin="5192,4721" coordsize="10,20" path="m5192,4741l5202,4741,5202,4721,5192,4721,5192,4741xe" filled="true" fillcolor="#000000" stroked="false">
                <v:path arrowok="t"/>
                <v:fill type="solid"/>
              </v:shape>
            </v:group>
            <v:group style="position:absolute;left:5192;top:4741;width:10;height:20" coordorigin="5192,4741" coordsize="10,20">
              <v:shape style="position:absolute;left:5192;top:4741;width:10;height:20" coordorigin="5192,4741" coordsize="10,20" path="m5192,4760l5202,4760,5202,4741,5192,4741,5192,4760xe" filled="true" fillcolor="#000000" stroked="false">
                <v:path arrowok="t"/>
                <v:fill type="solid"/>
              </v:shape>
            </v:group>
            <v:group style="position:absolute;left:5192;top:4760;width:10;height:20" coordorigin="5192,4760" coordsize="10,20">
              <v:shape style="position:absolute;left:5192;top:4760;width:10;height:20" coordorigin="5192,4760" coordsize="10,20" path="m5192,4779l5202,4779,5202,4760,5192,4760,5192,4779xe" filled="true" fillcolor="#000000" stroked="false">
                <v:path arrowok="t"/>
                <v:fill type="solid"/>
              </v:shape>
            </v:group>
            <v:group style="position:absolute;left:5192;top:4779;width:10;height:20" coordorigin="5192,4779" coordsize="10,20">
              <v:shape style="position:absolute;left:5192;top:4779;width:10;height:20" coordorigin="5192,4779" coordsize="10,20" path="m5192,4798l5202,4798,5202,4779,5192,4779,5192,4798xe" filled="true" fillcolor="#000000" stroked="false">
                <v:path arrowok="t"/>
                <v:fill type="solid"/>
              </v:shape>
            </v:group>
            <v:group style="position:absolute;left:5192;top:4798;width:10;height:20" coordorigin="5192,4798" coordsize="10,20">
              <v:shape style="position:absolute;left:5192;top:4798;width:10;height:20" coordorigin="5192,4798" coordsize="10,20" path="m5192,4817l5202,4817,5202,4798,5192,4798,5192,4817xe" filled="true" fillcolor="#000000" stroked="false">
                <v:path arrowok="t"/>
                <v:fill type="solid"/>
              </v:shape>
            </v:group>
            <v:group style="position:absolute;left:5192;top:4817;width:10;height:20" coordorigin="5192,4817" coordsize="10,20">
              <v:shape style="position:absolute;left:5192;top:4817;width:10;height:20" coordorigin="5192,4817" coordsize="10,20" path="m5192,4837l5202,4837,5202,4817,5192,4817,5192,4837xe" filled="true" fillcolor="#000000" stroked="false">
                <v:path arrowok="t"/>
                <v:fill type="solid"/>
              </v:shape>
            </v:group>
            <v:group style="position:absolute;left:5192;top:4837;width:10;height:20" coordorigin="5192,4837" coordsize="10,20">
              <v:shape style="position:absolute;left:5192;top:4837;width:10;height:20" coordorigin="5192,4837" coordsize="10,20" path="m5192,4856l5202,4856,5202,4837,5192,4837,5192,4856xe" filled="true" fillcolor="#000000" stroked="false">
                <v:path arrowok="t"/>
                <v:fill type="solid"/>
              </v:shape>
            </v:group>
            <v:group style="position:absolute;left:5192;top:4856;width:10;height:20" coordorigin="5192,4856" coordsize="10,20">
              <v:shape style="position:absolute;left:5192;top:4856;width:10;height:20" coordorigin="5192,4856" coordsize="10,20" path="m5192,4875l5202,4875,5202,4856,5192,4856,5192,4875xe" filled="true" fillcolor="#000000" stroked="false">
                <v:path arrowok="t"/>
                <v:fill type="solid"/>
              </v:shape>
              <v:shape style="position:absolute;left:5192;top:4875;width:10;height:2" type="#_x0000_t75" stroked="false">
                <v:imagedata r:id="rId664" o:title=""/>
              </v:shape>
            </v:group>
            <v:group style="position:absolute;left:5192;top:4882;width:10;height:2" coordorigin="5192,4882" coordsize="10,2">
              <v:shape style="position:absolute;left:5192;top:4882;width:10;height:2" coordorigin="5192,4882" coordsize="10,0" path="m5192,4882l5202,4882e" filled="false" stroked="true" strokeweight=".48004pt" strokecolor="#000000">
                <v:path arrowok="t"/>
              </v:shape>
            </v:group>
            <v:group style="position:absolute;left:5202;top:4882;width:1683;height:2" coordorigin="5202,4882" coordsize="1683,2">
              <v:shape style="position:absolute;left:5202;top:4882;width:1683;height:2" coordorigin="5202,4882" coordsize="1683,0" path="m5202,4882l6884,4882e" filled="false" stroked="true" strokeweight=".48004pt" strokecolor="#000000">
                <v:path arrowok="t"/>
              </v:shape>
            </v:group>
            <v:group style="position:absolute;left:6884;top:4491;width:10;height:20" coordorigin="6884,4491" coordsize="10,20">
              <v:shape style="position:absolute;left:6884;top:4491;width:10;height:20" coordorigin="6884,4491" coordsize="10,20" path="m6884,4510l6894,4510,6894,4491,6884,4491,6884,4510xe" filled="true" fillcolor="#000000" stroked="false">
                <v:path arrowok="t"/>
                <v:fill type="solid"/>
              </v:shape>
            </v:group>
            <v:group style="position:absolute;left:6884;top:4510;width:10;height:20" coordorigin="6884,4510" coordsize="10,20">
              <v:shape style="position:absolute;left:6884;top:4510;width:10;height:20" coordorigin="6884,4510" coordsize="10,20" path="m6884,4529l6894,4529,6894,4510,6884,4510,6884,4529xe" filled="true" fillcolor="#000000" stroked="false">
                <v:path arrowok="t"/>
                <v:fill type="solid"/>
              </v:shape>
            </v:group>
            <v:group style="position:absolute;left:6884;top:4529;width:10;height:20" coordorigin="6884,4529" coordsize="10,20">
              <v:shape style="position:absolute;left:6884;top:4529;width:10;height:20" coordorigin="6884,4529" coordsize="10,20" path="m6884,4549l6894,4549,6894,4529,6884,4529,6884,4549xe" filled="true" fillcolor="#000000" stroked="false">
                <v:path arrowok="t"/>
                <v:fill type="solid"/>
              </v:shape>
            </v:group>
            <v:group style="position:absolute;left:6884;top:4549;width:10;height:20" coordorigin="6884,4549" coordsize="10,20">
              <v:shape style="position:absolute;left:6884;top:4549;width:10;height:20" coordorigin="6884,4549" coordsize="10,20" path="m6884,4568l6894,4568,6894,4549,6884,4549,6884,4568xe" filled="true" fillcolor="#000000" stroked="false">
                <v:path arrowok="t"/>
                <v:fill type="solid"/>
              </v:shape>
            </v:group>
            <v:group style="position:absolute;left:6884;top:4568;width:10;height:20" coordorigin="6884,4568" coordsize="10,20">
              <v:shape style="position:absolute;left:6884;top:4568;width:10;height:20" coordorigin="6884,4568" coordsize="10,20" path="m6884,4587l6894,4587,6894,4568,6884,4568,6884,4587xe" filled="true" fillcolor="#000000" stroked="false">
                <v:path arrowok="t"/>
                <v:fill type="solid"/>
              </v:shape>
            </v:group>
            <v:group style="position:absolute;left:6884;top:4587;width:10;height:20" coordorigin="6884,4587" coordsize="10,20">
              <v:shape style="position:absolute;left:6884;top:4587;width:10;height:20" coordorigin="6884,4587" coordsize="10,20" path="m6884,4606l6894,4606,6894,4587,6884,4587,6884,4606xe" filled="true" fillcolor="#000000" stroked="false">
                <v:path arrowok="t"/>
                <v:fill type="solid"/>
              </v:shape>
            </v:group>
            <v:group style="position:absolute;left:6884;top:4606;width:10;height:20" coordorigin="6884,4606" coordsize="10,20">
              <v:shape style="position:absolute;left:6884;top:4606;width:10;height:20" coordorigin="6884,4606" coordsize="10,20" path="m6884,4625l6894,4625,6894,4606,6884,4606,6884,4625xe" filled="true" fillcolor="#000000" stroked="false">
                <v:path arrowok="t"/>
                <v:fill type="solid"/>
              </v:shape>
            </v:group>
            <v:group style="position:absolute;left:6884;top:4625;width:10;height:20" coordorigin="6884,4625" coordsize="10,20">
              <v:shape style="position:absolute;left:6884;top:4625;width:10;height:20" coordorigin="6884,4625" coordsize="10,20" path="m6884,4645l6894,4645,6894,4625,6884,4625,6884,4645xe" filled="true" fillcolor="#000000" stroked="false">
                <v:path arrowok="t"/>
                <v:fill type="solid"/>
              </v:shape>
            </v:group>
            <v:group style="position:absolute;left:6884;top:4645;width:10;height:20" coordorigin="6884,4645" coordsize="10,20">
              <v:shape style="position:absolute;left:6884;top:4645;width:10;height:20" coordorigin="6884,4645" coordsize="10,20" path="m6884,4664l6894,4664,6894,4645,6884,4645,6884,4664xe" filled="true" fillcolor="#000000" stroked="false">
                <v:path arrowok="t"/>
                <v:fill type="solid"/>
              </v:shape>
            </v:group>
            <v:group style="position:absolute;left:6884;top:4664;width:10;height:20" coordorigin="6884,4664" coordsize="10,20">
              <v:shape style="position:absolute;left:6884;top:4664;width:10;height:20" coordorigin="6884,4664" coordsize="10,20" path="m6884,4683l6894,4683,6894,4664,6884,4664,6884,4683xe" filled="true" fillcolor="#000000" stroked="false">
                <v:path arrowok="t"/>
                <v:fill type="solid"/>
              </v:shape>
            </v:group>
            <v:group style="position:absolute;left:6884;top:4683;width:10;height:20" coordorigin="6884,4683" coordsize="10,20">
              <v:shape style="position:absolute;left:6884;top:4683;width:10;height:20" coordorigin="6884,4683" coordsize="10,20" path="m6884,4702l6894,4702,6894,4683,6884,4683,6884,4702xe" filled="true" fillcolor="#000000" stroked="false">
                <v:path arrowok="t"/>
                <v:fill type="solid"/>
              </v:shape>
            </v:group>
            <v:group style="position:absolute;left:6884;top:4702;width:10;height:20" coordorigin="6884,4702" coordsize="10,20">
              <v:shape style="position:absolute;left:6884;top:4702;width:10;height:20" coordorigin="6884,4702" coordsize="10,20" path="m6884,4721l6894,4721,6894,4702,6884,4702,6884,4721xe" filled="true" fillcolor="#000000" stroked="false">
                <v:path arrowok="t"/>
                <v:fill type="solid"/>
              </v:shape>
            </v:group>
            <v:group style="position:absolute;left:6884;top:4721;width:10;height:20" coordorigin="6884,4721" coordsize="10,20">
              <v:shape style="position:absolute;left:6884;top:4721;width:10;height:20" coordorigin="6884,4721" coordsize="10,20" path="m6884,4741l6894,4741,6894,4721,6884,4721,6884,4741xe" filled="true" fillcolor="#000000" stroked="false">
                <v:path arrowok="t"/>
                <v:fill type="solid"/>
              </v:shape>
            </v:group>
            <v:group style="position:absolute;left:6884;top:4741;width:10;height:20" coordorigin="6884,4741" coordsize="10,20">
              <v:shape style="position:absolute;left:6884;top:4741;width:10;height:20" coordorigin="6884,4741" coordsize="10,20" path="m6884,4760l6894,4760,6894,4741,6884,4741,6884,4760xe" filled="true" fillcolor="#000000" stroked="false">
                <v:path arrowok="t"/>
                <v:fill type="solid"/>
              </v:shape>
            </v:group>
            <v:group style="position:absolute;left:6884;top:4760;width:10;height:20" coordorigin="6884,4760" coordsize="10,20">
              <v:shape style="position:absolute;left:6884;top:4760;width:10;height:20" coordorigin="6884,4760" coordsize="10,20" path="m6884,4779l6894,4779,6894,4760,6884,4760,6884,4779xe" filled="true" fillcolor="#000000" stroked="false">
                <v:path arrowok="t"/>
                <v:fill type="solid"/>
              </v:shape>
            </v:group>
            <v:group style="position:absolute;left:6884;top:4779;width:10;height:20" coordorigin="6884,4779" coordsize="10,20">
              <v:shape style="position:absolute;left:6884;top:4779;width:10;height:20" coordorigin="6884,4779" coordsize="10,20" path="m6884,4798l6894,4798,6894,4779,6884,4779,6884,4798xe" filled="true" fillcolor="#000000" stroked="false">
                <v:path arrowok="t"/>
                <v:fill type="solid"/>
              </v:shape>
            </v:group>
            <v:group style="position:absolute;left:6884;top:4798;width:10;height:20" coordorigin="6884,4798" coordsize="10,20">
              <v:shape style="position:absolute;left:6884;top:4798;width:10;height:20" coordorigin="6884,4798" coordsize="10,20" path="m6884,4817l6894,4817,6894,4798,6884,4798,6884,4817xe" filled="true" fillcolor="#000000" stroked="false">
                <v:path arrowok="t"/>
                <v:fill type="solid"/>
              </v:shape>
            </v:group>
            <v:group style="position:absolute;left:6884;top:4817;width:10;height:20" coordorigin="6884,4817" coordsize="10,20">
              <v:shape style="position:absolute;left:6884;top:4817;width:10;height:20" coordorigin="6884,4817" coordsize="10,20" path="m6884,4837l6894,4837,6894,4817,6884,4817,6884,4837xe" filled="true" fillcolor="#000000" stroked="false">
                <v:path arrowok="t"/>
                <v:fill type="solid"/>
              </v:shape>
            </v:group>
            <v:group style="position:absolute;left:6884;top:4837;width:10;height:20" coordorigin="6884,4837" coordsize="10,20">
              <v:shape style="position:absolute;left:6884;top:4837;width:10;height:20" coordorigin="6884,4837" coordsize="10,20" path="m6884,4856l6894,4856,6894,4837,6884,4837,6884,4856xe" filled="true" fillcolor="#000000" stroked="false">
                <v:path arrowok="t"/>
                <v:fill type="solid"/>
              </v:shape>
            </v:group>
            <v:group style="position:absolute;left:6884;top:4856;width:10;height:20" coordorigin="6884,4856" coordsize="10,20">
              <v:shape style="position:absolute;left:6884;top:4856;width:10;height:20" coordorigin="6884,4856" coordsize="10,20" path="m6884,4875l6894,4875,6894,4856,6884,4856,6884,4875xe" filled="true" fillcolor="#000000" stroked="false">
                <v:path arrowok="t"/>
                <v:fill type="solid"/>
              </v:shape>
              <v:shape style="position:absolute;left:6884;top:4875;width:10;height:2" type="#_x0000_t75" stroked="false">
                <v:imagedata r:id="rId664" o:title=""/>
              </v:shape>
            </v:group>
            <v:group style="position:absolute;left:6884;top:4882;width:10;height:2" coordorigin="6884,4882" coordsize="10,2">
              <v:shape style="position:absolute;left:6884;top:4882;width:10;height:2" coordorigin="6884,4882" coordsize="10,0" path="m6884,4882l6894,4882e" filled="false" stroked="true" strokeweight=".48004pt" strokecolor="#000000">
                <v:path arrowok="t"/>
              </v:shape>
            </v:group>
            <v:group style="position:absolute;left:6894;top:4882;width:1640;height:2" coordorigin="6894,4882" coordsize="1640,2">
              <v:shape style="position:absolute;left:6894;top:4882;width:1640;height:2" coordorigin="6894,4882" coordsize="1640,0" path="m6894,4882l8533,4882e" filled="false" stroked="true" strokeweight=".48004pt" strokecolor="#000000">
                <v:path arrowok="t"/>
              </v:shape>
              <v:shape style="position:absolute;left:3502;top:5;width:1695;height:396" type="#_x0000_t202" filled="false" stroked="false">
                <v:textbox inset="0,0,0,0">
                  <w:txbxContent>
                    <w:p>
                      <w:pPr>
                        <w:spacing w:before="28"/>
                        <w:ind w:left="422"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5197;top:5;width:1692;height:396" type="#_x0000_t202" filled="false" stroked="false">
                <v:textbox inset="0,0,0,0">
                  <w:txbxContent>
                    <w:p>
                      <w:pPr>
                        <w:spacing w:before="28"/>
                        <w:ind w:left="422"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1061;top:4486;width:2442;height:396" type="#_x0000_t202" filled="false" stroked="false">
                <v:textbox inset="0,0,0,0">
                  <w:txbxContent>
                    <w:p>
                      <w:pPr>
                        <w:spacing w:before="28"/>
                        <w:ind w:left="107" w:right="0" w:firstLine="0"/>
                        <w:jc w:val="left"/>
                        <w:rPr>
                          <w:rFonts w:ascii="宋体" w:hAnsi="宋体" w:cs="宋体" w:eastAsia="宋体" w:hint="default"/>
                          <w:sz w:val="21"/>
                          <w:szCs w:val="21"/>
                        </w:rPr>
                      </w:pPr>
                      <w:r>
                        <w:rPr>
                          <w:rFonts w:ascii="宋体" w:hAnsi="宋体" w:cs="宋体" w:eastAsia="宋体" w:hint="default"/>
                          <w:b/>
                          <w:bCs/>
                          <w:sz w:val="21"/>
                          <w:szCs w:val="21"/>
                        </w:rPr>
                        <w:t>小计</w:t>
                      </w:r>
                      <w:r>
                        <w:rPr>
                          <w:rFonts w:ascii="宋体" w:hAnsi="宋体" w:cs="宋体" w:eastAsia="宋体" w:hint="default"/>
                          <w:sz w:val="21"/>
                          <w:szCs w:val="21"/>
                        </w:rPr>
                      </w:r>
                    </w:p>
                  </w:txbxContent>
                </v:textbox>
                <w10:wrap type="none"/>
              </v:shape>
              <v:shape style="position:absolute;left:5197;top:4486;width:1692;height:396" type="#_x0000_t202" filled="false" stroked="false">
                <v:textbox inset="0,0,0,0">
                  <w:txbxContent>
                    <w:p>
                      <w:pPr>
                        <w:spacing w:before="72"/>
                        <w:ind w:left="578" w:right="0" w:firstLine="0"/>
                        <w:jc w:val="left"/>
                        <w:rPr>
                          <w:rFonts w:ascii="Arial Narrow" w:hAnsi="Arial Narrow" w:cs="Arial Narrow" w:eastAsia="Arial Narrow" w:hint="default"/>
                          <w:sz w:val="21"/>
                          <w:szCs w:val="21"/>
                        </w:rPr>
                      </w:pPr>
                      <w:r>
                        <w:rPr>
                          <w:rFonts w:ascii="Arial Narrow"/>
                          <w:b/>
                          <w:sz w:val="21"/>
                        </w:rPr>
                        <w:t>9,583,186.55</w:t>
                      </w:r>
                      <w:r>
                        <w:rPr>
                          <w:rFonts w:ascii="Arial Narrow"/>
                          <w:sz w:val="21"/>
                        </w:rPr>
                      </w:r>
                    </w:p>
                  </w:txbxContent>
                </v:textbox>
                <w10:wrap type="none"/>
              </v:shape>
              <v:shape style="position:absolute;left:1015;top:97;width:1479;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政府补助的种类</w:t>
                      </w:r>
                      <w:r>
                        <w:rPr>
                          <w:rFonts w:ascii="宋体" w:hAnsi="宋体" w:cs="宋体" w:eastAsia="宋体" w:hint="default"/>
                          <w:sz w:val="21"/>
                          <w:szCs w:val="21"/>
                        </w:rPr>
                      </w:r>
                    </w:p>
                  </w:txbxContent>
                </v:textbox>
                <w10:wrap type="none"/>
              </v:shape>
              <v:shape style="position:absolute;left:7499;top:97;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xbxContent>
                </v:textbox>
                <w10:wrap type="none"/>
              </v:shape>
              <v:shape style="position:absolute;left:113;top:618;width:843;height:756"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与资产相</w:t>
                      </w: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关的政府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补助</w:t>
                      </w:r>
                    </w:p>
                  </w:txbxContent>
                </v:textbox>
                <w10:wrap type="none"/>
              </v:shape>
              <v:shape style="position:absolute;left:1169;top:1287;width:2103;height:3128"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小计</w:t>
                      </w:r>
                    </w:p>
                    <w:p>
                      <w:pPr>
                        <w:spacing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增值税退税</w:t>
                      </w:r>
                    </w:p>
                    <w:p>
                      <w:pPr>
                        <w:spacing w:line="272" w:lineRule="exact" w:before="93"/>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中关村高新技术产业与</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现代制造业发展专项资</w:t>
                      </w:r>
                    </w:p>
                    <w:p>
                      <w:pPr>
                        <w:spacing w:before="86"/>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中关村科技园区小企业</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创新支持资金</w:t>
                      </w:r>
                    </w:p>
                    <w:p>
                      <w:pPr>
                        <w:spacing w:before="75"/>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朝阳区财政局可持续发</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展专项资金</w:t>
                      </w:r>
                    </w:p>
                    <w:p>
                      <w:pPr>
                        <w:spacing w:before="75"/>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中关村科技园区企业改</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制上市资助资金</w:t>
                      </w:r>
                    </w:p>
                  </w:txbxContent>
                </v:textbox>
                <w10:wrap type="none"/>
              </v:shape>
              <v:shape style="position:absolute;left:4081;top:1690;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7,897,446.03</w:t>
                      </w:r>
                      <w:r>
                        <w:rPr>
                          <w:rFonts w:ascii="Arial Narrow"/>
                          <w:sz w:val="21"/>
                        </w:rPr>
                      </w:r>
                    </w:p>
                  </w:txbxContent>
                </v:textbox>
                <w10:wrap type="none"/>
              </v:shape>
              <v:shape style="position:absolute;left:5775;top:1690;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7,583,186.55</w:t>
                      </w:r>
                      <w:r>
                        <w:rPr>
                          <w:rFonts w:ascii="Arial Narrow"/>
                          <w:sz w:val="21"/>
                        </w:rPr>
                      </w:r>
                    </w:p>
                  </w:txbxContent>
                </v:textbox>
                <w10:wrap type="none"/>
              </v:shape>
              <v:shape style="position:absolute;left:113;top:2860;width:843;height:754"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与收益相</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关的政府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补助</w:t>
                      </w:r>
                    </w:p>
                  </w:txbxContent>
                </v:textbox>
                <w10:wrap type="none"/>
              </v:shape>
              <v:shape style="position:absolute;left:4321;top:2826;width:76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70,000.00</w:t>
                      </w:r>
                      <w:r>
                        <w:rPr>
                          <w:rFonts w:ascii="Arial Narrow"/>
                          <w:sz w:val="21"/>
                        </w:rPr>
                      </w:r>
                    </w:p>
                  </w:txbxContent>
                </v:textbox>
                <w10:wrap type="none"/>
              </v:shape>
              <v:shape style="position:absolute;left:4225;top:3450;width:864;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880,000.00</w:t>
                      </w:r>
                      <w:r>
                        <w:rPr>
                          <w:rFonts w:ascii="Arial Narrow"/>
                          <w:sz w:val="21"/>
                        </w:rPr>
                      </w:r>
                    </w:p>
                  </w:txbxContent>
                </v:textbox>
                <w10:wrap type="none"/>
              </v:shape>
              <v:shape style="position:absolute;left:5775;top:4074;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xbxContent>
                </v:textbox>
                <w10:wrap type="none"/>
              </v:shape>
              <v:shape style="position:absolute;left:4081;top:4583;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b/>
                          <w:spacing w:val="-1"/>
                          <w:sz w:val="21"/>
                        </w:rPr>
                        <w:t>8,847,446.03</w:t>
                      </w:r>
                      <w:r>
                        <w:rPr>
                          <w:rFonts w:ascii="Arial Narrow"/>
                          <w:sz w:val="21"/>
                        </w:rPr>
                      </w:r>
                    </w:p>
                  </w:txbxContent>
                </v:textbox>
                <w10:wrap type="none"/>
              </v:shape>
            </v:group>
          </v:group>
        </w:pict>
      </w:r>
      <w:r>
        <w:rPr>
          <w:rFonts w:ascii="宋体" w:hAnsi="宋体" w:cs="宋体" w:eastAsia="宋体" w:hint="default"/>
          <w:position w:val="-97"/>
          <w:sz w:val="20"/>
          <w:szCs w:val="20"/>
        </w:rPr>
      </w:r>
    </w:p>
    <w:p>
      <w:pPr>
        <w:spacing w:after="0" w:line="4886" w:lineRule="exact"/>
        <w:rPr>
          <w:rFonts w:ascii="宋体" w:hAnsi="宋体" w:cs="宋体" w:eastAsia="宋体" w:hint="default"/>
          <w:sz w:val="20"/>
          <w:szCs w:val="20"/>
        </w:rPr>
        <w:sectPr>
          <w:pgSz w:w="11910" w:h="16840"/>
          <w:pgMar w:header="877" w:footer="980" w:top="1060" w:bottom="1160" w:left="1560" w:right="0"/>
        </w:sectPr>
      </w:pPr>
    </w:p>
    <w:p>
      <w:pPr>
        <w:spacing w:line="240" w:lineRule="auto" w:before="2"/>
        <w:rPr>
          <w:rFonts w:ascii="宋体" w:hAnsi="宋体" w:cs="宋体" w:eastAsia="宋体" w:hint="default"/>
          <w:sz w:val="23"/>
          <w:szCs w:val="23"/>
        </w:rPr>
      </w:pPr>
    </w:p>
    <w:p>
      <w:pPr>
        <w:spacing w:before="36"/>
        <w:ind w:left="238" w:right="1041" w:firstLine="0"/>
        <w:jc w:val="left"/>
        <w:rPr>
          <w:rFonts w:ascii="宋体" w:hAnsi="宋体" w:cs="宋体" w:eastAsia="宋体" w:hint="default"/>
          <w:sz w:val="21"/>
          <w:szCs w:val="21"/>
        </w:rPr>
      </w:pPr>
      <w:r>
        <w:rPr/>
        <w:pict>
          <v:shape style="position:absolute;margin-left:217.25pt;margin-top:51.643616pt;width:.47996pt;height:.48pt;mso-position-horizontal-relative:page;mso-position-vertical-relative:paragraph;z-index:17032" type="#_x0000_t75" stroked="false">
            <v:imagedata r:id="rId665" o:title=""/>
          </v:shape>
        </w:pict>
      </w:r>
      <w:r>
        <w:rPr/>
        <w:pict>
          <v:shape style="position:absolute;margin-left:320.589996pt;margin-top:51.643616pt;width:.47994pt;height:.48pt;mso-position-horizontal-relative:page;mso-position-vertical-relative:paragraph;z-index:17056" type="#_x0000_t75" stroked="false">
            <v:imagedata r:id="rId665" o:title=""/>
          </v:shape>
        </w:pict>
      </w:r>
      <w:r>
        <w:rPr/>
        <w:pict>
          <v:shape style="position:absolute;margin-left:423.790009pt;margin-top:51.643616pt;width:.47997pt;height:.48pt;mso-position-horizontal-relative:page;mso-position-vertical-relative:paragraph;z-index:17080" type="#_x0000_t75" stroked="false">
            <v:imagedata r:id="rId665" o:title=""/>
          </v:shape>
        </w:pict>
      </w:r>
      <w:r>
        <w:rPr/>
        <w:pict>
          <v:group style="position:absolute;margin-left:84.503998pt;margin-top:72.403679pt;width:442.9pt;height:.5pt;mso-position-horizontal-relative:page;mso-position-vertical-relative:paragraph;z-index:-1143544" coordorigin="1690,1448" coordsize="8858,10">
            <v:shape style="position:absolute;left:1690;top:1448;width:2655;height:10" type="#_x0000_t75" stroked="false">
              <v:imagedata r:id="rId666" o:title=""/>
            </v:shape>
            <v:shape style="position:absolute;left:4340;top:1448;width:2072;height:10" type="#_x0000_t75" stroked="false">
              <v:imagedata r:id="rId667" o:title=""/>
            </v:shape>
            <v:shape style="position:absolute;left:6407;top:1448;width:4141;height:10" type="#_x0000_t75" stroked="false">
              <v:imagedata r:id="rId668" o:title=""/>
            </v:shape>
            <w10:wrap type="none"/>
          </v:group>
        </w:pict>
      </w:r>
      <w:r>
        <w:rPr/>
        <w:pict>
          <v:group style="position:absolute;margin-left:84.503998pt;margin-top:88.243698pt;width:442.9pt;height:5.05pt;mso-position-horizontal-relative:page;mso-position-vertical-relative:paragraph;z-index:-1143520" coordorigin="1690,1765" coordsize="8858,101">
            <v:shape style="position:absolute;left:1690;top:1765;width:2674;height:101" type="#_x0000_t75" stroked="false">
              <v:imagedata r:id="rId669" o:title=""/>
            </v:shape>
            <v:shape style="position:absolute;left:4340;top:1856;width:2072;height:10" type="#_x0000_t75" stroked="false">
              <v:imagedata r:id="rId667" o:title=""/>
            </v:shape>
            <v:shape style="position:absolute;left:6407;top:1856;width:4141;height:10" type="#_x0000_t75" stroked="false">
              <v:imagedata r:id="rId668" o:title=""/>
            </v:shape>
            <w10:wrap type="none"/>
          </v:group>
        </w:pict>
      </w:r>
      <w:r>
        <w:rPr>
          <w:rFonts w:ascii="Arial Narrow" w:hAnsi="Arial Narrow" w:cs="Arial Narrow" w:eastAsia="Arial Narrow" w:hint="default"/>
          <w:b/>
          <w:bCs/>
          <w:sz w:val="21"/>
          <w:szCs w:val="21"/>
        </w:rPr>
        <w:t>30</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3"/>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2674"/>
        <w:gridCol w:w="2067"/>
        <w:gridCol w:w="2064"/>
        <w:gridCol w:w="2067"/>
      </w:tblGrid>
      <w:tr>
        <w:trPr>
          <w:trHeight w:val="557"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2"/>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1"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067" w:type="dxa"/>
            <w:tcBorders>
              <w:top w:val="single" w:sz="4" w:space="0" w:color="000000"/>
              <w:left w:val="single" w:sz="4" w:space="0" w:color="000000"/>
              <w:bottom w:val="single" w:sz="4" w:space="0" w:color="000000"/>
              <w:right w:val="nil" w:sz="6" w:space="0" w:color="auto"/>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计入当期非经常性</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损益的金额</w:t>
            </w:r>
          </w:p>
        </w:tc>
      </w:tr>
      <w:tr>
        <w:trPr>
          <w:trHeight w:val="405" w:hRule="exact"/>
        </w:trPr>
        <w:tc>
          <w:tcPr>
            <w:tcW w:w="2674"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2067"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06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067"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r>
        <w:trPr>
          <w:trHeight w:val="312"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Arial Narrow" w:hAnsi="Arial Narrow" w:cs="Arial Narrow" w:eastAsia="Arial Narrow" w:hint="default"/>
                <w:sz w:val="21"/>
                <w:szCs w:val="21"/>
              </w:rPr>
            </w:pPr>
            <w:r>
              <w:rPr>
                <w:rFonts w:ascii="Arial Narrow"/>
                <w:spacing w:val="-1"/>
                <w:sz w:val="21"/>
              </w:rPr>
              <w:t>41,165.69</w:t>
            </w:r>
            <w:r>
              <w:rPr>
                <w:rFonts w:ascii="Arial Narrow"/>
                <w:sz w:val="21"/>
              </w:rPr>
            </w: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3"/>
              <w:jc w:val="right"/>
              <w:rPr>
                <w:rFonts w:ascii="Arial Narrow" w:hAnsi="Arial Narrow" w:cs="Arial Narrow" w:eastAsia="Arial Narrow" w:hint="default"/>
                <w:sz w:val="21"/>
                <w:szCs w:val="21"/>
              </w:rPr>
            </w:pPr>
            <w:r>
              <w:rPr>
                <w:rFonts w:ascii="Arial Narrow"/>
                <w:spacing w:val="-1"/>
                <w:sz w:val="21"/>
              </w:rPr>
              <w:t>41,165.69</w:t>
            </w:r>
            <w:r>
              <w:rPr>
                <w:rFonts w:ascii="Arial Narrow"/>
                <w:sz w:val="21"/>
              </w:rPr>
            </w:r>
          </w:p>
        </w:tc>
      </w:tr>
      <w:tr>
        <w:trPr>
          <w:trHeight w:val="101" w:hRule="exact"/>
        </w:trPr>
        <w:tc>
          <w:tcPr>
            <w:tcW w:w="2674"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401"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755"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2067" w:type="dxa"/>
            <w:tcBorders>
              <w:top w:val="nil" w:sz="6" w:space="0" w:color="auto"/>
              <w:left w:val="single" w:sz="4" w:space="0" w:color="000000"/>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债务重组损失</w:t>
            </w:r>
          </w:p>
        </w:tc>
        <w:tc>
          <w:tcPr>
            <w:tcW w:w="2067" w:type="dxa"/>
            <w:tcBorders>
              <w:top w:val="nil" w:sz="6" w:space="0" w:color="auto"/>
              <w:left w:val="single" w:sz="4" w:space="0" w:color="000000"/>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101" w:hRule="exact"/>
        </w:trPr>
        <w:tc>
          <w:tcPr>
            <w:tcW w:w="2674"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07"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非货币性资产交换损失</w:t>
            </w:r>
          </w:p>
        </w:tc>
        <w:tc>
          <w:tcPr>
            <w:tcW w:w="2067" w:type="dxa"/>
            <w:tcBorders>
              <w:top w:val="nil" w:sz="6" w:space="0" w:color="auto"/>
              <w:left w:val="single" w:sz="4" w:space="0" w:color="000000"/>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101" w:hRule="exact"/>
        </w:trPr>
        <w:tc>
          <w:tcPr>
            <w:tcW w:w="2674"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401"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2067" w:type="dxa"/>
            <w:tcBorders>
              <w:top w:val="nil" w:sz="6" w:space="0" w:color="auto"/>
              <w:left w:val="single" w:sz="4" w:space="0" w:color="000000"/>
              <w:bottom w:val="nil" w:sz="6" w:space="0" w:color="auto"/>
              <w:right w:val="single" w:sz="4" w:space="0" w:color="000000"/>
            </w:tcBorders>
          </w:tcPr>
          <w:p>
            <w:pPr/>
          </w:p>
        </w:tc>
        <w:tc>
          <w:tcPr>
            <w:tcW w:w="2064" w:type="dxa"/>
            <w:tcBorders>
              <w:top w:val="nil" w:sz="6" w:space="0" w:color="auto"/>
              <w:left w:val="single" w:sz="4" w:space="0" w:color="000000"/>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408" w:hRule="exact"/>
        </w:trPr>
        <w:tc>
          <w:tcPr>
            <w:tcW w:w="2674" w:type="dxa"/>
            <w:tcBorders>
              <w:top w:val="nil" w:sz="6" w:space="0" w:color="auto"/>
              <w:left w:val="nil" w:sz="6" w:space="0" w:color="auto"/>
              <w:bottom w:val="single" w:sz="4" w:space="0" w:color="000000"/>
              <w:right w:val="single" w:sz="4" w:space="0" w:color="000000"/>
            </w:tcBorders>
          </w:tcPr>
          <w:p>
            <w:pPr>
              <w:pStyle w:val="TableParagraph"/>
              <w:spacing w:line="240" w:lineRule="auto" w:before="3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9"/>
              <w:ind w:right="101"/>
              <w:jc w:val="right"/>
              <w:rPr>
                <w:rFonts w:ascii="Arial Narrow" w:hAnsi="Arial Narrow" w:cs="Arial Narrow" w:eastAsia="Arial Narrow" w:hint="default"/>
                <w:sz w:val="21"/>
                <w:szCs w:val="21"/>
              </w:rPr>
            </w:pPr>
            <w:r>
              <w:rPr>
                <w:rFonts w:ascii="Arial Narrow"/>
                <w:b/>
                <w:spacing w:val="-1"/>
                <w:sz w:val="21"/>
              </w:rPr>
              <w:t>41,165.69</w:t>
            </w:r>
            <w:r>
              <w:rPr>
                <w:rFonts w:ascii="Arial Narrow"/>
                <w:sz w:val="21"/>
              </w:rPr>
            </w:r>
          </w:p>
        </w:tc>
        <w:tc>
          <w:tcPr>
            <w:tcW w:w="206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067" w:type="dxa"/>
            <w:tcBorders>
              <w:top w:val="nil" w:sz="6" w:space="0" w:color="auto"/>
              <w:left w:val="single" w:sz="4" w:space="0" w:color="000000"/>
              <w:bottom w:val="single" w:sz="4" w:space="0" w:color="000000"/>
              <w:right w:val="nil" w:sz="6" w:space="0" w:color="auto"/>
            </w:tcBorders>
          </w:tcPr>
          <w:p>
            <w:pPr>
              <w:pStyle w:val="TableParagraph"/>
              <w:spacing w:line="240" w:lineRule="auto" w:before="79"/>
              <w:ind w:right="103"/>
              <w:jc w:val="right"/>
              <w:rPr>
                <w:rFonts w:ascii="Arial Narrow" w:hAnsi="Arial Narrow" w:cs="Arial Narrow" w:eastAsia="Arial Narrow" w:hint="default"/>
                <w:sz w:val="21"/>
                <w:szCs w:val="21"/>
              </w:rPr>
            </w:pPr>
            <w:r>
              <w:rPr>
                <w:rFonts w:ascii="Arial Narrow"/>
                <w:b/>
                <w:spacing w:val="-1"/>
                <w:sz w:val="21"/>
              </w:rPr>
              <w:t>41,165.69</w:t>
            </w:r>
            <w:r>
              <w:rPr>
                <w:rFonts w:ascii="Arial Narrow"/>
                <w:sz w:val="21"/>
              </w:rPr>
            </w:r>
          </w:p>
        </w:tc>
      </w:tr>
    </w:tbl>
    <w:p>
      <w:pPr>
        <w:spacing w:line="240" w:lineRule="auto" w:before="9"/>
        <w:rPr>
          <w:rFonts w:ascii="宋体" w:hAnsi="宋体" w:cs="宋体" w:eastAsia="宋体" w:hint="default"/>
          <w:b/>
          <w:bCs/>
          <w:sz w:val="5"/>
          <w:szCs w:val="5"/>
        </w:rPr>
      </w:pPr>
    </w:p>
    <w:p>
      <w:pPr>
        <w:spacing w:before="36"/>
        <w:ind w:left="238" w:right="1041" w:firstLine="0"/>
        <w:jc w:val="left"/>
        <w:rPr>
          <w:rFonts w:ascii="宋体" w:hAnsi="宋体" w:cs="宋体" w:eastAsia="宋体" w:hint="default"/>
          <w:sz w:val="21"/>
          <w:szCs w:val="21"/>
        </w:rPr>
      </w:pPr>
      <w:r>
        <w:rPr/>
        <w:pict>
          <v:group style="position:absolute;margin-left:84.503998pt;margin-top:-85.68634pt;width:442.9pt;height:.5pt;mso-position-horizontal-relative:page;mso-position-vertical-relative:paragraph;z-index:-1143496" coordorigin="1690,-1714" coordsize="8858,10">
            <v:shape style="position:absolute;left:1690;top:-1714;width:2655;height:10" type="#_x0000_t75" stroked="false">
              <v:imagedata r:id="rId666" o:title=""/>
            </v:shape>
            <v:shape style="position:absolute;left:4340;top:-1714;width:2072;height:10" type="#_x0000_t75" stroked="false">
              <v:imagedata r:id="rId667" o:title=""/>
            </v:shape>
            <v:shape style="position:absolute;left:6407;top:-1714;width:4141;height:10" type="#_x0000_t75" stroked="false">
              <v:imagedata r:id="rId668" o:title=""/>
            </v:shape>
            <w10:wrap type="none"/>
          </v:group>
        </w:pict>
      </w:r>
      <w:r>
        <w:rPr/>
        <w:pict>
          <v:group style="position:absolute;margin-left:84.503998pt;margin-top:-69.84626pt;width:442.9pt;height:5.05pt;mso-position-horizontal-relative:page;mso-position-vertical-relative:paragraph;z-index:-1143472" coordorigin="1690,-1397" coordsize="8858,101">
            <v:shape style="position:absolute;left:1690;top:-1397;width:2674;height:101" type="#_x0000_t75" stroked="false">
              <v:imagedata r:id="rId670" o:title=""/>
            </v:shape>
            <v:shape style="position:absolute;left:4340;top:-1306;width:2072;height:10" type="#_x0000_t75" stroked="false">
              <v:imagedata r:id="rId671" o:title=""/>
            </v:shape>
            <v:shape style="position:absolute;left:6407;top:-1306;width:4141;height:10" type="#_x0000_t75" stroked="false">
              <v:imagedata r:id="rId672" o:title=""/>
            </v:shape>
            <w10:wrap type="none"/>
          </v:group>
        </w:pict>
      </w:r>
      <w:r>
        <w:rPr/>
        <w:pict>
          <v:group style="position:absolute;margin-left:84.503998pt;margin-top:-49.446262pt;width:442.9pt;height:5.05pt;mso-position-horizontal-relative:page;mso-position-vertical-relative:paragraph;z-index:-1143448" coordorigin="1690,-989" coordsize="8858,101">
            <v:shape style="position:absolute;left:1690;top:-989;width:2674;height:101" type="#_x0000_t75" stroked="false">
              <v:imagedata r:id="rId669" o:title=""/>
            </v:shape>
            <v:shape style="position:absolute;left:4340;top:-898;width:2072;height:10" type="#_x0000_t75" stroked="false">
              <v:imagedata r:id="rId667" o:title=""/>
            </v:shape>
            <v:shape style="position:absolute;left:6407;top:-898;width:4141;height:10" type="#_x0000_t75" stroked="false">
              <v:imagedata r:id="rId668" o:title=""/>
            </v:shape>
            <w10:wrap type="none"/>
          </v:group>
        </w:pict>
      </w:r>
      <w:r>
        <w:rPr/>
        <w:pict>
          <v:group style="position:absolute;margin-left:84.503998pt;margin-top:-24.606281pt;width:442.9pt;height:.5pt;mso-position-horizontal-relative:page;mso-position-vertical-relative:paragraph;z-index:-1143424" coordorigin="1690,-492" coordsize="8858,10">
            <v:shape style="position:absolute;left:1690;top:-492;width:2655;height:10" type="#_x0000_t75" stroked="false">
              <v:imagedata r:id="rId666" o:title=""/>
            </v:shape>
            <v:shape style="position:absolute;left:4340;top:-492;width:2072;height:10" type="#_x0000_t75" stroked="false">
              <v:imagedata r:id="rId667" o:title=""/>
            </v:shape>
            <v:shape style="position:absolute;left:6407;top:-492;width:4141;height:10" type="#_x0000_t75" stroked="false">
              <v:imagedata r:id="rId668" o:title=""/>
            </v:shape>
            <w10:wrap type="none"/>
          </v:group>
        </w:pict>
      </w:r>
      <w:r>
        <w:rPr/>
        <w:pict>
          <v:shape style="position:absolute;margin-left:217.25pt;margin-top:-4.926331pt;width:.47998pt;height:.72pt;mso-position-horizontal-relative:page;mso-position-vertical-relative:paragraph;z-index:-1143400" type="#_x0000_t75" stroked="false">
            <v:imagedata r:id="rId643" o:title=""/>
          </v:shape>
        </w:pict>
      </w:r>
      <w:r>
        <w:rPr/>
        <w:pict>
          <v:shape style="position:absolute;margin-left:320.589996pt;margin-top:-4.926331pt;width:.47996pt;height:.72pt;mso-position-horizontal-relative:page;mso-position-vertical-relative:paragraph;z-index:-1143376" type="#_x0000_t75" stroked="false">
            <v:imagedata r:id="rId643" o:title=""/>
          </v:shape>
        </w:pict>
      </w:r>
      <w:r>
        <w:rPr/>
        <w:pict>
          <v:shape style="position:absolute;margin-left:423.790009pt;margin-top:-4.926331pt;width:.47999pt;height:.72pt;mso-position-horizontal-relative:page;mso-position-vertical-relative:paragraph;z-index:-1143352" type="#_x0000_t75" stroked="false">
            <v:imagedata r:id="rId643" o:title=""/>
          </v:shape>
        </w:pict>
      </w:r>
      <w:r>
        <w:rPr/>
        <w:pict>
          <v:shape style="position:absolute;margin-left:263.089996pt;margin-top:43.94371pt;width:.48pt;height:.24pt;mso-position-horizontal-relative:page;mso-position-vertical-relative:paragraph;z-index:17320" type="#_x0000_t75" stroked="false">
            <v:imagedata r:id="rId665" o:title=""/>
          </v:shape>
        </w:pict>
      </w:r>
      <w:r>
        <w:rPr/>
        <w:pict>
          <v:shape style="position:absolute;margin-left:386.950012pt;margin-top:43.94371pt;width:.48003pt;height:.24pt;mso-position-horizontal-relative:page;mso-position-vertical-relative:paragraph;z-index:17344" type="#_x0000_t75" stroked="false">
            <v:imagedata r:id="rId665" o:title=""/>
          </v:shape>
        </w:pict>
      </w:r>
      <w:r>
        <w:rPr/>
        <w:pict>
          <v:group style="position:absolute;margin-left:84.503998pt;margin-top:59.063679pt;width:426.45pt;height:5.4pt;mso-position-horizontal-relative:page;mso-position-vertical-relative:paragraph;z-index:-1143280" coordorigin="1690,1181" coordsize="8529,108">
            <v:shape style="position:absolute;left:1690;top:1181;width:3591;height:108" type="#_x0000_t75" stroked="false">
              <v:imagedata r:id="rId673" o:title=""/>
            </v:shape>
            <v:shape style="position:absolute;left:5257;top:1277;width:2492;height:12" type="#_x0000_t75" stroked="false">
              <v:imagedata r:id="rId674" o:title=""/>
            </v:shape>
            <v:shape style="position:absolute;left:7734;top:1280;width:2485;height:10" type="#_x0000_t75" stroked="false">
              <v:imagedata r:id="rId675" o:title=""/>
            </v:shape>
            <w10:wrap type="none"/>
          </v:group>
        </w:pict>
      </w:r>
      <w:r>
        <w:rPr>
          <w:rFonts w:ascii="Arial Narrow" w:hAnsi="Arial Narrow" w:cs="Arial Narrow" w:eastAsia="Arial Narrow" w:hint="default"/>
          <w:b/>
          <w:bCs/>
          <w:sz w:val="21"/>
          <w:szCs w:val="21"/>
        </w:rPr>
        <w:t>31</w:t>
      </w:r>
      <w:r>
        <w:rPr>
          <w:rFonts w:ascii="宋体" w:hAnsi="宋体" w:cs="宋体" w:eastAsia="宋体" w:hint="default"/>
          <w:b/>
          <w:bCs/>
          <w:sz w:val="21"/>
          <w:szCs w:val="21"/>
        </w:rPr>
        <w:t>、</w:t>
      </w:r>
      <w:r>
        <w:rPr>
          <w:rFonts w:ascii="宋体" w:hAnsi="宋体" w:cs="宋体" w:eastAsia="宋体" w:hint="default"/>
          <w:b/>
          <w:bCs/>
          <w:spacing w:val="-81"/>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3"/>
        <w:rPr>
          <w:rFonts w:ascii="宋体" w:hAnsi="宋体" w:cs="宋体" w:eastAsia="宋体" w:hint="default"/>
          <w:b/>
          <w:bCs/>
          <w:sz w:val="12"/>
          <w:szCs w:val="12"/>
        </w:rPr>
      </w:pPr>
    </w:p>
    <w:tbl>
      <w:tblPr>
        <w:tblW w:w="0" w:type="auto"/>
        <w:jc w:val="left"/>
        <w:tblInd w:w="115" w:type="dxa"/>
        <w:tblLayout w:type="fixed"/>
        <w:tblCellMar>
          <w:top w:w="0" w:type="dxa"/>
          <w:left w:w="0" w:type="dxa"/>
          <w:bottom w:w="0" w:type="dxa"/>
          <w:right w:w="0" w:type="dxa"/>
        </w:tblCellMar>
        <w:tblLook w:val="01E0"/>
      </w:tblPr>
      <w:tblGrid>
        <w:gridCol w:w="3591"/>
        <w:gridCol w:w="2477"/>
        <w:gridCol w:w="2475"/>
      </w:tblGrid>
      <w:tr>
        <w:trPr>
          <w:trHeight w:val="398" w:hRule="exact"/>
        </w:trPr>
        <w:tc>
          <w:tcPr>
            <w:tcW w:w="35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811"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4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808"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3591"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4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9,942,388.90</w:t>
            </w:r>
            <w:r>
              <w:rPr>
                <w:rFonts w:ascii="Arial Narrow"/>
                <w:sz w:val="21"/>
              </w:rPr>
            </w:r>
          </w:p>
        </w:tc>
        <w:tc>
          <w:tcPr>
            <w:tcW w:w="2475"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6,689,497.02</w:t>
            </w:r>
            <w:r>
              <w:rPr>
                <w:rFonts w:ascii="Arial Narrow"/>
                <w:sz w:val="21"/>
              </w:rPr>
            </w:r>
          </w:p>
        </w:tc>
      </w:tr>
      <w:tr>
        <w:trPr>
          <w:trHeight w:val="506" w:hRule="exact"/>
        </w:trPr>
        <w:tc>
          <w:tcPr>
            <w:tcW w:w="3591"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4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-101,334.15</w:t>
            </w:r>
            <w:r>
              <w:rPr>
                <w:rFonts w:ascii="Arial Narrow"/>
                <w:sz w:val="21"/>
              </w:rPr>
            </w:r>
          </w:p>
        </w:tc>
        <w:tc>
          <w:tcPr>
            <w:tcW w:w="2475"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spacing w:val="-2"/>
                <w:sz w:val="21"/>
              </w:rPr>
              <w:t>-117,729.23</w:t>
            </w:r>
          </w:p>
        </w:tc>
      </w:tr>
      <w:tr>
        <w:trPr>
          <w:trHeight w:val="391" w:hRule="exact"/>
        </w:trPr>
        <w:tc>
          <w:tcPr>
            <w:tcW w:w="3591"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9,841,054.75</w:t>
            </w:r>
            <w:r>
              <w:rPr>
                <w:rFonts w:ascii="Arial Narrow"/>
                <w:sz w:val="21"/>
              </w:rPr>
            </w:r>
          </w:p>
        </w:tc>
        <w:tc>
          <w:tcPr>
            <w:tcW w:w="2475"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b/>
                <w:spacing w:val="-1"/>
                <w:sz w:val="21"/>
              </w:rPr>
              <w:t>6,571,767.79</w:t>
            </w:r>
            <w:r>
              <w:rPr>
                <w:rFonts w:ascii="Arial Narrow"/>
                <w:sz w:val="21"/>
              </w:rPr>
            </w:r>
          </w:p>
        </w:tc>
      </w:tr>
    </w:tbl>
    <w:p>
      <w:pPr>
        <w:spacing w:line="240" w:lineRule="auto" w:before="8"/>
        <w:rPr>
          <w:rFonts w:ascii="宋体" w:hAnsi="宋体" w:cs="宋体" w:eastAsia="宋体" w:hint="default"/>
          <w:b/>
          <w:bCs/>
          <w:sz w:val="5"/>
          <w:szCs w:val="5"/>
        </w:rPr>
      </w:pPr>
    </w:p>
    <w:p>
      <w:pPr>
        <w:spacing w:before="36"/>
        <w:ind w:left="238" w:right="1041" w:firstLine="0"/>
        <w:jc w:val="left"/>
        <w:rPr>
          <w:rFonts w:ascii="宋体" w:hAnsi="宋体" w:cs="宋体" w:eastAsia="宋体" w:hint="default"/>
          <w:sz w:val="21"/>
          <w:szCs w:val="21"/>
        </w:rPr>
      </w:pPr>
      <w:r>
        <w:rPr/>
        <w:pict>
          <v:group style="position:absolute;margin-left:84.503998pt;margin-top:-29.016357pt;width:426.45pt;height:5.55pt;mso-position-horizontal-relative:page;mso-position-vertical-relative:paragraph;z-index:-1143256" coordorigin="1690,-580" coordsize="8529,111">
            <v:shape style="position:absolute;left:1690;top:-580;width:3591;height:110" type="#_x0000_t75" stroked="false">
              <v:imagedata r:id="rId676" o:title=""/>
            </v:shape>
            <v:shape style="position:absolute;left:5257;top:-484;width:2492;height:14" type="#_x0000_t75" stroked="false">
              <v:imagedata r:id="rId677" o:title=""/>
            </v:shape>
            <v:shape style="position:absolute;left:7734;top:-480;width:2485;height:10" type="#_x0000_t75" stroked="false">
              <v:imagedata r:id="rId678" o:title=""/>
            </v:shape>
            <w10:wrap type="none"/>
          </v:group>
        </w:pict>
      </w:r>
      <w:r>
        <w:rPr/>
        <w:pict>
          <v:shape style="position:absolute;margin-left:263.089996pt;margin-top:-4.296337pt;width:.47998pt;height:.12pt;mso-position-horizontal-relative:page;mso-position-vertical-relative:paragraph;z-index:17416" type="#_x0000_t75" stroked="false">
            <v:imagedata r:id="rId665" o:title=""/>
          </v:shape>
        </w:pict>
      </w:r>
      <w:r>
        <w:rPr/>
        <w:pict>
          <v:shape style="position:absolute;margin-left:386.950012pt;margin-top:-4.296337pt;width:.48001pt;height:.12pt;mso-position-horizontal-relative:page;mso-position-vertical-relative:paragraph;z-index:17440" type="#_x0000_t75" stroked="false">
            <v:imagedata r:id="rId665" o:title=""/>
          </v:shape>
        </w:pict>
      </w:r>
      <w:r>
        <w:rPr>
          <w:rFonts w:ascii="Arial Narrow" w:hAnsi="Arial Narrow" w:cs="Arial Narrow" w:eastAsia="Arial Narrow" w:hint="default"/>
          <w:b/>
          <w:bCs/>
          <w:sz w:val="21"/>
          <w:szCs w:val="21"/>
        </w:rPr>
        <w:t>32</w:t>
      </w:r>
      <w:r>
        <w:rPr>
          <w:rFonts w:ascii="宋体" w:hAnsi="宋体" w:cs="宋体" w:eastAsia="宋体" w:hint="default"/>
          <w:b/>
          <w:bCs/>
          <w:sz w:val="21"/>
          <w:szCs w:val="21"/>
        </w:rPr>
        <w:t>、</w:t>
      </w:r>
      <w:r>
        <w:rPr>
          <w:rFonts w:ascii="宋体" w:hAnsi="宋体" w:cs="宋体" w:eastAsia="宋体" w:hint="default"/>
          <w:b/>
          <w:bCs/>
          <w:spacing w:val="-82"/>
          <w:sz w:val="21"/>
          <w:szCs w:val="21"/>
        </w:rPr>
        <w:t> </w:t>
      </w:r>
      <w:r>
        <w:rPr>
          <w:rFonts w:ascii="宋体" w:hAnsi="宋体" w:cs="宋体" w:eastAsia="宋体" w:hint="default"/>
          <w:b/>
          <w:bCs/>
          <w:sz w:val="21"/>
          <w:szCs w:val="21"/>
        </w:rPr>
        <w:t>基本每股收益和稀释每股收益的计算过程</w:t>
      </w:r>
      <w:r>
        <w:rPr>
          <w:rFonts w:ascii="宋体" w:hAnsi="宋体" w:cs="宋体" w:eastAsia="宋体" w:hint="default"/>
          <w:sz w:val="21"/>
          <w:szCs w:val="21"/>
        </w:rPr>
      </w:r>
    </w:p>
    <w:p>
      <w:pPr>
        <w:spacing w:before="128"/>
        <w:ind w:left="343" w:right="1041" w:firstLine="0"/>
        <w:jc w:val="left"/>
        <w:rPr>
          <w:rFonts w:ascii="宋体" w:hAnsi="宋体" w:cs="宋体" w:eastAsia="宋体" w:hint="default"/>
          <w:sz w:val="21"/>
          <w:szCs w:val="21"/>
        </w:rPr>
      </w:pPr>
      <w:r>
        <w:rPr/>
        <w:pict>
          <v:group style="position:absolute;margin-left:345.309998pt;margin-top:52.383678pt;width:182.1pt;height:.5pt;mso-position-horizontal-relative:page;mso-position-vertical-relative:paragraph;z-index:-1143184" coordorigin="6906,1048" coordsize="3642,10">
            <v:shape style="position:absolute;left:6906;top:1048;width:1692;height:10" type="#_x0000_t75" stroked="false">
              <v:imagedata r:id="rId679" o:title=""/>
            </v:shape>
            <v:shape style="position:absolute;left:8593;top:1048;width:1954;height:10" type="#_x0000_t75" stroked="false">
              <v:imagedata r:id="rId680" o:title=""/>
            </v:shape>
            <w10:wrap type="none"/>
          </v:group>
        </w:pict>
      </w:r>
      <w:r>
        <w:rPr/>
        <w:pict>
          <v:shape style="position:absolute;margin-left:245.690002pt;margin-top:72.083656pt;width:.48pt;height:.12pt;mso-position-horizontal-relative:page;mso-position-vertical-relative:paragraph;z-index:17488" type="#_x0000_t75" stroked="false">
            <v:imagedata r:id="rId681" o:title=""/>
          </v:shape>
        </w:pict>
      </w:r>
      <w:r>
        <w:rPr/>
        <w:pict>
          <v:shape style="position:absolute;margin-left:344.829987pt;margin-top:72.083656pt;width:.48001pt;height:.12pt;mso-position-horizontal-relative:page;mso-position-vertical-relative:paragraph;z-index:17512" type="#_x0000_t75" stroked="false">
            <v:imagedata r:id="rId681" o:title=""/>
          </v:shape>
        </w:pict>
      </w:r>
      <w:r>
        <w:rPr/>
        <w:pict>
          <v:shape style="position:absolute;margin-left:429.910004pt;margin-top:72.083656pt;width:.48001pt;height:.12pt;mso-position-horizontal-relative:page;mso-position-vertical-relative:paragraph;z-index:17536" type="#_x0000_t75" stroked="false">
            <v:imagedata r:id="rId681" o:title=""/>
          </v:shape>
        </w:pict>
      </w: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1</w:t>
      </w: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2011 </w:t>
      </w:r>
      <w:r>
        <w:rPr>
          <w:rFonts w:ascii="Arial Narrow" w:hAnsi="Arial Narrow" w:cs="Arial Narrow" w:eastAsia="Arial Narrow" w:hint="default"/>
          <w:spacing w:val="17"/>
          <w:sz w:val="21"/>
          <w:szCs w:val="21"/>
        </w:rPr>
        <w:t> </w:t>
      </w:r>
      <w:r>
        <w:rPr>
          <w:rFonts w:ascii="宋体" w:hAnsi="宋体" w:cs="宋体" w:eastAsia="宋体" w:hint="default"/>
          <w:sz w:val="21"/>
          <w:szCs w:val="21"/>
        </w:rPr>
        <w:t>年度净资产收益率和每股收益</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3243"/>
        <w:gridCol w:w="1983"/>
        <w:gridCol w:w="1702"/>
        <w:gridCol w:w="1944"/>
      </w:tblGrid>
      <w:tr>
        <w:trPr>
          <w:trHeight w:val="403" w:hRule="exact"/>
        </w:trPr>
        <w:tc>
          <w:tcPr>
            <w:tcW w:w="3243" w:type="dxa"/>
            <w:vMerge w:val="restart"/>
            <w:tcBorders>
              <w:top w:val="single" w:sz="4"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 w:right="0"/>
              <w:jc w:val="center"/>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c>
        <w:tc>
          <w:tcPr>
            <w:tcW w:w="1983" w:type="dxa"/>
            <w:vMerge w:val="restart"/>
            <w:tcBorders>
              <w:top w:val="single" w:sz="4" w:space="0" w:color="000000"/>
              <w:left w:val="single" w:sz="4" w:space="0" w:color="000000"/>
              <w:right w:val="single" w:sz="4" w:space="0" w:color="000000"/>
            </w:tcBorders>
          </w:tcPr>
          <w:p>
            <w:pPr>
              <w:pStyle w:val="TableParagraph"/>
              <w:spacing w:line="240" w:lineRule="auto" w:before="86"/>
              <w:ind w:left="487" w:right="141" w:hanging="346"/>
              <w:jc w:val="left"/>
              <w:rPr>
                <w:rFonts w:ascii="宋体" w:hAnsi="宋体" w:cs="宋体" w:eastAsia="宋体" w:hint="default"/>
                <w:sz w:val="21"/>
                <w:szCs w:val="21"/>
              </w:rPr>
            </w:pPr>
            <w:r>
              <w:rPr>
                <w:rFonts w:ascii="宋体" w:hAnsi="宋体" w:cs="宋体" w:eastAsia="宋体" w:hint="default"/>
                <w:b/>
                <w:bCs/>
                <w:sz w:val="21"/>
                <w:szCs w:val="21"/>
              </w:rPr>
              <w:t>加权平均净资产收</w:t>
            </w:r>
            <w:r>
              <w:rPr>
                <w:rFonts w:ascii="宋体" w:hAnsi="宋体" w:cs="宋体" w:eastAsia="宋体" w:hint="default"/>
                <w:b/>
                <w:bCs/>
                <w:spacing w:val="-103"/>
                <w:sz w:val="21"/>
                <w:szCs w:val="21"/>
              </w:rPr>
              <w:t> </w:t>
            </w:r>
            <w:r>
              <w:rPr>
                <w:rFonts w:ascii="宋体" w:hAnsi="宋体" w:cs="宋体" w:eastAsia="宋体" w:hint="default"/>
                <w:b/>
                <w:bCs/>
                <w:sz w:val="21"/>
                <w:szCs w:val="21"/>
              </w:rPr>
              <w:t>益率（</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3646"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c>
      </w:tr>
      <w:tr>
        <w:trPr>
          <w:trHeight w:val="392" w:hRule="exact"/>
        </w:trPr>
        <w:tc>
          <w:tcPr>
            <w:tcW w:w="3243" w:type="dxa"/>
            <w:vMerge/>
            <w:tcBorders>
              <w:left w:val="nil" w:sz="6" w:space="0" w:color="auto"/>
              <w:bottom w:val="single" w:sz="4" w:space="0" w:color="000000"/>
              <w:right w:val="single" w:sz="4" w:space="0" w:color="000000"/>
            </w:tcBorders>
          </w:tcPr>
          <w:p>
            <w:pPr/>
          </w:p>
        </w:tc>
        <w:tc>
          <w:tcPr>
            <w:tcW w:w="1983"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left="213" w:right="0"/>
              <w:jc w:val="left"/>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40" w:lineRule="auto" w:before="24"/>
              <w:ind w:left="334" w:right="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c>
      </w:tr>
      <w:tr>
        <w:trPr>
          <w:trHeight w:val="293"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9.49</w:t>
            </w:r>
            <w:r>
              <w:rPr>
                <w:rFonts w:ascii="Arial Narrow"/>
                <w:sz w:val="21"/>
              </w:rPr>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101"/>
              <w:jc w:val="right"/>
              <w:rPr>
                <w:rFonts w:ascii="Arial Narrow" w:hAnsi="Arial Narrow" w:cs="Arial Narrow" w:eastAsia="Arial Narrow" w:hint="default"/>
                <w:sz w:val="20"/>
                <w:szCs w:val="20"/>
              </w:rPr>
            </w:pPr>
            <w:r>
              <w:rPr>
                <w:rFonts w:ascii="Arial Narrow"/>
                <w:w w:val="95"/>
                <w:sz w:val="20"/>
              </w:rPr>
              <w:t>1.45</w:t>
            </w:r>
            <w:r>
              <w:rPr>
                <w:rFonts w:ascii="Arial Narrow"/>
                <w:sz w:val="20"/>
              </w:rPr>
            </w:r>
          </w:p>
        </w:tc>
        <w:tc>
          <w:tcPr>
            <w:tcW w:w="1944"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105"/>
              <w:jc w:val="right"/>
              <w:rPr>
                <w:rFonts w:ascii="Arial Narrow" w:hAnsi="Arial Narrow" w:cs="Arial Narrow" w:eastAsia="Arial Narrow" w:hint="default"/>
                <w:sz w:val="20"/>
                <w:szCs w:val="20"/>
              </w:rPr>
            </w:pPr>
            <w:r>
              <w:rPr>
                <w:rFonts w:ascii="Arial Narrow"/>
                <w:w w:val="95"/>
                <w:sz w:val="20"/>
              </w:rPr>
              <w:t>1.45</w:t>
            </w:r>
            <w:r>
              <w:rPr>
                <w:rFonts w:ascii="Arial Narrow"/>
                <w:sz w:val="20"/>
              </w:rPr>
            </w:r>
          </w:p>
        </w:tc>
      </w:tr>
      <w:tr>
        <w:trPr>
          <w:trHeight w:val="727"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72" w:lineRule="exact" w:before="137"/>
              <w:ind w:left="122" w:right="101"/>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扣除非经常性损益后归属于公司</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普通股股东的净利润</w:t>
            </w: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9.37</w:t>
            </w:r>
            <w:r>
              <w:rPr>
                <w:rFonts w:ascii="Arial Narrow"/>
                <w:sz w:val="20"/>
              </w:rPr>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w w:val="95"/>
                <w:sz w:val="20"/>
              </w:rPr>
              <w:t>1.43</w:t>
            </w:r>
            <w:r>
              <w:rPr>
                <w:rFonts w:ascii="Arial Narrow"/>
                <w:sz w:val="20"/>
              </w:rPr>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20"/>
                <w:szCs w:val="20"/>
              </w:rPr>
            </w:pPr>
            <w:r>
              <w:rPr>
                <w:rFonts w:ascii="Arial Narrow"/>
                <w:w w:val="95"/>
                <w:sz w:val="20"/>
              </w:rPr>
              <w:t>1.43</w:t>
            </w:r>
            <w:r>
              <w:rPr>
                <w:rFonts w:ascii="Arial Narrow"/>
                <w:sz w:val="20"/>
              </w:rPr>
            </w:r>
          </w:p>
        </w:tc>
      </w:tr>
    </w:tbl>
    <w:p>
      <w:pPr>
        <w:spacing w:line="240" w:lineRule="auto" w:before="8"/>
        <w:rPr>
          <w:rFonts w:ascii="宋体" w:hAnsi="宋体" w:cs="宋体" w:eastAsia="宋体" w:hint="default"/>
          <w:sz w:val="5"/>
          <w:szCs w:val="5"/>
        </w:rPr>
      </w:pPr>
    </w:p>
    <w:p>
      <w:pPr>
        <w:spacing w:before="36"/>
        <w:ind w:left="343" w:right="1041" w:firstLine="0"/>
        <w:jc w:val="left"/>
        <w:rPr>
          <w:rFonts w:ascii="宋体" w:hAnsi="宋体" w:cs="宋体" w:eastAsia="宋体" w:hint="default"/>
          <w:sz w:val="21"/>
          <w:szCs w:val="21"/>
        </w:rPr>
      </w:pPr>
      <w:r>
        <w:rPr/>
        <w:pict>
          <v:group style="position:absolute;margin-left:84.503998pt;margin-top:-40.296329pt;width:442.9pt;height:5.4pt;mso-position-horizontal-relative:page;mso-position-vertical-relative:paragraph;z-index:-1143088" coordorigin="1690,-806" coordsize="8858,108">
            <v:shape style="position:absolute;left:1690;top:-806;width:3243;height:108" type="#_x0000_t75" stroked="false">
              <v:imagedata r:id="rId682" o:title=""/>
            </v:shape>
            <v:shape style="position:absolute;left:4909;top:-710;width:1997;height:12" type="#_x0000_t75" stroked="false">
              <v:imagedata r:id="rId683" o:title=""/>
            </v:shape>
            <v:shape style="position:absolute;left:6892;top:-710;width:1716;height:12" type="#_x0000_t75" stroked="false">
              <v:imagedata r:id="rId424" o:title=""/>
            </v:shape>
            <v:shape style="position:absolute;left:8593;top:-708;width:1954;height:10" type="#_x0000_t75" stroked="false">
              <v:imagedata r:id="rId684" o:title=""/>
            </v:shape>
            <w10:wrap type="none"/>
          </v:group>
        </w:pict>
      </w:r>
      <w:r>
        <w:rPr/>
        <w:pict>
          <v:shape style="position:absolute;margin-left:245.690002pt;margin-top:47.663658pt;width:.48pt;height:.12pt;mso-position-horizontal-relative:page;mso-position-vertical-relative:paragraph;z-index:-1143064" type="#_x0000_t75" stroked="false">
            <v:imagedata r:id="rId685" o:title=""/>
          </v:shape>
        </w:pict>
      </w:r>
      <w:r>
        <w:rPr/>
        <w:pict>
          <v:group style="position:absolute;margin-left:344.349976pt;margin-top:42.86364pt;width:183.05pt;height:5.4pt;mso-position-horizontal-relative:page;mso-position-vertical-relative:paragraph;z-index:-1143040" coordorigin="6887,857" coordsize="3661,108">
            <v:shape style="position:absolute;left:6887;top:857;width:1711;height:108" type="#_x0000_t75" stroked="false">
              <v:imagedata r:id="rId686" o:title=""/>
            </v:shape>
            <v:shape style="position:absolute;left:8593;top:956;width:1954;height:10" type="#_x0000_t75" stroked="false">
              <v:imagedata r:id="rId687" o:title=""/>
            </v:shape>
            <w10:wrap type="none"/>
          </v:group>
        </w:pict>
      </w:r>
      <w:r>
        <w:rPr/>
        <w:pict>
          <v:shape style="position:absolute;margin-left:245.690002pt;margin-top:67.4636pt;width:.47976pt;height:.12pt;mso-position-horizontal-relative:page;mso-position-vertical-relative:paragraph;z-index:17632" type="#_x0000_t75" stroked="false">
            <v:imagedata r:id="rId688" o:title=""/>
          </v:shape>
        </w:pict>
      </w:r>
      <w:r>
        <w:rPr/>
        <w:pict>
          <v:shape style="position:absolute;margin-left:344.829987pt;margin-top:67.4636pt;width:.47977pt;height:.12pt;mso-position-horizontal-relative:page;mso-position-vertical-relative:paragraph;z-index:17656" type="#_x0000_t75" stroked="false">
            <v:imagedata r:id="rId688" o:title=""/>
          </v:shape>
        </w:pict>
      </w:r>
      <w:r>
        <w:rPr/>
        <w:pict>
          <v:shape style="position:absolute;margin-left:429.910004pt;margin-top:67.4636pt;width:.47977pt;height:.12pt;mso-position-horizontal-relative:page;mso-position-vertical-relative:paragraph;z-index:17680" type="#_x0000_t75" stroked="false">
            <v:imagedata r:id="rId688"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2010 </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年度净资产收益率和每股收益</w:t>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3243"/>
        <w:gridCol w:w="1983"/>
        <w:gridCol w:w="1702"/>
        <w:gridCol w:w="1944"/>
      </w:tblGrid>
      <w:tr>
        <w:trPr>
          <w:trHeight w:val="296" w:hRule="exact"/>
        </w:trPr>
        <w:tc>
          <w:tcPr>
            <w:tcW w:w="3243" w:type="dxa"/>
            <w:tcBorders>
              <w:top w:val="single" w:sz="4" w:space="0" w:color="000000"/>
              <w:left w:val="nil" w:sz="6" w:space="0" w:color="auto"/>
              <w:bottom w:val="nil" w:sz="6" w:space="0" w:color="auto"/>
              <w:right w:val="single" w:sz="4" w:space="0" w:color="000000"/>
            </w:tcBorders>
          </w:tcPr>
          <w:p>
            <w:pPr/>
          </w:p>
        </w:tc>
        <w:tc>
          <w:tcPr>
            <w:tcW w:w="1983" w:type="dxa"/>
            <w:vMerge w:val="restart"/>
            <w:tcBorders>
              <w:top w:val="single" w:sz="4" w:space="0" w:color="000000"/>
              <w:left w:val="single" w:sz="4" w:space="0" w:color="000000"/>
              <w:right w:val="single" w:sz="4" w:space="0" w:color="000000"/>
            </w:tcBorders>
          </w:tcPr>
          <w:p>
            <w:pPr>
              <w:pStyle w:val="TableParagraph"/>
              <w:spacing w:line="272" w:lineRule="exact" w:before="113"/>
              <w:ind w:left="487" w:right="141" w:hanging="346"/>
              <w:jc w:val="left"/>
              <w:rPr>
                <w:rFonts w:ascii="宋体" w:hAnsi="宋体" w:cs="宋体" w:eastAsia="宋体" w:hint="default"/>
                <w:sz w:val="21"/>
                <w:szCs w:val="21"/>
              </w:rPr>
            </w:pPr>
            <w:r>
              <w:rPr>
                <w:rFonts w:ascii="宋体" w:hAnsi="宋体" w:cs="宋体" w:eastAsia="宋体" w:hint="default"/>
                <w:b/>
                <w:bCs/>
                <w:sz w:val="21"/>
                <w:szCs w:val="21"/>
              </w:rPr>
              <w:t>加权平均净资产收</w:t>
            </w:r>
            <w:r>
              <w:rPr>
                <w:rFonts w:ascii="宋体" w:hAnsi="宋体" w:cs="宋体" w:eastAsia="宋体" w:hint="default"/>
                <w:b/>
                <w:bCs/>
                <w:spacing w:val="-103"/>
                <w:sz w:val="21"/>
                <w:szCs w:val="21"/>
              </w:rPr>
              <w:t> </w:t>
            </w:r>
            <w:r>
              <w:rPr>
                <w:rFonts w:ascii="宋体" w:hAnsi="宋体" w:cs="宋体" w:eastAsia="宋体" w:hint="default"/>
                <w:b/>
                <w:bCs/>
                <w:sz w:val="21"/>
                <w:szCs w:val="21"/>
              </w:rPr>
              <w:t>益率（</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3646"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c>
      </w:tr>
      <w:tr>
        <w:trPr>
          <w:trHeight w:val="19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04" w:lineRule="exact"/>
              <w:ind w:left="20" w:right="0"/>
              <w:jc w:val="center"/>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c>
        <w:tc>
          <w:tcPr>
            <w:tcW w:w="1983" w:type="dxa"/>
            <w:vMerge/>
            <w:tcBorders>
              <w:left w:val="single" w:sz="4" w:space="0" w:color="000000"/>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944" w:type="dxa"/>
            <w:tcBorders>
              <w:top w:val="nil" w:sz="6" w:space="0" w:color="auto"/>
              <w:left w:val="single" w:sz="4" w:space="0" w:color="000000"/>
              <w:bottom w:val="nil" w:sz="6" w:space="0" w:color="auto"/>
              <w:right w:val="nil" w:sz="6" w:space="0" w:color="auto"/>
            </w:tcBorders>
          </w:tcPr>
          <w:p>
            <w:pPr/>
          </w:p>
        </w:tc>
      </w:tr>
      <w:tr>
        <w:trPr>
          <w:trHeight w:val="298"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tc>
        <w:tc>
          <w:tcPr>
            <w:tcW w:w="1983"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213" w:right="0"/>
              <w:jc w:val="left"/>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05" w:lineRule="exact"/>
              <w:ind w:left="334" w:right="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c>
      </w:tr>
      <w:tr>
        <w:trPr>
          <w:trHeight w:val="372"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right="46"/>
              <w:jc w:val="center"/>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49.54</w:t>
            </w:r>
            <w:r>
              <w:rPr>
                <w:rFonts w:ascii="Arial Narrow"/>
                <w:sz w:val="21"/>
              </w:rPr>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1.39</w:t>
            </w:r>
            <w:r>
              <w:rPr>
                <w:rFonts w:ascii="Arial Narrow"/>
                <w:sz w:val="21"/>
              </w:rPr>
            </w:r>
          </w:p>
        </w:tc>
        <w:tc>
          <w:tcPr>
            <w:tcW w:w="1944"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6"/>
              <w:jc w:val="right"/>
              <w:rPr>
                <w:rFonts w:ascii="Arial Narrow" w:hAnsi="Arial Narrow" w:cs="Arial Narrow" w:eastAsia="Arial Narrow" w:hint="default"/>
                <w:sz w:val="21"/>
                <w:szCs w:val="21"/>
              </w:rPr>
            </w:pPr>
            <w:r>
              <w:rPr>
                <w:rFonts w:ascii="Arial Narrow"/>
                <w:spacing w:val="-1"/>
                <w:sz w:val="21"/>
              </w:rPr>
              <w:t>1.39</w:t>
            </w:r>
            <w:r>
              <w:rPr>
                <w:rFonts w:ascii="Arial Narrow"/>
                <w:sz w:val="21"/>
              </w:rPr>
            </w:r>
          </w:p>
        </w:tc>
      </w:tr>
      <w:tr>
        <w:trPr>
          <w:trHeight w:val="582"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72" w:lineRule="exact" w:before="25"/>
              <w:ind w:left="122" w:right="101"/>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扣除非经常性损益后归属于公司</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普通股股东的净利润</w:t>
            </w: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8"/>
              <w:ind w:right="101"/>
              <w:jc w:val="right"/>
              <w:rPr>
                <w:rFonts w:ascii="Arial Narrow" w:hAnsi="Arial Narrow" w:cs="Arial Narrow" w:eastAsia="Arial Narrow" w:hint="default"/>
                <w:sz w:val="21"/>
                <w:szCs w:val="21"/>
              </w:rPr>
            </w:pPr>
            <w:r>
              <w:rPr>
                <w:rFonts w:ascii="Arial Narrow"/>
                <w:spacing w:val="-1"/>
                <w:sz w:val="21"/>
              </w:rPr>
              <w:t>47.54</w:t>
            </w:r>
            <w:r>
              <w:rPr>
                <w:rFonts w:ascii="Arial Narrow"/>
                <w:sz w:val="21"/>
              </w:rPr>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8"/>
              <w:ind w:right="101"/>
              <w:jc w:val="right"/>
              <w:rPr>
                <w:rFonts w:ascii="Arial Narrow" w:hAnsi="Arial Narrow" w:cs="Arial Narrow" w:eastAsia="Arial Narrow" w:hint="default"/>
                <w:sz w:val="21"/>
                <w:szCs w:val="21"/>
              </w:rPr>
            </w:pPr>
            <w:r>
              <w:rPr>
                <w:rFonts w:ascii="Arial Narrow"/>
                <w:spacing w:val="-1"/>
                <w:sz w:val="21"/>
              </w:rPr>
              <w:t>1.33</w:t>
            </w:r>
            <w:r>
              <w:rPr>
                <w:rFonts w:ascii="Arial Narrow"/>
                <w:sz w:val="21"/>
              </w:rPr>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40" w:lineRule="auto" w:before="178"/>
              <w:ind w:right="106"/>
              <w:jc w:val="right"/>
              <w:rPr>
                <w:rFonts w:ascii="Arial Narrow" w:hAnsi="Arial Narrow" w:cs="Arial Narrow" w:eastAsia="Arial Narrow" w:hint="default"/>
                <w:sz w:val="21"/>
                <w:szCs w:val="21"/>
              </w:rPr>
            </w:pPr>
            <w:r>
              <w:rPr>
                <w:rFonts w:ascii="Arial Narrow"/>
                <w:spacing w:val="-1"/>
                <w:sz w:val="21"/>
              </w:rPr>
              <w:t>1.33</w:t>
            </w:r>
            <w:r>
              <w:rPr>
                <w:rFonts w:ascii="Arial Narrow"/>
                <w:sz w:val="21"/>
              </w:rPr>
            </w:r>
          </w:p>
        </w:tc>
      </w:tr>
    </w:tbl>
    <w:p>
      <w:pPr>
        <w:spacing w:line="240" w:lineRule="auto" w:before="2"/>
        <w:rPr>
          <w:rFonts w:ascii="宋体" w:hAnsi="宋体" w:cs="宋体" w:eastAsia="宋体" w:hint="default"/>
          <w:sz w:val="13"/>
          <w:szCs w:val="13"/>
        </w:rPr>
      </w:pPr>
    </w:p>
    <w:p>
      <w:pPr>
        <w:spacing w:before="36"/>
        <w:ind w:left="658" w:right="1041" w:firstLine="0"/>
        <w:jc w:val="left"/>
        <w:rPr>
          <w:rFonts w:ascii="宋体" w:hAnsi="宋体" w:cs="宋体" w:eastAsia="宋体" w:hint="default"/>
          <w:sz w:val="21"/>
          <w:szCs w:val="21"/>
        </w:rPr>
      </w:pPr>
      <w:r>
        <w:rPr/>
        <w:pict>
          <v:group style="position:absolute;margin-left:84.503998pt;margin-top:-41.886353pt;width:442.9pt;height:5.55pt;mso-position-horizontal-relative:page;mso-position-vertical-relative:paragraph;z-index:-1142944" coordorigin="1690,-838" coordsize="8858,111">
            <v:shape style="position:absolute;left:1690;top:-838;width:3243;height:110" type="#_x0000_t75" stroked="false">
              <v:imagedata r:id="rId689" o:title=""/>
            </v:shape>
            <v:shape style="position:absolute;left:4909;top:-742;width:1997;height:14" type="#_x0000_t75" stroked="false">
              <v:imagedata r:id="rId690" o:title=""/>
            </v:shape>
            <v:shape style="position:absolute;left:6892;top:-742;width:1716;height:14" type="#_x0000_t75" stroked="false">
              <v:imagedata r:id="rId691" o:title=""/>
            </v:shape>
            <v:shape style="position:absolute;left:8593;top:-737;width:1954;height:10" type="#_x0000_t75" stroked="false">
              <v:imagedata r:id="rId684" o:title=""/>
            </v:shape>
            <w10:wrap type="none"/>
          </v:group>
        </w:pict>
      </w:r>
      <w:r>
        <w:rPr/>
        <w:pict>
          <v:shape style="position:absolute;margin-left:245.690002pt;margin-top:-9.456381pt;width:.479933pt;height:.36pt;mso-position-horizontal-relative:page;mso-position-vertical-relative:paragraph;z-index:17728" type="#_x0000_t75" stroked="false">
            <v:imagedata r:id="rId692" o:title=""/>
          </v:shape>
        </w:pict>
      </w:r>
      <w:r>
        <w:rPr/>
        <w:pict>
          <v:shape style="position:absolute;margin-left:344.829987pt;margin-top:-9.456381pt;width:.479943pt;height:.36pt;mso-position-horizontal-relative:page;mso-position-vertical-relative:paragraph;z-index:17752" type="#_x0000_t75" stroked="false">
            <v:imagedata r:id="rId692" o:title=""/>
          </v:shape>
        </w:pict>
      </w:r>
      <w:r>
        <w:rPr/>
        <w:pict>
          <v:shape style="position:absolute;margin-left:429.910004pt;margin-top:-9.456381pt;width:.479943pt;height:.36pt;mso-position-horizontal-relative:page;mso-position-vertical-relative:paragraph;z-index:17776" type="#_x0000_t75" stroked="false">
            <v:imagedata r:id="rId692" o:title=""/>
          </v:shape>
        </w:pict>
      </w:r>
      <w:r>
        <w:rPr/>
        <w:pict>
          <v:shape style="position:absolute;margin-left:188.539993pt;margin-top:42.503677pt;width:.504021pt;height:.24pt;mso-position-horizontal-relative:page;mso-position-vertical-relative:paragraph;z-index:17800" type="#_x0000_t75" stroked="false">
            <v:imagedata r:id="rId692" o:title=""/>
          </v:shape>
        </w:pict>
      </w:r>
      <w:r>
        <w:rPr/>
        <w:pict>
          <v:shape style="position:absolute;margin-left:369.309998pt;margin-top:42.503677pt;width:.48pt;height:.24pt;mso-position-horizontal-relative:page;mso-position-vertical-relative:paragraph;z-index:17824" type="#_x0000_t75" stroked="false">
            <v:imagedata r:id="rId692" o:title=""/>
          </v:shape>
        </w:pict>
      </w:r>
      <w:r>
        <w:rPr/>
        <w:pict>
          <v:shape style="position:absolute;margin-left:439.98999pt;margin-top:42.503677pt;width:.48pt;height:.24pt;mso-position-horizontal-relative:page;mso-position-vertical-relative:paragraph;z-index:17848" type="#_x0000_t75" stroked="false">
            <v:imagedata r:id="rId692" o:title=""/>
          </v:shape>
        </w:pict>
      </w:r>
      <w:r>
        <w:rPr/>
        <w:pict>
          <v:group style="position:absolute;margin-left:84.503998pt;margin-top:84.143692pt;width:426.45pt;height:.5pt;mso-position-horizontal-relative:page;mso-position-vertical-relative:paragraph;z-index:-1142776" coordorigin="1690,1683" coordsize="8529,10">
            <v:shape style="position:absolute;left:1690;top:1683;width:2081;height:10" type="#_x0000_t75" stroked="false">
              <v:imagedata r:id="rId693" o:title=""/>
            </v:shape>
            <v:shape style="position:absolute;left:3766;top:1683;width:3620;height:10" type="#_x0000_t75" stroked="false">
              <v:imagedata r:id="rId694" o:title=""/>
            </v:shape>
            <v:shape style="position:absolute;left:7381;top:1683;width:1418;height:10" type="#_x0000_t75" stroked="false">
              <v:imagedata r:id="rId59" o:title=""/>
            </v:shape>
            <v:shape style="position:absolute;left:8795;top:1683;width:1424;height:10" type="#_x0000_t75" stroked="false">
              <v:imagedata r:id="rId695" o:title=""/>
            </v:shape>
            <w10:wrap type="none"/>
          </v:group>
        </w:pict>
      </w:r>
      <w:r>
        <w:rPr>
          <w:rFonts w:ascii="Arial Narrow" w:hAnsi="Arial Narrow" w:cs="Arial Narrow" w:eastAsia="Arial Narrow" w:hint="default"/>
          <w:sz w:val="21"/>
          <w:szCs w:val="21"/>
        </w:rPr>
        <w:t>A</w:t>
      </w:r>
      <w:r>
        <w:rPr>
          <w:rFonts w:ascii="Arial Narrow" w:hAnsi="Arial Narrow" w:cs="Arial Narrow" w:eastAsia="Arial Narrow" w:hint="default"/>
          <w:spacing w:val="4"/>
          <w:sz w:val="21"/>
          <w:szCs w:val="21"/>
        </w:rPr>
        <w:t> </w:t>
      </w:r>
      <w:r>
        <w:rPr>
          <w:rFonts w:ascii="宋体" w:hAnsi="宋体" w:cs="宋体" w:eastAsia="宋体" w:hint="default"/>
          <w:sz w:val="21"/>
          <w:szCs w:val="21"/>
        </w:rPr>
        <w:t>净资产收益率计算过程</w:t>
      </w:r>
    </w:p>
    <w:p>
      <w:pPr>
        <w:spacing w:line="240" w:lineRule="auto" w:before="4"/>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2100"/>
        <w:gridCol w:w="3615"/>
        <w:gridCol w:w="1414"/>
        <w:gridCol w:w="1414"/>
      </w:tblGrid>
      <w:tr>
        <w:trPr>
          <w:trHeight w:val="442" w:hRule="exact"/>
        </w:trPr>
        <w:tc>
          <w:tcPr>
            <w:tcW w:w="2100" w:type="dxa"/>
            <w:tcBorders>
              <w:top w:val="single" w:sz="8" w:space="0" w:color="000000"/>
              <w:left w:val="nil" w:sz="6" w:space="0" w:color="auto"/>
              <w:bottom w:val="single" w:sz="4" w:space="0" w:color="000000"/>
              <w:right w:val="single" w:sz="4" w:space="0" w:color="000000"/>
            </w:tcBorders>
          </w:tcPr>
          <w:p>
            <w:pPr>
              <w:pStyle w:val="TableParagraph"/>
              <w:tabs>
                <w:tab w:pos="439" w:val="left" w:leader="none"/>
              </w:tabs>
              <w:spacing w:line="240" w:lineRule="auto" w:before="45"/>
              <w:ind w:left="16"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361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141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21"/>
                <w:szCs w:val="21"/>
              </w:rPr>
            </w:pPr>
            <w:r>
              <w:rPr>
                <w:rFonts w:ascii="Arial Narrow" w:hAnsi="Arial Narrow" w:cs="Arial Narrow" w:eastAsia="Arial Narrow" w:hint="default"/>
                <w:b/>
                <w:bCs/>
                <w:sz w:val="21"/>
                <w:szCs w:val="21"/>
              </w:rPr>
              <w:t>2011</w:t>
            </w:r>
            <w:r>
              <w:rPr>
                <w:rFonts w:ascii="Arial Narrow" w:hAnsi="Arial Narrow" w:cs="Arial Narrow" w:eastAsia="Arial Narrow"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414"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45"/>
              <w:ind w:right="107"/>
              <w:jc w:val="right"/>
              <w:rPr>
                <w:rFonts w:ascii="宋体" w:hAnsi="宋体" w:cs="宋体" w:eastAsia="宋体" w:hint="default"/>
                <w:sz w:val="21"/>
                <w:szCs w:val="21"/>
              </w:rPr>
            </w:pPr>
            <w:r>
              <w:rPr>
                <w:rFonts w:ascii="Arial Narrow" w:hAnsi="Arial Narrow" w:cs="Arial Narrow" w:eastAsia="Arial Narrow" w:hint="default"/>
                <w:b/>
                <w:bCs/>
                <w:sz w:val="21"/>
                <w:szCs w:val="21"/>
              </w:rPr>
              <w:t>2010</w:t>
            </w:r>
            <w:r>
              <w:rPr>
                <w:rFonts w:ascii="Arial Narrow" w:hAnsi="Arial Narrow" w:cs="Arial Narrow" w:eastAsia="Arial Narrow"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828" w:hRule="exact"/>
        </w:trPr>
        <w:tc>
          <w:tcPr>
            <w:tcW w:w="2100"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pacing w:val="11"/>
                <w:sz w:val="21"/>
                <w:szCs w:val="21"/>
              </w:rPr>
              <w:t>公司</w:t>
            </w:r>
          </w:p>
          <w:p>
            <w:pPr>
              <w:pStyle w:val="TableParagraph"/>
              <w:spacing w:line="240" w:lineRule="auto"/>
              <w:ind w:left="122" w:right="100"/>
              <w:jc w:val="left"/>
              <w:rPr>
                <w:rFonts w:ascii="宋体" w:hAnsi="宋体" w:cs="宋体" w:eastAsia="宋体" w:hint="default"/>
                <w:sz w:val="21"/>
                <w:szCs w:val="21"/>
              </w:rPr>
            </w:pP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z w:val="21"/>
                <w:szCs w:val="21"/>
              </w:rPr>
              <w:t>通</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东</w:t>
            </w:r>
            <w:r>
              <w:rPr>
                <w:rFonts w:ascii="宋体" w:hAnsi="宋体" w:cs="宋体" w:eastAsia="宋体" w:hint="default"/>
                <w:spacing w:val="-78"/>
                <w:sz w:val="21"/>
                <w:szCs w:val="21"/>
              </w:rPr>
              <w:t> </w:t>
            </w:r>
            <w:r>
              <w:rPr>
                <w:rFonts w:ascii="宋体" w:hAnsi="宋体" w:cs="宋体" w:eastAsia="宋体" w:hint="default"/>
                <w:sz w:val="21"/>
                <w:szCs w:val="21"/>
              </w:rPr>
              <w:t>的</w:t>
            </w:r>
            <w:r>
              <w:rPr>
                <w:rFonts w:ascii="宋体" w:hAnsi="宋体" w:cs="宋体" w:eastAsia="宋体" w:hint="default"/>
                <w:spacing w:val="-78"/>
                <w:sz w:val="21"/>
                <w:szCs w:val="21"/>
              </w:rPr>
              <w:t> </w:t>
            </w:r>
            <w:r>
              <w:rPr>
                <w:rFonts w:ascii="宋体" w:hAnsi="宋体" w:cs="宋体" w:eastAsia="宋体" w:hint="default"/>
                <w:spacing w:val="11"/>
                <w:sz w:val="21"/>
                <w:szCs w:val="21"/>
              </w:rPr>
              <w:t>净利</w:t>
            </w:r>
            <w:r>
              <w:rPr>
                <w:rFonts w:ascii="宋体" w:hAnsi="宋体" w:cs="宋体" w:eastAsia="宋体" w:hint="default"/>
                <w:w w:val="100"/>
                <w:sz w:val="21"/>
                <w:szCs w:val="21"/>
              </w:rPr>
              <w:t> </w:t>
            </w:r>
            <w:r>
              <w:rPr>
                <w:rFonts w:ascii="宋体" w:hAnsi="宋体" w:cs="宋体" w:eastAsia="宋体" w:hint="default"/>
                <w:sz w:val="21"/>
                <w:szCs w:val="21"/>
              </w:rPr>
              <w:t>润</w:t>
            </w:r>
          </w:p>
        </w:tc>
        <w:tc>
          <w:tcPr>
            <w:tcW w:w="36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P1</w:t>
            </w:r>
          </w:p>
        </w:tc>
        <w:tc>
          <w:tcPr>
            <w:tcW w:w="14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57,570,579.60</w:t>
            </w:r>
            <w:r>
              <w:rPr>
                <w:rFonts w:ascii="Arial Narrow"/>
                <w:sz w:val="21"/>
              </w:rPr>
            </w:r>
          </w:p>
        </w:tc>
        <w:tc>
          <w:tcPr>
            <w:tcW w:w="1414"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42,172,182.68</w:t>
            </w:r>
            <w:r>
              <w:rPr>
                <w:rFonts w:ascii="Arial Narrow"/>
                <w:sz w:val="21"/>
              </w:rPr>
            </w:r>
          </w:p>
        </w:tc>
      </w:tr>
      <w:tr>
        <w:trPr>
          <w:trHeight w:val="833" w:hRule="exact"/>
        </w:trPr>
        <w:tc>
          <w:tcPr>
            <w:tcW w:w="2100" w:type="dxa"/>
            <w:tcBorders>
              <w:top w:val="nil" w:sz="6" w:space="0" w:color="auto"/>
              <w:left w:val="nil" w:sz="6" w:space="0" w:color="auto"/>
              <w:bottom w:val="single" w:sz="8" w:space="0" w:color="000000"/>
              <w:right w:val="single" w:sz="4" w:space="0" w:color="000000"/>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pacing w:val="11"/>
                <w:sz w:val="21"/>
                <w:szCs w:val="21"/>
              </w:rPr>
              <w:t>公司</w:t>
            </w:r>
          </w:p>
          <w:p>
            <w:pPr>
              <w:pStyle w:val="TableParagraph"/>
              <w:spacing w:line="272" w:lineRule="exact" w:before="27"/>
              <w:ind w:left="122" w:right="100"/>
              <w:jc w:val="left"/>
              <w:rPr>
                <w:rFonts w:ascii="宋体" w:hAnsi="宋体" w:cs="宋体" w:eastAsia="宋体" w:hint="default"/>
                <w:sz w:val="21"/>
                <w:szCs w:val="21"/>
              </w:rPr>
            </w:pP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z w:val="21"/>
                <w:szCs w:val="21"/>
              </w:rPr>
              <w:t>通</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东</w:t>
            </w:r>
            <w:r>
              <w:rPr>
                <w:rFonts w:ascii="宋体" w:hAnsi="宋体" w:cs="宋体" w:eastAsia="宋体" w:hint="default"/>
                <w:spacing w:val="-78"/>
                <w:sz w:val="21"/>
                <w:szCs w:val="21"/>
              </w:rPr>
              <w:t> </w:t>
            </w:r>
            <w:r>
              <w:rPr>
                <w:rFonts w:ascii="宋体" w:hAnsi="宋体" w:cs="宋体" w:eastAsia="宋体" w:hint="default"/>
                <w:sz w:val="21"/>
                <w:szCs w:val="21"/>
              </w:rPr>
              <w:t>的</w:t>
            </w:r>
            <w:r>
              <w:rPr>
                <w:rFonts w:ascii="宋体" w:hAnsi="宋体" w:cs="宋体" w:eastAsia="宋体" w:hint="default"/>
                <w:spacing w:val="-78"/>
                <w:sz w:val="21"/>
                <w:szCs w:val="21"/>
              </w:rPr>
              <w:t> </w:t>
            </w:r>
            <w:r>
              <w:rPr>
                <w:rFonts w:ascii="宋体" w:hAnsi="宋体" w:cs="宋体" w:eastAsia="宋体" w:hint="default"/>
                <w:spacing w:val="11"/>
                <w:sz w:val="21"/>
                <w:szCs w:val="21"/>
              </w:rPr>
              <w:t>非经</w:t>
            </w:r>
            <w:r>
              <w:rPr>
                <w:rFonts w:ascii="宋体" w:hAnsi="宋体" w:cs="宋体" w:eastAsia="宋体" w:hint="default"/>
                <w:w w:val="100"/>
                <w:sz w:val="21"/>
                <w:szCs w:val="21"/>
              </w:rPr>
              <w:t> </w:t>
            </w:r>
            <w:r>
              <w:rPr>
                <w:rFonts w:ascii="宋体" w:hAnsi="宋体" w:cs="宋体" w:eastAsia="宋体" w:hint="default"/>
                <w:sz w:val="21"/>
                <w:szCs w:val="21"/>
              </w:rPr>
              <w:t>常性损益</w:t>
            </w:r>
          </w:p>
        </w:tc>
        <w:tc>
          <w:tcPr>
            <w:tcW w:w="361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w w:val="100"/>
                <w:sz w:val="21"/>
              </w:rPr>
              <w:t>F</w:t>
            </w:r>
          </w:p>
        </w:tc>
        <w:tc>
          <w:tcPr>
            <w:tcW w:w="141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774,594.85</w:t>
            </w:r>
            <w:r>
              <w:rPr>
                <w:rFonts w:ascii="Arial Narrow"/>
                <w:sz w:val="21"/>
              </w:rPr>
            </w:r>
          </w:p>
        </w:tc>
        <w:tc>
          <w:tcPr>
            <w:tcW w:w="1414" w:type="dxa"/>
            <w:tcBorders>
              <w:top w:val="nil" w:sz="6" w:space="0" w:color="auto"/>
              <w:left w:val="single" w:sz="4" w:space="0" w:color="000000"/>
              <w:bottom w:val="single" w:sz="8"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1,700,000.00</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group style="position:absolute;margin-left:84.503998pt;margin-top:122.899963pt;width:426.45pt;height:5.05pt;mso-position-horizontal-relative:page;mso-position-vertical-relative:page;z-index:-1142752" coordorigin="1690,2458" coordsize="8529,101">
            <v:shape style="position:absolute;left:1690;top:2458;width:2100;height:101" type="#_x0000_t75" stroked="false">
              <v:imagedata r:id="rId696" o:title=""/>
            </v:shape>
            <v:shape style="position:absolute;left:3766;top:2549;width:3620;height:10" type="#_x0000_t75" stroked="false">
              <v:imagedata r:id="rId697" o:title=""/>
            </v:shape>
            <v:shape style="position:absolute;left:7381;top:2549;width:1418;height:10" type="#_x0000_t75" stroked="false">
              <v:imagedata r:id="rId112" o:title=""/>
            </v:shape>
            <v:shape style="position:absolute;left:8795;top:2549;width:1424;height:10" type="#_x0000_t75" stroked="false">
              <v:imagedata r:id="rId698" o:title=""/>
            </v:shape>
            <w10:wrap type="none"/>
          </v:group>
        </w:pict>
      </w:r>
      <w:r>
        <w:rPr/>
        <w:pict>
          <v:group style="position:absolute;margin-left:84.503998pt;margin-top:156.379944pt;width:426.45pt;height:.5pt;mso-position-horizontal-relative:page;mso-position-vertical-relative:page;z-index:-1142728" coordorigin="1690,3128" coordsize="8529,10">
            <v:shape style="position:absolute;left:1690;top:3128;width:2081;height:10" type="#_x0000_t75" stroked="false">
              <v:imagedata r:id="rId693" o:title=""/>
            </v:shape>
            <v:shape style="position:absolute;left:3766;top:3128;width:3620;height:10" type="#_x0000_t75" stroked="false">
              <v:imagedata r:id="rId697" o:title=""/>
            </v:shape>
            <v:shape style="position:absolute;left:7381;top:3128;width:1418;height:10" type="#_x0000_t75" stroked="false">
              <v:imagedata r:id="rId112" o:title=""/>
            </v:shape>
            <v:shape style="position:absolute;left:8795;top:3128;width:1424;height:10" type="#_x0000_t75" stroked="false">
              <v:imagedata r:id="rId698" o:title=""/>
            </v:shape>
            <w10:wrap type="none"/>
          </v:group>
        </w:pict>
      </w:r>
      <w:r>
        <w:rPr/>
        <w:pict>
          <v:group style="position:absolute;margin-left:84.503998pt;margin-top:206.779968pt;width:426.45pt;height:5.05pt;mso-position-horizontal-relative:page;mso-position-vertical-relative:page;z-index:-1142704" coordorigin="1690,4136" coordsize="8529,101">
            <v:shape style="position:absolute;left:1690;top:4136;width:2100;height:101" type="#_x0000_t75" stroked="false">
              <v:imagedata r:id="rId699" o:title=""/>
            </v:shape>
            <v:shape style="position:absolute;left:3766;top:4227;width:3620;height:10" type="#_x0000_t75" stroked="false">
              <v:imagedata r:id="rId694" o:title=""/>
            </v:shape>
            <v:shape style="position:absolute;left:7381;top:4227;width:1418;height:10" type="#_x0000_t75" stroked="false">
              <v:imagedata r:id="rId59" o:title=""/>
            </v:shape>
            <v:shape style="position:absolute;left:8795;top:4227;width:1424;height:10" type="#_x0000_t75" stroked="false">
              <v:imagedata r:id="rId695" o:title=""/>
            </v:shape>
            <w10:wrap type="none"/>
          </v:group>
        </w:pict>
      </w:r>
      <w:r>
        <w:rPr/>
        <w:pict>
          <v:group style="position:absolute;margin-left:84.503998pt;margin-top:252.619949pt;width:426.45pt;height:.5pt;mso-position-horizontal-relative:page;mso-position-vertical-relative:page;z-index:-1142680" coordorigin="1690,5052" coordsize="8529,10">
            <v:shape style="position:absolute;left:1690;top:5052;width:2081;height:10" type="#_x0000_t75" stroked="false">
              <v:imagedata r:id="rId693" o:title=""/>
            </v:shape>
            <v:shape style="position:absolute;left:3766;top:5052;width:3620;height:10" type="#_x0000_t75" stroked="false">
              <v:imagedata r:id="rId697" o:title=""/>
            </v:shape>
            <v:shape style="position:absolute;left:7381;top:5052;width:1418;height:10" type="#_x0000_t75" stroked="false">
              <v:imagedata r:id="rId112" o:title=""/>
            </v:shape>
            <v:shape style="position:absolute;left:8795;top:5052;width:1424;height:10" type="#_x0000_t75" stroked="false">
              <v:imagedata r:id="rId698" o:title=""/>
            </v:shape>
            <w10:wrap type="none"/>
          </v:group>
        </w:pict>
      </w:r>
      <w:r>
        <w:rPr/>
        <w:pict>
          <v:group style="position:absolute;margin-left:84.503998pt;margin-top:303.050018pt;width:426.45pt;height:5.05pt;mso-position-horizontal-relative:page;mso-position-vertical-relative:page;z-index:-1142656" coordorigin="1690,6061" coordsize="8529,101">
            <v:shape style="position:absolute;left:1690;top:6061;width:2100;height:101" type="#_x0000_t75" stroked="false">
              <v:imagedata r:id="rId696" o:title=""/>
            </v:shape>
            <v:shape style="position:absolute;left:3766;top:6152;width:3620;height:10" type="#_x0000_t75" stroked="false">
              <v:imagedata r:id="rId697" o:title=""/>
            </v:shape>
            <v:shape style="position:absolute;left:7381;top:6152;width:1418;height:10" type="#_x0000_t75" stroked="false">
              <v:imagedata r:id="rId112" o:title=""/>
            </v:shape>
            <v:shape style="position:absolute;left:8795;top:6152;width:1424;height:10" type="#_x0000_t75" stroked="false">
              <v:imagedata r:id="rId698" o:title=""/>
            </v:shape>
            <w10:wrap type="none"/>
          </v:group>
        </w:pict>
      </w:r>
      <w:r>
        <w:rPr/>
        <w:pict>
          <v:group style="position:absolute;margin-left:84.503998pt;margin-top:349.009979pt;width:426.45pt;height:.5pt;mso-position-horizontal-relative:page;mso-position-vertical-relative:page;z-index:-1142632" coordorigin="1690,6980" coordsize="8529,10">
            <v:shape style="position:absolute;left:1690;top:6980;width:2081;height:10" type="#_x0000_t75" stroked="false">
              <v:imagedata r:id="rId693" o:title=""/>
            </v:shape>
            <v:shape style="position:absolute;left:3766;top:6980;width:3620;height:10" type="#_x0000_t75" stroked="false">
              <v:imagedata r:id="rId697" o:title=""/>
            </v:shape>
            <v:shape style="position:absolute;left:7381;top:6980;width:1418;height:10" type="#_x0000_t75" stroked="false">
              <v:imagedata r:id="rId112" o:title=""/>
            </v:shape>
            <v:shape style="position:absolute;left:8795;top:6980;width:1424;height:10" type="#_x0000_t75" stroked="false">
              <v:imagedata r:id="rId698" o:title=""/>
            </v:shape>
            <w10:wrap type="none"/>
          </v:group>
        </w:pict>
      </w:r>
      <w:r>
        <w:rPr/>
        <w:pict>
          <v:group style="position:absolute;margin-left:84.503998pt;margin-top:377.809998pt;width:426.45pt;height:.5pt;mso-position-horizontal-relative:page;mso-position-vertical-relative:page;z-index:-1142608" coordorigin="1690,7556" coordsize="8529,10">
            <v:shape style="position:absolute;left:1690;top:7556;width:2081;height:10" type="#_x0000_t75" stroked="false">
              <v:imagedata r:id="rId693" o:title=""/>
            </v:shape>
            <v:shape style="position:absolute;left:3766;top:7556;width:3620;height:10" type="#_x0000_t75" stroked="false">
              <v:imagedata r:id="rId694" o:title=""/>
            </v:shape>
            <v:shape style="position:absolute;left:7381;top:7556;width:1418;height:10" type="#_x0000_t75" stroked="false">
              <v:imagedata r:id="rId59" o:title=""/>
            </v:shape>
            <v:shape style="position:absolute;left:8795;top:7556;width:1424;height:10" type="#_x0000_t75" stroked="false">
              <v:imagedata r:id="rId695" o:title=""/>
            </v:shape>
            <w10:wrap type="none"/>
          </v:group>
        </w:pict>
      </w:r>
      <w:r>
        <w:rPr/>
        <w:pict>
          <v:group style="position:absolute;margin-left:84.503998pt;margin-top:419.209991pt;width:426.45pt;height:.5pt;mso-position-horizontal-relative:page;mso-position-vertical-relative:page;z-index:-1142584" coordorigin="1690,8384" coordsize="8529,10">
            <v:shape style="position:absolute;left:1690;top:8384;width:2081;height:10" type="#_x0000_t75" stroked="false">
              <v:imagedata r:id="rId693" o:title=""/>
            </v:shape>
            <v:shape style="position:absolute;left:3766;top:8384;width:3620;height:10" type="#_x0000_t75" stroked="false">
              <v:imagedata r:id="rId697" o:title=""/>
            </v:shape>
            <v:shape style="position:absolute;left:7381;top:8384;width:1418;height:10" type="#_x0000_t75" stroked="false">
              <v:imagedata r:id="rId112" o:title=""/>
            </v:shape>
            <v:shape style="position:absolute;left:8795;top:8384;width:1424;height:10" type="#_x0000_t75" stroked="false">
              <v:imagedata r:id="rId698" o:title=""/>
            </v:shape>
            <w10:wrap type="none"/>
          </v:group>
        </w:pict>
      </w:r>
      <w:r>
        <w:rPr/>
        <w:pict>
          <v:group style="position:absolute;margin-left:84.503998pt;margin-top:448.029999pt;width:426.45pt;height:.5pt;mso-position-horizontal-relative:page;mso-position-vertical-relative:page;z-index:-1142560" coordorigin="1690,8961" coordsize="8529,10">
            <v:shape style="position:absolute;left:1690;top:8961;width:2081;height:10" type="#_x0000_t75" stroked="false">
              <v:imagedata r:id="rId693" o:title=""/>
            </v:shape>
            <v:shape style="position:absolute;left:3766;top:8961;width:3620;height:10" type="#_x0000_t75" stroked="false">
              <v:imagedata r:id="rId697" o:title=""/>
            </v:shape>
            <v:shape style="position:absolute;left:7381;top:8961;width:1418;height:10" type="#_x0000_t75" stroked="false">
              <v:imagedata r:id="rId112" o:title=""/>
            </v:shape>
            <v:shape style="position:absolute;left:8795;top:8961;width:1424;height:10" type="#_x0000_t75" stroked="false">
              <v:imagedata r:id="rId698" o:title=""/>
            </v:shape>
            <w10:wrap type="none"/>
          </v:group>
        </w:pict>
      </w:r>
      <w:r>
        <w:rPr/>
        <w:pict>
          <v:group style="position:absolute;margin-left:84.503998pt;margin-top:476.949982pt;width:426.45pt;height:.5pt;mso-position-horizontal-relative:page;mso-position-vertical-relative:page;z-index:-1142536" coordorigin="1690,9539" coordsize="8529,10">
            <v:shape style="position:absolute;left:1690;top:9539;width:2081;height:10" type="#_x0000_t75" stroked="false">
              <v:imagedata r:id="rId693" o:title=""/>
            </v:shape>
            <v:shape style="position:absolute;left:3766;top:9539;width:3620;height:10" type="#_x0000_t75" stroked="false">
              <v:imagedata r:id="rId697" o:title=""/>
            </v:shape>
            <v:shape style="position:absolute;left:7381;top:9539;width:1418;height:10" type="#_x0000_t75" stroked="false">
              <v:imagedata r:id="rId112" o:title=""/>
            </v:shape>
            <v:shape style="position:absolute;left:8795;top:9539;width:1424;height:10" type="#_x0000_t75" stroked="false">
              <v:imagedata r:id="rId698" o:title=""/>
            </v:shape>
            <w10:wrap type="none"/>
          </v:group>
        </w:pict>
      </w:r>
      <w:r>
        <w:rPr/>
        <w:pict>
          <v:group style="position:absolute;margin-left:84.503998pt;margin-top:518.229980pt;width:426.45pt;height:.5pt;mso-position-horizontal-relative:page;mso-position-vertical-relative:page;z-index:-1142512" coordorigin="1690,10365" coordsize="8529,10">
            <v:shape style="position:absolute;left:1690;top:10365;width:2081;height:10" type="#_x0000_t75" stroked="false">
              <v:imagedata r:id="rId693" o:title=""/>
            </v:shape>
            <v:shape style="position:absolute;left:3766;top:10365;width:3620;height:10" type="#_x0000_t75" stroked="false">
              <v:imagedata r:id="rId697" o:title=""/>
            </v:shape>
            <v:shape style="position:absolute;left:7381;top:10365;width:1418;height:10" type="#_x0000_t75" stroked="false">
              <v:imagedata r:id="rId112" o:title=""/>
            </v:shape>
            <v:shape style="position:absolute;left:8795;top:10365;width:1424;height:10" type="#_x0000_t75" stroked="false">
              <v:imagedata r:id="rId698" o:title=""/>
            </v:shape>
            <w10:wrap type="none"/>
          </v:group>
        </w:pict>
      </w:r>
      <w:r>
        <w:rPr/>
        <w:pict>
          <v:shape style="position:absolute;margin-left:224.089996pt;margin-top:767.255981pt;width:.48002pt;height:.24pt;mso-position-horizontal-relative:page;mso-position-vertical-relative:page;z-index:18304" type="#_x0000_t75" stroked="false">
            <v:imagedata r:id="rId692" o:title=""/>
          </v:shape>
        </w:pict>
      </w:r>
      <w:r>
        <w:rPr/>
        <w:pict>
          <v:shape style="position:absolute;margin-left:361.51001pt;margin-top:767.255981pt;width:.48003pt;height:.24pt;mso-position-horizontal-relative:page;mso-position-vertical-relative:page;z-index:18328" type="#_x0000_t75" stroked="false">
            <v:imagedata r:id="rId692" o:title=""/>
          </v:shape>
        </w:pict>
      </w:r>
      <w:r>
        <w:rPr/>
        <w:pict>
          <v:shape style="position:absolute;margin-left:438.670013pt;margin-top:767.255981pt;width:.48003pt;height:.24pt;mso-position-horizontal-relative:page;mso-position-vertical-relative:page;z-index:18352" type="#_x0000_t75" stroked="false">
            <v:imagedata r:id="rId692" o:title=""/>
          </v:shape>
        </w:pict>
      </w:r>
    </w:p>
    <w:tbl>
      <w:tblPr>
        <w:tblW w:w="0" w:type="auto"/>
        <w:jc w:val="left"/>
        <w:tblInd w:w="115" w:type="dxa"/>
        <w:tblLayout w:type="fixed"/>
        <w:tblCellMar>
          <w:top w:w="0" w:type="dxa"/>
          <w:left w:w="0" w:type="dxa"/>
          <w:bottom w:w="0" w:type="dxa"/>
          <w:right w:w="0" w:type="dxa"/>
        </w:tblCellMar>
        <w:tblLook w:val="01E0"/>
      </w:tblPr>
      <w:tblGrid>
        <w:gridCol w:w="2100"/>
        <w:gridCol w:w="3615"/>
        <w:gridCol w:w="1414"/>
        <w:gridCol w:w="1414"/>
      </w:tblGrid>
      <w:tr>
        <w:trPr>
          <w:trHeight w:val="1008" w:hRule="exact"/>
        </w:trPr>
        <w:tc>
          <w:tcPr>
            <w:tcW w:w="2100" w:type="dxa"/>
            <w:tcBorders>
              <w:top w:val="single" w:sz="8" w:space="0" w:color="000000"/>
              <w:left w:val="nil" w:sz="6" w:space="0" w:color="auto"/>
              <w:bottom w:val="nil" w:sz="6" w:space="0" w:color="auto"/>
              <w:right w:val="single" w:sz="4" w:space="0" w:color="000000"/>
            </w:tcBorders>
          </w:tcPr>
          <w:p>
            <w:pPr>
              <w:pStyle w:val="TableParagraph"/>
              <w:spacing w:line="240" w:lineRule="exact"/>
              <w:ind w:left="122" w:right="0"/>
              <w:jc w:val="both"/>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z w:val="21"/>
                <w:szCs w:val="21"/>
              </w:rPr>
              <w:t>扣</w:t>
            </w:r>
            <w:r>
              <w:rPr>
                <w:rFonts w:ascii="宋体" w:hAnsi="宋体" w:cs="宋体" w:eastAsia="宋体" w:hint="default"/>
                <w:spacing w:val="-78"/>
                <w:sz w:val="21"/>
                <w:szCs w:val="21"/>
              </w:rPr>
              <w:t> </w:t>
            </w:r>
            <w:r>
              <w:rPr>
                <w:rFonts w:ascii="宋体" w:hAnsi="宋体" w:cs="宋体" w:eastAsia="宋体" w:hint="default"/>
                <w:sz w:val="21"/>
                <w:szCs w:val="21"/>
              </w:rPr>
              <w:t>除</w:t>
            </w:r>
            <w:r>
              <w:rPr>
                <w:rFonts w:ascii="宋体" w:hAnsi="宋体" w:cs="宋体" w:eastAsia="宋体" w:hint="default"/>
                <w:spacing w:val="-78"/>
                <w:sz w:val="21"/>
                <w:szCs w:val="21"/>
              </w:rPr>
              <w:t> </w:t>
            </w:r>
            <w:r>
              <w:rPr>
                <w:rFonts w:ascii="宋体" w:hAnsi="宋体" w:cs="宋体" w:eastAsia="宋体" w:hint="default"/>
                <w:sz w:val="21"/>
                <w:szCs w:val="21"/>
              </w:rPr>
              <w:t>非</w:t>
            </w:r>
            <w:r>
              <w:rPr>
                <w:rFonts w:ascii="宋体" w:hAnsi="宋体" w:cs="宋体" w:eastAsia="宋体" w:hint="default"/>
                <w:spacing w:val="-78"/>
                <w:sz w:val="21"/>
                <w:szCs w:val="21"/>
              </w:rPr>
              <w:t> </w:t>
            </w:r>
            <w:r>
              <w:rPr>
                <w:rFonts w:ascii="宋体" w:hAnsi="宋体" w:cs="宋体" w:eastAsia="宋体" w:hint="default"/>
                <w:spacing w:val="11"/>
                <w:sz w:val="21"/>
                <w:szCs w:val="21"/>
              </w:rPr>
              <w:t>经常</w:t>
            </w:r>
          </w:p>
          <w:p>
            <w:pPr>
              <w:pStyle w:val="TableParagraph"/>
              <w:spacing w:line="237" w:lineRule="auto" w:before="2"/>
              <w:ind w:left="122" w:right="100"/>
              <w:jc w:val="both"/>
              <w:rPr>
                <w:rFonts w:ascii="宋体" w:hAnsi="宋体" w:cs="宋体" w:eastAsia="宋体" w:hint="default"/>
                <w:sz w:val="21"/>
                <w:szCs w:val="21"/>
              </w:rPr>
            </w:pPr>
            <w:r>
              <w:rPr>
                <w:rFonts w:ascii="宋体" w:hAnsi="宋体" w:cs="宋体" w:eastAsia="宋体" w:hint="default"/>
                <w:sz w:val="21"/>
                <w:szCs w:val="21"/>
              </w:rPr>
              <w:t>性</w:t>
            </w:r>
            <w:r>
              <w:rPr>
                <w:rFonts w:ascii="宋体" w:hAnsi="宋体" w:cs="宋体" w:eastAsia="宋体" w:hint="default"/>
                <w:spacing w:val="-78"/>
                <w:sz w:val="21"/>
                <w:szCs w:val="21"/>
              </w:rPr>
              <w:t> </w:t>
            </w:r>
            <w:r>
              <w:rPr>
                <w:rFonts w:ascii="宋体" w:hAnsi="宋体" w:cs="宋体" w:eastAsia="宋体" w:hint="default"/>
                <w:sz w:val="21"/>
                <w:szCs w:val="21"/>
              </w:rPr>
              <w:t>损</w:t>
            </w:r>
            <w:r>
              <w:rPr>
                <w:rFonts w:ascii="宋体" w:hAnsi="宋体" w:cs="宋体" w:eastAsia="宋体" w:hint="default"/>
                <w:spacing w:val="-78"/>
                <w:sz w:val="21"/>
                <w:szCs w:val="21"/>
              </w:rPr>
              <w:t> </w:t>
            </w:r>
            <w:r>
              <w:rPr>
                <w:rFonts w:ascii="宋体" w:hAnsi="宋体" w:cs="宋体" w:eastAsia="宋体" w:hint="default"/>
                <w:sz w:val="21"/>
                <w:szCs w:val="21"/>
              </w:rPr>
              <w:t>益</w:t>
            </w:r>
            <w:r>
              <w:rPr>
                <w:rFonts w:ascii="宋体" w:hAnsi="宋体" w:cs="宋体" w:eastAsia="宋体" w:hint="default"/>
                <w:spacing w:val="-78"/>
                <w:sz w:val="21"/>
                <w:szCs w:val="21"/>
              </w:rPr>
              <w:t> </w:t>
            </w:r>
            <w:r>
              <w:rPr>
                <w:rFonts w:ascii="宋体" w:hAnsi="宋体" w:cs="宋体" w:eastAsia="宋体" w:hint="default"/>
                <w:sz w:val="21"/>
                <w:szCs w:val="21"/>
              </w:rPr>
              <w:t>后</w:t>
            </w:r>
            <w:r>
              <w:rPr>
                <w:rFonts w:ascii="宋体" w:hAnsi="宋体" w:cs="宋体" w:eastAsia="宋体" w:hint="default"/>
                <w:spacing w:val="-78"/>
                <w:sz w:val="21"/>
                <w:szCs w:val="21"/>
              </w:rPr>
              <w:t> </w:t>
            </w: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pacing w:val="11"/>
                <w:sz w:val="21"/>
                <w:szCs w:val="21"/>
              </w:rPr>
              <w:t>于公</w:t>
            </w:r>
            <w:r>
              <w:rPr>
                <w:rFonts w:ascii="宋体" w:hAnsi="宋体" w:cs="宋体" w:eastAsia="宋体" w:hint="default"/>
                <w:w w:val="100"/>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z w:val="21"/>
                <w:szCs w:val="21"/>
              </w:rPr>
              <w:t>通</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东</w:t>
            </w:r>
            <w:r>
              <w:rPr>
                <w:rFonts w:ascii="宋体" w:hAnsi="宋体" w:cs="宋体" w:eastAsia="宋体" w:hint="default"/>
                <w:spacing w:val="-78"/>
                <w:sz w:val="21"/>
                <w:szCs w:val="21"/>
              </w:rPr>
              <w:t> </w:t>
            </w:r>
            <w:r>
              <w:rPr>
                <w:rFonts w:ascii="宋体" w:hAnsi="宋体" w:cs="宋体" w:eastAsia="宋体" w:hint="default"/>
                <w:spacing w:val="11"/>
                <w:sz w:val="21"/>
                <w:szCs w:val="21"/>
              </w:rPr>
              <w:t>的净</w:t>
            </w:r>
            <w:r>
              <w:rPr>
                <w:rFonts w:ascii="宋体" w:hAnsi="宋体" w:cs="宋体" w:eastAsia="宋体" w:hint="default"/>
                <w:w w:val="100"/>
                <w:sz w:val="21"/>
                <w:szCs w:val="21"/>
              </w:rPr>
              <w:t> </w:t>
            </w:r>
            <w:r>
              <w:rPr>
                <w:rFonts w:ascii="宋体" w:hAnsi="宋体" w:cs="宋体" w:eastAsia="宋体" w:hint="default"/>
                <w:sz w:val="21"/>
                <w:szCs w:val="21"/>
              </w:rPr>
              <w:t>利润</w:t>
            </w:r>
          </w:p>
        </w:tc>
        <w:tc>
          <w:tcPr>
            <w:tcW w:w="3615"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right="0"/>
              <w:jc w:val="center"/>
              <w:rPr>
                <w:rFonts w:ascii="Arial Narrow" w:hAnsi="Arial Narrow" w:cs="Arial Narrow" w:eastAsia="Arial Narrow" w:hint="default"/>
                <w:sz w:val="21"/>
                <w:szCs w:val="21"/>
              </w:rPr>
            </w:pPr>
            <w:r>
              <w:rPr>
                <w:rFonts w:ascii="Arial Narrow"/>
                <w:sz w:val="21"/>
              </w:rPr>
              <w:t>P2=P1-F</w:t>
            </w:r>
          </w:p>
        </w:tc>
        <w:tc>
          <w:tcPr>
            <w:tcW w:w="1414"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right="99"/>
              <w:jc w:val="right"/>
              <w:rPr>
                <w:rFonts w:ascii="Arial Narrow" w:hAnsi="Arial Narrow" w:cs="Arial Narrow" w:eastAsia="Arial Narrow" w:hint="default"/>
                <w:sz w:val="21"/>
                <w:szCs w:val="21"/>
              </w:rPr>
            </w:pPr>
            <w:r>
              <w:rPr>
                <w:rFonts w:ascii="Arial Narrow"/>
                <w:spacing w:val="-1"/>
                <w:sz w:val="21"/>
              </w:rPr>
              <w:t>56,795,984.75</w:t>
            </w:r>
            <w:r>
              <w:rPr>
                <w:rFonts w:ascii="Arial Narrow"/>
                <w:sz w:val="21"/>
              </w:rPr>
            </w:r>
          </w:p>
        </w:tc>
        <w:tc>
          <w:tcPr>
            <w:tcW w:w="1414"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right="104"/>
              <w:jc w:val="right"/>
              <w:rPr>
                <w:rFonts w:ascii="Arial Narrow" w:hAnsi="Arial Narrow" w:cs="Arial Narrow" w:eastAsia="Arial Narrow" w:hint="default"/>
                <w:sz w:val="21"/>
                <w:szCs w:val="21"/>
              </w:rPr>
            </w:pPr>
            <w:r>
              <w:rPr>
                <w:rFonts w:ascii="Arial Narrow"/>
                <w:spacing w:val="-1"/>
                <w:sz w:val="21"/>
              </w:rPr>
              <w:t>40,472,182.68</w:t>
            </w:r>
            <w:r>
              <w:rPr>
                <w:rFonts w:ascii="Arial Narrow"/>
                <w:sz w:val="21"/>
              </w:rPr>
            </w:r>
          </w:p>
        </w:tc>
      </w:tr>
      <w:tr>
        <w:trPr>
          <w:trHeight w:val="61" w:hRule="exact"/>
        </w:trPr>
        <w:tc>
          <w:tcPr>
            <w:tcW w:w="2100" w:type="dxa"/>
            <w:tcBorders>
              <w:top w:val="nil" w:sz="6" w:space="0" w:color="auto"/>
              <w:left w:val="nil" w:sz="6" w:space="0" w:color="auto"/>
              <w:bottom w:val="nil" w:sz="6" w:space="0" w:color="auto"/>
              <w:right w:val="nil" w:sz="6" w:space="0" w:color="auto"/>
            </w:tcBorders>
          </w:tcPr>
          <w:p>
            <w:pPr/>
          </w:p>
        </w:tc>
        <w:tc>
          <w:tcPr>
            <w:tcW w:w="3615"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40" w:hRule="exact"/>
        </w:trPr>
        <w:tc>
          <w:tcPr>
            <w:tcW w:w="2100" w:type="dxa"/>
            <w:tcBorders>
              <w:top w:val="nil" w:sz="6" w:space="0" w:color="auto"/>
              <w:left w:val="nil" w:sz="6" w:space="0" w:color="auto"/>
              <w:bottom w:val="nil" w:sz="6" w:space="0" w:color="auto"/>
              <w:right w:val="nil" w:sz="6" w:space="0" w:color="auto"/>
            </w:tcBorders>
          </w:tcPr>
          <w:p>
            <w:pPr/>
          </w:p>
        </w:tc>
        <w:tc>
          <w:tcPr>
            <w:tcW w:w="3615"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567"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74" w:lineRule="exact" w:before="4"/>
              <w:ind w:left="122" w:right="100"/>
              <w:jc w:val="left"/>
              <w:rPr>
                <w:rFonts w:ascii="宋体" w:hAnsi="宋体" w:cs="宋体" w:eastAsia="宋体" w:hint="default"/>
                <w:sz w:val="21"/>
                <w:szCs w:val="21"/>
              </w:rPr>
            </w:pP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z w:val="21"/>
                <w:szCs w:val="21"/>
              </w:rPr>
              <w:t>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pacing w:val="11"/>
                <w:sz w:val="21"/>
                <w:szCs w:val="21"/>
              </w:rPr>
              <w:t>通股</w:t>
            </w:r>
            <w:r>
              <w:rPr>
                <w:rFonts w:ascii="宋体" w:hAnsi="宋体" w:cs="宋体" w:eastAsia="宋体" w:hint="default"/>
                <w:w w:val="100"/>
                <w:sz w:val="21"/>
                <w:szCs w:val="21"/>
              </w:rPr>
              <w:t> </w:t>
            </w:r>
            <w:r>
              <w:rPr>
                <w:rFonts w:ascii="宋体" w:hAnsi="宋体" w:cs="宋体" w:eastAsia="宋体" w:hint="default"/>
                <w:sz w:val="21"/>
                <w:szCs w:val="21"/>
              </w:rPr>
              <w:t>股东的期初净资产</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0"/>
              <w:jc w:val="center"/>
              <w:rPr>
                <w:rFonts w:ascii="Arial Narrow" w:hAnsi="Arial Narrow" w:cs="Arial Narrow" w:eastAsia="Arial Narrow" w:hint="default"/>
                <w:sz w:val="21"/>
                <w:szCs w:val="21"/>
              </w:rPr>
            </w:pPr>
            <w:r>
              <w:rPr>
                <w:rFonts w:ascii="Arial Narrow"/>
                <w:sz w:val="21"/>
              </w:rPr>
              <w:t>E0</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99"/>
              <w:jc w:val="right"/>
              <w:rPr>
                <w:rFonts w:ascii="Arial Narrow" w:hAnsi="Arial Narrow" w:cs="Arial Narrow" w:eastAsia="Arial Narrow" w:hint="default"/>
                <w:sz w:val="21"/>
                <w:szCs w:val="21"/>
              </w:rPr>
            </w:pPr>
            <w:r>
              <w:rPr>
                <w:rFonts w:ascii="Arial Narrow"/>
                <w:spacing w:val="-1"/>
                <w:sz w:val="21"/>
              </w:rPr>
              <w:t>106,219,447.44</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4"/>
              <w:jc w:val="right"/>
              <w:rPr>
                <w:rFonts w:ascii="Arial Narrow" w:hAnsi="Arial Narrow" w:cs="Arial Narrow" w:eastAsia="Arial Narrow" w:hint="default"/>
                <w:sz w:val="21"/>
                <w:szCs w:val="21"/>
              </w:rPr>
            </w:pPr>
            <w:r>
              <w:rPr>
                <w:rFonts w:ascii="Arial Narrow"/>
                <w:spacing w:val="-1"/>
                <w:sz w:val="21"/>
              </w:rPr>
              <w:t>64,047,264.76</w:t>
            </w:r>
            <w:r>
              <w:rPr>
                <w:rFonts w:ascii="Arial Narrow"/>
                <w:sz w:val="21"/>
              </w:rPr>
            </w:r>
          </w:p>
        </w:tc>
      </w:tr>
      <w:tr>
        <w:trPr>
          <w:trHeight w:val="1068"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72" w:lineRule="exact" w:before="4"/>
              <w:ind w:left="122" w:right="98"/>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z w:val="21"/>
                <w:szCs w:val="21"/>
              </w:rPr>
              <w:t>发</w:t>
            </w:r>
            <w:r>
              <w:rPr>
                <w:rFonts w:ascii="宋体" w:hAnsi="宋体" w:cs="宋体" w:eastAsia="宋体" w:hint="default"/>
                <w:spacing w:val="-78"/>
                <w:sz w:val="21"/>
                <w:szCs w:val="21"/>
              </w:rPr>
              <w:t> </w:t>
            </w:r>
            <w:r>
              <w:rPr>
                <w:rFonts w:ascii="宋体" w:hAnsi="宋体" w:cs="宋体" w:eastAsia="宋体" w:hint="default"/>
                <w:sz w:val="21"/>
                <w:szCs w:val="21"/>
              </w:rPr>
              <w:t>行</w:t>
            </w:r>
            <w:r>
              <w:rPr>
                <w:rFonts w:ascii="宋体" w:hAnsi="宋体" w:cs="宋体" w:eastAsia="宋体" w:hint="default"/>
                <w:spacing w:val="-78"/>
                <w:sz w:val="21"/>
                <w:szCs w:val="21"/>
              </w:rPr>
              <w:t> </w:t>
            </w:r>
            <w:r>
              <w:rPr>
                <w:rFonts w:ascii="宋体" w:hAnsi="宋体" w:cs="宋体" w:eastAsia="宋体" w:hint="default"/>
                <w:sz w:val="21"/>
                <w:szCs w:val="21"/>
              </w:rPr>
              <w:t>新</w:t>
            </w:r>
            <w:r>
              <w:rPr>
                <w:rFonts w:ascii="宋体" w:hAnsi="宋体" w:cs="宋体" w:eastAsia="宋体" w:hint="default"/>
                <w:spacing w:val="-78"/>
                <w:sz w:val="21"/>
                <w:szCs w:val="21"/>
              </w:rPr>
              <w:t> </w:t>
            </w:r>
            <w:r>
              <w:rPr>
                <w:rFonts w:ascii="宋体" w:hAnsi="宋体" w:cs="宋体" w:eastAsia="宋体" w:hint="default"/>
                <w:spacing w:val="11"/>
                <w:sz w:val="21"/>
                <w:szCs w:val="21"/>
              </w:rPr>
              <w:t>股或</w:t>
            </w:r>
            <w:r>
              <w:rPr>
                <w:rFonts w:ascii="宋体" w:hAnsi="宋体" w:cs="宋体" w:eastAsia="宋体" w:hint="default"/>
                <w:w w:val="100"/>
                <w:sz w:val="21"/>
                <w:szCs w:val="21"/>
              </w:rPr>
              <w:t> </w:t>
            </w:r>
            <w:r>
              <w:rPr>
                <w:rFonts w:ascii="宋体" w:hAnsi="宋体" w:cs="宋体" w:eastAsia="宋体" w:hint="default"/>
                <w:sz w:val="21"/>
                <w:szCs w:val="21"/>
              </w:rPr>
              <w:t>债</w:t>
            </w:r>
            <w:r>
              <w:rPr>
                <w:rFonts w:ascii="宋体" w:hAnsi="宋体" w:cs="宋体" w:eastAsia="宋体" w:hint="default"/>
                <w:spacing w:val="-78"/>
                <w:sz w:val="21"/>
                <w:szCs w:val="21"/>
              </w:rPr>
              <w:t> </w:t>
            </w:r>
            <w:r>
              <w:rPr>
                <w:rFonts w:ascii="宋体" w:hAnsi="宋体" w:cs="宋体" w:eastAsia="宋体" w:hint="default"/>
                <w:sz w:val="21"/>
                <w:szCs w:val="21"/>
              </w:rPr>
              <w:t>转</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等</w:t>
            </w:r>
            <w:r>
              <w:rPr>
                <w:rFonts w:ascii="宋体" w:hAnsi="宋体" w:cs="宋体" w:eastAsia="宋体" w:hint="default"/>
                <w:spacing w:val="-78"/>
                <w:sz w:val="21"/>
                <w:szCs w:val="21"/>
              </w:rPr>
              <w:t> </w:t>
            </w:r>
            <w:r>
              <w:rPr>
                <w:rFonts w:ascii="宋体" w:hAnsi="宋体" w:cs="宋体" w:eastAsia="宋体" w:hint="default"/>
                <w:sz w:val="21"/>
                <w:szCs w:val="21"/>
              </w:rPr>
              <w:t>新</w:t>
            </w:r>
            <w:r>
              <w:rPr>
                <w:rFonts w:ascii="宋体" w:hAnsi="宋体" w:cs="宋体" w:eastAsia="宋体" w:hint="default"/>
                <w:spacing w:val="-78"/>
                <w:sz w:val="21"/>
                <w:szCs w:val="21"/>
              </w:rPr>
              <w:t> </w:t>
            </w:r>
            <w:r>
              <w:rPr>
                <w:rFonts w:ascii="宋体" w:hAnsi="宋体" w:cs="宋体" w:eastAsia="宋体" w:hint="default"/>
                <w:sz w:val="21"/>
                <w:szCs w:val="21"/>
              </w:rPr>
              <w:t>增</w:t>
            </w:r>
            <w:r>
              <w:rPr>
                <w:rFonts w:ascii="宋体" w:hAnsi="宋体" w:cs="宋体" w:eastAsia="宋体" w:hint="default"/>
                <w:spacing w:val="-78"/>
                <w:sz w:val="21"/>
                <w:szCs w:val="21"/>
              </w:rPr>
              <w:t> </w:t>
            </w:r>
            <w:r>
              <w:rPr>
                <w:rFonts w:ascii="宋体" w:hAnsi="宋体" w:cs="宋体" w:eastAsia="宋体" w:hint="default"/>
                <w:spacing w:val="11"/>
                <w:sz w:val="21"/>
                <w:szCs w:val="21"/>
              </w:rPr>
              <w:t>的归</w:t>
            </w:r>
          </w:p>
          <w:p>
            <w:pPr>
              <w:pStyle w:val="TableParagraph"/>
              <w:spacing w:line="272" w:lineRule="exact" w:before="1"/>
              <w:ind w:left="122" w:right="98"/>
              <w:jc w:val="left"/>
              <w:rPr>
                <w:rFonts w:ascii="宋体" w:hAnsi="宋体" w:cs="宋体" w:eastAsia="宋体" w:hint="default"/>
                <w:sz w:val="21"/>
                <w:szCs w:val="21"/>
              </w:rPr>
            </w:pPr>
            <w:r>
              <w:rPr>
                <w:rFonts w:ascii="宋体" w:hAnsi="宋体" w:cs="宋体" w:eastAsia="宋体" w:hint="default"/>
                <w:spacing w:val="21"/>
                <w:sz w:val="21"/>
                <w:szCs w:val="21"/>
              </w:rPr>
              <w:t>属于公司普通股股</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东的净资产</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9"/>
              <w:ind w:right="0"/>
              <w:jc w:val="center"/>
              <w:rPr>
                <w:rFonts w:ascii="Arial Narrow" w:hAnsi="Arial Narrow" w:cs="Arial Narrow" w:eastAsia="Arial Narrow" w:hint="default"/>
                <w:sz w:val="21"/>
                <w:szCs w:val="21"/>
              </w:rPr>
            </w:pPr>
            <w:r>
              <w:rPr>
                <w:rFonts w:ascii="Arial Narrow"/>
                <w:sz w:val="21"/>
              </w:rPr>
              <w:t>Ei</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9"/>
              <w:ind w:right="98"/>
              <w:jc w:val="right"/>
              <w:rPr>
                <w:rFonts w:ascii="Arial Narrow" w:hAnsi="Arial Narrow" w:cs="Arial Narrow" w:eastAsia="Arial Narrow" w:hint="default"/>
                <w:sz w:val="21"/>
                <w:szCs w:val="21"/>
              </w:rPr>
            </w:pPr>
            <w:r>
              <w:rPr>
                <w:rFonts w:ascii="Arial Narrow"/>
                <w:spacing w:val="-2"/>
                <w:sz w:val="21"/>
              </w:rPr>
              <w:t>527,084,112.47</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
        </w:tc>
      </w:tr>
      <w:tr>
        <w:trPr>
          <w:trHeight w:val="42" w:hRule="exact"/>
        </w:trPr>
        <w:tc>
          <w:tcPr>
            <w:tcW w:w="2100" w:type="dxa"/>
            <w:tcBorders>
              <w:top w:val="nil" w:sz="6" w:space="0" w:color="auto"/>
              <w:left w:val="nil" w:sz="6" w:space="0" w:color="auto"/>
              <w:bottom w:val="nil" w:sz="6" w:space="0" w:color="auto"/>
              <w:right w:val="nil" w:sz="6" w:space="0" w:color="auto"/>
            </w:tcBorders>
          </w:tcPr>
          <w:p>
            <w:pPr/>
          </w:p>
        </w:tc>
        <w:tc>
          <w:tcPr>
            <w:tcW w:w="3615"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820"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39" w:lineRule="exact"/>
              <w:ind w:left="122" w:right="0"/>
              <w:jc w:val="left"/>
              <w:rPr>
                <w:rFonts w:ascii="宋体" w:hAnsi="宋体" w:cs="宋体" w:eastAsia="宋体" w:hint="default"/>
                <w:sz w:val="21"/>
                <w:szCs w:val="21"/>
              </w:rPr>
            </w:pPr>
            <w:r>
              <w:rPr>
                <w:rFonts w:ascii="宋体" w:hAnsi="宋体" w:cs="宋体" w:eastAsia="宋体" w:hint="default"/>
                <w:sz w:val="21"/>
                <w:szCs w:val="21"/>
              </w:rPr>
              <w:t>新</w:t>
            </w:r>
            <w:r>
              <w:rPr>
                <w:rFonts w:ascii="宋体" w:hAnsi="宋体" w:cs="宋体" w:eastAsia="宋体" w:hint="default"/>
                <w:spacing w:val="-78"/>
                <w:sz w:val="21"/>
                <w:szCs w:val="21"/>
              </w:rPr>
              <w:t> </w:t>
            </w:r>
            <w:r>
              <w:rPr>
                <w:rFonts w:ascii="宋体" w:hAnsi="宋体" w:cs="宋体" w:eastAsia="宋体" w:hint="default"/>
                <w:sz w:val="21"/>
                <w:szCs w:val="21"/>
              </w:rPr>
              <w:t>增</w:t>
            </w:r>
            <w:r>
              <w:rPr>
                <w:rFonts w:ascii="宋体" w:hAnsi="宋体" w:cs="宋体" w:eastAsia="宋体" w:hint="default"/>
                <w:spacing w:val="-78"/>
                <w:sz w:val="21"/>
                <w:szCs w:val="21"/>
              </w:rPr>
              <w:t> </w:t>
            </w:r>
            <w:r>
              <w:rPr>
                <w:rFonts w:ascii="宋体" w:hAnsi="宋体" w:cs="宋体" w:eastAsia="宋体" w:hint="default"/>
                <w:sz w:val="21"/>
                <w:szCs w:val="21"/>
              </w:rPr>
              <w:t>净</w:t>
            </w:r>
            <w:r>
              <w:rPr>
                <w:rFonts w:ascii="宋体" w:hAnsi="宋体" w:cs="宋体" w:eastAsia="宋体" w:hint="default"/>
                <w:spacing w:val="-78"/>
                <w:sz w:val="21"/>
                <w:szCs w:val="21"/>
              </w:rPr>
              <w:t> </w:t>
            </w:r>
            <w:r>
              <w:rPr>
                <w:rFonts w:ascii="宋体" w:hAnsi="宋体" w:cs="宋体" w:eastAsia="宋体" w:hint="default"/>
                <w:sz w:val="21"/>
                <w:szCs w:val="21"/>
              </w:rPr>
              <w:t>资</w:t>
            </w:r>
            <w:r>
              <w:rPr>
                <w:rFonts w:ascii="宋体" w:hAnsi="宋体" w:cs="宋体" w:eastAsia="宋体" w:hint="default"/>
                <w:spacing w:val="-78"/>
                <w:sz w:val="21"/>
                <w:szCs w:val="21"/>
              </w:rPr>
              <w:t> </w:t>
            </w:r>
            <w:r>
              <w:rPr>
                <w:rFonts w:ascii="宋体" w:hAnsi="宋体" w:cs="宋体" w:eastAsia="宋体" w:hint="default"/>
                <w:sz w:val="21"/>
                <w:szCs w:val="21"/>
              </w:rPr>
              <w:t>产</w:t>
            </w:r>
            <w:r>
              <w:rPr>
                <w:rFonts w:ascii="宋体" w:hAnsi="宋体" w:cs="宋体" w:eastAsia="宋体" w:hint="default"/>
                <w:spacing w:val="-78"/>
                <w:sz w:val="21"/>
                <w:szCs w:val="21"/>
              </w:rPr>
              <w:t> </w:t>
            </w:r>
            <w:r>
              <w:rPr>
                <w:rFonts w:ascii="宋体" w:hAnsi="宋体" w:cs="宋体" w:eastAsia="宋体" w:hint="default"/>
                <w:sz w:val="21"/>
                <w:szCs w:val="21"/>
              </w:rPr>
              <w:t>下</w:t>
            </w:r>
            <w:r>
              <w:rPr>
                <w:rFonts w:ascii="宋体" w:hAnsi="宋体" w:cs="宋体" w:eastAsia="宋体" w:hint="default"/>
                <w:spacing w:val="-78"/>
                <w:sz w:val="21"/>
                <w:szCs w:val="21"/>
              </w:rPr>
              <w:t> </w:t>
            </w:r>
            <w:r>
              <w:rPr>
                <w:rFonts w:ascii="宋体" w:hAnsi="宋体" w:cs="宋体" w:eastAsia="宋体" w:hint="default"/>
                <w:spacing w:val="11"/>
                <w:sz w:val="21"/>
                <w:szCs w:val="21"/>
              </w:rPr>
              <w:t>一月</w:t>
            </w:r>
          </w:p>
          <w:p>
            <w:pPr>
              <w:pStyle w:val="TableParagraph"/>
              <w:spacing w:line="240" w:lineRule="auto"/>
              <w:ind w:left="122" w:right="100"/>
              <w:jc w:val="left"/>
              <w:rPr>
                <w:rFonts w:ascii="宋体" w:hAnsi="宋体" w:cs="宋体" w:eastAsia="宋体" w:hint="default"/>
                <w:sz w:val="21"/>
                <w:szCs w:val="21"/>
              </w:rPr>
            </w:pPr>
            <w:r>
              <w:rPr>
                <w:rFonts w:ascii="宋体" w:hAnsi="宋体" w:cs="宋体" w:eastAsia="宋体" w:hint="default"/>
                <w:sz w:val="21"/>
                <w:szCs w:val="21"/>
              </w:rPr>
              <w:t>份</w:t>
            </w:r>
            <w:r>
              <w:rPr>
                <w:rFonts w:ascii="宋体" w:hAnsi="宋体" w:cs="宋体" w:eastAsia="宋体" w:hint="default"/>
                <w:spacing w:val="-78"/>
                <w:sz w:val="21"/>
                <w:szCs w:val="21"/>
              </w:rPr>
              <w:t> </w:t>
            </w:r>
            <w:r>
              <w:rPr>
                <w:rFonts w:ascii="宋体" w:hAnsi="宋体" w:cs="宋体" w:eastAsia="宋体" w:hint="default"/>
                <w:sz w:val="21"/>
                <w:szCs w:val="21"/>
              </w:rPr>
              <w:t>起</w:t>
            </w:r>
            <w:r>
              <w:rPr>
                <w:rFonts w:ascii="宋体" w:hAnsi="宋体" w:cs="宋体" w:eastAsia="宋体" w:hint="default"/>
                <w:spacing w:val="-78"/>
                <w:sz w:val="21"/>
                <w:szCs w:val="21"/>
              </w:rPr>
              <w:t> </w:t>
            </w:r>
            <w:r>
              <w:rPr>
                <w:rFonts w:ascii="宋体" w:hAnsi="宋体" w:cs="宋体" w:eastAsia="宋体" w:hint="default"/>
                <w:sz w:val="21"/>
                <w:szCs w:val="21"/>
              </w:rPr>
              <w:t>至</w:t>
            </w:r>
            <w:r>
              <w:rPr>
                <w:rFonts w:ascii="宋体" w:hAnsi="宋体" w:cs="宋体" w:eastAsia="宋体" w:hint="default"/>
                <w:spacing w:val="-78"/>
                <w:sz w:val="21"/>
                <w:szCs w:val="21"/>
              </w:rPr>
              <w:t> </w:t>
            </w: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pacing w:val="11"/>
                <w:sz w:val="21"/>
                <w:szCs w:val="21"/>
              </w:rPr>
              <w:t>期末</w:t>
            </w:r>
            <w:r>
              <w:rPr>
                <w:rFonts w:ascii="宋体" w:hAnsi="宋体" w:cs="宋体" w:eastAsia="宋体" w:hint="default"/>
                <w:w w:val="100"/>
                <w:sz w:val="21"/>
                <w:szCs w:val="21"/>
              </w:rPr>
              <w:t> </w:t>
            </w:r>
            <w:r>
              <w:rPr>
                <w:rFonts w:ascii="宋体" w:hAnsi="宋体" w:cs="宋体" w:eastAsia="宋体" w:hint="default"/>
                <w:sz w:val="21"/>
                <w:szCs w:val="21"/>
              </w:rPr>
              <w:t>的月份数</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Mi</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3"/>
              <w:jc w:val="right"/>
              <w:rPr>
                <w:rFonts w:ascii="Arial Narrow" w:hAnsi="Arial Narrow" w:cs="Arial Narrow" w:eastAsia="Arial Narrow" w:hint="default"/>
                <w:sz w:val="21"/>
                <w:szCs w:val="21"/>
              </w:rPr>
            </w:pPr>
            <w:r>
              <w:rPr>
                <w:rFonts w:ascii="Arial Narrow"/>
                <w:spacing w:val="-13"/>
                <w:sz w:val="21"/>
              </w:rPr>
              <w:t>11</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
        </w:tc>
      </w:tr>
      <w:tr>
        <w:trPr>
          <w:trHeight w:val="1105"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46" w:lineRule="exact"/>
              <w:ind w:left="122" w:right="0"/>
              <w:jc w:val="both"/>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z w:val="21"/>
                <w:szCs w:val="21"/>
              </w:rPr>
              <w:t>回</w:t>
            </w:r>
            <w:r>
              <w:rPr>
                <w:rFonts w:ascii="宋体" w:hAnsi="宋体" w:cs="宋体" w:eastAsia="宋体" w:hint="default"/>
                <w:spacing w:val="-78"/>
                <w:sz w:val="21"/>
                <w:szCs w:val="21"/>
              </w:rPr>
              <w:t> </w:t>
            </w:r>
            <w:r>
              <w:rPr>
                <w:rFonts w:ascii="宋体" w:hAnsi="宋体" w:cs="宋体" w:eastAsia="宋体" w:hint="default"/>
                <w:sz w:val="21"/>
                <w:szCs w:val="21"/>
              </w:rPr>
              <w:t>购</w:t>
            </w:r>
            <w:r>
              <w:rPr>
                <w:rFonts w:ascii="宋体" w:hAnsi="宋体" w:cs="宋体" w:eastAsia="宋体" w:hint="default"/>
                <w:spacing w:val="-78"/>
                <w:sz w:val="21"/>
                <w:szCs w:val="21"/>
              </w:rPr>
              <w:t> </w:t>
            </w:r>
            <w:r>
              <w:rPr>
                <w:rFonts w:ascii="宋体" w:hAnsi="宋体" w:cs="宋体" w:eastAsia="宋体" w:hint="default"/>
                <w:sz w:val="21"/>
                <w:szCs w:val="21"/>
              </w:rPr>
              <w:t>或</w:t>
            </w:r>
            <w:r>
              <w:rPr>
                <w:rFonts w:ascii="宋体" w:hAnsi="宋体" w:cs="宋体" w:eastAsia="宋体" w:hint="default"/>
                <w:spacing w:val="-78"/>
                <w:sz w:val="21"/>
                <w:szCs w:val="21"/>
              </w:rPr>
              <w:t> </w:t>
            </w:r>
            <w:r>
              <w:rPr>
                <w:rFonts w:ascii="宋体" w:hAnsi="宋体" w:cs="宋体" w:eastAsia="宋体" w:hint="default"/>
                <w:spacing w:val="11"/>
                <w:sz w:val="21"/>
                <w:szCs w:val="21"/>
              </w:rPr>
              <w:t>现金</w:t>
            </w:r>
          </w:p>
          <w:p>
            <w:pPr>
              <w:pStyle w:val="TableParagraph"/>
              <w:spacing w:line="237" w:lineRule="auto" w:before="2"/>
              <w:ind w:left="122" w:right="100"/>
              <w:jc w:val="both"/>
              <w:rPr>
                <w:rFonts w:ascii="宋体" w:hAnsi="宋体" w:cs="宋体" w:eastAsia="宋体" w:hint="default"/>
                <w:sz w:val="21"/>
                <w:szCs w:val="21"/>
              </w:rPr>
            </w:pPr>
            <w:r>
              <w:rPr>
                <w:rFonts w:ascii="宋体" w:hAnsi="宋体" w:cs="宋体" w:eastAsia="宋体" w:hint="default"/>
                <w:sz w:val="21"/>
                <w:szCs w:val="21"/>
              </w:rPr>
              <w:t>分</w:t>
            </w:r>
            <w:r>
              <w:rPr>
                <w:rFonts w:ascii="宋体" w:hAnsi="宋体" w:cs="宋体" w:eastAsia="宋体" w:hint="default"/>
                <w:spacing w:val="-78"/>
                <w:sz w:val="21"/>
                <w:szCs w:val="21"/>
              </w:rPr>
              <w:t> </w:t>
            </w:r>
            <w:r>
              <w:rPr>
                <w:rFonts w:ascii="宋体" w:hAnsi="宋体" w:cs="宋体" w:eastAsia="宋体" w:hint="default"/>
                <w:sz w:val="21"/>
                <w:szCs w:val="21"/>
              </w:rPr>
              <w:t>红</w:t>
            </w:r>
            <w:r>
              <w:rPr>
                <w:rFonts w:ascii="宋体" w:hAnsi="宋体" w:cs="宋体" w:eastAsia="宋体" w:hint="default"/>
                <w:spacing w:val="-78"/>
                <w:sz w:val="21"/>
                <w:szCs w:val="21"/>
              </w:rPr>
              <w:t> </w:t>
            </w:r>
            <w:r>
              <w:rPr>
                <w:rFonts w:ascii="宋体" w:hAnsi="宋体" w:cs="宋体" w:eastAsia="宋体" w:hint="default"/>
                <w:sz w:val="21"/>
                <w:szCs w:val="21"/>
              </w:rPr>
              <w:t>等</w:t>
            </w:r>
            <w:r>
              <w:rPr>
                <w:rFonts w:ascii="宋体" w:hAnsi="宋体" w:cs="宋体" w:eastAsia="宋体" w:hint="default"/>
                <w:spacing w:val="-78"/>
                <w:sz w:val="21"/>
                <w:szCs w:val="21"/>
              </w:rPr>
              <w:t> </w:t>
            </w: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少</w:t>
            </w:r>
            <w:r>
              <w:rPr>
                <w:rFonts w:ascii="宋体" w:hAnsi="宋体" w:cs="宋体" w:eastAsia="宋体" w:hint="default"/>
                <w:spacing w:val="-78"/>
                <w:sz w:val="21"/>
                <w:szCs w:val="21"/>
              </w:rPr>
              <w:t> </w:t>
            </w:r>
            <w:r>
              <w:rPr>
                <w:rFonts w:ascii="宋体" w:hAnsi="宋体" w:cs="宋体" w:eastAsia="宋体" w:hint="default"/>
                <w:sz w:val="21"/>
                <w:szCs w:val="21"/>
              </w:rPr>
              <w:t>的</w:t>
            </w:r>
            <w:r>
              <w:rPr>
                <w:rFonts w:ascii="宋体" w:hAnsi="宋体" w:cs="宋体" w:eastAsia="宋体" w:hint="default"/>
                <w:spacing w:val="-78"/>
                <w:sz w:val="21"/>
                <w:szCs w:val="21"/>
              </w:rPr>
              <w:t> </w:t>
            </w:r>
            <w:r>
              <w:rPr>
                <w:rFonts w:ascii="宋体" w:hAnsi="宋体" w:cs="宋体" w:eastAsia="宋体" w:hint="default"/>
                <w:spacing w:val="11"/>
                <w:sz w:val="21"/>
                <w:szCs w:val="21"/>
              </w:rPr>
              <w:t>归属</w:t>
            </w:r>
            <w:r>
              <w:rPr>
                <w:rFonts w:ascii="宋体" w:hAnsi="宋体" w:cs="宋体" w:eastAsia="宋体" w:hint="default"/>
                <w:w w:val="100"/>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z w:val="21"/>
                <w:szCs w:val="21"/>
              </w:rPr>
              <w:t>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z w:val="21"/>
                <w:szCs w:val="21"/>
              </w:rPr>
              <w:t>通</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pacing w:val="11"/>
                <w:sz w:val="21"/>
                <w:szCs w:val="21"/>
              </w:rPr>
              <w:t>股东</w:t>
            </w:r>
            <w:r>
              <w:rPr>
                <w:rFonts w:ascii="宋体" w:hAnsi="宋体" w:cs="宋体" w:eastAsia="宋体" w:hint="default"/>
                <w:w w:val="100"/>
                <w:sz w:val="21"/>
                <w:szCs w:val="21"/>
              </w:rPr>
              <w:t> </w:t>
            </w:r>
            <w:r>
              <w:rPr>
                <w:rFonts w:ascii="宋体" w:hAnsi="宋体" w:cs="宋体" w:eastAsia="宋体" w:hint="default"/>
                <w:sz w:val="21"/>
                <w:szCs w:val="21"/>
              </w:rPr>
              <w:t>的净资产</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4"/>
              <w:ind w:right="0"/>
              <w:jc w:val="center"/>
              <w:rPr>
                <w:rFonts w:ascii="Arial Narrow" w:hAnsi="Arial Narrow" w:cs="Arial Narrow" w:eastAsia="Arial Narrow" w:hint="default"/>
                <w:sz w:val="21"/>
                <w:szCs w:val="21"/>
              </w:rPr>
            </w:pPr>
            <w:r>
              <w:rPr>
                <w:rFonts w:ascii="Arial Narrow"/>
                <w:sz w:val="21"/>
              </w:rPr>
              <w:t>Ej</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4"/>
              <w:ind w:right="99"/>
              <w:jc w:val="right"/>
              <w:rPr>
                <w:rFonts w:ascii="Arial Narrow" w:hAnsi="Arial Narrow" w:cs="Arial Narrow" w:eastAsia="Arial Narrow" w:hint="default"/>
                <w:sz w:val="21"/>
                <w:szCs w:val="21"/>
              </w:rPr>
            </w:pPr>
            <w:r>
              <w:rPr>
                <w:rFonts w:ascii="Arial Narrow"/>
                <w:spacing w:val="-1"/>
                <w:sz w:val="21"/>
              </w:rPr>
              <w:t>20,250,000.00</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
        </w:tc>
      </w:tr>
      <w:tr>
        <w:trPr>
          <w:trHeight w:val="829"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减</w:t>
            </w:r>
            <w:r>
              <w:rPr>
                <w:rFonts w:ascii="宋体" w:hAnsi="宋体" w:cs="宋体" w:eastAsia="宋体" w:hint="default"/>
                <w:spacing w:val="-78"/>
                <w:sz w:val="21"/>
                <w:szCs w:val="21"/>
              </w:rPr>
              <w:t> </w:t>
            </w:r>
            <w:r>
              <w:rPr>
                <w:rFonts w:ascii="宋体" w:hAnsi="宋体" w:cs="宋体" w:eastAsia="宋体" w:hint="default"/>
                <w:sz w:val="21"/>
                <w:szCs w:val="21"/>
              </w:rPr>
              <w:t>少</w:t>
            </w:r>
            <w:r>
              <w:rPr>
                <w:rFonts w:ascii="宋体" w:hAnsi="宋体" w:cs="宋体" w:eastAsia="宋体" w:hint="default"/>
                <w:spacing w:val="-78"/>
                <w:sz w:val="21"/>
                <w:szCs w:val="21"/>
              </w:rPr>
              <w:t> </w:t>
            </w:r>
            <w:r>
              <w:rPr>
                <w:rFonts w:ascii="宋体" w:hAnsi="宋体" w:cs="宋体" w:eastAsia="宋体" w:hint="default"/>
                <w:sz w:val="21"/>
                <w:szCs w:val="21"/>
              </w:rPr>
              <w:t>净</w:t>
            </w:r>
            <w:r>
              <w:rPr>
                <w:rFonts w:ascii="宋体" w:hAnsi="宋体" w:cs="宋体" w:eastAsia="宋体" w:hint="default"/>
                <w:spacing w:val="-78"/>
                <w:sz w:val="21"/>
                <w:szCs w:val="21"/>
              </w:rPr>
              <w:t> </w:t>
            </w:r>
            <w:r>
              <w:rPr>
                <w:rFonts w:ascii="宋体" w:hAnsi="宋体" w:cs="宋体" w:eastAsia="宋体" w:hint="default"/>
                <w:sz w:val="21"/>
                <w:szCs w:val="21"/>
              </w:rPr>
              <w:t>资</w:t>
            </w:r>
            <w:r>
              <w:rPr>
                <w:rFonts w:ascii="宋体" w:hAnsi="宋体" w:cs="宋体" w:eastAsia="宋体" w:hint="default"/>
                <w:spacing w:val="-78"/>
                <w:sz w:val="21"/>
                <w:szCs w:val="21"/>
              </w:rPr>
              <w:t> </w:t>
            </w:r>
            <w:r>
              <w:rPr>
                <w:rFonts w:ascii="宋体" w:hAnsi="宋体" w:cs="宋体" w:eastAsia="宋体" w:hint="default"/>
                <w:sz w:val="21"/>
                <w:szCs w:val="21"/>
              </w:rPr>
              <w:t>产</w:t>
            </w:r>
            <w:r>
              <w:rPr>
                <w:rFonts w:ascii="宋体" w:hAnsi="宋体" w:cs="宋体" w:eastAsia="宋体" w:hint="default"/>
                <w:spacing w:val="-78"/>
                <w:sz w:val="21"/>
                <w:szCs w:val="21"/>
              </w:rPr>
              <w:t> </w:t>
            </w:r>
            <w:r>
              <w:rPr>
                <w:rFonts w:ascii="宋体" w:hAnsi="宋体" w:cs="宋体" w:eastAsia="宋体" w:hint="default"/>
                <w:sz w:val="21"/>
                <w:szCs w:val="21"/>
              </w:rPr>
              <w:t>下</w:t>
            </w:r>
            <w:r>
              <w:rPr>
                <w:rFonts w:ascii="宋体" w:hAnsi="宋体" w:cs="宋体" w:eastAsia="宋体" w:hint="default"/>
                <w:spacing w:val="-78"/>
                <w:sz w:val="21"/>
                <w:szCs w:val="21"/>
              </w:rPr>
              <w:t> </w:t>
            </w:r>
            <w:r>
              <w:rPr>
                <w:rFonts w:ascii="宋体" w:hAnsi="宋体" w:cs="宋体" w:eastAsia="宋体" w:hint="default"/>
                <w:spacing w:val="11"/>
                <w:sz w:val="21"/>
                <w:szCs w:val="21"/>
              </w:rPr>
              <w:t>一月</w:t>
            </w:r>
          </w:p>
          <w:p>
            <w:pPr>
              <w:pStyle w:val="TableParagraph"/>
              <w:spacing w:line="240" w:lineRule="auto"/>
              <w:ind w:left="122" w:right="100"/>
              <w:jc w:val="left"/>
              <w:rPr>
                <w:rFonts w:ascii="宋体" w:hAnsi="宋体" w:cs="宋体" w:eastAsia="宋体" w:hint="default"/>
                <w:sz w:val="21"/>
                <w:szCs w:val="21"/>
              </w:rPr>
            </w:pPr>
            <w:r>
              <w:rPr>
                <w:rFonts w:ascii="宋体" w:hAnsi="宋体" w:cs="宋体" w:eastAsia="宋体" w:hint="default"/>
                <w:sz w:val="21"/>
                <w:szCs w:val="21"/>
              </w:rPr>
              <w:t>份</w:t>
            </w:r>
            <w:r>
              <w:rPr>
                <w:rFonts w:ascii="宋体" w:hAnsi="宋体" w:cs="宋体" w:eastAsia="宋体" w:hint="default"/>
                <w:spacing w:val="-78"/>
                <w:sz w:val="21"/>
                <w:szCs w:val="21"/>
              </w:rPr>
              <w:t> </w:t>
            </w:r>
            <w:r>
              <w:rPr>
                <w:rFonts w:ascii="宋体" w:hAnsi="宋体" w:cs="宋体" w:eastAsia="宋体" w:hint="default"/>
                <w:sz w:val="21"/>
                <w:szCs w:val="21"/>
              </w:rPr>
              <w:t>起</w:t>
            </w:r>
            <w:r>
              <w:rPr>
                <w:rFonts w:ascii="宋体" w:hAnsi="宋体" w:cs="宋体" w:eastAsia="宋体" w:hint="default"/>
                <w:spacing w:val="-78"/>
                <w:sz w:val="21"/>
                <w:szCs w:val="21"/>
              </w:rPr>
              <w:t> </w:t>
            </w:r>
            <w:r>
              <w:rPr>
                <w:rFonts w:ascii="宋体" w:hAnsi="宋体" w:cs="宋体" w:eastAsia="宋体" w:hint="default"/>
                <w:sz w:val="21"/>
                <w:szCs w:val="21"/>
              </w:rPr>
              <w:t>至</w:t>
            </w:r>
            <w:r>
              <w:rPr>
                <w:rFonts w:ascii="宋体" w:hAnsi="宋体" w:cs="宋体" w:eastAsia="宋体" w:hint="default"/>
                <w:spacing w:val="-78"/>
                <w:sz w:val="21"/>
                <w:szCs w:val="21"/>
              </w:rPr>
              <w:t> </w:t>
            </w: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8"/>
                <w:sz w:val="21"/>
                <w:szCs w:val="21"/>
              </w:rPr>
              <w:t> </w:t>
            </w:r>
            <w:r>
              <w:rPr>
                <w:rFonts w:ascii="宋体" w:hAnsi="宋体" w:cs="宋体" w:eastAsia="宋体" w:hint="default"/>
                <w:sz w:val="21"/>
                <w:szCs w:val="21"/>
              </w:rPr>
              <w:t>期</w:t>
            </w:r>
            <w:r>
              <w:rPr>
                <w:rFonts w:ascii="宋体" w:hAnsi="宋体" w:cs="宋体" w:eastAsia="宋体" w:hint="default"/>
                <w:spacing w:val="-78"/>
                <w:sz w:val="21"/>
                <w:szCs w:val="21"/>
              </w:rPr>
              <w:t> </w:t>
            </w:r>
            <w:r>
              <w:rPr>
                <w:rFonts w:ascii="宋体" w:hAnsi="宋体" w:cs="宋体" w:eastAsia="宋体" w:hint="default"/>
                <w:spacing w:val="11"/>
                <w:sz w:val="21"/>
                <w:szCs w:val="21"/>
              </w:rPr>
              <w:t>期末</w:t>
            </w:r>
            <w:r>
              <w:rPr>
                <w:rFonts w:ascii="宋体" w:hAnsi="宋体" w:cs="宋体" w:eastAsia="宋体" w:hint="default"/>
                <w:w w:val="100"/>
                <w:sz w:val="21"/>
                <w:szCs w:val="21"/>
              </w:rPr>
              <w:t> </w:t>
            </w:r>
            <w:r>
              <w:rPr>
                <w:rFonts w:ascii="宋体" w:hAnsi="宋体" w:cs="宋体" w:eastAsia="宋体" w:hint="default"/>
                <w:sz w:val="21"/>
                <w:szCs w:val="21"/>
              </w:rPr>
              <w:t>的月份数</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Mj</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w w:val="100"/>
                <w:sz w:val="21"/>
              </w:rPr>
              <w:t>7</w:t>
            </w:r>
          </w:p>
        </w:tc>
        <w:tc>
          <w:tcPr>
            <w:tcW w:w="1414" w:type="dxa"/>
            <w:tcBorders>
              <w:top w:val="nil" w:sz="6" w:space="0" w:color="auto"/>
              <w:left w:val="single" w:sz="4" w:space="0" w:color="000000"/>
              <w:bottom w:val="nil" w:sz="6" w:space="0" w:color="auto"/>
              <w:right w:val="nil" w:sz="6" w:space="0" w:color="auto"/>
            </w:tcBorders>
          </w:tcPr>
          <w:p>
            <w:pPr/>
          </w:p>
        </w:tc>
      </w:tr>
      <w:tr>
        <w:trPr>
          <w:trHeight w:val="565"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72" w:lineRule="exact" w:before="4"/>
              <w:ind w:left="122" w:right="100"/>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78"/>
                <w:sz w:val="21"/>
                <w:szCs w:val="21"/>
              </w:rPr>
              <w:t> </w:t>
            </w:r>
            <w:r>
              <w:rPr>
                <w:rFonts w:ascii="宋体" w:hAnsi="宋体" w:cs="宋体" w:eastAsia="宋体" w:hint="default"/>
                <w:sz w:val="21"/>
                <w:szCs w:val="21"/>
              </w:rPr>
              <w:t>他</w:t>
            </w:r>
            <w:r>
              <w:rPr>
                <w:rFonts w:ascii="宋体" w:hAnsi="宋体" w:cs="宋体" w:eastAsia="宋体" w:hint="default"/>
                <w:spacing w:val="-78"/>
                <w:sz w:val="21"/>
                <w:szCs w:val="21"/>
              </w:rPr>
              <w:t> </w:t>
            </w:r>
            <w:r>
              <w:rPr>
                <w:rFonts w:ascii="宋体" w:hAnsi="宋体" w:cs="宋体" w:eastAsia="宋体" w:hint="default"/>
                <w:sz w:val="21"/>
                <w:szCs w:val="21"/>
              </w:rPr>
              <w:t>事</w:t>
            </w:r>
            <w:r>
              <w:rPr>
                <w:rFonts w:ascii="宋体" w:hAnsi="宋体" w:cs="宋体" w:eastAsia="宋体" w:hint="default"/>
                <w:spacing w:val="-78"/>
                <w:sz w:val="21"/>
                <w:szCs w:val="21"/>
              </w:rPr>
              <w:t> </w:t>
            </w:r>
            <w:r>
              <w:rPr>
                <w:rFonts w:ascii="宋体" w:hAnsi="宋体" w:cs="宋体" w:eastAsia="宋体" w:hint="default"/>
                <w:sz w:val="21"/>
                <w:szCs w:val="21"/>
              </w:rPr>
              <w:t>项</w:t>
            </w:r>
            <w:r>
              <w:rPr>
                <w:rFonts w:ascii="宋体" w:hAnsi="宋体" w:cs="宋体" w:eastAsia="宋体" w:hint="default"/>
                <w:spacing w:val="-78"/>
                <w:sz w:val="21"/>
                <w:szCs w:val="21"/>
              </w:rPr>
              <w:t> </w:t>
            </w:r>
            <w:r>
              <w:rPr>
                <w:rFonts w:ascii="宋体" w:hAnsi="宋体" w:cs="宋体" w:eastAsia="宋体" w:hint="default"/>
                <w:sz w:val="21"/>
                <w:szCs w:val="21"/>
              </w:rPr>
              <w:t>引</w:t>
            </w:r>
            <w:r>
              <w:rPr>
                <w:rFonts w:ascii="宋体" w:hAnsi="宋体" w:cs="宋体" w:eastAsia="宋体" w:hint="default"/>
                <w:spacing w:val="-78"/>
                <w:sz w:val="21"/>
                <w:szCs w:val="21"/>
              </w:rPr>
              <w:t> </w:t>
            </w:r>
            <w:r>
              <w:rPr>
                <w:rFonts w:ascii="宋体" w:hAnsi="宋体" w:cs="宋体" w:eastAsia="宋体" w:hint="default"/>
                <w:sz w:val="21"/>
                <w:szCs w:val="21"/>
              </w:rPr>
              <w:t>起</w:t>
            </w:r>
            <w:r>
              <w:rPr>
                <w:rFonts w:ascii="宋体" w:hAnsi="宋体" w:cs="宋体" w:eastAsia="宋体" w:hint="default"/>
                <w:spacing w:val="-78"/>
                <w:sz w:val="21"/>
                <w:szCs w:val="21"/>
              </w:rPr>
              <w:t> </w:t>
            </w:r>
            <w:r>
              <w:rPr>
                <w:rFonts w:ascii="宋体" w:hAnsi="宋体" w:cs="宋体" w:eastAsia="宋体" w:hint="default"/>
                <w:spacing w:val="11"/>
                <w:sz w:val="21"/>
                <w:szCs w:val="21"/>
              </w:rPr>
              <w:t>的净</w:t>
            </w:r>
            <w:r>
              <w:rPr>
                <w:rFonts w:ascii="宋体" w:hAnsi="宋体" w:cs="宋体" w:eastAsia="宋体" w:hint="default"/>
                <w:w w:val="100"/>
                <w:sz w:val="21"/>
                <w:szCs w:val="21"/>
              </w:rPr>
              <w:t> </w:t>
            </w:r>
            <w:r>
              <w:rPr>
                <w:rFonts w:ascii="宋体" w:hAnsi="宋体" w:cs="宋体" w:eastAsia="宋体" w:hint="default"/>
                <w:sz w:val="21"/>
                <w:szCs w:val="21"/>
              </w:rPr>
              <w:t>资产增减变动</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Arial Narrow" w:hAnsi="Arial Narrow" w:cs="Arial Narrow" w:eastAsia="Arial Narrow" w:hint="default"/>
                <w:sz w:val="21"/>
                <w:szCs w:val="21"/>
              </w:rPr>
            </w:pPr>
            <w:r>
              <w:rPr>
                <w:rFonts w:ascii="Arial Narrow"/>
                <w:sz w:val="21"/>
              </w:rPr>
              <w:t>Ek</w:t>
            </w: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907"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72" w:lineRule="exact" w:before="6"/>
              <w:ind w:left="122" w:right="100"/>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78"/>
                <w:sz w:val="21"/>
                <w:szCs w:val="21"/>
              </w:rPr>
              <w:t> </w:t>
            </w:r>
            <w:r>
              <w:rPr>
                <w:rFonts w:ascii="宋体" w:hAnsi="宋体" w:cs="宋体" w:eastAsia="宋体" w:hint="default"/>
                <w:sz w:val="21"/>
                <w:szCs w:val="21"/>
              </w:rPr>
              <w:t>他</w:t>
            </w:r>
            <w:r>
              <w:rPr>
                <w:rFonts w:ascii="宋体" w:hAnsi="宋体" w:cs="宋体" w:eastAsia="宋体" w:hint="default"/>
                <w:spacing w:val="-78"/>
                <w:sz w:val="21"/>
                <w:szCs w:val="21"/>
              </w:rPr>
              <w:t> </w:t>
            </w:r>
            <w:r>
              <w:rPr>
                <w:rFonts w:ascii="宋体" w:hAnsi="宋体" w:cs="宋体" w:eastAsia="宋体" w:hint="default"/>
                <w:sz w:val="21"/>
                <w:szCs w:val="21"/>
              </w:rPr>
              <w:t>净</w:t>
            </w:r>
            <w:r>
              <w:rPr>
                <w:rFonts w:ascii="宋体" w:hAnsi="宋体" w:cs="宋体" w:eastAsia="宋体" w:hint="default"/>
                <w:spacing w:val="-78"/>
                <w:sz w:val="21"/>
                <w:szCs w:val="21"/>
              </w:rPr>
              <w:t> </w:t>
            </w:r>
            <w:r>
              <w:rPr>
                <w:rFonts w:ascii="宋体" w:hAnsi="宋体" w:cs="宋体" w:eastAsia="宋体" w:hint="default"/>
                <w:sz w:val="21"/>
                <w:szCs w:val="21"/>
              </w:rPr>
              <w:t>资</w:t>
            </w:r>
            <w:r>
              <w:rPr>
                <w:rFonts w:ascii="宋体" w:hAnsi="宋体" w:cs="宋体" w:eastAsia="宋体" w:hint="default"/>
                <w:spacing w:val="-78"/>
                <w:sz w:val="21"/>
                <w:szCs w:val="21"/>
              </w:rPr>
              <w:t> </w:t>
            </w:r>
            <w:r>
              <w:rPr>
                <w:rFonts w:ascii="宋体" w:hAnsi="宋体" w:cs="宋体" w:eastAsia="宋体" w:hint="default"/>
                <w:sz w:val="21"/>
                <w:szCs w:val="21"/>
              </w:rPr>
              <w:t>产</w:t>
            </w:r>
            <w:r>
              <w:rPr>
                <w:rFonts w:ascii="宋体" w:hAnsi="宋体" w:cs="宋体" w:eastAsia="宋体" w:hint="default"/>
                <w:spacing w:val="-78"/>
                <w:sz w:val="21"/>
                <w:szCs w:val="21"/>
              </w:rPr>
              <w:t> </w:t>
            </w:r>
            <w:r>
              <w:rPr>
                <w:rFonts w:ascii="宋体" w:hAnsi="宋体" w:cs="宋体" w:eastAsia="宋体" w:hint="default"/>
                <w:sz w:val="21"/>
                <w:szCs w:val="21"/>
              </w:rPr>
              <w:t>变</w:t>
            </w:r>
            <w:r>
              <w:rPr>
                <w:rFonts w:ascii="宋体" w:hAnsi="宋体" w:cs="宋体" w:eastAsia="宋体" w:hint="default"/>
                <w:spacing w:val="-78"/>
                <w:sz w:val="21"/>
                <w:szCs w:val="21"/>
              </w:rPr>
              <w:t> </w:t>
            </w:r>
            <w:r>
              <w:rPr>
                <w:rFonts w:ascii="宋体" w:hAnsi="宋体" w:cs="宋体" w:eastAsia="宋体" w:hint="default"/>
                <w:spacing w:val="11"/>
                <w:sz w:val="21"/>
                <w:szCs w:val="21"/>
              </w:rPr>
              <w:t>动下</w:t>
            </w:r>
            <w:r>
              <w:rPr>
                <w:rFonts w:ascii="宋体" w:hAnsi="宋体" w:cs="宋体" w:eastAsia="宋体" w:hint="default"/>
                <w:w w:val="100"/>
                <w:sz w:val="21"/>
                <w:szCs w:val="21"/>
              </w:rPr>
              <w:t> </w:t>
            </w:r>
            <w:r>
              <w:rPr>
                <w:rFonts w:ascii="宋体" w:hAnsi="宋体" w:cs="宋体" w:eastAsia="宋体" w:hint="default"/>
                <w:sz w:val="21"/>
                <w:szCs w:val="21"/>
              </w:rPr>
              <w:t>一</w:t>
            </w:r>
            <w:r>
              <w:rPr>
                <w:rFonts w:ascii="宋体" w:hAnsi="宋体" w:cs="宋体" w:eastAsia="宋体" w:hint="default"/>
                <w:spacing w:val="-78"/>
                <w:sz w:val="21"/>
                <w:szCs w:val="21"/>
              </w:rPr>
              <w:t> </w:t>
            </w:r>
            <w:r>
              <w:rPr>
                <w:rFonts w:ascii="宋体" w:hAnsi="宋体" w:cs="宋体" w:eastAsia="宋体" w:hint="default"/>
                <w:sz w:val="21"/>
                <w:szCs w:val="21"/>
              </w:rPr>
              <w:t>月</w:t>
            </w:r>
            <w:r>
              <w:rPr>
                <w:rFonts w:ascii="宋体" w:hAnsi="宋体" w:cs="宋体" w:eastAsia="宋体" w:hint="default"/>
                <w:spacing w:val="-78"/>
                <w:sz w:val="21"/>
                <w:szCs w:val="21"/>
              </w:rPr>
              <w:t> </w:t>
            </w:r>
            <w:r>
              <w:rPr>
                <w:rFonts w:ascii="宋体" w:hAnsi="宋体" w:cs="宋体" w:eastAsia="宋体" w:hint="default"/>
                <w:sz w:val="21"/>
                <w:szCs w:val="21"/>
              </w:rPr>
              <w:t>份</w:t>
            </w:r>
            <w:r>
              <w:rPr>
                <w:rFonts w:ascii="宋体" w:hAnsi="宋体" w:cs="宋体" w:eastAsia="宋体" w:hint="default"/>
                <w:spacing w:val="-78"/>
                <w:sz w:val="21"/>
                <w:szCs w:val="21"/>
              </w:rPr>
              <w:t> </w:t>
            </w:r>
            <w:r>
              <w:rPr>
                <w:rFonts w:ascii="宋体" w:hAnsi="宋体" w:cs="宋体" w:eastAsia="宋体" w:hint="default"/>
                <w:sz w:val="21"/>
                <w:szCs w:val="21"/>
              </w:rPr>
              <w:t>起</w:t>
            </w:r>
            <w:r>
              <w:rPr>
                <w:rFonts w:ascii="宋体" w:hAnsi="宋体" w:cs="宋体" w:eastAsia="宋体" w:hint="default"/>
                <w:spacing w:val="-78"/>
                <w:sz w:val="21"/>
                <w:szCs w:val="21"/>
              </w:rPr>
              <w:t> </w:t>
            </w:r>
            <w:r>
              <w:rPr>
                <w:rFonts w:ascii="宋体" w:hAnsi="宋体" w:cs="宋体" w:eastAsia="宋体" w:hint="default"/>
                <w:sz w:val="21"/>
                <w:szCs w:val="21"/>
              </w:rPr>
              <w:t>至</w:t>
            </w:r>
            <w:r>
              <w:rPr>
                <w:rFonts w:ascii="宋体" w:hAnsi="宋体" w:cs="宋体" w:eastAsia="宋体" w:hint="default"/>
                <w:spacing w:val="-78"/>
                <w:sz w:val="21"/>
                <w:szCs w:val="21"/>
              </w:rPr>
              <w:t> </w:t>
            </w: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pacing w:val="11"/>
                <w:sz w:val="21"/>
                <w:szCs w:val="21"/>
              </w:rPr>
              <w:t>告期</w:t>
            </w:r>
          </w:p>
          <w:p>
            <w:pPr>
              <w:pStyle w:val="TableParagraph"/>
              <w:spacing w:line="249" w:lineRule="exact"/>
              <w:ind w:left="122" w:right="0"/>
              <w:jc w:val="left"/>
              <w:rPr>
                <w:rFonts w:ascii="宋体" w:hAnsi="宋体" w:cs="宋体" w:eastAsia="宋体" w:hint="default"/>
                <w:sz w:val="21"/>
                <w:szCs w:val="21"/>
              </w:rPr>
            </w:pPr>
            <w:r>
              <w:rPr>
                <w:rFonts w:ascii="宋体" w:hAnsi="宋体" w:cs="宋体" w:eastAsia="宋体" w:hint="default"/>
                <w:sz w:val="21"/>
                <w:szCs w:val="21"/>
              </w:rPr>
              <w:t>期末的月份数</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Mk</w:t>
            </w:r>
          </w:p>
        </w:tc>
        <w:tc>
          <w:tcPr>
            <w:tcW w:w="1414"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437"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0"/>
              <w:jc w:val="center"/>
              <w:rPr>
                <w:rFonts w:ascii="Arial Narrow" w:hAnsi="Arial Narrow" w:cs="Arial Narrow" w:eastAsia="Arial Narrow" w:hint="default"/>
                <w:sz w:val="21"/>
                <w:szCs w:val="21"/>
              </w:rPr>
            </w:pPr>
            <w:r>
              <w:rPr>
                <w:rFonts w:ascii="Arial Narrow"/>
                <w:sz w:val="21"/>
              </w:rPr>
              <w:t>M0</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1"/>
              <w:jc w:val="right"/>
              <w:rPr>
                <w:rFonts w:ascii="Arial Narrow" w:hAnsi="Arial Narrow" w:cs="Arial Narrow" w:eastAsia="Arial Narrow" w:hint="default"/>
                <w:sz w:val="21"/>
                <w:szCs w:val="21"/>
              </w:rPr>
            </w:pPr>
            <w:r>
              <w:rPr>
                <w:rFonts w:ascii="Arial Narrow"/>
                <w:spacing w:val="-1"/>
                <w:sz w:val="21"/>
              </w:rPr>
              <w:t>12</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6"/>
              <w:jc w:val="right"/>
              <w:rPr>
                <w:rFonts w:ascii="Arial Narrow" w:hAnsi="Arial Narrow" w:cs="Arial Narrow" w:eastAsia="Arial Narrow" w:hint="default"/>
                <w:sz w:val="21"/>
                <w:szCs w:val="21"/>
              </w:rPr>
            </w:pPr>
            <w:r>
              <w:rPr>
                <w:rFonts w:ascii="Arial Narrow"/>
                <w:spacing w:val="-1"/>
                <w:sz w:val="21"/>
              </w:rPr>
              <w:t>12</w:t>
            </w:r>
            <w:r>
              <w:rPr>
                <w:rFonts w:ascii="Arial Narrow"/>
                <w:sz w:val="21"/>
              </w:rPr>
            </w:r>
          </w:p>
        </w:tc>
      </w:tr>
      <w:tr>
        <w:trPr>
          <w:trHeight w:val="638"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100"/>
              <w:jc w:val="left"/>
              <w:rPr>
                <w:rFonts w:ascii="宋体" w:hAnsi="宋体" w:cs="宋体" w:eastAsia="宋体" w:hint="default"/>
                <w:sz w:val="21"/>
                <w:szCs w:val="21"/>
              </w:rPr>
            </w:pP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z w:val="21"/>
                <w:szCs w:val="21"/>
              </w:rPr>
              <w:t>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pacing w:val="11"/>
                <w:sz w:val="21"/>
                <w:szCs w:val="21"/>
              </w:rPr>
              <w:t>通股</w:t>
            </w:r>
            <w:r>
              <w:rPr>
                <w:rFonts w:ascii="宋体" w:hAnsi="宋体" w:cs="宋体" w:eastAsia="宋体" w:hint="default"/>
                <w:w w:val="100"/>
                <w:sz w:val="21"/>
                <w:szCs w:val="21"/>
              </w:rPr>
              <w:t> </w:t>
            </w:r>
            <w:r>
              <w:rPr>
                <w:rFonts w:ascii="宋体" w:hAnsi="宋体" w:cs="宋体" w:eastAsia="宋体" w:hint="default"/>
                <w:sz w:val="21"/>
                <w:szCs w:val="21"/>
              </w:rPr>
              <w:t>股东的期末净资产</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E1</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670,624,139.51</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106,219,447.44</w:t>
            </w:r>
            <w:r>
              <w:rPr>
                <w:rFonts w:ascii="Arial Narrow"/>
                <w:sz w:val="21"/>
              </w:rPr>
            </w:r>
          </w:p>
        </w:tc>
      </w:tr>
      <w:tr>
        <w:trPr>
          <w:trHeight w:val="833"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72" w:lineRule="exact" w:before="4"/>
              <w:ind w:left="122" w:right="74"/>
              <w:jc w:val="left"/>
              <w:rPr>
                <w:rFonts w:ascii="宋体" w:hAnsi="宋体" w:cs="宋体" w:eastAsia="宋体" w:hint="default"/>
                <w:sz w:val="21"/>
                <w:szCs w:val="21"/>
              </w:rPr>
            </w:pPr>
            <w:r>
              <w:rPr>
                <w:rFonts w:ascii="宋体" w:hAnsi="宋体" w:cs="宋体" w:eastAsia="宋体" w:hint="default"/>
                <w:spacing w:val="20"/>
                <w:sz w:val="21"/>
                <w:szCs w:val="21"/>
              </w:rPr>
              <w:t>归属于公司普</w:t>
            </w:r>
            <w:r>
              <w:rPr>
                <w:rFonts w:ascii="宋体" w:hAnsi="宋体" w:cs="宋体" w:eastAsia="宋体" w:hint="default"/>
                <w:spacing w:val="-70"/>
                <w:sz w:val="21"/>
                <w:szCs w:val="21"/>
              </w:rPr>
              <w:t> </w:t>
            </w:r>
            <w:r>
              <w:rPr>
                <w:rFonts w:ascii="宋体" w:hAnsi="宋体" w:cs="宋体" w:eastAsia="宋体" w:hint="default"/>
                <w:spacing w:val="11"/>
                <w:sz w:val="21"/>
                <w:szCs w:val="21"/>
              </w:rPr>
              <w:t>通股</w:t>
            </w:r>
            <w:r>
              <w:rPr>
                <w:rFonts w:ascii="宋体" w:hAnsi="宋体" w:cs="宋体" w:eastAsia="宋体" w:hint="default"/>
                <w:spacing w:val="-93"/>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东</w:t>
            </w:r>
            <w:r>
              <w:rPr>
                <w:rFonts w:ascii="宋体" w:hAnsi="宋体" w:cs="宋体" w:eastAsia="宋体" w:hint="default"/>
                <w:spacing w:val="-78"/>
                <w:sz w:val="21"/>
                <w:szCs w:val="21"/>
              </w:rPr>
              <w:t> </w:t>
            </w:r>
            <w:r>
              <w:rPr>
                <w:rFonts w:ascii="宋体" w:hAnsi="宋体" w:cs="宋体" w:eastAsia="宋体" w:hint="default"/>
                <w:sz w:val="21"/>
                <w:szCs w:val="21"/>
              </w:rPr>
              <w:t>的</w:t>
            </w:r>
            <w:r>
              <w:rPr>
                <w:rFonts w:ascii="宋体" w:hAnsi="宋体" w:cs="宋体" w:eastAsia="宋体" w:hint="default"/>
                <w:spacing w:val="-78"/>
                <w:sz w:val="21"/>
                <w:szCs w:val="21"/>
              </w:rPr>
              <w:t> </w:t>
            </w:r>
            <w:r>
              <w:rPr>
                <w:rFonts w:ascii="宋体" w:hAnsi="宋体" w:cs="宋体" w:eastAsia="宋体" w:hint="default"/>
                <w:sz w:val="21"/>
                <w:szCs w:val="21"/>
              </w:rPr>
              <w:t>加</w:t>
            </w:r>
            <w:r>
              <w:rPr>
                <w:rFonts w:ascii="宋体" w:hAnsi="宋体" w:cs="宋体" w:eastAsia="宋体" w:hint="default"/>
                <w:spacing w:val="-78"/>
                <w:sz w:val="21"/>
                <w:szCs w:val="21"/>
              </w:rPr>
              <w:t> </w:t>
            </w:r>
            <w:r>
              <w:rPr>
                <w:rFonts w:ascii="宋体" w:hAnsi="宋体" w:cs="宋体" w:eastAsia="宋体" w:hint="default"/>
                <w:sz w:val="21"/>
                <w:szCs w:val="21"/>
              </w:rPr>
              <w:t>权</w:t>
            </w:r>
            <w:r>
              <w:rPr>
                <w:rFonts w:ascii="宋体" w:hAnsi="宋体" w:cs="宋体" w:eastAsia="宋体" w:hint="default"/>
                <w:spacing w:val="-78"/>
                <w:sz w:val="21"/>
                <w:szCs w:val="21"/>
              </w:rPr>
              <w:t> </w:t>
            </w:r>
            <w:r>
              <w:rPr>
                <w:rFonts w:ascii="宋体" w:hAnsi="宋体" w:cs="宋体" w:eastAsia="宋体" w:hint="default"/>
                <w:sz w:val="21"/>
                <w:szCs w:val="21"/>
              </w:rPr>
              <w:t>平</w:t>
            </w:r>
            <w:r>
              <w:rPr>
                <w:rFonts w:ascii="宋体" w:hAnsi="宋体" w:cs="宋体" w:eastAsia="宋体" w:hint="default"/>
                <w:spacing w:val="-78"/>
                <w:sz w:val="21"/>
                <w:szCs w:val="21"/>
              </w:rPr>
              <w:t> </w:t>
            </w:r>
            <w:r>
              <w:rPr>
                <w:rFonts w:ascii="宋体" w:hAnsi="宋体" w:cs="宋体" w:eastAsia="宋体" w:hint="default"/>
                <w:spacing w:val="11"/>
                <w:sz w:val="21"/>
                <w:szCs w:val="21"/>
              </w:rPr>
              <w:t>均净</w:t>
            </w:r>
          </w:p>
          <w:p>
            <w:pPr>
              <w:pStyle w:val="TableParagraph"/>
              <w:spacing w:line="249" w:lineRule="exact"/>
              <w:ind w:left="122"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2" w:right="0"/>
              <w:jc w:val="center"/>
              <w:rPr>
                <w:rFonts w:ascii="Arial Narrow" w:hAnsi="Arial Narrow" w:cs="Arial Narrow" w:eastAsia="Arial Narrow" w:hint="default"/>
                <w:sz w:val="21"/>
                <w:szCs w:val="21"/>
              </w:rPr>
            </w:pPr>
            <w:r>
              <w:rPr>
                <w:rFonts w:ascii="Arial Narrow"/>
                <w:sz w:val="21"/>
              </w:rPr>
              <w:t>E2=E0+P1/2+Ei*Mi/M0-Ej*Mj/M0+Ek*Mk/M0</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606,352,673.67</w:t>
            </w:r>
            <w:r>
              <w:rPr>
                <w:rFonts w:ascii="Arial Narrow"/>
                <w:sz w:val="21"/>
              </w:rPr>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04"/>
              <w:jc w:val="right"/>
              <w:rPr>
                <w:rFonts w:ascii="Arial Narrow" w:hAnsi="Arial Narrow" w:cs="Arial Narrow" w:eastAsia="Arial Narrow" w:hint="default"/>
                <w:sz w:val="21"/>
                <w:szCs w:val="21"/>
              </w:rPr>
            </w:pPr>
            <w:r>
              <w:rPr>
                <w:rFonts w:ascii="Arial Narrow"/>
                <w:spacing w:val="-1"/>
                <w:sz w:val="21"/>
              </w:rPr>
              <w:t>85,133,356.10</w:t>
            </w:r>
            <w:r>
              <w:rPr>
                <w:rFonts w:ascii="Arial Narrow"/>
                <w:sz w:val="21"/>
              </w:rPr>
            </w:r>
          </w:p>
        </w:tc>
      </w:tr>
      <w:tr>
        <w:trPr>
          <w:trHeight w:val="827" w:hRule="exact"/>
        </w:trPr>
        <w:tc>
          <w:tcPr>
            <w:tcW w:w="2100"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100"/>
              <w:jc w:val="left"/>
              <w:rPr>
                <w:rFonts w:ascii="宋体" w:hAnsi="宋体" w:cs="宋体" w:eastAsia="宋体" w:hint="default"/>
                <w:sz w:val="21"/>
                <w:szCs w:val="21"/>
              </w:rPr>
            </w:pP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z w:val="21"/>
                <w:szCs w:val="21"/>
              </w:rPr>
              <w:t>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z w:val="21"/>
                <w:szCs w:val="21"/>
              </w:rPr>
              <w:t>普</w:t>
            </w:r>
            <w:r>
              <w:rPr>
                <w:rFonts w:ascii="宋体" w:hAnsi="宋体" w:cs="宋体" w:eastAsia="宋体" w:hint="default"/>
                <w:spacing w:val="-78"/>
                <w:sz w:val="21"/>
                <w:szCs w:val="21"/>
              </w:rPr>
              <w:t> </w:t>
            </w:r>
            <w:r>
              <w:rPr>
                <w:rFonts w:ascii="宋体" w:hAnsi="宋体" w:cs="宋体" w:eastAsia="宋体" w:hint="default"/>
                <w:spacing w:val="11"/>
                <w:sz w:val="21"/>
                <w:szCs w:val="21"/>
              </w:rPr>
              <w:t>通股</w:t>
            </w:r>
            <w:r>
              <w:rPr>
                <w:rFonts w:ascii="宋体" w:hAnsi="宋体" w:cs="宋体" w:eastAsia="宋体" w:hint="default"/>
                <w:w w:val="100"/>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东</w:t>
            </w:r>
            <w:r>
              <w:rPr>
                <w:rFonts w:ascii="宋体" w:hAnsi="宋体" w:cs="宋体" w:eastAsia="宋体" w:hint="default"/>
                <w:spacing w:val="-78"/>
                <w:sz w:val="21"/>
                <w:szCs w:val="21"/>
              </w:rPr>
              <w:t> </w:t>
            </w:r>
            <w:r>
              <w:rPr>
                <w:rFonts w:ascii="宋体" w:hAnsi="宋体" w:cs="宋体" w:eastAsia="宋体" w:hint="default"/>
                <w:sz w:val="21"/>
                <w:szCs w:val="21"/>
              </w:rPr>
              <w:t>的</w:t>
            </w:r>
            <w:r>
              <w:rPr>
                <w:rFonts w:ascii="宋体" w:hAnsi="宋体" w:cs="宋体" w:eastAsia="宋体" w:hint="default"/>
                <w:spacing w:val="-78"/>
                <w:sz w:val="21"/>
                <w:szCs w:val="21"/>
              </w:rPr>
              <w:t> </w:t>
            </w:r>
            <w:r>
              <w:rPr>
                <w:rFonts w:ascii="宋体" w:hAnsi="宋体" w:cs="宋体" w:eastAsia="宋体" w:hint="default"/>
                <w:sz w:val="21"/>
                <w:szCs w:val="21"/>
              </w:rPr>
              <w:t>加</w:t>
            </w:r>
            <w:r>
              <w:rPr>
                <w:rFonts w:ascii="宋体" w:hAnsi="宋体" w:cs="宋体" w:eastAsia="宋体" w:hint="default"/>
                <w:spacing w:val="-78"/>
                <w:sz w:val="21"/>
                <w:szCs w:val="21"/>
              </w:rPr>
              <w:t> </w:t>
            </w:r>
            <w:r>
              <w:rPr>
                <w:rFonts w:ascii="宋体" w:hAnsi="宋体" w:cs="宋体" w:eastAsia="宋体" w:hint="default"/>
                <w:sz w:val="21"/>
                <w:szCs w:val="21"/>
              </w:rPr>
              <w:t>权</w:t>
            </w:r>
            <w:r>
              <w:rPr>
                <w:rFonts w:ascii="宋体" w:hAnsi="宋体" w:cs="宋体" w:eastAsia="宋体" w:hint="default"/>
                <w:spacing w:val="-78"/>
                <w:sz w:val="21"/>
                <w:szCs w:val="21"/>
              </w:rPr>
              <w:t> </w:t>
            </w:r>
            <w:r>
              <w:rPr>
                <w:rFonts w:ascii="宋体" w:hAnsi="宋体" w:cs="宋体" w:eastAsia="宋体" w:hint="default"/>
                <w:sz w:val="21"/>
                <w:szCs w:val="21"/>
              </w:rPr>
              <w:t>平</w:t>
            </w:r>
            <w:r>
              <w:rPr>
                <w:rFonts w:ascii="宋体" w:hAnsi="宋体" w:cs="宋体" w:eastAsia="宋体" w:hint="default"/>
                <w:spacing w:val="-78"/>
                <w:sz w:val="21"/>
                <w:szCs w:val="21"/>
              </w:rPr>
              <w:t> </w:t>
            </w:r>
            <w:r>
              <w:rPr>
                <w:rFonts w:ascii="宋体" w:hAnsi="宋体" w:cs="宋体" w:eastAsia="宋体" w:hint="default"/>
                <w:spacing w:val="11"/>
                <w:sz w:val="21"/>
                <w:szCs w:val="21"/>
              </w:rPr>
              <w:t>均净</w:t>
            </w:r>
          </w:p>
          <w:p>
            <w:pPr>
              <w:pStyle w:val="TableParagraph"/>
              <w:spacing w:line="249" w:lineRule="exact"/>
              <w:ind w:left="122" w:right="0"/>
              <w:jc w:val="left"/>
              <w:rPr>
                <w:rFonts w:ascii="宋体" w:hAnsi="宋体" w:cs="宋体" w:eastAsia="宋体" w:hint="default"/>
                <w:sz w:val="21"/>
                <w:szCs w:val="21"/>
              </w:rPr>
            </w:pPr>
            <w:r>
              <w:rPr>
                <w:rFonts w:ascii="宋体" w:hAnsi="宋体" w:cs="宋体" w:eastAsia="宋体" w:hint="default"/>
                <w:sz w:val="21"/>
                <w:szCs w:val="21"/>
              </w:rPr>
              <w:t>资产收益率</w:t>
            </w:r>
          </w:p>
        </w:tc>
        <w:tc>
          <w:tcPr>
            <w:tcW w:w="361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Y1=P1/E2</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21"/>
                <w:szCs w:val="21"/>
              </w:rPr>
            </w:pPr>
            <w:r>
              <w:rPr>
                <w:rFonts w:ascii="Arial Narrow"/>
                <w:spacing w:val="-1"/>
                <w:sz w:val="21"/>
              </w:rPr>
              <w:t>9.49%</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Arial Narrow" w:hAnsi="Arial Narrow" w:cs="Arial Narrow" w:eastAsia="Arial Narrow" w:hint="default"/>
                <w:sz w:val="21"/>
                <w:szCs w:val="21"/>
              </w:rPr>
            </w:pPr>
            <w:r>
              <w:rPr>
                <w:rFonts w:ascii="Arial Narrow"/>
                <w:spacing w:val="-1"/>
                <w:sz w:val="21"/>
              </w:rPr>
              <w:t>49.54%</w:t>
            </w:r>
          </w:p>
        </w:tc>
      </w:tr>
      <w:tr>
        <w:trPr>
          <w:trHeight w:val="1104" w:hRule="exact"/>
        </w:trPr>
        <w:tc>
          <w:tcPr>
            <w:tcW w:w="2100" w:type="dxa"/>
            <w:tcBorders>
              <w:top w:val="nil" w:sz="6" w:space="0" w:color="auto"/>
              <w:left w:val="nil" w:sz="6" w:space="0" w:color="auto"/>
              <w:bottom w:val="single" w:sz="8" w:space="0" w:color="000000"/>
              <w:right w:val="single" w:sz="4" w:space="0" w:color="000000"/>
            </w:tcBorders>
          </w:tcPr>
          <w:p>
            <w:pPr>
              <w:pStyle w:val="TableParagraph"/>
              <w:spacing w:line="245" w:lineRule="exact"/>
              <w:ind w:left="122" w:right="0"/>
              <w:jc w:val="both"/>
              <w:rPr>
                <w:rFonts w:ascii="宋体" w:hAnsi="宋体" w:cs="宋体" w:eastAsia="宋体" w:hint="default"/>
                <w:sz w:val="21"/>
                <w:szCs w:val="21"/>
              </w:rPr>
            </w:pPr>
            <w:r>
              <w:rPr>
                <w:rFonts w:ascii="宋体" w:hAnsi="宋体" w:cs="宋体" w:eastAsia="宋体" w:hint="default"/>
                <w:sz w:val="21"/>
                <w:szCs w:val="21"/>
              </w:rPr>
              <w:t>扣</w:t>
            </w:r>
            <w:r>
              <w:rPr>
                <w:rFonts w:ascii="宋体" w:hAnsi="宋体" w:cs="宋体" w:eastAsia="宋体" w:hint="default"/>
                <w:spacing w:val="-78"/>
                <w:sz w:val="21"/>
                <w:szCs w:val="21"/>
              </w:rPr>
              <w:t> </w:t>
            </w:r>
            <w:r>
              <w:rPr>
                <w:rFonts w:ascii="宋体" w:hAnsi="宋体" w:cs="宋体" w:eastAsia="宋体" w:hint="default"/>
                <w:sz w:val="21"/>
                <w:szCs w:val="21"/>
              </w:rPr>
              <w:t>除</w:t>
            </w:r>
            <w:r>
              <w:rPr>
                <w:rFonts w:ascii="宋体" w:hAnsi="宋体" w:cs="宋体" w:eastAsia="宋体" w:hint="default"/>
                <w:spacing w:val="-78"/>
                <w:sz w:val="21"/>
                <w:szCs w:val="21"/>
              </w:rPr>
              <w:t> </w:t>
            </w:r>
            <w:r>
              <w:rPr>
                <w:rFonts w:ascii="宋体" w:hAnsi="宋体" w:cs="宋体" w:eastAsia="宋体" w:hint="default"/>
                <w:sz w:val="21"/>
                <w:szCs w:val="21"/>
              </w:rPr>
              <w:t>非</w:t>
            </w:r>
            <w:r>
              <w:rPr>
                <w:rFonts w:ascii="宋体" w:hAnsi="宋体" w:cs="宋体" w:eastAsia="宋体" w:hint="default"/>
                <w:spacing w:val="-78"/>
                <w:sz w:val="21"/>
                <w:szCs w:val="21"/>
              </w:rPr>
              <w:t> </w:t>
            </w:r>
            <w:r>
              <w:rPr>
                <w:rFonts w:ascii="宋体" w:hAnsi="宋体" w:cs="宋体" w:eastAsia="宋体" w:hint="default"/>
                <w:sz w:val="21"/>
                <w:szCs w:val="21"/>
              </w:rPr>
              <w:t>经</w:t>
            </w:r>
            <w:r>
              <w:rPr>
                <w:rFonts w:ascii="宋体" w:hAnsi="宋体" w:cs="宋体" w:eastAsia="宋体" w:hint="default"/>
                <w:spacing w:val="-78"/>
                <w:sz w:val="21"/>
                <w:szCs w:val="21"/>
              </w:rPr>
              <w:t> </w:t>
            </w:r>
            <w:r>
              <w:rPr>
                <w:rFonts w:ascii="宋体" w:hAnsi="宋体" w:cs="宋体" w:eastAsia="宋体" w:hint="default"/>
                <w:sz w:val="21"/>
                <w:szCs w:val="21"/>
              </w:rPr>
              <w:t>常</w:t>
            </w:r>
            <w:r>
              <w:rPr>
                <w:rFonts w:ascii="宋体" w:hAnsi="宋体" w:cs="宋体" w:eastAsia="宋体" w:hint="default"/>
                <w:spacing w:val="-78"/>
                <w:sz w:val="21"/>
                <w:szCs w:val="21"/>
              </w:rPr>
              <w:t> </w:t>
            </w:r>
            <w:r>
              <w:rPr>
                <w:rFonts w:ascii="宋体" w:hAnsi="宋体" w:cs="宋体" w:eastAsia="宋体" w:hint="default"/>
                <w:sz w:val="21"/>
                <w:szCs w:val="21"/>
              </w:rPr>
              <w:t>性</w:t>
            </w:r>
            <w:r>
              <w:rPr>
                <w:rFonts w:ascii="宋体" w:hAnsi="宋体" w:cs="宋体" w:eastAsia="宋体" w:hint="default"/>
                <w:spacing w:val="-78"/>
                <w:sz w:val="21"/>
                <w:szCs w:val="21"/>
              </w:rPr>
              <w:t> </w:t>
            </w:r>
            <w:r>
              <w:rPr>
                <w:rFonts w:ascii="宋体" w:hAnsi="宋体" w:cs="宋体" w:eastAsia="宋体" w:hint="default"/>
                <w:spacing w:val="11"/>
                <w:sz w:val="21"/>
                <w:szCs w:val="21"/>
              </w:rPr>
              <w:t>损益</w:t>
            </w:r>
          </w:p>
          <w:p>
            <w:pPr>
              <w:pStyle w:val="TableParagraph"/>
              <w:spacing w:line="237" w:lineRule="auto" w:before="2"/>
              <w:ind w:left="122" w:right="100"/>
              <w:jc w:val="both"/>
              <w:rPr>
                <w:rFonts w:ascii="宋体" w:hAnsi="宋体" w:cs="宋体" w:eastAsia="宋体" w:hint="default"/>
                <w:sz w:val="21"/>
                <w:szCs w:val="21"/>
              </w:rPr>
            </w:pPr>
            <w:r>
              <w:rPr>
                <w:rFonts w:ascii="宋体" w:hAnsi="宋体" w:cs="宋体" w:eastAsia="宋体" w:hint="default"/>
                <w:sz w:val="21"/>
                <w:szCs w:val="21"/>
              </w:rPr>
              <w:t>后</w:t>
            </w:r>
            <w:r>
              <w:rPr>
                <w:rFonts w:ascii="宋体" w:hAnsi="宋体" w:cs="宋体" w:eastAsia="宋体" w:hint="default"/>
                <w:spacing w:val="-78"/>
                <w:sz w:val="21"/>
                <w:szCs w:val="21"/>
              </w:rPr>
              <w:t> </w:t>
            </w:r>
            <w:r>
              <w:rPr>
                <w:rFonts w:ascii="宋体" w:hAnsi="宋体" w:cs="宋体" w:eastAsia="宋体" w:hint="default"/>
                <w:sz w:val="21"/>
                <w:szCs w:val="21"/>
              </w:rPr>
              <w:t>归</w:t>
            </w:r>
            <w:r>
              <w:rPr>
                <w:rFonts w:ascii="宋体" w:hAnsi="宋体" w:cs="宋体" w:eastAsia="宋体" w:hint="default"/>
                <w:spacing w:val="-78"/>
                <w:sz w:val="21"/>
                <w:szCs w:val="21"/>
              </w:rPr>
              <w:t> </w:t>
            </w:r>
            <w:r>
              <w:rPr>
                <w:rFonts w:ascii="宋体" w:hAnsi="宋体" w:cs="宋体" w:eastAsia="宋体" w:hint="default"/>
                <w:sz w:val="21"/>
                <w:szCs w:val="21"/>
              </w:rPr>
              <w:t>属</w:t>
            </w:r>
            <w:r>
              <w:rPr>
                <w:rFonts w:ascii="宋体" w:hAnsi="宋体" w:cs="宋体" w:eastAsia="宋体" w:hint="default"/>
                <w:spacing w:val="-78"/>
                <w:sz w:val="21"/>
                <w:szCs w:val="21"/>
              </w:rPr>
              <w:t> </w:t>
            </w:r>
            <w:r>
              <w:rPr>
                <w:rFonts w:ascii="宋体" w:hAnsi="宋体" w:cs="宋体" w:eastAsia="宋体" w:hint="default"/>
                <w:sz w:val="21"/>
                <w:szCs w:val="21"/>
              </w:rPr>
              <w:t>于</w:t>
            </w:r>
            <w:r>
              <w:rPr>
                <w:rFonts w:ascii="宋体" w:hAnsi="宋体" w:cs="宋体" w:eastAsia="宋体" w:hint="default"/>
                <w:spacing w:val="-78"/>
                <w:sz w:val="21"/>
                <w:szCs w:val="21"/>
              </w:rPr>
              <w:t> </w:t>
            </w:r>
            <w:r>
              <w:rPr>
                <w:rFonts w:ascii="宋体" w:hAnsi="宋体" w:cs="宋体" w:eastAsia="宋体" w:hint="default"/>
                <w:sz w:val="21"/>
                <w:szCs w:val="21"/>
              </w:rPr>
              <w:t>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8"/>
                <w:sz w:val="21"/>
                <w:szCs w:val="21"/>
              </w:rPr>
              <w:t> </w:t>
            </w:r>
            <w:r>
              <w:rPr>
                <w:rFonts w:ascii="宋体" w:hAnsi="宋体" w:cs="宋体" w:eastAsia="宋体" w:hint="default"/>
                <w:spacing w:val="11"/>
                <w:sz w:val="21"/>
                <w:szCs w:val="21"/>
              </w:rPr>
              <w:t>普通</w:t>
            </w:r>
            <w:r>
              <w:rPr>
                <w:rFonts w:ascii="宋体" w:hAnsi="宋体" w:cs="宋体" w:eastAsia="宋体" w:hint="default"/>
                <w:w w:val="100"/>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东</w:t>
            </w:r>
            <w:r>
              <w:rPr>
                <w:rFonts w:ascii="宋体" w:hAnsi="宋体" w:cs="宋体" w:eastAsia="宋体" w:hint="default"/>
                <w:spacing w:val="-78"/>
                <w:sz w:val="21"/>
                <w:szCs w:val="21"/>
              </w:rPr>
              <w:t> </w:t>
            </w:r>
            <w:r>
              <w:rPr>
                <w:rFonts w:ascii="宋体" w:hAnsi="宋体" w:cs="宋体" w:eastAsia="宋体" w:hint="default"/>
                <w:sz w:val="21"/>
                <w:szCs w:val="21"/>
              </w:rPr>
              <w:t>的</w:t>
            </w:r>
            <w:r>
              <w:rPr>
                <w:rFonts w:ascii="宋体" w:hAnsi="宋体" w:cs="宋体" w:eastAsia="宋体" w:hint="default"/>
                <w:spacing w:val="-78"/>
                <w:sz w:val="21"/>
                <w:szCs w:val="21"/>
              </w:rPr>
              <w:t> </w:t>
            </w:r>
            <w:r>
              <w:rPr>
                <w:rFonts w:ascii="宋体" w:hAnsi="宋体" w:cs="宋体" w:eastAsia="宋体" w:hint="default"/>
                <w:sz w:val="21"/>
                <w:szCs w:val="21"/>
              </w:rPr>
              <w:t>加</w:t>
            </w:r>
            <w:r>
              <w:rPr>
                <w:rFonts w:ascii="宋体" w:hAnsi="宋体" w:cs="宋体" w:eastAsia="宋体" w:hint="default"/>
                <w:spacing w:val="-78"/>
                <w:sz w:val="21"/>
                <w:szCs w:val="21"/>
              </w:rPr>
              <w:t> </w:t>
            </w:r>
            <w:r>
              <w:rPr>
                <w:rFonts w:ascii="宋体" w:hAnsi="宋体" w:cs="宋体" w:eastAsia="宋体" w:hint="default"/>
                <w:sz w:val="21"/>
                <w:szCs w:val="21"/>
              </w:rPr>
              <w:t>权</w:t>
            </w:r>
            <w:r>
              <w:rPr>
                <w:rFonts w:ascii="宋体" w:hAnsi="宋体" w:cs="宋体" w:eastAsia="宋体" w:hint="default"/>
                <w:spacing w:val="-78"/>
                <w:sz w:val="21"/>
                <w:szCs w:val="21"/>
              </w:rPr>
              <w:t> </w:t>
            </w:r>
            <w:r>
              <w:rPr>
                <w:rFonts w:ascii="宋体" w:hAnsi="宋体" w:cs="宋体" w:eastAsia="宋体" w:hint="default"/>
                <w:spacing w:val="11"/>
                <w:sz w:val="21"/>
                <w:szCs w:val="21"/>
              </w:rPr>
              <w:t>平均</w:t>
            </w:r>
            <w:r>
              <w:rPr>
                <w:rFonts w:ascii="宋体" w:hAnsi="宋体" w:cs="宋体" w:eastAsia="宋体" w:hint="default"/>
                <w:w w:val="100"/>
                <w:sz w:val="21"/>
                <w:szCs w:val="21"/>
              </w:rPr>
              <w:t> </w:t>
            </w:r>
            <w:r>
              <w:rPr>
                <w:rFonts w:ascii="宋体" w:hAnsi="宋体" w:cs="宋体" w:eastAsia="宋体" w:hint="default"/>
                <w:sz w:val="21"/>
                <w:szCs w:val="21"/>
              </w:rPr>
              <w:t>净资产收益率</w:t>
            </w:r>
          </w:p>
        </w:tc>
        <w:tc>
          <w:tcPr>
            <w:tcW w:w="3615"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right="0"/>
              <w:jc w:val="center"/>
              <w:rPr>
                <w:rFonts w:ascii="Arial Narrow" w:hAnsi="Arial Narrow" w:cs="Arial Narrow" w:eastAsia="Arial Narrow" w:hint="default"/>
                <w:sz w:val="21"/>
                <w:szCs w:val="21"/>
              </w:rPr>
            </w:pPr>
            <w:r>
              <w:rPr>
                <w:rFonts w:ascii="Arial Narrow"/>
                <w:sz w:val="21"/>
              </w:rPr>
              <w:t>Y2=P2/E2</w:t>
            </w:r>
          </w:p>
        </w:tc>
        <w:tc>
          <w:tcPr>
            <w:tcW w:w="1414"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right="100"/>
              <w:jc w:val="right"/>
              <w:rPr>
                <w:rFonts w:ascii="Arial Narrow" w:hAnsi="Arial Narrow" w:cs="Arial Narrow" w:eastAsia="Arial Narrow" w:hint="default"/>
                <w:sz w:val="21"/>
                <w:szCs w:val="21"/>
              </w:rPr>
            </w:pPr>
            <w:r>
              <w:rPr>
                <w:rFonts w:ascii="Arial Narrow"/>
                <w:spacing w:val="-1"/>
                <w:sz w:val="21"/>
              </w:rPr>
              <w:t>9.37%</w:t>
            </w:r>
          </w:p>
        </w:tc>
        <w:tc>
          <w:tcPr>
            <w:tcW w:w="1414" w:type="dxa"/>
            <w:tcBorders>
              <w:top w:val="nil" w:sz="6" w:space="0" w:color="auto"/>
              <w:left w:val="single" w:sz="4" w:space="0" w:color="000000"/>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right="105"/>
              <w:jc w:val="right"/>
              <w:rPr>
                <w:rFonts w:ascii="Arial Narrow" w:hAnsi="Arial Narrow" w:cs="Arial Narrow" w:eastAsia="Arial Narrow" w:hint="default"/>
                <w:sz w:val="21"/>
                <w:szCs w:val="21"/>
              </w:rPr>
            </w:pPr>
            <w:r>
              <w:rPr>
                <w:rFonts w:ascii="Arial Narrow"/>
                <w:spacing w:val="-1"/>
                <w:sz w:val="21"/>
              </w:rPr>
              <w:t>47.54%</w:t>
            </w:r>
          </w:p>
        </w:tc>
      </w:tr>
    </w:tbl>
    <w:p>
      <w:pPr>
        <w:spacing w:line="240" w:lineRule="auto" w:before="13"/>
        <w:rPr>
          <w:rFonts w:ascii="宋体" w:hAnsi="宋体" w:cs="宋体" w:eastAsia="宋体" w:hint="default"/>
          <w:sz w:val="8"/>
          <w:szCs w:val="8"/>
        </w:rPr>
      </w:pPr>
    </w:p>
    <w:p>
      <w:pPr>
        <w:spacing w:before="36"/>
        <w:ind w:left="658" w:right="1041" w:firstLine="0"/>
        <w:jc w:val="left"/>
        <w:rPr>
          <w:rFonts w:ascii="宋体" w:hAnsi="宋体" w:cs="宋体" w:eastAsia="宋体" w:hint="default"/>
          <w:sz w:val="21"/>
          <w:szCs w:val="21"/>
        </w:rPr>
      </w:pPr>
      <w:r>
        <w:rPr/>
        <w:pict>
          <v:group style="position:absolute;margin-left:84.503998pt;margin-top:-61.806309pt;width:426.45pt;height:.5pt;mso-position-horizontal-relative:page;mso-position-vertical-relative:paragraph;z-index:-1142488" coordorigin="1690,-1236" coordsize="8529,10">
            <v:shape style="position:absolute;left:1690;top:-1236;width:2081;height:10" type="#_x0000_t75" stroked="false">
              <v:imagedata r:id="rId693" o:title=""/>
            </v:shape>
            <v:shape style="position:absolute;left:3766;top:-1236;width:3620;height:10" type="#_x0000_t75" stroked="false">
              <v:imagedata r:id="rId694" o:title=""/>
            </v:shape>
            <v:shape style="position:absolute;left:7381;top:-1236;width:1418;height:10" type="#_x0000_t75" stroked="false">
              <v:imagedata r:id="rId59" o:title=""/>
            </v:shape>
            <v:shape style="position:absolute;left:8795;top:-1236;width:1424;height:10" type="#_x0000_t75" stroked="false">
              <v:imagedata r:id="rId695" o:title=""/>
            </v:shape>
            <w10:wrap type="none"/>
          </v:group>
        </w:pict>
      </w:r>
      <w:r>
        <w:rPr/>
        <w:pict>
          <v:shape style="position:absolute;margin-left:224.089996pt;margin-top:54.023689pt;width:.48002pt;height:.48pt;mso-position-horizontal-relative:page;mso-position-vertical-relative:paragraph;z-index:18184" type="#_x0000_t75" stroked="false">
            <v:imagedata r:id="rId700" o:title=""/>
          </v:shape>
        </w:pict>
      </w:r>
      <w:r>
        <w:rPr/>
        <w:pict>
          <v:shape style="position:absolute;margin-left:361.51001pt;margin-top:54.023689pt;width:.48003pt;height:.48pt;mso-position-horizontal-relative:page;mso-position-vertical-relative:paragraph;z-index:18208" type="#_x0000_t75" stroked="false">
            <v:imagedata r:id="rId700" o:title=""/>
          </v:shape>
        </w:pict>
      </w:r>
      <w:r>
        <w:rPr/>
        <w:pict>
          <v:shape style="position:absolute;margin-left:438.670013pt;margin-top:54.023689pt;width:.48003pt;height:.48pt;mso-position-horizontal-relative:page;mso-position-vertical-relative:paragraph;z-index:18232" type="#_x0000_t75" stroked="false">
            <v:imagedata r:id="rId700" o:title=""/>
          </v:shape>
        </w:pict>
      </w:r>
      <w:r>
        <w:rPr/>
        <w:pict>
          <v:group style="position:absolute;margin-left:84.503998pt;margin-top:85.103691pt;width:426.45pt;height:.5pt;mso-position-horizontal-relative:page;mso-position-vertical-relative:paragraph;z-index:-1142392" coordorigin="1690,1702" coordsize="8529,10">
            <v:shape style="position:absolute;left:1690;top:1702;width:2792;height:10" type="#_x0000_t75" stroked="false">
              <v:imagedata r:id="rId701" o:title=""/>
            </v:shape>
            <v:shape style="position:absolute;left:4477;top:1702;width:2753;height:10" type="#_x0000_t75" stroked="false">
              <v:imagedata r:id="rId702" o:title=""/>
            </v:shape>
            <v:shape style="position:absolute;left:7225;top:1702;width:2993;height:10" type="#_x0000_t75" stroked="false">
              <v:imagedata r:id="rId703" o:title=""/>
            </v:shape>
            <w10:wrap type="none"/>
          </v:group>
        </w:pict>
      </w:r>
      <w:r>
        <w:rPr/>
        <w:pict>
          <v:group style="position:absolute;margin-left:84.503998pt;margin-top:110.543709pt;width:426.45pt;height:5.55pt;mso-position-horizontal-relative:page;mso-position-vertical-relative:paragraph;z-index:-1142368" coordorigin="1690,2211" coordsize="8529,111">
            <v:shape style="position:absolute;left:1690;top:2211;width:2811;height:110" type="#_x0000_t75" stroked="false">
              <v:imagedata r:id="rId704" o:title=""/>
            </v:shape>
            <v:shape style="position:absolute;left:4477;top:2307;width:2763;height:14" type="#_x0000_t75" stroked="false">
              <v:imagedata r:id="rId705" o:title=""/>
            </v:shape>
            <v:shape style="position:absolute;left:7225;top:2307;width:1558;height:14" type="#_x0000_t75" stroked="false">
              <v:imagedata r:id="rId706" o:title=""/>
            </v:shape>
            <v:shape style="position:absolute;left:8769;top:2312;width:1450;height:10" type="#_x0000_t75" stroked="false">
              <v:imagedata r:id="rId707" o:title=""/>
            </v:shape>
            <w10:wrap type="none"/>
          </v:group>
        </w:pict>
      </w:r>
      <w:r>
        <w:rPr>
          <w:rFonts w:ascii="Arial Narrow" w:hAnsi="Arial Narrow" w:cs="Arial Narrow" w:eastAsia="Arial Narrow" w:hint="default"/>
          <w:sz w:val="21"/>
          <w:szCs w:val="21"/>
        </w:rPr>
        <w:t>B</w:t>
      </w:r>
      <w:r>
        <w:rPr>
          <w:rFonts w:ascii="Arial Narrow" w:hAnsi="Arial Narrow" w:cs="Arial Narrow" w:eastAsia="Arial Narrow" w:hint="default"/>
          <w:spacing w:val="5"/>
          <w:sz w:val="21"/>
          <w:szCs w:val="21"/>
        </w:rPr>
        <w:t> </w:t>
      </w:r>
      <w:r>
        <w:rPr>
          <w:rFonts w:ascii="宋体" w:hAnsi="宋体" w:cs="宋体" w:eastAsia="宋体" w:hint="default"/>
          <w:sz w:val="21"/>
          <w:szCs w:val="21"/>
        </w:rPr>
        <w:t>每股收益计算过程</w:t>
      </w:r>
    </w:p>
    <w:p>
      <w:pPr>
        <w:spacing w:line="240" w:lineRule="auto" w:before="9"/>
        <w:rPr>
          <w:rFonts w:ascii="宋体" w:hAnsi="宋体" w:cs="宋体" w:eastAsia="宋体" w:hint="default"/>
          <w:sz w:val="13"/>
          <w:szCs w:val="13"/>
        </w:rPr>
      </w:pPr>
    </w:p>
    <w:tbl>
      <w:tblPr>
        <w:tblW w:w="0" w:type="auto"/>
        <w:jc w:val="left"/>
        <w:tblInd w:w="115" w:type="dxa"/>
        <w:tblLayout w:type="fixed"/>
        <w:tblCellMar>
          <w:top w:w="0" w:type="dxa"/>
          <w:left w:w="0" w:type="dxa"/>
          <w:bottom w:w="0" w:type="dxa"/>
          <w:right w:w="0" w:type="dxa"/>
        </w:tblCellMar>
        <w:tblLook w:val="01E0"/>
      </w:tblPr>
      <w:tblGrid>
        <w:gridCol w:w="2811"/>
        <w:gridCol w:w="2748"/>
        <w:gridCol w:w="1543"/>
        <w:gridCol w:w="1440"/>
      </w:tblGrid>
      <w:tr>
        <w:trPr>
          <w:trHeight w:val="581" w:hRule="exact"/>
        </w:trPr>
        <w:tc>
          <w:tcPr>
            <w:tcW w:w="2811" w:type="dxa"/>
            <w:tcBorders>
              <w:top w:val="single" w:sz="8" w:space="0" w:color="000000"/>
              <w:left w:val="nil" w:sz="6" w:space="0" w:color="auto"/>
              <w:bottom w:val="single" w:sz="4" w:space="0" w:color="000000"/>
              <w:right w:val="single" w:sz="4" w:space="0" w:color="000000"/>
            </w:tcBorders>
          </w:tcPr>
          <w:p>
            <w:pPr>
              <w:pStyle w:val="TableParagraph"/>
              <w:tabs>
                <w:tab w:pos="438" w:val="left" w:leader="none"/>
              </w:tabs>
              <w:spacing w:line="240" w:lineRule="auto" w:before="129"/>
              <w:ind w:left="16"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74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9"/>
              <w:ind w:right="5"/>
              <w:jc w:val="center"/>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c>
        <w:tc>
          <w:tcPr>
            <w:tcW w:w="154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9"/>
              <w:ind w:right="103"/>
              <w:jc w:val="right"/>
              <w:rPr>
                <w:rFonts w:ascii="宋体" w:hAnsi="宋体" w:cs="宋体" w:eastAsia="宋体" w:hint="default"/>
                <w:sz w:val="21"/>
                <w:szCs w:val="21"/>
              </w:rPr>
            </w:pPr>
            <w:r>
              <w:rPr>
                <w:rFonts w:ascii="Arial Narrow" w:hAnsi="Arial Narrow" w:cs="Arial Narrow" w:eastAsia="Arial Narrow" w:hint="default"/>
                <w:b/>
                <w:bCs/>
                <w:sz w:val="21"/>
                <w:szCs w:val="21"/>
              </w:rPr>
              <w:t>2011</w:t>
            </w:r>
            <w:r>
              <w:rPr>
                <w:rFonts w:ascii="Arial Narrow" w:hAnsi="Arial Narrow" w:cs="Arial Narrow" w:eastAsia="Arial Narrow"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440"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9"/>
              <w:ind w:right="105"/>
              <w:jc w:val="right"/>
              <w:rPr>
                <w:rFonts w:ascii="宋体" w:hAnsi="宋体" w:cs="宋体" w:eastAsia="宋体" w:hint="default"/>
                <w:sz w:val="21"/>
                <w:szCs w:val="21"/>
              </w:rPr>
            </w:pPr>
            <w:r>
              <w:rPr>
                <w:rFonts w:ascii="Arial Narrow" w:hAnsi="Arial Narrow" w:cs="Arial Narrow" w:eastAsia="Arial Narrow" w:hint="default"/>
                <w:b/>
                <w:bCs/>
                <w:sz w:val="21"/>
                <w:szCs w:val="21"/>
              </w:rPr>
              <w:t>2010</w:t>
            </w:r>
            <w:r>
              <w:rPr>
                <w:rFonts w:ascii="Arial Narrow" w:hAnsi="Arial Narrow" w:cs="Arial Narrow" w:eastAsia="Arial Narrow"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626" w:hRule="exact"/>
        </w:trPr>
        <w:tc>
          <w:tcPr>
            <w:tcW w:w="2811" w:type="dxa"/>
            <w:tcBorders>
              <w:top w:val="single" w:sz="4" w:space="0" w:color="000000"/>
              <w:left w:val="nil" w:sz="6" w:space="0" w:color="auto"/>
              <w:bottom w:val="nil" w:sz="6" w:space="0" w:color="auto"/>
              <w:right w:val="single" w:sz="4" w:space="0" w:color="000000"/>
            </w:tcBorders>
          </w:tcPr>
          <w:p>
            <w:pPr>
              <w:pStyle w:val="TableParagraph"/>
              <w:spacing w:line="261" w:lineRule="auto"/>
              <w:ind w:left="122" w:right="103"/>
              <w:jc w:val="left"/>
              <w:rPr>
                <w:rFonts w:ascii="宋体" w:hAnsi="宋体" w:cs="宋体" w:eastAsia="宋体" w:hint="default"/>
                <w:sz w:val="21"/>
                <w:szCs w:val="21"/>
              </w:rPr>
            </w:pPr>
            <w:r>
              <w:rPr>
                <w:rFonts w:ascii="宋体" w:hAnsi="宋体" w:cs="宋体" w:eastAsia="宋体" w:hint="default"/>
                <w:spacing w:val="2"/>
                <w:sz w:val="21"/>
                <w:szCs w:val="21"/>
              </w:rPr>
              <w:t>报告期归属于公司普通股股</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东的净利润</w:t>
            </w:r>
          </w:p>
        </w:tc>
        <w:tc>
          <w:tcPr>
            <w:tcW w:w="27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P1</w:t>
            </w:r>
          </w:p>
        </w:tc>
        <w:tc>
          <w:tcPr>
            <w:tcW w:w="15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5"/>
              <w:ind w:right="101"/>
              <w:jc w:val="right"/>
              <w:rPr>
                <w:rFonts w:ascii="Arial Narrow" w:hAnsi="Arial Narrow" w:cs="Arial Narrow" w:eastAsia="Arial Narrow" w:hint="default"/>
                <w:sz w:val="21"/>
                <w:szCs w:val="21"/>
              </w:rPr>
            </w:pPr>
            <w:r>
              <w:rPr>
                <w:rFonts w:ascii="Arial Narrow"/>
                <w:spacing w:val="-1"/>
                <w:sz w:val="21"/>
              </w:rPr>
              <w:t>57,570,579.60</w:t>
            </w:r>
            <w:r>
              <w:rPr>
                <w:rFonts w:ascii="Arial Narrow"/>
                <w:sz w:val="21"/>
              </w:rPr>
            </w:r>
          </w:p>
        </w:tc>
        <w:tc>
          <w:tcPr>
            <w:tcW w:w="1440" w:type="dxa"/>
            <w:tcBorders>
              <w:top w:val="single" w:sz="4" w:space="0" w:color="000000"/>
              <w:left w:val="single" w:sz="4" w:space="0" w:color="000000"/>
              <w:bottom w:val="nil" w:sz="6" w:space="0" w:color="auto"/>
              <w:right w:val="nil" w:sz="6" w:space="0" w:color="auto"/>
            </w:tcBorders>
          </w:tcPr>
          <w:p>
            <w:pPr>
              <w:pStyle w:val="TableParagraph"/>
              <w:spacing w:line="240" w:lineRule="auto" w:before="175"/>
              <w:ind w:right="103"/>
              <w:jc w:val="right"/>
              <w:rPr>
                <w:rFonts w:ascii="Arial Narrow" w:hAnsi="Arial Narrow" w:cs="Arial Narrow" w:eastAsia="Arial Narrow" w:hint="default"/>
                <w:sz w:val="21"/>
                <w:szCs w:val="21"/>
              </w:rPr>
            </w:pPr>
            <w:r>
              <w:rPr>
                <w:rFonts w:ascii="Arial Narrow"/>
                <w:spacing w:val="-1"/>
                <w:sz w:val="21"/>
              </w:rPr>
              <w:t>42,172,182.68</w:t>
            </w:r>
            <w:r>
              <w:rPr>
                <w:rFonts w:ascii="Arial Narrow"/>
                <w:sz w:val="21"/>
              </w:rPr>
            </w:r>
          </w:p>
        </w:tc>
      </w:tr>
      <w:tr>
        <w:trPr>
          <w:trHeight w:val="490"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报告期归属于公司普通股股</w:t>
            </w:r>
          </w:p>
          <w:p>
            <w:pPr>
              <w:pStyle w:val="TableParagraph"/>
              <w:spacing w:line="244" w:lineRule="exact" w:before="25"/>
              <w:ind w:left="122" w:right="0"/>
              <w:jc w:val="left"/>
              <w:rPr>
                <w:rFonts w:ascii="宋体" w:hAnsi="宋体" w:cs="宋体" w:eastAsia="宋体" w:hint="default"/>
                <w:sz w:val="21"/>
                <w:szCs w:val="21"/>
              </w:rPr>
            </w:pPr>
            <w:r>
              <w:rPr>
                <w:rFonts w:ascii="宋体" w:hAnsi="宋体" w:cs="宋体" w:eastAsia="宋体" w:hint="default"/>
                <w:sz w:val="21"/>
                <w:szCs w:val="21"/>
              </w:rPr>
              <w:t>东的非经常性损益</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w w:val="100"/>
                <w:sz w:val="21"/>
              </w:rPr>
              <w:t>F</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63"/>
              <w:ind w:right="101"/>
              <w:jc w:val="right"/>
              <w:rPr>
                <w:rFonts w:ascii="Arial Narrow" w:hAnsi="Arial Narrow" w:cs="Arial Narrow" w:eastAsia="Arial Narrow" w:hint="default"/>
                <w:sz w:val="21"/>
                <w:szCs w:val="21"/>
              </w:rPr>
            </w:pPr>
            <w:r>
              <w:rPr>
                <w:rFonts w:ascii="Arial Narrow"/>
                <w:spacing w:val="-1"/>
                <w:sz w:val="21"/>
              </w:rPr>
              <w:t>774,594.85</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163"/>
              <w:ind w:right="103"/>
              <w:jc w:val="right"/>
              <w:rPr>
                <w:rFonts w:ascii="Arial Narrow" w:hAnsi="Arial Narrow" w:cs="Arial Narrow" w:eastAsia="Arial Narrow" w:hint="default"/>
                <w:sz w:val="21"/>
                <w:szCs w:val="21"/>
              </w:rPr>
            </w:pPr>
            <w:r>
              <w:rPr>
                <w:rFonts w:ascii="Arial Narrow"/>
                <w:spacing w:val="-1"/>
                <w:sz w:val="21"/>
              </w:rPr>
              <w:t>1,700,000.00</w:t>
            </w:r>
            <w:r>
              <w:rPr>
                <w:rFonts w:ascii="Arial Narrow"/>
                <w:sz w:val="21"/>
              </w:rPr>
            </w:r>
          </w:p>
        </w:tc>
      </w:tr>
      <w:tr>
        <w:trPr>
          <w:trHeight w:val="120" w:hRule="exact"/>
        </w:trPr>
        <w:tc>
          <w:tcPr>
            <w:tcW w:w="2811" w:type="dxa"/>
            <w:tcBorders>
              <w:top w:val="nil" w:sz="6" w:space="0" w:color="auto"/>
              <w:left w:val="nil" w:sz="6" w:space="0" w:color="auto"/>
              <w:bottom w:val="nil" w:sz="6" w:space="0" w:color="auto"/>
              <w:right w:val="nil" w:sz="6" w:space="0" w:color="auto"/>
            </w:tcBorders>
          </w:tcPr>
          <w:p>
            <w:pPr/>
          </w:p>
        </w:tc>
        <w:tc>
          <w:tcPr>
            <w:tcW w:w="2748" w:type="dxa"/>
            <w:vMerge w:val="restart"/>
            <w:tcBorders>
              <w:top w:val="nil" w:sz="6" w:space="0" w:color="auto"/>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0"/>
              <w:jc w:val="center"/>
              <w:rPr>
                <w:rFonts w:ascii="Arial Narrow" w:hAnsi="Arial Narrow" w:cs="Arial Narrow" w:eastAsia="Arial Narrow" w:hint="default"/>
                <w:sz w:val="21"/>
                <w:szCs w:val="21"/>
              </w:rPr>
            </w:pPr>
            <w:r>
              <w:rPr>
                <w:rFonts w:ascii="Arial Narrow"/>
                <w:sz w:val="21"/>
              </w:rPr>
              <w:t>P2=P1-F</w:t>
            </w: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595" w:hRule="exact"/>
        </w:trPr>
        <w:tc>
          <w:tcPr>
            <w:tcW w:w="2811" w:type="dxa"/>
            <w:tcBorders>
              <w:top w:val="nil" w:sz="6" w:space="0" w:color="auto"/>
              <w:left w:val="nil" w:sz="6" w:space="0" w:color="auto"/>
              <w:bottom w:val="single" w:sz="4" w:space="0" w:color="000000"/>
              <w:right w:val="single" w:sz="4"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报告期扣除非经常性损益后</w:t>
            </w:r>
          </w:p>
          <w:p>
            <w:pPr>
              <w:pStyle w:val="TableParagraph"/>
              <w:spacing w:line="240" w:lineRule="auto" w:before="25"/>
              <w:ind w:left="122" w:right="0"/>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归属于公司普通股股东的净</w:t>
            </w:r>
          </w:p>
        </w:tc>
        <w:tc>
          <w:tcPr>
            <w:tcW w:w="2748" w:type="dxa"/>
            <w:vMerge/>
            <w:tcBorders>
              <w:left w:val="single" w:sz="4" w:space="0" w:color="000000"/>
              <w:bottom w:val="single" w:sz="4" w:space="0" w:color="000000"/>
              <w:right w:val="single" w:sz="4" w:space="0" w:color="000000"/>
            </w:tcBorders>
          </w:tcPr>
          <w:p>
            <w:pPr/>
          </w:p>
        </w:tc>
        <w:tc>
          <w:tcPr>
            <w:tcW w:w="15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6"/>
              <w:ind w:right="101"/>
              <w:jc w:val="right"/>
              <w:rPr>
                <w:rFonts w:ascii="Arial Narrow" w:hAnsi="Arial Narrow" w:cs="Arial Narrow" w:eastAsia="Arial Narrow" w:hint="default"/>
                <w:sz w:val="21"/>
                <w:szCs w:val="21"/>
              </w:rPr>
            </w:pPr>
            <w:r>
              <w:rPr>
                <w:rFonts w:ascii="Arial Narrow"/>
                <w:spacing w:val="-1"/>
                <w:sz w:val="21"/>
              </w:rPr>
              <w:t>56,795,984.75</w:t>
            </w:r>
            <w:r>
              <w:rPr>
                <w:rFonts w:ascii="Arial Narrow"/>
                <w:sz w:val="21"/>
              </w:rPr>
            </w:r>
          </w:p>
        </w:tc>
        <w:tc>
          <w:tcPr>
            <w:tcW w:w="1440" w:type="dxa"/>
            <w:tcBorders>
              <w:top w:val="nil" w:sz="6" w:space="0" w:color="auto"/>
              <w:left w:val="single" w:sz="4" w:space="0" w:color="000000"/>
              <w:bottom w:val="single" w:sz="4" w:space="0" w:color="000000"/>
              <w:right w:val="nil" w:sz="6" w:space="0" w:color="auto"/>
            </w:tcBorders>
          </w:tcPr>
          <w:p>
            <w:pPr>
              <w:pStyle w:val="TableParagraph"/>
              <w:spacing w:line="240" w:lineRule="auto" w:before="166"/>
              <w:ind w:right="103"/>
              <w:jc w:val="right"/>
              <w:rPr>
                <w:rFonts w:ascii="Arial Narrow" w:hAnsi="Arial Narrow" w:cs="Arial Narrow" w:eastAsia="Arial Narrow" w:hint="default"/>
                <w:sz w:val="21"/>
                <w:szCs w:val="21"/>
              </w:rPr>
            </w:pPr>
            <w:r>
              <w:rPr>
                <w:rFonts w:ascii="Arial Narrow"/>
                <w:spacing w:val="-1"/>
                <w:sz w:val="21"/>
              </w:rPr>
              <w:t>40,472,182.68</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group style="position:absolute;margin-left:84.503998pt;margin-top:101.420006pt;width:426.45pt;height:.5pt;mso-position-horizontal-relative:page;mso-position-vertical-relative:page;z-index:-1142056" coordorigin="1690,2028" coordsize="8529,10">
            <v:shape style="position:absolute;left:1690;top:2028;width:2792;height:10" type="#_x0000_t75" stroked="false">
              <v:imagedata r:id="rId701" o:title=""/>
            </v:shape>
            <v:shape style="position:absolute;left:4477;top:2028;width:2753;height:10" type="#_x0000_t75" stroked="false">
              <v:imagedata r:id="rId708" o:title=""/>
            </v:shape>
            <v:shape style="position:absolute;left:7225;top:2028;width:2993;height:10" type="#_x0000_t75" stroked="false">
              <v:imagedata r:id="rId709" o:title=""/>
            </v:shape>
            <w10:wrap type="none"/>
          </v:group>
        </w:pict>
      </w:r>
      <w:r>
        <w:rPr/>
        <w:pict>
          <v:group style="position:absolute;margin-left:84.503998pt;margin-top:130.220001pt;width:426.45pt;height:.5pt;mso-position-horizontal-relative:page;mso-position-vertical-relative:page;z-index:-1142032" coordorigin="1690,2604" coordsize="8529,10">
            <v:shape style="position:absolute;left:1690;top:2604;width:2792;height:10" type="#_x0000_t75" stroked="false">
              <v:imagedata r:id="rId701" o:title=""/>
            </v:shape>
            <v:shape style="position:absolute;left:4477;top:2604;width:2753;height:10" type="#_x0000_t75" stroked="false">
              <v:imagedata r:id="rId702" o:title=""/>
            </v:shape>
            <v:shape style="position:absolute;left:7225;top:2604;width:2993;height:10" type="#_x0000_t75" stroked="false">
              <v:imagedata r:id="rId703" o:title=""/>
            </v:shape>
            <w10:wrap type="none"/>
          </v:group>
        </w:pict>
      </w:r>
      <w:r>
        <w:rPr/>
        <w:pict>
          <v:group style="position:absolute;margin-left:84.503998pt;margin-top:155.660019pt;width:426.45pt;height:5.55pt;mso-position-horizontal-relative:page;mso-position-vertical-relative:page;z-index:-1142008" coordorigin="1690,3113" coordsize="8529,111">
            <v:shape style="position:absolute;left:1690;top:3113;width:2811;height:110" type="#_x0000_t75" stroked="false">
              <v:imagedata r:id="rId704" o:title=""/>
            </v:shape>
            <v:shape style="position:absolute;left:4477;top:3209;width:2763;height:14" type="#_x0000_t75" stroked="false">
              <v:imagedata r:id="rId710" o:title=""/>
            </v:shape>
            <v:shape style="position:absolute;left:7225;top:3209;width:1558;height:14" type="#_x0000_t75" stroked="false">
              <v:imagedata r:id="rId711" o:title=""/>
            </v:shape>
            <v:shape style="position:absolute;left:8769;top:3214;width:1450;height:10" type="#_x0000_t75" stroked="false">
              <v:imagedata r:id="rId707" o:title=""/>
            </v:shape>
            <w10:wrap type="none"/>
          </v:group>
        </w:pict>
      </w:r>
      <w:r>
        <w:rPr/>
        <w:pict>
          <v:group style="position:absolute;margin-left:84.503998pt;margin-top:186.139969pt;width:426.45pt;height:5.55pt;mso-position-horizontal-relative:page;mso-position-vertical-relative:page;z-index:-1141984" coordorigin="1690,3723" coordsize="8529,111">
            <v:shape style="position:absolute;left:1690;top:3723;width:2811;height:110" type="#_x0000_t75" stroked="false">
              <v:imagedata r:id="rId704" o:title=""/>
            </v:shape>
            <v:shape style="position:absolute;left:4477;top:3819;width:2763;height:14" type="#_x0000_t75" stroked="false">
              <v:imagedata r:id="rId710" o:title=""/>
            </v:shape>
            <v:shape style="position:absolute;left:7225;top:3819;width:1558;height:14" type="#_x0000_t75" stroked="false">
              <v:imagedata r:id="rId712" o:title=""/>
            </v:shape>
            <v:shape style="position:absolute;left:8769;top:3824;width:1450;height:10" type="#_x0000_t75" stroked="false">
              <v:imagedata r:id="rId713" o:title=""/>
            </v:shape>
            <w10:wrap type="none"/>
          </v:group>
        </w:pict>
      </w:r>
      <w:r>
        <w:rPr/>
        <w:pict>
          <v:group style="position:absolute;margin-left:84.503998pt;margin-top:221.779999pt;width:426.45pt;height:.5pt;mso-position-horizontal-relative:page;mso-position-vertical-relative:page;z-index:-1141960" coordorigin="1690,4436" coordsize="8529,10">
            <v:shape style="position:absolute;left:1690;top:4436;width:2792;height:10" type="#_x0000_t75" stroked="false">
              <v:imagedata r:id="rId701" o:title=""/>
            </v:shape>
            <v:shape style="position:absolute;left:4477;top:4436;width:2753;height:10" type="#_x0000_t75" stroked="false">
              <v:imagedata r:id="rId708" o:title=""/>
            </v:shape>
            <v:shape style="position:absolute;left:7225;top:4436;width:2993;height:10" type="#_x0000_t75" stroked="false">
              <v:imagedata r:id="rId709" o:title=""/>
            </v:shape>
            <w10:wrap type="none"/>
          </v:group>
        </w:pict>
      </w:r>
      <w:r>
        <w:rPr/>
        <w:pict>
          <v:group style="position:absolute;margin-left:84.503998pt;margin-top:250.579941pt;width:426.45pt;height:.5pt;mso-position-horizontal-relative:page;mso-position-vertical-relative:page;z-index:-1141936" coordorigin="1690,5012" coordsize="8529,10">
            <v:shape style="position:absolute;left:1690;top:5012;width:2792;height:10" type="#_x0000_t75" stroked="false">
              <v:imagedata r:id="rId701" o:title=""/>
            </v:shape>
            <v:shape style="position:absolute;left:4477;top:5012;width:2753;height:10" type="#_x0000_t75" stroked="false">
              <v:imagedata r:id="rId702" o:title=""/>
            </v:shape>
            <v:shape style="position:absolute;left:7225;top:5012;width:2993;height:10" type="#_x0000_t75" stroked="false">
              <v:imagedata r:id="rId703" o:title=""/>
            </v:shape>
            <w10:wrap type="none"/>
          </v:group>
        </w:pict>
      </w:r>
      <w:r>
        <w:rPr/>
        <w:pict>
          <v:group style="position:absolute;margin-left:84.503998pt;margin-top:281.089996pt;width:426.45pt;height:.5pt;mso-position-horizontal-relative:page;mso-position-vertical-relative:page;z-index:-1141912" coordorigin="1690,5622" coordsize="8529,10">
            <v:shape style="position:absolute;left:1690;top:5622;width:2792;height:10" type="#_x0000_t75" stroked="false">
              <v:imagedata r:id="rId701" o:title=""/>
            </v:shape>
            <v:shape style="position:absolute;left:4477;top:5622;width:2753;height:10" type="#_x0000_t75" stroked="false">
              <v:imagedata r:id="rId708" o:title=""/>
            </v:shape>
            <v:shape style="position:absolute;left:7225;top:5622;width:2993;height:10" type="#_x0000_t75" stroked="false">
              <v:imagedata r:id="rId709" o:title=""/>
            </v:shape>
            <w10:wrap type="none"/>
          </v:group>
        </w:pict>
      </w:r>
      <w:r>
        <w:rPr/>
        <w:pict>
          <v:group style="position:absolute;margin-left:84.503998pt;margin-top:310.010010pt;width:426.45pt;height:.5pt;mso-position-horizontal-relative:page;mso-position-vertical-relative:page;z-index:-1141888" coordorigin="1690,6200" coordsize="8529,10">
            <v:shape style="position:absolute;left:1690;top:6200;width:2792;height:10" type="#_x0000_t75" stroked="false">
              <v:imagedata r:id="rId701" o:title=""/>
            </v:shape>
            <v:shape style="position:absolute;left:4477;top:6200;width:2753;height:10" type="#_x0000_t75" stroked="false">
              <v:imagedata r:id="rId702" o:title=""/>
            </v:shape>
            <v:shape style="position:absolute;left:7225;top:6200;width:2993;height:10" type="#_x0000_t75" stroked="false">
              <v:imagedata r:id="rId703" o:title=""/>
            </v:shape>
            <w10:wrap type="none"/>
          </v:group>
        </w:pict>
      </w:r>
      <w:r>
        <w:rPr/>
        <w:pict>
          <v:group style="position:absolute;margin-left:84.503998pt;margin-top:338.809998pt;width:426.45pt;height:.5pt;mso-position-horizontal-relative:page;mso-position-vertical-relative:page;z-index:-1141864" coordorigin="1690,6776" coordsize="8529,10">
            <v:shape style="position:absolute;left:1690;top:6776;width:2792;height:10" type="#_x0000_t75" stroked="false">
              <v:imagedata r:id="rId701" o:title=""/>
            </v:shape>
            <v:shape style="position:absolute;left:4477;top:6776;width:2753;height:10" type="#_x0000_t75" stroked="false">
              <v:imagedata r:id="rId708" o:title=""/>
            </v:shape>
            <v:shape style="position:absolute;left:7225;top:6776;width:2993;height:10" type="#_x0000_t75" stroked="false">
              <v:imagedata r:id="rId709"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2811"/>
        <w:gridCol w:w="2748"/>
        <w:gridCol w:w="1543"/>
        <w:gridCol w:w="1440"/>
      </w:tblGrid>
      <w:tr>
        <w:trPr>
          <w:trHeight w:val="529" w:hRule="exact"/>
        </w:trPr>
        <w:tc>
          <w:tcPr>
            <w:tcW w:w="2811" w:type="dxa"/>
            <w:tcBorders>
              <w:top w:val="single" w:sz="8" w:space="0" w:color="000000"/>
              <w:left w:val="nil" w:sz="6" w:space="0" w:color="auto"/>
              <w:bottom w:val="nil" w:sz="6" w:space="0" w:color="auto"/>
              <w:right w:val="single" w:sz="4" w:space="0" w:color="000000"/>
            </w:tcBorders>
          </w:tcPr>
          <w:p>
            <w:pPr>
              <w:pStyle w:val="TableParagraph"/>
              <w:spacing w:line="270" w:lineRule="exact"/>
              <w:ind w:left="122"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2748" w:type="dxa"/>
            <w:tcBorders>
              <w:top w:val="single" w:sz="8" w:space="0" w:color="000000"/>
              <w:left w:val="single" w:sz="4" w:space="0" w:color="000000"/>
              <w:bottom w:val="nil" w:sz="6" w:space="0" w:color="auto"/>
              <w:right w:val="single" w:sz="4" w:space="0" w:color="000000"/>
            </w:tcBorders>
          </w:tcPr>
          <w:p>
            <w:pPr/>
          </w:p>
        </w:tc>
        <w:tc>
          <w:tcPr>
            <w:tcW w:w="1543" w:type="dxa"/>
            <w:tcBorders>
              <w:top w:val="single" w:sz="8" w:space="0" w:color="000000"/>
              <w:left w:val="single" w:sz="4" w:space="0" w:color="000000"/>
              <w:bottom w:val="nil" w:sz="6" w:space="0" w:color="auto"/>
              <w:right w:val="single" w:sz="4" w:space="0" w:color="000000"/>
            </w:tcBorders>
          </w:tcPr>
          <w:p>
            <w:pPr/>
          </w:p>
        </w:tc>
        <w:tc>
          <w:tcPr>
            <w:tcW w:w="1440" w:type="dxa"/>
            <w:tcBorders>
              <w:top w:val="single" w:sz="8" w:space="0" w:color="000000"/>
              <w:left w:val="single" w:sz="4" w:space="0" w:color="000000"/>
              <w:bottom w:val="nil" w:sz="6" w:space="0" w:color="auto"/>
              <w:right w:val="nil" w:sz="6" w:space="0" w:color="auto"/>
            </w:tcBorders>
          </w:tcPr>
          <w:p>
            <w:pPr/>
          </w:p>
        </w:tc>
      </w:tr>
      <w:tr>
        <w:trPr>
          <w:trHeight w:val="582"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期初股份总数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S0</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30,324,000.00</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30,324,000.00</w:t>
            </w:r>
            <w:r>
              <w:rPr>
                <w:rFonts w:ascii="Arial Narrow"/>
                <w:sz w:val="21"/>
              </w:rPr>
            </w:r>
          </w:p>
        </w:tc>
      </w:tr>
      <w:tr>
        <w:trPr>
          <w:trHeight w:val="552"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300" w:lineRule="atLeast" w:before="22"/>
              <w:ind w:left="122" w:right="103"/>
              <w:jc w:val="left"/>
              <w:rPr>
                <w:rFonts w:ascii="宋体" w:hAnsi="宋体" w:cs="宋体" w:eastAsia="宋体" w:hint="default"/>
                <w:sz w:val="21"/>
                <w:szCs w:val="21"/>
              </w:rPr>
            </w:pPr>
            <w:r>
              <w:rPr>
                <w:rFonts w:ascii="宋体" w:hAnsi="宋体" w:cs="宋体" w:eastAsia="宋体" w:hint="default"/>
                <w:spacing w:val="2"/>
                <w:sz w:val="21"/>
                <w:szCs w:val="21"/>
              </w:rPr>
              <w:t>报告期因公积金转增股本或</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股票股利分配等增加股份数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S1</w:t>
            </w: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70" w:hRule="exact"/>
        </w:trPr>
        <w:tc>
          <w:tcPr>
            <w:tcW w:w="2811"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40" w:hRule="exact"/>
        </w:trPr>
        <w:tc>
          <w:tcPr>
            <w:tcW w:w="2811"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570"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61" w:lineRule="auto"/>
              <w:ind w:left="122" w:right="103"/>
              <w:jc w:val="left"/>
              <w:rPr>
                <w:rFonts w:ascii="宋体" w:hAnsi="宋体" w:cs="宋体" w:eastAsia="宋体" w:hint="default"/>
                <w:sz w:val="21"/>
                <w:szCs w:val="21"/>
              </w:rPr>
            </w:pPr>
            <w:r>
              <w:rPr>
                <w:rFonts w:ascii="宋体" w:hAnsi="宋体" w:cs="宋体" w:eastAsia="宋体" w:hint="default"/>
                <w:spacing w:val="2"/>
                <w:sz w:val="21"/>
                <w:szCs w:val="21"/>
              </w:rPr>
              <w:t>报告期因发行新股或债转股</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等增加股份数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Si</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75"/>
              <w:ind w:right="101"/>
              <w:jc w:val="right"/>
              <w:rPr>
                <w:rFonts w:ascii="Arial Narrow" w:hAnsi="Arial Narrow" w:cs="Arial Narrow" w:eastAsia="Arial Narrow" w:hint="default"/>
                <w:sz w:val="21"/>
                <w:szCs w:val="21"/>
              </w:rPr>
            </w:pPr>
            <w:r>
              <w:rPr>
                <w:rFonts w:ascii="Arial Narrow"/>
                <w:spacing w:val="-1"/>
                <w:sz w:val="21"/>
              </w:rPr>
              <w:t>10,176,000.00</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
        </w:tc>
      </w:tr>
      <w:tr>
        <w:trPr>
          <w:trHeight w:val="40" w:hRule="exact"/>
        </w:trPr>
        <w:tc>
          <w:tcPr>
            <w:tcW w:w="2811"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687"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61" w:lineRule="auto"/>
              <w:ind w:left="122" w:right="103"/>
              <w:jc w:val="left"/>
              <w:rPr>
                <w:rFonts w:ascii="宋体" w:hAnsi="宋体" w:cs="宋体" w:eastAsia="宋体" w:hint="default"/>
                <w:sz w:val="21"/>
                <w:szCs w:val="21"/>
              </w:rPr>
            </w:pPr>
            <w:r>
              <w:rPr>
                <w:rFonts w:ascii="宋体" w:hAnsi="宋体" w:cs="宋体" w:eastAsia="宋体" w:hint="default"/>
                <w:spacing w:val="2"/>
                <w:sz w:val="21"/>
                <w:szCs w:val="21"/>
              </w:rPr>
              <w:t>增加股份下一月份起至报告</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期期末的月份数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Mi</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75"/>
              <w:ind w:right="115"/>
              <w:jc w:val="right"/>
              <w:rPr>
                <w:rFonts w:ascii="Arial Narrow" w:hAnsi="Arial Narrow" w:cs="Arial Narrow" w:eastAsia="Arial Narrow" w:hint="default"/>
                <w:sz w:val="21"/>
                <w:szCs w:val="21"/>
              </w:rPr>
            </w:pPr>
            <w:r>
              <w:rPr>
                <w:rFonts w:ascii="Arial Narrow"/>
                <w:spacing w:val="-13"/>
                <w:sz w:val="21"/>
              </w:rPr>
              <w:t>11</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
        </w:tc>
      </w:tr>
      <w:tr>
        <w:trPr>
          <w:trHeight w:val="447"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21"/>
                <w:szCs w:val="21"/>
              </w:rPr>
            </w:pPr>
            <w:r>
              <w:rPr>
                <w:rFonts w:ascii="宋体" w:hAnsi="宋体" w:cs="宋体" w:eastAsia="宋体" w:hint="default"/>
                <w:sz w:val="21"/>
                <w:szCs w:val="21"/>
              </w:rPr>
              <w:t>报告期因回购等减少股份数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5"/>
              <w:jc w:val="center"/>
              <w:rPr>
                <w:rFonts w:ascii="Arial Narrow" w:hAnsi="Arial Narrow" w:cs="Arial Narrow" w:eastAsia="Arial Narrow" w:hint="default"/>
                <w:sz w:val="21"/>
                <w:szCs w:val="21"/>
              </w:rPr>
            </w:pPr>
            <w:r>
              <w:rPr>
                <w:rFonts w:ascii="Arial Narrow"/>
                <w:sz w:val="21"/>
              </w:rPr>
              <w:t>Sj</w:t>
            </w: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740"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61" w:lineRule="auto" w:before="48"/>
              <w:ind w:left="122" w:right="103"/>
              <w:jc w:val="left"/>
              <w:rPr>
                <w:rFonts w:ascii="宋体" w:hAnsi="宋体" w:cs="宋体" w:eastAsia="宋体" w:hint="default"/>
                <w:sz w:val="21"/>
                <w:szCs w:val="21"/>
              </w:rPr>
            </w:pPr>
            <w:r>
              <w:rPr>
                <w:rFonts w:ascii="宋体" w:hAnsi="宋体" w:cs="宋体" w:eastAsia="宋体" w:hint="default"/>
                <w:spacing w:val="2"/>
                <w:sz w:val="21"/>
                <w:szCs w:val="21"/>
              </w:rPr>
              <w:t>减少股份下一月份起至报告</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期期末的月份数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Mj</w:t>
            </w: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515"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报告期缩股数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5"/>
              <w:jc w:val="center"/>
              <w:rPr>
                <w:rFonts w:ascii="Arial Narrow" w:hAnsi="Arial Narrow" w:cs="Arial Narrow" w:eastAsia="Arial Narrow" w:hint="default"/>
                <w:sz w:val="21"/>
                <w:szCs w:val="21"/>
              </w:rPr>
            </w:pPr>
            <w:r>
              <w:rPr>
                <w:rFonts w:ascii="Arial Narrow"/>
                <w:sz w:val="21"/>
              </w:rPr>
              <w:t>Sk</w:t>
            </w: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510"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5"/>
              <w:jc w:val="center"/>
              <w:rPr>
                <w:rFonts w:ascii="Arial Narrow" w:hAnsi="Arial Narrow" w:cs="Arial Narrow" w:eastAsia="Arial Narrow" w:hint="default"/>
                <w:sz w:val="21"/>
                <w:szCs w:val="21"/>
              </w:rPr>
            </w:pPr>
            <w:r>
              <w:rPr>
                <w:rFonts w:ascii="Arial Narrow"/>
                <w:sz w:val="21"/>
              </w:rPr>
              <w:t>M0</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103"/>
              <w:jc w:val="right"/>
              <w:rPr>
                <w:rFonts w:ascii="Arial Narrow" w:hAnsi="Arial Narrow" w:cs="Arial Narrow" w:eastAsia="Arial Narrow" w:hint="default"/>
                <w:sz w:val="21"/>
                <w:szCs w:val="21"/>
              </w:rPr>
            </w:pPr>
            <w:r>
              <w:rPr>
                <w:rFonts w:ascii="Arial Narrow"/>
                <w:spacing w:val="-1"/>
                <w:sz w:val="21"/>
              </w:rPr>
              <w:t>12</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145"/>
              <w:ind w:right="105"/>
              <w:jc w:val="right"/>
              <w:rPr>
                <w:rFonts w:ascii="Arial Narrow" w:hAnsi="Arial Narrow" w:cs="Arial Narrow" w:eastAsia="Arial Narrow" w:hint="default"/>
                <w:sz w:val="21"/>
                <w:szCs w:val="21"/>
              </w:rPr>
            </w:pPr>
            <w:r>
              <w:rPr>
                <w:rFonts w:ascii="Arial Narrow"/>
                <w:spacing w:val="-1"/>
                <w:sz w:val="21"/>
              </w:rPr>
              <w:t>12</w:t>
            </w:r>
            <w:r>
              <w:rPr>
                <w:rFonts w:ascii="Arial Narrow"/>
                <w:sz w:val="21"/>
              </w:rPr>
            </w:r>
          </w:p>
        </w:tc>
      </w:tr>
      <w:tr>
        <w:trPr>
          <w:trHeight w:val="623"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61" w:lineRule="auto" w:before="48"/>
              <w:ind w:left="122" w:right="103"/>
              <w:jc w:val="left"/>
              <w:rPr>
                <w:rFonts w:ascii="宋体" w:hAnsi="宋体" w:cs="宋体" w:eastAsia="宋体" w:hint="default"/>
                <w:sz w:val="21"/>
                <w:szCs w:val="21"/>
              </w:rPr>
            </w:pPr>
            <w:r>
              <w:rPr>
                <w:rFonts w:ascii="宋体" w:hAnsi="宋体" w:cs="宋体" w:eastAsia="宋体" w:hint="default"/>
                <w:spacing w:val="2"/>
                <w:sz w:val="21"/>
                <w:szCs w:val="21"/>
              </w:rPr>
              <w:t>发行在外的普通股加权平均</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数</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S=S0+S1+Si*Mi/M0-Sj*Mj/M0-Sk</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39,652,000.00</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30,324,000.00</w:t>
            </w:r>
            <w:r>
              <w:rPr>
                <w:rFonts w:ascii="Arial Narrow"/>
                <w:sz w:val="21"/>
              </w:rPr>
            </w:r>
          </w:p>
        </w:tc>
      </w:tr>
      <w:tr>
        <w:trPr>
          <w:trHeight w:val="40" w:hRule="exact"/>
        </w:trPr>
        <w:tc>
          <w:tcPr>
            <w:tcW w:w="2811"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nil" w:sz="6" w:space="0" w:color="auto"/>
            </w:tcBorders>
          </w:tcPr>
          <w:p>
            <w:pPr/>
          </w:p>
        </w:tc>
      </w:tr>
      <w:tr>
        <w:trPr>
          <w:trHeight w:val="610" w:hRule="exact"/>
        </w:trPr>
        <w:tc>
          <w:tcPr>
            <w:tcW w:w="2811" w:type="dxa"/>
            <w:tcBorders>
              <w:top w:val="nil" w:sz="6" w:space="0" w:color="auto"/>
              <w:left w:val="nil" w:sz="6" w:space="0" w:color="auto"/>
              <w:bottom w:val="nil" w:sz="6" w:space="0" w:color="auto"/>
              <w:right w:val="single" w:sz="4" w:space="0" w:color="000000"/>
            </w:tcBorders>
          </w:tcPr>
          <w:p>
            <w:pPr>
              <w:pStyle w:val="TableParagraph"/>
              <w:spacing w:line="261" w:lineRule="auto"/>
              <w:ind w:left="122" w:right="103"/>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归属于公司普通股股东的基</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本每股收益</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X1</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75"/>
              <w:ind w:right="103"/>
              <w:jc w:val="right"/>
              <w:rPr>
                <w:rFonts w:ascii="Arial Narrow" w:hAnsi="Arial Narrow" w:cs="Arial Narrow" w:eastAsia="Arial Narrow" w:hint="default"/>
                <w:sz w:val="21"/>
                <w:szCs w:val="21"/>
              </w:rPr>
            </w:pPr>
            <w:r>
              <w:rPr>
                <w:rFonts w:ascii="Arial Narrow"/>
                <w:spacing w:val="-1"/>
                <w:sz w:val="21"/>
              </w:rPr>
              <w:t>1.45</w:t>
            </w:r>
            <w:r>
              <w:rPr>
                <w:rFonts w:ascii="Arial Narrow"/>
                <w:sz w:val="21"/>
              </w:rPr>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175"/>
              <w:ind w:right="106"/>
              <w:jc w:val="right"/>
              <w:rPr>
                <w:rFonts w:ascii="Arial Narrow" w:hAnsi="Arial Narrow" w:cs="Arial Narrow" w:eastAsia="Arial Narrow" w:hint="default"/>
                <w:sz w:val="21"/>
                <w:szCs w:val="21"/>
              </w:rPr>
            </w:pPr>
            <w:r>
              <w:rPr>
                <w:rFonts w:ascii="Arial Narrow"/>
                <w:spacing w:val="-1"/>
                <w:sz w:val="21"/>
              </w:rPr>
              <w:t>1.39</w:t>
            </w:r>
            <w:r>
              <w:rPr>
                <w:rFonts w:ascii="Arial Narrow"/>
                <w:sz w:val="21"/>
              </w:rPr>
            </w:r>
          </w:p>
        </w:tc>
      </w:tr>
      <w:tr>
        <w:trPr>
          <w:trHeight w:val="907" w:hRule="exact"/>
        </w:trPr>
        <w:tc>
          <w:tcPr>
            <w:tcW w:w="2811" w:type="dxa"/>
            <w:tcBorders>
              <w:top w:val="nil" w:sz="6" w:space="0" w:color="auto"/>
              <w:left w:val="nil" w:sz="6" w:space="0" w:color="auto"/>
              <w:bottom w:val="single" w:sz="4" w:space="0" w:color="000000"/>
              <w:right w:val="single" w:sz="4" w:space="0" w:color="000000"/>
            </w:tcBorders>
          </w:tcPr>
          <w:p>
            <w:pPr>
              <w:pStyle w:val="TableParagraph"/>
              <w:spacing w:line="261" w:lineRule="auto"/>
              <w:ind w:left="122" w:right="103"/>
              <w:jc w:val="both"/>
              <w:rPr>
                <w:rFonts w:ascii="宋体" w:hAnsi="宋体" w:cs="宋体" w:eastAsia="宋体" w:hint="default"/>
                <w:sz w:val="21"/>
                <w:szCs w:val="21"/>
              </w:rPr>
            </w:pPr>
            <w:r>
              <w:rPr>
                <w:rFonts w:ascii="宋体" w:hAnsi="宋体" w:cs="宋体" w:eastAsia="宋体" w:hint="default"/>
                <w:spacing w:val="2"/>
                <w:sz w:val="21"/>
                <w:szCs w:val="21"/>
              </w:rPr>
              <w:t>扣除非经常性损益后归属于</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2"/>
                <w:sz w:val="21"/>
                <w:szCs w:val="21"/>
              </w:rPr>
              <w:t>公司普通股股东的基本每股</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收益</w:t>
            </w:r>
          </w:p>
        </w:tc>
        <w:tc>
          <w:tcPr>
            <w:tcW w:w="27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5"/>
              <w:jc w:val="center"/>
              <w:rPr>
                <w:rFonts w:ascii="Arial Narrow" w:hAnsi="Arial Narrow" w:cs="Arial Narrow" w:eastAsia="Arial Narrow" w:hint="default"/>
                <w:sz w:val="21"/>
                <w:szCs w:val="21"/>
              </w:rPr>
            </w:pPr>
            <w:r>
              <w:rPr>
                <w:rFonts w:ascii="Arial Narrow"/>
                <w:sz w:val="21"/>
              </w:rPr>
              <w:t>X2</w:t>
            </w:r>
          </w:p>
        </w:tc>
        <w:tc>
          <w:tcPr>
            <w:tcW w:w="15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1.43</w:t>
            </w:r>
            <w:r>
              <w:rPr>
                <w:rFonts w:ascii="Arial Narrow"/>
                <w:sz w:val="21"/>
              </w:rPr>
            </w:r>
          </w:p>
        </w:tc>
        <w:tc>
          <w:tcPr>
            <w:tcW w:w="1440" w:type="dxa"/>
            <w:tcBorders>
              <w:top w:val="nil" w:sz="6" w:space="0" w:color="auto"/>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6"/>
              <w:jc w:val="right"/>
              <w:rPr>
                <w:rFonts w:ascii="Arial Narrow" w:hAnsi="Arial Narrow" w:cs="Arial Narrow" w:eastAsia="Arial Narrow" w:hint="default"/>
                <w:sz w:val="21"/>
                <w:szCs w:val="21"/>
              </w:rPr>
            </w:pPr>
            <w:r>
              <w:rPr>
                <w:rFonts w:ascii="Arial Narrow"/>
                <w:spacing w:val="-1"/>
                <w:sz w:val="21"/>
              </w:rPr>
              <w:t>1.33</w:t>
            </w:r>
            <w:r>
              <w:rPr>
                <w:rFonts w:ascii="Arial Narrow"/>
                <w:sz w:val="21"/>
              </w:rPr>
            </w:r>
          </w:p>
        </w:tc>
      </w:tr>
    </w:tbl>
    <w:p>
      <w:pPr>
        <w:spacing w:line="240" w:lineRule="auto" w:before="8"/>
        <w:rPr>
          <w:rFonts w:ascii="宋体" w:hAnsi="宋体" w:cs="宋体" w:eastAsia="宋体" w:hint="default"/>
          <w:sz w:val="5"/>
          <w:szCs w:val="5"/>
        </w:rPr>
      </w:pPr>
    </w:p>
    <w:p>
      <w:pPr>
        <w:spacing w:before="36"/>
        <w:ind w:left="343" w:right="1041" w:firstLine="0"/>
        <w:jc w:val="left"/>
        <w:rPr>
          <w:rFonts w:ascii="宋体" w:hAnsi="宋体" w:cs="宋体" w:eastAsia="宋体" w:hint="default"/>
          <w:sz w:val="21"/>
          <w:szCs w:val="21"/>
        </w:rPr>
      </w:pPr>
      <w:r>
        <w:rPr/>
        <w:pict>
          <v:group style="position:absolute;margin-left:84.503998pt;margin-top:-85.316338pt;width:426.45pt;height:5.55pt;mso-position-horizontal-relative:page;mso-position-vertical-relative:paragraph;z-index:-1141840" coordorigin="1690,-1706" coordsize="8529,111">
            <v:shape style="position:absolute;left:1690;top:-1706;width:2811;height:110" type="#_x0000_t75" stroked="false">
              <v:imagedata r:id="rId704" o:title=""/>
            </v:shape>
            <v:shape style="position:absolute;left:4477;top:-1610;width:2763;height:14" type="#_x0000_t75" stroked="false">
              <v:imagedata r:id="rId710" o:title=""/>
            </v:shape>
            <v:shape style="position:absolute;left:7225;top:-1610;width:1558;height:14" type="#_x0000_t75" stroked="false">
              <v:imagedata r:id="rId714" o:title=""/>
            </v:shape>
            <v:shape style="position:absolute;left:8769;top:-1606;width:1450;height:10" type="#_x0000_t75" stroked="false">
              <v:imagedata r:id="rId713" o:title=""/>
            </v:shape>
            <w10:wrap type="none"/>
          </v:group>
        </w:pict>
      </w:r>
      <w:r>
        <w:rPr/>
        <w:pict>
          <v:group style="position:absolute;margin-left:84.503998pt;margin-top:-54.836311pt;width:426.45pt;height:5.55pt;mso-position-horizontal-relative:page;mso-position-vertical-relative:paragraph;z-index:-1141816" coordorigin="1690,-1097" coordsize="8529,111">
            <v:shape style="position:absolute;left:1690;top:-1097;width:2811;height:110" type="#_x0000_t75" stroked="false">
              <v:imagedata r:id="rId704" o:title=""/>
            </v:shape>
            <v:shape style="position:absolute;left:4477;top:-1001;width:2763;height:14" type="#_x0000_t75" stroked="false">
              <v:imagedata r:id="rId705" o:title=""/>
            </v:shape>
            <v:shape style="position:absolute;left:7225;top:-1001;width:1558;height:14" type="#_x0000_t75" stroked="false">
              <v:imagedata r:id="rId715" o:title=""/>
            </v:shape>
            <v:shape style="position:absolute;left:8769;top:-996;width:1450;height:10" type="#_x0000_t75" stroked="false">
              <v:imagedata r:id="rId713"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）当期非经常性损益明细表</w:t>
      </w:r>
    </w:p>
    <w:p>
      <w:pPr>
        <w:spacing w:line="240" w:lineRule="auto" w:before="9"/>
        <w:rPr>
          <w:rFonts w:ascii="宋体" w:hAnsi="宋体" w:cs="宋体" w:eastAsia="宋体" w:hint="default"/>
          <w:sz w:val="17"/>
          <w:szCs w:val="17"/>
        </w:rPr>
      </w:pPr>
    </w:p>
    <w:p>
      <w:pPr>
        <w:spacing w:line="5623" w:lineRule="exact"/>
        <w:ind w:left="110" w:right="0" w:firstLine="0"/>
        <w:rPr>
          <w:rFonts w:ascii="宋体" w:hAnsi="宋体" w:cs="宋体" w:eastAsia="宋体" w:hint="default"/>
          <w:sz w:val="20"/>
          <w:szCs w:val="20"/>
        </w:rPr>
      </w:pPr>
      <w:r>
        <w:rPr>
          <w:rFonts w:ascii="宋体" w:hAnsi="宋体" w:cs="宋体" w:eastAsia="宋体" w:hint="default"/>
          <w:position w:val="-111"/>
          <w:sz w:val="20"/>
          <w:szCs w:val="20"/>
        </w:rPr>
        <w:pict>
          <v:group style="width:427.65pt;height:281.2pt;mso-position-horizontal-relative:char;mso-position-vertical-relative:line" coordorigin="0,0" coordsize="8553,5624">
            <v:group style="position:absolute;left:19;top:5;width:5065;height:2" coordorigin="19,5" coordsize="5065,2">
              <v:shape style="position:absolute;left:19;top:5;width:5065;height:2" coordorigin="19,5" coordsize="5065,0" path="m19,5l5084,5e" filled="false" stroked="true" strokeweight=".48001pt" strokecolor="#000000">
                <v:path arrowok="t"/>
              </v:shape>
            </v:group>
            <v:group style="position:absolute;left:5084;top:5;width:10;height:2" coordorigin="5084,5" coordsize="10,2">
              <v:shape style="position:absolute;left:5084;top:5;width:10;height:2" coordorigin="5084,5" coordsize="10,0" path="m5084,5l5094,5e" filled="false" stroked="true" strokeweight=".48001pt" strokecolor="#000000">
                <v:path arrowok="t"/>
              </v:shape>
            </v:group>
            <v:group style="position:absolute;left:5094;top:5;width:3454;height:2" coordorigin="5094,5" coordsize="3454,2">
              <v:shape style="position:absolute;left:5094;top:5;width:3454;height:2" coordorigin="5094,5" coordsize="3454,0" path="m5094,5l8548,5e" filled="false" stroked="true" strokeweight=".48001pt" strokecolor="#000000">
                <v:path arrowok="t"/>
              </v:shape>
            </v:group>
            <v:group style="position:absolute;left:5084;top:10;width:10;height:20" coordorigin="5084,10" coordsize="10,20">
              <v:shape style="position:absolute;left:5084;top:10;width:10;height:20" coordorigin="5084,10" coordsize="10,20" path="m5084,29l5094,29,5094,10,5084,10,5084,29xe" filled="true" fillcolor="#000000" stroked="false">
                <v:path arrowok="t"/>
                <v:fill type="solid"/>
              </v:shape>
            </v:group>
            <v:group style="position:absolute;left:5084;top:29;width:10;height:20" coordorigin="5084,29" coordsize="10,20">
              <v:shape style="position:absolute;left:5084;top:29;width:10;height:20" coordorigin="5084,29" coordsize="10,20" path="m5084,48l5094,48,5094,29,5084,29,5084,48xe" filled="true" fillcolor="#000000" stroked="false">
                <v:path arrowok="t"/>
                <v:fill type="solid"/>
              </v:shape>
            </v:group>
            <v:group style="position:absolute;left:5084;top:48;width:10;height:20" coordorigin="5084,48" coordsize="10,20">
              <v:shape style="position:absolute;left:5084;top:48;width:10;height:20" coordorigin="5084,48" coordsize="10,20" path="m5084,67l5094,67,5094,48,5084,48,5084,67xe" filled="true" fillcolor="#000000" stroked="false">
                <v:path arrowok="t"/>
                <v:fill type="solid"/>
              </v:shape>
            </v:group>
            <v:group style="position:absolute;left:5084;top:67;width:10;height:20" coordorigin="5084,67" coordsize="10,20">
              <v:shape style="position:absolute;left:5084;top:67;width:10;height:20" coordorigin="5084,67" coordsize="10,20" path="m5084,86l5094,86,5094,67,5084,67,5084,86xe" filled="true" fillcolor="#000000" stroked="false">
                <v:path arrowok="t"/>
                <v:fill type="solid"/>
              </v:shape>
            </v:group>
            <v:group style="position:absolute;left:5084;top:86;width:10;height:20" coordorigin="5084,86" coordsize="10,20">
              <v:shape style="position:absolute;left:5084;top:86;width:10;height:20" coordorigin="5084,86" coordsize="10,20" path="m5084,106l5094,106,5094,86,5084,86,5084,106xe" filled="true" fillcolor="#000000" stroked="false">
                <v:path arrowok="t"/>
                <v:fill type="solid"/>
              </v:shape>
            </v:group>
            <v:group style="position:absolute;left:5084;top:106;width:10;height:20" coordorigin="5084,106" coordsize="10,20">
              <v:shape style="position:absolute;left:5084;top:106;width:10;height:20" coordorigin="5084,106" coordsize="10,20" path="m5084,125l5094,125,5094,106,5084,106,5084,125xe" filled="true" fillcolor="#000000" stroked="false">
                <v:path arrowok="t"/>
                <v:fill type="solid"/>
              </v:shape>
            </v:group>
            <v:group style="position:absolute;left:5084;top:125;width:10;height:20" coordorigin="5084,125" coordsize="10,20">
              <v:shape style="position:absolute;left:5084;top:125;width:10;height:20" coordorigin="5084,125" coordsize="10,20" path="m5084,144l5094,144,5094,125,5084,125,5084,144xe" filled="true" fillcolor="#000000" stroked="false">
                <v:path arrowok="t"/>
                <v:fill type="solid"/>
              </v:shape>
            </v:group>
            <v:group style="position:absolute;left:5084;top:144;width:10;height:20" coordorigin="5084,144" coordsize="10,20">
              <v:shape style="position:absolute;left:5084;top:144;width:10;height:20" coordorigin="5084,144" coordsize="10,20" path="m5084,163l5094,163,5094,144,5084,144,5084,163xe" filled="true" fillcolor="#000000" stroked="false">
                <v:path arrowok="t"/>
                <v:fill type="solid"/>
              </v:shape>
            </v:group>
            <v:group style="position:absolute;left:5084;top:163;width:10;height:20" coordorigin="5084,163" coordsize="10,20">
              <v:shape style="position:absolute;left:5084;top:163;width:10;height:20" coordorigin="5084,163" coordsize="10,20" path="m5084,182l5094,182,5094,163,5084,163,5084,182xe" filled="true" fillcolor="#000000" stroked="false">
                <v:path arrowok="t"/>
                <v:fill type="solid"/>
              </v:shape>
            </v:group>
            <v:group style="position:absolute;left:5084;top:182;width:10;height:20" coordorigin="5084,182" coordsize="10,20">
              <v:shape style="position:absolute;left:5084;top:182;width:10;height:20" coordorigin="5084,182" coordsize="10,20" path="m5084,202l5094,202,5094,182,5084,182,5084,202xe" filled="true" fillcolor="#000000" stroked="false">
                <v:path arrowok="t"/>
                <v:fill type="solid"/>
              </v:shape>
            </v:group>
            <v:group style="position:absolute;left:5084;top:202;width:10;height:20" coordorigin="5084,202" coordsize="10,20">
              <v:shape style="position:absolute;left:5084;top:202;width:10;height:20" coordorigin="5084,202" coordsize="10,20" path="m5084,221l5094,221,5094,202,5084,202,5084,221xe" filled="true" fillcolor="#000000" stroked="false">
                <v:path arrowok="t"/>
                <v:fill type="solid"/>
              </v:shape>
            </v:group>
            <v:group style="position:absolute;left:5084;top:221;width:10;height:20" coordorigin="5084,221" coordsize="10,20">
              <v:shape style="position:absolute;left:5084;top:221;width:10;height:20" coordorigin="5084,221" coordsize="10,20" path="m5084,240l5094,240,5094,221,5084,221,5084,240xe" filled="true" fillcolor="#000000" stroked="false">
                <v:path arrowok="t"/>
                <v:fill type="solid"/>
              </v:shape>
            </v:group>
            <v:group style="position:absolute;left:5084;top:240;width:10;height:20" coordorigin="5084,240" coordsize="10,20">
              <v:shape style="position:absolute;left:5084;top:240;width:10;height:20" coordorigin="5084,240" coordsize="10,20" path="m5084,259l5094,259,5094,240,5084,240,5084,259xe" filled="true" fillcolor="#000000" stroked="false">
                <v:path arrowok="t"/>
                <v:fill type="solid"/>
              </v:shape>
            </v:group>
            <v:group style="position:absolute;left:5084;top:259;width:10;height:20" coordorigin="5084,259" coordsize="10,20">
              <v:shape style="position:absolute;left:5084;top:259;width:10;height:20" coordorigin="5084,259" coordsize="10,20" path="m5084,278l5094,278,5094,259,5084,259,5084,278xe" filled="true" fillcolor="#000000" stroked="false">
                <v:path arrowok="t"/>
                <v:fill type="solid"/>
              </v:shape>
            </v:group>
            <v:group style="position:absolute;left:5084;top:278;width:10;height:20" coordorigin="5084,278" coordsize="10,20">
              <v:shape style="position:absolute;left:5084;top:278;width:10;height:20" coordorigin="5084,278" coordsize="10,20" path="m5084,298l5094,298,5094,278,5084,278,5084,298xe" filled="true" fillcolor="#000000" stroked="false">
                <v:path arrowok="t"/>
                <v:fill type="solid"/>
              </v:shape>
            </v:group>
            <v:group style="position:absolute;left:5084;top:298;width:10;height:20" coordorigin="5084,298" coordsize="10,20">
              <v:shape style="position:absolute;left:5084;top:298;width:10;height:20" coordorigin="5084,298" coordsize="10,20" path="m5084,317l5094,317,5094,298,5084,298,5084,317xe" filled="true" fillcolor="#000000" stroked="false">
                <v:path arrowok="t"/>
                <v:fill type="solid"/>
              </v:shape>
            </v:group>
            <v:group style="position:absolute;left:5084;top:317;width:10;height:20" coordorigin="5084,317" coordsize="10,20">
              <v:shape style="position:absolute;left:5084;top:317;width:10;height:20" coordorigin="5084,317" coordsize="10,20" path="m5084,336l5094,336,5094,317,5084,317,5084,336xe" filled="true" fillcolor="#000000" stroked="false">
                <v:path arrowok="t"/>
                <v:fill type="solid"/>
              </v:shape>
            </v:group>
            <v:group style="position:absolute;left:5084;top:336;width:10;height:20" coordorigin="5084,336" coordsize="10,20">
              <v:shape style="position:absolute;left:5084;top:336;width:10;height:20" coordorigin="5084,336" coordsize="10,20" path="m5084,355l5094,355,5094,336,5084,336,5084,355xe" filled="true" fillcolor="#000000" stroked="false">
                <v:path arrowok="t"/>
                <v:fill type="solid"/>
              </v:shape>
            </v:group>
            <v:group style="position:absolute;left:5084;top:355;width:10;height:20" coordorigin="5084,355" coordsize="10,20">
              <v:shape style="position:absolute;left:5084;top:355;width:10;height:20" coordorigin="5084,355" coordsize="10,20" path="m5084,374l5094,374,5094,355,5084,355,5084,374xe" filled="true" fillcolor="#000000" stroked="false">
                <v:path arrowok="t"/>
                <v:fill type="solid"/>
              </v:shape>
            </v:group>
            <v:group style="position:absolute;left:5084;top:374;width:10;height:20" coordorigin="5084,374" coordsize="10,20">
              <v:shape style="position:absolute;left:5084;top:374;width:10;height:20" coordorigin="5084,374" coordsize="10,20" path="m5084,394l5094,394,5094,374,5084,374,5084,394xe" filled="true" fillcolor="#000000" stroked="false">
                <v:path arrowok="t"/>
                <v:fill type="solid"/>
              </v:shape>
              <v:shape style="position:absolute;left:5084;top:394;width:10;height:2" type="#_x0000_t75" stroked="false">
                <v:imagedata r:id="rId700" o:title=""/>
              </v:shape>
            </v:group>
            <v:group style="position:absolute;left:5084;top:401;width:10;height:2" coordorigin="5084,401" coordsize="10,2">
              <v:shape style="position:absolute;left:5084;top:401;width:10;height:2" coordorigin="5084,401" coordsize="10,0" path="m5084,401l5094,401e" filled="false" stroked="true" strokeweight=".48001pt" strokecolor="#000000">
                <v:path arrowok="t"/>
              </v:shape>
            </v:group>
            <v:group style="position:absolute;left:5094;top:401;width:20;height:2" coordorigin="5094,401" coordsize="20,2">
              <v:shape style="position:absolute;left:5094;top:401;width:20;height:2" coordorigin="5094,401" coordsize="20,0" path="m5094,401l5113,401e" filled="false" stroked="true" strokeweight=".48001pt" strokecolor="#000000">
                <v:path arrowok="t"/>
              </v:shape>
            </v:group>
            <v:group style="position:absolute;left:5113;top:401;width:20;height:2" coordorigin="5113,401" coordsize="20,2">
              <v:shape style="position:absolute;left:5113;top:401;width:20;height:2" coordorigin="5113,401" coordsize="20,0" path="m5113,401l5132,401e" filled="false" stroked="true" strokeweight=".48001pt" strokecolor="#000000">
                <v:path arrowok="t"/>
              </v:shape>
            </v:group>
            <v:group style="position:absolute;left:5132;top:401;width:20;height:2" coordorigin="5132,401" coordsize="20,2">
              <v:shape style="position:absolute;left:5132;top:401;width:20;height:2" coordorigin="5132,401" coordsize="20,0" path="m5132,401l5151,401e" filled="false" stroked="true" strokeweight=".48001pt" strokecolor="#000000">
                <v:path arrowok="t"/>
              </v:shape>
            </v:group>
            <v:group style="position:absolute;left:5151;top:401;width:20;height:2" coordorigin="5151,401" coordsize="20,2">
              <v:shape style="position:absolute;left:5151;top:401;width:20;height:2" coordorigin="5151,401" coordsize="20,0" path="m5151,401l5171,401e" filled="false" stroked="true" strokeweight=".48001pt" strokecolor="#000000">
                <v:path arrowok="t"/>
              </v:shape>
            </v:group>
            <v:group style="position:absolute;left:5171;top:401;width:20;height:2" coordorigin="5171,401" coordsize="20,2">
              <v:shape style="position:absolute;left:5171;top:401;width:20;height:2" coordorigin="5171,401" coordsize="20,0" path="m5171,401l5190,401e" filled="false" stroked="true" strokeweight=".48001pt" strokecolor="#000000">
                <v:path arrowok="t"/>
              </v:shape>
            </v:group>
            <v:group style="position:absolute;left:5190;top:401;width:20;height:2" coordorigin="5190,401" coordsize="20,2">
              <v:shape style="position:absolute;left:5190;top:401;width:20;height:2" coordorigin="5190,401" coordsize="20,0" path="m5190,401l5209,401e" filled="false" stroked="true" strokeweight=".48001pt" strokecolor="#000000">
                <v:path arrowok="t"/>
              </v:shape>
            </v:group>
            <v:group style="position:absolute;left:5209;top:401;width:20;height:2" coordorigin="5209,401" coordsize="20,2">
              <v:shape style="position:absolute;left:5209;top:401;width:20;height:2" coordorigin="5209,401" coordsize="20,0" path="m5209,401l5228,401e" filled="false" stroked="true" strokeweight=".48001pt" strokecolor="#000000">
                <v:path arrowok="t"/>
              </v:shape>
            </v:group>
            <v:group style="position:absolute;left:5228;top:401;width:20;height:2" coordorigin="5228,401" coordsize="20,2">
              <v:shape style="position:absolute;left:5228;top:401;width:20;height:2" coordorigin="5228,401" coordsize="20,0" path="m5228,401l5247,401e" filled="false" stroked="true" strokeweight=".48001pt" strokecolor="#000000">
                <v:path arrowok="t"/>
              </v:shape>
            </v:group>
            <v:group style="position:absolute;left:5247;top:401;width:20;height:2" coordorigin="5247,401" coordsize="20,2">
              <v:shape style="position:absolute;left:5247;top:401;width:20;height:2" coordorigin="5247,401" coordsize="20,0" path="m5247,401l5267,401e" filled="false" stroked="true" strokeweight=".48001pt" strokecolor="#000000">
                <v:path arrowok="t"/>
              </v:shape>
            </v:group>
            <v:group style="position:absolute;left:5267;top:401;width:20;height:2" coordorigin="5267,401" coordsize="20,2">
              <v:shape style="position:absolute;left:5267;top:401;width:20;height:2" coordorigin="5267,401" coordsize="20,0" path="m5267,401l5286,401e" filled="false" stroked="true" strokeweight=".48001pt" strokecolor="#000000">
                <v:path arrowok="t"/>
              </v:shape>
            </v:group>
            <v:group style="position:absolute;left:5286;top:401;width:20;height:2" coordorigin="5286,401" coordsize="20,2">
              <v:shape style="position:absolute;left:5286;top:401;width:20;height:2" coordorigin="5286,401" coordsize="20,0" path="m5286,401l5305,401e" filled="false" stroked="true" strokeweight=".48001pt" strokecolor="#000000">
                <v:path arrowok="t"/>
              </v:shape>
            </v:group>
            <v:group style="position:absolute;left:5305;top:401;width:20;height:2" coordorigin="5305,401" coordsize="20,2">
              <v:shape style="position:absolute;left:5305;top:401;width:20;height:2" coordorigin="5305,401" coordsize="20,0" path="m5305,401l5324,401e" filled="false" stroked="true" strokeweight=".48001pt" strokecolor="#000000">
                <v:path arrowok="t"/>
              </v:shape>
            </v:group>
            <v:group style="position:absolute;left:5324;top:401;width:20;height:2" coordorigin="5324,401" coordsize="20,2">
              <v:shape style="position:absolute;left:5324;top:401;width:20;height:2" coordorigin="5324,401" coordsize="20,0" path="m5324,401l5343,401e" filled="false" stroked="true" strokeweight=".48001pt" strokecolor="#000000">
                <v:path arrowok="t"/>
              </v:shape>
            </v:group>
            <v:group style="position:absolute;left:5343;top:401;width:20;height:2" coordorigin="5343,401" coordsize="20,2">
              <v:shape style="position:absolute;left:5343;top:401;width:20;height:2" coordorigin="5343,401" coordsize="20,0" path="m5343,401l5363,401e" filled="false" stroked="true" strokeweight=".48001pt" strokecolor="#000000">
                <v:path arrowok="t"/>
              </v:shape>
            </v:group>
            <v:group style="position:absolute;left:5363;top:401;width:20;height:2" coordorigin="5363,401" coordsize="20,2">
              <v:shape style="position:absolute;left:5363;top:401;width:20;height:2" coordorigin="5363,401" coordsize="20,0" path="m5363,401l5382,401e" filled="false" stroked="true" strokeweight=".48001pt" strokecolor="#000000">
                <v:path arrowok="t"/>
              </v:shape>
            </v:group>
            <v:group style="position:absolute;left:5382;top:401;width:20;height:2" coordorigin="5382,401" coordsize="20,2">
              <v:shape style="position:absolute;left:5382;top:401;width:20;height:2" coordorigin="5382,401" coordsize="20,0" path="m5382,401l5401,401e" filled="false" stroked="true" strokeweight=".48001pt" strokecolor="#000000">
                <v:path arrowok="t"/>
              </v:shape>
            </v:group>
            <v:group style="position:absolute;left:5401;top:401;width:20;height:2" coordorigin="5401,401" coordsize="20,2">
              <v:shape style="position:absolute;left:5401;top:401;width:20;height:2" coordorigin="5401,401" coordsize="20,0" path="m5401,401l5420,401e" filled="false" stroked="true" strokeweight=".48001pt" strokecolor="#000000">
                <v:path arrowok="t"/>
              </v:shape>
            </v:group>
            <v:group style="position:absolute;left:5420;top:401;width:20;height:2" coordorigin="5420,401" coordsize="20,2">
              <v:shape style="position:absolute;left:5420;top:401;width:20;height:2" coordorigin="5420,401" coordsize="20,0" path="m5420,401l5439,401e" filled="false" stroked="true" strokeweight=".48001pt" strokecolor="#000000">
                <v:path arrowok="t"/>
              </v:shape>
            </v:group>
            <v:group style="position:absolute;left:5439;top:401;width:20;height:2" coordorigin="5439,401" coordsize="20,2">
              <v:shape style="position:absolute;left:5439;top:401;width:20;height:2" coordorigin="5439,401" coordsize="20,0" path="m5439,401l5459,401e" filled="false" stroked="true" strokeweight=".48001pt" strokecolor="#000000">
                <v:path arrowok="t"/>
              </v:shape>
            </v:group>
            <v:group style="position:absolute;left:5459;top:401;width:20;height:2" coordorigin="5459,401" coordsize="20,2">
              <v:shape style="position:absolute;left:5459;top:401;width:20;height:2" coordorigin="5459,401" coordsize="20,0" path="m5459,401l5478,401e" filled="false" stroked="true" strokeweight=".48001pt" strokecolor="#000000">
                <v:path arrowok="t"/>
              </v:shape>
            </v:group>
            <v:group style="position:absolute;left:5478;top:401;width:20;height:2" coordorigin="5478,401" coordsize="20,2">
              <v:shape style="position:absolute;left:5478;top:401;width:20;height:2" coordorigin="5478,401" coordsize="20,0" path="m5478,401l5497,401e" filled="false" stroked="true" strokeweight=".48001pt" strokecolor="#000000">
                <v:path arrowok="t"/>
              </v:shape>
            </v:group>
            <v:group style="position:absolute;left:5497;top:401;width:20;height:2" coordorigin="5497,401" coordsize="20,2">
              <v:shape style="position:absolute;left:5497;top:401;width:20;height:2" coordorigin="5497,401" coordsize="20,0" path="m5497,401l5516,401e" filled="false" stroked="true" strokeweight=".48001pt" strokecolor="#000000">
                <v:path arrowok="t"/>
              </v:shape>
            </v:group>
            <v:group style="position:absolute;left:5516;top:401;width:20;height:2" coordorigin="5516,401" coordsize="20,2">
              <v:shape style="position:absolute;left:5516;top:401;width:20;height:2" coordorigin="5516,401" coordsize="20,0" path="m5516,401l5535,401e" filled="false" stroked="true" strokeweight=".48001pt" strokecolor="#000000">
                <v:path arrowok="t"/>
              </v:shape>
            </v:group>
            <v:group style="position:absolute;left:5535;top:401;width:20;height:2" coordorigin="5535,401" coordsize="20,2">
              <v:shape style="position:absolute;left:5535;top:401;width:20;height:2" coordorigin="5535,401" coordsize="20,0" path="m5535,401l5555,401e" filled="false" stroked="true" strokeweight=".48001pt" strokecolor="#000000">
                <v:path arrowok="t"/>
              </v:shape>
            </v:group>
            <v:group style="position:absolute;left:5555;top:401;width:20;height:2" coordorigin="5555,401" coordsize="20,2">
              <v:shape style="position:absolute;left:5555;top:401;width:20;height:2" coordorigin="5555,401" coordsize="20,0" path="m5555,401l5574,401e" filled="false" stroked="true" strokeweight=".48001pt" strokecolor="#000000">
                <v:path arrowok="t"/>
              </v:shape>
            </v:group>
            <v:group style="position:absolute;left:5574;top:401;width:20;height:2" coordorigin="5574,401" coordsize="20,2">
              <v:shape style="position:absolute;left:5574;top:401;width:20;height:2" coordorigin="5574,401" coordsize="20,0" path="m5574,401l5593,401e" filled="false" stroked="true" strokeweight=".48001pt" strokecolor="#000000">
                <v:path arrowok="t"/>
              </v:shape>
            </v:group>
            <v:group style="position:absolute;left:5593;top:401;width:20;height:2" coordorigin="5593,401" coordsize="20,2">
              <v:shape style="position:absolute;left:5593;top:401;width:20;height:2" coordorigin="5593,401" coordsize="20,0" path="m5593,401l5612,401e" filled="false" stroked="true" strokeweight=".48001pt" strokecolor="#000000">
                <v:path arrowok="t"/>
              </v:shape>
            </v:group>
            <v:group style="position:absolute;left:5612;top:401;width:20;height:2" coordorigin="5612,401" coordsize="20,2">
              <v:shape style="position:absolute;left:5612;top:401;width:20;height:2" coordorigin="5612,401" coordsize="20,0" path="m5612,401l5631,401e" filled="false" stroked="true" strokeweight=".48001pt" strokecolor="#000000">
                <v:path arrowok="t"/>
              </v:shape>
            </v:group>
            <v:group style="position:absolute;left:5631;top:401;width:20;height:2" coordorigin="5631,401" coordsize="20,2">
              <v:shape style="position:absolute;left:5631;top:401;width:20;height:2" coordorigin="5631,401" coordsize="20,0" path="m5631,401l5651,401e" filled="false" stroked="true" strokeweight=".48001pt" strokecolor="#000000">
                <v:path arrowok="t"/>
              </v:shape>
            </v:group>
            <v:group style="position:absolute;left:5651;top:401;width:20;height:2" coordorigin="5651,401" coordsize="20,2">
              <v:shape style="position:absolute;left:5651;top:401;width:20;height:2" coordorigin="5651,401" coordsize="20,0" path="m5651,401l5670,401e" filled="false" stroked="true" strokeweight=".48001pt" strokecolor="#000000">
                <v:path arrowok="t"/>
              </v:shape>
            </v:group>
            <v:group style="position:absolute;left:5670;top:401;width:20;height:2" coordorigin="5670,401" coordsize="20,2">
              <v:shape style="position:absolute;left:5670;top:401;width:20;height:2" coordorigin="5670,401" coordsize="20,0" path="m5670,401l5689,401e" filled="false" stroked="true" strokeweight=".48001pt" strokecolor="#000000">
                <v:path arrowok="t"/>
              </v:shape>
            </v:group>
            <v:group style="position:absolute;left:5689;top:401;width:20;height:2" coordorigin="5689,401" coordsize="20,2">
              <v:shape style="position:absolute;left:5689;top:401;width:20;height:2" coordorigin="5689,401" coordsize="20,0" path="m5689,401l5708,401e" filled="false" stroked="true" strokeweight=".48001pt" strokecolor="#000000">
                <v:path arrowok="t"/>
              </v:shape>
            </v:group>
            <v:group style="position:absolute;left:5708;top:401;width:20;height:2" coordorigin="5708,401" coordsize="20,2">
              <v:shape style="position:absolute;left:5708;top:401;width:20;height:2" coordorigin="5708,401" coordsize="20,0" path="m5708,401l5727,401e" filled="false" stroked="true" strokeweight=".48001pt" strokecolor="#000000">
                <v:path arrowok="t"/>
              </v:shape>
            </v:group>
            <v:group style="position:absolute;left:5727;top:401;width:20;height:2" coordorigin="5727,401" coordsize="20,2">
              <v:shape style="position:absolute;left:5727;top:401;width:20;height:2" coordorigin="5727,401" coordsize="20,0" path="m5727,401l5747,401e" filled="false" stroked="true" strokeweight=".48001pt" strokecolor="#000000">
                <v:path arrowok="t"/>
              </v:shape>
            </v:group>
            <v:group style="position:absolute;left:5747;top:401;width:20;height:2" coordorigin="5747,401" coordsize="20,2">
              <v:shape style="position:absolute;left:5747;top:401;width:20;height:2" coordorigin="5747,401" coordsize="20,0" path="m5747,401l5766,401e" filled="false" stroked="true" strokeweight=".48001pt" strokecolor="#000000">
                <v:path arrowok="t"/>
              </v:shape>
            </v:group>
            <v:group style="position:absolute;left:5766;top:401;width:20;height:2" coordorigin="5766,401" coordsize="20,2">
              <v:shape style="position:absolute;left:5766;top:401;width:20;height:2" coordorigin="5766,401" coordsize="20,0" path="m5766,401l5785,401e" filled="false" stroked="true" strokeweight=".48001pt" strokecolor="#000000">
                <v:path arrowok="t"/>
              </v:shape>
            </v:group>
            <v:group style="position:absolute;left:5785;top:401;width:20;height:2" coordorigin="5785,401" coordsize="20,2">
              <v:shape style="position:absolute;left:5785;top:401;width:20;height:2" coordorigin="5785,401" coordsize="20,0" path="m5785,401l5804,401e" filled="false" stroked="true" strokeweight=".48001pt" strokecolor="#000000">
                <v:path arrowok="t"/>
              </v:shape>
            </v:group>
            <v:group style="position:absolute;left:5804;top:401;width:20;height:2" coordorigin="5804,401" coordsize="20,2">
              <v:shape style="position:absolute;left:5804;top:401;width:20;height:2" coordorigin="5804,401" coordsize="20,0" path="m5804,401l5823,401e" filled="false" stroked="true" strokeweight=".48001pt" strokecolor="#000000">
                <v:path arrowok="t"/>
              </v:shape>
            </v:group>
            <v:group style="position:absolute;left:5823;top:401;width:20;height:2" coordorigin="5823,401" coordsize="20,2">
              <v:shape style="position:absolute;left:5823;top:401;width:20;height:2" coordorigin="5823,401" coordsize="20,0" path="m5823,401l5843,401e" filled="false" stroked="true" strokeweight=".48001pt" strokecolor="#000000">
                <v:path arrowok="t"/>
              </v:shape>
            </v:group>
            <v:group style="position:absolute;left:5843;top:401;width:20;height:2" coordorigin="5843,401" coordsize="20,2">
              <v:shape style="position:absolute;left:5843;top:401;width:20;height:2" coordorigin="5843,401" coordsize="20,0" path="m5843,401l5862,401e" filled="false" stroked="true" strokeweight=".48001pt" strokecolor="#000000">
                <v:path arrowok="t"/>
              </v:shape>
            </v:group>
            <v:group style="position:absolute;left:5862;top:401;width:20;height:2" coordorigin="5862,401" coordsize="20,2">
              <v:shape style="position:absolute;left:5862;top:401;width:20;height:2" coordorigin="5862,401" coordsize="20,0" path="m5862,401l5881,401e" filled="false" stroked="true" strokeweight=".48001pt" strokecolor="#000000">
                <v:path arrowok="t"/>
              </v:shape>
            </v:group>
            <v:group style="position:absolute;left:5881;top:401;width:20;height:2" coordorigin="5881,401" coordsize="20,2">
              <v:shape style="position:absolute;left:5881;top:401;width:20;height:2" coordorigin="5881,401" coordsize="20,0" path="m5881,401l5900,401e" filled="false" stroked="true" strokeweight=".48001pt" strokecolor="#000000">
                <v:path arrowok="t"/>
              </v:shape>
            </v:group>
            <v:group style="position:absolute;left:5900;top:401;width:20;height:2" coordorigin="5900,401" coordsize="20,2">
              <v:shape style="position:absolute;left:5900;top:401;width:20;height:2" coordorigin="5900,401" coordsize="20,0" path="m5900,401l5919,401e" filled="false" stroked="true" strokeweight=".48001pt" strokecolor="#000000">
                <v:path arrowok="t"/>
              </v:shape>
            </v:group>
            <v:group style="position:absolute;left:5919;top:401;width:20;height:2" coordorigin="5919,401" coordsize="20,2">
              <v:shape style="position:absolute;left:5919;top:401;width:20;height:2" coordorigin="5919,401" coordsize="20,0" path="m5919,401l5939,401e" filled="false" stroked="true" strokeweight=".48001pt" strokecolor="#000000">
                <v:path arrowok="t"/>
              </v:shape>
            </v:group>
            <v:group style="position:absolute;left:5939;top:401;width:20;height:2" coordorigin="5939,401" coordsize="20,2">
              <v:shape style="position:absolute;left:5939;top:401;width:20;height:2" coordorigin="5939,401" coordsize="20,0" path="m5939,401l5958,401e" filled="false" stroked="true" strokeweight=".48001pt" strokecolor="#000000">
                <v:path arrowok="t"/>
              </v:shape>
            </v:group>
            <v:group style="position:absolute;left:5958;top:401;width:20;height:2" coordorigin="5958,401" coordsize="20,2">
              <v:shape style="position:absolute;left:5958;top:401;width:20;height:2" coordorigin="5958,401" coordsize="20,0" path="m5958,401l5977,401e" filled="false" stroked="true" strokeweight=".48001pt" strokecolor="#000000">
                <v:path arrowok="t"/>
              </v:shape>
            </v:group>
            <v:group style="position:absolute;left:5977;top:401;width:20;height:2" coordorigin="5977,401" coordsize="20,2">
              <v:shape style="position:absolute;left:5977;top:401;width:20;height:2" coordorigin="5977,401" coordsize="20,0" path="m5977,401l5996,401e" filled="false" stroked="true" strokeweight=".48001pt" strokecolor="#000000">
                <v:path arrowok="t"/>
              </v:shape>
            </v:group>
            <v:group style="position:absolute;left:5996;top:401;width:20;height:2" coordorigin="5996,401" coordsize="20,2">
              <v:shape style="position:absolute;left:5996;top:401;width:20;height:2" coordorigin="5996,401" coordsize="20,0" path="m5996,401l6015,401e" filled="false" stroked="true" strokeweight=".48001pt" strokecolor="#000000">
                <v:path arrowok="t"/>
              </v:shape>
            </v:group>
            <v:group style="position:absolute;left:6015;top:401;width:20;height:2" coordorigin="6015,401" coordsize="20,2">
              <v:shape style="position:absolute;left:6015;top:401;width:20;height:2" coordorigin="6015,401" coordsize="20,0" path="m6015,401l6035,401e" filled="false" stroked="true" strokeweight=".48001pt" strokecolor="#000000">
                <v:path arrowok="t"/>
              </v:shape>
            </v:group>
            <v:group style="position:absolute;left:6035;top:401;width:20;height:2" coordorigin="6035,401" coordsize="20,2">
              <v:shape style="position:absolute;left:6035;top:401;width:20;height:2" coordorigin="6035,401" coordsize="20,0" path="m6035,401l6054,401e" filled="false" stroked="true" strokeweight=".48001pt" strokecolor="#000000">
                <v:path arrowok="t"/>
              </v:shape>
            </v:group>
            <v:group style="position:absolute;left:6054;top:401;width:20;height:2" coordorigin="6054,401" coordsize="20,2">
              <v:shape style="position:absolute;left:6054;top:401;width:20;height:2" coordorigin="6054,401" coordsize="20,0" path="m6054,401l6073,401e" filled="false" stroked="true" strokeweight=".48001pt" strokecolor="#000000">
                <v:path arrowok="t"/>
              </v:shape>
            </v:group>
            <v:group style="position:absolute;left:6073;top:401;width:20;height:2" coordorigin="6073,401" coordsize="20,2">
              <v:shape style="position:absolute;left:6073;top:401;width:20;height:2" coordorigin="6073,401" coordsize="20,0" path="m6073,401l6092,401e" filled="false" stroked="true" strokeweight=".48001pt" strokecolor="#000000">
                <v:path arrowok="t"/>
              </v:shape>
            </v:group>
            <v:group style="position:absolute;left:6092;top:401;width:20;height:2" coordorigin="6092,401" coordsize="20,2">
              <v:shape style="position:absolute;left:6092;top:401;width:20;height:2" coordorigin="6092,401" coordsize="20,0" path="m6092,401l6111,401e" filled="false" stroked="true" strokeweight=".48001pt" strokecolor="#000000">
                <v:path arrowok="t"/>
              </v:shape>
            </v:group>
            <v:group style="position:absolute;left:6111;top:401;width:20;height:2" coordorigin="6111,401" coordsize="20,2">
              <v:shape style="position:absolute;left:6111;top:401;width:20;height:2" coordorigin="6111,401" coordsize="20,0" path="m6111,401l6131,401e" filled="false" stroked="true" strokeweight=".48001pt" strokecolor="#000000">
                <v:path arrowok="t"/>
              </v:shape>
            </v:group>
            <v:group style="position:absolute;left:6131;top:401;width:20;height:2" coordorigin="6131,401" coordsize="20,2">
              <v:shape style="position:absolute;left:6131;top:401;width:20;height:2" coordorigin="6131,401" coordsize="20,0" path="m6131,401l6150,401e" filled="false" stroked="true" strokeweight=".48001pt" strokecolor="#000000">
                <v:path arrowok="t"/>
              </v:shape>
            </v:group>
            <v:group style="position:absolute;left:6150;top:401;width:20;height:2" coordorigin="6150,401" coordsize="20,2">
              <v:shape style="position:absolute;left:6150;top:401;width:20;height:2" coordorigin="6150,401" coordsize="20,0" path="m6150,401l6169,401e" filled="false" stroked="true" strokeweight=".48001pt" strokecolor="#000000">
                <v:path arrowok="t"/>
              </v:shape>
            </v:group>
            <v:group style="position:absolute;left:6169;top:401;width:20;height:2" coordorigin="6169,401" coordsize="20,2">
              <v:shape style="position:absolute;left:6169;top:401;width:20;height:2" coordorigin="6169,401" coordsize="20,0" path="m6169,401l6188,401e" filled="false" stroked="true" strokeweight=".48001pt" strokecolor="#000000">
                <v:path arrowok="t"/>
              </v:shape>
            </v:group>
            <v:group style="position:absolute;left:6188;top:401;width:20;height:2" coordorigin="6188,401" coordsize="20,2">
              <v:shape style="position:absolute;left:6188;top:401;width:20;height:2" coordorigin="6188,401" coordsize="20,0" path="m6188,401l6207,401e" filled="false" stroked="true" strokeweight=".48001pt" strokecolor="#000000">
                <v:path arrowok="t"/>
              </v:shape>
            </v:group>
            <v:group style="position:absolute;left:6207;top:401;width:20;height:2" coordorigin="6207,401" coordsize="20,2">
              <v:shape style="position:absolute;left:6207;top:401;width:20;height:2" coordorigin="6207,401" coordsize="20,0" path="m6207,401l6227,401e" filled="false" stroked="true" strokeweight=".48001pt" strokecolor="#000000">
                <v:path arrowok="t"/>
              </v:shape>
            </v:group>
            <v:group style="position:absolute;left:6227;top:401;width:20;height:2" coordorigin="6227,401" coordsize="20,2">
              <v:shape style="position:absolute;left:6227;top:401;width:20;height:2" coordorigin="6227,401" coordsize="20,0" path="m6227,401l6246,401e" filled="false" stroked="true" strokeweight=".48001pt" strokecolor="#000000">
                <v:path arrowok="t"/>
              </v:shape>
            </v:group>
            <v:group style="position:absolute;left:6246;top:401;width:20;height:2" coordorigin="6246,401" coordsize="20,2">
              <v:shape style="position:absolute;left:6246;top:401;width:20;height:2" coordorigin="6246,401" coordsize="20,0" path="m6246,401l6265,401e" filled="false" stroked="true" strokeweight=".48001pt" strokecolor="#000000">
                <v:path arrowok="t"/>
              </v:shape>
            </v:group>
            <v:group style="position:absolute;left:6265;top:401;width:20;height:2" coordorigin="6265,401" coordsize="20,2">
              <v:shape style="position:absolute;left:6265;top:401;width:20;height:2" coordorigin="6265,401" coordsize="20,0" path="m6265,401l6284,401e" filled="false" stroked="true" strokeweight=".48001pt" strokecolor="#000000">
                <v:path arrowok="t"/>
              </v:shape>
            </v:group>
            <v:group style="position:absolute;left:6284;top:401;width:20;height:2" coordorigin="6284,401" coordsize="20,2">
              <v:shape style="position:absolute;left:6284;top:401;width:20;height:2" coordorigin="6284,401" coordsize="20,0" path="m6284,401l6303,401e" filled="false" stroked="true" strokeweight=".48001pt" strokecolor="#000000">
                <v:path arrowok="t"/>
              </v:shape>
            </v:group>
            <v:group style="position:absolute;left:6303;top:401;width:20;height:2" coordorigin="6303,401" coordsize="20,2">
              <v:shape style="position:absolute;left:6303;top:401;width:20;height:2" coordorigin="6303,401" coordsize="20,0" path="m6303,401l6323,401e" filled="false" stroked="true" strokeweight=".48001pt" strokecolor="#000000">
                <v:path arrowok="t"/>
              </v:shape>
            </v:group>
            <v:group style="position:absolute;left:6323;top:401;width:20;height:2" coordorigin="6323,401" coordsize="20,2">
              <v:shape style="position:absolute;left:6323;top:401;width:20;height:2" coordorigin="6323,401" coordsize="20,0" path="m6323,401l6342,401e" filled="false" stroked="true" strokeweight=".48001pt" strokecolor="#000000">
                <v:path arrowok="t"/>
              </v:shape>
            </v:group>
            <v:group style="position:absolute;left:6342;top:401;width:20;height:2" coordorigin="6342,401" coordsize="20,2">
              <v:shape style="position:absolute;left:6342;top:401;width:20;height:2" coordorigin="6342,401" coordsize="20,0" path="m6342,401l6361,401e" filled="false" stroked="true" strokeweight=".48001pt" strokecolor="#000000">
                <v:path arrowok="t"/>
              </v:shape>
            </v:group>
            <v:group style="position:absolute;left:6361;top:401;width:20;height:2" coordorigin="6361,401" coordsize="20,2">
              <v:shape style="position:absolute;left:6361;top:401;width:20;height:2" coordorigin="6361,401" coordsize="20,0" path="m6361,401l6380,401e" filled="false" stroked="true" strokeweight=".48001pt" strokecolor="#000000">
                <v:path arrowok="t"/>
              </v:shape>
            </v:group>
            <v:group style="position:absolute;left:6380;top:401;width:20;height:2" coordorigin="6380,401" coordsize="20,2">
              <v:shape style="position:absolute;left:6380;top:401;width:20;height:2" coordorigin="6380,401" coordsize="20,0" path="m6380,401l6399,401e" filled="false" stroked="true" strokeweight=".48001pt" strokecolor="#000000">
                <v:path arrowok="t"/>
              </v:shape>
            </v:group>
            <v:group style="position:absolute;left:6399;top:401;width:20;height:2" coordorigin="6399,401" coordsize="20,2">
              <v:shape style="position:absolute;left:6399;top:401;width:20;height:2" coordorigin="6399,401" coordsize="20,0" path="m6399,401l6419,401e" filled="false" stroked="true" strokeweight=".48001pt" strokecolor="#000000">
                <v:path arrowok="t"/>
              </v:shape>
            </v:group>
            <v:group style="position:absolute;left:6419;top:401;width:20;height:2" coordorigin="6419,401" coordsize="20,2">
              <v:shape style="position:absolute;left:6419;top:401;width:20;height:2" coordorigin="6419,401" coordsize="20,0" path="m6419,401l6438,401e" filled="false" stroked="true" strokeweight=".48001pt" strokecolor="#000000">
                <v:path arrowok="t"/>
              </v:shape>
            </v:group>
            <v:group style="position:absolute;left:6438;top:401;width:20;height:2" coordorigin="6438,401" coordsize="20,2">
              <v:shape style="position:absolute;left:6438;top:401;width:20;height:2" coordorigin="6438,401" coordsize="20,0" path="m6438,401l6457,401e" filled="false" stroked="true" strokeweight=".48001pt" strokecolor="#000000">
                <v:path arrowok="t"/>
              </v:shape>
            </v:group>
            <v:group style="position:absolute;left:6457;top:401;width:20;height:2" coordorigin="6457,401" coordsize="20,2">
              <v:shape style="position:absolute;left:6457;top:401;width:20;height:2" coordorigin="6457,401" coordsize="20,0" path="m6457,401l6476,401e" filled="false" stroked="true" strokeweight=".48001pt" strokecolor="#000000">
                <v:path arrowok="t"/>
              </v:shape>
            </v:group>
            <v:group style="position:absolute;left:6476;top:401;width:20;height:2" coordorigin="6476,401" coordsize="20,2">
              <v:shape style="position:absolute;left:6476;top:401;width:20;height:2" coordorigin="6476,401" coordsize="20,0" path="m6476,401l6495,401e" filled="false" stroked="true" strokeweight=".48001pt" strokecolor="#000000">
                <v:path arrowok="t"/>
              </v:shape>
            </v:group>
            <v:group style="position:absolute;left:6495;top:401;width:20;height:2" coordorigin="6495,401" coordsize="20,2">
              <v:shape style="position:absolute;left:6495;top:401;width:20;height:2" coordorigin="6495,401" coordsize="20,0" path="m6495,401l6515,401e" filled="false" stroked="true" strokeweight=".48001pt" strokecolor="#000000">
                <v:path arrowok="t"/>
              </v:shape>
            </v:group>
            <v:group style="position:absolute;left:6515;top:401;width:20;height:2" coordorigin="6515,401" coordsize="20,2">
              <v:shape style="position:absolute;left:6515;top:401;width:20;height:2" coordorigin="6515,401" coordsize="20,0" path="m6515,401l6534,401e" filled="false" stroked="true" strokeweight=".48001pt" strokecolor="#000000">
                <v:path arrowok="t"/>
              </v:shape>
            </v:group>
            <v:group style="position:absolute;left:6534;top:401;width:20;height:2" coordorigin="6534,401" coordsize="20,2">
              <v:shape style="position:absolute;left:6534;top:401;width:20;height:2" coordorigin="6534,401" coordsize="20,0" path="m6534,401l6553,401e" filled="false" stroked="true" strokeweight=".48001pt" strokecolor="#000000">
                <v:path arrowok="t"/>
              </v:shape>
            </v:group>
            <v:group style="position:absolute;left:6553;top:401;width:20;height:2" coordorigin="6553,401" coordsize="20,2">
              <v:shape style="position:absolute;left:6553;top:401;width:20;height:2" coordorigin="6553,401" coordsize="20,0" path="m6553,401l6572,401e" filled="false" stroked="true" strokeweight=".48001pt" strokecolor="#000000">
                <v:path arrowok="t"/>
              </v:shape>
            </v:group>
            <v:group style="position:absolute;left:6572;top:401;width:10;height:2" coordorigin="6572,401" coordsize="10,2">
              <v:shape style="position:absolute;left:6572;top:401;width:10;height:2" coordorigin="6572,401" coordsize="10,0" path="m6572,401l6582,401e" filled="false" stroked="true" strokeweight=".48001pt" strokecolor="#000000">
                <v:path arrowok="t"/>
              </v:shape>
            </v:group>
            <v:group style="position:absolute;left:6582;top:401;width:10;height:2" coordorigin="6582,401" coordsize="10,2">
              <v:shape style="position:absolute;left:6582;top:401;width:10;height:2" coordorigin="6582,401" coordsize="10,0" path="m6582,401l6591,401e" filled="false" stroked="true" strokeweight=".48001pt" strokecolor="#000000">
                <v:path arrowok="t"/>
              </v:shape>
            </v:group>
            <v:group style="position:absolute;left:6591;top:401;width:20;height:2" coordorigin="6591,401" coordsize="20,2">
              <v:shape style="position:absolute;left:6591;top:401;width:20;height:2" coordorigin="6591,401" coordsize="20,0" path="m6591,401l6611,401e" filled="false" stroked="true" strokeweight=".48001pt" strokecolor="#000000">
                <v:path arrowok="t"/>
              </v:shape>
            </v:group>
            <v:group style="position:absolute;left:6611;top:401;width:20;height:2" coordorigin="6611,401" coordsize="20,2">
              <v:shape style="position:absolute;left:6611;top:401;width:20;height:2" coordorigin="6611,401" coordsize="20,0" path="m6611,401l6630,401e" filled="false" stroked="true" strokeweight=".48001pt" strokecolor="#000000">
                <v:path arrowok="t"/>
              </v:shape>
            </v:group>
            <v:group style="position:absolute;left:6630;top:401;width:20;height:2" coordorigin="6630,401" coordsize="20,2">
              <v:shape style="position:absolute;left:6630;top:401;width:20;height:2" coordorigin="6630,401" coordsize="20,0" path="m6630,401l6649,401e" filled="false" stroked="true" strokeweight=".48001pt" strokecolor="#000000">
                <v:path arrowok="t"/>
              </v:shape>
            </v:group>
            <v:group style="position:absolute;left:6649;top:401;width:20;height:2" coordorigin="6649,401" coordsize="20,2">
              <v:shape style="position:absolute;left:6649;top:401;width:20;height:2" coordorigin="6649,401" coordsize="20,0" path="m6649,401l6668,401e" filled="false" stroked="true" strokeweight=".48001pt" strokecolor="#000000">
                <v:path arrowok="t"/>
              </v:shape>
            </v:group>
            <v:group style="position:absolute;left:6668;top:401;width:20;height:2" coordorigin="6668,401" coordsize="20,2">
              <v:shape style="position:absolute;left:6668;top:401;width:20;height:2" coordorigin="6668,401" coordsize="20,0" path="m6668,401l6687,401e" filled="false" stroked="true" strokeweight=".48001pt" strokecolor="#000000">
                <v:path arrowok="t"/>
              </v:shape>
            </v:group>
            <v:group style="position:absolute;left:6687;top:401;width:20;height:2" coordorigin="6687,401" coordsize="20,2">
              <v:shape style="position:absolute;left:6687;top:401;width:20;height:2" coordorigin="6687,401" coordsize="20,0" path="m6687,401l6707,401e" filled="false" stroked="true" strokeweight=".48001pt" strokecolor="#000000">
                <v:path arrowok="t"/>
              </v:shape>
            </v:group>
            <v:group style="position:absolute;left:6707;top:401;width:20;height:2" coordorigin="6707,401" coordsize="20,2">
              <v:shape style="position:absolute;left:6707;top:401;width:20;height:2" coordorigin="6707,401" coordsize="20,0" path="m6707,401l6726,401e" filled="false" stroked="true" strokeweight=".48001pt" strokecolor="#000000">
                <v:path arrowok="t"/>
              </v:shape>
            </v:group>
            <v:group style="position:absolute;left:6726;top:401;width:20;height:2" coordorigin="6726,401" coordsize="20,2">
              <v:shape style="position:absolute;left:6726;top:401;width:20;height:2" coordorigin="6726,401" coordsize="20,0" path="m6726,401l6745,401e" filled="false" stroked="true" strokeweight=".48001pt" strokecolor="#000000">
                <v:path arrowok="t"/>
              </v:shape>
            </v:group>
            <v:group style="position:absolute;left:6745;top:401;width:20;height:2" coordorigin="6745,401" coordsize="20,2">
              <v:shape style="position:absolute;left:6745;top:401;width:20;height:2" coordorigin="6745,401" coordsize="20,0" path="m6745,401l6764,401e" filled="false" stroked="true" strokeweight=".48001pt" strokecolor="#000000">
                <v:path arrowok="t"/>
              </v:shape>
            </v:group>
            <v:group style="position:absolute;left:6764;top:401;width:20;height:2" coordorigin="6764,401" coordsize="20,2">
              <v:shape style="position:absolute;left:6764;top:401;width:20;height:2" coordorigin="6764,401" coordsize="20,0" path="m6764,401l6783,401e" filled="false" stroked="true" strokeweight=".48001pt" strokecolor="#000000">
                <v:path arrowok="t"/>
              </v:shape>
            </v:group>
            <v:group style="position:absolute;left:6783;top:401;width:20;height:2" coordorigin="6783,401" coordsize="20,2">
              <v:shape style="position:absolute;left:6783;top:401;width:20;height:2" coordorigin="6783,401" coordsize="20,0" path="m6783,401l6803,401e" filled="false" stroked="true" strokeweight=".48001pt" strokecolor="#000000">
                <v:path arrowok="t"/>
              </v:shape>
            </v:group>
            <v:group style="position:absolute;left:6803;top:401;width:20;height:2" coordorigin="6803,401" coordsize="20,2">
              <v:shape style="position:absolute;left:6803;top:401;width:20;height:2" coordorigin="6803,401" coordsize="20,0" path="m6803,401l6822,401e" filled="false" stroked="true" strokeweight=".48001pt" strokecolor="#000000">
                <v:path arrowok="t"/>
              </v:shape>
            </v:group>
            <v:group style="position:absolute;left:6822;top:401;width:20;height:2" coordorigin="6822,401" coordsize="20,2">
              <v:shape style="position:absolute;left:6822;top:401;width:20;height:2" coordorigin="6822,401" coordsize="20,0" path="m6822,401l6841,401e" filled="false" stroked="true" strokeweight=".48001pt" strokecolor="#000000">
                <v:path arrowok="t"/>
              </v:shape>
            </v:group>
            <v:group style="position:absolute;left:6841;top:401;width:20;height:2" coordorigin="6841,401" coordsize="20,2">
              <v:shape style="position:absolute;left:6841;top:401;width:20;height:2" coordorigin="6841,401" coordsize="20,0" path="m6841,401l6860,401e" filled="false" stroked="true" strokeweight=".48001pt" strokecolor="#000000">
                <v:path arrowok="t"/>
              </v:shape>
            </v:group>
            <v:group style="position:absolute;left:6860;top:401;width:20;height:2" coordorigin="6860,401" coordsize="20,2">
              <v:shape style="position:absolute;left:6860;top:401;width:20;height:2" coordorigin="6860,401" coordsize="20,0" path="m6860,401l6879,401e" filled="false" stroked="true" strokeweight=".48001pt" strokecolor="#000000">
                <v:path arrowok="t"/>
              </v:shape>
            </v:group>
            <v:group style="position:absolute;left:6879;top:401;width:20;height:2" coordorigin="6879,401" coordsize="20,2">
              <v:shape style="position:absolute;left:6879;top:401;width:20;height:2" coordorigin="6879,401" coordsize="20,0" path="m6879,401l6899,401e" filled="false" stroked="true" strokeweight=".48001pt" strokecolor="#000000">
                <v:path arrowok="t"/>
              </v:shape>
            </v:group>
            <v:group style="position:absolute;left:6899;top:401;width:20;height:2" coordorigin="6899,401" coordsize="20,2">
              <v:shape style="position:absolute;left:6899;top:401;width:20;height:2" coordorigin="6899,401" coordsize="20,0" path="m6899,401l6918,401e" filled="false" stroked="true" strokeweight=".48001pt" strokecolor="#000000">
                <v:path arrowok="t"/>
              </v:shape>
            </v:group>
            <v:group style="position:absolute;left:6918;top:401;width:20;height:2" coordorigin="6918,401" coordsize="20,2">
              <v:shape style="position:absolute;left:6918;top:401;width:20;height:2" coordorigin="6918,401" coordsize="20,0" path="m6918,401l6937,401e" filled="false" stroked="true" strokeweight=".48001pt" strokecolor="#000000">
                <v:path arrowok="t"/>
              </v:shape>
            </v:group>
            <v:group style="position:absolute;left:6937;top:401;width:20;height:2" coordorigin="6937,401" coordsize="20,2">
              <v:shape style="position:absolute;left:6937;top:401;width:20;height:2" coordorigin="6937,401" coordsize="20,0" path="m6937,401l6956,401e" filled="false" stroked="true" strokeweight=".48001pt" strokecolor="#000000">
                <v:path arrowok="t"/>
              </v:shape>
            </v:group>
            <v:group style="position:absolute;left:6956;top:401;width:20;height:2" coordorigin="6956,401" coordsize="20,2">
              <v:shape style="position:absolute;left:6956;top:401;width:20;height:2" coordorigin="6956,401" coordsize="20,0" path="m6956,401l6975,401e" filled="false" stroked="true" strokeweight=".48001pt" strokecolor="#000000">
                <v:path arrowok="t"/>
              </v:shape>
            </v:group>
            <v:group style="position:absolute;left:6975;top:401;width:20;height:2" coordorigin="6975,401" coordsize="20,2">
              <v:shape style="position:absolute;left:6975;top:401;width:20;height:2" coordorigin="6975,401" coordsize="20,0" path="m6975,401l6995,401e" filled="false" stroked="true" strokeweight=".48001pt" strokecolor="#000000">
                <v:path arrowok="t"/>
              </v:shape>
            </v:group>
            <v:group style="position:absolute;left:6995;top:401;width:20;height:2" coordorigin="6995,401" coordsize="20,2">
              <v:shape style="position:absolute;left:6995;top:401;width:20;height:2" coordorigin="6995,401" coordsize="20,0" path="m6995,401l7014,401e" filled="false" stroked="true" strokeweight=".48001pt" strokecolor="#000000">
                <v:path arrowok="t"/>
              </v:shape>
            </v:group>
            <v:group style="position:absolute;left:7014;top:401;width:20;height:2" coordorigin="7014,401" coordsize="20,2">
              <v:shape style="position:absolute;left:7014;top:401;width:20;height:2" coordorigin="7014,401" coordsize="20,0" path="m7014,401l7033,401e" filled="false" stroked="true" strokeweight=".48001pt" strokecolor="#000000">
                <v:path arrowok="t"/>
              </v:shape>
            </v:group>
            <v:group style="position:absolute;left:7033;top:401;width:20;height:2" coordorigin="7033,401" coordsize="20,2">
              <v:shape style="position:absolute;left:7033;top:401;width:20;height:2" coordorigin="7033,401" coordsize="20,0" path="m7033,401l7052,401e" filled="false" stroked="true" strokeweight=".48001pt" strokecolor="#000000">
                <v:path arrowok="t"/>
              </v:shape>
            </v:group>
            <v:group style="position:absolute;left:7052;top:401;width:20;height:2" coordorigin="7052,401" coordsize="20,2">
              <v:shape style="position:absolute;left:7052;top:401;width:20;height:2" coordorigin="7052,401" coordsize="20,0" path="m7052,401l7071,401e" filled="false" stroked="true" strokeweight=".48001pt" strokecolor="#000000">
                <v:path arrowok="t"/>
              </v:shape>
            </v:group>
            <v:group style="position:absolute;left:7071;top:401;width:20;height:2" coordorigin="7071,401" coordsize="20,2">
              <v:shape style="position:absolute;left:7071;top:401;width:20;height:2" coordorigin="7071,401" coordsize="20,0" path="m7071,401l7091,401e" filled="false" stroked="true" strokeweight=".48001pt" strokecolor="#000000">
                <v:path arrowok="t"/>
              </v:shape>
            </v:group>
            <v:group style="position:absolute;left:7091;top:401;width:20;height:2" coordorigin="7091,401" coordsize="20,2">
              <v:shape style="position:absolute;left:7091;top:401;width:20;height:2" coordorigin="7091,401" coordsize="20,0" path="m7091,401l7110,401e" filled="false" stroked="true" strokeweight=".48001pt" strokecolor="#000000">
                <v:path arrowok="t"/>
              </v:shape>
            </v:group>
            <v:group style="position:absolute;left:7110;top:401;width:20;height:2" coordorigin="7110,401" coordsize="20,2">
              <v:shape style="position:absolute;left:7110;top:401;width:20;height:2" coordorigin="7110,401" coordsize="20,0" path="m7110,401l7129,401e" filled="false" stroked="true" strokeweight=".48001pt" strokecolor="#000000">
                <v:path arrowok="t"/>
              </v:shape>
            </v:group>
            <v:group style="position:absolute;left:7129;top:401;width:20;height:2" coordorigin="7129,401" coordsize="20,2">
              <v:shape style="position:absolute;left:7129;top:401;width:20;height:2" coordorigin="7129,401" coordsize="20,0" path="m7129,401l7149,401e" filled="false" stroked="true" strokeweight=".48001pt" strokecolor="#000000">
                <v:path arrowok="t"/>
              </v:shape>
            </v:group>
            <v:group style="position:absolute;left:7149;top:401;width:20;height:2" coordorigin="7149,401" coordsize="20,2">
              <v:shape style="position:absolute;left:7149;top:401;width:20;height:2" coordorigin="7149,401" coordsize="20,0" path="m7149,401l7168,401e" filled="false" stroked="true" strokeweight=".48001pt" strokecolor="#000000">
                <v:path arrowok="t"/>
              </v:shape>
            </v:group>
            <v:group style="position:absolute;left:7168;top:401;width:20;height:2" coordorigin="7168,401" coordsize="20,2">
              <v:shape style="position:absolute;left:7168;top:401;width:20;height:2" coordorigin="7168,401" coordsize="20,0" path="m7168,401l7187,401e" filled="false" stroked="true" strokeweight=".48001pt" strokecolor="#000000">
                <v:path arrowok="t"/>
              </v:shape>
            </v:group>
            <v:group style="position:absolute;left:7187;top:401;width:20;height:2" coordorigin="7187,401" coordsize="20,2">
              <v:shape style="position:absolute;left:7187;top:401;width:20;height:2" coordorigin="7187,401" coordsize="20,0" path="m7187,401l7206,401e" filled="false" stroked="true" strokeweight=".48001pt" strokecolor="#000000">
                <v:path arrowok="t"/>
              </v:shape>
            </v:group>
            <v:group style="position:absolute;left:7206;top:401;width:20;height:2" coordorigin="7206,401" coordsize="20,2">
              <v:shape style="position:absolute;left:7206;top:401;width:20;height:2" coordorigin="7206,401" coordsize="20,0" path="m7206,401l7226,401e" filled="false" stroked="true" strokeweight=".48001pt" strokecolor="#000000">
                <v:path arrowok="t"/>
              </v:shape>
            </v:group>
            <v:group style="position:absolute;left:7226;top:401;width:20;height:2" coordorigin="7226,401" coordsize="20,2">
              <v:shape style="position:absolute;left:7226;top:401;width:20;height:2" coordorigin="7226,401" coordsize="20,0" path="m7226,401l7245,401e" filled="false" stroked="true" strokeweight=".48001pt" strokecolor="#000000">
                <v:path arrowok="t"/>
              </v:shape>
            </v:group>
            <v:group style="position:absolute;left:7245;top:401;width:20;height:2" coordorigin="7245,401" coordsize="20,2">
              <v:shape style="position:absolute;left:7245;top:401;width:20;height:2" coordorigin="7245,401" coordsize="20,0" path="m7245,401l7264,401e" filled="false" stroked="true" strokeweight=".48001pt" strokecolor="#000000">
                <v:path arrowok="t"/>
              </v:shape>
            </v:group>
            <v:group style="position:absolute;left:7264;top:401;width:20;height:2" coordorigin="7264,401" coordsize="20,2">
              <v:shape style="position:absolute;left:7264;top:401;width:20;height:2" coordorigin="7264,401" coordsize="20,0" path="m7264,401l7283,401e" filled="false" stroked="true" strokeweight=".48001pt" strokecolor="#000000">
                <v:path arrowok="t"/>
              </v:shape>
            </v:group>
            <v:group style="position:absolute;left:7283;top:401;width:20;height:2" coordorigin="7283,401" coordsize="20,2">
              <v:shape style="position:absolute;left:7283;top:401;width:20;height:2" coordorigin="7283,401" coordsize="20,0" path="m7283,401l7302,401e" filled="false" stroked="true" strokeweight=".48001pt" strokecolor="#000000">
                <v:path arrowok="t"/>
              </v:shape>
            </v:group>
            <v:group style="position:absolute;left:7302;top:401;width:20;height:2" coordorigin="7302,401" coordsize="20,2">
              <v:shape style="position:absolute;left:7302;top:401;width:20;height:2" coordorigin="7302,401" coordsize="20,0" path="m7302,401l7322,401e" filled="false" stroked="true" strokeweight=".48001pt" strokecolor="#000000">
                <v:path arrowok="t"/>
              </v:shape>
            </v:group>
            <v:group style="position:absolute;left:7322;top:401;width:20;height:2" coordorigin="7322,401" coordsize="20,2">
              <v:shape style="position:absolute;left:7322;top:401;width:20;height:2" coordorigin="7322,401" coordsize="20,0" path="m7322,401l7341,401e" filled="false" stroked="true" strokeweight=".48001pt" strokecolor="#000000">
                <v:path arrowok="t"/>
              </v:shape>
            </v:group>
            <v:group style="position:absolute;left:7341;top:401;width:20;height:2" coordorigin="7341,401" coordsize="20,2">
              <v:shape style="position:absolute;left:7341;top:401;width:20;height:2" coordorigin="7341,401" coordsize="20,0" path="m7341,401l7360,401e" filled="false" stroked="true" strokeweight=".48001pt" strokecolor="#000000">
                <v:path arrowok="t"/>
              </v:shape>
            </v:group>
            <v:group style="position:absolute;left:7360;top:401;width:20;height:2" coordorigin="7360,401" coordsize="20,2">
              <v:shape style="position:absolute;left:7360;top:401;width:20;height:2" coordorigin="7360,401" coordsize="20,0" path="m7360,401l7379,401e" filled="false" stroked="true" strokeweight=".48001pt" strokecolor="#000000">
                <v:path arrowok="t"/>
              </v:shape>
            </v:group>
            <v:group style="position:absolute;left:7379;top:401;width:20;height:2" coordorigin="7379,401" coordsize="20,2">
              <v:shape style="position:absolute;left:7379;top:401;width:20;height:2" coordorigin="7379,401" coordsize="20,0" path="m7379,401l7398,401e" filled="false" stroked="true" strokeweight=".48001pt" strokecolor="#000000">
                <v:path arrowok="t"/>
              </v:shape>
            </v:group>
            <v:group style="position:absolute;left:7398;top:401;width:20;height:2" coordorigin="7398,401" coordsize="20,2">
              <v:shape style="position:absolute;left:7398;top:401;width:20;height:2" coordorigin="7398,401" coordsize="20,0" path="m7398,401l7418,401e" filled="false" stroked="true" strokeweight=".48001pt" strokecolor="#000000">
                <v:path arrowok="t"/>
              </v:shape>
            </v:group>
            <v:group style="position:absolute;left:7418;top:401;width:20;height:2" coordorigin="7418,401" coordsize="20,2">
              <v:shape style="position:absolute;left:7418;top:401;width:20;height:2" coordorigin="7418,401" coordsize="20,0" path="m7418,401l7437,401e" filled="false" stroked="true" strokeweight=".48001pt" strokecolor="#000000">
                <v:path arrowok="t"/>
              </v:shape>
            </v:group>
            <v:group style="position:absolute;left:7437;top:401;width:20;height:2" coordorigin="7437,401" coordsize="20,2">
              <v:shape style="position:absolute;left:7437;top:401;width:20;height:2" coordorigin="7437,401" coordsize="20,0" path="m7437,401l7456,401e" filled="false" stroked="true" strokeweight=".48001pt" strokecolor="#000000">
                <v:path arrowok="t"/>
              </v:shape>
            </v:group>
            <v:group style="position:absolute;left:7456;top:401;width:20;height:2" coordorigin="7456,401" coordsize="20,2">
              <v:shape style="position:absolute;left:7456;top:401;width:20;height:2" coordorigin="7456,401" coordsize="20,0" path="m7456,401l7475,401e" filled="false" stroked="true" strokeweight=".48001pt" strokecolor="#000000">
                <v:path arrowok="t"/>
              </v:shape>
            </v:group>
            <v:group style="position:absolute;left:7475;top:401;width:20;height:2" coordorigin="7475,401" coordsize="20,2">
              <v:shape style="position:absolute;left:7475;top:401;width:20;height:2" coordorigin="7475,401" coordsize="20,0" path="m7475,401l7494,401e" filled="false" stroked="true" strokeweight=".48001pt" strokecolor="#000000">
                <v:path arrowok="t"/>
              </v:shape>
            </v:group>
            <v:group style="position:absolute;left:7494;top:401;width:20;height:2" coordorigin="7494,401" coordsize="20,2">
              <v:shape style="position:absolute;left:7494;top:401;width:20;height:2" coordorigin="7494,401" coordsize="20,0" path="m7494,401l7514,401e" filled="false" stroked="true" strokeweight=".48001pt" strokecolor="#000000">
                <v:path arrowok="t"/>
              </v:shape>
            </v:group>
            <v:group style="position:absolute;left:7514;top:401;width:20;height:2" coordorigin="7514,401" coordsize="20,2">
              <v:shape style="position:absolute;left:7514;top:401;width:20;height:2" coordorigin="7514,401" coordsize="20,0" path="m7514,401l7533,401e" filled="false" stroked="true" strokeweight=".48001pt" strokecolor="#000000">
                <v:path arrowok="t"/>
              </v:shape>
            </v:group>
            <v:group style="position:absolute;left:7533;top:401;width:20;height:2" coordorigin="7533,401" coordsize="20,2">
              <v:shape style="position:absolute;left:7533;top:401;width:20;height:2" coordorigin="7533,401" coordsize="20,0" path="m7533,401l7552,401e" filled="false" stroked="true" strokeweight=".48001pt" strokecolor="#000000">
                <v:path arrowok="t"/>
              </v:shape>
            </v:group>
            <v:group style="position:absolute;left:7552;top:401;width:20;height:2" coordorigin="7552,401" coordsize="20,2">
              <v:shape style="position:absolute;left:7552;top:401;width:20;height:2" coordorigin="7552,401" coordsize="20,0" path="m7552,401l7571,401e" filled="false" stroked="true" strokeweight=".48001pt" strokecolor="#000000">
                <v:path arrowok="t"/>
              </v:shape>
            </v:group>
            <v:group style="position:absolute;left:7571;top:401;width:20;height:2" coordorigin="7571,401" coordsize="20,2">
              <v:shape style="position:absolute;left:7571;top:401;width:20;height:2" coordorigin="7571,401" coordsize="20,0" path="m7571,401l7590,401e" filled="false" stroked="true" strokeweight=".48001pt" strokecolor="#000000">
                <v:path arrowok="t"/>
              </v:shape>
            </v:group>
            <v:group style="position:absolute;left:7590;top:401;width:20;height:2" coordorigin="7590,401" coordsize="20,2">
              <v:shape style="position:absolute;left:7590;top:401;width:20;height:2" coordorigin="7590,401" coordsize="20,0" path="m7590,401l7610,401e" filled="false" stroked="true" strokeweight=".48001pt" strokecolor="#000000">
                <v:path arrowok="t"/>
              </v:shape>
            </v:group>
            <v:group style="position:absolute;left:7610;top:401;width:20;height:2" coordorigin="7610,401" coordsize="20,2">
              <v:shape style="position:absolute;left:7610;top:401;width:20;height:2" coordorigin="7610,401" coordsize="20,0" path="m7610,401l7629,401e" filled="false" stroked="true" strokeweight=".48001pt" strokecolor="#000000">
                <v:path arrowok="t"/>
              </v:shape>
            </v:group>
            <v:group style="position:absolute;left:7629;top:401;width:20;height:2" coordorigin="7629,401" coordsize="20,2">
              <v:shape style="position:absolute;left:7629;top:401;width:20;height:2" coordorigin="7629,401" coordsize="20,0" path="m7629,401l7648,401e" filled="false" stroked="true" strokeweight=".48001pt" strokecolor="#000000">
                <v:path arrowok="t"/>
              </v:shape>
            </v:group>
            <v:group style="position:absolute;left:7648;top:401;width:20;height:2" coordorigin="7648,401" coordsize="20,2">
              <v:shape style="position:absolute;left:7648;top:401;width:20;height:2" coordorigin="7648,401" coordsize="20,0" path="m7648,401l7667,401e" filled="false" stroked="true" strokeweight=".48001pt" strokecolor="#000000">
                <v:path arrowok="t"/>
              </v:shape>
            </v:group>
            <v:group style="position:absolute;left:7667;top:401;width:20;height:2" coordorigin="7667,401" coordsize="20,2">
              <v:shape style="position:absolute;left:7667;top:401;width:20;height:2" coordorigin="7667,401" coordsize="20,0" path="m7667,401l7686,401e" filled="false" stroked="true" strokeweight=".48001pt" strokecolor="#000000">
                <v:path arrowok="t"/>
              </v:shape>
            </v:group>
            <v:group style="position:absolute;left:7686;top:401;width:20;height:2" coordorigin="7686,401" coordsize="20,2">
              <v:shape style="position:absolute;left:7686;top:401;width:20;height:2" coordorigin="7686,401" coordsize="20,0" path="m7686,401l7706,401e" filled="false" stroked="true" strokeweight=".48001pt" strokecolor="#000000">
                <v:path arrowok="t"/>
              </v:shape>
            </v:group>
            <v:group style="position:absolute;left:7706;top:401;width:20;height:2" coordorigin="7706,401" coordsize="20,2">
              <v:shape style="position:absolute;left:7706;top:401;width:20;height:2" coordorigin="7706,401" coordsize="20,0" path="m7706,401l7725,401e" filled="false" stroked="true" strokeweight=".48001pt" strokecolor="#000000">
                <v:path arrowok="t"/>
              </v:shape>
            </v:group>
            <v:group style="position:absolute;left:7725;top:401;width:20;height:2" coordorigin="7725,401" coordsize="20,2">
              <v:shape style="position:absolute;left:7725;top:401;width:20;height:2" coordorigin="7725,401" coordsize="20,0" path="m7725,401l7744,401e" filled="false" stroked="true" strokeweight=".48001pt" strokecolor="#000000">
                <v:path arrowok="t"/>
              </v:shape>
            </v:group>
            <v:group style="position:absolute;left:7744;top:401;width:20;height:2" coordorigin="7744,401" coordsize="20,2">
              <v:shape style="position:absolute;left:7744;top:401;width:20;height:2" coordorigin="7744,401" coordsize="20,0" path="m7744,401l7763,401e" filled="false" stroked="true" strokeweight=".48001pt" strokecolor="#000000">
                <v:path arrowok="t"/>
              </v:shape>
            </v:group>
            <v:group style="position:absolute;left:7763;top:401;width:20;height:2" coordorigin="7763,401" coordsize="20,2">
              <v:shape style="position:absolute;left:7763;top:401;width:20;height:2" coordorigin="7763,401" coordsize="20,0" path="m7763,401l7782,401e" filled="false" stroked="true" strokeweight=".48001pt" strokecolor="#000000">
                <v:path arrowok="t"/>
              </v:shape>
            </v:group>
            <v:group style="position:absolute;left:7782;top:401;width:20;height:2" coordorigin="7782,401" coordsize="20,2">
              <v:shape style="position:absolute;left:7782;top:401;width:20;height:2" coordorigin="7782,401" coordsize="20,0" path="m7782,401l7802,401e" filled="false" stroked="true" strokeweight=".48001pt" strokecolor="#000000">
                <v:path arrowok="t"/>
              </v:shape>
            </v:group>
            <v:group style="position:absolute;left:7802;top:401;width:20;height:2" coordorigin="7802,401" coordsize="20,2">
              <v:shape style="position:absolute;left:7802;top:401;width:20;height:2" coordorigin="7802,401" coordsize="20,0" path="m7802,401l7821,401e" filled="false" stroked="true" strokeweight=".48001pt" strokecolor="#000000">
                <v:path arrowok="t"/>
              </v:shape>
            </v:group>
            <v:group style="position:absolute;left:7821;top:401;width:20;height:2" coordorigin="7821,401" coordsize="20,2">
              <v:shape style="position:absolute;left:7821;top:401;width:20;height:2" coordorigin="7821,401" coordsize="20,0" path="m7821,401l7840,401e" filled="false" stroked="true" strokeweight=".48001pt" strokecolor="#000000">
                <v:path arrowok="t"/>
              </v:shape>
            </v:group>
            <v:group style="position:absolute;left:7840;top:401;width:20;height:2" coordorigin="7840,401" coordsize="20,2">
              <v:shape style="position:absolute;left:7840;top:401;width:20;height:2" coordorigin="7840,401" coordsize="20,0" path="m7840,401l7859,401e" filled="false" stroked="true" strokeweight=".48001pt" strokecolor="#000000">
                <v:path arrowok="t"/>
              </v:shape>
            </v:group>
            <v:group style="position:absolute;left:7859;top:401;width:20;height:2" coordorigin="7859,401" coordsize="20,2">
              <v:shape style="position:absolute;left:7859;top:401;width:20;height:2" coordorigin="7859,401" coordsize="20,0" path="m7859,401l7878,401e" filled="false" stroked="true" strokeweight=".48001pt" strokecolor="#000000">
                <v:path arrowok="t"/>
              </v:shape>
            </v:group>
            <v:group style="position:absolute;left:7878;top:401;width:20;height:2" coordorigin="7878,401" coordsize="20,2">
              <v:shape style="position:absolute;left:7878;top:401;width:20;height:2" coordorigin="7878,401" coordsize="20,0" path="m7878,401l7898,401e" filled="false" stroked="true" strokeweight=".48001pt" strokecolor="#000000">
                <v:path arrowok="t"/>
              </v:shape>
            </v:group>
            <v:group style="position:absolute;left:7898;top:401;width:20;height:2" coordorigin="7898,401" coordsize="20,2">
              <v:shape style="position:absolute;left:7898;top:401;width:20;height:2" coordorigin="7898,401" coordsize="20,0" path="m7898,401l7917,401e" filled="false" stroked="true" strokeweight=".48001pt" strokecolor="#000000">
                <v:path arrowok="t"/>
              </v:shape>
            </v:group>
            <v:group style="position:absolute;left:7917;top:401;width:20;height:2" coordorigin="7917,401" coordsize="20,2">
              <v:shape style="position:absolute;left:7917;top:401;width:20;height:2" coordorigin="7917,401" coordsize="20,0" path="m7917,401l7936,401e" filled="false" stroked="true" strokeweight=".48001pt" strokecolor="#000000">
                <v:path arrowok="t"/>
              </v:shape>
            </v:group>
            <v:group style="position:absolute;left:7936;top:401;width:20;height:2" coordorigin="7936,401" coordsize="20,2">
              <v:shape style="position:absolute;left:7936;top:401;width:20;height:2" coordorigin="7936,401" coordsize="20,0" path="m7936,401l7955,401e" filled="false" stroked="true" strokeweight=".48001pt" strokecolor="#000000">
                <v:path arrowok="t"/>
              </v:shape>
            </v:group>
            <v:group style="position:absolute;left:7955;top:401;width:20;height:2" coordorigin="7955,401" coordsize="20,2">
              <v:shape style="position:absolute;left:7955;top:401;width:20;height:2" coordorigin="7955,401" coordsize="20,0" path="m7955,401l7974,401e" filled="false" stroked="true" strokeweight=".48001pt" strokecolor="#000000">
                <v:path arrowok="t"/>
              </v:shape>
            </v:group>
            <v:group style="position:absolute;left:7974;top:401;width:20;height:2" coordorigin="7974,401" coordsize="20,2">
              <v:shape style="position:absolute;left:7974;top:401;width:20;height:2" coordorigin="7974,401" coordsize="20,0" path="m7974,401l7994,401e" filled="false" stroked="true" strokeweight=".48001pt" strokecolor="#000000">
                <v:path arrowok="t"/>
              </v:shape>
            </v:group>
            <v:group style="position:absolute;left:7994;top:401;width:20;height:2" coordorigin="7994,401" coordsize="20,2">
              <v:shape style="position:absolute;left:7994;top:401;width:20;height:2" coordorigin="7994,401" coordsize="20,0" path="m7994,401l8013,401e" filled="false" stroked="true" strokeweight=".48001pt" strokecolor="#000000">
                <v:path arrowok="t"/>
              </v:shape>
            </v:group>
            <v:group style="position:absolute;left:8013;top:401;width:20;height:2" coordorigin="8013,401" coordsize="20,2">
              <v:shape style="position:absolute;left:8013;top:401;width:20;height:2" coordorigin="8013,401" coordsize="20,0" path="m8013,401l8032,401e" filled="false" stroked="true" strokeweight=".48001pt" strokecolor="#000000">
                <v:path arrowok="t"/>
              </v:shape>
            </v:group>
            <v:group style="position:absolute;left:8032;top:401;width:20;height:2" coordorigin="8032,401" coordsize="20,2">
              <v:shape style="position:absolute;left:8032;top:401;width:20;height:2" coordorigin="8032,401" coordsize="20,0" path="m8032,401l8051,401e" filled="false" stroked="true" strokeweight=".48001pt" strokecolor="#000000">
                <v:path arrowok="t"/>
              </v:shape>
            </v:group>
            <v:group style="position:absolute;left:8051;top:401;width:20;height:2" coordorigin="8051,401" coordsize="20,2">
              <v:shape style="position:absolute;left:8051;top:401;width:20;height:2" coordorigin="8051,401" coordsize="20,0" path="m8051,401l8070,401e" filled="false" stroked="true" strokeweight=".48001pt" strokecolor="#000000">
                <v:path arrowok="t"/>
              </v:shape>
            </v:group>
            <v:group style="position:absolute;left:8070;top:401;width:20;height:2" coordorigin="8070,401" coordsize="20,2">
              <v:shape style="position:absolute;left:8070;top:401;width:20;height:2" coordorigin="8070,401" coordsize="20,0" path="m8070,401l8090,401e" filled="false" stroked="true" strokeweight=".48001pt" strokecolor="#000000">
                <v:path arrowok="t"/>
              </v:shape>
            </v:group>
            <v:group style="position:absolute;left:8090;top:401;width:20;height:2" coordorigin="8090,401" coordsize="20,2">
              <v:shape style="position:absolute;left:8090;top:401;width:20;height:2" coordorigin="8090,401" coordsize="20,0" path="m8090,401l8109,401e" filled="false" stroked="true" strokeweight=".48001pt" strokecolor="#000000">
                <v:path arrowok="t"/>
              </v:shape>
            </v:group>
            <v:group style="position:absolute;left:8109;top:401;width:20;height:2" coordorigin="8109,401" coordsize="20,2">
              <v:shape style="position:absolute;left:8109;top:401;width:20;height:2" coordorigin="8109,401" coordsize="20,0" path="m8109,401l8128,401e" filled="false" stroked="true" strokeweight=".48001pt" strokecolor="#000000">
                <v:path arrowok="t"/>
              </v:shape>
            </v:group>
            <v:group style="position:absolute;left:8128;top:401;width:20;height:2" coordorigin="8128,401" coordsize="20,2">
              <v:shape style="position:absolute;left:8128;top:401;width:20;height:2" coordorigin="8128,401" coordsize="20,0" path="m8128,401l8147,401e" filled="false" stroked="true" strokeweight=".48001pt" strokecolor="#000000">
                <v:path arrowok="t"/>
              </v:shape>
            </v:group>
            <v:group style="position:absolute;left:8147;top:401;width:20;height:2" coordorigin="8147,401" coordsize="20,2">
              <v:shape style="position:absolute;left:8147;top:401;width:20;height:2" coordorigin="8147,401" coordsize="20,0" path="m8147,401l8166,401e" filled="false" stroked="true" strokeweight=".48001pt" strokecolor="#000000">
                <v:path arrowok="t"/>
              </v:shape>
            </v:group>
            <v:group style="position:absolute;left:8166;top:401;width:20;height:2" coordorigin="8166,401" coordsize="20,2">
              <v:shape style="position:absolute;left:8166;top:401;width:20;height:2" coordorigin="8166,401" coordsize="20,0" path="m8166,401l8186,401e" filled="false" stroked="true" strokeweight=".48001pt" strokecolor="#000000">
                <v:path arrowok="t"/>
              </v:shape>
            </v:group>
            <v:group style="position:absolute;left:8186;top:401;width:20;height:2" coordorigin="8186,401" coordsize="20,2">
              <v:shape style="position:absolute;left:8186;top:401;width:20;height:2" coordorigin="8186,401" coordsize="20,0" path="m8186,401l8205,401e" filled="false" stroked="true" strokeweight=".48001pt" strokecolor="#000000">
                <v:path arrowok="t"/>
              </v:shape>
            </v:group>
            <v:group style="position:absolute;left:8205;top:401;width:20;height:2" coordorigin="8205,401" coordsize="20,2">
              <v:shape style="position:absolute;left:8205;top:401;width:20;height:2" coordorigin="8205,401" coordsize="20,0" path="m8205,401l8224,401e" filled="false" stroked="true" strokeweight=".48001pt" strokecolor="#000000">
                <v:path arrowok="t"/>
              </v:shape>
            </v:group>
            <v:group style="position:absolute;left:8224;top:401;width:20;height:2" coordorigin="8224,401" coordsize="20,2">
              <v:shape style="position:absolute;left:8224;top:401;width:20;height:2" coordorigin="8224,401" coordsize="20,0" path="m8224,401l8243,401e" filled="false" stroked="true" strokeweight=".48001pt" strokecolor="#000000">
                <v:path arrowok="t"/>
              </v:shape>
            </v:group>
            <v:group style="position:absolute;left:8243;top:401;width:20;height:2" coordorigin="8243,401" coordsize="20,2">
              <v:shape style="position:absolute;left:8243;top:401;width:20;height:2" coordorigin="8243,401" coordsize="20,0" path="m8243,401l8262,401e" filled="false" stroked="true" strokeweight=".48001pt" strokecolor="#000000">
                <v:path arrowok="t"/>
              </v:shape>
            </v:group>
            <v:group style="position:absolute;left:8262;top:401;width:20;height:2" coordorigin="8262,401" coordsize="20,2">
              <v:shape style="position:absolute;left:8262;top:401;width:20;height:2" coordorigin="8262,401" coordsize="20,0" path="m8262,401l8282,401e" filled="false" stroked="true" strokeweight=".48001pt" strokecolor="#000000">
                <v:path arrowok="t"/>
              </v:shape>
            </v:group>
            <v:group style="position:absolute;left:8282;top:401;width:20;height:2" coordorigin="8282,401" coordsize="20,2">
              <v:shape style="position:absolute;left:8282;top:401;width:20;height:2" coordorigin="8282,401" coordsize="20,0" path="m8282,401l8301,401e" filled="false" stroked="true" strokeweight=".48001pt" strokecolor="#000000">
                <v:path arrowok="t"/>
              </v:shape>
            </v:group>
            <v:group style="position:absolute;left:8301;top:401;width:20;height:2" coordorigin="8301,401" coordsize="20,2">
              <v:shape style="position:absolute;left:8301;top:401;width:20;height:2" coordorigin="8301,401" coordsize="20,0" path="m8301,401l8320,401e" filled="false" stroked="true" strokeweight=".48001pt" strokecolor="#000000">
                <v:path arrowok="t"/>
              </v:shape>
            </v:group>
            <v:group style="position:absolute;left:8320;top:401;width:20;height:2" coordorigin="8320,401" coordsize="20,2">
              <v:shape style="position:absolute;left:8320;top:401;width:20;height:2" coordorigin="8320,401" coordsize="20,0" path="m8320,401l8339,401e" filled="false" stroked="true" strokeweight=".48001pt" strokecolor="#000000">
                <v:path arrowok="t"/>
              </v:shape>
            </v:group>
            <v:group style="position:absolute;left:8339;top:401;width:20;height:2" coordorigin="8339,401" coordsize="20,2">
              <v:shape style="position:absolute;left:8339;top:401;width:20;height:2" coordorigin="8339,401" coordsize="20,0" path="m8339,401l8358,401e" filled="false" stroked="true" strokeweight=".48001pt" strokecolor="#000000">
                <v:path arrowok="t"/>
              </v:shape>
            </v:group>
            <v:group style="position:absolute;left:8358;top:401;width:20;height:2" coordorigin="8358,401" coordsize="20,2">
              <v:shape style="position:absolute;left:8358;top:401;width:20;height:2" coordorigin="8358,401" coordsize="20,0" path="m8358,401l8378,401e" filled="false" stroked="true" strokeweight=".48001pt" strokecolor="#000000">
                <v:path arrowok="t"/>
              </v:shape>
            </v:group>
            <v:group style="position:absolute;left:8378;top:401;width:20;height:2" coordorigin="8378,401" coordsize="20,2">
              <v:shape style="position:absolute;left:8378;top:401;width:20;height:2" coordorigin="8378,401" coordsize="20,0" path="m8378,401l8397,401e" filled="false" stroked="true" strokeweight=".48001pt" strokecolor="#000000">
                <v:path arrowok="t"/>
              </v:shape>
            </v:group>
            <v:group style="position:absolute;left:8397;top:401;width:20;height:2" coordorigin="8397,401" coordsize="20,2">
              <v:shape style="position:absolute;left:8397;top:401;width:20;height:2" coordorigin="8397,401" coordsize="20,0" path="m8397,401l8416,401e" filled="false" stroked="true" strokeweight=".48001pt" strokecolor="#000000">
                <v:path arrowok="t"/>
              </v:shape>
            </v:group>
            <v:group style="position:absolute;left:8416;top:401;width:20;height:2" coordorigin="8416,401" coordsize="20,2">
              <v:shape style="position:absolute;left:8416;top:401;width:20;height:2" coordorigin="8416,401" coordsize="20,0" path="m8416,401l8435,401e" filled="false" stroked="true" strokeweight=".48001pt" strokecolor="#000000">
                <v:path arrowok="t"/>
              </v:shape>
            </v:group>
            <v:group style="position:absolute;left:8435;top:401;width:20;height:2" coordorigin="8435,401" coordsize="20,2">
              <v:shape style="position:absolute;left:8435;top:401;width:20;height:2" coordorigin="8435,401" coordsize="20,0" path="m8435,401l8454,401e" filled="false" stroked="true" strokeweight=".48001pt" strokecolor="#000000">
                <v:path arrowok="t"/>
              </v:shape>
            </v:group>
            <v:group style="position:absolute;left:8454;top:401;width:20;height:2" coordorigin="8454,401" coordsize="20,2">
              <v:shape style="position:absolute;left:8454;top:401;width:20;height:2" coordorigin="8454,401" coordsize="20,0" path="m8454,401l8474,401e" filled="false" stroked="true" strokeweight=".48001pt" strokecolor="#000000">
                <v:path arrowok="t"/>
              </v:shape>
            </v:group>
            <v:group style="position:absolute;left:8474;top:401;width:20;height:2" coordorigin="8474,401" coordsize="20,2">
              <v:shape style="position:absolute;left:8474;top:401;width:20;height:2" coordorigin="8474,401" coordsize="20,0" path="m8474,401l8493,401e" filled="false" stroked="true" strokeweight=".48001pt" strokecolor="#000000">
                <v:path arrowok="t"/>
              </v:shape>
            </v:group>
            <v:group style="position:absolute;left:8493;top:401;width:20;height:2" coordorigin="8493,401" coordsize="20,2">
              <v:shape style="position:absolute;left:8493;top:401;width:20;height:2" coordorigin="8493,401" coordsize="20,0" path="m8493,401l8512,401e" filled="false" stroked="true" strokeweight=".48001pt" strokecolor="#000000">
                <v:path arrowok="t"/>
              </v:shape>
            </v:group>
            <v:group style="position:absolute;left:8512;top:401;width:20;height:2" coordorigin="8512,401" coordsize="20,2">
              <v:shape style="position:absolute;left:8512;top:401;width:20;height:2" coordorigin="8512,401" coordsize="20,0" path="m8512,401l8531,401e" filled="false" stroked="true" strokeweight=".48001pt" strokecolor="#000000">
                <v:path arrowok="t"/>
              </v:shape>
            </v:group>
            <v:group style="position:absolute;left:8531;top:401;width:17;height:2" coordorigin="8531,401" coordsize="17,2">
              <v:shape style="position:absolute;left:8531;top:401;width:17;height:2" coordorigin="8531,401" coordsize="17,0" path="m8531,401l8548,401e" filled="false" stroked="true" strokeweight=".48001pt" strokecolor="#000000">
                <v:path arrowok="t"/>
              </v:shape>
            </v:group>
            <v:group style="position:absolute;left:5084;top:406;width:10;height:20" coordorigin="5084,406" coordsize="10,20">
              <v:shape style="position:absolute;left:5084;top:406;width:10;height:20" coordorigin="5084,406" coordsize="10,20" path="m5084,425l5094,425,5094,406,5084,406,5084,425xe" filled="true" fillcolor="#000000" stroked="false">
                <v:path arrowok="t"/>
                <v:fill type="solid"/>
              </v:shape>
            </v:group>
            <v:group style="position:absolute;left:5084;top:425;width:10;height:20" coordorigin="5084,425" coordsize="10,20">
              <v:shape style="position:absolute;left:5084;top:425;width:10;height:20" coordorigin="5084,425" coordsize="10,20" path="m5084,444l5094,444,5094,425,5084,425,5084,444xe" filled="true" fillcolor="#000000" stroked="false">
                <v:path arrowok="t"/>
                <v:fill type="solid"/>
              </v:shape>
            </v:group>
            <v:group style="position:absolute;left:5084;top:444;width:10;height:20" coordorigin="5084,444" coordsize="10,20">
              <v:shape style="position:absolute;left:5084;top:444;width:10;height:20" coordorigin="5084,444" coordsize="10,20" path="m5084,463l5094,463,5094,444,5084,444,5084,463xe" filled="true" fillcolor="#000000" stroked="false">
                <v:path arrowok="t"/>
                <v:fill type="solid"/>
              </v:shape>
            </v:group>
            <v:group style="position:absolute;left:5084;top:463;width:10;height:20" coordorigin="5084,463" coordsize="10,20">
              <v:shape style="position:absolute;left:5084;top:463;width:10;height:20" coordorigin="5084,463" coordsize="10,20" path="m5084,482l5094,482,5094,463,5084,463,5084,482xe" filled="true" fillcolor="#000000" stroked="false">
                <v:path arrowok="t"/>
                <v:fill type="solid"/>
              </v:shape>
            </v:group>
            <v:group style="position:absolute;left:5084;top:482;width:10;height:20" coordorigin="5084,482" coordsize="10,20">
              <v:shape style="position:absolute;left:5084;top:482;width:10;height:20" coordorigin="5084,482" coordsize="10,20" path="m5084,502l5094,502,5094,482,5084,482,5084,502xe" filled="true" fillcolor="#000000" stroked="false">
                <v:path arrowok="t"/>
                <v:fill type="solid"/>
              </v:shape>
            </v:group>
            <v:group style="position:absolute;left:5084;top:502;width:10;height:20" coordorigin="5084,502" coordsize="10,20">
              <v:shape style="position:absolute;left:5084;top:502;width:10;height:20" coordorigin="5084,502" coordsize="10,20" path="m5084,521l5094,521,5094,502,5084,502,5084,521xe" filled="true" fillcolor="#000000" stroked="false">
                <v:path arrowok="t"/>
                <v:fill type="solid"/>
              </v:shape>
            </v:group>
            <v:group style="position:absolute;left:5084;top:521;width:10;height:20" coordorigin="5084,521" coordsize="10,20">
              <v:shape style="position:absolute;left:5084;top:521;width:10;height:20" coordorigin="5084,521" coordsize="10,20" path="m5084,540l5094,540,5094,521,5084,521,5084,540xe" filled="true" fillcolor="#000000" stroked="false">
                <v:path arrowok="t"/>
                <v:fill type="solid"/>
              </v:shape>
            </v:group>
            <v:group style="position:absolute;left:5084;top:540;width:10;height:20" coordorigin="5084,540" coordsize="10,20">
              <v:shape style="position:absolute;left:5084;top:540;width:10;height:20" coordorigin="5084,540" coordsize="10,20" path="m5084,559l5094,559,5094,540,5084,540,5084,559xe" filled="true" fillcolor="#000000" stroked="false">
                <v:path arrowok="t"/>
                <v:fill type="solid"/>
              </v:shape>
            </v:group>
            <v:group style="position:absolute;left:5084;top:559;width:10;height:20" coordorigin="5084,559" coordsize="10,20">
              <v:shape style="position:absolute;left:5084;top:559;width:10;height:20" coordorigin="5084,559" coordsize="10,20" path="m5084,578l5094,578,5094,559,5084,559,5084,578xe" filled="true" fillcolor="#000000" stroked="false">
                <v:path arrowok="t"/>
                <v:fill type="solid"/>
              </v:shape>
            </v:group>
            <v:group style="position:absolute;left:5084;top:578;width:10;height:20" coordorigin="5084,578" coordsize="10,20">
              <v:shape style="position:absolute;left:5084;top:578;width:10;height:20" coordorigin="5084,578" coordsize="10,20" path="m5084,598l5094,598,5094,578,5084,578,5084,598xe" filled="true" fillcolor="#000000" stroked="false">
                <v:path arrowok="t"/>
                <v:fill type="solid"/>
              </v:shape>
            </v:group>
            <v:group style="position:absolute;left:5084;top:598;width:10;height:20" coordorigin="5084,598" coordsize="10,20">
              <v:shape style="position:absolute;left:5084;top:598;width:10;height:20" coordorigin="5084,598" coordsize="10,20" path="m5084,617l5094,617,5094,598,5084,598,5084,617xe" filled="true" fillcolor="#000000" stroked="false">
                <v:path arrowok="t"/>
                <v:fill type="solid"/>
              </v:shape>
            </v:group>
            <v:group style="position:absolute;left:5084;top:617;width:10;height:20" coordorigin="5084,617" coordsize="10,20">
              <v:shape style="position:absolute;left:5084;top:617;width:10;height:20" coordorigin="5084,617" coordsize="10,20" path="m5084,636l5094,636,5094,617,5084,617,5084,636xe" filled="true" fillcolor="#000000" stroked="false">
                <v:path arrowok="t"/>
                <v:fill type="solid"/>
              </v:shape>
            </v:group>
            <v:group style="position:absolute;left:5084;top:636;width:10;height:20" coordorigin="5084,636" coordsize="10,20">
              <v:shape style="position:absolute;left:5084;top:636;width:10;height:20" coordorigin="5084,636" coordsize="10,20" path="m5084,655l5094,655,5094,636,5084,636,5084,655xe" filled="true" fillcolor="#000000" stroked="false">
                <v:path arrowok="t"/>
                <v:fill type="solid"/>
              </v:shape>
            </v:group>
            <v:group style="position:absolute;left:5084;top:655;width:10;height:20" coordorigin="5084,655" coordsize="10,20">
              <v:shape style="position:absolute;left:5084;top:655;width:10;height:20" coordorigin="5084,655" coordsize="10,20" path="m5084,674l5094,674,5094,655,5084,655,5084,674xe" filled="true" fillcolor="#000000" stroked="false">
                <v:path arrowok="t"/>
                <v:fill type="solid"/>
              </v:shape>
            </v:group>
            <v:group style="position:absolute;left:5084;top:674;width:10;height:20" coordorigin="5084,674" coordsize="10,20">
              <v:shape style="position:absolute;left:5084;top:674;width:10;height:20" coordorigin="5084,674" coordsize="10,20" path="m5084,694l5094,694,5094,674,5084,674,5084,694xe" filled="true" fillcolor="#000000" stroked="false">
                <v:path arrowok="t"/>
                <v:fill type="solid"/>
              </v:shape>
            </v:group>
            <v:group style="position:absolute;left:5084;top:694;width:10;height:20" coordorigin="5084,694" coordsize="10,20">
              <v:shape style="position:absolute;left:5084;top:694;width:10;height:20" coordorigin="5084,694" coordsize="10,20" path="m5084,713l5094,713,5094,694,5084,694,5084,713xe" filled="true" fillcolor="#000000" stroked="false">
                <v:path arrowok="t"/>
                <v:fill type="solid"/>
              </v:shape>
            </v:group>
            <v:group style="position:absolute;left:5084;top:713;width:10;height:20" coordorigin="5084,713" coordsize="10,20">
              <v:shape style="position:absolute;left:5084;top:713;width:10;height:20" coordorigin="5084,713" coordsize="10,20" path="m5084,732l5094,732,5094,713,5084,713,5084,732xe" filled="true" fillcolor="#000000" stroked="false">
                <v:path arrowok="t"/>
                <v:fill type="solid"/>
              </v:shape>
            </v:group>
            <v:group style="position:absolute;left:5084;top:732;width:10;height:20" coordorigin="5084,732" coordsize="10,20">
              <v:shape style="position:absolute;left:5084;top:732;width:10;height:20" coordorigin="5084,732" coordsize="10,20" path="m5084,751l5094,751,5094,732,5084,732,5084,751xe" filled="true" fillcolor="#000000" stroked="false">
                <v:path arrowok="t"/>
                <v:fill type="solid"/>
              </v:shape>
            </v:group>
            <v:group style="position:absolute;left:5084;top:751;width:10;height:20" coordorigin="5084,751" coordsize="10,20">
              <v:shape style="position:absolute;left:5084;top:751;width:10;height:20" coordorigin="5084,751" coordsize="10,20" path="m5084,770l5094,770,5094,751,5084,751,5084,770xe" filled="true" fillcolor="#000000" stroked="false">
                <v:path arrowok="t"/>
                <v:fill type="solid"/>
              </v:shape>
            </v:group>
            <v:group style="position:absolute;left:5084;top:770;width:10;height:20" coordorigin="5084,770" coordsize="10,20">
              <v:shape style="position:absolute;left:5084;top:770;width:10;height:20" coordorigin="5084,770" coordsize="10,20" path="m5084,790l5094,790,5094,770,5084,770,5084,790xe" filled="true" fillcolor="#000000" stroked="false">
                <v:path arrowok="t"/>
                <v:fill type="solid"/>
              </v:shape>
            </v:group>
            <v:group style="position:absolute;left:6582;top:406;width:10;height:20" coordorigin="6582,406" coordsize="10,20">
              <v:shape style="position:absolute;left:6582;top:406;width:10;height:20" coordorigin="6582,406" coordsize="10,20" path="m6582,425l6591,425,6591,406,6582,406,6582,425xe" filled="true" fillcolor="#000000" stroked="false">
                <v:path arrowok="t"/>
                <v:fill type="solid"/>
              </v:shape>
            </v:group>
            <v:group style="position:absolute;left:6582;top:425;width:10;height:20" coordorigin="6582,425" coordsize="10,20">
              <v:shape style="position:absolute;left:6582;top:425;width:10;height:20" coordorigin="6582,425" coordsize="10,20" path="m6582,444l6591,444,6591,425,6582,425,6582,444xe" filled="true" fillcolor="#000000" stroked="false">
                <v:path arrowok="t"/>
                <v:fill type="solid"/>
              </v:shape>
            </v:group>
            <v:group style="position:absolute;left:6582;top:444;width:10;height:20" coordorigin="6582,444" coordsize="10,20">
              <v:shape style="position:absolute;left:6582;top:444;width:10;height:20" coordorigin="6582,444" coordsize="10,20" path="m6582,463l6591,463,6591,444,6582,444,6582,463xe" filled="true" fillcolor="#000000" stroked="false">
                <v:path arrowok="t"/>
                <v:fill type="solid"/>
              </v:shape>
            </v:group>
            <v:group style="position:absolute;left:6582;top:463;width:10;height:20" coordorigin="6582,463" coordsize="10,20">
              <v:shape style="position:absolute;left:6582;top:463;width:10;height:20" coordorigin="6582,463" coordsize="10,20" path="m6582,482l6591,482,6591,463,6582,463,6582,482xe" filled="true" fillcolor="#000000" stroked="false">
                <v:path arrowok="t"/>
                <v:fill type="solid"/>
              </v:shape>
            </v:group>
            <v:group style="position:absolute;left:6582;top:482;width:10;height:20" coordorigin="6582,482" coordsize="10,20">
              <v:shape style="position:absolute;left:6582;top:482;width:10;height:20" coordorigin="6582,482" coordsize="10,20" path="m6582,502l6591,502,6591,482,6582,482,6582,502xe" filled="true" fillcolor="#000000" stroked="false">
                <v:path arrowok="t"/>
                <v:fill type="solid"/>
              </v:shape>
            </v:group>
            <v:group style="position:absolute;left:6582;top:502;width:10;height:20" coordorigin="6582,502" coordsize="10,20">
              <v:shape style="position:absolute;left:6582;top:502;width:10;height:20" coordorigin="6582,502" coordsize="10,20" path="m6582,521l6591,521,6591,502,6582,502,6582,521xe" filled="true" fillcolor="#000000" stroked="false">
                <v:path arrowok="t"/>
                <v:fill type="solid"/>
              </v:shape>
            </v:group>
            <v:group style="position:absolute;left:6582;top:521;width:10;height:20" coordorigin="6582,521" coordsize="10,20">
              <v:shape style="position:absolute;left:6582;top:521;width:10;height:20" coordorigin="6582,521" coordsize="10,20" path="m6582,540l6591,540,6591,521,6582,521,6582,540xe" filled="true" fillcolor="#000000" stroked="false">
                <v:path arrowok="t"/>
                <v:fill type="solid"/>
              </v:shape>
            </v:group>
            <v:group style="position:absolute;left:6582;top:540;width:10;height:20" coordorigin="6582,540" coordsize="10,20">
              <v:shape style="position:absolute;left:6582;top:540;width:10;height:20" coordorigin="6582,540" coordsize="10,20" path="m6582,559l6591,559,6591,540,6582,540,6582,559xe" filled="true" fillcolor="#000000" stroked="false">
                <v:path arrowok="t"/>
                <v:fill type="solid"/>
              </v:shape>
            </v:group>
            <v:group style="position:absolute;left:6582;top:559;width:10;height:20" coordorigin="6582,559" coordsize="10,20">
              <v:shape style="position:absolute;left:6582;top:559;width:10;height:20" coordorigin="6582,559" coordsize="10,20" path="m6582,578l6591,578,6591,559,6582,559,6582,578xe" filled="true" fillcolor="#000000" stroked="false">
                <v:path arrowok="t"/>
                <v:fill type="solid"/>
              </v:shape>
            </v:group>
            <v:group style="position:absolute;left:6582;top:578;width:10;height:20" coordorigin="6582,578" coordsize="10,20">
              <v:shape style="position:absolute;left:6582;top:578;width:10;height:20" coordorigin="6582,578" coordsize="10,20" path="m6582,598l6591,598,6591,578,6582,578,6582,598xe" filled="true" fillcolor="#000000" stroked="false">
                <v:path arrowok="t"/>
                <v:fill type="solid"/>
              </v:shape>
            </v:group>
            <v:group style="position:absolute;left:6582;top:598;width:10;height:20" coordorigin="6582,598" coordsize="10,20">
              <v:shape style="position:absolute;left:6582;top:598;width:10;height:20" coordorigin="6582,598" coordsize="10,20" path="m6582,617l6591,617,6591,598,6582,598,6582,617xe" filled="true" fillcolor="#000000" stroked="false">
                <v:path arrowok="t"/>
                <v:fill type="solid"/>
              </v:shape>
            </v:group>
            <v:group style="position:absolute;left:6582;top:617;width:10;height:20" coordorigin="6582,617" coordsize="10,20">
              <v:shape style="position:absolute;left:6582;top:617;width:10;height:20" coordorigin="6582,617" coordsize="10,20" path="m6582,636l6591,636,6591,617,6582,617,6582,636xe" filled="true" fillcolor="#000000" stroked="false">
                <v:path arrowok="t"/>
                <v:fill type="solid"/>
              </v:shape>
            </v:group>
            <v:group style="position:absolute;left:6582;top:636;width:10;height:20" coordorigin="6582,636" coordsize="10,20">
              <v:shape style="position:absolute;left:6582;top:636;width:10;height:20" coordorigin="6582,636" coordsize="10,20" path="m6582,655l6591,655,6591,636,6582,636,6582,655xe" filled="true" fillcolor="#000000" stroked="false">
                <v:path arrowok="t"/>
                <v:fill type="solid"/>
              </v:shape>
            </v:group>
            <v:group style="position:absolute;left:6582;top:655;width:10;height:20" coordorigin="6582,655" coordsize="10,20">
              <v:shape style="position:absolute;left:6582;top:655;width:10;height:20" coordorigin="6582,655" coordsize="10,20" path="m6582,674l6591,674,6591,655,6582,655,6582,674xe" filled="true" fillcolor="#000000" stroked="false">
                <v:path arrowok="t"/>
                <v:fill type="solid"/>
              </v:shape>
            </v:group>
            <v:group style="position:absolute;left:6582;top:674;width:10;height:20" coordorigin="6582,674" coordsize="10,20">
              <v:shape style="position:absolute;left:6582;top:674;width:10;height:20" coordorigin="6582,674" coordsize="10,20" path="m6582,694l6591,694,6591,674,6582,674,6582,694xe" filled="true" fillcolor="#000000" stroked="false">
                <v:path arrowok="t"/>
                <v:fill type="solid"/>
              </v:shape>
            </v:group>
            <v:group style="position:absolute;left:6582;top:694;width:10;height:20" coordorigin="6582,694" coordsize="10,20">
              <v:shape style="position:absolute;left:6582;top:694;width:10;height:20" coordorigin="6582,694" coordsize="10,20" path="m6582,713l6591,713,6591,694,6582,694,6582,713xe" filled="true" fillcolor="#000000" stroked="false">
                <v:path arrowok="t"/>
                <v:fill type="solid"/>
              </v:shape>
            </v:group>
            <v:group style="position:absolute;left:6582;top:713;width:10;height:20" coordorigin="6582,713" coordsize="10,20">
              <v:shape style="position:absolute;left:6582;top:713;width:10;height:20" coordorigin="6582,713" coordsize="10,20" path="m6582,732l6591,732,6591,713,6582,713,6582,732xe" filled="true" fillcolor="#000000" stroked="false">
                <v:path arrowok="t"/>
                <v:fill type="solid"/>
              </v:shape>
            </v:group>
            <v:group style="position:absolute;left:6582;top:732;width:10;height:20" coordorigin="6582,732" coordsize="10,20">
              <v:shape style="position:absolute;left:6582;top:732;width:10;height:20" coordorigin="6582,732" coordsize="10,20" path="m6582,751l6591,751,6591,732,6582,732,6582,751xe" filled="true" fillcolor="#000000" stroked="false">
                <v:path arrowok="t"/>
                <v:fill type="solid"/>
              </v:shape>
            </v:group>
            <v:group style="position:absolute;left:6582;top:751;width:10;height:20" coordorigin="6582,751" coordsize="10,20">
              <v:shape style="position:absolute;left:6582;top:751;width:10;height:20" coordorigin="6582,751" coordsize="10,20" path="m6582,770l6591,770,6591,751,6582,751,6582,770xe" filled="true" fillcolor="#000000" stroked="false">
                <v:path arrowok="t"/>
                <v:fill type="solid"/>
              </v:shape>
            </v:group>
            <v:group style="position:absolute;left:6582;top:770;width:10;height:20" coordorigin="6582,770" coordsize="10,20">
              <v:shape style="position:absolute;left:6582;top:770;width:10;height:20" coordorigin="6582,770" coordsize="10,20" path="m6582,790l6591,790,6591,770,6582,770,6582,790xe" filled="true" fillcolor="#000000" stroked="false">
                <v:path arrowok="t"/>
                <v:fill type="solid"/>
              </v:shape>
              <v:shape style="position:absolute;left:5084;top:790;width:10;height:5" type="#_x0000_t75" stroked="false">
                <v:imagedata r:id="rId716" o:title=""/>
              </v:shape>
            </v:group>
            <v:group style="position:absolute;left:19;top:799;width:5065;height:2" coordorigin="19,799" coordsize="5065,2">
              <v:shape style="position:absolute;left:19;top:799;width:5065;height:2" coordorigin="19,799" coordsize="5065,0" path="m19,799l5084,799e" filled="false" stroked="true" strokeweight=".48004pt" strokecolor="#000000">
                <v:path arrowok="t"/>
              </v:shape>
            </v:group>
            <v:group style="position:absolute;left:5084;top:799;width:10;height:2" coordorigin="5084,799" coordsize="10,2">
              <v:shape style="position:absolute;left:5084;top:799;width:10;height:2" coordorigin="5084,799" coordsize="10,0" path="m5084,799l5094,799e" filled="false" stroked="true" strokeweight=".48004pt" strokecolor="#000000">
                <v:path arrowok="t"/>
              </v:shape>
              <v:shape style="position:absolute;left:6582;top:790;width:10;height:5" type="#_x0000_t75" stroked="false">
                <v:imagedata r:id="rId716" o:title=""/>
              </v:shape>
            </v:group>
            <v:group style="position:absolute;left:5094;top:799;width:1488;height:2" coordorigin="5094,799" coordsize="1488,2">
              <v:shape style="position:absolute;left:5094;top:799;width:1488;height:2" coordorigin="5094,799" coordsize="1488,0" path="m5094,799l6582,799e" filled="false" stroked="true" strokeweight=".48004pt" strokecolor="#000000">
                <v:path arrowok="t"/>
              </v:shape>
            </v:group>
            <v:group style="position:absolute;left:6582;top:799;width:10;height:2" coordorigin="6582,799" coordsize="10,2">
              <v:shape style="position:absolute;left:6582;top:799;width:10;height:2" coordorigin="6582,799" coordsize="10,0" path="m6582,799l6591,799e" filled="false" stroked="true" strokeweight=".48004pt" strokecolor="#000000">
                <v:path arrowok="t"/>
              </v:shape>
            </v:group>
            <v:group style="position:absolute;left:6591;top:799;width:1957;height:2" coordorigin="6591,799" coordsize="1957,2">
              <v:shape style="position:absolute;left:6591;top:799;width:1957;height:2" coordorigin="6591,799" coordsize="1957,0" path="m6591,799l8548,799e" filled="false" stroked="true" strokeweight=".48004pt" strokecolor="#000000">
                <v:path arrowok="t"/>
              </v:shape>
            </v:group>
            <v:group style="position:absolute;left:5084;top:804;width:10;height:20" coordorigin="5084,804" coordsize="10,20">
              <v:shape style="position:absolute;left:5084;top:804;width:10;height:20" coordorigin="5084,804" coordsize="10,20" path="m5084,823l5094,823,5094,804,5084,804,5084,823xe" filled="true" fillcolor="#000000" stroked="false">
                <v:path arrowok="t"/>
                <v:fill type="solid"/>
              </v:shape>
            </v:group>
            <v:group style="position:absolute;left:5084;top:823;width:10;height:20" coordorigin="5084,823" coordsize="10,20">
              <v:shape style="position:absolute;left:5084;top:823;width:10;height:20" coordorigin="5084,823" coordsize="10,20" path="m5084,842l5094,842,5094,823,5084,823,5084,842xe" filled="true" fillcolor="#000000" stroked="false">
                <v:path arrowok="t"/>
                <v:fill type="solid"/>
              </v:shape>
            </v:group>
            <v:group style="position:absolute;left:5084;top:842;width:10;height:20" coordorigin="5084,842" coordsize="10,20">
              <v:shape style="position:absolute;left:5084;top:842;width:10;height:20" coordorigin="5084,842" coordsize="10,20" path="m5084,862l5094,862,5094,842,5084,842,5084,862xe" filled="true" fillcolor="#000000" stroked="false">
                <v:path arrowok="t"/>
                <v:fill type="solid"/>
              </v:shape>
            </v:group>
            <v:group style="position:absolute;left:5084;top:862;width:10;height:20" coordorigin="5084,862" coordsize="10,20">
              <v:shape style="position:absolute;left:5084;top:862;width:10;height:20" coordorigin="5084,862" coordsize="10,20" path="m5084,881l5094,881,5094,862,5084,862,5084,881xe" filled="true" fillcolor="#000000" stroked="false">
                <v:path arrowok="t"/>
                <v:fill type="solid"/>
              </v:shape>
            </v:group>
            <v:group style="position:absolute;left:5084;top:881;width:10;height:20" coordorigin="5084,881" coordsize="10,20">
              <v:shape style="position:absolute;left:5084;top:881;width:10;height:20" coordorigin="5084,881" coordsize="10,20" path="m5084,900l5094,900,5094,881,5084,881,5084,900xe" filled="true" fillcolor="#000000" stroked="false">
                <v:path arrowok="t"/>
                <v:fill type="solid"/>
              </v:shape>
            </v:group>
            <v:group style="position:absolute;left:5084;top:900;width:10;height:20" coordorigin="5084,900" coordsize="10,20">
              <v:shape style="position:absolute;left:5084;top:900;width:10;height:20" coordorigin="5084,900" coordsize="10,20" path="m5084,919l5094,919,5094,900,5084,900,5084,919xe" filled="true" fillcolor="#000000" stroked="false">
                <v:path arrowok="t"/>
                <v:fill type="solid"/>
              </v:shape>
            </v:group>
            <v:group style="position:absolute;left:5084;top:919;width:10;height:20" coordorigin="5084,919" coordsize="10,20">
              <v:shape style="position:absolute;left:5084;top:919;width:10;height:20" coordorigin="5084,919" coordsize="10,20" path="m5084,938l5094,938,5094,919,5084,919,5084,938xe" filled="true" fillcolor="#000000" stroked="false">
                <v:path arrowok="t"/>
                <v:fill type="solid"/>
              </v:shape>
            </v:group>
            <v:group style="position:absolute;left:5084;top:938;width:10;height:20" coordorigin="5084,938" coordsize="10,20">
              <v:shape style="position:absolute;left:5084;top:938;width:10;height:20" coordorigin="5084,938" coordsize="10,20" path="m5084,958l5094,958,5094,938,5084,938,5084,958xe" filled="true" fillcolor="#000000" stroked="false">
                <v:path arrowok="t"/>
                <v:fill type="solid"/>
              </v:shape>
            </v:group>
            <v:group style="position:absolute;left:5084;top:958;width:10;height:20" coordorigin="5084,958" coordsize="10,20">
              <v:shape style="position:absolute;left:5084;top:958;width:10;height:20" coordorigin="5084,958" coordsize="10,20" path="m5084,977l5094,977,5094,958,5084,958,5084,977xe" filled="true" fillcolor="#000000" stroked="false">
                <v:path arrowok="t"/>
                <v:fill type="solid"/>
              </v:shape>
            </v:group>
            <v:group style="position:absolute;left:5084;top:977;width:10;height:20" coordorigin="5084,977" coordsize="10,20">
              <v:shape style="position:absolute;left:5084;top:977;width:10;height:20" coordorigin="5084,977" coordsize="10,20" path="m5084,996l5094,996,5094,977,5084,977,5084,996xe" filled="true" fillcolor="#000000" stroked="false">
                <v:path arrowok="t"/>
                <v:fill type="solid"/>
              </v:shape>
            </v:group>
            <v:group style="position:absolute;left:5084;top:996;width:10;height:20" coordorigin="5084,996" coordsize="10,20">
              <v:shape style="position:absolute;left:5084;top:996;width:10;height:20" coordorigin="5084,996" coordsize="10,20" path="m5084,1015l5094,1015,5094,996,5084,996,5084,1015xe" filled="true" fillcolor="#000000" stroked="false">
                <v:path arrowok="t"/>
                <v:fill type="solid"/>
              </v:shape>
            </v:group>
            <v:group style="position:absolute;left:5084;top:1015;width:10;height:20" coordorigin="5084,1015" coordsize="10,20">
              <v:shape style="position:absolute;left:5084;top:1015;width:10;height:20" coordorigin="5084,1015" coordsize="10,20" path="m5084,1034l5094,1034,5094,1015,5084,1015,5084,1034xe" filled="true" fillcolor="#000000" stroked="false">
                <v:path arrowok="t"/>
                <v:fill type="solid"/>
              </v:shape>
            </v:group>
            <v:group style="position:absolute;left:5084;top:1034;width:10;height:20" coordorigin="5084,1034" coordsize="10,20">
              <v:shape style="position:absolute;left:5084;top:1034;width:10;height:20" coordorigin="5084,1034" coordsize="10,20" path="m5084,1054l5094,1054,5094,1034,5084,1034,5084,1054xe" filled="true" fillcolor="#000000" stroked="false">
                <v:path arrowok="t"/>
                <v:fill type="solid"/>
              </v:shape>
            </v:group>
            <v:group style="position:absolute;left:5084;top:1054;width:10;height:20" coordorigin="5084,1054" coordsize="10,20">
              <v:shape style="position:absolute;left:5084;top:1054;width:10;height:20" coordorigin="5084,1054" coordsize="10,20" path="m5084,1073l5094,1073,5094,1054,5084,1054,5084,1073xe" filled="true" fillcolor="#000000" stroked="false">
                <v:path arrowok="t"/>
                <v:fill type="solid"/>
              </v:shape>
            </v:group>
            <v:group style="position:absolute;left:5084;top:1073;width:10;height:20" coordorigin="5084,1073" coordsize="10,20">
              <v:shape style="position:absolute;left:5084;top:1073;width:10;height:20" coordorigin="5084,1073" coordsize="10,20" path="m5084,1092l5094,1092,5094,1073,5084,1073,5084,1092xe" filled="true" fillcolor="#000000" stroked="false">
                <v:path arrowok="t"/>
                <v:fill type="solid"/>
              </v:shape>
            </v:group>
            <v:group style="position:absolute;left:6582;top:804;width:10;height:20" coordorigin="6582,804" coordsize="10,20">
              <v:shape style="position:absolute;left:6582;top:804;width:10;height:20" coordorigin="6582,804" coordsize="10,20" path="m6582,823l6591,823,6591,804,6582,804,6582,823xe" filled="true" fillcolor="#000000" stroked="false">
                <v:path arrowok="t"/>
                <v:fill type="solid"/>
              </v:shape>
            </v:group>
            <v:group style="position:absolute;left:6582;top:823;width:10;height:20" coordorigin="6582,823" coordsize="10,20">
              <v:shape style="position:absolute;left:6582;top:823;width:10;height:20" coordorigin="6582,823" coordsize="10,20" path="m6582,842l6591,842,6591,823,6582,823,6582,842xe" filled="true" fillcolor="#000000" stroked="false">
                <v:path arrowok="t"/>
                <v:fill type="solid"/>
              </v:shape>
            </v:group>
            <v:group style="position:absolute;left:6582;top:842;width:10;height:20" coordorigin="6582,842" coordsize="10,20">
              <v:shape style="position:absolute;left:6582;top:842;width:10;height:20" coordorigin="6582,842" coordsize="10,20" path="m6582,862l6591,862,6591,842,6582,842,6582,862xe" filled="true" fillcolor="#000000" stroked="false">
                <v:path arrowok="t"/>
                <v:fill type="solid"/>
              </v:shape>
            </v:group>
            <v:group style="position:absolute;left:6582;top:862;width:10;height:20" coordorigin="6582,862" coordsize="10,20">
              <v:shape style="position:absolute;left:6582;top:862;width:10;height:20" coordorigin="6582,862" coordsize="10,20" path="m6582,881l6591,881,6591,862,6582,862,6582,881xe" filled="true" fillcolor="#000000" stroked="false">
                <v:path arrowok="t"/>
                <v:fill type="solid"/>
              </v:shape>
            </v:group>
            <v:group style="position:absolute;left:6582;top:881;width:10;height:20" coordorigin="6582,881" coordsize="10,20">
              <v:shape style="position:absolute;left:6582;top:881;width:10;height:20" coordorigin="6582,881" coordsize="10,20" path="m6582,900l6591,900,6591,881,6582,881,6582,900xe" filled="true" fillcolor="#000000" stroked="false">
                <v:path arrowok="t"/>
                <v:fill type="solid"/>
              </v:shape>
            </v:group>
            <v:group style="position:absolute;left:6582;top:900;width:10;height:20" coordorigin="6582,900" coordsize="10,20">
              <v:shape style="position:absolute;left:6582;top:900;width:10;height:20" coordorigin="6582,900" coordsize="10,20" path="m6582,919l6591,919,6591,900,6582,900,6582,919xe" filled="true" fillcolor="#000000" stroked="false">
                <v:path arrowok="t"/>
                <v:fill type="solid"/>
              </v:shape>
            </v:group>
            <v:group style="position:absolute;left:6582;top:919;width:10;height:20" coordorigin="6582,919" coordsize="10,20">
              <v:shape style="position:absolute;left:6582;top:919;width:10;height:20" coordorigin="6582,919" coordsize="10,20" path="m6582,938l6591,938,6591,919,6582,919,6582,938xe" filled="true" fillcolor="#000000" stroked="false">
                <v:path arrowok="t"/>
                <v:fill type="solid"/>
              </v:shape>
            </v:group>
            <v:group style="position:absolute;left:6582;top:938;width:10;height:20" coordorigin="6582,938" coordsize="10,20">
              <v:shape style="position:absolute;left:6582;top:938;width:10;height:20" coordorigin="6582,938" coordsize="10,20" path="m6582,958l6591,958,6591,938,6582,938,6582,958xe" filled="true" fillcolor="#000000" stroked="false">
                <v:path arrowok="t"/>
                <v:fill type="solid"/>
              </v:shape>
            </v:group>
            <v:group style="position:absolute;left:6582;top:958;width:10;height:20" coordorigin="6582,958" coordsize="10,20">
              <v:shape style="position:absolute;left:6582;top:958;width:10;height:20" coordorigin="6582,958" coordsize="10,20" path="m6582,977l6591,977,6591,958,6582,958,6582,977xe" filled="true" fillcolor="#000000" stroked="false">
                <v:path arrowok="t"/>
                <v:fill type="solid"/>
              </v:shape>
            </v:group>
            <v:group style="position:absolute;left:6582;top:977;width:10;height:20" coordorigin="6582,977" coordsize="10,20">
              <v:shape style="position:absolute;left:6582;top:977;width:10;height:20" coordorigin="6582,977" coordsize="10,20" path="m6582,996l6591,996,6591,977,6582,977,6582,996xe" filled="true" fillcolor="#000000" stroked="false">
                <v:path arrowok="t"/>
                <v:fill type="solid"/>
              </v:shape>
            </v:group>
            <v:group style="position:absolute;left:6582;top:996;width:10;height:20" coordorigin="6582,996" coordsize="10,20">
              <v:shape style="position:absolute;left:6582;top:996;width:10;height:20" coordorigin="6582,996" coordsize="10,20" path="m6582,1015l6591,1015,6591,996,6582,996,6582,1015xe" filled="true" fillcolor="#000000" stroked="false">
                <v:path arrowok="t"/>
                <v:fill type="solid"/>
              </v:shape>
            </v:group>
            <v:group style="position:absolute;left:6582;top:1015;width:10;height:20" coordorigin="6582,1015" coordsize="10,20">
              <v:shape style="position:absolute;left:6582;top:1015;width:10;height:20" coordorigin="6582,1015" coordsize="10,20" path="m6582,1034l6591,1034,6591,1015,6582,1015,6582,1034xe" filled="true" fillcolor="#000000" stroked="false">
                <v:path arrowok="t"/>
                <v:fill type="solid"/>
              </v:shape>
            </v:group>
            <v:group style="position:absolute;left:6582;top:1034;width:10;height:20" coordorigin="6582,1034" coordsize="10,20">
              <v:shape style="position:absolute;left:6582;top:1034;width:10;height:20" coordorigin="6582,1034" coordsize="10,20" path="m6582,1054l6591,1054,6591,1034,6582,1034,6582,1054xe" filled="true" fillcolor="#000000" stroked="false">
                <v:path arrowok="t"/>
                <v:fill type="solid"/>
              </v:shape>
            </v:group>
            <v:group style="position:absolute;left:6582;top:1054;width:10;height:20" coordorigin="6582,1054" coordsize="10,20">
              <v:shape style="position:absolute;left:6582;top:1054;width:10;height:20" coordorigin="6582,1054" coordsize="10,20" path="m6582,1073l6591,1073,6591,1054,6582,1054,6582,1073xe" filled="true" fillcolor="#000000" stroked="false">
                <v:path arrowok="t"/>
                <v:fill type="solid"/>
              </v:shape>
            </v:group>
            <v:group style="position:absolute;left:6582;top:1073;width:10;height:20" coordorigin="6582,1073" coordsize="10,20">
              <v:shape style="position:absolute;left:6582;top:1073;width:10;height:20" coordorigin="6582,1073" coordsize="10,20" path="m6582,1092l6591,1092,6591,1073,6582,1073,6582,1092xe" filled="true" fillcolor="#000000" stroked="false">
                <v:path arrowok="t"/>
                <v:fill type="solid"/>
              </v:shape>
            </v:group>
            <v:group style="position:absolute;left:6582;top:1092;width:10;height:20" coordorigin="6582,1092" coordsize="10,20">
              <v:shape style="position:absolute;left:6582;top:1092;width:10;height:20" coordorigin="6582,1092" coordsize="10,20" path="m6582,1111l6591,1111,6591,1092,6582,1092,6582,1111xe" filled="true" fillcolor="#000000" stroked="false">
                <v:path arrowok="t"/>
                <v:fill type="solid"/>
              </v:shape>
            </v:group>
            <v:group style="position:absolute;left:6582;top:1111;width:10;height:20" coordorigin="6582,1111" coordsize="10,20">
              <v:shape style="position:absolute;left:6582;top:1111;width:10;height:20" coordorigin="6582,1111" coordsize="10,20" path="m6582,1130l6591,1130,6591,1111,6582,1111,6582,1130xe" filled="true" fillcolor="#000000" stroked="false">
                <v:path arrowok="t"/>
                <v:fill type="solid"/>
              </v:shape>
            </v:group>
            <v:group style="position:absolute;left:6582;top:1130;width:10;height:20" coordorigin="6582,1130" coordsize="10,20">
              <v:shape style="position:absolute;left:6582;top:1130;width:10;height:20" coordorigin="6582,1130" coordsize="10,20" path="m6582,1150l6591,1150,6591,1130,6582,1130,6582,1150xe" filled="true" fillcolor="#000000" stroked="false">
                <v:path arrowok="t"/>
                <v:fill type="solid"/>
              </v:shape>
            </v:group>
            <v:group style="position:absolute;left:6582;top:1150;width:10;height:20" coordorigin="6582,1150" coordsize="10,20">
              <v:shape style="position:absolute;left:6582;top:1150;width:10;height:20" coordorigin="6582,1150" coordsize="10,20" path="m6582,1169l6591,1169,6591,1150,6582,1150,6582,1169xe" filled="true" fillcolor="#000000" stroked="false">
                <v:path arrowok="t"/>
                <v:fill type="solid"/>
              </v:shape>
            </v:group>
            <v:group style="position:absolute;left:6582;top:1169;width:10;height:20" coordorigin="6582,1169" coordsize="10,20">
              <v:shape style="position:absolute;left:6582;top:1169;width:10;height:20" coordorigin="6582,1169" coordsize="10,20" path="m6582,1188l6591,1188,6591,1169,6582,1169,6582,1188xe" filled="true" fillcolor="#000000" stroked="false">
                <v:path arrowok="t"/>
                <v:fill type="solid"/>
              </v:shape>
              <v:shape style="position:absolute;left:19;top:1092;width:5084;height:108" type="#_x0000_t75" stroked="false">
                <v:imagedata r:id="rId717" o:title=""/>
              </v:shape>
              <v:shape style="position:absolute;left:5079;top:1188;width:1512;height:12" type="#_x0000_t75" stroked="false">
                <v:imagedata r:id="rId718" o:title=""/>
              </v:shape>
              <v:shape style="position:absolute;left:6577;top:1190;width:1971;height:10" type="#_x0000_t75" stroked="false">
                <v:imagedata r:id="rId719" o:title=""/>
              </v:shape>
            </v:group>
            <v:group style="position:absolute;left:5084;top:1200;width:10;height:20" coordorigin="5084,1200" coordsize="10,20">
              <v:shape style="position:absolute;left:5084;top:1200;width:10;height:20" coordorigin="5084,1200" coordsize="10,20" path="m5084,1219l5094,1219,5094,1200,5084,1200,5084,1219xe" filled="true" fillcolor="#000000" stroked="false">
                <v:path arrowok="t"/>
                <v:fill type="solid"/>
              </v:shape>
            </v:group>
            <v:group style="position:absolute;left:5084;top:1219;width:10;height:20" coordorigin="5084,1219" coordsize="10,20">
              <v:shape style="position:absolute;left:5084;top:1219;width:10;height:20" coordorigin="5084,1219" coordsize="10,20" path="m5084,1238l5094,1238,5094,1219,5084,1219,5084,1238xe" filled="true" fillcolor="#000000" stroked="false">
                <v:path arrowok="t"/>
                <v:fill type="solid"/>
              </v:shape>
            </v:group>
            <v:group style="position:absolute;left:5084;top:1238;width:10;height:20" coordorigin="5084,1238" coordsize="10,20">
              <v:shape style="position:absolute;left:5084;top:1238;width:10;height:20" coordorigin="5084,1238" coordsize="10,20" path="m5084,1258l5094,1258,5094,1238,5084,1238,5084,1258xe" filled="true" fillcolor="#000000" stroked="false">
                <v:path arrowok="t"/>
                <v:fill type="solid"/>
              </v:shape>
            </v:group>
            <v:group style="position:absolute;left:5084;top:1258;width:10;height:20" coordorigin="5084,1258" coordsize="10,20">
              <v:shape style="position:absolute;left:5084;top:1258;width:10;height:20" coordorigin="5084,1258" coordsize="10,20" path="m5084,1277l5094,1277,5094,1258,5084,1258,5084,1277xe" filled="true" fillcolor="#000000" stroked="false">
                <v:path arrowok="t"/>
                <v:fill type="solid"/>
              </v:shape>
            </v:group>
            <v:group style="position:absolute;left:5084;top:1277;width:10;height:20" coordorigin="5084,1277" coordsize="10,20">
              <v:shape style="position:absolute;left:5084;top:1277;width:10;height:20" coordorigin="5084,1277" coordsize="10,20" path="m5084,1296l5094,1296,5094,1277,5084,1277,5084,1296xe" filled="true" fillcolor="#000000" stroked="false">
                <v:path arrowok="t"/>
                <v:fill type="solid"/>
              </v:shape>
            </v:group>
            <v:group style="position:absolute;left:5084;top:1296;width:10;height:20" coordorigin="5084,1296" coordsize="10,20">
              <v:shape style="position:absolute;left:5084;top:1296;width:10;height:20" coordorigin="5084,1296" coordsize="10,20" path="m5084,1315l5094,1315,5094,1296,5084,1296,5084,1315xe" filled="true" fillcolor="#000000" stroked="false">
                <v:path arrowok="t"/>
                <v:fill type="solid"/>
              </v:shape>
            </v:group>
            <v:group style="position:absolute;left:5084;top:1315;width:10;height:20" coordorigin="5084,1315" coordsize="10,20">
              <v:shape style="position:absolute;left:5084;top:1315;width:10;height:20" coordorigin="5084,1315" coordsize="10,20" path="m5084,1334l5094,1334,5094,1315,5084,1315,5084,1334xe" filled="true" fillcolor="#000000" stroked="false">
                <v:path arrowok="t"/>
                <v:fill type="solid"/>
              </v:shape>
            </v:group>
            <v:group style="position:absolute;left:5084;top:1334;width:10;height:20" coordorigin="5084,1334" coordsize="10,20">
              <v:shape style="position:absolute;left:5084;top:1334;width:10;height:20" coordorigin="5084,1334" coordsize="10,20" path="m5084,1354l5094,1354,5094,1334,5084,1334,5084,1354xe" filled="true" fillcolor="#000000" stroked="false">
                <v:path arrowok="t"/>
                <v:fill type="solid"/>
              </v:shape>
            </v:group>
            <v:group style="position:absolute;left:5084;top:1354;width:10;height:20" coordorigin="5084,1354" coordsize="10,20">
              <v:shape style="position:absolute;left:5084;top:1354;width:10;height:20" coordorigin="5084,1354" coordsize="10,20" path="m5084,1373l5094,1373,5094,1354,5084,1354,5084,1373xe" filled="true" fillcolor="#000000" stroked="false">
                <v:path arrowok="t"/>
                <v:fill type="solid"/>
              </v:shape>
            </v:group>
            <v:group style="position:absolute;left:5084;top:1373;width:10;height:20" coordorigin="5084,1373" coordsize="10,20">
              <v:shape style="position:absolute;left:5084;top:1373;width:10;height:20" coordorigin="5084,1373" coordsize="10,20" path="m5084,1392l5094,1392,5094,1373,5084,1373,5084,1392xe" filled="true" fillcolor="#000000" stroked="false">
                <v:path arrowok="t"/>
                <v:fill type="solid"/>
              </v:shape>
            </v:group>
            <v:group style="position:absolute;left:5084;top:1392;width:10;height:20" coordorigin="5084,1392" coordsize="10,20">
              <v:shape style="position:absolute;left:5084;top:1392;width:10;height:20" coordorigin="5084,1392" coordsize="10,20" path="m5084,1411l5094,1411,5094,1392,5084,1392,5084,1411xe" filled="true" fillcolor="#000000" stroked="false">
                <v:path arrowok="t"/>
                <v:fill type="solid"/>
              </v:shape>
            </v:group>
            <v:group style="position:absolute;left:5084;top:1411;width:10;height:20" coordorigin="5084,1411" coordsize="10,20">
              <v:shape style="position:absolute;left:5084;top:1411;width:10;height:20" coordorigin="5084,1411" coordsize="10,20" path="m5084,1430l5094,1430,5094,1411,5084,1411,5084,1430xe" filled="true" fillcolor="#000000" stroked="false">
                <v:path arrowok="t"/>
                <v:fill type="solid"/>
              </v:shape>
            </v:group>
            <v:group style="position:absolute;left:5084;top:1430;width:10;height:20" coordorigin="5084,1430" coordsize="10,20">
              <v:shape style="position:absolute;left:5084;top:1430;width:10;height:20" coordorigin="5084,1430" coordsize="10,20" path="m5084,1450l5094,1450,5094,1430,5084,1430,5084,1450xe" filled="true" fillcolor="#000000" stroked="false">
                <v:path arrowok="t"/>
                <v:fill type="solid"/>
              </v:shape>
            </v:group>
            <v:group style="position:absolute;left:5084;top:1450;width:10;height:20" coordorigin="5084,1450" coordsize="10,20">
              <v:shape style="position:absolute;left:5084;top:1450;width:10;height:20" coordorigin="5084,1450" coordsize="10,20" path="m5084,1469l5094,1469,5094,1450,5084,1450,5084,1469xe" filled="true" fillcolor="#000000" stroked="false">
                <v:path arrowok="t"/>
                <v:fill type="solid"/>
              </v:shape>
            </v:group>
            <v:group style="position:absolute;left:5084;top:1469;width:10;height:20" coordorigin="5084,1469" coordsize="10,20">
              <v:shape style="position:absolute;left:5084;top:1469;width:10;height:20" coordorigin="5084,1469" coordsize="10,20" path="m5084,1488l5094,1488,5094,1469,5084,1469,5084,1488xe" filled="true" fillcolor="#000000" stroked="false">
                <v:path arrowok="t"/>
                <v:fill type="solid"/>
              </v:shape>
            </v:group>
            <v:group style="position:absolute;left:5084;top:1488;width:10;height:20" coordorigin="5084,1488" coordsize="10,20">
              <v:shape style="position:absolute;left:5084;top:1488;width:10;height:20" coordorigin="5084,1488" coordsize="10,20" path="m5084,1507l5094,1507,5094,1488,5084,1488,5084,1507xe" filled="true" fillcolor="#000000" stroked="false">
                <v:path arrowok="t"/>
                <v:fill type="solid"/>
              </v:shape>
            </v:group>
            <v:group style="position:absolute;left:5084;top:1507;width:10;height:20" coordorigin="5084,1507" coordsize="10,20">
              <v:shape style="position:absolute;left:5084;top:1507;width:10;height:20" coordorigin="5084,1507" coordsize="10,20" path="m5084,1526l5094,1526,5094,1507,5084,1507,5084,1526xe" filled="true" fillcolor="#000000" stroked="false">
                <v:path arrowok="t"/>
                <v:fill type="solid"/>
              </v:shape>
            </v:group>
            <v:group style="position:absolute;left:5084;top:1526;width:10;height:20" coordorigin="5084,1526" coordsize="10,20">
              <v:shape style="position:absolute;left:5084;top:1526;width:10;height:20" coordorigin="5084,1526" coordsize="10,20" path="m5084,1546l5094,1546,5094,1526,5084,1526,5084,1546xe" filled="true" fillcolor="#000000" stroked="false">
                <v:path arrowok="t"/>
                <v:fill type="solid"/>
              </v:shape>
            </v:group>
            <v:group style="position:absolute;left:5084;top:1546;width:10;height:20" coordorigin="5084,1546" coordsize="10,20">
              <v:shape style="position:absolute;left:5084;top:1546;width:10;height:20" coordorigin="5084,1546" coordsize="10,20" path="m5084,1565l5094,1565,5094,1546,5084,1546,5084,1565xe" filled="true" fillcolor="#000000" stroked="false">
                <v:path arrowok="t"/>
                <v:fill type="solid"/>
              </v:shape>
            </v:group>
            <v:group style="position:absolute;left:5084;top:1565;width:10;height:20" coordorigin="5084,1565" coordsize="10,20">
              <v:shape style="position:absolute;left:5084;top:1565;width:10;height:20" coordorigin="5084,1565" coordsize="10,20" path="m5084,1584l5094,1584,5094,1565,5084,1565,5084,1584xe" filled="true" fillcolor="#000000" stroked="false">
                <v:path arrowok="t"/>
                <v:fill type="solid"/>
              </v:shape>
            </v:group>
            <v:group style="position:absolute;left:5084;top:1584;width:10;height:20" coordorigin="5084,1584" coordsize="10,20">
              <v:shape style="position:absolute;left:5084;top:1584;width:10;height:20" coordorigin="5084,1584" coordsize="10,20" path="m5084,1603l5094,1603,5094,1584,5084,1584,5084,1603xe" filled="true" fillcolor="#000000" stroked="false">
                <v:path arrowok="t"/>
                <v:fill type="solid"/>
              </v:shape>
            </v:group>
            <v:group style="position:absolute;left:5084;top:1603;width:10;height:20" coordorigin="5084,1603" coordsize="10,20">
              <v:shape style="position:absolute;left:5084;top:1603;width:10;height:20" coordorigin="5084,1603" coordsize="10,20" path="m5084,1622l5094,1622,5094,1603,5084,1603,5084,1622xe" filled="true" fillcolor="#000000" stroked="false">
                <v:path arrowok="t"/>
                <v:fill type="solid"/>
              </v:shape>
            </v:group>
            <v:group style="position:absolute;left:5084;top:1622;width:10;height:20" coordorigin="5084,1622" coordsize="10,20">
              <v:shape style="position:absolute;left:5084;top:1622;width:10;height:20" coordorigin="5084,1622" coordsize="10,20" path="m5084,1642l5094,1642,5094,1622,5084,1622,5084,1642xe" filled="true" fillcolor="#000000" stroked="false">
                <v:path arrowok="t"/>
                <v:fill type="solid"/>
              </v:shape>
            </v:group>
            <v:group style="position:absolute;left:5084;top:1642;width:10;height:20" coordorigin="5084,1642" coordsize="10,20">
              <v:shape style="position:absolute;left:5084;top:1642;width:10;height:20" coordorigin="5084,1642" coordsize="10,20" path="m5084,1661l5094,1661,5094,1642,5084,1642,5084,1661xe" filled="true" fillcolor="#000000" stroked="false">
                <v:path arrowok="t"/>
                <v:fill type="solid"/>
              </v:shape>
            </v:group>
            <v:group style="position:absolute;left:5084;top:1661;width:10;height:20" coordorigin="5084,1661" coordsize="10,20">
              <v:shape style="position:absolute;left:5084;top:1661;width:10;height:20" coordorigin="5084,1661" coordsize="10,20" path="m5084,1680l5094,1680,5094,1661,5084,1661,5084,1680xe" filled="true" fillcolor="#000000" stroked="false">
                <v:path arrowok="t"/>
                <v:fill type="solid"/>
              </v:shape>
            </v:group>
            <v:group style="position:absolute;left:5084;top:1680;width:10;height:20" coordorigin="5084,1680" coordsize="10,20">
              <v:shape style="position:absolute;left:5084;top:1680;width:10;height:20" coordorigin="5084,1680" coordsize="10,20" path="m5084,1699l5094,1699,5094,1680,5084,1680,5084,1699xe" filled="true" fillcolor="#000000" stroked="false">
                <v:path arrowok="t"/>
                <v:fill type="solid"/>
              </v:shape>
            </v:group>
            <v:group style="position:absolute;left:5084;top:1699;width:10;height:20" coordorigin="5084,1699" coordsize="10,20">
              <v:shape style="position:absolute;left:5084;top:1699;width:10;height:20" coordorigin="5084,1699" coordsize="10,20" path="m5084,1718l5094,1718,5094,1699,5084,1699,5084,1718xe" filled="true" fillcolor="#000000" stroked="false">
                <v:path arrowok="t"/>
                <v:fill type="solid"/>
              </v:shape>
            </v:group>
            <v:group style="position:absolute;left:5084;top:1718;width:10;height:20" coordorigin="5084,1718" coordsize="10,20">
              <v:shape style="position:absolute;left:5084;top:1718;width:10;height:20" coordorigin="5084,1718" coordsize="10,20" path="m5084,1738l5094,1738,5094,1718,5084,1718,5084,1738xe" filled="true" fillcolor="#000000" stroked="false">
                <v:path arrowok="t"/>
                <v:fill type="solid"/>
              </v:shape>
            </v:group>
            <v:group style="position:absolute;left:5084;top:1738;width:10;height:20" coordorigin="5084,1738" coordsize="10,20">
              <v:shape style="position:absolute;left:5084;top:1738;width:10;height:20" coordorigin="5084,1738" coordsize="10,20" path="m5084,1757l5094,1757,5094,1738,5084,1738,5084,1757xe" filled="true" fillcolor="#000000" stroked="false">
                <v:path arrowok="t"/>
                <v:fill type="solid"/>
              </v:shape>
            </v:group>
            <v:group style="position:absolute;left:5084;top:1757;width:10;height:20" coordorigin="5084,1757" coordsize="10,20">
              <v:shape style="position:absolute;left:5084;top:1757;width:10;height:20" coordorigin="5084,1757" coordsize="10,20" path="m5084,1776l5094,1776,5094,1757,5084,1757,5084,1776xe" filled="true" fillcolor="#000000" stroked="false">
                <v:path arrowok="t"/>
                <v:fill type="solid"/>
              </v:shape>
            </v:group>
            <v:group style="position:absolute;left:6582;top:1200;width:10;height:20" coordorigin="6582,1200" coordsize="10,20">
              <v:shape style="position:absolute;left:6582;top:1200;width:10;height:20" coordorigin="6582,1200" coordsize="10,20" path="m6582,1219l6591,1219,6591,1200,6582,1200,6582,1219xe" filled="true" fillcolor="#000000" stroked="false">
                <v:path arrowok="t"/>
                <v:fill type="solid"/>
              </v:shape>
            </v:group>
            <v:group style="position:absolute;left:6582;top:1219;width:10;height:20" coordorigin="6582,1219" coordsize="10,20">
              <v:shape style="position:absolute;left:6582;top:1219;width:10;height:20" coordorigin="6582,1219" coordsize="10,20" path="m6582,1238l6591,1238,6591,1219,6582,1219,6582,1238xe" filled="true" fillcolor="#000000" stroked="false">
                <v:path arrowok="t"/>
                <v:fill type="solid"/>
              </v:shape>
            </v:group>
            <v:group style="position:absolute;left:6582;top:1238;width:10;height:20" coordorigin="6582,1238" coordsize="10,20">
              <v:shape style="position:absolute;left:6582;top:1238;width:10;height:20" coordorigin="6582,1238" coordsize="10,20" path="m6582,1258l6591,1258,6591,1238,6582,1238,6582,1258xe" filled="true" fillcolor="#000000" stroked="false">
                <v:path arrowok="t"/>
                <v:fill type="solid"/>
              </v:shape>
            </v:group>
            <v:group style="position:absolute;left:6582;top:1258;width:10;height:20" coordorigin="6582,1258" coordsize="10,20">
              <v:shape style="position:absolute;left:6582;top:1258;width:10;height:20" coordorigin="6582,1258" coordsize="10,20" path="m6582,1277l6591,1277,6591,1258,6582,1258,6582,1277xe" filled="true" fillcolor="#000000" stroked="false">
                <v:path arrowok="t"/>
                <v:fill type="solid"/>
              </v:shape>
            </v:group>
            <v:group style="position:absolute;left:6582;top:1277;width:10;height:20" coordorigin="6582,1277" coordsize="10,20">
              <v:shape style="position:absolute;left:6582;top:1277;width:10;height:20" coordorigin="6582,1277" coordsize="10,20" path="m6582,1296l6591,1296,6591,1277,6582,1277,6582,1296xe" filled="true" fillcolor="#000000" stroked="false">
                <v:path arrowok="t"/>
                <v:fill type="solid"/>
              </v:shape>
            </v:group>
            <v:group style="position:absolute;left:6582;top:1296;width:10;height:20" coordorigin="6582,1296" coordsize="10,20">
              <v:shape style="position:absolute;left:6582;top:1296;width:10;height:20" coordorigin="6582,1296" coordsize="10,20" path="m6582,1315l6591,1315,6591,1296,6582,1296,6582,1315xe" filled="true" fillcolor="#000000" stroked="false">
                <v:path arrowok="t"/>
                <v:fill type="solid"/>
              </v:shape>
            </v:group>
            <v:group style="position:absolute;left:6582;top:1315;width:10;height:20" coordorigin="6582,1315" coordsize="10,20">
              <v:shape style="position:absolute;left:6582;top:1315;width:10;height:20" coordorigin="6582,1315" coordsize="10,20" path="m6582,1334l6591,1334,6591,1315,6582,1315,6582,1334xe" filled="true" fillcolor="#000000" stroked="false">
                <v:path arrowok="t"/>
                <v:fill type="solid"/>
              </v:shape>
            </v:group>
            <v:group style="position:absolute;left:6582;top:1334;width:10;height:20" coordorigin="6582,1334" coordsize="10,20">
              <v:shape style="position:absolute;left:6582;top:1334;width:10;height:20" coordorigin="6582,1334" coordsize="10,20" path="m6582,1354l6591,1354,6591,1334,6582,1334,6582,1354xe" filled="true" fillcolor="#000000" stroked="false">
                <v:path arrowok="t"/>
                <v:fill type="solid"/>
              </v:shape>
            </v:group>
            <v:group style="position:absolute;left:6582;top:1354;width:10;height:20" coordorigin="6582,1354" coordsize="10,20">
              <v:shape style="position:absolute;left:6582;top:1354;width:10;height:20" coordorigin="6582,1354" coordsize="10,20" path="m6582,1373l6591,1373,6591,1354,6582,1354,6582,1373xe" filled="true" fillcolor="#000000" stroked="false">
                <v:path arrowok="t"/>
                <v:fill type="solid"/>
              </v:shape>
            </v:group>
            <v:group style="position:absolute;left:6582;top:1373;width:10;height:20" coordorigin="6582,1373" coordsize="10,20">
              <v:shape style="position:absolute;left:6582;top:1373;width:10;height:20" coordorigin="6582,1373" coordsize="10,20" path="m6582,1392l6591,1392,6591,1373,6582,1373,6582,1392xe" filled="true" fillcolor="#000000" stroked="false">
                <v:path arrowok="t"/>
                <v:fill type="solid"/>
              </v:shape>
            </v:group>
            <v:group style="position:absolute;left:6582;top:1392;width:10;height:20" coordorigin="6582,1392" coordsize="10,20">
              <v:shape style="position:absolute;left:6582;top:1392;width:10;height:20" coordorigin="6582,1392" coordsize="10,20" path="m6582,1411l6591,1411,6591,1392,6582,1392,6582,1411xe" filled="true" fillcolor="#000000" stroked="false">
                <v:path arrowok="t"/>
                <v:fill type="solid"/>
              </v:shape>
            </v:group>
            <v:group style="position:absolute;left:6582;top:1411;width:10;height:20" coordorigin="6582,1411" coordsize="10,20">
              <v:shape style="position:absolute;left:6582;top:1411;width:10;height:20" coordorigin="6582,1411" coordsize="10,20" path="m6582,1430l6591,1430,6591,1411,6582,1411,6582,1430xe" filled="true" fillcolor="#000000" stroked="false">
                <v:path arrowok="t"/>
                <v:fill type="solid"/>
              </v:shape>
            </v:group>
            <v:group style="position:absolute;left:6582;top:1430;width:10;height:20" coordorigin="6582,1430" coordsize="10,20">
              <v:shape style="position:absolute;left:6582;top:1430;width:10;height:20" coordorigin="6582,1430" coordsize="10,20" path="m6582,1450l6591,1450,6591,1430,6582,1430,6582,1450xe" filled="true" fillcolor="#000000" stroked="false">
                <v:path arrowok="t"/>
                <v:fill type="solid"/>
              </v:shape>
            </v:group>
            <v:group style="position:absolute;left:6582;top:1450;width:10;height:20" coordorigin="6582,1450" coordsize="10,20">
              <v:shape style="position:absolute;left:6582;top:1450;width:10;height:20" coordorigin="6582,1450" coordsize="10,20" path="m6582,1469l6591,1469,6591,1450,6582,1450,6582,1469xe" filled="true" fillcolor="#000000" stroked="false">
                <v:path arrowok="t"/>
                <v:fill type="solid"/>
              </v:shape>
            </v:group>
            <v:group style="position:absolute;left:6582;top:1469;width:10;height:20" coordorigin="6582,1469" coordsize="10,20">
              <v:shape style="position:absolute;left:6582;top:1469;width:10;height:20" coordorigin="6582,1469" coordsize="10,20" path="m6582,1488l6591,1488,6591,1469,6582,1469,6582,1488xe" filled="true" fillcolor="#000000" stroked="false">
                <v:path arrowok="t"/>
                <v:fill type="solid"/>
              </v:shape>
            </v:group>
            <v:group style="position:absolute;left:6582;top:1488;width:10;height:20" coordorigin="6582,1488" coordsize="10,20">
              <v:shape style="position:absolute;left:6582;top:1488;width:10;height:20" coordorigin="6582,1488" coordsize="10,20" path="m6582,1507l6591,1507,6591,1488,6582,1488,6582,1507xe" filled="true" fillcolor="#000000" stroked="false">
                <v:path arrowok="t"/>
                <v:fill type="solid"/>
              </v:shape>
            </v:group>
            <v:group style="position:absolute;left:6582;top:1507;width:10;height:20" coordorigin="6582,1507" coordsize="10,20">
              <v:shape style="position:absolute;left:6582;top:1507;width:10;height:20" coordorigin="6582,1507" coordsize="10,20" path="m6582,1526l6591,1526,6591,1507,6582,1507,6582,1526xe" filled="true" fillcolor="#000000" stroked="false">
                <v:path arrowok="t"/>
                <v:fill type="solid"/>
              </v:shape>
            </v:group>
            <v:group style="position:absolute;left:6582;top:1526;width:10;height:20" coordorigin="6582,1526" coordsize="10,20">
              <v:shape style="position:absolute;left:6582;top:1526;width:10;height:20" coordorigin="6582,1526" coordsize="10,20" path="m6582,1546l6591,1546,6591,1526,6582,1526,6582,1546xe" filled="true" fillcolor="#000000" stroked="false">
                <v:path arrowok="t"/>
                <v:fill type="solid"/>
              </v:shape>
            </v:group>
            <v:group style="position:absolute;left:6582;top:1546;width:10;height:20" coordorigin="6582,1546" coordsize="10,20">
              <v:shape style="position:absolute;left:6582;top:1546;width:10;height:20" coordorigin="6582,1546" coordsize="10,20" path="m6582,1565l6591,1565,6591,1546,6582,1546,6582,1565xe" filled="true" fillcolor="#000000" stroked="false">
                <v:path arrowok="t"/>
                <v:fill type="solid"/>
              </v:shape>
            </v:group>
            <v:group style="position:absolute;left:6582;top:1565;width:10;height:20" coordorigin="6582,1565" coordsize="10,20">
              <v:shape style="position:absolute;left:6582;top:1565;width:10;height:20" coordorigin="6582,1565" coordsize="10,20" path="m6582,1584l6591,1584,6591,1565,6582,1565,6582,1584xe" filled="true" fillcolor="#000000" stroked="false">
                <v:path arrowok="t"/>
                <v:fill type="solid"/>
              </v:shape>
            </v:group>
            <v:group style="position:absolute;left:6582;top:1584;width:10;height:20" coordorigin="6582,1584" coordsize="10,20">
              <v:shape style="position:absolute;left:6582;top:1584;width:10;height:20" coordorigin="6582,1584" coordsize="10,20" path="m6582,1603l6591,1603,6591,1584,6582,1584,6582,1603xe" filled="true" fillcolor="#000000" stroked="false">
                <v:path arrowok="t"/>
                <v:fill type="solid"/>
              </v:shape>
            </v:group>
            <v:group style="position:absolute;left:6582;top:1603;width:10;height:20" coordorigin="6582,1603" coordsize="10,20">
              <v:shape style="position:absolute;left:6582;top:1603;width:10;height:20" coordorigin="6582,1603" coordsize="10,20" path="m6582,1622l6591,1622,6591,1603,6582,1603,6582,1622xe" filled="true" fillcolor="#000000" stroked="false">
                <v:path arrowok="t"/>
                <v:fill type="solid"/>
              </v:shape>
            </v:group>
            <v:group style="position:absolute;left:6582;top:1622;width:10;height:20" coordorigin="6582,1622" coordsize="10,20">
              <v:shape style="position:absolute;left:6582;top:1622;width:10;height:20" coordorigin="6582,1622" coordsize="10,20" path="m6582,1642l6591,1642,6591,1622,6582,1622,6582,1642xe" filled="true" fillcolor="#000000" stroked="false">
                <v:path arrowok="t"/>
                <v:fill type="solid"/>
              </v:shape>
            </v:group>
            <v:group style="position:absolute;left:6582;top:1642;width:10;height:20" coordorigin="6582,1642" coordsize="10,20">
              <v:shape style="position:absolute;left:6582;top:1642;width:10;height:20" coordorigin="6582,1642" coordsize="10,20" path="m6582,1661l6591,1661,6591,1642,6582,1642,6582,1661xe" filled="true" fillcolor="#000000" stroked="false">
                <v:path arrowok="t"/>
                <v:fill type="solid"/>
              </v:shape>
            </v:group>
            <v:group style="position:absolute;left:6582;top:1661;width:10;height:20" coordorigin="6582,1661" coordsize="10,20">
              <v:shape style="position:absolute;left:6582;top:1661;width:10;height:20" coordorigin="6582,1661" coordsize="10,20" path="m6582,1680l6591,1680,6591,1661,6582,1661,6582,1680xe" filled="true" fillcolor="#000000" stroked="false">
                <v:path arrowok="t"/>
                <v:fill type="solid"/>
              </v:shape>
            </v:group>
            <v:group style="position:absolute;left:6582;top:1680;width:10;height:20" coordorigin="6582,1680" coordsize="10,20">
              <v:shape style="position:absolute;left:6582;top:1680;width:10;height:20" coordorigin="6582,1680" coordsize="10,20" path="m6582,1699l6591,1699,6591,1680,6582,1680,6582,1699xe" filled="true" fillcolor="#000000" stroked="false">
                <v:path arrowok="t"/>
                <v:fill type="solid"/>
              </v:shape>
            </v:group>
            <v:group style="position:absolute;left:6582;top:1699;width:10;height:20" coordorigin="6582,1699" coordsize="10,20">
              <v:shape style="position:absolute;left:6582;top:1699;width:10;height:20" coordorigin="6582,1699" coordsize="10,20" path="m6582,1718l6591,1718,6591,1699,6582,1699,6582,1718xe" filled="true" fillcolor="#000000" stroked="false">
                <v:path arrowok="t"/>
                <v:fill type="solid"/>
              </v:shape>
            </v:group>
            <v:group style="position:absolute;left:6582;top:1718;width:10;height:20" coordorigin="6582,1718" coordsize="10,20">
              <v:shape style="position:absolute;left:6582;top:1718;width:10;height:20" coordorigin="6582,1718" coordsize="10,20" path="m6582,1738l6591,1738,6591,1718,6582,1718,6582,1738xe" filled="true" fillcolor="#000000" stroked="false">
                <v:path arrowok="t"/>
                <v:fill type="solid"/>
              </v:shape>
            </v:group>
            <v:group style="position:absolute;left:6582;top:1738;width:10;height:20" coordorigin="6582,1738" coordsize="10,20">
              <v:shape style="position:absolute;left:6582;top:1738;width:10;height:20" coordorigin="6582,1738" coordsize="10,20" path="m6582,1757l6591,1757,6591,1738,6582,1738,6582,1757xe" filled="true" fillcolor="#000000" stroked="false">
                <v:path arrowok="t"/>
                <v:fill type="solid"/>
              </v:shape>
            </v:group>
            <v:group style="position:absolute;left:6582;top:1757;width:10;height:20" coordorigin="6582,1757" coordsize="10,20">
              <v:shape style="position:absolute;left:6582;top:1757;width:10;height:20" coordorigin="6582,1757" coordsize="10,20" path="m6582,1776l6591,1776,6591,1757,6582,1757,6582,1776xe" filled="true" fillcolor="#000000" stroked="false">
                <v:path arrowok="t"/>
                <v:fill type="solid"/>
              </v:shape>
            </v:group>
            <v:group style="position:absolute;left:6582;top:1776;width:10;height:20" coordorigin="6582,1776" coordsize="10,20">
              <v:shape style="position:absolute;left:6582;top:1776;width:10;height:20" coordorigin="6582,1776" coordsize="10,20" path="m6582,1795l6591,1795,6591,1776,6582,1776,6582,1795xe" filled="true" fillcolor="#000000" stroked="false">
                <v:path arrowok="t"/>
                <v:fill type="solid"/>
              </v:shape>
            </v:group>
            <v:group style="position:absolute;left:6582;top:1795;width:10;height:20" coordorigin="6582,1795" coordsize="10,20">
              <v:shape style="position:absolute;left:6582;top:1795;width:10;height:20" coordorigin="6582,1795" coordsize="10,20" path="m6582,1814l6591,1814,6591,1795,6582,1795,6582,1814xe" filled="true" fillcolor="#000000" stroked="false">
                <v:path arrowok="t"/>
                <v:fill type="solid"/>
              </v:shape>
            </v:group>
            <v:group style="position:absolute;left:6582;top:1814;width:10;height:20" coordorigin="6582,1814" coordsize="10,20">
              <v:shape style="position:absolute;left:6582;top:1814;width:10;height:20" coordorigin="6582,1814" coordsize="10,20" path="m6582,1834l6591,1834,6591,1814,6582,1814,6582,1834xe" filled="true" fillcolor="#000000" stroked="false">
                <v:path arrowok="t"/>
                <v:fill type="solid"/>
              </v:shape>
            </v:group>
            <v:group style="position:absolute;left:6582;top:1834;width:10;height:20" coordorigin="6582,1834" coordsize="10,20">
              <v:shape style="position:absolute;left:6582;top:1834;width:10;height:20" coordorigin="6582,1834" coordsize="10,20" path="m6582,1853l6591,1853,6591,1834,6582,1834,6582,1853xe" filled="true" fillcolor="#000000" stroked="false">
                <v:path arrowok="t"/>
                <v:fill type="solid"/>
              </v:shape>
            </v:group>
            <v:group style="position:absolute;left:6582;top:1853;width:10;height:20" coordorigin="6582,1853" coordsize="10,20">
              <v:shape style="position:absolute;left:6582;top:1853;width:10;height:20" coordorigin="6582,1853" coordsize="10,20" path="m6582,1872l6591,1872,6591,1853,6582,1853,6582,1872xe" filled="true" fillcolor="#000000" stroked="false">
                <v:path arrowok="t"/>
                <v:fill type="solid"/>
              </v:shape>
              <v:shape style="position:absolute;left:19;top:1776;width:5084;height:106" type="#_x0000_t75" stroked="false">
                <v:imagedata r:id="rId720" o:title=""/>
              </v:shape>
              <v:shape style="position:absolute;left:5079;top:1872;width:3469;height:10" type="#_x0000_t75" stroked="false">
                <v:imagedata r:id="rId721" o:title=""/>
              </v:shape>
            </v:group>
            <v:group style="position:absolute;left:5084;top:1882;width:10;height:20" coordorigin="5084,1882" coordsize="10,20">
              <v:shape style="position:absolute;left:5084;top:1882;width:10;height:20" coordorigin="5084,1882" coordsize="10,20" path="m5084,1901l5094,1901,5094,1882,5084,1882,5084,1901xe" filled="true" fillcolor="#000000" stroked="false">
                <v:path arrowok="t"/>
                <v:fill type="solid"/>
              </v:shape>
            </v:group>
            <v:group style="position:absolute;left:5084;top:1901;width:10;height:20" coordorigin="5084,1901" coordsize="10,20">
              <v:shape style="position:absolute;left:5084;top:1901;width:10;height:20" coordorigin="5084,1901" coordsize="10,20" path="m5084,1920l5094,1920,5094,1901,5084,1901,5084,1920xe" filled="true" fillcolor="#000000" stroked="false">
                <v:path arrowok="t"/>
                <v:fill type="solid"/>
              </v:shape>
            </v:group>
            <v:group style="position:absolute;left:5084;top:1920;width:10;height:20" coordorigin="5084,1920" coordsize="10,20">
              <v:shape style="position:absolute;left:5084;top:1920;width:10;height:20" coordorigin="5084,1920" coordsize="10,20" path="m5084,1939l5094,1939,5094,1920,5084,1920,5084,1939xe" filled="true" fillcolor="#000000" stroked="false">
                <v:path arrowok="t"/>
                <v:fill type="solid"/>
              </v:shape>
            </v:group>
            <v:group style="position:absolute;left:5084;top:1939;width:10;height:20" coordorigin="5084,1939" coordsize="10,20">
              <v:shape style="position:absolute;left:5084;top:1939;width:10;height:20" coordorigin="5084,1939" coordsize="10,20" path="m5084,1958l5094,1958,5094,1939,5084,1939,5084,1958xe" filled="true" fillcolor="#000000" stroked="false">
                <v:path arrowok="t"/>
                <v:fill type="solid"/>
              </v:shape>
            </v:group>
            <v:group style="position:absolute;left:5084;top:1958;width:10;height:20" coordorigin="5084,1958" coordsize="10,20">
              <v:shape style="position:absolute;left:5084;top:1958;width:10;height:20" coordorigin="5084,1958" coordsize="10,20" path="m5084,1978l5094,1978,5094,1958,5084,1958,5084,1978xe" filled="true" fillcolor="#000000" stroked="false">
                <v:path arrowok="t"/>
                <v:fill type="solid"/>
              </v:shape>
            </v:group>
            <v:group style="position:absolute;left:5084;top:1978;width:10;height:20" coordorigin="5084,1978" coordsize="10,20">
              <v:shape style="position:absolute;left:5084;top:1978;width:10;height:20" coordorigin="5084,1978" coordsize="10,20" path="m5084,1997l5094,1997,5094,1978,5084,1978,5084,1997xe" filled="true" fillcolor="#000000" stroked="false">
                <v:path arrowok="t"/>
                <v:fill type="solid"/>
              </v:shape>
            </v:group>
            <v:group style="position:absolute;left:5084;top:1997;width:10;height:20" coordorigin="5084,1997" coordsize="10,20">
              <v:shape style="position:absolute;left:5084;top:1997;width:10;height:20" coordorigin="5084,1997" coordsize="10,20" path="m5084,2016l5094,2016,5094,1997,5084,1997,5084,2016xe" filled="true" fillcolor="#000000" stroked="false">
                <v:path arrowok="t"/>
                <v:fill type="solid"/>
              </v:shape>
            </v:group>
            <v:group style="position:absolute;left:5084;top:2016;width:10;height:20" coordorigin="5084,2016" coordsize="10,20">
              <v:shape style="position:absolute;left:5084;top:2016;width:10;height:20" coordorigin="5084,2016" coordsize="10,20" path="m5084,2035l5094,2035,5094,2016,5084,2016,5084,2035xe" filled="true" fillcolor="#000000" stroked="false">
                <v:path arrowok="t"/>
                <v:fill type="solid"/>
              </v:shape>
            </v:group>
            <v:group style="position:absolute;left:5084;top:2035;width:10;height:20" coordorigin="5084,2035" coordsize="10,20">
              <v:shape style="position:absolute;left:5084;top:2035;width:10;height:20" coordorigin="5084,2035" coordsize="10,20" path="m5084,2054l5094,2054,5094,2035,5084,2035,5084,2054xe" filled="true" fillcolor="#000000" stroked="false">
                <v:path arrowok="t"/>
                <v:fill type="solid"/>
              </v:shape>
            </v:group>
            <v:group style="position:absolute;left:5084;top:2054;width:10;height:20" coordorigin="5084,2054" coordsize="10,20">
              <v:shape style="position:absolute;left:5084;top:2054;width:10;height:20" coordorigin="5084,2054" coordsize="10,20" path="m5084,2074l5094,2074,5094,2054,5084,2054,5084,2074xe" filled="true" fillcolor="#000000" stroked="false">
                <v:path arrowok="t"/>
                <v:fill type="solid"/>
              </v:shape>
            </v:group>
            <v:group style="position:absolute;left:5084;top:2074;width:10;height:20" coordorigin="5084,2074" coordsize="10,20">
              <v:shape style="position:absolute;left:5084;top:2074;width:10;height:20" coordorigin="5084,2074" coordsize="10,20" path="m5084,2093l5094,2093,5094,2074,5084,2074,5084,2093xe" filled="true" fillcolor="#000000" stroked="false">
                <v:path arrowok="t"/>
                <v:fill type="solid"/>
              </v:shape>
            </v:group>
            <v:group style="position:absolute;left:5084;top:2093;width:10;height:20" coordorigin="5084,2093" coordsize="10,20">
              <v:shape style="position:absolute;left:5084;top:2093;width:10;height:20" coordorigin="5084,2093" coordsize="10,20" path="m5084,2112l5094,2112,5094,2093,5084,2093,5084,2112xe" filled="true" fillcolor="#000000" stroked="false">
                <v:path arrowok="t"/>
                <v:fill type="solid"/>
              </v:shape>
            </v:group>
            <v:group style="position:absolute;left:5084;top:2112;width:10;height:20" coordorigin="5084,2112" coordsize="10,20">
              <v:shape style="position:absolute;left:5084;top:2112;width:10;height:20" coordorigin="5084,2112" coordsize="10,20" path="m5084,2131l5094,2131,5094,2112,5084,2112,5084,2131xe" filled="true" fillcolor="#000000" stroked="false">
                <v:path arrowok="t"/>
                <v:fill type="solid"/>
              </v:shape>
            </v:group>
            <v:group style="position:absolute;left:5084;top:2131;width:10;height:20" coordorigin="5084,2131" coordsize="10,20">
              <v:shape style="position:absolute;left:5084;top:2131;width:10;height:20" coordorigin="5084,2131" coordsize="10,20" path="m5084,2150l5094,2150,5094,2131,5084,2131,5084,2150xe" filled="true" fillcolor="#000000" stroked="false">
                <v:path arrowok="t"/>
                <v:fill type="solid"/>
              </v:shape>
            </v:group>
            <v:group style="position:absolute;left:5084;top:2150;width:10;height:20" coordorigin="5084,2150" coordsize="10,20">
              <v:shape style="position:absolute;left:5084;top:2150;width:10;height:20" coordorigin="5084,2150" coordsize="10,20" path="m5084,2170l5094,2170,5094,2150,5084,2150,5084,2170xe" filled="true" fillcolor="#000000" stroked="false">
                <v:path arrowok="t"/>
                <v:fill type="solid"/>
              </v:shape>
            </v:group>
            <v:group style="position:absolute;left:6582;top:1882;width:10;height:20" coordorigin="6582,1882" coordsize="10,20">
              <v:shape style="position:absolute;left:6582;top:1882;width:10;height:20" coordorigin="6582,1882" coordsize="10,20" path="m6582,1901l6591,1901,6591,1882,6582,1882,6582,1901xe" filled="true" fillcolor="#000000" stroked="false">
                <v:path arrowok="t"/>
                <v:fill type="solid"/>
              </v:shape>
            </v:group>
            <v:group style="position:absolute;left:6582;top:1901;width:10;height:20" coordorigin="6582,1901" coordsize="10,20">
              <v:shape style="position:absolute;left:6582;top:1901;width:10;height:20" coordorigin="6582,1901" coordsize="10,20" path="m6582,1920l6591,1920,6591,1901,6582,1901,6582,1920xe" filled="true" fillcolor="#000000" stroked="false">
                <v:path arrowok="t"/>
                <v:fill type="solid"/>
              </v:shape>
            </v:group>
            <v:group style="position:absolute;left:6582;top:1920;width:10;height:20" coordorigin="6582,1920" coordsize="10,20">
              <v:shape style="position:absolute;left:6582;top:1920;width:10;height:20" coordorigin="6582,1920" coordsize="10,20" path="m6582,1939l6591,1939,6591,1920,6582,1920,6582,1939xe" filled="true" fillcolor="#000000" stroked="false">
                <v:path arrowok="t"/>
                <v:fill type="solid"/>
              </v:shape>
            </v:group>
            <v:group style="position:absolute;left:6582;top:1939;width:10;height:20" coordorigin="6582,1939" coordsize="10,20">
              <v:shape style="position:absolute;left:6582;top:1939;width:10;height:20" coordorigin="6582,1939" coordsize="10,20" path="m6582,1958l6591,1958,6591,1939,6582,1939,6582,1958xe" filled="true" fillcolor="#000000" stroked="false">
                <v:path arrowok="t"/>
                <v:fill type="solid"/>
              </v:shape>
            </v:group>
            <v:group style="position:absolute;left:6582;top:1958;width:10;height:20" coordorigin="6582,1958" coordsize="10,20">
              <v:shape style="position:absolute;left:6582;top:1958;width:10;height:20" coordorigin="6582,1958" coordsize="10,20" path="m6582,1978l6591,1978,6591,1958,6582,1958,6582,1978xe" filled="true" fillcolor="#000000" stroked="false">
                <v:path arrowok="t"/>
                <v:fill type="solid"/>
              </v:shape>
            </v:group>
            <v:group style="position:absolute;left:6582;top:1978;width:10;height:20" coordorigin="6582,1978" coordsize="10,20">
              <v:shape style="position:absolute;left:6582;top:1978;width:10;height:20" coordorigin="6582,1978" coordsize="10,20" path="m6582,1997l6591,1997,6591,1978,6582,1978,6582,1997xe" filled="true" fillcolor="#000000" stroked="false">
                <v:path arrowok="t"/>
                <v:fill type="solid"/>
              </v:shape>
            </v:group>
            <v:group style="position:absolute;left:6582;top:1997;width:10;height:20" coordorigin="6582,1997" coordsize="10,20">
              <v:shape style="position:absolute;left:6582;top:1997;width:10;height:20" coordorigin="6582,1997" coordsize="10,20" path="m6582,2016l6591,2016,6591,1997,6582,1997,6582,2016xe" filled="true" fillcolor="#000000" stroked="false">
                <v:path arrowok="t"/>
                <v:fill type="solid"/>
              </v:shape>
            </v:group>
            <v:group style="position:absolute;left:6582;top:2016;width:10;height:20" coordorigin="6582,2016" coordsize="10,20">
              <v:shape style="position:absolute;left:6582;top:2016;width:10;height:20" coordorigin="6582,2016" coordsize="10,20" path="m6582,2035l6591,2035,6591,2016,6582,2016,6582,2035xe" filled="true" fillcolor="#000000" stroked="false">
                <v:path arrowok="t"/>
                <v:fill type="solid"/>
              </v:shape>
            </v:group>
            <v:group style="position:absolute;left:6582;top:2035;width:10;height:20" coordorigin="6582,2035" coordsize="10,20">
              <v:shape style="position:absolute;left:6582;top:2035;width:10;height:20" coordorigin="6582,2035" coordsize="10,20" path="m6582,2054l6591,2054,6591,2035,6582,2035,6582,2054xe" filled="true" fillcolor="#000000" stroked="false">
                <v:path arrowok="t"/>
                <v:fill type="solid"/>
              </v:shape>
            </v:group>
            <v:group style="position:absolute;left:6582;top:2054;width:10;height:20" coordorigin="6582,2054" coordsize="10,20">
              <v:shape style="position:absolute;left:6582;top:2054;width:10;height:20" coordorigin="6582,2054" coordsize="10,20" path="m6582,2074l6591,2074,6591,2054,6582,2054,6582,2074xe" filled="true" fillcolor="#000000" stroked="false">
                <v:path arrowok="t"/>
                <v:fill type="solid"/>
              </v:shape>
            </v:group>
            <v:group style="position:absolute;left:6582;top:2074;width:10;height:20" coordorigin="6582,2074" coordsize="10,20">
              <v:shape style="position:absolute;left:6582;top:2074;width:10;height:20" coordorigin="6582,2074" coordsize="10,20" path="m6582,2093l6591,2093,6591,2074,6582,2074,6582,2093xe" filled="true" fillcolor="#000000" stroked="false">
                <v:path arrowok="t"/>
                <v:fill type="solid"/>
              </v:shape>
            </v:group>
            <v:group style="position:absolute;left:6582;top:2093;width:10;height:20" coordorigin="6582,2093" coordsize="10,20">
              <v:shape style="position:absolute;left:6582;top:2093;width:10;height:20" coordorigin="6582,2093" coordsize="10,20" path="m6582,2112l6591,2112,6591,2093,6582,2093,6582,2112xe" filled="true" fillcolor="#000000" stroked="false">
                <v:path arrowok="t"/>
                <v:fill type="solid"/>
              </v:shape>
            </v:group>
            <v:group style="position:absolute;left:6582;top:2112;width:10;height:20" coordorigin="6582,2112" coordsize="10,20">
              <v:shape style="position:absolute;left:6582;top:2112;width:10;height:20" coordorigin="6582,2112" coordsize="10,20" path="m6582,2131l6591,2131,6591,2112,6582,2112,6582,2131xe" filled="true" fillcolor="#000000" stroked="false">
                <v:path arrowok="t"/>
                <v:fill type="solid"/>
              </v:shape>
            </v:group>
            <v:group style="position:absolute;left:6582;top:2131;width:10;height:20" coordorigin="6582,2131" coordsize="10,20">
              <v:shape style="position:absolute;left:6582;top:2131;width:10;height:20" coordorigin="6582,2131" coordsize="10,20" path="m6582,2150l6591,2150,6591,2131,6582,2131,6582,2150xe" filled="true" fillcolor="#000000" stroked="false">
                <v:path arrowok="t"/>
                <v:fill type="solid"/>
              </v:shape>
            </v:group>
            <v:group style="position:absolute;left:6582;top:2150;width:10;height:20" coordorigin="6582,2150" coordsize="10,20">
              <v:shape style="position:absolute;left:6582;top:2150;width:10;height:20" coordorigin="6582,2150" coordsize="10,20" path="m6582,2170l6591,2170,6591,2150,6582,2150,6582,2170xe" filled="true" fillcolor="#000000" stroked="false">
                <v:path arrowok="t"/>
                <v:fill type="solid"/>
              </v:shape>
            </v:group>
            <v:group style="position:absolute;left:6582;top:2170;width:10;height:20" coordorigin="6582,2170" coordsize="10,20">
              <v:shape style="position:absolute;left:6582;top:2170;width:10;height:20" coordorigin="6582,2170" coordsize="10,20" path="m6582,2189l6591,2189,6591,2170,6582,2170,6582,2189xe" filled="true" fillcolor="#000000" stroked="false">
                <v:path arrowok="t"/>
                <v:fill type="solid"/>
              </v:shape>
            </v:group>
            <v:group style="position:absolute;left:6582;top:2189;width:10;height:20" coordorigin="6582,2189" coordsize="10,20">
              <v:shape style="position:absolute;left:6582;top:2189;width:10;height:20" coordorigin="6582,2189" coordsize="10,20" path="m6582,2208l6591,2208,6591,2189,6582,2189,6582,2208xe" filled="true" fillcolor="#000000" stroked="false">
                <v:path arrowok="t"/>
                <v:fill type="solid"/>
              </v:shape>
            </v:group>
            <v:group style="position:absolute;left:6582;top:2208;width:10;height:20" coordorigin="6582,2208" coordsize="10,20">
              <v:shape style="position:absolute;left:6582;top:2208;width:10;height:20" coordorigin="6582,2208" coordsize="10,20" path="m6582,2227l6591,2227,6591,2208,6582,2208,6582,2227xe" filled="true" fillcolor="#000000" stroked="false">
                <v:path arrowok="t"/>
                <v:fill type="solid"/>
              </v:shape>
            </v:group>
            <v:group style="position:absolute;left:6582;top:2227;width:10;height:20" coordorigin="6582,2227" coordsize="10,20">
              <v:shape style="position:absolute;left:6582;top:2227;width:10;height:20" coordorigin="6582,2227" coordsize="10,20" path="m6582,2246l6591,2246,6591,2227,6582,2227,6582,2246xe" filled="true" fillcolor="#000000" stroked="false">
                <v:path arrowok="t"/>
                <v:fill type="solid"/>
              </v:shape>
            </v:group>
            <v:group style="position:absolute;left:6582;top:2246;width:10;height:20" coordorigin="6582,2246" coordsize="10,20">
              <v:shape style="position:absolute;left:6582;top:2246;width:10;height:20" coordorigin="6582,2246" coordsize="10,20" path="m6582,2266l6591,2266,6591,2246,6582,2246,6582,2266xe" filled="true" fillcolor="#000000" stroked="false">
                <v:path arrowok="t"/>
                <v:fill type="solid"/>
              </v:shape>
              <v:shape style="position:absolute;left:19;top:2170;width:5084;height:108" type="#_x0000_t75" stroked="false">
                <v:imagedata r:id="rId722" o:title=""/>
              </v:shape>
              <v:shape style="position:absolute;left:5079;top:2266;width:1512;height:12" type="#_x0000_t75" stroked="false">
                <v:imagedata r:id="rId723" o:title=""/>
              </v:shape>
              <v:shape style="position:absolute;left:6577;top:2268;width:1971;height:10" type="#_x0000_t75" stroked="false">
                <v:imagedata r:id="rId724" o:title=""/>
              </v:shape>
            </v:group>
            <v:group style="position:absolute;left:5084;top:2278;width:10;height:20" coordorigin="5084,2278" coordsize="10,20">
              <v:shape style="position:absolute;left:5084;top:2278;width:10;height:20" coordorigin="5084,2278" coordsize="10,20" path="m5084,2297l5094,2297,5094,2278,5084,2278,5084,2297xe" filled="true" fillcolor="#000000" stroked="false">
                <v:path arrowok="t"/>
                <v:fill type="solid"/>
              </v:shape>
            </v:group>
            <v:group style="position:absolute;left:5084;top:2297;width:10;height:20" coordorigin="5084,2297" coordsize="10,20">
              <v:shape style="position:absolute;left:5084;top:2297;width:10;height:20" coordorigin="5084,2297" coordsize="10,20" path="m5084,2316l5094,2316,5094,2297,5084,2297,5084,2316xe" filled="true" fillcolor="#000000" stroked="false">
                <v:path arrowok="t"/>
                <v:fill type="solid"/>
              </v:shape>
            </v:group>
            <v:group style="position:absolute;left:5084;top:2316;width:10;height:20" coordorigin="5084,2316" coordsize="10,20">
              <v:shape style="position:absolute;left:5084;top:2316;width:10;height:20" coordorigin="5084,2316" coordsize="10,20" path="m5084,2335l5094,2335,5094,2316,5084,2316,5084,2335xe" filled="true" fillcolor="#000000" stroked="false">
                <v:path arrowok="t"/>
                <v:fill type="solid"/>
              </v:shape>
            </v:group>
            <v:group style="position:absolute;left:5084;top:2335;width:10;height:20" coordorigin="5084,2335" coordsize="10,20">
              <v:shape style="position:absolute;left:5084;top:2335;width:10;height:20" coordorigin="5084,2335" coordsize="10,20" path="m5084,2354l5094,2354,5094,2335,5084,2335,5084,2354xe" filled="true" fillcolor="#000000" stroked="false">
                <v:path arrowok="t"/>
                <v:fill type="solid"/>
              </v:shape>
            </v:group>
            <v:group style="position:absolute;left:5084;top:2354;width:10;height:20" coordorigin="5084,2354" coordsize="10,20">
              <v:shape style="position:absolute;left:5084;top:2354;width:10;height:20" coordorigin="5084,2354" coordsize="10,20" path="m5084,2374l5094,2374,5094,2354,5084,2354,5084,2374xe" filled="true" fillcolor="#000000" stroked="false">
                <v:path arrowok="t"/>
                <v:fill type="solid"/>
              </v:shape>
            </v:group>
            <v:group style="position:absolute;left:5084;top:2374;width:10;height:20" coordorigin="5084,2374" coordsize="10,20">
              <v:shape style="position:absolute;left:5084;top:2374;width:10;height:20" coordorigin="5084,2374" coordsize="10,20" path="m5084,2393l5094,2393,5094,2374,5084,2374,5084,2393xe" filled="true" fillcolor="#000000" stroked="false">
                <v:path arrowok="t"/>
                <v:fill type="solid"/>
              </v:shape>
            </v:group>
            <v:group style="position:absolute;left:5084;top:2393;width:10;height:20" coordorigin="5084,2393" coordsize="10,20">
              <v:shape style="position:absolute;left:5084;top:2393;width:10;height:20" coordorigin="5084,2393" coordsize="10,20" path="m5084,2412l5094,2412,5094,2393,5084,2393,5084,2412xe" filled="true" fillcolor="#000000" stroked="false">
                <v:path arrowok="t"/>
                <v:fill type="solid"/>
              </v:shape>
            </v:group>
            <v:group style="position:absolute;left:5084;top:2412;width:10;height:20" coordorigin="5084,2412" coordsize="10,20">
              <v:shape style="position:absolute;left:5084;top:2412;width:10;height:20" coordorigin="5084,2412" coordsize="10,20" path="m5084,2431l5094,2431,5094,2412,5084,2412,5084,2431xe" filled="true" fillcolor="#000000" stroked="false">
                <v:path arrowok="t"/>
                <v:fill type="solid"/>
              </v:shape>
            </v:group>
            <v:group style="position:absolute;left:5084;top:2431;width:10;height:20" coordorigin="5084,2431" coordsize="10,20">
              <v:shape style="position:absolute;left:5084;top:2431;width:10;height:20" coordorigin="5084,2431" coordsize="10,20" path="m5084,2450l5094,2450,5094,2431,5084,2431,5084,2450xe" filled="true" fillcolor="#000000" stroked="false">
                <v:path arrowok="t"/>
                <v:fill type="solid"/>
              </v:shape>
            </v:group>
            <v:group style="position:absolute;left:5084;top:2450;width:10;height:20" coordorigin="5084,2450" coordsize="10,20">
              <v:shape style="position:absolute;left:5084;top:2450;width:10;height:20" coordorigin="5084,2450" coordsize="10,20" path="m5084,2470l5094,2470,5094,2450,5084,2450,5084,2470xe" filled="true" fillcolor="#000000" stroked="false">
                <v:path arrowok="t"/>
                <v:fill type="solid"/>
              </v:shape>
            </v:group>
            <v:group style="position:absolute;left:5084;top:2470;width:10;height:20" coordorigin="5084,2470" coordsize="10,20">
              <v:shape style="position:absolute;left:5084;top:2470;width:10;height:20" coordorigin="5084,2470" coordsize="10,20" path="m5084,2489l5094,2489,5094,2470,5084,2470,5084,2489xe" filled="true" fillcolor="#000000" stroked="false">
                <v:path arrowok="t"/>
                <v:fill type="solid"/>
              </v:shape>
            </v:group>
            <v:group style="position:absolute;left:5084;top:2489;width:10;height:20" coordorigin="5084,2489" coordsize="10,20">
              <v:shape style="position:absolute;left:5084;top:2489;width:10;height:20" coordorigin="5084,2489" coordsize="10,20" path="m5084,2508l5094,2508,5094,2489,5084,2489,5084,2508xe" filled="true" fillcolor="#000000" stroked="false">
                <v:path arrowok="t"/>
                <v:fill type="solid"/>
              </v:shape>
            </v:group>
            <v:group style="position:absolute;left:5084;top:2508;width:10;height:20" coordorigin="5084,2508" coordsize="10,20">
              <v:shape style="position:absolute;left:5084;top:2508;width:10;height:20" coordorigin="5084,2508" coordsize="10,20" path="m5084,2527l5094,2527,5094,2508,5084,2508,5084,2527xe" filled="true" fillcolor="#000000" stroked="false">
                <v:path arrowok="t"/>
                <v:fill type="solid"/>
              </v:shape>
            </v:group>
            <v:group style="position:absolute;left:5084;top:2527;width:10;height:20" coordorigin="5084,2527" coordsize="10,20">
              <v:shape style="position:absolute;left:5084;top:2527;width:10;height:20" coordorigin="5084,2527" coordsize="10,20" path="m5084,2546l5094,2546,5094,2527,5084,2527,5084,2546xe" filled="true" fillcolor="#000000" stroked="false">
                <v:path arrowok="t"/>
                <v:fill type="solid"/>
              </v:shape>
            </v:group>
            <v:group style="position:absolute;left:5084;top:2546;width:10;height:20" coordorigin="5084,2546" coordsize="10,20">
              <v:shape style="position:absolute;left:5084;top:2546;width:10;height:20" coordorigin="5084,2546" coordsize="10,20" path="m5084,2566l5094,2566,5094,2546,5084,2546,5084,2566xe" filled="true" fillcolor="#000000" stroked="false">
                <v:path arrowok="t"/>
                <v:fill type="solid"/>
              </v:shape>
            </v:group>
            <v:group style="position:absolute;left:6582;top:2278;width:10;height:20" coordorigin="6582,2278" coordsize="10,20">
              <v:shape style="position:absolute;left:6582;top:2278;width:10;height:20" coordorigin="6582,2278" coordsize="10,20" path="m6582,2297l6591,2297,6591,2278,6582,2278,6582,2297xe" filled="true" fillcolor="#000000" stroked="false">
                <v:path arrowok="t"/>
                <v:fill type="solid"/>
              </v:shape>
            </v:group>
            <v:group style="position:absolute;left:6582;top:2297;width:10;height:20" coordorigin="6582,2297" coordsize="10,20">
              <v:shape style="position:absolute;left:6582;top:2297;width:10;height:20" coordorigin="6582,2297" coordsize="10,20" path="m6582,2316l6591,2316,6591,2297,6582,2297,6582,2316xe" filled="true" fillcolor="#000000" stroked="false">
                <v:path arrowok="t"/>
                <v:fill type="solid"/>
              </v:shape>
            </v:group>
            <v:group style="position:absolute;left:6582;top:2316;width:10;height:20" coordorigin="6582,2316" coordsize="10,20">
              <v:shape style="position:absolute;left:6582;top:2316;width:10;height:20" coordorigin="6582,2316" coordsize="10,20" path="m6582,2335l6591,2335,6591,2316,6582,2316,6582,2335xe" filled="true" fillcolor="#000000" stroked="false">
                <v:path arrowok="t"/>
                <v:fill type="solid"/>
              </v:shape>
            </v:group>
            <v:group style="position:absolute;left:6582;top:2335;width:10;height:20" coordorigin="6582,2335" coordsize="10,20">
              <v:shape style="position:absolute;left:6582;top:2335;width:10;height:20" coordorigin="6582,2335" coordsize="10,20" path="m6582,2354l6591,2354,6591,2335,6582,2335,6582,2354xe" filled="true" fillcolor="#000000" stroked="false">
                <v:path arrowok="t"/>
                <v:fill type="solid"/>
              </v:shape>
            </v:group>
            <v:group style="position:absolute;left:6582;top:2354;width:10;height:20" coordorigin="6582,2354" coordsize="10,20">
              <v:shape style="position:absolute;left:6582;top:2354;width:10;height:20" coordorigin="6582,2354" coordsize="10,20" path="m6582,2374l6591,2374,6591,2354,6582,2354,6582,2374xe" filled="true" fillcolor="#000000" stroked="false">
                <v:path arrowok="t"/>
                <v:fill type="solid"/>
              </v:shape>
            </v:group>
            <v:group style="position:absolute;left:6582;top:2374;width:10;height:20" coordorigin="6582,2374" coordsize="10,20">
              <v:shape style="position:absolute;left:6582;top:2374;width:10;height:20" coordorigin="6582,2374" coordsize="10,20" path="m6582,2393l6591,2393,6591,2374,6582,2374,6582,2393xe" filled="true" fillcolor="#000000" stroked="false">
                <v:path arrowok="t"/>
                <v:fill type="solid"/>
              </v:shape>
            </v:group>
            <v:group style="position:absolute;left:6582;top:2393;width:10;height:20" coordorigin="6582,2393" coordsize="10,20">
              <v:shape style="position:absolute;left:6582;top:2393;width:10;height:20" coordorigin="6582,2393" coordsize="10,20" path="m6582,2412l6591,2412,6591,2393,6582,2393,6582,2412xe" filled="true" fillcolor="#000000" stroked="false">
                <v:path arrowok="t"/>
                <v:fill type="solid"/>
              </v:shape>
            </v:group>
            <v:group style="position:absolute;left:6582;top:2412;width:10;height:20" coordorigin="6582,2412" coordsize="10,20">
              <v:shape style="position:absolute;left:6582;top:2412;width:10;height:20" coordorigin="6582,2412" coordsize="10,20" path="m6582,2431l6591,2431,6591,2412,6582,2412,6582,2431xe" filled="true" fillcolor="#000000" stroked="false">
                <v:path arrowok="t"/>
                <v:fill type="solid"/>
              </v:shape>
            </v:group>
            <v:group style="position:absolute;left:6582;top:2431;width:10;height:20" coordorigin="6582,2431" coordsize="10,20">
              <v:shape style="position:absolute;left:6582;top:2431;width:10;height:20" coordorigin="6582,2431" coordsize="10,20" path="m6582,2450l6591,2450,6591,2431,6582,2431,6582,2450xe" filled="true" fillcolor="#000000" stroked="false">
                <v:path arrowok="t"/>
                <v:fill type="solid"/>
              </v:shape>
            </v:group>
            <v:group style="position:absolute;left:6582;top:2450;width:10;height:20" coordorigin="6582,2450" coordsize="10,20">
              <v:shape style="position:absolute;left:6582;top:2450;width:10;height:20" coordorigin="6582,2450" coordsize="10,20" path="m6582,2470l6591,2470,6591,2450,6582,2450,6582,2470xe" filled="true" fillcolor="#000000" stroked="false">
                <v:path arrowok="t"/>
                <v:fill type="solid"/>
              </v:shape>
            </v:group>
            <v:group style="position:absolute;left:6582;top:2470;width:10;height:20" coordorigin="6582,2470" coordsize="10,20">
              <v:shape style="position:absolute;left:6582;top:2470;width:10;height:20" coordorigin="6582,2470" coordsize="10,20" path="m6582,2489l6591,2489,6591,2470,6582,2470,6582,2489xe" filled="true" fillcolor="#000000" stroked="false">
                <v:path arrowok="t"/>
                <v:fill type="solid"/>
              </v:shape>
            </v:group>
            <v:group style="position:absolute;left:6582;top:2489;width:10;height:20" coordorigin="6582,2489" coordsize="10,20">
              <v:shape style="position:absolute;left:6582;top:2489;width:10;height:20" coordorigin="6582,2489" coordsize="10,20" path="m6582,2508l6591,2508,6591,2489,6582,2489,6582,2508xe" filled="true" fillcolor="#000000" stroked="false">
                <v:path arrowok="t"/>
                <v:fill type="solid"/>
              </v:shape>
            </v:group>
            <v:group style="position:absolute;left:6582;top:2508;width:10;height:20" coordorigin="6582,2508" coordsize="10,20">
              <v:shape style="position:absolute;left:6582;top:2508;width:10;height:20" coordorigin="6582,2508" coordsize="10,20" path="m6582,2527l6591,2527,6591,2508,6582,2508,6582,2527xe" filled="true" fillcolor="#000000" stroked="false">
                <v:path arrowok="t"/>
                <v:fill type="solid"/>
              </v:shape>
            </v:group>
            <v:group style="position:absolute;left:6582;top:2527;width:10;height:20" coordorigin="6582,2527" coordsize="10,20">
              <v:shape style="position:absolute;left:6582;top:2527;width:10;height:20" coordorigin="6582,2527" coordsize="10,20" path="m6582,2546l6591,2546,6591,2527,6582,2527,6582,2546xe" filled="true" fillcolor="#000000" stroked="false">
                <v:path arrowok="t"/>
                <v:fill type="solid"/>
              </v:shape>
            </v:group>
            <v:group style="position:absolute;left:6582;top:2546;width:10;height:20" coordorigin="6582,2546" coordsize="10,20">
              <v:shape style="position:absolute;left:6582;top:2546;width:10;height:20" coordorigin="6582,2546" coordsize="10,20" path="m6582,2566l6591,2566,6591,2546,6582,2546,6582,2566xe" filled="true" fillcolor="#000000" stroked="false">
                <v:path arrowok="t"/>
                <v:fill type="solid"/>
              </v:shape>
            </v:group>
            <v:group style="position:absolute;left:6582;top:2566;width:10;height:20" coordorigin="6582,2566" coordsize="10,20">
              <v:shape style="position:absolute;left:6582;top:2566;width:10;height:20" coordorigin="6582,2566" coordsize="10,20" path="m6582,2585l6591,2585,6591,2566,6582,2566,6582,2585xe" filled="true" fillcolor="#000000" stroked="false">
                <v:path arrowok="t"/>
                <v:fill type="solid"/>
              </v:shape>
            </v:group>
            <v:group style="position:absolute;left:6582;top:2585;width:10;height:20" coordorigin="6582,2585" coordsize="10,20">
              <v:shape style="position:absolute;left:6582;top:2585;width:10;height:20" coordorigin="6582,2585" coordsize="10,20" path="m6582,2604l6591,2604,6591,2585,6582,2585,6582,2604xe" filled="true" fillcolor="#000000" stroked="false">
                <v:path arrowok="t"/>
                <v:fill type="solid"/>
              </v:shape>
            </v:group>
            <v:group style="position:absolute;left:6582;top:2604;width:10;height:20" coordorigin="6582,2604" coordsize="10,20">
              <v:shape style="position:absolute;left:6582;top:2604;width:10;height:20" coordorigin="6582,2604" coordsize="10,20" path="m6582,2623l6591,2623,6591,2604,6582,2604,6582,2623xe" filled="true" fillcolor="#000000" stroked="false">
                <v:path arrowok="t"/>
                <v:fill type="solid"/>
              </v:shape>
            </v:group>
            <v:group style="position:absolute;left:6582;top:2623;width:10;height:20" coordorigin="6582,2623" coordsize="10,20">
              <v:shape style="position:absolute;left:6582;top:2623;width:10;height:20" coordorigin="6582,2623" coordsize="10,20" path="m6582,2642l6591,2642,6591,2623,6582,2623,6582,2642xe" filled="true" fillcolor="#000000" stroked="false">
                <v:path arrowok="t"/>
                <v:fill type="solid"/>
              </v:shape>
            </v:group>
            <v:group style="position:absolute;left:6582;top:2642;width:10;height:20" coordorigin="6582,2642" coordsize="10,20">
              <v:shape style="position:absolute;left:6582;top:2642;width:10;height:20" coordorigin="6582,2642" coordsize="10,20" path="m6582,2662l6591,2662,6591,2642,6582,2642,6582,2662xe" filled="true" fillcolor="#000000" stroked="false">
                <v:path arrowok="t"/>
                <v:fill type="solid"/>
              </v:shape>
              <v:shape style="position:absolute;left:19;top:2566;width:5084;height:108" type="#_x0000_t75" stroked="false">
                <v:imagedata r:id="rId722" o:title=""/>
              </v:shape>
              <v:shape style="position:absolute;left:5079;top:2662;width:1512;height:12" type="#_x0000_t75" stroked="false">
                <v:imagedata r:id="rId725" o:title=""/>
              </v:shape>
              <v:shape style="position:absolute;left:6577;top:2664;width:1971;height:10" type="#_x0000_t75" stroked="false">
                <v:imagedata r:id="rId724" o:title=""/>
              </v:shape>
            </v:group>
            <v:group style="position:absolute;left:5084;top:2674;width:10;height:20" coordorigin="5084,2674" coordsize="10,20">
              <v:shape style="position:absolute;left:5084;top:2674;width:10;height:20" coordorigin="5084,2674" coordsize="10,20" path="m5084,2693l5094,2693,5094,2674,5084,2674,5084,2693xe" filled="true" fillcolor="#000000" stroked="false">
                <v:path arrowok="t"/>
                <v:fill type="solid"/>
              </v:shape>
            </v:group>
            <v:group style="position:absolute;left:5084;top:2693;width:10;height:20" coordorigin="5084,2693" coordsize="10,20">
              <v:shape style="position:absolute;left:5084;top:2693;width:10;height:20" coordorigin="5084,2693" coordsize="10,20" path="m5084,2712l5094,2712,5094,2693,5084,2693,5084,2712xe" filled="true" fillcolor="#000000" stroked="false">
                <v:path arrowok="t"/>
                <v:fill type="solid"/>
              </v:shape>
            </v:group>
            <v:group style="position:absolute;left:5084;top:2712;width:10;height:20" coordorigin="5084,2712" coordsize="10,20">
              <v:shape style="position:absolute;left:5084;top:2712;width:10;height:20" coordorigin="5084,2712" coordsize="10,20" path="m5084,2731l5094,2731,5094,2712,5084,2712,5084,2731xe" filled="true" fillcolor="#000000" stroked="false">
                <v:path arrowok="t"/>
                <v:fill type="solid"/>
              </v:shape>
            </v:group>
            <v:group style="position:absolute;left:5084;top:2731;width:10;height:20" coordorigin="5084,2731" coordsize="10,20">
              <v:shape style="position:absolute;left:5084;top:2731;width:10;height:20" coordorigin="5084,2731" coordsize="10,20" path="m5084,2750l5094,2750,5094,2731,5084,2731,5084,2750xe" filled="true" fillcolor="#000000" stroked="false">
                <v:path arrowok="t"/>
                <v:fill type="solid"/>
              </v:shape>
            </v:group>
            <v:group style="position:absolute;left:5084;top:2750;width:10;height:20" coordorigin="5084,2750" coordsize="10,20">
              <v:shape style="position:absolute;left:5084;top:2750;width:10;height:20" coordorigin="5084,2750" coordsize="10,20" path="m5084,2770l5094,2770,5094,2750,5084,2750,5084,2770xe" filled="true" fillcolor="#000000" stroked="false">
                <v:path arrowok="t"/>
                <v:fill type="solid"/>
              </v:shape>
            </v:group>
            <v:group style="position:absolute;left:5084;top:2770;width:10;height:20" coordorigin="5084,2770" coordsize="10,20">
              <v:shape style="position:absolute;left:5084;top:2770;width:10;height:20" coordorigin="5084,2770" coordsize="10,20" path="m5084,2789l5094,2789,5094,2770,5084,2770,5084,2789xe" filled="true" fillcolor="#000000" stroked="false">
                <v:path arrowok="t"/>
                <v:fill type="solid"/>
              </v:shape>
            </v:group>
            <v:group style="position:absolute;left:5084;top:2789;width:10;height:20" coordorigin="5084,2789" coordsize="10,20">
              <v:shape style="position:absolute;left:5084;top:2789;width:10;height:20" coordorigin="5084,2789" coordsize="10,20" path="m5084,2808l5094,2808,5094,2789,5084,2789,5084,2808xe" filled="true" fillcolor="#000000" stroked="false">
                <v:path arrowok="t"/>
                <v:fill type="solid"/>
              </v:shape>
            </v:group>
            <v:group style="position:absolute;left:5084;top:2808;width:10;height:20" coordorigin="5084,2808" coordsize="10,20">
              <v:shape style="position:absolute;left:5084;top:2808;width:10;height:20" coordorigin="5084,2808" coordsize="10,20" path="m5084,2827l5094,2827,5094,2808,5084,2808,5084,2827xe" filled="true" fillcolor="#000000" stroked="false">
                <v:path arrowok="t"/>
                <v:fill type="solid"/>
              </v:shape>
            </v:group>
            <v:group style="position:absolute;left:5084;top:2827;width:10;height:20" coordorigin="5084,2827" coordsize="10,20">
              <v:shape style="position:absolute;left:5084;top:2827;width:10;height:20" coordorigin="5084,2827" coordsize="10,20" path="m5084,2846l5094,2846,5094,2827,5084,2827,5084,2846xe" filled="true" fillcolor="#000000" stroked="false">
                <v:path arrowok="t"/>
                <v:fill type="solid"/>
              </v:shape>
            </v:group>
            <v:group style="position:absolute;left:5084;top:2846;width:10;height:20" coordorigin="5084,2846" coordsize="10,20">
              <v:shape style="position:absolute;left:5084;top:2846;width:10;height:20" coordorigin="5084,2846" coordsize="10,20" path="m5084,2866l5094,2866,5094,2846,5084,2846,5084,2866xe" filled="true" fillcolor="#000000" stroked="false">
                <v:path arrowok="t"/>
                <v:fill type="solid"/>
              </v:shape>
            </v:group>
            <v:group style="position:absolute;left:5084;top:2866;width:10;height:20" coordorigin="5084,2866" coordsize="10,20">
              <v:shape style="position:absolute;left:5084;top:2866;width:10;height:20" coordorigin="5084,2866" coordsize="10,20" path="m5084,2885l5094,2885,5094,2866,5084,2866,5084,2885xe" filled="true" fillcolor="#000000" stroked="false">
                <v:path arrowok="t"/>
                <v:fill type="solid"/>
              </v:shape>
            </v:group>
            <v:group style="position:absolute;left:5084;top:2885;width:10;height:20" coordorigin="5084,2885" coordsize="10,20">
              <v:shape style="position:absolute;left:5084;top:2885;width:10;height:20" coordorigin="5084,2885" coordsize="10,20" path="m5084,2904l5094,2904,5094,2885,5084,2885,5084,2904xe" filled="true" fillcolor="#000000" stroked="false">
                <v:path arrowok="t"/>
                <v:fill type="solid"/>
              </v:shape>
            </v:group>
            <v:group style="position:absolute;left:5084;top:2904;width:10;height:20" coordorigin="5084,2904" coordsize="10,20">
              <v:shape style="position:absolute;left:5084;top:2904;width:10;height:20" coordorigin="5084,2904" coordsize="10,20" path="m5084,2923l5094,2923,5094,2904,5084,2904,5084,2923xe" filled="true" fillcolor="#000000" stroked="false">
                <v:path arrowok="t"/>
                <v:fill type="solid"/>
              </v:shape>
            </v:group>
            <v:group style="position:absolute;left:5084;top:2923;width:10;height:20" coordorigin="5084,2923" coordsize="10,20">
              <v:shape style="position:absolute;left:5084;top:2923;width:10;height:20" coordorigin="5084,2923" coordsize="10,20" path="m5084,2943l5094,2943,5094,2923,5084,2923,5084,2943xe" filled="true" fillcolor="#000000" stroked="false">
                <v:path arrowok="t"/>
                <v:fill type="solid"/>
              </v:shape>
            </v:group>
            <v:group style="position:absolute;left:5084;top:2943;width:10;height:20" coordorigin="5084,2943" coordsize="10,20">
              <v:shape style="position:absolute;left:5084;top:2943;width:10;height:20" coordorigin="5084,2943" coordsize="10,20" path="m5084,2962l5094,2962,5094,2943,5084,2943,5084,2962xe" filled="true" fillcolor="#000000" stroked="false">
                <v:path arrowok="t"/>
                <v:fill type="solid"/>
              </v:shape>
            </v:group>
            <v:group style="position:absolute;left:5084;top:2962;width:10;height:20" coordorigin="5084,2962" coordsize="10,20">
              <v:shape style="position:absolute;left:5084;top:2962;width:10;height:20" coordorigin="5084,2962" coordsize="10,20" path="m5084,2981l5094,2981,5094,2962,5084,2962,5084,2981xe" filled="true" fillcolor="#000000" stroked="false">
                <v:path arrowok="t"/>
                <v:fill type="solid"/>
              </v:shape>
            </v:group>
            <v:group style="position:absolute;left:5084;top:2981;width:10;height:20" coordorigin="5084,2981" coordsize="10,20">
              <v:shape style="position:absolute;left:5084;top:2981;width:10;height:20" coordorigin="5084,2981" coordsize="10,20" path="m5084,3001l5094,3001,5094,2981,5084,2981,5084,3001xe" filled="true" fillcolor="#000000" stroked="false">
                <v:path arrowok="t"/>
                <v:fill type="solid"/>
              </v:shape>
            </v:group>
            <v:group style="position:absolute;left:5084;top:3001;width:10;height:20" coordorigin="5084,3001" coordsize="10,20">
              <v:shape style="position:absolute;left:5084;top:3001;width:10;height:20" coordorigin="5084,3001" coordsize="10,20" path="m5084,3020l5094,3020,5094,3001,5084,3001,5084,3020xe" filled="true" fillcolor="#000000" stroked="false">
                <v:path arrowok="t"/>
                <v:fill type="solid"/>
              </v:shape>
            </v:group>
            <v:group style="position:absolute;left:5084;top:3020;width:10;height:20" coordorigin="5084,3020" coordsize="10,20">
              <v:shape style="position:absolute;left:5084;top:3020;width:10;height:20" coordorigin="5084,3020" coordsize="10,20" path="m5084,3039l5094,3039,5094,3020,5084,3020,5084,3039xe" filled="true" fillcolor="#000000" stroked="false">
                <v:path arrowok="t"/>
                <v:fill type="solid"/>
              </v:shape>
            </v:group>
            <v:group style="position:absolute;left:5084;top:3039;width:10;height:20" coordorigin="5084,3039" coordsize="10,20">
              <v:shape style="position:absolute;left:5084;top:3039;width:10;height:20" coordorigin="5084,3039" coordsize="10,20" path="m5084,3058l5094,3058,5094,3039,5084,3039,5084,3058xe" filled="true" fillcolor="#000000" stroked="false">
                <v:path arrowok="t"/>
                <v:fill type="solid"/>
              </v:shape>
            </v:group>
            <v:group style="position:absolute;left:5084;top:3058;width:10;height:20" coordorigin="5084,3058" coordsize="10,20">
              <v:shape style="position:absolute;left:5084;top:3058;width:10;height:20" coordorigin="5084,3058" coordsize="10,20" path="m5084,3077l5094,3077,5094,3058,5084,3058,5084,3077xe" filled="true" fillcolor="#000000" stroked="false">
                <v:path arrowok="t"/>
                <v:fill type="solid"/>
              </v:shape>
            </v:group>
            <v:group style="position:absolute;left:5084;top:3077;width:10;height:20" coordorigin="5084,3077" coordsize="10,20">
              <v:shape style="position:absolute;left:5084;top:3077;width:10;height:20" coordorigin="5084,3077" coordsize="10,20" path="m5084,3097l5094,3097,5094,3077,5084,3077,5084,3097xe" filled="true" fillcolor="#000000" stroked="false">
                <v:path arrowok="t"/>
                <v:fill type="solid"/>
              </v:shape>
            </v:group>
            <v:group style="position:absolute;left:5084;top:3097;width:10;height:20" coordorigin="5084,3097" coordsize="10,20">
              <v:shape style="position:absolute;left:5084;top:3097;width:10;height:20" coordorigin="5084,3097" coordsize="10,20" path="m5084,3116l5094,3116,5094,3097,5084,3097,5084,3116xe" filled="true" fillcolor="#000000" stroked="false">
                <v:path arrowok="t"/>
                <v:fill type="solid"/>
              </v:shape>
            </v:group>
            <v:group style="position:absolute;left:5084;top:3116;width:10;height:20" coordorigin="5084,3116" coordsize="10,20">
              <v:shape style="position:absolute;left:5084;top:3116;width:10;height:20" coordorigin="5084,3116" coordsize="10,20" path="m5084,3135l5094,3135,5094,3116,5084,3116,5084,3135xe" filled="true" fillcolor="#000000" stroked="false">
                <v:path arrowok="t"/>
                <v:fill type="solid"/>
              </v:shape>
            </v:group>
            <v:group style="position:absolute;left:5084;top:3135;width:10;height:20" coordorigin="5084,3135" coordsize="10,20">
              <v:shape style="position:absolute;left:5084;top:3135;width:10;height:20" coordorigin="5084,3135" coordsize="10,20" path="m5084,3154l5094,3154,5094,3135,5084,3135,5084,3154xe" filled="true" fillcolor="#000000" stroked="false">
                <v:path arrowok="t"/>
                <v:fill type="solid"/>
              </v:shape>
            </v:group>
            <v:group style="position:absolute;left:5084;top:3154;width:10;height:20" coordorigin="5084,3154" coordsize="10,20">
              <v:shape style="position:absolute;left:5084;top:3154;width:10;height:20" coordorigin="5084,3154" coordsize="10,20" path="m5084,3173l5094,3173,5094,3154,5084,3154,5084,3173xe" filled="true" fillcolor="#000000" stroked="false">
                <v:path arrowok="t"/>
                <v:fill type="solid"/>
              </v:shape>
            </v:group>
            <v:group style="position:absolute;left:5084;top:3173;width:10;height:20" coordorigin="5084,3173" coordsize="10,20">
              <v:shape style="position:absolute;left:5084;top:3173;width:10;height:20" coordorigin="5084,3173" coordsize="10,20" path="m5084,3193l5094,3193,5094,3173,5084,3173,5084,3193xe" filled="true" fillcolor="#000000" stroked="false">
                <v:path arrowok="t"/>
                <v:fill type="solid"/>
              </v:shape>
            </v:group>
            <v:group style="position:absolute;left:5084;top:3193;width:10;height:20" coordorigin="5084,3193" coordsize="10,20">
              <v:shape style="position:absolute;left:5084;top:3193;width:10;height:20" coordorigin="5084,3193" coordsize="10,20" path="m5084,3212l5094,3212,5094,3193,5084,3193,5084,3212xe" filled="true" fillcolor="#000000" stroked="false">
                <v:path arrowok="t"/>
                <v:fill type="solid"/>
              </v:shape>
            </v:group>
            <v:group style="position:absolute;left:5084;top:3212;width:10;height:20" coordorigin="5084,3212" coordsize="10,20">
              <v:shape style="position:absolute;left:5084;top:3212;width:10;height:20" coordorigin="5084,3212" coordsize="10,20" path="m5084,3231l5094,3231,5094,3212,5084,3212,5084,3231xe" filled="true" fillcolor="#000000" stroked="false">
                <v:path arrowok="t"/>
                <v:fill type="solid"/>
              </v:shape>
            </v:group>
            <v:group style="position:absolute;left:5084;top:3231;width:10;height:20" coordorigin="5084,3231" coordsize="10,20">
              <v:shape style="position:absolute;left:5084;top:3231;width:10;height:20" coordorigin="5084,3231" coordsize="10,20" path="m5084,3250l5094,3250,5094,3231,5084,3231,5084,3250xe" filled="true" fillcolor="#000000" stroked="false">
                <v:path arrowok="t"/>
                <v:fill type="solid"/>
              </v:shape>
            </v:group>
            <v:group style="position:absolute;left:5084;top:3250;width:10;height:20" coordorigin="5084,3250" coordsize="10,20">
              <v:shape style="position:absolute;left:5084;top:3250;width:10;height:20" coordorigin="5084,3250" coordsize="10,20" path="m5084,3269l5094,3269,5094,3250,5084,3250,5084,3269xe" filled="true" fillcolor="#000000" stroked="false">
                <v:path arrowok="t"/>
                <v:fill type="solid"/>
              </v:shape>
            </v:group>
            <v:group style="position:absolute;left:5084;top:3269;width:10;height:20" coordorigin="5084,3269" coordsize="10,20">
              <v:shape style="position:absolute;left:5084;top:3269;width:10;height:20" coordorigin="5084,3269" coordsize="10,20" path="m5084,3289l5094,3289,5094,3269,5084,3269,5084,3289xe" filled="true" fillcolor="#000000" stroked="false">
                <v:path arrowok="t"/>
                <v:fill type="solid"/>
              </v:shape>
            </v:group>
            <v:group style="position:absolute;left:5084;top:3289;width:10;height:20" coordorigin="5084,3289" coordsize="10,20">
              <v:shape style="position:absolute;left:5084;top:3289;width:10;height:20" coordorigin="5084,3289" coordsize="10,20" path="m5084,3308l5094,3308,5094,3289,5084,3289,5084,3308xe" filled="true" fillcolor="#000000" stroked="false">
                <v:path arrowok="t"/>
                <v:fill type="solid"/>
              </v:shape>
            </v:group>
            <v:group style="position:absolute;left:5084;top:3308;width:10;height:20" coordorigin="5084,3308" coordsize="10,20">
              <v:shape style="position:absolute;left:5084;top:3308;width:10;height:20" coordorigin="5084,3308" coordsize="10,20" path="m5084,3327l5094,3327,5094,3308,5084,3308,5084,3327xe" filled="true" fillcolor="#000000" stroked="false">
                <v:path arrowok="t"/>
                <v:fill type="solid"/>
              </v:shape>
            </v:group>
            <v:group style="position:absolute;left:5084;top:3327;width:10;height:20" coordorigin="5084,3327" coordsize="10,20">
              <v:shape style="position:absolute;left:5084;top:3327;width:10;height:20" coordorigin="5084,3327" coordsize="10,20" path="m5084,3346l5094,3346,5094,3327,5084,3327,5084,3346xe" filled="true" fillcolor="#000000" stroked="false">
                <v:path arrowok="t"/>
                <v:fill type="solid"/>
              </v:shape>
            </v:group>
            <v:group style="position:absolute;left:6582;top:2674;width:10;height:20" coordorigin="6582,2674" coordsize="10,20">
              <v:shape style="position:absolute;left:6582;top:2674;width:10;height:20" coordorigin="6582,2674" coordsize="10,20" path="m6582,2693l6591,2693,6591,2674,6582,2674,6582,2693xe" filled="true" fillcolor="#000000" stroked="false">
                <v:path arrowok="t"/>
                <v:fill type="solid"/>
              </v:shape>
            </v:group>
            <v:group style="position:absolute;left:6582;top:2693;width:10;height:20" coordorigin="6582,2693" coordsize="10,20">
              <v:shape style="position:absolute;left:6582;top:2693;width:10;height:20" coordorigin="6582,2693" coordsize="10,20" path="m6582,2712l6591,2712,6591,2693,6582,2693,6582,2712xe" filled="true" fillcolor="#000000" stroked="false">
                <v:path arrowok="t"/>
                <v:fill type="solid"/>
              </v:shape>
            </v:group>
            <v:group style="position:absolute;left:6582;top:2712;width:10;height:20" coordorigin="6582,2712" coordsize="10,20">
              <v:shape style="position:absolute;left:6582;top:2712;width:10;height:20" coordorigin="6582,2712" coordsize="10,20" path="m6582,2731l6591,2731,6591,2712,6582,2712,6582,2731xe" filled="true" fillcolor="#000000" stroked="false">
                <v:path arrowok="t"/>
                <v:fill type="solid"/>
              </v:shape>
            </v:group>
            <v:group style="position:absolute;left:6582;top:2731;width:10;height:20" coordorigin="6582,2731" coordsize="10,20">
              <v:shape style="position:absolute;left:6582;top:2731;width:10;height:20" coordorigin="6582,2731" coordsize="10,20" path="m6582,2750l6591,2750,6591,2731,6582,2731,6582,2750xe" filled="true" fillcolor="#000000" stroked="false">
                <v:path arrowok="t"/>
                <v:fill type="solid"/>
              </v:shape>
            </v:group>
            <v:group style="position:absolute;left:6582;top:2750;width:10;height:20" coordorigin="6582,2750" coordsize="10,20">
              <v:shape style="position:absolute;left:6582;top:2750;width:10;height:20" coordorigin="6582,2750" coordsize="10,20" path="m6582,2770l6591,2770,6591,2750,6582,2750,6582,2770xe" filled="true" fillcolor="#000000" stroked="false">
                <v:path arrowok="t"/>
                <v:fill type="solid"/>
              </v:shape>
            </v:group>
            <v:group style="position:absolute;left:6582;top:2770;width:10;height:20" coordorigin="6582,2770" coordsize="10,20">
              <v:shape style="position:absolute;left:6582;top:2770;width:10;height:20" coordorigin="6582,2770" coordsize="10,20" path="m6582,2789l6591,2789,6591,2770,6582,2770,6582,2789xe" filled="true" fillcolor="#000000" stroked="false">
                <v:path arrowok="t"/>
                <v:fill type="solid"/>
              </v:shape>
            </v:group>
            <v:group style="position:absolute;left:6582;top:2789;width:10;height:20" coordorigin="6582,2789" coordsize="10,20">
              <v:shape style="position:absolute;left:6582;top:2789;width:10;height:20" coordorigin="6582,2789" coordsize="10,20" path="m6582,2808l6591,2808,6591,2789,6582,2789,6582,2808xe" filled="true" fillcolor="#000000" stroked="false">
                <v:path arrowok="t"/>
                <v:fill type="solid"/>
              </v:shape>
            </v:group>
            <v:group style="position:absolute;left:6582;top:2808;width:10;height:20" coordorigin="6582,2808" coordsize="10,20">
              <v:shape style="position:absolute;left:6582;top:2808;width:10;height:20" coordorigin="6582,2808" coordsize="10,20" path="m6582,2827l6591,2827,6591,2808,6582,2808,6582,2827xe" filled="true" fillcolor="#000000" stroked="false">
                <v:path arrowok="t"/>
                <v:fill type="solid"/>
              </v:shape>
            </v:group>
            <v:group style="position:absolute;left:6582;top:2827;width:10;height:20" coordorigin="6582,2827" coordsize="10,20">
              <v:shape style="position:absolute;left:6582;top:2827;width:10;height:20" coordorigin="6582,2827" coordsize="10,20" path="m6582,2846l6591,2846,6591,2827,6582,2827,6582,2846xe" filled="true" fillcolor="#000000" stroked="false">
                <v:path arrowok="t"/>
                <v:fill type="solid"/>
              </v:shape>
            </v:group>
            <v:group style="position:absolute;left:6582;top:2846;width:10;height:20" coordorigin="6582,2846" coordsize="10,20">
              <v:shape style="position:absolute;left:6582;top:2846;width:10;height:20" coordorigin="6582,2846" coordsize="10,20" path="m6582,2866l6591,2866,6591,2846,6582,2846,6582,2866xe" filled="true" fillcolor="#000000" stroked="false">
                <v:path arrowok="t"/>
                <v:fill type="solid"/>
              </v:shape>
            </v:group>
            <v:group style="position:absolute;left:6582;top:2866;width:10;height:20" coordorigin="6582,2866" coordsize="10,20">
              <v:shape style="position:absolute;left:6582;top:2866;width:10;height:20" coordorigin="6582,2866" coordsize="10,20" path="m6582,2885l6591,2885,6591,2866,6582,2866,6582,2885xe" filled="true" fillcolor="#000000" stroked="false">
                <v:path arrowok="t"/>
                <v:fill type="solid"/>
              </v:shape>
            </v:group>
            <v:group style="position:absolute;left:6582;top:2885;width:10;height:20" coordorigin="6582,2885" coordsize="10,20">
              <v:shape style="position:absolute;left:6582;top:2885;width:10;height:20" coordorigin="6582,2885" coordsize="10,20" path="m6582,2904l6591,2904,6591,2885,6582,2885,6582,2904xe" filled="true" fillcolor="#000000" stroked="false">
                <v:path arrowok="t"/>
                <v:fill type="solid"/>
              </v:shape>
            </v:group>
            <v:group style="position:absolute;left:6582;top:2904;width:10;height:20" coordorigin="6582,2904" coordsize="10,20">
              <v:shape style="position:absolute;left:6582;top:2904;width:10;height:20" coordorigin="6582,2904" coordsize="10,20" path="m6582,2923l6591,2923,6591,2904,6582,2904,6582,2923xe" filled="true" fillcolor="#000000" stroked="false">
                <v:path arrowok="t"/>
                <v:fill type="solid"/>
              </v:shape>
            </v:group>
            <v:group style="position:absolute;left:6582;top:2923;width:10;height:20" coordorigin="6582,2923" coordsize="10,20">
              <v:shape style="position:absolute;left:6582;top:2923;width:10;height:20" coordorigin="6582,2923" coordsize="10,20" path="m6582,2943l6591,2943,6591,2923,6582,2923,6582,2943xe" filled="true" fillcolor="#000000" stroked="false">
                <v:path arrowok="t"/>
                <v:fill type="solid"/>
              </v:shape>
            </v:group>
            <v:group style="position:absolute;left:6582;top:2943;width:10;height:20" coordorigin="6582,2943" coordsize="10,20">
              <v:shape style="position:absolute;left:6582;top:2943;width:10;height:20" coordorigin="6582,2943" coordsize="10,20" path="m6582,2962l6591,2962,6591,2943,6582,2943,6582,2962xe" filled="true" fillcolor="#000000" stroked="false">
                <v:path arrowok="t"/>
                <v:fill type="solid"/>
              </v:shape>
            </v:group>
            <v:group style="position:absolute;left:6582;top:2962;width:10;height:20" coordorigin="6582,2962" coordsize="10,20">
              <v:shape style="position:absolute;left:6582;top:2962;width:10;height:20" coordorigin="6582,2962" coordsize="10,20" path="m6582,2981l6591,2981,6591,2962,6582,2962,6582,2981xe" filled="true" fillcolor="#000000" stroked="false">
                <v:path arrowok="t"/>
                <v:fill type="solid"/>
              </v:shape>
            </v:group>
            <v:group style="position:absolute;left:6582;top:2981;width:10;height:20" coordorigin="6582,2981" coordsize="10,20">
              <v:shape style="position:absolute;left:6582;top:2981;width:10;height:20" coordorigin="6582,2981" coordsize="10,20" path="m6582,3001l6591,3001,6591,2981,6582,2981,6582,3001xe" filled="true" fillcolor="#000000" stroked="false">
                <v:path arrowok="t"/>
                <v:fill type="solid"/>
              </v:shape>
            </v:group>
            <v:group style="position:absolute;left:6582;top:3001;width:10;height:20" coordorigin="6582,3001" coordsize="10,20">
              <v:shape style="position:absolute;left:6582;top:3001;width:10;height:20" coordorigin="6582,3001" coordsize="10,20" path="m6582,3020l6591,3020,6591,3001,6582,3001,6582,3020xe" filled="true" fillcolor="#000000" stroked="false">
                <v:path arrowok="t"/>
                <v:fill type="solid"/>
              </v:shape>
            </v:group>
            <v:group style="position:absolute;left:6582;top:3020;width:10;height:20" coordorigin="6582,3020" coordsize="10,20">
              <v:shape style="position:absolute;left:6582;top:3020;width:10;height:20" coordorigin="6582,3020" coordsize="10,20" path="m6582,3039l6591,3039,6591,3020,6582,3020,6582,3039xe" filled="true" fillcolor="#000000" stroked="false">
                <v:path arrowok="t"/>
                <v:fill type="solid"/>
              </v:shape>
            </v:group>
            <v:group style="position:absolute;left:6582;top:3039;width:10;height:20" coordorigin="6582,3039" coordsize="10,20">
              <v:shape style="position:absolute;left:6582;top:3039;width:10;height:20" coordorigin="6582,3039" coordsize="10,20" path="m6582,3058l6591,3058,6591,3039,6582,3039,6582,3058xe" filled="true" fillcolor="#000000" stroked="false">
                <v:path arrowok="t"/>
                <v:fill type="solid"/>
              </v:shape>
            </v:group>
            <v:group style="position:absolute;left:6582;top:3058;width:10;height:20" coordorigin="6582,3058" coordsize="10,20">
              <v:shape style="position:absolute;left:6582;top:3058;width:10;height:20" coordorigin="6582,3058" coordsize="10,20" path="m6582,3077l6591,3077,6591,3058,6582,3058,6582,3077xe" filled="true" fillcolor="#000000" stroked="false">
                <v:path arrowok="t"/>
                <v:fill type="solid"/>
              </v:shape>
            </v:group>
            <v:group style="position:absolute;left:6582;top:3077;width:10;height:20" coordorigin="6582,3077" coordsize="10,20">
              <v:shape style="position:absolute;left:6582;top:3077;width:10;height:20" coordorigin="6582,3077" coordsize="10,20" path="m6582,3097l6591,3097,6591,3077,6582,3077,6582,3097xe" filled="true" fillcolor="#000000" stroked="false">
                <v:path arrowok="t"/>
                <v:fill type="solid"/>
              </v:shape>
            </v:group>
            <v:group style="position:absolute;left:6582;top:3097;width:10;height:20" coordorigin="6582,3097" coordsize="10,20">
              <v:shape style="position:absolute;left:6582;top:3097;width:10;height:20" coordorigin="6582,3097" coordsize="10,20" path="m6582,3116l6591,3116,6591,3097,6582,3097,6582,3116xe" filled="true" fillcolor="#000000" stroked="false">
                <v:path arrowok="t"/>
                <v:fill type="solid"/>
              </v:shape>
            </v:group>
            <v:group style="position:absolute;left:6582;top:3116;width:10;height:20" coordorigin="6582,3116" coordsize="10,20">
              <v:shape style="position:absolute;left:6582;top:3116;width:10;height:20" coordorigin="6582,3116" coordsize="10,20" path="m6582,3135l6591,3135,6591,3116,6582,3116,6582,3135xe" filled="true" fillcolor="#000000" stroked="false">
                <v:path arrowok="t"/>
                <v:fill type="solid"/>
              </v:shape>
            </v:group>
            <v:group style="position:absolute;left:6582;top:3135;width:10;height:20" coordorigin="6582,3135" coordsize="10,20">
              <v:shape style="position:absolute;left:6582;top:3135;width:10;height:20" coordorigin="6582,3135" coordsize="10,20" path="m6582,3154l6591,3154,6591,3135,6582,3135,6582,3154xe" filled="true" fillcolor="#000000" stroked="false">
                <v:path arrowok="t"/>
                <v:fill type="solid"/>
              </v:shape>
            </v:group>
            <v:group style="position:absolute;left:6582;top:3154;width:10;height:20" coordorigin="6582,3154" coordsize="10,20">
              <v:shape style="position:absolute;left:6582;top:3154;width:10;height:20" coordorigin="6582,3154" coordsize="10,20" path="m6582,3173l6591,3173,6591,3154,6582,3154,6582,3173xe" filled="true" fillcolor="#000000" stroked="false">
                <v:path arrowok="t"/>
                <v:fill type="solid"/>
              </v:shape>
            </v:group>
            <v:group style="position:absolute;left:6582;top:3173;width:10;height:20" coordorigin="6582,3173" coordsize="10,20">
              <v:shape style="position:absolute;left:6582;top:3173;width:10;height:20" coordorigin="6582,3173" coordsize="10,20" path="m6582,3193l6591,3193,6591,3173,6582,3173,6582,3193xe" filled="true" fillcolor="#000000" stroked="false">
                <v:path arrowok="t"/>
                <v:fill type="solid"/>
              </v:shape>
            </v:group>
            <v:group style="position:absolute;left:6582;top:3193;width:10;height:20" coordorigin="6582,3193" coordsize="10,20">
              <v:shape style="position:absolute;left:6582;top:3193;width:10;height:20" coordorigin="6582,3193" coordsize="10,20" path="m6582,3212l6591,3212,6591,3193,6582,3193,6582,3212xe" filled="true" fillcolor="#000000" stroked="false">
                <v:path arrowok="t"/>
                <v:fill type="solid"/>
              </v:shape>
            </v:group>
            <v:group style="position:absolute;left:6582;top:3212;width:10;height:20" coordorigin="6582,3212" coordsize="10,20">
              <v:shape style="position:absolute;left:6582;top:3212;width:10;height:20" coordorigin="6582,3212" coordsize="10,20" path="m6582,3231l6591,3231,6591,3212,6582,3212,6582,3231xe" filled="true" fillcolor="#000000" stroked="false">
                <v:path arrowok="t"/>
                <v:fill type="solid"/>
              </v:shape>
            </v:group>
            <v:group style="position:absolute;left:6582;top:3231;width:10;height:20" coordorigin="6582,3231" coordsize="10,20">
              <v:shape style="position:absolute;left:6582;top:3231;width:10;height:20" coordorigin="6582,3231" coordsize="10,20" path="m6582,3250l6591,3250,6591,3231,6582,3231,6582,3250xe" filled="true" fillcolor="#000000" stroked="false">
                <v:path arrowok="t"/>
                <v:fill type="solid"/>
              </v:shape>
            </v:group>
            <v:group style="position:absolute;left:6582;top:3250;width:10;height:20" coordorigin="6582,3250" coordsize="10,20">
              <v:shape style="position:absolute;left:6582;top:3250;width:10;height:20" coordorigin="6582,3250" coordsize="10,20" path="m6582,3269l6591,3269,6591,3250,6582,3250,6582,3269xe" filled="true" fillcolor="#000000" stroked="false">
                <v:path arrowok="t"/>
                <v:fill type="solid"/>
              </v:shape>
            </v:group>
            <v:group style="position:absolute;left:6582;top:3269;width:10;height:20" coordorigin="6582,3269" coordsize="10,20">
              <v:shape style="position:absolute;left:6582;top:3269;width:10;height:20" coordorigin="6582,3269" coordsize="10,20" path="m6582,3289l6591,3289,6591,3269,6582,3269,6582,3289xe" filled="true" fillcolor="#000000" stroked="false">
                <v:path arrowok="t"/>
                <v:fill type="solid"/>
              </v:shape>
            </v:group>
            <v:group style="position:absolute;left:6582;top:3289;width:10;height:20" coordorigin="6582,3289" coordsize="10,20">
              <v:shape style="position:absolute;left:6582;top:3289;width:10;height:20" coordorigin="6582,3289" coordsize="10,20" path="m6582,3308l6591,3308,6591,3289,6582,3289,6582,3308xe" filled="true" fillcolor="#000000" stroked="false">
                <v:path arrowok="t"/>
                <v:fill type="solid"/>
              </v:shape>
            </v:group>
            <v:group style="position:absolute;left:6582;top:3308;width:10;height:20" coordorigin="6582,3308" coordsize="10,20">
              <v:shape style="position:absolute;left:6582;top:3308;width:10;height:20" coordorigin="6582,3308" coordsize="10,20" path="m6582,3327l6591,3327,6591,3308,6582,3308,6582,3327xe" filled="true" fillcolor="#000000" stroked="false">
                <v:path arrowok="t"/>
                <v:fill type="solid"/>
              </v:shape>
            </v:group>
            <v:group style="position:absolute;left:6582;top:3327;width:10;height:20" coordorigin="6582,3327" coordsize="10,20">
              <v:shape style="position:absolute;left:6582;top:3327;width:10;height:20" coordorigin="6582,3327" coordsize="10,20" path="m6582,3346l6591,3346,6591,3327,6582,3327,6582,3346xe" filled="true" fillcolor="#000000" stroked="false">
                <v:path arrowok="t"/>
                <v:fill type="solid"/>
              </v:shape>
            </v:group>
            <v:group style="position:absolute;left:19;top:3351;width:20;height:2" coordorigin="19,3351" coordsize="20,2">
              <v:shape style="position:absolute;left:19;top:3351;width:20;height:2" coordorigin="19,3351" coordsize="20,0" path="m19,3351l38,3351e" filled="false" stroked="true" strokeweight=".47998pt" strokecolor="#000000">
                <v:path arrowok="t"/>
              </v:shape>
            </v:group>
            <v:group style="position:absolute;left:38;top:3351;width:20;height:2" coordorigin="38,3351" coordsize="20,2">
              <v:shape style="position:absolute;left:38;top:3351;width:20;height:2" coordorigin="38,3351" coordsize="20,0" path="m38,3351l58,3351e" filled="false" stroked="true" strokeweight=".47998pt" strokecolor="#000000">
                <v:path arrowok="t"/>
              </v:shape>
            </v:group>
            <v:group style="position:absolute;left:58;top:3351;width:20;height:2" coordorigin="58,3351" coordsize="20,2">
              <v:shape style="position:absolute;left:58;top:3351;width:20;height:2" coordorigin="58,3351" coordsize="20,0" path="m58,3351l77,3351e" filled="false" stroked="true" strokeweight=".47998pt" strokecolor="#000000">
                <v:path arrowok="t"/>
              </v:shape>
            </v:group>
            <v:group style="position:absolute;left:77;top:3351;width:20;height:2" coordorigin="77,3351" coordsize="20,2">
              <v:shape style="position:absolute;left:77;top:3351;width:20;height:2" coordorigin="77,3351" coordsize="20,0" path="m77,3351l96,3351e" filled="false" stroked="true" strokeweight=".47998pt" strokecolor="#000000">
                <v:path arrowok="t"/>
              </v:shape>
            </v:group>
            <v:group style="position:absolute;left:96;top:3351;width:20;height:2" coordorigin="96,3351" coordsize="20,2">
              <v:shape style="position:absolute;left:96;top:3351;width:20;height:2" coordorigin="96,3351" coordsize="20,0" path="m96,3351l115,3351e" filled="false" stroked="true" strokeweight=".47998pt" strokecolor="#000000">
                <v:path arrowok="t"/>
              </v:shape>
            </v:group>
            <v:group style="position:absolute;left:115;top:3351;width:20;height:2" coordorigin="115,3351" coordsize="20,2">
              <v:shape style="position:absolute;left:115;top:3351;width:20;height:2" coordorigin="115,3351" coordsize="20,0" path="m115,3351l134,3351e" filled="false" stroked="true" strokeweight=".47998pt" strokecolor="#000000">
                <v:path arrowok="t"/>
              </v:shape>
            </v:group>
            <v:group style="position:absolute;left:134;top:3351;width:20;height:2" coordorigin="134,3351" coordsize="20,2">
              <v:shape style="position:absolute;left:134;top:3351;width:20;height:2" coordorigin="134,3351" coordsize="20,0" path="m134,3351l154,3351e" filled="false" stroked="true" strokeweight=".47998pt" strokecolor="#000000">
                <v:path arrowok="t"/>
              </v:shape>
            </v:group>
            <v:group style="position:absolute;left:154;top:3351;width:20;height:2" coordorigin="154,3351" coordsize="20,2">
              <v:shape style="position:absolute;left:154;top:3351;width:20;height:2" coordorigin="154,3351" coordsize="20,0" path="m154,3351l173,3351e" filled="false" stroked="true" strokeweight=".47998pt" strokecolor="#000000">
                <v:path arrowok="t"/>
              </v:shape>
            </v:group>
            <v:group style="position:absolute;left:173;top:3351;width:20;height:2" coordorigin="173,3351" coordsize="20,2">
              <v:shape style="position:absolute;left:173;top:3351;width:20;height:2" coordorigin="173,3351" coordsize="20,0" path="m173,3351l192,3351e" filled="false" stroked="true" strokeweight=".47998pt" strokecolor="#000000">
                <v:path arrowok="t"/>
              </v:shape>
            </v:group>
            <v:group style="position:absolute;left:192;top:3351;width:20;height:2" coordorigin="192,3351" coordsize="20,2">
              <v:shape style="position:absolute;left:192;top:3351;width:20;height:2" coordorigin="192,3351" coordsize="20,0" path="m192,3351l211,3351e" filled="false" stroked="true" strokeweight=".47998pt" strokecolor="#000000">
                <v:path arrowok="t"/>
              </v:shape>
            </v:group>
            <v:group style="position:absolute;left:211;top:3351;width:20;height:2" coordorigin="211,3351" coordsize="20,2">
              <v:shape style="position:absolute;left:211;top:3351;width:20;height:2" coordorigin="211,3351" coordsize="20,0" path="m211,3351l230,3351e" filled="false" stroked="true" strokeweight=".47998pt" strokecolor="#000000">
                <v:path arrowok="t"/>
              </v:shape>
            </v:group>
            <v:group style="position:absolute;left:230;top:3351;width:20;height:2" coordorigin="230,3351" coordsize="20,2">
              <v:shape style="position:absolute;left:230;top:3351;width:20;height:2" coordorigin="230,3351" coordsize="20,0" path="m230,3351l250,3351e" filled="false" stroked="true" strokeweight=".47998pt" strokecolor="#000000">
                <v:path arrowok="t"/>
              </v:shape>
            </v:group>
            <v:group style="position:absolute;left:250;top:3351;width:20;height:2" coordorigin="250,3351" coordsize="20,2">
              <v:shape style="position:absolute;left:250;top:3351;width:20;height:2" coordorigin="250,3351" coordsize="20,0" path="m250,3351l269,3351e" filled="false" stroked="true" strokeweight=".47998pt" strokecolor="#000000">
                <v:path arrowok="t"/>
              </v:shape>
            </v:group>
            <v:group style="position:absolute;left:269;top:3351;width:20;height:2" coordorigin="269,3351" coordsize="20,2">
              <v:shape style="position:absolute;left:269;top:3351;width:20;height:2" coordorigin="269,3351" coordsize="20,0" path="m269,3351l288,3351e" filled="false" stroked="true" strokeweight=".47998pt" strokecolor="#000000">
                <v:path arrowok="t"/>
              </v:shape>
            </v:group>
            <v:group style="position:absolute;left:288;top:3351;width:20;height:2" coordorigin="288,3351" coordsize="20,2">
              <v:shape style="position:absolute;left:288;top:3351;width:20;height:2" coordorigin="288,3351" coordsize="20,0" path="m288,3351l307,3351e" filled="false" stroked="true" strokeweight=".47998pt" strokecolor="#000000">
                <v:path arrowok="t"/>
              </v:shape>
            </v:group>
            <v:group style="position:absolute;left:307;top:3351;width:20;height:2" coordorigin="307,3351" coordsize="20,2">
              <v:shape style="position:absolute;left:307;top:3351;width:20;height:2" coordorigin="307,3351" coordsize="20,0" path="m307,3351l326,3351e" filled="false" stroked="true" strokeweight=".47998pt" strokecolor="#000000">
                <v:path arrowok="t"/>
              </v:shape>
            </v:group>
            <v:group style="position:absolute;left:326;top:3351;width:20;height:2" coordorigin="326,3351" coordsize="20,2">
              <v:shape style="position:absolute;left:326;top:3351;width:20;height:2" coordorigin="326,3351" coordsize="20,0" path="m326,3351l346,3351e" filled="false" stroked="true" strokeweight=".47998pt" strokecolor="#000000">
                <v:path arrowok="t"/>
              </v:shape>
            </v:group>
            <v:group style="position:absolute;left:346;top:3351;width:20;height:2" coordorigin="346,3351" coordsize="20,2">
              <v:shape style="position:absolute;left:346;top:3351;width:20;height:2" coordorigin="346,3351" coordsize="20,0" path="m346,3351l365,3351e" filled="false" stroked="true" strokeweight=".47998pt" strokecolor="#000000">
                <v:path arrowok="t"/>
              </v:shape>
            </v:group>
            <v:group style="position:absolute;left:365;top:3351;width:20;height:2" coordorigin="365,3351" coordsize="20,2">
              <v:shape style="position:absolute;left:365;top:3351;width:20;height:2" coordorigin="365,3351" coordsize="20,0" path="m365,3351l384,3351e" filled="false" stroked="true" strokeweight=".47998pt" strokecolor="#000000">
                <v:path arrowok="t"/>
              </v:shape>
            </v:group>
            <v:group style="position:absolute;left:384;top:3351;width:20;height:2" coordorigin="384,3351" coordsize="20,2">
              <v:shape style="position:absolute;left:384;top:3351;width:20;height:2" coordorigin="384,3351" coordsize="20,0" path="m384,3351l403,3351e" filled="false" stroked="true" strokeweight=".47998pt" strokecolor="#000000">
                <v:path arrowok="t"/>
              </v:shape>
            </v:group>
            <v:group style="position:absolute;left:403;top:3351;width:20;height:2" coordorigin="403,3351" coordsize="20,2">
              <v:shape style="position:absolute;left:403;top:3351;width:20;height:2" coordorigin="403,3351" coordsize="20,0" path="m403,3351l422,3351e" filled="false" stroked="true" strokeweight=".47998pt" strokecolor="#000000">
                <v:path arrowok="t"/>
              </v:shape>
            </v:group>
            <v:group style="position:absolute;left:422;top:3351;width:20;height:2" coordorigin="422,3351" coordsize="20,2">
              <v:shape style="position:absolute;left:422;top:3351;width:20;height:2" coordorigin="422,3351" coordsize="20,0" path="m422,3351l442,3351e" filled="false" stroked="true" strokeweight=".47998pt" strokecolor="#000000">
                <v:path arrowok="t"/>
              </v:shape>
            </v:group>
            <v:group style="position:absolute;left:442;top:3351;width:20;height:2" coordorigin="442,3351" coordsize="20,2">
              <v:shape style="position:absolute;left:442;top:3351;width:20;height:2" coordorigin="442,3351" coordsize="20,0" path="m442,3351l461,3351e" filled="false" stroked="true" strokeweight=".47998pt" strokecolor="#000000">
                <v:path arrowok="t"/>
              </v:shape>
            </v:group>
            <v:group style="position:absolute;left:461;top:3351;width:20;height:2" coordorigin="461,3351" coordsize="20,2">
              <v:shape style="position:absolute;left:461;top:3351;width:20;height:2" coordorigin="461,3351" coordsize="20,0" path="m461,3351l480,3351e" filled="false" stroked="true" strokeweight=".47998pt" strokecolor="#000000">
                <v:path arrowok="t"/>
              </v:shape>
            </v:group>
            <v:group style="position:absolute;left:480;top:3351;width:20;height:2" coordorigin="480,3351" coordsize="20,2">
              <v:shape style="position:absolute;left:480;top:3351;width:20;height:2" coordorigin="480,3351" coordsize="20,0" path="m480,3351l499,3351e" filled="false" stroked="true" strokeweight=".47998pt" strokecolor="#000000">
                <v:path arrowok="t"/>
              </v:shape>
            </v:group>
            <v:group style="position:absolute;left:499;top:3351;width:20;height:2" coordorigin="499,3351" coordsize="20,2">
              <v:shape style="position:absolute;left:499;top:3351;width:20;height:2" coordorigin="499,3351" coordsize="20,0" path="m499,3351l518,3351e" filled="false" stroked="true" strokeweight=".47998pt" strokecolor="#000000">
                <v:path arrowok="t"/>
              </v:shape>
            </v:group>
            <v:group style="position:absolute;left:518;top:3351;width:20;height:2" coordorigin="518,3351" coordsize="20,2">
              <v:shape style="position:absolute;left:518;top:3351;width:20;height:2" coordorigin="518,3351" coordsize="20,0" path="m518,3351l538,3351e" filled="false" stroked="true" strokeweight=".47998pt" strokecolor="#000000">
                <v:path arrowok="t"/>
              </v:shape>
            </v:group>
            <v:group style="position:absolute;left:538;top:3351;width:20;height:2" coordorigin="538,3351" coordsize="20,2">
              <v:shape style="position:absolute;left:538;top:3351;width:20;height:2" coordorigin="538,3351" coordsize="20,0" path="m538,3351l557,3351e" filled="false" stroked="true" strokeweight=".47998pt" strokecolor="#000000">
                <v:path arrowok="t"/>
              </v:shape>
            </v:group>
            <v:group style="position:absolute;left:557;top:3351;width:20;height:2" coordorigin="557,3351" coordsize="20,2">
              <v:shape style="position:absolute;left:557;top:3351;width:20;height:2" coordorigin="557,3351" coordsize="20,0" path="m557,3351l576,3351e" filled="false" stroked="true" strokeweight=".47998pt" strokecolor="#000000">
                <v:path arrowok="t"/>
              </v:shape>
            </v:group>
            <v:group style="position:absolute;left:576;top:3351;width:20;height:2" coordorigin="576,3351" coordsize="20,2">
              <v:shape style="position:absolute;left:576;top:3351;width:20;height:2" coordorigin="576,3351" coordsize="20,0" path="m576,3351l595,3351e" filled="false" stroked="true" strokeweight=".47998pt" strokecolor="#000000">
                <v:path arrowok="t"/>
              </v:shape>
            </v:group>
            <v:group style="position:absolute;left:595;top:3351;width:20;height:2" coordorigin="595,3351" coordsize="20,2">
              <v:shape style="position:absolute;left:595;top:3351;width:20;height:2" coordorigin="595,3351" coordsize="20,0" path="m595,3351l614,3351e" filled="false" stroked="true" strokeweight=".47998pt" strokecolor="#000000">
                <v:path arrowok="t"/>
              </v:shape>
            </v:group>
            <v:group style="position:absolute;left:614;top:3351;width:20;height:2" coordorigin="614,3351" coordsize="20,2">
              <v:shape style="position:absolute;left:614;top:3351;width:20;height:2" coordorigin="614,3351" coordsize="20,0" path="m614,3351l634,3351e" filled="false" stroked="true" strokeweight=".47998pt" strokecolor="#000000">
                <v:path arrowok="t"/>
              </v:shape>
            </v:group>
            <v:group style="position:absolute;left:634;top:3351;width:20;height:2" coordorigin="634,3351" coordsize="20,2">
              <v:shape style="position:absolute;left:634;top:3351;width:20;height:2" coordorigin="634,3351" coordsize="20,0" path="m634,3351l653,3351e" filled="false" stroked="true" strokeweight=".47998pt" strokecolor="#000000">
                <v:path arrowok="t"/>
              </v:shape>
            </v:group>
            <v:group style="position:absolute;left:653;top:3351;width:20;height:2" coordorigin="653,3351" coordsize="20,2">
              <v:shape style="position:absolute;left:653;top:3351;width:20;height:2" coordorigin="653,3351" coordsize="20,0" path="m653,3351l672,3351e" filled="false" stroked="true" strokeweight=".47998pt" strokecolor="#000000">
                <v:path arrowok="t"/>
              </v:shape>
            </v:group>
            <v:group style="position:absolute;left:672;top:3351;width:20;height:2" coordorigin="672,3351" coordsize="20,2">
              <v:shape style="position:absolute;left:672;top:3351;width:20;height:2" coordorigin="672,3351" coordsize="20,0" path="m672,3351l691,3351e" filled="false" stroked="true" strokeweight=".47998pt" strokecolor="#000000">
                <v:path arrowok="t"/>
              </v:shape>
            </v:group>
            <v:group style="position:absolute;left:691;top:3351;width:20;height:2" coordorigin="691,3351" coordsize="20,2">
              <v:shape style="position:absolute;left:691;top:3351;width:20;height:2" coordorigin="691,3351" coordsize="20,0" path="m691,3351l710,3351e" filled="false" stroked="true" strokeweight=".47998pt" strokecolor="#000000">
                <v:path arrowok="t"/>
              </v:shape>
            </v:group>
            <v:group style="position:absolute;left:710;top:3351;width:20;height:2" coordorigin="710,3351" coordsize="20,2">
              <v:shape style="position:absolute;left:710;top:3351;width:20;height:2" coordorigin="710,3351" coordsize="20,0" path="m710,3351l730,3351e" filled="false" stroked="true" strokeweight=".47998pt" strokecolor="#000000">
                <v:path arrowok="t"/>
              </v:shape>
            </v:group>
            <v:group style="position:absolute;left:730;top:3351;width:20;height:2" coordorigin="730,3351" coordsize="20,2">
              <v:shape style="position:absolute;left:730;top:3351;width:20;height:2" coordorigin="730,3351" coordsize="20,0" path="m730,3351l749,3351e" filled="false" stroked="true" strokeweight=".47998pt" strokecolor="#000000">
                <v:path arrowok="t"/>
              </v:shape>
            </v:group>
            <v:group style="position:absolute;left:749;top:3351;width:20;height:2" coordorigin="749,3351" coordsize="20,2">
              <v:shape style="position:absolute;left:749;top:3351;width:20;height:2" coordorigin="749,3351" coordsize="20,0" path="m749,3351l768,3351e" filled="false" stroked="true" strokeweight=".47998pt" strokecolor="#000000">
                <v:path arrowok="t"/>
              </v:shape>
            </v:group>
            <v:group style="position:absolute;left:768;top:3351;width:20;height:2" coordorigin="768,3351" coordsize="20,2">
              <v:shape style="position:absolute;left:768;top:3351;width:20;height:2" coordorigin="768,3351" coordsize="20,0" path="m768,3351l787,3351e" filled="false" stroked="true" strokeweight=".47998pt" strokecolor="#000000">
                <v:path arrowok="t"/>
              </v:shape>
            </v:group>
            <v:group style="position:absolute;left:787;top:3351;width:20;height:2" coordorigin="787,3351" coordsize="20,2">
              <v:shape style="position:absolute;left:787;top:3351;width:20;height:2" coordorigin="787,3351" coordsize="20,0" path="m787,3351l806,3351e" filled="false" stroked="true" strokeweight=".47998pt" strokecolor="#000000">
                <v:path arrowok="t"/>
              </v:shape>
            </v:group>
            <v:group style="position:absolute;left:806;top:3351;width:20;height:2" coordorigin="806,3351" coordsize="20,2">
              <v:shape style="position:absolute;left:806;top:3351;width:20;height:2" coordorigin="806,3351" coordsize="20,0" path="m806,3351l826,3351e" filled="false" stroked="true" strokeweight=".47998pt" strokecolor="#000000">
                <v:path arrowok="t"/>
              </v:shape>
            </v:group>
            <v:group style="position:absolute;left:826;top:3351;width:20;height:2" coordorigin="826,3351" coordsize="20,2">
              <v:shape style="position:absolute;left:826;top:3351;width:20;height:2" coordorigin="826,3351" coordsize="20,0" path="m826,3351l845,3351e" filled="false" stroked="true" strokeweight=".47998pt" strokecolor="#000000">
                <v:path arrowok="t"/>
              </v:shape>
            </v:group>
            <v:group style="position:absolute;left:845;top:3351;width:20;height:2" coordorigin="845,3351" coordsize="20,2">
              <v:shape style="position:absolute;left:845;top:3351;width:20;height:2" coordorigin="845,3351" coordsize="20,0" path="m845,3351l864,3351e" filled="false" stroked="true" strokeweight=".47998pt" strokecolor="#000000">
                <v:path arrowok="t"/>
              </v:shape>
            </v:group>
            <v:group style="position:absolute;left:864;top:3351;width:20;height:2" coordorigin="864,3351" coordsize="20,2">
              <v:shape style="position:absolute;left:864;top:3351;width:20;height:2" coordorigin="864,3351" coordsize="20,0" path="m864,3351l883,3351e" filled="false" stroked="true" strokeweight=".47998pt" strokecolor="#000000">
                <v:path arrowok="t"/>
              </v:shape>
            </v:group>
            <v:group style="position:absolute;left:883;top:3351;width:20;height:2" coordorigin="883,3351" coordsize="20,2">
              <v:shape style="position:absolute;left:883;top:3351;width:20;height:2" coordorigin="883,3351" coordsize="20,0" path="m883,3351l902,3351e" filled="false" stroked="true" strokeweight=".47998pt" strokecolor="#000000">
                <v:path arrowok="t"/>
              </v:shape>
            </v:group>
            <v:group style="position:absolute;left:902;top:3351;width:20;height:2" coordorigin="902,3351" coordsize="20,2">
              <v:shape style="position:absolute;left:902;top:3351;width:20;height:2" coordorigin="902,3351" coordsize="20,0" path="m902,3351l922,3351e" filled="false" stroked="true" strokeweight=".47998pt" strokecolor="#000000">
                <v:path arrowok="t"/>
              </v:shape>
            </v:group>
            <v:group style="position:absolute;left:922;top:3351;width:20;height:2" coordorigin="922,3351" coordsize="20,2">
              <v:shape style="position:absolute;left:922;top:3351;width:20;height:2" coordorigin="922,3351" coordsize="20,0" path="m922,3351l941,3351e" filled="false" stroked="true" strokeweight=".47998pt" strokecolor="#000000">
                <v:path arrowok="t"/>
              </v:shape>
            </v:group>
            <v:group style="position:absolute;left:941;top:3351;width:20;height:2" coordorigin="941,3351" coordsize="20,2">
              <v:shape style="position:absolute;left:941;top:3351;width:20;height:2" coordorigin="941,3351" coordsize="20,0" path="m941,3351l960,3351e" filled="false" stroked="true" strokeweight=".47998pt" strokecolor="#000000">
                <v:path arrowok="t"/>
              </v:shape>
            </v:group>
            <v:group style="position:absolute;left:960;top:3351;width:20;height:2" coordorigin="960,3351" coordsize="20,2">
              <v:shape style="position:absolute;left:960;top:3351;width:20;height:2" coordorigin="960,3351" coordsize="20,0" path="m960,3351l979,3351e" filled="false" stroked="true" strokeweight=".47998pt" strokecolor="#000000">
                <v:path arrowok="t"/>
              </v:shape>
            </v:group>
            <v:group style="position:absolute;left:979;top:3351;width:20;height:2" coordorigin="979,3351" coordsize="20,2">
              <v:shape style="position:absolute;left:979;top:3351;width:20;height:2" coordorigin="979,3351" coordsize="20,0" path="m979,3351l998,3351e" filled="false" stroked="true" strokeweight=".47998pt" strokecolor="#000000">
                <v:path arrowok="t"/>
              </v:shape>
            </v:group>
            <v:group style="position:absolute;left:998;top:3351;width:20;height:2" coordorigin="998,3351" coordsize="20,2">
              <v:shape style="position:absolute;left:998;top:3351;width:20;height:2" coordorigin="998,3351" coordsize="20,0" path="m998,3351l1018,3351e" filled="false" stroked="true" strokeweight=".47998pt" strokecolor="#000000">
                <v:path arrowok="t"/>
              </v:shape>
            </v:group>
            <v:group style="position:absolute;left:1018;top:3351;width:20;height:2" coordorigin="1018,3351" coordsize="20,2">
              <v:shape style="position:absolute;left:1018;top:3351;width:20;height:2" coordorigin="1018,3351" coordsize="20,0" path="m1018,3351l1037,3351e" filled="false" stroked="true" strokeweight=".47998pt" strokecolor="#000000">
                <v:path arrowok="t"/>
              </v:shape>
            </v:group>
            <v:group style="position:absolute;left:1037;top:3351;width:20;height:2" coordorigin="1037,3351" coordsize="20,2">
              <v:shape style="position:absolute;left:1037;top:3351;width:20;height:2" coordorigin="1037,3351" coordsize="20,0" path="m1037,3351l1056,3351e" filled="false" stroked="true" strokeweight=".47998pt" strokecolor="#000000">
                <v:path arrowok="t"/>
              </v:shape>
            </v:group>
            <v:group style="position:absolute;left:1056;top:3351;width:20;height:2" coordorigin="1056,3351" coordsize="20,2">
              <v:shape style="position:absolute;left:1056;top:3351;width:20;height:2" coordorigin="1056,3351" coordsize="20,0" path="m1056,3351l1075,3351e" filled="false" stroked="true" strokeweight=".47998pt" strokecolor="#000000">
                <v:path arrowok="t"/>
              </v:shape>
            </v:group>
            <v:group style="position:absolute;left:1075;top:3351;width:20;height:2" coordorigin="1075,3351" coordsize="20,2">
              <v:shape style="position:absolute;left:1075;top:3351;width:20;height:2" coordorigin="1075,3351" coordsize="20,0" path="m1075,3351l1094,3351e" filled="false" stroked="true" strokeweight=".47998pt" strokecolor="#000000">
                <v:path arrowok="t"/>
              </v:shape>
            </v:group>
            <v:group style="position:absolute;left:1094;top:3351;width:20;height:2" coordorigin="1094,3351" coordsize="20,2">
              <v:shape style="position:absolute;left:1094;top:3351;width:20;height:2" coordorigin="1094,3351" coordsize="20,0" path="m1094,3351l1114,3351e" filled="false" stroked="true" strokeweight=".47998pt" strokecolor="#000000">
                <v:path arrowok="t"/>
              </v:shape>
            </v:group>
            <v:group style="position:absolute;left:1114;top:3351;width:20;height:2" coordorigin="1114,3351" coordsize="20,2">
              <v:shape style="position:absolute;left:1114;top:3351;width:20;height:2" coordorigin="1114,3351" coordsize="20,0" path="m1114,3351l1133,3351e" filled="false" stroked="true" strokeweight=".47998pt" strokecolor="#000000">
                <v:path arrowok="t"/>
              </v:shape>
            </v:group>
            <v:group style="position:absolute;left:1133;top:3351;width:20;height:2" coordorigin="1133,3351" coordsize="20,2">
              <v:shape style="position:absolute;left:1133;top:3351;width:20;height:2" coordorigin="1133,3351" coordsize="20,0" path="m1133,3351l1152,3351e" filled="false" stroked="true" strokeweight=".47998pt" strokecolor="#000000">
                <v:path arrowok="t"/>
              </v:shape>
            </v:group>
            <v:group style="position:absolute;left:1152;top:3351;width:20;height:2" coordorigin="1152,3351" coordsize="20,2">
              <v:shape style="position:absolute;left:1152;top:3351;width:20;height:2" coordorigin="1152,3351" coordsize="20,0" path="m1152,3351l1171,3351e" filled="false" stroked="true" strokeweight=".47998pt" strokecolor="#000000">
                <v:path arrowok="t"/>
              </v:shape>
            </v:group>
            <v:group style="position:absolute;left:1171;top:3351;width:20;height:2" coordorigin="1171,3351" coordsize="20,2">
              <v:shape style="position:absolute;left:1171;top:3351;width:20;height:2" coordorigin="1171,3351" coordsize="20,0" path="m1171,3351l1190,3351e" filled="false" stroked="true" strokeweight=".47998pt" strokecolor="#000000">
                <v:path arrowok="t"/>
              </v:shape>
            </v:group>
            <v:group style="position:absolute;left:1190;top:3351;width:20;height:2" coordorigin="1190,3351" coordsize="20,2">
              <v:shape style="position:absolute;left:1190;top:3351;width:20;height:2" coordorigin="1190,3351" coordsize="20,0" path="m1190,3351l1210,3351e" filled="false" stroked="true" strokeweight=".47998pt" strokecolor="#000000">
                <v:path arrowok="t"/>
              </v:shape>
            </v:group>
            <v:group style="position:absolute;left:1210;top:3351;width:20;height:2" coordorigin="1210,3351" coordsize="20,2">
              <v:shape style="position:absolute;left:1210;top:3351;width:20;height:2" coordorigin="1210,3351" coordsize="20,0" path="m1210,3351l1229,3351e" filled="false" stroked="true" strokeweight=".47998pt" strokecolor="#000000">
                <v:path arrowok="t"/>
              </v:shape>
            </v:group>
            <v:group style="position:absolute;left:1229;top:3351;width:20;height:2" coordorigin="1229,3351" coordsize="20,2">
              <v:shape style="position:absolute;left:1229;top:3351;width:20;height:2" coordorigin="1229,3351" coordsize="20,0" path="m1229,3351l1248,3351e" filled="false" stroked="true" strokeweight=".47998pt" strokecolor="#000000">
                <v:path arrowok="t"/>
              </v:shape>
            </v:group>
            <v:group style="position:absolute;left:1248;top:3351;width:20;height:2" coordorigin="1248,3351" coordsize="20,2">
              <v:shape style="position:absolute;left:1248;top:3351;width:20;height:2" coordorigin="1248,3351" coordsize="20,0" path="m1248,3351l1267,3351e" filled="false" stroked="true" strokeweight=".47998pt" strokecolor="#000000">
                <v:path arrowok="t"/>
              </v:shape>
            </v:group>
            <v:group style="position:absolute;left:1267;top:3351;width:20;height:2" coordorigin="1267,3351" coordsize="20,2">
              <v:shape style="position:absolute;left:1267;top:3351;width:20;height:2" coordorigin="1267,3351" coordsize="20,0" path="m1267,3351l1286,3351e" filled="false" stroked="true" strokeweight=".47998pt" strokecolor="#000000">
                <v:path arrowok="t"/>
              </v:shape>
            </v:group>
            <v:group style="position:absolute;left:1286;top:3351;width:20;height:2" coordorigin="1286,3351" coordsize="20,2">
              <v:shape style="position:absolute;left:1286;top:3351;width:20;height:2" coordorigin="1286,3351" coordsize="20,0" path="m1286,3351l1306,3351e" filled="false" stroked="true" strokeweight=".47998pt" strokecolor="#000000">
                <v:path arrowok="t"/>
              </v:shape>
            </v:group>
            <v:group style="position:absolute;left:1306;top:3351;width:20;height:2" coordorigin="1306,3351" coordsize="20,2">
              <v:shape style="position:absolute;left:1306;top:3351;width:20;height:2" coordorigin="1306,3351" coordsize="20,0" path="m1306,3351l1325,3351e" filled="false" stroked="true" strokeweight=".47998pt" strokecolor="#000000">
                <v:path arrowok="t"/>
              </v:shape>
            </v:group>
            <v:group style="position:absolute;left:1325;top:3351;width:20;height:2" coordorigin="1325,3351" coordsize="20,2">
              <v:shape style="position:absolute;left:1325;top:3351;width:20;height:2" coordorigin="1325,3351" coordsize="20,0" path="m1325,3351l1344,3351e" filled="false" stroked="true" strokeweight=".47998pt" strokecolor="#000000">
                <v:path arrowok="t"/>
              </v:shape>
            </v:group>
            <v:group style="position:absolute;left:1344;top:3351;width:20;height:2" coordorigin="1344,3351" coordsize="20,2">
              <v:shape style="position:absolute;left:1344;top:3351;width:20;height:2" coordorigin="1344,3351" coordsize="20,0" path="m1344,3351l1363,3351e" filled="false" stroked="true" strokeweight=".47998pt" strokecolor="#000000">
                <v:path arrowok="t"/>
              </v:shape>
            </v:group>
            <v:group style="position:absolute;left:1363;top:3351;width:20;height:2" coordorigin="1363,3351" coordsize="20,2">
              <v:shape style="position:absolute;left:1363;top:3351;width:20;height:2" coordorigin="1363,3351" coordsize="20,0" path="m1363,3351l1382,3351e" filled="false" stroked="true" strokeweight=".47998pt" strokecolor="#000000">
                <v:path arrowok="t"/>
              </v:shape>
            </v:group>
            <v:group style="position:absolute;left:1382;top:3351;width:20;height:2" coordorigin="1382,3351" coordsize="20,2">
              <v:shape style="position:absolute;left:1382;top:3351;width:20;height:2" coordorigin="1382,3351" coordsize="20,0" path="m1382,3351l1402,3351e" filled="false" stroked="true" strokeweight=".47998pt" strokecolor="#000000">
                <v:path arrowok="t"/>
              </v:shape>
            </v:group>
            <v:group style="position:absolute;left:1402;top:3351;width:20;height:2" coordorigin="1402,3351" coordsize="20,2">
              <v:shape style="position:absolute;left:1402;top:3351;width:20;height:2" coordorigin="1402,3351" coordsize="20,0" path="m1402,3351l1421,3351e" filled="false" stroked="true" strokeweight=".47998pt" strokecolor="#000000">
                <v:path arrowok="t"/>
              </v:shape>
            </v:group>
            <v:group style="position:absolute;left:1421;top:3351;width:20;height:2" coordorigin="1421,3351" coordsize="20,2">
              <v:shape style="position:absolute;left:1421;top:3351;width:20;height:2" coordorigin="1421,3351" coordsize="20,0" path="m1421,3351l1440,3351e" filled="false" stroked="true" strokeweight=".47998pt" strokecolor="#000000">
                <v:path arrowok="t"/>
              </v:shape>
            </v:group>
            <v:group style="position:absolute;left:1440;top:3351;width:20;height:2" coordorigin="1440,3351" coordsize="20,2">
              <v:shape style="position:absolute;left:1440;top:3351;width:20;height:2" coordorigin="1440,3351" coordsize="20,0" path="m1440,3351l1459,3351e" filled="false" stroked="true" strokeweight=".47998pt" strokecolor="#000000">
                <v:path arrowok="t"/>
              </v:shape>
            </v:group>
            <v:group style="position:absolute;left:1459;top:3351;width:20;height:2" coordorigin="1459,3351" coordsize="20,2">
              <v:shape style="position:absolute;left:1459;top:3351;width:20;height:2" coordorigin="1459,3351" coordsize="20,0" path="m1459,3351l1478,3351e" filled="false" stroked="true" strokeweight=".47998pt" strokecolor="#000000">
                <v:path arrowok="t"/>
              </v:shape>
            </v:group>
            <v:group style="position:absolute;left:1478;top:3351;width:20;height:2" coordorigin="1478,3351" coordsize="20,2">
              <v:shape style="position:absolute;left:1478;top:3351;width:20;height:2" coordorigin="1478,3351" coordsize="20,0" path="m1478,3351l1498,3351e" filled="false" stroked="true" strokeweight=".47998pt" strokecolor="#000000">
                <v:path arrowok="t"/>
              </v:shape>
            </v:group>
            <v:group style="position:absolute;left:1498;top:3351;width:20;height:2" coordorigin="1498,3351" coordsize="20,2">
              <v:shape style="position:absolute;left:1498;top:3351;width:20;height:2" coordorigin="1498,3351" coordsize="20,0" path="m1498,3351l1517,3351e" filled="false" stroked="true" strokeweight=".47998pt" strokecolor="#000000">
                <v:path arrowok="t"/>
              </v:shape>
            </v:group>
            <v:group style="position:absolute;left:1517;top:3351;width:20;height:2" coordorigin="1517,3351" coordsize="20,2">
              <v:shape style="position:absolute;left:1517;top:3351;width:20;height:2" coordorigin="1517,3351" coordsize="20,0" path="m1517,3351l1536,3351e" filled="false" stroked="true" strokeweight=".47998pt" strokecolor="#000000">
                <v:path arrowok="t"/>
              </v:shape>
            </v:group>
            <v:group style="position:absolute;left:1536;top:3351;width:20;height:2" coordorigin="1536,3351" coordsize="20,2">
              <v:shape style="position:absolute;left:1536;top:3351;width:20;height:2" coordorigin="1536,3351" coordsize="20,0" path="m1536,3351l1555,3351e" filled="false" stroked="true" strokeweight=".47998pt" strokecolor="#000000">
                <v:path arrowok="t"/>
              </v:shape>
            </v:group>
            <v:group style="position:absolute;left:1555;top:3351;width:20;height:2" coordorigin="1555,3351" coordsize="20,2">
              <v:shape style="position:absolute;left:1555;top:3351;width:20;height:2" coordorigin="1555,3351" coordsize="20,0" path="m1555,3351l1574,3351e" filled="false" stroked="true" strokeweight=".47998pt" strokecolor="#000000">
                <v:path arrowok="t"/>
              </v:shape>
            </v:group>
            <v:group style="position:absolute;left:1574;top:3351;width:20;height:2" coordorigin="1574,3351" coordsize="20,2">
              <v:shape style="position:absolute;left:1574;top:3351;width:20;height:2" coordorigin="1574,3351" coordsize="20,0" path="m1574,3351l1594,3351e" filled="false" stroked="true" strokeweight=".47998pt" strokecolor="#000000">
                <v:path arrowok="t"/>
              </v:shape>
            </v:group>
            <v:group style="position:absolute;left:1594;top:3351;width:20;height:2" coordorigin="1594,3351" coordsize="20,2">
              <v:shape style="position:absolute;left:1594;top:3351;width:20;height:2" coordorigin="1594,3351" coordsize="20,0" path="m1594,3351l1613,3351e" filled="false" stroked="true" strokeweight=".47998pt" strokecolor="#000000">
                <v:path arrowok="t"/>
              </v:shape>
            </v:group>
            <v:group style="position:absolute;left:1613;top:3351;width:20;height:2" coordorigin="1613,3351" coordsize="20,2">
              <v:shape style="position:absolute;left:1613;top:3351;width:20;height:2" coordorigin="1613,3351" coordsize="20,0" path="m1613,3351l1632,3351e" filled="false" stroked="true" strokeweight=".47998pt" strokecolor="#000000">
                <v:path arrowok="t"/>
              </v:shape>
            </v:group>
            <v:group style="position:absolute;left:1632;top:3351;width:20;height:2" coordorigin="1632,3351" coordsize="20,2">
              <v:shape style="position:absolute;left:1632;top:3351;width:20;height:2" coordorigin="1632,3351" coordsize="20,0" path="m1632,3351l1651,3351e" filled="false" stroked="true" strokeweight=".47998pt" strokecolor="#000000">
                <v:path arrowok="t"/>
              </v:shape>
            </v:group>
            <v:group style="position:absolute;left:1651;top:3351;width:20;height:2" coordorigin="1651,3351" coordsize="20,2">
              <v:shape style="position:absolute;left:1651;top:3351;width:20;height:2" coordorigin="1651,3351" coordsize="20,0" path="m1651,3351l1670,3351e" filled="false" stroked="true" strokeweight=".47998pt" strokecolor="#000000">
                <v:path arrowok="t"/>
              </v:shape>
            </v:group>
            <v:group style="position:absolute;left:1670;top:3351;width:20;height:2" coordorigin="1670,3351" coordsize="20,2">
              <v:shape style="position:absolute;left:1670;top:3351;width:20;height:2" coordorigin="1670,3351" coordsize="20,0" path="m1670,3351l1690,3351e" filled="false" stroked="true" strokeweight=".47998pt" strokecolor="#000000">
                <v:path arrowok="t"/>
              </v:shape>
            </v:group>
            <v:group style="position:absolute;left:1690;top:3351;width:20;height:2" coordorigin="1690,3351" coordsize="20,2">
              <v:shape style="position:absolute;left:1690;top:3351;width:20;height:2" coordorigin="1690,3351" coordsize="20,0" path="m1690,3351l1709,3351e" filled="false" stroked="true" strokeweight=".47998pt" strokecolor="#000000">
                <v:path arrowok="t"/>
              </v:shape>
            </v:group>
            <v:group style="position:absolute;left:1709;top:3351;width:20;height:2" coordorigin="1709,3351" coordsize="20,2">
              <v:shape style="position:absolute;left:1709;top:3351;width:20;height:2" coordorigin="1709,3351" coordsize="20,0" path="m1709,3351l1728,3351e" filled="false" stroked="true" strokeweight=".47998pt" strokecolor="#000000">
                <v:path arrowok="t"/>
              </v:shape>
            </v:group>
            <v:group style="position:absolute;left:1728;top:3351;width:20;height:2" coordorigin="1728,3351" coordsize="20,2">
              <v:shape style="position:absolute;left:1728;top:3351;width:20;height:2" coordorigin="1728,3351" coordsize="20,0" path="m1728,3351l1747,3351e" filled="false" stroked="true" strokeweight=".47998pt" strokecolor="#000000">
                <v:path arrowok="t"/>
              </v:shape>
            </v:group>
            <v:group style="position:absolute;left:1747;top:3351;width:20;height:2" coordorigin="1747,3351" coordsize="20,2">
              <v:shape style="position:absolute;left:1747;top:3351;width:20;height:2" coordorigin="1747,3351" coordsize="20,0" path="m1747,3351l1766,3351e" filled="false" stroked="true" strokeweight=".47998pt" strokecolor="#000000">
                <v:path arrowok="t"/>
              </v:shape>
            </v:group>
            <v:group style="position:absolute;left:1766;top:3351;width:20;height:2" coordorigin="1766,3351" coordsize="20,2">
              <v:shape style="position:absolute;left:1766;top:3351;width:20;height:2" coordorigin="1766,3351" coordsize="20,0" path="m1766,3351l1786,3351e" filled="false" stroked="true" strokeweight=".47998pt" strokecolor="#000000">
                <v:path arrowok="t"/>
              </v:shape>
            </v:group>
            <v:group style="position:absolute;left:1786;top:3351;width:20;height:2" coordorigin="1786,3351" coordsize="20,2">
              <v:shape style="position:absolute;left:1786;top:3351;width:20;height:2" coordorigin="1786,3351" coordsize="20,0" path="m1786,3351l1805,3351e" filled="false" stroked="true" strokeweight=".47998pt" strokecolor="#000000">
                <v:path arrowok="t"/>
              </v:shape>
            </v:group>
            <v:group style="position:absolute;left:1805;top:3351;width:20;height:2" coordorigin="1805,3351" coordsize="20,2">
              <v:shape style="position:absolute;left:1805;top:3351;width:20;height:2" coordorigin="1805,3351" coordsize="20,0" path="m1805,3351l1824,3351e" filled="false" stroked="true" strokeweight=".47998pt" strokecolor="#000000">
                <v:path arrowok="t"/>
              </v:shape>
            </v:group>
            <v:group style="position:absolute;left:1824;top:3351;width:20;height:2" coordorigin="1824,3351" coordsize="20,2">
              <v:shape style="position:absolute;left:1824;top:3351;width:20;height:2" coordorigin="1824,3351" coordsize="20,0" path="m1824,3351l1843,3351e" filled="false" stroked="true" strokeweight=".47998pt" strokecolor="#000000">
                <v:path arrowok="t"/>
              </v:shape>
            </v:group>
            <v:group style="position:absolute;left:1843;top:3351;width:20;height:2" coordorigin="1843,3351" coordsize="20,2">
              <v:shape style="position:absolute;left:1843;top:3351;width:20;height:2" coordorigin="1843,3351" coordsize="20,0" path="m1843,3351l1862,3351e" filled="false" stroked="true" strokeweight=".47998pt" strokecolor="#000000">
                <v:path arrowok="t"/>
              </v:shape>
            </v:group>
            <v:group style="position:absolute;left:1862;top:3351;width:20;height:2" coordorigin="1862,3351" coordsize="20,2">
              <v:shape style="position:absolute;left:1862;top:3351;width:20;height:2" coordorigin="1862,3351" coordsize="20,0" path="m1862,3351l1882,3351e" filled="false" stroked="true" strokeweight=".47998pt" strokecolor="#000000">
                <v:path arrowok="t"/>
              </v:shape>
            </v:group>
            <v:group style="position:absolute;left:1882;top:3351;width:20;height:2" coordorigin="1882,3351" coordsize="20,2">
              <v:shape style="position:absolute;left:1882;top:3351;width:20;height:2" coordorigin="1882,3351" coordsize="20,0" path="m1882,3351l1901,3351e" filled="false" stroked="true" strokeweight=".47998pt" strokecolor="#000000">
                <v:path arrowok="t"/>
              </v:shape>
            </v:group>
            <v:group style="position:absolute;left:1901;top:3351;width:20;height:2" coordorigin="1901,3351" coordsize="20,2">
              <v:shape style="position:absolute;left:1901;top:3351;width:20;height:2" coordorigin="1901,3351" coordsize="20,0" path="m1901,3351l1920,3351e" filled="false" stroked="true" strokeweight=".47998pt" strokecolor="#000000">
                <v:path arrowok="t"/>
              </v:shape>
            </v:group>
            <v:group style="position:absolute;left:1920;top:3351;width:20;height:2" coordorigin="1920,3351" coordsize="20,2">
              <v:shape style="position:absolute;left:1920;top:3351;width:20;height:2" coordorigin="1920,3351" coordsize="20,0" path="m1920,3351l1939,3351e" filled="false" stroked="true" strokeweight=".47998pt" strokecolor="#000000">
                <v:path arrowok="t"/>
              </v:shape>
            </v:group>
            <v:group style="position:absolute;left:1939;top:3351;width:20;height:2" coordorigin="1939,3351" coordsize="20,2">
              <v:shape style="position:absolute;left:1939;top:3351;width:20;height:2" coordorigin="1939,3351" coordsize="20,0" path="m1939,3351l1958,3351e" filled="false" stroked="true" strokeweight=".47998pt" strokecolor="#000000">
                <v:path arrowok="t"/>
              </v:shape>
            </v:group>
            <v:group style="position:absolute;left:1958;top:3351;width:20;height:2" coordorigin="1958,3351" coordsize="20,2">
              <v:shape style="position:absolute;left:1958;top:3351;width:20;height:2" coordorigin="1958,3351" coordsize="20,0" path="m1958,3351l1978,3351e" filled="false" stroked="true" strokeweight=".47998pt" strokecolor="#000000">
                <v:path arrowok="t"/>
              </v:shape>
            </v:group>
            <v:group style="position:absolute;left:1978;top:3351;width:20;height:2" coordorigin="1978,3351" coordsize="20,2">
              <v:shape style="position:absolute;left:1978;top:3351;width:20;height:2" coordorigin="1978,3351" coordsize="20,0" path="m1978,3351l1997,3351e" filled="false" stroked="true" strokeweight=".47998pt" strokecolor="#000000">
                <v:path arrowok="t"/>
              </v:shape>
            </v:group>
            <v:group style="position:absolute;left:1997;top:3351;width:20;height:2" coordorigin="1997,3351" coordsize="20,2">
              <v:shape style="position:absolute;left:1997;top:3351;width:20;height:2" coordorigin="1997,3351" coordsize="20,0" path="m1997,3351l2016,3351e" filled="false" stroked="true" strokeweight=".47998pt" strokecolor="#000000">
                <v:path arrowok="t"/>
              </v:shape>
            </v:group>
            <v:group style="position:absolute;left:2016;top:3351;width:20;height:2" coordorigin="2016,3351" coordsize="20,2">
              <v:shape style="position:absolute;left:2016;top:3351;width:20;height:2" coordorigin="2016,3351" coordsize="20,0" path="m2016,3351l2035,3351e" filled="false" stroked="true" strokeweight=".47998pt" strokecolor="#000000">
                <v:path arrowok="t"/>
              </v:shape>
            </v:group>
            <v:group style="position:absolute;left:2035;top:3351;width:20;height:2" coordorigin="2035,3351" coordsize="20,2">
              <v:shape style="position:absolute;left:2035;top:3351;width:20;height:2" coordorigin="2035,3351" coordsize="20,0" path="m2035,3351l2054,3351e" filled="false" stroked="true" strokeweight=".47998pt" strokecolor="#000000">
                <v:path arrowok="t"/>
              </v:shape>
            </v:group>
            <v:group style="position:absolute;left:2054;top:3351;width:20;height:2" coordorigin="2054,3351" coordsize="20,2">
              <v:shape style="position:absolute;left:2054;top:3351;width:20;height:2" coordorigin="2054,3351" coordsize="20,0" path="m2054,3351l2074,3351e" filled="false" stroked="true" strokeweight=".47998pt" strokecolor="#000000">
                <v:path arrowok="t"/>
              </v:shape>
            </v:group>
            <v:group style="position:absolute;left:2074;top:3351;width:20;height:2" coordorigin="2074,3351" coordsize="20,2">
              <v:shape style="position:absolute;left:2074;top:3351;width:20;height:2" coordorigin="2074,3351" coordsize="20,0" path="m2074,3351l2093,3351e" filled="false" stroked="true" strokeweight=".47998pt" strokecolor="#000000">
                <v:path arrowok="t"/>
              </v:shape>
            </v:group>
            <v:group style="position:absolute;left:2093;top:3351;width:20;height:2" coordorigin="2093,3351" coordsize="20,2">
              <v:shape style="position:absolute;left:2093;top:3351;width:20;height:2" coordorigin="2093,3351" coordsize="20,0" path="m2093,3351l2112,3351e" filled="false" stroked="true" strokeweight=".47998pt" strokecolor="#000000">
                <v:path arrowok="t"/>
              </v:shape>
            </v:group>
            <v:group style="position:absolute;left:2113;top:3351;width:20;height:2" coordorigin="2113,3351" coordsize="20,2">
              <v:shape style="position:absolute;left:2113;top:3351;width:20;height:2" coordorigin="2113,3351" coordsize="20,0" path="m2113,3351l2132,3351e" filled="false" stroked="true" strokeweight=".47998pt" strokecolor="#000000">
                <v:path arrowok="t"/>
              </v:shape>
            </v:group>
            <v:group style="position:absolute;left:2132;top:3351;width:20;height:2" coordorigin="2132,3351" coordsize="20,2">
              <v:shape style="position:absolute;left:2132;top:3351;width:20;height:2" coordorigin="2132,3351" coordsize="20,0" path="m2132,3351l2151,3351e" filled="false" stroked="true" strokeweight=".47998pt" strokecolor="#000000">
                <v:path arrowok="t"/>
              </v:shape>
            </v:group>
            <v:group style="position:absolute;left:2151;top:3351;width:20;height:2" coordorigin="2151,3351" coordsize="20,2">
              <v:shape style="position:absolute;left:2151;top:3351;width:20;height:2" coordorigin="2151,3351" coordsize="20,0" path="m2151,3351l2170,3351e" filled="false" stroked="true" strokeweight=".47998pt" strokecolor="#000000">
                <v:path arrowok="t"/>
              </v:shape>
            </v:group>
            <v:group style="position:absolute;left:2170;top:3351;width:20;height:2" coordorigin="2170,3351" coordsize="20,2">
              <v:shape style="position:absolute;left:2170;top:3351;width:20;height:2" coordorigin="2170,3351" coordsize="20,0" path="m2170,3351l2189,3351e" filled="false" stroked="true" strokeweight=".47998pt" strokecolor="#000000">
                <v:path arrowok="t"/>
              </v:shape>
            </v:group>
            <v:group style="position:absolute;left:2189;top:3351;width:20;height:2" coordorigin="2189,3351" coordsize="20,2">
              <v:shape style="position:absolute;left:2189;top:3351;width:20;height:2" coordorigin="2189,3351" coordsize="20,0" path="m2189,3351l2209,3351e" filled="false" stroked="true" strokeweight=".47998pt" strokecolor="#000000">
                <v:path arrowok="t"/>
              </v:shape>
            </v:group>
            <v:group style="position:absolute;left:2209;top:3351;width:20;height:2" coordorigin="2209,3351" coordsize="20,2">
              <v:shape style="position:absolute;left:2209;top:3351;width:20;height:2" coordorigin="2209,3351" coordsize="20,0" path="m2209,3351l2228,3351e" filled="false" stroked="true" strokeweight=".47998pt" strokecolor="#000000">
                <v:path arrowok="t"/>
              </v:shape>
            </v:group>
            <v:group style="position:absolute;left:2228;top:3351;width:20;height:2" coordorigin="2228,3351" coordsize="20,2">
              <v:shape style="position:absolute;left:2228;top:3351;width:20;height:2" coordorigin="2228,3351" coordsize="20,0" path="m2228,3351l2247,3351e" filled="false" stroked="true" strokeweight=".47998pt" strokecolor="#000000">
                <v:path arrowok="t"/>
              </v:shape>
            </v:group>
            <v:group style="position:absolute;left:2247;top:3351;width:20;height:2" coordorigin="2247,3351" coordsize="20,2">
              <v:shape style="position:absolute;left:2247;top:3351;width:20;height:2" coordorigin="2247,3351" coordsize="20,0" path="m2247,3351l2266,3351e" filled="false" stroked="true" strokeweight=".47998pt" strokecolor="#000000">
                <v:path arrowok="t"/>
              </v:shape>
            </v:group>
            <v:group style="position:absolute;left:2266;top:3351;width:20;height:2" coordorigin="2266,3351" coordsize="20,2">
              <v:shape style="position:absolute;left:2266;top:3351;width:20;height:2" coordorigin="2266,3351" coordsize="20,0" path="m2266,3351l2285,3351e" filled="false" stroked="true" strokeweight=".47998pt" strokecolor="#000000">
                <v:path arrowok="t"/>
              </v:shape>
            </v:group>
            <v:group style="position:absolute;left:2285;top:3351;width:20;height:2" coordorigin="2285,3351" coordsize="20,2">
              <v:shape style="position:absolute;left:2285;top:3351;width:20;height:2" coordorigin="2285,3351" coordsize="20,0" path="m2285,3351l2305,3351e" filled="false" stroked="true" strokeweight=".47998pt" strokecolor="#000000">
                <v:path arrowok="t"/>
              </v:shape>
            </v:group>
            <v:group style="position:absolute;left:2305;top:3351;width:20;height:2" coordorigin="2305,3351" coordsize="20,2">
              <v:shape style="position:absolute;left:2305;top:3351;width:20;height:2" coordorigin="2305,3351" coordsize="20,0" path="m2305,3351l2324,3351e" filled="false" stroked="true" strokeweight=".47998pt" strokecolor="#000000">
                <v:path arrowok="t"/>
              </v:shape>
            </v:group>
            <v:group style="position:absolute;left:2324;top:3351;width:20;height:2" coordorigin="2324,3351" coordsize="20,2">
              <v:shape style="position:absolute;left:2324;top:3351;width:20;height:2" coordorigin="2324,3351" coordsize="20,0" path="m2324,3351l2343,3351e" filled="false" stroked="true" strokeweight=".47998pt" strokecolor="#000000">
                <v:path arrowok="t"/>
              </v:shape>
            </v:group>
            <v:group style="position:absolute;left:2343;top:3351;width:20;height:2" coordorigin="2343,3351" coordsize="20,2">
              <v:shape style="position:absolute;left:2343;top:3351;width:20;height:2" coordorigin="2343,3351" coordsize="20,0" path="m2343,3351l2362,3351e" filled="false" stroked="true" strokeweight=".47998pt" strokecolor="#000000">
                <v:path arrowok="t"/>
              </v:shape>
            </v:group>
            <v:group style="position:absolute;left:2362;top:3351;width:20;height:2" coordorigin="2362,3351" coordsize="20,2">
              <v:shape style="position:absolute;left:2362;top:3351;width:20;height:2" coordorigin="2362,3351" coordsize="20,0" path="m2362,3351l2381,3351e" filled="false" stroked="true" strokeweight=".47998pt" strokecolor="#000000">
                <v:path arrowok="t"/>
              </v:shape>
            </v:group>
            <v:group style="position:absolute;left:2381;top:3351;width:20;height:2" coordorigin="2381,3351" coordsize="20,2">
              <v:shape style="position:absolute;left:2381;top:3351;width:20;height:2" coordorigin="2381,3351" coordsize="20,0" path="m2381,3351l2401,3351e" filled="false" stroked="true" strokeweight=".47998pt" strokecolor="#000000">
                <v:path arrowok="t"/>
              </v:shape>
            </v:group>
            <v:group style="position:absolute;left:2401;top:3351;width:20;height:2" coordorigin="2401,3351" coordsize="20,2">
              <v:shape style="position:absolute;left:2401;top:3351;width:20;height:2" coordorigin="2401,3351" coordsize="20,0" path="m2401,3351l2420,3351e" filled="false" stroked="true" strokeweight=".47998pt" strokecolor="#000000">
                <v:path arrowok="t"/>
              </v:shape>
            </v:group>
            <v:group style="position:absolute;left:2420;top:3351;width:20;height:2" coordorigin="2420,3351" coordsize="20,2">
              <v:shape style="position:absolute;left:2420;top:3351;width:20;height:2" coordorigin="2420,3351" coordsize="20,0" path="m2420,3351l2439,3351e" filled="false" stroked="true" strokeweight=".47998pt" strokecolor="#000000">
                <v:path arrowok="t"/>
              </v:shape>
            </v:group>
            <v:group style="position:absolute;left:2439;top:3351;width:20;height:2" coordorigin="2439,3351" coordsize="20,2">
              <v:shape style="position:absolute;left:2439;top:3351;width:20;height:2" coordorigin="2439,3351" coordsize="20,0" path="m2439,3351l2458,3351e" filled="false" stroked="true" strokeweight=".47998pt" strokecolor="#000000">
                <v:path arrowok="t"/>
              </v:shape>
            </v:group>
            <v:group style="position:absolute;left:2458;top:3351;width:20;height:2" coordorigin="2458,3351" coordsize="20,2">
              <v:shape style="position:absolute;left:2458;top:3351;width:20;height:2" coordorigin="2458,3351" coordsize="20,0" path="m2458,3351l2477,3351e" filled="false" stroked="true" strokeweight=".47998pt" strokecolor="#000000">
                <v:path arrowok="t"/>
              </v:shape>
            </v:group>
            <v:group style="position:absolute;left:2477;top:3351;width:20;height:2" coordorigin="2477,3351" coordsize="20,2">
              <v:shape style="position:absolute;left:2477;top:3351;width:20;height:2" coordorigin="2477,3351" coordsize="20,0" path="m2477,3351l2497,3351e" filled="false" stroked="true" strokeweight=".47998pt" strokecolor="#000000">
                <v:path arrowok="t"/>
              </v:shape>
            </v:group>
            <v:group style="position:absolute;left:2497;top:3351;width:20;height:2" coordorigin="2497,3351" coordsize="20,2">
              <v:shape style="position:absolute;left:2497;top:3351;width:20;height:2" coordorigin="2497,3351" coordsize="20,0" path="m2497,3351l2516,3351e" filled="false" stroked="true" strokeweight=".47998pt" strokecolor="#000000">
                <v:path arrowok="t"/>
              </v:shape>
            </v:group>
            <v:group style="position:absolute;left:2516;top:3351;width:20;height:2" coordorigin="2516,3351" coordsize="20,2">
              <v:shape style="position:absolute;left:2516;top:3351;width:20;height:2" coordorigin="2516,3351" coordsize="20,0" path="m2516,3351l2535,3351e" filled="false" stroked="true" strokeweight=".47998pt" strokecolor="#000000">
                <v:path arrowok="t"/>
              </v:shape>
            </v:group>
            <v:group style="position:absolute;left:2535;top:3351;width:20;height:2" coordorigin="2535,3351" coordsize="20,2">
              <v:shape style="position:absolute;left:2535;top:3351;width:20;height:2" coordorigin="2535,3351" coordsize="20,0" path="m2535,3351l2554,3351e" filled="false" stroked="true" strokeweight=".47998pt" strokecolor="#000000">
                <v:path arrowok="t"/>
              </v:shape>
            </v:group>
            <v:group style="position:absolute;left:2554;top:3351;width:20;height:2" coordorigin="2554,3351" coordsize="20,2">
              <v:shape style="position:absolute;left:2554;top:3351;width:20;height:2" coordorigin="2554,3351" coordsize="20,0" path="m2554,3351l2573,3351e" filled="false" stroked="true" strokeweight=".47998pt" strokecolor="#000000">
                <v:path arrowok="t"/>
              </v:shape>
            </v:group>
            <v:group style="position:absolute;left:2573;top:3351;width:20;height:2" coordorigin="2573,3351" coordsize="20,2">
              <v:shape style="position:absolute;left:2573;top:3351;width:20;height:2" coordorigin="2573,3351" coordsize="20,0" path="m2573,3351l2593,3351e" filled="false" stroked="true" strokeweight=".47998pt" strokecolor="#000000">
                <v:path arrowok="t"/>
              </v:shape>
            </v:group>
            <v:group style="position:absolute;left:2593;top:3351;width:20;height:2" coordorigin="2593,3351" coordsize="20,2">
              <v:shape style="position:absolute;left:2593;top:3351;width:20;height:2" coordorigin="2593,3351" coordsize="20,0" path="m2593,3351l2612,3351e" filled="false" stroked="true" strokeweight=".47998pt" strokecolor="#000000">
                <v:path arrowok="t"/>
              </v:shape>
            </v:group>
            <v:group style="position:absolute;left:2612;top:3351;width:20;height:2" coordorigin="2612,3351" coordsize="20,2">
              <v:shape style="position:absolute;left:2612;top:3351;width:20;height:2" coordorigin="2612,3351" coordsize="20,0" path="m2612,3351l2631,3351e" filled="false" stroked="true" strokeweight=".47998pt" strokecolor="#000000">
                <v:path arrowok="t"/>
              </v:shape>
            </v:group>
            <v:group style="position:absolute;left:2631;top:3351;width:20;height:2" coordorigin="2631,3351" coordsize="20,2">
              <v:shape style="position:absolute;left:2631;top:3351;width:20;height:2" coordorigin="2631,3351" coordsize="20,0" path="m2631,3351l2650,3351e" filled="false" stroked="true" strokeweight=".47998pt" strokecolor="#000000">
                <v:path arrowok="t"/>
              </v:shape>
            </v:group>
            <v:group style="position:absolute;left:2650;top:3351;width:20;height:2" coordorigin="2650,3351" coordsize="20,2">
              <v:shape style="position:absolute;left:2650;top:3351;width:20;height:2" coordorigin="2650,3351" coordsize="20,0" path="m2650,3351l2669,3351e" filled="false" stroked="true" strokeweight=".47998pt" strokecolor="#000000">
                <v:path arrowok="t"/>
              </v:shape>
            </v:group>
            <v:group style="position:absolute;left:2669;top:3351;width:20;height:2" coordorigin="2669,3351" coordsize="20,2">
              <v:shape style="position:absolute;left:2669;top:3351;width:20;height:2" coordorigin="2669,3351" coordsize="20,0" path="m2669,3351l2689,3351e" filled="false" stroked="true" strokeweight=".47998pt" strokecolor="#000000">
                <v:path arrowok="t"/>
              </v:shape>
            </v:group>
            <v:group style="position:absolute;left:2689;top:3351;width:20;height:2" coordorigin="2689,3351" coordsize="20,2">
              <v:shape style="position:absolute;left:2689;top:3351;width:20;height:2" coordorigin="2689,3351" coordsize="20,0" path="m2689,3351l2708,3351e" filled="false" stroked="true" strokeweight=".47998pt" strokecolor="#000000">
                <v:path arrowok="t"/>
              </v:shape>
            </v:group>
            <v:group style="position:absolute;left:2708;top:3351;width:20;height:2" coordorigin="2708,3351" coordsize="20,2">
              <v:shape style="position:absolute;left:2708;top:3351;width:20;height:2" coordorigin="2708,3351" coordsize="20,0" path="m2708,3351l2727,3351e" filled="false" stroked="true" strokeweight=".47998pt" strokecolor="#000000">
                <v:path arrowok="t"/>
              </v:shape>
            </v:group>
            <v:group style="position:absolute;left:2727;top:3351;width:20;height:2" coordorigin="2727,3351" coordsize="20,2">
              <v:shape style="position:absolute;left:2727;top:3351;width:20;height:2" coordorigin="2727,3351" coordsize="20,0" path="m2727,3351l2746,3351e" filled="false" stroked="true" strokeweight=".47998pt" strokecolor="#000000">
                <v:path arrowok="t"/>
              </v:shape>
            </v:group>
            <v:group style="position:absolute;left:2746;top:3351;width:20;height:2" coordorigin="2746,3351" coordsize="20,2">
              <v:shape style="position:absolute;left:2746;top:3351;width:20;height:2" coordorigin="2746,3351" coordsize="20,0" path="m2746,3351l2765,3351e" filled="false" stroked="true" strokeweight=".47998pt" strokecolor="#000000">
                <v:path arrowok="t"/>
              </v:shape>
            </v:group>
            <v:group style="position:absolute;left:2765;top:3351;width:20;height:2" coordorigin="2765,3351" coordsize="20,2">
              <v:shape style="position:absolute;left:2765;top:3351;width:20;height:2" coordorigin="2765,3351" coordsize="20,0" path="m2765,3351l2785,3351e" filled="false" stroked="true" strokeweight=".47998pt" strokecolor="#000000">
                <v:path arrowok="t"/>
              </v:shape>
            </v:group>
            <v:group style="position:absolute;left:2785;top:3351;width:20;height:2" coordorigin="2785,3351" coordsize="20,2">
              <v:shape style="position:absolute;left:2785;top:3351;width:20;height:2" coordorigin="2785,3351" coordsize="20,0" path="m2785,3351l2804,3351e" filled="false" stroked="true" strokeweight=".47998pt" strokecolor="#000000">
                <v:path arrowok="t"/>
              </v:shape>
            </v:group>
            <v:group style="position:absolute;left:2804;top:3351;width:20;height:2" coordorigin="2804,3351" coordsize="20,2">
              <v:shape style="position:absolute;left:2804;top:3351;width:20;height:2" coordorigin="2804,3351" coordsize="20,0" path="m2804,3351l2823,3351e" filled="false" stroked="true" strokeweight=".47998pt" strokecolor="#000000">
                <v:path arrowok="t"/>
              </v:shape>
            </v:group>
            <v:group style="position:absolute;left:2823;top:3351;width:20;height:2" coordorigin="2823,3351" coordsize="20,2">
              <v:shape style="position:absolute;left:2823;top:3351;width:20;height:2" coordorigin="2823,3351" coordsize="20,0" path="m2823,3351l2842,3351e" filled="false" stroked="true" strokeweight=".47998pt" strokecolor="#000000">
                <v:path arrowok="t"/>
              </v:shape>
            </v:group>
            <v:group style="position:absolute;left:2842;top:3351;width:20;height:2" coordorigin="2842,3351" coordsize="20,2">
              <v:shape style="position:absolute;left:2842;top:3351;width:20;height:2" coordorigin="2842,3351" coordsize="20,0" path="m2842,3351l2861,3351e" filled="false" stroked="true" strokeweight=".47998pt" strokecolor="#000000">
                <v:path arrowok="t"/>
              </v:shape>
            </v:group>
            <v:group style="position:absolute;left:2861;top:3351;width:20;height:2" coordorigin="2861,3351" coordsize="20,2">
              <v:shape style="position:absolute;left:2861;top:3351;width:20;height:2" coordorigin="2861,3351" coordsize="20,0" path="m2861,3351l2881,3351e" filled="false" stroked="true" strokeweight=".47998pt" strokecolor="#000000">
                <v:path arrowok="t"/>
              </v:shape>
            </v:group>
            <v:group style="position:absolute;left:2881;top:3351;width:20;height:2" coordorigin="2881,3351" coordsize="20,2">
              <v:shape style="position:absolute;left:2881;top:3351;width:20;height:2" coordorigin="2881,3351" coordsize="20,0" path="m2881,3351l2900,3351e" filled="false" stroked="true" strokeweight=".47998pt" strokecolor="#000000">
                <v:path arrowok="t"/>
              </v:shape>
            </v:group>
            <v:group style="position:absolute;left:2900;top:3351;width:20;height:2" coordorigin="2900,3351" coordsize="20,2">
              <v:shape style="position:absolute;left:2900;top:3351;width:20;height:2" coordorigin="2900,3351" coordsize="20,0" path="m2900,3351l2919,3351e" filled="false" stroked="true" strokeweight=".47998pt" strokecolor="#000000">
                <v:path arrowok="t"/>
              </v:shape>
            </v:group>
            <v:group style="position:absolute;left:2919;top:3351;width:20;height:2" coordorigin="2919,3351" coordsize="20,2">
              <v:shape style="position:absolute;left:2919;top:3351;width:20;height:2" coordorigin="2919,3351" coordsize="20,0" path="m2919,3351l2938,3351e" filled="false" stroked="true" strokeweight=".47998pt" strokecolor="#000000">
                <v:path arrowok="t"/>
              </v:shape>
            </v:group>
            <v:group style="position:absolute;left:2938;top:3351;width:20;height:2" coordorigin="2938,3351" coordsize="20,2">
              <v:shape style="position:absolute;left:2938;top:3351;width:20;height:2" coordorigin="2938,3351" coordsize="20,0" path="m2938,3351l2957,3351e" filled="false" stroked="true" strokeweight=".47998pt" strokecolor="#000000">
                <v:path arrowok="t"/>
              </v:shape>
            </v:group>
            <v:group style="position:absolute;left:2957;top:3351;width:20;height:2" coordorigin="2957,3351" coordsize="20,2">
              <v:shape style="position:absolute;left:2957;top:3351;width:20;height:2" coordorigin="2957,3351" coordsize="20,0" path="m2957,3351l2977,3351e" filled="false" stroked="true" strokeweight=".47998pt" strokecolor="#000000">
                <v:path arrowok="t"/>
              </v:shape>
            </v:group>
            <v:group style="position:absolute;left:2977;top:3351;width:20;height:2" coordorigin="2977,3351" coordsize="20,2">
              <v:shape style="position:absolute;left:2977;top:3351;width:20;height:2" coordorigin="2977,3351" coordsize="20,0" path="m2977,3351l2996,3351e" filled="false" stroked="true" strokeweight=".47998pt" strokecolor="#000000">
                <v:path arrowok="t"/>
              </v:shape>
            </v:group>
            <v:group style="position:absolute;left:2996;top:3351;width:20;height:2" coordorigin="2996,3351" coordsize="20,2">
              <v:shape style="position:absolute;left:2996;top:3351;width:20;height:2" coordorigin="2996,3351" coordsize="20,0" path="m2996,3351l3015,3351e" filled="false" stroked="true" strokeweight=".47998pt" strokecolor="#000000">
                <v:path arrowok="t"/>
              </v:shape>
            </v:group>
            <v:group style="position:absolute;left:3015;top:3351;width:20;height:2" coordorigin="3015,3351" coordsize="20,2">
              <v:shape style="position:absolute;left:3015;top:3351;width:20;height:2" coordorigin="3015,3351" coordsize="20,0" path="m3015,3351l3034,3351e" filled="false" stroked="true" strokeweight=".47998pt" strokecolor="#000000">
                <v:path arrowok="t"/>
              </v:shape>
            </v:group>
            <v:group style="position:absolute;left:3034;top:3351;width:20;height:2" coordorigin="3034,3351" coordsize="20,2">
              <v:shape style="position:absolute;left:3034;top:3351;width:20;height:2" coordorigin="3034,3351" coordsize="20,0" path="m3034,3351l3053,3351e" filled="false" stroked="true" strokeweight=".47998pt" strokecolor="#000000">
                <v:path arrowok="t"/>
              </v:shape>
            </v:group>
            <v:group style="position:absolute;left:3053;top:3351;width:20;height:2" coordorigin="3053,3351" coordsize="20,2">
              <v:shape style="position:absolute;left:3053;top:3351;width:20;height:2" coordorigin="3053,3351" coordsize="20,0" path="m3053,3351l3073,3351e" filled="false" stroked="true" strokeweight=".47998pt" strokecolor="#000000">
                <v:path arrowok="t"/>
              </v:shape>
            </v:group>
            <v:group style="position:absolute;left:3073;top:3351;width:20;height:2" coordorigin="3073,3351" coordsize="20,2">
              <v:shape style="position:absolute;left:3073;top:3351;width:20;height:2" coordorigin="3073,3351" coordsize="20,0" path="m3073,3351l3092,3351e" filled="false" stroked="true" strokeweight=".47998pt" strokecolor="#000000">
                <v:path arrowok="t"/>
              </v:shape>
            </v:group>
            <v:group style="position:absolute;left:3092;top:3351;width:20;height:2" coordorigin="3092,3351" coordsize="20,2">
              <v:shape style="position:absolute;left:3092;top:3351;width:20;height:2" coordorigin="3092,3351" coordsize="20,0" path="m3092,3351l3111,3351e" filled="false" stroked="true" strokeweight=".47998pt" strokecolor="#000000">
                <v:path arrowok="t"/>
              </v:shape>
            </v:group>
            <v:group style="position:absolute;left:3111;top:3351;width:20;height:2" coordorigin="3111,3351" coordsize="20,2">
              <v:shape style="position:absolute;left:3111;top:3351;width:20;height:2" coordorigin="3111,3351" coordsize="20,0" path="m3111,3351l3130,3351e" filled="false" stroked="true" strokeweight=".47998pt" strokecolor="#000000">
                <v:path arrowok="t"/>
              </v:shape>
            </v:group>
            <v:group style="position:absolute;left:3130;top:3351;width:20;height:2" coordorigin="3130,3351" coordsize="20,2">
              <v:shape style="position:absolute;left:3130;top:3351;width:20;height:2" coordorigin="3130,3351" coordsize="20,0" path="m3130,3351l3149,3351e" filled="false" stroked="true" strokeweight=".47998pt" strokecolor="#000000">
                <v:path arrowok="t"/>
              </v:shape>
            </v:group>
            <v:group style="position:absolute;left:3149;top:3351;width:20;height:2" coordorigin="3149,3351" coordsize="20,2">
              <v:shape style="position:absolute;left:3149;top:3351;width:20;height:2" coordorigin="3149,3351" coordsize="20,0" path="m3149,3351l3169,3351e" filled="false" stroked="true" strokeweight=".47998pt" strokecolor="#000000">
                <v:path arrowok="t"/>
              </v:shape>
            </v:group>
            <v:group style="position:absolute;left:3169;top:3351;width:20;height:2" coordorigin="3169,3351" coordsize="20,2">
              <v:shape style="position:absolute;left:3169;top:3351;width:20;height:2" coordorigin="3169,3351" coordsize="20,0" path="m3169,3351l3188,3351e" filled="false" stroked="true" strokeweight=".47998pt" strokecolor="#000000">
                <v:path arrowok="t"/>
              </v:shape>
            </v:group>
            <v:group style="position:absolute;left:3188;top:3351;width:20;height:2" coordorigin="3188,3351" coordsize="20,2">
              <v:shape style="position:absolute;left:3188;top:3351;width:20;height:2" coordorigin="3188,3351" coordsize="20,0" path="m3188,3351l3207,3351e" filled="false" stroked="true" strokeweight=".47998pt" strokecolor="#000000">
                <v:path arrowok="t"/>
              </v:shape>
            </v:group>
            <v:group style="position:absolute;left:3207;top:3351;width:20;height:2" coordorigin="3207,3351" coordsize="20,2">
              <v:shape style="position:absolute;left:3207;top:3351;width:20;height:2" coordorigin="3207,3351" coordsize="20,0" path="m3207,3351l3226,3351e" filled="false" stroked="true" strokeweight=".47998pt" strokecolor="#000000">
                <v:path arrowok="t"/>
              </v:shape>
            </v:group>
            <v:group style="position:absolute;left:3226;top:3351;width:20;height:2" coordorigin="3226,3351" coordsize="20,2">
              <v:shape style="position:absolute;left:3226;top:3351;width:20;height:2" coordorigin="3226,3351" coordsize="20,0" path="m3226,3351l3245,3351e" filled="false" stroked="true" strokeweight=".47998pt" strokecolor="#000000">
                <v:path arrowok="t"/>
              </v:shape>
            </v:group>
            <v:group style="position:absolute;left:3245;top:3351;width:20;height:2" coordorigin="3245,3351" coordsize="20,2">
              <v:shape style="position:absolute;left:3245;top:3351;width:20;height:2" coordorigin="3245,3351" coordsize="20,0" path="m3245,3351l3265,3351e" filled="false" stroked="true" strokeweight=".47998pt" strokecolor="#000000">
                <v:path arrowok="t"/>
              </v:shape>
            </v:group>
            <v:group style="position:absolute;left:3265;top:3351;width:20;height:2" coordorigin="3265,3351" coordsize="20,2">
              <v:shape style="position:absolute;left:3265;top:3351;width:20;height:2" coordorigin="3265,3351" coordsize="20,0" path="m3265,3351l3284,3351e" filled="false" stroked="true" strokeweight=".47998pt" strokecolor="#000000">
                <v:path arrowok="t"/>
              </v:shape>
            </v:group>
            <v:group style="position:absolute;left:3284;top:3351;width:20;height:2" coordorigin="3284,3351" coordsize="20,2">
              <v:shape style="position:absolute;left:3284;top:3351;width:20;height:2" coordorigin="3284,3351" coordsize="20,0" path="m3284,3351l3303,3351e" filled="false" stroked="true" strokeweight=".47998pt" strokecolor="#000000">
                <v:path arrowok="t"/>
              </v:shape>
            </v:group>
            <v:group style="position:absolute;left:3303;top:3351;width:20;height:2" coordorigin="3303,3351" coordsize="20,2">
              <v:shape style="position:absolute;left:3303;top:3351;width:20;height:2" coordorigin="3303,3351" coordsize="20,0" path="m3303,3351l3322,3351e" filled="false" stroked="true" strokeweight=".47998pt" strokecolor="#000000">
                <v:path arrowok="t"/>
              </v:shape>
            </v:group>
            <v:group style="position:absolute;left:3322;top:3351;width:20;height:2" coordorigin="3322,3351" coordsize="20,2">
              <v:shape style="position:absolute;left:3322;top:3351;width:20;height:2" coordorigin="3322,3351" coordsize="20,0" path="m3322,3351l3341,3351e" filled="false" stroked="true" strokeweight=".47998pt" strokecolor="#000000">
                <v:path arrowok="t"/>
              </v:shape>
            </v:group>
            <v:group style="position:absolute;left:3341;top:3351;width:20;height:2" coordorigin="3341,3351" coordsize="20,2">
              <v:shape style="position:absolute;left:3341;top:3351;width:20;height:2" coordorigin="3341,3351" coordsize="20,0" path="m3341,3351l3361,3351e" filled="false" stroked="true" strokeweight=".47998pt" strokecolor="#000000">
                <v:path arrowok="t"/>
              </v:shape>
            </v:group>
            <v:group style="position:absolute;left:3361;top:3351;width:20;height:2" coordorigin="3361,3351" coordsize="20,2">
              <v:shape style="position:absolute;left:3361;top:3351;width:20;height:2" coordorigin="3361,3351" coordsize="20,0" path="m3361,3351l3380,3351e" filled="false" stroked="true" strokeweight=".47998pt" strokecolor="#000000">
                <v:path arrowok="t"/>
              </v:shape>
            </v:group>
            <v:group style="position:absolute;left:3380;top:3351;width:20;height:2" coordorigin="3380,3351" coordsize="20,2">
              <v:shape style="position:absolute;left:3380;top:3351;width:20;height:2" coordorigin="3380,3351" coordsize="20,0" path="m3380,3351l3399,3351e" filled="false" stroked="true" strokeweight=".47998pt" strokecolor="#000000">
                <v:path arrowok="t"/>
              </v:shape>
            </v:group>
            <v:group style="position:absolute;left:3399;top:3351;width:20;height:2" coordorigin="3399,3351" coordsize="20,2">
              <v:shape style="position:absolute;left:3399;top:3351;width:20;height:2" coordorigin="3399,3351" coordsize="20,0" path="m3399,3351l3418,3351e" filled="false" stroked="true" strokeweight=".47998pt" strokecolor="#000000">
                <v:path arrowok="t"/>
              </v:shape>
            </v:group>
            <v:group style="position:absolute;left:3418;top:3351;width:20;height:2" coordorigin="3418,3351" coordsize="20,2">
              <v:shape style="position:absolute;left:3418;top:3351;width:20;height:2" coordorigin="3418,3351" coordsize="20,0" path="m3418,3351l3437,3351e" filled="false" stroked="true" strokeweight=".47998pt" strokecolor="#000000">
                <v:path arrowok="t"/>
              </v:shape>
            </v:group>
            <v:group style="position:absolute;left:3437;top:3351;width:20;height:2" coordorigin="3437,3351" coordsize="20,2">
              <v:shape style="position:absolute;left:3437;top:3351;width:20;height:2" coordorigin="3437,3351" coordsize="20,0" path="m3437,3351l3457,3351e" filled="false" stroked="true" strokeweight=".47998pt" strokecolor="#000000">
                <v:path arrowok="t"/>
              </v:shape>
            </v:group>
            <v:group style="position:absolute;left:3457;top:3351;width:20;height:2" coordorigin="3457,3351" coordsize="20,2">
              <v:shape style="position:absolute;left:3457;top:3351;width:20;height:2" coordorigin="3457,3351" coordsize="20,0" path="m3457,3351l3476,3351e" filled="false" stroked="true" strokeweight=".47998pt" strokecolor="#000000">
                <v:path arrowok="t"/>
              </v:shape>
            </v:group>
            <v:group style="position:absolute;left:3476;top:3351;width:20;height:2" coordorigin="3476,3351" coordsize="20,2">
              <v:shape style="position:absolute;left:3476;top:3351;width:20;height:2" coordorigin="3476,3351" coordsize="20,0" path="m3476,3351l3495,3351e" filled="false" stroked="true" strokeweight=".47998pt" strokecolor="#000000">
                <v:path arrowok="t"/>
              </v:shape>
            </v:group>
            <v:group style="position:absolute;left:3495;top:3351;width:20;height:2" coordorigin="3495,3351" coordsize="20,2">
              <v:shape style="position:absolute;left:3495;top:3351;width:20;height:2" coordorigin="3495,3351" coordsize="20,0" path="m3495,3351l3514,3351e" filled="false" stroked="true" strokeweight=".47998pt" strokecolor="#000000">
                <v:path arrowok="t"/>
              </v:shape>
            </v:group>
            <v:group style="position:absolute;left:3514;top:3351;width:20;height:2" coordorigin="3514,3351" coordsize="20,2">
              <v:shape style="position:absolute;left:3514;top:3351;width:20;height:2" coordorigin="3514,3351" coordsize="20,0" path="m3514,3351l3533,3351e" filled="false" stroked="true" strokeweight=".47998pt" strokecolor="#000000">
                <v:path arrowok="t"/>
              </v:shape>
            </v:group>
            <v:group style="position:absolute;left:3533;top:3351;width:20;height:2" coordorigin="3533,3351" coordsize="20,2">
              <v:shape style="position:absolute;left:3533;top:3351;width:20;height:2" coordorigin="3533,3351" coordsize="20,0" path="m3533,3351l3553,3351e" filled="false" stroked="true" strokeweight=".47998pt" strokecolor="#000000">
                <v:path arrowok="t"/>
              </v:shape>
            </v:group>
            <v:group style="position:absolute;left:3553;top:3351;width:20;height:2" coordorigin="3553,3351" coordsize="20,2">
              <v:shape style="position:absolute;left:3553;top:3351;width:20;height:2" coordorigin="3553,3351" coordsize="20,0" path="m3553,3351l3572,3351e" filled="false" stroked="true" strokeweight=".47998pt" strokecolor="#000000">
                <v:path arrowok="t"/>
              </v:shape>
            </v:group>
            <v:group style="position:absolute;left:3572;top:3351;width:20;height:2" coordorigin="3572,3351" coordsize="20,2">
              <v:shape style="position:absolute;left:3572;top:3351;width:20;height:2" coordorigin="3572,3351" coordsize="20,0" path="m3572,3351l3591,3351e" filled="false" stroked="true" strokeweight=".47998pt" strokecolor="#000000">
                <v:path arrowok="t"/>
              </v:shape>
            </v:group>
            <v:group style="position:absolute;left:3591;top:3351;width:20;height:2" coordorigin="3591,3351" coordsize="20,2">
              <v:shape style="position:absolute;left:3591;top:3351;width:20;height:2" coordorigin="3591,3351" coordsize="20,0" path="m3591,3351l3610,3351e" filled="false" stroked="true" strokeweight=".47998pt" strokecolor="#000000">
                <v:path arrowok="t"/>
              </v:shape>
            </v:group>
            <v:group style="position:absolute;left:3610;top:3351;width:20;height:2" coordorigin="3610,3351" coordsize="20,2">
              <v:shape style="position:absolute;left:3610;top:3351;width:20;height:2" coordorigin="3610,3351" coordsize="20,0" path="m3610,3351l3629,3351e" filled="false" stroked="true" strokeweight=".47998pt" strokecolor="#000000">
                <v:path arrowok="t"/>
              </v:shape>
            </v:group>
            <v:group style="position:absolute;left:3629;top:3351;width:20;height:2" coordorigin="3629,3351" coordsize="20,2">
              <v:shape style="position:absolute;left:3629;top:3351;width:20;height:2" coordorigin="3629,3351" coordsize="20,0" path="m3629,3351l3649,3351e" filled="false" stroked="true" strokeweight=".47998pt" strokecolor="#000000">
                <v:path arrowok="t"/>
              </v:shape>
            </v:group>
            <v:group style="position:absolute;left:3649;top:3351;width:20;height:2" coordorigin="3649,3351" coordsize="20,2">
              <v:shape style="position:absolute;left:3649;top:3351;width:20;height:2" coordorigin="3649,3351" coordsize="20,0" path="m3649,3351l3668,3351e" filled="false" stroked="true" strokeweight=".47998pt" strokecolor="#000000">
                <v:path arrowok="t"/>
              </v:shape>
            </v:group>
            <v:group style="position:absolute;left:3668;top:3351;width:20;height:2" coordorigin="3668,3351" coordsize="20,2">
              <v:shape style="position:absolute;left:3668;top:3351;width:20;height:2" coordorigin="3668,3351" coordsize="20,0" path="m3668,3351l3687,3351e" filled="false" stroked="true" strokeweight=".47998pt" strokecolor="#000000">
                <v:path arrowok="t"/>
              </v:shape>
            </v:group>
            <v:group style="position:absolute;left:3687;top:3351;width:20;height:2" coordorigin="3687,3351" coordsize="20,2">
              <v:shape style="position:absolute;left:3687;top:3351;width:20;height:2" coordorigin="3687,3351" coordsize="20,0" path="m3687,3351l3706,3351e" filled="false" stroked="true" strokeweight=".47998pt" strokecolor="#000000">
                <v:path arrowok="t"/>
              </v:shape>
            </v:group>
            <v:group style="position:absolute;left:3706;top:3351;width:20;height:2" coordorigin="3706,3351" coordsize="20,2">
              <v:shape style="position:absolute;left:3706;top:3351;width:20;height:2" coordorigin="3706,3351" coordsize="20,0" path="m3706,3351l3725,3351e" filled="false" stroked="true" strokeweight=".47998pt" strokecolor="#000000">
                <v:path arrowok="t"/>
              </v:shape>
            </v:group>
            <v:group style="position:absolute;left:3725;top:3351;width:20;height:2" coordorigin="3725,3351" coordsize="20,2">
              <v:shape style="position:absolute;left:3725;top:3351;width:20;height:2" coordorigin="3725,3351" coordsize="20,0" path="m3725,3351l3745,3351e" filled="false" stroked="true" strokeweight=".47998pt" strokecolor="#000000">
                <v:path arrowok="t"/>
              </v:shape>
            </v:group>
            <v:group style="position:absolute;left:3745;top:3351;width:20;height:2" coordorigin="3745,3351" coordsize="20,2">
              <v:shape style="position:absolute;left:3745;top:3351;width:20;height:2" coordorigin="3745,3351" coordsize="20,0" path="m3745,3351l3764,3351e" filled="false" stroked="true" strokeweight=".47998pt" strokecolor="#000000">
                <v:path arrowok="t"/>
              </v:shape>
            </v:group>
            <v:group style="position:absolute;left:3764;top:3351;width:20;height:2" coordorigin="3764,3351" coordsize="20,2">
              <v:shape style="position:absolute;left:3764;top:3351;width:20;height:2" coordorigin="3764,3351" coordsize="20,0" path="m3764,3351l3783,3351e" filled="false" stroked="true" strokeweight=".47998pt" strokecolor="#000000">
                <v:path arrowok="t"/>
              </v:shape>
            </v:group>
            <v:group style="position:absolute;left:3783;top:3351;width:20;height:2" coordorigin="3783,3351" coordsize="20,2">
              <v:shape style="position:absolute;left:3783;top:3351;width:20;height:2" coordorigin="3783,3351" coordsize="20,0" path="m3783,3351l3802,3351e" filled="false" stroked="true" strokeweight=".47998pt" strokecolor="#000000">
                <v:path arrowok="t"/>
              </v:shape>
            </v:group>
            <v:group style="position:absolute;left:3802;top:3351;width:20;height:2" coordorigin="3802,3351" coordsize="20,2">
              <v:shape style="position:absolute;left:3802;top:3351;width:20;height:2" coordorigin="3802,3351" coordsize="20,0" path="m3802,3351l3821,3351e" filled="false" stroked="true" strokeweight=".47998pt" strokecolor="#000000">
                <v:path arrowok="t"/>
              </v:shape>
            </v:group>
            <v:group style="position:absolute;left:3821;top:3351;width:20;height:2" coordorigin="3821,3351" coordsize="20,2">
              <v:shape style="position:absolute;left:3821;top:3351;width:20;height:2" coordorigin="3821,3351" coordsize="20,0" path="m3821,3351l3841,3351e" filled="false" stroked="true" strokeweight=".47998pt" strokecolor="#000000">
                <v:path arrowok="t"/>
              </v:shape>
            </v:group>
            <v:group style="position:absolute;left:3841;top:3351;width:20;height:2" coordorigin="3841,3351" coordsize="20,2">
              <v:shape style="position:absolute;left:3841;top:3351;width:20;height:2" coordorigin="3841,3351" coordsize="20,0" path="m3841,3351l3860,3351e" filled="false" stroked="true" strokeweight=".47998pt" strokecolor="#000000">
                <v:path arrowok="t"/>
              </v:shape>
            </v:group>
            <v:group style="position:absolute;left:3860;top:3351;width:20;height:2" coordorigin="3860,3351" coordsize="20,2">
              <v:shape style="position:absolute;left:3860;top:3351;width:20;height:2" coordorigin="3860,3351" coordsize="20,0" path="m3860,3351l3879,3351e" filled="false" stroked="true" strokeweight=".47998pt" strokecolor="#000000">
                <v:path arrowok="t"/>
              </v:shape>
            </v:group>
            <v:group style="position:absolute;left:3879;top:3351;width:20;height:2" coordorigin="3879,3351" coordsize="20,2">
              <v:shape style="position:absolute;left:3879;top:3351;width:20;height:2" coordorigin="3879,3351" coordsize="20,0" path="m3879,3351l3898,3351e" filled="false" stroked="true" strokeweight=".47998pt" strokecolor="#000000">
                <v:path arrowok="t"/>
              </v:shape>
            </v:group>
            <v:group style="position:absolute;left:3898;top:3351;width:20;height:2" coordorigin="3898,3351" coordsize="20,2">
              <v:shape style="position:absolute;left:3898;top:3351;width:20;height:2" coordorigin="3898,3351" coordsize="20,0" path="m3898,3351l3917,3351e" filled="false" stroked="true" strokeweight=".47998pt" strokecolor="#000000">
                <v:path arrowok="t"/>
              </v:shape>
            </v:group>
            <v:group style="position:absolute;left:3917;top:3351;width:20;height:2" coordorigin="3917,3351" coordsize="20,2">
              <v:shape style="position:absolute;left:3917;top:3351;width:20;height:2" coordorigin="3917,3351" coordsize="20,0" path="m3917,3351l3937,3351e" filled="false" stroked="true" strokeweight=".47998pt" strokecolor="#000000">
                <v:path arrowok="t"/>
              </v:shape>
            </v:group>
            <v:group style="position:absolute;left:3937;top:3351;width:20;height:2" coordorigin="3937,3351" coordsize="20,2">
              <v:shape style="position:absolute;left:3937;top:3351;width:20;height:2" coordorigin="3937,3351" coordsize="20,0" path="m3937,3351l3956,3351e" filled="false" stroked="true" strokeweight=".47998pt" strokecolor="#000000">
                <v:path arrowok="t"/>
              </v:shape>
            </v:group>
            <v:group style="position:absolute;left:3956;top:3351;width:20;height:2" coordorigin="3956,3351" coordsize="20,2">
              <v:shape style="position:absolute;left:3956;top:3351;width:20;height:2" coordorigin="3956,3351" coordsize="20,0" path="m3956,3351l3975,3351e" filled="false" stroked="true" strokeweight=".47998pt" strokecolor="#000000">
                <v:path arrowok="t"/>
              </v:shape>
            </v:group>
            <v:group style="position:absolute;left:3975;top:3351;width:20;height:2" coordorigin="3975,3351" coordsize="20,2">
              <v:shape style="position:absolute;left:3975;top:3351;width:20;height:2" coordorigin="3975,3351" coordsize="20,0" path="m3975,3351l3994,3351e" filled="false" stroked="true" strokeweight=".47998pt" strokecolor="#000000">
                <v:path arrowok="t"/>
              </v:shape>
            </v:group>
            <v:group style="position:absolute;left:3994;top:3351;width:20;height:2" coordorigin="3994,3351" coordsize="20,2">
              <v:shape style="position:absolute;left:3994;top:3351;width:20;height:2" coordorigin="3994,3351" coordsize="20,0" path="m3994,3351l4013,3351e" filled="false" stroked="true" strokeweight=".47998pt" strokecolor="#000000">
                <v:path arrowok="t"/>
              </v:shape>
            </v:group>
            <v:group style="position:absolute;left:4013;top:3351;width:20;height:2" coordorigin="4013,3351" coordsize="20,2">
              <v:shape style="position:absolute;left:4013;top:3351;width:20;height:2" coordorigin="4013,3351" coordsize="20,0" path="m4013,3351l4033,3351e" filled="false" stroked="true" strokeweight=".47998pt" strokecolor="#000000">
                <v:path arrowok="t"/>
              </v:shape>
            </v:group>
            <v:group style="position:absolute;left:4033;top:3351;width:20;height:2" coordorigin="4033,3351" coordsize="20,2">
              <v:shape style="position:absolute;left:4033;top:3351;width:20;height:2" coordorigin="4033,3351" coordsize="20,0" path="m4033,3351l4052,3351e" filled="false" stroked="true" strokeweight=".47998pt" strokecolor="#000000">
                <v:path arrowok="t"/>
              </v:shape>
            </v:group>
            <v:group style="position:absolute;left:4052;top:3351;width:20;height:2" coordorigin="4052,3351" coordsize="20,2">
              <v:shape style="position:absolute;left:4052;top:3351;width:20;height:2" coordorigin="4052,3351" coordsize="20,0" path="m4052,3351l4071,3351e" filled="false" stroked="true" strokeweight=".47998pt" strokecolor="#000000">
                <v:path arrowok="t"/>
              </v:shape>
            </v:group>
            <v:group style="position:absolute;left:4071;top:3351;width:20;height:2" coordorigin="4071,3351" coordsize="20,2">
              <v:shape style="position:absolute;left:4071;top:3351;width:20;height:2" coordorigin="4071,3351" coordsize="20,0" path="m4071,3351l4090,3351e" filled="false" stroked="true" strokeweight=".47998pt" strokecolor="#000000">
                <v:path arrowok="t"/>
              </v:shape>
            </v:group>
            <v:group style="position:absolute;left:4090;top:3351;width:20;height:2" coordorigin="4090,3351" coordsize="20,2">
              <v:shape style="position:absolute;left:4090;top:3351;width:20;height:2" coordorigin="4090,3351" coordsize="20,0" path="m4090,3351l4109,3351e" filled="false" stroked="true" strokeweight=".47998pt" strokecolor="#000000">
                <v:path arrowok="t"/>
              </v:shape>
            </v:group>
            <v:group style="position:absolute;left:4109;top:3351;width:20;height:2" coordorigin="4109,3351" coordsize="20,2">
              <v:shape style="position:absolute;left:4109;top:3351;width:20;height:2" coordorigin="4109,3351" coordsize="20,0" path="m4109,3351l4129,3351e" filled="false" stroked="true" strokeweight=".47998pt" strokecolor="#000000">
                <v:path arrowok="t"/>
              </v:shape>
            </v:group>
            <v:group style="position:absolute;left:4129;top:3351;width:20;height:2" coordorigin="4129,3351" coordsize="20,2">
              <v:shape style="position:absolute;left:4129;top:3351;width:20;height:2" coordorigin="4129,3351" coordsize="20,0" path="m4129,3351l4148,3351e" filled="false" stroked="true" strokeweight=".47998pt" strokecolor="#000000">
                <v:path arrowok="t"/>
              </v:shape>
            </v:group>
            <v:group style="position:absolute;left:4148;top:3351;width:20;height:2" coordorigin="4148,3351" coordsize="20,2">
              <v:shape style="position:absolute;left:4148;top:3351;width:20;height:2" coordorigin="4148,3351" coordsize="20,0" path="m4148,3351l4167,3351e" filled="false" stroked="true" strokeweight=".47998pt" strokecolor="#000000">
                <v:path arrowok="t"/>
              </v:shape>
            </v:group>
            <v:group style="position:absolute;left:4167;top:3351;width:20;height:2" coordorigin="4167,3351" coordsize="20,2">
              <v:shape style="position:absolute;left:4167;top:3351;width:20;height:2" coordorigin="4167,3351" coordsize="20,0" path="m4167,3351l4186,3351e" filled="false" stroked="true" strokeweight=".47998pt" strokecolor="#000000">
                <v:path arrowok="t"/>
              </v:shape>
            </v:group>
            <v:group style="position:absolute;left:4186;top:3351;width:20;height:2" coordorigin="4186,3351" coordsize="20,2">
              <v:shape style="position:absolute;left:4186;top:3351;width:20;height:2" coordorigin="4186,3351" coordsize="20,0" path="m4186,3351l4205,3351e" filled="false" stroked="true" strokeweight=".47998pt" strokecolor="#000000">
                <v:path arrowok="t"/>
              </v:shape>
            </v:group>
            <v:group style="position:absolute;left:4205;top:3351;width:20;height:2" coordorigin="4205,3351" coordsize="20,2">
              <v:shape style="position:absolute;left:4205;top:3351;width:20;height:2" coordorigin="4205,3351" coordsize="20,0" path="m4205,3351l4225,3351e" filled="false" stroked="true" strokeweight=".47998pt" strokecolor="#000000">
                <v:path arrowok="t"/>
              </v:shape>
            </v:group>
            <v:group style="position:absolute;left:4225;top:3351;width:20;height:2" coordorigin="4225,3351" coordsize="20,2">
              <v:shape style="position:absolute;left:4225;top:3351;width:20;height:2" coordorigin="4225,3351" coordsize="20,0" path="m4225,3351l4244,3351e" filled="false" stroked="true" strokeweight=".47998pt" strokecolor="#000000">
                <v:path arrowok="t"/>
              </v:shape>
            </v:group>
            <v:group style="position:absolute;left:4244;top:3351;width:20;height:2" coordorigin="4244,3351" coordsize="20,2">
              <v:shape style="position:absolute;left:4244;top:3351;width:20;height:2" coordorigin="4244,3351" coordsize="20,0" path="m4244,3351l4263,3351e" filled="false" stroked="true" strokeweight=".47998pt" strokecolor="#000000">
                <v:path arrowok="t"/>
              </v:shape>
            </v:group>
            <v:group style="position:absolute;left:4263;top:3351;width:20;height:2" coordorigin="4263,3351" coordsize="20,2">
              <v:shape style="position:absolute;left:4263;top:3351;width:20;height:2" coordorigin="4263,3351" coordsize="20,0" path="m4263,3351l4282,3351e" filled="false" stroked="true" strokeweight=".47998pt" strokecolor="#000000">
                <v:path arrowok="t"/>
              </v:shape>
            </v:group>
            <v:group style="position:absolute;left:4282;top:3351;width:20;height:2" coordorigin="4282,3351" coordsize="20,2">
              <v:shape style="position:absolute;left:4282;top:3351;width:20;height:2" coordorigin="4282,3351" coordsize="20,0" path="m4282,3351l4301,3351e" filled="false" stroked="true" strokeweight=".47998pt" strokecolor="#000000">
                <v:path arrowok="t"/>
              </v:shape>
            </v:group>
            <v:group style="position:absolute;left:4301;top:3351;width:20;height:2" coordorigin="4301,3351" coordsize="20,2">
              <v:shape style="position:absolute;left:4301;top:3351;width:20;height:2" coordorigin="4301,3351" coordsize="20,0" path="m4301,3351l4321,3351e" filled="false" stroked="true" strokeweight=".47998pt" strokecolor="#000000">
                <v:path arrowok="t"/>
              </v:shape>
            </v:group>
            <v:group style="position:absolute;left:4321;top:3351;width:20;height:2" coordorigin="4321,3351" coordsize="20,2">
              <v:shape style="position:absolute;left:4321;top:3351;width:20;height:2" coordorigin="4321,3351" coordsize="20,0" path="m4321,3351l4340,3351e" filled="false" stroked="true" strokeweight=".47998pt" strokecolor="#000000">
                <v:path arrowok="t"/>
              </v:shape>
            </v:group>
            <v:group style="position:absolute;left:4340;top:3351;width:20;height:2" coordorigin="4340,3351" coordsize="20,2">
              <v:shape style="position:absolute;left:4340;top:3351;width:20;height:2" coordorigin="4340,3351" coordsize="20,0" path="m4340,3351l4359,3351e" filled="false" stroked="true" strokeweight=".47998pt" strokecolor="#000000">
                <v:path arrowok="t"/>
              </v:shape>
            </v:group>
            <v:group style="position:absolute;left:4359;top:3351;width:20;height:2" coordorigin="4359,3351" coordsize="20,2">
              <v:shape style="position:absolute;left:4359;top:3351;width:20;height:2" coordorigin="4359,3351" coordsize="20,0" path="m4359,3351l4378,3351e" filled="false" stroked="true" strokeweight=".47998pt" strokecolor="#000000">
                <v:path arrowok="t"/>
              </v:shape>
            </v:group>
            <v:group style="position:absolute;left:4378;top:3351;width:20;height:2" coordorigin="4378,3351" coordsize="20,2">
              <v:shape style="position:absolute;left:4378;top:3351;width:20;height:2" coordorigin="4378,3351" coordsize="20,0" path="m4378,3351l4397,3351e" filled="false" stroked="true" strokeweight=".47998pt" strokecolor="#000000">
                <v:path arrowok="t"/>
              </v:shape>
            </v:group>
            <v:group style="position:absolute;left:4397;top:3351;width:20;height:2" coordorigin="4397,3351" coordsize="20,2">
              <v:shape style="position:absolute;left:4397;top:3351;width:20;height:2" coordorigin="4397,3351" coordsize="20,0" path="m4397,3351l4417,3351e" filled="false" stroked="true" strokeweight=".47998pt" strokecolor="#000000">
                <v:path arrowok="t"/>
              </v:shape>
            </v:group>
            <v:group style="position:absolute;left:4417;top:3351;width:20;height:2" coordorigin="4417,3351" coordsize="20,2">
              <v:shape style="position:absolute;left:4417;top:3351;width:20;height:2" coordorigin="4417,3351" coordsize="20,0" path="m4417,3351l4436,3351e" filled="false" stroked="true" strokeweight=".47998pt" strokecolor="#000000">
                <v:path arrowok="t"/>
              </v:shape>
            </v:group>
            <v:group style="position:absolute;left:4436;top:3351;width:20;height:2" coordorigin="4436,3351" coordsize="20,2">
              <v:shape style="position:absolute;left:4436;top:3351;width:20;height:2" coordorigin="4436,3351" coordsize="20,0" path="m4436,3351l4455,3351e" filled="false" stroked="true" strokeweight=".47998pt" strokecolor="#000000">
                <v:path arrowok="t"/>
              </v:shape>
            </v:group>
            <v:group style="position:absolute;left:4455;top:3351;width:20;height:2" coordorigin="4455,3351" coordsize="20,2">
              <v:shape style="position:absolute;left:4455;top:3351;width:20;height:2" coordorigin="4455,3351" coordsize="20,0" path="m4455,3351l4474,3351e" filled="false" stroked="true" strokeweight=".47998pt" strokecolor="#000000">
                <v:path arrowok="t"/>
              </v:shape>
            </v:group>
            <v:group style="position:absolute;left:4474;top:3351;width:20;height:2" coordorigin="4474,3351" coordsize="20,2">
              <v:shape style="position:absolute;left:4474;top:3351;width:20;height:2" coordorigin="4474,3351" coordsize="20,0" path="m4474,3351l4493,3351e" filled="false" stroked="true" strokeweight=".47998pt" strokecolor="#000000">
                <v:path arrowok="t"/>
              </v:shape>
            </v:group>
            <v:group style="position:absolute;left:4493;top:3351;width:20;height:2" coordorigin="4493,3351" coordsize="20,2">
              <v:shape style="position:absolute;left:4493;top:3351;width:20;height:2" coordorigin="4493,3351" coordsize="20,0" path="m4493,3351l4513,3351e" filled="false" stroked="true" strokeweight=".47998pt" strokecolor="#000000">
                <v:path arrowok="t"/>
              </v:shape>
            </v:group>
            <v:group style="position:absolute;left:4513;top:3351;width:20;height:2" coordorigin="4513,3351" coordsize="20,2">
              <v:shape style="position:absolute;left:4513;top:3351;width:20;height:2" coordorigin="4513,3351" coordsize="20,0" path="m4513,3351l4532,3351e" filled="false" stroked="true" strokeweight=".47998pt" strokecolor="#000000">
                <v:path arrowok="t"/>
              </v:shape>
            </v:group>
            <v:group style="position:absolute;left:4532;top:3351;width:20;height:2" coordorigin="4532,3351" coordsize="20,2">
              <v:shape style="position:absolute;left:4532;top:3351;width:20;height:2" coordorigin="4532,3351" coordsize="20,0" path="m4532,3351l4551,3351e" filled="false" stroked="true" strokeweight=".47998pt" strokecolor="#000000">
                <v:path arrowok="t"/>
              </v:shape>
            </v:group>
            <v:group style="position:absolute;left:4551;top:3351;width:20;height:2" coordorigin="4551,3351" coordsize="20,2">
              <v:shape style="position:absolute;left:4551;top:3351;width:20;height:2" coordorigin="4551,3351" coordsize="20,0" path="m4551,3351l4570,3351e" filled="false" stroked="true" strokeweight=".47998pt" strokecolor="#000000">
                <v:path arrowok="t"/>
              </v:shape>
            </v:group>
            <v:group style="position:absolute;left:4570;top:3351;width:20;height:2" coordorigin="4570,3351" coordsize="20,2">
              <v:shape style="position:absolute;left:4570;top:3351;width:20;height:2" coordorigin="4570,3351" coordsize="20,0" path="m4570,3351l4589,3351e" filled="false" stroked="true" strokeweight=".47998pt" strokecolor="#000000">
                <v:path arrowok="t"/>
              </v:shape>
            </v:group>
            <v:group style="position:absolute;left:4589;top:3351;width:20;height:2" coordorigin="4589,3351" coordsize="20,2">
              <v:shape style="position:absolute;left:4589;top:3351;width:20;height:2" coordorigin="4589,3351" coordsize="20,0" path="m4589,3351l4609,3351e" filled="false" stroked="true" strokeweight=".47998pt" strokecolor="#000000">
                <v:path arrowok="t"/>
              </v:shape>
            </v:group>
            <v:group style="position:absolute;left:4609;top:3351;width:20;height:2" coordorigin="4609,3351" coordsize="20,2">
              <v:shape style="position:absolute;left:4609;top:3351;width:20;height:2" coordorigin="4609,3351" coordsize="20,0" path="m4609,3351l4628,3351e" filled="false" stroked="true" strokeweight=".47998pt" strokecolor="#000000">
                <v:path arrowok="t"/>
              </v:shape>
            </v:group>
            <v:group style="position:absolute;left:4628;top:3351;width:20;height:2" coordorigin="4628,3351" coordsize="20,2">
              <v:shape style="position:absolute;left:4628;top:3351;width:20;height:2" coordorigin="4628,3351" coordsize="20,0" path="m4628,3351l4647,3351e" filled="false" stroked="true" strokeweight=".47998pt" strokecolor="#000000">
                <v:path arrowok="t"/>
              </v:shape>
            </v:group>
            <v:group style="position:absolute;left:4647;top:3351;width:20;height:2" coordorigin="4647,3351" coordsize="20,2">
              <v:shape style="position:absolute;left:4647;top:3351;width:20;height:2" coordorigin="4647,3351" coordsize="20,0" path="m4647,3351l4667,3351e" filled="false" stroked="true" strokeweight=".47998pt" strokecolor="#000000">
                <v:path arrowok="t"/>
              </v:shape>
            </v:group>
            <v:group style="position:absolute;left:4667;top:3351;width:20;height:2" coordorigin="4667,3351" coordsize="20,2">
              <v:shape style="position:absolute;left:4667;top:3351;width:20;height:2" coordorigin="4667,3351" coordsize="20,0" path="m4667,3351l4686,3351e" filled="false" stroked="true" strokeweight=".47998pt" strokecolor="#000000">
                <v:path arrowok="t"/>
              </v:shape>
            </v:group>
            <v:group style="position:absolute;left:4686;top:3351;width:20;height:2" coordorigin="4686,3351" coordsize="20,2">
              <v:shape style="position:absolute;left:4686;top:3351;width:20;height:2" coordorigin="4686,3351" coordsize="20,0" path="m4686,3351l4705,3351e" filled="false" stroked="true" strokeweight=".47998pt" strokecolor="#000000">
                <v:path arrowok="t"/>
              </v:shape>
            </v:group>
            <v:group style="position:absolute;left:4705;top:3351;width:20;height:2" coordorigin="4705,3351" coordsize="20,2">
              <v:shape style="position:absolute;left:4705;top:3351;width:20;height:2" coordorigin="4705,3351" coordsize="20,0" path="m4705,3351l4724,3351e" filled="false" stroked="true" strokeweight=".47998pt" strokecolor="#000000">
                <v:path arrowok="t"/>
              </v:shape>
            </v:group>
            <v:group style="position:absolute;left:4724;top:3351;width:20;height:2" coordorigin="4724,3351" coordsize="20,2">
              <v:shape style="position:absolute;left:4724;top:3351;width:20;height:2" coordorigin="4724,3351" coordsize="20,0" path="m4724,3351l4743,3351e" filled="false" stroked="true" strokeweight=".47998pt" strokecolor="#000000">
                <v:path arrowok="t"/>
              </v:shape>
            </v:group>
            <v:group style="position:absolute;left:4743;top:3351;width:20;height:2" coordorigin="4743,3351" coordsize="20,2">
              <v:shape style="position:absolute;left:4743;top:3351;width:20;height:2" coordorigin="4743,3351" coordsize="20,0" path="m4743,3351l4763,3351e" filled="false" stroked="true" strokeweight=".47998pt" strokecolor="#000000">
                <v:path arrowok="t"/>
              </v:shape>
            </v:group>
            <v:group style="position:absolute;left:4763;top:3351;width:20;height:2" coordorigin="4763,3351" coordsize="20,2">
              <v:shape style="position:absolute;left:4763;top:3351;width:20;height:2" coordorigin="4763,3351" coordsize="20,0" path="m4763,3351l4782,3351e" filled="false" stroked="true" strokeweight=".47998pt" strokecolor="#000000">
                <v:path arrowok="t"/>
              </v:shape>
            </v:group>
            <v:group style="position:absolute;left:4782;top:3351;width:20;height:2" coordorigin="4782,3351" coordsize="20,2">
              <v:shape style="position:absolute;left:4782;top:3351;width:20;height:2" coordorigin="4782,3351" coordsize="20,0" path="m4782,3351l4801,3351e" filled="false" stroked="true" strokeweight=".47998pt" strokecolor="#000000">
                <v:path arrowok="t"/>
              </v:shape>
            </v:group>
            <v:group style="position:absolute;left:4801;top:3351;width:20;height:2" coordorigin="4801,3351" coordsize="20,2">
              <v:shape style="position:absolute;left:4801;top:3351;width:20;height:2" coordorigin="4801,3351" coordsize="20,0" path="m4801,3351l4820,3351e" filled="false" stroked="true" strokeweight=".47998pt" strokecolor="#000000">
                <v:path arrowok="t"/>
              </v:shape>
            </v:group>
            <v:group style="position:absolute;left:4820;top:3351;width:20;height:2" coordorigin="4820,3351" coordsize="20,2">
              <v:shape style="position:absolute;left:4820;top:3351;width:20;height:2" coordorigin="4820,3351" coordsize="20,0" path="m4820,3351l4839,3351e" filled="false" stroked="true" strokeweight=".47998pt" strokecolor="#000000">
                <v:path arrowok="t"/>
              </v:shape>
            </v:group>
            <v:group style="position:absolute;left:4839;top:3351;width:20;height:2" coordorigin="4839,3351" coordsize="20,2">
              <v:shape style="position:absolute;left:4839;top:3351;width:20;height:2" coordorigin="4839,3351" coordsize="20,0" path="m4839,3351l4859,3351e" filled="false" stroked="true" strokeweight=".47998pt" strokecolor="#000000">
                <v:path arrowok="t"/>
              </v:shape>
            </v:group>
            <v:group style="position:absolute;left:4859;top:3351;width:20;height:2" coordorigin="4859,3351" coordsize="20,2">
              <v:shape style="position:absolute;left:4859;top:3351;width:20;height:2" coordorigin="4859,3351" coordsize="20,0" path="m4859,3351l4878,3351e" filled="false" stroked="true" strokeweight=".47998pt" strokecolor="#000000">
                <v:path arrowok="t"/>
              </v:shape>
            </v:group>
            <v:group style="position:absolute;left:4878;top:3351;width:20;height:2" coordorigin="4878,3351" coordsize="20,2">
              <v:shape style="position:absolute;left:4878;top:3351;width:20;height:2" coordorigin="4878,3351" coordsize="20,0" path="m4878,3351l4897,3351e" filled="false" stroked="true" strokeweight=".47998pt" strokecolor="#000000">
                <v:path arrowok="t"/>
              </v:shape>
            </v:group>
            <v:group style="position:absolute;left:4897;top:3351;width:20;height:2" coordorigin="4897,3351" coordsize="20,2">
              <v:shape style="position:absolute;left:4897;top:3351;width:20;height:2" coordorigin="4897,3351" coordsize="20,0" path="m4897,3351l4916,3351e" filled="false" stroked="true" strokeweight=".47998pt" strokecolor="#000000">
                <v:path arrowok="t"/>
              </v:shape>
            </v:group>
            <v:group style="position:absolute;left:4916;top:3351;width:20;height:2" coordorigin="4916,3351" coordsize="20,2">
              <v:shape style="position:absolute;left:4916;top:3351;width:20;height:2" coordorigin="4916,3351" coordsize="20,0" path="m4916,3351l4935,3351e" filled="false" stroked="true" strokeweight=".47998pt" strokecolor="#000000">
                <v:path arrowok="t"/>
              </v:shape>
            </v:group>
            <v:group style="position:absolute;left:4935;top:3351;width:20;height:2" coordorigin="4935,3351" coordsize="20,2">
              <v:shape style="position:absolute;left:4935;top:3351;width:20;height:2" coordorigin="4935,3351" coordsize="20,0" path="m4935,3351l4955,3351e" filled="false" stroked="true" strokeweight=".47998pt" strokecolor="#000000">
                <v:path arrowok="t"/>
              </v:shape>
            </v:group>
            <v:group style="position:absolute;left:4955;top:3351;width:20;height:2" coordorigin="4955,3351" coordsize="20,2">
              <v:shape style="position:absolute;left:4955;top:3351;width:20;height:2" coordorigin="4955,3351" coordsize="20,0" path="m4955,3351l4974,3351e" filled="false" stroked="true" strokeweight=".47998pt" strokecolor="#000000">
                <v:path arrowok="t"/>
              </v:shape>
            </v:group>
            <v:group style="position:absolute;left:4974;top:3351;width:20;height:2" coordorigin="4974,3351" coordsize="20,2">
              <v:shape style="position:absolute;left:4974;top:3351;width:20;height:2" coordorigin="4974,3351" coordsize="20,0" path="m4974,3351l4993,3351e" filled="false" stroked="true" strokeweight=".47998pt" strokecolor="#000000">
                <v:path arrowok="t"/>
              </v:shape>
            </v:group>
            <v:group style="position:absolute;left:4993;top:3351;width:20;height:2" coordorigin="4993,3351" coordsize="20,2">
              <v:shape style="position:absolute;left:4993;top:3351;width:20;height:2" coordorigin="4993,3351" coordsize="20,0" path="m4993,3351l5012,3351e" filled="false" stroked="true" strokeweight=".47998pt" strokecolor="#000000">
                <v:path arrowok="t"/>
              </v:shape>
            </v:group>
            <v:group style="position:absolute;left:5012;top:3351;width:20;height:2" coordorigin="5012,3351" coordsize="20,2">
              <v:shape style="position:absolute;left:5012;top:3351;width:20;height:2" coordorigin="5012,3351" coordsize="20,0" path="m5012,3351l5031,3351e" filled="false" stroked="true" strokeweight=".47998pt" strokecolor="#000000">
                <v:path arrowok="t"/>
              </v:shape>
            </v:group>
            <v:group style="position:absolute;left:5031;top:3351;width:20;height:2" coordorigin="5031,3351" coordsize="20,2">
              <v:shape style="position:absolute;left:5031;top:3351;width:20;height:2" coordorigin="5031,3351" coordsize="20,0" path="m5031,3351l5051,3351e" filled="false" stroked="true" strokeweight=".47998pt" strokecolor="#000000">
                <v:path arrowok="t"/>
              </v:shape>
            </v:group>
            <v:group style="position:absolute;left:5051;top:3351;width:20;height:2" coordorigin="5051,3351" coordsize="20,2">
              <v:shape style="position:absolute;left:5051;top:3351;width:20;height:2" coordorigin="5051,3351" coordsize="20,0" path="m5051,3351l5070,3351e" filled="false" stroked="true" strokeweight=".47998pt" strokecolor="#000000">
                <v:path arrowok="t"/>
              </v:shape>
            </v:group>
            <v:group style="position:absolute;left:5070;top:3351;width:15;height:2" coordorigin="5070,3351" coordsize="15,2">
              <v:shape style="position:absolute;left:5070;top:3351;width:15;height:2" coordorigin="5070,3351" coordsize="15,0" path="m5070,3351l5084,3351e" filled="false" stroked="true" strokeweight=".47998pt" strokecolor="#000000">
                <v:path arrowok="t"/>
              </v:shape>
            </v:group>
            <v:group style="position:absolute;left:5084;top:3351;width:10;height:2" coordorigin="5084,3351" coordsize="10,2">
              <v:shape style="position:absolute;left:5084;top:3351;width:10;height:2" coordorigin="5084,3351" coordsize="10,0" path="m5084,3351l5094,3351e" filled="false" stroked="true" strokeweight=".47998pt" strokecolor="#000000">
                <v:path arrowok="t"/>
              </v:shape>
            </v:group>
            <v:group style="position:absolute;left:5094;top:3351;width:20;height:2" coordorigin="5094,3351" coordsize="20,2">
              <v:shape style="position:absolute;left:5094;top:3351;width:20;height:2" coordorigin="5094,3351" coordsize="20,0" path="m5094,3351l5113,3351e" filled="false" stroked="true" strokeweight=".47998pt" strokecolor="#000000">
                <v:path arrowok="t"/>
              </v:shape>
            </v:group>
            <v:group style="position:absolute;left:5113;top:3351;width:20;height:2" coordorigin="5113,3351" coordsize="20,2">
              <v:shape style="position:absolute;left:5113;top:3351;width:20;height:2" coordorigin="5113,3351" coordsize="20,0" path="m5113,3351l5132,3351e" filled="false" stroked="true" strokeweight=".47998pt" strokecolor="#000000">
                <v:path arrowok="t"/>
              </v:shape>
            </v:group>
            <v:group style="position:absolute;left:5132;top:3351;width:20;height:2" coordorigin="5132,3351" coordsize="20,2">
              <v:shape style="position:absolute;left:5132;top:3351;width:20;height:2" coordorigin="5132,3351" coordsize="20,0" path="m5132,3351l5151,3351e" filled="false" stroked="true" strokeweight=".47998pt" strokecolor="#000000">
                <v:path arrowok="t"/>
              </v:shape>
            </v:group>
            <v:group style="position:absolute;left:5151;top:3351;width:20;height:2" coordorigin="5151,3351" coordsize="20,2">
              <v:shape style="position:absolute;left:5151;top:3351;width:20;height:2" coordorigin="5151,3351" coordsize="20,0" path="m5151,3351l5171,3351e" filled="false" stroked="true" strokeweight=".47998pt" strokecolor="#000000">
                <v:path arrowok="t"/>
              </v:shape>
            </v:group>
            <v:group style="position:absolute;left:5171;top:3351;width:20;height:2" coordorigin="5171,3351" coordsize="20,2">
              <v:shape style="position:absolute;left:5171;top:3351;width:20;height:2" coordorigin="5171,3351" coordsize="20,0" path="m5171,3351l5190,3351e" filled="false" stroked="true" strokeweight=".47998pt" strokecolor="#000000">
                <v:path arrowok="t"/>
              </v:shape>
            </v:group>
            <v:group style="position:absolute;left:5190;top:3351;width:20;height:2" coordorigin="5190,3351" coordsize="20,2">
              <v:shape style="position:absolute;left:5190;top:3351;width:20;height:2" coordorigin="5190,3351" coordsize="20,0" path="m5190,3351l5209,3351e" filled="false" stroked="true" strokeweight=".47998pt" strokecolor="#000000">
                <v:path arrowok="t"/>
              </v:shape>
            </v:group>
            <v:group style="position:absolute;left:5209;top:3351;width:20;height:2" coordorigin="5209,3351" coordsize="20,2">
              <v:shape style="position:absolute;left:5209;top:3351;width:20;height:2" coordorigin="5209,3351" coordsize="20,0" path="m5209,3351l5228,3351e" filled="false" stroked="true" strokeweight=".47998pt" strokecolor="#000000">
                <v:path arrowok="t"/>
              </v:shape>
            </v:group>
            <v:group style="position:absolute;left:5228;top:3351;width:20;height:2" coordorigin="5228,3351" coordsize="20,2">
              <v:shape style="position:absolute;left:5228;top:3351;width:20;height:2" coordorigin="5228,3351" coordsize="20,0" path="m5228,3351l5247,3351e" filled="false" stroked="true" strokeweight=".47998pt" strokecolor="#000000">
                <v:path arrowok="t"/>
              </v:shape>
            </v:group>
            <v:group style="position:absolute;left:5247;top:3351;width:20;height:2" coordorigin="5247,3351" coordsize="20,2">
              <v:shape style="position:absolute;left:5247;top:3351;width:20;height:2" coordorigin="5247,3351" coordsize="20,0" path="m5247,3351l5267,3351e" filled="false" stroked="true" strokeweight=".47998pt" strokecolor="#000000">
                <v:path arrowok="t"/>
              </v:shape>
            </v:group>
            <v:group style="position:absolute;left:5267;top:3351;width:20;height:2" coordorigin="5267,3351" coordsize="20,2">
              <v:shape style="position:absolute;left:5267;top:3351;width:20;height:2" coordorigin="5267,3351" coordsize="20,0" path="m5267,3351l5286,3351e" filled="false" stroked="true" strokeweight=".47998pt" strokecolor="#000000">
                <v:path arrowok="t"/>
              </v:shape>
            </v:group>
            <v:group style="position:absolute;left:5286;top:3351;width:20;height:2" coordorigin="5286,3351" coordsize="20,2">
              <v:shape style="position:absolute;left:5286;top:3351;width:20;height:2" coordorigin="5286,3351" coordsize="20,0" path="m5286,3351l5305,3351e" filled="false" stroked="true" strokeweight=".47998pt" strokecolor="#000000">
                <v:path arrowok="t"/>
              </v:shape>
            </v:group>
            <v:group style="position:absolute;left:5305;top:3351;width:20;height:2" coordorigin="5305,3351" coordsize="20,2">
              <v:shape style="position:absolute;left:5305;top:3351;width:20;height:2" coordorigin="5305,3351" coordsize="20,0" path="m5305,3351l5324,3351e" filled="false" stroked="true" strokeweight=".47998pt" strokecolor="#000000">
                <v:path arrowok="t"/>
              </v:shape>
            </v:group>
            <v:group style="position:absolute;left:5324;top:3351;width:20;height:2" coordorigin="5324,3351" coordsize="20,2">
              <v:shape style="position:absolute;left:5324;top:3351;width:20;height:2" coordorigin="5324,3351" coordsize="20,0" path="m5324,3351l5343,3351e" filled="false" stroked="true" strokeweight=".47998pt" strokecolor="#000000">
                <v:path arrowok="t"/>
              </v:shape>
            </v:group>
            <v:group style="position:absolute;left:5343;top:3351;width:20;height:2" coordorigin="5343,3351" coordsize="20,2">
              <v:shape style="position:absolute;left:5343;top:3351;width:20;height:2" coordorigin="5343,3351" coordsize="20,0" path="m5343,3351l5363,3351e" filled="false" stroked="true" strokeweight=".47998pt" strokecolor="#000000">
                <v:path arrowok="t"/>
              </v:shape>
            </v:group>
            <v:group style="position:absolute;left:5363;top:3351;width:20;height:2" coordorigin="5363,3351" coordsize="20,2">
              <v:shape style="position:absolute;left:5363;top:3351;width:20;height:2" coordorigin="5363,3351" coordsize="20,0" path="m5363,3351l5382,3351e" filled="false" stroked="true" strokeweight=".47998pt" strokecolor="#000000">
                <v:path arrowok="t"/>
              </v:shape>
            </v:group>
            <v:group style="position:absolute;left:5382;top:3351;width:20;height:2" coordorigin="5382,3351" coordsize="20,2">
              <v:shape style="position:absolute;left:5382;top:3351;width:20;height:2" coordorigin="5382,3351" coordsize="20,0" path="m5382,3351l5401,3351e" filled="false" stroked="true" strokeweight=".47998pt" strokecolor="#000000">
                <v:path arrowok="t"/>
              </v:shape>
            </v:group>
            <v:group style="position:absolute;left:5401;top:3351;width:20;height:2" coordorigin="5401,3351" coordsize="20,2">
              <v:shape style="position:absolute;left:5401;top:3351;width:20;height:2" coordorigin="5401,3351" coordsize="20,0" path="m5401,3351l5420,3351e" filled="false" stroked="true" strokeweight=".47998pt" strokecolor="#000000">
                <v:path arrowok="t"/>
              </v:shape>
            </v:group>
            <v:group style="position:absolute;left:5420;top:3351;width:20;height:2" coordorigin="5420,3351" coordsize="20,2">
              <v:shape style="position:absolute;left:5420;top:3351;width:20;height:2" coordorigin="5420,3351" coordsize="20,0" path="m5420,3351l5439,3351e" filled="false" stroked="true" strokeweight=".47998pt" strokecolor="#000000">
                <v:path arrowok="t"/>
              </v:shape>
            </v:group>
            <v:group style="position:absolute;left:5439;top:3351;width:20;height:2" coordorigin="5439,3351" coordsize="20,2">
              <v:shape style="position:absolute;left:5439;top:3351;width:20;height:2" coordorigin="5439,3351" coordsize="20,0" path="m5439,3351l5459,3351e" filled="false" stroked="true" strokeweight=".47998pt" strokecolor="#000000">
                <v:path arrowok="t"/>
              </v:shape>
            </v:group>
            <v:group style="position:absolute;left:5459;top:3351;width:20;height:2" coordorigin="5459,3351" coordsize="20,2">
              <v:shape style="position:absolute;left:5459;top:3351;width:20;height:2" coordorigin="5459,3351" coordsize="20,0" path="m5459,3351l5478,3351e" filled="false" stroked="true" strokeweight=".47998pt" strokecolor="#000000">
                <v:path arrowok="t"/>
              </v:shape>
            </v:group>
            <v:group style="position:absolute;left:5478;top:3351;width:20;height:2" coordorigin="5478,3351" coordsize="20,2">
              <v:shape style="position:absolute;left:5478;top:3351;width:20;height:2" coordorigin="5478,3351" coordsize="20,0" path="m5478,3351l5497,3351e" filled="false" stroked="true" strokeweight=".47998pt" strokecolor="#000000">
                <v:path arrowok="t"/>
              </v:shape>
            </v:group>
            <v:group style="position:absolute;left:5497;top:3351;width:20;height:2" coordorigin="5497,3351" coordsize="20,2">
              <v:shape style="position:absolute;left:5497;top:3351;width:20;height:2" coordorigin="5497,3351" coordsize="20,0" path="m5497,3351l5516,3351e" filled="false" stroked="true" strokeweight=".47998pt" strokecolor="#000000">
                <v:path arrowok="t"/>
              </v:shape>
            </v:group>
            <v:group style="position:absolute;left:5516;top:3351;width:20;height:2" coordorigin="5516,3351" coordsize="20,2">
              <v:shape style="position:absolute;left:5516;top:3351;width:20;height:2" coordorigin="5516,3351" coordsize="20,0" path="m5516,3351l5535,3351e" filled="false" stroked="true" strokeweight=".47998pt" strokecolor="#000000">
                <v:path arrowok="t"/>
              </v:shape>
            </v:group>
            <v:group style="position:absolute;left:5535;top:3351;width:20;height:2" coordorigin="5535,3351" coordsize="20,2">
              <v:shape style="position:absolute;left:5535;top:3351;width:20;height:2" coordorigin="5535,3351" coordsize="20,0" path="m5535,3351l5555,3351e" filled="false" stroked="true" strokeweight=".47998pt" strokecolor="#000000">
                <v:path arrowok="t"/>
              </v:shape>
            </v:group>
            <v:group style="position:absolute;left:5555;top:3351;width:20;height:2" coordorigin="5555,3351" coordsize="20,2">
              <v:shape style="position:absolute;left:5555;top:3351;width:20;height:2" coordorigin="5555,3351" coordsize="20,0" path="m5555,3351l5574,3351e" filled="false" stroked="true" strokeweight=".47998pt" strokecolor="#000000">
                <v:path arrowok="t"/>
              </v:shape>
            </v:group>
            <v:group style="position:absolute;left:5574;top:3351;width:20;height:2" coordorigin="5574,3351" coordsize="20,2">
              <v:shape style="position:absolute;left:5574;top:3351;width:20;height:2" coordorigin="5574,3351" coordsize="20,0" path="m5574,3351l5593,3351e" filled="false" stroked="true" strokeweight=".47998pt" strokecolor="#000000">
                <v:path arrowok="t"/>
              </v:shape>
            </v:group>
            <v:group style="position:absolute;left:5593;top:3351;width:20;height:2" coordorigin="5593,3351" coordsize="20,2">
              <v:shape style="position:absolute;left:5593;top:3351;width:20;height:2" coordorigin="5593,3351" coordsize="20,0" path="m5593,3351l5612,3351e" filled="false" stroked="true" strokeweight=".47998pt" strokecolor="#000000">
                <v:path arrowok="t"/>
              </v:shape>
            </v:group>
            <v:group style="position:absolute;left:5612;top:3351;width:20;height:2" coordorigin="5612,3351" coordsize="20,2">
              <v:shape style="position:absolute;left:5612;top:3351;width:20;height:2" coordorigin="5612,3351" coordsize="20,0" path="m5612,3351l5631,3351e" filled="false" stroked="true" strokeweight=".47998pt" strokecolor="#000000">
                <v:path arrowok="t"/>
              </v:shape>
            </v:group>
            <v:group style="position:absolute;left:5631;top:3351;width:20;height:2" coordorigin="5631,3351" coordsize="20,2">
              <v:shape style="position:absolute;left:5631;top:3351;width:20;height:2" coordorigin="5631,3351" coordsize="20,0" path="m5631,3351l5651,3351e" filled="false" stroked="true" strokeweight=".47998pt" strokecolor="#000000">
                <v:path arrowok="t"/>
              </v:shape>
            </v:group>
            <v:group style="position:absolute;left:5651;top:3351;width:20;height:2" coordorigin="5651,3351" coordsize="20,2">
              <v:shape style="position:absolute;left:5651;top:3351;width:20;height:2" coordorigin="5651,3351" coordsize="20,0" path="m5651,3351l5670,3351e" filled="false" stroked="true" strokeweight=".47998pt" strokecolor="#000000">
                <v:path arrowok="t"/>
              </v:shape>
            </v:group>
            <v:group style="position:absolute;left:5670;top:3351;width:20;height:2" coordorigin="5670,3351" coordsize="20,2">
              <v:shape style="position:absolute;left:5670;top:3351;width:20;height:2" coordorigin="5670,3351" coordsize="20,0" path="m5670,3351l5689,3351e" filled="false" stroked="true" strokeweight=".47998pt" strokecolor="#000000">
                <v:path arrowok="t"/>
              </v:shape>
            </v:group>
            <v:group style="position:absolute;left:5689;top:3351;width:20;height:2" coordorigin="5689,3351" coordsize="20,2">
              <v:shape style="position:absolute;left:5689;top:3351;width:20;height:2" coordorigin="5689,3351" coordsize="20,0" path="m5689,3351l5708,3351e" filled="false" stroked="true" strokeweight=".47998pt" strokecolor="#000000">
                <v:path arrowok="t"/>
              </v:shape>
            </v:group>
            <v:group style="position:absolute;left:5708;top:3351;width:20;height:2" coordorigin="5708,3351" coordsize="20,2">
              <v:shape style="position:absolute;left:5708;top:3351;width:20;height:2" coordorigin="5708,3351" coordsize="20,0" path="m5708,3351l5727,3351e" filled="false" stroked="true" strokeweight=".47998pt" strokecolor="#000000">
                <v:path arrowok="t"/>
              </v:shape>
            </v:group>
            <v:group style="position:absolute;left:5727;top:3351;width:20;height:2" coordorigin="5727,3351" coordsize="20,2">
              <v:shape style="position:absolute;left:5727;top:3351;width:20;height:2" coordorigin="5727,3351" coordsize="20,0" path="m5727,3351l5747,3351e" filled="false" stroked="true" strokeweight=".47998pt" strokecolor="#000000">
                <v:path arrowok="t"/>
              </v:shape>
            </v:group>
            <v:group style="position:absolute;left:5747;top:3351;width:20;height:2" coordorigin="5747,3351" coordsize="20,2">
              <v:shape style="position:absolute;left:5747;top:3351;width:20;height:2" coordorigin="5747,3351" coordsize="20,0" path="m5747,3351l5766,3351e" filled="false" stroked="true" strokeweight=".47998pt" strokecolor="#000000">
                <v:path arrowok="t"/>
              </v:shape>
            </v:group>
            <v:group style="position:absolute;left:5766;top:3351;width:20;height:2" coordorigin="5766,3351" coordsize="20,2">
              <v:shape style="position:absolute;left:5766;top:3351;width:20;height:2" coordorigin="5766,3351" coordsize="20,0" path="m5766,3351l5785,3351e" filled="false" stroked="true" strokeweight=".47998pt" strokecolor="#000000">
                <v:path arrowok="t"/>
              </v:shape>
            </v:group>
            <v:group style="position:absolute;left:5785;top:3351;width:20;height:2" coordorigin="5785,3351" coordsize="20,2">
              <v:shape style="position:absolute;left:5785;top:3351;width:20;height:2" coordorigin="5785,3351" coordsize="20,0" path="m5785,3351l5804,3351e" filled="false" stroked="true" strokeweight=".47998pt" strokecolor="#000000">
                <v:path arrowok="t"/>
              </v:shape>
            </v:group>
            <v:group style="position:absolute;left:5804;top:3351;width:20;height:2" coordorigin="5804,3351" coordsize="20,2">
              <v:shape style="position:absolute;left:5804;top:3351;width:20;height:2" coordorigin="5804,3351" coordsize="20,0" path="m5804,3351l5823,3351e" filled="false" stroked="true" strokeweight=".47998pt" strokecolor="#000000">
                <v:path arrowok="t"/>
              </v:shape>
            </v:group>
            <v:group style="position:absolute;left:5823;top:3351;width:20;height:2" coordorigin="5823,3351" coordsize="20,2">
              <v:shape style="position:absolute;left:5823;top:3351;width:20;height:2" coordorigin="5823,3351" coordsize="20,0" path="m5823,3351l5843,3351e" filled="false" stroked="true" strokeweight=".47998pt" strokecolor="#000000">
                <v:path arrowok="t"/>
              </v:shape>
            </v:group>
            <v:group style="position:absolute;left:5843;top:3351;width:20;height:2" coordorigin="5843,3351" coordsize="20,2">
              <v:shape style="position:absolute;left:5843;top:3351;width:20;height:2" coordorigin="5843,3351" coordsize="20,0" path="m5843,3351l5862,3351e" filled="false" stroked="true" strokeweight=".47998pt" strokecolor="#000000">
                <v:path arrowok="t"/>
              </v:shape>
            </v:group>
            <v:group style="position:absolute;left:5862;top:3351;width:20;height:2" coordorigin="5862,3351" coordsize="20,2">
              <v:shape style="position:absolute;left:5862;top:3351;width:20;height:2" coordorigin="5862,3351" coordsize="20,0" path="m5862,3351l5881,3351e" filled="false" stroked="true" strokeweight=".47998pt" strokecolor="#000000">
                <v:path arrowok="t"/>
              </v:shape>
            </v:group>
            <v:group style="position:absolute;left:5881;top:3351;width:20;height:2" coordorigin="5881,3351" coordsize="20,2">
              <v:shape style="position:absolute;left:5881;top:3351;width:20;height:2" coordorigin="5881,3351" coordsize="20,0" path="m5881,3351l5900,3351e" filled="false" stroked="true" strokeweight=".47998pt" strokecolor="#000000">
                <v:path arrowok="t"/>
              </v:shape>
            </v:group>
            <v:group style="position:absolute;left:5900;top:3351;width:20;height:2" coordorigin="5900,3351" coordsize="20,2">
              <v:shape style="position:absolute;left:5900;top:3351;width:20;height:2" coordorigin="5900,3351" coordsize="20,0" path="m5900,3351l5919,3351e" filled="false" stroked="true" strokeweight=".47998pt" strokecolor="#000000">
                <v:path arrowok="t"/>
              </v:shape>
            </v:group>
            <v:group style="position:absolute;left:5919;top:3351;width:20;height:2" coordorigin="5919,3351" coordsize="20,2">
              <v:shape style="position:absolute;left:5919;top:3351;width:20;height:2" coordorigin="5919,3351" coordsize="20,0" path="m5919,3351l5939,3351e" filled="false" stroked="true" strokeweight=".47998pt" strokecolor="#000000">
                <v:path arrowok="t"/>
              </v:shape>
            </v:group>
            <v:group style="position:absolute;left:5939;top:3351;width:20;height:2" coordorigin="5939,3351" coordsize="20,2">
              <v:shape style="position:absolute;left:5939;top:3351;width:20;height:2" coordorigin="5939,3351" coordsize="20,0" path="m5939,3351l5958,3351e" filled="false" stroked="true" strokeweight=".47998pt" strokecolor="#000000">
                <v:path arrowok="t"/>
              </v:shape>
            </v:group>
            <v:group style="position:absolute;left:5958;top:3351;width:20;height:2" coordorigin="5958,3351" coordsize="20,2">
              <v:shape style="position:absolute;left:5958;top:3351;width:20;height:2" coordorigin="5958,3351" coordsize="20,0" path="m5958,3351l5977,3351e" filled="false" stroked="true" strokeweight=".47998pt" strokecolor="#000000">
                <v:path arrowok="t"/>
              </v:shape>
            </v:group>
            <v:group style="position:absolute;left:5977;top:3351;width:20;height:2" coordorigin="5977,3351" coordsize="20,2">
              <v:shape style="position:absolute;left:5977;top:3351;width:20;height:2" coordorigin="5977,3351" coordsize="20,0" path="m5977,3351l5996,3351e" filled="false" stroked="true" strokeweight=".47998pt" strokecolor="#000000">
                <v:path arrowok="t"/>
              </v:shape>
            </v:group>
            <v:group style="position:absolute;left:5996;top:3351;width:20;height:2" coordorigin="5996,3351" coordsize="20,2">
              <v:shape style="position:absolute;left:5996;top:3351;width:20;height:2" coordorigin="5996,3351" coordsize="20,0" path="m5996,3351l6015,3351e" filled="false" stroked="true" strokeweight=".47998pt" strokecolor="#000000">
                <v:path arrowok="t"/>
              </v:shape>
            </v:group>
            <v:group style="position:absolute;left:6015;top:3351;width:20;height:2" coordorigin="6015,3351" coordsize="20,2">
              <v:shape style="position:absolute;left:6015;top:3351;width:20;height:2" coordorigin="6015,3351" coordsize="20,0" path="m6015,3351l6035,3351e" filled="false" stroked="true" strokeweight=".47998pt" strokecolor="#000000">
                <v:path arrowok="t"/>
              </v:shape>
            </v:group>
            <v:group style="position:absolute;left:6035;top:3351;width:20;height:2" coordorigin="6035,3351" coordsize="20,2">
              <v:shape style="position:absolute;left:6035;top:3351;width:20;height:2" coordorigin="6035,3351" coordsize="20,0" path="m6035,3351l6054,3351e" filled="false" stroked="true" strokeweight=".47998pt" strokecolor="#000000">
                <v:path arrowok="t"/>
              </v:shape>
            </v:group>
            <v:group style="position:absolute;left:6054;top:3351;width:20;height:2" coordorigin="6054,3351" coordsize="20,2">
              <v:shape style="position:absolute;left:6054;top:3351;width:20;height:2" coordorigin="6054,3351" coordsize="20,0" path="m6054,3351l6073,3351e" filled="false" stroked="true" strokeweight=".47998pt" strokecolor="#000000">
                <v:path arrowok="t"/>
              </v:shape>
            </v:group>
            <v:group style="position:absolute;left:6073;top:3351;width:20;height:2" coordorigin="6073,3351" coordsize="20,2">
              <v:shape style="position:absolute;left:6073;top:3351;width:20;height:2" coordorigin="6073,3351" coordsize="20,0" path="m6073,3351l6092,3351e" filled="false" stroked="true" strokeweight=".47998pt" strokecolor="#000000">
                <v:path arrowok="t"/>
              </v:shape>
            </v:group>
            <v:group style="position:absolute;left:6092;top:3351;width:20;height:2" coordorigin="6092,3351" coordsize="20,2">
              <v:shape style="position:absolute;left:6092;top:3351;width:20;height:2" coordorigin="6092,3351" coordsize="20,0" path="m6092,3351l6111,3351e" filled="false" stroked="true" strokeweight=".47998pt" strokecolor="#000000">
                <v:path arrowok="t"/>
              </v:shape>
            </v:group>
            <v:group style="position:absolute;left:6111;top:3351;width:20;height:2" coordorigin="6111,3351" coordsize="20,2">
              <v:shape style="position:absolute;left:6111;top:3351;width:20;height:2" coordorigin="6111,3351" coordsize="20,0" path="m6111,3351l6131,3351e" filled="false" stroked="true" strokeweight=".47998pt" strokecolor="#000000">
                <v:path arrowok="t"/>
              </v:shape>
            </v:group>
            <v:group style="position:absolute;left:6131;top:3351;width:20;height:2" coordorigin="6131,3351" coordsize="20,2">
              <v:shape style="position:absolute;left:6131;top:3351;width:20;height:2" coordorigin="6131,3351" coordsize="20,0" path="m6131,3351l6150,3351e" filled="false" stroked="true" strokeweight=".47998pt" strokecolor="#000000">
                <v:path arrowok="t"/>
              </v:shape>
            </v:group>
            <v:group style="position:absolute;left:6150;top:3351;width:20;height:2" coordorigin="6150,3351" coordsize="20,2">
              <v:shape style="position:absolute;left:6150;top:3351;width:20;height:2" coordorigin="6150,3351" coordsize="20,0" path="m6150,3351l6169,3351e" filled="false" stroked="true" strokeweight=".47998pt" strokecolor="#000000">
                <v:path arrowok="t"/>
              </v:shape>
            </v:group>
            <v:group style="position:absolute;left:6169;top:3351;width:20;height:2" coordorigin="6169,3351" coordsize="20,2">
              <v:shape style="position:absolute;left:6169;top:3351;width:20;height:2" coordorigin="6169,3351" coordsize="20,0" path="m6169,3351l6188,3351e" filled="false" stroked="true" strokeweight=".47998pt" strokecolor="#000000">
                <v:path arrowok="t"/>
              </v:shape>
            </v:group>
            <v:group style="position:absolute;left:6188;top:3351;width:20;height:2" coordorigin="6188,3351" coordsize="20,2">
              <v:shape style="position:absolute;left:6188;top:3351;width:20;height:2" coordorigin="6188,3351" coordsize="20,0" path="m6188,3351l6207,3351e" filled="false" stroked="true" strokeweight=".47998pt" strokecolor="#000000">
                <v:path arrowok="t"/>
              </v:shape>
            </v:group>
            <v:group style="position:absolute;left:6207;top:3351;width:20;height:2" coordorigin="6207,3351" coordsize="20,2">
              <v:shape style="position:absolute;left:6207;top:3351;width:20;height:2" coordorigin="6207,3351" coordsize="20,0" path="m6207,3351l6227,3351e" filled="false" stroked="true" strokeweight=".47998pt" strokecolor="#000000">
                <v:path arrowok="t"/>
              </v:shape>
            </v:group>
            <v:group style="position:absolute;left:6227;top:3351;width:20;height:2" coordorigin="6227,3351" coordsize="20,2">
              <v:shape style="position:absolute;left:6227;top:3351;width:20;height:2" coordorigin="6227,3351" coordsize="20,0" path="m6227,3351l6246,3351e" filled="false" stroked="true" strokeweight=".47998pt" strokecolor="#000000">
                <v:path arrowok="t"/>
              </v:shape>
            </v:group>
            <v:group style="position:absolute;left:6246;top:3351;width:20;height:2" coordorigin="6246,3351" coordsize="20,2">
              <v:shape style="position:absolute;left:6246;top:3351;width:20;height:2" coordorigin="6246,3351" coordsize="20,0" path="m6246,3351l6265,3351e" filled="false" stroked="true" strokeweight=".47998pt" strokecolor="#000000">
                <v:path arrowok="t"/>
              </v:shape>
            </v:group>
            <v:group style="position:absolute;left:6265;top:3351;width:20;height:2" coordorigin="6265,3351" coordsize="20,2">
              <v:shape style="position:absolute;left:6265;top:3351;width:20;height:2" coordorigin="6265,3351" coordsize="20,0" path="m6265,3351l6284,3351e" filled="false" stroked="true" strokeweight=".47998pt" strokecolor="#000000">
                <v:path arrowok="t"/>
              </v:shape>
            </v:group>
            <v:group style="position:absolute;left:6284;top:3351;width:20;height:2" coordorigin="6284,3351" coordsize="20,2">
              <v:shape style="position:absolute;left:6284;top:3351;width:20;height:2" coordorigin="6284,3351" coordsize="20,0" path="m6284,3351l6303,3351e" filled="false" stroked="true" strokeweight=".47998pt" strokecolor="#000000">
                <v:path arrowok="t"/>
              </v:shape>
            </v:group>
            <v:group style="position:absolute;left:6303;top:3351;width:20;height:2" coordorigin="6303,3351" coordsize="20,2">
              <v:shape style="position:absolute;left:6303;top:3351;width:20;height:2" coordorigin="6303,3351" coordsize="20,0" path="m6303,3351l6323,3351e" filled="false" stroked="true" strokeweight=".47998pt" strokecolor="#000000">
                <v:path arrowok="t"/>
              </v:shape>
            </v:group>
            <v:group style="position:absolute;left:6323;top:3351;width:20;height:2" coordorigin="6323,3351" coordsize="20,2">
              <v:shape style="position:absolute;left:6323;top:3351;width:20;height:2" coordorigin="6323,3351" coordsize="20,0" path="m6323,3351l6342,3351e" filled="false" stroked="true" strokeweight=".47998pt" strokecolor="#000000">
                <v:path arrowok="t"/>
              </v:shape>
            </v:group>
            <v:group style="position:absolute;left:6342;top:3351;width:20;height:2" coordorigin="6342,3351" coordsize="20,2">
              <v:shape style="position:absolute;left:6342;top:3351;width:20;height:2" coordorigin="6342,3351" coordsize="20,0" path="m6342,3351l6361,3351e" filled="false" stroked="true" strokeweight=".47998pt" strokecolor="#000000">
                <v:path arrowok="t"/>
              </v:shape>
            </v:group>
            <v:group style="position:absolute;left:6361;top:3351;width:20;height:2" coordorigin="6361,3351" coordsize="20,2">
              <v:shape style="position:absolute;left:6361;top:3351;width:20;height:2" coordorigin="6361,3351" coordsize="20,0" path="m6361,3351l6380,3351e" filled="false" stroked="true" strokeweight=".47998pt" strokecolor="#000000">
                <v:path arrowok="t"/>
              </v:shape>
            </v:group>
            <v:group style="position:absolute;left:6380;top:3351;width:20;height:2" coordorigin="6380,3351" coordsize="20,2">
              <v:shape style="position:absolute;left:6380;top:3351;width:20;height:2" coordorigin="6380,3351" coordsize="20,0" path="m6380,3351l6399,3351e" filled="false" stroked="true" strokeweight=".47998pt" strokecolor="#000000">
                <v:path arrowok="t"/>
              </v:shape>
            </v:group>
            <v:group style="position:absolute;left:6399;top:3351;width:20;height:2" coordorigin="6399,3351" coordsize="20,2">
              <v:shape style="position:absolute;left:6399;top:3351;width:20;height:2" coordorigin="6399,3351" coordsize="20,0" path="m6399,3351l6419,3351e" filled="false" stroked="true" strokeweight=".47998pt" strokecolor="#000000">
                <v:path arrowok="t"/>
              </v:shape>
            </v:group>
            <v:group style="position:absolute;left:6419;top:3351;width:20;height:2" coordorigin="6419,3351" coordsize="20,2">
              <v:shape style="position:absolute;left:6419;top:3351;width:20;height:2" coordorigin="6419,3351" coordsize="20,0" path="m6419,3351l6438,3351e" filled="false" stroked="true" strokeweight=".47998pt" strokecolor="#000000">
                <v:path arrowok="t"/>
              </v:shape>
            </v:group>
            <v:group style="position:absolute;left:6438;top:3351;width:20;height:2" coordorigin="6438,3351" coordsize="20,2">
              <v:shape style="position:absolute;left:6438;top:3351;width:20;height:2" coordorigin="6438,3351" coordsize="20,0" path="m6438,3351l6457,3351e" filled="false" stroked="true" strokeweight=".47998pt" strokecolor="#000000">
                <v:path arrowok="t"/>
              </v:shape>
            </v:group>
            <v:group style="position:absolute;left:6457;top:3351;width:20;height:2" coordorigin="6457,3351" coordsize="20,2">
              <v:shape style="position:absolute;left:6457;top:3351;width:20;height:2" coordorigin="6457,3351" coordsize="20,0" path="m6457,3351l6476,3351e" filled="false" stroked="true" strokeweight=".47998pt" strokecolor="#000000">
                <v:path arrowok="t"/>
              </v:shape>
            </v:group>
            <v:group style="position:absolute;left:6476;top:3351;width:20;height:2" coordorigin="6476,3351" coordsize="20,2">
              <v:shape style="position:absolute;left:6476;top:3351;width:20;height:2" coordorigin="6476,3351" coordsize="20,0" path="m6476,3351l6495,3351e" filled="false" stroked="true" strokeweight=".47998pt" strokecolor="#000000">
                <v:path arrowok="t"/>
              </v:shape>
            </v:group>
            <v:group style="position:absolute;left:6495;top:3351;width:20;height:2" coordorigin="6495,3351" coordsize="20,2">
              <v:shape style="position:absolute;left:6495;top:3351;width:20;height:2" coordorigin="6495,3351" coordsize="20,0" path="m6495,3351l6515,3351e" filled="false" stroked="true" strokeweight=".47998pt" strokecolor="#000000">
                <v:path arrowok="t"/>
              </v:shape>
            </v:group>
            <v:group style="position:absolute;left:6515;top:3351;width:20;height:2" coordorigin="6515,3351" coordsize="20,2">
              <v:shape style="position:absolute;left:6515;top:3351;width:20;height:2" coordorigin="6515,3351" coordsize="20,0" path="m6515,3351l6534,3351e" filled="false" stroked="true" strokeweight=".47998pt" strokecolor="#000000">
                <v:path arrowok="t"/>
              </v:shape>
            </v:group>
            <v:group style="position:absolute;left:6534;top:3351;width:20;height:2" coordorigin="6534,3351" coordsize="20,2">
              <v:shape style="position:absolute;left:6534;top:3351;width:20;height:2" coordorigin="6534,3351" coordsize="20,0" path="m6534,3351l6553,3351e" filled="false" stroked="true" strokeweight=".47998pt" strokecolor="#000000">
                <v:path arrowok="t"/>
              </v:shape>
            </v:group>
            <v:group style="position:absolute;left:6553;top:3351;width:20;height:2" coordorigin="6553,3351" coordsize="20,2">
              <v:shape style="position:absolute;left:6553;top:3351;width:20;height:2" coordorigin="6553,3351" coordsize="20,0" path="m6553,3351l6572,3351e" filled="false" stroked="true" strokeweight=".47998pt" strokecolor="#000000">
                <v:path arrowok="t"/>
              </v:shape>
            </v:group>
            <v:group style="position:absolute;left:6572;top:3351;width:10;height:2" coordorigin="6572,3351" coordsize="10,2">
              <v:shape style="position:absolute;left:6572;top:3351;width:10;height:2" coordorigin="6572,3351" coordsize="10,0" path="m6572,3351l6582,3351e" filled="false" stroked="true" strokeweight=".47998pt" strokecolor="#000000">
                <v:path arrowok="t"/>
              </v:shape>
            </v:group>
            <v:group style="position:absolute;left:6582;top:3351;width:10;height:2" coordorigin="6582,3351" coordsize="10,2">
              <v:shape style="position:absolute;left:6582;top:3351;width:10;height:2" coordorigin="6582,3351" coordsize="10,0" path="m6582,3351l6591,3351e" filled="false" stroked="true" strokeweight=".47998pt" strokecolor="#000000">
                <v:path arrowok="t"/>
              </v:shape>
            </v:group>
            <v:group style="position:absolute;left:6591;top:3351;width:20;height:2" coordorigin="6591,3351" coordsize="20,2">
              <v:shape style="position:absolute;left:6591;top:3351;width:20;height:2" coordorigin="6591,3351" coordsize="20,0" path="m6591,3351l6611,3351e" filled="false" stroked="true" strokeweight=".47998pt" strokecolor="#000000">
                <v:path arrowok="t"/>
              </v:shape>
            </v:group>
            <v:group style="position:absolute;left:6611;top:3351;width:20;height:2" coordorigin="6611,3351" coordsize="20,2">
              <v:shape style="position:absolute;left:6611;top:3351;width:20;height:2" coordorigin="6611,3351" coordsize="20,0" path="m6611,3351l6630,3351e" filled="false" stroked="true" strokeweight=".47998pt" strokecolor="#000000">
                <v:path arrowok="t"/>
              </v:shape>
            </v:group>
            <v:group style="position:absolute;left:6630;top:3351;width:20;height:2" coordorigin="6630,3351" coordsize="20,2">
              <v:shape style="position:absolute;left:6630;top:3351;width:20;height:2" coordorigin="6630,3351" coordsize="20,0" path="m6630,3351l6649,3351e" filled="false" stroked="true" strokeweight=".47998pt" strokecolor="#000000">
                <v:path arrowok="t"/>
              </v:shape>
            </v:group>
            <v:group style="position:absolute;left:6649;top:3351;width:20;height:2" coordorigin="6649,3351" coordsize="20,2">
              <v:shape style="position:absolute;left:6649;top:3351;width:20;height:2" coordorigin="6649,3351" coordsize="20,0" path="m6649,3351l6668,3351e" filled="false" stroked="true" strokeweight=".47998pt" strokecolor="#000000">
                <v:path arrowok="t"/>
              </v:shape>
            </v:group>
            <v:group style="position:absolute;left:6668;top:3351;width:20;height:2" coordorigin="6668,3351" coordsize="20,2">
              <v:shape style="position:absolute;left:6668;top:3351;width:20;height:2" coordorigin="6668,3351" coordsize="20,0" path="m6668,3351l6687,3351e" filled="false" stroked="true" strokeweight=".47998pt" strokecolor="#000000">
                <v:path arrowok="t"/>
              </v:shape>
            </v:group>
            <v:group style="position:absolute;left:6687;top:3351;width:20;height:2" coordorigin="6687,3351" coordsize="20,2">
              <v:shape style="position:absolute;left:6687;top:3351;width:20;height:2" coordorigin="6687,3351" coordsize="20,0" path="m6687,3351l6707,3351e" filled="false" stroked="true" strokeweight=".47998pt" strokecolor="#000000">
                <v:path arrowok="t"/>
              </v:shape>
            </v:group>
            <v:group style="position:absolute;left:6707;top:3351;width:20;height:2" coordorigin="6707,3351" coordsize="20,2">
              <v:shape style="position:absolute;left:6707;top:3351;width:20;height:2" coordorigin="6707,3351" coordsize="20,0" path="m6707,3351l6726,3351e" filled="false" stroked="true" strokeweight=".47998pt" strokecolor="#000000">
                <v:path arrowok="t"/>
              </v:shape>
            </v:group>
            <v:group style="position:absolute;left:6726;top:3351;width:20;height:2" coordorigin="6726,3351" coordsize="20,2">
              <v:shape style="position:absolute;left:6726;top:3351;width:20;height:2" coordorigin="6726,3351" coordsize="20,0" path="m6726,3351l6745,3351e" filled="false" stroked="true" strokeweight=".47998pt" strokecolor="#000000">
                <v:path arrowok="t"/>
              </v:shape>
            </v:group>
            <v:group style="position:absolute;left:6745;top:3351;width:20;height:2" coordorigin="6745,3351" coordsize="20,2">
              <v:shape style="position:absolute;left:6745;top:3351;width:20;height:2" coordorigin="6745,3351" coordsize="20,0" path="m6745,3351l6764,3351e" filled="false" stroked="true" strokeweight=".47998pt" strokecolor="#000000">
                <v:path arrowok="t"/>
              </v:shape>
            </v:group>
            <v:group style="position:absolute;left:6764;top:3351;width:20;height:2" coordorigin="6764,3351" coordsize="20,2">
              <v:shape style="position:absolute;left:6764;top:3351;width:20;height:2" coordorigin="6764,3351" coordsize="20,0" path="m6764,3351l6783,3351e" filled="false" stroked="true" strokeweight=".47998pt" strokecolor="#000000">
                <v:path arrowok="t"/>
              </v:shape>
            </v:group>
            <v:group style="position:absolute;left:6783;top:3351;width:20;height:2" coordorigin="6783,3351" coordsize="20,2">
              <v:shape style="position:absolute;left:6783;top:3351;width:20;height:2" coordorigin="6783,3351" coordsize="20,0" path="m6783,3351l6803,3351e" filled="false" stroked="true" strokeweight=".47998pt" strokecolor="#000000">
                <v:path arrowok="t"/>
              </v:shape>
            </v:group>
            <v:group style="position:absolute;left:6803;top:3351;width:20;height:2" coordorigin="6803,3351" coordsize="20,2">
              <v:shape style="position:absolute;left:6803;top:3351;width:20;height:2" coordorigin="6803,3351" coordsize="20,0" path="m6803,3351l6822,3351e" filled="false" stroked="true" strokeweight=".47998pt" strokecolor="#000000">
                <v:path arrowok="t"/>
              </v:shape>
            </v:group>
            <v:group style="position:absolute;left:6822;top:3351;width:20;height:2" coordorigin="6822,3351" coordsize="20,2">
              <v:shape style="position:absolute;left:6822;top:3351;width:20;height:2" coordorigin="6822,3351" coordsize="20,0" path="m6822,3351l6841,3351e" filled="false" stroked="true" strokeweight=".47998pt" strokecolor="#000000">
                <v:path arrowok="t"/>
              </v:shape>
            </v:group>
            <v:group style="position:absolute;left:6841;top:3351;width:20;height:2" coordorigin="6841,3351" coordsize="20,2">
              <v:shape style="position:absolute;left:6841;top:3351;width:20;height:2" coordorigin="6841,3351" coordsize="20,0" path="m6841,3351l6860,3351e" filled="false" stroked="true" strokeweight=".47998pt" strokecolor="#000000">
                <v:path arrowok="t"/>
              </v:shape>
            </v:group>
            <v:group style="position:absolute;left:6860;top:3351;width:20;height:2" coordorigin="6860,3351" coordsize="20,2">
              <v:shape style="position:absolute;left:6860;top:3351;width:20;height:2" coordorigin="6860,3351" coordsize="20,0" path="m6860,3351l6879,3351e" filled="false" stroked="true" strokeweight=".47998pt" strokecolor="#000000">
                <v:path arrowok="t"/>
              </v:shape>
            </v:group>
            <v:group style="position:absolute;left:6879;top:3351;width:20;height:2" coordorigin="6879,3351" coordsize="20,2">
              <v:shape style="position:absolute;left:6879;top:3351;width:20;height:2" coordorigin="6879,3351" coordsize="20,0" path="m6879,3351l6899,3351e" filled="false" stroked="true" strokeweight=".47998pt" strokecolor="#000000">
                <v:path arrowok="t"/>
              </v:shape>
            </v:group>
            <v:group style="position:absolute;left:6899;top:3351;width:20;height:2" coordorigin="6899,3351" coordsize="20,2">
              <v:shape style="position:absolute;left:6899;top:3351;width:20;height:2" coordorigin="6899,3351" coordsize="20,0" path="m6899,3351l6918,3351e" filled="false" stroked="true" strokeweight=".47998pt" strokecolor="#000000">
                <v:path arrowok="t"/>
              </v:shape>
            </v:group>
            <v:group style="position:absolute;left:6918;top:3351;width:20;height:2" coordorigin="6918,3351" coordsize="20,2">
              <v:shape style="position:absolute;left:6918;top:3351;width:20;height:2" coordorigin="6918,3351" coordsize="20,0" path="m6918,3351l6937,3351e" filled="false" stroked="true" strokeweight=".47998pt" strokecolor="#000000">
                <v:path arrowok="t"/>
              </v:shape>
            </v:group>
            <v:group style="position:absolute;left:6937;top:3351;width:20;height:2" coordorigin="6937,3351" coordsize="20,2">
              <v:shape style="position:absolute;left:6937;top:3351;width:20;height:2" coordorigin="6937,3351" coordsize="20,0" path="m6937,3351l6956,3351e" filled="false" stroked="true" strokeweight=".47998pt" strokecolor="#000000">
                <v:path arrowok="t"/>
              </v:shape>
            </v:group>
            <v:group style="position:absolute;left:6956;top:3351;width:20;height:2" coordorigin="6956,3351" coordsize="20,2">
              <v:shape style="position:absolute;left:6956;top:3351;width:20;height:2" coordorigin="6956,3351" coordsize="20,0" path="m6956,3351l6975,3351e" filled="false" stroked="true" strokeweight=".47998pt" strokecolor="#000000">
                <v:path arrowok="t"/>
              </v:shape>
            </v:group>
            <v:group style="position:absolute;left:6975;top:3351;width:20;height:2" coordorigin="6975,3351" coordsize="20,2">
              <v:shape style="position:absolute;left:6975;top:3351;width:20;height:2" coordorigin="6975,3351" coordsize="20,0" path="m6975,3351l6995,3351e" filled="false" stroked="true" strokeweight=".47998pt" strokecolor="#000000">
                <v:path arrowok="t"/>
              </v:shape>
            </v:group>
            <v:group style="position:absolute;left:6995;top:3351;width:20;height:2" coordorigin="6995,3351" coordsize="20,2">
              <v:shape style="position:absolute;left:6995;top:3351;width:20;height:2" coordorigin="6995,3351" coordsize="20,0" path="m6995,3351l7014,3351e" filled="false" stroked="true" strokeweight=".47998pt" strokecolor="#000000">
                <v:path arrowok="t"/>
              </v:shape>
            </v:group>
            <v:group style="position:absolute;left:7014;top:3351;width:20;height:2" coordorigin="7014,3351" coordsize="20,2">
              <v:shape style="position:absolute;left:7014;top:3351;width:20;height:2" coordorigin="7014,3351" coordsize="20,0" path="m7014,3351l7033,3351e" filled="false" stroked="true" strokeweight=".47998pt" strokecolor="#000000">
                <v:path arrowok="t"/>
              </v:shape>
            </v:group>
            <v:group style="position:absolute;left:7033;top:3351;width:20;height:2" coordorigin="7033,3351" coordsize="20,2">
              <v:shape style="position:absolute;left:7033;top:3351;width:20;height:2" coordorigin="7033,3351" coordsize="20,0" path="m7033,3351l7052,3351e" filled="false" stroked="true" strokeweight=".47998pt" strokecolor="#000000">
                <v:path arrowok="t"/>
              </v:shape>
            </v:group>
            <v:group style="position:absolute;left:7052;top:3351;width:20;height:2" coordorigin="7052,3351" coordsize="20,2">
              <v:shape style="position:absolute;left:7052;top:3351;width:20;height:2" coordorigin="7052,3351" coordsize="20,0" path="m7052,3351l7071,3351e" filled="false" stroked="true" strokeweight=".47998pt" strokecolor="#000000">
                <v:path arrowok="t"/>
              </v:shape>
            </v:group>
            <v:group style="position:absolute;left:7071;top:3351;width:20;height:2" coordorigin="7071,3351" coordsize="20,2">
              <v:shape style="position:absolute;left:7071;top:3351;width:20;height:2" coordorigin="7071,3351" coordsize="20,0" path="m7071,3351l7091,3351e" filled="false" stroked="true" strokeweight=".47998pt" strokecolor="#000000">
                <v:path arrowok="t"/>
              </v:shape>
            </v:group>
            <v:group style="position:absolute;left:7091;top:3351;width:20;height:2" coordorigin="7091,3351" coordsize="20,2">
              <v:shape style="position:absolute;left:7091;top:3351;width:20;height:2" coordorigin="7091,3351" coordsize="20,0" path="m7091,3351l7110,3351e" filled="false" stroked="true" strokeweight=".47998pt" strokecolor="#000000">
                <v:path arrowok="t"/>
              </v:shape>
            </v:group>
            <v:group style="position:absolute;left:7110;top:3351;width:20;height:2" coordorigin="7110,3351" coordsize="20,2">
              <v:shape style="position:absolute;left:7110;top:3351;width:20;height:2" coordorigin="7110,3351" coordsize="20,0" path="m7110,3351l7129,3351e" filled="false" stroked="true" strokeweight=".47998pt" strokecolor="#000000">
                <v:path arrowok="t"/>
              </v:shape>
            </v:group>
            <v:group style="position:absolute;left:7129;top:3351;width:20;height:2" coordorigin="7129,3351" coordsize="20,2">
              <v:shape style="position:absolute;left:7129;top:3351;width:20;height:2" coordorigin="7129,3351" coordsize="20,0" path="m7129,3351l7149,3351e" filled="false" stroked="true" strokeweight=".47998pt" strokecolor="#000000">
                <v:path arrowok="t"/>
              </v:shape>
            </v:group>
            <v:group style="position:absolute;left:7149;top:3351;width:20;height:2" coordorigin="7149,3351" coordsize="20,2">
              <v:shape style="position:absolute;left:7149;top:3351;width:20;height:2" coordorigin="7149,3351" coordsize="20,0" path="m7149,3351l7168,3351e" filled="false" stroked="true" strokeweight=".47998pt" strokecolor="#000000">
                <v:path arrowok="t"/>
              </v:shape>
            </v:group>
            <v:group style="position:absolute;left:7168;top:3351;width:20;height:2" coordorigin="7168,3351" coordsize="20,2">
              <v:shape style="position:absolute;left:7168;top:3351;width:20;height:2" coordorigin="7168,3351" coordsize="20,0" path="m7168,3351l7187,3351e" filled="false" stroked="true" strokeweight=".47998pt" strokecolor="#000000">
                <v:path arrowok="t"/>
              </v:shape>
            </v:group>
            <v:group style="position:absolute;left:7187;top:3351;width:20;height:2" coordorigin="7187,3351" coordsize="20,2">
              <v:shape style="position:absolute;left:7187;top:3351;width:20;height:2" coordorigin="7187,3351" coordsize="20,0" path="m7187,3351l7206,3351e" filled="false" stroked="true" strokeweight=".47998pt" strokecolor="#000000">
                <v:path arrowok="t"/>
              </v:shape>
            </v:group>
            <v:group style="position:absolute;left:7206;top:3351;width:20;height:2" coordorigin="7206,3351" coordsize="20,2">
              <v:shape style="position:absolute;left:7206;top:3351;width:20;height:2" coordorigin="7206,3351" coordsize="20,0" path="m7206,3351l7226,3351e" filled="false" stroked="true" strokeweight=".47998pt" strokecolor="#000000">
                <v:path arrowok="t"/>
              </v:shape>
            </v:group>
            <v:group style="position:absolute;left:7226;top:3351;width:20;height:2" coordorigin="7226,3351" coordsize="20,2">
              <v:shape style="position:absolute;left:7226;top:3351;width:20;height:2" coordorigin="7226,3351" coordsize="20,0" path="m7226,3351l7245,3351e" filled="false" stroked="true" strokeweight=".47998pt" strokecolor="#000000">
                <v:path arrowok="t"/>
              </v:shape>
            </v:group>
            <v:group style="position:absolute;left:7245;top:3351;width:20;height:2" coordorigin="7245,3351" coordsize="20,2">
              <v:shape style="position:absolute;left:7245;top:3351;width:20;height:2" coordorigin="7245,3351" coordsize="20,0" path="m7245,3351l7264,3351e" filled="false" stroked="true" strokeweight=".47998pt" strokecolor="#000000">
                <v:path arrowok="t"/>
              </v:shape>
            </v:group>
            <v:group style="position:absolute;left:7264;top:3351;width:20;height:2" coordorigin="7264,3351" coordsize="20,2">
              <v:shape style="position:absolute;left:7264;top:3351;width:20;height:2" coordorigin="7264,3351" coordsize="20,0" path="m7264,3351l7283,3351e" filled="false" stroked="true" strokeweight=".47998pt" strokecolor="#000000">
                <v:path arrowok="t"/>
              </v:shape>
            </v:group>
            <v:group style="position:absolute;left:7283;top:3351;width:20;height:2" coordorigin="7283,3351" coordsize="20,2">
              <v:shape style="position:absolute;left:7283;top:3351;width:20;height:2" coordorigin="7283,3351" coordsize="20,0" path="m7283,3351l7302,3351e" filled="false" stroked="true" strokeweight=".47998pt" strokecolor="#000000">
                <v:path arrowok="t"/>
              </v:shape>
            </v:group>
            <v:group style="position:absolute;left:7302;top:3351;width:20;height:2" coordorigin="7302,3351" coordsize="20,2">
              <v:shape style="position:absolute;left:7302;top:3351;width:20;height:2" coordorigin="7302,3351" coordsize="20,0" path="m7302,3351l7322,3351e" filled="false" stroked="true" strokeweight=".47998pt" strokecolor="#000000">
                <v:path arrowok="t"/>
              </v:shape>
            </v:group>
            <v:group style="position:absolute;left:7322;top:3351;width:20;height:2" coordorigin="7322,3351" coordsize="20,2">
              <v:shape style="position:absolute;left:7322;top:3351;width:20;height:2" coordorigin="7322,3351" coordsize="20,0" path="m7322,3351l7341,3351e" filled="false" stroked="true" strokeweight=".47998pt" strokecolor="#000000">
                <v:path arrowok="t"/>
              </v:shape>
            </v:group>
            <v:group style="position:absolute;left:7341;top:3351;width:20;height:2" coordorigin="7341,3351" coordsize="20,2">
              <v:shape style="position:absolute;left:7341;top:3351;width:20;height:2" coordorigin="7341,3351" coordsize="20,0" path="m7341,3351l7360,3351e" filled="false" stroked="true" strokeweight=".47998pt" strokecolor="#000000">
                <v:path arrowok="t"/>
              </v:shape>
            </v:group>
            <v:group style="position:absolute;left:7360;top:3351;width:20;height:2" coordorigin="7360,3351" coordsize="20,2">
              <v:shape style="position:absolute;left:7360;top:3351;width:20;height:2" coordorigin="7360,3351" coordsize="20,0" path="m7360,3351l7379,3351e" filled="false" stroked="true" strokeweight=".47998pt" strokecolor="#000000">
                <v:path arrowok="t"/>
              </v:shape>
            </v:group>
            <v:group style="position:absolute;left:7379;top:3351;width:20;height:2" coordorigin="7379,3351" coordsize="20,2">
              <v:shape style="position:absolute;left:7379;top:3351;width:20;height:2" coordorigin="7379,3351" coordsize="20,0" path="m7379,3351l7398,3351e" filled="false" stroked="true" strokeweight=".47998pt" strokecolor="#000000">
                <v:path arrowok="t"/>
              </v:shape>
            </v:group>
            <v:group style="position:absolute;left:7398;top:3351;width:20;height:2" coordorigin="7398,3351" coordsize="20,2">
              <v:shape style="position:absolute;left:7398;top:3351;width:20;height:2" coordorigin="7398,3351" coordsize="20,0" path="m7398,3351l7418,3351e" filled="false" stroked="true" strokeweight=".47998pt" strokecolor="#000000">
                <v:path arrowok="t"/>
              </v:shape>
            </v:group>
            <v:group style="position:absolute;left:7418;top:3351;width:20;height:2" coordorigin="7418,3351" coordsize="20,2">
              <v:shape style="position:absolute;left:7418;top:3351;width:20;height:2" coordorigin="7418,3351" coordsize="20,0" path="m7418,3351l7437,3351e" filled="false" stroked="true" strokeweight=".47998pt" strokecolor="#000000">
                <v:path arrowok="t"/>
              </v:shape>
            </v:group>
            <v:group style="position:absolute;left:7437;top:3351;width:20;height:2" coordorigin="7437,3351" coordsize="20,2">
              <v:shape style="position:absolute;left:7437;top:3351;width:20;height:2" coordorigin="7437,3351" coordsize="20,0" path="m7437,3351l7456,3351e" filled="false" stroked="true" strokeweight=".47998pt" strokecolor="#000000">
                <v:path arrowok="t"/>
              </v:shape>
            </v:group>
            <v:group style="position:absolute;left:7456;top:3351;width:20;height:2" coordorigin="7456,3351" coordsize="20,2">
              <v:shape style="position:absolute;left:7456;top:3351;width:20;height:2" coordorigin="7456,3351" coordsize="20,0" path="m7456,3351l7475,3351e" filled="false" stroked="true" strokeweight=".47998pt" strokecolor="#000000">
                <v:path arrowok="t"/>
              </v:shape>
            </v:group>
            <v:group style="position:absolute;left:7475;top:3351;width:20;height:2" coordorigin="7475,3351" coordsize="20,2">
              <v:shape style="position:absolute;left:7475;top:3351;width:20;height:2" coordorigin="7475,3351" coordsize="20,0" path="m7475,3351l7494,3351e" filled="false" stroked="true" strokeweight=".47998pt" strokecolor="#000000">
                <v:path arrowok="t"/>
              </v:shape>
            </v:group>
            <v:group style="position:absolute;left:7494;top:3351;width:20;height:2" coordorigin="7494,3351" coordsize="20,2">
              <v:shape style="position:absolute;left:7494;top:3351;width:20;height:2" coordorigin="7494,3351" coordsize="20,0" path="m7494,3351l7514,3351e" filled="false" stroked="true" strokeweight=".47998pt" strokecolor="#000000">
                <v:path arrowok="t"/>
              </v:shape>
            </v:group>
            <v:group style="position:absolute;left:7514;top:3351;width:20;height:2" coordorigin="7514,3351" coordsize="20,2">
              <v:shape style="position:absolute;left:7514;top:3351;width:20;height:2" coordorigin="7514,3351" coordsize="20,0" path="m7514,3351l7533,3351e" filled="false" stroked="true" strokeweight=".47998pt" strokecolor="#000000">
                <v:path arrowok="t"/>
              </v:shape>
            </v:group>
            <v:group style="position:absolute;left:7533;top:3351;width:20;height:2" coordorigin="7533,3351" coordsize="20,2">
              <v:shape style="position:absolute;left:7533;top:3351;width:20;height:2" coordorigin="7533,3351" coordsize="20,0" path="m7533,3351l7552,3351e" filled="false" stroked="true" strokeweight=".47998pt" strokecolor="#000000">
                <v:path arrowok="t"/>
              </v:shape>
            </v:group>
            <v:group style="position:absolute;left:7552;top:3351;width:20;height:2" coordorigin="7552,3351" coordsize="20,2">
              <v:shape style="position:absolute;left:7552;top:3351;width:20;height:2" coordorigin="7552,3351" coordsize="20,0" path="m7552,3351l7571,3351e" filled="false" stroked="true" strokeweight=".47998pt" strokecolor="#000000">
                <v:path arrowok="t"/>
              </v:shape>
            </v:group>
            <v:group style="position:absolute;left:7571;top:3351;width:20;height:2" coordorigin="7571,3351" coordsize="20,2">
              <v:shape style="position:absolute;left:7571;top:3351;width:20;height:2" coordorigin="7571,3351" coordsize="20,0" path="m7571,3351l7590,3351e" filled="false" stroked="true" strokeweight=".47998pt" strokecolor="#000000">
                <v:path arrowok="t"/>
              </v:shape>
            </v:group>
            <v:group style="position:absolute;left:7590;top:3351;width:20;height:2" coordorigin="7590,3351" coordsize="20,2">
              <v:shape style="position:absolute;left:7590;top:3351;width:20;height:2" coordorigin="7590,3351" coordsize="20,0" path="m7590,3351l7610,3351e" filled="false" stroked="true" strokeweight=".47998pt" strokecolor="#000000">
                <v:path arrowok="t"/>
              </v:shape>
            </v:group>
            <v:group style="position:absolute;left:7610;top:3351;width:20;height:2" coordorigin="7610,3351" coordsize="20,2">
              <v:shape style="position:absolute;left:7610;top:3351;width:20;height:2" coordorigin="7610,3351" coordsize="20,0" path="m7610,3351l7629,3351e" filled="false" stroked="true" strokeweight=".47998pt" strokecolor="#000000">
                <v:path arrowok="t"/>
              </v:shape>
            </v:group>
            <v:group style="position:absolute;left:7629;top:3351;width:20;height:2" coordorigin="7629,3351" coordsize="20,2">
              <v:shape style="position:absolute;left:7629;top:3351;width:20;height:2" coordorigin="7629,3351" coordsize="20,0" path="m7629,3351l7648,3351e" filled="false" stroked="true" strokeweight=".47998pt" strokecolor="#000000">
                <v:path arrowok="t"/>
              </v:shape>
            </v:group>
            <v:group style="position:absolute;left:7648;top:3351;width:20;height:2" coordorigin="7648,3351" coordsize="20,2">
              <v:shape style="position:absolute;left:7648;top:3351;width:20;height:2" coordorigin="7648,3351" coordsize="20,0" path="m7648,3351l7667,3351e" filled="false" stroked="true" strokeweight=".47998pt" strokecolor="#000000">
                <v:path arrowok="t"/>
              </v:shape>
            </v:group>
            <v:group style="position:absolute;left:7667;top:3351;width:20;height:2" coordorigin="7667,3351" coordsize="20,2">
              <v:shape style="position:absolute;left:7667;top:3351;width:20;height:2" coordorigin="7667,3351" coordsize="20,0" path="m7667,3351l7686,3351e" filled="false" stroked="true" strokeweight=".47998pt" strokecolor="#000000">
                <v:path arrowok="t"/>
              </v:shape>
            </v:group>
            <v:group style="position:absolute;left:7686;top:3351;width:20;height:2" coordorigin="7686,3351" coordsize="20,2">
              <v:shape style="position:absolute;left:7686;top:3351;width:20;height:2" coordorigin="7686,3351" coordsize="20,0" path="m7686,3351l7706,3351e" filled="false" stroked="true" strokeweight=".47998pt" strokecolor="#000000">
                <v:path arrowok="t"/>
              </v:shape>
            </v:group>
            <v:group style="position:absolute;left:7706;top:3351;width:20;height:2" coordorigin="7706,3351" coordsize="20,2">
              <v:shape style="position:absolute;left:7706;top:3351;width:20;height:2" coordorigin="7706,3351" coordsize="20,0" path="m7706,3351l7725,3351e" filled="false" stroked="true" strokeweight=".47998pt" strokecolor="#000000">
                <v:path arrowok="t"/>
              </v:shape>
            </v:group>
            <v:group style="position:absolute;left:7725;top:3351;width:20;height:2" coordorigin="7725,3351" coordsize="20,2">
              <v:shape style="position:absolute;left:7725;top:3351;width:20;height:2" coordorigin="7725,3351" coordsize="20,0" path="m7725,3351l7744,3351e" filled="false" stroked="true" strokeweight=".47998pt" strokecolor="#000000">
                <v:path arrowok="t"/>
              </v:shape>
            </v:group>
            <v:group style="position:absolute;left:7744;top:3351;width:20;height:2" coordorigin="7744,3351" coordsize="20,2">
              <v:shape style="position:absolute;left:7744;top:3351;width:20;height:2" coordorigin="7744,3351" coordsize="20,0" path="m7744,3351l7763,3351e" filled="false" stroked="true" strokeweight=".47998pt" strokecolor="#000000">
                <v:path arrowok="t"/>
              </v:shape>
            </v:group>
            <v:group style="position:absolute;left:7763;top:3351;width:20;height:2" coordorigin="7763,3351" coordsize="20,2">
              <v:shape style="position:absolute;left:7763;top:3351;width:20;height:2" coordorigin="7763,3351" coordsize="20,0" path="m7763,3351l7782,3351e" filled="false" stroked="true" strokeweight=".47998pt" strokecolor="#000000">
                <v:path arrowok="t"/>
              </v:shape>
            </v:group>
            <v:group style="position:absolute;left:7782;top:3351;width:20;height:2" coordorigin="7782,3351" coordsize="20,2">
              <v:shape style="position:absolute;left:7782;top:3351;width:20;height:2" coordorigin="7782,3351" coordsize="20,0" path="m7782,3351l7802,3351e" filled="false" stroked="true" strokeweight=".47998pt" strokecolor="#000000">
                <v:path arrowok="t"/>
              </v:shape>
            </v:group>
            <v:group style="position:absolute;left:7802;top:3351;width:20;height:2" coordorigin="7802,3351" coordsize="20,2">
              <v:shape style="position:absolute;left:7802;top:3351;width:20;height:2" coordorigin="7802,3351" coordsize="20,0" path="m7802,3351l7821,3351e" filled="false" stroked="true" strokeweight=".47998pt" strokecolor="#000000">
                <v:path arrowok="t"/>
              </v:shape>
            </v:group>
            <v:group style="position:absolute;left:7821;top:3351;width:20;height:2" coordorigin="7821,3351" coordsize="20,2">
              <v:shape style="position:absolute;left:7821;top:3351;width:20;height:2" coordorigin="7821,3351" coordsize="20,0" path="m7821,3351l7840,3351e" filled="false" stroked="true" strokeweight=".47998pt" strokecolor="#000000">
                <v:path arrowok="t"/>
              </v:shape>
            </v:group>
            <v:group style="position:absolute;left:7840;top:3351;width:20;height:2" coordorigin="7840,3351" coordsize="20,2">
              <v:shape style="position:absolute;left:7840;top:3351;width:20;height:2" coordorigin="7840,3351" coordsize="20,0" path="m7840,3351l7859,3351e" filled="false" stroked="true" strokeweight=".47998pt" strokecolor="#000000">
                <v:path arrowok="t"/>
              </v:shape>
            </v:group>
            <v:group style="position:absolute;left:7859;top:3351;width:20;height:2" coordorigin="7859,3351" coordsize="20,2">
              <v:shape style="position:absolute;left:7859;top:3351;width:20;height:2" coordorigin="7859,3351" coordsize="20,0" path="m7859,3351l7878,3351e" filled="false" stroked="true" strokeweight=".47998pt" strokecolor="#000000">
                <v:path arrowok="t"/>
              </v:shape>
            </v:group>
            <v:group style="position:absolute;left:7878;top:3351;width:20;height:2" coordorigin="7878,3351" coordsize="20,2">
              <v:shape style="position:absolute;left:7878;top:3351;width:20;height:2" coordorigin="7878,3351" coordsize="20,0" path="m7878,3351l7898,3351e" filled="false" stroked="true" strokeweight=".47998pt" strokecolor="#000000">
                <v:path arrowok="t"/>
              </v:shape>
            </v:group>
            <v:group style="position:absolute;left:7898;top:3351;width:20;height:2" coordorigin="7898,3351" coordsize="20,2">
              <v:shape style="position:absolute;left:7898;top:3351;width:20;height:2" coordorigin="7898,3351" coordsize="20,0" path="m7898,3351l7917,3351e" filled="false" stroked="true" strokeweight=".47998pt" strokecolor="#000000">
                <v:path arrowok="t"/>
              </v:shape>
            </v:group>
            <v:group style="position:absolute;left:7917;top:3351;width:20;height:2" coordorigin="7917,3351" coordsize="20,2">
              <v:shape style="position:absolute;left:7917;top:3351;width:20;height:2" coordorigin="7917,3351" coordsize="20,0" path="m7917,3351l7936,3351e" filled="false" stroked="true" strokeweight=".47998pt" strokecolor="#000000">
                <v:path arrowok="t"/>
              </v:shape>
            </v:group>
            <v:group style="position:absolute;left:7936;top:3351;width:20;height:2" coordorigin="7936,3351" coordsize="20,2">
              <v:shape style="position:absolute;left:7936;top:3351;width:20;height:2" coordorigin="7936,3351" coordsize="20,0" path="m7936,3351l7955,3351e" filled="false" stroked="true" strokeweight=".47998pt" strokecolor="#000000">
                <v:path arrowok="t"/>
              </v:shape>
            </v:group>
            <v:group style="position:absolute;left:7955;top:3351;width:20;height:2" coordorigin="7955,3351" coordsize="20,2">
              <v:shape style="position:absolute;left:7955;top:3351;width:20;height:2" coordorigin="7955,3351" coordsize="20,0" path="m7955,3351l7974,3351e" filled="false" stroked="true" strokeweight=".47998pt" strokecolor="#000000">
                <v:path arrowok="t"/>
              </v:shape>
            </v:group>
            <v:group style="position:absolute;left:7974;top:3351;width:20;height:2" coordorigin="7974,3351" coordsize="20,2">
              <v:shape style="position:absolute;left:7974;top:3351;width:20;height:2" coordorigin="7974,3351" coordsize="20,0" path="m7974,3351l7994,3351e" filled="false" stroked="true" strokeweight=".47998pt" strokecolor="#000000">
                <v:path arrowok="t"/>
              </v:shape>
            </v:group>
            <v:group style="position:absolute;left:7994;top:3351;width:20;height:2" coordorigin="7994,3351" coordsize="20,2">
              <v:shape style="position:absolute;left:7994;top:3351;width:20;height:2" coordorigin="7994,3351" coordsize="20,0" path="m7994,3351l8013,3351e" filled="false" stroked="true" strokeweight=".47998pt" strokecolor="#000000">
                <v:path arrowok="t"/>
              </v:shape>
            </v:group>
            <v:group style="position:absolute;left:8013;top:3351;width:20;height:2" coordorigin="8013,3351" coordsize="20,2">
              <v:shape style="position:absolute;left:8013;top:3351;width:20;height:2" coordorigin="8013,3351" coordsize="20,0" path="m8013,3351l8032,3351e" filled="false" stroked="true" strokeweight=".47998pt" strokecolor="#000000">
                <v:path arrowok="t"/>
              </v:shape>
            </v:group>
            <v:group style="position:absolute;left:8032;top:3351;width:20;height:2" coordorigin="8032,3351" coordsize="20,2">
              <v:shape style="position:absolute;left:8032;top:3351;width:20;height:2" coordorigin="8032,3351" coordsize="20,0" path="m8032,3351l8051,3351e" filled="false" stroked="true" strokeweight=".47998pt" strokecolor="#000000">
                <v:path arrowok="t"/>
              </v:shape>
            </v:group>
            <v:group style="position:absolute;left:8051;top:3351;width:20;height:2" coordorigin="8051,3351" coordsize="20,2">
              <v:shape style="position:absolute;left:8051;top:3351;width:20;height:2" coordorigin="8051,3351" coordsize="20,0" path="m8051,3351l8070,3351e" filled="false" stroked="true" strokeweight=".47998pt" strokecolor="#000000">
                <v:path arrowok="t"/>
              </v:shape>
            </v:group>
            <v:group style="position:absolute;left:8070;top:3351;width:20;height:2" coordorigin="8070,3351" coordsize="20,2">
              <v:shape style="position:absolute;left:8070;top:3351;width:20;height:2" coordorigin="8070,3351" coordsize="20,0" path="m8070,3351l8090,3351e" filled="false" stroked="true" strokeweight=".47998pt" strokecolor="#000000">
                <v:path arrowok="t"/>
              </v:shape>
            </v:group>
            <v:group style="position:absolute;left:8090;top:3351;width:20;height:2" coordorigin="8090,3351" coordsize="20,2">
              <v:shape style="position:absolute;left:8090;top:3351;width:20;height:2" coordorigin="8090,3351" coordsize="20,0" path="m8090,3351l8109,3351e" filled="false" stroked="true" strokeweight=".47998pt" strokecolor="#000000">
                <v:path arrowok="t"/>
              </v:shape>
            </v:group>
            <v:group style="position:absolute;left:8109;top:3351;width:20;height:2" coordorigin="8109,3351" coordsize="20,2">
              <v:shape style="position:absolute;left:8109;top:3351;width:20;height:2" coordorigin="8109,3351" coordsize="20,0" path="m8109,3351l8128,3351e" filled="false" stroked="true" strokeweight=".47998pt" strokecolor="#000000">
                <v:path arrowok="t"/>
              </v:shape>
            </v:group>
            <v:group style="position:absolute;left:8128;top:3351;width:20;height:2" coordorigin="8128,3351" coordsize="20,2">
              <v:shape style="position:absolute;left:8128;top:3351;width:20;height:2" coordorigin="8128,3351" coordsize="20,0" path="m8128,3351l8147,3351e" filled="false" stroked="true" strokeweight=".47998pt" strokecolor="#000000">
                <v:path arrowok="t"/>
              </v:shape>
            </v:group>
            <v:group style="position:absolute;left:8147;top:3351;width:20;height:2" coordorigin="8147,3351" coordsize="20,2">
              <v:shape style="position:absolute;left:8147;top:3351;width:20;height:2" coordorigin="8147,3351" coordsize="20,0" path="m8147,3351l8166,3351e" filled="false" stroked="true" strokeweight=".47998pt" strokecolor="#000000">
                <v:path arrowok="t"/>
              </v:shape>
            </v:group>
            <v:group style="position:absolute;left:8166;top:3351;width:20;height:2" coordorigin="8166,3351" coordsize="20,2">
              <v:shape style="position:absolute;left:8166;top:3351;width:20;height:2" coordorigin="8166,3351" coordsize="20,0" path="m8166,3351l8186,3351e" filled="false" stroked="true" strokeweight=".47998pt" strokecolor="#000000">
                <v:path arrowok="t"/>
              </v:shape>
            </v:group>
            <v:group style="position:absolute;left:8186;top:3351;width:20;height:2" coordorigin="8186,3351" coordsize="20,2">
              <v:shape style="position:absolute;left:8186;top:3351;width:20;height:2" coordorigin="8186,3351" coordsize="20,0" path="m8186,3351l8205,3351e" filled="false" stroked="true" strokeweight=".47998pt" strokecolor="#000000">
                <v:path arrowok="t"/>
              </v:shape>
            </v:group>
            <v:group style="position:absolute;left:8205;top:3351;width:20;height:2" coordorigin="8205,3351" coordsize="20,2">
              <v:shape style="position:absolute;left:8205;top:3351;width:20;height:2" coordorigin="8205,3351" coordsize="20,0" path="m8205,3351l8224,3351e" filled="false" stroked="true" strokeweight=".47998pt" strokecolor="#000000">
                <v:path arrowok="t"/>
              </v:shape>
            </v:group>
            <v:group style="position:absolute;left:8224;top:3351;width:20;height:2" coordorigin="8224,3351" coordsize="20,2">
              <v:shape style="position:absolute;left:8224;top:3351;width:20;height:2" coordorigin="8224,3351" coordsize="20,0" path="m8224,3351l8243,3351e" filled="false" stroked="true" strokeweight=".47998pt" strokecolor="#000000">
                <v:path arrowok="t"/>
              </v:shape>
            </v:group>
            <v:group style="position:absolute;left:8243;top:3351;width:20;height:2" coordorigin="8243,3351" coordsize="20,2">
              <v:shape style="position:absolute;left:8243;top:3351;width:20;height:2" coordorigin="8243,3351" coordsize="20,0" path="m8243,3351l8262,3351e" filled="false" stroked="true" strokeweight=".47998pt" strokecolor="#000000">
                <v:path arrowok="t"/>
              </v:shape>
            </v:group>
            <v:group style="position:absolute;left:8262;top:3351;width:20;height:2" coordorigin="8262,3351" coordsize="20,2">
              <v:shape style="position:absolute;left:8262;top:3351;width:20;height:2" coordorigin="8262,3351" coordsize="20,0" path="m8262,3351l8282,3351e" filled="false" stroked="true" strokeweight=".47998pt" strokecolor="#000000">
                <v:path arrowok="t"/>
              </v:shape>
            </v:group>
            <v:group style="position:absolute;left:8282;top:3351;width:20;height:2" coordorigin="8282,3351" coordsize="20,2">
              <v:shape style="position:absolute;left:8282;top:3351;width:20;height:2" coordorigin="8282,3351" coordsize="20,0" path="m8282,3351l8301,3351e" filled="false" stroked="true" strokeweight=".47998pt" strokecolor="#000000">
                <v:path arrowok="t"/>
              </v:shape>
            </v:group>
            <v:group style="position:absolute;left:8301;top:3351;width:20;height:2" coordorigin="8301,3351" coordsize="20,2">
              <v:shape style="position:absolute;left:8301;top:3351;width:20;height:2" coordorigin="8301,3351" coordsize="20,0" path="m8301,3351l8320,3351e" filled="false" stroked="true" strokeweight=".47998pt" strokecolor="#000000">
                <v:path arrowok="t"/>
              </v:shape>
            </v:group>
            <v:group style="position:absolute;left:8320;top:3351;width:20;height:2" coordorigin="8320,3351" coordsize="20,2">
              <v:shape style="position:absolute;left:8320;top:3351;width:20;height:2" coordorigin="8320,3351" coordsize="20,0" path="m8320,3351l8339,3351e" filled="false" stroked="true" strokeweight=".47998pt" strokecolor="#000000">
                <v:path arrowok="t"/>
              </v:shape>
            </v:group>
            <v:group style="position:absolute;left:8339;top:3351;width:20;height:2" coordorigin="8339,3351" coordsize="20,2">
              <v:shape style="position:absolute;left:8339;top:3351;width:20;height:2" coordorigin="8339,3351" coordsize="20,0" path="m8339,3351l8358,3351e" filled="false" stroked="true" strokeweight=".47998pt" strokecolor="#000000">
                <v:path arrowok="t"/>
              </v:shape>
            </v:group>
            <v:group style="position:absolute;left:8358;top:3351;width:20;height:2" coordorigin="8358,3351" coordsize="20,2">
              <v:shape style="position:absolute;left:8358;top:3351;width:20;height:2" coordorigin="8358,3351" coordsize="20,0" path="m8358,3351l8378,3351e" filled="false" stroked="true" strokeweight=".47998pt" strokecolor="#000000">
                <v:path arrowok="t"/>
              </v:shape>
            </v:group>
            <v:group style="position:absolute;left:8378;top:3351;width:20;height:2" coordorigin="8378,3351" coordsize="20,2">
              <v:shape style="position:absolute;left:8378;top:3351;width:20;height:2" coordorigin="8378,3351" coordsize="20,0" path="m8378,3351l8397,3351e" filled="false" stroked="true" strokeweight=".47998pt" strokecolor="#000000">
                <v:path arrowok="t"/>
              </v:shape>
            </v:group>
            <v:group style="position:absolute;left:8397;top:3351;width:20;height:2" coordorigin="8397,3351" coordsize="20,2">
              <v:shape style="position:absolute;left:8397;top:3351;width:20;height:2" coordorigin="8397,3351" coordsize="20,0" path="m8397,3351l8416,3351e" filled="false" stroked="true" strokeweight=".47998pt" strokecolor="#000000">
                <v:path arrowok="t"/>
              </v:shape>
            </v:group>
            <v:group style="position:absolute;left:8416;top:3351;width:20;height:2" coordorigin="8416,3351" coordsize="20,2">
              <v:shape style="position:absolute;left:8416;top:3351;width:20;height:2" coordorigin="8416,3351" coordsize="20,0" path="m8416,3351l8435,3351e" filled="false" stroked="true" strokeweight=".47998pt" strokecolor="#000000">
                <v:path arrowok="t"/>
              </v:shape>
            </v:group>
            <v:group style="position:absolute;left:8435;top:3351;width:20;height:2" coordorigin="8435,3351" coordsize="20,2">
              <v:shape style="position:absolute;left:8435;top:3351;width:20;height:2" coordorigin="8435,3351" coordsize="20,0" path="m8435,3351l8454,3351e" filled="false" stroked="true" strokeweight=".47998pt" strokecolor="#000000">
                <v:path arrowok="t"/>
              </v:shape>
            </v:group>
            <v:group style="position:absolute;left:8454;top:3351;width:20;height:2" coordorigin="8454,3351" coordsize="20,2">
              <v:shape style="position:absolute;left:8454;top:3351;width:20;height:2" coordorigin="8454,3351" coordsize="20,0" path="m8454,3351l8474,3351e" filled="false" stroked="true" strokeweight=".47998pt" strokecolor="#000000">
                <v:path arrowok="t"/>
              </v:shape>
            </v:group>
            <v:group style="position:absolute;left:8474;top:3351;width:20;height:2" coordorigin="8474,3351" coordsize="20,2">
              <v:shape style="position:absolute;left:8474;top:3351;width:20;height:2" coordorigin="8474,3351" coordsize="20,0" path="m8474,3351l8493,3351e" filled="false" stroked="true" strokeweight=".47998pt" strokecolor="#000000">
                <v:path arrowok="t"/>
              </v:shape>
            </v:group>
            <v:group style="position:absolute;left:8493;top:3351;width:20;height:2" coordorigin="8493,3351" coordsize="20,2">
              <v:shape style="position:absolute;left:8493;top:3351;width:20;height:2" coordorigin="8493,3351" coordsize="20,0" path="m8493,3351l8512,3351e" filled="false" stroked="true" strokeweight=".47998pt" strokecolor="#000000">
                <v:path arrowok="t"/>
              </v:shape>
            </v:group>
            <v:group style="position:absolute;left:8512;top:3351;width:20;height:2" coordorigin="8512,3351" coordsize="20,2">
              <v:shape style="position:absolute;left:8512;top:3351;width:20;height:2" coordorigin="8512,3351" coordsize="20,0" path="m8512,3351l8531,3351e" filled="false" stroked="true" strokeweight=".47998pt" strokecolor="#000000">
                <v:path arrowok="t"/>
              </v:shape>
            </v:group>
            <v:group style="position:absolute;left:8531;top:3351;width:17;height:2" coordorigin="8531,3351" coordsize="17,2">
              <v:shape style="position:absolute;left:8531;top:3351;width:17;height:2" coordorigin="8531,3351" coordsize="17,0" path="m8531,3351l8548,3351e" filled="false" stroked="true" strokeweight=".47998pt" strokecolor="#000000">
                <v:path arrowok="t"/>
              </v:shape>
            </v:group>
            <v:group style="position:absolute;left:5084;top:3356;width:10;height:20" coordorigin="5084,3356" coordsize="10,20">
              <v:shape style="position:absolute;left:5084;top:3356;width:10;height:20" coordorigin="5084,3356" coordsize="10,20" path="m5084,3375l5094,3375,5094,3356,5084,3356,5084,3375xe" filled="true" fillcolor="#000000" stroked="false">
                <v:path arrowok="t"/>
                <v:fill type="solid"/>
              </v:shape>
            </v:group>
            <v:group style="position:absolute;left:5084;top:3375;width:10;height:20" coordorigin="5084,3375" coordsize="10,20">
              <v:shape style="position:absolute;left:5084;top:3375;width:10;height:20" coordorigin="5084,3375" coordsize="10,20" path="m5084,3394l5094,3394,5094,3375,5084,3375,5084,3394xe" filled="true" fillcolor="#000000" stroked="false">
                <v:path arrowok="t"/>
                <v:fill type="solid"/>
              </v:shape>
            </v:group>
            <v:group style="position:absolute;left:5084;top:3394;width:10;height:20" coordorigin="5084,3394" coordsize="10,20">
              <v:shape style="position:absolute;left:5084;top:3394;width:10;height:20" coordorigin="5084,3394" coordsize="10,20" path="m5084,3413l5094,3413,5094,3394,5084,3394,5084,3413xe" filled="true" fillcolor="#000000" stroked="false">
                <v:path arrowok="t"/>
                <v:fill type="solid"/>
              </v:shape>
            </v:group>
            <v:group style="position:absolute;left:5084;top:3413;width:10;height:20" coordorigin="5084,3413" coordsize="10,20">
              <v:shape style="position:absolute;left:5084;top:3413;width:10;height:20" coordorigin="5084,3413" coordsize="10,20" path="m5084,3433l5094,3433,5094,3413,5084,3413,5084,3433xe" filled="true" fillcolor="#000000" stroked="false">
                <v:path arrowok="t"/>
                <v:fill type="solid"/>
              </v:shape>
            </v:group>
            <v:group style="position:absolute;left:5084;top:3433;width:10;height:20" coordorigin="5084,3433" coordsize="10,20">
              <v:shape style="position:absolute;left:5084;top:3433;width:10;height:20" coordorigin="5084,3433" coordsize="10,20" path="m5084,3452l5094,3452,5094,3433,5084,3433,5084,3452xe" filled="true" fillcolor="#000000" stroked="false">
                <v:path arrowok="t"/>
                <v:fill type="solid"/>
              </v:shape>
            </v:group>
            <v:group style="position:absolute;left:5084;top:3452;width:10;height:20" coordorigin="5084,3452" coordsize="10,20">
              <v:shape style="position:absolute;left:5084;top:3452;width:10;height:20" coordorigin="5084,3452" coordsize="10,20" path="m5084,3471l5094,3471,5094,3452,5084,3452,5084,3471xe" filled="true" fillcolor="#000000" stroked="false">
                <v:path arrowok="t"/>
                <v:fill type="solid"/>
              </v:shape>
            </v:group>
            <v:group style="position:absolute;left:5084;top:3471;width:10;height:20" coordorigin="5084,3471" coordsize="10,20">
              <v:shape style="position:absolute;left:5084;top:3471;width:10;height:20" coordorigin="5084,3471" coordsize="10,20" path="m5084,3490l5094,3490,5094,3471,5084,3471,5084,3490xe" filled="true" fillcolor="#000000" stroked="false">
                <v:path arrowok="t"/>
                <v:fill type="solid"/>
              </v:shape>
            </v:group>
            <v:group style="position:absolute;left:5084;top:3490;width:10;height:20" coordorigin="5084,3490" coordsize="10,20">
              <v:shape style="position:absolute;left:5084;top:3490;width:10;height:20" coordorigin="5084,3490" coordsize="10,20" path="m5084,3509l5094,3509,5094,3490,5084,3490,5084,3509xe" filled="true" fillcolor="#000000" stroked="false">
                <v:path arrowok="t"/>
                <v:fill type="solid"/>
              </v:shape>
            </v:group>
            <v:group style="position:absolute;left:5084;top:3509;width:10;height:20" coordorigin="5084,3509" coordsize="10,20">
              <v:shape style="position:absolute;left:5084;top:3509;width:10;height:20" coordorigin="5084,3509" coordsize="10,20" path="m5084,3529l5094,3529,5094,3509,5084,3509,5084,3529xe" filled="true" fillcolor="#000000" stroked="false">
                <v:path arrowok="t"/>
                <v:fill type="solid"/>
              </v:shape>
            </v:group>
            <v:group style="position:absolute;left:5084;top:3529;width:10;height:20" coordorigin="5084,3529" coordsize="10,20">
              <v:shape style="position:absolute;left:5084;top:3529;width:10;height:20" coordorigin="5084,3529" coordsize="10,20" path="m5084,3548l5094,3548,5094,3529,5084,3529,5084,3548xe" filled="true" fillcolor="#000000" stroked="false">
                <v:path arrowok="t"/>
                <v:fill type="solid"/>
              </v:shape>
            </v:group>
            <v:group style="position:absolute;left:5084;top:3548;width:10;height:20" coordorigin="5084,3548" coordsize="10,20">
              <v:shape style="position:absolute;left:5084;top:3548;width:10;height:20" coordorigin="5084,3548" coordsize="10,20" path="m5084,3567l5094,3567,5094,3548,5084,3548,5084,3567xe" filled="true" fillcolor="#000000" stroked="false">
                <v:path arrowok="t"/>
                <v:fill type="solid"/>
              </v:shape>
            </v:group>
            <v:group style="position:absolute;left:5084;top:3567;width:10;height:20" coordorigin="5084,3567" coordsize="10,20">
              <v:shape style="position:absolute;left:5084;top:3567;width:10;height:20" coordorigin="5084,3567" coordsize="10,20" path="m5084,3586l5094,3586,5094,3567,5084,3567,5084,3586xe" filled="true" fillcolor="#000000" stroked="false">
                <v:path arrowok="t"/>
                <v:fill type="solid"/>
              </v:shape>
            </v:group>
            <v:group style="position:absolute;left:5084;top:3586;width:10;height:20" coordorigin="5084,3586" coordsize="10,20">
              <v:shape style="position:absolute;left:5084;top:3586;width:10;height:20" coordorigin="5084,3586" coordsize="10,20" path="m5084,3605l5094,3605,5094,3586,5084,3586,5084,3605xe" filled="true" fillcolor="#000000" stroked="false">
                <v:path arrowok="t"/>
                <v:fill type="solid"/>
              </v:shape>
            </v:group>
            <v:group style="position:absolute;left:5084;top:3605;width:10;height:20" coordorigin="5084,3605" coordsize="10,20">
              <v:shape style="position:absolute;left:5084;top:3605;width:10;height:20" coordorigin="5084,3605" coordsize="10,20" path="m5084,3625l5094,3625,5094,3605,5084,3605,5084,3625xe" filled="true" fillcolor="#000000" stroked="false">
                <v:path arrowok="t"/>
                <v:fill type="solid"/>
              </v:shape>
            </v:group>
            <v:group style="position:absolute;left:5084;top:3625;width:10;height:20" coordorigin="5084,3625" coordsize="10,20">
              <v:shape style="position:absolute;left:5084;top:3625;width:10;height:20" coordorigin="5084,3625" coordsize="10,20" path="m5084,3644l5094,3644,5094,3625,5084,3625,5084,3644xe" filled="true" fillcolor="#000000" stroked="false">
                <v:path arrowok="t"/>
                <v:fill type="solid"/>
              </v:shape>
            </v:group>
            <v:group style="position:absolute;left:6582;top:3356;width:10;height:20" coordorigin="6582,3356" coordsize="10,20">
              <v:shape style="position:absolute;left:6582;top:3356;width:10;height:20" coordorigin="6582,3356" coordsize="10,20" path="m6582,3375l6591,3375,6591,3356,6582,3356,6582,3375xe" filled="true" fillcolor="#000000" stroked="false">
                <v:path arrowok="t"/>
                <v:fill type="solid"/>
              </v:shape>
            </v:group>
            <v:group style="position:absolute;left:6582;top:3375;width:10;height:20" coordorigin="6582,3375" coordsize="10,20">
              <v:shape style="position:absolute;left:6582;top:3375;width:10;height:20" coordorigin="6582,3375" coordsize="10,20" path="m6582,3394l6591,3394,6591,3375,6582,3375,6582,3394xe" filled="true" fillcolor="#000000" stroked="false">
                <v:path arrowok="t"/>
                <v:fill type="solid"/>
              </v:shape>
            </v:group>
            <v:group style="position:absolute;left:6582;top:3394;width:10;height:20" coordorigin="6582,3394" coordsize="10,20">
              <v:shape style="position:absolute;left:6582;top:3394;width:10;height:20" coordorigin="6582,3394" coordsize="10,20" path="m6582,3413l6591,3413,6591,3394,6582,3394,6582,3413xe" filled="true" fillcolor="#000000" stroked="false">
                <v:path arrowok="t"/>
                <v:fill type="solid"/>
              </v:shape>
            </v:group>
            <v:group style="position:absolute;left:6582;top:3413;width:10;height:20" coordorigin="6582,3413" coordsize="10,20">
              <v:shape style="position:absolute;left:6582;top:3413;width:10;height:20" coordorigin="6582,3413" coordsize="10,20" path="m6582,3433l6591,3433,6591,3413,6582,3413,6582,3433xe" filled="true" fillcolor="#000000" stroked="false">
                <v:path arrowok="t"/>
                <v:fill type="solid"/>
              </v:shape>
            </v:group>
            <v:group style="position:absolute;left:6582;top:3433;width:10;height:20" coordorigin="6582,3433" coordsize="10,20">
              <v:shape style="position:absolute;left:6582;top:3433;width:10;height:20" coordorigin="6582,3433" coordsize="10,20" path="m6582,3452l6591,3452,6591,3433,6582,3433,6582,3452xe" filled="true" fillcolor="#000000" stroked="false">
                <v:path arrowok="t"/>
                <v:fill type="solid"/>
              </v:shape>
            </v:group>
            <v:group style="position:absolute;left:6582;top:3452;width:10;height:20" coordorigin="6582,3452" coordsize="10,20">
              <v:shape style="position:absolute;left:6582;top:3452;width:10;height:20" coordorigin="6582,3452" coordsize="10,20" path="m6582,3471l6591,3471,6591,3452,6582,3452,6582,3471xe" filled="true" fillcolor="#000000" stroked="false">
                <v:path arrowok="t"/>
                <v:fill type="solid"/>
              </v:shape>
            </v:group>
            <v:group style="position:absolute;left:6582;top:3471;width:10;height:20" coordorigin="6582,3471" coordsize="10,20">
              <v:shape style="position:absolute;left:6582;top:3471;width:10;height:20" coordorigin="6582,3471" coordsize="10,20" path="m6582,3490l6591,3490,6591,3471,6582,3471,6582,3490xe" filled="true" fillcolor="#000000" stroked="false">
                <v:path arrowok="t"/>
                <v:fill type="solid"/>
              </v:shape>
            </v:group>
            <v:group style="position:absolute;left:6582;top:3490;width:10;height:20" coordorigin="6582,3490" coordsize="10,20">
              <v:shape style="position:absolute;left:6582;top:3490;width:10;height:20" coordorigin="6582,3490" coordsize="10,20" path="m6582,3509l6591,3509,6591,3490,6582,3490,6582,3509xe" filled="true" fillcolor="#000000" stroked="false">
                <v:path arrowok="t"/>
                <v:fill type="solid"/>
              </v:shape>
            </v:group>
            <v:group style="position:absolute;left:6582;top:3509;width:10;height:20" coordorigin="6582,3509" coordsize="10,20">
              <v:shape style="position:absolute;left:6582;top:3509;width:10;height:20" coordorigin="6582,3509" coordsize="10,20" path="m6582,3529l6591,3529,6591,3509,6582,3509,6582,3529xe" filled="true" fillcolor="#000000" stroked="false">
                <v:path arrowok="t"/>
                <v:fill type="solid"/>
              </v:shape>
            </v:group>
            <v:group style="position:absolute;left:6582;top:3529;width:10;height:20" coordorigin="6582,3529" coordsize="10,20">
              <v:shape style="position:absolute;left:6582;top:3529;width:10;height:20" coordorigin="6582,3529" coordsize="10,20" path="m6582,3548l6591,3548,6591,3529,6582,3529,6582,3548xe" filled="true" fillcolor="#000000" stroked="false">
                <v:path arrowok="t"/>
                <v:fill type="solid"/>
              </v:shape>
            </v:group>
            <v:group style="position:absolute;left:6582;top:3548;width:10;height:20" coordorigin="6582,3548" coordsize="10,20">
              <v:shape style="position:absolute;left:6582;top:3548;width:10;height:20" coordorigin="6582,3548" coordsize="10,20" path="m6582,3567l6591,3567,6591,3548,6582,3548,6582,3567xe" filled="true" fillcolor="#000000" stroked="false">
                <v:path arrowok="t"/>
                <v:fill type="solid"/>
              </v:shape>
            </v:group>
            <v:group style="position:absolute;left:6582;top:3567;width:10;height:20" coordorigin="6582,3567" coordsize="10,20">
              <v:shape style="position:absolute;left:6582;top:3567;width:10;height:20" coordorigin="6582,3567" coordsize="10,20" path="m6582,3586l6591,3586,6591,3567,6582,3567,6582,3586xe" filled="true" fillcolor="#000000" stroked="false">
                <v:path arrowok="t"/>
                <v:fill type="solid"/>
              </v:shape>
            </v:group>
            <v:group style="position:absolute;left:6582;top:3586;width:10;height:20" coordorigin="6582,3586" coordsize="10,20">
              <v:shape style="position:absolute;left:6582;top:3586;width:10;height:20" coordorigin="6582,3586" coordsize="10,20" path="m6582,3605l6591,3605,6591,3586,6582,3586,6582,3605xe" filled="true" fillcolor="#000000" stroked="false">
                <v:path arrowok="t"/>
                <v:fill type="solid"/>
              </v:shape>
            </v:group>
            <v:group style="position:absolute;left:6582;top:3605;width:10;height:20" coordorigin="6582,3605" coordsize="10,20">
              <v:shape style="position:absolute;left:6582;top:3605;width:10;height:20" coordorigin="6582,3605" coordsize="10,20" path="m6582,3625l6591,3625,6591,3605,6582,3605,6582,3625xe" filled="true" fillcolor="#000000" stroked="false">
                <v:path arrowok="t"/>
                <v:fill type="solid"/>
              </v:shape>
            </v:group>
            <v:group style="position:absolute;left:6582;top:3625;width:10;height:20" coordorigin="6582,3625" coordsize="10,20">
              <v:shape style="position:absolute;left:6582;top:3625;width:10;height:20" coordorigin="6582,3625" coordsize="10,20" path="m6582,3644l6591,3644,6591,3625,6582,3625,6582,3644xe" filled="true" fillcolor="#000000" stroked="false">
                <v:path arrowok="t"/>
                <v:fill type="solid"/>
              </v:shape>
            </v:group>
            <v:group style="position:absolute;left:6582;top:3644;width:10;height:20" coordorigin="6582,3644" coordsize="10,20">
              <v:shape style="position:absolute;left:6582;top:3644;width:10;height:20" coordorigin="6582,3644" coordsize="10,20" path="m6582,3663l6591,3663,6591,3644,6582,3644,6582,3663xe" filled="true" fillcolor="#000000" stroked="false">
                <v:path arrowok="t"/>
                <v:fill type="solid"/>
              </v:shape>
            </v:group>
            <v:group style="position:absolute;left:6582;top:3663;width:10;height:20" coordorigin="6582,3663" coordsize="10,20">
              <v:shape style="position:absolute;left:6582;top:3663;width:10;height:20" coordorigin="6582,3663" coordsize="10,20" path="m6582,3682l6591,3682,6591,3663,6582,3663,6582,3682xe" filled="true" fillcolor="#000000" stroked="false">
                <v:path arrowok="t"/>
                <v:fill type="solid"/>
              </v:shape>
            </v:group>
            <v:group style="position:absolute;left:6582;top:3682;width:10;height:20" coordorigin="6582,3682" coordsize="10,20">
              <v:shape style="position:absolute;left:6582;top:3682;width:10;height:20" coordorigin="6582,3682" coordsize="10,20" path="m6582,3701l6591,3701,6591,3682,6582,3682,6582,3701xe" filled="true" fillcolor="#000000" stroked="false">
                <v:path arrowok="t"/>
                <v:fill type="solid"/>
              </v:shape>
            </v:group>
            <v:group style="position:absolute;left:6582;top:3701;width:10;height:20" coordorigin="6582,3701" coordsize="10,20">
              <v:shape style="position:absolute;left:6582;top:3701;width:10;height:20" coordorigin="6582,3701" coordsize="10,20" path="m6582,3721l6591,3721,6591,3701,6582,3701,6582,3721xe" filled="true" fillcolor="#000000" stroked="false">
                <v:path arrowok="t"/>
                <v:fill type="solid"/>
              </v:shape>
            </v:group>
            <v:group style="position:absolute;left:6582;top:3721;width:10;height:20" coordorigin="6582,3721" coordsize="10,20">
              <v:shape style="position:absolute;left:6582;top:3721;width:10;height:20" coordorigin="6582,3721" coordsize="10,20" path="m6582,3740l6591,3740,6591,3721,6582,3721,6582,3740xe" filled="true" fillcolor="#000000" stroked="false">
                <v:path arrowok="t"/>
                <v:fill type="solid"/>
              </v:shape>
              <v:shape style="position:absolute;left:19;top:3644;width:5084;height:108" type="#_x0000_t75" stroked="false">
                <v:imagedata r:id="rId726" o:title=""/>
              </v:shape>
              <v:shape style="position:absolute;left:5079;top:3740;width:1512;height:12" type="#_x0000_t75" stroked="false">
                <v:imagedata r:id="rId727" o:title=""/>
              </v:shape>
              <v:shape style="position:absolute;left:6577;top:3742;width:1971;height:10" type="#_x0000_t75" stroked="false">
                <v:imagedata r:id="rId719" o:title=""/>
              </v:shape>
            </v:group>
            <v:group style="position:absolute;left:5084;top:3752;width:10;height:20" coordorigin="5084,3752" coordsize="10,20">
              <v:shape style="position:absolute;left:5084;top:3752;width:10;height:20" coordorigin="5084,3752" coordsize="10,20" path="m5084,3771l5094,3771,5094,3752,5084,3752,5084,3771xe" filled="true" fillcolor="#000000" stroked="false">
                <v:path arrowok="t"/>
                <v:fill type="solid"/>
              </v:shape>
            </v:group>
            <v:group style="position:absolute;left:5084;top:3771;width:10;height:20" coordorigin="5084,3771" coordsize="10,20">
              <v:shape style="position:absolute;left:5084;top:3771;width:10;height:20" coordorigin="5084,3771" coordsize="10,20" path="m5084,3790l5094,3790,5094,3771,5084,3771,5084,3790xe" filled="true" fillcolor="#000000" stroked="false">
                <v:path arrowok="t"/>
                <v:fill type="solid"/>
              </v:shape>
            </v:group>
            <v:group style="position:absolute;left:5084;top:3790;width:10;height:20" coordorigin="5084,3790" coordsize="10,20">
              <v:shape style="position:absolute;left:5084;top:3790;width:10;height:20" coordorigin="5084,3790" coordsize="10,20" path="m5084,3809l5094,3809,5094,3790,5084,3790,5084,3809xe" filled="true" fillcolor="#000000" stroked="false">
                <v:path arrowok="t"/>
                <v:fill type="solid"/>
              </v:shape>
            </v:group>
            <v:group style="position:absolute;left:5084;top:3809;width:10;height:20" coordorigin="5084,3809" coordsize="10,20">
              <v:shape style="position:absolute;left:5084;top:3809;width:10;height:20" coordorigin="5084,3809" coordsize="10,20" path="m5084,3829l5094,3829,5094,3809,5084,3809,5084,3829xe" filled="true" fillcolor="#000000" stroked="false">
                <v:path arrowok="t"/>
                <v:fill type="solid"/>
              </v:shape>
            </v:group>
            <v:group style="position:absolute;left:5084;top:3829;width:10;height:20" coordorigin="5084,3829" coordsize="10,20">
              <v:shape style="position:absolute;left:5084;top:3829;width:10;height:20" coordorigin="5084,3829" coordsize="10,20" path="m5084,3848l5094,3848,5094,3829,5084,3829,5084,3848xe" filled="true" fillcolor="#000000" stroked="false">
                <v:path arrowok="t"/>
                <v:fill type="solid"/>
              </v:shape>
            </v:group>
            <v:group style="position:absolute;left:5084;top:3848;width:10;height:20" coordorigin="5084,3848" coordsize="10,20">
              <v:shape style="position:absolute;left:5084;top:3848;width:10;height:20" coordorigin="5084,3848" coordsize="10,20" path="m5084,3867l5094,3867,5094,3848,5084,3848,5084,3867xe" filled="true" fillcolor="#000000" stroked="false">
                <v:path arrowok="t"/>
                <v:fill type="solid"/>
              </v:shape>
            </v:group>
            <v:group style="position:absolute;left:5084;top:3867;width:10;height:20" coordorigin="5084,3867" coordsize="10,20">
              <v:shape style="position:absolute;left:5084;top:3867;width:10;height:20" coordorigin="5084,3867" coordsize="10,20" path="m5084,3886l5094,3886,5094,3867,5084,3867,5084,3886xe" filled="true" fillcolor="#000000" stroked="false">
                <v:path arrowok="t"/>
                <v:fill type="solid"/>
              </v:shape>
            </v:group>
            <v:group style="position:absolute;left:5084;top:3886;width:10;height:20" coordorigin="5084,3886" coordsize="10,20">
              <v:shape style="position:absolute;left:5084;top:3886;width:10;height:20" coordorigin="5084,3886" coordsize="10,20" path="m5084,3905l5094,3905,5094,3886,5084,3886,5084,3905xe" filled="true" fillcolor="#000000" stroked="false">
                <v:path arrowok="t"/>
                <v:fill type="solid"/>
              </v:shape>
            </v:group>
            <v:group style="position:absolute;left:5084;top:3905;width:10;height:20" coordorigin="5084,3905" coordsize="10,20">
              <v:shape style="position:absolute;left:5084;top:3905;width:10;height:20" coordorigin="5084,3905" coordsize="10,20" path="m5084,3925l5094,3925,5094,3905,5084,3905,5084,3925xe" filled="true" fillcolor="#000000" stroked="false">
                <v:path arrowok="t"/>
                <v:fill type="solid"/>
              </v:shape>
            </v:group>
            <v:group style="position:absolute;left:5084;top:3925;width:10;height:20" coordorigin="5084,3925" coordsize="10,20">
              <v:shape style="position:absolute;left:5084;top:3925;width:10;height:20" coordorigin="5084,3925" coordsize="10,20" path="m5084,3944l5094,3944,5094,3925,5084,3925,5084,3944xe" filled="true" fillcolor="#000000" stroked="false">
                <v:path arrowok="t"/>
                <v:fill type="solid"/>
              </v:shape>
            </v:group>
            <v:group style="position:absolute;left:5084;top:3944;width:10;height:20" coordorigin="5084,3944" coordsize="10,20">
              <v:shape style="position:absolute;left:5084;top:3944;width:10;height:20" coordorigin="5084,3944" coordsize="10,20" path="m5084,3963l5094,3963,5094,3944,5084,3944,5084,3963xe" filled="true" fillcolor="#000000" stroked="false">
                <v:path arrowok="t"/>
                <v:fill type="solid"/>
              </v:shape>
            </v:group>
            <v:group style="position:absolute;left:5084;top:3963;width:10;height:20" coordorigin="5084,3963" coordsize="10,20">
              <v:shape style="position:absolute;left:5084;top:3963;width:10;height:20" coordorigin="5084,3963" coordsize="10,20" path="m5084,3982l5094,3982,5094,3963,5084,3963,5084,3982xe" filled="true" fillcolor="#000000" stroked="false">
                <v:path arrowok="t"/>
                <v:fill type="solid"/>
              </v:shape>
            </v:group>
            <v:group style="position:absolute;left:5084;top:3982;width:10;height:20" coordorigin="5084,3982" coordsize="10,20">
              <v:shape style="position:absolute;left:5084;top:3982;width:10;height:20" coordorigin="5084,3982" coordsize="10,20" path="m5084,4001l5094,4001,5094,3982,5084,3982,5084,4001xe" filled="true" fillcolor="#000000" stroked="false">
                <v:path arrowok="t"/>
                <v:fill type="solid"/>
              </v:shape>
            </v:group>
            <v:group style="position:absolute;left:5084;top:4001;width:10;height:20" coordorigin="5084,4001" coordsize="10,20">
              <v:shape style="position:absolute;left:5084;top:4001;width:10;height:20" coordorigin="5084,4001" coordsize="10,20" path="m5084,4021l5094,4021,5094,4001,5084,4001,5084,4021xe" filled="true" fillcolor="#000000" stroked="false">
                <v:path arrowok="t"/>
                <v:fill type="solid"/>
              </v:shape>
            </v:group>
            <v:group style="position:absolute;left:5084;top:4021;width:10;height:20" coordorigin="5084,4021" coordsize="10,20">
              <v:shape style="position:absolute;left:5084;top:4021;width:10;height:20" coordorigin="5084,4021" coordsize="10,20" path="m5084,4040l5094,4040,5094,4021,5084,4021,5084,4040xe" filled="true" fillcolor="#000000" stroked="false">
                <v:path arrowok="t"/>
                <v:fill type="solid"/>
              </v:shape>
            </v:group>
            <v:group style="position:absolute;left:5084;top:4040;width:10;height:20" coordorigin="5084,4040" coordsize="10,20">
              <v:shape style="position:absolute;left:5084;top:4040;width:10;height:20" coordorigin="5084,4040" coordsize="10,20" path="m5084,4059l5094,4059,5094,4040,5084,4040,5084,4059xe" filled="true" fillcolor="#000000" stroked="false">
                <v:path arrowok="t"/>
                <v:fill type="solid"/>
              </v:shape>
            </v:group>
            <v:group style="position:absolute;left:5084;top:4059;width:10;height:20" coordorigin="5084,4059" coordsize="10,20">
              <v:shape style="position:absolute;left:5084;top:4059;width:10;height:20" coordorigin="5084,4059" coordsize="10,20" path="m5084,4078l5094,4078,5094,4059,5084,4059,5084,4078xe" filled="true" fillcolor="#000000" stroked="false">
                <v:path arrowok="t"/>
                <v:fill type="solid"/>
              </v:shape>
            </v:group>
            <v:group style="position:absolute;left:5084;top:4078;width:10;height:20" coordorigin="5084,4078" coordsize="10,20">
              <v:shape style="position:absolute;left:5084;top:4078;width:10;height:20" coordorigin="5084,4078" coordsize="10,20" path="m5084,4097l5094,4097,5094,4078,5084,4078,5084,4097xe" filled="true" fillcolor="#000000" stroked="false">
                <v:path arrowok="t"/>
                <v:fill type="solid"/>
              </v:shape>
            </v:group>
            <v:group style="position:absolute;left:5084;top:4097;width:10;height:20" coordorigin="5084,4097" coordsize="10,20">
              <v:shape style="position:absolute;left:5084;top:4097;width:10;height:20" coordorigin="5084,4097" coordsize="10,20" path="m5084,4117l5094,4117,5094,4097,5084,4097,5084,4117xe" filled="true" fillcolor="#000000" stroked="false">
                <v:path arrowok="t"/>
                <v:fill type="solid"/>
              </v:shape>
            </v:group>
            <v:group style="position:absolute;left:5084;top:4117;width:10;height:20" coordorigin="5084,4117" coordsize="10,20">
              <v:shape style="position:absolute;left:5084;top:4117;width:10;height:20" coordorigin="5084,4117" coordsize="10,20" path="m5084,4136l5094,4136,5094,4117,5084,4117,5084,4136xe" filled="true" fillcolor="#000000" stroked="false">
                <v:path arrowok="t"/>
                <v:fill type="solid"/>
              </v:shape>
            </v:group>
            <v:group style="position:absolute;left:5084;top:4138;width:10;height:2" coordorigin="5084,4138" coordsize="10,2">
              <v:shape style="position:absolute;left:5084;top:4138;width:10;height:2" coordorigin="5084,4138" coordsize="10,0" path="m5084,4138l5094,4138e" filled="false" stroked="true" strokeweight=".23999pt" strokecolor="#000000">
                <v:path arrowok="t"/>
              </v:shape>
            </v:group>
            <v:group style="position:absolute;left:6582;top:3752;width:10;height:20" coordorigin="6582,3752" coordsize="10,20">
              <v:shape style="position:absolute;left:6582;top:3752;width:10;height:20" coordorigin="6582,3752" coordsize="10,20" path="m6582,3771l6591,3771,6591,3752,6582,3752,6582,3771xe" filled="true" fillcolor="#000000" stroked="false">
                <v:path arrowok="t"/>
                <v:fill type="solid"/>
              </v:shape>
            </v:group>
            <v:group style="position:absolute;left:6582;top:3771;width:10;height:20" coordorigin="6582,3771" coordsize="10,20">
              <v:shape style="position:absolute;left:6582;top:3771;width:10;height:20" coordorigin="6582,3771" coordsize="10,20" path="m6582,3790l6591,3790,6591,3771,6582,3771,6582,3790xe" filled="true" fillcolor="#000000" stroked="false">
                <v:path arrowok="t"/>
                <v:fill type="solid"/>
              </v:shape>
            </v:group>
            <v:group style="position:absolute;left:6582;top:3790;width:10;height:20" coordorigin="6582,3790" coordsize="10,20">
              <v:shape style="position:absolute;left:6582;top:3790;width:10;height:20" coordorigin="6582,3790" coordsize="10,20" path="m6582,3809l6591,3809,6591,3790,6582,3790,6582,3809xe" filled="true" fillcolor="#000000" stroked="false">
                <v:path arrowok="t"/>
                <v:fill type="solid"/>
              </v:shape>
            </v:group>
            <v:group style="position:absolute;left:6582;top:3809;width:10;height:20" coordorigin="6582,3809" coordsize="10,20">
              <v:shape style="position:absolute;left:6582;top:3809;width:10;height:20" coordorigin="6582,3809" coordsize="10,20" path="m6582,3829l6591,3829,6591,3809,6582,3809,6582,3829xe" filled="true" fillcolor="#000000" stroked="false">
                <v:path arrowok="t"/>
                <v:fill type="solid"/>
              </v:shape>
            </v:group>
            <v:group style="position:absolute;left:6582;top:3829;width:10;height:20" coordorigin="6582,3829" coordsize="10,20">
              <v:shape style="position:absolute;left:6582;top:3829;width:10;height:20" coordorigin="6582,3829" coordsize="10,20" path="m6582,3848l6591,3848,6591,3829,6582,3829,6582,3848xe" filled="true" fillcolor="#000000" stroked="false">
                <v:path arrowok="t"/>
                <v:fill type="solid"/>
              </v:shape>
            </v:group>
            <v:group style="position:absolute;left:6582;top:3848;width:10;height:20" coordorigin="6582,3848" coordsize="10,20">
              <v:shape style="position:absolute;left:6582;top:3848;width:10;height:20" coordorigin="6582,3848" coordsize="10,20" path="m6582,3867l6591,3867,6591,3848,6582,3848,6582,3867xe" filled="true" fillcolor="#000000" stroked="false">
                <v:path arrowok="t"/>
                <v:fill type="solid"/>
              </v:shape>
            </v:group>
            <v:group style="position:absolute;left:6582;top:3867;width:10;height:20" coordorigin="6582,3867" coordsize="10,20">
              <v:shape style="position:absolute;left:6582;top:3867;width:10;height:20" coordorigin="6582,3867" coordsize="10,20" path="m6582,3886l6591,3886,6591,3867,6582,3867,6582,3886xe" filled="true" fillcolor="#000000" stroked="false">
                <v:path arrowok="t"/>
                <v:fill type="solid"/>
              </v:shape>
            </v:group>
            <v:group style="position:absolute;left:6582;top:3886;width:10;height:20" coordorigin="6582,3886" coordsize="10,20">
              <v:shape style="position:absolute;left:6582;top:3886;width:10;height:20" coordorigin="6582,3886" coordsize="10,20" path="m6582,3905l6591,3905,6591,3886,6582,3886,6582,3905xe" filled="true" fillcolor="#000000" stroked="false">
                <v:path arrowok="t"/>
                <v:fill type="solid"/>
              </v:shape>
            </v:group>
            <v:group style="position:absolute;left:6582;top:3905;width:10;height:20" coordorigin="6582,3905" coordsize="10,20">
              <v:shape style="position:absolute;left:6582;top:3905;width:10;height:20" coordorigin="6582,3905" coordsize="10,20" path="m6582,3925l6591,3925,6591,3905,6582,3905,6582,3925xe" filled="true" fillcolor="#000000" stroked="false">
                <v:path arrowok="t"/>
                <v:fill type="solid"/>
              </v:shape>
            </v:group>
            <v:group style="position:absolute;left:6582;top:3925;width:10;height:20" coordorigin="6582,3925" coordsize="10,20">
              <v:shape style="position:absolute;left:6582;top:3925;width:10;height:20" coordorigin="6582,3925" coordsize="10,20" path="m6582,3944l6591,3944,6591,3925,6582,3925,6582,3944xe" filled="true" fillcolor="#000000" stroked="false">
                <v:path arrowok="t"/>
                <v:fill type="solid"/>
              </v:shape>
            </v:group>
            <v:group style="position:absolute;left:6582;top:3944;width:10;height:20" coordorigin="6582,3944" coordsize="10,20">
              <v:shape style="position:absolute;left:6582;top:3944;width:10;height:20" coordorigin="6582,3944" coordsize="10,20" path="m6582,3963l6591,3963,6591,3944,6582,3944,6582,3963xe" filled="true" fillcolor="#000000" stroked="false">
                <v:path arrowok="t"/>
                <v:fill type="solid"/>
              </v:shape>
            </v:group>
            <v:group style="position:absolute;left:6582;top:3963;width:10;height:20" coordorigin="6582,3963" coordsize="10,20">
              <v:shape style="position:absolute;left:6582;top:3963;width:10;height:20" coordorigin="6582,3963" coordsize="10,20" path="m6582,3982l6591,3982,6591,3963,6582,3963,6582,3982xe" filled="true" fillcolor="#000000" stroked="false">
                <v:path arrowok="t"/>
                <v:fill type="solid"/>
              </v:shape>
            </v:group>
            <v:group style="position:absolute;left:6582;top:3982;width:10;height:20" coordorigin="6582,3982" coordsize="10,20">
              <v:shape style="position:absolute;left:6582;top:3982;width:10;height:20" coordorigin="6582,3982" coordsize="10,20" path="m6582,4001l6591,4001,6591,3982,6582,3982,6582,4001xe" filled="true" fillcolor="#000000" stroked="false">
                <v:path arrowok="t"/>
                <v:fill type="solid"/>
              </v:shape>
            </v:group>
            <v:group style="position:absolute;left:6582;top:4001;width:10;height:20" coordorigin="6582,4001" coordsize="10,20">
              <v:shape style="position:absolute;left:6582;top:4001;width:10;height:20" coordorigin="6582,4001" coordsize="10,20" path="m6582,4021l6591,4021,6591,4001,6582,4001,6582,4021xe" filled="true" fillcolor="#000000" stroked="false">
                <v:path arrowok="t"/>
                <v:fill type="solid"/>
              </v:shape>
            </v:group>
            <v:group style="position:absolute;left:6582;top:4021;width:10;height:20" coordorigin="6582,4021" coordsize="10,20">
              <v:shape style="position:absolute;left:6582;top:4021;width:10;height:20" coordorigin="6582,4021" coordsize="10,20" path="m6582,4040l6591,4040,6591,4021,6582,4021,6582,4040xe" filled="true" fillcolor="#000000" stroked="false">
                <v:path arrowok="t"/>
                <v:fill type="solid"/>
              </v:shape>
            </v:group>
            <v:group style="position:absolute;left:6582;top:4040;width:10;height:20" coordorigin="6582,4040" coordsize="10,20">
              <v:shape style="position:absolute;left:6582;top:4040;width:10;height:20" coordorigin="6582,4040" coordsize="10,20" path="m6582,4059l6591,4059,6591,4040,6582,4040,6582,4059xe" filled="true" fillcolor="#000000" stroked="false">
                <v:path arrowok="t"/>
                <v:fill type="solid"/>
              </v:shape>
            </v:group>
            <v:group style="position:absolute;left:6582;top:4059;width:10;height:20" coordorigin="6582,4059" coordsize="10,20">
              <v:shape style="position:absolute;left:6582;top:4059;width:10;height:20" coordorigin="6582,4059" coordsize="10,20" path="m6582,4078l6591,4078,6591,4059,6582,4059,6582,4078xe" filled="true" fillcolor="#000000" stroked="false">
                <v:path arrowok="t"/>
                <v:fill type="solid"/>
              </v:shape>
            </v:group>
            <v:group style="position:absolute;left:6582;top:4078;width:10;height:20" coordorigin="6582,4078" coordsize="10,20">
              <v:shape style="position:absolute;left:6582;top:4078;width:10;height:20" coordorigin="6582,4078" coordsize="10,20" path="m6582,4097l6591,4097,6591,4078,6582,4078,6582,4097xe" filled="true" fillcolor="#000000" stroked="false">
                <v:path arrowok="t"/>
                <v:fill type="solid"/>
              </v:shape>
            </v:group>
            <v:group style="position:absolute;left:6582;top:4097;width:10;height:20" coordorigin="6582,4097" coordsize="10,20">
              <v:shape style="position:absolute;left:6582;top:4097;width:10;height:20" coordorigin="6582,4097" coordsize="10,20" path="m6582,4117l6591,4117,6591,4097,6582,4097,6582,4117xe" filled="true" fillcolor="#000000" stroked="false">
                <v:path arrowok="t"/>
                <v:fill type="solid"/>
              </v:shape>
            </v:group>
            <v:group style="position:absolute;left:6582;top:4117;width:10;height:20" coordorigin="6582,4117" coordsize="10,20">
              <v:shape style="position:absolute;left:6582;top:4117;width:10;height:20" coordorigin="6582,4117" coordsize="10,20" path="m6582,4136l6591,4136,6591,4117,6582,4117,6582,4136xe" filled="true" fillcolor="#000000" stroked="false">
                <v:path arrowok="t"/>
                <v:fill type="solid"/>
              </v:shape>
              <v:shape style="position:absolute;left:19;top:4141;width:5065;height:10" type="#_x0000_t75" stroked="false">
                <v:imagedata r:id="rId728" o:title=""/>
              </v:shape>
              <v:shape style="position:absolute;left:5079;top:4136;width:1512;height:14" type="#_x0000_t75" stroked="false">
                <v:imagedata r:id="rId729" o:title=""/>
              </v:shape>
              <v:shape style="position:absolute;left:6577;top:4141;width:1971;height:10" type="#_x0000_t75" stroked="false">
                <v:imagedata r:id="rId719" o:title=""/>
              </v:shape>
            </v:group>
            <v:group style="position:absolute;left:5084;top:4150;width:10;height:20" coordorigin="5084,4150" coordsize="10,20">
              <v:shape style="position:absolute;left:5084;top:4150;width:10;height:20" coordorigin="5084,4150" coordsize="10,20" path="m5084,4169l5094,4169,5094,4150,5084,4150,5084,4169xe" filled="true" fillcolor="#000000" stroked="false">
                <v:path arrowok="t"/>
                <v:fill type="solid"/>
              </v:shape>
            </v:group>
            <v:group style="position:absolute;left:5084;top:4169;width:10;height:20" coordorigin="5084,4169" coordsize="10,20">
              <v:shape style="position:absolute;left:5084;top:4169;width:10;height:20" coordorigin="5084,4169" coordsize="10,20" path="m5084,4189l5094,4189,5094,4169,5084,4169,5084,4189xe" filled="true" fillcolor="#000000" stroked="false">
                <v:path arrowok="t"/>
                <v:fill type="solid"/>
              </v:shape>
            </v:group>
            <v:group style="position:absolute;left:5084;top:4189;width:10;height:20" coordorigin="5084,4189" coordsize="10,20">
              <v:shape style="position:absolute;left:5084;top:4189;width:10;height:20" coordorigin="5084,4189" coordsize="10,20" path="m5084,4208l5094,4208,5094,4189,5084,4189,5084,4208xe" filled="true" fillcolor="#000000" stroked="false">
                <v:path arrowok="t"/>
                <v:fill type="solid"/>
              </v:shape>
            </v:group>
            <v:group style="position:absolute;left:5084;top:4208;width:10;height:20" coordorigin="5084,4208" coordsize="10,20">
              <v:shape style="position:absolute;left:5084;top:4208;width:10;height:20" coordorigin="5084,4208" coordsize="10,20" path="m5084,4227l5094,4227,5094,4208,5084,4208,5084,4227xe" filled="true" fillcolor="#000000" stroked="false">
                <v:path arrowok="t"/>
                <v:fill type="solid"/>
              </v:shape>
            </v:group>
            <v:group style="position:absolute;left:5084;top:4227;width:10;height:20" coordorigin="5084,4227" coordsize="10,20">
              <v:shape style="position:absolute;left:5084;top:4227;width:10;height:20" coordorigin="5084,4227" coordsize="10,20" path="m5084,4246l5094,4246,5094,4227,5084,4227,5084,4246xe" filled="true" fillcolor="#000000" stroked="false">
                <v:path arrowok="t"/>
                <v:fill type="solid"/>
              </v:shape>
            </v:group>
            <v:group style="position:absolute;left:5084;top:4246;width:10;height:20" coordorigin="5084,4246" coordsize="10,20">
              <v:shape style="position:absolute;left:5084;top:4246;width:10;height:20" coordorigin="5084,4246" coordsize="10,20" path="m5084,4265l5094,4265,5094,4246,5084,4246,5084,4265xe" filled="true" fillcolor="#000000" stroked="false">
                <v:path arrowok="t"/>
                <v:fill type="solid"/>
              </v:shape>
            </v:group>
            <v:group style="position:absolute;left:5084;top:4265;width:10;height:20" coordorigin="5084,4265" coordsize="10,20">
              <v:shape style="position:absolute;left:5084;top:4265;width:10;height:20" coordorigin="5084,4265" coordsize="10,20" path="m5084,4285l5094,4285,5094,4265,5084,4265,5084,4285xe" filled="true" fillcolor="#000000" stroked="false">
                <v:path arrowok="t"/>
                <v:fill type="solid"/>
              </v:shape>
            </v:group>
            <v:group style="position:absolute;left:5084;top:4285;width:10;height:20" coordorigin="5084,4285" coordsize="10,20">
              <v:shape style="position:absolute;left:5084;top:4285;width:10;height:20" coordorigin="5084,4285" coordsize="10,20" path="m5084,4304l5094,4304,5094,4285,5084,4285,5084,4304xe" filled="true" fillcolor="#000000" stroked="false">
                <v:path arrowok="t"/>
                <v:fill type="solid"/>
              </v:shape>
            </v:group>
            <v:group style="position:absolute;left:5084;top:4304;width:10;height:20" coordorigin="5084,4304" coordsize="10,20">
              <v:shape style="position:absolute;left:5084;top:4304;width:10;height:20" coordorigin="5084,4304" coordsize="10,20" path="m5084,4323l5094,4323,5094,4304,5084,4304,5084,4323xe" filled="true" fillcolor="#000000" stroked="false">
                <v:path arrowok="t"/>
                <v:fill type="solid"/>
              </v:shape>
            </v:group>
            <v:group style="position:absolute;left:5084;top:4323;width:10;height:20" coordorigin="5084,4323" coordsize="10,20">
              <v:shape style="position:absolute;left:5084;top:4323;width:10;height:20" coordorigin="5084,4323" coordsize="10,20" path="m5084,4342l5094,4342,5094,4323,5084,4323,5084,4342xe" filled="true" fillcolor="#000000" stroked="false">
                <v:path arrowok="t"/>
                <v:fill type="solid"/>
              </v:shape>
            </v:group>
            <v:group style="position:absolute;left:5084;top:4342;width:10;height:20" coordorigin="5084,4342" coordsize="10,20">
              <v:shape style="position:absolute;left:5084;top:4342;width:10;height:20" coordorigin="5084,4342" coordsize="10,20" path="m5084,4361l5094,4361,5094,4342,5084,4342,5084,4361xe" filled="true" fillcolor="#000000" stroked="false">
                <v:path arrowok="t"/>
                <v:fill type="solid"/>
              </v:shape>
            </v:group>
            <v:group style="position:absolute;left:5084;top:4361;width:10;height:20" coordorigin="5084,4361" coordsize="10,20">
              <v:shape style="position:absolute;left:5084;top:4361;width:10;height:20" coordorigin="5084,4361" coordsize="10,20" path="m5084,4381l5094,4381,5094,4361,5084,4361,5084,4381xe" filled="true" fillcolor="#000000" stroked="false">
                <v:path arrowok="t"/>
                <v:fill type="solid"/>
              </v:shape>
            </v:group>
            <v:group style="position:absolute;left:5084;top:4381;width:10;height:20" coordorigin="5084,4381" coordsize="10,20">
              <v:shape style="position:absolute;left:5084;top:4381;width:10;height:20" coordorigin="5084,4381" coordsize="10,20" path="m5084,4400l5094,4400,5094,4381,5084,4381,5084,4400xe" filled="true" fillcolor="#000000" stroked="false">
                <v:path arrowok="t"/>
                <v:fill type="solid"/>
              </v:shape>
            </v:group>
            <v:group style="position:absolute;left:5084;top:4400;width:10;height:20" coordorigin="5084,4400" coordsize="10,20">
              <v:shape style="position:absolute;left:5084;top:4400;width:10;height:20" coordorigin="5084,4400" coordsize="10,20" path="m5084,4419l5094,4419,5094,4400,5084,4400,5084,4419xe" filled="true" fillcolor="#000000" stroked="false">
                <v:path arrowok="t"/>
                <v:fill type="solid"/>
              </v:shape>
            </v:group>
            <v:group style="position:absolute;left:5084;top:4419;width:10;height:20" coordorigin="5084,4419" coordsize="10,20">
              <v:shape style="position:absolute;left:5084;top:4419;width:10;height:20" coordorigin="5084,4419" coordsize="10,20" path="m5084,4438l5094,4438,5094,4419,5084,4419,5084,4438xe" filled="true" fillcolor="#000000" stroked="false">
                <v:path arrowok="t"/>
                <v:fill type="solid"/>
              </v:shape>
            </v:group>
            <v:group style="position:absolute;left:5084;top:4438;width:10;height:20" coordorigin="5084,4438" coordsize="10,20">
              <v:shape style="position:absolute;left:5084;top:4438;width:10;height:20" coordorigin="5084,4438" coordsize="10,20" path="m5084,4457l5094,4457,5094,4438,5084,4438,5084,4457xe" filled="true" fillcolor="#000000" stroked="false">
                <v:path arrowok="t"/>
                <v:fill type="solid"/>
              </v:shape>
            </v:group>
            <v:group style="position:absolute;left:5084;top:4457;width:10;height:20" coordorigin="5084,4457" coordsize="10,20">
              <v:shape style="position:absolute;left:5084;top:4457;width:10;height:20" coordorigin="5084,4457" coordsize="10,20" path="m5084,4477l5094,4477,5094,4457,5084,4457,5084,4477xe" filled="true" fillcolor="#000000" stroked="false">
                <v:path arrowok="t"/>
                <v:fill type="solid"/>
              </v:shape>
            </v:group>
            <v:group style="position:absolute;left:5084;top:4477;width:10;height:20" coordorigin="5084,4477" coordsize="10,20">
              <v:shape style="position:absolute;left:5084;top:4477;width:10;height:20" coordorigin="5084,4477" coordsize="10,20" path="m5084,4496l5094,4496,5094,4477,5084,4477,5084,4496xe" filled="true" fillcolor="#000000" stroked="false">
                <v:path arrowok="t"/>
                <v:fill type="solid"/>
              </v:shape>
            </v:group>
            <v:group style="position:absolute;left:5084;top:4496;width:10;height:20" coordorigin="5084,4496" coordsize="10,20">
              <v:shape style="position:absolute;left:5084;top:4496;width:10;height:20" coordorigin="5084,4496" coordsize="10,20" path="m5084,4515l5094,4515,5094,4496,5084,4496,5084,4515xe" filled="true" fillcolor="#000000" stroked="false">
                <v:path arrowok="t"/>
                <v:fill type="solid"/>
              </v:shape>
            </v:group>
            <v:group style="position:absolute;left:5084;top:4515;width:10;height:20" coordorigin="5084,4515" coordsize="10,20">
              <v:shape style="position:absolute;left:5084;top:4515;width:10;height:20" coordorigin="5084,4515" coordsize="10,20" path="m5084,4534l5094,4534,5094,4515,5084,4515,5084,4534xe" filled="true" fillcolor="#000000" stroked="false">
                <v:path arrowok="t"/>
                <v:fill type="solid"/>
              </v:shape>
            </v:group>
            <v:group style="position:absolute;left:5084;top:4534;width:10;height:20" coordorigin="5084,4534" coordsize="10,20">
              <v:shape style="position:absolute;left:5084;top:4534;width:10;height:20" coordorigin="5084,4534" coordsize="10,20" path="m5084,4553l5094,4553,5094,4534,5084,4534,5084,4553xe" filled="true" fillcolor="#000000" stroked="false">
                <v:path arrowok="t"/>
                <v:fill type="solid"/>
              </v:shape>
            </v:group>
            <v:group style="position:absolute;left:5084;top:4553;width:10;height:20" coordorigin="5084,4553" coordsize="10,20">
              <v:shape style="position:absolute;left:5084;top:4553;width:10;height:20" coordorigin="5084,4553" coordsize="10,20" path="m5084,4573l5094,4573,5094,4553,5084,4553,5084,4573xe" filled="true" fillcolor="#000000" stroked="false">
                <v:path arrowok="t"/>
                <v:fill type="solid"/>
              </v:shape>
            </v:group>
            <v:group style="position:absolute;left:5084;top:4573;width:10;height:20" coordorigin="5084,4573" coordsize="10,20">
              <v:shape style="position:absolute;left:5084;top:4573;width:10;height:20" coordorigin="5084,4573" coordsize="10,20" path="m5084,4592l5094,4592,5094,4573,5084,4573,5084,4592xe" filled="true" fillcolor="#000000" stroked="false">
                <v:path arrowok="t"/>
                <v:fill type="solid"/>
              </v:shape>
            </v:group>
            <v:group style="position:absolute;left:5084;top:4592;width:10;height:20" coordorigin="5084,4592" coordsize="10,20">
              <v:shape style="position:absolute;left:5084;top:4592;width:10;height:20" coordorigin="5084,4592" coordsize="10,20" path="m5084,4611l5094,4611,5094,4592,5084,4592,5084,4611xe" filled="true" fillcolor="#000000" stroked="false">
                <v:path arrowok="t"/>
                <v:fill type="solid"/>
              </v:shape>
            </v:group>
            <v:group style="position:absolute;left:5084;top:4611;width:10;height:20" coordorigin="5084,4611" coordsize="10,20">
              <v:shape style="position:absolute;left:5084;top:4611;width:10;height:20" coordorigin="5084,4611" coordsize="10,20" path="m5084,4630l5094,4630,5094,4611,5084,4611,5084,4630xe" filled="true" fillcolor="#000000" stroked="false">
                <v:path arrowok="t"/>
                <v:fill type="solid"/>
              </v:shape>
            </v:group>
            <v:group style="position:absolute;left:5084;top:4630;width:10;height:20" coordorigin="5084,4630" coordsize="10,20">
              <v:shape style="position:absolute;left:5084;top:4630;width:10;height:20" coordorigin="5084,4630" coordsize="10,20" path="m5084,4649l5094,4649,5094,4630,5084,4630,5084,4649xe" filled="true" fillcolor="#000000" stroked="false">
                <v:path arrowok="t"/>
                <v:fill type="solid"/>
              </v:shape>
            </v:group>
            <v:group style="position:absolute;left:5084;top:4649;width:10;height:20" coordorigin="5084,4649" coordsize="10,20">
              <v:shape style="position:absolute;left:5084;top:4649;width:10;height:20" coordorigin="5084,4649" coordsize="10,20" path="m5084,4669l5094,4669,5094,4649,5084,4649,5084,4669xe" filled="true" fillcolor="#000000" stroked="false">
                <v:path arrowok="t"/>
                <v:fill type="solid"/>
              </v:shape>
            </v:group>
            <v:group style="position:absolute;left:5084;top:4669;width:10;height:20" coordorigin="5084,4669" coordsize="10,20">
              <v:shape style="position:absolute;left:5084;top:4669;width:10;height:20" coordorigin="5084,4669" coordsize="10,20" path="m5084,4688l5094,4688,5094,4669,5084,4669,5084,4688xe" filled="true" fillcolor="#000000" stroked="false">
                <v:path arrowok="t"/>
                <v:fill type="solid"/>
              </v:shape>
            </v:group>
            <v:group style="position:absolute;left:5084;top:4688;width:10;height:20" coordorigin="5084,4688" coordsize="10,20">
              <v:shape style="position:absolute;left:5084;top:4688;width:10;height:20" coordorigin="5084,4688" coordsize="10,20" path="m5084,4707l5094,4707,5094,4688,5084,4688,5084,4707xe" filled="true" fillcolor="#000000" stroked="false">
                <v:path arrowok="t"/>
                <v:fill type="solid"/>
              </v:shape>
            </v:group>
            <v:group style="position:absolute;left:5084;top:4707;width:10;height:20" coordorigin="5084,4707" coordsize="10,20">
              <v:shape style="position:absolute;left:5084;top:4707;width:10;height:20" coordorigin="5084,4707" coordsize="10,20" path="m5084,4726l5094,4726,5094,4707,5084,4707,5084,4726xe" filled="true" fillcolor="#000000" stroked="false">
                <v:path arrowok="t"/>
                <v:fill type="solid"/>
              </v:shape>
            </v:group>
            <v:group style="position:absolute;left:6582;top:4150;width:10;height:20" coordorigin="6582,4150" coordsize="10,20">
              <v:shape style="position:absolute;left:6582;top:4150;width:10;height:20" coordorigin="6582,4150" coordsize="10,20" path="m6582,4169l6591,4169,6591,4150,6582,4150,6582,4169xe" filled="true" fillcolor="#000000" stroked="false">
                <v:path arrowok="t"/>
                <v:fill type="solid"/>
              </v:shape>
            </v:group>
            <v:group style="position:absolute;left:6582;top:4169;width:10;height:20" coordorigin="6582,4169" coordsize="10,20">
              <v:shape style="position:absolute;left:6582;top:4169;width:10;height:20" coordorigin="6582,4169" coordsize="10,20" path="m6582,4189l6591,4189,6591,4169,6582,4169,6582,4189xe" filled="true" fillcolor="#000000" stroked="false">
                <v:path arrowok="t"/>
                <v:fill type="solid"/>
              </v:shape>
            </v:group>
            <v:group style="position:absolute;left:6582;top:4189;width:10;height:20" coordorigin="6582,4189" coordsize="10,20">
              <v:shape style="position:absolute;left:6582;top:4189;width:10;height:20" coordorigin="6582,4189" coordsize="10,20" path="m6582,4208l6591,4208,6591,4189,6582,4189,6582,4208xe" filled="true" fillcolor="#000000" stroked="false">
                <v:path arrowok="t"/>
                <v:fill type="solid"/>
              </v:shape>
            </v:group>
            <v:group style="position:absolute;left:6582;top:4208;width:10;height:20" coordorigin="6582,4208" coordsize="10,20">
              <v:shape style="position:absolute;left:6582;top:4208;width:10;height:20" coordorigin="6582,4208" coordsize="10,20" path="m6582,4227l6591,4227,6591,4208,6582,4208,6582,4227xe" filled="true" fillcolor="#000000" stroked="false">
                <v:path arrowok="t"/>
                <v:fill type="solid"/>
              </v:shape>
            </v:group>
            <v:group style="position:absolute;left:6582;top:4227;width:10;height:20" coordorigin="6582,4227" coordsize="10,20">
              <v:shape style="position:absolute;left:6582;top:4227;width:10;height:20" coordorigin="6582,4227" coordsize="10,20" path="m6582,4246l6591,4246,6591,4227,6582,4227,6582,4246xe" filled="true" fillcolor="#000000" stroked="false">
                <v:path arrowok="t"/>
                <v:fill type="solid"/>
              </v:shape>
            </v:group>
            <v:group style="position:absolute;left:6582;top:4246;width:10;height:20" coordorigin="6582,4246" coordsize="10,20">
              <v:shape style="position:absolute;left:6582;top:4246;width:10;height:20" coordorigin="6582,4246" coordsize="10,20" path="m6582,4265l6591,4265,6591,4246,6582,4246,6582,4265xe" filled="true" fillcolor="#000000" stroked="false">
                <v:path arrowok="t"/>
                <v:fill type="solid"/>
              </v:shape>
            </v:group>
            <v:group style="position:absolute;left:6582;top:4265;width:10;height:20" coordorigin="6582,4265" coordsize="10,20">
              <v:shape style="position:absolute;left:6582;top:4265;width:10;height:20" coordorigin="6582,4265" coordsize="10,20" path="m6582,4285l6591,4285,6591,4265,6582,4265,6582,4285xe" filled="true" fillcolor="#000000" stroked="false">
                <v:path arrowok="t"/>
                <v:fill type="solid"/>
              </v:shape>
            </v:group>
            <v:group style="position:absolute;left:6582;top:4285;width:10;height:20" coordorigin="6582,4285" coordsize="10,20">
              <v:shape style="position:absolute;left:6582;top:4285;width:10;height:20" coordorigin="6582,4285" coordsize="10,20" path="m6582,4304l6591,4304,6591,4285,6582,4285,6582,4304xe" filled="true" fillcolor="#000000" stroked="false">
                <v:path arrowok="t"/>
                <v:fill type="solid"/>
              </v:shape>
            </v:group>
            <v:group style="position:absolute;left:6582;top:4304;width:10;height:20" coordorigin="6582,4304" coordsize="10,20">
              <v:shape style="position:absolute;left:6582;top:4304;width:10;height:20" coordorigin="6582,4304" coordsize="10,20" path="m6582,4323l6591,4323,6591,4304,6582,4304,6582,4323xe" filled="true" fillcolor="#000000" stroked="false">
                <v:path arrowok="t"/>
                <v:fill type="solid"/>
              </v:shape>
            </v:group>
            <v:group style="position:absolute;left:6582;top:4323;width:10;height:20" coordorigin="6582,4323" coordsize="10,20">
              <v:shape style="position:absolute;left:6582;top:4323;width:10;height:20" coordorigin="6582,4323" coordsize="10,20" path="m6582,4342l6591,4342,6591,4323,6582,4323,6582,4342xe" filled="true" fillcolor="#000000" stroked="false">
                <v:path arrowok="t"/>
                <v:fill type="solid"/>
              </v:shape>
            </v:group>
            <v:group style="position:absolute;left:6582;top:4342;width:10;height:20" coordorigin="6582,4342" coordsize="10,20">
              <v:shape style="position:absolute;left:6582;top:4342;width:10;height:20" coordorigin="6582,4342" coordsize="10,20" path="m6582,4361l6591,4361,6591,4342,6582,4342,6582,4361xe" filled="true" fillcolor="#000000" stroked="false">
                <v:path arrowok="t"/>
                <v:fill type="solid"/>
              </v:shape>
            </v:group>
            <v:group style="position:absolute;left:6582;top:4361;width:10;height:20" coordorigin="6582,4361" coordsize="10,20">
              <v:shape style="position:absolute;left:6582;top:4361;width:10;height:20" coordorigin="6582,4361" coordsize="10,20" path="m6582,4381l6591,4381,6591,4361,6582,4361,6582,4381xe" filled="true" fillcolor="#000000" stroked="false">
                <v:path arrowok="t"/>
                <v:fill type="solid"/>
              </v:shape>
            </v:group>
            <v:group style="position:absolute;left:6582;top:4381;width:10;height:20" coordorigin="6582,4381" coordsize="10,20">
              <v:shape style="position:absolute;left:6582;top:4381;width:10;height:20" coordorigin="6582,4381" coordsize="10,20" path="m6582,4400l6591,4400,6591,4381,6582,4381,6582,4400xe" filled="true" fillcolor="#000000" stroked="false">
                <v:path arrowok="t"/>
                <v:fill type="solid"/>
              </v:shape>
            </v:group>
            <v:group style="position:absolute;left:6582;top:4400;width:10;height:20" coordorigin="6582,4400" coordsize="10,20">
              <v:shape style="position:absolute;left:6582;top:4400;width:10;height:20" coordorigin="6582,4400" coordsize="10,20" path="m6582,4419l6591,4419,6591,4400,6582,4400,6582,4419xe" filled="true" fillcolor="#000000" stroked="false">
                <v:path arrowok="t"/>
                <v:fill type="solid"/>
              </v:shape>
            </v:group>
            <v:group style="position:absolute;left:6582;top:4419;width:10;height:20" coordorigin="6582,4419" coordsize="10,20">
              <v:shape style="position:absolute;left:6582;top:4419;width:10;height:20" coordorigin="6582,4419" coordsize="10,20" path="m6582,4438l6591,4438,6591,4419,6582,4419,6582,4438xe" filled="true" fillcolor="#000000" stroked="false">
                <v:path arrowok="t"/>
                <v:fill type="solid"/>
              </v:shape>
            </v:group>
            <v:group style="position:absolute;left:6582;top:4438;width:10;height:20" coordorigin="6582,4438" coordsize="10,20">
              <v:shape style="position:absolute;left:6582;top:4438;width:10;height:20" coordorigin="6582,4438" coordsize="10,20" path="m6582,4457l6591,4457,6591,4438,6582,4438,6582,4457xe" filled="true" fillcolor="#000000" stroked="false">
                <v:path arrowok="t"/>
                <v:fill type="solid"/>
              </v:shape>
            </v:group>
            <v:group style="position:absolute;left:6582;top:4457;width:10;height:20" coordorigin="6582,4457" coordsize="10,20">
              <v:shape style="position:absolute;left:6582;top:4457;width:10;height:20" coordorigin="6582,4457" coordsize="10,20" path="m6582,4477l6591,4477,6591,4457,6582,4457,6582,4477xe" filled="true" fillcolor="#000000" stroked="false">
                <v:path arrowok="t"/>
                <v:fill type="solid"/>
              </v:shape>
            </v:group>
            <v:group style="position:absolute;left:6582;top:4477;width:10;height:20" coordorigin="6582,4477" coordsize="10,20">
              <v:shape style="position:absolute;left:6582;top:4477;width:10;height:20" coordorigin="6582,4477" coordsize="10,20" path="m6582,4496l6591,4496,6591,4477,6582,4477,6582,4496xe" filled="true" fillcolor="#000000" stroked="false">
                <v:path arrowok="t"/>
                <v:fill type="solid"/>
              </v:shape>
            </v:group>
            <v:group style="position:absolute;left:6582;top:4496;width:10;height:20" coordorigin="6582,4496" coordsize="10,20">
              <v:shape style="position:absolute;left:6582;top:4496;width:10;height:20" coordorigin="6582,4496" coordsize="10,20" path="m6582,4515l6591,4515,6591,4496,6582,4496,6582,4515xe" filled="true" fillcolor="#000000" stroked="false">
                <v:path arrowok="t"/>
                <v:fill type="solid"/>
              </v:shape>
            </v:group>
            <v:group style="position:absolute;left:6582;top:4515;width:10;height:20" coordorigin="6582,4515" coordsize="10,20">
              <v:shape style="position:absolute;left:6582;top:4515;width:10;height:20" coordorigin="6582,4515" coordsize="10,20" path="m6582,4534l6591,4534,6591,4515,6582,4515,6582,4534xe" filled="true" fillcolor="#000000" stroked="false">
                <v:path arrowok="t"/>
                <v:fill type="solid"/>
              </v:shape>
            </v:group>
            <v:group style="position:absolute;left:6582;top:4534;width:10;height:20" coordorigin="6582,4534" coordsize="10,20">
              <v:shape style="position:absolute;left:6582;top:4534;width:10;height:20" coordorigin="6582,4534" coordsize="10,20" path="m6582,4553l6591,4553,6591,4534,6582,4534,6582,4553xe" filled="true" fillcolor="#000000" stroked="false">
                <v:path arrowok="t"/>
                <v:fill type="solid"/>
              </v:shape>
            </v:group>
            <v:group style="position:absolute;left:6582;top:4553;width:10;height:20" coordorigin="6582,4553" coordsize="10,20">
              <v:shape style="position:absolute;left:6582;top:4553;width:10;height:20" coordorigin="6582,4553" coordsize="10,20" path="m6582,4573l6591,4573,6591,4553,6582,4553,6582,4573xe" filled="true" fillcolor="#000000" stroked="false">
                <v:path arrowok="t"/>
                <v:fill type="solid"/>
              </v:shape>
            </v:group>
            <v:group style="position:absolute;left:6582;top:4573;width:10;height:20" coordorigin="6582,4573" coordsize="10,20">
              <v:shape style="position:absolute;left:6582;top:4573;width:10;height:20" coordorigin="6582,4573" coordsize="10,20" path="m6582,4592l6591,4592,6591,4573,6582,4573,6582,4592xe" filled="true" fillcolor="#000000" stroked="false">
                <v:path arrowok="t"/>
                <v:fill type="solid"/>
              </v:shape>
            </v:group>
            <v:group style="position:absolute;left:6582;top:4592;width:10;height:20" coordorigin="6582,4592" coordsize="10,20">
              <v:shape style="position:absolute;left:6582;top:4592;width:10;height:20" coordorigin="6582,4592" coordsize="10,20" path="m6582,4611l6591,4611,6591,4592,6582,4592,6582,4611xe" filled="true" fillcolor="#000000" stroked="false">
                <v:path arrowok="t"/>
                <v:fill type="solid"/>
              </v:shape>
            </v:group>
            <v:group style="position:absolute;left:6582;top:4611;width:10;height:20" coordorigin="6582,4611" coordsize="10,20">
              <v:shape style="position:absolute;left:6582;top:4611;width:10;height:20" coordorigin="6582,4611" coordsize="10,20" path="m6582,4630l6591,4630,6591,4611,6582,4611,6582,4630xe" filled="true" fillcolor="#000000" stroked="false">
                <v:path arrowok="t"/>
                <v:fill type="solid"/>
              </v:shape>
            </v:group>
            <v:group style="position:absolute;left:6582;top:4630;width:10;height:20" coordorigin="6582,4630" coordsize="10,20">
              <v:shape style="position:absolute;left:6582;top:4630;width:10;height:20" coordorigin="6582,4630" coordsize="10,20" path="m6582,4649l6591,4649,6591,4630,6582,4630,6582,4649xe" filled="true" fillcolor="#000000" stroked="false">
                <v:path arrowok="t"/>
                <v:fill type="solid"/>
              </v:shape>
            </v:group>
            <v:group style="position:absolute;left:6582;top:4649;width:10;height:20" coordorigin="6582,4649" coordsize="10,20">
              <v:shape style="position:absolute;left:6582;top:4649;width:10;height:20" coordorigin="6582,4649" coordsize="10,20" path="m6582,4669l6591,4669,6591,4649,6582,4649,6582,4669xe" filled="true" fillcolor="#000000" stroked="false">
                <v:path arrowok="t"/>
                <v:fill type="solid"/>
              </v:shape>
            </v:group>
            <v:group style="position:absolute;left:6582;top:4669;width:10;height:20" coordorigin="6582,4669" coordsize="10,20">
              <v:shape style="position:absolute;left:6582;top:4669;width:10;height:20" coordorigin="6582,4669" coordsize="10,20" path="m6582,4688l6591,4688,6591,4669,6582,4669,6582,4688xe" filled="true" fillcolor="#000000" stroked="false">
                <v:path arrowok="t"/>
                <v:fill type="solid"/>
              </v:shape>
            </v:group>
            <v:group style="position:absolute;left:6582;top:4688;width:10;height:20" coordorigin="6582,4688" coordsize="10,20">
              <v:shape style="position:absolute;left:6582;top:4688;width:10;height:20" coordorigin="6582,4688" coordsize="10,20" path="m6582,4707l6591,4707,6591,4688,6582,4688,6582,4707xe" filled="true" fillcolor="#000000" stroked="false">
                <v:path arrowok="t"/>
                <v:fill type="solid"/>
              </v:shape>
            </v:group>
            <v:group style="position:absolute;left:6582;top:4707;width:10;height:20" coordorigin="6582,4707" coordsize="10,20">
              <v:shape style="position:absolute;left:6582;top:4707;width:10;height:20" coordorigin="6582,4707" coordsize="10,20" path="m6582,4726l6591,4726,6591,4707,6582,4707,6582,4726xe" filled="true" fillcolor="#000000" stroked="false">
                <v:path arrowok="t"/>
                <v:fill type="solid"/>
              </v:shape>
            </v:group>
            <v:group style="position:absolute;left:6582;top:4726;width:10;height:20" coordorigin="6582,4726" coordsize="10,20">
              <v:shape style="position:absolute;left:6582;top:4726;width:10;height:20" coordorigin="6582,4726" coordsize="10,20" path="m6582,4745l6591,4745,6591,4726,6582,4726,6582,4745xe" filled="true" fillcolor="#000000" stroked="false">
                <v:path arrowok="t"/>
                <v:fill type="solid"/>
              </v:shape>
            </v:group>
            <v:group style="position:absolute;left:6582;top:4745;width:10;height:20" coordorigin="6582,4745" coordsize="10,20">
              <v:shape style="position:absolute;left:6582;top:4745;width:10;height:20" coordorigin="6582,4745" coordsize="10,20" path="m6582,4765l6591,4765,6591,4745,6582,4745,6582,4765xe" filled="true" fillcolor="#000000" stroked="false">
                <v:path arrowok="t"/>
                <v:fill type="solid"/>
              </v:shape>
            </v:group>
            <v:group style="position:absolute;left:6582;top:4765;width:10;height:20" coordorigin="6582,4765" coordsize="10,20">
              <v:shape style="position:absolute;left:6582;top:4765;width:10;height:20" coordorigin="6582,4765" coordsize="10,20" path="m6582,4784l6591,4784,6591,4765,6582,4765,6582,4784xe" filled="true" fillcolor="#000000" stroked="false">
                <v:path arrowok="t"/>
                <v:fill type="solid"/>
              </v:shape>
            </v:group>
            <v:group style="position:absolute;left:6582;top:4784;width:10;height:20" coordorigin="6582,4784" coordsize="10,20">
              <v:shape style="position:absolute;left:6582;top:4784;width:10;height:20" coordorigin="6582,4784" coordsize="10,20" path="m6582,4803l6591,4803,6591,4784,6582,4784,6582,4803xe" filled="true" fillcolor="#000000" stroked="false">
                <v:path arrowok="t"/>
                <v:fill type="solid"/>
              </v:shape>
            </v:group>
            <v:group style="position:absolute;left:6582;top:4811;width:10;height:2" coordorigin="6582,4811" coordsize="10,2">
              <v:shape style="position:absolute;left:6582;top:4811;width:10;height:2" coordorigin="6582,4811" coordsize="10,0" path="m6582,4811l6591,4811e" filled="false" stroked="true" strokeweight=".84003pt" strokecolor="#000000">
                <v:path arrowok="t"/>
              </v:shape>
              <v:shape style="position:absolute;left:19;top:4726;width:5084;height:103" type="#_x0000_t75" stroked="false">
                <v:imagedata r:id="rId730" o:title=""/>
              </v:shape>
              <v:shape style="position:absolute;left:5079;top:4820;width:3469;height:10" type="#_x0000_t75" stroked="false">
                <v:imagedata r:id="rId721" o:title=""/>
              </v:shape>
            </v:group>
            <v:group style="position:absolute;left:5084;top:4829;width:10;height:20" coordorigin="5084,4829" coordsize="10,20">
              <v:shape style="position:absolute;left:5084;top:4829;width:10;height:20" coordorigin="5084,4829" coordsize="10,20" path="m5084,4849l5094,4849,5094,4829,5084,4829,5084,4849xe" filled="true" fillcolor="#000000" stroked="false">
                <v:path arrowok="t"/>
                <v:fill type="solid"/>
              </v:shape>
            </v:group>
            <v:group style="position:absolute;left:5084;top:4849;width:10;height:20" coordorigin="5084,4849" coordsize="10,20">
              <v:shape style="position:absolute;left:5084;top:4849;width:10;height:20" coordorigin="5084,4849" coordsize="10,20" path="m5084,4868l5094,4868,5094,4849,5084,4849,5084,4868xe" filled="true" fillcolor="#000000" stroked="false">
                <v:path arrowok="t"/>
                <v:fill type="solid"/>
              </v:shape>
            </v:group>
            <v:group style="position:absolute;left:5084;top:4868;width:10;height:20" coordorigin="5084,4868" coordsize="10,20">
              <v:shape style="position:absolute;left:5084;top:4868;width:10;height:20" coordorigin="5084,4868" coordsize="10,20" path="m5084,4887l5094,4887,5094,4868,5084,4868,5084,4887xe" filled="true" fillcolor="#000000" stroked="false">
                <v:path arrowok="t"/>
                <v:fill type="solid"/>
              </v:shape>
            </v:group>
            <v:group style="position:absolute;left:5084;top:4887;width:10;height:20" coordorigin="5084,4887" coordsize="10,20">
              <v:shape style="position:absolute;left:5084;top:4887;width:10;height:20" coordorigin="5084,4887" coordsize="10,20" path="m5084,4906l5094,4906,5094,4887,5084,4887,5084,4906xe" filled="true" fillcolor="#000000" stroked="false">
                <v:path arrowok="t"/>
                <v:fill type="solid"/>
              </v:shape>
            </v:group>
            <v:group style="position:absolute;left:5084;top:4906;width:10;height:20" coordorigin="5084,4906" coordsize="10,20">
              <v:shape style="position:absolute;left:5084;top:4906;width:10;height:20" coordorigin="5084,4906" coordsize="10,20" path="m5084,4925l5094,4925,5094,4906,5084,4906,5084,4925xe" filled="true" fillcolor="#000000" stroked="false">
                <v:path arrowok="t"/>
                <v:fill type="solid"/>
              </v:shape>
            </v:group>
            <v:group style="position:absolute;left:5084;top:4925;width:10;height:20" coordorigin="5084,4925" coordsize="10,20">
              <v:shape style="position:absolute;left:5084;top:4925;width:10;height:20" coordorigin="5084,4925" coordsize="10,20" path="m5084,4945l5094,4945,5094,4925,5084,4925,5084,4945xe" filled="true" fillcolor="#000000" stroked="false">
                <v:path arrowok="t"/>
                <v:fill type="solid"/>
              </v:shape>
            </v:group>
            <v:group style="position:absolute;left:5084;top:4945;width:10;height:20" coordorigin="5084,4945" coordsize="10,20">
              <v:shape style="position:absolute;left:5084;top:4945;width:10;height:20" coordorigin="5084,4945" coordsize="10,20" path="m5084,4964l5094,4964,5094,4945,5084,4945,5084,4964xe" filled="true" fillcolor="#000000" stroked="false">
                <v:path arrowok="t"/>
                <v:fill type="solid"/>
              </v:shape>
            </v:group>
            <v:group style="position:absolute;left:5084;top:4964;width:10;height:20" coordorigin="5084,4964" coordsize="10,20">
              <v:shape style="position:absolute;left:5084;top:4964;width:10;height:20" coordorigin="5084,4964" coordsize="10,20" path="m5084,4983l5094,4983,5094,4964,5084,4964,5084,4983xe" filled="true" fillcolor="#000000" stroked="false">
                <v:path arrowok="t"/>
                <v:fill type="solid"/>
              </v:shape>
            </v:group>
            <v:group style="position:absolute;left:5084;top:4983;width:10;height:20" coordorigin="5084,4983" coordsize="10,20">
              <v:shape style="position:absolute;left:5084;top:4983;width:10;height:20" coordorigin="5084,4983" coordsize="10,20" path="m5084,5002l5094,5002,5094,4983,5084,4983,5084,5002xe" filled="true" fillcolor="#000000" stroked="false">
                <v:path arrowok="t"/>
                <v:fill type="solid"/>
              </v:shape>
            </v:group>
            <v:group style="position:absolute;left:5084;top:5002;width:10;height:20" coordorigin="5084,5002" coordsize="10,20">
              <v:shape style="position:absolute;left:5084;top:5002;width:10;height:20" coordorigin="5084,5002" coordsize="10,20" path="m5084,5021l5094,5021,5094,5002,5084,5002,5084,5021xe" filled="true" fillcolor="#000000" stroked="false">
                <v:path arrowok="t"/>
                <v:fill type="solid"/>
              </v:shape>
            </v:group>
            <v:group style="position:absolute;left:5084;top:5021;width:10;height:20" coordorigin="5084,5021" coordsize="10,20">
              <v:shape style="position:absolute;left:5084;top:5021;width:10;height:20" coordorigin="5084,5021" coordsize="10,20" path="m5084,5041l5094,5041,5094,5021,5084,5021,5084,5041xe" filled="true" fillcolor="#000000" stroked="false">
                <v:path arrowok="t"/>
                <v:fill type="solid"/>
              </v:shape>
            </v:group>
            <v:group style="position:absolute;left:5084;top:5041;width:10;height:20" coordorigin="5084,5041" coordsize="10,20">
              <v:shape style="position:absolute;left:5084;top:5041;width:10;height:20" coordorigin="5084,5041" coordsize="10,20" path="m5084,5060l5094,5060,5094,5041,5084,5041,5084,5060xe" filled="true" fillcolor="#000000" stroked="false">
                <v:path arrowok="t"/>
                <v:fill type="solid"/>
              </v:shape>
            </v:group>
            <v:group style="position:absolute;left:5084;top:5060;width:10;height:20" coordorigin="5084,5060" coordsize="10,20">
              <v:shape style="position:absolute;left:5084;top:5060;width:10;height:20" coordorigin="5084,5060" coordsize="10,20" path="m5084,5079l5094,5079,5094,5060,5084,5060,5084,5079xe" filled="true" fillcolor="#000000" stroked="false">
                <v:path arrowok="t"/>
                <v:fill type="solid"/>
              </v:shape>
            </v:group>
            <v:group style="position:absolute;left:5084;top:5079;width:10;height:20" coordorigin="5084,5079" coordsize="10,20">
              <v:shape style="position:absolute;left:5084;top:5079;width:10;height:20" coordorigin="5084,5079" coordsize="10,20" path="m5084,5098l5094,5098,5094,5079,5084,5079,5084,5098xe" filled="true" fillcolor="#000000" stroked="false">
                <v:path arrowok="t"/>
                <v:fill type="solid"/>
              </v:shape>
            </v:group>
            <v:group style="position:absolute;left:5084;top:5098;width:10;height:20" coordorigin="5084,5098" coordsize="10,20">
              <v:shape style="position:absolute;left:5084;top:5098;width:10;height:20" coordorigin="5084,5098" coordsize="10,20" path="m5084,5117l5094,5117,5094,5098,5084,5098,5084,5117xe" filled="true" fillcolor="#000000" stroked="false">
                <v:path arrowok="t"/>
                <v:fill type="solid"/>
              </v:shape>
            </v:group>
            <v:group style="position:absolute;left:6582;top:4829;width:10;height:20" coordorigin="6582,4829" coordsize="10,20">
              <v:shape style="position:absolute;left:6582;top:4829;width:10;height:20" coordorigin="6582,4829" coordsize="10,20" path="m6582,4849l6591,4849,6591,4829,6582,4829,6582,4849xe" filled="true" fillcolor="#000000" stroked="false">
                <v:path arrowok="t"/>
                <v:fill type="solid"/>
              </v:shape>
            </v:group>
            <v:group style="position:absolute;left:6582;top:4849;width:10;height:20" coordorigin="6582,4849" coordsize="10,20">
              <v:shape style="position:absolute;left:6582;top:4849;width:10;height:20" coordorigin="6582,4849" coordsize="10,20" path="m6582,4868l6591,4868,6591,4849,6582,4849,6582,4868xe" filled="true" fillcolor="#000000" stroked="false">
                <v:path arrowok="t"/>
                <v:fill type="solid"/>
              </v:shape>
            </v:group>
            <v:group style="position:absolute;left:6582;top:4868;width:10;height:20" coordorigin="6582,4868" coordsize="10,20">
              <v:shape style="position:absolute;left:6582;top:4868;width:10;height:20" coordorigin="6582,4868" coordsize="10,20" path="m6582,4887l6591,4887,6591,4868,6582,4868,6582,4887xe" filled="true" fillcolor="#000000" stroked="false">
                <v:path arrowok="t"/>
                <v:fill type="solid"/>
              </v:shape>
            </v:group>
            <v:group style="position:absolute;left:6582;top:4887;width:10;height:20" coordorigin="6582,4887" coordsize="10,20">
              <v:shape style="position:absolute;left:6582;top:4887;width:10;height:20" coordorigin="6582,4887" coordsize="10,20" path="m6582,4906l6591,4906,6591,4887,6582,4887,6582,4906xe" filled="true" fillcolor="#000000" stroked="false">
                <v:path arrowok="t"/>
                <v:fill type="solid"/>
              </v:shape>
            </v:group>
            <v:group style="position:absolute;left:6582;top:4906;width:10;height:20" coordorigin="6582,4906" coordsize="10,20">
              <v:shape style="position:absolute;left:6582;top:4906;width:10;height:20" coordorigin="6582,4906" coordsize="10,20" path="m6582,4925l6591,4925,6591,4906,6582,4906,6582,4925xe" filled="true" fillcolor="#000000" stroked="false">
                <v:path arrowok="t"/>
                <v:fill type="solid"/>
              </v:shape>
            </v:group>
            <v:group style="position:absolute;left:6582;top:4925;width:10;height:20" coordorigin="6582,4925" coordsize="10,20">
              <v:shape style="position:absolute;left:6582;top:4925;width:10;height:20" coordorigin="6582,4925" coordsize="10,20" path="m6582,4945l6591,4945,6591,4925,6582,4925,6582,4945xe" filled="true" fillcolor="#000000" stroked="false">
                <v:path arrowok="t"/>
                <v:fill type="solid"/>
              </v:shape>
            </v:group>
            <v:group style="position:absolute;left:6582;top:4945;width:10;height:20" coordorigin="6582,4945" coordsize="10,20">
              <v:shape style="position:absolute;left:6582;top:4945;width:10;height:20" coordorigin="6582,4945" coordsize="10,20" path="m6582,4964l6591,4964,6591,4945,6582,4945,6582,4964xe" filled="true" fillcolor="#000000" stroked="false">
                <v:path arrowok="t"/>
                <v:fill type="solid"/>
              </v:shape>
            </v:group>
            <v:group style="position:absolute;left:6582;top:4964;width:10;height:20" coordorigin="6582,4964" coordsize="10,20">
              <v:shape style="position:absolute;left:6582;top:4964;width:10;height:20" coordorigin="6582,4964" coordsize="10,20" path="m6582,4983l6591,4983,6591,4964,6582,4964,6582,4983xe" filled="true" fillcolor="#000000" stroked="false">
                <v:path arrowok="t"/>
                <v:fill type="solid"/>
              </v:shape>
            </v:group>
            <v:group style="position:absolute;left:6582;top:4983;width:10;height:20" coordorigin="6582,4983" coordsize="10,20">
              <v:shape style="position:absolute;left:6582;top:4983;width:10;height:20" coordorigin="6582,4983" coordsize="10,20" path="m6582,5002l6591,5002,6591,4983,6582,4983,6582,5002xe" filled="true" fillcolor="#000000" stroked="false">
                <v:path arrowok="t"/>
                <v:fill type="solid"/>
              </v:shape>
            </v:group>
            <v:group style="position:absolute;left:6582;top:5002;width:10;height:20" coordorigin="6582,5002" coordsize="10,20">
              <v:shape style="position:absolute;left:6582;top:5002;width:10;height:20" coordorigin="6582,5002" coordsize="10,20" path="m6582,5021l6591,5021,6591,5002,6582,5002,6582,5021xe" filled="true" fillcolor="#000000" stroked="false">
                <v:path arrowok="t"/>
                <v:fill type="solid"/>
              </v:shape>
            </v:group>
            <v:group style="position:absolute;left:6582;top:5021;width:10;height:20" coordorigin="6582,5021" coordsize="10,20">
              <v:shape style="position:absolute;left:6582;top:5021;width:10;height:20" coordorigin="6582,5021" coordsize="10,20" path="m6582,5041l6591,5041,6591,5021,6582,5021,6582,5041xe" filled="true" fillcolor="#000000" stroked="false">
                <v:path arrowok="t"/>
                <v:fill type="solid"/>
              </v:shape>
            </v:group>
            <v:group style="position:absolute;left:6582;top:5041;width:10;height:20" coordorigin="6582,5041" coordsize="10,20">
              <v:shape style="position:absolute;left:6582;top:5041;width:10;height:20" coordorigin="6582,5041" coordsize="10,20" path="m6582,5060l6591,5060,6591,5041,6582,5041,6582,5060xe" filled="true" fillcolor="#000000" stroked="false">
                <v:path arrowok="t"/>
                <v:fill type="solid"/>
              </v:shape>
            </v:group>
            <v:group style="position:absolute;left:6582;top:5060;width:10;height:20" coordorigin="6582,5060" coordsize="10,20">
              <v:shape style="position:absolute;left:6582;top:5060;width:10;height:20" coordorigin="6582,5060" coordsize="10,20" path="m6582,5079l6591,5079,6591,5060,6582,5060,6582,5079xe" filled="true" fillcolor="#000000" stroked="false">
                <v:path arrowok="t"/>
                <v:fill type="solid"/>
              </v:shape>
            </v:group>
            <v:group style="position:absolute;left:6582;top:5079;width:10;height:20" coordorigin="6582,5079" coordsize="10,20">
              <v:shape style="position:absolute;left:6582;top:5079;width:10;height:20" coordorigin="6582,5079" coordsize="10,20" path="m6582,5098l6591,5098,6591,5079,6582,5079,6582,5098xe" filled="true" fillcolor="#000000" stroked="false">
                <v:path arrowok="t"/>
                <v:fill type="solid"/>
              </v:shape>
            </v:group>
            <v:group style="position:absolute;left:6582;top:5098;width:10;height:20" coordorigin="6582,5098" coordsize="10,20">
              <v:shape style="position:absolute;left:6582;top:5098;width:10;height:20" coordorigin="6582,5098" coordsize="10,20" path="m6582,5117l6591,5117,6591,5098,6582,5098,6582,5117xe" filled="true" fillcolor="#000000" stroked="false">
                <v:path arrowok="t"/>
                <v:fill type="solid"/>
              </v:shape>
            </v:group>
            <v:group style="position:absolute;left:6582;top:5117;width:10;height:20" coordorigin="6582,5117" coordsize="10,20">
              <v:shape style="position:absolute;left:6582;top:5117;width:10;height:20" coordorigin="6582,5117" coordsize="10,20" path="m6582,5137l6591,5137,6591,5117,6582,5117,6582,5137xe" filled="true" fillcolor="#000000" stroked="false">
                <v:path arrowok="t"/>
                <v:fill type="solid"/>
              </v:shape>
            </v:group>
            <v:group style="position:absolute;left:6582;top:5137;width:10;height:20" coordorigin="6582,5137" coordsize="10,20">
              <v:shape style="position:absolute;left:6582;top:5137;width:10;height:20" coordorigin="6582,5137" coordsize="10,20" path="m6582,5156l6591,5156,6591,5137,6582,5137,6582,5156xe" filled="true" fillcolor="#000000" stroked="false">
                <v:path arrowok="t"/>
                <v:fill type="solid"/>
              </v:shape>
            </v:group>
            <v:group style="position:absolute;left:6582;top:5156;width:10;height:20" coordorigin="6582,5156" coordsize="10,20">
              <v:shape style="position:absolute;left:6582;top:5156;width:10;height:20" coordorigin="6582,5156" coordsize="10,20" path="m6582,5175l6591,5175,6591,5156,6582,5156,6582,5175xe" filled="true" fillcolor="#000000" stroked="false">
                <v:path arrowok="t"/>
                <v:fill type="solid"/>
              </v:shape>
            </v:group>
            <v:group style="position:absolute;left:6582;top:5175;width:10;height:20" coordorigin="6582,5175" coordsize="10,20">
              <v:shape style="position:absolute;left:6582;top:5175;width:10;height:20" coordorigin="6582,5175" coordsize="10,20" path="m6582,5194l6591,5194,6591,5175,6582,5175,6582,5194xe" filled="true" fillcolor="#000000" stroked="false">
                <v:path arrowok="t"/>
                <v:fill type="solid"/>
              </v:shape>
            </v:group>
            <v:group style="position:absolute;left:6582;top:5194;width:10;height:20" coordorigin="6582,5194" coordsize="10,20">
              <v:shape style="position:absolute;left:6582;top:5194;width:10;height:20" coordorigin="6582,5194" coordsize="10,20" path="m6582,5213l6591,5213,6591,5194,6582,5194,6582,5213xe" filled="true" fillcolor="#000000" stroked="false">
                <v:path arrowok="t"/>
                <v:fill type="solid"/>
              </v:shape>
              <v:shape style="position:absolute;left:19;top:5117;width:5084;height:108" type="#_x0000_t75" stroked="false">
                <v:imagedata r:id="rId722" o:title=""/>
              </v:shape>
              <v:shape style="position:absolute;left:5079;top:5213;width:1512;height:12" type="#_x0000_t75" stroked="false">
                <v:imagedata r:id="rId725" o:title=""/>
              </v:shape>
              <v:shape style="position:absolute;left:6577;top:5216;width:1971;height:10" type="#_x0000_t75" stroked="false">
                <v:imagedata r:id="rId724" o:title=""/>
              </v:shape>
            </v:group>
            <v:group style="position:absolute;left:5084;top:5225;width:10;height:20" coordorigin="5084,5225" coordsize="10,20">
              <v:shape style="position:absolute;left:5084;top:5225;width:10;height:20" coordorigin="5084,5225" coordsize="10,20" path="m5084,5245l5094,5245,5094,5225,5084,5225,5084,5245xe" filled="true" fillcolor="#000000" stroked="false">
                <v:path arrowok="t"/>
                <v:fill type="solid"/>
              </v:shape>
            </v:group>
            <v:group style="position:absolute;left:5084;top:5245;width:10;height:20" coordorigin="5084,5245" coordsize="10,20">
              <v:shape style="position:absolute;left:5084;top:5245;width:10;height:20" coordorigin="5084,5245" coordsize="10,20" path="m5084,5264l5094,5264,5094,5245,5084,5245,5084,5264xe" filled="true" fillcolor="#000000" stroked="false">
                <v:path arrowok="t"/>
                <v:fill type="solid"/>
              </v:shape>
            </v:group>
            <v:group style="position:absolute;left:5084;top:5264;width:10;height:20" coordorigin="5084,5264" coordsize="10,20">
              <v:shape style="position:absolute;left:5084;top:5264;width:10;height:20" coordorigin="5084,5264" coordsize="10,20" path="m5084,5283l5094,5283,5094,5264,5084,5264,5084,5283xe" filled="true" fillcolor="#000000" stroked="false">
                <v:path arrowok="t"/>
                <v:fill type="solid"/>
              </v:shape>
            </v:group>
            <v:group style="position:absolute;left:5084;top:5283;width:10;height:20" coordorigin="5084,5283" coordsize="10,20">
              <v:shape style="position:absolute;left:5084;top:5283;width:10;height:20" coordorigin="5084,5283" coordsize="10,20" path="m5084,5302l5094,5302,5094,5283,5084,5283,5084,5302xe" filled="true" fillcolor="#000000" stroked="false">
                <v:path arrowok="t"/>
                <v:fill type="solid"/>
              </v:shape>
            </v:group>
            <v:group style="position:absolute;left:5084;top:5302;width:10;height:20" coordorigin="5084,5302" coordsize="10,20">
              <v:shape style="position:absolute;left:5084;top:5302;width:10;height:20" coordorigin="5084,5302" coordsize="10,20" path="m5084,5321l5094,5321,5094,5302,5084,5302,5084,5321xe" filled="true" fillcolor="#000000" stroked="false">
                <v:path arrowok="t"/>
                <v:fill type="solid"/>
              </v:shape>
            </v:group>
            <v:group style="position:absolute;left:5084;top:5321;width:10;height:20" coordorigin="5084,5321" coordsize="10,20">
              <v:shape style="position:absolute;left:5084;top:5321;width:10;height:20" coordorigin="5084,5321" coordsize="10,20" path="m5084,5341l5094,5341,5094,5321,5084,5321,5084,5341xe" filled="true" fillcolor="#000000" stroked="false">
                <v:path arrowok="t"/>
                <v:fill type="solid"/>
              </v:shape>
            </v:group>
            <v:group style="position:absolute;left:5084;top:5341;width:10;height:20" coordorigin="5084,5341" coordsize="10,20">
              <v:shape style="position:absolute;left:5084;top:5341;width:10;height:20" coordorigin="5084,5341" coordsize="10,20" path="m5084,5360l5094,5360,5094,5341,5084,5341,5084,5360xe" filled="true" fillcolor="#000000" stroked="false">
                <v:path arrowok="t"/>
                <v:fill type="solid"/>
              </v:shape>
            </v:group>
            <v:group style="position:absolute;left:5084;top:5360;width:10;height:20" coordorigin="5084,5360" coordsize="10,20">
              <v:shape style="position:absolute;left:5084;top:5360;width:10;height:20" coordorigin="5084,5360" coordsize="10,20" path="m5084,5379l5094,5379,5094,5360,5084,5360,5084,5379xe" filled="true" fillcolor="#000000" stroked="false">
                <v:path arrowok="t"/>
                <v:fill type="solid"/>
              </v:shape>
            </v:group>
            <v:group style="position:absolute;left:5084;top:5379;width:10;height:20" coordorigin="5084,5379" coordsize="10,20">
              <v:shape style="position:absolute;left:5084;top:5379;width:10;height:20" coordorigin="5084,5379" coordsize="10,20" path="m5084,5398l5094,5398,5094,5379,5084,5379,5084,5398xe" filled="true" fillcolor="#000000" stroked="false">
                <v:path arrowok="t"/>
                <v:fill type="solid"/>
              </v:shape>
            </v:group>
            <v:group style="position:absolute;left:5084;top:5398;width:10;height:20" coordorigin="5084,5398" coordsize="10,20">
              <v:shape style="position:absolute;left:5084;top:5398;width:10;height:20" coordorigin="5084,5398" coordsize="10,20" path="m5084,5417l5094,5417,5094,5398,5084,5398,5084,5417xe" filled="true" fillcolor="#000000" stroked="false">
                <v:path arrowok="t"/>
                <v:fill type="solid"/>
              </v:shape>
            </v:group>
            <v:group style="position:absolute;left:5084;top:5417;width:10;height:20" coordorigin="5084,5417" coordsize="10,20">
              <v:shape style="position:absolute;left:5084;top:5417;width:10;height:20" coordorigin="5084,5417" coordsize="10,20" path="m5084,5437l5094,5437,5094,5417,5084,5417,5084,5437xe" filled="true" fillcolor="#000000" stroked="false">
                <v:path arrowok="t"/>
                <v:fill type="solid"/>
              </v:shape>
            </v:group>
            <v:group style="position:absolute;left:5084;top:5437;width:10;height:20" coordorigin="5084,5437" coordsize="10,20">
              <v:shape style="position:absolute;left:5084;top:5437;width:10;height:20" coordorigin="5084,5437" coordsize="10,20" path="m5084,5456l5094,5456,5094,5437,5084,5437,5084,5456xe" filled="true" fillcolor="#000000" stroked="false">
                <v:path arrowok="t"/>
                <v:fill type="solid"/>
              </v:shape>
            </v:group>
            <v:group style="position:absolute;left:5084;top:5456;width:10;height:20" coordorigin="5084,5456" coordsize="10,20">
              <v:shape style="position:absolute;left:5084;top:5456;width:10;height:20" coordorigin="5084,5456" coordsize="10,20" path="m5084,5475l5094,5475,5094,5456,5084,5456,5084,5475xe" filled="true" fillcolor="#000000" stroked="false">
                <v:path arrowok="t"/>
                <v:fill type="solid"/>
              </v:shape>
            </v:group>
            <v:group style="position:absolute;left:5084;top:5475;width:10;height:20" coordorigin="5084,5475" coordsize="10,20">
              <v:shape style="position:absolute;left:5084;top:5475;width:10;height:20" coordorigin="5084,5475" coordsize="10,20" path="m5084,5494l5094,5494,5094,5475,5084,5475,5084,5494xe" filled="true" fillcolor="#000000" stroked="false">
                <v:path arrowok="t"/>
                <v:fill type="solid"/>
              </v:shape>
            </v:group>
            <v:group style="position:absolute;left:5084;top:5494;width:10;height:20" coordorigin="5084,5494" coordsize="10,20">
              <v:shape style="position:absolute;left:5084;top:5494;width:10;height:20" coordorigin="5084,5494" coordsize="10,20" path="m5084,5513l5094,5513,5094,5494,5084,5494,5084,5513xe" filled="true" fillcolor="#000000" stroked="false">
                <v:path arrowok="t"/>
                <v:fill type="solid"/>
              </v:shape>
            </v:group>
            <v:group style="position:absolute;left:5084;top:5513;width:10;height:20" coordorigin="5084,5513" coordsize="10,20">
              <v:shape style="position:absolute;left:5084;top:5513;width:10;height:20" coordorigin="5084,5513" coordsize="10,20" path="m5084,5533l5094,5533,5094,5513,5084,5513,5084,5533xe" filled="true" fillcolor="#000000" stroked="false">
                <v:path arrowok="t"/>
                <v:fill type="solid"/>
              </v:shape>
            </v:group>
            <v:group style="position:absolute;left:5;top:5619;width:5080;height:2" coordorigin="5,5619" coordsize="5080,2">
              <v:shape style="position:absolute;left:5;top:5619;width:5080;height:2" coordorigin="5,5619" coordsize="5080,0" path="m5,5619l5084,5619e" filled="false" stroked="true" strokeweight=".48004pt" strokecolor="#000000">
                <v:path arrowok="t"/>
              </v:shape>
            </v:group>
            <v:group style="position:absolute;left:5084;top:5533;width:10;height:20" coordorigin="5084,5533" coordsize="10,20">
              <v:shape style="position:absolute;left:5084;top:5533;width:10;height:20" coordorigin="5084,5533" coordsize="10,20" path="m5084,5552l5094,5552,5094,5533,5084,5533,5084,5552xe" filled="true" fillcolor="#000000" stroked="false">
                <v:path arrowok="t"/>
                <v:fill type="solid"/>
              </v:shape>
            </v:group>
            <v:group style="position:absolute;left:5084;top:5552;width:10;height:20" coordorigin="5084,5552" coordsize="10,20">
              <v:shape style="position:absolute;left:5084;top:5552;width:10;height:20" coordorigin="5084,5552" coordsize="10,20" path="m5084,5571l5094,5571,5094,5552,5084,5552,5084,5571xe" filled="true" fillcolor="#000000" stroked="false">
                <v:path arrowok="t"/>
                <v:fill type="solid"/>
              </v:shape>
            </v:group>
            <v:group style="position:absolute;left:5084;top:5571;width:10;height:20" coordorigin="5084,5571" coordsize="10,20">
              <v:shape style="position:absolute;left:5084;top:5571;width:10;height:20" coordorigin="5084,5571" coordsize="10,20" path="m5084,5590l5094,5590,5094,5571,5084,5571,5084,5590xe" filled="true" fillcolor="#000000" stroked="false">
                <v:path arrowok="t"/>
                <v:fill type="solid"/>
              </v:shape>
            </v:group>
            <v:group style="position:absolute;left:5084;top:5590;width:10;height:20" coordorigin="5084,5590" coordsize="10,20">
              <v:shape style="position:absolute;left:5084;top:5590;width:10;height:20" coordorigin="5084,5590" coordsize="10,20" path="m5084,5609l5094,5609,5094,5590,5084,5590,5084,5609xe" filled="true" fillcolor="#000000" stroked="false">
                <v:path arrowok="t"/>
                <v:fill type="solid"/>
              </v:shape>
              <v:shape style="position:absolute;left:5084;top:5609;width:10;height:5" type="#_x0000_t75" stroked="false">
                <v:imagedata r:id="rId716" o:title=""/>
              </v:shape>
            </v:group>
            <v:group style="position:absolute;left:5084;top:5619;width:10;height:2" coordorigin="5084,5619" coordsize="10,2">
              <v:shape style="position:absolute;left:5084;top:5619;width:10;height:2" coordorigin="5084,5619" coordsize="10,0" path="m5084,5619l5094,5619e" filled="false" stroked="true" strokeweight=".48004pt" strokecolor="#000000">
                <v:path arrowok="t"/>
              </v:shape>
            </v:group>
            <v:group style="position:absolute;left:5094;top:5619;width:1488;height:2" coordorigin="5094,5619" coordsize="1488,2">
              <v:shape style="position:absolute;left:5094;top:5619;width:1488;height:2" coordorigin="5094,5619" coordsize="1488,0" path="m5094,5619l6582,5619e" filled="false" stroked="true" strokeweight=".48004pt" strokecolor="#000000">
                <v:path arrowok="t"/>
              </v:shape>
            </v:group>
            <v:group style="position:absolute;left:6582;top:5225;width:10;height:20" coordorigin="6582,5225" coordsize="10,20">
              <v:shape style="position:absolute;left:6582;top:5225;width:10;height:20" coordorigin="6582,5225" coordsize="10,20" path="m6582,5245l6591,5245,6591,5225,6582,5225,6582,5245xe" filled="true" fillcolor="#000000" stroked="false">
                <v:path arrowok="t"/>
                <v:fill type="solid"/>
              </v:shape>
            </v:group>
            <v:group style="position:absolute;left:6582;top:5245;width:10;height:20" coordorigin="6582,5245" coordsize="10,20">
              <v:shape style="position:absolute;left:6582;top:5245;width:10;height:20" coordorigin="6582,5245" coordsize="10,20" path="m6582,5264l6591,5264,6591,5245,6582,5245,6582,5264xe" filled="true" fillcolor="#000000" stroked="false">
                <v:path arrowok="t"/>
                <v:fill type="solid"/>
              </v:shape>
            </v:group>
            <v:group style="position:absolute;left:6582;top:5264;width:10;height:20" coordorigin="6582,5264" coordsize="10,20">
              <v:shape style="position:absolute;left:6582;top:5264;width:10;height:20" coordorigin="6582,5264" coordsize="10,20" path="m6582,5283l6591,5283,6591,5264,6582,5264,6582,5283xe" filled="true" fillcolor="#000000" stroked="false">
                <v:path arrowok="t"/>
                <v:fill type="solid"/>
              </v:shape>
            </v:group>
            <v:group style="position:absolute;left:6582;top:5283;width:10;height:20" coordorigin="6582,5283" coordsize="10,20">
              <v:shape style="position:absolute;left:6582;top:5283;width:10;height:20" coordorigin="6582,5283" coordsize="10,20" path="m6582,5302l6591,5302,6591,5283,6582,5283,6582,5302xe" filled="true" fillcolor="#000000" stroked="false">
                <v:path arrowok="t"/>
                <v:fill type="solid"/>
              </v:shape>
            </v:group>
            <v:group style="position:absolute;left:6582;top:5302;width:10;height:20" coordorigin="6582,5302" coordsize="10,20">
              <v:shape style="position:absolute;left:6582;top:5302;width:10;height:20" coordorigin="6582,5302" coordsize="10,20" path="m6582,5321l6591,5321,6591,5302,6582,5302,6582,5321xe" filled="true" fillcolor="#000000" stroked="false">
                <v:path arrowok="t"/>
                <v:fill type="solid"/>
              </v:shape>
            </v:group>
            <v:group style="position:absolute;left:6582;top:5321;width:10;height:20" coordorigin="6582,5321" coordsize="10,20">
              <v:shape style="position:absolute;left:6582;top:5321;width:10;height:20" coordorigin="6582,5321" coordsize="10,20" path="m6582,5341l6591,5341,6591,5321,6582,5321,6582,5341xe" filled="true" fillcolor="#000000" stroked="false">
                <v:path arrowok="t"/>
                <v:fill type="solid"/>
              </v:shape>
            </v:group>
            <v:group style="position:absolute;left:6582;top:5341;width:10;height:20" coordorigin="6582,5341" coordsize="10,20">
              <v:shape style="position:absolute;left:6582;top:5341;width:10;height:20" coordorigin="6582,5341" coordsize="10,20" path="m6582,5360l6591,5360,6591,5341,6582,5341,6582,5360xe" filled="true" fillcolor="#000000" stroked="false">
                <v:path arrowok="t"/>
                <v:fill type="solid"/>
              </v:shape>
            </v:group>
            <v:group style="position:absolute;left:6582;top:5360;width:10;height:20" coordorigin="6582,5360" coordsize="10,20">
              <v:shape style="position:absolute;left:6582;top:5360;width:10;height:20" coordorigin="6582,5360" coordsize="10,20" path="m6582,5379l6591,5379,6591,5360,6582,5360,6582,5379xe" filled="true" fillcolor="#000000" stroked="false">
                <v:path arrowok="t"/>
                <v:fill type="solid"/>
              </v:shape>
            </v:group>
            <v:group style="position:absolute;left:6582;top:5379;width:10;height:20" coordorigin="6582,5379" coordsize="10,20">
              <v:shape style="position:absolute;left:6582;top:5379;width:10;height:20" coordorigin="6582,5379" coordsize="10,20" path="m6582,5398l6591,5398,6591,5379,6582,5379,6582,5398xe" filled="true" fillcolor="#000000" stroked="false">
                <v:path arrowok="t"/>
                <v:fill type="solid"/>
              </v:shape>
            </v:group>
            <v:group style="position:absolute;left:6582;top:5398;width:10;height:20" coordorigin="6582,5398" coordsize="10,20">
              <v:shape style="position:absolute;left:6582;top:5398;width:10;height:20" coordorigin="6582,5398" coordsize="10,20" path="m6582,5417l6591,5417,6591,5398,6582,5398,6582,5417xe" filled="true" fillcolor="#000000" stroked="false">
                <v:path arrowok="t"/>
                <v:fill type="solid"/>
              </v:shape>
            </v:group>
            <v:group style="position:absolute;left:6582;top:5417;width:10;height:20" coordorigin="6582,5417" coordsize="10,20">
              <v:shape style="position:absolute;left:6582;top:5417;width:10;height:20" coordorigin="6582,5417" coordsize="10,20" path="m6582,5437l6591,5437,6591,5417,6582,5417,6582,5437xe" filled="true" fillcolor="#000000" stroked="false">
                <v:path arrowok="t"/>
                <v:fill type="solid"/>
              </v:shape>
            </v:group>
            <v:group style="position:absolute;left:6582;top:5437;width:10;height:20" coordorigin="6582,5437" coordsize="10,20">
              <v:shape style="position:absolute;left:6582;top:5437;width:10;height:20" coordorigin="6582,5437" coordsize="10,20" path="m6582,5456l6591,5456,6591,5437,6582,5437,6582,5456xe" filled="true" fillcolor="#000000" stroked="false">
                <v:path arrowok="t"/>
                <v:fill type="solid"/>
              </v:shape>
            </v:group>
            <v:group style="position:absolute;left:6582;top:5456;width:10;height:20" coordorigin="6582,5456" coordsize="10,20">
              <v:shape style="position:absolute;left:6582;top:5456;width:10;height:20" coordorigin="6582,5456" coordsize="10,20" path="m6582,5475l6591,5475,6591,5456,6582,5456,6582,5475xe" filled="true" fillcolor="#000000" stroked="false">
                <v:path arrowok="t"/>
                <v:fill type="solid"/>
              </v:shape>
            </v:group>
            <v:group style="position:absolute;left:6582;top:5475;width:10;height:20" coordorigin="6582,5475" coordsize="10,20">
              <v:shape style="position:absolute;left:6582;top:5475;width:10;height:20" coordorigin="6582,5475" coordsize="10,20" path="m6582,5494l6591,5494,6591,5475,6582,5475,6582,5494xe" filled="true" fillcolor="#000000" stroked="false">
                <v:path arrowok="t"/>
                <v:fill type="solid"/>
              </v:shape>
            </v:group>
            <v:group style="position:absolute;left:6582;top:5494;width:10;height:20" coordorigin="6582,5494" coordsize="10,20">
              <v:shape style="position:absolute;left:6582;top:5494;width:10;height:20" coordorigin="6582,5494" coordsize="10,20" path="m6582,5513l6591,5513,6591,5494,6582,5494,6582,5513xe" filled="true" fillcolor="#000000" stroked="false">
                <v:path arrowok="t"/>
                <v:fill type="solid"/>
              </v:shape>
            </v:group>
            <v:group style="position:absolute;left:6582;top:5513;width:10;height:20" coordorigin="6582,5513" coordsize="10,20">
              <v:shape style="position:absolute;left:6582;top:5513;width:10;height:20" coordorigin="6582,5513" coordsize="10,20" path="m6582,5533l6591,5533,6591,5513,6582,5513,6582,5533xe" filled="true" fillcolor="#000000" stroked="false">
                <v:path arrowok="t"/>
                <v:fill type="solid"/>
              </v:shape>
            </v:group>
            <v:group style="position:absolute;left:6582;top:5533;width:10;height:20" coordorigin="6582,5533" coordsize="10,20">
              <v:shape style="position:absolute;left:6582;top:5533;width:10;height:20" coordorigin="6582,5533" coordsize="10,20" path="m6582,5552l6591,5552,6591,5533,6582,5533,6582,5552xe" filled="true" fillcolor="#000000" stroked="false">
                <v:path arrowok="t"/>
                <v:fill type="solid"/>
              </v:shape>
            </v:group>
            <v:group style="position:absolute;left:6582;top:5552;width:10;height:20" coordorigin="6582,5552" coordsize="10,20">
              <v:shape style="position:absolute;left:6582;top:5552;width:10;height:20" coordorigin="6582,5552" coordsize="10,20" path="m6582,5571l6591,5571,6591,5552,6582,5552,6582,5571xe" filled="true" fillcolor="#000000" stroked="false">
                <v:path arrowok="t"/>
                <v:fill type="solid"/>
              </v:shape>
            </v:group>
            <v:group style="position:absolute;left:6582;top:5571;width:10;height:20" coordorigin="6582,5571" coordsize="10,20">
              <v:shape style="position:absolute;left:6582;top:5571;width:10;height:20" coordorigin="6582,5571" coordsize="10,20" path="m6582,5590l6591,5590,6591,5571,6582,5571,6582,5590xe" filled="true" fillcolor="#000000" stroked="false">
                <v:path arrowok="t"/>
                <v:fill type="solid"/>
              </v:shape>
            </v:group>
            <v:group style="position:absolute;left:6582;top:5590;width:10;height:20" coordorigin="6582,5590" coordsize="10,20">
              <v:shape style="position:absolute;left:6582;top:5590;width:10;height:20" coordorigin="6582,5590" coordsize="10,20" path="m6582,5609l6591,5609,6591,5590,6582,5590,6582,5609xe" filled="true" fillcolor="#000000" stroked="false">
                <v:path arrowok="t"/>
                <v:fill type="solid"/>
              </v:shape>
              <v:shape style="position:absolute;left:6582;top:5609;width:10;height:5" type="#_x0000_t75" stroked="false">
                <v:imagedata r:id="rId716" o:title=""/>
              </v:shape>
            </v:group>
            <v:group style="position:absolute;left:6582;top:5619;width:10;height:2" coordorigin="6582,5619" coordsize="10,2">
              <v:shape style="position:absolute;left:6582;top:5619;width:10;height:2" coordorigin="6582,5619" coordsize="10,0" path="m6582,5619l6591,5619e" filled="false" stroked="true" strokeweight=".48004pt" strokecolor="#000000">
                <v:path arrowok="t"/>
              </v:shape>
            </v:group>
            <v:group style="position:absolute;left:6591;top:5619;width:1957;height:2" coordorigin="6591,5619" coordsize="1957,2">
              <v:shape style="position:absolute;left:6591;top:5619;width:1957;height:2" coordorigin="6591,5619" coordsize="1957,0" path="m6591,5619l8548,5619e" filled="false" stroked="true" strokeweight=".48004pt" strokecolor="#000000">
                <v:path arrowok="t"/>
              </v:shape>
              <v:shape style="position:absolute;left:5089;top:401;width:1498;height:399" type="#_x0000_t202" filled="false" stroked="false">
                <v:textbox inset="0,0,0,0">
                  <w:txbxContent>
                    <w:p>
                      <w:pPr>
                        <w:spacing w:before="30"/>
                        <w:ind w:left="326"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6606;top:97;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2132;top:296;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明细项目</w:t>
                      </w:r>
                      <w:r>
                        <w:rPr>
                          <w:rFonts w:ascii="宋体" w:hAnsi="宋体" w:cs="宋体" w:eastAsia="宋体" w:hint="default"/>
                          <w:sz w:val="21"/>
                          <w:szCs w:val="21"/>
                        </w:rPr>
                      </w:r>
                    </w:p>
                  </w:txbxContent>
                </v:textbox>
                <w10:wrap type="none"/>
              </v:shape>
              <v:shape style="position:absolute;left:7146;top:495;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127;top:891;width:4837;height:2298" type="#_x0000_t202" filled="false" stroked="false">
                <v:textbox inset="0,0,0,0">
                  <w:txbxContent>
                    <w:p>
                      <w:pPr>
                        <w:spacing w:line="211" w:lineRule="exact" w:before="0"/>
                        <w:ind w:left="211" w:right="0" w:firstLine="0"/>
                        <w:jc w:val="left"/>
                        <w:rPr>
                          <w:rFonts w:ascii="宋体" w:hAnsi="宋体" w:cs="宋体" w:eastAsia="宋体" w:hint="default"/>
                          <w:sz w:val="21"/>
                          <w:szCs w:val="21"/>
                        </w:rPr>
                      </w:pPr>
                      <w:r>
                        <w:rPr>
                          <w:rFonts w:ascii="宋体" w:hAnsi="宋体" w:cs="宋体" w:eastAsia="宋体" w:hint="default"/>
                          <w:sz w:val="21"/>
                          <w:szCs w:val="21"/>
                        </w:rPr>
                        <w:t>非流动性资产处置损益</w:t>
                      </w:r>
                    </w:p>
                    <w:p>
                      <w:pPr>
                        <w:spacing w:line="272" w:lineRule="exact" w:before="156"/>
                        <w:ind w:left="0" w:right="0" w:firstLine="211"/>
                        <w:jc w:val="left"/>
                        <w:rPr>
                          <w:rFonts w:ascii="宋体" w:hAnsi="宋体" w:cs="宋体" w:eastAsia="宋体" w:hint="default"/>
                          <w:sz w:val="21"/>
                          <w:szCs w:val="21"/>
                        </w:rPr>
                      </w:pPr>
                      <w:r>
                        <w:rPr>
                          <w:rFonts w:ascii="宋体" w:hAnsi="宋体" w:cs="宋体" w:eastAsia="宋体" w:hint="default"/>
                          <w:spacing w:val="-2"/>
                          <w:sz w:val="21"/>
                          <w:szCs w:val="21"/>
                        </w:rPr>
                        <w:t>越权审批，或无正式批准文件，或偶发性的税收返</w:t>
                      </w:r>
                      <w:r>
                        <w:rPr>
                          <w:rFonts w:ascii="宋体" w:hAnsi="宋体" w:cs="宋体" w:eastAsia="宋体" w:hint="default"/>
                          <w:w w:val="100"/>
                          <w:sz w:val="21"/>
                          <w:szCs w:val="21"/>
                        </w:rPr>
                        <w:t> </w:t>
                      </w:r>
                      <w:r>
                        <w:rPr>
                          <w:rFonts w:ascii="宋体" w:hAnsi="宋体" w:cs="宋体" w:eastAsia="宋体" w:hint="default"/>
                          <w:sz w:val="21"/>
                          <w:szCs w:val="21"/>
                        </w:rPr>
                        <w:t>还、减免</w:t>
                      </w:r>
                    </w:p>
                    <w:p>
                      <w:pPr>
                        <w:spacing w:line="345" w:lineRule="auto" w:before="103"/>
                        <w:ind w:left="211" w:right="1678" w:firstLine="0"/>
                        <w:jc w:val="left"/>
                        <w:rPr>
                          <w:rFonts w:ascii="宋体" w:hAnsi="宋体" w:cs="宋体" w:eastAsia="宋体" w:hint="default"/>
                          <w:sz w:val="21"/>
                          <w:szCs w:val="21"/>
                        </w:rPr>
                      </w:pPr>
                      <w:r>
                        <w:rPr>
                          <w:rFonts w:ascii="宋体" w:hAnsi="宋体" w:cs="宋体" w:eastAsia="宋体" w:hint="default"/>
                          <w:sz w:val="21"/>
                          <w:szCs w:val="21"/>
                        </w:rPr>
                        <w:t>政府补助</w:t>
                      </w:r>
                      <w:r>
                        <w:rPr>
                          <w:rFonts w:ascii="宋体" w:hAnsi="宋体" w:cs="宋体" w:eastAsia="宋体" w:hint="default"/>
                          <w:w w:val="100"/>
                          <w:sz w:val="21"/>
                          <w:szCs w:val="21"/>
                        </w:rPr>
                        <w:t> </w:t>
                      </w:r>
                      <w:r>
                        <w:rPr>
                          <w:rFonts w:ascii="宋体" w:hAnsi="宋体" w:cs="宋体" w:eastAsia="宋体" w:hint="default"/>
                          <w:spacing w:val="-2"/>
                          <w:sz w:val="21"/>
                          <w:szCs w:val="21"/>
                        </w:rPr>
                        <w:t>对非金融企业收取的资金占用费</w:t>
                      </w:r>
                    </w:p>
                    <w:p>
                      <w:pPr>
                        <w:spacing w:line="272" w:lineRule="exact" w:before="1"/>
                        <w:ind w:left="0" w:right="0" w:firstLine="211"/>
                        <w:jc w:val="left"/>
                        <w:rPr>
                          <w:rFonts w:ascii="宋体" w:hAnsi="宋体" w:cs="宋体" w:eastAsia="宋体" w:hint="default"/>
                          <w:sz w:val="21"/>
                          <w:szCs w:val="21"/>
                        </w:rPr>
                      </w:pPr>
                      <w:r>
                        <w:rPr>
                          <w:rFonts w:ascii="宋体" w:hAnsi="宋体" w:cs="宋体" w:eastAsia="宋体" w:hint="default"/>
                          <w:spacing w:val="-2"/>
                          <w:sz w:val="21"/>
                          <w:szCs w:val="21"/>
                        </w:rPr>
                        <w:t>取得子公司、联营企业及合营企业的投资成本小于</w:t>
                      </w:r>
                      <w:r>
                        <w:rPr>
                          <w:rFonts w:ascii="宋体" w:hAnsi="宋体" w:cs="宋体" w:eastAsia="宋体" w:hint="default"/>
                          <w:w w:val="100"/>
                          <w:sz w:val="21"/>
                          <w:szCs w:val="21"/>
                        </w:rPr>
                        <w:t> </w:t>
                      </w:r>
                      <w:r>
                        <w:rPr>
                          <w:rFonts w:ascii="宋体" w:hAnsi="宋体" w:cs="宋体" w:eastAsia="宋体" w:hint="default"/>
                          <w:spacing w:val="-2"/>
                          <w:sz w:val="21"/>
                          <w:szCs w:val="21"/>
                        </w:rPr>
                        <w:t>取得投资时应享有被投资单位可辨认净资产公允价值</w:t>
                      </w:r>
                    </w:p>
                  </w:txbxContent>
                </v:textbox>
                <w10:wrap type="none"/>
              </v:shape>
              <v:shape style="position:absolute;left:5617;top:896;width:864;height:1289" type="#_x0000_t202" filled="false" stroked="false">
                <v:textbox inset="0,0,0,0">
                  <w:txbxContent>
                    <w:p>
                      <w:pPr>
                        <w:spacing w:line="216" w:lineRule="exact" w:before="0"/>
                        <w:ind w:left="38" w:right="0" w:firstLine="0"/>
                        <w:jc w:val="left"/>
                        <w:rPr>
                          <w:rFonts w:ascii="Arial Narrow" w:hAnsi="Arial Narrow" w:cs="Arial Narrow" w:eastAsia="Arial Narrow" w:hint="default"/>
                          <w:sz w:val="21"/>
                          <w:szCs w:val="21"/>
                        </w:rPr>
                      </w:pPr>
                      <w:r>
                        <w:rPr>
                          <w:rFonts w:ascii="Arial Narrow"/>
                          <w:spacing w:val="-1"/>
                          <w:sz w:val="21"/>
                        </w:rPr>
                        <w:t>-41,165.69</w:t>
                      </w:r>
                      <w:r>
                        <w:rPr>
                          <w:rFonts w:ascii="Arial Narrow"/>
                          <w:sz w:val="21"/>
                        </w:rPr>
                      </w:r>
                    </w:p>
                    <w:p>
                      <w:pPr>
                        <w:spacing w:line="530" w:lineRule="atLeast" w:before="10"/>
                        <w:ind w:left="0" w:right="0" w:firstLine="804"/>
                        <w:jc w:val="left"/>
                        <w:rPr>
                          <w:rFonts w:ascii="Arial Narrow" w:hAnsi="Arial Narrow" w:cs="Arial Narrow" w:eastAsia="Arial Narrow" w:hint="default"/>
                          <w:sz w:val="21"/>
                          <w:szCs w:val="21"/>
                        </w:rPr>
                      </w:pPr>
                      <w:r>
                        <w:rPr>
                          <w:rFonts w:ascii="Arial Narrow"/>
                          <w:sz w:val="21"/>
                        </w:rPr>
                        <w:t>-</w:t>
                      </w:r>
                      <w:r>
                        <w:rPr>
                          <w:rFonts w:ascii="Arial Narrow"/>
                          <w:w w:val="100"/>
                          <w:sz w:val="21"/>
                        </w:rPr>
                        <w:t> </w:t>
                      </w:r>
                      <w:r>
                        <w:rPr>
                          <w:rFonts w:ascii="Arial Narrow"/>
                          <w:spacing w:val="-1"/>
                          <w:sz w:val="21"/>
                        </w:rPr>
                        <w:t>950,000.00</w:t>
                      </w:r>
                      <w:r>
                        <w:rPr>
                          <w:rFonts w:ascii="Arial Narrow"/>
                          <w:sz w:val="21"/>
                        </w:rPr>
                      </w:r>
                    </w:p>
                  </w:txbxContent>
                </v:textbox>
                <w10:wrap type="none"/>
              </v:shape>
              <v:shape style="position:absolute;left:7432;top:1973;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xbxContent>
                </v:textbox>
                <w10:wrap type="none"/>
              </v:shape>
              <v:shape style="position:absolute;left:127;top:3443;width:4837;height:2081" type="#_x0000_t202" filled="false" stroked="false">
                <v:textbox inset="0,0,0,0">
                  <w:txbxContent>
                    <w:p>
                      <w:pPr>
                        <w:spacing w:line="211" w:lineRule="exact" w:before="0"/>
                        <w:ind w:left="211" w:right="0" w:firstLine="0"/>
                        <w:jc w:val="left"/>
                        <w:rPr>
                          <w:rFonts w:ascii="宋体" w:hAnsi="宋体" w:cs="宋体" w:eastAsia="宋体" w:hint="default"/>
                          <w:sz w:val="21"/>
                          <w:szCs w:val="21"/>
                        </w:rPr>
                      </w:pPr>
                      <w:r>
                        <w:rPr>
                          <w:rFonts w:ascii="宋体" w:hAnsi="宋体" w:cs="宋体" w:eastAsia="宋体" w:hint="default"/>
                          <w:sz w:val="21"/>
                          <w:szCs w:val="21"/>
                        </w:rPr>
                        <w:t>非货币性资产交换损益</w:t>
                      </w:r>
                    </w:p>
                    <w:p>
                      <w:pPr>
                        <w:spacing w:line="404" w:lineRule="exact" w:before="43"/>
                        <w:ind w:left="211" w:right="0" w:firstLine="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r>
                        <w:rPr>
                          <w:rFonts w:ascii="宋体" w:hAnsi="宋体" w:cs="宋体" w:eastAsia="宋体" w:hint="default"/>
                          <w:w w:val="100"/>
                          <w:sz w:val="21"/>
                          <w:szCs w:val="21"/>
                        </w:rPr>
                        <w:t> </w:t>
                      </w:r>
                      <w:r>
                        <w:rPr>
                          <w:rFonts w:ascii="宋体" w:hAnsi="宋体" w:cs="宋体" w:eastAsia="宋体" w:hint="default"/>
                          <w:spacing w:val="-2"/>
                          <w:sz w:val="21"/>
                          <w:szCs w:val="21"/>
                        </w:rPr>
                        <w:t>因不可抗力因素，如遭受自然灾害而计提的各项资</w:t>
                      </w:r>
                    </w:p>
                    <w:p>
                      <w:pPr>
                        <w:spacing w:line="22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产减值准备</w:t>
                      </w:r>
                    </w:p>
                    <w:p>
                      <w:pPr>
                        <w:spacing w:line="390" w:lineRule="atLeast" w:before="13"/>
                        <w:ind w:left="211" w:right="3360" w:firstLine="0"/>
                        <w:jc w:val="left"/>
                        <w:rPr>
                          <w:rFonts w:ascii="宋体" w:hAnsi="宋体" w:cs="宋体" w:eastAsia="宋体" w:hint="default"/>
                          <w:sz w:val="21"/>
                          <w:szCs w:val="21"/>
                        </w:rPr>
                      </w:pPr>
                      <w:r>
                        <w:rPr>
                          <w:rFonts w:ascii="宋体" w:hAnsi="宋体" w:cs="宋体" w:eastAsia="宋体" w:hint="default"/>
                          <w:sz w:val="21"/>
                          <w:szCs w:val="21"/>
                        </w:rPr>
                        <w:t>债务重组损益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企业重组费用</w:t>
                      </w:r>
                    </w:p>
                  </w:txbxContent>
                </v:textbox>
                <w10:wrap type="none"/>
              </v:shape>
            </v:group>
          </v:group>
        </w:pict>
      </w:r>
      <w:r>
        <w:rPr>
          <w:rFonts w:ascii="宋体" w:hAnsi="宋体" w:cs="宋体" w:eastAsia="宋体" w:hint="default"/>
          <w:position w:val="-111"/>
          <w:sz w:val="20"/>
          <w:szCs w:val="20"/>
        </w:rPr>
      </w:r>
    </w:p>
    <w:p>
      <w:pPr>
        <w:spacing w:after="0" w:line="5623" w:lineRule="exact"/>
        <w:rPr>
          <w:rFonts w:ascii="宋体" w:hAnsi="宋体" w:cs="宋体" w:eastAsia="宋体" w:hint="default"/>
          <w:sz w:val="20"/>
          <w:szCs w:val="20"/>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group style="position:absolute;margin-left:84.503998pt;margin-top:101.300026pt;width:426.45pt;height:5.2pt;mso-position-horizontal-relative:page;mso-position-vertical-relative:page;z-index:-1141792" coordorigin="1690,2026" coordsize="8529,104">
            <v:shape style="position:absolute;left:1690;top:2026;width:5084;height:103" type="#_x0000_t75" stroked="false">
              <v:imagedata r:id="rId730" o:title=""/>
            </v:shape>
            <v:shape style="position:absolute;left:6750;top:2120;width:3469;height:10" type="#_x0000_t75" stroked="false">
              <v:imagedata r:id="rId731" o:title=""/>
            </v:shape>
            <w10:wrap type="none"/>
          </v:group>
        </w:pict>
      </w:r>
      <w:r>
        <w:rPr/>
        <w:pict>
          <v:group style="position:absolute;margin-left:84.503998pt;margin-top:135.259964pt;width:426.45pt;height:5.3pt;mso-position-horizontal-relative:page;mso-position-vertical-relative:page;z-index:-1141768" coordorigin="1690,2705" coordsize="8529,106">
            <v:shape style="position:absolute;left:1690;top:2705;width:5084;height:106" type="#_x0000_t75" stroked="false">
              <v:imagedata r:id="rId732" o:title=""/>
            </v:shape>
            <v:shape style="position:absolute;left:6750;top:2801;width:3469;height:10" type="#_x0000_t75" stroked="false">
              <v:imagedata r:id="rId731" o:title=""/>
            </v:shape>
            <w10:wrap type="none"/>
          </v:group>
        </w:pict>
      </w:r>
      <w:r>
        <w:rPr/>
        <w:pict>
          <v:group style="position:absolute;margin-left:84.503998pt;margin-top:154.940018pt;width:426.45pt;height:5.4pt;mso-position-horizontal-relative:page;mso-position-vertical-relative:page;z-index:-1141744" coordorigin="1690,3099" coordsize="8529,108">
            <v:shape style="position:absolute;left:1690;top:3099;width:5084;height:108" type="#_x0000_t75" stroked="false">
              <v:imagedata r:id="rId733" o:title=""/>
            </v:shape>
            <v:shape style="position:absolute;left:6750;top:3195;width:1512;height:12" type="#_x0000_t75" stroked="false">
              <v:imagedata r:id="rId727" o:title=""/>
            </v:shape>
            <v:shape style="position:absolute;left:8248;top:3197;width:1971;height:10" type="#_x0000_t75" stroked="false">
              <v:imagedata r:id="rId719" o:title=""/>
            </v:shape>
            <w10:wrap type="none"/>
          </v:group>
        </w:pict>
      </w:r>
      <w:r>
        <w:rPr/>
        <w:pict>
          <v:group style="position:absolute;margin-left:84.503998pt;margin-top:189.139969pt;width:426.45pt;height:5.2pt;mso-position-horizontal-relative:page;mso-position-vertical-relative:page;z-index:-1141720" coordorigin="1690,3783" coordsize="8529,104">
            <v:shape style="position:absolute;left:1690;top:3783;width:5084;height:103" type="#_x0000_t75" stroked="false">
              <v:imagedata r:id="rId730" o:title=""/>
            </v:shape>
            <v:shape style="position:absolute;left:6750;top:3876;width:3469;height:10" type="#_x0000_t75" stroked="false">
              <v:imagedata r:id="rId721" o:title=""/>
            </v:shape>
            <w10:wrap type="none"/>
          </v:group>
        </w:pict>
      </w:r>
      <w:r>
        <w:rPr/>
        <w:pict>
          <v:group style="position:absolute;margin-left:84.503998pt;margin-top:223.09996pt;width:426.45pt;height:5.3pt;mso-position-horizontal-relative:page;mso-position-vertical-relative:page;z-index:-1141696" coordorigin="1690,4462" coordsize="8529,106">
            <v:shape style="position:absolute;left:1690;top:4462;width:5084;height:106" type="#_x0000_t75" stroked="false">
              <v:imagedata r:id="rId734" o:title=""/>
            </v:shape>
            <v:shape style="position:absolute;left:6750;top:4558;width:3469;height:10" type="#_x0000_t75" stroked="false">
              <v:imagedata r:id="rId721" o:title=""/>
            </v:shape>
            <w10:wrap type="none"/>
          </v:group>
        </w:pict>
      </w:r>
      <w:r>
        <w:rPr/>
        <w:pict>
          <v:group style="position:absolute;margin-left:84.503998pt;margin-top:242.779968pt;width:426.45pt;height:5.4pt;mso-position-horizontal-relative:page;mso-position-vertical-relative:page;z-index:-1141672" coordorigin="1690,4856" coordsize="8529,108">
            <v:shape style="position:absolute;left:1690;top:4856;width:5084;height:108" type="#_x0000_t75" stroked="false">
              <v:imagedata r:id="rId722" o:title=""/>
            </v:shape>
            <v:shape style="position:absolute;left:6750;top:4952;width:1512;height:12" type="#_x0000_t75" stroked="false">
              <v:imagedata r:id="rId725" o:title=""/>
            </v:shape>
            <v:shape style="position:absolute;left:8248;top:4954;width:1971;height:10" type="#_x0000_t75" stroked="false">
              <v:imagedata r:id="rId724" o:title=""/>
            </v:shape>
            <w10:wrap type="none"/>
          </v:group>
        </w:pict>
      </w:r>
      <w:r>
        <w:rPr/>
        <w:pict>
          <v:group style="position:absolute;margin-left:84.503998pt;margin-top:267.410004pt;width:426.45pt;height:.75pt;mso-position-horizontal-relative:page;mso-position-vertical-relative:page;z-index:-1141648" coordorigin="1690,5348" coordsize="8529,15">
            <v:shape style="position:absolute;left:1690;top:5353;width:5065;height:10" type="#_x0000_t75" stroked="false">
              <v:imagedata r:id="rId728" o:title=""/>
            </v:shape>
            <v:shape style="position:absolute;left:6750;top:5348;width:1512;height:14" type="#_x0000_t75" stroked="false">
              <v:imagedata r:id="rId735" o:title=""/>
            </v:shape>
            <v:shape style="position:absolute;left:8248;top:5353;width:1971;height:10" type="#_x0000_t75" stroked="false">
              <v:imagedata r:id="rId719" o:title=""/>
            </v:shape>
            <w10:wrap type="none"/>
          </v:group>
        </w:pict>
      </w:r>
      <w:r>
        <w:rPr/>
        <w:pict>
          <v:group style="position:absolute;margin-left:84.503998pt;margin-top:296.930023pt;width:426.45pt;height:5.2pt;mso-position-horizontal-relative:page;mso-position-vertical-relative:page;z-index:-1141624" coordorigin="1690,5939" coordsize="8529,104">
            <v:shape style="position:absolute;left:1690;top:5939;width:5084;height:103" type="#_x0000_t75" stroked="false">
              <v:imagedata r:id="rId736" o:title=""/>
            </v:shape>
            <v:shape style="position:absolute;left:6750;top:6032;width:3469;height:10" type="#_x0000_t75" stroked="false">
              <v:imagedata r:id="rId721" o:title=""/>
            </v:shape>
            <w10:wrap type="none"/>
          </v:group>
        </w:pict>
      </w:r>
      <w:r>
        <w:rPr/>
        <w:pict>
          <v:group style="position:absolute;margin-left:84.503998pt;margin-top:330.889984pt;width:426.45pt;height:5.2pt;mso-position-horizontal-relative:page;mso-position-vertical-relative:page;z-index:-1141600" coordorigin="1690,6618" coordsize="8529,104">
            <v:shape style="position:absolute;left:1690;top:6618;width:5084;height:103" type="#_x0000_t75" stroked="false">
              <v:imagedata r:id="rId730" o:title=""/>
            </v:shape>
            <v:shape style="position:absolute;left:6750;top:6711;width:3469;height:10" type="#_x0000_t75" stroked="false">
              <v:imagedata r:id="rId721" o:title=""/>
            </v:shape>
            <w10:wrap type="none"/>
          </v:group>
        </w:pict>
      </w:r>
      <w:r>
        <w:rPr/>
        <w:pict>
          <v:group style="position:absolute;margin-left:84.503998pt;margin-top:355.48999pt;width:426.45pt;height:.5pt;mso-position-horizontal-relative:page;mso-position-vertical-relative:page;z-index:-1141576" coordorigin="1690,7110" coordsize="8529,10">
            <v:shape style="position:absolute;left:1690;top:7110;width:5065;height:10" type="#_x0000_t75" stroked="false">
              <v:imagedata r:id="rId728" o:title=""/>
            </v:shape>
            <v:shape style="position:absolute;left:6750;top:7110;width:3469;height:10" type="#_x0000_t75" stroked="false">
              <v:imagedata r:id="rId721" o:title=""/>
            </v:shape>
            <w10:wrap type="none"/>
          </v:group>
        </w:pict>
      </w:r>
      <w:r>
        <w:rPr/>
        <w:pict>
          <v:group style="position:absolute;margin-left:84.503998pt;margin-top:370.369995pt;width:426.45pt;height:5.4pt;mso-position-horizontal-relative:page;mso-position-vertical-relative:page;z-index:-1141552" coordorigin="1690,7407" coordsize="8529,108">
            <v:shape style="position:absolute;left:1690;top:7407;width:5084;height:108" type="#_x0000_t75" stroked="false">
              <v:imagedata r:id="rId737" o:title=""/>
            </v:shape>
            <v:shape style="position:absolute;left:6750;top:7503;width:1512;height:12" type="#_x0000_t75" stroked="false">
              <v:imagedata r:id="rId725" o:title=""/>
            </v:shape>
            <v:shape style="position:absolute;left:8248;top:7506;width:1971;height:10" type="#_x0000_t75" stroked="false">
              <v:imagedata r:id="rId719" o:title=""/>
            </v:shape>
            <w10:wrap type="none"/>
          </v:group>
        </w:pict>
      </w:r>
      <w:r>
        <w:rPr/>
        <w:pict>
          <v:group style="position:absolute;margin-left:84.503998pt;margin-top:395.209991pt;width:426.45pt;height:.5pt;mso-position-horizontal-relative:page;mso-position-vertical-relative:page;z-index:-1141528" coordorigin="1690,7904" coordsize="8529,10">
            <v:shape style="position:absolute;left:1690;top:7904;width:5065;height:10" type="#_x0000_t75" stroked="false">
              <v:imagedata r:id="rId728" o:title=""/>
            </v:shape>
            <v:shape style="position:absolute;left:6750;top:7904;width:3469;height:10" type="#_x0000_t75" stroked="false">
              <v:imagedata r:id="rId721" o:title=""/>
            </v:shape>
            <w10:wrap type="none"/>
          </v:group>
        </w:pict>
      </w:r>
      <w:r>
        <w:rPr/>
        <w:pict>
          <v:group style="position:absolute;margin-left:84.503998pt;margin-top:410.089996pt;width:426.45pt;height:5.4pt;mso-position-horizontal-relative:page;mso-position-vertical-relative:page;z-index:-1141504" coordorigin="1690,8202" coordsize="8529,108">
            <v:shape style="position:absolute;left:1690;top:8202;width:5084;height:108" type="#_x0000_t75" stroked="false">
              <v:imagedata r:id="rId722" o:title=""/>
            </v:shape>
            <v:shape style="position:absolute;left:6750;top:8298;width:1512;height:12" type="#_x0000_t75" stroked="false">
              <v:imagedata r:id="rId738" o:title=""/>
            </v:shape>
            <v:shape style="position:absolute;left:8248;top:8300;width:1971;height:10" type="#_x0000_t75" stroked="false">
              <v:imagedata r:id="rId719" o:title=""/>
            </v:shape>
            <w10:wrap type="none"/>
          </v:group>
        </w:pict>
      </w:r>
      <w:r>
        <w:rPr/>
        <w:pict>
          <v:group style="position:absolute;margin-left:84.503998pt;margin-top:429.889984pt;width:426.45pt;height:5.4pt;mso-position-horizontal-relative:page;mso-position-vertical-relative:page;z-index:-1141480" coordorigin="1690,8598" coordsize="8529,108">
            <v:shape style="position:absolute;left:1690;top:8598;width:5084;height:108" type="#_x0000_t75" stroked="false">
              <v:imagedata r:id="rId722" o:title=""/>
            </v:shape>
            <v:shape style="position:absolute;left:6750;top:8694;width:1512;height:12" type="#_x0000_t75" stroked="false">
              <v:imagedata r:id="rId739" o:title=""/>
            </v:shape>
            <v:shape style="position:absolute;left:8248;top:8696;width:1971;height:10" type="#_x0000_t75" stroked="false">
              <v:imagedata r:id="rId724" o:title=""/>
            </v:shape>
            <w10:wrap type="none"/>
          </v:group>
        </w:pict>
      </w:r>
      <w:r>
        <w:rPr/>
        <w:pict>
          <v:group style="position:absolute;margin-left:84.503998pt;margin-top:454.75pt;width:426.45pt;height:.5pt;mso-position-horizontal-relative:page;mso-position-vertical-relative:page;z-index:-1141456" coordorigin="1690,9095" coordsize="8529,10">
            <v:shape style="position:absolute;left:1690;top:9095;width:5065;height:10" type="#_x0000_t75" stroked="false">
              <v:imagedata r:id="rId728" o:title=""/>
            </v:shape>
            <v:shape style="position:absolute;left:6750;top:9095;width:3469;height:10" type="#_x0000_t75" stroked="false">
              <v:imagedata r:id="rId721"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5084"/>
        <w:gridCol w:w="1498"/>
        <w:gridCol w:w="1961"/>
      </w:tblGrid>
      <w:tr>
        <w:trPr>
          <w:trHeight w:val="581" w:hRule="exact"/>
        </w:trPr>
        <w:tc>
          <w:tcPr>
            <w:tcW w:w="5084"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118" w:firstLine="211"/>
              <w:jc w:val="left"/>
              <w:rPr>
                <w:rFonts w:ascii="宋体" w:hAnsi="宋体" w:cs="宋体" w:eastAsia="宋体" w:hint="default"/>
                <w:sz w:val="21"/>
                <w:szCs w:val="21"/>
              </w:rPr>
            </w:pPr>
            <w:r>
              <w:rPr>
                <w:rFonts w:ascii="宋体" w:hAnsi="宋体" w:cs="宋体" w:eastAsia="宋体" w:hint="default"/>
                <w:spacing w:val="-2"/>
                <w:sz w:val="21"/>
                <w:szCs w:val="21"/>
              </w:rPr>
              <w:t>交易价格显失公允的交易产生的超过公允价值部分</w:t>
            </w:r>
            <w:r>
              <w:rPr>
                <w:rFonts w:ascii="宋体" w:hAnsi="宋体" w:cs="宋体" w:eastAsia="宋体" w:hint="default"/>
                <w:w w:val="100"/>
                <w:sz w:val="21"/>
                <w:szCs w:val="21"/>
              </w:rPr>
              <w:t> </w:t>
            </w:r>
            <w:r>
              <w:rPr>
                <w:rFonts w:ascii="宋体" w:hAnsi="宋体" w:cs="宋体" w:eastAsia="宋体" w:hint="default"/>
                <w:sz w:val="21"/>
                <w:szCs w:val="21"/>
              </w:rPr>
              <w:t>的损益</w:t>
            </w:r>
          </w:p>
        </w:tc>
        <w:tc>
          <w:tcPr>
            <w:tcW w:w="1498" w:type="dxa"/>
            <w:tcBorders>
              <w:top w:val="single" w:sz="4" w:space="0" w:color="000000"/>
              <w:left w:val="single" w:sz="4" w:space="0" w:color="000000"/>
              <w:bottom w:val="nil" w:sz="6" w:space="0" w:color="auto"/>
              <w:right w:val="single" w:sz="4" w:space="0" w:color="000000"/>
            </w:tcBorders>
          </w:tcPr>
          <w:p>
            <w:pPr/>
          </w:p>
        </w:tc>
        <w:tc>
          <w:tcPr>
            <w:tcW w:w="1961" w:type="dxa"/>
            <w:tcBorders>
              <w:top w:val="single" w:sz="4" w:space="0" w:color="000000"/>
              <w:left w:val="single" w:sz="4" w:space="0" w:color="000000"/>
              <w:bottom w:val="nil" w:sz="6" w:space="0" w:color="auto"/>
              <w:right w:val="nil" w:sz="6" w:space="0" w:color="auto"/>
            </w:tcBorders>
          </w:tcPr>
          <w:p>
            <w:pPr/>
          </w:p>
        </w:tc>
      </w:tr>
      <w:tr>
        <w:trPr>
          <w:trHeight w:val="680"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72" w:lineRule="exact" w:before="161"/>
              <w:ind w:left="122" w:right="118" w:firstLine="211"/>
              <w:jc w:val="left"/>
              <w:rPr>
                <w:rFonts w:ascii="宋体" w:hAnsi="宋体" w:cs="宋体" w:eastAsia="宋体" w:hint="default"/>
                <w:sz w:val="21"/>
                <w:szCs w:val="21"/>
              </w:rPr>
            </w:pPr>
            <w:r>
              <w:rPr>
                <w:rFonts w:ascii="宋体" w:hAnsi="宋体" w:cs="宋体" w:eastAsia="宋体" w:hint="default"/>
                <w:spacing w:val="-2"/>
                <w:sz w:val="21"/>
                <w:szCs w:val="21"/>
              </w:rPr>
              <w:t>同一控制下企业合并产生的子公司期初至合并日的</w:t>
            </w:r>
            <w:r>
              <w:rPr>
                <w:rFonts w:ascii="宋体" w:hAnsi="宋体" w:cs="宋体" w:eastAsia="宋体" w:hint="default"/>
                <w:w w:val="100"/>
                <w:sz w:val="21"/>
                <w:szCs w:val="21"/>
              </w:rPr>
              <w:t> </w:t>
            </w:r>
            <w:r>
              <w:rPr>
                <w:rFonts w:ascii="宋体" w:hAnsi="宋体" w:cs="宋体" w:eastAsia="宋体" w:hint="default"/>
                <w:sz w:val="21"/>
                <w:szCs w:val="21"/>
              </w:rPr>
              <w:t>当期净损益</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105"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298"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与公司正常经营业务无关的或有事项产生的损益</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97"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576"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外，持有交易性金融资产、交易性金融负债产生的公</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103"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577"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72" w:lineRule="exact" w:before="58"/>
              <w:ind w:left="122" w:right="118" w:firstLine="211"/>
              <w:jc w:val="left"/>
              <w:rPr>
                <w:rFonts w:ascii="宋体" w:hAnsi="宋体" w:cs="宋体" w:eastAsia="宋体" w:hint="default"/>
                <w:sz w:val="21"/>
                <w:szCs w:val="21"/>
              </w:rPr>
            </w:pPr>
            <w:r>
              <w:rPr>
                <w:rFonts w:ascii="宋体" w:hAnsi="宋体" w:cs="宋体" w:eastAsia="宋体" w:hint="default"/>
                <w:spacing w:val="-2"/>
                <w:sz w:val="21"/>
                <w:szCs w:val="21"/>
              </w:rPr>
              <w:t>处置交易性金融资产、交易性金融负债和可供出售</w:t>
            </w:r>
            <w:r>
              <w:rPr>
                <w:rFonts w:ascii="宋体" w:hAnsi="宋体" w:cs="宋体" w:eastAsia="宋体" w:hint="default"/>
                <w:w w:val="100"/>
                <w:sz w:val="21"/>
                <w:szCs w:val="21"/>
              </w:rPr>
              <w:t> </w:t>
            </w:r>
            <w:r>
              <w:rPr>
                <w:rFonts w:ascii="宋体" w:hAnsi="宋体" w:cs="宋体" w:eastAsia="宋体" w:hint="default"/>
                <w:sz w:val="21"/>
                <w:szCs w:val="21"/>
              </w:rPr>
              <w:t>金融资产取得的投资收益</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105"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299"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98"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9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580"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72" w:lineRule="exact" w:before="60"/>
              <w:ind w:left="122" w:right="118" w:firstLine="211"/>
              <w:jc w:val="left"/>
              <w:rPr>
                <w:rFonts w:ascii="宋体" w:hAnsi="宋体" w:cs="宋体" w:eastAsia="宋体" w:hint="default"/>
                <w:sz w:val="21"/>
                <w:szCs w:val="21"/>
              </w:rPr>
            </w:pPr>
            <w:r>
              <w:rPr>
                <w:rFonts w:ascii="宋体" w:hAnsi="宋体" w:cs="宋体" w:eastAsia="宋体" w:hint="default"/>
                <w:spacing w:val="-2"/>
                <w:sz w:val="21"/>
                <w:szCs w:val="21"/>
              </w:rPr>
              <w:t>采用公允价值模式进行后续计量的投资性房地产公</w:t>
            </w:r>
            <w:r>
              <w:rPr>
                <w:rFonts w:ascii="宋体" w:hAnsi="宋体" w:cs="宋体" w:eastAsia="宋体" w:hint="default"/>
                <w:w w:val="100"/>
                <w:sz w:val="21"/>
                <w:szCs w:val="21"/>
              </w:rPr>
              <w:t> </w:t>
            </w:r>
            <w:r>
              <w:rPr>
                <w:rFonts w:ascii="宋体" w:hAnsi="宋体" w:cs="宋体" w:eastAsia="宋体" w:hint="default"/>
                <w:sz w:val="21"/>
                <w:szCs w:val="21"/>
              </w:rPr>
              <w:t>允价值变动产生的损益</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103"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577"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118" w:firstLine="211"/>
              <w:jc w:val="left"/>
              <w:rPr>
                <w:rFonts w:ascii="宋体" w:hAnsi="宋体" w:cs="宋体" w:eastAsia="宋体" w:hint="default"/>
                <w:sz w:val="21"/>
                <w:szCs w:val="21"/>
              </w:rPr>
            </w:pPr>
            <w:r>
              <w:rPr>
                <w:rFonts w:ascii="宋体" w:hAnsi="宋体" w:cs="宋体" w:eastAsia="宋体" w:hint="default"/>
                <w:spacing w:val="-2"/>
                <w:sz w:val="21"/>
                <w:szCs w:val="21"/>
              </w:rPr>
              <w:t>根据税收、会计等法律、法规的要求对当期损益进</w:t>
            </w:r>
            <w:r>
              <w:rPr>
                <w:rFonts w:ascii="宋体" w:hAnsi="宋体" w:cs="宋体" w:eastAsia="宋体" w:hint="default"/>
                <w:w w:val="100"/>
                <w:sz w:val="21"/>
                <w:szCs w:val="21"/>
              </w:rPr>
              <w:t> </w:t>
            </w:r>
            <w:r>
              <w:rPr>
                <w:rFonts w:ascii="宋体" w:hAnsi="宋体" w:cs="宋体" w:eastAsia="宋体" w:hint="default"/>
                <w:sz w:val="21"/>
                <w:szCs w:val="21"/>
              </w:rPr>
              <w:t>行一次性调整对当期损益的影响</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102"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92"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09"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33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Arial Narrow" w:hAnsi="Arial Narrow" w:cs="Arial Narrow" w:eastAsia="Arial Narrow" w:hint="default"/>
                <w:sz w:val="21"/>
                <w:szCs w:val="21"/>
              </w:rPr>
            </w:pPr>
            <w:r>
              <w:rPr>
                <w:rFonts w:ascii="Arial Narrow"/>
                <w:w w:val="100"/>
                <w:sz w:val="21"/>
              </w:rPr>
              <w:t>-</w:t>
            </w:r>
          </w:p>
        </w:tc>
        <w:tc>
          <w:tcPr>
            <w:tcW w:w="1961" w:type="dxa"/>
            <w:tcBorders>
              <w:top w:val="nil" w:sz="6" w:space="0" w:color="auto"/>
              <w:left w:val="single" w:sz="4" w:space="0" w:color="000000"/>
              <w:bottom w:val="nil" w:sz="6" w:space="0" w:color="auto"/>
              <w:right w:val="nil" w:sz="6" w:space="0" w:color="auto"/>
            </w:tcBorders>
          </w:tcPr>
          <w:p>
            <w:pPr/>
          </w:p>
        </w:tc>
      </w:tr>
      <w:tr>
        <w:trPr>
          <w:trHeight w:val="93"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96"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3"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2,453.75</w:t>
            </w:r>
            <w:r>
              <w:rPr>
                <w:rFonts w:ascii="Arial Narrow"/>
                <w:sz w:val="21"/>
              </w:rPr>
            </w:r>
          </w:p>
        </w:tc>
        <w:tc>
          <w:tcPr>
            <w:tcW w:w="1961" w:type="dxa"/>
            <w:tcBorders>
              <w:top w:val="nil" w:sz="6" w:space="0" w:color="auto"/>
              <w:left w:val="single" w:sz="4" w:space="0" w:color="000000"/>
              <w:bottom w:val="nil" w:sz="6" w:space="0" w:color="auto"/>
              <w:right w:val="nil" w:sz="6" w:space="0" w:color="auto"/>
            </w:tcBorders>
          </w:tcPr>
          <w:p>
            <w:pPr/>
          </w:p>
        </w:tc>
      </w:tr>
      <w:tr>
        <w:trPr>
          <w:trHeight w:val="306"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b/>
                <w:bCs/>
                <w:sz w:val="21"/>
                <w:szCs w:val="21"/>
              </w:rPr>
              <w:t>非经常性损益总额</w:t>
            </w:r>
            <w:r>
              <w:rPr>
                <w:rFonts w:ascii="宋体" w:hAnsi="宋体" w:cs="宋体" w:eastAsia="宋体" w:hint="default"/>
                <w:sz w:val="21"/>
                <w:szCs w:val="21"/>
              </w:rPr>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Arial Narrow" w:hAnsi="Arial Narrow" w:cs="Arial Narrow" w:eastAsia="Arial Narrow" w:hint="default"/>
                <w:sz w:val="21"/>
                <w:szCs w:val="21"/>
              </w:rPr>
            </w:pPr>
            <w:r>
              <w:rPr>
                <w:rFonts w:ascii="Arial Narrow"/>
                <w:b/>
                <w:spacing w:val="-2"/>
                <w:sz w:val="21"/>
              </w:rPr>
              <w:t>911,288.06</w:t>
            </w:r>
            <w:r>
              <w:rPr>
                <w:rFonts w:ascii="Arial Narrow"/>
                <w:spacing w:val="-2"/>
                <w:sz w:val="21"/>
              </w:rPr>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b/>
                <w:spacing w:val="-1"/>
                <w:sz w:val="21"/>
              </w:rPr>
              <w:t>2,000,000.00</w:t>
            </w:r>
            <w:r>
              <w:rPr>
                <w:rFonts w:ascii="Arial Narrow"/>
                <w:sz w:val="21"/>
              </w:rPr>
            </w:r>
          </w:p>
        </w:tc>
      </w:tr>
      <w:tr>
        <w:trPr>
          <w:trHeight w:val="93"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减：非经常性损益的所得税影响数</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136,693.21</w:t>
            </w:r>
            <w:r>
              <w:rPr>
                <w:rFonts w:ascii="Arial Narrow"/>
                <w:sz w:val="21"/>
              </w:rPr>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r>
      <w:tr>
        <w:trPr>
          <w:trHeight w:val="91"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96"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b/>
                <w:bCs/>
                <w:sz w:val="21"/>
                <w:szCs w:val="21"/>
              </w:rPr>
              <w:t>非经常性损益净额</w:t>
            </w:r>
            <w:r>
              <w:rPr>
                <w:rFonts w:ascii="宋体" w:hAnsi="宋体" w:cs="宋体" w:eastAsia="宋体" w:hint="default"/>
                <w:sz w:val="21"/>
                <w:szCs w:val="21"/>
              </w:rPr>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b/>
                <w:spacing w:val="-1"/>
                <w:sz w:val="21"/>
              </w:rPr>
              <w:t>774,594.85</w:t>
            </w:r>
            <w:r>
              <w:rPr>
                <w:rFonts w:ascii="Arial Narrow"/>
                <w:sz w:val="21"/>
              </w:rPr>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b/>
                <w:spacing w:val="-1"/>
                <w:sz w:val="21"/>
              </w:rPr>
              <w:t>1,700,000.00</w:t>
            </w:r>
            <w:r>
              <w:rPr>
                <w:rFonts w:ascii="Arial Narrow"/>
                <w:sz w:val="21"/>
              </w:rPr>
            </w:r>
          </w:p>
        </w:tc>
      </w:tr>
      <w:tr>
        <w:trPr>
          <w:trHeight w:val="301"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减：归属于少数股东的非经常性损益净影响数</w:t>
            </w:r>
          </w:p>
        </w:tc>
        <w:tc>
          <w:tcPr>
            <w:tcW w:w="1498"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98"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归属于公司普通股股东的非经常性损益</w:t>
            </w:r>
            <w:r>
              <w:rPr>
                <w:rFonts w:ascii="宋体" w:hAnsi="宋体" w:cs="宋体" w:eastAsia="宋体" w:hint="default"/>
                <w:sz w:val="21"/>
                <w:szCs w:val="21"/>
              </w:rPr>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774,594.85</w:t>
            </w:r>
            <w:r>
              <w:rPr>
                <w:rFonts w:ascii="Arial Narrow"/>
                <w:sz w:val="21"/>
              </w:rPr>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1,700,000.00</w:t>
            </w:r>
            <w:r>
              <w:rPr>
                <w:rFonts w:ascii="Arial Narrow"/>
                <w:sz w:val="21"/>
              </w:rPr>
            </w:r>
          </w:p>
        </w:tc>
      </w:tr>
      <w:tr>
        <w:trPr>
          <w:trHeight w:val="93"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03"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归属于公司普通股股东的净利润</w:t>
            </w:r>
            <w:r>
              <w:rPr>
                <w:rFonts w:ascii="宋体" w:hAnsi="宋体" w:cs="宋体" w:eastAsia="宋体" w:hint="default"/>
                <w:sz w:val="21"/>
                <w:szCs w:val="21"/>
              </w:rPr>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57,570,579.60</w:t>
            </w:r>
            <w:r>
              <w:rPr>
                <w:rFonts w:ascii="Arial Narrow"/>
                <w:sz w:val="21"/>
              </w:rPr>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b/>
                <w:spacing w:val="-1"/>
                <w:sz w:val="21"/>
              </w:rPr>
              <w:t>42,172,182.68</w:t>
            </w:r>
            <w:r>
              <w:rPr>
                <w:rFonts w:ascii="Arial Narrow"/>
                <w:sz w:val="21"/>
              </w:rPr>
            </w:r>
          </w:p>
        </w:tc>
      </w:tr>
      <w:tr>
        <w:trPr>
          <w:trHeight w:val="93" w:hRule="exact"/>
        </w:trPr>
        <w:tc>
          <w:tcPr>
            <w:tcW w:w="5084"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96" w:hRule="exact"/>
        </w:trPr>
        <w:tc>
          <w:tcPr>
            <w:tcW w:w="5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减：归属于公司普通股股东的非经常性损益</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774,594.85</w:t>
            </w:r>
            <w:r>
              <w:rPr>
                <w:rFonts w:ascii="Arial Narrow"/>
                <w:sz w:val="21"/>
              </w:rPr>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1,700,000.00</w:t>
            </w:r>
            <w:r>
              <w:rPr>
                <w:rFonts w:ascii="Arial Narrow"/>
                <w:sz w:val="21"/>
              </w:rPr>
            </w:r>
          </w:p>
        </w:tc>
      </w:tr>
      <w:tr>
        <w:trPr>
          <w:trHeight w:val="394" w:hRule="exact"/>
        </w:trPr>
        <w:tc>
          <w:tcPr>
            <w:tcW w:w="5084"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27" w:right="0"/>
              <w:jc w:val="left"/>
              <w:rPr>
                <w:rFonts w:ascii="宋体" w:hAnsi="宋体" w:cs="宋体" w:eastAsia="宋体" w:hint="default"/>
                <w:sz w:val="21"/>
                <w:szCs w:val="21"/>
              </w:rPr>
            </w:pPr>
            <w:r>
              <w:rPr>
                <w:rFonts w:ascii="宋体" w:hAnsi="宋体" w:cs="宋体" w:eastAsia="宋体" w:hint="default"/>
                <w:b/>
                <w:bCs/>
                <w:sz w:val="21"/>
                <w:szCs w:val="21"/>
              </w:rPr>
              <w:t>扣除非经常性损益后归属于公司普通股股东的净利润</w:t>
            </w:r>
            <w:r>
              <w:rPr>
                <w:rFonts w:ascii="宋体" w:hAnsi="宋体" w:cs="宋体" w:eastAsia="宋体" w:hint="default"/>
                <w:sz w:val="21"/>
                <w:szCs w:val="21"/>
              </w:rPr>
            </w:r>
          </w:p>
        </w:tc>
        <w:tc>
          <w:tcPr>
            <w:tcW w:w="14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56,795,984.75</w:t>
            </w:r>
            <w:r>
              <w:rPr>
                <w:rFonts w:ascii="Arial Narrow"/>
                <w:sz w:val="21"/>
              </w:rPr>
            </w:r>
          </w:p>
        </w:tc>
        <w:tc>
          <w:tcPr>
            <w:tcW w:w="1961"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40,472,182.68</w:t>
            </w:r>
            <w:r>
              <w:rPr>
                <w:rFonts w:ascii="Arial Narrow"/>
                <w:sz w:val="21"/>
              </w:rPr>
            </w:r>
          </w:p>
        </w:tc>
      </w:tr>
    </w:tbl>
    <w:p>
      <w:pPr>
        <w:tabs>
          <w:tab w:pos="6692" w:val="left" w:leader="none"/>
        </w:tabs>
        <w:spacing w:line="20" w:lineRule="exact"/>
        <w:ind w:left="5195"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39" name="image721.png" descr=""/>
            <wp:cNvGraphicFramePr>
              <a:graphicFrameLocks noChangeAspect="1"/>
            </wp:cNvGraphicFramePr>
            <a:graphic>
              <a:graphicData uri="http://schemas.openxmlformats.org/drawingml/2006/picture">
                <pic:pic>
                  <pic:nvPicPr>
                    <pic:cNvPr id="40" name="image721.png"/>
                    <pic:cNvPicPr/>
                  </pic:nvPicPr>
                  <pic:blipFill>
                    <a:blip r:embed="rId740"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41" name="image721.png" descr=""/>
            <wp:cNvGraphicFramePr>
              <a:graphicFrameLocks noChangeAspect="1"/>
            </wp:cNvGraphicFramePr>
            <a:graphic>
              <a:graphicData uri="http://schemas.openxmlformats.org/drawingml/2006/picture">
                <pic:pic>
                  <pic:nvPicPr>
                    <pic:cNvPr id="42" name="image721.png"/>
                    <pic:cNvPicPr/>
                  </pic:nvPicPr>
                  <pic:blipFill>
                    <a:blip r:embed="rId740" cstate="print"/>
                    <a:stretch>
                      <a:fillRect/>
                    </a:stretch>
                  </pic:blipFill>
                  <pic:spPr>
                    <a:xfrm>
                      <a:off x="0" y="0"/>
                      <a:ext cx="6096" cy="3048"/>
                    </a:xfrm>
                    <a:prstGeom prst="rect">
                      <a:avLst/>
                    </a:prstGeom>
                  </pic:spPr>
                </pic:pic>
              </a:graphicData>
            </a:graphic>
          </wp:inline>
        </w:drawing>
      </w:r>
      <w:r>
        <w:rPr>
          <w:rFonts w:ascii="宋体"/>
          <w:sz w:val="2"/>
        </w:rPr>
      </w:r>
    </w:p>
    <w:p>
      <w:pPr>
        <w:spacing w:before="80"/>
        <w:ind w:left="238" w:right="1041" w:firstLine="0"/>
        <w:jc w:val="left"/>
        <w:rPr>
          <w:rFonts w:ascii="宋体" w:hAnsi="宋体" w:cs="宋体" w:eastAsia="宋体" w:hint="default"/>
          <w:sz w:val="21"/>
          <w:szCs w:val="21"/>
        </w:rPr>
      </w:pPr>
      <w:r>
        <w:rPr/>
        <w:pict>
          <v:group style="position:absolute;margin-left:84.503998pt;margin-top:-85.136337pt;width:426.45pt;height:5.4pt;mso-position-horizontal-relative:page;mso-position-vertical-relative:paragraph;z-index:-1141432" coordorigin="1690,-1703" coordsize="8529,108">
            <v:shape style="position:absolute;left:1690;top:-1703;width:5084;height:108" type="#_x0000_t75" stroked="false">
              <v:imagedata r:id="rId722" o:title=""/>
            </v:shape>
            <v:shape style="position:absolute;left:6750;top:-1607;width:1512;height:12" type="#_x0000_t75" stroked="false">
              <v:imagedata r:id="rId741" o:title=""/>
            </v:shape>
            <v:shape style="position:absolute;left:8248;top:-1604;width:1971;height:10" type="#_x0000_t75" stroked="false">
              <v:imagedata r:id="rId724" o:title=""/>
            </v:shape>
            <w10:wrap type="none"/>
          </v:group>
        </w:pict>
      </w:r>
      <w:r>
        <w:rPr/>
        <w:pict>
          <v:group style="position:absolute;margin-left:84.503998pt;margin-top:-65.336304pt;width:426.45pt;height:5.55pt;mso-position-horizontal-relative:page;mso-position-vertical-relative:paragraph;z-index:-1141408" coordorigin="1690,-1307" coordsize="8529,111">
            <v:shape style="position:absolute;left:1690;top:-1307;width:5084;height:110" type="#_x0000_t75" stroked="false">
              <v:imagedata r:id="rId742" o:title=""/>
            </v:shape>
            <v:shape style="position:absolute;left:6750;top:-1211;width:1512;height:14" type="#_x0000_t75" stroked="false">
              <v:imagedata r:id="rId743" o:title=""/>
            </v:shape>
            <v:shape style="position:absolute;left:8248;top:-1206;width:1971;height:10" type="#_x0000_t75" stroked="false">
              <v:imagedata r:id="rId724" o:title=""/>
            </v:shape>
            <w10:wrap type="none"/>
          </v:group>
        </w:pict>
      </w:r>
      <w:r>
        <w:rPr/>
        <w:pict>
          <v:group style="position:absolute;margin-left:84.503998pt;margin-top:-45.416332pt;width:426.45pt;height:5.4pt;mso-position-horizontal-relative:page;mso-position-vertical-relative:paragraph;z-index:-1141384" coordorigin="1690,-908" coordsize="8529,108">
            <v:shape style="position:absolute;left:1690;top:-908;width:5084;height:108" type="#_x0000_t75" stroked="false">
              <v:imagedata r:id="rId722" o:title=""/>
            </v:shape>
            <v:shape style="position:absolute;left:6750;top:-812;width:1512;height:12" type="#_x0000_t75" stroked="false">
              <v:imagedata r:id="rId741" o:title=""/>
            </v:shape>
            <v:shape style="position:absolute;left:8248;top:-810;width:1971;height:10" type="#_x0000_t75" stroked="false">
              <v:imagedata r:id="rId724" o:title=""/>
            </v:shape>
            <w10:wrap type="none"/>
          </v:group>
        </w:pict>
      </w:r>
      <w:r>
        <w:rPr/>
        <w:pict>
          <v:group style="position:absolute;margin-left:84.503998pt;margin-top:-25.616333pt;width:426.45pt;height:5.4pt;mso-position-horizontal-relative:page;mso-position-vertical-relative:paragraph;z-index:-1141360" coordorigin="1690,-512" coordsize="8529,108">
            <v:shape style="position:absolute;left:1690;top:-512;width:5084;height:108" type="#_x0000_t75" stroked="false">
              <v:imagedata r:id="rId737" o:title=""/>
            </v:shape>
            <v:shape style="position:absolute;left:6750;top:-416;width:1512;height:12" type="#_x0000_t75" stroked="false">
              <v:imagedata r:id="rId727" o:title=""/>
            </v:shape>
            <v:shape style="position:absolute;left:8248;top:-414;width:1971;height:10" type="#_x0000_t75" stroked="false">
              <v:imagedata r:id="rId719" o:title=""/>
            </v:shape>
            <w10:wrap type="none"/>
          </v:group>
        </w:pict>
      </w:r>
      <w:r>
        <w:rPr>
          <w:rFonts w:ascii="Arial Narrow" w:hAnsi="Arial Narrow" w:cs="Arial Narrow" w:eastAsia="Arial Narrow" w:hint="default"/>
          <w:b/>
          <w:bCs/>
          <w:sz w:val="21"/>
          <w:szCs w:val="21"/>
        </w:rPr>
        <w:t>33</w:t>
      </w:r>
      <w:r>
        <w:rPr>
          <w:rFonts w:ascii="宋体" w:hAnsi="宋体" w:cs="宋体" w:eastAsia="宋体" w:hint="default"/>
          <w:b/>
          <w:bCs/>
          <w:sz w:val="21"/>
          <w:szCs w:val="21"/>
        </w:rPr>
        <w:t>、</w:t>
      </w:r>
      <w:r>
        <w:rPr>
          <w:rFonts w:ascii="宋体" w:hAnsi="宋体" w:cs="宋体" w:eastAsia="宋体" w:hint="default"/>
          <w:b/>
          <w:bCs/>
          <w:spacing w:val="-80"/>
          <w:sz w:val="21"/>
          <w:szCs w:val="21"/>
        </w:rPr>
        <w:t> </w:t>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spacing w:before="125"/>
        <w:ind w:left="343" w:right="1041" w:firstLine="0"/>
        <w:jc w:val="left"/>
        <w:rPr>
          <w:rFonts w:ascii="宋体" w:hAnsi="宋体" w:cs="宋体" w:eastAsia="宋体" w:hint="default"/>
          <w:sz w:val="21"/>
          <w:szCs w:val="21"/>
        </w:rPr>
      </w:pPr>
      <w:r>
        <w:rPr/>
        <w:pict>
          <v:shape style="position:absolute;margin-left:259.730011pt;margin-top:48.513676pt;width:.48001pt;height:.12pt;mso-position-horizontal-relative:page;mso-position-vertical-relative:paragraph;z-index:19312" type="#_x0000_t75" stroked="false">
            <v:imagedata r:id="rId740" o:title=""/>
          </v:shape>
        </w:pict>
      </w:r>
      <w:r>
        <w:rPr/>
        <w:pict>
          <v:shape style="position:absolute;margin-left:385.269989pt;margin-top:48.513676pt;width:.48001pt;height:.12pt;mso-position-horizontal-relative:page;mso-position-vertical-relative:paragraph;z-index:19336" type="#_x0000_t75" stroked="false">
            <v:imagedata r:id="rId740" o:title=""/>
          </v:shape>
        </w:pict>
      </w:r>
      <w:r>
        <w:rPr/>
        <w:pict>
          <v:group style="position:absolute;margin-left:84.503998pt;margin-top:63.543655pt;width:426.45pt;height:5.55pt;mso-position-horizontal-relative:page;mso-position-vertical-relative:paragraph;z-index:-1141288" coordorigin="1690,1271" coordsize="8529,111">
            <v:shape style="position:absolute;left:1690;top:1271;width:3524;height:110" type="#_x0000_t75" stroked="false">
              <v:imagedata r:id="rId744" o:title=""/>
            </v:shape>
            <v:shape style="position:absolute;left:5190;top:1367;width:2525;height:14" type="#_x0000_t75" stroked="false">
              <v:imagedata r:id="rId745" o:title=""/>
            </v:shape>
            <v:shape style="position:absolute;left:7701;top:1372;width:2518;height:10" type="#_x0000_t75" stroked="false">
              <v:imagedata r:id="rId746" o:title=""/>
            </v:shape>
            <w10:wrap type="none"/>
          </v:group>
        </w:pict>
      </w:r>
      <w:r>
        <w:rPr/>
        <w:pict>
          <v:group style="position:absolute;margin-left:84.503998pt;margin-top:83.463715pt;width:426.45pt;height:5.4pt;mso-position-horizontal-relative:page;mso-position-vertical-relative:paragraph;z-index:-1141264" coordorigin="1690,1669" coordsize="8529,108">
            <v:shape style="position:absolute;left:1690;top:1669;width:3524;height:108" type="#_x0000_t75" stroked="false">
              <v:imagedata r:id="rId747" o:title=""/>
            </v:shape>
            <v:shape style="position:absolute;left:5190;top:1765;width:2525;height:12" type="#_x0000_t75" stroked="false">
              <v:imagedata r:id="rId748" o:title=""/>
            </v:shape>
            <v:shape style="position:absolute;left:7701;top:1768;width:2518;height:10" type="#_x0000_t75" stroked="false">
              <v:imagedata r:id="rId749"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）收到的其他与经营活动有关的现金</w:t>
      </w:r>
    </w:p>
    <w:p>
      <w:pPr>
        <w:spacing w:line="240" w:lineRule="auto" w:before="5"/>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3524"/>
        <w:gridCol w:w="2511"/>
        <w:gridCol w:w="2508"/>
      </w:tblGrid>
      <w:tr>
        <w:trPr>
          <w:trHeight w:val="396" w:hRule="exact"/>
        </w:trPr>
        <w:tc>
          <w:tcPr>
            <w:tcW w:w="35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8"/>
              <w:jc w:val="righ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5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103"/>
              <w:jc w:val="righ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3524" w:type="dxa"/>
            <w:tcBorders>
              <w:top w:val="single" w:sz="4" w:space="0" w:color="000000"/>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募集资金利息</w:t>
            </w:r>
          </w:p>
        </w:tc>
        <w:tc>
          <w:tcPr>
            <w:tcW w:w="25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7,713,240.13</w:t>
            </w:r>
            <w:r>
              <w:rPr>
                <w:rFonts w:ascii="Arial Narrow"/>
                <w:sz w:val="21"/>
              </w:rPr>
            </w:r>
          </w:p>
        </w:tc>
        <w:tc>
          <w:tcPr>
            <w:tcW w:w="2508" w:type="dxa"/>
            <w:tcBorders>
              <w:top w:val="single" w:sz="4"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tc>
      </w:tr>
      <w:tr>
        <w:trPr>
          <w:trHeight w:val="413"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4,470,621.96</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6"/>
              <w:jc w:val="right"/>
              <w:rPr>
                <w:rFonts w:ascii="Arial Narrow" w:hAnsi="Arial Narrow" w:cs="Arial Narrow" w:eastAsia="Arial Narrow" w:hint="default"/>
                <w:sz w:val="21"/>
                <w:szCs w:val="21"/>
              </w:rPr>
            </w:pPr>
            <w:r>
              <w:rPr>
                <w:rFonts w:ascii="Arial Narrow"/>
                <w:spacing w:val="-1"/>
                <w:sz w:val="21"/>
              </w:rPr>
              <w:t>4,327,542.42</w:t>
            </w:r>
            <w:r>
              <w:rPr>
                <w:rFonts w:ascii="Arial Narrow"/>
                <w:sz w:val="21"/>
              </w:rPr>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补贴收入</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950,000.00</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3,503,522.01</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125,830.11</w:t>
            </w:r>
            <w:r>
              <w:rPr>
                <w:rFonts w:ascii="Arial Narrow"/>
                <w:sz w:val="21"/>
              </w:rPr>
            </w:r>
          </w:p>
        </w:tc>
      </w:tr>
      <w:tr>
        <w:trPr>
          <w:trHeight w:val="394" w:hRule="exact"/>
        </w:trPr>
        <w:tc>
          <w:tcPr>
            <w:tcW w:w="3524"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16,637,384.10</w:t>
            </w:r>
            <w:r>
              <w:rPr>
                <w:rFonts w:ascii="Arial Narrow"/>
                <w:sz w:val="21"/>
              </w:rPr>
            </w:r>
          </w:p>
        </w:tc>
        <w:tc>
          <w:tcPr>
            <w:tcW w:w="2508"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6,453,372.53</w:t>
            </w:r>
            <w:r>
              <w:rPr>
                <w:rFonts w:ascii="Arial Narrow"/>
                <w:sz w:val="21"/>
              </w:rPr>
            </w:r>
          </w:p>
        </w:tc>
      </w:tr>
    </w:tbl>
    <w:p>
      <w:pPr>
        <w:spacing w:line="240" w:lineRule="auto" w:before="8"/>
        <w:rPr>
          <w:rFonts w:ascii="宋体" w:hAnsi="宋体" w:cs="宋体" w:eastAsia="宋体" w:hint="default"/>
          <w:sz w:val="5"/>
          <w:szCs w:val="5"/>
        </w:rPr>
      </w:pPr>
    </w:p>
    <w:p>
      <w:pPr>
        <w:spacing w:before="36"/>
        <w:ind w:left="343" w:right="1041" w:firstLine="0"/>
        <w:jc w:val="left"/>
        <w:rPr>
          <w:rFonts w:ascii="宋体" w:hAnsi="宋体" w:cs="宋体" w:eastAsia="宋体" w:hint="default"/>
          <w:sz w:val="21"/>
          <w:szCs w:val="21"/>
        </w:rPr>
      </w:pPr>
      <w:r>
        <w:rPr/>
        <w:pict>
          <v:group style="position:absolute;margin-left:84.503998pt;margin-top:-48.936291pt;width:426.45pt;height:5.55pt;mso-position-horizontal-relative:page;mso-position-vertical-relative:paragraph;z-index:-1141240" coordorigin="1690,-979" coordsize="8529,111">
            <v:shape style="position:absolute;left:1690;top:-979;width:3524;height:110" type="#_x0000_t75" stroked="false">
              <v:imagedata r:id="rId744" o:title=""/>
            </v:shape>
            <v:shape style="position:absolute;left:5190;top:-883;width:2525;height:14" type="#_x0000_t75" stroked="false">
              <v:imagedata r:id="rId745" o:title=""/>
            </v:shape>
            <v:shape style="position:absolute;left:7701;top:-878;width:2518;height:10" type="#_x0000_t75" stroked="false">
              <v:imagedata r:id="rId749" o:title=""/>
            </v:shape>
            <w10:wrap type="none"/>
          </v:group>
        </w:pict>
      </w:r>
      <w:r>
        <w:rPr/>
        <w:pict>
          <v:group style="position:absolute;margin-left:84.503998pt;margin-top:-29.016352pt;width:426.45pt;height:5.4pt;mso-position-horizontal-relative:page;mso-position-vertical-relative:paragraph;z-index:-1141216" coordorigin="1690,-580" coordsize="8529,108">
            <v:shape style="position:absolute;left:1690;top:-580;width:3524;height:108" type="#_x0000_t75" stroked="false">
              <v:imagedata r:id="rId747" o:title=""/>
            </v:shape>
            <v:shape style="position:absolute;left:5190;top:-484;width:2525;height:12" type="#_x0000_t75" stroked="false">
              <v:imagedata r:id="rId748" o:title=""/>
            </v:shape>
            <v:shape style="position:absolute;left:7701;top:-482;width:2518;height:10" type="#_x0000_t75" stroked="false">
              <v:imagedata r:id="rId749" o:title=""/>
            </v:shape>
            <w10:wrap type="none"/>
          </v:group>
        </w:pict>
      </w:r>
      <w:r>
        <w:rPr/>
        <w:pict>
          <v:shape style="position:absolute;margin-left:259.730011pt;margin-top:-4.416321pt;width:.48003pt;height:.24pt;mso-position-horizontal-relative:page;mso-position-vertical-relative:paragraph;z-index:19456" type="#_x0000_t75" stroked="false">
            <v:imagedata r:id="rId750" o:title=""/>
          </v:shape>
        </w:pict>
      </w:r>
      <w:r>
        <w:rPr/>
        <w:pict>
          <v:shape style="position:absolute;margin-left:385.269989pt;margin-top:-4.416321pt;width:.48003pt;height:.24pt;mso-position-horizontal-relative:page;mso-position-vertical-relative:paragraph;z-index:19480" type="#_x0000_t75" stroked="false">
            <v:imagedata r:id="rId750"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）支付的其他与经营活动有关的现金</w:t>
      </w:r>
    </w:p>
    <w:p>
      <w:pPr>
        <w:spacing w:after="0"/>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shape style="position:absolute;margin-left:259.730011pt;margin-top:91.699982pt;width:.48001pt;height:.12pt;mso-position-horizontal-relative:page;mso-position-vertical-relative:page;z-index:19504" type="#_x0000_t75" stroked="false">
            <v:imagedata r:id="rId750" o:title=""/>
          </v:shape>
        </w:pict>
      </w:r>
      <w:r>
        <w:rPr/>
        <w:pict>
          <v:shape style="position:absolute;margin-left:385.269989pt;margin-top:91.699982pt;width:.48001pt;height:.12pt;mso-position-horizontal-relative:page;mso-position-vertical-relative:page;z-index:19528" type="#_x0000_t75" stroked="false">
            <v:imagedata r:id="rId750" o:title=""/>
          </v:shape>
        </w:pict>
      </w:r>
      <w:r>
        <w:rPr/>
        <w:pict>
          <v:group style="position:absolute;margin-left:84.503998pt;margin-top:111.740005pt;width:426.45pt;height:.5pt;mso-position-horizontal-relative:page;mso-position-vertical-relative:page;z-index:-1141096" coordorigin="1690,2235" coordsize="8529,10">
            <v:shape style="position:absolute;left:1690;top:2235;width:3505;height:10" type="#_x0000_t75" stroked="false">
              <v:imagedata r:id="rId751" o:title=""/>
            </v:shape>
            <v:shape style="position:absolute;left:5190;top:2235;width:5029;height:10" type="#_x0000_t75" stroked="false">
              <v:imagedata r:id="rId752" o:title=""/>
            </v:shape>
            <w10:wrap type="none"/>
          </v:group>
        </w:pict>
      </w:r>
      <w:r>
        <w:rPr/>
        <w:pict>
          <v:group style="position:absolute;margin-left:84.503998pt;margin-top:126.620026pt;width:426.45pt;height:5.4pt;mso-position-horizontal-relative:page;mso-position-vertical-relative:page;z-index:-1141072" coordorigin="1690,2532" coordsize="8529,108">
            <v:shape style="position:absolute;left:1690;top:2532;width:3524;height:108" type="#_x0000_t75" stroked="false">
              <v:imagedata r:id="rId753" o:title=""/>
            </v:shape>
            <v:shape style="position:absolute;left:5190;top:2628;width:2525;height:12" type="#_x0000_t75" stroked="false">
              <v:imagedata r:id="rId748" o:title=""/>
            </v:shape>
            <v:shape style="position:absolute;left:7701;top:2631;width:2518;height:10" type="#_x0000_t75" stroked="false">
              <v:imagedata r:id="rId746" o:title=""/>
            </v:shape>
            <w10:wrap type="none"/>
          </v:group>
        </w:pict>
      </w:r>
      <w:r>
        <w:rPr/>
        <w:pict>
          <v:group style="position:absolute;margin-left:84.503998pt;margin-top:146.420029pt;width:426.45pt;height:5.55pt;mso-position-horizontal-relative:page;mso-position-vertical-relative:page;z-index:-1141048" coordorigin="1690,2928" coordsize="8529,111">
            <v:shape style="position:absolute;left:1690;top:2928;width:3524;height:110" type="#_x0000_t75" stroked="false">
              <v:imagedata r:id="rId744" o:title=""/>
            </v:shape>
            <v:shape style="position:absolute;left:5190;top:3024;width:2525;height:14" type="#_x0000_t75" stroked="false">
              <v:imagedata r:id="rId745" o:title=""/>
            </v:shape>
            <v:shape style="position:absolute;left:7701;top:3029;width:2518;height:10" type="#_x0000_t75" stroked="false">
              <v:imagedata r:id="rId746" o:title=""/>
            </v:shape>
            <w10:wrap type="none"/>
          </v:group>
        </w:pict>
      </w:r>
      <w:r>
        <w:rPr/>
        <w:pict>
          <v:group style="position:absolute;margin-left:84.503998pt;margin-top:166.339966pt;width:426.45pt;height:5.4pt;mso-position-horizontal-relative:page;mso-position-vertical-relative:page;z-index:-1141024" coordorigin="1690,3327" coordsize="8529,108">
            <v:shape style="position:absolute;left:1690;top:3327;width:3524;height:108" type="#_x0000_t75" stroked="false">
              <v:imagedata r:id="rId747" o:title=""/>
            </v:shape>
            <v:shape style="position:absolute;left:5190;top:3423;width:2525;height:12" type="#_x0000_t75" stroked="false">
              <v:imagedata r:id="rId748" o:title=""/>
            </v:shape>
            <v:shape style="position:absolute;left:7701;top:3425;width:2518;height:10" type="#_x0000_t75" stroked="false">
              <v:imagedata r:id="rId746" o:title=""/>
            </v:shape>
            <w10:wrap type="none"/>
          </v:group>
        </w:pict>
      </w:r>
      <w:r>
        <w:rPr/>
        <w:pict>
          <v:group style="position:absolute;margin-left:84.503998pt;margin-top:186.139969pt;width:426.45pt;height:5.55pt;mso-position-horizontal-relative:page;mso-position-vertical-relative:page;z-index:-1141000" coordorigin="1690,3723" coordsize="8529,111">
            <v:shape style="position:absolute;left:1690;top:3723;width:3524;height:110" type="#_x0000_t75" stroked="false">
              <v:imagedata r:id="rId744" o:title=""/>
            </v:shape>
            <v:shape style="position:absolute;left:5190;top:3819;width:2525;height:14" type="#_x0000_t75" stroked="false">
              <v:imagedata r:id="rId754" o:title=""/>
            </v:shape>
            <v:shape style="position:absolute;left:7701;top:3824;width:2518;height:10" type="#_x0000_t75" stroked="false">
              <v:imagedata r:id="rId746" o:title=""/>
            </v:shape>
            <w10:wrap type="none"/>
          </v:group>
        </w:pict>
      </w:r>
      <w:r>
        <w:rPr/>
        <w:pict>
          <v:group style="position:absolute;margin-left:84.503998pt;margin-top:576.190002pt;width:426.45pt;height:5.55pt;mso-position-horizontal-relative:page;mso-position-vertical-relative:page;z-index:-1140544" coordorigin="1690,11524" coordsize="8529,111">
            <v:shape style="position:absolute;left:1690;top:11524;width:4611;height:110" type="#_x0000_t75" stroked="false">
              <v:imagedata r:id="rId755" o:title=""/>
            </v:shape>
            <v:shape style="position:absolute;left:6277;top:11620;width:1980;height:14" type="#_x0000_t75" stroked="false">
              <v:imagedata r:id="rId756" o:title=""/>
            </v:shape>
            <v:shape style="position:absolute;left:8243;top:11625;width:1976;height:10" type="#_x0000_t75" stroked="false">
              <v:imagedata r:id="rId757" o:title=""/>
            </v:shape>
            <w10:wrap type="none"/>
          </v:group>
        </w:pict>
      </w:r>
      <w:r>
        <w:rPr/>
        <w:pict>
          <v:group style="position:absolute;margin-left:84.503998pt;margin-top:596.109985pt;width:426.45pt;height:5.4pt;mso-position-horizontal-relative:page;mso-position-vertical-relative:page;z-index:-1140520" coordorigin="1690,11922" coordsize="8529,108">
            <v:shape style="position:absolute;left:1690;top:11922;width:4611;height:108" type="#_x0000_t75" stroked="false">
              <v:imagedata r:id="rId758" o:title=""/>
            </v:shape>
            <v:shape style="position:absolute;left:6277;top:12018;width:1980;height:12" type="#_x0000_t75" stroked="false">
              <v:imagedata r:id="rId759" o:title=""/>
            </v:shape>
            <v:shape style="position:absolute;left:8243;top:12021;width:1976;height:10" type="#_x0000_t75" stroked="false">
              <v:imagedata r:id="rId757" o:title=""/>
            </v:shape>
            <w10:wrap type="none"/>
          </v:group>
        </w:pict>
      </w:r>
      <w:r>
        <w:rPr/>
        <w:pict>
          <v:group style="position:absolute;margin-left:84.503998pt;margin-top:615.909973pt;width:426.45pt;height:5.4pt;mso-position-horizontal-relative:page;mso-position-vertical-relative:page;z-index:-1140496" coordorigin="1690,12318" coordsize="8529,108">
            <v:shape style="position:absolute;left:1690;top:12318;width:4611;height:108" type="#_x0000_t75" stroked="false">
              <v:imagedata r:id="rId760" o:title=""/>
            </v:shape>
            <v:shape style="position:absolute;left:6277;top:12414;width:1980;height:12" type="#_x0000_t75" stroked="false">
              <v:imagedata r:id="rId761" o:title=""/>
            </v:shape>
            <v:shape style="position:absolute;left:8243;top:12417;width:1976;height:10" type="#_x0000_t75" stroked="false">
              <v:imagedata r:id="rId762" o:title=""/>
            </v:shape>
            <w10:wrap type="none"/>
          </v:group>
        </w:pict>
      </w:r>
      <w:r>
        <w:rPr/>
        <w:pict>
          <v:group style="position:absolute;margin-left:84.503998pt;margin-top:640.539978pt;width:426.45pt;height:.75pt;mso-position-horizontal-relative:page;mso-position-vertical-relative:page;z-index:-1140472" coordorigin="1690,12811" coordsize="8529,15">
            <v:shape style="position:absolute;left:1690;top:12816;width:4592;height:10" type="#_x0000_t75" stroked="false">
              <v:imagedata r:id="rId763" o:title=""/>
            </v:shape>
            <v:shape style="position:absolute;left:6277;top:12811;width:1980;height:14" type="#_x0000_t75" stroked="false">
              <v:imagedata r:id="rId756" o:title=""/>
            </v:shape>
            <v:shape style="position:absolute;left:8243;top:12816;width:1976;height:10" type="#_x0000_t75" stroked="false">
              <v:imagedata r:id="rId757" o:title=""/>
            </v:shape>
            <w10:wrap type="none"/>
          </v:group>
        </w:pict>
      </w:r>
      <w:r>
        <w:rPr/>
        <w:pict>
          <v:group style="position:absolute;margin-left:84.503998pt;margin-top:655.659973pt;width:426.45pt;height:5.4pt;mso-position-horizontal-relative:page;mso-position-vertical-relative:page;z-index:-1140448" coordorigin="1690,13113" coordsize="8529,108">
            <v:shape style="position:absolute;left:1690;top:13113;width:4611;height:108" type="#_x0000_t75" stroked="false">
              <v:imagedata r:id="rId760" o:title=""/>
            </v:shape>
            <v:shape style="position:absolute;left:6277;top:13209;width:1980;height:12" type="#_x0000_t75" stroked="false">
              <v:imagedata r:id="rId764" o:title=""/>
            </v:shape>
            <v:shape style="position:absolute;left:8243;top:13212;width:1976;height:10" type="#_x0000_t75" stroked="false">
              <v:imagedata r:id="rId762" o:title=""/>
            </v:shape>
            <w10:wrap type="none"/>
          </v:group>
        </w:pict>
      </w:r>
      <w:r>
        <w:rPr/>
        <w:pict>
          <v:group style="position:absolute;margin-left:84.503998pt;margin-top:674.499939pt;width:426.45pt;height:5.05pt;mso-position-horizontal-relative:page;mso-position-vertical-relative:page;z-index:-1140424" coordorigin="1690,13490" coordsize="8529,101">
            <v:shape style="position:absolute;left:1690;top:13490;width:4611;height:101" type="#_x0000_t75" stroked="false">
              <v:imagedata r:id="rId765" o:title=""/>
            </v:shape>
            <v:shape style="position:absolute;left:6277;top:13581;width:1971;height:10" type="#_x0000_t75" stroked="false">
              <v:imagedata r:id="rId719" o:title=""/>
            </v:shape>
            <v:shape style="position:absolute;left:8243;top:13581;width:1976;height:10" type="#_x0000_t75" stroked="false">
              <v:imagedata r:id="rId757" o:title=""/>
            </v:shape>
            <w10:wrap type="none"/>
          </v:group>
        </w:pict>
      </w:r>
      <w:r>
        <w:rPr/>
        <w:pict>
          <v:group style="position:absolute;margin-left:84.503998pt;margin-top:692.980042pt;width:426.45pt;height:5.05pt;mso-position-horizontal-relative:page;mso-position-vertical-relative:page;z-index:-1140400" coordorigin="1690,13860" coordsize="8529,101">
            <v:shape style="position:absolute;left:1690;top:13860;width:4611;height:101" type="#_x0000_t75" stroked="false">
              <v:imagedata r:id="rId766" o:title=""/>
            </v:shape>
            <v:shape style="position:absolute;left:6277;top:13951;width:1971;height:10" type="#_x0000_t75" stroked="false">
              <v:imagedata r:id="rId719" o:title=""/>
            </v:shape>
            <v:shape style="position:absolute;left:8243;top:13951;width:1976;height:10" type="#_x0000_t75" stroked="false">
              <v:imagedata r:id="rId757" o:title=""/>
            </v:shape>
            <w10:wrap type="none"/>
          </v:group>
        </w:pict>
      </w:r>
      <w:r>
        <w:rPr/>
        <w:pict>
          <v:group style="position:absolute;margin-left:84.503998pt;margin-top:715.900024pt;width:426.45pt;height:.5pt;mso-position-horizontal-relative:page;mso-position-vertical-relative:page;z-index:-1140376" coordorigin="1690,14318" coordsize="8529,10">
            <v:shape style="position:absolute;left:1690;top:14318;width:4592;height:10" type="#_x0000_t75" stroked="false">
              <v:imagedata r:id="rId763" o:title=""/>
            </v:shape>
            <v:shape style="position:absolute;left:6277;top:14318;width:1971;height:10" type="#_x0000_t75" stroked="false">
              <v:imagedata r:id="rId719" o:title=""/>
            </v:shape>
            <v:shape style="position:absolute;left:8243;top:14318;width:1976;height:10" type="#_x0000_t75" stroked="false">
              <v:imagedata r:id="rId757" o:title=""/>
            </v:shape>
            <w10:wrap type="none"/>
          </v:group>
        </w:pict>
      </w:r>
      <w:r>
        <w:rPr/>
        <w:pict>
          <v:group style="position:absolute;margin-left:84.503998pt;margin-top:729.819946pt;width:426.45pt;height:5.05pt;mso-position-horizontal-relative:page;mso-position-vertical-relative:page;z-index:-1140352" coordorigin="1690,14596" coordsize="8529,101">
            <v:shape style="position:absolute;left:1690;top:14596;width:4611;height:101" type="#_x0000_t75" stroked="false">
              <v:imagedata r:id="rId767" o:title=""/>
            </v:shape>
            <v:shape style="position:absolute;left:6277;top:14688;width:1971;height:10" type="#_x0000_t75" stroked="false">
              <v:imagedata r:id="rId724" o:title=""/>
            </v:shape>
            <v:shape style="position:absolute;left:8243;top:14688;width:1976;height:10" type="#_x0000_t75" stroked="false">
              <v:imagedata r:id="rId762" o:title=""/>
            </v:shape>
            <w10:wrap type="none"/>
          </v:group>
        </w:pict>
      </w:r>
      <w:r>
        <w:rPr/>
        <w:pict>
          <v:shape style="position:absolute;margin-left:314.089996pt;margin-top:752.135925pt;width:.47996pt;height:.72pt;mso-position-horizontal-relative:page;mso-position-vertical-relative:page;z-index:20320" type="#_x0000_t75" stroked="false">
            <v:imagedata r:id="rId643" o:title=""/>
          </v:shape>
        </w:pict>
      </w:r>
      <w:r>
        <w:rPr/>
        <w:pict>
          <v:shape style="position:absolute;margin-left:412.390015pt;margin-top:752.135925pt;width:.47999pt;height:.72pt;mso-position-horizontal-relative:page;mso-position-vertical-relative:page;z-index:20344" type="#_x0000_t75" stroked="false">
            <v:imagedata r:id="rId643" o:title=""/>
          </v:shape>
        </w:pict>
      </w:r>
    </w:p>
    <w:tbl>
      <w:tblPr>
        <w:tblW w:w="0" w:type="auto"/>
        <w:jc w:val="left"/>
        <w:tblInd w:w="115" w:type="dxa"/>
        <w:tblLayout w:type="fixed"/>
        <w:tblCellMar>
          <w:top w:w="0" w:type="dxa"/>
          <w:left w:w="0" w:type="dxa"/>
          <w:bottom w:w="0" w:type="dxa"/>
          <w:right w:w="0" w:type="dxa"/>
        </w:tblCellMar>
        <w:tblLook w:val="01E0"/>
      </w:tblPr>
      <w:tblGrid>
        <w:gridCol w:w="3524"/>
        <w:gridCol w:w="2511"/>
        <w:gridCol w:w="2508"/>
      </w:tblGrid>
      <w:tr>
        <w:trPr>
          <w:trHeight w:val="396" w:hRule="exact"/>
        </w:trPr>
        <w:tc>
          <w:tcPr>
            <w:tcW w:w="35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8"/>
              <w:jc w:val="righ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5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right="103"/>
              <w:jc w:val="righ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00" w:hRule="exact"/>
        </w:trPr>
        <w:tc>
          <w:tcPr>
            <w:tcW w:w="3524"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5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2"/>
                <w:sz w:val="21"/>
              </w:rPr>
              <w:t>3,664,339.32</w:t>
            </w:r>
            <w:r>
              <w:rPr>
                <w:rFonts w:ascii="Arial Narrow"/>
                <w:sz w:val="21"/>
              </w:rPr>
            </w:r>
          </w:p>
        </w:tc>
        <w:tc>
          <w:tcPr>
            <w:tcW w:w="2508"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1,871,450.38</w:t>
            </w:r>
            <w:r>
              <w:rPr>
                <w:rFonts w:ascii="Arial Narrow"/>
                <w:sz w:val="21"/>
              </w:rPr>
            </w:r>
          </w:p>
        </w:tc>
      </w:tr>
      <w:tr>
        <w:trPr>
          <w:trHeight w:val="291"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2"/>
                <w:sz w:val="21"/>
              </w:rPr>
              <w:t>1,875,163.46</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spacing w:val="-1"/>
                <w:sz w:val="21"/>
              </w:rPr>
              <w:t>1,872,030.52</w:t>
            </w:r>
            <w:r>
              <w:rPr>
                <w:rFonts w:ascii="Arial Narrow"/>
                <w:sz w:val="21"/>
              </w:rPr>
            </w:r>
          </w:p>
        </w:tc>
      </w:tr>
      <w:tr>
        <w:trPr>
          <w:trHeight w:val="413"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业务费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2"/>
                <w:sz w:val="21"/>
              </w:rPr>
              <w:t>4,841,794.24</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2"/>
              <w:jc w:val="right"/>
              <w:rPr>
                <w:rFonts w:ascii="Arial Narrow" w:hAnsi="Arial Narrow" w:cs="Arial Narrow" w:eastAsia="Arial Narrow" w:hint="default"/>
                <w:sz w:val="21"/>
                <w:szCs w:val="21"/>
              </w:rPr>
            </w:pPr>
            <w:r>
              <w:rPr>
                <w:rFonts w:ascii="Arial Narrow"/>
                <w:spacing w:val="-2"/>
                <w:sz w:val="21"/>
              </w:rPr>
              <w:t>3,112,920.80</w:t>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0"/>
              <w:jc w:val="right"/>
              <w:rPr>
                <w:rFonts w:ascii="Arial Narrow" w:hAnsi="Arial Narrow" w:cs="Arial Narrow" w:eastAsia="Arial Narrow" w:hint="default"/>
                <w:sz w:val="21"/>
                <w:szCs w:val="21"/>
              </w:rPr>
            </w:pPr>
            <w:r>
              <w:rPr>
                <w:rFonts w:ascii="Arial Narrow"/>
                <w:spacing w:val="-1"/>
                <w:sz w:val="21"/>
              </w:rPr>
              <w:t>688,763.66</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409,574.90</w:t>
            </w:r>
            <w:r>
              <w:rPr>
                <w:rFonts w:ascii="Arial Narrow"/>
                <w:sz w:val="21"/>
              </w:rPr>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咨询费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2"/>
                <w:sz w:val="21"/>
              </w:rPr>
              <w:t>2,903,268.50</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1,832,037.52</w:t>
            </w:r>
            <w:r>
              <w:rPr>
                <w:rFonts w:ascii="Arial Narrow"/>
                <w:sz w:val="21"/>
              </w:rPr>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0"/>
              <w:jc w:val="right"/>
              <w:rPr>
                <w:rFonts w:ascii="Arial Narrow" w:hAnsi="Arial Narrow" w:cs="Arial Narrow" w:eastAsia="Arial Narrow" w:hint="default"/>
                <w:sz w:val="21"/>
                <w:szCs w:val="21"/>
              </w:rPr>
            </w:pPr>
            <w:r>
              <w:rPr>
                <w:rFonts w:ascii="Arial Narrow"/>
                <w:spacing w:val="-1"/>
                <w:sz w:val="21"/>
              </w:rPr>
              <w:t>379,759.10</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2"/>
              <w:jc w:val="right"/>
              <w:rPr>
                <w:rFonts w:ascii="Arial Narrow" w:hAnsi="Arial Narrow" w:cs="Arial Narrow" w:eastAsia="Arial Narrow" w:hint="default"/>
                <w:sz w:val="21"/>
                <w:szCs w:val="21"/>
              </w:rPr>
            </w:pPr>
            <w:r>
              <w:rPr>
                <w:rFonts w:ascii="Arial Narrow"/>
                <w:spacing w:val="-2"/>
                <w:sz w:val="21"/>
              </w:rPr>
              <w:t>110,524.42</w:t>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通讯费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21"/>
                <w:szCs w:val="21"/>
              </w:rPr>
            </w:pPr>
            <w:r>
              <w:rPr>
                <w:rFonts w:ascii="Arial Narrow"/>
                <w:spacing w:val="-1"/>
                <w:sz w:val="21"/>
              </w:rPr>
              <w:t>369,450.13</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280,809.20</w:t>
            </w:r>
            <w:r>
              <w:rPr>
                <w:rFonts w:ascii="Arial Narrow"/>
                <w:sz w:val="21"/>
              </w:rPr>
            </w:r>
          </w:p>
        </w:tc>
      </w:tr>
      <w:tr>
        <w:trPr>
          <w:trHeight w:val="91"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其他零星付现费用</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2"/>
                <w:sz w:val="21"/>
              </w:rPr>
              <w:t>1,028,147.23</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905,948.27</w:t>
            </w:r>
            <w:r>
              <w:rPr>
                <w:rFonts w:ascii="Arial Narrow"/>
                <w:sz w:val="21"/>
              </w:rPr>
            </w:r>
          </w:p>
        </w:tc>
      </w:tr>
      <w:tr>
        <w:trPr>
          <w:trHeight w:val="93" w:hRule="exact"/>
        </w:trPr>
        <w:tc>
          <w:tcPr>
            <w:tcW w:w="3524" w:type="dxa"/>
            <w:tcBorders>
              <w:top w:val="nil" w:sz="6" w:space="0" w:color="auto"/>
              <w:left w:val="nil" w:sz="6" w:space="0" w:color="auto"/>
              <w:bottom w:val="nil" w:sz="6" w:space="0" w:color="auto"/>
              <w:right w:val="nil" w:sz="6" w:space="0" w:color="auto"/>
            </w:tcBorders>
          </w:tcPr>
          <w:p>
            <w:pPr/>
          </w:p>
        </w:tc>
        <w:tc>
          <w:tcPr>
            <w:tcW w:w="2511" w:type="dxa"/>
            <w:tcBorders>
              <w:top w:val="nil" w:sz="6" w:space="0" w:color="auto"/>
              <w:left w:val="nil" w:sz="6" w:space="0" w:color="auto"/>
              <w:bottom w:val="nil" w:sz="6" w:space="0" w:color="auto"/>
              <w:right w:val="single" w:sz="4" w:space="0" w:color="000000"/>
            </w:tcBorders>
          </w:tcPr>
          <w:p>
            <w:pPr/>
          </w:p>
        </w:tc>
        <w:tc>
          <w:tcPr>
            <w:tcW w:w="2508" w:type="dxa"/>
            <w:tcBorders>
              <w:top w:val="nil" w:sz="6" w:space="0" w:color="auto"/>
              <w:left w:val="single" w:sz="4" w:space="0" w:color="000000"/>
              <w:bottom w:val="nil" w:sz="6" w:space="0" w:color="auto"/>
              <w:right w:val="nil" w:sz="6" w:space="0" w:color="auto"/>
            </w:tcBorders>
          </w:tcPr>
          <w:p>
            <w:pPr/>
          </w:p>
        </w:tc>
      </w:tr>
      <w:tr>
        <w:trPr>
          <w:trHeight w:val="397"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付往来款</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5,665,133.34</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9,268,591.92</w:t>
            </w:r>
            <w:r>
              <w:rPr>
                <w:rFonts w:ascii="Arial Narrow"/>
                <w:sz w:val="21"/>
              </w:rPr>
            </w:r>
          </w:p>
        </w:tc>
      </w:tr>
      <w:tr>
        <w:trPr>
          <w:trHeight w:val="394" w:hRule="exact"/>
        </w:trPr>
        <w:tc>
          <w:tcPr>
            <w:tcW w:w="3524"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21,415,818.98</w:t>
            </w:r>
            <w:r>
              <w:rPr>
                <w:rFonts w:ascii="Arial Narrow"/>
                <w:sz w:val="21"/>
              </w:rPr>
            </w:r>
          </w:p>
        </w:tc>
        <w:tc>
          <w:tcPr>
            <w:tcW w:w="2508"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19,663,887.93</w:t>
            </w:r>
            <w:r>
              <w:rPr>
                <w:rFonts w:ascii="Arial Narrow"/>
                <w:sz w:val="21"/>
              </w:rPr>
            </w:r>
          </w:p>
        </w:tc>
      </w:tr>
    </w:tbl>
    <w:p>
      <w:pPr>
        <w:spacing w:line="240" w:lineRule="auto" w:before="8"/>
        <w:rPr>
          <w:rFonts w:ascii="宋体" w:hAnsi="宋体" w:cs="宋体" w:eastAsia="宋体" w:hint="default"/>
          <w:sz w:val="5"/>
          <w:szCs w:val="5"/>
        </w:rPr>
      </w:pPr>
    </w:p>
    <w:p>
      <w:pPr>
        <w:spacing w:before="36"/>
        <w:ind w:left="343" w:right="1041" w:firstLine="0"/>
        <w:jc w:val="left"/>
        <w:rPr>
          <w:rFonts w:ascii="宋体" w:hAnsi="宋体" w:cs="宋体" w:eastAsia="宋体" w:hint="default"/>
          <w:sz w:val="21"/>
          <w:szCs w:val="21"/>
        </w:rPr>
      </w:pPr>
      <w:r>
        <w:rPr/>
        <w:pict>
          <v:group style="position:absolute;margin-left:84.503998pt;margin-top:-88.566307pt;width:426.45pt;height:5.4pt;mso-position-horizontal-relative:page;mso-position-vertical-relative:paragraph;z-index:-1140976" coordorigin="1690,-1771" coordsize="8529,108">
            <v:shape style="position:absolute;left:1690;top:-1771;width:3524;height:108" type="#_x0000_t75" stroked="false">
              <v:imagedata r:id="rId747" o:title=""/>
            </v:shape>
            <v:shape style="position:absolute;left:5190;top:-1675;width:2525;height:12" type="#_x0000_t75" stroked="false">
              <v:imagedata r:id="rId748" o:title=""/>
            </v:shape>
            <v:shape style="position:absolute;left:7701;top:-1673;width:2518;height:10" type="#_x0000_t75" stroked="false">
              <v:imagedata r:id="rId749" o:title=""/>
            </v:shape>
            <w10:wrap type="none"/>
          </v:group>
        </w:pict>
      </w:r>
      <w:r>
        <w:rPr/>
        <w:pict>
          <v:group style="position:absolute;margin-left:84.503998pt;margin-top:-68.766365pt;width:426.45pt;height:5.4pt;mso-position-horizontal-relative:page;mso-position-vertical-relative:paragraph;z-index:-1140952" coordorigin="1690,-1375" coordsize="8529,108">
            <v:shape style="position:absolute;left:1690;top:-1375;width:3524;height:108" type="#_x0000_t75" stroked="false">
              <v:imagedata r:id="rId747" o:title=""/>
            </v:shape>
            <v:shape style="position:absolute;left:5190;top:-1279;width:2525;height:12" type="#_x0000_t75" stroked="false">
              <v:imagedata r:id="rId768" o:title=""/>
            </v:shape>
            <v:shape style="position:absolute;left:7701;top:-1277;width:2518;height:10" type="#_x0000_t75" stroked="false">
              <v:imagedata r:id="rId749" o:title=""/>
            </v:shape>
            <w10:wrap type="none"/>
          </v:group>
        </w:pict>
      </w:r>
      <w:r>
        <w:rPr/>
        <w:pict>
          <v:group style="position:absolute;margin-left:84.503998pt;margin-top:-48.966309pt;width:426.45pt;height:5.55pt;mso-position-horizontal-relative:page;mso-position-vertical-relative:paragraph;z-index:-1140928" coordorigin="1690,-979" coordsize="8529,111">
            <v:shape style="position:absolute;left:1690;top:-979;width:3524;height:110" type="#_x0000_t75" stroked="false">
              <v:imagedata r:id="rId744" o:title=""/>
            </v:shape>
            <v:shape style="position:absolute;left:5190;top:-883;width:2525;height:14" type="#_x0000_t75" stroked="false">
              <v:imagedata r:id="rId754" o:title=""/>
            </v:shape>
            <v:shape style="position:absolute;left:7701;top:-879;width:2518;height:10" type="#_x0000_t75" stroked="false">
              <v:imagedata r:id="rId749" o:title=""/>
            </v:shape>
            <w10:wrap type="none"/>
          </v:group>
        </w:pict>
      </w:r>
      <w:r>
        <w:rPr/>
        <w:pict>
          <v:group style="position:absolute;margin-left:84.503998pt;margin-top:-29.046309pt;width:426.45pt;height:5.45pt;mso-position-horizontal-relative:page;mso-position-vertical-relative:paragraph;z-index:-1140904" coordorigin="1690,-581" coordsize="8529,109">
            <v:shape style="position:absolute;left:1690;top:-581;width:3524;height:109" type="#_x0000_t75" stroked="false">
              <v:imagedata r:id="rId769" o:title=""/>
            </v:shape>
            <v:shape style="position:absolute;left:5190;top:-484;width:2525;height:12" type="#_x0000_t75" stroked="false">
              <v:imagedata r:id="rId748" o:title=""/>
            </v:shape>
            <v:shape style="position:absolute;left:7701;top:-482;width:2518;height:10" type="#_x0000_t75" stroked="false">
              <v:imagedata r:id="rId749" o:title=""/>
            </v:shape>
            <w10:wrap type="none"/>
          </v:group>
        </w:pict>
      </w:r>
      <w:r>
        <w:rPr/>
        <w:pict>
          <v:shape style="position:absolute;margin-left:259.730011pt;margin-top:-4.416337pt;width:.48003pt;height:.24pt;mso-position-horizontal-relative:page;mso-position-vertical-relative:paragraph;z-index:-1140880" type="#_x0000_t75" stroked="false">
            <v:imagedata r:id="rId750" o:title=""/>
          </v:shape>
        </w:pict>
      </w:r>
      <w:r>
        <w:rPr/>
        <w:pict>
          <v:shape style="position:absolute;margin-left:385.269989pt;margin-top:-4.416337pt;width:.48003pt;height:.24pt;mso-position-horizontal-relative:page;mso-position-vertical-relative:paragraph;z-index:-1140856" type="#_x0000_t75" stroked="false">
            <v:imagedata r:id="rId750" o:title=""/>
          </v:shape>
        </w:pict>
      </w:r>
      <w:r>
        <w:rPr/>
        <w:pict>
          <v:shape style="position:absolute;margin-left:259.730011pt;margin-top:47.543663pt;width:.48003pt;height:.24pt;mso-position-horizontal-relative:page;mso-position-vertical-relative:paragraph;z-index:19816" type="#_x0000_t75" stroked="false">
            <v:imagedata r:id="rId750" o:title=""/>
          </v:shape>
        </w:pict>
      </w:r>
      <w:r>
        <w:rPr/>
        <w:pict>
          <v:shape style="position:absolute;margin-left:385.269989pt;margin-top:47.543663pt;width:.48003pt;height:.24pt;mso-position-horizontal-relative:page;mso-position-vertical-relative:paragraph;z-index:19840" type="#_x0000_t75" stroked="false">
            <v:imagedata r:id="rId750" o:title=""/>
          </v:shape>
        </w:pict>
      </w:r>
      <w:r>
        <w:rPr/>
        <w:pict>
          <v:group style="position:absolute;margin-left:84.503998pt;margin-top:62.663662pt;width:426.45pt;height:5.4pt;mso-position-horizontal-relative:page;mso-position-vertical-relative:paragraph;z-index:-1140784" coordorigin="1690,1253" coordsize="8529,108">
            <v:shape style="position:absolute;left:1690;top:1253;width:3524;height:108" type="#_x0000_t75" stroked="false">
              <v:imagedata r:id="rId753" o:title=""/>
            </v:shape>
            <v:shape style="position:absolute;left:5190;top:1349;width:2525;height:12" type="#_x0000_t75" stroked="false">
              <v:imagedata r:id="rId748" o:title=""/>
            </v:shape>
            <v:shape style="position:absolute;left:7701;top:1352;width:2518;height:10" type="#_x0000_t75" stroked="false">
              <v:imagedata r:id="rId746"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）支付的其他与筹资活动有关的现金</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3524"/>
        <w:gridCol w:w="2511"/>
        <w:gridCol w:w="2508"/>
      </w:tblGrid>
      <w:tr>
        <w:trPr>
          <w:trHeight w:val="398" w:hRule="exact"/>
        </w:trPr>
        <w:tc>
          <w:tcPr>
            <w:tcW w:w="35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827"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5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82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3524"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IPO</w:t>
            </w:r>
            <w:r>
              <w:rPr>
                <w:rFonts w:ascii="Arial Narrow" w:hAnsi="Arial Narrow" w:cs="Arial Narrow" w:eastAsia="Arial Narrow" w:hint="default"/>
                <w:spacing w:val="3"/>
                <w:sz w:val="21"/>
                <w:szCs w:val="21"/>
              </w:rPr>
              <w:t> </w:t>
            </w:r>
            <w:r>
              <w:rPr>
                <w:rFonts w:ascii="宋体" w:hAnsi="宋体" w:cs="宋体" w:eastAsia="宋体" w:hint="default"/>
                <w:sz w:val="21"/>
                <w:szCs w:val="21"/>
              </w:rPr>
              <w:t>资料装订费</w:t>
            </w:r>
          </w:p>
        </w:tc>
        <w:tc>
          <w:tcPr>
            <w:tcW w:w="251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2"/>
                <w:szCs w:val="22"/>
              </w:rPr>
            </w:pPr>
          </w:p>
        </w:tc>
        <w:tc>
          <w:tcPr>
            <w:tcW w:w="2508"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31,484.00</w:t>
            </w:r>
            <w:r>
              <w:rPr>
                <w:rFonts w:ascii="Arial Narrow"/>
                <w:sz w:val="21"/>
              </w:rPr>
            </w:r>
          </w:p>
        </w:tc>
      </w:tr>
      <w:tr>
        <w:trPr>
          <w:trHeight w:val="504"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IPO</w:t>
            </w:r>
            <w:r>
              <w:rPr>
                <w:rFonts w:ascii="Arial Narrow" w:hAnsi="Arial Narrow" w:cs="Arial Narrow" w:eastAsia="Arial Narrow" w:hint="default"/>
                <w:spacing w:val="4"/>
                <w:sz w:val="21"/>
                <w:szCs w:val="21"/>
              </w:rPr>
              <w:t> </w:t>
            </w:r>
            <w:r>
              <w:rPr>
                <w:rFonts w:ascii="宋体" w:hAnsi="宋体" w:cs="宋体" w:eastAsia="宋体" w:hint="default"/>
                <w:sz w:val="21"/>
                <w:szCs w:val="21"/>
              </w:rPr>
              <w:t>中介费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spacing w:val="-1"/>
                <w:sz w:val="21"/>
              </w:rPr>
              <w:t>5,200,000.00</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200,000.00</w:t>
            </w:r>
            <w:r>
              <w:rPr>
                <w:rFonts w:ascii="Arial Narrow"/>
                <w:sz w:val="21"/>
              </w:rPr>
            </w:r>
          </w:p>
        </w:tc>
      </w:tr>
      <w:tr>
        <w:trPr>
          <w:trHeight w:val="398" w:hRule="exact"/>
        </w:trPr>
        <w:tc>
          <w:tcPr>
            <w:tcW w:w="352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IPO</w:t>
            </w:r>
            <w:r>
              <w:rPr>
                <w:rFonts w:ascii="Arial Narrow" w:hAnsi="Arial Narrow" w:cs="Arial Narrow" w:eastAsia="Arial Narrow" w:hint="default"/>
                <w:spacing w:val="3"/>
                <w:sz w:val="21"/>
                <w:szCs w:val="21"/>
              </w:rPr>
              <w:t> </w:t>
            </w:r>
            <w:r>
              <w:rPr>
                <w:rFonts w:ascii="宋体" w:hAnsi="宋体" w:cs="宋体" w:eastAsia="宋体" w:hint="default"/>
                <w:sz w:val="21"/>
                <w:szCs w:val="21"/>
              </w:rPr>
              <w:t>其他发行费</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2,153,631.58</w:t>
            </w:r>
            <w:r>
              <w:rPr>
                <w:rFonts w:ascii="Arial Narrow"/>
                <w:sz w:val="21"/>
              </w:rPr>
            </w:r>
          </w:p>
        </w:tc>
        <w:tc>
          <w:tcPr>
            <w:tcW w:w="2508" w:type="dxa"/>
            <w:tcBorders>
              <w:top w:val="nil" w:sz="6" w:space="0" w:color="auto"/>
              <w:left w:val="single" w:sz="4" w:space="0" w:color="000000"/>
              <w:bottom w:val="nil" w:sz="6" w:space="0" w:color="auto"/>
              <w:right w:val="nil" w:sz="6" w:space="0" w:color="auto"/>
            </w:tcBorders>
          </w:tcPr>
          <w:p>
            <w:pPr/>
          </w:p>
        </w:tc>
      </w:tr>
      <w:tr>
        <w:trPr>
          <w:trHeight w:val="392" w:hRule="exact"/>
        </w:trPr>
        <w:tc>
          <w:tcPr>
            <w:tcW w:w="3524" w:type="dxa"/>
            <w:tcBorders>
              <w:top w:val="nil" w:sz="6" w:space="0" w:color="auto"/>
              <w:left w:val="nil" w:sz="6" w:space="0" w:color="auto"/>
              <w:bottom w:val="single" w:sz="4" w:space="0" w:color="000000"/>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b/>
                <w:spacing w:val="-1"/>
                <w:sz w:val="21"/>
              </w:rPr>
              <w:t>7,353,631.58</w:t>
            </w:r>
            <w:r>
              <w:rPr>
                <w:rFonts w:ascii="Arial Narrow"/>
                <w:sz w:val="21"/>
              </w:rPr>
            </w:r>
          </w:p>
        </w:tc>
        <w:tc>
          <w:tcPr>
            <w:tcW w:w="2508"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b/>
                <w:spacing w:val="-1"/>
                <w:sz w:val="21"/>
              </w:rPr>
              <w:t>231,484.00</w:t>
            </w:r>
            <w:r>
              <w:rPr>
                <w:rFonts w:ascii="Arial Narrow"/>
                <w:sz w:val="21"/>
              </w:rPr>
            </w:r>
          </w:p>
        </w:tc>
      </w:tr>
    </w:tbl>
    <w:p>
      <w:pPr>
        <w:spacing w:line="240" w:lineRule="auto" w:before="2"/>
        <w:rPr>
          <w:rFonts w:ascii="宋体" w:hAnsi="宋体" w:cs="宋体" w:eastAsia="宋体" w:hint="default"/>
          <w:sz w:val="11"/>
          <w:szCs w:val="11"/>
        </w:rPr>
      </w:pPr>
    </w:p>
    <w:p>
      <w:pPr>
        <w:spacing w:before="36"/>
        <w:ind w:left="238" w:right="1041" w:firstLine="0"/>
        <w:jc w:val="left"/>
        <w:rPr>
          <w:rFonts w:ascii="宋体" w:hAnsi="宋体" w:cs="宋体" w:eastAsia="宋体" w:hint="default"/>
          <w:sz w:val="21"/>
          <w:szCs w:val="21"/>
        </w:rPr>
      </w:pPr>
      <w:r>
        <w:rPr/>
        <w:pict>
          <v:group style="position:absolute;margin-left:84.503998pt;margin-top:-52.416313pt;width:426.45pt;height:5.4pt;mso-position-horizontal-relative:page;mso-position-vertical-relative:paragraph;z-index:-1140760" coordorigin="1690,-1048" coordsize="8529,108">
            <v:shape style="position:absolute;left:1690;top:-1048;width:3524;height:108" type="#_x0000_t75" stroked="false">
              <v:imagedata r:id="rId747" o:title=""/>
            </v:shape>
            <v:shape style="position:absolute;left:5190;top:-952;width:2525;height:12" type="#_x0000_t75" stroked="false">
              <v:imagedata r:id="rId748" o:title=""/>
            </v:shape>
            <v:shape style="position:absolute;left:7701;top:-950;width:2518;height:10" type="#_x0000_t75" stroked="false">
              <v:imagedata r:id="rId746" o:title=""/>
            </v:shape>
            <w10:wrap type="none"/>
          </v:group>
        </w:pict>
      </w:r>
      <w:r>
        <w:rPr/>
        <w:pict>
          <v:group style="position:absolute;margin-left:84.503998pt;margin-top:-27.576302pt;width:426.45pt;height:.5pt;mso-position-horizontal-relative:page;mso-position-vertical-relative:paragraph;z-index:-1140736" coordorigin="1690,-552" coordsize="8529,10">
            <v:shape style="position:absolute;left:1690;top:-552;width:3505;height:10" type="#_x0000_t75" stroked="false">
              <v:imagedata r:id="rId751" o:title=""/>
            </v:shape>
            <v:shape style="position:absolute;left:5190;top:-552;width:5029;height:10" type="#_x0000_t75" stroked="false">
              <v:imagedata r:id="rId752" o:title=""/>
            </v:shape>
            <w10:wrap type="none"/>
          </v:group>
        </w:pict>
      </w:r>
      <w:r>
        <w:rPr/>
        <w:pict>
          <v:shape style="position:absolute;margin-left:259.730011pt;margin-top:-7.896322pt;width:.48001pt;height:.12pt;mso-position-horizontal-relative:page;mso-position-vertical-relative:paragraph;z-index:19936" type="#_x0000_t75" stroked="false">
            <v:imagedata r:id="rId750" o:title=""/>
          </v:shape>
        </w:pict>
      </w:r>
      <w:r>
        <w:rPr/>
        <w:pict>
          <v:shape style="position:absolute;margin-left:385.269989pt;margin-top:-7.896322pt;width:.48001pt;height:.12pt;mso-position-horizontal-relative:page;mso-position-vertical-relative:paragraph;z-index:19960" type="#_x0000_t75" stroked="false">
            <v:imagedata r:id="rId750" o:title=""/>
          </v:shape>
        </w:pict>
      </w:r>
      <w:r>
        <w:rPr>
          <w:rFonts w:ascii="Arial Narrow" w:hAnsi="Arial Narrow" w:cs="Arial Narrow" w:eastAsia="Arial Narrow" w:hint="default"/>
          <w:b/>
          <w:bCs/>
          <w:sz w:val="21"/>
          <w:szCs w:val="21"/>
        </w:rPr>
        <w:t>34</w:t>
      </w:r>
      <w:r>
        <w:rPr>
          <w:rFonts w:ascii="宋体" w:hAnsi="宋体" w:cs="宋体" w:eastAsia="宋体" w:hint="default"/>
          <w:b/>
          <w:bCs/>
          <w:sz w:val="21"/>
          <w:szCs w:val="21"/>
        </w:rPr>
        <w:t>、</w:t>
      </w:r>
      <w:r>
        <w:rPr>
          <w:rFonts w:ascii="宋体" w:hAnsi="宋体" w:cs="宋体" w:eastAsia="宋体" w:hint="default"/>
          <w:b/>
          <w:bCs/>
          <w:spacing w:val="-80"/>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7"/>
        <w:rPr>
          <w:rFonts w:ascii="宋体" w:hAnsi="宋体" w:cs="宋体" w:eastAsia="宋体" w:hint="default"/>
          <w:b/>
          <w:bCs/>
          <w:sz w:val="12"/>
          <w:szCs w:val="12"/>
        </w:rPr>
      </w:pPr>
    </w:p>
    <w:p>
      <w:pPr>
        <w:spacing w:before="36"/>
        <w:ind w:left="238" w:right="1041" w:firstLine="0"/>
        <w:jc w:val="left"/>
        <w:rPr>
          <w:rFonts w:ascii="宋体" w:hAnsi="宋体" w:cs="宋体" w:eastAsia="宋体" w:hint="default"/>
          <w:sz w:val="21"/>
          <w:szCs w:val="21"/>
        </w:rPr>
      </w:pPr>
      <w:r>
        <w:rPr/>
        <w:pict>
          <v:shape style="position:absolute;margin-left:314.089996pt;margin-top:47.54369pt;width:.48pt;height:.24pt;mso-position-horizontal-relative:page;mso-position-vertical-relative:paragraph;z-index:19984" type="#_x0000_t75" stroked="false">
            <v:imagedata r:id="rId750" o:title=""/>
          </v:shape>
        </w:pict>
      </w:r>
      <w:r>
        <w:rPr/>
        <w:pict>
          <v:shape style="position:absolute;margin-left:412.390015pt;margin-top:47.54369pt;width:.48003pt;height:.24pt;mso-position-horizontal-relative:page;mso-position-vertical-relative:paragraph;z-index:20008" type="#_x0000_t75" stroked="false">
            <v:imagedata r:id="rId750" o:title=""/>
          </v:shape>
        </w:pict>
      </w:r>
      <w:r>
        <w:rPr/>
        <w:pict>
          <v:group style="position:absolute;margin-left:84.503998pt;margin-top:62.663658pt;width:426.45pt;height:5.4pt;mso-position-horizontal-relative:page;mso-position-vertical-relative:paragraph;z-index:-1140616" coordorigin="1690,1253" coordsize="8529,108">
            <v:shape style="position:absolute;left:1690;top:1253;width:4611;height:108" type="#_x0000_t75" stroked="false">
              <v:imagedata r:id="rId758" o:title=""/>
            </v:shape>
            <v:shape style="position:absolute;left:6277;top:1349;width:1980;height:12" type="#_x0000_t75" stroked="false">
              <v:imagedata r:id="rId761" o:title=""/>
            </v:shape>
            <v:shape style="position:absolute;left:8243;top:1352;width:1976;height:10" type="#_x0000_t75" stroked="false">
              <v:imagedata r:id="rId757" o:title=""/>
            </v:shape>
            <w10:wrap type="none"/>
          </v:group>
        </w:pict>
      </w:r>
      <w:r>
        <w:rPr/>
        <w:pict>
          <v:group style="position:absolute;margin-left:84.503998pt;margin-top:87.5037pt;width:426.45pt;height:.5pt;mso-position-horizontal-relative:page;mso-position-vertical-relative:paragraph;z-index:-1140592" coordorigin="1690,1750" coordsize="8529,10">
            <v:shape style="position:absolute;left:1690;top:1750;width:4592;height:10" type="#_x0000_t75" stroked="false">
              <v:imagedata r:id="rId763" o:title=""/>
            </v:shape>
            <v:shape style="position:absolute;left:6277;top:1750;width:1971;height:10" type="#_x0000_t75" stroked="false">
              <v:imagedata r:id="rId719" o:title=""/>
            </v:shape>
            <v:shape style="position:absolute;left:8243;top:1750;width:1976;height:10" type="#_x0000_t75" stroked="false">
              <v:imagedata r:id="rId757" o:title=""/>
            </v:shape>
            <w10:wrap type="none"/>
          </v:group>
        </w:pict>
      </w:r>
      <w:r>
        <w:rPr/>
        <w:pict>
          <v:group style="position:absolute;margin-left:84.503998pt;margin-top:102.38372pt;width:426.45pt;height:5.4pt;mso-position-horizontal-relative:page;mso-position-vertical-relative:paragraph;z-index:-1140568" coordorigin="1690,2048" coordsize="8529,108">
            <v:shape style="position:absolute;left:1690;top:2048;width:4611;height:108" type="#_x0000_t75" stroked="false">
              <v:imagedata r:id="rId770" o:title=""/>
            </v:shape>
            <v:shape style="position:absolute;left:6277;top:2144;width:1980;height:12" type="#_x0000_t75" stroked="false">
              <v:imagedata r:id="rId764" o:title=""/>
            </v:shape>
            <v:shape style="position:absolute;left:8243;top:2146;width:1976;height:10" type="#_x0000_t75" stroked="false">
              <v:imagedata r:id="rId757"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采用间接法将净利润调节为经营活动现金流量</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4611"/>
        <w:gridCol w:w="1966"/>
        <w:gridCol w:w="1966"/>
      </w:tblGrid>
      <w:tr>
        <w:trPr>
          <w:trHeight w:val="398"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20"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57"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554"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4611"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、将净利润调节为经营活动现金流量</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2"/>
                <w:szCs w:val="22"/>
              </w:rPr>
            </w:pPr>
          </w:p>
        </w:tc>
        <w:tc>
          <w:tcPr>
            <w:tcW w:w="1966"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tc>
      </w:tr>
      <w:tr>
        <w:trPr>
          <w:trHeight w:val="50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spacing w:val="-1"/>
                <w:sz w:val="21"/>
              </w:rPr>
              <w:t>57,570,579.60</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spacing w:val="-1"/>
                <w:sz w:val="21"/>
              </w:rPr>
              <w:t>42,172,182.68</w:t>
            </w:r>
            <w:r>
              <w:rPr>
                <w:rFonts w:ascii="Arial Narrow"/>
                <w:sz w:val="21"/>
              </w:rPr>
            </w:r>
          </w:p>
        </w:tc>
      </w:tr>
      <w:tr>
        <w:trPr>
          <w:trHeight w:val="30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578,985.54</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spacing w:val="-1"/>
                <w:sz w:val="21"/>
              </w:rPr>
              <w:t>484,449.91</w:t>
            </w:r>
            <w:r>
              <w:rPr>
                <w:rFonts w:ascii="Arial Narrow"/>
                <w:sz w:val="21"/>
              </w:rPr>
            </w:r>
          </w:p>
        </w:tc>
      </w:tr>
      <w:tr>
        <w:trPr>
          <w:trHeight w:val="9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2"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101"/>
              <w:jc w:val="right"/>
              <w:rPr>
                <w:rFonts w:ascii="Arial Narrow" w:hAnsi="Arial Narrow" w:cs="Arial Narrow" w:eastAsia="Arial Narrow" w:hint="default"/>
                <w:sz w:val="21"/>
                <w:szCs w:val="21"/>
              </w:rPr>
            </w:pPr>
            <w:r>
              <w:rPr>
                <w:rFonts w:ascii="Arial Narrow"/>
                <w:spacing w:val="-1"/>
                <w:sz w:val="21"/>
              </w:rPr>
              <w:t>1,529,560.84</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855,299.24</w:t>
            </w:r>
            <w:r>
              <w:rPr>
                <w:rFonts w:ascii="Arial Narrow"/>
                <w:sz w:val="21"/>
              </w:rPr>
            </w:r>
          </w:p>
        </w:tc>
      </w:tr>
      <w:tr>
        <w:trPr>
          <w:trHeight w:val="9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9"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2" w:right="0"/>
              <w:jc w:val="left"/>
              <w:rPr>
                <w:rFonts w:ascii="宋体" w:hAnsi="宋体" w:cs="宋体" w:eastAsia="宋体" w:hint="default"/>
                <w:sz w:val="21"/>
                <w:szCs w:val="21"/>
              </w:rPr>
            </w:pPr>
            <w:r>
              <w:rPr>
                <w:rFonts w:ascii="宋体" w:hAnsi="宋体" w:cs="宋体" w:eastAsia="宋体" w:hint="default"/>
                <w:sz w:val="21"/>
                <w:szCs w:val="21"/>
              </w:rPr>
              <w:t>油气资产折耗</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98"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8"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4" w:right="0"/>
              <w:jc w:val="left"/>
              <w:rPr>
                <w:rFonts w:ascii="宋体" w:hAnsi="宋体" w:cs="宋体" w:eastAsia="宋体" w:hint="default"/>
                <w:sz w:val="21"/>
                <w:szCs w:val="21"/>
              </w:rPr>
            </w:pPr>
            <w:r>
              <w:rPr>
                <w:rFonts w:ascii="宋体" w:hAnsi="宋体" w:cs="宋体" w:eastAsia="宋体" w:hint="default"/>
                <w:sz w:val="21"/>
                <w:szCs w:val="21"/>
              </w:rPr>
              <w:t>生产性生物资产折旧</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98"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54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600,823.32</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spacing w:val="-1"/>
                <w:sz w:val="21"/>
              </w:rPr>
              <w:t>600,823.42</w:t>
            </w:r>
            <w:r>
              <w:rPr>
                <w:rFonts w:ascii="Arial Narrow"/>
                <w:sz w:val="21"/>
              </w:rPr>
            </w:r>
          </w:p>
        </w:tc>
      </w:tr>
      <w:tr>
        <w:trPr>
          <w:trHeight w:val="30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54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Arial Narrow" w:hAnsi="Arial Narrow" w:cs="Arial Narrow" w:eastAsia="Arial Narrow" w:hint="default"/>
                <w:sz w:val="21"/>
                <w:szCs w:val="21"/>
              </w:rPr>
            </w:pPr>
            <w:r>
              <w:rPr>
                <w:rFonts w:ascii="Arial Narrow"/>
                <w:spacing w:val="-1"/>
                <w:sz w:val="21"/>
              </w:rPr>
              <w:t>58,891.08</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2"/>
              <w:jc w:val="right"/>
              <w:rPr>
                <w:rFonts w:ascii="Arial Narrow" w:hAnsi="Arial Narrow" w:cs="Arial Narrow" w:eastAsia="Arial Narrow" w:hint="default"/>
                <w:sz w:val="21"/>
                <w:szCs w:val="21"/>
              </w:rPr>
            </w:pPr>
            <w:r>
              <w:rPr>
                <w:rFonts w:ascii="Arial Narrow"/>
                <w:spacing w:val="-2"/>
                <w:sz w:val="21"/>
              </w:rPr>
              <w:t>47,112.80</w:t>
            </w:r>
          </w:p>
        </w:tc>
      </w:tr>
      <w:tr>
        <w:trPr>
          <w:trHeight w:val="9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1" w:lineRule="exact"/>
              <w:ind w:left="544" w:right="0"/>
              <w:jc w:val="left"/>
              <w:rPr>
                <w:rFonts w:ascii="宋体" w:hAnsi="宋体" w:cs="宋体" w:eastAsia="宋体" w:hint="default"/>
                <w:sz w:val="21"/>
                <w:szCs w:val="21"/>
              </w:rPr>
            </w:pPr>
            <w:r>
              <w:rPr>
                <w:rFonts w:ascii="宋体" w:hAnsi="宋体" w:cs="宋体" w:eastAsia="宋体" w:hint="default"/>
                <w:spacing w:val="-4"/>
                <w:sz w:val="21"/>
                <w:szCs w:val="21"/>
              </w:rPr>
              <w:t>处置固定资产、无形资产和其他长期资产损</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41,165.69</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固定资产报废损失</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5"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公允价值变动损失</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7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544"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5" w:hRule="exact"/>
        </w:trPr>
        <w:tc>
          <w:tcPr>
            <w:tcW w:w="4611"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投资损失</w:t>
            </w:r>
          </w:p>
        </w:tc>
        <w:tc>
          <w:tcPr>
            <w:tcW w:w="19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tc>
        <w:tc>
          <w:tcPr>
            <w:tcW w:w="1966" w:type="dxa"/>
            <w:tcBorders>
              <w:top w:val="nil" w:sz="6" w:space="0" w:color="auto"/>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7"/>
                <w:szCs w:val="27"/>
              </w:rPr>
            </w:pPr>
          </w:p>
        </w:tc>
      </w:tr>
    </w:tbl>
    <w:p>
      <w:pPr>
        <w:spacing w:after="0" w:line="240" w:lineRule="auto"/>
        <w:jc w:val="left"/>
        <w:rPr>
          <w:rFonts w:ascii="宋体" w:hAnsi="宋体" w:cs="宋体" w:eastAsia="宋体" w:hint="default"/>
          <w:sz w:val="27"/>
          <w:szCs w:val="27"/>
        </w:rPr>
        <w:sectPr>
          <w:pgSz w:w="11910" w:h="16840"/>
          <w:pgMar w:header="877" w:footer="980" w:top="1060" w:bottom="1160" w:left="1560" w:right="0"/>
        </w:sectPr>
      </w:pPr>
    </w:p>
    <w:p>
      <w:pPr>
        <w:spacing w:line="240" w:lineRule="auto" w:before="6"/>
        <w:rPr>
          <w:rFonts w:ascii="宋体" w:hAnsi="宋体" w:cs="宋体" w:eastAsia="宋体" w:hint="default"/>
          <w:sz w:val="28"/>
          <w:szCs w:val="28"/>
        </w:rPr>
      </w:pPr>
      <w:r>
        <w:rPr/>
        <w:pict>
          <v:shape style="position:absolute;margin-left:314.089996pt;margin-top:91.699982pt;width:.47998pt;height:.12pt;mso-position-horizontal-relative:page;mso-position-vertical-relative:page;z-index:20368" type="#_x0000_t75" stroked="false">
            <v:imagedata r:id="rId750" o:title=""/>
          </v:shape>
        </w:pict>
      </w:r>
      <w:r>
        <w:rPr/>
        <w:pict>
          <v:shape style="position:absolute;margin-left:412.390015pt;margin-top:91.699982pt;width:.48001pt;height:.12pt;mso-position-horizontal-relative:page;mso-position-vertical-relative:page;z-index:20392" type="#_x0000_t75" stroked="false">
            <v:imagedata r:id="rId750" o:title=""/>
          </v:shape>
        </w:pict>
      </w:r>
      <w:r>
        <w:rPr/>
        <w:pict>
          <v:group style="position:absolute;margin-left:84.503998pt;margin-top:105.740021pt;width:426.45pt;height:5.05pt;mso-position-horizontal-relative:page;mso-position-vertical-relative:page;z-index:-1140232" coordorigin="1690,2115" coordsize="8529,101">
            <v:shape style="position:absolute;left:1690;top:2115;width:4611;height:101" type="#_x0000_t75" stroked="false">
              <v:imagedata r:id="rId766" o:title=""/>
            </v:shape>
            <v:shape style="position:absolute;left:6277;top:2206;width:1971;height:10" type="#_x0000_t75" stroked="false">
              <v:imagedata r:id="rId719" o:title=""/>
            </v:shape>
            <v:shape style="position:absolute;left:8243;top:2206;width:1976;height:10" type="#_x0000_t75" stroked="false">
              <v:imagedata r:id="rId757" o:title=""/>
            </v:shape>
            <w10:wrap type="none"/>
          </v:group>
        </w:pict>
      </w:r>
      <w:r>
        <w:rPr/>
        <w:pict>
          <v:group style="position:absolute;margin-left:84.503998pt;margin-top:124.219963pt;width:426.45pt;height:5.05pt;mso-position-horizontal-relative:page;mso-position-vertical-relative:page;z-index:-1140208" coordorigin="1690,2484" coordsize="8529,101">
            <v:shape style="position:absolute;left:1690;top:2484;width:4611;height:101" type="#_x0000_t75" stroked="false">
              <v:imagedata r:id="rId767" o:title=""/>
            </v:shape>
            <v:shape style="position:absolute;left:6277;top:2576;width:1971;height:10" type="#_x0000_t75" stroked="false">
              <v:imagedata r:id="rId724" o:title=""/>
            </v:shape>
            <v:shape style="position:absolute;left:8243;top:2576;width:1976;height:10" type="#_x0000_t75" stroked="false">
              <v:imagedata r:id="rId762" o:title=""/>
            </v:shape>
            <w10:wrap type="none"/>
          </v:group>
        </w:pict>
      </w:r>
      <w:r>
        <w:rPr/>
        <w:pict>
          <v:group style="position:absolute;margin-left:84.503998pt;margin-top:142.699966pt;width:426.45pt;height:5.05pt;mso-position-horizontal-relative:page;mso-position-vertical-relative:page;z-index:-1140184" coordorigin="1690,2854" coordsize="8529,101">
            <v:shape style="position:absolute;left:1690;top:2854;width:4611;height:101" type="#_x0000_t75" stroked="false">
              <v:imagedata r:id="rId767" o:title=""/>
            </v:shape>
            <v:shape style="position:absolute;left:6277;top:2945;width:1971;height:10" type="#_x0000_t75" stroked="false">
              <v:imagedata r:id="rId719" o:title=""/>
            </v:shape>
            <v:shape style="position:absolute;left:8243;top:2945;width:1976;height:10" type="#_x0000_t75" stroked="false">
              <v:imagedata r:id="rId757" o:title=""/>
            </v:shape>
            <w10:wrap type="none"/>
          </v:group>
        </w:pict>
      </w:r>
      <w:r>
        <w:rPr/>
        <w:pict>
          <v:group style="position:absolute;margin-left:84.503998pt;margin-top:165.619949pt;width:426.45pt;height:.5pt;mso-position-horizontal-relative:page;mso-position-vertical-relative:page;z-index:-1140160" coordorigin="1690,3312" coordsize="8529,10">
            <v:shape style="position:absolute;left:1690;top:3312;width:4592;height:10" type="#_x0000_t75" stroked="false">
              <v:imagedata r:id="rId763" o:title=""/>
            </v:shape>
            <v:shape style="position:absolute;left:6277;top:3312;width:1971;height:10" type="#_x0000_t75" stroked="false">
              <v:imagedata r:id="rId719" o:title=""/>
            </v:shape>
            <v:shape style="position:absolute;left:8243;top:3312;width:1976;height:10" type="#_x0000_t75" stroked="false">
              <v:imagedata r:id="rId757" o:title=""/>
            </v:shape>
            <w10:wrap type="none"/>
          </v:group>
        </w:pict>
      </w:r>
      <w:r>
        <w:rPr/>
        <w:pict>
          <v:group style="position:absolute;margin-left:84.503998pt;margin-top:179.540024pt;width:426.45pt;height:5.05pt;mso-position-horizontal-relative:page;mso-position-vertical-relative:page;z-index:-1140136" coordorigin="1690,3591" coordsize="8529,101">
            <v:shape style="position:absolute;left:1690;top:3591;width:4611;height:101" type="#_x0000_t75" stroked="false">
              <v:imagedata r:id="rId766" o:title=""/>
            </v:shape>
            <v:shape style="position:absolute;left:6277;top:3682;width:1971;height:10" type="#_x0000_t75" stroked="false">
              <v:imagedata r:id="rId719" o:title=""/>
            </v:shape>
            <v:shape style="position:absolute;left:8243;top:3682;width:1976;height:10" type="#_x0000_t75" stroked="false">
              <v:imagedata r:id="rId757" o:title=""/>
            </v:shape>
            <w10:wrap type="none"/>
          </v:group>
        </w:pict>
      </w:r>
      <w:r>
        <w:rPr/>
        <w:pict>
          <v:group style="position:absolute;margin-left:84.503998pt;margin-top:198.019958pt;width:426.45pt;height:5.05pt;mso-position-horizontal-relative:page;mso-position-vertical-relative:page;z-index:-1140112" coordorigin="1690,3960" coordsize="8529,101">
            <v:shape style="position:absolute;left:1690;top:3960;width:4611;height:101" type="#_x0000_t75" stroked="false">
              <v:imagedata r:id="rId771" o:title=""/>
            </v:shape>
            <v:shape style="position:absolute;left:6277;top:4052;width:1971;height:10" type="#_x0000_t75" stroked="false">
              <v:imagedata r:id="rId719" o:title=""/>
            </v:shape>
            <v:shape style="position:absolute;left:8243;top:4052;width:1976;height:10" type="#_x0000_t75" stroked="false">
              <v:imagedata r:id="rId757" o:title=""/>
            </v:shape>
            <w10:wrap type="none"/>
          </v:group>
        </w:pict>
      </w:r>
      <w:r>
        <w:rPr/>
        <w:pict>
          <v:group style="position:absolute;margin-left:84.503998pt;margin-top:216.499969pt;width:426.45pt;height:5.05pt;mso-position-horizontal-relative:page;mso-position-vertical-relative:page;z-index:-1140088" coordorigin="1690,4330" coordsize="8529,101">
            <v:shape style="position:absolute;left:1690;top:4330;width:4611;height:101" type="#_x0000_t75" stroked="false">
              <v:imagedata r:id="rId767" o:title=""/>
            </v:shape>
            <v:shape style="position:absolute;left:6277;top:4421;width:1971;height:10" type="#_x0000_t75" stroked="false">
              <v:imagedata r:id="rId724" o:title=""/>
            </v:shape>
            <v:shape style="position:absolute;left:8243;top:4421;width:1976;height:10" type="#_x0000_t75" stroked="false">
              <v:imagedata r:id="rId762" o:title=""/>
            </v:shape>
            <w10:wrap type="none"/>
          </v:group>
        </w:pict>
      </w:r>
      <w:r>
        <w:rPr/>
        <w:pict>
          <v:group style="position:absolute;margin-left:84.503998pt;margin-top:239.419998pt;width:426.45pt;height:.5pt;mso-position-horizontal-relative:page;mso-position-vertical-relative:page;z-index:-1140064" coordorigin="1690,4788" coordsize="8529,10">
            <v:shape style="position:absolute;left:1690;top:4788;width:4592;height:10" type="#_x0000_t75" stroked="false">
              <v:imagedata r:id="rId763" o:title=""/>
            </v:shape>
            <v:shape style="position:absolute;left:6277;top:4788;width:1971;height:10" type="#_x0000_t75" stroked="false">
              <v:imagedata r:id="rId724" o:title=""/>
            </v:shape>
            <v:shape style="position:absolute;left:8243;top:4788;width:1976;height:10" type="#_x0000_t75" stroked="false">
              <v:imagedata r:id="rId762" o:title=""/>
            </v:shape>
            <w10:wrap type="none"/>
          </v:group>
        </w:pict>
      </w:r>
      <w:r>
        <w:rPr/>
        <w:pict>
          <v:group style="position:absolute;margin-left:84.503998pt;margin-top:253.339966pt;width:426.45pt;height:5.05pt;mso-position-horizontal-relative:page;mso-position-vertical-relative:page;z-index:-1140040" coordorigin="1690,5067" coordsize="8529,101">
            <v:shape style="position:absolute;left:1690;top:5067;width:4611;height:101" type="#_x0000_t75" stroked="false">
              <v:imagedata r:id="rId767" o:title=""/>
            </v:shape>
            <v:shape style="position:absolute;left:6277;top:5158;width:1971;height:10" type="#_x0000_t75" stroked="false">
              <v:imagedata r:id="rId719" o:title=""/>
            </v:shape>
            <v:shape style="position:absolute;left:8243;top:5158;width:1976;height:10" type="#_x0000_t75" stroked="false">
              <v:imagedata r:id="rId757" o:title=""/>
            </v:shape>
            <w10:wrap type="none"/>
          </v:group>
        </w:pict>
      </w:r>
      <w:r>
        <w:rPr/>
        <w:pict>
          <v:group style="position:absolute;margin-left:84.503998pt;margin-top:271.849915pt;width:426.45pt;height:5.05pt;mso-position-horizontal-relative:page;mso-position-vertical-relative:page;z-index:-1140016" coordorigin="1690,5437" coordsize="8529,101">
            <v:shape style="position:absolute;left:1690;top:5437;width:4611;height:101" type="#_x0000_t75" stroked="false">
              <v:imagedata r:id="rId772" o:title=""/>
            </v:shape>
            <v:shape style="position:absolute;left:6277;top:5528;width:1971;height:10" type="#_x0000_t75" stroked="false">
              <v:imagedata r:id="rId719" o:title=""/>
            </v:shape>
            <v:shape style="position:absolute;left:8243;top:5528;width:1976;height:10" type="#_x0000_t75" stroked="false">
              <v:imagedata r:id="rId757" o:title=""/>
            </v:shape>
            <w10:wrap type="none"/>
          </v:group>
        </w:pict>
      </w:r>
      <w:r>
        <w:rPr/>
        <w:pict>
          <v:group style="position:absolute;margin-left:84.503998pt;margin-top:290.329956pt;width:426.45pt;height:5.05pt;mso-position-horizontal-relative:page;mso-position-vertical-relative:page;z-index:-1139992" coordorigin="1690,5807" coordsize="8529,101">
            <v:shape style="position:absolute;left:1690;top:5807;width:4611;height:101" type="#_x0000_t75" stroked="false">
              <v:imagedata r:id="rId767" o:title=""/>
            </v:shape>
            <v:shape style="position:absolute;left:6277;top:5898;width:1971;height:10" type="#_x0000_t75" stroked="false">
              <v:imagedata r:id="rId724" o:title=""/>
            </v:shape>
            <v:shape style="position:absolute;left:8243;top:5898;width:1976;height:10" type="#_x0000_t75" stroked="false">
              <v:imagedata r:id="rId762" o:title=""/>
            </v:shape>
            <w10:wrap type="none"/>
          </v:group>
        </w:pict>
      </w:r>
      <w:r>
        <w:rPr/>
        <w:pict>
          <v:group style="position:absolute;margin-left:84.503998pt;margin-top:542.109985pt;width:426.45pt;height:5.05pt;mso-position-horizontal-relative:page;mso-position-vertical-relative:page;z-index:-1139680" coordorigin="1690,10842" coordsize="8529,101">
            <v:shape style="position:absolute;left:1690;top:10842;width:6851;height:101" type="#_x0000_t75" stroked="false">
              <v:imagedata r:id="rId773" o:title=""/>
            </v:shape>
            <v:shape style="position:absolute;left:8517;top:10933;width:1702;height:10" type="#_x0000_t75" stroked="false">
              <v:imagedata r:id="rId774" o:title=""/>
            </v:shape>
            <w10:wrap type="none"/>
          </v:group>
        </w:pict>
      </w:r>
      <w:r>
        <w:rPr/>
        <w:pict>
          <v:group style="position:absolute;margin-left:84.503998pt;margin-top:565.029968pt;width:426.45pt;height:.5pt;mso-position-horizontal-relative:page;mso-position-vertical-relative:page;z-index:-1139656" coordorigin="1690,11301" coordsize="8529,10">
            <v:shape style="position:absolute;left:1690;top:11301;width:6831;height:10" type="#_x0000_t75" stroked="false">
              <v:imagedata r:id="rId775" o:title=""/>
            </v:shape>
            <v:shape style="position:absolute;left:8517;top:11301;width:1702;height:10" type="#_x0000_t75" stroked="false">
              <v:imagedata r:id="rId774"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4611"/>
        <w:gridCol w:w="1966"/>
        <w:gridCol w:w="1966"/>
      </w:tblGrid>
      <w:tr>
        <w:trPr>
          <w:trHeight w:val="396"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20"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57"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554"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74" w:hRule="exact"/>
        </w:trPr>
        <w:tc>
          <w:tcPr>
            <w:tcW w:w="4611"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left="544" w:right="0"/>
              <w:jc w:val="left"/>
              <w:rPr>
                <w:rFonts w:ascii="宋体" w:hAnsi="宋体" w:cs="宋体" w:eastAsia="宋体" w:hint="default"/>
                <w:sz w:val="21"/>
                <w:szCs w:val="21"/>
              </w:rPr>
            </w:pPr>
            <w:r>
              <w:rPr>
                <w:rFonts w:ascii="宋体" w:hAnsi="宋体" w:cs="宋体" w:eastAsia="宋体" w:hint="default"/>
                <w:sz w:val="21"/>
                <w:szCs w:val="21"/>
              </w:rPr>
              <w:t>递延所得税资产减少</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-101,334.15</w:t>
            </w:r>
            <w:r>
              <w:rPr>
                <w:rFonts w:ascii="Arial Narrow"/>
                <w:sz w:val="21"/>
              </w:rPr>
            </w:r>
          </w:p>
        </w:tc>
        <w:tc>
          <w:tcPr>
            <w:tcW w:w="1966" w:type="dxa"/>
            <w:tcBorders>
              <w:top w:val="single" w:sz="4" w:space="0" w:color="000000"/>
              <w:left w:val="single" w:sz="4" w:space="0" w:color="000000"/>
              <w:bottom w:val="nil" w:sz="6" w:space="0" w:color="auto"/>
              <w:right w:val="nil" w:sz="6" w:space="0" w:color="auto"/>
            </w:tcBorders>
          </w:tcPr>
          <w:p>
            <w:pPr>
              <w:pStyle w:val="TableParagraph"/>
              <w:spacing w:line="240" w:lineRule="auto" w:before="55"/>
              <w:ind w:right="102"/>
              <w:jc w:val="right"/>
              <w:rPr>
                <w:rFonts w:ascii="Arial Narrow" w:hAnsi="Arial Narrow" w:cs="Arial Narrow" w:eastAsia="Arial Narrow" w:hint="default"/>
                <w:sz w:val="21"/>
                <w:szCs w:val="21"/>
              </w:rPr>
            </w:pPr>
            <w:r>
              <w:rPr>
                <w:rFonts w:ascii="Arial Narrow"/>
                <w:spacing w:val="-2"/>
                <w:sz w:val="21"/>
              </w:rPr>
              <w:t>-117,729.23</w:t>
            </w:r>
          </w:p>
        </w:tc>
      </w:tr>
      <w:tr>
        <w:trPr>
          <w:trHeight w:val="385"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10"/>
              <w:ind w:left="542" w:right="0"/>
              <w:jc w:val="left"/>
              <w:rPr>
                <w:rFonts w:ascii="宋体" w:hAnsi="宋体" w:cs="宋体" w:eastAsia="宋体" w:hint="default"/>
                <w:sz w:val="21"/>
                <w:szCs w:val="21"/>
              </w:rPr>
            </w:pPr>
            <w:r>
              <w:rPr>
                <w:rFonts w:ascii="宋体" w:hAnsi="宋体" w:cs="宋体" w:eastAsia="宋体" w:hint="default"/>
                <w:sz w:val="21"/>
                <w:szCs w:val="21"/>
              </w:rPr>
              <w:t>递延所得税负债增加</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5"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存货的减少</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2,558,123.32</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Arial Narrow" w:hAnsi="Arial Narrow" w:cs="Arial Narrow" w:eastAsia="Arial Narrow" w:hint="default"/>
                <w:sz w:val="21"/>
                <w:szCs w:val="21"/>
              </w:rPr>
            </w:pPr>
            <w:r>
              <w:rPr>
                <w:rFonts w:ascii="Arial Narrow"/>
                <w:spacing w:val="-1"/>
                <w:sz w:val="21"/>
              </w:rPr>
              <w:t>1,529,388.18</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经营性应收项目的减少</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Arial Narrow" w:hAnsi="Arial Narrow" w:cs="Arial Narrow" w:eastAsia="Arial Narrow" w:hint="default"/>
                <w:sz w:val="21"/>
                <w:szCs w:val="21"/>
              </w:rPr>
            </w:pPr>
            <w:r>
              <w:rPr>
                <w:rFonts w:ascii="Arial Narrow"/>
                <w:spacing w:val="-1"/>
                <w:sz w:val="21"/>
              </w:rPr>
              <w:t>-31,908,039.45</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Arial Narrow" w:hAnsi="Arial Narrow" w:cs="Arial Narrow" w:eastAsia="Arial Narrow" w:hint="default"/>
                <w:sz w:val="21"/>
                <w:szCs w:val="21"/>
              </w:rPr>
            </w:pPr>
            <w:r>
              <w:rPr>
                <w:rFonts w:ascii="Arial Narrow"/>
                <w:spacing w:val="-1"/>
                <w:sz w:val="21"/>
              </w:rPr>
              <w:t>-37,252,521.91</w:t>
            </w:r>
            <w:r>
              <w:rPr>
                <w:rFonts w:ascii="Arial Narrow"/>
                <w:sz w:val="21"/>
              </w:rPr>
            </w:r>
          </w:p>
        </w:tc>
      </w:tr>
      <w:tr>
        <w:trPr>
          <w:trHeight w:val="29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544" w:right="0"/>
              <w:jc w:val="left"/>
              <w:rPr>
                <w:rFonts w:ascii="宋体" w:hAnsi="宋体" w:cs="宋体" w:eastAsia="宋体" w:hint="default"/>
                <w:sz w:val="21"/>
                <w:szCs w:val="21"/>
              </w:rPr>
            </w:pPr>
            <w:r>
              <w:rPr>
                <w:rFonts w:ascii="宋体" w:hAnsi="宋体" w:cs="宋体" w:eastAsia="宋体" w:hint="default"/>
                <w:sz w:val="21"/>
                <w:szCs w:val="21"/>
              </w:rPr>
              <w:t>经营性应付项目的增加</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Arial Narrow" w:hAnsi="Arial Narrow" w:cs="Arial Narrow" w:eastAsia="Arial Narrow" w:hint="default"/>
                <w:sz w:val="21"/>
                <w:szCs w:val="21"/>
              </w:rPr>
            </w:pPr>
            <w:r>
              <w:rPr>
                <w:rFonts w:ascii="Arial Narrow"/>
                <w:spacing w:val="-1"/>
                <w:sz w:val="21"/>
              </w:rPr>
              <w:t>-15,097,627.67</w:t>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3"/>
              <w:jc w:val="right"/>
              <w:rPr>
                <w:rFonts w:ascii="Arial Narrow" w:hAnsi="Arial Narrow" w:cs="Arial Narrow" w:eastAsia="Arial Narrow" w:hint="default"/>
                <w:sz w:val="21"/>
                <w:szCs w:val="21"/>
              </w:rPr>
            </w:pPr>
            <w:r>
              <w:rPr>
                <w:rFonts w:ascii="Arial Narrow"/>
                <w:spacing w:val="-1"/>
                <w:sz w:val="21"/>
              </w:rPr>
              <w:t>3,996,499.40</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157,141.27</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94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15,988,269.39</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Arial Narrow" w:hAnsi="Arial Narrow" w:cs="Arial Narrow" w:eastAsia="Arial Narrow" w:hint="default"/>
                <w:sz w:val="21"/>
                <w:szCs w:val="21"/>
              </w:rPr>
            </w:pPr>
            <w:r>
              <w:rPr>
                <w:rFonts w:ascii="Arial Narrow"/>
                <w:spacing w:val="-1"/>
                <w:sz w:val="21"/>
              </w:rPr>
              <w:t>12,315,504.49</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8"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、不涉及现金收支的重大投资和筹资活动：</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6"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5"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8"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、现金及现金等价物净变动情况：</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0"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Arial Narrow" w:hAnsi="Arial Narrow" w:cs="Arial Narrow" w:eastAsia="Arial Narrow" w:hint="default"/>
                <w:sz w:val="21"/>
                <w:szCs w:val="21"/>
              </w:rPr>
            </w:pPr>
            <w:r>
              <w:rPr>
                <w:rFonts w:ascii="Arial Narrow"/>
                <w:spacing w:val="-1"/>
                <w:sz w:val="21"/>
              </w:rPr>
              <w:t>537,816,388.32</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3"/>
              <w:jc w:val="right"/>
              <w:rPr>
                <w:rFonts w:ascii="Arial Narrow" w:hAnsi="Arial Narrow" w:cs="Arial Narrow" w:eastAsia="Arial Narrow" w:hint="default"/>
                <w:sz w:val="21"/>
                <w:szCs w:val="21"/>
              </w:rPr>
            </w:pPr>
            <w:r>
              <w:rPr>
                <w:rFonts w:ascii="Arial Narrow"/>
                <w:spacing w:val="-1"/>
                <w:sz w:val="21"/>
              </w:rPr>
              <w:t>51,947,981.19</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51,947,981.19</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Arial Narrow" w:hAnsi="Arial Narrow" w:cs="Arial Narrow" w:eastAsia="Arial Narrow" w:hint="default"/>
                <w:sz w:val="21"/>
                <w:szCs w:val="21"/>
              </w:rPr>
            </w:pPr>
            <w:r>
              <w:rPr>
                <w:rFonts w:ascii="Arial Narrow"/>
                <w:spacing w:val="-1"/>
                <w:sz w:val="21"/>
              </w:rPr>
              <w:t>40,915,686.70</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70"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966"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653" w:right="0"/>
              <w:jc w:val="left"/>
              <w:rPr>
                <w:rFonts w:ascii="Arial Narrow" w:hAnsi="Arial Narrow" w:cs="Arial Narrow" w:eastAsia="Arial Narrow" w:hint="default"/>
                <w:sz w:val="21"/>
                <w:szCs w:val="21"/>
              </w:rPr>
            </w:pPr>
            <w:r>
              <w:rPr>
                <w:rFonts w:ascii="Arial Narrow"/>
                <w:sz w:val="21"/>
              </w:rPr>
              <w:t>485,868,407.13</w:t>
            </w:r>
          </w:p>
        </w:tc>
        <w:tc>
          <w:tcPr>
            <w:tcW w:w="1966" w:type="dxa"/>
            <w:tcBorders>
              <w:top w:val="nil" w:sz="6" w:space="0" w:color="auto"/>
              <w:left w:val="single" w:sz="4" w:space="0" w:color="000000"/>
              <w:bottom w:val="nil" w:sz="6" w:space="0" w:color="auto"/>
              <w:right w:val="nil" w:sz="6" w:space="0" w:color="auto"/>
            </w:tcBorders>
          </w:tcPr>
          <w:p>
            <w:pPr/>
          </w:p>
        </w:tc>
      </w:tr>
      <w:tr>
        <w:trPr>
          <w:trHeight w:val="369" w:hRule="exact"/>
        </w:trPr>
        <w:tc>
          <w:tcPr>
            <w:tcW w:w="4611" w:type="dxa"/>
            <w:tcBorders>
              <w:top w:val="nil" w:sz="6" w:space="0" w:color="auto"/>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966" w:type="dxa"/>
            <w:vMerge/>
            <w:tcBorders>
              <w:left w:val="single" w:sz="4" w:space="0" w:color="000000"/>
              <w:bottom w:val="single" w:sz="4" w:space="0" w:color="000000"/>
              <w:right w:val="single" w:sz="4" w:space="0" w:color="000000"/>
            </w:tcBorders>
          </w:tcPr>
          <w:p>
            <w:pPr/>
          </w:p>
        </w:tc>
        <w:tc>
          <w:tcPr>
            <w:tcW w:w="1966" w:type="dxa"/>
            <w:tcBorders>
              <w:top w:val="nil" w:sz="6" w:space="0" w:color="auto"/>
              <w:left w:val="single" w:sz="4" w:space="0" w:color="000000"/>
              <w:bottom w:val="single" w:sz="4" w:space="0" w:color="000000"/>
              <w:right w:val="nil" w:sz="6" w:space="0" w:color="auto"/>
            </w:tcBorders>
          </w:tcPr>
          <w:p>
            <w:pPr>
              <w:pStyle w:val="TableParagraph"/>
              <w:spacing w:line="240" w:lineRule="auto" w:before="59"/>
              <w:ind w:right="102"/>
              <w:jc w:val="right"/>
              <w:rPr>
                <w:rFonts w:ascii="Arial Narrow" w:hAnsi="Arial Narrow" w:cs="Arial Narrow" w:eastAsia="Arial Narrow" w:hint="default"/>
                <w:sz w:val="21"/>
                <w:szCs w:val="21"/>
              </w:rPr>
            </w:pPr>
            <w:r>
              <w:rPr>
                <w:rFonts w:ascii="Arial Narrow"/>
                <w:spacing w:val="-2"/>
                <w:sz w:val="21"/>
              </w:rPr>
              <w:t>11,032,294.49</w:t>
            </w:r>
          </w:p>
        </w:tc>
      </w:tr>
    </w:tbl>
    <w:p>
      <w:pPr>
        <w:spacing w:line="240" w:lineRule="auto" w:before="8"/>
        <w:rPr>
          <w:rFonts w:ascii="宋体" w:hAnsi="宋体" w:cs="宋体" w:eastAsia="宋体" w:hint="default"/>
          <w:sz w:val="5"/>
          <w:szCs w:val="5"/>
        </w:rPr>
      </w:pPr>
    </w:p>
    <w:p>
      <w:pPr>
        <w:spacing w:before="36"/>
        <w:ind w:left="238" w:right="1041" w:firstLine="0"/>
        <w:jc w:val="left"/>
        <w:rPr>
          <w:rFonts w:ascii="宋体" w:hAnsi="宋体" w:cs="宋体" w:eastAsia="宋体" w:hint="default"/>
          <w:sz w:val="21"/>
          <w:szCs w:val="21"/>
        </w:rPr>
      </w:pPr>
      <w:r>
        <w:rPr/>
        <w:pict>
          <v:group style="position:absolute;margin-left:84.503998pt;margin-top:-96.456314pt;width:426.45pt;height:.5pt;mso-position-horizontal-relative:page;mso-position-vertical-relative:paragraph;z-index:-1139968" coordorigin="1690,-1929" coordsize="8529,10">
            <v:shape style="position:absolute;left:1690;top:-1929;width:4592;height:10" type="#_x0000_t75" stroked="false">
              <v:imagedata r:id="rId763" o:title=""/>
            </v:shape>
            <v:shape style="position:absolute;left:6277;top:-1929;width:1971;height:10" type="#_x0000_t75" stroked="false">
              <v:imagedata r:id="rId719" o:title=""/>
            </v:shape>
            <v:shape style="position:absolute;left:8243;top:-1929;width:1976;height:10" type="#_x0000_t75" stroked="false">
              <v:imagedata r:id="rId757" o:title=""/>
            </v:shape>
            <w10:wrap type="none"/>
          </v:group>
        </w:pict>
      </w:r>
      <w:r>
        <w:rPr/>
        <w:pict>
          <v:group style="position:absolute;margin-left:84.503998pt;margin-top:-82.536293pt;width:426.45pt;height:5.05pt;mso-position-horizontal-relative:page;mso-position-vertical-relative:paragraph;z-index:-1139944" coordorigin="1690,-1651" coordsize="8529,101">
            <v:shape style="position:absolute;left:1690;top:-1651;width:4611;height:101" type="#_x0000_t75" stroked="false">
              <v:imagedata r:id="rId767" o:title=""/>
            </v:shape>
            <v:shape style="position:absolute;left:6277;top:-1560;width:1971;height:10" type="#_x0000_t75" stroked="false">
              <v:imagedata r:id="rId724" o:title=""/>
            </v:shape>
            <v:shape style="position:absolute;left:8243;top:-1560;width:1976;height:10" type="#_x0000_t75" stroked="false">
              <v:imagedata r:id="rId762" o:title=""/>
            </v:shape>
            <w10:wrap type="none"/>
          </v:group>
        </w:pict>
      </w:r>
      <w:r>
        <w:rPr/>
        <w:pict>
          <v:group style="position:absolute;margin-left:84.503998pt;margin-top:-64.056328pt;width:426.45pt;height:5.05pt;mso-position-horizontal-relative:page;mso-position-vertical-relative:paragraph;z-index:-1139920" coordorigin="1690,-1281" coordsize="8529,101">
            <v:shape style="position:absolute;left:1690;top:-1281;width:4611;height:101" type="#_x0000_t75" stroked="false">
              <v:imagedata r:id="rId776" o:title=""/>
            </v:shape>
            <v:shape style="position:absolute;left:6277;top:-1190;width:1971;height:10" type="#_x0000_t75" stroked="false">
              <v:imagedata r:id="rId719" o:title=""/>
            </v:shape>
            <v:shape style="position:absolute;left:8243;top:-1190;width:1976;height:10" type="#_x0000_t75" stroked="false">
              <v:imagedata r:id="rId757" o:title=""/>
            </v:shape>
            <w10:wrap type="none"/>
          </v:group>
        </w:pict>
      </w:r>
      <w:r>
        <w:rPr/>
        <w:pict>
          <v:group style="position:absolute;margin-left:84.503998pt;margin-top:-45.576355pt;width:426.45pt;height:5.05pt;mso-position-horizontal-relative:page;mso-position-vertical-relative:paragraph;z-index:-1139896" coordorigin="1690,-912" coordsize="8529,101">
            <v:shape style="position:absolute;left:1690;top:-912;width:4611;height:101" type="#_x0000_t75" stroked="false">
              <v:imagedata r:id="rId776" o:title=""/>
            </v:shape>
            <v:shape style="position:absolute;left:6277;top:-820;width:1971;height:10" type="#_x0000_t75" stroked="false">
              <v:imagedata r:id="rId719" o:title=""/>
            </v:shape>
            <v:shape style="position:absolute;left:8243;top:-820;width:1976;height:10" type="#_x0000_t75" stroked="false">
              <v:imagedata r:id="rId757" o:title=""/>
            </v:shape>
            <w10:wrap type="none"/>
          </v:group>
        </w:pict>
      </w:r>
      <w:r>
        <w:rPr/>
        <w:pict>
          <v:group style="position:absolute;margin-left:84.503998pt;margin-top:-22.656343pt;width:426.45pt;height:.5pt;mso-position-horizontal-relative:page;mso-position-vertical-relative:paragraph;z-index:-1139872" coordorigin="1690,-453" coordsize="8529,10">
            <v:shape style="position:absolute;left:1690;top:-453;width:4592;height:10" type="#_x0000_t75" stroked="false">
              <v:imagedata r:id="rId763" o:title=""/>
            </v:shape>
            <v:shape style="position:absolute;left:6277;top:-453;width:1971;height:10" type="#_x0000_t75" stroked="false">
              <v:imagedata r:id="rId719" o:title=""/>
            </v:shape>
            <v:shape style="position:absolute;left:8243;top:-453;width:1976;height:10" type="#_x0000_t75" stroked="false">
              <v:imagedata r:id="rId757" o:title=""/>
            </v:shape>
            <w10:wrap type="none"/>
          </v:group>
        </w:pict>
      </w:r>
      <w:r>
        <w:rPr/>
        <w:pict>
          <v:shape style="position:absolute;margin-left:314.089996pt;margin-top:-4.896334pt;width:.47998pt;height:.72pt;mso-position-horizontal-relative:page;mso-position-vertical-relative:paragraph;z-index:20800" type="#_x0000_t75" stroked="false">
            <v:imagedata r:id="rId777" o:title=""/>
          </v:shape>
        </w:pict>
      </w:r>
      <w:r>
        <w:rPr/>
        <w:pict>
          <v:shape style="position:absolute;margin-left:412.390015pt;margin-top:-4.896334pt;width:.48001pt;height:.72pt;mso-position-horizontal-relative:page;mso-position-vertical-relative:paragraph;z-index:20824" type="#_x0000_t75" stroked="false">
            <v:imagedata r:id="rId777" o:title=""/>
          </v:shape>
        </w:pict>
      </w:r>
      <w:r>
        <w:rPr/>
        <w:pict>
          <v:shape style="position:absolute;margin-left:341.350006pt;margin-top:42.163666pt;width:.48001pt;height:.72pt;mso-position-horizontal-relative:page;mso-position-vertical-relative:paragraph;z-index:20848" type="#_x0000_t75" stroked="false">
            <v:imagedata r:id="rId777" o:title=""/>
          </v:shape>
        </w:pict>
      </w:r>
      <w:r>
        <w:rPr/>
        <w:pict>
          <v:shape style="position:absolute;margin-left:426.070007pt;margin-top:42.163666pt;width:.48001pt;height:.72pt;mso-position-horizontal-relative:page;mso-position-vertical-relative:paragraph;z-index:20872" type="#_x0000_t75" stroked="false">
            <v:imagedata r:id="rId777" o:title=""/>
          </v:shape>
        </w:pict>
      </w:r>
      <w:r>
        <w:rPr/>
        <w:pict>
          <v:group style="position:absolute;margin-left:84.503998pt;margin-top:61.243656pt;width:426.45pt;height:.5pt;mso-position-horizontal-relative:page;mso-position-vertical-relative:paragraph;z-index:-1139752" coordorigin="1690,1225" coordsize="8529,10">
            <v:shape style="position:absolute;left:1690;top:1225;width:6831;height:10" type="#_x0000_t75" stroked="false">
              <v:imagedata r:id="rId775" o:title=""/>
            </v:shape>
            <v:shape style="position:absolute;left:8517;top:1225;width:1702;height:10" type="#_x0000_t75" stroked="false">
              <v:imagedata r:id="rId774" o:title=""/>
            </v:shape>
            <w10:wrap type="none"/>
          </v:group>
        </w:pict>
      </w:r>
      <w:r>
        <w:rPr/>
        <w:pict>
          <v:group style="position:absolute;margin-left:84.503998pt;margin-top:80.923645pt;width:426.45pt;height:5.4pt;mso-position-horizontal-relative:page;mso-position-vertical-relative:paragraph;z-index:-1139728" coordorigin="1690,1618" coordsize="8529,108">
            <v:shape style="position:absolute;left:1690;top:1618;width:5156;height:108" type="#_x0000_t75" stroked="false">
              <v:imagedata r:id="rId778" o:title=""/>
            </v:shape>
            <v:shape style="position:absolute;left:6822;top:1714;width:1709;height:12" type="#_x0000_t75" stroked="false">
              <v:imagedata r:id="rId779" o:title=""/>
            </v:shape>
            <v:shape style="position:absolute;left:8517;top:1717;width:1702;height:10" type="#_x0000_t75" stroked="false">
              <v:imagedata r:id="rId364" o:title=""/>
            </v:shape>
            <w10:wrap type="none"/>
          </v:group>
        </w:pict>
      </w:r>
      <w:r>
        <w:rPr/>
        <w:pict>
          <v:group style="position:absolute;margin-left:84.503998pt;margin-top:112.723686pt;width:426.45pt;height:.5pt;mso-position-horizontal-relative:page;mso-position-vertical-relative:paragraph;z-index:-1139704" coordorigin="1690,2254" coordsize="8529,10">
            <v:shape style="position:absolute;left:1690;top:2254;width:6831;height:10" type="#_x0000_t75" stroked="false">
              <v:imagedata r:id="rId775" o:title=""/>
            </v:shape>
            <v:shape style="position:absolute;left:8517;top:2254;width:1702;height:10" type="#_x0000_t75" stroked="false">
              <v:imagedata r:id="rId774"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现金和现金等价物</w:t>
      </w:r>
    </w:p>
    <w:p>
      <w:pPr>
        <w:spacing w:line="240" w:lineRule="auto" w:before="3"/>
        <w:rPr>
          <w:rFonts w:ascii="宋体" w:hAnsi="宋体" w:cs="宋体" w:eastAsia="宋体" w:hint="default"/>
          <w:sz w:val="12"/>
          <w:szCs w:val="12"/>
        </w:rPr>
      </w:pPr>
    </w:p>
    <w:tbl>
      <w:tblPr>
        <w:tblW w:w="0" w:type="auto"/>
        <w:jc w:val="left"/>
        <w:tblInd w:w="130" w:type="dxa"/>
        <w:tblLayout w:type="fixed"/>
        <w:tblCellMar>
          <w:top w:w="0" w:type="dxa"/>
          <w:left w:w="0" w:type="dxa"/>
          <w:bottom w:w="0" w:type="dxa"/>
          <w:right w:w="0" w:type="dxa"/>
        </w:tblCellMar>
        <w:tblLook w:val="01E0"/>
      </w:tblPr>
      <w:tblGrid>
        <w:gridCol w:w="5142"/>
        <w:gridCol w:w="1694"/>
        <w:gridCol w:w="1692"/>
      </w:tblGrid>
      <w:tr>
        <w:trPr>
          <w:trHeight w:val="372" w:hRule="exact"/>
        </w:trPr>
        <w:tc>
          <w:tcPr>
            <w:tcW w:w="51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left="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1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6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left="418"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400" w:hRule="exact"/>
        </w:trPr>
        <w:tc>
          <w:tcPr>
            <w:tcW w:w="5142"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07"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16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101"/>
              <w:jc w:val="right"/>
              <w:rPr>
                <w:rFonts w:ascii="Arial Narrow" w:hAnsi="Arial Narrow" w:cs="Arial Narrow" w:eastAsia="Arial Narrow" w:hint="default"/>
                <w:sz w:val="21"/>
                <w:szCs w:val="21"/>
              </w:rPr>
            </w:pPr>
            <w:r>
              <w:rPr>
                <w:rFonts w:ascii="Arial Narrow"/>
                <w:spacing w:val="-1"/>
                <w:sz w:val="21"/>
              </w:rPr>
              <w:t>537,816,388.32</w:t>
            </w:r>
            <w:r>
              <w:rPr>
                <w:rFonts w:ascii="Arial Narrow"/>
                <w:sz w:val="21"/>
              </w:rPr>
            </w:r>
          </w:p>
        </w:tc>
        <w:tc>
          <w:tcPr>
            <w:tcW w:w="1692" w:type="dxa"/>
            <w:tcBorders>
              <w:top w:val="single" w:sz="4" w:space="0" w:color="000000"/>
              <w:left w:val="single" w:sz="4" w:space="0" w:color="000000"/>
              <w:bottom w:val="nil" w:sz="6" w:space="0" w:color="auto"/>
              <w:right w:val="nil" w:sz="6" w:space="0" w:color="auto"/>
            </w:tcBorders>
          </w:tcPr>
          <w:p>
            <w:pPr>
              <w:pStyle w:val="TableParagraph"/>
              <w:spacing w:line="240" w:lineRule="auto" w:before="53"/>
              <w:ind w:right="103"/>
              <w:jc w:val="right"/>
              <w:rPr>
                <w:rFonts w:ascii="Arial Narrow" w:hAnsi="Arial Narrow" w:cs="Arial Narrow" w:eastAsia="Arial Narrow" w:hint="default"/>
                <w:sz w:val="21"/>
                <w:szCs w:val="21"/>
              </w:rPr>
            </w:pPr>
            <w:r>
              <w:rPr>
                <w:rFonts w:ascii="Arial Narrow"/>
                <w:spacing w:val="-1"/>
                <w:sz w:val="21"/>
              </w:rPr>
              <w:t>51,947,981.19</w:t>
            </w:r>
            <w:r>
              <w:rPr>
                <w:rFonts w:ascii="Arial Narrow"/>
                <w:sz w:val="21"/>
              </w:rPr>
            </w:r>
          </w:p>
        </w:tc>
      </w:tr>
      <w:tr>
        <w:trPr>
          <w:trHeight w:val="356"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07"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Arial Narrow" w:hAnsi="Arial Narrow" w:cs="Arial Narrow" w:eastAsia="Arial Narrow" w:hint="default"/>
                <w:sz w:val="21"/>
                <w:szCs w:val="21"/>
              </w:rPr>
            </w:pPr>
            <w:r>
              <w:rPr>
                <w:rFonts w:ascii="Arial Narrow"/>
                <w:spacing w:val="-3"/>
                <w:sz w:val="21"/>
              </w:rPr>
              <w:t>111,492.19</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3"/>
              <w:jc w:val="right"/>
              <w:rPr>
                <w:rFonts w:ascii="Arial Narrow" w:hAnsi="Arial Narrow" w:cs="Arial Narrow" w:eastAsia="Arial Narrow" w:hint="default"/>
                <w:sz w:val="21"/>
                <w:szCs w:val="21"/>
              </w:rPr>
            </w:pPr>
            <w:r>
              <w:rPr>
                <w:rFonts w:ascii="Arial Narrow"/>
                <w:spacing w:val="-1"/>
                <w:sz w:val="21"/>
              </w:rPr>
              <w:t>1,336.80</w:t>
            </w:r>
            <w:r>
              <w:rPr>
                <w:rFonts w:ascii="Arial Narrow"/>
                <w:sz w:val="21"/>
              </w:rPr>
            </w:r>
          </w:p>
        </w:tc>
      </w:tr>
      <w:tr>
        <w:trPr>
          <w:trHeight w:val="630"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pacing w:val="-1"/>
                <w:sz w:val="21"/>
              </w:rPr>
              <w:t>537,704,896.13</w:t>
            </w:r>
            <w:r>
              <w:rPr>
                <w:rFonts w:ascii="Arial Narrow"/>
                <w:sz w:val="21"/>
              </w:rPr>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3"/>
              <w:jc w:val="right"/>
              <w:rPr>
                <w:rFonts w:ascii="Arial Narrow" w:hAnsi="Arial Narrow" w:cs="Arial Narrow" w:eastAsia="Arial Narrow" w:hint="default"/>
                <w:sz w:val="21"/>
                <w:szCs w:val="21"/>
              </w:rPr>
            </w:pPr>
            <w:r>
              <w:rPr>
                <w:rFonts w:ascii="Arial Narrow"/>
                <w:spacing w:val="-1"/>
                <w:sz w:val="21"/>
              </w:rPr>
              <w:t>51,946,644.39</w:t>
            </w:r>
            <w:r>
              <w:rPr>
                <w:rFonts w:ascii="Arial Narrow"/>
                <w:sz w:val="21"/>
              </w:rPr>
            </w:r>
          </w:p>
        </w:tc>
      </w:tr>
      <w:tr>
        <w:trPr>
          <w:trHeight w:val="400"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82"/>
              <w:ind w:right="1452"/>
              <w:jc w:val="right"/>
              <w:rPr>
                <w:rFonts w:ascii="宋体" w:hAnsi="宋体" w:cs="宋体" w:eastAsia="宋体" w:hint="default"/>
                <w:sz w:val="21"/>
                <w:szCs w:val="21"/>
              </w:rPr>
            </w:pPr>
            <w:r>
              <w:rPr>
                <w:rFonts w:ascii="宋体" w:hAnsi="宋体" w:cs="宋体" w:eastAsia="宋体" w:hint="default"/>
                <w:spacing w:val="-2"/>
                <w:sz w:val="21"/>
                <w:szCs w:val="21"/>
              </w:rPr>
              <w:t>可随时用于支付的其他货币资金</w:t>
            </w:r>
          </w:p>
        </w:tc>
        <w:tc>
          <w:tcPr>
            <w:tcW w:w="1694" w:type="dxa"/>
            <w:tcBorders>
              <w:top w:val="nil" w:sz="6" w:space="0" w:color="auto"/>
              <w:left w:val="single" w:sz="4" w:space="0" w:color="000000"/>
              <w:bottom w:val="nil" w:sz="6" w:space="0" w:color="auto"/>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
        </w:tc>
      </w:tr>
      <w:tr>
        <w:trPr>
          <w:trHeight w:val="497"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110"/>
              <w:ind w:right="1452"/>
              <w:jc w:val="right"/>
              <w:rPr>
                <w:rFonts w:ascii="宋体" w:hAnsi="宋体" w:cs="宋体" w:eastAsia="宋体" w:hint="default"/>
                <w:sz w:val="21"/>
                <w:szCs w:val="21"/>
              </w:rPr>
            </w:pPr>
            <w:r>
              <w:rPr>
                <w:rFonts w:ascii="宋体" w:hAnsi="宋体" w:cs="宋体" w:eastAsia="宋体" w:hint="default"/>
                <w:spacing w:val="-2"/>
                <w:sz w:val="21"/>
                <w:szCs w:val="21"/>
              </w:rPr>
              <w:t>可用于支付的存放中央银行款项</w:t>
            </w:r>
          </w:p>
        </w:tc>
        <w:tc>
          <w:tcPr>
            <w:tcW w:w="1694" w:type="dxa"/>
            <w:tcBorders>
              <w:top w:val="nil" w:sz="6" w:space="0" w:color="auto"/>
              <w:left w:val="single" w:sz="4" w:space="0" w:color="000000"/>
              <w:bottom w:val="nil" w:sz="6" w:space="0" w:color="auto"/>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
        </w:tc>
      </w:tr>
      <w:tr>
        <w:trPr>
          <w:trHeight w:val="434"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739"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1694" w:type="dxa"/>
            <w:tcBorders>
              <w:top w:val="nil" w:sz="6" w:space="0" w:color="auto"/>
              <w:left w:val="single" w:sz="4" w:space="0" w:color="000000"/>
              <w:bottom w:val="nil" w:sz="6" w:space="0" w:color="auto"/>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
        </w:tc>
      </w:tr>
      <w:tr>
        <w:trPr>
          <w:trHeight w:val="323"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739"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1694" w:type="dxa"/>
            <w:tcBorders>
              <w:top w:val="nil" w:sz="6" w:space="0" w:color="auto"/>
              <w:left w:val="single" w:sz="4" w:space="0" w:color="000000"/>
              <w:bottom w:val="nil" w:sz="6" w:space="0" w:color="auto"/>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
        </w:tc>
      </w:tr>
      <w:tr>
        <w:trPr>
          <w:trHeight w:val="86" w:hRule="exact"/>
        </w:trPr>
        <w:tc>
          <w:tcPr>
            <w:tcW w:w="5142" w:type="dxa"/>
            <w:tcBorders>
              <w:top w:val="nil" w:sz="6" w:space="0" w:color="auto"/>
              <w:left w:val="nil" w:sz="6" w:space="0" w:color="auto"/>
              <w:bottom w:val="nil" w:sz="6" w:space="0" w:color="auto"/>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284"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7"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694" w:type="dxa"/>
            <w:tcBorders>
              <w:top w:val="nil" w:sz="6" w:space="0" w:color="auto"/>
              <w:left w:val="single" w:sz="4" w:space="0" w:color="000000"/>
              <w:bottom w:val="nil" w:sz="6" w:space="0" w:color="auto"/>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
        </w:tc>
      </w:tr>
      <w:tr>
        <w:trPr>
          <w:trHeight w:val="86" w:hRule="exact"/>
        </w:trPr>
        <w:tc>
          <w:tcPr>
            <w:tcW w:w="5142" w:type="dxa"/>
            <w:tcBorders>
              <w:top w:val="nil" w:sz="6" w:space="0" w:color="auto"/>
              <w:left w:val="nil" w:sz="6" w:space="0" w:color="auto"/>
              <w:bottom w:val="nil" w:sz="6" w:space="0" w:color="auto"/>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363" w:hRule="exact"/>
        </w:trPr>
        <w:tc>
          <w:tcPr>
            <w:tcW w:w="514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7"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694" w:type="dxa"/>
            <w:tcBorders>
              <w:top w:val="nil" w:sz="6" w:space="0" w:color="auto"/>
              <w:left w:val="single" w:sz="4" w:space="0" w:color="000000"/>
              <w:bottom w:val="nil" w:sz="6" w:space="0" w:color="auto"/>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
        </w:tc>
      </w:tr>
      <w:tr>
        <w:trPr>
          <w:trHeight w:val="369" w:hRule="exact"/>
        </w:trPr>
        <w:tc>
          <w:tcPr>
            <w:tcW w:w="5142" w:type="dxa"/>
            <w:tcBorders>
              <w:top w:val="nil" w:sz="6" w:space="0" w:color="auto"/>
              <w:left w:val="nil" w:sz="6" w:space="0" w:color="auto"/>
              <w:bottom w:val="single" w:sz="4" w:space="0" w:color="000000"/>
              <w:right w:val="single" w:sz="4" w:space="0" w:color="000000"/>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三、年末现金及现金等价物余额</w:t>
            </w:r>
          </w:p>
        </w:tc>
        <w:tc>
          <w:tcPr>
            <w:tcW w:w="16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9"/>
              <w:ind w:right="101"/>
              <w:jc w:val="right"/>
              <w:rPr>
                <w:rFonts w:ascii="Arial Narrow" w:hAnsi="Arial Narrow" w:cs="Arial Narrow" w:eastAsia="Arial Narrow" w:hint="default"/>
                <w:sz w:val="21"/>
                <w:szCs w:val="21"/>
              </w:rPr>
            </w:pPr>
            <w:r>
              <w:rPr>
                <w:rFonts w:ascii="Arial Narrow"/>
                <w:spacing w:val="-1"/>
                <w:sz w:val="21"/>
              </w:rPr>
              <w:t>537,816,388.32</w:t>
            </w:r>
            <w:r>
              <w:rPr>
                <w:rFonts w:ascii="Arial Narrow"/>
                <w:sz w:val="21"/>
              </w:rPr>
            </w:r>
          </w:p>
        </w:tc>
        <w:tc>
          <w:tcPr>
            <w:tcW w:w="1692" w:type="dxa"/>
            <w:tcBorders>
              <w:top w:val="nil" w:sz="6" w:space="0" w:color="auto"/>
              <w:left w:val="single" w:sz="4" w:space="0" w:color="000000"/>
              <w:bottom w:val="single" w:sz="4" w:space="0" w:color="000000"/>
              <w:right w:val="nil" w:sz="6" w:space="0" w:color="auto"/>
            </w:tcBorders>
          </w:tcPr>
          <w:p>
            <w:pPr>
              <w:pStyle w:val="TableParagraph"/>
              <w:spacing w:line="240" w:lineRule="auto" w:before="59"/>
              <w:ind w:right="103"/>
              <w:jc w:val="right"/>
              <w:rPr>
                <w:rFonts w:ascii="Arial Narrow" w:hAnsi="Arial Narrow" w:cs="Arial Narrow" w:eastAsia="Arial Narrow" w:hint="default"/>
                <w:sz w:val="21"/>
                <w:szCs w:val="21"/>
              </w:rPr>
            </w:pPr>
            <w:r>
              <w:rPr>
                <w:rFonts w:ascii="Arial Narrow"/>
                <w:spacing w:val="-1"/>
                <w:sz w:val="21"/>
              </w:rPr>
              <w:t>51,947,981.19</w:t>
            </w:r>
            <w:r>
              <w:rPr>
                <w:rFonts w:ascii="Arial Narrow"/>
                <w:sz w:val="21"/>
              </w:rPr>
            </w:r>
          </w:p>
        </w:tc>
      </w:tr>
    </w:tbl>
    <w:p>
      <w:pPr>
        <w:spacing w:before="83"/>
        <w:ind w:left="660" w:right="1041" w:firstLine="0"/>
        <w:jc w:val="left"/>
        <w:rPr>
          <w:rFonts w:ascii="宋体" w:hAnsi="宋体" w:cs="宋体" w:eastAsia="宋体" w:hint="default"/>
          <w:sz w:val="21"/>
          <w:szCs w:val="21"/>
        </w:rPr>
      </w:pPr>
      <w:r>
        <w:rPr/>
        <w:pict>
          <v:group style="position:absolute;margin-left:84.503998pt;margin-top:-74.336311pt;width:426.45pt;height:.5pt;mso-position-horizontal-relative:page;mso-position-vertical-relative:paragraph;z-index:-1139632" coordorigin="1690,-1487" coordsize="8529,10">
            <v:shape style="position:absolute;left:1690;top:-1487;width:6831;height:10" type="#_x0000_t75" stroked="false">
              <v:imagedata r:id="rId775" o:title=""/>
            </v:shape>
            <v:shape style="position:absolute;left:8517;top:-1487;width:1702;height:10" type="#_x0000_t75" stroked="false">
              <v:imagedata r:id="rId774" o:title=""/>
            </v:shape>
            <w10:wrap type="none"/>
          </v:group>
        </w:pict>
      </w:r>
      <w:r>
        <w:rPr/>
        <w:pict>
          <v:group style="position:absolute;margin-left:84.503998pt;margin-top:-60.416351pt;width:426.45pt;height:5.05pt;mso-position-horizontal-relative:page;mso-position-vertical-relative:paragraph;z-index:-1139608" coordorigin="1690,-1208" coordsize="8529,101">
            <v:shape style="position:absolute;left:1690;top:-1208;width:6851;height:101" type="#_x0000_t75" stroked="false">
              <v:imagedata r:id="rId773" o:title=""/>
            </v:shape>
            <v:shape style="position:absolute;left:8517;top:-1117;width:1702;height:10" type="#_x0000_t75" stroked="false">
              <v:imagedata r:id="rId774" o:title=""/>
            </v:shape>
            <w10:wrap type="none"/>
          </v:group>
        </w:pict>
      </w:r>
      <w:r>
        <w:rPr/>
        <w:pict>
          <v:group style="position:absolute;margin-left:84.503998pt;margin-top:-41.936291pt;width:426.45pt;height:5.1pt;mso-position-horizontal-relative:page;mso-position-vertical-relative:paragraph;z-index:-1139584" coordorigin="1690,-839" coordsize="8529,102">
            <v:shape style="position:absolute;left:1690;top:-839;width:6851;height:101" type="#_x0000_t75" stroked="false">
              <v:imagedata r:id="rId780" o:title=""/>
            </v:shape>
            <v:shape style="position:absolute;left:8517;top:-747;width:1702;height:10" type="#_x0000_t75" stroked="false">
              <v:imagedata r:id="rId774" o:title=""/>
            </v:shape>
            <w10:wrap type="none"/>
          </v:group>
        </w:pict>
      </w:r>
      <w:r>
        <w:rPr/>
        <w:pict>
          <v:group style="position:absolute;margin-left:84.503998pt;margin-top:-18.986311pt;width:426.45pt;height:.5pt;mso-position-horizontal-relative:page;mso-position-vertical-relative:paragraph;z-index:-1139560" coordorigin="1690,-380" coordsize="8529,10">
            <v:shape style="position:absolute;left:1690;top:-380;width:6831;height:10" type="#_x0000_t75" stroked="false">
              <v:imagedata r:id="rId775" o:title=""/>
            </v:shape>
            <v:shape style="position:absolute;left:8517;top:-380;width:1702;height:10" type="#_x0000_t75" stroked="false">
              <v:imagedata r:id="rId774" o:title=""/>
            </v:shape>
            <w10:wrap type="none"/>
          </v:group>
        </w:pict>
      </w:r>
      <w:r>
        <w:rPr/>
        <w:pict>
          <v:shape style="position:absolute;margin-left:341.350006pt;margin-top:-1.226301pt;width:.48003pt;height:.72pt;mso-position-horizontal-relative:page;mso-position-vertical-relative:paragraph;z-index:21112" type="#_x0000_t75" stroked="false">
            <v:imagedata r:id="rId777" o:title=""/>
          </v:shape>
        </w:pict>
      </w:r>
      <w:r>
        <w:rPr/>
        <w:pict>
          <v:shape style="position:absolute;margin-left:426.070007pt;margin-top:-1.226301pt;width:.48003pt;height:.72pt;mso-position-horizontal-relative:page;mso-position-vertical-relative:paragraph;z-index:21136" type="#_x0000_t75" stroked="false">
            <v:imagedata r:id="rId777" o:title=""/>
          </v:shape>
        </w:pict>
      </w:r>
      <w:r>
        <w:rPr>
          <w:rFonts w:ascii="宋体" w:hAnsi="宋体" w:cs="宋体" w:eastAsia="宋体" w:hint="default"/>
          <w:b/>
          <w:bCs/>
          <w:sz w:val="21"/>
          <w:szCs w:val="21"/>
        </w:rPr>
        <w:t>六、关联方及关联交易</w:t>
      </w:r>
      <w:r>
        <w:rPr>
          <w:rFonts w:ascii="宋体" w:hAnsi="宋体" w:cs="宋体" w:eastAsia="宋体" w:hint="default"/>
          <w:sz w:val="21"/>
          <w:szCs w:val="21"/>
        </w:rPr>
      </w:r>
    </w:p>
    <w:p>
      <w:pPr>
        <w:spacing w:before="176"/>
        <w:ind w:left="238" w:right="1041" w:firstLine="0"/>
        <w:jc w:val="left"/>
        <w:rPr>
          <w:rFonts w:ascii="宋体" w:hAnsi="宋体" w:cs="宋体" w:eastAsia="宋体" w:hint="default"/>
          <w:sz w:val="21"/>
          <w:szCs w:val="21"/>
        </w:rPr>
      </w:pPr>
      <w:r>
        <w:rPr>
          <w:rFonts w:ascii="宋体" w:hAnsi="宋体" w:cs="宋体" w:eastAsia="宋体" w:hint="default"/>
          <w:b/>
          <w:bCs/>
          <w:sz w:val="21"/>
          <w:szCs w:val="21"/>
        </w:rPr>
        <w:t>（一）关联方关系</w:t>
      </w:r>
      <w:r>
        <w:rPr>
          <w:rFonts w:ascii="宋体" w:hAnsi="宋体" w:cs="宋体" w:eastAsia="宋体" w:hint="default"/>
          <w:sz w:val="21"/>
          <w:szCs w:val="21"/>
        </w:rPr>
      </w:r>
    </w:p>
    <w:p>
      <w:pPr>
        <w:spacing w:line="240" w:lineRule="auto" w:before="8"/>
        <w:rPr>
          <w:rFonts w:ascii="宋体" w:hAnsi="宋体" w:cs="宋体" w:eastAsia="宋体" w:hint="default"/>
          <w:b/>
          <w:bCs/>
          <w:sz w:val="9"/>
          <w:szCs w:val="9"/>
        </w:rPr>
      </w:pPr>
    </w:p>
    <w:p>
      <w:pPr>
        <w:spacing w:line="364" w:lineRule="auto" w:before="36"/>
        <w:ind w:left="238" w:right="1041" w:firstLine="419"/>
        <w:jc w:val="left"/>
        <w:rPr>
          <w:rFonts w:ascii="宋体" w:hAnsi="宋体" w:cs="宋体" w:eastAsia="宋体" w:hint="default"/>
          <w:sz w:val="21"/>
          <w:szCs w:val="21"/>
        </w:rPr>
      </w:pPr>
      <w:r>
        <w:rPr>
          <w:rFonts w:ascii="宋体" w:hAnsi="宋体" w:cs="宋体" w:eastAsia="宋体" w:hint="default"/>
          <w:spacing w:val="-4"/>
          <w:sz w:val="21"/>
          <w:szCs w:val="21"/>
        </w:rPr>
        <w:t>一方控制、共同控制另一方或对另一方施加重大影响，以及两方或两方以上同受一方控</w:t>
      </w:r>
      <w:r>
        <w:rPr>
          <w:rFonts w:ascii="宋体" w:hAnsi="宋体" w:cs="宋体" w:eastAsia="宋体" w:hint="default"/>
          <w:w w:val="100"/>
          <w:sz w:val="21"/>
          <w:szCs w:val="21"/>
        </w:rPr>
        <w:t> </w:t>
      </w:r>
      <w:r>
        <w:rPr>
          <w:rFonts w:ascii="宋体" w:hAnsi="宋体" w:cs="宋体" w:eastAsia="宋体" w:hint="default"/>
          <w:sz w:val="21"/>
          <w:szCs w:val="21"/>
        </w:rPr>
        <w:t>制、共同控制或重大影响的，构成关联方。</w:t>
      </w:r>
    </w:p>
    <w:p>
      <w:pPr>
        <w:spacing w:after="0" w:line="364" w:lineRule="auto"/>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0"/>
        <w:rPr>
          <w:rFonts w:ascii="宋体" w:hAnsi="宋体" w:cs="宋体" w:eastAsia="宋体" w:hint="default"/>
          <w:sz w:val="20"/>
          <w:szCs w:val="20"/>
        </w:rPr>
      </w:pPr>
      <w:r>
        <w:rPr/>
        <w:pict>
          <v:shape style="position:absolute;margin-left:238.490005pt;margin-top:529.75pt;width:.480016pt;height:.6pt;mso-position-horizontal-relative:page;mso-position-vertical-relative:page;z-index:21376" type="#_x0000_t75" stroked="false">
            <v:imagedata r:id="rId781" o:title=""/>
          </v:shape>
        </w:pict>
      </w:r>
      <w:r>
        <w:rPr/>
        <w:pict>
          <v:shape style="position:absolute;margin-left:383.829987pt;margin-top:529.75pt;width:.480026pt;height:.6pt;mso-position-horizontal-relative:page;mso-position-vertical-relative:page;z-index:21400" type="#_x0000_t75" stroked="false">
            <v:imagedata r:id="rId781" o:title=""/>
          </v:shape>
        </w:pict>
      </w:r>
      <w:r>
        <w:rPr/>
        <w:pict>
          <v:group style="position:absolute;margin-left:84.503998pt;margin-top:546.190002pt;width:426.7pt;height:5.05pt;mso-position-horizontal-relative:page;mso-position-vertical-relative:page;z-index:-1139224" coordorigin="1690,10924" coordsize="8534,101">
            <v:shape style="position:absolute;left:1690;top:10924;width:3099;height:101" type="#_x0000_t75" stroked="false">
              <v:imagedata r:id="rId782" o:title=""/>
            </v:shape>
            <v:shape style="position:absolute;left:4765;top:11015;width:2912;height:10" type="#_x0000_t75" stroked="false">
              <v:imagedata r:id="rId783" o:title=""/>
            </v:shape>
            <v:shape style="position:absolute;left:7672;top:11015;width:2552;height:10" type="#_x0000_t75" stroked="false">
              <v:imagedata r:id="rId784" o:title=""/>
            </v:shape>
            <w10:wrap type="none"/>
          </v:group>
        </w:pict>
      </w:r>
      <w:r>
        <w:rPr/>
        <w:pict>
          <v:group style="position:absolute;margin-left:84.503998pt;margin-top:566.589966pt;width:426.7pt;height:5.05pt;mso-position-horizontal-relative:page;mso-position-vertical-relative:page;z-index:-1139200" coordorigin="1690,11332" coordsize="8534,101">
            <v:shape style="position:absolute;left:1690;top:11332;width:3099;height:101" type="#_x0000_t75" stroked="false">
              <v:imagedata r:id="rId785" o:title=""/>
            </v:shape>
            <v:shape style="position:absolute;left:4765;top:11423;width:2912;height:10" type="#_x0000_t75" stroked="false">
              <v:imagedata r:id="rId783" o:title=""/>
            </v:shape>
            <v:shape style="position:absolute;left:7672;top:11423;width:2552;height:10" type="#_x0000_t75" stroked="false">
              <v:imagedata r:id="rId784" o:title=""/>
            </v:shape>
            <w10:wrap type="none"/>
          </v:group>
        </w:pict>
      </w:r>
      <w:r>
        <w:rPr/>
        <w:pict>
          <v:group style="position:absolute;margin-left:84.503998pt;margin-top:623.475952pt;width:426.7pt;height:.550pt;mso-position-horizontal-relative:page;mso-position-vertical-relative:page;z-index:-1139176" coordorigin="1690,12470" coordsize="8534,11">
            <v:shape style="position:absolute;left:1690;top:12470;width:3080;height:10" type="#_x0000_t75" stroked="false">
              <v:imagedata r:id="rId786" o:title=""/>
            </v:shape>
            <v:shape style="position:absolute;left:4765;top:12470;width:2912;height:10" type="#_x0000_t75" stroked="false">
              <v:imagedata r:id="rId787" o:title=""/>
            </v:shape>
            <v:shape style="position:absolute;left:7672;top:12470;width:2552;height:10" type="#_x0000_t75" stroked="false">
              <v:imagedata r:id="rId788" o:title=""/>
            </v:shape>
            <w10:wrap type="none"/>
          </v:group>
        </w:pict>
      </w:r>
      <w:r>
        <w:rPr/>
        <w:pict>
          <v:group style="position:absolute;margin-left:84.503998pt;margin-top:639.339966pt;width:426.7pt;height:5.55pt;mso-position-horizontal-relative:page;mso-position-vertical-relative:page;z-index:-1139152" coordorigin="1690,12787" coordsize="8534,111">
            <v:shape style="position:absolute;left:1690;top:12787;width:3099;height:110" type="#_x0000_t75" stroked="false">
              <v:imagedata r:id="rId789" o:title=""/>
            </v:shape>
            <v:shape style="position:absolute;left:4765;top:12883;width:2921;height:14" type="#_x0000_t75" stroked="false">
              <v:imagedata r:id="rId790" o:title=""/>
            </v:shape>
            <v:shape style="position:absolute;left:7672;top:12888;width:2552;height:10" type="#_x0000_t75" stroked="false">
              <v:imagedata r:id="rId791" o:title=""/>
            </v:shape>
            <w10:wrap type="none"/>
          </v:group>
        </w:pict>
      </w:r>
      <w:r>
        <w:rPr/>
        <w:pict>
          <v:group style="position:absolute;margin-left:84.503998pt;margin-top:660.219971pt;width:426.7pt;height:5.55pt;mso-position-horizontal-relative:page;mso-position-vertical-relative:page;z-index:-1139128" coordorigin="1690,13204" coordsize="8534,111">
            <v:shape style="position:absolute;left:1690;top:13204;width:3099;height:110" type="#_x0000_t75" stroked="false">
              <v:imagedata r:id="rId789" o:title=""/>
            </v:shape>
            <v:shape style="position:absolute;left:4765;top:13300;width:2921;height:14" type="#_x0000_t75" stroked="false">
              <v:imagedata r:id="rId792" o:title=""/>
            </v:shape>
            <v:shape style="position:absolute;left:7672;top:13305;width:2552;height:10" type="#_x0000_t75" stroked="false">
              <v:imagedata r:id="rId784" o:title=""/>
            </v:shape>
            <w10:wrap type="none"/>
          </v:group>
        </w:pict>
      </w:r>
      <w:r>
        <w:rPr/>
        <w:pict>
          <v:group style="position:absolute;margin-left:84.503998pt;margin-top:686.259949pt;width:426.7pt;height:.5pt;mso-position-horizontal-relative:page;mso-position-vertical-relative:page;z-index:-1139104" coordorigin="1690,13725" coordsize="8534,10">
            <v:shape style="position:absolute;left:1690;top:13725;width:3080;height:10" type="#_x0000_t75" stroked="false">
              <v:imagedata r:id="rId786" o:title=""/>
            </v:shape>
            <v:shape style="position:absolute;left:4765;top:13725;width:2912;height:10" type="#_x0000_t75" stroked="false">
              <v:imagedata r:id="rId783" o:title=""/>
            </v:shape>
            <v:shape style="position:absolute;left:7672;top:13725;width:2552;height:10" type="#_x0000_t75" stroked="false">
              <v:imagedata r:id="rId784" o:title=""/>
            </v:shape>
            <w10:wrap type="none"/>
          </v:group>
        </w:pict>
      </w:r>
      <w:r>
        <w:rPr/>
        <w:pict>
          <v:group style="position:absolute;margin-left:84.503998pt;margin-top:702.099976pt;width:426.7pt;height:5.55pt;mso-position-horizontal-relative:page;mso-position-vertical-relative:page;z-index:-1139080" coordorigin="1690,14042" coordsize="8534,111">
            <v:shape style="position:absolute;left:1690;top:14042;width:3099;height:110" type="#_x0000_t75" stroked="false">
              <v:imagedata r:id="rId789" o:title=""/>
            </v:shape>
            <v:shape style="position:absolute;left:4765;top:14138;width:2921;height:14" type="#_x0000_t75" stroked="false">
              <v:imagedata r:id="rId793" o:title=""/>
            </v:shape>
            <v:shape style="position:absolute;left:7672;top:14143;width:2552;height:10" type="#_x0000_t75" stroked="false">
              <v:imagedata r:id="rId784" o:title=""/>
            </v:shape>
            <w10:wrap type="none"/>
          </v:group>
        </w:pict>
      </w:r>
      <w:r>
        <w:rPr/>
        <w:pict>
          <v:group style="position:absolute;margin-left:84.503998pt;margin-top:728.139954pt;width:426.7pt;height:.5pt;mso-position-horizontal-relative:page;mso-position-vertical-relative:page;z-index:-1139056" coordorigin="1690,14563" coordsize="8534,10">
            <v:shape style="position:absolute;left:1690;top:14563;width:3080;height:10" type="#_x0000_t75" stroked="false">
              <v:imagedata r:id="rId786" o:title=""/>
            </v:shape>
            <v:shape style="position:absolute;left:4765;top:14563;width:2912;height:10" type="#_x0000_t75" stroked="false">
              <v:imagedata r:id="rId783" o:title=""/>
            </v:shape>
            <v:shape style="position:absolute;left:7672;top:14563;width:2552;height:10" type="#_x0000_t75" stroked="false">
              <v:imagedata r:id="rId784" o:title=""/>
            </v:shape>
            <w10:wrap type="none"/>
          </v:group>
        </w:pict>
      </w:r>
      <w:r>
        <w:rPr/>
        <w:pict>
          <v:shape style="position:absolute;margin-left:238.490005pt;margin-top:755.495911pt;width:.479933pt;height:.36pt;mso-position-horizontal-relative:page;mso-position-vertical-relative:page;z-index:21616" type="#_x0000_t75" stroked="false">
            <v:imagedata r:id="rId781" o:title=""/>
          </v:shape>
        </w:pict>
      </w:r>
      <w:r>
        <w:rPr/>
        <w:pict>
          <v:shape style="position:absolute;margin-left:383.829987pt;margin-top:755.495911pt;width:.479943pt;height:.36pt;mso-position-horizontal-relative:page;mso-position-vertical-relative:page;z-index:21640" type="#_x0000_t75" stroked="false">
            <v:imagedata r:id="rId781" o:title=""/>
          </v:shape>
        </w:pict>
      </w:r>
    </w:p>
    <w:p>
      <w:pPr>
        <w:spacing w:line="240" w:lineRule="auto" w:before="3"/>
        <w:rPr>
          <w:rFonts w:ascii="宋体" w:hAnsi="宋体" w:cs="宋体" w:eastAsia="宋体" w:hint="default"/>
          <w:sz w:val="15"/>
          <w:szCs w:val="15"/>
        </w:rPr>
      </w:pPr>
    </w:p>
    <w:p>
      <w:pPr>
        <w:spacing w:line="331" w:lineRule="auto" w:before="0"/>
        <w:ind w:left="238" w:right="3732" w:firstLine="419"/>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、控股股东</w:t>
      </w:r>
      <w:r>
        <w:rPr>
          <w:rFonts w:ascii="宋体" w:hAnsi="宋体" w:cs="宋体" w:eastAsia="宋体" w:hint="default"/>
          <w:w w:val="100"/>
          <w:sz w:val="21"/>
          <w:szCs w:val="21"/>
        </w:rPr>
        <w:t> </w:t>
      </w:r>
      <w:r>
        <w:rPr>
          <w:rFonts w:ascii="宋体" w:hAnsi="宋体" w:cs="宋体" w:eastAsia="宋体" w:hint="default"/>
          <w:spacing w:val="-2"/>
          <w:sz w:val="21"/>
          <w:szCs w:val="21"/>
        </w:rPr>
        <w:t>报告期，控股股东管连平、霍卫平两人持有公司股权的情况如下：</w:t>
      </w:r>
    </w:p>
    <w:p>
      <w:pPr>
        <w:spacing w:line="240" w:lineRule="auto" w:before="10"/>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454"/>
        <w:gridCol w:w="2024"/>
        <w:gridCol w:w="1270"/>
        <w:gridCol w:w="1265"/>
        <w:gridCol w:w="1270"/>
        <w:gridCol w:w="1270"/>
        <w:gridCol w:w="991"/>
      </w:tblGrid>
      <w:tr>
        <w:trPr>
          <w:trHeight w:val="403" w:hRule="exact"/>
        </w:trPr>
        <w:tc>
          <w:tcPr>
            <w:tcW w:w="454" w:type="dxa"/>
            <w:vMerge w:val="restart"/>
            <w:tcBorders>
              <w:top w:val="single" w:sz="4"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72" w:lineRule="exact"/>
              <w:ind w:left="127" w:right="108"/>
              <w:jc w:val="left"/>
              <w:rPr>
                <w:rFonts w:ascii="宋体" w:hAnsi="宋体" w:cs="宋体" w:eastAsia="宋体" w:hint="default"/>
                <w:sz w:val="21"/>
                <w:szCs w:val="21"/>
              </w:rPr>
            </w:pPr>
            <w:r>
              <w:rPr>
                <w:rFonts w:ascii="宋体" w:hAnsi="宋体" w:cs="宋体" w:eastAsia="宋体" w:hint="default"/>
                <w:b/>
                <w:bCs/>
                <w:sz w:val="21"/>
                <w:szCs w:val="21"/>
              </w:rPr>
              <w:t>序</w:t>
            </w:r>
            <w:r>
              <w:rPr>
                <w:rFonts w:ascii="宋体" w:hAnsi="宋体" w:cs="宋体" w:eastAsia="宋体" w:hint="default"/>
                <w:b/>
                <w:bCs/>
                <w:w w:val="100"/>
                <w:sz w:val="21"/>
                <w:szCs w:val="21"/>
              </w:rPr>
              <w:t> </w:t>
            </w:r>
            <w:r>
              <w:rPr>
                <w:rFonts w:ascii="宋体" w:hAnsi="宋体" w:cs="宋体" w:eastAsia="宋体" w:hint="default"/>
                <w:b/>
                <w:bCs/>
                <w:sz w:val="21"/>
                <w:szCs w:val="21"/>
              </w:rPr>
              <w:t>号</w:t>
            </w:r>
            <w:r>
              <w:rPr>
                <w:rFonts w:ascii="宋体" w:hAnsi="宋体" w:cs="宋体" w:eastAsia="宋体" w:hint="default"/>
                <w:sz w:val="21"/>
                <w:szCs w:val="21"/>
              </w:rPr>
            </w:r>
          </w:p>
        </w:tc>
        <w:tc>
          <w:tcPr>
            <w:tcW w:w="20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72" w:lineRule="exact"/>
              <w:ind w:left="794" w:right="159" w:hanging="632"/>
              <w:jc w:val="left"/>
              <w:rPr>
                <w:rFonts w:ascii="宋体" w:hAnsi="宋体" w:cs="宋体" w:eastAsia="宋体" w:hint="default"/>
                <w:sz w:val="21"/>
                <w:szCs w:val="21"/>
              </w:rPr>
            </w:pPr>
            <w:r>
              <w:rPr>
                <w:rFonts w:ascii="宋体" w:hAnsi="宋体" w:cs="宋体" w:eastAsia="宋体" w:hint="default"/>
                <w:b/>
                <w:bCs/>
                <w:sz w:val="21"/>
                <w:szCs w:val="21"/>
              </w:rPr>
              <w:t>报告期内股本变化</w:t>
            </w:r>
            <w:r>
              <w:rPr>
                <w:rFonts w:ascii="宋体" w:hAnsi="宋体" w:cs="宋体" w:eastAsia="宋体" w:hint="default"/>
                <w:b/>
                <w:bCs/>
                <w:spacing w:val="-103"/>
                <w:sz w:val="21"/>
                <w:szCs w:val="21"/>
              </w:rPr>
              <w:t> </w:t>
            </w:r>
            <w:r>
              <w:rPr>
                <w:rFonts w:ascii="宋体" w:hAnsi="宋体" w:cs="宋体" w:eastAsia="宋体" w:hint="default"/>
                <w:b/>
                <w:bCs/>
                <w:sz w:val="21"/>
                <w:szCs w:val="21"/>
              </w:rPr>
              <w:t>期间</w:t>
            </w:r>
            <w:r>
              <w:rPr>
                <w:rFonts w:ascii="宋体" w:hAnsi="宋体" w:cs="宋体" w:eastAsia="宋体" w:hint="default"/>
                <w:sz w:val="21"/>
                <w:szCs w:val="21"/>
              </w:rPr>
            </w:r>
          </w:p>
        </w:tc>
        <w:tc>
          <w:tcPr>
            <w:tcW w:w="25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b/>
                <w:bCs/>
                <w:sz w:val="21"/>
                <w:szCs w:val="21"/>
              </w:rPr>
              <w:t>管连平</w:t>
            </w:r>
            <w:r>
              <w:rPr>
                <w:rFonts w:ascii="宋体" w:hAnsi="宋体" w:cs="宋体" w:eastAsia="宋体" w:hint="default"/>
                <w:sz w:val="21"/>
                <w:szCs w:val="21"/>
              </w:rPr>
            </w:r>
          </w:p>
        </w:tc>
        <w:tc>
          <w:tcPr>
            <w:tcW w:w="25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b/>
                <w:bCs/>
                <w:sz w:val="21"/>
                <w:szCs w:val="21"/>
              </w:rPr>
              <w:t>霍卫平</w:t>
            </w:r>
            <w:r>
              <w:rPr>
                <w:rFonts w:ascii="宋体" w:hAnsi="宋体" w:cs="宋体" w:eastAsia="宋体" w:hint="default"/>
                <w:sz w:val="21"/>
                <w:szCs w:val="21"/>
              </w:rPr>
            </w:r>
          </w:p>
        </w:tc>
        <w:tc>
          <w:tcPr>
            <w:tcW w:w="991" w:type="dxa"/>
            <w:vMerge w:val="restart"/>
            <w:tcBorders>
              <w:top w:val="single" w:sz="4" w:space="0" w:color="000000"/>
              <w:left w:val="single" w:sz="4" w:space="0" w:color="000000"/>
              <w:right w:val="nil" w:sz="6" w:space="0" w:color="auto"/>
            </w:tcBorders>
          </w:tcPr>
          <w:p>
            <w:pPr>
              <w:pStyle w:val="TableParagraph"/>
              <w:spacing w:line="237" w:lineRule="auto" w:before="88"/>
              <w:ind w:left="172" w:right="179"/>
              <w:jc w:val="both"/>
              <w:rPr>
                <w:rFonts w:ascii="宋体" w:hAnsi="宋体" w:cs="宋体" w:eastAsia="宋体" w:hint="default"/>
                <w:sz w:val="21"/>
                <w:szCs w:val="21"/>
              </w:rPr>
            </w:pPr>
            <w:r>
              <w:rPr>
                <w:rFonts w:ascii="宋体" w:hAnsi="宋体" w:cs="宋体" w:eastAsia="宋体" w:hint="default"/>
                <w:b/>
                <w:bCs/>
                <w:sz w:val="21"/>
                <w:szCs w:val="21"/>
              </w:rPr>
              <w:t>两人合</w:t>
            </w:r>
            <w:r>
              <w:rPr>
                <w:rFonts w:ascii="宋体" w:hAnsi="宋体" w:cs="宋体" w:eastAsia="宋体" w:hint="default"/>
                <w:b/>
                <w:bCs/>
                <w:w w:val="100"/>
                <w:sz w:val="21"/>
                <w:szCs w:val="21"/>
              </w:rPr>
              <w:t> </w:t>
            </w:r>
            <w:r>
              <w:rPr>
                <w:rFonts w:ascii="宋体" w:hAnsi="宋体" w:cs="宋体" w:eastAsia="宋体" w:hint="default"/>
                <w:b/>
                <w:bCs/>
                <w:sz w:val="21"/>
                <w:szCs w:val="21"/>
              </w:rPr>
              <w:t>并持有</w:t>
            </w:r>
            <w:r>
              <w:rPr>
                <w:rFonts w:ascii="宋体" w:hAnsi="宋体" w:cs="宋体" w:eastAsia="宋体" w:hint="default"/>
                <w:b/>
                <w:bCs/>
                <w:w w:val="100"/>
                <w:sz w:val="21"/>
                <w:szCs w:val="21"/>
              </w:rPr>
              <w:t> </w:t>
            </w:r>
            <w:r>
              <w:rPr>
                <w:rFonts w:ascii="宋体" w:hAnsi="宋体" w:cs="宋体" w:eastAsia="宋体" w:hint="default"/>
                <w:b/>
                <w:bCs/>
                <w:sz w:val="21"/>
                <w:szCs w:val="21"/>
              </w:rPr>
              <w:t>公司股</w:t>
            </w:r>
            <w:r>
              <w:rPr>
                <w:rFonts w:ascii="宋体" w:hAnsi="宋体" w:cs="宋体" w:eastAsia="宋体" w:hint="default"/>
                <w:b/>
                <w:bCs/>
                <w:w w:val="100"/>
                <w:sz w:val="21"/>
                <w:szCs w:val="21"/>
              </w:rPr>
              <w:t> </w:t>
            </w:r>
            <w:r>
              <w:rPr>
                <w:rFonts w:ascii="宋体" w:hAnsi="宋体" w:cs="宋体" w:eastAsia="宋体" w:hint="default"/>
                <w:b/>
                <w:bCs/>
                <w:sz w:val="21"/>
                <w:szCs w:val="21"/>
              </w:rPr>
              <w:t>权比例</w:t>
            </w:r>
            <w:r>
              <w:rPr>
                <w:rFonts w:ascii="宋体" w:hAnsi="宋体" w:cs="宋体" w:eastAsia="宋体" w:hint="default"/>
                <w:sz w:val="21"/>
                <w:szCs w:val="21"/>
              </w:rPr>
            </w:r>
          </w:p>
        </w:tc>
      </w:tr>
      <w:tr>
        <w:trPr>
          <w:trHeight w:val="946" w:hRule="exact"/>
        </w:trPr>
        <w:tc>
          <w:tcPr>
            <w:tcW w:w="454" w:type="dxa"/>
            <w:vMerge/>
            <w:tcBorders>
              <w:left w:val="nil" w:sz="6" w:space="0" w:color="auto"/>
              <w:bottom w:val="single" w:sz="4" w:space="0" w:color="000000"/>
              <w:right w:val="single" w:sz="4" w:space="0" w:color="000000"/>
            </w:tcBorders>
          </w:tcPr>
          <w:p>
            <w:pPr/>
          </w:p>
        </w:tc>
        <w:tc>
          <w:tcPr>
            <w:tcW w:w="2024" w:type="dxa"/>
            <w:vMerge/>
            <w:tcBorders>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208" w:right="204"/>
              <w:jc w:val="center"/>
              <w:rPr>
                <w:rFonts w:ascii="宋体" w:hAnsi="宋体" w:cs="宋体" w:eastAsia="宋体" w:hint="default"/>
                <w:sz w:val="21"/>
                <w:szCs w:val="21"/>
              </w:rPr>
            </w:pPr>
            <w:r>
              <w:rPr>
                <w:rFonts w:ascii="宋体" w:hAnsi="宋体" w:cs="宋体" w:eastAsia="宋体" w:hint="default"/>
                <w:b/>
                <w:bCs/>
                <w:sz w:val="21"/>
                <w:szCs w:val="21"/>
              </w:rPr>
              <w:t>直接持有</w:t>
            </w:r>
            <w:r>
              <w:rPr>
                <w:rFonts w:ascii="宋体" w:hAnsi="宋体" w:cs="宋体" w:eastAsia="宋体" w:hint="default"/>
                <w:b/>
                <w:bCs/>
                <w:w w:val="100"/>
                <w:sz w:val="21"/>
                <w:szCs w:val="21"/>
              </w:rPr>
              <w:t> </w:t>
            </w:r>
            <w:r>
              <w:rPr>
                <w:rFonts w:ascii="宋体" w:hAnsi="宋体" w:cs="宋体" w:eastAsia="宋体" w:hint="default"/>
                <w:b/>
                <w:bCs/>
                <w:sz w:val="21"/>
                <w:szCs w:val="21"/>
              </w:rPr>
              <w:t>公司股权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203" w:right="204"/>
              <w:jc w:val="center"/>
              <w:rPr>
                <w:rFonts w:ascii="宋体" w:hAnsi="宋体" w:cs="宋体" w:eastAsia="宋体" w:hint="default"/>
                <w:sz w:val="21"/>
                <w:szCs w:val="21"/>
              </w:rPr>
            </w:pPr>
            <w:r>
              <w:rPr>
                <w:rFonts w:ascii="宋体" w:hAnsi="宋体" w:cs="宋体" w:eastAsia="宋体" w:hint="default"/>
                <w:b/>
                <w:bCs/>
                <w:sz w:val="21"/>
                <w:szCs w:val="21"/>
              </w:rPr>
              <w:t>间接持有</w:t>
            </w:r>
            <w:r>
              <w:rPr>
                <w:rFonts w:ascii="宋体" w:hAnsi="宋体" w:cs="宋体" w:eastAsia="宋体" w:hint="default"/>
                <w:b/>
                <w:bCs/>
                <w:w w:val="100"/>
                <w:sz w:val="21"/>
                <w:szCs w:val="21"/>
              </w:rPr>
              <w:t> </w:t>
            </w:r>
            <w:r>
              <w:rPr>
                <w:rFonts w:ascii="宋体" w:hAnsi="宋体" w:cs="宋体" w:eastAsia="宋体" w:hint="default"/>
                <w:b/>
                <w:bCs/>
                <w:sz w:val="21"/>
                <w:szCs w:val="21"/>
              </w:rPr>
              <w:t>公司股权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208" w:right="204"/>
              <w:jc w:val="center"/>
              <w:rPr>
                <w:rFonts w:ascii="宋体" w:hAnsi="宋体" w:cs="宋体" w:eastAsia="宋体" w:hint="default"/>
                <w:sz w:val="21"/>
                <w:szCs w:val="21"/>
              </w:rPr>
            </w:pPr>
            <w:r>
              <w:rPr>
                <w:rFonts w:ascii="宋体" w:hAnsi="宋体" w:cs="宋体" w:eastAsia="宋体" w:hint="default"/>
                <w:b/>
                <w:bCs/>
                <w:sz w:val="21"/>
                <w:szCs w:val="21"/>
              </w:rPr>
              <w:t>直接持有</w:t>
            </w:r>
            <w:r>
              <w:rPr>
                <w:rFonts w:ascii="宋体" w:hAnsi="宋体" w:cs="宋体" w:eastAsia="宋体" w:hint="default"/>
                <w:b/>
                <w:bCs/>
                <w:w w:val="100"/>
                <w:sz w:val="21"/>
                <w:szCs w:val="21"/>
              </w:rPr>
              <w:t> </w:t>
            </w:r>
            <w:r>
              <w:rPr>
                <w:rFonts w:ascii="宋体" w:hAnsi="宋体" w:cs="宋体" w:eastAsia="宋体" w:hint="default"/>
                <w:b/>
                <w:bCs/>
                <w:sz w:val="21"/>
                <w:szCs w:val="21"/>
              </w:rPr>
              <w:t>公司股权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13"/>
              <w:ind w:left="103" w:right="99"/>
              <w:jc w:val="left"/>
              <w:rPr>
                <w:rFonts w:ascii="宋体" w:hAnsi="宋体" w:cs="宋体" w:eastAsia="宋体" w:hint="default"/>
                <w:sz w:val="21"/>
                <w:szCs w:val="21"/>
              </w:rPr>
            </w:pPr>
            <w:r>
              <w:rPr>
                <w:rFonts w:ascii="宋体" w:hAnsi="宋体" w:cs="宋体" w:eastAsia="宋体" w:hint="default"/>
                <w:b/>
                <w:bCs/>
                <w:sz w:val="21"/>
                <w:szCs w:val="21"/>
              </w:rPr>
              <w:t>间接持有公</w:t>
            </w:r>
            <w:r>
              <w:rPr>
                <w:rFonts w:ascii="宋体" w:hAnsi="宋体" w:cs="宋体" w:eastAsia="宋体" w:hint="default"/>
                <w:b/>
                <w:bCs/>
                <w:w w:val="100"/>
                <w:sz w:val="21"/>
                <w:szCs w:val="21"/>
              </w:rPr>
              <w:t> </w:t>
            </w:r>
            <w:r>
              <w:rPr>
                <w:rFonts w:ascii="宋体" w:hAnsi="宋体" w:cs="宋体" w:eastAsia="宋体" w:hint="default"/>
                <w:b/>
                <w:bCs/>
                <w:sz w:val="21"/>
                <w:szCs w:val="21"/>
              </w:rPr>
              <w:t>司股权比例</w:t>
            </w:r>
            <w:r>
              <w:rPr>
                <w:rFonts w:ascii="宋体" w:hAnsi="宋体" w:cs="宋体" w:eastAsia="宋体" w:hint="default"/>
                <w:sz w:val="21"/>
                <w:szCs w:val="21"/>
              </w:rPr>
            </w:r>
          </w:p>
        </w:tc>
        <w:tc>
          <w:tcPr>
            <w:tcW w:w="991" w:type="dxa"/>
            <w:vMerge/>
            <w:tcBorders>
              <w:left w:val="single" w:sz="4" w:space="0" w:color="000000"/>
              <w:bottom w:val="single" w:sz="4" w:space="0" w:color="000000"/>
              <w:right w:val="nil" w:sz="6" w:space="0" w:color="auto"/>
            </w:tcBorders>
          </w:tcPr>
          <w:p>
            <w:pPr/>
          </w:p>
        </w:tc>
      </w:tr>
      <w:tr>
        <w:trPr>
          <w:trHeight w:val="372" w:hRule="exact"/>
        </w:trPr>
        <w:tc>
          <w:tcPr>
            <w:tcW w:w="4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7"/>
              <w:ind w:left="17" w:right="0"/>
              <w:jc w:val="center"/>
              <w:rPr>
                <w:rFonts w:ascii="Arial Narrow" w:hAnsi="Arial Narrow" w:cs="Arial Narrow" w:eastAsia="Arial Narrow" w:hint="default"/>
                <w:sz w:val="21"/>
                <w:szCs w:val="21"/>
              </w:rPr>
            </w:pPr>
            <w:r>
              <w:rPr>
                <w:rFonts w:ascii="Arial Narrow"/>
                <w:w w:val="100"/>
                <w:sz w:val="21"/>
              </w:rPr>
              <w:t>1</w:t>
            </w:r>
          </w:p>
        </w:tc>
        <w:tc>
          <w:tcPr>
            <w:tcW w:w="2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23" w:right="0"/>
              <w:jc w:val="left"/>
              <w:rPr>
                <w:rFonts w:ascii="Arial Narrow" w:hAnsi="Arial Narrow" w:cs="Arial Narrow" w:eastAsia="Arial Narrow" w:hint="default"/>
                <w:sz w:val="21"/>
                <w:szCs w:val="21"/>
              </w:rPr>
            </w:pPr>
            <w:r>
              <w:rPr>
                <w:rFonts w:ascii="Arial Narrow"/>
                <w:spacing w:val="-3"/>
                <w:sz w:val="21"/>
              </w:rPr>
              <w:t>2011.1.1-2011.12.31</w:t>
            </w:r>
            <w:r>
              <w:rPr>
                <w:rFonts w:ascii="Arial Narrow"/>
                <w:sz w:val="21"/>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338" w:right="0"/>
              <w:jc w:val="left"/>
              <w:rPr>
                <w:rFonts w:ascii="Arial Narrow" w:hAnsi="Arial Narrow" w:cs="Arial Narrow" w:eastAsia="Arial Narrow" w:hint="default"/>
                <w:sz w:val="21"/>
                <w:szCs w:val="21"/>
              </w:rPr>
            </w:pPr>
            <w:r>
              <w:rPr>
                <w:rFonts w:ascii="Arial Narrow"/>
                <w:sz w:val="21"/>
              </w:rPr>
              <w:t>26.27%</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381" w:right="0"/>
              <w:jc w:val="left"/>
              <w:rPr>
                <w:rFonts w:ascii="Arial Narrow" w:hAnsi="Arial Narrow" w:cs="Arial Narrow" w:eastAsia="Arial Narrow" w:hint="default"/>
                <w:sz w:val="21"/>
                <w:szCs w:val="21"/>
              </w:rPr>
            </w:pPr>
            <w:r>
              <w:rPr>
                <w:rFonts w:ascii="Arial Narrow"/>
                <w:sz w:val="21"/>
              </w:rPr>
              <w:t>0.59%</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338" w:right="0"/>
              <w:jc w:val="left"/>
              <w:rPr>
                <w:rFonts w:ascii="Arial Narrow" w:hAnsi="Arial Narrow" w:cs="Arial Narrow" w:eastAsia="Arial Narrow" w:hint="default"/>
                <w:sz w:val="21"/>
                <w:szCs w:val="21"/>
              </w:rPr>
            </w:pPr>
            <w:r>
              <w:rPr>
                <w:rFonts w:ascii="Arial Narrow"/>
                <w:sz w:val="21"/>
              </w:rPr>
              <w:t>19.70%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386" w:right="0"/>
              <w:jc w:val="left"/>
              <w:rPr>
                <w:rFonts w:ascii="Arial Narrow" w:hAnsi="Arial Narrow" w:cs="Arial Narrow" w:eastAsia="Arial Narrow" w:hint="default"/>
                <w:sz w:val="21"/>
                <w:szCs w:val="21"/>
              </w:rPr>
            </w:pPr>
            <w:r>
              <w:rPr>
                <w:rFonts w:ascii="Arial Narrow"/>
                <w:sz w:val="21"/>
              </w:rPr>
              <w:t>0.44%</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left="199" w:right="0"/>
              <w:jc w:val="left"/>
              <w:rPr>
                <w:rFonts w:ascii="Arial Narrow" w:hAnsi="Arial Narrow" w:cs="Arial Narrow" w:eastAsia="Arial Narrow" w:hint="default"/>
                <w:sz w:val="21"/>
                <w:szCs w:val="21"/>
              </w:rPr>
            </w:pPr>
            <w:r>
              <w:rPr>
                <w:rFonts w:ascii="Arial Narrow"/>
                <w:sz w:val="21"/>
              </w:rPr>
              <w:t>47.00%</w:t>
            </w:r>
          </w:p>
        </w:tc>
      </w:tr>
    </w:tbl>
    <w:p>
      <w:pPr>
        <w:spacing w:line="240" w:lineRule="auto" w:before="1"/>
        <w:rPr>
          <w:rFonts w:ascii="宋体" w:hAnsi="宋体" w:cs="宋体" w:eastAsia="宋体" w:hint="default"/>
          <w:sz w:val="12"/>
          <w:szCs w:val="12"/>
        </w:rPr>
      </w:pPr>
    </w:p>
    <w:p>
      <w:pPr>
        <w:spacing w:line="292" w:lineRule="auto" w:before="36"/>
        <w:ind w:left="658" w:right="4588"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、子公司</w:t>
      </w:r>
      <w:r>
        <w:rPr>
          <w:rFonts w:ascii="宋体" w:hAnsi="宋体" w:cs="宋体" w:eastAsia="宋体" w:hint="default"/>
          <w:w w:val="100"/>
          <w:sz w:val="21"/>
          <w:szCs w:val="21"/>
        </w:rPr>
        <w:t> </w:t>
      </w:r>
      <w:r>
        <w:rPr>
          <w:rFonts w:ascii="宋体" w:hAnsi="宋体" w:cs="宋体" w:eastAsia="宋体" w:hint="default"/>
          <w:spacing w:val="-21"/>
          <w:w w:val="100"/>
          <w:sz w:val="21"/>
          <w:szCs w:val="21"/>
        </w:rPr>
        <w:t>本公司子公司情况详见附注四、（一）、（二）。</w:t>
      </w:r>
    </w:p>
    <w:p>
      <w:pPr>
        <w:spacing w:before="114"/>
        <w:ind w:left="658" w:right="1041" w:firstLine="0"/>
        <w:jc w:val="left"/>
        <w:rPr>
          <w:rFonts w:ascii="宋体" w:hAnsi="宋体" w:cs="宋体" w:eastAsia="宋体" w:hint="default"/>
          <w:sz w:val="21"/>
          <w:szCs w:val="21"/>
        </w:rPr>
      </w:pPr>
      <w:r>
        <w:rPr/>
        <w:pict>
          <v:group style="position:absolute;margin-left:84.264008pt;margin-top:27.323696pt;width:426.95pt;height:119.05pt;mso-position-horizontal-relative:page;mso-position-vertical-relative:paragraph;z-index:-1139416" coordorigin="1685,546" coordsize="8539,2381">
            <v:group style="position:absolute;left:1690;top:551;width:3152;height:2" coordorigin="1690,551" coordsize="3152,2">
              <v:shape style="position:absolute;left:1690;top:551;width:3152;height:2" coordorigin="1690,551" coordsize="3152,0" path="m1690,551l4842,551e" filled="false" stroked="true" strokeweight=".47998pt" strokecolor="#000000">
                <v:path arrowok="t"/>
              </v:shape>
            </v:group>
            <v:group style="position:absolute;left:4842;top:551;width:10;height:2" coordorigin="4842,551" coordsize="10,2">
              <v:shape style="position:absolute;left:4842;top:551;width:10;height:2" coordorigin="4842,551" coordsize="10,0" path="m4842,551l4851,551e" filled="false" stroked="true" strokeweight=".47998pt" strokecolor="#000000">
                <v:path arrowok="t"/>
              </v:shape>
            </v:group>
            <v:group style="position:absolute;left:4851;top:551;width:2521;height:2" coordorigin="4851,551" coordsize="2521,2">
              <v:shape style="position:absolute;left:4851;top:551;width:2521;height:2" coordorigin="4851,551" coordsize="2521,0" path="m4851,551l7372,551e" filled="false" stroked="true" strokeweight=".47998pt" strokecolor="#000000">
                <v:path arrowok="t"/>
              </v:shape>
            </v:group>
            <v:group style="position:absolute;left:7372;top:551;width:10;height:2" coordorigin="7372,551" coordsize="10,2">
              <v:shape style="position:absolute;left:7372;top:551;width:10;height:2" coordorigin="7372,551" coordsize="10,0" path="m7372,551l7381,551e" filled="false" stroked="true" strokeweight=".47998pt" strokecolor="#000000">
                <v:path arrowok="t"/>
              </v:shape>
            </v:group>
            <v:group style="position:absolute;left:7381;top:551;width:2838;height:2" coordorigin="7381,551" coordsize="2838,2">
              <v:shape style="position:absolute;left:7381;top:551;width:2838;height:2" coordorigin="7381,551" coordsize="2838,0" path="m7381,551l10219,551e" filled="false" stroked="true" strokeweight=".47998pt" strokecolor="#000000">
                <v:path arrowok="t"/>
              </v:shape>
            </v:group>
            <v:group style="position:absolute;left:4842;top:556;width:10;height:20" coordorigin="4842,556" coordsize="10,20">
              <v:shape style="position:absolute;left:4842;top:556;width:10;height:20" coordorigin="4842,556" coordsize="10,20" path="m4842,575l4851,575,4851,556,4842,556,4842,575xe" filled="true" fillcolor="#000000" stroked="false">
                <v:path arrowok="t"/>
                <v:fill type="solid"/>
              </v:shape>
            </v:group>
            <v:group style="position:absolute;left:4842;top:575;width:10;height:20" coordorigin="4842,575" coordsize="10,20">
              <v:shape style="position:absolute;left:4842;top:575;width:10;height:20" coordorigin="4842,575" coordsize="10,20" path="m4842,594l4851,594,4851,575,4842,575,4842,594xe" filled="true" fillcolor="#000000" stroked="false">
                <v:path arrowok="t"/>
                <v:fill type="solid"/>
              </v:shape>
            </v:group>
            <v:group style="position:absolute;left:4842;top:594;width:10;height:20" coordorigin="4842,594" coordsize="10,20">
              <v:shape style="position:absolute;left:4842;top:594;width:10;height:20" coordorigin="4842,594" coordsize="10,20" path="m4842,614l4851,614,4851,594,4842,594,4842,614xe" filled="true" fillcolor="#000000" stroked="false">
                <v:path arrowok="t"/>
                <v:fill type="solid"/>
              </v:shape>
            </v:group>
            <v:group style="position:absolute;left:4842;top:614;width:10;height:20" coordorigin="4842,614" coordsize="10,20">
              <v:shape style="position:absolute;left:4842;top:614;width:10;height:20" coordorigin="4842,614" coordsize="10,20" path="m4842,633l4851,633,4851,614,4842,614,4842,633xe" filled="true" fillcolor="#000000" stroked="false">
                <v:path arrowok="t"/>
                <v:fill type="solid"/>
              </v:shape>
            </v:group>
            <v:group style="position:absolute;left:4842;top:633;width:10;height:20" coordorigin="4842,633" coordsize="10,20">
              <v:shape style="position:absolute;left:4842;top:633;width:10;height:20" coordorigin="4842,633" coordsize="10,20" path="m4842,652l4851,652,4851,633,4842,633,4842,652xe" filled="true" fillcolor="#000000" stroked="false">
                <v:path arrowok="t"/>
                <v:fill type="solid"/>
              </v:shape>
            </v:group>
            <v:group style="position:absolute;left:4842;top:652;width:10;height:20" coordorigin="4842,652" coordsize="10,20">
              <v:shape style="position:absolute;left:4842;top:652;width:10;height:20" coordorigin="4842,652" coordsize="10,20" path="m4842,671l4851,671,4851,652,4842,652,4842,671xe" filled="true" fillcolor="#000000" stroked="false">
                <v:path arrowok="t"/>
                <v:fill type="solid"/>
              </v:shape>
            </v:group>
            <v:group style="position:absolute;left:4842;top:671;width:10;height:20" coordorigin="4842,671" coordsize="10,20">
              <v:shape style="position:absolute;left:4842;top:671;width:10;height:20" coordorigin="4842,671" coordsize="10,20" path="m4842,690l4851,690,4851,671,4842,671,4842,690xe" filled="true" fillcolor="#000000" stroked="false">
                <v:path arrowok="t"/>
                <v:fill type="solid"/>
              </v:shape>
            </v:group>
            <v:group style="position:absolute;left:4842;top:690;width:10;height:20" coordorigin="4842,690" coordsize="10,20">
              <v:shape style="position:absolute;left:4842;top:690;width:10;height:20" coordorigin="4842,690" coordsize="10,20" path="m4842,710l4851,710,4851,690,4842,690,4842,710xe" filled="true" fillcolor="#000000" stroked="false">
                <v:path arrowok="t"/>
                <v:fill type="solid"/>
              </v:shape>
            </v:group>
            <v:group style="position:absolute;left:4842;top:710;width:10;height:20" coordorigin="4842,710" coordsize="10,20">
              <v:shape style="position:absolute;left:4842;top:710;width:10;height:20" coordorigin="4842,710" coordsize="10,20" path="m4842,729l4851,729,4851,710,4842,710,4842,729xe" filled="true" fillcolor="#000000" stroked="false">
                <v:path arrowok="t"/>
                <v:fill type="solid"/>
              </v:shape>
            </v:group>
            <v:group style="position:absolute;left:4842;top:729;width:10;height:20" coordorigin="4842,729" coordsize="10,20">
              <v:shape style="position:absolute;left:4842;top:729;width:10;height:20" coordorigin="4842,729" coordsize="10,20" path="m4842,748l4851,748,4851,729,4842,729,4842,748xe" filled="true" fillcolor="#000000" stroked="false">
                <v:path arrowok="t"/>
                <v:fill type="solid"/>
              </v:shape>
            </v:group>
            <v:group style="position:absolute;left:4842;top:748;width:10;height:20" coordorigin="4842,748" coordsize="10,20">
              <v:shape style="position:absolute;left:4842;top:748;width:10;height:20" coordorigin="4842,748" coordsize="10,20" path="m4842,767l4851,767,4851,748,4842,748,4842,767xe" filled="true" fillcolor="#000000" stroked="false">
                <v:path arrowok="t"/>
                <v:fill type="solid"/>
              </v:shape>
            </v:group>
            <v:group style="position:absolute;left:4842;top:767;width:10;height:20" coordorigin="4842,767" coordsize="10,20">
              <v:shape style="position:absolute;left:4842;top:767;width:10;height:20" coordorigin="4842,767" coordsize="10,20" path="m4842,786l4851,786,4851,767,4842,767,4842,786xe" filled="true" fillcolor="#000000" stroked="false">
                <v:path arrowok="t"/>
                <v:fill type="solid"/>
              </v:shape>
            </v:group>
            <v:group style="position:absolute;left:4842;top:786;width:10;height:20" coordorigin="4842,786" coordsize="10,20">
              <v:shape style="position:absolute;left:4842;top:786;width:10;height:20" coordorigin="4842,786" coordsize="10,20" path="m4842,806l4851,806,4851,786,4842,786,4842,806xe" filled="true" fillcolor="#000000" stroked="false">
                <v:path arrowok="t"/>
                <v:fill type="solid"/>
              </v:shape>
            </v:group>
            <v:group style="position:absolute;left:4842;top:806;width:10;height:20" coordorigin="4842,806" coordsize="10,20">
              <v:shape style="position:absolute;left:4842;top:806;width:10;height:20" coordorigin="4842,806" coordsize="10,20" path="m4842,825l4851,825,4851,806,4842,806,4842,825xe" filled="true" fillcolor="#000000" stroked="false">
                <v:path arrowok="t"/>
                <v:fill type="solid"/>
              </v:shape>
            </v:group>
            <v:group style="position:absolute;left:4842;top:825;width:10;height:20" coordorigin="4842,825" coordsize="10,20">
              <v:shape style="position:absolute;left:4842;top:825;width:10;height:20" coordorigin="4842,825" coordsize="10,20" path="m4842,844l4851,844,4851,825,4842,825,4842,844xe" filled="true" fillcolor="#000000" stroked="false">
                <v:path arrowok="t"/>
                <v:fill type="solid"/>
              </v:shape>
            </v:group>
            <v:group style="position:absolute;left:7372;top:556;width:10;height:20" coordorigin="7372,556" coordsize="10,20">
              <v:shape style="position:absolute;left:7372;top:556;width:10;height:20" coordorigin="7372,556" coordsize="10,20" path="m7372,575l7381,575,7381,556,7372,556,7372,575xe" filled="true" fillcolor="#000000" stroked="false">
                <v:path arrowok="t"/>
                <v:fill type="solid"/>
              </v:shape>
            </v:group>
            <v:group style="position:absolute;left:7372;top:575;width:10;height:20" coordorigin="7372,575" coordsize="10,20">
              <v:shape style="position:absolute;left:7372;top:575;width:10;height:20" coordorigin="7372,575" coordsize="10,20" path="m7372,594l7381,594,7381,575,7372,575,7372,594xe" filled="true" fillcolor="#000000" stroked="false">
                <v:path arrowok="t"/>
                <v:fill type="solid"/>
              </v:shape>
            </v:group>
            <v:group style="position:absolute;left:7372;top:594;width:10;height:20" coordorigin="7372,594" coordsize="10,20">
              <v:shape style="position:absolute;left:7372;top:594;width:10;height:20" coordorigin="7372,594" coordsize="10,20" path="m7372,614l7381,614,7381,594,7372,594,7372,614xe" filled="true" fillcolor="#000000" stroked="false">
                <v:path arrowok="t"/>
                <v:fill type="solid"/>
              </v:shape>
            </v:group>
            <v:group style="position:absolute;left:7372;top:614;width:10;height:20" coordorigin="7372,614" coordsize="10,20">
              <v:shape style="position:absolute;left:7372;top:614;width:10;height:20" coordorigin="7372,614" coordsize="10,20" path="m7372,633l7381,633,7381,614,7372,614,7372,633xe" filled="true" fillcolor="#000000" stroked="false">
                <v:path arrowok="t"/>
                <v:fill type="solid"/>
              </v:shape>
            </v:group>
            <v:group style="position:absolute;left:7372;top:633;width:10;height:20" coordorigin="7372,633" coordsize="10,20">
              <v:shape style="position:absolute;left:7372;top:633;width:10;height:20" coordorigin="7372,633" coordsize="10,20" path="m7372,652l7381,652,7381,633,7372,633,7372,652xe" filled="true" fillcolor="#000000" stroked="false">
                <v:path arrowok="t"/>
                <v:fill type="solid"/>
              </v:shape>
            </v:group>
            <v:group style="position:absolute;left:7372;top:652;width:10;height:20" coordorigin="7372,652" coordsize="10,20">
              <v:shape style="position:absolute;left:7372;top:652;width:10;height:20" coordorigin="7372,652" coordsize="10,20" path="m7372,671l7381,671,7381,652,7372,652,7372,671xe" filled="true" fillcolor="#000000" stroked="false">
                <v:path arrowok="t"/>
                <v:fill type="solid"/>
              </v:shape>
            </v:group>
            <v:group style="position:absolute;left:7372;top:671;width:10;height:20" coordorigin="7372,671" coordsize="10,20">
              <v:shape style="position:absolute;left:7372;top:671;width:10;height:20" coordorigin="7372,671" coordsize="10,20" path="m7372,690l7381,690,7381,671,7372,671,7372,690xe" filled="true" fillcolor="#000000" stroked="false">
                <v:path arrowok="t"/>
                <v:fill type="solid"/>
              </v:shape>
            </v:group>
            <v:group style="position:absolute;left:7372;top:690;width:10;height:20" coordorigin="7372,690" coordsize="10,20">
              <v:shape style="position:absolute;left:7372;top:690;width:10;height:20" coordorigin="7372,690" coordsize="10,20" path="m7372,710l7381,710,7381,690,7372,690,7372,710xe" filled="true" fillcolor="#000000" stroked="false">
                <v:path arrowok="t"/>
                <v:fill type="solid"/>
              </v:shape>
            </v:group>
            <v:group style="position:absolute;left:7372;top:710;width:10;height:20" coordorigin="7372,710" coordsize="10,20">
              <v:shape style="position:absolute;left:7372;top:710;width:10;height:20" coordorigin="7372,710" coordsize="10,20" path="m7372,729l7381,729,7381,710,7372,710,7372,729xe" filled="true" fillcolor="#000000" stroked="false">
                <v:path arrowok="t"/>
                <v:fill type="solid"/>
              </v:shape>
            </v:group>
            <v:group style="position:absolute;left:7372;top:729;width:10;height:20" coordorigin="7372,729" coordsize="10,20">
              <v:shape style="position:absolute;left:7372;top:729;width:10;height:20" coordorigin="7372,729" coordsize="10,20" path="m7372,748l7381,748,7381,729,7372,729,7372,748xe" filled="true" fillcolor="#000000" stroked="false">
                <v:path arrowok="t"/>
                <v:fill type="solid"/>
              </v:shape>
            </v:group>
            <v:group style="position:absolute;left:7372;top:748;width:10;height:20" coordorigin="7372,748" coordsize="10,20">
              <v:shape style="position:absolute;left:7372;top:748;width:10;height:20" coordorigin="7372,748" coordsize="10,20" path="m7372,767l7381,767,7381,748,7372,748,7372,767xe" filled="true" fillcolor="#000000" stroked="false">
                <v:path arrowok="t"/>
                <v:fill type="solid"/>
              </v:shape>
            </v:group>
            <v:group style="position:absolute;left:7372;top:767;width:10;height:20" coordorigin="7372,767" coordsize="10,20">
              <v:shape style="position:absolute;left:7372;top:767;width:10;height:20" coordorigin="7372,767" coordsize="10,20" path="m7372,786l7381,786,7381,767,7372,767,7372,786xe" filled="true" fillcolor="#000000" stroked="false">
                <v:path arrowok="t"/>
                <v:fill type="solid"/>
              </v:shape>
            </v:group>
            <v:group style="position:absolute;left:7372;top:786;width:10;height:20" coordorigin="7372,786" coordsize="10,20">
              <v:shape style="position:absolute;left:7372;top:786;width:10;height:20" coordorigin="7372,786" coordsize="10,20" path="m7372,806l7381,806,7381,786,7372,786,7372,806xe" filled="true" fillcolor="#000000" stroked="false">
                <v:path arrowok="t"/>
                <v:fill type="solid"/>
              </v:shape>
            </v:group>
            <v:group style="position:absolute;left:7372;top:806;width:10;height:20" coordorigin="7372,806" coordsize="10,20">
              <v:shape style="position:absolute;left:7372;top:806;width:10;height:20" coordorigin="7372,806" coordsize="10,20" path="m7372,825l7381,825,7381,806,7372,806,7372,825xe" filled="true" fillcolor="#000000" stroked="false">
                <v:path arrowok="t"/>
                <v:fill type="solid"/>
              </v:shape>
            </v:group>
            <v:group style="position:absolute;left:7372;top:825;width:10;height:20" coordorigin="7372,825" coordsize="10,20">
              <v:shape style="position:absolute;left:7372;top:825;width:10;height:20" coordorigin="7372,825" coordsize="10,20" path="m7372,844l7381,844,7381,825,7372,825,7372,844xe" filled="true" fillcolor="#000000" stroked="false">
                <v:path arrowok="t"/>
                <v:fill type="solid"/>
              </v:shape>
            </v:group>
            <v:group style="position:absolute;left:7372;top:844;width:10;height:20" coordorigin="7372,844" coordsize="10,20">
              <v:shape style="position:absolute;left:7372;top:844;width:10;height:20" coordorigin="7372,844" coordsize="10,20" path="m7372,863l7381,863,7381,844,7372,844,7372,863xe" filled="true" fillcolor="#000000" stroked="false">
                <v:path arrowok="t"/>
                <v:fill type="solid"/>
              </v:shape>
            </v:group>
            <v:group style="position:absolute;left:7372;top:863;width:10;height:20" coordorigin="7372,863" coordsize="10,20">
              <v:shape style="position:absolute;left:7372;top:863;width:10;height:20" coordorigin="7372,863" coordsize="10,20" path="m7372,882l7381,882,7381,863,7372,863,7372,882xe" filled="true" fillcolor="#000000" stroked="false">
                <v:path arrowok="t"/>
                <v:fill type="solid"/>
              </v:shape>
            </v:group>
            <v:group style="position:absolute;left:7372;top:882;width:10;height:20" coordorigin="7372,882" coordsize="10,20">
              <v:shape style="position:absolute;left:7372;top:882;width:10;height:20" coordorigin="7372,882" coordsize="10,20" path="m7372,902l7381,902,7381,882,7372,882,7372,902xe" filled="true" fillcolor="#000000" stroked="false">
                <v:path arrowok="t"/>
                <v:fill type="solid"/>
              </v:shape>
            </v:group>
            <v:group style="position:absolute;left:7372;top:902;width:10;height:20" coordorigin="7372,902" coordsize="10,20">
              <v:shape style="position:absolute;left:7372;top:902;width:10;height:20" coordorigin="7372,902" coordsize="10,20" path="m7372,921l7381,921,7381,902,7372,902,7372,921xe" filled="true" fillcolor="#000000" stroked="false">
                <v:path arrowok="t"/>
                <v:fill type="solid"/>
              </v:shape>
            </v:group>
            <v:group style="position:absolute;left:7372;top:921;width:10;height:20" coordorigin="7372,921" coordsize="10,20">
              <v:shape style="position:absolute;left:7372;top:921;width:10;height:20" coordorigin="7372,921" coordsize="10,20" path="m7372,940l7381,940,7381,921,7372,921,7372,940xe" filled="true" fillcolor="#000000" stroked="false">
                <v:path arrowok="t"/>
                <v:fill type="solid"/>
              </v:shape>
              <v:shape style="position:absolute;left:4832;top:844;width:1202;height:108" type="#_x0000_t75" stroked="false">
                <v:imagedata r:id="rId794" o:title=""/>
              </v:shape>
              <v:shape style="position:absolute;left:6030;top:940;width:1352;height:12" type="#_x0000_t75" stroked="false">
                <v:imagedata r:id="rId795" o:title=""/>
              </v:shape>
              <v:shape style="position:absolute;left:7367;top:942;width:1513;height:10" type="#_x0000_t75" stroked="false">
                <v:imagedata r:id="rId796" o:title=""/>
              </v:shape>
              <v:shape style="position:absolute;left:8875;top:942;width:1344;height:10" type="#_x0000_t75" stroked="false">
                <v:imagedata r:id="rId797" o:title=""/>
              </v:shape>
            </v:group>
            <v:group style="position:absolute;left:4842;top:952;width:10;height:20" coordorigin="4842,952" coordsize="10,20">
              <v:shape style="position:absolute;left:4842;top:952;width:10;height:20" coordorigin="4842,952" coordsize="10,20" path="m4842,971l4851,971,4851,952,4842,952,4842,971xe" filled="true" fillcolor="#000000" stroked="false">
                <v:path arrowok="t"/>
                <v:fill type="solid"/>
              </v:shape>
            </v:group>
            <v:group style="position:absolute;left:4842;top:971;width:10;height:20" coordorigin="4842,971" coordsize="10,20">
              <v:shape style="position:absolute;left:4842;top:971;width:10;height:20" coordorigin="4842,971" coordsize="10,20" path="m4842,990l4851,990,4851,971,4842,971,4842,990xe" filled="true" fillcolor="#000000" stroked="false">
                <v:path arrowok="t"/>
                <v:fill type="solid"/>
              </v:shape>
            </v:group>
            <v:group style="position:absolute;left:4842;top:990;width:10;height:20" coordorigin="4842,990" coordsize="10,20">
              <v:shape style="position:absolute;left:4842;top:990;width:10;height:20" coordorigin="4842,990" coordsize="10,20" path="m4842,1010l4851,1010,4851,990,4842,990,4842,1010xe" filled="true" fillcolor="#000000" stroked="false">
                <v:path arrowok="t"/>
                <v:fill type="solid"/>
              </v:shape>
            </v:group>
            <v:group style="position:absolute;left:4842;top:1010;width:10;height:20" coordorigin="4842,1010" coordsize="10,20">
              <v:shape style="position:absolute;left:4842;top:1010;width:10;height:20" coordorigin="4842,1010" coordsize="10,20" path="m4842,1029l4851,1029,4851,1010,4842,1010,4842,1029xe" filled="true" fillcolor="#000000" stroked="false">
                <v:path arrowok="t"/>
                <v:fill type="solid"/>
              </v:shape>
            </v:group>
            <v:group style="position:absolute;left:4842;top:1029;width:10;height:20" coordorigin="4842,1029" coordsize="10,20">
              <v:shape style="position:absolute;left:4842;top:1029;width:10;height:20" coordorigin="4842,1029" coordsize="10,20" path="m4842,1048l4851,1048,4851,1029,4842,1029,4842,1048xe" filled="true" fillcolor="#000000" stroked="false">
                <v:path arrowok="t"/>
                <v:fill type="solid"/>
              </v:shape>
            </v:group>
            <v:group style="position:absolute;left:4842;top:1048;width:10;height:20" coordorigin="4842,1048" coordsize="10,20">
              <v:shape style="position:absolute;left:4842;top:1048;width:10;height:20" coordorigin="4842,1048" coordsize="10,20" path="m4842,1067l4851,1067,4851,1048,4842,1048,4842,1067xe" filled="true" fillcolor="#000000" stroked="false">
                <v:path arrowok="t"/>
                <v:fill type="solid"/>
              </v:shape>
            </v:group>
            <v:group style="position:absolute;left:4842;top:1067;width:10;height:20" coordorigin="4842,1067" coordsize="10,20">
              <v:shape style="position:absolute;left:4842;top:1067;width:10;height:20" coordorigin="4842,1067" coordsize="10,20" path="m4842,1086l4851,1086,4851,1067,4842,1067,4842,1086xe" filled="true" fillcolor="#000000" stroked="false">
                <v:path arrowok="t"/>
                <v:fill type="solid"/>
              </v:shape>
            </v:group>
            <v:group style="position:absolute;left:4842;top:1086;width:10;height:20" coordorigin="4842,1086" coordsize="10,20">
              <v:shape style="position:absolute;left:4842;top:1086;width:10;height:20" coordorigin="4842,1086" coordsize="10,20" path="m4842,1106l4851,1106,4851,1086,4842,1086,4842,1106xe" filled="true" fillcolor="#000000" stroked="false">
                <v:path arrowok="t"/>
                <v:fill type="solid"/>
              </v:shape>
            </v:group>
            <v:group style="position:absolute;left:4842;top:1106;width:10;height:20" coordorigin="4842,1106" coordsize="10,20">
              <v:shape style="position:absolute;left:4842;top:1106;width:10;height:20" coordorigin="4842,1106" coordsize="10,20" path="m4842,1125l4851,1125,4851,1106,4842,1106,4842,1125xe" filled="true" fillcolor="#000000" stroked="false">
                <v:path arrowok="t"/>
                <v:fill type="solid"/>
              </v:shape>
            </v:group>
            <v:group style="position:absolute;left:4842;top:1125;width:10;height:20" coordorigin="4842,1125" coordsize="10,20">
              <v:shape style="position:absolute;left:4842;top:1125;width:10;height:20" coordorigin="4842,1125" coordsize="10,20" path="m4842,1144l4851,1144,4851,1125,4842,1125,4842,1144xe" filled="true" fillcolor="#000000" stroked="false">
                <v:path arrowok="t"/>
                <v:fill type="solid"/>
              </v:shape>
            </v:group>
            <v:group style="position:absolute;left:4842;top:1144;width:10;height:20" coordorigin="4842,1144" coordsize="10,20">
              <v:shape style="position:absolute;left:4842;top:1144;width:10;height:20" coordorigin="4842,1144" coordsize="10,20" path="m4842,1163l4851,1163,4851,1144,4842,1144,4842,1163xe" filled="true" fillcolor="#000000" stroked="false">
                <v:path arrowok="t"/>
                <v:fill type="solid"/>
              </v:shape>
            </v:group>
            <v:group style="position:absolute;left:4842;top:1163;width:10;height:20" coordorigin="4842,1163" coordsize="10,20">
              <v:shape style="position:absolute;left:4842;top:1163;width:10;height:20" coordorigin="4842,1163" coordsize="10,20" path="m4842,1182l4851,1182,4851,1163,4842,1163,4842,1182xe" filled="true" fillcolor="#000000" stroked="false">
                <v:path arrowok="t"/>
                <v:fill type="solid"/>
              </v:shape>
            </v:group>
            <v:group style="position:absolute;left:4842;top:1182;width:10;height:20" coordorigin="4842,1182" coordsize="10,20">
              <v:shape style="position:absolute;left:4842;top:1182;width:10;height:20" coordorigin="4842,1182" coordsize="10,20" path="m4842,1202l4851,1202,4851,1182,4842,1182,4842,1202xe" filled="true" fillcolor="#000000" stroked="false">
                <v:path arrowok="t"/>
                <v:fill type="solid"/>
              </v:shape>
            </v:group>
            <v:group style="position:absolute;left:4842;top:1202;width:10;height:20" coordorigin="4842,1202" coordsize="10,20">
              <v:shape style="position:absolute;left:4842;top:1202;width:10;height:20" coordorigin="4842,1202" coordsize="10,20" path="m4842,1221l4851,1221,4851,1202,4842,1202,4842,1221xe" filled="true" fillcolor="#000000" stroked="false">
                <v:path arrowok="t"/>
                <v:fill type="solid"/>
              </v:shape>
            </v:group>
            <v:group style="position:absolute;left:4842;top:1221;width:10;height:20" coordorigin="4842,1221" coordsize="10,20">
              <v:shape style="position:absolute;left:4842;top:1221;width:10;height:20" coordorigin="4842,1221" coordsize="10,20" path="m4842,1240l4851,1240,4851,1221,4842,1221,4842,1240xe" filled="true" fillcolor="#000000" stroked="false">
                <v:path arrowok="t"/>
                <v:fill type="solid"/>
              </v:shape>
            </v:group>
            <v:group style="position:absolute;left:4842;top:1240;width:10;height:20" coordorigin="4842,1240" coordsize="10,20">
              <v:shape style="position:absolute;left:4842;top:1240;width:10;height:20" coordorigin="4842,1240" coordsize="10,20" path="m4842,1259l4851,1259,4851,1240,4842,1240,4842,1259xe" filled="true" fillcolor="#000000" stroked="false">
                <v:path arrowok="t"/>
                <v:fill type="solid"/>
              </v:shape>
            </v:group>
            <v:group style="position:absolute;left:4842;top:1259;width:10;height:20" coordorigin="4842,1259" coordsize="10,20">
              <v:shape style="position:absolute;left:4842;top:1259;width:10;height:20" coordorigin="4842,1259" coordsize="10,20" path="m4842,1278l4851,1278,4851,1259,4842,1259,4842,1278xe" filled="true" fillcolor="#000000" stroked="false">
                <v:path arrowok="t"/>
                <v:fill type="solid"/>
              </v:shape>
            </v:group>
            <v:group style="position:absolute;left:4842;top:1278;width:10;height:20" coordorigin="4842,1278" coordsize="10,20">
              <v:shape style="position:absolute;left:4842;top:1278;width:10;height:20" coordorigin="4842,1278" coordsize="10,20" path="m4842,1298l4851,1298,4851,1278,4842,1278,4842,1298xe" filled="true" fillcolor="#000000" stroked="false">
                <v:path arrowok="t"/>
                <v:fill type="solid"/>
              </v:shape>
            </v:group>
            <v:group style="position:absolute;left:4842;top:1298;width:10;height:20" coordorigin="4842,1298" coordsize="10,20">
              <v:shape style="position:absolute;left:4842;top:1298;width:10;height:20" coordorigin="4842,1298" coordsize="10,20" path="m4842,1317l4851,1317,4851,1298,4842,1298,4842,1317xe" filled="true" fillcolor="#000000" stroked="false">
                <v:path arrowok="t"/>
                <v:fill type="solid"/>
              </v:shape>
              <v:shape style="position:absolute;left:4842;top:1336;width:10;height:2" type="#_x0000_t75" stroked="false">
                <v:imagedata r:id="rId798" o:title=""/>
              </v:shape>
            </v:group>
            <v:group style="position:absolute;left:6035;top:952;width:10;height:20" coordorigin="6035,952" coordsize="10,20">
              <v:shape style="position:absolute;left:6035;top:952;width:10;height:20" coordorigin="6035,952" coordsize="10,20" path="m6035,971l6044,971,6044,952,6035,952,6035,971xe" filled="true" fillcolor="#000000" stroked="false">
                <v:path arrowok="t"/>
                <v:fill type="solid"/>
              </v:shape>
            </v:group>
            <v:group style="position:absolute;left:6035;top:971;width:10;height:20" coordorigin="6035,971" coordsize="10,20">
              <v:shape style="position:absolute;left:6035;top:971;width:10;height:20" coordorigin="6035,971" coordsize="10,20" path="m6035,990l6044,990,6044,971,6035,971,6035,990xe" filled="true" fillcolor="#000000" stroked="false">
                <v:path arrowok="t"/>
                <v:fill type="solid"/>
              </v:shape>
            </v:group>
            <v:group style="position:absolute;left:6035;top:990;width:10;height:20" coordorigin="6035,990" coordsize="10,20">
              <v:shape style="position:absolute;left:6035;top:990;width:10;height:20" coordorigin="6035,990" coordsize="10,20" path="m6035,1010l6044,1010,6044,990,6035,990,6035,1010xe" filled="true" fillcolor="#000000" stroked="false">
                <v:path arrowok="t"/>
                <v:fill type="solid"/>
              </v:shape>
            </v:group>
            <v:group style="position:absolute;left:6035;top:1010;width:10;height:20" coordorigin="6035,1010" coordsize="10,20">
              <v:shape style="position:absolute;left:6035;top:1010;width:10;height:20" coordorigin="6035,1010" coordsize="10,20" path="m6035,1029l6044,1029,6044,1010,6035,1010,6035,1029xe" filled="true" fillcolor="#000000" stroked="false">
                <v:path arrowok="t"/>
                <v:fill type="solid"/>
              </v:shape>
            </v:group>
            <v:group style="position:absolute;left:6035;top:1029;width:10;height:20" coordorigin="6035,1029" coordsize="10,20">
              <v:shape style="position:absolute;left:6035;top:1029;width:10;height:20" coordorigin="6035,1029" coordsize="10,20" path="m6035,1048l6044,1048,6044,1029,6035,1029,6035,1048xe" filled="true" fillcolor="#000000" stroked="false">
                <v:path arrowok="t"/>
                <v:fill type="solid"/>
              </v:shape>
            </v:group>
            <v:group style="position:absolute;left:6035;top:1048;width:10;height:20" coordorigin="6035,1048" coordsize="10,20">
              <v:shape style="position:absolute;left:6035;top:1048;width:10;height:20" coordorigin="6035,1048" coordsize="10,20" path="m6035,1067l6044,1067,6044,1048,6035,1048,6035,1067xe" filled="true" fillcolor="#000000" stroked="false">
                <v:path arrowok="t"/>
                <v:fill type="solid"/>
              </v:shape>
            </v:group>
            <v:group style="position:absolute;left:6035;top:1067;width:10;height:20" coordorigin="6035,1067" coordsize="10,20">
              <v:shape style="position:absolute;left:6035;top:1067;width:10;height:20" coordorigin="6035,1067" coordsize="10,20" path="m6035,1086l6044,1086,6044,1067,6035,1067,6035,1086xe" filled="true" fillcolor="#000000" stroked="false">
                <v:path arrowok="t"/>
                <v:fill type="solid"/>
              </v:shape>
            </v:group>
            <v:group style="position:absolute;left:6035;top:1086;width:10;height:20" coordorigin="6035,1086" coordsize="10,20">
              <v:shape style="position:absolute;left:6035;top:1086;width:10;height:20" coordorigin="6035,1086" coordsize="10,20" path="m6035,1106l6044,1106,6044,1086,6035,1086,6035,1106xe" filled="true" fillcolor="#000000" stroked="false">
                <v:path arrowok="t"/>
                <v:fill type="solid"/>
              </v:shape>
            </v:group>
            <v:group style="position:absolute;left:6035;top:1106;width:10;height:20" coordorigin="6035,1106" coordsize="10,20">
              <v:shape style="position:absolute;left:6035;top:1106;width:10;height:20" coordorigin="6035,1106" coordsize="10,20" path="m6035,1125l6044,1125,6044,1106,6035,1106,6035,1125xe" filled="true" fillcolor="#000000" stroked="false">
                <v:path arrowok="t"/>
                <v:fill type="solid"/>
              </v:shape>
            </v:group>
            <v:group style="position:absolute;left:6035;top:1125;width:10;height:20" coordorigin="6035,1125" coordsize="10,20">
              <v:shape style="position:absolute;left:6035;top:1125;width:10;height:20" coordorigin="6035,1125" coordsize="10,20" path="m6035,1144l6044,1144,6044,1125,6035,1125,6035,1144xe" filled="true" fillcolor="#000000" stroked="false">
                <v:path arrowok="t"/>
                <v:fill type="solid"/>
              </v:shape>
            </v:group>
            <v:group style="position:absolute;left:6035;top:1144;width:10;height:20" coordorigin="6035,1144" coordsize="10,20">
              <v:shape style="position:absolute;left:6035;top:1144;width:10;height:20" coordorigin="6035,1144" coordsize="10,20" path="m6035,1163l6044,1163,6044,1144,6035,1144,6035,1163xe" filled="true" fillcolor="#000000" stroked="false">
                <v:path arrowok="t"/>
                <v:fill type="solid"/>
              </v:shape>
            </v:group>
            <v:group style="position:absolute;left:6035;top:1163;width:10;height:20" coordorigin="6035,1163" coordsize="10,20">
              <v:shape style="position:absolute;left:6035;top:1163;width:10;height:20" coordorigin="6035,1163" coordsize="10,20" path="m6035,1182l6044,1182,6044,1163,6035,1163,6035,1182xe" filled="true" fillcolor="#000000" stroked="false">
                <v:path arrowok="t"/>
                <v:fill type="solid"/>
              </v:shape>
            </v:group>
            <v:group style="position:absolute;left:6035;top:1182;width:10;height:20" coordorigin="6035,1182" coordsize="10,20">
              <v:shape style="position:absolute;left:6035;top:1182;width:10;height:20" coordorigin="6035,1182" coordsize="10,20" path="m6035,1202l6044,1202,6044,1182,6035,1182,6035,1202xe" filled="true" fillcolor="#000000" stroked="false">
                <v:path arrowok="t"/>
                <v:fill type="solid"/>
              </v:shape>
            </v:group>
            <v:group style="position:absolute;left:6035;top:1202;width:10;height:20" coordorigin="6035,1202" coordsize="10,20">
              <v:shape style="position:absolute;left:6035;top:1202;width:10;height:20" coordorigin="6035,1202" coordsize="10,20" path="m6035,1221l6044,1221,6044,1202,6035,1202,6035,1221xe" filled="true" fillcolor="#000000" stroked="false">
                <v:path arrowok="t"/>
                <v:fill type="solid"/>
              </v:shape>
            </v:group>
            <v:group style="position:absolute;left:6035;top:1221;width:10;height:20" coordorigin="6035,1221" coordsize="10,20">
              <v:shape style="position:absolute;left:6035;top:1221;width:10;height:20" coordorigin="6035,1221" coordsize="10,20" path="m6035,1240l6044,1240,6044,1221,6035,1221,6035,1240xe" filled="true" fillcolor="#000000" stroked="false">
                <v:path arrowok="t"/>
                <v:fill type="solid"/>
              </v:shape>
            </v:group>
            <v:group style="position:absolute;left:6035;top:1240;width:10;height:20" coordorigin="6035,1240" coordsize="10,20">
              <v:shape style="position:absolute;left:6035;top:1240;width:10;height:20" coordorigin="6035,1240" coordsize="10,20" path="m6035,1259l6044,1259,6044,1240,6035,1240,6035,1259xe" filled="true" fillcolor="#000000" stroked="false">
                <v:path arrowok="t"/>
                <v:fill type="solid"/>
              </v:shape>
            </v:group>
            <v:group style="position:absolute;left:6035;top:1259;width:10;height:20" coordorigin="6035,1259" coordsize="10,20">
              <v:shape style="position:absolute;left:6035;top:1259;width:10;height:20" coordorigin="6035,1259" coordsize="10,20" path="m6035,1278l6044,1278,6044,1259,6035,1259,6035,1278xe" filled="true" fillcolor="#000000" stroked="false">
                <v:path arrowok="t"/>
                <v:fill type="solid"/>
              </v:shape>
            </v:group>
            <v:group style="position:absolute;left:6035;top:1278;width:10;height:20" coordorigin="6035,1278" coordsize="10,20">
              <v:shape style="position:absolute;left:6035;top:1278;width:10;height:20" coordorigin="6035,1278" coordsize="10,20" path="m6035,1298l6044,1298,6044,1278,6035,1278,6035,1298xe" filled="true" fillcolor="#000000" stroked="false">
                <v:path arrowok="t"/>
                <v:fill type="solid"/>
              </v:shape>
            </v:group>
            <v:group style="position:absolute;left:6035;top:1298;width:10;height:20" coordorigin="6035,1298" coordsize="10,20">
              <v:shape style="position:absolute;left:6035;top:1298;width:10;height:20" coordorigin="6035,1298" coordsize="10,20" path="m6035,1317l6044,1317,6044,1298,6035,1298,6035,1317xe" filled="true" fillcolor="#000000" stroked="false">
                <v:path arrowok="t"/>
                <v:fill type="solid"/>
              </v:shape>
              <v:shape style="position:absolute;left:6035;top:1336;width:10;height:2" type="#_x0000_t75" stroked="false">
                <v:imagedata r:id="rId798" o:title=""/>
              </v:shape>
            </v:group>
            <v:group style="position:absolute;left:7372;top:952;width:10;height:20" coordorigin="7372,952" coordsize="10,20">
              <v:shape style="position:absolute;left:7372;top:952;width:10;height:20" coordorigin="7372,952" coordsize="10,20" path="m7372,971l7381,971,7381,952,7372,952,7372,971xe" filled="true" fillcolor="#000000" stroked="false">
                <v:path arrowok="t"/>
                <v:fill type="solid"/>
              </v:shape>
            </v:group>
            <v:group style="position:absolute;left:7372;top:971;width:10;height:20" coordorigin="7372,971" coordsize="10,20">
              <v:shape style="position:absolute;left:7372;top:971;width:10;height:20" coordorigin="7372,971" coordsize="10,20" path="m7372,990l7381,990,7381,971,7372,971,7372,990xe" filled="true" fillcolor="#000000" stroked="false">
                <v:path arrowok="t"/>
                <v:fill type="solid"/>
              </v:shape>
            </v:group>
            <v:group style="position:absolute;left:7372;top:990;width:10;height:20" coordorigin="7372,990" coordsize="10,20">
              <v:shape style="position:absolute;left:7372;top:990;width:10;height:20" coordorigin="7372,990" coordsize="10,20" path="m7372,1010l7381,1010,7381,990,7372,990,7372,1010xe" filled="true" fillcolor="#000000" stroked="false">
                <v:path arrowok="t"/>
                <v:fill type="solid"/>
              </v:shape>
            </v:group>
            <v:group style="position:absolute;left:7372;top:1010;width:10;height:20" coordorigin="7372,1010" coordsize="10,20">
              <v:shape style="position:absolute;left:7372;top:1010;width:10;height:20" coordorigin="7372,1010" coordsize="10,20" path="m7372,1029l7381,1029,7381,1010,7372,1010,7372,1029xe" filled="true" fillcolor="#000000" stroked="false">
                <v:path arrowok="t"/>
                <v:fill type="solid"/>
              </v:shape>
            </v:group>
            <v:group style="position:absolute;left:7372;top:1029;width:10;height:20" coordorigin="7372,1029" coordsize="10,20">
              <v:shape style="position:absolute;left:7372;top:1029;width:10;height:20" coordorigin="7372,1029" coordsize="10,20" path="m7372,1048l7381,1048,7381,1029,7372,1029,7372,1048xe" filled="true" fillcolor="#000000" stroked="false">
                <v:path arrowok="t"/>
                <v:fill type="solid"/>
              </v:shape>
            </v:group>
            <v:group style="position:absolute;left:7372;top:1048;width:10;height:20" coordorigin="7372,1048" coordsize="10,20">
              <v:shape style="position:absolute;left:7372;top:1048;width:10;height:20" coordorigin="7372,1048" coordsize="10,20" path="m7372,1067l7381,1067,7381,1048,7372,1048,7372,1067xe" filled="true" fillcolor="#000000" stroked="false">
                <v:path arrowok="t"/>
                <v:fill type="solid"/>
              </v:shape>
            </v:group>
            <v:group style="position:absolute;left:7372;top:1067;width:10;height:20" coordorigin="7372,1067" coordsize="10,20">
              <v:shape style="position:absolute;left:7372;top:1067;width:10;height:20" coordorigin="7372,1067" coordsize="10,20" path="m7372,1086l7381,1086,7381,1067,7372,1067,7372,1086xe" filled="true" fillcolor="#000000" stroked="false">
                <v:path arrowok="t"/>
                <v:fill type="solid"/>
              </v:shape>
            </v:group>
            <v:group style="position:absolute;left:7372;top:1086;width:10;height:20" coordorigin="7372,1086" coordsize="10,20">
              <v:shape style="position:absolute;left:7372;top:1086;width:10;height:20" coordorigin="7372,1086" coordsize="10,20" path="m7372,1106l7381,1106,7381,1086,7372,1086,7372,1106xe" filled="true" fillcolor="#000000" stroked="false">
                <v:path arrowok="t"/>
                <v:fill type="solid"/>
              </v:shape>
            </v:group>
            <v:group style="position:absolute;left:7372;top:1106;width:10;height:20" coordorigin="7372,1106" coordsize="10,20">
              <v:shape style="position:absolute;left:7372;top:1106;width:10;height:20" coordorigin="7372,1106" coordsize="10,20" path="m7372,1125l7381,1125,7381,1106,7372,1106,7372,1125xe" filled="true" fillcolor="#000000" stroked="false">
                <v:path arrowok="t"/>
                <v:fill type="solid"/>
              </v:shape>
            </v:group>
            <v:group style="position:absolute;left:7372;top:1125;width:10;height:20" coordorigin="7372,1125" coordsize="10,20">
              <v:shape style="position:absolute;left:7372;top:1125;width:10;height:20" coordorigin="7372,1125" coordsize="10,20" path="m7372,1144l7381,1144,7381,1125,7372,1125,7372,1144xe" filled="true" fillcolor="#000000" stroked="false">
                <v:path arrowok="t"/>
                <v:fill type="solid"/>
              </v:shape>
            </v:group>
            <v:group style="position:absolute;left:7372;top:1144;width:10;height:20" coordorigin="7372,1144" coordsize="10,20">
              <v:shape style="position:absolute;left:7372;top:1144;width:10;height:20" coordorigin="7372,1144" coordsize="10,20" path="m7372,1163l7381,1163,7381,1144,7372,1144,7372,1163xe" filled="true" fillcolor="#000000" stroked="false">
                <v:path arrowok="t"/>
                <v:fill type="solid"/>
              </v:shape>
            </v:group>
            <v:group style="position:absolute;left:7372;top:1163;width:10;height:20" coordorigin="7372,1163" coordsize="10,20">
              <v:shape style="position:absolute;left:7372;top:1163;width:10;height:20" coordorigin="7372,1163" coordsize="10,20" path="m7372,1182l7381,1182,7381,1163,7372,1163,7372,1182xe" filled="true" fillcolor="#000000" stroked="false">
                <v:path arrowok="t"/>
                <v:fill type="solid"/>
              </v:shape>
            </v:group>
            <v:group style="position:absolute;left:7372;top:1182;width:10;height:20" coordorigin="7372,1182" coordsize="10,20">
              <v:shape style="position:absolute;left:7372;top:1182;width:10;height:20" coordorigin="7372,1182" coordsize="10,20" path="m7372,1202l7381,1202,7381,1182,7372,1182,7372,1202xe" filled="true" fillcolor="#000000" stroked="false">
                <v:path arrowok="t"/>
                <v:fill type="solid"/>
              </v:shape>
            </v:group>
            <v:group style="position:absolute;left:7372;top:1202;width:10;height:20" coordorigin="7372,1202" coordsize="10,20">
              <v:shape style="position:absolute;left:7372;top:1202;width:10;height:20" coordorigin="7372,1202" coordsize="10,20" path="m7372,1221l7381,1221,7381,1202,7372,1202,7372,1221xe" filled="true" fillcolor="#000000" stroked="false">
                <v:path arrowok="t"/>
                <v:fill type="solid"/>
              </v:shape>
            </v:group>
            <v:group style="position:absolute;left:7372;top:1221;width:10;height:20" coordorigin="7372,1221" coordsize="10,20">
              <v:shape style="position:absolute;left:7372;top:1221;width:10;height:20" coordorigin="7372,1221" coordsize="10,20" path="m7372,1240l7381,1240,7381,1221,7372,1221,7372,1240xe" filled="true" fillcolor="#000000" stroked="false">
                <v:path arrowok="t"/>
                <v:fill type="solid"/>
              </v:shape>
            </v:group>
            <v:group style="position:absolute;left:7372;top:1240;width:10;height:20" coordorigin="7372,1240" coordsize="10,20">
              <v:shape style="position:absolute;left:7372;top:1240;width:10;height:20" coordorigin="7372,1240" coordsize="10,20" path="m7372,1259l7381,1259,7381,1240,7372,1240,7372,1259xe" filled="true" fillcolor="#000000" stroked="false">
                <v:path arrowok="t"/>
                <v:fill type="solid"/>
              </v:shape>
            </v:group>
            <v:group style="position:absolute;left:7372;top:1259;width:10;height:20" coordorigin="7372,1259" coordsize="10,20">
              <v:shape style="position:absolute;left:7372;top:1259;width:10;height:20" coordorigin="7372,1259" coordsize="10,20" path="m7372,1278l7381,1278,7381,1259,7372,1259,7372,1278xe" filled="true" fillcolor="#000000" stroked="false">
                <v:path arrowok="t"/>
                <v:fill type="solid"/>
              </v:shape>
            </v:group>
            <v:group style="position:absolute;left:7372;top:1278;width:10;height:20" coordorigin="7372,1278" coordsize="10,20">
              <v:shape style="position:absolute;left:7372;top:1278;width:10;height:20" coordorigin="7372,1278" coordsize="10,20" path="m7372,1298l7381,1298,7381,1278,7372,1278,7372,1298xe" filled="true" fillcolor="#000000" stroked="false">
                <v:path arrowok="t"/>
                <v:fill type="solid"/>
              </v:shape>
            </v:group>
            <v:group style="position:absolute;left:7372;top:1298;width:10;height:20" coordorigin="7372,1298" coordsize="10,20">
              <v:shape style="position:absolute;left:7372;top:1298;width:10;height:20" coordorigin="7372,1298" coordsize="10,20" path="m7372,1317l7381,1317,7381,1298,7372,1298,7372,1317xe" filled="true" fillcolor="#000000" stroked="false">
                <v:path arrowok="t"/>
                <v:fill type="solid"/>
              </v:shape>
              <v:shape style="position:absolute;left:7372;top:1336;width:10;height:2" type="#_x0000_t75" stroked="false">
                <v:imagedata r:id="rId798" o:title=""/>
              </v:shape>
              <v:shape style="position:absolute;left:8880;top:1336;width:10;height:2" type="#_x0000_t75" stroked="false">
                <v:imagedata r:id="rId798" o:title=""/>
              </v:shape>
            </v:group>
            <v:group style="position:absolute;left:4842;top:1367;width:10;height:20" coordorigin="4842,1367" coordsize="10,20">
              <v:shape style="position:absolute;left:4842;top:1367;width:10;height:20" coordorigin="4842,1367" coordsize="10,20" path="m4842,1386l4851,1386,4851,1367,4842,1367,4842,1386xe" filled="true" fillcolor="#000000" stroked="false">
                <v:path arrowok="t"/>
                <v:fill type="solid"/>
              </v:shape>
            </v:group>
            <v:group style="position:absolute;left:4842;top:1386;width:10;height:20" coordorigin="4842,1386" coordsize="10,20">
              <v:shape style="position:absolute;left:4842;top:1386;width:10;height:20" coordorigin="4842,1386" coordsize="10,20" path="m4842,1406l4851,1406,4851,1386,4842,1386,4842,1406xe" filled="true" fillcolor="#000000" stroked="false">
                <v:path arrowok="t"/>
                <v:fill type="solid"/>
              </v:shape>
            </v:group>
            <v:group style="position:absolute;left:4842;top:1406;width:10;height:20" coordorigin="4842,1406" coordsize="10,20">
              <v:shape style="position:absolute;left:4842;top:1406;width:10;height:20" coordorigin="4842,1406" coordsize="10,20" path="m4842,1425l4851,1425,4851,1406,4842,1406,4842,1425xe" filled="true" fillcolor="#000000" stroked="false">
                <v:path arrowok="t"/>
                <v:fill type="solid"/>
              </v:shape>
            </v:group>
            <v:group style="position:absolute;left:4842;top:1425;width:10;height:20" coordorigin="4842,1425" coordsize="10,20">
              <v:shape style="position:absolute;left:4842;top:1425;width:10;height:20" coordorigin="4842,1425" coordsize="10,20" path="m4842,1444l4851,1444,4851,1425,4842,1425,4842,1444xe" filled="true" fillcolor="#000000" stroked="false">
                <v:path arrowok="t"/>
                <v:fill type="solid"/>
              </v:shape>
            </v:group>
            <v:group style="position:absolute;left:4842;top:1444;width:10;height:20" coordorigin="4842,1444" coordsize="10,20">
              <v:shape style="position:absolute;left:4842;top:1444;width:10;height:20" coordorigin="4842,1444" coordsize="10,20" path="m4842,1463l4851,1463,4851,1444,4842,1444,4842,1463xe" filled="true" fillcolor="#000000" stroked="false">
                <v:path arrowok="t"/>
                <v:fill type="solid"/>
              </v:shape>
            </v:group>
            <v:group style="position:absolute;left:4842;top:1463;width:10;height:20" coordorigin="4842,1463" coordsize="10,20">
              <v:shape style="position:absolute;left:4842;top:1463;width:10;height:20" coordorigin="4842,1463" coordsize="10,20" path="m4842,1482l4851,1482,4851,1463,4842,1463,4842,1482xe" filled="true" fillcolor="#000000" stroked="false">
                <v:path arrowok="t"/>
                <v:fill type="solid"/>
              </v:shape>
            </v:group>
            <v:group style="position:absolute;left:4842;top:1482;width:10;height:20" coordorigin="4842,1482" coordsize="10,20">
              <v:shape style="position:absolute;left:4842;top:1482;width:10;height:20" coordorigin="4842,1482" coordsize="10,20" path="m4842,1502l4851,1502,4851,1482,4842,1482,4842,1502xe" filled="true" fillcolor="#000000" stroked="false">
                <v:path arrowok="t"/>
                <v:fill type="solid"/>
              </v:shape>
            </v:group>
            <v:group style="position:absolute;left:4842;top:1502;width:10;height:20" coordorigin="4842,1502" coordsize="10,20">
              <v:shape style="position:absolute;left:4842;top:1502;width:10;height:20" coordorigin="4842,1502" coordsize="10,20" path="m4842,1521l4851,1521,4851,1502,4842,1502,4842,1521xe" filled="true" fillcolor="#000000" stroked="false">
                <v:path arrowok="t"/>
                <v:fill type="solid"/>
              </v:shape>
            </v:group>
            <v:group style="position:absolute;left:4842;top:1521;width:10;height:20" coordorigin="4842,1521" coordsize="10,20">
              <v:shape style="position:absolute;left:4842;top:1521;width:10;height:20" coordorigin="4842,1521" coordsize="10,20" path="m4842,1540l4851,1540,4851,1521,4842,1521,4842,1540xe" filled="true" fillcolor="#000000" stroked="false">
                <v:path arrowok="t"/>
                <v:fill type="solid"/>
              </v:shape>
            </v:group>
            <v:group style="position:absolute;left:4842;top:1540;width:10;height:20" coordorigin="4842,1540" coordsize="10,20">
              <v:shape style="position:absolute;left:4842;top:1540;width:10;height:20" coordorigin="4842,1540" coordsize="10,20" path="m4842,1559l4851,1559,4851,1540,4842,1540,4842,1559xe" filled="true" fillcolor="#000000" stroked="false">
                <v:path arrowok="t"/>
                <v:fill type="solid"/>
              </v:shape>
            </v:group>
            <v:group style="position:absolute;left:4842;top:1559;width:10;height:20" coordorigin="4842,1559" coordsize="10,20">
              <v:shape style="position:absolute;left:4842;top:1559;width:10;height:20" coordorigin="4842,1559" coordsize="10,20" path="m4842,1578l4851,1578,4851,1559,4842,1559,4842,1578xe" filled="true" fillcolor="#000000" stroked="false">
                <v:path arrowok="t"/>
                <v:fill type="solid"/>
              </v:shape>
            </v:group>
            <v:group style="position:absolute;left:4842;top:1578;width:10;height:20" coordorigin="4842,1578" coordsize="10,20">
              <v:shape style="position:absolute;left:4842;top:1578;width:10;height:20" coordorigin="4842,1578" coordsize="10,20" path="m4842,1598l4851,1598,4851,1578,4842,1578,4842,1598xe" filled="true" fillcolor="#000000" stroked="false">
                <v:path arrowok="t"/>
                <v:fill type="solid"/>
              </v:shape>
            </v:group>
            <v:group style="position:absolute;left:4842;top:1598;width:10;height:20" coordorigin="4842,1598" coordsize="10,20">
              <v:shape style="position:absolute;left:4842;top:1598;width:10;height:20" coordorigin="4842,1598" coordsize="10,20" path="m4842,1617l4851,1617,4851,1598,4842,1598,4842,1617xe" filled="true" fillcolor="#000000" stroked="false">
                <v:path arrowok="t"/>
                <v:fill type="solid"/>
              </v:shape>
            </v:group>
            <v:group style="position:absolute;left:4842;top:1617;width:10;height:20" coordorigin="4842,1617" coordsize="10,20">
              <v:shape style="position:absolute;left:4842;top:1617;width:10;height:20" coordorigin="4842,1617" coordsize="10,20" path="m4842,1636l4851,1636,4851,1617,4842,1617,4842,1636xe" filled="true" fillcolor="#000000" stroked="false">
                <v:path arrowok="t"/>
                <v:fill type="solid"/>
              </v:shape>
            </v:group>
            <v:group style="position:absolute;left:6035;top:1348;width:10;height:20" coordorigin="6035,1348" coordsize="10,20">
              <v:shape style="position:absolute;left:6035;top:1348;width:10;height:20" coordorigin="6035,1348" coordsize="10,20" path="m6035,1367l6044,1367,6044,1348,6035,1348,6035,1367xe" filled="true" fillcolor="#000000" stroked="false">
                <v:path arrowok="t"/>
                <v:fill type="solid"/>
              </v:shape>
            </v:group>
            <v:group style="position:absolute;left:6035;top:1367;width:10;height:20" coordorigin="6035,1367" coordsize="10,20">
              <v:shape style="position:absolute;left:6035;top:1367;width:10;height:20" coordorigin="6035,1367" coordsize="10,20" path="m6035,1386l6044,1386,6044,1367,6035,1367,6035,1386xe" filled="true" fillcolor="#000000" stroked="false">
                <v:path arrowok="t"/>
                <v:fill type="solid"/>
              </v:shape>
            </v:group>
            <v:group style="position:absolute;left:6035;top:1386;width:10;height:20" coordorigin="6035,1386" coordsize="10,20">
              <v:shape style="position:absolute;left:6035;top:1386;width:10;height:20" coordorigin="6035,1386" coordsize="10,20" path="m6035,1406l6044,1406,6044,1386,6035,1386,6035,1406xe" filled="true" fillcolor="#000000" stroked="false">
                <v:path arrowok="t"/>
                <v:fill type="solid"/>
              </v:shape>
            </v:group>
            <v:group style="position:absolute;left:6035;top:1406;width:10;height:20" coordorigin="6035,1406" coordsize="10,20">
              <v:shape style="position:absolute;left:6035;top:1406;width:10;height:20" coordorigin="6035,1406" coordsize="10,20" path="m6035,1425l6044,1425,6044,1406,6035,1406,6035,1425xe" filled="true" fillcolor="#000000" stroked="false">
                <v:path arrowok="t"/>
                <v:fill type="solid"/>
              </v:shape>
            </v:group>
            <v:group style="position:absolute;left:6035;top:1425;width:10;height:20" coordorigin="6035,1425" coordsize="10,20">
              <v:shape style="position:absolute;left:6035;top:1425;width:10;height:20" coordorigin="6035,1425" coordsize="10,20" path="m6035,1444l6044,1444,6044,1425,6035,1425,6035,1444xe" filled="true" fillcolor="#000000" stroked="false">
                <v:path arrowok="t"/>
                <v:fill type="solid"/>
              </v:shape>
            </v:group>
            <v:group style="position:absolute;left:6035;top:1444;width:10;height:20" coordorigin="6035,1444" coordsize="10,20">
              <v:shape style="position:absolute;left:6035;top:1444;width:10;height:20" coordorigin="6035,1444" coordsize="10,20" path="m6035,1463l6044,1463,6044,1444,6035,1444,6035,1463xe" filled="true" fillcolor="#000000" stroked="false">
                <v:path arrowok="t"/>
                <v:fill type="solid"/>
              </v:shape>
            </v:group>
            <v:group style="position:absolute;left:6035;top:1463;width:10;height:20" coordorigin="6035,1463" coordsize="10,20">
              <v:shape style="position:absolute;left:6035;top:1463;width:10;height:20" coordorigin="6035,1463" coordsize="10,20" path="m6035,1482l6044,1482,6044,1463,6035,1463,6035,1482xe" filled="true" fillcolor="#000000" stroked="false">
                <v:path arrowok="t"/>
                <v:fill type="solid"/>
              </v:shape>
            </v:group>
            <v:group style="position:absolute;left:6035;top:1482;width:10;height:20" coordorigin="6035,1482" coordsize="10,20">
              <v:shape style="position:absolute;left:6035;top:1482;width:10;height:20" coordorigin="6035,1482" coordsize="10,20" path="m6035,1502l6044,1502,6044,1482,6035,1482,6035,1502xe" filled="true" fillcolor="#000000" stroked="false">
                <v:path arrowok="t"/>
                <v:fill type="solid"/>
              </v:shape>
            </v:group>
            <v:group style="position:absolute;left:6035;top:1502;width:10;height:20" coordorigin="6035,1502" coordsize="10,20">
              <v:shape style="position:absolute;left:6035;top:1502;width:10;height:20" coordorigin="6035,1502" coordsize="10,20" path="m6035,1521l6044,1521,6044,1502,6035,1502,6035,1521xe" filled="true" fillcolor="#000000" stroked="false">
                <v:path arrowok="t"/>
                <v:fill type="solid"/>
              </v:shape>
            </v:group>
            <v:group style="position:absolute;left:6035;top:1521;width:10;height:20" coordorigin="6035,1521" coordsize="10,20">
              <v:shape style="position:absolute;left:6035;top:1521;width:10;height:20" coordorigin="6035,1521" coordsize="10,20" path="m6035,1540l6044,1540,6044,1521,6035,1521,6035,1540xe" filled="true" fillcolor="#000000" stroked="false">
                <v:path arrowok="t"/>
                <v:fill type="solid"/>
              </v:shape>
            </v:group>
            <v:group style="position:absolute;left:6035;top:1540;width:10;height:20" coordorigin="6035,1540" coordsize="10,20">
              <v:shape style="position:absolute;left:6035;top:1540;width:10;height:20" coordorigin="6035,1540" coordsize="10,20" path="m6035,1559l6044,1559,6044,1540,6035,1540,6035,1559xe" filled="true" fillcolor="#000000" stroked="false">
                <v:path arrowok="t"/>
                <v:fill type="solid"/>
              </v:shape>
            </v:group>
            <v:group style="position:absolute;left:6035;top:1559;width:10;height:20" coordorigin="6035,1559" coordsize="10,20">
              <v:shape style="position:absolute;left:6035;top:1559;width:10;height:20" coordorigin="6035,1559" coordsize="10,20" path="m6035,1578l6044,1578,6044,1559,6035,1559,6035,1578xe" filled="true" fillcolor="#000000" stroked="false">
                <v:path arrowok="t"/>
                <v:fill type="solid"/>
              </v:shape>
            </v:group>
            <v:group style="position:absolute;left:6035;top:1578;width:10;height:20" coordorigin="6035,1578" coordsize="10,20">
              <v:shape style="position:absolute;left:6035;top:1578;width:10;height:20" coordorigin="6035,1578" coordsize="10,20" path="m6035,1598l6044,1598,6044,1578,6035,1578,6035,1598xe" filled="true" fillcolor="#000000" stroked="false">
                <v:path arrowok="t"/>
                <v:fill type="solid"/>
              </v:shape>
            </v:group>
            <v:group style="position:absolute;left:6035;top:1598;width:10;height:20" coordorigin="6035,1598" coordsize="10,20">
              <v:shape style="position:absolute;left:6035;top:1598;width:10;height:20" coordorigin="6035,1598" coordsize="10,20" path="m6035,1617l6044,1617,6044,1598,6035,1598,6035,1617xe" filled="true" fillcolor="#000000" stroked="false">
                <v:path arrowok="t"/>
                <v:fill type="solid"/>
              </v:shape>
            </v:group>
            <v:group style="position:absolute;left:6035;top:1617;width:10;height:20" coordorigin="6035,1617" coordsize="10,20">
              <v:shape style="position:absolute;left:6035;top:1617;width:10;height:20" coordorigin="6035,1617" coordsize="10,20" path="m6035,1636l6044,1636,6044,1617,6035,1617,6035,1636xe" filled="true" fillcolor="#000000" stroked="false">
                <v:path arrowok="t"/>
                <v:fill type="solid"/>
              </v:shape>
            </v:group>
            <v:group style="position:absolute;left:6035;top:1636;width:10;height:20" coordorigin="6035,1636" coordsize="10,20">
              <v:shape style="position:absolute;left:6035;top:1636;width:10;height:20" coordorigin="6035,1636" coordsize="10,20" path="m6035,1655l6044,1655,6044,1636,6035,1636,6035,1655xe" filled="true" fillcolor="#000000" stroked="false">
                <v:path arrowok="t"/>
                <v:fill type="solid"/>
              </v:shape>
            </v:group>
            <v:group style="position:absolute;left:6035;top:1655;width:10;height:20" coordorigin="6035,1655" coordsize="10,20">
              <v:shape style="position:absolute;left:6035;top:1655;width:10;height:20" coordorigin="6035,1655" coordsize="10,20" path="m6035,1674l6044,1674,6044,1655,6035,1655,6035,1674xe" filled="true" fillcolor="#000000" stroked="false">
                <v:path arrowok="t"/>
                <v:fill type="solid"/>
              </v:shape>
            </v:group>
            <v:group style="position:absolute;left:6035;top:1674;width:10;height:20" coordorigin="6035,1674" coordsize="10,20">
              <v:shape style="position:absolute;left:6035;top:1674;width:10;height:20" coordorigin="6035,1674" coordsize="10,20" path="m6035,1694l6044,1694,6044,1674,6035,1674,6035,1694xe" filled="true" fillcolor="#000000" stroked="false">
                <v:path arrowok="t"/>
                <v:fill type="solid"/>
              </v:shape>
            </v:group>
            <v:group style="position:absolute;left:6035;top:1694;width:10;height:20" coordorigin="6035,1694" coordsize="10,20">
              <v:shape style="position:absolute;left:6035;top:1694;width:10;height:20" coordorigin="6035,1694" coordsize="10,20" path="m6035,1713l6044,1713,6044,1694,6035,1694,6035,1713xe" filled="true" fillcolor="#000000" stroked="false">
                <v:path arrowok="t"/>
                <v:fill type="solid"/>
              </v:shape>
            </v:group>
            <v:group style="position:absolute;left:6035;top:1713;width:10;height:20" coordorigin="6035,1713" coordsize="10,20">
              <v:shape style="position:absolute;left:6035;top:1713;width:10;height:20" coordorigin="6035,1713" coordsize="10,20" path="m6035,1732l6044,1732,6044,1713,6035,1713,6035,1732xe" filled="true" fillcolor="#000000" stroked="false">
                <v:path arrowok="t"/>
                <v:fill type="solid"/>
              </v:shape>
            </v:group>
            <v:group style="position:absolute;left:7372;top:1348;width:10;height:20" coordorigin="7372,1348" coordsize="10,20">
              <v:shape style="position:absolute;left:7372;top:1348;width:10;height:20" coordorigin="7372,1348" coordsize="10,20" path="m7372,1367l7381,1367,7381,1348,7372,1348,7372,1367xe" filled="true" fillcolor="#000000" stroked="false">
                <v:path arrowok="t"/>
                <v:fill type="solid"/>
              </v:shape>
            </v:group>
            <v:group style="position:absolute;left:7372;top:1367;width:10;height:20" coordorigin="7372,1367" coordsize="10,20">
              <v:shape style="position:absolute;left:7372;top:1367;width:10;height:20" coordorigin="7372,1367" coordsize="10,20" path="m7372,1386l7381,1386,7381,1367,7372,1367,7372,1386xe" filled="true" fillcolor="#000000" stroked="false">
                <v:path arrowok="t"/>
                <v:fill type="solid"/>
              </v:shape>
            </v:group>
            <v:group style="position:absolute;left:7372;top:1386;width:10;height:20" coordorigin="7372,1386" coordsize="10,20">
              <v:shape style="position:absolute;left:7372;top:1386;width:10;height:20" coordorigin="7372,1386" coordsize="10,20" path="m7372,1406l7381,1406,7381,1386,7372,1386,7372,1406xe" filled="true" fillcolor="#000000" stroked="false">
                <v:path arrowok="t"/>
                <v:fill type="solid"/>
              </v:shape>
            </v:group>
            <v:group style="position:absolute;left:7372;top:1406;width:10;height:20" coordorigin="7372,1406" coordsize="10,20">
              <v:shape style="position:absolute;left:7372;top:1406;width:10;height:20" coordorigin="7372,1406" coordsize="10,20" path="m7372,1425l7381,1425,7381,1406,7372,1406,7372,1425xe" filled="true" fillcolor="#000000" stroked="false">
                <v:path arrowok="t"/>
                <v:fill type="solid"/>
              </v:shape>
            </v:group>
            <v:group style="position:absolute;left:7372;top:1425;width:10;height:20" coordorigin="7372,1425" coordsize="10,20">
              <v:shape style="position:absolute;left:7372;top:1425;width:10;height:20" coordorigin="7372,1425" coordsize="10,20" path="m7372,1444l7381,1444,7381,1425,7372,1425,7372,1444xe" filled="true" fillcolor="#000000" stroked="false">
                <v:path arrowok="t"/>
                <v:fill type="solid"/>
              </v:shape>
            </v:group>
            <v:group style="position:absolute;left:7372;top:1444;width:10;height:20" coordorigin="7372,1444" coordsize="10,20">
              <v:shape style="position:absolute;left:7372;top:1444;width:10;height:20" coordorigin="7372,1444" coordsize="10,20" path="m7372,1463l7381,1463,7381,1444,7372,1444,7372,1463xe" filled="true" fillcolor="#000000" stroked="false">
                <v:path arrowok="t"/>
                <v:fill type="solid"/>
              </v:shape>
            </v:group>
            <v:group style="position:absolute;left:7372;top:1463;width:10;height:20" coordorigin="7372,1463" coordsize="10,20">
              <v:shape style="position:absolute;left:7372;top:1463;width:10;height:20" coordorigin="7372,1463" coordsize="10,20" path="m7372,1482l7381,1482,7381,1463,7372,1463,7372,1482xe" filled="true" fillcolor="#000000" stroked="false">
                <v:path arrowok="t"/>
                <v:fill type="solid"/>
              </v:shape>
            </v:group>
            <v:group style="position:absolute;left:7372;top:1482;width:10;height:20" coordorigin="7372,1482" coordsize="10,20">
              <v:shape style="position:absolute;left:7372;top:1482;width:10;height:20" coordorigin="7372,1482" coordsize="10,20" path="m7372,1502l7381,1502,7381,1482,7372,1482,7372,1502xe" filled="true" fillcolor="#000000" stroked="false">
                <v:path arrowok="t"/>
                <v:fill type="solid"/>
              </v:shape>
            </v:group>
            <v:group style="position:absolute;left:7372;top:1502;width:10;height:20" coordorigin="7372,1502" coordsize="10,20">
              <v:shape style="position:absolute;left:7372;top:1502;width:10;height:20" coordorigin="7372,1502" coordsize="10,20" path="m7372,1521l7381,1521,7381,1502,7372,1502,7372,1521xe" filled="true" fillcolor="#000000" stroked="false">
                <v:path arrowok="t"/>
                <v:fill type="solid"/>
              </v:shape>
            </v:group>
            <v:group style="position:absolute;left:7372;top:1521;width:10;height:20" coordorigin="7372,1521" coordsize="10,20">
              <v:shape style="position:absolute;left:7372;top:1521;width:10;height:20" coordorigin="7372,1521" coordsize="10,20" path="m7372,1540l7381,1540,7381,1521,7372,1521,7372,1540xe" filled="true" fillcolor="#000000" stroked="false">
                <v:path arrowok="t"/>
                <v:fill type="solid"/>
              </v:shape>
            </v:group>
            <v:group style="position:absolute;left:7372;top:1540;width:10;height:20" coordorigin="7372,1540" coordsize="10,20">
              <v:shape style="position:absolute;left:7372;top:1540;width:10;height:20" coordorigin="7372,1540" coordsize="10,20" path="m7372,1559l7381,1559,7381,1540,7372,1540,7372,1559xe" filled="true" fillcolor="#000000" stroked="false">
                <v:path arrowok="t"/>
                <v:fill type="solid"/>
              </v:shape>
            </v:group>
            <v:group style="position:absolute;left:7372;top:1559;width:10;height:20" coordorigin="7372,1559" coordsize="10,20">
              <v:shape style="position:absolute;left:7372;top:1559;width:10;height:20" coordorigin="7372,1559" coordsize="10,20" path="m7372,1578l7381,1578,7381,1559,7372,1559,7372,1578xe" filled="true" fillcolor="#000000" stroked="false">
                <v:path arrowok="t"/>
                <v:fill type="solid"/>
              </v:shape>
            </v:group>
            <v:group style="position:absolute;left:7372;top:1578;width:10;height:20" coordorigin="7372,1578" coordsize="10,20">
              <v:shape style="position:absolute;left:7372;top:1578;width:10;height:20" coordorigin="7372,1578" coordsize="10,20" path="m7372,1598l7381,1598,7381,1578,7372,1578,7372,1598xe" filled="true" fillcolor="#000000" stroked="false">
                <v:path arrowok="t"/>
                <v:fill type="solid"/>
              </v:shape>
            </v:group>
            <v:group style="position:absolute;left:7372;top:1598;width:10;height:20" coordorigin="7372,1598" coordsize="10,20">
              <v:shape style="position:absolute;left:7372;top:1598;width:10;height:20" coordorigin="7372,1598" coordsize="10,20" path="m7372,1617l7381,1617,7381,1598,7372,1598,7372,1617xe" filled="true" fillcolor="#000000" stroked="false">
                <v:path arrowok="t"/>
                <v:fill type="solid"/>
              </v:shape>
            </v:group>
            <v:group style="position:absolute;left:7372;top:1617;width:10;height:20" coordorigin="7372,1617" coordsize="10,20">
              <v:shape style="position:absolute;left:7372;top:1617;width:10;height:20" coordorigin="7372,1617" coordsize="10,20" path="m7372,1636l7381,1636,7381,1617,7372,1617,7372,1636xe" filled="true" fillcolor="#000000" stroked="false">
                <v:path arrowok="t"/>
                <v:fill type="solid"/>
              </v:shape>
            </v:group>
            <v:group style="position:absolute;left:7372;top:1636;width:10;height:20" coordorigin="7372,1636" coordsize="10,20">
              <v:shape style="position:absolute;left:7372;top:1636;width:10;height:20" coordorigin="7372,1636" coordsize="10,20" path="m7372,1655l7381,1655,7381,1636,7372,1636,7372,1655xe" filled="true" fillcolor="#000000" stroked="false">
                <v:path arrowok="t"/>
                <v:fill type="solid"/>
              </v:shape>
            </v:group>
            <v:group style="position:absolute;left:7372;top:1655;width:10;height:20" coordorigin="7372,1655" coordsize="10,20">
              <v:shape style="position:absolute;left:7372;top:1655;width:10;height:20" coordorigin="7372,1655" coordsize="10,20" path="m7372,1674l7381,1674,7381,1655,7372,1655,7372,1674xe" filled="true" fillcolor="#000000" stroked="false">
                <v:path arrowok="t"/>
                <v:fill type="solid"/>
              </v:shape>
            </v:group>
            <v:group style="position:absolute;left:7372;top:1674;width:10;height:20" coordorigin="7372,1674" coordsize="10,20">
              <v:shape style="position:absolute;left:7372;top:1674;width:10;height:20" coordorigin="7372,1674" coordsize="10,20" path="m7372,1694l7381,1694,7381,1674,7372,1674,7372,1694xe" filled="true" fillcolor="#000000" stroked="false">
                <v:path arrowok="t"/>
                <v:fill type="solid"/>
              </v:shape>
            </v:group>
            <v:group style="position:absolute;left:7372;top:1694;width:10;height:20" coordorigin="7372,1694" coordsize="10,20">
              <v:shape style="position:absolute;left:7372;top:1694;width:10;height:20" coordorigin="7372,1694" coordsize="10,20" path="m7372,1713l7381,1713,7381,1694,7372,1694,7372,1713xe" filled="true" fillcolor="#000000" stroked="false">
                <v:path arrowok="t"/>
                <v:fill type="solid"/>
              </v:shape>
            </v:group>
            <v:group style="position:absolute;left:7372;top:1713;width:10;height:20" coordorigin="7372,1713" coordsize="10,20">
              <v:shape style="position:absolute;left:7372;top:1713;width:10;height:20" coordorigin="7372,1713" coordsize="10,20" path="m7372,1732l7381,1732,7381,1713,7372,1713,7372,1732xe" filled="true" fillcolor="#000000" stroked="false">
                <v:path arrowok="t"/>
                <v:fill type="solid"/>
              </v:shape>
              <v:shape style="position:absolute;left:1690;top:1636;width:3171;height:110" type="#_x0000_t75" stroked="false">
                <v:imagedata r:id="rId799" o:title=""/>
              </v:shape>
              <v:shape style="position:absolute;left:4837;top:1732;width:1207;height:14" type="#_x0000_t75" stroked="false">
                <v:imagedata r:id="rId800" o:title=""/>
              </v:shape>
              <v:shape style="position:absolute;left:6030;top:1732;width:1352;height:14" type="#_x0000_t75" stroked="false">
                <v:imagedata r:id="rId801" o:title=""/>
              </v:shape>
              <v:shape style="position:absolute;left:7367;top:1732;width:1522;height:14" type="#_x0000_t75" stroked="false">
                <v:imagedata r:id="rId802" o:title=""/>
              </v:shape>
              <v:shape style="position:absolute;left:8875;top:1737;width:1344;height:10" type="#_x0000_t75" stroked="false">
                <v:imagedata r:id="rId797" o:title=""/>
              </v:shape>
            </v:group>
            <v:group style="position:absolute;left:6035;top:1746;width:10;height:20" coordorigin="6035,1746" coordsize="10,20">
              <v:shape style="position:absolute;left:6035;top:1746;width:10;height:20" coordorigin="6035,1746" coordsize="10,20" path="m6035,1766l6044,1766,6044,1746,6035,1746,6035,1766xe" filled="true" fillcolor="#000000" stroked="false">
                <v:path arrowok="t"/>
                <v:fill type="solid"/>
              </v:shape>
            </v:group>
            <v:group style="position:absolute;left:6035;top:1766;width:10;height:20" coordorigin="6035,1766" coordsize="10,20">
              <v:shape style="position:absolute;left:6035;top:1766;width:10;height:20" coordorigin="6035,1766" coordsize="10,20" path="m6035,1785l6044,1785,6044,1766,6035,1766,6035,1785xe" filled="true" fillcolor="#000000" stroked="false">
                <v:path arrowok="t"/>
                <v:fill type="solid"/>
              </v:shape>
            </v:group>
            <v:group style="position:absolute;left:6035;top:1785;width:10;height:20" coordorigin="6035,1785" coordsize="10,20">
              <v:shape style="position:absolute;left:6035;top:1785;width:10;height:20" coordorigin="6035,1785" coordsize="10,20" path="m6035,1804l6044,1804,6044,1785,6035,1785,6035,1804xe" filled="true" fillcolor="#000000" stroked="false">
                <v:path arrowok="t"/>
                <v:fill type="solid"/>
              </v:shape>
            </v:group>
            <v:group style="position:absolute;left:6035;top:1804;width:10;height:20" coordorigin="6035,1804" coordsize="10,20">
              <v:shape style="position:absolute;left:6035;top:1804;width:10;height:20" coordorigin="6035,1804" coordsize="10,20" path="m6035,1823l6044,1823,6044,1804,6035,1804,6035,1823xe" filled="true" fillcolor="#000000" stroked="false">
                <v:path arrowok="t"/>
                <v:fill type="solid"/>
              </v:shape>
            </v:group>
            <v:group style="position:absolute;left:6035;top:1823;width:10;height:20" coordorigin="6035,1823" coordsize="10,20">
              <v:shape style="position:absolute;left:6035;top:1823;width:10;height:20" coordorigin="6035,1823" coordsize="10,20" path="m6035,1842l6044,1842,6044,1823,6035,1823,6035,1842xe" filled="true" fillcolor="#000000" stroked="false">
                <v:path arrowok="t"/>
                <v:fill type="solid"/>
              </v:shape>
            </v:group>
            <v:group style="position:absolute;left:6035;top:1842;width:10;height:20" coordorigin="6035,1842" coordsize="10,20">
              <v:shape style="position:absolute;left:6035;top:1842;width:10;height:20" coordorigin="6035,1842" coordsize="10,20" path="m6035,1862l6044,1862,6044,1842,6035,1842,6035,1862xe" filled="true" fillcolor="#000000" stroked="false">
                <v:path arrowok="t"/>
                <v:fill type="solid"/>
              </v:shape>
            </v:group>
            <v:group style="position:absolute;left:6035;top:1862;width:10;height:20" coordorigin="6035,1862" coordsize="10,20">
              <v:shape style="position:absolute;left:6035;top:1862;width:10;height:20" coordorigin="6035,1862" coordsize="10,20" path="m6035,1881l6044,1881,6044,1862,6035,1862,6035,1881xe" filled="true" fillcolor="#000000" stroked="false">
                <v:path arrowok="t"/>
                <v:fill type="solid"/>
              </v:shape>
            </v:group>
            <v:group style="position:absolute;left:6035;top:1881;width:10;height:20" coordorigin="6035,1881" coordsize="10,20">
              <v:shape style="position:absolute;left:6035;top:1881;width:10;height:20" coordorigin="6035,1881" coordsize="10,20" path="m6035,1900l6044,1900,6044,1881,6035,1881,6035,1900xe" filled="true" fillcolor="#000000" stroked="false">
                <v:path arrowok="t"/>
                <v:fill type="solid"/>
              </v:shape>
            </v:group>
            <v:group style="position:absolute;left:6035;top:1900;width:10;height:20" coordorigin="6035,1900" coordsize="10,20">
              <v:shape style="position:absolute;left:6035;top:1900;width:10;height:20" coordorigin="6035,1900" coordsize="10,20" path="m6035,1919l6044,1919,6044,1900,6035,1900,6035,1919xe" filled="true" fillcolor="#000000" stroked="false">
                <v:path arrowok="t"/>
                <v:fill type="solid"/>
              </v:shape>
            </v:group>
            <v:group style="position:absolute;left:6035;top:1919;width:10;height:20" coordorigin="6035,1919" coordsize="10,20">
              <v:shape style="position:absolute;left:6035;top:1919;width:10;height:20" coordorigin="6035,1919" coordsize="10,20" path="m6035,1938l6044,1938,6044,1919,6035,1919,6035,1938xe" filled="true" fillcolor="#000000" stroked="false">
                <v:path arrowok="t"/>
                <v:fill type="solid"/>
              </v:shape>
            </v:group>
            <v:group style="position:absolute;left:6035;top:1938;width:10;height:20" coordorigin="6035,1938" coordsize="10,20">
              <v:shape style="position:absolute;left:6035;top:1938;width:10;height:20" coordorigin="6035,1938" coordsize="10,20" path="m6035,1958l6044,1958,6044,1938,6035,1938,6035,1958xe" filled="true" fillcolor="#000000" stroked="false">
                <v:path arrowok="t"/>
                <v:fill type="solid"/>
              </v:shape>
            </v:group>
            <v:group style="position:absolute;left:6035;top:1958;width:10;height:20" coordorigin="6035,1958" coordsize="10,20">
              <v:shape style="position:absolute;left:6035;top:1958;width:10;height:20" coordorigin="6035,1958" coordsize="10,20" path="m6035,1977l6044,1977,6044,1958,6035,1958,6035,1977xe" filled="true" fillcolor="#000000" stroked="false">
                <v:path arrowok="t"/>
                <v:fill type="solid"/>
              </v:shape>
            </v:group>
            <v:group style="position:absolute;left:6035;top:1977;width:10;height:20" coordorigin="6035,1977" coordsize="10,20">
              <v:shape style="position:absolute;left:6035;top:1977;width:10;height:20" coordorigin="6035,1977" coordsize="10,20" path="m6035,1996l6044,1996,6044,1977,6035,1977,6035,1996xe" filled="true" fillcolor="#000000" stroked="false">
                <v:path arrowok="t"/>
                <v:fill type="solid"/>
              </v:shape>
            </v:group>
            <v:group style="position:absolute;left:6035;top:1996;width:10;height:20" coordorigin="6035,1996" coordsize="10,20">
              <v:shape style="position:absolute;left:6035;top:1996;width:10;height:20" coordorigin="6035,1996" coordsize="10,20" path="m6035,2015l6044,2015,6044,1996,6035,1996,6035,2015xe" filled="true" fillcolor="#000000" stroked="false">
                <v:path arrowok="t"/>
                <v:fill type="solid"/>
              </v:shape>
            </v:group>
            <v:group style="position:absolute;left:6035;top:2015;width:10;height:20" coordorigin="6035,2015" coordsize="10,20">
              <v:shape style="position:absolute;left:6035;top:2015;width:10;height:20" coordorigin="6035,2015" coordsize="10,20" path="m6035,2034l6044,2034,6044,2015,6035,2015,6035,2034xe" filled="true" fillcolor="#000000" stroked="false">
                <v:path arrowok="t"/>
                <v:fill type="solid"/>
              </v:shape>
            </v:group>
            <v:group style="position:absolute;left:6035;top:2034;width:10;height:20" coordorigin="6035,2034" coordsize="10,20">
              <v:shape style="position:absolute;left:6035;top:2034;width:10;height:20" coordorigin="6035,2034" coordsize="10,20" path="m6035,2054l6044,2054,6044,2034,6035,2034,6035,2054xe" filled="true" fillcolor="#000000" stroked="false">
                <v:path arrowok="t"/>
                <v:fill type="solid"/>
              </v:shape>
            </v:group>
            <v:group style="position:absolute;left:6035;top:2054;width:10;height:20" coordorigin="6035,2054" coordsize="10,20">
              <v:shape style="position:absolute;left:6035;top:2054;width:10;height:20" coordorigin="6035,2054" coordsize="10,20" path="m6035,2073l6044,2073,6044,2054,6035,2054,6035,2073xe" filled="true" fillcolor="#000000" stroked="false">
                <v:path arrowok="t"/>
                <v:fill type="solid"/>
              </v:shape>
            </v:group>
            <v:group style="position:absolute;left:6035;top:2073;width:10;height:20" coordorigin="6035,2073" coordsize="10,20">
              <v:shape style="position:absolute;left:6035;top:2073;width:10;height:20" coordorigin="6035,2073" coordsize="10,20" path="m6035,2092l6044,2092,6044,2073,6035,2073,6035,2092xe" filled="true" fillcolor="#000000" stroked="false">
                <v:path arrowok="t"/>
                <v:fill type="solid"/>
              </v:shape>
            </v:group>
            <v:group style="position:absolute;left:6035;top:2092;width:10;height:20" coordorigin="6035,2092" coordsize="10,20">
              <v:shape style="position:absolute;left:6035;top:2092;width:10;height:20" coordorigin="6035,2092" coordsize="10,20" path="m6035,2111l6044,2111,6044,2092,6035,2092,6035,2111xe" filled="true" fillcolor="#000000" stroked="false">
                <v:path arrowok="t"/>
                <v:fill type="solid"/>
              </v:shape>
            </v:group>
            <v:group style="position:absolute;left:6035;top:2111;width:10;height:20" coordorigin="6035,2111" coordsize="10,20">
              <v:shape style="position:absolute;left:6035;top:2111;width:10;height:20" coordorigin="6035,2111" coordsize="10,20" path="m6035,2130l6044,2130,6044,2111,6035,2111,6035,2130xe" filled="true" fillcolor="#000000" stroked="false">
                <v:path arrowok="t"/>
                <v:fill type="solid"/>
              </v:shape>
            </v:group>
            <v:group style="position:absolute;left:7372;top:1746;width:10;height:20" coordorigin="7372,1746" coordsize="10,20">
              <v:shape style="position:absolute;left:7372;top:1746;width:10;height:20" coordorigin="7372,1746" coordsize="10,20" path="m7372,1766l7381,1766,7381,1746,7372,1746,7372,1766xe" filled="true" fillcolor="#000000" stroked="false">
                <v:path arrowok="t"/>
                <v:fill type="solid"/>
              </v:shape>
            </v:group>
            <v:group style="position:absolute;left:7372;top:1766;width:10;height:20" coordorigin="7372,1766" coordsize="10,20">
              <v:shape style="position:absolute;left:7372;top:1766;width:10;height:20" coordorigin="7372,1766" coordsize="10,20" path="m7372,1785l7381,1785,7381,1766,7372,1766,7372,1785xe" filled="true" fillcolor="#000000" stroked="false">
                <v:path arrowok="t"/>
                <v:fill type="solid"/>
              </v:shape>
            </v:group>
            <v:group style="position:absolute;left:7372;top:1785;width:10;height:20" coordorigin="7372,1785" coordsize="10,20">
              <v:shape style="position:absolute;left:7372;top:1785;width:10;height:20" coordorigin="7372,1785" coordsize="10,20" path="m7372,1804l7381,1804,7381,1785,7372,1785,7372,1804xe" filled="true" fillcolor="#000000" stroked="false">
                <v:path arrowok="t"/>
                <v:fill type="solid"/>
              </v:shape>
            </v:group>
            <v:group style="position:absolute;left:7372;top:1804;width:10;height:20" coordorigin="7372,1804" coordsize="10,20">
              <v:shape style="position:absolute;left:7372;top:1804;width:10;height:20" coordorigin="7372,1804" coordsize="10,20" path="m7372,1823l7381,1823,7381,1804,7372,1804,7372,1823xe" filled="true" fillcolor="#000000" stroked="false">
                <v:path arrowok="t"/>
                <v:fill type="solid"/>
              </v:shape>
            </v:group>
            <v:group style="position:absolute;left:7372;top:1823;width:10;height:20" coordorigin="7372,1823" coordsize="10,20">
              <v:shape style="position:absolute;left:7372;top:1823;width:10;height:20" coordorigin="7372,1823" coordsize="10,20" path="m7372,1842l7381,1842,7381,1823,7372,1823,7372,1842xe" filled="true" fillcolor="#000000" stroked="false">
                <v:path arrowok="t"/>
                <v:fill type="solid"/>
              </v:shape>
            </v:group>
            <v:group style="position:absolute;left:7372;top:1842;width:10;height:20" coordorigin="7372,1842" coordsize="10,20">
              <v:shape style="position:absolute;left:7372;top:1842;width:10;height:20" coordorigin="7372,1842" coordsize="10,20" path="m7372,1862l7381,1862,7381,1842,7372,1842,7372,1862xe" filled="true" fillcolor="#000000" stroked="false">
                <v:path arrowok="t"/>
                <v:fill type="solid"/>
              </v:shape>
            </v:group>
            <v:group style="position:absolute;left:7372;top:1862;width:10;height:20" coordorigin="7372,1862" coordsize="10,20">
              <v:shape style="position:absolute;left:7372;top:1862;width:10;height:20" coordorigin="7372,1862" coordsize="10,20" path="m7372,1881l7381,1881,7381,1862,7372,1862,7372,1881xe" filled="true" fillcolor="#000000" stroked="false">
                <v:path arrowok="t"/>
                <v:fill type="solid"/>
              </v:shape>
            </v:group>
            <v:group style="position:absolute;left:7372;top:1881;width:10;height:20" coordorigin="7372,1881" coordsize="10,20">
              <v:shape style="position:absolute;left:7372;top:1881;width:10;height:20" coordorigin="7372,1881" coordsize="10,20" path="m7372,1900l7381,1900,7381,1881,7372,1881,7372,1900xe" filled="true" fillcolor="#000000" stroked="false">
                <v:path arrowok="t"/>
                <v:fill type="solid"/>
              </v:shape>
            </v:group>
            <v:group style="position:absolute;left:7372;top:1900;width:10;height:20" coordorigin="7372,1900" coordsize="10,20">
              <v:shape style="position:absolute;left:7372;top:1900;width:10;height:20" coordorigin="7372,1900" coordsize="10,20" path="m7372,1919l7381,1919,7381,1900,7372,1900,7372,1919xe" filled="true" fillcolor="#000000" stroked="false">
                <v:path arrowok="t"/>
                <v:fill type="solid"/>
              </v:shape>
            </v:group>
            <v:group style="position:absolute;left:7372;top:1919;width:10;height:20" coordorigin="7372,1919" coordsize="10,20">
              <v:shape style="position:absolute;left:7372;top:1919;width:10;height:20" coordorigin="7372,1919" coordsize="10,20" path="m7372,1938l7381,1938,7381,1919,7372,1919,7372,1938xe" filled="true" fillcolor="#000000" stroked="false">
                <v:path arrowok="t"/>
                <v:fill type="solid"/>
              </v:shape>
            </v:group>
            <v:group style="position:absolute;left:7372;top:1938;width:10;height:20" coordorigin="7372,1938" coordsize="10,20">
              <v:shape style="position:absolute;left:7372;top:1938;width:10;height:20" coordorigin="7372,1938" coordsize="10,20" path="m7372,1958l7381,1958,7381,1938,7372,1938,7372,1958xe" filled="true" fillcolor="#000000" stroked="false">
                <v:path arrowok="t"/>
                <v:fill type="solid"/>
              </v:shape>
            </v:group>
            <v:group style="position:absolute;left:7372;top:1958;width:10;height:20" coordorigin="7372,1958" coordsize="10,20">
              <v:shape style="position:absolute;left:7372;top:1958;width:10;height:20" coordorigin="7372,1958" coordsize="10,20" path="m7372,1977l7381,1977,7381,1958,7372,1958,7372,1977xe" filled="true" fillcolor="#000000" stroked="false">
                <v:path arrowok="t"/>
                <v:fill type="solid"/>
              </v:shape>
            </v:group>
            <v:group style="position:absolute;left:7372;top:1977;width:10;height:20" coordorigin="7372,1977" coordsize="10,20">
              <v:shape style="position:absolute;left:7372;top:1977;width:10;height:20" coordorigin="7372,1977" coordsize="10,20" path="m7372,1996l7381,1996,7381,1977,7372,1977,7372,1996xe" filled="true" fillcolor="#000000" stroked="false">
                <v:path arrowok="t"/>
                <v:fill type="solid"/>
              </v:shape>
            </v:group>
            <v:group style="position:absolute;left:7372;top:1996;width:10;height:20" coordorigin="7372,1996" coordsize="10,20">
              <v:shape style="position:absolute;left:7372;top:1996;width:10;height:20" coordorigin="7372,1996" coordsize="10,20" path="m7372,2015l7381,2015,7381,1996,7372,1996,7372,2015xe" filled="true" fillcolor="#000000" stroked="false">
                <v:path arrowok="t"/>
                <v:fill type="solid"/>
              </v:shape>
            </v:group>
            <v:group style="position:absolute;left:7372;top:2015;width:10;height:20" coordorigin="7372,2015" coordsize="10,20">
              <v:shape style="position:absolute;left:7372;top:2015;width:10;height:20" coordorigin="7372,2015" coordsize="10,20" path="m7372,2034l7381,2034,7381,2015,7372,2015,7372,2034xe" filled="true" fillcolor="#000000" stroked="false">
                <v:path arrowok="t"/>
                <v:fill type="solid"/>
              </v:shape>
            </v:group>
            <v:group style="position:absolute;left:7372;top:2034;width:10;height:20" coordorigin="7372,2034" coordsize="10,20">
              <v:shape style="position:absolute;left:7372;top:2034;width:10;height:20" coordorigin="7372,2034" coordsize="10,20" path="m7372,2054l7381,2054,7381,2034,7372,2034,7372,2054xe" filled="true" fillcolor="#000000" stroked="false">
                <v:path arrowok="t"/>
                <v:fill type="solid"/>
              </v:shape>
            </v:group>
            <v:group style="position:absolute;left:7372;top:2054;width:10;height:20" coordorigin="7372,2054" coordsize="10,20">
              <v:shape style="position:absolute;left:7372;top:2054;width:10;height:20" coordorigin="7372,2054" coordsize="10,20" path="m7372,2073l7381,2073,7381,2054,7372,2054,7372,2073xe" filled="true" fillcolor="#000000" stroked="false">
                <v:path arrowok="t"/>
                <v:fill type="solid"/>
              </v:shape>
            </v:group>
            <v:group style="position:absolute;left:7372;top:2073;width:10;height:20" coordorigin="7372,2073" coordsize="10,20">
              <v:shape style="position:absolute;left:7372;top:2073;width:10;height:20" coordorigin="7372,2073" coordsize="10,20" path="m7372,2092l7381,2092,7381,2073,7372,2073,7372,2092xe" filled="true" fillcolor="#000000" stroked="false">
                <v:path arrowok="t"/>
                <v:fill type="solid"/>
              </v:shape>
            </v:group>
            <v:group style="position:absolute;left:7372;top:2092;width:10;height:20" coordorigin="7372,2092" coordsize="10,20">
              <v:shape style="position:absolute;left:7372;top:2092;width:10;height:20" coordorigin="7372,2092" coordsize="10,20" path="m7372,2111l7381,2111,7381,2092,7372,2092,7372,2111xe" filled="true" fillcolor="#000000" stroked="false">
                <v:path arrowok="t"/>
                <v:fill type="solid"/>
              </v:shape>
            </v:group>
            <v:group style="position:absolute;left:7372;top:2111;width:10;height:20" coordorigin="7372,2111" coordsize="10,20">
              <v:shape style="position:absolute;left:7372;top:2111;width:10;height:20" coordorigin="7372,2111" coordsize="10,20" path="m7372,2130l7381,2130,7381,2111,7372,2111,7372,2130xe" filled="true" fillcolor="#000000" stroked="false">
                <v:path arrowok="t"/>
                <v:fill type="solid"/>
              </v:shape>
              <v:shape style="position:absolute;left:1690;top:2034;width:3171;height:108" type="#_x0000_t75" stroked="false">
                <v:imagedata r:id="rId803" o:title=""/>
              </v:shape>
              <v:shape style="position:absolute;left:4837;top:2130;width:1207;height:12" type="#_x0000_t75" stroked="false">
                <v:imagedata r:id="rId804" o:title=""/>
              </v:shape>
              <v:shape style="position:absolute;left:6030;top:2130;width:1352;height:12" type="#_x0000_t75" stroked="false">
                <v:imagedata r:id="rId539" o:title=""/>
              </v:shape>
              <v:shape style="position:absolute;left:7367;top:2130;width:1522;height:12" type="#_x0000_t75" stroked="false">
                <v:imagedata r:id="rId805" o:title=""/>
              </v:shape>
              <v:shape style="position:absolute;left:8875;top:2133;width:1344;height:10" type="#_x0000_t75" stroked="false">
                <v:imagedata r:id="rId806" o:title=""/>
              </v:shape>
            </v:group>
            <v:group style="position:absolute;left:6035;top:2142;width:10;height:20" coordorigin="6035,2142" coordsize="10,20">
              <v:shape style="position:absolute;left:6035;top:2142;width:10;height:20" coordorigin="6035,2142" coordsize="10,20" path="m6035,2162l6044,2162,6044,2142,6035,2142,6035,2162xe" filled="true" fillcolor="#000000" stroked="false">
                <v:path arrowok="t"/>
                <v:fill type="solid"/>
              </v:shape>
            </v:group>
            <v:group style="position:absolute;left:6035;top:2162;width:10;height:20" coordorigin="6035,2162" coordsize="10,20">
              <v:shape style="position:absolute;left:6035;top:2162;width:10;height:20" coordorigin="6035,2162" coordsize="10,20" path="m6035,2181l6044,2181,6044,2162,6035,2162,6035,2181xe" filled="true" fillcolor="#000000" stroked="false">
                <v:path arrowok="t"/>
                <v:fill type="solid"/>
              </v:shape>
            </v:group>
            <v:group style="position:absolute;left:6035;top:2181;width:10;height:20" coordorigin="6035,2181" coordsize="10,20">
              <v:shape style="position:absolute;left:6035;top:2181;width:10;height:20" coordorigin="6035,2181" coordsize="10,20" path="m6035,2200l6044,2200,6044,2181,6035,2181,6035,2200xe" filled="true" fillcolor="#000000" stroked="false">
                <v:path arrowok="t"/>
                <v:fill type="solid"/>
              </v:shape>
            </v:group>
            <v:group style="position:absolute;left:6035;top:2200;width:10;height:20" coordorigin="6035,2200" coordsize="10,20">
              <v:shape style="position:absolute;left:6035;top:2200;width:10;height:20" coordorigin="6035,2200" coordsize="10,20" path="m6035,2219l6044,2219,6044,2200,6035,2200,6035,2219xe" filled="true" fillcolor="#000000" stroked="false">
                <v:path arrowok="t"/>
                <v:fill type="solid"/>
              </v:shape>
            </v:group>
            <v:group style="position:absolute;left:6035;top:2219;width:10;height:20" coordorigin="6035,2219" coordsize="10,20">
              <v:shape style="position:absolute;left:6035;top:2219;width:10;height:20" coordorigin="6035,2219" coordsize="10,20" path="m6035,2238l6044,2238,6044,2219,6035,2219,6035,2238xe" filled="true" fillcolor="#000000" stroked="false">
                <v:path arrowok="t"/>
                <v:fill type="solid"/>
              </v:shape>
            </v:group>
            <v:group style="position:absolute;left:6035;top:2238;width:10;height:20" coordorigin="6035,2238" coordsize="10,20">
              <v:shape style="position:absolute;left:6035;top:2238;width:10;height:20" coordorigin="6035,2238" coordsize="10,20" path="m6035,2258l6044,2258,6044,2238,6035,2238,6035,2258xe" filled="true" fillcolor="#000000" stroked="false">
                <v:path arrowok="t"/>
                <v:fill type="solid"/>
              </v:shape>
            </v:group>
            <v:group style="position:absolute;left:6035;top:2258;width:10;height:20" coordorigin="6035,2258" coordsize="10,20">
              <v:shape style="position:absolute;left:6035;top:2258;width:10;height:20" coordorigin="6035,2258" coordsize="10,20" path="m6035,2277l6044,2277,6044,2258,6035,2258,6035,2277xe" filled="true" fillcolor="#000000" stroked="false">
                <v:path arrowok="t"/>
                <v:fill type="solid"/>
              </v:shape>
            </v:group>
            <v:group style="position:absolute;left:6035;top:2277;width:10;height:20" coordorigin="6035,2277" coordsize="10,20">
              <v:shape style="position:absolute;left:6035;top:2277;width:10;height:20" coordorigin="6035,2277" coordsize="10,20" path="m6035,2296l6044,2296,6044,2277,6035,2277,6035,2296xe" filled="true" fillcolor="#000000" stroked="false">
                <v:path arrowok="t"/>
                <v:fill type="solid"/>
              </v:shape>
            </v:group>
            <v:group style="position:absolute;left:6035;top:2296;width:10;height:20" coordorigin="6035,2296" coordsize="10,20">
              <v:shape style="position:absolute;left:6035;top:2296;width:10;height:20" coordorigin="6035,2296" coordsize="10,20" path="m6035,2315l6044,2315,6044,2296,6035,2296,6035,2315xe" filled="true" fillcolor="#000000" stroked="false">
                <v:path arrowok="t"/>
                <v:fill type="solid"/>
              </v:shape>
            </v:group>
            <v:group style="position:absolute;left:6035;top:2315;width:10;height:20" coordorigin="6035,2315" coordsize="10,20">
              <v:shape style="position:absolute;left:6035;top:2315;width:10;height:20" coordorigin="6035,2315" coordsize="10,20" path="m6035,2334l6044,2334,6044,2315,6035,2315,6035,2334xe" filled="true" fillcolor="#000000" stroked="false">
                <v:path arrowok="t"/>
                <v:fill type="solid"/>
              </v:shape>
            </v:group>
            <v:group style="position:absolute;left:6035;top:2334;width:10;height:20" coordorigin="6035,2334" coordsize="10,20">
              <v:shape style="position:absolute;left:6035;top:2334;width:10;height:20" coordorigin="6035,2334" coordsize="10,20" path="m6035,2354l6044,2354,6044,2334,6035,2334,6035,2354xe" filled="true" fillcolor="#000000" stroked="false">
                <v:path arrowok="t"/>
                <v:fill type="solid"/>
              </v:shape>
            </v:group>
            <v:group style="position:absolute;left:6035;top:2354;width:10;height:20" coordorigin="6035,2354" coordsize="10,20">
              <v:shape style="position:absolute;left:6035;top:2354;width:10;height:20" coordorigin="6035,2354" coordsize="10,20" path="m6035,2373l6044,2373,6044,2354,6035,2354,6035,2373xe" filled="true" fillcolor="#000000" stroked="false">
                <v:path arrowok="t"/>
                <v:fill type="solid"/>
              </v:shape>
            </v:group>
            <v:group style="position:absolute;left:6035;top:2373;width:10;height:20" coordorigin="6035,2373" coordsize="10,20">
              <v:shape style="position:absolute;left:6035;top:2373;width:10;height:20" coordorigin="6035,2373" coordsize="10,20" path="m6035,2392l6044,2392,6044,2373,6035,2373,6035,2392xe" filled="true" fillcolor="#000000" stroked="false">
                <v:path arrowok="t"/>
                <v:fill type="solid"/>
              </v:shape>
            </v:group>
            <v:group style="position:absolute;left:6035;top:2392;width:10;height:20" coordorigin="6035,2392" coordsize="10,20">
              <v:shape style="position:absolute;left:6035;top:2392;width:10;height:20" coordorigin="6035,2392" coordsize="10,20" path="m6035,2411l6044,2411,6044,2392,6035,2392,6035,2411xe" filled="true" fillcolor="#000000" stroked="false">
                <v:path arrowok="t"/>
                <v:fill type="solid"/>
              </v:shape>
            </v:group>
            <v:group style="position:absolute;left:6035;top:2411;width:10;height:20" coordorigin="6035,2411" coordsize="10,20">
              <v:shape style="position:absolute;left:6035;top:2411;width:10;height:20" coordorigin="6035,2411" coordsize="10,20" path="m6035,2430l6044,2430,6044,2411,6035,2411,6035,2430xe" filled="true" fillcolor="#000000" stroked="false">
                <v:path arrowok="t"/>
                <v:fill type="solid"/>
              </v:shape>
            </v:group>
            <v:group style="position:absolute;left:6035;top:2430;width:10;height:20" coordorigin="6035,2430" coordsize="10,20">
              <v:shape style="position:absolute;left:6035;top:2430;width:10;height:20" coordorigin="6035,2430" coordsize="10,20" path="m6035,2450l6044,2450,6044,2430,6035,2430,6035,2450xe" filled="true" fillcolor="#000000" stroked="false">
                <v:path arrowok="t"/>
                <v:fill type="solid"/>
              </v:shape>
            </v:group>
            <v:group style="position:absolute;left:6035;top:2450;width:10;height:20" coordorigin="6035,2450" coordsize="10,20">
              <v:shape style="position:absolute;left:6035;top:2450;width:10;height:20" coordorigin="6035,2450" coordsize="10,20" path="m6035,2469l6044,2469,6044,2450,6035,2450,6035,2469xe" filled="true" fillcolor="#000000" stroked="false">
                <v:path arrowok="t"/>
                <v:fill type="solid"/>
              </v:shape>
            </v:group>
            <v:group style="position:absolute;left:6035;top:2469;width:10;height:20" coordorigin="6035,2469" coordsize="10,20">
              <v:shape style="position:absolute;left:6035;top:2469;width:10;height:20" coordorigin="6035,2469" coordsize="10,20" path="m6035,2488l6044,2488,6044,2469,6035,2469,6035,2488xe" filled="true" fillcolor="#000000" stroked="false">
                <v:path arrowok="t"/>
                <v:fill type="solid"/>
              </v:shape>
            </v:group>
            <v:group style="position:absolute;left:6035;top:2488;width:10;height:20" coordorigin="6035,2488" coordsize="10,20">
              <v:shape style="position:absolute;left:6035;top:2488;width:10;height:20" coordorigin="6035,2488" coordsize="10,20" path="m6035,2507l6044,2507,6044,2488,6035,2488,6035,2507xe" filled="true" fillcolor="#000000" stroked="false">
                <v:path arrowok="t"/>
                <v:fill type="solid"/>
              </v:shape>
            </v:group>
            <v:group style="position:absolute;left:6035;top:2507;width:10;height:20" coordorigin="6035,2507" coordsize="10,20">
              <v:shape style="position:absolute;left:6035;top:2507;width:10;height:20" coordorigin="6035,2507" coordsize="10,20" path="m6035,2526l6044,2526,6044,2507,6035,2507,6035,2526xe" filled="true" fillcolor="#000000" stroked="false">
                <v:path arrowok="t"/>
                <v:fill type="solid"/>
              </v:shape>
            </v:group>
            <v:group style="position:absolute;left:7372;top:2142;width:10;height:20" coordorigin="7372,2142" coordsize="10,20">
              <v:shape style="position:absolute;left:7372;top:2142;width:10;height:20" coordorigin="7372,2142" coordsize="10,20" path="m7372,2162l7381,2162,7381,2142,7372,2142,7372,2162xe" filled="true" fillcolor="#000000" stroked="false">
                <v:path arrowok="t"/>
                <v:fill type="solid"/>
              </v:shape>
            </v:group>
            <v:group style="position:absolute;left:7372;top:2162;width:10;height:20" coordorigin="7372,2162" coordsize="10,20">
              <v:shape style="position:absolute;left:7372;top:2162;width:10;height:20" coordorigin="7372,2162" coordsize="10,20" path="m7372,2181l7381,2181,7381,2162,7372,2162,7372,2181xe" filled="true" fillcolor="#000000" stroked="false">
                <v:path arrowok="t"/>
                <v:fill type="solid"/>
              </v:shape>
            </v:group>
            <v:group style="position:absolute;left:7372;top:2181;width:10;height:20" coordorigin="7372,2181" coordsize="10,20">
              <v:shape style="position:absolute;left:7372;top:2181;width:10;height:20" coordorigin="7372,2181" coordsize="10,20" path="m7372,2200l7381,2200,7381,2181,7372,2181,7372,2200xe" filled="true" fillcolor="#000000" stroked="false">
                <v:path arrowok="t"/>
                <v:fill type="solid"/>
              </v:shape>
            </v:group>
            <v:group style="position:absolute;left:7372;top:2200;width:10;height:20" coordorigin="7372,2200" coordsize="10,20">
              <v:shape style="position:absolute;left:7372;top:2200;width:10;height:20" coordorigin="7372,2200" coordsize="10,20" path="m7372,2219l7381,2219,7381,2200,7372,2200,7372,2219xe" filled="true" fillcolor="#000000" stroked="false">
                <v:path arrowok="t"/>
                <v:fill type="solid"/>
              </v:shape>
            </v:group>
            <v:group style="position:absolute;left:7372;top:2219;width:10;height:20" coordorigin="7372,2219" coordsize="10,20">
              <v:shape style="position:absolute;left:7372;top:2219;width:10;height:20" coordorigin="7372,2219" coordsize="10,20" path="m7372,2238l7381,2238,7381,2219,7372,2219,7372,2238xe" filled="true" fillcolor="#000000" stroked="false">
                <v:path arrowok="t"/>
                <v:fill type="solid"/>
              </v:shape>
            </v:group>
            <v:group style="position:absolute;left:7372;top:2238;width:10;height:20" coordorigin="7372,2238" coordsize="10,20">
              <v:shape style="position:absolute;left:7372;top:2238;width:10;height:20" coordorigin="7372,2238" coordsize="10,20" path="m7372,2258l7381,2258,7381,2238,7372,2238,7372,2258xe" filled="true" fillcolor="#000000" stroked="false">
                <v:path arrowok="t"/>
                <v:fill type="solid"/>
              </v:shape>
            </v:group>
            <v:group style="position:absolute;left:7372;top:2258;width:10;height:20" coordorigin="7372,2258" coordsize="10,20">
              <v:shape style="position:absolute;left:7372;top:2258;width:10;height:20" coordorigin="7372,2258" coordsize="10,20" path="m7372,2277l7381,2277,7381,2258,7372,2258,7372,2277xe" filled="true" fillcolor="#000000" stroked="false">
                <v:path arrowok="t"/>
                <v:fill type="solid"/>
              </v:shape>
            </v:group>
            <v:group style="position:absolute;left:7372;top:2277;width:10;height:20" coordorigin="7372,2277" coordsize="10,20">
              <v:shape style="position:absolute;left:7372;top:2277;width:10;height:20" coordorigin="7372,2277" coordsize="10,20" path="m7372,2296l7381,2296,7381,2277,7372,2277,7372,2296xe" filled="true" fillcolor="#000000" stroked="false">
                <v:path arrowok="t"/>
                <v:fill type="solid"/>
              </v:shape>
            </v:group>
            <v:group style="position:absolute;left:7372;top:2296;width:10;height:20" coordorigin="7372,2296" coordsize="10,20">
              <v:shape style="position:absolute;left:7372;top:2296;width:10;height:20" coordorigin="7372,2296" coordsize="10,20" path="m7372,2315l7381,2315,7381,2296,7372,2296,7372,2315xe" filled="true" fillcolor="#000000" stroked="false">
                <v:path arrowok="t"/>
                <v:fill type="solid"/>
              </v:shape>
            </v:group>
            <v:group style="position:absolute;left:7372;top:2315;width:10;height:20" coordorigin="7372,2315" coordsize="10,20">
              <v:shape style="position:absolute;left:7372;top:2315;width:10;height:20" coordorigin="7372,2315" coordsize="10,20" path="m7372,2334l7381,2334,7381,2315,7372,2315,7372,2334xe" filled="true" fillcolor="#000000" stroked="false">
                <v:path arrowok="t"/>
                <v:fill type="solid"/>
              </v:shape>
            </v:group>
            <v:group style="position:absolute;left:7372;top:2334;width:10;height:20" coordorigin="7372,2334" coordsize="10,20">
              <v:shape style="position:absolute;left:7372;top:2334;width:10;height:20" coordorigin="7372,2334" coordsize="10,20" path="m7372,2354l7381,2354,7381,2334,7372,2334,7372,2354xe" filled="true" fillcolor="#000000" stroked="false">
                <v:path arrowok="t"/>
                <v:fill type="solid"/>
              </v:shape>
            </v:group>
            <v:group style="position:absolute;left:7372;top:2354;width:10;height:20" coordorigin="7372,2354" coordsize="10,20">
              <v:shape style="position:absolute;left:7372;top:2354;width:10;height:20" coordorigin="7372,2354" coordsize="10,20" path="m7372,2373l7381,2373,7381,2354,7372,2354,7372,2373xe" filled="true" fillcolor="#000000" stroked="false">
                <v:path arrowok="t"/>
                <v:fill type="solid"/>
              </v:shape>
            </v:group>
            <v:group style="position:absolute;left:7372;top:2373;width:10;height:20" coordorigin="7372,2373" coordsize="10,20">
              <v:shape style="position:absolute;left:7372;top:2373;width:10;height:20" coordorigin="7372,2373" coordsize="10,20" path="m7372,2392l7381,2392,7381,2373,7372,2373,7372,2392xe" filled="true" fillcolor="#000000" stroked="false">
                <v:path arrowok="t"/>
                <v:fill type="solid"/>
              </v:shape>
            </v:group>
            <v:group style="position:absolute;left:7372;top:2392;width:10;height:20" coordorigin="7372,2392" coordsize="10,20">
              <v:shape style="position:absolute;left:7372;top:2392;width:10;height:20" coordorigin="7372,2392" coordsize="10,20" path="m7372,2411l7381,2411,7381,2392,7372,2392,7372,2411xe" filled="true" fillcolor="#000000" stroked="false">
                <v:path arrowok="t"/>
                <v:fill type="solid"/>
              </v:shape>
            </v:group>
            <v:group style="position:absolute;left:7372;top:2411;width:10;height:20" coordorigin="7372,2411" coordsize="10,20">
              <v:shape style="position:absolute;left:7372;top:2411;width:10;height:20" coordorigin="7372,2411" coordsize="10,20" path="m7372,2430l7381,2430,7381,2411,7372,2411,7372,2430xe" filled="true" fillcolor="#000000" stroked="false">
                <v:path arrowok="t"/>
                <v:fill type="solid"/>
              </v:shape>
            </v:group>
            <v:group style="position:absolute;left:7372;top:2430;width:10;height:20" coordorigin="7372,2430" coordsize="10,20">
              <v:shape style="position:absolute;left:7372;top:2430;width:10;height:20" coordorigin="7372,2430" coordsize="10,20" path="m7372,2450l7381,2450,7381,2430,7372,2430,7372,2450xe" filled="true" fillcolor="#000000" stroked="false">
                <v:path arrowok="t"/>
                <v:fill type="solid"/>
              </v:shape>
            </v:group>
            <v:group style="position:absolute;left:7372;top:2450;width:10;height:20" coordorigin="7372,2450" coordsize="10,20">
              <v:shape style="position:absolute;left:7372;top:2450;width:10;height:20" coordorigin="7372,2450" coordsize="10,20" path="m7372,2469l7381,2469,7381,2450,7372,2450,7372,2469xe" filled="true" fillcolor="#000000" stroked="false">
                <v:path arrowok="t"/>
                <v:fill type="solid"/>
              </v:shape>
            </v:group>
            <v:group style="position:absolute;left:7372;top:2469;width:10;height:20" coordorigin="7372,2469" coordsize="10,20">
              <v:shape style="position:absolute;left:7372;top:2469;width:10;height:20" coordorigin="7372,2469" coordsize="10,20" path="m7372,2488l7381,2488,7381,2469,7372,2469,7372,2488xe" filled="true" fillcolor="#000000" stroked="false">
                <v:path arrowok="t"/>
                <v:fill type="solid"/>
              </v:shape>
            </v:group>
            <v:group style="position:absolute;left:7372;top:2488;width:10;height:20" coordorigin="7372,2488" coordsize="10,20">
              <v:shape style="position:absolute;left:7372;top:2488;width:10;height:20" coordorigin="7372,2488" coordsize="10,20" path="m7372,2507l7381,2507,7381,2488,7372,2488,7372,2507xe" filled="true" fillcolor="#000000" stroked="false">
                <v:path arrowok="t"/>
                <v:fill type="solid"/>
              </v:shape>
            </v:group>
            <v:group style="position:absolute;left:7372;top:2507;width:10;height:20" coordorigin="7372,2507" coordsize="10,20">
              <v:shape style="position:absolute;left:7372;top:2507;width:10;height:20" coordorigin="7372,2507" coordsize="10,20" path="m7372,2526l7381,2526,7381,2507,7372,2507,7372,2526xe" filled="true" fillcolor="#000000" stroked="false">
                <v:path arrowok="t"/>
                <v:fill type="solid"/>
              </v:shape>
              <v:shape style="position:absolute;left:1690;top:2430;width:3171;height:110" type="#_x0000_t75" stroked="false">
                <v:imagedata r:id="rId799" o:title=""/>
              </v:shape>
              <v:shape style="position:absolute;left:4837;top:2526;width:1207;height:14" type="#_x0000_t75" stroked="false">
                <v:imagedata r:id="rId800" o:title=""/>
              </v:shape>
              <v:shape style="position:absolute;left:6030;top:2526;width:1352;height:14" type="#_x0000_t75" stroked="false">
                <v:imagedata r:id="rId801" o:title=""/>
              </v:shape>
              <v:shape style="position:absolute;left:7367;top:2526;width:1522;height:14" type="#_x0000_t75" stroked="false">
                <v:imagedata r:id="rId802" o:title=""/>
              </v:shape>
              <v:shape style="position:absolute;left:8875;top:2531;width:1344;height:10" type="#_x0000_t75" stroked="false">
                <v:imagedata r:id="rId797" o:title=""/>
              </v:shape>
            </v:group>
            <v:group style="position:absolute;left:6035;top:2541;width:10;height:20" coordorigin="6035,2541" coordsize="10,20">
              <v:shape style="position:absolute;left:6035;top:2541;width:10;height:20" coordorigin="6035,2541" coordsize="10,20" path="m6035,2560l6044,2560,6044,2541,6035,2541,6035,2560xe" filled="true" fillcolor="#000000" stroked="false">
                <v:path arrowok="t"/>
                <v:fill type="solid"/>
              </v:shape>
            </v:group>
            <v:group style="position:absolute;left:6035;top:2560;width:10;height:20" coordorigin="6035,2560" coordsize="10,20">
              <v:shape style="position:absolute;left:6035;top:2560;width:10;height:20" coordorigin="6035,2560" coordsize="10,20" path="m6035,2579l6044,2579,6044,2560,6035,2560,6035,2579xe" filled="true" fillcolor="#000000" stroked="false">
                <v:path arrowok="t"/>
                <v:fill type="solid"/>
              </v:shape>
            </v:group>
            <v:group style="position:absolute;left:6035;top:2579;width:10;height:20" coordorigin="6035,2579" coordsize="10,20">
              <v:shape style="position:absolute;left:6035;top:2579;width:10;height:20" coordorigin="6035,2579" coordsize="10,20" path="m6035,2598l6044,2598,6044,2579,6035,2579,6035,2598xe" filled="true" fillcolor="#000000" stroked="false">
                <v:path arrowok="t"/>
                <v:fill type="solid"/>
              </v:shape>
            </v:group>
            <v:group style="position:absolute;left:6035;top:2598;width:10;height:20" coordorigin="6035,2598" coordsize="10,20">
              <v:shape style="position:absolute;left:6035;top:2598;width:10;height:20" coordorigin="6035,2598" coordsize="10,20" path="m6035,2618l6044,2618,6044,2598,6035,2598,6035,2618xe" filled="true" fillcolor="#000000" stroked="false">
                <v:path arrowok="t"/>
                <v:fill type="solid"/>
              </v:shape>
            </v:group>
            <v:group style="position:absolute;left:6035;top:2618;width:10;height:20" coordorigin="6035,2618" coordsize="10,20">
              <v:shape style="position:absolute;left:6035;top:2618;width:10;height:20" coordorigin="6035,2618" coordsize="10,20" path="m6035,2637l6044,2637,6044,2618,6035,2618,6035,2637xe" filled="true" fillcolor="#000000" stroked="false">
                <v:path arrowok="t"/>
                <v:fill type="solid"/>
              </v:shape>
            </v:group>
            <v:group style="position:absolute;left:6035;top:2637;width:10;height:20" coordorigin="6035,2637" coordsize="10,20">
              <v:shape style="position:absolute;left:6035;top:2637;width:10;height:20" coordorigin="6035,2637" coordsize="10,20" path="m6035,2656l6044,2656,6044,2637,6035,2637,6035,2656xe" filled="true" fillcolor="#000000" stroked="false">
                <v:path arrowok="t"/>
                <v:fill type="solid"/>
              </v:shape>
            </v:group>
            <v:group style="position:absolute;left:6035;top:2656;width:10;height:20" coordorigin="6035,2656" coordsize="10,20">
              <v:shape style="position:absolute;left:6035;top:2656;width:10;height:20" coordorigin="6035,2656" coordsize="10,20" path="m6035,2675l6044,2675,6044,2656,6035,2656,6035,2675xe" filled="true" fillcolor="#000000" stroked="false">
                <v:path arrowok="t"/>
                <v:fill type="solid"/>
              </v:shape>
            </v:group>
            <v:group style="position:absolute;left:6035;top:2675;width:10;height:20" coordorigin="6035,2675" coordsize="10,20">
              <v:shape style="position:absolute;left:6035;top:2675;width:10;height:20" coordorigin="6035,2675" coordsize="10,20" path="m6035,2694l6044,2694,6044,2675,6035,2675,6035,2694xe" filled="true" fillcolor="#000000" stroked="false">
                <v:path arrowok="t"/>
                <v:fill type="solid"/>
              </v:shape>
            </v:group>
            <v:group style="position:absolute;left:6035;top:2694;width:10;height:20" coordorigin="6035,2694" coordsize="10,20">
              <v:shape style="position:absolute;left:6035;top:2694;width:10;height:20" coordorigin="6035,2694" coordsize="10,20" path="m6035,2714l6044,2714,6044,2694,6035,2694,6035,2714xe" filled="true" fillcolor="#000000" stroked="false">
                <v:path arrowok="t"/>
                <v:fill type="solid"/>
              </v:shape>
            </v:group>
            <v:group style="position:absolute;left:6035;top:2714;width:10;height:20" coordorigin="6035,2714" coordsize="10,20">
              <v:shape style="position:absolute;left:6035;top:2714;width:10;height:20" coordorigin="6035,2714" coordsize="10,20" path="m6035,2733l6044,2733,6044,2714,6035,2714,6035,2733xe" filled="true" fillcolor="#000000" stroked="false">
                <v:path arrowok="t"/>
                <v:fill type="solid"/>
              </v:shape>
            </v:group>
            <v:group style="position:absolute;left:6035;top:2733;width:10;height:20" coordorigin="6035,2733" coordsize="10,20">
              <v:shape style="position:absolute;left:6035;top:2733;width:10;height:20" coordorigin="6035,2733" coordsize="10,20" path="m6035,2752l6044,2752,6044,2733,6035,2733,6035,2752xe" filled="true" fillcolor="#000000" stroked="false">
                <v:path arrowok="t"/>
                <v:fill type="solid"/>
              </v:shape>
            </v:group>
            <v:group style="position:absolute;left:6035;top:2752;width:10;height:20" coordorigin="6035,2752" coordsize="10,20">
              <v:shape style="position:absolute;left:6035;top:2752;width:10;height:20" coordorigin="6035,2752" coordsize="10,20" path="m6035,2771l6044,2771,6044,2752,6035,2752,6035,2771xe" filled="true" fillcolor="#000000" stroked="false">
                <v:path arrowok="t"/>
                <v:fill type="solid"/>
              </v:shape>
            </v:group>
            <v:group style="position:absolute;left:6035;top:2771;width:10;height:20" coordorigin="6035,2771" coordsize="10,20">
              <v:shape style="position:absolute;left:6035;top:2771;width:10;height:20" coordorigin="6035,2771" coordsize="10,20" path="m6035,2790l6044,2790,6044,2771,6035,2771,6035,2790xe" filled="true" fillcolor="#000000" stroked="false">
                <v:path arrowok="t"/>
                <v:fill type="solid"/>
              </v:shape>
            </v:group>
            <v:group style="position:absolute;left:6035;top:2790;width:10;height:20" coordorigin="6035,2790" coordsize="10,20">
              <v:shape style="position:absolute;left:6035;top:2790;width:10;height:20" coordorigin="6035,2790" coordsize="10,20" path="m6035,2810l6044,2810,6044,2790,6035,2790,6035,2810xe" filled="true" fillcolor="#000000" stroked="false">
                <v:path arrowok="t"/>
                <v:fill type="solid"/>
              </v:shape>
            </v:group>
            <v:group style="position:absolute;left:6035;top:2810;width:10;height:20" coordorigin="6035,2810" coordsize="10,20">
              <v:shape style="position:absolute;left:6035;top:2810;width:10;height:20" coordorigin="6035,2810" coordsize="10,20" path="m6035,2829l6044,2829,6044,2810,6035,2810,6035,2829xe" filled="true" fillcolor="#000000" stroked="false">
                <v:path arrowok="t"/>
                <v:fill type="solid"/>
              </v:shape>
            </v:group>
            <v:group style="position:absolute;left:6035;top:2829;width:10;height:20" coordorigin="6035,2829" coordsize="10,20">
              <v:shape style="position:absolute;left:6035;top:2829;width:10;height:20" coordorigin="6035,2829" coordsize="10,20" path="m6035,2848l6044,2848,6044,2829,6035,2829,6035,2848xe" filled="true" fillcolor="#000000" stroked="false">
                <v:path arrowok="t"/>
                <v:fill type="solid"/>
              </v:shape>
            </v:group>
            <v:group style="position:absolute;left:6035;top:2848;width:10;height:20" coordorigin="6035,2848" coordsize="10,20">
              <v:shape style="position:absolute;left:6035;top:2848;width:10;height:20" coordorigin="6035,2848" coordsize="10,20" path="m6035,2867l6044,2867,6044,2848,6035,2848,6035,2867xe" filled="true" fillcolor="#000000" stroked="false">
                <v:path arrowok="t"/>
                <v:fill type="solid"/>
              </v:shape>
            </v:group>
            <v:group style="position:absolute;left:6035;top:2867;width:10;height:20" coordorigin="6035,2867" coordsize="10,20">
              <v:shape style="position:absolute;left:6035;top:2867;width:10;height:20" coordorigin="6035,2867" coordsize="10,20" path="m6035,2886l6044,2886,6044,2867,6035,2867,6035,2886xe" filled="true" fillcolor="#000000" stroked="false">
                <v:path arrowok="t"/>
                <v:fill type="solid"/>
              </v:shape>
            </v:group>
            <v:group style="position:absolute;left:6035;top:2886;width:10;height:20" coordorigin="6035,2886" coordsize="10,20">
              <v:shape style="position:absolute;left:6035;top:2886;width:10;height:20" coordorigin="6035,2886" coordsize="10,20" path="m6035,2906l6044,2906,6044,2886,6035,2886,6035,2906xe" filled="true" fillcolor="#000000" stroked="false">
                <v:path arrowok="t"/>
                <v:fill type="solid"/>
              </v:shape>
              <v:shape style="position:absolute;left:6035;top:2925;width:10;height:2" type="#_x0000_t75" stroked="false">
                <v:imagedata r:id="rId798" o:title=""/>
              </v:shape>
            </v:group>
            <v:group style="position:absolute;left:7372;top:2541;width:10;height:20" coordorigin="7372,2541" coordsize="10,20">
              <v:shape style="position:absolute;left:7372;top:2541;width:10;height:20" coordorigin="7372,2541" coordsize="10,20" path="m7372,2560l7381,2560,7381,2541,7372,2541,7372,2560xe" filled="true" fillcolor="#000000" stroked="false">
                <v:path arrowok="t"/>
                <v:fill type="solid"/>
              </v:shape>
            </v:group>
            <v:group style="position:absolute;left:7372;top:2560;width:10;height:20" coordorigin="7372,2560" coordsize="10,20">
              <v:shape style="position:absolute;left:7372;top:2560;width:10;height:20" coordorigin="7372,2560" coordsize="10,20" path="m7372,2579l7381,2579,7381,2560,7372,2560,7372,2579xe" filled="true" fillcolor="#000000" stroked="false">
                <v:path arrowok="t"/>
                <v:fill type="solid"/>
              </v:shape>
            </v:group>
            <v:group style="position:absolute;left:7372;top:2579;width:10;height:20" coordorigin="7372,2579" coordsize="10,20">
              <v:shape style="position:absolute;left:7372;top:2579;width:10;height:20" coordorigin="7372,2579" coordsize="10,20" path="m7372,2598l7381,2598,7381,2579,7372,2579,7372,2598xe" filled="true" fillcolor="#000000" stroked="false">
                <v:path arrowok="t"/>
                <v:fill type="solid"/>
              </v:shape>
            </v:group>
            <v:group style="position:absolute;left:7372;top:2598;width:10;height:20" coordorigin="7372,2598" coordsize="10,20">
              <v:shape style="position:absolute;left:7372;top:2598;width:10;height:20" coordorigin="7372,2598" coordsize="10,20" path="m7372,2618l7381,2618,7381,2598,7372,2598,7372,2618xe" filled="true" fillcolor="#000000" stroked="false">
                <v:path arrowok="t"/>
                <v:fill type="solid"/>
              </v:shape>
            </v:group>
            <v:group style="position:absolute;left:7372;top:2618;width:10;height:20" coordorigin="7372,2618" coordsize="10,20">
              <v:shape style="position:absolute;left:7372;top:2618;width:10;height:20" coordorigin="7372,2618" coordsize="10,20" path="m7372,2637l7381,2637,7381,2618,7372,2618,7372,2637xe" filled="true" fillcolor="#000000" stroked="false">
                <v:path arrowok="t"/>
                <v:fill type="solid"/>
              </v:shape>
            </v:group>
            <v:group style="position:absolute;left:7372;top:2637;width:10;height:20" coordorigin="7372,2637" coordsize="10,20">
              <v:shape style="position:absolute;left:7372;top:2637;width:10;height:20" coordorigin="7372,2637" coordsize="10,20" path="m7372,2656l7381,2656,7381,2637,7372,2637,7372,2656xe" filled="true" fillcolor="#000000" stroked="false">
                <v:path arrowok="t"/>
                <v:fill type="solid"/>
              </v:shape>
            </v:group>
            <v:group style="position:absolute;left:7372;top:2656;width:10;height:20" coordorigin="7372,2656" coordsize="10,20">
              <v:shape style="position:absolute;left:7372;top:2656;width:10;height:20" coordorigin="7372,2656" coordsize="10,20" path="m7372,2675l7381,2675,7381,2656,7372,2656,7372,2675xe" filled="true" fillcolor="#000000" stroked="false">
                <v:path arrowok="t"/>
                <v:fill type="solid"/>
              </v:shape>
            </v:group>
            <v:group style="position:absolute;left:7372;top:2675;width:10;height:20" coordorigin="7372,2675" coordsize="10,20">
              <v:shape style="position:absolute;left:7372;top:2675;width:10;height:20" coordorigin="7372,2675" coordsize="10,20" path="m7372,2694l7381,2694,7381,2675,7372,2675,7372,2694xe" filled="true" fillcolor="#000000" stroked="false">
                <v:path arrowok="t"/>
                <v:fill type="solid"/>
              </v:shape>
            </v:group>
            <v:group style="position:absolute;left:7372;top:2694;width:10;height:20" coordorigin="7372,2694" coordsize="10,20">
              <v:shape style="position:absolute;left:7372;top:2694;width:10;height:20" coordorigin="7372,2694" coordsize="10,20" path="m7372,2714l7381,2714,7381,2694,7372,2694,7372,2714xe" filled="true" fillcolor="#000000" stroked="false">
                <v:path arrowok="t"/>
                <v:fill type="solid"/>
              </v:shape>
            </v:group>
            <v:group style="position:absolute;left:7372;top:2714;width:10;height:20" coordorigin="7372,2714" coordsize="10,20">
              <v:shape style="position:absolute;left:7372;top:2714;width:10;height:20" coordorigin="7372,2714" coordsize="10,20" path="m7372,2733l7381,2733,7381,2714,7372,2714,7372,2733xe" filled="true" fillcolor="#000000" stroked="false">
                <v:path arrowok="t"/>
                <v:fill type="solid"/>
              </v:shape>
            </v:group>
            <v:group style="position:absolute;left:7372;top:2733;width:10;height:20" coordorigin="7372,2733" coordsize="10,20">
              <v:shape style="position:absolute;left:7372;top:2733;width:10;height:20" coordorigin="7372,2733" coordsize="10,20" path="m7372,2752l7381,2752,7381,2733,7372,2733,7372,2752xe" filled="true" fillcolor="#000000" stroked="false">
                <v:path arrowok="t"/>
                <v:fill type="solid"/>
              </v:shape>
            </v:group>
            <v:group style="position:absolute;left:7372;top:2752;width:10;height:20" coordorigin="7372,2752" coordsize="10,20">
              <v:shape style="position:absolute;left:7372;top:2752;width:10;height:20" coordorigin="7372,2752" coordsize="10,20" path="m7372,2771l7381,2771,7381,2752,7372,2752,7372,2771xe" filled="true" fillcolor="#000000" stroked="false">
                <v:path arrowok="t"/>
                <v:fill type="solid"/>
              </v:shape>
            </v:group>
            <v:group style="position:absolute;left:7372;top:2771;width:10;height:20" coordorigin="7372,2771" coordsize="10,20">
              <v:shape style="position:absolute;left:7372;top:2771;width:10;height:20" coordorigin="7372,2771" coordsize="10,20" path="m7372,2790l7381,2790,7381,2771,7372,2771,7372,2790xe" filled="true" fillcolor="#000000" stroked="false">
                <v:path arrowok="t"/>
                <v:fill type="solid"/>
              </v:shape>
            </v:group>
            <v:group style="position:absolute;left:7372;top:2790;width:10;height:20" coordorigin="7372,2790" coordsize="10,20">
              <v:shape style="position:absolute;left:7372;top:2790;width:10;height:20" coordorigin="7372,2790" coordsize="10,20" path="m7372,2810l7381,2810,7381,2790,7372,2790,7372,2810xe" filled="true" fillcolor="#000000" stroked="false">
                <v:path arrowok="t"/>
                <v:fill type="solid"/>
              </v:shape>
            </v:group>
            <v:group style="position:absolute;left:7372;top:2810;width:10;height:20" coordorigin="7372,2810" coordsize="10,20">
              <v:shape style="position:absolute;left:7372;top:2810;width:10;height:20" coordorigin="7372,2810" coordsize="10,20" path="m7372,2829l7381,2829,7381,2810,7372,2810,7372,2829xe" filled="true" fillcolor="#000000" stroked="false">
                <v:path arrowok="t"/>
                <v:fill type="solid"/>
              </v:shape>
            </v:group>
            <v:group style="position:absolute;left:7372;top:2829;width:10;height:20" coordorigin="7372,2829" coordsize="10,20">
              <v:shape style="position:absolute;left:7372;top:2829;width:10;height:20" coordorigin="7372,2829" coordsize="10,20" path="m7372,2848l7381,2848,7381,2829,7372,2829,7372,2848xe" filled="true" fillcolor="#000000" stroked="false">
                <v:path arrowok="t"/>
                <v:fill type="solid"/>
              </v:shape>
            </v:group>
            <v:group style="position:absolute;left:7372;top:2848;width:10;height:20" coordorigin="7372,2848" coordsize="10,20">
              <v:shape style="position:absolute;left:7372;top:2848;width:10;height:20" coordorigin="7372,2848" coordsize="10,20" path="m7372,2867l7381,2867,7381,2848,7372,2848,7372,2867xe" filled="true" fillcolor="#000000" stroked="false">
                <v:path arrowok="t"/>
                <v:fill type="solid"/>
              </v:shape>
            </v:group>
            <v:group style="position:absolute;left:7372;top:2867;width:10;height:20" coordorigin="7372,2867" coordsize="10,20">
              <v:shape style="position:absolute;left:7372;top:2867;width:10;height:20" coordorigin="7372,2867" coordsize="10,20" path="m7372,2886l7381,2886,7381,2867,7372,2867,7372,2886xe" filled="true" fillcolor="#000000" stroked="false">
                <v:path arrowok="t"/>
                <v:fill type="solid"/>
              </v:shape>
            </v:group>
            <v:group style="position:absolute;left:7372;top:2886;width:10;height:20" coordorigin="7372,2886" coordsize="10,20">
              <v:shape style="position:absolute;left:7372;top:2886;width:10;height:20" coordorigin="7372,2886" coordsize="10,20" path="m7372,2906l7381,2906,7381,2886,7372,2886,7372,2906xe" filled="true" fillcolor="#000000" stroked="false">
                <v:path arrowok="t"/>
                <v:fill type="solid"/>
              </v:shape>
              <v:shape style="position:absolute;left:7372;top:2925;width:10;height:2" type="#_x0000_t75" stroked="false">
                <v:imagedata r:id="rId798" o:title=""/>
              </v:shape>
              <v:shape style="position:absolute;left:8880;top:2925;width:10;height:2" type="#_x0000_t75" stroked="false">
                <v:imagedata r:id="rId798" o:title=""/>
              </v:shape>
              <v:shape style="position:absolute;left:5689;top:643;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8375;top:643;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xbxContent>
                </v:textbox>
                <w10:wrap type="none"/>
              </v:shape>
              <v:shape style="position:absolute;left:3056;top:840;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股东</w:t>
                      </w:r>
                      <w:r>
                        <w:rPr>
                          <w:rFonts w:ascii="宋体" w:hAnsi="宋体" w:cs="宋体" w:eastAsia="宋体" w:hint="default"/>
                          <w:sz w:val="21"/>
                          <w:szCs w:val="21"/>
                        </w:rPr>
                      </w:r>
                    </w:p>
                  </w:txbxContent>
                </v:textbox>
                <w10:wrap type="none"/>
              </v:shape>
            </v:group>
            <w10:wrap type="none"/>
          </v:group>
        </w:pict>
      </w:r>
      <w:r>
        <w:rPr>
          <w:rFonts w:ascii="Arial Narrow" w:hAnsi="Arial Narrow" w:cs="Arial Narrow" w:eastAsia="Arial Narrow" w:hint="default"/>
          <w:sz w:val="21"/>
          <w:szCs w:val="21"/>
        </w:rPr>
        <w:t>3</w:t>
      </w:r>
      <w:r>
        <w:rPr>
          <w:rFonts w:ascii="宋体" w:hAnsi="宋体" w:cs="宋体" w:eastAsia="宋体" w:hint="default"/>
          <w:sz w:val="21"/>
          <w:szCs w:val="21"/>
        </w:rPr>
        <w:t>、主要股东对本公司的持股比例和表决权比例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203" w:type="dxa"/>
        <w:tblLayout w:type="fixed"/>
        <w:tblCellMar>
          <w:top w:w="0" w:type="dxa"/>
          <w:left w:w="0" w:type="dxa"/>
          <w:bottom w:w="0" w:type="dxa"/>
          <w:right w:w="0" w:type="dxa"/>
        </w:tblCellMar>
        <w:tblLook w:val="01E0"/>
      </w:tblPr>
      <w:tblGrid>
        <w:gridCol w:w="3084"/>
        <w:gridCol w:w="1193"/>
        <w:gridCol w:w="1337"/>
        <w:gridCol w:w="1508"/>
        <w:gridCol w:w="1264"/>
      </w:tblGrid>
      <w:tr>
        <w:trPr>
          <w:trHeight w:val="304" w:hRule="exact"/>
        </w:trPr>
        <w:tc>
          <w:tcPr>
            <w:tcW w:w="3084" w:type="dxa"/>
            <w:tcBorders>
              <w:top w:val="nil" w:sz="6" w:space="0" w:color="auto"/>
              <w:left w:val="nil" w:sz="6" w:space="0" w:color="auto"/>
              <w:bottom w:val="single" w:sz="4" w:space="0" w:color="000000"/>
              <w:right w:val="nil" w:sz="6" w:space="0" w:color="auto"/>
            </w:tcBorders>
          </w:tcPr>
          <w:p>
            <w:pPr/>
          </w:p>
        </w:tc>
        <w:tc>
          <w:tcPr>
            <w:tcW w:w="1193" w:type="dxa"/>
            <w:tcBorders>
              <w:top w:val="nil" w:sz="6" w:space="0" w:color="auto"/>
              <w:left w:val="nil" w:sz="6" w:space="0" w:color="auto"/>
              <w:bottom w:val="single" w:sz="4" w:space="0" w:color="000000"/>
              <w:right w:val="nil" w:sz="6" w:space="0" w:color="auto"/>
            </w:tcBorders>
          </w:tcPr>
          <w:p>
            <w:pPr>
              <w:pStyle w:val="TableParagraph"/>
              <w:spacing w:line="211" w:lineRule="exact"/>
              <w:ind w:left="175" w:right="0"/>
              <w:jc w:val="left"/>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tc>
        <w:tc>
          <w:tcPr>
            <w:tcW w:w="1337" w:type="dxa"/>
            <w:tcBorders>
              <w:top w:val="nil" w:sz="6" w:space="0" w:color="auto"/>
              <w:left w:val="nil" w:sz="6" w:space="0" w:color="auto"/>
              <w:bottom w:val="single" w:sz="4" w:space="0" w:color="000000"/>
              <w:right w:val="nil" w:sz="6" w:space="0" w:color="auto"/>
            </w:tcBorders>
          </w:tcPr>
          <w:p>
            <w:pPr>
              <w:pStyle w:val="TableParagraph"/>
              <w:spacing w:line="211" w:lineRule="exact"/>
              <w:ind w:right="141"/>
              <w:jc w:val="right"/>
              <w:rPr>
                <w:rFonts w:ascii="宋体" w:hAnsi="宋体" w:cs="宋体" w:eastAsia="宋体" w:hint="default"/>
                <w:sz w:val="21"/>
                <w:szCs w:val="21"/>
              </w:rPr>
            </w:pPr>
            <w:r>
              <w:rPr>
                <w:rFonts w:ascii="宋体" w:hAnsi="宋体" w:cs="宋体" w:eastAsia="宋体" w:hint="default"/>
                <w:b/>
                <w:bCs/>
                <w:sz w:val="21"/>
                <w:szCs w:val="21"/>
              </w:rPr>
              <w:t>表决权比例</w:t>
            </w:r>
            <w:r>
              <w:rPr>
                <w:rFonts w:ascii="宋体" w:hAnsi="宋体" w:cs="宋体" w:eastAsia="宋体" w:hint="default"/>
                <w:sz w:val="21"/>
                <w:szCs w:val="21"/>
              </w:rPr>
            </w:r>
          </w:p>
        </w:tc>
        <w:tc>
          <w:tcPr>
            <w:tcW w:w="1508" w:type="dxa"/>
            <w:tcBorders>
              <w:top w:val="nil" w:sz="6" w:space="0" w:color="auto"/>
              <w:left w:val="nil" w:sz="6" w:space="0" w:color="auto"/>
              <w:bottom w:val="single" w:sz="4" w:space="0" w:color="000000"/>
              <w:right w:val="single" w:sz="4" w:space="0" w:color="000000"/>
            </w:tcBorders>
          </w:tcPr>
          <w:p>
            <w:pPr>
              <w:pStyle w:val="TableParagraph"/>
              <w:spacing w:line="211" w:lineRule="exact"/>
              <w:ind w:left="331" w:right="0"/>
              <w:jc w:val="left"/>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tc>
        <w:tc>
          <w:tcPr>
            <w:tcW w:w="1264" w:type="dxa"/>
            <w:tcBorders>
              <w:top w:val="nil" w:sz="6" w:space="0" w:color="auto"/>
              <w:left w:val="single" w:sz="4" w:space="0" w:color="000000"/>
              <w:bottom w:val="single" w:sz="4" w:space="0" w:color="000000"/>
              <w:right w:val="nil" w:sz="6" w:space="0" w:color="auto"/>
            </w:tcBorders>
          </w:tcPr>
          <w:p>
            <w:pPr>
              <w:pStyle w:val="TableParagraph"/>
              <w:spacing w:line="211" w:lineRule="exact"/>
              <w:ind w:right="66"/>
              <w:jc w:val="right"/>
              <w:rPr>
                <w:rFonts w:ascii="宋体" w:hAnsi="宋体" w:cs="宋体" w:eastAsia="宋体" w:hint="default"/>
                <w:sz w:val="21"/>
                <w:szCs w:val="21"/>
              </w:rPr>
            </w:pPr>
            <w:r>
              <w:rPr>
                <w:rFonts w:ascii="宋体" w:hAnsi="宋体" w:cs="宋体" w:eastAsia="宋体" w:hint="default"/>
                <w:b/>
                <w:bCs/>
                <w:sz w:val="21"/>
                <w:szCs w:val="21"/>
              </w:rPr>
              <w:t>表决权比例</w:t>
            </w:r>
            <w:r>
              <w:rPr>
                <w:rFonts w:ascii="宋体" w:hAnsi="宋体" w:cs="宋体" w:eastAsia="宋体" w:hint="default"/>
                <w:sz w:val="21"/>
                <w:szCs w:val="21"/>
              </w:rPr>
            </w:r>
          </w:p>
        </w:tc>
      </w:tr>
      <w:tr>
        <w:trPr>
          <w:trHeight w:val="310" w:hRule="exact"/>
        </w:trPr>
        <w:tc>
          <w:tcPr>
            <w:tcW w:w="3084"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管连平</w:t>
            </w:r>
          </w:p>
        </w:tc>
        <w:tc>
          <w:tcPr>
            <w:tcW w:w="1193"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26.2716</w:t>
            </w:r>
            <w:r>
              <w:rPr>
                <w:rFonts w:ascii="Arial Narrow"/>
                <w:sz w:val="21"/>
              </w:rPr>
            </w:r>
          </w:p>
        </w:tc>
        <w:tc>
          <w:tcPr>
            <w:tcW w:w="1337"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26.2716</w:t>
            </w:r>
            <w:r>
              <w:rPr>
                <w:rFonts w:ascii="Arial Narrow"/>
                <w:sz w:val="21"/>
              </w:rPr>
            </w:r>
          </w:p>
        </w:tc>
        <w:tc>
          <w:tcPr>
            <w:tcW w:w="1508" w:type="dxa"/>
            <w:tcBorders>
              <w:top w:val="single" w:sz="4" w:space="0" w:color="000000"/>
              <w:left w:val="nil" w:sz="6" w:space="0" w:color="auto"/>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35.0877</w:t>
            </w:r>
            <w:r>
              <w:rPr>
                <w:rFonts w:ascii="Arial Narrow"/>
                <w:sz w:val="21"/>
              </w:rPr>
            </w:r>
          </w:p>
        </w:tc>
        <w:tc>
          <w:tcPr>
            <w:tcW w:w="1264"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35.0877</w:t>
            </w:r>
            <w:r>
              <w:rPr>
                <w:rFonts w:ascii="Arial Narrow"/>
                <w:sz w:val="21"/>
              </w:rPr>
            </w:r>
          </w:p>
        </w:tc>
      </w:tr>
      <w:tr>
        <w:trPr>
          <w:trHeight w:val="93" w:hRule="exact"/>
        </w:trPr>
        <w:tc>
          <w:tcPr>
            <w:tcW w:w="3084"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single" w:sz="4" w:space="0" w:color="000000"/>
            </w:tcBorders>
          </w:tcPr>
          <w:p>
            <w:pPr/>
          </w:p>
        </w:tc>
        <w:tc>
          <w:tcPr>
            <w:tcW w:w="1264"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霍卫平</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19.7037</w:t>
            </w:r>
            <w:r>
              <w:rPr>
                <w:rFonts w:ascii="Arial Narrow"/>
                <w:sz w:val="21"/>
              </w:rPr>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19.7037</w:t>
            </w:r>
            <w:r>
              <w:rPr>
                <w:rFonts w:ascii="Arial Narrow"/>
                <w:sz w:val="21"/>
              </w:rPr>
            </w:r>
          </w:p>
        </w:tc>
        <w:tc>
          <w:tcPr>
            <w:tcW w:w="150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26.3157</w:t>
            </w:r>
            <w:r>
              <w:rPr>
                <w:rFonts w:ascii="Arial Narrow"/>
                <w:sz w:val="21"/>
              </w:rPr>
            </w:r>
          </w:p>
        </w:tc>
        <w:tc>
          <w:tcPr>
            <w:tcW w:w="1264"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21"/>
                <w:szCs w:val="21"/>
              </w:rPr>
            </w:pPr>
            <w:r>
              <w:rPr>
                <w:rFonts w:ascii="Arial Narrow"/>
                <w:spacing w:val="-1"/>
                <w:sz w:val="21"/>
              </w:rPr>
              <w:t>26.3157</w:t>
            </w:r>
            <w:r>
              <w:rPr>
                <w:rFonts w:ascii="Arial Narrow"/>
                <w:sz w:val="21"/>
              </w:rPr>
            </w:r>
          </w:p>
        </w:tc>
      </w:tr>
      <w:tr>
        <w:trPr>
          <w:trHeight w:val="93" w:hRule="exact"/>
        </w:trPr>
        <w:tc>
          <w:tcPr>
            <w:tcW w:w="3084"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single" w:sz="4" w:space="0" w:color="000000"/>
            </w:tcBorders>
          </w:tcPr>
          <w:p>
            <w:pPr/>
          </w:p>
        </w:tc>
        <w:tc>
          <w:tcPr>
            <w:tcW w:w="1264"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084"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北京仁邦翰威投资咨询有限公司</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2"/>
                <w:sz w:val="21"/>
              </w:rPr>
              <w:t>11.8222</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2"/>
              <w:jc w:val="right"/>
              <w:rPr>
                <w:rFonts w:ascii="Arial Narrow" w:hAnsi="Arial Narrow" w:cs="Arial Narrow" w:eastAsia="Arial Narrow" w:hint="default"/>
                <w:sz w:val="21"/>
                <w:szCs w:val="21"/>
              </w:rPr>
            </w:pPr>
            <w:r>
              <w:rPr>
                <w:rFonts w:ascii="Arial Narrow"/>
                <w:spacing w:val="-2"/>
                <w:sz w:val="21"/>
              </w:rPr>
              <w:t>11.8222</w:t>
            </w:r>
          </w:p>
        </w:tc>
        <w:tc>
          <w:tcPr>
            <w:tcW w:w="1508"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15.7894</w:t>
            </w:r>
            <w:r>
              <w:rPr>
                <w:rFonts w:ascii="Arial Narrow"/>
                <w:sz w:val="21"/>
              </w:rPr>
            </w:r>
          </w:p>
        </w:tc>
        <w:tc>
          <w:tcPr>
            <w:tcW w:w="126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15.7894</w:t>
            </w:r>
            <w:r>
              <w:rPr>
                <w:rFonts w:ascii="Arial Narrow"/>
                <w:sz w:val="21"/>
              </w:rPr>
            </w:r>
          </w:p>
        </w:tc>
      </w:tr>
      <w:tr>
        <w:trPr>
          <w:trHeight w:val="93" w:hRule="exact"/>
        </w:trPr>
        <w:tc>
          <w:tcPr>
            <w:tcW w:w="3084"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single" w:sz="4" w:space="0" w:color="000000"/>
            </w:tcBorders>
          </w:tcPr>
          <w:p>
            <w:pPr/>
          </w:p>
        </w:tc>
        <w:tc>
          <w:tcPr>
            <w:tcW w:w="1264" w:type="dxa"/>
            <w:tcBorders>
              <w:top w:val="nil" w:sz="6" w:space="0" w:color="auto"/>
              <w:left w:val="single" w:sz="4" w:space="0" w:color="000000"/>
              <w:bottom w:val="nil" w:sz="6" w:space="0" w:color="auto"/>
              <w:right w:val="nil" w:sz="6" w:space="0" w:color="auto"/>
            </w:tcBorders>
          </w:tcPr>
          <w:p>
            <w:pPr/>
          </w:p>
        </w:tc>
      </w:tr>
      <w:tr>
        <w:trPr>
          <w:trHeight w:val="391" w:hRule="exact"/>
        </w:trPr>
        <w:tc>
          <w:tcPr>
            <w:tcW w:w="3084"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北京仁邦时代投资咨询有限公司</w:t>
            </w:r>
          </w:p>
        </w:tc>
        <w:tc>
          <w:tcPr>
            <w:tcW w:w="1193"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7.8815</w:t>
            </w:r>
            <w:r>
              <w:rPr>
                <w:rFonts w:ascii="Arial Narrow"/>
                <w:sz w:val="21"/>
              </w:rPr>
            </w:r>
          </w:p>
        </w:tc>
        <w:tc>
          <w:tcPr>
            <w:tcW w:w="1337" w:type="dxa"/>
            <w:tcBorders>
              <w:top w:val="nil" w:sz="6" w:space="0" w:color="auto"/>
              <w:left w:val="nil" w:sz="6" w:space="0" w:color="auto"/>
              <w:bottom w:val="single" w:sz="4" w:space="0" w:color="000000"/>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7.8815</w:t>
            </w:r>
            <w:r>
              <w:rPr>
                <w:rFonts w:ascii="Arial Narrow"/>
                <w:sz w:val="21"/>
              </w:rPr>
            </w:r>
          </w:p>
        </w:tc>
        <w:tc>
          <w:tcPr>
            <w:tcW w:w="1508" w:type="dxa"/>
            <w:tcBorders>
              <w:top w:val="nil" w:sz="6" w:space="0" w:color="auto"/>
              <w:left w:val="nil" w:sz="6" w:space="0" w:color="auto"/>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10.5263</w:t>
            </w:r>
            <w:r>
              <w:rPr>
                <w:rFonts w:ascii="Arial Narrow"/>
                <w:sz w:val="21"/>
              </w:rPr>
            </w:r>
          </w:p>
        </w:tc>
        <w:tc>
          <w:tcPr>
            <w:tcW w:w="1264"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33"/>
              <w:jc w:val="right"/>
              <w:rPr>
                <w:rFonts w:ascii="Arial Narrow" w:hAnsi="Arial Narrow" w:cs="Arial Narrow" w:eastAsia="Arial Narrow" w:hint="default"/>
                <w:sz w:val="21"/>
                <w:szCs w:val="21"/>
              </w:rPr>
            </w:pPr>
            <w:r>
              <w:rPr>
                <w:rFonts w:ascii="Arial Narrow"/>
                <w:spacing w:val="-1"/>
                <w:sz w:val="21"/>
              </w:rPr>
              <w:t>10.5263</w:t>
            </w:r>
            <w:r>
              <w:rPr>
                <w:rFonts w:ascii="Arial Narrow"/>
                <w:sz w:val="21"/>
              </w:rPr>
            </w:r>
          </w:p>
        </w:tc>
      </w:tr>
    </w:tbl>
    <w:p>
      <w:pPr>
        <w:spacing w:line="240" w:lineRule="auto" w:before="6"/>
        <w:rPr>
          <w:rFonts w:ascii="宋体" w:hAnsi="宋体" w:cs="宋体" w:eastAsia="宋体" w:hint="default"/>
          <w:sz w:val="14"/>
          <w:szCs w:val="14"/>
        </w:rPr>
      </w:pPr>
    </w:p>
    <w:p>
      <w:pPr>
        <w:spacing w:before="36"/>
        <w:ind w:left="658" w:right="1041" w:firstLine="0"/>
        <w:jc w:val="left"/>
        <w:rPr>
          <w:rFonts w:ascii="宋体" w:hAnsi="宋体" w:cs="宋体" w:eastAsia="宋体" w:hint="default"/>
          <w:sz w:val="21"/>
          <w:szCs w:val="21"/>
        </w:rPr>
      </w:pPr>
      <w:r>
        <w:rPr/>
        <w:pict>
          <v:shape style="position:absolute;margin-left:242.089996pt;margin-top:-10.296338pt;width:.48pt;height:.12pt;mso-position-horizontal-relative:page;mso-position-vertical-relative:paragraph;z-index:-1139392" type="#_x0000_t75" stroked="false">
            <v:imagedata r:id="rId798" o:title=""/>
          </v:shape>
        </w:pict>
      </w:r>
      <w:r>
        <w:rPr/>
        <w:pict>
          <v:shape style="position:absolute;margin-left:238.490005pt;margin-top:45.043663pt;width:.48pt;height:.72pt;mso-position-horizontal-relative:page;mso-position-vertical-relative:paragraph;z-index:21280" type="#_x0000_t75" stroked="false">
            <v:imagedata r:id="rId777" o:title=""/>
          </v:shape>
        </w:pict>
      </w:r>
      <w:r>
        <w:rPr/>
        <w:pict>
          <v:shape style="position:absolute;margin-left:383.829987pt;margin-top:45.043663pt;width:.48001pt;height:.72pt;mso-position-horizontal-relative:page;mso-position-vertical-relative:paragraph;z-index:21304" type="#_x0000_t75" stroked="false">
            <v:imagedata r:id="rId777" o:title=""/>
          </v:shape>
        </w:pict>
      </w:r>
      <w:r>
        <w:rPr/>
        <w:pict>
          <v:group style="position:absolute;margin-left:84.503998pt;margin-top:73.48365pt;width:426.7pt;height:.5pt;mso-position-horizontal-relative:page;mso-position-vertical-relative:paragraph;z-index:-1139320" coordorigin="1690,1470" coordsize="8534,10">
            <v:shape style="position:absolute;left:1690;top:1470;width:3080;height:10" type="#_x0000_t75" stroked="false">
              <v:imagedata r:id="rId786" o:title=""/>
            </v:shape>
            <v:shape style="position:absolute;left:4765;top:1470;width:2912;height:10" type="#_x0000_t75" stroked="false">
              <v:imagedata r:id="rId783" o:title=""/>
            </v:shape>
            <v:shape style="position:absolute;left:7672;top:1470;width:2552;height:10" type="#_x0000_t75" stroked="false">
              <v:imagedata r:id="rId784" o:title=""/>
            </v:shape>
            <w10:wrap type="none"/>
          </v:group>
        </w:pict>
      </w:r>
      <w:r>
        <w:rPr/>
        <w:pict>
          <v:group style="position:absolute;margin-left:84.503998pt;margin-top:101.203651pt;width:426.7pt;height:.5pt;mso-position-horizontal-relative:page;mso-position-vertical-relative:paragraph;z-index:-1139296" coordorigin="1690,2024" coordsize="8534,10">
            <v:shape style="position:absolute;left:1690;top:2024;width:3080;height:10" type="#_x0000_t75" stroked="false">
              <v:imagedata r:id="rId786" o:title=""/>
            </v:shape>
            <v:shape style="position:absolute;left:4765;top:2024;width:2912;height:10" type="#_x0000_t75" stroked="false">
              <v:imagedata r:id="rId783" o:title=""/>
            </v:shape>
            <v:shape style="position:absolute;left:7672;top:2024;width:2552;height:10" type="#_x0000_t75" stroked="false">
              <v:imagedata r:id="rId784" o:title=""/>
            </v:shape>
            <w10:wrap type="none"/>
          </v:group>
        </w:pict>
      </w:r>
      <w:r>
        <w:rPr>
          <w:rFonts w:ascii="Arial Narrow" w:hAnsi="Arial Narrow" w:cs="Arial Narrow" w:eastAsia="Arial Narrow" w:hint="default"/>
          <w:sz w:val="21"/>
          <w:szCs w:val="21"/>
        </w:rPr>
        <w:t>4</w:t>
      </w:r>
      <w:r>
        <w:rPr>
          <w:rFonts w:ascii="宋体" w:hAnsi="宋体" w:cs="宋体" w:eastAsia="宋体" w:hint="default"/>
          <w:sz w:val="21"/>
          <w:szCs w:val="21"/>
        </w:rPr>
        <w:t>、本公司的其他关联方情况</w:t>
      </w:r>
    </w:p>
    <w:p>
      <w:pPr>
        <w:spacing w:line="240" w:lineRule="auto" w:before="11"/>
        <w:rPr>
          <w:rFonts w:ascii="宋体" w:hAnsi="宋体" w:cs="宋体" w:eastAsia="宋体" w:hint="default"/>
          <w:sz w:val="13"/>
          <w:szCs w:val="13"/>
        </w:rPr>
      </w:pPr>
    </w:p>
    <w:tbl>
      <w:tblPr>
        <w:tblW w:w="0" w:type="auto"/>
        <w:jc w:val="left"/>
        <w:tblInd w:w="115" w:type="dxa"/>
        <w:tblLayout w:type="fixed"/>
        <w:tblCellMar>
          <w:top w:w="0" w:type="dxa"/>
          <w:left w:w="0" w:type="dxa"/>
          <w:bottom w:w="0" w:type="dxa"/>
          <w:right w:w="0" w:type="dxa"/>
        </w:tblCellMar>
        <w:tblLook w:val="01E0"/>
      </w:tblPr>
      <w:tblGrid>
        <w:gridCol w:w="3099"/>
        <w:gridCol w:w="2907"/>
        <w:gridCol w:w="2542"/>
      </w:tblGrid>
      <w:tr>
        <w:trPr>
          <w:trHeight w:val="408" w:hRule="exact"/>
        </w:trPr>
        <w:tc>
          <w:tcPr>
            <w:tcW w:w="30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818" w:right="0"/>
              <w:jc w:val="left"/>
              <w:rPr>
                <w:rFonts w:ascii="宋体" w:hAnsi="宋体" w:cs="宋体" w:eastAsia="宋体" w:hint="default"/>
                <w:sz w:val="21"/>
                <w:szCs w:val="21"/>
              </w:rPr>
            </w:pPr>
            <w:r>
              <w:rPr>
                <w:rFonts w:ascii="宋体" w:hAnsi="宋体" w:cs="宋体" w:eastAsia="宋体" w:hint="default"/>
                <w:b/>
                <w:bCs/>
                <w:sz w:val="21"/>
                <w:szCs w:val="21"/>
              </w:rPr>
              <w:t>其他关联方名称</w:t>
            </w:r>
            <w:r>
              <w:rPr>
                <w:rFonts w:ascii="宋体" w:hAnsi="宋体" w:cs="宋体" w:eastAsia="宋体" w:hint="default"/>
                <w:sz w:val="21"/>
                <w:szCs w:val="21"/>
              </w:rPr>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87" w:right="0"/>
              <w:jc w:val="left"/>
              <w:rPr>
                <w:rFonts w:ascii="宋体" w:hAnsi="宋体" w:cs="宋体" w:eastAsia="宋体" w:hint="default"/>
                <w:sz w:val="21"/>
                <w:szCs w:val="21"/>
              </w:rPr>
            </w:pPr>
            <w:r>
              <w:rPr>
                <w:rFonts w:ascii="宋体" w:hAnsi="宋体" w:cs="宋体" w:eastAsia="宋体" w:hint="default"/>
                <w:b/>
                <w:bCs/>
                <w:sz w:val="21"/>
                <w:szCs w:val="21"/>
              </w:rPr>
              <w:t>其他关联方与本公司关系</w:t>
            </w:r>
            <w:r>
              <w:rPr>
                <w:rFonts w:ascii="宋体" w:hAnsi="宋体" w:cs="宋体" w:eastAsia="宋体" w:hint="default"/>
                <w:sz w:val="21"/>
                <w:szCs w:val="21"/>
              </w:rPr>
            </w:r>
          </w:p>
        </w:tc>
        <w:tc>
          <w:tcPr>
            <w:tcW w:w="25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553" w:hRule="exact"/>
        </w:trPr>
        <w:tc>
          <w:tcPr>
            <w:tcW w:w="3099" w:type="dxa"/>
            <w:tcBorders>
              <w:top w:val="single" w:sz="4" w:space="0" w:color="000000"/>
              <w:left w:val="nil" w:sz="6" w:space="0" w:color="auto"/>
              <w:bottom w:val="nil" w:sz="6" w:space="0" w:color="auto"/>
              <w:right w:val="single" w:sz="4" w:space="0" w:color="000000"/>
            </w:tcBorders>
          </w:tcPr>
          <w:p>
            <w:pPr>
              <w:pStyle w:val="TableParagraph"/>
              <w:spacing w:line="239" w:lineRule="exact"/>
              <w:ind w:left="122" w:right="0"/>
              <w:jc w:val="left"/>
              <w:rPr>
                <w:rFonts w:ascii="宋体" w:hAnsi="宋体" w:cs="宋体" w:eastAsia="宋体" w:hint="default"/>
                <w:sz w:val="21"/>
                <w:szCs w:val="21"/>
              </w:rPr>
            </w:pPr>
            <w:r>
              <w:rPr>
                <w:rFonts w:ascii="宋体" w:hAnsi="宋体" w:cs="宋体" w:eastAsia="宋体" w:hint="default"/>
                <w:spacing w:val="8"/>
                <w:sz w:val="21"/>
                <w:szCs w:val="21"/>
              </w:rPr>
              <w:t>北京仁邦翰威投资咨询有限公</w:t>
            </w:r>
          </w:p>
          <w:p>
            <w:pPr>
              <w:pStyle w:val="TableParagraph"/>
              <w:spacing w:line="273"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9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股东</w:t>
            </w:r>
          </w:p>
        </w:tc>
        <w:tc>
          <w:tcPr>
            <w:tcW w:w="2542" w:type="dxa"/>
            <w:tcBorders>
              <w:top w:val="single" w:sz="4" w:space="0" w:color="000000"/>
              <w:left w:val="single" w:sz="4" w:space="0" w:color="000000"/>
              <w:bottom w:val="nil" w:sz="6" w:space="0" w:color="auto"/>
              <w:right w:val="nil" w:sz="6" w:space="0" w:color="auto"/>
            </w:tcBorders>
          </w:tcPr>
          <w:p>
            <w:pPr>
              <w:pStyle w:val="TableParagraph"/>
              <w:spacing w:line="240" w:lineRule="auto" w:before="146"/>
              <w:ind w:right="1"/>
              <w:jc w:val="center"/>
              <w:rPr>
                <w:rFonts w:ascii="Arial Narrow" w:hAnsi="Arial Narrow" w:cs="Arial Narrow" w:eastAsia="Arial Narrow" w:hint="default"/>
                <w:sz w:val="21"/>
                <w:szCs w:val="21"/>
              </w:rPr>
            </w:pPr>
            <w:r>
              <w:rPr>
                <w:rFonts w:ascii="Arial Narrow"/>
                <w:sz w:val="21"/>
              </w:rPr>
              <w:t>67236649-4</w:t>
            </w:r>
          </w:p>
        </w:tc>
      </w:tr>
      <w:tr>
        <w:trPr>
          <w:trHeight w:val="586"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102"/>
              <w:jc w:val="left"/>
              <w:rPr>
                <w:rFonts w:ascii="宋体" w:hAnsi="宋体" w:cs="宋体" w:eastAsia="宋体" w:hint="default"/>
                <w:sz w:val="21"/>
                <w:szCs w:val="21"/>
              </w:rPr>
            </w:pPr>
            <w:r>
              <w:rPr>
                <w:rFonts w:ascii="宋体" w:hAnsi="宋体" w:cs="宋体" w:eastAsia="宋体" w:hint="default"/>
                <w:spacing w:val="8"/>
                <w:sz w:val="21"/>
                <w:szCs w:val="21"/>
              </w:rPr>
              <w:t>北京仁邦时代投资咨询有限公</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司</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21"/>
                <w:szCs w:val="21"/>
              </w:rPr>
            </w:pPr>
            <w:r>
              <w:rPr>
                <w:rFonts w:ascii="宋体" w:hAnsi="宋体" w:cs="宋体" w:eastAsia="宋体" w:hint="default"/>
                <w:sz w:val="21"/>
                <w:szCs w:val="21"/>
              </w:rPr>
              <w:t>股东</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right="1"/>
              <w:jc w:val="center"/>
              <w:rPr>
                <w:rFonts w:ascii="Arial Narrow" w:hAnsi="Arial Narrow" w:cs="Arial Narrow" w:eastAsia="Arial Narrow" w:hint="default"/>
                <w:sz w:val="21"/>
                <w:szCs w:val="21"/>
              </w:rPr>
            </w:pPr>
            <w:r>
              <w:rPr>
                <w:rFonts w:ascii="Arial Narrow"/>
                <w:sz w:val="21"/>
              </w:rPr>
              <w:t>67236641-9</w:t>
            </w:r>
          </w:p>
        </w:tc>
      </w:tr>
      <w:tr>
        <w:trPr>
          <w:trHeight w:val="376" w:hRule="exact"/>
        </w:trPr>
        <w:tc>
          <w:tcPr>
            <w:tcW w:w="3099" w:type="dxa"/>
            <w:tcBorders>
              <w:top w:val="nil" w:sz="6" w:space="0" w:color="auto"/>
              <w:left w:val="nil" w:sz="6" w:space="0" w:color="auto"/>
              <w:bottom w:val="single" w:sz="4" w:space="0" w:color="000000"/>
              <w:right w:val="single" w:sz="4" w:space="0" w:color="000000"/>
            </w:tcBorders>
          </w:tcPr>
          <w:p>
            <w:pPr>
              <w:pStyle w:val="TableParagraph"/>
              <w:spacing w:line="240" w:lineRule="auto" w:before="66"/>
              <w:ind w:left="122" w:right="0"/>
              <w:jc w:val="left"/>
              <w:rPr>
                <w:rFonts w:ascii="宋体" w:hAnsi="宋体" w:cs="宋体" w:eastAsia="宋体" w:hint="default"/>
                <w:sz w:val="21"/>
                <w:szCs w:val="21"/>
              </w:rPr>
            </w:pPr>
            <w:r>
              <w:rPr>
                <w:rFonts w:ascii="宋体" w:hAnsi="宋体" w:cs="宋体" w:eastAsia="宋体" w:hint="default"/>
                <w:sz w:val="21"/>
                <w:szCs w:val="21"/>
              </w:rPr>
              <w:t>毛自力</w:t>
            </w:r>
          </w:p>
        </w:tc>
        <w:tc>
          <w:tcPr>
            <w:tcW w:w="29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21"/>
                <w:szCs w:val="21"/>
              </w:rPr>
            </w:pPr>
            <w:r>
              <w:rPr>
                <w:rFonts w:ascii="宋体" w:hAnsi="宋体" w:cs="宋体" w:eastAsia="宋体" w:hint="default"/>
                <w:sz w:val="21"/>
                <w:szCs w:val="21"/>
              </w:rPr>
              <w:t>股东</w:t>
            </w:r>
          </w:p>
        </w:tc>
        <w:tc>
          <w:tcPr>
            <w:tcW w:w="2542" w:type="dxa"/>
            <w:tcBorders>
              <w:top w:val="nil" w:sz="6" w:space="0" w:color="auto"/>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8"/>
                <w:szCs w:val="28"/>
              </w:rPr>
            </w:pPr>
          </w:p>
        </w:tc>
      </w:tr>
      <w:tr>
        <w:trPr>
          <w:trHeight w:val="312" w:hRule="exact"/>
        </w:trPr>
        <w:tc>
          <w:tcPr>
            <w:tcW w:w="3099" w:type="dxa"/>
            <w:tcBorders>
              <w:top w:val="single" w:sz="4" w:space="0" w:color="000000"/>
              <w:left w:val="nil" w:sz="6" w:space="0" w:color="auto"/>
              <w:bottom w:val="nil" w:sz="6" w:space="0" w:color="auto"/>
              <w:right w:val="single" w:sz="4" w:space="0" w:color="000000"/>
            </w:tcBorders>
          </w:tcPr>
          <w:p>
            <w:pPr>
              <w:pStyle w:val="TableParagraph"/>
              <w:spacing w:line="256" w:lineRule="exact" w:before="90"/>
              <w:ind w:left="122" w:right="0"/>
              <w:jc w:val="left"/>
              <w:rPr>
                <w:rFonts w:ascii="宋体" w:hAnsi="宋体" w:cs="宋体" w:eastAsia="宋体" w:hint="default"/>
                <w:sz w:val="21"/>
                <w:szCs w:val="21"/>
              </w:rPr>
            </w:pPr>
            <w:r>
              <w:rPr>
                <w:rFonts w:ascii="宋体" w:hAnsi="宋体" w:cs="宋体" w:eastAsia="宋体" w:hint="default"/>
                <w:sz w:val="21"/>
                <w:szCs w:val="21"/>
              </w:rPr>
              <w:t>金凤</w:t>
            </w:r>
          </w:p>
        </w:tc>
        <w:tc>
          <w:tcPr>
            <w:tcW w:w="29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股东</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0" w:lineRule="exact"/>
              <w:ind w:left="253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00" cy="6000"/>
                  <wp:effectExtent l="0" t="0" r="0" b="0"/>
                  <wp:docPr id="43" name="image779.png" descr=""/>
                  <wp:cNvGraphicFramePr>
                    <a:graphicFrameLocks noChangeAspect="1"/>
                  </wp:cNvGraphicFramePr>
                  <a:graphic>
                    <a:graphicData uri="http://schemas.openxmlformats.org/drawingml/2006/picture">
                      <pic:pic>
                        <pic:nvPicPr>
                          <pic:cNvPr id="44" name="image779.png"/>
                          <pic:cNvPicPr/>
                        </pic:nvPicPr>
                        <pic:blipFill>
                          <a:blip r:embed="rId798" cstate="print"/>
                          <a:stretch>
                            <a:fillRect/>
                          </a:stretch>
                        </pic:blipFill>
                        <pic:spPr>
                          <a:xfrm>
                            <a:off x="0" y="0"/>
                            <a:ext cx="1500" cy="6000"/>
                          </a:xfrm>
                          <a:prstGeom prst="rect">
                            <a:avLst/>
                          </a:prstGeom>
                        </pic:spPr>
                      </pic:pic>
                    </a:graphicData>
                  </a:graphic>
                </wp:inline>
              </w:drawing>
            </w:r>
            <w:r>
              <w:rPr>
                <w:rFonts w:ascii="宋体" w:hAnsi="宋体" w:cs="宋体" w:eastAsia="宋体" w:hint="default"/>
                <w:sz w:val="2"/>
                <w:szCs w:val="2"/>
              </w:rPr>
            </w:r>
          </w:p>
        </w:tc>
      </w:tr>
      <w:tr>
        <w:trPr>
          <w:trHeight w:val="509"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张靖</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hAnsi="宋体" w:cs="宋体" w:eastAsia="宋体" w:hint="default"/>
                <w:sz w:val="21"/>
                <w:szCs w:val="21"/>
              </w:rPr>
              <w:t>股东</w:t>
            </w:r>
          </w:p>
        </w:tc>
        <w:tc>
          <w:tcPr>
            <w:tcW w:w="2542" w:type="dxa"/>
            <w:vMerge/>
            <w:tcBorders>
              <w:left w:val="single" w:sz="4" w:space="0" w:color="000000"/>
              <w:right w:val="nil" w:sz="6" w:space="0" w:color="auto"/>
            </w:tcBorders>
          </w:tcPr>
          <w:p>
            <w:pPr/>
          </w:p>
        </w:tc>
      </w:tr>
      <w:tr>
        <w:trPr>
          <w:trHeight w:val="485" w:hRule="exact"/>
        </w:trPr>
        <w:tc>
          <w:tcPr>
            <w:tcW w:w="3099" w:type="dxa"/>
            <w:tcBorders>
              <w:top w:val="nil" w:sz="6" w:space="0" w:color="auto"/>
              <w:left w:val="nil" w:sz="6" w:space="0" w:color="auto"/>
              <w:bottom w:val="single" w:sz="4" w:space="0" w:color="000000"/>
              <w:right w:val="single" w:sz="4" w:space="0" w:color="000000"/>
            </w:tcBorders>
          </w:tcPr>
          <w:p>
            <w:pPr>
              <w:pStyle w:val="TableParagraph"/>
              <w:spacing w:line="240" w:lineRule="auto" w:before="2"/>
              <w:ind w:left="122" w:right="0"/>
              <w:jc w:val="left"/>
              <w:rPr>
                <w:rFonts w:ascii="宋体" w:hAnsi="宋体" w:cs="宋体" w:eastAsia="宋体" w:hint="default"/>
                <w:sz w:val="21"/>
                <w:szCs w:val="21"/>
              </w:rPr>
            </w:pPr>
            <w:r>
              <w:rPr>
                <w:rFonts w:ascii="宋体" w:hAnsi="宋体" w:cs="宋体" w:eastAsia="宋体" w:hint="default"/>
                <w:sz w:val="21"/>
                <w:szCs w:val="21"/>
              </w:rPr>
              <w:t>金正皓</w:t>
            </w:r>
          </w:p>
        </w:tc>
        <w:tc>
          <w:tcPr>
            <w:tcW w:w="29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103" w:right="0"/>
              <w:jc w:val="left"/>
              <w:rPr>
                <w:rFonts w:ascii="宋体" w:hAnsi="宋体" w:cs="宋体" w:eastAsia="宋体" w:hint="default"/>
                <w:sz w:val="21"/>
                <w:szCs w:val="21"/>
              </w:rPr>
            </w:pPr>
            <w:r>
              <w:rPr>
                <w:rFonts w:ascii="宋体" w:hAnsi="宋体" w:cs="宋体" w:eastAsia="宋体" w:hint="default"/>
                <w:sz w:val="21"/>
                <w:szCs w:val="21"/>
              </w:rPr>
              <w:t>关联公司股东、公司董事</w:t>
            </w:r>
          </w:p>
        </w:tc>
        <w:tc>
          <w:tcPr>
            <w:tcW w:w="2542" w:type="dxa"/>
            <w:vMerge/>
            <w:tcBorders>
              <w:left w:val="single" w:sz="4" w:space="0" w:color="000000"/>
              <w:bottom w:val="single" w:sz="4" w:space="0" w:color="000000"/>
              <w:right w:val="nil" w:sz="6" w:space="0" w:color="auto"/>
            </w:tcBorders>
          </w:tcPr>
          <w:p>
            <w:pPr/>
          </w:p>
        </w:tc>
      </w:tr>
      <w:tr>
        <w:trPr>
          <w:trHeight w:val="556" w:hRule="exact"/>
        </w:trPr>
        <w:tc>
          <w:tcPr>
            <w:tcW w:w="3099" w:type="dxa"/>
            <w:tcBorders>
              <w:top w:val="single" w:sz="4" w:space="0" w:color="000000"/>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彭岩</w:t>
            </w:r>
          </w:p>
        </w:tc>
        <w:tc>
          <w:tcPr>
            <w:tcW w:w="2907"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关联公司股东、公司监事会主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席</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4"/>
                <w:szCs w:val="24"/>
              </w:rPr>
            </w:pPr>
          </w:p>
        </w:tc>
      </w:tr>
      <w:tr>
        <w:trPr>
          <w:trHeight w:val="314"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z w:val="21"/>
                <w:szCs w:val="21"/>
              </w:rPr>
              <w:t>冯志宏</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21"/>
                <w:szCs w:val="21"/>
              </w:rPr>
            </w:pPr>
            <w:r>
              <w:rPr>
                <w:rFonts w:ascii="宋体" w:hAnsi="宋体" w:cs="宋体" w:eastAsia="宋体" w:hint="default"/>
                <w:sz w:val="21"/>
                <w:szCs w:val="21"/>
              </w:rPr>
              <w:t>关联公司股东、公司监事</w:t>
            </w:r>
          </w:p>
        </w:tc>
        <w:tc>
          <w:tcPr>
            <w:tcW w:w="2542" w:type="dxa"/>
            <w:vMerge/>
            <w:tcBorders>
              <w:left w:val="single" w:sz="4" w:space="0" w:color="000000"/>
              <w:right w:val="nil" w:sz="6" w:space="0" w:color="auto"/>
            </w:tcBorders>
          </w:tcPr>
          <w:p>
            <w:pPr/>
          </w:p>
        </w:tc>
      </w:tr>
      <w:tr>
        <w:trPr>
          <w:trHeight w:val="421"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朱军峰</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left="103" w:right="0"/>
              <w:jc w:val="left"/>
              <w:rPr>
                <w:rFonts w:ascii="宋体" w:hAnsi="宋体" w:cs="宋体" w:eastAsia="宋体" w:hint="default"/>
                <w:sz w:val="21"/>
                <w:szCs w:val="21"/>
              </w:rPr>
            </w:pPr>
            <w:r>
              <w:rPr>
                <w:rFonts w:ascii="宋体" w:hAnsi="宋体" w:cs="宋体" w:eastAsia="宋体" w:hint="default"/>
                <w:sz w:val="21"/>
                <w:szCs w:val="21"/>
              </w:rPr>
              <w:t>关联公司股东、公司监事</w:t>
            </w:r>
          </w:p>
        </w:tc>
        <w:tc>
          <w:tcPr>
            <w:tcW w:w="2542" w:type="dxa"/>
            <w:vMerge/>
            <w:tcBorders>
              <w:left w:val="single" w:sz="4" w:space="0" w:color="000000"/>
              <w:right w:val="nil" w:sz="6" w:space="0" w:color="auto"/>
            </w:tcBorders>
          </w:tcPr>
          <w:p>
            <w:pPr/>
          </w:p>
        </w:tc>
      </w:tr>
      <w:tr>
        <w:trPr>
          <w:trHeight w:val="107" w:hRule="exact"/>
        </w:trPr>
        <w:tc>
          <w:tcPr>
            <w:tcW w:w="3099" w:type="dxa"/>
            <w:tcBorders>
              <w:top w:val="nil" w:sz="6" w:space="0" w:color="auto"/>
              <w:left w:val="nil" w:sz="6" w:space="0" w:color="auto"/>
              <w:bottom w:val="nil" w:sz="6" w:space="0" w:color="auto"/>
              <w:right w:val="nil" w:sz="6" w:space="0" w:color="auto"/>
            </w:tcBorders>
          </w:tcPr>
          <w:p>
            <w:pPr/>
          </w:p>
        </w:tc>
        <w:tc>
          <w:tcPr>
            <w:tcW w:w="2907"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380"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sz w:val="21"/>
                <w:szCs w:val="21"/>
              </w:rPr>
              <w:t>胡淑瑜</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关联公司股东、公司监事</w:t>
            </w:r>
          </w:p>
        </w:tc>
        <w:tc>
          <w:tcPr>
            <w:tcW w:w="2542" w:type="dxa"/>
            <w:vMerge/>
            <w:tcBorders>
              <w:left w:val="single" w:sz="4" w:space="0" w:color="000000"/>
              <w:right w:val="nil" w:sz="6" w:space="0" w:color="auto"/>
            </w:tcBorders>
          </w:tcPr>
          <w:p>
            <w:pPr/>
          </w:p>
        </w:tc>
      </w:tr>
      <w:tr>
        <w:trPr>
          <w:trHeight w:val="458"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21"/>
                <w:szCs w:val="21"/>
              </w:rPr>
            </w:pPr>
            <w:r>
              <w:rPr>
                <w:rFonts w:ascii="宋体" w:hAnsi="宋体" w:cs="宋体" w:eastAsia="宋体" w:hint="default"/>
                <w:sz w:val="21"/>
                <w:szCs w:val="21"/>
              </w:rPr>
              <w:t>王红庆</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103" w:right="0"/>
              <w:jc w:val="left"/>
              <w:rPr>
                <w:rFonts w:ascii="宋体" w:hAnsi="宋体" w:cs="宋体" w:eastAsia="宋体" w:hint="default"/>
                <w:sz w:val="21"/>
                <w:szCs w:val="21"/>
              </w:rPr>
            </w:pPr>
            <w:r>
              <w:rPr>
                <w:rFonts w:ascii="宋体" w:hAnsi="宋体" w:cs="宋体" w:eastAsia="宋体" w:hint="default"/>
                <w:spacing w:val="-5"/>
                <w:sz w:val="21"/>
                <w:szCs w:val="21"/>
              </w:rPr>
              <w:t>关联公司股东、公司副总经理</w:t>
            </w:r>
          </w:p>
        </w:tc>
        <w:tc>
          <w:tcPr>
            <w:tcW w:w="2542" w:type="dxa"/>
            <w:vMerge/>
            <w:tcBorders>
              <w:left w:val="single" w:sz="4" w:space="0" w:color="000000"/>
              <w:right w:val="nil" w:sz="6" w:space="0" w:color="auto"/>
            </w:tcBorders>
          </w:tcPr>
          <w:p>
            <w:pPr/>
          </w:p>
        </w:tc>
      </w:tr>
      <w:tr>
        <w:trPr>
          <w:trHeight w:val="380"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赵光宇</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pacing w:val="-5"/>
                <w:sz w:val="21"/>
                <w:szCs w:val="21"/>
              </w:rPr>
              <w:t>关联公司股东、公司总工程师</w:t>
            </w:r>
          </w:p>
        </w:tc>
        <w:tc>
          <w:tcPr>
            <w:tcW w:w="2542" w:type="dxa"/>
            <w:vMerge/>
            <w:tcBorders>
              <w:left w:val="single" w:sz="4" w:space="0" w:color="000000"/>
              <w:right w:val="nil" w:sz="6" w:space="0" w:color="auto"/>
            </w:tcBorders>
          </w:tcPr>
          <w:p>
            <w:pPr/>
          </w:p>
        </w:tc>
      </w:tr>
      <w:tr>
        <w:trPr>
          <w:trHeight w:val="589" w:hRule="exact"/>
        </w:trPr>
        <w:tc>
          <w:tcPr>
            <w:tcW w:w="3099" w:type="dxa"/>
            <w:tcBorders>
              <w:top w:val="nil" w:sz="6" w:space="0" w:color="auto"/>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21"/>
                <w:szCs w:val="21"/>
              </w:rPr>
            </w:pPr>
            <w:r>
              <w:rPr>
                <w:rFonts w:ascii="宋体" w:hAnsi="宋体" w:cs="宋体" w:eastAsia="宋体" w:hint="default"/>
                <w:sz w:val="21"/>
                <w:szCs w:val="21"/>
              </w:rPr>
              <w:t>陈桂霞</w:t>
            </w:r>
          </w:p>
        </w:tc>
        <w:tc>
          <w:tcPr>
            <w:tcW w:w="2907" w:type="dxa"/>
            <w:tcBorders>
              <w:top w:val="nil" w:sz="6" w:space="0" w:color="auto"/>
              <w:left w:val="single" w:sz="4" w:space="0" w:color="000000"/>
              <w:bottom w:val="single" w:sz="4" w:space="0" w:color="000000"/>
              <w:right w:val="single" w:sz="4" w:space="0" w:color="000000"/>
            </w:tcBorders>
          </w:tcPr>
          <w:p>
            <w:pPr>
              <w:pStyle w:val="TableParagraph"/>
              <w:spacing w:line="272" w:lineRule="exact" w:before="33"/>
              <w:ind w:left="103" w:right="98"/>
              <w:jc w:val="left"/>
              <w:rPr>
                <w:rFonts w:ascii="宋体" w:hAnsi="宋体" w:cs="宋体" w:eastAsia="宋体" w:hint="default"/>
                <w:sz w:val="21"/>
                <w:szCs w:val="21"/>
              </w:rPr>
            </w:pPr>
            <w:r>
              <w:rPr>
                <w:rFonts w:ascii="宋体" w:hAnsi="宋体" w:cs="宋体" w:eastAsia="宋体" w:hint="default"/>
                <w:spacing w:val="-5"/>
                <w:sz w:val="21"/>
                <w:szCs w:val="21"/>
              </w:rPr>
              <w:t>关联公司股东、公司财务负责</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人兼董事会秘书</w:t>
            </w:r>
          </w:p>
        </w:tc>
        <w:tc>
          <w:tcPr>
            <w:tcW w:w="2542" w:type="dxa"/>
            <w:vMerge/>
            <w:tcBorders>
              <w:left w:val="single" w:sz="4" w:space="0" w:color="000000"/>
              <w:bottom w:val="single" w:sz="4" w:space="0" w:color="000000"/>
              <w:right w:val="nil" w:sz="6" w:space="0" w:color="auto"/>
            </w:tcBorders>
          </w:tcPr>
          <w:p>
            <w:pPr/>
          </w:p>
        </w:tc>
      </w:tr>
    </w:tbl>
    <w:p>
      <w:pPr>
        <w:spacing w:after="0"/>
        <w:sectPr>
          <w:pgSz w:w="11910" w:h="16840"/>
          <w:pgMar w:header="877" w:footer="980" w:top="1060" w:bottom="1160" w:left="1560" w:right="0"/>
        </w:sectPr>
      </w:pPr>
    </w:p>
    <w:p>
      <w:pPr>
        <w:spacing w:line="240" w:lineRule="auto" w:before="2"/>
        <w:rPr>
          <w:rFonts w:ascii="宋体" w:hAnsi="宋体" w:cs="宋体" w:eastAsia="宋体" w:hint="default"/>
          <w:sz w:val="23"/>
          <w:szCs w:val="23"/>
        </w:rPr>
      </w:pPr>
    </w:p>
    <w:p>
      <w:pPr>
        <w:spacing w:line="446" w:lineRule="auto" w:before="36"/>
        <w:ind w:left="972" w:right="5735" w:hanging="104"/>
        <w:jc w:val="left"/>
        <w:rPr>
          <w:rFonts w:ascii="宋体" w:hAnsi="宋体" w:cs="宋体" w:eastAsia="宋体" w:hint="default"/>
          <w:sz w:val="21"/>
          <w:szCs w:val="21"/>
        </w:rPr>
      </w:pPr>
      <w:r>
        <w:rPr>
          <w:rFonts w:ascii="宋体" w:hAnsi="宋体" w:cs="宋体" w:eastAsia="宋体" w:hint="default"/>
          <w:b/>
          <w:bCs/>
          <w:sz w:val="21"/>
          <w:szCs w:val="21"/>
        </w:rPr>
        <w:t>（二）关联方交易</w:t>
      </w:r>
      <w:r>
        <w:rPr>
          <w:rFonts w:ascii="宋体" w:hAnsi="宋体" w:cs="宋体" w:eastAsia="宋体" w:hint="default"/>
          <w:b/>
          <w:bCs/>
          <w:spacing w:val="-103"/>
          <w:sz w:val="21"/>
          <w:szCs w:val="21"/>
        </w:rPr>
        <w:t> </w:t>
      </w:r>
      <w:r>
        <w:rPr>
          <w:rFonts w:ascii="宋体" w:hAnsi="宋体" w:cs="宋体" w:eastAsia="宋体" w:hint="default"/>
          <w:spacing w:val="-2"/>
          <w:sz w:val="21"/>
          <w:szCs w:val="21"/>
        </w:rPr>
        <w:t>本年度不存在关联方交易。</w:t>
      </w:r>
    </w:p>
    <w:p>
      <w:pPr>
        <w:spacing w:before="34"/>
        <w:ind w:left="864" w:right="5735" w:firstLine="0"/>
        <w:jc w:val="left"/>
        <w:rPr>
          <w:rFonts w:ascii="宋体" w:hAnsi="宋体" w:cs="宋体" w:eastAsia="宋体" w:hint="default"/>
          <w:sz w:val="21"/>
          <w:szCs w:val="21"/>
        </w:rPr>
      </w:pPr>
      <w:r>
        <w:rPr>
          <w:rFonts w:ascii="宋体" w:hAnsi="宋体" w:cs="宋体" w:eastAsia="宋体" w:hint="default"/>
          <w:b/>
          <w:bCs/>
          <w:sz w:val="21"/>
          <w:szCs w:val="21"/>
        </w:rPr>
        <w:t>（三）关联方应收应付款项</w:t>
      </w:r>
      <w:r>
        <w:rPr>
          <w:rFonts w:ascii="宋体" w:hAnsi="宋体" w:cs="宋体" w:eastAsia="宋体" w:hint="default"/>
          <w:sz w:val="21"/>
          <w:szCs w:val="21"/>
        </w:rPr>
      </w:r>
    </w:p>
    <w:p>
      <w:pPr>
        <w:spacing w:line="240" w:lineRule="auto" w:before="3"/>
        <w:rPr>
          <w:rFonts w:ascii="宋体" w:hAnsi="宋体" w:cs="宋体" w:eastAsia="宋体" w:hint="default"/>
          <w:b/>
          <w:bCs/>
          <w:sz w:val="16"/>
          <w:szCs w:val="16"/>
        </w:rPr>
      </w:pPr>
    </w:p>
    <w:p>
      <w:pPr>
        <w:spacing w:line="530" w:lineRule="auto" w:before="0"/>
        <w:ind w:left="1044" w:right="8425" w:hanging="72"/>
        <w:jc w:val="left"/>
        <w:rPr>
          <w:rFonts w:ascii="宋体" w:hAnsi="宋体" w:cs="宋体" w:eastAsia="宋体" w:hint="default"/>
          <w:sz w:val="21"/>
          <w:szCs w:val="21"/>
        </w:rPr>
      </w:pPr>
      <w:r>
        <w:rPr/>
        <w:pict>
          <v:group style="position:absolute;margin-left:164.899994pt;margin-top:27.623653pt;width:346.05pt;height:13.2pt;mso-position-horizontal-relative:page;mso-position-vertical-relative:paragraph;z-index:-1138960" coordorigin="3298,552" coordsize="6921,264">
            <v:group style="position:absolute;left:3308;top:552;width:10;height:20" coordorigin="3308,552" coordsize="10,20">
              <v:shape style="position:absolute;left:3308;top:552;width:10;height:20" coordorigin="3308,552" coordsize="10,20" path="m3308,572l3317,572,3317,552,3308,552,3308,572xe" filled="true" fillcolor="#000000" stroked="false">
                <v:path arrowok="t"/>
                <v:fill type="solid"/>
              </v:shape>
            </v:group>
            <v:group style="position:absolute;left:3308;top:572;width:10;height:20" coordorigin="3308,572" coordsize="10,20">
              <v:shape style="position:absolute;left:3308;top:572;width:10;height:20" coordorigin="3308,572" coordsize="10,20" path="m3308,591l3317,591,3317,572,3308,572,3308,591xe" filled="true" fillcolor="#000000" stroked="false">
                <v:path arrowok="t"/>
                <v:fill type="solid"/>
              </v:shape>
            </v:group>
            <v:group style="position:absolute;left:3308;top:591;width:10;height:20" coordorigin="3308,591" coordsize="10,20">
              <v:shape style="position:absolute;left:3308;top:591;width:10;height:20" coordorigin="3308,591" coordsize="10,20" path="m3308,610l3317,610,3317,591,3308,591,3308,610xe" filled="true" fillcolor="#000000" stroked="false">
                <v:path arrowok="t"/>
                <v:fill type="solid"/>
              </v:shape>
            </v:group>
            <v:group style="position:absolute;left:3308;top:610;width:10;height:20" coordorigin="3308,610" coordsize="10,20">
              <v:shape style="position:absolute;left:3308;top:610;width:10;height:20" coordorigin="3308,610" coordsize="10,20" path="m3308,629l3317,629,3317,610,3308,610,3308,629xe" filled="true" fillcolor="#000000" stroked="false">
                <v:path arrowok="t"/>
                <v:fill type="solid"/>
              </v:shape>
            </v:group>
            <v:group style="position:absolute;left:3308;top:629;width:10;height:20" coordorigin="3308,629" coordsize="10,20">
              <v:shape style="position:absolute;left:3308;top:629;width:10;height:20" coordorigin="3308,629" coordsize="10,20" path="m3308,648l3317,648,3317,629,3308,629,3308,648xe" filled="true" fillcolor="#000000" stroked="false">
                <v:path arrowok="t"/>
                <v:fill type="solid"/>
              </v:shape>
            </v:group>
            <v:group style="position:absolute;left:3308;top:648;width:10;height:20" coordorigin="3308,648" coordsize="10,20">
              <v:shape style="position:absolute;left:3308;top:648;width:10;height:20" coordorigin="3308,648" coordsize="10,20" path="m3308,668l3317,668,3317,648,3308,648,3308,668xe" filled="true" fillcolor="#000000" stroked="false">
                <v:path arrowok="t"/>
                <v:fill type="solid"/>
              </v:shape>
            </v:group>
            <v:group style="position:absolute;left:3308;top:668;width:10;height:20" coordorigin="3308,668" coordsize="10,20">
              <v:shape style="position:absolute;left:3308;top:668;width:10;height:20" coordorigin="3308,668" coordsize="10,20" path="m3308,687l3317,687,3317,668,3308,668,3308,687xe" filled="true" fillcolor="#000000" stroked="false">
                <v:path arrowok="t"/>
                <v:fill type="solid"/>
              </v:shape>
            </v:group>
            <v:group style="position:absolute;left:3308;top:687;width:10;height:20" coordorigin="3308,687" coordsize="10,20">
              <v:shape style="position:absolute;left:3308;top:687;width:10;height:20" coordorigin="3308,687" coordsize="10,20" path="m3308,706l3317,706,3317,687,3308,687,3308,706xe" filled="true" fillcolor="#000000" stroked="false">
                <v:path arrowok="t"/>
                <v:fill type="solid"/>
              </v:shape>
              <v:shape style="position:absolute;left:3298;top:706;width:1587;height:110" type="#_x0000_t75" stroked="false">
                <v:imagedata r:id="rId807" o:title=""/>
              </v:shape>
              <v:shape style="position:absolute;left:4880;top:807;width:1726;height:10" type="#_x0000_t75" stroked="false">
                <v:imagedata r:id="rId808" o:title=""/>
              </v:shape>
              <v:shape style="position:absolute;left:6601;top:807;width:1894;height:10" type="#_x0000_t75" stroked="false">
                <v:imagedata r:id="rId809" o:title=""/>
              </v:shape>
              <v:shape style="position:absolute;left:8490;top:807;width:1729;height:10" type="#_x0000_t75" stroked="false">
                <v:imagedata r:id="rId810" o:title=""/>
              </v:shape>
            </v:group>
            <w10:wrap type="none"/>
          </v:group>
        </w:pict>
      </w:r>
      <w:r>
        <w:rPr/>
        <w:pict>
          <v:shape style="position:absolute;margin-left:165.380005pt;margin-top:54.263676pt;width:.48pt;height:.12pt;mso-position-horizontal-relative:page;mso-position-vertical-relative:paragraph;z-index:21712" type="#_x0000_t75" stroked="false">
            <v:imagedata r:id="rId798" o:title=""/>
          </v:shape>
        </w:pict>
      </w:r>
      <w:r>
        <w:rPr/>
        <w:pict>
          <v:shape style="position:absolute;margin-left:244.25pt;margin-top:54.263676pt;width:.48pt;height:.12pt;mso-position-horizontal-relative:page;mso-position-vertical-relative:paragraph;z-index:21736" type="#_x0000_t75" stroked="false">
            <v:imagedata r:id="rId798" o:title=""/>
          </v:shape>
        </w:pict>
      </w:r>
      <w:r>
        <w:rPr/>
        <w:pict>
          <v:shape style="position:absolute;margin-left:330.309998pt;margin-top:54.263676pt;width:.47998pt;height:.12pt;mso-position-horizontal-relative:page;mso-position-vertical-relative:paragraph;z-index:21760" type="#_x0000_t75" stroked="false">
            <v:imagedata r:id="rId798" o:title=""/>
          </v:shape>
        </w:pict>
      </w:r>
      <w:r>
        <w:rPr/>
        <w:pict>
          <v:shape style="position:absolute;margin-left:424.75pt;margin-top:54.263676pt;width:.47998pt;height:.12pt;mso-position-horizontal-relative:page;mso-position-vertical-relative:paragraph;z-index:21784" type="#_x0000_t75" stroked="false">
            <v:imagedata r:id="rId798" o:title=""/>
          </v:shape>
        </w:pict>
      </w:r>
      <w:r>
        <w:rPr/>
        <w:pict>
          <v:shape style="position:absolute;margin-left:83.783997pt;margin-top:27.383654pt;width:427.15pt;height:69.4pt;mso-position-horizontal-relative:page;mso-position-vertical-relative:paragraph;z-index:22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37"/>
                    <w:gridCol w:w="1577"/>
                    <w:gridCol w:w="1721"/>
                    <w:gridCol w:w="1889"/>
                    <w:gridCol w:w="1719"/>
                  </w:tblGrid>
                  <w:tr>
                    <w:trPr>
                      <w:trHeight w:val="264" w:hRule="exact"/>
                    </w:trPr>
                    <w:tc>
                      <w:tcPr>
                        <w:tcW w:w="1637" w:type="dxa"/>
                        <w:tcBorders>
                          <w:top w:val="single" w:sz="4" w:space="0" w:color="000000"/>
                          <w:left w:val="nil" w:sz="6" w:space="0" w:color="auto"/>
                          <w:bottom w:val="nil" w:sz="6" w:space="0" w:color="auto"/>
                          <w:right w:val="nil" w:sz="6" w:space="0" w:color="auto"/>
                        </w:tcBorders>
                      </w:tcPr>
                      <w:p>
                        <w:pPr/>
                      </w:p>
                    </w:tc>
                    <w:tc>
                      <w:tcPr>
                        <w:tcW w:w="3299" w:type="dxa"/>
                        <w:gridSpan w:val="2"/>
                        <w:tcBorders>
                          <w:top w:val="single" w:sz="4" w:space="0" w:color="000000"/>
                          <w:left w:val="nil" w:sz="6" w:space="0" w:color="auto"/>
                          <w:bottom w:val="nil" w:sz="6" w:space="0" w:color="auto"/>
                          <w:right w:val="single" w:sz="4" w:space="0" w:color="000000"/>
                        </w:tcBorders>
                      </w:tcPr>
                      <w:p>
                        <w:pPr>
                          <w:pStyle w:val="TableParagraph"/>
                          <w:spacing w:line="241" w:lineRule="exact"/>
                          <w:ind w:left="7"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608" w:type="dxa"/>
                        <w:gridSpan w:val="2"/>
                        <w:tcBorders>
                          <w:top w:val="single" w:sz="4" w:space="0" w:color="000000"/>
                          <w:left w:val="single" w:sz="4" w:space="0" w:color="000000"/>
                          <w:bottom w:val="nil" w:sz="6" w:space="0" w:color="auto"/>
                          <w:right w:val="nil" w:sz="6" w:space="0" w:color="auto"/>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276" w:hRule="exact"/>
                    </w:trPr>
                    <w:tc>
                      <w:tcPr>
                        <w:tcW w:w="1637"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1577"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36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21"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43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889"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51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19" w:type="dxa"/>
                        <w:tcBorders>
                          <w:top w:val="nil" w:sz="6" w:space="0" w:color="auto"/>
                          <w:left w:val="single" w:sz="4" w:space="0" w:color="000000"/>
                          <w:bottom w:val="single" w:sz="4" w:space="0" w:color="000000"/>
                          <w:right w:val="nil" w:sz="6" w:space="0" w:color="auto"/>
                        </w:tcBorders>
                      </w:tcPr>
                      <w:p>
                        <w:pPr>
                          <w:pStyle w:val="TableParagraph"/>
                          <w:spacing w:line="241" w:lineRule="exact"/>
                          <w:ind w:left="435"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87" w:hRule="exact"/>
                    </w:trPr>
                    <w:tc>
                      <w:tcPr>
                        <w:tcW w:w="1637" w:type="dxa"/>
                        <w:tcBorders>
                          <w:top w:val="single" w:sz="4" w:space="0" w:color="000000"/>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金正皓</w:t>
                        </w:r>
                      </w:p>
                    </w:tc>
                    <w:tc>
                      <w:tcPr>
                        <w:tcW w:w="15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3"/>
                            <w:szCs w:val="23"/>
                          </w:rPr>
                        </w:pPr>
                      </w:p>
                    </w:tc>
                    <w:tc>
                      <w:tcPr>
                        <w:tcW w:w="172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3"/>
                            <w:szCs w:val="23"/>
                          </w:rPr>
                        </w:pPr>
                      </w:p>
                    </w:tc>
                    <w:tc>
                      <w:tcPr>
                        <w:tcW w:w="18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1"/>
                          <w:jc w:val="right"/>
                          <w:rPr>
                            <w:rFonts w:ascii="Arial Narrow" w:hAnsi="Arial Narrow" w:cs="Arial Narrow" w:eastAsia="Arial Narrow" w:hint="default"/>
                            <w:sz w:val="21"/>
                            <w:szCs w:val="21"/>
                          </w:rPr>
                        </w:pPr>
                        <w:r>
                          <w:rPr>
                            <w:rFonts w:ascii="Arial Narrow"/>
                            <w:spacing w:val="-1"/>
                            <w:sz w:val="21"/>
                          </w:rPr>
                          <w:t>30,606.60</w:t>
                        </w:r>
                        <w:r>
                          <w:rPr>
                            <w:rFonts w:ascii="Arial Narrow"/>
                            <w:sz w:val="21"/>
                          </w:rPr>
                        </w:r>
                      </w:p>
                    </w:tc>
                    <w:tc>
                      <w:tcPr>
                        <w:tcW w:w="1719"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3"/>
                            <w:szCs w:val="23"/>
                          </w:rPr>
                        </w:pPr>
                      </w:p>
                    </w:tc>
                  </w:tr>
                  <w:tr>
                    <w:trPr>
                      <w:trHeight w:val="450" w:hRule="exact"/>
                    </w:trPr>
                    <w:tc>
                      <w:tcPr>
                        <w:tcW w:w="1637" w:type="dxa"/>
                        <w:tcBorders>
                          <w:top w:val="nil" w:sz="6" w:space="0" w:color="auto"/>
                          <w:left w:val="nil" w:sz="6" w:space="0" w:color="auto"/>
                          <w:bottom w:val="single" w:sz="4" w:space="0" w:color="000000"/>
                          <w:right w:val="single" w:sz="4" w:space="0" w:color="000000"/>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sz w:val="21"/>
                            <w:szCs w:val="21"/>
                          </w:rPr>
                          <w:t>赵光宇</w:t>
                        </w:r>
                      </w:p>
                    </w:tc>
                    <w:tc>
                      <w:tcPr>
                        <w:tcW w:w="1577" w:type="dxa"/>
                        <w:vMerge/>
                        <w:tcBorders>
                          <w:left w:val="single" w:sz="4" w:space="0" w:color="000000"/>
                          <w:bottom w:val="single" w:sz="4" w:space="0" w:color="000000"/>
                          <w:right w:val="single" w:sz="4" w:space="0" w:color="000000"/>
                        </w:tcBorders>
                      </w:tcPr>
                      <w:p>
                        <w:pPr/>
                      </w:p>
                    </w:tc>
                    <w:tc>
                      <w:tcPr>
                        <w:tcW w:w="1721" w:type="dxa"/>
                        <w:vMerge/>
                        <w:tcBorders>
                          <w:left w:val="single" w:sz="4" w:space="0" w:color="000000"/>
                          <w:bottom w:val="single" w:sz="4" w:space="0" w:color="000000"/>
                          <w:right w:val="single" w:sz="4" w:space="0" w:color="000000"/>
                        </w:tcBorders>
                      </w:tcPr>
                      <w:p>
                        <w:pPr/>
                      </w:p>
                    </w:tc>
                    <w:tc>
                      <w:tcPr>
                        <w:tcW w:w="18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7"/>
                          <w:ind w:right="101"/>
                          <w:jc w:val="right"/>
                          <w:rPr>
                            <w:rFonts w:ascii="Arial Narrow" w:hAnsi="Arial Narrow" w:cs="Arial Narrow" w:eastAsia="Arial Narrow" w:hint="default"/>
                            <w:sz w:val="21"/>
                            <w:szCs w:val="21"/>
                          </w:rPr>
                        </w:pPr>
                        <w:r>
                          <w:rPr>
                            <w:rFonts w:ascii="Arial Narrow"/>
                            <w:spacing w:val="-1"/>
                            <w:sz w:val="21"/>
                          </w:rPr>
                          <w:t>8,590.00</w:t>
                        </w:r>
                        <w:r>
                          <w:rPr>
                            <w:rFonts w:ascii="Arial Narrow"/>
                            <w:sz w:val="21"/>
                          </w:rPr>
                        </w:r>
                      </w:p>
                    </w:tc>
                    <w:tc>
                      <w:tcPr>
                        <w:tcW w:w="1719" w:type="dxa"/>
                        <w:vMerge/>
                        <w:tcBorders>
                          <w:left w:val="single" w:sz="4" w:space="0" w:color="000000"/>
                          <w:bottom w:val="single" w:sz="4" w:space="0" w:color="000000"/>
                          <w:right w:val="nil" w:sz="6" w:space="0" w:color="auto"/>
                        </w:tcBorders>
                      </w:tcPr>
                      <w:p>
                        <w:pPr/>
                      </w:p>
                    </w:tc>
                  </w:tr>
                </w:tbl>
                <w:p>
                  <w:pPr/>
                </w:p>
              </w:txbxContent>
            </v:textbox>
            <w10:wrap type="none"/>
          </v:shape>
        </w:pict>
      </w:r>
      <w:r>
        <w:rPr>
          <w:rFonts w:ascii="Arial Narrow" w:hAnsi="Arial Narrow" w:cs="Arial Narrow" w:eastAsia="Arial Narrow" w:hint="default"/>
          <w:spacing w:val="-1"/>
          <w:sz w:val="21"/>
          <w:szCs w:val="21"/>
        </w:rPr>
        <w:t>1</w:t>
      </w:r>
      <w:r>
        <w:rPr>
          <w:rFonts w:ascii="宋体" w:hAnsi="宋体" w:cs="宋体" w:eastAsia="宋体" w:hint="default"/>
          <w:spacing w:val="-1"/>
          <w:sz w:val="21"/>
          <w:szCs w:val="21"/>
        </w:rPr>
        <w:t>、其他应收款</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债务人</w:t>
      </w:r>
    </w:p>
    <w:p>
      <w:pPr>
        <w:spacing w:line="240" w:lineRule="auto" w:before="11"/>
        <w:rPr>
          <w:rFonts w:ascii="宋体" w:hAnsi="宋体" w:cs="宋体" w:eastAsia="宋体" w:hint="default"/>
          <w:sz w:val="25"/>
          <w:szCs w:val="25"/>
        </w:rPr>
      </w:pPr>
    </w:p>
    <w:p>
      <w:pPr>
        <w:spacing w:line="20" w:lineRule="exact"/>
        <w:ind w:left="550" w:right="0" w:firstLine="0"/>
        <w:rPr>
          <w:rFonts w:ascii="宋体" w:hAnsi="宋体" w:cs="宋体" w:eastAsia="宋体" w:hint="default"/>
          <w:sz w:val="2"/>
          <w:szCs w:val="2"/>
        </w:rPr>
      </w:pPr>
      <w:r>
        <w:rPr>
          <w:rFonts w:ascii="宋体" w:hAnsi="宋体" w:cs="宋体" w:eastAsia="宋体" w:hint="default"/>
          <w:sz w:val="2"/>
          <w:szCs w:val="2"/>
        </w:rPr>
        <w:pict>
          <v:group style="width:426.45pt;height:.5pt;mso-position-horizontal-relative:char;mso-position-vertical-relative:line" coordorigin="0,0" coordsize="8529,10">
            <v:shape style="position:absolute;left:0;top:0;width:1618;height:10" type="#_x0000_t75" stroked="false">
              <v:imagedata r:id="rId811" o:title=""/>
            </v:shape>
            <v:shape style="position:absolute;left:1613;top:0;width:1582;height:10" type="#_x0000_t75" stroked="false">
              <v:imagedata r:id="rId812" o:title=""/>
            </v:shape>
            <v:shape style="position:absolute;left:3190;top:0;width:1726;height:10" type="#_x0000_t75" stroked="false">
              <v:imagedata r:id="rId584" o:title=""/>
            </v:shape>
            <v:shape style="position:absolute;left:4911;top:0;width:1894;height:10" type="#_x0000_t75" stroked="false">
              <v:imagedata r:id="rId813" o:title=""/>
            </v:shape>
            <v:shape style="position:absolute;left:6800;top:0;width:1729;height:10" type="#_x0000_t75" stroked="false">
              <v:imagedata r:id="rId814"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p>
      <w:pPr>
        <w:tabs>
          <w:tab w:pos="3745" w:val="left" w:leader="none"/>
          <w:tab w:pos="5466" w:val="left" w:leader="none"/>
          <w:tab w:pos="7355" w:val="left" w:leader="none"/>
        </w:tabs>
        <w:spacing w:line="20" w:lineRule="exact"/>
        <w:ind w:left="2167"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45" name="image796.png" descr=""/>
            <wp:cNvGraphicFramePr>
              <a:graphicFrameLocks noChangeAspect="1"/>
            </wp:cNvGraphicFramePr>
            <a:graphic>
              <a:graphicData uri="http://schemas.openxmlformats.org/drawingml/2006/picture">
                <pic:pic>
                  <pic:nvPicPr>
                    <pic:cNvPr id="46" name="image796.png"/>
                    <pic:cNvPicPr/>
                  </pic:nvPicPr>
                  <pic:blipFill>
                    <a:blip r:embed="rId81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47" name="image796.png" descr=""/>
            <wp:cNvGraphicFramePr>
              <a:graphicFrameLocks noChangeAspect="1"/>
            </wp:cNvGraphicFramePr>
            <a:graphic>
              <a:graphicData uri="http://schemas.openxmlformats.org/drawingml/2006/picture">
                <pic:pic>
                  <pic:nvPicPr>
                    <pic:cNvPr id="48" name="image796.png"/>
                    <pic:cNvPicPr/>
                  </pic:nvPicPr>
                  <pic:blipFill>
                    <a:blip r:embed="rId81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3048"/>
            <wp:effectExtent l="0" t="0" r="0" b="0"/>
            <wp:docPr id="49" name="image796.png" descr=""/>
            <wp:cNvGraphicFramePr>
              <a:graphicFrameLocks noChangeAspect="1"/>
            </wp:cNvGraphicFramePr>
            <a:graphic>
              <a:graphicData uri="http://schemas.openxmlformats.org/drawingml/2006/picture">
                <pic:pic>
                  <pic:nvPicPr>
                    <pic:cNvPr id="50" name="image796.png"/>
                    <pic:cNvPicPr/>
                  </pic:nvPicPr>
                  <pic:blipFill>
                    <a:blip r:embed="rId815" cstate="print"/>
                    <a:stretch>
                      <a:fillRect/>
                    </a:stretch>
                  </pic:blipFill>
                  <pic:spPr>
                    <a:xfrm>
                      <a:off x="0" y="0"/>
                      <a:ext cx="6095"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3048"/>
            <wp:effectExtent l="0" t="0" r="0" b="0"/>
            <wp:docPr id="51" name="image796.png" descr=""/>
            <wp:cNvGraphicFramePr>
              <a:graphicFrameLocks noChangeAspect="1"/>
            </wp:cNvGraphicFramePr>
            <a:graphic>
              <a:graphicData uri="http://schemas.openxmlformats.org/drawingml/2006/picture">
                <pic:pic>
                  <pic:nvPicPr>
                    <pic:cNvPr id="52" name="image796.png"/>
                    <pic:cNvPicPr/>
                  </pic:nvPicPr>
                  <pic:blipFill>
                    <a:blip r:embed="rId815" cstate="print"/>
                    <a:stretch>
                      <a:fillRect/>
                    </a:stretch>
                  </pic:blipFill>
                  <pic:spPr>
                    <a:xfrm>
                      <a:off x="0" y="0"/>
                      <a:ext cx="6095" cy="3048"/>
                    </a:xfrm>
                    <a:prstGeom prst="rect">
                      <a:avLst/>
                    </a:prstGeom>
                  </pic:spPr>
                </pic:pic>
              </a:graphicData>
            </a:graphic>
          </wp:inline>
        </w:drawing>
      </w:r>
      <w:r>
        <w:rPr>
          <w:rFonts w:ascii="宋体"/>
          <w:sz w:val="2"/>
        </w:rPr>
      </w:r>
    </w:p>
    <w:p>
      <w:pPr>
        <w:spacing w:before="78"/>
        <w:ind w:left="1080" w:right="5735" w:firstLine="0"/>
        <w:jc w:val="left"/>
        <w:rPr>
          <w:rFonts w:ascii="宋体" w:hAnsi="宋体" w:cs="宋体" w:eastAsia="宋体" w:hint="default"/>
          <w:sz w:val="21"/>
          <w:szCs w:val="21"/>
        </w:rPr>
      </w:pPr>
      <w:r>
        <w:rPr>
          <w:rFonts w:ascii="宋体" w:hAnsi="宋体" w:cs="宋体" w:eastAsia="宋体" w:hint="default"/>
          <w:b/>
          <w:bCs/>
          <w:sz w:val="21"/>
          <w:szCs w:val="21"/>
        </w:rPr>
        <w:t>七、资产负债表日后事项</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line="345" w:lineRule="auto" w:before="0"/>
        <w:ind w:left="1080" w:right="3650" w:hanging="3"/>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z w:val="21"/>
          <w:szCs w:val="21"/>
        </w:rPr>
        <w:t>2012</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Narrow" w:hAnsi="Arial Narrow" w:cs="Arial Narrow" w:eastAsia="Arial Narrow" w:hint="default"/>
          <w:sz w:val="21"/>
          <w:szCs w:val="21"/>
        </w:rPr>
        <w:t>18</w:t>
      </w:r>
      <w:r>
        <w:rPr>
          <w:rFonts w:ascii="Arial Narrow" w:hAnsi="Arial Narrow" w:cs="Arial Narrow" w:eastAsia="Arial Narrow" w:hint="default"/>
          <w:spacing w:val="2"/>
          <w:sz w:val="21"/>
          <w:szCs w:val="21"/>
        </w:rPr>
        <w:t> </w:t>
      </w:r>
      <w:r>
        <w:rPr>
          <w:rFonts w:ascii="宋体" w:hAnsi="宋体" w:cs="宋体" w:eastAsia="宋体" w:hint="default"/>
          <w:sz w:val="21"/>
          <w:szCs w:val="21"/>
        </w:rPr>
        <w:t>日，本公司无需披露的资产负债表日后事项。</w:t>
      </w:r>
      <w:r>
        <w:rPr>
          <w:rFonts w:ascii="宋体" w:hAnsi="宋体" w:cs="宋体" w:eastAsia="宋体" w:hint="default"/>
          <w:w w:val="100"/>
          <w:sz w:val="21"/>
          <w:szCs w:val="21"/>
        </w:rPr>
        <w:t> </w:t>
      </w:r>
      <w:r>
        <w:rPr>
          <w:rFonts w:ascii="宋体" w:hAnsi="宋体" w:cs="宋体" w:eastAsia="宋体" w:hint="default"/>
          <w:b/>
          <w:bCs/>
          <w:sz w:val="21"/>
          <w:szCs w:val="21"/>
        </w:rPr>
        <w:t>八、或有事项</w:t>
      </w:r>
      <w:r>
        <w:rPr>
          <w:rFonts w:ascii="宋体" w:hAnsi="宋体" w:cs="宋体" w:eastAsia="宋体" w:hint="default"/>
          <w:sz w:val="21"/>
          <w:szCs w:val="21"/>
        </w:rPr>
      </w:r>
    </w:p>
    <w:p>
      <w:pPr>
        <w:spacing w:line="321" w:lineRule="auto" w:before="81"/>
        <w:ind w:left="1080" w:right="863" w:hanging="3"/>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Arial Narrow" w:hAnsi="Arial Narrow" w:cs="Arial Narrow" w:eastAsia="Arial Narrow" w:hint="default"/>
          <w:sz w:val="21"/>
          <w:szCs w:val="21"/>
        </w:rPr>
        <w:t>2011</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
          <w:sz w:val="21"/>
          <w:szCs w:val="21"/>
        </w:rPr>
        <w:t> </w:t>
      </w:r>
      <w:r>
        <w:rPr>
          <w:rFonts w:ascii="宋体" w:hAnsi="宋体" w:cs="宋体" w:eastAsia="宋体" w:hint="default"/>
          <w:sz w:val="21"/>
          <w:szCs w:val="21"/>
        </w:rPr>
        <w:t>日，本公司不存在应披露的未决诉讼、对外担保等或有事项。</w:t>
      </w:r>
      <w:r>
        <w:rPr>
          <w:rFonts w:ascii="宋体" w:hAnsi="宋体" w:cs="宋体" w:eastAsia="宋体" w:hint="default"/>
          <w:w w:val="100"/>
          <w:sz w:val="21"/>
          <w:szCs w:val="21"/>
        </w:rPr>
        <w:t> </w:t>
      </w:r>
      <w:r>
        <w:rPr>
          <w:rFonts w:ascii="宋体" w:hAnsi="宋体" w:cs="宋体" w:eastAsia="宋体" w:hint="default"/>
          <w:b/>
          <w:bCs/>
          <w:sz w:val="21"/>
          <w:szCs w:val="21"/>
        </w:rPr>
        <w:t>九、承诺事项</w:t>
      </w:r>
      <w:r>
        <w:rPr>
          <w:rFonts w:ascii="宋体" w:hAnsi="宋体" w:cs="宋体" w:eastAsia="宋体" w:hint="default"/>
          <w:sz w:val="21"/>
          <w:szCs w:val="21"/>
        </w:rPr>
      </w:r>
    </w:p>
    <w:p>
      <w:pPr>
        <w:spacing w:line="324" w:lineRule="auto" w:before="105"/>
        <w:ind w:left="1080" w:right="3552" w:hanging="3"/>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z w:val="21"/>
          <w:szCs w:val="21"/>
        </w:rPr>
        <w:t>2011</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2"/>
          <w:sz w:val="21"/>
          <w:szCs w:val="21"/>
        </w:rPr>
        <w:t> </w:t>
      </w:r>
      <w:r>
        <w:rPr>
          <w:rFonts w:ascii="宋体" w:hAnsi="宋体" w:cs="宋体" w:eastAsia="宋体" w:hint="default"/>
          <w:sz w:val="21"/>
          <w:szCs w:val="21"/>
        </w:rPr>
        <w:t>日，本公司无需要特别说明的重大承诺事项。</w:t>
      </w:r>
      <w:r>
        <w:rPr>
          <w:rFonts w:ascii="宋体" w:hAnsi="宋体" w:cs="宋体" w:eastAsia="宋体" w:hint="default"/>
          <w:w w:val="100"/>
          <w:sz w:val="21"/>
          <w:szCs w:val="21"/>
        </w:rPr>
        <w:t> </w:t>
      </w:r>
      <w:r>
        <w:rPr>
          <w:rFonts w:ascii="宋体" w:hAnsi="宋体" w:cs="宋体" w:eastAsia="宋体" w:hint="default"/>
          <w:b/>
          <w:bCs/>
          <w:sz w:val="21"/>
          <w:szCs w:val="21"/>
        </w:rPr>
        <w:t>十、母公司财务报表主要项目注释</w:t>
      </w:r>
      <w:r>
        <w:rPr>
          <w:rFonts w:ascii="宋体" w:hAnsi="宋体" w:cs="宋体" w:eastAsia="宋体" w:hint="default"/>
          <w:sz w:val="21"/>
          <w:szCs w:val="21"/>
        </w:rPr>
      </w:r>
    </w:p>
    <w:p>
      <w:pPr>
        <w:spacing w:line="240" w:lineRule="auto" w:before="3"/>
        <w:rPr>
          <w:rFonts w:ascii="宋体" w:hAnsi="宋体" w:cs="宋体" w:eastAsia="宋体" w:hint="default"/>
          <w:b/>
          <w:bCs/>
          <w:sz w:val="21"/>
          <w:szCs w:val="21"/>
        </w:rPr>
      </w:pPr>
    </w:p>
    <w:p>
      <w:pPr>
        <w:spacing w:before="0"/>
        <w:ind w:left="1258" w:right="5735"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53"/>
          <w:sz w:val="21"/>
          <w:szCs w:val="21"/>
        </w:rPr>
        <w:t> </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2"/>
        <w:rPr>
          <w:rFonts w:ascii="宋体" w:hAnsi="宋体" w:cs="宋体" w:eastAsia="宋体" w:hint="default"/>
          <w:b/>
          <w:bCs/>
          <w:sz w:val="15"/>
          <w:szCs w:val="15"/>
        </w:rPr>
      </w:pPr>
    </w:p>
    <w:p>
      <w:pPr>
        <w:spacing w:before="0"/>
        <w:ind w:left="1078" w:right="5735" w:firstLine="0"/>
        <w:jc w:val="left"/>
        <w:rPr>
          <w:rFonts w:ascii="宋体" w:hAnsi="宋体" w:cs="宋体" w:eastAsia="宋体" w:hint="default"/>
          <w:sz w:val="21"/>
          <w:szCs w:val="21"/>
        </w:rPr>
      </w:pPr>
      <w:r>
        <w:rPr/>
        <w:pict>
          <v:group style="position:absolute;margin-left:140.539993pt;margin-top:46.463673pt;width:431.9pt;height:.5pt;mso-position-horizontal-relative:page;mso-position-vertical-relative:paragraph;z-index:-1138840" coordorigin="2811,929" coordsize="8638,10">
            <v:shape style="position:absolute;left:2811;top:929;width:2288;height:10" type="#_x0000_t75" stroked="false">
              <v:imagedata r:id="rId816" o:title=""/>
            </v:shape>
            <v:shape style="position:absolute;left:5094;top:929;width:4302;height:10" type="#_x0000_t75" stroked="false">
              <v:imagedata r:id="rId817" o:title=""/>
            </v:shape>
            <v:shape style="position:absolute;left:9391;top:929;width:2057;height:10" type="#_x0000_t75" stroked="false">
              <v:imagedata r:id="rId818" o:title=""/>
            </v:shape>
            <w10:wrap type="none"/>
          </v:group>
        </w:pict>
      </w:r>
      <w:r>
        <w:rPr/>
        <w:pict>
          <v:group style="position:absolute;margin-left:62.880001pt;margin-top:62.303692pt;width:509.55pt;height:87.75pt;mso-position-horizontal-relative:page;mso-position-vertical-relative:paragraph;z-index:-1138816" coordorigin="1258,1246" coordsize="10191,1755">
            <v:shape style="position:absolute;left:2796;top:1246;width:2321;height:101" type="#_x0000_t75" stroked="false">
              <v:imagedata r:id="rId819" o:title=""/>
            </v:shape>
            <v:shape style="position:absolute;left:5094;top:1337;width:1236;height:10" type="#_x0000_t75" stroked="false">
              <v:imagedata r:id="rId820" o:title=""/>
            </v:shape>
            <v:shape style="position:absolute;left:6325;top:1337;width:2170;height:10" type="#_x0000_t75" stroked="false">
              <v:imagedata r:id="rId821" o:title=""/>
            </v:shape>
            <v:shape style="position:absolute;left:8490;top:1337;width:905;height:10" type="#_x0000_t75" stroked="false">
              <v:imagedata r:id="rId822" o:title=""/>
            </v:shape>
            <v:shape style="position:absolute;left:9391;top:1337;width:2057;height:10" type="#_x0000_t75" stroked="false">
              <v:imagedata r:id="rId823" o:title=""/>
            </v:shape>
            <v:group style="position:absolute;left:4199;top:1347;width:10;height:20" coordorigin="4199,1347" coordsize="10,20">
              <v:shape style="position:absolute;left:4199;top:1347;width:10;height:20" coordorigin="4199,1347" coordsize="10,20" path="m4199,1366l4208,1366,4208,1347,4199,1347,4199,1366xe" filled="true" fillcolor="#000000" stroked="false">
                <v:path arrowok="t"/>
                <v:fill type="solid"/>
              </v:shape>
            </v:group>
            <v:group style="position:absolute;left:4199;top:1366;width:10;height:20" coordorigin="4199,1366" coordsize="10,20">
              <v:shape style="position:absolute;left:4199;top:1366;width:10;height:20" coordorigin="4199,1366" coordsize="10,20" path="m4199,1385l4208,1385,4208,1366,4199,1366,4199,1385xe" filled="true" fillcolor="#000000" stroked="false">
                <v:path arrowok="t"/>
                <v:fill type="solid"/>
              </v:shape>
            </v:group>
            <v:group style="position:absolute;left:4199;top:1385;width:10;height:20" coordorigin="4199,1385" coordsize="10,20">
              <v:shape style="position:absolute;left:4199;top:1385;width:10;height:20" coordorigin="4199,1385" coordsize="10,20" path="m4199,1404l4208,1404,4208,1385,4199,1385,4199,1404xe" filled="true" fillcolor="#000000" stroked="false">
                <v:path arrowok="t"/>
                <v:fill type="solid"/>
              </v:shape>
            </v:group>
            <v:group style="position:absolute;left:4199;top:1404;width:10;height:20" coordorigin="4199,1404" coordsize="10,20">
              <v:shape style="position:absolute;left:4199;top:1404;width:10;height:20" coordorigin="4199,1404" coordsize="10,20" path="m4199,1424l4208,1424,4208,1404,4199,1404,4199,1424xe" filled="true" fillcolor="#000000" stroked="false">
                <v:path arrowok="t"/>
                <v:fill type="solid"/>
              </v:shape>
            </v:group>
            <v:group style="position:absolute;left:4199;top:1424;width:10;height:20" coordorigin="4199,1424" coordsize="10,20">
              <v:shape style="position:absolute;left:4199;top:1424;width:10;height:20" coordorigin="4199,1424" coordsize="10,20" path="m4199,1443l4208,1443,4208,1424,4199,1424,4199,1443xe" filled="true" fillcolor="#000000" stroked="false">
                <v:path arrowok="t"/>
                <v:fill type="solid"/>
              </v:shape>
            </v:group>
            <v:group style="position:absolute;left:4199;top:1443;width:10;height:20" coordorigin="4199,1443" coordsize="10,20">
              <v:shape style="position:absolute;left:4199;top:1443;width:10;height:20" coordorigin="4199,1443" coordsize="10,20" path="m4199,1462l4208,1462,4208,1443,4199,1443,4199,1462xe" filled="true" fillcolor="#000000" stroked="false">
                <v:path arrowok="t"/>
                <v:fill type="solid"/>
              </v:shape>
            </v:group>
            <v:group style="position:absolute;left:4199;top:1462;width:10;height:20" coordorigin="4199,1462" coordsize="10,20">
              <v:shape style="position:absolute;left:4199;top:1462;width:10;height:20" coordorigin="4199,1462" coordsize="10,20" path="m4199,1481l4208,1481,4208,1462,4199,1462,4199,1481xe" filled="true" fillcolor="#000000" stroked="false">
                <v:path arrowok="t"/>
                <v:fill type="solid"/>
              </v:shape>
            </v:group>
            <v:group style="position:absolute;left:4199;top:1481;width:10;height:20" coordorigin="4199,1481" coordsize="10,20">
              <v:shape style="position:absolute;left:4199;top:1481;width:10;height:20" coordorigin="4199,1481" coordsize="10,20" path="m4199,1500l4208,1500,4208,1481,4199,1481,4199,1500xe" filled="true" fillcolor="#000000" stroked="false">
                <v:path arrowok="t"/>
                <v:fill type="solid"/>
              </v:shape>
            </v:group>
            <v:group style="position:absolute;left:4199;top:1500;width:10;height:20" coordorigin="4199,1500" coordsize="10,20">
              <v:shape style="position:absolute;left:4199;top:1500;width:10;height:20" coordorigin="4199,1500" coordsize="10,20" path="m4199,1520l4208,1520,4208,1500,4199,1500,4199,1520xe" filled="true" fillcolor="#000000" stroked="false">
                <v:path arrowok="t"/>
                <v:fill type="solid"/>
              </v:shape>
            </v:group>
            <v:group style="position:absolute;left:4199;top:1520;width:10;height:20" coordorigin="4199,1520" coordsize="10,20">
              <v:shape style="position:absolute;left:4199;top:1520;width:10;height:20" coordorigin="4199,1520" coordsize="10,20" path="m4199,1539l4208,1539,4208,1520,4199,1520,4199,1539xe" filled="true" fillcolor="#000000" stroked="false">
                <v:path arrowok="t"/>
                <v:fill type="solid"/>
              </v:shape>
            </v:group>
            <v:group style="position:absolute;left:4199;top:1539;width:10;height:20" coordorigin="4199,1539" coordsize="10,20">
              <v:shape style="position:absolute;left:4199;top:1539;width:10;height:20" coordorigin="4199,1539" coordsize="10,20" path="m4199,1558l4208,1558,4208,1539,4199,1539,4199,1558xe" filled="true" fillcolor="#000000" stroked="false">
                <v:path arrowok="t"/>
                <v:fill type="solid"/>
              </v:shape>
            </v:group>
            <v:group style="position:absolute;left:4199;top:1558;width:10;height:20" coordorigin="4199,1558" coordsize="10,20">
              <v:shape style="position:absolute;left:4199;top:1558;width:10;height:20" coordorigin="4199,1558" coordsize="10,20" path="m4199,1577l4208,1577,4208,1558,4199,1558,4199,1577xe" filled="true" fillcolor="#000000" stroked="false">
                <v:path arrowok="t"/>
                <v:fill type="solid"/>
              </v:shape>
            </v:group>
            <v:group style="position:absolute;left:4199;top:1577;width:10;height:20" coordorigin="4199,1577" coordsize="10,20">
              <v:shape style="position:absolute;left:4199;top:1577;width:10;height:20" coordorigin="4199,1577" coordsize="10,20" path="m4199,1596l4208,1596,4208,1577,4199,1577,4199,1596xe" filled="true" fillcolor="#000000" stroked="false">
                <v:path arrowok="t"/>
                <v:fill type="solid"/>
              </v:shape>
            </v:group>
            <v:group style="position:absolute;left:4199;top:1596;width:10;height:20" coordorigin="4199,1596" coordsize="10,20">
              <v:shape style="position:absolute;left:4199;top:1596;width:10;height:20" coordorigin="4199,1596" coordsize="10,20" path="m4199,1616l4208,1616,4208,1596,4199,1596,4199,1616xe" filled="true" fillcolor="#000000" stroked="false">
                <v:path arrowok="t"/>
                <v:fill type="solid"/>
              </v:shape>
            </v:group>
            <v:group style="position:absolute;left:4199;top:1616;width:10;height:20" coordorigin="4199,1616" coordsize="10,20">
              <v:shape style="position:absolute;left:4199;top:1616;width:10;height:20" coordorigin="4199,1616" coordsize="10,20" path="m4199,1635l4208,1635,4208,1616,4199,1616,4199,1635xe" filled="true" fillcolor="#000000" stroked="false">
                <v:path arrowok="t"/>
                <v:fill type="solid"/>
              </v:shape>
            </v:group>
            <v:group style="position:absolute;left:4199;top:1635;width:10;height:20" coordorigin="4199,1635" coordsize="10,20">
              <v:shape style="position:absolute;left:4199;top:1635;width:10;height:20" coordorigin="4199,1635" coordsize="10,20" path="m4199,1654l4208,1654,4208,1635,4199,1635,4199,1654xe" filled="true" fillcolor="#000000" stroked="false">
                <v:path arrowok="t"/>
                <v:fill type="solid"/>
              </v:shape>
            </v:group>
            <v:group style="position:absolute;left:4199;top:1654;width:10;height:20" coordorigin="4199,1654" coordsize="10,20">
              <v:shape style="position:absolute;left:4199;top:1654;width:10;height:20" coordorigin="4199,1654" coordsize="10,20" path="m4199,1673l4208,1673,4208,1654,4199,1654,4199,1673xe" filled="true" fillcolor="#000000" stroked="false">
                <v:path arrowok="t"/>
                <v:fill type="solid"/>
              </v:shape>
            </v:group>
            <v:group style="position:absolute;left:4199;top:1673;width:10;height:20" coordorigin="4199,1673" coordsize="10,20">
              <v:shape style="position:absolute;left:4199;top:1673;width:10;height:20" coordorigin="4199,1673" coordsize="10,20" path="m4199,1692l4208,1692,4208,1673,4199,1673,4199,1692xe" filled="true" fillcolor="#000000" stroked="false">
                <v:path arrowok="t"/>
                <v:fill type="solid"/>
              </v:shape>
            </v:group>
            <v:group style="position:absolute;left:4199;top:1692;width:10;height:20" coordorigin="4199,1692" coordsize="10,20">
              <v:shape style="position:absolute;left:4199;top:1692;width:10;height:20" coordorigin="4199,1692" coordsize="10,20" path="m4199,1712l4208,1712,4208,1692,4199,1692,4199,1712xe" filled="true" fillcolor="#000000" stroked="false">
                <v:path arrowok="t"/>
                <v:fill type="solid"/>
              </v:shape>
            </v:group>
            <v:group style="position:absolute;left:4199;top:1712;width:10;height:20" coordorigin="4199,1712" coordsize="10,20">
              <v:shape style="position:absolute;left:4199;top:1712;width:10;height:20" coordorigin="4199,1712" coordsize="10,20" path="m4199,1731l4208,1731,4208,1712,4199,1712,4199,1731xe" filled="true" fillcolor="#000000" stroked="false">
                <v:path arrowok="t"/>
                <v:fill type="solid"/>
              </v:shape>
            </v:group>
            <v:group style="position:absolute;left:4199;top:1731;width:10;height:20" coordorigin="4199,1731" coordsize="10,20">
              <v:shape style="position:absolute;left:4199;top:1731;width:10;height:20" coordorigin="4199,1731" coordsize="10,20" path="m4199,1750l4208,1750,4208,1731,4199,1731,4199,1750xe" filled="true" fillcolor="#000000" stroked="false">
                <v:path arrowok="t"/>
                <v:fill type="solid"/>
              </v:shape>
            </v:group>
            <v:group style="position:absolute;left:4199;top:1750;width:10;height:20" coordorigin="4199,1750" coordsize="10,20">
              <v:shape style="position:absolute;left:4199;top:1750;width:10;height:20" coordorigin="4199,1750" coordsize="10,20" path="m4199,1769l4208,1769,4208,1750,4199,1750,4199,1769xe" filled="true" fillcolor="#000000" stroked="false">
                <v:path arrowok="t"/>
                <v:fill type="solid"/>
              </v:shape>
            </v:group>
            <v:group style="position:absolute;left:4199;top:1769;width:10;height:20" coordorigin="4199,1769" coordsize="10,20">
              <v:shape style="position:absolute;left:4199;top:1769;width:10;height:20" coordorigin="4199,1769" coordsize="10,20" path="m4199,1788l4208,1788,4208,1769,4199,1769,4199,1788xe" filled="true" fillcolor="#000000" stroked="false">
                <v:path arrowok="t"/>
                <v:fill type="solid"/>
              </v:shape>
            </v:group>
            <v:group style="position:absolute;left:4199;top:1788;width:10;height:20" coordorigin="4199,1788" coordsize="10,20">
              <v:shape style="position:absolute;left:4199;top:1788;width:10;height:20" coordorigin="4199,1788" coordsize="10,20" path="m4199,1808l4208,1808,4208,1788,4199,1788,4199,1808xe" filled="true" fillcolor="#000000" stroked="false">
                <v:path arrowok="t"/>
                <v:fill type="solid"/>
              </v:shape>
            </v:group>
            <v:group style="position:absolute;left:4199;top:1808;width:10;height:20" coordorigin="4199,1808" coordsize="10,20">
              <v:shape style="position:absolute;left:4199;top:1808;width:10;height:20" coordorigin="4199,1808" coordsize="10,20" path="m4199,1827l4208,1827,4208,1808,4199,1808,4199,1827xe" filled="true" fillcolor="#000000" stroked="false">
                <v:path arrowok="t"/>
                <v:fill type="solid"/>
              </v:shape>
            </v:group>
            <v:group style="position:absolute;left:4199;top:1827;width:10;height:20" coordorigin="4199,1827" coordsize="10,20">
              <v:shape style="position:absolute;left:4199;top:1827;width:10;height:20" coordorigin="4199,1827" coordsize="10,20" path="m4199,1846l4208,1846,4208,1827,4199,1827,4199,1846xe" filled="true" fillcolor="#000000" stroked="false">
                <v:path arrowok="t"/>
                <v:fill type="solid"/>
              </v:shape>
            </v:group>
            <v:group style="position:absolute;left:4199;top:1846;width:10;height:20" coordorigin="4199,1846" coordsize="10,20">
              <v:shape style="position:absolute;left:4199;top:1846;width:10;height:20" coordorigin="4199,1846" coordsize="10,20" path="m4199,1865l4208,1865,4208,1846,4199,1846,4199,1865xe" filled="true" fillcolor="#000000" stroked="false">
                <v:path arrowok="t"/>
                <v:fill type="solid"/>
              </v:shape>
              <v:shape style="position:absolute;left:4199;top:1884;width:10;height:7" type="#_x0000_t75" stroked="false">
                <v:imagedata r:id="rId824" o:title=""/>
              </v:shape>
            </v:group>
            <v:group style="position:absolute;left:4199;top:1920;width:10;height:20" coordorigin="4199,1920" coordsize="10,20">
              <v:shape style="position:absolute;left:4199;top:1920;width:10;height:20" coordorigin="4199,1920" coordsize="10,20" path="m4199,1940l4208,1940,4208,1920,4199,1920,4199,1940xe" filled="true" fillcolor="#000000" stroked="false">
                <v:path arrowok="t"/>
                <v:fill type="solid"/>
              </v:shape>
            </v:group>
            <v:group style="position:absolute;left:4199;top:1940;width:10;height:20" coordorigin="4199,1940" coordsize="10,20">
              <v:shape style="position:absolute;left:4199;top:1940;width:10;height:20" coordorigin="4199,1940" coordsize="10,20" path="m4199,1959l4208,1959,4208,1940,4199,1940,4199,1959xe" filled="true" fillcolor="#000000" stroked="false">
                <v:path arrowok="t"/>
                <v:fill type="solid"/>
              </v:shape>
            </v:group>
            <v:group style="position:absolute;left:4199;top:1959;width:10;height:20" coordorigin="4199,1959" coordsize="10,20">
              <v:shape style="position:absolute;left:4199;top:1959;width:10;height:20" coordorigin="4199,1959" coordsize="10,20" path="m4199,1978l4208,1978,4208,1959,4199,1959,4199,1978xe" filled="true" fillcolor="#000000" stroked="false">
                <v:path arrowok="t"/>
                <v:fill type="solid"/>
              </v:shape>
            </v:group>
            <v:group style="position:absolute;left:4199;top:1978;width:10;height:20" coordorigin="4199,1978" coordsize="10,20">
              <v:shape style="position:absolute;left:4199;top:1978;width:10;height:20" coordorigin="4199,1978" coordsize="10,20" path="m4199,1997l4208,1997,4208,1978,4199,1978,4199,1997xe" filled="true" fillcolor="#000000" stroked="false">
                <v:path arrowok="t"/>
                <v:fill type="solid"/>
              </v:shape>
            </v:group>
            <v:group style="position:absolute;left:4199;top:1997;width:10;height:20" coordorigin="4199,1997" coordsize="10,20">
              <v:shape style="position:absolute;left:4199;top:1997;width:10;height:20" coordorigin="4199,1997" coordsize="10,20" path="m4199,2016l4208,2016,4208,1997,4199,1997,4199,2016xe" filled="true" fillcolor="#000000" stroked="false">
                <v:path arrowok="t"/>
                <v:fill type="solid"/>
              </v:shape>
            </v:group>
            <v:group style="position:absolute;left:4199;top:2016;width:10;height:20" coordorigin="4199,2016" coordsize="10,20">
              <v:shape style="position:absolute;left:4199;top:2016;width:10;height:20" coordorigin="4199,2016" coordsize="10,20" path="m4199,2036l4208,2036,4208,2016,4199,2016,4199,2036xe" filled="true" fillcolor="#000000" stroked="false">
                <v:path arrowok="t"/>
                <v:fill type="solid"/>
              </v:shape>
            </v:group>
            <v:group style="position:absolute;left:4199;top:2036;width:10;height:20" coordorigin="4199,2036" coordsize="10,20">
              <v:shape style="position:absolute;left:4199;top:2036;width:10;height:20" coordorigin="4199,2036" coordsize="10,20" path="m4199,2055l4208,2055,4208,2036,4199,2036,4199,2055xe" filled="true" fillcolor="#000000" stroked="false">
                <v:path arrowok="t"/>
                <v:fill type="solid"/>
              </v:shape>
            </v:group>
            <v:group style="position:absolute;left:4199;top:2055;width:10;height:20" coordorigin="4199,2055" coordsize="10,20">
              <v:shape style="position:absolute;left:4199;top:2055;width:10;height:20" coordorigin="4199,2055" coordsize="10,20" path="m4199,2074l4208,2074,4208,2055,4199,2055,4199,2074xe" filled="true" fillcolor="#000000" stroked="false">
                <v:path arrowok="t"/>
                <v:fill type="solid"/>
              </v:shape>
            </v:group>
            <v:group style="position:absolute;left:4199;top:2074;width:10;height:20" coordorigin="4199,2074" coordsize="10,20">
              <v:shape style="position:absolute;left:4199;top:2074;width:10;height:20" coordorigin="4199,2074" coordsize="10,20" path="m4199,2093l4208,2093,4208,2074,4199,2074,4199,2093xe" filled="true" fillcolor="#000000" stroked="false">
                <v:path arrowok="t"/>
                <v:fill type="solid"/>
              </v:shape>
            </v:group>
            <v:group style="position:absolute;left:4199;top:2093;width:10;height:20" coordorigin="4199,2093" coordsize="10,20">
              <v:shape style="position:absolute;left:4199;top:2093;width:10;height:20" coordorigin="4199,2093" coordsize="10,20" path="m4199,2112l4208,2112,4208,2093,4199,2093,4199,2112xe" filled="true" fillcolor="#000000" stroked="false">
                <v:path arrowok="t"/>
                <v:fill type="solid"/>
              </v:shape>
            </v:group>
            <v:group style="position:absolute;left:4199;top:2112;width:10;height:20" coordorigin="4199,2112" coordsize="10,20">
              <v:shape style="position:absolute;left:4199;top:2112;width:10;height:20" coordorigin="4199,2112" coordsize="10,20" path="m4199,2132l4208,2132,4208,2112,4199,2112,4199,2132xe" filled="true" fillcolor="#000000" stroked="false">
                <v:path arrowok="t"/>
                <v:fill type="solid"/>
              </v:shape>
            </v:group>
            <v:group style="position:absolute;left:4199;top:2132;width:10;height:20" coordorigin="4199,2132" coordsize="10,20">
              <v:shape style="position:absolute;left:4199;top:2132;width:10;height:20" coordorigin="4199,2132" coordsize="10,20" path="m4199,2151l4208,2151,4208,2132,4199,2132,4199,2151xe" filled="true" fillcolor="#000000" stroked="false">
                <v:path arrowok="t"/>
                <v:fill type="solid"/>
              </v:shape>
            </v:group>
            <v:group style="position:absolute;left:4199;top:2151;width:10;height:20" coordorigin="4199,2151" coordsize="10,20">
              <v:shape style="position:absolute;left:4199;top:2151;width:10;height:20" coordorigin="4199,2151" coordsize="10,20" path="m4199,2170l4208,2170,4208,2151,4199,2151,4199,2170xe" filled="true" fillcolor="#000000" stroked="false">
                <v:path arrowok="t"/>
                <v:fill type="solid"/>
              </v:shape>
            </v:group>
            <v:group style="position:absolute;left:4199;top:2170;width:10;height:20" coordorigin="4199,2170" coordsize="10,20">
              <v:shape style="position:absolute;left:4199;top:2170;width:10;height:20" coordorigin="4199,2170" coordsize="10,20" path="m4199,2189l4208,2189,4208,2170,4199,2170,4199,2189xe" filled="true" fillcolor="#000000" stroked="false">
                <v:path arrowok="t"/>
                <v:fill type="solid"/>
              </v:shape>
            </v:group>
            <v:group style="position:absolute;left:4199;top:2189;width:10;height:20" coordorigin="4199,2189" coordsize="10,20">
              <v:shape style="position:absolute;left:4199;top:2189;width:10;height:20" coordorigin="4199,2189" coordsize="10,20" path="m4199,2208l4208,2208,4208,2189,4199,2189,4199,2208xe" filled="true" fillcolor="#000000" stroked="false">
                <v:path arrowok="t"/>
                <v:fill type="solid"/>
              </v:shape>
            </v:group>
            <v:group style="position:absolute;left:4199;top:2208;width:10;height:20" coordorigin="4199,2208" coordsize="10,20">
              <v:shape style="position:absolute;left:4199;top:2208;width:10;height:20" coordorigin="4199,2208" coordsize="10,20" path="m4199,2228l4208,2228,4208,2208,4199,2208,4199,2228xe" filled="true" fillcolor="#000000" stroked="false">
                <v:path arrowok="t"/>
                <v:fill type="solid"/>
              </v:shape>
            </v:group>
            <v:group style="position:absolute;left:4199;top:2228;width:10;height:20" coordorigin="4199,2228" coordsize="10,20">
              <v:shape style="position:absolute;left:4199;top:2228;width:10;height:20" coordorigin="4199,2228" coordsize="10,20" path="m4199,2247l4208,2247,4208,2228,4199,2228,4199,2247xe" filled="true" fillcolor="#000000" stroked="false">
                <v:path arrowok="t"/>
                <v:fill type="solid"/>
              </v:shape>
            </v:group>
            <v:group style="position:absolute;left:4199;top:2247;width:10;height:20" coordorigin="4199,2247" coordsize="10,20">
              <v:shape style="position:absolute;left:4199;top:2247;width:10;height:20" coordorigin="4199,2247" coordsize="10,20" path="m4199,2266l4208,2266,4208,2247,4199,2247,4199,2266xe" filled="true" fillcolor="#000000" stroked="false">
                <v:path arrowok="t"/>
                <v:fill type="solid"/>
              </v:shape>
            </v:group>
            <v:group style="position:absolute;left:4199;top:2266;width:10;height:20" coordorigin="4199,2266" coordsize="10,20">
              <v:shape style="position:absolute;left:4199;top:2266;width:10;height:20" coordorigin="4199,2266" coordsize="10,20" path="m4199,2285l4208,2285,4208,2266,4199,2266,4199,2285xe" filled="true" fillcolor="#000000" stroked="false">
                <v:path arrowok="t"/>
                <v:fill type="solid"/>
              </v:shape>
            </v:group>
            <v:group style="position:absolute;left:4199;top:2285;width:10;height:20" coordorigin="4199,2285" coordsize="10,20">
              <v:shape style="position:absolute;left:4199;top:2285;width:10;height:20" coordorigin="4199,2285" coordsize="10,20" path="m4199,2304l4208,2304,4208,2285,4199,2285,4199,2304xe" filled="true" fillcolor="#000000" stroked="false">
                <v:path arrowok="t"/>
                <v:fill type="solid"/>
              </v:shape>
            </v:group>
            <v:group style="position:absolute;left:4199;top:2304;width:10;height:20" coordorigin="4199,2304" coordsize="10,20">
              <v:shape style="position:absolute;left:4199;top:2304;width:10;height:20" coordorigin="4199,2304" coordsize="10,20" path="m4199,2324l4208,2324,4208,2304,4199,2304,4199,2324xe" filled="true" fillcolor="#000000" stroked="false">
                <v:path arrowok="t"/>
                <v:fill type="solid"/>
              </v:shape>
            </v:group>
            <v:group style="position:absolute;left:4199;top:2324;width:10;height:20" coordorigin="4199,2324" coordsize="10,20">
              <v:shape style="position:absolute;left:4199;top:2324;width:10;height:20" coordorigin="4199,2324" coordsize="10,20" path="m4199,2343l4208,2343,4208,2324,4199,2324,4199,2343xe" filled="true" fillcolor="#000000" stroked="false">
                <v:path arrowok="t"/>
                <v:fill type="solid"/>
              </v:shape>
            </v:group>
            <v:group style="position:absolute;left:4199;top:2343;width:10;height:20" coordorigin="4199,2343" coordsize="10,20">
              <v:shape style="position:absolute;left:4199;top:2343;width:10;height:20" coordorigin="4199,2343" coordsize="10,20" path="m4199,2362l4208,2362,4208,2343,4199,2343,4199,2362xe" filled="true" fillcolor="#000000" stroked="false">
                <v:path arrowok="t"/>
                <v:fill type="solid"/>
              </v:shape>
            </v:group>
            <v:group style="position:absolute;left:4199;top:2362;width:10;height:20" coordorigin="4199,2362" coordsize="10,20">
              <v:shape style="position:absolute;left:4199;top:2362;width:10;height:20" coordorigin="4199,2362" coordsize="10,20" path="m4199,2381l4208,2381,4208,2362,4199,2362,4199,2381xe" filled="true" fillcolor="#000000" stroked="false">
                <v:path arrowok="t"/>
                <v:fill type="solid"/>
              </v:shape>
            </v:group>
            <v:group style="position:absolute;left:4199;top:2381;width:10;height:20" coordorigin="4199,2381" coordsize="10,20">
              <v:shape style="position:absolute;left:4199;top:2381;width:10;height:20" coordorigin="4199,2381" coordsize="10,20" path="m4199,2400l4208,2400,4208,2381,4199,2381,4199,2400xe" filled="true" fillcolor="#000000" stroked="false">
                <v:path arrowok="t"/>
                <v:fill type="solid"/>
              </v:shape>
            </v:group>
            <v:group style="position:absolute;left:4199;top:2400;width:10;height:20" coordorigin="4199,2400" coordsize="10,20">
              <v:shape style="position:absolute;left:4199;top:2400;width:10;height:20" coordorigin="4199,2400" coordsize="10,20" path="m4199,2420l4208,2420,4208,2400,4199,2400,4199,2420xe" filled="true" fillcolor="#000000" stroked="false">
                <v:path arrowok="t"/>
                <v:fill type="solid"/>
              </v:shape>
            </v:group>
            <v:group style="position:absolute;left:4199;top:2420;width:10;height:20" coordorigin="4199,2420" coordsize="10,20">
              <v:shape style="position:absolute;left:4199;top:2420;width:10;height:20" coordorigin="4199,2420" coordsize="10,20" path="m4199,2439l4208,2439,4208,2420,4199,2420,4199,2439xe" filled="true" fillcolor="#000000" stroked="false">
                <v:path arrowok="t"/>
                <v:fill type="solid"/>
              </v:shape>
            </v:group>
            <v:group style="position:absolute;left:4199;top:2439;width:10;height:20" coordorigin="4199,2439" coordsize="10,20">
              <v:shape style="position:absolute;left:4199;top:2439;width:10;height:20" coordorigin="4199,2439" coordsize="10,20" path="m4199,2458l4208,2458,4208,2439,4199,2439,4199,2458xe" filled="true" fillcolor="#000000" stroked="false">
                <v:path arrowok="t"/>
                <v:fill type="solid"/>
              </v:shape>
            </v:group>
            <v:group style="position:absolute;left:4199;top:2458;width:10;height:20" coordorigin="4199,2458" coordsize="10,20">
              <v:shape style="position:absolute;left:4199;top:2458;width:10;height:20" coordorigin="4199,2458" coordsize="10,20" path="m4199,2477l4208,2477,4208,2458,4199,2458,4199,2477xe" filled="true" fillcolor="#000000" stroked="false">
                <v:path arrowok="t"/>
                <v:fill type="solid"/>
              </v:shape>
            </v:group>
            <v:group style="position:absolute;left:4199;top:2477;width:10;height:20" coordorigin="4199,2477" coordsize="10,20">
              <v:shape style="position:absolute;left:4199;top:2477;width:10;height:20" coordorigin="4199,2477" coordsize="10,20" path="m4199,2496l4208,2496,4208,2477,4199,2477,4199,2496xe" filled="true" fillcolor="#000000" stroked="false">
                <v:path arrowok="t"/>
                <v:fill type="solid"/>
              </v:shape>
            </v:group>
            <v:group style="position:absolute;left:4199;top:2496;width:10;height:20" coordorigin="4199,2496" coordsize="10,20">
              <v:shape style="position:absolute;left:4199;top:2496;width:10;height:20" coordorigin="4199,2496" coordsize="10,20" path="m4199,2516l4208,2516,4208,2496,4199,2496,4199,2516xe" filled="true" fillcolor="#000000" stroked="false">
                <v:path arrowok="t"/>
                <v:fill type="solid"/>
              </v:shape>
            </v:group>
            <v:group style="position:absolute;left:4199;top:2516;width:10;height:20" coordorigin="4199,2516" coordsize="10,20">
              <v:shape style="position:absolute;left:4199;top:2516;width:10;height:20" coordorigin="4199,2516" coordsize="10,20" path="m4199,2535l4208,2535,4208,2516,4199,2516,4199,2535xe" filled="true" fillcolor="#000000" stroked="false">
                <v:path arrowok="t"/>
                <v:fill type="solid"/>
              </v:shape>
            </v:group>
            <v:group style="position:absolute;left:4199;top:2535;width:10;height:20" coordorigin="4199,2535" coordsize="10,20">
              <v:shape style="position:absolute;left:4199;top:2535;width:10;height:20" coordorigin="4199,2535" coordsize="10,20" path="m4199,2554l4208,2554,4208,2535,4199,2535,4199,2554xe" filled="true" fillcolor="#000000" stroked="false">
                <v:path arrowok="t"/>
                <v:fill type="solid"/>
              </v:shape>
            </v:group>
            <v:group style="position:absolute;left:4199;top:2554;width:10;height:20" coordorigin="4199,2554" coordsize="10,20">
              <v:shape style="position:absolute;left:4199;top:2554;width:10;height:20" coordorigin="4199,2554" coordsize="10,20" path="m4199,2573l4208,2573,4208,2554,4199,2554,4199,2573xe" filled="true" fillcolor="#000000" stroked="false">
                <v:path arrowok="t"/>
                <v:fill type="solid"/>
              </v:shape>
            </v:group>
            <v:group style="position:absolute;left:4199;top:2573;width:10;height:20" coordorigin="4199,2573" coordsize="10,20">
              <v:shape style="position:absolute;left:4199;top:2573;width:10;height:20" coordorigin="4199,2573" coordsize="10,20" path="m4199,2592l4208,2592,4208,2573,4199,2573,4199,2592xe" filled="true" fillcolor="#000000" stroked="false">
                <v:path arrowok="t"/>
                <v:fill type="solid"/>
              </v:shape>
            </v:group>
            <v:group style="position:absolute;left:4199;top:2592;width:10;height:20" coordorigin="4199,2592" coordsize="10,20">
              <v:shape style="position:absolute;left:4199;top:2592;width:10;height:20" coordorigin="4199,2592" coordsize="10,20" path="m4199,2612l4208,2612,4208,2592,4199,2592,4199,2612xe" filled="true" fillcolor="#000000" stroked="false">
                <v:path arrowok="t"/>
                <v:fill type="solid"/>
              </v:shape>
            </v:group>
            <v:group style="position:absolute;left:4199;top:2612;width:10;height:20" coordorigin="4199,2612" coordsize="10,20">
              <v:shape style="position:absolute;left:4199;top:2612;width:10;height:20" coordorigin="4199,2612" coordsize="10,20" path="m4199,2631l4208,2631,4208,2612,4199,2612,4199,2631xe" filled="true" fillcolor="#000000" stroked="false">
                <v:path arrowok="t"/>
                <v:fill type="solid"/>
              </v:shape>
            </v:group>
            <v:group style="position:absolute;left:4199;top:2631;width:10;height:20" coordorigin="4199,2631" coordsize="10,20">
              <v:shape style="position:absolute;left:4199;top:2631;width:10;height:20" coordorigin="4199,2631" coordsize="10,20" path="m4199,2650l4208,2650,4208,2631,4199,2631,4199,2650xe" filled="true" fillcolor="#000000" stroked="false">
                <v:path arrowok="t"/>
                <v:fill type="solid"/>
              </v:shape>
            </v:group>
            <v:group style="position:absolute;left:4199;top:2650;width:10;height:20" coordorigin="4199,2650" coordsize="10,20">
              <v:shape style="position:absolute;left:4199;top:2650;width:10;height:20" coordorigin="4199,2650" coordsize="10,20" path="m4199,2669l4208,2669,4208,2650,4199,2650,4199,2669xe" filled="true" fillcolor="#000000" stroked="false">
                <v:path arrowok="t"/>
                <v:fill type="solid"/>
              </v:shape>
            </v:group>
            <v:group style="position:absolute;left:4199;top:2669;width:10;height:20" coordorigin="4199,2669" coordsize="10,20">
              <v:shape style="position:absolute;left:4199;top:2669;width:10;height:20" coordorigin="4199,2669" coordsize="10,20" path="m4199,2688l4208,2688,4208,2669,4199,2669,4199,2688xe" filled="true" fillcolor="#000000" stroked="false">
                <v:path arrowok="t"/>
                <v:fill type="solid"/>
              </v:shape>
            </v:group>
            <v:group style="position:absolute;left:4199;top:2688;width:10;height:20" coordorigin="4199,2688" coordsize="10,20">
              <v:shape style="position:absolute;left:4199;top:2688;width:10;height:20" coordorigin="4199,2688" coordsize="10,20" path="m4199,2708l4208,2708,4208,2688,4199,2688,4199,2708xe" filled="true" fillcolor="#000000" stroked="false">
                <v:path arrowok="t"/>
                <v:fill type="solid"/>
              </v:shape>
            </v:group>
            <v:group style="position:absolute;left:4199;top:2708;width:10;height:20" coordorigin="4199,2708" coordsize="10,20">
              <v:shape style="position:absolute;left:4199;top:2708;width:10;height:20" coordorigin="4199,2708" coordsize="10,20" path="m4199,2727l4208,2727,4208,2708,4199,2708,4199,2727xe" filled="true" fillcolor="#000000" stroked="false">
                <v:path arrowok="t"/>
                <v:fill type="solid"/>
              </v:shape>
            </v:group>
            <v:group style="position:absolute;left:4199;top:2727;width:10;height:20" coordorigin="4199,2727" coordsize="10,20">
              <v:shape style="position:absolute;left:4199;top:2727;width:10;height:20" coordorigin="4199,2727" coordsize="10,20" path="m4199,2746l4208,2746,4208,2727,4199,2727,4199,2746xe" filled="true" fillcolor="#000000" stroked="false">
                <v:path arrowok="t"/>
                <v:fill type="solid"/>
              </v:shape>
            </v:group>
            <v:group style="position:absolute;left:4199;top:2746;width:10;height:20" coordorigin="4199,2746" coordsize="10,20">
              <v:shape style="position:absolute;left:4199;top:2746;width:10;height:20" coordorigin="4199,2746" coordsize="10,20" path="m4199,2765l4208,2765,4208,2746,4199,2746,4199,2765xe" filled="true" fillcolor="#000000" stroked="false">
                <v:path arrowok="t"/>
                <v:fill type="solid"/>
              </v:shape>
            </v:group>
            <v:group style="position:absolute;left:4199;top:2765;width:10;height:20" coordorigin="4199,2765" coordsize="10,20">
              <v:shape style="position:absolute;left:4199;top:2765;width:10;height:20" coordorigin="4199,2765" coordsize="10,20" path="m4199,2784l4208,2784,4208,2765,4199,2765,4199,2784xe" filled="true" fillcolor="#000000" stroked="false">
                <v:path arrowok="t"/>
                <v:fill type="solid"/>
              </v:shape>
            </v:group>
            <v:group style="position:absolute;left:4199;top:2784;width:10;height:20" coordorigin="4199,2784" coordsize="10,20">
              <v:shape style="position:absolute;left:4199;top:2784;width:10;height:20" coordorigin="4199,2784" coordsize="10,20" path="m4199,2804l4208,2804,4208,2784,4199,2784,4199,2804xe" filled="true" fillcolor="#000000" stroked="false">
                <v:path arrowok="t"/>
                <v:fill type="solid"/>
              </v:shape>
            </v:group>
            <v:group style="position:absolute;left:4199;top:2804;width:10;height:20" coordorigin="4199,2804" coordsize="10,20">
              <v:shape style="position:absolute;left:4199;top:2804;width:10;height:20" coordorigin="4199,2804" coordsize="10,20" path="m4199,2823l4208,2823,4208,2804,4199,2804,4199,2823xe" filled="true" fillcolor="#000000" stroked="false">
                <v:path arrowok="t"/>
                <v:fill type="solid"/>
              </v:shape>
            </v:group>
            <v:group style="position:absolute;left:4199;top:2823;width:10;height:20" coordorigin="4199,2823" coordsize="10,20">
              <v:shape style="position:absolute;left:4199;top:2823;width:10;height:20" coordorigin="4199,2823" coordsize="10,20" path="m4199,2842l4208,2842,4208,2823,4199,2823,4199,2842xe" filled="true" fillcolor="#000000" stroked="false">
                <v:path arrowok="t"/>
                <v:fill type="solid"/>
              </v:shape>
            </v:group>
            <v:group style="position:absolute;left:4199;top:2842;width:10;height:20" coordorigin="4199,2842" coordsize="10,20">
              <v:shape style="position:absolute;left:4199;top:2842;width:10;height:20" coordorigin="4199,2842" coordsize="10,20" path="m4199,2861l4208,2861,4208,2842,4199,2842,4199,2861xe" filled="true" fillcolor="#000000" stroked="false">
                <v:path arrowok="t"/>
                <v:fill type="solid"/>
              </v:shape>
            </v:group>
            <v:group style="position:absolute;left:4199;top:2861;width:10;height:20" coordorigin="4199,2861" coordsize="10,20">
              <v:shape style="position:absolute;left:4199;top:2861;width:10;height:20" coordorigin="4199,2861" coordsize="10,20" path="m4199,2880l4208,2880,4208,2861,4199,2861,4199,2880xe" filled="true" fillcolor="#000000" stroked="false">
                <v:path arrowok="t"/>
                <v:fill type="solid"/>
              </v:shape>
            </v:group>
            <v:group style="position:absolute;left:4199;top:2880;width:10;height:20" coordorigin="4199,2880" coordsize="10,20">
              <v:shape style="position:absolute;left:4199;top:2880;width:10;height:20" coordorigin="4199,2880" coordsize="10,20" path="m4199,2900l4208,2900,4208,2880,4199,2880,4199,2900xe" filled="true" fillcolor="#000000" stroked="false">
                <v:path arrowok="t"/>
                <v:fill type="solid"/>
              </v:shape>
            </v:group>
            <v:group style="position:absolute;left:4199;top:2900;width:10;height:20" coordorigin="4199,2900" coordsize="10,20">
              <v:shape style="position:absolute;left:4199;top:2900;width:10;height:20" coordorigin="4199,2900" coordsize="10,20" path="m4199,2919l4208,2919,4208,2900,4199,2900,4199,2919xe" filled="true" fillcolor="#000000" stroked="false">
                <v:path arrowok="t"/>
                <v:fill type="solid"/>
              </v:shape>
            </v:group>
            <v:group style="position:absolute;left:4199;top:2919;width:10;height:20" coordorigin="4199,2919" coordsize="10,20">
              <v:shape style="position:absolute;left:4199;top:2919;width:10;height:20" coordorigin="4199,2919" coordsize="10,20" path="m4199,2938l4208,2938,4208,2919,4199,2919,4199,2938xe" filled="true" fillcolor="#000000" stroked="false">
                <v:path arrowok="t"/>
                <v:fill type="solid"/>
              </v:shape>
            </v:group>
            <v:group style="position:absolute;left:4199;top:2938;width:10;height:20" coordorigin="4199,2938" coordsize="10,20">
              <v:shape style="position:absolute;left:4199;top:2938;width:10;height:20" coordorigin="4199,2938" coordsize="10,20" path="m4199,2957l4208,2957,4208,2938,4199,2938,4199,2957xe" filled="true" fillcolor="#000000" stroked="false">
                <v:path arrowok="t"/>
                <v:fill type="solid"/>
              </v:shape>
            </v:group>
            <v:group style="position:absolute;left:4199;top:2957;width:10;height:20" coordorigin="4199,2957" coordsize="10,20">
              <v:shape style="position:absolute;left:4199;top:2957;width:10;height:20" coordorigin="4199,2957" coordsize="10,20" path="m4199,2976l4208,2976,4208,2957,4199,2957,4199,2976xe" filled="true" fillcolor="#000000" stroked="false">
                <v:path arrowok="t"/>
                <v:fill type="solid"/>
              </v:shape>
            </v:group>
            <v:group style="position:absolute;left:4199;top:2984;width:10;height:2" coordorigin="4199,2984" coordsize="10,2">
              <v:shape style="position:absolute;left:4199;top:2984;width:10;height:2" coordorigin="4199,2984" coordsize="10,0" path="m4199,2984l4208,2984e" filled="false" stroked="true" strokeweight=".71997pt" strokecolor="#000000">
                <v:path arrowok="t"/>
              </v:shape>
              <v:shape style="position:absolute;left:1258;top:2900;width:1563;height:101" type="#_x0000_t75" stroked="false">
                <v:imagedata r:id="rId186" o:title=""/>
              </v:shape>
              <v:shape style="position:absolute;left:2796;top:2991;width:2302;height:10" type="#_x0000_t75" stroked="false">
                <v:imagedata r:id="rId825" o:title=""/>
              </v:shape>
              <v:shape style="position:absolute;left:5094;top:2991;width:1236;height:10" type="#_x0000_t75" stroked="false">
                <v:imagedata r:id="rId826" o:title=""/>
              </v:shape>
              <v:shape style="position:absolute;left:6325;top:2991;width:2170;height:10" type="#_x0000_t75" stroked="false">
                <v:imagedata r:id="rId827" o:title=""/>
              </v:shape>
              <v:shape style="position:absolute;left:8490;top:2991;width:905;height:10" type="#_x0000_t75" stroked="false">
                <v:imagedata r:id="rId828" o:title=""/>
              </v:shape>
              <v:shape style="position:absolute;left:9391;top:2991;width:2057;height:10" type="#_x0000_t75" stroked="false">
                <v:imagedata r:id="rId829" o:title=""/>
              </v:shape>
            </v:group>
            <w10:wrap type="none"/>
          </v:group>
        </w:pict>
      </w:r>
      <w:r>
        <w:rPr/>
        <w:pict>
          <v:shape style="position:absolute;margin-left:140.059998pt;margin-top:94.223633pt;width:.479943pt;height:.36pt;mso-position-horizontal-relative:page;mso-position-vertical-relative:paragraph;z-index:21856" type="#_x0000_t75" stroked="false">
            <v:imagedata r:id="rId824" o:title=""/>
          </v:shape>
        </w:pict>
      </w:r>
      <w:r>
        <w:rPr/>
        <w:pict>
          <v:shape style="position:absolute;margin-left:254.929993pt;margin-top:94.223633pt;width:.479943pt;height:.36pt;mso-position-horizontal-relative:page;mso-position-vertical-relative:paragraph;z-index:21880" type="#_x0000_t75" stroked="false">
            <v:imagedata r:id="rId824" o:title=""/>
          </v:shape>
        </w:pict>
      </w:r>
      <w:r>
        <w:rPr/>
        <w:pict>
          <v:shape style="position:absolute;margin-left:316.510010pt;margin-top:94.223633pt;width:.479943pt;height:.36pt;mso-position-horizontal-relative:page;mso-position-vertical-relative:paragraph;z-index:21904" type="#_x0000_t75" stroked="false">
            <v:imagedata r:id="rId824" o:title=""/>
          </v:shape>
        </w:pict>
      </w:r>
      <w:r>
        <w:rPr/>
        <w:pict>
          <v:shape style="position:absolute;margin-left:359.109985pt;margin-top:94.223633pt;width:.479943pt;height:.36pt;mso-position-horizontal-relative:page;mso-position-vertical-relative:paragraph;z-index:21928" type="#_x0000_t75" stroked="false">
            <v:imagedata r:id="rId824" o:title=""/>
          </v:shape>
        </w:pict>
      </w:r>
      <w:r>
        <w:rPr/>
        <w:pict>
          <v:shape style="position:absolute;margin-left:424.75pt;margin-top:94.223633pt;width:.479913pt;height:.36pt;mso-position-horizontal-relative:page;mso-position-vertical-relative:paragraph;z-index:21952" type="#_x0000_t75" stroked="false">
            <v:imagedata r:id="rId824" o:title=""/>
          </v:shape>
        </w:pict>
      </w:r>
      <w:r>
        <w:rPr/>
        <w:pict>
          <v:shape style="position:absolute;margin-left:469.779999pt;margin-top:94.223633pt;width:.479943pt;height:.36pt;mso-position-horizontal-relative:page;mso-position-vertical-relative:paragraph;z-index:21976" type="#_x0000_t75" stroked="false">
            <v:imagedata r:id="rId824" o:title=""/>
          </v:shape>
        </w:pict>
      </w:r>
      <w:r>
        <w:rPr/>
        <w:pict>
          <v:shape style="position:absolute;margin-left:523.780029pt;margin-top:94.223633pt;width:.479913pt;height:.36pt;mso-position-horizontal-relative:page;mso-position-vertical-relative:paragraph;z-index:22000" type="#_x0000_t75" stroked="false">
            <v:imagedata r:id="rId824"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）应收账款按种类披露</w:t>
      </w:r>
    </w:p>
    <w:p>
      <w:pPr>
        <w:spacing w:line="240" w:lineRule="auto" w:before="7"/>
        <w:rPr>
          <w:rFonts w:ascii="宋体" w:hAnsi="宋体" w:cs="宋体" w:eastAsia="宋体" w:hint="default"/>
          <w:sz w:val="17"/>
          <w:szCs w:val="17"/>
        </w:rPr>
      </w:pPr>
    </w:p>
    <w:tbl>
      <w:tblPr>
        <w:tblW w:w="0" w:type="auto"/>
        <w:jc w:val="left"/>
        <w:tblInd w:w="103" w:type="dxa"/>
        <w:tblLayout w:type="fixed"/>
        <w:tblCellMar>
          <w:top w:w="0" w:type="dxa"/>
          <w:left w:w="0" w:type="dxa"/>
          <w:bottom w:w="0" w:type="dxa"/>
          <w:right w:w="0" w:type="dxa"/>
        </w:tblCellMar>
        <w:tblLook w:val="01E0"/>
      </w:tblPr>
      <w:tblGrid>
        <w:gridCol w:w="1563"/>
        <w:gridCol w:w="1566"/>
        <w:gridCol w:w="731"/>
        <w:gridCol w:w="1232"/>
        <w:gridCol w:w="852"/>
        <w:gridCol w:w="1313"/>
        <w:gridCol w:w="901"/>
        <w:gridCol w:w="1080"/>
        <w:gridCol w:w="968"/>
      </w:tblGrid>
      <w:tr>
        <w:trPr>
          <w:trHeight w:val="410" w:hRule="exact"/>
        </w:trPr>
        <w:tc>
          <w:tcPr>
            <w:tcW w:w="5092"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23"/>
              <w:ind w:left="3332"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852" w:type="dxa"/>
            <w:tcBorders>
              <w:top w:val="single" w:sz="4" w:space="0" w:color="000000"/>
              <w:left w:val="nil" w:sz="6" w:space="0" w:color="auto"/>
              <w:bottom w:val="nil" w:sz="6" w:space="0" w:color="auto"/>
              <w:right w:val="single" w:sz="4" w:space="0" w:color="000000"/>
            </w:tcBorders>
          </w:tcPr>
          <w:p>
            <w:pPr/>
          </w:p>
        </w:tc>
        <w:tc>
          <w:tcPr>
            <w:tcW w:w="1313" w:type="dxa"/>
            <w:tcBorders>
              <w:top w:val="single" w:sz="4" w:space="0" w:color="000000"/>
              <w:left w:val="single" w:sz="4" w:space="0" w:color="000000"/>
              <w:bottom w:val="nil" w:sz="6" w:space="0" w:color="auto"/>
              <w:right w:val="nil" w:sz="6" w:space="0" w:color="auto"/>
            </w:tcBorders>
          </w:tcPr>
          <w:p>
            <w:pPr/>
          </w:p>
        </w:tc>
        <w:tc>
          <w:tcPr>
            <w:tcW w:w="1981"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8"/>
              <w:ind w:left="394"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968" w:type="dxa"/>
            <w:tcBorders>
              <w:top w:val="single" w:sz="4" w:space="0" w:color="000000"/>
              <w:left w:val="nil" w:sz="6" w:space="0" w:color="auto"/>
              <w:bottom w:val="nil" w:sz="6" w:space="0" w:color="auto"/>
              <w:right w:val="nil" w:sz="6" w:space="0" w:color="auto"/>
            </w:tcBorders>
          </w:tcPr>
          <w:p>
            <w:pPr/>
          </w:p>
        </w:tc>
      </w:tr>
      <w:tr>
        <w:trPr>
          <w:trHeight w:val="378"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7"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1566" w:type="dxa"/>
            <w:tcBorders>
              <w:top w:val="nil" w:sz="6" w:space="0" w:color="auto"/>
              <w:left w:val="single" w:sz="4" w:space="0" w:color="000000"/>
              <w:bottom w:val="nil" w:sz="6" w:space="0" w:color="auto"/>
              <w:right w:val="nil" w:sz="6" w:space="0" w:color="auto"/>
            </w:tcBorders>
          </w:tcPr>
          <w:p>
            <w:pPr>
              <w:pStyle w:val="TableParagraph"/>
              <w:spacing w:line="240" w:lineRule="auto" w:before="30"/>
              <w:ind w:left="722" w:right="-6"/>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31" w:type="dxa"/>
            <w:tcBorders>
              <w:top w:val="nil" w:sz="6" w:space="0" w:color="auto"/>
              <w:left w:val="nil" w:sz="6" w:space="0" w:color="auto"/>
              <w:bottom w:val="nil" w:sz="6" w:space="0" w:color="auto"/>
              <w:right w:val="single" w:sz="4" w:space="0" w:color="000000"/>
            </w:tcBorders>
          </w:tcPr>
          <w:p>
            <w:pPr/>
          </w:p>
        </w:tc>
        <w:tc>
          <w:tcPr>
            <w:tcW w:w="208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61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21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676"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04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0"/>
              <w:ind w:left="595"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0" w:hRule="exact"/>
        </w:trPr>
        <w:tc>
          <w:tcPr>
            <w:tcW w:w="1563" w:type="dxa"/>
            <w:tcBorders>
              <w:top w:val="nil" w:sz="6" w:space="0" w:color="auto"/>
              <w:left w:val="nil" w:sz="6" w:space="0" w:color="auto"/>
              <w:bottom w:val="nil" w:sz="6" w:space="0" w:color="auto"/>
              <w:right w:val="single" w:sz="4" w:space="0" w:color="000000"/>
            </w:tcBorders>
          </w:tcPr>
          <w:p>
            <w:pPr/>
          </w:p>
        </w:tc>
        <w:tc>
          <w:tcPr>
            <w:tcW w:w="1566" w:type="dxa"/>
            <w:tcBorders>
              <w:top w:val="nil" w:sz="6" w:space="0" w:color="auto"/>
              <w:left w:val="single" w:sz="4" w:space="0" w:color="000000"/>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c>
          <w:tcPr>
            <w:tcW w:w="2084" w:type="dxa"/>
            <w:gridSpan w:val="2"/>
            <w:tcBorders>
              <w:top w:val="nil" w:sz="6" w:space="0" w:color="auto"/>
              <w:left w:val="nil" w:sz="6" w:space="0" w:color="auto"/>
              <w:bottom w:val="nil" w:sz="6" w:space="0" w:color="auto"/>
              <w:right w:val="single" w:sz="4" w:space="0" w:color="000000"/>
            </w:tcBorders>
          </w:tcPr>
          <w:p>
            <w:pPr/>
          </w:p>
        </w:tc>
        <w:tc>
          <w:tcPr>
            <w:tcW w:w="2213" w:type="dxa"/>
            <w:gridSpan w:val="2"/>
            <w:tcBorders>
              <w:top w:val="nil" w:sz="6" w:space="0" w:color="auto"/>
              <w:left w:val="single" w:sz="4" w:space="0" w:color="000000"/>
              <w:bottom w:val="nil" w:sz="6" w:space="0" w:color="auto"/>
              <w:right w:val="single" w:sz="4" w:space="0" w:color="000000"/>
            </w:tcBorders>
          </w:tcPr>
          <w:p>
            <w:pPr/>
          </w:p>
        </w:tc>
        <w:tc>
          <w:tcPr>
            <w:tcW w:w="2048" w:type="dxa"/>
            <w:gridSpan w:val="2"/>
            <w:tcBorders>
              <w:top w:val="nil" w:sz="6" w:space="0" w:color="auto"/>
              <w:left w:val="single" w:sz="4" w:space="0" w:color="000000"/>
              <w:bottom w:val="nil" w:sz="6" w:space="0" w:color="auto"/>
              <w:right w:val="nil" w:sz="6" w:space="0" w:color="auto"/>
            </w:tcBorders>
          </w:tcPr>
          <w:p>
            <w:pPr/>
          </w:p>
        </w:tc>
      </w:tr>
      <w:tr>
        <w:trPr>
          <w:trHeight w:val="550"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tc>
        <w:tc>
          <w:tcPr>
            <w:tcW w:w="1566"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482"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1" w:type="dxa"/>
            <w:tcBorders>
              <w:top w:val="nil" w:sz="6" w:space="0" w:color="auto"/>
              <w:left w:val="nil" w:sz="6" w:space="0" w:color="auto"/>
              <w:bottom w:val="single" w:sz="4" w:space="0" w:color="000000"/>
              <w:right w:val="single" w:sz="4" w:space="0" w:color="000000"/>
            </w:tcBorders>
          </w:tcPr>
          <w:p>
            <w:pPr>
              <w:pStyle w:val="TableParagraph"/>
              <w:spacing w:line="240" w:lineRule="exact"/>
              <w:ind w:left="6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6"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2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20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134"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3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5"/>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01"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23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156"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321"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68" w:type="dxa"/>
            <w:tcBorders>
              <w:top w:val="nil" w:sz="6" w:space="0" w:color="auto"/>
              <w:left w:val="single" w:sz="4" w:space="0" w:color="000000"/>
              <w:bottom w:val="single" w:sz="4" w:space="0" w:color="000000"/>
              <w:right w:val="nil" w:sz="6" w:space="0" w:color="auto"/>
            </w:tcBorders>
          </w:tcPr>
          <w:p>
            <w:pPr>
              <w:pStyle w:val="TableParagraph"/>
              <w:spacing w:line="240" w:lineRule="exact"/>
              <w:ind w:left="264"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9" w:lineRule="exact"/>
              <w:ind w:left="18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094" w:hRule="exact"/>
        </w:trPr>
        <w:tc>
          <w:tcPr>
            <w:tcW w:w="1563" w:type="dxa"/>
            <w:tcBorders>
              <w:top w:val="single" w:sz="4" w:space="0" w:color="000000"/>
              <w:left w:val="nil" w:sz="6" w:space="0" w:color="auto"/>
              <w:bottom w:val="nil" w:sz="6" w:space="0" w:color="auto"/>
              <w:right w:val="single" w:sz="4" w:space="0" w:color="000000"/>
            </w:tcBorders>
          </w:tcPr>
          <w:p>
            <w:pPr>
              <w:pStyle w:val="TableParagraph"/>
              <w:spacing w:line="240" w:lineRule="exact"/>
              <w:ind w:left="122" w:right="0"/>
              <w:jc w:val="both"/>
              <w:rPr>
                <w:rFonts w:ascii="宋体" w:hAnsi="宋体" w:cs="宋体" w:eastAsia="宋体" w:hint="default"/>
                <w:sz w:val="21"/>
                <w:szCs w:val="21"/>
              </w:rPr>
            </w:pPr>
            <w:r>
              <w:rPr>
                <w:rFonts w:ascii="宋体" w:hAnsi="宋体" w:cs="宋体" w:eastAsia="宋体" w:hint="default"/>
                <w:sz w:val="21"/>
                <w:szCs w:val="21"/>
              </w:rPr>
              <w:t>单项金额重大</w:t>
            </w:r>
          </w:p>
          <w:p>
            <w:pPr>
              <w:pStyle w:val="TableParagraph"/>
              <w:spacing w:line="237" w:lineRule="auto" w:before="2"/>
              <w:ind w:left="122" w:right="170"/>
              <w:jc w:val="both"/>
              <w:rPr>
                <w:rFonts w:ascii="宋体" w:hAnsi="宋体" w:cs="宋体" w:eastAsia="宋体" w:hint="default"/>
                <w:sz w:val="21"/>
                <w:szCs w:val="21"/>
              </w:rPr>
            </w:pPr>
            <w:r>
              <w:rPr>
                <w:rFonts w:ascii="宋体" w:hAnsi="宋体" w:cs="宋体" w:eastAsia="宋体" w:hint="default"/>
                <w:sz w:val="21"/>
                <w:szCs w:val="21"/>
              </w:rPr>
              <w:t>并单项计提坏</w:t>
            </w:r>
            <w:r>
              <w:rPr>
                <w:rFonts w:ascii="宋体" w:hAnsi="宋体" w:cs="宋体" w:eastAsia="宋体" w:hint="default"/>
                <w:w w:val="100"/>
                <w:sz w:val="21"/>
                <w:szCs w:val="21"/>
              </w:rPr>
              <w:t> </w:t>
            </w:r>
            <w:r>
              <w:rPr>
                <w:rFonts w:ascii="宋体" w:hAnsi="宋体" w:cs="宋体" w:eastAsia="宋体" w:hint="default"/>
                <w:sz w:val="21"/>
                <w:szCs w:val="21"/>
              </w:rPr>
              <w:t>账准备的应收</w:t>
            </w:r>
            <w:r>
              <w:rPr>
                <w:rFonts w:ascii="宋体" w:hAnsi="宋体" w:cs="宋体" w:eastAsia="宋体" w:hint="default"/>
                <w:w w:val="100"/>
                <w:sz w:val="21"/>
                <w:szCs w:val="21"/>
              </w:rPr>
              <w:t> </w:t>
            </w:r>
            <w:r>
              <w:rPr>
                <w:rFonts w:ascii="宋体" w:hAnsi="宋体" w:cs="宋体" w:eastAsia="宋体" w:hint="default"/>
                <w:sz w:val="21"/>
                <w:szCs w:val="21"/>
              </w:rPr>
              <w:t>账款</w:t>
            </w:r>
          </w:p>
        </w:tc>
        <w:tc>
          <w:tcPr>
            <w:tcW w:w="1566"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tc>
        <w:tc>
          <w:tcPr>
            <w:tcW w:w="731"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23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313"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0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68"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r>
      <w:tr>
        <w:trPr>
          <w:trHeight w:val="408" w:hRule="exact"/>
        </w:trPr>
        <w:tc>
          <w:tcPr>
            <w:tcW w:w="10205"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r>
      <w:tr>
        <w:trPr>
          <w:trHeight w:val="303"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账龄分析组合</w:t>
            </w:r>
          </w:p>
        </w:tc>
        <w:tc>
          <w:tcPr>
            <w:tcW w:w="156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182" w:right="0"/>
              <w:jc w:val="left"/>
              <w:rPr>
                <w:rFonts w:ascii="Arial Narrow" w:hAnsi="Arial Narrow" w:cs="Arial Narrow" w:eastAsia="Arial Narrow" w:hint="default"/>
                <w:sz w:val="21"/>
                <w:szCs w:val="21"/>
              </w:rPr>
            </w:pPr>
            <w:r>
              <w:rPr>
                <w:rFonts w:ascii="Arial Narrow"/>
                <w:sz w:val="21"/>
              </w:rPr>
              <w:t>87,255,455.15</w:t>
            </w:r>
          </w:p>
        </w:tc>
        <w:tc>
          <w:tcPr>
            <w:tcW w:w="731"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97" w:right="0"/>
              <w:jc w:val="left"/>
              <w:rPr>
                <w:rFonts w:ascii="Arial Narrow" w:hAnsi="Arial Narrow" w:cs="Arial Narrow" w:eastAsia="Arial Narrow" w:hint="default"/>
                <w:sz w:val="21"/>
                <w:szCs w:val="21"/>
              </w:rPr>
            </w:pPr>
            <w:r>
              <w:rPr>
                <w:rFonts w:ascii="Arial Narrow"/>
                <w:sz w:val="21"/>
              </w:rPr>
              <w:t>100.00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1" w:right="0"/>
              <w:jc w:val="center"/>
              <w:rPr>
                <w:rFonts w:ascii="Arial Narrow" w:hAnsi="Arial Narrow" w:cs="Arial Narrow" w:eastAsia="Arial Narrow" w:hint="default"/>
                <w:sz w:val="21"/>
                <w:szCs w:val="21"/>
              </w:rPr>
            </w:pPr>
            <w:r>
              <w:rPr>
                <w:rFonts w:ascii="Arial Narrow"/>
                <w:sz w:val="21"/>
              </w:rPr>
              <w:t>1,486,878.06</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37"/>
              <w:jc w:val="right"/>
              <w:rPr>
                <w:rFonts w:ascii="Arial Narrow" w:hAnsi="Arial Narrow" w:cs="Arial Narrow" w:eastAsia="Arial Narrow" w:hint="default"/>
                <w:sz w:val="21"/>
                <w:szCs w:val="21"/>
              </w:rPr>
            </w:pPr>
            <w:r>
              <w:rPr>
                <w:rFonts w:ascii="Arial Narrow"/>
                <w:spacing w:val="-1"/>
                <w:sz w:val="21"/>
              </w:rPr>
              <w:t>66,689,214.80</w:t>
            </w:r>
            <w:r>
              <w:rPr>
                <w:rFonts w:ascii="Arial Narrow"/>
                <w:sz w:val="21"/>
              </w:rPr>
            </w:r>
          </w:p>
        </w:tc>
        <w:tc>
          <w:tcPr>
            <w:tcW w:w="90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971,009.18</w:t>
            </w:r>
            <w:r>
              <w:rPr>
                <w:rFonts w:ascii="Arial Narrow"/>
                <w:sz w:val="21"/>
              </w:rPr>
            </w:r>
          </w:p>
        </w:tc>
        <w:tc>
          <w:tcPr>
            <w:tcW w:w="96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71"/>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94" w:hRule="exact"/>
        </w:trPr>
        <w:tc>
          <w:tcPr>
            <w:tcW w:w="1563"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single" w:sz="4" w:space="0" w:color="000000"/>
            </w:tcBorders>
          </w:tcPr>
          <w:p>
            <w:pPr/>
          </w:p>
        </w:tc>
        <w:tc>
          <w:tcPr>
            <w:tcW w:w="123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90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68"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56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182" w:right="0"/>
              <w:jc w:val="left"/>
              <w:rPr>
                <w:rFonts w:ascii="Arial Narrow" w:hAnsi="Arial Narrow" w:cs="Arial Narrow" w:eastAsia="Arial Narrow" w:hint="default"/>
                <w:sz w:val="21"/>
                <w:szCs w:val="21"/>
              </w:rPr>
            </w:pPr>
            <w:r>
              <w:rPr>
                <w:rFonts w:ascii="Arial Narrow"/>
                <w:sz w:val="21"/>
              </w:rPr>
              <w:t>87,255,455.15</w:t>
            </w:r>
          </w:p>
        </w:tc>
        <w:tc>
          <w:tcPr>
            <w:tcW w:w="731"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97" w:right="0"/>
              <w:jc w:val="left"/>
              <w:rPr>
                <w:rFonts w:ascii="Arial Narrow" w:hAnsi="Arial Narrow" w:cs="Arial Narrow" w:eastAsia="Arial Narrow" w:hint="default"/>
                <w:sz w:val="21"/>
                <w:szCs w:val="21"/>
              </w:rPr>
            </w:pPr>
            <w:r>
              <w:rPr>
                <w:rFonts w:ascii="Arial Narrow"/>
                <w:sz w:val="21"/>
              </w:rPr>
              <w:t>100.00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 w:right="0"/>
              <w:jc w:val="center"/>
              <w:rPr>
                <w:rFonts w:ascii="Arial Narrow" w:hAnsi="Arial Narrow" w:cs="Arial Narrow" w:eastAsia="Arial Narrow" w:hint="default"/>
                <w:sz w:val="21"/>
                <w:szCs w:val="21"/>
              </w:rPr>
            </w:pPr>
            <w:r>
              <w:rPr>
                <w:rFonts w:ascii="Arial Narrow"/>
                <w:sz w:val="21"/>
              </w:rPr>
              <w:t>1,486,878.06</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37"/>
              <w:jc w:val="right"/>
              <w:rPr>
                <w:rFonts w:ascii="Arial Narrow" w:hAnsi="Arial Narrow" w:cs="Arial Narrow" w:eastAsia="Arial Narrow" w:hint="default"/>
                <w:sz w:val="21"/>
                <w:szCs w:val="21"/>
              </w:rPr>
            </w:pPr>
            <w:r>
              <w:rPr>
                <w:rFonts w:ascii="Arial Narrow"/>
                <w:spacing w:val="-1"/>
                <w:sz w:val="21"/>
              </w:rPr>
              <w:t>66,689,214.80</w:t>
            </w:r>
            <w:r>
              <w:rPr>
                <w:rFonts w:ascii="Arial Narrow"/>
                <w:sz w:val="21"/>
              </w:rPr>
            </w:r>
          </w:p>
        </w:tc>
        <w:tc>
          <w:tcPr>
            <w:tcW w:w="90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971,009.18</w:t>
            </w:r>
            <w:r>
              <w:rPr>
                <w:rFonts w:ascii="Arial Narrow"/>
                <w:sz w:val="21"/>
              </w:rPr>
            </w:r>
          </w:p>
        </w:tc>
        <w:tc>
          <w:tcPr>
            <w:tcW w:w="9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71"/>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93" w:hRule="exact"/>
        </w:trPr>
        <w:tc>
          <w:tcPr>
            <w:tcW w:w="1563"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single" w:sz="4" w:space="0" w:color="000000"/>
            </w:tcBorders>
          </w:tcPr>
          <w:p>
            <w:pPr/>
          </w:p>
        </w:tc>
        <w:tc>
          <w:tcPr>
            <w:tcW w:w="123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90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68" w:type="dxa"/>
            <w:tcBorders>
              <w:top w:val="nil" w:sz="6" w:space="0" w:color="auto"/>
              <w:left w:val="single" w:sz="4" w:space="0" w:color="000000"/>
              <w:bottom w:val="nil" w:sz="6" w:space="0" w:color="auto"/>
              <w:right w:val="nil" w:sz="6" w:space="0" w:color="auto"/>
            </w:tcBorders>
          </w:tcPr>
          <w:p>
            <w:pPr/>
          </w:p>
        </w:tc>
      </w:tr>
      <w:tr>
        <w:trPr>
          <w:trHeight w:val="1057"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39" w:lineRule="exact"/>
              <w:ind w:left="122" w:right="0"/>
              <w:jc w:val="both"/>
              <w:rPr>
                <w:rFonts w:ascii="宋体" w:hAnsi="宋体" w:cs="宋体" w:eastAsia="宋体" w:hint="default"/>
                <w:sz w:val="21"/>
                <w:szCs w:val="21"/>
              </w:rPr>
            </w:pPr>
            <w:r>
              <w:rPr>
                <w:rFonts w:ascii="宋体" w:hAnsi="宋体" w:cs="宋体" w:eastAsia="宋体" w:hint="default"/>
                <w:spacing w:val="9"/>
                <w:sz w:val="21"/>
                <w:szCs w:val="21"/>
              </w:rPr>
              <w:t>单项金额虽不</w:t>
            </w:r>
          </w:p>
          <w:p>
            <w:pPr>
              <w:pStyle w:val="TableParagraph"/>
              <w:spacing w:line="237" w:lineRule="auto"/>
              <w:ind w:left="122" w:right="99"/>
              <w:jc w:val="both"/>
              <w:rPr>
                <w:rFonts w:ascii="宋体" w:hAnsi="宋体" w:cs="宋体" w:eastAsia="宋体" w:hint="default"/>
                <w:sz w:val="21"/>
                <w:szCs w:val="21"/>
              </w:rPr>
            </w:pPr>
            <w:r>
              <w:rPr>
                <w:rFonts w:ascii="宋体" w:hAnsi="宋体" w:cs="宋体" w:eastAsia="宋体" w:hint="default"/>
                <w:spacing w:val="9"/>
                <w:sz w:val="21"/>
                <w:szCs w:val="21"/>
              </w:rPr>
              <w:t>重大但单项计</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9"/>
                <w:sz w:val="21"/>
                <w:szCs w:val="21"/>
              </w:rPr>
              <w:t>提坏账准备的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应收账款</w:t>
            </w:r>
          </w:p>
        </w:tc>
        <w:tc>
          <w:tcPr>
            <w:tcW w:w="1566" w:type="dxa"/>
            <w:tcBorders>
              <w:top w:val="nil" w:sz="6" w:space="0" w:color="auto"/>
              <w:left w:val="single" w:sz="4" w:space="0" w:color="000000"/>
              <w:bottom w:val="nil" w:sz="6" w:space="0" w:color="auto"/>
              <w:right w:val="nil" w:sz="6" w:space="0" w:color="auto"/>
            </w:tcBorders>
          </w:tcPr>
          <w:p>
            <w:pPr/>
          </w:p>
        </w:tc>
        <w:tc>
          <w:tcPr>
            <w:tcW w:w="731" w:type="dxa"/>
            <w:tcBorders>
              <w:top w:val="nil" w:sz="6" w:space="0" w:color="auto"/>
              <w:left w:val="nil" w:sz="6" w:space="0" w:color="auto"/>
              <w:bottom w:val="nil" w:sz="6" w:space="0" w:color="auto"/>
              <w:right w:val="single" w:sz="4" w:space="0" w:color="000000"/>
            </w:tcBorders>
          </w:tcPr>
          <w:p>
            <w:pPr/>
          </w:p>
        </w:tc>
        <w:tc>
          <w:tcPr>
            <w:tcW w:w="123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90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68" w:type="dxa"/>
            <w:tcBorders>
              <w:top w:val="nil" w:sz="6" w:space="0" w:color="auto"/>
              <w:left w:val="single" w:sz="4" w:space="0" w:color="000000"/>
              <w:bottom w:val="nil" w:sz="6" w:space="0" w:color="auto"/>
              <w:right w:val="nil" w:sz="6" w:space="0" w:color="auto"/>
            </w:tcBorders>
          </w:tcPr>
          <w:p>
            <w:pPr/>
          </w:p>
        </w:tc>
      </w:tr>
      <w:tr>
        <w:trPr>
          <w:trHeight w:val="42" w:hRule="exact"/>
        </w:trPr>
        <w:tc>
          <w:tcPr>
            <w:tcW w:w="1563"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single" w:sz="4" w:space="0" w:color="000000"/>
            </w:tcBorders>
          </w:tcPr>
          <w:p>
            <w:pPr/>
          </w:p>
        </w:tc>
        <w:tc>
          <w:tcPr>
            <w:tcW w:w="123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90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68"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17"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66" w:type="dxa"/>
            <w:tcBorders>
              <w:top w:val="nil" w:sz="6" w:space="0" w:color="auto"/>
              <w:left w:val="single" w:sz="4" w:space="0" w:color="000000"/>
              <w:bottom w:val="single" w:sz="8" w:space="0" w:color="000000"/>
              <w:right w:val="nil" w:sz="6" w:space="0" w:color="auto"/>
            </w:tcBorders>
          </w:tcPr>
          <w:p>
            <w:pPr>
              <w:pStyle w:val="TableParagraph"/>
              <w:spacing w:line="240" w:lineRule="auto" w:before="67"/>
              <w:ind w:left="179" w:right="0"/>
              <w:jc w:val="left"/>
              <w:rPr>
                <w:rFonts w:ascii="Arial Narrow" w:hAnsi="Arial Narrow" w:cs="Arial Narrow" w:eastAsia="Arial Narrow" w:hint="default"/>
                <w:sz w:val="21"/>
                <w:szCs w:val="21"/>
              </w:rPr>
            </w:pPr>
            <w:r>
              <w:rPr>
                <w:rFonts w:ascii="Arial Narrow"/>
                <w:b/>
                <w:sz w:val="21"/>
              </w:rPr>
              <w:t>87,255,455.15</w:t>
            </w:r>
            <w:r>
              <w:rPr>
                <w:rFonts w:ascii="Arial Narrow"/>
                <w:sz w:val="21"/>
              </w:rPr>
            </w:r>
          </w:p>
        </w:tc>
        <w:tc>
          <w:tcPr>
            <w:tcW w:w="731" w:type="dxa"/>
            <w:tcBorders>
              <w:top w:val="nil" w:sz="6" w:space="0" w:color="auto"/>
              <w:left w:val="nil" w:sz="6" w:space="0" w:color="auto"/>
              <w:bottom w:val="single" w:sz="4" w:space="0" w:color="000000"/>
              <w:right w:val="single" w:sz="4" w:space="0" w:color="000000"/>
            </w:tcBorders>
          </w:tcPr>
          <w:p>
            <w:pPr>
              <w:pStyle w:val="TableParagraph"/>
              <w:spacing w:line="240" w:lineRule="auto" w:before="67"/>
              <w:ind w:left="97"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2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left="1" w:right="0"/>
              <w:jc w:val="center"/>
              <w:rPr>
                <w:rFonts w:ascii="Arial Narrow" w:hAnsi="Arial Narrow" w:cs="Arial Narrow" w:eastAsia="Arial Narrow" w:hint="default"/>
                <w:sz w:val="21"/>
                <w:szCs w:val="21"/>
              </w:rPr>
            </w:pPr>
            <w:r>
              <w:rPr>
                <w:rFonts w:ascii="Arial Narrow"/>
                <w:b/>
                <w:sz w:val="21"/>
              </w:rPr>
              <w:t>1,486,878.06</w:t>
            </w:r>
            <w:r>
              <w:rPr>
                <w:rFonts w:ascii="Arial Narrow"/>
                <w:sz w:val="21"/>
              </w:rPr>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3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37"/>
              <w:jc w:val="right"/>
              <w:rPr>
                <w:rFonts w:ascii="Arial Narrow" w:hAnsi="Arial Narrow" w:cs="Arial Narrow" w:eastAsia="Arial Narrow" w:hint="default"/>
                <w:sz w:val="21"/>
                <w:szCs w:val="21"/>
              </w:rPr>
            </w:pPr>
            <w:r>
              <w:rPr>
                <w:rFonts w:ascii="Arial Narrow"/>
                <w:b/>
                <w:spacing w:val="-1"/>
                <w:sz w:val="21"/>
              </w:rPr>
              <w:t>66,689,214.80</w:t>
            </w:r>
            <w:r>
              <w:rPr>
                <w:rFonts w:ascii="Arial Narrow"/>
                <w:sz w:val="21"/>
              </w:rPr>
            </w:r>
          </w:p>
        </w:tc>
        <w:tc>
          <w:tcPr>
            <w:tcW w:w="90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8"/>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b/>
                <w:spacing w:val="-1"/>
                <w:sz w:val="21"/>
              </w:rPr>
              <w:t>971,009.18</w:t>
            </w:r>
            <w:r>
              <w:rPr>
                <w:rFonts w:ascii="Arial Narrow"/>
                <w:sz w:val="21"/>
              </w:rPr>
            </w:r>
          </w:p>
        </w:tc>
        <w:tc>
          <w:tcPr>
            <w:tcW w:w="968"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71"/>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r>
    </w:tbl>
    <w:p>
      <w:pPr>
        <w:spacing w:line="240" w:lineRule="auto" w:before="3"/>
        <w:rPr>
          <w:rFonts w:ascii="宋体" w:hAnsi="宋体" w:cs="宋体" w:eastAsia="宋体" w:hint="default"/>
          <w:sz w:val="5"/>
          <w:szCs w:val="5"/>
        </w:rPr>
      </w:pPr>
    </w:p>
    <w:p>
      <w:pPr>
        <w:spacing w:before="36"/>
        <w:ind w:left="1078" w:right="3650" w:firstLine="0"/>
        <w:jc w:val="left"/>
        <w:rPr>
          <w:rFonts w:ascii="宋体" w:hAnsi="宋体" w:cs="宋体" w:eastAsia="宋体" w:hint="default"/>
          <w:sz w:val="21"/>
          <w:szCs w:val="21"/>
        </w:rPr>
      </w:pPr>
      <w:r>
        <w:rPr/>
        <w:pict>
          <v:group style="position:absolute;margin-left:62.880001pt;margin-top:-118.68631pt;width:509.55pt;height:114.55pt;mso-position-horizontal-relative:page;mso-position-vertical-relative:paragraph;z-index:-1138624" coordorigin="1258,-2374" coordsize="10191,2291">
            <v:shape style="position:absolute;left:1258;top:-2374;width:1544;height:10" type="#_x0000_t75" stroked="false">
              <v:imagedata r:id="rId830" o:title=""/>
            </v:shape>
            <v:shape style="position:absolute;left:2796;top:-2374;width:2302;height:10" type="#_x0000_t75" stroked="false">
              <v:imagedata r:id="rId831" o:title=""/>
            </v:shape>
            <v:shape style="position:absolute;left:5094;top:-2374;width:1236;height:10" type="#_x0000_t75" stroked="false">
              <v:imagedata r:id="rId820" o:title=""/>
            </v:shape>
            <v:shape style="position:absolute;left:6325;top:-2374;width:5123;height:10" type="#_x0000_t75" stroked="false">
              <v:imagedata r:id="rId832" o:title=""/>
            </v:shape>
            <v:group style="position:absolute;left:4199;top:-2364;width:10;height:20" coordorigin="4199,-2364" coordsize="10,20">
              <v:shape style="position:absolute;left:4199;top:-2364;width:10;height:20" coordorigin="4199,-2364" coordsize="10,20" path="m4199,-2345l4208,-2345,4208,-2364,4199,-2364,4199,-2345xe" filled="true" fillcolor="#000000" stroked="false">
                <v:path arrowok="t"/>
                <v:fill type="solid"/>
              </v:shape>
            </v:group>
            <v:group style="position:absolute;left:4199;top:-2345;width:10;height:20" coordorigin="4199,-2345" coordsize="10,20">
              <v:shape style="position:absolute;left:4199;top:-2345;width:10;height:20" coordorigin="4199,-2345" coordsize="10,20" path="m4199,-2326l4208,-2326,4208,-2345,4199,-2345,4199,-2326xe" filled="true" fillcolor="#000000" stroked="false">
                <v:path arrowok="t"/>
                <v:fill type="solid"/>
              </v:shape>
            </v:group>
            <v:group style="position:absolute;left:4199;top:-2326;width:10;height:20" coordorigin="4199,-2326" coordsize="10,20">
              <v:shape style="position:absolute;left:4199;top:-2326;width:10;height:20" coordorigin="4199,-2326" coordsize="10,20" path="m4199,-2307l4208,-2307,4208,-2326,4199,-2326,4199,-2307xe" filled="true" fillcolor="#000000" stroked="false">
                <v:path arrowok="t"/>
                <v:fill type="solid"/>
              </v:shape>
            </v:group>
            <v:group style="position:absolute;left:4199;top:-2307;width:10;height:20" coordorigin="4199,-2307" coordsize="10,20">
              <v:shape style="position:absolute;left:4199;top:-2307;width:10;height:20" coordorigin="4199,-2307" coordsize="10,20" path="m4199,-2287l4208,-2287,4208,-2307,4199,-2307,4199,-2287xe" filled="true" fillcolor="#000000" stroked="false">
                <v:path arrowok="t"/>
                <v:fill type="solid"/>
              </v:shape>
            </v:group>
            <v:group style="position:absolute;left:4199;top:-2287;width:10;height:20" coordorigin="4199,-2287" coordsize="10,20">
              <v:shape style="position:absolute;left:4199;top:-2287;width:10;height:20" coordorigin="4199,-2287" coordsize="10,20" path="m4199,-2268l4208,-2268,4208,-2287,4199,-2287,4199,-2268xe" filled="true" fillcolor="#000000" stroked="false">
                <v:path arrowok="t"/>
                <v:fill type="solid"/>
              </v:shape>
            </v:group>
            <v:group style="position:absolute;left:4199;top:-2268;width:10;height:20" coordorigin="4199,-2268" coordsize="10,20">
              <v:shape style="position:absolute;left:4199;top:-2268;width:10;height:20" coordorigin="4199,-2268" coordsize="10,20" path="m4199,-2249l4208,-2249,4208,-2268,4199,-2268,4199,-2249xe" filled="true" fillcolor="#000000" stroked="false">
                <v:path arrowok="t"/>
                <v:fill type="solid"/>
              </v:shape>
            </v:group>
            <v:group style="position:absolute;left:4199;top:-2249;width:10;height:20" coordorigin="4199,-2249" coordsize="10,20">
              <v:shape style="position:absolute;left:4199;top:-2249;width:10;height:20" coordorigin="4199,-2249" coordsize="10,20" path="m4199,-2230l4208,-2230,4208,-2249,4199,-2249,4199,-2230xe" filled="true" fillcolor="#000000" stroked="false">
                <v:path arrowok="t"/>
                <v:fill type="solid"/>
              </v:shape>
            </v:group>
            <v:group style="position:absolute;left:4199;top:-2230;width:10;height:20" coordorigin="4199,-2230" coordsize="10,20">
              <v:shape style="position:absolute;left:4199;top:-2230;width:10;height:20" coordorigin="4199,-2230" coordsize="10,20" path="m4199,-2211l4208,-2211,4208,-2230,4199,-2230,4199,-2211xe" filled="true" fillcolor="#000000" stroked="false">
                <v:path arrowok="t"/>
                <v:fill type="solid"/>
              </v:shape>
            </v:group>
            <v:group style="position:absolute;left:4199;top:-2211;width:10;height:20" coordorigin="4199,-2211" coordsize="10,20">
              <v:shape style="position:absolute;left:4199;top:-2211;width:10;height:20" coordorigin="4199,-2211" coordsize="10,20" path="m4199,-2191l4208,-2191,4208,-2211,4199,-2211,4199,-2191xe" filled="true" fillcolor="#000000" stroked="false">
                <v:path arrowok="t"/>
                <v:fill type="solid"/>
              </v:shape>
            </v:group>
            <v:group style="position:absolute;left:4199;top:-2191;width:10;height:20" coordorigin="4199,-2191" coordsize="10,20">
              <v:shape style="position:absolute;left:4199;top:-2191;width:10;height:20" coordorigin="4199,-2191" coordsize="10,20" path="m4199,-2172l4208,-2172,4208,-2191,4199,-2191,4199,-2172xe" filled="true" fillcolor="#000000" stroked="false">
                <v:path arrowok="t"/>
                <v:fill type="solid"/>
              </v:shape>
            </v:group>
            <v:group style="position:absolute;left:4199;top:-2172;width:10;height:20" coordorigin="4199,-2172" coordsize="10,20">
              <v:shape style="position:absolute;left:4199;top:-2172;width:10;height:20" coordorigin="4199,-2172" coordsize="10,20" path="m4199,-2153l4208,-2153,4208,-2172,4199,-2172,4199,-2153xe" filled="true" fillcolor="#000000" stroked="false">
                <v:path arrowok="t"/>
                <v:fill type="solid"/>
              </v:shape>
            </v:group>
            <v:group style="position:absolute;left:4199;top:-2153;width:10;height:20" coordorigin="4199,-2153" coordsize="10,20">
              <v:shape style="position:absolute;left:4199;top:-2153;width:10;height:20" coordorigin="4199,-2153" coordsize="10,20" path="m4199,-2134l4208,-2134,4208,-2153,4199,-2153,4199,-2134xe" filled="true" fillcolor="#000000" stroked="false">
                <v:path arrowok="t"/>
                <v:fill type="solid"/>
              </v:shape>
            </v:group>
            <v:group style="position:absolute;left:4199;top:-2134;width:10;height:20" coordorigin="4199,-2134" coordsize="10,20">
              <v:shape style="position:absolute;left:4199;top:-2134;width:10;height:20" coordorigin="4199,-2134" coordsize="10,20" path="m4199,-2115l4208,-2115,4208,-2134,4199,-2134,4199,-2115xe" filled="true" fillcolor="#000000" stroked="false">
                <v:path arrowok="t"/>
                <v:fill type="solid"/>
              </v:shape>
            </v:group>
            <v:group style="position:absolute;left:4199;top:-2115;width:10;height:20" coordorigin="4199,-2115" coordsize="10,20">
              <v:shape style="position:absolute;left:4199;top:-2115;width:10;height:20" coordorigin="4199,-2115" coordsize="10,20" path="m4199,-2095l4208,-2095,4208,-2115,4199,-2115,4199,-2095xe" filled="true" fillcolor="#000000" stroked="false">
                <v:path arrowok="t"/>
                <v:fill type="solid"/>
              </v:shape>
            </v:group>
            <v:group style="position:absolute;left:4199;top:-2095;width:10;height:20" coordorigin="4199,-2095" coordsize="10,20">
              <v:shape style="position:absolute;left:4199;top:-2095;width:10;height:20" coordorigin="4199,-2095" coordsize="10,20" path="m4199,-2076l4208,-2076,4208,-2095,4199,-2095,4199,-2076xe" filled="true" fillcolor="#000000" stroked="false">
                <v:path arrowok="t"/>
                <v:fill type="solid"/>
              </v:shape>
            </v:group>
            <v:group style="position:absolute;left:4199;top:-2076;width:10;height:20" coordorigin="4199,-2076" coordsize="10,20">
              <v:shape style="position:absolute;left:4199;top:-2076;width:10;height:20" coordorigin="4199,-2076" coordsize="10,20" path="m4199,-2057l4208,-2057,4208,-2076,4199,-2076,4199,-2057xe" filled="true" fillcolor="#000000" stroked="false">
                <v:path arrowok="t"/>
                <v:fill type="solid"/>
              </v:shape>
            </v:group>
            <v:group style="position:absolute;left:4199;top:-2057;width:10;height:20" coordorigin="4199,-2057" coordsize="10,20">
              <v:shape style="position:absolute;left:4199;top:-2057;width:10;height:20" coordorigin="4199,-2057" coordsize="10,20" path="m4199,-2038l4208,-2038,4208,-2057,4199,-2057,4199,-2038xe" filled="true" fillcolor="#000000" stroked="false">
                <v:path arrowok="t"/>
                <v:fill type="solid"/>
              </v:shape>
            </v:group>
            <v:group style="position:absolute;left:4199;top:-2038;width:10;height:20" coordorigin="4199,-2038" coordsize="10,20">
              <v:shape style="position:absolute;left:4199;top:-2038;width:10;height:20" coordorigin="4199,-2038" coordsize="10,20" path="m4199,-2019l4208,-2019,4208,-2038,4199,-2038,4199,-2019xe" filled="true" fillcolor="#000000" stroked="false">
                <v:path arrowok="t"/>
                <v:fill type="solid"/>
              </v:shape>
            </v:group>
            <v:group style="position:absolute;left:4199;top:-2019;width:10;height:20" coordorigin="4199,-2019" coordsize="10,20">
              <v:shape style="position:absolute;left:4199;top:-2019;width:10;height:20" coordorigin="4199,-2019" coordsize="10,20" path="m4199,-1999l4208,-1999,4208,-2019,4199,-2019,4199,-1999xe" filled="true" fillcolor="#000000" stroked="false">
                <v:path arrowok="t"/>
                <v:fill type="solid"/>
              </v:shape>
            </v:group>
            <v:group style="position:absolute;left:4199;top:-1999;width:10;height:20" coordorigin="4199,-1999" coordsize="10,20">
              <v:shape style="position:absolute;left:4199;top:-1999;width:10;height:20" coordorigin="4199,-1999" coordsize="10,20" path="m4199,-1980l4208,-1980,4208,-1999,4199,-1999,4199,-1980xe" filled="true" fillcolor="#000000" stroked="false">
                <v:path arrowok="t"/>
                <v:fill type="solid"/>
              </v:shape>
              <v:shape style="position:absolute;left:1258;top:-2076;width:1563;height:109" type="#_x0000_t75" stroked="false">
                <v:imagedata r:id="rId833" o:title=""/>
              </v:shape>
              <v:shape style="position:absolute;left:2796;top:-1980;width:1412;height:12" type="#_x0000_t75" stroked="false">
                <v:imagedata r:id="rId834" o:title=""/>
              </v:shape>
              <v:shape style="position:absolute;left:4194;top:-1980;width:914;height:12" type="#_x0000_t75" stroked="false">
                <v:imagedata r:id="rId835" o:title=""/>
              </v:shape>
              <v:shape style="position:absolute;left:5094;top:-1980;width:1246;height:12" type="#_x0000_t75" stroked="false">
                <v:imagedata r:id="rId836" o:title=""/>
              </v:shape>
              <v:shape style="position:absolute;left:6325;top:-1980;width:866;height:12" type="#_x0000_t75" stroked="false">
                <v:imagedata r:id="rId837" o:title=""/>
              </v:shape>
              <v:shape style="position:absolute;left:7177;top:-1980;width:1394;height:12" type="#_x0000_t75" stroked="false">
                <v:imagedata r:id="rId838" o:title=""/>
              </v:shape>
              <v:shape style="position:absolute;left:8557;top:-1980;width:915;height:12" type="#_x0000_t75" stroked="false">
                <v:imagedata r:id="rId839" o:title=""/>
              </v:shape>
              <v:shape style="position:absolute;left:9458;top:-1980;width:1094;height:12" type="#_x0000_t75" stroked="false">
                <v:imagedata r:id="rId177" o:title=""/>
              </v:shape>
              <v:shape style="position:absolute;left:10538;top:-1977;width:910;height:10" type="#_x0000_t75" stroked="false">
                <v:imagedata r:id="rId840" o:title=""/>
              </v:shape>
            </v:group>
            <v:group style="position:absolute;left:4199;top:-1968;width:10;height:20" coordorigin="4199,-1968" coordsize="10,20">
              <v:shape style="position:absolute;left:4199;top:-1968;width:10;height:20" coordorigin="4199,-1968" coordsize="10,20" path="m4199,-1948l4208,-1948,4208,-1968,4199,-1968,4199,-1948xe" filled="true" fillcolor="#000000" stroked="false">
                <v:path arrowok="t"/>
                <v:fill type="solid"/>
              </v:shape>
            </v:group>
            <v:group style="position:absolute;left:4199;top:-1948;width:10;height:20" coordorigin="4199,-1948" coordsize="10,20">
              <v:shape style="position:absolute;left:4199;top:-1948;width:10;height:20" coordorigin="4199,-1948" coordsize="10,20" path="m4199,-1929l4208,-1929,4208,-1948,4199,-1948,4199,-1929xe" filled="true" fillcolor="#000000" stroked="false">
                <v:path arrowok="t"/>
                <v:fill type="solid"/>
              </v:shape>
            </v:group>
            <v:group style="position:absolute;left:4199;top:-1929;width:10;height:20" coordorigin="4199,-1929" coordsize="10,20">
              <v:shape style="position:absolute;left:4199;top:-1929;width:10;height:20" coordorigin="4199,-1929" coordsize="10,20" path="m4199,-1910l4208,-1910,4208,-1929,4199,-1929,4199,-1910xe" filled="true" fillcolor="#000000" stroked="false">
                <v:path arrowok="t"/>
                <v:fill type="solid"/>
              </v:shape>
            </v:group>
            <v:group style="position:absolute;left:4199;top:-1910;width:10;height:20" coordorigin="4199,-1910" coordsize="10,20">
              <v:shape style="position:absolute;left:4199;top:-1910;width:10;height:20" coordorigin="4199,-1910" coordsize="10,20" path="m4199,-1891l4208,-1891,4208,-1910,4199,-1910,4199,-1891xe" filled="true" fillcolor="#000000" stroked="false">
                <v:path arrowok="t"/>
                <v:fill type="solid"/>
              </v:shape>
            </v:group>
            <v:group style="position:absolute;left:4199;top:-1891;width:10;height:20" coordorigin="4199,-1891" coordsize="10,20">
              <v:shape style="position:absolute;left:4199;top:-1891;width:10;height:20" coordorigin="4199,-1891" coordsize="10,20" path="m4199,-1872l4208,-1872,4208,-1891,4199,-1891,4199,-1872xe" filled="true" fillcolor="#000000" stroked="false">
                <v:path arrowok="t"/>
                <v:fill type="solid"/>
              </v:shape>
            </v:group>
            <v:group style="position:absolute;left:4199;top:-1872;width:10;height:20" coordorigin="4199,-1872" coordsize="10,20">
              <v:shape style="position:absolute;left:4199;top:-1872;width:10;height:20" coordorigin="4199,-1872" coordsize="10,20" path="m4199,-1852l4208,-1852,4208,-1872,4199,-1872,4199,-1852xe" filled="true" fillcolor="#000000" stroked="false">
                <v:path arrowok="t"/>
                <v:fill type="solid"/>
              </v:shape>
            </v:group>
            <v:group style="position:absolute;left:4199;top:-1852;width:10;height:20" coordorigin="4199,-1852" coordsize="10,20">
              <v:shape style="position:absolute;left:4199;top:-1852;width:10;height:20" coordorigin="4199,-1852" coordsize="10,20" path="m4199,-1833l4208,-1833,4208,-1852,4199,-1852,4199,-1833xe" filled="true" fillcolor="#000000" stroked="false">
                <v:path arrowok="t"/>
                <v:fill type="solid"/>
              </v:shape>
            </v:group>
            <v:group style="position:absolute;left:4199;top:-1833;width:10;height:20" coordorigin="4199,-1833" coordsize="10,20">
              <v:shape style="position:absolute;left:4199;top:-1833;width:10;height:20" coordorigin="4199,-1833" coordsize="10,20" path="m4199,-1814l4208,-1814,4208,-1833,4199,-1833,4199,-1814xe" filled="true" fillcolor="#000000" stroked="false">
                <v:path arrowok="t"/>
                <v:fill type="solid"/>
              </v:shape>
            </v:group>
            <v:group style="position:absolute;left:4199;top:-1814;width:10;height:20" coordorigin="4199,-1814" coordsize="10,20">
              <v:shape style="position:absolute;left:4199;top:-1814;width:10;height:20" coordorigin="4199,-1814" coordsize="10,20" path="m4199,-1795l4208,-1795,4208,-1814,4199,-1814,4199,-1795xe" filled="true" fillcolor="#000000" stroked="false">
                <v:path arrowok="t"/>
                <v:fill type="solid"/>
              </v:shape>
            </v:group>
            <v:group style="position:absolute;left:4199;top:-1795;width:10;height:20" coordorigin="4199,-1795" coordsize="10,20">
              <v:shape style="position:absolute;left:4199;top:-1795;width:10;height:20" coordorigin="4199,-1795" coordsize="10,20" path="m4199,-1776l4208,-1776,4208,-1795,4199,-1795,4199,-1776xe" filled="true" fillcolor="#000000" stroked="false">
                <v:path arrowok="t"/>
                <v:fill type="solid"/>
              </v:shape>
            </v:group>
            <v:group style="position:absolute;left:4199;top:-1776;width:10;height:20" coordorigin="4199,-1776" coordsize="10,20">
              <v:shape style="position:absolute;left:4199;top:-1776;width:10;height:20" coordorigin="4199,-1776" coordsize="10,20" path="m4199,-1756l4208,-1756,4208,-1776,4199,-1776,4199,-1756xe" filled="true" fillcolor="#000000" stroked="false">
                <v:path arrowok="t"/>
                <v:fill type="solid"/>
              </v:shape>
            </v:group>
            <v:group style="position:absolute;left:4199;top:-1756;width:10;height:20" coordorigin="4199,-1756" coordsize="10,20">
              <v:shape style="position:absolute;left:4199;top:-1756;width:10;height:20" coordorigin="4199,-1756" coordsize="10,20" path="m4199,-1737l4208,-1737,4208,-1756,4199,-1756,4199,-1737xe" filled="true" fillcolor="#000000" stroked="false">
                <v:path arrowok="t"/>
                <v:fill type="solid"/>
              </v:shape>
            </v:group>
            <v:group style="position:absolute;left:4199;top:-1737;width:10;height:20" coordorigin="4199,-1737" coordsize="10,20">
              <v:shape style="position:absolute;left:4199;top:-1737;width:10;height:20" coordorigin="4199,-1737" coordsize="10,20" path="m4199,-1718l4208,-1718,4208,-1737,4199,-1737,4199,-1718xe" filled="true" fillcolor="#000000" stroked="false">
                <v:path arrowok="t"/>
                <v:fill type="solid"/>
              </v:shape>
            </v:group>
            <v:group style="position:absolute;left:4199;top:-1718;width:10;height:20" coordorigin="4199,-1718" coordsize="10,20">
              <v:shape style="position:absolute;left:4199;top:-1718;width:10;height:20" coordorigin="4199,-1718" coordsize="10,20" path="m4199,-1699l4208,-1699,4208,-1718,4199,-1718,4199,-1699xe" filled="true" fillcolor="#000000" stroked="false">
                <v:path arrowok="t"/>
                <v:fill type="solid"/>
              </v:shape>
            </v:group>
            <v:group style="position:absolute;left:4199;top:-1699;width:10;height:20" coordorigin="4199,-1699" coordsize="10,20">
              <v:shape style="position:absolute;left:4199;top:-1699;width:10;height:20" coordorigin="4199,-1699" coordsize="10,20" path="m4199,-1680l4208,-1680,4208,-1699,4199,-1699,4199,-1680xe" filled="true" fillcolor="#000000" stroked="false">
                <v:path arrowok="t"/>
                <v:fill type="solid"/>
              </v:shape>
            </v:group>
            <v:group style="position:absolute;left:4199;top:-1680;width:10;height:20" coordorigin="4199,-1680" coordsize="10,20">
              <v:shape style="position:absolute;left:4199;top:-1680;width:10;height:20" coordorigin="4199,-1680" coordsize="10,20" path="m4199,-1660l4208,-1660,4208,-1680,4199,-1680,4199,-1660xe" filled="true" fillcolor="#000000" stroked="false">
                <v:path arrowok="t"/>
                <v:fill type="solid"/>
              </v:shape>
            </v:group>
            <v:group style="position:absolute;left:4199;top:-1660;width:10;height:20" coordorigin="4199,-1660" coordsize="10,20">
              <v:shape style="position:absolute;left:4199;top:-1660;width:10;height:20" coordorigin="4199,-1660" coordsize="10,20" path="m4199,-1641l4208,-1641,4208,-1660,4199,-1660,4199,-1641xe" filled="true" fillcolor="#000000" stroked="false">
                <v:path arrowok="t"/>
                <v:fill type="solid"/>
              </v:shape>
            </v:group>
            <v:group style="position:absolute;left:4199;top:-1641;width:10;height:20" coordorigin="4199,-1641" coordsize="10,20">
              <v:shape style="position:absolute;left:4199;top:-1641;width:10;height:20" coordorigin="4199,-1641" coordsize="10,20" path="m4199,-1622l4208,-1622,4208,-1641,4199,-1641,4199,-1622xe" filled="true" fillcolor="#000000" stroked="false">
                <v:path arrowok="t"/>
                <v:fill type="solid"/>
              </v:shape>
            </v:group>
            <v:group style="position:absolute;left:4199;top:-1622;width:10;height:20" coordorigin="4199,-1622" coordsize="10,20">
              <v:shape style="position:absolute;left:4199;top:-1622;width:10;height:20" coordorigin="4199,-1622" coordsize="10,20" path="m4199,-1603l4208,-1603,4208,-1622,4199,-1622,4199,-1603xe" filled="true" fillcolor="#000000" stroked="false">
                <v:path arrowok="t"/>
                <v:fill type="solid"/>
              </v:shape>
            </v:group>
            <v:group style="position:absolute;left:4199;top:-1603;width:10;height:20" coordorigin="4199,-1603" coordsize="10,20">
              <v:shape style="position:absolute;left:4199;top:-1603;width:10;height:20" coordorigin="4199,-1603" coordsize="10,20" path="m4199,-1584l4208,-1584,4208,-1603,4199,-1603,4199,-1584xe" filled="true" fillcolor="#000000" stroked="false">
                <v:path arrowok="t"/>
                <v:fill type="solid"/>
              </v:shape>
              <v:shape style="position:absolute;left:1258;top:-1680;width:1563;height:110" type="#_x0000_t75" stroked="false">
                <v:imagedata r:id="rId179" o:title=""/>
              </v:shape>
              <v:shape style="position:absolute;left:2796;top:-1584;width:1412;height:14" type="#_x0000_t75" stroked="false">
                <v:imagedata r:id="rId841" o:title=""/>
              </v:shape>
              <v:shape style="position:absolute;left:4194;top:-1584;width:914;height:14" type="#_x0000_t75" stroked="false">
                <v:imagedata r:id="rId184" o:title=""/>
              </v:shape>
              <v:shape style="position:absolute;left:5094;top:-1584;width:1246;height:14" type="#_x0000_t75" stroked="false">
                <v:imagedata r:id="rId842" o:title=""/>
              </v:shape>
              <v:shape style="position:absolute;left:6325;top:-1584;width:866;height:14" type="#_x0000_t75" stroked="false">
                <v:imagedata r:id="rId843" o:title=""/>
              </v:shape>
              <v:shape style="position:absolute;left:7177;top:-1584;width:1394;height:14" type="#_x0000_t75" stroked="false">
                <v:imagedata r:id="rId844" o:title=""/>
              </v:shape>
              <v:shape style="position:absolute;left:8557;top:-1584;width:915;height:14" type="#_x0000_t75" stroked="false">
                <v:imagedata r:id="rId184" o:title=""/>
              </v:shape>
              <v:shape style="position:absolute;left:9458;top:-1584;width:1094;height:14" type="#_x0000_t75" stroked="false">
                <v:imagedata r:id="rId845" o:title=""/>
              </v:shape>
              <v:shape style="position:absolute;left:10538;top:-1579;width:910;height:10" type="#_x0000_t75" stroked="false">
                <v:imagedata r:id="rId846" o:title=""/>
              </v:shape>
            </v:group>
            <v:group style="position:absolute;left:4199;top:-1569;width:10;height:20" coordorigin="4199,-1569" coordsize="10,20">
              <v:shape style="position:absolute;left:4199;top:-1569;width:10;height:20" coordorigin="4199,-1569" coordsize="10,20" path="m4199,-1550l4208,-1550,4208,-1569,4199,-1569,4199,-1550xe" filled="true" fillcolor="#000000" stroked="false">
                <v:path arrowok="t"/>
                <v:fill type="solid"/>
              </v:shape>
            </v:group>
            <v:group style="position:absolute;left:4199;top:-1550;width:10;height:20" coordorigin="4199,-1550" coordsize="10,20">
              <v:shape style="position:absolute;left:4199;top:-1550;width:10;height:20" coordorigin="4199,-1550" coordsize="10,20" path="m4199,-1531l4208,-1531,4208,-1550,4199,-1550,4199,-1531xe" filled="true" fillcolor="#000000" stroked="false">
                <v:path arrowok="t"/>
                <v:fill type="solid"/>
              </v:shape>
            </v:group>
            <v:group style="position:absolute;left:4199;top:-1531;width:10;height:20" coordorigin="4199,-1531" coordsize="10,20">
              <v:shape style="position:absolute;left:4199;top:-1531;width:10;height:20" coordorigin="4199,-1531" coordsize="10,20" path="m4199,-1512l4208,-1512,4208,-1531,4199,-1531,4199,-1512xe" filled="true" fillcolor="#000000" stroked="false">
                <v:path arrowok="t"/>
                <v:fill type="solid"/>
              </v:shape>
            </v:group>
            <v:group style="position:absolute;left:4199;top:-1512;width:10;height:20" coordorigin="4199,-1512" coordsize="10,20">
              <v:shape style="position:absolute;left:4199;top:-1512;width:10;height:20" coordorigin="4199,-1512" coordsize="10,20" path="m4199,-1492l4208,-1492,4208,-1512,4199,-1512,4199,-1492xe" filled="true" fillcolor="#000000" stroked="false">
                <v:path arrowok="t"/>
                <v:fill type="solid"/>
              </v:shape>
            </v:group>
            <v:group style="position:absolute;left:4199;top:-1492;width:10;height:20" coordorigin="4199,-1492" coordsize="10,20">
              <v:shape style="position:absolute;left:4199;top:-1492;width:10;height:20" coordorigin="4199,-1492" coordsize="10,20" path="m4199,-1473l4208,-1473,4208,-1492,4199,-1492,4199,-1473xe" filled="true" fillcolor="#000000" stroked="false">
                <v:path arrowok="t"/>
                <v:fill type="solid"/>
              </v:shape>
            </v:group>
            <v:group style="position:absolute;left:4199;top:-1473;width:10;height:20" coordorigin="4199,-1473" coordsize="10,20">
              <v:shape style="position:absolute;left:4199;top:-1473;width:10;height:20" coordorigin="4199,-1473" coordsize="10,20" path="m4199,-1454l4208,-1454,4208,-1473,4199,-1473,4199,-1454xe" filled="true" fillcolor="#000000" stroked="false">
                <v:path arrowok="t"/>
                <v:fill type="solid"/>
              </v:shape>
            </v:group>
            <v:group style="position:absolute;left:4199;top:-1454;width:10;height:20" coordorigin="4199,-1454" coordsize="10,20">
              <v:shape style="position:absolute;left:4199;top:-1454;width:10;height:20" coordorigin="4199,-1454" coordsize="10,20" path="m4199,-1435l4208,-1435,4208,-1454,4199,-1454,4199,-1435xe" filled="true" fillcolor="#000000" stroked="false">
                <v:path arrowok="t"/>
                <v:fill type="solid"/>
              </v:shape>
            </v:group>
            <v:group style="position:absolute;left:4199;top:-1435;width:10;height:20" coordorigin="4199,-1435" coordsize="10,20">
              <v:shape style="position:absolute;left:4199;top:-1435;width:10;height:20" coordorigin="4199,-1435" coordsize="10,20" path="m4199,-1416l4208,-1416,4208,-1435,4199,-1435,4199,-1416xe" filled="true" fillcolor="#000000" stroked="false">
                <v:path arrowok="t"/>
                <v:fill type="solid"/>
              </v:shape>
            </v:group>
            <v:group style="position:absolute;left:4199;top:-1416;width:10;height:20" coordorigin="4199,-1416" coordsize="10,20">
              <v:shape style="position:absolute;left:4199;top:-1416;width:10;height:20" coordorigin="4199,-1416" coordsize="10,20" path="m4199,-1396l4208,-1396,4208,-1416,4199,-1416,4199,-1396xe" filled="true" fillcolor="#000000" stroked="false">
                <v:path arrowok="t"/>
                <v:fill type="solid"/>
              </v:shape>
            </v:group>
            <v:group style="position:absolute;left:4199;top:-1396;width:10;height:20" coordorigin="4199,-1396" coordsize="10,20">
              <v:shape style="position:absolute;left:4199;top:-1396;width:10;height:20" coordorigin="4199,-1396" coordsize="10,20" path="m4199,-1377l4208,-1377,4208,-1396,4199,-1396,4199,-1377xe" filled="true" fillcolor="#000000" stroked="false">
                <v:path arrowok="t"/>
                <v:fill type="solid"/>
              </v:shape>
            </v:group>
            <v:group style="position:absolute;left:4199;top:-1377;width:10;height:20" coordorigin="4199,-1377" coordsize="10,20">
              <v:shape style="position:absolute;left:4199;top:-1377;width:10;height:20" coordorigin="4199,-1377" coordsize="10,20" path="m4199,-1358l4208,-1358,4208,-1377,4199,-1377,4199,-1358xe" filled="true" fillcolor="#000000" stroked="false">
                <v:path arrowok="t"/>
                <v:fill type="solid"/>
              </v:shape>
            </v:group>
            <v:group style="position:absolute;left:4199;top:-1358;width:10;height:20" coordorigin="4199,-1358" coordsize="10,20">
              <v:shape style="position:absolute;left:4199;top:-1358;width:10;height:20" coordorigin="4199,-1358" coordsize="10,20" path="m4199,-1339l4208,-1339,4208,-1358,4199,-1358,4199,-1339xe" filled="true" fillcolor="#000000" stroked="false">
                <v:path arrowok="t"/>
                <v:fill type="solid"/>
              </v:shape>
            </v:group>
            <v:group style="position:absolute;left:4199;top:-1339;width:10;height:20" coordorigin="4199,-1339" coordsize="10,20">
              <v:shape style="position:absolute;left:4199;top:-1339;width:10;height:20" coordorigin="4199,-1339" coordsize="10,20" path="m4199,-1320l4208,-1320,4208,-1339,4199,-1339,4199,-1320xe" filled="true" fillcolor="#000000" stroked="false">
                <v:path arrowok="t"/>
                <v:fill type="solid"/>
              </v:shape>
            </v:group>
            <v:group style="position:absolute;left:4199;top:-1320;width:10;height:20" coordorigin="4199,-1320" coordsize="10,20">
              <v:shape style="position:absolute;left:4199;top:-1320;width:10;height:20" coordorigin="4199,-1320" coordsize="10,20" path="m4199,-1300l4208,-1300,4208,-1320,4199,-1320,4199,-1300xe" filled="true" fillcolor="#000000" stroked="false">
                <v:path arrowok="t"/>
                <v:fill type="solid"/>
              </v:shape>
            </v:group>
            <v:group style="position:absolute;left:4199;top:-1300;width:10;height:20" coordorigin="4199,-1300" coordsize="10,20">
              <v:shape style="position:absolute;left:4199;top:-1300;width:10;height:20" coordorigin="4199,-1300" coordsize="10,20" path="m4199,-1281l4208,-1281,4208,-1300,4199,-1300,4199,-1281xe" filled="true" fillcolor="#000000" stroked="false">
                <v:path arrowok="t"/>
                <v:fill type="solid"/>
              </v:shape>
            </v:group>
            <v:group style="position:absolute;left:4199;top:-1281;width:10;height:20" coordorigin="4199,-1281" coordsize="10,20">
              <v:shape style="position:absolute;left:4199;top:-1281;width:10;height:20" coordorigin="4199,-1281" coordsize="10,20" path="m4199,-1262l4208,-1262,4208,-1281,4199,-1281,4199,-1262xe" filled="true" fillcolor="#000000" stroked="false">
                <v:path arrowok="t"/>
                <v:fill type="solid"/>
              </v:shape>
            </v:group>
            <v:group style="position:absolute;left:4199;top:-1262;width:10;height:20" coordorigin="4199,-1262" coordsize="10,20">
              <v:shape style="position:absolute;left:4199;top:-1262;width:10;height:20" coordorigin="4199,-1262" coordsize="10,20" path="m4199,-1243l4208,-1243,4208,-1262,4199,-1262,4199,-1243xe" filled="true" fillcolor="#000000" stroked="false">
                <v:path arrowok="t"/>
                <v:fill type="solid"/>
              </v:shape>
            </v:group>
            <v:group style="position:absolute;left:4199;top:-1243;width:10;height:20" coordorigin="4199,-1243" coordsize="10,20">
              <v:shape style="position:absolute;left:4199;top:-1243;width:10;height:20" coordorigin="4199,-1243" coordsize="10,20" path="m4199,-1224l4208,-1224,4208,-1243,4199,-1243,4199,-1224xe" filled="true" fillcolor="#000000" stroked="false">
                <v:path arrowok="t"/>
                <v:fill type="solid"/>
              </v:shape>
            </v:group>
            <v:group style="position:absolute;left:4199;top:-1224;width:10;height:20" coordorigin="4199,-1224" coordsize="10,20">
              <v:shape style="position:absolute;left:4199;top:-1224;width:10;height:20" coordorigin="4199,-1224" coordsize="10,20" path="m4199,-1204l4208,-1204,4208,-1224,4199,-1224,4199,-1204xe" filled="true" fillcolor="#000000" stroked="false">
                <v:path arrowok="t"/>
                <v:fill type="solid"/>
              </v:shape>
            </v:group>
            <v:group style="position:absolute;left:4199;top:-1204;width:10;height:20" coordorigin="4199,-1204" coordsize="10,20">
              <v:shape style="position:absolute;left:4199;top:-1204;width:10;height:20" coordorigin="4199,-1204" coordsize="10,20" path="m4199,-1185l4208,-1185,4208,-1204,4199,-1204,4199,-1185xe" filled="true" fillcolor="#000000" stroked="false">
                <v:path arrowok="t"/>
                <v:fill type="solid"/>
              </v:shape>
            </v:group>
            <v:group style="position:absolute;left:4199;top:-1185;width:10;height:20" coordorigin="4199,-1185" coordsize="10,20">
              <v:shape style="position:absolute;left:4199;top:-1185;width:10;height:20" coordorigin="4199,-1185" coordsize="10,20" path="m4199,-1166l4208,-1166,4208,-1185,4199,-1185,4199,-1166xe" filled="true" fillcolor="#000000" stroked="false">
                <v:path arrowok="t"/>
                <v:fill type="solid"/>
              </v:shape>
            </v:group>
            <v:group style="position:absolute;left:4199;top:-1166;width:10;height:20" coordorigin="4199,-1166" coordsize="10,20">
              <v:shape style="position:absolute;left:4199;top:-1166;width:10;height:20" coordorigin="4199,-1166" coordsize="10,20" path="m4199,-1147l4208,-1147,4208,-1166,4199,-1166,4199,-1147xe" filled="true" fillcolor="#000000" stroked="false">
                <v:path arrowok="t"/>
                <v:fill type="solid"/>
              </v:shape>
            </v:group>
            <v:group style="position:absolute;left:4199;top:-1147;width:10;height:20" coordorigin="4199,-1147" coordsize="10,20">
              <v:shape style="position:absolute;left:4199;top:-1147;width:10;height:20" coordorigin="4199,-1147" coordsize="10,20" path="m4199,-1128l4208,-1128,4208,-1147,4199,-1147,4199,-1128xe" filled="true" fillcolor="#000000" stroked="false">
                <v:path arrowok="t"/>
                <v:fill type="solid"/>
              </v:shape>
            </v:group>
            <v:group style="position:absolute;left:4199;top:-1128;width:10;height:20" coordorigin="4199,-1128" coordsize="10,20">
              <v:shape style="position:absolute;left:4199;top:-1128;width:10;height:20" coordorigin="4199,-1128" coordsize="10,20" path="m4199,-1108l4208,-1108,4208,-1128,4199,-1128,4199,-1108xe" filled="true" fillcolor="#000000" stroked="false">
                <v:path arrowok="t"/>
                <v:fill type="solid"/>
              </v:shape>
            </v:group>
            <v:group style="position:absolute;left:4199;top:-1108;width:10;height:20" coordorigin="4199,-1108" coordsize="10,20">
              <v:shape style="position:absolute;left:4199;top:-1108;width:10;height:20" coordorigin="4199,-1108" coordsize="10,20" path="m4199,-1089l4208,-1089,4208,-1108,4199,-1108,4199,-1089xe" filled="true" fillcolor="#000000" stroked="false">
                <v:path arrowok="t"/>
                <v:fill type="solid"/>
              </v:shape>
            </v:group>
            <v:group style="position:absolute;left:4199;top:-1089;width:10;height:20" coordorigin="4199,-1089" coordsize="10,20">
              <v:shape style="position:absolute;left:4199;top:-1089;width:10;height:20" coordorigin="4199,-1089" coordsize="10,20" path="m4199,-1070l4208,-1070,4208,-1089,4199,-1089,4199,-1070xe" filled="true" fillcolor="#000000" stroked="false">
                <v:path arrowok="t"/>
                <v:fill type="solid"/>
              </v:shape>
            </v:group>
            <v:group style="position:absolute;left:4199;top:-1070;width:10;height:20" coordorigin="4199,-1070" coordsize="10,20">
              <v:shape style="position:absolute;left:4199;top:-1070;width:10;height:20" coordorigin="4199,-1070" coordsize="10,20" path="m4199,-1051l4208,-1051,4208,-1070,4199,-1070,4199,-1051xe" filled="true" fillcolor="#000000" stroked="false">
                <v:path arrowok="t"/>
                <v:fill type="solid"/>
              </v:shape>
            </v:group>
            <v:group style="position:absolute;left:4199;top:-1051;width:10;height:20" coordorigin="4199,-1051" coordsize="10,20">
              <v:shape style="position:absolute;left:4199;top:-1051;width:10;height:20" coordorigin="4199,-1051" coordsize="10,20" path="m4199,-1032l4208,-1032,4208,-1051,4199,-1051,4199,-1032xe" filled="true" fillcolor="#000000" stroked="false">
                <v:path arrowok="t"/>
                <v:fill type="solid"/>
              </v:shape>
            </v:group>
            <v:group style="position:absolute;left:4199;top:-1032;width:10;height:20" coordorigin="4199,-1032" coordsize="10,20">
              <v:shape style="position:absolute;left:4199;top:-1032;width:10;height:20" coordorigin="4199,-1032" coordsize="10,20" path="m4199,-1012l4208,-1012,4208,-1032,4199,-1032,4199,-1012xe" filled="true" fillcolor="#000000" stroked="false">
                <v:path arrowok="t"/>
                <v:fill type="solid"/>
              </v:shape>
            </v:group>
            <v:group style="position:absolute;left:4199;top:-1012;width:10;height:20" coordorigin="4199,-1012" coordsize="10,20">
              <v:shape style="position:absolute;left:4199;top:-1012;width:10;height:20" coordorigin="4199,-1012" coordsize="10,20" path="m4199,-993l4208,-993,4208,-1012,4199,-1012,4199,-993xe" filled="true" fillcolor="#000000" stroked="false">
                <v:path arrowok="t"/>
                <v:fill type="solid"/>
              </v:shape>
            </v:group>
            <v:group style="position:absolute;left:4199;top:-993;width:10;height:20" coordorigin="4199,-993" coordsize="10,20">
              <v:shape style="position:absolute;left:4199;top:-993;width:10;height:20" coordorigin="4199,-993" coordsize="10,20" path="m4199,-974l4208,-974,4208,-993,4199,-993,4199,-974xe" filled="true" fillcolor="#000000" stroked="false">
                <v:path arrowok="t"/>
                <v:fill type="solid"/>
              </v:shape>
            </v:group>
            <v:group style="position:absolute;left:4199;top:-974;width:10;height:20" coordorigin="4199,-974" coordsize="10,20">
              <v:shape style="position:absolute;left:4199;top:-974;width:10;height:20" coordorigin="4199,-974" coordsize="10,20" path="m4199,-955l4208,-955,4208,-974,4199,-974,4199,-955xe" filled="true" fillcolor="#000000" stroked="false">
                <v:path arrowok="t"/>
                <v:fill type="solid"/>
              </v:shape>
            </v:group>
            <v:group style="position:absolute;left:4199;top:-955;width:10;height:20" coordorigin="4199,-955" coordsize="10,20">
              <v:shape style="position:absolute;left:4199;top:-955;width:10;height:20" coordorigin="4199,-955" coordsize="10,20" path="m4199,-936l4208,-936,4208,-955,4199,-955,4199,-936xe" filled="true" fillcolor="#000000" stroked="false">
                <v:path arrowok="t"/>
                <v:fill type="solid"/>
              </v:shape>
            </v:group>
            <v:group style="position:absolute;left:4199;top:-936;width:10;height:20" coordorigin="4199,-936" coordsize="10,20">
              <v:shape style="position:absolute;left:4199;top:-936;width:10;height:20" coordorigin="4199,-936" coordsize="10,20" path="m4199,-916l4208,-916,4208,-936,4199,-936,4199,-916xe" filled="true" fillcolor="#000000" stroked="false">
                <v:path arrowok="t"/>
                <v:fill type="solid"/>
              </v:shape>
            </v:group>
            <v:group style="position:absolute;left:4199;top:-916;width:10;height:20" coordorigin="4199,-916" coordsize="10,20">
              <v:shape style="position:absolute;left:4199;top:-916;width:10;height:20" coordorigin="4199,-916" coordsize="10,20" path="m4199,-897l4208,-897,4208,-916,4199,-916,4199,-897xe" filled="true" fillcolor="#000000" stroked="false">
                <v:path arrowok="t"/>
                <v:fill type="solid"/>
              </v:shape>
            </v:group>
            <v:group style="position:absolute;left:4199;top:-897;width:10;height:20" coordorigin="4199,-897" coordsize="10,20">
              <v:shape style="position:absolute;left:4199;top:-897;width:10;height:20" coordorigin="4199,-897" coordsize="10,20" path="m4199,-878l4208,-878,4208,-897,4199,-897,4199,-878xe" filled="true" fillcolor="#000000" stroked="false">
                <v:path arrowok="t"/>
                <v:fill type="solid"/>
              </v:shape>
            </v:group>
            <v:group style="position:absolute;left:4199;top:-878;width:10;height:20" coordorigin="4199,-878" coordsize="10,20">
              <v:shape style="position:absolute;left:4199;top:-878;width:10;height:20" coordorigin="4199,-878" coordsize="10,20" path="m4199,-859l4208,-859,4208,-878,4199,-878,4199,-859xe" filled="true" fillcolor="#000000" stroked="false">
                <v:path arrowok="t"/>
                <v:fill type="solid"/>
              </v:shape>
            </v:group>
            <v:group style="position:absolute;left:4199;top:-859;width:10;height:20" coordorigin="4199,-859" coordsize="10,20">
              <v:shape style="position:absolute;left:4199;top:-859;width:10;height:20" coordorigin="4199,-859" coordsize="10,20" path="m4199,-840l4208,-840,4208,-859,4199,-859,4199,-840xe" filled="true" fillcolor="#000000" stroked="false">
                <v:path arrowok="t"/>
                <v:fill type="solid"/>
              </v:shape>
            </v:group>
            <v:group style="position:absolute;left:4199;top:-840;width:10;height:20" coordorigin="4199,-840" coordsize="10,20">
              <v:shape style="position:absolute;left:4199;top:-840;width:10;height:20" coordorigin="4199,-840" coordsize="10,20" path="m4199,-820l4208,-820,4208,-840,4199,-840,4199,-820xe" filled="true" fillcolor="#000000" stroked="false">
                <v:path arrowok="t"/>
                <v:fill type="solid"/>
              </v:shape>
            </v:group>
            <v:group style="position:absolute;left:4199;top:-820;width:10;height:20" coordorigin="4199,-820" coordsize="10,20">
              <v:shape style="position:absolute;left:4199;top:-820;width:10;height:20" coordorigin="4199,-820" coordsize="10,20" path="m4199,-801l4208,-801,4208,-820,4199,-820,4199,-801xe" filled="true" fillcolor="#000000" stroked="false">
                <v:path arrowok="t"/>
                <v:fill type="solid"/>
              </v:shape>
            </v:group>
            <v:group style="position:absolute;left:4199;top:-801;width:10;height:20" coordorigin="4199,-801" coordsize="10,20">
              <v:shape style="position:absolute;left:4199;top:-801;width:10;height:20" coordorigin="4199,-801" coordsize="10,20" path="m4199,-782l4208,-782,4208,-801,4199,-801,4199,-782xe" filled="true" fillcolor="#000000" stroked="false">
                <v:path arrowok="t"/>
                <v:fill type="solid"/>
              </v:shape>
            </v:group>
            <v:group style="position:absolute;left:4199;top:-782;width:10;height:20" coordorigin="4199,-782" coordsize="10,20">
              <v:shape style="position:absolute;left:4199;top:-782;width:10;height:20" coordorigin="4199,-782" coordsize="10,20" path="m4199,-763l4208,-763,4208,-782,4199,-782,4199,-763xe" filled="true" fillcolor="#000000" stroked="false">
                <v:path arrowok="t"/>
                <v:fill type="solid"/>
              </v:shape>
            </v:group>
            <v:group style="position:absolute;left:4199;top:-763;width:10;height:20" coordorigin="4199,-763" coordsize="10,20">
              <v:shape style="position:absolute;left:4199;top:-763;width:10;height:20" coordorigin="4199,-763" coordsize="10,20" path="m4199,-744l4208,-744,4208,-763,4199,-763,4199,-744xe" filled="true" fillcolor="#000000" stroked="false">
                <v:path arrowok="t"/>
                <v:fill type="solid"/>
              </v:shape>
            </v:group>
            <v:group style="position:absolute;left:4199;top:-744;width:10;height:20" coordorigin="4199,-744" coordsize="10,20">
              <v:shape style="position:absolute;left:4199;top:-744;width:10;height:20" coordorigin="4199,-744" coordsize="10,20" path="m4199,-724l4208,-724,4208,-744,4199,-744,4199,-724xe" filled="true" fillcolor="#000000" stroked="false">
                <v:path arrowok="t"/>
                <v:fill type="solid"/>
              </v:shape>
            </v:group>
            <v:group style="position:absolute;left:4199;top:-724;width:10;height:20" coordorigin="4199,-724" coordsize="10,20">
              <v:shape style="position:absolute;left:4199;top:-724;width:10;height:20" coordorigin="4199,-724" coordsize="10,20" path="m4199,-705l4208,-705,4208,-724,4199,-724,4199,-705xe" filled="true" fillcolor="#000000" stroked="false">
                <v:path arrowok="t"/>
                <v:fill type="solid"/>
              </v:shape>
            </v:group>
            <v:group style="position:absolute;left:4199;top:-705;width:10;height:20" coordorigin="4199,-705" coordsize="10,20">
              <v:shape style="position:absolute;left:4199;top:-705;width:10;height:20" coordorigin="4199,-705" coordsize="10,20" path="m4199,-686l4208,-686,4208,-705,4199,-705,4199,-686xe" filled="true" fillcolor="#000000" stroked="false">
                <v:path arrowok="t"/>
                <v:fill type="solid"/>
              </v:shape>
            </v:group>
            <v:group style="position:absolute;left:4199;top:-686;width:10;height:20" coordorigin="4199,-686" coordsize="10,20">
              <v:shape style="position:absolute;left:4199;top:-686;width:10;height:20" coordorigin="4199,-686" coordsize="10,20" path="m4199,-667l4208,-667,4208,-686,4199,-686,4199,-667xe" filled="true" fillcolor="#000000" stroked="false">
                <v:path arrowok="t"/>
                <v:fill type="solid"/>
              </v:shape>
            </v:group>
            <v:group style="position:absolute;left:4199;top:-667;width:10;height:20" coordorigin="4199,-667" coordsize="10,20">
              <v:shape style="position:absolute;left:4199;top:-667;width:10;height:20" coordorigin="4199,-667" coordsize="10,20" path="m4199,-648l4208,-648,4208,-667,4199,-667,4199,-648xe" filled="true" fillcolor="#000000" stroked="false">
                <v:path arrowok="t"/>
                <v:fill type="solid"/>
              </v:shape>
            </v:group>
            <v:group style="position:absolute;left:4199;top:-648;width:10;height:20" coordorigin="4199,-648" coordsize="10,20">
              <v:shape style="position:absolute;left:4199;top:-648;width:10;height:20" coordorigin="4199,-648" coordsize="10,20" path="m4199,-628l4208,-628,4208,-648,4199,-648,4199,-628xe" filled="true" fillcolor="#000000" stroked="false">
                <v:path arrowok="t"/>
                <v:fill type="solid"/>
              </v:shape>
            </v:group>
            <v:group style="position:absolute;left:4199;top:-628;width:10;height:20" coordorigin="4199,-628" coordsize="10,20">
              <v:shape style="position:absolute;left:4199;top:-628;width:10;height:20" coordorigin="4199,-628" coordsize="10,20" path="m4199,-609l4208,-609,4208,-628,4199,-628,4199,-609xe" filled="true" fillcolor="#000000" stroked="false">
                <v:path arrowok="t"/>
                <v:fill type="solid"/>
              </v:shape>
            </v:group>
            <v:group style="position:absolute;left:4199;top:-609;width:10;height:20" coordorigin="4199,-609" coordsize="10,20">
              <v:shape style="position:absolute;left:4199;top:-609;width:10;height:20" coordorigin="4199,-609" coordsize="10,20" path="m4199,-590l4208,-590,4208,-609,4199,-609,4199,-590xe" filled="true" fillcolor="#000000" stroked="false">
                <v:path arrowok="t"/>
                <v:fill type="solid"/>
              </v:shape>
            </v:group>
            <v:group style="position:absolute;left:4199;top:-590;width:10;height:20" coordorigin="4199,-590" coordsize="10,20">
              <v:shape style="position:absolute;left:4199;top:-590;width:10;height:20" coordorigin="4199,-590" coordsize="10,20" path="m4199,-571l4208,-571,4208,-590,4199,-590,4199,-571xe" filled="true" fillcolor="#000000" stroked="false">
                <v:path arrowok="t"/>
                <v:fill type="solid"/>
              </v:shape>
            </v:group>
            <v:group style="position:absolute;left:4199;top:-571;width:10;height:20" coordorigin="4199,-571" coordsize="10,20">
              <v:shape style="position:absolute;left:4199;top:-571;width:10;height:20" coordorigin="4199,-571" coordsize="10,20" path="m4199,-552l4208,-552,4208,-571,4199,-571,4199,-552xe" filled="true" fillcolor="#000000" stroked="false">
                <v:path arrowok="t"/>
                <v:fill type="solid"/>
              </v:shape>
            </v:group>
            <v:group style="position:absolute;left:4199;top:-552;width:10;height:20" coordorigin="4199,-552" coordsize="10,20">
              <v:shape style="position:absolute;left:4199;top:-552;width:10;height:20" coordorigin="4199,-552" coordsize="10,20" path="m4199,-532l4208,-532,4208,-552,4199,-552,4199,-532xe" filled="true" fillcolor="#000000" stroked="false">
                <v:path arrowok="t"/>
                <v:fill type="solid"/>
              </v:shape>
            </v:group>
            <v:group style="position:absolute;left:4199;top:-532;width:10;height:20" coordorigin="4199,-532" coordsize="10,20">
              <v:shape style="position:absolute;left:4199;top:-532;width:10;height:20" coordorigin="4199,-532" coordsize="10,20" path="m4199,-513l4208,-513,4208,-532,4199,-532,4199,-513xe" filled="true" fillcolor="#000000" stroked="false">
                <v:path arrowok="t"/>
                <v:fill type="solid"/>
              </v:shape>
            </v:group>
            <v:group style="position:absolute;left:4199;top:-513;width:10;height:20" coordorigin="4199,-513" coordsize="10,20">
              <v:shape style="position:absolute;left:4199;top:-513;width:10;height:20" coordorigin="4199,-513" coordsize="10,20" path="m4199,-494l4208,-494,4208,-513,4199,-513,4199,-494xe" filled="true" fillcolor="#000000" stroked="false">
                <v:path arrowok="t"/>
                <v:fill type="solid"/>
              </v:shape>
            </v:group>
            <v:group style="position:absolute;left:4199;top:-487;width:10;height:2" coordorigin="4199,-487" coordsize="10,2">
              <v:shape style="position:absolute;left:4199;top:-487;width:10;height:2" coordorigin="4199,-487" coordsize="10,0" path="m4199,-487l4208,-487e" filled="false" stroked="true" strokeweight=".72003pt" strokecolor="#000000">
                <v:path arrowok="t"/>
              </v:shape>
              <v:shape style="position:absolute;left:1258;top:-571;width:1563;height:101" type="#_x0000_t75" stroked="false">
                <v:imagedata r:id="rId160" o:title=""/>
              </v:shape>
              <v:shape style="position:absolute;left:2796;top:-480;width:2302;height:10" type="#_x0000_t75" stroked="false">
                <v:imagedata r:id="rId831" o:title=""/>
              </v:shape>
              <v:shape style="position:absolute;left:5094;top:-480;width:1236;height:10" type="#_x0000_t75" stroked="false">
                <v:imagedata r:id="rId820" o:title=""/>
              </v:shape>
              <v:shape style="position:absolute;left:6325;top:-480;width:5123;height:10" type="#_x0000_t75" stroked="false">
                <v:imagedata r:id="rId832" o:title=""/>
              </v:shape>
            </v:group>
            <v:group style="position:absolute;left:4199;top:-470;width:10;height:20" coordorigin="4199,-470" coordsize="10,20">
              <v:shape style="position:absolute;left:4199;top:-470;width:10;height:20" coordorigin="4199,-470" coordsize="10,20" path="m4199,-451l4208,-451,4208,-470,4199,-470,4199,-451xe" filled="true" fillcolor="#000000" stroked="false">
                <v:path arrowok="t"/>
                <v:fill type="solid"/>
              </v:shape>
            </v:group>
            <v:group style="position:absolute;left:4199;top:-451;width:10;height:20" coordorigin="4199,-451" coordsize="10,20">
              <v:shape style="position:absolute;left:4199;top:-451;width:10;height:20" coordorigin="4199,-451" coordsize="10,20" path="m4199,-432l4208,-432,4208,-451,4199,-451,4199,-432xe" filled="true" fillcolor="#000000" stroked="false">
                <v:path arrowok="t"/>
                <v:fill type="solid"/>
              </v:shape>
            </v:group>
            <v:group style="position:absolute;left:4199;top:-432;width:10;height:20" coordorigin="4199,-432" coordsize="10,20">
              <v:shape style="position:absolute;left:4199;top:-432;width:10;height:20" coordorigin="4199,-432" coordsize="10,20" path="m4199,-412l4208,-412,4208,-432,4199,-432,4199,-412xe" filled="true" fillcolor="#000000" stroked="false">
                <v:path arrowok="t"/>
                <v:fill type="solid"/>
              </v:shape>
            </v:group>
            <v:group style="position:absolute;left:4199;top:-412;width:10;height:20" coordorigin="4199,-412" coordsize="10,20">
              <v:shape style="position:absolute;left:4199;top:-412;width:10;height:20" coordorigin="4199,-412" coordsize="10,20" path="m4199,-393l4208,-393,4208,-412,4199,-412,4199,-393xe" filled="true" fillcolor="#000000" stroked="false">
                <v:path arrowok="t"/>
                <v:fill type="solid"/>
              </v:shape>
            </v:group>
            <v:group style="position:absolute;left:4199;top:-393;width:10;height:20" coordorigin="4199,-393" coordsize="10,20">
              <v:shape style="position:absolute;left:4199;top:-393;width:10;height:20" coordorigin="4199,-393" coordsize="10,20" path="m4199,-374l4208,-374,4208,-393,4199,-393,4199,-374xe" filled="true" fillcolor="#000000" stroked="false">
                <v:path arrowok="t"/>
                <v:fill type="solid"/>
              </v:shape>
            </v:group>
            <v:group style="position:absolute;left:4199;top:-374;width:10;height:20" coordorigin="4199,-374" coordsize="10,20">
              <v:shape style="position:absolute;left:4199;top:-374;width:10;height:20" coordorigin="4199,-374" coordsize="10,20" path="m4199,-355l4208,-355,4208,-374,4199,-374,4199,-355xe" filled="true" fillcolor="#000000" stroked="false">
                <v:path arrowok="t"/>
                <v:fill type="solid"/>
              </v:shape>
            </v:group>
            <v:group style="position:absolute;left:4199;top:-355;width:10;height:20" coordorigin="4199,-355" coordsize="10,20">
              <v:shape style="position:absolute;left:4199;top:-355;width:10;height:20" coordorigin="4199,-355" coordsize="10,20" path="m4199,-336l4208,-336,4208,-355,4199,-355,4199,-336xe" filled="true" fillcolor="#000000" stroked="false">
                <v:path arrowok="t"/>
                <v:fill type="solid"/>
              </v:shape>
            </v:group>
            <v:group style="position:absolute;left:4199;top:-336;width:10;height:20" coordorigin="4199,-336" coordsize="10,20">
              <v:shape style="position:absolute;left:4199;top:-336;width:10;height:20" coordorigin="4199,-336" coordsize="10,20" path="m4199,-316l4208,-316,4208,-336,4199,-336,4199,-316xe" filled="true" fillcolor="#000000" stroked="false">
                <v:path arrowok="t"/>
                <v:fill type="solid"/>
              </v:shape>
            </v:group>
            <v:group style="position:absolute;left:4199;top:-316;width:10;height:20" coordorigin="4199,-316" coordsize="10,20">
              <v:shape style="position:absolute;left:4199;top:-316;width:10;height:20" coordorigin="4199,-316" coordsize="10,20" path="m4199,-297l4208,-297,4208,-316,4199,-316,4199,-297xe" filled="true" fillcolor="#000000" stroked="false">
                <v:path arrowok="t"/>
                <v:fill type="solid"/>
              </v:shape>
            </v:group>
            <v:group style="position:absolute;left:4199;top:-297;width:10;height:20" coordorigin="4199,-297" coordsize="10,20">
              <v:shape style="position:absolute;left:4199;top:-297;width:10;height:20" coordorigin="4199,-297" coordsize="10,20" path="m4199,-278l4208,-278,4208,-297,4199,-297,4199,-278xe" filled="true" fillcolor="#000000" stroked="false">
                <v:path arrowok="t"/>
                <v:fill type="solid"/>
              </v:shape>
            </v:group>
            <v:group style="position:absolute;left:4199;top:-278;width:10;height:20" coordorigin="4199,-278" coordsize="10,20">
              <v:shape style="position:absolute;left:4199;top:-278;width:10;height:20" coordorigin="4199,-278" coordsize="10,20" path="m4199,-259l4208,-259,4208,-278,4199,-278,4199,-259xe" filled="true" fillcolor="#000000" stroked="false">
                <v:path arrowok="t"/>
                <v:fill type="solid"/>
              </v:shape>
            </v:group>
            <v:group style="position:absolute;left:4199;top:-259;width:10;height:20" coordorigin="4199,-259" coordsize="10,20">
              <v:shape style="position:absolute;left:4199;top:-259;width:10;height:20" coordorigin="4199,-259" coordsize="10,20" path="m4199,-240l4208,-240,4208,-259,4199,-259,4199,-240xe" filled="true" fillcolor="#000000" stroked="false">
                <v:path arrowok="t"/>
                <v:fill type="solid"/>
              </v:shape>
            </v:group>
            <v:group style="position:absolute;left:4199;top:-240;width:10;height:20" coordorigin="4199,-240" coordsize="10,20">
              <v:shape style="position:absolute;left:4199;top:-240;width:10;height:20" coordorigin="4199,-240" coordsize="10,20" path="m4199,-220l4208,-220,4208,-240,4199,-240,4199,-220xe" filled="true" fillcolor="#000000" stroked="false">
                <v:path arrowok="t"/>
                <v:fill type="solid"/>
              </v:shape>
            </v:group>
            <v:group style="position:absolute;left:4199;top:-220;width:10;height:20" coordorigin="4199,-220" coordsize="10,20">
              <v:shape style="position:absolute;left:4199;top:-220;width:10;height:20" coordorigin="4199,-220" coordsize="10,20" path="m4199,-201l4208,-201,4208,-220,4199,-220,4199,-201xe" filled="true" fillcolor="#000000" stroked="false">
                <v:path arrowok="t"/>
                <v:fill type="solid"/>
              </v:shape>
            </v:group>
            <v:group style="position:absolute;left:4199;top:-201;width:10;height:20" coordorigin="4199,-201" coordsize="10,20">
              <v:shape style="position:absolute;left:4199;top:-201;width:10;height:20" coordorigin="4199,-201" coordsize="10,20" path="m4199,-182l4208,-182,4208,-201,4199,-201,4199,-182xe" filled="true" fillcolor="#000000" stroked="false">
                <v:path arrowok="t"/>
                <v:fill type="solid"/>
              </v:shape>
            </v:group>
            <v:group style="position:absolute;left:4199;top:-182;width:10;height:20" coordorigin="4199,-182" coordsize="10,20">
              <v:shape style="position:absolute;left:4199;top:-182;width:10;height:20" coordorigin="4199,-182" coordsize="10,20" path="m4199,-163l4208,-163,4208,-182,4199,-182,4199,-163xe" filled="true" fillcolor="#000000" stroked="false">
                <v:path arrowok="t"/>
                <v:fill type="solid"/>
              </v:shape>
            </v:group>
            <v:group style="position:absolute;left:4199;top:-163;width:10;height:20" coordorigin="4199,-163" coordsize="10,20">
              <v:shape style="position:absolute;left:4199;top:-163;width:10;height:20" coordorigin="4199,-163" coordsize="10,20" path="m4199,-144l4208,-144,4208,-163,4199,-163,4199,-144xe" filled="true" fillcolor="#000000" stroked="false">
                <v:path arrowok="t"/>
                <v:fill type="solid"/>
              </v:shape>
            </v:group>
            <v:group style="position:absolute;left:4199;top:-144;width:10;height:20" coordorigin="4199,-144" coordsize="10,20">
              <v:shape style="position:absolute;left:4199;top:-144;width:10;height:20" coordorigin="4199,-144" coordsize="10,20" path="m4199,-124l4208,-124,4208,-144,4199,-144,4199,-124xe" filled="true" fillcolor="#000000" stroked="false">
                <v:path arrowok="t"/>
                <v:fill type="solid"/>
              </v:shape>
            </v:group>
            <v:group style="position:absolute;left:4199;top:-124;width:10;height:20" coordorigin="4199,-124" coordsize="10,20">
              <v:shape style="position:absolute;left:4199;top:-124;width:10;height:20" coordorigin="4199,-124" coordsize="10,20" path="m4199,-105l4208,-105,4208,-124,4199,-124,4199,-105xe" filled="true" fillcolor="#000000" stroked="false">
                <v:path arrowok="t"/>
                <v:fill type="solid"/>
              </v:shape>
              <v:shape style="position:absolute;left:4199;top:-86;width:10;height:2" type="#_x0000_t75" stroked="false">
                <v:imagedata r:id="rId847" o:title=""/>
              </v:shape>
              <v:shape style="position:absolute;left:5099;top:-86;width:10;height:2" type="#_x0000_t75" stroked="false">
                <v:imagedata r:id="rId847" o:title=""/>
              </v:shape>
              <v:shape style="position:absolute;left:6330;top:-86;width:10;height:2" type="#_x0000_t75" stroked="false">
                <v:imagedata r:id="rId847" o:title=""/>
              </v:shape>
              <v:shape style="position:absolute;left:7182;top:-86;width:10;height:2" type="#_x0000_t75" stroked="false">
                <v:imagedata r:id="rId847" o:title=""/>
              </v:shape>
              <v:shape style="position:absolute;left:8562;top:-86;width:10;height:2" type="#_x0000_t75" stroked="false">
                <v:imagedata r:id="rId847" o:title=""/>
              </v:shape>
              <v:shape style="position:absolute;left:9463;top:-86;width:10;height:2" type="#_x0000_t75" stroked="false">
                <v:imagedata r:id="rId847" o:title=""/>
              </v:shape>
              <v:shape style="position:absolute;left:10543;top:-86;width:10;height:2" type="#_x0000_t75" stroked="false">
                <v:imagedata r:id="rId847" o:title=""/>
              </v:shape>
            </v:group>
            <w10:wrap type="none"/>
          </v:group>
        </w:pict>
      </w:r>
      <w:r>
        <w:rPr/>
        <w:pict>
          <v:shape style="position:absolute;margin-left:140.059998pt;margin-top:-4.296329pt;width:.48001pt;height:.12pt;mso-position-horizontal-relative:page;mso-position-vertical-relative:paragraph;z-index:-1138600" type="#_x0000_t75" stroked="false">
            <v:imagedata r:id="rId847"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）组合中按账龄分析法计提坏账准备的应收账款</w:t>
      </w:r>
    </w:p>
    <w:p>
      <w:pPr>
        <w:spacing w:after="0"/>
        <w:jc w:val="left"/>
        <w:rPr>
          <w:rFonts w:ascii="宋体" w:hAnsi="宋体" w:cs="宋体" w:eastAsia="宋体" w:hint="default"/>
          <w:sz w:val="21"/>
          <w:szCs w:val="21"/>
        </w:rPr>
        <w:sectPr>
          <w:pgSz w:w="11910" w:h="16840"/>
          <w:pgMar w:header="877" w:footer="980" w:top="1060" w:bottom="1160" w:left="1140" w:right="0"/>
        </w:sectPr>
      </w:pPr>
    </w:p>
    <w:p>
      <w:pPr>
        <w:spacing w:line="240" w:lineRule="auto" w:before="11"/>
        <w:rPr>
          <w:rFonts w:ascii="宋体" w:hAnsi="宋体" w:cs="宋体" w:eastAsia="宋体" w:hint="default"/>
          <w:sz w:val="2"/>
          <w:szCs w:val="2"/>
        </w:rPr>
      </w:pPr>
      <w:r>
        <w:rPr/>
        <w:pict>
          <v:group style="position:absolute;margin-left:145.327988pt;margin-top:86.879959pt;width:365.65pt;height:5.45pt;mso-position-horizontal-relative:page;mso-position-vertical-relative:page;z-index:-1138552" coordorigin="2907,1738" coordsize="7313,109">
            <v:shape style="position:absolute;left:2907;top:1738;width:2430;height:108" type="#_x0000_t75" stroked="false">
              <v:imagedata r:id="rId848" o:title=""/>
            </v:shape>
            <v:shape style="position:absolute;left:5331;top:1834;width:1236;height:12" type="#_x0000_t75" stroked="false">
              <v:imagedata r:id="rId108" o:title=""/>
            </v:shape>
            <v:shape style="position:absolute;left:6553;top:1836;width:3665;height:10" type="#_x0000_t75" stroked="false">
              <v:imagedata r:id="rId849" o:title=""/>
            </v:shape>
            <w10:wrap type="none"/>
          </v:group>
        </w:pict>
      </w:r>
      <w:r>
        <w:rPr/>
        <w:pict>
          <v:group style="position:absolute;margin-left:146.300003pt;margin-top:111.740005pt;width:120.55pt;height:.5pt;mso-position-horizontal-relative:page;mso-position-vertical-relative:page;z-index:-1138528" coordorigin="2926,2235" coordsize="2411,10">
            <v:shape style="position:absolute;left:2926;top:2235;width:1309;height:10" type="#_x0000_t75" stroked="false">
              <v:imagedata r:id="rId850" o:title=""/>
            </v:shape>
            <v:shape style="position:absolute;left:4230;top:2235;width:1106;height:10" type="#_x0000_t75" stroked="false">
              <v:imagedata r:id="rId851" o:title=""/>
            </v:shape>
            <w10:wrap type="none"/>
          </v:group>
        </w:pict>
      </w:r>
      <w:r>
        <w:rPr/>
        <w:pict>
          <v:shape style="position:absolute;margin-left:328.390015pt;margin-top:111.740005pt;width:124.235186pt;height:.48pt;mso-position-horizontal-relative:page;mso-position-vertical-relative:page;z-index:-1138504" type="#_x0000_t75" stroked="false">
            <v:imagedata r:id="rId852" o:title=""/>
          </v:shape>
        </w:pict>
      </w:r>
      <w:r>
        <w:rPr/>
        <w:pict>
          <v:shape style="position:absolute;margin-left:145.820007pt;margin-top:131.419983pt;width:.48pt;height:.12pt;mso-position-horizontal-relative:page;mso-position-vertical-relative:page;z-index:-1138480" type="#_x0000_t75" stroked="false">
            <v:imagedata r:id="rId847" o:title=""/>
          </v:shape>
        </w:pict>
      </w:r>
      <w:r>
        <w:rPr/>
        <w:pict>
          <v:shape style="position:absolute;margin-left:211.729996pt;margin-top:131.419983pt;width:.48pt;height:.12pt;mso-position-horizontal-relative:page;mso-position-vertical-relative:page;z-index:-1138456" type="#_x0000_t75" stroked="false">
            <v:imagedata r:id="rId847" o:title=""/>
          </v:shape>
        </w:pict>
      </w:r>
      <w:r>
        <w:rPr/>
        <w:pict>
          <v:shape style="position:absolute;margin-left:266.809998pt;margin-top:131.419983pt;width:.47998pt;height:.12pt;mso-position-horizontal-relative:page;mso-position-vertical-relative:page;z-index:-1138432" type="#_x0000_t75" stroked="false">
            <v:imagedata r:id="rId847" o:title=""/>
          </v:shape>
        </w:pict>
      </w:r>
      <w:r>
        <w:rPr/>
        <w:pict>
          <v:shape style="position:absolute;margin-left:327.910004pt;margin-top:131.419983pt;width:.48001pt;height:.12pt;mso-position-horizontal-relative:page;mso-position-vertical-relative:page;z-index:-1138408" type="#_x0000_t75" stroked="false">
            <v:imagedata r:id="rId847" o:title=""/>
          </v:shape>
        </w:pict>
      </w:r>
      <w:r>
        <w:rPr/>
        <w:pict>
          <v:shape style="position:absolute;margin-left:393.910004pt;margin-top:131.419983pt;width:.48001pt;height:.12pt;mso-position-horizontal-relative:page;mso-position-vertical-relative:page;z-index:-1138384" type="#_x0000_t75" stroked="false">
            <v:imagedata r:id="rId847" o:title=""/>
          </v:shape>
        </w:pict>
      </w:r>
      <w:r>
        <w:rPr/>
        <w:pict>
          <v:shape style="position:absolute;margin-left:452.619995pt;margin-top:131.419983pt;width:.48001pt;height:.12pt;mso-position-horizontal-relative:page;mso-position-vertical-relative:page;z-index:-1138360" type="#_x0000_t75" stroked="false">
            <v:imagedata r:id="rId847" o:title=""/>
          </v:shape>
        </w:pict>
      </w:r>
      <w:r>
        <w:rPr/>
        <w:pict>
          <v:group style="position:absolute;margin-left:84.503998pt;margin-top:384.169983pt;width:426.45pt;height:.5pt;mso-position-horizontal-relative:page;mso-position-vertical-relative:page;z-index:-1137976" coordorigin="1690,7683" coordsize="8529,10">
            <v:shape style="position:absolute;left:1690;top:7683;width:6354;height:10" type="#_x0000_t75" stroked="false">
              <v:imagedata r:id="rId853" o:title=""/>
            </v:shape>
            <v:shape style="position:absolute;left:8039;top:7683;width:968;height:10" type="#_x0000_t75" stroked="false">
              <v:imagedata r:id="rId854" o:title=""/>
            </v:shape>
            <v:shape style="position:absolute;left:9002;top:7683;width:1217;height:10" type="#_x0000_t75" stroked="false">
              <v:imagedata r:id="rId855"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1246"/>
        <w:gridCol w:w="1318"/>
        <w:gridCol w:w="1102"/>
        <w:gridCol w:w="1222"/>
        <w:gridCol w:w="1320"/>
        <w:gridCol w:w="1174"/>
        <w:gridCol w:w="1162"/>
      </w:tblGrid>
      <w:tr>
        <w:trPr>
          <w:trHeight w:val="334" w:hRule="exact"/>
        </w:trPr>
        <w:tc>
          <w:tcPr>
            <w:tcW w:w="1246" w:type="dxa"/>
            <w:tcBorders>
              <w:top w:val="single" w:sz="6" w:space="0" w:color="000000"/>
              <w:left w:val="nil" w:sz="6" w:space="0" w:color="auto"/>
              <w:bottom w:val="single" w:sz="4" w:space="0" w:color="000000"/>
              <w:right w:val="nil" w:sz="6" w:space="0" w:color="auto"/>
            </w:tcBorders>
          </w:tcPr>
          <w:p>
            <w:pPr/>
          </w:p>
        </w:tc>
        <w:tc>
          <w:tcPr>
            <w:tcW w:w="1318" w:type="dxa"/>
            <w:tcBorders>
              <w:top w:val="single" w:sz="6" w:space="0" w:color="000000"/>
              <w:left w:val="nil" w:sz="6" w:space="0" w:color="auto"/>
              <w:bottom w:val="single" w:sz="4" w:space="0" w:color="000000"/>
              <w:right w:val="nil" w:sz="6" w:space="0" w:color="auto"/>
            </w:tcBorders>
          </w:tcPr>
          <w:p>
            <w:pPr/>
          </w:p>
        </w:tc>
        <w:tc>
          <w:tcPr>
            <w:tcW w:w="1102" w:type="dxa"/>
            <w:tcBorders>
              <w:top w:val="single" w:sz="6" w:space="0" w:color="000000"/>
              <w:left w:val="nil" w:sz="6" w:space="0" w:color="auto"/>
              <w:bottom w:val="single" w:sz="4" w:space="0" w:color="000000"/>
              <w:right w:val="nil" w:sz="6" w:space="0" w:color="auto"/>
            </w:tcBorders>
          </w:tcPr>
          <w:p>
            <w:pPr/>
          </w:p>
        </w:tc>
        <w:tc>
          <w:tcPr>
            <w:tcW w:w="1222" w:type="dxa"/>
            <w:tcBorders>
              <w:top w:val="single" w:sz="6" w:space="0" w:color="000000"/>
              <w:left w:val="nil" w:sz="6" w:space="0" w:color="auto"/>
              <w:bottom w:val="single" w:sz="4" w:space="0" w:color="000000"/>
              <w:right w:val="nil" w:sz="6" w:space="0" w:color="auto"/>
            </w:tcBorders>
          </w:tcPr>
          <w:p>
            <w:pPr/>
          </w:p>
        </w:tc>
        <w:tc>
          <w:tcPr>
            <w:tcW w:w="1320" w:type="dxa"/>
            <w:tcBorders>
              <w:top w:val="single" w:sz="6" w:space="0" w:color="000000"/>
              <w:left w:val="nil" w:sz="6" w:space="0" w:color="auto"/>
              <w:bottom w:val="single" w:sz="4" w:space="0" w:color="000000"/>
              <w:right w:val="nil" w:sz="6" w:space="0" w:color="auto"/>
            </w:tcBorders>
          </w:tcPr>
          <w:p>
            <w:pPr/>
          </w:p>
        </w:tc>
        <w:tc>
          <w:tcPr>
            <w:tcW w:w="1174" w:type="dxa"/>
            <w:tcBorders>
              <w:top w:val="single" w:sz="6" w:space="0" w:color="000000"/>
              <w:left w:val="nil" w:sz="6" w:space="0" w:color="auto"/>
              <w:bottom w:val="single" w:sz="4" w:space="0" w:color="000000"/>
              <w:right w:val="nil" w:sz="6" w:space="0" w:color="auto"/>
            </w:tcBorders>
          </w:tcPr>
          <w:p>
            <w:pPr/>
          </w:p>
        </w:tc>
        <w:tc>
          <w:tcPr>
            <w:tcW w:w="1162" w:type="dxa"/>
            <w:tcBorders>
              <w:top w:val="single" w:sz="6" w:space="0" w:color="000000"/>
              <w:left w:val="nil" w:sz="6" w:space="0" w:color="auto"/>
              <w:bottom w:val="single" w:sz="4" w:space="0" w:color="000000"/>
              <w:right w:val="nil" w:sz="6" w:space="0" w:color="auto"/>
            </w:tcBorders>
          </w:tcPr>
          <w:p>
            <w:pPr/>
          </w:p>
        </w:tc>
      </w:tr>
      <w:tr>
        <w:trPr>
          <w:trHeight w:val="303" w:hRule="exact"/>
        </w:trPr>
        <w:tc>
          <w:tcPr>
            <w:tcW w:w="1246" w:type="dxa"/>
            <w:tcBorders>
              <w:top w:val="single" w:sz="4" w:space="0" w:color="000000"/>
              <w:left w:val="nil" w:sz="6" w:space="0" w:color="auto"/>
              <w:bottom w:val="nil" w:sz="6" w:space="0" w:color="auto"/>
              <w:right w:val="single" w:sz="4" w:space="0" w:color="000000"/>
            </w:tcBorders>
          </w:tcPr>
          <w:p>
            <w:pPr/>
          </w:p>
        </w:tc>
        <w:tc>
          <w:tcPr>
            <w:tcW w:w="1318" w:type="dxa"/>
            <w:tcBorders>
              <w:top w:val="single" w:sz="4" w:space="0" w:color="000000"/>
              <w:left w:val="single" w:sz="4" w:space="0" w:color="000000"/>
              <w:bottom w:val="nil" w:sz="6" w:space="0" w:color="auto"/>
              <w:right w:val="nil" w:sz="6" w:space="0" w:color="auto"/>
            </w:tcBorders>
          </w:tcPr>
          <w:p>
            <w:pPr/>
          </w:p>
        </w:tc>
        <w:tc>
          <w:tcPr>
            <w:tcW w:w="1102"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81"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222" w:type="dxa"/>
            <w:tcBorders>
              <w:top w:val="single" w:sz="4" w:space="0" w:color="000000"/>
              <w:left w:val="nil" w:sz="6" w:space="0" w:color="auto"/>
              <w:bottom w:val="nil" w:sz="6" w:space="0" w:color="auto"/>
              <w:right w:val="single" w:sz="4" w:space="0" w:color="000000"/>
            </w:tcBorders>
          </w:tcPr>
          <w:p>
            <w:pPr/>
          </w:p>
        </w:tc>
        <w:tc>
          <w:tcPr>
            <w:tcW w:w="1320" w:type="dxa"/>
            <w:tcBorders>
              <w:top w:val="single" w:sz="4" w:space="0" w:color="000000"/>
              <w:left w:val="single" w:sz="4" w:space="0" w:color="000000"/>
              <w:bottom w:val="nil" w:sz="6" w:space="0" w:color="auto"/>
              <w:right w:val="nil" w:sz="6" w:space="0" w:color="auto"/>
            </w:tcBorders>
          </w:tcPr>
          <w:p>
            <w:pPr/>
          </w:p>
        </w:tc>
        <w:tc>
          <w:tcPr>
            <w:tcW w:w="1174"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86"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162" w:type="dxa"/>
            <w:tcBorders>
              <w:top w:val="single" w:sz="4" w:space="0" w:color="000000"/>
              <w:left w:val="nil" w:sz="6" w:space="0" w:color="auto"/>
              <w:bottom w:val="nil" w:sz="6" w:space="0" w:color="auto"/>
              <w:right w:val="nil" w:sz="6" w:space="0" w:color="auto"/>
            </w:tcBorders>
          </w:tcPr>
          <w:p>
            <w:pPr/>
          </w:p>
        </w:tc>
      </w:tr>
      <w:tr>
        <w:trPr>
          <w:trHeight w:val="98" w:hRule="exact"/>
        </w:trPr>
        <w:tc>
          <w:tcPr>
            <w:tcW w:w="1246"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r>
      <w:tr>
        <w:trPr>
          <w:trHeight w:val="292"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417" w:right="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242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782"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222" w:type="dxa"/>
            <w:tcBorders>
              <w:top w:val="nil" w:sz="6" w:space="0" w:color="auto"/>
              <w:left w:val="single" w:sz="4" w:space="0" w:color="000000"/>
              <w:bottom w:val="nil" w:sz="6" w:space="0" w:color="auto"/>
              <w:right w:val="single" w:sz="4" w:space="0" w:color="000000"/>
            </w:tcBorders>
          </w:tcPr>
          <w:p>
            <w:pPr/>
          </w:p>
        </w:tc>
        <w:tc>
          <w:tcPr>
            <w:tcW w:w="249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81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162" w:type="dxa"/>
            <w:tcBorders>
              <w:top w:val="nil" w:sz="6" w:space="0" w:color="auto"/>
              <w:left w:val="single" w:sz="4" w:space="0" w:color="000000"/>
              <w:bottom w:val="nil" w:sz="6" w:space="0" w:color="auto"/>
              <w:right w:val="nil" w:sz="6" w:space="0" w:color="auto"/>
            </w:tcBorders>
          </w:tcPr>
          <w:p>
            <w:pPr/>
          </w:p>
        </w:tc>
      </w:tr>
      <w:tr>
        <w:trPr>
          <w:trHeight w:val="199" w:hRule="exact"/>
        </w:trPr>
        <w:tc>
          <w:tcPr>
            <w:tcW w:w="1246" w:type="dxa"/>
            <w:tcBorders>
              <w:top w:val="nil" w:sz="6" w:space="0" w:color="auto"/>
              <w:left w:val="nil" w:sz="6" w:space="0" w:color="auto"/>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8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320"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Style w:val="TableParagraph"/>
              <w:spacing w:line="205" w:lineRule="exact"/>
              <w:ind w:right="0"/>
              <w:jc w:val="center"/>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98" w:hRule="exact"/>
        </w:trPr>
        <w:tc>
          <w:tcPr>
            <w:tcW w:w="1246"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02"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3" w:right="-3"/>
              <w:jc w:val="left"/>
              <w:rPr>
                <w:rFonts w:ascii="宋体" w:hAnsi="宋体" w:cs="宋体" w:eastAsia="宋体" w:hint="default"/>
                <w:sz w:val="21"/>
                <w:szCs w:val="21"/>
              </w:rPr>
            </w:pPr>
            <w:r>
              <w:rPr>
                <w:rFonts w:ascii="宋体" w:hAnsi="宋体" w:cs="宋体" w:eastAsia="宋体" w:hint="default"/>
                <w:b/>
                <w:bCs/>
                <w:spacing w:val="-2"/>
                <w:sz w:val="21"/>
                <w:szCs w:val="21"/>
              </w:rPr>
              <w:t>比例（</w:t>
            </w:r>
            <w:r>
              <w:rPr>
                <w:rFonts w:ascii="Arial Narrow" w:hAnsi="Arial Narrow" w:cs="Arial Narrow" w:eastAsia="Arial Narrow" w:hint="default"/>
                <w:b/>
                <w:bCs/>
                <w:spacing w:val="-2"/>
                <w:sz w:val="21"/>
                <w:szCs w:val="21"/>
              </w:rPr>
              <w:t>%</w:t>
            </w:r>
            <w:r>
              <w:rPr>
                <w:rFonts w:ascii="宋体" w:hAnsi="宋体" w:cs="宋体" w:eastAsia="宋体" w:hint="default"/>
                <w:b/>
                <w:bCs/>
                <w:spacing w:val="-2"/>
                <w:sz w:val="21"/>
                <w:szCs w:val="21"/>
              </w:rPr>
              <w:t>）</w:t>
            </w:r>
            <w:r>
              <w:rPr>
                <w:rFonts w:ascii="宋体" w:hAnsi="宋体" w:cs="宋体" w:eastAsia="宋体" w:hint="default"/>
                <w:spacing w:val="-2"/>
                <w:sz w:val="21"/>
                <w:szCs w:val="21"/>
              </w:rPr>
            </w:r>
          </w:p>
        </w:tc>
        <w:tc>
          <w:tcPr>
            <w:tcW w:w="12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tc>
        <w:tc>
          <w:tcPr>
            <w:tcW w:w="1320"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74"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62" w:type="dxa"/>
            <w:tcBorders>
              <w:top w:val="nil" w:sz="6" w:space="0" w:color="auto"/>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tc>
      </w:tr>
      <w:tr>
        <w:trPr>
          <w:trHeight w:val="313" w:hRule="exact"/>
        </w:trPr>
        <w:tc>
          <w:tcPr>
            <w:tcW w:w="1246"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81,315,185.31</w:t>
            </w:r>
            <w:r>
              <w:rPr>
                <w:rFonts w:ascii="Arial Narrow"/>
                <w:sz w:val="21"/>
              </w:rPr>
            </w:r>
          </w:p>
        </w:tc>
        <w:tc>
          <w:tcPr>
            <w:tcW w:w="11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556" w:right="0"/>
              <w:jc w:val="left"/>
              <w:rPr>
                <w:rFonts w:ascii="Arial Narrow" w:hAnsi="Arial Narrow" w:cs="Arial Narrow" w:eastAsia="Arial Narrow" w:hint="default"/>
                <w:sz w:val="21"/>
                <w:szCs w:val="21"/>
              </w:rPr>
            </w:pPr>
            <w:r>
              <w:rPr>
                <w:rFonts w:ascii="Arial Narrow"/>
                <w:sz w:val="21"/>
              </w:rPr>
              <w:t>93.20</w:t>
            </w:r>
          </w:p>
        </w:tc>
        <w:tc>
          <w:tcPr>
            <w:tcW w:w="12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813,151.86</w:t>
            </w:r>
            <w:r>
              <w:rPr>
                <w:rFonts w:ascii="Arial Narrow"/>
                <w:sz w:val="21"/>
              </w:rPr>
            </w:r>
          </w:p>
        </w:tc>
        <w:tc>
          <w:tcPr>
            <w:tcW w:w="13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63,487,086.63</w:t>
            </w:r>
            <w:r>
              <w:rPr>
                <w:rFonts w:ascii="Arial Narrow"/>
                <w:sz w:val="21"/>
              </w:rPr>
            </w:r>
          </w:p>
        </w:tc>
        <w:tc>
          <w:tcPr>
            <w:tcW w:w="11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95.20</w:t>
            </w:r>
            <w:r>
              <w:rPr>
                <w:rFonts w:ascii="Arial Narrow"/>
                <w:sz w:val="21"/>
              </w:rPr>
            </w:r>
          </w:p>
        </w:tc>
        <w:tc>
          <w:tcPr>
            <w:tcW w:w="1162"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left="86" w:right="0"/>
              <w:jc w:val="center"/>
              <w:rPr>
                <w:rFonts w:ascii="Arial Narrow" w:hAnsi="Arial Narrow" w:cs="Arial Narrow" w:eastAsia="Arial Narrow" w:hint="default"/>
                <w:sz w:val="21"/>
                <w:szCs w:val="21"/>
              </w:rPr>
            </w:pPr>
            <w:r>
              <w:rPr>
                <w:rFonts w:ascii="Arial Narrow"/>
                <w:sz w:val="21"/>
              </w:rPr>
              <w:t>634,870.87</w:t>
            </w:r>
          </w:p>
        </w:tc>
      </w:tr>
      <w:tr>
        <w:trPr>
          <w:trHeight w:val="91" w:hRule="exact"/>
        </w:trPr>
        <w:tc>
          <w:tcPr>
            <w:tcW w:w="1246"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5,413,277.64</w:t>
            </w:r>
            <w:r>
              <w:rPr>
                <w:rFonts w:ascii="Arial Narrow"/>
                <w:sz w:val="21"/>
              </w:rPr>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652" w:right="0"/>
              <w:jc w:val="left"/>
              <w:rPr>
                <w:rFonts w:ascii="Arial Narrow" w:hAnsi="Arial Narrow" w:cs="Arial Narrow" w:eastAsia="Arial Narrow" w:hint="default"/>
                <w:sz w:val="21"/>
                <w:szCs w:val="21"/>
              </w:rPr>
            </w:pPr>
            <w:r>
              <w:rPr>
                <w:rFonts w:ascii="Arial Narrow"/>
                <w:sz w:val="21"/>
              </w:rPr>
              <w:t>6.20</w:t>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541,327.76</w:t>
            </w:r>
            <w:r>
              <w:rPr>
                <w:rFonts w:ascii="Arial Narrow"/>
                <w:sz w:val="21"/>
              </w:rPr>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3,042,873.17</w:t>
            </w:r>
            <w:r>
              <w:rPr>
                <w:rFonts w:ascii="Arial Narrow"/>
                <w:sz w:val="21"/>
              </w:rPr>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spacing w:val="-1"/>
                <w:sz w:val="21"/>
              </w:rPr>
              <w:t>4.56</w:t>
            </w:r>
            <w:r>
              <w:rPr>
                <w:rFonts w:ascii="Arial Narrow"/>
                <w:sz w:val="21"/>
              </w:rPr>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86" w:right="0"/>
              <w:jc w:val="center"/>
              <w:rPr>
                <w:rFonts w:ascii="Arial Narrow" w:hAnsi="Arial Narrow" w:cs="Arial Narrow" w:eastAsia="Arial Narrow" w:hint="default"/>
                <w:sz w:val="21"/>
                <w:szCs w:val="21"/>
              </w:rPr>
            </w:pPr>
            <w:r>
              <w:rPr>
                <w:rFonts w:ascii="Arial Narrow"/>
                <w:sz w:val="21"/>
              </w:rPr>
              <w:t>304,287.31</w:t>
            </w:r>
          </w:p>
        </w:tc>
      </w:tr>
      <w:tr>
        <w:trPr>
          <w:trHeight w:val="88" w:hRule="exact"/>
        </w:trPr>
        <w:tc>
          <w:tcPr>
            <w:tcW w:w="1246"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436,992.20</w:t>
            </w:r>
            <w:r>
              <w:rPr>
                <w:rFonts w:ascii="Arial Narrow"/>
                <w:sz w:val="21"/>
              </w:rPr>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652" w:right="0"/>
              <w:jc w:val="left"/>
              <w:rPr>
                <w:rFonts w:ascii="Arial Narrow" w:hAnsi="Arial Narrow" w:cs="Arial Narrow" w:eastAsia="Arial Narrow" w:hint="default"/>
                <w:sz w:val="21"/>
                <w:szCs w:val="21"/>
              </w:rPr>
            </w:pPr>
            <w:r>
              <w:rPr>
                <w:rFonts w:ascii="Arial Narrow"/>
                <w:sz w:val="21"/>
              </w:rPr>
              <w:t>0.50</w:t>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87,398.44</w:t>
            </w:r>
            <w:r>
              <w:rPr>
                <w:rFonts w:ascii="Arial Narrow"/>
                <w:sz w:val="21"/>
              </w:rPr>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159,255.00</w:t>
            </w:r>
            <w:r>
              <w:rPr>
                <w:rFonts w:ascii="Arial Narrow"/>
                <w:sz w:val="21"/>
              </w:rPr>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0.24</w:t>
            </w:r>
            <w:r>
              <w:rPr>
                <w:rFonts w:ascii="Arial Narrow"/>
                <w:sz w:val="21"/>
              </w:rPr>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182" w:right="0"/>
              <w:jc w:val="center"/>
              <w:rPr>
                <w:rFonts w:ascii="Arial Narrow" w:hAnsi="Arial Narrow" w:cs="Arial Narrow" w:eastAsia="Arial Narrow" w:hint="default"/>
                <w:sz w:val="21"/>
                <w:szCs w:val="21"/>
              </w:rPr>
            </w:pPr>
            <w:r>
              <w:rPr>
                <w:rFonts w:ascii="Arial Narrow"/>
                <w:sz w:val="21"/>
              </w:rPr>
              <w:t>31,851.00</w:t>
            </w:r>
          </w:p>
        </w:tc>
      </w:tr>
      <w:tr>
        <w:trPr>
          <w:trHeight w:val="91" w:hRule="exact"/>
        </w:trPr>
        <w:tc>
          <w:tcPr>
            <w:tcW w:w="1246"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90,000.00</w:t>
            </w:r>
            <w:r>
              <w:rPr>
                <w:rFonts w:ascii="Arial Narrow"/>
                <w:sz w:val="21"/>
              </w:rPr>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652" w:right="0"/>
              <w:jc w:val="left"/>
              <w:rPr>
                <w:rFonts w:ascii="Arial Narrow" w:hAnsi="Arial Narrow" w:cs="Arial Narrow" w:eastAsia="Arial Narrow" w:hint="default"/>
                <w:sz w:val="21"/>
                <w:szCs w:val="21"/>
              </w:rPr>
            </w:pPr>
            <w:r>
              <w:rPr>
                <w:rFonts w:ascii="Arial Narrow"/>
                <w:sz w:val="21"/>
              </w:rPr>
              <w:t>0.10</w:t>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45,000.00</w:t>
            </w:r>
            <w:r>
              <w:rPr>
                <w:rFonts w:ascii="Arial Narrow"/>
                <w:sz w:val="21"/>
              </w:rPr>
            </w:r>
          </w:p>
        </w:tc>
        <w:tc>
          <w:tcPr>
            <w:tcW w:w="1320"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88" w:hRule="exact"/>
        </w:trPr>
        <w:tc>
          <w:tcPr>
            <w:tcW w:w="1246"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246"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41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87,255,455.15</w:t>
            </w:r>
            <w:r>
              <w:rPr>
                <w:rFonts w:ascii="Arial Narrow"/>
                <w:sz w:val="21"/>
              </w:rPr>
            </w:r>
          </w:p>
        </w:tc>
        <w:tc>
          <w:tcPr>
            <w:tcW w:w="11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463" w:right="0"/>
              <w:jc w:val="left"/>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2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1,486,878.06</w:t>
            </w:r>
            <w:r>
              <w:rPr>
                <w:rFonts w:ascii="Arial Narrow"/>
                <w:sz w:val="21"/>
              </w:rPr>
            </w:r>
          </w:p>
        </w:tc>
        <w:tc>
          <w:tcPr>
            <w:tcW w:w="13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66,689,214.80</w:t>
            </w:r>
            <w:r>
              <w:rPr>
                <w:rFonts w:ascii="Arial Narrow"/>
                <w:sz w:val="21"/>
              </w:rPr>
            </w:r>
          </w:p>
        </w:tc>
        <w:tc>
          <w:tcPr>
            <w:tcW w:w="11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62"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left="86" w:right="0"/>
              <w:jc w:val="center"/>
              <w:rPr>
                <w:rFonts w:ascii="Arial Narrow" w:hAnsi="Arial Narrow" w:cs="Arial Narrow" w:eastAsia="Arial Narrow" w:hint="default"/>
                <w:sz w:val="21"/>
                <w:szCs w:val="21"/>
              </w:rPr>
            </w:pPr>
            <w:r>
              <w:rPr>
                <w:rFonts w:ascii="Arial Narrow"/>
                <w:b/>
                <w:sz w:val="21"/>
              </w:rPr>
              <w:t>971,009.18</w:t>
            </w:r>
            <w:r>
              <w:rPr>
                <w:rFonts w:ascii="Arial Narrow"/>
                <w:sz w:val="21"/>
              </w:rPr>
            </w:r>
          </w:p>
        </w:tc>
      </w:tr>
    </w:tbl>
    <w:p>
      <w:pPr>
        <w:spacing w:line="240" w:lineRule="auto" w:before="8"/>
        <w:rPr>
          <w:rFonts w:ascii="宋体" w:hAnsi="宋体" w:cs="宋体" w:eastAsia="宋体" w:hint="default"/>
          <w:sz w:val="5"/>
          <w:szCs w:val="5"/>
        </w:rPr>
      </w:pPr>
    </w:p>
    <w:p>
      <w:pPr>
        <w:spacing w:before="36"/>
        <w:ind w:left="658" w:right="1041" w:firstLine="0"/>
        <w:jc w:val="left"/>
        <w:rPr>
          <w:rFonts w:ascii="宋体" w:hAnsi="宋体" w:cs="宋体" w:eastAsia="宋体" w:hint="default"/>
          <w:sz w:val="21"/>
          <w:szCs w:val="21"/>
        </w:rPr>
      </w:pPr>
      <w:r>
        <w:rPr/>
        <w:pict>
          <v:group style="position:absolute;margin-left:84.503998pt;margin-top:-88.656258pt;width:426.45pt;height:5.55pt;mso-position-horizontal-relative:page;mso-position-vertical-relative:paragraph;z-index:-1138336" coordorigin="1690,-1773" coordsize="8529,111">
            <v:shape style="position:absolute;left:1690;top:-1773;width:1246;height:110" type="#_x0000_t75" stroked="false">
              <v:imagedata r:id="rId856" o:title=""/>
            </v:shape>
            <v:shape style="position:absolute;left:2912;top:-1677;width:1333;height:14" type="#_x0000_t75" stroked="false">
              <v:imagedata r:id="rId857" o:title=""/>
            </v:shape>
            <v:shape style="position:absolute;left:4230;top:-1672;width:1106;height:10" type="#_x0000_t75" stroked="false">
              <v:imagedata r:id="rId851" o:title=""/>
            </v:shape>
            <v:shape style="position:absolute;left:5331;top:-1677;width:1236;height:14" type="#_x0000_t75" stroked="false">
              <v:imagedata r:id="rId244" o:title=""/>
            </v:shape>
            <v:shape style="position:absolute;left:6553;top:-1677;width:1334;height:14" type="#_x0000_t75" stroked="false">
              <v:imagedata r:id="rId858" o:title=""/>
            </v:shape>
            <v:shape style="position:absolute;left:7873;top:-1677;width:1189;height:14" type="#_x0000_t75" stroked="false">
              <v:imagedata r:id="rId859" o:title=""/>
            </v:shape>
            <v:shape style="position:absolute;left:9048;top:-1672;width:1171;height:10" type="#_x0000_t75" stroked="false">
              <v:imagedata r:id="rId860" o:title=""/>
            </v:shape>
            <w10:wrap type="none"/>
          </v:group>
        </w:pict>
      </w:r>
      <w:r>
        <w:rPr/>
        <w:pict>
          <v:group style="position:absolute;margin-left:84.503998pt;margin-top:-68.736320pt;width:426.45pt;height:5.4pt;mso-position-horizontal-relative:page;mso-position-vertical-relative:paragraph;z-index:-1138312" coordorigin="1690,-1375" coordsize="8529,108">
            <v:shape style="position:absolute;left:1690;top:-1375;width:1246;height:108" type="#_x0000_t75" stroked="false">
              <v:imagedata r:id="rId861" o:title=""/>
            </v:shape>
            <v:shape style="position:absolute;left:2912;top:-1279;width:1333;height:12" type="#_x0000_t75" stroked="false">
              <v:imagedata r:id="rId862" o:title=""/>
            </v:shape>
            <v:shape style="position:absolute;left:4230;top:-1279;width:1116;height:12" type="#_x0000_t75" stroked="false">
              <v:imagedata r:id="rId863" o:title=""/>
            </v:shape>
            <v:shape style="position:absolute;left:5331;top:-1279;width:1236;height:12" type="#_x0000_t75" stroked="false">
              <v:imagedata r:id="rId108" o:title=""/>
            </v:shape>
            <v:shape style="position:absolute;left:6553;top:-1279;width:1334;height:12" type="#_x0000_t75" stroked="false">
              <v:imagedata r:id="rId862" o:title=""/>
            </v:shape>
            <v:shape style="position:absolute;left:7873;top:-1279;width:1189;height:12" type="#_x0000_t75" stroked="false">
              <v:imagedata r:id="rId864" o:title=""/>
            </v:shape>
            <v:shape style="position:absolute;left:9048;top:-1276;width:1171;height:10" type="#_x0000_t75" stroked="false">
              <v:imagedata r:id="rId860" o:title=""/>
            </v:shape>
            <w10:wrap type="none"/>
          </v:group>
        </w:pict>
      </w:r>
      <w:r>
        <w:rPr/>
        <w:pict>
          <v:group style="position:absolute;margin-left:84.503998pt;margin-top:-48.936317pt;width:426.45pt;height:5.55pt;mso-position-horizontal-relative:page;mso-position-vertical-relative:paragraph;z-index:-1138288" coordorigin="1690,-979" coordsize="8529,111">
            <v:shape style="position:absolute;left:1690;top:-979;width:1246;height:110" type="#_x0000_t75" stroked="false">
              <v:imagedata r:id="rId856" o:title=""/>
            </v:shape>
            <v:shape style="position:absolute;left:2912;top:-883;width:1333;height:14" type="#_x0000_t75" stroked="false">
              <v:imagedata r:id="rId857" o:title=""/>
            </v:shape>
            <v:shape style="position:absolute;left:4230;top:-878;width:1106;height:10" type="#_x0000_t75" stroked="false">
              <v:imagedata r:id="rId851" o:title=""/>
            </v:shape>
            <v:shape style="position:absolute;left:5331;top:-883;width:1236;height:14" type="#_x0000_t75" stroked="false">
              <v:imagedata r:id="rId244" o:title=""/>
            </v:shape>
            <v:shape style="position:absolute;left:6553;top:-883;width:1334;height:14" type="#_x0000_t75" stroked="false">
              <v:imagedata r:id="rId857" o:title=""/>
            </v:shape>
            <v:shape style="position:absolute;left:7873;top:-883;width:1189;height:14" type="#_x0000_t75" stroked="false">
              <v:imagedata r:id="rId865" o:title=""/>
            </v:shape>
            <v:shape style="position:absolute;left:9048;top:-878;width:1171;height:10" type="#_x0000_t75" stroked="false">
              <v:imagedata r:id="rId860" o:title=""/>
            </v:shape>
            <w10:wrap type="none"/>
          </v:group>
        </w:pict>
      </w:r>
      <w:r>
        <w:rPr/>
        <w:pict>
          <v:group style="position:absolute;margin-left:84.503998pt;margin-top:-29.016258pt;width:426.45pt;height:5.4pt;mso-position-horizontal-relative:page;mso-position-vertical-relative:paragraph;z-index:-1138264" coordorigin="1690,-580" coordsize="8529,108">
            <v:shape style="position:absolute;left:1690;top:-580;width:1246;height:108" type="#_x0000_t75" stroked="false">
              <v:imagedata r:id="rId866" o:title=""/>
            </v:shape>
            <v:shape style="position:absolute;left:2912;top:-484;width:1333;height:12" type="#_x0000_t75" stroked="false">
              <v:imagedata r:id="rId862" o:title=""/>
            </v:shape>
            <v:shape style="position:absolute;left:4230;top:-484;width:1116;height:12" type="#_x0000_t75" stroked="false">
              <v:imagedata r:id="rId863" o:title=""/>
            </v:shape>
            <v:shape style="position:absolute;left:5331;top:-484;width:1236;height:12" type="#_x0000_t75" stroked="false">
              <v:imagedata r:id="rId108" o:title=""/>
            </v:shape>
            <v:shape style="position:absolute;left:6553;top:-484;width:1334;height:12" type="#_x0000_t75" stroked="false">
              <v:imagedata r:id="rId862" o:title=""/>
            </v:shape>
            <v:shape style="position:absolute;left:7873;top:-484;width:1189;height:12" type="#_x0000_t75" stroked="false">
              <v:imagedata r:id="rId864" o:title=""/>
            </v:shape>
            <v:shape style="position:absolute;left:9048;top:-482;width:1171;height:10" type="#_x0000_t75" stroked="false">
              <v:imagedata r:id="rId867" o:title=""/>
            </v:shape>
            <w10:wrap type="none"/>
          </v:group>
        </w:pict>
      </w:r>
      <w:r>
        <w:rPr/>
        <w:pict>
          <v:shape style="position:absolute;margin-left:145.820007pt;margin-top:-4.416289pt;width:.48002pt;height:.24pt;mso-position-horizontal-relative:page;mso-position-vertical-relative:paragraph;z-index:-1138240" type="#_x0000_t75" stroked="false">
            <v:imagedata r:id="rId868" o:title=""/>
          </v:shape>
        </w:pict>
      </w:r>
      <w:r>
        <w:rPr/>
        <w:pict>
          <v:shape style="position:absolute;margin-left:211.729996pt;margin-top:-4.416289pt;width:.48002pt;height:.24pt;mso-position-horizontal-relative:page;mso-position-vertical-relative:paragraph;z-index:-1138216" type="#_x0000_t75" stroked="false">
            <v:imagedata r:id="rId868" o:title=""/>
          </v:shape>
        </w:pict>
      </w:r>
      <w:r>
        <w:rPr/>
        <w:pict>
          <v:shape style="position:absolute;margin-left:266.809998pt;margin-top:-4.416289pt;width:.48pt;height:.24pt;mso-position-horizontal-relative:page;mso-position-vertical-relative:paragraph;z-index:-1138192" type="#_x0000_t75" stroked="false">
            <v:imagedata r:id="rId868" o:title=""/>
          </v:shape>
        </w:pict>
      </w:r>
      <w:r>
        <w:rPr/>
        <w:pict>
          <v:shape style="position:absolute;margin-left:327.910004pt;margin-top:-4.416289pt;width:.48003pt;height:.24pt;mso-position-horizontal-relative:page;mso-position-vertical-relative:paragraph;z-index:-1138168" type="#_x0000_t75" stroked="false">
            <v:imagedata r:id="rId868" o:title=""/>
          </v:shape>
        </w:pict>
      </w:r>
      <w:r>
        <w:rPr/>
        <w:pict>
          <v:shape style="position:absolute;margin-left:393.910004pt;margin-top:-4.416289pt;width:.48003pt;height:.24pt;mso-position-horizontal-relative:page;mso-position-vertical-relative:paragraph;z-index:-1138144" type="#_x0000_t75" stroked="false">
            <v:imagedata r:id="rId868" o:title=""/>
          </v:shape>
        </w:pict>
      </w:r>
      <w:r>
        <w:rPr/>
        <w:pict>
          <v:shape style="position:absolute;margin-left:452.619995pt;margin-top:-4.416289pt;width:.48003pt;height:.24pt;mso-position-horizontal-relative:page;mso-position-vertical-relative:paragraph;z-index:-1138120" type="#_x0000_t75" stroked="false">
            <v:imagedata r:id="rId868" o:title=""/>
          </v:shape>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）本公司期末应收账款中无持公司</w:t>
      </w:r>
      <w:r>
        <w:rPr>
          <w:rFonts w:ascii="宋体" w:hAnsi="宋体" w:cs="宋体" w:eastAsia="宋体" w:hint="default"/>
          <w:spacing w:val="-57"/>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％以上（含</w:t>
      </w:r>
      <w:r>
        <w:rPr>
          <w:rFonts w:ascii="宋体" w:hAnsi="宋体" w:cs="宋体" w:eastAsia="宋体" w:hint="default"/>
          <w:spacing w:val="-56"/>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％）表决权股份的股东单位款项</w:t>
      </w:r>
    </w:p>
    <w:p>
      <w:pPr>
        <w:spacing w:line="240" w:lineRule="auto" w:before="2"/>
        <w:rPr>
          <w:rFonts w:ascii="宋体" w:hAnsi="宋体" w:cs="宋体" w:eastAsia="宋体" w:hint="default"/>
          <w:sz w:val="15"/>
          <w:szCs w:val="15"/>
        </w:rPr>
      </w:pPr>
    </w:p>
    <w:p>
      <w:pPr>
        <w:spacing w:before="0"/>
        <w:ind w:left="658" w:right="1041" w:firstLine="0"/>
        <w:jc w:val="left"/>
        <w:rPr>
          <w:rFonts w:ascii="宋体" w:hAnsi="宋体" w:cs="宋体" w:eastAsia="宋体" w:hint="default"/>
          <w:sz w:val="21"/>
          <w:szCs w:val="21"/>
        </w:rPr>
      </w:pPr>
      <w:r>
        <w:rPr/>
        <w:pict>
          <v:shape style="position:absolute;margin-left:277.010010pt;margin-top:66.863708pt;width:.480026pt;height:.6pt;mso-position-horizontal-relative:page;mso-position-vertical-relative:paragraph;z-index:22552" type="#_x0000_t75" stroked="false">
            <v:imagedata r:id="rId869" o:title=""/>
          </v:shape>
        </w:pict>
      </w:r>
      <w:r>
        <w:rPr/>
        <w:pict>
          <v:shape style="position:absolute;margin-left:331.510010pt;margin-top:66.863708pt;width:.480026pt;height:.6pt;mso-position-horizontal-relative:page;mso-position-vertical-relative:paragraph;z-index:22576" type="#_x0000_t75" stroked="false">
            <v:imagedata r:id="rId869" o:title=""/>
          </v:shape>
        </w:pict>
      </w:r>
      <w:r>
        <w:rPr/>
        <w:pict>
          <v:shape style="position:absolute;margin-left:402.190002pt;margin-top:66.863708pt;width:.480026pt;height:.6pt;mso-position-horizontal-relative:page;mso-position-vertical-relative:paragraph;z-index:22600" type="#_x0000_t75" stroked="false">
            <v:imagedata r:id="rId869" o:title=""/>
          </v:shape>
        </w:pict>
      </w:r>
      <w:r>
        <w:rPr/>
        <w:pict>
          <v:shape style="position:absolute;margin-left:450.339996pt;margin-top:66.863708pt;width:.480026pt;height:.6pt;mso-position-horizontal-relative:page;mso-position-vertical-relative:paragraph;z-index:22624" type="#_x0000_t75" stroked="false">
            <v:imagedata r:id="rId869" o:title=""/>
          </v:shape>
        </w:pict>
      </w:r>
      <w:r>
        <w:rPr/>
        <w:pict>
          <v:group style="position:absolute;margin-left:84.503998pt;margin-top:95.183678pt;width:426.45pt;height:.5pt;mso-position-horizontal-relative:page;mso-position-vertical-relative:paragraph;z-index:-1138000" coordorigin="1690,1904" coordsize="8529,10">
            <v:shape style="position:absolute;left:1690;top:1904;width:6354;height:10" type="#_x0000_t75" stroked="false">
              <v:imagedata r:id="rId853" o:title=""/>
            </v:shape>
            <v:shape style="position:absolute;left:8039;top:1904;width:968;height:10" type="#_x0000_t75" stroked="false">
              <v:imagedata r:id="rId854" o:title=""/>
            </v:shape>
            <v:shape style="position:absolute;left:9002;top:1904;width:1217;height:10" type="#_x0000_t75" stroked="false">
              <v:imagedata r:id="rId855"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）期末应收账款中欠款金额前五名情况</w:t>
      </w:r>
    </w:p>
    <w:p>
      <w:pPr>
        <w:spacing w:line="240" w:lineRule="auto" w:before="9"/>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3869"/>
        <w:gridCol w:w="1090"/>
        <w:gridCol w:w="1414"/>
        <w:gridCol w:w="963"/>
        <w:gridCol w:w="1207"/>
      </w:tblGrid>
      <w:tr>
        <w:trPr>
          <w:trHeight w:val="828" w:hRule="exact"/>
        </w:trPr>
        <w:tc>
          <w:tcPr>
            <w:tcW w:w="38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28" w:right="113" w:hanging="209"/>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b/>
                <w:bCs/>
                <w:w w:val="100"/>
                <w:sz w:val="21"/>
                <w:szCs w:val="21"/>
              </w:rPr>
              <w:t> </w:t>
            </w:r>
            <w:r>
              <w:rPr>
                <w:rFonts w:ascii="宋体" w:hAnsi="宋体" w:cs="宋体" w:eastAsia="宋体" w:hint="default"/>
                <w:b/>
                <w:bCs/>
                <w:sz w:val="21"/>
                <w:szCs w:val="21"/>
              </w:rPr>
              <w:t>关系</w:t>
            </w:r>
            <w:r>
              <w:rPr>
                <w:rFonts w:ascii="宋体" w:hAnsi="宋体" w:cs="宋体" w:eastAsia="宋体" w:hint="default"/>
                <w:sz w:val="21"/>
                <w:szCs w:val="21"/>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83" w:right="173" w:hanging="212"/>
              <w:jc w:val="left"/>
              <w:rPr>
                <w:rFonts w:ascii="宋体" w:hAnsi="宋体" w:cs="宋体" w:eastAsia="宋体" w:hint="default"/>
                <w:sz w:val="21"/>
                <w:szCs w:val="21"/>
              </w:rPr>
            </w:pPr>
            <w:r>
              <w:rPr>
                <w:rFonts w:ascii="宋体" w:hAnsi="宋体" w:cs="宋体" w:eastAsia="宋体" w:hint="default"/>
                <w:b/>
                <w:bCs/>
                <w:sz w:val="21"/>
                <w:szCs w:val="21"/>
              </w:rPr>
              <w:t>应收账款期</w:t>
            </w:r>
            <w:r>
              <w:rPr>
                <w:rFonts w:ascii="宋体" w:hAnsi="宋体" w:cs="宋体" w:eastAsia="宋体" w:hint="default"/>
                <w:b/>
                <w:bCs/>
                <w:w w:val="100"/>
                <w:sz w:val="21"/>
                <w:szCs w:val="21"/>
              </w:rPr>
              <w:t> </w:t>
            </w:r>
            <w:r>
              <w:rPr>
                <w:rFonts w:ascii="宋体" w:hAnsi="宋体" w:cs="宋体" w:eastAsia="宋体" w:hint="default"/>
                <w:b/>
                <w:bCs/>
                <w:sz w:val="21"/>
                <w:szCs w:val="21"/>
              </w:rPr>
              <w:t>末余额</w:t>
            </w:r>
            <w:r>
              <w:rPr>
                <w:rFonts w:ascii="宋体" w:hAnsi="宋体" w:cs="宋体" w:eastAsia="宋体" w:hint="default"/>
                <w:sz w:val="21"/>
                <w:szCs w:val="21"/>
              </w:rPr>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61" w:right="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207" w:type="dxa"/>
            <w:tcBorders>
              <w:top w:val="single" w:sz="4" w:space="0" w:color="000000"/>
              <w:left w:val="single" w:sz="4" w:space="0" w:color="000000"/>
              <w:bottom w:val="single" w:sz="4" w:space="0" w:color="000000"/>
              <w:right w:val="nil" w:sz="6" w:space="0" w:color="auto"/>
            </w:tcBorders>
          </w:tcPr>
          <w:p>
            <w:pPr>
              <w:pStyle w:val="TableParagraph"/>
              <w:spacing w:line="241" w:lineRule="exact"/>
              <w:ind w:left="177" w:right="0"/>
              <w:jc w:val="left"/>
              <w:rPr>
                <w:rFonts w:ascii="宋体" w:hAnsi="宋体" w:cs="宋体" w:eastAsia="宋体" w:hint="default"/>
                <w:sz w:val="21"/>
                <w:szCs w:val="21"/>
              </w:rPr>
            </w:pPr>
            <w:r>
              <w:rPr>
                <w:rFonts w:ascii="宋体" w:hAnsi="宋体" w:cs="宋体" w:eastAsia="宋体" w:hint="default"/>
                <w:b/>
                <w:bCs/>
                <w:color w:val="212121"/>
                <w:sz w:val="21"/>
                <w:szCs w:val="21"/>
              </w:rPr>
              <w:t>占应收账</w:t>
            </w:r>
            <w:r>
              <w:rPr>
                <w:rFonts w:ascii="宋体" w:hAnsi="宋体" w:cs="宋体" w:eastAsia="宋体" w:hint="default"/>
                <w:sz w:val="21"/>
                <w:szCs w:val="21"/>
              </w:rPr>
            </w:r>
          </w:p>
          <w:p>
            <w:pPr>
              <w:pStyle w:val="TableParagraph"/>
              <w:spacing w:line="240" w:lineRule="auto"/>
              <w:ind w:left="103" w:right="101" w:firstLine="74"/>
              <w:jc w:val="left"/>
              <w:rPr>
                <w:rFonts w:ascii="宋体" w:hAnsi="宋体" w:cs="宋体" w:eastAsia="宋体" w:hint="default"/>
                <w:sz w:val="21"/>
                <w:szCs w:val="21"/>
              </w:rPr>
            </w:pPr>
            <w:r>
              <w:rPr>
                <w:rFonts w:ascii="宋体" w:hAnsi="宋体" w:cs="宋体" w:eastAsia="宋体" w:hint="default"/>
                <w:b/>
                <w:bCs/>
                <w:color w:val="212121"/>
                <w:sz w:val="21"/>
                <w:szCs w:val="21"/>
              </w:rPr>
              <w:t>款总额的</w:t>
            </w:r>
            <w:r>
              <w:rPr>
                <w:rFonts w:ascii="宋体" w:hAnsi="宋体" w:cs="宋体" w:eastAsia="宋体" w:hint="default"/>
                <w:b/>
                <w:bCs/>
                <w:color w:val="212121"/>
                <w:w w:val="100"/>
                <w:sz w:val="21"/>
                <w:szCs w:val="21"/>
              </w:rPr>
              <w:t> </w:t>
            </w:r>
            <w:r>
              <w:rPr>
                <w:rFonts w:ascii="宋体" w:hAnsi="宋体" w:cs="宋体" w:eastAsia="宋体" w:hint="default"/>
                <w:b/>
                <w:bCs/>
                <w:color w:val="212121"/>
                <w:sz w:val="21"/>
                <w:szCs w:val="21"/>
              </w:rPr>
              <w:t>比例（</w:t>
            </w:r>
            <w:r>
              <w:rPr>
                <w:rFonts w:ascii="Arial Narrow" w:hAnsi="Arial Narrow" w:cs="Arial Narrow" w:eastAsia="Arial Narrow" w:hint="default"/>
                <w:b/>
                <w:bCs/>
                <w:color w:val="212121"/>
                <w:sz w:val="21"/>
                <w:szCs w:val="21"/>
              </w:rPr>
              <w:t>%</w:t>
            </w:r>
            <w:r>
              <w:rPr>
                <w:rFonts w:ascii="宋体" w:hAnsi="宋体" w:cs="宋体" w:eastAsia="宋体" w:hint="default"/>
                <w:b/>
                <w:bCs/>
                <w:color w:val="212121"/>
                <w:sz w:val="21"/>
                <w:szCs w:val="21"/>
              </w:rPr>
              <w:t>）</w:t>
            </w:r>
            <w:r>
              <w:rPr>
                <w:rFonts w:ascii="宋体" w:hAnsi="宋体" w:cs="宋体" w:eastAsia="宋体" w:hint="default"/>
                <w:sz w:val="21"/>
                <w:szCs w:val="21"/>
              </w:rPr>
            </w:r>
          </w:p>
        </w:tc>
      </w:tr>
      <w:tr>
        <w:trPr>
          <w:trHeight w:val="554" w:hRule="exact"/>
        </w:trPr>
        <w:tc>
          <w:tcPr>
            <w:tcW w:w="3869" w:type="dxa"/>
            <w:tcBorders>
              <w:top w:val="single" w:sz="4" w:space="0" w:color="000000"/>
              <w:left w:val="nil" w:sz="6" w:space="0" w:color="auto"/>
              <w:bottom w:val="nil" w:sz="6" w:space="0" w:color="auto"/>
              <w:right w:val="single" w:sz="4"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中国联合网络通信有限公司河北省分公</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0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6"/>
              <w:ind w:left="189" w:right="0"/>
              <w:jc w:val="center"/>
              <w:rPr>
                <w:rFonts w:ascii="Arial Narrow" w:hAnsi="Arial Narrow" w:cs="Arial Narrow" w:eastAsia="Arial Narrow" w:hint="default"/>
                <w:sz w:val="21"/>
                <w:szCs w:val="21"/>
              </w:rPr>
            </w:pPr>
            <w:r>
              <w:rPr>
                <w:rFonts w:ascii="Arial Narrow"/>
                <w:sz w:val="21"/>
              </w:rPr>
              <w:t>7,138,000.00</w:t>
            </w:r>
          </w:p>
        </w:tc>
        <w:tc>
          <w:tcPr>
            <w:tcW w:w="963" w:type="dxa"/>
            <w:tcBorders>
              <w:top w:val="single" w:sz="4" w:space="0" w:color="000000"/>
              <w:left w:val="single" w:sz="4" w:space="0" w:color="000000"/>
              <w:bottom w:val="nil" w:sz="6" w:space="0" w:color="auto"/>
              <w:right w:val="single" w:sz="4" w:space="0" w:color="000000"/>
            </w:tcBorders>
          </w:tcPr>
          <w:p>
            <w:pPr>
              <w:pStyle w:val="TableParagraph"/>
              <w:spacing w:line="247" w:lineRule="exact"/>
              <w:ind w:right="1"/>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年以</w:t>
            </w:r>
          </w:p>
          <w:p>
            <w:pPr>
              <w:pStyle w:val="TableParagraph"/>
              <w:spacing w:line="267" w:lineRule="exact"/>
              <w:ind w:right="5"/>
              <w:jc w:val="center"/>
              <w:rPr>
                <w:rFonts w:ascii="宋体" w:hAnsi="宋体" w:cs="宋体" w:eastAsia="宋体" w:hint="default"/>
                <w:sz w:val="21"/>
                <w:szCs w:val="21"/>
              </w:rPr>
            </w:pPr>
            <w:r>
              <w:rPr>
                <w:rFonts w:ascii="宋体" w:hAnsi="宋体" w:cs="宋体" w:eastAsia="宋体" w:hint="default"/>
                <w:w w:val="100"/>
                <w:sz w:val="21"/>
                <w:szCs w:val="21"/>
              </w:rPr>
              <w:t>内</w:t>
            </w:r>
          </w:p>
        </w:tc>
        <w:tc>
          <w:tcPr>
            <w:tcW w:w="1207" w:type="dxa"/>
            <w:tcBorders>
              <w:top w:val="single" w:sz="4" w:space="0" w:color="000000"/>
              <w:left w:val="single" w:sz="4" w:space="0" w:color="000000"/>
              <w:bottom w:val="nil" w:sz="6" w:space="0" w:color="auto"/>
              <w:right w:val="nil" w:sz="6" w:space="0" w:color="auto"/>
            </w:tcBorders>
          </w:tcPr>
          <w:p>
            <w:pPr>
              <w:pStyle w:val="TableParagraph"/>
              <w:spacing w:line="240" w:lineRule="auto" w:before="146"/>
              <w:ind w:right="106"/>
              <w:jc w:val="right"/>
              <w:rPr>
                <w:rFonts w:ascii="Arial Narrow" w:hAnsi="Arial Narrow" w:cs="Arial Narrow" w:eastAsia="Arial Narrow" w:hint="default"/>
                <w:sz w:val="21"/>
                <w:szCs w:val="21"/>
              </w:rPr>
            </w:pPr>
            <w:r>
              <w:rPr>
                <w:rFonts w:ascii="Arial Narrow"/>
                <w:spacing w:val="-1"/>
                <w:sz w:val="21"/>
              </w:rPr>
              <w:t>8.18</w:t>
            </w:r>
            <w:r>
              <w:rPr>
                <w:rFonts w:ascii="Arial Narrow"/>
                <w:sz w:val="21"/>
              </w:rPr>
            </w:r>
          </w:p>
        </w:tc>
      </w:tr>
      <w:tr>
        <w:trPr>
          <w:trHeight w:val="559" w:hRule="exact"/>
        </w:trPr>
        <w:tc>
          <w:tcPr>
            <w:tcW w:w="3869" w:type="dxa"/>
            <w:tcBorders>
              <w:top w:val="nil" w:sz="6" w:space="0" w:color="auto"/>
              <w:left w:val="nil" w:sz="6" w:space="0" w:color="auto"/>
              <w:bottom w:val="nil" w:sz="6" w:space="0" w:color="auto"/>
              <w:right w:val="single" w:sz="4" w:space="0" w:color="000000"/>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中国联合网络通信有限公司河南省分公</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left="189" w:right="0"/>
              <w:jc w:val="center"/>
              <w:rPr>
                <w:rFonts w:ascii="Arial Narrow" w:hAnsi="Arial Narrow" w:cs="Arial Narrow" w:eastAsia="Arial Narrow" w:hint="default"/>
                <w:sz w:val="21"/>
                <w:szCs w:val="21"/>
              </w:rPr>
            </w:pPr>
            <w:r>
              <w:rPr>
                <w:rFonts w:ascii="Arial Narrow"/>
                <w:sz w:val="21"/>
              </w:rPr>
              <w:t>7,105,000.00</w:t>
            </w:r>
          </w:p>
        </w:tc>
        <w:tc>
          <w:tcPr>
            <w:tcW w:w="963"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0" w:right="0" w:firstLine="88"/>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年以</w:t>
            </w:r>
          </w:p>
          <w:p>
            <w:pPr>
              <w:pStyle w:val="TableParagraph"/>
              <w:spacing w:line="282" w:lineRule="exact"/>
              <w:ind w:left="100" w:right="0"/>
              <w:jc w:val="left"/>
              <w:rPr>
                <w:rFonts w:ascii="宋体" w:hAnsi="宋体" w:cs="宋体" w:eastAsia="宋体" w:hint="default"/>
                <w:sz w:val="21"/>
                <w:szCs w:val="21"/>
              </w:rPr>
            </w:pPr>
            <w:r>
              <w:rPr>
                <w:rFonts w:ascii="宋体" w:hAnsi="宋体" w:cs="宋体" w:eastAsia="宋体" w:hint="default"/>
                <w:sz w:val="21"/>
                <w:szCs w:val="21"/>
              </w:rPr>
              <w:t>内</w:t>
            </w:r>
            <w:r>
              <w:rPr>
                <w:rFonts w:ascii="Arial Narrow" w:hAnsi="Arial Narrow" w:cs="Arial Narrow" w:eastAsia="Arial Narrow" w:hint="default"/>
                <w:sz w:val="21"/>
                <w:szCs w:val="21"/>
              </w:rPr>
              <w:t>/1-2</w:t>
            </w:r>
            <w:r>
              <w:rPr>
                <w:rFonts w:ascii="Arial Narrow" w:hAnsi="Arial Narrow" w:cs="Arial Narrow" w:eastAsia="Arial Narrow" w:hint="default"/>
                <w:spacing w:val="-19"/>
                <w:sz w:val="21"/>
                <w:szCs w:val="21"/>
              </w:rPr>
              <w:t> </w:t>
            </w:r>
            <w:r>
              <w:rPr>
                <w:rFonts w:ascii="宋体" w:hAnsi="宋体" w:cs="宋体" w:eastAsia="宋体" w:hint="default"/>
                <w:sz w:val="21"/>
                <w:szCs w:val="21"/>
              </w:rPr>
              <w:t>年</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154"/>
              <w:ind w:right="106"/>
              <w:jc w:val="right"/>
              <w:rPr>
                <w:rFonts w:ascii="Arial Narrow" w:hAnsi="Arial Narrow" w:cs="Arial Narrow" w:eastAsia="Arial Narrow" w:hint="default"/>
                <w:sz w:val="21"/>
                <w:szCs w:val="21"/>
              </w:rPr>
            </w:pPr>
            <w:r>
              <w:rPr>
                <w:rFonts w:ascii="Arial Narrow"/>
                <w:spacing w:val="-1"/>
                <w:sz w:val="21"/>
              </w:rPr>
              <w:t>8.14</w:t>
            </w:r>
            <w:r>
              <w:rPr>
                <w:rFonts w:ascii="Arial Narrow"/>
                <w:sz w:val="21"/>
              </w:rPr>
            </w:r>
          </w:p>
        </w:tc>
      </w:tr>
      <w:tr>
        <w:trPr>
          <w:trHeight w:val="551" w:hRule="exact"/>
        </w:trPr>
        <w:tc>
          <w:tcPr>
            <w:tcW w:w="3869"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中国联合网络通信有限公司广西壮族自</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治区分公司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89" w:right="0"/>
              <w:jc w:val="center"/>
              <w:rPr>
                <w:rFonts w:ascii="Arial Narrow" w:hAnsi="Arial Narrow" w:cs="Arial Narrow" w:eastAsia="Arial Narrow" w:hint="default"/>
                <w:sz w:val="21"/>
                <w:szCs w:val="21"/>
              </w:rPr>
            </w:pPr>
            <w:r>
              <w:rPr>
                <w:rFonts w:ascii="Arial Narrow"/>
                <w:sz w:val="21"/>
              </w:rPr>
              <w:t>6,892,200.00</w:t>
            </w:r>
          </w:p>
        </w:tc>
        <w:tc>
          <w:tcPr>
            <w:tcW w:w="963" w:type="dxa"/>
            <w:tcBorders>
              <w:top w:val="nil" w:sz="6" w:space="0" w:color="auto"/>
              <w:left w:val="single" w:sz="4" w:space="0" w:color="000000"/>
              <w:bottom w:val="nil" w:sz="6" w:space="0" w:color="auto"/>
              <w:right w:val="single" w:sz="4" w:space="0" w:color="000000"/>
            </w:tcBorders>
          </w:tcPr>
          <w:p>
            <w:pPr>
              <w:pStyle w:val="TableParagraph"/>
              <w:spacing w:line="248" w:lineRule="exact"/>
              <w:ind w:right="1"/>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年以</w:t>
            </w:r>
          </w:p>
          <w:p>
            <w:pPr>
              <w:pStyle w:val="TableParagraph"/>
              <w:spacing w:line="267" w:lineRule="exact"/>
              <w:ind w:right="5"/>
              <w:jc w:val="center"/>
              <w:rPr>
                <w:rFonts w:ascii="宋体" w:hAnsi="宋体" w:cs="宋体" w:eastAsia="宋体" w:hint="default"/>
                <w:sz w:val="21"/>
                <w:szCs w:val="21"/>
              </w:rPr>
            </w:pPr>
            <w:r>
              <w:rPr>
                <w:rFonts w:ascii="宋体" w:hAnsi="宋体" w:cs="宋体" w:eastAsia="宋体" w:hint="default"/>
                <w:w w:val="100"/>
                <w:sz w:val="21"/>
                <w:szCs w:val="21"/>
              </w:rPr>
              <w:t>内</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right="106"/>
              <w:jc w:val="right"/>
              <w:rPr>
                <w:rFonts w:ascii="Arial Narrow" w:hAnsi="Arial Narrow" w:cs="Arial Narrow" w:eastAsia="Arial Narrow" w:hint="default"/>
                <w:sz w:val="21"/>
                <w:szCs w:val="21"/>
              </w:rPr>
            </w:pPr>
            <w:r>
              <w:rPr>
                <w:rFonts w:ascii="Arial Narrow"/>
                <w:spacing w:val="-1"/>
                <w:sz w:val="21"/>
              </w:rPr>
              <w:t>7.90</w:t>
            </w:r>
            <w:r>
              <w:rPr>
                <w:rFonts w:ascii="Arial Narrow"/>
                <w:sz w:val="21"/>
              </w:rPr>
            </w:r>
          </w:p>
        </w:tc>
      </w:tr>
      <w:tr>
        <w:trPr>
          <w:trHeight w:val="555" w:hRule="exact"/>
        </w:trPr>
        <w:tc>
          <w:tcPr>
            <w:tcW w:w="3869"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103"/>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中国联合网络通信有限公司吉林省分公</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left="189" w:right="0"/>
              <w:jc w:val="center"/>
              <w:rPr>
                <w:rFonts w:ascii="Arial Narrow" w:hAnsi="Arial Narrow" w:cs="Arial Narrow" w:eastAsia="Arial Narrow" w:hint="default"/>
                <w:sz w:val="21"/>
                <w:szCs w:val="21"/>
              </w:rPr>
            </w:pPr>
            <w:r>
              <w:rPr>
                <w:rFonts w:ascii="Arial Narrow"/>
                <w:sz w:val="21"/>
              </w:rPr>
              <w:t>6,031,616.00</w:t>
            </w:r>
          </w:p>
        </w:tc>
        <w:tc>
          <w:tcPr>
            <w:tcW w:w="963"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367" w:right="190" w:hanging="178"/>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年以</w:t>
            </w:r>
            <w:r>
              <w:rPr>
                <w:rFonts w:ascii="宋体" w:hAnsi="宋体" w:cs="宋体" w:eastAsia="宋体" w:hint="default"/>
                <w:w w:val="100"/>
                <w:sz w:val="21"/>
                <w:szCs w:val="21"/>
              </w:rPr>
              <w:t> </w:t>
            </w:r>
            <w:r>
              <w:rPr>
                <w:rFonts w:ascii="宋体" w:hAnsi="宋体" w:cs="宋体" w:eastAsia="宋体" w:hint="default"/>
                <w:sz w:val="21"/>
                <w:szCs w:val="21"/>
              </w:rPr>
              <w:t>内</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right="106"/>
              <w:jc w:val="right"/>
              <w:rPr>
                <w:rFonts w:ascii="Arial Narrow" w:hAnsi="Arial Narrow" w:cs="Arial Narrow" w:eastAsia="Arial Narrow" w:hint="default"/>
                <w:sz w:val="21"/>
                <w:szCs w:val="21"/>
              </w:rPr>
            </w:pPr>
            <w:r>
              <w:rPr>
                <w:rFonts w:ascii="Arial Narrow"/>
                <w:spacing w:val="-1"/>
                <w:sz w:val="21"/>
              </w:rPr>
              <w:t>6.91</w:t>
            </w:r>
            <w:r>
              <w:rPr>
                <w:rFonts w:ascii="Arial Narrow"/>
                <w:sz w:val="21"/>
              </w:rPr>
            </w:r>
          </w:p>
        </w:tc>
      </w:tr>
      <w:tr>
        <w:trPr>
          <w:trHeight w:val="586" w:hRule="exact"/>
        </w:trPr>
        <w:tc>
          <w:tcPr>
            <w:tcW w:w="3869"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103"/>
              <w:jc w:val="left"/>
              <w:rPr>
                <w:rFonts w:ascii="宋体" w:hAnsi="宋体" w:cs="宋体" w:eastAsia="宋体" w:hint="default"/>
                <w:sz w:val="21"/>
                <w:szCs w:val="21"/>
              </w:rPr>
            </w:pPr>
            <w:r>
              <w:rPr>
                <w:rFonts w:ascii="宋体" w:hAnsi="宋体" w:cs="宋体" w:eastAsia="宋体" w:hint="default"/>
                <w:spacing w:val="2"/>
                <w:sz w:val="21"/>
                <w:szCs w:val="21"/>
              </w:rPr>
              <w:t>中国电信集团公司内蒙古网络资产分公</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left="189" w:right="0"/>
              <w:jc w:val="center"/>
              <w:rPr>
                <w:rFonts w:ascii="Arial Narrow" w:hAnsi="Arial Narrow" w:cs="Arial Narrow" w:eastAsia="Arial Narrow" w:hint="default"/>
                <w:sz w:val="21"/>
                <w:szCs w:val="21"/>
              </w:rPr>
            </w:pPr>
            <w:r>
              <w:rPr>
                <w:rFonts w:ascii="Arial Narrow"/>
                <w:sz w:val="21"/>
              </w:rPr>
              <w:t>4,058,400.00</w:t>
            </w:r>
          </w:p>
        </w:tc>
        <w:tc>
          <w:tcPr>
            <w:tcW w:w="963"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367" w:right="190" w:hanging="178"/>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年以</w:t>
            </w:r>
            <w:r>
              <w:rPr>
                <w:rFonts w:ascii="宋体" w:hAnsi="宋体" w:cs="宋体" w:eastAsia="宋体" w:hint="default"/>
                <w:w w:val="100"/>
                <w:sz w:val="21"/>
                <w:szCs w:val="21"/>
              </w:rPr>
              <w:t> </w:t>
            </w:r>
            <w:r>
              <w:rPr>
                <w:rFonts w:ascii="宋体" w:hAnsi="宋体" w:cs="宋体" w:eastAsia="宋体" w:hint="default"/>
                <w:sz w:val="21"/>
                <w:szCs w:val="21"/>
              </w:rPr>
              <w:t>内</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5"/>
              <w:jc w:val="right"/>
              <w:rPr>
                <w:rFonts w:ascii="Arial Narrow" w:hAnsi="Arial Narrow" w:cs="Arial Narrow" w:eastAsia="Arial Narrow" w:hint="default"/>
                <w:sz w:val="21"/>
                <w:szCs w:val="21"/>
              </w:rPr>
            </w:pPr>
            <w:r>
              <w:rPr>
                <w:rFonts w:ascii="Arial Narrow"/>
                <w:spacing w:val="-1"/>
                <w:sz w:val="21"/>
              </w:rPr>
              <w:t>4.66</w:t>
            </w:r>
          </w:p>
        </w:tc>
      </w:tr>
      <w:tr>
        <w:trPr>
          <w:trHeight w:val="376" w:hRule="exact"/>
        </w:trPr>
        <w:tc>
          <w:tcPr>
            <w:tcW w:w="3869" w:type="dxa"/>
            <w:tcBorders>
              <w:top w:val="nil" w:sz="6" w:space="0" w:color="auto"/>
              <w:left w:val="nil" w:sz="6" w:space="0" w:color="auto"/>
              <w:bottom w:val="single" w:sz="4" w:space="0" w:color="000000"/>
              <w:right w:val="single" w:sz="4" w:space="0" w:color="000000"/>
            </w:tcBorders>
          </w:tcPr>
          <w:p>
            <w:pPr>
              <w:pStyle w:val="TableParagraph"/>
              <w:spacing w:line="240" w:lineRule="auto" w:before="3"/>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0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8"/>
                <w:szCs w:val="28"/>
              </w:rPr>
            </w:pPr>
          </w:p>
        </w:tc>
        <w:tc>
          <w:tcPr>
            <w:tcW w:w="141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left="93" w:right="0"/>
              <w:jc w:val="center"/>
              <w:rPr>
                <w:rFonts w:ascii="Arial Narrow" w:hAnsi="Arial Narrow" w:cs="Arial Narrow" w:eastAsia="Arial Narrow" w:hint="default"/>
                <w:sz w:val="21"/>
                <w:szCs w:val="21"/>
              </w:rPr>
            </w:pPr>
            <w:r>
              <w:rPr>
                <w:rFonts w:ascii="Arial Narrow"/>
                <w:b/>
                <w:sz w:val="21"/>
              </w:rPr>
              <w:t>31,225,216.00</w:t>
            </w:r>
            <w:r>
              <w:rPr>
                <w:rFonts w:ascii="Arial Narrow"/>
                <w:sz w:val="21"/>
              </w:rPr>
            </w:r>
          </w:p>
        </w:tc>
        <w:tc>
          <w:tcPr>
            <w:tcW w:w="9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8"/>
                <w:szCs w:val="28"/>
              </w:rPr>
            </w:pPr>
          </w:p>
        </w:tc>
        <w:tc>
          <w:tcPr>
            <w:tcW w:w="1207" w:type="dxa"/>
            <w:tcBorders>
              <w:top w:val="nil" w:sz="6" w:space="0" w:color="auto"/>
              <w:left w:val="single" w:sz="4" w:space="0" w:color="000000"/>
              <w:bottom w:val="single" w:sz="4" w:space="0" w:color="000000"/>
              <w:right w:val="nil" w:sz="6" w:space="0" w:color="auto"/>
            </w:tcBorders>
          </w:tcPr>
          <w:p>
            <w:pPr>
              <w:pStyle w:val="TableParagraph"/>
              <w:spacing w:line="240" w:lineRule="auto" w:before="47"/>
              <w:ind w:right="106"/>
              <w:jc w:val="right"/>
              <w:rPr>
                <w:rFonts w:ascii="Arial Narrow" w:hAnsi="Arial Narrow" w:cs="Arial Narrow" w:eastAsia="Arial Narrow" w:hint="default"/>
                <w:sz w:val="21"/>
                <w:szCs w:val="21"/>
              </w:rPr>
            </w:pPr>
            <w:r>
              <w:rPr>
                <w:rFonts w:ascii="Arial Narrow"/>
                <w:b/>
                <w:spacing w:val="-1"/>
                <w:sz w:val="21"/>
              </w:rPr>
              <w:t>35.79</w:t>
            </w:r>
            <w:r>
              <w:rPr>
                <w:rFonts w:ascii="Arial Narrow"/>
                <w:sz w:val="21"/>
              </w:rPr>
            </w:r>
          </w:p>
        </w:tc>
      </w:tr>
    </w:tbl>
    <w:p>
      <w:pPr>
        <w:spacing w:line="240" w:lineRule="auto" w:before="8"/>
        <w:rPr>
          <w:rFonts w:ascii="宋体" w:hAnsi="宋体" w:cs="宋体" w:eastAsia="宋体" w:hint="default"/>
          <w:sz w:val="5"/>
          <w:szCs w:val="5"/>
        </w:rPr>
      </w:pPr>
    </w:p>
    <w:p>
      <w:pPr>
        <w:spacing w:before="36"/>
        <w:ind w:left="658" w:right="1041" w:firstLine="0"/>
        <w:jc w:val="left"/>
        <w:rPr>
          <w:rFonts w:ascii="宋体" w:hAnsi="宋体" w:cs="宋体" w:eastAsia="宋体" w:hint="default"/>
          <w:sz w:val="21"/>
          <w:szCs w:val="21"/>
        </w:rPr>
      </w:pPr>
      <w:r>
        <w:rPr/>
        <w:pict>
          <v:group style="position:absolute;margin-left:84.503998pt;margin-top:-80.036346pt;width:426.45pt;height:.5pt;mso-position-horizontal-relative:page;mso-position-vertical-relative:paragraph;z-index:-1137952" coordorigin="1690,-1601" coordsize="8529,10">
            <v:shape style="position:absolute;left:1690;top:-1601;width:6354;height:10" type="#_x0000_t75" stroked="false">
              <v:imagedata r:id="rId853" o:title=""/>
            </v:shape>
            <v:shape style="position:absolute;left:8039;top:-1601;width:968;height:10" type="#_x0000_t75" stroked="false">
              <v:imagedata r:id="rId854" o:title=""/>
            </v:shape>
            <v:shape style="position:absolute;left:9002;top:-1601;width:1217;height:10" type="#_x0000_t75" stroked="false">
              <v:imagedata r:id="rId855" o:title=""/>
            </v:shape>
            <w10:wrap type="none"/>
          </v:group>
        </w:pict>
      </w:r>
      <w:r>
        <w:rPr/>
        <w:pict>
          <v:group style="position:absolute;margin-left:84.503998pt;margin-top:-52.196346pt;width:426.45pt;height:.5pt;mso-position-horizontal-relative:page;mso-position-vertical-relative:paragraph;z-index:-1137928" coordorigin="1690,-1044" coordsize="8529,10">
            <v:shape style="position:absolute;left:1690;top:-1044;width:6354;height:10" type="#_x0000_t75" stroked="false">
              <v:imagedata r:id="rId853" o:title=""/>
            </v:shape>
            <v:shape style="position:absolute;left:8039;top:-1044;width:968;height:10" type="#_x0000_t75" stroked="false">
              <v:imagedata r:id="rId854" o:title=""/>
            </v:shape>
            <v:shape style="position:absolute;left:9002;top:-1044;width:1217;height:10" type="#_x0000_t75" stroked="false">
              <v:imagedata r:id="rId855" o:title=""/>
            </v:shape>
            <w10:wrap type="none"/>
          </v:group>
        </w:pict>
      </w:r>
      <w:r>
        <w:rPr/>
        <w:pict>
          <v:group style="position:absolute;margin-left:84.503998pt;margin-top:-24.456345pt;width:426.45pt;height:.5pt;mso-position-horizontal-relative:page;mso-position-vertical-relative:paragraph;z-index:-1137904" coordorigin="1690,-489" coordsize="8529,10">
            <v:shape style="position:absolute;left:1690;top:-489;width:6354;height:10" type="#_x0000_t75" stroked="false">
              <v:imagedata r:id="rId853" o:title=""/>
            </v:shape>
            <v:shape style="position:absolute;left:8039;top:-489;width:968;height:10" type="#_x0000_t75" stroked="false">
              <v:imagedata r:id="rId854" o:title=""/>
            </v:shape>
            <v:shape style="position:absolute;left:9002;top:-489;width:1217;height:10" type="#_x0000_t75" stroked="false">
              <v:imagedata r:id="rId855" o:title=""/>
            </v:shape>
            <w10:wrap type="none"/>
          </v:group>
        </w:pict>
      </w:r>
      <w:r>
        <w:rPr/>
        <w:pict>
          <v:shape style="position:absolute;margin-left:277.010010pt;margin-top:-4.776345pt;width:.480002pt;height:.6pt;mso-position-horizontal-relative:page;mso-position-vertical-relative:paragraph;z-index:22768" type="#_x0000_t75" stroked="false">
            <v:imagedata r:id="rId869" o:title=""/>
          </v:shape>
        </w:pict>
      </w:r>
      <w:r>
        <w:rPr/>
        <w:pict>
          <v:shape style="position:absolute;margin-left:331.510010pt;margin-top:-4.776345pt;width:.480002pt;height:.6pt;mso-position-horizontal-relative:page;mso-position-vertical-relative:paragraph;z-index:22792" type="#_x0000_t75" stroked="false">
            <v:imagedata r:id="rId869" o:title=""/>
          </v:shape>
        </w:pict>
      </w:r>
      <w:r>
        <w:rPr/>
        <w:pict>
          <v:shape style="position:absolute;margin-left:402.190002pt;margin-top:-4.776345pt;width:.480002pt;height:.6pt;mso-position-horizontal-relative:page;mso-position-vertical-relative:paragraph;z-index:22816" type="#_x0000_t75" stroked="false">
            <v:imagedata r:id="rId869" o:title=""/>
          </v:shape>
        </w:pict>
      </w:r>
      <w:r>
        <w:rPr/>
        <w:pict>
          <v:shape style="position:absolute;margin-left:450.339996pt;margin-top:-4.776345pt;width:.480002pt;height:.6pt;mso-position-horizontal-relative:page;mso-position-vertical-relative:paragraph;z-index:22840" type="#_x0000_t75" stroked="false">
            <v:imagedata r:id="rId869" o:title=""/>
          </v:shape>
        </w:pict>
      </w:r>
      <w:r>
        <w:rPr>
          <w:rFonts w:ascii="宋体" w:hAnsi="宋体" w:cs="宋体" w:eastAsia="宋体" w:hint="default"/>
          <w:sz w:val="21"/>
          <w:szCs w:val="21"/>
        </w:rPr>
        <w:t>（</w:t>
      </w:r>
      <w:r>
        <w:rPr>
          <w:rFonts w:ascii="Arial Narrow" w:hAnsi="Arial Narrow" w:cs="Arial Narrow" w:eastAsia="Arial Narrow" w:hint="default"/>
          <w:sz w:val="21"/>
          <w:szCs w:val="21"/>
        </w:rPr>
        <w:t>5</w:t>
      </w:r>
      <w:r>
        <w:rPr>
          <w:rFonts w:ascii="宋体" w:hAnsi="宋体" w:cs="宋体" w:eastAsia="宋体" w:hint="default"/>
          <w:sz w:val="21"/>
          <w:szCs w:val="21"/>
        </w:rPr>
        <w:t>）本公司期末应收账款中不存在应收关联方款项</w:t>
      </w:r>
    </w:p>
    <w:p>
      <w:pPr>
        <w:spacing w:before="128"/>
        <w:ind w:left="658" w:right="1041" w:firstLine="0"/>
        <w:jc w:val="left"/>
        <w:rPr>
          <w:rFonts w:ascii="宋体" w:hAnsi="宋体" w:cs="宋体" w:eastAsia="宋体" w:hint="default"/>
          <w:sz w:val="21"/>
          <w:szCs w:val="21"/>
        </w:rPr>
      </w:pPr>
      <w:r>
        <w:rPr/>
        <w:pict>
          <v:group style="position:absolute;margin-left:287.569977pt;margin-top:43.02364pt;width:121.25pt;height:5.2pt;mso-position-horizontal-relative:page;mso-position-vertical-relative:paragraph;z-index:-1137784" coordorigin="5751,860" coordsize="2425,104">
            <v:shape style="position:absolute;left:5751;top:860;width:1217;height:103" type="#_x0000_t75" stroked="false">
              <v:imagedata r:id="rId870" o:title=""/>
            </v:shape>
            <v:shape style="position:absolute;left:6964;top:954;width:1212;height:10" type="#_x0000_t75" stroked="false">
              <v:imagedata r:id="rId871"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6</w:t>
      </w:r>
      <w:r>
        <w:rPr>
          <w:rFonts w:ascii="宋体" w:hAnsi="宋体" w:cs="宋体" w:eastAsia="宋体" w:hint="default"/>
          <w:sz w:val="21"/>
          <w:szCs w:val="21"/>
        </w:rPr>
        <w:t>）坏账准备</w:t>
      </w:r>
    </w:p>
    <w:p>
      <w:pPr>
        <w:spacing w:line="240" w:lineRule="auto" w:before="9"/>
        <w:rPr>
          <w:rFonts w:ascii="宋体" w:hAnsi="宋体" w:cs="宋体" w:eastAsia="宋体" w:hint="default"/>
          <w:sz w:val="17"/>
          <w:szCs w:val="17"/>
        </w:rPr>
      </w:pPr>
    </w:p>
    <w:tbl>
      <w:tblPr>
        <w:tblW w:w="0" w:type="auto"/>
        <w:jc w:val="left"/>
        <w:tblInd w:w="106" w:type="dxa"/>
        <w:tblLayout w:type="fixed"/>
        <w:tblCellMar>
          <w:top w:w="0" w:type="dxa"/>
          <w:left w:w="0" w:type="dxa"/>
          <w:bottom w:w="0" w:type="dxa"/>
          <w:right w:w="0" w:type="dxa"/>
        </w:tblCellMar>
        <w:tblLook w:val="01E0"/>
      </w:tblPr>
      <w:tblGrid>
        <w:gridCol w:w="2052"/>
        <w:gridCol w:w="2038"/>
        <w:gridCol w:w="1208"/>
        <w:gridCol w:w="1207"/>
        <w:gridCol w:w="2038"/>
      </w:tblGrid>
      <w:tr>
        <w:trPr>
          <w:trHeight w:val="202" w:hRule="exact"/>
        </w:trPr>
        <w:tc>
          <w:tcPr>
            <w:tcW w:w="2052" w:type="dxa"/>
            <w:vMerge w:val="restart"/>
            <w:tcBorders>
              <w:top w:val="single" w:sz="8" w:space="0" w:color="000000"/>
              <w:left w:val="nil" w:sz="6" w:space="0" w:color="auto"/>
              <w:right w:val="single" w:sz="4" w:space="0" w:color="000000"/>
            </w:tcBorders>
          </w:tcPr>
          <w:p>
            <w:pPr>
              <w:pStyle w:val="TableParagraph"/>
              <w:spacing w:line="240" w:lineRule="auto" w:before="129"/>
              <w:ind w:left="611"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2038" w:type="dxa"/>
            <w:tcBorders>
              <w:top w:val="single" w:sz="8" w:space="0" w:color="000000"/>
              <w:left w:val="single" w:sz="4" w:space="0" w:color="000000"/>
              <w:bottom w:val="nil" w:sz="6" w:space="0" w:color="auto"/>
              <w:right w:val="single" w:sz="4" w:space="0" w:color="000000"/>
            </w:tcBorders>
          </w:tcPr>
          <w:p>
            <w:pPr/>
          </w:p>
        </w:tc>
        <w:tc>
          <w:tcPr>
            <w:tcW w:w="2415" w:type="dxa"/>
            <w:gridSpan w:val="2"/>
            <w:tcBorders>
              <w:top w:val="single" w:sz="8" w:space="0" w:color="000000"/>
              <w:left w:val="single" w:sz="4" w:space="0" w:color="000000"/>
              <w:bottom w:val="nil" w:sz="6" w:space="0" w:color="auto"/>
              <w:right w:val="single" w:sz="4" w:space="0" w:color="000000"/>
            </w:tcBorders>
          </w:tcPr>
          <w:p>
            <w:pPr>
              <w:pStyle w:val="TableParagraph"/>
              <w:spacing w:line="232" w:lineRule="exact"/>
              <w:ind w:left="780"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2038" w:type="dxa"/>
            <w:vMerge w:val="restart"/>
            <w:tcBorders>
              <w:top w:val="single" w:sz="8" w:space="0" w:color="000000"/>
              <w:left w:val="single" w:sz="4" w:space="0" w:color="000000"/>
              <w:right w:val="nil" w:sz="6" w:space="0" w:color="auto"/>
            </w:tcBorders>
          </w:tcPr>
          <w:p>
            <w:pPr>
              <w:pStyle w:val="TableParagraph"/>
              <w:spacing w:line="240" w:lineRule="auto" w:before="129"/>
              <w:ind w:left="592"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410" w:hRule="exact"/>
        </w:trPr>
        <w:tc>
          <w:tcPr>
            <w:tcW w:w="2052" w:type="dxa"/>
            <w:vMerge/>
            <w:tcBorders>
              <w:left w:val="nil" w:sz="6" w:space="0" w:color="auto"/>
              <w:bottom w:val="single" w:sz="4" w:space="0" w:color="000000"/>
              <w:right w:val="single" w:sz="4" w:space="0" w:color="000000"/>
            </w:tcBorders>
          </w:tcPr>
          <w:p>
            <w:pPr/>
          </w:p>
        </w:tc>
        <w:tc>
          <w:tcPr>
            <w:tcW w:w="2038"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left="59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2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8"/>
              <w:ind w:left="386" w:right="0"/>
              <w:jc w:val="left"/>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12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8"/>
              <w:ind w:left="386" w:right="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2038" w:type="dxa"/>
            <w:vMerge/>
            <w:tcBorders>
              <w:left w:val="single" w:sz="4" w:space="0" w:color="000000"/>
              <w:bottom w:val="single" w:sz="4" w:space="0" w:color="000000"/>
              <w:right w:val="nil" w:sz="6" w:space="0" w:color="auto"/>
            </w:tcBorders>
          </w:tcPr>
          <w:p>
            <w:pPr/>
          </w:p>
        </w:tc>
      </w:tr>
      <w:tr>
        <w:trPr>
          <w:trHeight w:val="324" w:hRule="exact"/>
        </w:trPr>
        <w:tc>
          <w:tcPr>
            <w:tcW w:w="20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1"/>
              <w:ind w:left="1082" w:right="0"/>
              <w:jc w:val="left"/>
              <w:rPr>
                <w:rFonts w:ascii="Arial Narrow" w:hAnsi="Arial Narrow" w:cs="Arial Narrow" w:eastAsia="Arial Narrow" w:hint="default"/>
                <w:sz w:val="21"/>
                <w:szCs w:val="21"/>
              </w:rPr>
            </w:pPr>
            <w:r>
              <w:rPr>
                <w:rFonts w:ascii="Arial Narrow"/>
                <w:sz w:val="21"/>
              </w:rPr>
              <w:t>971,009.18</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63" w:right="0"/>
              <w:jc w:val="left"/>
              <w:rPr>
                <w:rFonts w:ascii="Arial Narrow" w:hAnsi="Arial Narrow" w:cs="Arial Narrow" w:eastAsia="Arial Narrow" w:hint="default"/>
                <w:sz w:val="21"/>
                <w:szCs w:val="21"/>
              </w:rPr>
            </w:pPr>
            <w:r>
              <w:rPr>
                <w:rFonts w:ascii="Arial Narrow"/>
                <w:sz w:val="21"/>
              </w:rPr>
              <w:t>515,868.88</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4"/>
                <w:szCs w:val="24"/>
              </w:rPr>
            </w:pPr>
          </w:p>
        </w:tc>
        <w:tc>
          <w:tcPr>
            <w:tcW w:w="20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1"/>
              <w:ind w:left="919" w:right="0"/>
              <w:jc w:val="left"/>
              <w:rPr>
                <w:rFonts w:ascii="Arial Narrow" w:hAnsi="Arial Narrow" w:cs="Arial Narrow" w:eastAsia="Arial Narrow" w:hint="default"/>
                <w:sz w:val="21"/>
                <w:szCs w:val="21"/>
              </w:rPr>
            </w:pPr>
            <w:r>
              <w:rPr>
                <w:rFonts w:ascii="Arial Narrow"/>
                <w:sz w:val="21"/>
              </w:rPr>
              <w:t>1,486,878.06</w:t>
            </w:r>
          </w:p>
        </w:tc>
      </w:tr>
    </w:tbl>
    <w:p>
      <w:pPr>
        <w:spacing w:line="240" w:lineRule="auto" w:before="2"/>
        <w:rPr>
          <w:rFonts w:ascii="宋体" w:hAnsi="宋体" w:cs="宋体" w:eastAsia="宋体" w:hint="default"/>
          <w:sz w:val="11"/>
          <w:szCs w:val="11"/>
        </w:rPr>
      </w:pPr>
    </w:p>
    <w:p>
      <w:pPr>
        <w:spacing w:before="36"/>
        <w:ind w:left="838" w:right="1041" w:firstLine="0"/>
        <w:jc w:val="left"/>
        <w:rPr>
          <w:rFonts w:ascii="宋体" w:hAnsi="宋体" w:cs="宋体" w:eastAsia="宋体" w:hint="default"/>
          <w:sz w:val="21"/>
          <w:szCs w:val="21"/>
        </w:rPr>
      </w:pPr>
      <w:r>
        <w:rPr/>
        <w:pict>
          <v:shape style="position:absolute;margin-left:186.139999pt;margin-top:-24.696363pt;width:.47998pt;height:.72pt;mso-position-horizontal-relative:page;mso-position-vertical-relative:paragraph;z-index:22888" type="#_x0000_t75" stroked="false">
            <v:imagedata r:id="rId872" o:title=""/>
          </v:shape>
        </w:pict>
      </w:r>
      <w:r>
        <w:rPr/>
        <w:pict>
          <v:shape style="position:absolute;margin-left:288.049988pt;margin-top:-24.696363pt;width:.47999pt;height:.72pt;mso-position-horizontal-relative:page;mso-position-vertical-relative:paragraph;z-index:22912" type="#_x0000_t75" stroked="false">
            <v:imagedata r:id="rId872" o:title=""/>
          </v:shape>
        </w:pict>
      </w:r>
      <w:r>
        <w:rPr/>
        <w:pict>
          <v:shape style="position:absolute;margin-left:348.429993pt;margin-top:-24.696363pt;width:.47996pt;height:.72pt;mso-position-horizontal-relative:page;mso-position-vertical-relative:paragraph;z-index:22936" type="#_x0000_t75" stroked="false">
            <v:imagedata r:id="rId872" o:title=""/>
          </v:shape>
        </w:pict>
      </w:r>
      <w:r>
        <w:rPr/>
        <w:pict>
          <v:shape style="position:absolute;margin-left:408.790009pt;margin-top:-24.696363pt;width:.47999pt;height:.72pt;mso-position-horizontal-relative:page;mso-position-vertical-relative:paragraph;z-index:22960" type="#_x0000_t75" stroked="false">
            <v:imagedata r:id="rId872" o:title=""/>
          </v:shape>
        </w:pict>
      </w:r>
      <w:r>
        <w:rPr/>
        <w:pict>
          <v:shape style="position:absolute;margin-left:186.139999pt;margin-top:-8.136323pt;width:.480013pt;height:.36pt;mso-position-horizontal-relative:page;mso-position-vertical-relative:paragraph;z-index:22984" type="#_x0000_t75" stroked="false">
            <v:imagedata r:id="rId869" o:title=""/>
          </v:shape>
        </w:pict>
      </w:r>
      <w:r>
        <w:rPr/>
        <w:pict>
          <v:shape style="position:absolute;margin-left:288.049988pt;margin-top:-8.136323pt;width:.480023pt;height:.36pt;mso-position-horizontal-relative:page;mso-position-vertical-relative:paragraph;z-index:23008" type="#_x0000_t75" stroked="false">
            <v:imagedata r:id="rId869" o:title=""/>
          </v:shape>
        </w:pict>
      </w:r>
      <w:r>
        <w:rPr/>
        <w:pict>
          <v:shape style="position:absolute;margin-left:348.429993pt;margin-top:-8.136323pt;width:.479993pt;height:.36pt;mso-position-horizontal-relative:page;mso-position-vertical-relative:paragraph;z-index:23032" type="#_x0000_t75" stroked="false">
            <v:imagedata r:id="rId869" o:title=""/>
          </v:shape>
        </w:pict>
      </w:r>
      <w:r>
        <w:rPr/>
        <w:pict>
          <v:shape style="position:absolute;margin-left:408.790009pt;margin-top:-8.136323pt;width:.480023pt;height:.36pt;mso-position-horizontal-relative:page;mso-position-vertical-relative:paragraph;z-index:23056" type="#_x0000_t75" stroked="false">
            <v:imagedata r:id="rId869" o:title=""/>
          </v:shape>
        </w:pict>
      </w:r>
      <w:r>
        <w:rPr>
          <w:rFonts w:ascii="Arial Narrow" w:hAnsi="Arial Narrow" w:cs="Arial Narrow" w:eastAsia="Arial Narrow"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53"/>
          <w:sz w:val="21"/>
          <w:szCs w:val="21"/>
        </w:rPr>
        <w:t> </w:t>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4"/>
        <w:rPr>
          <w:rFonts w:ascii="宋体" w:hAnsi="宋体" w:cs="宋体" w:eastAsia="宋体" w:hint="default"/>
          <w:b/>
          <w:bCs/>
          <w:sz w:val="15"/>
          <w:szCs w:val="15"/>
        </w:rPr>
      </w:pPr>
    </w:p>
    <w:p>
      <w:pPr>
        <w:spacing w:before="0"/>
        <w:ind w:left="658" w:right="1041" w:firstLine="0"/>
        <w:jc w:val="left"/>
        <w:rPr>
          <w:rFonts w:ascii="宋体" w:hAnsi="宋体" w:cs="宋体" w:eastAsia="宋体" w:hint="default"/>
          <w:sz w:val="21"/>
          <w:szCs w:val="21"/>
        </w:rPr>
      </w:pPr>
      <w:r>
        <w:rPr/>
        <w:pict>
          <v:group style="position:absolute;margin-left:161.660004pt;margin-top:42.383694pt;width:349.3pt;height:.5pt;mso-position-horizontal-relative:page;mso-position-vertical-relative:paragraph;z-index:-1137568" coordorigin="3233,848" coordsize="6986,10">
            <v:shape style="position:absolute;left:3233;top:848;width:1484;height:10" type="#_x0000_t75" stroked="false">
              <v:imagedata r:id="rId873" o:title=""/>
            </v:shape>
            <v:shape style="position:absolute;left:4712;top:848;width:1851;height:10" type="#_x0000_t75" stroked="false">
              <v:imagedata r:id="rId874" o:title=""/>
            </v:shape>
            <v:shape style="position:absolute;left:6558;top:848;width:1812;height:10" type="#_x0000_t75" stroked="false">
              <v:imagedata r:id="rId875" o:title=""/>
            </v:shape>
            <v:shape style="position:absolute;left:8365;top:848;width:1853;height:10" type="#_x0000_t75" stroked="false">
              <v:imagedata r:id="rId876"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）账龄分析</w:t>
      </w:r>
    </w:p>
    <w:p>
      <w:pPr>
        <w:spacing w:line="240" w:lineRule="auto" w:before="3"/>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1553"/>
        <w:gridCol w:w="1493"/>
        <w:gridCol w:w="1846"/>
        <w:gridCol w:w="1807"/>
        <w:gridCol w:w="1844"/>
      </w:tblGrid>
      <w:tr>
        <w:trPr>
          <w:trHeight w:val="403" w:hRule="exact"/>
        </w:trPr>
        <w:tc>
          <w:tcPr>
            <w:tcW w:w="1553" w:type="dxa"/>
            <w:vMerge w:val="restart"/>
            <w:tcBorders>
              <w:top w:val="single" w:sz="4" w:space="0" w:color="000000"/>
              <w:left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b/>
                <w:bCs/>
                <w:sz w:val="21"/>
                <w:szCs w:val="21"/>
              </w:rPr>
              <w:t>账</w:t>
            </w:r>
            <w:r>
              <w:rPr>
                <w:rFonts w:ascii="宋体" w:hAnsi="宋体" w:cs="宋体" w:eastAsia="宋体" w:hint="default"/>
                <w:b/>
                <w:bCs/>
                <w:spacing w:val="-1"/>
                <w:sz w:val="21"/>
                <w:szCs w:val="21"/>
              </w:rPr>
              <w:t> </w:t>
            </w:r>
            <w:r>
              <w:rPr>
                <w:rFonts w:ascii="宋体" w:hAnsi="宋体" w:cs="宋体" w:eastAsia="宋体" w:hint="default"/>
                <w:b/>
                <w:bCs/>
                <w:sz w:val="21"/>
                <w:szCs w:val="21"/>
              </w:rPr>
              <w:t>龄</w:t>
            </w:r>
            <w:r>
              <w:rPr>
                <w:rFonts w:ascii="宋体" w:hAnsi="宋体" w:cs="宋体" w:eastAsia="宋体" w:hint="default"/>
                <w:sz w:val="21"/>
                <w:szCs w:val="21"/>
              </w:rPr>
            </w:r>
          </w:p>
        </w:tc>
        <w:tc>
          <w:tcPr>
            <w:tcW w:w="3339"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left="2"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3651"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391" w:hRule="exact"/>
        </w:trPr>
        <w:tc>
          <w:tcPr>
            <w:tcW w:w="1553" w:type="dxa"/>
            <w:vMerge/>
            <w:tcBorders>
              <w:left w:val="nil" w:sz="6" w:space="0" w:color="auto"/>
              <w:bottom w:val="single" w:sz="4" w:space="0" w:color="000000"/>
              <w:right w:val="single" w:sz="4" w:space="0" w:color="000000"/>
            </w:tcBorders>
          </w:tcPr>
          <w:p>
            <w:pP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left="477" w:right="0"/>
              <w:jc w:val="left"/>
              <w:rPr>
                <w:rFonts w:ascii="宋体" w:hAnsi="宋体" w:cs="宋体" w:eastAsia="宋体" w:hint="default"/>
                <w:sz w:val="21"/>
                <w:szCs w:val="21"/>
              </w:rPr>
            </w:pPr>
            <w:r>
              <w:rPr>
                <w:rFonts w:ascii="宋体" w:hAnsi="宋体" w:cs="宋体" w:eastAsia="宋体" w:hint="default"/>
                <w:b/>
                <w:bCs/>
                <w:sz w:val="21"/>
                <w:szCs w:val="21"/>
              </w:rPr>
              <w:t>金 额</w:t>
            </w:r>
            <w:r>
              <w:rPr>
                <w:rFonts w:ascii="宋体" w:hAnsi="宋体" w:cs="宋体" w:eastAsia="宋体" w:hint="default"/>
                <w:sz w:val="21"/>
                <w:szCs w:val="21"/>
              </w:rPr>
            </w:r>
          </w:p>
        </w:tc>
        <w:tc>
          <w:tcPr>
            <w:tcW w:w="18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21"/>
                <w:szCs w:val="21"/>
              </w:rPr>
            </w:pPr>
            <w:r>
              <w:rPr>
                <w:rFonts w:ascii="宋体" w:hAnsi="宋体" w:cs="宋体" w:eastAsia="宋体" w:hint="default"/>
                <w:b/>
                <w:bCs/>
                <w:spacing w:val="-1"/>
                <w:sz w:val="21"/>
                <w:szCs w:val="21"/>
              </w:rPr>
              <w:t>占总额比例（</w:t>
            </w:r>
            <w:r>
              <w:rPr>
                <w:rFonts w:ascii="Arial Narrow" w:hAnsi="Arial Narrow" w:cs="Arial Narrow" w:eastAsia="Arial Narrow" w:hint="default"/>
                <w:b/>
                <w:bCs/>
                <w:spacing w:val="-1"/>
                <w:sz w:val="21"/>
                <w:szCs w:val="21"/>
              </w:rPr>
              <w:t>%</w:t>
            </w:r>
            <w:r>
              <w:rPr>
                <w:rFonts w:ascii="宋体" w:hAnsi="宋体" w:cs="宋体" w:eastAsia="宋体" w:hint="default"/>
                <w:b/>
                <w:bCs/>
                <w:spacing w:val="-1"/>
                <w:sz w:val="21"/>
                <w:szCs w:val="21"/>
              </w:rPr>
              <w:t>）</w:t>
            </w:r>
            <w:r>
              <w:rPr>
                <w:rFonts w:ascii="宋体" w:hAnsi="宋体" w:cs="宋体" w:eastAsia="宋体" w:hint="default"/>
                <w:spacing w:val="-1"/>
                <w:sz w:val="21"/>
                <w:szCs w:val="21"/>
              </w:rPr>
            </w:r>
          </w:p>
        </w:tc>
        <w:tc>
          <w:tcPr>
            <w:tcW w:w="18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1"/>
                <w:szCs w:val="21"/>
              </w:rPr>
            </w:pPr>
            <w:r>
              <w:rPr>
                <w:rFonts w:ascii="宋体" w:hAnsi="宋体" w:cs="宋体" w:eastAsia="宋体" w:hint="default"/>
                <w:b/>
                <w:bCs/>
                <w:sz w:val="21"/>
                <w:szCs w:val="21"/>
              </w:rPr>
              <w:t>金</w:t>
            </w:r>
            <w:r>
              <w:rPr>
                <w:rFonts w:ascii="宋体" w:hAnsi="宋体" w:cs="宋体" w:eastAsia="宋体" w:hint="default"/>
                <w:b/>
                <w:bCs/>
                <w:spacing w:val="-1"/>
                <w:sz w:val="21"/>
                <w:szCs w:val="21"/>
              </w:rPr>
              <w:t> </w:t>
            </w:r>
            <w:r>
              <w:rPr>
                <w:rFonts w:ascii="宋体" w:hAnsi="宋体" w:cs="宋体" w:eastAsia="宋体" w:hint="default"/>
                <w:b/>
                <w:bCs/>
                <w:sz w:val="21"/>
                <w:szCs w:val="21"/>
              </w:rPr>
              <w:t>额</w:t>
            </w:r>
            <w:r>
              <w:rPr>
                <w:rFonts w:ascii="宋体" w:hAnsi="宋体" w:cs="宋体" w:eastAsia="宋体" w:hint="default"/>
                <w:sz w:val="21"/>
                <w:szCs w:val="21"/>
              </w:rPr>
            </w:r>
          </w:p>
        </w:tc>
        <w:tc>
          <w:tcPr>
            <w:tcW w:w="1844" w:type="dxa"/>
            <w:tcBorders>
              <w:top w:val="nil" w:sz="6" w:space="0" w:color="auto"/>
              <w:left w:val="single" w:sz="4" w:space="0" w:color="000000"/>
              <w:bottom w:val="single" w:sz="4" w:space="0" w:color="000000"/>
              <w:right w:val="nil" w:sz="6" w:space="0" w:color="auto"/>
            </w:tcBorders>
          </w:tcPr>
          <w:p>
            <w:pPr>
              <w:pStyle w:val="TableParagraph"/>
              <w:spacing w:line="240" w:lineRule="auto" w:before="23"/>
              <w:ind w:right="105"/>
              <w:jc w:val="right"/>
              <w:rPr>
                <w:rFonts w:ascii="宋体" w:hAnsi="宋体" w:cs="宋体" w:eastAsia="宋体" w:hint="default"/>
                <w:sz w:val="21"/>
                <w:szCs w:val="21"/>
              </w:rPr>
            </w:pPr>
            <w:r>
              <w:rPr>
                <w:rFonts w:ascii="宋体" w:hAnsi="宋体" w:cs="宋体" w:eastAsia="宋体" w:hint="default"/>
                <w:b/>
                <w:bCs/>
                <w:spacing w:val="-1"/>
                <w:sz w:val="21"/>
                <w:szCs w:val="21"/>
              </w:rPr>
              <w:t>占总额比例（</w:t>
            </w:r>
            <w:r>
              <w:rPr>
                <w:rFonts w:ascii="Arial Narrow" w:hAnsi="Arial Narrow" w:cs="Arial Narrow" w:eastAsia="Arial Narrow" w:hint="default"/>
                <w:b/>
                <w:bCs/>
                <w:spacing w:val="-1"/>
                <w:sz w:val="21"/>
                <w:szCs w:val="21"/>
              </w:rPr>
              <w:t>%</w:t>
            </w:r>
            <w:r>
              <w:rPr>
                <w:rFonts w:ascii="宋体" w:hAnsi="宋体" w:cs="宋体" w:eastAsia="宋体" w:hint="default"/>
                <w:b/>
                <w:bCs/>
                <w:spacing w:val="-1"/>
                <w:sz w:val="21"/>
                <w:szCs w:val="21"/>
              </w:rPr>
              <w:t>）</w:t>
            </w:r>
            <w:r>
              <w:rPr>
                <w:rFonts w:ascii="宋体" w:hAnsi="宋体" w:cs="宋体" w:eastAsia="宋体" w:hint="default"/>
                <w:spacing w:val="-1"/>
                <w:sz w:val="21"/>
                <w:szCs w:val="21"/>
              </w:rPr>
            </w:r>
          </w:p>
        </w:tc>
      </w:tr>
      <w:tr>
        <w:trPr>
          <w:trHeight w:val="293" w:hRule="exact"/>
        </w:trPr>
        <w:tc>
          <w:tcPr>
            <w:tcW w:w="1553"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4"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left="518" w:right="0"/>
              <w:jc w:val="left"/>
              <w:rPr>
                <w:rFonts w:ascii="Arial Narrow" w:hAnsi="Arial Narrow" w:cs="Arial Narrow" w:eastAsia="Arial Narrow" w:hint="default"/>
                <w:sz w:val="21"/>
                <w:szCs w:val="21"/>
              </w:rPr>
            </w:pPr>
            <w:r>
              <w:rPr>
                <w:rFonts w:ascii="Arial Narrow"/>
                <w:sz w:val="21"/>
              </w:rPr>
              <w:t>600,000.00</w:t>
            </w:r>
          </w:p>
        </w:tc>
        <w:tc>
          <w:tcPr>
            <w:tcW w:w="1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8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231,484.00</w:t>
            </w:r>
            <w:r>
              <w:rPr>
                <w:rFonts w:ascii="Arial Narrow"/>
                <w:sz w:val="21"/>
              </w:rPr>
            </w:r>
          </w:p>
        </w:tc>
        <w:tc>
          <w:tcPr>
            <w:tcW w:w="1844"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502" w:hRule="exact"/>
        </w:trPr>
        <w:tc>
          <w:tcPr>
            <w:tcW w:w="1553" w:type="dxa"/>
            <w:tcBorders>
              <w:top w:val="nil" w:sz="6" w:space="0" w:color="auto"/>
              <w:left w:val="nil" w:sz="6" w:space="0" w:color="auto"/>
              <w:bottom w:val="single" w:sz="4" w:space="0" w:color="000000"/>
              <w:right w:val="single" w:sz="4" w:space="0" w:color="000000"/>
            </w:tcBorders>
          </w:tcPr>
          <w:p>
            <w:pPr>
              <w:pStyle w:val="TableParagraph"/>
              <w:spacing w:line="240" w:lineRule="auto" w:before="131"/>
              <w:ind w:left="16"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left="518" w:right="0"/>
              <w:jc w:val="left"/>
              <w:rPr>
                <w:rFonts w:ascii="Arial Narrow" w:hAnsi="Arial Narrow" w:cs="Arial Narrow" w:eastAsia="Arial Narrow" w:hint="default"/>
                <w:sz w:val="21"/>
                <w:szCs w:val="21"/>
              </w:rPr>
            </w:pPr>
            <w:r>
              <w:rPr>
                <w:rFonts w:ascii="Arial Narrow"/>
                <w:b/>
                <w:sz w:val="21"/>
              </w:rPr>
              <w:t>600,000.00</w:t>
            </w:r>
            <w:r>
              <w:rPr>
                <w:rFonts w:ascii="Arial Narrow"/>
                <w:sz w:val="21"/>
              </w:rPr>
            </w:r>
          </w:p>
        </w:tc>
        <w:tc>
          <w:tcPr>
            <w:tcW w:w="18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99"/>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8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1"/>
              <w:jc w:val="right"/>
              <w:rPr>
                <w:rFonts w:ascii="Arial Narrow" w:hAnsi="Arial Narrow" w:cs="Arial Narrow" w:eastAsia="Arial Narrow" w:hint="default"/>
                <w:sz w:val="21"/>
                <w:szCs w:val="21"/>
              </w:rPr>
            </w:pPr>
            <w:r>
              <w:rPr>
                <w:rFonts w:ascii="Arial Narrow"/>
                <w:b/>
                <w:spacing w:val="-1"/>
                <w:sz w:val="21"/>
              </w:rPr>
              <w:t>231,484.00</w:t>
            </w:r>
            <w:r>
              <w:rPr>
                <w:rFonts w:ascii="Arial Narrow"/>
                <w:sz w:val="21"/>
              </w:rPr>
            </w:r>
          </w:p>
        </w:tc>
        <w:tc>
          <w:tcPr>
            <w:tcW w:w="1844" w:type="dxa"/>
            <w:tcBorders>
              <w:top w:val="nil" w:sz="6" w:space="0" w:color="auto"/>
              <w:left w:val="single" w:sz="4" w:space="0" w:color="000000"/>
              <w:bottom w:val="single" w:sz="4" w:space="0" w:color="000000"/>
              <w:right w:val="nil" w:sz="6" w:space="0" w:color="auto"/>
            </w:tcBorders>
          </w:tcPr>
          <w:p>
            <w:pPr>
              <w:pStyle w:val="TableParagraph"/>
              <w:spacing w:line="240" w:lineRule="auto" w:before="177"/>
              <w:ind w:right="103"/>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r>
    </w:tbl>
    <w:p>
      <w:pPr>
        <w:spacing w:line="240" w:lineRule="auto" w:before="8"/>
        <w:rPr>
          <w:rFonts w:ascii="宋体" w:hAnsi="宋体" w:cs="宋体" w:eastAsia="宋体" w:hint="default"/>
          <w:sz w:val="5"/>
          <w:szCs w:val="5"/>
        </w:rPr>
      </w:pPr>
    </w:p>
    <w:p>
      <w:pPr>
        <w:spacing w:before="36"/>
        <w:ind w:left="658" w:right="1041" w:firstLine="0"/>
        <w:jc w:val="left"/>
        <w:rPr>
          <w:rFonts w:ascii="宋体" w:hAnsi="宋体" w:cs="宋体" w:eastAsia="宋体" w:hint="default"/>
          <w:sz w:val="21"/>
          <w:szCs w:val="21"/>
        </w:rPr>
      </w:pPr>
      <w:r>
        <w:rPr/>
        <w:pict>
          <v:shape style="position:absolute;margin-left:161.179993pt;margin-top:-44.012325pt;width:.48pt;height:.12pt;mso-position-horizontal-relative:page;mso-position-vertical-relative:paragraph;z-index:23104" type="#_x0000_t75" stroked="false">
            <v:imagedata r:id="rId877" o:title=""/>
          </v:shape>
        </w:pict>
      </w:r>
      <w:r>
        <w:rPr/>
        <w:pict>
          <v:shape style="position:absolute;margin-left:235.850006pt;margin-top:-44.012325pt;width:.48pt;height:.12pt;mso-position-horizontal-relative:page;mso-position-vertical-relative:paragraph;z-index:23128" type="#_x0000_t75" stroked="false">
            <v:imagedata r:id="rId877" o:title=""/>
          </v:shape>
        </w:pict>
      </w:r>
      <w:r>
        <w:rPr/>
        <w:pict>
          <v:shape style="position:absolute;margin-left:328.149994pt;margin-top:-44.012325pt;width:.47998pt;height:.12pt;mso-position-horizontal-relative:page;mso-position-vertical-relative:paragraph;z-index:23152" type="#_x0000_t75" stroked="false">
            <v:imagedata r:id="rId877" o:title=""/>
          </v:shape>
        </w:pict>
      </w:r>
      <w:r>
        <w:rPr/>
        <w:pict>
          <v:shape style="position:absolute;margin-left:418.51001pt;margin-top:-44.012325pt;width:.48001pt;height:.12pt;mso-position-horizontal-relative:page;mso-position-vertical-relative:paragraph;z-index:23176" type="#_x0000_t75" stroked="false">
            <v:imagedata r:id="rId877" o:title=""/>
          </v:shape>
        </w:pict>
      </w:r>
      <w:r>
        <w:rPr/>
        <w:pict>
          <v:group style="position:absolute;margin-left:84.503998pt;margin-top:-29.012287pt;width:426.45pt;height:5.4pt;mso-position-horizontal-relative:page;mso-position-vertical-relative:paragraph;z-index:-1137448" coordorigin="1690,-580" coordsize="8529,108">
            <v:shape style="position:absolute;left:1690;top:-580;width:1553;height:108" type="#_x0000_t75" stroked="false">
              <v:imagedata r:id="rId878" o:title=""/>
            </v:shape>
            <v:shape style="position:absolute;left:3219;top:-484;width:1508;height:12" type="#_x0000_t75" stroked="false">
              <v:imagedata r:id="rId879" o:title=""/>
            </v:shape>
            <v:shape style="position:absolute;left:4712;top:-484;width:1860;height:12" type="#_x0000_t75" stroked="false">
              <v:imagedata r:id="rId136" o:title=""/>
            </v:shape>
            <v:shape style="position:absolute;left:6558;top:-484;width:1822;height:12" type="#_x0000_t75" stroked="false">
              <v:imagedata r:id="rId880" o:title=""/>
            </v:shape>
            <v:shape style="position:absolute;left:8365;top:-482;width:1853;height:10" type="#_x0000_t75" stroked="false">
              <v:imagedata r:id="rId876" o:title=""/>
            </v:shape>
            <w10:wrap type="none"/>
          </v:group>
        </w:pict>
      </w:r>
      <w:r>
        <w:rPr/>
        <w:pict>
          <v:shape style="position:absolute;margin-left:161.179993pt;margin-top:-4.412317pt;width:.48002pt;height:.24pt;mso-position-horizontal-relative:page;mso-position-vertical-relative:paragraph;z-index:23224" type="#_x0000_t75" stroked="false">
            <v:imagedata r:id="rId877" o:title=""/>
          </v:shape>
        </w:pict>
      </w:r>
      <w:r>
        <w:rPr/>
        <w:pict>
          <v:shape style="position:absolute;margin-left:235.850006pt;margin-top:-4.412317pt;width:.48002pt;height:.24pt;mso-position-horizontal-relative:page;mso-position-vertical-relative:paragraph;z-index:23248" type="#_x0000_t75" stroked="false">
            <v:imagedata r:id="rId877" o:title=""/>
          </v:shape>
        </w:pict>
      </w:r>
      <w:r>
        <w:rPr/>
        <w:pict>
          <v:shape style="position:absolute;margin-left:328.149994pt;margin-top:-4.412317pt;width:.48pt;height:.24pt;mso-position-horizontal-relative:page;mso-position-vertical-relative:paragraph;z-index:23272" type="#_x0000_t75" stroked="false">
            <v:imagedata r:id="rId877" o:title=""/>
          </v:shape>
        </w:pict>
      </w:r>
      <w:r>
        <w:rPr/>
        <w:pict>
          <v:shape style="position:absolute;margin-left:418.51001pt;margin-top:-4.412317pt;width:.48003pt;height:.24pt;mso-position-horizontal-relative:page;mso-position-vertical-relative:paragraph;z-index:23296" type="#_x0000_t75" stroked="false">
            <v:imagedata r:id="rId877"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）预付款项明细</w:t>
      </w:r>
    </w:p>
    <w:p>
      <w:pPr>
        <w:spacing w:after="0"/>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11"/>
        <w:rPr>
          <w:rFonts w:ascii="宋体" w:hAnsi="宋体" w:cs="宋体" w:eastAsia="宋体" w:hint="default"/>
          <w:sz w:val="2"/>
          <w:szCs w:val="2"/>
        </w:rPr>
      </w:pPr>
    </w:p>
    <w:p>
      <w:pPr>
        <w:spacing w:line="20" w:lineRule="exact"/>
        <w:ind w:left="802" w:right="0" w:firstLine="0"/>
        <w:rPr>
          <w:rFonts w:ascii="宋体" w:hAnsi="宋体" w:cs="宋体" w:eastAsia="宋体" w:hint="default"/>
          <w:sz w:val="2"/>
          <w:szCs w:val="2"/>
        </w:rPr>
      </w:pPr>
      <w:r>
        <w:rPr>
          <w:rFonts w:ascii="宋体" w:hAnsi="宋体" w:cs="宋体" w:eastAsia="宋体"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tbl>
      <w:tblPr>
        <w:tblW w:w="0" w:type="auto"/>
        <w:jc w:val="left"/>
        <w:tblInd w:w="216" w:type="dxa"/>
        <w:tblLayout w:type="fixed"/>
        <w:tblCellMar>
          <w:top w:w="0" w:type="dxa"/>
          <w:left w:w="0" w:type="dxa"/>
          <w:bottom w:w="0" w:type="dxa"/>
          <w:right w:w="0" w:type="dxa"/>
        </w:tblCellMar>
        <w:tblLook w:val="01E0"/>
      </w:tblPr>
      <w:tblGrid>
        <w:gridCol w:w="3390"/>
        <w:gridCol w:w="1488"/>
        <w:gridCol w:w="1313"/>
        <w:gridCol w:w="965"/>
        <w:gridCol w:w="2386"/>
      </w:tblGrid>
      <w:tr>
        <w:trPr>
          <w:trHeight w:val="396" w:hRule="exact"/>
        </w:trPr>
        <w:tc>
          <w:tcPr>
            <w:tcW w:w="33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5" w:right="0"/>
              <w:jc w:val="left"/>
              <w:rPr>
                <w:rFonts w:ascii="宋体" w:hAnsi="宋体" w:cs="宋体" w:eastAsia="宋体" w:hint="default"/>
                <w:sz w:val="21"/>
                <w:szCs w:val="21"/>
              </w:rPr>
            </w:pPr>
            <w:r>
              <w:rPr>
                <w:rFonts w:ascii="宋体" w:hAnsi="宋体" w:cs="宋体" w:eastAsia="宋体" w:hint="default"/>
                <w:b/>
                <w:bCs/>
                <w:sz w:val="21"/>
                <w:szCs w:val="21"/>
              </w:rPr>
              <w:t>与本公司关系</w:t>
            </w:r>
            <w:r>
              <w:rPr>
                <w:rFonts w:ascii="宋体" w:hAnsi="宋体" w:cs="宋体" w:eastAsia="宋体" w:hint="default"/>
                <w:sz w:val="21"/>
                <w:szCs w:val="21"/>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30"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66" w:right="0"/>
              <w:jc w:val="left"/>
              <w:rPr>
                <w:rFonts w:ascii="宋体" w:hAnsi="宋体" w:cs="宋体" w:eastAsia="宋体" w:hint="default"/>
                <w:sz w:val="21"/>
                <w:szCs w:val="21"/>
              </w:rPr>
            </w:pPr>
            <w:r>
              <w:rPr>
                <w:rFonts w:ascii="宋体" w:hAnsi="宋体" w:cs="宋体" w:eastAsia="宋体" w:hint="default"/>
                <w:b/>
                <w:bCs/>
                <w:color w:val="212121"/>
                <w:sz w:val="21"/>
                <w:szCs w:val="21"/>
              </w:rPr>
              <w:t>账龄</w:t>
            </w:r>
            <w:r>
              <w:rPr>
                <w:rFonts w:ascii="宋体" w:hAnsi="宋体" w:cs="宋体" w:eastAsia="宋体" w:hint="default"/>
                <w:sz w:val="21"/>
                <w:szCs w:val="21"/>
              </w:rPr>
            </w:r>
          </w:p>
        </w:tc>
        <w:tc>
          <w:tcPr>
            <w:tcW w:w="23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660" w:right="0"/>
              <w:jc w:val="left"/>
              <w:rPr>
                <w:rFonts w:ascii="宋体" w:hAnsi="宋体" w:cs="宋体" w:eastAsia="宋体" w:hint="default"/>
                <w:sz w:val="21"/>
                <w:szCs w:val="21"/>
              </w:rPr>
            </w:pPr>
            <w:r>
              <w:rPr>
                <w:rFonts w:ascii="宋体" w:hAnsi="宋体" w:cs="宋体" w:eastAsia="宋体" w:hint="default"/>
                <w:b/>
                <w:bCs/>
                <w:color w:val="212121"/>
                <w:sz w:val="21"/>
                <w:szCs w:val="21"/>
              </w:rPr>
              <w:t>未结算原因</w:t>
            </w:r>
            <w:r>
              <w:rPr>
                <w:rFonts w:ascii="宋体" w:hAnsi="宋体" w:cs="宋体" w:eastAsia="宋体" w:hint="default"/>
                <w:sz w:val="21"/>
                <w:szCs w:val="21"/>
              </w:rPr>
            </w:r>
          </w:p>
        </w:tc>
      </w:tr>
      <w:tr>
        <w:trPr>
          <w:trHeight w:val="400" w:hRule="exact"/>
        </w:trPr>
        <w:tc>
          <w:tcPr>
            <w:tcW w:w="339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0" w:right="0"/>
              <w:jc w:val="center"/>
              <w:rPr>
                <w:rFonts w:ascii="宋体" w:hAnsi="宋体" w:cs="宋体" w:eastAsia="宋体" w:hint="default"/>
                <w:sz w:val="21"/>
                <w:szCs w:val="21"/>
              </w:rPr>
            </w:pPr>
            <w:r>
              <w:rPr>
                <w:rFonts w:ascii="宋体" w:hAnsi="宋体" w:cs="宋体" w:eastAsia="宋体" w:hint="default"/>
                <w:sz w:val="21"/>
                <w:szCs w:val="21"/>
              </w:rPr>
              <w:t>北京净山湖高尔夫俱乐部有限公司</w:t>
            </w:r>
          </w:p>
        </w:tc>
        <w:tc>
          <w:tcPr>
            <w:tcW w:w="1488" w:type="dxa"/>
            <w:vMerge w:val="restart"/>
            <w:tcBorders>
              <w:top w:val="single" w:sz="4" w:space="0" w:color="000000"/>
              <w:left w:val="single" w:sz="4" w:space="0" w:color="000000"/>
              <w:right w:val="single" w:sz="4" w:space="0" w:color="000000"/>
            </w:tcBorders>
          </w:tcPr>
          <w:p>
            <w:pPr>
              <w:pStyle w:val="TableParagraph"/>
              <w:spacing w:line="240" w:lineRule="auto" w:before="23"/>
              <w:ind w:left="319"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3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600,000.00</w:t>
            </w:r>
            <w:r>
              <w:rPr>
                <w:rFonts w:ascii="Arial Narrow"/>
                <w:sz w:val="21"/>
              </w:rPr>
            </w:r>
          </w:p>
        </w:tc>
        <w:tc>
          <w:tcPr>
            <w:tcW w:w="965" w:type="dxa"/>
            <w:vMerge w:val="restart"/>
            <w:tcBorders>
              <w:top w:val="single" w:sz="4" w:space="0" w:color="000000"/>
              <w:left w:val="single" w:sz="4" w:space="0" w:color="000000"/>
              <w:right w:val="single" w:sz="4" w:space="0" w:color="000000"/>
            </w:tcBorders>
          </w:tcPr>
          <w:p>
            <w:pPr>
              <w:pStyle w:val="TableParagraph"/>
              <w:spacing w:line="258" w:lineRule="exact"/>
              <w:ind w:left="191"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年以</w:t>
            </w:r>
          </w:p>
        </w:tc>
        <w:tc>
          <w:tcPr>
            <w:tcW w:w="2386" w:type="dxa"/>
            <w:vMerge w:val="restart"/>
            <w:tcBorders>
              <w:top w:val="single" w:sz="4" w:space="0" w:color="000000"/>
              <w:left w:val="single" w:sz="4" w:space="0" w:color="000000"/>
              <w:right w:val="nil" w:sz="6" w:space="0" w:color="auto"/>
            </w:tcBorders>
          </w:tcPr>
          <w:p>
            <w:pPr>
              <w:pStyle w:val="TableParagraph"/>
              <w:spacing w:line="240" w:lineRule="auto" w:before="23"/>
              <w:ind w:left="662" w:right="0"/>
              <w:jc w:val="left"/>
              <w:rPr>
                <w:rFonts w:ascii="宋体" w:hAnsi="宋体" w:cs="宋体" w:eastAsia="宋体" w:hint="default"/>
                <w:sz w:val="21"/>
                <w:szCs w:val="21"/>
              </w:rPr>
            </w:pPr>
            <w:r>
              <w:rPr>
                <w:rFonts w:ascii="宋体" w:hAnsi="宋体" w:cs="宋体" w:eastAsia="宋体" w:hint="default"/>
                <w:sz w:val="21"/>
                <w:szCs w:val="21"/>
              </w:rPr>
              <w:t>未到结算期</w:t>
            </w:r>
          </w:p>
        </w:tc>
      </w:tr>
      <w:tr>
        <w:trPr>
          <w:trHeight w:val="394" w:hRule="exact"/>
        </w:trPr>
        <w:tc>
          <w:tcPr>
            <w:tcW w:w="3390"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14"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88" w:type="dxa"/>
            <w:vMerge/>
            <w:tcBorders>
              <w:left w:val="single" w:sz="4" w:space="0" w:color="000000"/>
              <w:bottom w:val="single" w:sz="4" w:space="0" w:color="000000"/>
              <w:right w:val="single" w:sz="4" w:space="0" w:color="000000"/>
            </w:tcBorders>
          </w:tcPr>
          <w:p>
            <w:pPr/>
          </w:p>
        </w:tc>
        <w:tc>
          <w:tcPr>
            <w:tcW w:w="13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right="98"/>
              <w:jc w:val="right"/>
              <w:rPr>
                <w:rFonts w:ascii="Arial Narrow" w:hAnsi="Arial Narrow" w:cs="Arial Narrow" w:eastAsia="Arial Narrow" w:hint="default"/>
                <w:sz w:val="21"/>
                <w:szCs w:val="21"/>
              </w:rPr>
            </w:pPr>
            <w:r>
              <w:rPr>
                <w:rFonts w:ascii="Arial Narrow"/>
                <w:b/>
                <w:spacing w:val="-1"/>
                <w:sz w:val="21"/>
              </w:rPr>
              <w:t>600,000.00</w:t>
            </w:r>
            <w:r>
              <w:rPr>
                <w:rFonts w:ascii="Arial Narrow"/>
                <w:sz w:val="21"/>
              </w:rPr>
            </w:r>
          </w:p>
        </w:tc>
        <w:tc>
          <w:tcPr>
            <w:tcW w:w="965" w:type="dxa"/>
            <w:vMerge/>
            <w:tcBorders>
              <w:left w:val="single" w:sz="4" w:space="0" w:color="000000"/>
              <w:bottom w:val="single" w:sz="4" w:space="0" w:color="000000"/>
              <w:right w:val="single" w:sz="4" w:space="0" w:color="000000"/>
            </w:tcBorders>
          </w:tcPr>
          <w:p>
            <w:pPr/>
          </w:p>
        </w:tc>
        <w:tc>
          <w:tcPr>
            <w:tcW w:w="2386" w:type="dxa"/>
            <w:vMerge/>
            <w:tcBorders>
              <w:left w:val="single" w:sz="4" w:space="0" w:color="000000"/>
              <w:bottom w:val="single" w:sz="4" w:space="0" w:color="000000"/>
              <w:right w:val="nil" w:sz="6" w:space="0" w:color="auto"/>
            </w:tcBorders>
          </w:tcPr>
          <w:p>
            <w:pPr/>
          </w:p>
        </w:tc>
      </w:tr>
    </w:tbl>
    <w:p>
      <w:pPr>
        <w:spacing w:line="240" w:lineRule="auto" w:before="8"/>
        <w:rPr>
          <w:rFonts w:ascii="宋体" w:hAnsi="宋体" w:cs="宋体" w:eastAsia="宋体" w:hint="default"/>
          <w:sz w:val="5"/>
          <w:szCs w:val="5"/>
        </w:rPr>
      </w:pPr>
    </w:p>
    <w:p>
      <w:pPr>
        <w:spacing w:before="36"/>
        <w:ind w:left="1258" w:right="0" w:firstLine="0"/>
        <w:jc w:val="left"/>
        <w:rPr>
          <w:rFonts w:ascii="宋体" w:hAnsi="宋体" w:cs="宋体" w:eastAsia="宋体" w:hint="default"/>
          <w:sz w:val="21"/>
          <w:szCs w:val="21"/>
        </w:rPr>
      </w:pPr>
      <w:r>
        <w:rPr/>
        <w:pict>
          <v:shape style="position:absolute;margin-left:228.050003pt;margin-top:-44.016312pt;width:.48pt;height:.12pt;mso-position-horizontal-relative:page;mso-position-vertical-relative:paragraph;z-index:23344" type="#_x0000_t75" stroked="false">
            <v:imagedata r:id="rId877" o:title=""/>
          </v:shape>
        </w:pict>
      </w:r>
      <w:r>
        <w:rPr/>
        <w:pict>
          <v:shape style="position:absolute;margin-left:302.450012pt;margin-top:-44.016312pt;width:.48001pt;height:.12pt;mso-position-horizontal-relative:page;mso-position-vertical-relative:paragraph;z-index:23368" type="#_x0000_t75" stroked="false">
            <v:imagedata r:id="rId877" o:title=""/>
          </v:shape>
        </w:pict>
      </w:r>
      <w:r>
        <w:rPr/>
        <w:pict>
          <v:shape style="position:absolute;margin-left:368.109985pt;margin-top:-44.016312pt;width:.48001pt;height:.12pt;mso-position-horizontal-relative:page;mso-position-vertical-relative:paragraph;z-index:23392" type="#_x0000_t75" stroked="false">
            <v:imagedata r:id="rId877" o:title=""/>
          </v:shape>
        </w:pict>
      </w:r>
      <w:r>
        <w:rPr/>
        <w:pict>
          <v:shape style="position:absolute;margin-left:416.350006pt;margin-top:-44.016312pt;width:.48001pt;height:.12pt;mso-position-horizontal-relative:page;mso-position-vertical-relative:paragraph;z-index:23416" type="#_x0000_t75" stroked="false">
            <v:imagedata r:id="rId877" o:title=""/>
          </v:shape>
        </w:pict>
      </w:r>
      <w:r>
        <w:rPr/>
        <w:pict>
          <v:group style="position:absolute;margin-left:59.52pt;margin-top:-23.976294pt;width:476.4pt;height:.5pt;mso-position-horizontal-relative:page;mso-position-vertical-relative:paragraph;z-index:-1137208" coordorigin="1190,-480" coordsize="9528,10">
            <v:shape style="position:absolute;left:1190;top:-480;width:3371;height:10" type="#_x0000_t75" stroked="false">
              <v:imagedata r:id="rId881" o:title=""/>
            </v:shape>
            <v:shape style="position:absolute;left:4556;top:-480;width:3771;height:10" type="#_x0000_t75" stroked="false">
              <v:imagedata r:id="rId882" o:title=""/>
            </v:shape>
            <v:shape style="position:absolute;left:8322;top:-480;width:2396;height:10" type="#_x0000_t75" stroked="false">
              <v:imagedata r:id="rId883" o:title=""/>
            </v:shape>
            <w10:wrap type="none"/>
          </v:group>
        </w:pict>
      </w:r>
      <w:r>
        <w:rPr/>
        <w:pict>
          <v:shape style="position:absolute;margin-left:228.050003pt;margin-top:-4.296313pt;width:.48pt;height:.12pt;mso-position-horizontal-relative:page;mso-position-vertical-relative:paragraph;z-index:23464" type="#_x0000_t75" stroked="false">
            <v:imagedata r:id="rId884" o:title=""/>
          </v:shape>
        </w:pict>
      </w:r>
      <w:r>
        <w:rPr/>
        <w:pict>
          <v:shape style="position:absolute;margin-left:302.450012pt;margin-top:-4.296313pt;width:.48001pt;height:.12pt;mso-position-horizontal-relative:page;mso-position-vertical-relative:paragraph;z-index:23488" type="#_x0000_t75" stroked="false">
            <v:imagedata r:id="rId884" o:title=""/>
          </v:shape>
        </w:pict>
      </w:r>
      <w:r>
        <w:rPr/>
        <w:pict>
          <v:shape style="position:absolute;margin-left:368.109985pt;margin-top:-4.296313pt;width:.48001pt;height:.12pt;mso-position-horizontal-relative:page;mso-position-vertical-relative:paragraph;z-index:23512" type="#_x0000_t75" stroked="false">
            <v:imagedata r:id="rId884" o:title=""/>
          </v:shape>
        </w:pict>
      </w:r>
      <w:r>
        <w:rPr/>
        <w:pict>
          <v:shape style="position:absolute;margin-left:416.350006pt;margin-top:-4.296313pt;width:.48001pt;height:.12pt;mso-position-horizontal-relative:page;mso-position-vertical-relative:paragraph;z-index:23536" type="#_x0000_t75" stroked="false">
            <v:imagedata r:id="rId884" o:title=""/>
          </v:shape>
        </w:pic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宋体" w:hAnsi="宋体" w:cs="宋体" w:eastAsia="宋体" w:hint="default"/>
          <w:sz w:val="21"/>
          <w:szCs w:val="21"/>
        </w:rPr>
        <w:t>）本公司期末无预付持公司</w:t>
      </w:r>
      <w:r>
        <w:rPr>
          <w:rFonts w:ascii="宋体" w:hAnsi="宋体" w:cs="宋体" w:eastAsia="宋体" w:hint="default"/>
          <w:spacing w:val="-5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5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）以上表决权股份的股东单位的款项</w:t>
      </w:r>
    </w:p>
    <w:p>
      <w:pPr>
        <w:spacing w:line="240" w:lineRule="auto" w:before="4"/>
        <w:rPr>
          <w:rFonts w:ascii="宋体" w:hAnsi="宋体" w:cs="宋体" w:eastAsia="宋体" w:hint="default"/>
          <w:sz w:val="15"/>
          <w:szCs w:val="15"/>
        </w:rPr>
      </w:pPr>
    </w:p>
    <w:p>
      <w:pPr>
        <w:spacing w:before="0"/>
        <w:ind w:left="1438"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53"/>
          <w:sz w:val="21"/>
          <w:szCs w:val="21"/>
        </w:rPr>
        <w:t> </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before="197"/>
        <w:ind w:left="1258" w:right="0" w:firstLine="0"/>
        <w:jc w:val="left"/>
        <w:rPr>
          <w:rFonts w:ascii="宋体" w:hAnsi="宋体" w:cs="宋体" w:eastAsia="宋体" w:hint="default"/>
          <w:sz w:val="21"/>
          <w:szCs w:val="21"/>
        </w:rPr>
      </w:pPr>
      <w:r>
        <w:rPr/>
        <w:pict>
          <v:group style="position:absolute;margin-left:130.579987pt;margin-top:33.873638pt;width:437.05pt;height:18.850pt;mso-position-horizontal-relative:page;mso-position-vertical-relative:paragraph;z-index:-1137088" coordorigin="2612,677" coordsize="8741,377">
            <v:group style="position:absolute;left:2621;top:677;width:10;height:20" coordorigin="2621,677" coordsize="10,20">
              <v:shape style="position:absolute;left:2621;top:677;width:10;height:20" coordorigin="2621,677" coordsize="10,20" path="m2621,697l2631,697,2631,677,2621,677,2621,697xe" filled="true" fillcolor="#000000" stroked="false">
                <v:path arrowok="t"/>
                <v:fill type="solid"/>
              </v:shape>
            </v:group>
            <v:group style="position:absolute;left:2621;top:697;width:10;height:20" coordorigin="2621,697" coordsize="10,20">
              <v:shape style="position:absolute;left:2621;top:697;width:10;height:20" coordorigin="2621,697" coordsize="10,20" path="m2621,716l2631,716,2631,697,2621,697,2621,716xe" filled="true" fillcolor="#000000" stroked="false">
                <v:path arrowok="t"/>
                <v:fill type="solid"/>
              </v:shape>
            </v:group>
            <v:group style="position:absolute;left:2621;top:716;width:10;height:20" coordorigin="2621,716" coordsize="10,20">
              <v:shape style="position:absolute;left:2621;top:716;width:10;height:20" coordorigin="2621,716" coordsize="10,20" path="m2621,735l2631,735,2631,716,2621,716,2621,735xe" filled="true" fillcolor="#000000" stroked="false">
                <v:path arrowok="t"/>
                <v:fill type="solid"/>
              </v:shape>
            </v:group>
            <v:group style="position:absolute;left:2621;top:735;width:10;height:20" coordorigin="2621,735" coordsize="10,20">
              <v:shape style="position:absolute;left:2621;top:735;width:10;height:20" coordorigin="2621,735" coordsize="10,20" path="m2621,754l2631,754,2631,735,2621,735,2621,754xe" filled="true" fillcolor="#000000" stroked="false">
                <v:path arrowok="t"/>
                <v:fill type="solid"/>
              </v:shape>
            </v:group>
            <v:group style="position:absolute;left:2621;top:754;width:10;height:20" coordorigin="2621,754" coordsize="10,20">
              <v:shape style="position:absolute;left:2621;top:754;width:10;height:20" coordorigin="2621,754" coordsize="10,20" path="m2621,773l2631,773,2631,754,2621,754,2621,773xe" filled="true" fillcolor="#000000" stroked="false">
                <v:path arrowok="t"/>
                <v:fill type="solid"/>
              </v:shape>
            </v:group>
            <v:group style="position:absolute;left:2621;top:773;width:10;height:20" coordorigin="2621,773" coordsize="10,20">
              <v:shape style="position:absolute;left:2621;top:773;width:10;height:20" coordorigin="2621,773" coordsize="10,20" path="m2621,793l2631,793,2631,773,2621,773,2621,793xe" filled="true" fillcolor="#000000" stroked="false">
                <v:path arrowok="t"/>
                <v:fill type="solid"/>
              </v:shape>
            </v:group>
            <v:group style="position:absolute;left:2621;top:793;width:10;height:20" coordorigin="2621,793" coordsize="10,20">
              <v:shape style="position:absolute;left:2621;top:793;width:10;height:20" coordorigin="2621,793" coordsize="10,20" path="m2621,812l2631,812,2631,793,2621,793,2621,812xe" filled="true" fillcolor="#000000" stroked="false">
                <v:path arrowok="t"/>
                <v:fill type="solid"/>
              </v:shape>
            </v:group>
            <v:group style="position:absolute;left:2621;top:812;width:10;height:20" coordorigin="2621,812" coordsize="10,20">
              <v:shape style="position:absolute;left:2621;top:812;width:10;height:20" coordorigin="2621,812" coordsize="10,20" path="m2621,831l2631,831,2631,812,2621,812,2621,831xe" filled="true" fillcolor="#000000" stroked="false">
                <v:path arrowok="t"/>
                <v:fill type="solid"/>
              </v:shape>
            </v:group>
            <v:group style="position:absolute;left:2621;top:831;width:10;height:20" coordorigin="2621,831" coordsize="10,20">
              <v:shape style="position:absolute;left:2621;top:831;width:10;height:20" coordorigin="2621,831" coordsize="10,20" path="m2621,850l2631,850,2631,831,2621,831,2621,850xe" filled="true" fillcolor="#000000" stroked="false">
                <v:path arrowok="t"/>
                <v:fill type="solid"/>
              </v:shape>
            </v:group>
            <v:group style="position:absolute;left:2621;top:850;width:10;height:20" coordorigin="2621,850" coordsize="10,20">
              <v:shape style="position:absolute;left:2621;top:850;width:10;height:20" coordorigin="2621,850" coordsize="10,20" path="m2621,869l2631,869,2631,850,2621,850,2621,869xe" filled="true" fillcolor="#000000" stroked="false">
                <v:path arrowok="t"/>
                <v:fill type="solid"/>
              </v:shape>
            </v:group>
            <v:group style="position:absolute;left:2621;top:869;width:10;height:20" coordorigin="2621,869" coordsize="10,20">
              <v:shape style="position:absolute;left:2621;top:869;width:10;height:20" coordorigin="2621,869" coordsize="10,20" path="m2621,889l2631,889,2631,869,2621,869,2621,889xe" filled="true" fillcolor="#000000" stroked="false">
                <v:path arrowok="t"/>
                <v:fill type="solid"/>
              </v:shape>
            </v:group>
            <v:group style="position:absolute;left:2621;top:889;width:10;height:20" coordorigin="2621,889" coordsize="10,20">
              <v:shape style="position:absolute;left:2621;top:889;width:10;height:20" coordorigin="2621,889" coordsize="10,20" path="m2621,908l2631,908,2631,889,2621,889,2621,908xe" filled="true" fillcolor="#000000" stroked="false">
                <v:path arrowok="t"/>
                <v:fill type="solid"/>
              </v:shape>
            </v:group>
            <v:group style="position:absolute;left:2621;top:908;width:10;height:20" coordorigin="2621,908" coordsize="10,20">
              <v:shape style="position:absolute;left:2621;top:908;width:10;height:20" coordorigin="2621,908" coordsize="10,20" path="m2621,927l2631,927,2631,908,2621,908,2621,927xe" filled="true" fillcolor="#000000" stroked="false">
                <v:path arrowok="t"/>
                <v:fill type="solid"/>
              </v:shape>
            </v:group>
            <v:group style="position:absolute;left:2621;top:927;width:10;height:20" coordorigin="2621,927" coordsize="10,20">
              <v:shape style="position:absolute;left:2621;top:927;width:10;height:20" coordorigin="2621,927" coordsize="10,20" path="m2621,946l2631,946,2631,927,2621,927,2621,946xe" filled="true" fillcolor="#000000" stroked="false">
                <v:path arrowok="t"/>
                <v:fill type="solid"/>
              </v:shape>
              <v:shape style="position:absolute;left:2612;top:946;width:2261;height:108" type="#_x0000_t75" stroked="false">
                <v:imagedata r:id="rId885" o:title=""/>
              </v:shape>
              <v:shape style="position:absolute;left:4868;top:1042;width:2175;height:12" type="#_x0000_t75" stroked="false">
                <v:imagedata r:id="rId886" o:title=""/>
              </v:shape>
              <v:shape style="position:absolute;left:7029;top:1045;width:4323;height:10" type="#_x0000_t75" stroked="false">
                <v:imagedata r:id="rId152" o:title=""/>
              </v:shape>
            </v:group>
            <w10:wrap type="none"/>
          </v:group>
        </w:pict>
      </w:r>
      <w:r>
        <w:rPr/>
        <w:pict>
          <v:group style="position:absolute;margin-left:53.880001pt;margin-top:67.11364pt;width:513.75pt;height:88.25pt;mso-position-horizontal-relative:page;mso-position-vertical-relative:paragraph;z-index:-1137064" coordorigin="1078,1342" coordsize="10275,1765">
            <v:shape style="position:absolute;left:2612;top:1342;width:1270;height:110" type="#_x0000_t75" stroked="false">
              <v:imagedata r:id="rId887" o:title=""/>
            </v:shape>
            <v:shape style="position:absolute;left:3877;top:1438;width:1006;height:14" type="#_x0000_t75" stroked="false">
              <v:imagedata r:id="rId182" o:title=""/>
            </v:shape>
            <v:shape style="position:absolute;left:4868;top:1443;width:1174;height:10" type="#_x0000_t75" stroked="false">
              <v:imagedata r:id="rId888" o:title=""/>
            </v:shape>
            <v:shape style="position:absolute;left:6037;top:1438;width:1006;height:14" type="#_x0000_t75" stroked="false">
              <v:imagedata r:id="rId182" o:title=""/>
            </v:shape>
            <v:shape style="position:absolute;left:7029;top:1443;width:1354;height:10" type="#_x0000_t75" stroked="false">
              <v:imagedata r:id="rId165" o:title=""/>
            </v:shape>
            <v:shape style="position:absolute;left:8377;top:1438;width:915;height:14" type="#_x0000_t75" stroked="false">
              <v:imagedata r:id="rId889" o:title=""/>
            </v:shape>
            <v:shape style="position:absolute;left:9278;top:1443;width:2074;height:10" type="#_x0000_t75" stroked="false">
              <v:imagedata r:id="rId890" o:title=""/>
            </v:shape>
            <v:group style="position:absolute;left:8382;top:1453;width:10;height:20" coordorigin="8382,1453" coordsize="10,20">
              <v:shape style="position:absolute;left:8382;top:1453;width:10;height:20" coordorigin="8382,1453" coordsize="10,20" path="m8382,1472l8392,1472,8392,1453,8382,1453,8382,1472xe" filled="true" fillcolor="#000000" stroked="false">
                <v:path arrowok="t"/>
                <v:fill type="solid"/>
              </v:shape>
            </v:group>
            <v:group style="position:absolute;left:8382;top:1472;width:10;height:20" coordorigin="8382,1472" coordsize="10,20">
              <v:shape style="position:absolute;left:8382;top:1472;width:10;height:20" coordorigin="8382,1472" coordsize="10,20" path="m8382,1491l8392,1491,8392,1472,8382,1472,8382,1491xe" filled="true" fillcolor="#000000" stroked="false">
                <v:path arrowok="t"/>
                <v:fill type="solid"/>
              </v:shape>
            </v:group>
            <v:group style="position:absolute;left:8382;top:1491;width:10;height:20" coordorigin="8382,1491" coordsize="10,20">
              <v:shape style="position:absolute;left:8382;top:1491;width:10;height:20" coordorigin="8382,1491" coordsize="10,20" path="m8382,1510l8392,1510,8392,1491,8382,1491,8382,1510xe" filled="true" fillcolor="#000000" stroked="false">
                <v:path arrowok="t"/>
                <v:fill type="solid"/>
              </v:shape>
            </v:group>
            <v:group style="position:absolute;left:8382;top:1510;width:10;height:20" coordorigin="8382,1510" coordsize="10,20">
              <v:shape style="position:absolute;left:8382;top:1510;width:10;height:20" coordorigin="8382,1510" coordsize="10,20" path="m8382,1529l8392,1529,8392,1510,8382,1510,8382,1529xe" filled="true" fillcolor="#000000" stroked="false">
                <v:path arrowok="t"/>
                <v:fill type="solid"/>
              </v:shape>
            </v:group>
            <v:group style="position:absolute;left:8382;top:1529;width:10;height:20" coordorigin="8382,1529" coordsize="10,20">
              <v:shape style="position:absolute;left:8382;top:1529;width:10;height:20" coordorigin="8382,1529" coordsize="10,20" path="m8382,1549l8392,1549,8392,1529,8382,1529,8382,1549xe" filled="true" fillcolor="#000000" stroked="false">
                <v:path arrowok="t"/>
                <v:fill type="solid"/>
              </v:shape>
            </v:group>
            <v:group style="position:absolute;left:8382;top:1549;width:10;height:20" coordorigin="8382,1549" coordsize="10,20">
              <v:shape style="position:absolute;left:8382;top:1549;width:10;height:20" coordorigin="8382,1549" coordsize="10,20" path="m8382,1568l8392,1568,8392,1549,8382,1549,8382,1568xe" filled="true" fillcolor="#000000" stroked="false">
                <v:path arrowok="t"/>
                <v:fill type="solid"/>
              </v:shape>
            </v:group>
            <v:group style="position:absolute;left:8382;top:1568;width:10;height:20" coordorigin="8382,1568" coordsize="10,20">
              <v:shape style="position:absolute;left:8382;top:1568;width:10;height:20" coordorigin="8382,1568" coordsize="10,20" path="m8382,1587l8392,1587,8392,1568,8382,1568,8382,1587xe" filled="true" fillcolor="#000000" stroked="false">
                <v:path arrowok="t"/>
                <v:fill type="solid"/>
              </v:shape>
            </v:group>
            <v:group style="position:absolute;left:8382;top:1587;width:10;height:20" coordorigin="8382,1587" coordsize="10,20">
              <v:shape style="position:absolute;left:8382;top:1587;width:10;height:20" coordorigin="8382,1587" coordsize="10,20" path="m8382,1606l8392,1606,8392,1587,8382,1587,8382,1606xe" filled="true" fillcolor="#000000" stroked="false">
                <v:path arrowok="t"/>
                <v:fill type="solid"/>
              </v:shape>
            </v:group>
            <v:group style="position:absolute;left:8382;top:1606;width:10;height:20" coordorigin="8382,1606" coordsize="10,20">
              <v:shape style="position:absolute;left:8382;top:1606;width:10;height:20" coordorigin="8382,1606" coordsize="10,20" path="m8382,1625l8392,1625,8392,1606,8382,1606,8382,1625xe" filled="true" fillcolor="#000000" stroked="false">
                <v:path arrowok="t"/>
                <v:fill type="solid"/>
              </v:shape>
            </v:group>
            <v:group style="position:absolute;left:8382;top:1625;width:10;height:20" coordorigin="8382,1625" coordsize="10,20">
              <v:shape style="position:absolute;left:8382;top:1625;width:10;height:20" coordorigin="8382,1625" coordsize="10,20" path="m8382,1645l8392,1645,8392,1625,8382,1625,8382,1645xe" filled="true" fillcolor="#000000" stroked="false">
                <v:path arrowok="t"/>
                <v:fill type="solid"/>
              </v:shape>
            </v:group>
            <v:group style="position:absolute;left:8382;top:1645;width:10;height:20" coordorigin="8382,1645" coordsize="10,20">
              <v:shape style="position:absolute;left:8382;top:1645;width:10;height:20" coordorigin="8382,1645" coordsize="10,20" path="m8382,1664l8392,1664,8392,1645,8382,1645,8382,1664xe" filled="true" fillcolor="#000000" stroked="false">
                <v:path arrowok="t"/>
                <v:fill type="solid"/>
              </v:shape>
            </v:group>
            <v:group style="position:absolute;left:8382;top:1664;width:10;height:20" coordorigin="8382,1664" coordsize="10,20">
              <v:shape style="position:absolute;left:8382;top:1664;width:10;height:20" coordorigin="8382,1664" coordsize="10,20" path="m8382,1683l8392,1683,8392,1664,8382,1664,8382,1683xe" filled="true" fillcolor="#000000" stroked="false">
                <v:path arrowok="t"/>
                <v:fill type="solid"/>
              </v:shape>
            </v:group>
            <v:group style="position:absolute;left:8382;top:1683;width:10;height:20" coordorigin="8382,1683" coordsize="10,20">
              <v:shape style="position:absolute;left:8382;top:1683;width:10;height:20" coordorigin="8382,1683" coordsize="10,20" path="m8382,1702l8392,1702,8392,1683,8382,1683,8382,1702xe" filled="true" fillcolor="#000000" stroked="false">
                <v:path arrowok="t"/>
                <v:fill type="solid"/>
              </v:shape>
            </v:group>
            <v:group style="position:absolute;left:8382;top:1702;width:10;height:20" coordorigin="8382,1702" coordsize="10,20">
              <v:shape style="position:absolute;left:8382;top:1702;width:10;height:20" coordorigin="8382,1702" coordsize="10,20" path="m8382,1721l8392,1721,8392,1702,8382,1702,8382,1721xe" filled="true" fillcolor="#000000" stroked="false">
                <v:path arrowok="t"/>
                <v:fill type="solid"/>
              </v:shape>
            </v:group>
            <v:group style="position:absolute;left:8382;top:1721;width:10;height:20" coordorigin="8382,1721" coordsize="10,20">
              <v:shape style="position:absolute;left:8382;top:1721;width:10;height:20" coordorigin="8382,1721" coordsize="10,20" path="m8382,1741l8392,1741,8392,1721,8382,1721,8382,1741xe" filled="true" fillcolor="#000000" stroked="false">
                <v:path arrowok="t"/>
                <v:fill type="solid"/>
              </v:shape>
            </v:group>
            <v:group style="position:absolute;left:8382;top:1741;width:10;height:20" coordorigin="8382,1741" coordsize="10,20">
              <v:shape style="position:absolute;left:8382;top:1741;width:10;height:20" coordorigin="8382,1741" coordsize="10,20" path="m8382,1760l8392,1760,8392,1741,8382,1741,8382,1760xe" filled="true" fillcolor="#000000" stroked="false">
                <v:path arrowok="t"/>
                <v:fill type="solid"/>
              </v:shape>
            </v:group>
            <v:group style="position:absolute;left:8382;top:1760;width:10;height:20" coordorigin="8382,1760" coordsize="10,20">
              <v:shape style="position:absolute;left:8382;top:1760;width:10;height:20" coordorigin="8382,1760" coordsize="10,20" path="m8382,1779l8392,1779,8392,1760,8382,1760,8382,1779xe" filled="true" fillcolor="#000000" stroked="false">
                <v:path arrowok="t"/>
                <v:fill type="solid"/>
              </v:shape>
            </v:group>
            <v:group style="position:absolute;left:8382;top:1779;width:10;height:20" coordorigin="8382,1779" coordsize="10,20">
              <v:shape style="position:absolute;left:8382;top:1779;width:10;height:20" coordorigin="8382,1779" coordsize="10,20" path="m8382,1798l8392,1798,8392,1779,8382,1779,8382,1798xe" filled="true" fillcolor="#000000" stroked="false">
                <v:path arrowok="t"/>
                <v:fill type="solid"/>
              </v:shape>
            </v:group>
            <v:group style="position:absolute;left:8382;top:1798;width:10;height:20" coordorigin="8382,1798" coordsize="10,20">
              <v:shape style="position:absolute;left:8382;top:1798;width:10;height:20" coordorigin="8382,1798" coordsize="10,20" path="m8382,1818l8392,1818,8392,1798,8382,1798,8382,1818xe" filled="true" fillcolor="#000000" stroked="false">
                <v:path arrowok="t"/>
                <v:fill type="solid"/>
              </v:shape>
            </v:group>
            <v:group style="position:absolute;left:8382;top:1818;width:10;height:20" coordorigin="8382,1818" coordsize="10,20">
              <v:shape style="position:absolute;left:8382;top:1818;width:10;height:20" coordorigin="8382,1818" coordsize="10,20" path="m8382,1837l8392,1837,8392,1818,8382,1818,8382,1837xe" filled="true" fillcolor="#000000" stroked="false">
                <v:path arrowok="t"/>
                <v:fill type="solid"/>
              </v:shape>
            </v:group>
            <v:group style="position:absolute;left:8382;top:1837;width:10;height:20" coordorigin="8382,1837" coordsize="10,20">
              <v:shape style="position:absolute;left:8382;top:1837;width:10;height:20" coordorigin="8382,1837" coordsize="10,20" path="m8382,1856l8392,1856,8392,1837,8382,1837,8382,1856xe" filled="true" fillcolor="#000000" stroked="false">
                <v:path arrowok="t"/>
                <v:fill type="solid"/>
              </v:shape>
            </v:group>
            <v:group style="position:absolute;left:8382;top:1856;width:10;height:20" coordorigin="8382,1856" coordsize="10,20">
              <v:shape style="position:absolute;left:8382;top:1856;width:10;height:20" coordorigin="8382,1856" coordsize="10,20" path="m8382,1876l8392,1876,8392,1856,8382,1856,8382,1876xe" filled="true" fillcolor="#000000" stroked="false">
                <v:path arrowok="t"/>
                <v:fill type="solid"/>
              </v:shape>
            </v:group>
            <v:group style="position:absolute;left:8382;top:1876;width:10;height:20" coordorigin="8382,1876" coordsize="10,20">
              <v:shape style="position:absolute;left:8382;top:1876;width:10;height:20" coordorigin="8382,1876" coordsize="10,20" path="m8382,1895l8392,1895,8392,1876,8382,1876,8382,1895xe" filled="true" fillcolor="#000000" stroked="false">
                <v:path arrowok="t"/>
                <v:fill type="solid"/>
              </v:shape>
            </v:group>
            <v:group style="position:absolute;left:8382;top:1895;width:10;height:20" coordorigin="8382,1895" coordsize="10,20">
              <v:shape style="position:absolute;left:8382;top:1895;width:10;height:20" coordorigin="8382,1895" coordsize="10,20" path="m8382,1914l8392,1914,8392,1895,8382,1895,8382,1914xe" filled="true" fillcolor="#000000" stroked="false">
                <v:path arrowok="t"/>
                <v:fill type="solid"/>
              </v:shape>
            </v:group>
            <v:group style="position:absolute;left:8382;top:1914;width:10;height:20" coordorigin="8382,1914" coordsize="10,20">
              <v:shape style="position:absolute;left:8382;top:1914;width:10;height:20" coordorigin="8382,1914" coordsize="10,20" path="m8382,1933l8392,1933,8392,1914,8382,1914,8382,1933xe" filled="true" fillcolor="#000000" stroked="false">
                <v:path arrowok="t"/>
                <v:fill type="solid"/>
              </v:shape>
            </v:group>
            <v:group style="position:absolute;left:8382;top:1933;width:10;height:20" coordorigin="8382,1933" coordsize="10,20">
              <v:shape style="position:absolute;left:8382;top:1933;width:10;height:20" coordorigin="8382,1933" coordsize="10,20" path="m8382,1952l8392,1952,8392,1933,8382,1933,8382,1952xe" filled="true" fillcolor="#000000" stroked="false">
                <v:path arrowok="t"/>
                <v:fill type="solid"/>
              </v:shape>
            </v:group>
            <v:group style="position:absolute;left:8382;top:1952;width:10;height:20" coordorigin="8382,1952" coordsize="10,20">
              <v:shape style="position:absolute;left:8382;top:1952;width:10;height:20" coordorigin="8382,1952" coordsize="10,20" path="m8382,1972l8392,1972,8392,1952,8382,1952,8382,1972xe" filled="true" fillcolor="#000000" stroked="false">
                <v:path arrowok="t"/>
                <v:fill type="solid"/>
              </v:shape>
              <v:shape style="position:absolute;left:8382;top:1991;width:10;height:7" type="#_x0000_t75" stroked="false">
                <v:imagedata r:id="rId884" o:title=""/>
              </v:shape>
            </v:group>
            <v:group style="position:absolute;left:8382;top:2008;width:10;height:20" coordorigin="8382,2008" coordsize="10,20">
              <v:shape style="position:absolute;left:8382;top:2008;width:10;height:20" coordorigin="8382,2008" coordsize="10,20" path="m8382,2027l8392,2027,8392,2008,8382,2008,8382,2027xe" filled="true" fillcolor="#000000" stroked="false">
                <v:path arrowok="t"/>
                <v:fill type="solid"/>
              </v:shape>
            </v:group>
            <v:group style="position:absolute;left:8382;top:2027;width:10;height:20" coordorigin="8382,2027" coordsize="10,20">
              <v:shape style="position:absolute;left:8382;top:2027;width:10;height:20" coordorigin="8382,2027" coordsize="10,20" path="m8382,2046l8392,2046,8392,2027,8382,2027,8382,2046xe" filled="true" fillcolor="#000000" stroked="false">
                <v:path arrowok="t"/>
                <v:fill type="solid"/>
              </v:shape>
            </v:group>
            <v:group style="position:absolute;left:8382;top:2046;width:10;height:20" coordorigin="8382,2046" coordsize="10,20">
              <v:shape style="position:absolute;left:8382;top:2046;width:10;height:20" coordorigin="8382,2046" coordsize="10,20" path="m8382,2065l8392,2065,8392,2046,8382,2046,8382,2065xe" filled="true" fillcolor="#000000" stroked="false">
                <v:path arrowok="t"/>
                <v:fill type="solid"/>
              </v:shape>
            </v:group>
            <v:group style="position:absolute;left:8382;top:2065;width:10;height:20" coordorigin="8382,2065" coordsize="10,20">
              <v:shape style="position:absolute;left:8382;top:2065;width:10;height:20" coordorigin="8382,2065" coordsize="10,20" path="m8382,2084l8392,2084,8392,2065,8382,2065,8382,2084xe" filled="true" fillcolor="#000000" stroked="false">
                <v:path arrowok="t"/>
                <v:fill type="solid"/>
              </v:shape>
            </v:group>
            <v:group style="position:absolute;left:8382;top:2084;width:10;height:20" coordorigin="8382,2084" coordsize="10,20">
              <v:shape style="position:absolute;left:8382;top:2084;width:10;height:20" coordorigin="8382,2084" coordsize="10,20" path="m8382,2104l8392,2104,8392,2084,8382,2084,8382,2104xe" filled="true" fillcolor="#000000" stroked="false">
                <v:path arrowok="t"/>
                <v:fill type="solid"/>
              </v:shape>
            </v:group>
            <v:group style="position:absolute;left:8382;top:2104;width:10;height:20" coordorigin="8382,2104" coordsize="10,20">
              <v:shape style="position:absolute;left:8382;top:2104;width:10;height:20" coordorigin="8382,2104" coordsize="10,20" path="m8382,2123l8392,2123,8392,2104,8382,2104,8382,2123xe" filled="true" fillcolor="#000000" stroked="false">
                <v:path arrowok="t"/>
                <v:fill type="solid"/>
              </v:shape>
            </v:group>
            <v:group style="position:absolute;left:8382;top:2123;width:10;height:20" coordorigin="8382,2123" coordsize="10,20">
              <v:shape style="position:absolute;left:8382;top:2123;width:10;height:20" coordorigin="8382,2123" coordsize="10,20" path="m8382,2142l8392,2142,8392,2123,8382,2123,8382,2142xe" filled="true" fillcolor="#000000" stroked="false">
                <v:path arrowok="t"/>
                <v:fill type="solid"/>
              </v:shape>
            </v:group>
            <v:group style="position:absolute;left:8382;top:2142;width:10;height:20" coordorigin="8382,2142" coordsize="10,20">
              <v:shape style="position:absolute;left:8382;top:2142;width:10;height:20" coordorigin="8382,2142" coordsize="10,20" path="m8382,2161l8392,2161,8392,2142,8382,2142,8382,2161xe" filled="true" fillcolor="#000000" stroked="false">
                <v:path arrowok="t"/>
                <v:fill type="solid"/>
              </v:shape>
            </v:group>
            <v:group style="position:absolute;left:8382;top:2161;width:10;height:20" coordorigin="8382,2161" coordsize="10,20">
              <v:shape style="position:absolute;left:8382;top:2161;width:10;height:20" coordorigin="8382,2161" coordsize="10,20" path="m8382,2180l8392,2180,8392,2161,8382,2161,8382,2180xe" filled="true" fillcolor="#000000" stroked="false">
                <v:path arrowok="t"/>
                <v:fill type="solid"/>
              </v:shape>
            </v:group>
            <v:group style="position:absolute;left:8382;top:2180;width:10;height:20" coordorigin="8382,2180" coordsize="10,20">
              <v:shape style="position:absolute;left:8382;top:2180;width:10;height:20" coordorigin="8382,2180" coordsize="10,20" path="m8382,2200l8392,2200,8392,2180,8382,2180,8382,2200xe" filled="true" fillcolor="#000000" stroked="false">
                <v:path arrowok="t"/>
                <v:fill type="solid"/>
              </v:shape>
            </v:group>
            <v:group style="position:absolute;left:8382;top:2200;width:10;height:20" coordorigin="8382,2200" coordsize="10,20">
              <v:shape style="position:absolute;left:8382;top:2200;width:10;height:20" coordorigin="8382,2200" coordsize="10,20" path="m8382,2219l8392,2219,8392,2200,8382,2200,8382,2219xe" filled="true" fillcolor="#000000" stroked="false">
                <v:path arrowok="t"/>
                <v:fill type="solid"/>
              </v:shape>
            </v:group>
            <v:group style="position:absolute;left:8382;top:2219;width:10;height:20" coordorigin="8382,2219" coordsize="10,20">
              <v:shape style="position:absolute;left:8382;top:2219;width:10;height:20" coordorigin="8382,2219" coordsize="10,20" path="m8382,2238l8392,2238,8392,2219,8382,2219,8382,2238xe" filled="true" fillcolor="#000000" stroked="false">
                <v:path arrowok="t"/>
                <v:fill type="solid"/>
              </v:shape>
            </v:group>
            <v:group style="position:absolute;left:8382;top:2238;width:10;height:20" coordorigin="8382,2238" coordsize="10,20">
              <v:shape style="position:absolute;left:8382;top:2238;width:10;height:20" coordorigin="8382,2238" coordsize="10,20" path="m8382,2257l8392,2257,8392,2238,8382,2238,8382,2257xe" filled="true" fillcolor="#000000" stroked="false">
                <v:path arrowok="t"/>
                <v:fill type="solid"/>
              </v:shape>
            </v:group>
            <v:group style="position:absolute;left:8382;top:2257;width:10;height:20" coordorigin="8382,2257" coordsize="10,20">
              <v:shape style="position:absolute;left:8382;top:2257;width:10;height:20" coordorigin="8382,2257" coordsize="10,20" path="m8382,2276l8392,2276,8392,2257,8382,2257,8382,2276xe" filled="true" fillcolor="#000000" stroked="false">
                <v:path arrowok="t"/>
                <v:fill type="solid"/>
              </v:shape>
            </v:group>
            <v:group style="position:absolute;left:8382;top:2276;width:10;height:20" coordorigin="8382,2276" coordsize="10,20">
              <v:shape style="position:absolute;left:8382;top:2276;width:10;height:20" coordorigin="8382,2276" coordsize="10,20" path="m8382,2296l8392,2296,8392,2276,8382,2276,8382,2296xe" filled="true" fillcolor="#000000" stroked="false">
                <v:path arrowok="t"/>
                <v:fill type="solid"/>
              </v:shape>
            </v:group>
            <v:group style="position:absolute;left:8382;top:2296;width:10;height:20" coordorigin="8382,2296" coordsize="10,20">
              <v:shape style="position:absolute;left:8382;top:2296;width:10;height:20" coordorigin="8382,2296" coordsize="10,20" path="m8382,2315l8392,2315,8392,2296,8382,2296,8382,2315xe" filled="true" fillcolor="#000000" stroked="false">
                <v:path arrowok="t"/>
                <v:fill type="solid"/>
              </v:shape>
            </v:group>
            <v:group style="position:absolute;left:8382;top:2315;width:10;height:20" coordorigin="8382,2315" coordsize="10,20">
              <v:shape style="position:absolute;left:8382;top:2315;width:10;height:20" coordorigin="8382,2315" coordsize="10,20" path="m8382,2334l8392,2334,8392,2315,8382,2315,8382,2334xe" filled="true" fillcolor="#000000" stroked="false">
                <v:path arrowok="t"/>
                <v:fill type="solid"/>
              </v:shape>
            </v:group>
            <v:group style="position:absolute;left:8382;top:2334;width:10;height:20" coordorigin="8382,2334" coordsize="10,20">
              <v:shape style="position:absolute;left:8382;top:2334;width:10;height:20" coordorigin="8382,2334" coordsize="10,20" path="m8382,2353l8392,2353,8392,2334,8382,2334,8382,2353xe" filled="true" fillcolor="#000000" stroked="false">
                <v:path arrowok="t"/>
                <v:fill type="solid"/>
              </v:shape>
            </v:group>
            <v:group style="position:absolute;left:8382;top:2353;width:10;height:20" coordorigin="8382,2353" coordsize="10,20">
              <v:shape style="position:absolute;left:8382;top:2353;width:10;height:20" coordorigin="8382,2353" coordsize="10,20" path="m8382,2372l8392,2372,8392,2353,8382,2353,8382,2372xe" filled="true" fillcolor="#000000" stroked="false">
                <v:path arrowok="t"/>
                <v:fill type="solid"/>
              </v:shape>
            </v:group>
            <v:group style="position:absolute;left:8382;top:2372;width:10;height:20" coordorigin="8382,2372" coordsize="10,20">
              <v:shape style="position:absolute;left:8382;top:2372;width:10;height:20" coordorigin="8382,2372" coordsize="10,20" path="m8382,2392l8392,2392,8392,2372,8382,2372,8382,2392xe" filled="true" fillcolor="#000000" stroked="false">
                <v:path arrowok="t"/>
                <v:fill type="solid"/>
              </v:shape>
            </v:group>
            <v:group style="position:absolute;left:8382;top:2392;width:10;height:20" coordorigin="8382,2392" coordsize="10,20">
              <v:shape style="position:absolute;left:8382;top:2392;width:10;height:20" coordorigin="8382,2392" coordsize="10,20" path="m8382,2411l8392,2411,8392,2392,8382,2392,8382,2411xe" filled="true" fillcolor="#000000" stroked="false">
                <v:path arrowok="t"/>
                <v:fill type="solid"/>
              </v:shape>
            </v:group>
            <v:group style="position:absolute;left:8382;top:2411;width:10;height:20" coordorigin="8382,2411" coordsize="10,20">
              <v:shape style="position:absolute;left:8382;top:2411;width:10;height:20" coordorigin="8382,2411" coordsize="10,20" path="m8382,2430l8392,2430,8392,2411,8382,2411,8382,2430xe" filled="true" fillcolor="#000000" stroked="false">
                <v:path arrowok="t"/>
                <v:fill type="solid"/>
              </v:shape>
            </v:group>
            <v:group style="position:absolute;left:8382;top:2430;width:10;height:20" coordorigin="8382,2430" coordsize="10,20">
              <v:shape style="position:absolute;left:8382;top:2430;width:10;height:20" coordorigin="8382,2430" coordsize="10,20" path="m8382,2449l8392,2449,8392,2430,8382,2430,8382,2449xe" filled="true" fillcolor="#000000" stroked="false">
                <v:path arrowok="t"/>
                <v:fill type="solid"/>
              </v:shape>
            </v:group>
            <v:group style="position:absolute;left:8382;top:2449;width:10;height:20" coordorigin="8382,2449" coordsize="10,20">
              <v:shape style="position:absolute;left:8382;top:2449;width:10;height:20" coordorigin="8382,2449" coordsize="10,20" path="m8382,2468l8392,2468,8392,2449,8382,2449,8382,2468xe" filled="true" fillcolor="#000000" stroked="false">
                <v:path arrowok="t"/>
                <v:fill type="solid"/>
              </v:shape>
            </v:group>
            <v:group style="position:absolute;left:8382;top:2468;width:10;height:20" coordorigin="8382,2468" coordsize="10,20">
              <v:shape style="position:absolute;left:8382;top:2468;width:10;height:20" coordorigin="8382,2468" coordsize="10,20" path="m8382,2488l8392,2488,8392,2468,8382,2468,8382,2488xe" filled="true" fillcolor="#000000" stroked="false">
                <v:path arrowok="t"/>
                <v:fill type="solid"/>
              </v:shape>
            </v:group>
            <v:group style="position:absolute;left:8382;top:2488;width:10;height:20" coordorigin="8382,2488" coordsize="10,20">
              <v:shape style="position:absolute;left:8382;top:2488;width:10;height:20" coordorigin="8382,2488" coordsize="10,20" path="m8382,2507l8392,2507,8392,2488,8382,2488,8382,2507xe" filled="true" fillcolor="#000000" stroked="false">
                <v:path arrowok="t"/>
                <v:fill type="solid"/>
              </v:shape>
            </v:group>
            <v:group style="position:absolute;left:8382;top:2507;width:10;height:20" coordorigin="8382,2507" coordsize="10,20">
              <v:shape style="position:absolute;left:8382;top:2507;width:10;height:20" coordorigin="8382,2507" coordsize="10,20" path="m8382,2526l8392,2526,8392,2507,8382,2507,8382,2526xe" filled="true" fillcolor="#000000" stroked="false">
                <v:path arrowok="t"/>
                <v:fill type="solid"/>
              </v:shape>
            </v:group>
            <v:group style="position:absolute;left:8382;top:2526;width:10;height:20" coordorigin="8382,2526" coordsize="10,20">
              <v:shape style="position:absolute;left:8382;top:2526;width:10;height:20" coordorigin="8382,2526" coordsize="10,20" path="m8382,2545l8392,2545,8392,2526,8382,2526,8382,2545xe" filled="true" fillcolor="#000000" stroked="false">
                <v:path arrowok="t"/>
                <v:fill type="solid"/>
              </v:shape>
            </v:group>
            <v:group style="position:absolute;left:8382;top:2545;width:10;height:20" coordorigin="8382,2545" coordsize="10,20">
              <v:shape style="position:absolute;left:8382;top:2545;width:10;height:20" coordorigin="8382,2545" coordsize="10,20" path="m8382,2564l8392,2564,8392,2545,8382,2545,8382,2564xe" filled="true" fillcolor="#000000" stroked="false">
                <v:path arrowok="t"/>
                <v:fill type="solid"/>
              </v:shape>
            </v:group>
            <v:group style="position:absolute;left:8382;top:2564;width:10;height:20" coordorigin="8382,2564" coordsize="10,20">
              <v:shape style="position:absolute;left:8382;top:2564;width:10;height:20" coordorigin="8382,2564" coordsize="10,20" path="m8382,2584l8392,2584,8392,2564,8382,2564,8382,2584xe" filled="true" fillcolor="#000000" stroked="false">
                <v:path arrowok="t"/>
                <v:fill type="solid"/>
              </v:shape>
            </v:group>
            <v:group style="position:absolute;left:8382;top:2584;width:10;height:20" coordorigin="8382,2584" coordsize="10,20">
              <v:shape style="position:absolute;left:8382;top:2584;width:10;height:20" coordorigin="8382,2584" coordsize="10,20" path="m8382,2603l8392,2603,8392,2584,8382,2584,8382,2603xe" filled="true" fillcolor="#000000" stroked="false">
                <v:path arrowok="t"/>
                <v:fill type="solid"/>
              </v:shape>
            </v:group>
            <v:group style="position:absolute;left:8382;top:2603;width:10;height:20" coordorigin="8382,2603" coordsize="10,20">
              <v:shape style="position:absolute;left:8382;top:2603;width:10;height:20" coordorigin="8382,2603" coordsize="10,20" path="m8382,2622l8392,2622,8392,2603,8382,2603,8382,2622xe" filled="true" fillcolor="#000000" stroked="false">
                <v:path arrowok="t"/>
                <v:fill type="solid"/>
              </v:shape>
            </v:group>
            <v:group style="position:absolute;left:8382;top:2622;width:10;height:20" coordorigin="8382,2622" coordsize="10,20">
              <v:shape style="position:absolute;left:8382;top:2622;width:10;height:20" coordorigin="8382,2622" coordsize="10,20" path="m8382,2641l8392,2641,8392,2622,8382,2622,8382,2641xe" filled="true" fillcolor="#000000" stroked="false">
                <v:path arrowok="t"/>
                <v:fill type="solid"/>
              </v:shape>
            </v:group>
            <v:group style="position:absolute;left:8382;top:2641;width:10;height:20" coordorigin="8382,2641" coordsize="10,20">
              <v:shape style="position:absolute;left:8382;top:2641;width:10;height:20" coordorigin="8382,2641" coordsize="10,20" path="m8382,2660l8392,2660,8392,2641,8382,2641,8382,2660xe" filled="true" fillcolor="#000000" stroked="false">
                <v:path arrowok="t"/>
                <v:fill type="solid"/>
              </v:shape>
            </v:group>
            <v:group style="position:absolute;left:8382;top:2660;width:10;height:20" coordorigin="8382,2660" coordsize="10,20">
              <v:shape style="position:absolute;left:8382;top:2660;width:10;height:20" coordorigin="8382,2660" coordsize="10,20" path="m8382,2680l8392,2680,8392,2660,8382,2660,8382,2680xe" filled="true" fillcolor="#000000" stroked="false">
                <v:path arrowok="t"/>
                <v:fill type="solid"/>
              </v:shape>
            </v:group>
            <v:group style="position:absolute;left:8382;top:2680;width:10;height:20" coordorigin="8382,2680" coordsize="10,20">
              <v:shape style="position:absolute;left:8382;top:2680;width:10;height:20" coordorigin="8382,2680" coordsize="10,20" path="m8382,2699l8392,2699,8392,2680,8382,2680,8382,2699xe" filled="true" fillcolor="#000000" stroked="false">
                <v:path arrowok="t"/>
                <v:fill type="solid"/>
              </v:shape>
            </v:group>
            <v:group style="position:absolute;left:8382;top:2699;width:10;height:20" coordorigin="8382,2699" coordsize="10,20">
              <v:shape style="position:absolute;left:8382;top:2699;width:10;height:20" coordorigin="8382,2699" coordsize="10,20" path="m8382,2718l8392,2718,8392,2699,8382,2699,8382,2718xe" filled="true" fillcolor="#000000" stroked="false">
                <v:path arrowok="t"/>
                <v:fill type="solid"/>
              </v:shape>
            </v:group>
            <v:group style="position:absolute;left:8382;top:2718;width:10;height:20" coordorigin="8382,2718" coordsize="10,20">
              <v:shape style="position:absolute;left:8382;top:2718;width:10;height:20" coordorigin="8382,2718" coordsize="10,20" path="m8382,2737l8392,2737,8392,2718,8382,2718,8382,2737xe" filled="true" fillcolor="#000000" stroked="false">
                <v:path arrowok="t"/>
                <v:fill type="solid"/>
              </v:shape>
            </v:group>
            <v:group style="position:absolute;left:8382;top:2737;width:10;height:20" coordorigin="8382,2737" coordsize="10,20">
              <v:shape style="position:absolute;left:8382;top:2737;width:10;height:20" coordorigin="8382,2737" coordsize="10,20" path="m8382,2756l8392,2756,8392,2737,8382,2737,8382,2756xe" filled="true" fillcolor="#000000" stroked="false">
                <v:path arrowok="t"/>
                <v:fill type="solid"/>
              </v:shape>
            </v:group>
            <v:group style="position:absolute;left:8382;top:2756;width:10;height:20" coordorigin="8382,2756" coordsize="10,20">
              <v:shape style="position:absolute;left:8382;top:2756;width:10;height:20" coordorigin="8382,2756" coordsize="10,20" path="m8382,2776l8392,2776,8392,2756,8382,2756,8382,2776xe" filled="true" fillcolor="#000000" stroked="false">
                <v:path arrowok="t"/>
                <v:fill type="solid"/>
              </v:shape>
            </v:group>
            <v:group style="position:absolute;left:8382;top:2776;width:10;height:20" coordorigin="8382,2776" coordsize="10,20">
              <v:shape style="position:absolute;left:8382;top:2776;width:10;height:20" coordorigin="8382,2776" coordsize="10,20" path="m8382,2795l8392,2795,8392,2776,8382,2776,8382,2795xe" filled="true" fillcolor="#000000" stroked="false">
                <v:path arrowok="t"/>
                <v:fill type="solid"/>
              </v:shape>
            </v:group>
            <v:group style="position:absolute;left:8382;top:2795;width:10;height:20" coordorigin="8382,2795" coordsize="10,20">
              <v:shape style="position:absolute;left:8382;top:2795;width:10;height:20" coordorigin="8382,2795" coordsize="10,20" path="m8382,2814l8392,2814,8392,2795,8382,2795,8382,2814xe" filled="true" fillcolor="#000000" stroked="false">
                <v:path arrowok="t"/>
                <v:fill type="solid"/>
              </v:shape>
            </v:group>
            <v:group style="position:absolute;left:8382;top:2814;width:10;height:20" coordorigin="8382,2814" coordsize="10,20">
              <v:shape style="position:absolute;left:8382;top:2814;width:10;height:20" coordorigin="8382,2814" coordsize="10,20" path="m8382,2833l8392,2833,8392,2814,8382,2814,8382,2833xe" filled="true" fillcolor="#000000" stroked="false">
                <v:path arrowok="t"/>
                <v:fill type="solid"/>
              </v:shape>
            </v:group>
            <v:group style="position:absolute;left:8382;top:2833;width:10;height:20" coordorigin="8382,2833" coordsize="10,20">
              <v:shape style="position:absolute;left:8382;top:2833;width:10;height:20" coordorigin="8382,2833" coordsize="10,20" path="m8382,2852l8392,2852,8392,2833,8382,2833,8382,2852xe" filled="true" fillcolor="#000000" stroked="false">
                <v:path arrowok="t"/>
                <v:fill type="solid"/>
              </v:shape>
            </v:group>
            <v:group style="position:absolute;left:8382;top:2852;width:10;height:20" coordorigin="8382,2852" coordsize="10,20">
              <v:shape style="position:absolute;left:8382;top:2852;width:10;height:20" coordorigin="8382,2852" coordsize="10,20" path="m8382,2872l8392,2872,8392,2852,8382,2852,8382,2872xe" filled="true" fillcolor="#000000" stroked="false">
                <v:path arrowok="t"/>
                <v:fill type="solid"/>
              </v:shape>
            </v:group>
            <v:group style="position:absolute;left:8382;top:2872;width:10;height:20" coordorigin="8382,2872" coordsize="10,20">
              <v:shape style="position:absolute;left:8382;top:2872;width:10;height:20" coordorigin="8382,2872" coordsize="10,20" path="m8382,2891l8392,2891,8392,2872,8382,2872,8382,2891xe" filled="true" fillcolor="#000000" stroked="false">
                <v:path arrowok="t"/>
                <v:fill type="solid"/>
              </v:shape>
            </v:group>
            <v:group style="position:absolute;left:8382;top:2891;width:10;height:20" coordorigin="8382,2891" coordsize="10,20">
              <v:shape style="position:absolute;left:8382;top:2891;width:10;height:20" coordorigin="8382,2891" coordsize="10,20" path="m8382,2910l8392,2910,8392,2891,8382,2891,8382,2910xe" filled="true" fillcolor="#000000" stroked="false">
                <v:path arrowok="t"/>
                <v:fill type="solid"/>
              </v:shape>
            </v:group>
            <v:group style="position:absolute;left:8382;top:2910;width:10;height:20" coordorigin="8382,2910" coordsize="10,20">
              <v:shape style="position:absolute;left:8382;top:2910;width:10;height:20" coordorigin="8382,2910" coordsize="10,20" path="m8382,2929l8392,2929,8392,2910,8382,2910,8382,2929xe" filled="true" fillcolor="#000000" stroked="false">
                <v:path arrowok="t"/>
                <v:fill type="solid"/>
              </v:shape>
            </v:group>
            <v:group style="position:absolute;left:8382;top:2929;width:10;height:20" coordorigin="8382,2929" coordsize="10,20">
              <v:shape style="position:absolute;left:8382;top:2929;width:10;height:20" coordorigin="8382,2929" coordsize="10,20" path="m8382,2948l8392,2948,8392,2929,8382,2929,8382,2948xe" filled="true" fillcolor="#000000" stroked="false">
                <v:path arrowok="t"/>
                <v:fill type="solid"/>
              </v:shape>
            </v:group>
            <v:group style="position:absolute;left:8382;top:2948;width:10;height:20" coordorigin="8382,2948" coordsize="10,20">
              <v:shape style="position:absolute;left:8382;top:2948;width:10;height:20" coordorigin="8382,2948" coordsize="10,20" path="m8382,2968l8392,2968,8392,2948,8382,2948,8382,2968xe" filled="true" fillcolor="#000000" stroked="false">
                <v:path arrowok="t"/>
                <v:fill type="solid"/>
              </v:shape>
            </v:group>
            <v:group style="position:absolute;left:8382;top:2968;width:10;height:20" coordorigin="8382,2968" coordsize="10,20">
              <v:shape style="position:absolute;left:8382;top:2968;width:10;height:20" coordorigin="8382,2968" coordsize="10,20" path="m8382,2987l8392,2987,8392,2968,8382,2968,8382,2987xe" filled="true" fillcolor="#000000" stroked="false">
                <v:path arrowok="t"/>
                <v:fill type="solid"/>
              </v:shape>
            </v:group>
            <v:group style="position:absolute;left:8382;top:2987;width:10;height:20" coordorigin="8382,2987" coordsize="10,20">
              <v:shape style="position:absolute;left:8382;top:2987;width:10;height:20" coordorigin="8382,2987" coordsize="10,20" path="m8382,3006l8392,3006,8392,2987,8382,2987,8382,3006xe" filled="true" fillcolor="#000000" stroked="false">
                <v:path arrowok="t"/>
                <v:fill type="solid"/>
              </v:shape>
            </v:group>
            <v:group style="position:absolute;left:8382;top:3006;width:10;height:20" coordorigin="8382,3006" coordsize="10,20">
              <v:shape style="position:absolute;left:8382;top:3006;width:10;height:20" coordorigin="8382,3006" coordsize="10,20" path="m8382,3025l8392,3025,8392,3006,8382,3006,8382,3025xe" filled="true" fillcolor="#000000" stroked="false">
                <v:path arrowok="t"/>
                <v:fill type="solid"/>
              </v:shape>
            </v:group>
            <v:group style="position:absolute;left:8382;top:3025;width:10;height:20" coordorigin="8382,3025" coordsize="10,20">
              <v:shape style="position:absolute;left:8382;top:3025;width:10;height:20" coordorigin="8382,3025" coordsize="10,20" path="m8382,3044l8392,3044,8392,3025,8382,3025,8382,3044xe" filled="true" fillcolor="#000000" stroked="false">
                <v:path arrowok="t"/>
                <v:fill type="solid"/>
              </v:shape>
            </v:group>
            <v:group style="position:absolute;left:8382;top:3044;width:10;height:20" coordorigin="8382,3044" coordsize="10,20">
              <v:shape style="position:absolute;left:8382;top:3044;width:10;height:20" coordorigin="8382,3044" coordsize="10,20" path="m8382,3064l8392,3064,8392,3044,8382,3044,8382,3064xe" filled="true" fillcolor="#000000" stroked="false">
                <v:path arrowok="t"/>
                <v:fill type="solid"/>
              </v:shape>
            </v:group>
            <v:group style="position:absolute;left:8382;top:3064;width:10;height:20" coordorigin="8382,3064" coordsize="10,20">
              <v:shape style="position:absolute;left:8382;top:3064;width:10;height:20" coordorigin="8382,3064" coordsize="10,20" path="m8382,3083l8392,3083,8392,3064,8382,3064,8382,3083xe" filled="true" fillcolor="#000000" stroked="false">
                <v:path arrowok="t"/>
                <v:fill type="solid"/>
              </v:shape>
            </v:group>
            <v:group style="position:absolute;left:8382;top:3090;width:10;height:2" coordorigin="8382,3090" coordsize="10,2">
              <v:shape style="position:absolute;left:8382;top:3090;width:10;height:2" coordorigin="8382,3090" coordsize="10,0" path="m8382,3090l8392,3090e" filled="false" stroked="true" strokeweight=".72pt" strokecolor="#000000">
                <v:path arrowok="t"/>
              </v:shape>
              <v:shape style="position:absolute;left:1078;top:3006;width:1563;height:101" type="#_x0000_t75" stroked="false">
                <v:imagedata r:id="rId186" o:title=""/>
              </v:shape>
              <v:shape style="position:absolute;left:2616;top:3097;width:1265;height:10" type="#_x0000_t75" stroked="false">
                <v:imagedata r:id="rId891" o:title=""/>
              </v:shape>
              <v:shape style="position:absolute;left:3877;top:3097;width:996;height:10" type="#_x0000_t75" stroked="false">
                <v:imagedata r:id="rId164" o:title=""/>
              </v:shape>
              <v:shape style="position:absolute;left:4868;top:3097;width:1174;height:10" type="#_x0000_t75" stroked="false">
                <v:imagedata r:id="rId888" o:title=""/>
              </v:shape>
              <v:shape style="position:absolute;left:6037;top:3097;width:996;height:10" type="#_x0000_t75" stroked="false">
                <v:imagedata r:id="rId164" o:title=""/>
              </v:shape>
              <v:shape style="position:absolute;left:7029;top:3097;width:1354;height:10" type="#_x0000_t75" stroked="false">
                <v:imagedata r:id="rId165" o:title=""/>
              </v:shape>
              <v:shape style="position:absolute;left:8377;top:3097;width:2975;height:10" type="#_x0000_t75" stroked="false">
                <v:imagedata r:id="rId166" o:title=""/>
              </v:shape>
            </v:group>
            <w10:wrap type="none"/>
          </v:group>
        </w:pict>
      </w:r>
      <w:r>
        <w:rPr/>
        <w:pict>
          <v:shape style="position:absolute;margin-left:131.059998pt;margin-top:99.543671pt;width:.480023pt;height:.36pt;mso-position-horizontal-relative:page;mso-position-vertical-relative:paragraph;z-index:23608" type="#_x0000_t75" stroked="false">
            <v:imagedata r:id="rId884" o:title=""/>
          </v:shape>
        </w:pict>
      </w:r>
      <w:r>
        <w:rPr/>
        <w:pict>
          <v:shape style="position:absolute;margin-left:194.089996pt;margin-top:99.543671pt;width:.480013pt;height:.36pt;mso-position-horizontal-relative:page;mso-position-vertical-relative:paragraph;z-index:23632" type="#_x0000_t75" stroked="false">
            <v:imagedata r:id="rId884" o:title=""/>
          </v:shape>
        </w:pict>
      </w:r>
      <w:r>
        <w:rPr/>
        <w:pict>
          <v:shape style="position:absolute;margin-left:243.649994pt;margin-top:99.543671pt;width:.480023pt;height:.36pt;mso-position-horizontal-relative:page;mso-position-vertical-relative:paragraph;z-index:23656" type="#_x0000_t75" stroked="false">
            <v:imagedata r:id="rId884" o:title=""/>
          </v:shape>
        </w:pict>
      </w:r>
      <w:r>
        <w:rPr/>
        <w:pict>
          <v:shape style="position:absolute;margin-left:302.089996pt;margin-top:99.543671pt;width:.479993pt;height:.36pt;mso-position-horizontal-relative:page;mso-position-vertical-relative:paragraph;z-index:23680" type="#_x0000_t75" stroked="false">
            <v:imagedata r:id="rId884" o:title=""/>
          </v:shape>
        </w:pict>
      </w:r>
      <w:r>
        <w:rPr/>
        <w:pict>
          <v:shape style="position:absolute;margin-left:351.670013pt;margin-top:99.543671pt;width:.480023pt;height:.36pt;mso-position-horizontal-relative:page;mso-position-vertical-relative:paragraph;z-index:23704" type="#_x0000_t75" stroked="false">
            <v:imagedata r:id="rId884" o:title=""/>
          </v:shape>
        </w:pict>
      </w:r>
      <w:r>
        <w:rPr/>
        <w:pict>
          <v:shape style="position:absolute;margin-left:464.140015pt;margin-top:99.543671pt;width:.480023pt;height:.36pt;mso-position-horizontal-relative:page;mso-position-vertical-relative:paragraph;z-index:23728" type="#_x0000_t75" stroked="false">
            <v:imagedata r:id="rId884" o:title=""/>
          </v:shape>
        </w:pict>
      </w:r>
      <w:r>
        <w:rPr/>
        <w:pict>
          <v:shape style="position:absolute;margin-left:518.140015pt;margin-top:99.543671pt;width:.480053pt;height:.36pt;mso-position-horizontal-relative:page;mso-position-vertical-relative:paragraph;z-index:23752" type="#_x0000_t75" stroked="false">
            <v:imagedata r:id="rId884"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）其他应收款按种类披露</w:t>
      </w:r>
    </w:p>
    <w:p>
      <w:pPr>
        <w:spacing w:line="240" w:lineRule="auto" w:before="0"/>
        <w:rPr>
          <w:rFonts w:ascii="宋体" w:hAnsi="宋体" w:cs="宋体" w:eastAsia="宋体" w:hint="default"/>
          <w:sz w:val="12"/>
          <w:szCs w:val="12"/>
        </w:rPr>
      </w:pPr>
    </w:p>
    <w:tbl>
      <w:tblPr>
        <w:tblW w:w="0" w:type="auto"/>
        <w:jc w:val="left"/>
        <w:tblInd w:w="103" w:type="dxa"/>
        <w:tblLayout w:type="fixed"/>
        <w:tblCellMar>
          <w:top w:w="0" w:type="dxa"/>
          <w:left w:w="0" w:type="dxa"/>
          <w:bottom w:w="0" w:type="dxa"/>
          <w:right w:w="0" w:type="dxa"/>
        </w:tblCellMar>
        <w:tblLook w:val="01E0"/>
      </w:tblPr>
      <w:tblGrid>
        <w:gridCol w:w="1563"/>
        <w:gridCol w:w="1261"/>
        <w:gridCol w:w="991"/>
        <w:gridCol w:w="1169"/>
        <w:gridCol w:w="992"/>
        <w:gridCol w:w="1530"/>
        <w:gridCol w:w="719"/>
        <w:gridCol w:w="1080"/>
        <w:gridCol w:w="984"/>
      </w:tblGrid>
      <w:tr>
        <w:trPr>
          <w:trHeight w:val="303" w:hRule="exact"/>
        </w:trPr>
        <w:tc>
          <w:tcPr>
            <w:tcW w:w="4983"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18"/>
              <w:ind w:right="791"/>
              <w:jc w:val="righ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992" w:type="dxa"/>
            <w:tcBorders>
              <w:top w:val="single" w:sz="4" w:space="0" w:color="000000"/>
              <w:left w:val="nil" w:sz="6" w:space="0" w:color="auto"/>
              <w:bottom w:val="nil" w:sz="6" w:space="0" w:color="auto"/>
              <w:right w:val="single" w:sz="4" w:space="0" w:color="000000"/>
            </w:tcBorders>
          </w:tcPr>
          <w:p>
            <w:pPr/>
          </w:p>
        </w:tc>
        <w:tc>
          <w:tcPr>
            <w:tcW w:w="1530" w:type="dxa"/>
            <w:tcBorders>
              <w:top w:val="single" w:sz="4" w:space="0" w:color="000000"/>
              <w:left w:val="single" w:sz="4" w:space="0" w:color="000000"/>
              <w:bottom w:val="nil" w:sz="6" w:space="0" w:color="auto"/>
              <w:right w:val="nil" w:sz="6" w:space="0" w:color="auto"/>
            </w:tcBorders>
          </w:tcPr>
          <w:p>
            <w:pPr/>
          </w:p>
        </w:tc>
        <w:tc>
          <w:tcPr>
            <w:tcW w:w="1799"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3"/>
              <w:ind w:left="205"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984" w:type="dxa"/>
            <w:tcBorders>
              <w:top w:val="single" w:sz="4" w:space="0" w:color="000000"/>
              <w:left w:val="nil" w:sz="6" w:space="0" w:color="auto"/>
              <w:bottom w:val="nil" w:sz="6" w:space="0" w:color="auto"/>
              <w:right w:val="nil" w:sz="6" w:space="0" w:color="auto"/>
            </w:tcBorders>
          </w:tcPr>
          <w:p>
            <w:pPr/>
          </w:p>
        </w:tc>
      </w:tr>
      <w:tr>
        <w:trPr>
          <w:trHeight w:val="97" w:hRule="exact"/>
        </w:trPr>
        <w:tc>
          <w:tcPr>
            <w:tcW w:w="4983" w:type="dxa"/>
            <w:gridSpan w:val="4"/>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1799" w:type="dxa"/>
            <w:gridSpan w:val="2"/>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
        </w:tc>
      </w:tr>
      <w:tr>
        <w:trPr>
          <w:trHeight w:val="378"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7"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225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6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1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652"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30"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698" w:right="-19"/>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9" w:type="dxa"/>
            <w:tcBorders>
              <w:top w:val="nil" w:sz="6" w:space="0" w:color="auto"/>
              <w:left w:val="nil" w:sz="6" w:space="0" w:color="auto"/>
              <w:bottom w:val="nil" w:sz="6" w:space="0" w:color="auto"/>
              <w:right w:val="single" w:sz="4" w:space="0" w:color="000000"/>
            </w:tcBorders>
          </w:tcPr>
          <w:p>
            <w:pPr/>
          </w:p>
        </w:tc>
        <w:tc>
          <w:tcPr>
            <w:tcW w:w="206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3"/>
              <w:ind w:left="60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1" w:hRule="exact"/>
        </w:trPr>
        <w:tc>
          <w:tcPr>
            <w:tcW w:w="1563" w:type="dxa"/>
            <w:tcBorders>
              <w:top w:val="nil" w:sz="6" w:space="0" w:color="auto"/>
              <w:left w:val="nil" w:sz="6" w:space="0" w:color="auto"/>
              <w:bottom w:val="nil" w:sz="6" w:space="0" w:color="auto"/>
              <w:right w:val="nil" w:sz="6" w:space="0" w:color="auto"/>
            </w:tcBorders>
          </w:tcPr>
          <w:p>
            <w:pPr/>
          </w:p>
        </w:tc>
        <w:tc>
          <w:tcPr>
            <w:tcW w:w="2252" w:type="dxa"/>
            <w:gridSpan w:val="2"/>
            <w:tcBorders>
              <w:top w:val="nil" w:sz="6" w:space="0" w:color="auto"/>
              <w:left w:val="nil" w:sz="6" w:space="0" w:color="auto"/>
              <w:bottom w:val="nil" w:sz="6" w:space="0" w:color="auto"/>
              <w:right w:val="nil" w:sz="6" w:space="0" w:color="auto"/>
            </w:tcBorders>
          </w:tcPr>
          <w:p>
            <w:pPr/>
          </w:p>
        </w:tc>
        <w:tc>
          <w:tcPr>
            <w:tcW w:w="2160" w:type="dxa"/>
            <w:gridSpan w:val="2"/>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2064"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550"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1"/>
                <w:szCs w:val="21"/>
              </w:rPr>
            </w:pPr>
          </w:p>
        </w:tc>
        <w:tc>
          <w:tcPr>
            <w:tcW w:w="12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39"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204"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367"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39"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204"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30" w:type="dxa"/>
            <w:tcBorders>
              <w:top w:val="nil" w:sz="6" w:space="0" w:color="auto"/>
              <w:left w:val="single" w:sz="4" w:space="0" w:color="000000"/>
              <w:bottom w:val="single" w:sz="8" w:space="0" w:color="000000"/>
              <w:right w:val="nil" w:sz="6" w:space="0" w:color="auto"/>
            </w:tcBorders>
          </w:tcPr>
          <w:p>
            <w:pPr>
              <w:pStyle w:val="TableParagraph"/>
              <w:spacing w:line="240" w:lineRule="auto" w:before="102"/>
              <w:ind w:left="458"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9" w:type="dxa"/>
            <w:tcBorders>
              <w:top w:val="nil" w:sz="6" w:space="0" w:color="auto"/>
              <w:left w:val="nil" w:sz="6" w:space="0" w:color="auto"/>
              <w:bottom w:val="single" w:sz="4" w:space="0" w:color="000000"/>
              <w:right w:val="single" w:sz="4" w:space="0" w:color="000000"/>
            </w:tcBorders>
          </w:tcPr>
          <w:p>
            <w:pPr>
              <w:pStyle w:val="TableParagraph"/>
              <w:spacing w:line="239" w:lineRule="exact"/>
              <w:ind w:left="5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84" w:type="dxa"/>
            <w:tcBorders>
              <w:top w:val="nil" w:sz="6" w:space="0" w:color="auto"/>
              <w:left w:val="single" w:sz="4" w:space="0" w:color="000000"/>
              <w:bottom w:val="single" w:sz="4" w:space="0" w:color="000000"/>
              <w:right w:val="nil" w:sz="6" w:space="0" w:color="auto"/>
            </w:tcBorders>
          </w:tcPr>
          <w:p>
            <w:pPr>
              <w:pStyle w:val="TableParagraph"/>
              <w:spacing w:line="239" w:lineRule="exact"/>
              <w:ind w:left="27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88" w:lineRule="exact"/>
              <w:ind w:left="19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1094" w:hRule="exact"/>
        </w:trPr>
        <w:tc>
          <w:tcPr>
            <w:tcW w:w="1563" w:type="dxa"/>
            <w:tcBorders>
              <w:top w:val="single" w:sz="4" w:space="0" w:color="000000"/>
              <w:left w:val="nil" w:sz="6" w:space="0" w:color="auto"/>
              <w:bottom w:val="nil" w:sz="6" w:space="0" w:color="auto"/>
              <w:right w:val="single" w:sz="4" w:space="0" w:color="000000"/>
            </w:tcBorders>
          </w:tcPr>
          <w:p>
            <w:pPr>
              <w:pStyle w:val="TableParagraph"/>
              <w:spacing w:line="239" w:lineRule="exact"/>
              <w:ind w:left="122" w:right="0"/>
              <w:jc w:val="both"/>
              <w:rPr>
                <w:rFonts w:ascii="宋体" w:hAnsi="宋体" w:cs="宋体" w:eastAsia="宋体" w:hint="default"/>
                <w:sz w:val="21"/>
                <w:szCs w:val="21"/>
              </w:rPr>
            </w:pPr>
            <w:r>
              <w:rPr>
                <w:rFonts w:ascii="宋体" w:hAnsi="宋体" w:cs="宋体" w:eastAsia="宋体" w:hint="default"/>
                <w:sz w:val="21"/>
                <w:szCs w:val="21"/>
              </w:rPr>
              <w:t>单项金额重大</w:t>
            </w:r>
          </w:p>
          <w:p>
            <w:pPr>
              <w:pStyle w:val="TableParagraph"/>
              <w:spacing w:line="237" w:lineRule="auto"/>
              <w:ind w:left="122" w:right="171"/>
              <w:jc w:val="both"/>
              <w:rPr>
                <w:rFonts w:ascii="宋体" w:hAnsi="宋体" w:cs="宋体" w:eastAsia="宋体" w:hint="default"/>
                <w:sz w:val="21"/>
                <w:szCs w:val="21"/>
              </w:rPr>
            </w:pPr>
            <w:r>
              <w:rPr>
                <w:rFonts w:ascii="宋体" w:hAnsi="宋体" w:cs="宋体" w:eastAsia="宋体" w:hint="default"/>
                <w:spacing w:val="-1"/>
                <w:sz w:val="21"/>
                <w:szCs w:val="21"/>
              </w:rPr>
              <w:t>并单项计提坏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
                <w:sz w:val="21"/>
                <w:szCs w:val="21"/>
              </w:rPr>
              <w:t>账准备的其他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应收款</w:t>
            </w:r>
          </w:p>
        </w:tc>
        <w:tc>
          <w:tcPr>
            <w:tcW w:w="126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16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530"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tc>
        <w:tc>
          <w:tcPr>
            <w:tcW w:w="719"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c>
          <w:tcPr>
            <w:tcW w:w="984"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3"/>
                <w:szCs w:val="23"/>
              </w:rPr>
            </w:pPr>
          </w:p>
        </w:tc>
      </w:tr>
      <w:tr>
        <w:trPr>
          <w:trHeight w:val="406" w:hRule="exact"/>
        </w:trPr>
        <w:tc>
          <w:tcPr>
            <w:tcW w:w="10289"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按组合计提坏账准备的其他应收款</w:t>
            </w:r>
          </w:p>
        </w:tc>
      </w:tr>
      <w:tr>
        <w:trPr>
          <w:trHeight w:val="396"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账龄分析组合</w:t>
            </w:r>
          </w:p>
        </w:tc>
        <w:tc>
          <w:tcPr>
            <w:tcW w:w="126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9" w:right="0"/>
              <w:jc w:val="center"/>
              <w:rPr>
                <w:rFonts w:ascii="Arial Narrow" w:hAnsi="Arial Narrow" w:cs="Arial Narrow" w:eastAsia="Arial Narrow" w:hint="default"/>
                <w:sz w:val="21"/>
                <w:szCs w:val="21"/>
              </w:rPr>
            </w:pPr>
            <w:r>
              <w:rPr>
                <w:rFonts w:ascii="Arial Narrow"/>
                <w:sz w:val="21"/>
              </w:rPr>
              <w:t>4,901,990.13</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49,015.17</w:t>
            </w:r>
            <w:r>
              <w:rPr>
                <w:rFonts w:ascii="Arial Narrow"/>
                <w:sz w:val="21"/>
              </w:rPr>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3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230" w:right="0"/>
              <w:jc w:val="left"/>
              <w:rPr>
                <w:rFonts w:ascii="Arial Narrow" w:hAnsi="Arial Narrow" w:cs="Arial Narrow" w:eastAsia="Arial Narrow" w:hint="default"/>
                <w:sz w:val="21"/>
                <w:szCs w:val="21"/>
              </w:rPr>
            </w:pPr>
            <w:r>
              <w:rPr>
                <w:rFonts w:ascii="Arial Narrow"/>
                <w:sz w:val="21"/>
              </w:rPr>
              <w:t>1,533,742.99</w:t>
            </w:r>
          </w:p>
        </w:tc>
        <w:tc>
          <w:tcPr>
            <w:tcW w:w="719"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14"/>
              <w:jc w:val="center"/>
              <w:rPr>
                <w:rFonts w:ascii="Arial Narrow" w:hAnsi="Arial Narrow" w:cs="Arial Narrow" w:eastAsia="Arial Narrow" w:hint="default"/>
                <w:sz w:val="21"/>
                <w:szCs w:val="21"/>
              </w:rPr>
            </w:pPr>
            <w:r>
              <w:rPr>
                <w:rFonts w:ascii="Arial Narrow"/>
                <w:sz w:val="21"/>
              </w:rPr>
              <w:t>100.00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00" w:right="0"/>
              <w:jc w:val="center"/>
              <w:rPr>
                <w:rFonts w:ascii="Arial Narrow" w:hAnsi="Arial Narrow" w:cs="Arial Narrow" w:eastAsia="Arial Narrow" w:hint="default"/>
                <w:sz w:val="21"/>
                <w:szCs w:val="21"/>
              </w:rPr>
            </w:pPr>
            <w:r>
              <w:rPr>
                <w:rFonts w:ascii="Arial Narrow"/>
                <w:sz w:val="21"/>
              </w:rPr>
              <w:t>16,071.75</w:t>
            </w:r>
          </w:p>
        </w:tc>
        <w:tc>
          <w:tcPr>
            <w:tcW w:w="98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306"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2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39" w:right="0"/>
              <w:jc w:val="center"/>
              <w:rPr>
                <w:rFonts w:ascii="Arial Narrow" w:hAnsi="Arial Narrow" w:cs="Arial Narrow" w:eastAsia="Arial Narrow" w:hint="default"/>
                <w:sz w:val="21"/>
                <w:szCs w:val="21"/>
              </w:rPr>
            </w:pPr>
            <w:r>
              <w:rPr>
                <w:rFonts w:ascii="Arial Narrow"/>
                <w:sz w:val="21"/>
              </w:rPr>
              <w:t>4,901,990.13</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49,015.17</w:t>
            </w:r>
            <w:r>
              <w:rPr>
                <w:rFonts w:ascii="Arial Narrow"/>
                <w:sz w:val="21"/>
              </w:rPr>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53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230" w:right="0"/>
              <w:jc w:val="left"/>
              <w:rPr>
                <w:rFonts w:ascii="Arial Narrow" w:hAnsi="Arial Narrow" w:cs="Arial Narrow" w:eastAsia="Arial Narrow" w:hint="default"/>
                <w:sz w:val="21"/>
                <w:szCs w:val="21"/>
              </w:rPr>
            </w:pPr>
            <w:r>
              <w:rPr>
                <w:rFonts w:ascii="Arial Narrow"/>
                <w:sz w:val="21"/>
              </w:rPr>
              <w:t>1,533,742.99</w:t>
            </w:r>
          </w:p>
        </w:tc>
        <w:tc>
          <w:tcPr>
            <w:tcW w:w="719"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14"/>
              <w:jc w:val="center"/>
              <w:rPr>
                <w:rFonts w:ascii="Arial Narrow" w:hAnsi="Arial Narrow" w:cs="Arial Narrow" w:eastAsia="Arial Narrow" w:hint="default"/>
                <w:sz w:val="21"/>
                <w:szCs w:val="21"/>
              </w:rPr>
            </w:pPr>
            <w:r>
              <w:rPr>
                <w:rFonts w:ascii="Arial Narrow"/>
                <w:sz w:val="21"/>
              </w:rPr>
              <w:t>100.00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0" w:right="0"/>
              <w:jc w:val="center"/>
              <w:rPr>
                <w:rFonts w:ascii="Arial Narrow" w:hAnsi="Arial Narrow" w:cs="Arial Narrow" w:eastAsia="Arial Narrow" w:hint="default"/>
                <w:sz w:val="21"/>
                <w:szCs w:val="21"/>
              </w:rPr>
            </w:pPr>
            <w:r>
              <w:rPr>
                <w:rFonts w:ascii="Arial Narrow"/>
                <w:sz w:val="21"/>
              </w:rPr>
              <w:t>16,071.75</w:t>
            </w:r>
          </w:p>
        </w:tc>
        <w:tc>
          <w:tcPr>
            <w:tcW w:w="984"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4"/>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r>
      <w:tr>
        <w:trPr>
          <w:trHeight w:val="93" w:hRule="exact"/>
        </w:trPr>
        <w:tc>
          <w:tcPr>
            <w:tcW w:w="1563"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1059" w:hRule="exact"/>
        </w:trPr>
        <w:tc>
          <w:tcPr>
            <w:tcW w:w="1563" w:type="dxa"/>
            <w:tcBorders>
              <w:top w:val="nil" w:sz="6" w:space="0" w:color="auto"/>
              <w:left w:val="nil" w:sz="6" w:space="0" w:color="auto"/>
              <w:bottom w:val="nil" w:sz="6" w:space="0" w:color="auto"/>
              <w:right w:val="single" w:sz="4" w:space="0" w:color="000000"/>
            </w:tcBorders>
          </w:tcPr>
          <w:p>
            <w:pPr>
              <w:pStyle w:val="TableParagraph"/>
              <w:spacing w:line="240" w:lineRule="exact"/>
              <w:ind w:left="122" w:right="0"/>
              <w:jc w:val="both"/>
              <w:rPr>
                <w:rFonts w:ascii="宋体" w:hAnsi="宋体" w:cs="宋体" w:eastAsia="宋体" w:hint="default"/>
                <w:sz w:val="21"/>
                <w:szCs w:val="21"/>
              </w:rPr>
            </w:pPr>
            <w:r>
              <w:rPr>
                <w:rFonts w:ascii="宋体" w:hAnsi="宋体" w:cs="宋体" w:eastAsia="宋体" w:hint="default"/>
                <w:spacing w:val="9"/>
                <w:sz w:val="21"/>
                <w:szCs w:val="21"/>
              </w:rPr>
              <w:t>单项金额虽不</w:t>
            </w:r>
          </w:p>
          <w:p>
            <w:pPr>
              <w:pStyle w:val="TableParagraph"/>
              <w:spacing w:line="237" w:lineRule="auto" w:before="2"/>
              <w:ind w:left="122" w:right="100"/>
              <w:jc w:val="both"/>
              <w:rPr>
                <w:rFonts w:ascii="宋体" w:hAnsi="宋体" w:cs="宋体" w:eastAsia="宋体" w:hint="default"/>
                <w:sz w:val="21"/>
                <w:szCs w:val="21"/>
              </w:rPr>
            </w:pPr>
            <w:r>
              <w:rPr>
                <w:rFonts w:ascii="宋体" w:hAnsi="宋体" w:cs="宋体" w:eastAsia="宋体" w:hint="default"/>
                <w:spacing w:val="9"/>
                <w:sz w:val="21"/>
                <w:szCs w:val="21"/>
              </w:rPr>
              <w:t>重大但单项计</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9"/>
                <w:sz w:val="21"/>
                <w:szCs w:val="21"/>
              </w:rPr>
              <w:t>提坏账准备的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其他应收款</w:t>
            </w:r>
          </w:p>
        </w:tc>
        <w:tc>
          <w:tcPr>
            <w:tcW w:w="1261"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40" w:hRule="exact"/>
        </w:trPr>
        <w:tc>
          <w:tcPr>
            <w:tcW w:w="1563"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nil" w:sz="6" w:space="0" w:color="auto"/>
            </w:tcBorders>
          </w:tcPr>
          <w:p>
            <w:pPr/>
          </w:p>
        </w:tc>
        <w:tc>
          <w:tcPr>
            <w:tcW w:w="719"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563"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39" w:right="0"/>
              <w:jc w:val="center"/>
              <w:rPr>
                <w:rFonts w:ascii="Arial Narrow" w:hAnsi="Arial Narrow" w:cs="Arial Narrow" w:eastAsia="Arial Narrow" w:hint="default"/>
                <w:sz w:val="21"/>
                <w:szCs w:val="21"/>
              </w:rPr>
            </w:pPr>
            <w:r>
              <w:rPr>
                <w:rFonts w:ascii="Arial Narrow"/>
                <w:b/>
                <w:sz w:val="21"/>
              </w:rPr>
              <w:t>4,901,990.13</w:t>
            </w:r>
            <w:r>
              <w:rPr>
                <w:rFonts w:ascii="Arial Narrow"/>
                <w:sz w:val="21"/>
              </w:rPr>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49,015.17</w:t>
            </w:r>
            <w:r>
              <w:rPr>
                <w:rFonts w:ascii="Arial Narrow"/>
                <w:sz w:val="21"/>
              </w:rPr>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8"/>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530" w:type="dxa"/>
            <w:tcBorders>
              <w:top w:val="nil" w:sz="6" w:space="0" w:color="auto"/>
              <w:left w:val="single" w:sz="4" w:space="0" w:color="000000"/>
              <w:bottom w:val="single" w:sz="8" w:space="0" w:color="000000"/>
              <w:right w:val="nil" w:sz="6" w:space="0" w:color="auto"/>
            </w:tcBorders>
          </w:tcPr>
          <w:p>
            <w:pPr>
              <w:pStyle w:val="TableParagraph"/>
              <w:spacing w:line="240" w:lineRule="auto" w:before="69"/>
              <w:ind w:left="230" w:right="0"/>
              <w:jc w:val="left"/>
              <w:rPr>
                <w:rFonts w:ascii="Arial Narrow" w:hAnsi="Arial Narrow" w:cs="Arial Narrow" w:eastAsia="Arial Narrow" w:hint="default"/>
                <w:sz w:val="21"/>
                <w:szCs w:val="21"/>
              </w:rPr>
            </w:pPr>
            <w:r>
              <w:rPr>
                <w:rFonts w:ascii="Arial Narrow"/>
                <w:b/>
                <w:sz w:val="21"/>
              </w:rPr>
              <w:t>1,533,742.99</w:t>
            </w:r>
            <w:r>
              <w:rPr>
                <w:rFonts w:ascii="Arial Narrow"/>
                <w:sz w:val="21"/>
              </w:rPr>
            </w:r>
          </w:p>
        </w:tc>
        <w:tc>
          <w:tcPr>
            <w:tcW w:w="719" w:type="dxa"/>
            <w:tcBorders>
              <w:top w:val="nil" w:sz="6" w:space="0" w:color="auto"/>
              <w:left w:val="nil" w:sz="6" w:space="0" w:color="auto"/>
              <w:bottom w:val="single" w:sz="4" w:space="0" w:color="000000"/>
              <w:right w:val="single" w:sz="4" w:space="0" w:color="000000"/>
            </w:tcBorders>
          </w:tcPr>
          <w:p>
            <w:pPr>
              <w:pStyle w:val="TableParagraph"/>
              <w:spacing w:line="240" w:lineRule="auto" w:before="69"/>
              <w:ind w:right="14"/>
              <w:jc w:val="center"/>
              <w:rPr>
                <w:rFonts w:ascii="Arial Narrow" w:hAnsi="Arial Narrow" w:cs="Arial Narrow" w:eastAsia="Arial Narrow" w:hint="default"/>
                <w:sz w:val="21"/>
                <w:szCs w:val="21"/>
              </w:rPr>
            </w:pPr>
            <w:r>
              <w:rPr>
                <w:rFonts w:ascii="Arial Narrow"/>
                <w:b/>
                <w:sz w:val="21"/>
              </w:rPr>
              <w:t>100.00</w:t>
            </w:r>
            <w:r>
              <w:rPr>
                <w:rFonts w:ascii="Arial Narrow"/>
                <w:sz w:val="21"/>
              </w:rPr>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left="100" w:right="0"/>
              <w:jc w:val="center"/>
              <w:rPr>
                <w:rFonts w:ascii="Arial Narrow" w:hAnsi="Arial Narrow" w:cs="Arial Narrow" w:eastAsia="Arial Narrow" w:hint="default"/>
                <w:sz w:val="21"/>
                <w:szCs w:val="21"/>
              </w:rPr>
            </w:pPr>
            <w:r>
              <w:rPr>
                <w:rFonts w:ascii="Arial Narrow"/>
                <w:b/>
                <w:sz w:val="21"/>
              </w:rPr>
              <w:t>16,071.75</w:t>
            </w:r>
            <w:r>
              <w:rPr>
                <w:rFonts w:ascii="Arial Narrow"/>
                <w:sz w:val="21"/>
              </w:rPr>
            </w:r>
          </w:p>
        </w:tc>
        <w:tc>
          <w:tcPr>
            <w:tcW w:w="984"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r>
    </w:tbl>
    <w:p>
      <w:pPr>
        <w:spacing w:line="240" w:lineRule="auto" w:before="3"/>
        <w:rPr>
          <w:rFonts w:ascii="宋体" w:hAnsi="宋体" w:cs="宋体" w:eastAsia="宋体" w:hint="default"/>
          <w:sz w:val="5"/>
          <w:szCs w:val="5"/>
        </w:rPr>
      </w:pPr>
    </w:p>
    <w:p>
      <w:pPr>
        <w:spacing w:before="36"/>
        <w:ind w:left="1258" w:right="0" w:firstLine="0"/>
        <w:jc w:val="left"/>
        <w:rPr>
          <w:rFonts w:ascii="宋体" w:hAnsi="宋体" w:cs="宋体" w:eastAsia="宋体" w:hint="default"/>
          <w:sz w:val="21"/>
          <w:szCs w:val="21"/>
        </w:rPr>
      </w:pPr>
      <w:r>
        <w:rPr/>
        <w:pict>
          <v:group style="position:absolute;margin-left:53.880001pt;margin-top:-118.796326pt;width:513.75pt;height:114.65pt;mso-position-horizontal-relative:page;mso-position-vertical-relative:paragraph;z-index:-1136872" coordorigin="1078,-2376" coordsize="10275,2293">
            <v:shape style="position:absolute;left:1078;top:-2376;width:1544;height:10" type="#_x0000_t75" stroked="false">
              <v:imagedata r:id="rId830" o:title=""/>
            </v:shape>
            <v:shape style="position:absolute;left:2616;top:-2376;width:1265;height:10" type="#_x0000_t75" stroked="false">
              <v:imagedata r:id="rId892" o:title=""/>
            </v:shape>
            <v:shape style="position:absolute;left:3877;top:-2376;width:996;height:10" type="#_x0000_t75" stroked="false">
              <v:imagedata r:id="rId189" o:title=""/>
            </v:shape>
            <v:shape style="position:absolute;left:4868;top:-2376;width:1174;height:10" type="#_x0000_t75" stroked="false">
              <v:imagedata r:id="rId155" o:title=""/>
            </v:shape>
            <v:shape style="position:absolute;left:6037;top:-2376;width:996;height:10" type="#_x0000_t75" stroked="false">
              <v:imagedata r:id="rId189" o:title=""/>
            </v:shape>
            <v:shape style="position:absolute;left:7029;top:-2376;width:1354;height:10" type="#_x0000_t75" stroked="false">
              <v:imagedata r:id="rId157" o:title=""/>
            </v:shape>
            <v:shape style="position:absolute;left:8377;top:-2376;width:2975;height:10" type="#_x0000_t75" stroked="false">
              <v:imagedata r:id="rId190" o:title=""/>
            </v:shape>
            <v:group style="position:absolute;left:8382;top:-2366;width:10;height:20" coordorigin="8382,-2366" coordsize="10,20">
              <v:shape style="position:absolute;left:8382;top:-2366;width:10;height:20" coordorigin="8382,-2366" coordsize="10,20" path="m8382,-2347l8392,-2347,8392,-2366,8382,-2366,8382,-2347xe" filled="true" fillcolor="#000000" stroked="false">
                <v:path arrowok="t"/>
                <v:fill type="solid"/>
              </v:shape>
            </v:group>
            <v:group style="position:absolute;left:8382;top:-2347;width:10;height:20" coordorigin="8382,-2347" coordsize="10,20">
              <v:shape style="position:absolute;left:8382;top:-2347;width:10;height:20" coordorigin="8382,-2347" coordsize="10,20" path="m8382,-2328l8392,-2328,8392,-2347,8382,-2347,8382,-2328xe" filled="true" fillcolor="#000000" stroked="false">
                <v:path arrowok="t"/>
                <v:fill type="solid"/>
              </v:shape>
            </v:group>
            <v:group style="position:absolute;left:8382;top:-2328;width:10;height:20" coordorigin="8382,-2328" coordsize="10,20">
              <v:shape style="position:absolute;left:8382;top:-2328;width:10;height:20" coordorigin="8382,-2328" coordsize="10,20" path="m8382,-2309l8392,-2309,8392,-2328,8382,-2328,8382,-2309xe" filled="true" fillcolor="#000000" stroked="false">
                <v:path arrowok="t"/>
                <v:fill type="solid"/>
              </v:shape>
            </v:group>
            <v:group style="position:absolute;left:8382;top:-2309;width:10;height:20" coordorigin="8382,-2309" coordsize="10,20">
              <v:shape style="position:absolute;left:8382;top:-2309;width:10;height:20" coordorigin="8382,-2309" coordsize="10,20" path="m8382,-2290l8392,-2290,8392,-2309,8382,-2309,8382,-2290xe" filled="true" fillcolor="#000000" stroked="false">
                <v:path arrowok="t"/>
                <v:fill type="solid"/>
              </v:shape>
            </v:group>
            <v:group style="position:absolute;left:8382;top:-2290;width:10;height:20" coordorigin="8382,-2290" coordsize="10,20">
              <v:shape style="position:absolute;left:8382;top:-2290;width:10;height:20" coordorigin="8382,-2290" coordsize="10,20" path="m8382,-2270l8392,-2270,8392,-2290,8382,-2290,8382,-2270xe" filled="true" fillcolor="#000000" stroked="false">
                <v:path arrowok="t"/>
                <v:fill type="solid"/>
              </v:shape>
            </v:group>
            <v:group style="position:absolute;left:8382;top:-2270;width:10;height:20" coordorigin="8382,-2270" coordsize="10,20">
              <v:shape style="position:absolute;left:8382;top:-2270;width:10;height:20" coordorigin="8382,-2270" coordsize="10,20" path="m8382,-2251l8392,-2251,8392,-2270,8382,-2270,8382,-2251xe" filled="true" fillcolor="#000000" stroked="false">
                <v:path arrowok="t"/>
                <v:fill type="solid"/>
              </v:shape>
            </v:group>
            <v:group style="position:absolute;left:8382;top:-2251;width:10;height:20" coordorigin="8382,-2251" coordsize="10,20">
              <v:shape style="position:absolute;left:8382;top:-2251;width:10;height:20" coordorigin="8382,-2251" coordsize="10,20" path="m8382,-2232l8392,-2232,8392,-2251,8382,-2251,8382,-2232xe" filled="true" fillcolor="#000000" stroked="false">
                <v:path arrowok="t"/>
                <v:fill type="solid"/>
              </v:shape>
            </v:group>
            <v:group style="position:absolute;left:8382;top:-2232;width:10;height:20" coordorigin="8382,-2232" coordsize="10,20">
              <v:shape style="position:absolute;left:8382;top:-2232;width:10;height:20" coordorigin="8382,-2232" coordsize="10,20" path="m8382,-2213l8392,-2213,8392,-2232,8382,-2232,8382,-2213xe" filled="true" fillcolor="#000000" stroked="false">
                <v:path arrowok="t"/>
                <v:fill type="solid"/>
              </v:shape>
            </v:group>
            <v:group style="position:absolute;left:8382;top:-2213;width:10;height:20" coordorigin="8382,-2213" coordsize="10,20">
              <v:shape style="position:absolute;left:8382;top:-2213;width:10;height:20" coordorigin="8382,-2213" coordsize="10,20" path="m8382,-2194l8392,-2194,8392,-2213,8382,-2213,8382,-2194xe" filled="true" fillcolor="#000000" stroked="false">
                <v:path arrowok="t"/>
                <v:fill type="solid"/>
              </v:shape>
            </v:group>
            <v:group style="position:absolute;left:8382;top:-2194;width:10;height:20" coordorigin="8382,-2194" coordsize="10,20">
              <v:shape style="position:absolute;left:8382;top:-2194;width:10;height:20" coordorigin="8382,-2194" coordsize="10,20" path="m8382,-2174l8392,-2174,8392,-2194,8382,-2194,8382,-2174xe" filled="true" fillcolor="#000000" stroked="false">
                <v:path arrowok="t"/>
                <v:fill type="solid"/>
              </v:shape>
            </v:group>
            <v:group style="position:absolute;left:8382;top:-2174;width:10;height:20" coordorigin="8382,-2174" coordsize="10,20">
              <v:shape style="position:absolute;left:8382;top:-2174;width:10;height:20" coordorigin="8382,-2174" coordsize="10,20" path="m8382,-2155l8392,-2155,8392,-2174,8382,-2174,8382,-2155xe" filled="true" fillcolor="#000000" stroked="false">
                <v:path arrowok="t"/>
                <v:fill type="solid"/>
              </v:shape>
            </v:group>
            <v:group style="position:absolute;left:8382;top:-2155;width:10;height:20" coordorigin="8382,-2155" coordsize="10,20">
              <v:shape style="position:absolute;left:8382;top:-2155;width:10;height:20" coordorigin="8382,-2155" coordsize="10,20" path="m8382,-2136l8392,-2136,8392,-2155,8382,-2155,8382,-2136xe" filled="true" fillcolor="#000000" stroked="false">
                <v:path arrowok="t"/>
                <v:fill type="solid"/>
              </v:shape>
            </v:group>
            <v:group style="position:absolute;left:8382;top:-2136;width:10;height:20" coordorigin="8382,-2136" coordsize="10,20">
              <v:shape style="position:absolute;left:8382;top:-2136;width:10;height:20" coordorigin="8382,-2136" coordsize="10,20" path="m8382,-2117l8392,-2117,8392,-2136,8382,-2136,8382,-2117xe" filled="true" fillcolor="#000000" stroked="false">
                <v:path arrowok="t"/>
                <v:fill type="solid"/>
              </v:shape>
            </v:group>
            <v:group style="position:absolute;left:8382;top:-2117;width:10;height:20" coordorigin="8382,-2117" coordsize="10,20">
              <v:shape style="position:absolute;left:8382;top:-2117;width:10;height:20" coordorigin="8382,-2117" coordsize="10,20" path="m8382,-2098l8392,-2098,8392,-2117,8382,-2117,8382,-2098xe" filled="true" fillcolor="#000000" stroked="false">
                <v:path arrowok="t"/>
                <v:fill type="solid"/>
              </v:shape>
            </v:group>
            <v:group style="position:absolute;left:8382;top:-2098;width:10;height:20" coordorigin="8382,-2098" coordsize="10,20">
              <v:shape style="position:absolute;left:8382;top:-2098;width:10;height:20" coordorigin="8382,-2098" coordsize="10,20" path="m8382,-2078l8392,-2078,8392,-2098,8382,-2098,8382,-2078xe" filled="true" fillcolor="#000000" stroked="false">
                <v:path arrowok="t"/>
                <v:fill type="solid"/>
              </v:shape>
            </v:group>
            <v:group style="position:absolute;left:8382;top:-2078;width:10;height:20" coordorigin="8382,-2078" coordsize="10,20">
              <v:shape style="position:absolute;left:8382;top:-2078;width:10;height:20" coordorigin="8382,-2078" coordsize="10,20" path="m8382,-2059l8392,-2059,8392,-2078,8382,-2078,8382,-2059xe" filled="true" fillcolor="#000000" stroked="false">
                <v:path arrowok="t"/>
                <v:fill type="solid"/>
              </v:shape>
            </v:group>
            <v:group style="position:absolute;left:8382;top:-2059;width:10;height:20" coordorigin="8382,-2059" coordsize="10,20">
              <v:shape style="position:absolute;left:8382;top:-2059;width:10;height:20" coordorigin="8382,-2059" coordsize="10,20" path="m8382,-2040l8392,-2040,8392,-2059,8382,-2059,8382,-2040xe" filled="true" fillcolor="#000000" stroked="false">
                <v:path arrowok="t"/>
                <v:fill type="solid"/>
              </v:shape>
            </v:group>
            <v:group style="position:absolute;left:8382;top:-2040;width:10;height:20" coordorigin="8382,-2040" coordsize="10,20">
              <v:shape style="position:absolute;left:8382;top:-2040;width:10;height:20" coordorigin="8382,-2040" coordsize="10,20" path="m8382,-2021l8392,-2021,8392,-2040,8382,-2040,8382,-2021xe" filled="true" fillcolor="#000000" stroked="false">
                <v:path arrowok="t"/>
                <v:fill type="solid"/>
              </v:shape>
            </v:group>
            <v:group style="position:absolute;left:8382;top:-2021;width:10;height:20" coordorigin="8382,-2021" coordsize="10,20">
              <v:shape style="position:absolute;left:8382;top:-2021;width:10;height:20" coordorigin="8382,-2021" coordsize="10,20" path="m8382,-2002l8392,-2002,8392,-2021,8382,-2021,8382,-2002xe" filled="true" fillcolor="#000000" stroked="false">
                <v:path arrowok="t"/>
                <v:fill type="solid"/>
              </v:shape>
            </v:group>
            <v:group style="position:absolute;left:8382;top:-2002;width:10;height:20" coordorigin="8382,-2002" coordsize="10,20">
              <v:shape style="position:absolute;left:8382;top:-2002;width:10;height:20" coordorigin="8382,-2002" coordsize="10,20" path="m8382,-1982l8392,-1982,8392,-2002,8382,-2002,8382,-1982xe" filled="true" fillcolor="#000000" stroked="false">
                <v:path arrowok="t"/>
                <v:fill type="solid"/>
              </v:shape>
            </v:group>
            <v:group style="position:absolute;left:8382;top:-1980;width:10;height:2" coordorigin="8382,-1980" coordsize="10,2">
              <v:shape style="position:absolute;left:8382;top:-1980;width:10;height:2" coordorigin="8382,-1980" coordsize="10,0" path="m8382,-1980l8392,-1980e" filled="false" stroked="true" strokeweight=".24002pt" strokecolor="#000000">
                <v:path arrowok="t"/>
              </v:shape>
              <v:shape style="position:absolute;left:1078;top:-1978;width:1544;height:10" type="#_x0000_t75" stroked="false">
                <v:imagedata r:id="rId830" o:title=""/>
              </v:shape>
              <v:shape style="position:absolute;left:2616;top:-1978;width:1265;height:10" type="#_x0000_t75" stroked="false">
                <v:imagedata r:id="rId892" o:title=""/>
              </v:shape>
              <v:shape style="position:absolute;left:3877;top:-1978;width:996;height:10" type="#_x0000_t75" stroked="false">
                <v:imagedata r:id="rId189" o:title=""/>
              </v:shape>
              <v:shape style="position:absolute;left:4868;top:-1978;width:1174;height:10" type="#_x0000_t75" stroked="false">
                <v:imagedata r:id="rId155" o:title=""/>
              </v:shape>
              <v:shape style="position:absolute;left:6037;top:-1978;width:996;height:10" type="#_x0000_t75" stroked="false">
                <v:imagedata r:id="rId189" o:title=""/>
              </v:shape>
              <v:shape style="position:absolute;left:7029;top:-1978;width:1354;height:10" type="#_x0000_t75" stroked="false">
                <v:imagedata r:id="rId157" o:title=""/>
              </v:shape>
              <v:shape style="position:absolute;left:8377;top:-1978;width:2975;height:10" type="#_x0000_t75" stroked="false">
                <v:imagedata r:id="rId190" o:title=""/>
              </v:shape>
            </v:group>
            <v:group style="position:absolute;left:8382;top:-1968;width:10;height:20" coordorigin="8382,-1968" coordsize="10,20">
              <v:shape style="position:absolute;left:8382;top:-1968;width:10;height:20" coordorigin="8382,-1968" coordsize="10,20" path="m8382,-1949l8392,-1949,8392,-1968,8382,-1968,8382,-1949xe" filled="true" fillcolor="#000000" stroked="false">
                <v:path arrowok="t"/>
                <v:fill type="solid"/>
              </v:shape>
            </v:group>
            <v:group style="position:absolute;left:8382;top:-1949;width:10;height:20" coordorigin="8382,-1949" coordsize="10,20">
              <v:shape style="position:absolute;left:8382;top:-1949;width:10;height:20" coordorigin="8382,-1949" coordsize="10,20" path="m8382,-1930l8392,-1930,8392,-1949,8382,-1949,8382,-1930xe" filled="true" fillcolor="#000000" stroked="false">
                <v:path arrowok="t"/>
                <v:fill type="solid"/>
              </v:shape>
            </v:group>
            <v:group style="position:absolute;left:8382;top:-1930;width:10;height:20" coordorigin="8382,-1930" coordsize="10,20">
              <v:shape style="position:absolute;left:8382;top:-1930;width:10;height:20" coordorigin="8382,-1930" coordsize="10,20" path="m8382,-1910l8392,-1910,8392,-1930,8382,-1930,8382,-1910xe" filled="true" fillcolor="#000000" stroked="false">
                <v:path arrowok="t"/>
                <v:fill type="solid"/>
              </v:shape>
            </v:group>
            <v:group style="position:absolute;left:8382;top:-1910;width:10;height:20" coordorigin="8382,-1910" coordsize="10,20">
              <v:shape style="position:absolute;left:8382;top:-1910;width:10;height:20" coordorigin="8382,-1910" coordsize="10,20" path="m8382,-1891l8392,-1891,8392,-1910,8382,-1910,8382,-1891xe" filled="true" fillcolor="#000000" stroked="false">
                <v:path arrowok="t"/>
                <v:fill type="solid"/>
              </v:shape>
            </v:group>
            <v:group style="position:absolute;left:8382;top:-1891;width:10;height:20" coordorigin="8382,-1891" coordsize="10,20">
              <v:shape style="position:absolute;left:8382;top:-1891;width:10;height:20" coordorigin="8382,-1891" coordsize="10,20" path="m8382,-1872l8392,-1872,8392,-1891,8382,-1891,8382,-1872xe" filled="true" fillcolor="#000000" stroked="false">
                <v:path arrowok="t"/>
                <v:fill type="solid"/>
              </v:shape>
            </v:group>
            <v:group style="position:absolute;left:8382;top:-1872;width:10;height:20" coordorigin="8382,-1872" coordsize="10,20">
              <v:shape style="position:absolute;left:8382;top:-1872;width:10;height:20" coordorigin="8382,-1872" coordsize="10,20" path="m8382,-1853l8392,-1853,8392,-1872,8382,-1872,8382,-1853xe" filled="true" fillcolor="#000000" stroked="false">
                <v:path arrowok="t"/>
                <v:fill type="solid"/>
              </v:shape>
            </v:group>
            <v:group style="position:absolute;left:8382;top:-1853;width:10;height:20" coordorigin="8382,-1853" coordsize="10,20">
              <v:shape style="position:absolute;left:8382;top:-1853;width:10;height:20" coordorigin="8382,-1853" coordsize="10,20" path="m8382,-1834l8392,-1834,8392,-1853,8382,-1853,8382,-1834xe" filled="true" fillcolor="#000000" stroked="false">
                <v:path arrowok="t"/>
                <v:fill type="solid"/>
              </v:shape>
            </v:group>
            <v:group style="position:absolute;left:8382;top:-1834;width:10;height:20" coordorigin="8382,-1834" coordsize="10,20">
              <v:shape style="position:absolute;left:8382;top:-1834;width:10;height:20" coordorigin="8382,-1834" coordsize="10,20" path="m8382,-1814l8392,-1814,8392,-1834,8382,-1834,8382,-1814xe" filled="true" fillcolor="#000000" stroked="false">
                <v:path arrowok="t"/>
                <v:fill type="solid"/>
              </v:shape>
            </v:group>
            <v:group style="position:absolute;left:8382;top:-1814;width:10;height:20" coordorigin="8382,-1814" coordsize="10,20">
              <v:shape style="position:absolute;left:8382;top:-1814;width:10;height:20" coordorigin="8382,-1814" coordsize="10,20" path="m8382,-1795l8392,-1795,8392,-1814,8382,-1814,8382,-1795xe" filled="true" fillcolor="#000000" stroked="false">
                <v:path arrowok="t"/>
                <v:fill type="solid"/>
              </v:shape>
            </v:group>
            <v:group style="position:absolute;left:8382;top:-1795;width:10;height:20" coordorigin="8382,-1795" coordsize="10,20">
              <v:shape style="position:absolute;left:8382;top:-1795;width:10;height:20" coordorigin="8382,-1795" coordsize="10,20" path="m8382,-1776l8392,-1776,8392,-1795,8382,-1795,8382,-1776xe" filled="true" fillcolor="#000000" stroked="false">
                <v:path arrowok="t"/>
                <v:fill type="solid"/>
              </v:shape>
            </v:group>
            <v:group style="position:absolute;left:8382;top:-1776;width:10;height:20" coordorigin="8382,-1776" coordsize="10,20">
              <v:shape style="position:absolute;left:8382;top:-1776;width:10;height:20" coordorigin="8382,-1776" coordsize="10,20" path="m8382,-1757l8392,-1757,8392,-1776,8382,-1776,8382,-1757xe" filled="true" fillcolor="#000000" stroked="false">
                <v:path arrowok="t"/>
                <v:fill type="solid"/>
              </v:shape>
            </v:group>
            <v:group style="position:absolute;left:8382;top:-1757;width:10;height:20" coordorigin="8382,-1757" coordsize="10,20">
              <v:shape style="position:absolute;left:8382;top:-1757;width:10;height:20" coordorigin="8382,-1757" coordsize="10,20" path="m8382,-1738l8392,-1738,8392,-1757,8382,-1757,8382,-1738xe" filled="true" fillcolor="#000000" stroked="false">
                <v:path arrowok="t"/>
                <v:fill type="solid"/>
              </v:shape>
            </v:group>
            <v:group style="position:absolute;left:8382;top:-1738;width:10;height:20" coordorigin="8382,-1738" coordsize="10,20">
              <v:shape style="position:absolute;left:8382;top:-1738;width:10;height:20" coordorigin="8382,-1738" coordsize="10,20" path="m8382,-1718l8392,-1718,8392,-1738,8382,-1738,8382,-1718xe" filled="true" fillcolor="#000000" stroked="false">
                <v:path arrowok="t"/>
                <v:fill type="solid"/>
              </v:shape>
            </v:group>
            <v:group style="position:absolute;left:8382;top:-1718;width:10;height:20" coordorigin="8382,-1718" coordsize="10,20">
              <v:shape style="position:absolute;left:8382;top:-1718;width:10;height:20" coordorigin="8382,-1718" coordsize="10,20" path="m8382,-1699l8392,-1699,8392,-1718,8382,-1718,8382,-1699xe" filled="true" fillcolor="#000000" stroked="false">
                <v:path arrowok="t"/>
                <v:fill type="solid"/>
              </v:shape>
            </v:group>
            <v:group style="position:absolute;left:8382;top:-1699;width:10;height:20" coordorigin="8382,-1699" coordsize="10,20">
              <v:shape style="position:absolute;left:8382;top:-1699;width:10;height:20" coordorigin="8382,-1699" coordsize="10,20" path="m8382,-1680l8392,-1680,8392,-1699,8382,-1699,8382,-1680xe" filled="true" fillcolor="#000000" stroked="false">
                <v:path arrowok="t"/>
                <v:fill type="solid"/>
              </v:shape>
            </v:group>
            <v:group style="position:absolute;left:8382;top:-1680;width:10;height:20" coordorigin="8382,-1680" coordsize="10,20">
              <v:shape style="position:absolute;left:8382;top:-1680;width:10;height:20" coordorigin="8382,-1680" coordsize="10,20" path="m8382,-1661l8392,-1661,8392,-1680,8382,-1680,8382,-1661xe" filled="true" fillcolor="#000000" stroked="false">
                <v:path arrowok="t"/>
                <v:fill type="solid"/>
              </v:shape>
            </v:group>
            <v:group style="position:absolute;left:8382;top:-1661;width:10;height:20" coordorigin="8382,-1661" coordsize="10,20">
              <v:shape style="position:absolute;left:8382;top:-1661;width:10;height:20" coordorigin="8382,-1661" coordsize="10,20" path="m8382,-1642l8392,-1642,8392,-1661,8382,-1661,8382,-1642xe" filled="true" fillcolor="#000000" stroked="false">
                <v:path arrowok="t"/>
                <v:fill type="solid"/>
              </v:shape>
            </v:group>
            <v:group style="position:absolute;left:8382;top:-1642;width:10;height:20" coordorigin="8382,-1642" coordsize="10,20">
              <v:shape style="position:absolute;left:8382;top:-1642;width:10;height:20" coordorigin="8382,-1642" coordsize="10,20" path="m8382,-1622l8392,-1622,8392,-1642,8382,-1642,8382,-1622xe" filled="true" fillcolor="#000000" stroked="false">
                <v:path arrowok="t"/>
                <v:fill type="solid"/>
              </v:shape>
            </v:group>
            <v:group style="position:absolute;left:8382;top:-1622;width:10;height:20" coordorigin="8382,-1622" coordsize="10,20">
              <v:shape style="position:absolute;left:8382;top:-1622;width:10;height:20" coordorigin="8382,-1622" coordsize="10,20" path="m8382,-1603l8392,-1603,8392,-1622,8382,-1622,8382,-1603xe" filled="true" fillcolor="#000000" stroked="false">
                <v:path arrowok="t"/>
                <v:fill type="solid"/>
              </v:shape>
            </v:group>
            <v:group style="position:absolute;left:8382;top:-1603;width:10;height:20" coordorigin="8382,-1603" coordsize="10,20">
              <v:shape style="position:absolute;left:8382;top:-1603;width:10;height:20" coordorigin="8382,-1603" coordsize="10,20" path="m8382,-1584l8392,-1584,8392,-1603,8382,-1603,8382,-1584xe" filled="true" fillcolor="#000000" stroked="false">
                <v:path arrowok="t"/>
                <v:fill type="solid"/>
              </v:shape>
              <v:shape style="position:absolute;left:1078;top:-1680;width:1563;height:108" type="#_x0000_t75" stroked="false">
                <v:imagedata r:id="rId171" o:title=""/>
              </v:shape>
              <v:shape style="position:absolute;left:2616;top:-1584;width:1275;height:12" type="#_x0000_t75" stroked="false">
                <v:imagedata r:id="rId893" o:title=""/>
              </v:shape>
              <v:shape style="position:absolute;left:3877;top:-1584;width:1006;height:12" type="#_x0000_t75" stroked="false">
                <v:imagedata r:id="rId156" o:title=""/>
              </v:shape>
              <v:shape style="position:absolute;left:4868;top:-1584;width:1183;height:12" type="#_x0000_t75" stroked="false">
                <v:imagedata r:id="rId894" o:title=""/>
              </v:shape>
              <v:shape style="position:absolute;left:6037;top:-1584;width:1006;height:12" type="#_x0000_t75" stroked="false">
                <v:imagedata r:id="rId156" o:title=""/>
              </v:shape>
              <v:shape style="position:absolute;left:7029;top:-1584;width:1363;height:12" type="#_x0000_t75" stroked="false">
                <v:imagedata r:id="rId895" o:title=""/>
              </v:shape>
              <v:shape style="position:absolute;left:8377;top:-1584;width:915;height:12" type="#_x0000_t75" stroked="false">
                <v:imagedata r:id="rId176" o:title=""/>
              </v:shape>
              <v:shape style="position:absolute;left:9278;top:-1584;width:1094;height:12" type="#_x0000_t75" stroked="false">
                <v:imagedata r:id="rId177" o:title=""/>
              </v:shape>
              <v:shape style="position:absolute;left:10358;top:-1582;width:994;height:10" type="#_x0000_t75" stroked="false">
                <v:imagedata r:id="rId896" o:title=""/>
              </v:shape>
            </v:group>
            <v:group style="position:absolute;left:8382;top:-1572;width:10;height:20" coordorigin="8382,-1572" coordsize="10,20">
              <v:shape style="position:absolute;left:8382;top:-1572;width:10;height:20" coordorigin="8382,-1572" coordsize="10,20" path="m8382,-1553l8392,-1553,8392,-1572,8382,-1572,8382,-1553xe" filled="true" fillcolor="#000000" stroked="false">
                <v:path arrowok="t"/>
                <v:fill type="solid"/>
              </v:shape>
            </v:group>
            <v:group style="position:absolute;left:8382;top:-1553;width:10;height:20" coordorigin="8382,-1553" coordsize="10,20">
              <v:shape style="position:absolute;left:8382;top:-1553;width:10;height:20" coordorigin="8382,-1553" coordsize="10,20" path="m8382,-1534l8392,-1534,8392,-1553,8382,-1553,8382,-1534xe" filled="true" fillcolor="#000000" stroked="false">
                <v:path arrowok="t"/>
                <v:fill type="solid"/>
              </v:shape>
            </v:group>
            <v:group style="position:absolute;left:8382;top:-1534;width:10;height:20" coordorigin="8382,-1534" coordsize="10,20">
              <v:shape style="position:absolute;left:8382;top:-1534;width:10;height:20" coordorigin="8382,-1534" coordsize="10,20" path="m8382,-1514l8392,-1514,8392,-1534,8382,-1534,8382,-1514xe" filled="true" fillcolor="#000000" stroked="false">
                <v:path arrowok="t"/>
                <v:fill type="solid"/>
              </v:shape>
            </v:group>
            <v:group style="position:absolute;left:8382;top:-1514;width:10;height:20" coordorigin="8382,-1514" coordsize="10,20">
              <v:shape style="position:absolute;left:8382;top:-1514;width:10;height:20" coordorigin="8382,-1514" coordsize="10,20" path="m8382,-1495l8392,-1495,8392,-1514,8382,-1514,8382,-1495xe" filled="true" fillcolor="#000000" stroked="false">
                <v:path arrowok="t"/>
                <v:fill type="solid"/>
              </v:shape>
            </v:group>
            <v:group style="position:absolute;left:8382;top:-1495;width:10;height:20" coordorigin="8382,-1495" coordsize="10,20">
              <v:shape style="position:absolute;left:8382;top:-1495;width:10;height:20" coordorigin="8382,-1495" coordsize="10,20" path="m8382,-1476l8392,-1476,8392,-1495,8382,-1495,8382,-1476xe" filled="true" fillcolor="#000000" stroked="false">
                <v:path arrowok="t"/>
                <v:fill type="solid"/>
              </v:shape>
            </v:group>
            <v:group style="position:absolute;left:8382;top:-1476;width:10;height:20" coordorigin="8382,-1476" coordsize="10,20">
              <v:shape style="position:absolute;left:8382;top:-1476;width:10;height:20" coordorigin="8382,-1476" coordsize="10,20" path="m8382,-1457l8392,-1457,8392,-1476,8382,-1476,8382,-1457xe" filled="true" fillcolor="#000000" stroked="false">
                <v:path arrowok="t"/>
                <v:fill type="solid"/>
              </v:shape>
            </v:group>
            <v:group style="position:absolute;left:8382;top:-1457;width:10;height:20" coordorigin="8382,-1457" coordsize="10,20">
              <v:shape style="position:absolute;left:8382;top:-1457;width:10;height:20" coordorigin="8382,-1457" coordsize="10,20" path="m8382,-1438l8392,-1438,8392,-1457,8382,-1457,8382,-1438xe" filled="true" fillcolor="#000000" stroked="false">
                <v:path arrowok="t"/>
                <v:fill type="solid"/>
              </v:shape>
            </v:group>
            <v:group style="position:absolute;left:8382;top:-1438;width:10;height:20" coordorigin="8382,-1438" coordsize="10,20">
              <v:shape style="position:absolute;left:8382;top:-1438;width:10;height:20" coordorigin="8382,-1438" coordsize="10,20" path="m8382,-1418l8392,-1418,8392,-1438,8382,-1438,8382,-1418xe" filled="true" fillcolor="#000000" stroked="false">
                <v:path arrowok="t"/>
                <v:fill type="solid"/>
              </v:shape>
            </v:group>
            <v:group style="position:absolute;left:8382;top:-1418;width:10;height:20" coordorigin="8382,-1418" coordsize="10,20">
              <v:shape style="position:absolute;left:8382;top:-1418;width:10;height:20" coordorigin="8382,-1418" coordsize="10,20" path="m8382,-1399l8392,-1399,8392,-1418,8382,-1418,8382,-1399xe" filled="true" fillcolor="#000000" stroked="false">
                <v:path arrowok="t"/>
                <v:fill type="solid"/>
              </v:shape>
            </v:group>
            <v:group style="position:absolute;left:8382;top:-1399;width:10;height:20" coordorigin="8382,-1399" coordsize="10,20">
              <v:shape style="position:absolute;left:8382;top:-1399;width:10;height:20" coordorigin="8382,-1399" coordsize="10,20" path="m8382,-1380l8392,-1380,8392,-1399,8382,-1399,8382,-1380xe" filled="true" fillcolor="#000000" stroked="false">
                <v:path arrowok="t"/>
                <v:fill type="solid"/>
              </v:shape>
            </v:group>
            <v:group style="position:absolute;left:8382;top:-1380;width:10;height:20" coordorigin="8382,-1380" coordsize="10,20">
              <v:shape style="position:absolute;left:8382;top:-1380;width:10;height:20" coordorigin="8382,-1380" coordsize="10,20" path="m8382,-1361l8392,-1361,8392,-1380,8382,-1380,8382,-1361xe" filled="true" fillcolor="#000000" stroked="false">
                <v:path arrowok="t"/>
                <v:fill type="solid"/>
              </v:shape>
            </v:group>
            <v:group style="position:absolute;left:8382;top:-1361;width:10;height:20" coordorigin="8382,-1361" coordsize="10,20">
              <v:shape style="position:absolute;left:8382;top:-1361;width:10;height:20" coordorigin="8382,-1361" coordsize="10,20" path="m8382,-1342l8392,-1342,8392,-1361,8382,-1361,8382,-1342xe" filled="true" fillcolor="#000000" stroked="false">
                <v:path arrowok="t"/>
                <v:fill type="solid"/>
              </v:shape>
            </v:group>
            <v:group style="position:absolute;left:8382;top:-1342;width:10;height:20" coordorigin="8382,-1342" coordsize="10,20">
              <v:shape style="position:absolute;left:8382;top:-1342;width:10;height:20" coordorigin="8382,-1342" coordsize="10,20" path="m8382,-1322l8392,-1322,8392,-1342,8382,-1342,8382,-1322xe" filled="true" fillcolor="#000000" stroked="false">
                <v:path arrowok="t"/>
                <v:fill type="solid"/>
              </v:shape>
            </v:group>
            <v:group style="position:absolute;left:8382;top:-1322;width:10;height:20" coordorigin="8382,-1322" coordsize="10,20">
              <v:shape style="position:absolute;left:8382;top:-1322;width:10;height:20" coordorigin="8382,-1322" coordsize="10,20" path="m8382,-1303l8392,-1303,8392,-1322,8382,-1322,8382,-1303xe" filled="true" fillcolor="#000000" stroked="false">
                <v:path arrowok="t"/>
                <v:fill type="solid"/>
              </v:shape>
            </v:group>
            <v:group style="position:absolute;left:8382;top:-1303;width:10;height:20" coordorigin="8382,-1303" coordsize="10,20">
              <v:shape style="position:absolute;left:8382;top:-1303;width:10;height:20" coordorigin="8382,-1303" coordsize="10,20" path="m8382,-1284l8392,-1284,8392,-1303,8382,-1303,8382,-1284xe" filled="true" fillcolor="#000000" stroked="false">
                <v:path arrowok="t"/>
                <v:fill type="solid"/>
              </v:shape>
            </v:group>
            <v:group style="position:absolute;left:8382;top:-1284;width:10;height:20" coordorigin="8382,-1284" coordsize="10,20">
              <v:shape style="position:absolute;left:8382;top:-1284;width:10;height:20" coordorigin="8382,-1284" coordsize="10,20" path="m8382,-1265l8392,-1265,8392,-1284,8382,-1284,8382,-1265xe" filled="true" fillcolor="#000000" stroked="false">
                <v:path arrowok="t"/>
                <v:fill type="solid"/>
              </v:shape>
            </v:group>
            <v:group style="position:absolute;left:8382;top:-1265;width:10;height:20" coordorigin="8382,-1265" coordsize="10,20">
              <v:shape style="position:absolute;left:8382;top:-1265;width:10;height:20" coordorigin="8382,-1265" coordsize="10,20" path="m8382,-1246l8392,-1246,8392,-1265,8382,-1265,8382,-1246xe" filled="true" fillcolor="#000000" stroked="false">
                <v:path arrowok="t"/>
                <v:fill type="solid"/>
              </v:shape>
            </v:group>
            <v:group style="position:absolute;left:8382;top:-1246;width:10;height:20" coordorigin="8382,-1246" coordsize="10,20">
              <v:shape style="position:absolute;left:8382;top:-1246;width:10;height:20" coordorigin="8382,-1246" coordsize="10,20" path="m8382,-1226l8392,-1226,8392,-1246,8382,-1246,8382,-1226xe" filled="true" fillcolor="#000000" stroked="false">
                <v:path arrowok="t"/>
                <v:fill type="solid"/>
              </v:shape>
            </v:group>
            <v:group style="position:absolute;left:8382;top:-1226;width:10;height:20" coordorigin="8382,-1226" coordsize="10,20">
              <v:shape style="position:absolute;left:8382;top:-1226;width:10;height:20" coordorigin="8382,-1226" coordsize="10,20" path="m8382,-1207l8392,-1207,8392,-1226,8382,-1226,8382,-1207xe" filled="true" fillcolor="#000000" stroked="false">
                <v:path arrowok="t"/>
                <v:fill type="solid"/>
              </v:shape>
            </v:group>
            <v:group style="position:absolute;left:8382;top:-1207;width:10;height:20" coordorigin="8382,-1207" coordsize="10,20">
              <v:shape style="position:absolute;left:8382;top:-1207;width:10;height:20" coordorigin="8382,-1207" coordsize="10,20" path="m8382,-1188l8392,-1188,8392,-1207,8382,-1207,8382,-1188xe" filled="true" fillcolor="#000000" stroked="false">
                <v:path arrowok="t"/>
                <v:fill type="solid"/>
              </v:shape>
            </v:group>
            <v:group style="position:absolute;left:8382;top:-1188;width:10;height:20" coordorigin="8382,-1188" coordsize="10,20">
              <v:shape style="position:absolute;left:8382;top:-1188;width:10;height:20" coordorigin="8382,-1188" coordsize="10,20" path="m8382,-1169l8392,-1169,8392,-1188,8382,-1188,8382,-1169xe" filled="true" fillcolor="#000000" stroked="false">
                <v:path arrowok="t"/>
                <v:fill type="solid"/>
              </v:shape>
            </v:group>
            <v:group style="position:absolute;left:8382;top:-1169;width:10;height:20" coordorigin="8382,-1169" coordsize="10,20">
              <v:shape style="position:absolute;left:8382;top:-1169;width:10;height:20" coordorigin="8382,-1169" coordsize="10,20" path="m8382,-1150l8392,-1150,8392,-1169,8382,-1169,8382,-1150xe" filled="true" fillcolor="#000000" stroked="false">
                <v:path arrowok="t"/>
                <v:fill type="solid"/>
              </v:shape>
            </v:group>
            <v:group style="position:absolute;left:8382;top:-1150;width:10;height:20" coordorigin="8382,-1150" coordsize="10,20">
              <v:shape style="position:absolute;left:8382;top:-1150;width:10;height:20" coordorigin="8382,-1150" coordsize="10,20" path="m8382,-1130l8392,-1130,8392,-1150,8382,-1150,8382,-1130xe" filled="true" fillcolor="#000000" stroked="false">
                <v:path arrowok="t"/>
                <v:fill type="solid"/>
              </v:shape>
            </v:group>
            <v:group style="position:absolute;left:8382;top:-1130;width:10;height:20" coordorigin="8382,-1130" coordsize="10,20">
              <v:shape style="position:absolute;left:8382;top:-1130;width:10;height:20" coordorigin="8382,-1130" coordsize="10,20" path="m8382,-1111l8392,-1111,8392,-1130,8382,-1130,8382,-1111xe" filled="true" fillcolor="#000000" stroked="false">
                <v:path arrowok="t"/>
                <v:fill type="solid"/>
              </v:shape>
            </v:group>
            <v:group style="position:absolute;left:8382;top:-1111;width:10;height:20" coordorigin="8382,-1111" coordsize="10,20">
              <v:shape style="position:absolute;left:8382;top:-1111;width:10;height:20" coordorigin="8382,-1111" coordsize="10,20" path="m8382,-1092l8392,-1092,8392,-1111,8382,-1111,8382,-1092xe" filled="true" fillcolor="#000000" stroked="false">
                <v:path arrowok="t"/>
                <v:fill type="solid"/>
              </v:shape>
            </v:group>
            <v:group style="position:absolute;left:8382;top:-1092;width:10;height:20" coordorigin="8382,-1092" coordsize="10,20">
              <v:shape style="position:absolute;left:8382;top:-1092;width:10;height:20" coordorigin="8382,-1092" coordsize="10,20" path="m8382,-1073l8392,-1073,8392,-1092,8382,-1092,8382,-1073xe" filled="true" fillcolor="#000000" stroked="false">
                <v:path arrowok="t"/>
                <v:fill type="solid"/>
              </v:shape>
            </v:group>
            <v:group style="position:absolute;left:8382;top:-1073;width:10;height:20" coordorigin="8382,-1073" coordsize="10,20">
              <v:shape style="position:absolute;left:8382;top:-1073;width:10;height:20" coordorigin="8382,-1073" coordsize="10,20" path="m8382,-1054l8392,-1054,8392,-1073,8382,-1073,8382,-1054xe" filled="true" fillcolor="#000000" stroked="false">
                <v:path arrowok="t"/>
                <v:fill type="solid"/>
              </v:shape>
            </v:group>
            <v:group style="position:absolute;left:8382;top:-1054;width:10;height:20" coordorigin="8382,-1054" coordsize="10,20">
              <v:shape style="position:absolute;left:8382;top:-1054;width:10;height:20" coordorigin="8382,-1054" coordsize="10,20" path="m8382,-1034l8392,-1034,8392,-1054,8382,-1054,8382,-1034xe" filled="true" fillcolor="#000000" stroked="false">
                <v:path arrowok="t"/>
                <v:fill type="solid"/>
              </v:shape>
            </v:group>
            <v:group style="position:absolute;left:8382;top:-1034;width:10;height:20" coordorigin="8382,-1034" coordsize="10,20">
              <v:shape style="position:absolute;left:8382;top:-1034;width:10;height:20" coordorigin="8382,-1034" coordsize="10,20" path="m8382,-1015l8392,-1015,8392,-1034,8382,-1034,8382,-1015xe" filled="true" fillcolor="#000000" stroked="false">
                <v:path arrowok="t"/>
                <v:fill type="solid"/>
              </v:shape>
            </v:group>
            <v:group style="position:absolute;left:8382;top:-1015;width:10;height:20" coordorigin="8382,-1015" coordsize="10,20">
              <v:shape style="position:absolute;left:8382;top:-1015;width:10;height:20" coordorigin="8382,-1015" coordsize="10,20" path="m8382,-996l8392,-996,8392,-1015,8382,-1015,8382,-996xe" filled="true" fillcolor="#000000" stroked="false">
                <v:path arrowok="t"/>
                <v:fill type="solid"/>
              </v:shape>
            </v:group>
            <v:group style="position:absolute;left:8382;top:-996;width:10;height:20" coordorigin="8382,-996" coordsize="10,20">
              <v:shape style="position:absolute;left:8382;top:-996;width:10;height:20" coordorigin="8382,-996" coordsize="10,20" path="m8382,-977l8392,-977,8392,-996,8382,-996,8382,-977xe" filled="true" fillcolor="#000000" stroked="false">
                <v:path arrowok="t"/>
                <v:fill type="solid"/>
              </v:shape>
            </v:group>
            <v:group style="position:absolute;left:8382;top:-977;width:10;height:20" coordorigin="8382,-977" coordsize="10,20">
              <v:shape style="position:absolute;left:8382;top:-977;width:10;height:20" coordorigin="8382,-977" coordsize="10,20" path="m8382,-958l8392,-958,8392,-977,8382,-977,8382,-958xe" filled="true" fillcolor="#000000" stroked="false">
                <v:path arrowok="t"/>
                <v:fill type="solid"/>
              </v:shape>
            </v:group>
            <v:group style="position:absolute;left:8382;top:-958;width:10;height:20" coordorigin="8382,-958" coordsize="10,20">
              <v:shape style="position:absolute;left:8382;top:-958;width:10;height:20" coordorigin="8382,-958" coordsize="10,20" path="m8382,-938l8392,-938,8392,-958,8382,-958,8382,-938xe" filled="true" fillcolor="#000000" stroked="false">
                <v:path arrowok="t"/>
                <v:fill type="solid"/>
              </v:shape>
            </v:group>
            <v:group style="position:absolute;left:8382;top:-938;width:10;height:20" coordorigin="8382,-938" coordsize="10,20">
              <v:shape style="position:absolute;left:8382;top:-938;width:10;height:20" coordorigin="8382,-938" coordsize="10,20" path="m8382,-919l8392,-919,8392,-938,8382,-938,8382,-919xe" filled="true" fillcolor="#000000" stroked="false">
                <v:path arrowok="t"/>
                <v:fill type="solid"/>
              </v:shape>
            </v:group>
            <v:group style="position:absolute;left:8382;top:-919;width:10;height:20" coordorigin="8382,-919" coordsize="10,20">
              <v:shape style="position:absolute;left:8382;top:-919;width:10;height:20" coordorigin="8382,-919" coordsize="10,20" path="m8382,-900l8392,-900,8392,-919,8382,-919,8382,-900xe" filled="true" fillcolor="#000000" stroked="false">
                <v:path arrowok="t"/>
                <v:fill type="solid"/>
              </v:shape>
            </v:group>
            <v:group style="position:absolute;left:8382;top:-900;width:10;height:20" coordorigin="8382,-900" coordsize="10,20">
              <v:shape style="position:absolute;left:8382;top:-900;width:10;height:20" coordorigin="8382,-900" coordsize="10,20" path="m8382,-881l8392,-881,8392,-900,8382,-900,8382,-881xe" filled="true" fillcolor="#000000" stroked="false">
                <v:path arrowok="t"/>
                <v:fill type="solid"/>
              </v:shape>
            </v:group>
            <v:group style="position:absolute;left:8382;top:-881;width:10;height:20" coordorigin="8382,-881" coordsize="10,20">
              <v:shape style="position:absolute;left:8382;top:-881;width:10;height:20" coordorigin="8382,-881" coordsize="10,20" path="m8382,-862l8392,-862,8392,-881,8382,-881,8382,-862xe" filled="true" fillcolor="#000000" stroked="false">
                <v:path arrowok="t"/>
                <v:fill type="solid"/>
              </v:shape>
            </v:group>
            <v:group style="position:absolute;left:8382;top:-862;width:10;height:20" coordorigin="8382,-862" coordsize="10,20">
              <v:shape style="position:absolute;left:8382;top:-862;width:10;height:20" coordorigin="8382,-862" coordsize="10,20" path="m8382,-842l8392,-842,8392,-862,8382,-862,8382,-842xe" filled="true" fillcolor="#000000" stroked="false">
                <v:path arrowok="t"/>
                <v:fill type="solid"/>
              </v:shape>
            </v:group>
            <v:group style="position:absolute;left:8382;top:-842;width:10;height:20" coordorigin="8382,-842" coordsize="10,20">
              <v:shape style="position:absolute;left:8382;top:-842;width:10;height:20" coordorigin="8382,-842" coordsize="10,20" path="m8382,-823l8392,-823,8392,-842,8382,-842,8382,-823xe" filled="true" fillcolor="#000000" stroked="false">
                <v:path arrowok="t"/>
                <v:fill type="solid"/>
              </v:shape>
            </v:group>
            <v:group style="position:absolute;left:8382;top:-823;width:10;height:20" coordorigin="8382,-823" coordsize="10,20">
              <v:shape style="position:absolute;left:8382;top:-823;width:10;height:20" coordorigin="8382,-823" coordsize="10,20" path="m8382,-804l8392,-804,8392,-823,8382,-823,8382,-804xe" filled="true" fillcolor="#000000" stroked="false">
                <v:path arrowok="t"/>
                <v:fill type="solid"/>
              </v:shape>
            </v:group>
            <v:group style="position:absolute;left:8382;top:-804;width:10;height:20" coordorigin="8382,-804" coordsize="10,20">
              <v:shape style="position:absolute;left:8382;top:-804;width:10;height:20" coordorigin="8382,-804" coordsize="10,20" path="m8382,-785l8392,-785,8392,-804,8382,-804,8382,-785xe" filled="true" fillcolor="#000000" stroked="false">
                <v:path arrowok="t"/>
                <v:fill type="solid"/>
              </v:shape>
            </v:group>
            <v:group style="position:absolute;left:8382;top:-785;width:10;height:20" coordorigin="8382,-785" coordsize="10,20">
              <v:shape style="position:absolute;left:8382;top:-785;width:10;height:20" coordorigin="8382,-785" coordsize="10,20" path="m8382,-766l8392,-766,8392,-785,8382,-785,8382,-766xe" filled="true" fillcolor="#000000" stroked="false">
                <v:path arrowok="t"/>
                <v:fill type="solid"/>
              </v:shape>
            </v:group>
            <v:group style="position:absolute;left:8382;top:-766;width:10;height:20" coordorigin="8382,-766" coordsize="10,20">
              <v:shape style="position:absolute;left:8382;top:-766;width:10;height:20" coordorigin="8382,-766" coordsize="10,20" path="m8382,-746l8392,-746,8392,-766,8382,-766,8382,-746xe" filled="true" fillcolor="#000000" stroked="false">
                <v:path arrowok="t"/>
                <v:fill type="solid"/>
              </v:shape>
            </v:group>
            <v:group style="position:absolute;left:8382;top:-746;width:10;height:20" coordorigin="8382,-746" coordsize="10,20">
              <v:shape style="position:absolute;left:8382;top:-746;width:10;height:20" coordorigin="8382,-746" coordsize="10,20" path="m8382,-727l8392,-727,8392,-746,8382,-746,8382,-727xe" filled="true" fillcolor="#000000" stroked="false">
                <v:path arrowok="t"/>
                <v:fill type="solid"/>
              </v:shape>
            </v:group>
            <v:group style="position:absolute;left:8382;top:-727;width:10;height:20" coordorigin="8382,-727" coordsize="10,20">
              <v:shape style="position:absolute;left:8382;top:-727;width:10;height:20" coordorigin="8382,-727" coordsize="10,20" path="m8382,-708l8392,-708,8392,-727,8382,-727,8382,-708xe" filled="true" fillcolor="#000000" stroked="false">
                <v:path arrowok="t"/>
                <v:fill type="solid"/>
              </v:shape>
            </v:group>
            <v:group style="position:absolute;left:8382;top:-708;width:10;height:20" coordorigin="8382,-708" coordsize="10,20">
              <v:shape style="position:absolute;left:8382;top:-708;width:10;height:20" coordorigin="8382,-708" coordsize="10,20" path="m8382,-689l8392,-689,8392,-708,8382,-708,8382,-689xe" filled="true" fillcolor="#000000" stroked="false">
                <v:path arrowok="t"/>
                <v:fill type="solid"/>
              </v:shape>
            </v:group>
            <v:group style="position:absolute;left:8382;top:-689;width:10;height:20" coordorigin="8382,-689" coordsize="10,20">
              <v:shape style="position:absolute;left:8382;top:-689;width:10;height:20" coordorigin="8382,-689" coordsize="10,20" path="m8382,-670l8392,-670,8392,-689,8382,-689,8382,-670xe" filled="true" fillcolor="#000000" stroked="false">
                <v:path arrowok="t"/>
                <v:fill type="solid"/>
              </v:shape>
            </v:group>
            <v:group style="position:absolute;left:8382;top:-670;width:10;height:20" coordorigin="8382,-670" coordsize="10,20">
              <v:shape style="position:absolute;left:8382;top:-670;width:10;height:20" coordorigin="8382,-670" coordsize="10,20" path="m8382,-650l8392,-650,8392,-670,8382,-670,8382,-650xe" filled="true" fillcolor="#000000" stroked="false">
                <v:path arrowok="t"/>
                <v:fill type="solid"/>
              </v:shape>
            </v:group>
            <v:group style="position:absolute;left:8382;top:-650;width:10;height:20" coordorigin="8382,-650" coordsize="10,20">
              <v:shape style="position:absolute;left:8382;top:-650;width:10;height:20" coordorigin="8382,-650" coordsize="10,20" path="m8382,-631l8392,-631,8392,-650,8382,-650,8382,-631xe" filled="true" fillcolor="#000000" stroked="false">
                <v:path arrowok="t"/>
                <v:fill type="solid"/>
              </v:shape>
            </v:group>
            <v:group style="position:absolute;left:8382;top:-631;width:10;height:20" coordorigin="8382,-631" coordsize="10,20">
              <v:shape style="position:absolute;left:8382;top:-631;width:10;height:20" coordorigin="8382,-631" coordsize="10,20" path="m8382,-612l8392,-612,8392,-631,8382,-631,8382,-612xe" filled="true" fillcolor="#000000" stroked="false">
                <v:path arrowok="t"/>
                <v:fill type="solid"/>
              </v:shape>
            </v:group>
            <v:group style="position:absolute;left:8382;top:-612;width:10;height:20" coordorigin="8382,-612" coordsize="10,20">
              <v:shape style="position:absolute;left:8382;top:-612;width:10;height:20" coordorigin="8382,-612" coordsize="10,20" path="m8382,-593l8392,-593,8392,-612,8382,-612,8382,-593xe" filled="true" fillcolor="#000000" stroked="false">
                <v:path arrowok="t"/>
                <v:fill type="solid"/>
              </v:shape>
            </v:group>
            <v:group style="position:absolute;left:8382;top:-593;width:10;height:20" coordorigin="8382,-593" coordsize="10,20">
              <v:shape style="position:absolute;left:8382;top:-593;width:10;height:20" coordorigin="8382,-593" coordsize="10,20" path="m8382,-574l8392,-574,8392,-593,8382,-593,8382,-574xe" filled="true" fillcolor="#000000" stroked="false">
                <v:path arrowok="t"/>
                <v:fill type="solid"/>
              </v:shape>
            </v:group>
            <v:group style="position:absolute;left:8382;top:-574;width:10;height:20" coordorigin="8382,-574" coordsize="10,20">
              <v:shape style="position:absolute;left:8382;top:-574;width:10;height:20" coordorigin="8382,-574" coordsize="10,20" path="m8382,-554l8392,-554,8392,-574,8382,-574,8382,-554xe" filled="true" fillcolor="#000000" stroked="false">
                <v:path arrowok="t"/>
                <v:fill type="solid"/>
              </v:shape>
            </v:group>
            <v:group style="position:absolute;left:8382;top:-554;width:10;height:20" coordorigin="8382,-554" coordsize="10,20">
              <v:shape style="position:absolute;left:8382;top:-554;width:10;height:20" coordorigin="8382,-554" coordsize="10,20" path="m8382,-535l8392,-535,8392,-554,8382,-554,8382,-535xe" filled="true" fillcolor="#000000" stroked="false">
                <v:path arrowok="t"/>
                <v:fill type="solid"/>
              </v:shape>
            </v:group>
            <v:group style="position:absolute;left:8382;top:-535;width:10;height:20" coordorigin="8382,-535" coordsize="10,20">
              <v:shape style="position:absolute;left:8382;top:-535;width:10;height:20" coordorigin="8382,-535" coordsize="10,20" path="m8382,-516l8392,-516,8392,-535,8382,-535,8382,-516xe" filled="true" fillcolor="#000000" stroked="false">
                <v:path arrowok="t"/>
                <v:fill type="solid"/>
              </v:shape>
            </v:group>
            <v:group style="position:absolute;left:8382;top:-516;width:10;height:20" coordorigin="8382,-516" coordsize="10,20">
              <v:shape style="position:absolute;left:8382;top:-516;width:10;height:20" coordorigin="8382,-516" coordsize="10,20" path="m8382,-497l8392,-497,8392,-516,8382,-516,8382,-497xe" filled="true" fillcolor="#000000" stroked="false">
                <v:path arrowok="t"/>
                <v:fill type="solid"/>
              </v:shape>
            </v:group>
            <v:group style="position:absolute;left:8382;top:-489;width:10;height:2" coordorigin="8382,-489" coordsize="10,2">
              <v:shape style="position:absolute;left:8382;top:-489;width:10;height:2" coordorigin="8382,-489" coordsize="10,0" path="m8382,-489l8392,-489e" filled="false" stroked="true" strokeweight=".74402pt" strokecolor="#000000">
                <v:path arrowok="t"/>
              </v:shape>
              <v:shape style="position:absolute;left:1078;top:-574;width:1563;height:101" type="#_x0000_t75" stroked="false">
                <v:imagedata r:id="rId897" o:title=""/>
              </v:shape>
              <v:shape style="position:absolute;left:2616;top:-482;width:1265;height:10" type="#_x0000_t75" stroked="false">
                <v:imagedata r:id="rId891" o:title=""/>
              </v:shape>
              <v:shape style="position:absolute;left:3877;top:-482;width:996;height:10" type="#_x0000_t75" stroked="false">
                <v:imagedata r:id="rId164" o:title=""/>
              </v:shape>
              <v:shape style="position:absolute;left:4868;top:-482;width:1174;height:10" type="#_x0000_t75" stroked="false">
                <v:imagedata r:id="rId888" o:title=""/>
              </v:shape>
              <v:shape style="position:absolute;left:6037;top:-482;width:996;height:10" type="#_x0000_t75" stroked="false">
                <v:imagedata r:id="rId164" o:title=""/>
              </v:shape>
              <v:shape style="position:absolute;left:7029;top:-482;width:1354;height:10" type="#_x0000_t75" stroked="false">
                <v:imagedata r:id="rId165" o:title=""/>
              </v:shape>
              <v:shape style="position:absolute;left:8377;top:-482;width:2975;height:10" type="#_x0000_t75" stroked="false">
                <v:imagedata r:id="rId166" o:title=""/>
              </v:shape>
            </v:group>
            <v:group style="position:absolute;left:8382;top:-472;width:10;height:20" coordorigin="8382,-472" coordsize="10,20">
              <v:shape style="position:absolute;left:8382;top:-472;width:10;height:20" coordorigin="8382,-472" coordsize="10,20" path="m8382,-453l8392,-453,8392,-472,8382,-472,8382,-453xe" filled="true" fillcolor="#000000" stroked="false">
                <v:path arrowok="t"/>
                <v:fill type="solid"/>
              </v:shape>
            </v:group>
            <v:group style="position:absolute;left:8382;top:-453;width:10;height:20" coordorigin="8382,-453" coordsize="10,20">
              <v:shape style="position:absolute;left:8382;top:-453;width:10;height:20" coordorigin="8382,-453" coordsize="10,20" path="m8382,-434l8392,-434,8392,-453,8382,-453,8382,-434xe" filled="true" fillcolor="#000000" stroked="false">
                <v:path arrowok="t"/>
                <v:fill type="solid"/>
              </v:shape>
            </v:group>
            <v:group style="position:absolute;left:8382;top:-434;width:10;height:20" coordorigin="8382,-434" coordsize="10,20">
              <v:shape style="position:absolute;left:8382;top:-434;width:10;height:20" coordorigin="8382,-434" coordsize="10,20" path="m8382,-415l8392,-415,8392,-434,8382,-434,8382,-415xe" filled="true" fillcolor="#000000" stroked="false">
                <v:path arrowok="t"/>
                <v:fill type="solid"/>
              </v:shape>
            </v:group>
            <v:group style="position:absolute;left:8382;top:-415;width:10;height:20" coordorigin="8382,-415" coordsize="10,20">
              <v:shape style="position:absolute;left:8382;top:-415;width:10;height:20" coordorigin="8382,-415" coordsize="10,20" path="m8382,-396l8392,-396,8392,-415,8382,-415,8382,-396xe" filled="true" fillcolor="#000000" stroked="false">
                <v:path arrowok="t"/>
                <v:fill type="solid"/>
              </v:shape>
            </v:group>
            <v:group style="position:absolute;left:8382;top:-396;width:10;height:20" coordorigin="8382,-396" coordsize="10,20">
              <v:shape style="position:absolute;left:8382;top:-396;width:10;height:20" coordorigin="8382,-396" coordsize="10,20" path="m8382,-376l8392,-376,8392,-396,8382,-396,8382,-376xe" filled="true" fillcolor="#000000" stroked="false">
                <v:path arrowok="t"/>
                <v:fill type="solid"/>
              </v:shape>
            </v:group>
            <v:group style="position:absolute;left:8382;top:-376;width:10;height:20" coordorigin="8382,-376" coordsize="10,20">
              <v:shape style="position:absolute;left:8382;top:-376;width:10;height:20" coordorigin="8382,-376" coordsize="10,20" path="m8382,-357l8392,-357,8392,-376,8382,-376,8382,-357xe" filled="true" fillcolor="#000000" stroked="false">
                <v:path arrowok="t"/>
                <v:fill type="solid"/>
              </v:shape>
            </v:group>
            <v:group style="position:absolute;left:8382;top:-357;width:10;height:20" coordorigin="8382,-357" coordsize="10,20">
              <v:shape style="position:absolute;left:8382;top:-357;width:10;height:20" coordorigin="8382,-357" coordsize="10,20" path="m8382,-338l8392,-338,8392,-357,8382,-357,8382,-338xe" filled="true" fillcolor="#000000" stroked="false">
                <v:path arrowok="t"/>
                <v:fill type="solid"/>
              </v:shape>
            </v:group>
            <v:group style="position:absolute;left:8382;top:-338;width:10;height:20" coordorigin="8382,-338" coordsize="10,20">
              <v:shape style="position:absolute;left:8382;top:-338;width:10;height:20" coordorigin="8382,-338" coordsize="10,20" path="m8382,-319l8392,-319,8392,-338,8382,-338,8382,-319xe" filled="true" fillcolor="#000000" stroked="false">
                <v:path arrowok="t"/>
                <v:fill type="solid"/>
              </v:shape>
            </v:group>
            <v:group style="position:absolute;left:8382;top:-319;width:10;height:20" coordorigin="8382,-319" coordsize="10,20">
              <v:shape style="position:absolute;left:8382;top:-319;width:10;height:20" coordorigin="8382,-319" coordsize="10,20" path="m8382,-300l8392,-300,8392,-319,8382,-319,8382,-300xe" filled="true" fillcolor="#000000" stroked="false">
                <v:path arrowok="t"/>
                <v:fill type="solid"/>
              </v:shape>
            </v:group>
            <v:group style="position:absolute;left:8382;top:-300;width:10;height:20" coordorigin="8382,-300" coordsize="10,20">
              <v:shape style="position:absolute;left:8382;top:-300;width:10;height:20" coordorigin="8382,-300" coordsize="10,20" path="m8382,-280l8392,-280,8392,-300,8382,-300,8382,-280xe" filled="true" fillcolor="#000000" stroked="false">
                <v:path arrowok="t"/>
                <v:fill type="solid"/>
              </v:shape>
            </v:group>
            <v:group style="position:absolute;left:8382;top:-280;width:10;height:20" coordorigin="8382,-280" coordsize="10,20">
              <v:shape style="position:absolute;left:8382;top:-280;width:10;height:20" coordorigin="8382,-280" coordsize="10,20" path="m8382,-261l8392,-261,8392,-280,8382,-280,8382,-261xe" filled="true" fillcolor="#000000" stroked="false">
                <v:path arrowok="t"/>
                <v:fill type="solid"/>
              </v:shape>
            </v:group>
            <v:group style="position:absolute;left:8382;top:-261;width:10;height:20" coordorigin="8382,-261" coordsize="10,20">
              <v:shape style="position:absolute;left:8382;top:-261;width:10;height:20" coordorigin="8382,-261" coordsize="10,20" path="m8382,-242l8392,-242,8392,-261,8382,-261,8382,-242xe" filled="true" fillcolor="#000000" stroked="false">
                <v:path arrowok="t"/>
                <v:fill type="solid"/>
              </v:shape>
            </v:group>
            <v:group style="position:absolute;left:8382;top:-242;width:10;height:20" coordorigin="8382,-242" coordsize="10,20">
              <v:shape style="position:absolute;left:8382;top:-242;width:10;height:20" coordorigin="8382,-242" coordsize="10,20" path="m8382,-223l8392,-223,8392,-242,8382,-242,8382,-223xe" filled="true" fillcolor="#000000" stroked="false">
                <v:path arrowok="t"/>
                <v:fill type="solid"/>
              </v:shape>
            </v:group>
            <v:group style="position:absolute;left:8382;top:-223;width:10;height:20" coordorigin="8382,-223" coordsize="10,20">
              <v:shape style="position:absolute;left:8382;top:-223;width:10;height:20" coordorigin="8382,-223" coordsize="10,20" path="m8382,-204l8392,-204,8392,-223,8382,-223,8382,-204xe" filled="true" fillcolor="#000000" stroked="false">
                <v:path arrowok="t"/>
                <v:fill type="solid"/>
              </v:shape>
            </v:group>
            <v:group style="position:absolute;left:8382;top:-204;width:10;height:20" coordorigin="8382,-204" coordsize="10,20">
              <v:shape style="position:absolute;left:8382;top:-204;width:10;height:20" coordorigin="8382,-204" coordsize="10,20" path="m8382,-184l8392,-184,8392,-204,8382,-204,8382,-184xe" filled="true" fillcolor="#000000" stroked="false">
                <v:path arrowok="t"/>
                <v:fill type="solid"/>
              </v:shape>
            </v:group>
            <v:group style="position:absolute;left:8382;top:-184;width:10;height:20" coordorigin="8382,-184" coordsize="10,20">
              <v:shape style="position:absolute;left:8382;top:-184;width:10;height:20" coordorigin="8382,-184" coordsize="10,20" path="m8382,-165l8392,-165,8392,-184,8382,-184,8382,-165xe" filled="true" fillcolor="#000000" stroked="false">
                <v:path arrowok="t"/>
                <v:fill type="solid"/>
              </v:shape>
            </v:group>
            <v:group style="position:absolute;left:8382;top:-165;width:10;height:20" coordorigin="8382,-165" coordsize="10,20">
              <v:shape style="position:absolute;left:8382;top:-165;width:10;height:20" coordorigin="8382,-165" coordsize="10,20" path="m8382,-146l8392,-146,8392,-165,8382,-165,8382,-146xe" filled="true" fillcolor="#000000" stroked="false">
                <v:path arrowok="t"/>
                <v:fill type="solid"/>
              </v:shape>
            </v:group>
            <v:group style="position:absolute;left:8382;top:-146;width:10;height:20" coordorigin="8382,-146" coordsize="10,20">
              <v:shape style="position:absolute;left:8382;top:-146;width:10;height:20" coordorigin="8382,-146" coordsize="10,20" path="m8382,-127l8392,-127,8392,-146,8382,-146,8382,-127xe" filled="true" fillcolor="#000000" stroked="false">
                <v:path arrowok="t"/>
                <v:fill type="solid"/>
              </v:shape>
            </v:group>
            <v:group style="position:absolute;left:8382;top:-127;width:10;height:20" coordorigin="8382,-127" coordsize="10,20">
              <v:shape style="position:absolute;left:8382;top:-127;width:10;height:20" coordorigin="8382,-127" coordsize="10,20" path="m8382,-108l8392,-108,8392,-127,8382,-127,8382,-108xe" filled="true" fillcolor="#000000" stroked="false">
                <v:path arrowok="t"/>
                <v:fill type="solid"/>
              </v:shape>
              <v:shape style="position:absolute;left:8382;top:-88;width:10;height:5" type="#_x0000_t75" stroked="false">
                <v:imagedata r:id="rId884" o:title=""/>
              </v:shape>
              <v:shape style="position:absolute;left:9283;top:-88;width:10;height:5" type="#_x0000_t75" stroked="false">
                <v:imagedata r:id="rId884" o:title=""/>
              </v:shape>
              <v:shape style="position:absolute;left:10363;top:-88;width:10;height:5" type="#_x0000_t75" stroked="false">
                <v:imagedata r:id="rId884" o:title=""/>
              </v:shape>
            </v:group>
            <w10:wrap type="none"/>
          </v:group>
        </w:pict>
      </w:r>
      <w:r>
        <w:rPr/>
        <w:pict>
          <v:shape style="position:absolute;margin-left:131.059998pt;margin-top:-4.416304pt;width:.48003pt;height:.24pt;mso-position-horizontal-relative:page;mso-position-vertical-relative:paragraph;z-index:-1136848" type="#_x0000_t75" stroked="false">
            <v:imagedata r:id="rId884" o:title=""/>
          </v:shape>
        </w:pict>
      </w:r>
      <w:r>
        <w:rPr/>
        <w:pict>
          <v:shape style="position:absolute;margin-left:194.089996pt;margin-top:-4.416304pt;width:.48002pt;height:.24pt;mso-position-horizontal-relative:page;mso-position-vertical-relative:paragraph;z-index:-1136824" type="#_x0000_t75" stroked="false">
            <v:imagedata r:id="rId884" o:title=""/>
          </v:shape>
        </w:pict>
      </w:r>
      <w:r>
        <w:rPr/>
        <w:pict>
          <v:shape style="position:absolute;margin-left:243.649994pt;margin-top:-4.416304pt;width:.48003pt;height:.24pt;mso-position-horizontal-relative:page;mso-position-vertical-relative:paragraph;z-index:-1136800" type="#_x0000_t75" stroked="false">
            <v:imagedata r:id="rId884" o:title=""/>
          </v:shape>
        </w:pict>
      </w:r>
      <w:r>
        <w:rPr/>
        <w:pict>
          <v:shape style="position:absolute;margin-left:302.089996pt;margin-top:-4.416304pt;width:.48pt;height:.24pt;mso-position-horizontal-relative:page;mso-position-vertical-relative:paragraph;z-index:-1136776" type="#_x0000_t75" stroked="false">
            <v:imagedata r:id="rId884" o:title=""/>
          </v:shape>
        </w:pict>
      </w:r>
      <w:r>
        <w:rPr/>
        <w:pict>
          <v:shape style="position:absolute;margin-left:351.670013pt;margin-top:-4.416304pt;width:.48003pt;height:.24pt;mso-position-horizontal-relative:page;mso-position-vertical-relative:paragraph;z-index:-1136752" type="#_x0000_t75" stroked="false">
            <v:imagedata r:id="rId884" o:title=""/>
          </v:shape>
        </w:pict>
      </w:r>
      <w:r>
        <w:rPr/>
        <w:pict>
          <v:group style="position:absolute;margin-left:152.539993pt;margin-top:39.143696pt;width:358.4pt;height:5.55pt;mso-position-horizontal-relative:page;mso-position-vertical-relative:paragraph;z-index:-1136728" coordorigin="3051,783" coordsize="7168,111">
            <v:shape style="position:absolute;left:3051;top:783;width:2398;height:110" type="#_x0000_t75" stroked="false">
              <v:imagedata r:id="rId898" o:title=""/>
            </v:shape>
            <v:shape style="position:absolute;left:5444;top:879;width:1203;height:14" type="#_x0000_t75" stroked="false">
              <v:imagedata r:id="rId899" o:title=""/>
            </v:shape>
            <v:shape style="position:absolute;left:6633;top:884;width:3586;height:10" type="#_x0000_t75" stroked="false">
              <v:imagedata r:id="rId900" o:title=""/>
            </v:shape>
            <w10:wrap type="none"/>
          </v:group>
        </w:pict>
      </w:r>
      <w:r>
        <w:rPr/>
        <w:pict>
          <v:group style="position:absolute;margin-left:152.539993pt;margin-top:59.063667pt;width:120.4pt;height:5.4pt;mso-position-horizontal-relative:page;mso-position-vertical-relative:paragraph;z-index:-1136704" coordorigin="3051,1181" coordsize="2408,108">
            <v:shape style="position:absolute;left:3051;top:1181;width:1234;height:108" type="#_x0000_t75" stroked="false">
              <v:imagedata r:id="rId901" o:title=""/>
            </v:shape>
            <v:shape style="position:absolute;left:4280;top:1277;width:1178;height:12" type="#_x0000_t75" stroked="false">
              <v:imagedata r:id="rId902" o:title=""/>
            </v:shape>
            <w10:wrap type="none"/>
          </v:group>
        </w:pict>
      </w:r>
      <w:r>
        <w:rPr/>
        <w:pict>
          <v:shape style="position:absolute;margin-left:331.630005pt;margin-top:59.063667pt;width:119.624317pt;height:5.355pt;mso-position-horizontal-relative:page;mso-position-vertical-relative:paragraph;z-index:-1136680" type="#_x0000_t75" stroked="false">
            <v:imagedata r:id="rId903" o:title=""/>
          </v:shape>
        </w:pict>
      </w:r>
      <w:r>
        <w:rPr/>
        <w:pict>
          <v:shape style="position:absolute;margin-left:153.020004pt;margin-top:83.663696pt;width:.48002pt;height:.24pt;mso-position-horizontal-relative:page;mso-position-vertical-relative:paragraph;z-index:23992" type="#_x0000_t75" stroked="false">
            <v:imagedata r:id="rId884" o:title=""/>
          </v:shape>
        </w:pict>
      </w:r>
      <w:r>
        <w:rPr/>
        <w:pict>
          <v:shape style="position:absolute;margin-left:214.25pt;margin-top:83.663696pt;width:.48002pt;height:.24pt;mso-position-horizontal-relative:page;mso-position-vertical-relative:paragraph;z-index:24016" type="#_x0000_t75" stroked="false">
            <v:imagedata r:id="rId884" o:title=""/>
          </v:shape>
        </w:pict>
      </w:r>
      <w:r>
        <w:rPr/>
        <w:pict>
          <v:shape style="position:absolute;margin-left:272.450012pt;margin-top:83.663696pt;width:.48003pt;height:.24pt;mso-position-horizontal-relative:page;mso-position-vertical-relative:paragraph;z-index:24040" type="#_x0000_t75" stroked="false">
            <v:imagedata r:id="rId884" o:title=""/>
          </v:shape>
        </w:pict>
      </w:r>
      <w:r>
        <w:rPr/>
        <w:pict>
          <v:shape style="position:absolute;margin-left:331.869995pt;margin-top:83.663696pt;width:.48pt;height:.24pt;mso-position-horizontal-relative:page;mso-position-vertical-relative:paragraph;z-index:24064" type="#_x0000_t75" stroked="false">
            <v:imagedata r:id="rId884" o:title=""/>
          </v:shape>
        </w:pict>
      </w:r>
      <w:r>
        <w:rPr/>
        <w:pict>
          <v:shape style="position:absolute;margin-left:393.070007pt;margin-top:83.663696pt;width:.48003pt;height:.24pt;mso-position-horizontal-relative:page;mso-position-vertical-relative:paragraph;z-index:24088" type="#_x0000_t75" stroked="false">
            <v:imagedata r:id="rId884" o:title=""/>
          </v:shape>
        </w:pict>
      </w:r>
      <w:r>
        <w:rPr/>
        <w:pict>
          <v:shape style="position:absolute;margin-left:451.299988pt;margin-top:83.663696pt;width:.48003pt;height:.24pt;mso-position-horizontal-relative:page;mso-position-vertical-relative:paragraph;z-index:24112" type="#_x0000_t75" stroked="false">
            <v:imagedata r:id="rId884" o:title=""/>
          </v:shape>
        </w:pict>
      </w:r>
      <w:r>
        <w:rPr/>
        <w:pict>
          <v:group style="position:absolute;margin-left:84.503998pt;margin-top:98.78373pt;width:426.45pt;height:5.4pt;mso-position-horizontal-relative:page;mso-position-vertical-relative:paragraph;z-index:-1136512" coordorigin="1690,1976" coordsize="8529,108">
            <v:shape style="position:absolute;left:1690;top:1976;width:1390;height:108" type="#_x0000_t75" stroked="false">
              <v:imagedata r:id="rId904" o:title=""/>
            </v:shape>
            <v:shape style="position:absolute;left:3056;top:2072;width:1239;height:12" type="#_x0000_t75" stroked="false">
              <v:imagedata r:id="rId905" o:title=""/>
            </v:shape>
            <v:shape style="position:absolute;left:4280;top:2072;width:1178;height:12" type="#_x0000_t75" stroked="false">
              <v:imagedata r:id="rId902" o:title=""/>
            </v:shape>
            <v:shape style="position:absolute;left:5444;top:2072;width:1203;height:12" type="#_x0000_t75" stroked="false">
              <v:imagedata r:id="rId906" o:title=""/>
            </v:shape>
            <v:shape style="position:absolute;left:6633;top:2072;width:1238;height:12" type="#_x0000_t75" stroked="false">
              <v:imagedata r:id="rId907" o:title=""/>
            </v:shape>
            <v:shape style="position:absolute;left:7857;top:2072;width:1179;height:12" type="#_x0000_t75" stroked="false">
              <v:imagedata r:id="rId902" o:title=""/>
            </v:shape>
            <v:shape style="position:absolute;left:9021;top:2074;width:1198;height:10" type="#_x0000_t75" stroked="false">
              <v:imagedata r:id="rId908"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）组合中按账龄分析法计提坏账准备的其他应收款</w:t>
      </w:r>
    </w:p>
    <w:p>
      <w:pPr>
        <w:spacing w:line="240" w:lineRule="auto" w:before="3"/>
        <w:rPr>
          <w:rFonts w:ascii="宋体" w:hAnsi="宋体" w:cs="宋体" w:eastAsia="宋体" w:hint="default"/>
          <w:sz w:val="12"/>
          <w:szCs w:val="12"/>
        </w:rPr>
      </w:pPr>
    </w:p>
    <w:tbl>
      <w:tblPr>
        <w:tblW w:w="0" w:type="auto"/>
        <w:jc w:val="left"/>
        <w:tblInd w:w="715" w:type="dxa"/>
        <w:tblLayout w:type="fixed"/>
        <w:tblCellMar>
          <w:top w:w="0" w:type="dxa"/>
          <w:left w:w="0" w:type="dxa"/>
          <w:bottom w:w="0" w:type="dxa"/>
          <w:right w:w="0" w:type="dxa"/>
        </w:tblCellMar>
        <w:tblLook w:val="01E0"/>
      </w:tblPr>
      <w:tblGrid>
        <w:gridCol w:w="1390"/>
        <w:gridCol w:w="1225"/>
        <w:gridCol w:w="1164"/>
        <w:gridCol w:w="1188"/>
        <w:gridCol w:w="1224"/>
        <w:gridCol w:w="1165"/>
        <w:gridCol w:w="1188"/>
      </w:tblGrid>
      <w:tr>
        <w:trPr>
          <w:trHeight w:val="303" w:hRule="exact"/>
        </w:trPr>
        <w:tc>
          <w:tcPr>
            <w:tcW w:w="1390" w:type="dxa"/>
            <w:tcBorders>
              <w:top w:val="single" w:sz="4" w:space="0" w:color="000000"/>
              <w:left w:val="nil" w:sz="6" w:space="0" w:color="auto"/>
              <w:bottom w:val="nil" w:sz="6" w:space="0" w:color="auto"/>
              <w:right w:val="single" w:sz="4" w:space="0" w:color="000000"/>
            </w:tcBorders>
          </w:tcPr>
          <w:p>
            <w:pPr/>
          </w:p>
        </w:tc>
        <w:tc>
          <w:tcPr>
            <w:tcW w:w="1225" w:type="dxa"/>
            <w:tcBorders>
              <w:top w:val="single" w:sz="4" w:space="0" w:color="000000"/>
              <w:left w:val="single" w:sz="4" w:space="0" w:color="000000"/>
              <w:bottom w:val="nil" w:sz="6" w:space="0" w:color="auto"/>
              <w:right w:val="nil" w:sz="6" w:space="0" w:color="auto"/>
            </w:tcBorders>
          </w:tcPr>
          <w:p>
            <w:pPr/>
          </w:p>
        </w:tc>
        <w:tc>
          <w:tcPr>
            <w:tcW w:w="1164"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41"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188" w:type="dxa"/>
            <w:tcBorders>
              <w:top w:val="single" w:sz="4" w:space="0" w:color="000000"/>
              <w:left w:val="nil" w:sz="6" w:space="0" w:color="auto"/>
              <w:bottom w:val="nil" w:sz="6" w:space="0" w:color="auto"/>
              <w:right w:val="single" w:sz="4" w:space="0" w:color="000000"/>
            </w:tcBorders>
          </w:tcPr>
          <w:p>
            <w:pPr/>
          </w:p>
        </w:tc>
        <w:tc>
          <w:tcPr>
            <w:tcW w:w="1224" w:type="dxa"/>
            <w:tcBorders>
              <w:top w:val="single" w:sz="4" w:space="0" w:color="000000"/>
              <w:left w:val="single" w:sz="4" w:space="0" w:color="000000"/>
              <w:bottom w:val="nil" w:sz="6" w:space="0" w:color="auto"/>
              <w:right w:val="nil" w:sz="6" w:space="0" w:color="auto"/>
            </w:tcBorders>
          </w:tcPr>
          <w:p>
            <w:pPr/>
          </w:p>
        </w:tc>
        <w:tc>
          <w:tcPr>
            <w:tcW w:w="116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41"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188" w:type="dxa"/>
            <w:tcBorders>
              <w:top w:val="single" w:sz="4" w:space="0" w:color="000000"/>
              <w:left w:val="nil" w:sz="6" w:space="0" w:color="auto"/>
              <w:bottom w:val="nil" w:sz="6" w:space="0" w:color="auto"/>
              <w:right w:val="nil" w:sz="6" w:space="0" w:color="auto"/>
            </w:tcBorders>
          </w:tcPr>
          <w:p>
            <w:pPr/>
          </w:p>
        </w:tc>
      </w:tr>
      <w:tr>
        <w:trPr>
          <w:trHeight w:val="100" w:hRule="exact"/>
        </w:trPr>
        <w:tc>
          <w:tcPr>
            <w:tcW w:w="1390"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nil" w:sz="6" w:space="0" w:color="auto"/>
            </w:tcBorders>
          </w:tcPr>
          <w:p>
            <w:pPr/>
          </w:p>
        </w:tc>
        <w:tc>
          <w:tcPr>
            <w:tcW w:w="1165"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r>
      <w:tr>
        <w:trPr>
          <w:trHeight w:val="291"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right="470"/>
              <w:jc w:val="righ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238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766"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188" w:type="dxa"/>
            <w:tcBorders>
              <w:top w:val="nil" w:sz="6" w:space="0" w:color="auto"/>
              <w:left w:val="single" w:sz="4" w:space="0" w:color="000000"/>
              <w:bottom w:val="nil" w:sz="6" w:space="0" w:color="auto"/>
              <w:right w:val="single" w:sz="4" w:space="0" w:color="000000"/>
            </w:tcBorders>
          </w:tcPr>
          <w:p>
            <w:pPr/>
          </w:p>
        </w:tc>
        <w:tc>
          <w:tcPr>
            <w:tcW w:w="238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765"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188" w:type="dxa"/>
            <w:tcBorders>
              <w:top w:val="nil" w:sz="6" w:space="0" w:color="auto"/>
              <w:left w:val="single" w:sz="4" w:space="0" w:color="000000"/>
              <w:bottom w:val="nil" w:sz="6" w:space="0" w:color="auto"/>
              <w:right w:val="nil" w:sz="6" w:space="0" w:color="auto"/>
            </w:tcBorders>
          </w:tcPr>
          <w:p>
            <w:pPr/>
          </w:p>
        </w:tc>
      </w:tr>
      <w:tr>
        <w:trPr>
          <w:trHeight w:val="198" w:hRule="exact"/>
        </w:trPr>
        <w:tc>
          <w:tcPr>
            <w:tcW w:w="1390" w:type="dxa"/>
            <w:tcBorders>
              <w:top w:val="nil" w:sz="6" w:space="0" w:color="auto"/>
              <w:left w:val="nil" w:sz="6" w:space="0" w:color="auto"/>
              <w:bottom w:val="nil" w:sz="6" w:space="0" w:color="auto"/>
              <w:right w:val="single" w:sz="4" w:space="0" w:color="000000"/>
            </w:tcBorders>
          </w:tcPr>
          <w:p>
            <w:pPr/>
          </w:p>
        </w:tc>
        <w:tc>
          <w:tcPr>
            <w:tcW w:w="1225"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04" w:lineRule="exact"/>
              <w:ind w:left="165"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224" w:type="dxa"/>
            <w:tcBorders>
              <w:top w:val="nil" w:sz="6" w:space="0" w:color="auto"/>
              <w:left w:val="single" w:sz="4" w:space="0" w:color="000000"/>
              <w:bottom w:val="nil" w:sz="6" w:space="0" w:color="auto"/>
              <w:right w:val="single" w:sz="4" w:space="0" w:color="000000"/>
            </w:tcBorders>
          </w:tcPr>
          <w:p>
            <w:pPr/>
          </w:p>
        </w:tc>
        <w:tc>
          <w:tcPr>
            <w:tcW w:w="1165"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Style w:val="TableParagraph"/>
              <w:spacing w:line="204" w:lineRule="exact"/>
              <w:ind w:right="170"/>
              <w:jc w:val="righ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00" w:hRule="exact"/>
        </w:trPr>
        <w:tc>
          <w:tcPr>
            <w:tcW w:w="1390" w:type="dxa"/>
            <w:tcBorders>
              <w:top w:val="nil" w:sz="6" w:space="0" w:color="auto"/>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2"/>
                <w:szCs w:val="22"/>
              </w:rPr>
            </w:pPr>
          </w:p>
        </w:tc>
        <w:tc>
          <w:tcPr>
            <w:tcW w:w="1225"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64"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Arial Narrow" w:hAnsi="Arial Narrow" w:cs="Arial Narrow" w:eastAsia="Arial Narrow"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1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2"/>
                <w:szCs w:val="22"/>
              </w:rPr>
            </w:pPr>
          </w:p>
        </w:tc>
        <w:tc>
          <w:tcPr>
            <w:tcW w:w="1224"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393"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6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right="56"/>
              <w:jc w:val="right"/>
              <w:rPr>
                <w:rFonts w:ascii="宋体" w:hAnsi="宋体" w:cs="宋体" w:eastAsia="宋体" w:hint="default"/>
                <w:sz w:val="21"/>
                <w:szCs w:val="21"/>
              </w:rPr>
            </w:pPr>
            <w:r>
              <w:rPr>
                <w:rFonts w:ascii="宋体" w:hAnsi="宋体" w:cs="宋体" w:eastAsia="宋体" w:hint="default"/>
                <w:b/>
                <w:bCs/>
                <w:spacing w:val="-1"/>
                <w:sz w:val="21"/>
                <w:szCs w:val="21"/>
              </w:rPr>
              <w:t>比例（</w:t>
            </w:r>
            <w:r>
              <w:rPr>
                <w:rFonts w:ascii="Arial Narrow" w:hAnsi="Arial Narrow" w:cs="Arial Narrow" w:eastAsia="Arial Narrow" w:hint="default"/>
                <w:b/>
                <w:bCs/>
                <w:spacing w:val="-1"/>
                <w:sz w:val="21"/>
                <w:szCs w:val="21"/>
              </w:rPr>
              <w:t>%</w:t>
            </w:r>
            <w:r>
              <w:rPr>
                <w:rFonts w:ascii="宋体" w:hAnsi="宋体" w:cs="宋体" w:eastAsia="宋体" w:hint="default"/>
                <w:b/>
                <w:bCs/>
                <w:spacing w:val="-1"/>
                <w:sz w:val="21"/>
                <w:szCs w:val="21"/>
              </w:rPr>
              <w:t>）</w:t>
            </w:r>
            <w:r>
              <w:rPr>
                <w:rFonts w:ascii="宋体" w:hAnsi="宋体" w:cs="宋体" w:eastAsia="宋体" w:hint="default"/>
                <w:spacing w:val="-1"/>
                <w:sz w:val="21"/>
                <w:szCs w:val="21"/>
              </w:rPr>
            </w:r>
          </w:p>
        </w:tc>
        <w:tc>
          <w:tcPr>
            <w:tcW w:w="1188" w:type="dxa"/>
            <w:tcBorders>
              <w:top w:val="nil" w:sz="6" w:space="0" w:color="auto"/>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2"/>
                <w:szCs w:val="22"/>
              </w:rPr>
            </w:pPr>
          </w:p>
        </w:tc>
      </w:tr>
      <w:tr>
        <w:trPr>
          <w:trHeight w:val="313" w:hRule="exact"/>
        </w:trPr>
        <w:tc>
          <w:tcPr>
            <w:tcW w:w="1390"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right="480"/>
              <w:jc w:val="righ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2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
              <w:jc w:val="center"/>
              <w:rPr>
                <w:rFonts w:ascii="Arial Narrow" w:hAnsi="Arial Narrow" w:cs="Arial Narrow" w:eastAsia="Arial Narrow" w:hint="default"/>
                <w:sz w:val="21"/>
                <w:szCs w:val="21"/>
              </w:rPr>
            </w:pPr>
            <w:r>
              <w:rPr>
                <w:rFonts w:ascii="Arial Narrow"/>
                <w:sz w:val="21"/>
              </w:rPr>
              <w:t>4,901,990.13</w:t>
            </w:r>
          </w:p>
        </w:tc>
        <w:tc>
          <w:tcPr>
            <w:tcW w:w="11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100.00</w:t>
            </w:r>
            <w:r>
              <w:rPr>
                <w:rFonts w:ascii="Arial Narrow"/>
                <w:sz w:val="21"/>
              </w:rPr>
            </w:r>
          </w:p>
        </w:tc>
        <w:tc>
          <w:tcPr>
            <w:tcW w:w="11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49,015.17</w:t>
            </w:r>
            <w:r>
              <w:rPr>
                <w:rFonts w:ascii="Arial Narrow"/>
                <w:sz w:val="21"/>
              </w:rPr>
            </w:r>
          </w:p>
        </w:tc>
        <w:tc>
          <w:tcPr>
            <w:tcW w:w="122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1,525,583.85</w:t>
            </w:r>
            <w:r>
              <w:rPr>
                <w:rFonts w:ascii="Arial Narrow"/>
                <w:sz w:val="21"/>
              </w:rPr>
            </w:r>
          </w:p>
        </w:tc>
        <w:tc>
          <w:tcPr>
            <w:tcW w:w="11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spacing w:val="-1"/>
                <w:sz w:val="21"/>
              </w:rPr>
              <w:t>99.47</w:t>
            </w:r>
            <w:r>
              <w:rPr>
                <w:rFonts w:ascii="Arial Narrow"/>
                <w:sz w:val="21"/>
              </w:rPr>
            </w:r>
          </w:p>
        </w:tc>
        <w:tc>
          <w:tcPr>
            <w:tcW w:w="1188"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3"/>
              <w:jc w:val="right"/>
              <w:rPr>
                <w:rFonts w:ascii="Arial Narrow" w:hAnsi="Arial Narrow" w:cs="Arial Narrow" w:eastAsia="Arial Narrow" w:hint="default"/>
                <w:sz w:val="21"/>
                <w:szCs w:val="21"/>
              </w:rPr>
            </w:pPr>
            <w:r>
              <w:rPr>
                <w:rFonts w:ascii="Arial Narrow"/>
                <w:spacing w:val="-1"/>
                <w:sz w:val="21"/>
              </w:rPr>
              <w:t>15,255.84</w:t>
            </w:r>
            <w:r>
              <w:rPr>
                <w:rFonts w:ascii="Arial Narrow"/>
                <w:sz w:val="21"/>
              </w:rPr>
            </w:r>
          </w:p>
        </w:tc>
      </w:tr>
      <w:tr>
        <w:trPr>
          <w:trHeight w:val="88" w:hRule="exact"/>
        </w:trPr>
        <w:tc>
          <w:tcPr>
            <w:tcW w:w="1390"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5"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right="491"/>
              <w:jc w:val="righ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225"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8,159.14</w:t>
            </w:r>
            <w:r>
              <w:rPr>
                <w:rFonts w:ascii="Arial Narrow"/>
                <w:sz w:val="21"/>
              </w:rPr>
            </w:r>
          </w:p>
        </w:tc>
        <w:tc>
          <w:tcPr>
            <w:tcW w:w="116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0.53</w:t>
            </w:r>
            <w:r>
              <w:rPr>
                <w:rFonts w:ascii="Arial Narrow"/>
                <w:sz w:val="21"/>
              </w:rPr>
            </w:r>
          </w:p>
        </w:tc>
        <w:tc>
          <w:tcPr>
            <w:tcW w:w="118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815.91</w:t>
            </w:r>
            <w:r>
              <w:rPr>
                <w:rFonts w:ascii="Arial Narrow"/>
                <w:sz w:val="21"/>
              </w:rPr>
            </w:r>
          </w:p>
        </w:tc>
      </w:tr>
      <w:tr>
        <w:trPr>
          <w:trHeight w:val="88" w:hRule="exact"/>
        </w:trPr>
        <w:tc>
          <w:tcPr>
            <w:tcW w:w="1390"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5"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
        </w:tc>
      </w:tr>
      <w:tr>
        <w:trPr>
          <w:trHeight w:val="397"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right="491"/>
              <w:jc w:val="right"/>
              <w:rPr>
                <w:rFonts w:ascii="宋体" w:hAnsi="宋体" w:cs="宋体" w:eastAsia="宋体" w:hint="default"/>
                <w:sz w:val="21"/>
                <w:szCs w:val="21"/>
              </w:rPr>
            </w:pP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225"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5"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
        </w:tc>
      </w:tr>
      <w:tr>
        <w:trPr>
          <w:trHeight w:val="310"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491"/>
              <w:jc w:val="righ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p>
        </w:tc>
        <w:tc>
          <w:tcPr>
            <w:tcW w:w="1225"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5"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
        </w:tc>
      </w:tr>
      <w:tr>
        <w:trPr>
          <w:trHeight w:val="88" w:hRule="exact"/>
        </w:trPr>
        <w:tc>
          <w:tcPr>
            <w:tcW w:w="1390"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5"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nil" w:sz="6" w:space="0" w:color="auto"/>
            </w:tcBorders>
          </w:tcPr>
          <w:p>
            <w:pPr/>
          </w:p>
        </w:tc>
      </w:tr>
      <w:tr>
        <w:trPr>
          <w:trHeight w:val="394" w:hRule="exact"/>
        </w:trPr>
        <w:tc>
          <w:tcPr>
            <w:tcW w:w="1390"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470"/>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
              <w:jc w:val="center"/>
              <w:rPr>
                <w:rFonts w:ascii="Arial Narrow" w:hAnsi="Arial Narrow" w:cs="Arial Narrow" w:eastAsia="Arial Narrow" w:hint="default"/>
                <w:sz w:val="21"/>
                <w:szCs w:val="21"/>
              </w:rPr>
            </w:pPr>
            <w:r>
              <w:rPr>
                <w:rFonts w:ascii="Arial Narrow"/>
                <w:sz w:val="21"/>
              </w:rPr>
              <w:t>4,901,990.13</w:t>
            </w:r>
          </w:p>
        </w:tc>
        <w:tc>
          <w:tcPr>
            <w:tcW w:w="11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b/>
                <w:spacing w:val="-1"/>
                <w:sz w:val="21"/>
              </w:rPr>
              <w:t>49,015.17</w:t>
            </w:r>
            <w:r>
              <w:rPr>
                <w:rFonts w:ascii="Arial Narrow"/>
                <w:sz w:val="21"/>
              </w:rPr>
            </w:r>
          </w:p>
        </w:tc>
        <w:tc>
          <w:tcPr>
            <w:tcW w:w="122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1,533,742.99</w:t>
            </w:r>
            <w:r>
              <w:rPr>
                <w:rFonts w:ascii="Arial Narrow"/>
                <w:sz w:val="21"/>
              </w:rPr>
            </w:r>
          </w:p>
        </w:tc>
        <w:tc>
          <w:tcPr>
            <w:tcW w:w="11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b/>
                <w:spacing w:val="-1"/>
                <w:sz w:val="21"/>
              </w:rPr>
              <w:t>100.00</w:t>
            </w:r>
            <w:r>
              <w:rPr>
                <w:rFonts w:ascii="Arial Narrow"/>
                <w:sz w:val="21"/>
              </w:rPr>
            </w:r>
          </w:p>
        </w:tc>
        <w:tc>
          <w:tcPr>
            <w:tcW w:w="1188" w:type="dxa"/>
            <w:tcBorders>
              <w:top w:val="nil" w:sz="6" w:space="0" w:color="auto"/>
              <w:left w:val="single" w:sz="4" w:space="0" w:color="000000"/>
              <w:bottom w:val="single" w:sz="4" w:space="0" w:color="000000"/>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b/>
                <w:spacing w:val="-1"/>
                <w:sz w:val="21"/>
              </w:rPr>
              <w:t>16,071.75</w:t>
            </w:r>
            <w:r>
              <w:rPr>
                <w:rFonts w:ascii="Arial Narrow"/>
                <w:sz w:val="21"/>
              </w:rPr>
            </w:r>
          </w:p>
        </w:tc>
      </w:tr>
    </w:tbl>
    <w:p>
      <w:pPr>
        <w:spacing w:line="240" w:lineRule="auto" w:before="8"/>
        <w:rPr>
          <w:rFonts w:ascii="宋体" w:hAnsi="宋体" w:cs="宋体" w:eastAsia="宋体" w:hint="default"/>
          <w:sz w:val="5"/>
          <w:szCs w:val="5"/>
        </w:rPr>
      </w:pPr>
    </w:p>
    <w:p>
      <w:pPr>
        <w:spacing w:before="36"/>
        <w:ind w:left="1258" w:right="0" w:firstLine="0"/>
        <w:jc w:val="left"/>
        <w:rPr>
          <w:rFonts w:ascii="宋体" w:hAnsi="宋体" w:cs="宋体" w:eastAsia="宋体" w:hint="default"/>
          <w:sz w:val="21"/>
          <w:szCs w:val="21"/>
        </w:rPr>
      </w:pPr>
      <w:r>
        <w:rPr/>
        <w:pict>
          <v:group style="position:absolute;margin-left:84.503998pt;margin-top:-68.766357pt;width:426.45pt;height:5.4pt;mso-position-horizontal-relative:page;mso-position-vertical-relative:paragraph;z-index:-1136488" coordorigin="1690,-1375" coordsize="8529,108">
            <v:shape style="position:absolute;left:1690;top:-1375;width:1390;height:108" type="#_x0000_t75" stroked="false">
              <v:imagedata r:id="rId909" o:title=""/>
            </v:shape>
            <v:shape style="position:absolute;left:3056;top:-1279;width:1239;height:12" type="#_x0000_t75" stroked="false">
              <v:imagedata r:id="rId905" o:title=""/>
            </v:shape>
            <v:shape style="position:absolute;left:4280;top:-1279;width:1178;height:12" type="#_x0000_t75" stroked="false">
              <v:imagedata r:id="rId902" o:title=""/>
            </v:shape>
            <v:shape style="position:absolute;left:5444;top:-1279;width:1203;height:12" type="#_x0000_t75" stroked="false">
              <v:imagedata r:id="rId906" o:title=""/>
            </v:shape>
            <v:shape style="position:absolute;left:6633;top:-1279;width:1238;height:12" type="#_x0000_t75" stroked="false">
              <v:imagedata r:id="rId907" o:title=""/>
            </v:shape>
            <v:shape style="position:absolute;left:7857;top:-1279;width:1179;height:12" type="#_x0000_t75" stroked="false">
              <v:imagedata r:id="rId902" o:title=""/>
            </v:shape>
            <v:shape style="position:absolute;left:9021;top:-1277;width:1198;height:10" type="#_x0000_t75" stroked="false">
              <v:imagedata r:id="rId910" o:title=""/>
            </v:shape>
            <w10:wrap type="none"/>
          </v:group>
        </w:pict>
      </w:r>
      <w:r>
        <w:rPr/>
        <w:pict>
          <v:group style="position:absolute;margin-left:84.503998pt;margin-top:-43.926315pt;width:426.45pt;height:.5pt;mso-position-horizontal-relative:page;mso-position-vertical-relative:paragraph;z-index:-1136464" coordorigin="1690,-879" coordsize="8529,10">
            <v:shape style="position:absolute;left:1690;top:-879;width:1370;height:10" type="#_x0000_t75" stroked="false">
              <v:imagedata r:id="rId911" o:title=""/>
            </v:shape>
            <v:shape style="position:absolute;left:3056;top:-879;width:1229;height:10" type="#_x0000_t75" stroked="false">
              <v:imagedata r:id="rId912" o:title=""/>
            </v:shape>
            <v:shape style="position:absolute;left:4280;top:-879;width:1169;height:10" type="#_x0000_t75" stroked="false">
              <v:imagedata r:id="rId913" o:title=""/>
            </v:shape>
            <v:shape style="position:absolute;left:5444;top:-879;width:1193;height:10" type="#_x0000_t75" stroked="false">
              <v:imagedata r:id="rId914" o:title=""/>
            </v:shape>
            <v:shape style="position:absolute;left:6633;top:-879;width:2393;height:10" type="#_x0000_t75" stroked="false">
              <v:imagedata r:id="rId915" o:title=""/>
            </v:shape>
            <v:shape style="position:absolute;left:9021;top:-879;width:1198;height:10" type="#_x0000_t75" stroked="false">
              <v:imagedata r:id="rId908" o:title=""/>
            </v:shape>
            <w10:wrap type="none"/>
          </v:group>
        </w:pict>
      </w:r>
      <w:r>
        <w:rPr/>
        <w:pict>
          <v:group style="position:absolute;margin-left:84.503998pt;margin-top:-29.016294pt;width:426.45pt;height:5.4pt;mso-position-horizontal-relative:page;mso-position-vertical-relative:paragraph;z-index:-1136440" coordorigin="1690,-580" coordsize="8529,108">
            <v:shape style="position:absolute;left:1690;top:-580;width:1390;height:108" type="#_x0000_t75" stroked="false">
              <v:imagedata r:id="rId909" o:title=""/>
            </v:shape>
            <v:shape style="position:absolute;left:3056;top:-484;width:1239;height:12" type="#_x0000_t75" stroked="false">
              <v:imagedata r:id="rId916" o:title=""/>
            </v:shape>
            <v:shape style="position:absolute;left:4280;top:-484;width:1178;height:12" type="#_x0000_t75" stroked="false">
              <v:imagedata r:id="rId902" o:title=""/>
            </v:shape>
            <v:shape style="position:absolute;left:5444;top:-484;width:1203;height:12" type="#_x0000_t75" stroked="false">
              <v:imagedata r:id="rId906" o:title=""/>
            </v:shape>
            <v:shape style="position:absolute;left:6633;top:-484;width:1238;height:12" type="#_x0000_t75" stroked="false">
              <v:imagedata r:id="rId917" o:title=""/>
            </v:shape>
            <v:shape style="position:absolute;left:7857;top:-484;width:1179;height:12" type="#_x0000_t75" stroked="false">
              <v:imagedata r:id="rId902" o:title=""/>
            </v:shape>
            <v:shape style="position:absolute;left:9021;top:-482;width:1198;height:10" type="#_x0000_t75" stroked="false">
              <v:imagedata r:id="rId910" o:title=""/>
            </v:shape>
            <w10:wrap type="none"/>
          </v:group>
        </w:pict>
      </w:r>
      <w:r>
        <w:rPr/>
        <w:pict>
          <v:shape style="position:absolute;margin-left:153.020004pt;margin-top:-4.416325pt;width:.48002pt;height:.24pt;mso-position-horizontal-relative:page;mso-position-vertical-relative:paragraph;z-index:24232" type="#_x0000_t75" stroked="false">
            <v:imagedata r:id="rId918" o:title=""/>
          </v:shape>
        </w:pict>
      </w:r>
      <w:r>
        <w:rPr/>
        <w:pict>
          <v:shape style="position:absolute;margin-left:214.25pt;margin-top:-4.416325pt;width:.48002pt;height:.24pt;mso-position-horizontal-relative:page;mso-position-vertical-relative:paragraph;z-index:24256" type="#_x0000_t75" stroked="false">
            <v:imagedata r:id="rId918" o:title=""/>
          </v:shape>
        </w:pict>
      </w:r>
      <w:r>
        <w:rPr/>
        <w:pict>
          <v:shape style="position:absolute;margin-left:272.450012pt;margin-top:-4.416325pt;width:.48003pt;height:.24pt;mso-position-horizontal-relative:page;mso-position-vertical-relative:paragraph;z-index:24280" type="#_x0000_t75" stroked="false">
            <v:imagedata r:id="rId918" o:title=""/>
          </v:shape>
        </w:pict>
      </w:r>
      <w:r>
        <w:rPr/>
        <w:pict>
          <v:shape style="position:absolute;margin-left:331.869995pt;margin-top:-4.416325pt;width:.48pt;height:.24pt;mso-position-horizontal-relative:page;mso-position-vertical-relative:paragraph;z-index:24304" type="#_x0000_t75" stroked="false">
            <v:imagedata r:id="rId918" o:title=""/>
          </v:shape>
        </w:pict>
      </w:r>
      <w:r>
        <w:rPr/>
        <w:pict>
          <v:shape style="position:absolute;margin-left:393.070007pt;margin-top:-4.416325pt;width:.48003pt;height:.24pt;mso-position-horizontal-relative:page;mso-position-vertical-relative:paragraph;z-index:24328" type="#_x0000_t75" stroked="false">
            <v:imagedata r:id="rId918" o:title=""/>
          </v:shape>
        </w:pict>
      </w:r>
      <w:r>
        <w:rPr/>
        <w:pict>
          <v:shape style="position:absolute;margin-left:451.299988pt;margin-top:-4.416325pt;width:.48003pt;height:.24pt;mso-position-horizontal-relative:page;mso-position-vertical-relative:paragraph;z-index:24352" type="#_x0000_t75" stroked="false">
            <v:imagedata r:id="rId918" o:title=""/>
          </v:shape>
        </w:pict>
      </w: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3</w:t>
      </w:r>
      <w:r>
        <w:rPr>
          <w:rFonts w:ascii="宋体" w:hAnsi="宋体" w:cs="宋体" w:eastAsia="宋体" w:hint="default"/>
          <w:spacing w:val="-3"/>
          <w:sz w:val="21"/>
          <w:szCs w:val="21"/>
        </w:rPr>
        <w:t>）本公司期末其他应收款中无持公司 </w:t>
      </w:r>
      <w:r>
        <w:rPr>
          <w:rFonts w:ascii="Arial Narrow" w:hAnsi="Arial Narrow" w:cs="Arial Narrow" w:eastAsia="Arial Narrow" w:hint="default"/>
          <w:spacing w:val="-6"/>
          <w:sz w:val="21"/>
          <w:szCs w:val="21"/>
        </w:rPr>
        <w:t>5</w:t>
      </w:r>
      <w:r>
        <w:rPr>
          <w:rFonts w:ascii="宋体" w:hAnsi="宋体" w:cs="宋体" w:eastAsia="宋体" w:hint="default"/>
          <w:spacing w:val="-6"/>
          <w:sz w:val="21"/>
          <w:szCs w:val="21"/>
        </w:rPr>
        <w:t>％以上（含</w:t>
      </w:r>
      <w:r>
        <w:rPr>
          <w:rFonts w:ascii="宋体" w:hAnsi="宋体" w:cs="宋体" w:eastAsia="宋体" w:hint="default"/>
          <w:spacing w:val="-38"/>
          <w:sz w:val="21"/>
          <w:szCs w:val="21"/>
        </w:rPr>
        <w:t> </w:t>
      </w:r>
      <w:r>
        <w:rPr>
          <w:rFonts w:ascii="Arial Narrow" w:hAnsi="Arial Narrow" w:cs="Arial Narrow" w:eastAsia="Arial Narrow" w:hint="default"/>
          <w:spacing w:val="-3"/>
          <w:sz w:val="21"/>
          <w:szCs w:val="21"/>
        </w:rPr>
        <w:t>5</w:t>
      </w:r>
      <w:r>
        <w:rPr>
          <w:rFonts w:ascii="宋体" w:hAnsi="宋体" w:cs="宋体" w:eastAsia="宋体" w:hint="default"/>
          <w:spacing w:val="-3"/>
          <w:sz w:val="21"/>
          <w:szCs w:val="21"/>
        </w:rPr>
        <w:t>％）表决权股份的股东单位款项</w:t>
      </w:r>
    </w:p>
    <w:p>
      <w:pPr>
        <w:spacing w:before="125"/>
        <w:ind w:left="1258" w:right="0" w:firstLine="0"/>
        <w:jc w:val="left"/>
        <w:rPr>
          <w:rFonts w:ascii="宋体" w:hAnsi="宋体" w:cs="宋体" w:eastAsia="宋体" w:hint="default"/>
          <w:sz w:val="21"/>
          <w:szCs w:val="21"/>
        </w:rPr>
      </w:pPr>
      <w:r>
        <w:rPr/>
        <w:pict>
          <v:shape style="position:absolute;margin-left:224.690002pt;margin-top:69.629631pt;width:.47996pt;height:.48pt;mso-position-horizontal-relative:page;mso-position-vertical-relative:paragraph;z-index:24376" type="#_x0000_t75" stroked="false">
            <v:imagedata r:id="rId918" o:title=""/>
          </v:shape>
        </w:pict>
      </w:r>
      <w:r>
        <w:rPr/>
        <w:pict>
          <v:shape style="position:absolute;margin-left:302.690002pt;margin-top:69.629631pt;width:.47997pt;height:.48pt;mso-position-horizontal-relative:page;mso-position-vertical-relative:paragraph;z-index:24400" type="#_x0000_t75" stroked="false">
            <v:imagedata r:id="rId918" o:title=""/>
          </v:shape>
        </w:pict>
      </w:r>
      <w:r>
        <w:rPr/>
        <w:pict>
          <v:shape style="position:absolute;margin-left:409.029999pt;margin-top:69.629631pt;width:.47994pt;height:.48pt;mso-position-horizontal-relative:page;mso-position-vertical-relative:paragraph;z-index:24424" type="#_x0000_t75" stroked="false">
            <v:imagedata r:id="rId918" o:title=""/>
          </v:shape>
        </w:pict>
      </w:r>
      <w:r>
        <w:rPr/>
        <w:pict>
          <v:shape style="position:absolute;margin-left:458.73999pt;margin-top:69.629631pt;width:.47997pt;height:.48pt;mso-position-horizontal-relative:page;mso-position-vertical-relative:paragraph;z-index:24448" type="#_x0000_t75" stroked="false">
            <v:imagedata r:id="rId918" o:title=""/>
          </v:shape>
        </w:pict>
      </w:r>
      <w:r>
        <w:rPr/>
        <w:pict>
          <v:group style="position:absolute;margin-left:83.783997pt;margin-top:85.949654pt;width:454.4pt;height:5.05pt;mso-position-horizontal-relative:page;mso-position-vertical-relative:paragraph;z-index:-1136176" coordorigin="1676,1719" coordsize="9088,101">
            <v:shape style="position:absolute;left:1676;top:1810;width:2818;height:10" type="#_x0000_t75" stroked="false">
              <v:imagedata r:id="rId919" o:title=""/>
            </v:shape>
            <v:shape style="position:absolute;left:4484;top:1719;width:1570;height:101" type="#_x0000_t75" stroked="false">
              <v:imagedata r:id="rId920" o:title=""/>
            </v:shape>
            <v:shape style="position:absolute;left:6044;top:1719;width:2136;height:101" type="#_x0000_t75" stroked="false">
              <v:imagedata r:id="rId921" o:title=""/>
            </v:shape>
            <v:shape style="position:absolute;left:8190;top:1719;width:2573;height:101" type="#_x0000_t75" stroked="false">
              <v:imagedata r:id="rId922"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4</w:t>
      </w:r>
      <w:r>
        <w:rPr>
          <w:rFonts w:ascii="宋体" w:hAnsi="宋体" w:cs="宋体" w:eastAsia="宋体" w:hint="default"/>
          <w:sz w:val="21"/>
          <w:szCs w:val="21"/>
        </w:rPr>
        <w:t>）期末其他应收款中欠款金额前五名情况</w:t>
      </w:r>
    </w:p>
    <w:p>
      <w:pPr>
        <w:spacing w:line="240" w:lineRule="auto" w:before="5"/>
        <w:rPr>
          <w:rFonts w:ascii="宋体" w:hAnsi="宋体" w:cs="宋体" w:eastAsia="宋体" w:hint="default"/>
          <w:sz w:val="12"/>
          <w:szCs w:val="12"/>
        </w:rPr>
      </w:pPr>
    </w:p>
    <w:tbl>
      <w:tblPr>
        <w:tblW w:w="0" w:type="auto"/>
        <w:jc w:val="left"/>
        <w:tblInd w:w="725" w:type="dxa"/>
        <w:tblLayout w:type="fixed"/>
        <w:tblCellMar>
          <w:top w:w="0" w:type="dxa"/>
          <w:left w:w="0" w:type="dxa"/>
          <w:bottom w:w="0" w:type="dxa"/>
          <w:right w:w="0" w:type="dxa"/>
        </w:tblCellMar>
        <w:tblLook w:val="01E0"/>
      </w:tblPr>
      <w:tblGrid>
        <w:gridCol w:w="2809"/>
        <w:gridCol w:w="1560"/>
        <w:gridCol w:w="2127"/>
        <w:gridCol w:w="994"/>
        <w:gridCol w:w="1584"/>
      </w:tblGrid>
      <w:tr>
        <w:trPr>
          <w:trHeight w:val="826" w:hRule="exact"/>
        </w:trPr>
        <w:tc>
          <w:tcPr>
            <w:tcW w:w="28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75"/>
              <w:jc w:val="righ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与本公司关系</w:t>
            </w:r>
            <w:r>
              <w:rPr>
                <w:rFonts w:ascii="宋体" w:hAnsi="宋体" w:cs="宋体" w:eastAsia="宋体" w:hint="default"/>
                <w:sz w:val="21"/>
                <w:szCs w:val="21"/>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1"/>
                <w:szCs w:val="21"/>
              </w:rPr>
            </w:pPr>
            <w:r>
              <w:rPr>
                <w:rFonts w:ascii="宋体" w:hAnsi="宋体" w:cs="宋体" w:eastAsia="宋体" w:hint="default"/>
                <w:b/>
                <w:bCs/>
                <w:sz w:val="21"/>
                <w:szCs w:val="21"/>
              </w:rPr>
              <w:t>其他应收款期末余额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584" w:type="dxa"/>
            <w:tcBorders>
              <w:top w:val="single" w:sz="4" w:space="0" w:color="000000"/>
              <w:left w:val="single" w:sz="4" w:space="0" w:color="000000"/>
              <w:bottom w:val="single" w:sz="4" w:space="0" w:color="000000"/>
              <w:right w:val="nil" w:sz="6" w:space="0" w:color="auto"/>
            </w:tcBorders>
          </w:tcPr>
          <w:p>
            <w:pPr>
              <w:pStyle w:val="TableParagraph"/>
              <w:spacing w:line="239"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占其他应收款</w:t>
            </w:r>
            <w:r>
              <w:rPr>
                <w:rFonts w:ascii="宋体" w:hAnsi="宋体" w:cs="宋体" w:eastAsia="宋体" w:hint="default"/>
                <w:sz w:val="21"/>
                <w:szCs w:val="21"/>
              </w:rPr>
            </w:r>
          </w:p>
          <w:p>
            <w:pPr>
              <w:pStyle w:val="TableParagraph"/>
              <w:spacing w:line="272"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总额的比例</w:t>
            </w:r>
            <w:r>
              <w:rPr>
                <w:rFonts w:ascii="宋体" w:hAnsi="宋体" w:cs="宋体" w:eastAsia="宋体" w:hint="default"/>
                <w:sz w:val="21"/>
                <w:szCs w:val="21"/>
              </w:rPr>
            </w:r>
          </w:p>
          <w:p>
            <w:pPr>
              <w:pStyle w:val="TableParagraph"/>
              <w:spacing w:line="289"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w:t>
            </w:r>
            <w:r>
              <w:rPr>
                <w:rFonts w:ascii="Arial Narrow" w:hAnsi="Arial Narrow" w:cs="Arial Narrow" w:eastAsia="Arial Narrow" w:hint="default"/>
                <w:b/>
                <w:bCs/>
                <w:color w:val="212121"/>
                <w:sz w:val="21"/>
                <w:szCs w:val="21"/>
              </w:rPr>
              <w:t>%</w:t>
            </w:r>
            <w:r>
              <w:rPr>
                <w:rFonts w:ascii="宋体" w:hAnsi="宋体" w:cs="宋体" w:eastAsia="宋体" w:hint="default"/>
                <w:b/>
                <w:bCs/>
                <w:color w:val="212121"/>
                <w:sz w:val="21"/>
                <w:szCs w:val="21"/>
              </w:rPr>
              <w:t>）</w:t>
            </w:r>
            <w:r>
              <w:rPr>
                <w:rFonts w:ascii="宋体" w:hAnsi="宋体" w:cs="宋体" w:eastAsia="宋体" w:hint="default"/>
                <w:sz w:val="21"/>
                <w:szCs w:val="21"/>
              </w:rPr>
            </w:r>
          </w:p>
        </w:tc>
      </w:tr>
      <w:tr>
        <w:trPr>
          <w:trHeight w:val="413" w:hRule="exact"/>
        </w:trPr>
        <w:tc>
          <w:tcPr>
            <w:tcW w:w="2809"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right="1011"/>
              <w:jc w:val="right"/>
              <w:rPr>
                <w:rFonts w:ascii="宋体" w:hAnsi="宋体" w:cs="宋体" w:eastAsia="宋体" w:hint="default"/>
                <w:sz w:val="21"/>
                <w:szCs w:val="21"/>
              </w:rPr>
            </w:pPr>
            <w:r>
              <w:rPr>
                <w:rFonts w:ascii="宋体" w:hAnsi="宋体" w:cs="宋体" w:eastAsia="宋体" w:hint="default"/>
                <w:spacing w:val="-2"/>
                <w:sz w:val="21"/>
                <w:szCs w:val="21"/>
              </w:rPr>
              <w:t>叶青大厦物业公司</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101"/>
              <w:jc w:val="right"/>
              <w:rPr>
                <w:rFonts w:ascii="Arial Narrow" w:hAnsi="Arial Narrow" w:cs="Arial Narrow" w:eastAsia="Arial Narrow" w:hint="default"/>
                <w:sz w:val="21"/>
                <w:szCs w:val="21"/>
              </w:rPr>
            </w:pPr>
            <w:r>
              <w:rPr>
                <w:rFonts w:ascii="Arial Narrow"/>
                <w:spacing w:val="-1"/>
                <w:sz w:val="21"/>
              </w:rPr>
              <w:t>1,344,977.00</w:t>
            </w:r>
            <w:r>
              <w:rPr>
                <w:rFonts w:ascii="Arial Narrow"/>
                <w:sz w:val="21"/>
              </w:rPr>
            </w: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84"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left="1039" w:right="0"/>
              <w:jc w:val="left"/>
              <w:rPr>
                <w:rFonts w:ascii="Arial Narrow" w:hAnsi="Arial Narrow" w:cs="Arial Narrow" w:eastAsia="Arial Narrow" w:hint="default"/>
                <w:sz w:val="21"/>
                <w:szCs w:val="21"/>
              </w:rPr>
            </w:pPr>
            <w:r>
              <w:rPr>
                <w:rFonts w:ascii="Arial Narrow"/>
                <w:sz w:val="21"/>
              </w:rPr>
              <w:t>27.44</w:t>
            </w:r>
          </w:p>
        </w:tc>
      </w:tr>
    </w:tbl>
    <w:p>
      <w:pPr>
        <w:spacing w:after="0" w:line="240" w:lineRule="auto"/>
        <w:jc w:val="left"/>
        <w:rPr>
          <w:rFonts w:ascii="Arial Narrow" w:hAnsi="Arial Narrow" w:cs="Arial Narrow" w:eastAsia="Arial Narrow" w:hint="default"/>
          <w:sz w:val="21"/>
          <w:szCs w:val="21"/>
        </w:rPr>
        <w:sectPr>
          <w:pgSz w:w="11910" w:h="16840"/>
          <w:pgMar w:header="877" w:footer="980" w:top="1060" w:bottom="1160" w:left="960" w:right="0"/>
        </w:sectPr>
      </w:pPr>
    </w:p>
    <w:p>
      <w:pPr>
        <w:spacing w:line="240" w:lineRule="auto" w:before="11"/>
        <w:rPr>
          <w:rFonts w:ascii="宋体" w:hAnsi="宋体" w:cs="宋体" w:eastAsia="宋体" w:hint="default"/>
          <w:sz w:val="2"/>
          <w:szCs w:val="2"/>
        </w:rPr>
      </w:pPr>
      <w:r>
        <w:rPr/>
        <w:pict>
          <v:shape style="position:absolute;margin-left:224.690002pt;margin-top:112.819946pt;width:.479968pt;height:.6pt;mso-position-horizontal-relative:page;mso-position-vertical-relative:page;z-index:24760" type="#_x0000_t75" stroked="false">
            <v:imagedata r:id="rId923" o:title=""/>
          </v:shape>
        </w:pict>
      </w:r>
      <w:r>
        <w:rPr/>
        <w:pict>
          <v:shape style="position:absolute;margin-left:302.690002pt;margin-top:112.819946pt;width:.479978pt;height:.6pt;mso-position-horizontal-relative:page;mso-position-vertical-relative:page;z-index:24784" type="#_x0000_t75" stroked="false">
            <v:imagedata r:id="rId923" o:title=""/>
          </v:shape>
        </w:pict>
      </w:r>
      <w:r>
        <w:rPr/>
        <w:pict>
          <v:shape style="position:absolute;margin-left:409.029999pt;margin-top:112.819946pt;width:.479948pt;height:.6pt;mso-position-horizontal-relative:page;mso-position-vertical-relative:page;z-index:24808" type="#_x0000_t75" stroked="false">
            <v:imagedata r:id="rId923" o:title=""/>
          </v:shape>
        </w:pict>
      </w:r>
      <w:r>
        <w:rPr/>
        <w:pict>
          <v:shape style="position:absolute;margin-left:458.73999pt;margin-top:112.819946pt;width:.479978pt;height:.6pt;mso-position-horizontal-relative:page;mso-position-vertical-relative:page;z-index:24832" type="#_x0000_t75" stroked="false">
            <v:imagedata r:id="rId923" o:title=""/>
          </v:shape>
        </w:pict>
      </w:r>
    </w:p>
    <w:tbl>
      <w:tblPr>
        <w:tblW w:w="0" w:type="auto"/>
        <w:jc w:val="left"/>
        <w:tblInd w:w="115" w:type="dxa"/>
        <w:tblLayout w:type="fixed"/>
        <w:tblCellMar>
          <w:top w:w="0" w:type="dxa"/>
          <w:left w:w="0" w:type="dxa"/>
          <w:bottom w:w="0" w:type="dxa"/>
          <w:right w:w="0" w:type="dxa"/>
        </w:tblCellMar>
        <w:tblLook w:val="01E0"/>
      </w:tblPr>
      <w:tblGrid>
        <w:gridCol w:w="2823"/>
        <w:gridCol w:w="1560"/>
        <w:gridCol w:w="2127"/>
        <w:gridCol w:w="994"/>
        <w:gridCol w:w="1584"/>
      </w:tblGrid>
      <w:tr>
        <w:trPr>
          <w:trHeight w:val="334" w:hRule="exact"/>
        </w:trPr>
        <w:tc>
          <w:tcPr>
            <w:tcW w:w="2823" w:type="dxa"/>
            <w:tcBorders>
              <w:top w:val="single" w:sz="6" w:space="0" w:color="000000"/>
              <w:left w:val="nil" w:sz="6" w:space="0" w:color="auto"/>
              <w:bottom w:val="single" w:sz="4" w:space="0" w:color="000000"/>
              <w:right w:val="nil" w:sz="6" w:space="0" w:color="auto"/>
            </w:tcBorders>
          </w:tcPr>
          <w:p>
            <w:pPr/>
          </w:p>
        </w:tc>
        <w:tc>
          <w:tcPr>
            <w:tcW w:w="1560" w:type="dxa"/>
            <w:tcBorders>
              <w:top w:val="single" w:sz="6" w:space="0" w:color="000000"/>
              <w:left w:val="nil" w:sz="6" w:space="0" w:color="auto"/>
              <w:bottom w:val="single" w:sz="4" w:space="0" w:color="000000"/>
              <w:right w:val="nil" w:sz="6" w:space="0" w:color="auto"/>
            </w:tcBorders>
          </w:tcPr>
          <w:p>
            <w:pPr/>
          </w:p>
        </w:tc>
        <w:tc>
          <w:tcPr>
            <w:tcW w:w="2127" w:type="dxa"/>
            <w:tcBorders>
              <w:top w:val="single" w:sz="6" w:space="0" w:color="000000"/>
              <w:left w:val="nil" w:sz="6" w:space="0" w:color="auto"/>
              <w:bottom w:val="single" w:sz="4" w:space="0" w:color="000000"/>
              <w:right w:val="nil" w:sz="6" w:space="0" w:color="auto"/>
            </w:tcBorders>
          </w:tcPr>
          <w:p>
            <w:pPr/>
          </w:p>
        </w:tc>
        <w:tc>
          <w:tcPr>
            <w:tcW w:w="994" w:type="dxa"/>
            <w:tcBorders>
              <w:top w:val="single" w:sz="6" w:space="0" w:color="000000"/>
              <w:left w:val="nil" w:sz="6" w:space="0" w:color="auto"/>
              <w:bottom w:val="single" w:sz="4" w:space="0" w:color="000000"/>
              <w:right w:val="nil" w:sz="6" w:space="0" w:color="auto"/>
            </w:tcBorders>
          </w:tcPr>
          <w:p>
            <w:pPr/>
          </w:p>
        </w:tc>
        <w:tc>
          <w:tcPr>
            <w:tcW w:w="1584" w:type="dxa"/>
            <w:tcBorders>
              <w:top w:val="single" w:sz="6" w:space="0" w:color="000000"/>
              <w:left w:val="nil" w:sz="6" w:space="0" w:color="auto"/>
              <w:bottom w:val="single" w:sz="4" w:space="0" w:color="000000"/>
              <w:right w:val="nil" w:sz="6" w:space="0" w:color="auto"/>
            </w:tcBorders>
          </w:tcPr>
          <w:p>
            <w:pPr/>
          </w:p>
        </w:tc>
      </w:tr>
      <w:tr>
        <w:trPr>
          <w:trHeight w:val="828" w:hRule="exact"/>
        </w:trPr>
        <w:tc>
          <w:tcPr>
            <w:tcW w:w="28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与本公司关系</w:t>
            </w:r>
            <w:r>
              <w:rPr>
                <w:rFonts w:ascii="宋体" w:hAnsi="宋体" w:cs="宋体" w:eastAsia="宋体" w:hint="default"/>
                <w:sz w:val="21"/>
                <w:szCs w:val="21"/>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1"/>
                <w:szCs w:val="21"/>
              </w:rPr>
            </w:pPr>
            <w:r>
              <w:rPr>
                <w:rFonts w:ascii="宋体" w:hAnsi="宋体" w:cs="宋体" w:eastAsia="宋体" w:hint="default"/>
                <w:b/>
                <w:bCs/>
                <w:sz w:val="21"/>
                <w:szCs w:val="21"/>
              </w:rPr>
              <w:t>其他应收款期末余额</w:t>
            </w:r>
            <w:r>
              <w:rPr>
                <w:rFonts w:ascii="宋体" w:hAnsi="宋体" w:cs="宋体" w:eastAsia="宋体" w:hint="default"/>
                <w:sz w:val="21"/>
                <w:szCs w:val="21"/>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584" w:type="dxa"/>
            <w:tcBorders>
              <w:top w:val="single" w:sz="4" w:space="0" w:color="000000"/>
              <w:left w:val="single" w:sz="4" w:space="0" w:color="000000"/>
              <w:bottom w:val="single" w:sz="4" w:space="0" w:color="000000"/>
              <w:right w:val="nil" w:sz="6" w:space="0" w:color="auto"/>
            </w:tcBorders>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占其他应收款</w:t>
            </w:r>
            <w:r>
              <w:rPr>
                <w:rFonts w:ascii="宋体" w:hAnsi="宋体" w:cs="宋体" w:eastAsia="宋体" w:hint="default"/>
                <w:sz w:val="21"/>
                <w:szCs w:val="21"/>
              </w:rPr>
            </w:r>
          </w:p>
          <w:p>
            <w:pPr>
              <w:pStyle w:val="TableParagraph"/>
              <w:spacing w:line="273"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总额的比例</w:t>
            </w:r>
            <w:r>
              <w:rPr>
                <w:rFonts w:ascii="宋体" w:hAnsi="宋体" w:cs="宋体" w:eastAsia="宋体" w:hint="default"/>
                <w:sz w:val="21"/>
                <w:szCs w:val="21"/>
              </w:rPr>
            </w:r>
          </w:p>
          <w:p>
            <w:pPr>
              <w:pStyle w:val="TableParagraph"/>
              <w:spacing w:line="288" w:lineRule="exact"/>
              <w:ind w:right="2"/>
              <w:jc w:val="center"/>
              <w:rPr>
                <w:rFonts w:ascii="宋体" w:hAnsi="宋体" w:cs="宋体" w:eastAsia="宋体" w:hint="default"/>
                <w:sz w:val="21"/>
                <w:szCs w:val="21"/>
              </w:rPr>
            </w:pPr>
            <w:r>
              <w:rPr>
                <w:rFonts w:ascii="宋体" w:hAnsi="宋体" w:cs="宋体" w:eastAsia="宋体" w:hint="default"/>
                <w:b/>
                <w:bCs/>
                <w:color w:val="212121"/>
                <w:sz w:val="21"/>
                <w:szCs w:val="21"/>
              </w:rPr>
              <w:t>（</w:t>
            </w:r>
            <w:r>
              <w:rPr>
                <w:rFonts w:ascii="Arial Narrow" w:hAnsi="Arial Narrow" w:cs="Arial Narrow" w:eastAsia="Arial Narrow" w:hint="default"/>
                <w:b/>
                <w:bCs/>
                <w:color w:val="212121"/>
                <w:sz w:val="21"/>
                <w:szCs w:val="21"/>
              </w:rPr>
              <w:t>%</w:t>
            </w:r>
            <w:r>
              <w:rPr>
                <w:rFonts w:ascii="宋体" w:hAnsi="宋体" w:cs="宋体" w:eastAsia="宋体" w:hint="default"/>
                <w:b/>
                <w:bCs/>
                <w:color w:val="212121"/>
                <w:sz w:val="21"/>
                <w:szCs w:val="21"/>
              </w:rPr>
              <w:t>）</w:t>
            </w:r>
            <w:r>
              <w:rPr>
                <w:rFonts w:ascii="宋体" w:hAnsi="宋体" w:cs="宋体" w:eastAsia="宋体" w:hint="default"/>
                <w:sz w:val="21"/>
                <w:szCs w:val="21"/>
              </w:rPr>
            </w:r>
          </w:p>
        </w:tc>
      </w:tr>
      <w:tr>
        <w:trPr>
          <w:trHeight w:val="410" w:hRule="exact"/>
        </w:trPr>
        <w:tc>
          <w:tcPr>
            <w:tcW w:w="2823"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马文波</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101"/>
              <w:jc w:val="right"/>
              <w:rPr>
                <w:rFonts w:ascii="Arial Narrow" w:hAnsi="Arial Narrow" w:cs="Arial Narrow" w:eastAsia="Arial Narrow" w:hint="default"/>
                <w:sz w:val="21"/>
                <w:szCs w:val="21"/>
              </w:rPr>
            </w:pPr>
            <w:r>
              <w:rPr>
                <w:rFonts w:ascii="Arial Narrow"/>
                <w:spacing w:val="-1"/>
                <w:sz w:val="21"/>
              </w:rPr>
              <w:t>689,536.65</w:t>
            </w:r>
            <w:r>
              <w:rPr>
                <w:rFonts w:ascii="Arial Narrow"/>
                <w:sz w:val="21"/>
              </w:rPr>
            </w: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84" w:type="dxa"/>
            <w:tcBorders>
              <w:top w:val="single" w:sz="4" w:space="0" w:color="000000"/>
              <w:left w:val="single" w:sz="4" w:space="0" w:color="000000"/>
              <w:bottom w:val="nil" w:sz="6" w:space="0" w:color="auto"/>
              <w:right w:val="nil" w:sz="6" w:space="0" w:color="auto"/>
            </w:tcBorders>
          </w:tcPr>
          <w:p>
            <w:pPr>
              <w:pStyle w:val="TableParagraph"/>
              <w:spacing w:line="240" w:lineRule="auto" w:before="72"/>
              <w:ind w:right="106"/>
              <w:jc w:val="right"/>
              <w:rPr>
                <w:rFonts w:ascii="Arial Narrow" w:hAnsi="Arial Narrow" w:cs="Arial Narrow" w:eastAsia="Arial Narrow" w:hint="default"/>
                <w:sz w:val="21"/>
                <w:szCs w:val="21"/>
              </w:rPr>
            </w:pPr>
            <w:r>
              <w:rPr>
                <w:rFonts w:ascii="Arial Narrow"/>
                <w:spacing w:val="-1"/>
                <w:sz w:val="21"/>
              </w:rPr>
              <w:t>14.07</w:t>
            </w:r>
            <w:r>
              <w:rPr>
                <w:rFonts w:ascii="Arial Narrow"/>
                <w:sz w:val="21"/>
              </w:rPr>
            </w:r>
          </w:p>
        </w:tc>
      </w:tr>
      <w:tr>
        <w:trPr>
          <w:trHeight w:val="308"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张博</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Arial Narrow" w:hAnsi="Arial Narrow" w:cs="Arial Narrow" w:eastAsia="Arial Narrow" w:hint="default"/>
                <w:sz w:val="21"/>
                <w:szCs w:val="21"/>
              </w:rPr>
            </w:pPr>
            <w:r>
              <w:rPr>
                <w:rFonts w:ascii="Arial Narrow"/>
                <w:spacing w:val="-1"/>
                <w:sz w:val="21"/>
              </w:rPr>
              <w:t>402,439.20</w:t>
            </w:r>
            <w:r>
              <w:rPr>
                <w:rFonts w:ascii="Arial Narrow"/>
                <w:sz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8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6"/>
              <w:jc w:val="right"/>
              <w:rPr>
                <w:rFonts w:ascii="Arial Narrow" w:hAnsi="Arial Narrow" w:cs="Arial Narrow" w:eastAsia="Arial Narrow" w:hint="default"/>
                <w:sz w:val="21"/>
                <w:szCs w:val="21"/>
              </w:rPr>
            </w:pPr>
            <w:r>
              <w:rPr>
                <w:rFonts w:ascii="Arial Narrow"/>
                <w:spacing w:val="-1"/>
                <w:sz w:val="21"/>
              </w:rPr>
              <w:t>8.21</w:t>
            </w:r>
            <w:r>
              <w:rPr>
                <w:rFonts w:ascii="Arial Narrow"/>
                <w:sz w:val="21"/>
              </w:rPr>
            </w:r>
          </w:p>
        </w:tc>
      </w:tr>
      <w:tr>
        <w:trPr>
          <w:trHeight w:val="101" w:hRule="exact"/>
        </w:trPr>
        <w:tc>
          <w:tcPr>
            <w:tcW w:w="2823"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nil" w:sz="6" w:space="0" w:color="auto"/>
            </w:tcBorders>
          </w:tcPr>
          <w:p>
            <w:pPr/>
          </w:p>
        </w:tc>
      </w:tr>
      <w:tr>
        <w:trPr>
          <w:trHeight w:val="405"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陈参</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Arial Narrow" w:hAnsi="Arial Narrow" w:cs="Arial Narrow" w:eastAsia="Arial Narrow" w:hint="default"/>
                <w:sz w:val="21"/>
                <w:szCs w:val="21"/>
              </w:rPr>
            </w:pPr>
            <w:r>
              <w:rPr>
                <w:rFonts w:ascii="Arial Narrow"/>
                <w:spacing w:val="-1"/>
                <w:sz w:val="21"/>
              </w:rPr>
              <w:t>169,913.26</w:t>
            </w:r>
            <w:r>
              <w:rPr>
                <w:rFonts w:ascii="Arial Narrow"/>
                <w:sz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84"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6"/>
              <w:jc w:val="right"/>
              <w:rPr>
                <w:rFonts w:ascii="Arial Narrow" w:hAnsi="Arial Narrow" w:cs="Arial Narrow" w:eastAsia="Arial Narrow" w:hint="default"/>
                <w:sz w:val="21"/>
                <w:szCs w:val="21"/>
              </w:rPr>
            </w:pPr>
            <w:r>
              <w:rPr>
                <w:rFonts w:ascii="Arial Narrow"/>
                <w:spacing w:val="-1"/>
                <w:sz w:val="21"/>
              </w:rPr>
              <w:t>3.47</w:t>
            </w:r>
            <w:r>
              <w:rPr>
                <w:rFonts w:ascii="Arial Narrow"/>
                <w:sz w:val="21"/>
              </w:rPr>
            </w:r>
          </w:p>
        </w:tc>
      </w:tr>
      <w:tr>
        <w:trPr>
          <w:trHeight w:val="313" w:hRule="exact"/>
        </w:trPr>
        <w:tc>
          <w:tcPr>
            <w:tcW w:w="282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陈兴林</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Arial Narrow" w:hAnsi="Arial Narrow" w:cs="Arial Narrow" w:eastAsia="Arial Narrow" w:hint="default"/>
                <w:sz w:val="21"/>
                <w:szCs w:val="21"/>
              </w:rPr>
            </w:pPr>
            <w:r>
              <w:rPr>
                <w:rFonts w:ascii="Arial Narrow"/>
                <w:spacing w:val="-1"/>
                <w:sz w:val="21"/>
              </w:rPr>
              <w:t>150,000.00</w:t>
            </w:r>
            <w:r>
              <w:rPr>
                <w:rFonts w:ascii="Arial Narrow"/>
                <w:sz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58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6"/>
              <w:jc w:val="right"/>
              <w:rPr>
                <w:rFonts w:ascii="Arial Narrow" w:hAnsi="Arial Narrow" w:cs="Arial Narrow" w:eastAsia="Arial Narrow" w:hint="default"/>
                <w:sz w:val="21"/>
                <w:szCs w:val="21"/>
              </w:rPr>
            </w:pPr>
            <w:r>
              <w:rPr>
                <w:rFonts w:ascii="Arial Narrow"/>
                <w:spacing w:val="-1"/>
                <w:sz w:val="21"/>
              </w:rPr>
              <w:t>3.06</w:t>
            </w:r>
            <w:r>
              <w:rPr>
                <w:rFonts w:ascii="Arial Narrow"/>
                <w:sz w:val="21"/>
              </w:rPr>
            </w:r>
          </w:p>
        </w:tc>
      </w:tr>
      <w:tr>
        <w:trPr>
          <w:trHeight w:val="95" w:hRule="exact"/>
        </w:trPr>
        <w:tc>
          <w:tcPr>
            <w:tcW w:w="2823"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nil" w:sz="6" w:space="0" w:color="auto"/>
            </w:tcBorders>
          </w:tcPr>
          <w:p>
            <w:pPr/>
          </w:p>
        </w:tc>
      </w:tr>
      <w:tr>
        <w:trPr>
          <w:trHeight w:val="403" w:hRule="exact"/>
        </w:trPr>
        <w:tc>
          <w:tcPr>
            <w:tcW w:w="2823" w:type="dxa"/>
            <w:tcBorders>
              <w:top w:val="nil" w:sz="6" w:space="0" w:color="auto"/>
              <w:left w:val="nil" w:sz="6" w:space="0" w:color="auto"/>
              <w:bottom w:val="single" w:sz="4" w:space="0" w:color="000000"/>
              <w:right w:val="single" w:sz="4" w:space="0" w:color="000000"/>
            </w:tcBorders>
          </w:tcPr>
          <w:p>
            <w:pPr>
              <w:pStyle w:val="TableParagraph"/>
              <w:spacing w:line="240" w:lineRule="auto" w:before="28"/>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0"/>
              <w:jc w:val="right"/>
              <w:rPr>
                <w:rFonts w:ascii="Arial Narrow" w:hAnsi="Arial Narrow" w:cs="Arial Narrow" w:eastAsia="Arial Narrow" w:hint="default"/>
                <w:sz w:val="21"/>
                <w:szCs w:val="21"/>
              </w:rPr>
            </w:pPr>
            <w:r>
              <w:rPr>
                <w:rFonts w:ascii="Arial Narrow"/>
                <w:b/>
                <w:spacing w:val="-2"/>
                <w:sz w:val="21"/>
              </w:rPr>
              <w:t>2,756,866.11</w:t>
            </w:r>
            <w:r>
              <w:rPr>
                <w:rFonts w:ascii="Arial Narrow"/>
                <w:spacing w:val="-2"/>
                <w:sz w:val="21"/>
              </w:rPr>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84"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106"/>
              <w:jc w:val="right"/>
              <w:rPr>
                <w:rFonts w:ascii="Arial Narrow" w:hAnsi="Arial Narrow" w:cs="Arial Narrow" w:eastAsia="Arial Narrow" w:hint="default"/>
                <w:sz w:val="21"/>
                <w:szCs w:val="21"/>
              </w:rPr>
            </w:pPr>
            <w:r>
              <w:rPr>
                <w:rFonts w:ascii="Arial Narrow"/>
                <w:spacing w:val="-1"/>
                <w:sz w:val="21"/>
              </w:rPr>
              <w:t>56.25</w:t>
            </w:r>
            <w:r>
              <w:rPr>
                <w:rFonts w:ascii="Arial Narrow"/>
                <w:sz w:val="21"/>
              </w:rPr>
            </w:r>
          </w:p>
        </w:tc>
      </w:tr>
    </w:tbl>
    <w:p>
      <w:pPr>
        <w:spacing w:line="240" w:lineRule="auto" w:before="8"/>
        <w:rPr>
          <w:rFonts w:ascii="宋体" w:hAnsi="宋体" w:cs="宋体" w:eastAsia="宋体" w:hint="default"/>
          <w:sz w:val="5"/>
          <w:szCs w:val="5"/>
        </w:rPr>
      </w:pPr>
    </w:p>
    <w:p>
      <w:pPr>
        <w:spacing w:line="343" w:lineRule="auto" w:before="36"/>
        <w:ind w:left="658" w:right="3732" w:firstLine="0"/>
        <w:jc w:val="left"/>
        <w:rPr>
          <w:rFonts w:ascii="宋体" w:hAnsi="宋体" w:cs="宋体" w:eastAsia="宋体" w:hint="default"/>
          <w:sz w:val="21"/>
          <w:szCs w:val="21"/>
        </w:rPr>
      </w:pPr>
      <w:r>
        <w:rPr/>
        <w:pict>
          <v:group style="position:absolute;margin-left:84.503998pt;margin-top:-85.656364pt;width:453.7pt;height:.5pt;mso-position-horizontal-relative:page;mso-position-vertical-relative:paragraph;z-index:-1135792" coordorigin="1690,-1713" coordsize="9074,10">
            <v:shape style="position:absolute;left:1690;top:-1713;width:2804;height:10" type="#_x0000_t75" stroked="false">
              <v:imagedata r:id="rId924" o:title=""/>
            </v:shape>
            <v:shape style="position:absolute;left:4489;top:-1713;width:1565;height:10" type="#_x0000_t75" stroked="false">
              <v:imagedata r:id="rId925" o:title=""/>
            </v:shape>
            <v:shape style="position:absolute;left:6049;top:-1713;width:2132;height:10" type="#_x0000_t75" stroked="false">
              <v:imagedata r:id="rId926" o:title=""/>
            </v:shape>
            <v:shape style="position:absolute;left:8176;top:-1713;width:2588;height:10" type="#_x0000_t75" stroked="false">
              <v:imagedata r:id="rId927" o:title=""/>
            </v:shape>
            <w10:wrap type="none"/>
          </v:group>
        </w:pict>
      </w:r>
      <w:r>
        <w:rPr/>
        <w:pict>
          <v:group style="position:absolute;margin-left:84.503998pt;margin-top:-69.816292pt;width:453.7pt;height:5.05pt;mso-position-horizontal-relative:page;mso-position-vertical-relative:paragraph;z-index:-1135768" coordorigin="1690,-1396" coordsize="9074,101">
            <v:shape style="position:absolute;left:1690;top:-1396;width:2823;height:101" type="#_x0000_t75" stroked="false">
              <v:imagedata r:id="rId928" o:title=""/>
            </v:shape>
            <v:shape style="position:absolute;left:4489;top:-1305;width:1565;height:10" type="#_x0000_t75" stroked="false">
              <v:imagedata r:id="rId929" o:title=""/>
            </v:shape>
            <v:shape style="position:absolute;left:6049;top:-1305;width:2132;height:10" type="#_x0000_t75" stroked="false">
              <v:imagedata r:id="rId930" o:title=""/>
            </v:shape>
            <v:shape style="position:absolute;left:8176;top:-1305;width:2588;height:10" type="#_x0000_t75" stroked="false">
              <v:imagedata r:id="rId931" o:title=""/>
            </v:shape>
            <w10:wrap type="none"/>
          </v:group>
        </w:pict>
      </w:r>
      <w:r>
        <w:rPr/>
        <w:pict>
          <v:group style="position:absolute;margin-left:84.503998pt;margin-top:-44.976368pt;width:453.7pt;height:.5pt;mso-position-horizontal-relative:page;mso-position-vertical-relative:paragraph;z-index:-1135744" coordorigin="1690,-900" coordsize="9074,10">
            <v:shape style="position:absolute;left:1690;top:-900;width:2804;height:10" type="#_x0000_t75" stroked="false">
              <v:imagedata r:id="rId924" o:title=""/>
            </v:shape>
            <v:shape style="position:absolute;left:4489;top:-900;width:1565;height:10" type="#_x0000_t75" stroked="false">
              <v:imagedata r:id="rId929" o:title=""/>
            </v:shape>
            <v:shape style="position:absolute;left:6049;top:-900;width:2132;height:10" type="#_x0000_t75" stroked="false">
              <v:imagedata r:id="rId930" o:title=""/>
            </v:shape>
            <v:shape style="position:absolute;left:8176;top:-900;width:2588;height:10" type="#_x0000_t75" stroked="false">
              <v:imagedata r:id="rId931" o:title=""/>
            </v:shape>
            <w10:wrap type="none"/>
          </v:group>
        </w:pict>
      </w:r>
      <w:r>
        <w:rPr/>
        <w:pict>
          <v:group style="position:absolute;margin-left:84.503998pt;margin-top:-29.136349pt;width:453.7pt;height:5.05pt;mso-position-horizontal-relative:page;mso-position-vertical-relative:paragraph;z-index:-1135720" coordorigin="1690,-583" coordsize="9074,101">
            <v:shape style="position:absolute;left:1690;top:-583;width:2823;height:101" type="#_x0000_t75" stroked="false">
              <v:imagedata r:id="rId932" o:title=""/>
            </v:shape>
            <v:shape style="position:absolute;left:4489;top:-492;width:1565;height:10" type="#_x0000_t75" stroked="false">
              <v:imagedata r:id="rId925" o:title=""/>
            </v:shape>
            <v:shape style="position:absolute;left:6049;top:-492;width:2132;height:10" type="#_x0000_t75" stroked="false">
              <v:imagedata r:id="rId926" o:title=""/>
            </v:shape>
            <v:shape style="position:absolute;left:8176;top:-492;width:2588;height:10" type="#_x0000_t75" stroked="false">
              <v:imagedata r:id="rId927" o:title=""/>
            </v:shape>
            <w10:wrap type="none"/>
          </v:group>
        </w:pict>
      </w:r>
      <w:r>
        <w:rPr/>
        <w:pict>
          <v:shape style="position:absolute;margin-left:224.690002pt;margin-top:-4.896358pt;width:.47998pt;height:.72pt;mso-position-horizontal-relative:page;mso-position-vertical-relative:paragraph;z-index:-1135696" type="#_x0000_t75" stroked="false">
            <v:imagedata r:id="rId933" o:title=""/>
          </v:shape>
        </w:pict>
      </w:r>
      <w:r>
        <w:rPr/>
        <w:pict>
          <v:shape style="position:absolute;margin-left:302.690002pt;margin-top:-4.896358pt;width:.47999pt;height:.72pt;mso-position-horizontal-relative:page;mso-position-vertical-relative:paragraph;z-index:-1135672" type="#_x0000_t75" stroked="false">
            <v:imagedata r:id="rId933" o:title=""/>
          </v:shape>
        </w:pict>
      </w:r>
      <w:r>
        <w:rPr/>
        <w:pict>
          <v:shape style="position:absolute;margin-left:409.029999pt;margin-top:-4.896358pt;width:.47996pt;height:.72pt;mso-position-horizontal-relative:page;mso-position-vertical-relative:paragraph;z-index:-1135648" type="#_x0000_t75" stroked="false">
            <v:imagedata r:id="rId933" o:title=""/>
          </v:shape>
        </w:pict>
      </w:r>
      <w:r>
        <w:rPr/>
        <w:pict>
          <v:shape style="position:absolute;margin-left:458.73999pt;margin-top:-4.896358pt;width:.47999pt;height:.72pt;mso-position-horizontal-relative:page;mso-position-vertical-relative:paragraph;z-index:-1135624" type="#_x0000_t75" stroked="false">
            <v:imagedata r:id="rId933" o:title=""/>
          </v:shape>
        </w:pict>
      </w:r>
      <w:r>
        <w:rPr>
          <w:rFonts w:ascii="宋体" w:hAnsi="宋体" w:cs="宋体" w:eastAsia="宋体" w:hint="default"/>
          <w:sz w:val="21"/>
          <w:szCs w:val="21"/>
        </w:rPr>
        <w:t>（</w:t>
      </w:r>
      <w:r>
        <w:rPr>
          <w:rFonts w:ascii="Arial Narrow" w:hAnsi="Arial Narrow" w:cs="Arial Narrow" w:eastAsia="Arial Narrow" w:hint="default"/>
          <w:sz w:val="21"/>
          <w:szCs w:val="21"/>
        </w:rPr>
        <w:t>5</w:t>
      </w:r>
      <w:r>
        <w:rPr>
          <w:rFonts w:ascii="宋体" w:hAnsi="宋体" w:cs="宋体" w:eastAsia="宋体" w:hint="default"/>
          <w:sz w:val="21"/>
          <w:szCs w:val="21"/>
        </w:rPr>
        <w:t>）应收关联方账款情况</w:t>
      </w:r>
      <w:r>
        <w:rPr>
          <w:rFonts w:ascii="宋体" w:hAnsi="宋体" w:cs="宋体" w:eastAsia="宋体" w:hint="default"/>
          <w:w w:val="100"/>
          <w:sz w:val="21"/>
          <w:szCs w:val="21"/>
        </w:rPr>
        <w:t> </w:t>
      </w:r>
      <w:r>
        <w:rPr>
          <w:rFonts w:ascii="宋体" w:hAnsi="宋体" w:cs="宋体" w:eastAsia="宋体" w:hint="default"/>
          <w:spacing w:val="-2"/>
          <w:sz w:val="21"/>
          <w:szCs w:val="21"/>
        </w:rPr>
        <w:t>本公司期末其他应收款中应收关联方款项</w:t>
      </w:r>
    </w:p>
    <w:p>
      <w:pPr>
        <w:spacing w:before="53"/>
        <w:ind w:left="658" w:right="1041" w:firstLine="0"/>
        <w:jc w:val="left"/>
        <w:rPr>
          <w:rFonts w:ascii="宋体" w:hAnsi="宋体" w:cs="宋体" w:eastAsia="宋体" w:hint="default"/>
          <w:sz w:val="21"/>
          <w:szCs w:val="21"/>
        </w:rPr>
      </w:pPr>
      <w:r>
        <w:rPr/>
        <w:pict>
          <v:group style="position:absolute;margin-left:255.289993pt;margin-top:45.03371pt;width:170.2pt;height:.5pt;mso-position-horizontal-relative:page;mso-position-vertical-relative:paragraph;z-index:-1135600" coordorigin="5106,901" coordsize="3404,10">
            <v:shape style="position:absolute;left:5106;top:901;width:1697;height:10" type="#_x0000_t75" stroked="false">
              <v:imagedata r:id="rId934" o:title=""/>
            </v:shape>
            <v:shape style="position:absolute;left:6798;top:901;width:1711;height:10" type="#_x0000_t75" stroked="false">
              <v:imagedata r:id="rId526" o:title=""/>
            </v:shape>
            <w10:wrap type="none"/>
          </v:group>
        </w:pict>
      </w:r>
      <w:r>
        <w:rPr>
          <w:rFonts w:ascii="宋体" w:hAnsi="宋体" w:cs="宋体" w:eastAsia="宋体" w:hint="default"/>
          <w:sz w:val="21"/>
          <w:szCs w:val="21"/>
        </w:rPr>
        <w:t>（</w:t>
      </w:r>
      <w:r>
        <w:rPr>
          <w:rFonts w:ascii="Arial Narrow" w:hAnsi="Arial Narrow" w:cs="Arial Narrow" w:eastAsia="Arial Narrow" w:hint="default"/>
          <w:sz w:val="21"/>
          <w:szCs w:val="21"/>
        </w:rPr>
        <w:t>6</w:t>
      </w:r>
      <w:r>
        <w:rPr>
          <w:rFonts w:ascii="宋体" w:hAnsi="宋体" w:cs="宋体" w:eastAsia="宋体" w:hint="default"/>
          <w:sz w:val="21"/>
          <w:szCs w:val="21"/>
        </w:rPr>
        <w:t>）坏账准备</w:t>
      </w:r>
    </w:p>
    <w:p>
      <w:pPr>
        <w:spacing w:line="240" w:lineRule="auto" w:before="3"/>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718"/>
        <w:gridCol w:w="1707"/>
        <w:gridCol w:w="1707"/>
        <w:gridCol w:w="1706"/>
        <w:gridCol w:w="1704"/>
      </w:tblGrid>
      <w:tr>
        <w:trPr>
          <w:trHeight w:val="403" w:hRule="exact"/>
        </w:trPr>
        <w:tc>
          <w:tcPr>
            <w:tcW w:w="1718" w:type="dxa"/>
            <w:vMerge w:val="restart"/>
            <w:tcBorders>
              <w:top w:val="single" w:sz="4" w:space="0" w:color="000000"/>
              <w:left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4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707"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25"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3413"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04" w:type="dxa"/>
            <w:vMerge w:val="restart"/>
            <w:tcBorders>
              <w:top w:val="single" w:sz="4" w:space="0" w:color="000000"/>
              <w:left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25"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391" w:hRule="exact"/>
        </w:trPr>
        <w:tc>
          <w:tcPr>
            <w:tcW w:w="1718" w:type="dxa"/>
            <w:vMerge/>
            <w:tcBorders>
              <w:left w:val="nil" w:sz="6" w:space="0" w:color="auto"/>
              <w:bottom w:val="single" w:sz="4" w:space="0" w:color="000000"/>
              <w:right w:val="single" w:sz="4" w:space="0" w:color="000000"/>
            </w:tcBorders>
          </w:tcPr>
          <w:p>
            <w:pPr/>
          </w:p>
        </w:tc>
        <w:tc>
          <w:tcPr>
            <w:tcW w:w="1707" w:type="dxa"/>
            <w:vMerge/>
            <w:tcBorders>
              <w:left w:val="single" w:sz="4" w:space="0" w:color="000000"/>
              <w:bottom w:val="single" w:sz="4" w:space="0" w:color="000000"/>
              <w:right w:val="single" w:sz="4" w:space="0" w:color="000000"/>
            </w:tcBorders>
          </w:tcPr>
          <w:p>
            <w:pPr/>
          </w:p>
        </w:tc>
        <w:tc>
          <w:tcPr>
            <w:tcW w:w="17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c>
        <w:tc>
          <w:tcPr>
            <w:tcW w:w="17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1704" w:type="dxa"/>
            <w:vMerge/>
            <w:tcBorders>
              <w:left w:val="single" w:sz="4" w:space="0" w:color="000000"/>
              <w:bottom w:val="single" w:sz="4" w:space="0" w:color="000000"/>
              <w:right w:val="nil" w:sz="6" w:space="0" w:color="auto"/>
            </w:tcBorders>
          </w:tcPr>
          <w:p>
            <w:pPr/>
          </w:p>
        </w:tc>
      </w:tr>
      <w:tr>
        <w:trPr>
          <w:trHeight w:val="398" w:hRule="exact"/>
        </w:trPr>
        <w:tc>
          <w:tcPr>
            <w:tcW w:w="17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9"/>
              <w:ind w:left="844" w:right="0"/>
              <w:jc w:val="left"/>
              <w:rPr>
                <w:rFonts w:ascii="Arial Narrow" w:hAnsi="Arial Narrow" w:cs="Arial Narrow" w:eastAsia="Arial Narrow" w:hint="default"/>
                <w:sz w:val="21"/>
                <w:szCs w:val="21"/>
              </w:rPr>
            </w:pPr>
            <w:r>
              <w:rPr>
                <w:rFonts w:ascii="Arial Narrow"/>
                <w:sz w:val="21"/>
              </w:rPr>
              <w:t>16,071.75</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826" w:right="0"/>
              <w:jc w:val="left"/>
              <w:rPr>
                <w:rFonts w:ascii="Arial Narrow" w:hAnsi="Arial Narrow" w:cs="Arial Narrow" w:eastAsia="Arial Narrow" w:hint="default"/>
                <w:sz w:val="21"/>
                <w:szCs w:val="21"/>
              </w:rPr>
            </w:pPr>
            <w:r>
              <w:rPr>
                <w:rFonts w:ascii="Arial Narrow"/>
                <w:sz w:val="21"/>
              </w:rPr>
              <w:t>32,943.42</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7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9"/>
              <w:ind w:left="826" w:right="0"/>
              <w:jc w:val="left"/>
              <w:rPr>
                <w:rFonts w:ascii="Arial Narrow" w:hAnsi="Arial Narrow" w:cs="Arial Narrow" w:eastAsia="Arial Narrow" w:hint="default"/>
                <w:sz w:val="21"/>
                <w:szCs w:val="21"/>
              </w:rPr>
            </w:pPr>
            <w:r>
              <w:rPr>
                <w:rFonts w:ascii="Arial Narrow"/>
                <w:sz w:val="21"/>
              </w:rPr>
              <w:t>49,015.17</w:t>
            </w:r>
          </w:p>
        </w:tc>
      </w:tr>
    </w:tbl>
    <w:p>
      <w:pPr>
        <w:spacing w:line="240" w:lineRule="auto" w:before="13"/>
        <w:rPr>
          <w:rFonts w:ascii="宋体" w:hAnsi="宋体" w:cs="宋体" w:eastAsia="宋体" w:hint="default"/>
          <w:sz w:val="12"/>
          <w:szCs w:val="12"/>
        </w:rPr>
      </w:pPr>
    </w:p>
    <w:p>
      <w:pPr>
        <w:spacing w:before="36"/>
        <w:ind w:left="838" w:right="1041" w:firstLine="0"/>
        <w:jc w:val="left"/>
        <w:rPr>
          <w:rFonts w:ascii="宋体" w:hAnsi="宋体" w:cs="宋体" w:eastAsia="宋体" w:hint="default"/>
          <w:sz w:val="21"/>
          <w:szCs w:val="21"/>
        </w:rPr>
      </w:pPr>
      <w:r>
        <w:rPr/>
        <w:pict>
          <v:shape style="position:absolute;margin-left:169.460007pt;margin-top:-29.016315pt;width:.48pt;height:.12pt;mso-position-horizontal-relative:page;mso-position-vertical-relative:paragraph;z-index:25072" type="#_x0000_t75" stroked="false">
            <v:imagedata r:id="rId935" o:title=""/>
          </v:shape>
        </w:pict>
      </w:r>
      <w:r>
        <w:rPr/>
        <w:pict>
          <v:shape style="position:absolute;margin-left:254.809998pt;margin-top:-29.016315pt;width:.48pt;height:.12pt;mso-position-horizontal-relative:page;mso-position-vertical-relative:paragraph;z-index:25096" type="#_x0000_t75" stroked="false">
            <v:imagedata r:id="rId935" o:title=""/>
          </v:shape>
        </w:pict>
      </w:r>
      <w:r>
        <w:rPr/>
        <w:pict>
          <v:shape style="position:absolute;margin-left:340.149994pt;margin-top:-29.016315pt;width:.47998pt;height:.12pt;mso-position-horizontal-relative:page;mso-position-vertical-relative:paragraph;z-index:25120" type="#_x0000_t75" stroked="false">
            <v:imagedata r:id="rId935" o:title=""/>
          </v:shape>
        </w:pict>
      </w:r>
      <w:r>
        <w:rPr/>
        <w:pict>
          <v:shape style="position:absolute;margin-left:425.470001pt;margin-top:-29.016315pt;width:.48001pt;height:.12pt;mso-position-horizontal-relative:page;mso-position-vertical-relative:paragraph;z-index:25144" type="#_x0000_t75" stroked="false">
            <v:imagedata r:id="rId935" o:title=""/>
          </v:shape>
        </w:pict>
      </w:r>
      <w:r>
        <w:rPr/>
        <w:pict>
          <v:shape style="position:absolute;margin-left:169.460007pt;margin-top:-9.216336pt;width:.47996pt;height:.24pt;mso-position-horizontal-relative:page;mso-position-vertical-relative:paragraph;z-index:25168" type="#_x0000_t75" stroked="false">
            <v:imagedata r:id="rId935" o:title=""/>
          </v:shape>
        </w:pict>
      </w:r>
      <w:r>
        <w:rPr/>
        <w:pict>
          <v:shape style="position:absolute;margin-left:254.809998pt;margin-top:-9.216336pt;width:.47996pt;height:.24pt;mso-position-horizontal-relative:page;mso-position-vertical-relative:paragraph;z-index:25192" type="#_x0000_t75" stroked="false">
            <v:imagedata r:id="rId935" o:title=""/>
          </v:shape>
        </w:pict>
      </w:r>
      <w:r>
        <w:rPr/>
        <w:pict>
          <v:shape style="position:absolute;margin-left:340.149994pt;margin-top:-9.216336pt;width:.47994pt;height:.24pt;mso-position-horizontal-relative:page;mso-position-vertical-relative:paragraph;z-index:25216" type="#_x0000_t75" stroked="false">
            <v:imagedata r:id="rId935" o:title=""/>
          </v:shape>
        </w:pict>
      </w:r>
      <w:r>
        <w:rPr/>
        <w:pict>
          <v:shape style="position:absolute;margin-left:425.470001pt;margin-top:-9.216336pt;width:.47997pt;height:.24pt;mso-position-horizontal-relative:page;mso-position-vertical-relative:paragraph;z-index:25240" type="#_x0000_t75" stroked="false">
            <v:imagedata r:id="rId935" o:title=""/>
          </v:shape>
        </w:pict>
      </w:r>
      <w:r>
        <w:rPr>
          <w:rFonts w:ascii="Arial Narrow" w:hAnsi="Arial Narrow" w:cs="Arial Narrow" w:eastAsia="Arial Narrow"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51"/>
          <w:sz w:val="21"/>
          <w:szCs w:val="21"/>
        </w:rPr>
        <w:t> </w:t>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before="53"/>
        <w:ind w:left="658" w:right="1041" w:firstLine="0"/>
        <w:jc w:val="left"/>
        <w:rPr>
          <w:rFonts w:ascii="宋体" w:hAnsi="宋体" w:cs="宋体" w:eastAsia="宋体" w:hint="default"/>
          <w:sz w:val="21"/>
          <w:szCs w:val="21"/>
        </w:rPr>
      </w:pPr>
      <w:r>
        <w:rPr/>
        <w:pict>
          <v:shape style="position:absolute;margin-left:226.369995pt;margin-top:44.79369pt;width:.48003pt;height:.24pt;mso-position-horizontal-relative:page;mso-position-vertical-relative:paragraph;z-index:25264" type="#_x0000_t75" stroked="false">
            <v:imagedata r:id="rId935" o:title=""/>
          </v:shape>
        </w:pict>
      </w:r>
      <w:r>
        <w:rPr/>
        <w:pict>
          <v:shape style="position:absolute;margin-left:368.589996pt;margin-top:44.79369pt;width:.48pt;height:.24pt;mso-position-horizontal-relative:page;mso-position-vertical-relative:paragraph;z-index:25288" type="#_x0000_t75" stroked="false">
            <v:imagedata r:id="rId935" o:title=""/>
          </v:shape>
        </w:pict>
      </w: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）主营业务收入和其他业务收入</w:t>
      </w:r>
    </w:p>
    <w:p>
      <w:pPr>
        <w:spacing w:line="240" w:lineRule="auto" w:before="3"/>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2857"/>
        <w:gridCol w:w="2844"/>
        <w:gridCol w:w="2842"/>
      </w:tblGrid>
      <w:tr>
        <w:trPr>
          <w:trHeight w:val="398" w:hRule="exact"/>
        </w:trPr>
        <w:tc>
          <w:tcPr>
            <w:tcW w:w="28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right="1203"/>
              <w:jc w:val="righ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2857"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spacing w:val="-1"/>
                <w:sz w:val="21"/>
              </w:rPr>
              <w:t>151,162,982.44</w:t>
            </w:r>
            <w:r>
              <w:rPr>
                <w:rFonts w:ascii="Arial Narrow"/>
                <w:sz w:val="21"/>
              </w:rPr>
            </w:r>
          </w:p>
        </w:tc>
        <w:tc>
          <w:tcPr>
            <w:tcW w:w="2842" w:type="dxa"/>
            <w:tcBorders>
              <w:top w:val="single" w:sz="4" w:space="0" w:color="000000"/>
              <w:left w:val="single" w:sz="4" w:space="0" w:color="000000"/>
              <w:bottom w:val="nil" w:sz="6" w:space="0" w:color="auto"/>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spacing w:val="-1"/>
                <w:sz w:val="21"/>
              </w:rPr>
              <w:t>121,247,207.40</w:t>
            </w:r>
            <w:r>
              <w:rPr>
                <w:rFonts w:ascii="Arial Narrow"/>
                <w:sz w:val="21"/>
              </w:rPr>
            </w:r>
          </w:p>
        </w:tc>
      </w:tr>
      <w:tr>
        <w:trPr>
          <w:trHeight w:val="507" w:hRule="exact"/>
        </w:trPr>
        <w:tc>
          <w:tcPr>
            <w:tcW w:w="570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32"/>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842" w:type="dxa"/>
            <w:tcBorders>
              <w:top w:val="nil" w:sz="6" w:space="0" w:color="auto"/>
              <w:left w:val="single" w:sz="4" w:space="0" w:color="000000"/>
              <w:bottom w:val="nil" w:sz="6" w:space="0" w:color="auto"/>
              <w:right w:val="nil" w:sz="6" w:space="0" w:color="auto"/>
            </w:tcBorders>
          </w:tcPr>
          <w:p>
            <w:pPr/>
          </w:p>
        </w:tc>
      </w:tr>
      <w:tr>
        <w:trPr>
          <w:trHeight w:val="391" w:hRule="exact"/>
        </w:trPr>
        <w:tc>
          <w:tcPr>
            <w:tcW w:w="2857" w:type="dxa"/>
            <w:tcBorders>
              <w:top w:val="nil" w:sz="6" w:space="0" w:color="auto"/>
              <w:left w:val="nil" w:sz="6" w:space="0" w:color="auto"/>
              <w:bottom w:val="single" w:sz="4" w:space="0" w:color="000000"/>
              <w:right w:val="single" w:sz="4" w:space="0" w:color="000000"/>
            </w:tcBorders>
          </w:tcPr>
          <w:p>
            <w:pPr>
              <w:pStyle w:val="TableParagraph"/>
              <w:spacing w:line="240" w:lineRule="auto" w:before="23"/>
              <w:ind w:right="120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7"/>
              <w:ind w:right="99"/>
              <w:jc w:val="right"/>
              <w:rPr>
                <w:rFonts w:ascii="Arial Narrow" w:hAnsi="Arial Narrow" w:cs="Arial Narrow" w:eastAsia="Arial Narrow" w:hint="default"/>
                <w:sz w:val="21"/>
                <w:szCs w:val="21"/>
              </w:rPr>
            </w:pPr>
            <w:r>
              <w:rPr>
                <w:rFonts w:ascii="Arial Narrow"/>
                <w:b/>
                <w:spacing w:val="-1"/>
                <w:sz w:val="21"/>
              </w:rPr>
              <w:t>151,162,982.44</w:t>
            </w:r>
            <w:r>
              <w:rPr>
                <w:rFonts w:ascii="Arial Narrow"/>
                <w:sz w:val="21"/>
              </w:rPr>
            </w:r>
          </w:p>
        </w:tc>
        <w:tc>
          <w:tcPr>
            <w:tcW w:w="2842" w:type="dxa"/>
            <w:tcBorders>
              <w:top w:val="nil" w:sz="6" w:space="0" w:color="auto"/>
              <w:left w:val="single" w:sz="4" w:space="0" w:color="000000"/>
              <w:bottom w:val="single" w:sz="4" w:space="0" w:color="000000"/>
              <w:right w:val="nil" w:sz="6" w:space="0" w:color="auto"/>
            </w:tcBorders>
          </w:tcPr>
          <w:p>
            <w:pPr>
              <w:pStyle w:val="TableParagraph"/>
              <w:spacing w:line="240" w:lineRule="auto" w:before="67"/>
              <w:ind w:right="101"/>
              <w:jc w:val="right"/>
              <w:rPr>
                <w:rFonts w:ascii="Arial Narrow" w:hAnsi="Arial Narrow" w:cs="Arial Narrow" w:eastAsia="Arial Narrow" w:hint="default"/>
                <w:sz w:val="21"/>
                <w:szCs w:val="21"/>
              </w:rPr>
            </w:pPr>
            <w:r>
              <w:rPr>
                <w:rFonts w:ascii="Arial Narrow"/>
                <w:b/>
                <w:spacing w:val="-1"/>
                <w:sz w:val="21"/>
              </w:rPr>
              <w:t>121,247,207.40</w:t>
            </w:r>
            <w:r>
              <w:rPr>
                <w:rFonts w:ascii="Arial Narrow"/>
                <w:sz w:val="21"/>
              </w:rPr>
            </w:r>
          </w:p>
        </w:tc>
      </w:tr>
    </w:tbl>
    <w:p>
      <w:pPr>
        <w:spacing w:line="240" w:lineRule="auto" w:before="8"/>
        <w:rPr>
          <w:rFonts w:ascii="宋体" w:hAnsi="宋体" w:cs="宋体" w:eastAsia="宋体" w:hint="default"/>
          <w:sz w:val="5"/>
          <w:szCs w:val="5"/>
        </w:rPr>
      </w:pPr>
    </w:p>
    <w:p>
      <w:pPr>
        <w:spacing w:before="36"/>
        <w:ind w:left="658" w:right="1041" w:firstLine="0"/>
        <w:jc w:val="left"/>
        <w:rPr>
          <w:rFonts w:ascii="宋体" w:hAnsi="宋体" w:cs="宋体" w:eastAsia="宋体" w:hint="default"/>
          <w:sz w:val="21"/>
          <w:szCs w:val="21"/>
        </w:rPr>
      </w:pPr>
      <w:r>
        <w:rPr/>
        <w:pict>
          <v:group style="position:absolute;margin-left:84.503998pt;margin-top:-48.836334pt;width:426.45pt;height:25.35pt;mso-position-horizontal-relative:page;mso-position-vertical-relative:paragraph;z-index:-1135336" coordorigin="1690,-977" coordsize="8529,507">
            <v:shape style="position:absolute;left:1690;top:-977;width:2857;height:108" type="#_x0000_t75" stroked="false">
              <v:imagedata r:id="rId409" o:title=""/>
            </v:shape>
            <v:shape style="position:absolute;left:4523;top:-881;width:2859;height:12" type="#_x0000_t75" stroked="false">
              <v:imagedata r:id="rId552" o:title=""/>
            </v:shape>
            <v:shape style="position:absolute;left:7367;top:-878;width:2852;height:10" type="#_x0000_t75" stroked="false">
              <v:imagedata r:id="rId405" o:title=""/>
            </v:shape>
            <v:group style="position:absolute;left:4527;top:-869;width:10;height:20" coordorigin="4527,-869" coordsize="10,20">
              <v:shape style="position:absolute;left:4527;top:-869;width:10;height:20" coordorigin="4527,-869" coordsize="10,20" path="m4527,-850l4537,-850,4537,-869,4527,-869,4527,-850xe" filled="true" fillcolor="#000000" stroked="false">
                <v:path arrowok="t"/>
                <v:fill type="solid"/>
              </v:shape>
            </v:group>
            <v:group style="position:absolute;left:4527;top:-850;width:10;height:20" coordorigin="4527,-850" coordsize="10,20">
              <v:shape style="position:absolute;left:4527;top:-850;width:10;height:20" coordorigin="4527,-850" coordsize="10,20" path="m4527,-830l4537,-830,4537,-850,4527,-850,4527,-830xe" filled="true" fillcolor="#000000" stroked="false">
                <v:path arrowok="t"/>
                <v:fill type="solid"/>
              </v:shape>
            </v:group>
            <v:group style="position:absolute;left:4527;top:-830;width:10;height:20" coordorigin="4527,-830" coordsize="10,20">
              <v:shape style="position:absolute;left:4527;top:-830;width:10;height:20" coordorigin="4527,-830" coordsize="10,20" path="m4527,-811l4537,-811,4537,-830,4527,-830,4527,-811xe" filled="true" fillcolor="#000000" stroked="false">
                <v:path arrowok="t"/>
                <v:fill type="solid"/>
              </v:shape>
            </v:group>
            <v:group style="position:absolute;left:4527;top:-811;width:10;height:20" coordorigin="4527,-811" coordsize="10,20">
              <v:shape style="position:absolute;left:4527;top:-811;width:10;height:20" coordorigin="4527,-811" coordsize="10,20" path="m4527,-792l4537,-792,4537,-811,4527,-811,4527,-792xe" filled="true" fillcolor="#000000" stroked="false">
                <v:path arrowok="t"/>
                <v:fill type="solid"/>
              </v:shape>
            </v:group>
            <v:group style="position:absolute;left:4527;top:-792;width:10;height:20" coordorigin="4527,-792" coordsize="10,20">
              <v:shape style="position:absolute;left:4527;top:-792;width:10;height:20" coordorigin="4527,-792" coordsize="10,20" path="m4527,-773l4537,-773,4537,-792,4527,-792,4527,-773xe" filled="true" fillcolor="#000000" stroked="false">
                <v:path arrowok="t"/>
                <v:fill type="solid"/>
              </v:shape>
            </v:group>
            <v:group style="position:absolute;left:4527;top:-773;width:10;height:20" coordorigin="4527,-773" coordsize="10,20">
              <v:shape style="position:absolute;left:4527;top:-773;width:10;height:20" coordorigin="4527,-773" coordsize="10,20" path="m4527,-754l4537,-754,4537,-773,4527,-773,4527,-754xe" filled="true" fillcolor="#000000" stroked="false">
                <v:path arrowok="t"/>
                <v:fill type="solid"/>
              </v:shape>
            </v:group>
            <v:group style="position:absolute;left:4527;top:-754;width:10;height:20" coordorigin="4527,-754" coordsize="10,20">
              <v:shape style="position:absolute;left:4527;top:-754;width:10;height:20" coordorigin="4527,-754" coordsize="10,20" path="m4527,-734l4537,-734,4537,-754,4527,-754,4527,-734xe" filled="true" fillcolor="#000000" stroked="false">
                <v:path arrowok="t"/>
                <v:fill type="solid"/>
              </v:shape>
            </v:group>
            <v:group style="position:absolute;left:4527;top:-734;width:10;height:20" coordorigin="4527,-734" coordsize="10,20">
              <v:shape style="position:absolute;left:4527;top:-734;width:10;height:20" coordorigin="4527,-734" coordsize="10,20" path="m4527,-715l4537,-715,4537,-734,4527,-734,4527,-715xe" filled="true" fillcolor="#000000" stroked="false">
                <v:path arrowok="t"/>
                <v:fill type="solid"/>
              </v:shape>
            </v:group>
            <v:group style="position:absolute;left:4527;top:-715;width:10;height:20" coordorigin="4527,-715" coordsize="10,20">
              <v:shape style="position:absolute;left:4527;top:-715;width:10;height:20" coordorigin="4527,-715" coordsize="10,20" path="m4527,-696l4537,-696,4537,-715,4527,-715,4527,-696xe" filled="true" fillcolor="#000000" stroked="false">
                <v:path arrowok="t"/>
                <v:fill type="solid"/>
              </v:shape>
            </v:group>
            <v:group style="position:absolute;left:4527;top:-696;width:10;height:20" coordorigin="4527,-696" coordsize="10,20">
              <v:shape style="position:absolute;left:4527;top:-696;width:10;height:20" coordorigin="4527,-696" coordsize="10,20" path="m4527,-677l4537,-677,4537,-696,4527,-696,4527,-677xe" filled="true" fillcolor="#000000" stroked="false">
                <v:path arrowok="t"/>
                <v:fill type="solid"/>
              </v:shape>
            </v:group>
            <v:group style="position:absolute;left:4527;top:-677;width:10;height:20" coordorigin="4527,-677" coordsize="10,20">
              <v:shape style="position:absolute;left:4527;top:-677;width:10;height:20" coordorigin="4527,-677" coordsize="10,20" path="m4527,-657l4537,-657,4537,-677,4527,-677,4527,-657xe" filled="true" fillcolor="#000000" stroked="false">
                <v:path arrowok="t"/>
                <v:fill type="solid"/>
              </v:shape>
            </v:group>
            <v:group style="position:absolute;left:4527;top:-657;width:10;height:20" coordorigin="4527,-657" coordsize="10,20">
              <v:shape style="position:absolute;left:4527;top:-657;width:10;height:20" coordorigin="4527,-657" coordsize="10,20" path="m4527,-638l4537,-638,4537,-657,4527,-657,4527,-638xe" filled="true" fillcolor="#000000" stroked="false">
                <v:path arrowok="t"/>
                <v:fill type="solid"/>
              </v:shape>
            </v:group>
            <v:group style="position:absolute;left:4527;top:-638;width:10;height:20" coordorigin="4527,-638" coordsize="10,20">
              <v:shape style="position:absolute;left:4527;top:-638;width:10;height:20" coordorigin="4527,-638" coordsize="10,20" path="m4527,-619l4537,-619,4537,-638,4527,-638,4527,-619xe" filled="true" fillcolor="#000000" stroked="false">
                <v:path arrowok="t"/>
                <v:fill type="solid"/>
              </v:shape>
            </v:group>
            <v:group style="position:absolute;left:4527;top:-619;width:10;height:20" coordorigin="4527,-619" coordsize="10,20">
              <v:shape style="position:absolute;left:4527;top:-619;width:10;height:20" coordorigin="4527,-619" coordsize="10,20" path="m4527,-600l4537,-600,4537,-619,4527,-619,4527,-600xe" filled="true" fillcolor="#000000" stroked="false">
                <v:path arrowok="t"/>
                <v:fill type="solid"/>
              </v:shape>
            </v:group>
            <v:group style="position:absolute;left:4527;top:-600;width:10;height:20" coordorigin="4527,-600" coordsize="10,20">
              <v:shape style="position:absolute;left:4527;top:-600;width:10;height:20" coordorigin="4527,-600" coordsize="10,20" path="m4527,-580l4537,-580,4537,-600,4527,-600,4527,-580xe" filled="true" fillcolor="#000000" stroked="false">
                <v:path arrowok="t"/>
                <v:fill type="solid"/>
              </v:shape>
              <v:shape style="position:absolute;left:1690;top:-580;width:2857;height:110" type="#_x0000_t75" stroked="false">
                <v:imagedata r:id="rId936" o:title=""/>
              </v:shape>
              <v:shape style="position:absolute;left:4523;top:-484;width:2859;height:14" type="#_x0000_t75" stroked="false">
                <v:imagedata r:id="rId552" o:title=""/>
              </v:shape>
              <v:shape style="position:absolute;left:7367;top:-480;width:2852;height:10" type="#_x0000_t75" stroked="false">
                <v:imagedata r:id="rId405" o:title=""/>
              </v:shape>
            </v:group>
            <w10:wrap type="none"/>
          </v:group>
        </w:pict>
      </w:r>
      <w:r>
        <w:rPr/>
        <w:pict>
          <v:shape style="position:absolute;margin-left:226.369995pt;margin-top:-4.296313pt;width:.48001pt;height:.12pt;mso-position-horizontal-relative:page;mso-position-vertical-relative:paragraph;z-index:25336" type="#_x0000_t75" stroked="false">
            <v:imagedata r:id="rId935" o:title=""/>
          </v:shape>
        </w:pict>
      </w:r>
      <w:r>
        <w:rPr/>
        <w:pict>
          <v:shape style="position:absolute;margin-left:368.589996pt;margin-top:-4.296313pt;width:.47998pt;height:.12pt;mso-position-horizontal-relative:page;mso-position-vertical-relative:paragraph;z-index:25360" type="#_x0000_t75" stroked="false">
            <v:imagedata r:id="rId935" o:title=""/>
          </v:shape>
        </w:pic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）主营业务收入和主营业务成本</w:t>
      </w:r>
    </w:p>
    <w:p>
      <w:pPr>
        <w:spacing w:before="80"/>
        <w:ind w:left="763" w:right="1041" w:firstLine="0"/>
        <w:jc w:val="left"/>
        <w:rPr>
          <w:rFonts w:ascii="宋体" w:hAnsi="宋体" w:cs="宋体" w:eastAsia="宋体" w:hint="default"/>
          <w:sz w:val="21"/>
          <w:szCs w:val="21"/>
        </w:rPr>
      </w:pPr>
      <w:r>
        <w:rPr>
          <w:rFonts w:ascii="Arial Narrow" w:hAnsi="Arial Narrow" w:cs="Arial Narrow" w:eastAsia="Arial Narrow" w:hint="default"/>
          <w:color w:val="212121"/>
          <w:sz w:val="21"/>
          <w:szCs w:val="21"/>
        </w:rPr>
        <w:t>a.</w:t>
      </w:r>
      <w:r>
        <w:rPr>
          <w:rFonts w:ascii="宋体" w:hAnsi="宋体" w:cs="宋体" w:eastAsia="宋体" w:hint="default"/>
          <w:color w:val="212121"/>
          <w:sz w:val="21"/>
          <w:szCs w:val="21"/>
        </w:rPr>
        <w:t>分产品主营业务收入和主营业务成本</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tabs>
          <w:tab w:pos="6192" w:val="left" w:leader="none"/>
        </w:tabs>
        <w:spacing w:line="1886" w:lineRule="exact"/>
        <w:ind w:left="2649" w:right="0" w:firstLine="0"/>
        <w:rPr>
          <w:rFonts w:ascii="宋体" w:hAnsi="宋体" w:cs="宋体" w:eastAsia="宋体" w:hint="default"/>
          <w:sz w:val="20"/>
          <w:szCs w:val="20"/>
        </w:rPr>
      </w:pPr>
      <w:r>
        <w:rPr>
          <w:rFonts w:ascii="宋体"/>
          <w:position w:val="-37"/>
          <w:sz w:val="20"/>
        </w:rPr>
        <w:pict>
          <v:shape style="width:155.65pt;height:90.7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341"/>
                    <w:gridCol w:w="1772"/>
                  </w:tblGrid>
                  <w:tr>
                    <w:trPr>
                      <w:trHeight w:val="305"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16" w:lineRule="exact"/>
                          <w:ind w:right="104"/>
                          <w:jc w:val="right"/>
                          <w:rPr>
                            <w:rFonts w:ascii="Arial Narrow" w:hAnsi="Arial Narrow" w:cs="Arial Narrow" w:eastAsia="Arial Narrow" w:hint="default"/>
                            <w:sz w:val="21"/>
                            <w:szCs w:val="21"/>
                          </w:rPr>
                        </w:pPr>
                        <w:r>
                          <w:rPr>
                            <w:rFonts w:ascii="Arial Narrow"/>
                            <w:spacing w:val="-1"/>
                            <w:sz w:val="21"/>
                          </w:rPr>
                          <w:t>22,175,641.06</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16" w:lineRule="exact"/>
                          <w:ind w:right="104"/>
                          <w:jc w:val="right"/>
                          <w:rPr>
                            <w:rFonts w:ascii="Arial Narrow" w:hAnsi="Arial Narrow" w:cs="Arial Narrow" w:eastAsia="Arial Narrow" w:hint="default"/>
                            <w:sz w:val="21"/>
                            <w:szCs w:val="21"/>
                          </w:rPr>
                        </w:pPr>
                        <w:r>
                          <w:rPr>
                            <w:rFonts w:ascii="Arial Narrow"/>
                            <w:spacing w:val="-1"/>
                            <w:sz w:val="21"/>
                          </w:rPr>
                          <w:t>9,517,312.55</w:t>
                        </w:r>
                        <w:r>
                          <w:rPr>
                            <w:rFonts w:ascii="Arial Narrow"/>
                            <w:sz w:val="21"/>
                          </w:rPr>
                        </w:r>
                      </w:p>
                    </w:tc>
                  </w:tr>
                  <w:tr>
                    <w:trPr>
                      <w:trHeight w:val="397"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91,045,107.54</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39,405,074.19</w:t>
                        </w:r>
                        <w:r>
                          <w:rPr>
                            <w:rFonts w:ascii="Arial Narrow"/>
                            <w:sz w:val="21"/>
                          </w:rPr>
                        </w:r>
                      </w:p>
                    </w:tc>
                  </w:tr>
                  <w:tr>
                    <w:trPr>
                      <w:trHeight w:val="396"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35,856,748.14</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14,388,634.23</w:t>
                        </w:r>
                        <w:r>
                          <w:rPr>
                            <w:rFonts w:ascii="Arial Narrow"/>
                            <w:sz w:val="21"/>
                          </w:rPr>
                        </w:r>
                      </w:p>
                    </w:tc>
                  </w:tr>
                  <w:tr>
                    <w:trPr>
                      <w:trHeight w:val="360"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2,085,485.70</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3"/>
                          <w:jc w:val="right"/>
                          <w:rPr>
                            <w:rFonts w:ascii="Arial Narrow" w:hAnsi="Arial Narrow" w:cs="Arial Narrow" w:eastAsia="Arial Narrow" w:hint="default"/>
                            <w:sz w:val="21"/>
                            <w:szCs w:val="21"/>
                          </w:rPr>
                        </w:pPr>
                        <w:r>
                          <w:rPr>
                            <w:rFonts w:ascii="Arial Narrow"/>
                            <w:spacing w:val="-2"/>
                            <w:sz w:val="21"/>
                          </w:rPr>
                          <w:t>1,160,114.22</w:t>
                        </w:r>
                      </w:p>
                    </w:tc>
                  </w:tr>
                  <w:tr>
                    <w:trPr>
                      <w:trHeight w:val="356"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4"/>
                          <w:jc w:val="right"/>
                          <w:rPr>
                            <w:rFonts w:ascii="Arial Narrow" w:hAnsi="Arial Narrow" w:cs="Arial Narrow" w:eastAsia="Arial Narrow" w:hint="default"/>
                            <w:sz w:val="21"/>
                            <w:szCs w:val="21"/>
                          </w:rPr>
                        </w:pPr>
                        <w:r>
                          <w:rPr>
                            <w:rFonts w:ascii="Arial Narrow"/>
                            <w:b/>
                            <w:spacing w:val="-1"/>
                            <w:sz w:val="21"/>
                          </w:rPr>
                          <w:t>151,162,982.44</w:t>
                        </w:r>
                        <w:r>
                          <w:rPr>
                            <w:rFonts w:ascii="Arial Narrow"/>
                            <w:sz w:val="21"/>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4"/>
                          <w:jc w:val="right"/>
                          <w:rPr>
                            <w:rFonts w:ascii="Arial Narrow" w:hAnsi="Arial Narrow" w:cs="Arial Narrow" w:eastAsia="Arial Narrow" w:hint="default"/>
                            <w:sz w:val="21"/>
                            <w:szCs w:val="21"/>
                          </w:rPr>
                        </w:pPr>
                        <w:r>
                          <w:rPr>
                            <w:rFonts w:ascii="Arial Narrow"/>
                            <w:b/>
                            <w:spacing w:val="-1"/>
                            <w:sz w:val="21"/>
                          </w:rPr>
                          <w:t>64,471,135.19</w:t>
                        </w:r>
                        <w:r>
                          <w:rPr>
                            <w:rFonts w:ascii="Arial Narrow"/>
                            <w:sz w:val="21"/>
                          </w:rPr>
                        </w:r>
                      </w:p>
                    </w:tc>
                  </w:tr>
                </w:tbl>
                <w:p>
                  <w:pPr/>
                </w:p>
              </w:txbxContent>
            </v:textbox>
          </v:shape>
        </w:pict>
      </w:r>
      <w:r>
        <w:rPr>
          <w:rFonts w:ascii="宋体"/>
          <w:position w:val="-37"/>
          <w:sz w:val="20"/>
        </w:rPr>
      </w:r>
      <w:r>
        <w:rPr>
          <w:rFonts w:ascii="宋体"/>
          <w:position w:val="-37"/>
          <w:sz w:val="20"/>
        </w:rPr>
        <w:tab/>
      </w:r>
      <w:r>
        <w:rPr>
          <w:rFonts w:ascii="宋体"/>
          <w:position w:val="-28"/>
          <w:sz w:val="20"/>
        </w:rPr>
        <w:pict>
          <v:shape style="width:152pt;height:89.9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341"/>
                    <w:gridCol w:w="1699"/>
                  </w:tblGrid>
                  <w:tr>
                    <w:trPr>
                      <w:trHeight w:val="304"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16" w:lineRule="exact"/>
                          <w:ind w:right="104"/>
                          <w:jc w:val="right"/>
                          <w:rPr>
                            <w:rFonts w:ascii="Arial Narrow" w:hAnsi="Arial Narrow" w:cs="Arial Narrow" w:eastAsia="Arial Narrow" w:hint="default"/>
                            <w:sz w:val="21"/>
                            <w:szCs w:val="21"/>
                          </w:rPr>
                        </w:pPr>
                        <w:r>
                          <w:rPr>
                            <w:rFonts w:ascii="Arial Narrow"/>
                            <w:spacing w:val="-1"/>
                            <w:sz w:val="21"/>
                          </w:rPr>
                          <w:t>16,124,593.24</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16" w:lineRule="exact"/>
                          <w:ind w:right="33"/>
                          <w:jc w:val="right"/>
                          <w:rPr>
                            <w:rFonts w:ascii="Arial Narrow" w:hAnsi="Arial Narrow" w:cs="Arial Narrow" w:eastAsia="Arial Narrow" w:hint="default"/>
                            <w:sz w:val="21"/>
                            <w:szCs w:val="21"/>
                          </w:rPr>
                        </w:pPr>
                        <w:r>
                          <w:rPr>
                            <w:rFonts w:ascii="Arial Narrow"/>
                            <w:spacing w:val="-1"/>
                            <w:sz w:val="21"/>
                          </w:rPr>
                          <w:t>7,552,694.56</w:t>
                        </w:r>
                      </w:p>
                    </w:tc>
                  </w:tr>
                  <w:tr>
                    <w:trPr>
                      <w:trHeight w:val="397"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76,917,152.31</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1"/>
                            <w:szCs w:val="21"/>
                          </w:rPr>
                        </w:pPr>
                        <w:r>
                          <w:rPr>
                            <w:rFonts w:ascii="Arial Narrow"/>
                            <w:spacing w:val="-1"/>
                            <w:sz w:val="21"/>
                          </w:rPr>
                          <w:t>31,367,913.57</w:t>
                        </w:r>
                        <w:r>
                          <w:rPr>
                            <w:rFonts w:ascii="Arial Narrow"/>
                            <w:sz w:val="21"/>
                          </w:rPr>
                        </w:r>
                      </w:p>
                    </w:tc>
                  </w:tr>
                  <w:tr>
                    <w:trPr>
                      <w:trHeight w:val="398"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23,297,879.10</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2"/>
                            <w:sz w:val="21"/>
                          </w:rPr>
                          <w:t>10,711,753.69</w:t>
                        </w:r>
                      </w:p>
                    </w:tc>
                  </w:tr>
                  <w:tr>
                    <w:trPr>
                      <w:trHeight w:val="396"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spacing w:val="-1"/>
                            <w:sz w:val="21"/>
                          </w:rPr>
                          <w:t>4,907,582.75</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1"/>
                            <w:szCs w:val="21"/>
                          </w:rPr>
                        </w:pPr>
                        <w:r>
                          <w:rPr>
                            <w:rFonts w:ascii="Arial Narrow"/>
                            <w:spacing w:val="-1"/>
                            <w:sz w:val="21"/>
                          </w:rPr>
                          <w:t>2,236,748.50</w:t>
                        </w:r>
                        <w:r>
                          <w:rPr>
                            <w:rFonts w:ascii="Arial Narrow"/>
                            <w:sz w:val="21"/>
                          </w:rPr>
                        </w:r>
                      </w:p>
                    </w:tc>
                  </w:tr>
                  <w:tr>
                    <w:trPr>
                      <w:trHeight w:val="304"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Arial Narrow" w:hAnsi="Arial Narrow" w:cs="Arial Narrow" w:eastAsia="Arial Narrow" w:hint="default"/>
                            <w:sz w:val="21"/>
                            <w:szCs w:val="21"/>
                          </w:rPr>
                        </w:pPr>
                        <w:r>
                          <w:rPr>
                            <w:rFonts w:ascii="Arial Narrow"/>
                            <w:b/>
                            <w:spacing w:val="-1"/>
                            <w:sz w:val="21"/>
                          </w:rPr>
                          <w:t>121,247,207.40</w:t>
                        </w:r>
                        <w:r>
                          <w:rPr>
                            <w:rFonts w:ascii="Arial Narrow"/>
                            <w:sz w:val="21"/>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21"/>
                            <w:szCs w:val="21"/>
                          </w:rPr>
                        </w:pPr>
                        <w:r>
                          <w:rPr>
                            <w:rFonts w:ascii="Arial Narrow"/>
                            <w:b/>
                            <w:spacing w:val="-2"/>
                            <w:sz w:val="21"/>
                          </w:rPr>
                          <w:t>51,869,110.32</w:t>
                        </w:r>
                        <w:r>
                          <w:rPr>
                            <w:rFonts w:ascii="Arial Narrow"/>
                            <w:sz w:val="21"/>
                          </w:rPr>
                        </w:r>
                      </w:p>
                    </w:tc>
                  </w:tr>
                </w:tbl>
                <w:p>
                  <w:pPr/>
                </w:p>
              </w:txbxContent>
            </v:textbox>
          </v:shape>
        </w:pict>
      </w:r>
      <w:r>
        <w:rPr>
          <w:rFonts w:ascii="宋体"/>
          <w:position w:val="-28"/>
          <w:sz w:val="20"/>
        </w:rPr>
      </w:r>
    </w:p>
    <w:p>
      <w:pPr>
        <w:spacing w:line="240" w:lineRule="auto" w:before="7"/>
        <w:rPr>
          <w:rFonts w:ascii="宋体" w:hAnsi="宋体" w:cs="宋体" w:eastAsia="宋体" w:hint="default"/>
          <w:sz w:val="11"/>
          <w:szCs w:val="11"/>
        </w:rPr>
      </w:pPr>
    </w:p>
    <w:p>
      <w:pPr>
        <w:spacing w:before="36"/>
        <w:ind w:left="763" w:right="1041" w:firstLine="0"/>
        <w:jc w:val="left"/>
        <w:rPr>
          <w:rFonts w:ascii="宋体" w:hAnsi="宋体" w:cs="宋体" w:eastAsia="宋体" w:hint="default"/>
          <w:sz w:val="21"/>
          <w:szCs w:val="21"/>
        </w:rPr>
      </w:pPr>
      <w:r>
        <w:rPr/>
        <w:pict>
          <v:group style="position:absolute;margin-left:83.544006pt;margin-top:-146.766312pt;width:459.95pt;height:139.5pt;mso-position-horizontal-relative:page;mso-position-vertical-relative:paragraph;z-index:-1135072" coordorigin="1671,-2935" coordsize="9199,2790">
            <v:group style="position:absolute;left:1690;top:-2931;width:2084;height:2" coordorigin="1690,-2931" coordsize="2084,2">
              <v:shape style="position:absolute;left:1690;top:-2931;width:2084;height:2" coordorigin="1690,-2931" coordsize="2084,0" path="m1690,-2931l3773,-2931e" filled="false" stroked="true" strokeweight=".47998pt" strokecolor="#000000">
                <v:path arrowok="t"/>
              </v:shape>
            </v:group>
            <v:group style="position:absolute;left:3773;top:-2931;width:11;height:2" coordorigin="3773,-2931" coordsize="11,2">
              <v:shape style="position:absolute;left:3773;top:-2931;width:11;height:2" coordorigin="3773,-2931" coordsize="11,0" path="m3773,-2931l3783,-2931e" filled="false" stroked="true" strokeweight=".47998pt" strokecolor="#000000">
                <v:path arrowok="t"/>
              </v:shape>
            </v:group>
            <v:group style="position:absolute;left:3783;top:-2931;width:3534;height:2" coordorigin="3783,-2931" coordsize="3534,2">
              <v:shape style="position:absolute;left:3783;top:-2931;width:3534;height:2" coordorigin="3783,-2931" coordsize="3534,0" path="m3783,-2931l7317,-2931e" filled="false" stroked="true" strokeweight=".47998pt" strokecolor="#000000">
                <v:path arrowok="t"/>
              </v:shape>
            </v:group>
            <v:group style="position:absolute;left:7317;top:-2931;width:10;height:2" coordorigin="7317,-2931" coordsize="10,2">
              <v:shape style="position:absolute;left:7317;top:-2931;width:10;height:2" coordorigin="7317,-2931" coordsize="10,0" path="m7317,-2931l7326,-2931e" filled="false" stroked="true" strokeweight=".47998pt" strokecolor="#000000">
                <v:path arrowok="t"/>
              </v:shape>
            </v:group>
            <v:group style="position:absolute;left:7326;top:-2931;width:3538;height:2" coordorigin="7326,-2931" coordsize="3538,2">
              <v:shape style="position:absolute;left:7326;top:-2931;width:3538;height:2" coordorigin="7326,-2931" coordsize="3538,0" path="m7326,-2931l10864,-2931e" filled="false" stroked="true" strokeweight=".47998pt" strokecolor="#000000">
                <v:path arrowok="t"/>
              </v:shape>
            </v:group>
            <v:group style="position:absolute;left:3773;top:-2926;width:11;height:20" coordorigin="3773,-2926" coordsize="11,20">
              <v:shape style="position:absolute;left:3773;top:-2926;width:11;height:20" coordorigin="3773,-2926" coordsize="11,20" path="m3773,-2907l3783,-2907,3783,-2926,3773,-2926,3773,-2907xe" filled="true" fillcolor="#000000" stroked="false">
                <v:path arrowok="t"/>
                <v:fill type="solid"/>
              </v:shape>
            </v:group>
            <v:group style="position:absolute;left:3773;top:-2907;width:11;height:20" coordorigin="3773,-2907" coordsize="11,20">
              <v:shape style="position:absolute;left:3773;top:-2907;width:11;height:20" coordorigin="3773,-2907" coordsize="11,20" path="m3773,-2887l3783,-2887,3783,-2907,3773,-2907,3773,-2887xe" filled="true" fillcolor="#000000" stroked="false">
                <v:path arrowok="t"/>
                <v:fill type="solid"/>
              </v:shape>
            </v:group>
            <v:group style="position:absolute;left:3773;top:-2887;width:11;height:20" coordorigin="3773,-2887" coordsize="11,20">
              <v:shape style="position:absolute;left:3773;top:-2887;width:11;height:20" coordorigin="3773,-2887" coordsize="11,20" path="m3773,-2868l3783,-2868,3783,-2887,3773,-2887,3773,-2868xe" filled="true" fillcolor="#000000" stroked="false">
                <v:path arrowok="t"/>
                <v:fill type="solid"/>
              </v:shape>
            </v:group>
            <v:group style="position:absolute;left:3773;top:-2868;width:11;height:20" coordorigin="3773,-2868" coordsize="11,20">
              <v:shape style="position:absolute;left:3773;top:-2868;width:11;height:20" coordorigin="3773,-2868" coordsize="11,20" path="m3773,-2849l3783,-2849,3783,-2868,3773,-2868,3773,-2849xe" filled="true" fillcolor="#000000" stroked="false">
                <v:path arrowok="t"/>
                <v:fill type="solid"/>
              </v:shape>
            </v:group>
            <v:group style="position:absolute;left:3773;top:-2849;width:11;height:20" coordorigin="3773,-2849" coordsize="11,20">
              <v:shape style="position:absolute;left:3773;top:-2849;width:11;height:20" coordorigin="3773,-2849" coordsize="11,20" path="m3773,-2830l3783,-2830,3783,-2849,3773,-2849,3773,-2830xe" filled="true" fillcolor="#000000" stroked="false">
                <v:path arrowok="t"/>
                <v:fill type="solid"/>
              </v:shape>
            </v:group>
            <v:group style="position:absolute;left:3773;top:-2830;width:11;height:20" coordorigin="3773,-2830" coordsize="11,20">
              <v:shape style="position:absolute;left:3773;top:-2830;width:11;height:20" coordorigin="3773,-2830" coordsize="11,20" path="m3773,-2811l3783,-2811,3783,-2830,3773,-2830,3773,-2811xe" filled="true" fillcolor="#000000" stroked="false">
                <v:path arrowok="t"/>
                <v:fill type="solid"/>
              </v:shape>
            </v:group>
            <v:group style="position:absolute;left:3773;top:-2811;width:11;height:20" coordorigin="3773,-2811" coordsize="11,20">
              <v:shape style="position:absolute;left:3773;top:-2811;width:11;height:20" coordorigin="3773,-2811" coordsize="11,20" path="m3773,-2791l3783,-2791,3783,-2811,3773,-2811,3773,-2791xe" filled="true" fillcolor="#000000" stroked="false">
                <v:path arrowok="t"/>
                <v:fill type="solid"/>
              </v:shape>
            </v:group>
            <v:group style="position:absolute;left:3773;top:-2791;width:11;height:20" coordorigin="3773,-2791" coordsize="11,20">
              <v:shape style="position:absolute;left:3773;top:-2791;width:11;height:20" coordorigin="3773,-2791" coordsize="11,20" path="m3773,-2772l3783,-2772,3783,-2791,3773,-2791,3773,-2772xe" filled="true" fillcolor="#000000" stroked="false">
                <v:path arrowok="t"/>
                <v:fill type="solid"/>
              </v:shape>
            </v:group>
            <v:group style="position:absolute;left:3773;top:-2772;width:11;height:20" coordorigin="3773,-2772" coordsize="11,20">
              <v:shape style="position:absolute;left:3773;top:-2772;width:11;height:20" coordorigin="3773,-2772" coordsize="11,20" path="m3773,-2753l3783,-2753,3783,-2772,3773,-2772,3773,-2753xe" filled="true" fillcolor="#000000" stroked="false">
                <v:path arrowok="t"/>
                <v:fill type="solid"/>
              </v:shape>
            </v:group>
            <v:group style="position:absolute;left:3773;top:-2753;width:11;height:20" coordorigin="3773,-2753" coordsize="11,20">
              <v:shape style="position:absolute;left:3773;top:-2753;width:11;height:20" coordorigin="3773,-2753" coordsize="11,20" path="m3773,-2734l3783,-2734,3783,-2753,3773,-2753,3773,-2734xe" filled="true" fillcolor="#000000" stroked="false">
                <v:path arrowok="t"/>
                <v:fill type="solid"/>
              </v:shape>
            </v:group>
            <v:group style="position:absolute;left:3773;top:-2734;width:11;height:20" coordorigin="3773,-2734" coordsize="11,20">
              <v:shape style="position:absolute;left:3773;top:-2734;width:11;height:20" coordorigin="3773,-2734" coordsize="11,20" path="m3773,-2715l3783,-2715,3783,-2734,3773,-2734,3773,-2715xe" filled="true" fillcolor="#000000" stroked="false">
                <v:path arrowok="t"/>
                <v:fill type="solid"/>
              </v:shape>
            </v:group>
            <v:group style="position:absolute;left:3773;top:-2715;width:11;height:20" coordorigin="3773,-2715" coordsize="11,20">
              <v:shape style="position:absolute;left:3773;top:-2715;width:11;height:20" coordorigin="3773,-2715" coordsize="11,20" path="m3773,-2695l3783,-2695,3783,-2715,3773,-2715,3773,-2695xe" filled="true" fillcolor="#000000" stroked="false">
                <v:path arrowok="t"/>
                <v:fill type="solid"/>
              </v:shape>
            </v:group>
            <v:group style="position:absolute;left:3773;top:-2695;width:11;height:20" coordorigin="3773,-2695" coordsize="11,20">
              <v:shape style="position:absolute;left:3773;top:-2695;width:11;height:20" coordorigin="3773,-2695" coordsize="11,20" path="m3773,-2676l3783,-2676,3783,-2695,3773,-2695,3773,-2676xe" filled="true" fillcolor="#000000" stroked="false">
                <v:path arrowok="t"/>
                <v:fill type="solid"/>
              </v:shape>
            </v:group>
            <v:group style="position:absolute;left:3773;top:-2676;width:11;height:20" coordorigin="3773,-2676" coordsize="11,20">
              <v:shape style="position:absolute;left:3773;top:-2676;width:11;height:20" coordorigin="3773,-2676" coordsize="11,20" path="m3773,-2657l3783,-2657,3783,-2676,3773,-2676,3773,-2657xe" filled="true" fillcolor="#000000" stroked="false">
                <v:path arrowok="t"/>
                <v:fill type="solid"/>
              </v:shape>
            </v:group>
            <v:group style="position:absolute;left:3773;top:-2657;width:11;height:20" coordorigin="3773,-2657" coordsize="11,20">
              <v:shape style="position:absolute;left:3773;top:-2657;width:11;height:20" coordorigin="3773,-2657" coordsize="11,20" path="m3773,-2638l3783,-2638,3783,-2657,3773,-2657,3773,-2638xe" filled="true" fillcolor="#000000" stroked="false">
                <v:path arrowok="t"/>
                <v:fill type="solid"/>
              </v:shape>
            </v:group>
            <v:group style="position:absolute;left:3773;top:-2638;width:11;height:20" coordorigin="3773,-2638" coordsize="11,20">
              <v:shape style="position:absolute;left:3773;top:-2638;width:11;height:20" coordorigin="3773,-2638" coordsize="11,20" path="m3773,-2619l3783,-2619,3783,-2638,3773,-2638,3773,-2619xe" filled="true" fillcolor="#000000" stroked="false">
                <v:path arrowok="t"/>
                <v:fill type="solid"/>
              </v:shape>
            </v:group>
            <v:group style="position:absolute;left:3773;top:-2619;width:11;height:20" coordorigin="3773,-2619" coordsize="11,20">
              <v:shape style="position:absolute;left:3773;top:-2619;width:11;height:20" coordorigin="3773,-2619" coordsize="11,20" path="m3773,-2599l3783,-2599,3783,-2619,3773,-2619,3773,-2599xe" filled="true" fillcolor="#000000" stroked="false">
                <v:path arrowok="t"/>
                <v:fill type="solid"/>
              </v:shape>
            </v:group>
            <v:group style="position:absolute;left:3773;top:-2599;width:11;height:20" coordorigin="3773,-2599" coordsize="11,20">
              <v:shape style="position:absolute;left:3773;top:-2599;width:11;height:20" coordorigin="3773,-2599" coordsize="11,20" path="m3773,-2580l3783,-2580,3783,-2599,3773,-2599,3773,-2580xe" filled="true" fillcolor="#000000" stroked="false">
                <v:path arrowok="t"/>
                <v:fill type="solid"/>
              </v:shape>
            </v:group>
            <v:group style="position:absolute;left:3773;top:-2580;width:11;height:20" coordorigin="3773,-2580" coordsize="11,20">
              <v:shape style="position:absolute;left:3773;top:-2580;width:11;height:20" coordorigin="3773,-2580" coordsize="11,20" path="m3773,-2561l3783,-2561,3783,-2580,3773,-2580,3773,-2561xe" filled="true" fillcolor="#000000" stroked="false">
                <v:path arrowok="t"/>
                <v:fill type="solid"/>
              </v:shape>
            </v:group>
            <v:group style="position:absolute;left:3773;top:-2561;width:11;height:20" coordorigin="3773,-2561" coordsize="11,20">
              <v:shape style="position:absolute;left:3773;top:-2561;width:11;height:20" coordorigin="3773,-2561" coordsize="11,20" path="m3773,-2542l3783,-2542,3783,-2561,3773,-2561,3773,-2542xe" filled="true" fillcolor="#000000" stroked="false">
                <v:path arrowok="t"/>
                <v:fill type="solid"/>
              </v:shape>
            </v:group>
            <v:group style="position:absolute;left:7317;top:-2926;width:10;height:20" coordorigin="7317,-2926" coordsize="10,20">
              <v:shape style="position:absolute;left:7317;top:-2926;width:10;height:20" coordorigin="7317,-2926" coordsize="10,20" path="m7317,-2907l7326,-2907,7326,-2926,7317,-2926,7317,-2907xe" filled="true" fillcolor="#000000" stroked="false">
                <v:path arrowok="t"/>
                <v:fill type="solid"/>
              </v:shape>
            </v:group>
            <v:group style="position:absolute;left:7317;top:-2907;width:10;height:20" coordorigin="7317,-2907" coordsize="10,20">
              <v:shape style="position:absolute;left:7317;top:-2907;width:10;height:20" coordorigin="7317,-2907" coordsize="10,20" path="m7317,-2887l7326,-2887,7326,-2907,7317,-2907,7317,-2887xe" filled="true" fillcolor="#000000" stroked="false">
                <v:path arrowok="t"/>
                <v:fill type="solid"/>
              </v:shape>
            </v:group>
            <v:group style="position:absolute;left:7317;top:-2887;width:10;height:20" coordorigin="7317,-2887" coordsize="10,20">
              <v:shape style="position:absolute;left:7317;top:-2887;width:10;height:20" coordorigin="7317,-2887" coordsize="10,20" path="m7317,-2868l7326,-2868,7326,-2887,7317,-2887,7317,-2868xe" filled="true" fillcolor="#000000" stroked="false">
                <v:path arrowok="t"/>
                <v:fill type="solid"/>
              </v:shape>
            </v:group>
            <v:group style="position:absolute;left:7317;top:-2868;width:10;height:20" coordorigin="7317,-2868" coordsize="10,20">
              <v:shape style="position:absolute;left:7317;top:-2868;width:10;height:20" coordorigin="7317,-2868" coordsize="10,20" path="m7317,-2849l7326,-2849,7326,-2868,7317,-2868,7317,-2849xe" filled="true" fillcolor="#000000" stroked="false">
                <v:path arrowok="t"/>
                <v:fill type="solid"/>
              </v:shape>
            </v:group>
            <v:group style="position:absolute;left:7317;top:-2849;width:10;height:20" coordorigin="7317,-2849" coordsize="10,20">
              <v:shape style="position:absolute;left:7317;top:-2849;width:10;height:20" coordorigin="7317,-2849" coordsize="10,20" path="m7317,-2830l7326,-2830,7326,-2849,7317,-2849,7317,-2830xe" filled="true" fillcolor="#000000" stroked="false">
                <v:path arrowok="t"/>
                <v:fill type="solid"/>
              </v:shape>
            </v:group>
            <v:group style="position:absolute;left:7317;top:-2830;width:10;height:20" coordorigin="7317,-2830" coordsize="10,20">
              <v:shape style="position:absolute;left:7317;top:-2830;width:10;height:20" coordorigin="7317,-2830" coordsize="10,20" path="m7317,-2811l7326,-2811,7326,-2830,7317,-2830,7317,-2811xe" filled="true" fillcolor="#000000" stroked="false">
                <v:path arrowok="t"/>
                <v:fill type="solid"/>
              </v:shape>
            </v:group>
            <v:group style="position:absolute;left:7317;top:-2811;width:10;height:20" coordorigin="7317,-2811" coordsize="10,20">
              <v:shape style="position:absolute;left:7317;top:-2811;width:10;height:20" coordorigin="7317,-2811" coordsize="10,20" path="m7317,-2791l7326,-2791,7326,-2811,7317,-2811,7317,-2791xe" filled="true" fillcolor="#000000" stroked="false">
                <v:path arrowok="t"/>
                <v:fill type="solid"/>
              </v:shape>
            </v:group>
            <v:group style="position:absolute;left:7317;top:-2791;width:10;height:20" coordorigin="7317,-2791" coordsize="10,20">
              <v:shape style="position:absolute;left:7317;top:-2791;width:10;height:20" coordorigin="7317,-2791" coordsize="10,20" path="m7317,-2772l7326,-2772,7326,-2791,7317,-2791,7317,-2772xe" filled="true" fillcolor="#000000" stroked="false">
                <v:path arrowok="t"/>
                <v:fill type="solid"/>
              </v:shape>
            </v:group>
            <v:group style="position:absolute;left:7317;top:-2772;width:10;height:20" coordorigin="7317,-2772" coordsize="10,20">
              <v:shape style="position:absolute;left:7317;top:-2772;width:10;height:20" coordorigin="7317,-2772" coordsize="10,20" path="m7317,-2753l7326,-2753,7326,-2772,7317,-2772,7317,-2753xe" filled="true" fillcolor="#000000" stroked="false">
                <v:path arrowok="t"/>
                <v:fill type="solid"/>
              </v:shape>
            </v:group>
            <v:group style="position:absolute;left:7317;top:-2753;width:10;height:20" coordorigin="7317,-2753" coordsize="10,20">
              <v:shape style="position:absolute;left:7317;top:-2753;width:10;height:20" coordorigin="7317,-2753" coordsize="10,20" path="m7317,-2734l7326,-2734,7326,-2753,7317,-2753,7317,-2734xe" filled="true" fillcolor="#000000" stroked="false">
                <v:path arrowok="t"/>
                <v:fill type="solid"/>
              </v:shape>
            </v:group>
            <v:group style="position:absolute;left:7317;top:-2734;width:10;height:20" coordorigin="7317,-2734" coordsize="10,20">
              <v:shape style="position:absolute;left:7317;top:-2734;width:10;height:20" coordorigin="7317,-2734" coordsize="10,20" path="m7317,-2715l7326,-2715,7326,-2734,7317,-2734,7317,-2715xe" filled="true" fillcolor="#000000" stroked="false">
                <v:path arrowok="t"/>
                <v:fill type="solid"/>
              </v:shape>
            </v:group>
            <v:group style="position:absolute;left:7317;top:-2715;width:10;height:20" coordorigin="7317,-2715" coordsize="10,20">
              <v:shape style="position:absolute;left:7317;top:-2715;width:10;height:20" coordorigin="7317,-2715" coordsize="10,20" path="m7317,-2695l7326,-2695,7326,-2715,7317,-2715,7317,-2695xe" filled="true" fillcolor="#000000" stroked="false">
                <v:path arrowok="t"/>
                <v:fill type="solid"/>
              </v:shape>
            </v:group>
            <v:group style="position:absolute;left:7317;top:-2695;width:10;height:20" coordorigin="7317,-2695" coordsize="10,20">
              <v:shape style="position:absolute;left:7317;top:-2695;width:10;height:20" coordorigin="7317,-2695" coordsize="10,20" path="m7317,-2676l7326,-2676,7326,-2695,7317,-2695,7317,-2676xe" filled="true" fillcolor="#000000" stroked="false">
                <v:path arrowok="t"/>
                <v:fill type="solid"/>
              </v:shape>
            </v:group>
            <v:group style="position:absolute;left:7317;top:-2676;width:10;height:20" coordorigin="7317,-2676" coordsize="10,20">
              <v:shape style="position:absolute;left:7317;top:-2676;width:10;height:20" coordorigin="7317,-2676" coordsize="10,20" path="m7317,-2657l7326,-2657,7326,-2676,7317,-2676,7317,-2657xe" filled="true" fillcolor="#000000" stroked="false">
                <v:path arrowok="t"/>
                <v:fill type="solid"/>
              </v:shape>
            </v:group>
            <v:group style="position:absolute;left:7317;top:-2657;width:10;height:20" coordorigin="7317,-2657" coordsize="10,20">
              <v:shape style="position:absolute;left:7317;top:-2657;width:10;height:20" coordorigin="7317,-2657" coordsize="10,20" path="m7317,-2638l7326,-2638,7326,-2657,7317,-2657,7317,-2638xe" filled="true" fillcolor="#000000" stroked="false">
                <v:path arrowok="t"/>
                <v:fill type="solid"/>
              </v:shape>
              <v:shape style="position:absolute;left:3768;top:-2638;width:3567;height:110" type="#_x0000_t75" stroked="false">
                <v:imagedata r:id="rId937" o:title=""/>
              </v:shape>
              <v:shape style="position:absolute;left:7312;top:-2537;width:3553;height:10" type="#_x0000_t75" stroked="false">
                <v:imagedata r:id="rId938" o:title=""/>
              </v:shape>
            </v:group>
            <v:group style="position:absolute;left:3773;top:-2527;width:11;height:20" coordorigin="3773,-2527" coordsize="11,20">
              <v:shape style="position:absolute;left:3773;top:-2527;width:11;height:20" coordorigin="3773,-2527" coordsize="11,20" path="m3773,-2508l3783,-2508,3783,-2527,3773,-2527,3773,-2508xe" filled="true" fillcolor="#000000" stroked="false">
                <v:path arrowok="t"/>
                <v:fill type="solid"/>
              </v:shape>
            </v:group>
            <v:group style="position:absolute;left:3773;top:-2508;width:11;height:20" coordorigin="3773,-2508" coordsize="11,20">
              <v:shape style="position:absolute;left:3773;top:-2508;width:11;height:20" coordorigin="3773,-2508" coordsize="11,20" path="m3773,-2489l3783,-2489,3783,-2508,3773,-2508,3773,-2489xe" filled="true" fillcolor="#000000" stroked="false">
                <v:path arrowok="t"/>
                <v:fill type="solid"/>
              </v:shape>
            </v:group>
            <v:group style="position:absolute;left:3773;top:-2489;width:11;height:20" coordorigin="3773,-2489" coordsize="11,20">
              <v:shape style="position:absolute;left:3773;top:-2489;width:11;height:20" coordorigin="3773,-2489" coordsize="11,20" path="m3773,-2470l3783,-2470,3783,-2489,3773,-2489,3773,-2470xe" filled="true" fillcolor="#000000" stroked="false">
                <v:path arrowok="t"/>
                <v:fill type="solid"/>
              </v:shape>
            </v:group>
            <v:group style="position:absolute;left:3773;top:-2470;width:11;height:20" coordorigin="3773,-2470" coordsize="11,20">
              <v:shape style="position:absolute;left:3773;top:-2470;width:11;height:20" coordorigin="3773,-2470" coordsize="11,20" path="m3773,-2451l3783,-2451,3783,-2470,3773,-2470,3773,-2451xe" filled="true" fillcolor="#000000" stroked="false">
                <v:path arrowok="t"/>
                <v:fill type="solid"/>
              </v:shape>
            </v:group>
            <v:group style="position:absolute;left:3773;top:-2451;width:11;height:20" coordorigin="3773,-2451" coordsize="11,20">
              <v:shape style="position:absolute;left:3773;top:-2451;width:11;height:20" coordorigin="3773,-2451" coordsize="11,20" path="m3773,-2431l3783,-2431,3783,-2451,3773,-2451,3773,-2431xe" filled="true" fillcolor="#000000" stroked="false">
                <v:path arrowok="t"/>
                <v:fill type="solid"/>
              </v:shape>
            </v:group>
            <v:group style="position:absolute;left:3773;top:-2431;width:11;height:20" coordorigin="3773,-2431" coordsize="11,20">
              <v:shape style="position:absolute;left:3773;top:-2431;width:11;height:20" coordorigin="3773,-2431" coordsize="11,20" path="m3773,-2412l3783,-2412,3783,-2431,3773,-2431,3773,-2412xe" filled="true" fillcolor="#000000" stroked="false">
                <v:path arrowok="t"/>
                <v:fill type="solid"/>
              </v:shape>
            </v:group>
            <v:group style="position:absolute;left:3773;top:-2412;width:11;height:20" coordorigin="3773,-2412" coordsize="11,20">
              <v:shape style="position:absolute;left:3773;top:-2412;width:11;height:20" coordorigin="3773,-2412" coordsize="11,20" path="m3773,-2393l3783,-2393,3783,-2412,3773,-2412,3773,-2393xe" filled="true" fillcolor="#000000" stroked="false">
                <v:path arrowok="t"/>
                <v:fill type="solid"/>
              </v:shape>
            </v:group>
            <v:group style="position:absolute;left:3773;top:-2393;width:11;height:20" coordorigin="3773,-2393" coordsize="11,20">
              <v:shape style="position:absolute;left:3773;top:-2393;width:11;height:20" coordorigin="3773,-2393" coordsize="11,20" path="m3773,-2374l3783,-2374,3783,-2393,3773,-2393,3773,-2374xe" filled="true" fillcolor="#000000" stroked="false">
                <v:path arrowok="t"/>
                <v:fill type="solid"/>
              </v:shape>
            </v:group>
            <v:group style="position:absolute;left:3773;top:-2374;width:11;height:20" coordorigin="3773,-2374" coordsize="11,20">
              <v:shape style="position:absolute;left:3773;top:-2374;width:11;height:20" coordorigin="3773,-2374" coordsize="11,20" path="m3773,-2355l3783,-2355,3783,-2374,3773,-2374,3773,-2355xe" filled="true" fillcolor="#000000" stroked="false">
                <v:path arrowok="t"/>
                <v:fill type="solid"/>
              </v:shape>
            </v:group>
            <v:group style="position:absolute;left:3773;top:-2355;width:11;height:20" coordorigin="3773,-2355" coordsize="11,20">
              <v:shape style="position:absolute;left:3773;top:-2355;width:11;height:20" coordorigin="3773,-2355" coordsize="11,20" path="m3773,-2335l3783,-2335,3783,-2355,3773,-2355,3773,-2335xe" filled="true" fillcolor="#000000" stroked="false">
                <v:path arrowok="t"/>
                <v:fill type="solid"/>
              </v:shape>
            </v:group>
            <v:group style="position:absolute;left:3773;top:-2335;width:11;height:20" coordorigin="3773,-2335" coordsize="11,20">
              <v:shape style="position:absolute;left:3773;top:-2335;width:11;height:20" coordorigin="3773,-2335" coordsize="11,20" path="m3773,-2316l3783,-2316,3783,-2335,3773,-2335,3773,-2316xe" filled="true" fillcolor="#000000" stroked="false">
                <v:path arrowok="t"/>
                <v:fill type="solid"/>
              </v:shape>
            </v:group>
            <v:group style="position:absolute;left:3773;top:-2316;width:11;height:20" coordorigin="3773,-2316" coordsize="11,20">
              <v:shape style="position:absolute;left:3773;top:-2316;width:11;height:20" coordorigin="3773,-2316" coordsize="11,20" path="m3773,-2297l3783,-2297,3783,-2316,3773,-2316,3773,-2297xe" filled="true" fillcolor="#000000" stroked="false">
                <v:path arrowok="t"/>
                <v:fill type="solid"/>
              </v:shape>
            </v:group>
            <v:group style="position:absolute;left:3773;top:-2297;width:11;height:20" coordorigin="3773,-2297" coordsize="11,20">
              <v:shape style="position:absolute;left:3773;top:-2297;width:11;height:20" coordorigin="3773,-2297" coordsize="11,20" path="m3773,-2278l3783,-2278,3783,-2297,3773,-2297,3773,-2278xe" filled="true" fillcolor="#000000" stroked="false">
                <v:path arrowok="t"/>
                <v:fill type="solid"/>
              </v:shape>
            </v:group>
            <v:group style="position:absolute;left:3773;top:-2278;width:11;height:20" coordorigin="3773,-2278" coordsize="11,20">
              <v:shape style="position:absolute;left:3773;top:-2278;width:11;height:20" coordorigin="3773,-2278" coordsize="11,20" path="m3773,-2259l3783,-2259,3783,-2278,3773,-2278,3773,-2259xe" filled="true" fillcolor="#000000" stroked="false">
                <v:path arrowok="t"/>
                <v:fill type="solid"/>
              </v:shape>
            </v:group>
            <v:group style="position:absolute;left:3773;top:-2259;width:11;height:20" coordorigin="3773,-2259" coordsize="11,20">
              <v:shape style="position:absolute;left:3773;top:-2259;width:11;height:20" coordorigin="3773,-2259" coordsize="11,20" path="m3773,-2239l3783,-2239,3783,-2259,3773,-2259,3773,-2239xe" filled="true" fillcolor="#000000" stroked="false">
                <v:path arrowok="t"/>
                <v:fill type="solid"/>
              </v:shape>
            </v:group>
            <v:group style="position:absolute;left:3773;top:-2239;width:11;height:20" coordorigin="3773,-2239" coordsize="11,20">
              <v:shape style="position:absolute;left:3773;top:-2239;width:11;height:20" coordorigin="3773,-2239" coordsize="11,20" path="m3773,-2220l3783,-2220,3783,-2239,3773,-2239,3773,-2220xe" filled="true" fillcolor="#000000" stroked="false">
                <v:path arrowok="t"/>
                <v:fill type="solid"/>
              </v:shape>
            </v:group>
            <v:group style="position:absolute;left:3773;top:-2220;width:11;height:20" coordorigin="3773,-2220" coordsize="11,20">
              <v:shape style="position:absolute;left:3773;top:-2220;width:11;height:20" coordorigin="3773,-2220" coordsize="11,20" path="m3773,-2201l3783,-2201,3783,-2220,3773,-2220,3773,-2201xe" filled="true" fillcolor="#000000" stroked="false">
                <v:path arrowok="t"/>
                <v:fill type="solid"/>
              </v:shape>
            </v:group>
            <v:group style="position:absolute;left:3773;top:-2201;width:11;height:20" coordorigin="3773,-2201" coordsize="11,20">
              <v:shape style="position:absolute;left:3773;top:-2201;width:11;height:20" coordorigin="3773,-2201" coordsize="11,20" path="m3773,-2182l3783,-2182,3783,-2201,3773,-2201,3773,-2182xe" filled="true" fillcolor="#000000" stroked="false">
                <v:path arrowok="t"/>
                <v:fill type="solid"/>
              </v:shape>
            </v:group>
            <v:group style="position:absolute;left:3773;top:-2182;width:11;height:20" coordorigin="3773,-2182" coordsize="11,20">
              <v:shape style="position:absolute;left:3773;top:-2182;width:11;height:20" coordorigin="3773,-2182" coordsize="11,20" path="m3773,-2163l3783,-2163,3783,-2182,3773,-2182,3773,-2163xe" filled="true" fillcolor="#000000" stroked="false">
                <v:path arrowok="t"/>
                <v:fill type="solid"/>
              </v:shape>
            </v:group>
            <v:group style="position:absolute;left:3773;top:-2163;width:11;height:20" coordorigin="3773,-2163" coordsize="11,20">
              <v:shape style="position:absolute;left:3773;top:-2163;width:11;height:20" coordorigin="3773,-2163" coordsize="11,20" path="m3773,-2143l3783,-2143,3783,-2163,3773,-2163,3773,-2143xe" filled="true" fillcolor="#000000" stroked="false">
                <v:path arrowok="t"/>
                <v:fill type="solid"/>
              </v:shape>
              <v:shape style="position:absolute;left:3773;top:-2143;width:10;height:2" type="#_x0000_t75" stroked="false">
                <v:imagedata r:id="rId935" o:title=""/>
              </v:shape>
            </v:group>
            <v:group style="position:absolute;left:5545;top:-2527;width:10;height:20" coordorigin="5545,-2527" coordsize="10,20">
              <v:shape style="position:absolute;left:5545;top:-2527;width:10;height:20" coordorigin="5545,-2527" coordsize="10,20" path="m5545,-2508l5555,-2508,5555,-2527,5545,-2527,5545,-2508xe" filled="true" fillcolor="#000000" stroked="false">
                <v:path arrowok="t"/>
                <v:fill type="solid"/>
              </v:shape>
            </v:group>
            <v:group style="position:absolute;left:5545;top:-2508;width:10;height:20" coordorigin="5545,-2508" coordsize="10,20">
              <v:shape style="position:absolute;left:5545;top:-2508;width:10;height:20" coordorigin="5545,-2508" coordsize="10,20" path="m5545,-2489l5555,-2489,5555,-2508,5545,-2508,5545,-2489xe" filled="true" fillcolor="#000000" stroked="false">
                <v:path arrowok="t"/>
                <v:fill type="solid"/>
              </v:shape>
            </v:group>
            <v:group style="position:absolute;left:5545;top:-2489;width:10;height:20" coordorigin="5545,-2489" coordsize="10,20">
              <v:shape style="position:absolute;left:5545;top:-2489;width:10;height:20" coordorigin="5545,-2489" coordsize="10,20" path="m5545,-2470l5555,-2470,5555,-2489,5545,-2489,5545,-2470xe" filled="true" fillcolor="#000000" stroked="false">
                <v:path arrowok="t"/>
                <v:fill type="solid"/>
              </v:shape>
            </v:group>
            <v:group style="position:absolute;left:5545;top:-2470;width:10;height:20" coordorigin="5545,-2470" coordsize="10,20">
              <v:shape style="position:absolute;left:5545;top:-2470;width:10;height:20" coordorigin="5545,-2470" coordsize="10,20" path="m5545,-2451l5555,-2451,5555,-2470,5545,-2470,5545,-2451xe" filled="true" fillcolor="#000000" stroked="false">
                <v:path arrowok="t"/>
                <v:fill type="solid"/>
              </v:shape>
            </v:group>
            <v:group style="position:absolute;left:5545;top:-2451;width:10;height:20" coordorigin="5545,-2451" coordsize="10,20">
              <v:shape style="position:absolute;left:5545;top:-2451;width:10;height:20" coordorigin="5545,-2451" coordsize="10,20" path="m5545,-2431l5555,-2431,5555,-2451,5545,-2451,5545,-2431xe" filled="true" fillcolor="#000000" stroked="false">
                <v:path arrowok="t"/>
                <v:fill type="solid"/>
              </v:shape>
            </v:group>
            <v:group style="position:absolute;left:5545;top:-2431;width:10;height:20" coordorigin="5545,-2431" coordsize="10,20">
              <v:shape style="position:absolute;left:5545;top:-2431;width:10;height:20" coordorigin="5545,-2431" coordsize="10,20" path="m5545,-2412l5555,-2412,5555,-2431,5545,-2431,5545,-2412xe" filled="true" fillcolor="#000000" stroked="false">
                <v:path arrowok="t"/>
                <v:fill type="solid"/>
              </v:shape>
            </v:group>
            <v:group style="position:absolute;left:5545;top:-2412;width:10;height:20" coordorigin="5545,-2412" coordsize="10,20">
              <v:shape style="position:absolute;left:5545;top:-2412;width:10;height:20" coordorigin="5545,-2412" coordsize="10,20" path="m5545,-2393l5555,-2393,5555,-2412,5545,-2412,5545,-2393xe" filled="true" fillcolor="#000000" stroked="false">
                <v:path arrowok="t"/>
                <v:fill type="solid"/>
              </v:shape>
            </v:group>
            <v:group style="position:absolute;left:5545;top:-2393;width:10;height:20" coordorigin="5545,-2393" coordsize="10,20">
              <v:shape style="position:absolute;left:5545;top:-2393;width:10;height:20" coordorigin="5545,-2393" coordsize="10,20" path="m5545,-2374l5555,-2374,5555,-2393,5545,-2393,5545,-2374xe" filled="true" fillcolor="#000000" stroked="false">
                <v:path arrowok="t"/>
                <v:fill type="solid"/>
              </v:shape>
            </v:group>
            <v:group style="position:absolute;left:5545;top:-2374;width:10;height:20" coordorigin="5545,-2374" coordsize="10,20">
              <v:shape style="position:absolute;left:5545;top:-2374;width:10;height:20" coordorigin="5545,-2374" coordsize="10,20" path="m5545,-2355l5555,-2355,5555,-2374,5545,-2374,5545,-2355xe" filled="true" fillcolor="#000000" stroked="false">
                <v:path arrowok="t"/>
                <v:fill type="solid"/>
              </v:shape>
            </v:group>
            <v:group style="position:absolute;left:5545;top:-2355;width:10;height:20" coordorigin="5545,-2355" coordsize="10,20">
              <v:shape style="position:absolute;left:5545;top:-2355;width:10;height:20" coordorigin="5545,-2355" coordsize="10,20" path="m5545,-2335l5555,-2335,5555,-2355,5545,-2355,5545,-2335xe" filled="true" fillcolor="#000000" stroked="false">
                <v:path arrowok="t"/>
                <v:fill type="solid"/>
              </v:shape>
            </v:group>
            <v:group style="position:absolute;left:5545;top:-2335;width:10;height:20" coordorigin="5545,-2335" coordsize="10,20">
              <v:shape style="position:absolute;left:5545;top:-2335;width:10;height:20" coordorigin="5545,-2335" coordsize="10,20" path="m5545,-2316l5555,-2316,5555,-2335,5545,-2335,5545,-2316xe" filled="true" fillcolor="#000000" stroked="false">
                <v:path arrowok="t"/>
                <v:fill type="solid"/>
              </v:shape>
            </v:group>
            <v:group style="position:absolute;left:5545;top:-2316;width:10;height:20" coordorigin="5545,-2316" coordsize="10,20">
              <v:shape style="position:absolute;left:5545;top:-2316;width:10;height:20" coordorigin="5545,-2316" coordsize="10,20" path="m5545,-2297l5555,-2297,5555,-2316,5545,-2316,5545,-2297xe" filled="true" fillcolor="#000000" stroked="false">
                <v:path arrowok="t"/>
                <v:fill type="solid"/>
              </v:shape>
            </v:group>
            <v:group style="position:absolute;left:5545;top:-2297;width:10;height:20" coordorigin="5545,-2297" coordsize="10,20">
              <v:shape style="position:absolute;left:5545;top:-2297;width:10;height:20" coordorigin="5545,-2297" coordsize="10,20" path="m5545,-2278l5555,-2278,5555,-2297,5545,-2297,5545,-2278xe" filled="true" fillcolor="#000000" stroked="false">
                <v:path arrowok="t"/>
                <v:fill type="solid"/>
              </v:shape>
            </v:group>
            <v:group style="position:absolute;left:5545;top:-2278;width:10;height:20" coordorigin="5545,-2278" coordsize="10,20">
              <v:shape style="position:absolute;left:5545;top:-2278;width:10;height:20" coordorigin="5545,-2278" coordsize="10,20" path="m5545,-2259l5555,-2259,5555,-2278,5545,-2278,5545,-2259xe" filled="true" fillcolor="#000000" stroked="false">
                <v:path arrowok="t"/>
                <v:fill type="solid"/>
              </v:shape>
            </v:group>
            <v:group style="position:absolute;left:5545;top:-2259;width:10;height:20" coordorigin="5545,-2259" coordsize="10,20">
              <v:shape style="position:absolute;left:5545;top:-2259;width:10;height:20" coordorigin="5545,-2259" coordsize="10,20" path="m5545,-2239l5555,-2239,5555,-2259,5545,-2259,5545,-2239xe" filled="true" fillcolor="#000000" stroked="false">
                <v:path arrowok="t"/>
                <v:fill type="solid"/>
              </v:shape>
            </v:group>
            <v:group style="position:absolute;left:5545;top:-2239;width:10;height:20" coordorigin="5545,-2239" coordsize="10,20">
              <v:shape style="position:absolute;left:5545;top:-2239;width:10;height:20" coordorigin="5545,-2239" coordsize="10,20" path="m5545,-2220l5555,-2220,5555,-2239,5545,-2239,5545,-2220xe" filled="true" fillcolor="#000000" stroked="false">
                <v:path arrowok="t"/>
                <v:fill type="solid"/>
              </v:shape>
            </v:group>
            <v:group style="position:absolute;left:5545;top:-2220;width:10;height:20" coordorigin="5545,-2220" coordsize="10,20">
              <v:shape style="position:absolute;left:5545;top:-2220;width:10;height:20" coordorigin="5545,-2220" coordsize="10,20" path="m5545,-2201l5555,-2201,5555,-2220,5545,-2220,5545,-2201xe" filled="true" fillcolor="#000000" stroked="false">
                <v:path arrowok="t"/>
                <v:fill type="solid"/>
              </v:shape>
            </v:group>
            <v:group style="position:absolute;left:5545;top:-2201;width:10;height:20" coordorigin="5545,-2201" coordsize="10,20">
              <v:shape style="position:absolute;left:5545;top:-2201;width:10;height:20" coordorigin="5545,-2201" coordsize="10,20" path="m5545,-2182l5555,-2182,5555,-2201,5545,-2201,5545,-2182xe" filled="true" fillcolor="#000000" stroked="false">
                <v:path arrowok="t"/>
                <v:fill type="solid"/>
              </v:shape>
            </v:group>
            <v:group style="position:absolute;left:5545;top:-2182;width:10;height:20" coordorigin="5545,-2182" coordsize="10,20">
              <v:shape style="position:absolute;left:5545;top:-2182;width:10;height:20" coordorigin="5545,-2182" coordsize="10,20" path="m5545,-2163l5555,-2163,5555,-2182,5545,-2182,5545,-2163xe" filled="true" fillcolor="#000000" stroked="false">
                <v:path arrowok="t"/>
                <v:fill type="solid"/>
              </v:shape>
            </v:group>
            <v:group style="position:absolute;left:5545;top:-2163;width:10;height:20" coordorigin="5545,-2163" coordsize="10,20">
              <v:shape style="position:absolute;left:5545;top:-2163;width:10;height:20" coordorigin="5545,-2163" coordsize="10,20" path="m5545,-2143l5555,-2143,5555,-2163,5545,-2163,5545,-2143xe" filled="true" fillcolor="#000000" stroked="false">
                <v:path arrowok="t"/>
                <v:fill type="solid"/>
              </v:shape>
              <v:shape style="position:absolute;left:5545;top:-2143;width:10;height:2" type="#_x0000_t75" stroked="false">
                <v:imagedata r:id="rId935" o:title=""/>
              </v:shape>
            </v:group>
            <v:group style="position:absolute;left:7317;top:-2527;width:10;height:20" coordorigin="7317,-2527" coordsize="10,20">
              <v:shape style="position:absolute;left:7317;top:-2527;width:10;height:20" coordorigin="7317,-2527" coordsize="10,20" path="m7317,-2508l7326,-2508,7326,-2527,7317,-2527,7317,-2508xe" filled="true" fillcolor="#000000" stroked="false">
                <v:path arrowok="t"/>
                <v:fill type="solid"/>
              </v:shape>
            </v:group>
            <v:group style="position:absolute;left:7317;top:-2508;width:10;height:20" coordorigin="7317,-2508" coordsize="10,20">
              <v:shape style="position:absolute;left:7317;top:-2508;width:10;height:20" coordorigin="7317,-2508" coordsize="10,20" path="m7317,-2489l7326,-2489,7326,-2508,7317,-2508,7317,-2489xe" filled="true" fillcolor="#000000" stroked="false">
                <v:path arrowok="t"/>
                <v:fill type="solid"/>
              </v:shape>
            </v:group>
            <v:group style="position:absolute;left:7317;top:-2489;width:10;height:20" coordorigin="7317,-2489" coordsize="10,20">
              <v:shape style="position:absolute;left:7317;top:-2489;width:10;height:20" coordorigin="7317,-2489" coordsize="10,20" path="m7317,-2470l7326,-2470,7326,-2489,7317,-2489,7317,-2470xe" filled="true" fillcolor="#000000" stroked="false">
                <v:path arrowok="t"/>
                <v:fill type="solid"/>
              </v:shape>
            </v:group>
            <v:group style="position:absolute;left:7317;top:-2470;width:10;height:20" coordorigin="7317,-2470" coordsize="10,20">
              <v:shape style="position:absolute;left:7317;top:-2470;width:10;height:20" coordorigin="7317,-2470" coordsize="10,20" path="m7317,-2451l7326,-2451,7326,-2470,7317,-2470,7317,-2451xe" filled="true" fillcolor="#000000" stroked="false">
                <v:path arrowok="t"/>
                <v:fill type="solid"/>
              </v:shape>
            </v:group>
            <v:group style="position:absolute;left:7317;top:-2451;width:10;height:20" coordorigin="7317,-2451" coordsize="10,20">
              <v:shape style="position:absolute;left:7317;top:-2451;width:10;height:20" coordorigin="7317,-2451" coordsize="10,20" path="m7317,-2431l7326,-2431,7326,-2451,7317,-2451,7317,-2431xe" filled="true" fillcolor="#000000" stroked="false">
                <v:path arrowok="t"/>
                <v:fill type="solid"/>
              </v:shape>
            </v:group>
            <v:group style="position:absolute;left:7317;top:-2431;width:10;height:20" coordorigin="7317,-2431" coordsize="10,20">
              <v:shape style="position:absolute;left:7317;top:-2431;width:10;height:20" coordorigin="7317,-2431" coordsize="10,20" path="m7317,-2412l7326,-2412,7326,-2431,7317,-2431,7317,-2412xe" filled="true" fillcolor="#000000" stroked="false">
                <v:path arrowok="t"/>
                <v:fill type="solid"/>
              </v:shape>
            </v:group>
            <v:group style="position:absolute;left:7317;top:-2412;width:10;height:20" coordorigin="7317,-2412" coordsize="10,20">
              <v:shape style="position:absolute;left:7317;top:-2412;width:10;height:20" coordorigin="7317,-2412" coordsize="10,20" path="m7317,-2393l7326,-2393,7326,-2412,7317,-2412,7317,-2393xe" filled="true" fillcolor="#000000" stroked="false">
                <v:path arrowok="t"/>
                <v:fill type="solid"/>
              </v:shape>
            </v:group>
            <v:group style="position:absolute;left:7317;top:-2393;width:10;height:20" coordorigin="7317,-2393" coordsize="10,20">
              <v:shape style="position:absolute;left:7317;top:-2393;width:10;height:20" coordorigin="7317,-2393" coordsize="10,20" path="m7317,-2374l7326,-2374,7326,-2393,7317,-2393,7317,-2374xe" filled="true" fillcolor="#000000" stroked="false">
                <v:path arrowok="t"/>
                <v:fill type="solid"/>
              </v:shape>
            </v:group>
            <v:group style="position:absolute;left:7317;top:-2374;width:10;height:20" coordorigin="7317,-2374" coordsize="10,20">
              <v:shape style="position:absolute;left:7317;top:-2374;width:10;height:20" coordorigin="7317,-2374" coordsize="10,20" path="m7317,-2355l7326,-2355,7326,-2374,7317,-2374,7317,-2355xe" filled="true" fillcolor="#000000" stroked="false">
                <v:path arrowok="t"/>
                <v:fill type="solid"/>
              </v:shape>
            </v:group>
            <v:group style="position:absolute;left:7317;top:-2355;width:10;height:20" coordorigin="7317,-2355" coordsize="10,20">
              <v:shape style="position:absolute;left:7317;top:-2355;width:10;height:20" coordorigin="7317,-2355" coordsize="10,20" path="m7317,-2335l7326,-2335,7326,-2355,7317,-2355,7317,-2335xe" filled="true" fillcolor="#000000" stroked="false">
                <v:path arrowok="t"/>
                <v:fill type="solid"/>
              </v:shape>
            </v:group>
            <v:group style="position:absolute;left:7317;top:-2335;width:10;height:20" coordorigin="7317,-2335" coordsize="10,20">
              <v:shape style="position:absolute;left:7317;top:-2335;width:10;height:20" coordorigin="7317,-2335" coordsize="10,20" path="m7317,-2316l7326,-2316,7326,-2335,7317,-2335,7317,-2316xe" filled="true" fillcolor="#000000" stroked="false">
                <v:path arrowok="t"/>
                <v:fill type="solid"/>
              </v:shape>
            </v:group>
            <v:group style="position:absolute;left:7317;top:-2316;width:10;height:20" coordorigin="7317,-2316" coordsize="10,20">
              <v:shape style="position:absolute;left:7317;top:-2316;width:10;height:20" coordorigin="7317,-2316" coordsize="10,20" path="m7317,-2297l7326,-2297,7326,-2316,7317,-2316,7317,-2297xe" filled="true" fillcolor="#000000" stroked="false">
                <v:path arrowok="t"/>
                <v:fill type="solid"/>
              </v:shape>
            </v:group>
            <v:group style="position:absolute;left:7317;top:-2297;width:10;height:20" coordorigin="7317,-2297" coordsize="10,20">
              <v:shape style="position:absolute;left:7317;top:-2297;width:10;height:20" coordorigin="7317,-2297" coordsize="10,20" path="m7317,-2278l7326,-2278,7326,-2297,7317,-2297,7317,-2278xe" filled="true" fillcolor="#000000" stroked="false">
                <v:path arrowok="t"/>
                <v:fill type="solid"/>
              </v:shape>
            </v:group>
            <v:group style="position:absolute;left:7317;top:-2278;width:10;height:20" coordorigin="7317,-2278" coordsize="10,20">
              <v:shape style="position:absolute;left:7317;top:-2278;width:10;height:20" coordorigin="7317,-2278" coordsize="10,20" path="m7317,-2259l7326,-2259,7326,-2278,7317,-2278,7317,-2259xe" filled="true" fillcolor="#000000" stroked="false">
                <v:path arrowok="t"/>
                <v:fill type="solid"/>
              </v:shape>
            </v:group>
            <v:group style="position:absolute;left:7317;top:-2259;width:10;height:20" coordorigin="7317,-2259" coordsize="10,20">
              <v:shape style="position:absolute;left:7317;top:-2259;width:10;height:20" coordorigin="7317,-2259" coordsize="10,20" path="m7317,-2239l7326,-2239,7326,-2259,7317,-2259,7317,-2239xe" filled="true" fillcolor="#000000" stroked="false">
                <v:path arrowok="t"/>
                <v:fill type="solid"/>
              </v:shape>
            </v:group>
            <v:group style="position:absolute;left:7317;top:-2239;width:10;height:20" coordorigin="7317,-2239" coordsize="10,20">
              <v:shape style="position:absolute;left:7317;top:-2239;width:10;height:20" coordorigin="7317,-2239" coordsize="10,20" path="m7317,-2220l7326,-2220,7326,-2239,7317,-2239,7317,-2220xe" filled="true" fillcolor="#000000" stroked="false">
                <v:path arrowok="t"/>
                <v:fill type="solid"/>
              </v:shape>
            </v:group>
            <v:group style="position:absolute;left:7317;top:-2220;width:10;height:20" coordorigin="7317,-2220" coordsize="10,20">
              <v:shape style="position:absolute;left:7317;top:-2220;width:10;height:20" coordorigin="7317,-2220" coordsize="10,20" path="m7317,-2201l7326,-2201,7326,-2220,7317,-2220,7317,-2201xe" filled="true" fillcolor="#000000" stroked="false">
                <v:path arrowok="t"/>
                <v:fill type="solid"/>
              </v:shape>
            </v:group>
            <v:group style="position:absolute;left:7317;top:-2201;width:10;height:20" coordorigin="7317,-2201" coordsize="10,20">
              <v:shape style="position:absolute;left:7317;top:-2201;width:10;height:20" coordorigin="7317,-2201" coordsize="10,20" path="m7317,-2182l7326,-2182,7326,-2201,7317,-2201,7317,-2182xe" filled="true" fillcolor="#000000" stroked="false">
                <v:path arrowok="t"/>
                <v:fill type="solid"/>
              </v:shape>
            </v:group>
            <v:group style="position:absolute;left:7317;top:-2182;width:10;height:20" coordorigin="7317,-2182" coordsize="10,20">
              <v:shape style="position:absolute;left:7317;top:-2182;width:10;height:20" coordorigin="7317,-2182" coordsize="10,20" path="m7317,-2163l7326,-2163,7326,-2182,7317,-2182,7317,-2163xe" filled="true" fillcolor="#000000" stroked="false">
                <v:path arrowok="t"/>
                <v:fill type="solid"/>
              </v:shape>
            </v:group>
            <v:group style="position:absolute;left:7317;top:-2163;width:10;height:20" coordorigin="7317,-2163" coordsize="10,20">
              <v:shape style="position:absolute;left:7317;top:-2163;width:10;height:20" coordorigin="7317,-2163" coordsize="10,20" path="m7317,-2143l7326,-2143,7326,-2163,7317,-2163,7317,-2143xe" filled="true" fillcolor="#000000" stroked="false">
                <v:path arrowok="t"/>
                <v:fill type="solid"/>
              </v:shape>
              <v:shape style="position:absolute;left:7317;top:-2143;width:10;height:2" type="#_x0000_t75" stroked="false">
                <v:imagedata r:id="rId935" o:title=""/>
              </v:shape>
            </v:group>
            <v:group style="position:absolute;left:9088;top:-2527;width:10;height:20" coordorigin="9088,-2527" coordsize="10,20">
              <v:shape style="position:absolute;left:9088;top:-2527;width:10;height:20" coordorigin="9088,-2527" coordsize="10,20" path="m9088,-2508l9098,-2508,9098,-2527,9088,-2527,9088,-2508xe" filled="true" fillcolor="#000000" stroked="false">
                <v:path arrowok="t"/>
                <v:fill type="solid"/>
              </v:shape>
            </v:group>
            <v:group style="position:absolute;left:9088;top:-2508;width:10;height:20" coordorigin="9088,-2508" coordsize="10,20">
              <v:shape style="position:absolute;left:9088;top:-2508;width:10;height:20" coordorigin="9088,-2508" coordsize="10,20" path="m9088,-2489l9098,-2489,9098,-2508,9088,-2508,9088,-2489xe" filled="true" fillcolor="#000000" stroked="false">
                <v:path arrowok="t"/>
                <v:fill type="solid"/>
              </v:shape>
            </v:group>
            <v:group style="position:absolute;left:9088;top:-2489;width:10;height:20" coordorigin="9088,-2489" coordsize="10,20">
              <v:shape style="position:absolute;left:9088;top:-2489;width:10;height:20" coordorigin="9088,-2489" coordsize="10,20" path="m9088,-2470l9098,-2470,9098,-2489,9088,-2489,9088,-2470xe" filled="true" fillcolor="#000000" stroked="false">
                <v:path arrowok="t"/>
                <v:fill type="solid"/>
              </v:shape>
            </v:group>
            <v:group style="position:absolute;left:9088;top:-2470;width:10;height:20" coordorigin="9088,-2470" coordsize="10,20">
              <v:shape style="position:absolute;left:9088;top:-2470;width:10;height:20" coordorigin="9088,-2470" coordsize="10,20" path="m9088,-2451l9098,-2451,9098,-2470,9088,-2470,9088,-2451xe" filled="true" fillcolor="#000000" stroked="false">
                <v:path arrowok="t"/>
                <v:fill type="solid"/>
              </v:shape>
            </v:group>
            <v:group style="position:absolute;left:9088;top:-2451;width:10;height:20" coordorigin="9088,-2451" coordsize="10,20">
              <v:shape style="position:absolute;left:9088;top:-2451;width:10;height:20" coordorigin="9088,-2451" coordsize="10,20" path="m9088,-2431l9098,-2431,9098,-2451,9088,-2451,9088,-2431xe" filled="true" fillcolor="#000000" stroked="false">
                <v:path arrowok="t"/>
                <v:fill type="solid"/>
              </v:shape>
            </v:group>
            <v:group style="position:absolute;left:9088;top:-2431;width:10;height:20" coordorigin="9088,-2431" coordsize="10,20">
              <v:shape style="position:absolute;left:9088;top:-2431;width:10;height:20" coordorigin="9088,-2431" coordsize="10,20" path="m9088,-2412l9098,-2412,9098,-2431,9088,-2431,9088,-2412xe" filled="true" fillcolor="#000000" stroked="false">
                <v:path arrowok="t"/>
                <v:fill type="solid"/>
              </v:shape>
            </v:group>
            <v:group style="position:absolute;left:9088;top:-2412;width:10;height:20" coordorigin="9088,-2412" coordsize="10,20">
              <v:shape style="position:absolute;left:9088;top:-2412;width:10;height:20" coordorigin="9088,-2412" coordsize="10,20" path="m9088,-2393l9098,-2393,9098,-2412,9088,-2412,9088,-2393xe" filled="true" fillcolor="#000000" stroked="false">
                <v:path arrowok="t"/>
                <v:fill type="solid"/>
              </v:shape>
            </v:group>
            <v:group style="position:absolute;left:9088;top:-2393;width:10;height:20" coordorigin="9088,-2393" coordsize="10,20">
              <v:shape style="position:absolute;left:9088;top:-2393;width:10;height:20" coordorigin="9088,-2393" coordsize="10,20" path="m9088,-2374l9098,-2374,9098,-2393,9088,-2393,9088,-2374xe" filled="true" fillcolor="#000000" stroked="false">
                <v:path arrowok="t"/>
                <v:fill type="solid"/>
              </v:shape>
            </v:group>
            <v:group style="position:absolute;left:9088;top:-2374;width:10;height:20" coordorigin="9088,-2374" coordsize="10,20">
              <v:shape style="position:absolute;left:9088;top:-2374;width:10;height:20" coordorigin="9088,-2374" coordsize="10,20" path="m9088,-2355l9098,-2355,9098,-2374,9088,-2374,9088,-2355xe" filled="true" fillcolor="#000000" stroked="false">
                <v:path arrowok="t"/>
                <v:fill type="solid"/>
              </v:shape>
            </v:group>
            <v:group style="position:absolute;left:9088;top:-2355;width:10;height:20" coordorigin="9088,-2355" coordsize="10,20">
              <v:shape style="position:absolute;left:9088;top:-2355;width:10;height:20" coordorigin="9088,-2355" coordsize="10,20" path="m9088,-2335l9098,-2335,9098,-2355,9088,-2355,9088,-2335xe" filled="true" fillcolor="#000000" stroked="false">
                <v:path arrowok="t"/>
                <v:fill type="solid"/>
              </v:shape>
            </v:group>
            <v:group style="position:absolute;left:9088;top:-2335;width:10;height:20" coordorigin="9088,-2335" coordsize="10,20">
              <v:shape style="position:absolute;left:9088;top:-2335;width:10;height:20" coordorigin="9088,-2335" coordsize="10,20" path="m9088,-2316l9098,-2316,9098,-2335,9088,-2335,9088,-2316xe" filled="true" fillcolor="#000000" stroked="false">
                <v:path arrowok="t"/>
                <v:fill type="solid"/>
              </v:shape>
            </v:group>
            <v:group style="position:absolute;left:9088;top:-2316;width:10;height:20" coordorigin="9088,-2316" coordsize="10,20">
              <v:shape style="position:absolute;left:9088;top:-2316;width:10;height:20" coordorigin="9088,-2316" coordsize="10,20" path="m9088,-2297l9098,-2297,9098,-2316,9088,-2316,9088,-2297xe" filled="true" fillcolor="#000000" stroked="false">
                <v:path arrowok="t"/>
                <v:fill type="solid"/>
              </v:shape>
            </v:group>
            <v:group style="position:absolute;left:9088;top:-2297;width:10;height:20" coordorigin="9088,-2297" coordsize="10,20">
              <v:shape style="position:absolute;left:9088;top:-2297;width:10;height:20" coordorigin="9088,-2297" coordsize="10,20" path="m9088,-2278l9098,-2278,9098,-2297,9088,-2297,9088,-2278xe" filled="true" fillcolor="#000000" stroked="false">
                <v:path arrowok="t"/>
                <v:fill type="solid"/>
              </v:shape>
            </v:group>
            <v:group style="position:absolute;left:9088;top:-2278;width:10;height:20" coordorigin="9088,-2278" coordsize="10,20">
              <v:shape style="position:absolute;left:9088;top:-2278;width:10;height:20" coordorigin="9088,-2278" coordsize="10,20" path="m9088,-2259l9098,-2259,9098,-2278,9088,-2278,9088,-2259xe" filled="true" fillcolor="#000000" stroked="false">
                <v:path arrowok="t"/>
                <v:fill type="solid"/>
              </v:shape>
            </v:group>
            <v:group style="position:absolute;left:9088;top:-2259;width:10;height:20" coordorigin="9088,-2259" coordsize="10,20">
              <v:shape style="position:absolute;left:9088;top:-2259;width:10;height:20" coordorigin="9088,-2259" coordsize="10,20" path="m9088,-2239l9098,-2239,9098,-2259,9088,-2259,9088,-2239xe" filled="true" fillcolor="#000000" stroked="false">
                <v:path arrowok="t"/>
                <v:fill type="solid"/>
              </v:shape>
            </v:group>
            <v:group style="position:absolute;left:9088;top:-2239;width:10;height:20" coordorigin="9088,-2239" coordsize="10,20">
              <v:shape style="position:absolute;left:9088;top:-2239;width:10;height:20" coordorigin="9088,-2239" coordsize="10,20" path="m9088,-2220l9098,-2220,9098,-2239,9088,-2239,9088,-2220xe" filled="true" fillcolor="#000000" stroked="false">
                <v:path arrowok="t"/>
                <v:fill type="solid"/>
              </v:shape>
            </v:group>
            <v:group style="position:absolute;left:9088;top:-2220;width:10;height:20" coordorigin="9088,-2220" coordsize="10,20">
              <v:shape style="position:absolute;left:9088;top:-2220;width:10;height:20" coordorigin="9088,-2220" coordsize="10,20" path="m9088,-2201l9098,-2201,9098,-2220,9088,-2220,9088,-2201xe" filled="true" fillcolor="#000000" stroked="false">
                <v:path arrowok="t"/>
                <v:fill type="solid"/>
              </v:shape>
            </v:group>
            <v:group style="position:absolute;left:9088;top:-2201;width:10;height:20" coordorigin="9088,-2201" coordsize="10,20">
              <v:shape style="position:absolute;left:9088;top:-2201;width:10;height:20" coordorigin="9088,-2201" coordsize="10,20" path="m9088,-2182l9098,-2182,9098,-2201,9088,-2201,9088,-2182xe" filled="true" fillcolor="#000000" stroked="false">
                <v:path arrowok="t"/>
                <v:fill type="solid"/>
              </v:shape>
            </v:group>
            <v:group style="position:absolute;left:9088;top:-2182;width:10;height:20" coordorigin="9088,-2182" coordsize="10,20">
              <v:shape style="position:absolute;left:9088;top:-2182;width:10;height:20" coordorigin="9088,-2182" coordsize="10,20" path="m9088,-2163l9098,-2163,9098,-2182,9088,-2182,9088,-2163xe" filled="true" fillcolor="#000000" stroked="false">
                <v:path arrowok="t"/>
                <v:fill type="solid"/>
              </v:shape>
            </v:group>
            <v:group style="position:absolute;left:9088;top:-2163;width:10;height:20" coordorigin="9088,-2163" coordsize="10,20">
              <v:shape style="position:absolute;left:9088;top:-2163;width:10;height:20" coordorigin="9088,-2163" coordsize="10,20" path="m9088,-2143l9098,-2143,9098,-2163,9088,-2163,9088,-2143xe" filled="true" fillcolor="#000000" stroked="false">
                <v:path arrowok="t"/>
                <v:fill type="solid"/>
              </v:shape>
              <v:shape style="position:absolute;left:9088;top:-2143;width:10;height:2" type="#_x0000_t75" stroked="false">
                <v:imagedata r:id="rId935" o:title=""/>
              </v:shape>
            </v:group>
            <v:group style="position:absolute;left:1690;top:-2136;width:2084;height:2" coordorigin="1690,-2136" coordsize="2084,2">
              <v:shape style="position:absolute;left:1690;top:-2136;width:2084;height:2" coordorigin="1690,-2136" coordsize="2084,0" path="m1690,-2136l3773,-2136e" filled="false" stroked="true" strokeweight=".48004pt" strokecolor="#000000">
                <v:path arrowok="t"/>
              </v:shape>
            </v:group>
            <v:group style="position:absolute;left:3773;top:-2136;width:11;height:2" coordorigin="3773,-2136" coordsize="11,2">
              <v:shape style="position:absolute;left:3773;top:-2136;width:11;height:2" coordorigin="3773,-2136" coordsize="11,0" path="m3773,-2136l3783,-2136e" filled="false" stroked="true" strokeweight=".48004pt" strokecolor="#000000">
                <v:path arrowok="t"/>
              </v:shape>
            </v:group>
            <v:group style="position:absolute;left:3783;top:-2136;width:1762;height:2" coordorigin="3783,-2136" coordsize="1762,2">
              <v:shape style="position:absolute;left:3783;top:-2136;width:1762;height:2" coordorigin="3783,-2136" coordsize="1762,0" path="m3783,-2136l5545,-2136e" filled="false" stroked="true" strokeweight=".48004pt" strokecolor="#000000">
                <v:path arrowok="t"/>
              </v:shape>
            </v:group>
            <v:group style="position:absolute;left:5545;top:-2136;width:10;height:2" coordorigin="5545,-2136" coordsize="10,2">
              <v:shape style="position:absolute;left:5545;top:-2136;width:10;height:2" coordorigin="5545,-2136" coordsize="10,0" path="m5545,-2136l5555,-2136e" filled="false" stroked="true" strokeweight=".48004pt" strokecolor="#000000">
                <v:path arrowok="t"/>
              </v:shape>
            </v:group>
            <v:group style="position:absolute;left:5555;top:-2136;width:1763;height:2" coordorigin="5555,-2136" coordsize="1763,2">
              <v:shape style="position:absolute;left:5555;top:-2136;width:1763;height:2" coordorigin="5555,-2136" coordsize="1763,0" path="m5555,-2136l7317,-2136e" filled="false" stroked="true" strokeweight=".48004pt" strokecolor="#000000">
                <v:path arrowok="t"/>
              </v:shape>
            </v:group>
            <v:group style="position:absolute;left:7317;top:-2136;width:10;height:2" coordorigin="7317,-2136" coordsize="10,2">
              <v:shape style="position:absolute;left:7317;top:-2136;width:10;height:2" coordorigin="7317,-2136" coordsize="10,0" path="m7317,-2136l7326,-2136e" filled="false" stroked="true" strokeweight=".48004pt" strokecolor="#000000">
                <v:path arrowok="t"/>
              </v:shape>
            </v:group>
            <v:group style="position:absolute;left:7326;top:-2136;width:1763;height:2" coordorigin="7326,-2136" coordsize="1763,2">
              <v:shape style="position:absolute;left:7326;top:-2136;width:1763;height:2" coordorigin="7326,-2136" coordsize="1763,0" path="m7326,-2136l9088,-2136e" filled="false" stroked="true" strokeweight=".48004pt" strokecolor="#000000">
                <v:path arrowok="t"/>
              </v:shape>
            </v:group>
            <v:group style="position:absolute;left:9088;top:-2136;width:10;height:2" coordorigin="9088,-2136" coordsize="10,2">
              <v:shape style="position:absolute;left:9088;top:-2136;width:10;height:2" coordorigin="9088,-2136" coordsize="10,0" path="m9088,-2136l9098,-2136e" filled="false" stroked="true" strokeweight=".48004pt" strokecolor="#000000">
                <v:path arrowok="t"/>
              </v:shape>
            </v:group>
            <v:group style="position:absolute;left:9098;top:-2136;width:1767;height:2" coordorigin="9098,-2136" coordsize="1767,2">
              <v:shape style="position:absolute;left:9098;top:-2136;width:1767;height:2" coordorigin="9098,-2136" coordsize="1767,0" path="m9098,-2136l10864,-2136e" filled="false" stroked="true" strokeweight=".48004pt" strokecolor="#000000">
                <v:path arrowok="t"/>
              </v:shape>
            </v:group>
            <v:group style="position:absolute;left:3773;top:-2131;width:11;height:20" coordorigin="3773,-2131" coordsize="11,20">
              <v:shape style="position:absolute;left:3773;top:-2131;width:11;height:20" coordorigin="3773,-2131" coordsize="11,20" path="m3773,-2112l3783,-2112,3783,-2131,3773,-2131,3773,-2112xe" filled="true" fillcolor="#000000" stroked="false">
                <v:path arrowok="t"/>
                <v:fill type="solid"/>
              </v:shape>
            </v:group>
            <v:group style="position:absolute;left:3773;top:-2112;width:11;height:20" coordorigin="3773,-2112" coordsize="11,20">
              <v:shape style="position:absolute;left:3773;top:-2112;width:11;height:20" coordorigin="3773,-2112" coordsize="11,20" path="m3773,-2093l3783,-2093,3783,-2112,3773,-2112,3773,-2093xe" filled="true" fillcolor="#000000" stroked="false">
                <v:path arrowok="t"/>
                <v:fill type="solid"/>
              </v:shape>
            </v:group>
            <v:group style="position:absolute;left:3773;top:-2093;width:11;height:20" coordorigin="3773,-2093" coordsize="11,20">
              <v:shape style="position:absolute;left:3773;top:-2093;width:11;height:20" coordorigin="3773,-2093" coordsize="11,20" path="m3773,-2074l3783,-2074,3783,-2093,3773,-2093,3773,-2074xe" filled="true" fillcolor="#000000" stroked="false">
                <v:path arrowok="t"/>
                <v:fill type="solid"/>
              </v:shape>
            </v:group>
            <v:group style="position:absolute;left:3773;top:-2074;width:11;height:20" coordorigin="3773,-2074" coordsize="11,20">
              <v:shape style="position:absolute;left:3773;top:-2074;width:11;height:20" coordorigin="3773,-2074" coordsize="11,20" path="m3773,-2055l3783,-2055,3783,-2074,3773,-2074,3773,-2055xe" filled="true" fillcolor="#000000" stroked="false">
                <v:path arrowok="t"/>
                <v:fill type="solid"/>
              </v:shape>
            </v:group>
            <v:group style="position:absolute;left:3773;top:-2055;width:11;height:20" coordorigin="3773,-2055" coordsize="11,20">
              <v:shape style="position:absolute;left:3773;top:-2055;width:11;height:20" coordorigin="3773,-2055" coordsize="11,20" path="m3773,-2035l3783,-2035,3783,-2055,3773,-2055,3773,-2035xe" filled="true" fillcolor="#000000" stroked="false">
                <v:path arrowok="t"/>
                <v:fill type="solid"/>
              </v:shape>
            </v:group>
            <v:group style="position:absolute;left:3773;top:-2035;width:11;height:20" coordorigin="3773,-2035" coordsize="11,20">
              <v:shape style="position:absolute;left:3773;top:-2035;width:11;height:20" coordorigin="3773,-2035" coordsize="11,20" path="m3773,-2016l3783,-2016,3783,-2035,3773,-2035,3773,-2016xe" filled="true" fillcolor="#000000" stroked="false">
                <v:path arrowok="t"/>
                <v:fill type="solid"/>
              </v:shape>
            </v:group>
            <v:group style="position:absolute;left:3773;top:-2016;width:11;height:20" coordorigin="3773,-2016" coordsize="11,20">
              <v:shape style="position:absolute;left:3773;top:-2016;width:11;height:20" coordorigin="3773,-2016" coordsize="11,20" path="m3773,-1997l3783,-1997,3783,-2016,3773,-2016,3773,-1997xe" filled="true" fillcolor="#000000" stroked="false">
                <v:path arrowok="t"/>
                <v:fill type="solid"/>
              </v:shape>
            </v:group>
            <v:group style="position:absolute;left:3773;top:-1997;width:11;height:20" coordorigin="3773,-1997" coordsize="11,20">
              <v:shape style="position:absolute;left:3773;top:-1997;width:11;height:20" coordorigin="3773,-1997" coordsize="11,20" path="m3773,-1978l3783,-1978,3783,-1997,3773,-1997,3773,-1978xe" filled="true" fillcolor="#000000" stroked="false">
                <v:path arrowok="t"/>
                <v:fill type="solid"/>
              </v:shape>
            </v:group>
            <v:group style="position:absolute;left:3773;top:-1978;width:11;height:20" coordorigin="3773,-1978" coordsize="11,20">
              <v:shape style="position:absolute;left:3773;top:-1978;width:11;height:20" coordorigin="3773,-1978" coordsize="11,20" path="m3773,-1959l3783,-1959,3783,-1978,3773,-1978,3773,-1959xe" filled="true" fillcolor="#000000" stroked="false">
                <v:path arrowok="t"/>
                <v:fill type="solid"/>
              </v:shape>
            </v:group>
            <v:group style="position:absolute;left:3773;top:-1959;width:11;height:20" coordorigin="3773,-1959" coordsize="11,20">
              <v:shape style="position:absolute;left:3773;top:-1959;width:11;height:20" coordorigin="3773,-1959" coordsize="11,20" path="m3773,-1939l3783,-1939,3783,-1959,3773,-1959,3773,-1939xe" filled="true" fillcolor="#000000" stroked="false">
                <v:path arrowok="t"/>
                <v:fill type="solid"/>
              </v:shape>
            </v:group>
            <v:group style="position:absolute;left:3773;top:-1939;width:11;height:20" coordorigin="3773,-1939" coordsize="11,20">
              <v:shape style="position:absolute;left:3773;top:-1939;width:11;height:20" coordorigin="3773,-1939" coordsize="11,20" path="m3773,-1920l3783,-1920,3783,-1939,3773,-1939,3773,-1920xe" filled="true" fillcolor="#000000" stroked="false">
                <v:path arrowok="t"/>
                <v:fill type="solid"/>
              </v:shape>
            </v:group>
            <v:group style="position:absolute;left:3773;top:-1920;width:11;height:20" coordorigin="3773,-1920" coordsize="11,20">
              <v:shape style="position:absolute;left:3773;top:-1920;width:11;height:20" coordorigin="3773,-1920" coordsize="11,20" path="m3773,-1901l3783,-1901,3783,-1920,3773,-1920,3773,-1901xe" filled="true" fillcolor="#000000" stroked="false">
                <v:path arrowok="t"/>
                <v:fill type="solid"/>
              </v:shape>
            </v:group>
            <v:group style="position:absolute;left:3773;top:-1901;width:11;height:20" coordorigin="3773,-1901" coordsize="11,20">
              <v:shape style="position:absolute;left:3773;top:-1901;width:11;height:20" coordorigin="3773,-1901" coordsize="11,20" path="m3773,-1882l3783,-1882,3783,-1901,3773,-1901,3773,-1882xe" filled="true" fillcolor="#000000" stroked="false">
                <v:path arrowok="t"/>
                <v:fill type="solid"/>
              </v:shape>
            </v:group>
            <v:group style="position:absolute;left:3773;top:-1882;width:11;height:20" coordorigin="3773,-1882" coordsize="11,20">
              <v:shape style="position:absolute;left:3773;top:-1882;width:11;height:20" coordorigin="3773,-1882" coordsize="11,20" path="m3773,-1863l3783,-1863,3783,-1882,3773,-1882,3773,-1863xe" filled="true" fillcolor="#000000" stroked="false">
                <v:path arrowok="t"/>
                <v:fill type="solid"/>
              </v:shape>
            </v:group>
            <v:group style="position:absolute;left:3773;top:-1863;width:11;height:20" coordorigin="3773,-1863" coordsize="11,20">
              <v:shape style="position:absolute;left:3773;top:-1863;width:11;height:20" coordorigin="3773,-1863" coordsize="11,20" path="m3773,-1843l3783,-1843,3783,-1863,3773,-1863,3773,-1843xe" filled="true" fillcolor="#000000" stroked="false">
                <v:path arrowok="t"/>
                <v:fill type="solid"/>
              </v:shape>
            </v:group>
            <v:group style="position:absolute;left:5545;top:-2131;width:10;height:20" coordorigin="5545,-2131" coordsize="10,20">
              <v:shape style="position:absolute;left:5545;top:-2131;width:10;height:20" coordorigin="5545,-2131" coordsize="10,20" path="m5545,-2112l5555,-2112,5555,-2131,5545,-2131,5545,-2112xe" filled="true" fillcolor="#000000" stroked="false">
                <v:path arrowok="t"/>
                <v:fill type="solid"/>
              </v:shape>
            </v:group>
            <v:group style="position:absolute;left:5545;top:-2112;width:10;height:20" coordorigin="5545,-2112" coordsize="10,20">
              <v:shape style="position:absolute;left:5545;top:-2112;width:10;height:20" coordorigin="5545,-2112" coordsize="10,20" path="m5545,-2093l5555,-2093,5555,-2112,5545,-2112,5545,-2093xe" filled="true" fillcolor="#000000" stroked="false">
                <v:path arrowok="t"/>
                <v:fill type="solid"/>
              </v:shape>
            </v:group>
            <v:group style="position:absolute;left:5545;top:-2093;width:10;height:20" coordorigin="5545,-2093" coordsize="10,20">
              <v:shape style="position:absolute;left:5545;top:-2093;width:10;height:20" coordorigin="5545,-2093" coordsize="10,20" path="m5545,-2074l5555,-2074,5555,-2093,5545,-2093,5545,-2074xe" filled="true" fillcolor="#000000" stroked="false">
                <v:path arrowok="t"/>
                <v:fill type="solid"/>
              </v:shape>
            </v:group>
            <v:group style="position:absolute;left:5545;top:-2074;width:10;height:20" coordorigin="5545,-2074" coordsize="10,20">
              <v:shape style="position:absolute;left:5545;top:-2074;width:10;height:20" coordorigin="5545,-2074" coordsize="10,20" path="m5545,-2055l5555,-2055,5555,-2074,5545,-2074,5545,-2055xe" filled="true" fillcolor="#000000" stroked="false">
                <v:path arrowok="t"/>
                <v:fill type="solid"/>
              </v:shape>
            </v:group>
            <v:group style="position:absolute;left:5545;top:-2055;width:10;height:20" coordorigin="5545,-2055" coordsize="10,20">
              <v:shape style="position:absolute;left:5545;top:-2055;width:10;height:20" coordorigin="5545,-2055" coordsize="10,20" path="m5545,-2035l5555,-2035,5555,-2055,5545,-2055,5545,-2035xe" filled="true" fillcolor="#000000" stroked="false">
                <v:path arrowok="t"/>
                <v:fill type="solid"/>
              </v:shape>
            </v:group>
            <v:group style="position:absolute;left:5545;top:-2035;width:10;height:20" coordorigin="5545,-2035" coordsize="10,20">
              <v:shape style="position:absolute;left:5545;top:-2035;width:10;height:20" coordorigin="5545,-2035" coordsize="10,20" path="m5545,-2016l5555,-2016,5555,-2035,5545,-2035,5545,-2016xe" filled="true" fillcolor="#000000" stroked="false">
                <v:path arrowok="t"/>
                <v:fill type="solid"/>
              </v:shape>
            </v:group>
            <v:group style="position:absolute;left:5545;top:-2016;width:10;height:20" coordorigin="5545,-2016" coordsize="10,20">
              <v:shape style="position:absolute;left:5545;top:-2016;width:10;height:20" coordorigin="5545,-2016" coordsize="10,20" path="m5545,-1997l5555,-1997,5555,-2016,5545,-2016,5545,-1997xe" filled="true" fillcolor="#000000" stroked="false">
                <v:path arrowok="t"/>
                <v:fill type="solid"/>
              </v:shape>
            </v:group>
            <v:group style="position:absolute;left:5545;top:-1997;width:10;height:20" coordorigin="5545,-1997" coordsize="10,20">
              <v:shape style="position:absolute;left:5545;top:-1997;width:10;height:20" coordorigin="5545,-1997" coordsize="10,20" path="m5545,-1978l5555,-1978,5555,-1997,5545,-1997,5545,-1978xe" filled="true" fillcolor="#000000" stroked="false">
                <v:path arrowok="t"/>
                <v:fill type="solid"/>
              </v:shape>
            </v:group>
            <v:group style="position:absolute;left:5545;top:-1978;width:10;height:20" coordorigin="5545,-1978" coordsize="10,20">
              <v:shape style="position:absolute;left:5545;top:-1978;width:10;height:20" coordorigin="5545,-1978" coordsize="10,20" path="m5545,-1959l5555,-1959,5555,-1978,5545,-1978,5545,-1959xe" filled="true" fillcolor="#000000" stroked="false">
                <v:path arrowok="t"/>
                <v:fill type="solid"/>
              </v:shape>
            </v:group>
            <v:group style="position:absolute;left:5545;top:-1959;width:10;height:20" coordorigin="5545,-1959" coordsize="10,20">
              <v:shape style="position:absolute;left:5545;top:-1959;width:10;height:20" coordorigin="5545,-1959" coordsize="10,20" path="m5545,-1939l5555,-1939,5555,-1959,5545,-1959,5545,-1939xe" filled="true" fillcolor="#000000" stroked="false">
                <v:path arrowok="t"/>
                <v:fill type="solid"/>
              </v:shape>
            </v:group>
            <v:group style="position:absolute;left:5545;top:-1939;width:10;height:20" coordorigin="5545,-1939" coordsize="10,20">
              <v:shape style="position:absolute;left:5545;top:-1939;width:10;height:20" coordorigin="5545,-1939" coordsize="10,20" path="m5545,-1920l5555,-1920,5555,-1939,5545,-1939,5545,-1920xe" filled="true" fillcolor="#000000" stroked="false">
                <v:path arrowok="t"/>
                <v:fill type="solid"/>
              </v:shape>
            </v:group>
            <v:group style="position:absolute;left:5545;top:-1920;width:10;height:20" coordorigin="5545,-1920" coordsize="10,20">
              <v:shape style="position:absolute;left:5545;top:-1920;width:10;height:20" coordorigin="5545,-1920" coordsize="10,20" path="m5545,-1901l5555,-1901,5555,-1920,5545,-1920,5545,-1901xe" filled="true" fillcolor="#000000" stroked="false">
                <v:path arrowok="t"/>
                <v:fill type="solid"/>
              </v:shape>
            </v:group>
            <v:group style="position:absolute;left:5545;top:-1901;width:10;height:20" coordorigin="5545,-1901" coordsize="10,20">
              <v:shape style="position:absolute;left:5545;top:-1901;width:10;height:20" coordorigin="5545,-1901" coordsize="10,20" path="m5545,-1882l5555,-1882,5555,-1901,5545,-1901,5545,-1882xe" filled="true" fillcolor="#000000" stroked="false">
                <v:path arrowok="t"/>
                <v:fill type="solid"/>
              </v:shape>
            </v:group>
            <v:group style="position:absolute;left:5545;top:-1882;width:10;height:20" coordorigin="5545,-1882" coordsize="10,20">
              <v:shape style="position:absolute;left:5545;top:-1882;width:10;height:20" coordorigin="5545,-1882" coordsize="10,20" path="m5545,-1863l5555,-1863,5555,-1882,5545,-1882,5545,-1863xe" filled="true" fillcolor="#000000" stroked="false">
                <v:path arrowok="t"/>
                <v:fill type="solid"/>
              </v:shape>
            </v:group>
            <v:group style="position:absolute;left:5545;top:-1863;width:10;height:20" coordorigin="5545,-1863" coordsize="10,20">
              <v:shape style="position:absolute;left:5545;top:-1863;width:10;height:20" coordorigin="5545,-1863" coordsize="10,20" path="m5545,-1843l5555,-1843,5555,-1863,5545,-1863,5545,-1843xe" filled="true" fillcolor="#000000" stroked="false">
                <v:path arrowok="t"/>
                <v:fill type="solid"/>
              </v:shape>
            </v:group>
            <v:group style="position:absolute;left:5545;top:-1843;width:10;height:20" coordorigin="5545,-1843" coordsize="10,20">
              <v:shape style="position:absolute;left:5545;top:-1843;width:10;height:20" coordorigin="5545,-1843" coordsize="10,20" path="m5545,-1824l5555,-1824,5555,-1843,5545,-1843,5545,-1824xe" filled="true" fillcolor="#000000" stroked="false">
                <v:path arrowok="t"/>
                <v:fill type="solid"/>
              </v:shape>
            </v:group>
            <v:group style="position:absolute;left:5545;top:-1824;width:10;height:20" coordorigin="5545,-1824" coordsize="10,20">
              <v:shape style="position:absolute;left:5545;top:-1824;width:10;height:20" coordorigin="5545,-1824" coordsize="10,20" path="m5545,-1805l5555,-1805,5555,-1824,5545,-1824,5545,-1805xe" filled="true" fillcolor="#000000" stroked="false">
                <v:path arrowok="t"/>
                <v:fill type="solid"/>
              </v:shape>
            </v:group>
            <v:group style="position:absolute;left:5545;top:-1805;width:10;height:20" coordorigin="5545,-1805" coordsize="10,20">
              <v:shape style="position:absolute;left:5545;top:-1805;width:10;height:20" coordorigin="5545,-1805" coordsize="10,20" path="m5545,-1786l5555,-1786,5555,-1805,5545,-1805,5545,-1786xe" filled="true" fillcolor="#000000" stroked="false">
                <v:path arrowok="t"/>
                <v:fill type="solid"/>
              </v:shape>
            </v:group>
            <v:group style="position:absolute;left:5545;top:-1786;width:10;height:20" coordorigin="5545,-1786" coordsize="10,20">
              <v:shape style="position:absolute;left:5545;top:-1786;width:10;height:20" coordorigin="5545,-1786" coordsize="10,20" path="m5545,-1767l5555,-1767,5555,-1786,5545,-1786,5545,-1767xe" filled="true" fillcolor="#000000" stroked="false">
                <v:path arrowok="t"/>
                <v:fill type="solid"/>
              </v:shape>
            </v:group>
            <v:group style="position:absolute;left:5545;top:-1767;width:10;height:20" coordorigin="5545,-1767" coordsize="10,20">
              <v:shape style="position:absolute;left:5545;top:-1767;width:10;height:20" coordorigin="5545,-1767" coordsize="10,20" path="m5545,-1747l5555,-1747,5555,-1767,5545,-1767,5545,-1747xe" filled="true" fillcolor="#000000" stroked="false">
                <v:path arrowok="t"/>
                <v:fill type="solid"/>
              </v:shape>
            </v:group>
            <v:group style="position:absolute;left:5545;top:-1745;width:10;height:2" coordorigin="5545,-1745" coordsize="10,2">
              <v:shape style="position:absolute;left:5545;top:-1745;width:10;height:2" coordorigin="5545,-1745" coordsize="10,0" path="m5545,-1745l5555,-1745e" filled="false" stroked="true" strokeweight=".24005pt" strokecolor="#000000">
                <v:path arrowok="t"/>
              </v:shape>
            </v:group>
            <v:group style="position:absolute;left:7317;top:-2131;width:10;height:20" coordorigin="7317,-2131" coordsize="10,20">
              <v:shape style="position:absolute;left:7317;top:-2131;width:10;height:20" coordorigin="7317,-2131" coordsize="10,20" path="m7317,-2112l7326,-2112,7326,-2131,7317,-2131,7317,-2112xe" filled="true" fillcolor="#000000" stroked="false">
                <v:path arrowok="t"/>
                <v:fill type="solid"/>
              </v:shape>
            </v:group>
            <v:group style="position:absolute;left:7317;top:-2112;width:10;height:20" coordorigin="7317,-2112" coordsize="10,20">
              <v:shape style="position:absolute;left:7317;top:-2112;width:10;height:20" coordorigin="7317,-2112" coordsize="10,20" path="m7317,-2093l7326,-2093,7326,-2112,7317,-2112,7317,-2093xe" filled="true" fillcolor="#000000" stroked="false">
                <v:path arrowok="t"/>
                <v:fill type="solid"/>
              </v:shape>
            </v:group>
            <v:group style="position:absolute;left:7317;top:-2093;width:10;height:20" coordorigin="7317,-2093" coordsize="10,20">
              <v:shape style="position:absolute;left:7317;top:-2093;width:10;height:20" coordorigin="7317,-2093" coordsize="10,20" path="m7317,-2074l7326,-2074,7326,-2093,7317,-2093,7317,-2074xe" filled="true" fillcolor="#000000" stroked="false">
                <v:path arrowok="t"/>
                <v:fill type="solid"/>
              </v:shape>
            </v:group>
            <v:group style="position:absolute;left:7317;top:-2074;width:10;height:20" coordorigin="7317,-2074" coordsize="10,20">
              <v:shape style="position:absolute;left:7317;top:-2074;width:10;height:20" coordorigin="7317,-2074" coordsize="10,20" path="m7317,-2055l7326,-2055,7326,-2074,7317,-2074,7317,-2055xe" filled="true" fillcolor="#000000" stroked="false">
                <v:path arrowok="t"/>
                <v:fill type="solid"/>
              </v:shape>
            </v:group>
            <v:group style="position:absolute;left:7317;top:-2055;width:10;height:20" coordorigin="7317,-2055" coordsize="10,20">
              <v:shape style="position:absolute;left:7317;top:-2055;width:10;height:20" coordorigin="7317,-2055" coordsize="10,20" path="m7317,-2035l7326,-2035,7326,-2055,7317,-2055,7317,-2035xe" filled="true" fillcolor="#000000" stroked="false">
                <v:path arrowok="t"/>
                <v:fill type="solid"/>
              </v:shape>
            </v:group>
            <v:group style="position:absolute;left:7317;top:-2035;width:10;height:20" coordorigin="7317,-2035" coordsize="10,20">
              <v:shape style="position:absolute;left:7317;top:-2035;width:10;height:20" coordorigin="7317,-2035" coordsize="10,20" path="m7317,-2016l7326,-2016,7326,-2035,7317,-2035,7317,-2016xe" filled="true" fillcolor="#000000" stroked="false">
                <v:path arrowok="t"/>
                <v:fill type="solid"/>
              </v:shape>
            </v:group>
            <v:group style="position:absolute;left:7317;top:-2016;width:10;height:20" coordorigin="7317,-2016" coordsize="10,20">
              <v:shape style="position:absolute;left:7317;top:-2016;width:10;height:20" coordorigin="7317,-2016" coordsize="10,20" path="m7317,-1997l7326,-1997,7326,-2016,7317,-2016,7317,-1997xe" filled="true" fillcolor="#000000" stroked="false">
                <v:path arrowok="t"/>
                <v:fill type="solid"/>
              </v:shape>
            </v:group>
            <v:group style="position:absolute;left:7317;top:-1997;width:10;height:20" coordorigin="7317,-1997" coordsize="10,20">
              <v:shape style="position:absolute;left:7317;top:-1997;width:10;height:20" coordorigin="7317,-1997" coordsize="10,20" path="m7317,-1978l7326,-1978,7326,-1997,7317,-1997,7317,-1978xe" filled="true" fillcolor="#000000" stroked="false">
                <v:path arrowok="t"/>
                <v:fill type="solid"/>
              </v:shape>
            </v:group>
            <v:group style="position:absolute;left:7317;top:-1978;width:10;height:20" coordorigin="7317,-1978" coordsize="10,20">
              <v:shape style="position:absolute;left:7317;top:-1978;width:10;height:20" coordorigin="7317,-1978" coordsize="10,20" path="m7317,-1959l7326,-1959,7326,-1978,7317,-1978,7317,-1959xe" filled="true" fillcolor="#000000" stroked="false">
                <v:path arrowok="t"/>
                <v:fill type="solid"/>
              </v:shape>
            </v:group>
            <v:group style="position:absolute;left:7317;top:-1959;width:10;height:20" coordorigin="7317,-1959" coordsize="10,20">
              <v:shape style="position:absolute;left:7317;top:-1959;width:10;height:20" coordorigin="7317,-1959" coordsize="10,20" path="m7317,-1939l7326,-1939,7326,-1959,7317,-1959,7317,-1939xe" filled="true" fillcolor="#000000" stroked="false">
                <v:path arrowok="t"/>
                <v:fill type="solid"/>
              </v:shape>
            </v:group>
            <v:group style="position:absolute;left:7317;top:-1939;width:10;height:20" coordorigin="7317,-1939" coordsize="10,20">
              <v:shape style="position:absolute;left:7317;top:-1939;width:10;height:20" coordorigin="7317,-1939" coordsize="10,20" path="m7317,-1920l7326,-1920,7326,-1939,7317,-1939,7317,-1920xe" filled="true" fillcolor="#000000" stroked="false">
                <v:path arrowok="t"/>
                <v:fill type="solid"/>
              </v:shape>
            </v:group>
            <v:group style="position:absolute;left:7317;top:-1920;width:10;height:20" coordorigin="7317,-1920" coordsize="10,20">
              <v:shape style="position:absolute;left:7317;top:-1920;width:10;height:20" coordorigin="7317,-1920" coordsize="10,20" path="m7317,-1901l7326,-1901,7326,-1920,7317,-1920,7317,-1901xe" filled="true" fillcolor="#000000" stroked="false">
                <v:path arrowok="t"/>
                <v:fill type="solid"/>
              </v:shape>
            </v:group>
            <v:group style="position:absolute;left:7317;top:-1901;width:10;height:20" coordorigin="7317,-1901" coordsize="10,20">
              <v:shape style="position:absolute;left:7317;top:-1901;width:10;height:20" coordorigin="7317,-1901" coordsize="10,20" path="m7317,-1882l7326,-1882,7326,-1901,7317,-1901,7317,-1882xe" filled="true" fillcolor="#000000" stroked="false">
                <v:path arrowok="t"/>
                <v:fill type="solid"/>
              </v:shape>
            </v:group>
            <v:group style="position:absolute;left:7317;top:-1882;width:10;height:20" coordorigin="7317,-1882" coordsize="10,20">
              <v:shape style="position:absolute;left:7317;top:-1882;width:10;height:20" coordorigin="7317,-1882" coordsize="10,20" path="m7317,-1863l7326,-1863,7326,-1882,7317,-1882,7317,-1863xe" filled="true" fillcolor="#000000" stroked="false">
                <v:path arrowok="t"/>
                <v:fill type="solid"/>
              </v:shape>
            </v:group>
            <v:group style="position:absolute;left:7317;top:-1863;width:10;height:20" coordorigin="7317,-1863" coordsize="10,20">
              <v:shape style="position:absolute;left:7317;top:-1863;width:10;height:20" coordorigin="7317,-1863" coordsize="10,20" path="m7317,-1843l7326,-1843,7326,-1863,7317,-1863,7317,-1843xe" filled="true" fillcolor="#000000" stroked="false">
                <v:path arrowok="t"/>
                <v:fill type="solid"/>
              </v:shape>
            </v:group>
            <v:group style="position:absolute;left:7317;top:-1843;width:10;height:20" coordorigin="7317,-1843" coordsize="10,20">
              <v:shape style="position:absolute;left:7317;top:-1843;width:10;height:20" coordorigin="7317,-1843" coordsize="10,20" path="m7317,-1824l7326,-1824,7326,-1843,7317,-1843,7317,-1824xe" filled="true" fillcolor="#000000" stroked="false">
                <v:path arrowok="t"/>
                <v:fill type="solid"/>
              </v:shape>
            </v:group>
            <v:group style="position:absolute;left:7317;top:-1824;width:10;height:20" coordorigin="7317,-1824" coordsize="10,20">
              <v:shape style="position:absolute;left:7317;top:-1824;width:10;height:20" coordorigin="7317,-1824" coordsize="10,20" path="m7317,-1805l7326,-1805,7326,-1824,7317,-1824,7317,-1805xe" filled="true" fillcolor="#000000" stroked="false">
                <v:path arrowok="t"/>
                <v:fill type="solid"/>
              </v:shape>
            </v:group>
            <v:group style="position:absolute;left:7317;top:-1805;width:10;height:20" coordorigin="7317,-1805" coordsize="10,20">
              <v:shape style="position:absolute;left:7317;top:-1805;width:10;height:20" coordorigin="7317,-1805" coordsize="10,20" path="m7317,-1786l7326,-1786,7326,-1805,7317,-1805,7317,-1786xe" filled="true" fillcolor="#000000" stroked="false">
                <v:path arrowok="t"/>
                <v:fill type="solid"/>
              </v:shape>
            </v:group>
            <v:group style="position:absolute;left:7317;top:-1786;width:10;height:20" coordorigin="7317,-1786" coordsize="10,20">
              <v:shape style="position:absolute;left:7317;top:-1786;width:10;height:20" coordorigin="7317,-1786" coordsize="10,20" path="m7317,-1767l7326,-1767,7326,-1786,7317,-1786,7317,-1767xe" filled="true" fillcolor="#000000" stroked="false">
                <v:path arrowok="t"/>
                <v:fill type="solid"/>
              </v:shape>
            </v:group>
            <v:group style="position:absolute;left:7317;top:-1767;width:10;height:20" coordorigin="7317,-1767" coordsize="10,20">
              <v:shape style="position:absolute;left:7317;top:-1767;width:10;height:20" coordorigin="7317,-1767" coordsize="10,20" path="m7317,-1747l7326,-1747,7326,-1767,7317,-1767,7317,-1747xe" filled="true" fillcolor="#000000" stroked="false">
                <v:path arrowok="t"/>
                <v:fill type="solid"/>
              </v:shape>
            </v:group>
            <v:group style="position:absolute;left:7317;top:-1745;width:10;height:2" coordorigin="7317,-1745" coordsize="10,2">
              <v:shape style="position:absolute;left:7317;top:-1745;width:10;height:2" coordorigin="7317,-1745" coordsize="10,0" path="m7317,-1745l7326,-1745e" filled="false" stroked="true" strokeweight=".24005pt" strokecolor="#000000">
                <v:path arrowok="t"/>
              </v:shape>
            </v:group>
            <v:group style="position:absolute;left:9088;top:-2131;width:10;height:20" coordorigin="9088,-2131" coordsize="10,20">
              <v:shape style="position:absolute;left:9088;top:-2131;width:10;height:20" coordorigin="9088,-2131" coordsize="10,20" path="m9088,-2112l9098,-2112,9098,-2131,9088,-2131,9088,-2112xe" filled="true" fillcolor="#000000" stroked="false">
                <v:path arrowok="t"/>
                <v:fill type="solid"/>
              </v:shape>
            </v:group>
            <v:group style="position:absolute;left:9088;top:-2112;width:10;height:20" coordorigin="9088,-2112" coordsize="10,20">
              <v:shape style="position:absolute;left:9088;top:-2112;width:10;height:20" coordorigin="9088,-2112" coordsize="10,20" path="m9088,-2093l9098,-2093,9098,-2112,9088,-2112,9088,-2093xe" filled="true" fillcolor="#000000" stroked="false">
                <v:path arrowok="t"/>
                <v:fill type="solid"/>
              </v:shape>
            </v:group>
            <v:group style="position:absolute;left:9088;top:-2093;width:10;height:20" coordorigin="9088,-2093" coordsize="10,20">
              <v:shape style="position:absolute;left:9088;top:-2093;width:10;height:20" coordorigin="9088,-2093" coordsize="10,20" path="m9088,-2074l9098,-2074,9098,-2093,9088,-2093,9088,-2074xe" filled="true" fillcolor="#000000" stroked="false">
                <v:path arrowok="t"/>
                <v:fill type="solid"/>
              </v:shape>
            </v:group>
            <v:group style="position:absolute;left:9088;top:-2074;width:10;height:20" coordorigin="9088,-2074" coordsize="10,20">
              <v:shape style="position:absolute;left:9088;top:-2074;width:10;height:20" coordorigin="9088,-2074" coordsize="10,20" path="m9088,-2055l9098,-2055,9098,-2074,9088,-2074,9088,-2055xe" filled="true" fillcolor="#000000" stroked="false">
                <v:path arrowok="t"/>
                <v:fill type="solid"/>
              </v:shape>
            </v:group>
            <v:group style="position:absolute;left:9088;top:-2055;width:10;height:20" coordorigin="9088,-2055" coordsize="10,20">
              <v:shape style="position:absolute;left:9088;top:-2055;width:10;height:20" coordorigin="9088,-2055" coordsize="10,20" path="m9088,-2035l9098,-2035,9098,-2055,9088,-2055,9088,-2035xe" filled="true" fillcolor="#000000" stroked="false">
                <v:path arrowok="t"/>
                <v:fill type="solid"/>
              </v:shape>
            </v:group>
            <v:group style="position:absolute;left:9088;top:-2035;width:10;height:20" coordorigin="9088,-2035" coordsize="10,20">
              <v:shape style="position:absolute;left:9088;top:-2035;width:10;height:20" coordorigin="9088,-2035" coordsize="10,20" path="m9088,-2016l9098,-2016,9098,-2035,9088,-2035,9088,-2016xe" filled="true" fillcolor="#000000" stroked="false">
                <v:path arrowok="t"/>
                <v:fill type="solid"/>
              </v:shape>
            </v:group>
            <v:group style="position:absolute;left:9088;top:-2016;width:10;height:20" coordorigin="9088,-2016" coordsize="10,20">
              <v:shape style="position:absolute;left:9088;top:-2016;width:10;height:20" coordorigin="9088,-2016" coordsize="10,20" path="m9088,-1997l9098,-1997,9098,-2016,9088,-2016,9088,-1997xe" filled="true" fillcolor="#000000" stroked="false">
                <v:path arrowok="t"/>
                <v:fill type="solid"/>
              </v:shape>
            </v:group>
            <v:group style="position:absolute;left:9088;top:-1997;width:10;height:20" coordorigin="9088,-1997" coordsize="10,20">
              <v:shape style="position:absolute;left:9088;top:-1997;width:10;height:20" coordorigin="9088,-1997" coordsize="10,20" path="m9088,-1978l9098,-1978,9098,-1997,9088,-1997,9088,-1978xe" filled="true" fillcolor="#000000" stroked="false">
                <v:path arrowok="t"/>
                <v:fill type="solid"/>
              </v:shape>
            </v:group>
            <v:group style="position:absolute;left:9088;top:-1978;width:10;height:20" coordorigin="9088,-1978" coordsize="10,20">
              <v:shape style="position:absolute;left:9088;top:-1978;width:10;height:20" coordorigin="9088,-1978" coordsize="10,20" path="m9088,-1959l9098,-1959,9098,-1978,9088,-1978,9088,-1959xe" filled="true" fillcolor="#000000" stroked="false">
                <v:path arrowok="t"/>
                <v:fill type="solid"/>
              </v:shape>
            </v:group>
            <v:group style="position:absolute;left:9088;top:-1959;width:10;height:20" coordorigin="9088,-1959" coordsize="10,20">
              <v:shape style="position:absolute;left:9088;top:-1959;width:10;height:20" coordorigin="9088,-1959" coordsize="10,20" path="m9088,-1939l9098,-1939,9098,-1959,9088,-1959,9088,-1939xe" filled="true" fillcolor="#000000" stroked="false">
                <v:path arrowok="t"/>
                <v:fill type="solid"/>
              </v:shape>
            </v:group>
            <v:group style="position:absolute;left:9088;top:-1939;width:10;height:20" coordorigin="9088,-1939" coordsize="10,20">
              <v:shape style="position:absolute;left:9088;top:-1939;width:10;height:20" coordorigin="9088,-1939" coordsize="10,20" path="m9088,-1920l9098,-1920,9098,-1939,9088,-1939,9088,-1920xe" filled="true" fillcolor="#000000" stroked="false">
                <v:path arrowok="t"/>
                <v:fill type="solid"/>
              </v:shape>
            </v:group>
            <v:group style="position:absolute;left:9088;top:-1920;width:10;height:20" coordorigin="9088,-1920" coordsize="10,20">
              <v:shape style="position:absolute;left:9088;top:-1920;width:10;height:20" coordorigin="9088,-1920" coordsize="10,20" path="m9088,-1901l9098,-1901,9098,-1920,9088,-1920,9088,-1901xe" filled="true" fillcolor="#000000" stroked="false">
                <v:path arrowok="t"/>
                <v:fill type="solid"/>
              </v:shape>
            </v:group>
            <v:group style="position:absolute;left:9088;top:-1901;width:10;height:20" coordorigin="9088,-1901" coordsize="10,20">
              <v:shape style="position:absolute;left:9088;top:-1901;width:10;height:20" coordorigin="9088,-1901" coordsize="10,20" path="m9088,-1882l9098,-1882,9098,-1901,9088,-1901,9088,-1882xe" filled="true" fillcolor="#000000" stroked="false">
                <v:path arrowok="t"/>
                <v:fill type="solid"/>
              </v:shape>
            </v:group>
            <v:group style="position:absolute;left:9088;top:-1882;width:10;height:20" coordorigin="9088,-1882" coordsize="10,20">
              <v:shape style="position:absolute;left:9088;top:-1882;width:10;height:20" coordorigin="9088,-1882" coordsize="10,20" path="m9088,-1863l9098,-1863,9098,-1882,9088,-1882,9088,-1863xe" filled="true" fillcolor="#000000" stroked="false">
                <v:path arrowok="t"/>
                <v:fill type="solid"/>
              </v:shape>
            </v:group>
            <v:group style="position:absolute;left:9088;top:-1863;width:10;height:20" coordorigin="9088,-1863" coordsize="10,20">
              <v:shape style="position:absolute;left:9088;top:-1863;width:10;height:20" coordorigin="9088,-1863" coordsize="10,20" path="m9088,-1843l9098,-1843,9098,-1863,9088,-1863,9088,-1843xe" filled="true" fillcolor="#000000" stroked="false">
                <v:path arrowok="t"/>
                <v:fill type="solid"/>
              </v:shape>
            </v:group>
            <v:group style="position:absolute;left:9088;top:-1843;width:10;height:20" coordorigin="9088,-1843" coordsize="10,20">
              <v:shape style="position:absolute;left:9088;top:-1843;width:10;height:20" coordorigin="9088,-1843" coordsize="10,20" path="m9088,-1824l9098,-1824,9098,-1843,9088,-1843,9088,-1824xe" filled="true" fillcolor="#000000" stroked="false">
                <v:path arrowok="t"/>
                <v:fill type="solid"/>
              </v:shape>
            </v:group>
            <v:group style="position:absolute;left:9088;top:-1824;width:10;height:20" coordorigin="9088,-1824" coordsize="10,20">
              <v:shape style="position:absolute;left:9088;top:-1824;width:10;height:20" coordorigin="9088,-1824" coordsize="10,20" path="m9088,-1805l9098,-1805,9098,-1824,9088,-1824,9088,-1805xe" filled="true" fillcolor="#000000" stroked="false">
                <v:path arrowok="t"/>
                <v:fill type="solid"/>
              </v:shape>
            </v:group>
            <v:group style="position:absolute;left:9088;top:-1805;width:10;height:20" coordorigin="9088,-1805" coordsize="10,20">
              <v:shape style="position:absolute;left:9088;top:-1805;width:10;height:20" coordorigin="9088,-1805" coordsize="10,20" path="m9088,-1786l9098,-1786,9098,-1805,9088,-1805,9088,-1786xe" filled="true" fillcolor="#000000" stroked="false">
                <v:path arrowok="t"/>
                <v:fill type="solid"/>
              </v:shape>
            </v:group>
            <v:group style="position:absolute;left:9088;top:-1786;width:10;height:20" coordorigin="9088,-1786" coordsize="10,20">
              <v:shape style="position:absolute;left:9088;top:-1786;width:10;height:20" coordorigin="9088,-1786" coordsize="10,20" path="m9088,-1767l9098,-1767,9098,-1786,9088,-1786,9088,-1767xe" filled="true" fillcolor="#000000" stroked="false">
                <v:path arrowok="t"/>
                <v:fill type="solid"/>
              </v:shape>
            </v:group>
            <v:group style="position:absolute;left:9088;top:-1767;width:10;height:20" coordorigin="9088,-1767" coordsize="10,20">
              <v:shape style="position:absolute;left:9088;top:-1767;width:10;height:20" coordorigin="9088,-1767" coordsize="10,20" path="m9088,-1747l9098,-1747,9098,-1767,9088,-1767,9088,-1747xe" filled="true" fillcolor="#000000" stroked="false">
                <v:path arrowok="t"/>
                <v:fill type="solid"/>
              </v:shape>
            </v:group>
            <v:group style="position:absolute;left:9088;top:-1745;width:10;height:2" coordorigin="9088,-1745" coordsize="10,2">
              <v:shape style="position:absolute;left:9088;top:-1745;width:10;height:2" coordorigin="9088,-1745" coordsize="10,0" path="m9088,-1745l9098,-1745e" filled="false" stroked="true" strokeweight=".24005pt" strokecolor="#000000">
                <v:path arrowok="t"/>
              </v:shape>
              <v:shape style="position:absolute;left:1690;top:-1843;width:2103;height:110" type="#_x0000_t75" stroked="false">
                <v:imagedata r:id="rId564" o:title=""/>
              </v:shape>
              <v:shape style="position:absolute;left:3768;top:-1743;width:3548;height:10" type="#_x0000_t75" stroked="false">
                <v:imagedata r:id="rId939" o:title=""/>
              </v:shape>
              <v:shape style="position:absolute;left:7312;top:-1743;width:3553;height:10" type="#_x0000_t75" stroked="false">
                <v:imagedata r:id="rId938" o:title=""/>
              </v:shape>
            </v:group>
            <v:group style="position:absolute;left:3773;top:-1733;width:11;height:20" coordorigin="3773,-1733" coordsize="11,20">
              <v:shape style="position:absolute;left:3773;top:-1733;width:11;height:20" coordorigin="3773,-1733" coordsize="11,20" path="m3773,-1714l3783,-1714,3783,-1733,3773,-1733,3773,-1714xe" filled="true" fillcolor="#000000" stroked="false">
                <v:path arrowok="t"/>
                <v:fill type="solid"/>
              </v:shape>
            </v:group>
            <v:group style="position:absolute;left:3773;top:-1714;width:11;height:20" coordorigin="3773,-1714" coordsize="11,20">
              <v:shape style="position:absolute;left:3773;top:-1714;width:11;height:20" coordorigin="3773,-1714" coordsize="11,20" path="m3773,-1695l3783,-1695,3783,-1714,3773,-1714,3773,-1695xe" filled="true" fillcolor="#000000" stroked="false">
                <v:path arrowok="t"/>
                <v:fill type="solid"/>
              </v:shape>
            </v:group>
            <v:group style="position:absolute;left:3773;top:-1695;width:11;height:20" coordorigin="3773,-1695" coordsize="11,20">
              <v:shape style="position:absolute;left:3773;top:-1695;width:11;height:20" coordorigin="3773,-1695" coordsize="11,20" path="m3773,-1675l3783,-1675,3783,-1695,3773,-1695,3773,-1675xe" filled="true" fillcolor="#000000" stroked="false">
                <v:path arrowok="t"/>
                <v:fill type="solid"/>
              </v:shape>
            </v:group>
            <v:group style="position:absolute;left:3773;top:-1675;width:11;height:20" coordorigin="3773,-1675" coordsize="11,20">
              <v:shape style="position:absolute;left:3773;top:-1675;width:11;height:20" coordorigin="3773,-1675" coordsize="11,20" path="m3773,-1656l3783,-1656,3783,-1675,3773,-1675,3773,-1656xe" filled="true" fillcolor="#000000" stroked="false">
                <v:path arrowok="t"/>
                <v:fill type="solid"/>
              </v:shape>
            </v:group>
            <v:group style="position:absolute;left:3773;top:-1656;width:11;height:20" coordorigin="3773,-1656" coordsize="11,20">
              <v:shape style="position:absolute;left:3773;top:-1656;width:11;height:20" coordorigin="3773,-1656" coordsize="11,20" path="m3773,-1637l3783,-1637,3783,-1656,3773,-1656,3773,-1637xe" filled="true" fillcolor="#000000" stroked="false">
                <v:path arrowok="t"/>
                <v:fill type="solid"/>
              </v:shape>
            </v:group>
            <v:group style="position:absolute;left:3773;top:-1637;width:11;height:20" coordorigin="3773,-1637" coordsize="11,20">
              <v:shape style="position:absolute;left:3773;top:-1637;width:11;height:20" coordorigin="3773,-1637" coordsize="11,20" path="m3773,-1618l3783,-1618,3783,-1637,3773,-1637,3773,-1618xe" filled="true" fillcolor="#000000" stroked="false">
                <v:path arrowok="t"/>
                <v:fill type="solid"/>
              </v:shape>
            </v:group>
            <v:group style="position:absolute;left:3773;top:-1618;width:11;height:20" coordorigin="3773,-1618" coordsize="11,20">
              <v:shape style="position:absolute;left:3773;top:-1618;width:11;height:20" coordorigin="3773,-1618" coordsize="11,20" path="m3773,-1599l3783,-1599,3783,-1618,3773,-1618,3773,-1599xe" filled="true" fillcolor="#000000" stroked="false">
                <v:path arrowok="t"/>
                <v:fill type="solid"/>
              </v:shape>
            </v:group>
            <v:group style="position:absolute;left:3773;top:-1599;width:11;height:20" coordorigin="3773,-1599" coordsize="11,20">
              <v:shape style="position:absolute;left:3773;top:-1599;width:11;height:20" coordorigin="3773,-1599" coordsize="11,20" path="m3773,-1579l3783,-1579,3783,-1599,3773,-1599,3773,-1579xe" filled="true" fillcolor="#000000" stroked="false">
                <v:path arrowok="t"/>
                <v:fill type="solid"/>
              </v:shape>
            </v:group>
            <v:group style="position:absolute;left:3773;top:-1579;width:11;height:20" coordorigin="3773,-1579" coordsize="11,20">
              <v:shape style="position:absolute;left:3773;top:-1579;width:11;height:20" coordorigin="3773,-1579" coordsize="11,20" path="m3773,-1560l3783,-1560,3783,-1579,3773,-1579,3773,-1560xe" filled="true" fillcolor="#000000" stroked="false">
                <v:path arrowok="t"/>
                <v:fill type="solid"/>
              </v:shape>
            </v:group>
            <v:group style="position:absolute;left:3773;top:-1560;width:11;height:20" coordorigin="3773,-1560" coordsize="11,20">
              <v:shape style="position:absolute;left:3773;top:-1560;width:11;height:20" coordorigin="3773,-1560" coordsize="11,20" path="m3773,-1541l3783,-1541,3783,-1560,3773,-1560,3773,-1541xe" filled="true" fillcolor="#000000" stroked="false">
                <v:path arrowok="t"/>
                <v:fill type="solid"/>
              </v:shape>
            </v:group>
            <v:group style="position:absolute;left:3773;top:-1541;width:11;height:20" coordorigin="3773,-1541" coordsize="11,20">
              <v:shape style="position:absolute;left:3773;top:-1541;width:11;height:20" coordorigin="3773,-1541" coordsize="11,20" path="m3773,-1522l3783,-1522,3783,-1541,3773,-1541,3773,-1522xe" filled="true" fillcolor="#000000" stroked="false">
                <v:path arrowok="t"/>
                <v:fill type="solid"/>
              </v:shape>
            </v:group>
            <v:group style="position:absolute;left:3773;top:-1522;width:11;height:20" coordorigin="3773,-1522" coordsize="11,20">
              <v:shape style="position:absolute;left:3773;top:-1522;width:11;height:20" coordorigin="3773,-1522" coordsize="11,20" path="m3773,-1503l3783,-1503,3783,-1522,3773,-1522,3773,-1503xe" filled="true" fillcolor="#000000" stroked="false">
                <v:path arrowok="t"/>
                <v:fill type="solid"/>
              </v:shape>
            </v:group>
            <v:group style="position:absolute;left:3773;top:-1503;width:11;height:20" coordorigin="3773,-1503" coordsize="11,20">
              <v:shape style="position:absolute;left:3773;top:-1503;width:11;height:20" coordorigin="3773,-1503" coordsize="11,20" path="m3773,-1483l3783,-1483,3783,-1503,3773,-1503,3773,-1483xe" filled="true" fillcolor="#000000" stroked="false">
                <v:path arrowok="t"/>
                <v:fill type="solid"/>
              </v:shape>
            </v:group>
            <v:group style="position:absolute;left:3773;top:-1483;width:11;height:20" coordorigin="3773,-1483" coordsize="11,20">
              <v:shape style="position:absolute;left:3773;top:-1483;width:11;height:20" coordorigin="3773,-1483" coordsize="11,20" path="m3773,-1464l3783,-1464,3783,-1483,3773,-1483,3773,-1464xe" filled="true" fillcolor="#000000" stroked="false">
                <v:path arrowok="t"/>
                <v:fill type="solid"/>
              </v:shape>
            </v:group>
            <v:group style="position:absolute;left:3773;top:-1464;width:11;height:20" coordorigin="3773,-1464" coordsize="11,20">
              <v:shape style="position:absolute;left:3773;top:-1464;width:11;height:20" coordorigin="3773,-1464" coordsize="11,20" path="m3773,-1445l3783,-1445,3783,-1464,3773,-1464,3773,-1445xe" filled="true" fillcolor="#000000" stroked="false">
                <v:path arrowok="t"/>
                <v:fill type="solid"/>
              </v:shape>
            </v:group>
            <v:group style="position:absolute;left:5545;top:-1733;width:10;height:20" coordorigin="5545,-1733" coordsize="10,20">
              <v:shape style="position:absolute;left:5545;top:-1733;width:10;height:20" coordorigin="5545,-1733" coordsize="10,20" path="m5545,-1714l5555,-1714,5555,-1733,5545,-1733,5545,-1714xe" filled="true" fillcolor="#000000" stroked="false">
                <v:path arrowok="t"/>
                <v:fill type="solid"/>
              </v:shape>
            </v:group>
            <v:group style="position:absolute;left:5545;top:-1714;width:10;height:20" coordorigin="5545,-1714" coordsize="10,20">
              <v:shape style="position:absolute;left:5545;top:-1714;width:10;height:20" coordorigin="5545,-1714" coordsize="10,20" path="m5545,-1695l5555,-1695,5555,-1714,5545,-1714,5545,-1695xe" filled="true" fillcolor="#000000" stroked="false">
                <v:path arrowok="t"/>
                <v:fill type="solid"/>
              </v:shape>
            </v:group>
            <v:group style="position:absolute;left:5545;top:-1695;width:10;height:20" coordorigin="5545,-1695" coordsize="10,20">
              <v:shape style="position:absolute;left:5545;top:-1695;width:10;height:20" coordorigin="5545,-1695" coordsize="10,20" path="m5545,-1675l5555,-1675,5555,-1695,5545,-1695,5545,-1675xe" filled="true" fillcolor="#000000" stroked="false">
                <v:path arrowok="t"/>
                <v:fill type="solid"/>
              </v:shape>
            </v:group>
            <v:group style="position:absolute;left:5545;top:-1675;width:10;height:20" coordorigin="5545,-1675" coordsize="10,20">
              <v:shape style="position:absolute;left:5545;top:-1675;width:10;height:20" coordorigin="5545,-1675" coordsize="10,20" path="m5545,-1656l5555,-1656,5555,-1675,5545,-1675,5545,-1656xe" filled="true" fillcolor="#000000" stroked="false">
                <v:path arrowok="t"/>
                <v:fill type="solid"/>
              </v:shape>
            </v:group>
            <v:group style="position:absolute;left:5545;top:-1656;width:10;height:20" coordorigin="5545,-1656" coordsize="10,20">
              <v:shape style="position:absolute;left:5545;top:-1656;width:10;height:20" coordorigin="5545,-1656" coordsize="10,20" path="m5545,-1637l5555,-1637,5555,-1656,5545,-1656,5545,-1637xe" filled="true" fillcolor="#000000" stroked="false">
                <v:path arrowok="t"/>
                <v:fill type="solid"/>
              </v:shape>
            </v:group>
            <v:group style="position:absolute;left:5545;top:-1637;width:10;height:20" coordorigin="5545,-1637" coordsize="10,20">
              <v:shape style="position:absolute;left:5545;top:-1637;width:10;height:20" coordorigin="5545,-1637" coordsize="10,20" path="m5545,-1618l5555,-1618,5555,-1637,5545,-1637,5545,-1618xe" filled="true" fillcolor="#000000" stroked="false">
                <v:path arrowok="t"/>
                <v:fill type="solid"/>
              </v:shape>
            </v:group>
            <v:group style="position:absolute;left:5545;top:-1618;width:10;height:20" coordorigin="5545,-1618" coordsize="10,20">
              <v:shape style="position:absolute;left:5545;top:-1618;width:10;height:20" coordorigin="5545,-1618" coordsize="10,20" path="m5545,-1599l5555,-1599,5555,-1618,5545,-1618,5545,-1599xe" filled="true" fillcolor="#000000" stroked="false">
                <v:path arrowok="t"/>
                <v:fill type="solid"/>
              </v:shape>
            </v:group>
            <v:group style="position:absolute;left:5545;top:-1599;width:10;height:20" coordorigin="5545,-1599" coordsize="10,20">
              <v:shape style="position:absolute;left:5545;top:-1599;width:10;height:20" coordorigin="5545,-1599" coordsize="10,20" path="m5545,-1579l5555,-1579,5555,-1599,5545,-1599,5545,-1579xe" filled="true" fillcolor="#000000" stroked="false">
                <v:path arrowok="t"/>
                <v:fill type="solid"/>
              </v:shape>
            </v:group>
            <v:group style="position:absolute;left:5545;top:-1579;width:10;height:20" coordorigin="5545,-1579" coordsize="10,20">
              <v:shape style="position:absolute;left:5545;top:-1579;width:10;height:20" coordorigin="5545,-1579" coordsize="10,20" path="m5545,-1560l5555,-1560,5555,-1579,5545,-1579,5545,-1560xe" filled="true" fillcolor="#000000" stroked="false">
                <v:path arrowok="t"/>
                <v:fill type="solid"/>
              </v:shape>
            </v:group>
            <v:group style="position:absolute;left:5545;top:-1560;width:10;height:20" coordorigin="5545,-1560" coordsize="10,20">
              <v:shape style="position:absolute;left:5545;top:-1560;width:10;height:20" coordorigin="5545,-1560" coordsize="10,20" path="m5545,-1541l5555,-1541,5555,-1560,5545,-1560,5545,-1541xe" filled="true" fillcolor="#000000" stroked="false">
                <v:path arrowok="t"/>
                <v:fill type="solid"/>
              </v:shape>
            </v:group>
            <v:group style="position:absolute;left:5545;top:-1541;width:10;height:20" coordorigin="5545,-1541" coordsize="10,20">
              <v:shape style="position:absolute;left:5545;top:-1541;width:10;height:20" coordorigin="5545,-1541" coordsize="10,20" path="m5545,-1522l5555,-1522,5555,-1541,5545,-1541,5545,-1522xe" filled="true" fillcolor="#000000" stroked="false">
                <v:path arrowok="t"/>
                <v:fill type="solid"/>
              </v:shape>
            </v:group>
            <v:group style="position:absolute;left:5545;top:-1522;width:10;height:20" coordorigin="5545,-1522" coordsize="10,20">
              <v:shape style="position:absolute;left:5545;top:-1522;width:10;height:20" coordorigin="5545,-1522" coordsize="10,20" path="m5545,-1503l5555,-1503,5555,-1522,5545,-1522,5545,-1503xe" filled="true" fillcolor="#000000" stroked="false">
                <v:path arrowok="t"/>
                <v:fill type="solid"/>
              </v:shape>
            </v:group>
            <v:group style="position:absolute;left:5545;top:-1503;width:10;height:20" coordorigin="5545,-1503" coordsize="10,20">
              <v:shape style="position:absolute;left:5545;top:-1503;width:10;height:20" coordorigin="5545,-1503" coordsize="10,20" path="m5545,-1483l5555,-1483,5555,-1503,5545,-1503,5545,-1483xe" filled="true" fillcolor="#000000" stroked="false">
                <v:path arrowok="t"/>
                <v:fill type="solid"/>
              </v:shape>
            </v:group>
            <v:group style="position:absolute;left:5545;top:-1483;width:10;height:20" coordorigin="5545,-1483" coordsize="10,20">
              <v:shape style="position:absolute;left:5545;top:-1483;width:10;height:20" coordorigin="5545,-1483" coordsize="10,20" path="m5545,-1464l5555,-1464,5555,-1483,5545,-1483,5545,-1464xe" filled="true" fillcolor="#000000" stroked="false">
                <v:path arrowok="t"/>
                <v:fill type="solid"/>
              </v:shape>
            </v:group>
            <v:group style="position:absolute;left:5545;top:-1464;width:10;height:20" coordorigin="5545,-1464" coordsize="10,20">
              <v:shape style="position:absolute;left:5545;top:-1464;width:10;height:20" coordorigin="5545,-1464" coordsize="10,20" path="m5545,-1445l5555,-1445,5555,-1464,5545,-1464,5545,-1445xe" filled="true" fillcolor="#000000" stroked="false">
                <v:path arrowok="t"/>
                <v:fill type="solid"/>
              </v:shape>
            </v:group>
            <v:group style="position:absolute;left:5545;top:-1445;width:10;height:20" coordorigin="5545,-1445" coordsize="10,20">
              <v:shape style="position:absolute;left:5545;top:-1445;width:10;height:20" coordorigin="5545,-1445" coordsize="10,20" path="m5545,-1426l5555,-1426,5555,-1445,5545,-1445,5545,-1426xe" filled="true" fillcolor="#000000" stroked="false">
                <v:path arrowok="t"/>
                <v:fill type="solid"/>
              </v:shape>
            </v:group>
            <v:group style="position:absolute;left:5545;top:-1426;width:10;height:20" coordorigin="5545,-1426" coordsize="10,20">
              <v:shape style="position:absolute;left:5545;top:-1426;width:10;height:20" coordorigin="5545,-1426" coordsize="10,20" path="m5545,-1407l5555,-1407,5555,-1426,5545,-1426,5545,-1407xe" filled="true" fillcolor="#000000" stroked="false">
                <v:path arrowok="t"/>
                <v:fill type="solid"/>
              </v:shape>
            </v:group>
            <v:group style="position:absolute;left:5545;top:-1407;width:10;height:20" coordorigin="5545,-1407" coordsize="10,20">
              <v:shape style="position:absolute;left:5545;top:-1407;width:10;height:20" coordorigin="5545,-1407" coordsize="10,20" path="m5545,-1387l5555,-1387,5555,-1407,5545,-1407,5545,-1387xe" filled="true" fillcolor="#000000" stroked="false">
                <v:path arrowok="t"/>
                <v:fill type="solid"/>
              </v:shape>
            </v:group>
            <v:group style="position:absolute;left:5545;top:-1387;width:10;height:20" coordorigin="5545,-1387" coordsize="10,20">
              <v:shape style="position:absolute;left:5545;top:-1387;width:10;height:20" coordorigin="5545,-1387" coordsize="10,20" path="m5545,-1368l5555,-1368,5555,-1387,5545,-1387,5545,-1368xe" filled="true" fillcolor="#000000" stroked="false">
                <v:path arrowok="t"/>
                <v:fill type="solid"/>
              </v:shape>
            </v:group>
            <v:group style="position:absolute;left:5545;top:-1368;width:10;height:20" coordorigin="5545,-1368" coordsize="10,20">
              <v:shape style="position:absolute;left:5545;top:-1368;width:10;height:20" coordorigin="5545,-1368" coordsize="10,20" path="m5545,-1349l5555,-1349,5555,-1368,5545,-1368,5545,-1349xe" filled="true" fillcolor="#000000" stroked="false">
                <v:path arrowok="t"/>
                <v:fill type="solid"/>
              </v:shape>
            </v:group>
            <v:group style="position:absolute;left:7317;top:-1733;width:10;height:20" coordorigin="7317,-1733" coordsize="10,20">
              <v:shape style="position:absolute;left:7317;top:-1733;width:10;height:20" coordorigin="7317,-1733" coordsize="10,20" path="m7317,-1714l7326,-1714,7326,-1733,7317,-1733,7317,-1714xe" filled="true" fillcolor="#000000" stroked="false">
                <v:path arrowok="t"/>
                <v:fill type="solid"/>
              </v:shape>
            </v:group>
            <v:group style="position:absolute;left:7317;top:-1714;width:10;height:20" coordorigin="7317,-1714" coordsize="10,20">
              <v:shape style="position:absolute;left:7317;top:-1714;width:10;height:20" coordorigin="7317,-1714" coordsize="10,20" path="m7317,-1695l7326,-1695,7326,-1714,7317,-1714,7317,-1695xe" filled="true" fillcolor="#000000" stroked="false">
                <v:path arrowok="t"/>
                <v:fill type="solid"/>
              </v:shape>
            </v:group>
            <v:group style="position:absolute;left:7317;top:-1695;width:10;height:20" coordorigin="7317,-1695" coordsize="10,20">
              <v:shape style="position:absolute;left:7317;top:-1695;width:10;height:20" coordorigin="7317,-1695" coordsize="10,20" path="m7317,-1675l7326,-1675,7326,-1695,7317,-1695,7317,-1675xe" filled="true" fillcolor="#000000" stroked="false">
                <v:path arrowok="t"/>
                <v:fill type="solid"/>
              </v:shape>
            </v:group>
            <v:group style="position:absolute;left:7317;top:-1675;width:10;height:20" coordorigin="7317,-1675" coordsize="10,20">
              <v:shape style="position:absolute;left:7317;top:-1675;width:10;height:20" coordorigin="7317,-1675" coordsize="10,20" path="m7317,-1656l7326,-1656,7326,-1675,7317,-1675,7317,-1656xe" filled="true" fillcolor="#000000" stroked="false">
                <v:path arrowok="t"/>
                <v:fill type="solid"/>
              </v:shape>
            </v:group>
            <v:group style="position:absolute;left:7317;top:-1656;width:10;height:20" coordorigin="7317,-1656" coordsize="10,20">
              <v:shape style="position:absolute;left:7317;top:-1656;width:10;height:20" coordorigin="7317,-1656" coordsize="10,20" path="m7317,-1637l7326,-1637,7326,-1656,7317,-1656,7317,-1637xe" filled="true" fillcolor="#000000" stroked="false">
                <v:path arrowok="t"/>
                <v:fill type="solid"/>
              </v:shape>
            </v:group>
            <v:group style="position:absolute;left:7317;top:-1637;width:10;height:20" coordorigin="7317,-1637" coordsize="10,20">
              <v:shape style="position:absolute;left:7317;top:-1637;width:10;height:20" coordorigin="7317,-1637" coordsize="10,20" path="m7317,-1618l7326,-1618,7326,-1637,7317,-1637,7317,-1618xe" filled="true" fillcolor="#000000" stroked="false">
                <v:path arrowok="t"/>
                <v:fill type="solid"/>
              </v:shape>
            </v:group>
            <v:group style="position:absolute;left:7317;top:-1618;width:10;height:20" coordorigin="7317,-1618" coordsize="10,20">
              <v:shape style="position:absolute;left:7317;top:-1618;width:10;height:20" coordorigin="7317,-1618" coordsize="10,20" path="m7317,-1599l7326,-1599,7326,-1618,7317,-1618,7317,-1599xe" filled="true" fillcolor="#000000" stroked="false">
                <v:path arrowok="t"/>
                <v:fill type="solid"/>
              </v:shape>
            </v:group>
            <v:group style="position:absolute;left:7317;top:-1599;width:10;height:20" coordorigin="7317,-1599" coordsize="10,20">
              <v:shape style="position:absolute;left:7317;top:-1599;width:10;height:20" coordorigin="7317,-1599" coordsize="10,20" path="m7317,-1579l7326,-1579,7326,-1599,7317,-1599,7317,-1579xe" filled="true" fillcolor="#000000" stroked="false">
                <v:path arrowok="t"/>
                <v:fill type="solid"/>
              </v:shape>
            </v:group>
            <v:group style="position:absolute;left:7317;top:-1579;width:10;height:20" coordorigin="7317,-1579" coordsize="10,20">
              <v:shape style="position:absolute;left:7317;top:-1579;width:10;height:20" coordorigin="7317,-1579" coordsize="10,20" path="m7317,-1560l7326,-1560,7326,-1579,7317,-1579,7317,-1560xe" filled="true" fillcolor="#000000" stroked="false">
                <v:path arrowok="t"/>
                <v:fill type="solid"/>
              </v:shape>
            </v:group>
            <v:group style="position:absolute;left:7317;top:-1560;width:10;height:20" coordorigin="7317,-1560" coordsize="10,20">
              <v:shape style="position:absolute;left:7317;top:-1560;width:10;height:20" coordorigin="7317,-1560" coordsize="10,20" path="m7317,-1541l7326,-1541,7326,-1560,7317,-1560,7317,-1541xe" filled="true" fillcolor="#000000" stroked="false">
                <v:path arrowok="t"/>
                <v:fill type="solid"/>
              </v:shape>
            </v:group>
            <v:group style="position:absolute;left:7317;top:-1541;width:10;height:20" coordorigin="7317,-1541" coordsize="10,20">
              <v:shape style="position:absolute;left:7317;top:-1541;width:10;height:20" coordorigin="7317,-1541" coordsize="10,20" path="m7317,-1522l7326,-1522,7326,-1541,7317,-1541,7317,-1522xe" filled="true" fillcolor="#000000" stroked="false">
                <v:path arrowok="t"/>
                <v:fill type="solid"/>
              </v:shape>
            </v:group>
            <v:group style="position:absolute;left:7317;top:-1522;width:10;height:20" coordorigin="7317,-1522" coordsize="10,20">
              <v:shape style="position:absolute;left:7317;top:-1522;width:10;height:20" coordorigin="7317,-1522" coordsize="10,20" path="m7317,-1503l7326,-1503,7326,-1522,7317,-1522,7317,-1503xe" filled="true" fillcolor="#000000" stroked="false">
                <v:path arrowok="t"/>
                <v:fill type="solid"/>
              </v:shape>
            </v:group>
            <v:group style="position:absolute;left:7317;top:-1503;width:10;height:20" coordorigin="7317,-1503" coordsize="10,20">
              <v:shape style="position:absolute;left:7317;top:-1503;width:10;height:20" coordorigin="7317,-1503" coordsize="10,20" path="m7317,-1483l7326,-1483,7326,-1503,7317,-1503,7317,-1483xe" filled="true" fillcolor="#000000" stroked="false">
                <v:path arrowok="t"/>
                <v:fill type="solid"/>
              </v:shape>
            </v:group>
            <v:group style="position:absolute;left:7317;top:-1483;width:10;height:20" coordorigin="7317,-1483" coordsize="10,20">
              <v:shape style="position:absolute;left:7317;top:-1483;width:10;height:20" coordorigin="7317,-1483" coordsize="10,20" path="m7317,-1464l7326,-1464,7326,-1483,7317,-1483,7317,-1464xe" filled="true" fillcolor="#000000" stroked="false">
                <v:path arrowok="t"/>
                <v:fill type="solid"/>
              </v:shape>
            </v:group>
            <v:group style="position:absolute;left:7317;top:-1464;width:10;height:20" coordorigin="7317,-1464" coordsize="10,20">
              <v:shape style="position:absolute;left:7317;top:-1464;width:10;height:20" coordorigin="7317,-1464" coordsize="10,20" path="m7317,-1445l7326,-1445,7326,-1464,7317,-1464,7317,-1445xe" filled="true" fillcolor="#000000" stroked="false">
                <v:path arrowok="t"/>
                <v:fill type="solid"/>
              </v:shape>
            </v:group>
            <v:group style="position:absolute;left:7317;top:-1445;width:10;height:20" coordorigin="7317,-1445" coordsize="10,20">
              <v:shape style="position:absolute;left:7317;top:-1445;width:10;height:20" coordorigin="7317,-1445" coordsize="10,20" path="m7317,-1426l7326,-1426,7326,-1445,7317,-1445,7317,-1426xe" filled="true" fillcolor="#000000" stroked="false">
                <v:path arrowok="t"/>
                <v:fill type="solid"/>
              </v:shape>
            </v:group>
            <v:group style="position:absolute;left:7317;top:-1426;width:10;height:20" coordorigin="7317,-1426" coordsize="10,20">
              <v:shape style="position:absolute;left:7317;top:-1426;width:10;height:20" coordorigin="7317,-1426" coordsize="10,20" path="m7317,-1407l7326,-1407,7326,-1426,7317,-1426,7317,-1407xe" filled="true" fillcolor="#000000" stroked="false">
                <v:path arrowok="t"/>
                <v:fill type="solid"/>
              </v:shape>
            </v:group>
            <v:group style="position:absolute;left:7317;top:-1407;width:10;height:20" coordorigin="7317,-1407" coordsize="10,20">
              <v:shape style="position:absolute;left:7317;top:-1407;width:10;height:20" coordorigin="7317,-1407" coordsize="10,20" path="m7317,-1387l7326,-1387,7326,-1407,7317,-1407,7317,-1387xe" filled="true" fillcolor="#000000" stroked="false">
                <v:path arrowok="t"/>
                <v:fill type="solid"/>
              </v:shape>
            </v:group>
            <v:group style="position:absolute;left:7317;top:-1387;width:10;height:20" coordorigin="7317,-1387" coordsize="10,20">
              <v:shape style="position:absolute;left:7317;top:-1387;width:10;height:20" coordorigin="7317,-1387" coordsize="10,20" path="m7317,-1368l7326,-1368,7326,-1387,7317,-1387,7317,-1368xe" filled="true" fillcolor="#000000" stroked="false">
                <v:path arrowok="t"/>
                <v:fill type="solid"/>
              </v:shape>
            </v:group>
            <v:group style="position:absolute;left:7317;top:-1368;width:10;height:20" coordorigin="7317,-1368" coordsize="10,20">
              <v:shape style="position:absolute;left:7317;top:-1368;width:10;height:20" coordorigin="7317,-1368" coordsize="10,20" path="m7317,-1349l7326,-1349,7326,-1368,7317,-1368,7317,-1349xe" filled="true" fillcolor="#000000" stroked="false">
                <v:path arrowok="t"/>
                <v:fill type="solid"/>
              </v:shape>
            </v:group>
            <v:group style="position:absolute;left:9088;top:-1733;width:10;height:20" coordorigin="9088,-1733" coordsize="10,20">
              <v:shape style="position:absolute;left:9088;top:-1733;width:10;height:20" coordorigin="9088,-1733" coordsize="10,20" path="m9088,-1714l9098,-1714,9098,-1733,9088,-1733,9088,-1714xe" filled="true" fillcolor="#000000" stroked="false">
                <v:path arrowok="t"/>
                <v:fill type="solid"/>
              </v:shape>
            </v:group>
            <v:group style="position:absolute;left:9088;top:-1714;width:10;height:20" coordorigin="9088,-1714" coordsize="10,20">
              <v:shape style="position:absolute;left:9088;top:-1714;width:10;height:20" coordorigin="9088,-1714" coordsize="10,20" path="m9088,-1695l9098,-1695,9098,-1714,9088,-1714,9088,-1695xe" filled="true" fillcolor="#000000" stroked="false">
                <v:path arrowok="t"/>
                <v:fill type="solid"/>
              </v:shape>
            </v:group>
            <v:group style="position:absolute;left:9088;top:-1695;width:10;height:20" coordorigin="9088,-1695" coordsize="10,20">
              <v:shape style="position:absolute;left:9088;top:-1695;width:10;height:20" coordorigin="9088,-1695" coordsize="10,20" path="m9088,-1675l9098,-1675,9098,-1695,9088,-1695,9088,-1675xe" filled="true" fillcolor="#000000" stroked="false">
                <v:path arrowok="t"/>
                <v:fill type="solid"/>
              </v:shape>
            </v:group>
            <v:group style="position:absolute;left:9088;top:-1675;width:10;height:20" coordorigin="9088,-1675" coordsize="10,20">
              <v:shape style="position:absolute;left:9088;top:-1675;width:10;height:20" coordorigin="9088,-1675" coordsize="10,20" path="m9088,-1656l9098,-1656,9098,-1675,9088,-1675,9088,-1656xe" filled="true" fillcolor="#000000" stroked="false">
                <v:path arrowok="t"/>
                <v:fill type="solid"/>
              </v:shape>
            </v:group>
            <v:group style="position:absolute;left:9088;top:-1656;width:10;height:20" coordorigin="9088,-1656" coordsize="10,20">
              <v:shape style="position:absolute;left:9088;top:-1656;width:10;height:20" coordorigin="9088,-1656" coordsize="10,20" path="m9088,-1637l9098,-1637,9098,-1656,9088,-1656,9088,-1637xe" filled="true" fillcolor="#000000" stroked="false">
                <v:path arrowok="t"/>
                <v:fill type="solid"/>
              </v:shape>
            </v:group>
            <v:group style="position:absolute;left:9088;top:-1637;width:10;height:20" coordorigin="9088,-1637" coordsize="10,20">
              <v:shape style="position:absolute;left:9088;top:-1637;width:10;height:20" coordorigin="9088,-1637" coordsize="10,20" path="m9088,-1618l9098,-1618,9098,-1637,9088,-1637,9088,-1618xe" filled="true" fillcolor="#000000" stroked="false">
                <v:path arrowok="t"/>
                <v:fill type="solid"/>
              </v:shape>
            </v:group>
            <v:group style="position:absolute;left:9088;top:-1618;width:10;height:20" coordorigin="9088,-1618" coordsize="10,20">
              <v:shape style="position:absolute;left:9088;top:-1618;width:10;height:20" coordorigin="9088,-1618" coordsize="10,20" path="m9088,-1599l9098,-1599,9098,-1618,9088,-1618,9088,-1599xe" filled="true" fillcolor="#000000" stroked="false">
                <v:path arrowok="t"/>
                <v:fill type="solid"/>
              </v:shape>
            </v:group>
            <v:group style="position:absolute;left:9088;top:-1599;width:10;height:20" coordorigin="9088,-1599" coordsize="10,20">
              <v:shape style="position:absolute;left:9088;top:-1599;width:10;height:20" coordorigin="9088,-1599" coordsize="10,20" path="m9088,-1579l9098,-1579,9098,-1599,9088,-1599,9088,-1579xe" filled="true" fillcolor="#000000" stroked="false">
                <v:path arrowok="t"/>
                <v:fill type="solid"/>
              </v:shape>
            </v:group>
            <v:group style="position:absolute;left:9088;top:-1579;width:10;height:20" coordorigin="9088,-1579" coordsize="10,20">
              <v:shape style="position:absolute;left:9088;top:-1579;width:10;height:20" coordorigin="9088,-1579" coordsize="10,20" path="m9088,-1560l9098,-1560,9098,-1579,9088,-1579,9088,-1560xe" filled="true" fillcolor="#000000" stroked="false">
                <v:path arrowok="t"/>
                <v:fill type="solid"/>
              </v:shape>
            </v:group>
            <v:group style="position:absolute;left:9088;top:-1560;width:10;height:20" coordorigin="9088,-1560" coordsize="10,20">
              <v:shape style="position:absolute;left:9088;top:-1560;width:10;height:20" coordorigin="9088,-1560" coordsize="10,20" path="m9088,-1541l9098,-1541,9098,-1560,9088,-1560,9088,-1541xe" filled="true" fillcolor="#000000" stroked="false">
                <v:path arrowok="t"/>
                <v:fill type="solid"/>
              </v:shape>
            </v:group>
            <v:group style="position:absolute;left:9088;top:-1541;width:10;height:20" coordorigin="9088,-1541" coordsize="10,20">
              <v:shape style="position:absolute;left:9088;top:-1541;width:10;height:20" coordorigin="9088,-1541" coordsize="10,20" path="m9088,-1522l9098,-1522,9098,-1541,9088,-1541,9088,-1522xe" filled="true" fillcolor="#000000" stroked="false">
                <v:path arrowok="t"/>
                <v:fill type="solid"/>
              </v:shape>
            </v:group>
            <v:group style="position:absolute;left:9088;top:-1522;width:10;height:20" coordorigin="9088,-1522" coordsize="10,20">
              <v:shape style="position:absolute;left:9088;top:-1522;width:10;height:20" coordorigin="9088,-1522" coordsize="10,20" path="m9088,-1503l9098,-1503,9098,-1522,9088,-1522,9088,-1503xe" filled="true" fillcolor="#000000" stroked="false">
                <v:path arrowok="t"/>
                <v:fill type="solid"/>
              </v:shape>
            </v:group>
            <v:group style="position:absolute;left:9088;top:-1503;width:10;height:20" coordorigin="9088,-1503" coordsize="10,20">
              <v:shape style="position:absolute;left:9088;top:-1503;width:10;height:20" coordorigin="9088,-1503" coordsize="10,20" path="m9088,-1483l9098,-1483,9098,-1503,9088,-1503,9088,-1483xe" filled="true" fillcolor="#000000" stroked="false">
                <v:path arrowok="t"/>
                <v:fill type="solid"/>
              </v:shape>
            </v:group>
            <v:group style="position:absolute;left:9088;top:-1483;width:10;height:20" coordorigin="9088,-1483" coordsize="10,20">
              <v:shape style="position:absolute;left:9088;top:-1483;width:10;height:20" coordorigin="9088,-1483" coordsize="10,20" path="m9088,-1464l9098,-1464,9098,-1483,9088,-1483,9088,-1464xe" filled="true" fillcolor="#000000" stroked="false">
                <v:path arrowok="t"/>
                <v:fill type="solid"/>
              </v:shape>
            </v:group>
            <v:group style="position:absolute;left:9088;top:-1464;width:10;height:20" coordorigin="9088,-1464" coordsize="10,20">
              <v:shape style="position:absolute;left:9088;top:-1464;width:10;height:20" coordorigin="9088,-1464" coordsize="10,20" path="m9088,-1445l9098,-1445,9098,-1464,9088,-1464,9088,-1445xe" filled="true" fillcolor="#000000" stroked="false">
                <v:path arrowok="t"/>
                <v:fill type="solid"/>
              </v:shape>
            </v:group>
            <v:group style="position:absolute;left:9088;top:-1445;width:10;height:20" coordorigin="9088,-1445" coordsize="10,20">
              <v:shape style="position:absolute;left:9088;top:-1445;width:10;height:20" coordorigin="9088,-1445" coordsize="10,20" path="m9088,-1426l9098,-1426,9098,-1445,9088,-1445,9088,-1426xe" filled="true" fillcolor="#000000" stroked="false">
                <v:path arrowok="t"/>
                <v:fill type="solid"/>
              </v:shape>
            </v:group>
            <v:group style="position:absolute;left:9088;top:-1426;width:10;height:20" coordorigin="9088,-1426" coordsize="10,20">
              <v:shape style="position:absolute;left:9088;top:-1426;width:10;height:20" coordorigin="9088,-1426" coordsize="10,20" path="m9088,-1407l9098,-1407,9098,-1426,9088,-1426,9088,-1407xe" filled="true" fillcolor="#000000" stroked="false">
                <v:path arrowok="t"/>
                <v:fill type="solid"/>
              </v:shape>
            </v:group>
            <v:group style="position:absolute;left:9088;top:-1407;width:10;height:20" coordorigin="9088,-1407" coordsize="10,20">
              <v:shape style="position:absolute;left:9088;top:-1407;width:10;height:20" coordorigin="9088,-1407" coordsize="10,20" path="m9088,-1387l9098,-1387,9098,-1407,9088,-1407,9088,-1387xe" filled="true" fillcolor="#000000" stroked="false">
                <v:path arrowok="t"/>
                <v:fill type="solid"/>
              </v:shape>
            </v:group>
            <v:group style="position:absolute;left:9088;top:-1387;width:10;height:20" coordorigin="9088,-1387" coordsize="10,20">
              <v:shape style="position:absolute;left:9088;top:-1387;width:10;height:20" coordorigin="9088,-1387" coordsize="10,20" path="m9088,-1368l9098,-1368,9098,-1387,9088,-1387,9088,-1368xe" filled="true" fillcolor="#000000" stroked="false">
                <v:path arrowok="t"/>
                <v:fill type="solid"/>
              </v:shape>
            </v:group>
            <v:group style="position:absolute;left:9088;top:-1368;width:10;height:20" coordorigin="9088,-1368" coordsize="10,20">
              <v:shape style="position:absolute;left:9088;top:-1368;width:10;height:20" coordorigin="9088,-1368" coordsize="10,20" path="m9088,-1349l9098,-1349,9098,-1368,9088,-1368,9088,-1349xe" filled="true" fillcolor="#000000" stroked="false">
                <v:path arrowok="t"/>
                <v:fill type="solid"/>
              </v:shape>
              <v:shape style="position:absolute;left:1690;top:-1445;width:2103;height:108" type="#_x0000_t75" stroked="false">
                <v:imagedata r:id="rId556" o:title=""/>
              </v:shape>
              <v:shape style="position:absolute;left:3768;top:-1349;width:1786;height:12" type="#_x0000_t75" stroked="false">
                <v:imagedata r:id="rId557" o:title=""/>
              </v:shape>
              <v:shape style="position:absolute;left:5540;top:-1349;width:1786;height:12" type="#_x0000_t75" stroked="false">
                <v:imagedata r:id="rId558" o:title=""/>
              </v:shape>
              <v:shape style="position:absolute;left:7312;top:-1349;width:1786;height:12" type="#_x0000_t75" stroked="false">
                <v:imagedata r:id="rId940" o:title=""/>
              </v:shape>
              <v:shape style="position:absolute;left:9084;top:-1347;width:1781;height:10" type="#_x0000_t75" stroked="false">
                <v:imagedata r:id="rId563" o:title=""/>
              </v:shape>
            </v:group>
            <v:group style="position:absolute;left:3773;top:-1337;width:11;height:20" coordorigin="3773,-1337" coordsize="11,20">
              <v:shape style="position:absolute;left:3773;top:-1337;width:11;height:20" coordorigin="3773,-1337" coordsize="11,20" path="m3773,-1318l3783,-1318,3783,-1337,3773,-1337,3773,-1318xe" filled="true" fillcolor="#000000" stroked="false">
                <v:path arrowok="t"/>
                <v:fill type="solid"/>
              </v:shape>
            </v:group>
            <v:group style="position:absolute;left:3773;top:-1318;width:11;height:20" coordorigin="3773,-1318" coordsize="11,20">
              <v:shape style="position:absolute;left:3773;top:-1318;width:11;height:20" coordorigin="3773,-1318" coordsize="11,20" path="m3773,-1299l3783,-1299,3783,-1318,3773,-1318,3773,-1299xe" filled="true" fillcolor="#000000" stroked="false">
                <v:path arrowok="t"/>
                <v:fill type="solid"/>
              </v:shape>
            </v:group>
            <v:group style="position:absolute;left:3773;top:-1299;width:11;height:20" coordorigin="3773,-1299" coordsize="11,20">
              <v:shape style="position:absolute;left:3773;top:-1299;width:11;height:20" coordorigin="3773,-1299" coordsize="11,20" path="m3773,-1279l3783,-1279,3783,-1299,3773,-1299,3773,-1279xe" filled="true" fillcolor="#000000" stroked="false">
                <v:path arrowok="t"/>
                <v:fill type="solid"/>
              </v:shape>
            </v:group>
            <v:group style="position:absolute;left:3773;top:-1279;width:11;height:20" coordorigin="3773,-1279" coordsize="11,20">
              <v:shape style="position:absolute;left:3773;top:-1279;width:11;height:20" coordorigin="3773,-1279" coordsize="11,20" path="m3773,-1260l3783,-1260,3783,-1279,3773,-1279,3773,-1260xe" filled="true" fillcolor="#000000" stroked="false">
                <v:path arrowok="t"/>
                <v:fill type="solid"/>
              </v:shape>
            </v:group>
            <v:group style="position:absolute;left:3773;top:-1260;width:11;height:20" coordorigin="3773,-1260" coordsize="11,20">
              <v:shape style="position:absolute;left:3773;top:-1260;width:11;height:20" coordorigin="3773,-1260" coordsize="11,20" path="m3773,-1241l3783,-1241,3783,-1260,3773,-1260,3773,-1241xe" filled="true" fillcolor="#000000" stroked="false">
                <v:path arrowok="t"/>
                <v:fill type="solid"/>
              </v:shape>
            </v:group>
            <v:group style="position:absolute;left:3773;top:-1241;width:11;height:20" coordorigin="3773,-1241" coordsize="11,20">
              <v:shape style="position:absolute;left:3773;top:-1241;width:11;height:20" coordorigin="3773,-1241" coordsize="11,20" path="m3773,-1222l3783,-1222,3783,-1241,3773,-1241,3773,-1222xe" filled="true" fillcolor="#000000" stroked="false">
                <v:path arrowok="t"/>
                <v:fill type="solid"/>
              </v:shape>
            </v:group>
            <v:group style="position:absolute;left:3773;top:-1222;width:11;height:20" coordorigin="3773,-1222" coordsize="11,20">
              <v:shape style="position:absolute;left:3773;top:-1222;width:11;height:20" coordorigin="3773,-1222" coordsize="11,20" path="m3773,-1203l3783,-1203,3783,-1222,3773,-1222,3773,-1203xe" filled="true" fillcolor="#000000" stroked="false">
                <v:path arrowok="t"/>
                <v:fill type="solid"/>
              </v:shape>
            </v:group>
            <v:group style="position:absolute;left:3773;top:-1203;width:11;height:20" coordorigin="3773,-1203" coordsize="11,20">
              <v:shape style="position:absolute;left:3773;top:-1203;width:11;height:20" coordorigin="3773,-1203" coordsize="11,20" path="m3773,-1183l3783,-1183,3783,-1203,3773,-1203,3773,-1183xe" filled="true" fillcolor="#000000" stroked="false">
                <v:path arrowok="t"/>
                <v:fill type="solid"/>
              </v:shape>
            </v:group>
            <v:group style="position:absolute;left:3773;top:-1183;width:11;height:20" coordorigin="3773,-1183" coordsize="11,20">
              <v:shape style="position:absolute;left:3773;top:-1183;width:11;height:20" coordorigin="3773,-1183" coordsize="11,20" path="m3773,-1164l3783,-1164,3783,-1183,3773,-1183,3773,-1164xe" filled="true" fillcolor="#000000" stroked="false">
                <v:path arrowok="t"/>
                <v:fill type="solid"/>
              </v:shape>
            </v:group>
            <v:group style="position:absolute;left:3773;top:-1164;width:11;height:20" coordorigin="3773,-1164" coordsize="11,20">
              <v:shape style="position:absolute;left:3773;top:-1164;width:11;height:20" coordorigin="3773,-1164" coordsize="11,20" path="m3773,-1145l3783,-1145,3783,-1164,3773,-1164,3773,-1145xe" filled="true" fillcolor="#000000" stroked="false">
                <v:path arrowok="t"/>
                <v:fill type="solid"/>
              </v:shape>
            </v:group>
            <v:group style="position:absolute;left:3773;top:-1145;width:11;height:20" coordorigin="3773,-1145" coordsize="11,20">
              <v:shape style="position:absolute;left:3773;top:-1145;width:11;height:20" coordorigin="3773,-1145" coordsize="11,20" path="m3773,-1126l3783,-1126,3783,-1145,3773,-1145,3773,-1126xe" filled="true" fillcolor="#000000" stroked="false">
                <v:path arrowok="t"/>
                <v:fill type="solid"/>
              </v:shape>
            </v:group>
            <v:group style="position:absolute;left:3773;top:-1126;width:11;height:20" coordorigin="3773,-1126" coordsize="11,20">
              <v:shape style="position:absolute;left:3773;top:-1126;width:11;height:20" coordorigin="3773,-1126" coordsize="11,20" path="m3773,-1107l3783,-1107,3783,-1126,3773,-1126,3773,-1107xe" filled="true" fillcolor="#000000" stroked="false">
                <v:path arrowok="t"/>
                <v:fill type="solid"/>
              </v:shape>
            </v:group>
            <v:group style="position:absolute;left:3773;top:-1107;width:11;height:20" coordorigin="3773,-1107" coordsize="11,20">
              <v:shape style="position:absolute;left:3773;top:-1107;width:11;height:20" coordorigin="3773,-1107" coordsize="11,20" path="m3773,-1087l3783,-1087,3783,-1107,3773,-1107,3773,-1087xe" filled="true" fillcolor="#000000" stroked="false">
                <v:path arrowok="t"/>
                <v:fill type="solid"/>
              </v:shape>
            </v:group>
            <v:group style="position:absolute;left:3773;top:-1087;width:11;height:20" coordorigin="3773,-1087" coordsize="11,20">
              <v:shape style="position:absolute;left:3773;top:-1087;width:11;height:20" coordorigin="3773,-1087" coordsize="11,20" path="m3773,-1068l3783,-1068,3783,-1087,3773,-1087,3773,-1068xe" filled="true" fillcolor="#000000" stroked="false">
                <v:path arrowok="t"/>
                <v:fill type="solid"/>
              </v:shape>
            </v:group>
            <v:group style="position:absolute;left:3773;top:-1068;width:11;height:20" coordorigin="3773,-1068" coordsize="11,20">
              <v:shape style="position:absolute;left:3773;top:-1068;width:11;height:20" coordorigin="3773,-1068" coordsize="11,20" path="m3773,-1049l3783,-1049,3783,-1068,3773,-1068,3773,-1049xe" filled="true" fillcolor="#000000" stroked="false">
                <v:path arrowok="t"/>
                <v:fill type="solid"/>
              </v:shape>
            </v:group>
            <v:group style="position:absolute;left:5545;top:-1337;width:10;height:20" coordorigin="5545,-1337" coordsize="10,20">
              <v:shape style="position:absolute;left:5545;top:-1337;width:10;height:20" coordorigin="5545,-1337" coordsize="10,20" path="m5545,-1318l5555,-1318,5555,-1337,5545,-1337,5545,-1318xe" filled="true" fillcolor="#000000" stroked="false">
                <v:path arrowok="t"/>
                <v:fill type="solid"/>
              </v:shape>
            </v:group>
            <v:group style="position:absolute;left:5545;top:-1318;width:10;height:20" coordorigin="5545,-1318" coordsize="10,20">
              <v:shape style="position:absolute;left:5545;top:-1318;width:10;height:20" coordorigin="5545,-1318" coordsize="10,20" path="m5545,-1299l5555,-1299,5555,-1318,5545,-1318,5545,-1299xe" filled="true" fillcolor="#000000" stroked="false">
                <v:path arrowok="t"/>
                <v:fill type="solid"/>
              </v:shape>
            </v:group>
            <v:group style="position:absolute;left:5545;top:-1299;width:10;height:20" coordorigin="5545,-1299" coordsize="10,20">
              <v:shape style="position:absolute;left:5545;top:-1299;width:10;height:20" coordorigin="5545,-1299" coordsize="10,20" path="m5545,-1279l5555,-1279,5555,-1299,5545,-1299,5545,-1279xe" filled="true" fillcolor="#000000" stroked="false">
                <v:path arrowok="t"/>
                <v:fill type="solid"/>
              </v:shape>
            </v:group>
            <v:group style="position:absolute;left:5545;top:-1279;width:10;height:20" coordorigin="5545,-1279" coordsize="10,20">
              <v:shape style="position:absolute;left:5545;top:-1279;width:10;height:20" coordorigin="5545,-1279" coordsize="10,20" path="m5545,-1260l5555,-1260,5555,-1279,5545,-1279,5545,-1260xe" filled="true" fillcolor="#000000" stroked="false">
                <v:path arrowok="t"/>
                <v:fill type="solid"/>
              </v:shape>
            </v:group>
            <v:group style="position:absolute;left:5545;top:-1260;width:10;height:20" coordorigin="5545,-1260" coordsize="10,20">
              <v:shape style="position:absolute;left:5545;top:-1260;width:10;height:20" coordorigin="5545,-1260" coordsize="10,20" path="m5545,-1241l5555,-1241,5555,-1260,5545,-1260,5545,-1241xe" filled="true" fillcolor="#000000" stroked="false">
                <v:path arrowok="t"/>
                <v:fill type="solid"/>
              </v:shape>
            </v:group>
            <v:group style="position:absolute;left:5545;top:-1241;width:10;height:20" coordorigin="5545,-1241" coordsize="10,20">
              <v:shape style="position:absolute;left:5545;top:-1241;width:10;height:20" coordorigin="5545,-1241" coordsize="10,20" path="m5545,-1222l5555,-1222,5555,-1241,5545,-1241,5545,-1222xe" filled="true" fillcolor="#000000" stroked="false">
                <v:path arrowok="t"/>
                <v:fill type="solid"/>
              </v:shape>
            </v:group>
            <v:group style="position:absolute;left:5545;top:-1222;width:10;height:20" coordorigin="5545,-1222" coordsize="10,20">
              <v:shape style="position:absolute;left:5545;top:-1222;width:10;height:20" coordorigin="5545,-1222" coordsize="10,20" path="m5545,-1203l5555,-1203,5555,-1222,5545,-1222,5545,-1203xe" filled="true" fillcolor="#000000" stroked="false">
                <v:path arrowok="t"/>
                <v:fill type="solid"/>
              </v:shape>
            </v:group>
            <v:group style="position:absolute;left:5545;top:-1203;width:10;height:20" coordorigin="5545,-1203" coordsize="10,20">
              <v:shape style="position:absolute;left:5545;top:-1203;width:10;height:20" coordorigin="5545,-1203" coordsize="10,20" path="m5545,-1183l5555,-1183,5555,-1203,5545,-1203,5545,-1183xe" filled="true" fillcolor="#000000" stroked="false">
                <v:path arrowok="t"/>
                <v:fill type="solid"/>
              </v:shape>
            </v:group>
            <v:group style="position:absolute;left:5545;top:-1183;width:10;height:20" coordorigin="5545,-1183" coordsize="10,20">
              <v:shape style="position:absolute;left:5545;top:-1183;width:10;height:20" coordorigin="5545,-1183" coordsize="10,20" path="m5545,-1164l5555,-1164,5555,-1183,5545,-1183,5545,-1164xe" filled="true" fillcolor="#000000" stroked="false">
                <v:path arrowok="t"/>
                <v:fill type="solid"/>
              </v:shape>
            </v:group>
            <v:group style="position:absolute;left:5545;top:-1164;width:10;height:20" coordorigin="5545,-1164" coordsize="10,20">
              <v:shape style="position:absolute;left:5545;top:-1164;width:10;height:20" coordorigin="5545,-1164" coordsize="10,20" path="m5545,-1145l5555,-1145,5555,-1164,5545,-1164,5545,-1145xe" filled="true" fillcolor="#000000" stroked="false">
                <v:path arrowok="t"/>
                <v:fill type="solid"/>
              </v:shape>
            </v:group>
            <v:group style="position:absolute;left:5545;top:-1145;width:10;height:20" coordorigin="5545,-1145" coordsize="10,20">
              <v:shape style="position:absolute;left:5545;top:-1145;width:10;height:20" coordorigin="5545,-1145" coordsize="10,20" path="m5545,-1126l5555,-1126,5555,-1145,5545,-1145,5545,-1126xe" filled="true" fillcolor="#000000" stroked="false">
                <v:path arrowok="t"/>
                <v:fill type="solid"/>
              </v:shape>
            </v:group>
            <v:group style="position:absolute;left:5545;top:-1126;width:10;height:20" coordorigin="5545,-1126" coordsize="10,20">
              <v:shape style="position:absolute;left:5545;top:-1126;width:10;height:20" coordorigin="5545,-1126" coordsize="10,20" path="m5545,-1107l5555,-1107,5555,-1126,5545,-1126,5545,-1107xe" filled="true" fillcolor="#000000" stroked="false">
                <v:path arrowok="t"/>
                <v:fill type="solid"/>
              </v:shape>
            </v:group>
            <v:group style="position:absolute;left:5545;top:-1107;width:10;height:20" coordorigin="5545,-1107" coordsize="10,20">
              <v:shape style="position:absolute;left:5545;top:-1107;width:10;height:20" coordorigin="5545,-1107" coordsize="10,20" path="m5545,-1087l5555,-1087,5555,-1107,5545,-1107,5545,-1087xe" filled="true" fillcolor="#000000" stroked="false">
                <v:path arrowok="t"/>
                <v:fill type="solid"/>
              </v:shape>
            </v:group>
            <v:group style="position:absolute;left:5545;top:-1087;width:10;height:20" coordorigin="5545,-1087" coordsize="10,20">
              <v:shape style="position:absolute;left:5545;top:-1087;width:10;height:20" coordorigin="5545,-1087" coordsize="10,20" path="m5545,-1068l5555,-1068,5555,-1087,5545,-1087,5545,-1068xe" filled="true" fillcolor="#000000" stroked="false">
                <v:path arrowok="t"/>
                <v:fill type="solid"/>
              </v:shape>
            </v:group>
            <v:group style="position:absolute;left:5545;top:-1068;width:10;height:20" coordorigin="5545,-1068" coordsize="10,20">
              <v:shape style="position:absolute;left:5545;top:-1068;width:10;height:20" coordorigin="5545,-1068" coordsize="10,20" path="m5545,-1049l5555,-1049,5555,-1068,5545,-1068,5545,-1049xe" filled="true" fillcolor="#000000" stroked="false">
                <v:path arrowok="t"/>
                <v:fill type="solid"/>
              </v:shape>
            </v:group>
            <v:group style="position:absolute;left:5545;top:-1049;width:10;height:20" coordorigin="5545,-1049" coordsize="10,20">
              <v:shape style="position:absolute;left:5545;top:-1049;width:10;height:20" coordorigin="5545,-1049" coordsize="10,20" path="m5545,-1030l5555,-1030,5555,-1049,5545,-1049,5545,-1030xe" filled="true" fillcolor="#000000" stroked="false">
                <v:path arrowok="t"/>
                <v:fill type="solid"/>
              </v:shape>
            </v:group>
            <v:group style="position:absolute;left:5545;top:-1030;width:10;height:20" coordorigin="5545,-1030" coordsize="10,20">
              <v:shape style="position:absolute;left:5545;top:-1030;width:10;height:20" coordorigin="5545,-1030" coordsize="10,20" path="m5545,-1011l5555,-1011,5555,-1030,5545,-1030,5545,-1011xe" filled="true" fillcolor="#000000" stroked="false">
                <v:path arrowok="t"/>
                <v:fill type="solid"/>
              </v:shape>
            </v:group>
            <v:group style="position:absolute;left:5545;top:-1011;width:10;height:20" coordorigin="5545,-1011" coordsize="10,20">
              <v:shape style="position:absolute;left:5545;top:-1011;width:10;height:20" coordorigin="5545,-1011" coordsize="10,20" path="m5545,-991l5555,-991,5555,-1011,5545,-1011,5545,-991xe" filled="true" fillcolor="#000000" stroked="false">
                <v:path arrowok="t"/>
                <v:fill type="solid"/>
              </v:shape>
            </v:group>
            <v:group style="position:absolute;left:5545;top:-991;width:10;height:20" coordorigin="5545,-991" coordsize="10,20">
              <v:shape style="position:absolute;left:5545;top:-991;width:10;height:20" coordorigin="5545,-991" coordsize="10,20" path="m5545,-972l5555,-972,5555,-991,5545,-991,5545,-972xe" filled="true" fillcolor="#000000" stroked="false">
                <v:path arrowok="t"/>
                <v:fill type="solid"/>
              </v:shape>
            </v:group>
            <v:group style="position:absolute;left:5545;top:-972;width:10;height:20" coordorigin="5545,-972" coordsize="10,20">
              <v:shape style="position:absolute;left:5545;top:-972;width:10;height:20" coordorigin="5545,-972" coordsize="10,20" path="m5545,-952l5555,-952,5555,-972,5545,-972,5545,-952xe" filled="true" fillcolor="#000000" stroked="false">
                <v:path arrowok="t"/>
                <v:fill type="solid"/>
              </v:shape>
            </v:group>
            <v:group style="position:absolute;left:7317;top:-1337;width:10;height:20" coordorigin="7317,-1337" coordsize="10,20">
              <v:shape style="position:absolute;left:7317;top:-1337;width:10;height:20" coordorigin="7317,-1337" coordsize="10,20" path="m7317,-1318l7326,-1318,7326,-1337,7317,-1337,7317,-1318xe" filled="true" fillcolor="#000000" stroked="false">
                <v:path arrowok="t"/>
                <v:fill type="solid"/>
              </v:shape>
            </v:group>
            <v:group style="position:absolute;left:7317;top:-1318;width:10;height:20" coordorigin="7317,-1318" coordsize="10,20">
              <v:shape style="position:absolute;left:7317;top:-1318;width:10;height:20" coordorigin="7317,-1318" coordsize="10,20" path="m7317,-1299l7326,-1299,7326,-1318,7317,-1318,7317,-1299xe" filled="true" fillcolor="#000000" stroked="false">
                <v:path arrowok="t"/>
                <v:fill type="solid"/>
              </v:shape>
            </v:group>
            <v:group style="position:absolute;left:7317;top:-1299;width:10;height:20" coordorigin="7317,-1299" coordsize="10,20">
              <v:shape style="position:absolute;left:7317;top:-1299;width:10;height:20" coordorigin="7317,-1299" coordsize="10,20" path="m7317,-1279l7326,-1279,7326,-1299,7317,-1299,7317,-1279xe" filled="true" fillcolor="#000000" stroked="false">
                <v:path arrowok="t"/>
                <v:fill type="solid"/>
              </v:shape>
            </v:group>
            <v:group style="position:absolute;left:7317;top:-1279;width:10;height:20" coordorigin="7317,-1279" coordsize="10,20">
              <v:shape style="position:absolute;left:7317;top:-1279;width:10;height:20" coordorigin="7317,-1279" coordsize="10,20" path="m7317,-1260l7326,-1260,7326,-1279,7317,-1279,7317,-1260xe" filled="true" fillcolor="#000000" stroked="false">
                <v:path arrowok="t"/>
                <v:fill type="solid"/>
              </v:shape>
            </v:group>
            <v:group style="position:absolute;left:7317;top:-1260;width:10;height:20" coordorigin="7317,-1260" coordsize="10,20">
              <v:shape style="position:absolute;left:7317;top:-1260;width:10;height:20" coordorigin="7317,-1260" coordsize="10,20" path="m7317,-1241l7326,-1241,7326,-1260,7317,-1260,7317,-1241xe" filled="true" fillcolor="#000000" stroked="false">
                <v:path arrowok="t"/>
                <v:fill type="solid"/>
              </v:shape>
            </v:group>
            <v:group style="position:absolute;left:7317;top:-1241;width:10;height:20" coordorigin="7317,-1241" coordsize="10,20">
              <v:shape style="position:absolute;left:7317;top:-1241;width:10;height:20" coordorigin="7317,-1241" coordsize="10,20" path="m7317,-1222l7326,-1222,7326,-1241,7317,-1241,7317,-1222xe" filled="true" fillcolor="#000000" stroked="false">
                <v:path arrowok="t"/>
                <v:fill type="solid"/>
              </v:shape>
            </v:group>
            <v:group style="position:absolute;left:7317;top:-1222;width:10;height:20" coordorigin="7317,-1222" coordsize="10,20">
              <v:shape style="position:absolute;left:7317;top:-1222;width:10;height:20" coordorigin="7317,-1222" coordsize="10,20" path="m7317,-1203l7326,-1203,7326,-1222,7317,-1222,7317,-1203xe" filled="true" fillcolor="#000000" stroked="false">
                <v:path arrowok="t"/>
                <v:fill type="solid"/>
              </v:shape>
            </v:group>
            <v:group style="position:absolute;left:7317;top:-1203;width:10;height:20" coordorigin="7317,-1203" coordsize="10,20">
              <v:shape style="position:absolute;left:7317;top:-1203;width:10;height:20" coordorigin="7317,-1203" coordsize="10,20" path="m7317,-1183l7326,-1183,7326,-1203,7317,-1203,7317,-1183xe" filled="true" fillcolor="#000000" stroked="false">
                <v:path arrowok="t"/>
                <v:fill type="solid"/>
              </v:shape>
            </v:group>
            <v:group style="position:absolute;left:7317;top:-1183;width:10;height:20" coordorigin="7317,-1183" coordsize="10,20">
              <v:shape style="position:absolute;left:7317;top:-1183;width:10;height:20" coordorigin="7317,-1183" coordsize="10,20" path="m7317,-1164l7326,-1164,7326,-1183,7317,-1183,7317,-1164xe" filled="true" fillcolor="#000000" stroked="false">
                <v:path arrowok="t"/>
                <v:fill type="solid"/>
              </v:shape>
            </v:group>
            <v:group style="position:absolute;left:7317;top:-1164;width:10;height:20" coordorigin="7317,-1164" coordsize="10,20">
              <v:shape style="position:absolute;left:7317;top:-1164;width:10;height:20" coordorigin="7317,-1164" coordsize="10,20" path="m7317,-1145l7326,-1145,7326,-1164,7317,-1164,7317,-1145xe" filled="true" fillcolor="#000000" stroked="false">
                <v:path arrowok="t"/>
                <v:fill type="solid"/>
              </v:shape>
            </v:group>
            <v:group style="position:absolute;left:7317;top:-1145;width:10;height:20" coordorigin="7317,-1145" coordsize="10,20">
              <v:shape style="position:absolute;left:7317;top:-1145;width:10;height:20" coordorigin="7317,-1145" coordsize="10,20" path="m7317,-1126l7326,-1126,7326,-1145,7317,-1145,7317,-1126xe" filled="true" fillcolor="#000000" stroked="false">
                <v:path arrowok="t"/>
                <v:fill type="solid"/>
              </v:shape>
            </v:group>
            <v:group style="position:absolute;left:7317;top:-1126;width:10;height:20" coordorigin="7317,-1126" coordsize="10,20">
              <v:shape style="position:absolute;left:7317;top:-1126;width:10;height:20" coordorigin="7317,-1126" coordsize="10,20" path="m7317,-1107l7326,-1107,7326,-1126,7317,-1126,7317,-1107xe" filled="true" fillcolor="#000000" stroked="false">
                <v:path arrowok="t"/>
                <v:fill type="solid"/>
              </v:shape>
            </v:group>
            <v:group style="position:absolute;left:7317;top:-1107;width:10;height:20" coordorigin="7317,-1107" coordsize="10,20">
              <v:shape style="position:absolute;left:7317;top:-1107;width:10;height:20" coordorigin="7317,-1107" coordsize="10,20" path="m7317,-1087l7326,-1087,7326,-1107,7317,-1107,7317,-1087xe" filled="true" fillcolor="#000000" stroked="false">
                <v:path arrowok="t"/>
                <v:fill type="solid"/>
              </v:shape>
            </v:group>
            <v:group style="position:absolute;left:7317;top:-1087;width:10;height:20" coordorigin="7317,-1087" coordsize="10,20">
              <v:shape style="position:absolute;left:7317;top:-1087;width:10;height:20" coordorigin="7317,-1087" coordsize="10,20" path="m7317,-1068l7326,-1068,7326,-1087,7317,-1087,7317,-1068xe" filled="true" fillcolor="#000000" stroked="false">
                <v:path arrowok="t"/>
                <v:fill type="solid"/>
              </v:shape>
            </v:group>
            <v:group style="position:absolute;left:7317;top:-1068;width:10;height:20" coordorigin="7317,-1068" coordsize="10,20">
              <v:shape style="position:absolute;left:7317;top:-1068;width:10;height:20" coordorigin="7317,-1068" coordsize="10,20" path="m7317,-1049l7326,-1049,7326,-1068,7317,-1068,7317,-1049xe" filled="true" fillcolor="#000000" stroked="false">
                <v:path arrowok="t"/>
                <v:fill type="solid"/>
              </v:shape>
            </v:group>
            <v:group style="position:absolute;left:7317;top:-1049;width:10;height:20" coordorigin="7317,-1049" coordsize="10,20">
              <v:shape style="position:absolute;left:7317;top:-1049;width:10;height:20" coordorigin="7317,-1049" coordsize="10,20" path="m7317,-1030l7326,-1030,7326,-1049,7317,-1049,7317,-1030xe" filled="true" fillcolor="#000000" stroked="false">
                <v:path arrowok="t"/>
                <v:fill type="solid"/>
              </v:shape>
            </v:group>
            <v:group style="position:absolute;left:7317;top:-1030;width:10;height:20" coordorigin="7317,-1030" coordsize="10,20">
              <v:shape style="position:absolute;left:7317;top:-1030;width:10;height:20" coordorigin="7317,-1030" coordsize="10,20" path="m7317,-1011l7326,-1011,7326,-1030,7317,-1030,7317,-1011xe" filled="true" fillcolor="#000000" stroked="false">
                <v:path arrowok="t"/>
                <v:fill type="solid"/>
              </v:shape>
            </v:group>
            <v:group style="position:absolute;left:7317;top:-1011;width:10;height:20" coordorigin="7317,-1011" coordsize="10,20">
              <v:shape style="position:absolute;left:7317;top:-1011;width:10;height:20" coordorigin="7317,-1011" coordsize="10,20" path="m7317,-991l7326,-991,7326,-1011,7317,-1011,7317,-991xe" filled="true" fillcolor="#000000" stroked="false">
                <v:path arrowok="t"/>
                <v:fill type="solid"/>
              </v:shape>
            </v:group>
            <v:group style="position:absolute;left:7317;top:-991;width:10;height:20" coordorigin="7317,-991" coordsize="10,20">
              <v:shape style="position:absolute;left:7317;top:-991;width:10;height:20" coordorigin="7317,-991" coordsize="10,20" path="m7317,-972l7326,-972,7326,-991,7317,-991,7317,-972xe" filled="true" fillcolor="#000000" stroked="false">
                <v:path arrowok="t"/>
                <v:fill type="solid"/>
              </v:shape>
            </v:group>
            <v:group style="position:absolute;left:7317;top:-972;width:10;height:20" coordorigin="7317,-972" coordsize="10,20">
              <v:shape style="position:absolute;left:7317;top:-972;width:10;height:20" coordorigin="7317,-972" coordsize="10,20" path="m7317,-952l7326,-952,7326,-972,7317,-972,7317,-952xe" filled="true" fillcolor="#000000" stroked="false">
                <v:path arrowok="t"/>
                <v:fill type="solid"/>
              </v:shape>
            </v:group>
            <v:group style="position:absolute;left:9088;top:-1337;width:10;height:20" coordorigin="9088,-1337" coordsize="10,20">
              <v:shape style="position:absolute;left:9088;top:-1337;width:10;height:20" coordorigin="9088,-1337" coordsize="10,20" path="m9088,-1318l9098,-1318,9098,-1337,9088,-1337,9088,-1318xe" filled="true" fillcolor="#000000" stroked="false">
                <v:path arrowok="t"/>
                <v:fill type="solid"/>
              </v:shape>
            </v:group>
            <v:group style="position:absolute;left:9088;top:-1318;width:10;height:20" coordorigin="9088,-1318" coordsize="10,20">
              <v:shape style="position:absolute;left:9088;top:-1318;width:10;height:20" coordorigin="9088,-1318" coordsize="10,20" path="m9088,-1299l9098,-1299,9098,-1318,9088,-1318,9088,-1299xe" filled="true" fillcolor="#000000" stroked="false">
                <v:path arrowok="t"/>
                <v:fill type="solid"/>
              </v:shape>
            </v:group>
            <v:group style="position:absolute;left:9088;top:-1299;width:10;height:20" coordorigin="9088,-1299" coordsize="10,20">
              <v:shape style="position:absolute;left:9088;top:-1299;width:10;height:20" coordorigin="9088,-1299" coordsize="10,20" path="m9088,-1279l9098,-1279,9098,-1299,9088,-1299,9088,-1279xe" filled="true" fillcolor="#000000" stroked="false">
                <v:path arrowok="t"/>
                <v:fill type="solid"/>
              </v:shape>
            </v:group>
            <v:group style="position:absolute;left:9088;top:-1279;width:10;height:20" coordorigin="9088,-1279" coordsize="10,20">
              <v:shape style="position:absolute;left:9088;top:-1279;width:10;height:20" coordorigin="9088,-1279" coordsize="10,20" path="m9088,-1260l9098,-1260,9098,-1279,9088,-1279,9088,-1260xe" filled="true" fillcolor="#000000" stroked="false">
                <v:path arrowok="t"/>
                <v:fill type="solid"/>
              </v:shape>
            </v:group>
            <v:group style="position:absolute;left:9088;top:-1260;width:10;height:20" coordorigin="9088,-1260" coordsize="10,20">
              <v:shape style="position:absolute;left:9088;top:-1260;width:10;height:20" coordorigin="9088,-1260" coordsize="10,20" path="m9088,-1241l9098,-1241,9098,-1260,9088,-1260,9088,-1241xe" filled="true" fillcolor="#000000" stroked="false">
                <v:path arrowok="t"/>
                <v:fill type="solid"/>
              </v:shape>
            </v:group>
            <v:group style="position:absolute;left:9088;top:-1241;width:10;height:20" coordorigin="9088,-1241" coordsize="10,20">
              <v:shape style="position:absolute;left:9088;top:-1241;width:10;height:20" coordorigin="9088,-1241" coordsize="10,20" path="m9088,-1222l9098,-1222,9098,-1241,9088,-1241,9088,-1222xe" filled="true" fillcolor="#000000" stroked="false">
                <v:path arrowok="t"/>
                <v:fill type="solid"/>
              </v:shape>
            </v:group>
            <v:group style="position:absolute;left:9088;top:-1222;width:10;height:20" coordorigin="9088,-1222" coordsize="10,20">
              <v:shape style="position:absolute;left:9088;top:-1222;width:10;height:20" coordorigin="9088,-1222" coordsize="10,20" path="m9088,-1203l9098,-1203,9098,-1222,9088,-1222,9088,-1203xe" filled="true" fillcolor="#000000" stroked="false">
                <v:path arrowok="t"/>
                <v:fill type="solid"/>
              </v:shape>
            </v:group>
            <v:group style="position:absolute;left:9088;top:-1203;width:10;height:20" coordorigin="9088,-1203" coordsize="10,20">
              <v:shape style="position:absolute;left:9088;top:-1203;width:10;height:20" coordorigin="9088,-1203" coordsize="10,20" path="m9088,-1183l9098,-1183,9098,-1203,9088,-1203,9088,-1183xe" filled="true" fillcolor="#000000" stroked="false">
                <v:path arrowok="t"/>
                <v:fill type="solid"/>
              </v:shape>
            </v:group>
            <v:group style="position:absolute;left:9088;top:-1183;width:10;height:20" coordorigin="9088,-1183" coordsize="10,20">
              <v:shape style="position:absolute;left:9088;top:-1183;width:10;height:20" coordorigin="9088,-1183" coordsize="10,20" path="m9088,-1164l9098,-1164,9098,-1183,9088,-1183,9088,-1164xe" filled="true" fillcolor="#000000" stroked="false">
                <v:path arrowok="t"/>
                <v:fill type="solid"/>
              </v:shape>
            </v:group>
            <v:group style="position:absolute;left:9088;top:-1164;width:10;height:20" coordorigin="9088,-1164" coordsize="10,20">
              <v:shape style="position:absolute;left:9088;top:-1164;width:10;height:20" coordorigin="9088,-1164" coordsize="10,20" path="m9088,-1145l9098,-1145,9098,-1164,9088,-1164,9088,-1145xe" filled="true" fillcolor="#000000" stroked="false">
                <v:path arrowok="t"/>
                <v:fill type="solid"/>
              </v:shape>
            </v:group>
            <v:group style="position:absolute;left:9088;top:-1145;width:10;height:20" coordorigin="9088,-1145" coordsize="10,20">
              <v:shape style="position:absolute;left:9088;top:-1145;width:10;height:20" coordorigin="9088,-1145" coordsize="10,20" path="m9088,-1126l9098,-1126,9098,-1145,9088,-1145,9088,-1126xe" filled="true" fillcolor="#000000" stroked="false">
                <v:path arrowok="t"/>
                <v:fill type="solid"/>
              </v:shape>
            </v:group>
            <v:group style="position:absolute;left:9088;top:-1126;width:10;height:20" coordorigin="9088,-1126" coordsize="10,20">
              <v:shape style="position:absolute;left:9088;top:-1126;width:10;height:20" coordorigin="9088,-1126" coordsize="10,20" path="m9088,-1107l9098,-1107,9098,-1126,9088,-1126,9088,-1107xe" filled="true" fillcolor="#000000" stroked="false">
                <v:path arrowok="t"/>
                <v:fill type="solid"/>
              </v:shape>
            </v:group>
            <v:group style="position:absolute;left:9088;top:-1107;width:10;height:20" coordorigin="9088,-1107" coordsize="10,20">
              <v:shape style="position:absolute;left:9088;top:-1107;width:10;height:20" coordorigin="9088,-1107" coordsize="10,20" path="m9088,-1087l9098,-1087,9098,-1107,9088,-1107,9088,-1087xe" filled="true" fillcolor="#000000" stroked="false">
                <v:path arrowok="t"/>
                <v:fill type="solid"/>
              </v:shape>
            </v:group>
            <v:group style="position:absolute;left:9088;top:-1087;width:10;height:20" coordorigin="9088,-1087" coordsize="10,20">
              <v:shape style="position:absolute;left:9088;top:-1087;width:10;height:20" coordorigin="9088,-1087" coordsize="10,20" path="m9088,-1068l9098,-1068,9098,-1087,9088,-1087,9088,-1068xe" filled="true" fillcolor="#000000" stroked="false">
                <v:path arrowok="t"/>
                <v:fill type="solid"/>
              </v:shape>
            </v:group>
            <v:group style="position:absolute;left:9088;top:-1068;width:10;height:20" coordorigin="9088,-1068" coordsize="10,20">
              <v:shape style="position:absolute;left:9088;top:-1068;width:10;height:20" coordorigin="9088,-1068" coordsize="10,20" path="m9088,-1049l9098,-1049,9098,-1068,9088,-1068,9088,-1049xe" filled="true" fillcolor="#000000" stroked="false">
                <v:path arrowok="t"/>
                <v:fill type="solid"/>
              </v:shape>
            </v:group>
            <v:group style="position:absolute;left:9088;top:-1049;width:10;height:20" coordorigin="9088,-1049" coordsize="10,20">
              <v:shape style="position:absolute;left:9088;top:-1049;width:10;height:20" coordorigin="9088,-1049" coordsize="10,20" path="m9088,-1030l9098,-1030,9098,-1049,9088,-1049,9088,-1030xe" filled="true" fillcolor="#000000" stroked="false">
                <v:path arrowok="t"/>
                <v:fill type="solid"/>
              </v:shape>
            </v:group>
            <v:group style="position:absolute;left:9088;top:-1030;width:10;height:20" coordorigin="9088,-1030" coordsize="10,20">
              <v:shape style="position:absolute;left:9088;top:-1030;width:10;height:20" coordorigin="9088,-1030" coordsize="10,20" path="m9088,-1011l9098,-1011,9098,-1030,9088,-1030,9088,-1011xe" filled="true" fillcolor="#000000" stroked="false">
                <v:path arrowok="t"/>
                <v:fill type="solid"/>
              </v:shape>
            </v:group>
            <v:group style="position:absolute;left:9088;top:-1011;width:10;height:20" coordorigin="9088,-1011" coordsize="10,20">
              <v:shape style="position:absolute;left:9088;top:-1011;width:10;height:20" coordorigin="9088,-1011" coordsize="10,20" path="m9088,-991l9098,-991,9098,-1011,9088,-1011,9088,-991xe" filled="true" fillcolor="#000000" stroked="false">
                <v:path arrowok="t"/>
                <v:fill type="solid"/>
              </v:shape>
            </v:group>
            <v:group style="position:absolute;left:9088;top:-991;width:10;height:20" coordorigin="9088,-991" coordsize="10,20">
              <v:shape style="position:absolute;left:9088;top:-991;width:10;height:20" coordorigin="9088,-991" coordsize="10,20" path="m9088,-972l9098,-972,9098,-991,9088,-991,9088,-972xe" filled="true" fillcolor="#000000" stroked="false">
                <v:path arrowok="t"/>
                <v:fill type="solid"/>
              </v:shape>
            </v:group>
            <v:group style="position:absolute;left:9088;top:-972;width:10;height:20" coordorigin="9088,-972" coordsize="10,20">
              <v:shape style="position:absolute;left:9088;top:-972;width:10;height:20" coordorigin="9088,-972" coordsize="10,20" path="m9088,-952l9098,-952,9098,-972,9088,-972,9088,-952xe" filled="true" fillcolor="#000000" stroked="false">
                <v:path arrowok="t"/>
                <v:fill type="solid"/>
              </v:shape>
              <v:shape style="position:absolute;left:1690;top:-1049;width:2103;height:109" type="#_x0000_t75" stroked="false">
                <v:imagedata r:id="rId941" o:title=""/>
              </v:shape>
              <v:shape style="position:absolute;left:3768;top:-952;width:1786;height:12" type="#_x0000_t75" stroked="false">
                <v:imagedata r:id="rId557" o:title=""/>
              </v:shape>
              <v:shape style="position:absolute;left:5540;top:-952;width:1786;height:12" type="#_x0000_t75" stroked="false">
                <v:imagedata r:id="rId942" o:title=""/>
              </v:shape>
              <v:shape style="position:absolute;left:7312;top:-952;width:1786;height:12" type="#_x0000_t75" stroked="false">
                <v:imagedata r:id="rId943" o:title=""/>
              </v:shape>
              <v:shape style="position:absolute;left:9084;top:-950;width:1781;height:10" type="#_x0000_t75" stroked="false">
                <v:imagedata r:id="rId559" o:title=""/>
              </v:shape>
            </v:group>
            <v:group style="position:absolute;left:3773;top:-940;width:11;height:20" coordorigin="3773,-940" coordsize="11,20">
              <v:shape style="position:absolute;left:3773;top:-940;width:11;height:20" coordorigin="3773,-940" coordsize="11,20" path="m3773,-921l3783,-921,3783,-940,3773,-940,3773,-921xe" filled="true" fillcolor="#000000" stroked="false">
                <v:path arrowok="t"/>
                <v:fill type="solid"/>
              </v:shape>
            </v:group>
            <v:group style="position:absolute;left:3773;top:-921;width:11;height:20" coordorigin="3773,-921" coordsize="11,20">
              <v:shape style="position:absolute;left:3773;top:-921;width:11;height:20" coordorigin="3773,-921" coordsize="11,20" path="m3773,-902l3783,-902,3783,-921,3773,-921,3773,-902xe" filled="true" fillcolor="#000000" stroked="false">
                <v:path arrowok="t"/>
                <v:fill type="solid"/>
              </v:shape>
            </v:group>
            <v:group style="position:absolute;left:3773;top:-902;width:11;height:20" coordorigin="3773,-902" coordsize="11,20">
              <v:shape style="position:absolute;left:3773;top:-902;width:11;height:20" coordorigin="3773,-902" coordsize="11,20" path="m3773,-883l3783,-883,3783,-902,3773,-902,3773,-883xe" filled="true" fillcolor="#000000" stroked="false">
                <v:path arrowok="t"/>
                <v:fill type="solid"/>
              </v:shape>
            </v:group>
            <v:group style="position:absolute;left:3773;top:-883;width:11;height:20" coordorigin="3773,-883" coordsize="11,20">
              <v:shape style="position:absolute;left:3773;top:-883;width:11;height:20" coordorigin="3773,-883" coordsize="11,20" path="m3773,-864l3783,-864,3783,-883,3773,-883,3773,-864xe" filled="true" fillcolor="#000000" stroked="false">
                <v:path arrowok="t"/>
                <v:fill type="solid"/>
              </v:shape>
            </v:group>
            <v:group style="position:absolute;left:3773;top:-864;width:11;height:20" coordorigin="3773,-864" coordsize="11,20">
              <v:shape style="position:absolute;left:3773;top:-864;width:11;height:20" coordorigin="3773,-864" coordsize="11,20" path="m3773,-844l3783,-844,3783,-864,3773,-864,3773,-844xe" filled="true" fillcolor="#000000" stroked="false">
                <v:path arrowok="t"/>
                <v:fill type="solid"/>
              </v:shape>
            </v:group>
            <v:group style="position:absolute;left:3773;top:-844;width:11;height:20" coordorigin="3773,-844" coordsize="11,20">
              <v:shape style="position:absolute;left:3773;top:-844;width:11;height:20" coordorigin="3773,-844" coordsize="11,20" path="m3773,-825l3783,-825,3783,-844,3773,-844,3773,-825xe" filled="true" fillcolor="#000000" stroked="false">
                <v:path arrowok="t"/>
                <v:fill type="solid"/>
              </v:shape>
            </v:group>
            <v:group style="position:absolute;left:3773;top:-825;width:11;height:20" coordorigin="3773,-825" coordsize="11,20">
              <v:shape style="position:absolute;left:3773;top:-825;width:11;height:20" coordorigin="3773,-825" coordsize="11,20" path="m3773,-806l3783,-806,3783,-825,3773,-825,3773,-806xe" filled="true" fillcolor="#000000" stroked="false">
                <v:path arrowok="t"/>
                <v:fill type="solid"/>
              </v:shape>
            </v:group>
            <v:group style="position:absolute;left:3773;top:-806;width:11;height:20" coordorigin="3773,-806" coordsize="11,20">
              <v:shape style="position:absolute;left:3773;top:-806;width:11;height:20" coordorigin="3773,-806" coordsize="11,20" path="m3773,-787l3783,-787,3783,-806,3773,-806,3773,-787xe" filled="true" fillcolor="#000000" stroked="false">
                <v:path arrowok="t"/>
                <v:fill type="solid"/>
              </v:shape>
            </v:group>
            <v:group style="position:absolute;left:3773;top:-787;width:11;height:20" coordorigin="3773,-787" coordsize="11,20">
              <v:shape style="position:absolute;left:3773;top:-787;width:11;height:20" coordorigin="3773,-787" coordsize="11,20" path="m3773,-768l3783,-768,3783,-787,3773,-787,3773,-768xe" filled="true" fillcolor="#000000" stroked="false">
                <v:path arrowok="t"/>
                <v:fill type="solid"/>
              </v:shape>
            </v:group>
            <v:group style="position:absolute;left:3773;top:-768;width:11;height:20" coordorigin="3773,-768" coordsize="11,20">
              <v:shape style="position:absolute;left:3773;top:-768;width:11;height:20" coordorigin="3773,-768" coordsize="11,20" path="m3773,-748l3783,-748,3783,-768,3773,-768,3773,-748xe" filled="true" fillcolor="#000000" stroked="false">
                <v:path arrowok="t"/>
                <v:fill type="solid"/>
              </v:shape>
            </v:group>
            <v:group style="position:absolute;left:3773;top:-748;width:11;height:20" coordorigin="3773,-748" coordsize="11,20">
              <v:shape style="position:absolute;left:3773;top:-748;width:11;height:20" coordorigin="3773,-748" coordsize="11,20" path="m3773,-729l3783,-729,3783,-748,3773,-748,3773,-729xe" filled="true" fillcolor="#000000" stroked="false">
                <v:path arrowok="t"/>
                <v:fill type="solid"/>
              </v:shape>
            </v:group>
            <v:group style="position:absolute;left:3773;top:-729;width:11;height:20" coordorigin="3773,-729" coordsize="11,20">
              <v:shape style="position:absolute;left:3773;top:-729;width:11;height:20" coordorigin="3773,-729" coordsize="11,20" path="m3773,-710l3783,-710,3783,-729,3773,-729,3773,-710xe" filled="true" fillcolor="#000000" stroked="false">
                <v:path arrowok="t"/>
                <v:fill type="solid"/>
              </v:shape>
            </v:group>
            <v:group style="position:absolute;left:3773;top:-710;width:11;height:20" coordorigin="3773,-710" coordsize="11,20">
              <v:shape style="position:absolute;left:3773;top:-710;width:11;height:20" coordorigin="3773,-710" coordsize="11,20" path="m3773,-691l3783,-691,3783,-710,3773,-710,3773,-691xe" filled="true" fillcolor="#000000" stroked="false">
                <v:path arrowok="t"/>
                <v:fill type="solid"/>
              </v:shape>
            </v:group>
            <v:group style="position:absolute;left:3773;top:-691;width:11;height:20" coordorigin="3773,-691" coordsize="11,20">
              <v:shape style="position:absolute;left:3773;top:-691;width:11;height:20" coordorigin="3773,-691" coordsize="11,20" path="m3773,-672l3783,-672,3783,-691,3773,-691,3773,-672xe" filled="true" fillcolor="#000000" stroked="false">
                <v:path arrowok="t"/>
                <v:fill type="solid"/>
              </v:shape>
            </v:group>
            <v:group style="position:absolute;left:3773;top:-672;width:11;height:20" coordorigin="3773,-672" coordsize="11,20">
              <v:shape style="position:absolute;left:3773;top:-672;width:11;height:20" coordorigin="3773,-672" coordsize="11,20" path="m3773,-652l3783,-652,3783,-672,3773,-672,3773,-652xe" filled="true" fillcolor="#000000" stroked="false">
                <v:path arrowok="t"/>
                <v:fill type="solid"/>
              </v:shape>
            </v:group>
            <v:group style="position:absolute;left:5545;top:-940;width:10;height:20" coordorigin="5545,-940" coordsize="10,20">
              <v:shape style="position:absolute;left:5545;top:-940;width:10;height:20" coordorigin="5545,-940" coordsize="10,20" path="m5545,-921l5555,-921,5555,-940,5545,-940,5545,-921xe" filled="true" fillcolor="#000000" stroked="false">
                <v:path arrowok="t"/>
                <v:fill type="solid"/>
              </v:shape>
            </v:group>
            <v:group style="position:absolute;left:5545;top:-921;width:10;height:20" coordorigin="5545,-921" coordsize="10,20">
              <v:shape style="position:absolute;left:5545;top:-921;width:10;height:20" coordorigin="5545,-921" coordsize="10,20" path="m5545,-902l5555,-902,5555,-921,5545,-921,5545,-902xe" filled="true" fillcolor="#000000" stroked="false">
                <v:path arrowok="t"/>
                <v:fill type="solid"/>
              </v:shape>
            </v:group>
            <v:group style="position:absolute;left:5545;top:-902;width:10;height:20" coordorigin="5545,-902" coordsize="10,20">
              <v:shape style="position:absolute;left:5545;top:-902;width:10;height:20" coordorigin="5545,-902" coordsize="10,20" path="m5545,-883l5555,-883,5555,-902,5545,-902,5545,-883xe" filled="true" fillcolor="#000000" stroked="false">
                <v:path arrowok="t"/>
                <v:fill type="solid"/>
              </v:shape>
            </v:group>
            <v:group style="position:absolute;left:5545;top:-883;width:10;height:20" coordorigin="5545,-883" coordsize="10,20">
              <v:shape style="position:absolute;left:5545;top:-883;width:10;height:20" coordorigin="5545,-883" coordsize="10,20" path="m5545,-864l5555,-864,5555,-883,5545,-883,5545,-864xe" filled="true" fillcolor="#000000" stroked="false">
                <v:path arrowok="t"/>
                <v:fill type="solid"/>
              </v:shape>
            </v:group>
            <v:group style="position:absolute;left:5545;top:-864;width:10;height:20" coordorigin="5545,-864" coordsize="10,20">
              <v:shape style="position:absolute;left:5545;top:-864;width:10;height:20" coordorigin="5545,-864" coordsize="10,20" path="m5545,-844l5555,-844,5555,-864,5545,-864,5545,-844xe" filled="true" fillcolor="#000000" stroked="false">
                <v:path arrowok="t"/>
                <v:fill type="solid"/>
              </v:shape>
            </v:group>
            <v:group style="position:absolute;left:5545;top:-844;width:10;height:20" coordorigin="5545,-844" coordsize="10,20">
              <v:shape style="position:absolute;left:5545;top:-844;width:10;height:20" coordorigin="5545,-844" coordsize="10,20" path="m5545,-825l5555,-825,5555,-844,5545,-844,5545,-825xe" filled="true" fillcolor="#000000" stroked="false">
                <v:path arrowok="t"/>
                <v:fill type="solid"/>
              </v:shape>
            </v:group>
            <v:group style="position:absolute;left:5545;top:-825;width:10;height:20" coordorigin="5545,-825" coordsize="10,20">
              <v:shape style="position:absolute;left:5545;top:-825;width:10;height:20" coordorigin="5545,-825" coordsize="10,20" path="m5545,-806l5555,-806,5555,-825,5545,-825,5545,-806xe" filled="true" fillcolor="#000000" stroked="false">
                <v:path arrowok="t"/>
                <v:fill type="solid"/>
              </v:shape>
            </v:group>
            <v:group style="position:absolute;left:5545;top:-806;width:10;height:20" coordorigin="5545,-806" coordsize="10,20">
              <v:shape style="position:absolute;left:5545;top:-806;width:10;height:20" coordorigin="5545,-806" coordsize="10,20" path="m5545,-787l5555,-787,5555,-806,5545,-806,5545,-787xe" filled="true" fillcolor="#000000" stroked="false">
                <v:path arrowok="t"/>
                <v:fill type="solid"/>
              </v:shape>
            </v:group>
            <v:group style="position:absolute;left:5545;top:-787;width:10;height:20" coordorigin="5545,-787" coordsize="10,20">
              <v:shape style="position:absolute;left:5545;top:-787;width:10;height:20" coordorigin="5545,-787" coordsize="10,20" path="m5545,-768l5555,-768,5555,-787,5545,-787,5545,-768xe" filled="true" fillcolor="#000000" stroked="false">
                <v:path arrowok="t"/>
                <v:fill type="solid"/>
              </v:shape>
            </v:group>
            <v:group style="position:absolute;left:5545;top:-768;width:10;height:20" coordorigin="5545,-768" coordsize="10,20">
              <v:shape style="position:absolute;left:5545;top:-768;width:10;height:20" coordorigin="5545,-768" coordsize="10,20" path="m5545,-748l5555,-748,5555,-768,5545,-768,5545,-748xe" filled="true" fillcolor="#000000" stroked="false">
                <v:path arrowok="t"/>
                <v:fill type="solid"/>
              </v:shape>
            </v:group>
            <v:group style="position:absolute;left:5545;top:-748;width:10;height:20" coordorigin="5545,-748" coordsize="10,20">
              <v:shape style="position:absolute;left:5545;top:-748;width:10;height:20" coordorigin="5545,-748" coordsize="10,20" path="m5545,-729l5555,-729,5555,-748,5545,-748,5545,-729xe" filled="true" fillcolor="#000000" stroked="false">
                <v:path arrowok="t"/>
                <v:fill type="solid"/>
              </v:shape>
            </v:group>
            <v:group style="position:absolute;left:5545;top:-729;width:10;height:20" coordorigin="5545,-729" coordsize="10,20">
              <v:shape style="position:absolute;left:5545;top:-729;width:10;height:20" coordorigin="5545,-729" coordsize="10,20" path="m5545,-710l5555,-710,5555,-729,5545,-729,5545,-710xe" filled="true" fillcolor="#000000" stroked="false">
                <v:path arrowok="t"/>
                <v:fill type="solid"/>
              </v:shape>
            </v:group>
            <v:group style="position:absolute;left:5545;top:-710;width:10;height:20" coordorigin="5545,-710" coordsize="10,20">
              <v:shape style="position:absolute;left:5545;top:-710;width:10;height:20" coordorigin="5545,-710" coordsize="10,20" path="m5545,-691l5555,-691,5555,-710,5545,-710,5545,-691xe" filled="true" fillcolor="#000000" stroked="false">
                <v:path arrowok="t"/>
                <v:fill type="solid"/>
              </v:shape>
            </v:group>
            <v:group style="position:absolute;left:5545;top:-691;width:10;height:20" coordorigin="5545,-691" coordsize="10,20">
              <v:shape style="position:absolute;left:5545;top:-691;width:10;height:20" coordorigin="5545,-691" coordsize="10,20" path="m5545,-672l5555,-672,5555,-691,5545,-691,5545,-672xe" filled="true" fillcolor="#000000" stroked="false">
                <v:path arrowok="t"/>
                <v:fill type="solid"/>
              </v:shape>
            </v:group>
            <v:group style="position:absolute;left:5545;top:-672;width:10;height:20" coordorigin="5545,-672" coordsize="10,20">
              <v:shape style="position:absolute;left:5545;top:-672;width:10;height:20" coordorigin="5545,-672" coordsize="10,20" path="m5545,-652l5555,-652,5555,-672,5545,-672,5545,-652xe" filled="true" fillcolor="#000000" stroked="false">
                <v:path arrowok="t"/>
                <v:fill type="solid"/>
              </v:shape>
            </v:group>
            <v:group style="position:absolute;left:5545;top:-652;width:10;height:20" coordorigin="5545,-652" coordsize="10,20">
              <v:shape style="position:absolute;left:5545;top:-652;width:10;height:20" coordorigin="5545,-652" coordsize="10,20" path="m5545,-633l5555,-633,5555,-652,5545,-652,5545,-633xe" filled="true" fillcolor="#000000" stroked="false">
                <v:path arrowok="t"/>
                <v:fill type="solid"/>
              </v:shape>
            </v:group>
            <v:group style="position:absolute;left:5545;top:-633;width:10;height:20" coordorigin="5545,-633" coordsize="10,20">
              <v:shape style="position:absolute;left:5545;top:-633;width:10;height:20" coordorigin="5545,-633" coordsize="10,20" path="m5545,-614l5555,-614,5555,-633,5545,-633,5545,-614xe" filled="true" fillcolor="#000000" stroked="false">
                <v:path arrowok="t"/>
                <v:fill type="solid"/>
              </v:shape>
            </v:group>
            <v:group style="position:absolute;left:5545;top:-614;width:10;height:20" coordorigin="5545,-614" coordsize="10,20">
              <v:shape style="position:absolute;left:5545;top:-614;width:10;height:20" coordorigin="5545,-614" coordsize="10,20" path="m5545,-595l5555,-595,5555,-614,5545,-614,5545,-595xe" filled="true" fillcolor="#000000" stroked="false">
                <v:path arrowok="t"/>
                <v:fill type="solid"/>
              </v:shape>
            </v:group>
            <v:group style="position:absolute;left:5545;top:-595;width:10;height:20" coordorigin="5545,-595" coordsize="10,20">
              <v:shape style="position:absolute;left:5545;top:-595;width:10;height:20" coordorigin="5545,-595" coordsize="10,20" path="m5545,-576l5555,-576,5555,-595,5545,-595,5545,-576xe" filled="true" fillcolor="#000000" stroked="false">
                <v:path arrowok="t"/>
                <v:fill type="solid"/>
              </v:shape>
            </v:group>
            <v:group style="position:absolute;left:5545;top:-576;width:10;height:20" coordorigin="5545,-576" coordsize="10,20">
              <v:shape style="position:absolute;left:5545;top:-576;width:10;height:20" coordorigin="5545,-576" coordsize="10,20" path="m5545,-556l5555,-556,5555,-576,5545,-576,5545,-556xe" filled="true" fillcolor="#000000" stroked="false">
                <v:path arrowok="t"/>
                <v:fill type="solid"/>
              </v:shape>
            </v:group>
            <v:group style="position:absolute;left:7317;top:-940;width:10;height:20" coordorigin="7317,-940" coordsize="10,20">
              <v:shape style="position:absolute;left:7317;top:-940;width:10;height:20" coordorigin="7317,-940" coordsize="10,20" path="m7317,-921l7326,-921,7326,-940,7317,-940,7317,-921xe" filled="true" fillcolor="#000000" stroked="false">
                <v:path arrowok="t"/>
                <v:fill type="solid"/>
              </v:shape>
            </v:group>
            <v:group style="position:absolute;left:7317;top:-921;width:10;height:20" coordorigin="7317,-921" coordsize="10,20">
              <v:shape style="position:absolute;left:7317;top:-921;width:10;height:20" coordorigin="7317,-921" coordsize="10,20" path="m7317,-902l7326,-902,7326,-921,7317,-921,7317,-902xe" filled="true" fillcolor="#000000" stroked="false">
                <v:path arrowok="t"/>
                <v:fill type="solid"/>
              </v:shape>
            </v:group>
            <v:group style="position:absolute;left:7317;top:-902;width:10;height:20" coordorigin="7317,-902" coordsize="10,20">
              <v:shape style="position:absolute;left:7317;top:-902;width:10;height:20" coordorigin="7317,-902" coordsize="10,20" path="m7317,-883l7326,-883,7326,-902,7317,-902,7317,-883xe" filled="true" fillcolor="#000000" stroked="false">
                <v:path arrowok="t"/>
                <v:fill type="solid"/>
              </v:shape>
            </v:group>
            <v:group style="position:absolute;left:7317;top:-883;width:10;height:20" coordorigin="7317,-883" coordsize="10,20">
              <v:shape style="position:absolute;left:7317;top:-883;width:10;height:20" coordorigin="7317,-883" coordsize="10,20" path="m7317,-864l7326,-864,7326,-883,7317,-883,7317,-864xe" filled="true" fillcolor="#000000" stroked="false">
                <v:path arrowok="t"/>
                <v:fill type="solid"/>
              </v:shape>
            </v:group>
            <v:group style="position:absolute;left:7317;top:-864;width:10;height:20" coordorigin="7317,-864" coordsize="10,20">
              <v:shape style="position:absolute;left:7317;top:-864;width:10;height:20" coordorigin="7317,-864" coordsize="10,20" path="m7317,-844l7326,-844,7326,-864,7317,-864,7317,-844xe" filled="true" fillcolor="#000000" stroked="false">
                <v:path arrowok="t"/>
                <v:fill type="solid"/>
              </v:shape>
            </v:group>
            <v:group style="position:absolute;left:7317;top:-844;width:10;height:20" coordorigin="7317,-844" coordsize="10,20">
              <v:shape style="position:absolute;left:7317;top:-844;width:10;height:20" coordorigin="7317,-844" coordsize="10,20" path="m7317,-825l7326,-825,7326,-844,7317,-844,7317,-825xe" filled="true" fillcolor="#000000" stroked="false">
                <v:path arrowok="t"/>
                <v:fill type="solid"/>
              </v:shape>
            </v:group>
            <v:group style="position:absolute;left:7317;top:-825;width:10;height:20" coordorigin="7317,-825" coordsize="10,20">
              <v:shape style="position:absolute;left:7317;top:-825;width:10;height:20" coordorigin="7317,-825" coordsize="10,20" path="m7317,-806l7326,-806,7326,-825,7317,-825,7317,-806xe" filled="true" fillcolor="#000000" stroked="false">
                <v:path arrowok="t"/>
                <v:fill type="solid"/>
              </v:shape>
            </v:group>
            <v:group style="position:absolute;left:7317;top:-806;width:10;height:20" coordorigin="7317,-806" coordsize="10,20">
              <v:shape style="position:absolute;left:7317;top:-806;width:10;height:20" coordorigin="7317,-806" coordsize="10,20" path="m7317,-787l7326,-787,7326,-806,7317,-806,7317,-787xe" filled="true" fillcolor="#000000" stroked="false">
                <v:path arrowok="t"/>
                <v:fill type="solid"/>
              </v:shape>
            </v:group>
            <v:group style="position:absolute;left:7317;top:-787;width:10;height:20" coordorigin="7317,-787" coordsize="10,20">
              <v:shape style="position:absolute;left:7317;top:-787;width:10;height:20" coordorigin="7317,-787" coordsize="10,20" path="m7317,-768l7326,-768,7326,-787,7317,-787,7317,-768xe" filled="true" fillcolor="#000000" stroked="false">
                <v:path arrowok="t"/>
                <v:fill type="solid"/>
              </v:shape>
            </v:group>
            <v:group style="position:absolute;left:7317;top:-768;width:10;height:20" coordorigin="7317,-768" coordsize="10,20">
              <v:shape style="position:absolute;left:7317;top:-768;width:10;height:20" coordorigin="7317,-768" coordsize="10,20" path="m7317,-748l7326,-748,7326,-768,7317,-768,7317,-748xe" filled="true" fillcolor="#000000" stroked="false">
                <v:path arrowok="t"/>
                <v:fill type="solid"/>
              </v:shape>
            </v:group>
            <v:group style="position:absolute;left:7317;top:-748;width:10;height:20" coordorigin="7317,-748" coordsize="10,20">
              <v:shape style="position:absolute;left:7317;top:-748;width:10;height:20" coordorigin="7317,-748" coordsize="10,20" path="m7317,-729l7326,-729,7326,-748,7317,-748,7317,-729xe" filled="true" fillcolor="#000000" stroked="false">
                <v:path arrowok="t"/>
                <v:fill type="solid"/>
              </v:shape>
            </v:group>
            <v:group style="position:absolute;left:7317;top:-729;width:10;height:20" coordorigin="7317,-729" coordsize="10,20">
              <v:shape style="position:absolute;left:7317;top:-729;width:10;height:20" coordorigin="7317,-729" coordsize="10,20" path="m7317,-710l7326,-710,7326,-729,7317,-729,7317,-710xe" filled="true" fillcolor="#000000" stroked="false">
                <v:path arrowok="t"/>
                <v:fill type="solid"/>
              </v:shape>
            </v:group>
            <v:group style="position:absolute;left:7317;top:-710;width:10;height:20" coordorigin="7317,-710" coordsize="10,20">
              <v:shape style="position:absolute;left:7317;top:-710;width:10;height:20" coordorigin="7317,-710" coordsize="10,20" path="m7317,-691l7326,-691,7326,-710,7317,-710,7317,-691xe" filled="true" fillcolor="#000000" stroked="false">
                <v:path arrowok="t"/>
                <v:fill type="solid"/>
              </v:shape>
            </v:group>
            <v:group style="position:absolute;left:7317;top:-691;width:10;height:20" coordorigin="7317,-691" coordsize="10,20">
              <v:shape style="position:absolute;left:7317;top:-691;width:10;height:20" coordorigin="7317,-691" coordsize="10,20" path="m7317,-672l7326,-672,7326,-691,7317,-691,7317,-672xe" filled="true" fillcolor="#000000" stroked="false">
                <v:path arrowok="t"/>
                <v:fill type="solid"/>
              </v:shape>
            </v:group>
            <v:group style="position:absolute;left:7317;top:-672;width:10;height:20" coordorigin="7317,-672" coordsize="10,20">
              <v:shape style="position:absolute;left:7317;top:-672;width:10;height:20" coordorigin="7317,-672" coordsize="10,20" path="m7317,-652l7326,-652,7326,-672,7317,-672,7317,-652xe" filled="true" fillcolor="#000000" stroked="false">
                <v:path arrowok="t"/>
                <v:fill type="solid"/>
              </v:shape>
            </v:group>
            <v:group style="position:absolute;left:7317;top:-652;width:10;height:20" coordorigin="7317,-652" coordsize="10,20">
              <v:shape style="position:absolute;left:7317;top:-652;width:10;height:20" coordorigin="7317,-652" coordsize="10,20" path="m7317,-633l7326,-633,7326,-652,7317,-652,7317,-633xe" filled="true" fillcolor="#000000" stroked="false">
                <v:path arrowok="t"/>
                <v:fill type="solid"/>
              </v:shape>
            </v:group>
            <v:group style="position:absolute;left:7317;top:-633;width:10;height:20" coordorigin="7317,-633" coordsize="10,20">
              <v:shape style="position:absolute;left:7317;top:-633;width:10;height:20" coordorigin="7317,-633" coordsize="10,20" path="m7317,-614l7326,-614,7326,-633,7317,-633,7317,-614xe" filled="true" fillcolor="#000000" stroked="false">
                <v:path arrowok="t"/>
                <v:fill type="solid"/>
              </v:shape>
            </v:group>
            <v:group style="position:absolute;left:7317;top:-614;width:10;height:20" coordorigin="7317,-614" coordsize="10,20">
              <v:shape style="position:absolute;left:7317;top:-614;width:10;height:20" coordorigin="7317,-614" coordsize="10,20" path="m7317,-595l7326,-595,7326,-614,7317,-614,7317,-595xe" filled="true" fillcolor="#000000" stroked="false">
                <v:path arrowok="t"/>
                <v:fill type="solid"/>
              </v:shape>
            </v:group>
            <v:group style="position:absolute;left:7317;top:-595;width:10;height:20" coordorigin="7317,-595" coordsize="10,20">
              <v:shape style="position:absolute;left:7317;top:-595;width:10;height:20" coordorigin="7317,-595" coordsize="10,20" path="m7317,-576l7326,-576,7326,-595,7317,-595,7317,-576xe" filled="true" fillcolor="#000000" stroked="false">
                <v:path arrowok="t"/>
                <v:fill type="solid"/>
              </v:shape>
            </v:group>
            <v:group style="position:absolute;left:7317;top:-576;width:10;height:20" coordorigin="7317,-576" coordsize="10,20">
              <v:shape style="position:absolute;left:7317;top:-576;width:10;height:20" coordorigin="7317,-576" coordsize="10,20" path="m7317,-556l7326,-556,7326,-576,7317,-576,7317,-556xe" filled="true" fillcolor="#000000" stroked="false">
                <v:path arrowok="t"/>
                <v:fill type="solid"/>
              </v:shape>
            </v:group>
            <v:group style="position:absolute;left:9088;top:-940;width:10;height:20" coordorigin="9088,-940" coordsize="10,20">
              <v:shape style="position:absolute;left:9088;top:-940;width:10;height:20" coordorigin="9088,-940" coordsize="10,20" path="m9088,-921l9098,-921,9098,-940,9088,-940,9088,-921xe" filled="true" fillcolor="#000000" stroked="false">
                <v:path arrowok="t"/>
                <v:fill type="solid"/>
              </v:shape>
            </v:group>
            <v:group style="position:absolute;left:9088;top:-921;width:10;height:20" coordorigin="9088,-921" coordsize="10,20">
              <v:shape style="position:absolute;left:9088;top:-921;width:10;height:20" coordorigin="9088,-921" coordsize="10,20" path="m9088,-902l9098,-902,9098,-921,9088,-921,9088,-902xe" filled="true" fillcolor="#000000" stroked="false">
                <v:path arrowok="t"/>
                <v:fill type="solid"/>
              </v:shape>
            </v:group>
            <v:group style="position:absolute;left:9088;top:-902;width:10;height:20" coordorigin="9088,-902" coordsize="10,20">
              <v:shape style="position:absolute;left:9088;top:-902;width:10;height:20" coordorigin="9088,-902" coordsize="10,20" path="m9088,-883l9098,-883,9098,-902,9088,-902,9088,-883xe" filled="true" fillcolor="#000000" stroked="false">
                <v:path arrowok="t"/>
                <v:fill type="solid"/>
              </v:shape>
            </v:group>
            <v:group style="position:absolute;left:9088;top:-883;width:10;height:20" coordorigin="9088,-883" coordsize="10,20">
              <v:shape style="position:absolute;left:9088;top:-883;width:10;height:20" coordorigin="9088,-883" coordsize="10,20" path="m9088,-864l9098,-864,9098,-883,9088,-883,9088,-864xe" filled="true" fillcolor="#000000" stroked="false">
                <v:path arrowok="t"/>
                <v:fill type="solid"/>
              </v:shape>
            </v:group>
            <v:group style="position:absolute;left:9088;top:-864;width:10;height:20" coordorigin="9088,-864" coordsize="10,20">
              <v:shape style="position:absolute;left:9088;top:-864;width:10;height:20" coordorigin="9088,-864" coordsize="10,20" path="m9088,-844l9098,-844,9098,-864,9088,-864,9088,-844xe" filled="true" fillcolor="#000000" stroked="false">
                <v:path arrowok="t"/>
                <v:fill type="solid"/>
              </v:shape>
            </v:group>
            <v:group style="position:absolute;left:9088;top:-844;width:10;height:20" coordorigin="9088,-844" coordsize="10,20">
              <v:shape style="position:absolute;left:9088;top:-844;width:10;height:20" coordorigin="9088,-844" coordsize="10,20" path="m9088,-825l9098,-825,9098,-844,9088,-844,9088,-825xe" filled="true" fillcolor="#000000" stroked="false">
                <v:path arrowok="t"/>
                <v:fill type="solid"/>
              </v:shape>
            </v:group>
            <v:group style="position:absolute;left:9088;top:-825;width:10;height:20" coordorigin="9088,-825" coordsize="10,20">
              <v:shape style="position:absolute;left:9088;top:-825;width:10;height:20" coordorigin="9088,-825" coordsize="10,20" path="m9088,-806l9098,-806,9098,-825,9088,-825,9088,-806xe" filled="true" fillcolor="#000000" stroked="false">
                <v:path arrowok="t"/>
                <v:fill type="solid"/>
              </v:shape>
            </v:group>
            <v:group style="position:absolute;left:9088;top:-806;width:10;height:20" coordorigin="9088,-806" coordsize="10,20">
              <v:shape style="position:absolute;left:9088;top:-806;width:10;height:20" coordorigin="9088,-806" coordsize="10,20" path="m9088,-787l9098,-787,9098,-806,9088,-806,9088,-787xe" filled="true" fillcolor="#000000" stroked="false">
                <v:path arrowok="t"/>
                <v:fill type="solid"/>
              </v:shape>
            </v:group>
            <v:group style="position:absolute;left:9088;top:-787;width:10;height:20" coordorigin="9088,-787" coordsize="10,20">
              <v:shape style="position:absolute;left:9088;top:-787;width:10;height:20" coordorigin="9088,-787" coordsize="10,20" path="m9088,-768l9098,-768,9098,-787,9088,-787,9088,-768xe" filled="true" fillcolor="#000000" stroked="false">
                <v:path arrowok="t"/>
                <v:fill type="solid"/>
              </v:shape>
            </v:group>
            <v:group style="position:absolute;left:9088;top:-768;width:10;height:20" coordorigin="9088,-768" coordsize="10,20">
              <v:shape style="position:absolute;left:9088;top:-768;width:10;height:20" coordorigin="9088,-768" coordsize="10,20" path="m9088,-748l9098,-748,9098,-768,9088,-768,9088,-748xe" filled="true" fillcolor="#000000" stroked="false">
                <v:path arrowok="t"/>
                <v:fill type="solid"/>
              </v:shape>
            </v:group>
            <v:group style="position:absolute;left:9088;top:-748;width:10;height:20" coordorigin="9088,-748" coordsize="10,20">
              <v:shape style="position:absolute;left:9088;top:-748;width:10;height:20" coordorigin="9088,-748" coordsize="10,20" path="m9088,-729l9098,-729,9098,-748,9088,-748,9088,-729xe" filled="true" fillcolor="#000000" stroked="false">
                <v:path arrowok="t"/>
                <v:fill type="solid"/>
              </v:shape>
            </v:group>
            <v:group style="position:absolute;left:9088;top:-729;width:10;height:20" coordorigin="9088,-729" coordsize="10,20">
              <v:shape style="position:absolute;left:9088;top:-729;width:10;height:20" coordorigin="9088,-729" coordsize="10,20" path="m9088,-710l9098,-710,9098,-729,9088,-729,9088,-710xe" filled="true" fillcolor="#000000" stroked="false">
                <v:path arrowok="t"/>
                <v:fill type="solid"/>
              </v:shape>
            </v:group>
            <v:group style="position:absolute;left:9088;top:-710;width:10;height:20" coordorigin="9088,-710" coordsize="10,20">
              <v:shape style="position:absolute;left:9088;top:-710;width:10;height:20" coordorigin="9088,-710" coordsize="10,20" path="m9088,-691l9098,-691,9098,-710,9088,-710,9088,-691xe" filled="true" fillcolor="#000000" stroked="false">
                <v:path arrowok="t"/>
                <v:fill type="solid"/>
              </v:shape>
            </v:group>
            <v:group style="position:absolute;left:9088;top:-691;width:10;height:20" coordorigin="9088,-691" coordsize="10,20">
              <v:shape style="position:absolute;left:9088;top:-691;width:10;height:20" coordorigin="9088,-691" coordsize="10,20" path="m9088,-672l9098,-672,9098,-691,9088,-691,9088,-672xe" filled="true" fillcolor="#000000" stroked="false">
                <v:path arrowok="t"/>
                <v:fill type="solid"/>
              </v:shape>
            </v:group>
            <v:group style="position:absolute;left:9088;top:-672;width:10;height:20" coordorigin="9088,-672" coordsize="10,20">
              <v:shape style="position:absolute;left:9088;top:-672;width:10;height:20" coordorigin="9088,-672" coordsize="10,20" path="m9088,-652l9098,-652,9098,-672,9088,-672,9088,-652xe" filled="true" fillcolor="#000000" stroked="false">
                <v:path arrowok="t"/>
                <v:fill type="solid"/>
              </v:shape>
            </v:group>
            <v:group style="position:absolute;left:9088;top:-652;width:10;height:20" coordorigin="9088,-652" coordsize="10,20">
              <v:shape style="position:absolute;left:9088;top:-652;width:10;height:20" coordorigin="9088,-652" coordsize="10,20" path="m9088,-633l9098,-633,9098,-652,9088,-652,9088,-633xe" filled="true" fillcolor="#000000" stroked="false">
                <v:path arrowok="t"/>
                <v:fill type="solid"/>
              </v:shape>
            </v:group>
            <v:group style="position:absolute;left:9088;top:-633;width:10;height:20" coordorigin="9088,-633" coordsize="10,20">
              <v:shape style="position:absolute;left:9088;top:-633;width:10;height:20" coordorigin="9088,-633" coordsize="10,20" path="m9088,-614l9098,-614,9098,-633,9088,-633,9088,-614xe" filled="true" fillcolor="#000000" stroked="false">
                <v:path arrowok="t"/>
                <v:fill type="solid"/>
              </v:shape>
            </v:group>
            <v:group style="position:absolute;left:9088;top:-614;width:10;height:20" coordorigin="9088,-614" coordsize="10,20">
              <v:shape style="position:absolute;left:9088;top:-614;width:10;height:20" coordorigin="9088,-614" coordsize="10,20" path="m9088,-595l9098,-595,9098,-614,9088,-614,9088,-595xe" filled="true" fillcolor="#000000" stroked="false">
                <v:path arrowok="t"/>
                <v:fill type="solid"/>
              </v:shape>
            </v:group>
            <v:group style="position:absolute;left:9088;top:-595;width:10;height:20" coordorigin="9088,-595" coordsize="10,20">
              <v:shape style="position:absolute;left:9088;top:-595;width:10;height:20" coordorigin="9088,-595" coordsize="10,20" path="m9088,-576l9098,-576,9098,-595,9088,-595,9088,-576xe" filled="true" fillcolor="#000000" stroked="false">
                <v:path arrowok="t"/>
                <v:fill type="solid"/>
              </v:shape>
            </v:group>
            <v:group style="position:absolute;left:9088;top:-576;width:10;height:20" coordorigin="9088,-576" coordsize="10,20">
              <v:shape style="position:absolute;left:9088;top:-576;width:10;height:20" coordorigin="9088,-576" coordsize="10,20" path="m9088,-556l9098,-556,9098,-576,9088,-576,9088,-556xe" filled="true" fillcolor="#000000" stroked="false">
                <v:path arrowok="t"/>
                <v:fill type="solid"/>
              </v:shape>
              <v:shape style="position:absolute;left:1690;top:-652;width:2103;height:110" type="#_x0000_t75" stroked="false">
                <v:imagedata r:id="rId564" o:title=""/>
              </v:shape>
              <v:shape style="position:absolute;left:3768;top:-556;width:1786;height:14" type="#_x0000_t75" stroked="false">
                <v:imagedata r:id="rId944" o:title=""/>
              </v:shape>
              <v:shape style="position:absolute;left:5540;top:-556;width:1786;height:14" type="#_x0000_t75" stroked="false">
                <v:imagedata r:id="rId945" o:title=""/>
              </v:shape>
              <v:shape style="position:absolute;left:7312;top:-556;width:1786;height:14" type="#_x0000_t75" stroked="false">
                <v:imagedata r:id="rId945" o:title=""/>
              </v:shape>
              <v:shape style="position:absolute;left:9084;top:-552;width:1781;height:10" type="#_x0000_t75" stroked="false">
                <v:imagedata r:id="rId563" o:title=""/>
              </v:shape>
            </v:group>
            <v:group style="position:absolute;left:3773;top:-542;width:11;height:20" coordorigin="3773,-542" coordsize="11,20">
              <v:shape style="position:absolute;left:3773;top:-542;width:11;height:20" coordorigin="3773,-542" coordsize="11,20" path="m3773,-523l3783,-523,3783,-542,3773,-542,3773,-523xe" filled="true" fillcolor="#000000" stroked="false">
                <v:path arrowok="t"/>
                <v:fill type="solid"/>
              </v:shape>
            </v:group>
            <v:group style="position:absolute;left:3773;top:-523;width:11;height:20" coordorigin="3773,-523" coordsize="11,20">
              <v:shape style="position:absolute;left:3773;top:-523;width:11;height:20" coordorigin="3773,-523" coordsize="11,20" path="m3773,-504l3783,-504,3783,-523,3773,-523,3773,-504xe" filled="true" fillcolor="#000000" stroked="false">
                <v:path arrowok="t"/>
                <v:fill type="solid"/>
              </v:shape>
            </v:group>
            <v:group style="position:absolute;left:3773;top:-504;width:11;height:20" coordorigin="3773,-504" coordsize="11,20">
              <v:shape style="position:absolute;left:3773;top:-504;width:11;height:20" coordorigin="3773,-504" coordsize="11,20" path="m3773,-484l3783,-484,3783,-504,3773,-504,3773,-484xe" filled="true" fillcolor="#000000" stroked="false">
                <v:path arrowok="t"/>
                <v:fill type="solid"/>
              </v:shape>
            </v:group>
            <v:group style="position:absolute;left:3773;top:-484;width:11;height:20" coordorigin="3773,-484" coordsize="11,20">
              <v:shape style="position:absolute;left:3773;top:-484;width:11;height:20" coordorigin="3773,-484" coordsize="11,20" path="m3773,-465l3783,-465,3783,-484,3773,-484,3773,-465xe" filled="true" fillcolor="#000000" stroked="false">
                <v:path arrowok="t"/>
                <v:fill type="solid"/>
              </v:shape>
            </v:group>
            <v:group style="position:absolute;left:3773;top:-465;width:11;height:20" coordorigin="3773,-465" coordsize="11,20">
              <v:shape style="position:absolute;left:3773;top:-465;width:11;height:20" coordorigin="3773,-465" coordsize="11,20" path="m3773,-446l3783,-446,3783,-465,3773,-465,3773,-446xe" filled="true" fillcolor="#000000" stroked="false">
                <v:path arrowok="t"/>
                <v:fill type="solid"/>
              </v:shape>
            </v:group>
            <v:group style="position:absolute;left:3773;top:-446;width:11;height:20" coordorigin="3773,-446" coordsize="11,20">
              <v:shape style="position:absolute;left:3773;top:-446;width:11;height:20" coordorigin="3773,-446" coordsize="11,20" path="m3773,-427l3783,-427,3783,-446,3773,-446,3773,-427xe" filled="true" fillcolor="#000000" stroked="false">
                <v:path arrowok="t"/>
                <v:fill type="solid"/>
              </v:shape>
            </v:group>
            <v:group style="position:absolute;left:3773;top:-427;width:11;height:20" coordorigin="3773,-427" coordsize="11,20">
              <v:shape style="position:absolute;left:3773;top:-427;width:11;height:20" coordorigin="3773,-427" coordsize="11,20" path="m3773,-408l3783,-408,3783,-427,3773,-427,3773,-408xe" filled="true" fillcolor="#000000" stroked="false">
                <v:path arrowok="t"/>
                <v:fill type="solid"/>
              </v:shape>
            </v:group>
            <v:group style="position:absolute;left:3773;top:-408;width:11;height:20" coordorigin="3773,-408" coordsize="11,20">
              <v:shape style="position:absolute;left:3773;top:-408;width:11;height:20" coordorigin="3773,-408" coordsize="11,20" path="m3773,-388l3783,-388,3783,-408,3773,-408,3773,-388xe" filled="true" fillcolor="#000000" stroked="false">
                <v:path arrowok="t"/>
                <v:fill type="solid"/>
              </v:shape>
            </v:group>
            <v:group style="position:absolute;left:3773;top:-388;width:11;height:20" coordorigin="3773,-388" coordsize="11,20">
              <v:shape style="position:absolute;left:3773;top:-388;width:11;height:20" coordorigin="3773,-388" coordsize="11,20" path="m3773,-369l3783,-369,3783,-388,3773,-388,3773,-369xe" filled="true" fillcolor="#000000" stroked="false">
                <v:path arrowok="t"/>
                <v:fill type="solid"/>
              </v:shape>
            </v:group>
            <v:group style="position:absolute;left:3773;top:-369;width:11;height:20" coordorigin="3773,-369" coordsize="11,20">
              <v:shape style="position:absolute;left:3773;top:-369;width:11;height:20" coordorigin="3773,-369" coordsize="11,20" path="m3773,-350l3783,-350,3783,-369,3773,-369,3773,-350xe" filled="true" fillcolor="#000000" stroked="false">
                <v:path arrowok="t"/>
                <v:fill type="solid"/>
              </v:shape>
            </v:group>
            <v:group style="position:absolute;left:3773;top:-350;width:11;height:20" coordorigin="3773,-350" coordsize="11,20">
              <v:shape style="position:absolute;left:3773;top:-350;width:11;height:20" coordorigin="3773,-350" coordsize="11,20" path="m3773,-331l3783,-331,3783,-350,3773,-350,3773,-331xe" filled="true" fillcolor="#000000" stroked="false">
                <v:path arrowok="t"/>
                <v:fill type="solid"/>
              </v:shape>
            </v:group>
            <v:group style="position:absolute;left:3773;top:-331;width:11;height:20" coordorigin="3773,-331" coordsize="11,20">
              <v:shape style="position:absolute;left:3773;top:-331;width:11;height:20" coordorigin="3773,-331" coordsize="11,20" path="m3773,-312l3783,-312,3783,-331,3773,-331,3773,-312xe" filled="true" fillcolor="#000000" stroked="false">
                <v:path arrowok="t"/>
                <v:fill type="solid"/>
              </v:shape>
            </v:group>
            <v:group style="position:absolute;left:3773;top:-312;width:11;height:20" coordorigin="3773,-312" coordsize="11,20">
              <v:shape style="position:absolute;left:3773;top:-312;width:11;height:20" coordorigin="3773,-312" coordsize="11,20" path="m3773,-292l3783,-292,3783,-312,3773,-312,3773,-292xe" filled="true" fillcolor="#000000" stroked="false">
                <v:path arrowok="t"/>
                <v:fill type="solid"/>
              </v:shape>
            </v:group>
            <v:group style="position:absolute;left:3773;top:-292;width:11;height:20" coordorigin="3773,-292" coordsize="11,20">
              <v:shape style="position:absolute;left:3773;top:-292;width:11;height:20" coordorigin="3773,-292" coordsize="11,20" path="m3773,-273l3783,-273,3783,-292,3773,-292,3773,-273xe" filled="true" fillcolor="#000000" stroked="false">
                <v:path arrowok="t"/>
                <v:fill type="solid"/>
              </v:shape>
            </v:group>
            <v:group style="position:absolute;left:3773;top:-273;width:11;height:20" coordorigin="3773,-273" coordsize="11,20">
              <v:shape style="position:absolute;left:3773;top:-273;width:11;height:20" coordorigin="3773,-273" coordsize="11,20" path="m3773,-254l3783,-254,3783,-273,3773,-273,3773,-254xe" filled="true" fillcolor="#000000" stroked="false">
                <v:path arrowok="t"/>
                <v:fill type="solid"/>
              </v:shape>
            </v:group>
            <v:group style="position:absolute;left:3773;top:-254;width:11;height:20" coordorigin="3773,-254" coordsize="11,20">
              <v:shape style="position:absolute;left:3773;top:-254;width:11;height:20" coordorigin="3773,-254" coordsize="11,20" path="m3773,-235l3783,-235,3783,-254,3773,-254,3773,-235xe" filled="true" fillcolor="#000000" stroked="false">
                <v:path arrowok="t"/>
                <v:fill type="solid"/>
              </v:shape>
            </v:group>
            <v:group style="position:absolute;left:1676;top:-151;width:2098;height:2" coordorigin="1676,-151" coordsize="2098,2">
              <v:shape style="position:absolute;left:1676;top:-151;width:2098;height:2" coordorigin="1676,-151" coordsize="2098,0" path="m1676,-151l3773,-151e" filled="false" stroked="true" strokeweight=".47998pt" strokecolor="#000000">
                <v:path arrowok="t"/>
              </v:shape>
            </v:group>
            <v:group style="position:absolute;left:3773;top:-235;width:11;height:20" coordorigin="3773,-235" coordsize="11,20">
              <v:shape style="position:absolute;left:3773;top:-235;width:11;height:20" coordorigin="3773,-235" coordsize="11,20" path="m3773,-216l3783,-216,3783,-235,3773,-235,3773,-216xe" filled="true" fillcolor="#000000" stroked="false">
                <v:path arrowok="t"/>
                <v:fill type="solid"/>
              </v:shape>
            </v:group>
            <v:group style="position:absolute;left:3773;top:-216;width:11;height:20" coordorigin="3773,-216" coordsize="11,20">
              <v:shape style="position:absolute;left:3773;top:-216;width:11;height:20" coordorigin="3773,-216" coordsize="11,20" path="m3773,-196l3783,-196,3783,-216,3773,-216,3773,-196xe" filled="true" fillcolor="#000000" stroked="false">
                <v:path arrowok="t"/>
                <v:fill type="solid"/>
              </v:shape>
            </v:group>
            <v:group style="position:absolute;left:3773;top:-196;width:11;height:20" coordorigin="3773,-196" coordsize="11,20">
              <v:shape style="position:absolute;left:3773;top:-196;width:11;height:20" coordorigin="3773,-196" coordsize="11,20" path="m3773,-177l3783,-177,3783,-196,3773,-196,3773,-177xe" filled="true" fillcolor="#000000" stroked="false">
                <v:path arrowok="t"/>
                <v:fill type="solid"/>
              </v:shape>
            </v:group>
            <v:group style="position:absolute;left:3773;top:-177;width:11;height:20" coordorigin="3773,-177" coordsize="11,20">
              <v:shape style="position:absolute;left:3773;top:-177;width:11;height:20" coordorigin="3773,-177" coordsize="11,20" path="m3773,-158l3783,-158,3783,-177,3773,-177,3773,-158xe" filled="true" fillcolor="#000000" stroked="false">
                <v:path arrowok="t"/>
                <v:fill type="solid"/>
              </v:shape>
              <v:shape style="position:absolute;left:3773;top:-158;width:10;height:2" type="#_x0000_t75" stroked="false">
                <v:imagedata r:id="rId946" o:title=""/>
              </v:shape>
            </v:group>
            <v:group style="position:absolute;left:3773;top:-151;width:11;height:2" coordorigin="3773,-151" coordsize="11,2">
              <v:shape style="position:absolute;left:3773;top:-151;width:11;height:2" coordorigin="3773,-151" coordsize="11,0" path="m3773,-151l3783,-151e" filled="false" stroked="true" strokeweight=".47998pt" strokecolor="#000000">
                <v:path arrowok="t"/>
              </v:shape>
            </v:group>
            <v:group style="position:absolute;left:3783;top:-151;width:1762;height:2" coordorigin="3783,-151" coordsize="1762,2">
              <v:shape style="position:absolute;left:3783;top:-151;width:1762;height:2" coordorigin="3783,-151" coordsize="1762,0" path="m3783,-151l5545,-151e" filled="false" stroked="true" strokeweight=".47998pt" strokecolor="#000000">
                <v:path arrowok="t"/>
              </v:shape>
            </v:group>
            <v:group style="position:absolute;left:5545;top:-542;width:10;height:20" coordorigin="5545,-542" coordsize="10,20">
              <v:shape style="position:absolute;left:5545;top:-542;width:10;height:20" coordorigin="5545,-542" coordsize="10,20" path="m5545,-523l5555,-523,5555,-542,5545,-542,5545,-523xe" filled="true" fillcolor="#000000" stroked="false">
                <v:path arrowok="t"/>
                <v:fill type="solid"/>
              </v:shape>
            </v:group>
            <v:group style="position:absolute;left:5545;top:-523;width:10;height:20" coordorigin="5545,-523" coordsize="10,20">
              <v:shape style="position:absolute;left:5545;top:-523;width:10;height:20" coordorigin="5545,-523" coordsize="10,20" path="m5545,-504l5555,-504,5555,-523,5545,-523,5545,-504xe" filled="true" fillcolor="#000000" stroked="false">
                <v:path arrowok="t"/>
                <v:fill type="solid"/>
              </v:shape>
            </v:group>
            <v:group style="position:absolute;left:5545;top:-504;width:10;height:20" coordorigin="5545,-504" coordsize="10,20">
              <v:shape style="position:absolute;left:5545;top:-504;width:10;height:20" coordorigin="5545,-504" coordsize="10,20" path="m5545,-484l5555,-484,5555,-504,5545,-504,5545,-484xe" filled="true" fillcolor="#000000" stroked="false">
                <v:path arrowok="t"/>
                <v:fill type="solid"/>
              </v:shape>
            </v:group>
            <v:group style="position:absolute;left:5545;top:-484;width:10;height:20" coordorigin="5545,-484" coordsize="10,20">
              <v:shape style="position:absolute;left:5545;top:-484;width:10;height:20" coordorigin="5545,-484" coordsize="10,20" path="m5545,-465l5555,-465,5555,-484,5545,-484,5545,-465xe" filled="true" fillcolor="#000000" stroked="false">
                <v:path arrowok="t"/>
                <v:fill type="solid"/>
              </v:shape>
            </v:group>
            <v:group style="position:absolute;left:5545;top:-465;width:10;height:20" coordorigin="5545,-465" coordsize="10,20">
              <v:shape style="position:absolute;left:5545;top:-465;width:10;height:20" coordorigin="5545,-465" coordsize="10,20" path="m5545,-446l5555,-446,5555,-465,5545,-465,5545,-446xe" filled="true" fillcolor="#000000" stroked="false">
                <v:path arrowok="t"/>
                <v:fill type="solid"/>
              </v:shape>
            </v:group>
            <v:group style="position:absolute;left:5545;top:-446;width:10;height:20" coordorigin="5545,-446" coordsize="10,20">
              <v:shape style="position:absolute;left:5545;top:-446;width:10;height:20" coordorigin="5545,-446" coordsize="10,20" path="m5545,-427l5555,-427,5555,-446,5545,-446,5545,-427xe" filled="true" fillcolor="#000000" stroked="false">
                <v:path arrowok="t"/>
                <v:fill type="solid"/>
              </v:shape>
            </v:group>
            <v:group style="position:absolute;left:5545;top:-427;width:10;height:20" coordorigin="5545,-427" coordsize="10,20">
              <v:shape style="position:absolute;left:5545;top:-427;width:10;height:20" coordorigin="5545,-427" coordsize="10,20" path="m5545,-408l5555,-408,5555,-427,5545,-427,5545,-408xe" filled="true" fillcolor="#000000" stroked="false">
                <v:path arrowok="t"/>
                <v:fill type="solid"/>
              </v:shape>
            </v:group>
            <v:group style="position:absolute;left:5545;top:-408;width:10;height:20" coordorigin="5545,-408" coordsize="10,20">
              <v:shape style="position:absolute;left:5545;top:-408;width:10;height:20" coordorigin="5545,-408" coordsize="10,20" path="m5545,-388l5555,-388,5555,-408,5545,-408,5545,-388xe" filled="true" fillcolor="#000000" stroked="false">
                <v:path arrowok="t"/>
                <v:fill type="solid"/>
              </v:shape>
            </v:group>
            <v:group style="position:absolute;left:5545;top:-388;width:10;height:20" coordorigin="5545,-388" coordsize="10,20">
              <v:shape style="position:absolute;left:5545;top:-388;width:10;height:20" coordorigin="5545,-388" coordsize="10,20" path="m5545,-369l5555,-369,5555,-388,5545,-388,5545,-369xe" filled="true" fillcolor="#000000" stroked="false">
                <v:path arrowok="t"/>
                <v:fill type="solid"/>
              </v:shape>
            </v:group>
            <v:group style="position:absolute;left:5545;top:-369;width:10;height:20" coordorigin="5545,-369" coordsize="10,20">
              <v:shape style="position:absolute;left:5545;top:-369;width:10;height:20" coordorigin="5545,-369" coordsize="10,20" path="m5545,-350l5555,-350,5555,-369,5545,-369,5545,-350xe" filled="true" fillcolor="#000000" stroked="false">
                <v:path arrowok="t"/>
                <v:fill type="solid"/>
              </v:shape>
            </v:group>
            <v:group style="position:absolute;left:5545;top:-350;width:10;height:20" coordorigin="5545,-350" coordsize="10,20">
              <v:shape style="position:absolute;left:5545;top:-350;width:10;height:20" coordorigin="5545,-350" coordsize="10,20" path="m5545,-331l5555,-331,5555,-350,5545,-350,5545,-331xe" filled="true" fillcolor="#000000" stroked="false">
                <v:path arrowok="t"/>
                <v:fill type="solid"/>
              </v:shape>
            </v:group>
            <v:group style="position:absolute;left:5545;top:-331;width:10;height:20" coordorigin="5545,-331" coordsize="10,20">
              <v:shape style="position:absolute;left:5545;top:-331;width:10;height:20" coordorigin="5545,-331" coordsize="10,20" path="m5545,-312l5555,-312,5555,-331,5545,-331,5545,-312xe" filled="true" fillcolor="#000000" stroked="false">
                <v:path arrowok="t"/>
                <v:fill type="solid"/>
              </v:shape>
            </v:group>
            <v:group style="position:absolute;left:5545;top:-312;width:10;height:20" coordorigin="5545,-312" coordsize="10,20">
              <v:shape style="position:absolute;left:5545;top:-312;width:10;height:20" coordorigin="5545,-312" coordsize="10,20" path="m5545,-292l5555,-292,5555,-312,5545,-312,5545,-292xe" filled="true" fillcolor="#000000" stroked="false">
                <v:path arrowok="t"/>
                <v:fill type="solid"/>
              </v:shape>
            </v:group>
            <v:group style="position:absolute;left:5545;top:-292;width:10;height:20" coordorigin="5545,-292" coordsize="10,20">
              <v:shape style="position:absolute;left:5545;top:-292;width:10;height:20" coordorigin="5545,-292" coordsize="10,20" path="m5545,-273l5555,-273,5555,-292,5545,-292,5545,-273xe" filled="true" fillcolor="#000000" stroked="false">
                <v:path arrowok="t"/>
                <v:fill type="solid"/>
              </v:shape>
            </v:group>
            <v:group style="position:absolute;left:5545;top:-273;width:10;height:20" coordorigin="5545,-273" coordsize="10,20">
              <v:shape style="position:absolute;left:5545;top:-273;width:10;height:20" coordorigin="5545,-273" coordsize="10,20" path="m5545,-254l5555,-254,5555,-273,5545,-273,5545,-254xe" filled="true" fillcolor="#000000" stroked="false">
                <v:path arrowok="t"/>
                <v:fill type="solid"/>
              </v:shape>
            </v:group>
            <v:group style="position:absolute;left:5545;top:-254;width:10;height:20" coordorigin="5545,-254" coordsize="10,20">
              <v:shape style="position:absolute;left:5545;top:-254;width:10;height:20" coordorigin="5545,-254" coordsize="10,20" path="m5545,-235l5555,-235,5555,-254,5545,-254,5545,-235xe" filled="true" fillcolor="#000000" stroked="false">
                <v:path arrowok="t"/>
                <v:fill type="solid"/>
              </v:shape>
            </v:group>
            <v:group style="position:absolute;left:5545;top:-235;width:10;height:20" coordorigin="5545,-235" coordsize="10,20">
              <v:shape style="position:absolute;left:5545;top:-235;width:10;height:20" coordorigin="5545,-235" coordsize="10,20" path="m5545,-216l5555,-216,5555,-235,5545,-235,5545,-216xe" filled="true" fillcolor="#000000" stroked="false">
                <v:path arrowok="t"/>
                <v:fill type="solid"/>
              </v:shape>
            </v:group>
            <v:group style="position:absolute;left:5545;top:-216;width:10;height:20" coordorigin="5545,-216" coordsize="10,20">
              <v:shape style="position:absolute;left:5545;top:-216;width:10;height:20" coordorigin="5545,-216" coordsize="10,20" path="m5545,-196l5555,-196,5555,-216,5545,-216,5545,-196xe" filled="true" fillcolor="#000000" stroked="false">
                <v:path arrowok="t"/>
                <v:fill type="solid"/>
              </v:shape>
            </v:group>
            <v:group style="position:absolute;left:5545;top:-196;width:10;height:20" coordorigin="5545,-196" coordsize="10,20">
              <v:shape style="position:absolute;left:5545;top:-196;width:10;height:20" coordorigin="5545,-196" coordsize="10,20" path="m5545,-177l5555,-177,5555,-196,5545,-196,5545,-177xe" filled="true" fillcolor="#000000" stroked="false">
                <v:path arrowok="t"/>
                <v:fill type="solid"/>
              </v:shape>
            </v:group>
            <v:group style="position:absolute;left:5545;top:-177;width:10;height:20" coordorigin="5545,-177" coordsize="10,20">
              <v:shape style="position:absolute;left:5545;top:-177;width:10;height:20" coordorigin="5545,-177" coordsize="10,20" path="m5545,-158l5555,-158,5555,-177,5545,-177,5545,-158xe" filled="true" fillcolor="#000000" stroked="false">
                <v:path arrowok="t"/>
                <v:fill type="solid"/>
              </v:shape>
              <v:shape style="position:absolute;left:5545;top:-158;width:10;height:2" type="#_x0000_t75" stroked="false">
                <v:imagedata r:id="rId946" o:title=""/>
              </v:shape>
            </v:group>
            <v:group style="position:absolute;left:5545;top:-151;width:10;height:2" coordorigin="5545,-151" coordsize="10,2">
              <v:shape style="position:absolute;left:5545;top:-151;width:10;height:2" coordorigin="5545,-151" coordsize="10,0" path="m5545,-151l5555,-151e" filled="false" stroked="true" strokeweight=".47998pt" strokecolor="#000000">
                <v:path arrowok="t"/>
              </v:shape>
            </v:group>
            <v:group style="position:absolute;left:5555;top:-151;width:1763;height:2" coordorigin="5555,-151" coordsize="1763,2">
              <v:shape style="position:absolute;left:5555;top:-151;width:1763;height:2" coordorigin="5555,-151" coordsize="1763,0" path="m5555,-151l7317,-151e" filled="false" stroked="true" strokeweight=".47998pt" strokecolor="#000000">
                <v:path arrowok="t"/>
              </v:shape>
            </v:group>
            <v:group style="position:absolute;left:7317;top:-542;width:10;height:20" coordorigin="7317,-542" coordsize="10,20">
              <v:shape style="position:absolute;left:7317;top:-542;width:10;height:20" coordorigin="7317,-542" coordsize="10,20" path="m7317,-523l7326,-523,7326,-542,7317,-542,7317,-523xe" filled="true" fillcolor="#000000" stroked="false">
                <v:path arrowok="t"/>
                <v:fill type="solid"/>
              </v:shape>
            </v:group>
            <v:group style="position:absolute;left:7317;top:-523;width:10;height:20" coordorigin="7317,-523" coordsize="10,20">
              <v:shape style="position:absolute;left:7317;top:-523;width:10;height:20" coordorigin="7317,-523" coordsize="10,20" path="m7317,-504l7326,-504,7326,-523,7317,-523,7317,-504xe" filled="true" fillcolor="#000000" stroked="false">
                <v:path arrowok="t"/>
                <v:fill type="solid"/>
              </v:shape>
            </v:group>
            <v:group style="position:absolute;left:7317;top:-504;width:10;height:20" coordorigin="7317,-504" coordsize="10,20">
              <v:shape style="position:absolute;left:7317;top:-504;width:10;height:20" coordorigin="7317,-504" coordsize="10,20" path="m7317,-484l7326,-484,7326,-504,7317,-504,7317,-484xe" filled="true" fillcolor="#000000" stroked="false">
                <v:path arrowok="t"/>
                <v:fill type="solid"/>
              </v:shape>
            </v:group>
            <v:group style="position:absolute;left:7317;top:-484;width:10;height:20" coordorigin="7317,-484" coordsize="10,20">
              <v:shape style="position:absolute;left:7317;top:-484;width:10;height:20" coordorigin="7317,-484" coordsize="10,20" path="m7317,-465l7326,-465,7326,-484,7317,-484,7317,-465xe" filled="true" fillcolor="#000000" stroked="false">
                <v:path arrowok="t"/>
                <v:fill type="solid"/>
              </v:shape>
            </v:group>
            <v:group style="position:absolute;left:7317;top:-465;width:10;height:20" coordorigin="7317,-465" coordsize="10,20">
              <v:shape style="position:absolute;left:7317;top:-465;width:10;height:20" coordorigin="7317,-465" coordsize="10,20" path="m7317,-446l7326,-446,7326,-465,7317,-465,7317,-446xe" filled="true" fillcolor="#000000" stroked="false">
                <v:path arrowok="t"/>
                <v:fill type="solid"/>
              </v:shape>
            </v:group>
            <v:group style="position:absolute;left:7317;top:-446;width:10;height:20" coordorigin="7317,-446" coordsize="10,20">
              <v:shape style="position:absolute;left:7317;top:-446;width:10;height:20" coordorigin="7317,-446" coordsize="10,20" path="m7317,-427l7326,-427,7326,-446,7317,-446,7317,-427xe" filled="true" fillcolor="#000000" stroked="false">
                <v:path arrowok="t"/>
                <v:fill type="solid"/>
              </v:shape>
            </v:group>
            <v:group style="position:absolute;left:7317;top:-427;width:10;height:20" coordorigin="7317,-427" coordsize="10,20">
              <v:shape style="position:absolute;left:7317;top:-427;width:10;height:20" coordorigin="7317,-427" coordsize="10,20" path="m7317,-408l7326,-408,7326,-427,7317,-427,7317,-408xe" filled="true" fillcolor="#000000" stroked="false">
                <v:path arrowok="t"/>
                <v:fill type="solid"/>
              </v:shape>
            </v:group>
            <v:group style="position:absolute;left:7317;top:-408;width:10;height:20" coordorigin="7317,-408" coordsize="10,20">
              <v:shape style="position:absolute;left:7317;top:-408;width:10;height:20" coordorigin="7317,-408" coordsize="10,20" path="m7317,-388l7326,-388,7326,-408,7317,-408,7317,-388xe" filled="true" fillcolor="#000000" stroked="false">
                <v:path arrowok="t"/>
                <v:fill type="solid"/>
              </v:shape>
            </v:group>
            <v:group style="position:absolute;left:7317;top:-388;width:10;height:20" coordorigin="7317,-388" coordsize="10,20">
              <v:shape style="position:absolute;left:7317;top:-388;width:10;height:20" coordorigin="7317,-388" coordsize="10,20" path="m7317,-369l7326,-369,7326,-388,7317,-388,7317,-369xe" filled="true" fillcolor="#000000" stroked="false">
                <v:path arrowok="t"/>
                <v:fill type="solid"/>
              </v:shape>
            </v:group>
            <v:group style="position:absolute;left:7317;top:-369;width:10;height:20" coordorigin="7317,-369" coordsize="10,20">
              <v:shape style="position:absolute;left:7317;top:-369;width:10;height:20" coordorigin="7317,-369" coordsize="10,20" path="m7317,-350l7326,-350,7326,-369,7317,-369,7317,-350xe" filled="true" fillcolor="#000000" stroked="false">
                <v:path arrowok="t"/>
                <v:fill type="solid"/>
              </v:shape>
            </v:group>
            <v:group style="position:absolute;left:7317;top:-350;width:10;height:20" coordorigin="7317,-350" coordsize="10,20">
              <v:shape style="position:absolute;left:7317;top:-350;width:10;height:20" coordorigin="7317,-350" coordsize="10,20" path="m7317,-331l7326,-331,7326,-350,7317,-350,7317,-331xe" filled="true" fillcolor="#000000" stroked="false">
                <v:path arrowok="t"/>
                <v:fill type="solid"/>
              </v:shape>
            </v:group>
            <v:group style="position:absolute;left:7317;top:-331;width:10;height:20" coordorigin="7317,-331" coordsize="10,20">
              <v:shape style="position:absolute;left:7317;top:-331;width:10;height:20" coordorigin="7317,-331" coordsize="10,20" path="m7317,-312l7326,-312,7326,-331,7317,-331,7317,-312xe" filled="true" fillcolor="#000000" stroked="false">
                <v:path arrowok="t"/>
                <v:fill type="solid"/>
              </v:shape>
            </v:group>
            <v:group style="position:absolute;left:7317;top:-312;width:10;height:20" coordorigin="7317,-312" coordsize="10,20">
              <v:shape style="position:absolute;left:7317;top:-312;width:10;height:20" coordorigin="7317,-312" coordsize="10,20" path="m7317,-292l7326,-292,7326,-312,7317,-312,7317,-292xe" filled="true" fillcolor="#000000" stroked="false">
                <v:path arrowok="t"/>
                <v:fill type="solid"/>
              </v:shape>
            </v:group>
            <v:group style="position:absolute;left:7317;top:-292;width:10;height:20" coordorigin="7317,-292" coordsize="10,20">
              <v:shape style="position:absolute;left:7317;top:-292;width:10;height:20" coordorigin="7317,-292" coordsize="10,20" path="m7317,-273l7326,-273,7326,-292,7317,-292,7317,-273xe" filled="true" fillcolor="#000000" stroked="false">
                <v:path arrowok="t"/>
                <v:fill type="solid"/>
              </v:shape>
            </v:group>
            <v:group style="position:absolute;left:7317;top:-273;width:10;height:20" coordorigin="7317,-273" coordsize="10,20">
              <v:shape style="position:absolute;left:7317;top:-273;width:10;height:20" coordorigin="7317,-273" coordsize="10,20" path="m7317,-254l7326,-254,7326,-273,7317,-273,7317,-254xe" filled="true" fillcolor="#000000" stroked="false">
                <v:path arrowok="t"/>
                <v:fill type="solid"/>
              </v:shape>
            </v:group>
            <v:group style="position:absolute;left:7317;top:-254;width:10;height:20" coordorigin="7317,-254" coordsize="10,20">
              <v:shape style="position:absolute;left:7317;top:-254;width:10;height:20" coordorigin="7317,-254" coordsize="10,20" path="m7317,-235l7326,-235,7326,-254,7317,-254,7317,-235xe" filled="true" fillcolor="#000000" stroked="false">
                <v:path arrowok="t"/>
                <v:fill type="solid"/>
              </v:shape>
            </v:group>
            <v:group style="position:absolute;left:7317;top:-235;width:10;height:20" coordorigin="7317,-235" coordsize="10,20">
              <v:shape style="position:absolute;left:7317;top:-235;width:10;height:20" coordorigin="7317,-235" coordsize="10,20" path="m7317,-216l7326,-216,7326,-235,7317,-235,7317,-216xe" filled="true" fillcolor="#000000" stroked="false">
                <v:path arrowok="t"/>
                <v:fill type="solid"/>
              </v:shape>
            </v:group>
            <v:group style="position:absolute;left:7317;top:-216;width:10;height:20" coordorigin="7317,-216" coordsize="10,20">
              <v:shape style="position:absolute;left:7317;top:-216;width:10;height:20" coordorigin="7317,-216" coordsize="10,20" path="m7317,-196l7326,-196,7326,-216,7317,-216,7317,-196xe" filled="true" fillcolor="#000000" stroked="false">
                <v:path arrowok="t"/>
                <v:fill type="solid"/>
              </v:shape>
            </v:group>
            <v:group style="position:absolute;left:7317;top:-196;width:10;height:20" coordorigin="7317,-196" coordsize="10,20">
              <v:shape style="position:absolute;left:7317;top:-196;width:10;height:20" coordorigin="7317,-196" coordsize="10,20" path="m7317,-177l7326,-177,7326,-196,7317,-196,7317,-177xe" filled="true" fillcolor="#000000" stroked="false">
                <v:path arrowok="t"/>
                <v:fill type="solid"/>
              </v:shape>
            </v:group>
            <v:group style="position:absolute;left:7317;top:-177;width:10;height:20" coordorigin="7317,-177" coordsize="10,20">
              <v:shape style="position:absolute;left:7317;top:-177;width:10;height:20" coordorigin="7317,-177" coordsize="10,20" path="m7317,-158l7326,-158,7326,-177,7317,-177,7317,-158xe" filled="true" fillcolor="#000000" stroked="false">
                <v:path arrowok="t"/>
                <v:fill type="solid"/>
              </v:shape>
              <v:shape style="position:absolute;left:7317;top:-158;width:10;height:2" type="#_x0000_t75" stroked="false">
                <v:imagedata r:id="rId946" o:title=""/>
              </v:shape>
            </v:group>
            <v:group style="position:absolute;left:7317;top:-151;width:10;height:2" coordorigin="7317,-151" coordsize="10,2">
              <v:shape style="position:absolute;left:7317;top:-151;width:10;height:2" coordorigin="7317,-151" coordsize="10,0" path="m7317,-151l7326,-151e" filled="false" stroked="true" strokeweight=".47998pt" strokecolor="#000000">
                <v:path arrowok="t"/>
              </v:shape>
            </v:group>
            <v:group style="position:absolute;left:7326;top:-151;width:1763;height:2" coordorigin="7326,-151" coordsize="1763,2">
              <v:shape style="position:absolute;left:7326;top:-151;width:1763;height:2" coordorigin="7326,-151" coordsize="1763,0" path="m7326,-151l9088,-151e" filled="false" stroked="true" strokeweight=".47998pt" strokecolor="#000000">
                <v:path arrowok="t"/>
              </v:shape>
            </v:group>
            <v:group style="position:absolute;left:9088;top:-542;width:10;height:20" coordorigin="9088,-542" coordsize="10,20">
              <v:shape style="position:absolute;left:9088;top:-542;width:10;height:20" coordorigin="9088,-542" coordsize="10,20" path="m9088,-523l9098,-523,9098,-542,9088,-542,9088,-523xe" filled="true" fillcolor="#000000" stroked="false">
                <v:path arrowok="t"/>
                <v:fill type="solid"/>
              </v:shape>
            </v:group>
            <v:group style="position:absolute;left:9088;top:-523;width:10;height:20" coordorigin="9088,-523" coordsize="10,20">
              <v:shape style="position:absolute;left:9088;top:-523;width:10;height:20" coordorigin="9088,-523" coordsize="10,20" path="m9088,-504l9098,-504,9098,-523,9088,-523,9088,-504xe" filled="true" fillcolor="#000000" stroked="false">
                <v:path arrowok="t"/>
                <v:fill type="solid"/>
              </v:shape>
            </v:group>
            <v:group style="position:absolute;left:9088;top:-504;width:10;height:20" coordorigin="9088,-504" coordsize="10,20">
              <v:shape style="position:absolute;left:9088;top:-504;width:10;height:20" coordorigin="9088,-504" coordsize="10,20" path="m9088,-484l9098,-484,9098,-504,9088,-504,9088,-484xe" filled="true" fillcolor="#000000" stroked="false">
                <v:path arrowok="t"/>
                <v:fill type="solid"/>
              </v:shape>
            </v:group>
            <v:group style="position:absolute;left:9088;top:-484;width:10;height:20" coordorigin="9088,-484" coordsize="10,20">
              <v:shape style="position:absolute;left:9088;top:-484;width:10;height:20" coordorigin="9088,-484" coordsize="10,20" path="m9088,-465l9098,-465,9098,-484,9088,-484,9088,-465xe" filled="true" fillcolor="#000000" stroked="false">
                <v:path arrowok="t"/>
                <v:fill type="solid"/>
              </v:shape>
            </v:group>
            <v:group style="position:absolute;left:9088;top:-465;width:10;height:20" coordorigin="9088,-465" coordsize="10,20">
              <v:shape style="position:absolute;left:9088;top:-465;width:10;height:20" coordorigin="9088,-465" coordsize="10,20" path="m9088,-446l9098,-446,9098,-465,9088,-465,9088,-446xe" filled="true" fillcolor="#000000" stroked="false">
                <v:path arrowok="t"/>
                <v:fill type="solid"/>
              </v:shape>
            </v:group>
            <v:group style="position:absolute;left:9088;top:-446;width:10;height:20" coordorigin="9088,-446" coordsize="10,20">
              <v:shape style="position:absolute;left:9088;top:-446;width:10;height:20" coordorigin="9088,-446" coordsize="10,20" path="m9088,-427l9098,-427,9098,-446,9088,-446,9088,-427xe" filled="true" fillcolor="#000000" stroked="false">
                <v:path arrowok="t"/>
                <v:fill type="solid"/>
              </v:shape>
            </v:group>
            <v:group style="position:absolute;left:9088;top:-427;width:10;height:20" coordorigin="9088,-427" coordsize="10,20">
              <v:shape style="position:absolute;left:9088;top:-427;width:10;height:20" coordorigin="9088,-427" coordsize="10,20" path="m9088,-408l9098,-408,9098,-427,9088,-427,9088,-408xe" filled="true" fillcolor="#000000" stroked="false">
                <v:path arrowok="t"/>
                <v:fill type="solid"/>
              </v:shape>
            </v:group>
            <v:group style="position:absolute;left:9088;top:-408;width:10;height:20" coordorigin="9088,-408" coordsize="10,20">
              <v:shape style="position:absolute;left:9088;top:-408;width:10;height:20" coordorigin="9088,-408" coordsize="10,20" path="m9088,-388l9098,-388,9098,-408,9088,-408,9088,-388xe" filled="true" fillcolor="#000000" stroked="false">
                <v:path arrowok="t"/>
                <v:fill type="solid"/>
              </v:shape>
            </v:group>
            <v:group style="position:absolute;left:9088;top:-388;width:10;height:20" coordorigin="9088,-388" coordsize="10,20">
              <v:shape style="position:absolute;left:9088;top:-388;width:10;height:20" coordorigin="9088,-388" coordsize="10,20" path="m9088,-369l9098,-369,9098,-388,9088,-388,9088,-369xe" filled="true" fillcolor="#000000" stroked="false">
                <v:path arrowok="t"/>
                <v:fill type="solid"/>
              </v:shape>
            </v:group>
            <v:group style="position:absolute;left:9088;top:-369;width:10;height:20" coordorigin="9088,-369" coordsize="10,20">
              <v:shape style="position:absolute;left:9088;top:-369;width:10;height:20" coordorigin="9088,-369" coordsize="10,20" path="m9088,-350l9098,-350,9098,-369,9088,-369,9088,-350xe" filled="true" fillcolor="#000000" stroked="false">
                <v:path arrowok="t"/>
                <v:fill type="solid"/>
              </v:shape>
            </v:group>
            <v:group style="position:absolute;left:9088;top:-350;width:10;height:20" coordorigin="9088,-350" coordsize="10,20">
              <v:shape style="position:absolute;left:9088;top:-350;width:10;height:20" coordorigin="9088,-350" coordsize="10,20" path="m9088,-331l9098,-331,9098,-350,9088,-350,9088,-331xe" filled="true" fillcolor="#000000" stroked="false">
                <v:path arrowok="t"/>
                <v:fill type="solid"/>
              </v:shape>
            </v:group>
            <v:group style="position:absolute;left:9088;top:-331;width:10;height:20" coordorigin="9088,-331" coordsize="10,20">
              <v:shape style="position:absolute;left:9088;top:-331;width:10;height:20" coordorigin="9088,-331" coordsize="10,20" path="m9088,-312l9098,-312,9098,-331,9088,-331,9088,-312xe" filled="true" fillcolor="#000000" stroked="false">
                <v:path arrowok="t"/>
                <v:fill type="solid"/>
              </v:shape>
            </v:group>
            <v:group style="position:absolute;left:9088;top:-312;width:10;height:20" coordorigin="9088,-312" coordsize="10,20">
              <v:shape style="position:absolute;left:9088;top:-312;width:10;height:20" coordorigin="9088,-312" coordsize="10,20" path="m9088,-292l9098,-292,9098,-312,9088,-312,9088,-292xe" filled="true" fillcolor="#000000" stroked="false">
                <v:path arrowok="t"/>
                <v:fill type="solid"/>
              </v:shape>
            </v:group>
            <v:group style="position:absolute;left:9088;top:-292;width:10;height:20" coordorigin="9088,-292" coordsize="10,20">
              <v:shape style="position:absolute;left:9088;top:-292;width:10;height:20" coordorigin="9088,-292" coordsize="10,20" path="m9088,-273l9098,-273,9098,-292,9088,-292,9088,-273xe" filled="true" fillcolor="#000000" stroked="false">
                <v:path arrowok="t"/>
                <v:fill type="solid"/>
              </v:shape>
            </v:group>
            <v:group style="position:absolute;left:9088;top:-273;width:10;height:20" coordorigin="9088,-273" coordsize="10,20">
              <v:shape style="position:absolute;left:9088;top:-273;width:10;height:20" coordorigin="9088,-273" coordsize="10,20" path="m9088,-254l9098,-254,9098,-273,9088,-273,9088,-254xe" filled="true" fillcolor="#000000" stroked="false">
                <v:path arrowok="t"/>
                <v:fill type="solid"/>
              </v:shape>
            </v:group>
            <v:group style="position:absolute;left:9088;top:-254;width:10;height:20" coordorigin="9088,-254" coordsize="10,20">
              <v:shape style="position:absolute;left:9088;top:-254;width:10;height:20" coordorigin="9088,-254" coordsize="10,20" path="m9088,-235l9098,-235,9098,-254,9088,-254,9088,-235xe" filled="true" fillcolor="#000000" stroked="false">
                <v:path arrowok="t"/>
                <v:fill type="solid"/>
              </v:shape>
            </v:group>
            <v:group style="position:absolute;left:9088;top:-235;width:10;height:20" coordorigin="9088,-235" coordsize="10,20">
              <v:shape style="position:absolute;left:9088;top:-235;width:10;height:20" coordorigin="9088,-235" coordsize="10,20" path="m9088,-216l9098,-216,9098,-235,9088,-235,9088,-216xe" filled="true" fillcolor="#000000" stroked="false">
                <v:path arrowok="t"/>
                <v:fill type="solid"/>
              </v:shape>
            </v:group>
            <v:group style="position:absolute;left:9088;top:-216;width:10;height:20" coordorigin="9088,-216" coordsize="10,20">
              <v:shape style="position:absolute;left:9088;top:-216;width:10;height:20" coordorigin="9088,-216" coordsize="10,20" path="m9088,-196l9098,-196,9098,-216,9088,-216,9088,-196xe" filled="true" fillcolor="#000000" stroked="false">
                <v:path arrowok="t"/>
                <v:fill type="solid"/>
              </v:shape>
            </v:group>
            <v:group style="position:absolute;left:9088;top:-196;width:10;height:20" coordorigin="9088,-196" coordsize="10,20">
              <v:shape style="position:absolute;left:9088;top:-196;width:10;height:20" coordorigin="9088,-196" coordsize="10,20" path="m9088,-177l9098,-177,9098,-196,9088,-196,9088,-177xe" filled="true" fillcolor="#000000" stroked="false">
                <v:path arrowok="t"/>
                <v:fill type="solid"/>
              </v:shape>
            </v:group>
            <v:group style="position:absolute;left:9088;top:-177;width:10;height:20" coordorigin="9088,-177" coordsize="10,20">
              <v:shape style="position:absolute;left:9088;top:-177;width:10;height:20" coordorigin="9088,-177" coordsize="10,20" path="m9088,-158l9098,-158,9098,-177,9088,-177,9088,-158xe" filled="true" fillcolor="#000000" stroked="false">
                <v:path arrowok="t"/>
                <v:fill type="solid"/>
              </v:shape>
              <v:shape style="position:absolute;left:9088;top:-158;width:10;height:2" type="#_x0000_t75" stroked="false">
                <v:imagedata r:id="rId946" o:title=""/>
              </v:shape>
            </v:group>
            <v:group style="position:absolute;left:9088;top:-151;width:10;height:2" coordorigin="9088,-151" coordsize="10,2">
              <v:shape style="position:absolute;left:9088;top:-151;width:10;height:2" coordorigin="9088,-151" coordsize="10,0" path="m9088,-151l9098,-151e" filled="false" stroked="true" strokeweight=".47998pt" strokecolor="#000000">
                <v:path arrowok="t"/>
              </v:shape>
            </v:group>
            <v:group style="position:absolute;left:9098;top:-151;width:1767;height:2" coordorigin="9098,-151" coordsize="1767,2">
              <v:shape style="position:absolute;left:9098;top:-151;width:1767;height:2" coordorigin="9098,-151" coordsize="1767,0" path="m9098,-151l10864,-151e" filled="false" stroked="true" strokeweight=".47998pt" strokecolor="#000000">
                <v:path arrowok="t"/>
              </v:shape>
              <v:shape style="position:absolute;left:5127;top:-2838;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8670;top:-2838;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2312;top:-2639;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4031;top:-2440;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5802;top:-2440;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7573;top:-2440;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9343;top:-2440;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1798;top:-2044;width:1815;height:1801"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企业数据平台</w:t>
                      </w:r>
                    </w:p>
                    <w:p>
                      <w:pPr>
                        <w:spacing w:before="123"/>
                        <w:ind w:left="0" w:right="0" w:firstLine="0"/>
                        <w:jc w:val="left"/>
                        <w:rPr>
                          <w:rFonts w:ascii="宋体" w:hAnsi="宋体" w:cs="宋体" w:eastAsia="宋体" w:hint="default"/>
                          <w:sz w:val="21"/>
                          <w:szCs w:val="21"/>
                        </w:rPr>
                      </w:pPr>
                      <w:r>
                        <w:rPr>
                          <w:rFonts w:ascii="宋体" w:hAnsi="宋体" w:cs="宋体" w:eastAsia="宋体" w:hint="default"/>
                          <w:sz w:val="21"/>
                          <w:szCs w:val="21"/>
                        </w:rPr>
                        <w:t>数据分析平台</w:t>
                      </w:r>
                    </w:p>
                    <w:p>
                      <w:pPr>
                        <w:spacing w:line="328" w:lineRule="auto"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2"/>
                          <w:sz w:val="21"/>
                          <w:szCs w:val="21"/>
                        </w:rPr>
                        <w:t> </w:t>
                      </w:r>
                      <w:r>
                        <w:rPr>
                          <w:rFonts w:ascii="Arial Narrow" w:hAnsi="Arial Narrow" w:cs="Arial Narrow" w:eastAsia="Arial Narrow" w:hint="default"/>
                          <w:sz w:val="21"/>
                          <w:szCs w:val="21"/>
                        </w:rPr>
                        <w:t>BI</w:t>
                      </w:r>
                      <w:r>
                        <w:rPr>
                          <w:rFonts w:ascii="Arial Narrow" w:hAnsi="Arial Narrow" w:cs="Arial Narrow" w:eastAsia="Arial Narrow" w:hint="default"/>
                          <w:spacing w:val="3"/>
                          <w:sz w:val="21"/>
                          <w:szCs w:val="21"/>
                        </w:rPr>
                        <w:t> </w:t>
                      </w:r>
                      <w:r>
                        <w:rPr>
                          <w:rFonts w:ascii="宋体" w:hAnsi="宋体" w:cs="宋体" w:eastAsia="宋体" w:hint="default"/>
                          <w:sz w:val="21"/>
                          <w:szCs w:val="21"/>
                        </w:rPr>
                        <w:t>的</w:t>
                      </w:r>
                      <w:r>
                        <w:rPr>
                          <w:rFonts w:ascii="宋体" w:hAnsi="宋体" w:cs="宋体" w:eastAsia="宋体" w:hint="default"/>
                          <w:spacing w:val="-52"/>
                          <w:sz w:val="21"/>
                          <w:szCs w:val="21"/>
                        </w:rPr>
                        <w:t> </w:t>
                      </w:r>
                      <w:r>
                        <w:rPr>
                          <w:rFonts w:ascii="Arial Narrow" w:hAnsi="Arial Narrow" w:cs="Arial Narrow" w:eastAsia="Arial Narrow" w:hint="default"/>
                          <w:sz w:val="21"/>
                          <w:szCs w:val="21"/>
                        </w:rPr>
                        <w:t>CRM</w:t>
                      </w:r>
                      <w:r>
                        <w:rPr>
                          <w:rFonts w:ascii="Arial Narrow" w:hAnsi="Arial Narrow" w:cs="Arial Narrow" w:eastAsia="Arial Narrow" w:hint="default"/>
                          <w:spacing w:val="5"/>
                          <w:sz w:val="21"/>
                          <w:szCs w:val="21"/>
                        </w:rPr>
                        <w:t> </w:t>
                      </w:r>
                      <w:r>
                        <w:rPr>
                          <w:rFonts w:ascii="宋体" w:hAnsi="宋体" w:cs="宋体" w:eastAsia="宋体" w:hint="default"/>
                          <w:spacing w:val="-3"/>
                          <w:sz w:val="21"/>
                          <w:szCs w:val="21"/>
                        </w:rPr>
                        <w:t>应用</w:t>
                      </w:r>
                      <w:r>
                        <w:rPr>
                          <w:rFonts w:ascii="宋体" w:hAnsi="宋体" w:cs="宋体" w:eastAsia="宋体" w:hint="default"/>
                          <w:spacing w:val="-3"/>
                          <w:w w:val="100"/>
                          <w:sz w:val="21"/>
                          <w:szCs w:val="21"/>
                        </w:rPr>
                        <w:t> </w:t>
                      </w:r>
                      <w:r>
                        <w:rPr>
                          <w:rFonts w:ascii="宋体" w:hAnsi="宋体" w:cs="宋体" w:eastAsia="宋体" w:hint="default"/>
                          <w:sz w:val="21"/>
                          <w:szCs w:val="21"/>
                        </w:rPr>
                        <w:t>其他</w:t>
                      </w:r>
                    </w:p>
                    <w:p>
                      <w:pPr>
                        <w:spacing w:before="46"/>
                        <w:ind w:left="57" w:right="0" w:firstLine="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rFonts w:ascii="Arial Narrow" w:hAnsi="Arial Narrow" w:cs="Arial Narrow" w:eastAsia="Arial Narrow" w:hint="default"/>
          <w:color w:val="212121"/>
          <w:sz w:val="21"/>
          <w:szCs w:val="21"/>
        </w:rPr>
        <w:t>b.</w:t>
      </w:r>
      <w:r>
        <w:rPr>
          <w:rFonts w:ascii="宋体" w:hAnsi="宋体" w:cs="宋体" w:eastAsia="宋体" w:hint="default"/>
          <w:color w:val="212121"/>
          <w:sz w:val="21"/>
          <w:szCs w:val="21"/>
        </w:rPr>
        <w:t>分业务主营业务收入和主营业务成本</w:t>
      </w:r>
      <w:r>
        <w:rPr>
          <w:rFonts w:ascii="宋体" w:hAnsi="宋体" w:cs="宋体" w:eastAsia="宋体" w:hint="default"/>
          <w:sz w:val="21"/>
          <w:szCs w:val="21"/>
        </w:rPr>
      </w:r>
    </w:p>
    <w:p>
      <w:pPr>
        <w:spacing w:line="240" w:lineRule="auto" w:before="12"/>
        <w:rPr>
          <w:rFonts w:ascii="宋体" w:hAnsi="宋体" w:cs="宋体" w:eastAsia="宋体" w:hint="default"/>
          <w:sz w:val="17"/>
          <w:szCs w:val="17"/>
        </w:rPr>
      </w:pPr>
    </w:p>
    <w:p>
      <w:pPr>
        <w:spacing w:line="119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4pt;height:60pt;mso-position-horizontal-relative:char;mso-position-vertical-relative:line" coordorigin="0,0" coordsize="8548,1200">
            <v:group style="position:absolute;left:14;top:5;width:1616;height:2" coordorigin="14,5" coordsize="1616,2">
              <v:shape style="position:absolute;left:14;top:5;width:1616;height:2" coordorigin="14,5" coordsize="1616,0" path="m14,5l1630,5e" filled="false" stroked="true" strokeweight=".47998pt" strokecolor="#000000">
                <v:path arrowok="t"/>
              </v:shape>
            </v:group>
            <v:group style="position:absolute;left:1630;top:5;width:10;height:2" coordorigin="1630,5" coordsize="10,2">
              <v:shape style="position:absolute;left:1630;top:5;width:10;height:2" coordorigin="1630,5" coordsize="10,0" path="m1630,5l1639,5e" filled="false" stroked="true" strokeweight=".47998pt" strokecolor="#000000">
                <v:path arrowok="t"/>
              </v:shape>
            </v:group>
            <v:group style="position:absolute;left:1639;top:5;width:3445;height:2" coordorigin="1639,5" coordsize="3445,2">
              <v:shape style="position:absolute;left:1639;top:5;width:3445;height:2" coordorigin="1639,5" coordsize="3445,0" path="m1639,5l5084,5e" filled="false" stroked="true" strokeweight=".47998pt" strokecolor="#000000">
                <v:path arrowok="t"/>
              </v:shape>
            </v:group>
            <v:group style="position:absolute;left:5084;top:5;width:10;height:2" coordorigin="5084,5" coordsize="10,2">
              <v:shape style="position:absolute;left:5084;top:5;width:10;height:2" coordorigin="5084,5" coordsize="10,0" path="m5084,5l5094,5e" filled="false" stroked="true" strokeweight=".47998pt" strokecolor="#000000">
                <v:path arrowok="t"/>
              </v:shape>
            </v:group>
            <v:group style="position:absolute;left:5094;top:5;width:3450;height:2" coordorigin="5094,5" coordsize="3450,2">
              <v:shape style="position:absolute;left:5094;top:5;width:3450;height:2" coordorigin="5094,5" coordsize="3450,0" path="m5094,5l8543,5e" filled="false" stroked="true" strokeweight=".47998pt" strokecolor="#000000">
                <v:path arrowok="t"/>
              </v:shape>
            </v:group>
            <v:group style="position:absolute;left:1630;top:10;width:10;height:20" coordorigin="1630,10" coordsize="10,20">
              <v:shape style="position:absolute;left:1630;top:10;width:10;height:20" coordorigin="1630,10" coordsize="10,20" path="m1630,29l1639,29,1639,10,1630,10,1630,29xe" filled="true" fillcolor="#000000" stroked="false">
                <v:path arrowok="t"/>
                <v:fill type="solid"/>
              </v:shape>
            </v:group>
            <v:group style="position:absolute;left:1630;top:29;width:10;height:20" coordorigin="1630,29" coordsize="10,20">
              <v:shape style="position:absolute;left:1630;top:29;width:10;height:20" coordorigin="1630,29" coordsize="10,20" path="m1630,48l1639,48,1639,29,1630,29,1630,48xe" filled="true" fillcolor="#000000" stroked="false">
                <v:path arrowok="t"/>
                <v:fill type="solid"/>
              </v:shape>
            </v:group>
            <v:group style="position:absolute;left:1630;top:48;width:10;height:20" coordorigin="1630,48" coordsize="10,20">
              <v:shape style="position:absolute;left:1630;top:48;width:10;height:20" coordorigin="1630,48" coordsize="10,20" path="m1630,67l1639,67,1639,48,1630,48,1630,67xe" filled="true" fillcolor="#000000" stroked="false">
                <v:path arrowok="t"/>
                <v:fill type="solid"/>
              </v:shape>
            </v:group>
            <v:group style="position:absolute;left:1630;top:67;width:10;height:20" coordorigin="1630,67" coordsize="10,20">
              <v:shape style="position:absolute;left:1630;top:67;width:10;height:20" coordorigin="1630,67" coordsize="10,20" path="m1630,86l1639,86,1639,67,1630,67,1630,86xe" filled="true" fillcolor="#000000" stroked="false">
                <v:path arrowok="t"/>
                <v:fill type="solid"/>
              </v:shape>
            </v:group>
            <v:group style="position:absolute;left:1630;top:86;width:10;height:20" coordorigin="1630,86" coordsize="10,20">
              <v:shape style="position:absolute;left:1630;top:86;width:10;height:20" coordorigin="1630,86" coordsize="10,20" path="m1630,106l1639,106,1639,86,1630,86,1630,106xe" filled="true" fillcolor="#000000" stroked="false">
                <v:path arrowok="t"/>
                <v:fill type="solid"/>
              </v:shape>
            </v:group>
            <v:group style="position:absolute;left:1630;top:106;width:10;height:20" coordorigin="1630,106" coordsize="10,20">
              <v:shape style="position:absolute;left:1630;top:106;width:10;height:20" coordorigin="1630,106" coordsize="10,20" path="m1630,125l1639,125,1639,106,1630,106,1630,125xe" filled="true" fillcolor="#000000" stroked="false">
                <v:path arrowok="t"/>
                <v:fill type="solid"/>
              </v:shape>
            </v:group>
            <v:group style="position:absolute;left:1630;top:125;width:10;height:20" coordorigin="1630,125" coordsize="10,20">
              <v:shape style="position:absolute;left:1630;top:125;width:10;height:20" coordorigin="1630,125" coordsize="10,20" path="m1630,144l1639,144,1639,125,1630,125,1630,144xe" filled="true" fillcolor="#000000" stroked="false">
                <v:path arrowok="t"/>
                <v:fill type="solid"/>
              </v:shape>
            </v:group>
            <v:group style="position:absolute;left:1630;top:144;width:10;height:20" coordorigin="1630,144" coordsize="10,20">
              <v:shape style="position:absolute;left:1630;top:144;width:10;height:20" coordorigin="1630,144" coordsize="10,20" path="m1630,163l1639,163,1639,144,1630,144,1630,163xe" filled="true" fillcolor="#000000" stroked="false">
                <v:path arrowok="t"/>
                <v:fill type="solid"/>
              </v:shape>
            </v:group>
            <v:group style="position:absolute;left:1630;top:163;width:10;height:20" coordorigin="1630,163" coordsize="10,20">
              <v:shape style="position:absolute;left:1630;top:163;width:10;height:20" coordorigin="1630,163" coordsize="10,20" path="m1630,182l1639,182,1639,163,1630,163,1630,182xe" filled="true" fillcolor="#000000" stroked="false">
                <v:path arrowok="t"/>
                <v:fill type="solid"/>
              </v:shape>
            </v:group>
            <v:group style="position:absolute;left:1630;top:182;width:10;height:20" coordorigin="1630,182" coordsize="10,20">
              <v:shape style="position:absolute;left:1630;top:182;width:10;height:20" coordorigin="1630,182" coordsize="10,20" path="m1630,202l1639,202,1639,182,1630,182,1630,202xe" filled="true" fillcolor="#000000" stroked="false">
                <v:path arrowok="t"/>
                <v:fill type="solid"/>
              </v:shape>
            </v:group>
            <v:group style="position:absolute;left:1630;top:202;width:10;height:20" coordorigin="1630,202" coordsize="10,20">
              <v:shape style="position:absolute;left:1630;top:202;width:10;height:20" coordorigin="1630,202" coordsize="10,20" path="m1630,221l1639,221,1639,202,1630,202,1630,221xe" filled="true" fillcolor="#000000" stroked="false">
                <v:path arrowok="t"/>
                <v:fill type="solid"/>
              </v:shape>
            </v:group>
            <v:group style="position:absolute;left:1630;top:221;width:10;height:20" coordorigin="1630,221" coordsize="10,20">
              <v:shape style="position:absolute;left:1630;top:221;width:10;height:20" coordorigin="1630,221" coordsize="10,20" path="m1630,240l1639,240,1639,221,1630,221,1630,240xe" filled="true" fillcolor="#000000" stroked="false">
                <v:path arrowok="t"/>
                <v:fill type="solid"/>
              </v:shape>
            </v:group>
            <v:group style="position:absolute;left:1630;top:240;width:10;height:20" coordorigin="1630,240" coordsize="10,20">
              <v:shape style="position:absolute;left:1630;top:240;width:10;height:20" coordorigin="1630,240" coordsize="10,20" path="m1630,259l1639,259,1639,240,1630,240,1630,259xe" filled="true" fillcolor="#000000" stroked="false">
                <v:path arrowok="t"/>
                <v:fill type="solid"/>
              </v:shape>
            </v:group>
            <v:group style="position:absolute;left:1630;top:259;width:10;height:20" coordorigin="1630,259" coordsize="10,20">
              <v:shape style="position:absolute;left:1630;top:259;width:10;height:20" coordorigin="1630,259" coordsize="10,20" path="m1630,278l1639,278,1639,259,1630,259,1630,278xe" filled="true" fillcolor="#000000" stroked="false">
                <v:path arrowok="t"/>
                <v:fill type="solid"/>
              </v:shape>
            </v:group>
            <v:group style="position:absolute;left:1630;top:278;width:10;height:20" coordorigin="1630,278" coordsize="10,20">
              <v:shape style="position:absolute;left:1630;top:278;width:10;height:20" coordorigin="1630,278" coordsize="10,20" path="m1630,298l1639,298,1639,278,1630,278,1630,298xe" filled="true" fillcolor="#000000" stroked="false">
                <v:path arrowok="t"/>
                <v:fill type="solid"/>
              </v:shape>
            </v:group>
            <v:group style="position:absolute;left:5084;top:10;width:10;height:20" coordorigin="5084,10" coordsize="10,20">
              <v:shape style="position:absolute;left:5084;top:10;width:10;height:20" coordorigin="5084,10" coordsize="10,20" path="m5084,29l5094,29,5094,10,5084,10,5084,29xe" filled="true" fillcolor="#000000" stroked="false">
                <v:path arrowok="t"/>
                <v:fill type="solid"/>
              </v:shape>
            </v:group>
            <v:group style="position:absolute;left:5084;top:29;width:10;height:20" coordorigin="5084,29" coordsize="10,20">
              <v:shape style="position:absolute;left:5084;top:29;width:10;height:20" coordorigin="5084,29" coordsize="10,20" path="m5084,48l5094,48,5094,29,5084,29,5084,48xe" filled="true" fillcolor="#000000" stroked="false">
                <v:path arrowok="t"/>
                <v:fill type="solid"/>
              </v:shape>
            </v:group>
            <v:group style="position:absolute;left:5084;top:48;width:10;height:20" coordorigin="5084,48" coordsize="10,20">
              <v:shape style="position:absolute;left:5084;top:48;width:10;height:20" coordorigin="5084,48" coordsize="10,20" path="m5084,67l5094,67,5094,48,5084,48,5084,67xe" filled="true" fillcolor="#000000" stroked="false">
                <v:path arrowok="t"/>
                <v:fill type="solid"/>
              </v:shape>
            </v:group>
            <v:group style="position:absolute;left:5084;top:67;width:10;height:20" coordorigin="5084,67" coordsize="10,20">
              <v:shape style="position:absolute;left:5084;top:67;width:10;height:20" coordorigin="5084,67" coordsize="10,20" path="m5084,86l5094,86,5094,67,5084,67,5084,86xe" filled="true" fillcolor="#000000" stroked="false">
                <v:path arrowok="t"/>
                <v:fill type="solid"/>
              </v:shape>
            </v:group>
            <v:group style="position:absolute;left:5084;top:86;width:10;height:20" coordorigin="5084,86" coordsize="10,20">
              <v:shape style="position:absolute;left:5084;top:86;width:10;height:20" coordorigin="5084,86" coordsize="10,20" path="m5084,106l5094,106,5094,86,5084,86,5084,106xe" filled="true" fillcolor="#000000" stroked="false">
                <v:path arrowok="t"/>
                <v:fill type="solid"/>
              </v:shape>
            </v:group>
            <v:group style="position:absolute;left:5084;top:106;width:10;height:20" coordorigin="5084,106" coordsize="10,20">
              <v:shape style="position:absolute;left:5084;top:106;width:10;height:20" coordorigin="5084,106" coordsize="10,20" path="m5084,125l5094,125,5094,106,5084,106,5084,125xe" filled="true" fillcolor="#000000" stroked="false">
                <v:path arrowok="t"/>
                <v:fill type="solid"/>
              </v:shape>
            </v:group>
            <v:group style="position:absolute;left:5084;top:125;width:10;height:20" coordorigin="5084,125" coordsize="10,20">
              <v:shape style="position:absolute;left:5084;top:125;width:10;height:20" coordorigin="5084,125" coordsize="10,20" path="m5084,144l5094,144,5094,125,5084,125,5084,144xe" filled="true" fillcolor="#000000" stroked="false">
                <v:path arrowok="t"/>
                <v:fill type="solid"/>
              </v:shape>
            </v:group>
            <v:group style="position:absolute;left:5084;top:144;width:10;height:20" coordorigin="5084,144" coordsize="10,20">
              <v:shape style="position:absolute;left:5084;top:144;width:10;height:20" coordorigin="5084,144" coordsize="10,20" path="m5084,163l5094,163,5094,144,5084,144,5084,163xe" filled="true" fillcolor="#000000" stroked="false">
                <v:path arrowok="t"/>
                <v:fill type="solid"/>
              </v:shape>
            </v:group>
            <v:group style="position:absolute;left:5084;top:163;width:10;height:20" coordorigin="5084,163" coordsize="10,20">
              <v:shape style="position:absolute;left:5084;top:163;width:10;height:20" coordorigin="5084,163" coordsize="10,20" path="m5084,182l5094,182,5094,163,5084,163,5084,182xe" filled="true" fillcolor="#000000" stroked="false">
                <v:path arrowok="t"/>
                <v:fill type="solid"/>
              </v:shape>
            </v:group>
            <v:group style="position:absolute;left:5084;top:182;width:10;height:20" coordorigin="5084,182" coordsize="10,20">
              <v:shape style="position:absolute;left:5084;top:182;width:10;height:20" coordorigin="5084,182" coordsize="10,20" path="m5084,202l5094,202,5094,182,5084,182,5084,202xe" filled="true" fillcolor="#000000" stroked="false">
                <v:path arrowok="t"/>
                <v:fill type="solid"/>
              </v:shape>
            </v:group>
            <v:group style="position:absolute;left:5084;top:202;width:10;height:20" coordorigin="5084,202" coordsize="10,20">
              <v:shape style="position:absolute;left:5084;top:202;width:10;height:20" coordorigin="5084,202" coordsize="10,20" path="m5084,221l5094,221,5094,202,5084,202,5084,221xe" filled="true" fillcolor="#000000" stroked="false">
                <v:path arrowok="t"/>
                <v:fill type="solid"/>
              </v:shape>
            </v:group>
            <v:group style="position:absolute;left:5084;top:221;width:10;height:20" coordorigin="5084,221" coordsize="10,20">
              <v:shape style="position:absolute;left:5084;top:221;width:10;height:20" coordorigin="5084,221" coordsize="10,20" path="m5084,240l5094,240,5094,221,5084,221,5084,240xe" filled="true" fillcolor="#000000" stroked="false">
                <v:path arrowok="t"/>
                <v:fill type="solid"/>
              </v:shape>
            </v:group>
            <v:group style="position:absolute;left:5084;top:240;width:10;height:20" coordorigin="5084,240" coordsize="10,20">
              <v:shape style="position:absolute;left:5084;top:240;width:10;height:20" coordorigin="5084,240" coordsize="10,20" path="m5084,259l5094,259,5094,240,5084,240,5084,259xe" filled="true" fillcolor="#000000" stroked="false">
                <v:path arrowok="t"/>
                <v:fill type="solid"/>
              </v:shape>
            </v:group>
            <v:group style="position:absolute;left:5084;top:259;width:10;height:20" coordorigin="5084,259" coordsize="10,20">
              <v:shape style="position:absolute;left:5084;top:259;width:10;height:20" coordorigin="5084,259" coordsize="10,20" path="m5084,278l5094,278,5094,259,5084,259,5084,278xe" filled="true" fillcolor="#000000" stroked="false">
                <v:path arrowok="t"/>
                <v:fill type="solid"/>
              </v:shape>
            </v:group>
            <v:group style="position:absolute;left:5084;top:278;width:10;height:20" coordorigin="5084,278" coordsize="10,20">
              <v:shape style="position:absolute;left:5084;top:278;width:10;height:20" coordorigin="5084,278" coordsize="10,20" path="m5084,298l5094,298,5094,278,5084,278,5084,298xe" filled="true" fillcolor="#000000" stroked="false">
                <v:path arrowok="t"/>
                <v:fill type="solid"/>
              </v:shape>
            </v:group>
            <v:group style="position:absolute;left:5084;top:298;width:10;height:20" coordorigin="5084,298" coordsize="10,20">
              <v:shape style="position:absolute;left:5084;top:298;width:10;height:20" coordorigin="5084,298" coordsize="10,20" path="m5084,317l5094,317,5094,298,5084,298,5084,317xe" filled="true" fillcolor="#000000" stroked="false">
                <v:path arrowok="t"/>
                <v:fill type="solid"/>
              </v:shape>
            </v:group>
            <v:group style="position:absolute;left:5084;top:317;width:10;height:20" coordorigin="5084,317" coordsize="10,20">
              <v:shape style="position:absolute;left:5084;top:317;width:10;height:20" coordorigin="5084,317" coordsize="10,20" path="m5084,336l5094,336,5094,317,5084,317,5084,336xe" filled="true" fillcolor="#000000" stroked="false">
                <v:path arrowok="t"/>
                <v:fill type="solid"/>
              </v:shape>
            </v:group>
            <v:group style="position:absolute;left:5084;top:336;width:10;height:20" coordorigin="5084,336" coordsize="10,20">
              <v:shape style="position:absolute;left:5084;top:336;width:10;height:20" coordorigin="5084,336" coordsize="10,20" path="m5084,355l5094,355,5094,336,5084,336,5084,355xe" filled="true" fillcolor="#000000" stroked="false">
                <v:path arrowok="t"/>
                <v:fill type="solid"/>
              </v:shape>
            </v:group>
            <v:group style="position:absolute;left:5084;top:355;width:10;height:20" coordorigin="5084,355" coordsize="10,20">
              <v:shape style="position:absolute;left:5084;top:355;width:10;height:20" coordorigin="5084,355" coordsize="10,20" path="m5084,374l5094,374,5094,355,5084,355,5084,374xe" filled="true" fillcolor="#000000" stroked="false">
                <v:path arrowok="t"/>
                <v:fill type="solid"/>
              </v:shape>
            </v:group>
            <v:group style="position:absolute;left:5084;top:374;width:10;height:20" coordorigin="5084,374" coordsize="10,20">
              <v:shape style="position:absolute;left:5084;top:374;width:10;height:20" coordorigin="5084,374" coordsize="10,20" path="m5084,394l5094,394,5094,374,5084,374,5084,394xe" filled="true" fillcolor="#000000" stroked="false">
                <v:path arrowok="t"/>
                <v:fill type="solid"/>
              </v:shape>
              <v:shape style="position:absolute;left:1620;top:298;width:1743;height:108" type="#_x0000_t75" stroked="false">
                <v:imagedata r:id="rId947" o:title=""/>
              </v:shape>
              <v:shape style="position:absolute;left:3358;top:394;width:1736;height:12" type="#_x0000_t75" stroked="false">
                <v:imagedata r:id="rId576" o:title=""/>
              </v:shape>
              <v:shape style="position:absolute;left:5079;top:396;width:1738;height:10" type="#_x0000_t75" stroked="false">
                <v:imagedata r:id="rId577" o:title=""/>
              </v:shape>
              <v:shape style="position:absolute;left:6812;top:396;width:1731;height:10" type="#_x0000_t75" stroked="false">
                <v:imagedata r:id="rId578" o:title=""/>
              </v:shape>
            </v:group>
            <v:group style="position:absolute;left:1630;top:406;width:10;height:20" coordorigin="1630,406" coordsize="10,20">
              <v:shape style="position:absolute;left:1630;top:406;width:10;height:20" coordorigin="1630,406" coordsize="10,20" path="m1630,425l1639,425,1639,406,1630,406,1630,425xe" filled="true" fillcolor="#000000" stroked="false">
                <v:path arrowok="t"/>
                <v:fill type="solid"/>
              </v:shape>
            </v:group>
            <v:group style="position:absolute;left:1630;top:425;width:10;height:20" coordorigin="1630,425" coordsize="10,20">
              <v:shape style="position:absolute;left:1630;top:425;width:10;height:20" coordorigin="1630,425" coordsize="10,20" path="m1630,444l1639,444,1639,425,1630,425,1630,444xe" filled="true" fillcolor="#000000" stroked="false">
                <v:path arrowok="t"/>
                <v:fill type="solid"/>
              </v:shape>
            </v:group>
            <v:group style="position:absolute;left:1630;top:444;width:10;height:20" coordorigin="1630,444" coordsize="10,20">
              <v:shape style="position:absolute;left:1630;top:444;width:10;height:20" coordorigin="1630,444" coordsize="10,20" path="m1630,463l1639,463,1639,444,1630,444,1630,463xe" filled="true" fillcolor="#000000" stroked="false">
                <v:path arrowok="t"/>
                <v:fill type="solid"/>
              </v:shape>
            </v:group>
            <v:group style="position:absolute;left:1630;top:463;width:10;height:20" coordorigin="1630,463" coordsize="10,20">
              <v:shape style="position:absolute;left:1630;top:463;width:10;height:20" coordorigin="1630,463" coordsize="10,20" path="m1630,482l1639,482,1639,463,1630,463,1630,482xe" filled="true" fillcolor="#000000" stroked="false">
                <v:path arrowok="t"/>
                <v:fill type="solid"/>
              </v:shape>
            </v:group>
            <v:group style="position:absolute;left:1630;top:482;width:10;height:20" coordorigin="1630,482" coordsize="10,20">
              <v:shape style="position:absolute;left:1630;top:482;width:10;height:20" coordorigin="1630,482" coordsize="10,20" path="m1630,502l1639,502,1639,482,1630,482,1630,502xe" filled="true" fillcolor="#000000" stroked="false">
                <v:path arrowok="t"/>
                <v:fill type="solid"/>
              </v:shape>
            </v:group>
            <v:group style="position:absolute;left:1630;top:502;width:10;height:20" coordorigin="1630,502" coordsize="10,20">
              <v:shape style="position:absolute;left:1630;top:502;width:10;height:20" coordorigin="1630,502" coordsize="10,20" path="m1630,521l1639,521,1639,502,1630,502,1630,521xe" filled="true" fillcolor="#000000" stroked="false">
                <v:path arrowok="t"/>
                <v:fill type="solid"/>
              </v:shape>
            </v:group>
            <v:group style="position:absolute;left:1630;top:521;width:10;height:20" coordorigin="1630,521" coordsize="10,20">
              <v:shape style="position:absolute;left:1630;top:521;width:10;height:20" coordorigin="1630,521" coordsize="10,20" path="m1630,540l1639,540,1639,521,1630,521,1630,540xe" filled="true" fillcolor="#000000" stroked="false">
                <v:path arrowok="t"/>
                <v:fill type="solid"/>
              </v:shape>
            </v:group>
            <v:group style="position:absolute;left:1630;top:540;width:10;height:20" coordorigin="1630,540" coordsize="10,20">
              <v:shape style="position:absolute;left:1630;top:540;width:10;height:20" coordorigin="1630,540" coordsize="10,20" path="m1630,559l1639,559,1639,540,1630,540,1630,559xe" filled="true" fillcolor="#000000" stroked="false">
                <v:path arrowok="t"/>
                <v:fill type="solid"/>
              </v:shape>
            </v:group>
            <v:group style="position:absolute;left:1630;top:559;width:10;height:20" coordorigin="1630,559" coordsize="10,20">
              <v:shape style="position:absolute;left:1630;top:559;width:10;height:20" coordorigin="1630,559" coordsize="10,20" path="m1630,578l1639,578,1639,559,1630,559,1630,578xe" filled="true" fillcolor="#000000" stroked="false">
                <v:path arrowok="t"/>
                <v:fill type="solid"/>
              </v:shape>
            </v:group>
            <v:group style="position:absolute;left:1630;top:578;width:10;height:20" coordorigin="1630,578" coordsize="10,20">
              <v:shape style="position:absolute;left:1630;top:578;width:10;height:20" coordorigin="1630,578" coordsize="10,20" path="m1630,598l1639,598,1639,578,1630,578,1630,598xe" filled="true" fillcolor="#000000" stroked="false">
                <v:path arrowok="t"/>
                <v:fill type="solid"/>
              </v:shape>
            </v:group>
            <v:group style="position:absolute;left:1630;top:598;width:10;height:20" coordorigin="1630,598" coordsize="10,20">
              <v:shape style="position:absolute;left:1630;top:598;width:10;height:20" coordorigin="1630,598" coordsize="10,20" path="m1630,617l1639,617,1639,598,1630,598,1630,617xe" filled="true" fillcolor="#000000" stroked="false">
                <v:path arrowok="t"/>
                <v:fill type="solid"/>
              </v:shape>
            </v:group>
            <v:group style="position:absolute;left:1630;top:617;width:10;height:20" coordorigin="1630,617" coordsize="10,20">
              <v:shape style="position:absolute;left:1630;top:617;width:10;height:20" coordorigin="1630,617" coordsize="10,20" path="m1630,636l1639,636,1639,617,1630,617,1630,636xe" filled="true" fillcolor="#000000" stroked="false">
                <v:path arrowok="t"/>
                <v:fill type="solid"/>
              </v:shape>
            </v:group>
            <v:group style="position:absolute;left:1630;top:636;width:10;height:20" coordorigin="1630,636" coordsize="10,20">
              <v:shape style="position:absolute;left:1630;top:636;width:10;height:20" coordorigin="1630,636" coordsize="10,20" path="m1630,655l1639,655,1639,636,1630,636,1630,655xe" filled="true" fillcolor="#000000" stroked="false">
                <v:path arrowok="t"/>
                <v:fill type="solid"/>
              </v:shape>
            </v:group>
            <v:group style="position:absolute;left:1630;top:655;width:10;height:20" coordorigin="1630,655" coordsize="10,20">
              <v:shape style="position:absolute;left:1630;top:655;width:10;height:20" coordorigin="1630,655" coordsize="10,20" path="m1630,674l1639,674,1639,655,1630,655,1630,674xe" filled="true" fillcolor="#000000" stroked="false">
                <v:path arrowok="t"/>
                <v:fill type="solid"/>
              </v:shape>
            </v:group>
            <v:group style="position:absolute;left:1630;top:674;width:10;height:20" coordorigin="1630,674" coordsize="10,20">
              <v:shape style="position:absolute;left:1630;top:674;width:10;height:20" coordorigin="1630,674" coordsize="10,20" path="m1630,694l1639,694,1639,674,1630,674,1630,694xe" filled="true" fillcolor="#000000" stroked="false">
                <v:path arrowok="t"/>
                <v:fill type="solid"/>
              </v:shape>
            </v:group>
            <v:group style="position:absolute;left:1630;top:694;width:10;height:20" coordorigin="1630,694" coordsize="10,20">
              <v:shape style="position:absolute;left:1630;top:694;width:10;height:20" coordorigin="1630,694" coordsize="10,20" path="m1630,713l1639,713,1639,694,1630,694,1630,713xe" filled="true" fillcolor="#000000" stroked="false">
                <v:path arrowok="t"/>
                <v:fill type="solid"/>
              </v:shape>
            </v:group>
            <v:group style="position:absolute;left:1630;top:713;width:10;height:20" coordorigin="1630,713" coordsize="10,20">
              <v:shape style="position:absolute;left:1630;top:713;width:10;height:20" coordorigin="1630,713" coordsize="10,20" path="m1630,732l1639,732,1639,713,1630,713,1630,732xe" filled="true" fillcolor="#000000" stroked="false">
                <v:path arrowok="t"/>
                <v:fill type="solid"/>
              </v:shape>
            </v:group>
            <v:group style="position:absolute;left:1630;top:732;width:10;height:20" coordorigin="1630,732" coordsize="10,20">
              <v:shape style="position:absolute;left:1630;top:732;width:10;height:20" coordorigin="1630,732" coordsize="10,20" path="m1630,751l1639,751,1639,732,1630,732,1630,751xe" filled="true" fillcolor="#000000" stroked="false">
                <v:path arrowok="t"/>
                <v:fill type="solid"/>
              </v:shape>
            </v:group>
            <v:group style="position:absolute;left:1630;top:751;width:10;height:20" coordorigin="1630,751" coordsize="10,20">
              <v:shape style="position:absolute;left:1630;top:751;width:10;height:20" coordorigin="1630,751" coordsize="10,20" path="m1630,770l1639,770,1639,751,1630,751,1630,770xe" filled="true" fillcolor="#000000" stroked="false">
                <v:path arrowok="t"/>
                <v:fill type="solid"/>
              </v:shape>
            </v:group>
            <v:group style="position:absolute;left:1630;top:770;width:10;height:20" coordorigin="1630,770" coordsize="10,20">
              <v:shape style="position:absolute;left:1630;top:770;width:10;height:20" coordorigin="1630,770" coordsize="10,20" path="m1630,790l1639,790,1639,770,1630,770,1630,790xe" filled="true" fillcolor="#000000" stroked="false">
                <v:path arrowok="t"/>
                <v:fill type="solid"/>
              </v:shape>
              <v:shape style="position:absolute;left:1630;top:790;width:10;height:5" type="#_x0000_t75" stroked="false">
                <v:imagedata r:id="rId948" o:title=""/>
              </v:shape>
            </v:group>
            <v:group style="position:absolute;left:3363;top:406;width:10;height:20" coordorigin="3363,406" coordsize="10,20">
              <v:shape style="position:absolute;left:3363;top:406;width:10;height:20" coordorigin="3363,406" coordsize="10,20" path="m3363,425l3373,425,3373,406,3363,406,3363,425xe" filled="true" fillcolor="#000000" stroked="false">
                <v:path arrowok="t"/>
                <v:fill type="solid"/>
              </v:shape>
            </v:group>
            <v:group style="position:absolute;left:3363;top:425;width:10;height:20" coordorigin="3363,425" coordsize="10,20">
              <v:shape style="position:absolute;left:3363;top:425;width:10;height:20" coordorigin="3363,425" coordsize="10,20" path="m3363,444l3373,444,3373,425,3363,425,3363,444xe" filled="true" fillcolor="#000000" stroked="false">
                <v:path arrowok="t"/>
                <v:fill type="solid"/>
              </v:shape>
            </v:group>
            <v:group style="position:absolute;left:3363;top:444;width:10;height:20" coordorigin="3363,444" coordsize="10,20">
              <v:shape style="position:absolute;left:3363;top:444;width:10;height:20" coordorigin="3363,444" coordsize="10,20" path="m3363,463l3373,463,3373,444,3363,444,3363,463xe" filled="true" fillcolor="#000000" stroked="false">
                <v:path arrowok="t"/>
                <v:fill type="solid"/>
              </v:shape>
            </v:group>
            <v:group style="position:absolute;left:3363;top:463;width:10;height:20" coordorigin="3363,463" coordsize="10,20">
              <v:shape style="position:absolute;left:3363;top:463;width:10;height:20" coordorigin="3363,463" coordsize="10,20" path="m3363,482l3373,482,3373,463,3363,463,3363,482xe" filled="true" fillcolor="#000000" stroked="false">
                <v:path arrowok="t"/>
                <v:fill type="solid"/>
              </v:shape>
            </v:group>
            <v:group style="position:absolute;left:3363;top:482;width:10;height:20" coordorigin="3363,482" coordsize="10,20">
              <v:shape style="position:absolute;left:3363;top:482;width:10;height:20" coordorigin="3363,482" coordsize="10,20" path="m3363,502l3373,502,3373,482,3363,482,3363,502xe" filled="true" fillcolor="#000000" stroked="false">
                <v:path arrowok="t"/>
                <v:fill type="solid"/>
              </v:shape>
            </v:group>
            <v:group style="position:absolute;left:3363;top:502;width:10;height:20" coordorigin="3363,502" coordsize="10,20">
              <v:shape style="position:absolute;left:3363;top:502;width:10;height:20" coordorigin="3363,502" coordsize="10,20" path="m3363,521l3373,521,3373,502,3363,502,3363,521xe" filled="true" fillcolor="#000000" stroked="false">
                <v:path arrowok="t"/>
                <v:fill type="solid"/>
              </v:shape>
            </v:group>
            <v:group style="position:absolute;left:3363;top:521;width:10;height:20" coordorigin="3363,521" coordsize="10,20">
              <v:shape style="position:absolute;left:3363;top:521;width:10;height:20" coordorigin="3363,521" coordsize="10,20" path="m3363,540l3373,540,3373,521,3363,521,3363,540xe" filled="true" fillcolor="#000000" stroked="false">
                <v:path arrowok="t"/>
                <v:fill type="solid"/>
              </v:shape>
            </v:group>
            <v:group style="position:absolute;left:3363;top:540;width:10;height:20" coordorigin="3363,540" coordsize="10,20">
              <v:shape style="position:absolute;left:3363;top:540;width:10;height:20" coordorigin="3363,540" coordsize="10,20" path="m3363,559l3373,559,3373,540,3363,540,3363,559xe" filled="true" fillcolor="#000000" stroked="false">
                <v:path arrowok="t"/>
                <v:fill type="solid"/>
              </v:shape>
            </v:group>
            <v:group style="position:absolute;left:3363;top:559;width:10;height:20" coordorigin="3363,559" coordsize="10,20">
              <v:shape style="position:absolute;left:3363;top:559;width:10;height:20" coordorigin="3363,559" coordsize="10,20" path="m3363,578l3373,578,3373,559,3363,559,3363,578xe" filled="true" fillcolor="#000000" stroked="false">
                <v:path arrowok="t"/>
                <v:fill type="solid"/>
              </v:shape>
            </v:group>
            <v:group style="position:absolute;left:3363;top:578;width:10;height:20" coordorigin="3363,578" coordsize="10,20">
              <v:shape style="position:absolute;left:3363;top:578;width:10;height:20" coordorigin="3363,578" coordsize="10,20" path="m3363,598l3373,598,3373,578,3363,578,3363,598xe" filled="true" fillcolor="#000000" stroked="false">
                <v:path arrowok="t"/>
                <v:fill type="solid"/>
              </v:shape>
            </v:group>
            <v:group style="position:absolute;left:3363;top:598;width:10;height:20" coordorigin="3363,598" coordsize="10,20">
              <v:shape style="position:absolute;left:3363;top:598;width:10;height:20" coordorigin="3363,598" coordsize="10,20" path="m3363,617l3373,617,3373,598,3363,598,3363,617xe" filled="true" fillcolor="#000000" stroked="false">
                <v:path arrowok="t"/>
                <v:fill type="solid"/>
              </v:shape>
            </v:group>
            <v:group style="position:absolute;left:3363;top:617;width:10;height:20" coordorigin="3363,617" coordsize="10,20">
              <v:shape style="position:absolute;left:3363;top:617;width:10;height:20" coordorigin="3363,617" coordsize="10,20" path="m3363,636l3373,636,3373,617,3363,617,3363,636xe" filled="true" fillcolor="#000000" stroked="false">
                <v:path arrowok="t"/>
                <v:fill type="solid"/>
              </v:shape>
            </v:group>
            <v:group style="position:absolute;left:3363;top:636;width:10;height:20" coordorigin="3363,636" coordsize="10,20">
              <v:shape style="position:absolute;left:3363;top:636;width:10;height:20" coordorigin="3363,636" coordsize="10,20" path="m3363,655l3373,655,3373,636,3363,636,3363,655xe" filled="true" fillcolor="#000000" stroked="false">
                <v:path arrowok="t"/>
                <v:fill type="solid"/>
              </v:shape>
            </v:group>
            <v:group style="position:absolute;left:3363;top:655;width:10;height:20" coordorigin="3363,655" coordsize="10,20">
              <v:shape style="position:absolute;left:3363;top:655;width:10;height:20" coordorigin="3363,655" coordsize="10,20" path="m3363,674l3373,674,3373,655,3363,655,3363,674xe" filled="true" fillcolor="#000000" stroked="false">
                <v:path arrowok="t"/>
                <v:fill type="solid"/>
              </v:shape>
            </v:group>
            <v:group style="position:absolute;left:3363;top:674;width:10;height:20" coordorigin="3363,674" coordsize="10,20">
              <v:shape style="position:absolute;left:3363;top:674;width:10;height:20" coordorigin="3363,674" coordsize="10,20" path="m3363,694l3373,694,3373,674,3363,674,3363,694xe" filled="true" fillcolor="#000000" stroked="false">
                <v:path arrowok="t"/>
                <v:fill type="solid"/>
              </v:shape>
            </v:group>
            <v:group style="position:absolute;left:3363;top:694;width:10;height:20" coordorigin="3363,694" coordsize="10,20">
              <v:shape style="position:absolute;left:3363;top:694;width:10;height:20" coordorigin="3363,694" coordsize="10,20" path="m3363,713l3373,713,3373,694,3363,694,3363,713xe" filled="true" fillcolor="#000000" stroked="false">
                <v:path arrowok="t"/>
                <v:fill type="solid"/>
              </v:shape>
            </v:group>
            <v:group style="position:absolute;left:3363;top:713;width:10;height:20" coordorigin="3363,713" coordsize="10,20">
              <v:shape style="position:absolute;left:3363;top:713;width:10;height:20" coordorigin="3363,713" coordsize="10,20" path="m3363,732l3373,732,3373,713,3363,713,3363,732xe" filled="true" fillcolor="#000000" stroked="false">
                <v:path arrowok="t"/>
                <v:fill type="solid"/>
              </v:shape>
            </v:group>
            <v:group style="position:absolute;left:3363;top:732;width:10;height:20" coordorigin="3363,732" coordsize="10,20">
              <v:shape style="position:absolute;left:3363;top:732;width:10;height:20" coordorigin="3363,732" coordsize="10,20" path="m3363,751l3373,751,3373,732,3363,732,3363,751xe" filled="true" fillcolor="#000000" stroked="false">
                <v:path arrowok="t"/>
                <v:fill type="solid"/>
              </v:shape>
            </v:group>
            <v:group style="position:absolute;left:3363;top:751;width:10;height:20" coordorigin="3363,751" coordsize="10,20">
              <v:shape style="position:absolute;left:3363;top:751;width:10;height:20" coordorigin="3363,751" coordsize="10,20" path="m3363,770l3373,770,3373,751,3363,751,3363,770xe" filled="true" fillcolor="#000000" stroked="false">
                <v:path arrowok="t"/>
                <v:fill type="solid"/>
              </v:shape>
            </v:group>
            <v:group style="position:absolute;left:3363;top:770;width:10;height:20" coordorigin="3363,770" coordsize="10,20">
              <v:shape style="position:absolute;left:3363;top:770;width:10;height:20" coordorigin="3363,770" coordsize="10,20" path="m3363,790l3373,790,3373,770,3363,770,3363,790xe" filled="true" fillcolor="#000000" stroked="false">
                <v:path arrowok="t"/>
                <v:fill type="solid"/>
              </v:shape>
              <v:shape style="position:absolute;left:3363;top:790;width:10;height:5" type="#_x0000_t75" stroked="false">
                <v:imagedata r:id="rId948" o:title=""/>
              </v:shape>
            </v:group>
            <v:group style="position:absolute;left:5084;top:406;width:10;height:20" coordorigin="5084,406" coordsize="10,20">
              <v:shape style="position:absolute;left:5084;top:406;width:10;height:20" coordorigin="5084,406" coordsize="10,20" path="m5084,425l5094,425,5094,406,5084,406,5084,425xe" filled="true" fillcolor="#000000" stroked="false">
                <v:path arrowok="t"/>
                <v:fill type="solid"/>
              </v:shape>
            </v:group>
            <v:group style="position:absolute;left:5084;top:425;width:10;height:20" coordorigin="5084,425" coordsize="10,20">
              <v:shape style="position:absolute;left:5084;top:425;width:10;height:20" coordorigin="5084,425" coordsize="10,20" path="m5084,444l5094,444,5094,425,5084,425,5084,444xe" filled="true" fillcolor="#000000" stroked="false">
                <v:path arrowok="t"/>
                <v:fill type="solid"/>
              </v:shape>
            </v:group>
            <v:group style="position:absolute;left:5084;top:444;width:10;height:20" coordorigin="5084,444" coordsize="10,20">
              <v:shape style="position:absolute;left:5084;top:444;width:10;height:20" coordorigin="5084,444" coordsize="10,20" path="m5084,463l5094,463,5094,444,5084,444,5084,463xe" filled="true" fillcolor="#000000" stroked="false">
                <v:path arrowok="t"/>
                <v:fill type="solid"/>
              </v:shape>
            </v:group>
            <v:group style="position:absolute;left:5084;top:463;width:10;height:20" coordorigin="5084,463" coordsize="10,20">
              <v:shape style="position:absolute;left:5084;top:463;width:10;height:20" coordorigin="5084,463" coordsize="10,20" path="m5084,482l5094,482,5094,463,5084,463,5084,482xe" filled="true" fillcolor="#000000" stroked="false">
                <v:path arrowok="t"/>
                <v:fill type="solid"/>
              </v:shape>
            </v:group>
            <v:group style="position:absolute;left:5084;top:482;width:10;height:20" coordorigin="5084,482" coordsize="10,20">
              <v:shape style="position:absolute;left:5084;top:482;width:10;height:20" coordorigin="5084,482" coordsize="10,20" path="m5084,502l5094,502,5094,482,5084,482,5084,502xe" filled="true" fillcolor="#000000" stroked="false">
                <v:path arrowok="t"/>
                <v:fill type="solid"/>
              </v:shape>
            </v:group>
            <v:group style="position:absolute;left:5084;top:502;width:10;height:20" coordorigin="5084,502" coordsize="10,20">
              <v:shape style="position:absolute;left:5084;top:502;width:10;height:20" coordorigin="5084,502" coordsize="10,20" path="m5084,521l5094,521,5094,502,5084,502,5084,521xe" filled="true" fillcolor="#000000" stroked="false">
                <v:path arrowok="t"/>
                <v:fill type="solid"/>
              </v:shape>
            </v:group>
            <v:group style="position:absolute;left:5084;top:521;width:10;height:20" coordorigin="5084,521" coordsize="10,20">
              <v:shape style="position:absolute;left:5084;top:521;width:10;height:20" coordorigin="5084,521" coordsize="10,20" path="m5084,540l5094,540,5094,521,5084,521,5084,540xe" filled="true" fillcolor="#000000" stroked="false">
                <v:path arrowok="t"/>
                <v:fill type="solid"/>
              </v:shape>
            </v:group>
            <v:group style="position:absolute;left:5084;top:540;width:10;height:20" coordorigin="5084,540" coordsize="10,20">
              <v:shape style="position:absolute;left:5084;top:540;width:10;height:20" coordorigin="5084,540" coordsize="10,20" path="m5084,559l5094,559,5094,540,5084,540,5084,559xe" filled="true" fillcolor="#000000" stroked="false">
                <v:path arrowok="t"/>
                <v:fill type="solid"/>
              </v:shape>
            </v:group>
            <v:group style="position:absolute;left:5084;top:559;width:10;height:20" coordorigin="5084,559" coordsize="10,20">
              <v:shape style="position:absolute;left:5084;top:559;width:10;height:20" coordorigin="5084,559" coordsize="10,20" path="m5084,578l5094,578,5094,559,5084,559,5084,578xe" filled="true" fillcolor="#000000" stroked="false">
                <v:path arrowok="t"/>
                <v:fill type="solid"/>
              </v:shape>
            </v:group>
            <v:group style="position:absolute;left:5084;top:578;width:10;height:20" coordorigin="5084,578" coordsize="10,20">
              <v:shape style="position:absolute;left:5084;top:578;width:10;height:20" coordorigin="5084,578" coordsize="10,20" path="m5084,598l5094,598,5094,578,5084,578,5084,598xe" filled="true" fillcolor="#000000" stroked="false">
                <v:path arrowok="t"/>
                <v:fill type="solid"/>
              </v:shape>
            </v:group>
            <v:group style="position:absolute;left:5084;top:598;width:10;height:20" coordorigin="5084,598" coordsize="10,20">
              <v:shape style="position:absolute;left:5084;top:598;width:10;height:20" coordorigin="5084,598" coordsize="10,20" path="m5084,617l5094,617,5094,598,5084,598,5084,617xe" filled="true" fillcolor="#000000" stroked="false">
                <v:path arrowok="t"/>
                <v:fill type="solid"/>
              </v:shape>
            </v:group>
            <v:group style="position:absolute;left:5084;top:617;width:10;height:20" coordorigin="5084,617" coordsize="10,20">
              <v:shape style="position:absolute;left:5084;top:617;width:10;height:20" coordorigin="5084,617" coordsize="10,20" path="m5084,636l5094,636,5094,617,5084,617,5084,636xe" filled="true" fillcolor="#000000" stroked="false">
                <v:path arrowok="t"/>
                <v:fill type="solid"/>
              </v:shape>
            </v:group>
            <v:group style="position:absolute;left:5084;top:636;width:10;height:20" coordorigin="5084,636" coordsize="10,20">
              <v:shape style="position:absolute;left:5084;top:636;width:10;height:20" coordorigin="5084,636" coordsize="10,20" path="m5084,655l5094,655,5094,636,5084,636,5084,655xe" filled="true" fillcolor="#000000" stroked="false">
                <v:path arrowok="t"/>
                <v:fill type="solid"/>
              </v:shape>
            </v:group>
            <v:group style="position:absolute;left:5084;top:655;width:10;height:20" coordorigin="5084,655" coordsize="10,20">
              <v:shape style="position:absolute;left:5084;top:655;width:10;height:20" coordorigin="5084,655" coordsize="10,20" path="m5084,674l5094,674,5094,655,5084,655,5084,674xe" filled="true" fillcolor="#000000" stroked="false">
                <v:path arrowok="t"/>
                <v:fill type="solid"/>
              </v:shape>
            </v:group>
            <v:group style="position:absolute;left:5084;top:674;width:10;height:20" coordorigin="5084,674" coordsize="10,20">
              <v:shape style="position:absolute;left:5084;top:674;width:10;height:20" coordorigin="5084,674" coordsize="10,20" path="m5084,694l5094,694,5094,674,5084,674,5084,694xe" filled="true" fillcolor="#000000" stroked="false">
                <v:path arrowok="t"/>
                <v:fill type="solid"/>
              </v:shape>
            </v:group>
            <v:group style="position:absolute;left:5084;top:694;width:10;height:20" coordorigin="5084,694" coordsize="10,20">
              <v:shape style="position:absolute;left:5084;top:694;width:10;height:20" coordorigin="5084,694" coordsize="10,20" path="m5084,713l5094,713,5094,694,5084,694,5084,713xe" filled="true" fillcolor="#000000" stroked="false">
                <v:path arrowok="t"/>
                <v:fill type="solid"/>
              </v:shape>
            </v:group>
            <v:group style="position:absolute;left:5084;top:713;width:10;height:20" coordorigin="5084,713" coordsize="10,20">
              <v:shape style="position:absolute;left:5084;top:713;width:10;height:20" coordorigin="5084,713" coordsize="10,20" path="m5084,732l5094,732,5094,713,5084,713,5084,732xe" filled="true" fillcolor="#000000" stroked="false">
                <v:path arrowok="t"/>
                <v:fill type="solid"/>
              </v:shape>
            </v:group>
            <v:group style="position:absolute;left:5084;top:732;width:10;height:20" coordorigin="5084,732" coordsize="10,20">
              <v:shape style="position:absolute;left:5084;top:732;width:10;height:20" coordorigin="5084,732" coordsize="10,20" path="m5084,751l5094,751,5094,732,5084,732,5084,751xe" filled="true" fillcolor="#000000" stroked="false">
                <v:path arrowok="t"/>
                <v:fill type="solid"/>
              </v:shape>
            </v:group>
            <v:group style="position:absolute;left:5084;top:751;width:10;height:20" coordorigin="5084,751" coordsize="10,20">
              <v:shape style="position:absolute;left:5084;top:751;width:10;height:20" coordorigin="5084,751" coordsize="10,20" path="m5084,770l5094,770,5094,751,5084,751,5084,770xe" filled="true" fillcolor="#000000" stroked="false">
                <v:path arrowok="t"/>
                <v:fill type="solid"/>
              </v:shape>
            </v:group>
            <v:group style="position:absolute;left:5084;top:770;width:10;height:20" coordorigin="5084,770" coordsize="10,20">
              <v:shape style="position:absolute;left:5084;top:770;width:10;height:20" coordorigin="5084,770" coordsize="10,20" path="m5084,790l5094,790,5094,770,5084,770,5084,790xe" filled="true" fillcolor="#000000" stroked="false">
                <v:path arrowok="t"/>
                <v:fill type="solid"/>
              </v:shape>
              <v:shape style="position:absolute;left:5084;top:790;width:10;height:5" type="#_x0000_t75" stroked="false">
                <v:imagedata r:id="rId948" o:title=""/>
              </v:shape>
            </v:group>
            <v:group style="position:absolute;left:6817;top:406;width:10;height:20" coordorigin="6817,406" coordsize="10,20">
              <v:shape style="position:absolute;left:6817;top:406;width:10;height:20" coordorigin="6817,406" coordsize="10,20" path="m6817,425l6827,425,6827,406,6817,406,6817,425xe" filled="true" fillcolor="#000000" stroked="false">
                <v:path arrowok="t"/>
                <v:fill type="solid"/>
              </v:shape>
            </v:group>
            <v:group style="position:absolute;left:6817;top:425;width:10;height:20" coordorigin="6817,425" coordsize="10,20">
              <v:shape style="position:absolute;left:6817;top:425;width:10;height:20" coordorigin="6817,425" coordsize="10,20" path="m6817,444l6827,444,6827,425,6817,425,6817,444xe" filled="true" fillcolor="#000000" stroked="false">
                <v:path arrowok="t"/>
                <v:fill type="solid"/>
              </v:shape>
            </v:group>
            <v:group style="position:absolute;left:6817;top:444;width:10;height:20" coordorigin="6817,444" coordsize="10,20">
              <v:shape style="position:absolute;left:6817;top:444;width:10;height:20" coordorigin="6817,444" coordsize="10,20" path="m6817,463l6827,463,6827,444,6817,444,6817,463xe" filled="true" fillcolor="#000000" stroked="false">
                <v:path arrowok="t"/>
                <v:fill type="solid"/>
              </v:shape>
            </v:group>
            <v:group style="position:absolute;left:6817;top:463;width:10;height:20" coordorigin="6817,463" coordsize="10,20">
              <v:shape style="position:absolute;left:6817;top:463;width:10;height:20" coordorigin="6817,463" coordsize="10,20" path="m6817,482l6827,482,6827,463,6817,463,6817,482xe" filled="true" fillcolor="#000000" stroked="false">
                <v:path arrowok="t"/>
                <v:fill type="solid"/>
              </v:shape>
            </v:group>
            <v:group style="position:absolute;left:6817;top:482;width:10;height:20" coordorigin="6817,482" coordsize="10,20">
              <v:shape style="position:absolute;left:6817;top:482;width:10;height:20" coordorigin="6817,482" coordsize="10,20" path="m6817,502l6827,502,6827,482,6817,482,6817,502xe" filled="true" fillcolor="#000000" stroked="false">
                <v:path arrowok="t"/>
                <v:fill type="solid"/>
              </v:shape>
            </v:group>
            <v:group style="position:absolute;left:6817;top:502;width:10;height:20" coordorigin="6817,502" coordsize="10,20">
              <v:shape style="position:absolute;left:6817;top:502;width:10;height:20" coordorigin="6817,502" coordsize="10,20" path="m6817,521l6827,521,6827,502,6817,502,6817,521xe" filled="true" fillcolor="#000000" stroked="false">
                <v:path arrowok="t"/>
                <v:fill type="solid"/>
              </v:shape>
            </v:group>
            <v:group style="position:absolute;left:6817;top:521;width:10;height:20" coordorigin="6817,521" coordsize="10,20">
              <v:shape style="position:absolute;left:6817;top:521;width:10;height:20" coordorigin="6817,521" coordsize="10,20" path="m6817,540l6827,540,6827,521,6817,521,6817,540xe" filled="true" fillcolor="#000000" stroked="false">
                <v:path arrowok="t"/>
                <v:fill type="solid"/>
              </v:shape>
            </v:group>
            <v:group style="position:absolute;left:6817;top:540;width:10;height:20" coordorigin="6817,540" coordsize="10,20">
              <v:shape style="position:absolute;left:6817;top:540;width:10;height:20" coordorigin="6817,540" coordsize="10,20" path="m6817,559l6827,559,6827,540,6817,540,6817,559xe" filled="true" fillcolor="#000000" stroked="false">
                <v:path arrowok="t"/>
                <v:fill type="solid"/>
              </v:shape>
            </v:group>
            <v:group style="position:absolute;left:6817;top:559;width:10;height:20" coordorigin="6817,559" coordsize="10,20">
              <v:shape style="position:absolute;left:6817;top:559;width:10;height:20" coordorigin="6817,559" coordsize="10,20" path="m6817,578l6827,578,6827,559,6817,559,6817,578xe" filled="true" fillcolor="#000000" stroked="false">
                <v:path arrowok="t"/>
                <v:fill type="solid"/>
              </v:shape>
            </v:group>
            <v:group style="position:absolute;left:6817;top:578;width:10;height:20" coordorigin="6817,578" coordsize="10,20">
              <v:shape style="position:absolute;left:6817;top:578;width:10;height:20" coordorigin="6817,578" coordsize="10,20" path="m6817,598l6827,598,6827,578,6817,578,6817,598xe" filled="true" fillcolor="#000000" stroked="false">
                <v:path arrowok="t"/>
                <v:fill type="solid"/>
              </v:shape>
            </v:group>
            <v:group style="position:absolute;left:6817;top:598;width:10;height:20" coordorigin="6817,598" coordsize="10,20">
              <v:shape style="position:absolute;left:6817;top:598;width:10;height:20" coordorigin="6817,598" coordsize="10,20" path="m6817,617l6827,617,6827,598,6817,598,6817,617xe" filled="true" fillcolor="#000000" stroked="false">
                <v:path arrowok="t"/>
                <v:fill type="solid"/>
              </v:shape>
            </v:group>
            <v:group style="position:absolute;left:6817;top:617;width:10;height:20" coordorigin="6817,617" coordsize="10,20">
              <v:shape style="position:absolute;left:6817;top:617;width:10;height:20" coordorigin="6817,617" coordsize="10,20" path="m6817,636l6827,636,6827,617,6817,617,6817,636xe" filled="true" fillcolor="#000000" stroked="false">
                <v:path arrowok="t"/>
                <v:fill type="solid"/>
              </v:shape>
            </v:group>
            <v:group style="position:absolute;left:6817;top:636;width:10;height:20" coordorigin="6817,636" coordsize="10,20">
              <v:shape style="position:absolute;left:6817;top:636;width:10;height:20" coordorigin="6817,636" coordsize="10,20" path="m6817,655l6827,655,6827,636,6817,636,6817,655xe" filled="true" fillcolor="#000000" stroked="false">
                <v:path arrowok="t"/>
                <v:fill type="solid"/>
              </v:shape>
            </v:group>
            <v:group style="position:absolute;left:6817;top:655;width:10;height:20" coordorigin="6817,655" coordsize="10,20">
              <v:shape style="position:absolute;left:6817;top:655;width:10;height:20" coordorigin="6817,655" coordsize="10,20" path="m6817,674l6827,674,6827,655,6817,655,6817,674xe" filled="true" fillcolor="#000000" stroked="false">
                <v:path arrowok="t"/>
                <v:fill type="solid"/>
              </v:shape>
            </v:group>
            <v:group style="position:absolute;left:6817;top:674;width:10;height:20" coordorigin="6817,674" coordsize="10,20">
              <v:shape style="position:absolute;left:6817;top:674;width:10;height:20" coordorigin="6817,674" coordsize="10,20" path="m6817,694l6827,694,6827,674,6817,674,6817,694xe" filled="true" fillcolor="#000000" stroked="false">
                <v:path arrowok="t"/>
                <v:fill type="solid"/>
              </v:shape>
            </v:group>
            <v:group style="position:absolute;left:6817;top:694;width:10;height:20" coordorigin="6817,694" coordsize="10,20">
              <v:shape style="position:absolute;left:6817;top:694;width:10;height:20" coordorigin="6817,694" coordsize="10,20" path="m6817,713l6827,713,6827,694,6817,694,6817,713xe" filled="true" fillcolor="#000000" stroked="false">
                <v:path arrowok="t"/>
                <v:fill type="solid"/>
              </v:shape>
            </v:group>
            <v:group style="position:absolute;left:6817;top:713;width:10;height:20" coordorigin="6817,713" coordsize="10,20">
              <v:shape style="position:absolute;left:6817;top:713;width:10;height:20" coordorigin="6817,713" coordsize="10,20" path="m6817,732l6827,732,6827,713,6817,713,6817,732xe" filled="true" fillcolor="#000000" stroked="false">
                <v:path arrowok="t"/>
                <v:fill type="solid"/>
              </v:shape>
            </v:group>
            <v:group style="position:absolute;left:6817;top:732;width:10;height:20" coordorigin="6817,732" coordsize="10,20">
              <v:shape style="position:absolute;left:6817;top:732;width:10;height:20" coordorigin="6817,732" coordsize="10,20" path="m6817,751l6827,751,6827,732,6817,732,6817,751xe" filled="true" fillcolor="#000000" stroked="false">
                <v:path arrowok="t"/>
                <v:fill type="solid"/>
              </v:shape>
            </v:group>
            <v:group style="position:absolute;left:6817;top:751;width:10;height:20" coordorigin="6817,751" coordsize="10,20">
              <v:shape style="position:absolute;left:6817;top:751;width:10;height:20" coordorigin="6817,751" coordsize="10,20" path="m6817,770l6827,770,6827,751,6817,751,6817,770xe" filled="true" fillcolor="#000000" stroked="false">
                <v:path arrowok="t"/>
                <v:fill type="solid"/>
              </v:shape>
            </v:group>
            <v:group style="position:absolute;left:6817;top:770;width:10;height:20" coordorigin="6817,770" coordsize="10,20">
              <v:shape style="position:absolute;left:6817;top:770;width:10;height:20" coordorigin="6817,770" coordsize="10,20" path="m6817,790l6827,790,6827,770,6817,770,6817,790xe" filled="true" fillcolor="#000000" stroked="false">
                <v:path arrowok="t"/>
                <v:fill type="solid"/>
              </v:shape>
              <v:shape style="position:absolute;left:6817;top:790;width:10;height:5" type="#_x0000_t75" stroked="false">
                <v:imagedata r:id="rId948" o:title=""/>
              </v:shape>
            </v:group>
            <v:group style="position:absolute;left:14;top:799;width:1616;height:2" coordorigin="14,799" coordsize="1616,2">
              <v:shape style="position:absolute;left:14;top:799;width:1616;height:2" coordorigin="14,799" coordsize="1616,0" path="m14,799l1630,799e" filled="false" stroked="true" strokeweight=".47998pt" strokecolor="#000000">
                <v:path arrowok="t"/>
              </v:shape>
            </v:group>
            <v:group style="position:absolute;left:1630;top:799;width:10;height:2" coordorigin="1630,799" coordsize="10,2">
              <v:shape style="position:absolute;left:1630;top:799;width:10;height:2" coordorigin="1630,799" coordsize="10,0" path="m1630,799l1639,799e" filled="false" stroked="true" strokeweight=".47998pt" strokecolor="#000000">
                <v:path arrowok="t"/>
              </v:shape>
            </v:group>
            <v:group style="position:absolute;left:1639;top:799;width:1724;height:2" coordorigin="1639,799" coordsize="1724,2">
              <v:shape style="position:absolute;left:1639;top:799;width:1724;height:2" coordorigin="1639,799" coordsize="1724,0" path="m1639,799l3363,799e" filled="false" stroked="true" strokeweight=".47998pt" strokecolor="#000000">
                <v:path arrowok="t"/>
              </v:shape>
            </v:group>
            <v:group style="position:absolute;left:3363;top:799;width:10;height:2" coordorigin="3363,799" coordsize="10,2">
              <v:shape style="position:absolute;left:3363;top:799;width:10;height:2" coordorigin="3363,799" coordsize="10,0" path="m3363,799l3373,799e" filled="false" stroked="true" strokeweight=".47998pt" strokecolor="#000000">
                <v:path arrowok="t"/>
              </v:shape>
            </v:group>
            <v:group style="position:absolute;left:3373;top:799;width:1712;height:2" coordorigin="3373,799" coordsize="1712,2">
              <v:shape style="position:absolute;left:3373;top:799;width:1712;height:2" coordorigin="3373,799" coordsize="1712,0" path="m3373,799l5084,799e" filled="false" stroked="true" strokeweight=".47998pt" strokecolor="#000000">
                <v:path arrowok="t"/>
              </v:shape>
            </v:group>
            <v:group style="position:absolute;left:5084;top:799;width:10;height:2" coordorigin="5084,799" coordsize="10,2">
              <v:shape style="position:absolute;left:5084;top:799;width:10;height:2" coordorigin="5084,799" coordsize="10,0" path="m5084,799l5094,799e" filled="false" stroked="true" strokeweight=".47998pt" strokecolor="#000000">
                <v:path arrowok="t"/>
              </v:shape>
            </v:group>
            <v:group style="position:absolute;left:5094;top:799;width:1724;height:2" coordorigin="5094,799" coordsize="1724,2">
              <v:shape style="position:absolute;left:5094;top:799;width:1724;height:2" coordorigin="5094,799" coordsize="1724,0" path="m5094,799l6817,799e" filled="false" stroked="true" strokeweight=".47998pt" strokecolor="#000000">
                <v:path arrowok="t"/>
              </v:shape>
            </v:group>
            <v:group style="position:absolute;left:6817;top:799;width:10;height:2" coordorigin="6817,799" coordsize="10,2">
              <v:shape style="position:absolute;left:6817;top:799;width:10;height:2" coordorigin="6817,799" coordsize="10,0" path="m6817,799l6827,799e" filled="false" stroked="true" strokeweight=".47998pt" strokecolor="#000000">
                <v:path arrowok="t"/>
              </v:shape>
            </v:group>
            <v:group style="position:absolute;left:6827;top:799;width:1717;height:2" coordorigin="6827,799" coordsize="1717,2">
              <v:shape style="position:absolute;left:6827;top:799;width:1717;height:2" coordorigin="6827,799" coordsize="1717,0" path="m6827,799l8543,799e" filled="false" stroked="true" strokeweight=".47998pt" strokecolor="#000000">
                <v:path arrowok="t"/>
              </v:shape>
            </v:group>
            <v:group style="position:absolute;left:1630;top:804;width:10;height:20" coordorigin="1630,804" coordsize="10,20">
              <v:shape style="position:absolute;left:1630;top:804;width:10;height:20" coordorigin="1630,804" coordsize="10,20" path="m1630,823l1639,823,1639,804,1630,804,1630,823xe" filled="true" fillcolor="#000000" stroked="false">
                <v:path arrowok="t"/>
                <v:fill type="solid"/>
              </v:shape>
            </v:group>
            <v:group style="position:absolute;left:1630;top:823;width:10;height:20" coordorigin="1630,823" coordsize="10,20">
              <v:shape style="position:absolute;left:1630;top:823;width:10;height:20" coordorigin="1630,823" coordsize="10,20" path="m1630,842l1639,842,1639,823,1630,823,1630,842xe" filled="true" fillcolor="#000000" stroked="false">
                <v:path arrowok="t"/>
                <v:fill type="solid"/>
              </v:shape>
            </v:group>
            <v:group style="position:absolute;left:1630;top:842;width:10;height:20" coordorigin="1630,842" coordsize="10,20">
              <v:shape style="position:absolute;left:1630;top:842;width:10;height:20" coordorigin="1630,842" coordsize="10,20" path="m1630,862l1639,862,1639,842,1630,842,1630,862xe" filled="true" fillcolor="#000000" stroked="false">
                <v:path arrowok="t"/>
                <v:fill type="solid"/>
              </v:shape>
            </v:group>
            <v:group style="position:absolute;left:1630;top:862;width:10;height:20" coordorigin="1630,862" coordsize="10,20">
              <v:shape style="position:absolute;left:1630;top:862;width:10;height:20" coordorigin="1630,862" coordsize="10,20" path="m1630,881l1639,881,1639,862,1630,862,1630,881xe" filled="true" fillcolor="#000000" stroked="false">
                <v:path arrowok="t"/>
                <v:fill type="solid"/>
              </v:shape>
            </v:group>
            <v:group style="position:absolute;left:1630;top:881;width:10;height:20" coordorigin="1630,881" coordsize="10,20">
              <v:shape style="position:absolute;left:1630;top:881;width:10;height:20" coordorigin="1630,881" coordsize="10,20" path="m1630,900l1639,900,1639,881,1630,881,1630,900xe" filled="true" fillcolor="#000000" stroked="false">
                <v:path arrowok="t"/>
                <v:fill type="solid"/>
              </v:shape>
            </v:group>
            <v:group style="position:absolute;left:1630;top:900;width:10;height:20" coordorigin="1630,900" coordsize="10,20">
              <v:shape style="position:absolute;left:1630;top:900;width:10;height:20" coordorigin="1630,900" coordsize="10,20" path="m1630,919l1639,919,1639,900,1630,900,1630,919xe" filled="true" fillcolor="#000000" stroked="false">
                <v:path arrowok="t"/>
                <v:fill type="solid"/>
              </v:shape>
            </v:group>
            <v:group style="position:absolute;left:1630;top:919;width:10;height:20" coordorigin="1630,919" coordsize="10,20">
              <v:shape style="position:absolute;left:1630;top:919;width:10;height:20" coordorigin="1630,919" coordsize="10,20" path="m1630,938l1639,938,1639,919,1630,919,1630,938xe" filled="true" fillcolor="#000000" stroked="false">
                <v:path arrowok="t"/>
                <v:fill type="solid"/>
              </v:shape>
            </v:group>
            <v:group style="position:absolute;left:1630;top:938;width:10;height:20" coordorigin="1630,938" coordsize="10,20">
              <v:shape style="position:absolute;left:1630;top:938;width:10;height:20" coordorigin="1630,938" coordsize="10,20" path="m1630,958l1639,958,1639,938,1630,938,1630,958xe" filled="true" fillcolor="#000000" stroked="false">
                <v:path arrowok="t"/>
                <v:fill type="solid"/>
              </v:shape>
            </v:group>
            <v:group style="position:absolute;left:1630;top:958;width:10;height:20" coordorigin="1630,958" coordsize="10,20">
              <v:shape style="position:absolute;left:1630;top:958;width:10;height:20" coordorigin="1630,958" coordsize="10,20" path="m1630,977l1639,977,1639,958,1630,958,1630,977xe" filled="true" fillcolor="#000000" stroked="false">
                <v:path arrowok="t"/>
                <v:fill type="solid"/>
              </v:shape>
            </v:group>
            <v:group style="position:absolute;left:1630;top:977;width:10;height:20" coordorigin="1630,977" coordsize="10,20">
              <v:shape style="position:absolute;left:1630;top:977;width:10;height:20" coordorigin="1630,977" coordsize="10,20" path="m1630,996l1639,996,1639,977,1630,977,1630,996xe" filled="true" fillcolor="#000000" stroked="false">
                <v:path arrowok="t"/>
                <v:fill type="solid"/>
              </v:shape>
            </v:group>
            <v:group style="position:absolute;left:1630;top:996;width:10;height:20" coordorigin="1630,996" coordsize="10,20">
              <v:shape style="position:absolute;left:1630;top:996;width:10;height:20" coordorigin="1630,996" coordsize="10,20" path="m1630,1015l1639,1015,1639,996,1630,996,1630,1015xe" filled="true" fillcolor="#000000" stroked="false">
                <v:path arrowok="t"/>
                <v:fill type="solid"/>
              </v:shape>
            </v:group>
            <v:group style="position:absolute;left:1630;top:1015;width:10;height:20" coordorigin="1630,1015" coordsize="10,20">
              <v:shape style="position:absolute;left:1630;top:1015;width:10;height:20" coordorigin="1630,1015" coordsize="10,20" path="m1630,1034l1639,1034,1639,1015,1630,1015,1630,1034xe" filled="true" fillcolor="#000000" stroked="false">
                <v:path arrowok="t"/>
                <v:fill type="solid"/>
              </v:shape>
            </v:group>
            <v:group style="position:absolute;left:1630;top:1034;width:10;height:20" coordorigin="1630,1034" coordsize="10,20">
              <v:shape style="position:absolute;left:1630;top:1034;width:10;height:20" coordorigin="1630,1034" coordsize="10,20" path="m1630,1054l1639,1054,1639,1034,1630,1034,1630,1054xe" filled="true" fillcolor="#000000" stroked="false">
                <v:path arrowok="t"/>
                <v:fill type="solid"/>
              </v:shape>
            </v:group>
            <v:group style="position:absolute;left:1630;top:1054;width:10;height:20" coordorigin="1630,1054" coordsize="10,20">
              <v:shape style="position:absolute;left:1630;top:1054;width:10;height:20" coordorigin="1630,1054" coordsize="10,20" path="m1630,1073l1639,1073,1639,1054,1630,1054,1630,1073xe" filled="true" fillcolor="#000000" stroked="false">
                <v:path arrowok="t"/>
                <v:fill type="solid"/>
              </v:shape>
            </v:group>
            <v:group style="position:absolute;left:1630;top:1073;width:10;height:20" coordorigin="1630,1073" coordsize="10,20">
              <v:shape style="position:absolute;left:1630;top:1073;width:10;height:20" coordorigin="1630,1073" coordsize="10,20" path="m1630,1092l1639,1092,1639,1073,1630,1073,1630,1092xe" filled="true" fillcolor="#000000" stroked="false">
                <v:path arrowok="t"/>
                <v:fill type="solid"/>
              </v:shape>
              <v:shape style="position:absolute;left:0;top:1092;width:1649;height:108" type="#_x0000_t75" stroked="false">
                <v:imagedata r:id="rId949" o:title=""/>
              </v:shape>
            </v:group>
            <v:group style="position:absolute;left:1630;top:1195;width:10;height:2" coordorigin="1630,1195" coordsize="10,2">
              <v:shape style="position:absolute;left:1630;top:1195;width:10;height:2" coordorigin="1630,1195" coordsize="10,0" path="m1630,1195l1639,1195e" filled="false" stroked="true" strokeweight=".48004pt" strokecolor="#000000">
                <v:path arrowok="t"/>
              </v:shape>
            </v:group>
            <v:group style="position:absolute;left:3363;top:804;width:10;height:20" coordorigin="3363,804" coordsize="10,20">
              <v:shape style="position:absolute;left:3363;top:804;width:10;height:20" coordorigin="3363,804" coordsize="10,20" path="m3363,823l3373,823,3373,804,3363,804,3363,823xe" filled="true" fillcolor="#000000" stroked="false">
                <v:path arrowok="t"/>
                <v:fill type="solid"/>
              </v:shape>
            </v:group>
            <v:group style="position:absolute;left:3363;top:823;width:10;height:20" coordorigin="3363,823" coordsize="10,20">
              <v:shape style="position:absolute;left:3363;top:823;width:10;height:20" coordorigin="3363,823" coordsize="10,20" path="m3363,842l3373,842,3373,823,3363,823,3363,842xe" filled="true" fillcolor="#000000" stroked="false">
                <v:path arrowok="t"/>
                <v:fill type="solid"/>
              </v:shape>
            </v:group>
            <v:group style="position:absolute;left:3363;top:842;width:10;height:20" coordorigin="3363,842" coordsize="10,20">
              <v:shape style="position:absolute;left:3363;top:842;width:10;height:20" coordorigin="3363,842" coordsize="10,20" path="m3363,862l3373,862,3373,842,3363,842,3363,862xe" filled="true" fillcolor="#000000" stroked="false">
                <v:path arrowok="t"/>
                <v:fill type="solid"/>
              </v:shape>
            </v:group>
            <v:group style="position:absolute;left:3363;top:862;width:10;height:20" coordorigin="3363,862" coordsize="10,20">
              <v:shape style="position:absolute;left:3363;top:862;width:10;height:20" coordorigin="3363,862" coordsize="10,20" path="m3363,881l3373,881,3373,862,3363,862,3363,881xe" filled="true" fillcolor="#000000" stroked="false">
                <v:path arrowok="t"/>
                <v:fill type="solid"/>
              </v:shape>
            </v:group>
            <v:group style="position:absolute;left:3363;top:881;width:10;height:20" coordorigin="3363,881" coordsize="10,20">
              <v:shape style="position:absolute;left:3363;top:881;width:10;height:20" coordorigin="3363,881" coordsize="10,20" path="m3363,900l3373,900,3373,881,3363,881,3363,900xe" filled="true" fillcolor="#000000" stroked="false">
                <v:path arrowok="t"/>
                <v:fill type="solid"/>
              </v:shape>
            </v:group>
            <v:group style="position:absolute;left:3363;top:900;width:10;height:20" coordorigin="3363,900" coordsize="10,20">
              <v:shape style="position:absolute;left:3363;top:900;width:10;height:20" coordorigin="3363,900" coordsize="10,20" path="m3363,919l3373,919,3373,900,3363,900,3363,919xe" filled="true" fillcolor="#000000" stroked="false">
                <v:path arrowok="t"/>
                <v:fill type="solid"/>
              </v:shape>
            </v:group>
            <v:group style="position:absolute;left:3363;top:919;width:10;height:20" coordorigin="3363,919" coordsize="10,20">
              <v:shape style="position:absolute;left:3363;top:919;width:10;height:20" coordorigin="3363,919" coordsize="10,20" path="m3363,938l3373,938,3373,919,3363,919,3363,938xe" filled="true" fillcolor="#000000" stroked="false">
                <v:path arrowok="t"/>
                <v:fill type="solid"/>
              </v:shape>
            </v:group>
            <v:group style="position:absolute;left:3363;top:938;width:10;height:20" coordorigin="3363,938" coordsize="10,20">
              <v:shape style="position:absolute;left:3363;top:938;width:10;height:20" coordorigin="3363,938" coordsize="10,20" path="m3363,958l3373,958,3373,938,3363,938,3363,958xe" filled="true" fillcolor="#000000" stroked="false">
                <v:path arrowok="t"/>
                <v:fill type="solid"/>
              </v:shape>
            </v:group>
            <v:group style="position:absolute;left:3363;top:958;width:10;height:20" coordorigin="3363,958" coordsize="10,20">
              <v:shape style="position:absolute;left:3363;top:958;width:10;height:20" coordorigin="3363,958" coordsize="10,20" path="m3363,977l3373,977,3373,958,3363,958,3363,977xe" filled="true" fillcolor="#000000" stroked="false">
                <v:path arrowok="t"/>
                <v:fill type="solid"/>
              </v:shape>
            </v:group>
            <v:group style="position:absolute;left:3363;top:977;width:10;height:20" coordorigin="3363,977" coordsize="10,20">
              <v:shape style="position:absolute;left:3363;top:977;width:10;height:20" coordorigin="3363,977" coordsize="10,20" path="m3363,996l3373,996,3373,977,3363,977,3363,996xe" filled="true" fillcolor="#000000" stroked="false">
                <v:path arrowok="t"/>
                <v:fill type="solid"/>
              </v:shape>
            </v:group>
            <v:group style="position:absolute;left:3363;top:996;width:10;height:20" coordorigin="3363,996" coordsize="10,20">
              <v:shape style="position:absolute;left:3363;top:996;width:10;height:20" coordorigin="3363,996" coordsize="10,20" path="m3363,1015l3373,1015,3373,996,3363,996,3363,1015xe" filled="true" fillcolor="#000000" stroked="false">
                <v:path arrowok="t"/>
                <v:fill type="solid"/>
              </v:shape>
            </v:group>
            <v:group style="position:absolute;left:3363;top:1015;width:10;height:20" coordorigin="3363,1015" coordsize="10,20">
              <v:shape style="position:absolute;left:3363;top:1015;width:10;height:20" coordorigin="3363,1015" coordsize="10,20" path="m3363,1034l3373,1034,3373,1015,3363,1015,3363,1034xe" filled="true" fillcolor="#000000" stroked="false">
                <v:path arrowok="t"/>
                <v:fill type="solid"/>
              </v:shape>
            </v:group>
            <v:group style="position:absolute;left:3363;top:1034;width:10;height:20" coordorigin="3363,1034" coordsize="10,20">
              <v:shape style="position:absolute;left:3363;top:1034;width:10;height:20" coordorigin="3363,1034" coordsize="10,20" path="m3363,1054l3373,1054,3373,1034,3363,1034,3363,1054xe" filled="true" fillcolor="#000000" stroked="false">
                <v:path arrowok="t"/>
                <v:fill type="solid"/>
              </v:shape>
            </v:group>
            <v:group style="position:absolute;left:3363;top:1054;width:10;height:20" coordorigin="3363,1054" coordsize="10,20">
              <v:shape style="position:absolute;left:3363;top:1054;width:10;height:20" coordorigin="3363,1054" coordsize="10,20" path="m3363,1073l3373,1073,3373,1054,3363,1054,3363,1073xe" filled="true" fillcolor="#000000" stroked="false">
                <v:path arrowok="t"/>
                <v:fill type="solid"/>
              </v:shape>
            </v:group>
            <v:group style="position:absolute;left:3363;top:1073;width:10;height:20" coordorigin="3363,1073" coordsize="10,20">
              <v:shape style="position:absolute;left:3363;top:1073;width:10;height:20" coordorigin="3363,1073" coordsize="10,20" path="m3363,1092l3373,1092,3373,1073,3363,1073,3363,1092xe" filled="true" fillcolor="#000000" stroked="false">
                <v:path arrowok="t"/>
                <v:fill type="solid"/>
              </v:shape>
              <v:shape style="position:absolute;left:1639;top:1092;width:1743;height:108" type="#_x0000_t75" stroked="false">
                <v:imagedata r:id="rId950" o:title=""/>
              </v:shape>
            </v:group>
            <v:group style="position:absolute;left:3363;top:1195;width:10;height:2" coordorigin="3363,1195" coordsize="10,2">
              <v:shape style="position:absolute;left:3363;top:1195;width:10;height:2" coordorigin="3363,1195" coordsize="10,0" path="m3363,1195l3373,1195e" filled="false" stroked="true" strokeweight=".48004pt" strokecolor="#000000">
                <v:path arrowok="t"/>
              </v:shape>
            </v:group>
            <v:group style="position:absolute;left:5084;top:804;width:10;height:20" coordorigin="5084,804" coordsize="10,20">
              <v:shape style="position:absolute;left:5084;top:804;width:10;height:20" coordorigin="5084,804" coordsize="10,20" path="m5084,823l5094,823,5094,804,5084,804,5084,823xe" filled="true" fillcolor="#000000" stroked="false">
                <v:path arrowok="t"/>
                <v:fill type="solid"/>
              </v:shape>
            </v:group>
            <v:group style="position:absolute;left:5084;top:823;width:10;height:20" coordorigin="5084,823" coordsize="10,20">
              <v:shape style="position:absolute;left:5084;top:823;width:10;height:20" coordorigin="5084,823" coordsize="10,20" path="m5084,842l5094,842,5094,823,5084,823,5084,842xe" filled="true" fillcolor="#000000" stroked="false">
                <v:path arrowok="t"/>
                <v:fill type="solid"/>
              </v:shape>
            </v:group>
            <v:group style="position:absolute;left:5084;top:842;width:10;height:20" coordorigin="5084,842" coordsize="10,20">
              <v:shape style="position:absolute;left:5084;top:842;width:10;height:20" coordorigin="5084,842" coordsize="10,20" path="m5084,862l5094,862,5094,842,5084,842,5084,862xe" filled="true" fillcolor="#000000" stroked="false">
                <v:path arrowok="t"/>
                <v:fill type="solid"/>
              </v:shape>
            </v:group>
            <v:group style="position:absolute;left:5084;top:862;width:10;height:20" coordorigin="5084,862" coordsize="10,20">
              <v:shape style="position:absolute;left:5084;top:862;width:10;height:20" coordorigin="5084,862" coordsize="10,20" path="m5084,881l5094,881,5094,862,5084,862,5084,881xe" filled="true" fillcolor="#000000" stroked="false">
                <v:path arrowok="t"/>
                <v:fill type="solid"/>
              </v:shape>
            </v:group>
            <v:group style="position:absolute;left:5084;top:881;width:10;height:20" coordorigin="5084,881" coordsize="10,20">
              <v:shape style="position:absolute;left:5084;top:881;width:10;height:20" coordorigin="5084,881" coordsize="10,20" path="m5084,900l5094,900,5094,881,5084,881,5084,900xe" filled="true" fillcolor="#000000" stroked="false">
                <v:path arrowok="t"/>
                <v:fill type="solid"/>
              </v:shape>
            </v:group>
            <v:group style="position:absolute;left:5084;top:900;width:10;height:20" coordorigin="5084,900" coordsize="10,20">
              <v:shape style="position:absolute;left:5084;top:900;width:10;height:20" coordorigin="5084,900" coordsize="10,20" path="m5084,919l5094,919,5094,900,5084,900,5084,919xe" filled="true" fillcolor="#000000" stroked="false">
                <v:path arrowok="t"/>
                <v:fill type="solid"/>
              </v:shape>
            </v:group>
            <v:group style="position:absolute;left:5084;top:919;width:10;height:20" coordorigin="5084,919" coordsize="10,20">
              <v:shape style="position:absolute;left:5084;top:919;width:10;height:20" coordorigin="5084,919" coordsize="10,20" path="m5084,938l5094,938,5094,919,5084,919,5084,938xe" filled="true" fillcolor="#000000" stroked="false">
                <v:path arrowok="t"/>
                <v:fill type="solid"/>
              </v:shape>
            </v:group>
            <v:group style="position:absolute;left:5084;top:938;width:10;height:20" coordorigin="5084,938" coordsize="10,20">
              <v:shape style="position:absolute;left:5084;top:938;width:10;height:20" coordorigin="5084,938" coordsize="10,20" path="m5084,958l5094,958,5094,938,5084,938,5084,958xe" filled="true" fillcolor="#000000" stroked="false">
                <v:path arrowok="t"/>
                <v:fill type="solid"/>
              </v:shape>
            </v:group>
            <v:group style="position:absolute;left:5084;top:958;width:10;height:20" coordorigin="5084,958" coordsize="10,20">
              <v:shape style="position:absolute;left:5084;top:958;width:10;height:20" coordorigin="5084,958" coordsize="10,20" path="m5084,977l5094,977,5094,958,5084,958,5084,977xe" filled="true" fillcolor="#000000" stroked="false">
                <v:path arrowok="t"/>
                <v:fill type="solid"/>
              </v:shape>
            </v:group>
            <v:group style="position:absolute;left:5084;top:977;width:10;height:20" coordorigin="5084,977" coordsize="10,20">
              <v:shape style="position:absolute;left:5084;top:977;width:10;height:20" coordorigin="5084,977" coordsize="10,20" path="m5084,996l5094,996,5094,977,5084,977,5084,996xe" filled="true" fillcolor="#000000" stroked="false">
                <v:path arrowok="t"/>
                <v:fill type="solid"/>
              </v:shape>
            </v:group>
            <v:group style="position:absolute;left:5084;top:996;width:10;height:20" coordorigin="5084,996" coordsize="10,20">
              <v:shape style="position:absolute;left:5084;top:996;width:10;height:20" coordorigin="5084,996" coordsize="10,20" path="m5084,1015l5094,1015,5094,996,5084,996,5084,1015xe" filled="true" fillcolor="#000000" stroked="false">
                <v:path arrowok="t"/>
                <v:fill type="solid"/>
              </v:shape>
            </v:group>
            <v:group style="position:absolute;left:5084;top:1015;width:10;height:20" coordorigin="5084,1015" coordsize="10,20">
              <v:shape style="position:absolute;left:5084;top:1015;width:10;height:20" coordorigin="5084,1015" coordsize="10,20" path="m5084,1034l5094,1034,5094,1015,5084,1015,5084,1034xe" filled="true" fillcolor="#000000" stroked="false">
                <v:path arrowok="t"/>
                <v:fill type="solid"/>
              </v:shape>
            </v:group>
            <v:group style="position:absolute;left:5084;top:1034;width:10;height:20" coordorigin="5084,1034" coordsize="10,20">
              <v:shape style="position:absolute;left:5084;top:1034;width:10;height:20" coordorigin="5084,1034" coordsize="10,20" path="m5084,1054l5094,1054,5094,1034,5084,1034,5084,1054xe" filled="true" fillcolor="#000000" stroked="false">
                <v:path arrowok="t"/>
                <v:fill type="solid"/>
              </v:shape>
            </v:group>
            <v:group style="position:absolute;left:5084;top:1054;width:10;height:20" coordorigin="5084,1054" coordsize="10,20">
              <v:shape style="position:absolute;left:5084;top:1054;width:10;height:20" coordorigin="5084,1054" coordsize="10,20" path="m5084,1073l5094,1073,5094,1054,5084,1054,5084,1073xe" filled="true" fillcolor="#000000" stroked="false">
                <v:path arrowok="t"/>
                <v:fill type="solid"/>
              </v:shape>
            </v:group>
            <v:group style="position:absolute;left:5084;top:1073;width:10;height:20" coordorigin="5084,1073" coordsize="10,20">
              <v:shape style="position:absolute;left:5084;top:1073;width:10;height:20" coordorigin="5084,1073" coordsize="10,20" path="m5084,1092l5094,1092,5094,1073,5084,1073,5084,1092xe" filled="true" fillcolor="#000000" stroked="false">
                <v:path arrowok="t"/>
                <v:fill type="solid"/>
              </v:shape>
              <v:shape style="position:absolute;left:3373;top:1092;width:1731;height:108" type="#_x0000_t75" stroked="false">
                <v:imagedata r:id="rId951" o:title=""/>
              </v:shape>
            </v:group>
            <v:group style="position:absolute;left:5084;top:1195;width:10;height:2" coordorigin="5084,1195" coordsize="10,2">
              <v:shape style="position:absolute;left:5084;top:1195;width:10;height:2" coordorigin="5084,1195" coordsize="10,0" path="m5084,1195l5094,1195e" filled="false" stroked="true" strokeweight=".48004pt" strokecolor="#000000">
                <v:path arrowok="t"/>
              </v:shape>
            </v:group>
            <v:group style="position:absolute;left:6817;top:804;width:10;height:20" coordorigin="6817,804" coordsize="10,20">
              <v:shape style="position:absolute;left:6817;top:804;width:10;height:20" coordorigin="6817,804" coordsize="10,20" path="m6817,823l6827,823,6827,804,6817,804,6817,823xe" filled="true" fillcolor="#000000" stroked="false">
                <v:path arrowok="t"/>
                <v:fill type="solid"/>
              </v:shape>
            </v:group>
            <v:group style="position:absolute;left:6817;top:823;width:10;height:20" coordorigin="6817,823" coordsize="10,20">
              <v:shape style="position:absolute;left:6817;top:823;width:10;height:20" coordorigin="6817,823" coordsize="10,20" path="m6817,842l6827,842,6827,823,6817,823,6817,842xe" filled="true" fillcolor="#000000" stroked="false">
                <v:path arrowok="t"/>
                <v:fill type="solid"/>
              </v:shape>
            </v:group>
            <v:group style="position:absolute;left:6817;top:842;width:10;height:20" coordorigin="6817,842" coordsize="10,20">
              <v:shape style="position:absolute;left:6817;top:842;width:10;height:20" coordorigin="6817,842" coordsize="10,20" path="m6817,862l6827,862,6827,842,6817,842,6817,862xe" filled="true" fillcolor="#000000" stroked="false">
                <v:path arrowok="t"/>
                <v:fill type="solid"/>
              </v:shape>
            </v:group>
            <v:group style="position:absolute;left:6817;top:862;width:10;height:20" coordorigin="6817,862" coordsize="10,20">
              <v:shape style="position:absolute;left:6817;top:862;width:10;height:20" coordorigin="6817,862" coordsize="10,20" path="m6817,881l6827,881,6827,862,6817,862,6817,881xe" filled="true" fillcolor="#000000" stroked="false">
                <v:path arrowok="t"/>
                <v:fill type="solid"/>
              </v:shape>
            </v:group>
            <v:group style="position:absolute;left:6817;top:881;width:10;height:20" coordorigin="6817,881" coordsize="10,20">
              <v:shape style="position:absolute;left:6817;top:881;width:10;height:20" coordorigin="6817,881" coordsize="10,20" path="m6817,900l6827,900,6827,881,6817,881,6817,900xe" filled="true" fillcolor="#000000" stroked="false">
                <v:path arrowok="t"/>
                <v:fill type="solid"/>
              </v:shape>
            </v:group>
            <v:group style="position:absolute;left:6817;top:900;width:10;height:20" coordorigin="6817,900" coordsize="10,20">
              <v:shape style="position:absolute;left:6817;top:900;width:10;height:20" coordorigin="6817,900" coordsize="10,20" path="m6817,919l6827,919,6827,900,6817,900,6817,919xe" filled="true" fillcolor="#000000" stroked="false">
                <v:path arrowok="t"/>
                <v:fill type="solid"/>
              </v:shape>
            </v:group>
            <v:group style="position:absolute;left:6817;top:919;width:10;height:20" coordorigin="6817,919" coordsize="10,20">
              <v:shape style="position:absolute;left:6817;top:919;width:10;height:20" coordorigin="6817,919" coordsize="10,20" path="m6817,938l6827,938,6827,919,6817,919,6817,938xe" filled="true" fillcolor="#000000" stroked="false">
                <v:path arrowok="t"/>
                <v:fill type="solid"/>
              </v:shape>
            </v:group>
            <v:group style="position:absolute;left:6817;top:938;width:10;height:20" coordorigin="6817,938" coordsize="10,20">
              <v:shape style="position:absolute;left:6817;top:938;width:10;height:20" coordorigin="6817,938" coordsize="10,20" path="m6817,958l6827,958,6827,938,6817,938,6817,958xe" filled="true" fillcolor="#000000" stroked="false">
                <v:path arrowok="t"/>
                <v:fill type="solid"/>
              </v:shape>
            </v:group>
            <v:group style="position:absolute;left:6817;top:958;width:10;height:20" coordorigin="6817,958" coordsize="10,20">
              <v:shape style="position:absolute;left:6817;top:958;width:10;height:20" coordorigin="6817,958" coordsize="10,20" path="m6817,977l6827,977,6827,958,6817,958,6817,977xe" filled="true" fillcolor="#000000" stroked="false">
                <v:path arrowok="t"/>
                <v:fill type="solid"/>
              </v:shape>
            </v:group>
            <v:group style="position:absolute;left:6817;top:977;width:10;height:20" coordorigin="6817,977" coordsize="10,20">
              <v:shape style="position:absolute;left:6817;top:977;width:10;height:20" coordorigin="6817,977" coordsize="10,20" path="m6817,996l6827,996,6827,977,6817,977,6817,996xe" filled="true" fillcolor="#000000" stroked="false">
                <v:path arrowok="t"/>
                <v:fill type="solid"/>
              </v:shape>
            </v:group>
            <v:group style="position:absolute;left:6817;top:996;width:10;height:20" coordorigin="6817,996" coordsize="10,20">
              <v:shape style="position:absolute;left:6817;top:996;width:10;height:20" coordorigin="6817,996" coordsize="10,20" path="m6817,1015l6827,1015,6827,996,6817,996,6817,1015xe" filled="true" fillcolor="#000000" stroked="false">
                <v:path arrowok="t"/>
                <v:fill type="solid"/>
              </v:shape>
            </v:group>
            <v:group style="position:absolute;left:6817;top:1015;width:10;height:20" coordorigin="6817,1015" coordsize="10,20">
              <v:shape style="position:absolute;left:6817;top:1015;width:10;height:20" coordorigin="6817,1015" coordsize="10,20" path="m6817,1034l6827,1034,6827,1015,6817,1015,6817,1034xe" filled="true" fillcolor="#000000" stroked="false">
                <v:path arrowok="t"/>
                <v:fill type="solid"/>
              </v:shape>
            </v:group>
            <v:group style="position:absolute;left:6817;top:1034;width:10;height:20" coordorigin="6817,1034" coordsize="10,20">
              <v:shape style="position:absolute;left:6817;top:1034;width:10;height:20" coordorigin="6817,1034" coordsize="10,20" path="m6817,1054l6827,1054,6827,1034,6817,1034,6817,1054xe" filled="true" fillcolor="#000000" stroked="false">
                <v:path arrowok="t"/>
                <v:fill type="solid"/>
              </v:shape>
            </v:group>
            <v:group style="position:absolute;left:6817;top:1054;width:10;height:20" coordorigin="6817,1054" coordsize="10,20">
              <v:shape style="position:absolute;left:6817;top:1054;width:10;height:20" coordorigin="6817,1054" coordsize="10,20" path="m6817,1073l6827,1073,6827,1054,6817,1054,6817,1073xe" filled="true" fillcolor="#000000" stroked="false">
                <v:path arrowok="t"/>
                <v:fill type="solid"/>
              </v:shape>
            </v:group>
            <v:group style="position:absolute;left:6817;top:1073;width:10;height:20" coordorigin="6817,1073" coordsize="10,20">
              <v:shape style="position:absolute;left:6817;top:1073;width:10;height:20" coordorigin="6817,1073" coordsize="10,20" path="m6817,1092l6827,1092,6827,1073,6817,1073,6817,1092xe" filled="true" fillcolor="#000000" stroked="false">
                <v:path arrowok="t"/>
                <v:fill type="solid"/>
              </v:shape>
              <v:shape style="position:absolute;left:5094;top:1092;width:1742;height:108" type="#_x0000_t75" stroked="false">
                <v:imagedata r:id="rId950" o:title=""/>
              </v:shape>
              <v:shape style="position:absolute;left:6812;top:1190;width:1731;height:10" type="#_x0000_t75" stroked="false">
                <v:imagedata r:id="rId952" o:title=""/>
              </v:shape>
              <v:shape style="position:absolute;left:2941;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6395;top:97;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403;top:296;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业务类别</w:t>
                      </w:r>
                      <w:r>
                        <w:rPr>
                          <w:rFonts w:ascii="宋体" w:hAnsi="宋体" w:cs="宋体" w:eastAsia="宋体" w:hint="default"/>
                          <w:sz w:val="21"/>
                          <w:szCs w:val="21"/>
                        </w:rPr>
                      </w:r>
                    </w:p>
                  </w:txbxContent>
                </v:textbox>
                <w10:wrap type="none"/>
              </v:shape>
              <v:shape style="position:absolute;left:1867;top:493;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3596;top:493;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122;top:891;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软件</w:t>
                      </w:r>
                    </w:p>
                  </w:txbxContent>
                </v:textbox>
                <w10:wrap type="none"/>
              </v:shape>
              <v:shape style="position:absolute;left:2158;top:970;width:1104;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43,361,373.58</w:t>
                      </w:r>
                      <w:r>
                        <w:rPr>
                          <w:rFonts w:ascii="Arial Narrow"/>
                          <w:sz w:val="21"/>
                        </w:rPr>
                      </w:r>
                    </w:p>
                  </w:txbxContent>
                </v:textbox>
                <w10:wrap type="none"/>
              </v:shape>
              <v:shape style="position:absolute;left:3879;top:970;width:1104;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18,735,192.96</w:t>
                      </w:r>
                      <w:r>
                        <w:rPr>
                          <w:rFonts w:ascii="Arial Narrow"/>
                          <w:sz w:val="21"/>
                        </w:rPr>
                      </w:r>
                    </w:p>
                  </w:txbxContent>
                </v:textbox>
                <w10:wrap type="none"/>
              </v:shape>
              <v:shape style="position:absolute;left:5322;top:493;width:1394;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p>
                      <w:pPr>
                        <w:spacing w:line="236" w:lineRule="exact" w:before="167"/>
                        <w:ind w:left="290" w:right="0" w:firstLine="0"/>
                        <w:jc w:val="left"/>
                        <w:rPr>
                          <w:rFonts w:ascii="Arial Narrow" w:hAnsi="Arial Narrow" w:cs="Arial Narrow" w:eastAsia="Arial Narrow" w:hint="default"/>
                          <w:sz w:val="21"/>
                          <w:szCs w:val="21"/>
                        </w:rPr>
                      </w:pPr>
                      <w:r>
                        <w:rPr>
                          <w:rFonts w:ascii="Arial Narrow"/>
                          <w:spacing w:val="-1"/>
                          <w:sz w:val="21"/>
                        </w:rPr>
                        <w:t>56,669,204.04</w:t>
                      </w:r>
                      <w:r>
                        <w:rPr>
                          <w:rFonts w:ascii="Arial Narrow"/>
                          <w:sz w:val="21"/>
                        </w:rPr>
                      </w:r>
                    </w:p>
                  </w:txbxContent>
                </v:textbox>
                <w10:wrap type="none"/>
              </v:shape>
              <v:shape style="position:absolute;left:7050;top:493;width:1390;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p>
                      <w:pPr>
                        <w:spacing w:line="236" w:lineRule="exact" w:before="167"/>
                        <w:ind w:left="286" w:right="0" w:firstLine="0"/>
                        <w:jc w:val="left"/>
                        <w:rPr>
                          <w:rFonts w:ascii="Arial Narrow" w:hAnsi="Arial Narrow" w:cs="Arial Narrow" w:eastAsia="Arial Narrow" w:hint="default"/>
                          <w:sz w:val="21"/>
                          <w:szCs w:val="21"/>
                        </w:rPr>
                      </w:pPr>
                      <w:r>
                        <w:rPr>
                          <w:rFonts w:ascii="Arial Narrow"/>
                          <w:spacing w:val="-1"/>
                          <w:sz w:val="21"/>
                        </w:rPr>
                        <w:t>23,738,920.89</w:t>
                      </w:r>
                      <w:r>
                        <w:rPr>
                          <w:rFonts w:ascii="Arial Narrow"/>
                          <w:sz w:val="21"/>
                        </w:rPr>
                      </w:r>
                    </w:p>
                  </w:txbxContent>
                </v:textbox>
                <w10:wrap type="none"/>
              </v:shape>
            </v:group>
          </v:group>
        </w:pict>
      </w:r>
      <w:r>
        <w:rPr>
          <w:rFonts w:ascii="宋体" w:hAnsi="宋体" w:cs="宋体" w:eastAsia="宋体" w:hint="default"/>
          <w:position w:val="-23"/>
          <w:sz w:val="20"/>
          <w:szCs w:val="20"/>
        </w:rPr>
      </w:r>
    </w:p>
    <w:p>
      <w:pPr>
        <w:spacing w:after="0" w:line="1199" w:lineRule="exact"/>
        <w:rPr>
          <w:rFonts w:ascii="宋体" w:hAnsi="宋体" w:cs="宋体" w:eastAsia="宋体" w:hint="default"/>
          <w:sz w:val="20"/>
          <w:szCs w:val="20"/>
        </w:rPr>
        <w:sectPr>
          <w:pgSz w:w="11910" w:h="16840"/>
          <w:pgMar w:header="877" w:footer="980" w:top="1060" w:bottom="1160" w:left="1560" w:right="0"/>
        </w:sectPr>
      </w:pPr>
    </w:p>
    <w:p>
      <w:pPr>
        <w:spacing w:line="240" w:lineRule="auto" w:before="11"/>
        <w:rPr>
          <w:rFonts w:ascii="宋体" w:hAnsi="宋体" w:cs="宋体" w:eastAsia="宋体" w:hint="default"/>
          <w:sz w:val="2"/>
          <w:szCs w:val="2"/>
        </w:rPr>
      </w:pPr>
      <w:r>
        <w:rPr/>
        <w:pict>
          <v:group style="position:absolute;margin-left:84.503998pt;margin-top:306.410004pt;width:426.45pt;height:.5pt;mso-position-horizontal-relative:page;mso-position-vertical-relative:page;z-index:-1134616" coordorigin="1690,6128" coordsize="8529,10">
            <v:shape style="position:absolute;left:1690;top:6128;width:1056;height:10" type="#_x0000_t75" stroked="false">
              <v:imagedata r:id="rId953" o:title=""/>
            </v:shape>
            <v:shape style="position:absolute;left:2741;top:6128;width:1779;height:10" type="#_x0000_t75" stroked="false">
              <v:imagedata r:id="rId563" o:title=""/>
            </v:shape>
            <v:shape style="position:absolute;left:4515;top:6128;width:1870;height:10" type="#_x0000_t75" stroked="false">
              <v:imagedata r:id="rId591" o:title=""/>
            </v:shape>
            <v:shape style="position:absolute;left:6381;top:6128;width:1937;height:10" type="#_x0000_t75" stroked="false">
              <v:imagedata r:id="rId592" o:title=""/>
            </v:shape>
            <v:shape style="position:absolute;left:8313;top:6128;width:1906;height:10" type="#_x0000_t75" stroked="false">
              <v:imagedata r:id="rId574" o:title=""/>
            </v:shape>
            <w10:wrap type="none"/>
          </v:group>
        </w:pict>
      </w:r>
      <w:r>
        <w:rPr/>
        <w:pict>
          <v:group style="position:absolute;margin-left:84.503998pt;margin-top:321.290009pt;width:426.45pt;height:5.55pt;mso-position-horizontal-relative:page;mso-position-vertical-relative:page;z-index:-1134592" coordorigin="1690,6426" coordsize="8529,111">
            <v:shape style="position:absolute;left:1690;top:6426;width:1075;height:110" type="#_x0000_t75" stroked="false">
              <v:imagedata r:id="rId954" o:title=""/>
            </v:shape>
            <v:shape style="position:absolute;left:2741;top:6522;width:1789;height:14" type="#_x0000_t75" stroked="false">
              <v:imagedata r:id="rId955" o:title=""/>
            </v:shape>
            <v:shape style="position:absolute;left:4515;top:6522;width:1880;height:14" type="#_x0000_t75" stroked="false">
              <v:imagedata r:id="rId956" o:title=""/>
            </v:shape>
            <v:shape style="position:absolute;left:6381;top:6527;width:1937;height:10" type="#_x0000_t75" stroked="false">
              <v:imagedata r:id="rId592" o:title=""/>
            </v:shape>
            <v:shape style="position:absolute;left:8313;top:6527;width:1906;height:10" type="#_x0000_t75" stroked="false">
              <v:imagedata r:id="rId574" o:title=""/>
            </v:shape>
            <w10:wrap type="none"/>
          </v:group>
        </w:pict>
      </w:r>
      <w:r>
        <w:rPr/>
        <w:pict>
          <v:group style="position:absolute;margin-left:84.503998pt;margin-top:341.209991pt;width:426.45pt;height:5.4pt;mso-position-horizontal-relative:page;mso-position-vertical-relative:page;z-index:-1134568" coordorigin="1690,6824" coordsize="8529,108">
            <v:shape style="position:absolute;left:1690;top:6824;width:1075;height:108" type="#_x0000_t75" stroked="false">
              <v:imagedata r:id="rId957" o:title=""/>
            </v:shape>
            <v:shape style="position:absolute;left:2741;top:6920;width:1789;height:12" type="#_x0000_t75" stroked="false">
              <v:imagedata r:id="rId594" o:title=""/>
            </v:shape>
            <v:shape style="position:absolute;left:4515;top:6920;width:1880;height:12" type="#_x0000_t75" stroked="false">
              <v:imagedata r:id="rId595" o:title=""/>
            </v:shape>
            <v:shape style="position:absolute;left:6381;top:6920;width:1946;height:12" type="#_x0000_t75" stroked="false">
              <v:imagedata r:id="rId596" o:title=""/>
            </v:shape>
            <v:shape style="position:absolute;left:8313;top:6923;width:1906;height:10" type="#_x0000_t75" stroked="false">
              <v:imagedata r:id="rId574" o:title=""/>
            </v:shape>
            <w10:wrap type="none"/>
          </v:group>
        </w:pict>
      </w: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tbl>
      <w:tblPr>
        <w:tblW w:w="0" w:type="auto"/>
        <w:jc w:val="left"/>
        <w:tblInd w:w="692" w:type="dxa"/>
        <w:tblLayout w:type="fixed"/>
        <w:tblCellMar>
          <w:top w:w="0" w:type="dxa"/>
          <w:left w:w="0" w:type="dxa"/>
          <w:bottom w:w="0" w:type="dxa"/>
          <w:right w:w="0" w:type="dxa"/>
        </w:tblCellMar>
        <w:tblLook w:val="01E0"/>
      </w:tblPr>
      <w:tblGrid>
        <w:gridCol w:w="1057"/>
        <w:gridCol w:w="1733"/>
        <w:gridCol w:w="1721"/>
        <w:gridCol w:w="1733"/>
        <w:gridCol w:w="1653"/>
      </w:tblGrid>
      <w:tr>
        <w:trPr>
          <w:trHeight w:val="377" w:hRule="exact"/>
        </w:trPr>
        <w:tc>
          <w:tcPr>
            <w:tcW w:w="10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3" w:right="0"/>
              <w:jc w:val="left"/>
              <w:rPr>
                <w:rFonts w:ascii="宋体" w:hAnsi="宋体" w:cs="宋体" w:eastAsia="宋体" w:hint="default"/>
                <w:sz w:val="21"/>
                <w:szCs w:val="21"/>
              </w:rPr>
            </w:pPr>
            <w:r>
              <w:rPr>
                <w:rFonts w:ascii="宋体" w:hAnsi="宋体" w:cs="宋体" w:eastAsia="宋体" w:hint="default"/>
                <w:sz w:val="21"/>
                <w:szCs w:val="21"/>
              </w:rPr>
              <w:t>服务</w:t>
            </w:r>
          </w:p>
        </w:tc>
        <w:tc>
          <w:tcPr>
            <w:tcW w:w="173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106,775,354.16</w:t>
            </w:r>
            <w:r>
              <w:rPr>
                <w:rFonts w:ascii="Arial Narrow"/>
                <w:sz w:val="21"/>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4"/>
              <w:jc w:val="right"/>
              <w:rPr>
                <w:rFonts w:ascii="Arial Narrow" w:hAnsi="Arial Narrow" w:cs="Arial Narrow" w:eastAsia="Arial Narrow" w:hint="default"/>
                <w:sz w:val="21"/>
                <w:szCs w:val="21"/>
              </w:rPr>
            </w:pPr>
            <w:r>
              <w:rPr>
                <w:rFonts w:ascii="Arial Narrow"/>
                <w:spacing w:val="-1"/>
                <w:sz w:val="21"/>
              </w:rPr>
              <w:t>45,055,109.60</w:t>
            </w:r>
            <w:r>
              <w:rPr>
                <w:rFonts w:ascii="Arial Narrow"/>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4"/>
              <w:jc w:val="right"/>
              <w:rPr>
                <w:rFonts w:ascii="Arial Narrow" w:hAnsi="Arial Narrow" w:cs="Arial Narrow" w:eastAsia="Arial Narrow" w:hint="default"/>
                <w:sz w:val="21"/>
                <w:szCs w:val="21"/>
              </w:rPr>
            </w:pPr>
            <w:r>
              <w:rPr>
                <w:rFonts w:ascii="Arial Narrow"/>
                <w:spacing w:val="-1"/>
                <w:sz w:val="21"/>
              </w:rPr>
              <w:t>62,325,557.21</w:t>
            </w:r>
            <w:r>
              <w:rPr>
                <w:rFonts w:ascii="Arial Narrow"/>
                <w:sz w:val="21"/>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21"/>
                <w:szCs w:val="21"/>
              </w:rPr>
            </w:pPr>
            <w:r>
              <w:rPr>
                <w:rFonts w:ascii="Arial Narrow"/>
                <w:spacing w:val="-1"/>
                <w:sz w:val="21"/>
              </w:rPr>
              <w:t>26,729,278.13</w:t>
            </w:r>
            <w:r>
              <w:rPr>
                <w:rFonts w:ascii="Arial Narrow"/>
                <w:sz w:val="21"/>
              </w:rPr>
            </w:r>
          </w:p>
        </w:tc>
      </w:tr>
      <w:tr>
        <w:trPr>
          <w:trHeight w:val="21" w:hRule="exact"/>
        </w:trPr>
        <w:tc>
          <w:tcPr>
            <w:tcW w:w="105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c>
          <w:tcPr>
            <w:tcW w:w="1653" w:type="dxa"/>
            <w:tcBorders>
              <w:top w:val="nil" w:sz="6" w:space="0" w:color="auto"/>
              <w:left w:val="nil" w:sz="6" w:space="0" w:color="auto"/>
              <w:bottom w:val="nil" w:sz="6" w:space="0" w:color="auto"/>
              <w:right w:val="nil" w:sz="6" w:space="0" w:color="auto"/>
            </w:tcBorders>
          </w:tcPr>
          <w:p>
            <w:pPr/>
          </w:p>
        </w:tc>
      </w:tr>
      <w:tr>
        <w:trPr>
          <w:trHeight w:val="391" w:hRule="exact"/>
        </w:trPr>
        <w:tc>
          <w:tcPr>
            <w:tcW w:w="105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33"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b/>
                <w:spacing w:val="-1"/>
                <w:sz w:val="21"/>
              </w:rPr>
              <w:t>151,162,982.44</w:t>
            </w:r>
            <w:r>
              <w:rPr>
                <w:rFonts w:ascii="Arial Narrow"/>
                <w:sz w:val="21"/>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b/>
                <w:spacing w:val="-1"/>
                <w:sz w:val="21"/>
              </w:rPr>
              <w:t>64,471,135.19</w:t>
            </w:r>
            <w:r>
              <w:rPr>
                <w:rFonts w:ascii="Arial Narrow"/>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Arial Narrow" w:hAnsi="Arial Narrow" w:cs="Arial Narrow" w:eastAsia="Arial Narrow" w:hint="default"/>
                <w:sz w:val="21"/>
                <w:szCs w:val="21"/>
              </w:rPr>
            </w:pPr>
            <w:r>
              <w:rPr>
                <w:rFonts w:ascii="Arial Narrow"/>
                <w:b/>
                <w:spacing w:val="-1"/>
                <w:sz w:val="21"/>
              </w:rPr>
              <w:t>121,247,207.40</w:t>
            </w:r>
            <w:r>
              <w:rPr>
                <w:rFonts w:ascii="Arial Narrow"/>
                <w:sz w:val="21"/>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21"/>
                <w:szCs w:val="21"/>
              </w:rPr>
            </w:pPr>
            <w:r>
              <w:rPr>
                <w:rFonts w:ascii="Arial Narrow"/>
                <w:b/>
                <w:spacing w:val="-2"/>
                <w:sz w:val="21"/>
              </w:rPr>
              <w:t>51,869,110.32</w:t>
            </w:r>
            <w:r>
              <w:rPr>
                <w:rFonts w:ascii="Arial Narrow"/>
                <w:sz w:val="21"/>
              </w:rPr>
            </w:r>
          </w:p>
        </w:tc>
      </w:tr>
    </w:tbl>
    <w:p>
      <w:pPr>
        <w:spacing w:line="240" w:lineRule="auto" w:before="7"/>
        <w:rPr>
          <w:rFonts w:ascii="宋体" w:hAnsi="宋体" w:cs="宋体" w:eastAsia="宋体" w:hint="default"/>
          <w:sz w:val="11"/>
          <w:szCs w:val="11"/>
        </w:rPr>
      </w:pPr>
    </w:p>
    <w:p>
      <w:pPr>
        <w:spacing w:before="36"/>
        <w:ind w:left="763" w:right="1041" w:firstLine="0"/>
        <w:jc w:val="left"/>
        <w:rPr>
          <w:rFonts w:ascii="宋体" w:hAnsi="宋体" w:cs="宋体" w:eastAsia="宋体" w:hint="default"/>
          <w:sz w:val="21"/>
          <w:szCs w:val="21"/>
        </w:rPr>
      </w:pPr>
      <w:r>
        <w:rPr/>
        <w:pict>
          <v:group style="position:absolute;margin-left:83.543999pt;margin-top:-107.036324pt;width:427.65pt;height:99.75pt;mso-position-horizontal-relative:page;mso-position-vertical-relative:paragraph;z-index:-1134784" coordorigin="1671,-2141" coordsize="8553,1995">
            <v:group style="position:absolute;left:1690;top:-2136;width:1616;height:2" coordorigin="1690,-2136" coordsize="1616,2">
              <v:shape style="position:absolute;left:1690;top:-2136;width:1616;height:2" coordorigin="1690,-2136" coordsize="1616,0" path="m1690,-2136l3305,-2136e" filled="false" stroked="true" strokeweight=".48pt" strokecolor="#000000">
                <v:path arrowok="t"/>
              </v:shape>
            </v:group>
            <v:group style="position:absolute;left:3305;top:-2136;width:10;height:2" coordorigin="3305,-2136" coordsize="10,2">
              <v:shape style="position:absolute;left:3305;top:-2136;width:10;height:2" coordorigin="3305,-2136" coordsize="10,0" path="m3305,-2136l3315,-2136e" filled="false" stroked="true" strokeweight=".48pt" strokecolor="#000000">
                <v:path arrowok="t"/>
              </v:shape>
            </v:group>
            <v:group style="position:absolute;left:3315;top:-2136;width:3445;height:2" coordorigin="3315,-2136" coordsize="3445,2">
              <v:shape style="position:absolute;left:3315;top:-2136;width:3445;height:2" coordorigin="3315,-2136" coordsize="3445,0" path="m3315,-2136l6760,-2136e" filled="false" stroked="true" strokeweight=".48pt" strokecolor="#000000">
                <v:path arrowok="t"/>
              </v:shape>
            </v:group>
            <v:group style="position:absolute;left:6760;top:-2136;width:10;height:2" coordorigin="6760,-2136" coordsize="10,2">
              <v:shape style="position:absolute;left:6760;top:-2136;width:10;height:2" coordorigin="6760,-2136" coordsize="10,0" path="m6760,-2136l6769,-2136e" filled="false" stroked="true" strokeweight=".48pt" strokecolor="#000000">
                <v:path arrowok="t"/>
              </v:shape>
            </v:group>
            <v:group style="position:absolute;left:6769;top:-2136;width:3450;height:2" coordorigin="6769,-2136" coordsize="3450,2">
              <v:shape style="position:absolute;left:6769;top:-2136;width:3450;height:2" coordorigin="6769,-2136" coordsize="3450,0" path="m6769,-2136l10219,-2136e" filled="false" stroked="true" strokeweight=".48pt" strokecolor="#000000">
                <v:path arrowok="t"/>
              </v:shape>
            </v:group>
            <v:group style="position:absolute;left:3305;top:-2131;width:10;height:20" coordorigin="3305,-2131" coordsize="10,20">
              <v:shape style="position:absolute;left:3305;top:-2131;width:10;height:20" coordorigin="3305,-2131" coordsize="10,20" path="m3305,-2112l3315,-2112,3315,-2131,3305,-2131,3305,-2112xe" filled="true" fillcolor="#000000" stroked="false">
                <v:path arrowok="t"/>
                <v:fill type="solid"/>
              </v:shape>
            </v:group>
            <v:group style="position:absolute;left:3305;top:-2112;width:10;height:20" coordorigin="3305,-2112" coordsize="10,20">
              <v:shape style="position:absolute;left:3305;top:-2112;width:10;height:20" coordorigin="3305,-2112" coordsize="10,20" path="m3305,-2093l3315,-2093,3315,-2112,3305,-2112,3305,-2093xe" filled="true" fillcolor="#000000" stroked="false">
                <v:path arrowok="t"/>
                <v:fill type="solid"/>
              </v:shape>
            </v:group>
            <v:group style="position:absolute;left:3305;top:-2093;width:10;height:20" coordorigin="3305,-2093" coordsize="10,20">
              <v:shape style="position:absolute;left:3305;top:-2093;width:10;height:20" coordorigin="3305,-2093" coordsize="10,20" path="m3305,-2074l3315,-2074,3315,-2093,3305,-2093,3305,-2074xe" filled="true" fillcolor="#000000" stroked="false">
                <v:path arrowok="t"/>
                <v:fill type="solid"/>
              </v:shape>
            </v:group>
            <v:group style="position:absolute;left:3305;top:-2074;width:10;height:20" coordorigin="3305,-2074" coordsize="10,20">
              <v:shape style="position:absolute;left:3305;top:-2074;width:10;height:20" coordorigin="3305,-2074" coordsize="10,20" path="m3305,-2054l3315,-2054,3315,-2074,3305,-2074,3305,-2054xe" filled="true" fillcolor="#000000" stroked="false">
                <v:path arrowok="t"/>
                <v:fill type="solid"/>
              </v:shape>
            </v:group>
            <v:group style="position:absolute;left:3305;top:-2054;width:10;height:20" coordorigin="3305,-2054" coordsize="10,20">
              <v:shape style="position:absolute;left:3305;top:-2054;width:10;height:20" coordorigin="3305,-2054" coordsize="10,20" path="m3305,-2035l3315,-2035,3315,-2054,3305,-2054,3305,-2035xe" filled="true" fillcolor="#000000" stroked="false">
                <v:path arrowok="t"/>
                <v:fill type="solid"/>
              </v:shape>
            </v:group>
            <v:group style="position:absolute;left:3305;top:-2035;width:10;height:20" coordorigin="3305,-2035" coordsize="10,20">
              <v:shape style="position:absolute;left:3305;top:-2035;width:10;height:20" coordorigin="3305,-2035" coordsize="10,20" path="m3305,-2016l3315,-2016,3315,-2035,3305,-2035,3305,-2016xe" filled="true" fillcolor="#000000" stroked="false">
                <v:path arrowok="t"/>
                <v:fill type="solid"/>
              </v:shape>
            </v:group>
            <v:group style="position:absolute;left:3305;top:-2016;width:10;height:20" coordorigin="3305,-2016" coordsize="10,20">
              <v:shape style="position:absolute;left:3305;top:-2016;width:10;height:20" coordorigin="3305,-2016" coordsize="10,20" path="m3305,-1997l3315,-1997,3315,-2016,3305,-2016,3305,-1997xe" filled="true" fillcolor="#000000" stroked="false">
                <v:path arrowok="t"/>
                <v:fill type="solid"/>
              </v:shape>
            </v:group>
            <v:group style="position:absolute;left:3305;top:-1997;width:10;height:20" coordorigin="3305,-1997" coordsize="10,20">
              <v:shape style="position:absolute;left:3305;top:-1997;width:10;height:20" coordorigin="3305,-1997" coordsize="10,20" path="m3305,-1978l3315,-1978,3315,-1997,3305,-1997,3305,-1978xe" filled="true" fillcolor="#000000" stroked="false">
                <v:path arrowok="t"/>
                <v:fill type="solid"/>
              </v:shape>
            </v:group>
            <v:group style="position:absolute;left:3305;top:-1978;width:10;height:20" coordorigin="3305,-1978" coordsize="10,20">
              <v:shape style="position:absolute;left:3305;top:-1978;width:10;height:20" coordorigin="3305,-1978" coordsize="10,20" path="m3305,-1958l3315,-1958,3315,-1978,3305,-1978,3305,-1958xe" filled="true" fillcolor="#000000" stroked="false">
                <v:path arrowok="t"/>
                <v:fill type="solid"/>
              </v:shape>
            </v:group>
            <v:group style="position:absolute;left:3305;top:-1958;width:10;height:20" coordorigin="3305,-1958" coordsize="10,20">
              <v:shape style="position:absolute;left:3305;top:-1958;width:10;height:20" coordorigin="3305,-1958" coordsize="10,20" path="m3305,-1939l3315,-1939,3315,-1958,3305,-1958,3305,-1939xe" filled="true" fillcolor="#000000" stroked="false">
                <v:path arrowok="t"/>
                <v:fill type="solid"/>
              </v:shape>
            </v:group>
            <v:group style="position:absolute;left:3305;top:-1939;width:10;height:20" coordorigin="3305,-1939" coordsize="10,20">
              <v:shape style="position:absolute;left:3305;top:-1939;width:10;height:20" coordorigin="3305,-1939" coordsize="10,20" path="m3305,-1920l3315,-1920,3315,-1939,3305,-1939,3305,-1920xe" filled="true" fillcolor="#000000" stroked="false">
                <v:path arrowok="t"/>
                <v:fill type="solid"/>
              </v:shape>
            </v:group>
            <v:group style="position:absolute;left:3305;top:-1920;width:10;height:20" coordorigin="3305,-1920" coordsize="10,20">
              <v:shape style="position:absolute;left:3305;top:-1920;width:10;height:20" coordorigin="3305,-1920" coordsize="10,20" path="m3305,-1901l3315,-1901,3315,-1920,3305,-1920,3305,-1901xe" filled="true" fillcolor="#000000" stroked="false">
                <v:path arrowok="t"/>
                <v:fill type="solid"/>
              </v:shape>
            </v:group>
            <v:group style="position:absolute;left:3305;top:-1901;width:10;height:20" coordorigin="3305,-1901" coordsize="10,20">
              <v:shape style="position:absolute;left:3305;top:-1901;width:10;height:20" coordorigin="3305,-1901" coordsize="10,20" path="m3305,-1882l3315,-1882,3315,-1901,3305,-1901,3305,-1882xe" filled="true" fillcolor="#000000" stroked="false">
                <v:path arrowok="t"/>
                <v:fill type="solid"/>
              </v:shape>
            </v:group>
            <v:group style="position:absolute;left:3305;top:-1882;width:10;height:20" coordorigin="3305,-1882" coordsize="10,20">
              <v:shape style="position:absolute;left:3305;top:-1882;width:10;height:20" coordorigin="3305,-1882" coordsize="10,20" path="m3305,-1862l3315,-1862,3315,-1882,3305,-1882,3305,-1862xe" filled="true" fillcolor="#000000" stroked="false">
                <v:path arrowok="t"/>
                <v:fill type="solid"/>
              </v:shape>
            </v:group>
            <v:group style="position:absolute;left:3305;top:-1862;width:10;height:20" coordorigin="3305,-1862" coordsize="10,20">
              <v:shape style="position:absolute;left:3305;top:-1862;width:10;height:20" coordorigin="3305,-1862" coordsize="10,20" path="m3305,-1843l3315,-1843,3315,-1862,3305,-1862,3305,-1843xe" filled="true" fillcolor="#000000" stroked="false">
                <v:path arrowok="t"/>
                <v:fill type="solid"/>
              </v:shape>
            </v:group>
            <v:group style="position:absolute;left:6760;top:-2131;width:10;height:20" coordorigin="6760,-2131" coordsize="10,20">
              <v:shape style="position:absolute;left:6760;top:-2131;width:10;height:20" coordorigin="6760,-2131" coordsize="10,20" path="m6760,-2112l6769,-2112,6769,-2131,6760,-2131,6760,-2112xe" filled="true" fillcolor="#000000" stroked="false">
                <v:path arrowok="t"/>
                <v:fill type="solid"/>
              </v:shape>
            </v:group>
            <v:group style="position:absolute;left:6760;top:-2112;width:10;height:20" coordorigin="6760,-2112" coordsize="10,20">
              <v:shape style="position:absolute;left:6760;top:-2112;width:10;height:20" coordorigin="6760,-2112" coordsize="10,20" path="m6760,-2093l6769,-2093,6769,-2112,6760,-2112,6760,-2093xe" filled="true" fillcolor="#000000" stroked="false">
                <v:path arrowok="t"/>
                <v:fill type="solid"/>
              </v:shape>
            </v:group>
            <v:group style="position:absolute;left:6760;top:-2093;width:10;height:20" coordorigin="6760,-2093" coordsize="10,20">
              <v:shape style="position:absolute;left:6760;top:-2093;width:10;height:20" coordorigin="6760,-2093" coordsize="10,20" path="m6760,-2074l6769,-2074,6769,-2093,6760,-2093,6760,-2074xe" filled="true" fillcolor="#000000" stroked="false">
                <v:path arrowok="t"/>
                <v:fill type="solid"/>
              </v:shape>
            </v:group>
            <v:group style="position:absolute;left:6760;top:-2074;width:10;height:20" coordorigin="6760,-2074" coordsize="10,20">
              <v:shape style="position:absolute;left:6760;top:-2074;width:10;height:20" coordorigin="6760,-2074" coordsize="10,20" path="m6760,-2054l6769,-2054,6769,-2074,6760,-2074,6760,-2054xe" filled="true" fillcolor="#000000" stroked="false">
                <v:path arrowok="t"/>
                <v:fill type="solid"/>
              </v:shape>
            </v:group>
            <v:group style="position:absolute;left:6760;top:-2054;width:10;height:20" coordorigin="6760,-2054" coordsize="10,20">
              <v:shape style="position:absolute;left:6760;top:-2054;width:10;height:20" coordorigin="6760,-2054" coordsize="10,20" path="m6760,-2035l6769,-2035,6769,-2054,6760,-2054,6760,-2035xe" filled="true" fillcolor="#000000" stroked="false">
                <v:path arrowok="t"/>
                <v:fill type="solid"/>
              </v:shape>
            </v:group>
            <v:group style="position:absolute;left:6760;top:-2035;width:10;height:20" coordorigin="6760,-2035" coordsize="10,20">
              <v:shape style="position:absolute;left:6760;top:-2035;width:10;height:20" coordorigin="6760,-2035" coordsize="10,20" path="m6760,-2016l6769,-2016,6769,-2035,6760,-2035,6760,-2016xe" filled="true" fillcolor="#000000" stroked="false">
                <v:path arrowok="t"/>
                <v:fill type="solid"/>
              </v:shape>
            </v:group>
            <v:group style="position:absolute;left:6760;top:-2016;width:10;height:20" coordorigin="6760,-2016" coordsize="10,20">
              <v:shape style="position:absolute;left:6760;top:-2016;width:10;height:20" coordorigin="6760,-2016" coordsize="10,20" path="m6760,-1997l6769,-1997,6769,-2016,6760,-2016,6760,-1997xe" filled="true" fillcolor="#000000" stroked="false">
                <v:path arrowok="t"/>
                <v:fill type="solid"/>
              </v:shape>
            </v:group>
            <v:group style="position:absolute;left:6760;top:-1997;width:10;height:20" coordorigin="6760,-1997" coordsize="10,20">
              <v:shape style="position:absolute;left:6760;top:-1997;width:10;height:20" coordorigin="6760,-1997" coordsize="10,20" path="m6760,-1978l6769,-1978,6769,-1997,6760,-1997,6760,-1978xe" filled="true" fillcolor="#000000" stroked="false">
                <v:path arrowok="t"/>
                <v:fill type="solid"/>
              </v:shape>
            </v:group>
            <v:group style="position:absolute;left:6760;top:-1978;width:10;height:20" coordorigin="6760,-1978" coordsize="10,20">
              <v:shape style="position:absolute;left:6760;top:-1978;width:10;height:20" coordorigin="6760,-1978" coordsize="10,20" path="m6760,-1958l6769,-1958,6769,-1978,6760,-1978,6760,-1958xe" filled="true" fillcolor="#000000" stroked="false">
                <v:path arrowok="t"/>
                <v:fill type="solid"/>
              </v:shape>
            </v:group>
            <v:group style="position:absolute;left:6760;top:-1958;width:10;height:20" coordorigin="6760,-1958" coordsize="10,20">
              <v:shape style="position:absolute;left:6760;top:-1958;width:10;height:20" coordorigin="6760,-1958" coordsize="10,20" path="m6760,-1939l6769,-1939,6769,-1958,6760,-1958,6760,-1939xe" filled="true" fillcolor="#000000" stroked="false">
                <v:path arrowok="t"/>
                <v:fill type="solid"/>
              </v:shape>
            </v:group>
            <v:group style="position:absolute;left:6760;top:-1939;width:10;height:20" coordorigin="6760,-1939" coordsize="10,20">
              <v:shape style="position:absolute;left:6760;top:-1939;width:10;height:20" coordorigin="6760,-1939" coordsize="10,20" path="m6760,-1920l6769,-1920,6769,-1939,6760,-1939,6760,-1920xe" filled="true" fillcolor="#000000" stroked="false">
                <v:path arrowok="t"/>
                <v:fill type="solid"/>
              </v:shape>
            </v:group>
            <v:group style="position:absolute;left:6760;top:-1920;width:10;height:20" coordorigin="6760,-1920" coordsize="10,20">
              <v:shape style="position:absolute;left:6760;top:-1920;width:10;height:20" coordorigin="6760,-1920" coordsize="10,20" path="m6760,-1901l6769,-1901,6769,-1920,6760,-1920,6760,-1901xe" filled="true" fillcolor="#000000" stroked="false">
                <v:path arrowok="t"/>
                <v:fill type="solid"/>
              </v:shape>
            </v:group>
            <v:group style="position:absolute;left:6760;top:-1901;width:10;height:20" coordorigin="6760,-1901" coordsize="10,20">
              <v:shape style="position:absolute;left:6760;top:-1901;width:10;height:20" coordorigin="6760,-1901" coordsize="10,20" path="m6760,-1882l6769,-1882,6769,-1901,6760,-1901,6760,-1882xe" filled="true" fillcolor="#000000" stroked="false">
                <v:path arrowok="t"/>
                <v:fill type="solid"/>
              </v:shape>
            </v:group>
            <v:group style="position:absolute;left:6760;top:-1882;width:10;height:20" coordorigin="6760,-1882" coordsize="10,20">
              <v:shape style="position:absolute;left:6760;top:-1882;width:10;height:20" coordorigin="6760,-1882" coordsize="10,20" path="m6760,-1862l6769,-1862,6769,-1882,6760,-1882,6760,-1862xe" filled="true" fillcolor="#000000" stroked="false">
                <v:path arrowok="t"/>
                <v:fill type="solid"/>
              </v:shape>
            </v:group>
            <v:group style="position:absolute;left:6760;top:-1862;width:10;height:20" coordorigin="6760,-1862" coordsize="10,20">
              <v:shape style="position:absolute;left:6760;top:-1862;width:10;height:20" coordorigin="6760,-1862" coordsize="10,20" path="m6760,-1843l6769,-1843,6769,-1862,6760,-1862,6760,-1843xe" filled="true" fillcolor="#000000" stroked="false">
                <v:path arrowok="t"/>
                <v:fill type="solid"/>
              </v:shape>
            </v:group>
            <v:group style="position:absolute;left:6760;top:-1843;width:10;height:20" coordorigin="6760,-1843" coordsize="10,20">
              <v:shape style="position:absolute;left:6760;top:-1843;width:10;height:20" coordorigin="6760,-1843" coordsize="10,20" path="m6760,-1824l6769,-1824,6769,-1843,6760,-1843,6760,-1824xe" filled="true" fillcolor="#000000" stroked="false">
                <v:path arrowok="t"/>
                <v:fill type="solid"/>
              </v:shape>
            </v:group>
            <v:group style="position:absolute;left:6760;top:-1824;width:10;height:20" coordorigin="6760,-1824" coordsize="10,20">
              <v:shape style="position:absolute;left:6760;top:-1824;width:10;height:20" coordorigin="6760,-1824" coordsize="10,20" path="m6760,-1805l6769,-1805,6769,-1824,6760,-1824,6760,-1805xe" filled="true" fillcolor="#000000" stroked="false">
                <v:path arrowok="t"/>
                <v:fill type="solid"/>
              </v:shape>
            </v:group>
            <v:group style="position:absolute;left:6760;top:-1805;width:10;height:20" coordorigin="6760,-1805" coordsize="10,20">
              <v:shape style="position:absolute;left:6760;top:-1805;width:10;height:20" coordorigin="6760,-1805" coordsize="10,20" path="m6760,-1785l6769,-1785,6769,-1805,6760,-1805,6760,-1785xe" filled="true" fillcolor="#000000" stroked="false">
                <v:path arrowok="t"/>
                <v:fill type="solid"/>
              </v:shape>
            </v:group>
            <v:group style="position:absolute;left:6760;top:-1785;width:10;height:20" coordorigin="6760,-1785" coordsize="10,20">
              <v:shape style="position:absolute;left:6760;top:-1785;width:10;height:20" coordorigin="6760,-1785" coordsize="10,20" path="m6760,-1766l6769,-1766,6769,-1785,6760,-1785,6760,-1766xe" filled="true" fillcolor="#000000" stroked="false">
                <v:path arrowok="t"/>
                <v:fill type="solid"/>
              </v:shape>
            </v:group>
            <v:group style="position:absolute;left:6760;top:-1766;width:10;height:20" coordorigin="6760,-1766" coordsize="10,20">
              <v:shape style="position:absolute;left:6760;top:-1766;width:10;height:20" coordorigin="6760,-1766" coordsize="10,20" path="m6760,-1747l6769,-1747,6769,-1766,6760,-1766,6760,-1747xe" filled="true" fillcolor="#000000" stroked="false">
                <v:path arrowok="t"/>
                <v:fill type="solid"/>
              </v:shape>
              <v:shape style="position:absolute;left:3295;top:-1843;width:1743;height:108" type="#_x0000_t75" stroked="false">
                <v:imagedata r:id="rId575" o:title=""/>
              </v:shape>
              <v:shape style="position:absolute;left:5034;top:-1747;width:1736;height:12" type="#_x0000_t75" stroked="false">
                <v:imagedata r:id="rId576" o:title=""/>
              </v:shape>
              <v:shape style="position:absolute;left:6755;top:-1744;width:1738;height:10" type="#_x0000_t75" stroked="false">
                <v:imagedata r:id="rId577" o:title=""/>
              </v:shape>
              <v:shape style="position:absolute;left:8488;top:-1744;width:1731;height:10" type="#_x0000_t75" stroked="false">
                <v:imagedata r:id="rId578" o:title=""/>
              </v:shape>
            </v:group>
            <v:group style="position:absolute;left:3305;top:-1735;width:10;height:20" coordorigin="3305,-1735" coordsize="10,20">
              <v:shape style="position:absolute;left:3305;top:-1735;width:10;height:20" coordorigin="3305,-1735" coordsize="10,20" path="m3305,-1716l3315,-1716,3315,-1735,3305,-1735,3305,-1716xe" filled="true" fillcolor="#000000" stroked="false">
                <v:path arrowok="t"/>
                <v:fill type="solid"/>
              </v:shape>
            </v:group>
            <v:group style="position:absolute;left:3305;top:-1716;width:10;height:20" coordorigin="3305,-1716" coordsize="10,20">
              <v:shape style="position:absolute;left:3305;top:-1716;width:10;height:20" coordorigin="3305,-1716" coordsize="10,20" path="m3305,-1696l3315,-1696,3315,-1716,3305,-1716,3305,-1696xe" filled="true" fillcolor="#000000" stroked="false">
                <v:path arrowok="t"/>
                <v:fill type="solid"/>
              </v:shape>
            </v:group>
            <v:group style="position:absolute;left:3305;top:-1696;width:10;height:20" coordorigin="3305,-1696" coordsize="10,20">
              <v:shape style="position:absolute;left:3305;top:-1696;width:10;height:20" coordorigin="3305,-1696" coordsize="10,20" path="m3305,-1677l3315,-1677,3315,-1696,3305,-1696,3305,-1677xe" filled="true" fillcolor="#000000" stroked="false">
                <v:path arrowok="t"/>
                <v:fill type="solid"/>
              </v:shape>
            </v:group>
            <v:group style="position:absolute;left:3305;top:-1677;width:10;height:20" coordorigin="3305,-1677" coordsize="10,20">
              <v:shape style="position:absolute;left:3305;top:-1677;width:10;height:20" coordorigin="3305,-1677" coordsize="10,20" path="m3305,-1658l3315,-1658,3315,-1677,3305,-1677,3305,-1658xe" filled="true" fillcolor="#000000" stroked="false">
                <v:path arrowok="t"/>
                <v:fill type="solid"/>
              </v:shape>
            </v:group>
            <v:group style="position:absolute;left:3305;top:-1658;width:10;height:20" coordorigin="3305,-1658" coordsize="10,20">
              <v:shape style="position:absolute;left:3305;top:-1658;width:10;height:20" coordorigin="3305,-1658" coordsize="10,20" path="m3305,-1639l3315,-1639,3315,-1658,3305,-1658,3305,-1639xe" filled="true" fillcolor="#000000" stroked="false">
                <v:path arrowok="t"/>
                <v:fill type="solid"/>
              </v:shape>
            </v:group>
            <v:group style="position:absolute;left:3305;top:-1639;width:10;height:20" coordorigin="3305,-1639" coordsize="10,20">
              <v:shape style="position:absolute;left:3305;top:-1639;width:10;height:20" coordorigin="3305,-1639" coordsize="10,20" path="m3305,-1620l3315,-1620,3315,-1639,3305,-1639,3305,-1620xe" filled="true" fillcolor="#000000" stroked="false">
                <v:path arrowok="t"/>
                <v:fill type="solid"/>
              </v:shape>
            </v:group>
            <v:group style="position:absolute;left:3305;top:-1620;width:10;height:20" coordorigin="3305,-1620" coordsize="10,20">
              <v:shape style="position:absolute;left:3305;top:-1620;width:10;height:20" coordorigin="3305,-1620" coordsize="10,20" path="m3305,-1600l3315,-1600,3315,-1620,3305,-1620,3305,-1600xe" filled="true" fillcolor="#000000" stroked="false">
                <v:path arrowok="t"/>
                <v:fill type="solid"/>
              </v:shape>
            </v:group>
            <v:group style="position:absolute;left:3305;top:-1600;width:10;height:20" coordorigin="3305,-1600" coordsize="10,20">
              <v:shape style="position:absolute;left:3305;top:-1600;width:10;height:20" coordorigin="3305,-1600" coordsize="10,20" path="m3305,-1581l3315,-1581,3315,-1600,3305,-1600,3305,-1581xe" filled="true" fillcolor="#000000" stroked="false">
                <v:path arrowok="t"/>
                <v:fill type="solid"/>
              </v:shape>
            </v:group>
            <v:group style="position:absolute;left:3305;top:-1581;width:10;height:20" coordorigin="3305,-1581" coordsize="10,20">
              <v:shape style="position:absolute;left:3305;top:-1581;width:10;height:20" coordorigin="3305,-1581" coordsize="10,20" path="m3305,-1562l3315,-1562,3315,-1581,3305,-1581,3305,-1562xe" filled="true" fillcolor="#000000" stroked="false">
                <v:path arrowok="t"/>
                <v:fill type="solid"/>
              </v:shape>
            </v:group>
            <v:group style="position:absolute;left:3305;top:-1562;width:10;height:20" coordorigin="3305,-1562" coordsize="10,20">
              <v:shape style="position:absolute;left:3305;top:-1562;width:10;height:20" coordorigin="3305,-1562" coordsize="10,20" path="m3305,-1543l3315,-1543,3315,-1562,3305,-1562,3305,-1543xe" filled="true" fillcolor="#000000" stroked="false">
                <v:path arrowok="t"/>
                <v:fill type="solid"/>
              </v:shape>
            </v:group>
            <v:group style="position:absolute;left:3305;top:-1543;width:10;height:20" coordorigin="3305,-1543" coordsize="10,20">
              <v:shape style="position:absolute;left:3305;top:-1543;width:10;height:20" coordorigin="3305,-1543" coordsize="10,20" path="m3305,-1524l3315,-1524,3315,-1543,3305,-1543,3305,-1524xe" filled="true" fillcolor="#000000" stroked="false">
                <v:path arrowok="t"/>
                <v:fill type="solid"/>
              </v:shape>
            </v:group>
            <v:group style="position:absolute;left:3305;top:-1524;width:10;height:20" coordorigin="3305,-1524" coordsize="10,20">
              <v:shape style="position:absolute;left:3305;top:-1524;width:10;height:20" coordorigin="3305,-1524" coordsize="10,20" path="m3305,-1504l3315,-1504,3315,-1524,3305,-1524,3305,-1504xe" filled="true" fillcolor="#000000" stroked="false">
                <v:path arrowok="t"/>
                <v:fill type="solid"/>
              </v:shape>
            </v:group>
            <v:group style="position:absolute;left:3305;top:-1504;width:10;height:20" coordorigin="3305,-1504" coordsize="10,20">
              <v:shape style="position:absolute;left:3305;top:-1504;width:10;height:20" coordorigin="3305,-1504" coordsize="10,20" path="m3305,-1485l3315,-1485,3315,-1504,3305,-1504,3305,-1485xe" filled="true" fillcolor="#000000" stroked="false">
                <v:path arrowok="t"/>
                <v:fill type="solid"/>
              </v:shape>
            </v:group>
            <v:group style="position:absolute;left:3305;top:-1485;width:10;height:20" coordorigin="3305,-1485" coordsize="10,20">
              <v:shape style="position:absolute;left:3305;top:-1485;width:10;height:20" coordorigin="3305,-1485" coordsize="10,20" path="m3305,-1466l3315,-1466,3315,-1485,3305,-1485,3305,-1466xe" filled="true" fillcolor="#000000" stroked="false">
                <v:path arrowok="t"/>
                <v:fill type="solid"/>
              </v:shape>
            </v:group>
            <v:group style="position:absolute;left:3305;top:-1466;width:10;height:20" coordorigin="3305,-1466" coordsize="10,20">
              <v:shape style="position:absolute;left:3305;top:-1466;width:10;height:20" coordorigin="3305,-1466" coordsize="10,20" path="m3305,-1447l3315,-1447,3315,-1466,3305,-1466,3305,-1447xe" filled="true" fillcolor="#000000" stroked="false">
                <v:path arrowok="t"/>
                <v:fill type="solid"/>
              </v:shape>
            </v:group>
            <v:group style="position:absolute;left:3305;top:-1447;width:10;height:20" coordorigin="3305,-1447" coordsize="10,20">
              <v:shape style="position:absolute;left:3305;top:-1447;width:10;height:20" coordorigin="3305,-1447" coordsize="10,20" path="m3305,-1428l3315,-1428,3315,-1447,3305,-1447,3305,-1428xe" filled="true" fillcolor="#000000" stroked="false">
                <v:path arrowok="t"/>
                <v:fill type="solid"/>
              </v:shape>
            </v:group>
            <v:group style="position:absolute;left:3305;top:-1428;width:10;height:20" coordorigin="3305,-1428" coordsize="10,20">
              <v:shape style="position:absolute;left:3305;top:-1428;width:10;height:20" coordorigin="3305,-1428" coordsize="10,20" path="m3305,-1408l3315,-1408,3315,-1428,3305,-1428,3305,-1408xe" filled="true" fillcolor="#000000" stroked="false">
                <v:path arrowok="t"/>
                <v:fill type="solid"/>
              </v:shape>
            </v:group>
            <v:group style="position:absolute;left:3305;top:-1408;width:10;height:20" coordorigin="3305,-1408" coordsize="10,20">
              <v:shape style="position:absolute;left:3305;top:-1408;width:10;height:20" coordorigin="3305,-1408" coordsize="10,20" path="m3305,-1389l3315,-1389,3315,-1408,3305,-1408,3305,-1389xe" filled="true" fillcolor="#000000" stroked="false">
                <v:path arrowok="t"/>
                <v:fill type="solid"/>
              </v:shape>
            </v:group>
            <v:group style="position:absolute;left:3305;top:-1389;width:10;height:20" coordorigin="3305,-1389" coordsize="10,20">
              <v:shape style="position:absolute;left:3305;top:-1389;width:10;height:20" coordorigin="3305,-1389" coordsize="10,20" path="m3305,-1370l3315,-1370,3315,-1389,3305,-1389,3305,-1370xe" filled="true" fillcolor="#000000" stroked="false">
                <v:path arrowok="t"/>
                <v:fill type="solid"/>
              </v:shape>
            </v:group>
            <v:group style="position:absolute;left:3305;top:-1370;width:10;height:20" coordorigin="3305,-1370" coordsize="10,20">
              <v:shape style="position:absolute;left:3305;top:-1370;width:10;height:20" coordorigin="3305,-1370" coordsize="10,20" path="m3305,-1351l3315,-1351,3315,-1370,3305,-1370,3305,-1351xe" filled="true" fillcolor="#000000" stroked="false">
                <v:path arrowok="t"/>
                <v:fill type="solid"/>
              </v:shape>
              <v:shape style="position:absolute;left:3305;top:-1351;width:10;height:5" type="#_x0000_t75" stroked="false">
                <v:imagedata r:id="rId948" o:title=""/>
              </v:shape>
            </v:group>
            <v:group style="position:absolute;left:5039;top:-1735;width:10;height:20" coordorigin="5039,-1735" coordsize="10,20">
              <v:shape style="position:absolute;left:5039;top:-1735;width:10;height:20" coordorigin="5039,-1735" coordsize="10,20" path="m5039,-1716l5048,-1716,5048,-1735,5039,-1735,5039,-1716xe" filled="true" fillcolor="#000000" stroked="false">
                <v:path arrowok="t"/>
                <v:fill type="solid"/>
              </v:shape>
            </v:group>
            <v:group style="position:absolute;left:5039;top:-1716;width:10;height:20" coordorigin="5039,-1716" coordsize="10,20">
              <v:shape style="position:absolute;left:5039;top:-1716;width:10;height:20" coordorigin="5039,-1716" coordsize="10,20" path="m5039,-1696l5048,-1696,5048,-1716,5039,-1716,5039,-1696xe" filled="true" fillcolor="#000000" stroked="false">
                <v:path arrowok="t"/>
                <v:fill type="solid"/>
              </v:shape>
            </v:group>
            <v:group style="position:absolute;left:5039;top:-1696;width:10;height:20" coordorigin="5039,-1696" coordsize="10,20">
              <v:shape style="position:absolute;left:5039;top:-1696;width:10;height:20" coordorigin="5039,-1696" coordsize="10,20" path="m5039,-1677l5048,-1677,5048,-1696,5039,-1696,5039,-1677xe" filled="true" fillcolor="#000000" stroked="false">
                <v:path arrowok="t"/>
                <v:fill type="solid"/>
              </v:shape>
            </v:group>
            <v:group style="position:absolute;left:5039;top:-1677;width:10;height:20" coordorigin="5039,-1677" coordsize="10,20">
              <v:shape style="position:absolute;left:5039;top:-1677;width:10;height:20" coordorigin="5039,-1677" coordsize="10,20" path="m5039,-1658l5048,-1658,5048,-1677,5039,-1677,5039,-1658xe" filled="true" fillcolor="#000000" stroked="false">
                <v:path arrowok="t"/>
                <v:fill type="solid"/>
              </v:shape>
            </v:group>
            <v:group style="position:absolute;left:5039;top:-1658;width:10;height:20" coordorigin="5039,-1658" coordsize="10,20">
              <v:shape style="position:absolute;left:5039;top:-1658;width:10;height:20" coordorigin="5039,-1658" coordsize="10,20" path="m5039,-1639l5048,-1639,5048,-1658,5039,-1658,5039,-1639xe" filled="true" fillcolor="#000000" stroked="false">
                <v:path arrowok="t"/>
                <v:fill type="solid"/>
              </v:shape>
            </v:group>
            <v:group style="position:absolute;left:5039;top:-1639;width:10;height:20" coordorigin="5039,-1639" coordsize="10,20">
              <v:shape style="position:absolute;left:5039;top:-1639;width:10;height:20" coordorigin="5039,-1639" coordsize="10,20" path="m5039,-1620l5048,-1620,5048,-1639,5039,-1639,5039,-1620xe" filled="true" fillcolor="#000000" stroked="false">
                <v:path arrowok="t"/>
                <v:fill type="solid"/>
              </v:shape>
            </v:group>
            <v:group style="position:absolute;left:5039;top:-1620;width:10;height:20" coordorigin="5039,-1620" coordsize="10,20">
              <v:shape style="position:absolute;left:5039;top:-1620;width:10;height:20" coordorigin="5039,-1620" coordsize="10,20" path="m5039,-1600l5048,-1600,5048,-1620,5039,-1620,5039,-1600xe" filled="true" fillcolor="#000000" stroked="false">
                <v:path arrowok="t"/>
                <v:fill type="solid"/>
              </v:shape>
            </v:group>
            <v:group style="position:absolute;left:5039;top:-1600;width:10;height:20" coordorigin="5039,-1600" coordsize="10,20">
              <v:shape style="position:absolute;left:5039;top:-1600;width:10;height:20" coordorigin="5039,-1600" coordsize="10,20" path="m5039,-1581l5048,-1581,5048,-1600,5039,-1600,5039,-1581xe" filled="true" fillcolor="#000000" stroked="false">
                <v:path arrowok="t"/>
                <v:fill type="solid"/>
              </v:shape>
            </v:group>
            <v:group style="position:absolute;left:5039;top:-1581;width:10;height:20" coordorigin="5039,-1581" coordsize="10,20">
              <v:shape style="position:absolute;left:5039;top:-1581;width:10;height:20" coordorigin="5039,-1581" coordsize="10,20" path="m5039,-1562l5048,-1562,5048,-1581,5039,-1581,5039,-1562xe" filled="true" fillcolor="#000000" stroked="false">
                <v:path arrowok="t"/>
                <v:fill type="solid"/>
              </v:shape>
            </v:group>
            <v:group style="position:absolute;left:5039;top:-1562;width:10;height:20" coordorigin="5039,-1562" coordsize="10,20">
              <v:shape style="position:absolute;left:5039;top:-1562;width:10;height:20" coordorigin="5039,-1562" coordsize="10,20" path="m5039,-1543l5048,-1543,5048,-1562,5039,-1562,5039,-1543xe" filled="true" fillcolor="#000000" stroked="false">
                <v:path arrowok="t"/>
                <v:fill type="solid"/>
              </v:shape>
            </v:group>
            <v:group style="position:absolute;left:5039;top:-1543;width:10;height:20" coordorigin="5039,-1543" coordsize="10,20">
              <v:shape style="position:absolute;left:5039;top:-1543;width:10;height:20" coordorigin="5039,-1543" coordsize="10,20" path="m5039,-1524l5048,-1524,5048,-1543,5039,-1543,5039,-1524xe" filled="true" fillcolor="#000000" stroked="false">
                <v:path arrowok="t"/>
                <v:fill type="solid"/>
              </v:shape>
            </v:group>
            <v:group style="position:absolute;left:5039;top:-1524;width:10;height:20" coordorigin="5039,-1524" coordsize="10,20">
              <v:shape style="position:absolute;left:5039;top:-1524;width:10;height:20" coordorigin="5039,-1524" coordsize="10,20" path="m5039,-1504l5048,-1504,5048,-1524,5039,-1524,5039,-1504xe" filled="true" fillcolor="#000000" stroked="false">
                <v:path arrowok="t"/>
                <v:fill type="solid"/>
              </v:shape>
            </v:group>
            <v:group style="position:absolute;left:5039;top:-1504;width:10;height:20" coordorigin="5039,-1504" coordsize="10,20">
              <v:shape style="position:absolute;left:5039;top:-1504;width:10;height:20" coordorigin="5039,-1504" coordsize="10,20" path="m5039,-1485l5048,-1485,5048,-1504,5039,-1504,5039,-1485xe" filled="true" fillcolor="#000000" stroked="false">
                <v:path arrowok="t"/>
                <v:fill type="solid"/>
              </v:shape>
            </v:group>
            <v:group style="position:absolute;left:5039;top:-1485;width:10;height:20" coordorigin="5039,-1485" coordsize="10,20">
              <v:shape style="position:absolute;left:5039;top:-1485;width:10;height:20" coordorigin="5039,-1485" coordsize="10,20" path="m5039,-1466l5048,-1466,5048,-1485,5039,-1485,5039,-1466xe" filled="true" fillcolor="#000000" stroked="false">
                <v:path arrowok="t"/>
                <v:fill type="solid"/>
              </v:shape>
            </v:group>
            <v:group style="position:absolute;left:5039;top:-1466;width:10;height:20" coordorigin="5039,-1466" coordsize="10,20">
              <v:shape style="position:absolute;left:5039;top:-1466;width:10;height:20" coordorigin="5039,-1466" coordsize="10,20" path="m5039,-1447l5048,-1447,5048,-1466,5039,-1466,5039,-1447xe" filled="true" fillcolor="#000000" stroked="false">
                <v:path arrowok="t"/>
                <v:fill type="solid"/>
              </v:shape>
            </v:group>
            <v:group style="position:absolute;left:5039;top:-1447;width:10;height:20" coordorigin="5039,-1447" coordsize="10,20">
              <v:shape style="position:absolute;left:5039;top:-1447;width:10;height:20" coordorigin="5039,-1447" coordsize="10,20" path="m5039,-1428l5048,-1428,5048,-1447,5039,-1447,5039,-1428xe" filled="true" fillcolor="#000000" stroked="false">
                <v:path arrowok="t"/>
                <v:fill type="solid"/>
              </v:shape>
            </v:group>
            <v:group style="position:absolute;left:5039;top:-1428;width:10;height:20" coordorigin="5039,-1428" coordsize="10,20">
              <v:shape style="position:absolute;left:5039;top:-1428;width:10;height:20" coordorigin="5039,-1428" coordsize="10,20" path="m5039,-1408l5048,-1408,5048,-1428,5039,-1428,5039,-1408xe" filled="true" fillcolor="#000000" stroked="false">
                <v:path arrowok="t"/>
                <v:fill type="solid"/>
              </v:shape>
            </v:group>
            <v:group style="position:absolute;left:5039;top:-1408;width:10;height:20" coordorigin="5039,-1408" coordsize="10,20">
              <v:shape style="position:absolute;left:5039;top:-1408;width:10;height:20" coordorigin="5039,-1408" coordsize="10,20" path="m5039,-1389l5048,-1389,5048,-1408,5039,-1408,5039,-1389xe" filled="true" fillcolor="#000000" stroked="false">
                <v:path arrowok="t"/>
                <v:fill type="solid"/>
              </v:shape>
            </v:group>
            <v:group style="position:absolute;left:5039;top:-1389;width:10;height:20" coordorigin="5039,-1389" coordsize="10,20">
              <v:shape style="position:absolute;left:5039;top:-1389;width:10;height:20" coordorigin="5039,-1389" coordsize="10,20" path="m5039,-1370l5048,-1370,5048,-1389,5039,-1389,5039,-1370xe" filled="true" fillcolor="#000000" stroked="false">
                <v:path arrowok="t"/>
                <v:fill type="solid"/>
              </v:shape>
            </v:group>
            <v:group style="position:absolute;left:5039;top:-1370;width:10;height:20" coordorigin="5039,-1370" coordsize="10,20">
              <v:shape style="position:absolute;left:5039;top:-1370;width:10;height:20" coordorigin="5039,-1370" coordsize="10,20" path="m5039,-1351l5048,-1351,5048,-1370,5039,-1370,5039,-1351xe" filled="true" fillcolor="#000000" stroked="false">
                <v:path arrowok="t"/>
                <v:fill type="solid"/>
              </v:shape>
              <v:shape style="position:absolute;left:5039;top:-1351;width:10;height:5" type="#_x0000_t75" stroked="false">
                <v:imagedata r:id="rId948" o:title=""/>
              </v:shape>
            </v:group>
            <v:group style="position:absolute;left:6760;top:-1735;width:10;height:20" coordorigin="6760,-1735" coordsize="10,20">
              <v:shape style="position:absolute;left:6760;top:-1735;width:10;height:20" coordorigin="6760,-1735" coordsize="10,20" path="m6760,-1716l6769,-1716,6769,-1735,6760,-1735,6760,-1716xe" filled="true" fillcolor="#000000" stroked="false">
                <v:path arrowok="t"/>
                <v:fill type="solid"/>
              </v:shape>
            </v:group>
            <v:group style="position:absolute;left:6760;top:-1716;width:10;height:20" coordorigin="6760,-1716" coordsize="10,20">
              <v:shape style="position:absolute;left:6760;top:-1716;width:10;height:20" coordorigin="6760,-1716" coordsize="10,20" path="m6760,-1696l6769,-1696,6769,-1716,6760,-1716,6760,-1696xe" filled="true" fillcolor="#000000" stroked="false">
                <v:path arrowok="t"/>
                <v:fill type="solid"/>
              </v:shape>
            </v:group>
            <v:group style="position:absolute;left:6760;top:-1696;width:10;height:20" coordorigin="6760,-1696" coordsize="10,20">
              <v:shape style="position:absolute;left:6760;top:-1696;width:10;height:20" coordorigin="6760,-1696" coordsize="10,20" path="m6760,-1677l6769,-1677,6769,-1696,6760,-1696,6760,-1677xe" filled="true" fillcolor="#000000" stroked="false">
                <v:path arrowok="t"/>
                <v:fill type="solid"/>
              </v:shape>
            </v:group>
            <v:group style="position:absolute;left:6760;top:-1677;width:10;height:20" coordorigin="6760,-1677" coordsize="10,20">
              <v:shape style="position:absolute;left:6760;top:-1677;width:10;height:20" coordorigin="6760,-1677" coordsize="10,20" path="m6760,-1658l6769,-1658,6769,-1677,6760,-1677,6760,-1658xe" filled="true" fillcolor="#000000" stroked="false">
                <v:path arrowok="t"/>
                <v:fill type="solid"/>
              </v:shape>
            </v:group>
            <v:group style="position:absolute;left:6760;top:-1658;width:10;height:20" coordorigin="6760,-1658" coordsize="10,20">
              <v:shape style="position:absolute;left:6760;top:-1658;width:10;height:20" coordorigin="6760,-1658" coordsize="10,20" path="m6760,-1639l6769,-1639,6769,-1658,6760,-1658,6760,-1639xe" filled="true" fillcolor="#000000" stroked="false">
                <v:path arrowok="t"/>
                <v:fill type="solid"/>
              </v:shape>
            </v:group>
            <v:group style="position:absolute;left:6760;top:-1639;width:10;height:20" coordorigin="6760,-1639" coordsize="10,20">
              <v:shape style="position:absolute;left:6760;top:-1639;width:10;height:20" coordorigin="6760,-1639" coordsize="10,20" path="m6760,-1620l6769,-1620,6769,-1639,6760,-1639,6760,-1620xe" filled="true" fillcolor="#000000" stroked="false">
                <v:path arrowok="t"/>
                <v:fill type="solid"/>
              </v:shape>
            </v:group>
            <v:group style="position:absolute;left:6760;top:-1620;width:10;height:20" coordorigin="6760,-1620" coordsize="10,20">
              <v:shape style="position:absolute;left:6760;top:-1620;width:10;height:20" coordorigin="6760,-1620" coordsize="10,20" path="m6760,-1600l6769,-1600,6769,-1620,6760,-1620,6760,-1600xe" filled="true" fillcolor="#000000" stroked="false">
                <v:path arrowok="t"/>
                <v:fill type="solid"/>
              </v:shape>
            </v:group>
            <v:group style="position:absolute;left:6760;top:-1600;width:10;height:20" coordorigin="6760,-1600" coordsize="10,20">
              <v:shape style="position:absolute;left:6760;top:-1600;width:10;height:20" coordorigin="6760,-1600" coordsize="10,20" path="m6760,-1581l6769,-1581,6769,-1600,6760,-1600,6760,-1581xe" filled="true" fillcolor="#000000" stroked="false">
                <v:path arrowok="t"/>
                <v:fill type="solid"/>
              </v:shape>
            </v:group>
            <v:group style="position:absolute;left:6760;top:-1581;width:10;height:20" coordorigin="6760,-1581" coordsize="10,20">
              <v:shape style="position:absolute;left:6760;top:-1581;width:10;height:20" coordorigin="6760,-1581" coordsize="10,20" path="m6760,-1562l6769,-1562,6769,-1581,6760,-1581,6760,-1562xe" filled="true" fillcolor="#000000" stroked="false">
                <v:path arrowok="t"/>
                <v:fill type="solid"/>
              </v:shape>
            </v:group>
            <v:group style="position:absolute;left:6760;top:-1562;width:10;height:20" coordorigin="6760,-1562" coordsize="10,20">
              <v:shape style="position:absolute;left:6760;top:-1562;width:10;height:20" coordorigin="6760,-1562" coordsize="10,20" path="m6760,-1543l6769,-1543,6769,-1562,6760,-1562,6760,-1543xe" filled="true" fillcolor="#000000" stroked="false">
                <v:path arrowok="t"/>
                <v:fill type="solid"/>
              </v:shape>
            </v:group>
            <v:group style="position:absolute;left:6760;top:-1543;width:10;height:20" coordorigin="6760,-1543" coordsize="10,20">
              <v:shape style="position:absolute;left:6760;top:-1543;width:10;height:20" coordorigin="6760,-1543" coordsize="10,20" path="m6760,-1524l6769,-1524,6769,-1543,6760,-1543,6760,-1524xe" filled="true" fillcolor="#000000" stroked="false">
                <v:path arrowok="t"/>
                <v:fill type="solid"/>
              </v:shape>
            </v:group>
            <v:group style="position:absolute;left:6760;top:-1524;width:10;height:20" coordorigin="6760,-1524" coordsize="10,20">
              <v:shape style="position:absolute;left:6760;top:-1524;width:10;height:20" coordorigin="6760,-1524" coordsize="10,20" path="m6760,-1504l6769,-1504,6769,-1524,6760,-1524,6760,-1504xe" filled="true" fillcolor="#000000" stroked="false">
                <v:path arrowok="t"/>
                <v:fill type="solid"/>
              </v:shape>
            </v:group>
            <v:group style="position:absolute;left:6760;top:-1504;width:10;height:20" coordorigin="6760,-1504" coordsize="10,20">
              <v:shape style="position:absolute;left:6760;top:-1504;width:10;height:20" coordorigin="6760,-1504" coordsize="10,20" path="m6760,-1485l6769,-1485,6769,-1504,6760,-1504,6760,-1485xe" filled="true" fillcolor="#000000" stroked="false">
                <v:path arrowok="t"/>
                <v:fill type="solid"/>
              </v:shape>
            </v:group>
            <v:group style="position:absolute;left:6760;top:-1485;width:10;height:20" coordorigin="6760,-1485" coordsize="10,20">
              <v:shape style="position:absolute;left:6760;top:-1485;width:10;height:20" coordorigin="6760,-1485" coordsize="10,20" path="m6760,-1466l6769,-1466,6769,-1485,6760,-1485,6760,-1466xe" filled="true" fillcolor="#000000" stroked="false">
                <v:path arrowok="t"/>
                <v:fill type="solid"/>
              </v:shape>
            </v:group>
            <v:group style="position:absolute;left:6760;top:-1466;width:10;height:20" coordorigin="6760,-1466" coordsize="10,20">
              <v:shape style="position:absolute;left:6760;top:-1466;width:10;height:20" coordorigin="6760,-1466" coordsize="10,20" path="m6760,-1447l6769,-1447,6769,-1466,6760,-1466,6760,-1447xe" filled="true" fillcolor="#000000" stroked="false">
                <v:path arrowok="t"/>
                <v:fill type="solid"/>
              </v:shape>
            </v:group>
            <v:group style="position:absolute;left:6760;top:-1447;width:10;height:20" coordorigin="6760,-1447" coordsize="10,20">
              <v:shape style="position:absolute;left:6760;top:-1447;width:10;height:20" coordorigin="6760,-1447" coordsize="10,20" path="m6760,-1428l6769,-1428,6769,-1447,6760,-1447,6760,-1428xe" filled="true" fillcolor="#000000" stroked="false">
                <v:path arrowok="t"/>
                <v:fill type="solid"/>
              </v:shape>
            </v:group>
            <v:group style="position:absolute;left:6760;top:-1428;width:10;height:20" coordorigin="6760,-1428" coordsize="10,20">
              <v:shape style="position:absolute;left:6760;top:-1428;width:10;height:20" coordorigin="6760,-1428" coordsize="10,20" path="m6760,-1408l6769,-1408,6769,-1428,6760,-1428,6760,-1408xe" filled="true" fillcolor="#000000" stroked="false">
                <v:path arrowok="t"/>
                <v:fill type="solid"/>
              </v:shape>
            </v:group>
            <v:group style="position:absolute;left:6760;top:-1408;width:10;height:20" coordorigin="6760,-1408" coordsize="10,20">
              <v:shape style="position:absolute;left:6760;top:-1408;width:10;height:20" coordorigin="6760,-1408" coordsize="10,20" path="m6760,-1389l6769,-1389,6769,-1408,6760,-1408,6760,-1389xe" filled="true" fillcolor="#000000" stroked="false">
                <v:path arrowok="t"/>
                <v:fill type="solid"/>
              </v:shape>
            </v:group>
            <v:group style="position:absolute;left:6760;top:-1389;width:10;height:20" coordorigin="6760,-1389" coordsize="10,20">
              <v:shape style="position:absolute;left:6760;top:-1389;width:10;height:20" coordorigin="6760,-1389" coordsize="10,20" path="m6760,-1370l6769,-1370,6769,-1389,6760,-1389,6760,-1370xe" filled="true" fillcolor="#000000" stroked="false">
                <v:path arrowok="t"/>
                <v:fill type="solid"/>
              </v:shape>
            </v:group>
            <v:group style="position:absolute;left:6760;top:-1370;width:10;height:20" coordorigin="6760,-1370" coordsize="10,20">
              <v:shape style="position:absolute;left:6760;top:-1370;width:10;height:20" coordorigin="6760,-1370" coordsize="10,20" path="m6760,-1351l6769,-1351,6769,-1370,6760,-1370,6760,-1351xe" filled="true" fillcolor="#000000" stroked="false">
                <v:path arrowok="t"/>
                <v:fill type="solid"/>
              </v:shape>
              <v:shape style="position:absolute;left:6760;top:-1351;width:10;height:5" type="#_x0000_t75" stroked="false">
                <v:imagedata r:id="rId948" o:title=""/>
              </v:shape>
            </v:group>
            <v:group style="position:absolute;left:8493;top:-1735;width:10;height:20" coordorigin="8493,-1735" coordsize="10,20">
              <v:shape style="position:absolute;left:8493;top:-1735;width:10;height:20" coordorigin="8493,-1735" coordsize="10,20" path="m8493,-1716l8502,-1716,8502,-1735,8493,-1735,8493,-1716xe" filled="true" fillcolor="#000000" stroked="false">
                <v:path arrowok="t"/>
                <v:fill type="solid"/>
              </v:shape>
            </v:group>
            <v:group style="position:absolute;left:8493;top:-1716;width:10;height:20" coordorigin="8493,-1716" coordsize="10,20">
              <v:shape style="position:absolute;left:8493;top:-1716;width:10;height:20" coordorigin="8493,-1716" coordsize="10,20" path="m8493,-1696l8502,-1696,8502,-1716,8493,-1716,8493,-1696xe" filled="true" fillcolor="#000000" stroked="false">
                <v:path arrowok="t"/>
                <v:fill type="solid"/>
              </v:shape>
            </v:group>
            <v:group style="position:absolute;left:8493;top:-1696;width:10;height:20" coordorigin="8493,-1696" coordsize="10,20">
              <v:shape style="position:absolute;left:8493;top:-1696;width:10;height:20" coordorigin="8493,-1696" coordsize="10,20" path="m8493,-1677l8502,-1677,8502,-1696,8493,-1696,8493,-1677xe" filled="true" fillcolor="#000000" stroked="false">
                <v:path arrowok="t"/>
                <v:fill type="solid"/>
              </v:shape>
            </v:group>
            <v:group style="position:absolute;left:8493;top:-1677;width:10;height:20" coordorigin="8493,-1677" coordsize="10,20">
              <v:shape style="position:absolute;left:8493;top:-1677;width:10;height:20" coordorigin="8493,-1677" coordsize="10,20" path="m8493,-1658l8502,-1658,8502,-1677,8493,-1677,8493,-1658xe" filled="true" fillcolor="#000000" stroked="false">
                <v:path arrowok="t"/>
                <v:fill type="solid"/>
              </v:shape>
            </v:group>
            <v:group style="position:absolute;left:8493;top:-1658;width:10;height:20" coordorigin="8493,-1658" coordsize="10,20">
              <v:shape style="position:absolute;left:8493;top:-1658;width:10;height:20" coordorigin="8493,-1658" coordsize="10,20" path="m8493,-1639l8502,-1639,8502,-1658,8493,-1658,8493,-1639xe" filled="true" fillcolor="#000000" stroked="false">
                <v:path arrowok="t"/>
                <v:fill type="solid"/>
              </v:shape>
            </v:group>
            <v:group style="position:absolute;left:8493;top:-1639;width:10;height:20" coordorigin="8493,-1639" coordsize="10,20">
              <v:shape style="position:absolute;left:8493;top:-1639;width:10;height:20" coordorigin="8493,-1639" coordsize="10,20" path="m8493,-1620l8502,-1620,8502,-1639,8493,-1639,8493,-1620xe" filled="true" fillcolor="#000000" stroked="false">
                <v:path arrowok="t"/>
                <v:fill type="solid"/>
              </v:shape>
            </v:group>
            <v:group style="position:absolute;left:8493;top:-1620;width:10;height:20" coordorigin="8493,-1620" coordsize="10,20">
              <v:shape style="position:absolute;left:8493;top:-1620;width:10;height:20" coordorigin="8493,-1620" coordsize="10,20" path="m8493,-1600l8502,-1600,8502,-1620,8493,-1620,8493,-1600xe" filled="true" fillcolor="#000000" stroked="false">
                <v:path arrowok="t"/>
                <v:fill type="solid"/>
              </v:shape>
            </v:group>
            <v:group style="position:absolute;left:8493;top:-1600;width:10;height:20" coordorigin="8493,-1600" coordsize="10,20">
              <v:shape style="position:absolute;left:8493;top:-1600;width:10;height:20" coordorigin="8493,-1600" coordsize="10,20" path="m8493,-1581l8502,-1581,8502,-1600,8493,-1600,8493,-1581xe" filled="true" fillcolor="#000000" stroked="false">
                <v:path arrowok="t"/>
                <v:fill type="solid"/>
              </v:shape>
            </v:group>
            <v:group style="position:absolute;left:8493;top:-1581;width:10;height:20" coordorigin="8493,-1581" coordsize="10,20">
              <v:shape style="position:absolute;left:8493;top:-1581;width:10;height:20" coordorigin="8493,-1581" coordsize="10,20" path="m8493,-1562l8502,-1562,8502,-1581,8493,-1581,8493,-1562xe" filled="true" fillcolor="#000000" stroked="false">
                <v:path arrowok="t"/>
                <v:fill type="solid"/>
              </v:shape>
            </v:group>
            <v:group style="position:absolute;left:8493;top:-1562;width:10;height:20" coordorigin="8493,-1562" coordsize="10,20">
              <v:shape style="position:absolute;left:8493;top:-1562;width:10;height:20" coordorigin="8493,-1562" coordsize="10,20" path="m8493,-1543l8502,-1543,8502,-1562,8493,-1562,8493,-1543xe" filled="true" fillcolor="#000000" stroked="false">
                <v:path arrowok="t"/>
                <v:fill type="solid"/>
              </v:shape>
            </v:group>
            <v:group style="position:absolute;left:8493;top:-1543;width:10;height:20" coordorigin="8493,-1543" coordsize="10,20">
              <v:shape style="position:absolute;left:8493;top:-1543;width:10;height:20" coordorigin="8493,-1543" coordsize="10,20" path="m8493,-1524l8502,-1524,8502,-1543,8493,-1543,8493,-1524xe" filled="true" fillcolor="#000000" stroked="false">
                <v:path arrowok="t"/>
                <v:fill type="solid"/>
              </v:shape>
            </v:group>
            <v:group style="position:absolute;left:8493;top:-1524;width:10;height:20" coordorigin="8493,-1524" coordsize="10,20">
              <v:shape style="position:absolute;left:8493;top:-1524;width:10;height:20" coordorigin="8493,-1524" coordsize="10,20" path="m8493,-1504l8502,-1504,8502,-1524,8493,-1524,8493,-1504xe" filled="true" fillcolor="#000000" stroked="false">
                <v:path arrowok="t"/>
                <v:fill type="solid"/>
              </v:shape>
            </v:group>
            <v:group style="position:absolute;left:8493;top:-1504;width:10;height:20" coordorigin="8493,-1504" coordsize="10,20">
              <v:shape style="position:absolute;left:8493;top:-1504;width:10;height:20" coordorigin="8493,-1504" coordsize="10,20" path="m8493,-1485l8502,-1485,8502,-1504,8493,-1504,8493,-1485xe" filled="true" fillcolor="#000000" stroked="false">
                <v:path arrowok="t"/>
                <v:fill type="solid"/>
              </v:shape>
            </v:group>
            <v:group style="position:absolute;left:8493;top:-1485;width:10;height:20" coordorigin="8493,-1485" coordsize="10,20">
              <v:shape style="position:absolute;left:8493;top:-1485;width:10;height:20" coordorigin="8493,-1485" coordsize="10,20" path="m8493,-1466l8502,-1466,8502,-1485,8493,-1485,8493,-1466xe" filled="true" fillcolor="#000000" stroked="false">
                <v:path arrowok="t"/>
                <v:fill type="solid"/>
              </v:shape>
            </v:group>
            <v:group style="position:absolute;left:8493;top:-1466;width:10;height:20" coordorigin="8493,-1466" coordsize="10,20">
              <v:shape style="position:absolute;left:8493;top:-1466;width:10;height:20" coordorigin="8493,-1466" coordsize="10,20" path="m8493,-1447l8502,-1447,8502,-1466,8493,-1466,8493,-1447xe" filled="true" fillcolor="#000000" stroked="false">
                <v:path arrowok="t"/>
                <v:fill type="solid"/>
              </v:shape>
            </v:group>
            <v:group style="position:absolute;left:8493;top:-1447;width:10;height:20" coordorigin="8493,-1447" coordsize="10,20">
              <v:shape style="position:absolute;left:8493;top:-1447;width:10;height:20" coordorigin="8493,-1447" coordsize="10,20" path="m8493,-1428l8502,-1428,8502,-1447,8493,-1447,8493,-1428xe" filled="true" fillcolor="#000000" stroked="false">
                <v:path arrowok="t"/>
                <v:fill type="solid"/>
              </v:shape>
            </v:group>
            <v:group style="position:absolute;left:8493;top:-1428;width:10;height:20" coordorigin="8493,-1428" coordsize="10,20">
              <v:shape style="position:absolute;left:8493;top:-1428;width:10;height:20" coordorigin="8493,-1428" coordsize="10,20" path="m8493,-1408l8502,-1408,8502,-1428,8493,-1428,8493,-1408xe" filled="true" fillcolor="#000000" stroked="false">
                <v:path arrowok="t"/>
                <v:fill type="solid"/>
              </v:shape>
            </v:group>
            <v:group style="position:absolute;left:8493;top:-1408;width:10;height:20" coordorigin="8493,-1408" coordsize="10,20">
              <v:shape style="position:absolute;left:8493;top:-1408;width:10;height:20" coordorigin="8493,-1408" coordsize="10,20" path="m8493,-1389l8502,-1389,8502,-1408,8493,-1408,8493,-1389xe" filled="true" fillcolor="#000000" stroked="false">
                <v:path arrowok="t"/>
                <v:fill type="solid"/>
              </v:shape>
            </v:group>
            <v:group style="position:absolute;left:8493;top:-1389;width:10;height:20" coordorigin="8493,-1389" coordsize="10,20">
              <v:shape style="position:absolute;left:8493;top:-1389;width:10;height:20" coordorigin="8493,-1389" coordsize="10,20" path="m8493,-1370l8502,-1370,8502,-1389,8493,-1389,8493,-1370xe" filled="true" fillcolor="#000000" stroked="false">
                <v:path arrowok="t"/>
                <v:fill type="solid"/>
              </v:shape>
            </v:group>
            <v:group style="position:absolute;left:8493;top:-1370;width:10;height:20" coordorigin="8493,-1370" coordsize="10,20">
              <v:shape style="position:absolute;left:8493;top:-1370;width:10;height:20" coordorigin="8493,-1370" coordsize="10,20" path="m8493,-1351l8502,-1351,8502,-1370,8493,-1370,8493,-1351xe" filled="true" fillcolor="#000000" stroked="false">
                <v:path arrowok="t"/>
                <v:fill type="solid"/>
              </v:shape>
              <v:shape style="position:absolute;left:8493;top:-1351;width:10;height:5" type="#_x0000_t75" stroked="false">
                <v:imagedata r:id="rId948" o:title=""/>
              </v:shape>
            </v:group>
            <v:group style="position:absolute;left:1690;top:-1341;width:1616;height:2" coordorigin="1690,-1341" coordsize="1616,2">
              <v:shape style="position:absolute;left:1690;top:-1341;width:1616;height:2" coordorigin="1690,-1341" coordsize="1616,0" path="m1690,-1341l3305,-1341e" filled="false" stroked="true" strokeweight=".48pt" strokecolor="#000000">
                <v:path arrowok="t"/>
              </v:shape>
            </v:group>
            <v:group style="position:absolute;left:3305;top:-1341;width:10;height:2" coordorigin="3305,-1341" coordsize="10,2">
              <v:shape style="position:absolute;left:3305;top:-1341;width:10;height:2" coordorigin="3305,-1341" coordsize="10,0" path="m3305,-1341l3315,-1341e" filled="false" stroked="true" strokeweight=".48pt" strokecolor="#000000">
                <v:path arrowok="t"/>
              </v:shape>
            </v:group>
            <v:group style="position:absolute;left:3315;top:-1341;width:1724;height:2" coordorigin="3315,-1341" coordsize="1724,2">
              <v:shape style="position:absolute;left:3315;top:-1341;width:1724;height:2" coordorigin="3315,-1341" coordsize="1724,0" path="m3315,-1341l5038,-1341e" filled="false" stroked="true" strokeweight=".48pt" strokecolor="#000000">
                <v:path arrowok="t"/>
              </v:shape>
            </v:group>
            <v:group style="position:absolute;left:5039;top:-1341;width:10;height:2" coordorigin="5039,-1341" coordsize="10,2">
              <v:shape style="position:absolute;left:5039;top:-1341;width:10;height:2" coordorigin="5039,-1341" coordsize="10,0" path="m5039,-1341l5048,-1341e" filled="false" stroked="true" strokeweight=".48pt" strokecolor="#000000">
                <v:path arrowok="t"/>
              </v:shape>
            </v:group>
            <v:group style="position:absolute;left:5048;top:-1341;width:1712;height:2" coordorigin="5048,-1341" coordsize="1712,2">
              <v:shape style="position:absolute;left:5048;top:-1341;width:1712;height:2" coordorigin="5048,-1341" coordsize="1712,0" path="m5048,-1341l6760,-1341e" filled="false" stroked="true" strokeweight=".48pt" strokecolor="#000000">
                <v:path arrowok="t"/>
              </v:shape>
            </v:group>
            <v:group style="position:absolute;left:6760;top:-1341;width:10;height:2" coordorigin="6760,-1341" coordsize="10,2">
              <v:shape style="position:absolute;left:6760;top:-1341;width:10;height:2" coordorigin="6760,-1341" coordsize="10,0" path="m6760,-1341l6769,-1341e" filled="false" stroked="true" strokeweight=".48pt" strokecolor="#000000">
                <v:path arrowok="t"/>
              </v:shape>
            </v:group>
            <v:group style="position:absolute;left:6769;top:-1341;width:1724;height:2" coordorigin="6769,-1341" coordsize="1724,2">
              <v:shape style="position:absolute;left:6769;top:-1341;width:1724;height:2" coordorigin="6769,-1341" coordsize="1724,0" path="m6769,-1341l8493,-1341e" filled="false" stroked="true" strokeweight=".48pt" strokecolor="#000000">
                <v:path arrowok="t"/>
              </v:shape>
            </v:group>
            <v:group style="position:absolute;left:8493;top:-1341;width:10;height:2" coordorigin="8493,-1341" coordsize="10,2">
              <v:shape style="position:absolute;left:8493;top:-1341;width:10;height:2" coordorigin="8493,-1341" coordsize="10,0" path="m8493,-1341l8502,-1341e" filled="false" stroked="true" strokeweight=".48pt" strokecolor="#000000">
                <v:path arrowok="t"/>
              </v:shape>
            </v:group>
            <v:group style="position:absolute;left:8502;top:-1341;width:1717;height:2" coordorigin="8502,-1341" coordsize="1717,2">
              <v:shape style="position:absolute;left:8502;top:-1341;width:1717;height:2" coordorigin="8502,-1341" coordsize="1717,0" path="m8502,-1341l10219,-1341e" filled="false" stroked="true" strokeweight=".48pt" strokecolor="#000000">
                <v:path arrowok="t"/>
              </v:shape>
            </v:group>
            <v:group style="position:absolute;left:3305;top:-1336;width:10;height:20" coordorigin="3305,-1336" coordsize="10,20">
              <v:shape style="position:absolute;left:3305;top:-1336;width:10;height:20" coordorigin="3305,-1336" coordsize="10,20" path="m3305,-1317l3315,-1317,3315,-1336,3305,-1336,3305,-1317xe" filled="true" fillcolor="#000000" stroked="false">
                <v:path arrowok="t"/>
                <v:fill type="solid"/>
              </v:shape>
            </v:group>
            <v:group style="position:absolute;left:3305;top:-1317;width:10;height:20" coordorigin="3305,-1317" coordsize="10,20">
              <v:shape style="position:absolute;left:3305;top:-1317;width:10;height:20" coordorigin="3305,-1317" coordsize="10,20" path="m3305,-1298l3315,-1298,3315,-1317,3305,-1317,3305,-1298xe" filled="true" fillcolor="#000000" stroked="false">
                <v:path arrowok="t"/>
                <v:fill type="solid"/>
              </v:shape>
            </v:group>
            <v:group style="position:absolute;left:3305;top:-1298;width:10;height:20" coordorigin="3305,-1298" coordsize="10,20">
              <v:shape style="position:absolute;left:3305;top:-1298;width:10;height:20" coordorigin="3305,-1298" coordsize="10,20" path="m3305,-1279l3315,-1279,3315,-1298,3305,-1298,3305,-1279xe" filled="true" fillcolor="#000000" stroked="false">
                <v:path arrowok="t"/>
                <v:fill type="solid"/>
              </v:shape>
            </v:group>
            <v:group style="position:absolute;left:3305;top:-1279;width:10;height:20" coordorigin="3305,-1279" coordsize="10,20">
              <v:shape style="position:absolute;left:3305;top:-1279;width:10;height:20" coordorigin="3305,-1279" coordsize="10,20" path="m3305,-1260l3315,-1260,3315,-1279,3305,-1279,3305,-1260xe" filled="true" fillcolor="#000000" stroked="false">
                <v:path arrowok="t"/>
                <v:fill type="solid"/>
              </v:shape>
            </v:group>
            <v:group style="position:absolute;left:3305;top:-1260;width:10;height:20" coordorigin="3305,-1260" coordsize="10,20">
              <v:shape style="position:absolute;left:3305;top:-1260;width:10;height:20" coordorigin="3305,-1260" coordsize="10,20" path="m3305,-1240l3315,-1240,3315,-1260,3305,-1260,3305,-1240xe" filled="true" fillcolor="#000000" stroked="false">
                <v:path arrowok="t"/>
                <v:fill type="solid"/>
              </v:shape>
            </v:group>
            <v:group style="position:absolute;left:3305;top:-1240;width:10;height:20" coordorigin="3305,-1240" coordsize="10,20">
              <v:shape style="position:absolute;left:3305;top:-1240;width:10;height:20" coordorigin="3305,-1240" coordsize="10,20" path="m3305,-1221l3315,-1221,3315,-1240,3305,-1240,3305,-1221xe" filled="true" fillcolor="#000000" stroked="false">
                <v:path arrowok="t"/>
                <v:fill type="solid"/>
              </v:shape>
            </v:group>
            <v:group style="position:absolute;left:3305;top:-1221;width:10;height:20" coordorigin="3305,-1221" coordsize="10,20">
              <v:shape style="position:absolute;left:3305;top:-1221;width:10;height:20" coordorigin="3305,-1221" coordsize="10,20" path="m3305,-1202l3315,-1202,3315,-1221,3305,-1221,3305,-1202xe" filled="true" fillcolor="#000000" stroked="false">
                <v:path arrowok="t"/>
                <v:fill type="solid"/>
              </v:shape>
            </v:group>
            <v:group style="position:absolute;left:3305;top:-1202;width:10;height:20" coordorigin="3305,-1202" coordsize="10,20">
              <v:shape style="position:absolute;left:3305;top:-1202;width:10;height:20" coordorigin="3305,-1202" coordsize="10,20" path="m3305,-1183l3315,-1183,3315,-1202,3305,-1202,3305,-1183xe" filled="true" fillcolor="#000000" stroked="false">
                <v:path arrowok="t"/>
                <v:fill type="solid"/>
              </v:shape>
            </v:group>
            <v:group style="position:absolute;left:3305;top:-1183;width:10;height:20" coordorigin="3305,-1183" coordsize="10,20">
              <v:shape style="position:absolute;left:3305;top:-1183;width:10;height:20" coordorigin="3305,-1183" coordsize="10,20" path="m3305,-1164l3315,-1164,3315,-1183,3305,-1183,3305,-1164xe" filled="true" fillcolor="#000000" stroked="false">
                <v:path arrowok="t"/>
                <v:fill type="solid"/>
              </v:shape>
            </v:group>
            <v:group style="position:absolute;left:3305;top:-1164;width:10;height:20" coordorigin="3305,-1164" coordsize="10,20">
              <v:shape style="position:absolute;left:3305;top:-1164;width:10;height:20" coordorigin="3305,-1164" coordsize="10,20" path="m3305,-1144l3315,-1144,3315,-1164,3305,-1164,3305,-1144xe" filled="true" fillcolor="#000000" stroked="false">
                <v:path arrowok="t"/>
                <v:fill type="solid"/>
              </v:shape>
            </v:group>
            <v:group style="position:absolute;left:3305;top:-1144;width:10;height:20" coordorigin="3305,-1144" coordsize="10,20">
              <v:shape style="position:absolute;left:3305;top:-1144;width:10;height:20" coordorigin="3305,-1144" coordsize="10,20" path="m3305,-1125l3315,-1125,3315,-1144,3305,-1144,3305,-1125xe" filled="true" fillcolor="#000000" stroked="false">
                <v:path arrowok="t"/>
                <v:fill type="solid"/>
              </v:shape>
            </v:group>
            <v:group style="position:absolute;left:3305;top:-1125;width:10;height:20" coordorigin="3305,-1125" coordsize="10,20">
              <v:shape style="position:absolute;left:3305;top:-1125;width:10;height:20" coordorigin="3305,-1125" coordsize="10,20" path="m3305,-1106l3315,-1106,3315,-1125,3305,-1125,3305,-1106xe" filled="true" fillcolor="#000000" stroked="false">
                <v:path arrowok="t"/>
                <v:fill type="solid"/>
              </v:shape>
            </v:group>
            <v:group style="position:absolute;left:3305;top:-1106;width:10;height:20" coordorigin="3305,-1106" coordsize="10,20">
              <v:shape style="position:absolute;left:3305;top:-1106;width:10;height:20" coordorigin="3305,-1106" coordsize="10,20" path="m3305,-1087l3315,-1087,3315,-1106,3305,-1106,3305,-1087xe" filled="true" fillcolor="#000000" stroked="false">
                <v:path arrowok="t"/>
                <v:fill type="solid"/>
              </v:shape>
            </v:group>
            <v:group style="position:absolute;left:3305;top:-1087;width:10;height:20" coordorigin="3305,-1087" coordsize="10,20">
              <v:shape style="position:absolute;left:3305;top:-1087;width:10;height:20" coordorigin="3305,-1087" coordsize="10,20" path="m3305,-1068l3315,-1068,3315,-1087,3305,-1087,3305,-1068xe" filled="true" fillcolor="#000000" stroked="false">
                <v:path arrowok="t"/>
                <v:fill type="solid"/>
              </v:shape>
            </v:group>
            <v:group style="position:absolute;left:3305;top:-1068;width:10;height:20" coordorigin="3305,-1068" coordsize="10,20">
              <v:shape style="position:absolute;left:3305;top:-1068;width:10;height:20" coordorigin="3305,-1068" coordsize="10,20" path="m3305,-1048l3315,-1048,3315,-1068,3305,-1068,3305,-1048xe" filled="true" fillcolor="#000000" stroked="false">
                <v:path arrowok="t"/>
                <v:fill type="solid"/>
              </v:shape>
            </v:group>
            <v:group style="position:absolute;left:5039;top:-1336;width:10;height:20" coordorigin="5039,-1336" coordsize="10,20">
              <v:shape style="position:absolute;left:5039;top:-1336;width:10;height:20" coordorigin="5039,-1336" coordsize="10,20" path="m5039,-1317l5048,-1317,5048,-1336,5039,-1336,5039,-1317xe" filled="true" fillcolor="#000000" stroked="false">
                <v:path arrowok="t"/>
                <v:fill type="solid"/>
              </v:shape>
            </v:group>
            <v:group style="position:absolute;left:5039;top:-1317;width:10;height:20" coordorigin="5039,-1317" coordsize="10,20">
              <v:shape style="position:absolute;left:5039;top:-1317;width:10;height:20" coordorigin="5039,-1317" coordsize="10,20" path="m5039,-1298l5048,-1298,5048,-1317,5039,-1317,5039,-1298xe" filled="true" fillcolor="#000000" stroked="false">
                <v:path arrowok="t"/>
                <v:fill type="solid"/>
              </v:shape>
            </v:group>
            <v:group style="position:absolute;left:5039;top:-1298;width:10;height:20" coordorigin="5039,-1298" coordsize="10,20">
              <v:shape style="position:absolute;left:5039;top:-1298;width:10;height:20" coordorigin="5039,-1298" coordsize="10,20" path="m5039,-1279l5048,-1279,5048,-1298,5039,-1298,5039,-1279xe" filled="true" fillcolor="#000000" stroked="false">
                <v:path arrowok="t"/>
                <v:fill type="solid"/>
              </v:shape>
            </v:group>
            <v:group style="position:absolute;left:5039;top:-1279;width:10;height:20" coordorigin="5039,-1279" coordsize="10,20">
              <v:shape style="position:absolute;left:5039;top:-1279;width:10;height:20" coordorigin="5039,-1279" coordsize="10,20" path="m5039,-1260l5048,-1260,5048,-1279,5039,-1279,5039,-1260xe" filled="true" fillcolor="#000000" stroked="false">
                <v:path arrowok="t"/>
                <v:fill type="solid"/>
              </v:shape>
            </v:group>
            <v:group style="position:absolute;left:5039;top:-1260;width:10;height:20" coordorigin="5039,-1260" coordsize="10,20">
              <v:shape style="position:absolute;left:5039;top:-1260;width:10;height:20" coordorigin="5039,-1260" coordsize="10,20" path="m5039,-1240l5048,-1240,5048,-1260,5039,-1260,5039,-1240xe" filled="true" fillcolor="#000000" stroked="false">
                <v:path arrowok="t"/>
                <v:fill type="solid"/>
              </v:shape>
            </v:group>
            <v:group style="position:absolute;left:5039;top:-1240;width:10;height:20" coordorigin="5039,-1240" coordsize="10,20">
              <v:shape style="position:absolute;left:5039;top:-1240;width:10;height:20" coordorigin="5039,-1240" coordsize="10,20" path="m5039,-1221l5048,-1221,5048,-1240,5039,-1240,5039,-1221xe" filled="true" fillcolor="#000000" stroked="false">
                <v:path arrowok="t"/>
                <v:fill type="solid"/>
              </v:shape>
            </v:group>
            <v:group style="position:absolute;left:5039;top:-1221;width:10;height:20" coordorigin="5039,-1221" coordsize="10,20">
              <v:shape style="position:absolute;left:5039;top:-1221;width:10;height:20" coordorigin="5039,-1221" coordsize="10,20" path="m5039,-1202l5048,-1202,5048,-1221,5039,-1221,5039,-1202xe" filled="true" fillcolor="#000000" stroked="false">
                <v:path arrowok="t"/>
                <v:fill type="solid"/>
              </v:shape>
            </v:group>
            <v:group style="position:absolute;left:5039;top:-1202;width:10;height:20" coordorigin="5039,-1202" coordsize="10,20">
              <v:shape style="position:absolute;left:5039;top:-1202;width:10;height:20" coordorigin="5039,-1202" coordsize="10,20" path="m5039,-1183l5048,-1183,5048,-1202,5039,-1202,5039,-1183xe" filled="true" fillcolor="#000000" stroked="false">
                <v:path arrowok="t"/>
                <v:fill type="solid"/>
              </v:shape>
            </v:group>
            <v:group style="position:absolute;left:5039;top:-1183;width:10;height:20" coordorigin="5039,-1183" coordsize="10,20">
              <v:shape style="position:absolute;left:5039;top:-1183;width:10;height:20" coordorigin="5039,-1183" coordsize="10,20" path="m5039,-1164l5048,-1164,5048,-1183,5039,-1183,5039,-1164xe" filled="true" fillcolor="#000000" stroked="false">
                <v:path arrowok="t"/>
                <v:fill type="solid"/>
              </v:shape>
            </v:group>
            <v:group style="position:absolute;left:5039;top:-1164;width:10;height:20" coordorigin="5039,-1164" coordsize="10,20">
              <v:shape style="position:absolute;left:5039;top:-1164;width:10;height:20" coordorigin="5039,-1164" coordsize="10,20" path="m5039,-1144l5048,-1144,5048,-1164,5039,-1164,5039,-1144xe" filled="true" fillcolor="#000000" stroked="false">
                <v:path arrowok="t"/>
                <v:fill type="solid"/>
              </v:shape>
            </v:group>
            <v:group style="position:absolute;left:5039;top:-1144;width:10;height:20" coordorigin="5039,-1144" coordsize="10,20">
              <v:shape style="position:absolute;left:5039;top:-1144;width:10;height:20" coordorigin="5039,-1144" coordsize="10,20" path="m5039,-1125l5048,-1125,5048,-1144,5039,-1144,5039,-1125xe" filled="true" fillcolor="#000000" stroked="false">
                <v:path arrowok="t"/>
                <v:fill type="solid"/>
              </v:shape>
            </v:group>
            <v:group style="position:absolute;left:5039;top:-1125;width:10;height:20" coordorigin="5039,-1125" coordsize="10,20">
              <v:shape style="position:absolute;left:5039;top:-1125;width:10;height:20" coordorigin="5039,-1125" coordsize="10,20" path="m5039,-1106l5048,-1106,5048,-1125,5039,-1125,5039,-1106xe" filled="true" fillcolor="#000000" stroked="false">
                <v:path arrowok="t"/>
                <v:fill type="solid"/>
              </v:shape>
            </v:group>
            <v:group style="position:absolute;left:5039;top:-1106;width:10;height:20" coordorigin="5039,-1106" coordsize="10,20">
              <v:shape style="position:absolute;left:5039;top:-1106;width:10;height:20" coordorigin="5039,-1106" coordsize="10,20" path="m5039,-1087l5048,-1087,5048,-1106,5039,-1106,5039,-1087xe" filled="true" fillcolor="#000000" stroked="false">
                <v:path arrowok="t"/>
                <v:fill type="solid"/>
              </v:shape>
            </v:group>
            <v:group style="position:absolute;left:5039;top:-1087;width:10;height:20" coordorigin="5039,-1087" coordsize="10,20">
              <v:shape style="position:absolute;left:5039;top:-1087;width:10;height:20" coordorigin="5039,-1087" coordsize="10,20" path="m5039,-1068l5048,-1068,5048,-1087,5039,-1087,5039,-1068xe" filled="true" fillcolor="#000000" stroked="false">
                <v:path arrowok="t"/>
                <v:fill type="solid"/>
              </v:shape>
            </v:group>
            <v:group style="position:absolute;left:5039;top:-1068;width:10;height:20" coordorigin="5039,-1068" coordsize="10,20">
              <v:shape style="position:absolute;left:5039;top:-1068;width:10;height:20" coordorigin="5039,-1068" coordsize="10,20" path="m5039,-1048l5048,-1048,5048,-1068,5039,-1068,5039,-1048xe" filled="true" fillcolor="#000000" stroked="false">
                <v:path arrowok="t"/>
                <v:fill type="solid"/>
              </v:shape>
            </v:group>
            <v:group style="position:absolute;left:5039;top:-1048;width:10;height:20" coordorigin="5039,-1048" coordsize="10,20">
              <v:shape style="position:absolute;left:5039;top:-1048;width:10;height:20" coordorigin="5039,-1048" coordsize="10,20" path="m5039,-1029l5048,-1029,5048,-1048,5039,-1048,5039,-1029xe" filled="true" fillcolor="#000000" stroked="false">
                <v:path arrowok="t"/>
                <v:fill type="solid"/>
              </v:shape>
            </v:group>
            <v:group style="position:absolute;left:5039;top:-1029;width:10;height:20" coordorigin="5039,-1029" coordsize="10,20">
              <v:shape style="position:absolute;left:5039;top:-1029;width:10;height:20" coordorigin="5039,-1029" coordsize="10,20" path="m5039,-1010l5048,-1010,5048,-1029,5039,-1029,5039,-1010xe" filled="true" fillcolor="#000000" stroked="false">
                <v:path arrowok="t"/>
                <v:fill type="solid"/>
              </v:shape>
            </v:group>
            <v:group style="position:absolute;left:5039;top:-1010;width:10;height:20" coordorigin="5039,-1010" coordsize="10,20">
              <v:shape style="position:absolute;left:5039;top:-1010;width:10;height:20" coordorigin="5039,-1010" coordsize="10,20" path="m5039,-991l5048,-991,5048,-1010,5039,-1010,5039,-991xe" filled="true" fillcolor="#000000" stroked="false">
                <v:path arrowok="t"/>
                <v:fill type="solid"/>
              </v:shape>
            </v:group>
            <v:group style="position:absolute;left:5039;top:-991;width:10;height:20" coordorigin="5039,-991" coordsize="10,20">
              <v:shape style="position:absolute;left:5039;top:-991;width:10;height:20" coordorigin="5039,-991" coordsize="10,20" path="m5039,-972l5048,-972,5048,-991,5039,-991,5039,-972xe" filled="true" fillcolor="#000000" stroked="false">
                <v:path arrowok="t"/>
                <v:fill type="solid"/>
              </v:shape>
            </v:group>
            <v:group style="position:absolute;left:5039;top:-972;width:10;height:20" coordorigin="5039,-972" coordsize="10,20">
              <v:shape style="position:absolute;left:5039;top:-972;width:10;height:20" coordorigin="5039,-972" coordsize="10,20" path="m5039,-952l5048,-952,5048,-972,5039,-972,5039,-952xe" filled="true" fillcolor="#000000" stroked="false">
                <v:path arrowok="t"/>
                <v:fill type="solid"/>
              </v:shape>
            </v:group>
            <v:group style="position:absolute;left:6760;top:-1336;width:10;height:20" coordorigin="6760,-1336" coordsize="10,20">
              <v:shape style="position:absolute;left:6760;top:-1336;width:10;height:20" coordorigin="6760,-1336" coordsize="10,20" path="m6760,-1317l6769,-1317,6769,-1336,6760,-1336,6760,-1317xe" filled="true" fillcolor="#000000" stroked="false">
                <v:path arrowok="t"/>
                <v:fill type="solid"/>
              </v:shape>
            </v:group>
            <v:group style="position:absolute;left:6760;top:-1317;width:10;height:20" coordorigin="6760,-1317" coordsize="10,20">
              <v:shape style="position:absolute;left:6760;top:-1317;width:10;height:20" coordorigin="6760,-1317" coordsize="10,20" path="m6760,-1298l6769,-1298,6769,-1317,6760,-1317,6760,-1298xe" filled="true" fillcolor="#000000" stroked="false">
                <v:path arrowok="t"/>
                <v:fill type="solid"/>
              </v:shape>
            </v:group>
            <v:group style="position:absolute;left:6760;top:-1298;width:10;height:20" coordorigin="6760,-1298" coordsize="10,20">
              <v:shape style="position:absolute;left:6760;top:-1298;width:10;height:20" coordorigin="6760,-1298" coordsize="10,20" path="m6760,-1279l6769,-1279,6769,-1298,6760,-1298,6760,-1279xe" filled="true" fillcolor="#000000" stroked="false">
                <v:path arrowok="t"/>
                <v:fill type="solid"/>
              </v:shape>
            </v:group>
            <v:group style="position:absolute;left:6760;top:-1279;width:10;height:20" coordorigin="6760,-1279" coordsize="10,20">
              <v:shape style="position:absolute;left:6760;top:-1279;width:10;height:20" coordorigin="6760,-1279" coordsize="10,20" path="m6760,-1260l6769,-1260,6769,-1279,6760,-1279,6760,-1260xe" filled="true" fillcolor="#000000" stroked="false">
                <v:path arrowok="t"/>
                <v:fill type="solid"/>
              </v:shape>
            </v:group>
            <v:group style="position:absolute;left:6760;top:-1260;width:10;height:20" coordorigin="6760,-1260" coordsize="10,20">
              <v:shape style="position:absolute;left:6760;top:-1260;width:10;height:20" coordorigin="6760,-1260" coordsize="10,20" path="m6760,-1240l6769,-1240,6769,-1260,6760,-1260,6760,-1240xe" filled="true" fillcolor="#000000" stroked="false">
                <v:path arrowok="t"/>
                <v:fill type="solid"/>
              </v:shape>
            </v:group>
            <v:group style="position:absolute;left:6760;top:-1240;width:10;height:20" coordorigin="6760,-1240" coordsize="10,20">
              <v:shape style="position:absolute;left:6760;top:-1240;width:10;height:20" coordorigin="6760,-1240" coordsize="10,20" path="m6760,-1221l6769,-1221,6769,-1240,6760,-1240,6760,-1221xe" filled="true" fillcolor="#000000" stroked="false">
                <v:path arrowok="t"/>
                <v:fill type="solid"/>
              </v:shape>
            </v:group>
            <v:group style="position:absolute;left:6760;top:-1221;width:10;height:20" coordorigin="6760,-1221" coordsize="10,20">
              <v:shape style="position:absolute;left:6760;top:-1221;width:10;height:20" coordorigin="6760,-1221" coordsize="10,20" path="m6760,-1202l6769,-1202,6769,-1221,6760,-1221,6760,-1202xe" filled="true" fillcolor="#000000" stroked="false">
                <v:path arrowok="t"/>
                <v:fill type="solid"/>
              </v:shape>
            </v:group>
            <v:group style="position:absolute;left:6760;top:-1202;width:10;height:20" coordorigin="6760,-1202" coordsize="10,20">
              <v:shape style="position:absolute;left:6760;top:-1202;width:10;height:20" coordorigin="6760,-1202" coordsize="10,20" path="m6760,-1183l6769,-1183,6769,-1202,6760,-1202,6760,-1183xe" filled="true" fillcolor="#000000" stroked="false">
                <v:path arrowok="t"/>
                <v:fill type="solid"/>
              </v:shape>
            </v:group>
            <v:group style="position:absolute;left:6760;top:-1183;width:10;height:20" coordorigin="6760,-1183" coordsize="10,20">
              <v:shape style="position:absolute;left:6760;top:-1183;width:10;height:20" coordorigin="6760,-1183" coordsize="10,20" path="m6760,-1164l6769,-1164,6769,-1183,6760,-1183,6760,-1164xe" filled="true" fillcolor="#000000" stroked="false">
                <v:path arrowok="t"/>
                <v:fill type="solid"/>
              </v:shape>
            </v:group>
            <v:group style="position:absolute;left:6760;top:-1164;width:10;height:20" coordorigin="6760,-1164" coordsize="10,20">
              <v:shape style="position:absolute;left:6760;top:-1164;width:10;height:20" coordorigin="6760,-1164" coordsize="10,20" path="m6760,-1144l6769,-1144,6769,-1164,6760,-1164,6760,-1144xe" filled="true" fillcolor="#000000" stroked="false">
                <v:path arrowok="t"/>
                <v:fill type="solid"/>
              </v:shape>
            </v:group>
            <v:group style="position:absolute;left:6760;top:-1144;width:10;height:20" coordorigin="6760,-1144" coordsize="10,20">
              <v:shape style="position:absolute;left:6760;top:-1144;width:10;height:20" coordorigin="6760,-1144" coordsize="10,20" path="m6760,-1125l6769,-1125,6769,-1144,6760,-1144,6760,-1125xe" filled="true" fillcolor="#000000" stroked="false">
                <v:path arrowok="t"/>
                <v:fill type="solid"/>
              </v:shape>
            </v:group>
            <v:group style="position:absolute;left:6760;top:-1125;width:10;height:20" coordorigin="6760,-1125" coordsize="10,20">
              <v:shape style="position:absolute;left:6760;top:-1125;width:10;height:20" coordorigin="6760,-1125" coordsize="10,20" path="m6760,-1106l6769,-1106,6769,-1125,6760,-1125,6760,-1106xe" filled="true" fillcolor="#000000" stroked="false">
                <v:path arrowok="t"/>
                <v:fill type="solid"/>
              </v:shape>
            </v:group>
            <v:group style="position:absolute;left:6760;top:-1106;width:10;height:20" coordorigin="6760,-1106" coordsize="10,20">
              <v:shape style="position:absolute;left:6760;top:-1106;width:10;height:20" coordorigin="6760,-1106" coordsize="10,20" path="m6760,-1087l6769,-1087,6769,-1106,6760,-1106,6760,-1087xe" filled="true" fillcolor="#000000" stroked="false">
                <v:path arrowok="t"/>
                <v:fill type="solid"/>
              </v:shape>
            </v:group>
            <v:group style="position:absolute;left:6760;top:-1087;width:10;height:20" coordorigin="6760,-1087" coordsize="10,20">
              <v:shape style="position:absolute;left:6760;top:-1087;width:10;height:20" coordorigin="6760,-1087" coordsize="10,20" path="m6760,-1068l6769,-1068,6769,-1087,6760,-1087,6760,-1068xe" filled="true" fillcolor="#000000" stroked="false">
                <v:path arrowok="t"/>
                <v:fill type="solid"/>
              </v:shape>
            </v:group>
            <v:group style="position:absolute;left:6760;top:-1068;width:10;height:20" coordorigin="6760,-1068" coordsize="10,20">
              <v:shape style="position:absolute;left:6760;top:-1068;width:10;height:20" coordorigin="6760,-1068" coordsize="10,20" path="m6760,-1048l6769,-1048,6769,-1068,6760,-1068,6760,-1048xe" filled="true" fillcolor="#000000" stroked="false">
                <v:path arrowok="t"/>
                <v:fill type="solid"/>
              </v:shape>
            </v:group>
            <v:group style="position:absolute;left:6760;top:-1048;width:10;height:20" coordorigin="6760,-1048" coordsize="10,20">
              <v:shape style="position:absolute;left:6760;top:-1048;width:10;height:20" coordorigin="6760,-1048" coordsize="10,20" path="m6760,-1029l6769,-1029,6769,-1048,6760,-1048,6760,-1029xe" filled="true" fillcolor="#000000" stroked="false">
                <v:path arrowok="t"/>
                <v:fill type="solid"/>
              </v:shape>
            </v:group>
            <v:group style="position:absolute;left:6760;top:-1029;width:10;height:20" coordorigin="6760,-1029" coordsize="10,20">
              <v:shape style="position:absolute;left:6760;top:-1029;width:10;height:20" coordorigin="6760,-1029" coordsize="10,20" path="m6760,-1010l6769,-1010,6769,-1029,6760,-1029,6760,-1010xe" filled="true" fillcolor="#000000" stroked="false">
                <v:path arrowok="t"/>
                <v:fill type="solid"/>
              </v:shape>
            </v:group>
            <v:group style="position:absolute;left:6760;top:-1010;width:10;height:20" coordorigin="6760,-1010" coordsize="10,20">
              <v:shape style="position:absolute;left:6760;top:-1010;width:10;height:20" coordorigin="6760,-1010" coordsize="10,20" path="m6760,-991l6769,-991,6769,-1010,6760,-1010,6760,-991xe" filled="true" fillcolor="#000000" stroked="false">
                <v:path arrowok="t"/>
                <v:fill type="solid"/>
              </v:shape>
            </v:group>
            <v:group style="position:absolute;left:6760;top:-991;width:10;height:20" coordorigin="6760,-991" coordsize="10,20">
              <v:shape style="position:absolute;left:6760;top:-991;width:10;height:20" coordorigin="6760,-991" coordsize="10,20" path="m6760,-972l6769,-972,6769,-991,6760,-991,6760,-972xe" filled="true" fillcolor="#000000" stroked="false">
                <v:path arrowok="t"/>
                <v:fill type="solid"/>
              </v:shape>
            </v:group>
            <v:group style="position:absolute;left:6760;top:-972;width:10;height:20" coordorigin="6760,-972" coordsize="10,20">
              <v:shape style="position:absolute;left:6760;top:-972;width:10;height:20" coordorigin="6760,-972" coordsize="10,20" path="m6760,-952l6769,-952,6769,-972,6760,-972,6760,-952xe" filled="true" fillcolor="#000000" stroked="false">
                <v:path arrowok="t"/>
                <v:fill type="solid"/>
              </v:shape>
            </v:group>
            <v:group style="position:absolute;left:8493;top:-1336;width:10;height:20" coordorigin="8493,-1336" coordsize="10,20">
              <v:shape style="position:absolute;left:8493;top:-1336;width:10;height:20" coordorigin="8493,-1336" coordsize="10,20" path="m8493,-1317l8502,-1317,8502,-1336,8493,-1336,8493,-1317xe" filled="true" fillcolor="#000000" stroked="false">
                <v:path arrowok="t"/>
                <v:fill type="solid"/>
              </v:shape>
            </v:group>
            <v:group style="position:absolute;left:8493;top:-1317;width:10;height:20" coordorigin="8493,-1317" coordsize="10,20">
              <v:shape style="position:absolute;left:8493;top:-1317;width:10;height:20" coordorigin="8493,-1317" coordsize="10,20" path="m8493,-1298l8502,-1298,8502,-1317,8493,-1317,8493,-1298xe" filled="true" fillcolor="#000000" stroked="false">
                <v:path arrowok="t"/>
                <v:fill type="solid"/>
              </v:shape>
            </v:group>
            <v:group style="position:absolute;left:8493;top:-1298;width:10;height:20" coordorigin="8493,-1298" coordsize="10,20">
              <v:shape style="position:absolute;left:8493;top:-1298;width:10;height:20" coordorigin="8493,-1298" coordsize="10,20" path="m8493,-1279l8502,-1279,8502,-1298,8493,-1298,8493,-1279xe" filled="true" fillcolor="#000000" stroked="false">
                <v:path arrowok="t"/>
                <v:fill type="solid"/>
              </v:shape>
            </v:group>
            <v:group style="position:absolute;left:8493;top:-1279;width:10;height:20" coordorigin="8493,-1279" coordsize="10,20">
              <v:shape style="position:absolute;left:8493;top:-1279;width:10;height:20" coordorigin="8493,-1279" coordsize="10,20" path="m8493,-1260l8502,-1260,8502,-1279,8493,-1279,8493,-1260xe" filled="true" fillcolor="#000000" stroked="false">
                <v:path arrowok="t"/>
                <v:fill type="solid"/>
              </v:shape>
            </v:group>
            <v:group style="position:absolute;left:8493;top:-1260;width:10;height:20" coordorigin="8493,-1260" coordsize="10,20">
              <v:shape style="position:absolute;left:8493;top:-1260;width:10;height:20" coordorigin="8493,-1260" coordsize="10,20" path="m8493,-1240l8502,-1240,8502,-1260,8493,-1260,8493,-1240xe" filled="true" fillcolor="#000000" stroked="false">
                <v:path arrowok="t"/>
                <v:fill type="solid"/>
              </v:shape>
            </v:group>
            <v:group style="position:absolute;left:8493;top:-1240;width:10;height:20" coordorigin="8493,-1240" coordsize="10,20">
              <v:shape style="position:absolute;left:8493;top:-1240;width:10;height:20" coordorigin="8493,-1240" coordsize="10,20" path="m8493,-1221l8502,-1221,8502,-1240,8493,-1240,8493,-1221xe" filled="true" fillcolor="#000000" stroked="false">
                <v:path arrowok="t"/>
                <v:fill type="solid"/>
              </v:shape>
            </v:group>
            <v:group style="position:absolute;left:8493;top:-1221;width:10;height:20" coordorigin="8493,-1221" coordsize="10,20">
              <v:shape style="position:absolute;left:8493;top:-1221;width:10;height:20" coordorigin="8493,-1221" coordsize="10,20" path="m8493,-1202l8502,-1202,8502,-1221,8493,-1221,8493,-1202xe" filled="true" fillcolor="#000000" stroked="false">
                <v:path arrowok="t"/>
                <v:fill type="solid"/>
              </v:shape>
            </v:group>
            <v:group style="position:absolute;left:8493;top:-1202;width:10;height:20" coordorigin="8493,-1202" coordsize="10,20">
              <v:shape style="position:absolute;left:8493;top:-1202;width:10;height:20" coordorigin="8493,-1202" coordsize="10,20" path="m8493,-1183l8502,-1183,8502,-1202,8493,-1202,8493,-1183xe" filled="true" fillcolor="#000000" stroked="false">
                <v:path arrowok="t"/>
                <v:fill type="solid"/>
              </v:shape>
            </v:group>
            <v:group style="position:absolute;left:8493;top:-1183;width:10;height:20" coordorigin="8493,-1183" coordsize="10,20">
              <v:shape style="position:absolute;left:8493;top:-1183;width:10;height:20" coordorigin="8493,-1183" coordsize="10,20" path="m8493,-1164l8502,-1164,8502,-1183,8493,-1183,8493,-1164xe" filled="true" fillcolor="#000000" stroked="false">
                <v:path arrowok="t"/>
                <v:fill type="solid"/>
              </v:shape>
            </v:group>
            <v:group style="position:absolute;left:8493;top:-1164;width:10;height:20" coordorigin="8493,-1164" coordsize="10,20">
              <v:shape style="position:absolute;left:8493;top:-1164;width:10;height:20" coordorigin="8493,-1164" coordsize="10,20" path="m8493,-1144l8502,-1144,8502,-1164,8493,-1164,8493,-1144xe" filled="true" fillcolor="#000000" stroked="false">
                <v:path arrowok="t"/>
                <v:fill type="solid"/>
              </v:shape>
            </v:group>
            <v:group style="position:absolute;left:8493;top:-1144;width:10;height:20" coordorigin="8493,-1144" coordsize="10,20">
              <v:shape style="position:absolute;left:8493;top:-1144;width:10;height:20" coordorigin="8493,-1144" coordsize="10,20" path="m8493,-1125l8502,-1125,8502,-1144,8493,-1144,8493,-1125xe" filled="true" fillcolor="#000000" stroked="false">
                <v:path arrowok="t"/>
                <v:fill type="solid"/>
              </v:shape>
            </v:group>
            <v:group style="position:absolute;left:8493;top:-1125;width:10;height:20" coordorigin="8493,-1125" coordsize="10,20">
              <v:shape style="position:absolute;left:8493;top:-1125;width:10;height:20" coordorigin="8493,-1125" coordsize="10,20" path="m8493,-1106l8502,-1106,8502,-1125,8493,-1125,8493,-1106xe" filled="true" fillcolor="#000000" stroked="false">
                <v:path arrowok="t"/>
                <v:fill type="solid"/>
              </v:shape>
            </v:group>
            <v:group style="position:absolute;left:8493;top:-1106;width:10;height:20" coordorigin="8493,-1106" coordsize="10,20">
              <v:shape style="position:absolute;left:8493;top:-1106;width:10;height:20" coordorigin="8493,-1106" coordsize="10,20" path="m8493,-1087l8502,-1087,8502,-1106,8493,-1106,8493,-1087xe" filled="true" fillcolor="#000000" stroked="false">
                <v:path arrowok="t"/>
                <v:fill type="solid"/>
              </v:shape>
            </v:group>
            <v:group style="position:absolute;left:8493;top:-1087;width:10;height:20" coordorigin="8493,-1087" coordsize="10,20">
              <v:shape style="position:absolute;left:8493;top:-1087;width:10;height:20" coordorigin="8493,-1087" coordsize="10,20" path="m8493,-1068l8502,-1068,8502,-1087,8493,-1087,8493,-1068xe" filled="true" fillcolor="#000000" stroked="false">
                <v:path arrowok="t"/>
                <v:fill type="solid"/>
              </v:shape>
            </v:group>
            <v:group style="position:absolute;left:8493;top:-1068;width:10;height:20" coordorigin="8493,-1068" coordsize="10,20">
              <v:shape style="position:absolute;left:8493;top:-1068;width:10;height:20" coordorigin="8493,-1068" coordsize="10,20" path="m8493,-1048l8502,-1048,8502,-1068,8493,-1068,8493,-1048xe" filled="true" fillcolor="#000000" stroked="false">
                <v:path arrowok="t"/>
                <v:fill type="solid"/>
              </v:shape>
            </v:group>
            <v:group style="position:absolute;left:8493;top:-1048;width:10;height:20" coordorigin="8493,-1048" coordsize="10,20">
              <v:shape style="position:absolute;left:8493;top:-1048;width:10;height:20" coordorigin="8493,-1048" coordsize="10,20" path="m8493,-1029l8502,-1029,8502,-1048,8493,-1048,8493,-1029xe" filled="true" fillcolor="#000000" stroked="false">
                <v:path arrowok="t"/>
                <v:fill type="solid"/>
              </v:shape>
            </v:group>
            <v:group style="position:absolute;left:8493;top:-1029;width:10;height:20" coordorigin="8493,-1029" coordsize="10,20">
              <v:shape style="position:absolute;left:8493;top:-1029;width:10;height:20" coordorigin="8493,-1029" coordsize="10,20" path="m8493,-1010l8502,-1010,8502,-1029,8493,-1029,8493,-1010xe" filled="true" fillcolor="#000000" stroked="false">
                <v:path arrowok="t"/>
                <v:fill type="solid"/>
              </v:shape>
            </v:group>
            <v:group style="position:absolute;left:8493;top:-1010;width:10;height:20" coordorigin="8493,-1010" coordsize="10,20">
              <v:shape style="position:absolute;left:8493;top:-1010;width:10;height:20" coordorigin="8493,-1010" coordsize="10,20" path="m8493,-991l8502,-991,8502,-1010,8493,-1010,8493,-991xe" filled="true" fillcolor="#000000" stroked="false">
                <v:path arrowok="t"/>
                <v:fill type="solid"/>
              </v:shape>
            </v:group>
            <v:group style="position:absolute;left:8493;top:-991;width:10;height:20" coordorigin="8493,-991" coordsize="10,20">
              <v:shape style="position:absolute;left:8493;top:-991;width:10;height:20" coordorigin="8493,-991" coordsize="10,20" path="m8493,-972l8502,-972,8502,-991,8493,-991,8493,-972xe" filled="true" fillcolor="#000000" stroked="false">
                <v:path arrowok="t"/>
                <v:fill type="solid"/>
              </v:shape>
            </v:group>
            <v:group style="position:absolute;left:8493;top:-972;width:10;height:20" coordorigin="8493,-972" coordsize="10,20">
              <v:shape style="position:absolute;left:8493;top:-972;width:10;height:20" coordorigin="8493,-972" coordsize="10,20" path="m8493,-952l8502,-952,8502,-972,8493,-972,8493,-952xe" filled="true" fillcolor="#000000" stroked="false">
                <v:path arrowok="t"/>
                <v:fill type="solid"/>
              </v:shape>
              <v:shape style="position:absolute;left:1690;top:-1048;width:1634;height:108" type="#_x0000_t75" stroked="false">
                <v:imagedata r:id="rId579" o:title=""/>
              </v:shape>
              <v:shape style="position:absolute;left:3300;top:-952;width:1748;height:12" type="#_x0000_t75" stroked="false">
                <v:imagedata r:id="rId958" o:title=""/>
              </v:shape>
              <v:shape style="position:absolute;left:5034;top:-952;width:1736;height:12" type="#_x0000_t75" stroked="false">
                <v:imagedata r:id="rId576" o:title=""/>
              </v:shape>
              <v:shape style="position:absolute;left:6755;top:-952;width:1747;height:12" type="#_x0000_t75" stroked="false">
                <v:imagedata r:id="rId959" o:title=""/>
              </v:shape>
              <v:shape style="position:absolute;left:8488;top:-950;width:1731;height:10" type="#_x0000_t75" stroked="false">
                <v:imagedata r:id="rId578" o:title=""/>
              </v:shape>
            </v:group>
            <v:group style="position:absolute;left:5039;top:-940;width:10;height:20" coordorigin="5039,-940" coordsize="10,20">
              <v:shape style="position:absolute;left:5039;top:-940;width:10;height:20" coordorigin="5039,-940" coordsize="10,20" path="m5039,-921l5048,-921,5048,-940,5039,-940,5039,-921xe" filled="true" fillcolor="#000000" stroked="false">
                <v:path arrowok="t"/>
                <v:fill type="solid"/>
              </v:shape>
            </v:group>
            <v:group style="position:absolute;left:5039;top:-921;width:10;height:20" coordorigin="5039,-921" coordsize="10,20">
              <v:shape style="position:absolute;left:5039;top:-921;width:10;height:20" coordorigin="5039,-921" coordsize="10,20" path="m5039,-902l5048,-902,5048,-921,5039,-921,5039,-902xe" filled="true" fillcolor="#000000" stroked="false">
                <v:path arrowok="t"/>
                <v:fill type="solid"/>
              </v:shape>
            </v:group>
            <v:group style="position:absolute;left:5039;top:-902;width:10;height:20" coordorigin="5039,-902" coordsize="10,20">
              <v:shape style="position:absolute;left:5039;top:-902;width:10;height:20" coordorigin="5039,-902" coordsize="10,20" path="m5039,-883l5048,-883,5048,-902,5039,-902,5039,-883xe" filled="true" fillcolor="#000000" stroked="false">
                <v:path arrowok="t"/>
                <v:fill type="solid"/>
              </v:shape>
            </v:group>
            <v:group style="position:absolute;left:5039;top:-883;width:10;height:20" coordorigin="5039,-883" coordsize="10,20">
              <v:shape style="position:absolute;left:5039;top:-883;width:10;height:20" coordorigin="5039,-883" coordsize="10,20" path="m5039,-864l5048,-864,5048,-883,5039,-883,5039,-864xe" filled="true" fillcolor="#000000" stroked="false">
                <v:path arrowok="t"/>
                <v:fill type="solid"/>
              </v:shape>
            </v:group>
            <v:group style="position:absolute;left:5039;top:-864;width:10;height:20" coordorigin="5039,-864" coordsize="10,20">
              <v:shape style="position:absolute;left:5039;top:-864;width:10;height:20" coordorigin="5039,-864" coordsize="10,20" path="m5039,-844l5048,-844,5048,-864,5039,-864,5039,-844xe" filled="true" fillcolor="#000000" stroked="false">
                <v:path arrowok="t"/>
                <v:fill type="solid"/>
              </v:shape>
            </v:group>
            <v:group style="position:absolute;left:5039;top:-844;width:10;height:20" coordorigin="5039,-844" coordsize="10,20">
              <v:shape style="position:absolute;left:5039;top:-844;width:10;height:20" coordorigin="5039,-844" coordsize="10,20" path="m5039,-825l5048,-825,5048,-844,5039,-844,5039,-825xe" filled="true" fillcolor="#000000" stroked="false">
                <v:path arrowok="t"/>
                <v:fill type="solid"/>
              </v:shape>
            </v:group>
            <v:group style="position:absolute;left:5039;top:-825;width:10;height:20" coordorigin="5039,-825" coordsize="10,20">
              <v:shape style="position:absolute;left:5039;top:-825;width:10;height:20" coordorigin="5039,-825" coordsize="10,20" path="m5039,-806l5048,-806,5048,-825,5039,-825,5039,-806xe" filled="true" fillcolor="#000000" stroked="false">
                <v:path arrowok="t"/>
                <v:fill type="solid"/>
              </v:shape>
            </v:group>
            <v:group style="position:absolute;left:5039;top:-806;width:10;height:20" coordorigin="5039,-806" coordsize="10,20">
              <v:shape style="position:absolute;left:5039;top:-806;width:10;height:20" coordorigin="5039,-806" coordsize="10,20" path="m5039,-787l5048,-787,5048,-806,5039,-806,5039,-787xe" filled="true" fillcolor="#000000" stroked="false">
                <v:path arrowok="t"/>
                <v:fill type="solid"/>
              </v:shape>
            </v:group>
            <v:group style="position:absolute;left:5039;top:-787;width:10;height:20" coordorigin="5039,-787" coordsize="10,20">
              <v:shape style="position:absolute;left:5039;top:-787;width:10;height:20" coordorigin="5039,-787" coordsize="10,20" path="m5039,-768l5048,-768,5048,-787,5039,-787,5039,-768xe" filled="true" fillcolor="#000000" stroked="false">
                <v:path arrowok="t"/>
                <v:fill type="solid"/>
              </v:shape>
            </v:group>
            <v:group style="position:absolute;left:5039;top:-768;width:10;height:20" coordorigin="5039,-768" coordsize="10,20">
              <v:shape style="position:absolute;left:5039;top:-768;width:10;height:20" coordorigin="5039,-768" coordsize="10,20" path="m5039,-748l5048,-748,5048,-768,5039,-768,5039,-748xe" filled="true" fillcolor="#000000" stroked="false">
                <v:path arrowok="t"/>
                <v:fill type="solid"/>
              </v:shape>
            </v:group>
            <v:group style="position:absolute;left:5039;top:-748;width:10;height:20" coordorigin="5039,-748" coordsize="10,20">
              <v:shape style="position:absolute;left:5039;top:-748;width:10;height:20" coordorigin="5039,-748" coordsize="10,20" path="m5039,-729l5048,-729,5048,-748,5039,-748,5039,-729xe" filled="true" fillcolor="#000000" stroked="false">
                <v:path arrowok="t"/>
                <v:fill type="solid"/>
              </v:shape>
            </v:group>
            <v:group style="position:absolute;left:5039;top:-729;width:10;height:20" coordorigin="5039,-729" coordsize="10,20">
              <v:shape style="position:absolute;left:5039;top:-729;width:10;height:20" coordorigin="5039,-729" coordsize="10,20" path="m5039,-710l5048,-710,5048,-729,5039,-729,5039,-710xe" filled="true" fillcolor="#000000" stroked="false">
                <v:path arrowok="t"/>
                <v:fill type="solid"/>
              </v:shape>
            </v:group>
            <v:group style="position:absolute;left:5039;top:-710;width:10;height:20" coordorigin="5039,-710" coordsize="10,20">
              <v:shape style="position:absolute;left:5039;top:-710;width:10;height:20" coordorigin="5039,-710" coordsize="10,20" path="m5039,-691l5048,-691,5048,-710,5039,-710,5039,-691xe" filled="true" fillcolor="#000000" stroked="false">
                <v:path arrowok="t"/>
                <v:fill type="solid"/>
              </v:shape>
            </v:group>
            <v:group style="position:absolute;left:5039;top:-691;width:10;height:20" coordorigin="5039,-691" coordsize="10,20">
              <v:shape style="position:absolute;left:5039;top:-691;width:10;height:20" coordorigin="5039,-691" coordsize="10,20" path="m5039,-672l5048,-672,5048,-691,5039,-691,5039,-672xe" filled="true" fillcolor="#000000" stroked="false">
                <v:path arrowok="t"/>
                <v:fill type="solid"/>
              </v:shape>
            </v:group>
            <v:group style="position:absolute;left:5039;top:-672;width:10;height:20" coordorigin="5039,-672" coordsize="10,20">
              <v:shape style="position:absolute;left:5039;top:-672;width:10;height:20" coordorigin="5039,-672" coordsize="10,20" path="m5039,-652l5048,-652,5048,-672,5039,-672,5039,-652xe" filled="true" fillcolor="#000000" stroked="false">
                <v:path arrowok="t"/>
                <v:fill type="solid"/>
              </v:shape>
            </v:group>
            <v:group style="position:absolute;left:5039;top:-652;width:10;height:20" coordorigin="5039,-652" coordsize="10,20">
              <v:shape style="position:absolute;left:5039;top:-652;width:10;height:20" coordorigin="5039,-652" coordsize="10,20" path="m5039,-633l5048,-633,5048,-652,5039,-652,5039,-633xe" filled="true" fillcolor="#000000" stroked="false">
                <v:path arrowok="t"/>
                <v:fill type="solid"/>
              </v:shape>
            </v:group>
            <v:group style="position:absolute;left:5039;top:-633;width:10;height:20" coordorigin="5039,-633" coordsize="10,20">
              <v:shape style="position:absolute;left:5039;top:-633;width:10;height:20" coordorigin="5039,-633" coordsize="10,20" path="m5039,-614l5048,-614,5048,-633,5039,-633,5039,-614xe" filled="true" fillcolor="#000000" stroked="false">
                <v:path arrowok="t"/>
                <v:fill type="solid"/>
              </v:shape>
            </v:group>
            <v:group style="position:absolute;left:5039;top:-614;width:10;height:20" coordorigin="5039,-614" coordsize="10,20">
              <v:shape style="position:absolute;left:5039;top:-614;width:10;height:20" coordorigin="5039,-614" coordsize="10,20" path="m5039,-595l5048,-595,5048,-614,5039,-614,5039,-595xe" filled="true" fillcolor="#000000" stroked="false">
                <v:path arrowok="t"/>
                <v:fill type="solid"/>
              </v:shape>
            </v:group>
            <v:group style="position:absolute;left:5039;top:-595;width:10;height:20" coordorigin="5039,-595" coordsize="10,20">
              <v:shape style="position:absolute;left:5039;top:-595;width:10;height:20" coordorigin="5039,-595" coordsize="10,20" path="m5039,-576l5048,-576,5048,-595,5039,-595,5039,-576xe" filled="true" fillcolor="#000000" stroked="false">
                <v:path arrowok="t"/>
                <v:fill type="solid"/>
              </v:shape>
            </v:group>
            <v:group style="position:absolute;left:5039;top:-576;width:10;height:20" coordorigin="5039,-576" coordsize="10,20">
              <v:shape style="position:absolute;left:5039;top:-576;width:10;height:20" coordorigin="5039,-576" coordsize="10,20" path="m5039,-556l5048,-556,5048,-576,5039,-576,5039,-556xe" filled="true" fillcolor="#000000" stroked="false">
                <v:path arrowok="t"/>
                <v:fill type="solid"/>
              </v:shape>
            </v:group>
            <v:group style="position:absolute;left:6760;top:-940;width:10;height:20" coordorigin="6760,-940" coordsize="10,20">
              <v:shape style="position:absolute;left:6760;top:-940;width:10;height:20" coordorigin="6760,-940" coordsize="10,20" path="m6760,-921l6769,-921,6769,-940,6760,-940,6760,-921xe" filled="true" fillcolor="#000000" stroked="false">
                <v:path arrowok="t"/>
                <v:fill type="solid"/>
              </v:shape>
            </v:group>
            <v:group style="position:absolute;left:6760;top:-921;width:10;height:20" coordorigin="6760,-921" coordsize="10,20">
              <v:shape style="position:absolute;left:6760;top:-921;width:10;height:20" coordorigin="6760,-921" coordsize="10,20" path="m6760,-902l6769,-902,6769,-921,6760,-921,6760,-902xe" filled="true" fillcolor="#000000" stroked="false">
                <v:path arrowok="t"/>
                <v:fill type="solid"/>
              </v:shape>
            </v:group>
            <v:group style="position:absolute;left:6760;top:-902;width:10;height:20" coordorigin="6760,-902" coordsize="10,20">
              <v:shape style="position:absolute;left:6760;top:-902;width:10;height:20" coordorigin="6760,-902" coordsize="10,20" path="m6760,-883l6769,-883,6769,-902,6760,-902,6760,-883xe" filled="true" fillcolor="#000000" stroked="false">
                <v:path arrowok="t"/>
                <v:fill type="solid"/>
              </v:shape>
            </v:group>
            <v:group style="position:absolute;left:6760;top:-883;width:10;height:20" coordorigin="6760,-883" coordsize="10,20">
              <v:shape style="position:absolute;left:6760;top:-883;width:10;height:20" coordorigin="6760,-883" coordsize="10,20" path="m6760,-864l6769,-864,6769,-883,6760,-883,6760,-864xe" filled="true" fillcolor="#000000" stroked="false">
                <v:path arrowok="t"/>
                <v:fill type="solid"/>
              </v:shape>
            </v:group>
            <v:group style="position:absolute;left:6760;top:-864;width:10;height:20" coordorigin="6760,-864" coordsize="10,20">
              <v:shape style="position:absolute;left:6760;top:-864;width:10;height:20" coordorigin="6760,-864" coordsize="10,20" path="m6760,-844l6769,-844,6769,-864,6760,-864,6760,-844xe" filled="true" fillcolor="#000000" stroked="false">
                <v:path arrowok="t"/>
                <v:fill type="solid"/>
              </v:shape>
            </v:group>
            <v:group style="position:absolute;left:6760;top:-844;width:10;height:20" coordorigin="6760,-844" coordsize="10,20">
              <v:shape style="position:absolute;left:6760;top:-844;width:10;height:20" coordorigin="6760,-844" coordsize="10,20" path="m6760,-825l6769,-825,6769,-844,6760,-844,6760,-825xe" filled="true" fillcolor="#000000" stroked="false">
                <v:path arrowok="t"/>
                <v:fill type="solid"/>
              </v:shape>
            </v:group>
            <v:group style="position:absolute;left:6760;top:-825;width:10;height:20" coordorigin="6760,-825" coordsize="10,20">
              <v:shape style="position:absolute;left:6760;top:-825;width:10;height:20" coordorigin="6760,-825" coordsize="10,20" path="m6760,-806l6769,-806,6769,-825,6760,-825,6760,-806xe" filled="true" fillcolor="#000000" stroked="false">
                <v:path arrowok="t"/>
                <v:fill type="solid"/>
              </v:shape>
            </v:group>
            <v:group style="position:absolute;left:6760;top:-806;width:10;height:20" coordorigin="6760,-806" coordsize="10,20">
              <v:shape style="position:absolute;left:6760;top:-806;width:10;height:20" coordorigin="6760,-806" coordsize="10,20" path="m6760,-787l6769,-787,6769,-806,6760,-806,6760,-787xe" filled="true" fillcolor="#000000" stroked="false">
                <v:path arrowok="t"/>
                <v:fill type="solid"/>
              </v:shape>
            </v:group>
            <v:group style="position:absolute;left:6760;top:-787;width:10;height:20" coordorigin="6760,-787" coordsize="10,20">
              <v:shape style="position:absolute;left:6760;top:-787;width:10;height:20" coordorigin="6760,-787" coordsize="10,20" path="m6760,-768l6769,-768,6769,-787,6760,-787,6760,-768xe" filled="true" fillcolor="#000000" stroked="false">
                <v:path arrowok="t"/>
                <v:fill type="solid"/>
              </v:shape>
            </v:group>
            <v:group style="position:absolute;left:6760;top:-768;width:10;height:20" coordorigin="6760,-768" coordsize="10,20">
              <v:shape style="position:absolute;left:6760;top:-768;width:10;height:20" coordorigin="6760,-768" coordsize="10,20" path="m6760,-748l6769,-748,6769,-768,6760,-768,6760,-748xe" filled="true" fillcolor="#000000" stroked="false">
                <v:path arrowok="t"/>
                <v:fill type="solid"/>
              </v:shape>
            </v:group>
            <v:group style="position:absolute;left:6760;top:-748;width:10;height:20" coordorigin="6760,-748" coordsize="10,20">
              <v:shape style="position:absolute;left:6760;top:-748;width:10;height:20" coordorigin="6760,-748" coordsize="10,20" path="m6760,-729l6769,-729,6769,-748,6760,-748,6760,-729xe" filled="true" fillcolor="#000000" stroked="false">
                <v:path arrowok="t"/>
                <v:fill type="solid"/>
              </v:shape>
            </v:group>
            <v:group style="position:absolute;left:6760;top:-729;width:10;height:20" coordorigin="6760,-729" coordsize="10,20">
              <v:shape style="position:absolute;left:6760;top:-729;width:10;height:20" coordorigin="6760,-729" coordsize="10,20" path="m6760,-710l6769,-710,6769,-729,6760,-729,6760,-710xe" filled="true" fillcolor="#000000" stroked="false">
                <v:path arrowok="t"/>
                <v:fill type="solid"/>
              </v:shape>
            </v:group>
            <v:group style="position:absolute;left:6760;top:-710;width:10;height:20" coordorigin="6760,-710" coordsize="10,20">
              <v:shape style="position:absolute;left:6760;top:-710;width:10;height:20" coordorigin="6760,-710" coordsize="10,20" path="m6760,-691l6769,-691,6769,-710,6760,-710,6760,-691xe" filled="true" fillcolor="#000000" stroked="false">
                <v:path arrowok="t"/>
                <v:fill type="solid"/>
              </v:shape>
            </v:group>
            <v:group style="position:absolute;left:6760;top:-691;width:10;height:20" coordorigin="6760,-691" coordsize="10,20">
              <v:shape style="position:absolute;left:6760;top:-691;width:10;height:20" coordorigin="6760,-691" coordsize="10,20" path="m6760,-672l6769,-672,6769,-691,6760,-691,6760,-672xe" filled="true" fillcolor="#000000" stroked="false">
                <v:path arrowok="t"/>
                <v:fill type="solid"/>
              </v:shape>
            </v:group>
            <v:group style="position:absolute;left:6760;top:-672;width:10;height:20" coordorigin="6760,-672" coordsize="10,20">
              <v:shape style="position:absolute;left:6760;top:-672;width:10;height:20" coordorigin="6760,-672" coordsize="10,20" path="m6760,-652l6769,-652,6769,-672,6760,-672,6760,-652xe" filled="true" fillcolor="#000000" stroked="false">
                <v:path arrowok="t"/>
                <v:fill type="solid"/>
              </v:shape>
            </v:group>
            <v:group style="position:absolute;left:6760;top:-652;width:10;height:20" coordorigin="6760,-652" coordsize="10,20">
              <v:shape style="position:absolute;left:6760;top:-652;width:10;height:20" coordorigin="6760,-652" coordsize="10,20" path="m6760,-633l6769,-633,6769,-652,6760,-652,6760,-633xe" filled="true" fillcolor="#000000" stroked="false">
                <v:path arrowok="t"/>
                <v:fill type="solid"/>
              </v:shape>
            </v:group>
            <v:group style="position:absolute;left:6760;top:-633;width:10;height:20" coordorigin="6760,-633" coordsize="10,20">
              <v:shape style="position:absolute;left:6760;top:-633;width:10;height:20" coordorigin="6760,-633" coordsize="10,20" path="m6760,-614l6769,-614,6769,-633,6760,-633,6760,-614xe" filled="true" fillcolor="#000000" stroked="false">
                <v:path arrowok="t"/>
                <v:fill type="solid"/>
              </v:shape>
            </v:group>
            <v:group style="position:absolute;left:6760;top:-614;width:10;height:20" coordorigin="6760,-614" coordsize="10,20">
              <v:shape style="position:absolute;left:6760;top:-614;width:10;height:20" coordorigin="6760,-614" coordsize="10,20" path="m6760,-595l6769,-595,6769,-614,6760,-614,6760,-595xe" filled="true" fillcolor="#000000" stroked="false">
                <v:path arrowok="t"/>
                <v:fill type="solid"/>
              </v:shape>
            </v:group>
            <v:group style="position:absolute;left:6760;top:-595;width:10;height:20" coordorigin="6760,-595" coordsize="10,20">
              <v:shape style="position:absolute;left:6760;top:-595;width:10;height:20" coordorigin="6760,-595" coordsize="10,20" path="m6760,-576l6769,-576,6769,-595,6760,-595,6760,-576xe" filled="true" fillcolor="#000000" stroked="false">
                <v:path arrowok="t"/>
                <v:fill type="solid"/>
              </v:shape>
            </v:group>
            <v:group style="position:absolute;left:6760;top:-576;width:10;height:20" coordorigin="6760,-576" coordsize="10,20">
              <v:shape style="position:absolute;left:6760;top:-576;width:10;height:20" coordorigin="6760,-576" coordsize="10,20" path="m6760,-556l6769,-556,6769,-576,6760,-576,6760,-556xe" filled="true" fillcolor="#000000" stroked="false">
                <v:path arrowok="t"/>
                <v:fill type="solid"/>
              </v:shape>
            </v:group>
            <v:group style="position:absolute;left:6760;top:-554;width:10;height:2" coordorigin="6760,-554" coordsize="10,2">
              <v:shape style="position:absolute;left:6760;top:-554;width:10;height:2" coordorigin="6760,-554" coordsize="10,0" path="m6760,-554l6769,-554e" filled="false" stroked="true" strokeweight=".23999pt" strokecolor="#000000">
                <v:path arrowok="t"/>
              </v:shape>
            </v:group>
            <v:group style="position:absolute;left:8493;top:-940;width:10;height:20" coordorigin="8493,-940" coordsize="10,20">
              <v:shape style="position:absolute;left:8493;top:-940;width:10;height:20" coordorigin="8493,-940" coordsize="10,20" path="m8493,-921l8502,-921,8502,-940,8493,-940,8493,-921xe" filled="true" fillcolor="#000000" stroked="false">
                <v:path arrowok="t"/>
                <v:fill type="solid"/>
              </v:shape>
            </v:group>
            <v:group style="position:absolute;left:8493;top:-921;width:10;height:20" coordorigin="8493,-921" coordsize="10,20">
              <v:shape style="position:absolute;left:8493;top:-921;width:10;height:20" coordorigin="8493,-921" coordsize="10,20" path="m8493,-902l8502,-902,8502,-921,8493,-921,8493,-902xe" filled="true" fillcolor="#000000" stroked="false">
                <v:path arrowok="t"/>
                <v:fill type="solid"/>
              </v:shape>
            </v:group>
            <v:group style="position:absolute;left:8493;top:-902;width:10;height:20" coordorigin="8493,-902" coordsize="10,20">
              <v:shape style="position:absolute;left:8493;top:-902;width:10;height:20" coordorigin="8493,-902" coordsize="10,20" path="m8493,-883l8502,-883,8502,-902,8493,-902,8493,-883xe" filled="true" fillcolor="#000000" stroked="false">
                <v:path arrowok="t"/>
                <v:fill type="solid"/>
              </v:shape>
            </v:group>
            <v:group style="position:absolute;left:8493;top:-883;width:10;height:20" coordorigin="8493,-883" coordsize="10,20">
              <v:shape style="position:absolute;left:8493;top:-883;width:10;height:20" coordorigin="8493,-883" coordsize="10,20" path="m8493,-864l8502,-864,8502,-883,8493,-883,8493,-864xe" filled="true" fillcolor="#000000" stroked="false">
                <v:path arrowok="t"/>
                <v:fill type="solid"/>
              </v:shape>
            </v:group>
            <v:group style="position:absolute;left:8493;top:-864;width:10;height:20" coordorigin="8493,-864" coordsize="10,20">
              <v:shape style="position:absolute;left:8493;top:-864;width:10;height:20" coordorigin="8493,-864" coordsize="10,20" path="m8493,-844l8502,-844,8502,-864,8493,-864,8493,-844xe" filled="true" fillcolor="#000000" stroked="false">
                <v:path arrowok="t"/>
                <v:fill type="solid"/>
              </v:shape>
            </v:group>
            <v:group style="position:absolute;left:8493;top:-844;width:10;height:20" coordorigin="8493,-844" coordsize="10,20">
              <v:shape style="position:absolute;left:8493;top:-844;width:10;height:20" coordorigin="8493,-844" coordsize="10,20" path="m8493,-825l8502,-825,8502,-844,8493,-844,8493,-825xe" filled="true" fillcolor="#000000" stroked="false">
                <v:path arrowok="t"/>
                <v:fill type="solid"/>
              </v:shape>
            </v:group>
            <v:group style="position:absolute;left:8493;top:-825;width:10;height:20" coordorigin="8493,-825" coordsize="10,20">
              <v:shape style="position:absolute;left:8493;top:-825;width:10;height:20" coordorigin="8493,-825" coordsize="10,20" path="m8493,-806l8502,-806,8502,-825,8493,-825,8493,-806xe" filled="true" fillcolor="#000000" stroked="false">
                <v:path arrowok="t"/>
                <v:fill type="solid"/>
              </v:shape>
            </v:group>
            <v:group style="position:absolute;left:8493;top:-806;width:10;height:20" coordorigin="8493,-806" coordsize="10,20">
              <v:shape style="position:absolute;left:8493;top:-806;width:10;height:20" coordorigin="8493,-806" coordsize="10,20" path="m8493,-787l8502,-787,8502,-806,8493,-806,8493,-787xe" filled="true" fillcolor="#000000" stroked="false">
                <v:path arrowok="t"/>
                <v:fill type="solid"/>
              </v:shape>
            </v:group>
            <v:group style="position:absolute;left:8493;top:-787;width:10;height:20" coordorigin="8493,-787" coordsize="10,20">
              <v:shape style="position:absolute;left:8493;top:-787;width:10;height:20" coordorigin="8493,-787" coordsize="10,20" path="m8493,-768l8502,-768,8502,-787,8493,-787,8493,-768xe" filled="true" fillcolor="#000000" stroked="false">
                <v:path arrowok="t"/>
                <v:fill type="solid"/>
              </v:shape>
            </v:group>
            <v:group style="position:absolute;left:8493;top:-768;width:10;height:20" coordorigin="8493,-768" coordsize="10,20">
              <v:shape style="position:absolute;left:8493;top:-768;width:10;height:20" coordorigin="8493,-768" coordsize="10,20" path="m8493,-748l8502,-748,8502,-768,8493,-768,8493,-748xe" filled="true" fillcolor="#000000" stroked="false">
                <v:path arrowok="t"/>
                <v:fill type="solid"/>
              </v:shape>
            </v:group>
            <v:group style="position:absolute;left:8493;top:-748;width:10;height:20" coordorigin="8493,-748" coordsize="10,20">
              <v:shape style="position:absolute;left:8493;top:-748;width:10;height:20" coordorigin="8493,-748" coordsize="10,20" path="m8493,-729l8502,-729,8502,-748,8493,-748,8493,-729xe" filled="true" fillcolor="#000000" stroked="false">
                <v:path arrowok="t"/>
                <v:fill type="solid"/>
              </v:shape>
            </v:group>
            <v:group style="position:absolute;left:8493;top:-729;width:10;height:20" coordorigin="8493,-729" coordsize="10,20">
              <v:shape style="position:absolute;left:8493;top:-729;width:10;height:20" coordorigin="8493,-729" coordsize="10,20" path="m8493,-710l8502,-710,8502,-729,8493,-729,8493,-710xe" filled="true" fillcolor="#000000" stroked="false">
                <v:path arrowok="t"/>
                <v:fill type="solid"/>
              </v:shape>
            </v:group>
            <v:group style="position:absolute;left:8493;top:-710;width:10;height:20" coordorigin="8493,-710" coordsize="10,20">
              <v:shape style="position:absolute;left:8493;top:-710;width:10;height:20" coordorigin="8493,-710" coordsize="10,20" path="m8493,-691l8502,-691,8502,-710,8493,-710,8493,-691xe" filled="true" fillcolor="#000000" stroked="false">
                <v:path arrowok="t"/>
                <v:fill type="solid"/>
              </v:shape>
            </v:group>
            <v:group style="position:absolute;left:8493;top:-691;width:10;height:20" coordorigin="8493,-691" coordsize="10,20">
              <v:shape style="position:absolute;left:8493;top:-691;width:10;height:20" coordorigin="8493,-691" coordsize="10,20" path="m8493,-672l8502,-672,8502,-691,8493,-691,8493,-672xe" filled="true" fillcolor="#000000" stroked="false">
                <v:path arrowok="t"/>
                <v:fill type="solid"/>
              </v:shape>
            </v:group>
            <v:group style="position:absolute;left:8493;top:-672;width:10;height:20" coordorigin="8493,-672" coordsize="10,20">
              <v:shape style="position:absolute;left:8493;top:-672;width:10;height:20" coordorigin="8493,-672" coordsize="10,20" path="m8493,-652l8502,-652,8502,-672,8493,-672,8493,-652xe" filled="true" fillcolor="#000000" stroked="false">
                <v:path arrowok="t"/>
                <v:fill type="solid"/>
              </v:shape>
            </v:group>
            <v:group style="position:absolute;left:8493;top:-652;width:10;height:20" coordorigin="8493,-652" coordsize="10,20">
              <v:shape style="position:absolute;left:8493;top:-652;width:10;height:20" coordorigin="8493,-652" coordsize="10,20" path="m8493,-633l8502,-633,8502,-652,8493,-652,8493,-633xe" filled="true" fillcolor="#000000" stroked="false">
                <v:path arrowok="t"/>
                <v:fill type="solid"/>
              </v:shape>
            </v:group>
            <v:group style="position:absolute;left:8493;top:-633;width:10;height:20" coordorigin="8493,-633" coordsize="10,20">
              <v:shape style="position:absolute;left:8493;top:-633;width:10;height:20" coordorigin="8493,-633" coordsize="10,20" path="m8493,-614l8502,-614,8502,-633,8493,-633,8493,-614xe" filled="true" fillcolor="#000000" stroked="false">
                <v:path arrowok="t"/>
                <v:fill type="solid"/>
              </v:shape>
            </v:group>
            <v:group style="position:absolute;left:8493;top:-614;width:10;height:20" coordorigin="8493,-614" coordsize="10,20">
              <v:shape style="position:absolute;left:8493;top:-614;width:10;height:20" coordorigin="8493,-614" coordsize="10,20" path="m8493,-595l8502,-595,8502,-614,8493,-614,8493,-595xe" filled="true" fillcolor="#000000" stroked="false">
                <v:path arrowok="t"/>
                <v:fill type="solid"/>
              </v:shape>
            </v:group>
            <v:group style="position:absolute;left:8493;top:-595;width:10;height:20" coordorigin="8493,-595" coordsize="10,20">
              <v:shape style="position:absolute;left:8493;top:-595;width:10;height:20" coordorigin="8493,-595" coordsize="10,20" path="m8493,-576l8502,-576,8502,-595,8493,-595,8493,-576xe" filled="true" fillcolor="#000000" stroked="false">
                <v:path arrowok="t"/>
                <v:fill type="solid"/>
              </v:shape>
            </v:group>
            <v:group style="position:absolute;left:8493;top:-576;width:10;height:20" coordorigin="8493,-576" coordsize="10,20">
              <v:shape style="position:absolute;left:8493;top:-576;width:10;height:20" coordorigin="8493,-576" coordsize="10,20" path="m8493,-556l8502,-556,8502,-576,8493,-576,8493,-556xe" filled="true" fillcolor="#000000" stroked="false">
                <v:path arrowok="t"/>
                <v:fill type="solid"/>
              </v:shape>
              <v:shape style="position:absolute;left:1690;top:-652;width:1634;height:110" type="#_x0000_t75" stroked="false">
                <v:imagedata r:id="rId582" o:title=""/>
              </v:shape>
              <v:shape style="position:absolute;left:3300;top:-556;width:1748;height:14" type="#_x0000_t75" stroked="false">
                <v:imagedata r:id="rId960" o:title=""/>
              </v:shape>
              <v:shape style="position:absolute;left:5034;top:-552;width:1726;height:10" type="#_x0000_t75" stroked="false">
                <v:imagedata r:id="rId584" o:title=""/>
              </v:shape>
              <v:shape style="position:absolute;left:6755;top:-556;width:1747;height:14" type="#_x0000_t75" stroked="false">
                <v:imagedata r:id="rId961" o:title=""/>
              </v:shape>
              <v:shape style="position:absolute;left:8488;top:-552;width:1731;height:10" type="#_x0000_t75" stroked="false">
                <v:imagedata r:id="rId578" o:title=""/>
              </v:shape>
            </v:group>
            <v:group style="position:absolute;left:5039;top:-542;width:10;height:20" coordorigin="5039,-542" coordsize="10,20">
              <v:shape style="position:absolute;left:5039;top:-542;width:10;height:20" coordorigin="5039,-542" coordsize="10,20" path="m5039,-523l5048,-523,5048,-542,5039,-542,5039,-523xe" filled="true" fillcolor="#000000" stroked="false">
                <v:path arrowok="t"/>
                <v:fill type="solid"/>
              </v:shape>
            </v:group>
            <v:group style="position:absolute;left:5039;top:-523;width:10;height:20" coordorigin="5039,-523" coordsize="10,20">
              <v:shape style="position:absolute;left:5039;top:-523;width:10;height:20" coordorigin="5039,-523" coordsize="10,20" path="m5039,-504l5048,-504,5048,-523,5039,-523,5039,-504xe" filled="true" fillcolor="#000000" stroked="false">
                <v:path arrowok="t"/>
                <v:fill type="solid"/>
              </v:shape>
            </v:group>
            <v:group style="position:absolute;left:5039;top:-504;width:10;height:20" coordorigin="5039,-504" coordsize="10,20">
              <v:shape style="position:absolute;left:5039;top:-504;width:10;height:20" coordorigin="5039,-504" coordsize="10,20" path="m5039,-484l5048,-484,5048,-504,5039,-504,5039,-484xe" filled="true" fillcolor="#000000" stroked="false">
                <v:path arrowok="t"/>
                <v:fill type="solid"/>
              </v:shape>
            </v:group>
            <v:group style="position:absolute;left:5039;top:-484;width:10;height:20" coordorigin="5039,-484" coordsize="10,20">
              <v:shape style="position:absolute;left:5039;top:-484;width:10;height:20" coordorigin="5039,-484" coordsize="10,20" path="m5039,-465l5048,-465,5048,-484,5039,-484,5039,-465xe" filled="true" fillcolor="#000000" stroked="false">
                <v:path arrowok="t"/>
                <v:fill type="solid"/>
              </v:shape>
            </v:group>
            <v:group style="position:absolute;left:5039;top:-465;width:10;height:20" coordorigin="5039,-465" coordsize="10,20">
              <v:shape style="position:absolute;left:5039;top:-465;width:10;height:20" coordorigin="5039,-465" coordsize="10,20" path="m5039,-446l5048,-446,5048,-465,5039,-465,5039,-446xe" filled="true" fillcolor="#000000" stroked="false">
                <v:path arrowok="t"/>
                <v:fill type="solid"/>
              </v:shape>
            </v:group>
            <v:group style="position:absolute;left:5039;top:-446;width:10;height:20" coordorigin="5039,-446" coordsize="10,20">
              <v:shape style="position:absolute;left:5039;top:-446;width:10;height:20" coordorigin="5039,-446" coordsize="10,20" path="m5039,-427l5048,-427,5048,-446,5039,-446,5039,-427xe" filled="true" fillcolor="#000000" stroked="false">
                <v:path arrowok="t"/>
                <v:fill type="solid"/>
              </v:shape>
            </v:group>
            <v:group style="position:absolute;left:5039;top:-427;width:10;height:20" coordorigin="5039,-427" coordsize="10,20">
              <v:shape style="position:absolute;left:5039;top:-427;width:10;height:20" coordorigin="5039,-427" coordsize="10,20" path="m5039,-408l5048,-408,5048,-427,5039,-427,5039,-408xe" filled="true" fillcolor="#000000" stroked="false">
                <v:path arrowok="t"/>
                <v:fill type="solid"/>
              </v:shape>
            </v:group>
            <v:group style="position:absolute;left:5039;top:-408;width:10;height:20" coordorigin="5039,-408" coordsize="10,20">
              <v:shape style="position:absolute;left:5039;top:-408;width:10;height:20" coordorigin="5039,-408" coordsize="10,20" path="m5039,-388l5048,-388,5048,-408,5039,-408,5039,-388xe" filled="true" fillcolor="#000000" stroked="false">
                <v:path arrowok="t"/>
                <v:fill type="solid"/>
              </v:shape>
            </v:group>
            <v:group style="position:absolute;left:5039;top:-388;width:10;height:20" coordorigin="5039,-388" coordsize="10,20">
              <v:shape style="position:absolute;left:5039;top:-388;width:10;height:20" coordorigin="5039,-388" coordsize="10,20" path="m5039,-369l5048,-369,5048,-388,5039,-388,5039,-369xe" filled="true" fillcolor="#000000" stroked="false">
                <v:path arrowok="t"/>
                <v:fill type="solid"/>
              </v:shape>
            </v:group>
            <v:group style="position:absolute;left:5039;top:-369;width:10;height:20" coordorigin="5039,-369" coordsize="10,20">
              <v:shape style="position:absolute;left:5039;top:-369;width:10;height:20" coordorigin="5039,-369" coordsize="10,20" path="m5039,-350l5048,-350,5048,-369,5039,-369,5039,-350xe" filled="true" fillcolor="#000000" stroked="false">
                <v:path arrowok="t"/>
                <v:fill type="solid"/>
              </v:shape>
            </v:group>
            <v:group style="position:absolute;left:5039;top:-350;width:10;height:20" coordorigin="5039,-350" coordsize="10,20">
              <v:shape style="position:absolute;left:5039;top:-350;width:10;height:20" coordorigin="5039,-350" coordsize="10,20" path="m5039,-331l5048,-331,5048,-350,5039,-350,5039,-331xe" filled="true" fillcolor="#000000" stroked="false">
                <v:path arrowok="t"/>
                <v:fill type="solid"/>
              </v:shape>
            </v:group>
            <v:group style="position:absolute;left:5039;top:-331;width:10;height:20" coordorigin="5039,-331" coordsize="10,20">
              <v:shape style="position:absolute;left:5039;top:-331;width:10;height:20" coordorigin="5039,-331" coordsize="10,20" path="m5039,-312l5048,-312,5048,-331,5039,-331,5039,-312xe" filled="true" fillcolor="#000000" stroked="false">
                <v:path arrowok="t"/>
                <v:fill type="solid"/>
              </v:shape>
            </v:group>
            <v:group style="position:absolute;left:5039;top:-312;width:10;height:20" coordorigin="5039,-312" coordsize="10,20">
              <v:shape style="position:absolute;left:5039;top:-312;width:10;height:20" coordorigin="5039,-312" coordsize="10,20" path="m5039,-292l5048,-292,5048,-312,5039,-312,5039,-292xe" filled="true" fillcolor="#000000" stroked="false">
                <v:path arrowok="t"/>
                <v:fill type="solid"/>
              </v:shape>
            </v:group>
            <v:group style="position:absolute;left:5039;top:-292;width:10;height:20" coordorigin="5039,-292" coordsize="10,20">
              <v:shape style="position:absolute;left:5039;top:-292;width:10;height:20" coordorigin="5039,-292" coordsize="10,20" path="m5039,-273l5048,-273,5048,-292,5039,-292,5039,-273xe" filled="true" fillcolor="#000000" stroked="false">
                <v:path arrowok="t"/>
                <v:fill type="solid"/>
              </v:shape>
            </v:group>
            <v:group style="position:absolute;left:5039;top:-273;width:10;height:20" coordorigin="5039,-273" coordsize="10,20">
              <v:shape style="position:absolute;left:5039;top:-273;width:10;height:20" coordorigin="5039,-273" coordsize="10,20" path="m5039,-254l5048,-254,5048,-273,5039,-273,5039,-254xe" filled="true" fillcolor="#000000" stroked="false">
                <v:path arrowok="t"/>
                <v:fill type="solid"/>
              </v:shape>
            </v:group>
            <v:group style="position:absolute;left:1676;top:-151;width:1630;height:2" coordorigin="1676,-151" coordsize="1630,2">
              <v:shape style="position:absolute;left:1676;top:-151;width:1630;height:2" coordorigin="1676,-151" coordsize="1630,0" path="m1676,-151l3305,-151e" filled="false" stroked="true" strokeweight=".48pt" strokecolor="#000000">
                <v:path arrowok="t"/>
              </v:shape>
            </v:group>
            <v:group style="position:absolute;left:3305;top:-177;width:10;height:20" coordorigin="3305,-177" coordsize="10,20">
              <v:shape style="position:absolute;left:3305;top:-177;width:10;height:20" coordorigin="3305,-177" coordsize="10,20" path="m3305,-158l3315,-158,3315,-177,3305,-177,3305,-158xe" filled="true" fillcolor="#000000" stroked="false">
                <v:path arrowok="t"/>
                <v:fill type="solid"/>
              </v:shape>
              <v:shape style="position:absolute;left:3305;top:-158;width:10;height:2" type="#_x0000_t75" stroked="false">
                <v:imagedata r:id="rId948" o:title=""/>
              </v:shape>
            </v:group>
            <v:group style="position:absolute;left:3305;top:-151;width:10;height:2" coordorigin="3305,-151" coordsize="10,2">
              <v:shape style="position:absolute;left:3305;top:-151;width:10;height:2" coordorigin="3305,-151" coordsize="10,0" path="m3305,-151l3315,-151e" filled="false" stroked="true" strokeweight=".48pt" strokecolor="#000000">
                <v:path arrowok="t"/>
              </v:shape>
            </v:group>
            <v:group style="position:absolute;left:3315;top:-151;width:1724;height:2" coordorigin="3315,-151" coordsize="1724,2">
              <v:shape style="position:absolute;left:3315;top:-151;width:1724;height:2" coordorigin="3315,-151" coordsize="1724,0" path="m3315,-151l5038,-151e" filled="false" stroked="true" strokeweight=".48pt" strokecolor="#000000">
                <v:path arrowok="t"/>
              </v:shape>
            </v:group>
            <v:group style="position:absolute;left:5039;top:-254;width:10;height:20" coordorigin="5039,-254" coordsize="10,20">
              <v:shape style="position:absolute;left:5039;top:-254;width:10;height:20" coordorigin="5039,-254" coordsize="10,20" path="m5039,-235l5048,-235,5048,-254,5039,-254,5039,-235xe" filled="true" fillcolor="#000000" stroked="false">
                <v:path arrowok="t"/>
                <v:fill type="solid"/>
              </v:shape>
            </v:group>
            <v:group style="position:absolute;left:5039;top:-235;width:10;height:20" coordorigin="5039,-235" coordsize="10,20">
              <v:shape style="position:absolute;left:5039;top:-235;width:10;height:20" coordorigin="5039,-235" coordsize="10,20" path="m5039,-216l5048,-216,5048,-235,5039,-235,5039,-216xe" filled="true" fillcolor="#000000" stroked="false">
                <v:path arrowok="t"/>
                <v:fill type="solid"/>
              </v:shape>
            </v:group>
            <v:group style="position:absolute;left:5039;top:-216;width:10;height:20" coordorigin="5039,-216" coordsize="10,20">
              <v:shape style="position:absolute;left:5039;top:-216;width:10;height:20" coordorigin="5039,-216" coordsize="10,20" path="m5039,-196l5048,-196,5048,-216,5039,-216,5039,-196xe" filled="true" fillcolor="#000000" stroked="false">
                <v:path arrowok="t"/>
                <v:fill type="solid"/>
              </v:shape>
            </v:group>
            <v:group style="position:absolute;left:5039;top:-196;width:10;height:20" coordorigin="5039,-196" coordsize="10,20">
              <v:shape style="position:absolute;left:5039;top:-196;width:10;height:20" coordorigin="5039,-196" coordsize="10,20" path="m5039,-177l5048,-177,5048,-196,5039,-196,5039,-177xe" filled="true" fillcolor="#000000" stroked="false">
                <v:path arrowok="t"/>
                <v:fill type="solid"/>
              </v:shape>
            </v:group>
            <v:group style="position:absolute;left:5039;top:-177;width:10;height:20" coordorigin="5039,-177" coordsize="10,20">
              <v:shape style="position:absolute;left:5039;top:-177;width:10;height:20" coordorigin="5039,-177" coordsize="10,20" path="m5039,-158l5048,-158,5048,-177,5039,-177,5039,-158xe" filled="true" fillcolor="#000000" stroked="false">
                <v:path arrowok="t"/>
                <v:fill type="solid"/>
              </v:shape>
              <v:shape style="position:absolute;left:5039;top:-158;width:10;height:2" type="#_x0000_t75" stroked="false">
                <v:imagedata r:id="rId948" o:title=""/>
              </v:shape>
            </v:group>
            <v:group style="position:absolute;left:5039;top:-151;width:10;height:2" coordorigin="5039,-151" coordsize="10,2">
              <v:shape style="position:absolute;left:5039;top:-151;width:10;height:2" coordorigin="5039,-151" coordsize="10,0" path="m5039,-151l5048,-151e" filled="false" stroked="true" strokeweight=".48pt" strokecolor="#000000">
                <v:path arrowok="t"/>
              </v:shape>
            </v:group>
            <v:group style="position:absolute;left:5048;top:-151;width:1712;height:2" coordorigin="5048,-151" coordsize="1712,2">
              <v:shape style="position:absolute;left:5048;top:-151;width:1712;height:2" coordorigin="5048,-151" coordsize="1712,0" path="m5048,-151l6760,-151e" filled="false" stroked="true" strokeweight=".48pt" strokecolor="#000000">
                <v:path arrowok="t"/>
              </v:shape>
            </v:group>
            <v:group style="position:absolute;left:6760;top:-542;width:10;height:20" coordorigin="6760,-542" coordsize="10,20">
              <v:shape style="position:absolute;left:6760;top:-542;width:10;height:20" coordorigin="6760,-542" coordsize="10,20" path="m6760,-523l6769,-523,6769,-542,6760,-542,6760,-523xe" filled="true" fillcolor="#000000" stroked="false">
                <v:path arrowok="t"/>
                <v:fill type="solid"/>
              </v:shape>
            </v:group>
            <v:group style="position:absolute;left:6760;top:-523;width:10;height:20" coordorigin="6760,-523" coordsize="10,20">
              <v:shape style="position:absolute;left:6760;top:-523;width:10;height:20" coordorigin="6760,-523" coordsize="10,20" path="m6760,-504l6769,-504,6769,-523,6760,-523,6760,-504xe" filled="true" fillcolor="#000000" stroked="false">
                <v:path arrowok="t"/>
                <v:fill type="solid"/>
              </v:shape>
            </v:group>
            <v:group style="position:absolute;left:6760;top:-504;width:10;height:20" coordorigin="6760,-504" coordsize="10,20">
              <v:shape style="position:absolute;left:6760;top:-504;width:10;height:20" coordorigin="6760,-504" coordsize="10,20" path="m6760,-484l6769,-484,6769,-504,6760,-504,6760,-484xe" filled="true" fillcolor="#000000" stroked="false">
                <v:path arrowok="t"/>
                <v:fill type="solid"/>
              </v:shape>
            </v:group>
            <v:group style="position:absolute;left:6760;top:-484;width:10;height:20" coordorigin="6760,-484" coordsize="10,20">
              <v:shape style="position:absolute;left:6760;top:-484;width:10;height:20" coordorigin="6760,-484" coordsize="10,20" path="m6760,-465l6769,-465,6769,-484,6760,-484,6760,-465xe" filled="true" fillcolor="#000000" stroked="false">
                <v:path arrowok="t"/>
                <v:fill type="solid"/>
              </v:shape>
            </v:group>
            <v:group style="position:absolute;left:6760;top:-465;width:10;height:20" coordorigin="6760,-465" coordsize="10,20">
              <v:shape style="position:absolute;left:6760;top:-465;width:10;height:20" coordorigin="6760,-465" coordsize="10,20" path="m6760,-446l6769,-446,6769,-465,6760,-465,6760,-446xe" filled="true" fillcolor="#000000" stroked="false">
                <v:path arrowok="t"/>
                <v:fill type="solid"/>
              </v:shape>
            </v:group>
            <v:group style="position:absolute;left:6760;top:-446;width:10;height:20" coordorigin="6760,-446" coordsize="10,20">
              <v:shape style="position:absolute;left:6760;top:-446;width:10;height:20" coordorigin="6760,-446" coordsize="10,20" path="m6760,-427l6769,-427,6769,-446,6760,-446,6760,-427xe" filled="true" fillcolor="#000000" stroked="false">
                <v:path arrowok="t"/>
                <v:fill type="solid"/>
              </v:shape>
            </v:group>
            <v:group style="position:absolute;left:6760;top:-427;width:10;height:20" coordorigin="6760,-427" coordsize="10,20">
              <v:shape style="position:absolute;left:6760;top:-427;width:10;height:20" coordorigin="6760,-427" coordsize="10,20" path="m6760,-408l6769,-408,6769,-427,6760,-427,6760,-408xe" filled="true" fillcolor="#000000" stroked="false">
                <v:path arrowok="t"/>
                <v:fill type="solid"/>
              </v:shape>
            </v:group>
            <v:group style="position:absolute;left:6760;top:-408;width:10;height:20" coordorigin="6760,-408" coordsize="10,20">
              <v:shape style="position:absolute;left:6760;top:-408;width:10;height:20" coordorigin="6760,-408" coordsize="10,20" path="m6760,-388l6769,-388,6769,-408,6760,-408,6760,-388xe" filled="true" fillcolor="#000000" stroked="false">
                <v:path arrowok="t"/>
                <v:fill type="solid"/>
              </v:shape>
            </v:group>
            <v:group style="position:absolute;left:6760;top:-388;width:10;height:20" coordorigin="6760,-388" coordsize="10,20">
              <v:shape style="position:absolute;left:6760;top:-388;width:10;height:20" coordorigin="6760,-388" coordsize="10,20" path="m6760,-369l6769,-369,6769,-388,6760,-388,6760,-369xe" filled="true" fillcolor="#000000" stroked="false">
                <v:path arrowok="t"/>
                <v:fill type="solid"/>
              </v:shape>
            </v:group>
            <v:group style="position:absolute;left:6760;top:-369;width:10;height:20" coordorigin="6760,-369" coordsize="10,20">
              <v:shape style="position:absolute;left:6760;top:-369;width:10;height:20" coordorigin="6760,-369" coordsize="10,20" path="m6760,-350l6769,-350,6769,-369,6760,-369,6760,-350xe" filled="true" fillcolor="#000000" stroked="false">
                <v:path arrowok="t"/>
                <v:fill type="solid"/>
              </v:shape>
            </v:group>
            <v:group style="position:absolute;left:6760;top:-350;width:10;height:20" coordorigin="6760,-350" coordsize="10,20">
              <v:shape style="position:absolute;left:6760;top:-350;width:10;height:20" coordorigin="6760,-350" coordsize="10,20" path="m6760,-331l6769,-331,6769,-350,6760,-350,6760,-331xe" filled="true" fillcolor="#000000" stroked="false">
                <v:path arrowok="t"/>
                <v:fill type="solid"/>
              </v:shape>
            </v:group>
            <v:group style="position:absolute;left:6760;top:-331;width:10;height:20" coordorigin="6760,-331" coordsize="10,20">
              <v:shape style="position:absolute;left:6760;top:-331;width:10;height:20" coordorigin="6760,-331" coordsize="10,20" path="m6760,-312l6769,-312,6769,-331,6760,-331,6760,-312xe" filled="true" fillcolor="#000000" stroked="false">
                <v:path arrowok="t"/>
                <v:fill type="solid"/>
              </v:shape>
            </v:group>
            <v:group style="position:absolute;left:6760;top:-312;width:10;height:20" coordorigin="6760,-312" coordsize="10,20">
              <v:shape style="position:absolute;left:6760;top:-312;width:10;height:20" coordorigin="6760,-312" coordsize="10,20" path="m6760,-292l6769,-292,6769,-312,6760,-312,6760,-292xe" filled="true" fillcolor="#000000" stroked="false">
                <v:path arrowok="t"/>
                <v:fill type="solid"/>
              </v:shape>
            </v:group>
            <v:group style="position:absolute;left:6760;top:-292;width:10;height:20" coordorigin="6760,-292" coordsize="10,20">
              <v:shape style="position:absolute;left:6760;top:-292;width:10;height:20" coordorigin="6760,-292" coordsize="10,20" path="m6760,-273l6769,-273,6769,-292,6760,-292,6760,-273xe" filled="true" fillcolor="#000000" stroked="false">
                <v:path arrowok="t"/>
                <v:fill type="solid"/>
              </v:shape>
            </v:group>
            <v:group style="position:absolute;left:6760;top:-273;width:10;height:20" coordorigin="6760,-273" coordsize="10,20">
              <v:shape style="position:absolute;left:6760;top:-273;width:10;height:20" coordorigin="6760,-273" coordsize="10,20" path="m6760,-254l6769,-254,6769,-273,6760,-273,6760,-254xe" filled="true" fillcolor="#000000" stroked="false">
                <v:path arrowok="t"/>
                <v:fill type="solid"/>
              </v:shape>
            </v:group>
            <v:group style="position:absolute;left:6760;top:-254;width:10;height:20" coordorigin="6760,-254" coordsize="10,20">
              <v:shape style="position:absolute;left:6760;top:-254;width:10;height:20" coordorigin="6760,-254" coordsize="10,20" path="m6760,-235l6769,-235,6769,-254,6760,-254,6760,-235xe" filled="true" fillcolor="#000000" stroked="false">
                <v:path arrowok="t"/>
                <v:fill type="solid"/>
              </v:shape>
            </v:group>
            <v:group style="position:absolute;left:6760;top:-235;width:10;height:20" coordorigin="6760,-235" coordsize="10,20">
              <v:shape style="position:absolute;left:6760;top:-235;width:10;height:20" coordorigin="6760,-235" coordsize="10,20" path="m6760,-216l6769,-216,6769,-235,6760,-235,6760,-216xe" filled="true" fillcolor="#000000" stroked="false">
                <v:path arrowok="t"/>
                <v:fill type="solid"/>
              </v:shape>
            </v:group>
            <v:group style="position:absolute;left:6760;top:-216;width:10;height:20" coordorigin="6760,-216" coordsize="10,20">
              <v:shape style="position:absolute;left:6760;top:-216;width:10;height:20" coordorigin="6760,-216" coordsize="10,20" path="m6760,-196l6769,-196,6769,-216,6760,-216,6760,-196xe" filled="true" fillcolor="#000000" stroked="false">
                <v:path arrowok="t"/>
                <v:fill type="solid"/>
              </v:shape>
            </v:group>
            <v:group style="position:absolute;left:6760;top:-196;width:10;height:20" coordorigin="6760,-196" coordsize="10,20">
              <v:shape style="position:absolute;left:6760;top:-196;width:10;height:20" coordorigin="6760,-196" coordsize="10,20" path="m6760,-177l6769,-177,6769,-196,6760,-196,6760,-177xe" filled="true" fillcolor="#000000" stroked="false">
                <v:path arrowok="t"/>
                <v:fill type="solid"/>
              </v:shape>
            </v:group>
            <v:group style="position:absolute;left:6760;top:-177;width:10;height:20" coordorigin="6760,-177" coordsize="10,20">
              <v:shape style="position:absolute;left:6760;top:-177;width:10;height:20" coordorigin="6760,-177" coordsize="10,20" path="m6760,-158l6769,-158,6769,-177,6760,-177,6760,-158xe" filled="true" fillcolor="#000000" stroked="false">
                <v:path arrowok="t"/>
                <v:fill type="solid"/>
              </v:shape>
              <v:shape style="position:absolute;left:6760;top:-158;width:10;height:2" type="#_x0000_t75" stroked="false">
                <v:imagedata r:id="rId948" o:title=""/>
              </v:shape>
            </v:group>
            <v:group style="position:absolute;left:6760;top:-151;width:10;height:2" coordorigin="6760,-151" coordsize="10,2">
              <v:shape style="position:absolute;left:6760;top:-151;width:10;height:2" coordorigin="6760,-151" coordsize="10,0" path="m6760,-151l6769,-151e" filled="false" stroked="true" strokeweight=".48pt" strokecolor="#000000">
                <v:path arrowok="t"/>
              </v:shape>
            </v:group>
            <v:group style="position:absolute;left:6769;top:-151;width:1724;height:2" coordorigin="6769,-151" coordsize="1724,2">
              <v:shape style="position:absolute;left:6769;top:-151;width:1724;height:2" coordorigin="6769,-151" coordsize="1724,0" path="m6769,-151l8493,-151e" filled="false" stroked="true" strokeweight=".48pt" strokecolor="#000000">
                <v:path arrowok="t"/>
              </v:shape>
            </v:group>
            <v:group style="position:absolute;left:8493;top:-542;width:10;height:20" coordorigin="8493,-542" coordsize="10,20">
              <v:shape style="position:absolute;left:8493;top:-542;width:10;height:20" coordorigin="8493,-542" coordsize="10,20" path="m8493,-523l8502,-523,8502,-542,8493,-542,8493,-523xe" filled="true" fillcolor="#000000" stroked="false">
                <v:path arrowok="t"/>
                <v:fill type="solid"/>
              </v:shape>
            </v:group>
            <v:group style="position:absolute;left:8493;top:-523;width:10;height:20" coordorigin="8493,-523" coordsize="10,20">
              <v:shape style="position:absolute;left:8493;top:-523;width:10;height:20" coordorigin="8493,-523" coordsize="10,20" path="m8493,-504l8502,-504,8502,-523,8493,-523,8493,-504xe" filled="true" fillcolor="#000000" stroked="false">
                <v:path arrowok="t"/>
                <v:fill type="solid"/>
              </v:shape>
            </v:group>
            <v:group style="position:absolute;left:8493;top:-504;width:10;height:20" coordorigin="8493,-504" coordsize="10,20">
              <v:shape style="position:absolute;left:8493;top:-504;width:10;height:20" coordorigin="8493,-504" coordsize="10,20" path="m8493,-484l8502,-484,8502,-504,8493,-504,8493,-484xe" filled="true" fillcolor="#000000" stroked="false">
                <v:path arrowok="t"/>
                <v:fill type="solid"/>
              </v:shape>
            </v:group>
            <v:group style="position:absolute;left:8493;top:-484;width:10;height:20" coordorigin="8493,-484" coordsize="10,20">
              <v:shape style="position:absolute;left:8493;top:-484;width:10;height:20" coordorigin="8493,-484" coordsize="10,20" path="m8493,-465l8502,-465,8502,-484,8493,-484,8493,-465xe" filled="true" fillcolor="#000000" stroked="false">
                <v:path arrowok="t"/>
                <v:fill type="solid"/>
              </v:shape>
            </v:group>
            <v:group style="position:absolute;left:8493;top:-465;width:10;height:20" coordorigin="8493,-465" coordsize="10,20">
              <v:shape style="position:absolute;left:8493;top:-465;width:10;height:20" coordorigin="8493,-465" coordsize="10,20" path="m8493,-446l8502,-446,8502,-465,8493,-465,8493,-446xe" filled="true" fillcolor="#000000" stroked="false">
                <v:path arrowok="t"/>
                <v:fill type="solid"/>
              </v:shape>
            </v:group>
            <v:group style="position:absolute;left:8493;top:-446;width:10;height:20" coordorigin="8493,-446" coordsize="10,20">
              <v:shape style="position:absolute;left:8493;top:-446;width:10;height:20" coordorigin="8493,-446" coordsize="10,20" path="m8493,-427l8502,-427,8502,-446,8493,-446,8493,-427xe" filled="true" fillcolor="#000000" stroked="false">
                <v:path arrowok="t"/>
                <v:fill type="solid"/>
              </v:shape>
            </v:group>
            <v:group style="position:absolute;left:8493;top:-427;width:10;height:20" coordorigin="8493,-427" coordsize="10,20">
              <v:shape style="position:absolute;left:8493;top:-427;width:10;height:20" coordorigin="8493,-427" coordsize="10,20" path="m8493,-408l8502,-408,8502,-427,8493,-427,8493,-408xe" filled="true" fillcolor="#000000" stroked="false">
                <v:path arrowok="t"/>
                <v:fill type="solid"/>
              </v:shape>
            </v:group>
            <v:group style="position:absolute;left:8493;top:-408;width:10;height:20" coordorigin="8493,-408" coordsize="10,20">
              <v:shape style="position:absolute;left:8493;top:-408;width:10;height:20" coordorigin="8493,-408" coordsize="10,20" path="m8493,-388l8502,-388,8502,-408,8493,-408,8493,-388xe" filled="true" fillcolor="#000000" stroked="false">
                <v:path arrowok="t"/>
                <v:fill type="solid"/>
              </v:shape>
            </v:group>
            <v:group style="position:absolute;left:8493;top:-388;width:10;height:20" coordorigin="8493,-388" coordsize="10,20">
              <v:shape style="position:absolute;left:8493;top:-388;width:10;height:20" coordorigin="8493,-388" coordsize="10,20" path="m8493,-369l8502,-369,8502,-388,8493,-388,8493,-369xe" filled="true" fillcolor="#000000" stroked="false">
                <v:path arrowok="t"/>
                <v:fill type="solid"/>
              </v:shape>
            </v:group>
            <v:group style="position:absolute;left:8493;top:-369;width:10;height:20" coordorigin="8493,-369" coordsize="10,20">
              <v:shape style="position:absolute;left:8493;top:-369;width:10;height:20" coordorigin="8493,-369" coordsize="10,20" path="m8493,-350l8502,-350,8502,-369,8493,-369,8493,-350xe" filled="true" fillcolor="#000000" stroked="false">
                <v:path arrowok="t"/>
                <v:fill type="solid"/>
              </v:shape>
            </v:group>
            <v:group style="position:absolute;left:8493;top:-350;width:10;height:20" coordorigin="8493,-350" coordsize="10,20">
              <v:shape style="position:absolute;left:8493;top:-350;width:10;height:20" coordorigin="8493,-350" coordsize="10,20" path="m8493,-331l8502,-331,8502,-350,8493,-350,8493,-331xe" filled="true" fillcolor="#000000" stroked="false">
                <v:path arrowok="t"/>
                <v:fill type="solid"/>
              </v:shape>
            </v:group>
            <v:group style="position:absolute;left:8493;top:-331;width:10;height:20" coordorigin="8493,-331" coordsize="10,20">
              <v:shape style="position:absolute;left:8493;top:-331;width:10;height:20" coordorigin="8493,-331" coordsize="10,20" path="m8493,-312l8502,-312,8502,-331,8493,-331,8493,-312xe" filled="true" fillcolor="#000000" stroked="false">
                <v:path arrowok="t"/>
                <v:fill type="solid"/>
              </v:shape>
            </v:group>
            <v:group style="position:absolute;left:8493;top:-312;width:10;height:20" coordorigin="8493,-312" coordsize="10,20">
              <v:shape style="position:absolute;left:8493;top:-312;width:10;height:20" coordorigin="8493,-312" coordsize="10,20" path="m8493,-292l8502,-292,8502,-312,8493,-312,8493,-292xe" filled="true" fillcolor="#000000" stroked="false">
                <v:path arrowok="t"/>
                <v:fill type="solid"/>
              </v:shape>
            </v:group>
            <v:group style="position:absolute;left:8493;top:-292;width:10;height:20" coordorigin="8493,-292" coordsize="10,20">
              <v:shape style="position:absolute;left:8493;top:-292;width:10;height:20" coordorigin="8493,-292" coordsize="10,20" path="m8493,-273l8502,-273,8502,-292,8493,-292,8493,-273xe" filled="true" fillcolor="#000000" stroked="false">
                <v:path arrowok="t"/>
                <v:fill type="solid"/>
              </v:shape>
            </v:group>
            <v:group style="position:absolute;left:8493;top:-273;width:10;height:20" coordorigin="8493,-273" coordsize="10,20">
              <v:shape style="position:absolute;left:8493;top:-273;width:10;height:20" coordorigin="8493,-273" coordsize="10,20" path="m8493,-254l8502,-254,8502,-273,8493,-273,8493,-254xe" filled="true" fillcolor="#000000" stroked="false">
                <v:path arrowok="t"/>
                <v:fill type="solid"/>
              </v:shape>
            </v:group>
            <v:group style="position:absolute;left:8493;top:-254;width:10;height:20" coordorigin="8493,-254" coordsize="10,20">
              <v:shape style="position:absolute;left:8493;top:-254;width:10;height:20" coordorigin="8493,-254" coordsize="10,20" path="m8493,-235l8502,-235,8502,-254,8493,-254,8493,-235xe" filled="true" fillcolor="#000000" stroked="false">
                <v:path arrowok="t"/>
                <v:fill type="solid"/>
              </v:shape>
            </v:group>
            <v:group style="position:absolute;left:8493;top:-235;width:10;height:20" coordorigin="8493,-235" coordsize="10,20">
              <v:shape style="position:absolute;left:8493;top:-235;width:10;height:20" coordorigin="8493,-235" coordsize="10,20" path="m8493,-216l8502,-216,8502,-235,8493,-235,8493,-216xe" filled="true" fillcolor="#000000" stroked="false">
                <v:path arrowok="t"/>
                <v:fill type="solid"/>
              </v:shape>
            </v:group>
            <v:group style="position:absolute;left:8493;top:-216;width:10;height:20" coordorigin="8493,-216" coordsize="10,20">
              <v:shape style="position:absolute;left:8493;top:-216;width:10;height:20" coordorigin="8493,-216" coordsize="10,20" path="m8493,-196l8502,-196,8502,-216,8493,-216,8493,-196xe" filled="true" fillcolor="#000000" stroked="false">
                <v:path arrowok="t"/>
                <v:fill type="solid"/>
              </v:shape>
            </v:group>
            <v:group style="position:absolute;left:8493;top:-196;width:10;height:20" coordorigin="8493,-196" coordsize="10,20">
              <v:shape style="position:absolute;left:8493;top:-196;width:10;height:20" coordorigin="8493,-196" coordsize="10,20" path="m8493,-177l8502,-177,8502,-196,8493,-196,8493,-177xe" filled="true" fillcolor="#000000" stroked="false">
                <v:path arrowok="t"/>
                <v:fill type="solid"/>
              </v:shape>
            </v:group>
            <v:group style="position:absolute;left:8493;top:-177;width:10;height:20" coordorigin="8493,-177" coordsize="10,20">
              <v:shape style="position:absolute;left:8493;top:-177;width:10;height:20" coordorigin="8493,-177" coordsize="10,20" path="m8493,-158l8502,-158,8502,-177,8493,-177,8493,-158xe" filled="true" fillcolor="#000000" stroked="false">
                <v:path arrowok="t"/>
                <v:fill type="solid"/>
              </v:shape>
              <v:shape style="position:absolute;left:8493;top:-158;width:10;height:2" type="#_x0000_t75" stroked="false">
                <v:imagedata r:id="rId948" o:title=""/>
              </v:shape>
            </v:group>
            <v:group style="position:absolute;left:8493;top:-151;width:10;height:2" coordorigin="8493,-151" coordsize="10,2">
              <v:shape style="position:absolute;left:8493;top:-151;width:10;height:2" coordorigin="8493,-151" coordsize="10,0" path="m8493,-151l8502,-151e" filled="false" stroked="true" strokeweight=".48pt" strokecolor="#000000">
                <v:path arrowok="t"/>
              </v:shape>
            </v:group>
            <v:group style="position:absolute;left:8502;top:-151;width:1717;height:2" coordorigin="8502,-151" coordsize="1717,2">
              <v:shape style="position:absolute;left:8502;top:-151;width:1717;height:2" coordorigin="8502,-151" coordsize="1717,0" path="m8502,-151l10219,-151e" filled="false" stroked="true" strokeweight=".48pt" strokecolor="#000000">
                <v:path arrowok="t"/>
              </v:shape>
              <v:shape style="position:absolute;left:4616;top:-204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8070;top:-204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2079;top:-184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业务类别</w:t>
                      </w:r>
                      <w:r>
                        <w:rPr>
                          <w:rFonts w:ascii="宋体" w:hAnsi="宋体" w:cs="宋体" w:eastAsia="宋体" w:hint="default"/>
                          <w:sz w:val="21"/>
                          <w:szCs w:val="21"/>
                        </w:rPr>
                      </w:r>
                    </w:p>
                  </w:txbxContent>
                </v:textbox>
                <w10:wrap type="none"/>
              </v:shape>
              <v:shape style="position:absolute;left:3543;top:-1647;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xbxContent>
                </v:textbox>
                <w10:wrap type="none"/>
              </v:shape>
              <v:shape style="position:absolute;left:5271;top:-1647;width:1268;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xbxContent>
                </v:textbox>
                <w10:wrap type="none"/>
              </v:shape>
              <v:shape style="position:absolute;left:1798;top:-1249;width:423;height:608"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硬件</w:t>
                      </w:r>
                    </w:p>
                    <w:p>
                      <w:pPr>
                        <w:spacing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技术</w:t>
                      </w:r>
                    </w:p>
                  </w:txbxContent>
                </v:textbox>
                <w10:wrap type="none"/>
              </v:shape>
              <v:shape style="position:absolute;left:3930;top:-1170;width:1008;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1,026,254.70</w:t>
                      </w:r>
                      <w:r>
                        <w:rPr>
                          <w:rFonts w:ascii="Arial Narrow"/>
                          <w:sz w:val="21"/>
                        </w:rPr>
                      </w:r>
                    </w:p>
                  </w:txbxContent>
                </v:textbox>
                <w10:wrap type="none"/>
              </v:shape>
              <v:shape style="position:absolute;left:5795;top:-1170;width:864;height:212" type="#_x0000_t202" filled="false" stroked="false">
                <v:textbox inset="0,0,0,0">
                  <w:txbxContent>
                    <w:p>
                      <w:pPr>
                        <w:spacing w:line="211" w:lineRule="exact" w:before="0"/>
                        <w:ind w:left="0" w:right="0" w:firstLine="0"/>
                        <w:jc w:val="left"/>
                        <w:rPr>
                          <w:rFonts w:ascii="Arial Narrow" w:hAnsi="Arial Narrow" w:cs="Arial Narrow" w:eastAsia="Arial Narrow" w:hint="default"/>
                          <w:sz w:val="21"/>
                          <w:szCs w:val="21"/>
                        </w:rPr>
                      </w:pPr>
                      <w:r>
                        <w:rPr>
                          <w:rFonts w:ascii="Arial Narrow"/>
                          <w:spacing w:val="-1"/>
                          <w:sz w:val="21"/>
                        </w:rPr>
                        <w:t>680,832.63</w:t>
                      </w:r>
                      <w:r>
                        <w:rPr>
                          <w:rFonts w:ascii="Arial Narrow"/>
                          <w:sz w:val="21"/>
                        </w:rPr>
                      </w:r>
                    </w:p>
                  </w:txbxContent>
                </v:textbox>
                <w10:wrap type="none"/>
              </v:shape>
              <v:shape style="position:absolute;left:6997;top:-1647;width:1394;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p>
                      <w:pPr>
                        <w:spacing w:line="236" w:lineRule="exact" w:before="167"/>
                        <w:ind w:left="386" w:right="0" w:firstLine="0"/>
                        <w:jc w:val="left"/>
                        <w:rPr>
                          <w:rFonts w:ascii="Arial Narrow" w:hAnsi="Arial Narrow" w:cs="Arial Narrow" w:eastAsia="Arial Narrow" w:hint="default"/>
                          <w:sz w:val="21"/>
                          <w:szCs w:val="21"/>
                        </w:rPr>
                      </w:pPr>
                      <w:r>
                        <w:rPr>
                          <w:rFonts w:ascii="Arial Narrow"/>
                          <w:spacing w:val="-1"/>
                          <w:sz w:val="21"/>
                        </w:rPr>
                        <w:t>2,252,446.15</w:t>
                      </w:r>
                      <w:r>
                        <w:rPr>
                          <w:rFonts w:ascii="Arial Narrow"/>
                          <w:sz w:val="21"/>
                        </w:rPr>
                      </w:r>
                    </w:p>
                  </w:txbxContent>
                </v:textbox>
                <w10:wrap type="none"/>
              </v:shape>
              <v:shape style="position:absolute;left:8725;top:-1647;width:1391;height:615"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p>
                      <w:pPr>
                        <w:spacing w:line="236" w:lineRule="exact" w:before="167"/>
                        <w:ind w:left="394" w:right="0" w:firstLine="0"/>
                        <w:jc w:val="left"/>
                        <w:rPr>
                          <w:rFonts w:ascii="Arial Narrow" w:hAnsi="Arial Narrow" w:cs="Arial Narrow" w:eastAsia="Arial Narrow" w:hint="default"/>
                          <w:sz w:val="21"/>
                          <w:szCs w:val="21"/>
                        </w:rPr>
                      </w:pPr>
                      <w:r>
                        <w:rPr>
                          <w:rFonts w:ascii="Arial Narrow"/>
                          <w:spacing w:val="-2"/>
                          <w:sz w:val="21"/>
                        </w:rPr>
                        <w:t>1,400,911.30</w:t>
                      </w:r>
                      <w:r>
                        <w:rPr>
                          <w:rFonts w:ascii="Arial Narrow"/>
                          <w:sz w:val="21"/>
                        </w:rPr>
                      </w:r>
                    </w:p>
                  </w:txbxContent>
                </v:textbox>
                <w10:wrap type="none"/>
              </v:shape>
            </v:group>
            <w10:wrap type="none"/>
          </v:group>
        </w:pict>
      </w:r>
      <w:r>
        <w:rPr/>
        <w:pict>
          <v:group style="position:absolute;margin-left:137.779999pt;margin-top:47.783699pt;width:373.2pt;height:.5pt;mso-position-horizontal-relative:page;mso-position-vertical-relative:paragraph;z-index:-1134760" coordorigin="2756,956" coordsize="7464,10">
            <v:shape style="position:absolute;left:2756;top:956;width:1765;height:10" type="#_x0000_t75" stroked="false">
              <v:imagedata r:id="rId962" o:title=""/>
            </v:shape>
            <v:shape style="position:absolute;left:4515;top:956;width:1870;height:10" type="#_x0000_t75" stroked="false">
              <v:imagedata r:id="rId591" o:title=""/>
            </v:shape>
            <v:shape style="position:absolute;left:6381;top:956;width:1937;height:10" type="#_x0000_t75" stroked="false">
              <v:imagedata r:id="rId592" o:title=""/>
            </v:shape>
            <v:shape style="position:absolute;left:8313;top:956;width:1906;height:10" type="#_x0000_t75" stroked="false">
              <v:imagedata r:id="rId574" o:title=""/>
            </v:shape>
            <w10:wrap type="none"/>
          </v:group>
        </w:pict>
      </w:r>
      <w:r>
        <w:rPr/>
        <w:pict>
          <v:shape style="position:absolute;margin-left:137.300003pt;margin-top:78.023697pt;width:.480016pt;height:.6pt;mso-position-horizontal-relative:page;mso-position-vertical-relative:paragraph;z-index:25912" type="#_x0000_t75" stroked="false">
            <v:imagedata r:id="rId963" o:title=""/>
          </v:shape>
        </w:pict>
      </w:r>
      <w:r>
        <w:rPr/>
        <w:pict>
          <v:shape style="position:absolute;margin-left:226.009995pt;margin-top:78.023697pt;width:.480026pt;height:.6pt;mso-position-horizontal-relative:page;mso-position-vertical-relative:paragraph;z-index:25936" type="#_x0000_t75" stroked="false">
            <v:imagedata r:id="rId963" o:title=""/>
          </v:shape>
        </w:pict>
      </w:r>
      <w:r>
        <w:rPr/>
        <w:pict>
          <v:shape style="position:absolute;margin-left:319.269989pt;margin-top:78.023697pt;width:.480026pt;height:.6pt;mso-position-horizontal-relative:page;mso-position-vertical-relative:paragraph;z-index:25960" type="#_x0000_t75" stroked="false">
            <v:imagedata r:id="rId963" o:title=""/>
          </v:shape>
        </w:pict>
      </w:r>
      <w:r>
        <w:rPr/>
        <w:pict>
          <v:shape style="position:absolute;margin-left:415.869995pt;margin-top:78.023697pt;width:.479996pt;height:.6pt;mso-position-horizontal-relative:page;mso-position-vertical-relative:paragraph;z-index:25984" type="#_x0000_t75" stroked="false">
            <v:imagedata r:id="rId963" o:title=""/>
          </v:shape>
        </w:pict>
      </w:r>
      <w:r>
        <w:rPr/>
        <w:pict>
          <v:group style="position:absolute;margin-left:84.503998pt;margin-top:93.533661pt;width:426.45pt;height:5.55pt;mso-position-horizontal-relative:page;mso-position-vertical-relative:paragraph;z-index:-1134640" coordorigin="1690,1871" coordsize="8529,111">
            <v:shape style="position:absolute;left:1690;top:1871;width:1075;height:110" type="#_x0000_t75" stroked="false">
              <v:imagedata r:id="rId964" o:title=""/>
            </v:shape>
            <v:shape style="position:absolute;left:2741;top:1967;width:1789;height:14" type="#_x0000_t75" stroked="false">
              <v:imagedata r:id="rId594" o:title=""/>
            </v:shape>
            <v:shape style="position:absolute;left:4515;top:1967;width:1880;height:14" type="#_x0000_t75" stroked="false">
              <v:imagedata r:id="rId595" o:title=""/>
            </v:shape>
            <v:shape style="position:absolute;left:6381;top:1971;width:1937;height:10" type="#_x0000_t75" stroked="false">
              <v:imagedata r:id="rId592" o:title=""/>
            </v:shape>
            <v:shape style="position:absolute;left:8313;top:1971;width:1906;height:10" type="#_x0000_t75" stroked="false">
              <v:imagedata r:id="rId574" o:title=""/>
            </v:shape>
            <w10:wrap type="none"/>
          </v:group>
        </w:pict>
      </w:r>
      <w:r>
        <w:rPr>
          <w:rFonts w:ascii="Arial Narrow" w:hAnsi="Arial Narrow" w:cs="Arial Narrow" w:eastAsia="Arial Narrow" w:hint="default"/>
          <w:color w:val="212121"/>
          <w:sz w:val="21"/>
          <w:szCs w:val="21"/>
        </w:rPr>
        <w:t>c.</w:t>
      </w:r>
      <w:r>
        <w:rPr>
          <w:rFonts w:ascii="宋体" w:hAnsi="宋体" w:cs="宋体" w:eastAsia="宋体" w:hint="default"/>
          <w:color w:val="212121"/>
          <w:sz w:val="21"/>
          <w:szCs w:val="21"/>
        </w:rPr>
        <w:t>分地区主营业务收入和主营业务成本</w:t>
      </w:r>
      <w:r>
        <w:rPr>
          <w:rFonts w:ascii="宋体" w:hAnsi="宋体" w:cs="宋体" w:eastAsia="宋体" w:hint="default"/>
          <w:sz w:val="21"/>
          <w:szCs w:val="21"/>
        </w:rPr>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1075"/>
        <w:gridCol w:w="1774"/>
        <w:gridCol w:w="1865"/>
        <w:gridCol w:w="1932"/>
        <w:gridCol w:w="1896"/>
      </w:tblGrid>
      <w:tr>
        <w:trPr>
          <w:trHeight w:val="396" w:hRule="exact"/>
        </w:trPr>
        <w:tc>
          <w:tcPr>
            <w:tcW w:w="4715" w:type="dxa"/>
            <w:gridSpan w:val="3"/>
            <w:tcBorders>
              <w:top w:val="single" w:sz="8" w:space="0" w:color="000000"/>
              <w:left w:val="nil" w:sz="6" w:space="0" w:color="auto"/>
              <w:bottom w:val="nil" w:sz="6" w:space="0" w:color="auto"/>
              <w:right w:val="single" w:sz="4" w:space="0" w:color="000000"/>
            </w:tcBorders>
          </w:tcPr>
          <w:p>
            <w:pPr>
              <w:pStyle w:val="TableParagraph"/>
              <w:spacing w:line="240" w:lineRule="auto" w:before="18"/>
              <w:ind w:left="2472"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3828" w:type="dxa"/>
            <w:gridSpan w:val="2"/>
            <w:tcBorders>
              <w:top w:val="single" w:sz="8" w:space="0" w:color="000000"/>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06"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14" w:lineRule="exact"/>
              <w:ind w:left="19" w:right="0"/>
              <w:jc w:val="center"/>
              <w:rPr>
                <w:rFonts w:ascii="宋体" w:hAnsi="宋体" w:cs="宋体" w:eastAsia="宋体" w:hint="default"/>
                <w:sz w:val="21"/>
                <w:szCs w:val="21"/>
              </w:rPr>
            </w:pPr>
            <w:r>
              <w:rPr>
                <w:rFonts w:ascii="宋体" w:hAnsi="宋体" w:cs="宋体" w:eastAsia="宋体" w:hint="default"/>
                <w:b/>
                <w:bCs/>
                <w:color w:val="333333"/>
                <w:sz w:val="21"/>
                <w:szCs w:val="21"/>
              </w:rPr>
              <w:t>地区类别</w:t>
            </w:r>
            <w:r>
              <w:rPr>
                <w:rFonts w:ascii="宋体" w:hAnsi="宋体" w:cs="宋体" w:eastAsia="宋体" w:hint="default"/>
                <w:sz w:val="21"/>
                <w:szCs w:val="21"/>
              </w:rPr>
            </w:r>
          </w:p>
        </w:tc>
        <w:tc>
          <w:tcPr>
            <w:tcW w:w="1774"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406" w:hRule="exact"/>
        </w:trPr>
        <w:tc>
          <w:tcPr>
            <w:tcW w:w="1075"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774" w:type="dxa"/>
            <w:tcBorders>
              <w:top w:val="nil" w:sz="6" w:space="0" w:color="auto"/>
              <w:left w:val="single" w:sz="4" w:space="0" w:color="000000"/>
              <w:bottom w:val="single" w:sz="4" w:space="0" w:color="000000"/>
              <w:right w:val="single" w:sz="4" w:space="0" w:color="000000"/>
            </w:tcBorders>
          </w:tcPr>
          <w:p>
            <w:pPr>
              <w:pStyle w:val="TableParagraph"/>
              <w:spacing w:line="203" w:lineRule="exact"/>
              <w:ind w:left="247"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865" w:type="dxa"/>
            <w:tcBorders>
              <w:top w:val="nil" w:sz="6" w:space="0" w:color="auto"/>
              <w:left w:val="single" w:sz="4" w:space="0" w:color="000000"/>
              <w:bottom w:val="single" w:sz="4" w:space="0" w:color="000000"/>
              <w:right w:val="single" w:sz="4" w:space="0" w:color="000000"/>
            </w:tcBorders>
          </w:tcPr>
          <w:p>
            <w:pPr>
              <w:pStyle w:val="TableParagraph"/>
              <w:spacing w:line="203" w:lineRule="exact"/>
              <w:ind w:left="295" w:right="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c>
          <w:tcPr>
            <w:tcW w:w="1932" w:type="dxa"/>
            <w:tcBorders>
              <w:top w:val="nil" w:sz="6" w:space="0" w:color="auto"/>
              <w:left w:val="single" w:sz="4" w:space="0" w:color="000000"/>
              <w:bottom w:val="single" w:sz="4" w:space="0" w:color="000000"/>
              <w:right w:val="single" w:sz="4" w:space="0" w:color="000000"/>
            </w:tcBorders>
          </w:tcPr>
          <w:p>
            <w:pPr>
              <w:pStyle w:val="TableParagraph"/>
              <w:spacing w:line="203" w:lineRule="exact"/>
              <w:ind w:left="328"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896" w:type="dxa"/>
            <w:tcBorders>
              <w:top w:val="nil" w:sz="6" w:space="0" w:color="auto"/>
              <w:left w:val="single" w:sz="4" w:space="0" w:color="000000"/>
              <w:bottom w:val="single" w:sz="4" w:space="0" w:color="000000"/>
              <w:right w:val="nil" w:sz="6" w:space="0" w:color="auto"/>
            </w:tcBorders>
          </w:tcPr>
          <w:p>
            <w:pPr>
              <w:pStyle w:val="TableParagraph"/>
              <w:spacing w:line="203"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r>
      <w:tr>
        <w:trPr>
          <w:trHeight w:val="311" w:hRule="exact"/>
        </w:trPr>
        <w:tc>
          <w:tcPr>
            <w:tcW w:w="1075" w:type="dxa"/>
            <w:tcBorders>
              <w:top w:val="single" w:sz="4" w:space="0" w:color="000000"/>
              <w:left w:val="nil" w:sz="6" w:space="0" w:color="auto"/>
              <w:bottom w:val="nil" w:sz="6" w:space="0" w:color="auto"/>
              <w:right w:val="single" w:sz="4" w:space="0" w:color="000000"/>
            </w:tcBorders>
          </w:tcPr>
          <w:p>
            <w:pPr>
              <w:pStyle w:val="TableParagraph"/>
              <w:spacing w:line="240" w:lineRule="auto" w:before="24"/>
              <w:ind w:left="19" w:right="0"/>
              <w:jc w:val="center"/>
              <w:rPr>
                <w:rFonts w:ascii="宋体" w:hAnsi="宋体" w:cs="宋体" w:eastAsia="宋体" w:hint="default"/>
                <w:sz w:val="21"/>
                <w:szCs w:val="21"/>
              </w:rPr>
            </w:pPr>
            <w:r>
              <w:rPr>
                <w:rFonts w:ascii="宋体" w:hAnsi="宋体" w:cs="宋体" w:eastAsia="宋体" w:hint="default"/>
                <w:sz w:val="21"/>
                <w:szCs w:val="21"/>
              </w:rPr>
              <w:t>华东</w:t>
            </w:r>
          </w:p>
        </w:tc>
        <w:tc>
          <w:tcPr>
            <w:tcW w:w="17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left="328" w:right="0"/>
              <w:jc w:val="left"/>
              <w:rPr>
                <w:rFonts w:ascii="Arial Narrow" w:hAnsi="Arial Narrow" w:cs="Arial Narrow" w:eastAsia="Arial Narrow" w:hint="default"/>
                <w:sz w:val="21"/>
                <w:szCs w:val="21"/>
              </w:rPr>
            </w:pPr>
            <w:r>
              <w:rPr>
                <w:rFonts w:ascii="Arial Narrow"/>
                <w:sz w:val="21"/>
              </w:rPr>
              <w:t>17,754,609.41</w:t>
            </w:r>
          </w:p>
        </w:tc>
        <w:tc>
          <w:tcPr>
            <w:tcW w:w="18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left="424" w:right="0"/>
              <w:jc w:val="left"/>
              <w:rPr>
                <w:rFonts w:ascii="Arial Narrow" w:hAnsi="Arial Narrow" w:cs="Arial Narrow" w:eastAsia="Arial Narrow" w:hint="default"/>
                <w:sz w:val="21"/>
                <w:szCs w:val="21"/>
              </w:rPr>
            </w:pPr>
            <w:r>
              <w:rPr>
                <w:rFonts w:ascii="Arial Narrow"/>
                <w:sz w:val="21"/>
              </w:rPr>
              <w:t>7,384,868.65</w:t>
            </w:r>
          </w:p>
        </w:tc>
        <w:tc>
          <w:tcPr>
            <w:tcW w:w="19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left="458" w:right="0"/>
              <w:jc w:val="left"/>
              <w:rPr>
                <w:rFonts w:ascii="Arial Narrow" w:hAnsi="Arial Narrow" w:cs="Arial Narrow" w:eastAsia="Arial Narrow" w:hint="default"/>
                <w:sz w:val="21"/>
                <w:szCs w:val="21"/>
              </w:rPr>
            </w:pPr>
            <w:r>
              <w:rPr>
                <w:rFonts w:ascii="Arial Narrow"/>
                <w:sz w:val="21"/>
              </w:rPr>
              <w:t>8,482,588.05</w:t>
            </w:r>
          </w:p>
        </w:tc>
        <w:tc>
          <w:tcPr>
            <w:tcW w:w="1896" w:type="dxa"/>
            <w:tcBorders>
              <w:top w:val="single" w:sz="4" w:space="0" w:color="000000"/>
              <w:left w:val="single" w:sz="4" w:space="0" w:color="000000"/>
              <w:bottom w:val="nil" w:sz="6" w:space="0" w:color="auto"/>
              <w:right w:val="nil" w:sz="6" w:space="0" w:color="auto"/>
            </w:tcBorders>
          </w:tcPr>
          <w:p>
            <w:pPr>
              <w:pStyle w:val="TableParagraph"/>
              <w:spacing w:line="240" w:lineRule="auto" w:before="70"/>
              <w:ind w:left="439" w:right="0"/>
              <w:jc w:val="left"/>
              <w:rPr>
                <w:rFonts w:ascii="Arial Narrow" w:hAnsi="Arial Narrow" w:cs="Arial Narrow" w:eastAsia="Arial Narrow" w:hint="default"/>
                <w:sz w:val="21"/>
                <w:szCs w:val="21"/>
              </w:rPr>
            </w:pPr>
            <w:r>
              <w:rPr>
                <w:rFonts w:ascii="Arial Narrow"/>
                <w:sz w:val="21"/>
              </w:rPr>
              <w:t>3,423,208.76</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530"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left="19" w:right="0"/>
              <w:jc w:val="center"/>
              <w:rPr>
                <w:rFonts w:ascii="宋体" w:hAnsi="宋体" w:cs="宋体" w:eastAsia="宋体" w:hint="default"/>
                <w:sz w:val="21"/>
                <w:szCs w:val="21"/>
              </w:rPr>
            </w:pPr>
            <w:r>
              <w:rPr>
                <w:rFonts w:ascii="宋体" w:hAnsi="宋体" w:cs="宋体" w:eastAsia="宋体" w:hint="default"/>
                <w:sz w:val="21"/>
                <w:szCs w:val="21"/>
              </w:rPr>
              <w:t>华南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333" w:right="0"/>
              <w:jc w:val="left"/>
              <w:rPr>
                <w:rFonts w:ascii="Arial Narrow" w:hAnsi="Arial Narrow" w:cs="Arial Narrow" w:eastAsia="Arial Narrow" w:hint="default"/>
                <w:sz w:val="21"/>
                <w:szCs w:val="21"/>
              </w:rPr>
            </w:pPr>
            <w:r>
              <w:rPr>
                <w:rFonts w:ascii="Arial Narrow"/>
                <w:sz w:val="21"/>
              </w:rPr>
              <w:t>11,380,736.15</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424" w:right="0"/>
              <w:jc w:val="left"/>
              <w:rPr>
                <w:rFonts w:ascii="Arial Narrow" w:hAnsi="Arial Narrow" w:cs="Arial Narrow" w:eastAsia="Arial Narrow" w:hint="default"/>
                <w:sz w:val="21"/>
                <w:szCs w:val="21"/>
              </w:rPr>
            </w:pPr>
            <w:r>
              <w:rPr>
                <w:rFonts w:ascii="Arial Narrow"/>
                <w:sz w:val="21"/>
              </w:rPr>
              <w:t>4,526,801.53</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458" w:right="0"/>
              <w:jc w:val="left"/>
              <w:rPr>
                <w:rFonts w:ascii="Arial Narrow" w:hAnsi="Arial Narrow" w:cs="Arial Narrow" w:eastAsia="Arial Narrow" w:hint="default"/>
                <w:sz w:val="21"/>
                <w:szCs w:val="21"/>
              </w:rPr>
            </w:pPr>
            <w:r>
              <w:rPr>
                <w:rFonts w:ascii="Arial Narrow"/>
                <w:sz w:val="21"/>
              </w:rPr>
              <w:t>2,150,534.18</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left="511" w:right="0"/>
              <w:jc w:val="left"/>
              <w:rPr>
                <w:rFonts w:ascii="Arial Narrow" w:hAnsi="Arial Narrow" w:cs="Arial Narrow" w:eastAsia="Arial Narrow" w:hint="default"/>
                <w:sz w:val="21"/>
                <w:szCs w:val="21"/>
              </w:rPr>
            </w:pPr>
            <w:r>
              <w:rPr>
                <w:rFonts w:ascii="Arial Narrow"/>
                <w:sz w:val="21"/>
              </w:rPr>
              <w:t>903,036.69</w:t>
            </w:r>
          </w:p>
        </w:tc>
      </w:tr>
      <w:tr>
        <w:trPr>
          <w:trHeight w:val="351"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9" w:right="0"/>
              <w:jc w:val="center"/>
              <w:rPr>
                <w:rFonts w:ascii="宋体" w:hAnsi="宋体" w:cs="宋体" w:eastAsia="宋体" w:hint="default"/>
                <w:sz w:val="21"/>
                <w:szCs w:val="21"/>
              </w:rPr>
            </w:pPr>
            <w:r>
              <w:rPr>
                <w:rFonts w:ascii="宋体" w:hAnsi="宋体" w:cs="宋体" w:eastAsia="宋体" w:hint="default"/>
                <w:sz w:val="21"/>
                <w:szCs w:val="21"/>
              </w:rPr>
              <w:t>华北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333" w:right="0"/>
              <w:jc w:val="left"/>
              <w:rPr>
                <w:rFonts w:ascii="Arial Narrow" w:hAnsi="Arial Narrow" w:cs="Arial Narrow" w:eastAsia="Arial Narrow" w:hint="default"/>
                <w:sz w:val="21"/>
                <w:szCs w:val="21"/>
              </w:rPr>
            </w:pPr>
            <w:r>
              <w:rPr>
                <w:rFonts w:ascii="Arial Narrow"/>
                <w:sz w:val="21"/>
              </w:rPr>
              <w:t>51,460,495.11</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376" w:right="0"/>
              <w:jc w:val="left"/>
              <w:rPr>
                <w:rFonts w:ascii="Arial Narrow" w:hAnsi="Arial Narrow" w:cs="Arial Narrow" w:eastAsia="Arial Narrow" w:hint="default"/>
                <w:sz w:val="21"/>
                <w:szCs w:val="21"/>
              </w:rPr>
            </w:pPr>
            <w:r>
              <w:rPr>
                <w:rFonts w:ascii="Arial Narrow"/>
                <w:sz w:val="21"/>
              </w:rPr>
              <w:t>21,843,772.29</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410" w:right="0"/>
              <w:jc w:val="left"/>
              <w:rPr>
                <w:rFonts w:ascii="Arial Narrow" w:hAnsi="Arial Narrow" w:cs="Arial Narrow" w:eastAsia="Arial Narrow" w:hint="default"/>
                <w:sz w:val="21"/>
                <w:szCs w:val="21"/>
              </w:rPr>
            </w:pPr>
            <w:r>
              <w:rPr>
                <w:rFonts w:ascii="Arial Narrow"/>
                <w:sz w:val="21"/>
              </w:rPr>
              <w:t>50,627,773.07</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left="391" w:right="0"/>
              <w:jc w:val="left"/>
              <w:rPr>
                <w:rFonts w:ascii="Arial Narrow" w:hAnsi="Arial Narrow" w:cs="Arial Narrow" w:eastAsia="Arial Narrow" w:hint="default"/>
                <w:sz w:val="21"/>
                <w:szCs w:val="21"/>
              </w:rPr>
            </w:pPr>
            <w:r>
              <w:rPr>
                <w:rFonts w:ascii="Arial Narrow"/>
                <w:sz w:val="21"/>
              </w:rPr>
              <w:t>22,403,275.95</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3"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华中</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333" w:right="0"/>
              <w:jc w:val="left"/>
              <w:rPr>
                <w:rFonts w:ascii="Arial Narrow" w:hAnsi="Arial Narrow" w:cs="Arial Narrow" w:eastAsia="Arial Narrow" w:hint="default"/>
                <w:sz w:val="21"/>
                <w:szCs w:val="21"/>
              </w:rPr>
            </w:pPr>
            <w:r>
              <w:rPr>
                <w:rFonts w:ascii="Arial Narrow"/>
                <w:sz w:val="21"/>
              </w:rPr>
              <w:t>11,199,285.89</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24" w:right="0"/>
              <w:jc w:val="left"/>
              <w:rPr>
                <w:rFonts w:ascii="Arial Narrow" w:hAnsi="Arial Narrow" w:cs="Arial Narrow" w:eastAsia="Arial Narrow" w:hint="default"/>
                <w:sz w:val="21"/>
                <w:szCs w:val="21"/>
              </w:rPr>
            </w:pPr>
            <w:r>
              <w:rPr>
                <w:rFonts w:ascii="Arial Narrow"/>
                <w:sz w:val="21"/>
              </w:rPr>
              <w:t>4,568,916.77</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58" w:right="0"/>
              <w:jc w:val="left"/>
              <w:rPr>
                <w:rFonts w:ascii="Arial Narrow" w:hAnsi="Arial Narrow" w:cs="Arial Narrow" w:eastAsia="Arial Narrow" w:hint="default"/>
                <w:sz w:val="21"/>
                <w:szCs w:val="21"/>
              </w:rPr>
            </w:pPr>
            <w:r>
              <w:rPr>
                <w:rFonts w:ascii="Arial Narrow"/>
                <w:sz w:val="21"/>
              </w:rPr>
              <w:t>9,639,734.18</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439" w:right="0"/>
              <w:jc w:val="left"/>
              <w:rPr>
                <w:rFonts w:ascii="Arial Narrow" w:hAnsi="Arial Narrow" w:cs="Arial Narrow" w:eastAsia="Arial Narrow" w:hint="default"/>
                <w:sz w:val="21"/>
                <w:szCs w:val="21"/>
              </w:rPr>
            </w:pPr>
            <w:r>
              <w:rPr>
                <w:rFonts w:ascii="Arial Narrow"/>
                <w:sz w:val="21"/>
              </w:rPr>
              <w:t>4,258,629.03</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9" w:right="0"/>
              <w:jc w:val="center"/>
              <w:rPr>
                <w:rFonts w:ascii="宋体" w:hAnsi="宋体" w:cs="宋体" w:eastAsia="宋体" w:hint="default"/>
                <w:sz w:val="21"/>
                <w:szCs w:val="21"/>
              </w:rPr>
            </w:pPr>
            <w:r>
              <w:rPr>
                <w:rFonts w:ascii="宋体" w:hAnsi="宋体" w:cs="宋体" w:eastAsia="宋体" w:hint="default"/>
                <w:sz w:val="21"/>
                <w:szCs w:val="21"/>
              </w:rPr>
              <w:t>西南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328" w:right="0"/>
              <w:jc w:val="left"/>
              <w:rPr>
                <w:rFonts w:ascii="Arial Narrow" w:hAnsi="Arial Narrow" w:cs="Arial Narrow" w:eastAsia="Arial Narrow" w:hint="default"/>
                <w:sz w:val="21"/>
                <w:szCs w:val="21"/>
              </w:rPr>
            </w:pPr>
            <w:r>
              <w:rPr>
                <w:rFonts w:ascii="Arial Narrow"/>
                <w:sz w:val="21"/>
              </w:rPr>
              <w:t>17,078,125.21</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24" w:right="0"/>
              <w:jc w:val="left"/>
              <w:rPr>
                <w:rFonts w:ascii="Arial Narrow" w:hAnsi="Arial Narrow" w:cs="Arial Narrow" w:eastAsia="Arial Narrow" w:hint="default"/>
                <w:sz w:val="21"/>
                <w:szCs w:val="21"/>
              </w:rPr>
            </w:pPr>
            <w:r>
              <w:rPr>
                <w:rFonts w:ascii="Arial Narrow"/>
                <w:sz w:val="21"/>
              </w:rPr>
              <w:t>7,750,237.80</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10" w:right="0"/>
              <w:jc w:val="left"/>
              <w:rPr>
                <w:rFonts w:ascii="Arial Narrow" w:hAnsi="Arial Narrow" w:cs="Arial Narrow" w:eastAsia="Arial Narrow" w:hint="default"/>
                <w:sz w:val="21"/>
                <w:szCs w:val="21"/>
              </w:rPr>
            </w:pPr>
            <w:r>
              <w:rPr>
                <w:rFonts w:ascii="Arial Narrow"/>
                <w:sz w:val="21"/>
              </w:rPr>
              <w:t>14,795,958.12</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439" w:right="0"/>
              <w:jc w:val="left"/>
              <w:rPr>
                <w:rFonts w:ascii="Arial Narrow" w:hAnsi="Arial Narrow" w:cs="Arial Narrow" w:eastAsia="Arial Narrow" w:hint="default"/>
                <w:sz w:val="21"/>
                <w:szCs w:val="21"/>
              </w:rPr>
            </w:pPr>
            <w:r>
              <w:rPr>
                <w:rFonts w:ascii="Arial Narrow"/>
                <w:sz w:val="21"/>
              </w:rPr>
              <w:t>6,395,592.43</w:t>
            </w:r>
          </w:p>
        </w:tc>
      </w:tr>
      <w:tr>
        <w:trPr>
          <w:trHeight w:val="93"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442"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9" w:right="0"/>
              <w:jc w:val="center"/>
              <w:rPr>
                <w:rFonts w:ascii="宋体" w:hAnsi="宋体" w:cs="宋体" w:eastAsia="宋体" w:hint="default"/>
                <w:sz w:val="21"/>
                <w:szCs w:val="21"/>
              </w:rPr>
            </w:pPr>
            <w:r>
              <w:rPr>
                <w:rFonts w:ascii="宋体" w:hAnsi="宋体" w:cs="宋体" w:eastAsia="宋体" w:hint="default"/>
                <w:sz w:val="21"/>
                <w:szCs w:val="21"/>
              </w:rPr>
              <w:t>西北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328" w:right="0"/>
              <w:jc w:val="left"/>
              <w:rPr>
                <w:rFonts w:ascii="Arial Narrow" w:hAnsi="Arial Narrow" w:cs="Arial Narrow" w:eastAsia="Arial Narrow" w:hint="default"/>
                <w:sz w:val="21"/>
                <w:szCs w:val="21"/>
              </w:rPr>
            </w:pPr>
            <w:r>
              <w:rPr>
                <w:rFonts w:ascii="Arial Narrow"/>
                <w:sz w:val="21"/>
              </w:rPr>
              <w:t>20,242,624.73</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424" w:right="0"/>
              <w:jc w:val="left"/>
              <w:rPr>
                <w:rFonts w:ascii="Arial Narrow" w:hAnsi="Arial Narrow" w:cs="Arial Narrow" w:eastAsia="Arial Narrow" w:hint="default"/>
                <w:sz w:val="21"/>
                <w:szCs w:val="21"/>
              </w:rPr>
            </w:pPr>
            <w:r>
              <w:rPr>
                <w:rFonts w:ascii="Arial Narrow"/>
                <w:sz w:val="21"/>
              </w:rPr>
              <w:t>8,518,217.15</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410" w:right="0"/>
              <w:jc w:val="left"/>
              <w:rPr>
                <w:rFonts w:ascii="Arial Narrow" w:hAnsi="Arial Narrow" w:cs="Arial Narrow" w:eastAsia="Arial Narrow" w:hint="default"/>
                <w:sz w:val="21"/>
                <w:szCs w:val="21"/>
              </w:rPr>
            </w:pPr>
            <w:r>
              <w:rPr>
                <w:rFonts w:ascii="Arial Narrow"/>
                <w:sz w:val="21"/>
              </w:rPr>
              <w:t>14,464,610.97</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439" w:right="0"/>
              <w:jc w:val="left"/>
              <w:rPr>
                <w:rFonts w:ascii="Arial Narrow" w:hAnsi="Arial Narrow" w:cs="Arial Narrow" w:eastAsia="Arial Narrow" w:hint="default"/>
                <w:sz w:val="21"/>
                <w:szCs w:val="21"/>
              </w:rPr>
            </w:pPr>
            <w:r>
              <w:rPr>
                <w:rFonts w:ascii="Arial Narrow"/>
                <w:sz w:val="21"/>
              </w:rPr>
              <w:t>6,356,256.54</w:t>
            </w:r>
          </w:p>
        </w:tc>
      </w:tr>
      <w:tr>
        <w:trPr>
          <w:trHeight w:val="101"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576"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167"/>
              <w:ind w:left="19" w:right="0"/>
              <w:jc w:val="center"/>
              <w:rPr>
                <w:rFonts w:ascii="宋体" w:hAnsi="宋体" w:cs="宋体" w:eastAsia="宋体" w:hint="default"/>
                <w:sz w:val="21"/>
                <w:szCs w:val="21"/>
              </w:rPr>
            </w:pPr>
            <w:r>
              <w:rPr>
                <w:rFonts w:ascii="宋体" w:hAnsi="宋体" w:cs="宋体" w:eastAsia="宋体" w:hint="default"/>
                <w:sz w:val="21"/>
                <w:szCs w:val="21"/>
              </w:rPr>
              <w:t>东北</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28" w:right="0"/>
              <w:jc w:val="left"/>
              <w:rPr>
                <w:rFonts w:ascii="Arial Narrow" w:hAnsi="Arial Narrow" w:cs="Arial Narrow" w:eastAsia="Arial Narrow" w:hint="default"/>
                <w:sz w:val="21"/>
                <w:szCs w:val="21"/>
              </w:rPr>
            </w:pPr>
            <w:r>
              <w:rPr>
                <w:rFonts w:ascii="Arial Narrow"/>
                <w:sz w:val="21"/>
              </w:rPr>
              <w:t>22,047,105.94</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424" w:right="0"/>
              <w:jc w:val="left"/>
              <w:rPr>
                <w:rFonts w:ascii="Arial Narrow" w:hAnsi="Arial Narrow" w:cs="Arial Narrow" w:eastAsia="Arial Narrow" w:hint="default"/>
                <w:sz w:val="21"/>
                <w:szCs w:val="21"/>
              </w:rPr>
            </w:pPr>
            <w:r>
              <w:rPr>
                <w:rFonts w:ascii="Arial Narrow"/>
                <w:sz w:val="21"/>
              </w:rPr>
              <w:t>9,878,321.00</w:t>
            </w:r>
          </w:p>
        </w:tc>
        <w:tc>
          <w:tcPr>
            <w:tcW w:w="193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57" w:right="0"/>
              <w:jc w:val="left"/>
              <w:rPr>
                <w:rFonts w:ascii="Arial Narrow" w:hAnsi="Arial Narrow" w:cs="Arial Narrow" w:eastAsia="Arial Narrow" w:hint="default"/>
                <w:sz w:val="21"/>
                <w:szCs w:val="21"/>
              </w:rPr>
            </w:pPr>
            <w:r>
              <w:rPr>
                <w:rFonts w:ascii="Arial Narrow"/>
                <w:sz w:val="21"/>
              </w:rPr>
              <w:t>21,086,008.83</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446" w:right="0"/>
              <w:jc w:val="left"/>
              <w:rPr>
                <w:rFonts w:ascii="Arial Narrow" w:hAnsi="Arial Narrow" w:cs="Arial Narrow" w:eastAsia="Arial Narrow" w:hint="default"/>
                <w:sz w:val="21"/>
                <w:szCs w:val="21"/>
              </w:rPr>
            </w:pPr>
            <w:r>
              <w:rPr>
                <w:rFonts w:ascii="Arial Narrow"/>
                <w:sz w:val="21"/>
              </w:rPr>
              <w:t>8,129,110.92</w:t>
            </w:r>
          </w:p>
        </w:tc>
      </w:tr>
      <w:tr>
        <w:trPr>
          <w:trHeight w:val="108" w:hRule="exact"/>
        </w:trPr>
        <w:tc>
          <w:tcPr>
            <w:tcW w:w="107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single" w:sz="4" w:space="0" w:color="000000"/>
            </w:tcBorders>
          </w:tcPr>
          <w:p>
            <w:pPr/>
          </w:p>
        </w:tc>
        <w:tc>
          <w:tcPr>
            <w:tcW w:w="1932"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075" w:type="dxa"/>
            <w:tcBorders>
              <w:top w:val="nil" w:sz="6" w:space="0" w:color="auto"/>
              <w:left w:val="nil" w:sz="6" w:space="0" w:color="auto"/>
              <w:bottom w:val="single" w:sz="8" w:space="0" w:color="000000"/>
              <w:right w:val="single" w:sz="4" w:space="0" w:color="000000"/>
            </w:tcBorders>
          </w:tcPr>
          <w:p>
            <w:pPr>
              <w:pStyle w:val="TableParagraph"/>
              <w:spacing w:line="240" w:lineRule="auto" w:before="81"/>
              <w:ind w:left="19" w:right="0"/>
              <w:jc w:val="center"/>
              <w:rPr>
                <w:rFonts w:ascii="宋体" w:hAnsi="宋体" w:cs="宋体" w:eastAsia="宋体" w:hint="default"/>
                <w:sz w:val="21"/>
                <w:szCs w:val="21"/>
              </w:rPr>
            </w:pPr>
            <w:r>
              <w:rPr>
                <w:rFonts w:ascii="宋体" w:hAnsi="宋体" w:cs="宋体" w:eastAsia="宋体" w:hint="default"/>
                <w:b/>
                <w:bCs/>
                <w:sz w:val="21"/>
                <w:szCs w:val="21"/>
              </w:rPr>
              <w:t>合</w:t>
            </w:r>
            <w:r>
              <w:rPr>
                <w:rFonts w:ascii="宋体" w:hAnsi="宋体" w:cs="宋体" w:eastAsia="宋体" w:hint="default"/>
                <w:b/>
                <w:bCs/>
                <w:spacing w:val="-1"/>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c>
        <w:tc>
          <w:tcPr>
            <w:tcW w:w="177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7"/>
              <w:ind w:left="460" w:right="0"/>
              <w:jc w:val="left"/>
              <w:rPr>
                <w:rFonts w:ascii="Arial Narrow" w:hAnsi="Arial Narrow" w:cs="Arial Narrow" w:eastAsia="Arial Narrow" w:hint="default"/>
                <w:sz w:val="21"/>
                <w:szCs w:val="21"/>
              </w:rPr>
            </w:pPr>
            <w:r>
              <w:rPr>
                <w:rFonts w:ascii="Arial Narrow"/>
                <w:b/>
                <w:sz w:val="21"/>
              </w:rPr>
              <w:t>151,162,982.44</w:t>
            </w:r>
            <w:r>
              <w:rPr>
                <w:rFonts w:ascii="Arial Narrow"/>
                <w:sz w:val="21"/>
              </w:rPr>
            </w:r>
          </w:p>
        </w:tc>
        <w:tc>
          <w:tcPr>
            <w:tcW w:w="186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7"/>
              <w:ind w:left="652" w:right="0"/>
              <w:jc w:val="left"/>
              <w:rPr>
                <w:rFonts w:ascii="Arial Narrow" w:hAnsi="Arial Narrow" w:cs="Arial Narrow" w:eastAsia="Arial Narrow" w:hint="default"/>
                <w:sz w:val="21"/>
                <w:szCs w:val="21"/>
              </w:rPr>
            </w:pPr>
            <w:r>
              <w:rPr>
                <w:rFonts w:ascii="Arial Narrow"/>
                <w:b/>
                <w:sz w:val="21"/>
              </w:rPr>
              <w:t>64,471,135.19</w:t>
            </w:r>
            <w:r>
              <w:rPr>
                <w:rFonts w:ascii="Arial Narrow"/>
                <w:sz w:val="21"/>
              </w:rPr>
            </w:r>
          </w:p>
        </w:tc>
        <w:tc>
          <w:tcPr>
            <w:tcW w:w="193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67"/>
              <w:ind w:left="621" w:right="0"/>
              <w:jc w:val="left"/>
              <w:rPr>
                <w:rFonts w:ascii="Arial Narrow" w:hAnsi="Arial Narrow" w:cs="Arial Narrow" w:eastAsia="Arial Narrow" w:hint="default"/>
                <w:sz w:val="21"/>
                <w:szCs w:val="21"/>
              </w:rPr>
            </w:pPr>
            <w:r>
              <w:rPr>
                <w:rFonts w:ascii="Arial Narrow"/>
                <w:b/>
                <w:sz w:val="21"/>
              </w:rPr>
              <w:t>121,247,207.40</w:t>
            </w:r>
            <w:r>
              <w:rPr>
                <w:rFonts w:ascii="Arial Narrow"/>
                <w:sz w:val="21"/>
              </w:rPr>
            </w:r>
          </w:p>
        </w:tc>
        <w:tc>
          <w:tcPr>
            <w:tcW w:w="1896" w:type="dxa"/>
            <w:tcBorders>
              <w:top w:val="nil" w:sz="6" w:space="0" w:color="auto"/>
              <w:left w:val="single" w:sz="4" w:space="0" w:color="000000"/>
              <w:bottom w:val="single" w:sz="8" w:space="0" w:color="000000"/>
              <w:right w:val="nil" w:sz="6" w:space="0" w:color="auto"/>
            </w:tcBorders>
          </w:tcPr>
          <w:p>
            <w:pPr>
              <w:pStyle w:val="TableParagraph"/>
              <w:spacing w:line="240" w:lineRule="auto" w:before="67"/>
              <w:ind w:left="689" w:right="0"/>
              <w:jc w:val="left"/>
              <w:rPr>
                <w:rFonts w:ascii="Arial Narrow" w:hAnsi="Arial Narrow" w:cs="Arial Narrow" w:eastAsia="Arial Narrow" w:hint="default"/>
                <w:sz w:val="21"/>
                <w:szCs w:val="21"/>
              </w:rPr>
            </w:pPr>
            <w:r>
              <w:rPr>
                <w:rFonts w:ascii="Arial Narrow"/>
                <w:b/>
                <w:sz w:val="21"/>
              </w:rPr>
              <w:t>51,869,110.32</w:t>
            </w:r>
            <w:r>
              <w:rPr>
                <w:rFonts w:ascii="Arial Narrow"/>
                <w:sz w:val="21"/>
              </w:rPr>
            </w:r>
          </w:p>
        </w:tc>
      </w:tr>
    </w:tbl>
    <w:p>
      <w:pPr>
        <w:spacing w:line="240" w:lineRule="auto" w:before="2"/>
        <w:rPr>
          <w:rFonts w:ascii="宋体" w:hAnsi="宋体" w:cs="宋体" w:eastAsia="宋体" w:hint="default"/>
          <w:sz w:val="11"/>
          <w:szCs w:val="11"/>
        </w:rPr>
      </w:pPr>
    </w:p>
    <w:p>
      <w:pPr>
        <w:tabs>
          <w:tab w:pos="957" w:val="left" w:leader="none"/>
        </w:tabs>
        <w:spacing w:before="36"/>
        <w:ind w:left="238" w:right="1041" w:firstLine="0"/>
        <w:jc w:val="left"/>
        <w:rPr>
          <w:rFonts w:ascii="宋体" w:hAnsi="宋体" w:cs="宋体" w:eastAsia="宋体" w:hint="default"/>
          <w:sz w:val="21"/>
          <w:szCs w:val="21"/>
        </w:rPr>
      </w:pPr>
      <w:r>
        <w:rPr/>
        <w:pict>
          <v:group style="position:absolute;margin-left:84.503998pt;margin-top:-94.436317pt;width:426.45pt;height:5.55pt;mso-position-horizontal-relative:page;mso-position-vertical-relative:paragraph;z-index:-1134544" coordorigin="1690,-1889" coordsize="8529,111">
            <v:shape style="position:absolute;left:1690;top:-1889;width:1075;height:110" type="#_x0000_t75" stroked="false">
              <v:imagedata r:id="rId964" o:title=""/>
            </v:shape>
            <v:shape style="position:absolute;left:2741;top:-1793;width:1789;height:14" type="#_x0000_t75" stroked="false">
              <v:imagedata r:id="rId571" o:title=""/>
            </v:shape>
            <v:shape style="position:absolute;left:4515;top:-1793;width:1880;height:14" type="#_x0000_t75" stroked="false">
              <v:imagedata r:id="rId956" o:title=""/>
            </v:shape>
            <v:shape style="position:absolute;left:6381;top:-1793;width:1946;height:14" type="#_x0000_t75" stroked="false">
              <v:imagedata r:id="rId573" o:title=""/>
            </v:shape>
            <v:shape style="position:absolute;left:8313;top:-1788;width:1906;height:10" type="#_x0000_t75" stroked="false">
              <v:imagedata r:id="rId574" o:title=""/>
            </v:shape>
            <w10:wrap type="none"/>
          </v:group>
        </w:pict>
      </w:r>
      <w:r>
        <w:rPr/>
        <w:pict>
          <v:group style="position:absolute;margin-left:84.503998pt;margin-top:-66.836311pt;width:426.45pt;height:5.05pt;mso-position-horizontal-relative:page;mso-position-vertical-relative:paragraph;z-index:-1134520" coordorigin="1690,-1337" coordsize="8529,101">
            <v:shape style="position:absolute;left:1690;top:-1337;width:1075;height:101" type="#_x0000_t75" stroked="false">
              <v:imagedata r:id="rId965" o:title=""/>
            </v:shape>
            <v:shape style="position:absolute;left:2741;top:-1246;width:1779;height:10" type="#_x0000_t75" stroked="false">
              <v:imagedata r:id="rId559" o:title=""/>
            </v:shape>
            <v:shape style="position:absolute;left:4515;top:-1246;width:1870;height:10" type="#_x0000_t75" stroked="false">
              <v:imagedata r:id="rId966" o:title=""/>
            </v:shape>
            <v:shape style="position:absolute;left:6381;top:-1246;width:1937;height:10" type="#_x0000_t75" stroked="false">
              <v:imagedata r:id="rId967" o:title=""/>
            </v:shape>
            <v:shape style="position:absolute;left:8313;top:-1246;width:1906;height:10" type="#_x0000_t75" stroked="false">
              <v:imagedata r:id="rId968" o:title=""/>
            </v:shape>
            <w10:wrap type="none"/>
          </v:group>
        </w:pict>
      </w:r>
      <w:r>
        <w:rPr/>
        <w:pict>
          <v:group style="position:absolute;margin-left:84.503998pt;margin-top:-32.996315pt;width:426.45pt;height:5.4pt;mso-position-horizontal-relative:page;mso-position-vertical-relative:paragraph;z-index:-1134496" coordorigin="1690,-660" coordsize="8529,108">
            <v:shape style="position:absolute;left:1690;top:-660;width:1075;height:108" type="#_x0000_t75" stroked="false">
              <v:imagedata r:id="rId969" o:title=""/>
            </v:shape>
            <v:shape style="position:absolute;left:2741;top:-564;width:1789;height:12" type="#_x0000_t75" stroked="false">
              <v:imagedata r:id="rId601" o:title=""/>
            </v:shape>
            <v:shape style="position:absolute;left:4515;top:-564;width:1880;height:12" type="#_x0000_t75" stroked="false">
              <v:imagedata r:id="rId970" o:title=""/>
            </v:shape>
            <v:shape style="position:absolute;left:6381;top:-564;width:1946;height:12" type="#_x0000_t75" stroked="false">
              <v:imagedata r:id="rId603" o:title=""/>
            </v:shape>
            <v:shape style="position:absolute;left:8313;top:-562;width:1906;height:10" type="#_x0000_t75" stroked="false">
              <v:imagedata r:id="rId574" o:title=""/>
            </v:shape>
            <w10:wrap type="none"/>
          </v:group>
        </w:pict>
      </w:r>
      <w:r>
        <w:rPr/>
        <w:pict>
          <v:shape style="position:absolute;margin-left:137.300003pt;margin-top:-8.376325pt;width:.48pt;height:.12pt;mso-position-horizontal-relative:page;mso-position-vertical-relative:paragraph;z-index:26176" type="#_x0000_t75" stroked="false">
            <v:imagedata r:id="rId963" o:title=""/>
          </v:shape>
        </w:pict>
      </w:r>
      <w:r>
        <w:rPr/>
        <w:pict>
          <v:shape style="position:absolute;margin-left:226.009995pt;margin-top:-8.376325pt;width:.48001pt;height:.12pt;mso-position-horizontal-relative:page;mso-position-vertical-relative:paragraph;z-index:26200" type="#_x0000_t75" stroked="false">
            <v:imagedata r:id="rId963" o:title=""/>
          </v:shape>
        </w:pict>
      </w:r>
      <w:r>
        <w:rPr/>
        <w:pict>
          <v:shape style="position:absolute;margin-left:319.269989pt;margin-top:-8.376325pt;width:.48001pt;height:.12pt;mso-position-horizontal-relative:page;mso-position-vertical-relative:paragraph;z-index:26224" type="#_x0000_t75" stroked="false">
            <v:imagedata r:id="rId963" o:title=""/>
          </v:shape>
        </w:pict>
      </w:r>
      <w:r>
        <w:rPr/>
        <w:pict>
          <v:shape style="position:absolute;margin-left:415.869995pt;margin-top:-8.376325pt;width:.47998pt;height:.12pt;mso-position-horizontal-relative:page;mso-position-vertical-relative:paragraph;z-index:26248" type="#_x0000_t75" stroked="false">
            <v:imagedata r:id="rId963" o:title=""/>
          </v:shape>
        </w:pict>
      </w:r>
      <w:r>
        <w:rPr/>
        <w:pict>
          <v:shape style="position:absolute;margin-left:223.009995pt;margin-top:55.343655pt;width:.479983pt;height:.36pt;mso-position-horizontal-relative:page;mso-position-vertical-relative:paragraph;z-index:26272" type="#_x0000_t75" stroked="false">
            <v:imagedata r:id="rId971" o:title=""/>
          </v:shape>
        </w:pict>
      </w:r>
      <w:r>
        <w:rPr/>
        <w:pict>
          <v:shape style="position:absolute;margin-left:361.869995pt;margin-top:55.343655pt;width:.479953pt;height:.36pt;mso-position-horizontal-relative:page;mso-position-vertical-relative:paragraph;z-index:26296" type="#_x0000_t75" stroked="false">
            <v:imagedata r:id="rId971" o:title=""/>
          </v:shape>
        </w:pict>
      </w:r>
      <w:r>
        <w:rPr/>
        <w:pict>
          <v:group style="position:absolute;margin-left:84.503998pt;margin-top:83.423698pt;width:426.45pt;height:.5pt;mso-position-horizontal-relative:page;mso-position-vertical-relative:paragraph;z-index:-1134328" coordorigin="1690,1668" coordsize="8529,10">
            <v:shape style="position:absolute;left:1690;top:1668;width:5547;height:10" type="#_x0000_t75" stroked="false">
              <v:imagedata r:id="rId972" o:title=""/>
            </v:shape>
            <v:shape style="position:absolute;left:7233;top:1668;width:2986;height:10" type="#_x0000_t75" stroked="false">
              <v:imagedata r:id="rId607" o:title=""/>
            </v:shape>
            <w10:wrap type="none"/>
          </v:group>
        </w:pict>
      </w:r>
      <w:r>
        <w:rPr/>
        <w:pict>
          <v:group style="position:absolute;margin-left:84.503998pt;margin-top:111.143639pt;width:426.45pt;height:.5pt;mso-position-horizontal-relative:page;mso-position-vertical-relative:paragraph;z-index:-1134304" coordorigin="1690,2223" coordsize="8529,10">
            <v:shape style="position:absolute;left:1690;top:2223;width:5547;height:10" type="#_x0000_t75" stroked="false">
              <v:imagedata r:id="rId972" o:title=""/>
            </v:shape>
            <v:shape style="position:absolute;left:7233;top:2223;width:2986;height:10" type="#_x0000_t75" stroked="false">
              <v:imagedata r:id="rId607" o:title=""/>
            </v:shape>
            <w10:wrap type="none"/>
          </v:group>
        </w:pict>
      </w: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3</w:t>
      </w:r>
      <w:r>
        <w:rPr>
          <w:rFonts w:ascii="宋体" w:hAnsi="宋体" w:cs="宋体" w:eastAsia="宋体" w:hint="default"/>
          <w:spacing w:val="-1"/>
          <w:sz w:val="21"/>
          <w:szCs w:val="21"/>
        </w:rPr>
        <w:t>）</w:t>
        <w:tab/>
      </w:r>
      <w:r>
        <w:rPr>
          <w:rFonts w:ascii="宋体" w:hAnsi="宋体" w:cs="宋体" w:eastAsia="宋体" w:hint="default"/>
          <w:spacing w:val="-2"/>
          <w:sz w:val="21"/>
          <w:szCs w:val="21"/>
        </w:rPr>
        <w:t>公司前五名客户的营业收入情况</w:t>
      </w:r>
    </w:p>
    <w:p>
      <w:pPr>
        <w:spacing w:line="240" w:lineRule="auto" w:before="12"/>
        <w:rPr>
          <w:rFonts w:ascii="宋体" w:hAnsi="宋体" w:cs="宋体" w:eastAsia="宋体" w:hint="default"/>
          <w:sz w:val="17"/>
          <w:szCs w:val="17"/>
        </w:rPr>
      </w:pPr>
    </w:p>
    <w:tbl>
      <w:tblPr>
        <w:tblW w:w="0" w:type="auto"/>
        <w:jc w:val="left"/>
        <w:tblInd w:w="115" w:type="dxa"/>
        <w:tblLayout w:type="fixed"/>
        <w:tblCellMar>
          <w:top w:w="0" w:type="dxa"/>
          <w:left w:w="0" w:type="dxa"/>
          <w:bottom w:w="0" w:type="dxa"/>
          <w:right w:w="0" w:type="dxa"/>
        </w:tblCellMar>
        <w:tblLook w:val="01E0"/>
      </w:tblPr>
      <w:tblGrid>
        <w:gridCol w:w="2789"/>
        <w:gridCol w:w="2777"/>
        <w:gridCol w:w="2976"/>
      </w:tblGrid>
      <w:tr>
        <w:trPr>
          <w:trHeight w:val="554" w:hRule="exact"/>
        </w:trPr>
        <w:tc>
          <w:tcPr>
            <w:tcW w:w="27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2"/>
              <w:ind w:left="20"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976" w:type="dxa"/>
            <w:tcBorders>
              <w:top w:val="single" w:sz="4" w:space="0" w:color="000000"/>
              <w:left w:val="single" w:sz="4" w:space="0" w:color="000000"/>
              <w:bottom w:val="single" w:sz="4" w:space="0" w:color="000000"/>
              <w:right w:val="nil" w:sz="6" w:space="0" w:color="auto"/>
            </w:tcBorders>
          </w:tcPr>
          <w:p>
            <w:pPr>
              <w:pStyle w:val="TableParagraph"/>
              <w:spacing w:line="239" w:lineRule="exact"/>
              <w:ind w:right="5"/>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p>
            <w:pPr>
              <w:pStyle w:val="TableParagraph"/>
              <w:spacing w:line="273" w:lineRule="exact"/>
              <w:ind w:right="3"/>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554" w:hRule="exact"/>
        </w:trPr>
        <w:tc>
          <w:tcPr>
            <w:tcW w:w="2789" w:type="dxa"/>
            <w:tcBorders>
              <w:top w:val="single" w:sz="4" w:space="0" w:color="000000"/>
              <w:left w:val="nil" w:sz="6" w:space="0" w:color="auto"/>
              <w:bottom w:val="nil" w:sz="6" w:space="0" w:color="auto"/>
              <w:right w:val="single" w:sz="4"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天津市分公司</w:t>
            </w:r>
          </w:p>
        </w:tc>
        <w:tc>
          <w:tcPr>
            <w:tcW w:w="27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6"/>
              <w:ind w:right="103"/>
              <w:jc w:val="right"/>
              <w:rPr>
                <w:rFonts w:ascii="Arial Narrow" w:hAnsi="Arial Narrow" w:cs="Arial Narrow" w:eastAsia="Arial Narrow" w:hint="default"/>
                <w:sz w:val="21"/>
                <w:szCs w:val="21"/>
              </w:rPr>
            </w:pPr>
            <w:r>
              <w:rPr>
                <w:rFonts w:ascii="Arial Narrow"/>
                <w:spacing w:val="-1"/>
                <w:sz w:val="21"/>
              </w:rPr>
              <w:t>14,499,826.58</w:t>
            </w:r>
          </w:p>
        </w:tc>
        <w:tc>
          <w:tcPr>
            <w:tcW w:w="2976" w:type="dxa"/>
            <w:tcBorders>
              <w:top w:val="single" w:sz="4" w:space="0" w:color="000000"/>
              <w:left w:val="single" w:sz="4" w:space="0" w:color="000000"/>
              <w:bottom w:val="nil" w:sz="6" w:space="0" w:color="auto"/>
              <w:right w:val="nil" w:sz="6" w:space="0" w:color="auto"/>
            </w:tcBorders>
          </w:tcPr>
          <w:p>
            <w:pPr>
              <w:pStyle w:val="TableParagraph"/>
              <w:spacing w:line="240" w:lineRule="auto" w:before="146"/>
              <w:ind w:right="105"/>
              <w:jc w:val="right"/>
              <w:rPr>
                <w:rFonts w:ascii="Arial Narrow" w:hAnsi="Arial Narrow" w:cs="Arial Narrow" w:eastAsia="Arial Narrow" w:hint="default"/>
                <w:sz w:val="21"/>
                <w:szCs w:val="21"/>
              </w:rPr>
            </w:pPr>
            <w:r>
              <w:rPr>
                <w:rFonts w:ascii="Arial Narrow"/>
                <w:spacing w:val="-1"/>
                <w:sz w:val="21"/>
              </w:rPr>
              <w:t>9.59</w:t>
            </w:r>
            <w:r>
              <w:rPr>
                <w:rFonts w:ascii="Arial Narrow"/>
                <w:sz w:val="21"/>
              </w:rPr>
            </w:r>
          </w:p>
        </w:tc>
      </w:tr>
      <w:tr>
        <w:trPr>
          <w:trHeight w:val="554" w:hRule="exact"/>
        </w:trPr>
        <w:tc>
          <w:tcPr>
            <w:tcW w:w="2789" w:type="dxa"/>
            <w:tcBorders>
              <w:top w:val="nil" w:sz="6" w:space="0" w:color="auto"/>
              <w:left w:val="nil" w:sz="6" w:space="0" w:color="auto"/>
              <w:bottom w:val="nil" w:sz="6" w:space="0" w:color="auto"/>
              <w:right w:val="single" w:sz="4" w:space="0" w:color="000000"/>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河北省分公司</w:t>
            </w:r>
          </w:p>
        </w:tc>
        <w:tc>
          <w:tcPr>
            <w:tcW w:w="2777"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2"/>
              <w:jc w:val="right"/>
              <w:rPr>
                <w:rFonts w:ascii="Arial Narrow" w:hAnsi="Arial Narrow" w:cs="Arial Narrow" w:eastAsia="Arial Narrow" w:hint="default"/>
                <w:sz w:val="21"/>
                <w:szCs w:val="21"/>
              </w:rPr>
            </w:pPr>
            <w:r>
              <w:rPr>
                <w:rFonts w:ascii="Arial Narrow"/>
                <w:spacing w:val="-1"/>
                <w:sz w:val="21"/>
              </w:rPr>
              <w:t>9,982,404.16</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5"/>
              <w:jc w:val="right"/>
              <w:rPr>
                <w:rFonts w:ascii="Arial Narrow" w:hAnsi="Arial Narrow" w:cs="Arial Narrow" w:eastAsia="Arial Narrow" w:hint="default"/>
                <w:sz w:val="21"/>
                <w:szCs w:val="21"/>
              </w:rPr>
            </w:pPr>
            <w:r>
              <w:rPr>
                <w:rFonts w:ascii="Arial Narrow"/>
                <w:spacing w:val="-1"/>
                <w:sz w:val="21"/>
              </w:rPr>
              <w:t>6.60</w:t>
            </w:r>
            <w:r>
              <w:rPr>
                <w:rFonts w:ascii="Arial Narrow"/>
                <w:sz w:val="21"/>
              </w:rPr>
            </w:r>
          </w:p>
        </w:tc>
      </w:tr>
      <w:tr>
        <w:trPr>
          <w:trHeight w:val="554" w:hRule="exact"/>
        </w:trPr>
        <w:tc>
          <w:tcPr>
            <w:tcW w:w="2789" w:type="dxa"/>
            <w:tcBorders>
              <w:top w:val="nil" w:sz="6" w:space="0" w:color="auto"/>
              <w:left w:val="nil" w:sz="6" w:space="0" w:color="auto"/>
              <w:bottom w:val="nil" w:sz="6" w:space="0" w:color="auto"/>
              <w:right w:val="single" w:sz="4" w:space="0" w:color="000000"/>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广西省分公司</w:t>
            </w:r>
          </w:p>
        </w:tc>
        <w:tc>
          <w:tcPr>
            <w:tcW w:w="2777"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2"/>
              <w:jc w:val="right"/>
              <w:rPr>
                <w:rFonts w:ascii="Arial Narrow" w:hAnsi="Arial Narrow" w:cs="Arial Narrow" w:eastAsia="Arial Narrow" w:hint="default"/>
                <w:sz w:val="21"/>
                <w:szCs w:val="21"/>
              </w:rPr>
            </w:pPr>
            <w:r>
              <w:rPr>
                <w:rFonts w:ascii="Arial Narrow"/>
                <w:spacing w:val="-1"/>
                <w:sz w:val="21"/>
              </w:rPr>
              <w:t>9,350,702.57</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54"/>
              <w:ind w:right="105"/>
              <w:jc w:val="right"/>
              <w:rPr>
                <w:rFonts w:ascii="Arial Narrow" w:hAnsi="Arial Narrow" w:cs="Arial Narrow" w:eastAsia="Arial Narrow" w:hint="default"/>
                <w:sz w:val="21"/>
                <w:szCs w:val="21"/>
              </w:rPr>
            </w:pPr>
            <w:r>
              <w:rPr>
                <w:rFonts w:ascii="Arial Narrow"/>
                <w:spacing w:val="-1"/>
                <w:sz w:val="21"/>
              </w:rPr>
              <w:t>6.19</w:t>
            </w:r>
            <w:r>
              <w:rPr>
                <w:rFonts w:ascii="Arial Narrow"/>
                <w:sz w:val="21"/>
              </w:rPr>
            </w:r>
          </w:p>
        </w:tc>
      </w:tr>
      <w:tr>
        <w:trPr>
          <w:trHeight w:val="589" w:hRule="exact"/>
        </w:trPr>
        <w:tc>
          <w:tcPr>
            <w:tcW w:w="2789" w:type="dxa"/>
            <w:tcBorders>
              <w:top w:val="nil" w:sz="6" w:space="0" w:color="auto"/>
              <w:left w:val="nil" w:sz="6" w:space="0" w:color="auto"/>
              <w:bottom w:val="nil" w:sz="6" w:space="0" w:color="auto"/>
              <w:right w:val="single" w:sz="4" w:space="0" w:color="000000"/>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中国联合网络通信有限公司</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上海市分公司</w:t>
            </w:r>
          </w:p>
        </w:tc>
        <w:tc>
          <w:tcPr>
            <w:tcW w:w="2777"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2"/>
              <w:jc w:val="right"/>
              <w:rPr>
                <w:rFonts w:ascii="Arial Narrow" w:hAnsi="Arial Narrow" w:cs="Arial Narrow" w:eastAsia="Arial Narrow" w:hint="default"/>
                <w:sz w:val="21"/>
                <w:szCs w:val="21"/>
              </w:rPr>
            </w:pPr>
            <w:r>
              <w:rPr>
                <w:rFonts w:ascii="Arial Narrow"/>
                <w:spacing w:val="-1"/>
                <w:sz w:val="21"/>
              </w:rPr>
              <w:t>8,020,959.39</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54"/>
              <w:ind w:right="105"/>
              <w:jc w:val="right"/>
              <w:rPr>
                <w:rFonts w:ascii="Arial Narrow" w:hAnsi="Arial Narrow" w:cs="Arial Narrow" w:eastAsia="Arial Narrow" w:hint="default"/>
                <w:sz w:val="21"/>
                <w:szCs w:val="21"/>
              </w:rPr>
            </w:pPr>
            <w:r>
              <w:rPr>
                <w:rFonts w:ascii="Arial Narrow"/>
                <w:spacing w:val="-1"/>
                <w:sz w:val="21"/>
              </w:rPr>
              <w:t>5.31</w:t>
            </w:r>
            <w:r>
              <w:rPr>
                <w:rFonts w:ascii="Arial Narrow"/>
                <w:sz w:val="21"/>
              </w:rPr>
            </w:r>
          </w:p>
        </w:tc>
      </w:tr>
      <w:tr>
        <w:trPr>
          <w:trHeight w:val="278" w:hRule="exact"/>
        </w:trPr>
        <w:tc>
          <w:tcPr>
            <w:tcW w:w="2789" w:type="dxa"/>
            <w:vMerge w:val="restart"/>
            <w:tcBorders>
              <w:top w:val="nil" w:sz="6" w:space="0" w:color="auto"/>
              <w:left w:val="nil" w:sz="6" w:space="0" w:color="auto"/>
              <w:right w:val="single" w:sz="4"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中国联合网络通信有限公司</w:t>
            </w:r>
          </w:p>
        </w:tc>
        <w:tc>
          <w:tcPr>
            <w:tcW w:w="2777"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102"/>
              <w:jc w:val="right"/>
              <w:rPr>
                <w:rFonts w:ascii="Arial Narrow" w:hAnsi="Arial Narrow" w:cs="Arial Narrow" w:eastAsia="Arial Narrow" w:hint="default"/>
                <w:sz w:val="21"/>
                <w:szCs w:val="21"/>
              </w:rPr>
            </w:pPr>
            <w:r>
              <w:rPr>
                <w:rFonts w:ascii="Arial Narrow"/>
                <w:spacing w:val="-1"/>
                <w:sz w:val="21"/>
              </w:rPr>
              <w:t>6,191,526.67</w:t>
            </w:r>
            <w:r>
              <w:rPr>
                <w:rFonts w:ascii="Arial Narrow"/>
                <w:sz w:val="21"/>
              </w:rPr>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105"/>
              <w:jc w:val="right"/>
              <w:rPr>
                <w:rFonts w:ascii="Arial Narrow" w:hAnsi="Arial Narrow" w:cs="Arial Narrow" w:eastAsia="Arial Narrow" w:hint="default"/>
                <w:sz w:val="21"/>
                <w:szCs w:val="21"/>
              </w:rPr>
            </w:pPr>
            <w:r>
              <w:rPr>
                <w:rFonts w:ascii="Arial Narrow"/>
                <w:spacing w:val="-1"/>
                <w:sz w:val="21"/>
              </w:rPr>
              <w:t>4.10</w:t>
            </w:r>
            <w:r>
              <w:rPr>
                <w:rFonts w:ascii="Arial Narrow"/>
                <w:sz w:val="21"/>
              </w:rPr>
            </w:r>
          </w:p>
        </w:tc>
      </w:tr>
      <w:tr>
        <w:trPr>
          <w:trHeight w:val="127" w:hRule="exact"/>
        </w:trPr>
        <w:tc>
          <w:tcPr>
            <w:tcW w:w="2789" w:type="dxa"/>
            <w:vMerge/>
            <w:tcBorders>
              <w:left w:val="nil" w:sz="6" w:space="0" w:color="auto"/>
              <w:bottom w:val="nil" w:sz="6" w:space="0" w:color="auto"/>
              <w:right w:val="single" w:sz="4" w:space="0" w:color="000000"/>
            </w:tcBorders>
          </w:tcPr>
          <w:p>
            <w:pPr/>
          </w:p>
        </w:tc>
        <w:tc>
          <w:tcPr>
            <w:tcW w:w="2777" w:type="dxa"/>
            <w:vMerge w:val="restart"/>
            <w:tcBorders>
              <w:top w:val="nil" w:sz="6" w:space="0" w:color="auto"/>
              <w:left w:val="single" w:sz="4" w:space="0" w:color="000000"/>
              <w:right w:val="single" w:sz="4" w:space="0" w:color="000000"/>
            </w:tcBorders>
          </w:tcPr>
          <w:p>
            <w:pPr>
              <w:pStyle w:val="TableParagraph"/>
              <w:spacing w:line="240" w:lineRule="auto" w:before="175"/>
              <w:ind w:left="1557" w:right="0"/>
              <w:jc w:val="left"/>
              <w:rPr>
                <w:rFonts w:ascii="Arial Narrow" w:hAnsi="Arial Narrow" w:cs="Arial Narrow" w:eastAsia="Arial Narrow" w:hint="default"/>
                <w:sz w:val="21"/>
                <w:szCs w:val="21"/>
              </w:rPr>
            </w:pPr>
            <w:r>
              <w:rPr>
                <w:rFonts w:ascii="Arial Narrow"/>
                <w:b/>
                <w:sz w:val="21"/>
              </w:rPr>
              <w:t>48,045,419.37</w:t>
            </w:r>
            <w:r>
              <w:rPr>
                <w:rFonts w:ascii="Arial Narrow"/>
                <w:sz w:val="21"/>
              </w:rPr>
            </w:r>
          </w:p>
        </w:tc>
        <w:tc>
          <w:tcPr>
            <w:tcW w:w="2976" w:type="dxa"/>
            <w:vMerge w:val="restart"/>
            <w:tcBorders>
              <w:top w:val="nil" w:sz="6" w:space="0" w:color="auto"/>
              <w:left w:val="single" w:sz="4" w:space="0" w:color="000000"/>
              <w:right w:val="nil" w:sz="6" w:space="0" w:color="auto"/>
            </w:tcBorders>
          </w:tcPr>
          <w:p>
            <w:pPr>
              <w:pStyle w:val="TableParagraph"/>
              <w:spacing w:line="240" w:lineRule="auto" w:before="175"/>
              <w:ind w:right="105"/>
              <w:jc w:val="right"/>
              <w:rPr>
                <w:rFonts w:ascii="Arial Narrow" w:hAnsi="Arial Narrow" w:cs="Arial Narrow" w:eastAsia="Arial Narrow" w:hint="default"/>
                <w:sz w:val="21"/>
                <w:szCs w:val="21"/>
              </w:rPr>
            </w:pPr>
            <w:r>
              <w:rPr>
                <w:rFonts w:ascii="Arial Narrow"/>
                <w:b/>
                <w:spacing w:val="-1"/>
                <w:sz w:val="21"/>
              </w:rPr>
              <w:t>31.79</w:t>
            </w:r>
            <w:r>
              <w:rPr>
                <w:rFonts w:ascii="Arial Narrow"/>
                <w:sz w:val="21"/>
              </w:rPr>
            </w:r>
          </w:p>
        </w:tc>
      </w:tr>
      <w:tr>
        <w:trPr>
          <w:trHeight w:val="377" w:hRule="exact"/>
        </w:trPr>
        <w:tc>
          <w:tcPr>
            <w:tcW w:w="2789" w:type="dxa"/>
            <w:tcBorders>
              <w:top w:val="nil" w:sz="6" w:space="0" w:color="auto"/>
              <w:left w:val="nil" w:sz="6" w:space="0" w:color="auto"/>
              <w:bottom w:val="single" w:sz="4" w:space="0" w:color="000000"/>
              <w:right w:val="single" w:sz="4" w:space="0" w:color="000000"/>
            </w:tcBorders>
          </w:tcPr>
          <w:p>
            <w:pPr>
              <w:pStyle w:val="TableParagraph"/>
              <w:spacing w:line="240" w:lineRule="auto" w:before="2"/>
              <w:ind w:left="18"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777" w:type="dxa"/>
            <w:vMerge/>
            <w:tcBorders>
              <w:left w:val="single" w:sz="4" w:space="0" w:color="000000"/>
              <w:bottom w:val="single" w:sz="4" w:space="0" w:color="000000"/>
              <w:right w:val="single" w:sz="4" w:space="0" w:color="000000"/>
            </w:tcBorders>
          </w:tcPr>
          <w:p>
            <w:pPr/>
          </w:p>
        </w:tc>
        <w:tc>
          <w:tcPr>
            <w:tcW w:w="2976" w:type="dxa"/>
            <w:vMerge/>
            <w:tcBorders>
              <w:left w:val="single" w:sz="4" w:space="0" w:color="000000"/>
              <w:bottom w:val="single" w:sz="4" w:space="0" w:color="000000"/>
              <w:right w:val="nil" w:sz="6" w:space="0" w:color="auto"/>
            </w:tcBorders>
          </w:tcPr>
          <w:p>
            <w:pPr/>
          </w:p>
        </w:tc>
      </w:tr>
    </w:tbl>
    <w:p>
      <w:pPr>
        <w:spacing w:line="240" w:lineRule="auto" w:before="2"/>
        <w:rPr>
          <w:rFonts w:ascii="宋体" w:hAnsi="宋体" w:cs="宋体" w:eastAsia="宋体" w:hint="default"/>
          <w:sz w:val="11"/>
          <w:szCs w:val="11"/>
        </w:rPr>
      </w:pPr>
    </w:p>
    <w:p>
      <w:pPr>
        <w:spacing w:before="36"/>
        <w:ind w:left="838" w:right="1041" w:firstLine="0"/>
        <w:jc w:val="left"/>
        <w:rPr>
          <w:rFonts w:ascii="宋体" w:hAnsi="宋体" w:cs="宋体" w:eastAsia="宋体" w:hint="default"/>
          <w:sz w:val="21"/>
          <w:szCs w:val="21"/>
        </w:rPr>
      </w:pPr>
      <w:r>
        <w:rPr/>
        <w:pict>
          <v:group style="position:absolute;margin-left:84.503998pt;margin-top:-76.326309pt;width:426.45pt;height:.5pt;mso-position-horizontal-relative:page;mso-position-vertical-relative:paragraph;z-index:-1134280" coordorigin="1690,-1527" coordsize="8529,10">
            <v:shape style="position:absolute;left:1690;top:-1527;width:5547;height:10" type="#_x0000_t75" stroked="false">
              <v:imagedata r:id="rId972" o:title=""/>
            </v:shape>
            <v:shape style="position:absolute;left:7233;top:-1527;width:2986;height:10" type="#_x0000_t75" stroked="false">
              <v:imagedata r:id="rId607" o:title=""/>
            </v:shape>
            <w10:wrap type="none"/>
          </v:group>
        </w:pict>
      </w:r>
      <w:r>
        <w:rPr/>
        <w:pict>
          <v:group style="position:absolute;margin-left:84.503998pt;margin-top:-48.606365pt;width:426.45pt;height:.5pt;mso-position-horizontal-relative:page;mso-position-vertical-relative:paragraph;z-index:-1134256" coordorigin="1690,-972" coordsize="8529,10">
            <v:shape style="position:absolute;left:1690;top:-972;width:5547;height:10" type="#_x0000_t75" stroked="false">
              <v:imagedata r:id="rId972" o:title=""/>
            </v:shape>
            <v:shape style="position:absolute;left:7233;top:-972;width:2986;height:10" type="#_x0000_t75" stroked="false">
              <v:imagedata r:id="rId607" o:title=""/>
            </v:shape>
            <w10:wrap type="none"/>
          </v:group>
        </w:pict>
      </w:r>
      <w:r>
        <w:rPr/>
        <w:pict>
          <v:group style="position:absolute;margin-left:84.503998pt;margin-top:-32.736347pt;width:426.45pt;height:5.05pt;mso-position-horizontal-relative:page;mso-position-vertical-relative:paragraph;z-index:-1134232" coordorigin="1690,-655" coordsize="8529,101">
            <v:shape style="position:absolute;left:1690;top:-655;width:5567;height:101" type="#_x0000_t75" stroked="false">
              <v:imagedata r:id="rId973" o:title=""/>
            </v:shape>
            <v:shape style="position:absolute;left:7233;top:-564;width:2986;height:10" type="#_x0000_t75" stroked="false">
              <v:imagedata r:id="rId607" o:title=""/>
            </v:shape>
            <w10:wrap type="none"/>
          </v:group>
        </w:pict>
      </w:r>
      <w:r>
        <w:rPr/>
        <w:pict>
          <v:shape style="position:absolute;margin-left:223.009995pt;margin-top:-8.496357pt;width:.47999pt;height:.72pt;mso-position-horizontal-relative:page;mso-position-vertical-relative:paragraph;z-index:26440" type="#_x0000_t75" stroked="false">
            <v:imagedata r:id="rId974" o:title=""/>
          </v:shape>
        </w:pict>
      </w:r>
      <w:r>
        <w:rPr/>
        <w:pict>
          <v:shape style="position:absolute;margin-left:361.869995pt;margin-top:-8.496357pt;width:.47996pt;height:.72pt;mso-position-horizontal-relative:page;mso-position-vertical-relative:paragraph;z-index:26464" type="#_x0000_t75" stroked="false">
            <v:imagedata r:id="rId974" o:title=""/>
          </v:shape>
        </w:pict>
      </w:r>
      <w:r>
        <w:rPr/>
        <w:pict>
          <v:shape style="position:absolute;margin-left:314.089996pt;margin-top:47.543682pt;width:.48pt;height:.24pt;mso-position-horizontal-relative:page;mso-position-vertical-relative:paragraph;z-index:26488" type="#_x0000_t75" stroked="false">
            <v:imagedata r:id="rId971" o:title=""/>
          </v:shape>
        </w:pict>
      </w:r>
      <w:r>
        <w:rPr/>
        <w:pict>
          <v:shape style="position:absolute;margin-left:412.390015pt;margin-top:47.543682pt;width:.48003pt;height:.24pt;mso-position-horizontal-relative:page;mso-position-vertical-relative:paragraph;z-index:26512" type="#_x0000_t75" stroked="false">
            <v:imagedata r:id="rId971" o:title=""/>
          </v:shape>
        </w:pict>
      </w:r>
      <w:r>
        <w:rPr/>
        <w:pict>
          <v:group style="position:absolute;margin-left:84.503998pt;margin-top:62.663712pt;width:426.45pt;height:5.4pt;mso-position-horizontal-relative:page;mso-position-vertical-relative:paragraph;z-index:-1134112" coordorigin="1690,1253" coordsize="8529,108">
            <v:shape style="position:absolute;left:1690;top:1253;width:4611;height:108" type="#_x0000_t75" stroked="false">
              <v:imagedata r:id="rId760" o:title=""/>
            </v:shape>
            <v:shape style="position:absolute;left:6277;top:1349;width:1980;height:12" type="#_x0000_t75" stroked="false">
              <v:imagedata r:id="rId761" o:title=""/>
            </v:shape>
            <v:shape style="position:absolute;left:8243;top:1352;width:1976;height:10" type="#_x0000_t75" stroked="false">
              <v:imagedata r:id="rId762" o:title=""/>
            </v:shape>
            <w10:wrap type="none"/>
          </v:group>
        </w:pict>
      </w:r>
      <w:r>
        <w:rPr/>
        <w:pict>
          <v:shape style="position:absolute;margin-left:314.089996pt;margin-top:87.259682pt;width:.48pt;height:.24pt;mso-position-horizontal-relative:page;mso-position-vertical-relative:paragraph;z-index:26560" type="#_x0000_t75" stroked="false">
            <v:imagedata r:id="rId971" o:title=""/>
          </v:shape>
        </w:pict>
      </w:r>
      <w:r>
        <w:rPr/>
        <w:pict>
          <v:shape style="position:absolute;margin-left:412.390015pt;margin-top:87.259682pt;width:.48003pt;height:.24pt;mso-position-horizontal-relative:page;mso-position-vertical-relative:paragraph;z-index:26584" type="#_x0000_t75" stroked="false">
            <v:imagedata r:id="rId971" o:title=""/>
          </v:shape>
        </w:pict>
      </w:r>
      <w:r>
        <w:rPr>
          <w:rFonts w:ascii="Arial Narrow" w:hAnsi="Arial Narrow" w:cs="Arial Narrow" w:eastAsia="Arial Narrow"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51"/>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9"/>
        <w:rPr>
          <w:rFonts w:ascii="宋体" w:hAnsi="宋体" w:cs="宋体" w:eastAsia="宋体" w:hint="default"/>
          <w:b/>
          <w:bCs/>
          <w:sz w:val="17"/>
          <w:szCs w:val="17"/>
        </w:rPr>
      </w:pPr>
    </w:p>
    <w:tbl>
      <w:tblPr>
        <w:tblW w:w="0" w:type="auto"/>
        <w:jc w:val="left"/>
        <w:tblInd w:w="110" w:type="dxa"/>
        <w:tblLayout w:type="fixed"/>
        <w:tblCellMar>
          <w:top w:w="0" w:type="dxa"/>
          <w:left w:w="0" w:type="dxa"/>
          <w:bottom w:w="0" w:type="dxa"/>
          <w:right w:w="0" w:type="dxa"/>
        </w:tblCellMar>
        <w:tblLook w:val="01E0"/>
      </w:tblPr>
      <w:tblGrid>
        <w:gridCol w:w="4611"/>
        <w:gridCol w:w="1966"/>
        <w:gridCol w:w="1966"/>
      </w:tblGrid>
      <w:tr>
        <w:trPr>
          <w:trHeight w:val="398"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20"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57"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554"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93" w:hRule="exact"/>
        </w:trPr>
        <w:tc>
          <w:tcPr>
            <w:tcW w:w="4611"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、将净利润调节为经营活动现金流量</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tc>
        <w:tc>
          <w:tcPr>
            <w:tcW w:w="196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751" w:right="0"/>
              <w:jc w:val="left"/>
              <w:rPr>
                <w:rFonts w:ascii="Arial Narrow" w:hAnsi="Arial Narrow" w:cs="Arial Narrow" w:eastAsia="Arial Narrow" w:hint="default"/>
                <w:sz w:val="21"/>
                <w:szCs w:val="21"/>
              </w:rPr>
            </w:pPr>
            <w:r>
              <w:rPr>
                <w:rFonts w:ascii="Arial Narrow"/>
                <w:sz w:val="21"/>
              </w:rPr>
              <w:t>42,172,182.68</w:t>
            </w:r>
          </w:p>
        </w:tc>
      </w:tr>
      <w:tr>
        <w:trPr>
          <w:trHeight w:val="502" w:hRule="exact"/>
        </w:trPr>
        <w:tc>
          <w:tcPr>
            <w:tcW w:w="4611" w:type="dxa"/>
            <w:tcBorders>
              <w:top w:val="nil" w:sz="6" w:space="0" w:color="auto"/>
              <w:left w:val="nil" w:sz="6" w:space="0" w:color="auto"/>
              <w:bottom w:val="single" w:sz="4" w:space="0" w:color="000000"/>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9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left="751" w:right="0"/>
              <w:jc w:val="left"/>
              <w:rPr>
                <w:rFonts w:ascii="Arial Narrow" w:hAnsi="Arial Narrow" w:cs="Arial Narrow" w:eastAsia="Arial Narrow" w:hint="default"/>
                <w:sz w:val="21"/>
                <w:szCs w:val="21"/>
              </w:rPr>
            </w:pPr>
            <w:r>
              <w:rPr>
                <w:rFonts w:ascii="Arial Narrow"/>
                <w:sz w:val="21"/>
              </w:rPr>
              <w:t>55,012,557.54</w:t>
            </w:r>
          </w:p>
        </w:tc>
        <w:tc>
          <w:tcPr>
            <w:tcW w:w="1966" w:type="dxa"/>
            <w:vMerge/>
            <w:tcBorders>
              <w:left w:val="single" w:sz="4" w:space="0" w:color="000000"/>
              <w:bottom w:val="single" w:sz="4" w:space="0" w:color="000000"/>
              <w:right w:val="nil" w:sz="6" w:space="0" w:color="auto"/>
            </w:tcBorders>
          </w:tcPr>
          <w:p>
            <w:pPr/>
          </w:p>
        </w:tc>
      </w:tr>
    </w:tbl>
    <w:p>
      <w:pPr>
        <w:spacing w:after="0"/>
        <w:sectPr>
          <w:pgSz w:w="11910" w:h="16840"/>
          <w:pgMar w:header="877" w:footer="980" w:top="1060" w:bottom="1160" w:left="1560" w:right="0"/>
        </w:sectPr>
      </w:pPr>
    </w:p>
    <w:p>
      <w:pPr>
        <w:spacing w:line="240" w:lineRule="auto" w:before="6"/>
        <w:rPr>
          <w:rFonts w:ascii="宋体" w:hAnsi="宋体" w:cs="宋体" w:eastAsia="宋体" w:hint="default"/>
          <w:b/>
          <w:bCs/>
          <w:sz w:val="28"/>
          <w:szCs w:val="28"/>
        </w:rPr>
      </w:pPr>
      <w:r>
        <w:rPr/>
        <w:pict>
          <v:shape style="position:absolute;margin-left:314.089996pt;margin-top:91.699982pt;width:.47998pt;height:.12pt;mso-position-horizontal-relative:page;mso-position-vertical-relative:page;z-index:26608" type="#_x0000_t75" stroked="false">
            <v:imagedata r:id="rId971" o:title=""/>
          </v:shape>
        </w:pict>
      </w:r>
      <w:r>
        <w:rPr/>
        <w:pict>
          <v:shape style="position:absolute;margin-left:412.390015pt;margin-top:91.699982pt;width:.48001pt;height:.12pt;mso-position-horizontal-relative:page;mso-position-vertical-relative:page;z-index:26632" type="#_x0000_t75" stroked="false">
            <v:imagedata r:id="rId971" o:title=""/>
          </v:shape>
        </w:pict>
      </w:r>
      <w:r>
        <w:rPr/>
        <w:pict>
          <v:group style="position:absolute;margin-left:84.503998pt;margin-top:111.740005pt;width:426.45pt;height:.5pt;mso-position-horizontal-relative:page;mso-position-vertical-relative:page;z-index:-1133992" coordorigin="1690,2235" coordsize="8529,10">
            <v:shape style="position:absolute;left:1690;top:2235;width:4592;height:10" type="#_x0000_t75" stroked="false">
              <v:imagedata r:id="rId763" o:title=""/>
            </v:shape>
            <v:shape style="position:absolute;left:6277;top:2235;width:1971;height:10" type="#_x0000_t75" stroked="false">
              <v:imagedata r:id="rId719" o:title=""/>
            </v:shape>
            <v:shape style="position:absolute;left:8243;top:2235;width:1976;height:10" type="#_x0000_t75" stroked="false">
              <v:imagedata r:id="rId757" o:title=""/>
            </v:shape>
            <w10:wrap type="none"/>
          </v:group>
        </w:pict>
      </w:r>
      <w:r>
        <w:rPr/>
        <w:pict>
          <v:group style="position:absolute;margin-left:84.503998pt;margin-top:126.620026pt;width:426.45pt;height:5.4pt;mso-position-horizontal-relative:page;mso-position-vertical-relative:page;z-index:-1133968" coordorigin="1690,2532" coordsize="8529,108">
            <v:shape style="position:absolute;left:1690;top:2532;width:4611;height:108" type="#_x0000_t75" stroked="false">
              <v:imagedata r:id="rId770" o:title=""/>
            </v:shape>
            <v:shape style="position:absolute;left:6277;top:2628;width:1980;height:12" type="#_x0000_t75" stroked="false">
              <v:imagedata r:id="rId975" o:title=""/>
            </v:shape>
            <v:shape style="position:absolute;left:8243;top:2631;width:1976;height:10" type="#_x0000_t75" stroked="false">
              <v:imagedata r:id="rId757" o:title=""/>
            </v:shape>
            <w10:wrap type="none"/>
          </v:group>
        </w:pict>
      </w:r>
      <w:r>
        <w:rPr/>
        <w:pict>
          <v:group style="position:absolute;margin-left:84.503998pt;margin-top:151.219986pt;width:426.45pt;height:.75pt;mso-position-horizontal-relative:page;mso-position-vertical-relative:page;z-index:-1133944" coordorigin="1690,3024" coordsize="8529,15">
            <v:shape style="position:absolute;left:1690;top:3029;width:4592;height:10" type="#_x0000_t75" stroked="false">
              <v:imagedata r:id="rId763" o:title=""/>
            </v:shape>
            <v:shape style="position:absolute;left:6277;top:3024;width:1980;height:14" type="#_x0000_t75" stroked="false">
              <v:imagedata r:id="rId756" o:title=""/>
            </v:shape>
            <v:shape style="position:absolute;left:8243;top:3029;width:1976;height:10" type="#_x0000_t75" stroked="false">
              <v:imagedata r:id="rId757" o:title=""/>
            </v:shape>
            <w10:wrap type="none"/>
          </v:group>
        </w:pict>
      </w:r>
      <w:r>
        <w:rPr/>
        <w:pict>
          <v:group style="position:absolute;margin-left:84.503998pt;margin-top:166.339966pt;width:426.45pt;height:5.4pt;mso-position-horizontal-relative:page;mso-position-vertical-relative:page;z-index:-1133920" coordorigin="1690,3327" coordsize="8529,108">
            <v:shape style="position:absolute;left:1690;top:3327;width:4611;height:108" type="#_x0000_t75" stroked="false">
              <v:imagedata r:id="rId760" o:title=""/>
            </v:shape>
            <v:shape style="position:absolute;left:6277;top:3423;width:1980;height:12" type="#_x0000_t75" stroked="false">
              <v:imagedata r:id="rId975" o:title=""/>
            </v:shape>
            <v:shape style="position:absolute;left:8243;top:3425;width:1976;height:10" type="#_x0000_t75" stroked="false">
              <v:imagedata r:id="rId757" o:title=""/>
            </v:shape>
            <w10:wrap type="none"/>
          </v:group>
        </w:pict>
      </w:r>
      <w:r>
        <w:rPr/>
        <w:pict>
          <v:group style="position:absolute;margin-left:84.503998pt;margin-top:190.939987pt;width:426.45pt;height:.75pt;mso-position-horizontal-relative:page;mso-position-vertical-relative:page;z-index:-1133896" coordorigin="1690,3819" coordsize="8529,15">
            <v:shape style="position:absolute;left:1690;top:3824;width:4592;height:10" type="#_x0000_t75" stroked="false">
              <v:imagedata r:id="rId763" o:title=""/>
            </v:shape>
            <v:shape style="position:absolute;left:6277;top:3819;width:1980;height:14" type="#_x0000_t75" stroked="false">
              <v:imagedata r:id="rId756" o:title=""/>
            </v:shape>
            <v:shape style="position:absolute;left:8243;top:3824;width:1976;height:10" type="#_x0000_t75" stroked="false">
              <v:imagedata r:id="rId757" o:title=""/>
            </v:shape>
            <w10:wrap type="none"/>
          </v:group>
        </w:pict>
      </w:r>
      <w:r>
        <w:rPr/>
        <w:pict>
          <v:group style="position:absolute;margin-left:84.503998pt;margin-top:206.060028pt;width:426.45pt;height:5.4pt;mso-position-horizontal-relative:page;mso-position-vertical-relative:page;z-index:-1133872" coordorigin="1690,4121" coordsize="8529,108">
            <v:shape style="position:absolute;left:1690;top:4121;width:4611;height:108" type="#_x0000_t75" stroked="false">
              <v:imagedata r:id="rId760" o:title=""/>
            </v:shape>
            <v:shape style="position:absolute;left:6277;top:4217;width:1980;height:12" type="#_x0000_t75" stroked="false">
              <v:imagedata r:id="rId975" o:title=""/>
            </v:shape>
            <v:shape style="position:absolute;left:8243;top:4220;width:1976;height:10" type="#_x0000_t75" stroked="false">
              <v:imagedata r:id="rId762" o:title=""/>
            </v:shape>
            <w10:wrap type="none"/>
          </v:group>
        </w:pict>
      </w:r>
      <w:r>
        <w:rPr/>
        <w:pict>
          <v:group style="position:absolute;margin-left:84.503998pt;margin-top:224.899963pt;width:426.45pt;height:5.05pt;mso-position-horizontal-relative:page;mso-position-vertical-relative:page;z-index:-1133848" coordorigin="1690,4498" coordsize="8529,101">
            <v:shape style="position:absolute;left:1690;top:4498;width:4611;height:101" type="#_x0000_t75" stroked="false">
              <v:imagedata r:id="rId776" o:title=""/>
            </v:shape>
            <v:shape style="position:absolute;left:6277;top:4589;width:1971;height:10" type="#_x0000_t75" stroked="false">
              <v:imagedata r:id="rId719" o:title=""/>
            </v:shape>
            <v:shape style="position:absolute;left:8243;top:4589;width:1976;height:10" type="#_x0000_t75" stroked="false">
              <v:imagedata r:id="rId757" o:title=""/>
            </v:shape>
            <w10:wrap type="none"/>
          </v:group>
        </w:pict>
      </w:r>
      <w:r>
        <w:rPr/>
        <w:pict>
          <v:group style="position:absolute;margin-left:84.503998pt;margin-top:247.820007pt;width:426.45pt;height:.5pt;mso-position-horizontal-relative:page;mso-position-vertical-relative:page;z-index:-1133824" coordorigin="1690,4956" coordsize="8529,10">
            <v:shape style="position:absolute;left:1690;top:4956;width:4592;height:10" type="#_x0000_t75" stroked="false">
              <v:imagedata r:id="rId763" o:title=""/>
            </v:shape>
            <v:shape style="position:absolute;left:6277;top:4956;width:1971;height:10" type="#_x0000_t75" stroked="false">
              <v:imagedata r:id="rId719" o:title=""/>
            </v:shape>
            <v:shape style="position:absolute;left:8243;top:4956;width:1976;height:10" type="#_x0000_t75" stroked="false">
              <v:imagedata r:id="rId757" o:title=""/>
            </v:shape>
            <w10:wrap type="none"/>
          </v:group>
        </w:pict>
      </w:r>
      <w:r>
        <w:rPr/>
        <w:pict>
          <v:group style="position:absolute;margin-left:84.503998pt;margin-top:261.739899pt;width:426.45pt;height:5.05pt;mso-position-horizontal-relative:page;mso-position-vertical-relative:page;z-index:-1133800" coordorigin="1690,5235" coordsize="8529,101">
            <v:shape style="position:absolute;left:1690;top:5235;width:4611;height:101" type="#_x0000_t75" stroked="false">
              <v:imagedata r:id="rId976" o:title=""/>
            </v:shape>
            <v:shape style="position:absolute;left:6277;top:5326;width:1971;height:10" type="#_x0000_t75" stroked="false">
              <v:imagedata r:id="rId719" o:title=""/>
            </v:shape>
            <v:shape style="position:absolute;left:8243;top:5326;width:1976;height:10" type="#_x0000_t75" stroked="false">
              <v:imagedata r:id="rId757" o:title=""/>
            </v:shape>
            <w10:wrap type="none"/>
          </v:group>
        </w:pict>
      </w:r>
      <w:r>
        <w:rPr/>
        <w:pict>
          <v:group style="position:absolute;margin-left:84.503998pt;margin-top:280.249969pt;width:426.45pt;height:5.05pt;mso-position-horizontal-relative:page;mso-position-vertical-relative:page;z-index:-1133776" coordorigin="1690,5605" coordsize="8529,101">
            <v:shape style="position:absolute;left:1690;top:5605;width:4611;height:101" type="#_x0000_t75" stroked="false">
              <v:imagedata r:id="rId767" o:title=""/>
            </v:shape>
            <v:shape style="position:absolute;left:6277;top:5696;width:1971;height:10" type="#_x0000_t75" stroked="false">
              <v:imagedata r:id="rId724" o:title=""/>
            </v:shape>
            <v:shape style="position:absolute;left:8243;top:5696;width:1976;height:10" type="#_x0000_t75" stroked="false">
              <v:imagedata r:id="rId762" o:title=""/>
            </v:shape>
            <w10:wrap type="none"/>
          </v:group>
        </w:pict>
      </w:r>
      <w:r>
        <w:rPr/>
        <w:pict>
          <v:group style="position:absolute;margin-left:84.503998pt;margin-top:298.729950pt;width:426.45pt;height:5.05pt;mso-position-horizontal-relative:page;mso-position-vertical-relative:page;z-index:-1133752" coordorigin="1690,5975" coordsize="8529,101">
            <v:shape style="position:absolute;left:1690;top:5975;width:4611;height:101" type="#_x0000_t75" stroked="false">
              <v:imagedata r:id="rId767" o:title=""/>
            </v:shape>
            <v:shape style="position:absolute;left:6277;top:6066;width:1971;height:10" type="#_x0000_t75" stroked="false">
              <v:imagedata r:id="rId719" o:title=""/>
            </v:shape>
            <v:shape style="position:absolute;left:8243;top:6066;width:1976;height:10" type="#_x0000_t75" stroked="false">
              <v:imagedata r:id="rId757" o:title=""/>
            </v:shape>
            <w10:wrap type="none"/>
          </v:group>
        </w:pict>
      </w:r>
      <w:r>
        <w:rPr/>
        <w:pict>
          <v:group style="position:absolute;margin-left:84.503998pt;margin-top:321.649994pt;width:426.45pt;height:.5pt;mso-position-horizontal-relative:page;mso-position-vertical-relative:page;z-index:-1133728" coordorigin="1690,6433" coordsize="8529,10">
            <v:shape style="position:absolute;left:1690;top:6433;width:4592;height:10" type="#_x0000_t75" stroked="false">
              <v:imagedata r:id="rId763" o:title=""/>
            </v:shape>
            <v:shape style="position:absolute;left:6277;top:6433;width:1971;height:10" type="#_x0000_t75" stroked="false">
              <v:imagedata r:id="rId719" o:title=""/>
            </v:shape>
            <v:shape style="position:absolute;left:8243;top:6433;width:1976;height:10" type="#_x0000_t75" stroked="false">
              <v:imagedata r:id="rId757" o:title=""/>
            </v:shape>
            <w10:wrap type="none"/>
          </v:group>
        </w:pict>
      </w:r>
      <w:r>
        <w:rPr/>
        <w:pict>
          <v:group style="position:absolute;margin-left:84.503998pt;margin-top:335.569977pt;width:426.45pt;height:5.05pt;mso-position-horizontal-relative:page;mso-position-vertical-relative:page;z-index:-1133704" coordorigin="1690,6711" coordsize="8529,101">
            <v:shape style="position:absolute;left:1690;top:6711;width:4611;height:101" type="#_x0000_t75" stroked="false">
              <v:imagedata r:id="rId977" o:title=""/>
            </v:shape>
            <v:shape style="position:absolute;left:6277;top:6803;width:1971;height:10" type="#_x0000_t75" stroked="false">
              <v:imagedata r:id="rId719" o:title=""/>
            </v:shape>
            <v:shape style="position:absolute;left:8243;top:6803;width:1976;height:10" type="#_x0000_t75" stroked="false">
              <v:imagedata r:id="rId757" o:title=""/>
            </v:shape>
            <w10:wrap type="none"/>
          </v:group>
        </w:pict>
      </w:r>
      <w:r>
        <w:rPr/>
        <w:pict>
          <v:group style="position:absolute;margin-left:84.503998pt;margin-top:354.049988pt;width:426.45pt;height:5.05pt;mso-position-horizontal-relative:page;mso-position-vertical-relative:page;z-index:-1133680" coordorigin="1690,7081" coordsize="8529,101">
            <v:shape style="position:absolute;left:1690;top:7081;width:4611;height:101" type="#_x0000_t75" stroked="false">
              <v:imagedata r:id="rId977" o:title=""/>
            </v:shape>
            <v:shape style="position:absolute;left:6277;top:7172;width:1971;height:10" type="#_x0000_t75" stroked="false">
              <v:imagedata r:id="rId719" o:title=""/>
            </v:shape>
            <v:shape style="position:absolute;left:8243;top:7172;width:1976;height:10" type="#_x0000_t75" stroked="false">
              <v:imagedata r:id="rId757" o:title=""/>
            </v:shape>
            <w10:wrap type="none"/>
          </v:group>
        </w:pict>
      </w:r>
      <w:r>
        <w:rPr/>
        <w:pict>
          <v:group style="position:absolute;margin-left:84.503998pt;margin-top:372.529999pt;width:426.45pt;height:5.05pt;mso-position-horizontal-relative:page;mso-position-vertical-relative:page;z-index:-1133656" coordorigin="1690,7451" coordsize="8529,101">
            <v:shape style="position:absolute;left:1690;top:7451;width:4611;height:101" type="#_x0000_t75" stroked="false">
              <v:imagedata r:id="rId767" o:title=""/>
            </v:shape>
            <v:shape style="position:absolute;left:6277;top:7542;width:1971;height:10" type="#_x0000_t75" stroked="false">
              <v:imagedata r:id="rId724" o:title=""/>
            </v:shape>
            <v:shape style="position:absolute;left:8243;top:7542;width:1976;height:10" type="#_x0000_t75" stroked="false">
              <v:imagedata r:id="rId762" o:title=""/>
            </v:shape>
            <w10:wrap type="none"/>
          </v:group>
        </w:pict>
      </w:r>
      <w:r>
        <w:rPr/>
        <w:pict>
          <v:group style="position:absolute;margin-left:84.503998pt;margin-top:395.449982pt;width:426.45pt;height:.5pt;mso-position-horizontal-relative:page;mso-position-vertical-relative:page;z-index:-1133632" coordorigin="1690,7909" coordsize="8529,10">
            <v:shape style="position:absolute;left:1690;top:7909;width:4592;height:10" type="#_x0000_t75" stroked="false">
              <v:imagedata r:id="rId763" o:title=""/>
            </v:shape>
            <v:shape style="position:absolute;left:6277;top:7909;width:1971;height:10" type="#_x0000_t75" stroked="false">
              <v:imagedata r:id="rId724" o:title=""/>
            </v:shape>
            <v:shape style="position:absolute;left:8243;top:7909;width:1976;height:10" type="#_x0000_t75" stroked="false">
              <v:imagedata r:id="rId762" o:title=""/>
            </v:shape>
            <w10:wrap type="none"/>
          </v:group>
        </w:pict>
      </w:r>
      <w:r>
        <w:rPr/>
        <w:pict>
          <v:group style="position:absolute;margin-left:84.503998pt;margin-top:409.369995pt;width:426.45pt;height:5.05pt;mso-position-horizontal-relative:page;mso-position-vertical-relative:page;z-index:-1133608" coordorigin="1690,8187" coordsize="8529,101">
            <v:shape style="position:absolute;left:1690;top:8187;width:4611;height:101" type="#_x0000_t75" stroked="false">
              <v:imagedata r:id="rId977" o:title=""/>
            </v:shape>
            <v:shape style="position:absolute;left:6277;top:8279;width:1971;height:10" type="#_x0000_t75" stroked="false">
              <v:imagedata r:id="rId719" o:title=""/>
            </v:shape>
            <v:shape style="position:absolute;left:8243;top:8279;width:1976;height:10" type="#_x0000_t75" stroked="false">
              <v:imagedata r:id="rId757" o:title=""/>
            </v:shape>
            <w10:wrap type="none"/>
          </v:group>
        </w:pict>
      </w:r>
      <w:r>
        <w:rPr/>
        <w:pict>
          <v:group style="position:absolute;margin-left:84.503998pt;margin-top:427.849976pt;width:426.45pt;height:5.05pt;mso-position-horizontal-relative:page;mso-position-vertical-relative:page;z-index:-1133584" coordorigin="1690,8557" coordsize="8529,101">
            <v:shape style="position:absolute;left:1690;top:8557;width:4611;height:101" type="#_x0000_t75" stroked="false">
              <v:imagedata r:id="rId977" o:title=""/>
            </v:shape>
            <v:shape style="position:absolute;left:6277;top:8648;width:1971;height:10" type="#_x0000_t75" stroked="false">
              <v:imagedata r:id="rId719" o:title=""/>
            </v:shape>
            <v:shape style="position:absolute;left:8243;top:8648;width:1976;height:10" type="#_x0000_t75" stroked="false">
              <v:imagedata r:id="rId757" o:title=""/>
            </v:shape>
            <w10:wrap type="none"/>
          </v:group>
        </w:pict>
      </w:r>
      <w:r>
        <w:rPr/>
        <w:pict>
          <v:group style="position:absolute;margin-left:84.503998pt;margin-top:446.349976pt;width:426.45pt;height:5.05pt;mso-position-horizontal-relative:page;mso-position-vertical-relative:page;z-index:-1133560" coordorigin="1690,8927" coordsize="8529,101">
            <v:shape style="position:absolute;left:1690;top:8927;width:4611;height:101" type="#_x0000_t75" stroked="false">
              <v:imagedata r:id="rId767" o:title=""/>
            </v:shape>
            <v:shape style="position:absolute;left:6277;top:9018;width:1971;height:10" type="#_x0000_t75" stroked="false">
              <v:imagedata r:id="rId724" o:title=""/>
            </v:shape>
            <v:shape style="position:absolute;left:8243;top:9018;width:1976;height:10" type="#_x0000_t75" stroked="false">
              <v:imagedata r:id="rId762" o:title=""/>
            </v:shape>
            <w10:wrap type="none"/>
          </v:group>
        </w:pict>
      </w:r>
      <w:r>
        <w:rPr/>
        <w:pict>
          <v:group style="position:absolute;margin-left:84.503998pt;margin-top:469.269958pt;width:426.45pt;height:.5pt;mso-position-horizontal-relative:page;mso-position-vertical-relative:page;z-index:-1133536" coordorigin="1690,9385" coordsize="8529,10">
            <v:shape style="position:absolute;left:1690;top:9385;width:4592;height:10" type="#_x0000_t75" stroked="false">
              <v:imagedata r:id="rId763" o:title=""/>
            </v:shape>
            <v:shape style="position:absolute;left:6277;top:9385;width:1971;height:10" type="#_x0000_t75" stroked="false">
              <v:imagedata r:id="rId724" o:title=""/>
            </v:shape>
            <v:shape style="position:absolute;left:8243;top:9385;width:1976;height:10" type="#_x0000_t75" stroked="false">
              <v:imagedata r:id="rId762" o:title=""/>
            </v:shape>
            <w10:wrap type="none"/>
          </v:group>
        </w:pict>
      </w:r>
      <w:r>
        <w:rPr/>
        <w:pict>
          <v:group style="position:absolute;margin-left:84.503998pt;margin-top:483.189972pt;width:426.45pt;height:5.05pt;mso-position-horizontal-relative:page;mso-position-vertical-relative:page;z-index:-1133512" coordorigin="1690,9664" coordsize="8529,101">
            <v:shape style="position:absolute;left:1690;top:9664;width:4611;height:101" type="#_x0000_t75" stroked="false">
              <v:imagedata r:id="rId767" o:title=""/>
            </v:shape>
            <v:shape style="position:absolute;left:6277;top:9755;width:1971;height:10" type="#_x0000_t75" stroked="false">
              <v:imagedata r:id="rId719" o:title=""/>
            </v:shape>
            <v:shape style="position:absolute;left:8243;top:9755;width:1976;height:10" type="#_x0000_t75" stroked="false">
              <v:imagedata r:id="rId757" o:title=""/>
            </v:shape>
            <w10:wrap type="none"/>
          </v:group>
        </w:pict>
      </w:r>
      <w:r>
        <w:rPr/>
        <w:pict>
          <v:group style="position:absolute;margin-left:84.503998pt;margin-top:501.669983pt;width:426.45pt;height:5.05pt;mso-position-horizontal-relative:page;mso-position-vertical-relative:page;z-index:-1133488" coordorigin="1690,10033" coordsize="8529,101">
            <v:shape style="position:absolute;left:1690;top:10033;width:4611;height:101" type="#_x0000_t75" stroked="false">
              <v:imagedata r:id="rId977" o:title=""/>
            </v:shape>
            <v:shape style="position:absolute;left:6277;top:10125;width:1971;height:10" type="#_x0000_t75" stroked="false">
              <v:imagedata r:id="rId719" o:title=""/>
            </v:shape>
            <v:shape style="position:absolute;left:8243;top:10125;width:1976;height:10" type="#_x0000_t75" stroked="false">
              <v:imagedata r:id="rId757" o:title=""/>
            </v:shape>
            <w10:wrap type="none"/>
          </v:group>
        </w:pict>
      </w:r>
      <w:r>
        <w:rPr/>
        <w:pict>
          <v:group style="position:absolute;margin-left:84.503998pt;margin-top:520.149963pt;width:426.45pt;height:5.05pt;mso-position-horizontal-relative:page;mso-position-vertical-relative:page;z-index:-1133464" coordorigin="1690,10403" coordsize="8529,101">
            <v:shape style="position:absolute;left:1690;top:10403;width:4611;height:101" type="#_x0000_t75" stroked="false">
              <v:imagedata r:id="rId977" o:title=""/>
            </v:shape>
            <v:shape style="position:absolute;left:6277;top:10494;width:1971;height:10" type="#_x0000_t75" stroked="false">
              <v:imagedata r:id="rId719" o:title=""/>
            </v:shape>
            <v:shape style="position:absolute;left:8243;top:10494;width:1976;height:10" type="#_x0000_t75" stroked="false">
              <v:imagedata r:id="rId757"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4611"/>
        <w:gridCol w:w="1966"/>
        <w:gridCol w:w="1966"/>
      </w:tblGrid>
      <w:tr>
        <w:trPr>
          <w:trHeight w:val="396"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20"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57"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554"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00" w:hRule="exact"/>
        </w:trPr>
        <w:tc>
          <w:tcPr>
            <w:tcW w:w="4611"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99"/>
              <w:jc w:val="right"/>
              <w:rPr>
                <w:rFonts w:ascii="Arial Narrow" w:hAnsi="Arial Narrow" w:cs="Arial Narrow" w:eastAsia="Arial Narrow" w:hint="default"/>
                <w:sz w:val="21"/>
                <w:szCs w:val="21"/>
              </w:rPr>
            </w:pPr>
            <w:r>
              <w:rPr>
                <w:rFonts w:ascii="Arial Narrow"/>
                <w:spacing w:val="-1"/>
                <w:sz w:val="21"/>
              </w:rPr>
              <w:t>548,812.30</w:t>
            </w:r>
            <w:r>
              <w:rPr>
                <w:rFonts w:ascii="Arial Narrow"/>
                <w:sz w:val="21"/>
              </w:rPr>
            </w:r>
          </w:p>
        </w:tc>
        <w:tc>
          <w:tcPr>
            <w:tcW w:w="1966"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484,449.91</w:t>
            </w:r>
            <w:r>
              <w:rPr>
                <w:rFonts w:ascii="Arial Narrow"/>
                <w:sz w:val="21"/>
              </w:rPr>
            </w: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542"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1,513,098.90</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Arial Narrow" w:hAnsi="Arial Narrow" w:cs="Arial Narrow" w:eastAsia="Arial Narrow" w:hint="default"/>
                <w:sz w:val="21"/>
                <w:szCs w:val="21"/>
              </w:rPr>
            </w:pPr>
            <w:r>
              <w:rPr>
                <w:rFonts w:ascii="Arial Narrow"/>
                <w:spacing w:val="-1"/>
                <w:sz w:val="21"/>
              </w:rPr>
              <w:t>855,299.24</w:t>
            </w:r>
            <w:r>
              <w:rPr>
                <w:rFonts w:ascii="Arial Narrow"/>
                <w:sz w:val="21"/>
              </w:rPr>
            </w:r>
          </w:p>
        </w:tc>
      </w:tr>
      <w:tr>
        <w:trPr>
          <w:trHeight w:val="500"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542" w:right="0"/>
              <w:jc w:val="left"/>
              <w:rPr>
                <w:rFonts w:ascii="宋体" w:hAnsi="宋体" w:cs="宋体" w:eastAsia="宋体" w:hint="default"/>
                <w:sz w:val="21"/>
                <w:szCs w:val="21"/>
              </w:rPr>
            </w:pPr>
            <w:r>
              <w:rPr>
                <w:rFonts w:ascii="宋体" w:hAnsi="宋体" w:cs="宋体" w:eastAsia="宋体" w:hint="default"/>
                <w:sz w:val="21"/>
                <w:szCs w:val="21"/>
              </w:rPr>
              <w:t>油气资产折耗</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544" w:right="0"/>
              <w:jc w:val="left"/>
              <w:rPr>
                <w:rFonts w:ascii="宋体" w:hAnsi="宋体" w:cs="宋体" w:eastAsia="宋体" w:hint="default"/>
                <w:sz w:val="21"/>
                <w:szCs w:val="21"/>
              </w:rPr>
            </w:pPr>
            <w:r>
              <w:rPr>
                <w:rFonts w:ascii="宋体" w:hAnsi="宋体" w:cs="宋体" w:eastAsia="宋体" w:hint="default"/>
                <w:sz w:val="21"/>
                <w:szCs w:val="21"/>
              </w:rPr>
              <w:t>生产性生物资产折旧</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98"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54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Arial Narrow" w:hAnsi="Arial Narrow" w:cs="Arial Narrow" w:eastAsia="Arial Narrow" w:hint="default"/>
                <w:sz w:val="21"/>
                <w:szCs w:val="21"/>
              </w:rPr>
            </w:pPr>
            <w:r>
              <w:rPr>
                <w:rFonts w:ascii="Arial Narrow"/>
                <w:spacing w:val="-1"/>
                <w:sz w:val="21"/>
              </w:rPr>
              <w:t>600,823.32</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Arial Narrow" w:hAnsi="Arial Narrow" w:cs="Arial Narrow" w:eastAsia="Arial Narrow" w:hint="default"/>
                <w:sz w:val="21"/>
                <w:szCs w:val="21"/>
              </w:rPr>
            </w:pPr>
            <w:r>
              <w:rPr>
                <w:rFonts w:ascii="Arial Narrow"/>
                <w:spacing w:val="-1"/>
                <w:sz w:val="21"/>
              </w:rPr>
              <w:t>600,823.42</w:t>
            </w:r>
            <w:r>
              <w:rPr>
                <w:rFonts w:ascii="Arial Narrow"/>
                <w:sz w:val="21"/>
              </w:rPr>
            </w:r>
          </w:p>
        </w:tc>
      </w:tr>
      <w:tr>
        <w:trPr>
          <w:trHeight w:val="30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54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9"/>
              <w:jc w:val="right"/>
              <w:rPr>
                <w:rFonts w:ascii="Arial Narrow" w:hAnsi="Arial Narrow" w:cs="Arial Narrow" w:eastAsia="Arial Narrow" w:hint="default"/>
                <w:sz w:val="21"/>
                <w:szCs w:val="21"/>
              </w:rPr>
            </w:pPr>
            <w:r>
              <w:rPr>
                <w:rFonts w:ascii="Arial Narrow"/>
                <w:spacing w:val="-1"/>
                <w:sz w:val="21"/>
              </w:rPr>
              <w:t>58,891.08</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2"/>
              <w:jc w:val="right"/>
              <w:rPr>
                <w:rFonts w:ascii="Arial Narrow" w:hAnsi="Arial Narrow" w:cs="Arial Narrow" w:eastAsia="Arial Narrow" w:hint="default"/>
                <w:sz w:val="21"/>
                <w:szCs w:val="21"/>
              </w:rPr>
            </w:pPr>
            <w:r>
              <w:rPr>
                <w:rFonts w:ascii="Arial Narrow"/>
                <w:spacing w:val="-2"/>
                <w:sz w:val="21"/>
              </w:rPr>
              <w:t>47,112.80</w:t>
            </w:r>
          </w:p>
        </w:tc>
      </w:tr>
      <w:tr>
        <w:trPr>
          <w:trHeight w:val="9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1" w:lineRule="exact"/>
              <w:ind w:left="544" w:right="0"/>
              <w:jc w:val="left"/>
              <w:rPr>
                <w:rFonts w:ascii="宋体" w:hAnsi="宋体" w:cs="宋体" w:eastAsia="宋体" w:hint="default"/>
                <w:sz w:val="21"/>
                <w:szCs w:val="21"/>
              </w:rPr>
            </w:pPr>
            <w:r>
              <w:rPr>
                <w:rFonts w:ascii="宋体" w:hAnsi="宋体" w:cs="宋体" w:eastAsia="宋体" w:hint="default"/>
                <w:spacing w:val="-4"/>
                <w:sz w:val="21"/>
                <w:szCs w:val="21"/>
              </w:rPr>
              <w:t>处置固定资产、无形资产和其他长期资产损</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9"/>
              <w:jc w:val="right"/>
              <w:rPr>
                <w:rFonts w:ascii="Arial Narrow" w:hAnsi="Arial Narrow" w:cs="Arial Narrow" w:eastAsia="Arial Narrow" w:hint="default"/>
                <w:sz w:val="21"/>
                <w:szCs w:val="21"/>
              </w:rPr>
            </w:pPr>
            <w:r>
              <w:rPr>
                <w:rFonts w:ascii="Arial Narrow"/>
                <w:spacing w:val="-1"/>
                <w:sz w:val="21"/>
              </w:rPr>
              <w:t>41,165.69</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固定资产报废损失</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0"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544" w:right="0"/>
              <w:jc w:val="left"/>
              <w:rPr>
                <w:rFonts w:ascii="宋体" w:hAnsi="宋体" w:cs="宋体" w:eastAsia="宋体" w:hint="default"/>
                <w:sz w:val="21"/>
                <w:szCs w:val="21"/>
              </w:rPr>
            </w:pPr>
            <w:r>
              <w:rPr>
                <w:rFonts w:ascii="宋体" w:hAnsi="宋体" w:cs="宋体" w:eastAsia="宋体" w:hint="default"/>
                <w:sz w:val="21"/>
                <w:szCs w:val="21"/>
              </w:rPr>
              <w:t>公允价值变动损失</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6"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投资损失</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6"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递延所得税资产减少</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Arial Narrow" w:hAnsi="Arial Narrow" w:cs="Arial Narrow" w:eastAsia="Arial Narrow" w:hint="default"/>
                <w:sz w:val="21"/>
                <w:szCs w:val="21"/>
              </w:rPr>
            </w:pPr>
            <w:r>
              <w:rPr>
                <w:rFonts w:ascii="Arial Narrow"/>
                <w:spacing w:val="-1"/>
                <w:sz w:val="21"/>
              </w:rPr>
              <w:t>-93,790.84</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2"/>
              <w:jc w:val="right"/>
              <w:rPr>
                <w:rFonts w:ascii="Arial Narrow" w:hAnsi="Arial Narrow" w:cs="Arial Narrow" w:eastAsia="Arial Narrow" w:hint="default"/>
                <w:sz w:val="21"/>
                <w:szCs w:val="21"/>
              </w:rPr>
            </w:pPr>
            <w:r>
              <w:rPr>
                <w:rFonts w:ascii="Arial Narrow"/>
                <w:spacing w:val="-2"/>
                <w:sz w:val="21"/>
              </w:rPr>
              <w:t>-117,729.23</w:t>
            </w:r>
          </w:p>
        </w:tc>
      </w:tr>
      <w:tr>
        <w:trPr>
          <w:trHeight w:val="288"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542" w:right="0"/>
              <w:jc w:val="left"/>
              <w:rPr>
                <w:rFonts w:ascii="宋体" w:hAnsi="宋体" w:cs="宋体" w:eastAsia="宋体" w:hint="default"/>
                <w:sz w:val="21"/>
                <w:szCs w:val="21"/>
              </w:rPr>
            </w:pPr>
            <w:r>
              <w:rPr>
                <w:rFonts w:ascii="宋体" w:hAnsi="宋体" w:cs="宋体" w:eastAsia="宋体" w:hint="default"/>
                <w:sz w:val="21"/>
                <w:szCs w:val="21"/>
              </w:rPr>
              <w:t>递延所得税负债增加</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存货的减少</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1"/>
                <w:szCs w:val="21"/>
              </w:rPr>
            </w:pPr>
            <w:r>
              <w:rPr>
                <w:rFonts w:ascii="Arial Narrow"/>
                <w:spacing w:val="-1"/>
                <w:sz w:val="21"/>
              </w:rPr>
              <w:t>2,558,123.32</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Arial Narrow" w:hAnsi="Arial Narrow" w:cs="Arial Narrow" w:eastAsia="Arial Narrow" w:hint="default"/>
                <w:sz w:val="21"/>
                <w:szCs w:val="21"/>
              </w:rPr>
            </w:pPr>
            <w:r>
              <w:rPr>
                <w:rFonts w:ascii="Arial Narrow"/>
                <w:spacing w:val="-1"/>
                <w:sz w:val="21"/>
              </w:rPr>
              <w:t>1,529,388.18</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经营性应收项目的减少</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9"/>
              <w:jc w:val="right"/>
              <w:rPr>
                <w:rFonts w:ascii="Arial Narrow" w:hAnsi="Arial Narrow" w:cs="Arial Narrow" w:eastAsia="Arial Narrow" w:hint="default"/>
                <w:sz w:val="21"/>
                <w:szCs w:val="21"/>
              </w:rPr>
            </w:pPr>
            <w:r>
              <w:rPr>
                <w:rFonts w:ascii="Arial Narrow"/>
                <w:spacing w:val="-1"/>
                <w:sz w:val="21"/>
              </w:rPr>
              <w:t>-28,431,071.42</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Arial Narrow" w:hAnsi="Arial Narrow" w:cs="Arial Narrow" w:eastAsia="Arial Narrow" w:hint="default"/>
                <w:sz w:val="21"/>
                <w:szCs w:val="21"/>
              </w:rPr>
            </w:pPr>
            <w:r>
              <w:rPr>
                <w:rFonts w:ascii="Arial Narrow"/>
                <w:spacing w:val="-1"/>
                <w:sz w:val="21"/>
              </w:rPr>
              <w:t>-37,252,521.91</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544" w:right="0"/>
              <w:jc w:val="left"/>
              <w:rPr>
                <w:rFonts w:ascii="宋体" w:hAnsi="宋体" w:cs="宋体" w:eastAsia="宋体" w:hint="default"/>
                <w:sz w:val="21"/>
                <w:szCs w:val="21"/>
              </w:rPr>
            </w:pPr>
            <w:r>
              <w:rPr>
                <w:rFonts w:ascii="宋体" w:hAnsi="宋体" w:cs="宋体" w:eastAsia="宋体" w:hint="default"/>
                <w:sz w:val="21"/>
                <w:szCs w:val="21"/>
              </w:rPr>
              <w:t>经营性应付项目的增加</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Arial Narrow" w:hAnsi="Arial Narrow" w:cs="Arial Narrow" w:eastAsia="Arial Narrow" w:hint="default"/>
                <w:sz w:val="21"/>
                <w:szCs w:val="21"/>
              </w:rPr>
            </w:pPr>
            <w:r>
              <w:rPr>
                <w:rFonts w:ascii="Arial Narrow"/>
                <w:spacing w:val="-1"/>
                <w:sz w:val="21"/>
              </w:rPr>
              <w:t>-15,912,267.98</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Arial Narrow" w:hAnsi="Arial Narrow" w:cs="Arial Narrow" w:eastAsia="Arial Narrow" w:hint="default"/>
                <w:sz w:val="21"/>
                <w:szCs w:val="21"/>
              </w:rPr>
            </w:pPr>
            <w:r>
              <w:rPr>
                <w:rFonts w:ascii="Arial Narrow"/>
                <w:spacing w:val="-1"/>
                <w:sz w:val="21"/>
              </w:rPr>
              <w:t>3,996,499.40</w:t>
            </w:r>
            <w:r>
              <w:rPr>
                <w:rFonts w:ascii="Arial Narrow"/>
                <w:sz w:val="21"/>
              </w:rPr>
            </w:r>
          </w:p>
        </w:tc>
      </w:tr>
      <w:tr>
        <w:trPr>
          <w:trHeight w:val="29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544"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9"/>
              <w:jc w:val="right"/>
              <w:rPr>
                <w:rFonts w:ascii="Arial Narrow" w:hAnsi="Arial Narrow" w:cs="Arial Narrow" w:eastAsia="Arial Narrow" w:hint="default"/>
                <w:sz w:val="21"/>
                <w:szCs w:val="21"/>
              </w:rPr>
            </w:pPr>
            <w:r>
              <w:rPr>
                <w:rFonts w:ascii="Arial Narrow"/>
                <w:spacing w:val="-1"/>
                <w:sz w:val="21"/>
              </w:rPr>
              <w:t>157,141.27</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1"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94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9"/>
              <w:jc w:val="right"/>
              <w:rPr>
                <w:rFonts w:ascii="Arial Narrow" w:hAnsi="Arial Narrow" w:cs="Arial Narrow" w:eastAsia="Arial Narrow" w:hint="default"/>
                <w:sz w:val="21"/>
                <w:szCs w:val="21"/>
              </w:rPr>
            </w:pPr>
            <w:r>
              <w:rPr>
                <w:rFonts w:ascii="Arial Narrow"/>
                <w:spacing w:val="-1"/>
                <w:sz w:val="21"/>
              </w:rPr>
              <w:t>16,053,483.18</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Arial Narrow" w:hAnsi="Arial Narrow" w:cs="Arial Narrow" w:eastAsia="Arial Narrow" w:hint="default"/>
                <w:sz w:val="21"/>
                <w:szCs w:val="21"/>
              </w:rPr>
            </w:pPr>
            <w:r>
              <w:rPr>
                <w:rFonts w:ascii="Arial Narrow"/>
                <w:spacing w:val="-1"/>
                <w:sz w:val="21"/>
              </w:rPr>
              <w:t>12,315,504.49</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、不涉及现金收支的重大投资和筹资活动：</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77"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0"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3"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6"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9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、现金及现金等价物净变动情况：</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76"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6"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Arial Narrow" w:hAnsi="Arial Narrow" w:cs="Arial Narrow" w:eastAsia="Arial Narrow" w:hint="default"/>
                <w:sz w:val="21"/>
                <w:szCs w:val="21"/>
              </w:rPr>
            </w:pPr>
            <w:r>
              <w:rPr>
                <w:rFonts w:ascii="Arial Narrow"/>
                <w:spacing w:val="-2"/>
                <w:sz w:val="21"/>
              </w:rPr>
              <w:t>511,733,345.73</w:t>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Arial Narrow" w:hAnsi="Arial Narrow" w:cs="Arial Narrow" w:eastAsia="Arial Narrow" w:hint="default"/>
                <w:sz w:val="21"/>
                <w:szCs w:val="21"/>
              </w:rPr>
            </w:pPr>
            <w:r>
              <w:rPr>
                <w:rFonts w:ascii="Arial Narrow"/>
                <w:spacing w:val="-1"/>
                <w:sz w:val="21"/>
              </w:rPr>
              <w:t>51,947,981.19</w:t>
            </w:r>
            <w:r>
              <w:rPr>
                <w:rFonts w:ascii="Arial Narrow"/>
                <w:sz w:val="21"/>
              </w:rPr>
            </w:r>
          </w:p>
        </w:tc>
      </w:tr>
      <w:tr>
        <w:trPr>
          <w:trHeight w:val="293"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9"/>
              <w:jc w:val="right"/>
              <w:rPr>
                <w:rFonts w:ascii="Arial Narrow" w:hAnsi="Arial Narrow" w:cs="Arial Narrow" w:eastAsia="Arial Narrow" w:hint="default"/>
                <w:sz w:val="21"/>
                <w:szCs w:val="21"/>
              </w:rPr>
            </w:pPr>
            <w:r>
              <w:rPr>
                <w:rFonts w:ascii="Arial Narrow"/>
                <w:spacing w:val="-1"/>
                <w:sz w:val="21"/>
              </w:rPr>
              <w:t>51,947,981.19</w:t>
            </w:r>
            <w:r>
              <w:rPr>
                <w:rFonts w:ascii="Arial Narrow"/>
                <w:sz w:val="21"/>
              </w:rPr>
            </w:r>
          </w:p>
        </w:tc>
        <w:tc>
          <w:tcPr>
            <w:tcW w:w="1966"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3"/>
              <w:jc w:val="right"/>
              <w:rPr>
                <w:rFonts w:ascii="Arial Narrow" w:hAnsi="Arial Narrow" w:cs="Arial Narrow" w:eastAsia="Arial Narrow" w:hint="default"/>
                <w:sz w:val="21"/>
                <w:szCs w:val="21"/>
              </w:rPr>
            </w:pPr>
            <w:r>
              <w:rPr>
                <w:rFonts w:ascii="Arial Narrow"/>
                <w:spacing w:val="-1"/>
                <w:sz w:val="21"/>
              </w:rPr>
              <w:t>40,915,686.70</w:t>
            </w:r>
            <w:r>
              <w:rPr>
                <w:rFonts w:ascii="Arial Narrow"/>
                <w:sz w:val="21"/>
              </w:rPr>
            </w:r>
          </w:p>
        </w:tc>
      </w:tr>
      <w:tr>
        <w:trPr>
          <w:trHeight w:val="79"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86" w:hRule="exact"/>
        </w:trPr>
        <w:tc>
          <w:tcPr>
            <w:tcW w:w="4611"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70" w:hRule="exact"/>
        </w:trPr>
        <w:tc>
          <w:tcPr>
            <w:tcW w:w="46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966"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nil" w:sz="6" w:space="0" w:color="auto"/>
            </w:tcBorders>
          </w:tcPr>
          <w:p>
            <w:pPr/>
          </w:p>
        </w:tc>
      </w:tr>
      <w:tr>
        <w:trPr>
          <w:trHeight w:val="365" w:hRule="exact"/>
        </w:trPr>
        <w:tc>
          <w:tcPr>
            <w:tcW w:w="4611"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9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right="101"/>
              <w:jc w:val="right"/>
              <w:rPr>
                <w:rFonts w:ascii="Arial Narrow" w:hAnsi="Arial Narrow" w:cs="Arial Narrow" w:eastAsia="Arial Narrow" w:hint="default"/>
                <w:sz w:val="21"/>
                <w:szCs w:val="21"/>
              </w:rPr>
            </w:pPr>
            <w:r>
              <w:rPr>
                <w:rFonts w:ascii="Arial Narrow"/>
                <w:spacing w:val="-1"/>
                <w:sz w:val="21"/>
              </w:rPr>
              <w:t>459,785,364.54</w:t>
            </w:r>
            <w:r>
              <w:rPr>
                <w:rFonts w:ascii="Arial Narrow"/>
                <w:sz w:val="21"/>
              </w:rPr>
            </w:r>
          </w:p>
        </w:tc>
        <w:tc>
          <w:tcPr>
            <w:tcW w:w="1966"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right="102"/>
              <w:jc w:val="right"/>
              <w:rPr>
                <w:rFonts w:ascii="Arial Narrow" w:hAnsi="Arial Narrow" w:cs="Arial Narrow" w:eastAsia="Arial Narrow" w:hint="default"/>
                <w:sz w:val="21"/>
                <w:szCs w:val="21"/>
              </w:rPr>
            </w:pPr>
            <w:r>
              <w:rPr>
                <w:rFonts w:ascii="Arial Narrow"/>
                <w:spacing w:val="-2"/>
                <w:sz w:val="21"/>
              </w:rPr>
              <w:t>11,032,294.49</w:t>
            </w:r>
          </w:p>
        </w:tc>
      </w:tr>
    </w:tbl>
    <w:p>
      <w:pPr>
        <w:spacing w:line="240" w:lineRule="auto" w:before="2"/>
        <w:rPr>
          <w:rFonts w:ascii="宋体" w:hAnsi="宋体" w:cs="宋体" w:eastAsia="宋体" w:hint="default"/>
          <w:b/>
          <w:bCs/>
          <w:sz w:val="11"/>
          <w:szCs w:val="11"/>
        </w:rPr>
      </w:pPr>
    </w:p>
    <w:p>
      <w:pPr>
        <w:spacing w:before="36"/>
        <w:ind w:left="838" w:right="1041" w:firstLine="0"/>
        <w:jc w:val="left"/>
        <w:rPr>
          <w:rFonts w:ascii="宋体" w:hAnsi="宋体" w:cs="宋体" w:eastAsia="宋体" w:hint="default"/>
          <w:sz w:val="21"/>
          <w:szCs w:val="21"/>
        </w:rPr>
      </w:pPr>
      <w:r>
        <w:rPr/>
        <w:pict>
          <v:group style="position:absolute;margin-left:84.503998pt;margin-top:-81.726311pt;width:426.45pt;height:.5pt;mso-position-horizontal-relative:page;mso-position-vertical-relative:paragraph;z-index:-1133440" coordorigin="1690,-1635" coordsize="8529,10">
            <v:shape style="position:absolute;left:1690;top:-1635;width:4592;height:10" type="#_x0000_t75" stroked="false">
              <v:imagedata r:id="rId763" o:title=""/>
            </v:shape>
            <v:shape style="position:absolute;left:6277;top:-1635;width:1971;height:10" type="#_x0000_t75" stroked="false">
              <v:imagedata r:id="rId719" o:title=""/>
            </v:shape>
            <v:shape style="position:absolute;left:8243;top:-1635;width:1976;height:10" type="#_x0000_t75" stroked="false">
              <v:imagedata r:id="rId757" o:title=""/>
            </v:shape>
            <w10:wrap type="none"/>
          </v:group>
        </w:pict>
      </w:r>
      <w:r>
        <w:rPr/>
        <w:pict>
          <v:group style="position:absolute;margin-left:84.503998pt;margin-top:-67.806351pt;width:426.45pt;height:5.05pt;mso-position-horizontal-relative:page;mso-position-vertical-relative:paragraph;z-index:-1133416" coordorigin="1690,-1356" coordsize="8529,101">
            <v:shape style="position:absolute;left:1690;top:-1356;width:4611;height:101" type="#_x0000_t75" stroked="false">
              <v:imagedata r:id="rId767" o:title=""/>
            </v:shape>
            <v:shape style="position:absolute;left:6277;top:-1265;width:1971;height:10" type="#_x0000_t75" stroked="false">
              <v:imagedata r:id="rId724" o:title=""/>
            </v:shape>
            <v:shape style="position:absolute;left:8243;top:-1265;width:1976;height:10" type="#_x0000_t75" stroked="false">
              <v:imagedata r:id="rId762" o:title=""/>
            </v:shape>
            <w10:wrap type="none"/>
          </v:group>
        </w:pict>
      </w:r>
      <w:r>
        <w:rPr/>
        <w:pict>
          <v:group style="position:absolute;margin-left:84.503998pt;margin-top:-49.326351pt;width:426.45pt;height:5.05pt;mso-position-horizontal-relative:page;mso-position-vertical-relative:paragraph;z-index:-1133392" coordorigin="1690,-987" coordsize="8529,101">
            <v:shape style="position:absolute;left:1690;top:-987;width:4611;height:101" type="#_x0000_t75" stroked="false">
              <v:imagedata r:id="rId767" o:title=""/>
            </v:shape>
            <v:shape style="position:absolute;left:6277;top:-895;width:1971;height:10" type="#_x0000_t75" stroked="false">
              <v:imagedata r:id="rId719" o:title=""/>
            </v:shape>
            <v:shape style="position:absolute;left:8243;top:-895;width:1976;height:10" type="#_x0000_t75" stroked="false">
              <v:imagedata r:id="rId757" o:title=""/>
            </v:shape>
            <w10:wrap type="none"/>
          </v:group>
        </w:pict>
      </w:r>
      <w:r>
        <w:rPr/>
        <w:pict>
          <v:group style="position:absolute;margin-left:84.503998pt;margin-top:-30.846291pt;width:426.45pt;height:5.05pt;mso-position-horizontal-relative:page;mso-position-vertical-relative:paragraph;z-index:-1133368" coordorigin="1690,-617" coordsize="8529,101">
            <v:shape style="position:absolute;left:1690;top:-617;width:4611;height:101" type="#_x0000_t75" stroked="false">
              <v:imagedata r:id="rId978" o:title=""/>
            </v:shape>
            <v:shape style="position:absolute;left:6277;top:-526;width:1971;height:10" type="#_x0000_t75" stroked="false">
              <v:imagedata r:id="rId719" o:title=""/>
            </v:shape>
            <v:shape style="position:absolute;left:8243;top:-526;width:1976;height:10" type="#_x0000_t75" stroked="false">
              <v:imagedata r:id="rId757" o:title=""/>
            </v:shape>
            <w10:wrap type="none"/>
          </v:group>
        </w:pict>
      </w:r>
      <w:r>
        <w:rPr/>
        <w:pict>
          <v:shape style="position:absolute;margin-left:314.089996pt;margin-top:-8.526361pt;width:.47996pt;height:.72pt;mso-position-horizontal-relative:page;mso-position-vertical-relative:paragraph;z-index:27304" type="#_x0000_t75" stroked="false">
            <v:imagedata r:id="rId974" o:title=""/>
          </v:shape>
        </w:pict>
      </w:r>
      <w:r>
        <w:rPr/>
        <w:pict>
          <v:shape style="position:absolute;margin-left:412.390015pt;margin-top:-8.526361pt;width:.47999pt;height:.72pt;mso-position-horizontal-relative:page;mso-position-vertical-relative:paragraph;z-index:27328" type="#_x0000_t75" stroked="false">
            <v:imagedata r:id="rId974" o:title=""/>
          </v:shape>
        </w:pict>
      </w:r>
      <w:r>
        <w:rPr/>
        <w:pict>
          <v:shape style="position:absolute;margin-left:328.269989pt;margin-top:48.02364pt;width:.47999pt;height:.72pt;mso-position-horizontal-relative:page;mso-position-vertical-relative:paragraph;z-index:27352" type="#_x0000_t75" stroked="false">
            <v:imagedata r:id="rId974" o:title=""/>
          </v:shape>
        </w:pict>
      </w:r>
      <w:r>
        <w:rPr/>
        <w:pict>
          <v:shape style="position:absolute;margin-left:429.429993pt;margin-top:48.02364pt;width:.47996pt;height:.72pt;mso-position-horizontal-relative:page;mso-position-vertical-relative:paragraph;z-index:27376" type="#_x0000_t75" stroked="false">
            <v:imagedata r:id="rId974" o:title=""/>
          </v:shape>
        </w:pict>
      </w:r>
      <w:r>
        <w:rPr/>
        <w:pict>
          <v:group style="position:absolute;margin-left:84.503998pt;margin-top:69.023628pt;width:426.45pt;height:.5pt;mso-position-horizontal-relative:page;mso-position-vertical-relative:paragraph;z-index:-1133248" coordorigin="1690,1380" coordsize="8529,10">
            <v:shape style="position:absolute;left:1690;top:1380;width:4875;height:10" type="#_x0000_t75" stroked="false">
              <v:imagedata r:id="rId979" o:title=""/>
            </v:shape>
            <v:shape style="position:absolute;left:6561;top:1380;width:3658;height:10" type="#_x0000_t75" stroked="false">
              <v:imagedata r:id="rId980" o:title=""/>
            </v:shape>
            <w10:wrap type="none"/>
          </v:group>
        </w:pict>
      </w:r>
      <w:r>
        <w:rPr/>
        <w:pict>
          <v:group style="position:absolute;margin-left:84.503998pt;margin-top:84.863647pt;width:426.45pt;height:5.05pt;mso-position-horizontal-relative:page;mso-position-vertical-relative:paragraph;z-index:-1133224" coordorigin="1690,1697" coordsize="8529,101">
            <v:shape style="position:absolute;left:1690;top:1697;width:4895;height:101" type="#_x0000_t75" stroked="false">
              <v:imagedata r:id="rId981" o:title=""/>
            </v:shape>
            <v:shape style="position:absolute;left:6561;top:1788;width:3658;height:10" type="#_x0000_t75" stroked="false">
              <v:imagedata r:id="rId982" o:title=""/>
            </v:shape>
            <w10:wrap type="none"/>
          </v:group>
        </w:pict>
      </w:r>
      <w:r>
        <w:rPr/>
        <w:pict>
          <v:group style="position:absolute;margin-left:84.503998pt;margin-top:105.26371pt;width:426.45pt;height:5.05pt;mso-position-horizontal-relative:page;mso-position-vertical-relative:paragraph;z-index:-1133200" coordorigin="1690,2105" coordsize="8529,101">
            <v:shape style="position:absolute;left:1690;top:2105;width:4895;height:101" type="#_x0000_t75" stroked="false">
              <v:imagedata r:id="rId983" o:title=""/>
            </v:shape>
            <v:shape style="position:absolute;left:6561;top:2196;width:3658;height:10" type="#_x0000_t75" stroked="false">
              <v:imagedata r:id="rId980" o:title=""/>
            </v:shape>
            <w10:wrap type="none"/>
          </v:group>
        </w:pict>
      </w:r>
      <w:r>
        <w:rPr>
          <w:rFonts w:ascii="Arial Narrow" w:hAnsi="Arial Narrow" w:cs="Arial Narrow" w:eastAsia="Arial Narrow" w:hint="default"/>
          <w:b/>
          <w:bCs/>
          <w:sz w:val="21"/>
          <w:szCs w:val="21"/>
        </w:rPr>
        <w:t>6</w:t>
      </w:r>
      <w:r>
        <w:rPr>
          <w:rFonts w:ascii="宋体" w:hAnsi="宋体" w:cs="宋体" w:eastAsia="宋体" w:hint="default"/>
          <w:b/>
          <w:bCs/>
          <w:sz w:val="21"/>
          <w:szCs w:val="21"/>
        </w:rPr>
        <w:t>、</w:t>
      </w:r>
      <w:r>
        <w:rPr>
          <w:rFonts w:ascii="宋体" w:hAnsi="宋体" w:cs="宋体" w:eastAsia="宋体" w:hint="default"/>
          <w:b/>
          <w:bCs/>
          <w:spacing w:val="-53"/>
          <w:sz w:val="21"/>
          <w:szCs w:val="21"/>
        </w:rPr>
        <w:t> </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9"/>
        <w:rPr>
          <w:rFonts w:ascii="宋体" w:hAnsi="宋体" w:cs="宋体" w:eastAsia="宋体" w:hint="default"/>
          <w:b/>
          <w:bCs/>
          <w:sz w:val="17"/>
          <w:szCs w:val="17"/>
        </w:rPr>
      </w:pPr>
    </w:p>
    <w:tbl>
      <w:tblPr>
        <w:tblW w:w="0" w:type="auto"/>
        <w:jc w:val="left"/>
        <w:tblInd w:w="115" w:type="dxa"/>
        <w:tblLayout w:type="fixed"/>
        <w:tblCellMar>
          <w:top w:w="0" w:type="dxa"/>
          <w:left w:w="0" w:type="dxa"/>
          <w:bottom w:w="0" w:type="dxa"/>
          <w:right w:w="0" w:type="dxa"/>
        </w:tblCellMar>
        <w:tblLook w:val="01E0"/>
      </w:tblPr>
      <w:tblGrid>
        <w:gridCol w:w="4895"/>
        <w:gridCol w:w="2023"/>
        <w:gridCol w:w="1625"/>
      </w:tblGrid>
      <w:tr>
        <w:trPr>
          <w:trHeight w:val="413" w:hRule="exact"/>
        </w:trPr>
        <w:tc>
          <w:tcPr>
            <w:tcW w:w="4895" w:type="dxa"/>
            <w:tcBorders>
              <w:top w:val="single" w:sz="8" w:space="0" w:color="000000"/>
              <w:left w:val="nil" w:sz="6" w:space="0" w:color="auto"/>
              <w:bottom w:val="single" w:sz="4" w:space="0" w:color="000000"/>
              <w:right w:val="single" w:sz="4" w:space="0" w:color="000000"/>
            </w:tcBorders>
          </w:tcPr>
          <w:p>
            <w:pPr>
              <w:pStyle w:val="TableParagraph"/>
              <w:tabs>
                <w:tab w:pos="544"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02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宋体" w:hAnsi="宋体" w:cs="宋体" w:eastAsia="宋体" w:hint="default"/>
                <w:sz w:val="21"/>
                <w:szCs w:val="21"/>
              </w:rPr>
            </w:pPr>
            <w:r>
              <w:rPr>
                <w:rFonts w:ascii="Arial Narrow" w:hAnsi="Arial Narrow" w:cs="Arial Narrow" w:eastAsia="Arial Narrow" w:hint="default"/>
                <w:b/>
                <w:bCs/>
                <w:spacing w:val="-3"/>
                <w:sz w:val="21"/>
                <w:szCs w:val="21"/>
              </w:rPr>
              <w:t>2011</w:t>
            </w:r>
            <w:r>
              <w:rPr>
                <w:rFonts w:ascii="Arial Narrow" w:hAnsi="Arial Narrow" w:cs="Arial Narrow" w:eastAsia="Arial Narrow" w:hint="default"/>
                <w:b/>
                <w:bCs/>
                <w:spacing w:val="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625"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Arial Narrow" w:hAnsi="Arial Narrow" w:cs="Arial Narrow" w:eastAsia="Arial Narrow" w:hint="default"/>
                <w:b/>
                <w:bCs/>
                <w:sz w:val="21"/>
                <w:szCs w:val="21"/>
              </w:rPr>
              <w:t>2010</w:t>
            </w:r>
            <w:r>
              <w:rPr>
                <w:rFonts w:ascii="Arial Narrow" w:hAnsi="Arial Narrow" w:cs="Arial Narrow" w:eastAsia="Arial Narrow"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409" w:hRule="exact"/>
        </w:trPr>
        <w:tc>
          <w:tcPr>
            <w:tcW w:w="4895"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非流动性资产处置损益</w:t>
            </w:r>
          </w:p>
        </w:tc>
        <w:tc>
          <w:tcPr>
            <w:tcW w:w="20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99"/>
              <w:jc w:val="right"/>
              <w:rPr>
                <w:rFonts w:ascii="Arial Narrow" w:hAnsi="Arial Narrow" w:cs="Arial Narrow" w:eastAsia="Arial Narrow" w:hint="default"/>
                <w:sz w:val="21"/>
                <w:szCs w:val="21"/>
              </w:rPr>
            </w:pPr>
            <w:r>
              <w:rPr>
                <w:rFonts w:ascii="Arial Narrow"/>
                <w:spacing w:val="-1"/>
                <w:sz w:val="21"/>
              </w:rPr>
              <w:t>-41,165.69</w:t>
            </w:r>
            <w:r>
              <w:rPr>
                <w:rFonts w:ascii="Arial Narrow"/>
                <w:sz w:val="21"/>
              </w:rPr>
            </w:r>
          </w:p>
        </w:tc>
        <w:tc>
          <w:tcPr>
            <w:tcW w:w="1625"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r>
        <w:trPr>
          <w:trHeight w:val="309" w:hRule="exact"/>
        </w:trPr>
        <w:tc>
          <w:tcPr>
            <w:tcW w:w="489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023"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99"/>
              <w:jc w:val="right"/>
              <w:rPr>
                <w:rFonts w:ascii="Arial Narrow" w:hAnsi="Arial Narrow" w:cs="Arial Narrow" w:eastAsia="Arial Narrow" w:hint="default"/>
                <w:sz w:val="21"/>
                <w:szCs w:val="21"/>
              </w:rPr>
            </w:pPr>
            <w:r>
              <w:rPr>
                <w:rFonts w:ascii="Arial Narrow"/>
                <w:spacing w:val="-1"/>
                <w:sz w:val="21"/>
              </w:rPr>
              <w:t>950,000.00</w:t>
            </w:r>
            <w:r>
              <w:rPr>
                <w:rFonts w:ascii="Arial Narrow"/>
                <w:sz w:val="21"/>
              </w:rPr>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3"/>
              <w:jc w:val="right"/>
              <w:rPr>
                <w:rFonts w:ascii="Arial Narrow" w:hAnsi="Arial Narrow" w:cs="Arial Narrow" w:eastAsia="Arial Narrow" w:hint="default"/>
                <w:sz w:val="21"/>
                <w:szCs w:val="21"/>
              </w:rPr>
            </w:pPr>
            <w:r>
              <w:rPr>
                <w:rFonts w:ascii="Arial Narrow"/>
                <w:spacing w:val="-1"/>
                <w:sz w:val="21"/>
              </w:rPr>
              <w:t>2,000,000.00</w:t>
            </w:r>
            <w:r>
              <w:rPr>
                <w:rFonts w:ascii="Arial Narrow"/>
                <w:sz w:val="21"/>
              </w:rPr>
            </w:r>
          </w:p>
        </w:tc>
      </w:tr>
      <w:tr>
        <w:trPr>
          <w:trHeight w:val="509" w:hRule="exact"/>
        </w:trPr>
        <w:tc>
          <w:tcPr>
            <w:tcW w:w="4895"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023" w:type="dxa"/>
            <w:tcBorders>
              <w:top w:val="nil" w:sz="6" w:space="0" w:color="auto"/>
              <w:left w:val="single" w:sz="4" w:space="0" w:color="000000"/>
              <w:bottom w:val="nil" w:sz="6" w:space="0" w:color="auto"/>
              <w:right w:val="single" w:sz="4" w:space="0" w:color="000000"/>
            </w:tcBorders>
          </w:tcPr>
          <w:p>
            <w:pPr>
              <w:pStyle w:val="TableParagraph"/>
              <w:spacing w:line="240" w:lineRule="auto" w:before="175"/>
              <w:ind w:right="99"/>
              <w:jc w:val="right"/>
              <w:rPr>
                <w:rFonts w:ascii="Arial Narrow" w:hAnsi="Arial Narrow" w:cs="Arial Narrow" w:eastAsia="Arial Narrow" w:hint="default"/>
                <w:sz w:val="21"/>
                <w:szCs w:val="21"/>
              </w:rPr>
            </w:pPr>
            <w:r>
              <w:rPr>
                <w:rFonts w:ascii="Arial Narrow"/>
                <w:spacing w:val="-1"/>
                <w:sz w:val="21"/>
              </w:rPr>
              <w:t>2,453.75</w:t>
            </w:r>
            <w:r>
              <w:rPr>
                <w:rFonts w:ascii="Arial Narrow"/>
                <w:sz w:val="21"/>
              </w:rPr>
            </w:r>
          </w:p>
        </w:tc>
        <w:tc>
          <w:tcPr>
            <w:tcW w:w="1625" w:type="dxa"/>
            <w:tcBorders>
              <w:top w:val="nil" w:sz="6" w:space="0" w:color="auto"/>
              <w:left w:val="single" w:sz="4" w:space="0" w:color="000000"/>
              <w:bottom w:val="nil" w:sz="6" w:space="0" w:color="auto"/>
              <w:right w:val="nil" w:sz="6" w:space="0" w:color="auto"/>
            </w:tcBorders>
          </w:tcPr>
          <w:p>
            <w:pPr/>
          </w:p>
        </w:tc>
      </w:tr>
      <w:tr>
        <w:trPr>
          <w:trHeight w:val="406" w:hRule="exact"/>
        </w:trPr>
        <w:tc>
          <w:tcPr>
            <w:tcW w:w="4895" w:type="dxa"/>
            <w:tcBorders>
              <w:top w:val="nil" w:sz="6" w:space="0" w:color="auto"/>
              <w:left w:val="nil" w:sz="6" w:space="0" w:color="auto"/>
              <w:bottom w:val="single" w:sz="8"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b/>
                <w:bCs/>
                <w:sz w:val="21"/>
                <w:szCs w:val="21"/>
              </w:rPr>
              <w:t>非经常性损益总额</w:t>
            </w:r>
            <w:r>
              <w:rPr>
                <w:rFonts w:ascii="宋体" w:hAnsi="宋体" w:cs="宋体" w:eastAsia="宋体" w:hint="default"/>
                <w:sz w:val="21"/>
                <w:szCs w:val="21"/>
              </w:rPr>
            </w:r>
          </w:p>
        </w:tc>
        <w:tc>
          <w:tcPr>
            <w:tcW w:w="202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72"/>
              <w:ind w:right="100"/>
              <w:jc w:val="right"/>
              <w:rPr>
                <w:rFonts w:ascii="Arial Narrow" w:hAnsi="Arial Narrow" w:cs="Arial Narrow" w:eastAsia="Arial Narrow" w:hint="default"/>
                <w:sz w:val="21"/>
                <w:szCs w:val="21"/>
              </w:rPr>
            </w:pPr>
            <w:r>
              <w:rPr>
                <w:rFonts w:ascii="Arial Narrow"/>
                <w:b/>
                <w:spacing w:val="-2"/>
                <w:sz w:val="21"/>
              </w:rPr>
              <w:t>911,288.06</w:t>
            </w:r>
            <w:r>
              <w:rPr>
                <w:rFonts w:ascii="Arial Narrow"/>
                <w:sz w:val="21"/>
              </w:rPr>
            </w:r>
          </w:p>
        </w:tc>
        <w:tc>
          <w:tcPr>
            <w:tcW w:w="1625" w:type="dxa"/>
            <w:tcBorders>
              <w:top w:val="nil" w:sz="6" w:space="0" w:color="auto"/>
              <w:left w:val="single" w:sz="4" w:space="0" w:color="000000"/>
              <w:bottom w:val="single" w:sz="8" w:space="0" w:color="000000"/>
              <w:right w:val="nil" w:sz="6" w:space="0" w:color="auto"/>
            </w:tcBorders>
          </w:tcPr>
          <w:p>
            <w:pPr>
              <w:pStyle w:val="TableParagraph"/>
              <w:spacing w:line="240" w:lineRule="auto" w:before="72"/>
              <w:ind w:right="103"/>
              <w:jc w:val="right"/>
              <w:rPr>
                <w:rFonts w:ascii="Arial Narrow" w:hAnsi="Arial Narrow" w:cs="Arial Narrow" w:eastAsia="Arial Narrow" w:hint="default"/>
                <w:sz w:val="21"/>
                <w:szCs w:val="21"/>
              </w:rPr>
            </w:pPr>
            <w:r>
              <w:rPr>
                <w:rFonts w:ascii="Arial Narrow"/>
                <w:b/>
                <w:spacing w:val="-1"/>
                <w:sz w:val="21"/>
              </w:rPr>
              <w:t>2,000,000.00</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1910" w:h="16840"/>
          <w:pgMar w:header="877" w:footer="980" w:top="1060" w:bottom="1160" w:left="1560" w:right="0"/>
        </w:sectPr>
      </w:pPr>
    </w:p>
    <w:p>
      <w:pPr>
        <w:spacing w:line="240" w:lineRule="auto" w:before="6"/>
        <w:rPr>
          <w:rFonts w:ascii="宋体" w:hAnsi="宋体" w:cs="宋体" w:eastAsia="宋体" w:hint="default"/>
          <w:b/>
          <w:bCs/>
          <w:sz w:val="28"/>
          <w:szCs w:val="28"/>
        </w:rPr>
      </w:pPr>
    </w:p>
    <w:tbl>
      <w:tblPr>
        <w:tblW w:w="0" w:type="auto"/>
        <w:jc w:val="left"/>
        <w:tblInd w:w="115" w:type="dxa"/>
        <w:tblLayout w:type="fixed"/>
        <w:tblCellMar>
          <w:top w:w="0" w:type="dxa"/>
          <w:left w:w="0" w:type="dxa"/>
          <w:bottom w:w="0" w:type="dxa"/>
          <w:right w:w="0" w:type="dxa"/>
        </w:tblCellMar>
        <w:tblLook w:val="01E0"/>
      </w:tblPr>
      <w:tblGrid>
        <w:gridCol w:w="4895"/>
        <w:gridCol w:w="2023"/>
        <w:gridCol w:w="1625"/>
      </w:tblGrid>
      <w:tr>
        <w:trPr>
          <w:trHeight w:val="317" w:hRule="exact"/>
        </w:trPr>
        <w:tc>
          <w:tcPr>
            <w:tcW w:w="4895" w:type="dxa"/>
            <w:tcBorders>
              <w:top w:val="single" w:sz="8" w:space="0" w:color="000000"/>
              <w:left w:val="nil" w:sz="6" w:space="0" w:color="auto"/>
              <w:bottom w:val="nil" w:sz="6" w:space="0" w:color="auto"/>
              <w:right w:val="single" w:sz="4" w:space="0" w:color="000000"/>
            </w:tcBorders>
          </w:tcPr>
          <w:p>
            <w:pPr>
              <w:pStyle w:val="TableParagraph"/>
              <w:spacing w:line="240" w:lineRule="auto" w:before="28"/>
              <w:ind w:left="333" w:right="0"/>
              <w:jc w:val="left"/>
              <w:rPr>
                <w:rFonts w:ascii="宋体" w:hAnsi="宋体" w:cs="宋体" w:eastAsia="宋体" w:hint="default"/>
                <w:sz w:val="21"/>
                <w:szCs w:val="21"/>
              </w:rPr>
            </w:pPr>
            <w:r>
              <w:rPr>
                <w:rFonts w:ascii="宋体" w:hAnsi="宋体" w:cs="宋体" w:eastAsia="宋体" w:hint="default"/>
                <w:sz w:val="21"/>
                <w:szCs w:val="21"/>
              </w:rPr>
              <w:t>减：非经常性损益的所得税影响数</w:t>
            </w:r>
          </w:p>
        </w:tc>
        <w:tc>
          <w:tcPr>
            <w:tcW w:w="202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74"/>
              <w:ind w:right="99"/>
              <w:jc w:val="right"/>
              <w:rPr>
                <w:rFonts w:ascii="Arial Narrow" w:hAnsi="Arial Narrow" w:cs="Arial Narrow" w:eastAsia="Arial Narrow" w:hint="default"/>
                <w:sz w:val="21"/>
                <w:szCs w:val="21"/>
              </w:rPr>
            </w:pPr>
            <w:r>
              <w:rPr>
                <w:rFonts w:ascii="Arial Narrow"/>
                <w:spacing w:val="-1"/>
                <w:sz w:val="21"/>
              </w:rPr>
              <w:t>136,693.21</w:t>
            </w:r>
            <w:r>
              <w:rPr>
                <w:rFonts w:ascii="Arial Narrow"/>
                <w:sz w:val="21"/>
              </w:rPr>
            </w:r>
          </w:p>
        </w:tc>
        <w:tc>
          <w:tcPr>
            <w:tcW w:w="1625" w:type="dxa"/>
            <w:tcBorders>
              <w:top w:val="single" w:sz="8" w:space="0" w:color="000000"/>
              <w:left w:val="single" w:sz="4" w:space="0" w:color="000000"/>
              <w:bottom w:val="nil" w:sz="6" w:space="0" w:color="auto"/>
              <w:right w:val="nil" w:sz="6" w:space="0" w:color="auto"/>
            </w:tcBorders>
          </w:tcPr>
          <w:p>
            <w:pPr>
              <w:pStyle w:val="TableParagraph"/>
              <w:spacing w:line="240" w:lineRule="auto" w:before="74"/>
              <w:ind w:right="103"/>
              <w:jc w:val="right"/>
              <w:rPr>
                <w:rFonts w:ascii="Arial Narrow" w:hAnsi="Arial Narrow" w:cs="Arial Narrow" w:eastAsia="Arial Narrow" w:hint="default"/>
                <w:sz w:val="21"/>
                <w:szCs w:val="21"/>
              </w:rPr>
            </w:pPr>
            <w:r>
              <w:rPr>
                <w:rFonts w:ascii="Arial Narrow"/>
                <w:spacing w:val="-1"/>
                <w:sz w:val="21"/>
              </w:rPr>
              <w:t>300,000.00</w:t>
            </w:r>
            <w:r>
              <w:rPr>
                <w:rFonts w:ascii="Arial Narrow"/>
                <w:sz w:val="21"/>
              </w:rPr>
            </w:r>
          </w:p>
        </w:tc>
      </w:tr>
      <w:tr>
        <w:trPr>
          <w:trHeight w:val="504" w:hRule="exact"/>
        </w:trPr>
        <w:tc>
          <w:tcPr>
            <w:tcW w:w="4895"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b/>
                <w:bCs/>
                <w:sz w:val="21"/>
                <w:szCs w:val="21"/>
              </w:rPr>
              <w:t>非经常性损益净额</w:t>
            </w:r>
            <w:r>
              <w:rPr>
                <w:rFonts w:ascii="宋体" w:hAnsi="宋体" w:cs="宋体" w:eastAsia="宋体" w:hint="default"/>
                <w:sz w:val="21"/>
                <w:szCs w:val="21"/>
              </w:rPr>
            </w:r>
          </w:p>
        </w:tc>
        <w:tc>
          <w:tcPr>
            <w:tcW w:w="2023"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Arial Narrow" w:hAnsi="Arial Narrow" w:cs="Arial Narrow" w:eastAsia="Arial Narrow" w:hint="default"/>
                <w:sz w:val="21"/>
                <w:szCs w:val="21"/>
              </w:rPr>
            </w:pPr>
            <w:r>
              <w:rPr>
                <w:rFonts w:ascii="Arial Narrow"/>
                <w:b/>
                <w:spacing w:val="-1"/>
                <w:sz w:val="21"/>
              </w:rPr>
              <w:t>774,594.85</w:t>
            </w:r>
            <w:r>
              <w:rPr>
                <w:rFonts w:ascii="Arial Narrow"/>
                <w:sz w:val="21"/>
              </w:rPr>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03"/>
              <w:jc w:val="right"/>
              <w:rPr>
                <w:rFonts w:ascii="Arial Narrow" w:hAnsi="Arial Narrow" w:cs="Arial Narrow" w:eastAsia="Arial Narrow" w:hint="default"/>
                <w:sz w:val="21"/>
                <w:szCs w:val="21"/>
              </w:rPr>
            </w:pPr>
            <w:r>
              <w:rPr>
                <w:rFonts w:ascii="Arial Narrow"/>
                <w:b/>
                <w:spacing w:val="-1"/>
                <w:sz w:val="21"/>
              </w:rPr>
              <w:t>1,700,000.00</w:t>
            </w:r>
            <w:r>
              <w:rPr>
                <w:rFonts w:ascii="Arial Narrow"/>
                <w:sz w:val="21"/>
              </w:rPr>
            </w:r>
          </w:p>
        </w:tc>
      </w:tr>
      <w:tr>
        <w:trPr>
          <w:trHeight w:val="411" w:hRule="exact"/>
        </w:trPr>
        <w:tc>
          <w:tcPr>
            <w:tcW w:w="489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33" w:right="0"/>
              <w:jc w:val="left"/>
              <w:rPr>
                <w:rFonts w:ascii="宋体" w:hAnsi="宋体" w:cs="宋体" w:eastAsia="宋体" w:hint="default"/>
                <w:sz w:val="21"/>
                <w:szCs w:val="21"/>
              </w:rPr>
            </w:pPr>
            <w:r>
              <w:rPr>
                <w:rFonts w:ascii="宋体" w:hAnsi="宋体" w:cs="宋体" w:eastAsia="宋体" w:hint="default"/>
                <w:sz w:val="21"/>
                <w:szCs w:val="21"/>
              </w:rPr>
              <w:t>减：归属于少数股东的非经常性损益净影响数</w:t>
            </w:r>
          </w:p>
        </w:tc>
        <w:tc>
          <w:tcPr>
            <w:tcW w:w="2023"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nil" w:sz="6" w:space="0" w:color="auto"/>
            </w:tcBorders>
          </w:tcPr>
          <w:p>
            <w:pPr/>
          </w:p>
        </w:tc>
      </w:tr>
      <w:tr>
        <w:trPr>
          <w:trHeight w:val="408" w:hRule="exact"/>
        </w:trPr>
        <w:tc>
          <w:tcPr>
            <w:tcW w:w="4895" w:type="dxa"/>
            <w:tcBorders>
              <w:top w:val="nil" w:sz="6" w:space="0" w:color="auto"/>
              <w:left w:val="nil" w:sz="6" w:space="0" w:color="auto"/>
              <w:bottom w:val="single" w:sz="8"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归属于公司普通股股东的非经常性损益</w:t>
            </w:r>
          </w:p>
        </w:tc>
        <w:tc>
          <w:tcPr>
            <w:tcW w:w="202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74"/>
              <w:ind w:right="99"/>
              <w:jc w:val="right"/>
              <w:rPr>
                <w:rFonts w:ascii="Arial Narrow" w:hAnsi="Arial Narrow" w:cs="Arial Narrow" w:eastAsia="Arial Narrow" w:hint="default"/>
                <w:sz w:val="21"/>
                <w:szCs w:val="21"/>
              </w:rPr>
            </w:pPr>
            <w:r>
              <w:rPr>
                <w:rFonts w:ascii="Arial Narrow"/>
                <w:spacing w:val="-1"/>
                <w:sz w:val="21"/>
              </w:rPr>
              <w:t>774,594.85</w:t>
            </w:r>
            <w:r>
              <w:rPr>
                <w:rFonts w:ascii="Arial Narrow"/>
                <w:sz w:val="21"/>
              </w:rPr>
            </w:r>
          </w:p>
        </w:tc>
        <w:tc>
          <w:tcPr>
            <w:tcW w:w="1625" w:type="dxa"/>
            <w:tcBorders>
              <w:top w:val="nil" w:sz="6" w:space="0" w:color="auto"/>
              <w:left w:val="single" w:sz="4" w:space="0" w:color="000000"/>
              <w:bottom w:val="single" w:sz="8" w:space="0" w:color="000000"/>
              <w:right w:val="nil" w:sz="6" w:space="0" w:color="auto"/>
            </w:tcBorders>
          </w:tcPr>
          <w:p>
            <w:pPr>
              <w:pStyle w:val="TableParagraph"/>
              <w:spacing w:line="240" w:lineRule="auto" w:before="74"/>
              <w:ind w:right="103"/>
              <w:jc w:val="right"/>
              <w:rPr>
                <w:rFonts w:ascii="Arial Narrow" w:hAnsi="Arial Narrow" w:cs="Arial Narrow" w:eastAsia="Arial Narrow" w:hint="default"/>
                <w:sz w:val="21"/>
                <w:szCs w:val="21"/>
              </w:rPr>
            </w:pPr>
            <w:r>
              <w:rPr>
                <w:rFonts w:ascii="Arial Narrow"/>
                <w:spacing w:val="-1"/>
                <w:sz w:val="21"/>
              </w:rPr>
              <w:t>1,700,000.00</w:t>
            </w:r>
            <w:r>
              <w:rPr>
                <w:rFonts w:ascii="Arial Narrow"/>
                <w:sz w:val="21"/>
              </w:rPr>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spacing w:before="36"/>
        <w:ind w:left="660" w:right="1041" w:firstLine="0"/>
        <w:jc w:val="left"/>
        <w:rPr>
          <w:rFonts w:ascii="宋体" w:hAnsi="宋体" w:cs="宋体" w:eastAsia="宋体" w:hint="default"/>
          <w:sz w:val="21"/>
          <w:szCs w:val="21"/>
        </w:rPr>
      </w:pPr>
      <w:r>
        <w:rPr/>
        <w:pict>
          <v:group style="position:absolute;margin-left:84.503998pt;margin-top:-93.120354pt;width:426.45pt;height:5.1pt;mso-position-horizontal-relative:page;mso-position-vertical-relative:paragraph;z-index:-1133176" coordorigin="1690,-1862" coordsize="8529,102">
            <v:shape style="position:absolute;left:1690;top:-1862;width:4895;height:101" type="#_x0000_t75" stroked="false">
              <v:imagedata r:id="rId984" o:title=""/>
            </v:shape>
            <v:shape style="position:absolute;left:6561;top:-1771;width:3658;height:10" type="#_x0000_t75" stroked="false">
              <v:imagedata r:id="rId980" o:title=""/>
            </v:shape>
            <w10:wrap type="none"/>
          </v:group>
        </w:pict>
      </w:r>
      <w:r>
        <w:rPr/>
        <w:pict>
          <v:group style="position:absolute;margin-left:84.503998pt;margin-top:-68.256325pt;width:426.45pt;height:.5pt;mso-position-horizontal-relative:page;mso-position-vertical-relative:paragraph;z-index:-1133152" coordorigin="1690,-1365" coordsize="8529,10">
            <v:shape style="position:absolute;left:1690;top:-1365;width:4875;height:10" type="#_x0000_t75" stroked="false">
              <v:imagedata r:id="rId979" o:title=""/>
            </v:shape>
            <v:shape style="position:absolute;left:6561;top:-1365;width:3658;height:10" type="#_x0000_t75" stroked="false">
              <v:imagedata r:id="rId980" o:title=""/>
            </v:shape>
            <w10:wrap type="none"/>
          </v:group>
        </w:pict>
      </w:r>
      <w:r>
        <w:rPr/>
        <w:pict>
          <v:group style="position:absolute;margin-left:84.503998pt;margin-top:-52.416367pt;width:426.45pt;height:5.05pt;mso-position-horizontal-relative:page;mso-position-vertical-relative:paragraph;z-index:-1133128" coordorigin="1690,-1048" coordsize="8529,101">
            <v:shape style="position:absolute;left:1690;top:-1048;width:4895;height:101" type="#_x0000_t75" stroked="false">
              <v:imagedata r:id="rId985" o:title=""/>
            </v:shape>
            <v:shape style="position:absolute;left:6561;top:-957;width:3658;height:10" type="#_x0000_t75" stroked="false">
              <v:imagedata r:id="rId980" o:title=""/>
            </v:shape>
            <w10:wrap type="none"/>
          </v:group>
        </w:pict>
      </w:r>
      <w:r>
        <w:rPr>
          <w:rFonts w:ascii="宋体" w:hAnsi="宋体" w:cs="宋体" w:eastAsia="宋体" w:hint="default"/>
          <w:b/>
          <w:bCs/>
          <w:sz w:val="21"/>
          <w:szCs w:val="21"/>
        </w:rPr>
        <w:t>十二、财务报表的批准报出</w:t>
      </w:r>
      <w:r>
        <w:rPr>
          <w:rFonts w:ascii="宋体" w:hAnsi="宋体" w:cs="宋体" w:eastAsia="宋体" w:hint="default"/>
          <w:sz w:val="21"/>
          <w:szCs w:val="21"/>
        </w:rPr>
      </w:r>
    </w:p>
    <w:p>
      <w:pPr>
        <w:spacing w:before="174"/>
        <w:ind w:left="564" w:right="1041" w:firstLine="0"/>
        <w:jc w:val="left"/>
        <w:rPr>
          <w:rFonts w:ascii="宋体" w:hAnsi="宋体" w:cs="宋体" w:eastAsia="宋体" w:hint="default"/>
          <w:sz w:val="21"/>
          <w:szCs w:val="21"/>
        </w:rPr>
      </w:pPr>
      <w:r>
        <w:rPr>
          <w:rFonts w:ascii="宋体" w:hAnsi="宋体" w:cs="宋体" w:eastAsia="宋体" w:hint="default"/>
          <w:sz w:val="21"/>
          <w:szCs w:val="21"/>
        </w:rPr>
        <w:t>本财务报表已经公司第二届董事会第六次会议于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2012 </w:t>
      </w:r>
      <w:r>
        <w:rPr>
          <w:rFonts w:ascii="Arial Narrow" w:hAnsi="Arial Narrow" w:cs="Arial Narrow" w:eastAsia="Arial Narrow"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 </w:t>
      </w:r>
      <w:r>
        <w:rPr>
          <w:rFonts w:ascii="Arial Narrow" w:hAnsi="Arial Narrow" w:cs="Arial Narrow" w:eastAsia="Arial Narrow"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18 </w:t>
      </w:r>
      <w:r>
        <w:rPr>
          <w:rFonts w:ascii="Arial Narrow" w:hAnsi="Arial Narrow" w:cs="Arial Narrow" w:eastAsia="Arial Narrow" w:hint="default"/>
          <w:spacing w:val="6"/>
          <w:sz w:val="21"/>
          <w:szCs w:val="21"/>
        </w:rPr>
        <w:t> </w:t>
      </w:r>
      <w:r>
        <w:rPr>
          <w:rFonts w:ascii="宋体" w:hAnsi="宋体" w:cs="宋体" w:eastAsia="宋体" w:hint="default"/>
          <w:sz w:val="21"/>
          <w:szCs w:val="21"/>
        </w:rPr>
        <w:t>日批准报出。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22"/>
          <w:szCs w:val="22"/>
        </w:rPr>
      </w:pPr>
    </w:p>
    <w:p>
      <w:pPr>
        <w:spacing w:line="427" w:lineRule="auto" w:before="0"/>
        <w:ind w:left="6241" w:right="1041" w:hanging="634"/>
        <w:jc w:val="left"/>
        <w:rPr>
          <w:rFonts w:ascii="宋体" w:hAnsi="宋体" w:cs="宋体" w:eastAsia="宋体" w:hint="default"/>
          <w:sz w:val="21"/>
          <w:szCs w:val="21"/>
        </w:rPr>
      </w:pPr>
      <w:r>
        <w:rPr>
          <w:rFonts w:ascii="宋体" w:hAnsi="宋体" w:cs="宋体" w:eastAsia="宋体" w:hint="default"/>
          <w:spacing w:val="-2"/>
          <w:sz w:val="21"/>
          <w:szCs w:val="21"/>
        </w:rPr>
        <w:t>北京东方国信科技股份有限公司</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二〇一二年一月十八日</w:t>
      </w:r>
    </w:p>
    <w:p>
      <w:pPr>
        <w:spacing w:after="0" w:line="427" w:lineRule="auto"/>
        <w:jc w:val="left"/>
        <w:rPr>
          <w:rFonts w:ascii="宋体" w:hAnsi="宋体" w:cs="宋体" w:eastAsia="宋体" w:hint="default"/>
          <w:sz w:val="21"/>
          <w:szCs w:val="21"/>
        </w:rPr>
        <w:sectPr>
          <w:pgSz w:w="11910" w:h="16840"/>
          <w:pgMar w:header="877" w:footer="980" w:top="1060" w:bottom="1160" w:left="15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1"/>
        <w:tabs>
          <w:tab w:pos="4444" w:val="left" w:leader="none"/>
        </w:tabs>
        <w:spacing w:line="240" w:lineRule="auto"/>
        <w:ind w:left="2939" w:right="1662"/>
        <w:jc w:val="left"/>
        <w:rPr>
          <w:b w:val="0"/>
          <w:bCs w:val="0"/>
        </w:rPr>
      </w:pPr>
      <w:bookmarkStart w:name="_TOC_250000" w:id="10"/>
      <w:r>
        <w:rPr>
          <w:w w:val="95"/>
        </w:rPr>
        <w:t>第十一节</w:t>
        <w:tab/>
      </w:r>
      <w:r>
        <w:rPr/>
        <w:t>备查文件</w:t>
      </w:r>
      <w:bookmarkEnd w:id="10"/>
      <w:r>
        <w:rPr>
          <w:b w:val="0"/>
          <w:bCs w:val="0"/>
        </w:rPr>
      </w:r>
    </w:p>
    <w:p>
      <w:pPr>
        <w:spacing w:line="240" w:lineRule="auto" w:before="0"/>
        <w:rPr>
          <w:rFonts w:ascii="宋体" w:hAnsi="宋体" w:cs="宋体" w:eastAsia="宋体" w:hint="default"/>
          <w:b/>
          <w:bCs/>
          <w:sz w:val="30"/>
          <w:szCs w:val="30"/>
        </w:rPr>
      </w:pPr>
    </w:p>
    <w:p>
      <w:pPr>
        <w:spacing w:line="240" w:lineRule="auto" w:before="10"/>
        <w:rPr>
          <w:rFonts w:ascii="宋体" w:hAnsi="宋体" w:cs="宋体" w:eastAsia="宋体" w:hint="default"/>
          <w:b/>
          <w:bCs/>
          <w:sz w:val="37"/>
          <w:szCs w:val="37"/>
        </w:rPr>
      </w:pPr>
    </w:p>
    <w:p>
      <w:pPr>
        <w:pStyle w:val="BodyText"/>
        <w:tabs>
          <w:tab w:pos="1397" w:val="left" w:leader="none"/>
        </w:tabs>
        <w:spacing w:line="357" w:lineRule="auto"/>
        <w:ind w:left="138" w:right="1801" w:firstLine="479"/>
        <w:jc w:val="left"/>
      </w:pPr>
      <w:r>
        <w:rPr/>
        <w:t>一、</w:t>
        <w:tab/>
      </w:r>
      <w:r>
        <w:rPr>
          <w:spacing w:val="2"/>
        </w:rPr>
        <w:t>载有法定代表人、财务负责人、会计机构负责人签名并盖章的会计</w:t>
      </w:r>
      <w:r>
        <w:rPr/>
        <w:t> 报表。</w:t>
      </w:r>
    </w:p>
    <w:p>
      <w:pPr>
        <w:pStyle w:val="BodyText"/>
        <w:tabs>
          <w:tab w:pos="1397" w:val="left" w:leader="none"/>
        </w:tabs>
        <w:spacing w:line="448" w:lineRule="auto" w:before="154"/>
        <w:ind w:left="618" w:right="1801"/>
        <w:jc w:val="left"/>
      </w:pPr>
      <w:r>
        <w:rPr/>
        <w:t>二、</w:t>
        <w:tab/>
        <w:t>载有会计师事务所盖章、注册会计师签名并盖章的审计报告原件。 三、</w:t>
        <w:tab/>
      </w:r>
      <w:r>
        <w:rPr>
          <w:spacing w:val="2"/>
        </w:rPr>
        <w:t>报告期内在中国证监会指定报纸上公开披露过的所有公司文件的正</w:t>
      </w:r>
    </w:p>
    <w:p>
      <w:pPr>
        <w:pStyle w:val="BodyText"/>
        <w:spacing w:line="257" w:lineRule="exact"/>
        <w:ind w:left="138" w:right="1662"/>
        <w:jc w:val="left"/>
      </w:pPr>
      <w:r>
        <w:rPr/>
        <w:t>本及公告的原稿。</w:t>
      </w:r>
    </w:p>
    <w:p>
      <w:pPr>
        <w:spacing w:line="240" w:lineRule="auto" w:before="12"/>
        <w:rPr>
          <w:rFonts w:ascii="宋体" w:hAnsi="宋体" w:cs="宋体" w:eastAsia="宋体" w:hint="default"/>
          <w:sz w:val="20"/>
          <w:szCs w:val="20"/>
        </w:rPr>
      </w:pPr>
    </w:p>
    <w:p>
      <w:pPr>
        <w:pStyle w:val="BodyText"/>
        <w:tabs>
          <w:tab w:pos="1397" w:val="left" w:leader="none"/>
        </w:tabs>
        <w:spacing w:line="422" w:lineRule="auto"/>
        <w:ind w:left="618" w:right="3935"/>
        <w:jc w:val="left"/>
      </w:pPr>
      <w:r>
        <w:rPr/>
        <w:t>四、</w:t>
        <w:tab/>
        <w:t>载有董事长签名的</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年年度报告文本原件。 五、</w:t>
        <w:tab/>
        <w:t>以上备查文件的备置地点：公司证券事务部。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4"/>
          <w:szCs w:val="24"/>
        </w:rPr>
      </w:pPr>
    </w:p>
    <w:p>
      <w:pPr>
        <w:pStyle w:val="BodyText"/>
        <w:spacing w:line="477" w:lineRule="auto"/>
        <w:ind w:left="4705" w:right="1889"/>
        <w:jc w:val="center"/>
      </w:pPr>
      <w:r>
        <w:rPr/>
        <w:t>北京东方国信科技股份有限公司 董事长：管连平</w:t>
      </w:r>
    </w:p>
    <w:p>
      <w:pPr>
        <w:pStyle w:val="BodyText"/>
        <w:spacing w:line="240" w:lineRule="auto" w:before="70"/>
        <w:ind w:left="4506" w:right="1889"/>
        <w:jc w:val="center"/>
      </w:pPr>
      <w:r>
        <w:rPr>
          <w:rFonts w:ascii="Times New Roman" w:hAnsi="Times New Roman" w:cs="Times New Roman" w:eastAsia="Times New Roman" w:hint="default"/>
        </w:rPr>
        <w:t>2012 </w:t>
      </w:r>
      <w:r>
        <w:rPr/>
        <w:t>年</w:t>
      </w:r>
      <w:r>
        <w:rPr>
          <w:spacing w:val="-63"/>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18 </w:t>
      </w:r>
      <w:r>
        <w:rPr/>
        <w:t>日</w:t>
      </w:r>
    </w:p>
    <w:sectPr>
      <w:pgSz w:w="11910" w:h="16840"/>
      <w:pgMar w:header="877" w:footer="980" w:top="1060" w:bottom="1160" w:left="16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Arial Narrow">
    <w:altName w:val="Arial Narrow"/>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9552" type="#_x0000_t75" stroked="false">
          <v:imagedata r:id="rId1" o:title=""/>
        </v:shape>
      </w:pict>
    </w:r>
    <w:r>
      <w:rPr/>
      <w:pict>
        <v:shape style="position:absolute;margin-left:289.209991pt;margin-top:771.613892pt;width:17.150pt;height:11pt;mso-position-horizontal-relative:page;mso-position-vertical-relative:page;z-index:-115952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- 0</w:t>
                </w:r>
                <w:r>
                  <w:rPr>
                    <w:rFonts w:ascii="Times New Roman"/>
                    <w:spacing w:val="1"/>
                    <w:sz w:val="18"/>
                  </w:rPr>
                  <w:t> </w:t>
                </w:r>
                <w:r>
                  <w:rPr>
                    <w:rFonts w:ascii="Times New Roman"/>
                    <w:sz w:val="18"/>
                  </w:rPr>
                  <w:t>-</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8904" type="#_x0000_t75" stroked="false">
          <v:imagedata r:id="rId1" o:title=""/>
        </v:shape>
      </w:pict>
    </w:r>
    <w:r>
      <w:rPr/>
      <w:pict>
        <v:shape style="position:absolute;margin-left:289.049988pt;margin-top:781.933899pt;width:17.3pt;height:11pt;mso-position-horizontal-relative:page;mso-position-vertical-relative:page;z-index:-11588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8856" type="#_x0000_t75" stroked="false">
          <v:imagedata r:id="rId1" o:title=""/>
        </v:shape>
      </w:pict>
    </w:r>
    <w:r>
      <w:rPr/>
      <w:pict>
        <v:shape style="position:absolute;margin-left:288.929993pt;margin-top:781.933899pt;width:17.7pt;height:11pt;mso-position-horizontal-relative:page;mso-position-vertical-relative:page;z-index:-11588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9504" type="#_x0000_t75" stroked="false">
          <v:imagedata r:id="rId1" o:title=""/>
        </v:shape>
      </w:pict>
    </w:r>
    <w:r>
      <w:rPr/>
      <w:pict>
        <v:shape style="position:absolute;margin-left:289.209991pt;margin-top:771.613892pt;width:17.150pt;height:11pt;mso-position-horizontal-relative:page;mso-position-vertical-relative:page;z-index:-11594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w:t>
                </w:r>
                <w:r>
                  <w:rPr/>
                  <w:fldChar w:fldCharType="end"/>
                </w:r>
                <w:r>
                  <w:rPr>
                    <w:rFonts w:ascii="Times New Roman"/>
                    <w:spacing w:val="1"/>
                    <w:sz w:val="18"/>
                  </w:rPr>
                  <w:t> </w:t>
                </w:r>
                <w:r>
                  <w:rPr>
                    <w:rFonts w:ascii="Times New Roman"/>
                    <w:sz w:val="18"/>
                  </w:rPr>
                  <w:t>-</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9456" type="#_x0000_t75" stroked="false">
          <v:imagedata r:id="rId1" o:title=""/>
        </v:shape>
      </w:pict>
    </w:r>
    <w:r>
      <w:rPr/>
      <w:pict>
        <v:shape style="position:absolute;margin-left:291.209991pt;margin-top:771.613892pt;width:13.15pt;height:11pt;mso-position-horizontal-relative:page;mso-position-vertical-relative:page;z-index:-11594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9408" type="#_x0000_t75" stroked="false">
          <v:imagedata r:id="rId1" o:title=""/>
        </v:shape>
      </w:pict>
    </w:r>
    <w:r>
      <w:rPr/>
      <w:pict>
        <v:shape style="position:absolute;margin-left:291.209991pt;margin-top:771.613892pt;width:13.15pt;height:11pt;mso-position-horizontal-relative:page;mso-position-vertical-relative:page;z-index:-11593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38</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4.099792pt;width:595.3pt;height:47.8pt;mso-position-horizontal-relative:page;mso-position-vertical-relative:page;z-index:-1159288" coordorigin="0,15882" coordsize="11906,956">
          <v:shape style="position:absolute;left:2280;top:16206;width:9626;height:632" type="#_x0000_t75" stroked="false">
            <v:imagedata r:id="rId1" o:title=""/>
          </v:shape>
          <v:shape style="position:absolute;left:0;top:15882;width:11906;height:956" type="#_x0000_t75" stroked="false">
            <v:imagedata r:id="rId2" o:title=""/>
          </v:shape>
          <w10:wrap type="none"/>
        </v:group>
      </w:pict>
    </w:r>
    <w:r>
      <w:rPr/>
      <w:pict>
        <v:shape style="position:absolute;margin-left:527.659973pt;margin-top:795.637939pt;width:13.15pt;height:11pt;mso-position-horizontal-relative:page;mso-position-vertical-relative:page;z-index:-11592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13.599998pt;margin-top:547.499817pt;width:728.3pt;height:47.8pt;mso-position-horizontal-relative:page;mso-position-vertical-relative:page;z-index:-1159168" coordorigin="2272,10950" coordsize="14566,956">
          <v:shape style="position:absolute;left:7212;top:11274;width:9626;height:632" type="#_x0000_t75" stroked="false">
            <v:imagedata r:id="rId1" o:title=""/>
          </v:shape>
          <v:shape style="position:absolute;left:2272;top:10950;width:14566;height:956" type="#_x0000_t75" stroked="false">
            <v:imagedata r:id="rId1" o:title=""/>
          </v:shape>
          <w10:wrap type="none"/>
        </v:group>
      </w:pict>
    </w:r>
    <w:r>
      <w:rPr/>
      <w:pict>
        <v:shape style="position:absolute;margin-left:774.26001pt;margin-top:535.333923pt;width:13.15pt;height:11pt;mso-position-horizontal-relative:page;mso-position-vertical-relative:page;z-index:-11591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78</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9048" type="#_x0000_t75" stroked="false">
          <v:imagedata r:id="rId1" o:title=""/>
        </v:shape>
      </w:pict>
    </w:r>
    <w:r>
      <w:rPr/>
      <w:pict>
        <v:shape style="position:absolute;margin-left:291.209991pt;margin-top:781.933899pt;width:13.15pt;height:11pt;mso-position-horizontal-relative:page;mso-position-vertical-relative:page;z-index:-11590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9000" type="#_x0000_t75" stroked="false">
          <v:imagedata r:id="rId1" o:title=""/>
        </v:shape>
      </w:pict>
    </w:r>
    <w:r>
      <w:rPr/>
      <w:pict>
        <v:shape style="position:absolute;margin-left:289.929993pt;margin-top:781.933899pt;width:15.7pt;height:11pt;mso-position-horizontal-relative:page;mso-position-vertical-relative:page;z-index:-11589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158952" type="#_x0000_t75" stroked="false">
          <v:imagedata r:id="rId1" o:title=""/>
        </v:shape>
      </w:pict>
    </w:r>
    <w:r>
      <w:rPr/>
      <w:pict>
        <v:shape style="position:absolute;margin-left:288.929993pt;margin-top:781.933899pt;width:17.7pt;height:11pt;mso-position-horizontal-relative:page;mso-position-vertical-relative:page;z-index:-11589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84pt;margin-top:55.559982pt;width:418.3pt;height:.1pt;mso-position-horizontal-relative:page;mso-position-vertical-relative:page;z-index:-1159624" coordorigin="1772,1111" coordsize="8366,2">
          <v:shape style="position:absolute;left:1772;top:1111;width:8366;height:2" coordorigin="1772,1111" coordsize="8366,0" path="m1772,1111l10137,111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89.024002pt;margin-top:42.865608pt;width:128pt;height:11pt;mso-position-horizontal-relative:page;mso-position-vertical-relative:page;z-index:-11596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北京东方国信科技股份有限公司</w:t>
                </w:r>
              </w:p>
            </w:txbxContent>
          </v:textbox>
          <w10:wrap type="none"/>
        </v:shape>
      </w:pict>
    </w:r>
    <w:r>
      <w:rPr/>
      <w:pict>
        <v:shape style="position:absolute;margin-left:426.75pt;margin-top:42.865608pt;width:66.850pt;height:11.5pt;mso-position-horizontal-relative:page;mso-position-vertical-relative:page;z-index:-11595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079983pt;width:484.9pt;height:.1pt;mso-position-horizontal-relative:page;mso-position-vertical-relative:page;z-index:-1159360" coordorigin="1104,982" coordsize="9698,2">
          <v:shape style="position:absolute;left:1104;top:982;width:9698;height:2" coordorigin="1104,982" coordsize="9698,0" path="m1104,982l10802,982e" filled="false" stroked="true" strokeweight=".72pt" strokecolor="#000000">
            <v:path arrowok="t"/>
          </v:shape>
          <w10:wrap type="none"/>
        </v:group>
      </w:pict>
    </w:r>
    <w:r>
      <w:rPr/>
      <w:pict>
        <v:shape style="position:absolute;margin-left:58.52pt;margin-top:36.265610pt;width:128pt;height:11pt;mso-position-horizontal-relative:page;mso-position-vertical-relative:page;z-index:-11593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北京东方国信科技股份有限公司</w:t>
                </w:r>
              </w:p>
            </w:txbxContent>
          </v:textbox>
          <w10:wrap type="none"/>
        </v:shape>
      </w:pict>
    </w:r>
    <w:r>
      <w:rPr/>
      <w:pict>
        <v:shape style="position:absolute;margin-left:472.859985pt;margin-top:36.265610pt;width:66.95pt;height:11.5pt;mso-position-horizontal-relative:page;mso-position-vertical-relative:page;z-index:-11593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60009pt;width:731.5pt;height:.1pt;mso-position-horizontal-relative:page;mso-position-vertical-relative:page;z-index:-1159240" coordorigin="1104,1111" coordsize="14630,2">
          <v:shape style="position:absolute;left:1104;top:1111;width:14630;height:2" coordorigin="1104,1111" coordsize="14630,0" path="m1104,1111l15734,1111e" filled="false" stroked="true" strokeweight=".72pt" strokecolor="#000000">
            <v:path arrowok="t"/>
          </v:shape>
          <w10:wrap type="none"/>
        </v:group>
      </w:pict>
    </w:r>
    <w:r>
      <w:rPr/>
      <w:pict>
        <v:shape style="position:absolute;margin-left:305.170013pt;margin-top:42.865631pt;width:128pt;height:11pt;mso-position-horizontal-relative:page;mso-position-vertical-relative:page;z-index:-11592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北京东方国信科技股份有限公司</w:t>
                </w:r>
              </w:p>
            </w:txbxContent>
          </v:textbox>
          <w10:wrap type="none"/>
        </v:shape>
      </w:pict>
    </w:r>
    <w:r>
      <w:rPr/>
      <w:pict>
        <v:shape style="position:absolute;margin-left:719.460022pt;margin-top:42.865631pt;width:66.95pt;height:11.5pt;mso-position-horizontal-relative:page;mso-position-vertical-relative:page;z-index:-11591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88.463997pt;margin-top:55.559982pt;width:418.55pt;height:.1pt;mso-position-horizontal-relative:page;mso-position-vertical-relative:page;z-index:-1159120" coordorigin="1769,1111" coordsize="8371,2">
          <v:shape style="position:absolute;left:1769;top:1111;width:8371;height:2" coordorigin="1769,1111" coordsize="8371,0" path="m1769,1111l10139,1111e" filled="false" stroked="true" strokeweight=".72pt" strokecolor="#000000">
            <v:path arrowok="t"/>
          </v:shape>
          <w10:wrap type="none"/>
        </v:group>
      </w:pict>
    </w:r>
    <w:r>
      <w:rPr/>
      <w:pict>
        <v:shape style="position:absolute;margin-left:97.424004pt;margin-top:42.865608pt;width:128pt;height:11pt;mso-position-horizontal-relative:page;mso-position-vertical-relative:page;z-index:-11590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北京东方国信科技股份有限公司</w:t>
                </w:r>
              </w:p>
            </w:txbxContent>
          </v:textbox>
          <w10:wrap type="none"/>
        </v:shape>
      </w:pict>
    </w:r>
    <w:r>
      <w:rPr/>
      <w:pict>
        <v:shape style="position:absolute;margin-left:448.619995pt;margin-top:42.865608pt;width:58.05pt;height:11.5pt;mso-position-horizontal-relative:page;mso-position-vertical-relative:page;z-index:-11590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77"/>
      <w:ind w:left="140"/>
    </w:pPr>
    <w:rPr>
      <w:rFonts w:ascii="黑体" w:hAnsi="黑体" w:eastAsia="黑体"/>
      <w:sz w:val="28"/>
      <w:szCs w:val="28"/>
    </w:rPr>
  </w:style>
  <w:style w:styleId="BodyText" w:type="paragraph">
    <w:name w:val="Body Text"/>
    <w:basedOn w:val="Normal"/>
    <w:uiPriority w:val="1"/>
    <w:qFormat/>
    <w:pPr>
      <w:ind w:left="140"/>
    </w:pPr>
    <w:rPr>
      <w:rFonts w:ascii="宋体" w:hAnsi="宋体" w:eastAsia="宋体"/>
      <w:sz w:val="24"/>
      <w:szCs w:val="24"/>
    </w:rPr>
  </w:style>
  <w:style w:styleId="Heading1" w:type="paragraph">
    <w:name w:val="Heading 1"/>
    <w:basedOn w:val="Normal"/>
    <w:uiPriority w:val="1"/>
    <w:qFormat/>
    <w:pPr>
      <w:spacing w:before="7"/>
      <w:outlineLvl w:val="1"/>
    </w:pPr>
    <w:rPr>
      <w:rFonts w:ascii="宋体" w:hAnsi="宋体" w:eastAsia="宋体"/>
      <w:b/>
      <w:bCs/>
      <w:sz w:val="30"/>
      <w:szCs w:val="30"/>
    </w:rPr>
  </w:style>
  <w:style w:styleId="Heading2" w:type="paragraph">
    <w:name w:val="Heading 2"/>
    <w:basedOn w:val="Normal"/>
    <w:uiPriority w:val="1"/>
    <w:qFormat/>
    <w:pPr>
      <w:spacing w:before="26"/>
      <w:ind w:left="140"/>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yperlink" Target="mailto:investor@bonc.com.cn" TargetMode="External"/><Relationship Id="rId11" Type="http://schemas.openxmlformats.org/officeDocument/2006/relationships/hyperlink" Target="http://www.bonc.com.cn/" TargetMode="External"/><Relationship Id="rId12" Type="http://schemas.openxmlformats.org/officeDocument/2006/relationships/hyperlink" Target="http://www.cninfo.com.cn/" TargetMode="External"/><Relationship Id="rId13" Type="http://schemas.openxmlformats.org/officeDocument/2006/relationships/footer" Target="footer4.xml"/><Relationship Id="rId14" Type="http://schemas.openxmlformats.org/officeDocument/2006/relationships/hyperlink" Target="http://www.cninfo.com.cn/%C3%96%C3%90%C2%B9%C3%BA%C3%96%C2%A4%C3%88%C2%AF%C2%B1%C2%A8/%C3%89%C3%8F%C2%BA%C2%A3%C3%96%C2%A4%C3%88%C2%AF%C2%B1%C2%A8" TargetMode="External"/><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oter" Target="footer5.xml"/><Relationship Id="rId18" Type="http://schemas.openxmlformats.org/officeDocument/2006/relationships/header" Target="header3.xml"/><Relationship Id="rId19" Type="http://schemas.openxmlformats.org/officeDocument/2006/relationships/footer" Target="footer6.xml"/><Relationship Id="rId20" Type="http://schemas.openxmlformats.org/officeDocument/2006/relationships/header" Target="header4.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footer" Target="footer10.xml"/><Relationship Id="rId168" Type="http://schemas.openxmlformats.org/officeDocument/2006/relationships/image" Target="media/image150.png"/><Relationship Id="rId169" Type="http://schemas.openxmlformats.org/officeDocument/2006/relationships/image" Target="media/image151.png"/><Relationship Id="rId170" Type="http://schemas.openxmlformats.org/officeDocument/2006/relationships/image" Target="media/image152.png"/><Relationship Id="rId171" Type="http://schemas.openxmlformats.org/officeDocument/2006/relationships/image" Target="media/image153.pn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png"/><Relationship Id="rId175" Type="http://schemas.openxmlformats.org/officeDocument/2006/relationships/image" Target="media/image157.png"/><Relationship Id="rId176" Type="http://schemas.openxmlformats.org/officeDocument/2006/relationships/image" Target="media/image158.png"/><Relationship Id="rId177" Type="http://schemas.openxmlformats.org/officeDocument/2006/relationships/image" Target="media/image159.png"/><Relationship Id="rId178" Type="http://schemas.openxmlformats.org/officeDocument/2006/relationships/image" Target="media/image160.png"/><Relationship Id="rId179" Type="http://schemas.openxmlformats.org/officeDocument/2006/relationships/image" Target="media/image161.png"/><Relationship Id="rId180" Type="http://schemas.openxmlformats.org/officeDocument/2006/relationships/image" Target="media/image162.png"/><Relationship Id="rId181" Type="http://schemas.openxmlformats.org/officeDocument/2006/relationships/image" Target="media/image163.png"/><Relationship Id="rId182" Type="http://schemas.openxmlformats.org/officeDocument/2006/relationships/image" Target="media/image164.png"/><Relationship Id="rId183" Type="http://schemas.openxmlformats.org/officeDocument/2006/relationships/image" Target="media/image165.png"/><Relationship Id="rId184" Type="http://schemas.openxmlformats.org/officeDocument/2006/relationships/image" Target="media/image166.png"/><Relationship Id="rId185" Type="http://schemas.openxmlformats.org/officeDocument/2006/relationships/image" Target="media/image167.png"/><Relationship Id="rId186" Type="http://schemas.openxmlformats.org/officeDocument/2006/relationships/image" Target="media/image168.png"/><Relationship Id="rId187" Type="http://schemas.openxmlformats.org/officeDocument/2006/relationships/image" Target="media/image169.png"/><Relationship Id="rId188" Type="http://schemas.openxmlformats.org/officeDocument/2006/relationships/image" Target="media/image170.png"/><Relationship Id="rId189" Type="http://schemas.openxmlformats.org/officeDocument/2006/relationships/image" Target="media/image171.png"/><Relationship Id="rId190" Type="http://schemas.openxmlformats.org/officeDocument/2006/relationships/image" Target="media/image172.png"/><Relationship Id="rId191" Type="http://schemas.openxmlformats.org/officeDocument/2006/relationships/image" Target="media/image173.png"/><Relationship Id="rId192" Type="http://schemas.openxmlformats.org/officeDocument/2006/relationships/image" Target="media/image174.png"/><Relationship Id="rId193" Type="http://schemas.openxmlformats.org/officeDocument/2006/relationships/image" Target="media/image175.png"/><Relationship Id="rId194" Type="http://schemas.openxmlformats.org/officeDocument/2006/relationships/image" Target="media/image176.png"/><Relationship Id="rId195" Type="http://schemas.openxmlformats.org/officeDocument/2006/relationships/image" Target="media/image177.png"/><Relationship Id="rId196" Type="http://schemas.openxmlformats.org/officeDocument/2006/relationships/image" Target="media/image178.png"/><Relationship Id="rId197" Type="http://schemas.openxmlformats.org/officeDocument/2006/relationships/image" Target="media/image179.png"/><Relationship Id="rId198" Type="http://schemas.openxmlformats.org/officeDocument/2006/relationships/image" Target="media/image180.png"/><Relationship Id="rId199" Type="http://schemas.openxmlformats.org/officeDocument/2006/relationships/image" Target="media/image181.png"/><Relationship Id="rId200" Type="http://schemas.openxmlformats.org/officeDocument/2006/relationships/image" Target="media/image182.png"/><Relationship Id="rId201" Type="http://schemas.openxmlformats.org/officeDocument/2006/relationships/image" Target="media/image183.png"/><Relationship Id="rId202" Type="http://schemas.openxmlformats.org/officeDocument/2006/relationships/image" Target="media/image184.png"/><Relationship Id="rId203" Type="http://schemas.openxmlformats.org/officeDocument/2006/relationships/image" Target="media/image185.png"/><Relationship Id="rId204" Type="http://schemas.openxmlformats.org/officeDocument/2006/relationships/image" Target="media/image186.png"/><Relationship Id="rId205" Type="http://schemas.openxmlformats.org/officeDocument/2006/relationships/image" Target="media/image187.png"/><Relationship Id="rId206" Type="http://schemas.openxmlformats.org/officeDocument/2006/relationships/image" Target="media/image188.png"/><Relationship Id="rId207" Type="http://schemas.openxmlformats.org/officeDocument/2006/relationships/image" Target="media/image189.pn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image" Target="media/image250.png"/><Relationship Id="rId269" Type="http://schemas.openxmlformats.org/officeDocument/2006/relationships/image" Target="media/image251.png"/><Relationship Id="rId270" Type="http://schemas.openxmlformats.org/officeDocument/2006/relationships/image" Target="media/image252.png"/><Relationship Id="rId271" Type="http://schemas.openxmlformats.org/officeDocument/2006/relationships/image" Target="media/image253.png"/><Relationship Id="rId272" Type="http://schemas.openxmlformats.org/officeDocument/2006/relationships/image" Target="media/image254.png"/><Relationship Id="rId273" Type="http://schemas.openxmlformats.org/officeDocument/2006/relationships/image" Target="media/image255.png"/><Relationship Id="rId274" Type="http://schemas.openxmlformats.org/officeDocument/2006/relationships/image" Target="media/image256.png"/><Relationship Id="rId275" Type="http://schemas.openxmlformats.org/officeDocument/2006/relationships/image" Target="media/image257.png"/><Relationship Id="rId276" Type="http://schemas.openxmlformats.org/officeDocument/2006/relationships/image" Target="media/image258.png"/><Relationship Id="rId277" Type="http://schemas.openxmlformats.org/officeDocument/2006/relationships/image" Target="media/image259.png"/><Relationship Id="rId278" Type="http://schemas.openxmlformats.org/officeDocument/2006/relationships/image" Target="media/image260.png"/><Relationship Id="rId279" Type="http://schemas.openxmlformats.org/officeDocument/2006/relationships/image" Target="media/image261.png"/><Relationship Id="rId280" Type="http://schemas.openxmlformats.org/officeDocument/2006/relationships/image" Target="media/image262.png"/><Relationship Id="rId281" Type="http://schemas.openxmlformats.org/officeDocument/2006/relationships/image" Target="media/image263.png"/><Relationship Id="rId282" Type="http://schemas.openxmlformats.org/officeDocument/2006/relationships/image" Target="media/image264.png"/><Relationship Id="rId283" Type="http://schemas.openxmlformats.org/officeDocument/2006/relationships/image" Target="media/image265.png"/><Relationship Id="rId284" Type="http://schemas.openxmlformats.org/officeDocument/2006/relationships/image" Target="media/image266.png"/><Relationship Id="rId285" Type="http://schemas.openxmlformats.org/officeDocument/2006/relationships/image" Target="media/image267.png"/><Relationship Id="rId286" Type="http://schemas.openxmlformats.org/officeDocument/2006/relationships/image" Target="media/image268.png"/><Relationship Id="rId287" Type="http://schemas.openxmlformats.org/officeDocument/2006/relationships/image" Target="media/image269.png"/><Relationship Id="rId288" Type="http://schemas.openxmlformats.org/officeDocument/2006/relationships/image" Target="media/image270.png"/><Relationship Id="rId289" Type="http://schemas.openxmlformats.org/officeDocument/2006/relationships/image" Target="media/image271.png"/><Relationship Id="rId290" Type="http://schemas.openxmlformats.org/officeDocument/2006/relationships/image" Target="media/image272.png"/><Relationship Id="rId291" Type="http://schemas.openxmlformats.org/officeDocument/2006/relationships/image" Target="media/image273.png"/><Relationship Id="rId292" Type="http://schemas.openxmlformats.org/officeDocument/2006/relationships/image" Target="media/image274.png"/><Relationship Id="rId293" Type="http://schemas.openxmlformats.org/officeDocument/2006/relationships/image" Target="media/image275.png"/><Relationship Id="rId294" Type="http://schemas.openxmlformats.org/officeDocument/2006/relationships/image" Target="media/image276.png"/><Relationship Id="rId295" Type="http://schemas.openxmlformats.org/officeDocument/2006/relationships/image" Target="media/image277.png"/><Relationship Id="rId296" Type="http://schemas.openxmlformats.org/officeDocument/2006/relationships/image" Target="media/image278.png"/><Relationship Id="rId297" Type="http://schemas.openxmlformats.org/officeDocument/2006/relationships/image" Target="media/image279.png"/><Relationship Id="rId298" Type="http://schemas.openxmlformats.org/officeDocument/2006/relationships/image" Target="media/image280.png"/><Relationship Id="rId299" Type="http://schemas.openxmlformats.org/officeDocument/2006/relationships/image" Target="media/image281.png"/><Relationship Id="rId300" Type="http://schemas.openxmlformats.org/officeDocument/2006/relationships/image" Target="media/image282.png"/><Relationship Id="rId301" Type="http://schemas.openxmlformats.org/officeDocument/2006/relationships/image" Target="media/image283.png"/><Relationship Id="rId302" Type="http://schemas.openxmlformats.org/officeDocument/2006/relationships/image" Target="media/image284.png"/><Relationship Id="rId303" Type="http://schemas.openxmlformats.org/officeDocument/2006/relationships/image" Target="media/image285.png"/><Relationship Id="rId304" Type="http://schemas.openxmlformats.org/officeDocument/2006/relationships/image" Target="media/image286.png"/><Relationship Id="rId305" Type="http://schemas.openxmlformats.org/officeDocument/2006/relationships/image" Target="media/image287.png"/><Relationship Id="rId306" Type="http://schemas.openxmlformats.org/officeDocument/2006/relationships/image" Target="media/image288.png"/><Relationship Id="rId307" Type="http://schemas.openxmlformats.org/officeDocument/2006/relationships/image" Target="media/image289.png"/><Relationship Id="rId308" Type="http://schemas.openxmlformats.org/officeDocument/2006/relationships/image" Target="media/image290.png"/><Relationship Id="rId309" Type="http://schemas.openxmlformats.org/officeDocument/2006/relationships/image" Target="media/image291.png"/><Relationship Id="rId310" Type="http://schemas.openxmlformats.org/officeDocument/2006/relationships/image" Target="media/image292.png"/><Relationship Id="rId311" Type="http://schemas.openxmlformats.org/officeDocument/2006/relationships/image" Target="media/image293.png"/><Relationship Id="rId312" Type="http://schemas.openxmlformats.org/officeDocument/2006/relationships/image" Target="media/image294.png"/><Relationship Id="rId313" Type="http://schemas.openxmlformats.org/officeDocument/2006/relationships/image" Target="media/image295.png"/><Relationship Id="rId314" Type="http://schemas.openxmlformats.org/officeDocument/2006/relationships/image" Target="media/image296.png"/><Relationship Id="rId315" Type="http://schemas.openxmlformats.org/officeDocument/2006/relationships/image" Target="media/image297.png"/><Relationship Id="rId316" Type="http://schemas.openxmlformats.org/officeDocument/2006/relationships/image" Target="media/image298.png"/><Relationship Id="rId317" Type="http://schemas.openxmlformats.org/officeDocument/2006/relationships/image" Target="media/image299.png"/><Relationship Id="rId318" Type="http://schemas.openxmlformats.org/officeDocument/2006/relationships/image" Target="media/image300.png"/><Relationship Id="rId319" Type="http://schemas.openxmlformats.org/officeDocument/2006/relationships/image" Target="media/image301.png"/><Relationship Id="rId320" Type="http://schemas.openxmlformats.org/officeDocument/2006/relationships/image" Target="media/image302.png"/><Relationship Id="rId321" Type="http://schemas.openxmlformats.org/officeDocument/2006/relationships/image" Target="media/image303.png"/><Relationship Id="rId322" Type="http://schemas.openxmlformats.org/officeDocument/2006/relationships/image" Target="media/image304.png"/><Relationship Id="rId323" Type="http://schemas.openxmlformats.org/officeDocument/2006/relationships/image" Target="media/image305.png"/><Relationship Id="rId324" Type="http://schemas.openxmlformats.org/officeDocument/2006/relationships/image" Target="media/image306.png"/><Relationship Id="rId325" Type="http://schemas.openxmlformats.org/officeDocument/2006/relationships/image" Target="media/image307.png"/><Relationship Id="rId326" Type="http://schemas.openxmlformats.org/officeDocument/2006/relationships/image" Target="media/image308.png"/><Relationship Id="rId327" Type="http://schemas.openxmlformats.org/officeDocument/2006/relationships/image" Target="media/image309.png"/><Relationship Id="rId328" Type="http://schemas.openxmlformats.org/officeDocument/2006/relationships/image" Target="media/image310.png"/><Relationship Id="rId329" Type="http://schemas.openxmlformats.org/officeDocument/2006/relationships/image" Target="media/image311.png"/><Relationship Id="rId330" Type="http://schemas.openxmlformats.org/officeDocument/2006/relationships/image" Target="media/image312.png"/><Relationship Id="rId331" Type="http://schemas.openxmlformats.org/officeDocument/2006/relationships/image" Target="media/image313.png"/><Relationship Id="rId332" Type="http://schemas.openxmlformats.org/officeDocument/2006/relationships/image" Target="media/image314.png"/><Relationship Id="rId333" Type="http://schemas.openxmlformats.org/officeDocument/2006/relationships/image" Target="media/image315.png"/><Relationship Id="rId334" Type="http://schemas.openxmlformats.org/officeDocument/2006/relationships/image" Target="media/image316.png"/><Relationship Id="rId335" Type="http://schemas.openxmlformats.org/officeDocument/2006/relationships/image" Target="media/image317.png"/><Relationship Id="rId336" Type="http://schemas.openxmlformats.org/officeDocument/2006/relationships/image" Target="media/image318.png"/><Relationship Id="rId337" Type="http://schemas.openxmlformats.org/officeDocument/2006/relationships/image" Target="media/image319.png"/><Relationship Id="rId338" Type="http://schemas.openxmlformats.org/officeDocument/2006/relationships/image" Target="media/image320.png"/><Relationship Id="rId339" Type="http://schemas.openxmlformats.org/officeDocument/2006/relationships/image" Target="media/image321.png"/><Relationship Id="rId340" Type="http://schemas.openxmlformats.org/officeDocument/2006/relationships/image" Target="media/image322.png"/><Relationship Id="rId341" Type="http://schemas.openxmlformats.org/officeDocument/2006/relationships/image" Target="media/image323.png"/><Relationship Id="rId342" Type="http://schemas.openxmlformats.org/officeDocument/2006/relationships/image" Target="media/image324.png"/><Relationship Id="rId343" Type="http://schemas.openxmlformats.org/officeDocument/2006/relationships/image" Target="media/image325.png"/><Relationship Id="rId344" Type="http://schemas.openxmlformats.org/officeDocument/2006/relationships/image" Target="media/image326.png"/><Relationship Id="rId345" Type="http://schemas.openxmlformats.org/officeDocument/2006/relationships/image" Target="media/image327.png"/><Relationship Id="rId346" Type="http://schemas.openxmlformats.org/officeDocument/2006/relationships/image" Target="media/image328.png"/><Relationship Id="rId347" Type="http://schemas.openxmlformats.org/officeDocument/2006/relationships/image" Target="media/image329.png"/><Relationship Id="rId348" Type="http://schemas.openxmlformats.org/officeDocument/2006/relationships/image" Target="media/image330.png"/><Relationship Id="rId349" Type="http://schemas.openxmlformats.org/officeDocument/2006/relationships/image" Target="media/image331.png"/><Relationship Id="rId350" Type="http://schemas.openxmlformats.org/officeDocument/2006/relationships/image" Target="media/image332.png"/><Relationship Id="rId351" Type="http://schemas.openxmlformats.org/officeDocument/2006/relationships/image" Target="media/image333.png"/><Relationship Id="rId352" Type="http://schemas.openxmlformats.org/officeDocument/2006/relationships/image" Target="media/image334.png"/><Relationship Id="rId353" Type="http://schemas.openxmlformats.org/officeDocument/2006/relationships/image" Target="media/image335.png"/><Relationship Id="rId354" Type="http://schemas.openxmlformats.org/officeDocument/2006/relationships/image" Target="media/image336.png"/><Relationship Id="rId355" Type="http://schemas.openxmlformats.org/officeDocument/2006/relationships/image" Target="media/image337.png"/><Relationship Id="rId356" Type="http://schemas.openxmlformats.org/officeDocument/2006/relationships/image" Target="media/image338.png"/><Relationship Id="rId357" Type="http://schemas.openxmlformats.org/officeDocument/2006/relationships/image" Target="media/image339.png"/><Relationship Id="rId358" Type="http://schemas.openxmlformats.org/officeDocument/2006/relationships/image" Target="media/image340.png"/><Relationship Id="rId359" Type="http://schemas.openxmlformats.org/officeDocument/2006/relationships/image" Target="media/image341.png"/><Relationship Id="rId360" Type="http://schemas.openxmlformats.org/officeDocument/2006/relationships/image" Target="media/image342.png"/><Relationship Id="rId361" Type="http://schemas.openxmlformats.org/officeDocument/2006/relationships/image" Target="media/image343.png"/><Relationship Id="rId362" Type="http://schemas.openxmlformats.org/officeDocument/2006/relationships/image" Target="media/image344.png"/><Relationship Id="rId363" Type="http://schemas.openxmlformats.org/officeDocument/2006/relationships/image" Target="media/image345.png"/><Relationship Id="rId364" Type="http://schemas.openxmlformats.org/officeDocument/2006/relationships/image" Target="media/image346.png"/><Relationship Id="rId365" Type="http://schemas.openxmlformats.org/officeDocument/2006/relationships/image" Target="media/image347.png"/><Relationship Id="rId366" Type="http://schemas.openxmlformats.org/officeDocument/2006/relationships/image" Target="media/image348.png"/><Relationship Id="rId367" Type="http://schemas.openxmlformats.org/officeDocument/2006/relationships/image" Target="media/image349.png"/><Relationship Id="rId368" Type="http://schemas.openxmlformats.org/officeDocument/2006/relationships/image" Target="media/image350.png"/><Relationship Id="rId369" Type="http://schemas.openxmlformats.org/officeDocument/2006/relationships/image" Target="media/image351.png"/><Relationship Id="rId370" Type="http://schemas.openxmlformats.org/officeDocument/2006/relationships/image" Target="media/image352.png"/><Relationship Id="rId371" Type="http://schemas.openxmlformats.org/officeDocument/2006/relationships/image" Target="media/image353.png"/><Relationship Id="rId372" Type="http://schemas.openxmlformats.org/officeDocument/2006/relationships/image" Target="media/image354.png"/><Relationship Id="rId373" Type="http://schemas.openxmlformats.org/officeDocument/2006/relationships/image" Target="media/image355.png"/><Relationship Id="rId374" Type="http://schemas.openxmlformats.org/officeDocument/2006/relationships/image" Target="media/image356.png"/><Relationship Id="rId375" Type="http://schemas.openxmlformats.org/officeDocument/2006/relationships/image" Target="media/image357.png"/><Relationship Id="rId376" Type="http://schemas.openxmlformats.org/officeDocument/2006/relationships/image" Target="media/image358.png"/><Relationship Id="rId377" Type="http://schemas.openxmlformats.org/officeDocument/2006/relationships/image" Target="media/image359.png"/><Relationship Id="rId378" Type="http://schemas.openxmlformats.org/officeDocument/2006/relationships/image" Target="media/image360.png"/><Relationship Id="rId379" Type="http://schemas.openxmlformats.org/officeDocument/2006/relationships/image" Target="media/image361.png"/><Relationship Id="rId380" Type="http://schemas.openxmlformats.org/officeDocument/2006/relationships/image" Target="media/image362.png"/><Relationship Id="rId381" Type="http://schemas.openxmlformats.org/officeDocument/2006/relationships/image" Target="media/image363.png"/><Relationship Id="rId382" Type="http://schemas.openxmlformats.org/officeDocument/2006/relationships/image" Target="media/image364.png"/><Relationship Id="rId383" Type="http://schemas.openxmlformats.org/officeDocument/2006/relationships/image" Target="media/image365.png"/><Relationship Id="rId384" Type="http://schemas.openxmlformats.org/officeDocument/2006/relationships/image" Target="media/image366.png"/><Relationship Id="rId385" Type="http://schemas.openxmlformats.org/officeDocument/2006/relationships/image" Target="media/image367.png"/><Relationship Id="rId386" Type="http://schemas.openxmlformats.org/officeDocument/2006/relationships/image" Target="media/image368.png"/><Relationship Id="rId387" Type="http://schemas.openxmlformats.org/officeDocument/2006/relationships/image" Target="media/image369.png"/><Relationship Id="rId388" Type="http://schemas.openxmlformats.org/officeDocument/2006/relationships/image" Target="media/image370.png"/><Relationship Id="rId389" Type="http://schemas.openxmlformats.org/officeDocument/2006/relationships/image" Target="media/image371.png"/><Relationship Id="rId390" Type="http://schemas.openxmlformats.org/officeDocument/2006/relationships/image" Target="media/image372.png"/><Relationship Id="rId391" Type="http://schemas.openxmlformats.org/officeDocument/2006/relationships/image" Target="media/image373.png"/><Relationship Id="rId392" Type="http://schemas.openxmlformats.org/officeDocument/2006/relationships/image" Target="media/image374.png"/><Relationship Id="rId393" Type="http://schemas.openxmlformats.org/officeDocument/2006/relationships/image" Target="media/image375.png"/><Relationship Id="rId394" Type="http://schemas.openxmlformats.org/officeDocument/2006/relationships/image" Target="media/image376.png"/><Relationship Id="rId395" Type="http://schemas.openxmlformats.org/officeDocument/2006/relationships/image" Target="media/image377.png"/><Relationship Id="rId396" Type="http://schemas.openxmlformats.org/officeDocument/2006/relationships/image" Target="media/image378.png"/><Relationship Id="rId397" Type="http://schemas.openxmlformats.org/officeDocument/2006/relationships/image" Target="media/image379.png"/><Relationship Id="rId398" Type="http://schemas.openxmlformats.org/officeDocument/2006/relationships/image" Target="media/image380.png"/><Relationship Id="rId399" Type="http://schemas.openxmlformats.org/officeDocument/2006/relationships/image" Target="media/image381.png"/><Relationship Id="rId400" Type="http://schemas.openxmlformats.org/officeDocument/2006/relationships/image" Target="media/image382.png"/><Relationship Id="rId401" Type="http://schemas.openxmlformats.org/officeDocument/2006/relationships/image" Target="media/image383.png"/><Relationship Id="rId402" Type="http://schemas.openxmlformats.org/officeDocument/2006/relationships/image" Target="media/image384.png"/><Relationship Id="rId403" Type="http://schemas.openxmlformats.org/officeDocument/2006/relationships/image" Target="media/image385.png"/><Relationship Id="rId404" Type="http://schemas.openxmlformats.org/officeDocument/2006/relationships/image" Target="media/image386.png"/><Relationship Id="rId405" Type="http://schemas.openxmlformats.org/officeDocument/2006/relationships/image" Target="media/image387.png"/><Relationship Id="rId406" Type="http://schemas.openxmlformats.org/officeDocument/2006/relationships/image" Target="media/image388.png"/><Relationship Id="rId407" Type="http://schemas.openxmlformats.org/officeDocument/2006/relationships/image" Target="media/image389.png"/><Relationship Id="rId408" Type="http://schemas.openxmlformats.org/officeDocument/2006/relationships/image" Target="media/image390.png"/><Relationship Id="rId409" Type="http://schemas.openxmlformats.org/officeDocument/2006/relationships/image" Target="media/image391.png"/><Relationship Id="rId410" Type="http://schemas.openxmlformats.org/officeDocument/2006/relationships/image" Target="media/image392.png"/><Relationship Id="rId411" Type="http://schemas.openxmlformats.org/officeDocument/2006/relationships/image" Target="media/image393.png"/><Relationship Id="rId412" Type="http://schemas.openxmlformats.org/officeDocument/2006/relationships/image" Target="media/image394.png"/><Relationship Id="rId413" Type="http://schemas.openxmlformats.org/officeDocument/2006/relationships/image" Target="media/image395.png"/><Relationship Id="rId414" Type="http://schemas.openxmlformats.org/officeDocument/2006/relationships/image" Target="media/image396.png"/><Relationship Id="rId415" Type="http://schemas.openxmlformats.org/officeDocument/2006/relationships/image" Target="media/image397.png"/><Relationship Id="rId416" Type="http://schemas.openxmlformats.org/officeDocument/2006/relationships/image" Target="media/image398.png"/><Relationship Id="rId417" Type="http://schemas.openxmlformats.org/officeDocument/2006/relationships/image" Target="media/image399.png"/><Relationship Id="rId418" Type="http://schemas.openxmlformats.org/officeDocument/2006/relationships/image" Target="media/image400.png"/><Relationship Id="rId419" Type="http://schemas.openxmlformats.org/officeDocument/2006/relationships/image" Target="media/image401.png"/><Relationship Id="rId420" Type="http://schemas.openxmlformats.org/officeDocument/2006/relationships/image" Target="media/image402.png"/><Relationship Id="rId421" Type="http://schemas.openxmlformats.org/officeDocument/2006/relationships/image" Target="media/image403.png"/><Relationship Id="rId422" Type="http://schemas.openxmlformats.org/officeDocument/2006/relationships/image" Target="media/image404.png"/><Relationship Id="rId423" Type="http://schemas.openxmlformats.org/officeDocument/2006/relationships/image" Target="media/image405.png"/><Relationship Id="rId424" Type="http://schemas.openxmlformats.org/officeDocument/2006/relationships/image" Target="media/image406.png"/><Relationship Id="rId425" Type="http://schemas.openxmlformats.org/officeDocument/2006/relationships/image" Target="media/image407.png"/><Relationship Id="rId426" Type="http://schemas.openxmlformats.org/officeDocument/2006/relationships/image" Target="media/image408.png"/><Relationship Id="rId427" Type="http://schemas.openxmlformats.org/officeDocument/2006/relationships/image" Target="media/image409.png"/><Relationship Id="rId428" Type="http://schemas.openxmlformats.org/officeDocument/2006/relationships/image" Target="media/image410.png"/><Relationship Id="rId429" Type="http://schemas.openxmlformats.org/officeDocument/2006/relationships/image" Target="media/image411.png"/><Relationship Id="rId430" Type="http://schemas.openxmlformats.org/officeDocument/2006/relationships/image" Target="media/image412.png"/><Relationship Id="rId431" Type="http://schemas.openxmlformats.org/officeDocument/2006/relationships/image" Target="media/image413.png"/><Relationship Id="rId432" Type="http://schemas.openxmlformats.org/officeDocument/2006/relationships/image" Target="media/image414.png"/><Relationship Id="rId433" Type="http://schemas.openxmlformats.org/officeDocument/2006/relationships/image" Target="media/image415.png"/><Relationship Id="rId434" Type="http://schemas.openxmlformats.org/officeDocument/2006/relationships/image" Target="media/image416.png"/><Relationship Id="rId435" Type="http://schemas.openxmlformats.org/officeDocument/2006/relationships/image" Target="media/image417.png"/><Relationship Id="rId436" Type="http://schemas.openxmlformats.org/officeDocument/2006/relationships/image" Target="media/image418.png"/><Relationship Id="rId437" Type="http://schemas.openxmlformats.org/officeDocument/2006/relationships/image" Target="media/image419.png"/><Relationship Id="rId438" Type="http://schemas.openxmlformats.org/officeDocument/2006/relationships/image" Target="media/image420.png"/><Relationship Id="rId439" Type="http://schemas.openxmlformats.org/officeDocument/2006/relationships/image" Target="media/image421.png"/><Relationship Id="rId440" Type="http://schemas.openxmlformats.org/officeDocument/2006/relationships/image" Target="media/image422.png"/><Relationship Id="rId441" Type="http://schemas.openxmlformats.org/officeDocument/2006/relationships/image" Target="media/image423.png"/><Relationship Id="rId442" Type="http://schemas.openxmlformats.org/officeDocument/2006/relationships/image" Target="media/image424.png"/><Relationship Id="rId443" Type="http://schemas.openxmlformats.org/officeDocument/2006/relationships/image" Target="media/image425.png"/><Relationship Id="rId444" Type="http://schemas.openxmlformats.org/officeDocument/2006/relationships/image" Target="media/image426.png"/><Relationship Id="rId445" Type="http://schemas.openxmlformats.org/officeDocument/2006/relationships/image" Target="media/image427.png"/><Relationship Id="rId446" Type="http://schemas.openxmlformats.org/officeDocument/2006/relationships/image" Target="media/image428.png"/><Relationship Id="rId447" Type="http://schemas.openxmlformats.org/officeDocument/2006/relationships/image" Target="media/image429.png"/><Relationship Id="rId448" Type="http://schemas.openxmlformats.org/officeDocument/2006/relationships/image" Target="media/image430.png"/><Relationship Id="rId449" Type="http://schemas.openxmlformats.org/officeDocument/2006/relationships/image" Target="media/image431.png"/><Relationship Id="rId450" Type="http://schemas.openxmlformats.org/officeDocument/2006/relationships/image" Target="media/image432.png"/><Relationship Id="rId451" Type="http://schemas.openxmlformats.org/officeDocument/2006/relationships/image" Target="media/image433.png"/><Relationship Id="rId452" Type="http://schemas.openxmlformats.org/officeDocument/2006/relationships/image" Target="media/image434.png"/><Relationship Id="rId453" Type="http://schemas.openxmlformats.org/officeDocument/2006/relationships/image" Target="media/image435.png"/><Relationship Id="rId454" Type="http://schemas.openxmlformats.org/officeDocument/2006/relationships/image" Target="media/image436.png"/><Relationship Id="rId455" Type="http://schemas.openxmlformats.org/officeDocument/2006/relationships/image" Target="media/image437.png"/><Relationship Id="rId456" Type="http://schemas.openxmlformats.org/officeDocument/2006/relationships/image" Target="media/image438.png"/><Relationship Id="rId457" Type="http://schemas.openxmlformats.org/officeDocument/2006/relationships/image" Target="media/image439.png"/><Relationship Id="rId458" Type="http://schemas.openxmlformats.org/officeDocument/2006/relationships/image" Target="media/image440.png"/><Relationship Id="rId459" Type="http://schemas.openxmlformats.org/officeDocument/2006/relationships/image" Target="media/image441.png"/><Relationship Id="rId460" Type="http://schemas.openxmlformats.org/officeDocument/2006/relationships/image" Target="media/image442.png"/><Relationship Id="rId461" Type="http://schemas.openxmlformats.org/officeDocument/2006/relationships/image" Target="media/image443.png"/><Relationship Id="rId462" Type="http://schemas.openxmlformats.org/officeDocument/2006/relationships/image" Target="media/image444.png"/><Relationship Id="rId463" Type="http://schemas.openxmlformats.org/officeDocument/2006/relationships/image" Target="media/image445.png"/><Relationship Id="rId464" Type="http://schemas.openxmlformats.org/officeDocument/2006/relationships/image" Target="media/image446.png"/><Relationship Id="rId465" Type="http://schemas.openxmlformats.org/officeDocument/2006/relationships/image" Target="media/image447.png"/><Relationship Id="rId466" Type="http://schemas.openxmlformats.org/officeDocument/2006/relationships/image" Target="media/image448.png"/><Relationship Id="rId467" Type="http://schemas.openxmlformats.org/officeDocument/2006/relationships/image" Target="media/image449.png"/><Relationship Id="rId468" Type="http://schemas.openxmlformats.org/officeDocument/2006/relationships/image" Target="media/image450.png"/><Relationship Id="rId469" Type="http://schemas.openxmlformats.org/officeDocument/2006/relationships/image" Target="media/image451.png"/><Relationship Id="rId470" Type="http://schemas.openxmlformats.org/officeDocument/2006/relationships/image" Target="media/image452.png"/><Relationship Id="rId471" Type="http://schemas.openxmlformats.org/officeDocument/2006/relationships/image" Target="media/image453.png"/><Relationship Id="rId472" Type="http://schemas.openxmlformats.org/officeDocument/2006/relationships/image" Target="media/image454.png"/><Relationship Id="rId473" Type="http://schemas.openxmlformats.org/officeDocument/2006/relationships/image" Target="media/image455.png"/><Relationship Id="rId474" Type="http://schemas.openxmlformats.org/officeDocument/2006/relationships/image" Target="media/image456.png"/><Relationship Id="rId475" Type="http://schemas.openxmlformats.org/officeDocument/2006/relationships/image" Target="media/image457.png"/><Relationship Id="rId476" Type="http://schemas.openxmlformats.org/officeDocument/2006/relationships/image" Target="media/image458.png"/><Relationship Id="rId477" Type="http://schemas.openxmlformats.org/officeDocument/2006/relationships/image" Target="media/image459.png"/><Relationship Id="rId478" Type="http://schemas.openxmlformats.org/officeDocument/2006/relationships/image" Target="media/image460.png"/><Relationship Id="rId479" Type="http://schemas.openxmlformats.org/officeDocument/2006/relationships/image" Target="media/image461.png"/><Relationship Id="rId480" Type="http://schemas.openxmlformats.org/officeDocument/2006/relationships/image" Target="media/image462.png"/><Relationship Id="rId481" Type="http://schemas.openxmlformats.org/officeDocument/2006/relationships/image" Target="media/image463.png"/><Relationship Id="rId482" Type="http://schemas.openxmlformats.org/officeDocument/2006/relationships/image" Target="media/image464.png"/><Relationship Id="rId483" Type="http://schemas.openxmlformats.org/officeDocument/2006/relationships/image" Target="media/image465.png"/><Relationship Id="rId484" Type="http://schemas.openxmlformats.org/officeDocument/2006/relationships/image" Target="media/image466.png"/><Relationship Id="rId485" Type="http://schemas.openxmlformats.org/officeDocument/2006/relationships/image" Target="media/image467.png"/><Relationship Id="rId486" Type="http://schemas.openxmlformats.org/officeDocument/2006/relationships/image" Target="media/image468.png"/><Relationship Id="rId487" Type="http://schemas.openxmlformats.org/officeDocument/2006/relationships/image" Target="media/image469.png"/><Relationship Id="rId488" Type="http://schemas.openxmlformats.org/officeDocument/2006/relationships/image" Target="media/image470.png"/><Relationship Id="rId489" Type="http://schemas.openxmlformats.org/officeDocument/2006/relationships/image" Target="media/image471.png"/><Relationship Id="rId490" Type="http://schemas.openxmlformats.org/officeDocument/2006/relationships/image" Target="media/image472.png"/><Relationship Id="rId491" Type="http://schemas.openxmlformats.org/officeDocument/2006/relationships/image" Target="media/image473.png"/><Relationship Id="rId492" Type="http://schemas.openxmlformats.org/officeDocument/2006/relationships/image" Target="media/image474.png"/><Relationship Id="rId493" Type="http://schemas.openxmlformats.org/officeDocument/2006/relationships/image" Target="media/image475.png"/><Relationship Id="rId494" Type="http://schemas.openxmlformats.org/officeDocument/2006/relationships/image" Target="media/image476.png"/><Relationship Id="rId495" Type="http://schemas.openxmlformats.org/officeDocument/2006/relationships/image" Target="media/image477.png"/><Relationship Id="rId496" Type="http://schemas.openxmlformats.org/officeDocument/2006/relationships/image" Target="media/image478.png"/><Relationship Id="rId497" Type="http://schemas.openxmlformats.org/officeDocument/2006/relationships/image" Target="media/image479.png"/><Relationship Id="rId498" Type="http://schemas.openxmlformats.org/officeDocument/2006/relationships/image" Target="media/image480.png"/><Relationship Id="rId499" Type="http://schemas.openxmlformats.org/officeDocument/2006/relationships/image" Target="media/image481.png"/><Relationship Id="rId500" Type="http://schemas.openxmlformats.org/officeDocument/2006/relationships/image" Target="media/image482.png"/><Relationship Id="rId501" Type="http://schemas.openxmlformats.org/officeDocument/2006/relationships/image" Target="media/image483.png"/><Relationship Id="rId502" Type="http://schemas.openxmlformats.org/officeDocument/2006/relationships/image" Target="media/image484.png"/><Relationship Id="rId503" Type="http://schemas.openxmlformats.org/officeDocument/2006/relationships/image" Target="media/image485.png"/><Relationship Id="rId504" Type="http://schemas.openxmlformats.org/officeDocument/2006/relationships/image" Target="media/image486.png"/><Relationship Id="rId505" Type="http://schemas.openxmlformats.org/officeDocument/2006/relationships/image" Target="media/image487.png"/><Relationship Id="rId506" Type="http://schemas.openxmlformats.org/officeDocument/2006/relationships/image" Target="media/image488.png"/><Relationship Id="rId507" Type="http://schemas.openxmlformats.org/officeDocument/2006/relationships/image" Target="media/image489.png"/><Relationship Id="rId508" Type="http://schemas.openxmlformats.org/officeDocument/2006/relationships/image" Target="media/image490.png"/><Relationship Id="rId509" Type="http://schemas.openxmlformats.org/officeDocument/2006/relationships/image" Target="media/image491.png"/><Relationship Id="rId510" Type="http://schemas.openxmlformats.org/officeDocument/2006/relationships/image" Target="media/image492.png"/><Relationship Id="rId511" Type="http://schemas.openxmlformats.org/officeDocument/2006/relationships/image" Target="media/image493.png"/><Relationship Id="rId512" Type="http://schemas.openxmlformats.org/officeDocument/2006/relationships/image" Target="media/image494.png"/><Relationship Id="rId513" Type="http://schemas.openxmlformats.org/officeDocument/2006/relationships/image" Target="media/image495.png"/><Relationship Id="rId514" Type="http://schemas.openxmlformats.org/officeDocument/2006/relationships/image" Target="media/image496.png"/><Relationship Id="rId515" Type="http://schemas.openxmlformats.org/officeDocument/2006/relationships/image" Target="media/image497.png"/><Relationship Id="rId516" Type="http://schemas.openxmlformats.org/officeDocument/2006/relationships/image" Target="media/image498.png"/><Relationship Id="rId517" Type="http://schemas.openxmlformats.org/officeDocument/2006/relationships/image" Target="media/image499.png"/><Relationship Id="rId518" Type="http://schemas.openxmlformats.org/officeDocument/2006/relationships/image" Target="media/image500.png"/><Relationship Id="rId519" Type="http://schemas.openxmlformats.org/officeDocument/2006/relationships/image" Target="media/image501.png"/><Relationship Id="rId520" Type="http://schemas.openxmlformats.org/officeDocument/2006/relationships/image" Target="media/image502.png"/><Relationship Id="rId521" Type="http://schemas.openxmlformats.org/officeDocument/2006/relationships/image" Target="media/image503.png"/><Relationship Id="rId522" Type="http://schemas.openxmlformats.org/officeDocument/2006/relationships/image" Target="media/image504.png"/><Relationship Id="rId523" Type="http://schemas.openxmlformats.org/officeDocument/2006/relationships/image" Target="media/image505.png"/><Relationship Id="rId524" Type="http://schemas.openxmlformats.org/officeDocument/2006/relationships/image" Target="media/image506.png"/><Relationship Id="rId525" Type="http://schemas.openxmlformats.org/officeDocument/2006/relationships/image" Target="media/image507.png"/><Relationship Id="rId526" Type="http://schemas.openxmlformats.org/officeDocument/2006/relationships/image" Target="media/image508.png"/><Relationship Id="rId527" Type="http://schemas.openxmlformats.org/officeDocument/2006/relationships/image" Target="media/image509.png"/><Relationship Id="rId528" Type="http://schemas.openxmlformats.org/officeDocument/2006/relationships/image" Target="media/image510.png"/><Relationship Id="rId529" Type="http://schemas.openxmlformats.org/officeDocument/2006/relationships/image" Target="media/image511.png"/><Relationship Id="rId530" Type="http://schemas.openxmlformats.org/officeDocument/2006/relationships/image" Target="media/image512.png"/><Relationship Id="rId531" Type="http://schemas.openxmlformats.org/officeDocument/2006/relationships/image" Target="media/image513.png"/><Relationship Id="rId532" Type="http://schemas.openxmlformats.org/officeDocument/2006/relationships/image" Target="media/image514.png"/><Relationship Id="rId533" Type="http://schemas.openxmlformats.org/officeDocument/2006/relationships/image" Target="media/image515.png"/><Relationship Id="rId534" Type="http://schemas.openxmlformats.org/officeDocument/2006/relationships/image" Target="media/image516.png"/><Relationship Id="rId535" Type="http://schemas.openxmlformats.org/officeDocument/2006/relationships/image" Target="media/image517.png"/><Relationship Id="rId536" Type="http://schemas.openxmlformats.org/officeDocument/2006/relationships/image" Target="media/image518.png"/><Relationship Id="rId537" Type="http://schemas.openxmlformats.org/officeDocument/2006/relationships/image" Target="media/image519.png"/><Relationship Id="rId538" Type="http://schemas.openxmlformats.org/officeDocument/2006/relationships/image" Target="media/image520.png"/><Relationship Id="rId539" Type="http://schemas.openxmlformats.org/officeDocument/2006/relationships/image" Target="media/image521.png"/><Relationship Id="rId540" Type="http://schemas.openxmlformats.org/officeDocument/2006/relationships/image" Target="media/image522.png"/><Relationship Id="rId541" Type="http://schemas.openxmlformats.org/officeDocument/2006/relationships/image" Target="media/image523.png"/><Relationship Id="rId542" Type="http://schemas.openxmlformats.org/officeDocument/2006/relationships/image" Target="media/image524.png"/><Relationship Id="rId543" Type="http://schemas.openxmlformats.org/officeDocument/2006/relationships/image" Target="media/image525.png"/><Relationship Id="rId544" Type="http://schemas.openxmlformats.org/officeDocument/2006/relationships/image" Target="media/image526.png"/><Relationship Id="rId545" Type="http://schemas.openxmlformats.org/officeDocument/2006/relationships/image" Target="media/image527.png"/><Relationship Id="rId546" Type="http://schemas.openxmlformats.org/officeDocument/2006/relationships/image" Target="media/image528.png"/><Relationship Id="rId547" Type="http://schemas.openxmlformats.org/officeDocument/2006/relationships/image" Target="media/image529.png"/><Relationship Id="rId548" Type="http://schemas.openxmlformats.org/officeDocument/2006/relationships/image" Target="media/image530.png"/><Relationship Id="rId549" Type="http://schemas.openxmlformats.org/officeDocument/2006/relationships/image" Target="media/image531.png"/><Relationship Id="rId550" Type="http://schemas.openxmlformats.org/officeDocument/2006/relationships/image" Target="media/image532.png"/><Relationship Id="rId551" Type="http://schemas.openxmlformats.org/officeDocument/2006/relationships/image" Target="media/image533.png"/><Relationship Id="rId552" Type="http://schemas.openxmlformats.org/officeDocument/2006/relationships/image" Target="media/image534.png"/><Relationship Id="rId553" Type="http://schemas.openxmlformats.org/officeDocument/2006/relationships/image" Target="media/image535.png"/><Relationship Id="rId554" Type="http://schemas.openxmlformats.org/officeDocument/2006/relationships/image" Target="media/image536.png"/><Relationship Id="rId555" Type="http://schemas.openxmlformats.org/officeDocument/2006/relationships/image" Target="media/image537.png"/><Relationship Id="rId556" Type="http://schemas.openxmlformats.org/officeDocument/2006/relationships/image" Target="media/image538.png"/><Relationship Id="rId557" Type="http://schemas.openxmlformats.org/officeDocument/2006/relationships/image" Target="media/image539.png"/><Relationship Id="rId558" Type="http://schemas.openxmlformats.org/officeDocument/2006/relationships/image" Target="media/image540.png"/><Relationship Id="rId559" Type="http://schemas.openxmlformats.org/officeDocument/2006/relationships/image" Target="media/image541.png"/><Relationship Id="rId560" Type="http://schemas.openxmlformats.org/officeDocument/2006/relationships/image" Target="media/image542.png"/><Relationship Id="rId561" Type="http://schemas.openxmlformats.org/officeDocument/2006/relationships/image" Target="media/image543.png"/><Relationship Id="rId562" Type="http://schemas.openxmlformats.org/officeDocument/2006/relationships/image" Target="media/image544.png"/><Relationship Id="rId563" Type="http://schemas.openxmlformats.org/officeDocument/2006/relationships/image" Target="media/image545.png"/><Relationship Id="rId564" Type="http://schemas.openxmlformats.org/officeDocument/2006/relationships/image" Target="media/image546.png"/><Relationship Id="rId565" Type="http://schemas.openxmlformats.org/officeDocument/2006/relationships/image" Target="media/image547.png"/><Relationship Id="rId566" Type="http://schemas.openxmlformats.org/officeDocument/2006/relationships/image" Target="media/image548.png"/><Relationship Id="rId567" Type="http://schemas.openxmlformats.org/officeDocument/2006/relationships/image" Target="media/image549.png"/><Relationship Id="rId568" Type="http://schemas.openxmlformats.org/officeDocument/2006/relationships/image" Target="media/image550.png"/><Relationship Id="rId569" Type="http://schemas.openxmlformats.org/officeDocument/2006/relationships/footer" Target="footer11.xml"/><Relationship Id="rId570" Type="http://schemas.openxmlformats.org/officeDocument/2006/relationships/image" Target="media/image551.png"/><Relationship Id="rId571" Type="http://schemas.openxmlformats.org/officeDocument/2006/relationships/image" Target="media/image552.png"/><Relationship Id="rId572" Type="http://schemas.openxmlformats.org/officeDocument/2006/relationships/image" Target="media/image553.png"/><Relationship Id="rId573" Type="http://schemas.openxmlformats.org/officeDocument/2006/relationships/image" Target="media/image554.png"/><Relationship Id="rId574" Type="http://schemas.openxmlformats.org/officeDocument/2006/relationships/image" Target="media/image555.png"/><Relationship Id="rId575" Type="http://schemas.openxmlformats.org/officeDocument/2006/relationships/image" Target="media/image556.png"/><Relationship Id="rId576" Type="http://schemas.openxmlformats.org/officeDocument/2006/relationships/image" Target="media/image557.png"/><Relationship Id="rId577" Type="http://schemas.openxmlformats.org/officeDocument/2006/relationships/image" Target="media/image558.png"/><Relationship Id="rId578" Type="http://schemas.openxmlformats.org/officeDocument/2006/relationships/image" Target="media/image559.png"/><Relationship Id="rId579" Type="http://schemas.openxmlformats.org/officeDocument/2006/relationships/image" Target="media/image560.png"/><Relationship Id="rId580" Type="http://schemas.openxmlformats.org/officeDocument/2006/relationships/image" Target="media/image561.png"/><Relationship Id="rId581" Type="http://schemas.openxmlformats.org/officeDocument/2006/relationships/image" Target="media/image562.png"/><Relationship Id="rId582" Type="http://schemas.openxmlformats.org/officeDocument/2006/relationships/image" Target="media/image563.png"/><Relationship Id="rId583" Type="http://schemas.openxmlformats.org/officeDocument/2006/relationships/image" Target="media/image564.png"/><Relationship Id="rId584" Type="http://schemas.openxmlformats.org/officeDocument/2006/relationships/image" Target="media/image565.png"/><Relationship Id="rId585" Type="http://schemas.openxmlformats.org/officeDocument/2006/relationships/image" Target="media/image566.png"/><Relationship Id="rId586" Type="http://schemas.openxmlformats.org/officeDocument/2006/relationships/image" Target="media/image567.png"/><Relationship Id="rId587" Type="http://schemas.openxmlformats.org/officeDocument/2006/relationships/image" Target="media/image568.png"/><Relationship Id="rId588" Type="http://schemas.openxmlformats.org/officeDocument/2006/relationships/image" Target="media/image569.png"/><Relationship Id="rId589" Type="http://schemas.openxmlformats.org/officeDocument/2006/relationships/image" Target="media/image570.png"/><Relationship Id="rId590" Type="http://schemas.openxmlformats.org/officeDocument/2006/relationships/image" Target="media/image571.png"/><Relationship Id="rId591" Type="http://schemas.openxmlformats.org/officeDocument/2006/relationships/image" Target="media/image572.png"/><Relationship Id="rId592" Type="http://schemas.openxmlformats.org/officeDocument/2006/relationships/image" Target="media/image573.png"/><Relationship Id="rId593" Type="http://schemas.openxmlformats.org/officeDocument/2006/relationships/image" Target="media/image574.png"/><Relationship Id="rId594" Type="http://schemas.openxmlformats.org/officeDocument/2006/relationships/image" Target="media/image575.png"/><Relationship Id="rId595" Type="http://schemas.openxmlformats.org/officeDocument/2006/relationships/image" Target="media/image576.png"/><Relationship Id="rId596" Type="http://schemas.openxmlformats.org/officeDocument/2006/relationships/image" Target="media/image577.png"/><Relationship Id="rId597" Type="http://schemas.openxmlformats.org/officeDocument/2006/relationships/image" Target="media/image578.png"/><Relationship Id="rId598" Type="http://schemas.openxmlformats.org/officeDocument/2006/relationships/image" Target="media/image579.png"/><Relationship Id="rId599" Type="http://schemas.openxmlformats.org/officeDocument/2006/relationships/image" Target="media/image580.png"/><Relationship Id="rId600" Type="http://schemas.openxmlformats.org/officeDocument/2006/relationships/image" Target="media/image581.png"/><Relationship Id="rId601" Type="http://schemas.openxmlformats.org/officeDocument/2006/relationships/image" Target="media/image582.png"/><Relationship Id="rId602" Type="http://schemas.openxmlformats.org/officeDocument/2006/relationships/image" Target="media/image583.png"/><Relationship Id="rId603" Type="http://schemas.openxmlformats.org/officeDocument/2006/relationships/image" Target="media/image584.png"/><Relationship Id="rId604" Type="http://schemas.openxmlformats.org/officeDocument/2006/relationships/image" Target="media/image585.png"/><Relationship Id="rId605" Type="http://schemas.openxmlformats.org/officeDocument/2006/relationships/image" Target="media/image586.png"/><Relationship Id="rId606" Type="http://schemas.openxmlformats.org/officeDocument/2006/relationships/image" Target="media/image587.png"/><Relationship Id="rId607" Type="http://schemas.openxmlformats.org/officeDocument/2006/relationships/image" Target="media/image588.png"/><Relationship Id="rId608" Type="http://schemas.openxmlformats.org/officeDocument/2006/relationships/image" Target="media/image589.png"/><Relationship Id="rId609" Type="http://schemas.openxmlformats.org/officeDocument/2006/relationships/image" Target="media/image590.png"/><Relationship Id="rId610" Type="http://schemas.openxmlformats.org/officeDocument/2006/relationships/image" Target="media/image591.png"/><Relationship Id="rId611" Type="http://schemas.openxmlformats.org/officeDocument/2006/relationships/image" Target="media/image592.png"/><Relationship Id="rId612" Type="http://schemas.openxmlformats.org/officeDocument/2006/relationships/image" Target="media/image593.png"/><Relationship Id="rId613" Type="http://schemas.openxmlformats.org/officeDocument/2006/relationships/image" Target="media/image594.png"/><Relationship Id="rId614" Type="http://schemas.openxmlformats.org/officeDocument/2006/relationships/image" Target="media/image595.png"/><Relationship Id="rId615" Type="http://schemas.openxmlformats.org/officeDocument/2006/relationships/image" Target="media/image596.png"/><Relationship Id="rId616" Type="http://schemas.openxmlformats.org/officeDocument/2006/relationships/image" Target="media/image597.png"/><Relationship Id="rId617" Type="http://schemas.openxmlformats.org/officeDocument/2006/relationships/image" Target="media/image598.png"/><Relationship Id="rId618" Type="http://schemas.openxmlformats.org/officeDocument/2006/relationships/image" Target="media/image599.png"/><Relationship Id="rId619" Type="http://schemas.openxmlformats.org/officeDocument/2006/relationships/image" Target="media/image600.png"/><Relationship Id="rId620" Type="http://schemas.openxmlformats.org/officeDocument/2006/relationships/image" Target="media/image601.png"/><Relationship Id="rId621" Type="http://schemas.openxmlformats.org/officeDocument/2006/relationships/image" Target="media/image602.png"/><Relationship Id="rId622" Type="http://schemas.openxmlformats.org/officeDocument/2006/relationships/image" Target="media/image603.png"/><Relationship Id="rId623" Type="http://schemas.openxmlformats.org/officeDocument/2006/relationships/image" Target="media/image604.png"/><Relationship Id="rId624" Type="http://schemas.openxmlformats.org/officeDocument/2006/relationships/image" Target="media/image605.png"/><Relationship Id="rId625" Type="http://schemas.openxmlformats.org/officeDocument/2006/relationships/image" Target="media/image606.png"/><Relationship Id="rId626" Type="http://schemas.openxmlformats.org/officeDocument/2006/relationships/image" Target="media/image607.png"/><Relationship Id="rId627" Type="http://schemas.openxmlformats.org/officeDocument/2006/relationships/image" Target="media/image608.png"/><Relationship Id="rId628" Type="http://schemas.openxmlformats.org/officeDocument/2006/relationships/image" Target="media/image609.png"/><Relationship Id="rId629" Type="http://schemas.openxmlformats.org/officeDocument/2006/relationships/image" Target="media/image610.png"/><Relationship Id="rId630" Type="http://schemas.openxmlformats.org/officeDocument/2006/relationships/image" Target="media/image611.png"/><Relationship Id="rId631" Type="http://schemas.openxmlformats.org/officeDocument/2006/relationships/image" Target="media/image612.png"/><Relationship Id="rId632" Type="http://schemas.openxmlformats.org/officeDocument/2006/relationships/image" Target="media/image613.png"/><Relationship Id="rId633" Type="http://schemas.openxmlformats.org/officeDocument/2006/relationships/image" Target="media/image614.png"/><Relationship Id="rId634" Type="http://schemas.openxmlformats.org/officeDocument/2006/relationships/image" Target="media/image615.png"/><Relationship Id="rId635" Type="http://schemas.openxmlformats.org/officeDocument/2006/relationships/image" Target="media/image616.png"/><Relationship Id="rId636" Type="http://schemas.openxmlformats.org/officeDocument/2006/relationships/image" Target="media/image617.png"/><Relationship Id="rId637" Type="http://schemas.openxmlformats.org/officeDocument/2006/relationships/image" Target="media/image618.png"/><Relationship Id="rId638" Type="http://schemas.openxmlformats.org/officeDocument/2006/relationships/image" Target="media/image619.png"/><Relationship Id="rId639" Type="http://schemas.openxmlformats.org/officeDocument/2006/relationships/image" Target="media/image620.png"/><Relationship Id="rId640" Type="http://schemas.openxmlformats.org/officeDocument/2006/relationships/image" Target="media/image621.png"/><Relationship Id="rId641" Type="http://schemas.openxmlformats.org/officeDocument/2006/relationships/image" Target="media/image622.png"/><Relationship Id="rId642" Type="http://schemas.openxmlformats.org/officeDocument/2006/relationships/image" Target="media/image623.png"/><Relationship Id="rId643" Type="http://schemas.openxmlformats.org/officeDocument/2006/relationships/image" Target="media/image624.png"/><Relationship Id="rId644" Type="http://schemas.openxmlformats.org/officeDocument/2006/relationships/image" Target="media/image625.png"/><Relationship Id="rId645" Type="http://schemas.openxmlformats.org/officeDocument/2006/relationships/image" Target="media/image626.png"/><Relationship Id="rId646" Type="http://schemas.openxmlformats.org/officeDocument/2006/relationships/image" Target="media/image627.png"/><Relationship Id="rId647" Type="http://schemas.openxmlformats.org/officeDocument/2006/relationships/image" Target="media/image628.png"/><Relationship Id="rId648" Type="http://schemas.openxmlformats.org/officeDocument/2006/relationships/image" Target="media/image629.png"/><Relationship Id="rId649" Type="http://schemas.openxmlformats.org/officeDocument/2006/relationships/image" Target="media/image630.png"/><Relationship Id="rId650" Type="http://schemas.openxmlformats.org/officeDocument/2006/relationships/image" Target="media/image631.png"/><Relationship Id="rId651" Type="http://schemas.openxmlformats.org/officeDocument/2006/relationships/image" Target="media/image632.png"/><Relationship Id="rId652" Type="http://schemas.openxmlformats.org/officeDocument/2006/relationships/image" Target="media/image633.png"/><Relationship Id="rId653" Type="http://schemas.openxmlformats.org/officeDocument/2006/relationships/image" Target="media/image634.png"/><Relationship Id="rId654" Type="http://schemas.openxmlformats.org/officeDocument/2006/relationships/image" Target="media/image635.png"/><Relationship Id="rId655" Type="http://schemas.openxmlformats.org/officeDocument/2006/relationships/image" Target="media/image636.png"/><Relationship Id="rId656" Type="http://schemas.openxmlformats.org/officeDocument/2006/relationships/image" Target="media/image637.png"/><Relationship Id="rId657" Type="http://schemas.openxmlformats.org/officeDocument/2006/relationships/image" Target="media/image638.png"/><Relationship Id="rId658" Type="http://schemas.openxmlformats.org/officeDocument/2006/relationships/image" Target="media/image639.png"/><Relationship Id="rId659" Type="http://schemas.openxmlformats.org/officeDocument/2006/relationships/image" Target="media/image640.png"/><Relationship Id="rId660" Type="http://schemas.openxmlformats.org/officeDocument/2006/relationships/image" Target="media/image641.png"/><Relationship Id="rId661" Type="http://schemas.openxmlformats.org/officeDocument/2006/relationships/image" Target="media/image642.png"/><Relationship Id="rId662" Type="http://schemas.openxmlformats.org/officeDocument/2006/relationships/image" Target="media/image643.png"/><Relationship Id="rId663" Type="http://schemas.openxmlformats.org/officeDocument/2006/relationships/image" Target="media/image644.png"/><Relationship Id="rId664" Type="http://schemas.openxmlformats.org/officeDocument/2006/relationships/image" Target="media/image645.png"/><Relationship Id="rId665" Type="http://schemas.openxmlformats.org/officeDocument/2006/relationships/image" Target="media/image646.png"/><Relationship Id="rId666" Type="http://schemas.openxmlformats.org/officeDocument/2006/relationships/image" Target="media/image647.png"/><Relationship Id="rId667" Type="http://schemas.openxmlformats.org/officeDocument/2006/relationships/image" Target="media/image648.png"/><Relationship Id="rId668" Type="http://schemas.openxmlformats.org/officeDocument/2006/relationships/image" Target="media/image649.png"/><Relationship Id="rId669" Type="http://schemas.openxmlformats.org/officeDocument/2006/relationships/image" Target="media/image650.png"/><Relationship Id="rId670" Type="http://schemas.openxmlformats.org/officeDocument/2006/relationships/image" Target="media/image651.png"/><Relationship Id="rId671" Type="http://schemas.openxmlformats.org/officeDocument/2006/relationships/image" Target="media/image652.png"/><Relationship Id="rId672" Type="http://schemas.openxmlformats.org/officeDocument/2006/relationships/image" Target="media/image653.png"/><Relationship Id="rId673" Type="http://schemas.openxmlformats.org/officeDocument/2006/relationships/image" Target="media/image654.png"/><Relationship Id="rId674" Type="http://schemas.openxmlformats.org/officeDocument/2006/relationships/image" Target="media/image655.png"/><Relationship Id="rId675" Type="http://schemas.openxmlformats.org/officeDocument/2006/relationships/image" Target="media/image656.png"/><Relationship Id="rId676" Type="http://schemas.openxmlformats.org/officeDocument/2006/relationships/image" Target="media/image657.png"/><Relationship Id="rId677" Type="http://schemas.openxmlformats.org/officeDocument/2006/relationships/image" Target="media/image658.png"/><Relationship Id="rId678" Type="http://schemas.openxmlformats.org/officeDocument/2006/relationships/image" Target="media/image659.png"/><Relationship Id="rId679" Type="http://schemas.openxmlformats.org/officeDocument/2006/relationships/image" Target="media/image660.png"/><Relationship Id="rId680" Type="http://schemas.openxmlformats.org/officeDocument/2006/relationships/image" Target="media/image661.png"/><Relationship Id="rId681" Type="http://schemas.openxmlformats.org/officeDocument/2006/relationships/image" Target="media/image662.png"/><Relationship Id="rId682" Type="http://schemas.openxmlformats.org/officeDocument/2006/relationships/image" Target="media/image663.png"/><Relationship Id="rId683" Type="http://schemas.openxmlformats.org/officeDocument/2006/relationships/image" Target="media/image664.png"/><Relationship Id="rId684" Type="http://schemas.openxmlformats.org/officeDocument/2006/relationships/image" Target="media/image665.png"/><Relationship Id="rId685" Type="http://schemas.openxmlformats.org/officeDocument/2006/relationships/image" Target="media/image666.png"/><Relationship Id="rId686" Type="http://schemas.openxmlformats.org/officeDocument/2006/relationships/image" Target="media/image667.png"/><Relationship Id="rId687" Type="http://schemas.openxmlformats.org/officeDocument/2006/relationships/image" Target="media/image668.png"/><Relationship Id="rId688" Type="http://schemas.openxmlformats.org/officeDocument/2006/relationships/image" Target="media/image669.png"/><Relationship Id="rId689" Type="http://schemas.openxmlformats.org/officeDocument/2006/relationships/image" Target="media/image670.png"/><Relationship Id="rId690" Type="http://schemas.openxmlformats.org/officeDocument/2006/relationships/image" Target="media/image671.png"/><Relationship Id="rId691" Type="http://schemas.openxmlformats.org/officeDocument/2006/relationships/image" Target="media/image672.png"/><Relationship Id="rId692" Type="http://schemas.openxmlformats.org/officeDocument/2006/relationships/image" Target="media/image673.png"/><Relationship Id="rId693" Type="http://schemas.openxmlformats.org/officeDocument/2006/relationships/image" Target="media/image674.png"/><Relationship Id="rId694" Type="http://schemas.openxmlformats.org/officeDocument/2006/relationships/image" Target="media/image675.png"/><Relationship Id="rId695" Type="http://schemas.openxmlformats.org/officeDocument/2006/relationships/image" Target="media/image676.png"/><Relationship Id="rId696" Type="http://schemas.openxmlformats.org/officeDocument/2006/relationships/image" Target="media/image677.png"/><Relationship Id="rId697" Type="http://schemas.openxmlformats.org/officeDocument/2006/relationships/image" Target="media/image678.png"/><Relationship Id="rId698" Type="http://schemas.openxmlformats.org/officeDocument/2006/relationships/image" Target="media/image679.png"/><Relationship Id="rId699" Type="http://schemas.openxmlformats.org/officeDocument/2006/relationships/image" Target="media/image680.png"/><Relationship Id="rId700" Type="http://schemas.openxmlformats.org/officeDocument/2006/relationships/image" Target="media/image681.png"/><Relationship Id="rId701" Type="http://schemas.openxmlformats.org/officeDocument/2006/relationships/image" Target="media/image682.png"/><Relationship Id="rId702" Type="http://schemas.openxmlformats.org/officeDocument/2006/relationships/image" Target="media/image683.png"/><Relationship Id="rId703" Type="http://schemas.openxmlformats.org/officeDocument/2006/relationships/image" Target="media/image684.png"/><Relationship Id="rId704" Type="http://schemas.openxmlformats.org/officeDocument/2006/relationships/image" Target="media/image685.png"/><Relationship Id="rId705" Type="http://schemas.openxmlformats.org/officeDocument/2006/relationships/image" Target="media/image686.png"/><Relationship Id="rId706" Type="http://schemas.openxmlformats.org/officeDocument/2006/relationships/image" Target="media/image687.png"/><Relationship Id="rId707" Type="http://schemas.openxmlformats.org/officeDocument/2006/relationships/image" Target="media/image688.png"/><Relationship Id="rId708" Type="http://schemas.openxmlformats.org/officeDocument/2006/relationships/image" Target="media/image689.png"/><Relationship Id="rId709" Type="http://schemas.openxmlformats.org/officeDocument/2006/relationships/image" Target="media/image690.png"/><Relationship Id="rId710" Type="http://schemas.openxmlformats.org/officeDocument/2006/relationships/image" Target="media/image691.png"/><Relationship Id="rId711" Type="http://schemas.openxmlformats.org/officeDocument/2006/relationships/image" Target="media/image692.png"/><Relationship Id="rId712" Type="http://schemas.openxmlformats.org/officeDocument/2006/relationships/image" Target="media/image693.png"/><Relationship Id="rId713" Type="http://schemas.openxmlformats.org/officeDocument/2006/relationships/image" Target="media/image694.png"/><Relationship Id="rId714" Type="http://schemas.openxmlformats.org/officeDocument/2006/relationships/image" Target="media/image695.png"/><Relationship Id="rId715" Type="http://schemas.openxmlformats.org/officeDocument/2006/relationships/image" Target="media/image696.png"/><Relationship Id="rId716" Type="http://schemas.openxmlformats.org/officeDocument/2006/relationships/image" Target="media/image697.png"/><Relationship Id="rId717" Type="http://schemas.openxmlformats.org/officeDocument/2006/relationships/image" Target="media/image698.png"/><Relationship Id="rId718" Type="http://schemas.openxmlformats.org/officeDocument/2006/relationships/image" Target="media/image699.png"/><Relationship Id="rId719" Type="http://schemas.openxmlformats.org/officeDocument/2006/relationships/image" Target="media/image700.png"/><Relationship Id="rId720" Type="http://schemas.openxmlformats.org/officeDocument/2006/relationships/image" Target="media/image701.png"/><Relationship Id="rId721" Type="http://schemas.openxmlformats.org/officeDocument/2006/relationships/image" Target="media/image702.png"/><Relationship Id="rId722" Type="http://schemas.openxmlformats.org/officeDocument/2006/relationships/image" Target="media/image703.png"/><Relationship Id="rId723" Type="http://schemas.openxmlformats.org/officeDocument/2006/relationships/image" Target="media/image704.png"/><Relationship Id="rId724" Type="http://schemas.openxmlformats.org/officeDocument/2006/relationships/image" Target="media/image705.png"/><Relationship Id="rId725" Type="http://schemas.openxmlformats.org/officeDocument/2006/relationships/image" Target="media/image706.png"/><Relationship Id="rId726" Type="http://schemas.openxmlformats.org/officeDocument/2006/relationships/image" Target="media/image707.png"/><Relationship Id="rId727" Type="http://schemas.openxmlformats.org/officeDocument/2006/relationships/image" Target="media/image708.png"/><Relationship Id="rId728" Type="http://schemas.openxmlformats.org/officeDocument/2006/relationships/image" Target="media/image709.png"/><Relationship Id="rId729" Type="http://schemas.openxmlformats.org/officeDocument/2006/relationships/image" Target="media/image710.png"/><Relationship Id="rId730" Type="http://schemas.openxmlformats.org/officeDocument/2006/relationships/image" Target="media/image711.png"/><Relationship Id="rId731" Type="http://schemas.openxmlformats.org/officeDocument/2006/relationships/image" Target="media/image712.png"/><Relationship Id="rId732" Type="http://schemas.openxmlformats.org/officeDocument/2006/relationships/image" Target="media/image713.png"/><Relationship Id="rId733" Type="http://schemas.openxmlformats.org/officeDocument/2006/relationships/image" Target="media/image714.png"/><Relationship Id="rId734" Type="http://schemas.openxmlformats.org/officeDocument/2006/relationships/image" Target="media/image715.png"/><Relationship Id="rId735" Type="http://schemas.openxmlformats.org/officeDocument/2006/relationships/image" Target="media/image716.png"/><Relationship Id="rId736" Type="http://schemas.openxmlformats.org/officeDocument/2006/relationships/image" Target="media/image717.png"/><Relationship Id="rId737" Type="http://schemas.openxmlformats.org/officeDocument/2006/relationships/image" Target="media/image718.png"/><Relationship Id="rId738" Type="http://schemas.openxmlformats.org/officeDocument/2006/relationships/image" Target="media/image719.png"/><Relationship Id="rId739" Type="http://schemas.openxmlformats.org/officeDocument/2006/relationships/image" Target="media/image720.png"/><Relationship Id="rId740" Type="http://schemas.openxmlformats.org/officeDocument/2006/relationships/image" Target="media/image721.png"/><Relationship Id="rId741" Type="http://schemas.openxmlformats.org/officeDocument/2006/relationships/image" Target="media/image722.png"/><Relationship Id="rId742" Type="http://schemas.openxmlformats.org/officeDocument/2006/relationships/image" Target="media/image723.png"/><Relationship Id="rId743" Type="http://schemas.openxmlformats.org/officeDocument/2006/relationships/image" Target="media/image724.png"/><Relationship Id="rId744" Type="http://schemas.openxmlformats.org/officeDocument/2006/relationships/image" Target="media/image725.png"/><Relationship Id="rId745" Type="http://schemas.openxmlformats.org/officeDocument/2006/relationships/image" Target="media/image726.png"/><Relationship Id="rId746" Type="http://schemas.openxmlformats.org/officeDocument/2006/relationships/image" Target="media/image727.png"/><Relationship Id="rId747" Type="http://schemas.openxmlformats.org/officeDocument/2006/relationships/image" Target="media/image728.png"/><Relationship Id="rId748" Type="http://schemas.openxmlformats.org/officeDocument/2006/relationships/image" Target="media/image729.png"/><Relationship Id="rId749" Type="http://schemas.openxmlformats.org/officeDocument/2006/relationships/image" Target="media/image730.png"/><Relationship Id="rId750" Type="http://schemas.openxmlformats.org/officeDocument/2006/relationships/image" Target="media/image731.png"/><Relationship Id="rId751" Type="http://schemas.openxmlformats.org/officeDocument/2006/relationships/image" Target="media/image732.png"/><Relationship Id="rId752" Type="http://schemas.openxmlformats.org/officeDocument/2006/relationships/image" Target="media/image733.png"/><Relationship Id="rId753" Type="http://schemas.openxmlformats.org/officeDocument/2006/relationships/image" Target="media/image734.png"/><Relationship Id="rId754" Type="http://schemas.openxmlformats.org/officeDocument/2006/relationships/image" Target="media/image735.png"/><Relationship Id="rId755" Type="http://schemas.openxmlformats.org/officeDocument/2006/relationships/image" Target="media/image736.png"/><Relationship Id="rId756" Type="http://schemas.openxmlformats.org/officeDocument/2006/relationships/image" Target="media/image737.png"/><Relationship Id="rId757" Type="http://schemas.openxmlformats.org/officeDocument/2006/relationships/image" Target="media/image738.png"/><Relationship Id="rId758" Type="http://schemas.openxmlformats.org/officeDocument/2006/relationships/image" Target="media/image739.png"/><Relationship Id="rId759" Type="http://schemas.openxmlformats.org/officeDocument/2006/relationships/image" Target="media/image740.png"/><Relationship Id="rId760" Type="http://schemas.openxmlformats.org/officeDocument/2006/relationships/image" Target="media/image741.png"/><Relationship Id="rId761" Type="http://schemas.openxmlformats.org/officeDocument/2006/relationships/image" Target="media/image742.png"/><Relationship Id="rId762" Type="http://schemas.openxmlformats.org/officeDocument/2006/relationships/image" Target="media/image743.png"/><Relationship Id="rId763" Type="http://schemas.openxmlformats.org/officeDocument/2006/relationships/image" Target="media/image744.png"/><Relationship Id="rId764" Type="http://schemas.openxmlformats.org/officeDocument/2006/relationships/image" Target="media/image745.png"/><Relationship Id="rId765" Type="http://schemas.openxmlformats.org/officeDocument/2006/relationships/image" Target="media/image746.png"/><Relationship Id="rId766" Type="http://schemas.openxmlformats.org/officeDocument/2006/relationships/image" Target="media/image747.png"/><Relationship Id="rId767" Type="http://schemas.openxmlformats.org/officeDocument/2006/relationships/image" Target="media/image748.png"/><Relationship Id="rId768" Type="http://schemas.openxmlformats.org/officeDocument/2006/relationships/image" Target="media/image749.png"/><Relationship Id="rId769" Type="http://schemas.openxmlformats.org/officeDocument/2006/relationships/image" Target="media/image750.png"/><Relationship Id="rId770" Type="http://schemas.openxmlformats.org/officeDocument/2006/relationships/image" Target="media/image751.png"/><Relationship Id="rId771" Type="http://schemas.openxmlformats.org/officeDocument/2006/relationships/image" Target="media/image752.png"/><Relationship Id="rId772" Type="http://schemas.openxmlformats.org/officeDocument/2006/relationships/image" Target="media/image753.png"/><Relationship Id="rId773" Type="http://schemas.openxmlformats.org/officeDocument/2006/relationships/image" Target="media/image754.png"/><Relationship Id="rId774" Type="http://schemas.openxmlformats.org/officeDocument/2006/relationships/image" Target="media/image755.png"/><Relationship Id="rId775" Type="http://schemas.openxmlformats.org/officeDocument/2006/relationships/image" Target="media/image756.png"/><Relationship Id="rId776" Type="http://schemas.openxmlformats.org/officeDocument/2006/relationships/image" Target="media/image757.png"/><Relationship Id="rId777" Type="http://schemas.openxmlformats.org/officeDocument/2006/relationships/image" Target="media/image758.png"/><Relationship Id="rId778" Type="http://schemas.openxmlformats.org/officeDocument/2006/relationships/image" Target="media/image759.png"/><Relationship Id="rId779" Type="http://schemas.openxmlformats.org/officeDocument/2006/relationships/image" Target="media/image760.png"/><Relationship Id="rId780" Type="http://schemas.openxmlformats.org/officeDocument/2006/relationships/image" Target="media/image761.png"/><Relationship Id="rId781" Type="http://schemas.openxmlformats.org/officeDocument/2006/relationships/image" Target="media/image762.png"/><Relationship Id="rId782" Type="http://schemas.openxmlformats.org/officeDocument/2006/relationships/image" Target="media/image763.png"/><Relationship Id="rId783" Type="http://schemas.openxmlformats.org/officeDocument/2006/relationships/image" Target="media/image764.png"/><Relationship Id="rId784" Type="http://schemas.openxmlformats.org/officeDocument/2006/relationships/image" Target="media/image765.png"/><Relationship Id="rId785" Type="http://schemas.openxmlformats.org/officeDocument/2006/relationships/image" Target="media/image766.png"/><Relationship Id="rId786" Type="http://schemas.openxmlformats.org/officeDocument/2006/relationships/image" Target="media/image767.png"/><Relationship Id="rId787" Type="http://schemas.openxmlformats.org/officeDocument/2006/relationships/image" Target="media/image768.png"/><Relationship Id="rId788" Type="http://schemas.openxmlformats.org/officeDocument/2006/relationships/image" Target="media/image769.png"/><Relationship Id="rId789" Type="http://schemas.openxmlformats.org/officeDocument/2006/relationships/image" Target="media/image770.png"/><Relationship Id="rId790" Type="http://schemas.openxmlformats.org/officeDocument/2006/relationships/image" Target="media/image771.png"/><Relationship Id="rId791" Type="http://schemas.openxmlformats.org/officeDocument/2006/relationships/image" Target="media/image772.png"/><Relationship Id="rId792" Type="http://schemas.openxmlformats.org/officeDocument/2006/relationships/image" Target="media/image773.png"/><Relationship Id="rId793" Type="http://schemas.openxmlformats.org/officeDocument/2006/relationships/image" Target="media/image774.png"/><Relationship Id="rId794" Type="http://schemas.openxmlformats.org/officeDocument/2006/relationships/image" Target="media/image775.png"/><Relationship Id="rId795" Type="http://schemas.openxmlformats.org/officeDocument/2006/relationships/image" Target="media/image776.png"/><Relationship Id="rId796" Type="http://schemas.openxmlformats.org/officeDocument/2006/relationships/image" Target="media/image777.png"/><Relationship Id="rId797" Type="http://schemas.openxmlformats.org/officeDocument/2006/relationships/image" Target="media/image778.png"/><Relationship Id="rId798" Type="http://schemas.openxmlformats.org/officeDocument/2006/relationships/image" Target="media/image779.png"/><Relationship Id="rId799" Type="http://schemas.openxmlformats.org/officeDocument/2006/relationships/image" Target="media/image780.png"/><Relationship Id="rId800" Type="http://schemas.openxmlformats.org/officeDocument/2006/relationships/image" Target="media/image781.png"/><Relationship Id="rId801" Type="http://schemas.openxmlformats.org/officeDocument/2006/relationships/image" Target="media/image782.png"/><Relationship Id="rId802" Type="http://schemas.openxmlformats.org/officeDocument/2006/relationships/image" Target="media/image783.png"/><Relationship Id="rId803" Type="http://schemas.openxmlformats.org/officeDocument/2006/relationships/image" Target="media/image784.png"/><Relationship Id="rId804" Type="http://schemas.openxmlformats.org/officeDocument/2006/relationships/image" Target="media/image785.png"/><Relationship Id="rId805" Type="http://schemas.openxmlformats.org/officeDocument/2006/relationships/image" Target="media/image786.png"/><Relationship Id="rId806" Type="http://schemas.openxmlformats.org/officeDocument/2006/relationships/image" Target="media/image787.png"/><Relationship Id="rId807" Type="http://schemas.openxmlformats.org/officeDocument/2006/relationships/image" Target="media/image788.png"/><Relationship Id="rId808" Type="http://schemas.openxmlformats.org/officeDocument/2006/relationships/image" Target="media/image789.png"/><Relationship Id="rId809" Type="http://schemas.openxmlformats.org/officeDocument/2006/relationships/image" Target="media/image790.png"/><Relationship Id="rId810" Type="http://schemas.openxmlformats.org/officeDocument/2006/relationships/image" Target="media/image791.png"/><Relationship Id="rId811" Type="http://schemas.openxmlformats.org/officeDocument/2006/relationships/image" Target="media/image792.png"/><Relationship Id="rId812" Type="http://schemas.openxmlformats.org/officeDocument/2006/relationships/image" Target="media/image793.png"/><Relationship Id="rId813" Type="http://schemas.openxmlformats.org/officeDocument/2006/relationships/image" Target="media/image794.png"/><Relationship Id="rId814" Type="http://schemas.openxmlformats.org/officeDocument/2006/relationships/image" Target="media/image795.png"/><Relationship Id="rId815" Type="http://schemas.openxmlformats.org/officeDocument/2006/relationships/image" Target="media/image796.png"/><Relationship Id="rId816" Type="http://schemas.openxmlformats.org/officeDocument/2006/relationships/image" Target="media/image797.png"/><Relationship Id="rId817" Type="http://schemas.openxmlformats.org/officeDocument/2006/relationships/image" Target="media/image798.png"/><Relationship Id="rId818" Type="http://schemas.openxmlformats.org/officeDocument/2006/relationships/image" Target="media/image799.png"/><Relationship Id="rId819" Type="http://schemas.openxmlformats.org/officeDocument/2006/relationships/image" Target="media/image800.png"/><Relationship Id="rId820" Type="http://schemas.openxmlformats.org/officeDocument/2006/relationships/image" Target="media/image801.png"/><Relationship Id="rId821" Type="http://schemas.openxmlformats.org/officeDocument/2006/relationships/image" Target="media/image802.png"/><Relationship Id="rId822" Type="http://schemas.openxmlformats.org/officeDocument/2006/relationships/image" Target="media/image803.png"/><Relationship Id="rId823" Type="http://schemas.openxmlformats.org/officeDocument/2006/relationships/image" Target="media/image804.png"/><Relationship Id="rId824" Type="http://schemas.openxmlformats.org/officeDocument/2006/relationships/image" Target="media/image805.png"/><Relationship Id="rId825" Type="http://schemas.openxmlformats.org/officeDocument/2006/relationships/image" Target="media/image806.png"/><Relationship Id="rId826" Type="http://schemas.openxmlformats.org/officeDocument/2006/relationships/image" Target="media/image807.png"/><Relationship Id="rId827" Type="http://schemas.openxmlformats.org/officeDocument/2006/relationships/image" Target="media/image808.png"/><Relationship Id="rId828" Type="http://schemas.openxmlformats.org/officeDocument/2006/relationships/image" Target="media/image809.png"/><Relationship Id="rId829" Type="http://schemas.openxmlformats.org/officeDocument/2006/relationships/image" Target="media/image810.png"/><Relationship Id="rId830" Type="http://schemas.openxmlformats.org/officeDocument/2006/relationships/image" Target="media/image811.png"/><Relationship Id="rId831" Type="http://schemas.openxmlformats.org/officeDocument/2006/relationships/image" Target="media/image812.png"/><Relationship Id="rId832" Type="http://schemas.openxmlformats.org/officeDocument/2006/relationships/image" Target="media/image813.png"/><Relationship Id="rId833" Type="http://schemas.openxmlformats.org/officeDocument/2006/relationships/image" Target="media/image814.png"/><Relationship Id="rId834" Type="http://schemas.openxmlformats.org/officeDocument/2006/relationships/image" Target="media/image815.png"/><Relationship Id="rId835" Type="http://schemas.openxmlformats.org/officeDocument/2006/relationships/image" Target="media/image816.png"/><Relationship Id="rId836" Type="http://schemas.openxmlformats.org/officeDocument/2006/relationships/image" Target="media/image817.png"/><Relationship Id="rId837" Type="http://schemas.openxmlformats.org/officeDocument/2006/relationships/image" Target="media/image818.png"/><Relationship Id="rId838" Type="http://schemas.openxmlformats.org/officeDocument/2006/relationships/image" Target="media/image819.png"/><Relationship Id="rId839" Type="http://schemas.openxmlformats.org/officeDocument/2006/relationships/image" Target="media/image820.png"/><Relationship Id="rId840" Type="http://schemas.openxmlformats.org/officeDocument/2006/relationships/image" Target="media/image821.png"/><Relationship Id="rId841" Type="http://schemas.openxmlformats.org/officeDocument/2006/relationships/image" Target="media/image822.png"/><Relationship Id="rId842" Type="http://schemas.openxmlformats.org/officeDocument/2006/relationships/image" Target="media/image823.png"/><Relationship Id="rId843" Type="http://schemas.openxmlformats.org/officeDocument/2006/relationships/image" Target="media/image824.png"/><Relationship Id="rId844" Type="http://schemas.openxmlformats.org/officeDocument/2006/relationships/image" Target="media/image825.png"/><Relationship Id="rId845" Type="http://schemas.openxmlformats.org/officeDocument/2006/relationships/image" Target="media/image826.png"/><Relationship Id="rId846" Type="http://schemas.openxmlformats.org/officeDocument/2006/relationships/image" Target="media/image827.png"/><Relationship Id="rId847" Type="http://schemas.openxmlformats.org/officeDocument/2006/relationships/image" Target="media/image828.png"/><Relationship Id="rId848" Type="http://schemas.openxmlformats.org/officeDocument/2006/relationships/image" Target="media/image829.png"/><Relationship Id="rId849" Type="http://schemas.openxmlformats.org/officeDocument/2006/relationships/image" Target="media/image830.png"/><Relationship Id="rId850" Type="http://schemas.openxmlformats.org/officeDocument/2006/relationships/image" Target="media/image831.png"/><Relationship Id="rId851" Type="http://schemas.openxmlformats.org/officeDocument/2006/relationships/image" Target="media/image832.png"/><Relationship Id="rId852" Type="http://schemas.openxmlformats.org/officeDocument/2006/relationships/image" Target="media/image833.png"/><Relationship Id="rId853" Type="http://schemas.openxmlformats.org/officeDocument/2006/relationships/image" Target="media/image834.png"/><Relationship Id="rId854" Type="http://schemas.openxmlformats.org/officeDocument/2006/relationships/image" Target="media/image835.png"/><Relationship Id="rId855" Type="http://schemas.openxmlformats.org/officeDocument/2006/relationships/image" Target="media/image836.png"/><Relationship Id="rId856" Type="http://schemas.openxmlformats.org/officeDocument/2006/relationships/image" Target="media/image837.png"/><Relationship Id="rId857" Type="http://schemas.openxmlformats.org/officeDocument/2006/relationships/image" Target="media/image838.png"/><Relationship Id="rId858" Type="http://schemas.openxmlformats.org/officeDocument/2006/relationships/image" Target="media/image839.png"/><Relationship Id="rId859" Type="http://schemas.openxmlformats.org/officeDocument/2006/relationships/image" Target="media/image840.png"/><Relationship Id="rId860" Type="http://schemas.openxmlformats.org/officeDocument/2006/relationships/image" Target="media/image841.png"/><Relationship Id="rId861" Type="http://schemas.openxmlformats.org/officeDocument/2006/relationships/image" Target="media/image842.png"/><Relationship Id="rId862" Type="http://schemas.openxmlformats.org/officeDocument/2006/relationships/image" Target="media/image843.png"/><Relationship Id="rId863" Type="http://schemas.openxmlformats.org/officeDocument/2006/relationships/image" Target="media/image844.png"/><Relationship Id="rId864" Type="http://schemas.openxmlformats.org/officeDocument/2006/relationships/image" Target="media/image845.png"/><Relationship Id="rId865" Type="http://schemas.openxmlformats.org/officeDocument/2006/relationships/image" Target="media/image846.png"/><Relationship Id="rId866" Type="http://schemas.openxmlformats.org/officeDocument/2006/relationships/image" Target="media/image847.png"/><Relationship Id="rId867" Type="http://schemas.openxmlformats.org/officeDocument/2006/relationships/image" Target="media/image848.png"/><Relationship Id="rId868" Type="http://schemas.openxmlformats.org/officeDocument/2006/relationships/image" Target="media/image849.png"/><Relationship Id="rId869" Type="http://schemas.openxmlformats.org/officeDocument/2006/relationships/image" Target="media/image850.png"/><Relationship Id="rId870" Type="http://schemas.openxmlformats.org/officeDocument/2006/relationships/image" Target="media/image851.png"/><Relationship Id="rId871" Type="http://schemas.openxmlformats.org/officeDocument/2006/relationships/image" Target="media/image852.png"/><Relationship Id="rId872" Type="http://schemas.openxmlformats.org/officeDocument/2006/relationships/image" Target="media/image853.png"/><Relationship Id="rId873" Type="http://schemas.openxmlformats.org/officeDocument/2006/relationships/image" Target="media/image854.png"/><Relationship Id="rId874" Type="http://schemas.openxmlformats.org/officeDocument/2006/relationships/image" Target="media/image855.png"/><Relationship Id="rId875" Type="http://schemas.openxmlformats.org/officeDocument/2006/relationships/image" Target="media/image856.png"/><Relationship Id="rId876" Type="http://schemas.openxmlformats.org/officeDocument/2006/relationships/image" Target="media/image857.png"/><Relationship Id="rId877" Type="http://schemas.openxmlformats.org/officeDocument/2006/relationships/image" Target="media/image858.png"/><Relationship Id="rId878" Type="http://schemas.openxmlformats.org/officeDocument/2006/relationships/image" Target="media/image859.png"/><Relationship Id="rId879" Type="http://schemas.openxmlformats.org/officeDocument/2006/relationships/image" Target="media/image860.png"/><Relationship Id="rId880" Type="http://schemas.openxmlformats.org/officeDocument/2006/relationships/image" Target="media/image861.png"/><Relationship Id="rId881" Type="http://schemas.openxmlformats.org/officeDocument/2006/relationships/image" Target="media/image862.png"/><Relationship Id="rId882" Type="http://schemas.openxmlformats.org/officeDocument/2006/relationships/image" Target="media/image863.png"/><Relationship Id="rId883" Type="http://schemas.openxmlformats.org/officeDocument/2006/relationships/image" Target="media/image864.png"/><Relationship Id="rId884" Type="http://schemas.openxmlformats.org/officeDocument/2006/relationships/image" Target="media/image865.png"/><Relationship Id="rId885" Type="http://schemas.openxmlformats.org/officeDocument/2006/relationships/image" Target="media/image866.png"/><Relationship Id="rId886" Type="http://schemas.openxmlformats.org/officeDocument/2006/relationships/image" Target="media/image867.png"/><Relationship Id="rId887" Type="http://schemas.openxmlformats.org/officeDocument/2006/relationships/image" Target="media/image868.png"/><Relationship Id="rId888" Type="http://schemas.openxmlformats.org/officeDocument/2006/relationships/image" Target="media/image869.png"/><Relationship Id="rId889" Type="http://schemas.openxmlformats.org/officeDocument/2006/relationships/image" Target="media/image870.png"/><Relationship Id="rId890" Type="http://schemas.openxmlformats.org/officeDocument/2006/relationships/image" Target="media/image871.png"/><Relationship Id="rId891" Type="http://schemas.openxmlformats.org/officeDocument/2006/relationships/image" Target="media/image872.png"/><Relationship Id="rId892" Type="http://schemas.openxmlformats.org/officeDocument/2006/relationships/image" Target="media/image873.png"/><Relationship Id="rId893" Type="http://schemas.openxmlformats.org/officeDocument/2006/relationships/image" Target="media/image874.png"/><Relationship Id="rId894" Type="http://schemas.openxmlformats.org/officeDocument/2006/relationships/image" Target="media/image875.png"/><Relationship Id="rId895" Type="http://schemas.openxmlformats.org/officeDocument/2006/relationships/image" Target="media/image876.png"/><Relationship Id="rId896" Type="http://schemas.openxmlformats.org/officeDocument/2006/relationships/image" Target="media/image877.png"/><Relationship Id="rId897" Type="http://schemas.openxmlformats.org/officeDocument/2006/relationships/image" Target="media/image878.png"/><Relationship Id="rId898" Type="http://schemas.openxmlformats.org/officeDocument/2006/relationships/image" Target="media/image879.png"/><Relationship Id="rId899" Type="http://schemas.openxmlformats.org/officeDocument/2006/relationships/image" Target="media/image880.png"/><Relationship Id="rId900" Type="http://schemas.openxmlformats.org/officeDocument/2006/relationships/image" Target="media/image881.png"/><Relationship Id="rId901" Type="http://schemas.openxmlformats.org/officeDocument/2006/relationships/image" Target="media/image882.png"/><Relationship Id="rId902" Type="http://schemas.openxmlformats.org/officeDocument/2006/relationships/image" Target="media/image883.png"/><Relationship Id="rId903" Type="http://schemas.openxmlformats.org/officeDocument/2006/relationships/image" Target="media/image884.png"/><Relationship Id="rId904" Type="http://schemas.openxmlformats.org/officeDocument/2006/relationships/image" Target="media/image885.png"/><Relationship Id="rId905" Type="http://schemas.openxmlformats.org/officeDocument/2006/relationships/image" Target="media/image886.png"/><Relationship Id="rId906" Type="http://schemas.openxmlformats.org/officeDocument/2006/relationships/image" Target="media/image887.png"/><Relationship Id="rId907" Type="http://schemas.openxmlformats.org/officeDocument/2006/relationships/image" Target="media/image888.png"/><Relationship Id="rId908" Type="http://schemas.openxmlformats.org/officeDocument/2006/relationships/image" Target="media/image889.png"/><Relationship Id="rId909" Type="http://schemas.openxmlformats.org/officeDocument/2006/relationships/image" Target="media/image890.png"/><Relationship Id="rId910" Type="http://schemas.openxmlformats.org/officeDocument/2006/relationships/image" Target="media/image891.png"/><Relationship Id="rId911" Type="http://schemas.openxmlformats.org/officeDocument/2006/relationships/image" Target="media/image892.png"/><Relationship Id="rId912" Type="http://schemas.openxmlformats.org/officeDocument/2006/relationships/image" Target="media/image893.png"/><Relationship Id="rId913" Type="http://schemas.openxmlformats.org/officeDocument/2006/relationships/image" Target="media/image894.png"/><Relationship Id="rId914" Type="http://schemas.openxmlformats.org/officeDocument/2006/relationships/image" Target="media/image895.png"/><Relationship Id="rId915" Type="http://schemas.openxmlformats.org/officeDocument/2006/relationships/image" Target="media/image896.png"/><Relationship Id="rId916" Type="http://schemas.openxmlformats.org/officeDocument/2006/relationships/image" Target="media/image897.png"/><Relationship Id="rId917" Type="http://schemas.openxmlformats.org/officeDocument/2006/relationships/image" Target="media/image898.png"/><Relationship Id="rId918" Type="http://schemas.openxmlformats.org/officeDocument/2006/relationships/image" Target="media/image899.png"/><Relationship Id="rId919" Type="http://schemas.openxmlformats.org/officeDocument/2006/relationships/image" Target="media/image900.png"/><Relationship Id="rId920" Type="http://schemas.openxmlformats.org/officeDocument/2006/relationships/image" Target="media/image901.png"/><Relationship Id="rId921" Type="http://schemas.openxmlformats.org/officeDocument/2006/relationships/image" Target="media/image902.png"/><Relationship Id="rId922" Type="http://schemas.openxmlformats.org/officeDocument/2006/relationships/image" Target="media/image903.png"/><Relationship Id="rId923" Type="http://schemas.openxmlformats.org/officeDocument/2006/relationships/image" Target="media/image904.png"/><Relationship Id="rId924" Type="http://schemas.openxmlformats.org/officeDocument/2006/relationships/image" Target="media/image905.png"/><Relationship Id="rId925" Type="http://schemas.openxmlformats.org/officeDocument/2006/relationships/image" Target="media/image906.png"/><Relationship Id="rId926" Type="http://schemas.openxmlformats.org/officeDocument/2006/relationships/image" Target="media/image907.png"/><Relationship Id="rId927" Type="http://schemas.openxmlformats.org/officeDocument/2006/relationships/image" Target="media/image908.png"/><Relationship Id="rId928" Type="http://schemas.openxmlformats.org/officeDocument/2006/relationships/image" Target="media/image909.png"/><Relationship Id="rId929" Type="http://schemas.openxmlformats.org/officeDocument/2006/relationships/image" Target="media/image910.png"/><Relationship Id="rId930" Type="http://schemas.openxmlformats.org/officeDocument/2006/relationships/image" Target="media/image911.png"/><Relationship Id="rId931" Type="http://schemas.openxmlformats.org/officeDocument/2006/relationships/image" Target="media/image912.png"/><Relationship Id="rId932" Type="http://schemas.openxmlformats.org/officeDocument/2006/relationships/image" Target="media/image913.png"/><Relationship Id="rId933" Type="http://schemas.openxmlformats.org/officeDocument/2006/relationships/image" Target="media/image914.png"/><Relationship Id="rId934" Type="http://schemas.openxmlformats.org/officeDocument/2006/relationships/image" Target="media/image915.png"/><Relationship Id="rId935" Type="http://schemas.openxmlformats.org/officeDocument/2006/relationships/image" Target="media/image916.png"/><Relationship Id="rId936" Type="http://schemas.openxmlformats.org/officeDocument/2006/relationships/image" Target="media/image917.png"/><Relationship Id="rId937" Type="http://schemas.openxmlformats.org/officeDocument/2006/relationships/image" Target="media/image918.png"/><Relationship Id="rId938" Type="http://schemas.openxmlformats.org/officeDocument/2006/relationships/image" Target="media/image919.png"/><Relationship Id="rId939" Type="http://schemas.openxmlformats.org/officeDocument/2006/relationships/image" Target="media/image920.png"/><Relationship Id="rId940" Type="http://schemas.openxmlformats.org/officeDocument/2006/relationships/image" Target="media/image921.png"/><Relationship Id="rId941" Type="http://schemas.openxmlformats.org/officeDocument/2006/relationships/image" Target="media/image922.png"/><Relationship Id="rId942" Type="http://schemas.openxmlformats.org/officeDocument/2006/relationships/image" Target="media/image923.png"/><Relationship Id="rId943" Type="http://schemas.openxmlformats.org/officeDocument/2006/relationships/image" Target="media/image924.png"/><Relationship Id="rId944" Type="http://schemas.openxmlformats.org/officeDocument/2006/relationships/image" Target="media/image925.png"/><Relationship Id="rId945" Type="http://schemas.openxmlformats.org/officeDocument/2006/relationships/image" Target="media/image926.png"/><Relationship Id="rId946" Type="http://schemas.openxmlformats.org/officeDocument/2006/relationships/image" Target="media/image927.png"/><Relationship Id="rId947" Type="http://schemas.openxmlformats.org/officeDocument/2006/relationships/image" Target="media/image928.png"/><Relationship Id="rId948" Type="http://schemas.openxmlformats.org/officeDocument/2006/relationships/image" Target="media/image929.png"/><Relationship Id="rId949" Type="http://schemas.openxmlformats.org/officeDocument/2006/relationships/image" Target="media/image930.png"/><Relationship Id="rId950" Type="http://schemas.openxmlformats.org/officeDocument/2006/relationships/image" Target="media/image931.png"/><Relationship Id="rId951" Type="http://schemas.openxmlformats.org/officeDocument/2006/relationships/image" Target="media/image932.png"/><Relationship Id="rId952" Type="http://schemas.openxmlformats.org/officeDocument/2006/relationships/image" Target="media/image933.png"/><Relationship Id="rId953" Type="http://schemas.openxmlformats.org/officeDocument/2006/relationships/image" Target="media/image934.png"/><Relationship Id="rId954" Type="http://schemas.openxmlformats.org/officeDocument/2006/relationships/image" Target="media/image935.png"/><Relationship Id="rId955" Type="http://schemas.openxmlformats.org/officeDocument/2006/relationships/image" Target="media/image936.png"/><Relationship Id="rId956" Type="http://schemas.openxmlformats.org/officeDocument/2006/relationships/image" Target="media/image937.png"/><Relationship Id="rId957" Type="http://schemas.openxmlformats.org/officeDocument/2006/relationships/image" Target="media/image938.png"/><Relationship Id="rId958" Type="http://schemas.openxmlformats.org/officeDocument/2006/relationships/image" Target="media/image939.png"/><Relationship Id="rId959" Type="http://schemas.openxmlformats.org/officeDocument/2006/relationships/image" Target="media/image940.png"/><Relationship Id="rId960" Type="http://schemas.openxmlformats.org/officeDocument/2006/relationships/image" Target="media/image941.png"/><Relationship Id="rId961" Type="http://schemas.openxmlformats.org/officeDocument/2006/relationships/image" Target="media/image942.png"/><Relationship Id="rId962" Type="http://schemas.openxmlformats.org/officeDocument/2006/relationships/image" Target="media/image943.png"/><Relationship Id="rId963" Type="http://schemas.openxmlformats.org/officeDocument/2006/relationships/image" Target="media/image944.png"/><Relationship Id="rId964" Type="http://schemas.openxmlformats.org/officeDocument/2006/relationships/image" Target="media/image945.png"/><Relationship Id="rId965" Type="http://schemas.openxmlformats.org/officeDocument/2006/relationships/image" Target="media/image946.png"/><Relationship Id="rId966" Type="http://schemas.openxmlformats.org/officeDocument/2006/relationships/image" Target="media/image947.png"/><Relationship Id="rId967" Type="http://schemas.openxmlformats.org/officeDocument/2006/relationships/image" Target="media/image948.png"/><Relationship Id="rId968" Type="http://schemas.openxmlformats.org/officeDocument/2006/relationships/image" Target="media/image949.png"/><Relationship Id="rId969" Type="http://schemas.openxmlformats.org/officeDocument/2006/relationships/image" Target="media/image950.png"/><Relationship Id="rId970" Type="http://schemas.openxmlformats.org/officeDocument/2006/relationships/image" Target="media/image951.png"/><Relationship Id="rId971" Type="http://schemas.openxmlformats.org/officeDocument/2006/relationships/image" Target="media/image952.png"/><Relationship Id="rId972" Type="http://schemas.openxmlformats.org/officeDocument/2006/relationships/image" Target="media/image953.png"/><Relationship Id="rId973" Type="http://schemas.openxmlformats.org/officeDocument/2006/relationships/image" Target="media/image954.png"/><Relationship Id="rId974" Type="http://schemas.openxmlformats.org/officeDocument/2006/relationships/image" Target="media/image955.png"/><Relationship Id="rId975" Type="http://schemas.openxmlformats.org/officeDocument/2006/relationships/image" Target="media/image956.png"/><Relationship Id="rId976" Type="http://schemas.openxmlformats.org/officeDocument/2006/relationships/image" Target="media/image957.png"/><Relationship Id="rId977" Type="http://schemas.openxmlformats.org/officeDocument/2006/relationships/image" Target="media/image958.png"/><Relationship Id="rId978" Type="http://schemas.openxmlformats.org/officeDocument/2006/relationships/image" Target="media/image959.png"/><Relationship Id="rId979" Type="http://schemas.openxmlformats.org/officeDocument/2006/relationships/image" Target="media/image960.png"/><Relationship Id="rId980" Type="http://schemas.openxmlformats.org/officeDocument/2006/relationships/image" Target="media/image961.png"/><Relationship Id="rId981" Type="http://schemas.openxmlformats.org/officeDocument/2006/relationships/image" Target="media/image962.png"/><Relationship Id="rId982" Type="http://schemas.openxmlformats.org/officeDocument/2006/relationships/image" Target="media/image963.png"/><Relationship Id="rId983" Type="http://schemas.openxmlformats.org/officeDocument/2006/relationships/image" Target="media/image964.png"/><Relationship Id="rId984" Type="http://schemas.openxmlformats.org/officeDocument/2006/relationships/image" Target="media/image965.png"/><Relationship Id="rId985" Type="http://schemas.openxmlformats.org/officeDocument/2006/relationships/image" Target="media/image96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2020-05-03T16:54:15Z</dcterms:created>
  <dcterms:modified xsi:type="dcterms:W3CDTF">2020-05-03T16:54:15Z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2012-01-19T00:00:00Z</vt:filetime>
  </property>
  <property fmtid="{D5CDD505-2E9C-101B-9397-08002B2CF9AE}" pid="3" name="Creator">
    <vt:lpwstr>Microsoft® Office Word 2007</vt:lpwstr>
  </property>
  <property fmtid="{D5CDD505-2E9C-101B-9397-08002B2CF9AE}" pid="4" name="LastSaved">
    <vt:filetime>2020-05-03T00:00:00Z</vt:filetime>
  </property>
</Properties>
</file>